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3BC9" w14:textId="77777777" w:rsidR="006551E4" w:rsidRDefault="006551E4" w:rsidP="006551E4">
      <w:pPr>
        <w:pStyle w:val="Heading1"/>
      </w:pPr>
      <w:r>
        <w:t>1NC---Gonzaga Round 5</w:t>
      </w:r>
    </w:p>
    <w:p w14:paraId="550E6B01" w14:textId="77777777" w:rsidR="006551E4" w:rsidRDefault="006551E4" w:rsidP="006551E4">
      <w:pPr>
        <w:pStyle w:val="Heading2"/>
      </w:pPr>
      <w:r>
        <w:t>OFF</w:t>
      </w:r>
    </w:p>
    <w:p w14:paraId="252BEF2A" w14:textId="77777777" w:rsidR="006551E4" w:rsidRPr="00D553BC" w:rsidRDefault="006551E4" w:rsidP="006551E4">
      <w:pPr>
        <w:pStyle w:val="Heading3"/>
        <w:rPr>
          <w:lang w:val="fr-FR"/>
        </w:rPr>
      </w:pPr>
      <w:bookmarkStart w:id="0" w:name="_Hlk212899731"/>
      <w:r w:rsidRPr="00D553BC">
        <w:rPr>
          <w:lang w:val="fr-FR"/>
        </w:rPr>
        <w:t>DA---1NC</w:t>
      </w:r>
    </w:p>
    <w:p w14:paraId="2182E405" w14:textId="77777777" w:rsidR="006551E4" w:rsidRPr="00D553BC" w:rsidRDefault="006551E4" w:rsidP="006551E4">
      <w:pPr>
        <w:pStyle w:val="Heading4"/>
        <w:rPr>
          <w:lang w:val="es-ES"/>
        </w:rPr>
      </w:pPr>
      <w:r w:rsidRPr="00D553BC">
        <w:rPr>
          <w:lang w:val="es-ES"/>
        </w:rPr>
        <w:t>Flex DA.</w:t>
      </w:r>
    </w:p>
    <w:p w14:paraId="35724B6A" w14:textId="77777777" w:rsidR="006551E4" w:rsidRDefault="006551E4" w:rsidP="006551E4">
      <w:pPr>
        <w:pStyle w:val="Heading4"/>
      </w:pPr>
      <w:r>
        <w:t xml:space="preserve">Federal bargaining </w:t>
      </w:r>
      <w:r w:rsidRPr="00E00365">
        <w:rPr>
          <w:u w:val="single"/>
        </w:rPr>
        <w:t>hamstrings</w:t>
      </w:r>
      <w:r>
        <w:t xml:space="preserve"> flexible agency response. </w:t>
      </w:r>
    </w:p>
    <w:p w14:paraId="7CC3F2CD" w14:textId="77777777" w:rsidR="006551E4" w:rsidRDefault="006551E4" w:rsidP="006551E4">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0446A5C0" w14:textId="77777777" w:rsidR="006551E4" w:rsidRPr="00C327FC" w:rsidRDefault="006551E4" w:rsidP="006551E4">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25517338" w14:textId="77777777" w:rsidR="006551E4" w:rsidRPr="00541902" w:rsidRDefault="006551E4" w:rsidP="006551E4">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40BDF539" w14:textId="77777777" w:rsidR="006551E4" w:rsidRPr="00541902" w:rsidRDefault="006551E4" w:rsidP="006551E4">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5275694B" w14:textId="77777777" w:rsidR="006551E4" w:rsidRPr="00541902" w:rsidRDefault="006551E4" w:rsidP="006551E4">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D553710" w14:textId="77777777" w:rsidR="006551E4" w:rsidRPr="00541902" w:rsidRDefault="006551E4" w:rsidP="006551E4">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492E5254" w14:textId="77777777" w:rsidR="006551E4" w:rsidRPr="00541902" w:rsidRDefault="006551E4" w:rsidP="006551E4">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1119418D" w14:textId="77777777" w:rsidR="006551E4" w:rsidRPr="00541902" w:rsidRDefault="006551E4" w:rsidP="006551E4">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10F47A51" w14:textId="77777777" w:rsidR="006551E4" w:rsidRPr="00E00365" w:rsidRDefault="006551E4" w:rsidP="006551E4">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0E0542D5" w14:textId="77777777" w:rsidR="006551E4" w:rsidRDefault="006551E4" w:rsidP="006551E4">
      <w:pPr>
        <w:pStyle w:val="Heading4"/>
      </w:pPr>
      <w:r w:rsidRPr="00E00365">
        <w:rPr>
          <w:u w:val="single"/>
        </w:rPr>
        <w:t>Extinction</w:t>
      </w:r>
      <w:r>
        <w:t xml:space="preserve">. Even non-security agencies </w:t>
      </w:r>
      <w:r w:rsidRPr="00E00365">
        <w:rPr>
          <w:u w:val="single"/>
        </w:rPr>
        <w:t>are key</w:t>
      </w:r>
      <w:r>
        <w:t xml:space="preserve">. </w:t>
      </w:r>
    </w:p>
    <w:p w14:paraId="7AE18AD7" w14:textId="77777777" w:rsidR="006551E4" w:rsidRPr="006E68D7" w:rsidRDefault="006551E4" w:rsidP="006551E4">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3998536A" w14:textId="77777777" w:rsidR="006551E4" w:rsidRPr="006E68D7" w:rsidRDefault="006551E4" w:rsidP="006551E4">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23C4E659" w14:textId="77777777" w:rsidR="006551E4" w:rsidRPr="006E68D7" w:rsidRDefault="006551E4" w:rsidP="006551E4">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53C599D4" w14:textId="77777777" w:rsidR="006551E4" w:rsidRPr="006E68D7" w:rsidRDefault="006551E4" w:rsidP="006551E4">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EAB4E61" w14:textId="77777777" w:rsidR="006551E4" w:rsidRPr="006E68D7" w:rsidRDefault="006551E4" w:rsidP="006551E4">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CEABC72" w14:textId="77777777" w:rsidR="006551E4" w:rsidRPr="006E68D7" w:rsidRDefault="006551E4" w:rsidP="006551E4">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44C601F" w14:textId="77777777" w:rsidR="006551E4" w:rsidRPr="006E68D7" w:rsidRDefault="006551E4" w:rsidP="006551E4">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1103EBC" w14:textId="77777777" w:rsidR="006551E4" w:rsidRPr="00C327FC" w:rsidRDefault="006551E4" w:rsidP="006551E4">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74371FC" w14:textId="77777777" w:rsidR="006551E4" w:rsidRPr="00C327FC" w:rsidRDefault="006551E4" w:rsidP="006551E4">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2178B986" w14:textId="77777777" w:rsidR="006551E4" w:rsidRPr="00C327FC" w:rsidRDefault="006551E4" w:rsidP="006551E4">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2F721AFA" w14:textId="77777777" w:rsidR="006551E4" w:rsidRPr="00C327FC" w:rsidRDefault="006551E4" w:rsidP="006551E4">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781C5BB" w14:textId="77777777" w:rsidR="006551E4" w:rsidRPr="00C327FC" w:rsidRDefault="006551E4" w:rsidP="006551E4">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588B79C3" w14:textId="77777777" w:rsidR="006551E4" w:rsidRPr="00C327FC" w:rsidRDefault="006551E4" w:rsidP="006551E4">
      <w:pPr>
        <w:rPr>
          <w:sz w:val="12"/>
          <w:szCs w:val="12"/>
        </w:rPr>
      </w:pPr>
      <w:r w:rsidRPr="00C327FC">
        <w:rPr>
          <w:sz w:val="12"/>
          <w:szCs w:val="12"/>
        </w:rPr>
        <w:t>2. The FSLMRS cannot be applied here consistent with national security requirements and considerations.</w:t>
      </w:r>
    </w:p>
    <w:p w14:paraId="79CB1E14" w14:textId="77777777" w:rsidR="006551E4" w:rsidRPr="006E68D7" w:rsidRDefault="006551E4" w:rsidP="006551E4">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004DE938" w14:textId="77777777" w:rsidR="006551E4" w:rsidRPr="006E68D7" w:rsidRDefault="006551E4" w:rsidP="006551E4">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7F8B7E0" w14:textId="77777777" w:rsidR="006551E4" w:rsidRPr="006E68D7" w:rsidRDefault="006551E4" w:rsidP="006551E4">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BB2DE80" w14:textId="77777777" w:rsidR="006551E4" w:rsidRPr="006E68D7" w:rsidRDefault="006551E4" w:rsidP="006551E4">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bookmarkEnd w:id="0"/>
    <w:p w14:paraId="080E995D" w14:textId="77777777" w:rsidR="006551E4" w:rsidRDefault="006551E4" w:rsidP="006551E4"/>
    <w:p w14:paraId="331E357D" w14:textId="77777777" w:rsidR="006551E4" w:rsidRDefault="006551E4" w:rsidP="006551E4"/>
    <w:p w14:paraId="28F6D8CC" w14:textId="77777777" w:rsidR="006551E4" w:rsidRDefault="006551E4" w:rsidP="006551E4">
      <w:pPr>
        <w:pStyle w:val="Heading3"/>
      </w:pPr>
      <w:r>
        <w:t>CP---1NC</w:t>
      </w:r>
    </w:p>
    <w:p w14:paraId="20E7E287" w14:textId="77777777" w:rsidR="006551E4" w:rsidRPr="007D6AF6" w:rsidRDefault="006551E4" w:rsidP="006551E4">
      <w:pPr>
        <w:pStyle w:val="Heading4"/>
        <w:rPr>
          <w:u w:val="single"/>
        </w:rPr>
      </w:pPr>
      <w:r w:rsidRPr="007D6AF6">
        <w:rPr>
          <w:u w:val="single"/>
        </w:rPr>
        <w:t>ADVANTAGE CP</w:t>
      </w:r>
    </w:p>
    <w:p w14:paraId="7AEA1567" w14:textId="77777777" w:rsidR="006551E4" w:rsidRDefault="006551E4" w:rsidP="006551E4">
      <w:pPr>
        <w:pStyle w:val="Heading4"/>
      </w:pPr>
      <w:r>
        <w:t>The United States Federal Government should:</w:t>
      </w:r>
    </w:p>
    <w:p w14:paraId="014411C0" w14:textId="77777777" w:rsidR="006551E4" w:rsidRDefault="006551E4" w:rsidP="006551E4">
      <w:r>
        <w:t>[Set 1]</w:t>
      </w:r>
    </w:p>
    <w:p w14:paraId="2B6993A5" w14:textId="77777777" w:rsidR="006551E4" w:rsidRPr="00D33E14" w:rsidRDefault="006551E4" w:rsidP="006551E4">
      <w:pPr>
        <w:keepNext/>
        <w:keepLines/>
        <w:spacing w:before="40" w:after="0"/>
        <w:outlineLvl w:val="3"/>
        <w:rPr>
          <w:rFonts w:eastAsia="Times New Roman" w:cs="Times New Roman"/>
          <w:b/>
          <w:iCs/>
          <w:sz w:val="26"/>
        </w:rPr>
      </w:pPr>
      <w:r>
        <w:rPr>
          <w:rFonts w:eastAsia="Times New Roman" w:cs="Times New Roman"/>
          <w:b/>
          <w:iCs/>
          <w:sz w:val="26"/>
        </w:rPr>
        <w:t>---S</w:t>
      </w:r>
      <w:r w:rsidRPr="00D33E14">
        <w:rPr>
          <w:rFonts w:eastAsia="Times New Roman" w:cs="Times New Roman"/>
          <w:b/>
          <w:iCs/>
          <w:sz w:val="26"/>
        </w:rPr>
        <w:t>taff, resource, and empower federal agencies in accordance with</w:t>
      </w:r>
      <w:r w:rsidRPr="00D81F1B">
        <w:rPr>
          <w:rFonts w:eastAsia="Times New Roman"/>
        </w:rPr>
        <w:t xml:space="preserve"> </w:t>
      </w:r>
      <w:r w:rsidRPr="00D81F1B">
        <w:rPr>
          <w:rStyle w:val="Heading4Char"/>
        </w:rPr>
        <w:t>Government Accountability Office</w:t>
      </w:r>
      <w:r w:rsidRPr="00D33E14">
        <w:rPr>
          <w:rFonts w:eastAsia="Times New Roman" w:cs="Times New Roman"/>
          <w:b/>
          <w:iCs/>
          <w:sz w:val="26"/>
        </w:rPr>
        <w:t xml:space="preserve"> </w:t>
      </w:r>
      <w:r w:rsidRPr="00D81F1B">
        <w:rPr>
          <w:rFonts w:eastAsia="Times New Roman" w:cs="Times New Roman"/>
          <w:bCs/>
          <w:iCs/>
          <w:sz w:val="26"/>
        </w:rPr>
        <w:t>(GAO)</w:t>
      </w:r>
      <w:r>
        <w:rPr>
          <w:rFonts w:eastAsia="Times New Roman" w:cs="Times New Roman"/>
          <w:b/>
          <w:iCs/>
          <w:sz w:val="26"/>
        </w:rPr>
        <w:t xml:space="preserve"> recommendations </w:t>
      </w:r>
    </w:p>
    <w:p w14:paraId="0C51F0D2" w14:textId="77777777" w:rsidR="006551E4" w:rsidRDefault="006551E4" w:rsidP="006551E4">
      <w:pPr>
        <w:pStyle w:val="Heading4"/>
        <w:rPr>
          <w:rFonts w:eastAsia="Times New Roman"/>
        </w:rPr>
      </w:pPr>
      <w:r>
        <w:rPr>
          <w:rFonts w:eastAsia="Times New Roman"/>
        </w:rPr>
        <w:t>---Entrench the GAO within the U.S. constitution</w:t>
      </w:r>
    </w:p>
    <w:p w14:paraId="3E905908" w14:textId="77777777" w:rsidR="006551E4" w:rsidRDefault="006551E4" w:rsidP="006551E4">
      <w:pPr>
        <w:keepNext/>
        <w:keepLines/>
        <w:spacing w:before="40" w:after="0"/>
        <w:outlineLvl w:val="3"/>
        <w:rPr>
          <w:rFonts w:eastAsia="Times New Roman" w:cs="Times New Roman"/>
          <w:b/>
          <w:iCs/>
          <w:sz w:val="26"/>
        </w:rPr>
      </w:pPr>
      <w:r w:rsidRPr="00ED438D">
        <w:rPr>
          <w:rFonts w:eastAsia="Times New Roman" w:cs="Times New Roman"/>
          <w:b/>
          <w:bCs/>
          <w:sz w:val="26"/>
        </w:rPr>
        <w:t>---</w:t>
      </w:r>
      <w:r>
        <w:rPr>
          <w:rFonts w:eastAsia="Times New Roman" w:cs="Times New Roman"/>
          <w:b/>
          <w:iCs/>
          <w:sz w:val="26"/>
        </w:rPr>
        <w:t>E</w:t>
      </w:r>
      <w:r w:rsidRPr="00D33E14">
        <w:rPr>
          <w:rFonts w:eastAsia="Times New Roman" w:cs="Times New Roman"/>
          <w:b/>
          <w:iCs/>
          <w:sz w:val="26"/>
        </w:rPr>
        <w:t>nsure adequate appropriations to the GAO’s budget</w:t>
      </w:r>
    </w:p>
    <w:p w14:paraId="42B45498" w14:textId="77777777" w:rsidR="006551E4" w:rsidRPr="00D81F1B" w:rsidRDefault="006551E4" w:rsidP="006551E4">
      <w:pPr>
        <w:pStyle w:val="Heading4"/>
        <w:rPr>
          <w:rFonts w:eastAsia="Times New Roman"/>
          <w:b w:val="0"/>
          <w:bCs/>
        </w:rPr>
      </w:pPr>
      <w:r>
        <w:rPr>
          <w:rFonts w:eastAsia="Times New Roman"/>
        </w:rPr>
        <w:t>---Find Article II does not imply a Unitary Executive Theory, overturning the decisions in Free Enterprise Fund, Seila Law, Wilcox, and Boyle</w:t>
      </w:r>
      <w:r>
        <w:rPr>
          <w:rFonts w:eastAsia="Times New Roman"/>
          <w:b w:val="0"/>
          <w:bCs/>
        </w:rPr>
        <w:t>---Free Enterprise Fund v. Public Company Oversight Board; Seila Law LLC v. Consumer Financial Protection Bureau; Trump v. Wilcox; and Trump v. Boyle respectively</w:t>
      </w:r>
    </w:p>
    <w:p w14:paraId="1B1E34B8" w14:textId="77777777" w:rsidR="006551E4" w:rsidRDefault="006551E4" w:rsidP="006551E4">
      <w:pPr>
        <w:pStyle w:val="Heading4"/>
      </w:pPr>
      <w:r>
        <w:t>---Give the GAO order-making power and broaden its investigative authority</w:t>
      </w:r>
    </w:p>
    <w:p w14:paraId="70D94717" w14:textId="77777777" w:rsidR="006551E4" w:rsidRPr="00956583" w:rsidRDefault="006551E4" w:rsidP="006551E4">
      <w:r>
        <w:t>[Set 2]</w:t>
      </w:r>
    </w:p>
    <w:p w14:paraId="5A892BCC" w14:textId="77777777" w:rsidR="006551E4" w:rsidRPr="00A43C8B" w:rsidRDefault="006551E4" w:rsidP="006551E4">
      <w:pPr>
        <w:pStyle w:val="Heading4"/>
      </w:pPr>
      <w:r>
        <w:rPr>
          <w:rStyle w:val="Style13ptBold"/>
        </w:rPr>
        <w:t>---A</w:t>
      </w:r>
      <w:r w:rsidRPr="00F10C60">
        <w:rPr>
          <w:rStyle w:val="Style13ptBold"/>
        </w:rPr>
        <w:t xml:space="preserve">dopt a merit-based hiring scheme for the federal bureaucracy </w:t>
      </w:r>
    </w:p>
    <w:p w14:paraId="5B62276B" w14:textId="77777777" w:rsidR="006551E4" w:rsidRDefault="006551E4" w:rsidP="006551E4">
      <w:pPr>
        <w:pStyle w:val="Heading4"/>
      </w:pPr>
      <w:r>
        <w:t xml:space="preserve">---Repeal Schedule F, finding it illegal under the APA </w:t>
      </w:r>
      <w:r w:rsidRPr="00956583">
        <w:rPr>
          <w:b w:val="0"/>
          <w:bCs/>
        </w:rPr>
        <w:t>(Administrative Procedure Act)</w:t>
      </w:r>
    </w:p>
    <w:p w14:paraId="5F8F2CCE" w14:textId="77777777" w:rsidR="006551E4" w:rsidRPr="00B837AC" w:rsidRDefault="006551E4" w:rsidP="006551E4">
      <w:pPr>
        <w:spacing w:after="0"/>
      </w:pPr>
      <w:r w:rsidRPr="00B837AC">
        <w:t>[set 3]</w:t>
      </w:r>
    </w:p>
    <w:p w14:paraId="12B6BB1F" w14:textId="77777777" w:rsidR="006551E4" w:rsidRDefault="006551E4" w:rsidP="006551E4">
      <w:pPr>
        <w:pStyle w:val="Heading4"/>
      </w:pPr>
      <w:r w:rsidRPr="00B837AC">
        <w:t>---</w:t>
      </w:r>
      <w:r>
        <w:t>Require the judiciary review presidential rationale which evokes the national security exemption, requiring evidence and rationale.</w:t>
      </w:r>
    </w:p>
    <w:p w14:paraId="07355767" w14:textId="77777777" w:rsidR="006551E4" w:rsidRPr="00D553BC" w:rsidRDefault="006551E4" w:rsidP="006551E4">
      <w:pPr>
        <w:pStyle w:val="Heading4"/>
      </w:pPr>
      <w:r>
        <w:t>---Provide whistleblower protections for federal workers.</w:t>
      </w:r>
    </w:p>
    <w:p w14:paraId="2466B44E" w14:textId="77777777" w:rsidR="006551E4" w:rsidRPr="00F10C60" w:rsidRDefault="006551E4" w:rsidP="006551E4"/>
    <w:p w14:paraId="131FDC6C" w14:textId="77777777" w:rsidR="006551E4" w:rsidRDefault="006551E4" w:rsidP="006551E4"/>
    <w:p w14:paraId="4857C4AB" w14:textId="77777777" w:rsidR="006551E4" w:rsidRPr="00D33E14" w:rsidRDefault="006551E4" w:rsidP="006551E4">
      <w:pPr>
        <w:keepNext/>
        <w:keepLines/>
        <w:spacing w:before="40" w:after="0"/>
        <w:outlineLvl w:val="3"/>
        <w:rPr>
          <w:rFonts w:eastAsia="Times New Roman" w:cs="Times New Roman"/>
          <w:b/>
          <w:iCs/>
          <w:sz w:val="26"/>
        </w:rPr>
      </w:pPr>
      <w:r>
        <w:rPr>
          <w:rFonts w:eastAsia="Times New Roman" w:cs="Times New Roman"/>
          <w:b/>
          <w:iCs/>
          <w:sz w:val="26"/>
        </w:rPr>
        <w:t>Plank 1---</w:t>
      </w:r>
      <w:r w:rsidRPr="00D33E14">
        <w:rPr>
          <w:rFonts w:eastAsia="Times New Roman" w:cs="Times New Roman"/>
          <w:b/>
          <w:iCs/>
          <w:sz w:val="26"/>
        </w:rPr>
        <w:t xml:space="preserve">Nonpartisan review solves </w:t>
      </w:r>
      <w:r w:rsidRPr="00D33E14">
        <w:rPr>
          <w:rFonts w:eastAsia="Times New Roman" w:cs="Times New Roman"/>
          <w:b/>
          <w:iCs/>
          <w:sz w:val="26"/>
          <w:u w:val="single"/>
        </w:rPr>
        <w:t>structural deregulatio</w:t>
      </w:r>
      <w:r>
        <w:rPr>
          <w:rFonts w:eastAsia="Times New Roman" w:cs="Times New Roman"/>
          <w:b/>
          <w:iCs/>
          <w:sz w:val="26"/>
          <w:u w:val="single"/>
        </w:rPr>
        <w:t>n</w:t>
      </w:r>
      <w:r w:rsidRPr="006C2D92">
        <w:rPr>
          <w:rFonts w:eastAsia="Times New Roman" w:cs="Times New Roman"/>
          <w:b/>
          <w:iCs/>
          <w:sz w:val="26"/>
        </w:rPr>
        <w:t xml:space="preserve"> and </w:t>
      </w:r>
      <w:r>
        <w:rPr>
          <w:rFonts w:eastAsia="Times New Roman" w:cs="Times New Roman"/>
          <w:b/>
          <w:iCs/>
          <w:sz w:val="26"/>
          <w:u w:val="single"/>
        </w:rPr>
        <w:t>credibility</w:t>
      </w:r>
    </w:p>
    <w:p w14:paraId="6A20BF1E" w14:textId="77777777" w:rsidR="006551E4" w:rsidRPr="00D33E14" w:rsidRDefault="006551E4" w:rsidP="006551E4">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0550CA6D" w14:textId="77777777" w:rsidR="006551E4" w:rsidRPr="00D33E14" w:rsidRDefault="006551E4" w:rsidP="006551E4">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077279FD" w14:textId="77777777" w:rsidR="006551E4" w:rsidRPr="00D81F1B" w:rsidRDefault="006551E4" w:rsidP="006551E4">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4DBE8FD6" w14:textId="77777777" w:rsidR="006551E4" w:rsidRDefault="006551E4" w:rsidP="006551E4">
      <w:pPr>
        <w:pStyle w:val="Heading4"/>
      </w:pPr>
      <w:r>
        <w:t>Planks 2-4---Shields GAO from Trump and ends executive consolidation</w:t>
      </w:r>
    </w:p>
    <w:p w14:paraId="22A0F609" w14:textId="77777777" w:rsidR="006551E4" w:rsidRDefault="006551E4" w:rsidP="006551E4">
      <w:r w:rsidRPr="00DB70EA">
        <w:rPr>
          <w:rStyle w:val="Style13ptBold"/>
        </w:rPr>
        <w:t xml:space="preserve">Landau </w:t>
      </w:r>
      <w:r>
        <w:rPr>
          <w:rStyle w:val="Style13ptBold"/>
        </w:rPr>
        <w:t>9-7</w:t>
      </w:r>
      <w:r>
        <w:t>, Mason Ladd Professor, Associate Dean for International Programs at Florida State University (David, 9-7-2025, “Courts Are Not Enough: Independent Accountability Institutions and the Protection of Democracy in the United States,” SSRN, https://papers.ssrn.com/sol3/papers.cfm?abstract_id=5165178) //qsmit</w:t>
      </w:r>
    </w:p>
    <w:p w14:paraId="140B8353" w14:textId="77777777" w:rsidR="006551E4" w:rsidRPr="00DA7768" w:rsidRDefault="006551E4" w:rsidP="006551E4">
      <w:pPr>
        <w:rPr>
          <w:sz w:val="16"/>
        </w:rPr>
      </w:pPr>
      <w:r w:rsidRPr="00DA7768">
        <w:rPr>
          <w:sz w:val="16"/>
        </w:rPr>
        <w:t xml:space="preserve">V. </w:t>
      </w:r>
      <w:r w:rsidRPr="00DB70EA">
        <w:rPr>
          <w:rStyle w:val="StyleUnderline"/>
        </w:rPr>
        <w:t>WHAT IS TO BE DONE? REBUILDING THE U.S.’S INDEPENDENT ACCOUNTABILITY INSTITUTIONS</w:t>
      </w:r>
    </w:p>
    <w:p w14:paraId="18B9C8A4" w14:textId="77777777" w:rsidR="006551E4" w:rsidRPr="00DA7768" w:rsidRDefault="006551E4" w:rsidP="006551E4">
      <w:pPr>
        <w:rPr>
          <w:sz w:val="16"/>
        </w:rPr>
      </w:pPr>
      <w:r w:rsidRPr="00DA7768">
        <w:rPr>
          <w:sz w:val="16"/>
        </w:rPr>
        <w:t xml:space="preserve">Part III argued that the U.S,’s </w:t>
      </w:r>
      <w:r w:rsidRPr="00DB70EA">
        <w:rPr>
          <w:rStyle w:val="StyleUnderline"/>
        </w:rPr>
        <w:t>independent accountability institutions</w:t>
      </w:r>
      <w:r w:rsidRPr="00DA7768">
        <w:rPr>
          <w:sz w:val="16"/>
        </w:rPr>
        <w:t xml:space="preserve">, although playing important and effective roles under certain conditions, have not always lived up to their potential. </w:t>
      </w:r>
      <w:r w:rsidRPr="00DB70EA">
        <w:rPr>
          <w:rStyle w:val="StyleUnderline"/>
        </w:rPr>
        <w:t>Part IV explained the acute crisis currently facing these institutions</w:t>
      </w:r>
      <w:r w:rsidRPr="00DA7768">
        <w:rPr>
          <w:sz w:val="16"/>
        </w:rPr>
        <w:t>, with all of them subjected to attacks that attempt to neutralize them or enlist them to play pro-regime functions. This crisis, in turn, may have dire consequences for the U.S,’s constitutional democracy.</w:t>
      </w:r>
    </w:p>
    <w:p w14:paraId="2A530BFA" w14:textId="77777777" w:rsidR="006551E4" w:rsidRPr="00DA7768" w:rsidRDefault="006551E4" w:rsidP="006551E4">
      <w:pPr>
        <w:rPr>
          <w:sz w:val="16"/>
        </w:rPr>
      </w:pPr>
      <w:r w:rsidRPr="00DA7768">
        <w:rPr>
          <w:sz w:val="16"/>
        </w:rPr>
        <w:t xml:space="preserve">In this challenging context, </w:t>
      </w:r>
      <w:r w:rsidRPr="00F95F57">
        <w:rPr>
          <w:rStyle w:val="StyleUnderline"/>
          <w:highlight w:val="cyan"/>
        </w:rPr>
        <w:t>what can</w:t>
      </w:r>
      <w:r w:rsidRPr="00DB70EA">
        <w:rPr>
          <w:rStyle w:val="StyleUnderline"/>
        </w:rPr>
        <w:t xml:space="preserve"> be done to </w:t>
      </w:r>
      <w:r w:rsidRPr="00F95F57">
        <w:rPr>
          <w:rStyle w:val="Emphasis"/>
          <w:highlight w:val="cyan"/>
        </w:rPr>
        <w:t>protect</w:t>
      </w:r>
      <w:r w:rsidRPr="00DB70EA">
        <w:rPr>
          <w:rStyle w:val="StyleUnderline"/>
        </w:rPr>
        <w:t xml:space="preserve">, restore, </w:t>
      </w:r>
      <w:r w:rsidRPr="00F95F57">
        <w:rPr>
          <w:rStyle w:val="Emphasis"/>
          <w:highlight w:val="cyan"/>
        </w:rPr>
        <w:t>and improve</w:t>
      </w:r>
      <w:r w:rsidRPr="00DB70EA">
        <w:rPr>
          <w:rStyle w:val="StyleUnderline"/>
        </w:rPr>
        <w:t xml:space="preserve"> the </w:t>
      </w:r>
      <w:r w:rsidRPr="00F95F57">
        <w:rPr>
          <w:rStyle w:val="StyleUnderline"/>
          <w:highlight w:val="cyan"/>
        </w:rPr>
        <w:t>U.S</w:t>
      </w:r>
      <w:r w:rsidRPr="00DB70EA">
        <w:rPr>
          <w:rStyle w:val="StyleUnderline"/>
        </w:rPr>
        <w:t xml:space="preserve">,’s independent </w:t>
      </w:r>
      <w:r w:rsidRPr="00F95F57">
        <w:rPr>
          <w:rStyle w:val="StyleUnderline"/>
          <w:highlight w:val="cyan"/>
        </w:rPr>
        <w:t>accountability institutions</w:t>
      </w:r>
      <w:r w:rsidRPr="00DB70EA">
        <w:rPr>
          <w:rStyle w:val="StyleUnderline"/>
        </w:rPr>
        <w:t>?</w:t>
      </w:r>
      <w:r w:rsidRPr="00DA7768">
        <w:rPr>
          <w:sz w:val="16"/>
        </w:rPr>
        <w:t xml:space="preserve"> This Part sketches some preliminary thoughts, relevant in part during the crisis but probably particularly significant in its aftermath. A </w:t>
      </w:r>
      <w:r w:rsidRPr="00DB70EA">
        <w:rPr>
          <w:rStyle w:val="StyleUnderline"/>
        </w:rPr>
        <w:t xml:space="preserve">first-best response would be the creation and </w:t>
      </w:r>
      <w:r w:rsidRPr="00F95F57">
        <w:rPr>
          <w:rStyle w:val="StyleUnderline"/>
          <w:highlight w:val="cyan"/>
        </w:rPr>
        <w:t>entrenchment</w:t>
      </w:r>
      <w:r w:rsidRPr="00DB70EA">
        <w:rPr>
          <w:rStyle w:val="StyleUnderline"/>
        </w:rPr>
        <w:t xml:space="preserve"> </w:t>
      </w:r>
      <w:r w:rsidRPr="00F95F57">
        <w:rPr>
          <w:rStyle w:val="StyleUnderline"/>
          <w:highlight w:val="cyan"/>
        </w:rPr>
        <w:t>of</w:t>
      </w:r>
      <w:r w:rsidRPr="00DB70EA">
        <w:rPr>
          <w:rStyle w:val="StyleUnderline"/>
        </w:rPr>
        <w:t xml:space="preserve"> key </w:t>
      </w:r>
      <w:r w:rsidRPr="00F95F57">
        <w:rPr>
          <w:rStyle w:val="StyleUnderline"/>
          <w:highlight w:val="cyan"/>
        </w:rPr>
        <w:t xml:space="preserve">accountability institutions </w:t>
      </w:r>
      <w:r w:rsidRPr="00F95F57">
        <w:rPr>
          <w:rStyle w:val="Emphasis"/>
          <w:highlight w:val="cyan"/>
        </w:rPr>
        <w:t>within</w:t>
      </w:r>
      <w:r w:rsidRPr="00DB70EA">
        <w:rPr>
          <w:rStyle w:val="Emphasis"/>
        </w:rPr>
        <w:t xml:space="preserve"> </w:t>
      </w:r>
      <w:r w:rsidRPr="00F95F57">
        <w:rPr>
          <w:rStyle w:val="Emphasis"/>
          <w:highlight w:val="cyan"/>
        </w:rPr>
        <w:t>the</w:t>
      </w:r>
      <w:r w:rsidRPr="00DB70EA">
        <w:rPr>
          <w:rStyle w:val="Emphasis"/>
        </w:rPr>
        <w:t xml:space="preserve"> U.S. </w:t>
      </w:r>
      <w:r w:rsidRPr="00F95F57">
        <w:rPr>
          <w:rStyle w:val="Emphasis"/>
          <w:highlight w:val="cyan"/>
        </w:rPr>
        <w:t>constitution</w:t>
      </w:r>
      <w:r w:rsidRPr="00DB70EA">
        <w:rPr>
          <w:rStyle w:val="Emphasis"/>
        </w:rPr>
        <w:t xml:space="preserve"> itself</w:t>
      </w:r>
      <w:r w:rsidRPr="00DA7768">
        <w:rPr>
          <w:sz w:val="16"/>
        </w:rPr>
        <w:t xml:space="preserve">, as in other constitutional orders found around the world.349 </w:t>
      </w:r>
      <w:r w:rsidRPr="00F95F57">
        <w:rPr>
          <w:rStyle w:val="Emphasis"/>
          <w:sz w:val="28"/>
          <w:szCs w:val="28"/>
          <w:highlight w:val="cyan"/>
        </w:rPr>
        <w:t xml:space="preserve">Nothing would stop </w:t>
      </w:r>
      <w:r w:rsidRPr="00F95F57">
        <w:rPr>
          <w:rStyle w:val="Emphasis"/>
          <w:highlight w:val="cyan"/>
        </w:rPr>
        <w:t>Congress</w:t>
      </w:r>
      <w:r w:rsidRPr="00DB70EA">
        <w:rPr>
          <w:rStyle w:val="StyleUnderline"/>
        </w:rPr>
        <w:t xml:space="preserve"> from initiating constitutional amendments adding new institutions </w:t>
      </w:r>
      <w:r w:rsidRPr="00DA7768">
        <w:rPr>
          <w:sz w:val="16"/>
        </w:rPr>
        <w:t xml:space="preserve">like an Electoral Commission, Anti-Corruption Commission, and Human Rights Commission to </w:t>
      </w:r>
      <w:r w:rsidRPr="00DB70EA">
        <w:rPr>
          <w:rStyle w:val="StyleUnderline"/>
        </w:rPr>
        <w:t>the U.S. constitutional landscape</w:t>
      </w:r>
      <w:r w:rsidRPr="00DA7768">
        <w:rPr>
          <w:sz w:val="16"/>
        </w:rPr>
        <w:t>. Practically, the difficulties would be immense. Thus, as with most other contemporary debates on U.S. constitutionalism, I assume in this Part that constitutional amendment is off the table, and I focus on legislation and judicial doctrine.</w:t>
      </w:r>
    </w:p>
    <w:p w14:paraId="4EFF4BD6" w14:textId="77777777" w:rsidR="006551E4" w:rsidRPr="00DA7768" w:rsidRDefault="006551E4" w:rsidP="006551E4">
      <w:pPr>
        <w:rPr>
          <w:sz w:val="16"/>
        </w:rPr>
      </w:pPr>
      <w:r w:rsidRPr="00DA7768">
        <w:rPr>
          <w:sz w:val="16"/>
        </w:rPr>
        <w:t>A. Removal: Navigating the Challenge of Unitary Executive Theory</w:t>
      </w:r>
    </w:p>
    <w:p w14:paraId="330D3EAA" w14:textId="77777777" w:rsidR="006551E4" w:rsidRPr="00DA7768" w:rsidRDefault="006551E4" w:rsidP="006551E4">
      <w:pPr>
        <w:pStyle w:val="ListParagraph"/>
        <w:ind w:left="0"/>
        <w:rPr>
          <w:sz w:val="16"/>
        </w:rPr>
      </w:pPr>
      <w:r w:rsidRPr="00DA7768">
        <w:rPr>
          <w:sz w:val="16"/>
        </w:rPr>
        <w:t xml:space="preserve">We must start with the elephant in the room, and </w:t>
      </w:r>
      <w:r w:rsidRPr="00DB70EA">
        <w:rPr>
          <w:rStyle w:val="StyleUnderline"/>
        </w:rPr>
        <w:t xml:space="preserve">one of the </w:t>
      </w:r>
      <w:r w:rsidRPr="00F95F57">
        <w:rPr>
          <w:rStyle w:val="Emphasis"/>
          <w:highlight w:val="cyan"/>
        </w:rPr>
        <w:t>main cause</w:t>
      </w:r>
      <w:r w:rsidRPr="00616E39">
        <w:rPr>
          <w:rStyle w:val="Emphasis"/>
        </w:rPr>
        <w:t xml:space="preserve">s </w:t>
      </w:r>
      <w:r w:rsidRPr="00F95F57">
        <w:rPr>
          <w:rStyle w:val="Emphasis"/>
          <w:highlight w:val="cyan"/>
        </w:rPr>
        <w:t>of</w:t>
      </w:r>
      <w:r w:rsidRPr="00616E39">
        <w:rPr>
          <w:rStyle w:val="Emphasis"/>
        </w:rPr>
        <w:t xml:space="preserve"> the </w:t>
      </w:r>
      <w:r w:rsidRPr="00F95F57">
        <w:rPr>
          <w:rStyle w:val="Emphasis"/>
          <w:highlight w:val="cyan"/>
        </w:rPr>
        <w:t>current crisis</w:t>
      </w:r>
      <w:r w:rsidRPr="00F95F57">
        <w:rPr>
          <w:sz w:val="16"/>
          <w:highlight w:val="cyan"/>
        </w:rPr>
        <w:t xml:space="preserve">. </w:t>
      </w:r>
      <w:r w:rsidRPr="00F95F57">
        <w:rPr>
          <w:rStyle w:val="Emphasis"/>
          <w:highlight w:val="cyan"/>
        </w:rPr>
        <w:t>Unitary executive theory</w:t>
      </w:r>
      <w:r w:rsidRPr="00DA7768">
        <w:rPr>
          <w:sz w:val="16"/>
        </w:rPr>
        <w:t xml:space="preserve"> – the view that the </w:t>
      </w:r>
      <w:r w:rsidRPr="00060930">
        <w:rPr>
          <w:rStyle w:val="StyleUnderline"/>
        </w:rPr>
        <w:t>President must have an unfettered power of removal over the entire executive branch</w:t>
      </w:r>
      <w:r w:rsidRPr="00DA7768">
        <w:rPr>
          <w:sz w:val="16"/>
        </w:rPr>
        <w:t xml:space="preserve"> – is in the ascendency, far more than it was when any of the institutions examined above were created.350 </w:t>
      </w:r>
      <w:r w:rsidRPr="00616E39">
        <w:rPr>
          <w:rStyle w:val="StyleUnderline"/>
        </w:rPr>
        <w:t>Justice Scalia’s dissent in Morrison v. Olson</w:t>
      </w:r>
      <w:r w:rsidRPr="00DA7768">
        <w:rPr>
          <w:sz w:val="16"/>
        </w:rPr>
        <w:t xml:space="preserve">351 has become canonical among jurisprudential conservatives, </w:t>
      </w:r>
      <w:r w:rsidRPr="00616E39">
        <w:rPr>
          <w:rStyle w:val="StyleUnderline"/>
        </w:rPr>
        <w:t xml:space="preserve">and Supreme Court </w:t>
      </w:r>
      <w:r w:rsidRPr="00F95F57">
        <w:rPr>
          <w:rStyle w:val="StyleUnderline"/>
          <w:highlight w:val="cyan"/>
        </w:rPr>
        <w:t>decisions in</w:t>
      </w:r>
      <w:r w:rsidRPr="00616E39">
        <w:rPr>
          <w:rStyle w:val="StyleUnderline"/>
        </w:rPr>
        <w:t xml:space="preserve"> </w:t>
      </w:r>
      <w:r w:rsidRPr="00F95F57">
        <w:rPr>
          <w:rStyle w:val="StyleUnderline"/>
          <w:highlight w:val="cyan"/>
        </w:rPr>
        <w:t>Free Enterprise Fund</w:t>
      </w:r>
      <w:r w:rsidRPr="00616E39">
        <w:rPr>
          <w:rStyle w:val="StyleUnderline"/>
        </w:rPr>
        <w:t xml:space="preserve">352 </w:t>
      </w:r>
      <w:r w:rsidRPr="00730CA2">
        <w:rPr>
          <w:rStyle w:val="StyleUnderline"/>
        </w:rPr>
        <w:t xml:space="preserve">and </w:t>
      </w:r>
      <w:r w:rsidRPr="00F95F57">
        <w:rPr>
          <w:rStyle w:val="StyleUnderline"/>
          <w:highlight w:val="cyan"/>
        </w:rPr>
        <w:t>Seila</w:t>
      </w:r>
      <w:r w:rsidRPr="00616E39">
        <w:rPr>
          <w:rStyle w:val="StyleUnderline"/>
        </w:rPr>
        <w:t xml:space="preserve"> </w:t>
      </w:r>
      <w:r w:rsidRPr="00730CA2">
        <w:rPr>
          <w:rStyle w:val="StyleUnderline"/>
          <w:highlight w:val="cyan"/>
        </w:rPr>
        <w:t>Law</w:t>
      </w:r>
      <w:r w:rsidRPr="00730CA2">
        <w:rPr>
          <w:rStyle w:val="StyleUnderline"/>
        </w:rPr>
        <w:t>353</w:t>
      </w:r>
      <w:r w:rsidRPr="00DA7768">
        <w:rPr>
          <w:sz w:val="16"/>
        </w:rPr>
        <w:t xml:space="preserve"> </w:t>
      </w:r>
      <w:r w:rsidRPr="00616E39">
        <w:rPr>
          <w:rStyle w:val="StyleUnderline"/>
        </w:rPr>
        <w:t>gave relatively full-throated voice to</w:t>
      </w:r>
      <w:r w:rsidRPr="00DA7768">
        <w:rPr>
          <w:sz w:val="16"/>
        </w:rPr>
        <w:t xml:space="preserve"> the </w:t>
      </w:r>
      <w:r w:rsidRPr="00616E39">
        <w:rPr>
          <w:rStyle w:val="StyleUnderline"/>
        </w:rPr>
        <w:t>theory’s underpinnings</w:t>
      </w:r>
      <w:r w:rsidRPr="00DA7768">
        <w:rPr>
          <w:sz w:val="16"/>
        </w:rPr>
        <w:t>, even while the holdings themselves resolved only relatively narrow issues.354</w:t>
      </w:r>
    </w:p>
    <w:p w14:paraId="1E29C525" w14:textId="77777777" w:rsidR="006551E4" w:rsidRDefault="006551E4" w:rsidP="006551E4">
      <w:pPr>
        <w:rPr>
          <w:sz w:val="16"/>
        </w:rPr>
      </w:pPr>
      <w:r w:rsidRPr="00DA7768">
        <w:rPr>
          <w:sz w:val="16"/>
        </w:rPr>
        <w:t xml:space="preserve">The Supreme Court’s more recent preliminary but </w:t>
      </w:r>
      <w:r w:rsidRPr="00F95F57">
        <w:rPr>
          <w:rStyle w:val="StyleUnderline"/>
        </w:rPr>
        <w:t>suggestive</w:t>
      </w:r>
      <w:r w:rsidRPr="00616E39">
        <w:rPr>
          <w:rStyle w:val="StyleUnderline"/>
        </w:rPr>
        <w:t xml:space="preserve"> </w:t>
      </w:r>
      <w:r w:rsidRPr="00730CA2">
        <w:rPr>
          <w:rStyle w:val="StyleUnderline"/>
        </w:rPr>
        <w:t>rulings in</w:t>
      </w:r>
      <w:r w:rsidRPr="00616E39">
        <w:rPr>
          <w:rStyle w:val="StyleUnderline"/>
        </w:rPr>
        <w:t xml:space="preserve"> </w:t>
      </w:r>
      <w:r w:rsidRPr="00730CA2">
        <w:rPr>
          <w:rStyle w:val="StyleUnderline"/>
          <w:highlight w:val="cyan"/>
        </w:rPr>
        <w:t>Trump v.</w:t>
      </w:r>
      <w:r w:rsidRPr="00616E39">
        <w:rPr>
          <w:rStyle w:val="StyleUnderline"/>
        </w:rPr>
        <w:t xml:space="preserve"> </w:t>
      </w:r>
      <w:r w:rsidRPr="00F95F57">
        <w:rPr>
          <w:rStyle w:val="StyleUnderline"/>
          <w:highlight w:val="cyan"/>
        </w:rPr>
        <w:t>Wilcox</w:t>
      </w:r>
      <w:r w:rsidRPr="00616E39">
        <w:rPr>
          <w:rStyle w:val="StyleUnderline"/>
        </w:rPr>
        <w:t xml:space="preserve">355 </w:t>
      </w:r>
      <w:r w:rsidRPr="00F95F57">
        <w:rPr>
          <w:rStyle w:val="StyleUnderline"/>
          <w:highlight w:val="cyan"/>
        </w:rPr>
        <w:t>and</w:t>
      </w:r>
      <w:r w:rsidRPr="00616E39">
        <w:rPr>
          <w:rStyle w:val="StyleUnderline"/>
        </w:rPr>
        <w:t xml:space="preserve"> Trump v. </w:t>
      </w:r>
      <w:r w:rsidRPr="00F95F57">
        <w:rPr>
          <w:rStyle w:val="StyleUnderline"/>
          <w:highlight w:val="cyan"/>
        </w:rPr>
        <w:t>Boyle</w:t>
      </w:r>
      <w:r w:rsidRPr="00616E39">
        <w:rPr>
          <w:rStyle w:val="StyleUnderline"/>
        </w:rPr>
        <w:t xml:space="preserve">356 have potentially </w:t>
      </w:r>
      <w:r w:rsidRPr="00F95F57">
        <w:rPr>
          <w:rStyle w:val="StyleUnderline"/>
          <w:highlight w:val="cyan"/>
        </w:rPr>
        <w:t>expanded</w:t>
      </w:r>
      <w:r w:rsidRPr="00616E39">
        <w:rPr>
          <w:rStyle w:val="StyleUnderline"/>
        </w:rPr>
        <w:t xml:space="preserve"> the </w:t>
      </w:r>
      <w:r w:rsidRPr="00F95F57">
        <w:rPr>
          <w:rStyle w:val="StyleUnderline"/>
          <w:highlight w:val="cyan"/>
        </w:rPr>
        <w:t>scope of</w:t>
      </w:r>
      <w:r w:rsidRPr="00616E39">
        <w:rPr>
          <w:rStyle w:val="StyleUnderline"/>
        </w:rPr>
        <w:t xml:space="preserve"> the </w:t>
      </w:r>
      <w:r w:rsidRPr="00F95F57">
        <w:rPr>
          <w:rStyle w:val="StyleUnderline"/>
          <w:highlight w:val="cyan"/>
        </w:rPr>
        <w:t>unitary</w:t>
      </w:r>
      <w:r w:rsidRPr="00616E39">
        <w:rPr>
          <w:rStyle w:val="StyleUnderline"/>
        </w:rPr>
        <w:t xml:space="preserve"> executive </w:t>
      </w:r>
      <w:r w:rsidRPr="00F95F57">
        <w:rPr>
          <w:rStyle w:val="StyleUnderline"/>
          <w:highlight w:val="cyan"/>
        </w:rPr>
        <w:t>theory</w:t>
      </w:r>
      <w:r w:rsidRPr="00616E39">
        <w:rPr>
          <w:rStyle w:val="StyleUnderline"/>
        </w:rPr>
        <w:t xml:space="preserve"> enormously</w:t>
      </w:r>
      <w:r w:rsidRPr="00DA7768">
        <w:rPr>
          <w:sz w:val="16"/>
        </w:rPr>
        <w:t>, suggesting that restrictions on presidential power to remove most superior officers in the executive branch are suspect and likely to be struck down. At the same time as the independent accountability institutions have come under unprecedented threat from the second Trump administration, the Supreme Court appears to be shifting its doctrine to enable the threat. At the very least, as Justice Kavanaugh has stated, the Humphrey’s Executor precedent seems likely to be narrowed substantially; at worst, it may be almost completely overturned.</w:t>
      </w:r>
    </w:p>
    <w:p w14:paraId="437CD78F" w14:textId="77777777" w:rsidR="006551E4" w:rsidRPr="00DA7768" w:rsidRDefault="006551E4" w:rsidP="006551E4">
      <w:pPr>
        <w:rPr>
          <w:sz w:val="16"/>
        </w:rPr>
      </w:pPr>
      <w:r>
        <w:rPr>
          <w:sz w:val="16"/>
        </w:rPr>
        <w:t>[Paragraph integrity stops]</w:t>
      </w:r>
    </w:p>
    <w:p w14:paraId="27666EDB" w14:textId="77777777" w:rsidR="006551E4" w:rsidRPr="00F257CB" w:rsidRDefault="006551E4" w:rsidP="006551E4">
      <w:pPr>
        <w:rPr>
          <w:sz w:val="4"/>
          <w:szCs w:val="10"/>
        </w:rPr>
      </w:pPr>
      <w:r w:rsidRPr="00F257CB">
        <w:rPr>
          <w:sz w:val="4"/>
          <w:szCs w:val="10"/>
        </w:rPr>
        <w:t>1. The Normative Critique: The Court’s Anti-Democratic Expansion of the Unitary Executive The perspective developed in this article offers comparative and normative resources to push back against this shift. Supreme Court justices committed to unitary executive theory and allied commentators have supported the theory on a number of grounds, including textual and originalist grounds about which this article has little to say. However, they have also pointed to values of democratic accountability. In Morrison v. Olson, Scalia’s dissent vividly (and presciently) painted the Independent Counsel as a potential runaway train – a prosecutor pursuing her target monomanically and without any prospect of democratic checks.358 Prosecution, Scalia argued, was a function best carried out under the supervision of officials ultimately subject to the verdict of the electorate.359 Yet the pro-democratic underpinnings of unitary executive are much weaker than might be apparent at first glance. Stephenson has pointed out that democracy even when reflected in the simple terms of the median voter is complex, and a bureaucratic state subject to some insulation might actually come closer to the views of the median voter over time than a state where all agencies are subject to the will of the president.360 The argument here is different: both comparative constitutional design and U.S. institutional history show an impulse to protect predictable democratic weak points by insulating the actors charged with carrying out certain functions like overseeing elections, ensuring the integrity of governmental activity, and protecting minority rights. Comparative constitutionalists have turned to devices of constitutional insulation for a reason, and the fact that the U.S. found its way to a similar point via legislation is telling. By allowing the President to remove the heads of independent agencies at will, the Court is not merely allowing presidential will to control in the case of policy disagreement; it is allowing the President to capture institutions designed to protect these sensitive democratic weak points, either neutralizing them or turning them into antidemocratic tools. As David Driesen explains, comparative experience shows that the ultimate result of this dangerous experiment will not be an increase in democratic accountability, but the erosion of electoral democracy.36 Scalia’s Morrison dissent has persuaded commentators across the political spectrum about the practical dangers of the independent counsel as a runaway train pursuing a politically-weaponized agenda.362 Yet many liberal democratic systems, facing a similar dilemma, have chosen to accept that risk and manage it through careful design. They have done so because they are also deeply concerned about the opposite risk, which is that politically-powerful figures will use their control over prosecutorial power to act with impunity while turning the mechanisms of criminal justice into a tool to punish their political opponents relentlessly. The political accountability stressed by Scalia is an inadequate corrective against this risk,363 because politicians might calculate that any damage done by targeting regime opponents or shielding insiders will be worth the risk come election day. Comparative scholarship is full of examples of the tendency to use prosecutors and courts to shield allies while targeting enemies. 364 The fact that Scalia was largely correct in predicting the problems with the Starr investigation does not mean that the U.S. is better off by forgoing a strong, independent integrity institution charged with investigating political wrongdoing. Properly constructed, such an institution might provide assurance of independent and robust investigations of the “ins” currently in power, while also helping to protect the “outs” from politically-motivated prosecutions. Design, of course, would be one key to striking this balance more effectively</w:t>
      </w:r>
    </w:p>
    <w:p w14:paraId="1FB77C3C" w14:textId="77777777" w:rsidR="006551E4" w:rsidRDefault="006551E4" w:rsidP="006551E4">
      <w:pPr>
        <w:rPr>
          <w:sz w:val="16"/>
        </w:rPr>
      </w:pPr>
      <w:r>
        <w:rPr>
          <w:sz w:val="16"/>
        </w:rPr>
        <w:t>[paragraph integrity resumes]</w:t>
      </w:r>
    </w:p>
    <w:p w14:paraId="5D25D7DF" w14:textId="77777777" w:rsidR="006551E4" w:rsidRPr="00DA7768" w:rsidRDefault="006551E4" w:rsidP="006551E4">
      <w:pPr>
        <w:rPr>
          <w:sz w:val="16"/>
        </w:rPr>
      </w:pPr>
      <w:r w:rsidRPr="00DA7768">
        <w:rPr>
          <w:sz w:val="16"/>
        </w:rPr>
        <w:t xml:space="preserve">Ironically, a </w:t>
      </w:r>
      <w:r w:rsidRPr="00856BB3">
        <w:rPr>
          <w:rStyle w:val="StyleUnderline"/>
        </w:rPr>
        <w:t>permanent integrity institution with broader scope</w:t>
      </w:r>
      <w:r w:rsidRPr="00DA7768">
        <w:rPr>
          <w:sz w:val="16"/>
        </w:rPr>
        <w:t xml:space="preserve">, rather than a temporary one acting doggedly against a particular prominent individual or small group of individuals, might </w:t>
      </w:r>
      <w:r w:rsidRPr="00856BB3">
        <w:rPr>
          <w:rStyle w:val="StyleUnderline"/>
        </w:rPr>
        <w:t>more effectively showcase the benefits of an independent integrity institution,</w:t>
      </w:r>
      <w:r w:rsidRPr="00DA7768">
        <w:rPr>
          <w:sz w:val="16"/>
        </w:rPr>
        <w:t xml:space="preserve"> even as it would also raise further the interference with “purely executive” power decried by Scalia. The appointment process could also be altered to adopt a better balance between independence and accountability</w:t>
      </w:r>
    </w:p>
    <w:p w14:paraId="0FD76A32" w14:textId="77777777" w:rsidR="006551E4" w:rsidRPr="00DB70EA" w:rsidRDefault="006551E4" w:rsidP="006551E4">
      <w:pPr>
        <w:rPr>
          <w:sz w:val="16"/>
          <w:szCs w:val="16"/>
        </w:rPr>
      </w:pPr>
      <w:r w:rsidRPr="00DB70EA">
        <w:rPr>
          <w:sz w:val="16"/>
          <w:szCs w:val="16"/>
        </w:rPr>
        <w:t>[paragraph integrity stops]</w:t>
      </w:r>
    </w:p>
    <w:p w14:paraId="5611AE05" w14:textId="77777777" w:rsidR="006551E4" w:rsidRDefault="006551E4" w:rsidP="006551E4">
      <w:pPr>
        <w:rPr>
          <w:sz w:val="4"/>
          <w:szCs w:val="10"/>
        </w:rPr>
      </w:pPr>
      <w:r w:rsidRPr="00DB70EA">
        <w:rPr>
          <w:sz w:val="4"/>
          <w:szCs w:val="10"/>
        </w:rPr>
        <w:t>2. The Practical Conundrum: Surviving the Court’s Shift All that, of course, is at the level of normative contestation with the Supreme Court majority’s increasingly totalizing embrace of the unitary executive. Perhaps the more pragmatic question is defensive in nature: Assuming Humphrey’s Executor will be either significantly narrowed or overturned, can statutory independent accountability institutions survive?365 Without solid, judicially enforceable removal protections, this seems doubtful. Reliance on softer norms has proven increasingly ineffective against a presidency determined to centralize power. The starting point for any such pragmatic, defensive effort might be the two exceptions outlined in Seila Law366 and referenced in the brief but consequential Wilcox order.367 The first exception is for a “multimember body of experts … balanced along partisan lines, appointed to staggered terms, [which] perform[] only ‘quasilegislative’ and ‘quasi-judicial functions,’ and were said not to exercise any executive power.” 368 Seila Law (and Collins v. Yellen369) emphasized the multimember aspect of the exception, holding that any independent agency headed by superior officers must be a multimember board rather than headed by a single director. 370 The single-headed independent agency, the Court held, placed too great a risk of concentration of power in someone other than the president.371 By itself, a requirement for multimember boards is a fairly modest constraint. In comparative terms, both single-headed and multiheaded independent accountability institutions are common.372 One route towards impactful relevance is the energy, competence, and charisma of the head of the agency, characteristics that are harder to replicate with a multi-member board. Consider South African Public Protector Madonsela, who raised the profile of her agency enormously.373 As the Court noted in Seila Law, there are risks to a single-headed agency: the profile of the agency may shift radically when the head leaves and there also may be a greater chance that the head of the agency overreaches the institution’s role.374 At any rate, of the institutions studied in this Article, the holding of Seila Law only implicated the OSC. 375 Wilcox suggested, without definitely resolving, a different frame of analysis, one which would require that insulated superior officers lead agencies that exercise “no part of the executive power” and exercise only “quasi-legislative” or “quasi-judicial” functions.376 Since at least the Myers case, the Court’s conceptualization of “executive power” has been deeply ambiguous.377 Congressional action and judicial precedent seemed to allow insulation of a wide range of independent agencies that effectively mixed executive, legislative, and judicial functions. Wilcox, in suggesting but not deciding that the MSPB and the NLRB – two agencies with mainly adjudicative functions – would be found to “exercise considerable executive power,” appears to narrow the circumstances under which superior officers can be insulated considerably.378 In Seila Law, the majority emphasized certain powers possessed by the Director of the CFPB, particularly a power to promulgate binding rules interpreting 19 different statutes and a power to “seek daunting monetary penalties against private parties … in federal court – a quintessentially executive power.”379 In a lower court adjudication involving the MSPB, the DC Circuit rested its holding in part on nonjudicial functions that the agency possessed, even if it rarely exercised them. In particular, a DC Circuit panel put weight on the Board’s ability to represent itself in court (abeit only under rare conditions, and then generally as a defendant) and its ability to review and invalidate Office of Personnel Management regulations for noncompliance with statutory conditions, which again has been very rarely exercised.380 These functions are peripheral to the MSPB’s everyday functions of acting as a tribunal hearing claims by fired or disciplined workers, and it could easily be designed without them. Without those powers, it would be more difficult to argue that the MSPB is wielding executive power (rather than quasi-judicial power) and thus that it falls outside even a narrowed conception of Humphrey’s Executor. Likewise, the GAO is given power to sue the executive branch for violations of the Impoundment Control Act, a potentially executive function otherwise found within an auditing and investigative body.381 More careful design choices could help to steer these institutions into whatever safe harbors are left in the Court’s jurisprudence But what if Seila Law’s first exception were to disappear completely, rather than merely shrinking? If Humphrey’s Executor were completely overturned, the reversal would badly weaken – albeit not necessarily foreclose – an agenda designed to insulate at least some independent accountability institutions. Congress could still limit removal for advisory bodies tasked with investigative and factfinding functions, since these bodies effectively act as an arm of Congress.382 A surprisingly high number of the functions carried out by guarantor or independent accountability institutions fall into this camp.383 Virtually all of the functions of the GAO fall into this box. The same goes for the USCCR. 384 Statutory designers of independent agencies might also consider the second exception noted in Seila Law – for “inferior officers with limited duties and no policymaking or administrative authority,” which the Court drew from Morrison v. Olson and United States v. Perkins, an old case involving insulation of a navy cadet-engineer.385 Morrison itself, as noted above, is one of the most embattled precedents in U.S. constitutional law, in large part because of Scalia’s argument that it was attempting to remove presidential control over the quintessentially executive function of criminal prosecution.386 But at least some of the agencies considered in this paper might be reworked to fit into the inferior officer exception. The MSPB and OSC, for example, could both potentially be redesigned as subparts of a larger agency like the Office of Personnel Management.387 Two final points along these lines. The first is a plea for statutory clarity in writing the conditions for removal. With respect to two of the agencies considered in this paper – the FEC and EAC – there is no explicit textual limitation on at will removal, although a limitation is sometimes said to be implicit in the design. Relatively recently, in Free Enterprise Fund, the Supreme Court suggested that protection from removal could be implied even though it is not explicit.388 But given the Court’s hostility to limitations on presidential removal power, it seems doubtful that it would be willing to infer such a limitation in future cases. Thus, textual clarity on conditions for removal may prove important. And as well, the specificity of the formulation may matter. The Supreme Court in Wilcox held out the Federal Reserve on ad hoc grounds as distinct, and suggested that the members of the Federal Reserve Board of Governors may still enjoy insulation from presidential removal.389 President Trump nonetheless proceeded to remove a member of the Board, Lisa Cook, on unproven grounds that she made false statements when procuring a mortgage, prompting litigation by Cook. 390 Some commentary noted that the statutory protection for removal without “cause”391 may leave the executive too much discretion. 392 A more comphrensive and pathworn standard like “inefficiency, neglect of duty, or malfeasance in office” might be a more effective constraint, 393 or perhaps Congress could go even further in defining specific wrongdoing warranting removal for different offices, as it did in the independent counsel statute. Finally, in circumstances where removal protections are struck down, the question of remedy may become fundamental. In Seila Law, the majority held that the invalid removal protection for the Director was severable, and therefore that the proper remedy was to allow the Director to be removable by the President at will, but otherwise to leave the agency intact.394 This answer makes sense when the question is about the direction of policy, as was the case with the CFPB. But for the democracy-protecting agencies considered in this article, that answer may sometimes produce highly dangerous results, heightening risks of capture and abuse of independent accountability institutions for anti-democratic ends. There are at least two other possibilities. First, in some cases the best read of congressional intent is to strike down an objectionable power while otherwise leaving an agency independent and intact. This is the route the Court took with the GAO in Bowsher, where it held that agency powers to enforce cuts under the Balanced Budget and Emergency Deficit Control Act were unconstitutional because they were executive in nature, but otherwise maintained the GAO as an independent congressional agency.395 The same route should no doubt be taken were the GAO’s powers to sue over impoundment to be struck down,396 and may also make sense in other cases, for example if the EAC’s narrow but dangerous rulemaking power over the national voter registration form were held subject to direct presidential control as attempted in President Trump’s recent Executive Order.397 A second, more drastic possibility is the one rejected in Seila Law: holding that the agency’s entire structure and functions are unconstitutional. The Court eschewed this route in Seila Law, assuming it is obvious that Congress would have “preferred a dependent CFPB to no agency at all.”398 But this assumption may not always be correct where democracy-protecting institutions are concerned. It is certainly conceivable, for example, that Congress would prefer no FEC at all to an FEC dependent on the president, given its sensitive powers over election campaigns. It might sometimes be better to abolish an independent institution protecting sensitive democratic functions, rather than leaving it in place as a loaded weapon to undermine democracy. B. Selection and the Challenge of the Appointments Clause As with apex courts, the state-of-the-art in comparative work suggests using appointment methods that, while not ignoring political actors, temper their influence.399 This leads to three main principles. First, political input into appointments should be balanced by other influences, whether by judges, independent accountability institutions, or civil society groups. Second, appointment authority should be divided between different types of institutions, so no single political movement can easily dominate the institution.400 Third, if the partial goal of constructing independent accountability institutions is as a form of redundancy, than it may be wise to construct a number of different methods of appointment for different institutions, rather than allowing all of them to be appointed in the same way.401 The FEC, EAC, EEOC, and MSPB use a very common model for independent agencies throughout the US government: staggered selection via nomination by the president and confirmation via advice and consent of the Senate, alongside a partisan balance requirement.402 Unusually, the FEC and EAC have an even number of appointees, while the EEOC and MSPB have the more typical, odd number. This design increases risks of politicization by creating a highly political appointment procedure, while the even number of commissioners in the FEC and EAC creates risk of deadlock. The USCCR, post-1983, has used a more unusual appointments scheme where three different institutions (the House, Senate, and President) each directly appoint some personnel, again with a partisan balance requirement.403 But this system leads to a similar place: the appointers are all highly political institutions, and the even number again creates risks of partisan deadlock. The independent counsel had the most interesting design of the various institutions: appointment by a panel of judges. This would seem more promising for limiting risks of politicization, but it did not always work effectively, perhaps because the courts themselves have become highly politicized, a fact that seemed instrumental in Starr’s appointment.404 The constitution’s appointments clause, at least in the Supreme Court’s interpretation, poses a challenge to all of the principles outlined above. The heads of many independent accountability institutions are likely to be classified as superior officers. For these officers, the appointments clause only permits one method of appointment: nomination by the President with the advice and consent of the Senate.405 This appointments method does a poor job of balancing political and non-political influences: it leaves appointment solely in the hands of political actors. Nor does it do a great job with the second principle: all Commissioners are appointed via the same kinds of actors, and while the method does require shared responsibility between two institutions (the President and the Senate), the value of this splitting depends heavily on whether the President’s party also controls the Senate..406 Finally, the method does a poor job with the third principle: it threatens to impose homogeneity on appointments across the entire government.407 As noted in the previous section, it is plausible to make some independent accountability institutions inferior officers: for example, integrity institutions, like the independent counsel, can be made independent enclaves within executive departments.408 The appointments clause’s options for inferior officers are only a little better than those for superior officers. Aside from the default procedure (presidential nomination and Senate confirmation), the clause adds three additional procedures: appointment by (1) the president alone, (2) a head of department, or (3) a court of law.409 Appointment by the president may be better on efficiency grounds than the default procedure, but it is probably worse from the perspective of the principles articulated above because it does not split appointment authority at all. Appointment by a head of department is often a rough equivalent in political terms to appointment by the president; the one important exception would be when the appointing department is an independent agency. A court of law is of course a very different institution, but as courts have become more politicized, its utility as well may have declined. One advantage of the multiple paths to appointing inferior officers is that they may provide Congress opportunities to create heterogenous appointment procedures that differ across agencies, which is better from a redundancy perspective. Other aspects of design also bear on agency independence and behavior. Congress can alter the length of terms in ways that may reduce the probability of capture by incumbents. Governors of the Federal Reserve, for example, serve 14-year terms, while the chair serves a 4-year term.410 This system balances accountability with independence – the President has substantial power to replace the Chair, but less ability to pack the governing Board of Governors as a whole.411 Likewise, the Comptroller General has an extraordinarily long, 15-year term.412 Many independent agencies in the United States use partisan balance requirements, as is the case with the FEC, EAC, USCCR, MSPB, and EEOC.413 The requirements generally say that no more than half (for even-numbered agencies) or a bare majority (for odd numbered agencies) of board members may be part of the same party. How well these requirements work, as well as their constitutionality, is a subject of controversy and empirical study.414 The members of the opposition party are still appointed by the incumbent President, so it may be possible to appoint turncoats who are nominally members of the opposition party, but in reality supportive of the incumbent.415 As well, the requirements can be manipulated through the use of independents, as occurred with the USCCR during the Bush administration. 416 Despite these obvious problems, some research does find that partisan balance impacts behavior: opposition-party appointees appointed by an incumbent behave differently than appointees from the party of the incumbent.417 Perhaps the bigger problem is that partisan balance is designed to give both political parties representation, but not to achieve the elusive goal of representation based on relative independence and expertise, instead of just partisan affiliation. As political parties have become more ideologically coherent and polarized, this problem has worsened. When numbers are even (as with the FEC, EAC, and USCCR), this tends towards partisan deadlock; when numbers are odd (as with the EEOC and MSPB), it tends towards narrow domination by the majority party, leading to abuse for partisan or antidemocratic ends. There is some space for rethinking and experimentation. The appointments clause is a constraint, but one that could be used more creatively, particularly when Congress has constructed institutions led by “inferior” officers. Here, the appointments clause does allow some untapped possibilities, albeit ones of ambiguous constitutionality.418 The “head of department” route offers one – the multi-member heads of independent agencies are “heads of department,” so the boards of independent agencies might sometimes be used to appoint “inferior officers” who make up part of the leadership of another independent accountability institution.419 Alternatively, the different appointment procedures might be mixed within the same agency: one could imagine an institution where the president selected one-third of the board members, the board of an independent regulatory agency another third, and a special division of a court the remaining third. Such a design might raise constitutional questions – for example concerning “interbranch” appointments by the judiciary420 – but it would also produce an institution which would hew more closely to the principles of design outlined above. Moreover, as discussed in the last section on removal, some of the independent accountability institutions studied in this article do not fall under the appointments clause at all because they are acting as an investigative and fact-finding arm of Congress.421 The Comptroller General who heads the GAO is appointed by the President with the advice and consent of the Senate from a list of recommendations produced by various congressional leaders from the majority and minority party, and can only be removed during her 15-year term by impeachment or joint resolution of Congress.422 As the Court noted in Bowsher, these appointment and removal procedures are inconsistent with the constitutional restraints on executive “officers” because they effectively make the Comptroller a legislative rather than executive official.423 But the GAO’s auditing and investigative functions, which make up almost all of its work, are consistent with the constitution. A similar rationale explains why the selection mechanisms for the USCCR are likely constitutional (albeit not particlarly desirable). These mechanisms are plainly inconsistent with the appointments clause: nothing in the clause allows direct appointment by congressional officials. But presumably, the structure is constitutional because the Commission only carries out “advisory” tasks, chiefly investigative in nature, that can be viewed as an extension of Congress.424 Thus, to the extent independent accountability institutions do not wield executive power, they could arguably utilize any selection process. Much work on the USCCR argues that its current configuration methods are conducive to high levels of politicization, low levels of quality, and partisan deadlock, and some work suggests instead picking all members via nomination of the President and confirmation of the Senate.425 But more imaginative procedures should be considered. For example, one could consider selecting some nominees from a third-party selection body composed of civil society groups (or mixing civil society and governmental actors), as is sometimes used to appoint guarantor institutions around the world. 426C. The Challenge (and Opportunity) of Federalism Institutional designers also need to consider the fit between independent accountability institutions and principles of federalism. Many federal countries contain apex-level independent institutions at the national level.427 The existence of subnational governments with final authority on some issues428 does not fundamentally change things, but it does add key questions. One is about the scope of power of a national-level guarantor institution: should it have authority over state-level officials or state-level matters, or instead be confined to federal issues?429 A second is about structure: should the national institution be standalone entity, should it have a decentralized structure with regional or state-level offices that it controls, or should it interact with separate state-level institutions?430 The U.S. has grappled with these questions and given varying answers. For example, the independent counsel statute was generally limited to a defined set of federal officials, leaving most high-level corruption by state officials to ordinary processes; the USCCR in contrast was intended from its inception to focus largely on state and local issues. The latter also has at least an incipient “federal” structure with regional offices and state advisory committees,431 while the EEOC historically gained from cooperating with state-level commissions.432 But consideration of these technical issues does not really get at the tension with the U.S.’s distinctive brand of federalism. As I and my coauthors have argued elsewhere, the U.S. tends to decentralize core functions more than other federal systems.433 This decentralization shows up in several key areas, including law enforcement and prosecution, the judiciary, and particularly elections. In many other federal systems, most or all police, prosecutors, courts, and electoral officials are employees of the national government.434 In the U.S., most police, prosecutors, and courts are state and local officials, and the same is true of nearly all electoral officials.435 This extreme decentralization of core functions is easy to criticize, but may offer some advantages. While it may be messy and lead to a lack of uniformity or even professionalism, decentralization may slow capture and therefore help to slow some efforts to attack the democratic system. In this sense, the U.S. may be said to have a distinctive “model” of democratic protection – one that relies on decentralization rather than insulation of core functions at the apex level.436 Thinking through how independent accountability institutions might fit within such a landscape raises challenges and opportunities. These questions are most pressing with respect to elections. Pal notes two distinct models of electoral management bodies in federal systems.437 In the first, the national-level institution takes responsibility for all elections, including state or local ones; in the second, the apex-level institution takes responsibility for federal election and coexists with subnational institutions that have authority over state and local elections.438 The United States does not even make the typology, because it does not fit either of these models – outside of certain narrow issues (particularly campaign finance), substantially all functions are carried out at the state and local levels. So U.S. electoral administration is extraordinarily decentralized; it is also highly politicized, since the state and local institutions that have so much power over elections are not well insulated from politics.439 In most states, the chief elections official is herself elected; even where appointed, the method of appointment usually provides little insulation from partisan politics.440 From a constitutional perspective, the landscape of control over elections has considerable flexibility, especially for federal elections. The Constitution grants the states presumptive power over the “times, places, and manner” of federal congressional elections, but also gives Congress authority to make or alter those rules.441 Although Congress has occasionally done so, this remains a massive reservoir of unused federal constitutional power.442 The recent draft of the “For the People Act” introduced by Democrats during the Biden administration would have made more aggressive use of this power by, among other things, mandating minimum standards for mail and early voting and requiring that states draw federal electoral districts lines via independent commission; the Republican SAVE Act would also impose more federal standards.443 So, even in the United States, one could perhaps create an apexlevel electoral commission with broad, mandatory powers over federal elections. The question is whether one should. A very strong, well-designed national electoral commission would have broad powers to professionalize electoral administration. But if captured by partisan or anti-democratic actors, it could be used to erode the democratic system in a much more rapid way than is possible now.444 The Trump administration’s effort to commandeer the obscure EAC via Executive Order gives a taste of the risk. Antidemocratic capture of the U.S. electoral machinery is an urgent concern, but it has arguably been slowed by its highly decentralized nature.445 Threading this needle is a task beyond the scope of this paper. But some guidance might be in order. Many of the concepts and principles surrounding independent accountability institutions could also be put into practice at the state level in place of the highly partisan institutions currently operating there. Unlike creating a strong, independent apex-level electoral institution, constructing more independent state level electoral institutions has fewer tradeoffs – it aids in the protection of democracy via insulation while maintaining decentralization.446 The recent election of election-denying Secretaries of State in some states should be sufficient to indicate the importance, if difficulty, of these efforts.447At the federal level, the basic idea would be to balance functions in a way that maximizes the benefits of a federal-level institution without paying the potential costs of concentrating too much power over elections. One possible distribution would split functions in some rational way, so, for example, state and local officials continue to count votes and administer elections, while a federal agency has authority to set some bounds of discretion– say by setting minimum standards for electoral boundaries or early and mail-in voting, which would leave (constrained) discretion at the state level.448 Another possibility is to construct an institution with mostly investigative and advisory functions at the federal level that guides and shapes action at the state and local levels, without usurping decentralized authority. The EAC is in fact this kind of an institution, in theory.449 But the EAC is hamstrung by its deadlocked, partisan-balanced structure, as well as its low budget and visibility.450 A more effective and visible, but still advisory-focused, institution might be worth considering. For example, as Elmendorf suggests, a federal electoral commission could use its expertise to draw redistricting maps for states, one which state authorities could then accept or reject. This model, which is used in some foreign countries and U.S. states, might put pressure on redistricting authorities to use relatively fair maps, without ultimately centralizing the process. 451</w:t>
      </w:r>
    </w:p>
    <w:p w14:paraId="7F4DD5F2" w14:textId="77777777" w:rsidR="006551E4" w:rsidRPr="00F95F57" w:rsidRDefault="006551E4" w:rsidP="006551E4">
      <w:pPr>
        <w:rPr>
          <w:sz w:val="16"/>
        </w:rPr>
      </w:pPr>
      <w:r>
        <w:rPr>
          <w:sz w:val="16"/>
        </w:rPr>
        <w:t>[paragraph integrity resumes]</w:t>
      </w:r>
    </w:p>
    <w:p w14:paraId="6815A6D6" w14:textId="77777777" w:rsidR="006551E4" w:rsidRPr="00616E39" w:rsidRDefault="006551E4" w:rsidP="006551E4">
      <w:pPr>
        <w:rPr>
          <w:rStyle w:val="StyleUnderline"/>
        </w:rPr>
      </w:pPr>
      <w:r w:rsidRPr="00616E39">
        <w:rPr>
          <w:rStyle w:val="StyleUnderline"/>
        </w:rPr>
        <w:t xml:space="preserve">D. </w:t>
      </w:r>
      <w:r w:rsidRPr="00F95F57">
        <w:rPr>
          <w:rStyle w:val="Emphasis"/>
          <w:highlight w:val="cyan"/>
        </w:rPr>
        <w:t>Expanding</w:t>
      </w:r>
      <w:r w:rsidRPr="00616E39">
        <w:rPr>
          <w:rStyle w:val="Emphasis"/>
        </w:rPr>
        <w:t xml:space="preserve"> the </w:t>
      </w:r>
      <w:r w:rsidRPr="00F95F57">
        <w:rPr>
          <w:rStyle w:val="Emphasis"/>
          <w:highlight w:val="cyan"/>
        </w:rPr>
        <w:t>Scope of Powers</w:t>
      </w:r>
    </w:p>
    <w:p w14:paraId="21AE5EBF" w14:textId="77777777" w:rsidR="006551E4" w:rsidRPr="00856BB3" w:rsidRDefault="006551E4" w:rsidP="006551E4">
      <w:pPr>
        <w:rPr>
          <w:sz w:val="14"/>
        </w:rPr>
      </w:pPr>
      <w:r w:rsidRPr="00616E39">
        <w:rPr>
          <w:rStyle w:val="StyleUnderline"/>
        </w:rPr>
        <w:t xml:space="preserve">One important finding of this article is that federal independent </w:t>
      </w:r>
      <w:r w:rsidRPr="00F95F57">
        <w:rPr>
          <w:rStyle w:val="StyleUnderline"/>
          <w:highlight w:val="cyan"/>
        </w:rPr>
        <w:t>accountability institutions</w:t>
      </w:r>
      <w:r w:rsidRPr="00616E39">
        <w:rPr>
          <w:rStyle w:val="StyleUnderline"/>
        </w:rPr>
        <w:t xml:space="preserve"> </w:t>
      </w:r>
      <w:r w:rsidRPr="00F95F57">
        <w:rPr>
          <w:rStyle w:val="StyleUnderline"/>
          <w:highlight w:val="cyan"/>
        </w:rPr>
        <w:t>in</w:t>
      </w:r>
      <w:r w:rsidRPr="00616E39">
        <w:rPr>
          <w:rStyle w:val="StyleUnderline"/>
        </w:rPr>
        <w:t xml:space="preserve"> the </w:t>
      </w:r>
      <w:r w:rsidRPr="00F95F57">
        <w:rPr>
          <w:rStyle w:val="StyleUnderline"/>
          <w:highlight w:val="cyan"/>
        </w:rPr>
        <w:t>U</w:t>
      </w:r>
      <w:r w:rsidRPr="00616E39">
        <w:rPr>
          <w:rStyle w:val="StyleUnderline"/>
        </w:rPr>
        <w:t xml:space="preserve">nited </w:t>
      </w:r>
      <w:r w:rsidRPr="00F95F57">
        <w:rPr>
          <w:rStyle w:val="StyleUnderline"/>
          <w:highlight w:val="cyan"/>
        </w:rPr>
        <w:t>S</w:t>
      </w:r>
      <w:r w:rsidRPr="00616E39">
        <w:rPr>
          <w:rStyle w:val="StyleUnderline"/>
        </w:rPr>
        <w:t xml:space="preserve">tates often tend to </w:t>
      </w:r>
      <w:r w:rsidRPr="00F95F57">
        <w:rPr>
          <w:rStyle w:val="StyleUnderline"/>
          <w:highlight w:val="cyan"/>
        </w:rPr>
        <w:t>have</w:t>
      </w:r>
      <w:r w:rsidRPr="00616E39">
        <w:rPr>
          <w:rStyle w:val="StyleUnderline"/>
        </w:rPr>
        <w:t xml:space="preserve"> relatively </w:t>
      </w:r>
      <w:r w:rsidRPr="00F95F57">
        <w:rPr>
          <w:rStyle w:val="StyleUnderline"/>
          <w:highlight w:val="cyan"/>
        </w:rPr>
        <w:t>weak formal powers</w:t>
      </w:r>
      <w:r w:rsidRPr="00616E39">
        <w:rPr>
          <w:rStyle w:val="StyleUnderline"/>
        </w:rPr>
        <w:t xml:space="preserve"> in comparative terms</w:t>
      </w:r>
      <w:r w:rsidRPr="00856BB3">
        <w:rPr>
          <w:sz w:val="14"/>
        </w:rPr>
        <w:t xml:space="preserve">, along a few different dimensions. They may be </w:t>
      </w:r>
      <w:r w:rsidRPr="00616E39">
        <w:rPr>
          <w:rStyle w:val="StyleUnderline"/>
        </w:rPr>
        <w:t xml:space="preserve">weak </w:t>
      </w:r>
      <w:r w:rsidRPr="00F95F57">
        <w:rPr>
          <w:rStyle w:val="StyleUnderline"/>
          <w:highlight w:val="cyan"/>
        </w:rPr>
        <w:t>in terms of</w:t>
      </w:r>
      <w:r w:rsidRPr="00616E39">
        <w:rPr>
          <w:rStyle w:val="StyleUnderline"/>
        </w:rPr>
        <w:t xml:space="preserve"> the </w:t>
      </w:r>
      <w:r w:rsidRPr="00616E39">
        <w:rPr>
          <w:rStyle w:val="Emphasis"/>
        </w:rPr>
        <w:t xml:space="preserve">limited </w:t>
      </w:r>
      <w:r w:rsidRPr="00F95F57">
        <w:rPr>
          <w:rStyle w:val="Emphasis"/>
          <w:highlight w:val="cyan"/>
        </w:rPr>
        <w:t>scope for</w:t>
      </w:r>
      <w:r w:rsidRPr="00616E39">
        <w:rPr>
          <w:rStyle w:val="Emphasis"/>
        </w:rPr>
        <w:t xml:space="preserve"> their </w:t>
      </w:r>
      <w:r w:rsidRPr="00F95F57">
        <w:rPr>
          <w:rStyle w:val="Emphasis"/>
          <w:highlight w:val="cyan"/>
        </w:rPr>
        <w:t>activity</w:t>
      </w:r>
      <w:r w:rsidRPr="00856BB3">
        <w:rPr>
          <w:sz w:val="14"/>
        </w:rPr>
        <w:t xml:space="preserve">, as was the case with both the FEC, which is confined to a defined set of campaign finance issues,452 and the independent counsel, who could only be called into being to investigate wrongdoing involving a confined set of officials.453 </w:t>
      </w:r>
      <w:r w:rsidRPr="00616E39">
        <w:rPr>
          <w:rStyle w:val="StyleUnderline"/>
        </w:rPr>
        <w:t xml:space="preserve">A </w:t>
      </w:r>
      <w:r w:rsidRPr="00616E39">
        <w:rPr>
          <w:rStyle w:val="Emphasis"/>
        </w:rPr>
        <w:t xml:space="preserve">second dimension of weakness is </w:t>
      </w:r>
      <w:r w:rsidRPr="00F95F57">
        <w:rPr>
          <w:rStyle w:val="Emphasis"/>
          <w:highlight w:val="cyan"/>
        </w:rPr>
        <w:t>temporariness</w:t>
      </w:r>
      <w:r w:rsidRPr="00856BB3">
        <w:rPr>
          <w:sz w:val="14"/>
        </w:rPr>
        <w:t xml:space="preserve"> – the independent counsel </w:t>
      </w:r>
      <w:r w:rsidRPr="00F95F57">
        <w:rPr>
          <w:rStyle w:val="StyleUnderline"/>
          <w:highlight w:val="cyan"/>
        </w:rPr>
        <w:t>and</w:t>
      </w:r>
      <w:r w:rsidRPr="00856BB3">
        <w:rPr>
          <w:sz w:val="14"/>
        </w:rPr>
        <w:t xml:space="preserve"> USCCR were always subject to sunset provisions. 454 </w:t>
      </w:r>
      <w:r w:rsidRPr="00616E39">
        <w:rPr>
          <w:rStyle w:val="StyleUnderline"/>
        </w:rPr>
        <w:t xml:space="preserve">A </w:t>
      </w:r>
      <w:r w:rsidRPr="00616E39">
        <w:rPr>
          <w:rStyle w:val="Emphasis"/>
        </w:rPr>
        <w:t>third dimension of weakness</w:t>
      </w:r>
      <w:r w:rsidRPr="00616E39">
        <w:rPr>
          <w:rStyle w:val="StyleUnderline"/>
        </w:rPr>
        <w:t xml:space="preserve"> occcurs when an institution has only a </w:t>
      </w:r>
      <w:r w:rsidRPr="00F95F57">
        <w:rPr>
          <w:rStyle w:val="Emphasis"/>
          <w:highlight w:val="cyan"/>
        </w:rPr>
        <w:t>limited set of powers</w:t>
      </w:r>
      <w:r w:rsidRPr="00856BB3">
        <w:rPr>
          <w:sz w:val="14"/>
        </w:rPr>
        <w:t xml:space="preserve">: </w:t>
      </w:r>
      <w:r w:rsidRPr="00616E39">
        <w:rPr>
          <w:rStyle w:val="StyleUnderline"/>
        </w:rPr>
        <w:t>for example, the USCCR has only investigative and factfinding powers and cannot bring cases in court or hear individual complaints</w:t>
      </w:r>
      <w:r w:rsidRPr="00856BB3">
        <w:rPr>
          <w:sz w:val="14"/>
        </w:rPr>
        <w:t>, powers enjoyed by many other NHRIs around the world.455</w:t>
      </w:r>
    </w:p>
    <w:p w14:paraId="39759AA8" w14:textId="77777777" w:rsidR="006551E4" w:rsidRPr="00856BB3" w:rsidRDefault="006551E4" w:rsidP="006551E4">
      <w:pPr>
        <w:rPr>
          <w:sz w:val="14"/>
        </w:rPr>
      </w:pPr>
      <w:r w:rsidRPr="00856BB3">
        <w:rPr>
          <w:sz w:val="14"/>
        </w:rPr>
        <w:t xml:space="preserve">These </w:t>
      </w:r>
      <w:r w:rsidRPr="00616E39">
        <w:rPr>
          <w:rStyle w:val="StyleUnderline"/>
        </w:rPr>
        <w:t>weaknesses along formal dimensions may contribute to the failure of an agency</w:t>
      </w:r>
      <w:r w:rsidRPr="00856BB3">
        <w:rPr>
          <w:sz w:val="14"/>
        </w:rPr>
        <w:t xml:space="preserve"> to develop supportive constituencies that will in turn fight for the institution.456 The </w:t>
      </w:r>
      <w:r w:rsidRPr="00F95F57">
        <w:rPr>
          <w:rStyle w:val="Emphasis"/>
          <w:highlight w:val="cyan"/>
        </w:rPr>
        <w:t>obvious solution</w:t>
      </w:r>
      <w:r w:rsidRPr="00616E39">
        <w:rPr>
          <w:rStyle w:val="StyleUnderline"/>
        </w:rPr>
        <w:t xml:space="preserve"> would be to think about ways to </w:t>
      </w:r>
      <w:r w:rsidRPr="00F95F57">
        <w:rPr>
          <w:rStyle w:val="Emphasis"/>
          <w:highlight w:val="cyan"/>
        </w:rPr>
        <w:t>expand agency power</w:t>
      </w:r>
      <w:r w:rsidRPr="00616E39">
        <w:rPr>
          <w:rStyle w:val="StyleUnderline"/>
        </w:rPr>
        <w:t xml:space="preserve"> along the three dimensions discussed above</w:t>
      </w:r>
      <w:r w:rsidRPr="00856BB3">
        <w:rPr>
          <w:sz w:val="14"/>
        </w:rPr>
        <w:t>. Since I have already discussed the complex, federalism-intertwined problems of electoral bodies in the last section, I will focus here on the two other types of independent accountability institutions studied in this Article – integrity institutions and protectors of minority rights.</w:t>
      </w:r>
    </w:p>
    <w:p w14:paraId="6FBAEDA1" w14:textId="77777777" w:rsidR="006551E4" w:rsidRPr="00856BB3" w:rsidRDefault="006551E4" w:rsidP="006551E4">
      <w:pPr>
        <w:rPr>
          <w:sz w:val="14"/>
        </w:rPr>
      </w:pPr>
      <w:r w:rsidRPr="00856BB3">
        <w:rPr>
          <w:sz w:val="14"/>
        </w:rPr>
        <w:t xml:space="preserve">The independent counsel was a temporary institution with sharply limited powers and scope; one could consider as a </w:t>
      </w:r>
      <w:r w:rsidRPr="00616E39">
        <w:rPr>
          <w:rStyle w:val="StyleUnderline"/>
        </w:rPr>
        <w:t>better alternative a permanent anticorruption commission with a broader scope of covered officials and a broader spectrum of powers</w:t>
      </w:r>
      <w:r w:rsidRPr="00856BB3">
        <w:rPr>
          <w:sz w:val="14"/>
        </w:rPr>
        <w:t xml:space="preserve">. The temporary nature of the independent counsel, where a new figure was appointed for each investigation, made the counsel many enemies and few friends, and meant that it had no institutional continuity or permanent staff. A permanent independent institution located as a subunit of DOJ, with a standing staff, would create more continuity and lessen the incentive to persecute one particular individual. Likewise, </w:t>
      </w:r>
      <w:r w:rsidRPr="00616E39">
        <w:rPr>
          <w:rStyle w:val="StyleUnderline"/>
        </w:rPr>
        <w:t>one could greatly broaden the scope of the officials investigated by the institution</w:t>
      </w:r>
      <w:r w:rsidRPr="00856BB3">
        <w:rPr>
          <w:sz w:val="14"/>
        </w:rPr>
        <w:t>, perhaps to include federal corruption crimes carried out by state and local officials. Since the federal government already routinely investigates and prosecutes these crimes without using an insulated body to do so, such an approach would not constitute an additional intrusion into state power. But it would significantly increase the ambit of the integrity institution’s authority while perhaps reducing complaints about politically-motivated prosecutions. Finally, one could consider giving the institution advisory powers, such as the power to carry out investigations and reports on systemic issues intertwined with political corruption and to make legislative and regulatory recommendations to elected officials.457 These advisory powers could raise the visibility of the institution while also giving it agenda-setting authority.458</w:t>
      </w:r>
    </w:p>
    <w:p w14:paraId="713B2814" w14:textId="77777777" w:rsidR="006551E4" w:rsidRPr="00856BB3" w:rsidRDefault="006551E4" w:rsidP="006551E4">
      <w:pPr>
        <w:rPr>
          <w:sz w:val="14"/>
        </w:rPr>
      </w:pPr>
      <w:r w:rsidRPr="00856BB3">
        <w:rPr>
          <w:sz w:val="14"/>
        </w:rPr>
        <w:t xml:space="preserve">The USCCR, in contrast, is a </w:t>
      </w:r>
      <w:r w:rsidRPr="00DA7768">
        <w:rPr>
          <w:rStyle w:val="StyleUnderline"/>
        </w:rPr>
        <w:t>body with only advisory powers</w:t>
      </w:r>
      <w:r w:rsidRPr="00856BB3">
        <w:rPr>
          <w:sz w:val="14"/>
        </w:rPr>
        <w:t xml:space="preserve"> – the power to carry out investigations, collect data, and shine light on major societal problems.459 These powers once made the Commission a major player, but it has lost visibility and support in recent decades. Some scholarship calls for expanding the scope of authority of the USCCR by making it into a national human rights institution with authority to help implement not only civil rights, but also international human rights commitments.460 Thus, the Commission would be charged with investigating how well federal, state, and local governments were doing in implementing international commitments. It could also play a key role in the reporting functions required under various international treaties.461 One benefit of such a move would be to expand the network of civil society groups supportive of the USCCR and its work, which would now include the dense network of human rights NGOs. A second benefit would be to allow the Commission to gain access to international networks governing NHRIs, which the Commission is currently not part of.462</w:t>
      </w:r>
    </w:p>
    <w:p w14:paraId="057D8B5E" w14:textId="77777777" w:rsidR="006551E4" w:rsidRDefault="006551E4" w:rsidP="006551E4">
      <w:pPr>
        <w:rPr>
          <w:sz w:val="16"/>
        </w:rPr>
      </w:pPr>
      <w:r w:rsidRPr="00856BB3">
        <w:rPr>
          <w:sz w:val="16"/>
        </w:rPr>
        <w:t>More dramatically, one could envision giving the USCCR power to hear individual complaints.463 Given the many and increasing constitutional constraints on agency adjudication, this would most likely be a non-binding power to investigate and issue recommendations on complaints from individuals, somewhat like that held by the pre-1972 EEOC.464 Going even further, the USCCR might be given access to federal courts, even if merely by filing amicus briefs in key cases.465 This too might help to build coalitional support for the Commission by increasing its relevance and visibility, and by giving it more power to shape the development of the law.</w:t>
      </w:r>
    </w:p>
    <w:p w14:paraId="3C58519E" w14:textId="77777777" w:rsidR="006551E4" w:rsidRPr="00C50AE0" w:rsidRDefault="006551E4" w:rsidP="006551E4">
      <w:pPr>
        <w:pStyle w:val="Heading4"/>
      </w:pPr>
      <w:r>
        <w:t>Plank 5---Order making power solves oversight---empirics</w:t>
      </w:r>
    </w:p>
    <w:p w14:paraId="233FE448" w14:textId="77777777" w:rsidR="006551E4" w:rsidRPr="00C50AE0" w:rsidRDefault="006551E4" w:rsidP="006551E4">
      <w:r w:rsidRPr="00C50AE0">
        <w:rPr>
          <w:rStyle w:val="Style13ptBold"/>
        </w:rPr>
        <w:t>Karanicolas and Kwoka 22</w:t>
      </w:r>
      <w:r>
        <w:t xml:space="preserve">, Michael is an Associate Professor of Law and James S. Palmer Chair in Public Policy &amp; Law at Dalhousie, affiliated fellow at Yale Information Society Project; Margaret is the Frank R. Strong Chair in Law at The Ohio State University Moritz College of Law (Michael and Margaret, </w:t>
      </w:r>
      <w:r w:rsidRPr="00C50AE0">
        <w:t>"Overseeing oversight." Conn. L. Rev. 54</w:t>
      </w:r>
      <w:r>
        <w:t>, Hein Online) //qsmit</w:t>
      </w:r>
    </w:p>
    <w:p w14:paraId="65255560" w14:textId="77777777" w:rsidR="006551E4" w:rsidRPr="00C50AE0" w:rsidRDefault="006551E4" w:rsidP="006551E4">
      <w:pPr>
        <w:rPr>
          <w:sz w:val="16"/>
        </w:rPr>
      </w:pPr>
      <w:r w:rsidRPr="00C50AE0">
        <w:rPr>
          <w:sz w:val="16"/>
        </w:rPr>
        <w:t>There is no single, cookie-cutter solution to supporting compliance with access to information or right-to-information rules. Each of the examples spelled out in the previous sections operate in their own unique legal and institutional contexts with externalities that might guide different jurisdictions towards different solutions.217 Likewise, effective oversight is only one component of a well-functioning right-to-information system, alongside other factors like robust demand for information, public engagement, clear legal standards for disclosure, and an institutional culture that respects the rule of law.2 18</w:t>
      </w:r>
    </w:p>
    <w:p w14:paraId="64493F0E" w14:textId="77777777" w:rsidR="006551E4" w:rsidRPr="00C50AE0" w:rsidRDefault="006551E4" w:rsidP="006551E4">
      <w:pPr>
        <w:rPr>
          <w:sz w:val="16"/>
        </w:rPr>
      </w:pPr>
      <w:r w:rsidRPr="00C50AE0">
        <w:rPr>
          <w:sz w:val="16"/>
        </w:rPr>
        <w:t xml:space="preserve">However, </w:t>
      </w:r>
      <w:r w:rsidRPr="00C50AE0">
        <w:rPr>
          <w:rStyle w:val="StyleUnderline"/>
        </w:rPr>
        <w:t xml:space="preserve">evidence suggests that certain </w:t>
      </w:r>
      <w:r w:rsidRPr="00F95F57">
        <w:rPr>
          <w:rStyle w:val="StyleUnderline"/>
          <w:highlight w:val="cyan"/>
        </w:rPr>
        <w:t>design</w:t>
      </w:r>
      <w:r w:rsidRPr="00C50AE0">
        <w:rPr>
          <w:rStyle w:val="StyleUnderline"/>
        </w:rPr>
        <w:t xml:space="preserve"> </w:t>
      </w:r>
      <w:r w:rsidRPr="00F95F57">
        <w:rPr>
          <w:rStyle w:val="StyleUnderline"/>
          <w:highlight w:val="cyan"/>
        </w:rPr>
        <w:t>choices</w:t>
      </w:r>
      <w:r w:rsidRPr="00C50AE0">
        <w:rPr>
          <w:rStyle w:val="StyleUnderline"/>
        </w:rPr>
        <w:t xml:space="preserve"> generally </w:t>
      </w:r>
      <w:r w:rsidRPr="00F95F57">
        <w:rPr>
          <w:rStyle w:val="StyleUnderline"/>
          <w:highlight w:val="cyan"/>
        </w:rPr>
        <w:t>provide</w:t>
      </w:r>
      <w:r w:rsidRPr="00C50AE0">
        <w:rPr>
          <w:rStyle w:val="StyleUnderline"/>
        </w:rPr>
        <w:t xml:space="preserve"> stronger oversight and ultimately </w:t>
      </w:r>
      <w:r w:rsidRPr="00F95F57">
        <w:rPr>
          <w:rStyle w:val="Emphasis"/>
          <w:highlight w:val="cyan"/>
        </w:rPr>
        <w:t>stronger executive accountability</w:t>
      </w:r>
      <w:r w:rsidRPr="00C50AE0">
        <w:rPr>
          <w:sz w:val="16"/>
        </w:rPr>
        <w:t xml:space="preserve">. 219 Despite the diverse legal and social contexts, both the universality of bureaucratic resistance to transparency legislation and the similarities in imposing legislative oversight over the executive branch's administrative arms support the value of comparative analysis as an avenue for developing better global practice standards for overcoming this challenge.220 This Part identifies </w:t>
      </w:r>
      <w:r w:rsidRPr="00F95F57">
        <w:rPr>
          <w:rStyle w:val="StyleUnderline"/>
          <w:highlight w:val="cyan"/>
        </w:rPr>
        <w:t>two</w:t>
      </w:r>
      <w:r w:rsidRPr="00C50AE0">
        <w:rPr>
          <w:rStyle w:val="StyleUnderline"/>
        </w:rPr>
        <w:t xml:space="preserve"> key </w:t>
      </w:r>
      <w:r w:rsidRPr="00F95F57">
        <w:rPr>
          <w:rStyle w:val="StyleUnderline"/>
          <w:highlight w:val="cyan"/>
        </w:rPr>
        <w:t>factors</w:t>
      </w:r>
      <w:r w:rsidRPr="00C50AE0">
        <w:rPr>
          <w:rStyle w:val="StyleUnderline"/>
        </w:rPr>
        <w:t xml:space="preserve"> to </w:t>
      </w:r>
      <w:r w:rsidRPr="00F95F57">
        <w:rPr>
          <w:rStyle w:val="Emphasis"/>
          <w:highlight w:val="cyan"/>
        </w:rPr>
        <w:t>achieve effective oversight</w:t>
      </w:r>
      <w:r w:rsidRPr="00C50AE0">
        <w:rPr>
          <w:rStyle w:val="StyleUnderline"/>
        </w:rPr>
        <w:t xml:space="preserve"> of transparency administration</w:t>
      </w:r>
      <w:r w:rsidRPr="00C50AE0">
        <w:rPr>
          <w:sz w:val="16"/>
        </w:rPr>
        <w:t>, to the end of increasing accountability over executive agencies.</w:t>
      </w:r>
    </w:p>
    <w:p w14:paraId="6904ED9A" w14:textId="77777777" w:rsidR="006551E4" w:rsidRPr="00F95F57" w:rsidRDefault="006551E4" w:rsidP="006551E4">
      <w:pPr>
        <w:rPr>
          <w:rStyle w:val="Emphasis"/>
        </w:rPr>
      </w:pPr>
      <w:r w:rsidRPr="00F95F57">
        <w:rPr>
          <w:rStyle w:val="Emphasis"/>
          <w:highlight w:val="cyan"/>
        </w:rPr>
        <w:t>A. Independence</w:t>
      </w:r>
    </w:p>
    <w:p w14:paraId="7D1C0DE6" w14:textId="77777777" w:rsidR="006551E4" w:rsidRDefault="006551E4" w:rsidP="006551E4">
      <w:pPr>
        <w:rPr>
          <w:sz w:val="16"/>
        </w:rPr>
      </w:pPr>
      <w:r w:rsidRPr="00C50AE0">
        <w:rPr>
          <w:rStyle w:val="StyleUnderline"/>
        </w:rPr>
        <w:t>The most unambiguous lesson to be drawn from transparency experimentation around the globe is the value of having an independent oversight body.</w:t>
      </w:r>
      <w:r w:rsidRPr="00C50AE0">
        <w:rPr>
          <w:sz w:val="16"/>
        </w:rPr>
        <w:t xml:space="preserve"> From the requester standpoint, there is virtually no downside to having access to a relatively quick, cheap, and effective remedy to breaches of the law, as an alternative to going to court.2 2 1 But, given the fundamental role that right-to-know laws have in checking executive power exercised by administrative agencies, it is abundantly clear why oversight structures that are independent from the agencies being held accountable are a structural necessity.</w:t>
      </w:r>
    </w:p>
    <w:p w14:paraId="384E3268" w14:textId="77777777" w:rsidR="006551E4" w:rsidRPr="00C50AE0" w:rsidRDefault="006551E4" w:rsidP="006551E4">
      <w:pPr>
        <w:rPr>
          <w:sz w:val="16"/>
        </w:rPr>
      </w:pPr>
      <w:r>
        <w:rPr>
          <w:sz w:val="16"/>
        </w:rPr>
        <w:t>[paragraph integrity stops]</w:t>
      </w:r>
    </w:p>
    <w:p w14:paraId="2AF09161" w14:textId="77777777" w:rsidR="006551E4" w:rsidRPr="00C50AE0" w:rsidRDefault="006551E4" w:rsidP="006551E4">
      <w:pPr>
        <w:rPr>
          <w:sz w:val="8"/>
          <w:szCs w:val="14"/>
        </w:rPr>
      </w:pPr>
      <w:r w:rsidRPr="00C50AE0">
        <w:rPr>
          <w:sz w:val="8"/>
          <w:szCs w:val="14"/>
        </w:rPr>
        <w:t>The biases of political actors toward secrecy are not merely hypothetical. For example, in 2019 alone, both Scott Pruitt, President Trump's first appointee to head the EPA, and Ryan Zinke, Trump's first appointee to head the Department of Interior, were forced to resign after malfeasance exposed through requests made under FOIA.z2 2 This might, at first blush, seem like an illustration of FOIA's power, and, to some degree, it is. But what followed their resignations is equally, if not more, telling. In both cases, the agencies ultimately responded to the scandals by tightening political control over FOIA disclosures. The Department of Interior adopted a new "awareness review" policy, requiring career staff to notify political appointees if the appointees are involved in documents that are about to be released.22 3 Likewise, the EPA adopted a regulation allowing political appointees to issue final determinations under FOIA. 2 4 These policies elicited strong public outcries that FOIA decisions should not be political,2 2 and, it turns out, rightly so. Awareness review was almost immediately used to hide records for political gain. Daniel Jorjani, a political appointee who was serving as the top lawyer at the Department of the Interior, used the awareness review policy to delay the release of hundreds of pages of records involving then-Deputy Secretary David Bernhardt in advance of confirmation hearings that would elevate Mr. Bernhardt to the position of Secretary of the Interior.226 When subsequently asked by Congress about his role in disclosure decisions, he misleadingly responded that he "typically did not review records prior to their release under the FOIA,"m a statement that later led to criminal investigation.2 8 To be sure, the drive to exert political control over FOIA disclosures transcends partisan divisions. In 2010, the Department of Homeland Security under the Obama administration came under fire for issuing a directive that various FOIA responses be reviewed by political appointees for "awareness purposes," leading to the delay of releases, including those to Congress. 229 If political appointees within administrative agencies are able to interfere with the flow of disclosures to the public, it subverts the purpose of FOIA as a mechanism of direct accountability. This sort of political bias toward secrecy should not come as a surprise. Accountability, for all its importance to the maintenance of democratic institutions, is not a pleasant process for those on the receiving end of it.230 At best, being made to explain or justify one's actions can feel distracting and time consuming.23' It can trigger defensiveness or feelings of hostility at having one's decision-making or performance questioned. 232 Freedom of information systems can be unpopular among officials, who may prefer to more actively manage public perceptions of their work.23 3 Around the world, journalists and other frequent requesters can relate endless stories of the various measures to stymie information requests that they have encountered. 234 As a result, an independent oversight body should not be subject to the political pressures to protect executive branch interests and further presidential agendas. Agencies cannot be left to police themselves with regard to their disclosure obligations.235 Because FOIA is a direct mechanism for agency accountability, an independent mechanism to oversee this oversight is imperative. Existing oversight of FOIA obligations that most requesters can actually access in the United States is not independent. And judicial remedies, while independent, are largely inaccessible. 236 While both internal administrative remedies and judicial remedies can play an important role in a robust oversight structure,237 they are no substitute for external administrative review. While internal appeals and mediation can be effective at resolving certain categories of appeals, such as where there is misunderstanding or confusion between the requester and the public body regarding which records are being sought, these appeals are unlikely to be helpful in addressing systemic deficiencies or institutional resistance, since the authorities reviewing the complaint will likely present the same attitude as those that first responded to the request. 238 That is, these internal appeals are decided by another executive branch official, not by an independent adjudicator. Judicial review, on the other hand, is fully independent, but it tends to fall short due to the time and expense involved in making a complaint. These logistical hurdles make this option impractical for all but a small minority of determined requesters, generally those who have some sort of professional or institutional backing to their request. 239 The timeliness challenge is exacerbated in contexts where requesters are required to exhaust these internal remedies before they even pursue the matter in court, as is the case with the federal system in the United States.240 As it is currently constituted, OGIS likewise fails to perform this independent oversight function. First, it is not independent from the executive. It is housed with NARA, an executive agency. 241 Although Congress may have arranged this structure on the understanding that NARA was a relatively neutral, relatively expertise-driven agency concerned with records preservation and access, it is nonetheless subject to presidential control, housed within the executive, and otherwise part of the political administration.242 Indeed, its overlapping responsibilit es with OIP, a division of DOJ, make clear that it is a political entity. NARA itself does not even have the status of so-called independent agencies, 2 43 which are headed by multi-member bodies or commissions populated by officials who are protected from presidential control through for-cause removal provisions.244 The value of independent administrative review can be seen in light of the experiences of journalists detailed earlier in Part II. When they can obtain independent review, it is powerful, but too often that review is inaccessible. The United States should learn from the experiences of other legal regimes and create a truly independent oversight body.</w:t>
      </w:r>
    </w:p>
    <w:p w14:paraId="6A0608A8" w14:textId="77777777" w:rsidR="006551E4" w:rsidRDefault="006551E4" w:rsidP="006551E4">
      <w:pPr>
        <w:rPr>
          <w:rStyle w:val="StyleUnderline"/>
          <w:sz w:val="16"/>
        </w:rPr>
      </w:pPr>
      <w:r>
        <w:rPr>
          <w:rStyle w:val="StyleUnderline"/>
          <w:sz w:val="16"/>
        </w:rPr>
        <w:t>[paragraph integrity resumes]</w:t>
      </w:r>
    </w:p>
    <w:p w14:paraId="04870DBF" w14:textId="77777777" w:rsidR="006551E4" w:rsidRPr="00F95F57" w:rsidRDefault="006551E4" w:rsidP="006551E4">
      <w:pPr>
        <w:rPr>
          <w:rStyle w:val="Emphasis"/>
        </w:rPr>
      </w:pPr>
      <w:r w:rsidRPr="00F95F57">
        <w:rPr>
          <w:rStyle w:val="Emphasis"/>
          <w:highlight w:val="cyan"/>
        </w:rPr>
        <w:t>B. Order Making Power</w:t>
      </w:r>
    </w:p>
    <w:p w14:paraId="4C26FD67" w14:textId="77777777" w:rsidR="006551E4" w:rsidRPr="00C50AE0" w:rsidRDefault="006551E4" w:rsidP="006551E4">
      <w:pPr>
        <w:rPr>
          <w:sz w:val="16"/>
        </w:rPr>
      </w:pPr>
      <w:r w:rsidRPr="00A372FF">
        <w:rPr>
          <w:rStyle w:val="StyleUnderline"/>
        </w:rPr>
        <w:t xml:space="preserve">A second critical element of institutional design for oversight is </w:t>
      </w:r>
      <w:r w:rsidRPr="00F95F57">
        <w:rPr>
          <w:rStyle w:val="Emphasis"/>
        </w:rPr>
        <w:t>vesting order-making power</w:t>
      </w:r>
      <w:r w:rsidRPr="00A372FF">
        <w:rPr>
          <w:rStyle w:val="StyleUnderline"/>
        </w:rPr>
        <w:t xml:space="preserve"> in the independent body</w:t>
      </w:r>
      <w:r w:rsidRPr="00C50AE0">
        <w:rPr>
          <w:sz w:val="16"/>
        </w:rPr>
        <w:t xml:space="preserve">. The </w:t>
      </w:r>
      <w:r w:rsidRPr="00F95F57">
        <w:rPr>
          <w:rStyle w:val="StyleUnderline"/>
          <w:highlight w:val="cyan"/>
        </w:rPr>
        <w:t>power to issue</w:t>
      </w:r>
      <w:r w:rsidRPr="00A372FF">
        <w:rPr>
          <w:rStyle w:val="StyleUnderline"/>
        </w:rPr>
        <w:t xml:space="preserve"> </w:t>
      </w:r>
      <w:r w:rsidRPr="00F95F57">
        <w:rPr>
          <w:rStyle w:val="Emphasis"/>
          <w:highlight w:val="cyan"/>
        </w:rPr>
        <w:t>binding orders</w:t>
      </w:r>
      <w:r w:rsidRPr="00A372FF">
        <w:rPr>
          <w:rStyle w:val="StyleUnderline"/>
        </w:rPr>
        <w:t xml:space="preserve">-orders </w:t>
      </w:r>
      <w:r w:rsidRPr="00C50AE0">
        <w:rPr>
          <w:sz w:val="16"/>
        </w:rPr>
        <w:t>to release information with which agencies must comply-</w:t>
      </w:r>
      <w:r w:rsidRPr="00F95F57">
        <w:rPr>
          <w:rStyle w:val="StyleUnderline"/>
          <w:highlight w:val="cyan"/>
        </w:rPr>
        <w:t>is the remedy</w:t>
      </w:r>
      <w:r w:rsidRPr="00F95F57">
        <w:rPr>
          <w:rStyle w:val="StyleUnderline"/>
        </w:rPr>
        <w:t xml:space="preserve"> that </w:t>
      </w:r>
      <w:r w:rsidRPr="00F95F57">
        <w:rPr>
          <w:rStyle w:val="StyleUnderline"/>
          <w:highlight w:val="cyan"/>
        </w:rPr>
        <w:t xml:space="preserve">requesters </w:t>
      </w:r>
      <w:r w:rsidRPr="00F95F57">
        <w:rPr>
          <w:rStyle w:val="Emphasis"/>
          <w:highlight w:val="cyan"/>
        </w:rPr>
        <w:t>need</w:t>
      </w:r>
      <w:r w:rsidRPr="00F95F57">
        <w:rPr>
          <w:rStyle w:val="StyleUnderline"/>
          <w:highlight w:val="cyan"/>
        </w:rPr>
        <w:t xml:space="preserve"> when</w:t>
      </w:r>
      <w:r w:rsidRPr="00F95F57">
        <w:rPr>
          <w:rStyle w:val="StyleUnderline"/>
        </w:rPr>
        <w:t xml:space="preserve"> they </w:t>
      </w:r>
      <w:r w:rsidRPr="00F95F57">
        <w:rPr>
          <w:rStyle w:val="StyleUnderline"/>
          <w:highlight w:val="cyan"/>
        </w:rPr>
        <w:t>face</w:t>
      </w:r>
      <w:r w:rsidRPr="00F95F57">
        <w:rPr>
          <w:rStyle w:val="StyleUnderline"/>
        </w:rPr>
        <w:t xml:space="preserve"> </w:t>
      </w:r>
      <w:r w:rsidRPr="00F95F57">
        <w:rPr>
          <w:rStyle w:val="Emphasis"/>
          <w:highlight w:val="cyan"/>
        </w:rPr>
        <w:t>agency recalcitrance</w:t>
      </w:r>
      <w:r w:rsidRPr="00C50AE0">
        <w:rPr>
          <w:sz w:val="16"/>
        </w:rPr>
        <w:t xml:space="preserve"> and denial of records</w:t>
      </w:r>
      <w:r w:rsidRPr="00A372FF">
        <w:rPr>
          <w:rStyle w:val="StyleUnderline"/>
        </w:rPr>
        <w:t xml:space="preserve">. It is the </w:t>
      </w:r>
      <w:r w:rsidRPr="00F95F57">
        <w:rPr>
          <w:rStyle w:val="Emphasis"/>
        </w:rPr>
        <w:t>authority</w:t>
      </w:r>
      <w:r w:rsidRPr="00A372FF">
        <w:rPr>
          <w:rStyle w:val="StyleUnderline"/>
        </w:rPr>
        <w:t xml:space="preserve"> of a court </w:t>
      </w:r>
      <w:r w:rsidRPr="00F95F57">
        <w:rPr>
          <w:rStyle w:val="Emphasis"/>
        </w:rPr>
        <w:t>to order compliance</w:t>
      </w:r>
      <w:r w:rsidRPr="00A372FF">
        <w:rPr>
          <w:rStyle w:val="StyleUnderline"/>
        </w:rPr>
        <w:t xml:space="preserve"> that makes </w:t>
      </w:r>
      <w:r w:rsidRPr="00F95F57">
        <w:rPr>
          <w:rStyle w:val="Emphasis"/>
        </w:rPr>
        <w:t>judicial review so powerful</w:t>
      </w:r>
      <w:r w:rsidRPr="00A372FF">
        <w:rPr>
          <w:rStyle w:val="StyleUnderline"/>
        </w:rPr>
        <w:t xml:space="preserve"> for those who can access it, </w:t>
      </w:r>
      <w:r w:rsidRPr="00C50AE0">
        <w:rPr>
          <w:sz w:val="16"/>
        </w:rPr>
        <w:t xml:space="preserve">as described in detail in Part II. And </w:t>
      </w:r>
      <w:r w:rsidRPr="00F95F57">
        <w:rPr>
          <w:rStyle w:val="StyleUnderline"/>
          <w:highlight w:val="cyan"/>
        </w:rPr>
        <w:t>only</w:t>
      </w:r>
      <w:r w:rsidRPr="00A372FF">
        <w:rPr>
          <w:rStyle w:val="StyleUnderline"/>
        </w:rPr>
        <w:t xml:space="preserve"> an </w:t>
      </w:r>
      <w:r w:rsidRPr="00F95F57">
        <w:rPr>
          <w:rStyle w:val="StyleUnderline"/>
          <w:highlight w:val="cyan"/>
        </w:rPr>
        <w:t xml:space="preserve">oversight body that </w:t>
      </w:r>
      <w:r w:rsidRPr="00F95F57">
        <w:rPr>
          <w:rStyle w:val="Emphasis"/>
          <w:highlight w:val="cyan"/>
        </w:rPr>
        <w:t>has that power</w:t>
      </w:r>
      <w:r w:rsidRPr="00A372FF">
        <w:rPr>
          <w:rStyle w:val="StyleUnderline"/>
        </w:rPr>
        <w:t xml:space="preserve"> will be </w:t>
      </w:r>
      <w:r w:rsidRPr="00F95F57">
        <w:rPr>
          <w:rStyle w:val="Emphasis"/>
          <w:highlight w:val="cyan"/>
        </w:rPr>
        <w:t>able to remedy violations of the law</w:t>
      </w:r>
      <w:r w:rsidRPr="00C50AE0">
        <w:rPr>
          <w:sz w:val="16"/>
        </w:rPr>
        <w:t xml:space="preserve">. </w:t>
      </w:r>
    </w:p>
    <w:p w14:paraId="0ED427EC" w14:textId="77777777" w:rsidR="006551E4" w:rsidRPr="00C50AE0" w:rsidRDefault="006551E4" w:rsidP="006551E4">
      <w:pPr>
        <w:rPr>
          <w:sz w:val="16"/>
        </w:rPr>
      </w:pPr>
      <w:r w:rsidRPr="00C50AE0">
        <w:rPr>
          <w:sz w:val="16"/>
        </w:rPr>
        <w:t>The current dissatisfaction with OGIS is illustrative, insofar as the central problem is that OGIS does not possess order making power. As one advocacy organization that is a frequent FOIA plaintiff described, OGIS's characterization of the success of its "team approach" in collaborating with agencies to respond to FOIA requests "is laughable."245 Another transparency organization documented how federal agencies can and have ignored OGIS's attempt to mediate disputes, with little to no recourse available to OGIS.246</w:t>
      </w:r>
    </w:p>
    <w:p w14:paraId="7C0C317E" w14:textId="77777777" w:rsidR="006551E4" w:rsidRPr="00C50AE0" w:rsidRDefault="006551E4" w:rsidP="006551E4">
      <w:pPr>
        <w:rPr>
          <w:sz w:val="16"/>
        </w:rPr>
      </w:pPr>
      <w:r w:rsidRPr="00C50AE0">
        <w:rPr>
          <w:sz w:val="16"/>
        </w:rPr>
        <w:t xml:space="preserve">OGIS's </w:t>
      </w:r>
      <w:r w:rsidRPr="00F95F57">
        <w:rPr>
          <w:rStyle w:val="StyleUnderline"/>
        </w:rPr>
        <w:t>lack</w:t>
      </w:r>
      <w:r w:rsidRPr="00C50AE0">
        <w:rPr>
          <w:rStyle w:val="StyleUnderline"/>
        </w:rPr>
        <w:t xml:space="preserve"> of enforcement powers may also be the reason why it so rarely avails itself of the recommendation-making power that it currently has.</w:t>
      </w:r>
      <w:r w:rsidRPr="00C50AE0">
        <w:rPr>
          <w:sz w:val="16"/>
        </w:rPr>
        <w:t xml:space="preserve">247 The current OGIS structure may actually encourage the agency to pull its punches. If, for example, an appeal was lodged concerning a document which the oversight body believed should be disclosed in its entirety, but which they knew the agency would never voluntarily release, there is little incentive for the oversight body to engage on the question and risk polluting their future interactions with the agency. This is in addition to the </w:t>
      </w:r>
      <w:r w:rsidRPr="00C50AE0">
        <w:rPr>
          <w:rStyle w:val="Emphasis"/>
        </w:rPr>
        <w:t>broadly demoralizing impact</w:t>
      </w:r>
      <w:r w:rsidRPr="00C50AE0">
        <w:rPr>
          <w:rStyle w:val="StyleUnderline"/>
        </w:rPr>
        <w:t xml:space="preserve"> of undertaking a review that staffers know will </w:t>
      </w:r>
      <w:r w:rsidRPr="00C50AE0">
        <w:rPr>
          <w:rStyle w:val="Emphasis"/>
        </w:rPr>
        <w:t>ultimately result in no substantive changes.</w:t>
      </w:r>
      <w:r w:rsidRPr="00C50AE0">
        <w:rPr>
          <w:sz w:val="16"/>
        </w:rPr>
        <w:t xml:space="preserve"> The lack of OGIS follow-up in the face of non-compliance itself encourages officials to continue ignoring their obligations under the Act.</w:t>
      </w:r>
    </w:p>
    <w:p w14:paraId="7AD3A7C8" w14:textId="77777777" w:rsidR="006551E4" w:rsidRPr="00C50AE0" w:rsidRDefault="006551E4" w:rsidP="006551E4">
      <w:pPr>
        <w:rPr>
          <w:sz w:val="16"/>
        </w:rPr>
      </w:pPr>
      <w:r w:rsidRPr="00C50AE0">
        <w:rPr>
          <w:rStyle w:val="StyleUnderline"/>
        </w:rPr>
        <w:t xml:space="preserve">It is also </w:t>
      </w:r>
      <w:r w:rsidRPr="00C50AE0">
        <w:rPr>
          <w:rStyle w:val="Emphasis"/>
        </w:rPr>
        <w:t>eminently sensible</w:t>
      </w:r>
      <w:r w:rsidRPr="00C50AE0">
        <w:rPr>
          <w:rStyle w:val="StyleUnderline"/>
        </w:rPr>
        <w:t xml:space="preserve"> from a design perspective to give an </w:t>
      </w:r>
      <w:r w:rsidRPr="00C50AE0">
        <w:rPr>
          <w:rStyle w:val="Emphasis"/>
        </w:rPr>
        <w:t>independent</w:t>
      </w:r>
      <w:r w:rsidRPr="00C50AE0">
        <w:rPr>
          <w:rStyle w:val="StyleUnderline"/>
        </w:rPr>
        <w:t xml:space="preserve"> information commission or </w:t>
      </w:r>
      <w:r w:rsidRPr="00C50AE0">
        <w:rPr>
          <w:rStyle w:val="Emphasis"/>
        </w:rPr>
        <w:t>oversight body order-making power</w:t>
      </w:r>
      <w:r w:rsidRPr="00C50AE0">
        <w:rPr>
          <w:sz w:val="16"/>
        </w:rPr>
        <w:t>. To begin, a specialized information commission or commissioner will be able to develop a strong level of expertise in the right to information and in the appropriate secrecy standards for concepts like national security and commercial confidentiality. 248 This expertise should allow the commission to assess the potential harm flowing from disclosures with a higher degree of accuracy.</w:t>
      </w:r>
    </w:p>
    <w:p w14:paraId="24D88AFC" w14:textId="77777777" w:rsidR="006551E4" w:rsidRPr="00C50AE0" w:rsidRDefault="006551E4" w:rsidP="006551E4">
      <w:pPr>
        <w:rPr>
          <w:sz w:val="16"/>
        </w:rPr>
      </w:pPr>
      <w:r w:rsidRPr="00C50AE0">
        <w:rPr>
          <w:sz w:val="16"/>
        </w:rPr>
        <w:t>Second, it is a significant public investment to create a specialized information commission. Where countries are going to devote the resources necessary to establishing this office, they may want to get the most bang for their buck in terms of robust oversight in order to deliver on the perceived benefits of a healthy transparency system.249 It does not make sense to devote substantial resources to establishing a dedicated office specializing in the right to information, only to allow public officials to ignore the opinions that flow from the office whenever they might be inconvenient. Both factors may undermine the efficacy of more collaborative, recommendation-based systems.</w:t>
      </w:r>
    </w:p>
    <w:p w14:paraId="2258AB9B" w14:textId="77777777" w:rsidR="006551E4" w:rsidRPr="00C50AE0" w:rsidRDefault="006551E4" w:rsidP="006551E4">
      <w:pPr>
        <w:rPr>
          <w:sz w:val="16"/>
        </w:rPr>
      </w:pPr>
      <w:r w:rsidRPr="00C50AE0">
        <w:rPr>
          <w:sz w:val="16"/>
        </w:rPr>
        <w:t xml:space="preserve">Order-making power for oversight bodies is more controversial than independence, but the </w:t>
      </w:r>
      <w:r w:rsidRPr="00F95F57">
        <w:rPr>
          <w:rStyle w:val="StyleUnderline"/>
        </w:rPr>
        <w:t xml:space="preserve">experience of </w:t>
      </w:r>
      <w:r w:rsidRPr="00F95F57">
        <w:rPr>
          <w:rStyle w:val="StyleUnderline"/>
          <w:highlight w:val="cyan"/>
        </w:rPr>
        <w:t>countries that</w:t>
      </w:r>
      <w:r w:rsidRPr="00F95F57">
        <w:rPr>
          <w:rStyle w:val="StyleUnderline"/>
        </w:rPr>
        <w:t xml:space="preserve"> have </w:t>
      </w:r>
      <w:r w:rsidRPr="00F95F57">
        <w:rPr>
          <w:rStyle w:val="Emphasis"/>
          <w:highlight w:val="cyan"/>
        </w:rPr>
        <w:t>adopted</w:t>
      </w:r>
      <w:r w:rsidRPr="00F95F57">
        <w:rPr>
          <w:rStyle w:val="StyleUnderline"/>
        </w:rPr>
        <w:t xml:space="preserve"> a strong </w:t>
      </w:r>
      <w:r w:rsidRPr="00F95F57">
        <w:rPr>
          <w:rStyle w:val="Emphasis"/>
          <w:highlight w:val="cyan"/>
        </w:rPr>
        <w:t>order-making power</w:t>
      </w:r>
      <w:r w:rsidRPr="00F95F57">
        <w:rPr>
          <w:rStyle w:val="StyleUnderline"/>
        </w:rPr>
        <w:t xml:space="preserve"> model </w:t>
      </w:r>
      <w:r w:rsidRPr="00F95F57">
        <w:rPr>
          <w:rStyle w:val="StyleUnderline"/>
          <w:highlight w:val="cyan"/>
        </w:rPr>
        <w:t>demonstrate</w:t>
      </w:r>
      <w:r w:rsidRPr="00F95F57">
        <w:rPr>
          <w:rStyle w:val="StyleUnderline"/>
        </w:rPr>
        <w:t xml:space="preserve">s the system's </w:t>
      </w:r>
      <w:r w:rsidRPr="00F95F57">
        <w:rPr>
          <w:rStyle w:val="StyleUnderline"/>
          <w:highlight w:val="cyan"/>
        </w:rPr>
        <w:t>efficacy</w:t>
      </w:r>
      <w:r w:rsidRPr="00C50AE0">
        <w:rPr>
          <w:sz w:val="16"/>
        </w:rPr>
        <w:t>.250 First, in general, the systems that have been widely celebrated as global success stories tend to follow an order-making model. The prototypical example here is India, which is often pointed to as exemplifying the potential transformative impact of a strong right-to-information law.25 1 Mexico 52 and the United Kingdom,253 two other countries that are often pointed to as "success stories," likewise equip their oversight bodies with robust enforcement powers. 5 4</w:t>
      </w:r>
    </w:p>
    <w:p w14:paraId="3EBC2CC7" w14:textId="77777777" w:rsidR="006551E4" w:rsidRPr="00C50AE0" w:rsidRDefault="006551E4" w:rsidP="006551E4">
      <w:pPr>
        <w:rPr>
          <w:sz w:val="16"/>
        </w:rPr>
      </w:pPr>
      <w:r w:rsidRPr="00C50AE0">
        <w:rPr>
          <w:sz w:val="16"/>
        </w:rPr>
        <w:t>By contrast, the international trend is that those countries that employ multi-purpose oversight bodies, rather than dedicated information commissions, tend to be limited to offering recommendations.2 ss There are several reasons which may explain this distinction. First, an ombudsman or a human rights commission, which deals with a more general portfolio, is unlikely to cultivate the same level of specific expertise.256 This may lead to less confidence that it will make the right call in balancing the public interest in disclosure against the potential harms. Second, there may be less investment of resources when adding transparency oversight responsibilities to an existing oversight body than when creating a stand-alone information commission. As such, the international trend supports order-making power for dedicated information commission models.</w:t>
      </w:r>
    </w:p>
    <w:p w14:paraId="540EB578" w14:textId="77777777" w:rsidR="006551E4" w:rsidRPr="00C50AE0" w:rsidRDefault="006551E4" w:rsidP="006551E4">
      <w:pPr>
        <w:rPr>
          <w:sz w:val="16"/>
        </w:rPr>
      </w:pPr>
      <w:r w:rsidRPr="00C50AE0">
        <w:rPr>
          <w:sz w:val="16"/>
        </w:rPr>
        <w:t>Moreover, the main purported advantage of a recommendation-based model, is, upon close examination, illusory. Proponents suggest that recommendation-based models help to foster a more collaborative and less adversarial approach to promoting disclosure.257 The experience with OGIS, however, shows the weakness of this approach.</w:t>
      </w:r>
    </w:p>
    <w:p w14:paraId="53549B01" w14:textId="77777777" w:rsidR="006551E4" w:rsidRPr="00C50AE0" w:rsidRDefault="006551E4" w:rsidP="006551E4">
      <w:pPr>
        <w:rPr>
          <w:sz w:val="16"/>
        </w:rPr>
      </w:pPr>
      <w:r w:rsidRPr="00C50AE0">
        <w:rPr>
          <w:sz w:val="16"/>
        </w:rPr>
        <w:t xml:space="preserve">In fact, to the contrary, at the international level, there is no shortage of examples of countries, like Indonesia, that merge order-making power with a robust front-end mediation procedure. 258 </w:t>
      </w:r>
      <w:r w:rsidRPr="00A372FF">
        <w:rPr>
          <w:rStyle w:val="StyleUnderline"/>
        </w:rPr>
        <w:t xml:space="preserve">Indeed, </w:t>
      </w:r>
      <w:r w:rsidRPr="00C50AE0">
        <w:rPr>
          <w:rStyle w:val="Emphasis"/>
        </w:rPr>
        <w:t>stronger order-making powers</w:t>
      </w:r>
      <w:r w:rsidRPr="00A372FF">
        <w:rPr>
          <w:rStyle w:val="StyleUnderline"/>
        </w:rPr>
        <w:t xml:space="preserve"> appear to support, rather than undermine, </w:t>
      </w:r>
      <w:r w:rsidRPr="00C50AE0">
        <w:rPr>
          <w:rStyle w:val="Emphasis"/>
        </w:rPr>
        <w:t>more robust mediation efforts</w:t>
      </w:r>
      <w:r w:rsidRPr="00C50AE0">
        <w:rPr>
          <w:sz w:val="16"/>
        </w:rPr>
        <w:t xml:space="preserve"> by strengthening the Information Commission's hand in trying to push governments to be more accommodating, given the implication that their obduracy could work against them if the mediation process fails. This was the sentiment that David Loukidelis, who was formerly British Columbia's Information and Privacy Commissioner, expressed when asked about the strengths and weaknesses of an order-making system:</w:t>
      </w:r>
    </w:p>
    <w:p w14:paraId="6FCB4A1B" w14:textId="77777777" w:rsidR="006551E4" w:rsidRPr="00C50AE0" w:rsidRDefault="006551E4" w:rsidP="006551E4">
      <w:pPr>
        <w:rPr>
          <w:sz w:val="16"/>
        </w:rPr>
      </w:pPr>
      <w:r w:rsidRPr="00C50AE0">
        <w:rPr>
          <w:sz w:val="16"/>
        </w:rPr>
        <w:t>Speaking only to the situation and experience in British Columbia, we have found, over the 16 years of our office's experience, that order-making power has served, in fact, to encourage dispute resolution. Using mediation, we consistently resolve some 85% to 90% of the access appeals that come to our office.259 A survey of Canada's information oversight bodies, some of which have order-making power and some of which operate on a recommendations-based approach, shows broad dissatisfaction with the latter. 260 In addition to boosting compliance through direct intervention, the utility of strong enforcement powers to support more earnest participation in front-end mediation processes, as well as claims that a stronger enforcement mechanism would help to empower internal champions of transparency and push government departments to direct more resources towards processing information requests, are all worth flagging.26 1 C. An American Model of Oversight While global experiences are useful in making the case for why independent administrative oversight structures would be beneficial to promoting compliance with FOIA, policy-makers need not view these reforms as a wholly foreign concept. First, order-making power in an independent commission or oversight body model is entirely consistent with non-Article III adjudication authority vested for the administrative adjudication of so-called public rights.262 Indeed, information access decisions would form classic public rights cases, where the government is a party to the dispute and the rights at issue were created by federal statute.263 It is a natural fit for a non-Article III body to adjudicate these rights in the first instance, one with expertise and independence as its sources of legitimacy. However, the strongest case for how these structures can be effective in an American context lies at the state level, where several such bodies already exist. Connecticut, 2 64 New Jersey,2 65 New York,26 6 Indiana, 2 67 and Utah268 all have established specialized administrative oversight bodies to process complaints related to their local freedom of information legislation. Of these, Connecticut's Freedom of Information Commission, Utah's State Records Committee, and New Jersey's Government Records Council all have the power to order disclosure of records, though the latter appears to rarely exercise this power.2 69 Indiana's Public Access Counselor, by contrast, issues advisory opinions, as does New York's Committee on Open Government. 2 70 A number of states delegate the power to review appeals to an ombudsman, namely Iowa,27 1 Arizona, 272 Tennessee, 273 and Virginia,274 though the ombudsmen typically do not have the power to overrule refusals of access.</w:t>
      </w:r>
    </w:p>
    <w:p w14:paraId="64E6D85B" w14:textId="77777777" w:rsidR="006551E4" w:rsidRPr="00C50AE0" w:rsidRDefault="006551E4" w:rsidP="006551E4">
      <w:pPr>
        <w:rPr>
          <w:sz w:val="16"/>
        </w:rPr>
      </w:pPr>
      <w:r w:rsidRPr="00F95F57">
        <w:rPr>
          <w:rStyle w:val="StyleUnderline"/>
          <w:highlight w:val="cyan"/>
        </w:rPr>
        <w:t>That</w:t>
      </w:r>
      <w:r w:rsidRPr="00A372FF">
        <w:rPr>
          <w:rStyle w:val="StyleUnderline"/>
        </w:rPr>
        <w:t xml:space="preserve"> some </w:t>
      </w:r>
      <w:r w:rsidRPr="00F95F57">
        <w:rPr>
          <w:rStyle w:val="Emphasis"/>
          <w:highlight w:val="cyan"/>
        </w:rPr>
        <w:t>U.S. states</w:t>
      </w:r>
      <w:r w:rsidRPr="00C50AE0">
        <w:rPr>
          <w:rStyle w:val="Emphasis"/>
        </w:rPr>
        <w:t xml:space="preserve"> have </w:t>
      </w:r>
      <w:r w:rsidRPr="00F95F57">
        <w:rPr>
          <w:rStyle w:val="Emphasis"/>
          <w:highlight w:val="cyan"/>
        </w:rPr>
        <w:t>successfully</w:t>
      </w:r>
      <w:r w:rsidRPr="00C50AE0">
        <w:rPr>
          <w:rStyle w:val="Emphasis"/>
        </w:rPr>
        <w:t xml:space="preserve"> </w:t>
      </w:r>
      <w:r w:rsidRPr="00F95F57">
        <w:rPr>
          <w:rStyle w:val="Emphasis"/>
          <w:highlight w:val="cyan"/>
        </w:rPr>
        <w:t>adopted</w:t>
      </w:r>
      <w:r w:rsidRPr="00A372FF">
        <w:rPr>
          <w:rStyle w:val="StyleUnderline"/>
        </w:rPr>
        <w:t xml:space="preserve"> </w:t>
      </w:r>
      <w:r w:rsidRPr="00C50AE0">
        <w:rPr>
          <w:rStyle w:val="Emphasis"/>
        </w:rPr>
        <w:t xml:space="preserve">independent oversight </w:t>
      </w:r>
      <w:r w:rsidRPr="00F95F57">
        <w:rPr>
          <w:rStyle w:val="Emphasis"/>
          <w:highlight w:val="cyan"/>
        </w:rPr>
        <w:t>models</w:t>
      </w:r>
      <w:r w:rsidRPr="00F95F57">
        <w:rPr>
          <w:rStyle w:val="StyleUnderline"/>
          <w:highlight w:val="cyan"/>
        </w:rPr>
        <w:t xml:space="preserve"> </w:t>
      </w:r>
      <w:r w:rsidRPr="00F95F57">
        <w:rPr>
          <w:rStyle w:val="Emphasis"/>
          <w:highlight w:val="cyan"/>
        </w:rPr>
        <w:t>with order-making authority</w:t>
      </w:r>
      <w:r w:rsidRPr="00A372FF">
        <w:rPr>
          <w:rStyle w:val="StyleUnderline"/>
        </w:rPr>
        <w:t xml:space="preserve"> </w:t>
      </w:r>
      <w:r w:rsidRPr="00F95F57">
        <w:rPr>
          <w:rStyle w:val="StyleUnderline"/>
          <w:highlight w:val="cyan"/>
        </w:rPr>
        <w:t>speaks to</w:t>
      </w:r>
      <w:r w:rsidRPr="00A372FF">
        <w:rPr>
          <w:rStyle w:val="StyleUnderline"/>
        </w:rPr>
        <w:t xml:space="preserve"> the </w:t>
      </w:r>
      <w:r w:rsidRPr="00F95F57">
        <w:rPr>
          <w:rStyle w:val="Emphasis"/>
          <w:highlight w:val="cyan"/>
        </w:rPr>
        <w:t>feasibility</w:t>
      </w:r>
      <w:r w:rsidRPr="00A372FF">
        <w:rPr>
          <w:rStyle w:val="StyleUnderline"/>
        </w:rPr>
        <w:t xml:space="preserve"> of such systems in the U.S. political and legal context</w:t>
      </w:r>
      <w:r w:rsidRPr="00C50AE0">
        <w:rPr>
          <w:sz w:val="16"/>
        </w:rPr>
        <w:t xml:space="preserve">. Indeed, </w:t>
      </w:r>
      <w:r w:rsidRPr="00A372FF">
        <w:rPr>
          <w:rStyle w:val="StyleUnderline"/>
        </w:rPr>
        <w:t xml:space="preserve">Connecticut's model is hailed as a </w:t>
      </w:r>
      <w:r w:rsidRPr="00A372FF">
        <w:rPr>
          <w:rStyle w:val="Emphasis"/>
        </w:rPr>
        <w:t>particularly successful one</w:t>
      </w:r>
      <w:r w:rsidRPr="00C50AE0">
        <w:rPr>
          <w:sz w:val="16"/>
        </w:rPr>
        <w:t xml:space="preserve">, and it has regularly contested case hearings, issues decisions, and testifies on policy matters before the Connecticut legislature.7 5 In other words, the </w:t>
      </w:r>
      <w:r w:rsidRPr="00A372FF">
        <w:rPr>
          <w:rStyle w:val="StyleUnderline"/>
        </w:rPr>
        <w:t>weakness</w:t>
      </w:r>
      <w:r w:rsidRPr="00C50AE0">
        <w:rPr>
          <w:sz w:val="16"/>
        </w:rPr>
        <w:t xml:space="preserve"> and inefficacy of the OGIS is </w:t>
      </w:r>
      <w:r w:rsidRPr="00A372FF">
        <w:rPr>
          <w:rStyle w:val="StyleUnderline"/>
        </w:rPr>
        <w:t>by</w:t>
      </w:r>
      <w:r w:rsidRPr="00C50AE0">
        <w:rPr>
          <w:sz w:val="16"/>
        </w:rPr>
        <w:t xml:space="preserve"> </w:t>
      </w:r>
      <w:r w:rsidRPr="00A372FF">
        <w:rPr>
          <w:rStyle w:val="StyleUnderline"/>
        </w:rPr>
        <w:t>no means a necessary consequence of the American system</w:t>
      </w:r>
      <w:r w:rsidRPr="00C50AE0">
        <w:rPr>
          <w:sz w:val="16"/>
        </w:rPr>
        <w:t>. Rather, it is an area of national weakness that exists because, at the federal level, Congress has implemented solutions that are not fit for purpose, at the cost of its own oversight and the public interest in this critical democratic right. Amid broader conversations about the need for democratic revival and, above all else, a drive to impose accountability against the demonstrated excesses of the executive branch, a revitalized FOIA system should be a central ingredient in restoring faith and confidence in America's democratic processes.</w:t>
      </w:r>
    </w:p>
    <w:p w14:paraId="0707004A" w14:textId="77777777" w:rsidR="006551E4" w:rsidRPr="00C50AE0" w:rsidRDefault="006551E4" w:rsidP="006551E4">
      <w:pPr>
        <w:rPr>
          <w:sz w:val="16"/>
        </w:rPr>
      </w:pPr>
      <w:r w:rsidRPr="00C50AE0">
        <w:rPr>
          <w:sz w:val="16"/>
        </w:rPr>
        <w:t>CONCLUSION</w:t>
      </w:r>
    </w:p>
    <w:p w14:paraId="32A2D992" w14:textId="77777777" w:rsidR="006551E4" w:rsidRPr="00C50AE0" w:rsidRDefault="006551E4" w:rsidP="006551E4">
      <w:pPr>
        <w:rPr>
          <w:sz w:val="16"/>
        </w:rPr>
      </w:pPr>
      <w:r w:rsidRPr="00C50AE0">
        <w:rPr>
          <w:rStyle w:val="StyleUnderline"/>
        </w:rPr>
        <w:t>America's system of democratic checks and balances is in the midst of a profound political crisis</w:t>
      </w:r>
      <w:r w:rsidRPr="00C50AE0">
        <w:rPr>
          <w:sz w:val="16"/>
        </w:rPr>
        <w:t>. 276 While the most dramatic manifestation of this came in the form of a physical attack on the U.S. Capitol,277 the past five years have witnessed escalating challenges to congressional, and ultimately public, oversight of the executive. 278 The shift away from accountability took place against a backdrop of mounting evidence of abuses across the executive branch, including among administrative state agencies. 279 In the aftermath of this jarring stress-test of America's democratic institutions, scholars and legal commentators are increasingly focused on questions of democratic and constitutional renewal. 28 0</w:t>
      </w:r>
    </w:p>
    <w:p w14:paraId="2C8182D8" w14:textId="77777777" w:rsidR="006551E4" w:rsidRPr="00C50AE0" w:rsidRDefault="006551E4" w:rsidP="006551E4">
      <w:pPr>
        <w:rPr>
          <w:sz w:val="16"/>
        </w:rPr>
      </w:pPr>
      <w:r w:rsidRPr="00C50AE0">
        <w:rPr>
          <w:sz w:val="16"/>
        </w:rPr>
        <w:t>Concerns about accountability and oversight of executive branch institutions are nothing new, and they have indeed been a recurring feature of academic, judicial, and political debate.281 Although recent abuses have crystalized the dangers inherent in unchecked executive power, there is a natural concern over the vast authority wielded by unelected government officials, which extends to rulemaking and adjudication across a huge variety of substantive areas. 2 82 The fact that these officials are not directly answerable to the electorate fuels a democratic deficit, which, in turn, drives a need for alternative ways of imposing accountability on executive structures.28 3</w:t>
      </w:r>
    </w:p>
    <w:p w14:paraId="7F8552E9" w14:textId="77777777" w:rsidR="006551E4" w:rsidRPr="00C50AE0" w:rsidRDefault="006551E4" w:rsidP="006551E4">
      <w:pPr>
        <w:rPr>
          <w:sz w:val="16"/>
        </w:rPr>
      </w:pPr>
      <w:r w:rsidRPr="00C50AE0">
        <w:rPr>
          <w:sz w:val="16"/>
        </w:rPr>
        <w:t>If this is indeed the case, one might hope that the experience of the past few years is enough to convince Americans, and particularly America's legislators, that now is the time to finally take decisive steps to bring FOIA into the twenty-first century, particularly through an oversight structure that guarantees agencies follow the law.</w:t>
      </w:r>
    </w:p>
    <w:p w14:paraId="38CAA88F" w14:textId="77777777" w:rsidR="006551E4" w:rsidRPr="008846C4" w:rsidRDefault="006551E4" w:rsidP="006551E4">
      <w:pPr>
        <w:rPr>
          <w:sz w:val="16"/>
        </w:rPr>
      </w:pPr>
      <w:r w:rsidRPr="00C50AE0">
        <w:rPr>
          <w:sz w:val="16"/>
        </w:rPr>
        <w:t xml:space="preserve">Over the past few years, Benjamin Franklin's (possibly apocryphal) rejoinder that the Founding Fathers had designed "a republic, if you can keep it," has grown quite popular, particularly among congressional leaders. 2 84 But, while the line was a frequent reference point in the 2019 impeachment process, its underlying message on the </w:t>
      </w:r>
      <w:r w:rsidRPr="00C50AE0">
        <w:rPr>
          <w:rStyle w:val="StyleUnderline"/>
        </w:rPr>
        <w:t>need for vigilance to maintain America's democratic institutions is equally appropriate in the context of legislative solutions to impose broad structural oversight over the exercise of administrative power</w:t>
      </w:r>
      <w:r w:rsidRPr="00C50AE0">
        <w:rPr>
          <w:sz w:val="16"/>
        </w:rPr>
        <w:t xml:space="preserve">. Though not as flashy as a vote for impeachment, </w:t>
      </w:r>
      <w:r w:rsidRPr="00F95F57">
        <w:rPr>
          <w:rStyle w:val="StyleUnderline"/>
          <w:highlight w:val="cyan"/>
        </w:rPr>
        <w:t>these</w:t>
      </w:r>
      <w:r w:rsidRPr="00C50AE0">
        <w:rPr>
          <w:rStyle w:val="StyleUnderline"/>
        </w:rPr>
        <w:t xml:space="preserve"> </w:t>
      </w:r>
      <w:r w:rsidRPr="00F95F57">
        <w:rPr>
          <w:rStyle w:val="Emphasis"/>
        </w:rPr>
        <w:t xml:space="preserve">institutional </w:t>
      </w:r>
      <w:r w:rsidRPr="00F95F57">
        <w:rPr>
          <w:rStyle w:val="Emphasis"/>
          <w:highlight w:val="cyan"/>
        </w:rPr>
        <w:t>changes</w:t>
      </w:r>
      <w:r w:rsidRPr="00C50AE0">
        <w:rPr>
          <w:rStyle w:val="StyleUnderline"/>
        </w:rPr>
        <w:t xml:space="preserve"> area </w:t>
      </w:r>
      <w:r w:rsidRPr="00F95F57">
        <w:rPr>
          <w:rStyle w:val="StyleUnderline"/>
          <w:highlight w:val="cyan"/>
        </w:rPr>
        <w:t xml:space="preserve">more </w:t>
      </w:r>
      <w:r w:rsidRPr="00F95F57">
        <w:rPr>
          <w:rStyle w:val="Emphasis"/>
          <w:highlight w:val="cyan"/>
        </w:rPr>
        <w:t>important ingredient</w:t>
      </w:r>
      <w:r w:rsidRPr="00F95F57">
        <w:rPr>
          <w:rStyle w:val="StyleUnderline"/>
          <w:highlight w:val="cyan"/>
        </w:rPr>
        <w:t xml:space="preserve"> in</w:t>
      </w:r>
      <w:r w:rsidRPr="00C50AE0">
        <w:rPr>
          <w:rStyle w:val="StyleUnderline"/>
        </w:rPr>
        <w:t xml:space="preserve"> the broader project of </w:t>
      </w:r>
      <w:r w:rsidRPr="00F95F57">
        <w:rPr>
          <w:rStyle w:val="Emphasis"/>
          <w:highlight w:val="cyan"/>
        </w:rPr>
        <w:t>rejuvenating American democracy</w:t>
      </w:r>
      <w:r w:rsidRPr="00C50AE0">
        <w:rPr>
          <w:rStyle w:val="Emphasis"/>
        </w:rPr>
        <w:t xml:space="preserve"> </w:t>
      </w:r>
      <w:r w:rsidRPr="00C50AE0">
        <w:rPr>
          <w:sz w:val="16"/>
        </w:rPr>
        <w:t xml:space="preserve">and developing a model of robust oversight which can not only </w:t>
      </w:r>
      <w:r w:rsidRPr="00F95F57">
        <w:rPr>
          <w:rStyle w:val="Emphasis"/>
          <w:highlight w:val="cyan"/>
        </w:rPr>
        <w:t>expose abuses from</w:t>
      </w:r>
      <w:r w:rsidRPr="00F95F57">
        <w:rPr>
          <w:rStyle w:val="StyleUnderline"/>
        </w:rPr>
        <w:t xml:space="preserve"> the</w:t>
      </w:r>
      <w:r w:rsidRPr="00C50AE0">
        <w:rPr>
          <w:sz w:val="16"/>
        </w:rPr>
        <w:t xml:space="preserve"> previous </w:t>
      </w:r>
      <w:r w:rsidRPr="00F95F57">
        <w:rPr>
          <w:rStyle w:val="StyleUnderline"/>
          <w:highlight w:val="cyan"/>
        </w:rPr>
        <w:t>President</w:t>
      </w:r>
      <w:r w:rsidRPr="00C50AE0">
        <w:rPr>
          <w:sz w:val="16"/>
        </w:rPr>
        <w:t xml:space="preserve">, but also </w:t>
      </w:r>
      <w:r w:rsidRPr="00F95F57">
        <w:rPr>
          <w:rStyle w:val="StyleUnderline"/>
        </w:rPr>
        <w:t>support accountability for future inhabitants of the Oval Office</w:t>
      </w:r>
      <w:r w:rsidRPr="00C50AE0">
        <w:rPr>
          <w:sz w:val="16"/>
        </w:rPr>
        <w:t>.</w:t>
      </w:r>
    </w:p>
    <w:p w14:paraId="51B14FCA" w14:textId="77777777" w:rsidR="006551E4" w:rsidRPr="00B264AB" w:rsidRDefault="006551E4" w:rsidP="006551E4">
      <w:pPr>
        <w:pStyle w:val="Heading4"/>
        <w:rPr>
          <w:rStyle w:val="Style13ptBold"/>
          <w:b/>
          <w:bCs w:val="0"/>
        </w:rPr>
      </w:pPr>
      <w:r>
        <w:rPr>
          <w:rStyle w:val="Style13ptBold"/>
        </w:rPr>
        <w:t>Plank 6---</w:t>
      </w:r>
      <w:r w:rsidRPr="00B264AB">
        <w:rPr>
          <w:rStyle w:val="Style13ptBold"/>
        </w:rPr>
        <w:t>Merit</w:t>
      </w:r>
      <w:r>
        <w:rPr>
          <w:rStyle w:val="Style13ptBold"/>
        </w:rPr>
        <w:t>-Based hiring solves bureaucratic credibility and corruption</w:t>
      </w:r>
    </w:p>
    <w:p w14:paraId="1A4ECA0F" w14:textId="77777777" w:rsidR="006551E4" w:rsidRDefault="006551E4" w:rsidP="006551E4">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//qsmit</w:t>
      </w:r>
    </w:p>
    <w:p w14:paraId="5BAA5479" w14:textId="77777777" w:rsidR="006551E4" w:rsidRPr="00A43C8B" w:rsidRDefault="006551E4" w:rsidP="006551E4">
      <w:pPr>
        <w:rPr>
          <w:sz w:val="16"/>
        </w:rPr>
      </w:pPr>
      <w:r w:rsidRPr="00740923">
        <w:rPr>
          <w:sz w:val="16"/>
        </w:rPr>
        <w:t>5.</w:t>
      </w:r>
      <w:r w:rsidRPr="00A43C8B">
        <w:rPr>
          <w:sz w:val="16"/>
        </w:rPr>
        <w:t xml:space="preserve"> </w:t>
      </w:r>
      <w:r w:rsidRPr="00740923">
        <w:rPr>
          <w:sz w:val="16"/>
        </w:rPr>
        <w:t>CONCLUSIO</w:t>
      </w:r>
      <w:r w:rsidRPr="00A43C8B">
        <w:rPr>
          <w:sz w:val="16"/>
        </w:rPr>
        <w:t>N</w:t>
      </w:r>
    </w:p>
    <w:p w14:paraId="30779A8C" w14:textId="77777777" w:rsidR="006551E4" w:rsidRPr="00A43C8B" w:rsidRDefault="006551E4" w:rsidP="006551E4">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7770B89C" w14:textId="77777777" w:rsidR="006551E4" w:rsidRPr="00A43C8B" w:rsidRDefault="006551E4" w:rsidP="006551E4">
      <w:pPr>
        <w:rPr>
          <w:sz w:val="16"/>
        </w:rPr>
      </w:pPr>
      <w:r w:rsidRPr="00A43C8B">
        <w:rPr>
          <w:sz w:val="16"/>
        </w:rPr>
        <w:t xml:space="preserve">The </w:t>
      </w:r>
      <w:r w:rsidRPr="00740923">
        <w:rPr>
          <w:rStyle w:val="Emphasis"/>
        </w:rPr>
        <w:t>standards utilised in hiring</w:t>
      </w:r>
      <w:r w:rsidRPr="00740923">
        <w:rPr>
          <w:rStyle w:val="StyleUnderline"/>
        </w:rPr>
        <w:t xml:space="preserve"> public employees have a significant impact on the general </w:t>
      </w:r>
      <w:r w:rsidRPr="00740923">
        <w:rPr>
          <w:rStyle w:val="Emphasis"/>
        </w:rPr>
        <w:t>calibre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checking abuses</w:t>
      </w:r>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Meyer-Sahling et al., 2021); (Oliveros &amp; Schuster, n.d.); (SUNDELL, 2014); Harris et al., 2020; Maley, 2018; Oliveros and Schuster, 2018; Sundell, 2014; Zeng and Yang, 2017). Not only are civil servants recruited through meritocratic means likely to be of higher quality than patronage appointees, their autonomy can help reduce corruption by creating a collective action problem for the organization of collusion (Dahlström et al., 2012b).</w:t>
      </w:r>
    </w:p>
    <w:p w14:paraId="3A672B03" w14:textId="77777777" w:rsidR="006551E4" w:rsidRPr="00A43C8B" w:rsidRDefault="006551E4" w:rsidP="006551E4">
      <w:pPr>
        <w:rPr>
          <w:sz w:val="16"/>
        </w:rPr>
      </w:pPr>
      <w:r w:rsidRPr="00A43C8B">
        <w:rPr>
          <w:sz w:val="16"/>
        </w:rPr>
        <w:t xml:space="preserve">The manner in which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discourages behaviours</w:t>
      </w:r>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meritocratic recruitment makes bureaucrats accountable to external professional standards</w:t>
      </w:r>
      <w:r w:rsidRPr="00A43C8B">
        <w:rPr>
          <w:sz w:val="16"/>
        </w:rPr>
        <w:t xml:space="preserve">, which serve as a framework against which to measure the appropriateness of potential behaviours.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behaviour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r w:rsidRPr="00A43C8B">
        <w:rPr>
          <w:rStyle w:val="Emphasis"/>
          <w:highlight w:val="cyan"/>
        </w:rPr>
        <w:t>merit</w:t>
      </w:r>
      <w:r w:rsidRPr="00740923">
        <w:rPr>
          <w:rStyle w:val="Emphasis"/>
        </w:rPr>
        <w:t xml:space="preserve"> based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22E9F320" w14:textId="77777777" w:rsidR="006551E4" w:rsidRPr="00A43C8B" w:rsidRDefault="006551E4" w:rsidP="006551E4">
      <w:pPr>
        <w:rPr>
          <w:sz w:val="16"/>
        </w:rPr>
      </w:pPr>
      <w:r w:rsidRPr="00A43C8B">
        <w:rPr>
          <w:sz w:val="16"/>
        </w:rPr>
        <w:t>It could be argued that meritocracy and corruption are linked by definition in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are linked by definition. However, as shown above, empirical research shows that they are not. There are, in principle, two ways for getting a position of power in the public sector in a democracy. One is by elections and the other is by system of recruitment to the civil service. The results from the research about meritocracy show that as an organising principle ‘free and fair’ recruitment (and promotion) to the civil service has a stronger positive impact on the quality of government than has ‘free and fair’ elections (Rothstein, 2019)</w:t>
      </w:r>
    </w:p>
    <w:p w14:paraId="0420CEB9" w14:textId="77777777" w:rsidR="006551E4" w:rsidRDefault="006551E4" w:rsidP="006551E4">
      <w:pPr>
        <w:rPr>
          <w:sz w:val="16"/>
        </w:rPr>
      </w:pPr>
      <w:r w:rsidRPr="00740923">
        <w:rPr>
          <w:rStyle w:val="StyleUnderline"/>
        </w:rPr>
        <w:t>Merit-based recruitment is are strongly associated with higher to government quality</w:t>
      </w:r>
      <w:r w:rsidRPr="00A43C8B">
        <w:rPr>
          <w:sz w:val="16"/>
        </w:rPr>
        <w:t>.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to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79A7363E" w14:textId="77777777" w:rsidR="006551E4" w:rsidRPr="003F5DB7" w:rsidRDefault="006551E4" w:rsidP="006551E4">
      <w:pPr>
        <w:pStyle w:val="Heading4"/>
      </w:pPr>
      <w:r>
        <w:t>Plank 7---Repealing schedule F solves job security</w:t>
      </w:r>
    </w:p>
    <w:p w14:paraId="1ED8DAB7" w14:textId="77777777" w:rsidR="006551E4" w:rsidRDefault="006551E4" w:rsidP="006551E4">
      <w:r w:rsidRPr="003F5DB7">
        <w:rPr>
          <w:rStyle w:val="Style13ptBold"/>
        </w:rPr>
        <w:t>Perez 25</w:t>
      </w:r>
      <w:r>
        <w:t xml:space="preserve">, J.D. Candidate, Boston University School of Law (Alejandro, 02-05-2025, “The Return of Schedule F and the Perils of Mandating Loyalty in the Civil Service,” Boston University Law Review, </w:t>
      </w:r>
      <w:r w:rsidRPr="003F5DB7">
        <w:t>https://www.bu.edu/bulawreview/files/2025/02/PEREZ.pdf</w:t>
      </w:r>
      <w:r>
        <w:t>) //qsmit</w:t>
      </w:r>
    </w:p>
    <w:p w14:paraId="004B716E" w14:textId="77777777" w:rsidR="006551E4" w:rsidRPr="003F5DB7" w:rsidRDefault="006551E4" w:rsidP="006551E4">
      <w:pPr>
        <w:rPr>
          <w:sz w:val="16"/>
        </w:rPr>
      </w:pPr>
      <w:r w:rsidRPr="003F5DB7">
        <w:rPr>
          <w:sz w:val="16"/>
        </w:rPr>
        <w:t>CONCLUSION</w:t>
      </w:r>
    </w:p>
    <w:p w14:paraId="694B3F5B" w14:textId="77777777" w:rsidR="006551E4" w:rsidRPr="003F5DB7" w:rsidRDefault="006551E4" w:rsidP="006551E4">
      <w:pPr>
        <w:rPr>
          <w:sz w:val="16"/>
        </w:rPr>
      </w:pPr>
      <w:r w:rsidRPr="003F5DB7">
        <w:rPr>
          <w:sz w:val="16"/>
        </w:rPr>
        <w:t>Civil servants form the backbone of this country, contributing the knowledge and expertise necessary to ensure the smooth operation of government. As implied by their title, they enter the workplace every day, ready to serve the American people. And while different presidents and their administrations rotate in and out of Washington, D.C., these dedicated employees remain on the job, providing a steady hand on the tiller.</w:t>
      </w:r>
    </w:p>
    <w:p w14:paraId="06CA8152" w14:textId="77777777" w:rsidR="006551E4" w:rsidRPr="003F5DB7" w:rsidRDefault="006551E4" w:rsidP="006551E4">
      <w:pPr>
        <w:rPr>
          <w:sz w:val="16"/>
        </w:rPr>
      </w:pPr>
      <w:r w:rsidRPr="003F5DB7">
        <w:rPr>
          <w:sz w:val="16"/>
        </w:rPr>
        <w:t xml:space="preserve">As this Note has articulated, the </w:t>
      </w:r>
      <w:r w:rsidRPr="003F5DB7">
        <w:rPr>
          <w:rStyle w:val="StyleUnderline"/>
        </w:rPr>
        <w:t xml:space="preserve">return of </w:t>
      </w:r>
      <w:r w:rsidRPr="003F5DB7">
        <w:rPr>
          <w:rStyle w:val="StyleUnderline"/>
          <w:highlight w:val="cyan"/>
        </w:rPr>
        <w:t>Schedule F</w:t>
      </w:r>
      <w:r w:rsidRPr="003F5DB7">
        <w:rPr>
          <w:rStyle w:val="StyleUnderline"/>
        </w:rPr>
        <w:t xml:space="preserve"> </w:t>
      </w:r>
      <w:r w:rsidRPr="003F5DB7">
        <w:rPr>
          <w:rStyle w:val="StyleUnderline"/>
          <w:highlight w:val="cyan"/>
        </w:rPr>
        <w:t xml:space="preserve">presents </w:t>
      </w:r>
      <w:r w:rsidRPr="003F5DB7">
        <w:rPr>
          <w:rStyle w:val="StyleUnderline"/>
        </w:rPr>
        <w:t xml:space="preserve">a clear and present </w:t>
      </w:r>
      <w:r w:rsidRPr="003F5DB7">
        <w:rPr>
          <w:rStyle w:val="StyleUnderline"/>
          <w:highlight w:val="cyan"/>
        </w:rPr>
        <w:t>danger</w:t>
      </w:r>
      <w:r w:rsidRPr="003F5DB7">
        <w:rPr>
          <w:rStyle w:val="StyleUnderline"/>
        </w:rPr>
        <w:t xml:space="preserve"> </w:t>
      </w:r>
      <w:r w:rsidRPr="003F5DB7">
        <w:rPr>
          <w:rStyle w:val="StyleUnderline"/>
          <w:highlight w:val="cyan"/>
        </w:rPr>
        <w:t>to</w:t>
      </w:r>
      <w:r w:rsidRPr="003F5DB7">
        <w:rPr>
          <w:rStyle w:val="StyleUnderline"/>
        </w:rPr>
        <w:t xml:space="preserve"> the </w:t>
      </w:r>
      <w:r w:rsidRPr="003F5DB7">
        <w:rPr>
          <w:rStyle w:val="Emphasis"/>
          <w:highlight w:val="cyan"/>
        </w:rPr>
        <w:t>civil service</w:t>
      </w:r>
      <w:r w:rsidRPr="003F5DB7">
        <w:rPr>
          <w:sz w:val="16"/>
        </w:rPr>
        <w:t xml:space="preserve">, its political neutrality, </w:t>
      </w:r>
      <w:r w:rsidRPr="003F5DB7">
        <w:rPr>
          <w:rStyle w:val="StyleUnderline"/>
          <w:highlight w:val="cyan"/>
        </w:rPr>
        <w:t>and</w:t>
      </w:r>
      <w:r w:rsidRPr="003F5DB7">
        <w:rPr>
          <w:rStyle w:val="StyleUnderline"/>
        </w:rPr>
        <w:t xml:space="preserve"> the </w:t>
      </w:r>
      <w:r w:rsidRPr="003F5DB7">
        <w:rPr>
          <w:rStyle w:val="Emphasis"/>
          <w:highlight w:val="cyan"/>
        </w:rPr>
        <w:t>job security</w:t>
      </w:r>
      <w:r w:rsidRPr="003F5DB7">
        <w:rPr>
          <w:rStyle w:val="StyleUnderline"/>
          <w:highlight w:val="cyan"/>
        </w:rPr>
        <w:t xml:space="preserve"> of</w:t>
      </w:r>
      <w:r w:rsidRPr="003F5DB7">
        <w:rPr>
          <w:rStyle w:val="StyleUnderline"/>
        </w:rPr>
        <w:t xml:space="preserve"> tens of thousands of </w:t>
      </w:r>
      <w:r w:rsidRPr="003F5DB7">
        <w:rPr>
          <w:rStyle w:val="StyleUnderline"/>
          <w:highlight w:val="cyan"/>
        </w:rPr>
        <w:t>fed</w:t>
      </w:r>
      <w:r w:rsidRPr="003F5DB7">
        <w:rPr>
          <w:rStyle w:val="StyleUnderline"/>
        </w:rPr>
        <w:t xml:space="preserve">eral </w:t>
      </w:r>
      <w:r w:rsidRPr="003F5DB7">
        <w:rPr>
          <w:rStyle w:val="StyleUnderline"/>
          <w:highlight w:val="cyan"/>
        </w:rPr>
        <w:t>employees</w:t>
      </w:r>
      <w:r w:rsidRPr="003F5DB7">
        <w:rPr>
          <w:rStyle w:val="StyleUnderline"/>
        </w:rPr>
        <w:t>.</w:t>
      </w:r>
      <w:r w:rsidRPr="003F5DB7">
        <w:rPr>
          <w:sz w:val="16"/>
        </w:rPr>
        <w:t xml:space="preserve"> Moreover, the notion of an unchecked President, possessing the power to shape the civil service in any way he pleases, undermines democratic principles.</w:t>
      </w:r>
    </w:p>
    <w:p w14:paraId="21CFE0F0" w14:textId="77777777" w:rsidR="006551E4" w:rsidRPr="003F5DB7" w:rsidRDefault="006551E4" w:rsidP="006551E4">
      <w:pPr>
        <w:rPr>
          <w:sz w:val="16"/>
        </w:rPr>
      </w:pPr>
      <w:r w:rsidRPr="003F5DB7">
        <w:rPr>
          <w:sz w:val="16"/>
        </w:rPr>
        <w:t xml:space="preserve">Nevertheless, as this Note demonstrates, there are </w:t>
      </w:r>
      <w:r w:rsidRPr="003F5DB7">
        <w:rPr>
          <w:rStyle w:val="StyleUnderline"/>
        </w:rPr>
        <w:t xml:space="preserve">several legal arguments against the reimplementation of </w:t>
      </w:r>
      <w:r w:rsidRPr="003F5DB7">
        <w:rPr>
          <w:rStyle w:val="StyleUnderline"/>
          <w:highlight w:val="cyan"/>
        </w:rPr>
        <w:t>Schedule F</w:t>
      </w:r>
      <w:r w:rsidRPr="003F5DB7">
        <w:rPr>
          <w:sz w:val="16"/>
          <w:highlight w:val="cyan"/>
        </w:rPr>
        <w:t>:</w:t>
      </w:r>
      <w:r w:rsidRPr="003F5DB7">
        <w:rPr>
          <w:sz w:val="16"/>
        </w:rPr>
        <w:t xml:space="preserve"> (1) it is repugnant to the due process rights enshrined in the Constitution; (2) </w:t>
      </w:r>
      <w:r w:rsidRPr="003F5DB7">
        <w:rPr>
          <w:rStyle w:val="StyleUnderline"/>
        </w:rPr>
        <w:t xml:space="preserve">it </w:t>
      </w:r>
      <w:r w:rsidRPr="003F5DB7">
        <w:rPr>
          <w:rStyle w:val="Emphasis"/>
          <w:highlight w:val="cyan"/>
        </w:rPr>
        <w:t>contradicts the will of Congress</w:t>
      </w:r>
      <w:r w:rsidRPr="003F5DB7">
        <w:rPr>
          <w:rStyle w:val="StyleUnderline"/>
        </w:rPr>
        <w:t xml:space="preserve">, </w:t>
      </w:r>
      <w:r w:rsidRPr="003F5DB7">
        <w:rPr>
          <w:rStyle w:val="StyleUnderline"/>
          <w:highlight w:val="cyan"/>
        </w:rPr>
        <w:t xml:space="preserve">which </w:t>
      </w:r>
      <w:r w:rsidRPr="003F5DB7">
        <w:rPr>
          <w:rStyle w:val="Emphasis"/>
          <w:highlight w:val="cyan"/>
        </w:rPr>
        <w:t>prevails over e</w:t>
      </w:r>
      <w:r w:rsidRPr="003F5DB7">
        <w:rPr>
          <w:rStyle w:val="Emphasis"/>
        </w:rPr>
        <w:t xml:space="preserve">xecutive </w:t>
      </w:r>
      <w:r w:rsidRPr="003F5DB7">
        <w:rPr>
          <w:rStyle w:val="Emphasis"/>
          <w:highlight w:val="cyan"/>
        </w:rPr>
        <w:t>o</w:t>
      </w:r>
      <w:r w:rsidRPr="003F5DB7">
        <w:rPr>
          <w:rStyle w:val="Emphasis"/>
        </w:rPr>
        <w:t>rder</w:t>
      </w:r>
      <w:r w:rsidRPr="003F5DB7">
        <w:rPr>
          <w:rStyle w:val="Emphasis"/>
          <w:highlight w:val="cyan"/>
        </w:rPr>
        <w:t>s</w:t>
      </w:r>
      <w:r w:rsidRPr="003F5DB7">
        <w:rPr>
          <w:sz w:val="16"/>
        </w:rPr>
        <w:t>; and (3) it violates the President’s constitutional responsibility to faithfully execute the duties of their office. For these reasons, Schedule F is likely unconstitutional, and future courts tasked with adjudicating its legality should strike it down as such.</w:t>
      </w:r>
    </w:p>
    <w:p w14:paraId="3EF508DE" w14:textId="77777777" w:rsidR="006551E4" w:rsidRDefault="006551E4" w:rsidP="006551E4"/>
    <w:p w14:paraId="5961F088" w14:textId="77777777" w:rsidR="006551E4" w:rsidRDefault="006551E4" w:rsidP="006551E4">
      <w:pPr>
        <w:pStyle w:val="Heading4"/>
      </w:pPr>
      <w:r>
        <w:t>Plank 8---Fiats court’s review presidential policymaking that is based on the national security exemption, requiring evidence and rationale.</w:t>
      </w:r>
    </w:p>
    <w:p w14:paraId="1D5580FA" w14:textId="77777777" w:rsidR="006551E4" w:rsidRPr="00321A16" w:rsidRDefault="006551E4" w:rsidP="006551E4">
      <w:r w:rsidRPr="00321A16">
        <w:rPr>
          <w:rStyle w:val="Style13ptBold"/>
        </w:rPr>
        <w:t>Driesen 18</w:t>
      </w:r>
      <w:r>
        <w:t xml:space="preserve"> – University Professor, Syracuse U College of Law</w:t>
      </w:r>
    </w:p>
    <w:p w14:paraId="7441BC0D" w14:textId="77777777" w:rsidR="006551E4" w:rsidRPr="00081873" w:rsidRDefault="006551E4" w:rsidP="006551E4">
      <w:pPr>
        <w:rPr>
          <w:sz w:val="16"/>
        </w:rPr>
      </w:pPr>
      <w:r w:rsidRPr="00951BFB">
        <w:rPr>
          <w:sz w:val="16"/>
        </w:rPr>
        <w:t>David M. Driesen, “Judicial Review of Executive Orders' Rationality,” 98 B.U.L. Rev. 1013 (Sept. 2018), NexisUni</w:t>
      </w:r>
    </w:p>
    <w:p w14:paraId="18D838A2" w14:textId="77777777" w:rsidR="006551E4" w:rsidRPr="00596BCA" w:rsidRDefault="006551E4" w:rsidP="006551E4">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A0166B5" w14:textId="77777777" w:rsidR="006551E4" w:rsidRPr="00596BCA" w:rsidRDefault="006551E4" w:rsidP="006551E4">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62CE0F02" w14:textId="77777777" w:rsidR="006551E4" w:rsidRPr="00C0299D" w:rsidRDefault="006551E4" w:rsidP="006551E4">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622B717" w14:textId="77777777" w:rsidR="006551E4" w:rsidRPr="00C0299D" w:rsidRDefault="006551E4" w:rsidP="006551E4">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4CD6AE65" w14:textId="77777777" w:rsidR="006551E4" w:rsidRPr="000F0DA5" w:rsidRDefault="006551E4" w:rsidP="006551E4">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62ED25A4" w14:textId="77777777" w:rsidR="006551E4" w:rsidRPr="000F0DA5" w:rsidRDefault="006551E4" w:rsidP="006551E4">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EC9F353" w14:textId="77777777" w:rsidR="006551E4" w:rsidRPr="000F0DA5" w:rsidRDefault="006551E4" w:rsidP="006551E4">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64887C76" w14:textId="77777777" w:rsidR="006551E4" w:rsidRPr="000F0DA5" w:rsidRDefault="006551E4" w:rsidP="006551E4">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31B9561" w14:textId="77777777" w:rsidR="006551E4" w:rsidRPr="000F0DA5" w:rsidRDefault="006551E4" w:rsidP="006551E4">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43E9443" w14:textId="77777777" w:rsidR="006551E4" w:rsidRPr="000F0DA5" w:rsidRDefault="006551E4" w:rsidP="006551E4">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FCAA900" w14:textId="77777777" w:rsidR="006551E4" w:rsidRPr="000F0DA5" w:rsidRDefault="006551E4" w:rsidP="006551E4">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CC25CF5" w14:textId="77777777" w:rsidR="006551E4" w:rsidRPr="00596BCA" w:rsidRDefault="006551E4" w:rsidP="006551E4">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47751BCA" w14:textId="77777777" w:rsidR="006551E4" w:rsidRPr="00596BCA" w:rsidRDefault="006551E4" w:rsidP="006551E4">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72B7E6BA" w14:textId="77777777" w:rsidR="006551E4" w:rsidRPr="00596BCA" w:rsidRDefault="006551E4" w:rsidP="006551E4">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 xml:space="preserve">the </w:t>
      </w:r>
      <w:r w:rsidRPr="00F10C60">
        <w:rPr>
          <w:rStyle w:val="Emphasis"/>
          <w:highlight w:val="cyan"/>
        </w:rPr>
        <w:t>courts should not hesitate</w:t>
      </w:r>
      <w:r w:rsidRPr="00F10C60">
        <w:rPr>
          <w:rStyle w:val="StyleUnderline"/>
          <w:highlight w:val="cyan"/>
        </w:rPr>
        <w:t xml:space="preserve"> to </w:t>
      </w:r>
      <w:r w:rsidRPr="00F10C60">
        <w:rPr>
          <w:rStyle w:val="Emphasis"/>
          <w:highlight w:val="cyan"/>
        </w:rPr>
        <w:t>intensively review rationales</w:t>
      </w:r>
      <w:r w:rsidRPr="00596BCA">
        <w:rPr>
          <w:rStyle w:val="StyleUnderline"/>
        </w:rPr>
        <w:t xml:space="preserve"> </w:t>
      </w:r>
      <w:r w:rsidRPr="00810852">
        <w:rPr>
          <w:rStyle w:val="Emphasis"/>
        </w:rPr>
        <w:t xml:space="preserve">purportedly </w:t>
      </w:r>
      <w:r w:rsidRPr="00F10C60">
        <w:rPr>
          <w:rStyle w:val="Emphasis"/>
          <w:highlight w:val="cyan"/>
        </w:rPr>
        <w:t>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141B5F51" w14:textId="77777777" w:rsidR="006551E4" w:rsidRPr="00596BCA" w:rsidRDefault="006551E4" w:rsidP="006551E4">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79244FB5" w14:textId="77777777" w:rsidR="006551E4" w:rsidRPr="00596BCA" w:rsidRDefault="006551E4" w:rsidP="006551E4">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112D62F" w14:textId="77777777" w:rsidR="006551E4" w:rsidRPr="00596BCA" w:rsidRDefault="006551E4" w:rsidP="006551E4">
      <w:pPr>
        <w:rPr>
          <w:sz w:val="16"/>
        </w:rPr>
      </w:pPr>
      <w:r w:rsidRPr="00596BCA">
        <w:rPr>
          <w:sz w:val="16"/>
        </w:rPr>
        <w:t>Conclusion</w:t>
      </w:r>
    </w:p>
    <w:p w14:paraId="4AAF6D44" w14:textId="77777777" w:rsidR="006551E4" w:rsidRPr="00596BCA" w:rsidRDefault="006551E4" w:rsidP="006551E4">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6FF9947" w14:textId="77777777" w:rsidR="006551E4" w:rsidRPr="00FB79EA" w:rsidRDefault="006551E4" w:rsidP="006551E4">
      <w:pPr>
        <w:rPr>
          <w:sz w:val="16"/>
        </w:rPr>
      </w:pPr>
      <w:r w:rsidRPr="00F10C60">
        <w:rPr>
          <w:rStyle w:val="StyleUnderline"/>
          <w:highlight w:val="cyan"/>
        </w:rPr>
        <w:t>Courts</w:t>
      </w:r>
      <w:r w:rsidRPr="00596BCA">
        <w:rPr>
          <w:rStyle w:val="StyleUnderline"/>
        </w:rPr>
        <w:t xml:space="preserve"> </w:t>
      </w:r>
      <w:r w:rsidRPr="00F10C60">
        <w:rPr>
          <w:rStyle w:val="StyleUnderline"/>
          <w:highlight w:val="cyan"/>
        </w:rPr>
        <w:t>should</w:t>
      </w:r>
      <w:r w:rsidRPr="00596BCA">
        <w:rPr>
          <w:rStyle w:val="StyleUnderline"/>
        </w:rPr>
        <w:t xml:space="preserve"> accordingly </w:t>
      </w:r>
      <w:r w:rsidRPr="00F10C60">
        <w:rPr>
          <w:rStyle w:val="Emphasis"/>
          <w:highlight w:val="cyan"/>
        </w:rPr>
        <w:t>review</w:t>
      </w:r>
      <w:r w:rsidRPr="00F10C60">
        <w:rPr>
          <w:rStyle w:val="StyleUnderline"/>
          <w:highlight w:val="cyan"/>
        </w:rPr>
        <w:t xml:space="preserve"> presidential policymaking</w:t>
      </w:r>
      <w:r w:rsidRPr="00596BCA">
        <w:rPr>
          <w:rStyle w:val="StyleUnderline"/>
        </w:rPr>
        <w:t xml:space="preserve"> actions </w:t>
      </w:r>
      <w:r w:rsidRPr="00F10C60">
        <w:rPr>
          <w:rStyle w:val="StyleUnderline"/>
          <w:highlight w:val="cyan"/>
        </w:rPr>
        <w:t xml:space="preserve">for </w:t>
      </w:r>
      <w:r w:rsidRPr="00F10C60">
        <w:rPr>
          <w:rStyle w:val="Emphasis"/>
          <w:highlight w:val="cyan"/>
        </w:rPr>
        <w:t>rationality</w:t>
      </w:r>
      <w:r w:rsidRPr="00F10C60">
        <w:rPr>
          <w:rStyle w:val="StyleUnderline"/>
          <w:highlight w:val="cyan"/>
        </w:rPr>
        <w:t xml:space="preserve"> under an arbitrary</w:t>
      </w:r>
      <w:r w:rsidRPr="00596BCA">
        <w:rPr>
          <w:rStyle w:val="StyleUnderline"/>
        </w:rPr>
        <w:t xml:space="preserve"> </w:t>
      </w:r>
      <w:r w:rsidRPr="00F10C60">
        <w:rPr>
          <w:rStyle w:val="StyleUnderline"/>
          <w:highlight w:val="cyan"/>
        </w:rPr>
        <w:t xml:space="preserve">and capricious test that </w:t>
      </w:r>
      <w:r w:rsidRPr="00F10C60">
        <w:rPr>
          <w:rStyle w:val="Emphasis"/>
          <w:highlight w:val="cyan"/>
        </w:rPr>
        <w:t>demands</w:t>
      </w:r>
      <w:r w:rsidRPr="00810852">
        <w:rPr>
          <w:rStyle w:val="Emphasis"/>
        </w:rPr>
        <w:t xml:space="preserve"> some </w:t>
      </w:r>
      <w:r w:rsidRPr="00F10C60">
        <w:rPr>
          <w:rStyle w:val="Emphasis"/>
          <w:highlight w:val="cyan"/>
        </w:rPr>
        <w:t>factual</w:t>
      </w:r>
      <w:r w:rsidRPr="00F10C60">
        <w:rPr>
          <w:rStyle w:val="StyleUnderline"/>
          <w:highlight w:val="cyan"/>
        </w:rPr>
        <w:t xml:space="preserve"> support </w:t>
      </w:r>
      <w:r w:rsidRPr="00F10C60">
        <w:rPr>
          <w:rStyle w:val="Emphasis"/>
          <w:highlight w:val="cyan"/>
        </w:rPr>
        <w:t>and</w:t>
      </w:r>
      <w:r w:rsidRPr="00F10C60">
        <w:rPr>
          <w:rStyle w:val="StyleUnderline"/>
          <w:highlight w:val="cyan"/>
        </w:rPr>
        <w:t xml:space="preserve"> a </w:t>
      </w:r>
      <w:r w:rsidRPr="00F10C60">
        <w:rPr>
          <w:rStyle w:val="Emphasis"/>
          <w:highlight w:val="cyan"/>
        </w:rPr>
        <w:t>rationale connecting</w:t>
      </w:r>
      <w:r w:rsidRPr="00596BCA">
        <w:rPr>
          <w:rStyle w:val="StyleUnderline"/>
        </w:rPr>
        <w:t xml:space="preserve"> </w:t>
      </w:r>
      <w:r w:rsidRPr="00F10C60">
        <w:rPr>
          <w:rStyle w:val="StyleUnderline"/>
          <w:highlight w:val="cyan"/>
        </w:rPr>
        <w:t xml:space="preserve">the action </w:t>
      </w:r>
      <w:r w:rsidRPr="00F10C60">
        <w:rPr>
          <w:rStyle w:val="Emphasis"/>
          <w:highlight w:val="cyan"/>
        </w:rPr>
        <w:t>to the statute</w:t>
      </w:r>
      <w:r w:rsidRPr="00810852">
        <w:rPr>
          <w:rStyle w:val="Emphasis"/>
        </w:rPr>
        <w:t xml:space="preserve"> purportedly </w:t>
      </w:r>
      <w:r w:rsidRPr="00F10C60">
        <w:rPr>
          <w:rStyle w:val="Emphasis"/>
          <w:highlight w:val="cyan"/>
        </w:rPr>
        <w:t>authorizing it</w:t>
      </w:r>
      <w:r w:rsidRPr="00596BCA">
        <w:rPr>
          <w:rStyle w:val="StyleUnderline"/>
        </w:rPr>
        <w:t>.</w:t>
      </w:r>
      <w:r w:rsidRPr="00810852">
        <w:rPr>
          <w:sz w:val="16"/>
        </w:rPr>
        <w:t xml:space="preserve"> </w:t>
      </w:r>
      <w:r w:rsidRPr="00F10C60">
        <w:rPr>
          <w:rStyle w:val="StyleUnderline"/>
          <w:highlight w:val="cyan"/>
        </w:rPr>
        <w:t>Such an approach supports the rule of law</w:t>
      </w:r>
      <w:r w:rsidRPr="00810852">
        <w:rPr>
          <w:sz w:val="16"/>
        </w:rPr>
        <w:t xml:space="preserve"> and serves constitutional values.</w:t>
      </w:r>
    </w:p>
    <w:p w14:paraId="56A81A59" w14:textId="77777777" w:rsidR="006551E4" w:rsidRPr="002A47CC" w:rsidRDefault="006551E4" w:rsidP="006551E4"/>
    <w:p w14:paraId="0A07B535" w14:textId="77777777" w:rsidR="006551E4" w:rsidRDefault="006551E4" w:rsidP="006551E4">
      <w:pPr>
        <w:pStyle w:val="Heading4"/>
        <w:rPr>
          <w:lang w:val="fr-FR"/>
        </w:rPr>
      </w:pPr>
      <w:r w:rsidRPr="00D553BC">
        <w:rPr>
          <w:lang w:val="fr-FR"/>
        </w:rPr>
        <w:t xml:space="preserve">Plank 9---Fiats </w:t>
      </w:r>
      <w:r>
        <w:rPr>
          <w:lang w:val="fr-FR"/>
        </w:rPr>
        <w:t>whistleblower protections.</w:t>
      </w:r>
    </w:p>
    <w:p w14:paraId="64BF62CE" w14:textId="77777777" w:rsidR="006551E4" w:rsidRPr="00D553BC" w:rsidRDefault="006551E4" w:rsidP="006551E4">
      <w:pPr>
        <w:rPr>
          <w:lang w:val="fr-FR"/>
        </w:rPr>
      </w:pPr>
    </w:p>
    <w:p w14:paraId="1D3E6DA7" w14:textId="77777777" w:rsidR="006551E4" w:rsidRPr="0045448F" w:rsidRDefault="006551E4" w:rsidP="006551E4">
      <w:pPr>
        <w:keepNext/>
        <w:keepLines/>
        <w:pageBreakBefore/>
        <w:spacing w:before="40" w:after="0"/>
        <w:jc w:val="center"/>
        <w:outlineLvl w:val="2"/>
        <w:rPr>
          <w:rFonts w:eastAsia="Times New Roman" w:cs="Times New Roman"/>
          <w:b/>
          <w:sz w:val="32"/>
          <w:szCs w:val="24"/>
          <w:u w:val="single"/>
          <w14:ligatures w14:val="standardContextual"/>
        </w:rPr>
      </w:pPr>
      <w:bookmarkStart w:id="1" w:name="_Hlk212890372"/>
      <w:r w:rsidRPr="0045448F">
        <w:rPr>
          <w:rFonts w:eastAsia="Times New Roman" w:cs="Times New Roman"/>
          <w:b/>
          <w:sz w:val="32"/>
          <w:szCs w:val="24"/>
          <w:u w:val="single"/>
          <w14:ligatures w14:val="standardContextual"/>
        </w:rPr>
        <w:t>K---1NC</w:t>
      </w:r>
    </w:p>
    <w:p w14:paraId="7F0159F5" w14:textId="77777777" w:rsidR="006551E4" w:rsidRPr="0045448F" w:rsidRDefault="006551E4" w:rsidP="006551E4">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Complicity K</w:t>
      </w:r>
      <w:r w:rsidRPr="0045448F">
        <w:rPr>
          <w:rFonts w:eastAsia="Times New Roman" w:cs="Times New Roman"/>
          <w:b/>
          <w:iCs/>
          <w:sz w:val="26"/>
          <w14:ligatures w14:val="standardContextual"/>
        </w:rPr>
        <w:t xml:space="preserve">. </w:t>
      </w:r>
    </w:p>
    <w:p w14:paraId="71E51858" w14:textId="77777777" w:rsidR="006551E4" w:rsidRPr="0045448F" w:rsidRDefault="006551E4" w:rsidP="006551E4">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7CE3CA0C" w14:textId="77777777" w:rsidR="006551E4" w:rsidRPr="0045448F" w:rsidRDefault="006551E4" w:rsidP="006551E4">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5"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49CB25B8" w14:textId="77777777" w:rsidR="006551E4" w:rsidRPr="0045448F" w:rsidRDefault="006551E4" w:rsidP="006551E4">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1172EB53"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00BA7CB7"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Dear Concerned About Complicity,</w:t>
      </w:r>
    </w:p>
    <w:p w14:paraId="0D4F1661"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2E1A4CED"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4205DC3A"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75DE8122"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740CF8A0"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0AAF4F5"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However.</w:t>
      </w:r>
    </w:p>
    <w:p w14:paraId="298424F6"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45448F">
        <w:rPr>
          <w:rFonts w:eastAsia="Calibri"/>
          <w:b/>
          <w:iCs/>
          <w:highlight w:val="cyan"/>
          <w:u w:val="single"/>
          <w:bdr w:val="single" w:sz="8" w:space="0" w:color="auto"/>
          <w14:ligatures w14:val="standardContextual"/>
        </w:rPr>
        <w:t>do good</w:t>
      </w:r>
      <w:r w:rsidRPr="0045448F">
        <w:rPr>
          <w:rFonts w:eastAsia="Calibri"/>
          <w:sz w:val="16"/>
          <w14:ligatures w14:val="standardContextual"/>
        </w:rPr>
        <w:t>.</w:t>
      </w:r>
    </w:p>
    <w:p w14:paraId="4D8AAF8F"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45448F">
        <w:rPr>
          <w:rFonts w:eastAsia="Calibri"/>
          <w:highlight w:val="cyan"/>
          <w:u w:val="single"/>
          <w14:ligatures w14:val="standardContextual"/>
        </w:rPr>
        <w:t>if you</w:t>
      </w:r>
      <w:r w:rsidRPr="0045448F">
        <w:rPr>
          <w:rFonts w:eastAsia="Calibri"/>
          <w:sz w:val="16"/>
          <w14:ligatures w14:val="standardContextual"/>
        </w:rPr>
        <w:t xml:space="preserve"> find that you </w:t>
      </w:r>
      <w:r w:rsidRPr="0045448F">
        <w:rPr>
          <w:rFonts w:eastAsia="Calibri"/>
          <w:b/>
          <w:iCs/>
          <w:highlight w:val="cya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5C7DD1A5"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61E098D5"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005400D2"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45448F">
        <w:rPr>
          <w:rFonts w:eastAsia="Calibri"/>
          <w:highlight w:val="cyan"/>
          <w:u w:val="single"/>
          <w14:ligatures w14:val="standardContextual"/>
        </w:rPr>
        <w:t>Germans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45448F">
        <w:rPr>
          <w:rFonts w:eastAsia="Calibri"/>
          <w:b/>
          <w:iCs/>
          <w:highlight w:val="cyan"/>
          <w:u w:val="single"/>
          <w:bdr w:val="single" w:sz="8" w:space="0" w:color="auto"/>
          <w14:ligatures w14:val="standardContextual"/>
        </w:rPr>
        <w:t>to prevent worse things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from happening</w:t>
      </w:r>
      <w:r w:rsidRPr="0045448F">
        <w:rPr>
          <w:rFonts w:eastAsia="Calibri"/>
          <w:sz w:val="16"/>
          <w14:ligatures w14:val="standardContextual"/>
        </w:rPr>
        <w:t xml:space="preserve">; </w:t>
      </w:r>
      <w:r w:rsidRPr="0045448F">
        <w:rPr>
          <w:rFonts w:eastAsia="Calibri"/>
          <w:highlight w:val="cya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45448F">
        <w:rPr>
          <w:rFonts w:eastAsia="Calibri"/>
          <w:b/>
          <w:iCs/>
          <w:highlight w:val="cya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45448F">
        <w:rPr>
          <w:rFonts w:eastAsia="Calibri"/>
          <w:highlight w:val="cyan"/>
          <w:u w:val="single"/>
          <w14:ligatures w14:val="standardContextual"/>
        </w:rPr>
        <w:t>had a chance to mitigate things and</w:t>
      </w:r>
      <w:r w:rsidRPr="0045448F">
        <w:rPr>
          <w:rFonts w:eastAsia="Calibri"/>
          <w:u w:val="single"/>
          <w14:ligatures w14:val="standardContextual"/>
        </w:rPr>
        <w:t xml:space="preserve"> to </w:t>
      </w:r>
      <w:r w:rsidRPr="0045448F">
        <w:rPr>
          <w:rFonts w:eastAsia="Calibri"/>
          <w:highlight w:val="cya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31B018CF" w14:textId="77777777" w:rsidR="006551E4" w:rsidRPr="0045448F" w:rsidRDefault="006551E4" w:rsidP="006551E4">
      <w:pPr>
        <w:rPr>
          <w:rFonts w:eastAsia="Calibri"/>
          <w:sz w:val="16"/>
          <w14:ligatures w14:val="standardContextual"/>
        </w:rPr>
      </w:pPr>
      <w:r w:rsidRPr="0045448F">
        <w:rPr>
          <w:rFonts w:eastAsia="Calibri"/>
          <w:highlight w:val="cya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tendency</w:t>
      </w:r>
      <w:r w:rsidRPr="0045448F">
        <w:rPr>
          <w:rFonts w:eastAsia="Calibri"/>
          <w:sz w:val="16"/>
          <w14:ligatures w14:val="standardContextual"/>
        </w:rPr>
        <w:t xml:space="preserve"> </w:t>
      </w:r>
      <w:r w:rsidRPr="0045448F">
        <w:rPr>
          <w:rFonts w:eastAsia="Calibri"/>
          <w:highlight w:val="cya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45448F">
        <w:rPr>
          <w:rFonts w:eastAsia="Calibri"/>
          <w:highlight w:val="cyan"/>
          <w:u w:val="single"/>
          <w14:ligatures w14:val="standardContextual"/>
        </w:rPr>
        <w:t>if they continue to serve power</w:t>
      </w:r>
      <w:r w:rsidRPr="0045448F">
        <w:rPr>
          <w:rFonts w:eastAsia="Calibri"/>
          <w:sz w:val="16"/>
          <w14:ligatures w14:val="standardContextual"/>
        </w:rPr>
        <w:t xml:space="preserve">, </w:t>
      </w:r>
      <w:r w:rsidRPr="0045448F">
        <w:rPr>
          <w:rFonts w:eastAsia="Calibri"/>
          <w:highlight w:val="cyan"/>
          <w:u w:val="single"/>
          <w14:ligatures w14:val="standardContextual"/>
        </w:rPr>
        <w:t>they’ll be doing</w:t>
      </w:r>
      <w:r w:rsidRPr="0045448F">
        <w:rPr>
          <w:rFonts w:eastAsia="Calibri"/>
          <w:u w:val="single"/>
          <w14:ligatures w14:val="standardContextual"/>
        </w:rPr>
        <w:t xml:space="preserve"> more </w:t>
      </w:r>
      <w:r w:rsidRPr="0045448F">
        <w:rPr>
          <w:rFonts w:eastAsia="Calibri"/>
          <w:highlight w:val="cya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45448F">
        <w:rPr>
          <w:rFonts w:eastAsia="Calibri"/>
          <w:highlight w:val="cyan"/>
          <w:u w:val="single"/>
          <w14:ligatures w14:val="standardContextual"/>
        </w:rPr>
        <w:t>choosing</w:t>
      </w:r>
      <w:r w:rsidRPr="0045448F">
        <w:rPr>
          <w:rFonts w:eastAsia="Calibri"/>
          <w:u w:val="single"/>
          <w14:ligatures w14:val="standardContextual"/>
        </w:rPr>
        <w:t xml:space="preserve"> the </w:t>
      </w:r>
      <w:r w:rsidRPr="0045448F">
        <w:rPr>
          <w:rFonts w:eastAsia="Calibri"/>
          <w:highlight w:val="cya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4BB49098"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those who choose the lesser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evil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machinery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terror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criminality</w:t>
      </w:r>
      <w:r w:rsidRPr="0045448F">
        <w:rPr>
          <w:rFonts w:eastAsia="Calibri"/>
          <w:sz w:val="16"/>
          <w14:ligatures w14:val="standardContextual"/>
        </w:rPr>
        <w:t xml:space="preserve">. </w:t>
      </w:r>
      <w:r w:rsidRPr="0045448F">
        <w:rPr>
          <w:rFonts w:eastAsia="Calibri"/>
          <w:highlight w:val="cya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consciously used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691C05D0"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45448F">
        <w:rPr>
          <w:rFonts w:eastAsia="Calibri"/>
          <w:highlight w:val="cya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45448F">
        <w:rPr>
          <w:rFonts w:eastAsia="Calibri"/>
          <w:highlight w:val="cya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preceded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45448F">
        <w:rPr>
          <w:rFonts w:eastAsia="Calibri"/>
          <w:highlight w:val="cyan"/>
          <w:u w:val="single"/>
          <w14:ligatures w14:val="standardContextual"/>
        </w:rPr>
        <w:t>accepted with the arg</w:t>
      </w:r>
      <w:r w:rsidRPr="0045448F">
        <w:rPr>
          <w:rFonts w:eastAsia="Calibri"/>
          <w:u w:val="single"/>
          <w14:ligatures w14:val="standardContextual"/>
        </w:rPr>
        <w:t xml:space="preserve">ument that </w:t>
      </w:r>
      <w:r w:rsidRPr="0045448F">
        <w:rPr>
          <w:rFonts w:eastAsia="Calibri"/>
          <w:highlight w:val="cyan"/>
          <w:u w:val="single"/>
          <w14:ligatures w14:val="standardContextual"/>
        </w:rPr>
        <w:t>refusal to cooperate would make things worse</w:t>
      </w:r>
      <w:r w:rsidRPr="0045448F">
        <w:rPr>
          <w:rFonts w:eastAsia="Calibri"/>
          <w:sz w:val="16"/>
          <w:highlight w:val="cya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7317DA4C"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751E785D"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2CFC7136"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But Arendt emphasizes that </w:t>
      </w:r>
      <w:r w:rsidRPr="0045448F">
        <w:rPr>
          <w:rFonts w:eastAsia="Calibri"/>
          <w:b/>
          <w:iCs/>
          <w:highlight w:val="cya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45448F">
        <w:rPr>
          <w:rFonts w:eastAsia="Calibri"/>
          <w:b/>
          <w:iCs/>
          <w:highlight w:val="cya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6B8FEDF8" w14:textId="77777777" w:rsidR="006551E4" w:rsidRPr="0045448F" w:rsidRDefault="006551E4" w:rsidP="006551E4">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0BA93CA2" w14:textId="77777777" w:rsidR="006551E4" w:rsidRPr="0045448F" w:rsidRDefault="006551E4" w:rsidP="006551E4">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45448F">
        <w:rPr>
          <w:rFonts w:eastAsia="Calibri"/>
          <w:b/>
          <w:iCs/>
          <w:highlight w:val="cya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7687B7F0" w14:textId="77777777" w:rsidR="006551E4" w:rsidRPr="0045448F" w:rsidRDefault="006551E4" w:rsidP="006551E4">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4FA86F04" w14:textId="77777777" w:rsidR="006551E4" w:rsidRPr="0045448F" w:rsidRDefault="006551E4" w:rsidP="006551E4">
      <w:pPr>
        <w:rPr>
          <w:rFonts w:eastAsia="Calibri"/>
          <w14:ligatures w14:val="standardContextual"/>
        </w:rPr>
      </w:pPr>
      <w:r w:rsidRPr="0045448F">
        <w:rPr>
          <w:rFonts w:eastAsia="Calibri"/>
          <w14:ligatures w14:val="standardContextual"/>
        </w:rPr>
        <w:t xml:space="preserve">Retag to say no one should work. </w:t>
      </w:r>
    </w:p>
    <w:p w14:paraId="0BB7DDF9" w14:textId="77777777" w:rsidR="006551E4" w:rsidRPr="0045448F" w:rsidRDefault="006551E4" w:rsidP="006551E4">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6"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27CB540E"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45448F">
        <w:rPr>
          <w:rFonts w:eastAsia="Calibri"/>
          <w:highlight w:val="cya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3E645236"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29B2B324"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478F3788" w14:textId="77777777" w:rsidR="006551E4" w:rsidRPr="0045448F" w:rsidRDefault="006551E4" w:rsidP="006551E4">
      <w:pPr>
        <w:rPr>
          <w:rFonts w:eastAsia="Calibri"/>
          <w:sz w:val="16"/>
          <w14:ligatures w14:val="standardContextual"/>
        </w:rPr>
      </w:pPr>
      <w:bookmarkStart w:id="2" w:name="_Hlk211848383"/>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45448F">
        <w:rPr>
          <w:rFonts w:eastAsia="Calibri"/>
          <w:highlight w:val="cyan"/>
          <w:u w:val="single"/>
          <w14:ligatures w14:val="standardContextual"/>
        </w:rPr>
        <w:t>changing</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5C5232DF"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45448F">
        <w:rPr>
          <w:rFonts w:eastAsia="Calibri"/>
          <w:b/>
          <w:iCs/>
          <w:highlight w:val="cya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58768661"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45448F">
        <w:rPr>
          <w:rFonts w:eastAsia="Calibri"/>
          <w:highlight w:val="cyan"/>
          <w:u w:val="single"/>
          <w14:ligatures w14:val="standardContextual"/>
        </w:rPr>
        <w:t>authoritarian systems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45448F">
        <w:rPr>
          <w:rFonts w:eastAsia="Calibri"/>
          <w:b/>
          <w:iCs/>
          <w:highlight w:val="cya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didn't resist</w:t>
      </w:r>
      <w:r w:rsidRPr="0045448F">
        <w:rPr>
          <w:rFonts w:eastAsia="Calibri"/>
          <w:u w:val="single"/>
          <w14:ligatures w14:val="standardContextual"/>
        </w:rPr>
        <w:t xml:space="preserve"> </w:t>
      </w:r>
      <w:r w:rsidRPr="0045448F">
        <w:rPr>
          <w:rFonts w:eastAsia="Calibri"/>
          <w:highlight w:val="cyan"/>
          <w:u w:val="single"/>
          <w14:ligatures w14:val="standardContextual"/>
        </w:rPr>
        <w:t xml:space="preserve">but </w:t>
      </w:r>
      <w:r w:rsidRPr="0045448F">
        <w:rPr>
          <w:rFonts w:eastAsia="Calibri"/>
          <w:b/>
          <w:iCs/>
          <w:highlight w:val="cyan"/>
          <w:u w:val="single"/>
          <w:bdr w:val="single" w:sz="8" w:space="0" w:color="auto"/>
          <w14:ligatures w14:val="standardContextual"/>
        </w:rPr>
        <w:t>adapted</w:t>
      </w:r>
      <w:r w:rsidRPr="0045448F">
        <w:rPr>
          <w:rFonts w:eastAsia="Calibri"/>
          <w:highlight w:val="cya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45448F">
        <w:rPr>
          <w:rFonts w:eastAsia="Calibri"/>
          <w:highlight w:val="cyan"/>
          <w:u w:val="single"/>
          <w14:ligatures w14:val="standardContextual"/>
        </w:rPr>
        <w:t>norms</w:t>
      </w:r>
      <w:r w:rsidRPr="0045448F">
        <w:rPr>
          <w:rFonts w:eastAsia="Calibri"/>
          <w:sz w:val="16"/>
          <w14:ligatures w14:val="standardContextual"/>
        </w:rPr>
        <w:t>.</w:t>
      </w:r>
    </w:p>
    <w:p w14:paraId="560E0A42"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45448F">
        <w:rPr>
          <w:rFonts w:eastAsia="Calibri"/>
          <w:highlight w:val="cyan"/>
          <w:u w:val="single"/>
          <w14:ligatures w14:val="standardContextual"/>
        </w:rPr>
        <w:t>transforming</w:t>
      </w:r>
      <w:r w:rsidRPr="0045448F">
        <w:rPr>
          <w:rFonts w:eastAsia="Calibri"/>
          <w:u w:val="single"/>
          <w14:ligatures w14:val="standardContextual"/>
        </w:rPr>
        <w:t xml:space="preserve"> themselves </w:t>
      </w:r>
      <w:r w:rsidRPr="0045448F">
        <w:rPr>
          <w:rFonts w:eastAsia="Calibri"/>
          <w:highlight w:val="cya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45448F">
        <w:rPr>
          <w:rFonts w:eastAsia="Calibri"/>
          <w:b/>
          <w:iCs/>
          <w:highlight w:val="cya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45448F">
        <w:rPr>
          <w:rFonts w:eastAsia="Calibri"/>
          <w:b/>
          <w:iCs/>
          <w:highlight w:val="cya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bookmarkEnd w:id="2"/>
    <w:p w14:paraId="73AC69B4"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38601587"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5926AEB0"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3C087D30"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2CB77FD1"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16AF458D"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5D0BF6C8"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45448F">
        <w:rPr>
          <w:rFonts w:eastAsia="Calibri"/>
          <w:highlight w:val="cya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45448F">
        <w:rPr>
          <w:rFonts w:eastAsia="Calibri"/>
          <w:b/>
          <w:iCs/>
          <w:highlight w:val="cya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45448F">
        <w:rPr>
          <w:rFonts w:eastAsia="Calibri"/>
          <w:highlight w:val="cya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2F073837"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43045C7D"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45448F">
        <w:rPr>
          <w:rFonts w:eastAsia="Calibri"/>
          <w:b/>
          <w:iCs/>
          <w:highlight w:val="cya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45448F">
        <w:rPr>
          <w:rFonts w:eastAsia="Calibri"/>
          <w:highlight w:val="cyan"/>
          <w:u w:val="single"/>
          <w14:ligatures w14:val="standardContextual"/>
        </w:rPr>
        <w:t>lose</w:t>
      </w:r>
      <w:r w:rsidRPr="0045448F">
        <w:rPr>
          <w:rFonts w:eastAsia="Calibri"/>
          <w:sz w:val="16"/>
          <w14:ligatures w14:val="standardContextual"/>
        </w:rPr>
        <w:t xml:space="preserve"> too much in </w:t>
      </w:r>
      <w:r w:rsidRPr="0045448F">
        <w:rPr>
          <w:rFonts w:eastAsia="Calibri"/>
          <w:highlight w:val="cya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45448F">
        <w:rPr>
          <w:rFonts w:eastAsia="Calibri"/>
          <w:b/>
          <w:iCs/>
          <w:highlight w:val="cyan"/>
          <w:u w:val="single"/>
          <w:bdr w:val="single" w:sz="8" w:space="0" w:color="auto"/>
          <w14:ligatures w14:val="standardContextual"/>
        </w:rPr>
        <w:t>unserious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comparison</w:t>
      </w:r>
      <w:r w:rsidRPr="0045448F">
        <w:rPr>
          <w:rFonts w:eastAsia="Calibri"/>
          <w:sz w:val="16"/>
          <w14:ligatures w14:val="standardContextual"/>
        </w:rPr>
        <w:t xml:space="preserve">. </w:t>
      </w:r>
    </w:p>
    <w:p w14:paraId="195CFE54"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45448F">
        <w:rPr>
          <w:rFonts w:eastAsia="Calibri"/>
          <w:b/>
          <w:iCs/>
          <w:highlight w:val="cyan"/>
          <w:u w:val="single"/>
          <w:bdr w:val="single" w:sz="8" w:space="0" w:color="auto"/>
          <w14:ligatures w14:val="standardContextual"/>
        </w:rPr>
        <w:t>few</w:t>
      </w:r>
      <w:r w:rsidRPr="0045448F">
        <w:rPr>
          <w:rFonts w:eastAsia="Calibri"/>
          <w:sz w:val="16"/>
          <w14:ligatures w14:val="standardContextual"/>
        </w:rPr>
        <w:t xml:space="preserve">, in fact, </w:t>
      </w:r>
      <w:r w:rsidRPr="0045448F">
        <w:rPr>
          <w:rFonts w:eastAsia="Calibri"/>
          <w:b/>
          <w:iCs/>
          <w:highlight w:val="cya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1F95AAF8"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4BCCA663"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051809F2"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06424490"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374CEBE8"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1D02E179"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1290AFA8"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acts become</w:t>
      </w:r>
      <w:r w:rsidRPr="0045448F">
        <w:rPr>
          <w:rFonts w:eastAsia="Calibri"/>
          <w:sz w:val="16"/>
          <w14:ligatures w14:val="standardContextual"/>
        </w:rPr>
        <w:t xml:space="preserve"> </w:t>
      </w:r>
      <w:r w:rsidRPr="0045448F">
        <w:rPr>
          <w:rFonts w:eastAsia="Calibri"/>
          <w:highlight w:val="cya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45448F">
        <w:rPr>
          <w:rFonts w:eastAsia="Calibri"/>
          <w:b/>
          <w:iCs/>
          <w:highlight w:val="cyan"/>
          <w:u w:val="single"/>
          <w:bdr w:val="single" w:sz="8" w:space="0" w:color="auto"/>
          <w14:ligatures w14:val="standardContextual"/>
        </w:rPr>
        <w:t>professional obligation</w:t>
      </w:r>
      <w:r w:rsidRPr="0045448F">
        <w:rPr>
          <w:rFonts w:eastAsia="Calibri"/>
          <w:sz w:val="16"/>
          <w14:ligatures w14:val="standardContextual"/>
        </w:rPr>
        <w:t xml:space="preserve">. </w:t>
      </w:r>
    </w:p>
    <w:p w14:paraId="53AF8B8F" w14:textId="77777777" w:rsidR="006551E4" w:rsidRPr="0045448F" w:rsidRDefault="006551E4" w:rsidP="006551E4">
      <w:pPr>
        <w:rPr>
          <w:rFonts w:eastAsia="Calibri"/>
          <w:sz w:val="16"/>
          <w14:ligatures w14:val="standardContextual"/>
        </w:rPr>
      </w:pPr>
      <w:bookmarkStart w:id="3" w:name="_Hlk211848402"/>
      <w:r w:rsidRPr="0045448F">
        <w:rPr>
          <w:rFonts w:eastAsia="Calibri"/>
          <w:sz w:val="16"/>
          <w14:ligatures w14:val="standardContextual"/>
        </w:rPr>
        <w:t>With such complicity in the background, one might be surprised by Arendt’s relative sympathy for those who typically receive much of the criticism: the “</w:t>
      </w:r>
      <w:r w:rsidRPr="0045448F">
        <w:rPr>
          <w:rFonts w:eastAsia="Calibri"/>
          <w:highlight w:val="cyan"/>
          <w:u w:val="single"/>
          <w14:ligatures w14:val="standardContextual"/>
        </w:rPr>
        <w:t>nonparticipants</w:t>
      </w:r>
      <w:r w:rsidRPr="0045448F">
        <w:rPr>
          <w:rFonts w:eastAsia="Calibri"/>
          <w:sz w:val="16"/>
          <w14:ligatures w14:val="standardContextual"/>
        </w:rPr>
        <w:t xml:space="preserve">” </w:t>
      </w:r>
      <w:r w:rsidRPr="0045448F">
        <w:rPr>
          <w:rFonts w:eastAsia="Calibri"/>
          <w:highlight w:val="cyan"/>
          <w:u w:val="single"/>
          <w14:ligatures w14:val="standardContextual"/>
        </w:rPr>
        <w:t>who chose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45448F">
        <w:rPr>
          <w:rFonts w:eastAsia="Calibri"/>
          <w:b/>
          <w:iCs/>
          <w:highlight w:val="cyan"/>
          <w:u w:val="single"/>
          <w:bdr w:val="single" w:sz="8" w:space="0" w:color="auto"/>
          <w14:ligatures w14:val="standardContextual"/>
        </w:rPr>
        <w:t>withdrew from public life</w:t>
      </w:r>
      <w:r w:rsidRPr="0045448F">
        <w:rPr>
          <w:rFonts w:eastAsia="Calibri"/>
          <w:sz w:val="16"/>
          <w:highlight w:val="cya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1089CA63"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1125FEDA"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45448F">
        <w:rPr>
          <w:rFonts w:eastAsia="Calibri"/>
          <w:b/>
          <w:iCs/>
          <w:highlight w:val="cyan"/>
          <w:u w:val="single"/>
          <w:bdr w:val="single" w:sz="8" w:space="0" w:color="auto"/>
          <w14:ligatures w14:val="standardContextual"/>
        </w:rPr>
        <w:t>obedience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highlight w:val="cya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79AE9E39"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45448F">
        <w:rPr>
          <w:rFonts w:eastAsia="Calibri"/>
          <w:b/>
          <w:iCs/>
          <w:highlight w:val="cya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if</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45448F">
        <w:rPr>
          <w:rFonts w:eastAsia="Calibri"/>
          <w:highlight w:val="cya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45448F">
        <w:rPr>
          <w:rFonts w:eastAsia="Calibri"/>
          <w:highlight w:val="cyan"/>
          <w:u w:val="single"/>
          <w14:ligatures w14:val="standardContextual"/>
        </w:rPr>
        <w:t>nonviolent</w:t>
      </w:r>
      <w:r w:rsidRPr="0045448F">
        <w:rPr>
          <w:rFonts w:eastAsia="Calibri"/>
          <w:u w:val="single"/>
          <w14:ligatures w14:val="standardContextual"/>
        </w:rPr>
        <w:t xml:space="preserve"> action and </w:t>
      </w:r>
      <w:r w:rsidRPr="0045448F">
        <w:rPr>
          <w:rFonts w:eastAsia="Calibri"/>
          <w:highlight w:val="cya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3AF8F747"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salient</w:t>
      </w:r>
      <w:r w:rsidRPr="0045448F">
        <w:rPr>
          <w:rFonts w:eastAsia="Calibri"/>
          <w:sz w:val="16"/>
          <w14:ligatures w14:val="standardContextual"/>
        </w:rPr>
        <w:t xml:space="preserve"> point for us </w:t>
      </w:r>
      <w:r w:rsidRPr="0045448F">
        <w:rPr>
          <w:rFonts w:eastAsia="Calibri"/>
          <w:b/>
          <w:iCs/>
          <w:highlight w:val="cya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45448F">
        <w:rPr>
          <w:rFonts w:eastAsia="Calibri"/>
          <w:highlight w:val="cyan"/>
          <w:u w:val="single"/>
          <w14:ligatures w14:val="standardContextual"/>
        </w:rPr>
        <w:t>refuse</w:t>
      </w:r>
      <w:r w:rsidRPr="0045448F">
        <w:rPr>
          <w:rFonts w:eastAsia="Calibri"/>
          <w:u w:val="single"/>
          <w14:ligatures w14:val="standardContextual"/>
        </w:rPr>
        <w:t xml:space="preserve"> the comfort of </w:t>
      </w:r>
      <w:r w:rsidRPr="0045448F">
        <w:rPr>
          <w:rFonts w:eastAsia="Calibri"/>
          <w:highlight w:val="cyan"/>
          <w:u w:val="single"/>
          <w14:ligatures w14:val="standardContextual"/>
        </w:rPr>
        <w:t>passive language that allows</w:t>
      </w:r>
      <w:r w:rsidRPr="0045448F">
        <w:rPr>
          <w:rFonts w:eastAsia="Calibri"/>
          <w:u w:val="single"/>
          <w14:ligatures w14:val="standardContextual"/>
        </w:rPr>
        <w:t xml:space="preserve"> individuals to </w:t>
      </w:r>
      <w:r w:rsidRPr="0045448F">
        <w:rPr>
          <w:rFonts w:eastAsia="Calibri"/>
          <w:highlight w:val="cyan"/>
          <w:u w:val="single"/>
          <w14:ligatures w14:val="standardContextual"/>
        </w:rPr>
        <w:t>distance</w:t>
      </w:r>
      <w:r w:rsidRPr="0045448F">
        <w:rPr>
          <w:rFonts w:eastAsia="Calibri"/>
          <w:u w:val="single"/>
          <w14:ligatures w14:val="standardContextual"/>
        </w:rPr>
        <w:t xml:space="preserve"> themselves </w:t>
      </w:r>
      <w:r w:rsidRPr="0045448F">
        <w:rPr>
          <w:rFonts w:eastAsia="Calibri"/>
          <w:highlight w:val="cyan"/>
          <w:u w:val="single"/>
          <w14:ligatures w14:val="standardContextual"/>
        </w:rPr>
        <w:t>from</w:t>
      </w:r>
      <w:r w:rsidRPr="0045448F">
        <w:rPr>
          <w:rFonts w:eastAsia="Calibri"/>
          <w:u w:val="single"/>
          <w14:ligatures w14:val="standardContextual"/>
        </w:rPr>
        <w:t xml:space="preserve"> their </w:t>
      </w:r>
      <w:r w:rsidRPr="0045448F">
        <w:rPr>
          <w:rFonts w:eastAsia="Calibri"/>
          <w:highlight w:val="cya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45448F">
        <w:rPr>
          <w:rFonts w:eastAsia="Calibri"/>
          <w:b/>
          <w:iCs/>
          <w:highlight w:val="cya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7C334152" w14:textId="77777777" w:rsidR="006551E4" w:rsidRPr="0045448F" w:rsidRDefault="006551E4" w:rsidP="006551E4">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555DE185" w14:textId="77777777" w:rsidR="006551E4" w:rsidRPr="0045448F" w:rsidRDefault="006551E4" w:rsidP="006551E4">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0DA1998A" w14:textId="77777777" w:rsidR="006551E4" w:rsidRPr="0045448F" w:rsidRDefault="006551E4" w:rsidP="006551E4">
      <w:pPr>
        <w:rPr>
          <w:rFonts w:eastAsia="Calibri"/>
          <w:sz w:val="16"/>
          <w14:ligatures w14:val="standardContextual"/>
        </w:rPr>
      </w:pPr>
      <w:r w:rsidRPr="0045448F">
        <w:rPr>
          <w:rFonts w:eastAsia="Calibri"/>
          <w:highlight w:val="cyan"/>
          <w:u w:val="single"/>
          <w14:ligatures w14:val="standardContextual"/>
        </w:rPr>
        <w:t>Acceding to</w:t>
      </w:r>
      <w:r w:rsidRPr="0045448F">
        <w:rPr>
          <w:rFonts w:eastAsia="Calibri"/>
          <w:u w:val="single"/>
          <w14:ligatures w14:val="standardContextual"/>
        </w:rPr>
        <w:t xml:space="preserve"> the </w:t>
      </w:r>
      <w:r w:rsidRPr="0045448F">
        <w:rPr>
          <w:rFonts w:eastAsia="Calibri"/>
          <w:highlight w:val="cya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45448F">
        <w:rPr>
          <w:rFonts w:eastAsia="Calibri"/>
          <w:highlight w:val="cyan"/>
          <w:u w:val="single"/>
          <w14:ligatures w14:val="standardContextual"/>
        </w:rPr>
        <w:t>another means of supporting</w:t>
      </w:r>
      <w:r w:rsidRPr="0045448F">
        <w:rPr>
          <w:rFonts w:eastAsia="Calibri"/>
          <w:u w:val="single"/>
          <w14:ligatures w14:val="standardContextual"/>
        </w:rPr>
        <w:t xml:space="preserve"> the </w:t>
      </w:r>
      <w:r w:rsidRPr="0045448F">
        <w:rPr>
          <w:rFonts w:eastAsia="Calibri"/>
          <w:highlight w:val="cya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locates resistance</w:t>
      </w:r>
      <w:r w:rsidRPr="0045448F">
        <w:rPr>
          <w:rFonts w:eastAsia="Calibri"/>
          <w:sz w:val="16"/>
          <w14:ligatures w14:val="standardContextual"/>
        </w:rPr>
        <w:t xml:space="preserve"> </w:t>
      </w:r>
      <w:r w:rsidRPr="0045448F">
        <w:rPr>
          <w:rFonts w:eastAsia="Calibri"/>
          <w:highlight w:val="cya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45448F">
        <w:rPr>
          <w:rFonts w:eastAsia="Calibri"/>
          <w:b/>
          <w:iCs/>
          <w:highlight w:val="cyan"/>
          <w:u w:val="single"/>
          <w:bdr w:val="single" w:sz="8" w:space="0" w:color="auto"/>
          <w14:ligatures w14:val="standardContextual"/>
        </w:rPr>
        <w:t>one's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to think independently 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0B8BFE08" w14:textId="77777777" w:rsidR="006551E4" w:rsidRPr="0045448F" w:rsidRDefault="006551E4" w:rsidP="006551E4">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45448F">
        <w:rPr>
          <w:rFonts w:eastAsia="Calibri"/>
          <w:b/>
          <w:iCs/>
          <w:highlight w:val="cya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45448F">
        <w:rPr>
          <w:rFonts w:eastAsia="Calibri"/>
          <w:highlight w:val="cyan"/>
          <w:u w:val="single"/>
          <w14:ligatures w14:val="standardContextual"/>
        </w:rPr>
        <w:t>that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seeds</w:t>
      </w:r>
      <w:r w:rsidRPr="0045448F">
        <w:rPr>
          <w:rFonts w:eastAsia="Calibri"/>
          <w:sz w:val="16"/>
          <w14:ligatures w14:val="standardContextual"/>
        </w:rPr>
        <w:t xml:space="preserve"> </w:t>
      </w:r>
      <w:r w:rsidRPr="0045448F">
        <w:rPr>
          <w:rFonts w:eastAsia="Calibri"/>
          <w:highlight w:val="cyan"/>
          <w:u w:val="single"/>
          <w14:ligatures w14:val="standardContextual"/>
        </w:rPr>
        <w:t>for resisting the reality in which we find ourselves today</w:t>
      </w:r>
      <w:r w:rsidRPr="0045448F">
        <w:rPr>
          <w:rFonts w:eastAsia="Calibri"/>
          <w:sz w:val="16"/>
          <w14:ligatures w14:val="standardContextual"/>
        </w:rPr>
        <w:t xml:space="preserve">. </w:t>
      </w:r>
    </w:p>
    <w:bookmarkEnd w:id="1"/>
    <w:bookmarkEnd w:id="3"/>
    <w:p w14:paraId="149D238B" w14:textId="77777777" w:rsidR="006551E4" w:rsidRDefault="006551E4" w:rsidP="006551E4"/>
    <w:p w14:paraId="6B694C88" w14:textId="77777777" w:rsidR="006551E4" w:rsidRDefault="006551E4" w:rsidP="006551E4">
      <w:pPr>
        <w:pStyle w:val="Heading3"/>
      </w:pPr>
      <w:r>
        <w:t>T---1NC</w:t>
      </w:r>
    </w:p>
    <w:p w14:paraId="41A9F0B9" w14:textId="77777777" w:rsidR="006551E4" w:rsidRPr="0070235A" w:rsidRDefault="006551E4" w:rsidP="006551E4">
      <w:pPr>
        <w:pStyle w:val="Heading4"/>
      </w:pPr>
      <w:r>
        <w:t>T-Subsets.</w:t>
      </w:r>
    </w:p>
    <w:p w14:paraId="2F84B1AA" w14:textId="77777777" w:rsidR="006551E4" w:rsidRDefault="006551E4" w:rsidP="006551E4">
      <w:pPr>
        <w:pStyle w:val="Heading4"/>
      </w:pPr>
      <w:r>
        <w:t xml:space="preserve">Interpretation: The aff must strengthen rights for </w:t>
      </w:r>
      <w:r w:rsidRPr="009448C7">
        <w:rPr>
          <w:u w:val="single"/>
        </w:rPr>
        <w:t>50 percent</w:t>
      </w:r>
      <w:r>
        <w:t xml:space="preserve"> of workers. </w:t>
      </w:r>
    </w:p>
    <w:p w14:paraId="10A0930A" w14:textId="77777777" w:rsidR="006551E4" w:rsidRDefault="006551E4" w:rsidP="006551E4">
      <w:pPr>
        <w:pStyle w:val="Heading4"/>
      </w:pPr>
      <w:r>
        <w:t>“Workers” is the full set</w:t>
      </w:r>
    </w:p>
    <w:p w14:paraId="7B3596A9" w14:textId="77777777" w:rsidR="006551E4" w:rsidRDefault="006551E4" w:rsidP="006551E4">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1E1BBCB" w14:textId="77777777" w:rsidR="006551E4" w:rsidRPr="00880819" w:rsidRDefault="006551E4" w:rsidP="006551E4">
      <w:pPr>
        <w:rPr>
          <w:sz w:val="16"/>
        </w:rPr>
      </w:pPr>
      <w:r w:rsidRPr="00880819">
        <w:rPr>
          <w:sz w:val="16"/>
        </w:rPr>
        <w:t xml:space="preserve">5. For the purpose of the proposed instrument- </w:t>
      </w:r>
    </w:p>
    <w:p w14:paraId="5BEE31E3" w14:textId="77777777" w:rsidR="006551E4" w:rsidRPr="00880819" w:rsidRDefault="006551E4" w:rsidP="006551E4">
      <w:pPr>
        <w:rPr>
          <w:sz w:val="16"/>
        </w:rPr>
      </w:pPr>
      <w:r w:rsidRPr="00880819">
        <w:rPr>
          <w:sz w:val="16"/>
        </w:rPr>
        <w:t>(a) the term " branches of economic activity " includes work in the public service ;</w:t>
      </w:r>
    </w:p>
    <w:p w14:paraId="5BFCB4D2" w14:textId="77777777" w:rsidR="006551E4" w:rsidRPr="00880819" w:rsidRDefault="006551E4" w:rsidP="006551E4">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08B1B096" w14:textId="77777777" w:rsidR="006551E4" w:rsidRPr="00880819" w:rsidRDefault="006551E4" w:rsidP="006551E4">
      <w:pPr>
        <w:rPr>
          <w:sz w:val="16"/>
        </w:rPr>
      </w:pPr>
      <w:r w:rsidRPr="00880819">
        <w:rPr>
          <w:sz w:val="16"/>
        </w:rPr>
        <w:t>(c) the term "workplace" should cover all places where workers need to be or to go by reason of their work and which are under the direct or indirect control of the employer ;</w:t>
      </w:r>
    </w:p>
    <w:p w14:paraId="23D02B3B" w14:textId="77777777" w:rsidR="006551E4" w:rsidRPr="00700E24" w:rsidRDefault="006551E4" w:rsidP="006551E4">
      <w:pPr>
        <w:rPr>
          <w:sz w:val="16"/>
        </w:rPr>
      </w:pPr>
      <w:r w:rsidRPr="00880819">
        <w:rPr>
          <w:sz w:val="16"/>
        </w:rPr>
        <w:t>(d) the term "regulations" should cover all provisions given force of law by the competent authority or authorities.</w:t>
      </w:r>
    </w:p>
    <w:p w14:paraId="04174DE1" w14:textId="77777777" w:rsidR="006551E4" w:rsidRDefault="006551E4" w:rsidP="006551E4">
      <w:pPr>
        <w:pStyle w:val="Heading4"/>
      </w:pPr>
      <w:r>
        <w:t>That’s 163 million</w:t>
      </w:r>
    </w:p>
    <w:p w14:paraId="0D13633E" w14:textId="77777777" w:rsidR="006551E4" w:rsidRPr="00700E24" w:rsidRDefault="006551E4" w:rsidP="006551E4">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BD30556" w14:textId="77777777" w:rsidR="006551E4" w:rsidRPr="00700E24" w:rsidRDefault="006551E4" w:rsidP="006551E4">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2980767B" w14:textId="77777777" w:rsidR="006551E4" w:rsidRDefault="006551E4" w:rsidP="006551E4">
      <w:pPr>
        <w:pStyle w:val="Heading4"/>
        <w:rPr>
          <w:u w:val="single"/>
        </w:rPr>
      </w:pPr>
      <w:r>
        <w:t xml:space="preserve">“Substantially” requires the aff cover </w:t>
      </w:r>
      <w:r w:rsidRPr="00700E24">
        <w:rPr>
          <w:u w:val="single"/>
        </w:rPr>
        <w:t>82 million workers</w:t>
      </w:r>
    </w:p>
    <w:p w14:paraId="404E160A" w14:textId="77777777" w:rsidR="006551E4" w:rsidRPr="00700E24" w:rsidRDefault="006551E4" w:rsidP="006551E4">
      <w:r>
        <w:t xml:space="preserve">***Substantially is “more than 50 percent,” 163 million/2 = 81.5 million </w:t>
      </w:r>
    </w:p>
    <w:p w14:paraId="0EB050CE" w14:textId="77777777" w:rsidR="006551E4" w:rsidRPr="005E47A4" w:rsidRDefault="006551E4" w:rsidP="006551E4">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D18BA24" w14:textId="77777777" w:rsidR="006551E4" w:rsidRPr="00681820" w:rsidRDefault="006551E4" w:rsidP="006551E4">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58A9BF9C" w14:textId="77777777" w:rsidR="006551E4" w:rsidRPr="00681820" w:rsidRDefault="006551E4" w:rsidP="006551E4">
      <w:pPr>
        <w:rPr>
          <w:sz w:val="14"/>
        </w:rPr>
      </w:pPr>
      <w:r w:rsidRPr="00681820">
        <w:rPr>
          <w:sz w:val="14"/>
        </w:rPr>
        <w:t>B-194530 5</w:t>
      </w:r>
    </w:p>
    <w:p w14:paraId="032896EC" w14:textId="77777777" w:rsidR="006551E4" w:rsidRDefault="006551E4" w:rsidP="006551E4">
      <w:pPr>
        <w:pStyle w:val="Heading4"/>
      </w:pPr>
      <w:r>
        <w:t xml:space="preserve">Violation: The aff is well short. </w:t>
      </w:r>
    </w:p>
    <w:p w14:paraId="473287A4" w14:textId="77777777" w:rsidR="006551E4" w:rsidRPr="007F20DD" w:rsidRDefault="006551E4" w:rsidP="006551E4">
      <w:r w:rsidRPr="007F20DD">
        <w:rPr>
          <w:rStyle w:val="Style13ptBold"/>
        </w:rPr>
        <w:t>DeSilver 25</w:t>
      </w:r>
      <w:r>
        <w:t>, senior writer at Pew Research Center (Drew, “What the data says about federal workers,” Pew Research, https://www.pewresearch.org/short-reads/2025/01/07/what-the-data-says-about-federal-workers/)</w:t>
      </w:r>
    </w:p>
    <w:p w14:paraId="788A895A" w14:textId="77777777" w:rsidR="006551E4" w:rsidRPr="007F721C" w:rsidRDefault="006551E4" w:rsidP="006551E4">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5C42C51" w14:textId="77777777" w:rsidR="006551E4" w:rsidRDefault="006551E4" w:rsidP="006551E4">
      <w:pPr>
        <w:pStyle w:val="Heading4"/>
      </w:pPr>
      <w:r>
        <w:t xml:space="preserve">Vote neg: </w:t>
      </w:r>
    </w:p>
    <w:p w14:paraId="01E50B8D" w14:textId="77777777" w:rsidR="006551E4" w:rsidRDefault="006551E4" w:rsidP="006551E4">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4AF8D7E5" w14:textId="77777777" w:rsidR="006551E4" w:rsidRPr="009448C7" w:rsidRDefault="006551E4" w:rsidP="006551E4">
      <w:pPr>
        <w:pStyle w:val="Heading4"/>
      </w:pPr>
      <w:r>
        <w:t>SECOND---</w:t>
      </w:r>
      <w:r w:rsidRPr="001D7F04">
        <w:rPr>
          <w:u w:val="single"/>
        </w:rPr>
        <w:t>Limits</w:t>
      </w:r>
      <w:r>
        <w:t xml:space="preserve">---anything less leads to hundreds of industries and shop-specific affs. Makes non-generic engagement impossible. </w:t>
      </w:r>
    </w:p>
    <w:p w14:paraId="477F4476" w14:textId="77777777" w:rsidR="006551E4" w:rsidRPr="00180674" w:rsidRDefault="006551E4" w:rsidP="006551E4"/>
    <w:p w14:paraId="78722C4B" w14:textId="77777777" w:rsidR="006551E4" w:rsidRDefault="006551E4" w:rsidP="006551E4">
      <w:pPr>
        <w:pStyle w:val="Heading3"/>
        <w:rPr>
          <w:rFonts w:cs="Times New Roman"/>
        </w:rPr>
      </w:pPr>
      <w:r>
        <w:rPr>
          <w:rFonts w:cs="Times New Roman"/>
        </w:rPr>
        <w:t>DA</w:t>
      </w:r>
      <w:r w:rsidRPr="00496DF3">
        <w:rPr>
          <w:rFonts w:cs="Times New Roman"/>
        </w:rPr>
        <w:t>---</w:t>
      </w:r>
      <w:r>
        <w:rPr>
          <w:rFonts w:cs="Times New Roman"/>
        </w:rPr>
        <w:t>1NC</w:t>
      </w:r>
    </w:p>
    <w:p w14:paraId="4F1A39BF" w14:textId="77777777" w:rsidR="006551E4" w:rsidRPr="0070235A" w:rsidRDefault="006551E4" w:rsidP="006551E4">
      <w:pPr>
        <w:pStyle w:val="Heading4"/>
      </w:pPr>
      <w:r>
        <w:t>Midterms DA.</w:t>
      </w:r>
    </w:p>
    <w:p w14:paraId="3C264202" w14:textId="77777777" w:rsidR="006551E4" w:rsidRDefault="006551E4" w:rsidP="006551E4">
      <w:pPr>
        <w:pStyle w:val="Heading4"/>
      </w:pPr>
      <w:r>
        <w:t xml:space="preserve">Dems win the House now. </w:t>
      </w:r>
      <w:r w:rsidRPr="002A2B9A">
        <w:rPr>
          <w:u w:val="single"/>
        </w:rPr>
        <w:t>Prediction markets</w:t>
      </w:r>
      <w:r>
        <w:t xml:space="preserve">. </w:t>
      </w:r>
    </w:p>
    <w:p w14:paraId="22BF169A" w14:textId="77777777" w:rsidR="006551E4" w:rsidRPr="004A68F0" w:rsidRDefault="006551E4" w:rsidP="006551E4">
      <w:r w:rsidRPr="004A68F0">
        <w:rPr>
          <w:rStyle w:val="Style13ptBold"/>
        </w:rPr>
        <w:t>Lott 10-</w:t>
      </w:r>
      <w:r>
        <w:rPr>
          <w:rStyle w:val="Style13ptBold"/>
        </w:rPr>
        <w:t>31</w:t>
      </w:r>
      <w:r>
        <w:t>-2025, supervising producer at the John Stossel show, founder of ElectionBettingOdds.com. This source cites odds from: Betfair, Smarkets, PredictIt, Polymarket, Kalshi (“Election Betting Odds,” https://electionbettingodds.com/House-Control-2026.html)</w:t>
      </w:r>
    </w:p>
    <w:p w14:paraId="17D2DD8D" w14:textId="77777777" w:rsidR="006551E4" w:rsidRDefault="006551E4" w:rsidP="006551E4">
      <w:r w:rsidRPr="006244C4">
        <w:rPr>
          <w:noProof/>
        </w:rPr>
        <w:drawing>
          <wp:inline distT="0" distB="0" distL="0" distR="0" wp14:anchorId="35CEACD1" wp14:editId="54C897F4">
            <wp:extent cx="2780189" cy="1451811"/>
            <wp:effectExtent l="0" t="0" r="1270" b="0"/>
            <wp:docPr id="156987344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7"/>
                    <a:stretch>
                      <a:fillRect/>
                    </a:stretch>
                  </pic:blipFill>
                  <pic:spPr>
                    <a:xfrm>
                      <a:off x="0" y="0"/>
                      <a:ext cx="2797407" cy="1460802"/>
                    </a:xfrm>
                    <a:prstGeom prst="rect">
                      <a:avLst/>
                    </a:prstGeom>
                  </pic:spPr>
                </pic:pic>
              </a:graphicData>
            </a:graphic>
          </wp:inline>
        </w:drawing>
      </w:r>
    </w:p>
    <w:p w14:paraId="0F8A2844" w14:textId="77777777" w:rsidR="006551E4" w:rsidRPr="00496DF3" w:rsidRDefault="006551E4" w:rsidP="006551E4">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42377B77" w14:textId="77777777" w:rsidR="006551E4" w:rsidRPr="00496DF3" w:rsidRDefault="006551E4" w:rsidP="006551E4">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65885800" w14:textId="77777777" w:rsidR="006551E4" w:rsidRPr="00496DF3" w:rsidRDefault="006551E4" w:rsidP="006551E4">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3AA4D4B0" w14:textId="77777777" w:rsidR="006551E4" w:rsidRPr="00496DF3" w:rsidRDefault="006551E4" w:rsidP="006551E4">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608031DC" w14:textId="77777777" w:rsidR="006551E4" w:rsidRPr="00496DF3" w:rsidRDefault="006551E4" w:rsidP="006551E4">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3105C187" w14:textId="77777777" w:rsidR="006551E4" w:rsidRPr="00496DF3" w:rsidRDefault="006551E4" w:rsidP="006551E4">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4DE3481" w14:textId="77777777" w:rsidR="006551E4" w:rsidRPr="00496DF3" w:rsidRDefault="006551E4" w:rsidP="006551E4">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B911840" w14:textId="77777777" w:rsidR="006551E4" w:rsidRPr="00496DF3" w:rsidRDefault="006551E4" w:rsidP="006551E4">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85C0B7E" w14:textId="77777777" w:rsidR="006551E4" w:rsidRPr="00496DF3" w:rsidRDefault="006551E4" w:rsidP="006551E4">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E31BC1C" w14:textId="77777777" w:rsidR="006551E4" w:rsidRPr="00496DF3" w:rsidRDefault="006551E4" w:rsidP="006551E4">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50A6820" w14:textId="77777777" w:rsidR="006551E4" w:rsidRPr="00496DF3" w:rsidRDefault="006551E4" w:rsidP="006551E4">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B49411A" w14:textId="77777777" w:rsidR="006551E4" w:rsidRPr="00496DF3" w:rsidRDefault="006551E4" w:rsidP="006551E4">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44538C77" w14:textId="77777777" w:rsidR="006551E4" w:rsidRPr="00496DF3" w:rsidRDefault="006551E4" w:rsidP="006551E4">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54407B2F" w14:textId="77777777" w:rsidR="006551E4" w:rsidRPr="00496DF3" w:rsidRDefault="006551E4" w:rsidP="006551E4">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48C29EA1" w14:textId="77777777" w:rsidR="006551E4" w:rsidRPr="00496DF3" w:rsidRDefault="006551E4" w:rsidP="006551E4">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D4C572F" w14:textId="77777777" w:rsidR="006551E4" w:rsidRPr="00496DF3" w:rsidRDefault="006551E4" w:rsidP="006551E4">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24B997F8" w14:textId="77777777" w:rsidR="006551E4" w:rsidRPr="00496DF3" w:rsidRDefault="006551E4" w:rsidP="006551E4">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7F07BC2A" w14:textId="77777777" w:rsidR="006551E4" w:rsidRPr="00496DF3" w:rsidRDefault="006551E4" w:rsidP="006551E4">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66CA8480" w14:textId="77777777" w:rsidR="006551E4" w:rsidRPr="00496DF3" w:rsidRDefault="006551E4" w:rsidP="006551E4">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024A1C6A" w14:textId="77777777" w:rsidR="006551E4" w:rsidRPr="00496DF3" w:rsidRDefault="006551E4" w:rsidP="006551E4">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030AFEC" w14:textId="77777777" w:rsidR="006551E4" w:rsidRPr="00496DF3" w:rsidRDefault="006551E4" w:rsidP="006551E4">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6D9F164" w14:textId="77777777" w:rsidR="006551E4" w:rsidRPr="00496DF3" w:rsidRDefault="006551E4" w:rsidP="006551E4">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420E4F16" w14:textId="77777777" w:rsidR="006551E4" w:rsidRPr="00496DF3" w:rsidRDefault="006551E4" w:rsidP="006551E4">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39FCDCF4" w14:textId="77777777" w:rsidR="006551E4" w:rsidRPr="00496DF3" w:rsidRDefault="006551E4" w:rsidP="006551E4">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34B54DF0" w14:textId="77777777" w:rsidR="006551E4" w:rsidRPr="00496DF3" w:rsidRDefault="006551E4" w:rsidP="006551E4">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2A7BCD1A" w14:textId="77777777" w:rsidR="006551E4" w:rsidRPr="00496DF3" w:rsidRDefault="006551E4" w:rsidP="006551E4">
      <w:pPr>
        <w:rPr>
          <w:sz w:val="16"/>
        </w:rPr>
      </w:pPr>
      <w:r w:rsidRPr="00496DF3">
        <w:rPr>
          <w:rStyle w:val="StyleUnderline"/>
        </w:rPr>
        <w:t>If this continues into the 119th Congress, the consequences will be dire</w:t>
      </w:r>
      <w:r w:rsidRPr="00496DF3">
        <w:rPr>
          <w:sz w:val="16"/>
        </w:rPr>
        <w:t>.</w:t>
      </w:r>
    </w:p>
    <w:p w14:paraId="6A781AE9" w14:textId="77777777" w:rsidR="006551E4" w:rsidRPr="00496DF3" w:rsidRDefault="006551E4" w:rsidP="006551E4">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1CAD4CE4" w14:textId="77777777" w:rsidR="006551E4" w:rsidRPr="00496DF3" w:rsidRDefault="006551E4" w:rsidP="006551E4">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3F6B7E0D" w14:textId="77777777" w:rsidR="006551E4" w:rsidRPr="00496DF3" w:rsidRDefault="006551E4" w:rsidP="006551E4">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19CF8D8B" w14:textId="77777777" w:rsidR="006551E4" w:rsidRPr="00496DF3" w:rsidRDefault="006551E4" w:rsidP="006551E4">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4A75D8A6" w14:textId="77777777" w:rsidR="006551E4" w:rsidRPr="00496DF3" w:rsidRDefault="006551E4" w:rsidP="006551E4">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26053944" w14:textId="77777777" w:rsidR="006551E4" w:rsidRPr="00496DF3" w:rsidRDefault="006551E4" w:rsidP="006551E4">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31729AD4" w14:textId="77777777" w:rsidR="006551E4" w:rsidRPr="00496DF3" w:rsidRDefault="006551E4" w:rsidP="006551E4">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14AA888A" w14:textId="77777777" w:rsidR="006551E4" w:rsidRPr="00496DF3" w:rsidRDefault="006551E4" w:rsidP="006551E4">
      <w:pPr>
        <w:pStyle w:val="Heading4"/>
        <w:rPr>
          <w:rFonts w:cs="Times New Roman"/>
        </w:rPr>
      </w:pPr>
      <w:r w:rsidRPr="00496DF3">
        <w:rPr>
          <w:rFonts w:cs="Times New Roman"/>
        </w:rPr>
        <w:t>Kleptocratic institutional governance leads to extinction</w:t>
      </w:r>
    </w:p>
    <w:p w14:paraId="6D44E195" w14:textId="77777777" w:rsidR="006551E4" w:rsidRPr="00496DF3" w:rsidRDefault="006551E4" w:rsidP="006551E4">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68F0DF7" w14:textId="77777777" w:rsidR="006551E4" w:rsidRPr="00496DF3" w:rsidRDefault="006551E4" w:rsidP="006551E4">
      <w:pPr>
        <w:rPr>
          <w:sz w:val="16"/>
        </w:rPr>
      </w:pPr>
      <w:r w:rsidRPr="00496DF3">
        <w:rPr>
          <w:sz w:val="16"/>
        </w:rPr>
        <w:t>1 Introduction</w:t>
      </w:r>
    </w:p>
    <w:p w14:paraId="39176185" w14:textId="77777777" w:rsidR="006551E4" w:rsidRPr="00496DF3" w:rsidRDefault="006551E4" w:rsidP="006551E4">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51050C46" w14:textId="77777777" w:rsidR="006551E4" w:rsidRPr="00496DF3" w:rsidRDefault="006551E4" w:rsidP="006551E4">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9B4B4EB" w14:textId="77777777" w:rsidR="006551E4" w:rsidRPr="00496DF3" w:rsidRDefault="006551E4" w:rsidP="006551E4">
      <w:pPr>
        <w:rPr>
          <w:sz w:val="16"/>
        </w:rPr>
      </w:pPr>
      <w:r w:rsidRPr="00496DF3">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48D6CE5" w14:textId="77777777" w:rsidR="006551E4" w:rsidRPr="00496DF3" w:rsidRDefault="006551E4" w:rsidP="006551E4">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09758A5" w14:textId="77777777" w:rsidR="006551E4" w:rsidRPr="00496DF3" w:rsidRDefault="006551E4" w:rsidP="006551E4">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everything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39308869" w14:textId="77777777" w:rsidR="006551E4" w:rsidRPr="00496DF3" w:rsidRDefault="006551E4" w:rsidP="006551E4">
      <w:pPr>
        <w:rPr>
          <w:sz w:val="12"/>
          <w:szCs w:val="18"/>
        </w:rPr>
      </w:pPr>
      <w:r w:rsidRPr="00496DF3">
        <w:rPr>
          <w:sz w:val="12"/>
          <w:szCs w:val="18"/>
        </w:rPr>
        <w:t>This leads to the following thesis:</w:t>
      </w:r>
    </w:p>
    <w:p w14:paraId="15EDEF27" w14:textId="77777777" w:rsidR="006551E4" w:rsidRPr="00496DF3" w:rsidRDefault="006551E4" w:rsidP="006551E4">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63FC57D3" w14:textId="77777777" w:rsidR="006551E4" w:rsidRPr="00496DF3" w:rsidRDefault="006551E4" w:rsidP="006551E4">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62C21D61" w14:textId="77777777" w:rsidR="006551E4" w:rsidRPr="00496DF3" w:rsidRDefault="006551E4" w:rsidP="006551E4">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BEE0960" w14:textId="77777777" w:rsidR="006551E4" w:rsidRPr="00496DF3" w:rsidRDefault="006551E4" w:rsidP="006551E4">
      <w:pPr>
        <w:rPr>
          <w:sz w:val="12"/>
          <w:szCs w:val="18"/>
        </w:rPr>
      </w:pPr>
      <w:r w:rsidRPr="00496DF3">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05EA7A60" w14:textId="77777777" w:rsidR="006551E4" w:rsidRPr="00496DF3" w:rsidRDefault="006551E4" w:rsidP="006551E4">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F6567D4" w14:textId="77777777" w:rsidR="006551E4" w:rsidRPr="00496DF3" w:rsidRDefault="006551E4" w:rsidP="006551E4">
      <w:pPr>
        <w:rPr>
          <w:sz w:val="12"/>
          <w:szCs w:val="18"/>
        </w:rPr>
      </w:pPr>
      <w:r w:rsidRPr="00496DF3">
        <w:rPr>
          <w:sz w:val="12"/>
          <w:szCs w:val="18"/>
        </w:rPr>
        <w:t>2 The Case for Institutional Longtermism</w:t>
      </w:r>
    </w:p>
    <w:p w14:paraId="404CF746" w14:textId="77777777" w:rsidR="006551E4" w:rsidRPr="00496DF3" w:rsidRDefault="006551E4" w:rsidP="006551E4">
      <w:pPr>
        <w:rPr>
          <w:sz w:val="12"/>
          <w:szCs w:val="18"/>
        </w:rPr>
      </w:pPr>
      <w:r w:rsidRPr="00496DF3">
        <w:rPr>
          <w:sz w:val="12"/>
          <w:szCs w:val="18"/>
        </w:rPr>
        <w:t>We begin by distinguishing individual from institutional longtermism:</w:t>
      </w:r>
    </w:p>
    <w:p w14:paraId="63B7084D" w14:textId="77777777" w:rsidR="006551E4" w:rsidRPr="00496DF3" w:rsidRDefault="006551E4" w:rsidP="006551E4">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7FC663EF" w14:textId="77777777" w:rsidR="006551E4" w:rsidRPr="00496DF3" w:rsidRDefault="006551E4" w:rsidP="006551E4">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8F4D297" w14:textId="77777777" w:rsidR="006551E4" w:rsidRPr="00496DF3" w:rsidRDefault="006551E4" w:rsidP="006551E4">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33FD3FA" w14:textId="77777777" w:rsidR="006551E4" w:rsidRPr="00496DF3" w:rsidRDefault="006551E4" w:rsidP="006551E4">
      <w:pPr>
        <w:rPr>
          <w:sz w:val="12"/>
          <w:szCs w:val="18"/>
        </w:rPr>
      </w:pPr>
      <w:r w:rsidRPr="00496DF3">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22B41808" w14:textId="77777777" w:rsidR="006551E4" w:rsidRPr="00496DF3" w:rsidRDefault="006551E4" w:rsidP="006551E4">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20AA832" w14:textId="77777777" w:rsidR="006551E4" w:rsidRPr="00496DF3" w:rsidRDefault="006551E4" w:rsidP="006551E4">
      <w:pPr>
        <w:rPr>
          <w:rStyle w:val="StyleUnderline"/>
        </w:rPr>
      </w:pPr>
      <w:r w:rsidRPr="00496DF3">
        <w:rPr>
          <w:sz w:val="16"/>
        </w:rPr>
        <w:t xml:space="preserve">2.1 </w:t>
      </w:r>
      <w:r w:rsidRPr="00496DF3">
        <w:rPr>
          <w:rStyle w:val="StyleUnderline"/>
        </w:rPr>
        <w:t>Institutions Affect the Long Run</w:t>
      </w:r>
    </w:p>
    <w:p w14:paraId="1DE37656" w14:textId="77777777" w:rsidR="006551E4" w:rsidRPr="00496DF3" w:rsidRDefault="006551E4" w:rsidP="006551E4">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3A3F7192" w14:textId="77777777" w:rsidR="006551E4" w:rsidRPr="00496DF3" w:rsidRDefault="006551E4" w:rsidP="006551E4">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2EF4CDF3" w14:textId="77777777" w:rsidR="006551E4" w:rsidRPr="00496DF3" w:rsidRDefault="006551E4" w:rsidP="006551E4">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08DA9F0" w14:textId="77777777" w:rsidR="006551E4" w:rsidRPr="00496DF3" w:rsidRDefault="006551E4" w:rsidP="006551E4">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5BD1AAD" w14:textId="77777777" w:rsidR="006551E4" w:rsidRPr="00496DF3" w:rsidRDefault="006551E4" w:rsidP="006551E4">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2B54B6B" w14:textId="77777777" w:rsidR="006551E4" w:rsidRPr="00180674" w:rsidRDefault="006551E4" w:rsidP="006551E4"/>
    <w:p w14:paraId="101B34BF" w14:textId="77777777" w:rsidR="006551E4" w:rsidRDefault="006551E4" w:rsidP="006551E4"/>
    <w:p w14:paraId="7EC333F0" w14:textId="77777777" w:rsidR="006551E4" w:rsidRDefault="006551E4" w:rsidP="006551E4">
      <w:pPr>
        <w:pStyle w:val="Heading2"/>
      </w:pPr>
      <w:r>
        <w:t>Adv---Governance</w:t>
      </w:r>
    </w:p>
    <w:p w14:paraId="21AC7301" w14:textId="77777777" w:rsidR="006551E4" w:rsidRPr="00B37577" w:rsidRDefault="006551E4" w:rsidP="006551E4">
      <w:pPr>
        <w:pStyle w:val="Heading3"/>
      </w:pPr>
      <w:r w:rsidRPr="00B37577">
        <w:t>AT: Solvency---1NC</w:t>
      </w:r>
    </w:p>
    <w:p w14:paraId="6FC4A7BB" w14:textId="77777777" w:rsidR="006551E4" w:rsidRDefault="006551E4" w:rsidP="006551E4">
      <w:pPr>
        <w:pStyle w:val="Heading4"/>
      </w:pPr>
      <w:r>
        <w:t>The plan is insolvent:</w:t>
      </w:r>
    </w:p>
    <w:p w14:paraId="66639DE1" w14:textId="77777777" w:rsidR="006551E4" w:rsidRDefault="006551E4" w:rsidP="006551E4">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16AC9EC7" w14:textId="77777777" w:rsidR="006551E4" w:rsidRPr="00884004" w:rsidRDefault="006551E4" w:rsidP="006551E4">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753EA31" w14:textId="77777777" w:rsidR="006551E4" w:rsidRPr="00AE1A44" w:rsidRDefault="006551E4" w:rsidP="006551E4">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94C58F4" w14:textId="77777777" w:rsidR="006551E4" w:rsidRPr="00AE1A44" w:rsidRDefault="006551E4" w:rsidP="006551E4">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30FD6BEC" w14:textId="77777777" w:rsidR="006551E4" w:rsidRPr="00AE1A44" w:rsidRDefault="006551E4" w:rsidP="006551E4">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5220A10" w14:textId="77777777" w:rsidR="006551E4" w:rsidRDefault="006551E4" w:rsidP="006551E4"/>
    <w:p w14:paraId="05E8CCAD" w14:textId="77777777" w:rsidR="006551E4" w:rsidRDefault="006551E4" w:rsidP="006551E4">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4F00B98D" w14:textId="77777777" w:rsidR="006551E4" w:rsidRDefault="006551E4" w:rsidP="006551E4">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69DB329B" w14:textId="77777777" w:rsidR="006551E4" w:rsidRPr="007062DC" w:rsidRDefault="006551E4" w:rsidP="006551E4">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19316317" w14:textId="77777777" w:rsidR="006551E4" w:rsidRPr="0099436D" w:rsidRDefault="006551E4" w:rsidP="006551E4">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6B329B9" w14:textId="77777777" w:rsidR="006551E4" w:rsidRPr="007062DC" w:rsidRDefault="006551E4" w:rsidP="006551E4"/>
    <w:p w14:paraId="725452CE" w14:textId="77777777" w:rsidR="006551E4" w:rsidRDefault="006551E4" w:rsidP="006551E4"/>
    <w:p w14:paraId="27F9964F" w14:textId="77777777" w:rsidR="006551E4" w:rsidRDefault="006551E4" w:rsidP="006551E4">
      <w:pPr>
        <w:pStyle w:val="Heading4"/>
      </w:pPr>
      <w:r>
        <w:t xml:space="preserve">2. FLRA. Its is worthless – no general counsel, chair fired, restructuring, and budget cuts. </w:t>
      </w:r>
    </w:p>
    <w:p w14:paraId="2D0816B6" w14:textId="77777777" w:rsidR="006551E4" w:rsidRPr="000208C8" w:rsidRDefault="006551E4" w:rsidP="006551E4">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8" w:history="1">
        <w:r w:rsidRPr="006B0705">
          <w:rPr>
            <w:rStyle w:val="Hyperlink"/>
          </w:rPr>
          <w:t>https://news.bloomberglaw.com/daily-labor-report/federal-workers-union-contacts</w:t>
        </w:r>
      </w:hyperlink>
      <w:r>
        <w:t>) rose</w:t>
      </w:r>
    </w:p>
    <w:p w14:paraId="2A5C1EEF" w14:textId="77777777" w:rsidR="006551E4" w:rsidRPr="004B68C4" w:rsidRDefault="006551E4" w:rsidP="006551E4">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2B1B6FFF" w14:textId="77777777" w:rsidR="006551E4" w:rsidRPr="004B68C4" w:rsidRDefault="006551E4" w:rsidP="006551E4">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9"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10"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56A453D1" w14:textId="77777777" w:rsidR="006551E4" w:rsidRPr="00297EBF" w:rsidRDefault="006551E4" w:rsidP="006551E4">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79304C05" w14:textId="77777777" w:rsidR="006551E4" w:rsidRPr="00E66145" w:rsidRDefault="006551E4" w:rsidP="006551E4">
      <w:pPr>
        <w:rPr>
          <w:sz w:val="16"/>
          <w:szCs w:val="20"/>
        </w:rPr>
      </w:pPr>
      <w:r w:rsidRPr="004B68C4">
        <w:rPr>
          <w:rStyle w:val="StyleUnderline"/>
          <w:highlight w:val="cyan"/>
        </w:rPr>
        <w:t>The</w:t>
      </w:r>
      <w:r w:rsidRPr="004B68C4">
        <w:rPr>
          <w:rStyle w:val="StyleUnderline"/>
        </w:rPr>
        <w:t xml:space="preserve"> </w:t>
      </w:r>
      <w:hyperlink r:id="rId11"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4CE14684" w14:textId="77777777" w:rsidR="006551E4" w:rsidRPr="004B68C4" w:rsidRDefault="006551E4" w:rsidP="006551E4">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795B029A" w14:textId="77777777" w:rsidR="006551E4" w:rsidRPr="00B37577" w:rsidRDefault="006551E4" w:rsidP="006551E4"/>
    <w:p w14:paraId="337FC72E" w14:textId="77777777" w:rsidR="006551E4" w:rsidRDefault="006551E4" w:rsidP="006551E4">
      <w:pPr>
        <w:pStyle w:val="Heading4"/>
      </w:pPr>
      <w:r>
        <w:t xml:space="preserve">The conservative FRLA board will </w:t>
      </w:r>
      <w:r w:rsidRPr="005D419E">
        <w:rPr>
          <w:u w:val="single"/>
        </w:rPr>
        <w:t>rule against</w:t>
      </w:r>
      <w:r>
        <w:t xml:space="preserve"> laborers and federal labor protections </w:t>
      </w:r>
      <w:r w:rsidRPr="005D419E">
        <w:rPr>
          <w:u w:val="single"/>
        </w:rPr>
        <w:t>clog the courts</w:t>
      </w:r>
      <w:r>
        <w:t>.</w:t>
      </w:r>
    </w:p>
    <w:p w14:paraId="480905A7" w14:textId="77777777" w:rsidR="006551E4" w:rsidRPr="005D419E" w:rsidRDefault="006551E4" w:rsidP="006551E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D2ABE9F" w14:textId="77777777" w:rsidR="006551E4" w:rsidRPr="00B85D63" w:rsidRDefault="006551E4" w:rsidP="006551E4">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BDFA345" w14:textId="77777777" w:rsidR="006551E4" w:rsidRDefault="006551E4" w:rsidP="006551E4">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p w14:paraId="1D8748D0" w14:textId="77777777" w:rsidR="006551E4" w:rsidRPr="005D419E" w:rsidRDefault="006551E4" w:rsidP="006551E4"/>
    <w:p w14:paraId="6A01169F" w14:textId="77777777" w:rsidR="006551E4" w:rsidRPr="009A6CD9" w:rsidRDefault="006551E4" w:rsidP="006551E4">
      <w:pPr>
        <w:pStyle w:val="Heading4"/>
      </w:pPr>
      <w:r>
        <w:t>3. Structurally. Trump circumvents by shifting nefarious agency functions to non-unionized agencies.</w:t>
      </w:r>
    </w:p>
    <w:p w14:paraId="46CDC168" w14:textId="77777777" w:rsidR="006551E4" w:rsidRDefault="006551E4" w:rsidP="006551E4">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5E817EFB" w14:textId="77777777" w:rsidR="006551E4" w:rsidRPr="0075648F" w:rsidRDefault="006551E4" w:rsidP="006551E4">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28F158F9" w14:textId="77777777" w:rsidR="006551E4" w:rsidRDefault="006551E4" w:rsidP="006551E4"/>
    <w:p w14:paraId="4DEF109D" w14:textId="77777777" w:rsidR="006551E4" w:rsidRDefault="006551E4" w:rsidP="006551E4">
      <w:pPr>
        <w:pStyle w:val="Heading4"/>
      </w:pPr>
      <w:r>
        <w:t xml:space="preserve">4. Whistleblowing. They won’t do it </w:t>
      </w:r>
      <w:r w:rsidRPr="002A119F">
        <w:rPr>
          <w:u w:val="single"/>
        </w:rPr>
        <w:t>even if</w:t>
      </w:r>
      <w:r>
        <w:t xml:space="preserve"> they have protections.</w:t>
      </w:r>
    </w:p>
    <w:p w14:paraId="675D2DCD" w14:textId="77777777" w:rsidR="006551E4" w:rsidRDefault="006551E4" w:rsidP="006551E4">
      <w:r w:rsidRPr="000A6AB5">
        <w:rPr>
          <w:rStyle w:val="Style13ptBold"/>
        </w:rPr>
        <w:t>Modesitt 21</w:t>
      </w:r>
      <w:r>
        <w:t>,</w:t>
      </w:r>
      <w:r w:rsidRPr="000A6AB5">
        <w:t xml:space="preserve"> Professor of Law at the University of Baltimore School of Law</w:t>
      </w:r>
      <w:r>
        <w:t xml:space="preserve"> (</w:t>
      </w:r>
      <w:r w:rsidRPr="009874E2">
        <w:t>Nancy M. Modesitt</w:t>
      </w:r>
      <w:r>
        <w:t xml:space="preserve">, April 2021, “The War on Whistleblowers,” University of Pennsylvania Journal of Law &amp; Public Affairs, </w:t>
      </w:r>
      <w:r w:rsidRPr="009874E2">
        <w:t>Vol. 6</w:t>
      </w:r>
      <w:r>
        <w:t xml:space="preserve">, No. 4, University of Kansas Libraries, Hein Online) </w:t>
      </w:r>
    </w:p>
    <w:p w14:paraId="7CB2F859" w14:textId="77777777" w:rsidR="006551E4" w:rsidRPr="00121DE0" w:rsidRDefault="006551E4" w:rsidP="006551E4">
      <w:pPr>
        <w:rPr>
          <w:sz w:val="16"/>
        </w:rPr>
      </w:pPr>
      <w:r w:rsidRPr="00224EFB">
        <w:rPr>
          <w:sz w:val="16"/>
        </w:rPr>
        <w:t xml:space="preserve">The history of whistleblowing protections for federal employees has been a movement toward greater statutory protections. However, the actions of the Trump administration have significantly undermined these statutory protections. </w:t>
      </w:r>
      <w:r w:rsidRPr="00224EFB">
        <w:rPr>
          <w:rStyle w:val="Emphasis"/>
          <w:highlight w:val="cyan"/>
        </w:rPr>
        <w:t>Social science</w:t>
      </w:r>
      <w:r w:rsidRPr="00224EFB">
        <w:rPr>
          <w:rStyle w:val="StyleUnderline"/>
          <w:highlight w:val="cyan"/>
        </w:rPr>
        <w:t xml:space="preserve"> research</w:t>
      </w:r>
      <w:r w:rsidRPr="00224EFB">
        <w:rPr>
          <w:rStyle w:val="StyleUnderline"/>
        </w:rPr>
        <w:t xml:space="preserve"> has </w:t>
      </w:r>
      <w:r w:rsidRPr="00224EFB">
        <w:rPr>
          <w:rStyle w:val="StyleUnderline"/>
          <w:highlight w:val="cyan"/>
        </w:rPr>
        <w:t>demonstrated</w:t>
      </w:r>
      <w:r w:rsidRPr="00224EFB">
        <w:rPr>
          <w:rStyle w:val="StyleUnderline"/>
        </w:rPr>
        <w:t xml:space="preserve"> that </w:t>
      </w:r>
      <w:r w:rsidRPr="00224EFB">
        <w:rPr>
          <w:rStyle w:val="Emphasis"/>
          <w:highlight w:val="cyan"/>
        </w:rPr>
        <w:t>whistleblowing</w:t>
      </w:r>
      <w:r w:rsidRPr="00224EFB">
        <w:rPr>
          <w:rStyle w:val="StyleUnderline"/>
        </w:rPr>
        <w:t xml:space="preserve"> behavior </w:t>
      </w:r>
      <w:r w:rsidRPr="00224EFB">
        <w:rPr>
          <w:rStyle w:val="Emphasis"/>
          <w:highlight w:val="cyan"/>
        </w:rPr>
        <w:t>decreases</w:t>
      </w:r>
      <w:r w:rsidRPr="00224EFB">
        <w:rPr>
          <w:rStyle w:val="StyleUnderline"/>
          <w:highlight w:val="cyan"/>
        </w:rPr>
        <w:t xml:space="preserve"> where</w:t>
      </w:r>
      <w:r w:rsidRPr="00224EFB">
        <w:rPr>
          <w:sz w:val="16"/>
        </w:rPr>
        <w:t xml:space="preserve"> organizational </w:t>
      </w:r>
      <w:r w:rsidRPr="00224EFB">
        <w:rPr>
          <w:rStyle w:val="StyleUnderline"/>
          <w:highlight w:val="cyan"/>
        </w:rPr>
        <w:t xml:space="preserve">culture is </w:t>
      </w:r>
      <w:r w:rsidRPr="00224EFB">
        <w:rPr>
          <w:rStyle w:val="Emphasis"/>
          <w:highlight w:val="cyan"/>
        </w:rPr>
        <w:t>not supportive</w:t>
      </w:r>
      <w:r w:rsidRPr="00224EFB">
        <w:rPr>
          <w:rStyle w:val="StyleUnderline"/>
        </w:rPr>
        <w:t xml:space="preserve"> of whistleblowing</w:t>
      </w:r>
      <w:r w:rsidRPr="00224EFB">
        <w:rPr>
          <w:sz w:val="16"/>
        </w:rPr>
        <w:t xml:space="preserve">. 49 </w:t>
      </w:r>
      <w:r w:rsidRPr="00224EFB">
        <w:rPr>
          <w:rStyle w:val="StyleUnderline"/>
        </w:rPr>
        <w:t xml:space="preserve">Even </w:t>
      </w:r>
      <w:r w:rsidRPr="00224EFB">
        <w:rPr>
          <w:rStyle w:val="StyleUnderline"/>
          <w:highlight w:val="cyan"/>
        </w:rPr>
        <w:t xml:space="preserve">though whistleblowers have </w:t>
      </w:r>
      <w:r w:rsidRPr="00224EFB">
        <w:rPr>
          <w:rStyle w:val="Emphasis"/>
          <w:sz w:val="32"/>
          <w:highlight w:val="cyan"/>
        </w:rPr>
        <w:t>the same rights</w:t>
      </w:r>
      <w:r w:rsidRPr="00224EFB">
        <w:rPr>
          <w:rStyle w:val="Emphasis"/>
          <w:sz w:val="32"/>
        </w:rPr>
        <w:t xml:space="preserve"> on paper</w:t>
      </w:r>
      <w:r w:rsidRPr="00224EFB">
        <w:rPr>
          <w:rStyle w:val="StyleUnderline"/>
        </w:rPr>
        <w:t xml:space="preserve"> </w:t>
      </w:r>
      <w:r w:rsidRPr="00224EFB">
        <w:rPr>
          <w:rStyle w:val="StyleUnderline"/>
          <w:highlight w:val="cyan"/>
        </w:rPr>
        <w:t>as</w:t>
      </w:r>
      <w:r w:rsidRPr="00224EFB">
        <w:rPr>
          <w:rStyle w:val="StyleUnderline"/>
        </w:rPr>
        <w:t xml:space="preserve"> they had </w:t>
      </w:r>
      <w:r w:rsidRPr="00224EFB">
        <w:rPr>
          <w:rStyle w:val="StyleUnderline"/>
          <w:highlight w:val="cyan"/>
        </w:rPr>
        <w:t xml:space="preserve">under </w:t>
      </w:r>
      <w:r w:rsidRPr="00224EFB">
        <w:rPr>
          <w:rStyle w:val="Emphasis"/>
          <w:highlight w:val="cyan"/>
        </w:rPr>
        <w:t>previous presidents</w:t>
      </w:r>
      <w:r w:rsidRPr="00224EFB">
        <w:rPr>
          <w:rStyle w:val="StyleUnderline"/>
          <w:highlight w:val="cyan"/>
        </w:rPr>
        <w:t>,</w:t>
      </w:r>
      <w:r w:rsidRPr="00224EFB">
        <w:rPr>
          <w:sz w:val="16"/>
        </w:rPr>
        <w:t xml:space="preserve"> in reality, President </w:t>
      </w:r>
      <w:r w:rsidRPr="00224EFB">
        <w:rPr>
          <w:rStyle w:val="StyleUnderline"/>
          <w:highlight w:val="cyan"/>
        </w:rPr>
        <w:t>Trump</w:t>
      </w:r>
      <w:r w:rsidRPr="00224EFB">
        <w:rPr>
          <w:sz w:val="16"/>
        </w:rPr>
        <w:t xml:space="preserve"> and his administration </w:t>
      </w:r>
      <w:r w:rsidRPr="00224EFB">
        <w:rPr>
          <w:rStyle w:val="StyleUnderline"/>
          <w:highlight w:val="cyan"/>
        </w:rPr>
        <w:t xml:space="preserve">created </w:t>
      </w:r>
      <w:r w:rsidRPr="00224EFB">
        <w:rPr>
          <w:rStyle w:val="Emphasis"/>
          <w:highlight w:val="cyan"/>
        </w:rPr>
        <w:t>a culture</w:t>
      </w:r>
      <w:r w:rsidRPr="00224EFB">
        <w:rPr>
          <w:rStyle w:val="StyleUnderline"/>
        </w:rPr>
        <w:t xml:space="preserve"> where whistleblowing was </w:t>
      </w:r>
      <w:r w:rsidRPr="00224EFB">
        <w:rPr>
          <w:rStyle w:val="Emphasis"/>
          <w:highlight w:val="cyan"/>
        </w:rPr>
        <w:t>fraught with peril</w:t>
      </w:r>
      <w:r w:rsidRPr="00224EFB">
        <w:rPr>
          <w:sz w:val="16"/>
        </w:rPr>
        <w:t xml:space="preserve">. The anti-whistleblowing culture was created by </w:t>
      </w:r>
      <w:r w:rsidRPr="00224EFB">
        <w:rPr>
          <w:rStyle w:val="Emphasis"/>
          <w:highlight w:val="cyan"/>
        </w:rPr>
        <w:t>removing</w:t>
      </w:r>
      <w:r w:rsidRPr="00224EFB">
        <w:rPr>
          <w:rStyle w:val="StyleUnderline"/>
          <w:highlight w:val="cyan"/>
        </w:rPr>
        <w:t xml:space="preserve"> whistleblowers from</w:t>
      </w:r>
      <w:r w:rsidRPr="00224EFB">
        <w:rPr>
          <w:rStyle w:val="StyleUnderline"/>
        </w:rPr>
        <w:t xml:space="preserve"> their </w:t>
      </w:r>
      <w:r w:rsidRPr="00224EFB">
        <w:rPr>
          <w:rStyle w:val="StyleUnderline"/>
          <w:highlight w:val="cyan"/>
        </w:rPr>
        <w:t xml:space="preserve">positions, </w:t>
      </w:r>
      <w:r w:rsidRPr="00224EFB">
        <w:rPr>
          <w:rStyle w:val="Emphasis"/>
          <w:highlight w:val="cyan"/>
        </w:rPr>
        <w:t>threatening</w:t>
      </w:r>
      <w:r w:rsidRPr="00224EFB">
        <w:rPr>
          <w:rStyle w:val="StyleUnderline"/>
        </w:rPr>
        <w:t xml:space="preserve"> them </w:t>
      </w:r>
      <w:r w:rsidRPr="00224EFB">
        <w:rPr>
          <w:rStyle w:val="StyleUnderline"/>
          <w:highlight w:val="cyan"/>
        </w:rPr>
        <w:t xml:space="preserve">on social media, </w:t>
      </w:r>
      <w:r w:rsidRPr="00224EFB">
        <w:rPr>
          <w:rStyle w:val="Emphasis"/>
          <w:highlight w:val="cyan"/>
        </w:rPr>
        <w:t>targeting</w:t>
      </w:r>
      <w:r w:rsidRPr="00224EFB">
        <w:rPr>
          <w:rStyle w:val="StyleUnderline"/>
        </w:rPr>
        <w:t xml:space="preserve"> them </w:t>
      </w:r>
      <w:r w:rsidRPr="00224EFB">
        <w:rPr>
          <w:rStyle w:val="StyleUnderline"/>
          <w:highlight w:val="cyan"/>
        </w:rPr>
        <w:t>with</w:t>
      </w:r>
      <w:r w:rsidRPr="00224EFB">
        <w:rPr>
          <w:rStyle w:val="StyleUnderline"/>
        </w:rPr>
        <w:t xml:space="preserve"> criminal </w:t>
      </w:r>
      <w:r w:rsidRPr="00224EFB">
        <w:rPr>
          <w:rStyle w:val="StyleUnderline"/>
          <w:highlight w:val="cyan"/>
        </w:rPr>
        <w:t>investigations</w:t>
      </w:r>
      <w:r w:rsidRPr="00224EFB">
        <w:rPr>
          <w:sz w:val="16"/>
        </w:rPr>
        <w:t xml:space="preserve"> by the Department of Justice, and undermining the institutions designed to protect whistleblowers. These efforts did not go unnoticed: as early as 2017, a nonprofit was created to assist whistleblowers in the federal government. 50 The organization was sufficiently concerned about government attempts to identify whistleblowers contacting the organization that it required whistleblowers attempting to contact it to use a special browser to limit the government's ability to track users.51</w:t>
      </w:r>
    </w:p>
    <w:p w14:paraId="5059024F" w14:textId="77777777" w:rsidR="006551E4" w:rsidRDefault="006551E4" w:rsidP="006551E4"/>
    <w:p w14:paraId="01BA825F" w14:textId="77777777" w:rsidR="006551E4" w:rsidRDefault="006551E4" w:rsidP="006551E4">
      <w:pPr>
        <w:pStyle w:val="Heading3"/>
      </w:pPr>
      <w:r>
        <w:t>AT: Impact---Polycrisis---1NC</w:t>
      </w:r>
    </w:p>
    <w:p w14:paraId="6B2818AD" w14:textId="77777777" w:rsidR="006551E4" w:rsidRPr="002F3CAC" w:rsidRDefault="006551E4" w:rsidP="006551E4">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7C479E75" w14:textId="77777777" w:rsidR="006551E4" w:rsidRPr="002F3CAC" w:rsidRDefault="006551E4" w:rsidP="006551E4">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12" w:history="1">
        <w:r w:rsidRPr="002F3CAC">
          <w:rPr>
            <w:rFonts w:eastAsia="Calibri"/>
          </w:rPr>
          <w:t>https://www.noahpinion.blog/p/against-polycrisis</w:t>
        </w:r>
      </w:hyperlink>
      <w:r w:rsidRPr="002F3CAC">
        <w:rPr>
          <w:rFonts w:eastAsia="Calibri"/>
        </w:rPr>
        <w:t xml:space="preserve">) </w:t>
      </w:r>
    </w:p>
    <w:p w14:paraId="6296D7C7" w14:textId="77777777" w:rsidR="006551E4" w:rsidRPr="002F3CAC" w:rsidRDefault="006551E4" w:rsidP="006551E4">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13"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4"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4FE0CF13" w14:textId="77777777" w:rsidR="006551E4" w:rsidRPr="002F3CAC" w:rsidRDefault="006551E4" w:rsidP="006551E4">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15"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7E74E750" w14:textId="77777777" w:rsidR="006551E4" w:rsidRPr="002F3CAC" w:rsidRDefault="006551E4" w:rsidP="006551E4">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6"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65DAD8FA" w14:textId="77777777" w:rsidR="006551E4" w:rsidRPr="002F3CAC" w:rsidRDefault="006551E4" w:rsidP="006551E4">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17C2E4D6" w14:textId="77777777" w:rsidR="006551E4" w:rsidRPr="002F3CAC" w:rsidRDefault="006551E4" w:rsidP="006551E4">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7"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2AD19C71" w14:textId="77777777" w:rsidR="006551E4" w:rsidRPr="002F3CAC" w:rsidRDefault="006551E4" w:rsidP="006551E4">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466B6574" w14:textId="77777777" w:rsidR="006551E4" w:rsidRPr="002F3CAC" w:rsidRDefault="006551E4" w:rsidP="006551E4">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211FFB25" w14:textId="77777777" w:rsidR="006551E4" w:rsidRPr="002F3CAC" w:rsidRDefault="006551E4" w:rsidP="006551E4">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62F27269" w14:textId="77777777" w:rsidR="006551E4" w:rsidRPr="002F3CAC" w:rsidRDefault="006551E4" w:rsidP="006551E4">
      <w:pPr>
        <w:rPr>
          <w:rFonts w:eastAsia="Calibri"/>
          <w:b/>
          <w:bCs/>
          <w:sz w:val="16"/>
        </w:rPr>
      </w:pPr>
      <w:r w:rsidRPr="002F3CAC">
        <w:rPr>
          <w:rFonts w:eastAsia="Calibri"/>
          <w:b/>
          <w:bCs/>
          <w:sz w:val="16"/>
        </w:rPr>
        <w:t>Buffer mechanisms in the global political economy of the 2020s</w:t>
      </w:r>
    </w:p>
    <w:p w14:paraId="0A1C1A49" w14:textId="77777777" w:rsidR="006551E4" w:rsidRPr="002F3CAC" w:rsidRDefault="006551E4" w:rsidP="006551E4">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8"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9"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73292AD3" w14:textId="77777777" w:rsidR="006551E4" w:rsidRPr="002F3CAC" w:rsidRDefault="006551E4" w:rsidP="006551E4">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0D5CC55C" w14:textId="77777777" w:rsidR="006551E4" w:rsidRPr="002F3CAC" w:rsidRDefault="006551E4" w:rsidP="006551E4">
      <w:pPr>
        <w:rPr>
          <w:rFonts w:eastAsia="Calibri"/>
          <w:color w:val="0563C1"/>
          <w:u w:val="single"/>
        </w:rPr>
      </w:pPr>
      <w:r w:rsidRPr="002F3CAC">
        <w:rPr>
          <w:rFonts w:eastAsia="Calibri"/>
          <w:noProof/>
          <w:color w:val="0563C1"/>
          <w:u w:val="single"/>
        </w:rPr>
        <w:drawing>
          <wp:inline distT="0" distB="0" distL="0" distR="0" wp14:anchorId="2E7A572A" wp14:editId="266EB2D6">
            <wp:extent cx="11125200" cy="4286250"/>
            <wp:effectExtent l="0" t="0" r="0" b="0"/>
            <wp:docPr id="948681629" name="Picture 4" descr="A graph showing the growth of a stock market&#10;&#10;AI-generated content may be incorrect.">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3B0C12B2" w14:textId="77777777" w:rsidR="006551E4" w:rsidRPr="002F3CAC" w:rsidRDefault="006551E4" w:rsidP="006551E4">
      <w:pPr>
        <w:rPr>
          <w:rFonts w:eastAsia="Calibri"/>
        </w:rPr>
      </w:pPr>
      <w:r w:rsidRPr="002F3CAC">
        <w:rPr>
          <w:rFonts w:eastAsia="Calibri"/>
        </w:rPr>
        <w:fldChar w:fldCharType="end"/>
      </w:r>
    </w:p>
    <w:p w14:paraId="5935F9F3" w14:textId="77777777" w:rsidR="006551E4" w:rsidRPr="002F3CAC" w:rsidRDefault="006551E4" w:rsidP="006551E4">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06C2BD77" w14:textId="77777777" w:rsidR="006551E4" w:rsidRPr="002F3CAC" w:rsidRDefault="006551E4" w:rsidP="006551E4">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77EB3E11" w14:textId="77777777" w:rsidR="006551E4" w:rsidRPr="002F3CAC" w:rsidRDefault="006551E4" w:rsidP="006551E4">
      <w:pPr>
        <w:rPr>
          <w:rFonts w:eastAsia="Calibri"/>
          <w:sz w:val="16"/>
        </w:rPr>
      </w:pPr>
      <w:r w:rsidRPr="002F3CAC">
        <w:rPr>
          <w:rFonts w:eastAsia="Calibri"/>
          <w:sz w:val="16"/>
        </w:rPr>
        <w:t>Though it’s too early to tell, the results of last week’s midterm elections in the U.S. — which were </w:t>
      </w:r>
      <w:hyperlink r:id="rId22"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6B90917" w14:textId="77777777" w:rsidR="006551E4" w:rsidRPr="002F3CAC" w:rsidRDefault="006551E4" w:rsidP="006551E4">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23" w:history="1">
        <w:r w:rsidRPr="002F3CAC">
          <w:rPr>
            <w:rFonts w:eastAsia="Calibri"/>
            <w:color w:val="0563C1"/>
            <w:sz w:val="16"/>
            <w:u w:val="single"/>
          </w:rPr>
          <w:t>from May</w:t>
        </w:r>
      </w:hyperlink>
      <w:r w:rsidRPr="002F3CAC">
        <w:rPr>
          <w:rFonts w:eastAsia="Calibri"/>
          <w:sz w:val="16"/>
        </w:rPr>
        <w:t>:</w:t>
      </w:r>
    </w:p>
    <w:p w14:paraId="539E7505" w14:textId="77777777" w:rsidR="006551E4" w:rsidRPr="002F3CAC" w:rsidRDefault="006551E4" w:rsidP="006551E4">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0FC2D77" w14:textId="77777777" w:rsidR="006551E4" w:rsidRPr="002F3CAC" w:rsidRDefault="006551E4" w:rsidP="006551E4">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6568F03E" w14:textId="77777777" w:rsidR="006551E4" w:rsidRPr="002F3CAC" w:rsidRDefault="006551E4" w:rsidP="006551E4">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24"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25" w:history="1">
        <w:r w:rsidRPr="002F3CAC">
          <w:rPr>
            <w:rFonts w:eastAsia="Calibri"/>
            <w:color w:val="0563C1"/>
            <w:sz w:val="16"/>
            <w:u w:val="single"/>
          </w:rPr>
          <w:t>keeping its nuclear plants open</w:t>
        </w:r>
      </w:hyperlink>
      <w:r w:rsidRPr="002F3CAC">
        <w:rPr>
          <w:rFonts w:eastAsia="Calibri"/>
          <w:sz w:val="16"/>
        </w:rPr>
        <w:t>, at least for a while.)</w:t>
      </w:r>
    </w:p>
    <w:p w14:paraId="05D55557" w14:textId="77777777" w:rsidR="006551E4" w:rsidRPr="002F3CAC" w:rsidRDefault="006551E4" w:rsidP="006551E4">
      <w:pPr>
        <w:rPr>
          <w:rFonts w:eastAsia="Calibri"/>
          <w:sz w:val="16"/>
        </w:rPr>
      </w:pPr>
      <w:r w:rsidRPr="002F3CAC">
        <w:rPr>
          <w:rFonts w:eastAsia="Calibri"/>
          <w:u w:val="single"/>
        </w:rPr>
        <w:t>The rapid adoption of renewables will, in turn, drive down their price, through </w:t>
      </w:r>
      <w:hyperlink r:id="rId26"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6437AF3D" w14:textId="77777777" w:rsidR="006551E4" w:rsidRPr="002F3CAC" w:rsidRDefault="006551E4" w:rsidP="006551E4">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7"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8"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474A9FAF" w14:textId="77777777" w:rsidR="006551E4" w:rsidRPr="002F3CAC" w:rsidRDefault="006551E4" w:rsidP="006551E4">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9" w:history="1">
        <w:r w:rsidRPr="002F3CAC">
          <w:rPr>
            <w:rFonts w:eastAsia="Calibri"/>
            <w:u w:val="single"/>
          </w:rPr>
          <w:t>most developing countries are doing OK</w:t>
        </w:r>
      </w:hyperlink>
      <w:r w:rsidRPr="002F3CAC">
        <w:rPr>
          <w:rFonts w:eastAsia="Calibri"/>
          <w:sz w:val="16"/>
        </w:rPr>
        <w:t>.</w:t>
      </w:r>
    </w:p>
    <w:p w14:paraId="14DCE554" w14:textId="77777777" w:rsidR="006551E4" w:rsidRPr="002F3CAC" w:rsidRDefault="006551E4" w:rsidP="006551E4">
      <w:pPr>
        <w:rPr>
          <w:rFonts w:eastAsia="Calibri"/>
        </w:rPr>
      </w:pPr>
    </w:p>
    <w:p w14:paraId="79567871" w14:textId="77777777" w:rsidR="006551E4" w:rsidRDefault="006551E4" w:rsidP="006551E4">
      <w:pPr>
        <w:rPr>
          <w:sz w:val="16"/>
        </w:rPr>
      </w:pPr>
    </w:p>
    <w:p w14:paraId="05577859" w14:textId="77777777" w:rsidR="006551E4" w:rsidRPr="00B06AA0" w:rsidRDefault="006551E4" w:rsidP="006551E4">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!D---Disease---1NC</w:t>
      </w:r>
    </w:p>
    <w:p w14:paraId="07B09406" w14:textId="77777777" w:rsidR="006551E4" w:rsidRPr="00B06AA0" w:rsidRDefault="006551E4" w:rsidP="006551E4">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1C2B6BAB" w14:textId="77777777" w:rsidR="006551E4" w:rsidRPr="00B06AA0" w:rsidRDefault="006551E4" w:rsidP="006551E4">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30"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48CE4F85" w14:textId="77777777" w:rsidR="006551E4" w:rsidRPr="00B06AA0" w:rsidRDefault="006551E4" w:rsidP="006551E4">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2DCD7756" w14:textId="77777777" w:rsidR="006551E4" w:rsidRPr="00B06AA0" w:rsidRDefault="006551E4" w:rsidP="006551E4">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E67E5CD" w14:textId="77777777" w:rsidR="006551E4" w:rsidRPr="00B06AA0" w:rsidRDefault="006551E4" w:rsidP="006551E4">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32E7AEDB" w14:textId="77777777" w:rsidR="006551E4" w:rsidRPr="00B06AA0" w:rsidRDefault="006551E4" w:rsidP="006551E4">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7D2BE909" w14:textId="77777777" w:rsidR="006551E4" w:rsidRPr="00B06AA0" w:rsidRDefault="006551E4" w:rsidP="006551E4">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18980A8A" w14:textId="77777777" w:rsidR="006551E4" w:rsidRPr="00B06AA0" w:rsidRDefault="006551E4" w:rsidP="006551E4">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1BD904CF" w14:textId="77777777" w:rsidR="006551E4" w:rsidRPr="00B06AA0" w:rsidRDefault="006551E4" w:rsidP="006551E4">
      <w:pPr>
        <w:rPr>
          <w:rFonts w:eastAsia="Calibri"/>
          <w:sz w:val="16"/>
        </w:rPr>
      </w:pPr>
    </w:p>
    <w:p w14:paraId="6F9A4746" w14:textId="77777777" w:rsidR="006551E4" w:rsidRDefault="006551E4" w:rsidP="006551E4">
      <w:pPr>
        <w:pStyle w:val="Heading3"/>
        <w:rPr>
          <w:rFonts w:eastAsia="Calibri"/>
        </w:rPr>
      </w:pPr>
      <w:r>
        <w:rPr>
          <w:rFonts w:eastAsia="Calibri"/>
        </w:rPr>
        <w:t>AT: Impact---Surveillance---1NC</w:t>
      </w:r>
      <w:r>
        <w:rPr>
          <w:rFonts w:eastAsia="Calibri"/>
        </w:rPr>
        <w:br/>
      </w:r>
    </w:p>
    <w:p w14:paraId="0CAD2C9D" w14:textId="77777777" w:rsidR="006551E4" w:rsidRDefault="006551E4" w:rsidP="006551E4">
      <w:pPr>
        <w:pStyle w:val="Heading4"/>
      </w:pPr>
      <w:r>
        <w:t>No impact, card doesn’t say extinction nor have a scenario for it.</w:t>
      </w:r>
    </w:p>
    <w:p w14:paraId="6A9530F7" w14:textId="77777777" w:rsidR="006551E4" w:rsidRDefault="006551E4" w:rsidP="006551E4"/>
    <w:p w14:paraId="78845AD4" w14:textId="77777777" w:rsidR="006551E4" w:rsidRPr="006F58BA" w:rsidRDefault="006551E4" w:rsidP="006551E4">
      <w:pPr>
        <w:pStyle w:val="Heading4"/>
      </w:pPr>
      <w:r>
        <w:t xml:space="preserve">Thumped by the patriot act and other alt causes the plan doesn’t solve. </w:t>
      </w:r>
    </w:p>
    <w:p w14:paraId="089D74D3" w14:textId="77777777" w:rsidR="006551E4" w:rsidRPr="00B06AA0" w:rsidRDefault="006551E4" w:rsidP="006551E4">
      <w:pPr>
        <w:rPr>
          <w:rFonts w:eastAsia="Calibri"/>
          <w:sz w:val="16"/>
        </w:rPr>
      </w:pPr>
    </w:p>
    <w:p w14:paraId="1B97753B" w14:textId="77777777" w:rsidR="006551E4" w:rsidRDefault="006551E4" w:rsidP="006551E4"/>
    <w:p w14:paraId="1C792337" w14:textId="77777777" w:rsidR="006551E4" w:rsidRDefault="006551E4" w:rsidP="006551E4">
      <w:pPr>
        <w:pStyle w:val="Heading2"/>
      </w:pPr>
      <w:r>
        <w:t>Adv---Standard of Review</w:t>
      </w:r>
    </w:p>
    <w:p w14:paraId="6E48B318" w14:textId="77777777" w:rsidR="006551E4" w:rsidRDefault="006551E4" w:rsidP="006551E4">
      <w:pPr>
        <w:pStyle w:val="Heading3"/>
      </w:pPr>
      <w:r>
        <w:t>1nc – Precedent Fake</w:t>
      </w:r>
    </w:p>
    <w:p w14:paraId="760B8FCF" w14:textId="77777777" w:rsidR="006551E4" w:rsidRDefault="006551E4" w:rsidP="006551E4">
      <w:pPr>
        <w:pStyle w:val="Heading4"/>
      </w:pPr>
      <w:r>
        <w:t>Precedent advantages are presumptively zero – the court does not care and blatantly, repeatedly violates precedent.</w:t>
      </w:r>
    </w:p>
    <w:p w14:paraId="3498EE36" w14:textId="77777777" w:rsidR="006551E4" w:rsidRPr="00FF26A3" w:rsidRDefault="006551E4" w:rsidP="006551E4">
      <w:r w:rsidRPr="00FF26A3">
        <w:rPr>
          <w:b/>
          <w:bCs/>
          <w:sz w:val="26"/>
          <w:szCs w:val="26"/>
        </w:rPr>
        <w:t>Murray et. al. 23</w:t>
      </w:r>
      <w:r>
        <w:t xml:space="preserve">, *Professor of Law, NYU, **Professor of Law, </w:t>
      </w:r>
      <w:r w:rsidRPr="00FF26A3">
        <w:rPr>
          <w:sz w:val="14"/>
          <w:szCs w:val="14"/>
        </w:rPr>
        <w:t>Michigan</w:t>
      </w:r>
      <w:r>
        <w:t>, ***Professor of Law, Pennsylvania, ****Comedian, *****Political Commentator (Melissa Murray*, Leah Litman**, Kate Shaw***, Jon Lovett****, Elie Mystal*****, “The Dobbs Decision Hasn’t Aged Well,” Strict Scrutiny, August 7</w:t>
      </w:r>
      <w:r w:rsidRPr="00FF26A3">
        <w:rPr>
          <w:vertAlign w:val="superscript"/>
        </w:rPr>
        <w:t>th</w:t>
      </w:r>
      <w:r>
        <w:t xml:space="preserve">, 2023, </w:t>
      </w:r>
      <w:hyperlink r:id="rId31" w:history="1">
        <w:r w:rsidRPr="00265356">
          <w:rPr>
            <w:rStyle w:val="Hyperlink"/>
          </w:rPr>
          <w:t>https://crooked.com/podcast/the-dobbs-decision-hasnt-aged-well/</w:t>
        </w:r>
      </w:hyperlink>
      <w:r>
        <w:t>) rose</w:t>
      </w:r>
    </w:p>
    <w:p w14:paraId="69F76AC0" w14:textId="77777777" w:rsidR="006551E4" w:rsidRPr="00FD78BB" w:rsidRDefault="006551E4" w:rsidP="006551E4">
      <w:pPr>
        <w:rPr>
          <w:u w:val="single"/>
        </w:rPr>
      </w:pPr>
      <w:r w:rsidRPr="00FF26A3">
        <w:rPr>
          <w:sz w:val="16"/>
        </w:rPr>
        <w:t xml:space="preserve">Melissa Murray Oh, really? Do you think the public perceives that this was a political decision? Like, I’m going to be fully straight up about this. Like, it seems really weird to me that </w:t>
      </w:r>
      <w:r w:rsidRPr="00666374">
        <w:rPr>
          <w:highlight w:val="green"/>
          <w:u w:val="single"/>
        </w:rPr>
        <w:t>Roe</w:t>
      </w:r>
      <w:r w:rsidRPr="00FD78BB">
        <w:rPr>
          <w:u w:val="single"/>
        </w:rPr>
        <w:t xml:space="preserve"> and Casey </w:t>
      </w:r>
      <w:r w:rsidRPr="00666374">
        <w:rPr>
          <w:highlight w:val="green"/>
          <w:u w:val="single"/>
        </w:rPr>
        <w:t>withstood a million</w:t>
      </w:r>
      <w:r w:rsidRPr="00FD78BB">
        <w:rPr>
          <w:u w:val="single"/>
        </w:rPr>
        <w:t xml:space="preserve"> different </w:t>
      </w:r>
      <w:r w:rsidRPr="00666374">
        <w:rPr>
          <w:highlight w:val="green"/>
          <w:u w:val="single"/>
        </w:rPr>
        <w:t>challenges over</w:t>
      </w:r>
      <w:r w:rsidRPr="00FD78BB">
        <w:rPr>
          <w:u w:val="single"/>
        </w:rPr>
        <w:t xml:space="preserve"> the course of the last </w:t>
      </w:r>
      <w:r w:rsidRPr="00666374">
        <w:rPr>
          <w:highlight w:val="green"/>
          <w:u w:val="single"/>
        </w:rPr>
        <w:t>50 years</w:t>
      </w:r>
      <w:r w:rsidRPr="00FD78BB">
        <w:rPr>
          <w:u w:val="single"/>
        </w:rPr>
        <w:t xml:space="preserve">. </w:t>
      </w:r>
      <w:r w:rsidRPr="00FF26A3">
        <w:rPr>
          <w:sz w:val="16"/>
        </w:rPr>
        <w:t xml:space="preserve">Not a million, but a lot. </w:t>
      </w:r>
      <w:r w:rsidRPr="00FD78BB">
        <w:rPr>
          <w:u w:val="single"/>
        </w:rPr>
        <w:t xml:space="preserve">And it survived each and every time. </w:t>
      </w:r>
      <w:r w:rsidRPr="00666374">
        <w:rPr>
          <w:highlight w:val="green"/>
          <w:u w:val="single"/>
        </w:rPr>
        <w:t>And then suddenly</w:t>
      </w:r>
      <w:r w:rsidRPr="00FF26A3">
        <w:rPr>
          <w:sz w:val="16"/>
        </w:rPr>
        <w:t xml:space="preserve"> Ruth Bader Ginsburg dies in September 2020. Amy Coney Barrett gets installed on the court in October 2020. Now </w:t>
      </w:r>
      <w:r w:rsidRPr="00666374">
        <w:rPr>
          <w:highlight w:val="green"/>
          <w:u w:val="single"/>
        </w:rPr>
        <w:t>we have a</w:t>
      </w:r>
      <w:r w:rsidRPr="00FD78BB">
        <w:rPr>
          <w:u w:val="single"/>
        </w:rPr>
        <w:t xml:space="preserve"> 63 conservative </w:t>
      </w:r>
      <w:r w:rsidRPr="00666374">
        <w:rPr>
          <w:highlight w:val="green"/>
          <w:u w:val="single"/>
        </w:rPr>
        <w:t>supermajority</w:t>
      </w:r>
      <w:r w:rsidRPr="00FD78BB">
        <w:rPr>
          <w:u w:val="single"/>
        </w:rPr>
        <w:t>, and all of a sudden Mississippi has changed its request before the court.</w:t>
      </w:r>
      <w:r w:rsidRPr="00FF26A3">
        <w:rPr>
          <w:sz w:val="16"/>
        </w:rPr>
        <w:t xml:space="preserve"> Like before, they were just like, we have a very modest ask. Tell us about viability. Now they’re like, you know what? Just overrule Roe and Casey and the court does it. </w:t>
      </w:r>
      <w:r w:rsidRPr="00FD78BB">
        <w:rPr>
          <w:u w:val="single"/>
        </w:rPr>
        <w:t xml:space="preserve">Like, </w:t>
      </w:r>
      <w:r w:rsidRPr="00666374">
        <w:rPr>
          <w:highlight w:val="green"/>
          <w:u w:val="single"/>
        </w:rPr>
        <w:t>how can it not be political</w:t>
      </w:r>
      <w:r w:rsidRPr="00FD78BB">
        <w:rPr>
          <w:u w:val="single"/>
        </w:rPr>
        <w:t xml:space="preserve">? How can it not be about the changing personnel of this court? Like, </w:t>
      </w:r>
      <w:r w:rsidRPr="00666374">
        <w:rPr>
          <w:highlight w:val="green"/>
          <w:u w:val="single"/>
        </w:rPr>
        <w:t>how is it about principle</w:t>
      </w:r>
      <w:r w:rsidRPr="00FD78BB">
        <w:rPr>
          <w:u w:val="single"/>
        </w:rPr>
        <w:t xml:space="preserve"> when in the past we never had anything like this, even though these questions had repeatedly come before the court?</w:t>
      </w:r>
    </w:p>
    <w:p w14:paraId="53C73F7C" w14:textId="77777777" w:rsidR="006551E4" w:rsidRPr="00FF26A3" w:rsidRDefault="006551E4" w:rsidP="006551E4">
      <w:pPr>
        <w:rPr>
          <w:sz w:val="16"/>
        </w:rPr>
      </w:pPr>
      <w:r w:rsidRPr="00FF26A3">
        <w:rPr>
          <w:sz w:val="16"/>
        </w:rPr>
        <w:t>Leah Litman Well, also, they said it was about personnel and politics, like in the debates leading up to the 2016 election, Donald Trump was literally asked about Roe versus Wade. And what did he say?</w:t>
      </w:r>
    </w:p>
    <w:p w14:paraId="1DDB5BEE" w14:textId="77777777" w:rsidR="006551E4" w:rsidRPr="00FF26A3" w:rsidRDefault="006551E4" w:rsidP="006551E4">
      <w:pPr>
        <w:rPr>
          <w:sz w:val="16"/>
        </w:rPr>
      </w:pPr>
      <w:r w:rsidRPr="00FF26A3">
        <w:rPr>
          <w:sz w:val="16"/>
        </w:rPr>
        <w:t>Clip Well, if that would happen, because I am pro-life and I will be appointing pro-life judges, I would think that that will go back to the individual states. But I’m asking you specifically, would you like to overturn that? It’ll go back to the states. What I’m asking you, sir, is do you want to see the court overturned? You just said you want to see the court protect the Second Amendment. Do you want to see the court overturn Roe? If we put another two or perhaps three justices on, that’s really what’s going to be has that will happen? And that’ll happen automatically, in my opinion, because I am putting pro-life justices on the court.</w:t>
      </w:r>
    </w:p>
    <w:p w14:paraId="036271D0" w14:textId="77777777" w:rsidR="006551E4" w:rsidRPr="00FF26A3" w:rsidRDefault="006551E4" w:rsidP="006551E4">
      <w:pPr>
        <w:rPr>
          <w:sz w:val="16"/>
        </w:rPr>
      </w:pPr>
      <w:r w:rsidRPr="00FF26A3">
        <w:rPr>
          <w:sz w:val="16"/>
        </w:rPr>
        <w:t>Kate Shaw He said it’ll happen automatically. And I was like, well, no, exactly. But then I was like, Oh, no, he was right. Actually, it did kind of happen.</w:t>
      </w:r>
    </w:p>
    <w:p w14:paraId="72B4DC73" w14:textId="77777777" w:rsidR="006551E4" w:rsidRPr="00FF26A3" w:rsidRDefault="006551E4" w:rsidP="006551E4">
      <w:pPr>
        <w:rPr>
          <w:sz w:val="16"/>
        </w:rPr>
      </w:pPr>
      <w:r w:rsidRPr="00FF26A3">
        <w:rPr>
          <w:sz w:val="16"/>
        </w:rPr>
        <w:t>Melissa Murray He’s he’s really truthful about a lot of things. Roe, the fact that he’s getting indicted, like, I mean, he’s good on some of these things.</w:t>
      </w:r>
    </w:p>
    <w:p w14:paraId="1F7A2835" w14:textId="77777777" w:rsidR="006551E4" w:rsidRPr="00FF26A3" w:rsidRDefault="006551E4" w:rsidP="006551E4">
      <w:pPr>
        <w:rPr>
          <w:sz w:val="16"/>
        </w:rPr>
      </w:pPr>
      <w:r w:rsidRPr="00FF26A3">
        <w:rPr>
          <w:sz w:val="16"/>
        </w:rPr>
        <w:t>Jon Lovett There is is that kind of an Alito way that he’s sort of flipping the logic on its head because there is the kind of Alito grievance politics that’s seeping in here, which is saying, if you’re telling me that there would be incredible negative political ramifications because of the monumental unpopularity of this decision, while you’ve only emboldened me and forced my hand, because if I were to allow the fact that this nation would revile this choice, well, then don’t I have no choice but on principle to do it anyway, thus, to prove that this Supreme Court is beyond politics.</w:t>
      </w:r>
    </w:p>
    <w:p w14:paraId="2C65399E" w14:textId="77777777" w:rsidR="006551E4" w:rsidRPr="00FF26A3" w:rsidRDefault="006551E4" w:rsidP="006551E4">
      <w:pPr>
        <w:rPr>
          <w:sz w:val="16"/>
        </w:rPr>
      </w:pPr>
      <w:r w:rsidRPr="00FF26A3">
        <w:rPr>
          <w:sz w:val="16"/>
        </w:rPr>
        <w:t>Melissa Murray Spoken like a guy that was rejected for the prom. That’s like. That’s like, rejected from the prom.</w:t>
      </w:r>
    </w:p>
    <w:p w14:paraId="42603D5D" w14:textId="77777777" w:rsidR="006551E4" w:rsidRPr="00FF26A3" w:rsidRDefault="006551E4" w:rsidP="006551E4">
      <w:pPr>
        <w:rPr>
          <w:sz w:val="16"/>
        </w:rPr>
      </w:pPr>
      <w:r w:rsidRPr="00FF26A3">
        <w:rPr>
          <w:sz w:val="16"/>
        </w:rPr>
        <w:t>Kate Shaw You all made me do. Yeah.</w:t>
      </w:r>
    </w:p>
    <w:p w14:paraId="011EDFE5" w14:textId="77777777" w:rsidR="006551E4" w:rsidRPr="00FF26A3" w:rsidRDefault="006551E4" w:rsidP="006551E4">
      <w:pPr>
        <w:rPr>
          <w:sz w:val="16"/>
        </w:rPr>
      </w:pPr>
      <w:r w:rsidRPr="00FF26A3">
        <w:rPr>
          <w:sz w:val="16"/>
        </w:rPr>
        <w:t>Jon Lovett Yeah. And the more political pressure I feel, the only the more sure I am that I have that that this is the right call. Because that shows you just how righteous a court we have, because this group of people were put in place to defy the public. Well, but in this anti majoritarian way and so good for us the more you hate the better I feel.</w:t>
      </w:r>
    </w:p>
    <w:p w14:paraId="18801622" w14:textId="77777777" w:rsidR="006551E4" w:rsidRPr="00FF26A3" w:rsidRDefault="006551E4" w:rsidP="006551E4">
      <w:pPr>
        <w:rPr>
          <w:sz w:val="16"/>
        </w:rPr>
      </w:pPr>
      <w:r w:rsidRPr="00FF26A3">
        <w:rPr>
          <w:sz w:val="16"/>
        </w:rPr>
        <w:t>Melissa Murray Think about it hard. Like.</w:t>
      </w:r>
    </w:p>
    <w:p w14:paraId="04DDC3D7" w14:textId="77777777" w:rsidR="006551E4" w:rsidRPr="00FF26A3" w:rsidRDefault="006551E4" w:rsidP="006551E4">
      <w:pPr>
        <w:rPr>
          <w:sz w:val="16"/>
        </w:rPr>
      </w:pPr>
      <w:r w:rsidRPr="00FF26A3">
        <w:rPr>
          <w:sz w:val="16"/>
        </w:rPr>
        <w:t xml:space="preserve">Kate Shaw </w:t>
      </w:r>
      <w:r w:rsidRPr="00FD78BB">
        <w:rPr>
          <w:u w:val="single"/>
        </w:rPr>
        <w:t xml:space="preserve">And also honestly they did I think in like </w:t>
      </w:r>
      <w:r w:rsidRPr="00666374">
        <w:rPr>
          <w:highlight w:val="green"/>
          <w:u w:val="single"/>
        </w:rPr>
        <w:t>the Casey court</w:t>
      </w:r>
      <w:r w:rsidRPr="00FD78BB">
        <w:rPr>
          <w:u w:val="single"/>
        </w:rPr>
        <w:t xml:space="preserve"> which we’ve been talking about they </w:t>
      </w:r>
      <w:r w:rsidRPr="00666374">
        <w:rPr>
          <w:highlight w:val="green"/>
          <w:u w:val="single"/>
        </w:rPr>
        <w:t>did genuinely care about the institution of the court and its perceived legitimacy</w:t>
      </w:r>
      <w:r w:rsidRPr="00FD78BB">
        <w:rPr>
          <w:u w:val="single"/>
        </w:rPr>
        <w:t xml:space="preserve"> and that’s why I like this</w:t>
      </w:r>
      <w:r w:rsidRPr="00FF26A3">
        <w:rPr>
          <w:sz w:val="16"/>
        </w:rPr>
        <w:t xml:space="preserve">. That’s the the language that, again, Alito is disparaging from Casey. Was the justices surprising a lot of people, defying a lot of expectations and upholding, in this opinion, written by some Republican appointees, the kind of core of Roe by saying, like if guys, if we reverse course now just after this personnel shift, it’s going to be pretty obvious that we’re a political body. You know what? We’re not we don’t want to be. </w:t>
      </w:r>
      <w:r w:rsidRPr="00FD78BB">
        <w:rPr>
          <w:u w:val="single"/>
        </w:rPr>
        <w:t xml:space="preserve">And Sam </w:t>
      </w:r>
      <w:r w:rsidRPr="00666374">
        <w:rPr>
          <w:highlight w:val="green"/>
          <w:u w:val="single"/>
        </w:rPr>
        <w:t>Alito</w:t>
      </w:r>
      <w:r w:rsidRPr="00FD78BB">
        <w:rPr>
          <w:u w:val="single"/>
        </w:rPr>
        <w:t xml:space="preserve"> was </w:t>
      </w:r>
      <w:r w:rsidRPr="00666374">
        <w:rPr>
          <w:highlight w:val="green"/>
          <w:u w:val="single"/>
        </w:rPr>
        <w:t>just</w:t>
      </w:r>
      <w:r w:rsidRPr="00FD78BB">
        <w:rPr>
          <w:u w:val="single"/>
        </w:rPr>
        <w:t xml:space="preserve"> like </w:t>
      </w:r>
      <w:r w:rsidRPr="00666374">
        <w:rPr>
          <w:highlight w:val="green"/>
          <w:u w:val="single"/>
        </w:rPr>
        <w:t>fully</w:t>
      </w:r>
      <w:r w:rsidRPr="00FD78BB">
        <w:rPr>
          <w:u w:val="single"/>
        </w:rPr>
        <w:t xml:space="preserve"> kind of </w:t>
      </w:r>
      <w:r w:rsidRPr="00666374">
        <w:rPr>
          <w:highlight w:val="green"/>
          <w:u w:val="single"/>
        </w:rPr>
        <w:t>ran</w:t>
      </w:r>
      <w:r w:rsidRPr="00FD78BB">
        <w:rPr>
          <w:u w:val="single"/>
        </w:rPr>
        <w:t xml:space="preserve"> right </w:t>
      </w:r>
      <w:r w:rsidRPr="00666374">
        <w:rPr>
          <w:highlight w:val="green"/>
          <w:u w:val="single"/>
        </w:rPr>
        <w:t>into that thread</w:t>
      </w:r>
      <w:r w:rsidRPr="00FD78BB">
        <w:rPr>
          <w:u w:val="single"/>
        </w:rPr>
        <w:t xml:space="preserve">. </w:t>
      </w:r>
      <w:r w:rsidRPr="00FF26A3">
        <w:rPr>
          <w:sz w:val="16"/>
        </w:rPr>
        <w:t>And like you said, it sort of actually inverted its logic and that that’s precisely the reason we have to move forward.</w:t>
      </w:r>
    </w:p>
    <w:p w14:paraId="4AAEB189" w14:textId="77777777" w:rsidR="006551E4" w:rsidRPr="00FD78BB" w:rsidRDefault="006551E4" w:rsidP="006551E4">
      <w:pPr>
        <w:rPr>
          <w:u w:val="single"/>
        </w:rPr>
      </w:pPr>
      <w:r w:rsidRPr="00FF26A3">
        <w:rPr>
          <w:sz w:val="16"/>
        </w:rPr>
        <w:t xml:space="preserve">Jon Lovett I’m curious what you all think about the way Amy Coney Barrett talked about this during her confirmation. Because what was striking to me is just sort of an observer and political pundit who didn’t go to law school is she took these great pains to basically avoid saying that she didn’t respect precedent because what she or the way she said it was. Well, if a precedent truly is important, it won’t come to me. </w:t>
      </w:r>
      <w:r w:rsidRPr="00FD78BB">
        <w:rPr>
          <w:u w:val="single"/>
        </w:rPr>
        <w:t xml:space="preserve">Whereas </w:t>
      </w:r>
      <w:r w:rsidRPr="00666374">
        <w:rPr>
          <w:highlight w:val="green"/>
          <w:u w:val="single"/>
        </w:rPr>
        <w:t>Alito is saying</w:t>
      </w:r>
      <w:r w:rsidRPr="00FD78BB">
        <w:rPr>
          <w:u w:val="single"/>
        </w:rPr>
        <w:t xml:space="preserve"> I don’t care about </w:t>
      </w:r>
      <w:r w:rsidRPr="00666374">
        <w:rPr>
          <w:highlight w:val="green"/>
          <w:u w:val="single"/>
        </w:rPr>
        <w:t>I don’t care about precedent</w:t>
      </w:r>
      <w:r w:rsidRPr="00FD78BB">
        <w:rPr>
          <w:u w:val="single"/>
        </w:rPr>
        <w:t xml:space="preserve">, all </w:t>
      </w:r>
      <w:r w:rsidRPr="00666374">
        <w:rPr>
          <w:highlight w:val="green"/>
          <w:u w:val="single"/>
        </w:rPr>
        <w:t>that doesn’t factor in</w:t>
      </w:r>
      <w:r w:rsidRPr="00FD78BB">
        <w:rPr>
          <w:u w:val="single"/>
        </w:rPr>
        <w:t>.</w:t>
      </w:r>
    </w:p>
    <w:p w14:paraId="2ADDAD39" w14:textId="77777777" w:rsidR="006551E4" w:rsidRPr="00FF26A3" w:rsidRDefault="006551E4" w:rsidP="006551E4">
      <w:pPr>
        <w:rPr>
          <w:sz w:val="16"/>
        </w:rPr>
      </w:pPr>
      <w:r w:rsidRPr="00FF26A3">
        <w:rPr>
          <w:sz w:val="16"/>
        </w:rPr>
        <w:t xml:space="preserve">Melissa Murray She actually had one of the more interesting approaches to answering questions about Roe and Casey. And again, everyone should understand, whenever they talked about precedent in the context of confirmations, they were shadowboxing with Roe and Casey. They weren’t talking about anything else. That’s what they were talking about. And she was just sort of like, you know, when I think it was Dianne Feinstein who asked her, you know, do you think that these decisions are precedent, are super precedents and precedents on precedents or whatever? </w:t>
      </w:r>
      <w:r w:rsidRPr="00FD78BB">
        <w:rPr>
          <w:u w:val="single"/>
        </w:rPr>
        <w:t xml:space="preserve">And </w:t>
      </w:r>
      <w:r w:rsidRPr="00666374">
        <w:rPr>
          <w:highlight w:val="green"/>
          <w:u w:val="single"/>
        </w:rPr>
        <w:t>she was like</w:t>
      </w:r>
      <w:r w:rsidRPr="00FD78BB">
        <w:rPr>
          <w:u w:val="single"/>
        </w:rPr>
        <w:t xml:space="preserve">, you know, </w:t>
      </w:r>
      <w:r w:rsidRPr="00666374">
        <w:rPr>
          <w:highlight w:val="green"/>
          <w:u w:val="single"/>
        </w:rPr>
        <w:t>if it’s a super precedent</w:t>
      </w:r>
      <w:r w:rsidRPr="00FD78BB">
        <w:rPr>
          <w:u w:val="single"/>
        </w:rPr>
        <w:t xml:space="preserve">, then </w:t>
      </w:r>
      <w:r w:rsidRPr="00666374">
        <w:rPr>
          <w:highlight w:val="green"/>
          <w:u w:val="single"/>
        </w:rPr>
        <w:t>it’s been settled and it won’t come before me</w:t>
      </w:r>
      <w:r w:rsidRPr="00FD78BB">
        <w:rPr>
          <w:u w:val="single"/>
        </w:rPr>
        <w:t xml:space="preserve">. And and that’s why it’s a super precedent. </w:t>
      </w:r>
      <w:r w:rsidRPr="00666374">
        <w:rPr>
          <w:highlight w:val="green"/>
          <w:u w:val="single"/>
        </w:rPr>
        <w:t>If it does</w:t>
      </w:r>
      <w:r w:rsidRPr="00FD78BB">
        <w:rPr>
          <w:u w:val="single"/>
        </w:rPr>
        <w:t xml:space="preserve"> come before me, </w:t>
      </w:r>
      <w:r w:rsidRPr="00666374">
        <w:rPr>
          <w:highlight w:val="green"/>
          <w:u w:val="single"/>
        </w:rPr>
        <w:t>then it’s not a super precedent</w:t>
      </w:r>
      <w:r w:rsidRPr="00FD78BB">
        <w:rPr>
          <w:u w:val="single"/>
        </w:rPr>
        <w:t xml:space="preserve"> </w:t>
      </w:r>
      <w:r w:rsidRPr="00FF26A3">
        <w:rPr>
          <w:sz w:val="16"/>
        </w:rPr>
        <w:t>that I’m a. To offer a real difference.</w:t>
      </w:r>
    </w:p>
    <w:p w14:paraId="154B3AC7" w14:textId="77777777" w:rsidR="006551E4" w:rsidRPr="00FF26A3" w:rsidRDefault="006551E4" w:rsidP="006551E4">
      <w:pPr>
        <w:rPr>
          <w:sz w:val="16"/>
        </w:rPr>
      </w:pPr>
      <w:r w:rsidRPr="00FF26A3">
        <w:rPr>
          <w:sz w:val="16"/>
        </w:rPr>
        <w:t>Kate Shaw You didn’t even go further and basically say, I remember being really nasty and basically saying, and I’m getting a lot of questions.</w:t>
      </w:r>
    </w:p>
    <w:p w14:paraId="021A9A52" w14:textId="77777777" w:rsidR="006551E4" w:rsidRPr="00FF26A3" w:rsidRDefault="006551E4" w:rsidP="006551E4">
      <w:pPr>
        <w:rPr>
          <w:sz w:val="16"/>
        </w:rPr>
      </w:pPr>
      <w:r w:rsidRPr="00FF26A3">
        <w:rPr>
          <w:sz w:val="16"/>
        </w:rPr>
        <w:t>Leah Litman Exactly.</w:t>
      </w:r>
    </w:p>
    <w:p w14:paraId="519EEDD7" w14:textId="77777777" w:rsidR="006551E4" w:rsidRPr="00FF26A3" w:rsidRDefault="006551E4" w:rsidP="006551E4">
      <w:pPr>
        <w:rPr>
          <w:sz w:val="16"/>
        </w:rPr>
      </w:pPr>
      <w:r w:rsidRPr="00FF26A3">
        <w:rPr>
          <w:sz w:val="16"/>
        </w:rPr>
        <w:t>Kate Shaw From you about this case, which makes me think it’s not a super precedent. It was like in some ways some of those like really sharp exchanges I think made her at least marginally less dishonest than like Kavanaugh and Gorsuch were, because she kind of let her contempt show for Roe. And, you know, that’s that’s how she felt. She didn’t really work very hard.</w:t>
      </w:r>
    </w:p>
    <w:p w14:paraId="591737D5" w14:textId="77777777" w:rsidR="006551E4" w:rsidRPr="00FF26A3" w:rsidRDefault="006551E4" w:rsidP="006551E4">
      <w:pPr>
        <w:rPr>
          <w:sz w:val="16"/>
        </w:rPr>
      </w:pPr>
      <w:r w:rsidRPr="00FF26A3">
        <w:rPr>
          <w:sz w:val="16"/>
        </w:rPr>
        <w:t>Melissa Murray She didn’t have to I mean, all she needed was a simple majority, Like it was pretty much in the bag for her. I mean, the Democrats were in no position to beat her down. She was just basically on cruise control at that point.</w:t>
      </w:r>
    </w:p>
    <w:p w14:paraId="6AC5D858" w14:textId="77777777" w:rsidR="006551E4" w:rsidRPr="00FF26A3" w:rsidRDefault="006551E4" w:rsidP="006551E4">
      <w:pPr>
        <w:rPr>
          <w:sz w:val="16"/>
        </w:rPr>
      </w:pPr>
      <w:r w:rsidRPr="00FF26A3">
        <w:rPr>
          <w:sz w:val="16"/>
        </w:rPr>
        <w:t>Jon Lovett And then Senator Feinstein obviously asked that hard follow up question about whether she supported France in their fight against the Kaiser, which she obviously avoided answering.</w:t>
      </w:r>
    </w:p>
    <w:p w14:paraId="43098C5F" w14:textId="77777777" w:rsidR="006551E4" w:rsidRPr="00FF26A3" w:rsidRDefault="006551E4" w:rsidP="006551E4">
      <w:pPr>
        <w:rPr>
          <w:sz w:val="16"/>
        </w:rPr>
      </w:pPr>
      <w:r w:rsidRPr="00FF26A3">
        <w:rPr>
          <w:sz w:val="16"/>
        </w:rPr>
        <w:t>Leah Litman Jon, thank you so much for coming to represent the elite Strike Force legal team that was the Dobbs majority, the Mojo Dojo Casa House court and everything we have come to expect from Samuel Alito. So thank you.</w:t>
      </w:r>
    </w:p>
    <w:p w14:paraId="605B01A2" w14:textId="77777777" w:rsidR="006551E4" w:rsidRPr="00FF26A3" w:rsidRDefault="006551E4" w:rsidP="006551E4">
      <w:pPr>
        <w:rPr>
          <w:sz w:val="16"/>
        </w:rPr>
      </w:pPr>
      <w:r w:rsidRPr="00FF26A3">
        <w:rPr>
          <w:sz w:val="16"/>
        </w:rPr>
        <w:t>Jon Lovett Thank you for having me.</w:t>
      </w:r>
    </w:p>
    <w:p w14:paraId="1E5A9DFD" w14:textId="77777777" w:rsidR="006551E4" w:rsidRPr="00FF26A3" w:rsidRDefault="006551E4" w:rsidP="006551E4">
      <w:pPr>
        <w:rPr>
          <w:sz w:val="16"/>
        </w:rPr>
      </w:pPr>
      <w:r w:rsidRPr="00FF26A3">
        <w:rPr>
          <w:sz w:val="16"/>
        </w:rPr>
        <w:t>[AD]</w:t>
      </w:r>
    </w:p>
    <w:p w14:paraId="156BA93C" w14:textId="77777777" w:rsidR="006551E4" w:rsidRPr="00FF26A3" w:rsidRDefault="006551E4" w:rsidP="006551E4">
      <w:pPr>
        <w:rPr>
          <w:sz w:val="16"/>
        </w:rPr>
      </w:pPr>
      <w:r w:rsidRPr="00FF26A3">
        <w:rPr>
          <w:sz w:val="16"/>
        </w:rPr>
        <w:t>Melissa Murray We’ll now shift to that Thomas concurrence and joining us for this segment to play Clarence Thomas but also to join our discussion about the Thomas concurrence is Strict Scrutiny super guest and author of the bestselling book Allow Me to retort A Black Man’s Guide to the Constitution and also the justice correspondent at the Nation and Lee as preferred pick for the next vacancy on the U.S. Court of Appeals for the Fifth Circuit. None other than Elie Mystal. Welcome Elie.</w:t>
      </w:r>
    </w:p>
    <w:p w14:paraId="5E4830B9" w14:textId="77777777" w:rsidR="006551E4" w:rsidRPr="00FF26A3" w:rsidRDefault="006551E4" w:rsidP="006551E4">
      <w:pPr>
        <w:rPr>
          <w:sz w:val="16"/>
        </w:rPr>
      </w:pPr>
      <w:r w:rsidRPr="00FF26A3">
        <w:rPr>
          <w:sz w:val="16"/>
        </w:rPr>
        <w:t>Elie Mystal Thank you so much for having me. Let’s talk about Jerk Face.</w:t>
      </w:r>
    </w:p>
    <w:p w14:paraId="1281FF74" w14:textId="77777777" w:rsidR="006551E4" w:rsidRPr="00FF26A3" w:rsidRDefault="006551E4" w:rsidP="006551E4">
      <w:pPr>
        <w:rPr>
          <w:sz w:val="16"/>
        </w:rPr>
      </w:pPr>
      <w:r w:rsidRPr="00FF26A3">
        <w:rPr>
          <w:sz w:val="16"/>
        </w:rPr>
        <w:t>Kate Shaw So let’s indeed get right to it. This is going to be a look back on the concurrence heard around the world. So want to kick us off, Elie with that first line we’re going to reexamine.</w:t>
      </w:r>
    </w:p>
    <w:p w14:paraId="2031BB3E" w14:textId="77777777" w:rsidR="006551E4" w:rsidRPr="00FF26A3" w:rsidRDefault="006551E4" w:rsidP="006551E4">
      <w:pPr>
        <w:rPr>
          <w:sz w:val="16"/>
        </w:rPr>
      </w:pPr>
      <w:r w:rsidRPr="00FF26A3">
        <w:rPr>
          <w:sz w:val="16"/>
        </w:rPr>
        <w:t>Elie Mystal For that reason. In future cases, we should reconsider all of this court’s substantive due process precedents, including Griswald, Lawrence and Obergefell, because any substantive due process decision is demonstrably erroneous.</w:t>
      </w:r>
    </w:p>
    <w:p w14:paraId="2EE8F28C" w14:textId="77777777" w:rsidR="006551E4" w:rsidRPr="00FF26A3" w:rsidRDefault="006551E4" w:rsidP="006551E4">
      <w:pPr>
        <w:rPr>
          <w:sz w:val="16"/>
        </w:rPr>
      </w:pPr>
      <w:r w:rsidRPr="00FF26A3">
        <w:rPr>
          <w:sz w:val="16"/>
        </w:rPr>
        <w:t>Kate Shaw Okay, pause. Before we get to the substance. I didn’t know you had that Thomas baritone like that. You really just channeled the voice.</w:t>
      </w:r>
    </w:p>
    <w:p w14:paraId="39ADA11A" w14:textId="77777777" w:rsidR="006551E4" w:rsidRPr="00FF26A3" w:rsidRDefault="006551E4" w:rsidP="006551E4">
      <w:pPr>
        <w:rPr>
          <w:sz w:val="16"/>
        </w:rPr>
      </w:pPr>
      <w:r w:rsidRPr="00FF26A3">
        <w:rPr>
          <w:sz w:val="16"/>
        </w:rPr>
        <w:t>Melissa Murray Can you laugh like, your jocular laugh. From your belly.</w:t>
      </w:r>
    </w:p>
    <w:p w14:paraId="550A3DC8" w14:textId="77777777" w:rsidR="006551E4" w:rsidRPr="00FF26A3" w:rsidRDefault="006551E4" w:rsidP="006551E4">
      <w:pPr>
        <w:rPr>
          <w:sz w:val="16"/>
        </w:rPr>
      </w:pPr>
      <w:r w:rsidRPr="00FF26A3">
        <w:rPr>
          <w:sz w:val="16"/>
        </w:rPr>
        <w:t>Elie Mystal Ha ha ha.</w:t>
      </w:r>
    </w:p>
    <w:p w14:paraId="04F10B9C" w14:textId="77777777" w:rsidR="006551E4" w:rsidRPr="00FF26A3" w:rsidRDefault="006551E4" w:rsidP="006551E4">
      <w:pPr>
        <w:rPr>
          <w:sz w:val="16"/>
        </w:rPr>
      </w:pPr>
      <w:r w:rsidRPr="00FF26A3">
        <w:rPr>
          <w:sz w:val="16"/>
        </w:rPr>
        <w:t>Melissa Murray Exactly.</w:t>
      </w:r>
    </w:p>
    <w:p w14:paraId="2E570D01" w14:textId="77777777" w:rsidR="006551E4" w:rsidRPr="00FF26A3" w:rsidRDefault="006551E4" w:rsidP="006551E4">
      <w:pPr>
        <w:rPr>
          <w:sz w:val="16"/>
        </w:rPr>
      </w:pPr>
      <w:r w:rsidRPr="00FF26A3">
        <w:rPr>
          <w:sz w:val="16"/>
        </w:rPr>
        <w:t>Elie Mystal It’s the evil laugh.</w:t>
      </w:r>
    </w:p>
    <w:p w14:paraId="5C9AB514" w14:textId="77777777" w:rsidR="006551E4" w:rsidRPr="00FF26A3" w:rsidRDefault="006551E4" w:rsidP="006551E4">
      <w:pPr>
        <w:rPr>
          <w:sz w:val="16"/>
        </w:rPr>
      </w:pPr>
      <w:r w:rsidRPr="00FF26A3">
        <w:rPr>
          <w:sz w:val="16"/>
        </w:rPr>
        <w:t>Kate Shaw So good.</w:t>
      </w:r>
    </w:p>
    <w:p w14:paraId="3621B8AD" w14:textId="77777777" w:rsidR="006551E4" w:rsidRPr="00FF26A3" w:rsidRDefault="006551E4" w:rsidP="006551E4">
      <w:pPr>
        <w:rPr>
          <w:sz w:val="16"/>
        </w:rPr>
      </w:pPr>
      <w:r w:rsidRPr="00FF26A3">
        <w:rPr>
          <w:sz w:val="16"/>
        </w:rPr>
        <w:t>Leah Litman See now our listeners get to experience it.</w:t>
      </w:r>
    </w:p>
    <w:p w14:paraId="46B69AB7" w14:textId="77777777" w:rsidR="006551E4" w:rsidRPr="00FF26A3" w:rsidRDefault="006551E4" w:rsidP="006551E4">
      <w:pPr>
        <w:rPr>
          <w:sz w:val="16"/>
        </w:rPr>
      </w:pPr>
      <w:r w:rsidRPr="00FF26A3">
        <w:rPr>
          <w:sz w:val="16"/>
        </w:rPr>
        <w:t>Melissa Murray Stroke a hairless cat.</w:t>
      </w:r>
    </w:p>
    <w:p w14:paraId="665A3E76" w14:textId="77777777" w:rsidR="006551E4" w:rsidRPr="00FF26A3" w:rsidRDefault="006551E4" w:rsidP="006551E4">
      <w:pPr>
        <w:rPr>
          <w:sz w:val="16"/>
        </w:rPr>
      </w:pPr>
      <w:r w:rsidRPr="00FF26A3">
        <w:rPr>
          <w:sz w:val="16"/>
        </w:rPr>
        <w:t>Leah Litman And now to the substance.</w:t>
      </w:r>
    </w:p>
    <w:p w14:paraId="2F1B28DC" w14:textId="77777777" w:rsidR="006551E4" w:rsidRPr="00FF26A3" w:rsidRDefault="006551E4" w:rsidP="006551E4">
      <w:pPr>
        <w:rPr>
          <w:sz w:val="16"/>
        </w:rPr>
      </w:pPr>
      <w:r w:rsidRPr="00FF26A3">
        <w:rPr>
          <w:sz w:val="16"/>
        </w:rPr>
        <w:t>Elie Mystal Speaking of demonstrably erroneous right like that. The thing that always stands out to me about that lying and I think it stood out to others is that he lists three cases that he considers to be demonstrably erroneous applications of substantive due process. Griswald, which deals with contraception laws, which deals with gay rights, and Obergefell, which deals with same sex marriage. But what’s the fourth one? What’s the one he leaves out? .</w:t>
      </w:r>
    </w:p>
    <w:p w14:paraId="3FFB3A4B" w14:textId="77777777" w:rsidR="006551E4" w:rsidRPr="00FF26A3" w:rsidRDefault="006551E4" w:rsidP="006551E4">
      <w:pPr>
        <w:rPr>
          <w:sz w:val="16"/>
        </w:rPr>
      </w:pPr>
      <w:r w:rsidRPr="00FF26A3">
        <w:rPr>
          <w:sz w:val="16"/>
        </w:rPr>
        <w:t>Melissa Murray I know, I know, I know teacher I know.</w:t>
      </w:r>
    </w:p>
    <w:p w14:paraId="23F815D5" w14:textId="77777777" w:rsidR="006551E4" w:rsidRPr="00FF26A3" w:rsidRDefault="006551E4" w:rsidP="006551E4">
      <w:pPr>
        <w:rPr>
          <w:sz w:val="16"/>
        </w:rPr>
      </w:pPr>
      <w:r w:rsidRPr="00FF26A3">
        <w:rPr>
          <w:sz w:val="16"/>
        </w:rPr>
        <w:t>Elie Mystal And the one the substantive due process decision that he leaves out is loving the Virginia, the one that allows for interracial marriages. Did he forget about it? Did his clerks not remember that case? No.</w:t>
      </w:r>
    </w:p>
    <w:p w14:paraId="7F6A43E6" w14:textId="77777777" w:rsidR="006551E4" w:rsidRPr="00FF26A3" w:rsidRDefault="006551E4" w:rsidP="006551E4">
      <w:pPr>
        <w:rPr>
          <w:sz w:val="16"/>
        </w:rPr>
      </w:pPr>
      <w:r w:rsidRPr="00FF26A3">
        <w:rPr>
          <w:sz w:val="16"/>
        </w:rPr>
        <w:t>Melissa Murray Mark Meadows wishes he could forget about it.</w:t>
      </w:r>
    </w:p>
    <w:p w14:paraId="2ABBBF40" w14:textId="77777777" w:rsidR="006551E4" w:rsidRPr="00FF26A3" w:rsidRDefault="006551E4" w:rsidP="006551E4">
      <w:pPr>
        <w:rPr>
          <w:sz w:val="16"/>
        </w:rPr>
      </w:pPr>
      <w:r w:rsidRPr="00FF26A3">
        <w:rPr>
          <w:sz w:val="16"/>
        </w:rPr>
        <w:t>Elie Mystal Because loving the Virginia is the interracial marriage case and he happens to be interracially married. Not that there’s anything wrong with that, obviously, but like the whole reason why this line, like stings so sour to me is that it shows that he is not simply kind of applying his own radical ideology fairly across all cases. If Thomas could push a baby out of his urethra, would he have mentioned to Griswald? Right. Like you don’t.</w:t>
      </w:r>
    </w:p>
    <w:p w14:paraId="7FA4B4EA" w14:textId="77777777" w:rsidR="006551E4" w:rsidRPr="00FF26A3" w:rsidRDefault="006551E4" w:rsidP="006551E4">
      <w:pPr>
        <w:rPr>
          <w:sz w:val="16"/>
        </w:rPr>
      </w:pPr>
      <w:r w:rsidRPr="00FF26A3">
        <w:rPr>
          <w:sz w:val="16"/>
        </w:rPr>
        <w:t>Kate Shaw Okay, that’s now burned into my brain. Yeah.</w:t>
      </w:r>
    </w:p>
    <w:p w14:paraId="6CBD7DD3" w14:textId="77777777" w:rsidR="006551E4" w:rsidRPr="00FF26A3" w:rsidRDefault="006551E4" w:rsidP="006551E4">
      <w:pPr>
        <w:rPr>
          <w:sz w:val="16"/>
        </w:rPr>
      </w:pPr>
      <w:r w:rsidRPr="00FF26A3">
        <w:rPr>
          <w:sz w:val="16"/>
        </w:rPr>
        <w:t>Melissa Murray So, Elie, let me let me just intervene here to perhaps offer a devil’s advocate and maybe a defense of Clarence Thomas.</w:t>
      </w:r>
    </w:p>
    <w:p w14:paraId="3C90FB91" w14:textId="77777777" w:rsidR="006551E4" w:rsidRPr="00FF26A3" w:rsidRDefault="006551E4" w:rsidP="006551E4">
      <w:pPr>
        <w:rPr>
          <w:sz w:val="16"/>
        </w:rPr>
      </w:pPr>
      <w:r w:rsidRPr="00FF26A3">
        <w:rPr>
          <w:sz w:val="16"/>
        </w:rPr>
        <w:t>Elie Mystal Good luck.</w:t>
      </w:r>
    </w:p>
    <w:p w14:paraId="210FC384" w14:textId="77777777" w:rsidR="006551E4" w:rsidRPr="00FF26A3" w:rsidRDefault="006551E4" w:rsidP="006551E4">
      <w:pPr>
        <w:rPr>
          <w:sz w:val="16"/>
        </w:rPr>
      </w:pPr>
      <w:r w:rsidRPr="00FF26A3">
        <w:rPr>
          <w:sz w:val="16"/>
        </w:rPr>
        <w:t>Melissa Murray Though, I’m not trying to defend him. So some would argue there perhaps are statutory limitations that would prohibit states from ending interracial marriage or not recognizing interracial marriages. And, you know, and perhaps that’s the reason why he didn’t include loving.</w:t>
      </w:r>
    </w:p>
    <w:p w14:paraId="74CC709F" w14:textId="77777777" w:rsidR="006551E4" w:rsidRPr="00FF26A3" w:rsidRDefault="006551E4" w:rsidP="006551E4">
      <w:pPr>
        <w:rPr>
          <w:sz w:val="16"/>
        </w:rPr>
      </w:pPr>
      <w:r w:rsidRPr="00FF26A3">
        <w:rPr>
          <w:sz w:val="16"/>
        </w:rPr>
        <w:t>Elie Mystal The point here is that there were also statutory positions that applied in Lawrence. There were also equal protection provisions that applied in Lawrence, and yet he still included Lawrence. He reduces those three cases to simply a substantive due process analysis. Right. Which is not the only analysis that was used in those three cases in the same way, is that it wasn’t the only analysis that we used that was used in Roe v Wade, which is what he’s attacking fundamentally in this concurrence. Right.</w:t>
      </w:r>
    </w:p>
    <w:p w14:paraId="62098383" w14:textId="77777777" w:rsidR="006551E4" w:rsidRPr="00FF26A3" w:rsidRDefault="006551E4" w:rsidP="006551E4">
      <w:pPr>
        <w:rPr>
          <w:sz w:val="16"/>
        </w:rPr>
      </w:pPr>
      <w:r w:rsidRPr="00FF26A3">
        <w:rPr>
          <w:sz w:val="16"/>
        </w:rPr>
        <w:t>Leah Litman So if I could just add one additional point here, which is even if there are statutory protections for interracial marriage, that would still mean loving versus Virginia should be overruled to the extent that it holds that the Constitution guarantees a right to interracial marriage or doesn’t permit states to write statutes prohibiting interracial marriages, and then just like quickly flesh out two things is like to the extent an alternative explanation is, while the equal protection clause could explain loving, it’s not clear why that would explain loving, but not Obergefell, since that distinction might also violate the equal protection clause. And then just to flesh out the idea that there might be other statutory protections that could explain the results in Obergefell or Lawrence, like there are federal civil rights laws that also prohibit discrimination on the basis of sex in a variety of arenas. And given the Supreme Court’s holding in Bostock that discrimination on the basis of sex includes discrimination on the basis of sexual orientation, it’s also not clear that that rationale distinguishes between those cases either.</w:t>
      </w:r>
    </w:p>
    <w:p w14:paraId="22072D41" w14:textId="77777777" w:rsidR="006551E4" w:rsidRPr="00FF26A3" w:rsidRDefault="006551E4" w:rsidP="006551E4">
      <w:pPr>
        <w:rPr>
          <w:sz w:val="16"/>
        </w:rPr>
      </w:pPr>
      <w:r w:rsidRPr="00FF26A3">
        <w:rPr>
          <w:sz w:val="16"/>
        </w:rPr>
        <w:t>Elie Mystal 100%.</w:t>
      </w:r>
    </w:p>
    <w:p w14:paraId="085FE956" w14:textId="77777777" w:rsidR="006551E4" w:rsidRPr="00FF26A3" w:rsidRDefault="006551E4" w:rsidP="006551E4">
      <w:pPr>
        <w:rPr>
          <w:sz w:val="16"/>
        </w:rPr>
      </w:pPr>
      <w:r w:rsidRPr="00FF26A3">
        <w:rPr>
          <w:sz w:val="16"/>
        </w:rPr>
        <w:t>Kate Shaw And in terms of the outcomes that we’re already starting to see follow from his clarion call. So we’ve. Talked about the conspicuous omissions from his concurrence, but of course he highlights Griswald and Lawrence and Obergefell, and he’s talking to, I think, a few different audiences when he says, you know, we should reconsider these cases. He’s talking, of course, to his colleagues, but he’s also talking to lower court judges, he’s talking to litigants. And it kind of feels like he’s also talking just more broadly to individuals who are part of, you know, the implementation of the Constitution and like help shape its meaning. And I think he is basically saying these precedents are up for grabs and you can comport yourselves accordingly. And so I were a year out, and I think we are seeing seeds of I think as a result of a combination of his sowing real doubt about the future durability of these precedents, but also three or three creative, which we talked about at the end of last term, a great deal. People starting to basically say, well, public accommodations laws may not be able to be enforced. We’re talking about same sex marriage or same sex couples. The constitutional imperative of marriage equality may actually be in some doubt. So like, well, I’m just going to act on what I think the Constitution may be understood to mean five or ten years out and refuse, you know, hair salons, services refuse, maybe marriage licenses. I mean, I don’t do as involving as the Kim Davis is like, oh, yeah. For trial in September for her 2015 refusal to issue marriage licenses to same sex couples even post Obergefell. And I am sure swirling around that jury trial is going to be this set of open questions that Thomas has.</w:t>
      </w:r>
    </w:p>
    <w:p w14:paraId="62875019" w14:textId="77777777" w:rsidR="006551E4" w:rsidRPr="00FF26A3" w:rsidRDefault="006551E4" w:rsidP="006551E4">
      <w:pPr>
        <w:rPr>
          <w:sz w:val="16"/>
        </w:rPr>
      </w:pPr>
      <w:r w:rsidRPr="00FF26A3">
        <w:rPr>
          <w:sz w:val="16"/>
        </w:rPr>
        <w:t>Melissa Murray She’s already talked about it.</w:t>
      </w:r>
    </w:p>
    <w:p w14:paraId="7C18B056" w14:textId="77777777" w:rsidR="006551E4" w:rsidRPr="00FF26A3" w:rsidRDefault="006551E4" w:rsidP="006551E4">
      <w:pPr>
        <w:rPr>
          <w:sz w:val="16"/>
        </w:rPr>
      </w:pPr>
      <w:r w:rsidRPr="00FF26A3">
        <w:rPr>
          <w:sz w:val="16"/>
        </w:rPr>
        <w:t>Kate Shaw Has thrown. But I mean, even like in front of the jury, like I just think that all of this is really changing the constitutional landscape, even though it is obviously an opinion for one person. It is already reverberating and I think it’s going to continue to reverberate all the more.</w:t>
      </w:r>
    </w:p>
    <w:p w14:paraId="5A31CA9A" w14:textId="77777777" w:rsidR="006551E4" w:rsidRPr="00FF26A3" w:rsidRDefault="006551E4" w:rsidP="006551E4">
      <w:pPr>
        <w:rPr>
          <w:sz w:val="16"/>
        </w:rPr>
      </w:pPr>
      <w:r w:rsidRPr="00FF26A3">
        <w:rPr>
          <w:sz w:val="16"/>
        </w:rPr>
        <w:t>Elie Mystal He’s talking to the Fifth Circuit, thats what he’s doing.</w:t>
      </w:r>
    </w:p>
    <w:p w14:paraId="43365D6C" w14:textId="77777777" w:rsidR="006551E4" w:rsidRPr="00FF26A3" w:rsidRDefault="006551E4" w:rsidP="006551E4">
      <w:pPr>
        <w:rPr>
          <w:sz w:val="16"/>
        </w:rPr>
      </w:pPr>
      <w:r w:rsidRPr="00FF26A3">
        <w:rPr>
          <w:sz w:val="16"/>
        </w:rPr>
        <w:t>Kate Shaw Your future judicial home, Elie.</w:t>
      </w:r>
    </w:p>
    <w:p w14:paraId="17AACC28" w14:textId="77777777" w:rsidR="006551E4" w:rsidRPr="00FF26A3" w:rsidRDefault="006551E4" w:rsidP="006551E4">
      <w:pPr>
        <w:rPr>
          <w:sz w:val="16"/>
        </w:rPr>
      </w:pPr>
      <w:r w:rsidRPr="00FF26A3">
        <w:rPr>
          <w:sz w:val="16"/>
        </w:rPr>
        <w:t>Elie Mystal Right? He’s talking to the Fifth Circuit, and he’s doing that because he knows that people on his side of the aisle will get out in front of the Supreme Court, are willing to get out in front of the Supreme Court like people forget they overturned abortion in Texas before. DOBBS Right. They just straight up with their with their Jonathan Mitchell bounty hunter plan. They straight up overturned Roe v Wade in Texas before the Supreme Court got around to it in Dobbs ever. I was like, cool. All right. Well, we’ll just roll with that then.</w:t>
      </w:r>
    </w:p>
    <w:p w14:paraId="0E66DECB" w14:textId="77777777" w:rsidR="006551E4" w:rsidRPr="00FF26A3" w:rsidRDefault="006551E4" w:rsidP="006551E4">
      <w:pPr>
        <w:rPr>
          <w:sz w:val="16"/>
        </w:rPr>
      </w:pPr>
      <w:r w:rsidRPr="00FF26A3">
        <w:rPr>
          <w:sz w:val="16"/>
        </w:rPr>
        <w:t>Melissa Murray I, for one, when I read this line, was actually really happy that because I want to see any of these precedents threatened or in jeopardy. But because we had been saying this all along, like in the run up to Dobbs, everyone had been talking about what else could happen, what else could fall. And I think we were saying that all of the substantive due process precedents were imperiled if Roe fell because they all rested on the same foundation. And there were so many people who were like, You witches need to get back to your cauldrons and stop talking crazy. And this actually, I think, made it clear that we were not nuts like that. This was definitely happening. So for that reason and only that reason, I said for the first time ever, thank God for Clarence Thomas.</w:t>
      </w:r>
    </w:p>
    <w:p w14:paraId="1B7DD76F" w14:textId="77777777" w:rsidR="006551E4" w:rsidRPr="00FF26A3" w:rsidRDefault="006551E4" w:rsidP="006551E4">
      <w:pPr>
        <w:rPr>
          <w:sz w:val="16"/>
        </w:rPr>
      </w:pPr>
      <w:r w:rsidRPr="00FF26A3">
        <w:rPr>
          <w:sz w:val="16"/>
        </w:rPr>
        <w:t>Leah Litman So maybe we can go on to the next line. Because interestingly, while Justice Thomas seemed to want to reconsider other substantive due process decisions because they were inextricably related to Roe versus Wade and Planned Parenthood versus Casey, he also had some other thoughts about what the majority opinion did or didn’t mean as to those other precedents. So, Justice Thomas, take it away.</w:t>
      </w:r>
    </w:p>
    <w:p w14:paraId="45BE6DF4" w14:textId="77777777" w:rsidR="006551E4" w:rsidRPr="00FF26A3" w:rsidRDefault="006551E4" w:rsidP="006551E4">
      <w:pPr>
        <w:rPr>
          <w:sz w:val="16"/>
        </w:rPr>
      </w:pPr>
      <w:r w:rsidRPr="00FF26A3">
        <w:rPr>
          <w:sz w:val="16"/>
        </w:rPr>
        <w:t>Elie Mystal Thus, I agree that nothing in this Court’s opinion should be understood to cast doubt on the precedents that do not concern abortion. So here’s the fun thing about that. It’s not his line. He’s quoting the majority opinion. It’s like somebody comes into your house, shoots your dog. Leaves the cat alive. What Thomas is saying thus, I agree. The cat is still alive. He ain’t saying not going to shoot the cat next, right? He’s not saying that the cat is safe. He’s saying that he agrees with the factual situation on the ground, that the cat happens to be still alive after he’s just killed your dog.</w:t>
      </w:r>
    </w:p>
    <w:p w14:paraId="358CFF0F" w14:textId="77777777" w:rsidR="006551E4" w:rsidRPr="00FF26A3" w:rsidRDefault="006551E4" w:rsidP="006551E4">
      <w:pPr>
        <w:rPr>
          <w:sz w:val="16"/>
        </w:rPr>
      </w:pPr>
      <w:r w:rsidRPr="00FF26A3">
        <w:rPr>
          <w:sz w:val="16"/>
        </w:rPr>
        <w:t>Leah Litman The cat is not formally overruled yet.</w:t>
      </w:r>
    </w:p>
    <w:p w14:paraId="7D21BEFB" w14:textId="77777777" w:rsidR="006551E4" w:rsidRPr="00FF26A3" w:rsidRDefault="006551E4" w:rsidP="006551E4">
      <w:pPr>
        <w:rPr>
          <w:sz w:val="16"/>
        </w:rPr>
      </w:pPr>
      <w:r w:rsidRPr="00FF26A3">
        <w:rPr>
          <w:sz w:val="16"/>
        </w:rPr>
        <w:t>Elie Mystal Right. So, like that entire lying should have exactly as you just say, a “yet” on it.</w:t>
      </w:r>
    </w:p>
    <w:p w14:paraId="12A8AFE7" w14:textId="77777777" w:rsidR="006551E4" w:rsidRPr="00FF26A3" w:rsidRDefault="006551E4" w:rsidP="006551E4">
      <w:pPr>
        <w:rPr>
          <w:sz w:val="16"/>
        </w:rPr>
      </w:pPr>
      <w:r w:rsidRPr="00FF26A3">
        <w:rPr>
          <w:sz w:val="16"/>
        </w:rPr>
        <w:t>Melissa Murray I agree that nothing in this court’s opinion should be understood to cast doubt on those precedents that do not concern abortion. And that’s the problem, because I think we should be casting doubt on these other precedents, too.</w:t>
      </w:r>
    </w:p>
    <w:p w14:paraId="6C70E930" w14:textId="77777777" w:rsidR="006551E4" w:rsidRPr="00FF26A3" w:rsidRDefault="006551E4" w:rsidP="006551E4">
      <w:pPr>
        <w:rPr>
          <w:sz w:val="16"/>
        </w:rPr>
      </w:pPr>
      <w:r w:rsidRPr="00FF26A3">
        <w:rPr>
          <w:sz w:val="16"/>
        </w:rPr>
        <w:t xml:space="preserve">Kate Shaw Right. But I think in terms of what it does to folks in the position of translating the court’s work to the public, I think that what you said a couple of minutes ago, Ali, is really profound and accurate. And this line is one that I was asked about. I’m sure you all were as well. Again and again the next day, which is. But </w:t>
      </w:r>
      <w:r w:rsidRPr="00666374">
        <w:rPr>
          <w:highlight w:val="green"/>
          <w:u w:val="single"/>
        </w:rPr>
        <w:t>Thomas</w:t>
      </w:r>
      <w:r w:rsidRPr="00FF26A3">
        <w:rPr>
          <w:sz w:val="16"/>
        </w:rPr>
        <w:t xml:space="preserve"> says that everything else is safe and in full context. That’s not remotely true, but it’s an easy line to pluck out and sort of hold out to the public as providing comfort about what this opinion actually encompasses. And so I actually think it was very strategically included by Justice Thomas.</w:t>
      </w:r>
    </w:p>
    <w:p w14:paraId="42AEC016" w14:textId="77777777" w:rsidR="006551E4" w:rsidRPr="00FF26A3" w:rsidRDefault="006551E4" w:rsidP="006551E4">
      <w:pPr>
        <w:rPr>
          <w:sz w:val="16"/>
        </w:rPr>
      </w:pPr>
      <w:r w:rsidRPr="00FF26A3">
        <w:rPr>
          <w:sz w:val="16"/>
        </w:rPr>
        <w:t>Leah Litman Yes.</w:t>
      </w:r>
    </w:p>
    <w:p w14:paraId="450BEA54" w14:textId="77777777" w:rsidR="006551E4" w:rsidRPr="00FF26A3" w:rsidRDefault="006551E4" w:rsidP="006551E4">
      <w:pPr>
        <w:rPr>
          <w:sz w:val="16"/>
        </w:rPr>
      </w:pPr>
      <w:r w:rsidRPr="00FF26A3">
        <w:rPr>
          <w:sz w:val="16"/>
        </w:rPr>
        <w:t>Elie Mystal And he also pisses on the line on the next line, because the line you had me read first is the one that like so. So let me just.</w:t>
      </w:r>
    </w:p>
    <w:p w14:paraId="7529664A" w14:textId="77777777" w:rsidR="006551E4" w:rsidRPr="00FF26A3" w:rsidRDefault="006551E4" w:rsidP="006551E4">
      <w:pPr>
        <w:rPr>
          <w:sz w:val="16"/>
        </w:rPr>
      </w:pPr>
      <w:r w:rsidRPr="00FF26A3">
        <w:rPr>
          <w:sz w:val="16"/>
        </w:rPr>
        <w:t>Melissa Murray Read all the lines.</w:t>
      </w:r>
    </w:p>
    <w:p w14:paraId="5046138D" w14:textId="77777777" w:rsidR="006551E4" w:rsidRPr="00FF26A3" w:rsidRDefault="006551E4" w:rsidP="006551E4">
      <w:pPr>
        <w:rPr>
          <w:sz w:val="16"/>
        </w:rPr>
      </w:pPr>
      <w:r w:rsidRPr="00FF26A3">
        <w:rPr>
          <w:sz w:val="16"/>
        </w:rPr>
        <w:t>Elie Mystal All right. Thus, I agree that nothing in the court’s opinion should be understood to cast doubt on the President’s that do not concern abortion. For that reason, in future cases, we should reconsider all of this court’s substantive due process precedents, including.</w:t>
      </w:r>
    </w:p>
    <w:p w14:paraId="2B68ED01" w14:textId="77777777" w:rsidR="006551E4" w:rsidRPr="00FF26A3" w:rsidRDefault="006551E4" w:rsidP="006551E4">
      <w:pPr>
        <w:rPr>
          <w:sz w:val="16"/>
        </w:rPr>
      </w:pPr>
      <w:r w:rsidRPr="00FF26A3">
        <w:rPr>
          <w:sz w:val="16"/>
        </w:rPr>
        <w:t>Melissa Murray That what I said. It was wrong. They didn’t go far enough. That’s what he’s saying.</w:t>
      </w:r>
    </w:p>
    <w:p w14:paraId="7358FE9A" w14:textId="77777777" w:rsidR="006551E4" w:rsidRPr="00FF26A3" w:rsidRDefault="006551E4" w:rsidP="006551E4">
      <w:pPr>
        <w:rPr>
          <w:sz w:val="16"/>
        </w:rPr>
      </w:pPr>
      <w:r w:rsidRPr="00FF26A3">
        <w:rPr>
          <w:sz w:val="16"/>
        </w:rPr>
        <w:t xml:space="preserve">Elie Mystal He should have done wrong with the majority. He is. He is agreeing that what the majority did, he’s not saying that majority is right. </w:t>
      </w:r>
      <w:r w:rsidRPr="00666374">
        <w:rPr>
          <w:highlight w:val="green"/>
          <w:u w:val="single"/>
        </w:rPr>
        <w:t>He’s saying</w:t>
      </w:r>
      <w:r w:rsidRPr="00666374">
        <w:rPr>
          <w:u w:val="single"/>
        </w:rPr>
        <w:t xml:space="preserve"> that if if it’s up to him, these precedents would be disturbed and </w:t>
      </w:r>
      <w:r w:rsidRPr="00666374">
        <w:rPr>
          <w:highlight w:val="green"/>
          <w:u w:val="single"/>
        </w:rPr>
        <w:t>he is actively shopping for cases</w:t>
      </w:r>
      <w:r w:rsidRPr="00666374">
        <w:rPr>
          <w:u w:val="single"/>
        </w:rPr>
        <w:t xml:space="preserve">. And this is the thing that like like this is where </w:t>
      </w:r>
      <w:r w:rsidRPr="00FF26A3">
        <w:rPr>
          <w:highlight w:val="green"/>
          <w:u w:val="single"/>
        </w:rPr>
        <w:t>I wish I could go back to</w:t>
      </w:r>
      <w:r w:rsidRPr="00666374">
        <w:rPr>
          <w:u w:val="single"/>
        </w:rPr>
        <w:t xml:space="preserve"> my </w:t>
      </w:r>
      <w:r w:rsidRPr="00FF26A3">
        <w:rPr>
          <w:highlight w:val="green"/>
          <w:u w:val="single"/>
        </w:rPr>
        <w:t>law school</w:t>
      </w:r>
      <w:r w:rsidRPr="00666374">
        <w:rPr>
          <w:u w:val="single"/>
        </w:rPr>
        <w:t xml:space="preserve"> professors </w:t>
      </w:r>
      <w:r w:rsidRPr="00FF26A3">
        <w:rPr>
          <w:highlight w:val="green"/>
          <w:u w:val="single"/>
        </w:rPr>
        <w:t>and be like, you lied to me</w:t>
      </w:r>
      <w:r w:rsidRPr="00666374">
        <w:rPr>
          <w:u w:val="single"/>
        </w:rPr>
        <w:t xml:space="preserve"> because they told me in law school that judges don’t shop for cases in their opinions.</w:t>
      </w:r>
      <w:r w:rsidRPr="00FF26A3">
        <w:rPr>
          <w:sz w:val="16"/>
        </w:rPr>
        <w:t xml:space="preserve"> Right. And that’s just.</w:t>
      </w:r>
    </w:p>
    <w:p w14:paraId="382C3F79" w14:textId="77777777" w:rsidR="006551E4" w:rsidRPr="00FF26A3" w:rsidRDefault="006551E4" w:rsidP="006551E4">
      <w:pPr>
        <w:rPr>
          <w:sz w:val="16"/>
        </w:rPr>
      </w:pPr>
      <w:r w:rsidRPr="00FF26A3">
        <w:rPr>
          <w:sz w:val="16"/>
        </w:rPr>
        <w:t>Leah Litman Who says that?</w:t>
      </w:r>
    </w:p>
    <w:p w14:paraId="148BE398" w14:textId="77777777" w:rsidR="006551E4" w:rsidRPr="00666374" w:rsidRDefault="006551E4" w:rsidP="006551E4">
      <w:pPr>
        <w:rPr>
          <w:u w:val="single"/>
        </w:rPr>
      </w:pPr>
      <w:r w:rsidRPr="00FF26A3">
        <w:rPr>
          <w:sz w:val="16"/>
        </w:rPr>
        <w:t xml:space="preserve">Elie Mystal Yes, Harvard. </w:t>
      </w:r>
      <w:r w:rsidRPr="00666374">
        <w:rPr>
          <w:u w:val="single"/>
        </w:rPr>
        <w:t>Harvard said that and Harvard said that. And that’s just not true.</w:t>
      </w:r>
    </w:p>
    <w:p w14:paraId="55A70181" w14:textId="77777777" w:rsidR="006551E4" w:rsidRPr="00666374" w:rsidRDefault="006551E4" w:rsidP="006551E4">
      <w:pPr>
        <w:rPr>
          <w:u w:val="single"/>
        </w:rPr>
      </w:pPr>
      <w:r w:rsidRPr="00FF26A3">
        <w:rPr>
          <w:sz w:val="16"/>
        </w:rPr>
        <w:t xml:space="preserve">Leah Litman And, you know, just some evidence as to why, maybe including a yet in that sentence would have been more accurate or the cat isn’t overruled yet, is the better characterization of the sentence. I mean, think about what’s happened in the last year. </w:t>
      </w:r>
      <w:r w:rsidRPr="00FF26A3">
        <w:rPr>
          <w:highlight w:val="green"/>
          <w:u w:val="single"/>
        </w:rPr>
        <w:t>We had</w:t>
      </w:r>
      <w:r w:rsidRPr="00FF26A3">
        <w:rPr>
          <w:u w:val="single"/>
        </w:rPr>
        <w:t xml:space="preserve"> three or three creative</w:t>
      </w:r>
      <w:r w:rsidRPr="00666374">
        <w:rPr>
          <w:u w:val="single"/>
        </w:rPr>
        <w:t xml:space="preserve">, which Kate already mentioned, which basically distinguished slash, effectively narrowed and limited all prior cases saying there wasn’t a </w:t>
      </w:r>
      <w:r w:rsidRPr="00FF26A3">
        <w:rPr>
          <w:highlight w:val="green"/>
          <w:u w:val="single"/>
        </w:rPr>
        <w:t>license to discriminate exemption</w:t>
      </w:r>
      <w:r w:rsidRPr="00666374">
        <w:rPr>
          <w:u w:val="single"/>
        </w:rPr>
        <w:t xml:space="preserve"> from public accommodations, laws and invited differentiation, you know, </w:t>
      </w:r>
      <w:r w:rsidRPr="00FF26A3">
        <w:rPr>
          <w:highlight w:val="green"/>
          <w:u w:val="single"/>
        </w:rPr>
        <w:t>for same sex couples</w:t>
      </w:r>
      <w:r w:rsidRPr="00666374">
        <w:rPr>
          <w:u w:val="single"/>
        </w:rPr>
        <w:t xml:space="preserve"> and, you know, treating them differently. </w:t>
      </w:r>
      <w:r w:rsidRPr="00FF26A3">
        <w:rPr>
          <w:highlight w:val="green"/>
          <w:u w:val="single"/>
        </w:rPr>
        <w:t>You</w:t>
      </w:r>
      <w:r w:rsidRPr="00666374">
        <w:rPr>
          <w:u w:val="single"/>
        </w:rPr>
        <w:t xml:space="preserve"> also </w:t>
      </w:r>
      <w:r w:rsidRPr="00FF26A3">
        <w:rPr>
          <w:highlight w:val="green"/>
          <w:u w:val="single"/>
        </w:rPr>
        <w:t>had students for Fair Admissions, which</w:t>
      </w:r>
      <w:r w:rsidRPr="00666374">
        <w:rPr>
          <w:u w:val="single"/>
        </w:rPr>
        <w:t xml:space="preserve"> effectively </w:t>
      </w:r>
      <w:r w:rsidRPr="00FF26A3">
        <w:rPr>
          <w:highlight w:val="green"/>
          <w:u w:val="single"/>
        </w:rPr>
        <w:t>overruled</w:t>
      </w:r>
      <w:r w:rsidRPr="00666374">
        <w:rPr>
          <w:u w:val="single"/>
        </w:rPr>
        <w:t xml:space="preserve">, you know, all of the court’s prior cases allowing </w:t>
      </w:r>
      <w:r w:rsidRPr="00FF26A3">
        <w:rPr>
          <w:highlight w:val="green"/>
          <w:u w:val="single"/>
        </w:rPr>
        <w:t>affirmative action</w:t>
      </w:r>
      <w:r w:rsidRPr="00666374">
        <w:rPr>
          <w:u w:val="single"/>
        </w:rPr>
        <w:t xml:space="preserve"> in higher education. </w:t>
      </w:r>
      <w:r w:rsidRPr="00FF26A3">
        <w:rPr>
          <w:highlight w:val="green"/>
          <w:u w:val="single"/>
        </w:rPr>
        <w:t>You had Sackett versus environmental protection</w:t>
      </w:r>
      <w:r w:rsidRPr="00666374">
        <w:rPr>
          <w:u w:val="single"/>
        </w:rPr>
        <w:t xml:space="preserve">. So you </w:t>
      </w:r>
      <w:r w:rsidRPr="00FF26A3">
        <w:rPr>
          <w:highlight w:val="green"/>
          <w:u w:val="single"/>
        </w:rPr>
        <w:t>which</w:t>
      </w:r>
      <w:r w:rsidRPr="00666374">
        <w:rPr>
          <w:u w:val="single"/>
        </w:rPr>
        <w:t xml:space="preserve">, you know, basically </w:t>
      </w:r>
      <w:r w:rsidRPr="00FF26A3">
        <w:rPr>
          <w:highlight w:val="green"/>
          <w:u w:val="single"/>
        </w:rPr>
        <w:t>whittled away</w:t>
      </w:r>
      <w:r w:rsidRPr="00666374">
        <w:rPr>
          <w:u w:val="single"/>
        </w:rPr>
        <w:t xml:space="preserve"> all of the court’s </w:t>
      </w:r>
      <w:r w:rsidRPr="00FF26A3">
        <w:rPr>
          <w:highlight w:val="green"/>
          <w:u w:val="single"/>
        </w:rPr>
        <w:t>prior cases</w:t>
      </w:r>
      <w:r w:rsidRPr="00666374">
        <w:rPr>
          <w:u w:val="single"/>
        </w:rPr>
        <w:t xml:space="preserve"> that said the EPA could regulate certain kinds of wetlands under the Clean Water Act. And we’re looking ahead to next term in which they’ve got a bunch of other cases on top in which </w:t>
      </w:r>
      <w:r w:rsidRPr="00FF26A3">
        <w:rPr>
          <w:highlight w:val="green"/>
          <w:u w:val="single"/>
        </w:rPr>
        <w:t>they are being explicitly invited to overrule prior cases</w:t>
      </w:r>
      <w:r w:rsidRPr="00666374">
        <w:rPr>
          <w:u w:val="single"/>
        </w:rPr>
        <w:t xml:space="preserve"> or again, effectively narrow or limit that.</w:t>
      </w:r>
    </w:p>
    <w:p w14:paraId="02F1900D" w14:textId="77777777" w:rsidR="006551E4" w:rsidRPr="00FF26A3" w:rsidRDefault="006551E4" w:rsidP="006551E4">
      <w:pPr>
        <w:rPr>
          <w:sz w:val="16"/>
        </w:rPr>
      </w:pPr>
      <w:r w:rsidRPr="00FF26A3">
        <w:rPr>
          <w:sz w:val="16"/>
        </w:rPr>
        <w:t xml:space="preserve">Elie Mystal </w:t>
      </w:r>
      <w:r w:rsidRPr="008C3B44">
        <w:rPr>
          <w:b/>
          <w:bCs/>
          <w:sz w:val="30"/>
          <w:szCs w:val="30"/>
          <w:highlight w:val="green"/>
          <w:u w:val="single"/>
        </w:rPr>
        <w:t>This court doesn’t care about precedent</w:t>
      </w:r>
      <w:r w:rsidRPr="00FF26A3">
        <w:rPr>
          <w:highlight w:val="green"/>
          <w:u w:val="single"/>
        </w:rPr>
        <w:t>.</w:t>
      </w:r>
      <w:r w:rsidRPr="00666374">
        <w:rPr>
          <w:u w:val="single"/>
        </w:rPr>
        <w:t xml:space="preserve"> And look, I don’t </w:t>
      </w:r>
      <w:r w:rsidRPr="00FF26A3">
        <w:rPr>
          <w:highlight w:val="green"/>
          <w:u w:val="single"/>
        </w:rPr>
        <w:t>I don’t know how else to explain that</w:t>
      </w:r>
      <w:r w:rsidRPr="00666374">
        <w:rPr>
          <w:u w:val="single"/>
        </w:rPr>
        <w:t xml:space="preserve"> to people like they just.</w:t>
      </w:r>
    </w:p>
    <w:p w14:paraId="08300291" w14:textId="77777777" w:rsidR="006551E4" w:rsidRPr="00FF26A3" w:rsidRDefault="006551E4" w:rsidP="006551E4">
      <w:pPr>
        <w:rPr>
          <w:sz w:val="16"/>
        </w:rPr>
      </w:pPr>
      <w:r w:rsidRPr="00FF26A3">
        <w:rPr>
          <w:sz w:val="16"/>
        </w:rPr>
        <w:t xml:space="preserve">Leah Litman Elie’s laughing because Kate’s holding up your shirt </w:t>
      </w:r>
      <w:r w:rsidRPr="008C3B44">
        <w:rPr>
          <w:b/>
          <w:bCs/>
          <w:highlight w:val="green"/>
          <w:u w:val="single"/>
        </w:rPr>
        <w:t>“Stare Decisis is for suckers.”</w:t>
      </w:r>
    </w:p>
    <w:p w14:paraId="34DF1EDD" w14:textId="77777777" w:rsidR="006551E4" w:rsidRPr="00FF26A3" w:rsidRDefault="006551E4" w:rsidP="006551E4">
      <w:pPr>
        <w:rPr>
          <w:sz w:val="16"/>
        </w:rPr>
      </w:pPr>
      <w:r w:rsidRPr="00FF26A3">
        <w:rPr>
          <w:sz w:val="16"/>
        </w:rPr>
        <w:t>Kate Shaw I pulled out some of the original emerged because that felt fitting today.</w:t>
      </w:r>
    </w:p>
    <w:p w14:paraId="6EAFD8DE" w14:textId="77777777" w:rsidR="006551E4" w:rsidRPr="00FF26A3" w:rsidRDefault="006551E4" w:rsidP="006551E4">
      <w:pPr>
        <w:rPr>
          <w:sz w:val="16"/>
        </w:rPr>
      </w:pPr>
      <w:r w:rsidRPr="00FF26A3">
        <w:rPr>
          <w:sz w:val="16"/>
        </w:rPr>
        <w:t>Melissa Murray We’d said that in 2019 and people thought we were being hyperbolic.</w:t>
      </w:r>
    </w:p>
    <w:p w14:paraId="6B1FB05F" w14:textId="77777777" w:rsidR="006551E4" w:rsidRPr="00FF26A3" w:rsidRDefault="006551E4" w:rsidP="006551E4">
      <w:pPr>
        <w:rPr>
          <w:sz w:val="16"/>
        </w:rPr>
      </w:pPr>
      <w:r w:rsidRPr="00FF26A3">
        <w:rPr>
          <w:sz w:val="16"/>
        </w:rPr>
        <w:t>Kate Shaw This shirt is like falling apart from the wash because I’ve been wearing it for years and its catching up.</w:t>
      </w:r>
    </w:p>
    <w:p w14:paraId="39BE2E83" w14:textId="77777777" w:rsidR="006551E4" w:rsidRPr="00FF26A3" w:rsidRDefault="006551E4" w:rsidP="006551E4">
      <w:pPr>
        <w:rPr>
          <w:sz w:val="16"/>
        </w:rPr>
      </w:pPr>
      <w:r w:rsidRPr="00FF26A3">
        <w:rPr>
          <w:sz w:val="16"/>
        </w:rPr>
        <w:t xml:space="preserve">Melissa Murray Like </w:t>
      </w:r>
      <w:r w:rsidRPr="00FF26A3">
        <w:rPr>
          <w:highlight w:val="green"/>
          <w:u w:val="single"/>
        </w:rPr>
        <w:t>the Constitution is falling apart</w:t>
      </w:r>
      <w:r w:rsidRPr="00666374">
        <w:rPr>
          <w:u w:val="single"/>
        </w:rPr>
        <w:t>.</w:t>
      </w:r>
    </w:p>
    <w:p w14:paraId="500B371F" w14:textId="77777777" w:rsidR="006551E4" w:rsidRPr="00FF26A3" w:rsidRDefault="006551E4" w:rsidP="006551E4">
      <w:pPr>
        <w:rPr>
          <w:sz w:val="16"/>
        </w:rPr>
      </w:pPr>
      <w:r w:rsidRPr="00FF26A3">
        <w:rPr>
          <w:sz w:val="16"/>
        </w:rPr>
        <w:t xml:space="preserve">Elie Mystal </w:t>
      </w:r>
      <w:r w:rsidRPr="00666374">
        <w:rPr>
          <w:u w:val="single"/>
        </w:rPr>
        <w:t xml:space="preserve">Nobody should be surprised by what’s happening because </w:t>
      </w:r>
      <w:r w:rsidRPr="00FF26A3">
        <w:rPr>
          <w:highlight w:val="green"/>
          <w:u w:val="single"/>
        </w:rPr>
        <w:t>they were picked</w:t>
      </w:r>
      <w:r w:rsidRPr="00666374">
        <w:rPr>
          <w:u w:val="single"/>
        </w:rPr>
        <w:t xml:space="preserve"> and appointed </w:t>
      </w:r>
      <w:r w:rsidRPr="00FF26A3">
        <w:rPr>
          <w:u w:val="single"/>
        </w:rPr>
        <w:t>for this express purpose</w:t>
      </w:r>
      <w:r w:rsidRPr="00FF26A3">
        <w:rPr>
          <w:highlight w:val="green"/>
          <w:u w:val="single"/>
        </w:rPr>
        <w:t xml:space="preserve"> to overturn precedent</w:t>
      </w:r>
      <w:r w:rsidRPr="00666374">
        <w:rPr>
          <w:u w:val="single"/>
        </w:rPr>
        <w:t xml:space="preserve">. And that and </w:t>
      </w:r>
      <w:r w:rsidRPr="00FF26A3">
        <w:rPr>
          <w:highlight w:val="green"/>
          <w:u w:val="single"/>
        </w:rPr>
        <w:t>that goes to how good</w:t>
      </w:r>
      <w:r w:rsidRPr="00666374">
        <w:rPr>
          <w:u w:val="single"/>
        </w:rPr>
        <w:t xml:space="preserve">, quite frankly, and how accurate, quite frankly, </w:t>
      </w:r>
      <w:r w:rsidRPr="00FF26A3">
        <w:rPr>
          <w:highlight w:val="green"/>
          <w:u w:val="single"/>
        </w:rPr>
        <w:t>the Federalist Society has been at picking judges</w:t>
      </w:r>
      <w:r w:rsidRPr="00666374">
        <w:rPr>
          <w:u w:val="single"/>
        </w:rPr>
        <w:t>.</w:t>
      </w:r>
      <w:r w:rsidRPr="00FF26A3">
        <w:rPr>
          <w:sz w:val="16"/>
        </w:rPr>
        <w:t xml:space="preserve"> And to me, this all goes back this all goes back to Anthony Kennedy and David Souter stabbing those people in the back.</w:t>
      </w:r>
    </w:p>
    <w:p w14:paraId="594E90CE" w14:textId="77777777" w:rsidR="006551E4" w:rsidRPr="00F10C60" w:rsidRDefault="006551E4" w:rsidP="006551E4"/>
    <w:p w14:paraId="361601EF" w14:textId="77777777" w:rsidR="006551E4" w:rsidRPr="00D86F5A" w:rsidRDefault="006551E4" w:rsidP="006551E4">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0554F22A" w14:textId="77777777" w:rsidR="006551E4" w:rsidRPr="00911CF7" w:rsidRDefault="006551E4" w:rsidP="006551E4">
      <w:pPr>
        <w:keepNext/>
        <w:keepLines/>
        <w:spacing w:before="40" w:after="0"/>
        <w:outlineLvl w:val="3"/>
        <w:rPr>
          <w:rFonts w:eastAsia="Times New Roman" w:cs="Times New Roman"/>
          <w:b/>
          <w:iCs/>
          <w:sz w:val="26"/>
        </w:rPr>
      </w:pPr>
      <w:bookmarkStart w:id="4" w:name="_Hlk212899453"/>
      <w:r w:rsidRPr="00911CF7">
        <w:rPr>
          <w:rFonts w:eastAsia="Times New Roman" w:cs="Times New Roman"/>
          <w:b/>
          <w:iCs/>
          <w:sz w:val="26"/>
        </w:rPr>
        <w:t xml:space="preserve">Democratic peace is reductionist. The data says they’re more war-prone. </w:t>
      </w:r>
    </w:p>
    <w:p w14:paraId="26DADB8C" w14:textId="77777777" w:rsidR="006551E4" w:rsidRPr="00911CF7" w:rsidRDefault="006551E4" w:rsidP="006551E4">
      <w:pPr>
        <w:rPr>
          <w:rFonts w:eastAsia="Calibri"/>
        </w:rPr>
      </w:pPr>
      <w:r w:rsidRPr="00911CF7">
        <w:rPr>
          <w:rFonts w:eastAsia="Calibri"/>
          <w:b/>
          <w:bCs/>
          <w:sz w:val="26"/>
        </w:rPr>
        <w:t>Bakker 24</w:t>
      </w:r>
      <w:r w:rsidRPr="00911CF7">
        <w:t>,</w:t>
      </w:r>
      <w:r w:rsidRPr="00911CF7">
        <w:rPr>
          <w:rFonts w:eastAsia="Calibri"/>
          <w:b/>
          <w:bCs/>
          <w:sz w:val="26"/>
        </w:rPr>
        <w:t xml:space="preserve"> </w:t>
      </w:r>
      <w:r w:rsidRPr="00911CF7">
        <w:t xml:space="preserve">Assistant Professor at the Institute of Political Science at Universiteit Leiden, Ph.D. in Political Science from Leiden University. (Femke, March 22, </w:t>
      </w:r>
      <w:r w:rsidRPr="00911CF7">
        <w:rPr>
          <w:i/>
          <w:iCs/>
        </w:rPr>
        <w:t>Hawks and Doves: The Flawed Microfoundations of Democratic Peace Theory</w:t>
      </w:r>
      <w:r w:rsidRPr="00911CF7">
        <w:t>," “What About Democratic Peace?” Ch. 8)</w:t>
      </w:r>
    </w:p>
    <w:p w14:paraId="35255CBB" w14:textId="77777777" w:rsidR="006551E4" w:rsidRPr="00911CF7" w:rsidRDefault="006551E4" w:rsidP="006551E4">
      <w:pPr>
        <w:rPr>
          <w:sz w:val="16"/>
        </w:rPr>
      </w:pPr>
      <w:r w:rsidRPr="00911CF7">
        <w:rPr>
          <w:sz w:val="16"/>
        </w:rPr>
        <w:t xml:space="preserve">Contribution to democratic peace theory </w:t>
      </w:r>
    </w:p>
    <w:p w14:paraId="756347B9" w14:textId="77777777" w:rsidR="006551E4" w:rsidRPr="00911CF7" w:rsidRDefault="006551E4" w:rsidP="006551E4">
      <w:pPr>
        <w:rPr>
          <w:sz w:val="16"/>
        </w:rPr>
      </w:pPr>
      <w:r w:rsidRPr="00911CF7">
        <w:rPr>
          <w:sz w:val="16"/>
        </w:rPr>
        <w:t xml:space="preserve">The findings of this study contribute in several ways to our understanding of normative and institutional democratic peace theory. These explanations for the </w:t>
      </w:r>
      <w:r w:rsidRPr="00911CF7">
        <w:rPr>
          <w:u w:val="single"/>
        </w:rPr>
        <w:t>democratic peace</w:t>
      </w:r>
      <w:r w:rsidRPr="00911CF7">
        <w:rPr>
          <w:sz w:val="16"/>
        </w:rPr>
        <w:t xml:space="preserve"> assume that specific political structures, the formal and informal structures of liberal democracy, influence decision-makers significantly and subsequently alter their behaviour. However, these </w:t>
      </w:r>
      <w:r w:rsidRPr="00911CF7">
        <w:rPr>
          <w:u w:val="single"/>
        </w:rPr>
        <w:t xml:space="preserve">assumptions are </w:t>
      </w:r>
      <w:r w:rsidRPr="00911CF7">
        <w:rPr>
          <w:b/>
          <w:iCs/>
          <w:u w:val="single"/>
          <w:bdr w:val="single" w:sz="8" w:space="0" w:color="auto"/>
        </w:rPr>
        <w:t>normative</w:t>
      </w:r>
      <w:r w:rsidRPr="00911CF7">
        <w:rPr>
          <w:sz w:val="16"/>
        </w:rPr>
        <w:t xml:space="preserve"> and grounded on specific political-philosophical ideas </w:t>
      </w:r>
      <w:r w:rsidRPr="00911CF7">
        <w:rPr>
          <w:b/>
          <w:iCs/>
          <w:u w:val="single"/>
          <w:bdr w:val="single" w:sz="8" w:space="0" w:color="auto"/>
        </w:rPr>
        <w:t>rather than</w:t>
      </w:r>
      <w:r w:rsidRPr="00911CF7">
        <w:rPr>
          <w:u w:val="single"/>
        </w:rPr>
        <w:t xml:space="preserve"> being </w:t>
      </w:r>
      <w:r w:rsidRPr="00911CF7">
        <w:rPr>
          <w:b/>
          <w:iCs/>
          <w:u w:val="single"/>
          <w:bdr w:val="single" w:sz="8" w:space="0" w:color="auto"/>
        </w:rPr>
        <w:t>empirical</w:t>
      </w:r>
      <w:r w:rsidRPr="00911CF7">
        <w:rPr>
          <w:u w:val="single"/>
        </w:rPr>
        <w:t xml:space="preserve"> facts</w:t>
      </w:r>
      <w:r w:rsidRPr="00911CF7">
        <w:rPr>
          <w:sz w:val="16"/>
        </w:rPr>
        <w:t xml:space="preserve">. Yet </w:t>
      </w:r>
      <w:r w:rsidRPr="00911CF7">
        <w:rPr>
          <w:b/>
          <w:iCs/>
          <w:u w:val="single"/>
          <w:bdr w:val="single" w:sz="8" w:space="0" w:color="auto"/>
        </w:rPr>
        <w:t>d</w:t>
      </w:r>
      <w:r w:rsidRPr="00911CF7">
        <w:rPr>
          <w:u w:val="single"/>
        </w:rPr>
        <w:t xml:space="preserve">emocratic </w:t>
      </w:r>
      <w:r w:rsidRPr="00911CF7">
        <w:rPr>
          <w:b/>
          <w:iCs/>
          <w:u w:val="single"/>
          <w:bdr w:val="single" w:sz="8" w:space="0" w:color="auto"/>
        </w:rPr>
        <w:t>p</w:t>
      </w:r>
      <w:r w:rsidRPr="00911CF7">
        <w:rPr>
          <w:u w:val="single"/>
        </w:rPr>
        <w:t xml:space="preserve">eace </w:t>
      </w:r>
      <w:r w:rsidRPr="00911CF7">
        <w:rPr>
          <w:b/>
          <w:iCs/>
          <w:u w:val="single"/>
          <w:bdr w:val="single" w:sz="8" w:space="0" w:color="auto"/>
        </w:rPr>
        <w:t>t</w:t>
      </w:r>
      <w:r w:rsidRPr="00911CF7">
        <w:rPr>
          <w:u w:val="single"/>
        </w:rPr>
        <w:t>heory uses these assumptions as if they were empirical facts</w:t>
      </w:r>
      <w:r w:rsidRPr="00911CF7">
        <w:rPr>
          <w:sz w:val="16"/>
        </w:rPr>
        <w:t xml:space="preserve">. As an explanation, democratic peace theory thus rests on normative foundations. I tested these assumptions, </w:t>
      </w:r>
      <w:r w:rsidRPr="00911CF7">
        <w:rPr>
          <w:u w:val="single"/>
        </w:rPr>
        <w:t>the actual micro-</w:t>
      </w:r>
      <w:r w:rsidRPr="00911CF7">
        <w:rPr>
          <w:highlight w:val="cyan"/>
          <w:u w:val="single"/>
        </w:rPr>
        <w:t>foundations of democratic peace</w:t>
      </w:r>
      <w:r w:rsidRPr="00911CF7">
        <w:rPr>
          <w:u w:val="single"/>
        </w:rPr>
        <w:t xml:space="preserve"> theory</w:t>
      </w:r>
      <w:r w:rsidRPr="00911CF7">
        <w:rPr>
          <w:sz w:val="16"/>
        </w:rPr>
        <w:t xml:space="preserve">, and showed that these </w:t>
      </w:r>
      <w:r w:rsidRPr="00911CF7">
        <w:rPr>
          <w:highlight w:val="cyan"/>
          <w:u w:val="single"/>
        </w:rPr>
        <w:t xml:space="preserve">are </w:t>
      </w:r>
      <w:r w:rsidRPr="00911CF7">
        <w:rPr>
          <w:b/>
          <w:iCs/>
          <w:highlight w:val="cyan"/>
          <w:u w:val="single"/>
          <w:bdr w:val="single" w:sz="8" w:space="0" w:color="auto"/>
        </w:rPr>
        <w:t>empirically unsupported</w:t>
      </w:r>
      <w:r w:rsidRPr="00911CF7">
        <w:rPr>
          <w:sz w:val="16"/>
        </w:rPr>
        <w:t xml:space="preserve">. </w:t>
      </w:r>
    </w:p>
    <w:p w14:paraId="7CC38395" w14:textId="77777777" w:rsidR="006551E4" w:rsidRPr="00911CF7" w:rsidRDefault="006551E4" w:rsidP="006551E4">
      <w:pPr>
        <w:rPr>
          <w:sz w:val="16"/>
        </w:rPr>
      </w:pPr>
      <w:r w:rsidRPr="00911CF7">
        <w:rPr>
          <w:sz w:val="16"/>
        </w:rPr>
        <w:t xml:space="preserve">First of all, </w:t>
      </w:r>
      <w:r w:rsidRPr="00911CF7">
        <w:rPr>
          <w:u w:val="single"/>
        </w:rPr>
        <w:t>liberal norms exist</w:t>
      </w:r>
      <w:r w:rsidRPr="00911CF7">
        <w:rPr>
          <w:sz w:val="16"/>
        </w:rPr>
        <w:t xml:space="preserve"> not only in liberal democracies but also </w:t>
      </w:r>
      <w:r w:rsidRPr="00911CF7">
        <w:rPr>
          <w:u w:val="single"/>
        </w:rPr>
        <w:t>within other regime-types</w:t>
      </w:r>
      <w:r w:rsidRPr="00911CF7">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739BE33C" w14:textId="77777777" w:rsidR="006551E4" w:rsidRPr="00911CF7" w:rsidRDefault="006551E4" w:rsidP="006551E4">
      <w:pPr>
        <w:rPr>
          <w:sz w:val="16"/>
        </w:rPr>
      </w:pPr>
      <w:r w:rsidRPr="00911CF7">
        <w:rPr>
          <w:sz w:val="16"/>
        </w:rPr>
        <w:t xml:space="preserve">These results indicate that </w:t>
      </w:r>
      <w:r w:rsidRPr="00911CF7">
        <w:rPr>
          <w:u w:val="single"/>
        </w:rPr>
        <w:t>the philosophical idea that liberal democracy morally teaches its citizens to become better people does not find support</w:t>
      </w:r>
      <w:r w:rsidRPr="00911CF7">
        <w:rPr>
          <w:sz w:val="16"/>
        </w:rPr>
        <w:t xml:space="preserve"> in the empirical world. </w:t>
      </w:r>
      <w:r w:rsidRPr="00911CF7">
        <w:rPr>
          <w:highlight w:val="cyan"/>
          <w:u w:val="single"/>
        </w:rPr>
        <w:t>Liberal norms are internalised</w:t>
      </w:r>
      <w:r w:rsidRPr="00911CF7">
        <w:rPr>
          <w:u w:val="single"/>
        </w:rPr>
        <w:t xml:space="preserve"> in people </w:t>
      </w:r>
      <w:r w:rsidRPr="00911CF7">
        <w:rPr>
          <w:highlight w:val="cyan"/>
          <w:u w:val="single"/>
        </w:rPr>
        <w:t>irrespective of the regime-type</w:t>
      </w:r>
      <w:r w:rsidRPr="00911CF7">
        <w:rPr>
          <w:u w:val="single"/>
        </w:rPr>
        <w:t xml:space="preserve"> and its socialization processes</w:t>
      </w:r>
      <w:r w:rsidRPr="00911CF7">
        <w:rPr>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E697B98" w14:textId="77777777" w:rsidR="006551E4" w:rsidRPr="00911CF7" w:rsidRDefault="006551E4" w:rsidP="006551E4">
      <w:pPr>
        <w:rPr>
          <w:sz w:val="16"/>
        </w:rPr>
      </w:pPr>
      <w:r w:rsidRPr="00911CF7">
        <w:rPr>
          <w:sz w:val="16"/>
        </w:rPr>
        <w:t xml:space="preserve">Earlier </w:t>
      </w:r>
      <w:r w:rsidRPr="00911CF7">
        <w:rPr>
          <w:u w:val="single"/>
        </w:rPr>
        <w:t>experimental studies</w:t>
      </w:r>
      <w:r w:rsidRPr="00911CF7">
        <w:rPr>
          <w:sz w:val="16"/>
        </w:rPr>
        <w:t xml:space="preserve"> of the democratic peace (Geva et al. 1993; Geva and Hanson 1999; Johns and Davies 2012; Z. Maoz and Russett 1993; Mintz and Geva 1993; Rousseau 2005; Tomz and Weeks 2013) have instrumentally </w:t>
      </w:r>
      <w:r w:rsidRPr="00911CF7">
        <w:rPr>
          <w:u w:val="single"/>
        </w:rPr>
        <w:t>assumed liberal norms to be present and influential within liberal democracies. They did not measure whether norms were actually present</w:t>
      </w:r>
      <w:r w:rsidRPr="00911CF7">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FB7475D" w14:textId="77777777" w:rsidR="006551E4" w:rsidRPr="00911CF7" w:rsidRDefault="006551E4" w:rsidP="006551E4">
      <w:pPr>
        <w:rPr>
          <w:sz w:val="16"/>
        </w:rPr>
      </w:pPr>
      <w:r w:rsidRPr="00911CF7">
        <w:rPr>
          <w:sz w:val="16"/>
        </w:rPr>
        <w:t xml:space="preserve">Secondly, </w:t>
      </w:r>
      <w:r w:rsidRPr="00911CF7">
        <w:rPr>
          <w:b/>
          <w:iCs/>
          <w:highlight w:val="cyan"/>
          <w:u w:val="single"/>
          <w:bdr w:val="single" w:sz="8" w:space="0" w:color="auto"/>
        </w:rPr>
        <w:t>regime</w:t>
      </w:r>
      <w:r w:rsidRPr="00911CF7">
        <w:rPr>
          <w:u w:val="single"/>
        </w:rPr>
        <w:t>-</w:t>
      </w:r>
      <w:r w:rsidRPr="00911CF7">
        <w:rPr>
          <w:highlight w:val="cyan"/>
          <w:u w:val="single"/>
        </w:rPr>
        <w:t>type</w:t>
      </w:r>
      <w:r w:rsidRPr="00911CF7">
        <w:rPr>
          <w:u w:val="single"/>
        </w:rPr>
        <w:t xml:space="preserve"> </w:t>
      </w:r>
      <w:r w:rsidRPr="00911CF7">
        <w:rPr>
          <w:highlight w:val="cyan"/>
          <w:u w:val="single"/>
        </w:rPr>
        <w:t>showed</w:t>
      </w:r>
      <w:r w:rsidRPr="00911CF7">
        <w:rPr>
          <w:u w:val="single"/>
        </w:rPr>
        <w:t xml:space="preserve"> to have </w:t>
      </w:r>
      <w:r w:rsidRPr="00911CF7">
        <w:rPr>
          <w:b/>
          <w:iCs/>
          <w:highlight w:val="cyan"/>
          <w:u w:val="single"/>
          <w:bdr w:val="single" w:sz="8" w:space="0" w:color="auto"/>
        </w:rPr>
        <w:t>no influence</w:t>
      </w:r>
      <w:r w:rsidRPr="00911CF7">
        <w:rPr>
          <w:highlight w:val="cyan"/>
          <w:u w:val="single"/>
        </w:rPr>
        <w:t xml:space="preserve"> on the </w:t>
      </w:r>
      <w:r w:rsidRPr="00911CF7">
        <w:rPr>
          <w:b/>
          <w:iCs/>
          <w:highlight w:val="cyan"/>
          <w:u w:val="single"/>
          <w:bdr w:val="single" w:sz="8" w:space="0" w:color="auto"/>
        </w:rPr>
        <w:t>willingness</w:t>
      </w:r>
      <w:r w:rsidRPr="00911CF7">
        <w:rPr>
          <w:highlight w:val="cyan"/>
          <w:u w:val="single"/>
        </w:rPr>
        <w:t xml:space="preserve"> to </w:t>
      </w:r>
      <w:r w:rsidRPr="00911CF7">
        <w:rPr>
          <w:b/>
          <w:iCs/>
          <w:highlight w:val="cyan"/>
          <w:u w:val="single"/>
          <w:bdr w:val="single" w:sz="8" w:space="0" w:color="auto"/>
        </w:rPr>
        <w:t>attack</w:t>
      </w:r>
      <w:r w:rsidRPr="00911CF7">
        <w:rPr>
          <w:sz w:val="16"/>
        </w:rPr>
        <w:t xml:space="preserve">, or the willingness to choose other relevant policy options, of decision-makers in all three samples alike. </w:t>
      </w:r>
      <w:r w:rsidRPr="00911CF7">
        <w:rPr>
          <w:u w:val="single"/>
        </w:rPr>
        <w:t>Regime-type thus did not influence decision-makers from liberal democracies significantly, as would be expected by democratic peace theory</w:t>
      </w:r>
      <w:r w:rsidRPr="00911CF7">
        <w:rPr>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6539B01F" w14:textId="77777777" w:rsidR="006551E4" w:rsidRPr="00911CF7" w:rsidRDefault="006551E4" w:rsidP="006551E4">
      <w:pPr>
        <w:rPr>
          <w:sz w:val="16"/>
        </w:rPr>
      </w:pPr>
      <w:r w:rsidRPr="00911CF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126807B" w14:textId="77777777" w:rsidR="006551E4" w:rsidRPr="00911CF7" w:rsidRDefault="006551E4" w:rsidP="006551E4">
      <w:pPr>
        <w:rPr>
          <w:sz w:val="16"/>
        </w:rPr>
      </w:pPr>
      <w:r w:rsidRPr="00911CF7">
        <w:rPr>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6D1BEC1C" w14:textId="77777777" w:rsidR="006551E4" w:rsidRPr="00911CF7" w:rsidRDefault="006551E4" w:rsidP="006551E4">
      <w:pPr>
        <w:rPr>
          <w:sz w:val="16"/>
        </w:rPr>
      </w:pPr>
      <w:r w:rsidRPr="00911CF7">
        <w:rPr>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33DF112" w14:textId="77777777" w:rsidR="006551E4" w:rsidRPr="00911CF7" w:rsidRDefault="006551E4" w:rsidP="006551E4">
      <w:pPr>
        <w:rPr>
          <w:sz w:val="16"/>
        </w:rPr>
      </w:pPr>
      <w:r w:rsidRPr="00911CF7">
        <w:rPr>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A5625F7" w14:textId="77777777" w:rsidR="006551E4" w:rsidRPr="00911CF7" w:rsidRDefault="006551E4" w:rsidP="006551E4">
      <w:pPr>
        <w:rPr>
          <w:sz w:val="16"/>
        </w:rPr>
      </w:pPr>
      <w:r w:rsidRPr="00911CF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5FB5A2F" w14:textId="77777777" w:rsidR="006551E4" w:rsidRPr="00911CF7" w:rsidRDefault="006551E4" w:rsidP="006551E4">
      <w:pPr>
        <w:rPr>
          <w:sz w:val="16"/>
        </w:rPr>
      </w:pPr>
      <w:r w:rsidRPr="00911CF7">
        <w:rPr>
          <w:sz w:val="16"/>
        </w:rPr>
        <w:t xml:space="preserve">The democratic experimental group showed to be more peaceful towards other democracies, just like previous studies showed. However, the comparative perspective brought a new insight: because </w:t>
      </w:r>
      <w:r w:rsidRPr="00911CF7">
        <w:rPr>
          <w:u w:val="single"/>
        </w:rPr>
        <w:t xml:space="preserve">the </w:t>
      </w:r>
      <w:r w:rsidRPr="00911CF7">
        <w:rPr>
          <w:highlight w:val="cyan"/>
          <w:u w:val="single"/>
        </w:rPr>
        <w:t>autocrat</w:t>
      </w:r>
      <w:r w:rsidRPr="00911CF7">
        <w:rPr>
          <w:u w:val="single"/>
        </w:rPr>
        <w:t>ic citizen</w:t>
      </w:r>
      <w:r w:rsidRPr="00911CF7">
        <w:rPr>
          <w:highlight w:val="cyan"/>
          <w:u w:val="single"/>
        </w:rPr>
        <w:t>s</w:t>
      </w:r>
      <w:r w:rsidRPr="00911CF7">
        <w:rPr>
          <w:u w:val="single"/>
        </w:rPr>
        <w:t xml:space="preserve"> </w:t>
      </w:r>
      <w:r w:rsidRPr="00911CF7">
        <w:rPr>
          <w:highlight w:val="cyan"/>
          <w:u w:val="single"/>
        </w:rPr>
        <w:t>were</w:t>
      </w:r>
      <w:r w:rsidRPr="00911CF7">
        <w:rPr>
          <w:u w:val="single"/>
        </w:rPr>
        <w:t xml:space="preserve"> overall </w:t>
      </w:r>
      <w:r w:rsidRPr="00911CF7">
        <w:rPr>
          <w:highlight w:val="cyan"/>
          <w:u w:val="single"/>
        </w:rPr>
        <w:t>more peaceful towards all regime-types</w:t>
      </w:r>
      <w:r w:rsidRPr="00911CF7">
        <w:rPr>
          <w:u w:val="single"/>
        </w:rPr>
        <w:t xml:space="preserve"> the comparison showed that actually the </w:t>
      </w:r>
      <w:r w:rsidRPr="00911CF7">
        <w:rPr>
          <w:highlight w:val="cyan"/>
          <w:u w:val="single"/>
        </w:rPr>
        <w:t>democrat</w:t>
      </w:r>
      <w:r w:rsidRPr="00911CF7">
        <w:rPr>
          <w:u w:val="single"/>
        </w:rPr>
        <w:t>ic participant</w:t>
      </w:r>
      <w:r w:rsidRPr="00911CF7">
        <w:rPr>
          <w:highlight w:val="cyan"/>
          <w:u w:val="single"/>
        </w:rPr>
        <w:t>s</w:t>
      </w:r>
      <w:r w:rsidRPr="00911CF7">
        <w:rPr>
          <w:u w:val="single"/>
        </w:rPr>
        <w:t xml:space="preserve"> </w:t>
      </w:r>
      <w:r w:rsidRPr="00911CF7">
        <w:rPr>
          <w:highlight w:val="cyan"/>
          <w:u w:val="single"/>
        </w:rPr>
        <w:t>were not more peaceful towards other democracies</w:t>
      </w:r>
      <w:r w:rsidRPr="00911CF7">
        <w:rPr>
          <w:sz w:val="16"/>
        </w:rPr>
        <w:t xml:space="preserve">, </w:t>
      </w:r>
      <w:r w:rsidRPr="00911CF7">
        <w:rPr>
          <w:highlight w:val="cyan"/>
          <w:u w:val="single"/>
        </w:rPr>
        <w:t xml:space="preserve">but </w:t>
      </w:r>
      <w:r w:rsidRPr="00911CF7">
        <w:rPr>
          <w:u w:val="single"/>
        </w:rPr>
        <w:t xml:space="preserve">rather </w:t>
      </w:r>
      <w:r w:rsidRPr="00911CF7">
        <w:rPr>
          <w:highlight w:val="cyan"/>
          <w:u w:val="single"/>
        </w:rPr>
        <w:t xml:space="preserve">more </w:t>
      </w:r>
      <w:r w:rsidRPr="00911CF7">
        <w:rPr>
          <w:b/>
          <w:iCs/>
          <w:highlight w:val="cyan"/>
          <w:u w:val="single"/>
          <w:bdr w:val="single" w:sz="8" w:space="0" w:color="auto"/>
        </w:rPr>
        <w:t>war-prone</w:t>
      </w:r>
      <w:r w:rsidRPr="00911CF7">
        <w:rPr>
          <w:highlight w:val="cyan"/>
          <w:u w:val="single"/>
        </w:rPr>
        <w:t xml:space="preserve"> towards </w:t>
      </w:r>
      <w:r w:rsidRPr="00911CF7">
        <w:rPr>
          <w:b/>
          <w:iCs/>
          <w:highlight w:val="cyan"/>
          <w:u w:val="single"/>
          <w:bdr w:val="single" w:sz="8" w:space="0" w:color="auto"/>
        </w:rPr>
        <w:t>autocracies</w:t>
      </w:r>
      <w:r w:rsidRPr="00911CF7">
        <w:rPr>
          <w:sz w:val="16"/>
        </w:rPr>
        <w:t xml:space="preserve">. These findings are important in the light of theoretical refinement, and show that </w:t>
      </w:r>
      <w:r w:rsidRPr="00911CF7">
        <w:rPr>
          <w:u w:val="single"/>
        </w:rPr>
        <w:t>we cannot simply assume autocratic individuals to be war-prone</w:t>
      </w:r>
      <w:r w:rsidRPr="00911CF7">
        <w:rPr>
          <w:sz w:val="16"/>
        </w:rPr>
        <w:t xml:space="preserve">, as democratic peace theory does. (Bakker 2017, 538). </w:t>
      </w:r>
    </w:p>
    <w:p w14:paraId="06BF94AB" w14:textId="77777777" w:rsidR="006551E4" w:rsidRPr="00911CF7" w:rsidRDefault="006551E4" w:rsidP="006551E4">
      <w:pPr>
        <w:rPr>
          <w:sz w:val="16"/>
        </w:rPr>
      </w:pPr>
      <w:r w:rsidRPr="00911CF7">
        <w:rPr>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911CF7">
        <w:rPr>
          <w:u w:val="single"/>
        </w:rPr>
        <w:t xml:space="preserve">the </w:t>
      </w:r>
      <w:r w:rsidRPr="00911CF7">
        <w:rPr>
          <w:highlight w:val="cyan"/>
          <w:u w:val="single"/>
        </w:rPr>
        <w:t>influence of regime-type</w:t>
      </w:r>
      <w:r w:rsidRPr="00911CF7">
        <w:rPr>
          <w:u w:val="single"/>
        </w:rPr>
        <w:t xml:space="preserve"> lost its salience and </w:t>
      </w:r>
      <w:r w:rsidRPr="00911CF7">
        <w:rPr>
          <w:highlight w:val="cyan"/>
          <w:u w:val="single"/>
        </w:rPr>
        <w:t>showed to be marginal</w:t>
      </w:r>
      <w:r w:rsidRPr="00911CF7">
        <w:rPr>
          <w:u w:val="single"/>
        </w:rPr>
        <w:t xml:space="preserve"> and not significant</w:t>
      </w:r>
      <w:r w:rsidRPr="00911CF7">
        <w:rPr>
          <w:sz w:val="16"/>
        </w:rPr>
        <w:t xml:space="preserve">, because the multivariate analysis showed that </w:t>
      </w:r>
      <w:r w:rsidRPr="00911CF7">
        <w:rPr>
          <w:highlight w:val="cyan"/>
          <w:u w:val="single"/>
        </w:rPr>
        <w:t>the perception of threat</w:t>
      </w:r>
      <w:r w:rsidRPr="00911CF7">
        <w:rPr>
          <w:u w:val="single"/>
        </w:rPr>
        <w:t xml:space="preserve"> of the conflict </w:t>
      </w:r>
      <w:r w:rsidRPr="00911CF7">
        <w:rPr>
          <w:highlight w:val="cyan"/>
          <w:u w:val="single"/>
        </w:rPr>
        <w:t>mattered, as well as</w:t>
      </w:r>
      <w:r w:rsidRPr="00911CF7">
        <w:rPr>
          <w:sz w:val="16"/>
        </w:rPr>
        <w:t xml:space="preserve"> actor-centric factors such as </w:t>
      </w:r>
      <w:r w:rsidRPr="00911CF7">
        <w:rPr>
          <w:b/>
          <w:iCs/>
          <w:highlight w:val="cyan"/>
          <w:u w:val="single"/>
          <w:bdr w:val="single" w:sz="8" w:space="0" w:color="auto"/>
        </w:rPr>
        <w:t>hawkishness</w:t>
      </w:r>
      <w:r w:rsidRPr="00911CF7">
        <w:rPr>
          <w:sz w:val="16"/>
        </w:rPr>
        <w:t xml:space="preserve"> (2017, 539). </w:t>
      </w:r>
    </w:p>
    <w:p w14:paraId="7EB7248E" w14:textId="77777777" w:rsidR="006551E4" w:rsidRPr="00911CF7" w:rsidRDefault="006551E4" w:rsidP="006551E4">
      <w:pPr>
        <w:rPr>
          <w:sz w:val="16"/>
        </w:rPr>
      </w:pPr>
      <w:r w:rsidRPr="00911CF7">
        <w:rPr>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bookmarkEnd w:id="4"/>
    <w:p w14:paraId="530263E1" w14:textId="77777777" w:rsidR="006551E4" w:rsidRDefault="006551E4" w:rsidP="006551E4"/>
    <w:p w14:paraId="12016745" w14:textId="77777777" w:rsidR="006551E4" w:rsidRPr="00D86F5A" w:rsidRDefault="006551E4" w:rsidP="006551E4">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Civil War !D---1NC</w:t>
      </w:r>
    </w:p>
    <w:p w14:paraId="5AE36BA6" w14:textId="77777777" w:rsidR="006551E4" w:rsidRPr="00D86F5A" w:rsidRDefault="006551E4" w:rsidP="006551E4">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61A5B83D" w14:textId="77777777" w:rsidR="006551E4" w:rsidRPr="00D86F5A" w:rsidRDefault="006551E4" w:rsidP="006551E4">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2D99DC72" w14:textId="77777777" w:rsidR="006551E4" w:rsidRPr="00D86F5A" w:rsidRDefault="006551E4" w:rsidP="006551E4">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02AAC48E" w14:textId="77777777" w:rsidR="006551E4" w:rsidRPr="00D86F5A" w:rsidRDefault="006551E4" w:rsidP="006551E4">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6C432578" w14:textId="77777777" w:rsidR="006551E4" w:rsidRPr="00D86F5A" w:rsidRDefault="006551E4" w:rsidP="006551E4">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67015B0A" w14:textId="77777777" w:rsidR="006551E4" w:rsidRPr="00D86F5A" w:rsidRDefault="006551E4" w:rsidP="006551E4">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3A0E7583" w14:textId="77777777" w:rsidR="006551E4" w:rsidRPr="00D86F5A" w:rsidRDefault="006551E4" w:rsidP="006551E4">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57BEE520" w14:textId="77777777" w:rsidR="006551E4" w:rsidRPr="00D86F5A" w:rsidRDefault="006551E4" w:rsidP="006551E4">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168E1DA" w14:textId="77777777" w:rsidR="006551E4" w:rsidRPr="00D86F5A" w:rsidRDefault="006551E4" w:rsidP="006551E4">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3FAD513F" w14:textId="77777777" w:rsidR="006551E4" w:rsidRPr="00D86F5A" w:rsidRDefault="006551E4" w:rsidP="006551E4">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7712AAAF" w14:textId="77777777" w:rsidR="006551E4" w:rsidRPr="00D86F5A" w:rsidRDefault="006551E4" w:rsidP="006551E4">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222B02BF" w14:textId="77777777" w:rsidR="006551E4" w:rsidRPr="00D86F5A" w:rsidRDefault="006551E4" w:rsidP="006551E4">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671526EF" w14:textId="77777777" w:rsidR="006551E4" w:rsidRPr="000A746D" w:rsidRDefault="006551E4" w:rsidP="006551E4">
      <w:pPr>
        <w:keepNext/>
        <w:keepLines/>
        <w:pageBreakBefore/>
        <w:spacing w:before="40" w:after="0"/>
        <w:jc w:val="center"/>
        <w:outlineLvl w:val="2"/>
        <w:rPr>
          <w:rFonts w:eastAsia="Times New Roman"/>
          <w:b/>
          <w:sz w:val="32"/>
          <w:szCs w:val="24"/>
          <w:u w:val="single"/>
        </w:rPr>
      </w:pPr>
      <w:r w:rsidRPr="000A746D">
        <w:rPr>
          <w:rFonts w:eastAsia="Times New Roman"/>
          <w:b/>
          <w:sz w:val="32"/>
          <w:szCs w:val="24"/>
          <w:u w:val="single"/>
        </w:rPr>
        <w:t>!D---Populism---1NC</w:t>
      </w:r>
    </w:p>
    <w:p w14:paraId="31839EF4" w14:textId="77777777" w:rsidR="006551E4" w:rsidRPr="000A746D" w:rsidRDefault="006551E4" w:rsidP="006551E4">
      <w:pPr>
        <w:keepNext/>
        <w:keepLines/>
        <w:spacing w:before="40" w:after="0"/>
        <w:outlineLvl w:val="3"/>
        <w:rPr>
          <w:rFonts w:eastAsia="Times New Roman" w:cs="Times New Roman"/>
          <w:b/>
          <w:iCs/>
          <w:sz w:val="26"/>
        </w:rPr>
      </w:pPr>
      <w:r w:rsidRPr="000A746D">
        <w:rPr>
          <w:rFonts w:eastAsia="Times New Roman" w:cs="Times New Roman"/>
          <w:b/>
          <w:iCs/>
          <w:sz w:val="26"/>
        </w:rPr>
        <w:t xml:space="preserve">No populism impact. </w:t>
      </w:r>
    </w:p>
    <w:p w14:paraId="2175C159" w14:textId="77777777" w:rsidR="006551E4" w:rsidRPr="000A746D" w:rsidRDefault="006551E4" w:rsidP="006551E4">
      <w:pPr>
        <w:rPr>
          <w:rFonts w:eastAsia="Calibri"/>
        </w:rPr>
      </w:pPr>
      <w:r w:rsidRPr="000A746D">
        <w:rPr>
          <w:rFonts w:eastAsia="Calibri"/>
          <w:b/>
          <w:bCs/>
          <w:sz w:val="26"/>
        </w:rPr>
        <w:t>Weyland 24</w:t>
      </w:r>
      <w:r w:rsidRPr="000A746D">
        <w:rPr>
          <w:rFonts w:eastAsia="Calibri"/>
        </w:rPr>
        <w:t xml:space="preserve">, Mike Hogg Professor in Liberal Arts at the University of Texas–Austin (Kurt, “Why Democracy Survives Pluralism,” </w:t>
      </w:r>
      <w:r w:rsidRPr="000A746D">
        <w:rPr>
          <w:rFonts w:eastAsia="Calibri"/>
          <w:i/>
          <w:iCs/>
        </w:rPr>
        <w:t>Journal of Democracy</w:t>
      </w:r>
      <w:r w:rsidRPr="000A746D">
        <w:rPr>
          <w:rFonts w:eastAsia="Calibri"/>
        </w:rPr>
        <w:t>, Vol. 35, No. 1, Accessed: in 2024)—js</w:t>
      </w:r>
    </w:p>
    <w:p w14:paraId="3D872A7B" w14:textId="77777777" w:rsidR="006551E4" w:rsidRPr="000A746D" w:rsidRDefault="006551E4" w:rsidP="006551E4">
      <w:pPr>
        <w:rPr>
          <w:rFonts w:eastAsia="Calibri"/>
          <w:u w:val="single"/>
        </w:rPr>
      </w:pPr>
      <w:r w:rsidRPr="000A746D">
        <w:rPr>
          <w:rFonts w:eastAsia="Calibri"/>
          <w:sz w:val="16"/>
        </w:rPr>
        <w:t xml:space="preserve">The recent outpouring of concern about threats to democracy has gone too far. </w:t>
      </w:r>
      <w:r w:rsidRPr="000A746D">
        <w:rPr>
          <w:rFonts w:eastAsia="Calibri"/>
          <w:u w:val="single"/>
        </w:rPr>
        <w:t xml:space="preserve">The </w:t>
      </w:r>
      <w:r w:rsidRPr="000A746D">
        <w:rPr>
          <w:rFonts w:eastAsia="Calibri"/>
          <w:highlight w:val="cyan"/>
          <w:u w:val="single"/>
        </w:rPr>
        <w:t>difficulties that populist</w:t>
      </w:r>
      <w:r w:rsidRPr="000A746D">
        <w:rPr>
          <w:rFonts w:eastAsia="Calibri"/>
          <w:u w:val="single"/>
        </w:rPr>
        <w:t xml:space="preserve"> chief executive</w:t>
      </w:r>
      <w:r w:rsidRPr="000A746D">
        <w:rPr>
          <w:rFonts w:eastAsia="Calibri"/>
          <w:highlight w:val="cyan"/>
          <w:u w:val="single"/>
        </w:rPr>
        <w:t>s</w:t>
      </w:r>
      <w:r w:rsidRPr="000A746D">
        <w:rPr>
          <w:rFonts w:eastAsia="Calibri"/>
          <w:u w:val="single"/>
        </w:rPr>
        <w:t xml:space="preserve"> </w:t>
      </w:r>
      <w:r w:rsidRPr="000A746D">
        <w:rPr>
          <w:rFonts w:eastAsia="Calibri"/>
          <w:highlight w:val="cyan"/>
          <w:u w:val="single"/>
        </w:rPr>
        <w:t>face in</w:t>
      </w:r>
      <w:r w:rsidRPr="000A746D">
        <w:rPr>
          <w:rFonts w:eastAsia="Calibri"/>
          <w:u w:val="single"/>
        </w:rPr>
        <w:t xml:space="preserve"> trying to subvert democracy in </w:t>
      </w:r>
      <w:r w:rsidRPr="000A746D">
        <w:rPr>
          <w:rFonts w:eastAsia="Calibri"/>
          <w:highlight w:val="cyan"/>
          <w:u w:val="single"/>
        </w:rPr>
        <w:t xml:space="preserve">Latin America and Eastern Europe have </w:t>
      </w:r>
      <w:r w:rsidRPr="000A746D">
        <w:rPr>
          <w:rFonts w:eastAsia="Calibri"/>
          <w:b/>
          <w:iCs/>
          <w:highlight w:val="cyan"/>
          <w:u w:val="single"/>
          <w:bdr w:val="single" w:sz="8" w:space="0" w:color="auto"/>
        </w:rPr>
        <w:t>encouraging implications</w:t>
      </w:r>
      <w:r w:rsidRPr="000A746D">
        <w:rPr>
          <w:rFonts w:eastAsia="Calibri"/>
          <w:u w:val="single"/>
        </w:rPr>
        <w:t xml:space="preserve"> for the advanced industrialized world.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05757E8A" w14:textId="77777777" w:rsidR="006551E4" w:rsidRPr="000A746D" w:rsidRDefault="006551E4" w:rsidP="006551E4">
      <w:pPr>
        <w:rPr>
          <w:rFonts w:eastAsia="Calibri"/>
          <w:u w:val="single"/>
        </w:rPr>
      </w:pPr>
      <w:r w:rsidRPr="000A746D">
        <w:rPr>
          <w:rFonts w:eastAsia="Calibri"/>
          <w:u w:val="single"/>
        </w:rPr>
        <w:t xml:space="preserve">My </w:t>
      </w:r>
      <w:r w:rsidRPr="000A746D">
        <w:rPr>
          <w:rFonts w:eastAsia="Calibri"/>
          <w:highlight w:val="cyan"/>
          <w:u w:val="single"/>
        </w:rPr>
        <w:t>findings rebut</w:t>
      </w:r>
      <w:r w:rsidRPr="000A746D">
        <w:rPr>
          <w:rFonts w:eastAsia="Calibri"/>
          <w:u w:val="single"/>
        </w:rPr>
        <w:t xml:space="preserve"> this </w:t>
      </w:r>
      <w:r w:rsidRPr="000A746D">
        <w:rPr>
          <w:rFonts w:eastAsia="Calibri"/>
          <w:highlight w:val="cyan"/>
          <w:u w:val="single"/>
        </w:rPr>
        <w:t>alarmism</w:t>
      </w:r>
      <w:r w:rsidRPr="000A746D">
        <w:rPr>
          <w:rFonts w:eastAsia="Calibri"/>
          <w:u w:val="single"/>
        </w:rPr>
        <w:t xml:space="preserve">. They suggest that </w:t>
      </w:r>
      <w:r w:rsidRPr="000A746D">
        <w:rPr>
          <w:rFonts w:eastAsia="Calibri"/>
          <w:b/>
          <w:iCs/>
          <w:highlight w:val="cyan"/>
          <w:u w:val="single"/>
          <w:bdr w:val="single" w:sz="8" w:space="0" w:color="auto"/>
        </w:rPr>
        <w:t>democracy</w:t>
      </w:r>
      <w:r w:rsidRPr="000A746D">
        <w:rPr>
          <w:rFonts w:eastAsia="Calibri"/>
          <w:u w:val="single"/>
        </w:rPr>
        <w:t xml:space="preserve"> in the Global North </w:t>
      </w:r>
      <w:r w:rsidRPr="000A746D">
        <w:rPr>
          <w:rFonts w:eastAsia="Calibri"/>
          <w:highlight w:val="cyan"/>
          <w:u w:val="single"/>
        </w:rPr>
        <w:t xml:space="preserve">commands </w:t>
      </w:r>
      <w:r w:rsidRPr="000A746D">
        <w:rPr>
          <w:rFonts w:eastAsia="Calibri"/>
          <w:b/>
          <w:iCs/>
          <w:highlight w:val="cyan"/>
          <w:u w:val="single"/>
          <w:bdr w:val="single" w:sz="8" w:space="0" w:color="auto"/>
        </w:rPr>
        <w:t>enormous resilience</w:t>
      </w:r>
      <w:r w:rsidRPr="000A746D">
        <w:rPr>
          <w:rFonts w:eastAsia="Calibri"/>
          <w:u w:val="single"/>
        </w:rPr>
        <w:t xml:space="preserve">. </w:t>
      </w:r>
      <w:r w:rsidRPr="000A746D">
        <w:rPr>
          <w:rFonts w:eastAsia="Calibri"/>
          <w:highlight w:val="cyan"/>
          <w:u w:val="single"/>
        </w:rPr>
        <w:t>North America and Western Europe fulfill none of the necessary conditions for the populist destruction of democracy</w:t>
      </w:r>
      <w:r w:rsidRPr="000A746D">
        <w:rPr>
          <w:rFonts w:eastAsia="Calibri"/>
          <w:u w:val="single"/>
        </w:rPr>
        <w:t xml:space="preserve">. As regards the institutional framework, despite some corrosion due to polarization, </w:t>
      </w:r>
      <w:r w:rsidRPr="000A746D">
        <w:rPr>
          <w:rFonts w:eastAsia="Calibri"/>
          <w:b/>
          <w:iCs/>
          <w:highlight w:val="cyan"/>
          <w:u w:val="single"/>
          <w:bdr w:val="single" w:sz="8" w:space="0" w:color="auto"/>
        </w:rPr>
        <w:t>checks and balances</w:t>
      </w:r>
      <w:r w:rsidRPr="000A746D">
        <w:rPr>
          <w:rFonts w:eastAsia="Calibri"/>
          <w:b/>
          <w:iCs/>
          <w:u w:val="single"/>
          <w:bdr w:val="single" w:sz="8" w:space="0" w:color="auto"/>
        </w:rPr>
        <w:t xml:space="preserve"> have </w:t>
      </w:r>
      <w:r w:rsidRPr="000A746D">
        <w:rPr>
          <w:rFonts w:eastAsia="Calibri"/>
          <w:b/>
          <w:iCs/>
          <w:highlight w:val="cyan"/>
          <w:u w:val="single"/>
          <w:bdr w:val="single" w:sz="8" w:space="0" w:color="auto"/>
        </w:rPr>
        <w:t>held firm</w:t>
      </w:r>
      <w:r w:rsidRPr="000A746D">
        <w:rPr>
          <w:rFonts w:eastAsia="Calibri"/>
          <w:sz w:val="16"/>
        </w:rPr>
        <w:t xml:space="preserve">. Even in parliamentary systems with their attenuated separation of powers and greater susceptibility to change, the judiciary imposes strict constraints on prime ministers and limits illiberal transgressions. </w:t>
      </w:r>
      <w:r w:rsidRPr="000A746D">
        <w:rPr>
          <w:rFonts w:eastAsia="Calibri"/>
          <w:highlight w:val="cyan"/>
          <w:u w:val="single"/>
        </w:rPr>
        <w:t>Federalist systems have</w:t>
      </w:r>
      <w:r w:rsidRPr="000A746D">
        <w:rPr>
          <w:rFonts w:eastAsia="Calibri"/>
          <w:u w:val="single"/>
        </w:rPr>
        <w:t xml:space="preserve"> additional </w:t>
      </w:r>
      <w:r w:rsidRPr="000A746D">
        <w:rPr>
          <w:rFonts w:eastAsia="Calibri"/>
          <w:highlight w:val="cyan"/>
          <w:u w:val="single"/>
        </w:rPr>
        <w:t>layers of protection</w:t>
      </w:r>
      <w:r w:rsidRPr="000A746D">
        <w:rPr>
          <w:rFonts w:eastAsia="Calibri"/>
          <w:u w:val="single"/>
        </w:rPr>
        <w:t xml:space="preserve">: </w:t>
      </w:r>
      <w:r w:rsidRPr="000A746D">
        <w:rPr>
          <w:rFonts w:eastAsia="Calibri"/>
          <w:b/>
          <w:iCs/>
          <w:u w:val="single"/>
          <w:bdr w:val="single" w:sz="8" w:space="0" w:color="auto"/>
        </w:rPr>
        <w:t>State</w:t>
      </w:r>
      <w:r w:rsidRPr="000A746D">
        <w:rPr>
          <w:rFonts w:eastAsia="Calibri"/>
          <w:u w:val="single"/>
        </w:rPr>
        <w:t xml:space="preserve"> and municipal </w:t>
      </w:r>
      <w:r w:rsidRPr="000A746D">
        <w:rPr>
          <w:rFonts w:eastAsia="Calibri"/>
          <w:b/>
          <w:iCs/>
          <w:u w:val="single"/>
          <w:bdr w:val="single" w:sz="8" w:space="0" w:color="auto"/>
        </w:rPr>
        <w:t>governments</w:t>
      </w:r>
      <w:r w:rsidRPr="000A746D">
        <w:rPr>
          <w:rFonts w:eastAsia="Calibri"/>
          <w:u w:val="single"/>
        </w:rPr>
        <w:t xml:space="preserve"> </w:t>
      </w:r>
      <w:r w:rsidRPr="000A746D">
        <w:rPr>
          <w:rFonts w:eastAsia="Calibri"/>
          <w:b/>
          <w:iCs/>
          <w:u w:val="single"/>
          <w:bdr w:val="single" w:sz="8" w:space="0" w:color="auto"/>
        </w:rPr>
        <w:t>strenuously defend their independence</w:t>
      </w:r>
      <w:r w:rsidRPr="000A746D">
        <w:rPr>
          <w:rFonts w:eastAsia="Calibri"/>
          <w:u w:val="single"/>
        </w:rPr>
        <w:t xml:space="preserve"> </w:t>
      </w:r>
      <w:r w:rsidRPr="000A746D">
        <w:rPr>
          <w:rFonts w:eastAsia="Calibri"/>
          <w:highlight w:val="cyan"/>
          <w:u w:val="single"/>
        </w:rPr>
        <w:t>against populist power grabs</w:t>
      </w:r>
      <w:r w:rsidRPr="000A746D">
        <w:rPr>
          <w:rFonts w:eastAsia="Calibri"/>
          <w:u w:val="single"/>
        </w:rPr>
        <w:t xml:space="preserve">. Finally, </w:t>
      </w:r>
      <w:r w:rsidRPr="000A746D">
        <w:rPr>
          <w:rFonts w:eastAsia="Calibri"/>
          <w:b/>
          <w:iCs/>
          <w:highlight w:val="cyan"/>
          <w:u w:val="single"/>
          <w:bdr w:val="single" w:sz="8" w:space="0" w:color="auto"/>
        </w:rPr>
        <w:t>constitutions</w:t>
      </w:r>
      <w:r w:rsidRPr="000A746D">
        <w:rPr>
          <w:rFonts w:eastAsia="Calibri"/>
          <w:highlight w:val="cyan"/>
          <w:u w:val="single"/>
        </w:rPr>
        <w:t xml:space="preserve"> remain </w:t>
      </w:r>
      <w:r w:rsidRPr="000A746D">
        <w:rPr>
          <w:rFonts w:eastAsia="Calibri"/>
          <w:b/>
          <w:iCs/>
          <w:highlight w:val="cyan"/>
          <w:u w:val="single"/>
          <w:bdr w:val="single" w:sz="8" w:space="0" w:color="auto"/>
        </w:rPr>
        <w:t>hard to change.</w:t>
      </w:r>
      <w:r w:rsidRPr="000A746D">
        <w:rPr>
          <w:rFonts w:eastAsia="Calibri"/>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Thus, these </w:t>
      </w:r>
      <w:r w:rsidRPr="000A746D">
        <w:rPr>
          <w:rFonts w:eastAsia="Calibri"/>
          <w:u w:val="single"/>
        </w:rPr>
        <w:t xml:space="preserve">countries </w:t>
      </w:r>
      <w:r w:rsidRPr="000A746D">
        <w:rPr>
          <w:rFonts w:eastAsia="Calibri"/>
          <w:b/>
          <w:iCs/>
          <w:u w:val="single"/>
          <w:bdr w:val="single" w:sz="8" w:space="0" w:color="auto"/>
        </w:rPr>
        <w:t>do not suffer from</w:t>
      </w:r>
      <w:r w:rsidRPr="000A746D">
        <w:rPr>
          <w:rFonts w:eastAsia="Calibri"/>
          <w:u w:val="single"/>
        </w:rPr>
        <w:t xml:space="preserve"> the </w:t>
      </w:r>
      <w:r w:rsidRPr="000A746D">
        <w:rPr>
          <w:rFonts w:eastAsia="Calibri"/>
          <w:b/>
          <w:iCs/>
          <w:u w:val="single"/>
          <w:bdr w:val="single" w:sz="8" w:space="0" w:color="auto"/>
        </w:rPr>
        <w:t>institutional weaknesses</w:t>
      </w:r>
      <w:r w:rsidRPr="000A746D">
        <w:rPr>
          <w:rFonts w:eastAsia="Calibri"/>
          <w:u w:val="single"/>
        </w:rPr>
        <w:t xml:space="preserve"> that populists in Latin America and Eastern Europe have exploited.</w:t>
      </w:r>
    </w:p>
    <w:p w14:paraId="07841D0C" w14:textId="77777777" w:rsidR="006551E4" w:rsidRPr="000A746D" w:rsidRDefault="006551E4" w:rsidP="006551E4">
      <w:pPr>
        <w:rPr>
          <w:rFonts w:eastAsia="Calibri"/>
          <w:u w:val="single"/>
        </w:rPr>
      </w:pPr>
      <w:r w:rsidRPr="000A746D">
        <w:rPr>
          <w:rFonts w:eastAsia="Calibri"/>
          <w:sz w:val="16"/>
        </w:rPr>
        <w:t xml:space="preserve">While this institutional strength already safeguards democracy, countries in the Global North are also </w:t>
      </w:r>
      <w:r w:rsidRPr="000A746D">
        <w:rPr>
          <w:rFonts w:eastAsia="Calibri"/>
          <w:u w:val="single"/>
        </w:rPr>
        <w:t xml:space="preserve">very </w:t>
      </w:r>
      <w:r w:rsidRPr="000A746D">
        <w:rPr>
          <w:rFonts w:eastAsia="Calibri"/>
          <w:highlight w:val="cyan"/>
          <w:u w:val="single"/>
        </w:rPr>
        <w:t>unlikely to face</w:t>
      </w:r>
      <w:r w:rsidRPr="000A746D">
        <w:rPr>
          <w:rFonts w:eastAsia="Calibri"/>
          <w:u w:val="single"/>
        </w:rPr>
        <w:t xml:space="preserve"> the second set of necessary conditions for populism's suffocation of liberal pluralism, namely, unusual </w:t>
      </w:r>
      <w:r w:rsidRPr="000A746D">
        <w:rPr>
          <w:rFonts w:eastAsia="Calibri"/>
          <w:b/>
          <w:iCs/>
          <w:highlight w:val="cyan"/>
          <w:u w:val="single"/>
          <w:bdr w:val="single" w:sz="8" w:space="0" w:color="auto"/>
        </w:rPr>
        <w:t>conjunctural opportunities</w:t>
      </w:r>
      <w:r w:rsidRPr="000A746D">
        <w:rPr>
          <w:rFonts w:eastAsia="Calibri"/>
          <w:sz w:val="16"/>
        </w:rPr>
        <w:t xml:space="preserve">. Complex economies with many sectors are </w:t>
      </w:r>
      <w:r w:rsidRPr="000A746D">
        <w:rPr>
          <w:rFonts w:eastAsia="Calibri"/>
          <w:u w:val="single"/>
        </w:rPr>
        <w:t xml:space="preserve">not likely to experience big </w:t>
      </w:r>
      <w:r w:rsidRPr="000A746D">
        <w:rPr>
          <w:rFonts w:eastAsia="Calibri"/>
          <w:b/>
          <w:iCs/>
          <w:highlight w:val="cyan"/>
          <w:u w:val="single"/>
          <w:bdr w:val="single" w:sz="8" w:space="0" w:color="auto"/>
        </w:rPr>
        <w:t>resource windfalls</w:t>
      </w:r>
      <w:r w:rsidRPr="000A746D">
        <w:rPr>
          <w:rFonts w:eastAsia="Calibri"/>
          <w:sz w:val="16"/>
        </w:rPr>
        <w:t xml:space="preserve">. In a country with a diversified economy, </w:t>
      </w:r>
      <w:r w:rsidRPr="000A746D">
        <w:rPr>
          <w:rFonts w:eastAsia="Calibri"/>
          <w:u w:val="single"/>
        </w:rPr>
        <w:t xml:space="preserve">charismatic </w:t>
      </w:r>
      <w:r w:rsidRPr="000A746D">
        <w:rPr>
          <w:rFonts w:eastAsia="Calibri"/>
          <w:highlight w:val="cyan"/>
          <w:u w:val="single"/>
        </w:rPr>
        <w:t xml:space="preserve">leaders will </w:t>
      </w:r>
      <w:r w:rsidRPr="000A746D">
        <w:rPr>
          <w:rFonts w:eastAsia="Calibri"/>
          <w:b/>
          <w:iCs/>
          <w:highlight w:val="cyan"/>
          <w:u w:val="single"/>
          <w:bdr w:val="single" w:sz="8" w:space="0" w:color="auto"/>
        </w:rPr>
        <w:t>not benefit</w:t>
      </w:r>
      <w:r w:rsidRPr="000A746D">
        <w:rPr>
          <w:rFonts w:eastAsia="Calibri"/>
          <w:highlight w:val="cyan"/>
          <w:u w:val="single"/>
        </w:rPr>
        <w:t xml:space="preserve"> from a </w:t>
      </w:r>
      <w:r w:rsidRPr="000A746D">
        <w:rPr>
          <w:rFonts w:eastAsia="Calibri"/>
          <w:b/>
          <w:iCs/>
          <w:highlight w:val="cyan"/>
          <w:u w:val="single"/>
          <w:bdr w:val="single" w:sz="8" w:space="0" w:color="auto"/>
        </w:rPr>
        <w:t>revenue bonanza</w:t>
      </w:r>
      <w:r w:rsidRPr="000A746D">
        <w:rPr>
          <w:rFonts w:eastAsia="Calibri"/>
          <w:u w:val="single"/>
        </w:rPr>
        <w:t xml:space="preserve"> like the one the global commodities boom handed to Chávez in oil-dependent Venezuela, with such dire repercussions for democracy.</w:t>
      </w:r>
    </w:p>
    <w:p w14:paraId="725B0F93" w14:textId="77777777" w:rsidR="006551E4" w:rsidRPr="000A746D" w:rsidRDefault="006551E4" w:rsidP="006551E4">
      <w:pPr>
        <w:rPr>
          <w:rFonts w:eastAsia="Calibri"/>
          <w:sz w:val="16"/>
        </w:rPr>
      </w:pPr>
      <w:r w:rsidRPr="000A746D">
        <w:rPr>
          <w:rFonts w:eastAsia="Calibri"/>
          <w:b/>
          <w:iCs/>
          <w:u w:val="single"/>
          <w:bdr w:val="single" w:sz="8" w:space="0" w:color="auto"/>
        </w:rPr>
        <w:t xml:space="preserve">Advanced </w:t>
      </w:r>
      <w:r w:rsidRPr="000A746D">
        <w:rPr>
          <w:rFonts w:eastAsia="Calibri"/>
          <w:b/>
          <w:iCs/>
          <w:highlight w:val="cyan"/>
          <w:u w:val="single"/>
          <w:bdr w:val="single" w:sz="8" w:space="0" w:color="auto"/>
        </w:rPr>
        <w:t>socioeconomic and political development</w:t>
      </w:r>
      <w:r w:rsidRPr="000A746D">
        <w:rPr>
          <w:rFonts w:eastAsia="Calibri"/>
          <w:u w:val="single"/>
        </w:rPr>
        <w:t xml:space="preserve"> also </w:t>
      </w:r>
      <w:r w:rsidRPr="000A746D">
        <w:rPr>
          <w:rFonts w:eastAsia="Calibri"/>
          <w:b/>
          <w:iCs/>
          <w:highlight w:val="cyan"/>
          <w:u w:val="single"/>
          <w:bdr w:val="single" w:sz="8" w:space="0" w:color="auto"/>
        </w:rPr>
        <w:t>minimizes</w:t>
      </w:r>
      <w:r w:rsidRPr="000A746D">
        <w:rPr>
          <w:rFonts w:eastAsia="Calibri"/>
          <w:u w:val="single"/>
        </w:rPr>
        <w:t xml:space="preserve"> the risk of </w:t>
      </w:r>
      <w:r w:rsidRPr="000A746D">
        <w:rPr>
          <w:rFonts w:eastAsia="Calibri"/>
          <w:b/>
          <w:iCs/>
          <w:highlight w:val="cyan"/>
          <w:u w:val="single"/>
          <w:bdr w:val="single" w:sz="8" w:space="0" w:color="auto"/>
        </w:rPr>
        <w:t>acute</w:t>
      </w:r>
      <w:r w:rsidRPr="000A746D">
        <w:rPr>
          <w:rFonts w:eastAsia="Calibri"/>
          <w:u w:val="single"/>
        </w:rPr>
        <w:t xml:space="preserve"> and severe </w:t>
      </w:r>
      <w:r w:rsidRPr="000A746D">
        <w:rPr>
          <w:rFonts w:eastAsia="Calibri"/>
          <w:b/>
          <w:iCs/>
          <w:highlight w:val="cyan"/>
          <w:u w:val="single"/>
          <w:bdr w:val="single" w:sz="8" w:space="0" w:color="auto"/>
        </w:rPr>
        <w:t>crises</w:t>
      </w:r>
      <w:r w:rsidRPr="000A746D">
        <w:rPr>
          <w:rFonts w:eastAsia="Calibri"/>
          <w:sz w:val="16"/>
        </w:rPr>
        <w:t xml:space="preserve">. For instance, </w:t>
      </w:r>
      <w:r w:rsidRPr="000A746D">
        <w:rPr>
          <w:rFonts w:eastAsia="Calibri"/>
          <w:u w:val="single"/>
        </w:rPr>
        <w:t>when inflation recently drew near 10 percent a year in the Global North—a significant problem but light-years short of catastrophic hyperinflation—</w:t>
      </w:r>
      <w:r w:rsidRPr="000A746D">
        <w:rPr>
          <w:rFonts w:eastAsia="Calibri"/>
          <w:b/>
          <w:iCs/>
          <w:highlight w:val="cyan"/>
          <w:u w:val="single"/>
          <w:bdr w:val="single" w:sz="8" w:space="0" w:color="auto"/>
        </w:rPr>
        <w:t>central banks</w:t>
      </w:r>
      <w:r w:rsidRPr="000A746D">
        <w:rPr>
          <w:rFonts w:eastAsia="Calibri"/>
          <w:u w:val="single"/>
        </w:rPr>
        <w:t xml:space="preserve"> began raising interest rates to tame it. And when authorities deemed the needs of covid-19 response to require the closure of many places of employment, governments adopted such generous </w:t>
      </w:r>
      <w:r w:rsidRPr="000A746D">
        <w:rPr>
          <w:rFonts w:eastAsia="Calibri"/>
          <w:highlight w:val="cyan"/>
          <w:u w:val="single"/>
        </w:rPr>
        <w:t>compensation payments</w:t>
      </w:r>
      <w:r w:rsidRPr="000A746D">
        <w:rPr>
          <w:rFonts w:eastAsia="Calibri"/>
          <w:u w:val="single"/>
        </w:rPr>
        <w:t xml:space="preserve"> that average incomes sometimes increased.21 Moreover, countries of the Global North have </w:t>
      </w:r>
      <w:r w:rsidRPr="000A746D">
        <w:rPr>
          <w:rFonts w:eastAsia="Calibri"/>
          <w:b/>
          <w:iCs/>
          <w:highlight w:val="cyan"/>
          <w:u w:val="single"/>
          <w:bdr w:val="single" w:sz="8" w:space="0" w:color="auto"/>
        </w:rPr>
        <w:t>strong states</w:t>
      </w:r>
      <w:r w:rsidRPr="000A746D">
        <w:rPr>
          <w:rFonts w:eastAsia="Calibri"/>
          <w:highlight w:val="cyan"/>
          <w:u w:val="single"/>
        </w:rPr>
        <w:t xml:space="preserve"> that </w:t>
      </w:r>
      <w:r w:rsidRPr="000A746D">
        <w:rPr>
          <w:rFonts w:eastAsia="Calibri"/>
          <w:b/>
          <w:iCs/>
          <w:highlight w:val="cyan"/>
          <w:u w:val="single"/>
          <w:bdr w:val="single" w:sz="8" w:space="0" w:color="auto"/>
        </w:rPr>
        <w:t>forestall security crises</w:t>
      </w:r>
      <w:r w:rsidRPr="000A746D">
        <w:rPr>
          <w:rFonts w:eastAsia="Calibri"/>
          <w:sz w:val="16"/>
        </w:rPr>
        <w:t>. There is nothing like Sendero Luminoso in any advanced industrial country.</w:t>
      </w:r>
    </w:p>
    <w:p w14:paraId="2A717FC7" w14:textId="77777777" w:rsidR="006551E4" w:rsidRPr="000A746D" w:rsidRDefault="006551E4" w:rsidP="006551E4">
      <w:pPr>
        <w:rPr>
          <w:rFonts w:eastAsia="Calibri"/>
          <w:u w:val="single"/>
        </w:rPr>
      </w:pPr>
      <w:r w:rsidRPr="000A746D">
        <w:rPr>
          <w:rFonts w:eastAsia="Calibri"/>
          <w:u w:val="single"/>
        </w:rPr>
        <w:t xml:space="preserve">For these reasons, </w:t>
      </w:r>
      <w:r w:rsidRPr="000A746D">
        <w:rPr>
          <w:rFonts w:eastAsia="Calibri"/>
          <w:highlight w:val="cyan"/>
          <w:u w:val="single"/>
        </w:rPr>
        <w:t>populist leaders</w:t>
      </w:r>
      <w:r w:rsidRPr="000A746D">
        <w:rPr>
          <w:rFonts w:eastAsia="Calibri"/>
          <w:u w:val="single"/>
        </w:rPr>
        <w:t xml:space="preserve"> in the Global North are </w:t>
      </w:r>
      <w:r w:rsidRPr="000A746D">
        <w:rPr>
          <w:rFonts w:eastAsia="Calibri"/>
          <w:highlight w:val="cyan"/>
          <w:u w:val="single"/>
        </w:rPr>
        <w:t>most unlikely to find</w:t>
      </w:r>
      <w:r w:rsidRPr="000A746D">
        <w:rPr>
          <w:rFonts w:eastAsia="Calibri"/>
          <w:u w:val="single"/>
        </w:rPr>
        <w:t xml:space="preserve"> the conjunctural opportunities they would need to </w:t>
      </w:r>
      <w:r w:rsidRPr="000A746D">
        <w:rPr>
          <w:rFonts w:eastAsia="Calibri"/>
          <w:b/>
          <w:iCs/>
          <w:u w:val="single"/>
          <w:bdr w:val="single" w:sz="8" w:space="0" w:color="auto"/>
        </w:rPr>
        <w:t>achieve</w:t>
      </w:r>
      <w:r w:rsidRPr="000A746D">
        <w:rPr>
          <w:rFonts w:eastAsia="Calibri"/>
          <w:u w:val="single"/>
        </w:rPr>
        <w:t xml:space="preserve"> </w:t>
      </w:r>
      <w:r w:rsidRPr="000A746D">
        <w:rPr>
          <w:rFonts w:eastAsia="Calibri"/>
          <w:highlight w:val="cyan"/>
          <w:u w:val="single"/>
        </w:rPr>
        <w:t xml:space="preserve">overwhelming </w:t>
      </w:r>
      <w:r w:rsidRPr="000A746D">
        <w:rPr>
          <w:rFonts w:eastAsia="Calibri"/>
          <w:b/>
          <w:iCs/>
          <w:highlight w:val="cyan"/>
          <w:u w:val="single"/>
          <w:bdr w:val="single" w:sz="8" w:space="0" w:color="auto"/>
        </w:rPr>
        <w:t>mass support</w:t>
      </w:r>
      <w:r w:rsidRPr="000A746D">
        <w:rPr>
          <w:rFonts w:eastAsia="Calibri"/>
          <w:u w:val="single"/>
        </w:rPr>
        <w:t xml:space="preserve">. Yet without the 70 to 90 percent approval that a Fujimori, a Chávez, or a Bukele achieved, </w:t>
      </w:r>
      <w:r w:rsidRPr="000A746D">
        <w:rPr>
          <w:rFonts w:eastAsia="Calibri"/>
          <w:highlight w:val="cyan"/>
          <w:u w:val="single"/>
        </w:rPr>
        <w:t xml:space="preserve">one </w:t>
      </w:r>
      <w:r w:rsidRPr="000A746D">
        <w:rPr>
          <w:rFonts w:eastAsia="Calibri"/>
          <w:b/>
          <w:iCs/>
          <w:highlight w:val="cyan"/>
          <w:u w:val="single"/>
          <w:bdr w:val="single" w:sz="8" w:space="0" w:color="auto"/>
        </w:rPr>
        <w:t>cannot dismantle the liberal checks and balances</w:t>
      </w:r>
      <w:r w:rsidRPr="000A746D">
        <w:rPr>
          <w:rFonts w:eastAsia="Calibri"/>
          <w:u w:val="single"/>
        </w:rPr>
        <w:t xml:space="preserve"> that are so firmly entrenched in advanced industrialized countries.</w:t>
      </w:r>
    </w:p>
    <w:p w14:paraId="5F3FB50E" w14:textId="77777777" w:rsidR="006551E4" w:rsidRPr="000A746D" w:rsidRDefault="006551E4" w:rsidP="006551E4">
      <w:pPr>
        <w:rPr>
          <w:rFonts w:eastAsia="Calibri"/>
          <w:sz w:val="16"/>
        </w:rPr>
      </w:pPr>
      <w:r w:rsidRPr="000A746D">
        <w:rPr>
          <w:rFonts w:eastAsia="Calibri"/>
          <w:sz w:val="16"/>
        </w:rPr>
        <w:t xml:space="preserve">In sum, the longstanding democracies of North America and Western Europe enjoy strong immunity to populism's threat. And </w:t>
      </w:r>
      <w:r w:rsidRPr="000A746D">
        <w:rPr>
          <w:rFonts w:eastAsia="Calibri"/>
          <w:u w:val="single"/>
        </w:rPr>
        <w:t xml:space="preserve">we may have seen an even more dramatic version of this story before: During the interwar years, countries that had </w:t>
      </w:r>
      <w:r w:rsidRPr="000A746D">
        <w:rPr>
          <w:rFonts w:eastAsia="Calibri"/>
          <w:b/>
          <w:iCs/>
          <w:u w:val="single"/>
          <w:bdr w:val="single" w:sz="8" w:space="0" w:color="auto"/>
        </w:rPr>
        <w:t>advanced</w:t>
      </w:r>
      <w:r w:rsidRPr="000A746D">
        <w:rPr>
          <w:rFonts w:eastAsia="Calibri"/>
          <w:u w:val="single"/>
        </w:rPr>
        <w:t xml:space="preserve"> on a liberal-democratic trajectory, such as </w:t>
      </w:r>
      <w:r w:rsidRPr="000A746D">
        <w:rPr>
          <w:rFonts w:eastAsia="Calibri"/>
          <w:b/>
          <w:iCs/>
          <w:u w:val="single"/>
          <w:bdr w:val="single" w:sz="8" w:space="0" w:color="auto"/>
        </w:rPr>
        <w:t>England, France, and</w:t>
      </w:r>
      <w:r w:rsidRPr="000A746D">
        <w:rPr>
          <w:rFonts w:eastAsia="Calibri"/>
          <w:u w:val="single"/>
        </w:rPr>
        <w:t xml:space="preserve"> the </w:t>
      </w:r>
      <w:r w:rsidRPr="000A746D">
        <w:rPr>
          <w:rFonts w:eastAsia="Calibri"/>
          <w:b/>
          <w:iCs/>
          <w:u w:val="single"/>
          <w:bdr w:val="single" w:sz="8" w:space="0" w:color="auto"/>
        </w:rPr>
        <w:t>Scandinavian</w:t>
      </w:r>
      <w:r w:rsidRPr="000A746D">
        <w:rPr>
          <w:rFonts w:eastAsia="Calibri"/>
          <w:u w:val="single"/>
        </w:rPr>
        <w:t xml:space="preserve"> states, </w:t>
      </w:r>
      <w:r w:rsidRPr="000A746D">
        <w:rPr>
          <w:rFonts w:eastAsia="Calibri"/>
          <w:b/>
          <w:iCs/>
          <w:u w:val="single"/>
          <w:bdr w:val="single" w:sz="8" w:space="0" w:color="auto"/>
        </w:rPr>
        <w:t>avoided regime breakdown despite an unprecedented, exceptional coincidence of crises and challenges</w:t>
      </w:r>
      <w:r w:rsidRPr="000A746D">
        <w:rPr>
          <w:rFonts w:eastAsia="Calibri"/>
          <w:u w:val="single"/>
        </w:rPr>
        <w:t xml:space="preserve">; </w:t>
      </w:r>
      <w:r w:rsidRPr="000A746D">
        <w:rPr>
          <w:rFonts w:eastAsia="Calibri"/>
          <w:highlight w:val="cyan"/>
          <w:u w:val="single"/>
        </w:rPr>
        <w:t>even the determined onslaught of communism and fascism could not fell these systems</w:t>
      </w:r>
      <w:r w:rsidRPr="000A746D">
        <w:rPr>
          <w:rFonts w:eastAsia="Calibri"/>
          <w:u w:val="single"/>
        </w:rPr>
        <w:t xml:space="preserve"> (France, Denmark, and Norway were eventually overrun by Nazi military invaders, but being conquered by foreigners is not the same as regime collapse from within</w:t>
      </w:r>
      <w:r w:rsidRPr="000A746D">
        <w:rPr>
          <w:rFonts w:eastAsia="Calibri"/>
          <w:sz w:val="16"/>
        </w:rPr>
        <w:t>).22 Therefore, it is even less likely that the lower threat arising from contemporary populism in less turbulent times will now suffocate democracies that have matured further and made additional gains in institutional strength.</w:t>
      </w:r>
    </w:p>
    <w:p w14:paraId="2A11CA08" w14:textId="77777777" w:rsidR="006551E4" w:rsidRPr="000A746D" w:rsidRDefault="006551E4" w:rsidP="006551E4">
      <w:pPr>
        <w:rPr>
          <w:rFonts w:eastAsia="Calibri"/>
          <w:sz w:val="16"/>
        </w:rPr>
      </w:pPr>
      <w:r w:rsidRPr="000A746D">
        <w:rPr>
          <w:rFonts w:eastAsia="Calibri"/>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0780569F" w14:textId="77777777" w:rsidR="006551E4" w:rsidRPr="000A746D" w:rsidRDefault="006551E4" w:rsidP="006551E4">
      <w:pPr>
        <w:rPr>
          <w:rFonts w:eastAsia="Calibri"/>
          <w:sz w:val="16"/>
        </w:rPr>
      </w:pPr>
      <w:r w:rsidRPr="000A746D">
        <w:rPr>
          <w:rFonts w:eastAsia="Calibri"/>
          <w:sz w:val="16"/>
        </w:rPr>
        <w:t xml:space="preserve">Yet </w:t>
      </w:r>
      <w:r w:rsidRPr="000A746D">
        <w:rPr>
          <w:rFonts w:eastAsia="Calibri"/>
          <w:highlight w:val="cyan"/>
          <w:u w:val="single"/>
        </w:rPr>
        <w:t xml:space="preserve">democracy is </w:t>
      </w:r>
      <w:r w:rsidRPr="000A746D">
        <w:rPr>
          <w:rFonts w:eastAsia="Calibri"/>
          <w:b/>
          <w:iCs/>
          <w:highlight w:val="cyan"/>
          <w:u w:val="single"/>
          <w:bdr w:val="single" w:sz="8" w:space="0" w:color="auto"/>
        </w:rPr>
        <w:t>far from defenseless</w:t>
      </w:r>
      <w:r w:rsidRPr="000A746D">
        <w:rPr>
          <w:rFonts w:eastAsia="Calibri"/>
          <w:sz w:val="16"/>
        </w:rPr>
        <w:t>. Given reasonably solid institutions and an absence of rare, populist-friendly conditions, liberal pluralism is likely to survive. As my investigation of populist governments in Latin America and Europe shows, these conditions prevail in a clear majority of instances. Of forty cases, only seven saw democracy strangled.</w:t>
      </w:r>
    </w:p>
    <w:p w14:paraId="6187D0B3" w14:textId="77777777" w:rsidR="006551E4" w:rsidRPr="000A746D" w:rsidRDefault="006551E4" w:rsidP="006551E4">
      <w:pPr>
        <w:rPr>
          <w:rFonts w:eastAsia="Calibri"/>
          <w:u w:val="single"/>
        </w:rPr>
      </w:pPr>
      <w:r w:rsidRPr="000A746D">
        <w:rPr>
          <w:rFonts w:eastAsia="Calibri"/>
          <w:sz w:val="16"/>
        </w:rPr>
        <w:t xml:space="preserve">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w:t>
      </w:r>
      <w:r w:rsidRPr="000A746D">
        <w:rPr>
          <w:rFonts w:eastAsia="Calibri"/>
          <w:u w:val="single"/>
        </w:rPr>
        <w:t xml:space="preserve">ambitious </w:t>
      </w:r>
      <w:r w:rsidRPr="000A746D">
        <w:rPr>
          <w:rFonts w:eastAsia="Calibri"/>
          <w:highlight w:val="cyan"/>
          <w:u w:val="single"/>
        </w:rPr>
        <w:t>leaders get worn</w:t>
      </w:r>
      <w:r w:rsidRPr="000A746D">
        <w:rPr>
          <w:rFonts w:eastAsia="Calibri"/>
          <w:u w:val="single"/>
        </w:rPr>
        <w:t xml:space="preserve"> down </w:t>
      </w:r>
      <w:r w:rsidRPr="000A746D">
        <w:rPr>
          <w:rFonts w:eastAsia="Calibri"/>
          <w:highlight w:val="cyan"/>
          <w:u w:val="single"/>
        </w:rPr>
        <w:t xml:space="preserve">along the way and end up hitting </w:t>
      </w:r>
      <w:r w:rsidRPr="000A746D">
        <w:rPr>
          <w:rFonts w:eastAsia="Calibri"/>
          <w:b/>
          <w:iCs/>
          <w:highlight w:val="cyan"/>
          <w:u w:val="single"/>
          <w:bdr w:val="single" w:sz="8" w:space="0" w:color="auto"/>
        </w:rPr>
        <w:t>insurmountable roadblocks</w:t>
      </w:r>
      <w:r w:rsidRPr="000A746D">
        <w:rPr>
          <w:rFonts w:eastAsia="Calibri"/>
          <w:u w:val="single"/>
        </w:rPr>
        <w:t xml:space="preserve">, while others </w:t>
      </w:r>
      <w:r w:rsidRPr="000A746D">
        <w:rPr>
          <w:rFonts w:eastAsia="Calibri"/>
          <w:highlight w:val="cyan"/>
          <w:u w:val="single"/>
        </w:rPr>
        <w:t xml:space="preserve">fall victim to their own </w:t>
      </w:r>
      <w:r w:rsidRPr="000A746D">
        <w:rPr>
          <w:rFonts w:eastAsia="Calibri"/>
          <w:b/>
          <w:iCs/>
          <w:highlight w:val="cyan"/>
          <w:u w:val="single"/>
          <w:bdr w:val="single" w:sz="8" w:space="0" w:color="auto"/>
        </w:rPr>
        <w:t>appetite for conflict</w:t>
      </w:r>
      <w:r w:rsidRPr="000A746D">
        <w:rPr>
          <w:rFonts w:eastAsia="Calibri"/>
          <w:u w:val="single"/>
        </w:rPr>
        <w:t xml:space="preserve"> and see their careers destroyed by it.</w:t>
      </w:r>
    </w:p>
    <w:p w14:paraId="325E530C" w14:textId="77777777" w:rsidR="006551E4" w:rsidRPr="000A746D" w:rsidRDefault="006551E4" w:rsidP="006551E4">
      <w:pPr>
        <w:rPr>
          <w:rFonts w:eastAsia="Calibri"/>
          <w:sz w:val="16"/>
        </w:rPr>
      </w:pPr>
      <w:r w:rsidRPr="000A746D">
        <w:rPr>
          <w:rFonts w:eastAsia="Calibri"/>
          <w:sz w:val="16"/>
        </w:rPr>
        <w:t xml:space="preserve">Personalistic, </w:t>
      </w:r>
      <w:r w:rsidRPr="000A746D">
        <w:rPr>
          <w:rFonts w:eastAsia="Calibri"/>
          <w:highlight w:val="cyan"/>
          <w:u w:val="single"/>
        </w:rPr>
        <w:t>plebiscitarian leaders</w:t>
      </w:r>
      <w:r w:rsidRPr="000A746D">
        <w:rPr>
          <w:rFonts w:eastAsia="Calibri"/>
          <w:u w:val="single"/>
        </w:rPr>
        <w:t xml:space="preserve"> may </w:t>
      </w:r>
      <w:r w:rsidRPr="000A746D">
        <w:rPr>
          <w:rFonts w:eastAsia="Calibri"/>
          <w:b/>
          <w:iCs/>
          <w:highlight w:val="cyan"/>
          <w:u w:val="single"/>
          <w:bdr w:val="single" w:sz="8" w:space="0" w:color="auto"/>
        </w:rPr>
        <w:t>force themselves inside</w:t>
      </w:r>
      <w:r w:rsidRPr="000A746D">
        <w:rPr>
          <w:rFonts w:eastAsia="Calibri"/>
          <w:u w:val="single"/>
        </w:rPr>
        <w:t xml:space="preserve"> the fortress of </w:t>
      </w:r>
      <w:r w:rsidRPr="000A746D">
        <w:rPr>
          <w:rFonts w:eastAsia="Calibri"/>
          <w:highlight w:val="cyan"/>
          <w:u w:val="single"/>
        </w:rPr>
        <w:t xml:space="preserve">democracy, but </w:t>
      </w:r>
      <w:r w:rsidRPr="000A746D">
        <w:rPr>
          <w:rFonts w:eastAsia="Calibri"/>
          <w:b/>
          <w:iCs/>
          <w:highlight w:val="cyan"/>
          <w:u w:val="single"/>
          <w:bdr w:val="single" w:sz="8" w:space="0" w:color="auto"/>
        </w:rPr>
        <w:t>seldom</w:t>
      </w:r>
      <w:r w:rsidRPr="000A746D">
        <w:rPr>
          <w:rFonts w:eastAsia="Calibri"/>
          <w:u w:val="single"/>
        </w:rPr>
        <w:t xml:space="preserve"> can they </w:t>
      </w:r>
      <w:r w:rsidRPr="000A746D">
        <w:rPr>
          <w:rFonts w:eastAsia="Calibri"/>
          <w:b/>
          <w:iCs/>
          <w:highlight w:val="cyan"/>
          <w:u w:val="single"/>
          <w:bdr w:val="single" w:sz="8" w:space="0" w:color="auto"/>
        </w:rPr>
        <w:t>disarm its garrison</w:t>
      </w:r>
      <w:r w:rsidRPr="000A746D">
        <w:rPr>
          <w:rFonts w:eastAsia="Calibri"/>
          <w:u w:val="single"/>
        </w:rPr>
        <w:t xml:space="preserve"> or conquer it.</w:t>
      </w:r>
      <w:r w:rsidRPr="000A746D">
        <w:rPr>
          <w:rFonts w:eastAsia="Calibri"/>
          <w:sz w:val="16"/>
        </w:rPr>
        <w:t xml:space="preserve"> Liberal pluralism has much greater resilience than observers have recognized, especially where it is as firmly entrenched and institutionally secured as in the Global North. While the threat of populism requires constant attention and energetic countermeasures, there is </w:t>
      </w:r>
      <w:r w:rsidRPr="000A746D">
        <w:rPr>
          <w:rFonts w:eastAsia="Calibri"/>
          <w:u w:val="single"/>
        </w:rPr>
        <w:t xml:space="preserve">no need for </w:t>
      </w:r>
      <w:r w:rsidRPr="000A746D">
        <w:rPr>
          <w:rFonts w:eastAsia="Calibri"/>
          <w:b/>
          <w:iCs/>
          <w:u w:val="single"/>
          <w:bdr w:val="single" w:sz="8" w:space="0" w:color="auto"/>
        </w:rPr>
        <w:t>global alarmism</w:t>
      </w:r>
      <w:r w:rsidRPr="000A746D">
        <w:rPr>
          <w:rFonts w:eastAsia="Calibri"/>
          <w:sz w:val="16"/>
        </w:rPr>
        <w:t>.</w:t>
      </w:r>
    </w:p>
    <w:p w14:paraId="67A4BC0A" w14:textId="77777777" w:rsidR="006551E4" w:rsidRPr="005D388F" w:rsidRDefault="006551E4" w:rsidP="006551E4"/>
    <w:p w14:paraId="3C50911F" w14:textId="77777777" w:rsidR="006551E4" w:rsidRDefault="006551E4" w:rsidP="006551E4">
      <w:pPr>
        <w:pStyle w:val="Heading1"/>
      </w:pPr>
      <w:r>
        <w:t>2NC---Gonzaga Round 5</w:t>
      </w:r>
    </w:p>
    <w:p w14:paraId="79DC15FE" w14:textId="77777777" w:rsidR="006551E4" w:rsidRDefault="006551E4" w:rsidP="006551E4"/>
    <w:p w14:paraId="7E0101F5" w14:textId="11A8AE9D" w:rsidR="006551E4" w:rsidRDefault="006551E4" w:rsidP="006551E4">
      <w:pPr>
        <w:pStyle w:val="Heading2"/>
      </w:pPr>
      <w:r>
        <w:t>K</w:t>
      </w:r>
    </w:p>
    <w:p w14:paraId="07B517F5" w14:textId="77777777" w:rsidR="006551E4" w:rsidRPr="00D86F5A" w:rsidRDefault="006551E4" w:rsidP="006551E4">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4964C089" w14:textId="77777777" w:rsidR="006551E4" w:rsidRPr="00D86F5A" w:rsidRDefault="006551E4" w:rsidP="006551E4">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32" w:history="1">
        <w:r w:rsidRPr="00D86F5A">
          <w:rPr>
            <w:rFonts w:eastAsia="Calibri"/>
            <w:color w:val="0563C1"/>
            <w:u w:val="single"/>
          </w:rPr>
          <w:t>https://blogs.prio.org/ClimateAndConflict/2018/05/does-hunger-cause-conflict/</w:t>
        </w:r>
      </w:hyperlink>
      <w:r w:rsidRPr="00D86F5A">
        <w:rPr>
          <w:rFonts w:eastAsia="Calibri"/>
        </w:rPr>
        <w:t>)</w:t>
      </w:r>
    </w:p>
    <w:p w14:paraId="393B19E4" w14:textId="77777777" w:rsidR="006551E4" w:rsidRPr="00D86F5A" w:rsidRDefault="006551E4" w:rsidP="006551E4">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2B5D1CAA" w14:textId="77777777" w:rsidR="006551E4" w:rsidRPr="00D86F5A" w:rsidRDefault="006551E4" w:rsidP="006551E4">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2E21819F" w14:textId="77777777" w:rsidR="006551E4" w:rsidRPr="00C71B72" w:rsidRDefault="006551E4" w:rsidP="006551E4"/>
    <w:p w14:paraId="56767EC3" w14:textId="77777777" w:rsidR="006551E4" w:rsidRPr="00C71B72" w:rsidRDefault="006551E4" w:rsidP="006551E4"/>
    <w:p w14:paraId="1AE9DC0E" w14:textId="77777777" w:rsidR="006551E4" w:rsidRDefault="006551E4" w:rsidP="006551E4">
      <w:pPr>
        <w:pStyle w:val="Heading2"/>
      </w:pPr>
      <w:r>
        <w:t>CP---Adv</w:t>
      </w:r>
    </w:p>
    <w:p w14:paraId="32997F56" w14:textId="0F3F6BB8" w:rsidR="006551E4" w:rsidRDefault="006551E4" w:rsidP="006551E4">
      <w:pPr>
        <w:pStyle w:val="Heading3"/>
      </w:pPr>
      <w:r>
        <w:t>Plank 7</w:t>
      </w:r>
    </w:p>
    <w:p w14:paraId="45B6D67E" w14:textId="77777777" w:rsidR="006551E4" w:rsidRPr="006A724C" w:rsidRDefault="006551E4" w:rsidP="006551E4">
      <w:pPr>
        <w:pStyle w:val="Heading4"/>
      </w:pPr>
      <w:r>
        <w:t xml:space="preserve">Schedule F is their internal link. </w:t>
      </w:r>
      <w:r w:rsidRPr="00696FEB">
        <w:rPr>
          <w:highlight w:val="cyan"/>
        </w:rPr>
        <w:t>KU Blue</w:t>
      </w:r>
      <w:r>
        <w:t>.</w:t>
      </w:r>
    </w:p>
    <w:p w14:paraId="124F67DC" w14:textId="77777777" w:rsidR="006551E4" w:rsidRPr="00093162" w:rsidRDefault="006551E4" w:rsidP="006551E4">
      <w:r>
        <w:rPr>
          <w:rStyle w:val="Style13ptBold"/>
        </w:rPr>
        <w:t xml:space="preserve">1AC </w:t>
      </w:r>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0B500C5C" w14:textId="77777777" w:rsidR="006551E4" w:rsidRPr="00800C3D" w:rsidRDefault="006551E4" w:rsidP="006551E4">
      <w:r>
        <w:t>Loren DeJonge Schulman, “</w:t>
      </w:r>
      <w:r w:rsidRPr="00696FEB">
        <w:rPr>
          <w:rStyle w:val="StyleUnderline"/>
          <w:highlight w:val="cyan"/>
        </w:rPr>
        <w:t>Schedule F: An Unwelcome Resurgence</w:t>
      </w:r>
      <w:r>
        <w:t>,” Lawfare, 08-12-2022, https://www.lawfaremedia.org/article/schedule-f-unwelcome-resurgence</w:t>
      </w:r>
    </w:p>
    <w:p w14:paraId="18F6EA0F" w14:textId="77777777" w:rsidR="006551E4" w:rsidRPr="00404979" w:rsidRDefault="006551E4" w:rsidP="006551E4">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537E039C" w14:textId="77777777" w:rsidR="006551E4" w:rsidRPr="00404979" w:rsidRDefault="006551E4" w:rsidP="006551E4">
      <w:pPr>
        <w:rPr>
          <w:sz w:val="16"/>
        </w:rPr>
      </w:pPr>
      <w:r w:rsidRPr="00404979">
        <w:rPr>
          <w:sz w:val="16"/>
        </w:rPr>
        <w:t xml:space="preserve">Thousands of such “risk managers” who work in policy-adjacent roles would be implicated by a </w:t>
      </w:r>
      <w:r w:rsidRPr="00696FEB">
        <w:rPr>
          <w:rStyle w:val="StyleUnderline"/>
          <w:highlight w:val="cyan"/>
        </w:rPr>
        <w:t>Schedule F</w:t>
      </w:r>
      <w:r w:rsidRPr="00696FEB">
        <w:rPr>
          <w:rStyle w:val="StyleUnderline"/>
        </w:rPr>
        <w:t xml:space="preserve"> policy that </w:t>
      </w:r>
      <w:r w:rsidRPr="00696FEB">
        <w:rPr>
          <w:rStyle w:val="StyleUnderline"/>
          <w:highlight w:val="cyan"/>
        </w:rPr>
        <w:t>removes</w:t>
      </w:r>
      <w:r w:rsidRPr="00696FEB">
        <w:rPr>
          <w:rStyle w:val="StyleUnderline"/>
        </w:rPr>
        <w:t xml:space="preserve"> the </w:t>
      </w:r>
      <w:r w:rsidRPr="00696FEB">
        <w:rPr>
          <w:rStyle w:val="StyleUnderline"/>
          <w:highlight w:val="cyan"/>
        </w:rPr>
        <w:t>civil service protections</w:t>
      </w:r>
      <w:r w:rsidRPr="00696FEB">
        <w:rPr>
          <w:rStyle w:val="StyleUnderline"/>
        </w:rPr>
        <w:t xml:space="preserve"> set out for them </w:t>
      </w:r>
      <w:r w:rsidRPr="00696FEB">
        <w:rPr>
          <w:rStyle w:val="StyleUnderline"/>
          <w:highlight w:val="cyan"/>
        </w:rPr>
        <w:t>in the C</w:t>
      </w:r>
      <w:r w:rsidRPr="00696FEB">
        <w:rPr>
          <w:rStyle w:val="StyleUnderline"/>
        </w:rPr>
        <w:t xml:space="preserve">ivil </w:t>
      </w:r>
      <w:r w:rsidRPr="00696FEB">
        <w:rPr>
          <w:rStyle w:val="StyleUnderline"/>
          <w:highlight w:val="cyan"/>
        </w:rPr>
        <w:t>S</w:t>
      </w:r>
      <w:r w:rsidRPr="00696FEB">
        <w:rPr>
          <w:rStyle w:val="StyleUnderline"/>
        </w:rPr>
        <w:t xml:space="preserve">ervice </w:t>
      </w:r>
      <w:r w:rsidRPr="00696FEB">
        <w:rPr>
          <w:rStyle w:val="StyleUnderline"/>
          <w:highlight w:val="cyan"/>
        </w:rPr>
        <w:t>R</w:t>
      </w:r>
      <w:r w:rsidRPr="00696FEB">
        <w:rPr>
          <w:rStyle w:val="StyleUnderline"/>
        </w:rPr>
        <w:t xml:space="preserve">eform </w:t>
      </w:r>
      <w:r w:rsidRPr="00696FEB">
        <w:rPr>
          <w:rStyle w:val="StyleUnderline"/>
          <w:highlight w:val="cyan"/>
        </w:rPr>
        <w:t>A</w:t>
      </w:r>
      <w:r w:rsidRPr="00696FEB">
        <w:rPr>
          <w:rStyle w:val="StyleUnderline"/>
        </w:rPr>
        <w:t xml:space="preserve">ct </w:t>
      </w:r>
      <w:r w:rsidRPr="00696FEB">
        <w:rPr>
          <w:rStyle w:val="StyleUnderline"/>
          <w:highlight w:val="cyan"/>
        </w:rPr>
        <w:t>of</w:t>
      </w:r>
      <w:r w:rsidRPr="00696FEB">
        <w:rPr>
          <w:rStyle w:val="StyleUnderline"/>
        </w:rPr>
        <w:t xml:space="preserve"> 197</w:t>
      </w:r>
      <w:r w:rsidRPr="00404979">
        <w:rPr>
          <w:sz w:val="16"/>
        </w:rPr>
        <w:t xml:space="preserve">8. </w:t>
      </w:r>
      <w:r w:rsidRPr="00404979">
        <w:rPr>
          <w:rStyle w:val="StyleUnderline"/>
        </w:rPr>
        <w:t>Civil servants today are protected against</w:t>
      </w:r>
      <w:r w:rsidRPr="00404979">
        <w:rPr>
          <w:sz w:val="16"/>
        </w:rPr>
        <w:t xml:space="preserve"> possible </w:t>
      </w:r>
      <w:r w:rsidRPr="00696FEB">
        <w:rPr>
          <w:rStyle w:val="StyleUnderline"/>
          <w:highlight w:val="cyan"/>
        </w:rPr>
        <w:t>political retaliation</w:t>
      </w:r>
      <w:r w:rsidRPr="00404979">
        <w:rPr>
          <w:sz w:val="16"/>
        </w:rPr>
        <w:t xml:space="preserve">, </w:t>
      </w:r>
      <w:r w:rsidRPr="00696FEB">
        <w:rPr>
          <w:rStyle w:val="StyleUnderline"/>
          <w:highlight w:val="cyan"/>
        </w:rPr>
        <w:t>coercion</w:t>
      </w:r>
      <w:r w:rsidRPr="00404979">
        <w:rPr>
          <w:sz w:val="16"/>
        </w:rPr>
        <w:t xml:space="preserve">, </w:t>
      </w:r>
      <w:r w:rsidRPr="00404979">
        <w:rPr>
          <w:rStyle w:val="StyleUnderline"/>
        </w:rPr>
        <w:t xml:space="preserve">or </w:t>
      </w:r>
      <w:r w:rsidRPr="00696FEB">
        <w:rPr>
          <w:rStyle w:val="StyleUnderline"/>
          <w:highlight w:val="cyan"/>
        </w:rPr>
        <w:t>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 xml:space="preserve">And </w:t>
      </w:r>
      <w:r w:rsidRPr="00696FEB">
        <w:rPr>
          <w:rStyle w:val="StyleUnderline"/>
        </w:rPr>
        <w:t>they are protected against</w:t>
      </w:r>
      <w:r w:rsidRPr="00404979">
        <w:rPr>
          <w:rStyle w:val="StyleUnderline"/>
        </w:rPr>
        <w:t xml:space="preserve"> reprisal for </w:t>
      </w:r>
      <w:r w:rsidRPr="00696FEB">
        <w:rPr>
          <w:rStyle w:val="StyleUnderline"/>
          <w:highlight w:val="cyan"/>
        </w:rPr>
        <w:t>whistleblowing</w:t>
      </w:r>
      <w:r w:rsidRPr="00404979">
        <w:rPr>
          <w:sz w:val="16"/>
        </w:rPr>
        <w:t xml:space="preserve">. </w:t>
      </w:r>
    </w:p>
    <w:p w14:paraId="245D606C" w14:textId="77777777" w:rsidR="006551E4" w:rsidRPr="00404979" w:rsidRDefault="006551E4" w:rsidP="006551E4">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2D48E687" w14:textId="77777777" w:rsidR="006551E4" w:rsidRPr="00404979" w:rsidRDefault="006551E4" w:rsidP="006551E4">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60C093F8" w14:textId="77777777" w:rsidR="006551E4" w:rsidRPr="00404979" w:rsidRDefault="006551E4" w:rsidP="006551E4">
      <w:pPr>
        <w:rPr>
          <w:sz w:val="16"/>
        </w:rPr>
      </w:pPr>
      <w:r w:rsidRPr="00404979">
        <w:rPr>
          <w:sz w:val="16"/>
        </w:rPr>
        <w:t xml:space="preserve">At best, shifting policy-aligned roles to </w:t>
      </w:r>
      <w:r w:rsidRPr="00696FEB">
        <w:rPr>
          <w:rStyle w:val="StyleUnderline"/>
          <w:highlight w:val="cyan"/>
        </w:rPr>
        <w:t>Schedule F</w:t>
      </w:r>
      <w:r w:rsidRPr="00696FEB">
        <w:rPr>
          <w:rStyle w:val="StyleUnderline"/>
        </w:rPr>
        <w:t xml:space="preserve"> roles would </w:t>
      </w:r>
      <w:r w:rsidRPr="00696FEB">
        <w:rPr>
          <w:rStyle w:val="StyleUnderline"/>
          <w:highlight w:val="cyan"/>
        </w:rPr>
        <w:t>have</w:t>
      </w:r>
      <w:r w:rsidRPr="00696FEB">
        <w:rPr>
          <w:rStyle w:val="StyleUnderline"/>
        </w:rPr>
        <w:t xml:space="preserve"> a </w:t>
      </w:r>
      <w:r w:rsidRPr="00696FEB">
        <w:rPr>
          <w:rStyle w:val="StyleUnderline"/>
          <w:highlight w:val="cyan"/>
        </w:rPr>
        <w:t>chilling effect</w:t>
      </w:r>
      <w:r w:rsidRPr="00696FEB">
        <w:rPr>
          <w:rStyle w:val="StyleUnderline"/>
        </w:rPr>
        <w:t xml:space="preserve"> </w:t>
      </w:r>
      <w:r w:rsidRPr="00696FEB">
        <w:rPr>
          <w:rStyle w:val="StyleUnderline"/>
          <w:highlight w:val="cyan"/>
        </w:rPr>
        <w:t>on</w:t>
      </w:r>
      <w:r w:rsidRPr="00696FEB">
        <w:rPr>
          <w:rStyle w:val="StyleUnderline"/>
        </w:rPr>
        <w:t xml:space="preserve"> such policy </w:t>
      </w:r>
      <w:r w:rsidRPr="00696FEB">
        <w:rPr>
          <w:rStyle w:val="StyleUnderline"/>
          <w:highlight w:val="cyan"/>
        </w:rPr>
        <w:t>experts</w:t>
      </w:r>
      <w:r w:rsidRPr="00404979">
        <w:rPr>
          <w:sz w:val="16"/>
        </w:rPr>
        <w:t xml:space="preserve">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56F98382" w14:textId="77777777" w:rsidR="006551E4" w:rsidRPr="00404979" w:rsidRDefault="006551E4" w:rsidP="006551E4">
      <w:pPr>
        <w:rPr>
          <w:sz w:val="16"/>
        </w:rPr>
      </w:pPr>
      <w:r w:rsidRPr="00404979">
        <w:rPr>
          <w:sz w:val="16"/>
        </w:rPr>
        <w:t>Worst-Case Scenario: Harming National Security</w:t>
      </w:r>
    </w:p>
    <w:p w14:paraId="3D36FA14" w14:textId="77777777" w:rsidR="006551E4" w:rsidRPr="00404979" w:rsidRDefault="006551E4" w:rsidP="006551E4">
      <w:pPr>
        <w:rPr>
          <w:sz w:val="16"/>
        </w:rPr>
      </w:pPr>
      <w:r w:rsidRPr="00404979">
        <w:rPr>
          <w:sz w:val="16"/>
        </w:rPr>
        <w:t xml:space="preserve">At its worst, </w:t>
      </w:r>
      <w:r w:rsidRPr="00696FEB">
        <w:rPr>
          <w:rStyle w:val="StyleUnderline"/>
        </w:rPr>
        <w:t>Schedule F will make it possible for presidents to remove thousands of experts</w:t>
      </w:r>
      <w:r w:rsidRPr="00404979">
        <w:rPr>
          <w:sz w:val="16"/>
        </w:rPr>
        <w:t xml:space="preserve">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124A1AB" w14:textId="77777777" w:rsidR="006551E4" w:rsidRPr="00404979" w:rsidRDefault="006551E4" w:rsidP="006551E4">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55ACCC6" w14:textId="77777777" w:rsidR="006551E4" w:rsidRPr="00404979" w:rsidRDefault="006551E4" w:rsidP="006551E4">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76EB5DA" w14:textId="77777777" w:rsidR="006551E4" w:rsidRPr="00404979" w:rsidRDefault="006551E4" w:rsidP="006551E4">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433D32" w14:textId="77777777" w:rsidR="006551E4" w:rsidRPr="00404979" w:rsidRDefault="006551E4" w:rsidP="006551E4">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078F6835" w14:textId="77777777" w:rsidR="006551E4" w:rsidRPr="00404979" w:rsidRDefault="006551E4" w:rsidP="006551E4">
      <w:pPr>
        <w:rPr>
          <w:sz w:val="16"/>
        </w:rPr>
      </w:pPr>
      <w:r w:rsidRPr="00404979">
        <w:rPr>
          <w:sz w:val="16"/>
        </w:rPr>
        <w:t>Why Shouldn’t the President Get a Say?</w:t>
      </w:r>
    </w:p>
    <w:p w14:paraId="239D5FD8" w14:textId="77777777" w:rsidR="006551E4" w:rsidRPr="00404979" w:rsidRDefault="006551E4" w:rsidP="006551E4">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772A9D9" w14:textId="77777777" w:rsidR="006551E4" w:rsidRPr="00404979" w:rsidRDefault="006551E4" w:rsidP="006551E4">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4EAD581" w14:textId="77777777" w:rsidR="006551E4" w:rsidRPr="00404979" w:rsidRDefault="006551E4" w:rsidP="006551E4">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0D9061" w14:textId="77777777" w:rsidR="006551E4" w:rsidRPr="00404979" w:rsidRDefault="006551E4" w:rsidP="006551E4">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3689CE7" w14:textId="77777777" w:rsidR="006551E4" w:rsidRPr="00404979" w:rsidRDefault="006551E4" w:rsidP="006551E4">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0FCBBCE0" w14:textId="77777777" w:rsidR="006551E4" w:rsidRDefault="006551E4" w:rsidP="006551E4">
      <w:pPr>
        <w:pStyle w:val="Heading2"/>
      </w:pPr>
      <w:r>
        <w:t>Adv---Governance</w:t>
      </w:r>
    </w:p>
    <w:p w14:paraId="4ADC4FEA" w14:textId="13D721BB" w:rsidR="006551E4" w:rsidRDefault="006551E4" w:rsidP="006551E4">
      <w:pPr>
        <w:pStyle w:val="Heading3"/>
      </w:pPr>
      <w:r>
        <w:t>Solvency---2NC</w:t>
      </w:r>
    </w:p>
    <w:p w14:paraId="00F2B321" w14:textId="77777777" w:rsidR="006551E4" w:rsidRDefault="006551E4" w:rsidP="006551E4">
      <w:pPr>
        <w:pStyle w:val="Heading4"/>
      </w:pPr>
      <w:r>
        <w:t xml:space="preserve">Appeals ensure the agency </w:t>
      </w:r>
      <w:r>
        <w:rPr>
          <w:u w:val="single"/>
        </w:rPr>
        <w:t xml:space="preserve">is necessary </w:t>
      </w:r>
      <w:r>
        <w:t>to enforce the aff.</w:t>
      </w:r>
    </w:p>
    <w:p w14:paraId="79CEBAC6" w14:textId="77777777" w:rsidR="006551E4" w:rsidRPr="00383090" w:rsidRDefault="006551E4" w:rsidP="006551E4">
      <w:bookmarkStart w:id="5" w:name="_Hlk205817821"/>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33" w:history="1">
        <w:r w:rsidRPr="006B0705">
          <w:rPr>
            <w:rStyle w:val="Hyperlink"/>
          </w:rPr>
          <w:t>https://news.bloomberglaw.com/daily-labor-report/federal-workers-union-contacts</w:t>
        </w:r>
      </w:hyperlink>
      <w:r>
        <w:t>) rose</w:t>
      </w:r>
    </w:p>
    <w:bookmarkEnd w:id="5"/>
    <w:p w14:paraId="0AE02A35" w14:textId="77777777" w:rsidR="006551E4" w:rsidRPr="00383090" w:rsidRDefault="006551E4" w:rsidP="006551E4">
      <w:pPr>
        <w:spacing w:line="278" w:lineRule="auto"/>
        <w:rPr>
          <w:sz w:val="16"/>
        </w:rPr>
      </w:pPr>
      <w:r w:rsidRPr="00383090">
        <w:rPr>
          <w:u w:val="single"/>
        </w:rPr>
        <w:t xml:space="preserve">Those </w:t>
      </w:r>
      <w:r w:rsidRPr="00D342FD">
        <w:rPr>
          <w:highlight w:val="green"/>
          <w:u w:val="single"/>
        </w:rPr>
        <w:t>arbitration</w:t>
      </w:r>
      <w:r w:rsidRPr="00383090">
        <w:rPr>
          <w:u w:val="single"/>
        </w:rPr>
        <w:t xml:space="preserve"> proceedings </w:t>
      </w:r>
      <w:r w:rsidRPr="00D342FD">
        <w:rPr>
          <w:highlight w:val="green"/>
          <w:u w:val="single"/>
        </w:rPr>
        <w:t>can eventually be appealed</w:t>
      </w:r>
      <w:r w:rsidRPr="00383090">
        <w:rPr>
          <w:u w:val="single"/>
        </w:rPr>
        <w:t xml:space="preserve"> up </w:t>
      </w:r>
      <w:r w:rsidRPr="00D342FD">
        <w:rPr>
          <w:highlight w:val="green"/>
          <w:u w:val="single"/>
        </w:rPr>
        <w:t>to the F</w:t>
      </w:r>
      <w:r w:rsidRPr="00383090">
        <w:rPr>
          <w:u w:val="single"/>
        </w:rPr>
        <w:t xml:space="preserve">ederal </w:t>
      </w:r>
      <w:r w:rsidRPr="00D342FD">
        <w:rPr>
          <w:highlight w:val="green"/>
          <w:u w:val="single"/>
        </w:rPr>
        <w:t>L</w:t>
      </w:r>
      <w:r w:rsidRPr="00383090">
        <w:rPr>
          <w:u w:val="single"/>
        </w:rPr>
        <w:t xml:space="preserve">abor </w:t>
      </w:r>
      <w:r w:rsidRPr="00D342FD">
        <w:rPr>
          <w:highlight w:val="green"/>
          <w:u w:val="single"/>
        </w:rPr>
        <w:t>R</w:t>
      </w:r>
      <w:r w:rsidRPr="00383090">
        <w:rPr>
          <w:u w:val="single"/>
        </w:rPr>
        <w:t xml:space="preserve">elations </w:t>
      </w:r>
      <w:r w:rsidRPr="00D342FD">
        <w:rPr>
          <w:highlight w:val="green"/>
          <w:u w:val="single"/>
        </w:rPr>
        <w:t>A</w:t>
      </w:r>
      <w:r w:rsidRPr="00383090">
        <w:rPr>
          <w:u w:val="single"/>
        </w:rPr>
        <w:t>uthority—tasked with adjudicating unfair labor practices and facilitating union elections—</w:t>
      </w:r>
      <w:r w:rsidRPr="00D342FD">
        <w:rPr>
          <w:highlight w:val="green"/>
          <w:u w:val="single"/>
        </w:rPr>
        <w:t>but it’s been deadlocked since February</w:t>
      </w:r>
      <w:r w:rsidRPr="00383090">
        <w:rPr>
          <w:u w:val="single"/>
        </w:rPr>
        <w:t xml:space="preserve"> after Trump fired former chair Susan Grundmann.</w:t>
      </w:r>
      <w:r w:rsidRPr="00383090">
        <w:rPr>
          <w:sz w:val="16"/>
        </w:rPr>
        <w:t xml:space="preserve"> With one Democrat and one Republican on the panel, it’s likely the FLRA won’t decide controversial cases until another member is appointed. </w:t>
      </w:r>
    </w:p>
    <w:p w14:paraId="54BFDE09" w14:textId="77777777" w:rsidR="006551E4" w:rsidRPr="00383090" w:rsidRDefault="006551E4" w:rsidP="006551E4">
      <w:pPr>
        <w:spacing w:line="278" w:lineRule="auto"/>
        <w:rPr>
          <w:u w:val="single"/>
        </w:rPr>
      </w:pPr>
      <w:r w:rsidRPr="00383090">
        <w:rPr>
          <w:u w:val="single"/>
        </w:rPr>
        <w:t>“We don’t have any other option,”</w:t>
      </w:r>
      <w:r w:rsidRPr="00383090">
        <w:rPr>
          <w:sz w:val="16"/>
        </w:rPr>
        <w:t xml:space="preserve"> said Justin Chen, president of AFGE Council 238. </w:t>
      </w:r>
      <w:r w:rsidRPr="00383090">
        <w:rPr>
          <w:u w:val="single"/>
        </w:rPr>
        <w:t>“</w:t>
      </w:r>
      <w:r w:rsidRPr="00D342FD">
        <w:rPr>
          <w:highlight w:val="green"/>
          <w:u w:val="single"/>
        </w:rPr>
        <w:t>We have to exhaust every single regular venue</w:t>
      </w:r>
      <w:r w:rsidRPr="00383090">
        <w:rPr>
          <w:u w:val="single"/>
        </w:rPr>
        <w:t xml:space="preserve"> as proposed </w:t>
      </w:r>
      <w:r w:rsidRPr="00D342FD">
        <w:rPr>
          <w:highlight w:val="green"/>
          <w:u w:val="single"/>
        </w:rPr>
        <w:t xml:space="preserve">through the </w:t>
      </w:r>
      <w:r w:rsidRPr="00383090">
        <w:rPr>
          <w:u w:val="single"/>
        </w:rPr>
        <w:t xml:space="preserve">Federal Labor Relations </w:t>
      </w:r>
      <w:r w:rsidRPr="00D342FD">
        <w:rPr>
          <w:highlight w:val="green"/>
          <w:u w:val="single"/>
        </w:rPr>
        <w:t>Act before</w:t>
      </w:r>
      <w:r w:rsidRPr="00383090">
        <w:rPr>
          <w:u w:val="single"/>
        </w:rPr>
        <w:t xml:space="preserve"> we can even think about trying to sniff </w:t>
      </w:r>
      <w:r w:rsidRPr="00D342FD">
        <w:rPr>
          <w:highlight w:val="green"/>
          <w:u w:val="single"/>
        </w:rPr>
        <w:t>civil court</w:t>
      </w:r>
      <w:r w:rsidRPr="00383090">
        <w:rPr>
          <w:u w:val="single"/>
        </w:rPr>
        <w:t>.”</w:t>
      </w:r>
    </w:p>
    <w:p w14:paraId="5FB5F49B" w14:textId="77777777" w:rsidR="006551E4" w:rsidRPr="00B96B06" w:rsidRDefault="006551E4" w:rsidP="006551E4">
      <w:pPr>
        <w:pStyle w:val="Heading4"/>
      </w:pPr>
      <w:r>
        <w:t>Conservative leadership and budget cuts crush the plan.</w:t>
      </w:r>
    </w:p>
    <w:p w14:paraId="6275C961" w14:textId="77777777" w:rsidR="006551E4" w:rsidRPr="00E66145" w:rsidRDefault="006551E4" w:rsidP="006551E4">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hyperlink r:id="rId34" w:history="1">
        <w:r w:rsidRPr="006B0705">
          <w:rPr>
            <w:rStyle w:val="Hyperlink"/>
          </w:rPr>
          <w:t>https://stwserve.com/the-future-of-federal-employee-unions-are-your-collective-bargaining-rights-at-risk/</w:t>
        </w:r>
      </w:hyperlink>
      <w:r>
        <w:t>) rose</w:t>
      </w:r>
    </w:p>
    <w:p w14:paraId="5BBB7DBB" w14:textId="77777777" w:rsidR="006551E4" w:rsidRPr="00D43444" w:rsidRDefault="006551E4" w:rsidP="006551E4">
      <w:pPr>
        <w:rPr>
          <w:sz w:val="16"/>
        </w:rPr>
      </w:pPr>
      <w:r w:rsidRPr="00D43444">
        <w:rPr>
          <w:sz w:val="16"/>
        </w:rPr>
        <w:t>Federal unions are facing renewed scrutiny. Some recent executive orders and legislative proposals aim to limit what unions can bargain over, reduce official time, or change how </w:t>
      </w:r>
      <w:hyperlink r:id="rId35"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D342FD">
        <w:rPr>
          <w:highlight w:val="green"/>
          <w:u w:val="single"/>
        </w:rPr>
        <w:t>changes in leadership</w:t>
      </w:r>
      <w:r w:rsidRPr="00D43444">
        <w:rPr>
          <w:u w:val="single"/>
        </w:rPr>
        <w:t xml:space="preserve"> at the </w:t>
      </w:r>
      <w:hyperlink r:id="rId36" w:history="1">
        <w:r w:rsidRPr="00D43444">
          <w:rPr>
            <w:rStyle w:val="Hyperlink"/>
          </w:rPr>
          <w:t>Federal Labor Relations Authority</w:t>
        </w:r>
      </w:hyperlink>
      <w:r w:rsidRPr="00D43444">
        <w:rPr>
          <w:u w:val="single"/>
        </w:rPr>
        <w:t xml:space="preserve"> (FLRA) may </w:t>
      </w:r>
      <w:r w:rsidRPr="00D342FD">
        <w:rPr>
          <w:highlight w:val="green"/>
          <w:u w:val="single"/>
        </w:rPr>
        <w:t>influence how labor laws are interpreted and enforced</w:t>
      </w:r>
      <w:r w:rsidRPr="00D43444">
        <w:rPr>
          <w:u w:val="single"/>
        </w:rPr>
        <w:t>. As priorities shift with each administration, so does the level of oversight and support federal unions can expect.</w:t>
      </w:r>
    </w:p>
    <w:p w14:paraId="42D35390" w14:textId="77777777" w:rsidR="006551E4" w:rsidRDefault="006551E4" w:rsidP="006551E4">
      <w:pPr>
        <w:rPr>
          <w:u w:val="single"/>
        </w:rPr>
      </w:pPr>
      <w:r w:rsidRPr="00D43444">
        <w:rPr>
          <w:sz w:val="16"/>
        </w:rPr>
        <w:t xml:space="preserve">Budget constraints are another factor. </w:t>
      </w:r>
      <w:r w:rsidRPr="00D342FD">
        <w:rPr>
          <w:highlight w:val="green"/>
          <w:u w:val="single"/>
        </w:rPr>
        <w:t xml:space="preserve">In leaner fiscal years, agencies </w:t>
      </w:r>
      <w:r w:rsidRPr="00D43444">
        <w:rPr>
          <w:u w:val="single"/>
        </w:rPr>
        <w:t>may</w:t>
      </w:r>
      <w:r w:rsidRPr="00D342FD">
        <w:rPr>
          <w:highlight w:val="green"/>
          <w:u w:val="single"/>
        </w:rPr>
        <w:t xml:space="preserve"> limit bargaining flexibility</w:t>
      </w:r>
      <w:r w:rsidRPr="00D43444">
        <w:rPr>
          <w:u w:val="single"/>
        </w:rPr>
        <w:t xml:space="preserve"> or seek to fast-track operational changes, sometimes </w:t>
      </w:r>
      <w:r w:rsidRPr="00D342FD">
        <w:rPr>
          <w:highlight w:val="green"/>
          <w:u w:val="single"/>
        </w:rPr>
        <w:t>at the expense of negotiated processes</w:t>
      </w:r>
      <w:r w:rsidRPr="00D43444">
        <w:rPr>
          <w:u w:val="single"/>
        </w:rPr>
        <w:t>.</w:t>
      </w:r>
    </w:p>
    <w:p w14:paraId="776FE58C" w14:textId="3F35B92F" w:rsidR="006551E4" w:rsidRPr="00EA249F" w:rsidRDefault="006551E4" w:rsidP="006551E4">
      <w:pPr>
        <w:pStyle w:val="Heading3"/>
      </w:pPr>
      <w:r w:rsidRPr="007C46BA">
        <w:t>AT: Durable Fiat Solves---2NC</w:t>
      </w:r>
    </w:p>
    <w:p w14:paraId="1AC610CA" w14:textId="77777777" w:rsidR="006551E4" w:rsidRDefault="006551E4" w:rsidP="006551E4">
      <w:pPr>
        <w:pStyle w:val="Heading4"/>
      </w:pPr>
      <w:bookmarkStart w:id="6"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3B7EE2A2" w14:textId="77777777" w:rsidR="006551E4" w:rsidRPr="00562694" w:rsidRDefault="006551E4" w:rsidP="006551E4">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DC9451C" w14:textId="77777777" w:rsidR="006551E4" w:rsidRPr="00F07765" w:rsidRDefault="006551E4" w:rsidP="006551E4">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6"/>
    <w:p w14:paraId="7D6CF7FE" w14:textId="77777777" w:rsidR="006551E4" w:rsidRDefault="006551E4" w:rsidP="006551E4"/>
    <w:p w14:paraId="5872CDA6" w14:textId="77777777" w:rsidR="006551E4" w:rsidRDefault="006551E4" w:rsidP="006551E4">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Polycrisis---2NC</w:t>
      </w:r>
    </w:p>
    <w:p w14:paraId="4748353E" w14:textId="77777777" w:rsidR="006551E4" w:rsidRDefault="006551E4" w:rsidP="006551E4">
      <w:pPr>
        <w:pStyle w:val="Analytic"/>
        <w:rPr>
          <w:rFonts w:eastAsia="Times New Roman"/>
        </w:rPr>
      </w:pPr>
    </w:p>
    <w:p w14:paraId="382F607E" w14:textId="77777777" w:rsidR="006551E4" w:rsidRPr="002F3CAC" w:rsidRDefault="006551E4" w:rsidP="006551E4"/>
    <w:p w14:paraId="0C959ADE" w14:textId="77777777" w:rsidR="006551E4" w:rsidRPr="002F3CAC" w:rsidRDefault="006551E4" w:rsidP="006551E4">
      <w:pPr>
        <w:keepNext/>
        <w:keepLines/>
        <w:spacing w:before="40" w:after="0"/>
        <w:outlineLvl w:val="3"/>
        <w:rPr>
          <w:rFonts w:eastAsia="Times New Roman" w:cs="Times New Roman"/>
          <w:b/>
          <w:iCs/>
          <w:sz w:val="26"/>
        </w:rPr>
      </w:pPr>
      <w:r>
        <w:rPr>
          <w:rFonts w:eastAsia="Times New Roman" w:cs="Times New Roman"/>
          <w:b/>
          <w:iCs/>
          <w:sz w:val="26"/>
        </w:rPr>
        <w:t>Every polycrisis prediction has been wrong.</w:t>
      </w:r>
    </w:p>
    <w:p w14:paraId="6262E900" w14:textId="77777777" w:rsidR="006551E4" w:rsidRPr="002F3CAC" w:rsidRDefault="006551E4" w:rsidP="006551E4">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0791813E" w14:textId="77777777" w:rsidR="006551E4" w:rsidRPr="002F3CAC" w:rsidRDefault="006551E4" w:rsidP="006551E4">
      <w:pPr>
        <w:rPr>
          <w:rFonts w:eastAsia="Calibri"/>
          <w:sz w:val="16"/>
        </w:rPr>
      </w:pPr>
      <w:r w:rsidRPr="002F3CAC">
        <w:rPr>
          <w:rFonts w:eastAsia="Calibri"/>
          <w:sz w:val="16"/>
        </w:rPr>
        <w:t xml:space="preserve">Take a second now and </w:t>
      </w:r>
      <w:r w:rsidRPr="002F3CAC">
        <w:rPr>
          <w:rFonts w:eastAsia="Calibri"/>
          <w:highlight w:val="cya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2F3CAC">
        <w:rPr>
          <w:rFonts w:eastAsia="Calibri"/>
          <w:highlight w:val="cyan"/>
          <w:u w:val="single"/>
        </w:rPr>
        <w:t>in the past</w:t>
      </w:r>
      <w:r w:rsidRPr="002F3CAC">
        <w:rPr>
          <w:rFonts w:eastAsia="Calibri"/>
          <w:u w:val="single"/>
        </w:rPr>
        <w:t xml:space="preserve"> few </w:t>
      </w:r>
      <w:r w:rsidRPr="002F3CAC">
        <w:rPr>
          <w:rFonts w:eastAsia="Calibri"/>
          <w:highlight w:val="cyan"/>
          <w:u w:val="single"/>
        </w:rPr>
        <w:t>years</w:t>
      </w:r>
      <w:r w:rsidRPr="002F3CAC">
        <w:rPr>
          <w:rFonts w:eastAsia="Calibri"/>
          <w:u w:val="single"/>
        </w:rPr>
        <w:t xml:space="preserve"> alone</w:t>
      </w:r>
      <w:r w:rsidRPr="002F3CAC">
        <w:rPr>
          <w:rFonts w:eastAsia="Calibri"/>
          <w:sz w:val="16"/>
        </w:rPr>
        <w:t>.</w:t>
      </w:r>
    </w:p>
    <w:p w14:paraId="7417CBA3" w14:textId="77777777" w:rsidR="006551E4" w:rsidRPr="002F3CAC" w:rsidRDefault="006551E4" w:rsidP="006551E4">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4FEC1B2F" w14:textId="77777777" w:rsidR="006551E4" w:rsidRPr="002F3CAC" w:rsidRDefault="006551E4" w:rsidP="006551E4">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2F3CAC">
        <w:rPr>
          <w:rFonts w:eastAsia="Calibri"/>
          <w:highlight w:val="cyan"/>
          <w:u w:val="single"/>
        </w:rPr>
        <w:t xml:space="preserve"> it also</w:t>
      </w:r>
      <w:r w:rsidRPr="002F3CAC">
        <w:rPr>
          <w:rFonts w:eastAsia="Calibri"/>
          <w:u w:val="single"/>
        </w:rPr>
        <w:t xml:space="preserve"> </w:t>
      </w:r>
      <w:r w:rsidRPr="002F3CAC">
        <w:rPr>
          <w:rFonts w:eastAsia="Calibri"/>
          <w:highlight w:val="cyan"/>
          <w:u w:val="single"/>
        </w:rPr>
        <w:t>captures the</w:t>
      </w:r>
      <w:r w:rsidRPr="002F3CAC">
        <w:rPr>
          <w:rFonts w:eastAsia="Calibri"/>
          <w:u w:val="single"/>
        </w:rPr>
        <w:t xml:space="preserve"> global </w:t>
      </w:r>
      <w:r w:rsidRPr="002F3CAC">
        <w:rPr>
          <w:rFonts w:eastAsia="Calibri"/>
          <w:highlight w:val="cyan"/>
          <w:u w:val="single"/>
        </w:rPr>
        <w:t>situation</w:t>
      </w:r>
      <w:r w:rsidRPr="002F3CAC">
        <w:rPr>
          <w:rFonts w:eastAsia="Calibri"/>
          <w:u w:val="single"/>
        </w:rPr>
        <w:t xml:space="preserve"> almost exactly </w:t>
      </w:r>
      <w:r w:rsidRPr="002F3CAC">
        <w:rPr>
          <w:rFonts w:eastAsia="Calibri"/>
          <w:highlight w:val="cya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2FDBB45D" w14:textId="77777777" w:rsidR="006551E4" w:rsidRPr="002F3CAC" w:rsidRDefault="006551E4" w:rsidP="006551E4">
      <w:pPr>
        <w:rPr>
          <w:rFonts w:eastAsia="Calibri"/>
          <w:sz w:val="16"/>
        </w:rPr>
      </w:pPr>
      <w:r w:rsidRPr="002F3CAC">
        <w:rPr>
          <w:rFonts w:eastAsia="Calibri"/>
          <w:sz w:val="16"/>
        </w:rPr>
        <w:t>So maybe Niall Ferguson has a point; what some are calling a polycrisis could just be history rhyming with itself.</w:t>
      </w:r>
    </w:p>
    <w:p w14:paraId="1AA328E8" w14:textId="77777777" w:rsidR="006551E4" w:rsidRPr="002F3CAC" w:rsidRDefault="006551E4" w:rsidP="006551E4">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37"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00650CF3" w14:textId="77777777" w:rsidR="006551E4" w:rsidRPr="002F3CAC" w:rsidRDefault="006551E4" w:rsidP="006551E4">
      <w:pPr>
        <w:rPr>
          <w:rFonts w:eastAsia="Calibri"/>
          <w:sz w:val="16"/>
        </w:rPr>
      </w:pPr>
      <w:r w:rsidRPr="002F3CAC">
        <w:rPr>
          <w:rFonts w:eastAsia="Calibri"/>
          <w:highlight w:val="cyan"/>
          <w:u w:val="single"/>
        </w:rPr>
        <w:t>These concerns are</w:t>
      </w:r>
      <w:r w:rsidRPr="002F3CAC">
        <w:rPr>
          <w:rFonts w:eastAsia="Calibri"/>
          <w:u w:val="single"/>
        </w:rPr>
        <w:t xml:space="preserve"> borderline </w:t>
      </w:r>
      <w:r w:rsidRPr="002F3CAC">
        <w:rPr>
          <w:rFonts w:eastAsia="Calibri"/>
          <w:highlight w:val="cya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2F3CAC">
        <w:rPr>
          <w:rFonts w:eastAsia="Calibri"/>
          <w:highlight w:val="cyan"/>
          <w:u w:val="single"/>
        </w:rPr>
        <w:t>This proved</w:t>
      </w:r>
      <w:r w:rsidRPr="002F3CAC">
        <w:rPr>
          <w:rFonts w:eastAsia="Calibri"/>
          <w:u w:val="single"/>
        </w:rPr>
        <w:t xml:space="preserve"> to be spectacularly</w:t>
      </w:r>
      <w:r w:rsidRPr="002F3CAC">
        <w:rPr>
          <w:rFonts w:eastAsia="Calibri"/>
          <w:highlight w:val="cya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3FAE7063" w14:textId="77777777" w:rsidR="006551E4" w:rsidRPr="002F3CAC" w:rsidRDefault="006551E4" w:rsidP="006551E4">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21A62F4" w14:textId="77777777" w:rsidR="006551E4" w:rsidRPr="002F3CAC" w:rsidRDefault="006551E4" w:rsidP="006551E4">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2F3CAC">
        <w:rPr>
          <w:rFonts w:eastAsia="Calibri"/>
          <w:highlight w:val="cyan"/>
          <w:u w:val="single"/>
        </w:rPr>
        <w:t>a polycrisis obfuscates</w:t>
      </w:r>
      <w:r w:rsidRPr="002F3CAC">
        <w:rPr>
          <w:rFonts w:eastAsia="Calibri"/>
          <w:u w:val="single"/>
        </w:rPr>
        <w:t xml:space="preserve"> more than it reveals</w:t>
      </w:r>
      <w:r w:rsidRPr="002F3CAC">
        <w:rPr>
          <w:rFonts w:eastAsia="Calibri"/>
          <w:sz w:val="16"/>
        </w:rPr>
        <w:t>.</w:t>
      </w:r>
    </w:p>
    <w:p w14:paraId="6952FC76" w14:textId="77777777" w:rsidR="006551E4" w:rsidRPr="002F3CAC" w:rsidRDefault="006551E4" w:rsidP="006551E4">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2FAC2232" w14:textId="77777777" w:rsidR="006551E4" w:rsidRPr="002F3CAC" w:rsidRDefault="006551E4" w:rsidP="006551E4">
      <w:pPr>
        <w:rPr>
          <w:rFonts w:eastAsia="Calibri"/>
          <w:sz w:val="16"/>
        </w:rPr>
      </w:pPr>
      <w:r w:rsidRPr="002F3CAC">
        <w:rPr>
          <w:rFonts w:eastAsia="Calibri"/>
          <w:sz w:val="16"/>
        </w:rPr>
        <w:t>This sort of framing is bound to generate a sense of helplessness in the face of overwhelming complexity and crisis. In </w:t>
      </w:r>
      <w:hyperlink r:id="rId38"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79A89E25" w14:textId="77777777" w:rsidR="006551E4" w:rsidRPr="002F3CAC" w:rsidRDefault="006551E4" w:rsidP="006551E4">
      <w:pPr>
        <w:rPr>
          <w:rFonts w:eastAsia="Calibri"/>
          <w:sz w:val="16"/>
        </w:rPr>
      </w:pPr>
      <w:r w:rsidRPr="002F3CAC">
        <w:rPr>
          <w:rFonts w:eastAsia="Calibri"/>
          <w:b/>
          <w:iCs/>
          <w:u w:val="single"/>
          <w:bdr w:val="single" w:sz="8" w:space="0" w:color="auto"/>
        </w:rPr>
        <w:t xml:space="preserve">It is </w:t>
      </w:r>
      <w:r w:rsidRPr="002F3CAC">
        <w:rPr>
          <w:rFonts w:eastAsia="Calibri"/>
          <w:b/>
          <w:iCs/>
          <w:highlight w:val="cya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39"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40" w:history="1">
        <w:r w:rsidRPr="002F3CAC">
          <w:rPr>
            <w:rFonts w:eastAsia="Calibri"/>
            <w:u w:val="single"/>
          </w:rPr>
          <w:t>reversed</w:t>
        </w:r>
      </w:hyperlink>
      <w:r w:rsidRPr="002F3CAC">
        <w:rPr>
          <w:rFonts w:eastAsia="Calibri"/>
          <w:u w:val="single"/>
        </w:rPr>
        <w:t> </w:t>
      </w:r>
      <w:hyperlink r:id="rId41"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54C7E44E" w14:textId="77777777" w:rsidR="006551E4" w:rsidRPr="002F3CAC" w:rsidRDefault="006551E4" w:rsidP="006551E4">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42"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2F3CAC">
        <w:rPr>
          <w:rFonts w:eastAsia="Calibri"/>
          <w:highlight w:val="cyan"/>
          <w:u w:val="single"/>
        </w:rPr>
        <w:t>populism has</w:t>
      </w:r>
      <w:r w:rsidRPr="002F3CAC">
        <w:rPr>
          <w:rFonts w:eastAsia="Calibri"/>
          <w:u w:val="single"/>
        </w:rPr>
        <w:t xml:space="preserve"> actually been </w:t>
      </w:r>
      <w:r w:rsidRPr="002F3CAC">
        <w:rPr>
          <w:rFonts w:eastAsia="Calibri"/>
          <w:highlight w:val="cyan"/>
          <w:u w:val="single"/>
        </w:rPr>
        <w:t>trending down</w:t>
      </w:r>
      <w:r w:rsidRPr="002F3CAC">
        <w:rPr>
          <w:rFonts w:eastAsia="Calibri"/>
          <w:u w:val="single"/>
        </w:rPr>
        <w:t>ward for the past year or so. Even </w:t>
      </w:r>
      <w:hyperlink r:id="rId43" w:history="1">
        <w:r w:rsidRPr="002F3CAC">
          <w:rPr>
            <w:rFonts w:eastAsia="Calibri"/>
            <w:u w:val="single"/>
          </w:rPr>
          <w:t>skeptics of democracy have noticed</w:t>
        </w:r>
      </w:hyperlink>
      <w:r w:rsidRPr="002F3CAC">
        <w:rPr>
          <w:rFonts w:eastAsia="Calibri"/>
          <w:u w:val="single"/>
        </w:rPr>
        <w:t xml:space="preserve"> that </w:t>
      </w:r>
      <w:r w:rsidRPr="002F3CAC">
        <w:rPr>
          <w:rFonts w:eastAsia="Calibri"/>
          <w:highlight w:val="cyan"/>
          <w:u w:val="single"/>
        </w:rPr>
        <w:t>autocracies</w:t>
      </w:r>
      <w:r w:rsidRPr="002F3CAC">
        <w:rPr>
          <w:rFonts w:eastAsia="Calibri"/>
          <w:u w:val="single"/>
        </w:rPr>
        <w:t xml:space="preserve"> have been </w:t>
      </w:r>
      <w:r w:rsidRPr="002F3CAC">
        <w:rPr>
          <w:rFonts w:eastAsia="Calibri"/>
          <w:highlight w:val="cyan"/>
          <w:u w:val="single"/>
        </w:rPr>
        <w:t xml:space="preserve">facing </w:t>
      </w:r>
      <w:r w:rsidRPr="002F3CAC">
        <w:rPr>
          <w:rFonts w:eastAsia="Calibri"/>
          <w:u w:val="single"/>
        </w:rPr>
        <w:t xml:space="preserve">greater </w:t>
      </w:r>
      <w:r w:rsidRPr="002F3CAC">
        <w:rPr>
          <w:rFonts w:eastAsia="Calibri"/>
          <w:highlight w:val="cyan"/>
          <w:u w:val="single"/>
        </w:rPr>
        <w:t>challenges</w:t>
      </w:r>
      <w:r w:rsidRPr="002F3CAC">
        <w:rPr>
          <w:rFonts w:eastAsia="Calibri"/>
          <w:u w:val="single"/>
        </w:rPr>
        <w:t xml:space="preserve"> as of late than democracies</w:t>
      </w:r>
      <w:r w:rsidRPr="002F3CAC">
        <w:rPr>
          <w:rFonts w:eastAsia="Calibri"/>
          <w:sz w:val="16"/>
        </w:rPr>
        <w:t>.</w:t>
      </w:r>
    </w:p>
    <w:p w14:paraId="138E6FB6" w14:textId="77777777" w:rsidR="006551E4" w:rsidRPr="002F3CAC" w:rsidRDefault="006551E4" w:rsidP="006551E4">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44"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45" w:history="1">
        <w:r w:rsidRPr="002F3CAC">
          <w:rPr>
            <w:rFonts w:eastAsia="Calibri"/>
            <w:u w:val="single"/>
          </w:rPr>
          <w:t>little</w:t>
        </w:r>
      </w:hyperlink>
      <w:r w:rsidRPr="002F3CAC">
        <w:rPr>
          <w:rFonts w:eastAsia="Calibri"/>
          <w:u w:val="single"/>
        </w:rPr>
        <w:t> </w:t>
      </w:r>
      <w:hyperlink r:id="rId46" w:history="1">
        <w:r w:rsidRPr="002F3CAC">
          <w:rPr>
            <w:rFonts w:eastAsia="Calibri"/>
            <w:u w:val="single"/>
          </w:rPr>
          <w:t>empirical</w:t>
        </w:r>
      </w:hyperlink>
      <w:r w:rsidRPr="002F3CAC">
        <w:rPr>
          <w:rFonts w:eastAsia="Calibri"/>
          <w:u w:val="single"/>
        </w:rPr>
        <w:t> </w:t>
      </w:r>
      <w:hyperlink r:id="rId47"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5A6057C2" w14:textId="77777777" w:rsidR="006551E4" w:rsidRPr="002F3CAC" w:rsidRDefault="006551E4" w:rsidP="006551E4">
      <w:pPr>
        <w:rPr>
          <w:rFonts w:eastAsia="Calibri"/>
          <w:b/>
          <w:bCs/>
          <w:sz w:val="16"/>
        </w:rPr>
      </w:pPr>
      <w:r w:rsidRPr="002F3CAC">
        <w:rPr>
          <w:rFonts w:eastAsia="Calibri"/>
          <w:b/>
          <w:bCs/>
          <w:sz w:val="16"/>
        </w:rPr>
        <w:t>Predicting the unpredictable</w:t>
      </w:r>
    </w:p>
    <w:p w14:paraId="3D13819F" w14:textId="77777777" w:rsidR="006551E4" w:rsidRPr="002F3CAC" w:rsidRDefault="006551E4" w:rsidP="006551E4">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306089ED" w14:textId="77777777" w:rsidR="006551E4" w:rsidRPr="002F3CAC" w:rsidRDefault="006551E4" w:rsidP="006551E4">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029828C9" w14:textId="77777777" w:rsidR="006551E4" w:rsidRPr="002F3CAC" w:rsidRDefault="006551E4" w:rsidP="006551E4">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2F3CAC">
        <w:rPr>
          <w:rFonts w:eastAsia="Calibri"/>
          <w:highlight w:val="cyan"/>
          <w:u w:val="single"/>
        </w:rPr>
        <w:t>presuming that</w:t>
      </w:r>
      <w:r w:rsidRPr="002F3CAC">
        <w:rPr>
          <w:rFonts w:eastAsia="Calibri"/>
          <w:u w:val="single"/>
        </w:rPr>
        <w:t xml:space="preserve"> </w:t>
      </w:r>
      <w:r w:rsidRPr="002F3CAC">
        <w:rPr>
          <w:rFonts w:eastAsia="Calibri"/>
          <w:highlight w:val="cyan"/>
          <w:u w:val="single"/>
        </w:rPr>
        <w:t>one</w:t>
      </w:r>
      <w:r w:rsidRPr="002F3CAC">
        <w:rPr>
          <w:rFonts w:eastAsia="Calibri"/>
          <w:u w:val="single"/>
        </w:rPr>
        <w:t xml:space="preserve"> systemic </w:t>
      </w:r>
      <w:r w:rsidRPr="002F3CAC">
        <w:rPr>
          <w:rFonts w:eastAsia="Calibri"/>
          <w:highlight w:val="cyan"/>
          <w:u w:val="single"/>
        </w:rPr>
        <w:t>crisis</w:t>
      </w:r>
      <w:r w:rsidRPr="002F3CAC">
        <w:rPr>
          <w:rFonts w:eastAsia="Calibri"/>
          <w:u w:val="single"/>
        </w:rPr>
        <w:t xml:space="preserve"> </w:t>
      </w:r>
      <w:r w:rsidRPr="002F3CAC">
        <w:rPr>
          <w:rFonts w:eastAsia="Calibri"/>
          <w:highlight w:val="cyan"/>
          <w:u w:val="single"/>
        </w:rPr>
        <w:t>would</w:t>
      </w:r>
      <w:r w:rsidRPr="002F3CAC">
        <w:rPr>
          <w:rFonts w:eastAsia="Calibri"/>
          <w:u w:val="single"/>
        </w:rPr>
        <w:t xml:space="preserve"> automatically </w:t>
      </w:r>
      <w:r w:rsidRPr="002F3CAC">
        <w:rPr>
          <w:rFonts w:eastAsia="Calibri"/>
          <w:highlight w:val="cyan"/>
          <w:u w:val="single"/>
        </w:rPr>
        <w:t>exacerbate stresses</w:t>
      </w:r>
      <w:r w:rsidRPr="002F3CAC">
        <w:rPr>
          <w:rFonts w:eastAsia="Calibri"/>
          <w:u w:val="single"/>
        </w:rPr>
        <w:t xml:space="preserve"> in other systems </w:t>
      </w:r>
      <w:r w:rsidRPr="002F3CAC">
        <w:rPr>
          <w:rFonts w:eastAsia="Calibri"/>
          <w:b/>
          <w:iCs/>
          <w:highlight w:val="cyan"/>
          <w:u w:val="single"/>
          <w:bdr w:val="single" w:sz="8" w:space="0" w:color="auto"/>
        </w:rPr>
        <w:t xml:space="preserve">seems premature </w:t>
      </w:r>
      <w:r w:rsidRPr="002F3CAC">
        <w:rPr>
          <w:rFonts w:eastAsia="Calibri"/>
          <w:b/>
          <w:iCs/>
          <w:u w:val="single"/>
          <w:bdr w:val="single" w:sz="8" w:space="0" w:color="auto"/>
        </w:rPr>
        <w:t xml:space="preserve">at best </w:t>
      </w:r>
      <w:r w:rsidRPr="002F3CAC">
        <w:rPr>
          <w:rFonts w:eastAsia="Calibri"/>
          <w:b/>
          <w:iCs/>
          <w:highlight w:val="cya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226158C6" w14:textId="77777777" w:rsidR="006551E4" w:rsidRPr="002F3CAC" w:rsidRDefault="006551E4" w:rsidP="006551E4">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2F3CAC">
        <w:rPr>
          <w:rFonts w:eastAsia="Calibri"/>
          <w:b/>
          <w:iCs/>
          <w:highlight w:val="cyan"/>
          <w:u w:val="single"/>
          <w:bdr w:val="single" w:sz="8" w:space="0" w:color="auto"/>
        </w:rPr>
        <w:t>systemic crisis</w:t>
      </w:r>
      <w:r w:rsidRPr="002F3CAC">
        <w:rPr>
          <w:rFonts w:eastAsia="Calibri"/>
          <w:b/>
          <w:iCs/>
          <w:u w:val="single"/>
          <w:bdr w:val="single" w:sz="8" w:space="0" w:color="auto"/>
        </w:rPr>
        <w:t xml:space="preserve"> actually </w:t>
      </w:r>
      <w:r w:rsidRPr="002F3CAC">
        <w:rPr>
          <w:rFonts w:eastAsia="Calibri"/>
          <w:b/>
          <w:iCs/>
          <w:highlight w:val="cyan"/>
          <w:u w:val="single"/>
          <w:bdr w:val="single" w:sz="8" w:space="0" w:color="auto"/>
        </w:rPr>
        <w:t>lessen</w:t>
      </w:r>
      <w:r w:rsidRPr="002F3CAC">
        <w:rPr>
          <w:rFonts w:eastAsia="Calibri"/>
          <w:b/>
          <w:iCs/>
          <w:u w:val="single"/>
          <w:bdr w:val="single" w:sz="8" w:space="0" w:color="auto"/>
        </w:rPr>
        <w:t>ing</w:t>
      </w:r>
      <w:r w:rsidRPr="002F3CAC">
        <w:rPr>
          <w:rFonts w:eastAsia="Calibri"/>
          <w:b/>
          <w:iCs/>
          <w:highlight w:val="cyan"/>
          <w:u w:val="single"/>
          <w:bdr w:val="single" w:sz="8" w:space="0" w:color="auto"/>
        </w:rPr>
        <w:t xml:space="preserve"> stress on another system</w:t>
      </w:r>
      <w:r w:rsidRPr="002F3CAC">
        <w:rPr>
          <w:rFonts w:eastAsia="Calibri"/>
          <w:sz w:val="16"/>
        </w:rPr>
        <w:t>.</w:t>
      </w:r>
    </w:p>
    <w:p w14:paraId="0B976ECA" w14:textId="77777777" w:rsidR="006551E4" w:rsidRPr="002F3CAC" w:rsidRDefault="006551E4" w:rsidP="006551E4">
      <w:pPr>
        <w:rPr>
          <w:rFonts w:eastAsia="Calibri"/>
          <w:sz w:val="16"/>
        </w:rPr>
      </w:pPr>
      <w:r w:rsidRPr="002F3CAC">
        <w:rPr>
          <w:rFonts w:eastAsia="Calibri"/>
          <w:u w:val="single"/>
        </w:rPr>
        <w:t>China’s increasingly centralized autocracy generated a socioeconomic disaster in the form of </w:t>
      </w:r>
      <w:hyperlink r:id="rId48"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4B81F11B" w14:textId="77777777" w:rsidR="006551E4" w:rsidRPr="002F3CAC" w:rsidRDefault="006551E4" w:rsidP="006551E4">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530B7BB7" w14:textId="77777777" w:rsidR="006551E4" w:rsidRPr="002F3CAC" w:rsidRDefault="006551E4" w:rsidP="006551E4">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49"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50"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7A95EC53" w14:textId="77777777" w:rsidR="006551E4" w:rsidRPr="002F3CAC" w:rsidRDefault="006551E4" w:rsidP="006551E4">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4982BFA" w14:textId="77777777" w:rsidR="006551E4" w:rsidRPr="002F3CAC" w:rsidRDefault="006551E4" w:rsidP="006551E4">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3CDC1187" w14:textId="77777777" w:rsidR="006551E4" w:rsidRPr="002F3CAC" w:rsidRDefault="006551E4" w:rsidP="006551E4">
      <w:pPr>
        <w:rPr>
          <w:rFonts w:eastAsia="Calibri"/>
        </w:rPr>
      </w:pPr>
    </w:p>
    <w:p w14:paraId="61993D9C" w14:textId="77777777" w:rsidR="006551E4" w:rsidRPr="002F3CAC" w:rsidRDefault="006551E4" w:rsidP="006551E4">
      <w:pPr>
        <w:rPr>
          <w:rFonts w:eastAsia="Calibri"/>
        </w:rPr>
      </w:pPr>
    </w:p>
    <w:p w14:paraId="4EDD7425" w14:textId="77777777" w:rsidR="006551E4" w:rsidRPr="002F3CAC" w:rsidRDefault="006551E4" w:rsidP="006551E4">
      <w:pPr>
        <w:keepNext/>
        <w:keepLines/>
        <w:spacing w:before="40" w:after="0"/>
        <w:outlineLvl w:val="3"/>
        <w:rPr>
          <w:rFonts w:eastAsia="Times New Roman" w:cs="Times New Roman"/>
          <w:b/>
          <w:iCs/>
          <w:sz w:val="26"/>
        </w:rPr>
      </w:pPr>
      <w:r>
        <w:rPr>
          <w:rFonts w:eastAsia="Times New Roman" w:cs="Times New Roman"/>
          <w:b/>
          <w:iCs/>
          <w:sz w:val="26"/>
        </w:rPr>
        <w:t>Innovation outpaces</w:t>
      </w:r>
      <w:r w:rsidRPr="002F3CAC">
        <w:rPr>
          <w:rFonts w:eastAsia="Times New Roman" w:cs="Times New Roman"/>
          <w:b/>
          <w:iCs/>
          <w:sz w:val="26"/>
        </w:rPr>
        <w:t xml:space="preserve"> risk</w:t>
      </w:r>
      <w:r>
        <w:rPr>
          <w:rFonts w:eastAsia="Times New Roman" w:cs="Times New Roman"/>
          <w:b/>
          <w:iCs/>
          <w:sz w:val="26"/>
        </w:rPr>
        <w:t>.</w:t>
      </w:r>
    </w:p>
    <w:p w14:paraId="20BD8D8E" w14:textId="77777777" w:rsidR="006551E4" w:rsidRPr="002F3CAC" w:rsidRDefault="006551E4" w:rsidP="006551E4">
      <w:pPr>
        <w:rPr>
          <w:rFonts w:eastAsia="Calibri"/>
        </w:rPr>
      </w:pPr>
      <w:r w:rsidRPr="002F3CAC">
        <w:rPr>
          <w:rFonts w:eastAsia="Calibri"/>
          <w:b/>
          <w:bCs/>
          <w:sz w:val="26"/>
        </w:rPr>
        <w:t>James 24</w:t>
      </w:r>
      <w:r>
        <w:rPr>
          <w:rFonts w:eastAsia="Calibri"/>
        </w:rPr>
        <w:t xml:space="preserve">, </w:t>
      </w:r>
      <w:r w:rsidRPr="002F3CAC">
        <w:rPr>
          <w:rFonts w:eastAsia="Calibri"/>
        </w:rPr>
        <w:t xml:space="preserve">Professor of History and International Affairs at Princeton University. </w:t>
      </w:r>
      <w:r>
        <w:rPr>
          <w:rFonts w:eastAsia="Calibri"/>
        </w:rPr>
        <w:t xml:space="preserve">(Harold, </w:t>
      </w:r>
      <w:r w:rsidRPr="002F3CAC">
        <w:rPr>
          <w:rFonts w:eastAsia="Calibri"/>
        </w:rPr>
        <w:t>July 31,</w:t>
      </w:r>
      <w:r>
        <w:rPr>
          <w:rFonts w:eastAsia="Calibri"/>
        </w:rPr>
        <w:t xml:space="preserve"> </w:t>
      </w:r>
      <w:r w:rsidRPr="002F3CAC">
        <w:rPr>
          <w:rFonts w:eastAsia="Calibri"/>
        </w:rPr>
        <w:t xml:space="preserve">Is the Polycrisis So Bad? </w:t>
      </w:r>
      <w:r w:rsidRPr="002F3CAC">
        <w:rPr>
          <w:rFonts w:eastAsia="Calibri"/>
          <w:i/>
          <w:iCs/>
        </w:rPr>
        <w:t>Project Syndicate</w:t>
      </w:r>
      <w:r w:rsidRPr="002F3CAC">
        <w:rPr>
          <w:rFonts w:eastAsia="Calibri"/>
        </w:rPr>
        <w:t xml:space="preserve">, https://www.project-syndicate.org/commentary/polycrisis-climate-pandemic-geopolitical-tensions-could-generate-new-innovations-by-harold-james-2024-07) </w:t>
      </w:r>
    </w:p>
    <w:p w14:paraId="22EC3975" w14:textId="77777777" w:rsidR="006551E4" w:rsidRPr="002F3CAC" w:rsidRDefault="006551E4" w:rsidP="006551E4">
      <w:pPr>
        <w:rPr>
          <w:rFonts w:eastAsia="Calibri"/>
          <w:u w:val="single"/>
        </w:rPr>
      </w:pPr>
      <w:r w:rsidRPr="002F3CAC">
        <w:rPr>
          <w:rFonts w:eastAsia="Calibri"/>
          <w:sz w:val="16"/>
        </w:rPr>
        <w:t xml:space="preserve">The oddity of the current moment is that in the face of so much doom and gloom, solutions seem to be both closer at hand and more far-ranging than at any point in the past. </w:t>
      </w:r>
      <w:r w:rsidRPr="002F3CAC">
        <w:rPr>
          <w:rFonts w:eastAsia="Calibri"/>
          <w:highlight w:val="cyan"/>
          <w:u w:val="single"/>
        </w:rPr>
        <w:t xml:space="preserve">The pace of </w:t>
      </w:r>
      <w:r w:rsidRPr="002F3CAC">
        <w:rPr>
          <w:rFonts w:eastAsia="Calibri"/>
          <w:u w:val="single"/>
        </w:rPr>
        <w:t xml:space="preserve">technical </w:t>
      </w:r>
      <w:r w:rsidRPr="002F3CAC">
        <w:rPr>
          <w:rFonts w:eastAsia="Calibri"/>
          <w:highlight w:val="cyan"/>
          <w:u w:val="single"/>
        </w:rPr>
        <w:t>innovation</w:t>
      </w:r>
      <w:r w:rsidRPr="002F3CAC">
        <w:rPr>
          <w:rFonts w:eastAsia="Calibri"/>
          <w:u w:val="single"/>
        </w:rPr>
        <w:t xml:space="preserve"> – often in response to crises </w:t>
      </w:r>
      <w:r w:rsidRPr="002F3CAC">
        <w:rPr>
          <w:rFonts w:eastAsia="Calibri"/>
          <w:highlight w:val="cyan"/>
          <w:u w:val="single"/>
        </w:rPr>
        <w:t>– is</w:t>
      </w:r>
      <w:r w:rsidRPr="002F3CAC">
        <w:rPr>
          <w:rFonts w:eastAsia="Calibri"/>
          <w:u w:val="single"/>
        </w:rPr>
        <w:t xml:space="preserve"> </w:t>
      </w:r>
      <w:r w:rsidRPr="002F3CAC">
        <w:rPr>
          <w:rFonts w:eastAsia="Calibri"/>
          <w:highlight w:val="cyan"/>
          <w:u w:val="single"/>
        </w:rPr>
        <w:t>accelerating</w:t>
      </w:r>
      <w:r w:rsidRPr="002F3CAC">
        <w:rPr>
          <w:rFonts w:eastAsia="Calibri"/>
          <w:u w:val="single"/>
        </w:rPr>
        <w:t xml:space="preserve">, and </w:t>
      </w:r>
      <w:r w:rsidRPr="002F3CAC">
        <w:rPr>
          <w:rFonts w:eastAsia="Calibri"/>
          <w:highlight w:val="cyan"/>
          <w:u w:val="single"/>
        </w:rPr>
        <w:t xml:space="preserve">there is </w:t>
      </w:r>
      <w:r w:rsidRPr="002F3CAC">
        <w:rPr>
          <w:rFonts w:eastAsia="Calibri"/>
          <w:u w:val="single"/>
        </w:rPr>
        <w:t xml:space="preserve">warranted </w:t>
      </w:r>
      <w:r w:rsidRPr="002F3CAC">
        <w:rPr>
          <w:rFonts w:eastAsia="Calibri"/>
          <w:highlight w:val="cyan"/>
          <w:u w:val="single"/>
        </w:rPr>
        <w:t>optimism about</w:t>
      </w:r>
      <w:r w:rsidRPr="002F3CAC">
        <w:rPr>
          <w:rFonts w:eastAsia="Calibri"/>
          <w:u w:val="single"/>
        </w:rPr>
        <w:t xml:space="preserve"> the capacity of </w:t>
      </w:r>
      <w:r w:rsidRPr="002F3CAC">
        <w:rPr>
          <w:rFonts w:eastAsia="Calibri"/>
          <w:highlight w:val="cyan"/>
          <w:u w:val="single"/>
        </w:rPr>
        <w:t>a</w:t>
      </w:r>
      <w:r w:rsidRPr="002F3CAC">
        <w:rPr>
          <w:rFonts w:eastAsia="Calibri"/>
          <w:u w:val="single"/>
        </w:rPr>
        <w:t xml:space="preserve">rtificial </w:t>
      </w:r>
      <w:r w:rsidRPr="002F3CAC">
        <w:rPr>
          <w:rFonts w:eastAsia="Calibri"/>
          <w:highlight w:val="cyan"/>
          <w:u w:val="single"/>
        </w:rPr>
        <w:t>i</w:t>
      </w:r>
      <w:r w:rsidRPr="002F3CAC">
        <w:rPr>
          <w:rFonts w:eastAsia="Calibri"/>
          <w:u w:val="single"/>
        </w:rPr>
        <w:t xml:space="preserve">ntelligence </w:t>
      </w:r>
      <w:r w:rsidRPr="002F3CAC">
        <w:rPr>
          <w:rFonts w:eastAsia="Calibri"/>
          <w:highlight w:val="cyan"/>
          <w:u w:val="single"/>
        </w:rPr>
        <w:t xml:space="preserve">to </w:t>
      </w:r>
      <w:r w:rsidRPr="002F3CAC">
        <w:rPr>
          <w:rFonts w:eastAsia="Calibri"/>
          <w:u w:val="single"/>
        </w:rPr>
        <w:t xml:space="preserve">deliver major improvements </w:t>
      </w:r>
      <w:r w:rsidRPr="002F3CAC">
        <w:rPr>
          <w:rFonts w:eastAsia="Calibri"/>
          <w:highlight w:val="cyan"/>
          <w:u w:val="single"/>
        </w:rPr>
        <w:t>in medicine</w:t>
      </w:r>
      <w:r w:rsidRPr="002F3CAC">
        <w:rPr>
          <w:rFonts w:eastAsia="Calibri"/>
          <w:sz w:val="16"/>
        </w:rPr>
        <w:t xml:space="preserve"> (new drugs, new techniques) </w:t>
      </w:r>
      <w:r w:rsidRPr="002F3CAC">
        <w:rPr>
          <w:rFonts w:eastAsia="Calibri"/>
          <w:u w:val="single"/>
        </w:rPr>
        <w:t xml:space="preserve">and </w:t>
      </w:r>
      <w:r w:rsidRPr="002F3CAC">
        <w:rPr>
          <w:rFonts w:eastAsia="Calibri"/>
          <w:highlight w:val="cyan"/>
          <w:u w:val="single"/>
        </w:rPr>
        <w:t>education</w:t>
      </w:r>
      <w:r w:rsidRPr="002F3CAC">
        <w:rPr>
          <w:rFonts w:eastAsia="Calibri"/>
          <w:sz w:val="16"/>
        </w:rPr>
        <w:t xml:space="preserve"> (new methods of learning), </w:t>
      </w:r>
      <w:r w:rsidRPr="002F3CAC">
        <w:rPr>
          <w:rFonts w:eastAsia="Calibri"/>
          <w:u w:val="single"/>
        </w:rPr>
        <w:t xml:space="preserve">as well as generating </w:t>
      </w:r>
      <w:r w:rsidRPr="002F3CAC">
        <w:rPr>
          <w:rFonts w:eastAsia="Calibri"/>
          <w:highlight w:val="cyan"/>
          <w:u w:val="single"/>
        </w:rPr>
        <w:t>alternative</w:t>
      </w:r>
      <w:r w:rsidRPr="002F3CAC">
        <w:rPr>
          <w:rFonts w:eastAsia="Calibri"/>
          <w:u w:val="single"/>
        </w:rPr>
        <w:t xml:space="preserve">s to carbon </w:t>
      </w:r>
      <w:r w:rsidRPr="002F3CAC">
        <w:rPr>
          <w:rFonts w:eastAsia="Calibri"/>
          <w:highlight w:val="cyan"/>
          <w:u w:val="single"/>
        </w:rPr>
        <w:t>energy or</w:t>
      </w:r>
      <w:r w:rsidRPr="002F3CAC">
        <w:rPr>
          <w:rFonts w:eastAsia="Calibri"/>
          <w:u w:val="single"/>
        </w:rPr>
        <w:t xml:space="preserve"> the widespread use of </w:t>
      </w:r>
      <w:r w:rsidRPr="002F3CAC">
        <w:rPr>
          <w:rFonts w:eastAsia="Calibri"/>
          <w:highlight w:val="cyan"/>
          <w:u w:val="single"/>
        </w:rPr>
        <w:t>pesticides</w:t>
      </w:r>
      <w:r w:rsidRPr="002F3CAC">
        <w:rPr>
          <w:rFonts w:eastAsia="Calibri"/>
          <w:u w:val="single"/>
        </w:rPr>
        <w:t>.</w:t>
      </w:r>
    </w:p>
    <w:p w14:paraId="5B65122C" w14:textId="77777777" w:rsidR="006551E4" w:rsidRPr="002F3CAC" w:rsidRDefault="006551E4" w:rsidP="006551E4">
      <w:pPr>
        <w:rPr>
          <w:rFonts w:eastAsia="Calibri"/>
          <w:sz w:val="16"/>
        </w:rPr>
      </w:pPr>
      <w:r w:rsidRPr="002F3CAC">
        <w:rPr>
          <w:rFonts w:eastAsia="Calibri"/>
          <w:sz w:val="16"/>
        </w:rPr>
        <w:t xml:space="preserve">Perhaps </w:t>
      </w:r>
      <w:r w:rsidRPr="002F3CAC">
        <w:rPr>
          <w:rFonts w:eastAsia="Calibri"/>
          <w:u w:val="single"/>
        </w:rPr>
        <w:t>we should be optimistic, then, focusing more on the “poly” than on the “crisis</w:t>
      </w:r>
      <w:r w:rsidRPr="002F3CAC">
        <w:rPr>
          <w:rFonts w:eastAsia="Calibri"/>
          <w:sz w:val="16"/>
        </w:rPr>
        <w:t xml:space="preserve">.” Poly itself has become a guiding meme of the 2020s with the new interest in another old phenomenon: </w:t>
      </w:r>
      <w:r w:rsidRPr="002F3CAC">
        <w:rPr>
          <w:rFonts w:eastAsia="Calibri"/>
          <w:b/>
          <w:iCs/>
          <w:u w:val="single"/>
          <w:bdr w:val="single" w:sz="8" w:space="0" w:color="auto"/>
        </w:rPr>
        <w:t>polyamory</w:t>
      </w:r>
      <w:r w:rsidRPr="002F3CAC">
        <w:rPr>
          <w:rFonts w:eastAsia="Calibri"/>
          <w:sz w:val="16"/>
        </w:rPr>
        <w:t>. The polyamorous psychotherapist Jessica Fern has pioneered terms such as </w:t>
      </w:r>
      <w:hyperlink r:id="rId51" w:tgtFrame="_blank" w:history="1">
        <w:r w:rsidRPr="002F3CAC">
          <w:rPr>
            <w:rFonts w:eastAsia="Calibri"/>
            <w:i/>
            <w:iCs/>
            <w:color w:val="0563C1"/>
            <w:sz w:val="16"/>
            <w:u w:val="single"/>
          </w:rPr>
          <w:t>Polysecure</w:t>
        </w:r>
      </w:hyperlink>
      <w:r w:rsidRPr="002F3CAC">
        <w:rPr>
          <w:rFonts w:eastAsia="Calibri"/>
          <w:sz w:val="16"/>
        </w:rPr>
        <w:t> and </w:t>
      </w:r>
      <w:hyperlink r:id="rId52" w:tgtFrame="_blank" w:history="1">
        <w:r w:rsidRPr="002F3CAC">
          <w:rPr>
            <w:rFonts w:eastAsia="Calibri"/>
            <w:i/>
            <w:iCs/>
            <w:color w:val="0563C1"/>
            <w:sz w:val="16"/>
            <w:u w:val="single"/>
          </w:rPr>
          <w:t>Polywise</w:t>
        </w:r>
      </w:hyperlink>
      <w:r w:rsidRPr="002F3CAC">
        <w:rPr>
          <w:rFonts w:eastAsia="Calibri"/>
          <w:sz w:val="16"/>
        </w:rPr>
        <w:t>, echoing Morin’s parallel between individual small-scale crises and world events. Indeed, terms used for personal life are becoming applicable to broader political trends. China and the United States, for example, have </w:t>
      </w:r>
      <w:hyperlink r:id="rId53" w:tgtFrame="_blank" w:history="1">
        <w:r w:rsidRPr="002F3CAC">
          <w:rPr>
            <w:rFonts w:eastAsia="Calibri"/>
            <w:color w:val="0563C1"/>
            <w:sz w:val="16"/>
            <w:u w:val="single"/>
          </w:rPr>
          <w:t>embarked</w:t>
        </w:r>
      </w:hyperlink>
      <w:r w:rsidRPr="002F3CAC">
        <w:rPr>
          <w:rFonts w:eastAsia="Calibri"/>
          <w:sz w:val="16"/>
        </w:rPr>
        <w:t> on a “</w:t>
      </w:r>
      <w:hyperlink r:id="rId54" w:tgtFrame="_blank" w:history="1">
        <w:r w:rsidRPr="002F3CAC">
          <w:rPr>
            <w:rFonts w:eastAsia="Calibri"/>
            <w:color w:val="0563C1"/>
            <w:sz w:val="16"/>
            <w:u w:val="single"/>
          </w:rPr>
          <w:t>conscious uncoupling</w:t>
        </w:r>
      </w:hyperlink>
      <w:r w:rsidRPr="002F3CAC">
        <w:rPr>
          <w:rFonts w:eastAsia="Calibri"/>
          <w:sz w:val="16"/>
        </w:rPr>
        <w:t>,” which is also how Gwyneth Paltrow described her breakup with Chris Martin.</w:t>
      </w:r>
    </w:p>
    <w:p w14:paraId="4F770590" w14:textId="77777777" w:rsidR="006551E4" w:rsidRPr="002F3CAC" w:rsidRDefault="006551E4" w:rsidP="006551E4">
      <w:pPr>
        <w:rPr>
          <w:rFonts w:eastAsia="Calibri"/>
          <w:sz w:val="16"/>
        </w:rPr>
      </w:pPr>
      <w:r w:rsidRPr="002F3CAC">
        <w:rPr>
          <w:rFonts w:eastAsia="Calibri"/>
          <w:u w:val="single"/>
        </w:rPr>
        <w:t xml:space="preserve">The world might be more secure than we think. Though we are facing </w:t>
      </w:r>
      <w:r w:rsidRPr="002F3CAC">
        <w:rPr>
          <w:rFonts w:eastAsia="Calibri"/>
          <w:highlight w:val="cyan"/>
          <w:u w:val="single"/>
        </w:rPr>
        <w:t>polynegative</w:t>
      </w:r>
      <w:r w:rsidRPr="002F3CAC">
        <w:rPr>
          <w:rFonts w:eastAsia="Calibri"/>
          <w:u w:val="single"/>
        </w:rPr>
        <w:t xml:space="preserve"> supply </w:t>
      </w:r>
      <w:r w:rsidRPr="002F3CAC">
        <w:rPr>
          <w:rFonts w:eastAsia="Calibri"/>
          <w:highlight w:val="cyan"/>
          <w:u w:val="single"/>
        </w:rPr>
        <w:t>shocks</w:t>
      </w:r>
      <w:r w:rsidRPr="002F3CAC">
        <w:rPr>
          <w:rFonts w:eastAsia="Calibri"/>
          <w:u w:val="single"/>
        </w:rPr>
        <w:t xml:space="preserve">, these </w:t>
      </w:r>
      <w:r w:rsidRPr="002F3CAC">
        <w:rPr>
          <w:rFonts w:eastAsia="Calibri"/>
          <w:highlight w:val="cyan"/>
          <w:u w:val="single"/>
        </w:rPr>
        <w:t>will generate new innovations that could lead to greater</w:t>
      </w:r>
      <w:r w:rsidRPr="002F3CAC">
        <w:rPr>
          <w:rFonts w:eastAsia="Calibri"/>
          <w:u w:val="single"/>
        </w:rPr>
        <w:t xml:space="preserve">, not less, prosperity and </w:t>
      </w:r>
      <w:r w:rsidRPr="002F3CAC">
        <w:rPr>
          <w:rFonts w:eastAsia="Calibri"/>
          <w:highlight w:val="cyan"/>
          <w:u w:val="single"/>
        </w:rPr>
        <w:t>security</w:t>
      </w:r>
      <w:r w:rsidRPr="002F3CAC">
        <w:rPr>
          <w:rFonts w:eastAsia="Calibri"/>
          <w:sz w:val="16"/>
          <w:highlight w:val="cyan"/>
        </w:rPr>
        <w:t>.</w:t>
      </w:r>
    </w:p>
    <w:p w14:paraId="54D70049" w14:textId="77777777" w:rsidR="006551E4" w:rsidRDefault="006551E4" w:rsidP="006551E4">
      <w:pPr>
        <w:pStyle w:val="Heading2"/>
      </w:pPr>
      <w:r>
        <w:t>Adv---Standard of Review</w:t>
      </w:r>
    </w:p>
    <w:p w14:paraId="5732E2B6" w14:textId="77777777" w:rsidR="006551E4" w:rsidRDefault="006551E4" w:rsidP="006551E4">
      <w:pPr>
        <w:pStyle w:val="Heading3"/>
      </w:pPr>
      <w:r>
        <w:t xml:space="preserve">2nc – Precedent Fake </w:t>
      </w:r>
    </w:p>
    <w:p w14:paraId="56303310" w14:textId="77777777" w:rsidR="006551E4" w:rsidRDefault="006551E4" w:rsidP="006551E4">
      <w:pPr>
        <w:pStyle w:val="Analytic"/>
      </w:pPr>
    </w:p>
    <w:p w14:paraId="1223C994" w14:textId="77777777" w:rsidR="006551E4" w:rsidRPr="00D27DFA" w:rsidRDefault="006551E4" w:rsidP="006551E4"/>
    <w:p w14:paraId="01F8E14D" w14:textId="77777777" w:rsidR="006551E4" w:rsidRDefault="006551E4" w:rsidP="006551E4">
      <w:pPr>
        <w:pStyle w:val="Heading4"/>
      </w:pPr>
      <w:r>
        <w:t>Recent decisions prove.</w:t>
      </w:r>
    </w:p>
    <w:p w14:paraId="43E7F2BB" w14:textId="77777777" w:rsidR="006551E4" w:rsidRPr="0011177D" w:rsidRDefault="006551E4" w:rsidP="006551E4">
      <w:r w:rsidRPr="0011177D">
        <w:rPr>
          <w:b/>
          <w:bCs/>
          <w:sz w:val="26"/>
          <w:szCs w:val="26"/>
        </w:rPr>
        <w:t>Tribe 24</w:t>
      </w:r>
      <w:r>
        <w:t xml:space="preserve">, </w:t>
      </w:r>
      <w:r w:rsidRPr="0011177D">
        <w:t>Professor of Constitutional Law Emeritus</w:t>
      </w:r>
      <w:r>
        <w:t>, Harvard Law (Laurence, “</w:t>
      </w:r>
      <w:r w:rsidRPr="0011177D">
        <w:t>Evaluating the Supreme Court: Harvard Law faculty weigh in on 2023-2024 SCOTUS term</w:t>
      </w:r>
      <w:r>
        <w:t>” Harvard Law Today, July 2</w:t>
      </w:r>
      <w:r w:rsidRPr="0011177D">
        <w:rPr>
          <w:vertAlign w:val="superscript"/>
        </w:rPr>
        <w:t>nd</w:t>
      </w:r>
      <w:r>
        <w:t xml:space="preserve">, 2024, </w:t>
      </w:r>
      <w:hyperlink r:id="rId55" w:history="1">
        <w:r w:rsidRPr="00265356">
          <w:rPr>
            <w:rStyle w:val="Hyperlink"/>
          </w:rPr>
          <w:t>https://hls.harvard.edu/today/evaluating-the-supreme-court-harvard-law-faculty-weigh-in-on-2023-scotus-term/</w:t>
        </w:r>
      </w:hyperlink>
      <w:r>
        <w:t>) rose</w:t>
      </w:r>
    </w:p>
    <w:p w14:paraId="3457CCC6" w14:textId="77777777" w:rsidR="006551E4" w:rsidRPr="0011177D" w:rsidRDefault="006551E4" w:rsidP="006551E4">
      <w:pPr>
        <w:rPr>
          <w:sz w:val="16"/>
        </w:rPr>
      </w:pPr>
      <w:r w:rsidRPr="0011177D">
        <w:rPr>
          <w:sz w:val="16"/>
        </w:rPr>
        <w:t xml:space="preserve">This term was the most significant in memory because, in </w:t>
      </w:r>
      <w:r w:rsidRPr="0011177D">
        <w:rPr>
          <w:highlight w:val="green"/>
          <w:u w:val="single"/>
        </w:rPr>
        <w:t>Trump v. U</w:t>
      </w:r>
      <w:r w:rsidRPr="0011177D">
        <w:rPr>
          <w:u w:val="single"/>
        </w:rPr>
        <w:t xml:space="preserve">nited </w:t>
      </w:r>
      <w:r w:rsidRPr="0011177D">
        <w:rPr>
          <w:highlight w:val="green"/>
          <w:u w:val="single"/>
        </w:rPr>
        <w:t>S</w:t>
      </w:r>
      <w:r w:rsidRPr="0011177D">
        <w:rPr>
          <w:u w:val="single"/>
        </w:rPr>
        <w:t>tates</w:t>
      </w:r>
      <w:r w:rsidRPr="0011177D">
        <w:rPr>
          <w:sz w:val="16"/>
        </w:rPr>
        <w:t xml:space="preserve">, [the Court] hard-wired the imperial presidency by granting what in practice is close to absolute immunity from criminal prosecution to presidents who wield their power corruptly and self-servingly; and, in </w:t>
      </w:r>
      <w:r w:rsidRPr="0011177D">
        <w:rPr>
          <w:highlight w:val="green"/>
          <w:u w:val="single"/>
        </w:rPr>
        <w:t>Loper</w:t>
      </w:r>
      <w:r w:rsidRPr="0011177D">
        <w:rPr>
          <w:u w:val="single"/>
        </w:rPr>
        <w:t xml:space="preserve"> Bright v. Raimond</w:t>
      </w:r>
      <w:r w:rsidRPr="0011177D">
        <w:rPr>
          <w:sz w:val="16"/>
        </w:rPr>
        <w:t xml:space="preserve">o, essentially deconstructed the administrative state by overruling the agency deference doctrine known as Chevron, thereby shifting government power wholesale from the agencies in the executive branch to the federal judiciary; and then, in </w:t>
      </w:r>
      <w:r w:rsidRPr="0011177D">
        <w:rPr>
          <w:highlight w:val="green"/>
          <w:u w:val="single"/>
        </w:rPr>
        <w:t>Corner Post v. Federal Reserve Board</w:t>
      </w:r>
      <w:r w:rsidRPr="0011177D">
        <w:rPr>
          <w:sz w:val="16"/>
        </w:rPr>
        <w:t>, rendered even long-since promulgated regulations vulnerable to attack without any meaningful time limitation, delivering a one-two punch to expert agencies.</w:t>
      </w:r>
    </w:p>
    <w:p w14:paraId="2757946F" w14:textId="77777777" w:rsidR="006551E4" w:rsidRPr="0011177D" w:rsidRDefault="006551E4" w:rsidP="006551E4">
      <w:pPr>
        <w:rPr>
          <w:u w:val="single"/>
        </w:rPr>
      </w:pPr>
      <w:r w:rsidRPr="0011177D">
        <w:rPr>
          <w:sz w:val="16"/>
        </w:rPr>
        <w:t xml:space="preserve">“The net effect was to seize power for federal judges, officials who serve for life and account to nobody, and to take power from Congress, both in trying to cabin the presidency with criminal laws applicable to everyone and in trying to regulate corporate power vis-à-vis consumers and the environment by passing laws that invariably cannot anticipate with precision the many circumstances in which those laws will need to be applied. At the same time, although it covered up with procedural manipulations its extension of the infamous </w:t>
      </w:r>
      <w:r w:rsidRPr="0011177D">
        <w:rPr>
          <w:highlight w:val="green"/>
          <w:u w:val="single"/>
        </w:rPr>
        <w:t>Dobbs</w:t>
      </w:r>
      <w:r w:rsidRPr="0011177D">
        <w:rPr>
          <w:sz w:val="16"/>
        </w:rPr>
        <w:t xml:space="preserve"> [v. Jackson Women’s Health] decision of 2022 to weaken protections for pregnant persons, </w:t>
      </w:r>
      <w:r w:rsidRPr="0011177D">
        <w:rPr>
          <w:b/>
          <w:bCs/>
          <w:highlight w:val="green"/>
          <w:u w:val="single"/>
        </w:rPr>
        <w:t>the Court left no doubt</w:t>
      </w:r>
      <w:r w:rsidRPr="0011177D">
        <w:rPr>
          <w:u w:val="single"/>
        </w:rPr>
        <w:t xml:space="preserve"> that </w:t>
      </w:r>
      <w:r w:rsidRPr="0011177D">
        <w:rPr>
          <w:highlight w:val="green"/>
          <w:u w:val="single"/>
        </w:rPr>
        <w:t>it intends to continue restricting</w:t>
      </w:r>
      <w:r w:rsidRPr="0011177D">
        <w:rPr>
          <w:u w:val="single"/>
        </w:rPr>
        <w:t xml:space="preserve"> personal </w:t>
      </w:r>
      <w:r w:rsidRPr="0011177D">
        <w:rPr>
          <w:highlight w:val="green"/>
          <w:u w:val="single"/>
        </w:rPr>
        <w:t>freedom</w:t>
      </w:r>
      <w:r w:rsidRPr="0011177D">
        <w:rPr>
          <w:u w:val="single"/>
        </w:rPr>
        <w:t xml:space="preserve"> as well as voting rights </w:t>
      </w:r>
      <w:r w:rsidRPr="0011177D">
        <w:rPr>
          <w:b/>
          <w:bCs/>
          <w:highlight w:val="green"/>
          <w:u w:val="single"/>
        </w:rPr>
        <w:t>without paying serious attention to its own precedent.”</w:t>
      </w:r>
    </w:p>
    <w:p w14:paraId="65E62B42" w14:textId="77777777" w:rsidR="006551E4" w:rsidRPr="00D27DFA" w:rsidRDefault="006551E4" w:rsidP="006551E4"/>
    <w:p w14:paraId="4A166103" w14:textId="77777777" w:rsidR="006551E4" w:rsidRPr="00D27DFA" w:rsidRDefault="006551E4" w:rsidP="006551E4"/>
    <w:p w14:paraId="28DD4FB5" w14:textId="4095C390" w:rsidR="006551E4" w:rsidRDefault="006551E4" w:rsidP="006551E4">
      <w:pPr>
        <w:pStyle w:val="Heading1"/>
      </w:pPr>
      <w:r>
        <w:t>1NR</w:t>
      </w:r>
    </w:p>
    <w:p w14:paraId="695E25BE" w14:textId="0C36AED1" w:rsidR="006551E4" w:rsidRDefault="006551E4" w:rsidP="006551E4">
      <w:pPr>
        <w:pStyle w:val="Heading2"/>
      </w:pPr>
      <w:r>
        <w:t>DA Flex</w:t>
      </w:r>
    </w:p>
    <w:p w14:paraId="5BDAD252" w14:textId="77777777" w:rsidR="006551E4" w:rsidRDefault="006551E4" w:rsidP="006551E4">
      <w:pPr>
        <w:pStyle w:val="Heading3"/>
      </w:pPr>
      <w:r>
        <w:t>O/V---2NC</w:t>
      </w:r>
    </w:p>
    <w:p w14:paraId="0D2B534B" w14:textId="77777777" w:rsidR="006551E4" w:rsidRDefault="006551E4" w:rsidP="006551E4">
      <w:pPr>
        <w:pStyle w:val="Heading4"/>
      </w:pPr>
      <w:r>
        <w:t xml:space="preserve">1. OFAC stops </w:t>
      </w:r>
      <w:r w:rsidRPr="00DD1814">
        <w:rPr>
          <w:u w:val="single"/>
        </w:rPr>
        <w:t>proliferation</w:t>
      </w:r>
      <w:r>
        <w:t xml:space="preserve">: nuclear war. </w:t>
      </w:r>
    </w:p>
    <w:p w14:paraId="52272E33" w14:textId="77777777" w:rsidR="006551E4" w:rsidRPr="00556932" w:rsidRDefault="006551E4" w:rsidP="006551E4">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44243F15" w14:textId="77777777" w:rsidR="006551E4" w:rsidRPr="002549E7" w:rsidRDefault="006551E4" w:rsidP="006551E4">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3D94D954" w14:textId="77777777" w:rsidR="006551E4" w:rsidRPr="00DD1814" w:rsidRDefault="006551E4" w:rsidP="006551E4">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1262370C" w14:textId="77777777" w:rsidR="006551E4" w:rsidRDefault="006551E4" w:rsidP="006551E4">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5CE67E6E" w14:textId="77777777" w:rsidR="006551E4" w:rsidRDefault="006551E4" w:rsidP="006551E4">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118D2F36" w14:textId="77777777" w:rsidR="006551E4" w:rsidRPr="00614F63" w:rsidRDefault="006551E4" w:rsidP="006551E4">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7058D7A5" w14:textId="77777777" w:rsidR="006551E4" w:rsidRPr="00614F63" w:rsidRDefault="006551E4" w:rsidP="006551E4">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1B55DB84" w14:textId="77777777" w:rsidR="006551E4" w:rsidRPr="00614F63" w:rsidRDefault="006551E4" w:rsidP="006551E4">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47D3131F" w14:textId="77777777" w:rsidR="006551E4" w:rsidRPr="00614F63" w:rsidRDefault="006551E4" w:rsidP="006551E4">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079160A2" w14:textId="77777777" w:rsidR="006551E4" w:rsidRDefault="006551E4" w:rsidP="006551E4">
      <w:pPr>
        <w:pStyle w:val="Heading4"/>
      </w:pPr>
      <w:r>
        <w:t xml:space="preserve">4. It also </w:t>
      </w:r>
      <w:r w:rsidRPr="00DD1814">
        <w:rPr>
          <w:u w:val="single"/>
        </w:rPr>
        <w:t>upkeeps</w:t>
      </w:r>
      <w:r>
        <w:t xml:space="preserve"> US nuclear stockpiles. Otherwise, </w:t>
      </w:r>
      <w:r w:rsidRPr="00DD1814">
        <w:rPr>
          <w:u w:val="single"/>
        </w:rPr>
        <w:t>nuclear war</w:t>
      </w:r>
      <w:r>
        <w:t xml:space="preserve">. </w:t>
      </w:r>
    </w:p>
    <w:p w14:paraId="6F34EE8E" w14:textId="77777777" w:rsidR="006551E4" w:rsidRPr="00921D1E" w:rsidRDefault="006551E4" w:rsidP="006551E4">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CB0B745" w14:textId="77777777" w:rsidR="006551E4" w:rsidRPr="002353D7" w:rsidRDefault="006551E4" w:rsidP="006551E4">
      <w:pPr>
        <w:rPr>
          <w:sz w:val="16"/>
        </w:rPr>
      </w:pPr>
      <w:r w:rsidRPr="002353D7">
        <w:rPr>
          <w:sz w:val="16"/>
        </w:rPr>
        <w:t xml:space="preserve">So </w:t>
      </w:r>
      <w:r w:rsidRPr="00FB3F84">
        <w:rPr>
          <w:rStyle w:val="StyleUnderline"/>
        </w:rPr>
        <w:t xml:space="preserve">where do </w:t>
      </w:r>
      <w:r w:rsidRPr="002353D7">
        <w:rPr>
          <w:rStyle w:val="StyleUnderline"/>
          <w:highlight w:val="cyan"/>
        </w:rPr>
        <w:t xml:space="preserve">the </w:t>
      </w:r>
      <w:r w:rsidRPr="005B52C6">
        <w:rPr>
          <w:rStyle w:val="Emphasis"/>
          <w:highlight w:val="cyan"/>
        </w:rPr>
        <w:t>biggest nuclear risks</w:t>
      </w:r>
      <w:r w:rsidRPr="002353D7">
        <w:rPr>
          <w:rStyle w:val="StyleUnderline"/>
          <w:highlight w:val="cyan"/>
        </w:rPr>
        <w:t xml:space="preserve"> come from</w:t>
      </w:r>
      <w:r w:rsidRPr="002353D7">
        <w:rPr>
          <w:sz w:val="16"/>
        </w:rPr>
        <w:t xml:space="preserve">? Right there: from </w:t>
      </w:r>
      <w:r w:rsidRPr="002353D7">
        <w:rPr>
          <w:rStyle w:val="StyleUnderline"/>
        </w:rPr>
        <w:t xml:space="preserve">Russian and Chinese </w:t>
      </w:r>
      <w:r w:rsidRPr="002353D7">
        <w:rPr>
          <w:rStyle w:val="Emphasis"/>
          <w:highlight w:val="cyan"/>
        </w:rPr>
        <w:t>nuclear-facilitated revisionism</w:t>
      </w:r>
      <w:r w:rsidRPr="002353D7">
        <w:rPr>
          <w:sz w:val="16"/>
        </w:rPr>
        <w:t xml:space="preserve">, </w:t>
      </w:r>
      <w:r w:rsidRPr="002353D7">
        <w:rPr>
          <w:rStyle w:val="StyleUnderline"/>
          <w:highlight w:val="cyan"/>
        </w:rPr>
        <w:t>and</w:t>
      </w:r>
      <w:r w:rsidRPr="002353D7">
        <w:rPr>
          <w:sz w:val="16"/>
        </w:rPr>
        <w:t xml:space="preserve"> from </w:t>
      </w:r>
      <w:r w:rsidRPr="00FB3F84">
        <w:rPr>
          <w:rStyle w:val="StyleUnderline"/>
        </w:rPr>
        <w:t>the</w:t>
      </w:r>
      <w:r w:rsidRPr="002353D7">
        <w:rPr>
          <w:sz w:val="16"/>
        </w:rPr>
        <w:t xml:space="preserve"> potential </w:t>
      </w:r>
      <w:r w:rsidRPr="002353D7">
        <w:rPr>
          <w:rStyle w:val="Emphasis"/>
          <w:highlight w:val="cyan"/>
        </w:rPr>
        <w:t>failure of</w:t>
      </w:r>
      <w:r w:rsidRPr="00FB3F84">
        <w:rPr>
          <w:rStyle w:val="StyleUnderline"/>
        </w:rPr>
        <w:t xml:space="preserve"> defensive </w:t>
      </w:r>
      <w:r w:rsidRPr="002353D7">
        <w:rPr>
          <w:rStyle w:val="Emphasis"/>
          <w:highlight w:val="cyan"/>
        </w:rPr>
        <w:t>deterrence</w:t>
      </w:r>
      <w:r w:rsidRPr="002353D7">
        <w:rPr>
          <w:sz w:val="16"/>
        </w:rPr>
        <w:t xml:space="preserve"> </w:t>
      </w:r>
      <w:r w:rsidRPr="00FB3F84">
        <w:rPr>
          <w:rStyle w:val="StyleUnderline"/>
        </w:rPr>
        <w:t>against one or both of them if more is not done to shore up Western military postures</w:t>
      </w:r>
      <w:r w:rsidRPr="002353D7">
        <w:rPr>
          <w:sz w:val="16"/>
        </w:rPr>
        <w:t>.</w:t>
      </w:r>
    </w:p>
    <w:p w14:paraId="0273AB4F" w14:textId="77777777" w:rsidR="006551E4" w:rsidRPr="002353D7" w:rsidRDefault="006551E4" w:rsidP="006551E4">
      <w:pPr>
        <w:rPr>
          <w:sz w:val="16"/>
        </w:rPr>
      </w:pPr>
      <w:r w:rsidRPr="002353D7">
        <w:rPr>
          <w:sz w:val="16"/>
        </w:rPr>
        <w:t xml:space="preserve">Of course, I’d be remiss if I didn’t also flag the risks that have arisen from nuclear weapons proliferation – both in the past, to </w:t>
      </w:r>
      <w:r w:rsidRPr="005B52C6">
        <w:rPr>
          <w:rStyle w:val="Emphasis"/>
          <w:highlight w:val="cyan"/>
        </w:rPr>
        <w:t>No</w:t>
      </w:r>
      <w:r w:rsidRPr="002353D7">
        <w:rPr>
          <w:sz w:val="16"/>
        </w:rPr>
        <w:t xml:space="preserve">rth </w:t>
      </w:r>
      <w:r w:rsidRPr="005B52C6">
        <w:rPr>
          <w:rStyle w:val="Emphasis"/>
          <w:highlight w:val="cyan"/>
        </w:rPr>
        <w:t>Ko</w:t>
      </w:r>
      <w:r w:rsidRPr="002353D7">
        <w:rPr>
          <w:sz w:val="16"/>
          <w:szCs w:val="16"/>
        </w:rPr>
        <w:t>r</w:t>
      </w:r>
      <w:r w:rsidRPr="002353D7">
        <w:rPr>
          <w:sz w:val="16"/>
        </w:rPr>
        <w:t xml:space="preserve">ea, </w:t>
      </w:r>
      <w:r w:rsidRPr="005B52C6">
        <w:rPr>
          <w:rStyle w:val="StyleUnderline"/>
          <w:highlight w:val="cyan"/>
        </w:rPr>
        <w:t>and</w:t>
      </w:r>
      <w:r w:rsidRPr="002353D7">
        <w:rPr>
          <w:sz w:val="16"/>
        </w:rPr>
        <w:t xml:space="preserve"> potentially also soon to </w:t>
      </w:r>
      <w:r w:rsidRPr="005B52C6">
        <w:rPr>
          <w:rStyle w:val="Emphasis"/>
          <w:highlight w:val="cyan"/>
        </w:rPr>
        <w:t>Iran</w:t>
      </w:r>
      <w:r w:rsidRPr="002353D7">
        <w:rPr>
          <w:sz w:val="16"/>
        </w:rPr>
        <w:t xml:space="preserve">. There is no strategic stability upside to having nuclear weapons in the hands of a volatile and unstable dictatorship that </w:t>
      </w:r>
      <w:r w:rsidRPr="005B52C6">
        <w:rPr>
          <w:rStyle w:val="Emphasis"/>
          <w:highlight w:val="cyan"/>
        </w:rPr>
        <w:t>thrive</w:t>
      </w:r>
      <w:r w:rsidRPr="002353D7">
        <w:rPr>
          <w:sz w:val="16"/>
        </w:rPr>
        <w:t xml:space="preserve">s </w:t>
      </w:r>
      <w:r w:rsidRPr="00DD1814">
        <w:rPr>
          <w:rStyle w:val="StyleUnderline"/>
          <w:highlight w:val="cyan"/>
        </w:rPr>
        <w:t>on</w:t>
      </w:r>
      <w:r w:rsidRPr="00DD1814">
        <w:rPr>
          <w:sz w:val="16"/>
          <w:highlight w:val="cyan"/>
        </w:rPr>
        <w:t xml:space="preserve"> </w:t>
      </w:r>
      <w:r w:rsidRPr="00DD1814">
        <w:rPr>
          <w:rStyle w:val="Emphasis"/>
          <w:highlight w:val="cyan"/>
        </w:rPr>
        <w:t>threatening</w:t>
      </w:r>
      <w:r w:rsidRPr="00DD1814">
        <w:rPr>
          <w:rStyle w:val="StyleUnderline"/>
          <w:highlight w:val="cyan"/>
        </w:rPr>
        <w:t xml:space="preserve"> </w:t>
      </w:r>
      <w:r w:rsidRPr="005B52C6">
        <w:rPr>
          <w:rStyle w:val="StyleUnderline"/>
          <w:highlight w:val="cyan"/>
        </w:rPr>
        <w:t xml:space="preserve">and </w:t>
      </w:r>
      <w:r w:rsidRPr="005B52C6">
        <w:rPr>
          <w:rStyle w:val="Emphasis"/>
          <w:highlight w:val="cyan"/>
        </w:rPr>
        <w:t>destabilizing</w:t>
      </w:r>
      <w:r w:rsidRPr="002353D7">
        <w:rPr>
          <w:sz w:val="16"/>
        </w:rPr>
        <w:t xml:space="preserve"> its </w:t>
      </w:r>
      <w:r w:rsidRPr="005B52C6">
        <w:rPr>
          <w:rStyle w:val="StyleUnderline"/>
          <w:highlight w:val="cya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2A7FB5FD" w14:textId="77777777" w:rsidR="006551E4" w:rsidRPr="00DD1814" w:rsidRDefault="006551E4" w:rsidP="006551E4">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0757EE9" w14:textId="77777777" w:rsidR="006551E4" w:rsidRPr="002353D7" w:rsidRDefault="006551E4" w:rsidP="006551E4">
      <w:pPr>
        <w:rPr>
          <w:sz w:val="16"/>
        </w:rPr>
      </w:pPr>
      <w:r w:rsidRPr="002353D7">
        <w:rPr>
          <w:sz w:val="16"/>
        </w:rPr>
        <w:t xml:space="preserve">I would certainly love to avoid an arms race, but </w:t>
      </w:r>
      <w:r w:rsidRPr="00F865AB">
        <w:rPr>
          <w:rStyle w:val="StyleUnderline"/>
          <w:highlight w:val="cyan"/>
        </w:rPr>
        <w:t>a nuclear competition</w:t>
      </w:r>
      <w:r w:rsidRPr="00F03E1D">
        <w:rPr>
          <w:rStyle w:val="StyleUnderline"/>
        </w:rPr>
        <w:t xml:space="preserve"> between adversaries</w:t>
      </w:r>
      <w:r w:rsidRPr="002353D7">
        <w:rPr>
          <w:sz w:val="16"/>
        </w:rPr>
        <w:t xml:space="preserve"> whose relative positions do not thereby dramatically change </w:t>
      </w:r>
      <w:r w:rsidRPr="00F865AB">
        <w:rPr>
          <w:rStyle w:val="StyleUnderline"/>
          <w:highlight w:val="cyan"/>
        </w:rPr>
        <w:t>is</w:t>
      </w:r>
      <w:r w:rsidRPr="00F03E1D">
        <w:rPr>
          <w:rStyle w:val="StyleUnderline"/>
        </w:rPr>
        <w:t xml:space="preserve"> likely to be </w:t>
      </w:r>
      <w:r w:rsidRPr="00F865AB">
        <w:rPr>
          <w:rStyle w:val="Emphasis"/>
          <w:highlight w:val="cyan"/>
        </w:rPr>
        <w:t>more stable</w:t>
      </w:r>
      <w:r w:rsidRPr="002353D7">
        <w:rPr>
          <w:sz w:val="16"/>
        </w:rPr>
        <w:t xml:space="preserve"> – that is, less risky – </w:t>
      </w:r>
      <w:r w:rsidRPr="00F865AB">
        <w:rPr>
          <w:rStyle w:val="StyleUnderline"/>
          <w:highlight w:val="cya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F865AB">
        <w:rPr>
          <w:rStyle w:val="Emphasis"/>
          <w:highlight w:val="cyan"/>
        </w:rPr>
        <w:t>overmatch</w:t>
      </w:r>
      <w:r w:rsidRPr="00F03E1D">
        <w:rPr>
          <w:rStyle w:val="StyleUnderline"/>
        </w:rPr>
        <w:t xml:space="preserve"> were </w:t>
      </w:r>
      <w:r w:rsidRPr="00F865AB">
        <w:rPr>
          <w:rStyle w:val="StyleUnderline"/>
          <w:highlight w:val="cyan"/>
        </w:rPr>
        <w:t xml:space="preserve">to </w:t>
      </w:r>
      <w:r w:rsidRPr="00F865AB">
        <w:rPr>
          <w:rStyle w:val="Emphasis"/>
          <w:highlight w:val="cyan"/>
        </w:rPr>
        <w:t>advantage a revisionist</w:t>
      </w:r>
      <w:r w:rsidRPr="00F03E1D">
        <w:rPr>
          <w:rStyle w:val="StyleUnderline"/>
        </w:rPr>
        <w:t xml:space="preserve"> power </w:t>
      </w:r>
      <w:r w:rsidRPr="00F865AB">
        <w:rPr>
          <w:rStyle w:val="StyleUnderline"/>
          <w:highlight w:val="cyan"/>
        </w:rPr>
        <w:t xml:space="preserve">inclined </w:t>
      </w:r>
      <w:r w:rsidRPr="00F865AB">
        <w:rPr>
          <w:rStyle w:val="Emphasis"/>
          <w:highlight w:val="cyan"/>
        </w:rPr>
        <w:t>toward</w:t>
      </w:r>
      <w:r w:rsidRPr="00F03E1D">
        <w:rPr>
          <w:rStyle w:val="Emphasis"/>
        </w:rPr>
        <w:t xml:space="preserve"> using </w:t>
      </w:r>
      <w:r w:rsidRPr="00F865AB">
        <w:rPr>
          <w:rStyle w:val="Emphasis"/>
          <w:highlight w:val="cya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DD1814">
        <w:rPr>
          <w:rStyle w:val="StyleUnderline"/>
          <w:highlight w:val="cyan"/>
        </w:rPr>
        <w:t>as</w:t>
      </w:r>
      <w:r w:rsidRPr="00F03E1D">
        <w:rPr>
          <w:rStyle w:val="StyleUnderline"/>
        </w:rPr>
        <w:t xml:space="preserve"> is the case </w:t>
      </w:r>
      <w:r w:rsidRPr="00DD1814">
        <w:rPr>
          <w:rStyle w:val="StyleUnderline"/>
          <w:highlight w:val="cyan"/>
        </w:rPr>
        <w:t xml:space="preserve">with </w:t>
      </w:r>
      <w:r w:rsidRPr="00DD1814">
        <w:rPr>
          <w:rStyle w:val="Emphasis"/>
          <w:highlight w:val="cyan"/>
        </w:rPr>
        <w:t>Russia</w:t>
      </w:r>
      <w:r w:rsidRPr="002353D7">
        <w:rPr>
          <w:sz w:val="16"/>
        </w:rPr>
        <w:t xml:space="preserve"> today </w:t>
      </w:r>
      <w:r w:rsidRPr="00DD1814">
        <w:rPr>
          <w:rStyle w:val="StyleUnderline"/>
          <w:highlight w:val="cyan"/>
        </w:rPr>
        <w:t>and</w:t>
      </w:r>
      <w:r w:rsidRPr="002353D7">
        <w:rPr>
          <w:sz w:val="16"/>
        </w:rPr>
        <w:t xml:space="preserve"> perhaps also </w:t>
      </w:r>
      <w:r w:rsidRPr="00DD1814">
        <w:rPr>
          <w:rStyle w:val="Emphasis"/>
          <w:highlight w:val="cyan"/>
        </w:rPr>
        <w:t>China</w:t>
      </w:r>
      <w:r w:rsidRPr="002353D7">
        <w:rPr>
          <w:sz w:val="16"/>
        </w:rPr>
        <w:t xml:space="preserve"> in the near future. </w:t>
      </w:r>
    </w:p>
    <w:p w14:paraId="36926C83" w14:textId="77777777" w:rsidR="006551E4" w:rsidRDefault="006551E4" w:rsidP="006551E4">
      <w:pPr>
        <w:rPr>
          <w:sz w:val="16"/>
        </w:rPr>
      </w:pPr>
      <w:r w:rsidRPr="002353D7">
        <w:rPr>
          <w:sz w:val="16"/>
        </w:rPr>
        <w:t xml:space="preserve">As I see it, </w:t>
      </w:r>
      <w:r w:rsidRPr="00F865AB">
        <w:rPr>
          <w:rStyle w:val="StyleUnderline"/>
          <w:highlight w:val="cyan"/>
        </w:rPr>
        <w:t xml:space="preserve">the </w:t>
      </w:r>
      <w:r w:rsidRPr="00F865AB">
        <w:rPr>
          <w:rStyle w:val="Emphasis"/>
          <w:highlight w:val="cyan"/>
        </w:rPr>
        <w:t>most important way</w:t>
      </w:r>
      <w:r w:rsidRPr="00F865AB">
        <w:rPr>
          <w:rStyle w:val="StyleUnderline"/>
          <w:highlight w:val="cyan"/>
        </w:rPr>
        <w:t xml:space="preserve"> to reduce</w:t>
      </w:r>
      <w:r w:rsidRPr="00F03E1D">
        <w:rPr>
          <w:rStyle w:val="StyleUnderline"/>
        </w:rPr>
        <w:t xml:space="preserve"> nuclear </w:t>
      </w:r>
      <w:r w:rsidRPr="00F865AB">
        <w:rPr>
          <w:rStyle w:val="StyleUnderline"/>
          <w:highlight w:val="cyan"/>
        </w:rPr>
        <w:t>risks</w:t>
      </w:r>
      <w:r w:rsidRPr="002353D7">
        <w:rPr>
          <w:sz w:val="16"/>
        </w:rPr>
        <w:t xml:space="preserve"> right now – and to avoid the worst implications of nuclear arms “racing” as well – </w:t>
      </w:r>
      <w:r w:rsidRPr="00F865AB">
        <w:rPr>
          <w:rStyle w:val="StyleUnderline"/>
          <w:highlight w:val="cyan"/>
        </w:rPr>
        <w:t xml:space="preserve">involves </w:t>
      </w:r>
      <w:r w:rsidRPr="00F865AB">
        <w:rPr>
          <w:rStyle w:val="Emphasis"/>
          <w:highlight w:val="cyan"/>
        </w:rPr>
        <w:t>augmenting</w:t>
      </w:r>
      <w:r w:rsidRPr="002353D7">
        <w:rPr>
          <w:sz w:val="16"/>
        </w:rPr>
        <w:t xml:space="preserve"> both </w:t>
      </w:r>
      <w:r w:rsidRPr="00F865AB">
        <w:rPr>
          <w:rStyle w:val="StyleUnderline"/>
          <w:highlight w:val="cyan"/>
        </w:rPr>
        <w:t xml:space="preserve">the </w:t>
      </w:r>
      <w:r w:rsidRPr="00F865AB">
        <w:rPr>
          <w:rStyle w:val="Emphasis"/>
          <w:highlight w:val="cyan"/>
        </w:rPr>
        <w:t>nuc</w:t>
      </w:r>
      <w:r w:rsidRPr="00F03E1D">
        <w:rPr>
          <w:rStyle w:val="StyleUnderline"/>
        </w:rPr>
        <w:t>lear force</w:t>
      </w:r>
      <w:r w:rsidRPr="00F865AB">
        <w:rPr>
          <w:rStyle w:val="Emphasis"/>
          <w:highlight w:val="cyan"/>
        </w:rPr>
        <w:t>s</w:t>
      </w:r>
      <w:r w:rsidRPr="005B52C6">
        <w:rPr>
          <w:sz w:val="16"/>
          <w:szCs w:val="16"/>
        </w:rPr>
        <w:t xml:space="preserve"> </w:t>
      </w:r>
      <w:r w:rsidRPr="002353D7">
        <w:rPr>
          <w:sz w:val="16"/>
        </w:rPr>
        <w:t xml:space="preserve">and the conventional military power </w:t>
      </w:r>
      <w:r w:rsidRPr="00F865AB">
        <w:rPr>
          <w:rStyle w:val="StyleUnderline"/>
          <w:highlight w:val="cyan"/>
        </w:rPr>
        <w:t xml:space="preserve">of the </w:t>
      </w:r>
      <w:r w:rsidRPr="00F865AB">
        <w:rPr>
          <w:rStyle w:val="Emphasis"/>
          <w:highlight w:val="cyan"/>
        </w:rPr>
        <w:t>U</w:t>
      </w:r>
      <w:r w:rsidRPr="002353D7">
        <w:rPr>
          <w:sz w:val="16"/>
        </w:rPr>
        <w:t xml:space="preserve">nited </w:t>
      </w:r>
      <w:r w:rsidRPr="00F865AB">
        <w:rPr>
          <w:rStyle w:val="Emphasis"/>
          <w:highlight w:val="cyan"/>
        </w:rPr>
        <w:t>S</w:t>
      </w:r>
      <w:r w:rsidRPr="002353D7">
        <w:rPr>
          <w:sz w:val="16"/>
        </w:rPr>
        <w:t xml:space="preserve">tates and its allies in order </w:t>
      </w:r>
      <w:r w:rsidRPr="00F865AB">
        <w:rPr>
          <w:rStyle w:val="StyleUnderline"/>
          <w:highlight w:val="cyan"/>
        </w:rPr>
        <w:t xml:space="preserve">to </w:t>
      </w:r>
      <w:r w:rsidRPr="00F865AB">
        <w:rPr>
          <w:rStyle w:val="Emphasis"/>
          <w:highlight w:val="cya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2A59BC74" w14:textId="77777777" w:rsidR="006551E4" w:rsidRDefault="006551E4" w:rsidP="006551E4">
      <w:pPr>
        <w:pStyle w:val="Heading4"/>
      </w:pPr>
      <w:r>
        <w:t xml:space="preserve">6. Treasury stops </w:t>
      </w:r>
      <w:r w:rsidRPr="003436C8">
        <w:rPr>
          <w:u w:val="single"/>
        </w:rPr>
        <w:t>internal unrest</w:t>
      </w:r>
      <w:r>
        <w:t xml:space="preserve">. Extinction. </w:t>
      </w:r>
    </w:p>
    <w:p w14:paraId="4F9F6B6E" w14:textId="77777777" w:rsidR="006551E4" w:rsidRDefault="006551E4" w:rsidP="006551E4">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31E94B21" w14:textId="77777777" w:rsidR="006551E4" w:rsidRPr="00F75941" w:rsidRDefault="006551E4" w:rsidP="006551E4">
      <w:pPr>
        <w:rPr>
          <w:rStyle w:val="StyleUnderline"/>
        </w:rPr>
      </w:pPr>
      <w:r w:rsidRPr="00F75941">
        <w:rPr>
          <w:sz w:val="16"/>
        </w:rPr>
        <w:t>Importance Authoritarianism</w:t>
      </w:r>
      <w:r w:rsidRPr="00DD1814">
        <w:rPr>
          <w:sz w:val="16"/>
        </w:rPr>
        <w:t>[22]</w:t>
      </w:r>
      <w:r w:rsidRPr="00F75941">
        <w:rPr>
          <w:sz w:val="16"/>
        </w:rPr>
        <w:t> and civil conflict have reliable negative consequences, such as economic decline</w:t>
      </w:r>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79FB1A9A" w14:textId="77777777" w:rsidR="006551E4" w:rsidRPr="00782637" w:rsidRDefault="006551E4" w:rsidP="006551E4">
      <w:pPr>
        <w:pStyle w:val="Heading3"/>
      </w:pPr>
      <w:r>
        <w:t>AT: Thumper---2NC</w:t>
      </w:r>
    </w:p>
    <w:p w14:paraId="3138701F" w14:textId="77777777" w:rsidR="006551E4" w:rsidRDefault="006551E4" w:rsidP="006551E4">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5D321792" w14:textId="77777777" w:rsidR="006551E4" w:rsidRPr="00912FD8" w:rsidRDefault="006551E4" w:rsidP="006551E4">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65BF32B9" w14:textId="77777777" w:rsidR="006551E4" w:rsidRPr="00912FD8" w:rsidRDefault="006551E4" w:rsidP="006551E4">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7309D89E" w14:textId="77777777" w:rsidR="006551E4" w:rsidRPr="00912FD8" w:rsidRDefault="006551E4" w:rsidP="006551E4">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5BC81770" w14:textId="77777777" w:rsidR="006551E4" w:rsidRPr="00912FD8" w:rsidRDefault="006551E4" w:rsidP="006551E4">
      <w:pPr>
        <w:rPr>
          <w:sz w:val="16"/>
        </w:rPr>
      </w:pPr>
      <w:r w:rsidRPr="00912FD8">
        <w:rPr>
          <w:sz w:val="16"/>
        </w:rPr>
        <w:t>In what alternate universe can private organizations invalidate legislation passed by elected representatives?</w:t>
      </w:r>
    </w:p>
    <w:p w14:paraId="26380F36" w14:textId="77777777" w:rsidR="006551E4" w:rsidRPr="00912FD8" w:rsidRDefault="006551E4" w:rsidP="006551E4">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4FAC5731" w14:textId="77777777" w:rsidR="006551E4" w:rsidRPr="00912FD8" w:rsidRDefault="006551E4" w:rsidP="006551E4">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2199E512" w14:textId="77777777" w:rsidR="006551E4" w:rsidRPr="00912FD8" w:rsidRDefault="006551E4" w:rsidP="006551E4">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27F59717" w14:textId="77777777" w:rsidR="006551E4" w:rsidRPr="00912FD8" w:rsidRDefault="006551E4" w:rsidP="006551E4">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13B22600" w14:textId="77777777" w:rsidR="006551E4" w:rsidRDefault="006551E4" w:rsidP="006551E4">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34687CE8" w14:textId="77777777" w:rsidR="006551E4" w:rsidRDefault="006551E4" w:rsidP="006551E4">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278C9EE2" w14:textId="77777777" w:rsidR="006551E4" w:rsidRPr="000A2D4D" w:rsidRDefault="006551E4" w:rsidP="006551E4">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58B80C55" w14:textId="77777777" w:rsidR="006551E4" w:rsidRPr="000A2D4D" w:rsidRDefault="006551E4" w:rsidP="006551E4">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27BDF69E" w14:textId="77777777" w:rsidR="006551E4" w:rsidRPr="000A2D4D" w:rsidRDefault="006551E4" w:rsidP="006551E4">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3DAAC7CB" w14:textId="77777777" w:rsidR="006551E4" w:rsidRPr="000A2D4D" w:rsidRDefault="006551E4" w:rsidP="006551E4">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5BBF79A8" w14:textId="77777777" w:rsidR="006551E4" w:rsidRDefault="006551E4" w:rsidP="006551E4">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5BAB03BD" w14:textId="77777777" w:rsidR="006551E4" w:rsidRDefault="006551E4" w:rsidP="006551E4">
      <w:pPr>
        <w:pStyle w:val="Heading4"/>
      </w:pPr>
      <w:r>
        <w:t xml:space="preserve">Specifically the </w:t>
      </w:r>
      <w:r w:rsidRPr="006235B5">
        <w:rPr>
          <w:u w:val="single"/>
        </w:rPr>
        <w:t>Coast Guard</w:t>
      </w:r>
      <w:r>
        <w:t xml:space="preserve">. </w:t>
      </w:r>
    </w:p>
    <w:p w14:paraId="4ABB3E1B" w14:textId="77777777" w:rsidR="006551E4" w:rsidRDefault="006551E4" w:rsidP="006551E4">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 [URL Omitted]</w:t>
      </w:r>
    </w:p>
    <w:p w14:paraId="0C4A607D" w14:textId="77777777" w:rsidR="006551E4" w:rsidRPr="006235B5" w:rsidRDefault="006551E4" w:rsidP="006551E4">
      <w:pPr>
        <w:rPr>
          <w:sz w:val="16"/>
        </w:rPr>
      </w:pPr>
      <w:r w:rsidRPr="006235B5">
        <w:rPr>
          <w:sz w:val="16"/>
        </w:rPr>
        <w:t xml:space="preserve">125. </w:t>
      </w:r>
      <w:r w:rsidRPr="006235B5">
        <w:rPr>
          <w:rStyle w:val="StyleUnderline"/>
          <w:highlight w:val="cyan"/>
        </w:rPr>
        <w:t>The</w:t>
      </w:r>
      <w:r w:rsidRPr="006235B5">
        <w:rPr>
          <w:rStyle w:val="StyleUnderline"/>
        </w:rPr>
        <w:t xml:space="preserve"> U.S. </w:t>
      </w:r>
      <w:r w:rsidRPr="006235B5">
        <w:rPr>
          <w:rStyle w:val="Emphasis"/>
          <w:highlight w:val="cyan"/>
        </w:rPr>
        <w:t>Coast Guard</w:t>
      </w:r>
      <w:r w:rsidRPr="006235B5">
        <w:rPr>
          <w:rStyle w:val="StyleUnderline"/>
          <w:highlight w:val="cyan"/>
        </w:rPr>
        <w:t xml:space="preserve"> CBA</w:t>
      </w:r>
      <w:r w:rsidRPr="006235B5">
        <w:rPr>
          <w:rStyle w:val="StyleUnderline"/>
        </w:rPr>
        <w:t xml:space="preserve">, which </w:t>
      </w:r>
      <w:r w:rsidRPr="006235B5">
        <w:rPr>
          <w:rStyle w:val="StyleUnderline"/>
          <w:highlight w:val="cyan"/>
        </w:rPr>
        <w:t>took effect in</w:t>
      </w:r>
      <w:r w:rsidRPr="006235B5">
        <w:rPr>
          <w:rStyle w:val="StyleUnderline"/>
        </w:rPr>
        <w:t xml:space="preserve"> the </w:t>
      </w:r>
      <w:r w:rsidRPr="006235B5">
        <w:rPr>
          <w:rStyle w:val="Emphasis"/>
          <w:highlight w:val="cyan"/>
        </w:rPr>
        <w:t>final month</w:t>
      </w:r>
      <w:r w:rsidRPr="006235B5">
        <w:rPr>
          <w:rStyle w:val="StyleUnderline"/>
          <w:highlight w:val="cyan"/>
        </w:rPr>
        <w:t xml:space="preserve"> of</w:t>
      </w:r>
      <w:r w:rsidRPr="006235B5">
        <w:rPr>
          <w:rStyle w:val="StyleUnderline"/>
        </w:rPr>
        <w:t xml:space="preserve"> the </w:t>
      </w:r>
      <w:r w:rsidRPr="006235B5">
        <w:rPr>
          <w:rStyle w:val="Emphasis"/>
          <w:highlight w:val="cyan"/>
        </w:rPr>
        <w:t>Biden</w:t>
      </w:r>
      <w:r w:rsidRPr="006235B5">
        <w:rPr>
          <w:sz w:val="16"/>
        </w:rPr>
        <w:t xml:space="preserve"> Administration, </w:t>
      </w:r>
      <w:r w:rsidRPr="006235B5">
        <w:rPr>
          <w:rStyle w:val="StyleUnderline"/>
          <w:highlight w:val="cyan"/>
        </w:rPr>
        <w:t>makes all</w:t>
      </w:r>
      <w:r w:rsidRPr="006235B5">
        <w:rPr>
          <w:rStyle w:val="StyleUnderline"/>
        </w:rPr>
        <w:t xml:space="preserve"> </w:t>
      </w:r>
      <w:r w:rsidRPr="006235B5">
        <w:rPr>
          <w:rStyle w:val="Emphasis"/>
        </w:rPr>
        <w:t>Coast Guard</w:t>
      </w:r>
      <w:r w:rsidRPr="006235B5">
        <w:rPr>
          <w:sz w:val="16"/>
        </w:rPr>
        <w:t xml:space="preserve"> bargaining unit </w:t>
      </w:r>
      <w:r w:rsidRPr="006235B5">
        <w:rPr>
          <w:rStyle w:val="StyleUnderline"/>
          <w:highlight w:val="cyan"/>
        </w:rPr>
        <w:t>positions</w:t>
      </w:r>
      <w:r w:rsidRPr="006235B5">
        <w:rPr>
          <w:sz w:val="16"/>
        </w:rPr>
        <w:t xml:space="preserve"> presumptively </w:t>
      </w:r>
      <w:r w:rsidRPr="006235B5">
        <w:rPr>
          <w:rStyle w:val="StyleUnderline"/>
          <w:highlight w:val="cyan"/>
        </w:rPr>
        <w:t xml:space="preserve">eligible </w:t>
      </w:r>
      <w:r w:rsidRPr="006235B5">
        <w:rPr>
          <w:rStyle w:val="Emphasis"/>
          <w:highlight w:val="cyan"/>
        </w:rPr>
        <w:t>for telework</w:t>
      </w:r>
      <w:r w:rsidRPr="006235B5">
        <w:rPr>
          <w:sz w:val="16"/>
        </w:rPr>
        <w:t xml:space="preserve"> and sharply limits the reasons for which USCG can deny telework requests or terminate approved telework arrangements. Negotiated Master Labor Agreement 63, 66-67, </w:t>
      </w:r>
      <w:r w:rsidRPr="006235B5">
        <w:rPr>
          <w:rStyle w:val="StyleUnderline"/>
        </w:rPr>
        <w:t xml:space="preserve">[URL Omitted]. The CBA also </w:t>
      </w:r>
      <w:r w:rsidRPr="006235B5">
        <w:rPr>
          <w:rStyle w:val="Emphasis"/>
          <w:highlight w:val="cyan"/>
        </w:rPr>
        <w:t>obligates</w:t>
      </w:r>
      <w:r w:rsidRPr="006235B5">
        <w:rPr>
          <w:rStyle w:val="StyleUnderline"/>
        </w:rPr>
        <w:t xml:space="preserve"> the </w:t>
      </w:r>
      <w:r w:rsidRPr="006235B5">
        <w:rPr>
          <w:rStyle w:val="StyleUnderline"/>
          <w:highlight w:val="cyan"/>
        </w:rPr>
        <w:t>USCG</w:t>
      </w:r>
      <w:r w:rsidRPr="006235B5">
        <w:rPr>
          <w:rStyle w:val="StyleUnderline"/>
        </w:rPr>
        <w:t xml:space="preserve"> to </w:t>
      </w:r>
      <w:r w:rsidRPr="006235B5">
        <w:rPr>
          <w:rStyle w:val="StyleUnderline"/>
          <w:highlight w:val="cyan"/>
        </w:rPr>
        <w:t>provide</w:t>
      </w:r>
      <w:r w:rsidRPr="006235B5">
        <w:rPr>
          <w:rStyle w:val="StyleUnderline"/>
        </w:rPr>
        <w:t xml:space="preserve"> dedicated </w:t>
      </w:r>
      <w:r w:rsidRPr="006235B5">
        <w:rPr>
          <w:rStyle w:val="StyleUnderline"/>
          <w:highlight w:val="cyan"/>
        </w:rPr>
        <w:t>union</w:t>
      </w:r>
      <w:r w:rsidRPr="006235B5">
        <w:rPr>
          <w:rStyle w:val="StyleUnderline"/>
        </w:rPr>
        <w:t xml:space="preserve"> </w:t>
      </w:r>
      <w:r w:rsidRPr="006235B5">
        <w:rPr>
          <w:rStyle w:val="Emphasis"/>
        </w:rPr>
        <w:t xml:space="preserve">office </w:t>
      </w:r>
      <w:r w:rsidRPr="006235B5">
        <w:rPr>
          <w:rStyle w:val="Emphasis"/>
          <w:highlight w:val="cyan"/>
        </w:rPr>
        <w:t>space</w:t>
      </w:r>
      <w:r w:rsidRPr="006235B5">
        <w:rPr>
          <w:sz w:val="16"/>
        </w:rPr>
        <w:t xml:space="preserve"> and workstations </w:t>
      </w:r>
      <w:r w:rsidRPr="006235B5">
        <w:rPr>
          <w:rStyle w:val="StyleUnderline"/>
          <w:highlight w:val="cyan"/>
        </w:rPr>
        <w:t>in</w:t>
      </w:r>
      <w:r w:rsidRPr="006235B5">
        <w:rPr>
          <w:sz w:val="16"/>
        </w:rPr>
        <w:t xml:space="preserve"> 13 </w:t>
      </w:r>
      <w:r w:rsidRPr="006235B5">
        <w:rPr>
          <w:rStyle w:val="Emphasis"/>
        </w:rPr>
        <w:t xml:space="preserve">USCG </w:t>
      </w:r>
      <w:r w:rsidRPr="006235B5">
        <w:rPr>
          <w:rStyle w:val="Emphasis"/>
          <w:highlight w:val="cyan"/>
        </w:rPr>
        <w:t>facilities</w:t>
      </w:r>
      <w:r w:rsidRPr="006235B5">
        <w:rPr>
          <w:sz w:val="16"/>
        </w:rPr>
        <w:t xml:space="preserve">, id. at 196; </w:t>
      </w:r>
      <w:r w:rsidRPr="006235B5">
        <w:rPr>
          <w:rStyle w:val="StyleUnderline"/>
        </w:rPr>
        <w:t>bars the USCG from reducing force</w:t>
      </w:r>
      <w:r w:rsidRPr="006235B5">
        <w:rPr>
          <w:sz w:val="16"/>
        </w:rPr>
        <w:t xml:space="preserve"> unless “all other means” of avoiding the reduction in force “have been exhausted,” id. at 92; </w:t>
      </w:r>
      <w:r w:rsidRPr="006235B5">
        <w:rPr>
          <w:rStyle w:val="StyleUnderline"/>
          <w:highlight w:val="cyan"/>
        </w:rPr>
        <w:t xml:space="preserve">and </w:t>
      </w:r>
      <w:r w:rsidRPr="006235B5">
        <w:rPr>
          <w:rStyle w:val="Emphasis"/>
          <w:highlight w:val="cyan"/>
        </w:rPr>
        <w:t>requires</w:t>
      </w:r>
      <w:r w:rsidRPr="006235B5">
        <w:rPr>
          <w:rStyle w:val="StyleUnderline"/>
        </w:rPr>
        <w:t xml:space="preserve"> the </w:t>
      </w:r>
      <w:r w:rsidRPr="006235B5">
        <w:rPr>
          <w:rStyle w:val="StyleUnderline"/>
          <w:highlight w:val="cyan"/>
        </w:rPr>
        <w:t>USCG</w:t>
      </w:r>
      <w:r w:rsidRPr="006235B5">
        <w:rPr>
          <w:rStyle w:val="StyleUnderline"/>
        </w:rPr>
        <w:t xml:space="preserve"> to </w:t>
      </w:r>
      <w:r w:rsidRPr="006235B5">
        <w:rPr>
          <w:rStyle w:val="StyleUnderline"/>
          <w:highlight w:val="cyan"/>
        </w:rPr>
        <w:t xml:space="preserve">retain </w:t>
      </w:r>
      <w:r w:rsidRPr="006235B5">
        <w:rPr>
          <w:rStyle w:val="Emphasis"/>
          <w:highlight w:val="cyan"/>
        </w:rPr>
        <w:t>underperforming</w:t>
      </w:r>
      <w:r w:rsidRPr="006235B5">
        <w:rPr>
          <w:rStyle w:val="StyleUnderline"/>
          <w:highlight w:val="cyan"/>
        </w:rPr>
        <w:t xml:space="preserve"> employees</w:t>
      </w:r>
      <w:r w:rsidRPr="006235B5">
        <w:rPr>
          <w:sz w:val="16"/>
        </w:rPr>
        <w:t xml:space="preserve"> on a performance improvement plan </w:t>
      </w:r>
      <w:r w:rsidRPr="006235B5">
        <w:rPr>
          <w:rStyle w:val="StyleUnderline"/>
        </w:rPr>
        <w:t xml:space="preserve">lasting </w:t>
      </w:r>
      <w:r w:rsidRPr="006235B5">
        <w:rPr>
          <w:rStyle w:val="StyleUnderline"/>
          <w:highlight w:val="cyan"/>
        </w:rPr>
        <w:t xml:space="preserve">at least </w:t>
      </w:r>
      <w:r w:rsidRPr="006235B5">
        <w:rPr>
          <w:rStyle w:val="Emphasis"/>
          <w:highlight w:val="cyan"/>
        </w:rPr>
        <w:t>60 days</w:t>
      </w:r>
      <w:r w:rsidRPr="006235B5">
        <w:rPr>
          <w:sz w:val="16"/>
        </w:rPr>
        <w:t>, id. at 107.</w:t>
      </w:r>
    </w:p>
    <w:p w14:paraId="1C644440" w14:textId="77777777" w:rsidR="006551E4" w:rsidRPr="006235B5" w:rsidRDefault="006551E4" w:rsidP="006551E4">
      <w:pPr>
        <w:rPr>
          <w:sz w:val="16"/>
        </w:rPr>
      </w:pPr>
      <w:r w:rsidRPr="006235B5">
        <w:rPr>
          <w:sz w:val="16"/>
        </w:rPr>
        <w:t>126. DHS and/or its agencies or components have many employees in Texas who are part of Defendants’ bargaining units and covered by the CBAs, including 350 USCIS employees, 19 USCG employees, and 153 FEMA employees.</w:t>
      </w:r>
    </w:p>
    <w:p w14:paraId="4D9AFE80" w14:textId="77777777" w:rsidR="006551E4" w:rsidRPr="006235B5" w:rsidRDefault="006551E4" w:rsidP="006551E4">
      <w:pPr>
        <w:rPr>
          <w:sz w:val="16"/>
        </w:rPr>
      </w:pPr>
      <w:r w:rsidRPr="006235B5">
        <w:rPr>
          <w:sz w:val="16"/>
        </w:rPr>
        <w:t xml:space="preserve">127. DHS and its </w:t>
      </w:r>
      <w:r w:rsidRPr="006235B5">
        <w:rPr>
          <w:rStyle w:val="Emphasis"/>
        </w:rPr>
        <w:t>covered agencies</w:t>
      </w:r>
      <w:r w:rsidRPr="006235B5">
        <w:rPr>
          <w:sz w:val="16"/>
        </w:rPr>
        <w:t xml:space="preserve"> and components </w:t>
      </w:r>
      <w:r w:rsidRPr="006235B5">
        <w:rPr>
          <w:rStyle w:val="StyleUnderline"/>
        </w:rPr>
        <w:t xml:space="preserve">serve primary national </w:t>
      </w:r>
      <w:r w:rsidRPr="006235B5">
        <w:rPr>
          <w:rStyle w:val="Emphasis"/>
        </w:rPr>
        <w:t>security functions</w:t>
      </w:r>
      <w:r w:rsidRPr="006235B5">
        <w:rPr>
          <w:sz w:val="16"/>
        </w:rPr>
        <w:t xml:space="preserve">. The National Protection and Programs Directorate, now called the Cybersecurity and Infrastructure Security Agency, performs a straightforward national security mission of protecting the Nation </w:t>
      </w:r>
      <w:r w:rsidRPr="006235B5">
        <w:rPr>
          <w:rStyle w:val="StyleUnderline"/>
        </w:rPr>
        <w:t xml:space="preserve">against </w:t>
      </w:r>
      <w:r w:rsidRPr="006235B5">
        <w:rPr>
          <w:rStyle w:val="Emphasis"/>
        </w:rPr>
        <w:t>foreign</w:t>
      </w:r>
      <w:r w:rsidRPr="006235B5">
        <w:rPr>
          <w:rStyle w:val="StyleUnderline"/>
        </w:rPr>
        <w:t xml:space="preserve"> and domestic </w:t>
      </w:r>
      <w:r w:rsidRPr="006235B5">
        <w:rPr>
          <w:rStyle w:val="Emphasis"/>
        </w:rPr>
        <w:t>cyber threats</w:t>
      </w:r>
      <w:r w:rsidRPr="006235B5">
        <w:rPr>
          <w:rStyle w:val="StyleUnderline"/>
        </w:rPr>
        <w:t>.</w:t>
      </w:r>
    </w:p>
    <w:p w14:paraId="4E2257A1" w14:textId="77777777" w:rsidR="006551E4" w:rsidRPr="006235B5" w:rsidRDefault="006551E4" w:rsidP="006551E4">
      <w:pPr>
        <w:rPr>
          <w:sz w:val="16"/>
        </w:rPr>
      </w:pPr>
      <w:r w:rsidRPr="006235B5">
        <w:rPr>
          <w:sz w:val="16"/>
        </w:rPr>
        <w:t xml:space="preserve">128. Likewise, </w:t>
      </w:r>
      <w:r w:rsidRPr="006235B5">
        <w:rPr>
          <w:rStyle w:val="StyleUnderline"/>
          <w:highlight w:val="cyan"/>
        </w:rPr>
        <w:t>USCG is</w:t>
      </w:r>
      <w:r w:rsidRPr="006235B5">
        <w:rPr>
          <w:sz w:val="16"/>
        </w:rPr>
        <w:t xml:space="preserve">, on its face, </w:t>
      </w:r>
      <w:r w:rsidRPr="006235B5">
        <w:rPr>
          <w:rStyle w:val="StyleUnderline"/>
        </w:rPr>
        <w:t xml:space="preserve">a national </w:t>
      </w:r>
      <w:r w:rsidRPr="006235B5">
        <w:rPr>
          <w:rStyle w:val="Emphasis"/>
        </w:rPr>
        <w:t>security agency</w:t>
      </w:r>
      <w:r w:rsidRPr="006235B5">
        <w:rPr>
          <w:sz w:val="16"/>
        </w:rPr>
        <w:t xml:space="preserve"> dedicated to </w:t>
      </w:r>
      <w:r w:rsidRPr="006235B5">
        <w:rPr>
          <w:rStyle w:val="StyleUnderline"/>
          <w:highlight w:val="cyan"/>
        </w:rPr>
        <w:t>protecting</w:t>
      </w:r>
      <w:r w:rsidRPr="006235B5">
        <w:rPr>
          <w:rStyle w:val="StyleUnderline"/>
        </w:rPr>
        <w:t xml:space="preserve"> the </w:t>
      </w:r>
      <w:r w:rsidRPr="006235B5">
        <w:rPr>
          <w:rStyle w:val="Emphasis"/>
          <w:highlight w:val="cyan"/>
        </w:rPr>
        <w:t>U</w:t>
      </w:r>
      <w:r w:rsidRPr="006235B5">
        <w:rPr>
          <w:sz w:val="16"/>
        </w:rPr>
        <w:t xml:space="preserve">nited </w:t>
      </w:r>
      <w:r w:rsidRPr="006235B5">
        <w:rPr>
          <w:rStyle w:val="Emphasis"/>
          <w:highlight w:val="cyan"/>
        </w:rPr>
        <w:t>S</w:t>
      </w:r>
      <w:r w:rsidRPr="006235B5">
        <w:rPr>
          <w:sz w:val="16"/>
        </w:rPr>
        <w:t xml:space="preserve">tates </w:t>
      </w:r>
      <w:r w:rsidRPr="006235B5">
        <w:rPr>
          <w:rStyle w:val="StyleUnderline"/>
          <w:highlight w:val="cyan"/>
        </w:rPr>
        <w:t>from</w:t>
      </w:r>
      <w:r w:rsidRPr="006235B5">
        <w:rPr>
          <w:rStyle w:val="StyleUnderline"/>
        </w:rPr>
        <w:t xml:space="preserve"> </w:t>
      </w:r>
      <w:r w:rsidRPr="006235B5">
        <w:rPr>
          <w:rStyle w:val="Emphasis"/>
        </w:rPr>
        <w:t xml:space="preserve">security </w:t>
      </w:r>
      <w:r w:rsidRPr="006235B5">
        <w:rPr>
          <w:rStyle w:val="Emphasis"/>
          <w:highlight w:val="cyan"/>
        </w:rPr>
        <w:t>threats</w:t>
      </w:r>
      <w:r w:rsidRPr="006235B5">
        <w:rPr>
          <w:rStyle w:val="StyleUnderline"/>
        </w:rPr>
        <w:t>.</w:t>
      </w:r>
    </w:p>
    <w:p w14:paraId="1688A13E" w14:textId="77777777" w:rsidR="006551E4" w:rsidRDefault="006551E4" w:rsidP="006551E4">
      <w:pPr>
        <w:pStyle w:val="Heading4"/>
      </w:pPr>
      <w:r>
        <w:t xml:space="preserve">Extinction. </w:t>
      </w:r>
    </w:p>
    <w:p w14:paraId="129E94A1" w14:textId="77777777" w:rsidR="006551E4" w:rsidRPr="002D6EC3" w:rsidRDefault="006551E4" w:rsidP="006551E4">
      <w:r w:rsidRPr="00A33AC6">
        <w:rPr>
          <w:rStyle w:val="Style13ptBold"/>
        </w:rPr>
        <w:t>Wiltshire 19</w:t>
      </w:r>
      <w:r>
        <w:t xml:space="preserve">, Attorney at </w:t>
      </w:r>
      <w:r w:rsidRPr="002D6EC3">
        <w:t>Office of Military Justice at Coast Guard Headquarters</w:t>
      </w:r>
      <w:r>
        <w:t xml:space="preserve">, JD from American University Washington College of Law </w:t>
      </w:r>
      <w:r w:rsidRPr="002D6EC3">
        <w:t>(Daniel Wiltshire, August 2019, “Put the Coast Guard in the Department of the Navy,”</w:t>
      </w:r>
      <w:r>
        <w:t xml:space="preserve"> US Naval Institute, </w:t>
      </w:r>
      <w:r w:rsidRPr="002D6EC3">
        <w:t>https://www.usni.org/magazines/proceedings/2019/august/put-coast-guard-department-navy</w:t>
      </w:r>
      <w:r>
        <w:t>)</w:t>
      </w:r>
    </w:p>
    <w:p w14:paraId="68B89471" w14:textId="77777777" w:rsidR="006551E4" w:rsidRPr="00A33AC6" w:rsidRDefault="006551E4" w:rsidP="006551E4">
      <w:pPr>
        <w:rPr>
          <w:sz w:val="16"/>
        </w:rPr>
      </w:pPr>
      <w:r w:rsidRPr="00A33AC6">
        <w:rPr>
          <w:rStyle w:val="Emphasis"/>
          <w:highlight w:val="cyan"/>
        </w:rPr>
        <w:t>China</w:t>
      </w:r>
      <w:r w:rsidRPr="00A33AC6">
        <w:rPr>
          <w:rStyle w:val="StyleUnderline"/>
          <w:highlight w:val="cyan"/>
        </w:rPr>
        <w:t xml:space="preserve">, </w:t>
      </w:r>
      <w:r w:rsidRPr="00A33AC6">
        <w:rPr>
          <w:rStyle w:val="Emphasis"/>
          <w:highlight w:val="cyan"/>
        </w:rPr>
        <w:t>Russia</w:t>
      </w:r>
      <w:r w:rsidRPr="00A33AC6">
        <w:rPr>
          <w:rStyle w:val="StyleUnderline"/>
          <w:highlight w:val="cyan"/>
        </w:rPr>
        <w:t xml:space="preserve">, </w:t>
      </w:r>
      <w:r w:rsidRPr="00A33AC6">
        <w:rPr>
          <w:rStyle w:val="Emphasis"/>
          <w:highlight w:val="cyan"/>
        </w:rPr>
        <w:t>No</w:t>
      </w:r>
      <w:r w:rsidRPr="00A33AC6">
        <w:rPr>
          <w:sz w:val="16"/>
        </w:rPr>
        <w:t xml:space="preserve">rth </w:t>
      </w:r>
      <w:r w:rsidRPr="00A33AC6">
        <w:rPr>
          <w:rStyle w:val="Emphasis"/>
          <w:highlight w:val="cyan"/>
        </w:rPr>
        <w:t>Ko</w:t>
      </w:r>
      <w:r w:rsidRPr="00A33AC6">
        <w:rPr>
          <w:sz w:val="16"/>
        </w:rPr>
        <w:t xml:space="preserve">rea, </w:t>
      </w:r>
      <w:r w:rsidRPr="00A33AC6">
        <w:rPr>
          <w:rStyle w:val="StyleUnderline"/>
          <w:highlight w:val="cyan"/>
        </w:rPr>
        <w:t xml:space="preserve">and </w:t>
      </w:r>
      <w:r w:rsidRPr="00A33AC6">
        <w:rPr>
          <w:rStyle w:val="Emphasis"/>
          <w:highlight w:val="cyan"/>
        </w:rPr>
        <w:t>Iran</w:t>
      </w:r>
      <w:r w:rsidRPr="00A33AC6">
        <w:rPr>
          <w:rStyle w:val="StyleUnderline"/>
          <w:highlight w:val="cyan"/>
        </w:rPr>
        <w:t xml:space="preserve"> have become</w:t>
      </w:r>
      <w:r w:rsidRPr="00A33AC6">
        <w:rPr>
          <w:sz w:val="16"/>
        </w:rPr>
        <w:t xml:space="preserve"> the most </w:t>
      </w:r>
      <w:r w:rsidRPr="00A33AC6">
        <w:rPr>
          <w:rStyle w:val="Emphasis"/>
        </w:rPr>
        <w:t xml:space="preserve">likely </w:t>
      </w:r>
      <w:r w:rsidRPr="00A33AC6">
        <w:rPr>
          <w:rStyle w:val="Emphasis"/>
          <w:highlight w:val="cyan"/>
        </w:rPr>
        <w:t>flashpoints</w:t>
      </w:r>
      <w:r w:rsidRPr="00A33AC6">
        <w:rPr>
          <w:sz w:val="16"/>
        </w:rPr>
        <w:t xml:space="preserve">, even </w:t>
      </w:r>
      <w:r w:rsidRPr="00A33AC6">
        <w:rPr>
          <w:rStyle w:val="StyleUnderline"/>
          <w:highlight w:val="cyan"/>
        </w:rPr>
        <w:t>as</w:t>
      </w:r>
      <w:r w:rsidRPr="00A33AC6">
        <w:rPr>
          <w:sz w:val="16"/>
        </w:rPr>
        <w:t xml:space="preserve"> great power </w:t>
      </w:r>
      <w:r w:rsidRPr="00A33AC6">
        <w:rPr>
          <w:rStyle w:val="StyleUnderline"/>
          <w:highlight w:val="cyan"/>
        </w:rPr>
        <w:t xml:space="preserve">interests collide in </w:t>
      </w:r>
      <w:r w:rsidRPr="00A33AC6">
        <w:rPr>
          <w:rStyle w:val="Emphasis"/>
          <w:highlight w:val="cyan"/>
        </w:rPr>
        <w:t>Crimea</w:t>
      </w:r>
      <w:r w:rsidRPr="00A33AC6">
        <w:rPr>
          <w:rStyle w:val="StyleUnderline"/>
          <w:highlight w:val="cyan"/>
        </w:rPr>
        <w:t xml:space="preserve">, </w:t>
      </w:r>
      <w:r w:rsidRPr="00A33AC6">
        <w:rPr>
          <w:rStyle w:val="Emphasis"/>
          <w:highlight w:val="cyan"/>
        </w:rPr>
        <w:t>Syria</w:t>
      </w:r>
      <w:r w:rsidRPr="00A33AC6">
        <w:rPr>
          <w:rStyle w:val="StyleUnderline"/>
          <w:highlight w:val="cyan"/>
        </w:rPr>
        <w:t>, and</w:t>
      </w:r>
      <w:r w:rsidRPr="00A33AC6">
        <w:rPr>
          <w:rStyle w:val="StyleUnderline"/>
        </w:rPr>
        <w:t xml:space="preserve"> the</w:t>
      </w:r>
      <w:r w:rsidRPr="00A33AC6">
        <w:rPr>
          <w:sz w:val="16"/>
        </w:rPr>
        <w:t xml:space="preserve"> melting </w:t>
      </w:r>
      <w:r w:rsidRPr="00A33AC6">
        <w:rPr>
          <w:rStyle w:val="Emphasis"/>
          <w:highlight w:val="cyan"/>
        </w:rPr>
        <w:t>Arctic</w:t>
      </w:r>
      <w:r w:rsidRPr="00A33AC6">
        <w:rPr>
          <w:sz w:val="16"/>
        </w:rPr>
        <w:t xml:space="preserve">. Closer to home, the potential </w:t>
      </w:r>
      <w:r w:rsidRPr="00A33AC6">
        <w:rPr>
          <w:rStyle w:val="StyleUnderline"/>
          <w:highlight w:val="cyan"/>
        </w:rPr>
        <w:t xml:space="preserve">collapse of </w:t>
      </w:r>
      <w:r w:rsidRPr="00A33AC6">
        <w:rPr>
          <w:rStyle w:val="Emphasis"/>
          <w:highlight w:val="cyan"/>
        </w:rPr>
        <w:t>Venezuela</w:t>
      </w:r>
      <w:r w:rsidRPr="00A33AC6">
        <w:rPr>
          <w:rStyle w:val="StyleUnderline"/>
        </w:rPr>
        <w:t xml:space="preserve"> could </w:t>
      </w:r>
      <w:r w:rsidRPr="00A33AC6">
        <w:rPr>
          <w:rStyle w:val="StyleUnderline"/>
          <w:highlight w:val="cyan"/>
        </w:rPr>
        <w:t>prompt</w:t>
      </w:r>
      <w:r w:rsidRPr="00A33AC6">
        <w:rPr>
          <w:rStyle w:val="StyleUnderline"/>
        </w:rPr>
        <w:t xml:space="preserve"> a </w:t>
      </w:r>
      <w:r w:rsidRPr="00A33AC6">
        <w:rPr>
          <w:rStyle w:val="Emphasis"/>
        </w:rPr>
        <w:t xml:space="preserve">mass </w:t>
      </w:r>
      <w:r w:rsidRPr="00A33AC6">
        <w:rPr>
          <w:rStyle w:val="Emphasis"/>
          <w:highlight w:val="cyan"/>
        </w:rPr>
        <w:t>migration</w:t>
      </w:r>
      <w:r w:rsidRPr="00A33AC6">
        <w:rPr>
          <w:sz w:val="16"/>
        </w:rPr>
        <w:t xml:space="preserve"> reminiscent of the 1980 Mariel Boat Lift. Given these factors, </w:t>
      </w:r>
      <w:r w:rsidRPr="00A33AC6">
        <w:rPr>
          <w:rStyle w:val="StyleUnderline"/>
        </w:rPr>
        <w:t xml:space="preserve">the </w:t>
      </w:r>
      <w:r w:rsidRPr="00A33AC6">
        <w:rPr>
          <w:rStyle w:val="Emphasis"/>
          <w:highlight w:val="cyan"/>
        </w:rPr>
        <w:t>Coast Guard</w:t>
      </w:r>
      <w:r w:rsidRPr="00A33AC6">
        <w:rPr>
          <w:rStyle w:val="StyleUnderline"/>
          <w:highlight w:val="cyan"/>
        </w:rPr>
        <w:t xml:space="preserve"> can anticipate</w:t>
      </w:r>
      <w:r w:rsidRPr="00A33AC6">
        <w:rPr>
          <w:sz w:val="16"/>
        </w:rPr>
        <w:t xml:space="preserve"> executing its 11 statutory missions in </w:t>
      </w:r>
      <w:r w:rsidRPr="00A33AC6">
        <w:rPr>
          <w:rStyle w:val="Emphasis"/>
          <w:highlight w:val="cyan"/>
        </w:rPr>
        <w:t>a world</w:t>
      </w:r>
      <w:r w:rsidRPr="00A33AC6">
        <w:rPr>
          <w:rStyle w:val="StyleUnderline"/>
          <w:highlight w:val="cyan"/>
        </w:rPr>
        <w:t xml:space="preserve"> that looks</w:t>
      </w:r>
      <w:r w:rsidRPr="00A33AC6">
        <w:rPr>
          <w:sz w:val="16"/>
        </w:rPr>
        <w:t xml:space="preserve"> more </w:t>
      </w:r>
      <w:r w:rsidRPr="00A33AC6">
        <w:rPr>
          <w:rStyle w:val="StyleUnderline"/>
        </w:rPr>
        <w:t xml:space="preserve">like 20th-century </w:t>
      </w:r>
      <w:r w:rsidRPr="00A33AC6">
        <w:rPr>
          <w:rStyle w:val="Emphasis"/>
          <w:highlight w:val="cyan"/>
        </w:rPr>
        <w:t>conflict</w:t>
      </w:r>
      <w:r w:rsidRPr="00A33AC6">
        <w:rPr>
          <w:rStyle w:val="StyleUnderline"/>
          <w:highlight w:val="cyan"/>
        </w:rPr>
        <w:t xml:space="preserve"> and </w:t>
      </w:r>
      <w:r w:rsidRPr="00A33AC6">
        <w:rPr>
          <w:rStyle w:val="Emphasis"/>
          <w:highlight w:val="cyan"/>
        </w:rPr>
        <w:t>wars</w:t>
      </w:r>
      <w:r w:rsidRPr="00A33AC6">
        <w:rPr>
          <w:sz w:val="16"/>
        </w:rPr>
        <w:t xml:space="preserve"> than the War on Terror.</w:t>
      </w:r>
    </w:p>
    <w:p w14:paraId="0C23967C" w14:textId="77777777" w:rsidR="006551E4" w:rsidRDefault="006551E4" w:rsidP="006551E4">
      <w:pPr>
        <w:pStyle w:val="Heading4"/>
      </w:pPr>
      <w:r>
        <w:t xml:space="preserve">3. Trump </w:t>
      </w:r>
      <w:r w:rsidRPr="00FC18D2">
        <w:rPr>
          <w:u w:val="single"/>
        </w:rPr>
        <w:t>is unique</w:t>
      </w:r>
      <w:r>
        <w:t xml:space="preserve">. Keeping unions </w:t>
      </w:r>
      <w:r w:rsidRPr="00FC18D2">
        <w:rPr>
          <w:u w:val="single"/>
        </w:rPr>
        <w:t>down and out</w:t>
      </w:r>
      <w:r>
        <w:t xml:space="preserve"> is key to prevent </w:t>
      </w:r>
      <w:r w:rsidRPr="008D026F">
        <w:rPr>
          <w:u w:val="single"/>
        </w:rPr>
        <w:t>politically-targeted</w:t>
      </w:r>
      <w:r>
        <w:t xml:space="preserve"> disruption of the bureaucracy. </w:t>
      </w:r>
    </w:p>
    <w:p w14:paraId="4C50C7F2" w14:textId="77777777" w:rsidR="006551E4" w:rsidRPr="00750045" w:rsidRDefault="006551E4" w:rsidP="006551E4">
      <w:r w:rsidRPr="006F34B0">
        <w:rPr>
          <w:rStyle w:val="Style13ptBold"/>
        </w:rPr>
        <w:t>Mastio 25</w:t>
      </w:r>
      <w:r>
        <w:t xml:space="preserve">, Writer at the Kansas City Star, BA from the University of Iowa </w:t>
      </w:r>
      <w:r w:rsidRPr="00750045">
        <w:t>(David Mastio, March 26, 2025, “There’s no mystery about why Trump is axing federal employees. They don’t support him.”</w:t>
      </w:r>
      <w:r>
        <w:t xml:space="preserve"> Yahoo, </w:t>
      </w:r>
      <w:r w:rsidRPr="00F73A97">
        <w:t>https://www.yahoo.com/news/no-mystery-why-trump-axing-100800325.html?</w:t>
      </w:r>
      <w:r>
        <w:t>)</w:t>
      </w:r>
    </w:p>
    <w:p w14:paraId="521371E5" w14:textId="77777777" w:rsidR="006551E4" w:rsidRPr="008446F9" w:rsidRDefault="006551E4" w:rsidP="006551E4">
      <w:pPr>
        <w:rPr>
          <w:sz w:val="16"/>
        </w:rPr>
      </w:pPr>
      <w:r w:rsidRPr="008446F9">
        <w:rPr>
          <w:sz w:val="16"/>
        </w:rPr>
        <w:t xml:space="preserve">If that were true, </w:t>
      </w:r>
      <w:r w:rsidRPr="008446F9">
        <w:rPr>
          <w:rStyle w:val="Emphasis"/>
          <w:highlight w:val="cyan"/>
        </w:rPr>
        <w:t>Republican</w:t>
      </w:r>
      <w:r w:rsidRPr="008446F9">
        <w:rPr>
          <w:rStyle w:val="StyleUnderline"/>
        </w:rPr>
        <w:t xml:space="preserve"> public </w:t>
      </w:r>
      <w:r w:rsidRPr="008446F9">
        <w:rPr>
          <w:rStyle w:val="StyleUnderline"/>
          <w:highlight w:val="cyan"/>
        </w:rPr>
        <w:t>officials</w:t>
      </w:r>
      <w:r w:rsidRPr="008446F9">
        <w:rPr>
          <w:sz w:val="16"/>
        </w:rPr>
        <w:t xml:space="preserve"> I’ve talked to, going back to at least the Reagan administration, wouldn’t </w:t>
      </w:r>
      <w:r w:rsidRPr="008446F9">
        <w:rPr>
          <w:rStyle w:val="Emphasis"/>
          <w:highlight w:val="cyan"/>
        </w:rPr>
        <w:t>lament</w:t>
      </w:r>
      <w:r w:rsidRPr="008446F9">
        <w:rPr>
          <w:rStyle w:val="StyleUnderline"/>
        </w:rPr>
        <w:t xml:space="preserve"> the </w:t>
      </w:r>
      <w:r w:rsidRPr="008446F9">
        <w:rPr>
          <w:rStyle w:val="StyleUnderline"/>
          <w:highlight w:val="cyan"/>
        </w:rPr>
        <w:t>resistance</w:t>
      </w:r>
      <w:r w:rsidRPr="008446F9">
        <w:rPr>
          <w:rStyle w:val="StyleUnderline"/>
        </w:rPr>
        <w:t xml:space="preserve"> they felt </w:t>
      </w:r>
      <w:r w:rsidRPr="008446F9">
        <w:rPr>
          <w:rStyle w:val="Emphasis"/>
          <w:highlight w:val="cyan"/>
        </w:rPr>
        <w:t>from within</w:t>
      </w:r>
      <w:r w:rsidRPr="008446F9">
        <w:rPr>
          <w:rStyle w:val="StyleUnderline"/>
        </w:rPr>
        <w:t xml:space="preserve"> the </w:t>
      </w:r>
      <w:r w:rsidRPr="008446F9">
        <w:rPr>
          <w:rStyle w:val="StyleUnderline"/>
          <w:highlight w:val="cyan"/>
        </w:rPr>
        <w:t>bureaucracies</w:t>
      </w:r>
      <w:r w:rsidRPr="008446F9">
        <w:rPr>
          <w:rStyle w:val="StyleUnderline"/>
        </w:rPr>
        <w:t xml:space="preserve"> they</w:t>
      </w:r>
      <w:r w:rsidRPr="008446F9">
        <w:rPr>
          <w:sz w:val="16"/>
        </w:rPr>
        <w:t xml:space="preserve"> were appointed to </w:t>
      </w:r>
      <w:r w:rsidRPr="008446F9">
        <w:rPr>
          <w:rStyle w:val="StyleUnderline"/>
        </w:rPr>
        <w:t xml:space="preserve">oversee. </w:t>
      </w:r>
      <w:r w:rsidRPr="008446F9">
        <w:rPr>
          <w:rStyle w:val="StyleUnderline"/>
          <w:highlight w:val="cyan"/>
        </w:rPr>
        <w:t>Whether</w:t>
      </w:r>
      <w:r w:rsidRPr="008446F9">
        <w:rPr>
          <w:sz w:val="16"/>
        </w:rPr>
        <w:t xml:space="preserve"> it was at the </w:t>
      </w:r>
      <w:r w:rsidRPr="008446F9">
        <w:rPr>
          <w:rStyle w:val="Emphasis"/>
          <w:highlight w:val="cyan"/>
        </w:rPr>
        <w:t>Justice</w:t>
      </w:r>
      <w:r w:rsidRPr="008446F9">
        <w:rPr>
          <w:rStyle w:val="StyleUnderline"/>
        </w:rPr>
        <w:t xml:space="preserve"> Department,</w:t>
      </w:r>
      <w:r w:rsidRPr="008446F9">
        <w:rPr>
          <w:sz w:val="16"/>
        </w:rPr>
        <w:t xml:space="preserve"> the Department of </w:t>
      </w:r>
      <w:r w:rsidRPr="008446F9">
        <w:rPr>
          <w:rStyle w:val="Emphasis"/>
          <w:highlight w:val="cyan"/>
        </w:rPr>
        <w:t>Education</w:t>
      </w:r>
      <w:r w:rsidRPr="008446F9">
        <w:rPr>
          <w:rStyle w:val="StyleUnderline"/>
          <w:highlight w:val="cyan"/>
        </w:rPr>
        <w:t xml:space="preserve"> or</w:t>
      </w:r>
      <w:r w:rsidRPr="008446F9">
        <w:rPr>
          <w:rStyle w:val="StyleUnderline"/>
        </w:rPr>
        <w:t xml:space="preserve"> the </w:t>
      </w:r>
      <w:r w:rsidRPr="008446F9">
        <w:rPr>
          <w:rStyle w:val="Emphasis"/>
          <w:highlight w:val="cyan"/>
        </w:rPr>
        <w:t>State</w:t>
      </w:r>
      <w:r w:rsidRPr="008446F9">
        <w:rPr>
          <w:rStyle w:val="StyleUnderline"/>
        </w:rPr>
        <w:t xml:space="preserve"> Department, </w:t>
      </w:r>
      <w:r w:rsidRPr="008446F9">
        <w:rPr>
          <w:rStyle w:val="StyleUnderline"/>
          <w:highlight w:val="cyan"/>
        </w:rPr>
        <w:t>work</w:t>
      </w:r>
      <w:r w:rsidRPr="008446F9">
        <w:rPr>
          <w:rStyle w:val="StyleUnderline"/>
        </w:rPr>
        <w:t xml:space="preserve"> that the</w:t>
      </w:r>
      <w:r w:rsidRPr="008446F9">
        <w:rPr>
          <w:sz w:val="16"/>
        </w:rPr>
        <w:t xml:space="preserve"> overwhelmingly </w:t>
      </w:r>
      <w:r w:rsidRPr="008446F9">
        <w:rPr>
          <w:rStyle w:val="Emphasis"/>
          <w:highlight w:val="cyan"/>
        </w:rPr>
        <w:t>liberal</w:t>
      </w:r>
      <w:r w:rsidRPr="008446F9">
        <w:rPr>
          <w:rStyle w:val="StyleUnderline"/>
        </w:rPr>
        <w:t xml:space="preserve"> government </w:t>
      </w:r>
      <w:r w:rsidRPr="008446F9">
        <w:rPr>
          <w:rStyle w:val="Emphasis"/>
          <w:highlight w:val="cyan"/>
        </w:rPr>
        <w:t>workers</w:t>
      </w:r>
      <w:r w:rsidRPr="008446F9">
        <w:rPr>
          <w:rStyle w:val="StyleUnderline"/>
          <w:highlight w:val="cyan"/>
        </w:rPr>
        <w:t xml:space="preserve"> disagreed with was subject to</w:t>
      </w:r>
      <w:r w:rsidRPr="008446F9">
        <w:rPr>
          <w:rStyle w:val="StyleUnderline"/>
        </w:rPr>
        <w:t xml:space="preserve"> work </w:t>
      </w:r>
      <w:r w:rsidRPr="008446F9">
        <w:rPr>
          <w:rStyle w:val="Emphasis"/>
          <w:highlight w:val="cyan"/>
        </w:rPr>
        <w:t>slowdowns</w:t>
      </w:r>
      <w:r w:rsidRPr="008446F9">
        <w:rPr>
          <w:rStyle w:val="StyleUnderline"/>
          <w:highlight w:val="cyan"/>
        </w:rPr>
        <w:t>,</w:t>
      </w:r>
      <w:r w:rsidRPr="008446F9">
        <w:rPr>
          <w:rStyle w:val="StyleUnderline"/>
        </w:rPr>
        <w:t xml:space="preserve"> quality </w:t>
      </w:r>
      <w:r w:rsidRPr="008446F9">
        <w:rPr>
          <w:rStyle w:val="Emphasis"/>
        </w:rPr>
        <w:t>problems</w:t>
      </w:r>
      <w:r w:rsidRPr="008446F9">
        <w:rPr>
          <w:rStyle w:val="StyleUnderline"/>
        </w:rPr>
        <w:t>,</w:t>
      </w:r>
      <w:r w:rsidRPr="008446F9">
        <w:rPr>
          <w:sz w:val="16"/>
        </w:rPr>
        <w:t xml:space="preserve"> strategic </w:t>
      </w:r>
      <w:r w:rsidRPr="008446F9">
        <w:rPr>
          <w:rStyle w:val="Emphasis"/>
          <w:highlight w:val="cyan"/>
        </w:rPr>
        <w:t>leaks</w:t>
      </w:r>
      <w:r w:rsidRPr="008446F9">
        <w:rPr>
          <w:rStyle w:val="StyleUnderline"/>
        </w:rPr>
        <w:t xml:space="preserve"> and</w:t>
      </w:r>
      <w:r w:rsidRPr="008446F9">
        <w:rPr>
          <w:sz w:val="16"/>
        </w:rPr>
        <w:t xml:space="preserve"> embarrassing </w:t>
      </w:r>
      <w:r w:rsidRPr="008446F9">
        <w:rPr>
          <w:rStyle w:val="Emphasis"/>
        </w:rPr>
        <w:t>malicious</w:t>
      </w:r>
      <w:r w:rsidRPr="008446F9">
        <w:rPr>
          <w:rStyle w:val="StyleUnderline"/>
        </w:rPr>
        <w:t xml:space="preserve"> compliance</w:t>
      </w:r>
      <w:r w:rsidRPr="008446F9">
        <w:rPr>
          <w:sz w:val="16"/>
        </w:rPr>
        <w:t xml:space="preserve"> among other problems.</w:t>
      </w:r>
    </w:p>
    <w:p w14:paraId="4F053602" w14:textId="77777777" w:rsidR="006551E4" w:rsidRPr="008446F9" w:rsidRDefault="006551E4" w:rsidP="006551E4">
      <w:pPr>
        <w:rPr>
          <w:sz w:val="16"/>
        </w:rPr>
      </w:pPr>
      <w:r w:rsidRPr="008446F9">
        <w:rPr>
          <w:sz w:val="16"/>
        </w:rPr>
        <w:t xml:space="preserve">The famously dishonest </w:t>
      </w:r>
      <w:r w:rsidRPr="008446F9">
        <w:rPr>
          <w:rStyle w:val="StyleUnderline"/>
          <w:highlight w:val="cyan"/>
        </w:rPr>
        <w:t>Trump</w:t>
      </w:r>
      <w:r w:rsidRPr="008446F9">
        <w:rPr>
          <w:rStyle w:val="StyleUnderline"/>
        </w:rPr>
        <w:t xml:space="preserve"> </w:t>
      </w:r>
      <w:r w:rsidRPr="008446F9">
        <w:rPr>
          <w:rStyle w:val="Emphasis"/>
        </w:rPr>
        <w:t>echoes these</w:t>
      </w:r>
      <w:r w:rsidRPr="008446F9">
        <w:rPr>
          <w:rStyle w:val="StyleUnderline"/>
        </w:rPr>
        <w:t xml:space="preserve"> </w:t>
      </w:r>
      <w:r w:rsidRPr="008446F9">
        <w:rPr>
          <w:rStyle w:val="StyleUnderline"/>
          <w:highlight w:val="cyan"/>
        </w:rPr>
        <w:t>complaints</w:t>
      </w:r>
      <w:r w:rsidRPr="008446F9">
        <w:rPr>
          <w:sz w:val="16"/>
        </w:rPr>
        <w:t xml:space="preserve"> about his first administration. </w:t>
      </w:r>
      <w:r w:rsidRPr="008446F9">
        <w:rPr>
          <w:rStyle w:val="StyleUnderline"/>
        </w:rPr>
        <w:t xml:space="preserve">Nevertheless, the complaint </w:t>
      </w:r>
      <w:r w:rsidRPr="008446F9">
        <w:rPr>
          <w:rStyle w:val="Emphasis"/>
          <w:highlight w:val="cyan"/>
        </w:rPr>
        <w:t>rings true</w:t>
      </w:r>
      <w:r w:rsidRPr="008446F9">
        <w:rPr>
          <w:sz w:val="16"/>
        </w:rPr>
        <w:t>. It is the reason that Donald Trump and Elon Musk are slashing through the federal work force without much rhyme or reason behind individual cuts.</w:t>
      </w:r>
    </w:p>
    <w:p w14:paraId="15F5C013" w14:textId="77777777" w:rsidR="006551E4" w:rsidRPr="008446F9" w:rsidRDefault="006551E4" w:rsidP="006551E4">
      <w:pPr>
        <w:rPr>
          <w:sz w:val="16"/>
        </w:rPr>
      </w:pPr>
      <w:r w:rsidRPr="008446F9">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8446F9">
        <w:rPr>
          <w:rStyle w:val="StyleUnderline"/>
          <w:highlight w:val="cyan"/>
        </w:rPr>
        <w:t>federal workers</w:t>
      </w:r>
      <w:r w:rsidRPr="008446F9">
        <w:rPr>
          <w:rStyle w:val="StyleUnderline"/>
        </w:rPr>
        <w:t xml:space="preserve"> </w:t>
      </w:r>
      <w:r w:rsidRPr="008446F9">
        <w:rPr>
          <w:rStyle w:val="Emphasis"/>
        </w:rPr>
        <w:t>are the ones</w:t>
      </w:r>
      <w:r w:rsidRPr="008446F9">
        <w:rPr>
          <w:rStyle w:val="StyleUnderline"/>
        </w:rPr>
        <w:t xml:space="preserve"> who </w:t>
      </w:r>
      <w:r w:rsidRPr="008446F9">
        <w:rPr>
          <w:rStyle w:val="StyleUnderline"/>
          <w:highlight w:val="cyan"/>
        </w:rPr>
        <w:t xml:space="preserve">declared themselves </w:t>
      </w:r>
      <w:r w:rsidRPr="008446F9">
        <w:rPr>
          <w:rStyle w:val="Emphasis"/>
          <w:highlight w:val="cyan"/>
        </w:rPr>
        <w:t>Trump enemies</w:t>
      </w:r>
      <w:r w:rsidRPr="008446F9">
        <w:rPr>
          <w:sz w:val="16"/>
        </w:rPr>
        <w:t>. Those donations and actions appear to show that much of the federal bureaucracy has about the same intellectual diversity as a university faculty lounge.</w:t>
      </w:r>
    </w:p>
    <w:p w14:paraId="0FD6481C" w14:textId="77777777" w:rsidR="006551E4" w:rsidRPr="006F34B0" w:rsidRDefault="006551E4" w:rsidP="006551E4">
      <w:pPr>
        <w:rPr>
          <w:sz w:val="16"/>
        </w:rPr>
      </w:pPr>
      <w:r w:rsidRPr="006F34B0">
        <w:rPr>
          <w:sz w:val="16"/>
        </w:rPr>
        <w:t>OpenSecrets donation data</w:t>
      </w:r>
    </w:p>
    <w:p w14:paraId="2A991E49" w14:textId="77777777" w:rsidR="006551E4" w:rsidRPr="006F34B0" w:rsidRDefault="006551E4" w:rsidP="006551E4">
      <w:pPr>
        <w:rPr>
          <w:sz w:val="16"/>
        </w:rPr>
      </w:pPr>
      <w:r w:rsidRPr="006F34B0">
        <w:rPr>
          <w:sz w:val="16"/>
        </w:rPr>
        <w:t xml:space="preserve">Take the Internal Revenue Service, where </w:t>
      </w:r>
      <w:r w:rsidRPr="006F34B0">
        <w:rPr>
          <w:rStyle w:val="StyleUnderline"/>
          <w:highlight w:val="cyan"/>
        </w:rPr>
        <w:t>I looked at</w:t>
      </w:r>
      <w:r w:rsidRPr="00286FCF">
        <w:rPr>
          <w:rStyle w:val="StyleUnderline"/>
        </w:rPr>
        <w:t xml:space="preserve"> the first </w:t>
      </w:r>
      <w:r w:rsidRPr="006F34B0">
        <w:rPr>
          <w:rStyle w:val="Emphasis"/>
        </w:rPr>
        <w:t>500</w:t>
      </w:r>
      <w:r w:rsidRPr="00286FCF">
        <w:rPr>
          <w:rStyle w:val="StyleUnderline"/>
        </w:rPr>
        <w:t xml:space="preserve"> political </w:t>
      </w:r>
      <w:r w:rsidRPr="006F34B0">
        <w:rPr>
          <w:rStyle w:val="Emphasis"/>
          <w:highlight w:val="cyan"/>
        </w:rPr>
        <w:t>donations</w:t>
      </w:r>
      <w:r w:rsidRPr="006F34B0">
        <w:rPr>
          <w:sz w:val="16"/>
        </w:rPr>
        <w:t xml:space="preserve"> that came up from OpenSecrets.org’s database for the 2024 election cycle. Wouldn’t you know it, </w:t>
      </w:r>
      <w:r w:rsidRPr="00286FCF">
        <w:rPr>
          <w:rStyle w:val="StyleUnderline"/>
        </w:rPr>
        <w:t xml:space="preserve">more than </w:t>
      </w:r>
      <w:r w:rsidRPr="006F34B0">
        <w:rPr>
          <w:rStyle w:val="Emphasis"/>
          <w:highlight w:val="cyan"/>
        </w:rPr>
        <w:t>90%</w:t>
      </w:r>
      <w:r w:rsidRPr="006F34B0">
        <w:rPr>
          <w:sz w:val="16"/>
        </w:rPr>
        <w:t xml:space="preserve"> of them </w:t>
      </w:r>
      <w:r w:rsidRPr="006F34B0">
        <w:rPr>
          <w:rStyle w:val="StyleUnderline"/>
          <w:highlight w:val="cyan"/>
        </w:rPr>
        <w:t xml:space="preserve">went to </w:t>
      </w:r>
      <w:r w:rsidRPr="006F34B0">
        <w:rPr>
          <w:rStyle w:val="Emphasis"/>
          <w:highlight w:val="cyan"/>
        </w:rPr>
        <w:t>Democrats</w:t>
      </w:r>
      <w:r w:rsidRPr="006F34B0">
        <w:rPr>
          <w:rStyle w:val="StyleUnderline"/>
          <w:highlight w:val="cyan"/>
        </w:rPr>
        <w:t xml:space="preserve"> and</w:t>
      </w:r>
      <w:r w:rsidRPr="00286FCF">
        <w:rPr>
          <w:rStyle w:val="StyleUnderline"/>
        </w:rPr>
        <w:t xml:space="preserve"> their </w:t>
      </w:r>
      <w:r w:rsidRPr="006F34B0">
        <w:rPr>
          <w:rStyle w:val="Emphasis"/>
          <w:highlight w:val="cyan"/>
        </w:rPr>
        <w:t>union allies</w:t>
      </w:r>
      <w:r w:rsidRPr="006F34B0">
        <w:rPr>
          <w:sz w:val="16"/>
        </w:rPr>
        <w:t>. Among those 500 donations were seven to Trump compared to dozens for Kamala Harris.</w:t>
      </w:r>
    </w:p>
    <w:p w14:paraId="4F2B8E44" w14:textId="77777777" w:rsidR="006551E4" w:rsidRPr="007B226C" w:rsidRDefault="006551E4" w:rsidP="006551E4">
      <w:pPr>
        <w:rPr>
          <w:sz w:val="16"/>
        </w:rPr>
      </w:pPr>
      <w:r w:rsidRPr="007B226C">
        <w:rPr>
          <w:sz w:val="16"/>
        </w:rPr>
        <w:t xml:space="preserve">IRS workers are primarily represented by the </w:t>
      </w:r>
      <w:r w:rsidRPr="007B226C">
        <w:rPr>
          <w:rStyle w:val="Emphasis"/>
          <w:highlight w:val="cyan"/>
        </w:rPr>
        <w:t>N</w:t>
      </w:r>
      <w:r w:rsidRPr="007B226C">
        <w:rPr>
          <w:sz w:val="16"/>
        </w:rPr>
        <w:t xml:space="preserve">ational </w:t>
      </w:r>
      <w:r w:rsidRPr="007B226C">
        <w:rPr>
          <w:rStyle w:val="Emphasis"/>
          <w:highlight w:val="cyan"/>
        </w:rPr>
        <w:t>T</w:t>
      </w:r>
      <w:r w:rsidRPr="007B226C">
        <w:rPr>
          <w:sz w:val="16"/>
        </w:rPr>
        <w:t xml:space="preserve">reasury </w:t>
      </w:r>
      <w:r w:rsidRPr="007B226C">
        <w:rPr>
          <w:rStyle w:val="Emphasis"/>
          <w:highlight w:val="cyan"/>
        </w:rPr>
        <w:t>E</w:t>
      </w:r>
      <w:r w:rsidRPr="007B226C">
        <w:rPr>
          <w:sz w:val="16"/>
        </w:rPr>
        <w:t xml:space="preserve">mployees </w:t>
      </w:r>
      <w:r w:rsidRPr="007B226C">
        <w:rPr>
          <w:rStyle w:val="Emphasis"/>
          <w:highlight w:val="cyan"/>
        </w:rPr>
        <w:t>U</w:t>
      </w:r>
      <w:r w:rsidRPr="007B226C">
        <w:rPr>
          <w:sz w:val="16"/>
        </w:rPr>
        <w:t xml:space="preserve">nion, which, much like its members, </w:t>
      </w:r>
      <w:r w:rsidRPr="007B226C">
        <w:rPr>
          <w:rStyle w:val="StyleUnderline"/>
          <w:highlight w:val="cyan"/>
        </w:rPr>
        <w:t>gives</w:t>
      </w:r>
      <w:r w:rsidRPr="007B226C">
        <w:rPr>
          <w:sz w:val="16"/>
        </w:rPr>
        <w:t xml:space="preserve"> 96% of its </w:t>
      </w:r>
      <w:r w:rsidRPr="007B226C">
        <w:rPr>
          <w:rStyle w:val="StyleUnderline"/>
          <w:highlight w:val="cyan"/>
        </w:rPr>
        <w:t xml:space="preserve">donations to </w:t>
      </w:r>
      <w:r w:rsidRPr="007B226C">
        <w:rPr>
          <w:rStyle w:val="Emphasis"/>
          <w:highlight w:val="cyan"/>
        </w:rPr>
        <w:t>Dem</w:t>
      </w:r>
      <w:r w:rsidRPr="007B226C">
        <w:rPr>
          <w:sz w:val="16"/>
        </w:rPr>
        <w:t>ocrat</w:t>
      </w:r>
      <w:r w:rsidRPr="007B226C">
        <w:rPr>
          <w:rStyle w:val="Emphasis"/>
          <w:highlight w:val="cyan"/>
        </w:rPr>
        <w:t>s</w:t>
      </w:r>
      <w:r w:rsidRPr="007B226C">
        <w:rPr>
          <w:sz w:val="16"/>
        </w:rPr>
        <w:t>. Number one on their list? Trump’s November opponent Harris, whom the NTEU also endorsed.</w:t>
      </w:r>
    </w:p>
    <w:p w14:paraId="54FDA5F0" w14:textId="77777777" w:rsidR="006551E4" w:rsidRPr="007B226C" w:rsidRDefault="006551E4" w:rsidP="006551E4">
      <w:pPr>
        <w:rPr>
          <w:sz w:val="16"/>
        </w:rPr>
      </w:pPr>
      <w:r w:rsidRPr="007B226C">
        <w:rPr>
          <w:sz w:val="16"/>
        </w:rPr>
        <w:t xml:space="preserve">Or look at the Department of Housing and Urban Development. Of its employees’ first 500 donations, 495 went to Democrats and their allies. None went to Trump. The majority of HUD workers are represented by a different </w:t>
      </w:r>
      <w:r w:rsidRPr="007B226C">
        <w:rPr>
          <w:rStyle w:val="StyleUnderline"/>
        </w:rPr>
        <w:t xml:space="preserve">union called the </w:t>
      </w:r>
      <w:r w:rsidRPr="007B226C">
        <w:rPr>
          <w:rStyle w:val="Emphasis"/>
          <w:highlight w:val="cyan"/>
        </w:rPr>
        <w:t>A</w:t>
      </w:r>
      <w:r w:rsidRPr="007B226C">
        <w:rPr>
          <w:sz w:val="16"/>
        </w:rPr>
        <w:t xml:space="preserve">merican </w:t>
      </w:r>
      <w:r w:rsidRPr="007B226C">
        <w:rPr>
          <w:rStyle w:val="Emphasis"/>
          <w:highlight w:val="cyan"/>
        </w:rPr>
        <w:t>F</w:t>
      </w:r>
      <w:r w:rsidRPr="007B226C">
        <w:rPr>
          <w:sz w:val="16"/>
        </w:rPr>
        <w:t xml:space="preserve">ederation of </w:t>
      </w:r>
      <w:r w:rsidRPr="007B226C">
        <w:rPr>
          <w:rStyle w:val="Emphasis"/>
          <w:highlight w:val="cyan"/>
        </w:rPr>
        <w:t>G</w:t>
      </w:r>
      <w:r w:rsidRPr="007B226C">
        <w:rPr>
          <w:sz w:val="16"/>
        </w:rPr>
        <w:t xml:space="preserve">overnment </w:t>
      </w:r>
      <w:r w:rsidRPr="007B226C">
        <w:rPr>
          <w:rStyle w:val="Emphasis"/>
          <w:highlight w:val="cyan"/>
        </w:rPr>
        <w:t>E</w:t>
      </w:r>
      <w:r w:rsidRPr="007B226C">
        <w:rPr>
          <w:sz w:val="16"/>
        </w:rPr>
        <w:t xml:space="preserve">mployees, which </w:t>
      </w:r>
      <w:r w:rsidRPr="007B226C">
        <w:rPr>
          <w:rStyle w:val="StyleUnderline"/>
          <w:highlight w:val="cyan"/>
        </w:rPr>
        <w:t xml:space="preserve">endorsed </w:t>
      </w:r>
      <w:r w:rsidRPr="007B226C">
        <w:rPr>
          <w:rStyle w:val="Emphasis"/>
          <w:highlight w:val="cyan"/>
        </w:rPr>
        <w:t>Harris</w:t>
      </w:r>
      <w:r w:rsidRPr="007B226C">
        <w:rPr>
          <w:rStyle w:val="StyleUnderline"/>
        </w:rPr>
        <w:t>.</w:t>
      </w:r>
      <w:r w:rsidRPr="007B226C">
        <w:rPr>
          <w:sz w:val="16"/>
        </w:rPr>
        <w:t xml:space="preserve"> More than 95% of its donations go to Democrats.</w:t>
      </w:r>
    </w:p>
    <w:p w14:paraId="21D3BCDC" w14:textId="77777777" w:rsidR="006551E4" w:rsidRPr="007B226C" w:rsidRDefault="006551E4" w:rsidP="006551E4">
      <w:pPr>
        <w:rPr>
          <w:sz w:val="16"/>
        </w:rPr>
      </w:pPr>
      <w:r w:rsidRPr="007B226C">
        <w:rPr>
          <w:sz w:val="16"/>
        </w:rPr>
        <w:t>It is much the same story at the Environmental Protection Agency. Of the 500 donations I looked at, 495 went to Democrats and allies. Its employees are also represented by Harris-endorsing AFGE.</w:t>
      </w:r>
    </w:p>
    <w:p w14:paraId="53010123" w14:textId="77777777" w:rsidR="006551E4" w:rsidRPr="007B226C" w:rsidRDefault="006551E4" w:rsidP="006551E4">
      <w:pPr>
        <w:rPr>
          <w:sz w:val="16"/>
        </w:rPr>
      </w:pPr>
      <w:r w:rsidRPr="007B226C">
        <w:rPr>
          <w:sz w:val="16"/>
        </w:rPr>
        <w:t>Even government workers you’d expect to be on Trump’s side are overwhelmingly liberal. Look at the Border Patrol and the Immigration and Naturalization Service, where Trump and Musk haven’t taken out their literal chainsaw.</w:t>
      </w:r>
    </w:p>
    <w:p w14:paraId="689584E9" w14:textId="77777777" w:rsidR="006551E4" w:rsidRPr="006F34B0" w:rsidRDefault="006551E4" w:rsidP="006551E4">
      <w:pPr>
        <w:rPr>
          <w:sz w:val="16"/>
        </w:rPr>
      </w:pPr>
      <w:r w:rsidRPr="006F34B0">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4B18DFBF" w14:textId="77777777" w:rsidR="006551E4" w:rsidRPr="00046FD3" w:rsidRDefault="006551E4" w:rsidP="006551E4">
      <w:pPr>
        <w:rPr>
          <w:rStyle w:val="StyleUnderline"/>
        </w:rPr>
      </w:pPr>
      <w:r w:rsidRPr="00046FD3">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046FD3">
        <w:rPr>
          <w:rStyle w:val="StyleUnderline"/>
          <w:highlight w:val="cyan"/>
        </w:rPr>
        <w:t>for</w:t>
      </w:r>
      <w:r w:rsidRPr="00046FD3">
        <w:rPr>
          <w:rStyle w:val="StyleUnderline"/>
        </w:rPr>
        <w:t xml:space="preserve"> much of </w:t>
      </w:r>
      <w:r w:rsidRPr="00046FD3">
        <w:rPr>
          <w:rStyle w:val="StyleUnderline"/>
          <w:highlight w:val="cyan"/>
        </w:rPr>
        <w:t>the bureaucracy there is</w:t>
      </w:r>
      <w:r w:rsidRPr="00046FD3">
        <w:rPr>
          <w:rStyle w:val="StyleUnderline"/>
        </w:rPr>
        <w:t xml:space="preserve"> a </w:t>
      </w:r>
      <w:r w:rsidRPr="00046FD3">
        <w:rPr>
          <w:rStyle w:val="Emphasis"/>
        </w:rPr>
        <w:t xml:space="preserve">startling </w:t>
      </w:r>
      <w:r w:rsidRPr="00046FD3">
        <w:rPr>
          <w:rStyle w:val="Emphasis"/>
          <w:highlight w:val="cyan"/>
        </w:rPr>
        <w:t>uniformity</w:t>
      </w:r>
      <w:r w:rsidRPr="00046FD3">
        <w:rPr>
          <w:rStyle w:val="StyleUnderline"/>
          <w:highlight w:val="cyan"/>
        </w:rPr>
        <w:t xml:space="preserve"> to</w:t>
      </w:r>
      <w:r w:rsidRPr="00046FD3">
        <w:rPr>
          <w:rStyle w:val="StyleUnderline"/>
        </w:rPr>
        <w:t xml:space="preserve"> political </w:t>
      </w:r>
      <w:r w:rsidRPr="00046FD3">
        <w:rPr>
          <w:rStyle w:val="StyleUnderline"/>
          <w:highlight w:val="cyan"/>
        </w:rPr>
        <w:t xml:space="preserve">beliefs. </w:t>
      </w:r>
      <w:r w:rsidRPr="00046FD3">
        <w:rPr>
          <w:rStyle w:val="Emphasis"/>
          <w:highlight w:val="cyan"/>
        </w:rPr>
        <w:t>That’s a problem</w:t>
      </w:r>
      <w:r w:rsidRPr="00046FD3">
        <w:rPr>
          <w:rStyle w:val="StyleUnderline"/>
        </w:rPr>
        <w:t xml:space="preserve"> if government workers are going to be </w:t>
      </w:r>
      <w:r w:rsidRPr="00046FD3">
        <w:rPr>
          <w:rStyle w:val="Emphasis"/>
        </w:rPr>
        <w:t>trusted</w:t>
      </w:r>
      <w:r w:rsidRPr="00046FD3">
        <w:rPr>
          <w:rStyle w:val="StyleUnderline"/>
        </w:rPr>
        <w:t xml:space="preserve"> by</w:t>
      </w:r>
      <w:r w:rsidRPr="00046FD3">
        <w:rPr>
          <w:sz w:val="16"/>
        </w:rPr>
        <w:t xml:space="preserve"> a divided public and </w:t>
      </w:r>
      <w:r w:rsidRPr="00046FD3">
        <w:rPr>
          <w:rStyle w:val="StyleUnderline"/>
        </w:rPr>
        <w:t xml:space="preserve">political actors. America has </w:t>
      </w:r>
      <w:r w:rsidRPr="00046FD3">
        <w:rPr>
          <w:rStyle w:val="Emphasis"/>
        </w:rPr>
        <w:t>two parties</w:t>
      </w:r>
      <w:r w:rsidRPr="00046FD3">
        <w:rPr>
          <w:rStyle w:val="StyleUnderline"/>
        </w:rPr>
        <w:t xml:space="preserve"> but federal workers have </w:t>
      </w:r>
      <w:r w:rsidRPr="00046FD3">
        <w:rPr>
          <w:rStyle w:val="Emphasis"/>
        </w:rPr>
        <w:t>picked one</w:t>
      </w:r>
      <w:r w:rsidRPr="00046FD3">
        <w:rPr>
          <w:rStyle w:val="StyleUnderline"/>
        </w:rPr>
        <w:t>.</w:t>
      </w:r>
    </w:p>
    <w:p w14:paraId="144C7AF4" w14:textId="77777777" w:rsidR="006551E4" w:rsidRPr="00046FD3" w:rsidRDefault="006551E4" w:rsidP="006551E4">
      <w:pPr>
        <w:rPr>
          <w:sz w:val="16"/>
        </w:rPr>
      </w:pPr>
      <w:r w:rsidRPr="00046FD3">
        <w:rPr>
          <w:sz w:val="16"/>
        </w:rPr>
        <w:t xml:space="preserve">There are a few institutions in which </w:t>
      </w:r>
      <w:r w:rsidRPr="00046FD3">
        <w:rPr>
          <w:rStyle w:val="StyleUnderline"/>
        </w:rPr>
        <w:t>trust</w:t>
      </w:r>
      <w:r w:rsidRPr="00046FD3">
        <w:rPr>
          <w:sz w:val="16"/>
        </w:rPr>
        <w:t xml:space="preserve"> from all political sides </w:t>
      </w:r>
      <w:r w:rsidRPr="00046FD3">
        <w:rPr>
          <w:rStyle w:val="Emphasis"/>
        </w:rPr>
        <w:t>is crucial</w:t>
      </w:r>
      <w:r w:rsidRPr="00046FD3">
        <w:rPr>
          <w:rStyle w:val="StyleUnderline"/>
        </w:rPr>
        <w:t xml:space="preserve"> for their </w:t>
      </w:r>
      <w:r w:rsidRPr="00046FD3">
        <w:rPr>
          <w:rStyle w:val="Emphasis"/>
        </w:rPr>
        <w:t>operation</w:t>
      </w:r>
      <w:r w:rsidRPr="00046FD3">
        <w:rPr>
          <w:sz w:val="16"/>
        </w:rPr>
        <w:t xml:space="preserve">. Educators and universities are trusted to teach our kids how to think. The judiciary is trusted to judge our disputes. Lawyers are trusted to represent us, no matter who we are. </w:t>
      </w:r>
      <w:r w:rsidRPr="00046FD3">
        <w:rPr>
          <w:rStyle w:val="StyleUnderline"/>
        </w:rPr>
        <w:t xml:space="preserve">Government workers are trusted to </w:t>
      </w:r>
      <w:r w:rsidRPr="00046FD3">
        <w:rPr>
          <w:rStyle w:val="Emphasis"/>
        </w:rPr>
        <w:t>carry out</w:t>
      </w:r>
      <w:r w:rsidRPr="00046FD3">
        <w:rPr>
          <w:rStyle w:val="StyleUnderline"/>
        </w:rPr>
        <w:t xml:space="preserve"> the will of</w:t>
      </w:r>
      <w:r w:rsidRPr="00046FD3">
        <w:rPr>
          <w:sz w:val="16"/>
        </w:rPr>
        <w:t xml:space="preserve"> elected legislators and </w:t>
      </w:r>
      <w:r w:rsidRPr="00046FD3">
        <w:rPr>
          <w:rStyle w:val="Emphasis"/>
        </w:rPr>
        <w:t>executives</w:t>
      </w:r>
      <w:r w:rsidRPr="00046FD3">
        <w:rPr>
          <w:rStyle w:val="StyleUnderline"/>
        </w:rPr>
        <w:t xml:space="preserve"> regardless of their party. </w:t>
      </w:r>
      <w:r w:rsidRPr="00046FD3">
        <w:rPr>
          <w:rStyle w:val="StyleUnderline"/>
          <w:highlight w:val="cyan"/>
        </w:rPr>
        <w:t xml:space="preserve">We </w:t>
      </w:r>
      <w:r w:rsidRPr="00046FD3">
        <w:rPr>
          <w:rStyle w:val="Emphasis"/>
          <w:highlight w:val="cyan"/>
        </w:rPr>
        <w:t>expect</w:t>
      </w:r>
      <w:r w:rsidRPr="00046FD3">
        <w:rPr>
          <w:rStyle w:val="Emphasis"/>
        </w:rPr>
        <w:t xml:space="preserve"> members</w:t>
      </w:r>
      <w:r w:rsidRPr="00046FD3">
        <w:rPr>
          <w:rStyle w:val="StyleUnderline"/>
        </w:rPr>
        <w:t xml:space="preserve"> of all </w:t>
      </w:r>
      <w:r w:rsidRPr="00046FD3">
        <w:rPr>
          <w:rStyle w:val="StyleUnderline"/>
          <w:highlight w:val="cyan"/>
        </w:rPr>
        <w:t xml:space="preserve">these groups to </w:t>
      </w:r>
      <w:r w:rsidRPr="00046FD3">
        <w:rPr>
          <w:rStyle w:val="Emphasis"/>
          <w:highlight w:val="cyan"/>
        </w:rPr>
        <w:t>put mission</w:t>
      </w:r>
      <w:r w:rsidRPr="00046FD3">
        <w:rPr>
          <w:rStyle w:val="StyleUnderline"/>
          <w:highlight w:val="cyan"/>
        </w:rPr>
        <w:t xml:space="preserve"> above</w:t>
      </w:r>
      <w:r w:rsidRPr="00046FD3">
        <w:rPr>
          <w:rStyle w:val="StyleUnderline"/>
        </w:rPr>
        <w:t xml:space="preserve"> </w:t>
      </w:r>
      <w:r w:rsidRPr="00046FD3">
        <w:rPr>
          <w:rStyle w:val="Emphasis"/>
        </w:rPr>
        <w:t xml:space="preserve">personal </w:t>
      </w:r>
      <w:r w:rsidRPr="00046FD3">
        <w:rPr>
          <w:rStyle w:val="Emphasis"/>
          <w:highlight w:val="cyan"/>
        </w:rPr>
        <w:t>politics</w:t>
      </w:r>
      <w:r w:rsidRPr="00046FD3">
        <w:rPr>
          <w:rStyle w:val="StyleUnderline"/>
        </w:rPr>
        <w:t>.</w:t>
      </w:r>
    </w:p>
    <w:p w14:paraId="0B9ED8EB" w14:textId="77777777" w:rsidR="006551E4" w:rsidRPr="00782637" w:rsidRDefault="006551E4" w:rsidP="006551E4">
      <w:pPr>
        <w:pStyle w:val="Heading3"/>
      </w:pPr>
      <w:r>
        <w:t>Link---2NC</w:t>
      </w:r>
    </w:p>
    <w:p w14:paraId="35498F61" w14:textId="77777777" w:rsidR="006551E4" w:rsidRDefault="006551E4" w:rsidP="006551E4">
      <w:pPr>
        <w:pStyle w:val="Heading3"/>
      </w:pPr>
      <w:r>
        <w:t>AT: Centralize Grievances---2NC</w:t>
      </w:r>
    </w:p>
    <w:p w14:paraId="620E5B8C" w14:textId="77777777" w:rsidR="006551E4" w:rsidRDefault="006551E4" w:rsidP="006551E4">
      <w:pPr>
        <w:pStyle w:val="Heading4"/>
      </w:pPr>
      <w:r>
        <w:t xml:space="preserve">Case-by-case negotiation lowers </w:t>
      </w:r>
      <w:r w:rsidRPr="001978BB">
        <w:rPr>
          <w:u w:val="single"/>
        </w:rPr>
        <w:t>total grievances</w:t>
      </w:r>
      <w:r>
        <w:t xml:space="preserve">. Federal working conditions </w:t>
      </w:r>
      <w:r w:rsidRPr="001978BB">
        <w:rPr>
          <w:u w:val="single"/>
        </w:rPr>
        <w:t>are pristine</w:t>
      </w:r>
      <w:r>
        <w:t xml:space="preserve">; unions </w:t>
      </w:r>
      <w:r w:rsidRPr="001978BB">
        <w:rPr>
          <w:u w:val="single"/>
        </w:rPr>
        <w:t>manufacture controversy</w:t>
      </w:r>
      <w:r>
        <w:t xml:space="preserve">. </w:t>
      </w:r>
    </w:p>
    <w:p w14:paraId="5BDAE57F" w14:textId="77777777" w:rsidR="006551E4" w:rsidRPr="001556CF" w:rsidRDefault="006551E4" w:rsidP="006551E4">
      <w:r w:rsidRPr="00674DD2">
        <w:rPr>
          <w:rStyle w:val="Style13ptBold"/>
        </w:rPr>
        <w:t>Glock 25</w:t>
      </w:r>
      <w:r>
        <w:t xml:space="preserve">, Visiting Professor of Economics at the University of West Virginia, Senior Fellow at the Manhattan Institute </w:t>
      </w:r>
      <w:r w:rsidRPr="001556CF">
        <w:t>(Judge Glock, April 4, 2025, “Trump Goes After Federal Unions—It’s About Time,”</w:t>
      </w:r>
      <w:r>
        <w:t xml:space="preserve"> City Journal, </w:t>
      </w:r>
      <w:r w:rsidRPr="001556CF">
        <w:t>https://www.city-journal.org/article/trump-collective-bargaining-unions-government-workers</w:t>
      </w:r>
      <w:r>
        <w:t>)</w:t>
      </w:r>
    </w:p>
    <w:p w14:paraId="77A31898" w14:textId="77777777" w:rsidR="006551E4" w:rsidRPr="006F6855" w:rsidRDefault="006551E4" w:rsidP="006551E4">
      <w:pPr>
        <w:rPr>
          <w:sz w:val="16"/>
        </w:rPr>
      </w:pPr>
      <w:r w:rsidRPr="006F6855">
        <w:rPr>
          <w:sz w:val="16"/>
        </w:rPr>
        <w:t xml:space="preserve">But </w:t>
      </w:r>
      <w:r w:rsidRPr="006F6855">
        <w:rPr>
          <w:rStyle w:val="StyleUnderline"/>
          <w:highlight w:val="cyan"/>
        </w:rPr>
        <w:t xml:space="preserve">federal employees </w:t>
      </w:r>
      <w:r w:rsidRPr="006F6855">
        <w:rPr>
          <w:rStyle w:val="Emphasis"/>
          <w:highlight w:val="cyan"/>
        </w:rPr>
        <w:t>aren’t</w:t>
      </w:r>
      <w:r w:rsidRPr="006F6855">
        <w:rPr>
          <w:rStyle w:val="StyleUnderline"/>
          <w:highlight w:val="cyan"/>
        </w:rPr>
        <w:t xml:space="preserve"> in</w:t>
      </w:r>
      <w:r w:rsidRPr="006F6855">
        <w:rPr>
          <w:rStyle w:val="StyleUnderline"/>
        </w:rPr>
        <w:t xml:space="preserve"> desperate </w:t>
      </w:r>
      <w:r w:rsidRPr="006F6855">
        <w:rPr>
          <w:rStyle w:val="StyleUnderline"/>
          <w:highlight w:val="cyan"/>
        </w:rPr>
        <w:t>need of</w:t>
      </w:r>
      <w:r w:rsidRPr="006F6855">
        <w:rPr>
          <w:rStyle w:val="StyleUnderline"/>
        </w:rPr>
        <w:t xml:space="preserve"> </w:t>
      </w:r>
      <w:r w:rsidRPr="006F6855">
        <w:rPr>
          <w:rStyle w:val="Emphasis"/>
        </w:rPr>
        <w:t xml:space="preserve">union </w:t>
      </w:r>
      <w:r w:rsidRPr="006F6855">
        <w:rPr>
          <w:rStyle w:val="Emphasis"/>
          <w:highlight w:val="cyan"/>
        </w:rPr>
        <w:t>protection</w:t>
      </w:r>
      <w:r w:rsidRPr="006F6855">
        <w:rPr>
          <w:rStyle w:val="StyleUnderline"/>
        </w:rPr>
        <w:t xml:space="preserve">. The </w:t>
      </w:r>
      <w:r w:rsidRPr="006F6855">
        <w:rPr>
          <w:rStyle w:val="StyleUnderline"/>
          <w:highlight w:val="cyan"/>
        </w:rPr>
        <w:t>average</w:t>
      </w:r>
      <w:r w:rsidRPr="006F6855">
        <w:rPr>
          <w:rStyle w:val="StyleUnderline"/>
        </w:rPr>
        <w:t xml:space="preserve"> </w:t>
      </w:r>
      <w:r w:rsidRPr="006F6855">
        <w:rPr>
          <w:rStyle w:val="Emphasis"/>
        </w:rPr>
        <w:t xml:space="preserve">annual </w:t>
      </w:r>
      <w:r w:rsidRPr="006F6855">
        <w:rPr>
          <w:rStyle w:val="Emphasis"/>
          <w:highlight w:val="cyan"/>
        </w:rPr>
        <w:t>pay</w:t>
      </w:r>
      <w:r w:rsidRPr="006F6855">
        <w:rPr>
          <w:sz w:val="16"/>
        </w:rPr>
        <w:t xml:space="preserve"> in the federal workforce </w:t>
      </w:r>
      <w:r w:rsidRPr="006F6855">
        <w:rPr>
          <w:rStyle w:val="StyleUnderline"/>
          <w:highlight w:val="cyan"/>
        </w:rPr>
        <w:t xml:space="preserve">is </w:t>
      </w:r>
      <w:r w:rsidRPr="006F6855">
        <w:rPr>
          <w:rStyle w:val="Emphasis"/>
          <w:highlight w:val="cyan"/>
        </w:rPr>
        <w:t>$100,000</w:t>
      </w:r>
      <w:r w:rsidRPr="006F6855">
        <w:rPr>
          <w:rStyle w:val="StyleUnderline"/>
          <w:highlight w:val="cyan"/>
        </w:rPr>
        <w:t>, and</w:t>
      </w:r>
      <w:r w:rsidRPr="006F6855">
        <w:rPr>
          <w:sz w:val="16"/>
        </w:rPr>
        <w:t xml:space="preserve"> it rises to $140,000 if one </w:t>
      </w:r>
      <w:r w:rsidRPr="006F6855">
        <w:rPr>
          <w:rStyle w:val="StyleUnderline"/>
          <w:highlight w:val="cyan"/>
        </w:rPr>
        <w:t>includes</w:t>
      </w:r>
      <w:r w:rsidRPr="006F6855">
        <w:rPr>
          <w:rStyle w:val="StyleUnderline"/>
        </w:rPr>
        <w:t xml:space="preserve"> the </w:t>
      </w:r>
      <w:r w:rsidRPr="006F6855">
        <w:rPr>
          <w:rStyle w:val="Emphasis"/>
          <w:highlight w:val="cyan"/>
        </w:rPr>
        <w:t>generous benefits</w:t>
      </w:r>
      <w:r w:rsidRPr="006F6855">
        <w:rPr>
          <w:sz w:val="16"/>
        </w:rPr>
        <w:t xml:space="preserve">. That’s more than 50 percent higher than average private-sector compensation. </w:t>
      </w:r>
      <w:r w:rsidRPr="006F6855">
        <w:rPr>
          <w:rStyle w:val="StyleUnderline"/>
          <w:highlight w:val="cyan"/>
        </w:rPr>
        <w:t>The</w:t>
      </w:r>
      <w:r w:rsidRPr="006F6855">
        <w:rPr>
          <w:rStyle w:val="StyleUnderline"/>
        </w:rPr>
        <w:t xml:space="preserve"> </w:t>
      </w:r>
      <w:r w:rsidRPr="006F6855">
        <w:rPr>
          <w:rStyle w:val="Emphasis"/>
        </w:rPr>
        <w:t xml:space="preserve">vast </w:t>
      </w:r>
      <w:r w:rsidRPr="006F6855">
        <w:rPr>
          <w:rStyle w:val="Emphasis"/>
          <w:highlight w:val="cyan"/>
        </w:rPr>
        <w:t>majority</w:t>
      </w:r>
      <w:r w:rsidRPr="006F6855">
        <w:rPr>
          <w:rStyle w:val="StyleUnderline"/>
        </w:rPr>
        <w:t xml:space="preserve"> of federal employees </w:t>
      </w:r>
      <w:r w:rsidRPr="006F6855">
        <w:rPr>
          <w:rStyle w:val="StyleUnderline"/>
          <w:highlight w:val="cyan"/>
        </w:rPr>
        <w:t xml:space="preserve">are </w:t>
      </w:r>
      <w:r w:rsidRPr="006F6855">
        <w:rPr>
          <w:rStyle w:val="Emphasis"/>
          <w:highlight w:val="cyan"/>
        </w:rPr>
        <w:t>white-collar workers</w:t>
      </w:r>
      <w:r w:rsidRPr="006F6855">
        <w:rPr>
          <w:rStyle w:val="StyleUnderline"/>
          <w:highlight w:val="cyan"/>
        </w:rPr>
        <w:t> with</w:t>
      </w:r>
      <w:r w:rsidRPr="006F6855">
        <w:rPr>
          <w:rStyle w:val="StyleUnderline"/>
        </w:rPr>
        <w:t xml:space="preserve"> bachelor’s </w:t>
      </w:r>
      <w:r w:rsidRPr="006F6855">
        <w:rPr>
          <w:rStyle w:val="Emphasis"/>
          <w:highlight w:val="cyan"/>
        </w:rPr>
        <w:t>degrees</w:t>
      </w:r>
      <w:r w:rsidRPr="006F6855">
        <w:rPr>
          <w:rStyle w:val="StyleUnderline"/>
          <w:highlight w:val="cyan"/>
        </w:rPr>
        <w:t xml:space="preserve">. They are </w:t>
      </w:r>
      <w:r w:rsidRPr="006F6855">
        <w:rPr>
          <w:rStyle w:val="Emphasis"/>
          <w:highlight w:val="cyan"/>
        </w:rPr>
        <w:t>hardly</w:t>
      </w:r>
      <w:r w:rsidRPr="006F6855">
        <w:rPr>
          <w:rStyle w:val="StyleUnderline"/>
        </w:rPr>
        <w:t xml:space="preserve"> an </w:t>
      </w:r>
      <w:r w:rsidRPr="006F6855">
        <w:rPr>
          <w:rStyle w:val="StyleUnderline"/>
          <w:highlight w:val="cyan"/>
        </w:rPr>
        <w:t>oppressed</w:t>
      </w:r>
      <w:r w:rsidRPr="006F6855">
        <w:rPr>
          <w:rStyle w:val="StyleUnderline"/>
        </w:rPr>
        <w:t xml:space="preserve"> group.</w:t>
      </w:r>
    </w:p>
    <w:p w14:paraId="46F368CB" w14:textId="77777777" w:rsidR="006551E4" w:rsidRPr="006F6855" w:rsidRDefault="006551E4" w:rsidP="006551E4">
      <w:pPr>
        <w:rPr>
          <w:sz w:val="16"/>
        </w:rPr>
      </w:pPr>
      <w:r w:rsidRPr="006F6855">
        <w:rPr>
          <w:sz w:val="16"/>
        </w:rPr>
        <w:t>In his executive order, 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The legal basis for Trump’s action in these cases is solid.</w:t>
      </w:r>
    </w:p>
    <w:p w14:paraId="03080B0B" w14:textId="77777777" w:rsidR="006551E4" w:rsidRPr="006F6855" w:rsidRDefault="006551E4" w:rsidP="006551E4">
      <w:pPr>
        <w:rPr>
          <w:sz w:val="16"/>
        </w:rPr>
      </w:pPr>
      <w:r w:rsidRPr="006F6855">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669C498F" w14:textId="77777777" w:rsidR="006551E4" w:rsidRPr="006F6855" w:rsidRDefault="006551E4" w:rsidP="006551E4">
      <w:pPr>
        <w:rPr>
          <w:sz w:val="16"/>
        </w:rPr>
      </w:pPr>
      <w:r w:rsidRPr="006F6855">
        <w:rPr>
          <w:sz w:val="16"/>
        </w:rPr>
        <w:t>The Trump administration’s guidance on the order targeted in particular the egregious practice of “official time,” or “union time”—federal employees working on union business while being paid by taxpayers and using government office space.</w:t>
      </w:r>
    </w:p>
    <w:p w14:paraId="14BEE55F" w14:textId="77777777" w:rsidR="006551E4" w:rsidRPr="006F6855" w:rsidRDefault="006551E4" w:rsidP="006551E4">
      <w:pPr>
        <w:rPr>
          <w:sz w:val="16"/>
        </w:rPr>
      </w:pPr>
      <w:r w:rsidRPr="006F6855">
        <w:rPr>
          <w:sz w:val="16"/>
        </w:rPr>
        <w:t>For example, union representatives spend hundreds of thousands of hours every year negotiating collective bargaining agreements, meaning the government pays to negotiate against itself. Unions use many more official-time hours fighting penalties or dismissals of workers, meaning the government funds opposition to its own managers. Altogether, the government estimates that official time costs taxpayers over $150 million annually.</w:t>
      </w:r>
    </w:p>
    <w:p w14:paraId="7A721FA3" w14:textId="77777777" w:rsidR="006551E4" w:rsidRPr="006F6855" w:rsidRDefault="006551E4" w:rsidP="006551E4">
      <w:pPr>
        <w:rPr>
          <w:sz w:val="16"/>
        </w:rPr>
      </w:pPr>
      <w:r w:rsidRPr="006F6855">
        <w:rPr>
          <w:rStyle w:val="StyleUnderline"/>
        </w:rPr>
        <w:t xml:space="preserve">Federal </w:t>
      </w:r>
      <w:r w:rsidRPr="006F6855">
        <w:rPr>
          <w:rStyle w:val="Emphasis"/>
          <w:highlight w:val="cyan"/>
        </w:rPr>
        <w:t>unions</w:t>
      </w:r>
      <w:r w:rsidRPr="006F6855">
        <w:rPr>
          <w:sz w:val="16"/>
        </w:rPr>
        <w:t xml:space="preserve"> are making a ruckus about the executive order, but they </w:t>
      </w:r>
      <w:r w:rsidRPr="006F6855">
        <w:rPr>
          <w:rStyle w:val="StyleUnderline"/>
          <w:highlight w:val="cyan"/>
        </w:rPr>
        <w:t xml:space="preserve">often </w:t>
      </w:r>
      <w:r w:rsidRPr="006F6855">
        <w:rPr>
          <w:rStyle w:val="Emphasis"/>
          <w:highlight w:val="cyan"/>
        </w:rPr>
        <w:t>don’t speak</w:t>
      </w:r>
      <w:r w:rsidRPr="006F6855">
        <w:rPr>
          <w:rStyle w:val="StyleUnderline"/>
          <w:highlight w:val="cyan"/>
        </w:rPr>
        <w:t xml:space="preserve"> for</w:t>
      </w:r>
      <w:r w:rsidRPr="006F6855">
        <w:rPr>
          <w:rStyle w:val="StyleUnderline"/>
        </w:rPr>
        <w:t xml:space="preserve"> their </w:t>
      </w:r>
      <w:r w:rsidRPr="006F6855">
        <w:rPr>
          <w:rStyle w:val="Emphasis"/>
          <w:highlight w:val="cyan"/>
        </w:rPr>
        <w:t>members</w:t>
      </w:r>
      <w:r w:rsidRPr="006F6855">
        <w:rPr>
          <w:sz w:val="16"/>
        </w:rPr>
        <w:t xml:space="preserve">. Everett Kelley, who leads </w:t>
      </w:r>
      <w:r w:rsidRPr="006F6855">
        <w:rPr>
          <w:rStyle w:val="StyleUnderline"/>
          <w:highlight w:val="cyan"/>
        </w:rPr>
        <w:t>the largest federal</w:t>
      </w:r>
      <w:r w:rsidRPr="006F6855">
        <w:rPr>
          <w:rStyle w:val="StyleUnderline"/>
        </w:rPr>
        <w:t xml:space="preserve"> employee </w:t>
      </w:r>
      <w:r w:rsidRPr="006F6855">
        <w:rPr>
          <w:rStyle w:val="StyleUnderline"/>
          <w:highlight w:val="cyan"/>
        </w:rPr>
        <w:t>union</w:t>
      </w:r>
      <w:r w:rsidRPr="006F6855">
        <w:rPr>
          <w:sz w:val="16"/>
        </w:rPr>
        <w:t xml:space="preserve">, estimates that </w:t>
      </w:r>
      <w:r w:rsidRPr="006F6855">
        <w:rPr>
          <w:rStyle w:val="StyleUnderline"/>
        </w:rPr>
        <w:t xml:space="preserve">about </w:t>
      </w:r>
      <w:r w:rsidRPr="006F6855">
        <w:rPr>
          <w:rStyle w:val="Emphasis"/>
          <w:highlight w:val="cyan"/>
        </w:rPr>
        <w:t>30 percent</w:t>
      </w:r>
      <w:r w:rsidRPr="006F6855">
        <w:rPr>
          <w:rStyle w:val="StyleUnderline"/>
          <w:highlight w:val="cyan"/>
        </w:rPr>
        <w:t xml:space="preserve"> of</w:t>
      </w:r>
      <w:r w:rsidRPr="006F6855">
        <w:rPr>
          <w:rStyle w:val="StyleUnderline"/>
        </w:rPr>
        <w:t xml:space="preserve"> his </w:t>
      </w:r>
      <w:r w:rsidRPr="006F6855">
        <w:rPr>
          <w:rStyle w:val="StyleUnderline"/>
          <w:highlight w:val="cyan"/>
        </w:rPr>
        <w:t xml:space="preserve">members </w:t>
      </w:r>
      <w:r w:rsidRPr="006F6855">
        <w:rPr>
          <w:rStyle w:val="Emphasis"/>
          <w:highlight w:val="cyan"/>
        </w:rPr>
        <w:t>voted</w:t>
      </w:r>
      <w:r w:rsidRPr="006F6855">
        <w:rPr>
          <w:rStyle w:val="Emphasis"/>
        </w:rPr>
        <w:t xml:space="preserve"> for </w:t>
      </w:r>
      <w:r w:rsidRPr="006F6855">
        <w:rPr>
          <w:rStyle w:val="Emphasis"/>
          <w:highlight w:val="cyan"/>
        </w:rPr>
        <w:t>Trump</w:t>
      </w:r>
      <w:r w:rsidRPr="006F6855">
        <w:rPr>
          <w:rStyle w:val="StyleUnderline"/>
          <w:highlight w:val="cyan"/>
        </w:rPr>
        <w:t>. Yet</w:t>
      </w:r>
      <w:r w:rsidRPr="006F6855">
        <w:rPr>
          <w:rStyle w:val="StyleUnderline"/>
        </w:rPr>
        <w:t xml:space="preserve"> somehow, </w:t>
      </w:r>
      <w:r w:rsidRPr="006F6855">
        <w:rPr>
          <w:rStyle w:val="Emphasis"/>
          <w:highlight w:val="cyan"/>
        </w:rPr>
        <w:t>94 percent</w:t>
      </w:r>
      <w:r w:rsidRPr="006F6855">
        <w:rPr>
          <w:rStyle w:val="StyleUnderline"/>
          <w:highlight w:val="cyan"/>
        </w:rPr>
        <w:t xml:space="preserve"> of</w:t>
      </w:r>
      <w:r w:rsidRPr="006F6855">
        <w:rPr>
          <w:rStyle w:val="StyleUnderline"/>
        </w:rPr>
        <w:t xml:space="preserve"> the </w:t>
      </w:r>
      <w:r w:rsidRPr="006F6855">
        <w:rPr>
          <w:rStyle w:val="Emphasis"/>
        </w:rPr>
        <w:t>A</w:t>
      </w:r>
      <w:r w:rsidRPr="006F6855">
        <w:rPr>
          <w:sz w:val="16"/>
        </w:rPr>
        <w:t xml:space="preserve">merican </w:t>
      </w:r>
      <w:r w:rsidRPr="006F6855">
        <w:rPr>
          <w:rStyle w:val="Emphasis"/>
        </w:rPr>
        <w:t>F</w:t>
      </w:r>
      <w:r w:rsidRPr="006F6855">
        <w:rPr>
          <w:sz w:val="16"/>
        </w:rPr>
        <w:t xml:space="preserve">ederation of </w:t>
      </w:r>
      <w:r w:rsidRPr="006F6855">
        <w:rPr>
          <w:rStyle w:val="Emphasis"/>
        </w:rPr>
        <w:t>G</w:t>
      </w:r>
      <w:r w:rsidRPr="006F6855">
        <w:rPr>
          <w:sz w:val="16"/>
        </w:rPr>
        <w:t xml:space="preserve">overnment </w:t>
      </w:r>
      <w:r w:rsidRPr="006F6855">
        <w:rPr>
          <w:rStyle w:val="Emphasis"/>
        </w:rPr>
        <w:t>E</w:t>
      </w:r>
      <w:r w:rsidRPr="006F6855">
        <w:rPr>
          <w:sz w:val="16"/>
        </w:rPr>
        <w:t xml:space="preserve">mployees’ </w:t>
      </w:r>
      <w:r w:rsidRPr="006F6855">
        <w:rPr>
          <w:rStyle w:val="StyleUnderline"/>
          <w:highlight w:val="cyan"/>
        </w:rPr>
        <w:t>donations</w:t>
      </w:r>
      <w:r w:rsidRPr="006F6855">
        <w:rPr>
          <w:sz w:val="16"/>
        </w:rPr>
        <w:t xml:space="preserve"> in the last election </w:t>
      </w:r>
      <w:r w:rsidRPr="006F6855">
        <w:rPr>
          <w:rStyle w:val="StyleUnderline"/>
          <w:highlight w:val="cyan"/>
        </w:rPr>
        <w:t xml:space="preserve">went to </w:t>
      </w:r>
      <w:r w:rsidRPr="006F6855">
        <w:rPr>
          <w:rStyle w:val="Emphasis"/>
          <w:highlight w:val="cyan"/>
        </w:rPr>
        <w:t>Dem</w:t>
      </w:r>
      <w:r w:rsidRPr="006F6855">
        <w:rPr>
          <w:sz w:val="16"/>
        </w:rPr>
        <w:t>ocrat</w:t>
      </w:r>
      <w:r w:rsidRPr="006F6855">
        <w:rPr>
          <w:rStyle w:val="Emphasis"/>
          <w:highlight w:val="cyan"/>
        </w:rPr>
        <w:t>s</w:t>
      </w:r>
      <w:r w:rsidRPr="006F6855">
        <w:rPr>
          <w:sz w:val="16"/>
        </w:rPr>
        <w:t>.</w:t>
      </w:r>
    </w:p>
    <w:p w14:paraId="07349DEA" w14:textId="77777777" w:rsidR="006551E4" w:rsidRPr="006F6855" w:rsidRDefault="006551E4" w:rsidP="006551E4">
      <w:pPr>
        <w:rPr>
          <w:sz w:val="16"/>
        </w:rPr>
      </w:pPr>
      <w:r w:rsidRPr="006F6855">
        <w:rPr>
          <w:rStyle w:val="StyleUnderline"/>
        </w:rPr>
        <w:t xml:space="preserve">The </w:t>
      </w:r>
      <w:r w:rsidRPr="006F6855">
        <w:rPr>
          <w:rStyle w:val="StyleUnderline"/>
          <w:highlight w:val="cyan"/>
        </w:rPr>
        <w:t>AFGE</w:t>
      </w:r>
      <w:r w:rsidRPr="006F6855">
        <w:rPr>
          <w:rStyle w:val="StyleUnderline"/>
        </w:rPr>
        <w:t xml:space="preserve"> also </w:t>
      </w:r>
      <w:r w:rsidRPr="006F6855">
        <w:rPr>
          <w:rStyle w:val="Emphasis"/>
          <w:highlight w:val="cyan"/>
        </w:rPr>
        <w:t>sued Trump</w:t>
      </w:r>
      <w:r w:rsidRPr="006F6855">
        <w:rPr>
          <w:rStyle w:val="StyleUnderline"/>
          <w:highlight w:val="cyan"/>
        </w:rPr>
        <w:t xml:space="preserve"> to end</w:t>
      </w:r>
      <w:r w:rsidRPr="006F6855">
        <w:rPr>
          <w:sz w:val="16"/>
        </w:rPr>
        <w:t xml:space="preserve"> his deferred resignation program, which offered </w:t>
      </w:r>
      <w:r w:rsidRPr="006F6855">
        <w:rPr>
          <w:rStyle w:val="Emphasis"/>
          <w:highlight w:val="cyan"/>
        </w:rPr>
        <w:t>cash</w:t>
      </w:r>
      <w:r w:rsidRPr="006F6855">
        <w:rPr>
          <w:rStyle w:val="StyleUnderline"/>
          <w:highlight w:val="cyan"/>
        </w:rPr>
        <w:t xml:space="preserve"> for employees who wanted to leave</w:t>
      </w:r>
      <w:r w:rsidRPr="006F6855">
        <w:rPr>
          <w:sz w:val="16"/>
        </w:rPr>
        <w:t xml:space="preserve"> the civil service. </w:t>
      </w:r>
      <w:r w:rsidRPr="006F6855">
        <w:rPr>
          <w:rStyle w:val="StyleUnderline"/>
        </w:rPr>
        <w:t xml:space="preserve">It’s </w:t>
      </w:r>
      <w:r w:rsidRPr="006F6855">
        <w:rPr>
          <w:rStyle w:val="Emphasis"/>
        </w:rPr>
        <w:t>hard to see</w:t>
      </w:r>
      <w:r w:rsidRPr="006F6855">
        <w:rPr>
          <w:rStyle w:val="StyleUnderline"/>
        </w:rPr>
        <w:t xml:space="preserve"> the harm to the union’s members if they want to accept voluntary </w:t>
      </w:r>
      <w:r w:rsidRPr="006F6855">
        <w:rPr>
          <w:rStyle w:val="Emphasis"/>
        </w:rPr>
        <w:t>retirement</w:t>
      </w:r>
      <w:r w:rsidRPr="006F6855">
        <w:rPr>
          <w:rStyle w:val="StyleUnderline"/>
        </w:rPr>
        <w:t>. The clear reason</w:t>
      </w:r>
      <w:r w:rsidRPr="006F6855">
        <w:rPr>
          <w:sz w:val="16"/>
        </w:rPr>
        <w:t xml:space="preserve"> AFGE opposed the offer </w:t>
      </w:r>
      <w:r w:rsidRPr="006F6855">
        <w:rPr>
          <w:rStyle w:val="StyleUnderline"/>
        </w:rPr>
        <w:t xml:space="preserve">is that </w:t>
      </w:r>
      <w:r w:rsidRPr="006F6855">
        <w:rPr>
          <w:rStyle w:val="StyleUnderline"/>
          <w:highlight w:val="cyan"/>
        </w:rPr>
        <w:t xml:space="preserve">it </w:t>
      </w:r>
      <w:r w:rsidRPr="006F6855">
        <w:rPr>
          <w:rStyle w:val="Emphasis"/>
          <w:highlight w:val="cyan"/>
        </w:rPr>
        <w:t>wanted to keep</w:t>
      </w:r>
      <w:r w:rsidRPr="006F6855">
        <w:rPr>
          <w:sz w:val="16"/>
        </w:rPr>
        <w:t xml:space="preserve"> as many </w:t>
      </w:r>
      <w:r w:rsidRPr="006F6855">
        <w:rPr>
          <w:rStyle w:val="Emphasis"/>
          <w:highlight w:val="cyan"/>
        </w:rPr>
        <w:t>dues-payers</w:t>
      </w:r>
      <w:r w:rsidRPr="006F6855">
        <w:rPr>
          <w:sz w:val="16"/>
        </w:rPr>
        <w:t xml:space="preserve"> as possible.</w:t>
      </w:r>
    </w:p>
    <w:p w14:paraId="089ACA7D" w14:textId="77777777" w:rsidR="006551E4" w:rsidRPr="002368D0" w:rsidRDefault="006551E4" w:rsidP="006551E4">
      <w:pPr>
        <w:rPr>
          <w:sz w:val="16"/>
        </w:rPr>
      </w:pPr>
      <w:r w:rsidRPr="006F6855">
        <w:rPr>
          <w:sz w:val="16"/>
        </w:rPr>
        <w:t xml:space="preserve">President </w:t>
      </w:r>
      <w:r w:rsidRPr="006F6855">
        <w:rPr>
          <w:rStyle w:val="StyleUnderline"/>
        </w:rPr>
        <w:t>Trump</w:t>
      </w:r>
      <w:r w:rsidRPr="006F6855">
        <w:rPr>
          <w:sz w:val="16"/>
        </w:rPr>
        <w:t xml:space="preserve"> may be pushing boundaries, but his </w:t>
      </w:r>
      <w:r w:rsidRPr="006F6855">
        <w:rPr>
          <w:rStyle w:val="Emphasis"/>
        </w:rPr>
        <w:t>challenge</w:t>
      </w:r>
      <w:r w:rsidRPr="006F6855">
        <w:rPr>
          <w:rStyle w:val="StyleUnderline"/>
        </w:rPr>
        <w:t xml:space="preserve"> to government </w:t>
      </w:r>
      <w:r w:rsidRPr="006F6855">
        <w:rPr>
          <w:rStyle w:val="Emphasis"/>
        </w:rPr>
        <w:t>unions</w:t>
      </w:r>
      <w:r w:rsidRPr="006F6855">
        <w:rPr>
          <w:rStyle w:val="StyleUnderline"/>
        </w:rPr>
        <w:t xml:space="preserve"> rests on</w:t>
      </w:r>
      <w:r w:rsidRPr="006F6855">
        <w:rPr>
          <w:sz w:val="16"/>
        </w:rPr>
        <w:t xml:space="preserve"> firm legal footing and </w:t>
      </w:r>
      <w:r w:rsidRPr="006F6855">
        <w:rPr>
          <w:rStyle w:val="StyleUnderline"/>
        </w:rPr>
        <w:t xml:space="preserve">plain </w:t>
      </w:r>
      <w:r w:rsidRPr="006F6855">
        <w:rPr>
          <w:rStyle w:val="Emphasis"/>
        </w:rPr>
        <w:t>common sense</w:t>
      </w:r>
      <w:r w:rsidRPr="006F6855">
        <w:rPr>
          <w:rStyle w:val="StyleUnderline"/>
        </w:rPr>
        <w:t xml:space="preserve">. There is </w:t>
      </w:r>
      <w:r w:rsidRPr="006F6855">
        <w:rPr>
          <w:rStyle w:val="Emphasis"/>
        </w:rPr>
        <w:t>no justification</w:t>
      </w:r>
      <w:r w:rsidRPr="006F6855">
        <w:rPr>
          <w:rStyle w:val="StyleUnderline"/>
        </w:rPr>
        <w:t xml:space="preserve"> for handing control of the federal workforce </w:t>
      </w:r>
      <w:r w:rsidRPr="006F6855">
        <w:rPr>
          <w:rStyle w:val="Emphasis"/>
        </w:rPr>
        <w:t>to unions</w:t>
      </w:r>
      <w:r w:rsidRPr="006F6855">
        <w:rPr>
          <w:rStyle w:val="StyleUnderline"/>
        </w:rPr>
        <w:t xml:space="preserve"> that obstruct its </w:t>
      </w:r>
      <w:r w:rsidRPr="006F6855">
        <w:rPr>
          <w:rStyle w:val="Emphasis"/>
        </w:rPr>
        <w:t>mission</w:t>
      </w:r>
      <w:r w:rsidRPr="006F6855">
        <w:rPr>
          <w:sz w:val="16"/>
        </w:rPr>
        <w:t>. Whatever portions of the president’s order survive will mark a lasting improvement in the civil service.</w:t>
      </w:r>
    </w:p>
    <w:p w14:paraId="3556E4E5" w14:textId="77777777" w:rsidR="006551E4" w:rsidRDefault="006551E4" w:rsidP="006551E4">
      <w:pPr>
        <w:pStyle w:val="Heading4"/>
      </w:pPr>
      <w:r>
        <w:t xml:space="preserve">Individual negotiation is </w:t>
      </w:r>
      <w:r w:rsidRPr="002368D0">
        <w:rPr>
          <w:u w:val="single"/>
        </w:rPr>
        <w:t>more efficient</w:t>
      </w:r>
      <w:r>
        <w:t xml:space="preserve"> for conflict resolution because the </w:t>
      </w:r>
      <w:r w:rsidRPr="002368D0">
        <w:rPr>
          <w:u w:val="single"/>
        </w:rPr>
        <w:t>stakes are higher</w:t>
      </w:r>
      <w:r>
        <w:t xml:space="preserve">. </w:t>
      </w:r>
    </w:p>
    <w:p w14:paraId="6197E39B" w14:textId="77777777" w:rsidR="006551E4" w:rsidRPr="00FB6180" w:rsidRDefault="006551E4" w:rsidP="006551E4">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1B0396EA" w14:textId="77777777" w:rsidR="006551E4" w:rsidRPr="00FB6180" w:rsidRDefault="006551E4" w:rsidP="006551E4">
      <w:pPr>
        <w:rPr>
          <w:sz w:val="16"/>
        </w:rPr>
      </w:pPr>
      <w:r w:rsidRPr="00FB6180">
        <w:rPr>
          <w:rStyle w:val="StyleUnderline"/>
          <w:highlight w:val="cyan"/>
        </w:rPr>
        <w:t>Someone’s</w:t>
      </w:r>
      <w:r w:rsidRPr="00FB6180">
        <w:rPr>
          <w:rStyle w:val="StyleUnderline"/>
        </w:rPr>
        <w:t xml:space="preserve"> doing</w:t>
      </w:r>
      <w:r w:rsidRPr="00FB6180">
        <w:rPr>
          <w:sz w:val="16"/>
        </w:rPr>
        <w:t xml:space="preserve"> some </w:t>
      </w:r>
      <w:r w:rsidRPr="00FB6180">
        <w:rPr>
          <w:rStyle w:val="Emphasis"/>
          <w:highlight w:val="cyan"/>
        </w:rPr>
        <w:t>oppressing</w:t>
      </w:r>
      <w:r w:rsidRPr="00FB6180">
        <w:rPr>
          <w:rStyle w:val="StyleUnderline"/>
        </w:rPr>
        <w:t xml:space="preserve">, all right. But </w:t>
      </w:r>
      <w:r w:rsidRPr="00FB6180">
        <w:rPr>
          <w:rStyle w:val="StyleUnderline"/>
          <w:highlight w:val="cyan"/>
        </w:rPr>
        <w:t xml:space="preserve">it’s </w:t>
      </w:r>
      <w:r w:rsidRPr="00FB6180">
        <w:rPr>
          <w:rStyle w:val="Emphasis"/>
          <w:highlight w:val="cyan"/>
        </w:rPr>
        <w:t>not Trump</w:t>
      </w:r>
      <w:r w:rsidRPr="00FB6180">
        <w:rPr>
          <w:rStyle w:val="StyleUnderline"/>
          <w:highlight w:val="cyan"/>
        </w:rPr>
        <w:t>. It’s</w:t>
      </w:r>
      <w:r w:rsidRPr="00FB6180">
        <w:rPr>
          <w:rStyle w:val="StyleUnderline"/>
        </w:rPr>
        <w:t xml:space="preserve"> the </w:t>
      </w:r>
      <w:r w:rsidRPr="00FB6180">
        <w:rPr>
          <w:rStyle w:val="StyleUnderline"/>
          <w:highlight w:val="cyan"/>
        </w:rPr>
        <w:t>government</w:t>
      </w:r>
      <w:r w:rsidRPr="00FB6180">
        <w:rPr>
          <w:sz w:val="16"/>
        </w:rPr>
        <w:t xml:space="preserve"> </w:t>
      </w:r>
      <w:r w:rsidRPr="00FB6180">
        <w:rPr>
          <w:rStyle w:val="Emphasis"/>
        </w:rPr>
        <w:t xml:space="preserve">labor </w:t>
      </w:r>
      <w:r w:rsidRPr="00FB6180">
        <w:rPr>
          <w:rStyle w:val="Emphasis"/>
          <w:highlight w:val="cyan"/>
        </w:rPr>
        <w:t>unions</w:t>
      </w:r>
      <w:r w:rsidRPr="00FB6180">
        <w:rPr>
          <w:rStyle w:val="StyleUnderline"/>
          <w:highlight w:val="cyan"/>
        </w:rPr>
        <w:t xml:space="preserve"> that</w:t>
      </w:r>
      <w:r w:rsidRPr="00FB6180">
        <w:rPr>
          <w:rStyle w:val="StyleUnderline"/>
        </w:rPr>
        <w:t xml:space="preserve"> tried to </w:t>
      </w:r>
      <w:r w:rsidRPr="00FB6180">
        <w:rPr>
          <w:rStyle w:val="StyleUnderline"/>
          <w:highlight w:val="cyan"/>
        </w:rPr>
        <w:t>stop</w:t>
      </w:r>
      <w:r w:rsidRPr="00FB6180">
        <w:rPr>
          <w:sz w:val="16"/>
        </w:rPr>
        <w:t xml:space="preserve"> those 75,000 </w:t>
      </w:r>
      <w:r w:rsidRPr="00FB6180">
        <w:rPr>
          <w:rStyle w:val="StyleUnderline"/>
          <w:highlight w:val="cyan"/>
        </w:rPr>
        <w:t>workers from making</w:t>
      </w:r>
      <w:r w:rsidRPr="00FB6180">
        <w:rPr>
          <w:rStyle w:val="StyleUnderline"/>
        </w:rPr>
        <w:t xml:space="preserve"> their </w:t>
      </w:r>
      <w:r w:rsidRPr="00FB6180">
        <w:rPr>
          <w:rStyle w:val="Emphasis"/>
        </w:rPr>
        <w:t xml:space="preserve">own </w:t>
      </w:r>
      <w:r w:rsidRPr="00FB6180">
        <w:rPr>
          <w:rStyle w:val="Emphasis"/>
          <w:highlight w:val="cyan"/>
        </w:rPr>
        <w:t>decision</w:t>
      </w:r>
      <w:r w:rsidRPr="00FB6180">
        <w:rPr>
          <w:rStyle w:val="StyleUnderline"/>
          <w:highlight w:val="cyan"/>
        </w:rPr>
        <w:t xml:space="preserve"> about </w:t>
      </w:r>
      <w:r w:rsidRPr="00FB6180">
        <w:rPr>
          <w:rStyle w:val="Emphasis"/>
          <w:highlight w:val="cyan"/>
        </w:rPr>
        <w:t>what’s best</w:t>
      </w:r>
      <w:r w:rsidRPr="00FB6180">
        <w:rPr>
          <w:rStyle w:val="StyleUnderline"/>
          <w:highlight w:val="cyan"/>
        </w:rPr>
        <w:t xml:space="preserve"> for them</w:t>
      </w:r>
      <w:r w:rsidRPr="00FB6180">
        <w:rPr>
          <w:rStyle w:val="StyleUnderline"/>
        </w:rPr>
        <w:t>.</w:t>
      </w:r>
    </w:p>
    <w:p w14:paraId="73C14E2B" w14:textId="77777777" w:rsidR="006551E4" w:rsidRPr="00FB6180" w:rsidRDefault="006551E4" w:rsidP="006551E4">
      <w:pPr>
        <w:rPr>
          <w:sz w:val="16"/>
        </w:rPr>
      </w:pPr>
      <w:r w:rsidRPr="00FB6180">
        <w:rPr>
          <w:sz w:val="16"/>
        </w:rPr>
        <w:t>From the moment the president announced his buyout plan, government unions announced they’d fight it. They sued the administration, claiming the buyouts were illegal. While a Democrat-appointed judge temporarily put the buyouts on pause, within a few days, that same judge ruled that the union lawsuit couldn’t proceed. There’s nothing bad with offering federal workers the kind of voluntary buyout that workers in the private sector often receive.</w:t>
      </w:r>
    </w:p>
    <w:p w14:paraId="59E0CC8B" w14:textId="77777777" w:rsidR="006551E4" w:rsidRPr="00FB6180" w:rsidRDefault="006551E4" w:rsidP="006551E4">
      <w:pPr>
        <w:rPr>
          <w:sz w:val="16"/>
        </w:rPr>
      </w:pPr>
      <w:r w:rsidRPr="00FB6180">
        <w:rPr>
          <w:sz w:val="16"/>
        </w:rPr>
        <w:t>Unions tried to block workers from accepting generous offer</w:t>
      </w:r>
    </w:p>
    <w:p w14:paraId="2013D354" w14:textId="77777777" w:rsidR="006551E4" w:rsidRPr="007C4B7D" w:rsidRDefault="006551E4" w:rsidP="006551E4">
      <w:pPr>
        <w:rPr>
          <w:rStyle w:val="StyleUnderline"/>
        </w:rPr>
      </w:pPr>
      <w:r w:rsidRPr="00135F25">
        <w:rPr>
          <w:sz w:val="16"/>
        </w:rPr>
        <w:t xml:space="preserve">But the government </w:t>
      </w:r>
      <w:r w:rsidRPr="007C4B7D">
        <w:rPr>
          <w:rStyle w:val="StyleUnderline"/>
        </w:rPr>
        <w:t>unions were</w:t>
      </w:r>
      <w:r w:rsidRPr="00135F25">
        <w:rPr>
          <w:sz w:val="16"/>
        </w:rPr>
        <w:t xml:space="preserve">n’t just wrong to sue. It was even more </w:t>
      </w:r>
      <w:r w:rsidRPr="007C4B7D">
        <w:rPr>
          <w:rStyle w:val="StyleUnderline"/>
        </w:rPr>
        <w:t>wrong</w:t>
      </w:r>
      <w:r w:rsidRPr="00135F25">
        <w:rPr>
          <w:sz w:val="16"/>
        </w:rPr>
        <w:t xml:space="preserve"> for them </w:t>
      </w:r>
      <w:r w:rsidRPr="007C4B7D">
        <w:rPr>
          <w:rStyle w:val="StyleUnderline"/>
        </w:rPr>
        <w:t xml:space="preserve">to </w:t>
      </w:r>
      <w:r w:rsidRPr="00135F25">
        <w:rPr>
          <w:rStyle w:val="Emphasis"/>
        </w:rPr>
        <w:t>stand in the way</w:t>
      </w:r>
      <w:r w:rsidRPr="007C4B7D">
        <w:rPr>
          <w:rStyle w:val="StyleUnderline"/>
        </w:rPr>
        <w:t xml:space="preserve"> of the workers they claim </w:t>
      </w:r>
      <w:r w:rsidRPr="00135F25">
        <w:rPr>
          <w:rStyle w:val="Emphasis"/>
        </w:rPr>
        <w:t>to represent</w:t>
      </w:r>
      <w:r w:rsidRPr="007C4B7D">
        <w:rPr>
          <w:rStyle w:val="StyleUnderline"/>
        </w:rPr>
        <w:t>.</w:t>
      </w:r>
    </w:p>
    <w:p w14:paraId="339F0765" w14:textId="77777777" w:rsidR="006551E4" w:rsidRPr="00135F25" w:rsidRDefault="006551E4" w:rsidP="006551E4">
      <w:pPr>
        <w:rPr>
          <w:sz w:val="16"/>
        </w:rPr>
      </w:pPr>
      <w:r w:rsidRPr="00135F25">
        <w:rPr>
          <w:sz w:val="16"/>
        </w:rPr>
        <w:t>Clearly, huge numbers of federal employees saw value in Trump’s offer. There are many reasons so many workers found this attractive − reasons that unions chose to ignore.</w:t>
      </w:r>
    </w:p>
    <w:p w14:paraId="76EB8B46" w14:textId="77777777" w:rsidR="006551E4" w:rsidRPr="00135F25" w:rsidRDefault="006551E4" w:rsidP="006551E4">
      <w:pPr>
        <w:rPr>
          <w:sz w:val="16"/>
        </w:rPr>
      </w:pPr>
      <w:r w:rsidRPr="00135F25">
        <w:rPr>
          <w:sz w:val="16"/>
        </w:rPr>
        <w:t>Imagine you’re a 60-something federal worker who long planned for your career to end soon. Why not take the buyout and retire early, with eight months' worth of extra cash? But the government unions said no, you shouldn’t be allowed to do that.</w:t>
      </w:r>
    </w:p>
    <w:p w14:paraId="454AF79D" w14:textId="77777777" w:rsidR="006551E4" w:rsidRPr="00135F25" w:rsidRDefault="006551E4" w:rsidP="006551E4">
      <w:pPr>
        <w:rPr>
          <w:sz w:val="16"/>
        </w:rPr>
      </w:pPr>
      <w:r w:rsidRPr="00135F25">
        <w:rPr>
          <w:sz w:val="16"/>
        </w:rPr>
        <w:t>Or imagine you’re a 30- or 40-something government employee who’s looking for a career change. Getting eight months’ salary is the cushion you need to go out and find a better job, giving you financial security while you search. But the unions tried to stop you, too.</w:t>
      </w:r>
    </w:p>
    <w:p w14:paraId="680A0D30" w14:textId="77777777" w:rsidR="006551E4" w:rsidRPr="00A11590" w:rsidRDefault="006551E4" w:rsidP="006551E4">
      <w:pPr>
        <w:rPr>
          <w:sz w:val="16"/>
        </w:rPr>
      </w:pPr>
      <w:r w:rsidRPr="00A11590">
        <w:rPr>
          <w:sz w:val="16"/>
        </w:rPr>
        <w:t>Each of those 75,000 federal workers had a reason for taking the buyout. But instead of defending their interests, the government unions tried to stifle their freedom.</w:t>
      </w:r>
    </w:p>
    <w:p w14:paraId="64A8CB65" w14:textId="77777777" w:rsidR="006551E4" w:rsidRPr="00AF3CAE" w:rsidRDefault="006551E4" w:rsidP="006551E4">
      <w:pPr>
        <w:rPr>
          <w:sz w:val="16"/>
        </w:rPr>
      </w:pPr>
      <w:r w:rsidRPr="00A11590">
        <w:rPr>
          <w:sz w:val="16"/>
        </w:rPr>
        <w:t xml:space="preserve">It’s hard not to conclude that the </w:t>
      </w:r>
      <w:r w:rsidRPr="00A11590">
        <w:rPr>
          <w:rStyle w:val="StyleUnderline"/>
        </w:rPr>
        <w:t xml:space="preserve">unions did it </w:t>
      </w:r>
      <w:r w:rsidRPr="00A11590">
        <w:rPr>
          <w:rStyle w:val="Emphasis"/>
        </w:rPr>
        <w:t>for control</w:t>
      </w:r>
      <w:r w:rsidRPr="00A11590">
        <w:rPr>
          <w:rStyle w:val="StyleUnderline"/>
        </w:rPr>
        <w:t xml:space="preserve">. </w:t>
      </w:r>
      <w:r w:rsidRPr="00A11590">
        <w:rPr>
          <w:rStyle w:val="StyleUnderline"/>
          <w:highlight w:val="cyan"/>
        </w:rPr>
        <w:t xml:space="preserve">Unions </w:t>
      </w:r>
      <w:r w:rsidRPr="00A11590">
        <w:rPr>
          <w:rStyle w:val="Emphasis"/>
          <w:highlight w:val="cyan"/>
        </w:rPr>
        <w:t>don’t like</w:t>
      </w:r>
      <w:r w:rsidRPr="00A11590">
        <w:rPr>
          <w:rStyle w:val="StyleUnderline"/>
        </w:rPr>
        <w:t xml:space="preserve"> the idea of </w:t>
      </w:r>
      <w:r w:rsidRPr="00A11590">
        <w:rPr>
          <w:rStyle w:val="StyleUnderline"/>
          <w:highlight w:val="cyan"/>
        </w:rPr>
        <w:t>workers making</w:t>
      </w:r>
      <w:r w:rsidRPr="00A11590">
        <w:rPr>
          <w:rStyle w:val="StyleUnderline"/>
        </w:rPr>
        <w:t xml:space="preserve"> their </w:t>
      </w:r>
      <w:r w:rsidRPr="00A11590">
        <w:rPr>
          <w:rStyle w:val="Emphasis"/>
        </w:rPr>
        <w:t xml:space="preserve">own </w:t>
      </w:r>
      <w:r w:rsidRPr="00A11590">
        <w:rPr>
          <w:rStyle w:val="Emphasis"/>
          <w:highlight w:val="cyan"/>
        </w:rPr>
        <w:t>decisions</w:t>
      </w:r>
      <w:r w:rsidRPr="00A11590">
        <w:rPr>
          <w:sz w:val="16"/>
        </w:rPr>
        <w:t xml:space="preserve">, because it proves </w:t>
      </w:r>
      <w:r w:rsidRPr="00A11590">
        <w:rPr>
          <w:rStyle w:val="StyleUnderline"/>
          <w:highlight w:val="cyan"/>
        </w:rPr>
        <w:t>they can be</w:t>
      </w:r>
      <w:r w:rsidRPr="00A11590">
        <w:rPr>
          <w:rStyle w:val="StyleUnderline"/>
        </w:rPr>
        <w:t xml:space="preserve"> </w:t>
      </w:r>
      <w:r w:rsidRPr="00A11590">
        <w:rPr>
          <w:rStyle w:val="Emphasis"/>
        </w:rPr>
        <w:t xml:space="preserve">more </w:t>
      </w:r>
      <w:r w:rsidRPr="00A11590">
        <w:rPr>
          <w:rStyle w:val="Emphasis"/>
          <w:highlight w:val="cyan"/>
        </w:rPr>
        <w:t>effective</w:t>
      </w:r>
      <w:r w:rsidRPr="00A11590">
        <w:rPr>
          <w:rStyle w:val="StyleUnderline"/>
          <w:highlight w:val="cyan"/>
        </w:rPr>
        <w:t xml:space="preserve"> working </w:t>
      </w:r>
      <w:r w:rsidRPr="00A11590">
        <w:rPr>
          <w:rStyle w:val="Emphasis"/>
          <w:highlight w:val="cyan"/>
        </w:rPr>
        <w:t>directly</w:t>
      </w:r>
      <w:r w:rsidRPr="00A11590">
        <w:rPr>
          <w:rStyle w:val="StyleUnderline"/>
          <w:highlight w:val="cyan"/>
        </w:rPr>
        <w:t xml:space="preserve"> with</w:t>
      </w:r>
      <w:r w:rsidRPr="00A11590">
        <w:rPr>
          <w:rStyle w:val="StyleUnderline"/>
        </w:rPr>
        <w:t xml:space="preserve"> their </w:t>
      </w:r>
      <w:r w:rsidRPr="00A11590">
        <w:rPr>
          <w:rStyle w:val="StyleUnderline"/>
          <w:highlight w:val="cyan"/>
        </w:rPr>
        <w:t>employer. Workers are</w:t>
      </w:r>
      <w:r w:rsidRPr="00A11590">
        <w:rPr>
          <w:rStyle w:val="StyleUnderline"/>
        </w:rPr>
        <w:t xml:space="preserve"> </w:t>
      </w:r>
      <w:r w:rsidRPr="00A11590">
        <w:rPr>
          <w:rStyle w:val="Emphasis"/>
        </w:rPr>
        <w:t xml:space="preserve">more than </w:t>
      </w:r>
      <w:r w:rsidRPr="00A11590">
        <w:rPr>
          <w:rStyle w:val="Emphasis"/>
          <w:highlight w:val="cyan"/>
        </w:rPr>
        <w:t>capable</w:t>
      </w:r>
      <w:r w:rsidRPr="00A11590">
        <w:rPr>
          <w:rStyle w:val="StyleUnderline"/>
          <w:highlight w:val="cyan"/>
        </w:rPr>
        <w:t xml:space="preserve"> of calling the shots</w:t>
      </w:r>
      <w:r w:rsidRPr="00A11590">
        <w:rPr>
          <w:rStyle w:val="StyleUnderline"/>
        </w:rPr>
        <w:t>,</w:t>
      </w:r>
      <w:r w:rsidRPr="00A11590">
        <w:rPr>
          <w:sz w:val="16"/>
        </w:rPr>
        <w:t xml:space="preserve"> especially </w:t>
      </w:r>
      <w:r w:rsidRPr="00A11590">
        <w:rPr>
          <w:rStyle w:val="StyleUnderline"/>
        </w:rPr>
        <w:t xml:space="preserve">when </w:t>
      </w:r>
      <w:r w:rsidRPr="00A11590">
        <w:rPr>
          <w:rStyle w:val="StyleUnderline"/>
          <w:highlight w:val="cyan"/>
        </w:rPr>
        <w:t xml:space="preserve">it’s </w:t>
      </w:r>
      <w:r w:rsidRPr="00A11590">
        <w:rPr>
          <w:rStyle w:val="Emphasis"/>
          <w:highlight w:val="cyan"/>
        </w:rPr>
        <w:t>their future</w:t>
      </w:r>
      <w:r w:rsidRPr="00A11590">
        <w:rPr>
          <w:rStyle w:val="StyleUnderline"/>
          <w:highlight w:val="cyan"/>
        </w:rPr>
        <w:t xml:space="preserve"> on the line</w:t>
      </w:r>
      <w:r w:rsidRPr="00A11590">
        <w:rPr>
          <w:rStyle w:val="StyleUnderline"/>
        </w:rPr>
        <w:t>.</w:t>
      </w:r>
    </w:p>
    <w:p w14:paraId="60FB379D" w14:textId="77777777" w:rsidR="006551E4" w:rsidRDefault="006551E4" w:rsidP="006551E4">
      <w:pPr>
        <w:pStyle w:val="Heading3"/>
      </w:pPr>
      <w:r>
        <w:t>AT: Work From Home</w:t>
      </w:r>
    </w:p>
    <w:p w14:paraId="209159C7" w14:textId="77777777" w:rsidR="006551E4" w:rsidRDefault="006551E4" w:rsidP="006551E4">
      <w:pPr>
        <w:pStyle w:val="Heading4"/>
      </w:pPr>
      <w:r>
        <w:t xml:space="preserve">Federal unions will bargain for </w:t>
      </w:r>
      <w:r w:rsidRPr="00147646">
        <w:rPr>
          <w:u w:val="single"/>
        </w:rPr>
        <w:t>remote work</w:t>
      </w:r>
      <w:r>
        <w:t xml:space="preserve">. </w:t>
      </w:r>
    </w:p>
    <w:p w14:paraId="032DF5AC" w14:textId="77777777" w:rsidR="006551E4" w:rsidRDefault="006551E4" w:rsidP="006551E4">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15367AD0" w14:textId="77777777" w:rsidR="006551E4" w:rsidRPr="001032A0" w:rsidRDefault="006551E4" w:rsidP="006551E4">
      <w:pPr>
        <w:rPr>
          <w:sz w:val="16"/>
        </w:rPr>
      </w:pPr>
      <w:r w:rsidRPr="001032A0">
        <w:rPr>
          <w:sz w:val="16"/>
        </w:rPr>
        <w:t xml:space="preserve">James </w:t>
      </w:r>
      <w:r w:rsidRPr="001032A0">
        <w:rPr>
          <w:rStyle w:val="StyleUnderline"/>
        </w:rPr>
        <w:t>Sherk:</w:t>
      </w:r>
      <w:r w:rsidRPr="001032A0">
        <w:rPr>
          <w:sz w:val="16"/>
        </w:rPr>
        <w:t xml:space="preserve">  I agree completely. The </w:t>
      </w:r>
      <w:r w:rsidRPr="001032A0">
        <w:rPr>
          <w:rStyle w:val="StyleUnderline"/>
          <w:highlight w:val="cyan"/>
        </w:rPr>
        <w:t xml:space="preserve">unions have </w:t>
      </w:r>
      <w:r w:rsidRPr="001032A0">
        <w:rPr>
          <w:rStyle w:val="Emphasis"/>
          <w:highlight w:val="cyan"/>
        </w:rPr>
        <w:t>tremendous</w:t>
      </w:r>
      <w:r w:rsidRPr="001032A0">
        <w:rPr>
          <w:rStyle w:val="StyleUnderline"/>
          <w:highlight w:val="cyan"/>
        </w:rPr>
        <w:t xml:space="preserve"> authority over </w:t>
      </w:r>
      <w:r w:rsidRPr="001032A0">
        <w:rPr>
          <w:rStyle w:val="Emphasis"/>
          <w:highlight w:val="cyan"/>
        </w:rPr>
        <w:t>agency op</w:t>
      </w:r>
      <w:r w:rsidRPr="001032A0">
        <w:rPr>
          <w:sz w:val="16"/>
        </w:rPr>
        <w:t>eration</w:t>
      </w:r>
      <w:r w:rsidRPr="001032A0">
        <w:rPr>
          <w:rStyle w:val="Emphasis"/>
          <w:highlight w:val="cyan"/>
        </w:rPr>
        <w:t>s</w:t>
      </w:r>
      <w:r w:rsidRPr="001032A0">
        <w:rPr>
          <w:rStyle w:val="StyleUnderline"/>
        </w:rPr>
        <w:t>. Once a</w:t>
      </w:r>
      <w:r w:rsidRPr="001032A0">
        <w:rPr>
          <w:sz w:val="16"/>
        </w:rPr>
        <w:t xml:space="preserve"> collective </w:t>
      </w:r>
      <w:r w:rsidRPr="001032A0">
        <w:rPr>
          <w:rStyle w:val="Emphasis"/>
        </w:rPr>
        <w:t>bargaining</w:t>
      </w:r>
      <w:r w:rsidRPr="001032A0">
        <w:rPr>
          <w:rStyle w:val="StyleUnderline"/>
        </w:rPr>
        <w:t xml:space="preserve"> agreement is </w:t>
      </w:r>
      <w:r w:rsidRPr="001032A0">
        <w:rPr>
          <w:rStyle w:val="Emphasis"/>
        </w:rPr>
        <w:t>entered into</w:t>
      </w:r>
      <w:r w:rsidRPr="001032A0">
        <w:rPr>
          <w:rStyle w:val="StyleUnderline"/>
        </w:rPr>
        <w:t xml:space="preserve">, the agency </w:t>
      </w:r>
      <w:r w:rsidRPr="001032A0">
        <w:rPr>
          <w:rStyle w:val="Emphasis"/>
        </w:rPr>
        <w:t>can’t change</w:t>
      </w:r>
      <w:r w:rsidRPr="001032A0">
        <w:rPr>
          <w:rStyle w:val="StyleUnderline"/>
        </w:rPr>
        <w:t xml:space="preserve"> anything</w:t>
      </w:r>
      <w:r w:rsidRPr="001032A0">
        <w:rPr>
          <w:sz w:val="16"/>
        </w:rPr>
        <w:t xml:space="preserve"> in that CBA for the life of the contract. </w:t>
      </w:r>
      <w:r w:rsidRPr="001032A0">
        <w:rPr>
          <w:rStyle w:val="StyleUnderline"/>
        </w:rPr>
        <w:t>And</w:t>
      </w:r>
      <w:r w:rsidRPr="001032A0">
        <w:rPr>
          <w:sz w:val="16"/>
        </w:rPr>
        <w:t xml:space="preserve"> in almost all cases </w:t>
      </w:r>
      <w:r w:rsidRPr="001032A0">
        <w:rPr>
          <w:rStyle w:val="StyleUnderline"/>
        </w:rPr>
        <w:t>they contain</w:t>
      </w:r>
      <w:r w:rsidRPr="001032A0">
        <w:rPr>
          <w:sz w:val="16"/>
        </w:rPr>
        <w:t xml:space="preserve"> these </w:t>
      </w:r>
      <w:r w:rsidRPr="001032A0">
        <w:rPr>
          <w:rStyle w:val="Emphasis"/>
        </w:rPr>
        <w:t>continuance clauses</w:t>
      </w:r>
      <w:r w:rsidRPr="001032A0">
        <w:rPr>
          <w:rStyle w:val="StyleUnderline"/>
        </w:rPr>
        <w:t>. So it’s</w:t>
      </w:r>
      <w:r w:rsidRPr="001032A0">
        <w:rPr>
          <w:sz w:val="16"/>
        </w:rPr>
        <w:t xml:space="preserve"> not just the life of the contract but </w:t>
      </w:r>
      <w:r w:rsidRPr="001032A0">
        <w:rPr>
          <w:rStyle w:val="StyleUnderline"/>
        </w:rPr>
        <w:t xml:space="preserve">until you negotiate </w:t>
      </w:r>
      <w:r w:rsidRPr="001032A0">
        <w:rPr>
          <w:rStyle w:val="Emphasis"/>
        </w:rPr>
        <w:t>a new one</w:t>
      </w:r>
      <w:r w:rsidRPr="001032A0">
        <w:rPr>
          <w:rStyle w:val="StyleUnderline"/>
        </w:rPr>
        <w:t>.</w:t>
      </w:r>
      <w:r w:rsidRPr="001032A0">
        <w:rPr>
          <w:sz w:val="16"/>
        </w:rPr>
        <w:t> </w:t>
      </w:r>
    </w:p>
    <w:p w14:paraId="6612414C" w14:textId="77777777" w:rsidR="006551E4" w:rsidRPr="001032A0" w:rsidRDefault="006551E4" w:rsidP="006551E4">
      <w:pPr>
        <w:rPr>
          <w:sz w:val="16"/>
        </w:rPr>
      </w:pPr>
      <w:r w:rsidRPr="001032A0">
        <w:rPr>
          <w:rStyle w:val="StyleUnderline"/>
        </w:rPr>
        <w:t xml:space="preserve">And the contract </w:t>
      </w:r>
      <w:r w:rsidRPr="001032A0">
        <w:rPr>
          <w:rStyle w:val="Emphasis"/>
        </w:rPr>
        <w:t>supersedes</w:t>
      </w:r>
      <w:r w:rsidRPr="001032A0">
        <w:rPr>
          <w:rStyle w:val="StyleUnderline"/>
        </w:rPr>
        <w:t xml:space="preserve"> presidential</w:t>
      </w:r>
      <w:r w:rsidRPr="001032A0">
        <w:rPr>
          <w:sz w:val="16"/>
        </w:rPr>
        <w:t xml:space="preserve"> executive </w:t>
      </w:r>
      <w:r w:rsidRPr="001032A0">
        <w:rPr>
          <w:rStyle w:val="StyleUnderline"/>
        </w:rPr>
        <w:t>orders</w:t>
      </w:r>
      <w:r w:rsidRPr="001032A0">
        <w:rPr>
          <w:sz w:val="16"/>
        </w:rPr>
        <w:t xml:space="preserve"> and government-wide regulations </w:t>
      </w:r>
      <w:r w:rsidRPr="001032A0">
        <w:rPr>
          <w:rStyle w:val="StyleUnderline"/>
        </w:rPr>
        <w:t xml:space="preserve">until </w:t>
      </w:r>
      <w:r w:rsidRPr="001032A0">
        <w:rPr>
          <w:rStyle w:val="Emphasis"/>
        </w:rPr>
        <w:t>it expires</w:t>
      </w:r>
      <w:r w:rsidRPr="001032A0">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655FF93E" w14:textId="77777777" w:rsidR="006551E4" w:rsidRPr="001032A0" w:rsidRDefault="006551E4" w:rsidP="006551E4">
      <w:pPr>
        <w:rPr>
          <w:sz w:val="16"/>
        </w:rPr>
      </w:pPr>
      <w:r w:rsidRPr="001032A0">
        <w:rPr>
          <w:rStyle w:val="StyleUnderline"/>
        </w:rPr>
        <w:t xml:space="preserve">You’d think that in a democracy it’s </w:t>
      </w:r>
      <w:r w:rsidRPr="001032A0">
        <w:rPr>
          <w:rStyle w:val="Emphasis"/>
        </w:rPr>
        <w:t>the people</w:t>
      </w:r>
      <w:r w:rsidRPr="001032A0">
        <w:rPr>
          <w:sz w:val="16"/>
        </w:rPr>
        <w:t xml:space="preserve"> and the elected representatives </w:t>
      </w:r>
      <w:r w:rsidRPr="001032A0">
        <w:rPr>
          <w:rStyle w:val="StyleUnderline"/>
        </w:rPr>
        <w:t>and</w:t>
      </w:r>
      <w:r w:rsidRPr="001032A0">
        <w:rPr>
          <w:sz w:val="16"/>
        </w:rPr>
        <w:t xml:space="preserve"> ultimately </w:t>
      </w:r>
      <w:r w:rsidRPr="001032A0">
        <w:rPr>
          <w:rStyle w:val="Emphasis"/>
        </w:rPr>
        <w:t>the president</w:t>
      </w:r>
      <w:r w:rsidRPr="001032A0">
        <w:rPr>
          <w:rStyle w:val="StyleUnderline"/>
        </w:rPr>
        <w:t xml:space="preserve"> who’s making those decisions</w:t>
      </w:r>
      <w:r w:rsidRPr="001032A0">
        <w:rPr>
          <w:sz w:val="16"/>
        </w:rPr>
        <w:t xml:space="preserve">, and he’s accountable. </w:t>
      </w:r>
      <w:r w:rsidRPr="001032A0">
        <w:rPr>
          <w:rStyle w:val="StyleUnderline"/>
        </w:rPr>
        <w:t xml:space="preserve">But what you </w:t>
      </w:r>
      <w:r w:rsidRPr="001032A0">
        <w:rPr>
          <w:rStyle w:val="Emphasis"/>
        </w:rPr>
        <w:t>actually</w:t>
      </w:r>
      <w:r w:rsidRPr="001032A0">
        <w:rPr>
          <w:rStyle w:val="StyleUnderline"/>
        </w:rPr>
        <w:t xml:space="preserve"> see</w:t>
      </w:r>
      <w:r w:rsidRPr="001032A0">
        <w:rPr>
          <w:sz w:val="16"/>
        </w:rPr>
        <w:t xml:space="preserve">, the reality </w:t>
      </w:r>
      <w:r w:rsidRPr="001032A0">
        <w:rPr>
          <w:rStyle w:val="StyleUnderline"/>
        </w:rPr>
        <w:t xml:space="preserve">is the </w:t>
      </w:r>
      <w:r w:rsidRPr="001032A0">
        <w:rPr>
          <w:rStyle w:val="Emphasis"/>
        </w:rPr>
        <w:t>agency officials are</w:t>
      </w:r>
      <w:r w:rsidRPr="001032A0">
        <w:rPr>
          <w:sz w:val="16"/>
        </w:rPr>
        <w:t xml:space="preserve"> saying mother, may I with the unions. And sometimes the answer is yes. Sometimes, as we’ve seen with these return-to-work directives, the answer is no. </w:t>
      </w:r>
    </w:p>
    <w:p w14:paraId="2DE9AA4C" w14:textId="77777777" w:rsidR="006551E4" w:rsidRPr="001032A0" w:rsidRDefault="006551E4" w:rsidP="006551E4">
      <w:pPr>
        <w:rPr>
          <w:sz w:val="16"/>
        </w:rPr>
      </w:pPr>
      <w:r w:rsidRPr="001032A0">
        <w:rPr>
          <w:rStyle w:val="StyleUnderline"/>
          <w:highlight w:val="cyan"/>
        </w:rPr>
        <w:t>All</w:t>
      </w:r>
      <w:r w:rsidRPr="001032A0">
        <w:rPr>
          <w:rStyle w:val="StyleUnderline"/>
        </w:rPr>
        <w:t xml:space="preserve"> the federal </w:t>
      </w:r>
      <w:r w:rsidRPr="001032A0">
        <w:rPr>
          <w:rStyle w:val="StyleUnderline"/>
          <w:highlight w:val="cyan"/>
        </w:rPr>
        <w:t>employees got to</w:t>
      </w:r>
      <w:r w:rsidRPr="001032A0">
        <w:rPr>
          <w:sz w:val="16"/>
        </w:rPr>
        <w:t xml:space="preserve"> go home and </w:t>
      </w:r>
      <w:r w:rsidRPr="001032A0">
        <w:rPr>
          <w:rStyle w:val="Emphasis"/>
          <w:highlight w:val="cyan"/>
        </w:rPr>
        <w:t>work remotely</w:t>
      </w:r>
      <w:r w:rsidRPr="001032A0">
        <w:rPr>
          <w:rStyle w:val="StyleUnderline"/>
        </w:rPr>
        <w:t xml:space="preserve"> during COVID, </w:t>
      </w:r>
      <w:r w:rsidRPr="001032A0">
        <w:rPr>
          <w:rStyle w:val="StyleUnderline"/>
          <w:highlight w:val="cyan"/>
        </w:rPr>
        <w:t>and</w:t>
      </w:r>
      <w:r w:rsidRPr="001032A0">
        <w:rPr>
          <w:rStyle w:val="StyleUnderline"/>
        </w:rPr>
        <w:t xml:space="preserve"> the </w:t>
      </w:r>
      <w:r w:rsidRPr="001032A0">
        <w:rPr>
          <w:rStyle w:val="Emphasis"/>
          <w:highlight w:val="cyan"/>
        </w:rPr>
        <w:t>unions</w:t>
      </w:r>
      <w:r w:rsidRPr="001032A0">
        <w:rPr>
          <w:rStyle w:val="StyleUnderline"/>
          <w:highlight w:val="cyan"/>
        </w:rPr>
        <w:t xml:space="preserve"> decided they</w:t>
      </w:r>
      <w:r w:rsidRPr="001032A0">
        <w:rPr>
          <w:sz w:val="16"/>
        </w:rPr>
        <w:t xml:space="preserve"> rather </w:t>
      </w:r>
      <w:r w:rsidRPr="001032A0">
        <w:rPr>
          <w:rStyle w:val="Emphasis"/>
          <w:highlight w:val="cyan"/>
        </w:rPr>
        <w:t>liked that</w:t>
      </w:r>
      <w:r w:rsidRPr="001032A0">
        <w:rPr>
          <w:sz w:val="16"/>
        </w:rPr>
        <w:t xml:space="preserve">. And so Biden has said, look, it’s safe to go back, and federal employees are going back in the office. His chief of staff thinks </w:t>
      </w:r>
      <w:r w:rsidRPr="001032A0">
        <w:rPr>
          <w:rStyle w:val="StyleUnderline"/>
          <w:highlight w:val="cyan"/>
        </w:rPr>
        <w:t>it’s</w:t>
      </w:r>
      <w:r w:rsidRPr="001032A0">
        <w:rPr>
          <w:rStyle w:val="StyleUnderline"/>
        </w:rPr>
        <w:t xml:space="preserve"> </w:t>
      </w:r>
      <w:r w:rsidRPr="001032A0">
        <w:rPr>
          <w:rStyle w:val="Emphasis"/>
        </w:rPr>
        <w:t xml:space="preserve">incredibly </w:t>
      </w:r>
      <w:r w:rsidRPr="001032A0">
        <w:rPr>
          <w:rStyle w:val="Emphasis"/>
          <w:highlight w:val="cyan"/>
        </w:rPr>
        <w:t>important</w:t>
      </w:r>
      <w:r w:rsidRPr="001032A0">
        <w:rPr>
          <w:rStyle w:val="StyleUnderline"/>
          <w:highlight w:val="cyan"/>
        </w:rPr>
        <w:t xml:space="preserve"> to have</w:t>
      </w:r>
      <w:r w:rsidRPr="001032A0">
        <w:rPr>
          <w:rStyle w:val="StyleUnderline"/>
        </w:rPr>
        <w:t xml:space="preserve"> </w:t>
      </w:r>
      <w:r w:rsidRPr="001032A0">
        <w:rPr>
          <w:rStyle w:val="Emphasis"/>
        </w:rPr>
        <w:t xml:space="preserve">federal </w:t>
      </w:r>
      <w:r w:rsidRPr="001032A0">
        <w:rPr>
          <w:rStyle w:val="Emphasis"/>
          <w:highlight w:val="cyan"/>
        </w:rPr>
        <w:t>employees</w:t>
      </w:r>
      <w:r w:rsidRPr="001032A0">
        <w:rPr>
          <w:rStyle w:val="StyleUnderline"/>
        </w:rPr>
        <w:t xml:space="preserve"> back </w:t>
      </w:r>
      <w:r w:rsidRPr="001032A0">
        <w:rPr>
          <w:rStyle w:val="StyleUnderline"/>
          <w:highlight w:val="cyan"/>
        </w:rPr>
        <w:t>in the office</w:t>
      </w:r>
      <w:r w:rsidRPr="001032A0">
        <w:rPr>
          <w:rStyle w:val="StyleUnderline"/>
        </w:rPr>
        <w:t xml:space="preserve"> because </w:t>
      </w:r>
      <w:r w:rsidRPr="001032A0">
        <w:rPr>
          <w:rStyle w:val="StyleUnderline"/>
          <w:highlight w:val="cyan"/>
        </w:rPr>
        <w:t>you need</w:t>
      </w:r>
      <w:r w:rsidRPr="001032A0">
        <w:rPr>
          <w:sz w:val="16"/>
        </w:rPr>
        <w:t xml:space="preserve"> it to sort of have that esprit de corps and just </w:t>
      </w:r>
      <w:r w:rsidRPr="001032A0">
        <w:rPr>
          <w:rStyle w:val="StyleUnderline"/>
          <w:highlight w:val="cyan"/>
        </w:rPr>
        <w:t xml:space="preserve">those </w:t>
      </w:r>
      <w:r w:rsidRPr="001032A0">
        <w:rPr>
          <w:rStyle w:val="Emphasis"/>
          <w:highlight w:val="cyan"/>
        </w:rPr>
        <w:t>watercooler conversations</w:t>
      </w:r>
      <w:r w:rsidRPr="001032A0">
        <w:rPr>
          <w:rStyle w:val="StyleUnderline"/>
        </w:rPr>
        <w:t xml:space="preserve">, that </w:t>
      </w:r>
      <w:r w:rsidRPr="001032A0">
        <w:rPr>
          <w:rStyle w:val="Emphasis"/>
        </w:rPr>
        <w:t>camaraderie</w:t>
      </w:r>
      <w:r w:rsidRPr="001032A0">
        <w:rPr>
          <w:sz w:val="16"/>
        </w:rPr>
        <w:t xml:space="preserve">, that sort of sense of we’re together as a team, and the exchanges that will happen randomly. </w:t>
      </w:r>
      <w:r w:rsidRPr="001032A0">
        <w:rPr>
          <w:rStyle w:val="StyleUnderline"/>
        </w:rPr>
        <w:t xml:space="preserve">You </w:t>
      </w:r>
      <w:r w:rsidRPr="001032A0">
        <w:rPr>
          <w:rStyle w:val="Emphasis"/>
        </w:rPr>
        <w:t>can’t plan</w:t>
      </w:r>
      <w:r w:rsidRPr="001032A0">
        <w:rPr>
          <w:rStyle w:val="StyleUnderline"/>
        </w:rPr>
        <w:t xml:space="preserve"> for Teams call to have it</w:t>
      </w:r>
      <w:r w:rsidRPr="001032A0">
        <w:rPr>
          <w:sz w:val="16"/>
        </w:rPr>
        <w:t xml:space="preserve">, but you’ll have insights. And </w:t>
      </w:r>
      <w:r w:rsidRPr="001032A0">
        <w:rPr>
          <w:rStyle w:val="StyleUnderline"/>
        </w:rPr>
        <w:t xml:space="preserve">a lot of </w:t>
      </w:r>
      <w:r w:rsidRPr="001032A0">
        <w:rPr>
          <w:rStyle w:val="StyleUnderline"/>
          <w:highlight w:val="cyan"/>
        </w:rPr>
        <w:t xml:space="preserve">agency decisions </w:t>
      </w:r>
      <w:r w:rsidRPr="001032A0">
        <w:rPr>
          <w:rStyle w:val="Emphasis"/>
          <w:highlight w:val="cyan"/>
        </w:rPr>
        <w:t>get inspired</w:t>
      </w:r>
      <w:r w:rsidRPr="001032A0">
        <w:rPr>
          <w:rStyle w:val="StyleUnderline"/>
          <w:highlight w:val="cyan"/>
        </w:rPr>
        <w:t xml:space="preserve"> by</w:t>
      </w:r>
      <w:r w:rsidRPr="001032A0">
        <w:rPr>
          <w:rStyle w:val="StyleUnderline"/>
        </w:rPr>
        <w:t xml:space="preserve"> things like </w:t>
      </w:r>
      <w:r w:rsidRPr="001032A0">
        <w:rPr>
          <w:rStyle w:val="StyleUnderline"/>
          <w:highlight w:val="cyan"/>
        </w:rPr>
        <w:t>that</w:t>
      </w:r>
      <w:r w:rsidRPr="001032A0">
        <w:rPr>
          <w:sz w:val="16"/>
        </w:rPr>
        <w:t>, and this is a top priority for the president. </w:t>
      </w:r>
    </w:p>
    <w:p w14:paraId="7836F93A" w14:textId="77777777" w:rsidR="006551E4" w:rsidRPr="001032A0" w:rsidRDefault="006551E4" w:rsidP="006551E4">
      <w:pPr>
        <w:rPr>
          <w:sz w:val="16"/>
        </w:rPr>
      </w:pPr>
      <w:r w:rsidRPr="001032A0">
        <w:rPr>
          <w:sz w:val="16"/>
        </w:rPr>
        <w:t xml:space="preserve">He and his chief of staff have reiterated it time and again, and the </w:t>
      </w:r>
      <w:r w:rsidRPr="001032A0">
        <w:rPr>
          <w:rStyle w:val="StyleUnderline"/>
        </w:rPr>
        <w:t>office space in Washington, D.C., is still</w:t>
      </w:r>
      <w:r w:rsidRPr="001032A0">
        <w:rPr>
          <w:sz w:val="16"/>
        </w:rPr>
        <w:t xml:space="preserve"> three-quarters </w:t>
      </w:r>
      <w:r w:rsidRPr="001032A0">
        <w:rPr>
          <w:rStyle w:val="Emphasis"/>
        </w:rPr>
        <w:t>vacant</w:t>
      </w:r>
      <w:r w:rsidRPr="001032A0">
        <w:rPr>
          <w:rStyle w:val="StyleUnderline"/>
        </w:rPr>
        <w:t>. Why? Because the</w:t>
      </w:r>
      <w:r w:rsidRPr="001032A0">
        <w:rPr>
          <w:sz w:val="16"/>
        </w:rPr>
        <w:t xml:space="preserve"> federal </w:t>
      </w:r>
      <w:r w:rsidRPr="001032A0">
        <w:rPr>
          <w:rStyle w:val="Emphasis"/>
          <w:highlight w:val="cyan"/>
        </w:rPr>
        <w:t>unions</w:t>
      </w:r>
      <w:r w:rsidRPr="001032A0">
        <w:rPr>
          <w:rStyle w:val="StyleUnderline"/>
        </w:rPr>
        <w:t xml:space="preserve"> speaking for their members </w:t>
      </w:r>
      <w:r w:rsidRPr="001032A0">
        <w:rPr>
          <w:rStyle w:val="Emphasis"/>
          <w:highlight w:val="cyan"/>
        </w:rPr>
        <w:t>don’t want to go back</w:t>
      </w:r>
      <w:r w:rsidRPr="001032A0">
        <w:rPr>
          <w:sz w:val="16"/>
        </w:rPr>
        <w:t xml:space="preserve"> to the office. They like working from home. I can’t say I blame them. I understand that, but who do you think gets to make that call? Is it the elected president, or is it the union officers? </w:t>
      </w:r>
    </w:p>
    <w:p w14:paraId="70041B2E" w14:textId="77777777" w:rsidR="006551E4" w:rsidRPr="008F3ECA" w:rsidRDefault="006551E4" w:rsidP="006551E4">
      <w:pPr>
        <w:rPr>
          <w:sz w:val="16"/>
        </w:rPr>
      </w:pPr>
      <w:r w:rsidRPr="001032A0">
        <w:rPr>
          <w:sz w:val="16"/>
        </w:rPr>
        <w:t xml:space="preserve">In a democracy the answer should be pretty clear, but the actual answer, at least as it’s playing out right now, is well, you know, you’ve got to come to terms with the union leaders. And </w:t>
      </w:r>
      <w:r w:rsidRPr="001032A0">
        <w:rPr>
          <w:rStyle w:val="StyleUnderline"/>
        </w:rPr>
        <w:t>we</w:t>
      </w:r>
      <w:r w:rsidRPr="001032A0">
        <w:rPr>
          <w:sz w:val="16"/>
        </w:rPr>
        <w:t xml:space="preserve"> kind of </w:t>
      </w:r>
      <w:r w:rsidRPr="001032A0">
        <w:rPr>
          <w:rStyle w:val="StyleUnderline"/>
        </w:rPr>
        <w:t>like working from home, so</w:t>
      </w:r>
      <w:r w:rsidRPr="001032A0">
        <w:rPr>
          <w:sz w:val="16"/>
        </w:rPr>
        <w:t xml:space="preserve"> maybe </w:t>
      </w:r>
      <w:r w:rsidRPr="001032A0">
        <w:rPr>
          <w:rStyle w:val="StyleUnderline"/>
        </w:rPr>
        <w:t xml:space="preserve">we’ll agree to a </w:t>
      </w:r>
      <w:r w:rsidRPr="001032A0">
        <w:rPr>
          <w:rStyle w:val="Emphasis"/>
        </w:rPr>
        <w:t>contract</w:t>
      </w:r>
      <w:r w:rsidRPr="001032A0">
        <w:rPr>
          <w:rStyle w:val="StyleUnderline"/>
        </w:rPr>
        <w:t xml:space="preserve"> that says we </w:t>
      </w:r>
      <w:r w:rsidRPr="001032A0">
        <w:rPr>
          <w:rStyle w:val="Emphasis"/>
        </w:rPr>
        <w:t>only have</w:t>
      </w:r>
      <w:r w:rsidRPr="001032A0">
        <w:rPr>
          <w:rStyle w:val="StyleUnderline"/>
        </w:rPr>
        <w:t xml:space="preserve"> to come into the office </w:t>
      </w:r>
      <w:r w:rsidRPr="001032A0">
        <w:rPr>
          <w:rStyle w:val="Emphasis"/>
        </w:rPr>
        <w:t>once a week</w:t>
      </w:r>
      <w:r w:rsidRPr="001032A0">
        <w:rPr>
          <w:sz w:val="16"/>
        </w:rPr>
        <w:t>. But we won’t give you any more than that. </w:t>
      </w:r>
    </w:p>
    <w:p w14:paraId="6893B051" w14:textId="77777777" w:rsidR="006551E4" w:rsidRDefault="006551E4" w:rsidP="006551E4">
      <w:pPr>
        <w:pStyle w:val="Heading4"/>
      </w:pPr>
      <w:r>
        <w:t xml:space="preserve">That destroys </w:t>
      </w:r>
      <w:r w:rsidRPr="00147646">
        <w:rPr>
          <w:u w:val="single"/>
        </w:rPr>
        <w:t>federal effectiveness</w:t>
      </w:r>
      <w:r>
        <w:t xml:space="preserve">. </w:t>
      </w:r>
    </w:p>
    <w:p w14:paraId="04DFEFF7" w14:textId="77777777" w:rsidR="006551E4" w:rsidRDefault="006551E4" w:rsidP="006551E4">
      <w:r w:rsidRPr="004607FD">
        <w:rPr>
          <w:rStyle w:val="Style13ptBold"/>
        </w:rPr>
        <w:t>Comer 22</w:t>
      </w:r>
      <w:r>
        <w:t>, Representative from Kentucky, BS from Western Kentucky University (</w:t>
      </w:r>
      <w:r w:rsidRPr="00C55876">
        <w:t>James Comer</w:t>
      </w:r>
      <w:r>
        <w:t xml:space="preserve">, March 30, 2022, </w:t>
      </w:r>
      <w:r w:rsidRPr="001751F9">
        <w:rPr>
          <w:i/>
          <w:iCs/>
        </w:rPr>
        <w:t>Letter to Director Ahuja and Administrator Carnahan</w:t>
      </w:r>
      <w:r>
        <w:t xml:space="preserve">, House Committee on Oversight and Reform, </w:t>
      </w:r>
      <w:r w:rsidRPr="001751F9">
        <w:t>https://oversight.house.gov/wp-content/uploads/2022/03/Comer-Hice-Letter-on-Return-to-Workplace-033022.pdf</w:t>
      </w:r>
      <w:r>
        <w:t>)</w:t>
      </w:r>
    </w:p>
    <w:p w14:paraId="1E0596B9" w14:textId="77777777" w:rsidR="006551E4" w:rsidRPr="00147646" w:rsidRDefault="006551E4" w:rsidP="006551E4">
      <w:pPr>
        <w:rPr>
          <w:sz w:val="16"/>
        </w:rPr>
      </w:pPr>
      <w:r w:rsidRPr="001F3DEE">
        <w:rPr>
          <w:rStyle w:val="StyleUnderline"/>
          <w:highlight w:val="cyan"/>
        </w:rPr>
        <w:t>It is</w:t>
      </w:r>
      <w:r w:rsidRPr="004607FD">
        <w:rPr>
          <w:rStyle w:val="StyleUnderline"/>
        </w:rPr>
        <w:t xml:space="preserve"> </w:t>
      </w:r>
      <w:r w:rsidRPr="004607FD">
        <w:rPr>
          <w:rStyle w:val="Emphasis"/>
        </w:rPr>
        <w:t xml:space="preserve">long </w:t>
      </w:r>
      <w:r w:rsidRPr="001F3DEE">
        <w:rPr>
          <w:rStyle w:val="Emphasis"/>
          <w:highlight w:val="cyan"/>
        </w:rPr>
        <w:t>overdue</w:t>
      </w:r>
      <w:r w:rsidRPr="001F3DEE">
        <w:rPr>
          <w:rStyle w:val="StyleUnderline"/>
          <w:highlight w:val="cyan"/>
        </w:rPr>
        <w:t xml:space="preserve"> for the federal workforce </w:t>
      </w:r>
      <w:r w:rsidRPr="001F3DEE">
        <w:rPr>
          <w:rStyle w:val="Emphasis"/>
          <w:highlight w:val="cyan"/>
        </w:rPr>
        <w:t>to return</w:t>
      </w:r>
      <w:r w:rsidRPr="004607FD">
        <w:rPr>
          <w:rStyle w:val="Emphasis"/>
        </w:rPr>
        <w:t xml:space="preserve"> to work</w:t>
      </w:r>
      <w:r w:rsidRPr="004607FD">
        <w:rPr>
          <w:sz w:val="16"/>
        </w:rPr>
        <w:t xml:space="preserve"> at their duty stations. We have repeatedly urged the Administration to bring federal employees back </w:t>
      </w:r>
      <w:r w:rsidRPr="004607FD">
        <w:rPr>
          <w:rStyle w:val="StyleUnderline"/>
        </w:rPr>
        <w:t>as soon as possible</w:t>
      </w:r>
      <w:r w:rsidRPr="004607FD">
        <w:rPr>
          <w:sz w:val="16"/>
        </w:rPr>
        <w:t xml:space="preserve">.4 </w:t>
      </w:r>
      <w:r w:rsidRPr="001F3DEE">
        <w:rPr>
          <w:rStyle w:val="Emphasis"/>
          <w:highlight w:val="cyan"/>
        </w:rPr>
        <w:t>Every day</w:t>
      </w:r>
      <w:r w:rsidRPr="001F3DEE">
        <w:rPr>
          <w:rStyle w:val="StyleUnderline"/>
          <w:highlight w:val="cyan"/>
        </w:rPr>
        <w:t xml:space="preserve"> Americans wait for</w:t>
      </w:r>
      <w:r w:rsidRPr="004607FD">
        <w:rPr>
          <w:rStyle w:val="StyleUnderline"/>
        </w:rPr>
        <w:t xml:space="preserve"> that </w:t>
      </w:r>
      <w:r w:rsidRPr="001F3DEE">
        <w:rPr>
          <w:rStyle w:val="Emphasis"/>
          <w:highlight w:val="cyan"/>
        </w:rPr>
        <w:t>return</w:t>
      </w:r>
      <w:r w:rsidRPr="001F3DEE">
        <w:rPr>
          <w:rStyle w:val="StyleUnderline"/>
          <w:highlight w:val="cyan"/>
        </w:rPr>
        <w:t xml:space="preserve"> is another day they suffer </w:t>
      </w:r>
      <w:r w:rsidRPr="001F3DEE">
        <w:rPr>
          <w:rStyle w:val="Emphasis"/>
          <w:highlight w:val="cyan"/>
        </w:rPr>
        <w:t>underperforming</w:t>
      </w:r>
      <w:r w:rsidRPr="001F3DEE">
        <w:rPr>
          <w:rStyle w:val="StyleUnderline"/>
          <w:highlight w:val="cyan"/>
        </w:rPr>
        <w:t xml:space="preserve">, inefficient </w:t>
      </w:r>
      <w:r w:rsidRPr="001F3DEE">
        <w:rPr>
          <w:rStyle w:val="Emphasis"/>
          <w:highlight w:val="cyan"/>
        </w:rPr>
        <w:t>services</w:t>
      </w:r>
      <w:r w:rsidRPr="004607FD">
        <w:rPr>
          <w:rStyle w:val="StyleUnderline"/>
        </w:rPr>
        <w:t xml:space="preserve"> from federal workers</w:t>
      </w:r>
      <w:r w:rsidRPr="004607FD">
        <w:rPr>
          <w:sz w:val="16"/>
        </w:rPr>
        <w:t xml:space="preserve"> not at their offices.5 It is also </w:t>
      </w:r>
      <w:r w:rsidRPr="004607FD">
        <w:rPr>
          <w:rStyle w:val="StyleUnderline"/>
        </w:rPr>
        <w:t>another day</w:t>
      </w:r>
      <w:r w:rsidRPr="004607FD">
        <w:rPr>
          <w:sz w:val="16"/>
        </w:rPr>
        <w:t xml:space="preserve"> taxpayer </w:t>
      </w:r>
      <w:r w:rsidRPr="001F3DEE">
        <w:rPr>
          <w:rStyle w:val="StyleUnderline"/>
          <w:highlight w:val="cyan"/>
        </w:rPr>
        <w:t xml:space="preserve">funds </w:t>
      </w:r>
      <w:r w:rsidRPr="001F3DEE">
        <w:rPr>
          <w:rStyle w:val="Emphasis"/>
          <w:highlight w:val="cyan"/>
        </w:rPr>
        <w:t>are wasted</w:t>
      </w:r>
      <w:r w:rsidRPr="001F3DEE">
        <w:rPr>
          <w:rStyle w:val="StyleUnderline"/>
          <w:highlight w:val="cyan"/>
        </w:rPr>
        <w:t xml:space="preserve"> on unoccupied</w:t>
      </w:r>
      <w:r w:rsidRPr="004607FD">
        <w:rPr>
          <w:rStyle w:val="StyleUnderline"/>
        </w:rPr>
        <w:t xml:space="preserve"> </w:t>
      </w:r>
      <w:r w:rsidRPr="004607FD">
        <w:rPr>
          <w:rStyle w:val="Emphasis"/>
        </w:rPr>
        <w:t xml:space="preserve">federal office </w:t>
      </w:r>
      <w:r w:rsidRPr="001F3DEE">
        <w:rPr>
          <w:rStyle w:val="Emphasis"/>
          <w:highlight w:val="cyan"/>
        </w:rPr>
        <w:t>space</w:t>
      </w:r>
      <w:r w:rsidRPr="004607FD">
        <w:rPr>
          <w:sz w:val="16"/>
        </w:rPr>
        <w:t xml:space="preserve">. The high cost of excess federal real property holdings has been a long-standing problem.6 It can only have been exacerbated by the broad under-utilization of federal real property during </w:t>
      </w:r>
      <w:r w:rsidRPr="004607FD">
        <w:rPr>
          <w:rStyle w:val="StyleUnderline"/>
        </w:rPr>
        <w:t>the</w:t>
      </w:r>
      <w:r w:rsidRPr="004607FD">
        <w:rPr>
          <w:sz w:val="16"/>
        </w:rPr>
        <w:t xml:space="preserve"> pandemic </w:t>
      </w:r>
      <w:r w:rsidRPr="004607FD">
        <w:rPr>
          <w:rStyle w:val="StyleUnderline"/>
        </w:rPr>
        <w:t xml:space="preserve">expansion of </w:t>
      </w:r>
      <w:r w:rsidRPr="001F3DEE">
        <w:rPr>
          <w:rStyle w:val="Emphasis"/>
          <w:highlight w:val="cyan"/>
        </w:rPr>
        <w:t>telework</w:t>
      </w:r>
      <w:r w:rsidRPr="004607FD">
        <w:rPr>
          <w:rStyle w:val="StyleUnderline"/>
        </w:rPr>
        <w:t xml:space="preserve"> and </w:t>
      </w:r>
      <w:r w:rsidRPr="004607FD">
        <w:rPr>
          <w:rStyle w:val="Emphasis"/>
        </w:rPr>
        <w:t>remote work</w:t>
      </w:r>
      <w:r w:rsidRPr="004607FD">
        <w:rPr>
          <w:sz w:val="16"/>
        </w:rPr>
        <w:t xml:space="preserve">. It </w:t>
      </w:r>
      <w:r w:rsidRPr="001F3DEE">
        <w:rPr>
          <w:rStyle w:val="StyleUnderline"/>
          <w:highlight w:val="cyan"/>
        </w:rPr>
        <w:t>must be</w:t>
      </w:r>
      <w:r w:rsidRPr="004607FD">
        <w:rPr>
          <w:rStyle w:val="StyleUnderline"/>
        </w:rPr>
        <w:t xml:space="preserve"> brought </w:t>
      </w:r>
      <w:r w:rsidRPr="001F3DEE">
        <w:rPr>
          <w:rStyle w:val="Emphasis"/>
          <w:highlight w:val="cyan"/>
        </w:rPr>
        <w:t>under control</w:t>
      </w:r>
      <w:r w:rsidRPr="004607FD">
        <w:rPr>
          <w:sz w:val="16"/>
        </w:rPr>
        <w:t>—not worsened by further delay in returning federal employees to in-person work.</w:t>
      </w:r>
    </w:p>
    <w:p w14:paraId="6EBAF137" w14:textId="77777777" w:rsidR="006551E4" w:rsidRPr="00EA4765" w:rsidRDefault="006551E4" w:rsidP="006551E4">
      <w:pPr>
        <w:pStyle w:val="Heading3"/>
      </w:pPr>
      <w:r>
        <w:t>AT: Employee Pride---2NC</w:t>
      </w:r>
    </w:p>
    <w:p w14:paraId="14C4ACEA" w14:textId="77777777" w:rsidR="006551E4" w:rsidRDefault="006551E4" w:rsidP="006551E4">
      <w:pPr>
        <w:pStyle w:val="Heading4"/>
      </w:pP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which turns morale. </w:t>
      </w:r>
    </w:p>
    <w:p w14:paraId="582A5011" w14:textId="77777777" w:rsidR="006551E4" w:rsidRPr="00C37FBC" w:rsidRDefault="006551E4" w:rsidP="006551E4">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6A4E8BD1" w14:textId="77777777" w:rsidR="006551E4" w:rsidRPr="001C572F" w:rsidRDefault="006551E4" w:rsidP="006551E4">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 </w:t>
      </w:r>
      <w:r w:rsidRPr="001C572F">
        <w:rPr>
          <w:rStyle w:val="StyleUnderline"/>
          <w:highlight w:val="cyan"/>
        </w:rPr>
        <w:t>does</w:t>
      </w:r>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6256C37D" w14:textId="77777777" w:rsidR="006551E4" w:rsidRPr="00D74816" w:rsidRDefault="006551E4" w:rsidP="006551E4">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have to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to </w:t>
      </w:r>
      <w:r w:rsidRPr="001C572F">
        <w:rPr>
          <w:rStyle w:val="Emphasis"/>
          <w:highlight w:val="cyan"/>
        </w:rPr>
        <w:t>knock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35968833" w14:textId="77777777" w:rsidR="006551E4" w:rsidRDefault="006551E4" w:rsidP="006551E4">
      <w:pPr>
        <w:pStyle w:val="Heading4"/>
      </w:pPr>
      <w:r>
        <w:t xml:space="preserve">Multi-decadal </w:t>
      </w:r>
      <w:r w:rsidRPr="00D74816">
        <w:rPr>
          <w:u w:val="single"/>
        </w:rPr>
        <w:t>data proves</w:t>
      </w:r>
      <w:r>
        <w:t xml:space="preserve">. </w:t>
      </w:r>
    </w:p>
    <w:p w14:paraId="6AF3D4AE" w14:textId="77777777" w:rsidR="006551E4" w:rsidRPr="00266313" w:rsidRDefault="006551E4" w:rsidP="006551E4">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27331458" w14:textId="77777777" w:rsidR="006551E4" w:rsidRPr="00266313" w:rsidRDefault="006551E4" w:rsidP="006551E4">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6DA034A1" w14:textId="77777777" w:rsidR="006551E4" w:rsidRPr="00266313" w:rsidRDefault="006551E4" w:rsidP="006551E4">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360FFB53" w14:textId="77777777" w:rsidR="006551E4" w:rsidRPr="00266313" w:rsidRDefault="006551E4" w:rsidP="006551E4">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1E297C4A" w14:textId="77777777" w:rsidR="006551E4" w:rsidRPr="00266313" w:rsidRDefault="006551E4" w:rsidP="006551E4">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3891F441" w14:textId="77777777" w:rsidR="006551E4" w:rsidRPr="00266313" w:rsidRDefault="006551E4" w:rsidP="006551E4">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5254457E" w14:textId="77777777" w:rsidR="006551E4" w:rsidRPr="00266313" w:rsidRDefault="006551E4" w:rsidP="006551E4">
      <w:pPr>
        <w:rPr>
          <w:sz w:val="16"/>
        </w:rPr>
      </w:pPr>
      <w:r w:rsidRPr="00266313">
        <w:rPr>
          <w:sz w:val="16"/>
        </w:rPr>
        <w:t>The bias is also stronger in the highest reaches of the civil service, with Democrats amounting to 63% of top-level federal career executives.</w:t>
      </w:r>
    </w:p>
    <w:p w14:paraId="05FAD17D" w14:textId="77777777" w:rsidR="006551E4" w:rsidRPr="00266313" w:rsidRDefault="006551E4" w:rsidP="006551E4">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02434C4E" w14:textId="77777777" w:rsidR="006551E4" w:rsidRPr="00266313" w:rsidRDefault="006551E4" w:rsidP="006551E4">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6AD30009" w14:textId="77777777" w:rsidR="006551E4" w:rsidRPr="00266313" w:rsidRDefault="006551E4" w:rsidP="006551E4">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3BB53FD9" w14:textId="77777777" w:rsidR="006551E4" w:rsidRPr="00266313" w:rsidRDefault="006551E4" w:rsidP="006551E4">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335F4BDD" w14:textId="77777777" w:rsidR="006551E4" w:rsidRPr="00266313" w:rsidRDefault="006551E4" w:rsidP="006551E4">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69EE2391" w14:textId="77777777" w:rsidR="006551E4" w:rsidRPr="00266313" w:rsidRDefault="006551E4" w:rsidP="006551E4">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6FD75A0C" w14:textId="77777777" w:rsidR="006551E4" w:rsidRPr="00266313" w:rsidRDefault="006551E4" w:rsidP="006551E4">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27456801" w14:textId="77777777" w:rsidR="006551E4" w:rsidRDefault="006551E4" w:rsidP="006551E4">
      <w:pPr>
        <w:pStyle w:val="Heading3"/>
      </w:pPr>
      <w:r>
        <w:t>AT: Link D---2NC</w:t>
      </w:r>
    </w:p>
    <w:p w14:paraId="2CB3B41F" w14:textId="77777777" w:rsidR="006551E4" w:rsidRDefault="006551E4" w:rsidP="006551E4">
      <w:pPr>
        <w:pStyle w:val="Heading4"/>
      </w:pPr>
      <w:r>
        <w:t>Defense is wrong:</w:t>
      </w:r>
    </w:p>
    <w:p w14:paraId="0511E73A" w14:textId="77777777" w:rsidR="006551E4" w:rsidRDefault="006551E4" w:rsidP="006551E4">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1AE04702" w14:textId="77777777" w:rsidR="006551E4" w:rsidRPr="00D93EDC" w:rsidRDefault="006551E4" w:rsidP="006551E4">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2910CE47" w14:textId="77777777" w:rsidR="006551E4" w:rsidRPr="00886921" w:rsidRDefault="006551E4" w:rsidP="006551E4">
      <w:pPr>
        <w:rPr>
          <w:sz w:val="16"/>
        </w:rPr>
      </w:pPr>
      <w:r w:rsidRPr="00886921">
        <w:rPr>
          <w:sz w:val="16"/>
        </w:rPr>
        <w:t xml:space="preserve">James </w:t>
      </w:r>
      <w:r w:rsidRPr="00886921">
        <w:rPr>
          <w:rStyle w:val="StyleUnderline"/>
        </w:rPr>
        <w:t>Sherk:</w:t>
      </w:r>
      <w:r w:rsidRPr="00886921">
        <w:rPr>
          <w:sz w:val="16"/>
        </w:rPr>
        <w:t xml:space="preserve">  Okay. So litigation is great insofar as it goes. It seems like at least from what I’ve seen at the federal level if you had a federal version of the gift clause, the </w:t>
      </w:r>
      <w:r w:rsidRPr="00886921">
        <w:rPr>
          <w:rStyle w:val="Emphasis"/>
          <w:highlight w:val="cyan"/>
        </w:rPr>
        <w:t>official time</w:t>
      </w:r>
      <w:r w:rsidRPr="00886921">
        <w:rPr>
          <w:sz w:val="16"/>
        </w:rPr>
        <w:t xml:space="preserve"> would surely qualify. Right? This </w:t>
      </w:r>
      <w:r w:rsidRPr="00886921">
        <w:rPr>
          <w:rStyle w:val="StyleUnderline"/>
          <w:highlight w:val="cyan"/>
        </w:rPr>
        <w:t>is</w:t>
      </w:r>
      <w:r w:rsidRPr="00886921">
        <w:rPr>
          <w:rStyle w:val="StyleUnderline"/>
        </w:rPr>
        <w:t xml:space="preserve"> just </w:t>
      </w:r>
      <w:r w:rsidRPr="00886921">
        <w:rPr>
          <w:rStyle w:val="Emphasis"/>
          <w:highlight w:val="cyan"/>
        </w:rPr>
        <w:t>a gift</w:t>
      </w:r>
      <w:r w:rsidRPr="00886921">
        <w:rPr>
          <w:rStyle w:val="StyleUnderline"/>
          <w:highlight w:val="cyan"/>
        </w:rPr>
        <w:t xml:space="preserve"> to</w:t>
      </w:r>
      <w:r w:rsidRPr="00886921">
        <w:rPr>
          <w:rStyle w:val="StyleUnderline"/>
        </w:rPr>
        <w:t xml:space="preserve"> the </w:t>
      </w:r>
      <w:r w:rsidRPr="00886921">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886921">
        <w:rPr>
          <w:rStyle w:val="StyleUnderline"/>
          <w:highlight w:val="cyan"/>
        </w:rPr>
        <w:t>they’re using</w:t>
      </w:r>
      <w:r w:rsidRPr="00886921">
        <w:rPr>
          <w:rStyle w:val="StyleUnderline"/>
        </w:rPr>
        <w:t xml:space="preserve"> it </w:t>
      </w:r>
      <w:r w:rsidRPr="00886921">
        <w:rPr>
          <w:rStyle w:val="StyleUnderline"/>
          <w:highlight w:val="cyan"/>
        </w:rPr>
        <w:t>for things</w:t>
      </w:r>
      <w:r w:rsidRPr="00886921">
        <w:rPr>
          <w:rStyle w:val="StyleUnderline"/>
        </w:rPr>
        <w:t xml:space="preserve"> that are </w:t>
      </w:r>
      <w:r w:rsidRPr="00886921">
        <w:rPr>
          <w:rStyle w:val="Emphasis"/>
        </w:rPr>
        <w:t xml:space="preserve">completely </w:t>
      </w:r>
      <w:r w:rsidRPr="00886921">
        <w:rPr>
          <w:rStyle w:val="Emphasis"/>
          <w:highlight w:val="cyan"/>
        </w:rPr>
        <w:t>antithetical</w:t>
      </w:r>
      <w:r w:rsidRPr="00886921">
        <w:rPr>
          <w:rStyle w:val="StyleUnderline"/>
          <w:highlight w:val="cyan"/>
        </w:rPr>
        <w:t xml:space="preserve"> to</w:t>
      </w:r>
      <w:r w:rsidRPr="00886921">
        <w:rPr>
          <w:rStyle w:val="StyleUnderline"/>
        </w:rPr>
        <w:t xml:space="preserve"> the </w:t>
      </w:r>
      <w:r w:rsidRPr="00886921">
        <w:rPr>
          <w:rStyle w:val="Emphasis"/>
        </w:rPr>
        <w:t xml:space="preserve">efficient </w:t>
      </w:r>
      <w:r w:rsidRPr="00886921">
        <w:rPr>
          <w:rStyle w:val="Emphasis"/>
          <w:highlight w:val="cyan"/>
        </w:rPr>
        <w:t>operations</w:t>
      </w:r>
      <w:r w:rsidRPr="00886921">
        <w:rPr>
          <w:rStyle w:val="StyleUnderline"/>
          <w:highlight w:val="cyan"/>
        </w:rPr>
        <w:t xml:space="preserve"> of the agency</w:t>
      </w:r>
      <w:r w:rsidRPr="00886921">
        <w:rPr>
          <w:rStyle w:val="StyleUnderline"/>
        </w:rPr>
        <w:t>.</w:t>
      </w:r>
      <w:r w:rsidRPr="00886921">
        <w:rPr>
          <w:sz w:val="16"/>
        </w:rPr>
        <w:t> </w:t>
      </w:r>
    </w:p>
    <w:p w14:paraId="04C63644" w14:textId="77777777" w:rsidR="006551E4" w:rsidRPr="00886921" w:rsidRDefault="006551E4" w:rsidP="006551E4">
      <w:pPr>
        <w:rPr>
          <w:sz w:val="16"/>
        </w:rPr>
      </w:pPr>
      <w:r w:rsidRPr="00886921">
        <w:rPr>
          <w:sz w:val="16"/>
        </w:rPr>
        <w:t xml:space="preserve">One of the things the </w:t>
      </w:r>
      <w:r w:rsidRPr="00886921">
        <w:rPr>
          <w:rStyle w:val="StyleUnderline"/>
          <w:highlight w:val="cyan"/>
        </w:rPr>
        <w:t>unions</w:t>
      </w:r>
      <w:r w:rsidRPr="00886921">
        <w:rPr>
          <w:sz w:val="16"/>
        </w:rPr>
        <w:t xml:space="preserve"> — you typically </w:t>
      </w:r>
      <w:r w:rsidRPr="00886921">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886921">
        <w:rPr>
          <w:rStyle w:val="StyleUnderline"/>
          <w:highlight w:val="cyan"/>
        </w:rPr>
        <w:t xml:space="preserve">to </w:t>
      </w:r>
      <w:r w:rsidRPr="00886921">
        <w:rPr>
          <w:rStyle w:val="Emphasis"/>
          <w:highlight w:val="cyan"/>
        </w:rPr>
        <w:t>go to Congress</w:t>
      </w:r>
      <w:r w:rsidRPr="00886921">
        <w:rPr>
          <w:rStyle w:val="StyleUnderline"/>
          <w:highlight w:val="cyan"/>
        </w:rPr>
        <w:t xml:space="preserve"> and lobby for</w:t>
      </w:r>
      <w:r w:rsidRPr="00886921">
        <w:rPr>
          <w:rStyle w:val="StyleUnderline"/>
        </w:rPr>
        <w:t xml:space="preserve"> their preferred </w:t>
      </w:r>
      <w:r w:rsidRPr="00886921">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886921">
        <w:rPr>
          <w:rStyle w:val="Emphasis"/>
          <w:highlight w:val="cyan"/>
        </w:rPr>
        <w:t>not</w:t>
      </w:r>
      <w:r w:rsidRPr="00886921">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886921">
        <w:rPr>
          <w:rStyle w:val="Emphasis"/>
          <w:highlight w:val="cyan"/>
        </w:rPr>
        <w:t>government</w:t>
      </w:r>
      <w:r w:rsidRPr="00886921">
        <w:rPr>
          <w:sz w:val="16"/>
        </w:rPr>
        <w:t xml:space="preserve">. Another thing that </w:t>
      </w:r>
      <w:r w:rsidRPr="00886921">
        <w:rPr>
          <w:rStyle w:val="StyleUnderline"/>
          <w:highlight w:val="cyan"/>
        </w:rPr>
        <w:t>they’ll</w:t>
      </w:r>
      <w:r w:rsidRPr="00886921">
        <w:rPr>
          <w:sz w:val="16"/>
        </w:rPr>
        <w:t xml:space="preserve"> do at the federal level is </w:t>
      </w:r>
      <w:r w:rsidRPr="00886921">
        <w:rPr>
          <w:rStyle w:val="StyleUnderline"/>
          <w:highlight w:val="cyan"/>
        </w:rPr>
        <w:t>use</w:t>
      </w:r>
      <w:r w:rsidRPr="00886921">
        <w:rPr>
          <w:rStyle w:val="StyleUnderline"/>
        </w:rPr>
        <w:t xml:space="preserve"> of </w:t>
      </w:r>
      <w:r w:rsidRPr="00886921">
        <w:rPr>
          <w:rStyle w:val="Emphasis"/>
          <w:highlight w:val="cyan"/>
        </w:rPr>
        <w:t>grievances</w:t>
      </w:r>
      <w:r w:rsidRPr="00886921">
        <w:rPr>
          <w:sz w:val="16"/>
        </w:rPr>
        <w:t xml:space="preserve">. And so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886921">
        <w:rPr>
          <w:rStyle w:val="StyleUnderline"/>
          <w:highlight w:val="cyan"/>
        </w:rPr>
        <w:t>over</w:t>
      </w:r>
      <w:r w:rsidRPr="00886921">
        <w:rPr>
          <w:rStyle w:val="StyleUnderline"/>
        </w:rPr>
        <w:t xml:space="preserve"> </w:t>
      </w:r>
      <w:r w:rsidRPr="00886921">
        <w:rPr>
          <w:rStyle w:val="Emphasis"/>
          <w:sz w:val="32"/>
        </w:rPr>
        <w:t xml:space="preserve">just </w:t>
      </w:r>
      <w:r w:rsidRPr="00886921">
        <w:rPr>
          <w:rStyle w:val="Emphasis"/>
          <w:sz w:val="32"/>
          <w:highlight w:val="cyan"/>
        </w:rPr>
        <w:t>Mickey</w:t>
      </w:r>
      <w:r w:rsidRPr="00886921">
        <w:rPr>
          <w:rStyle w:val="Emphasis"/>
          <w:sz w:val="32"/>
        </w:rPr>
        <w:t xml:space="preserve"> Mouse </w:t>
      </w:r>
      <w:r w:rsidRPr="00886921">
        <w:rPr>
          <w:rStyle w:val="Emphasis"/>
          <w:sz w:val="32"/>
          <w:highlight w:val="cyan"/>
        </w:rPr>
        <w:t>stuff</w:t>
      </w:r>
      <w:r w:rsidRPr="00886921">
        <w:rPr>
          <w:rStyle w:val="StyleUnderline"/>
          <w:highlight w:val="cyan"/>
        </w:rPr>
        <w:t xml:space="preserve"> where</w:t>
      </w:r>
      <w:r w:rsidRPr="00886921">
        <w:rPr>
          <w:rStyle w:val="StyleUnderline"/>
        </w:rPr>
        <w:t xml:space="preserve"> the </w:t>
      </w:r>
      <w:r w:rsidRPr="00886921">
        <w:rPr>
          <w:rStyle w:val="Emphasis"/>
          <w:highlight w:val="cyan"/>
        </w:rPr>
        <w:t>arbitrators</w:t>
      </w:r>
      <w:r w:rsidRPr="00886921">
        <w:rPr>
          <w:sz w:val="16"/>
        </w:rPr>
        <w:t xml:space="preserve"> or in some cases the Federal Labor Relations Authority </w:t>
      </w:r>
      <w:r w:rsidRPr="00886921">
        <w:rPr>
          <w:rStyle w:val="StyleUnderline"/>
          <w:highlight w:val="cyan"/>
        </w:rPr>
        <w:t xml:space="preserve">just </w:t>
      </w:r>
      <w:r w:rsidRPr="00886921">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431C7238" w14:textId="77777777" w:rsidR="006551E4" w:rsidRPr="00886921" w:rsidRDefault="006551E4" w:rsidP="006551E4">
      <w:pPr>
        <w:rPr>
          <w:sz w:val="16"/>
        </w:rPr>
      </w:pPr>
      <w:r w:rsidRPr="00886921">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3556ABEE" w14:textId="77777777" w:rsidR="006551E4" w:rsidRPr="00886921" w:rsidRDefault="006551E4" w:rsidP="006551E4">
      <w:pPr>
        <w:rPr>
          <w:sz w:val="16"/>
        </w:rPr>
      </w:pPr>
      <w:r w:rsidRPr="00886921">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90E9E47" w14:textId="77777777" w:rsidR="006551E4" w:rsidRPr="00886921" w:rsidRDefault="006551E4" w:rsidP="006551E4">
      <w:pPr>
        <w:rPr>
          <w:sz w:val="16"/>
        </w:rPr>
      </w:pPr>
      <w:r w:rsidRPr="00886921">
        <w:rPr>
          <w:rStyle w:val="StyleUnderline"/>
          <w:highlight w:val="cyan"/>
        </w:rPr>
        <w:t xml:space="preserve">But </w:t>
      </w:r>
      <w:r w:rsidRPr="00886921">
        <w:rPr>
          <w:rStyle w:val="Emphasis"/>
          <w:highlight w:val="cyan"/>
        </w:rPr>
        <w:t>that process</w:t>
      </w:r>
      <w:r w:rsidRPr="00886921">
        <w:rPr>
          <w:rStyle w:val="StyleUnderline"/>
        </w:rPr>
        <w:t>, like the initial stage</w:t>
      </w:r>
      <w:r w:rsidRPr="00886921">
        <w:rPr>
          <w:sz w:val="16"/>
        </w:rPr>
        <w:t xml:space="preserve"> is everything </w:t>
      </w:r>
      <w:r w:rsidRPr="00886921">
        <w:rPr>
          <w:rStyle w:val="Emphasis"/>
          <w:highlight w:val="cyan"/>
        </w:rPr>
        <w:t>up until</w:t>
      </w:r>
      <w:r w:rsidRPr="00886921">
        <w:rPr>
          <w:rStyle w:val="StyleUnderline"/>
        </w:rPr>
        <w:t xml:space="preserve"> you bring it to </w:t>
      </w:r>
      <w:r w:rsidRPr="00886921">
        <w:rPr>
          <w:rStyle w:val="StyleUnderline"/>
          <w:highlight w:val="cyan"/>
        </w:rPr>
        <w:t xml:space="preserve">an </w:t>
      </w:r>
      <w:r w:rsidRPr="00886921">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886921">
        <w:rPr>
          <w:rStyle w:val="StyleUnderline"/>
          <w:highlight w:val="cyan"/>
        </w:rPr>
        <w:t>you’ve got</w:t>
      </w:r>
      <w:r w:rsidRPr="00886921">
        <w:rPr>
          <w:rStyle w:val="StyleUnderline"/>
        </w:rPr>
        <w:t xml:space="preserve"> these </w:t>
      </w:r>
      <w:r w:rsidRPr="00886921">
        <w:rPr>
          <w:rStyle w:val="Emphasis"/>
          <w:highlight w:val="cyan"/>
        </w:rPr>
        <w:t>exhaustive</w:t>
      </w:r>
      <w:r w:rsidRPr="00886921">
        <w:rPr>
          <w:rStyle w:val="StyleUnderline"/>
          <w:highlight w:val="cyan"/>
        </w:rPr>
        <w:t xml:space="preserve"> agency proceedings</w:t>
      </w:r>
      <w:r w:rsidRPr="00886921">
        <w:rPr>
          <w:sz w:val="16"/>
        </w:rPr>
        <w:t xml:space="preserve"> trying to resolve the grievance is all paid for, both sides of it — the </w:t>
      </w:r>
      <w:r w:rsidRPr="00886921">
        <w:rPr>
          <w:rStyle w:val="StyleUnderline"/>
          <w:highlight w:val="cyan"/>
        </w:rPr>
        <w:t xml:space="preserve">taxpayers are </w:t>
      </w:r>
      <w:r w:rsidRPr="00886921">
        <w:rPr>
          <w:rStyle w:val="Emphasis"/>
          <w:highlight w:val="cyan"/>
        </w:rPr>
        <w:t>paying</w:t>
      </w:r>
      <w:r w:rsidRPr="00886921">
        <w:rPr>
          <w:rStyle w:val="StyleUnderline"/>
          <w:highlight w:val="cyan"/>
        </w:rPr>
        <w:t xml:space="preserve"> for the </w:t>
      </w:r>
      <w:r w:rsidRPr="00886921">
        <w:rPr>
          <w:rStyle w:val="Emphasis"/>
          <w:highlight w:val="cyan"/>
        </w:rPr>
        <w:t>agency</w:t>
      </w:r>
      <w:r w:rsidRPr="00886921">
        <w:rPr>
          <w:rStyle w:val="StyleUnderline"/>
        </w:rPr>
        <w:t xml:space="preserve"> side</w:t>
      </w:r>
      <w:r w:rsidRPr="00886921">
        <w:rPr>
          <w:sz w:val="16"/>
        </w:rPr>
        <w:t xml:space="preserve"> obviously, </w:t>
      </w:r>
      <w:r w:rsidRPr="00886921">
        <w:rPr>
          <w:rStyle w:val="StyleUnderline"/>
          <w:highlight w:val="cyan"/>
        </w:rPr>
        <w:t>but</w:t>
      </w:r>
      <w:r w:rsidRPr="00886921">
        <w:rPr>
          <w:sz w:val="16"/>
        </w:rPr>
        <w:t xml:space="preserve"> they’re </w:t>
      </w:r>
      <w:r w:rsidRPr="00886921">
        <w:rPr>
          <w:rStyle w:val="StyleUnderline"/>
          <w:highlight w:val="cyan"/>
        </w:rPr>
        <w:t>also</w:t>
      </w:r>
      <w:r w:rsidRPr="00886921">
        <w:rPr>
          <w:rStyle w:val="StyleUnderline"/>
        </w:rPr>
        <w:t xml:space="preserve"> paying for </w:t>
      </w:r>
      <w:r w:rsidRPr="00886921">
        <w:rPr>
          <w:rStyle w:val="Emphasis"/>
          <w:highlight w:val="cyan"/>
        </w:rPr>
        <w:t>the union</w:t>
      </w:r>
      <w:r w:rsidRPr="00886921">
        <w:rPr>
          <w:rStyle w:val="Emphasis"/>
        </w:rPr>
        <w:t xml:space="preserve"> side</w:t>
      </w:r>
      <w:r w:rsidRPr="00886921">
        <w:rPr>
          <w:rStyle w:val="StyleUnderline"/>
        </w:rPr>
        <w:t xml:space="preserve">. </w:t>
      </w:r>
      <w:r w:rsidRPr="00886921">
        <w:rPr>
          <w:rStyle w:val="StyleUnderline"/>
          <w:highlight w:val="cyan"/>
        </w:rPr>
        <w:t>It costs</w:t>
      </w:r>
      <w:r w:rsidRPr="00886921">
        <w:rPr>
          <w:rStyle w:val="StyleUnderline"/>
        </w:rPr>
        <w:t xml:space="preserve"> them </w:t>
      </w:r>
      <w:r w:rsidRPr="00886921">
        <w:rPr>
          <w:rStyle w:val="Emphasis"/>
          <w:highlight w:val="cyan"/>
        </w:rPr>
        <w:t>nothing</w:t>
      </w:r>
      <w:r w:rsidRPr="00886921">
        <w:rPr>
          <w:sz w:val="16"/>
        </w:rPr>
        <w:t xml:space="preserve">. And </w:t>
      </w:r>
      <w:r w:rsidRPr="00886921">
        <w:rPr>
          <w:rStyle w:val="StyleUnderline"/>
          <w:highlight w:val="cyan"/>
        </w:rPr>
        <w:t>so</w:t>
      </w:r>
      <w:r w:rsidRPr="00886921">
        <w:rPr>
          <w:sz w:val="16"/>
        </w:rPr>
        <w:t xml:space="preserve"> if </w:t>
      </w:r>
      <w:r w:rsidRPr="00886921">
        <w:rPr>
          <w:rStyle w:val="StyleUnderline"/>
        </w:rPr>
        <w:t xml:space="preserve">you’ve got </w:t>
      </w:r>
      <w:r w:rsidRPr="00886921">
        <w:rPr>
          <w:rStyle w:val="StyleUnderline"/>
          <w:highlight w:val="cyan"/>
        </w:rPr>
        <w:t xml:space="preserve">a </w:t>
      </w:r>
      <w:r w:rsidRPr="00886921">
        <w:rPr>
          <w:rStyle w:val="Emphasis"/>
          <w:highlight w:val="cyan"/>
        </w:rPr>
        <w:t>union president</w:t>
      </w:r>
      <w:r w:rsidRPr="00886921">
        <w:rPr>
          <w:rStyle w:val="StyleUnderline"/>
        </w:rPr>
        <w:t xml:space="preserve"> who is </w:t>
      </w:r>
      <w:r w:rsidRPr="00886921">
        <w:rPr>
          <w:rStyle w:val="Emphasis"/>
          <w:highlight w:val="cyan"/>
        </w:rPr>
        <w:t>torqued off</w:t>
      </w:r>
      <w:r w:rsidRPr="00886921">
        <w:rPr>
          <w:rStyle w:val="StyleUnderline"/>
          <w:highlight w:val="cyan"/>
        </w:rPr>
        <w:t xml:space="preserve"> at</w:t>
      </w:r>
      <w:r w:rsidRPr="00886921">
        <w:rPr>
          <w:rStyle w:val="StyleUnderline"/>
        </w:rPr>
        <w:t xml:space="preserve"> someone at </w:t>
      </w:r>
      <w:r w:rsidRPr="00886921">
        <w:rPr>
          <w:rStyle w:val="StyleUnderline"/>
          <w:highlight w:val="cyan"/>
        </w:rPr>
        <w:t xml:space="preserve">an </w:t>
      </w:r>
      <w:r w:rsidRPr="00886921">
        <w:rPr>
          <w:rStyle w:val="Emphasis"/>
          <w:highlight w:val="cyan"/>
        </w:rPr>
        <w:t>agency</w:t>
      </w:r>
      <w:r w:rsidRPr="00886921">
        <w:rPr>
          <w:rStyle w:val="StyleUnderline"/>
        </w:rPr>
        <w:t xml:space="preserve"> and </w:t>
      </w:r>
      <w:r w:rsidRPr="00886921">
        <w:rPr>
          <w:rStyle w:val="StyleUnderline"/>
          <w:highlight w:val="cyan"/>
        </w:rPr>
        <w:t>just wants to</w:t>
      </w:r>
      <w:r w:rsidRPr="00886921">
        <w:rPr>
          <w:sz w:val="16"/>
        </w:rPr>
        <w:t xml:space="preserve"> tweak them or </w:t>
      </w:r>
      <w:r w:rsidRPr="00886921">
        <w:rPr>
          <w:rStyle w:val="Emphasis"/>
        </w:rPr>
        <w:t xml:space="preserve">basically </w:t>
      </w:r>
      <w:r w:rsidRPr="00886921">
        <w:rPr>
          <w:rStyle w:val="Emphasis"/>
          <w:highlight w:val="cyan"/>
        </w:rPr>
        <w:t>show</w:t>
      </w:r>
      <w:r w:rsidRPr="00886921">
        <w:rPr>
          <w:rStyle w:val="StyleUnderline"/>
        </w:rPr>
        <w:t xml:space="preserve"> that </w:t>
      </w:r>
      <w:r w:rsidRPr="00886921">
        <w:rPr>
          <w:rStyle w:val="StyleUnderline"/>
          <w:highlight w:val="cyan"/>
        </w:rPr>
        <w:t xml:space="preserve">he can </w:t>
      </w:r>
      <w:r w:rsidRPr="00886921">
        <w:rPr>
          <w:rStyle w:val="Emphasis"/>
          <w:highlight w:val="cyan"/>
        </w:rPr>
        <w:t>make</w:t>
      </w:r>
      <w:r w:rsidRPr="00886921">
        <w:rPr>
          <w:rStyle w:val="Emphasis"/>
        </w:rPr>
        <w:t xml:space="preserve"> their </w:t>
      </w:r>
      <w:r w:rsidRPr="00886921">
        <w:rPr>
          <w:rStyle w:val="Emphasis"/>
          <w:highlight w:val="cyan"/>
        </w:rPr>
        <w:t>life miserable</w:t>
      </w:r>
      <w:r w:rsidRPr="00886921">
        <w:rPr>
          <w:sz w:val="16"/>
        </w:rPr>
        <w:t>, he can file these complete Mickey Mouse grievances, and we are paying them to do it. It’s absolutely insane. </w:t>
      </w:r>
    </w:p>
    <w:p w14:paraId="20DAFB50" w14:textId="77777777" w:rsidR="006551E4" w:rsidRPr="00886921" w:rsidRDefault="006551E4" w:rsidP="006551E4">
      <w:pPr>
        <w:rPr>
          <w:sz w:val="16"/>
        </w:rPr>
      </w:pPr>
      <w:r w:rsidRPr="00886921">
        <w:rPr>
          <w:sz w:val="16"/>
        </w:rPr>
        <w:t xml:space="preserve">So that being the case </w:t>
      </w:r>
      <w:r w:rsidRPr="00886921">
        <w:rPr>
          <w:rStyle w:val="Emphasis"/>
          <w:highlight w:val="cyan"/>
        </w:rPr>
        <w:t>litigation</w:t>
      </w:r>
      <w:r w:rsidRPr="00886921">
        <w:rPr>
          <w:rStyle w:val="StyleUnderline"/>
          <w:highlight w:val="cyan"/>
        </w:rPr>
        <w:t xml:space="preserve"> is</w:t>
      </w:r>
      <w:r w:rsidRPr="00886921">
        <w:rPr>
          <w:sz w:val="16"/>
        </w:rPr>
        <w:t xml:space="preserve"> great, especially if you win, but it’s also a fairly </w:t>
      </w:r>
      <w:r w:rsidRPr="00886921">
        <w:rPr>
          <w:rStyle w:val="Emphasis"/>
          <w:highlight w:val="cyan"/>
        </w:rPr>
        <w:t>expensive</w:t>
      </w:r>
      <w:r w:rsidRPr="00886921">
        <w:rPr>
          <w:rStyle w:val="StyleUnderline"/>
        </w:rPr>
        <w:t xml:space="preserve"> process to </w:t>
      </w:r>
      <w:r w:rsidRPr="00886921">
        <w:rPr>
          <w:rStyle w:val="Emphasis"/>
        </w:rPr>
        <w:t xml:space="preserve">find </w:t>
      </w:r>
      <w:r w:rsidRPr="00886921">
        <w:rPr>
          <w:rStyle w:val="Emphasis"/>
          <w:highlight w:val="cyan"/>
        </w:rPr>
        <w:t>plaintiffs</w:t>
      </w:r>
      <w:r w:rsidRPr="00886921">
        <w:rPr>
          <w:rStyle w:val="StyleUnderline"/>
          <w:highlight w:val="cyan"/>
        </w:rPr>
        <w:t xml:space="preserve"> and</w:t>
      </w:r>
      <w:r w:rsidRPr="00886921">
        <w:rPr>
          <w:rStyle w:val="StyleUnderline"/>
        </w:rPr>
        <w:t xml:space="preserve"> </w:t>
      </w:r>
      <w:r w:rsidRPr="00886921">
        <w:rPr>
          <w:rStyle w:val="Emphasis"/>
        </w:rPr>
        <w:t xml:space="preserve">bring </w:t>
      </w:r>
      <w:r w:rsidRPr="00886921">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0BE7E6A9" w14:textId="77777777" w:rsidR="006551E4" w:rsidRPr="00886921" w:rsidRDefault="006551E4" w:rsidP="006551E4">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05EF1AED"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E4"/>
    <w:rsid w:val="00115F47"/>
    <w:rsid w:val="00172072"/>
    <w:rsid w:val="0018342E"/>
    <w:rsid w:val="00234E31"/>
    <w:rsid w:val="002909AB"/>
    <w:rsid w:val="002C1625"/>
    <w:rsid w:val="00397F01"/>
    <w:rsid w:val="003E3727"/>
    <w:rsid w:val="00494E98"/>
    <w:rsid w:val="00494F60"/>
    <w:rsid w:val="005A780D"/>
    <w:rsid w:val="00643ED5"/>
    <w:rsid w:val="006551E4"/>
    <w:rsid w:val="006C656C"/>
    <w:rsid w:val="007B114B"/>
    <w:rsid w:val="008B7FE3"/>
    <w:rsid w:val="009016F7"/>
    <w:rsid w:val="0091122C"/>
    <w:rsid w:val="00A575BB"/>
    <w:rsid w:val="00A93AF2"/>
    <w:rsid w:val="00B6710A"/>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B7BF"/>
  <w15:chartTrackingRefBased/>
  <w15:docId w15:val="{026F7180-6F6A-44AE-B3EF-0DC01EF0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51E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551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6551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6551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ca"/>
    <w:basedOn w:val="Normal"/>
    <w:next w:val="Normal"/>
    <w:link w:val="Heading4Char"/>
    <w:uiPriority w:val="99"/>
    <w:qFormat/>
    <w:rsid w:val="006551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51E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55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51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1E4"/>
  </w:style>
  <w:style w:type="character" w:customStyle="1" w:styleId="Heading1Char">
    <w:name w:val="Heading 1 Char"/>
    <w:aliases w:val="Pocket Char"/>
    <w:basedOn w:val="DefaultParagraphFont"/>
    <w:link w:val="Heading1"/>
    <w:rsid w:val="006551E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551E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551E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551E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551E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55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1E4"/>
    <w:rPr>
      <w:rFonts w:eastAsiaTheme="majorEastAsia" w:cstheme="majorBidi"/>
      <w:color w:val="272727" w:themeColor="text1" w:themeTint="D8"/>
    </w:rPr>
  </w:style>
  <w:style w:type="paragraph" w:styleId="Title">
    <w:name w:val="Title"/>
    <w:basedOn w:val="Normal"/>
    <w:next w:val="Normal"/>
    <w:link w:val="TitleChar"/>
    <w:uiPriority w:val="10"/>
    <w:qFormat/>
    <w:rsid w:val="0065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1E4"/>
    <w:pPr>
      <w:spacing w:before="160"/>
      <w:jc w:val="center"/>
    </w:pPr>
    <w:rPr>
      <w:i/>
      <w:iCs/>
      <w:color w:val="404040" w:themeColor="text1" w:themeTint="BF"/>
    </w:rPr>
  </w:style>
  <w:style w:type="character" w:customStyle="1" w:styleId="QuoteChar">
    <w:name w:val="Quote Char"/>
    <w:basedOn w:val="DefaultParagraphFont"/>
    <w:link w:val="Quote"/>
    <w:uiPriority w:val="29"/>
    <w:rsid w:val="006551E4"/>
    <w:rPr>
      <w:i/>
      <w:iCs/>
      <w:color w:val="404040" w:themeColor="text1" w:themeTint="BF"/>
    </w:rPr>
  </w:style>
  <w:style w:type="paragraph" w:styleId="ListParagraph">
    <w:name w:val="List Paragraph"/>
    <w:basedOn w:val="Normal"/>
    <w:uiPriority w:val="34"/>
    <w:qFormat/>
    <w:rsid w:val="006551E4"/>
    <w:pPr>
      <w:ind w:left="720"/>
      <w:contextualSpacing/>
    </w:pPr>
  </w:style>
  <w:style w:type="character" w:styleId="IntenseEmphasis">
    <w:name w:val="Intense Emphasis"/>
    <w:basedOn w:val="DefaultParagraphFont"/>
    <w:uiPriority w:val="21"/>
    <w:qFormat/>
    <w:rsid w:val="006551E4"/>
    <w:rPr>
      <w:i/>
      <w:iCs/>
      <w:color w:val="0F4761" w:themeColor="accent1" w:themeShade="BF"/>
    </w:rPr>
  </w:style>
  <w:style w:type="paragraph" w:styleId="IntenseQuote">
    <w:name w:val="Intense Quote"/>
    <w:basedOn w:val="Normal"/>
    <w:next w:val="Normal"/>
    <w:link w:val="IntenseQuoteChar"/>
    <w:uiPriority w:val="30"/>
    <w:qFormat/>
    <w:rsid w:val="0065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1E4"/>
    <w:rPr>
      <w:i/>
      <w:iCs/>
      <w:color w:val="0F4761" w:themeColor="accent1" w:themeShade="BF"/>
    </w:rPr>
  </w:style>
  <w:style w:type="character" w:styleId="IntenseReference">
    <w:name w:val="Intense Reference"/>
    <w:basedOn w:val="DefaultParagraphFont"/>
    <w:uiPriority w:val="32"/>
    <w:qFormat/>
    <w:rsid w:val="006551E4"/>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551E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51E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51E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551E4"/>
    <w:rPr>
      <w:b w:val="0"/>
      <w:sz w:val="22"/>
      <w:u w:val="single"/>
    </w:rPr>
  </w:style>
  <w:style w:type="character" w:styleId="Strong">
    <w:name w:val="Strong"/>
    <w:basedOn w:val="DefaultParagraphFont"/>
    <w:uiPriority w:val="22"/>
    <w:qFormat/>
    <w:rsid w:val="006551E4"/>
    <w:rPr>
      <w:b/>
      <w:bCs/>
    </w:rPr>
  </w:style>
  <w:style w:type="character" w:styleId="BookTitle">
    <w:name w:val="Book Title"/>
    <w:basedOn w:val="DefaultParagraphFont"/>
    <w:uiPriority w:val="33"/>
    <w:qFormat/>
    <w:rsid w:val="006551E4"/>
    <w:rPr>
      <w:b/>
      <w:bCs/>
      <w:i/>
      <w:iCs/>
      <w:spacing w:val="5"/>
    </w:rPr>
  </w:style>
  <w:style w:type="numbering" w:styleId="111111">
    <w:name w:val="Outline List 2"/>
    <w:basedOn w:val="NoList"/>
    <w:uiPriority w:val="99"/>
    <w:semiHidden/>
    <w:unhideWhenUsed/>
    <w:rsid w:val="006551E4"/>
  </w:style>
  <w:style w:type="paragraph" w:styleId="Header">
    <w:name w:val="header"/>
    <w:basedOn w:val="Normal"/>
    <w:link w:val="HeaderChar"/>
    <w:uiPriority w:val="99"/>
    <w:semiHidden/>
    <w:rsid w:val="006551E4"/>
    <w:pPr>
      <w:tabs>
        <w:tab w:val="center" w:pos="4680"/>
        <w:tab w:val="right" w:pos="9360"/>
      </w:tabs>
    </w:pPr>
  </w:style>
  <w:style w:type="character" w:customStyle="1" w:styleId="HeaderChar">
    <w:name w:val="Header Char"/>
    <w:basedOn w:val="DefaultParagraphFont"/>
    <w:link w:val="Header"/>
    <w:uiPriority w:val="99"/>
    <w:semiHidden/>
    <w:rsid w:val="006551E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551E4"/>
    <w:pPr>
      <w:tabs>
        <w:tab w:val="center" w:pos="4680"/>
        <w:tab w:val="right" w:pos="9360"/>
      </w:tabs>
    </w:pPr>
  </w:style>
  <w:style w:type="character" w:customStyle="1" w:styleId="FooterChar">
    <w:name w:val="Footer Char"/>
    <w:basedOn w:val="DefaultParagraphFont"/>
    <w:link w:val="Footer"/>
    <w:uiPriority w:val="99"/>
    <w:semiHidden/>
    <w:rsid w:val="006551E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551E4"/>
    <w:pPr>
      <w:spacing w:after="120"/>
    </w:pPr>
  </w:style>
  <w:style w:type="character" w:customStyle="1" w:styleId="BodyTextChar">
    <w:name w:val="Body Text Char"/>
    <w:basedOn w:val="DefaultParagraphFont"/>
    <w:link w:val="BodyText"/>
    <w:uiPriority w:val="99"/>
    <w:semiHidden/>
    <w:rsid w:val="006551E4"/>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551E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551E4"/>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6551E4"/>
    <w:rPr>
      <w:color w:val="467886" w:themeColor="hyperlink"/>
      <w:u w:val="single"/>
    </w:rPr>
  </w:style>
  <w:style w:type="character" w:styleId="UnresolvedMention">
    <w:name w:val="Unresolved Mention"/>
    <w:basedOn w:val="DefaultParagraphFont"/>
    <w:uiPriority w:val="99"/>
    <w:semiHidden/>
    <w:unhideWhenUsed/>
    <w:rsid w:val="006551E4"/>
    <w:rPr>
      <w:color w:val="605E5C"/>
      <w:shd w:val="clear" w:color="auto" w:fill="E1DFDD"/>
    </w:rPr>
  </w:style>
  <w:style w:type="paragraph" w:customStyle="1" w:styleId="Undertag">
    <w:name w:val="Undertag"/>
    <w:link w:val="UndertagChar"/>
    <w:autoRedefine/>
    <w:uiPriority w:val="5"/>
    <w:qFormat/>
    <w:rsid w:val="006551E4"/>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551E4"/>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551E4"/>
    <w:rPr>
      <w:color w:val="0A2F41" w:themeColor="accent1" w:themeShade="80"/>
    </w:rPr>
  </w:style>
  <w:style w:type="character" w:customStyle="1" w:styleId="AnalyticChar">
    <w:name w:val="Analytic Char"/>
    <w:basedOn w:val="DefaultParagraphFont"/>
    <w:link w:val="Analytic"/>
    <w:uiPriority w:val="5"/>
    <w:rsid w:val="006551E4"/>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6551E4"/>
    <w:pPr>
      <w:widowControl w:val="0"/>
      <w:ind w:left="720"/>
      <w:jc w:val="both"/>
    </w:pPr>
    <w:rPr>
      <w:rFonts w:eastAsiaTheme="minorEastAsia"/>
      <w:b/>
      <w:iCs/>
      <w:kern w:val="2"/>
      <w:szCs w:val="24"/>
      <w:u w:val="single"/>
      <w:bdr w:val="single" w:sz="8" w:space="0" w:color="auto"/>
      <w:lang w:eastAsia="zh-CN"/>
      <w14:ligatures w14:val="standardContextual"/>
    </w:rPr>
  </w:style>
  <w:style w:type="character" w:customStyle="1" w:styleId="Style11pt">
    <w:name w:val="Style 11 pt"/>
    <w:basedOn w:val="DefaultParagraphFont"/>
    <w:rsid w:val="006551E4"/>
    <w:rPr>
      <w:sz w:val="20"/>
    </w:rPr>
  </w:style>
  <w:style w:type="paragraph" w:customStyle="1" w:styleId="Heading411">
    <w:name w:val="Heading 411"/>
    <w:basedOn w:val="Heading1"/>
    <w:next w:val="NoSpacing"/>
    <w:link w:val="Hyperlink"/>
    <w:autoRedefine/>
    <w:uiPriority w:val="99"/>
    <w:qFormat/>
    <w:rsid w:val="006551E4"/>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Emphasis1">
    <w:name w:val="Emphasis1"/>
    <w:basedOn w:val="Normal"/>
    <w:autoRedefine/>
    <w:uiPriority w:val="8"/>
    <w:qFormat/>
    <w:rsid w:val="006551E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6551E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vailability_heuristic" TargetMode="External"/><Relationship Id="rId18" Type="http://schemas.openxmlformats.org/officeDocument/2006/relationships/hyperlink" Target="https://www.bloomberg.com/news/articles/2022-10-24/china-economy-shows-mixed-recovery-as-industrial-activity-climbs" TargetMode="External"/><Relationship Id="rId26" Type="http://schemas.openxmlformats.org/officeDocument/2006/relationships/hyperlink" Target="https://www.inet.ox.ac.uk/files/energy_transition_paper-INET-working-paper.pdf" TargetMode="External"/><Relationship Id="rId39" Type="http://schemas.openxmlformats.org/officeDocument/2006/relationships/hyperlink" Target="https://noahpinion.substack.com/p/against-polycrisis" TargetMode="External"/><Relationship Id="rId21" Type="http://schemas.openxmlformats.org/officeDocument/2006/relationships/image" Target="media/image2.png"/><Relationship Id="rId34" Type="http://schemas.openxmlformats.org/officeDocument/2006/relationships/hyperlink" Target="https://stwserve.com/the-future-of-federal-employee-unions-are-your-collective-bargaining-rights-at-risk/" TargetMode="External"/><Relationship Id="rId42" Type="http://schemas.openxmlformats.org/officeDocument/2006/relationships/hyperlink" Target="https://danieldrezner.substack.com/p/is-the-country-getting-better" TargetMode="External"/><Relationship Id="rId47" Type="http://schemas.openxmlformats.org/officeDocument/2006/relationships/hyperlink" Target="https://www.annualreviews.org/doi/abs/10.1146/annurev-polisci-050317-070830" TargetMode="External"/><Relationship Id="rId50" Type="http://schemas.openxmlformats.org/officeDocument/2006/relationships/hyperlink" Target="https://twitter.com/jnordvig/status/1610609628940800001?s=20&amp;t=P9FK47_IcZwOIcdOlE-76g" TargetMode="External"/><Relationship Id="rId55" Type="http://schemas.openxmlformats.org/officeDocument/2006/relationships/hyperlink" Target="https://hls.harvard.edu/today/evaluating-the-supreme-court-harvard-law-faculty-weigh-in-on-2023-scotus-ter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reuters.com/business/energy/china-reaps-energy-windfall-west-shuns-russian-supplies-2022-09-14/" TargetMode="External"/><Relationship Id="rId29" Type="http://schemas.openxmlformats.org/officeDocument/2006/relationships/hyperlink" Target="https://www.economist.com/finance-and-economics/2022/10/13/emerging-markets-look-unusually-resilient" TargetMode="External"/><Relationship Id="rId11" Type="http://schemas.openxmlformats.org/officeDocument/2006/relationships/hyperlink" Target="https://www.flra.gov/system/files?file=documents/FLRA%20FY26%20CBJ%20-%20Final.pdf" TargetMode="External"/><Relationship Id="rId24" Type="http://schemas.openxmlformats.org/officeDocument/2006/relationships/hyperlink" Target="https://ec.europa.eu/commission/presscorner/detail/en/ip_22_6657" TargetMode="External"/><Relationship Id="rId32" Type="http://schemas.openxmlformats.org/officeDocument/2006/relationships/hyperlink" Target="https://blogs.prio.org/ClimateAndConflict/2018/05/does-hunger-cause-conflict/" TargetMode="External"/><Relationship Id="rId37" Type="http://schemas.openxmlformats.org/officeDocument/2006/relationships/hyperlink" Target="https://www.nytimes.com/2022/11/13/opinion/coronavirus-ukraine-climate-inflation.html" TargetMode="External"/><Relationship Id="rId40" Type="http://schemas.openxmlformats.org/officeDocument/2006/relationships/hyperlink" Target="https://www.capitaleconomics.com/newsroom/global-supply-chain-pressures-are-easing-for-now" TargetMode="External"/><Relationship Id="rId45" Type="http://schemas.openxmlformats.org/officeDocument/2006/relationships/hyperlink" Target="https://journals.sagepub.com/doi/abs/10.1177/0022343305054089" TargetMode="External"/><Relationship Id="rId53" Type="http://schemas.openxmlformats.org/officeDocument/2006/relationships/hyperlink" Target="https://www.economist.com/the-world-ahead/2023/11/13/can-hi-tech-supply-chains-binding-china-and-america-be-untangled" TargetMode="External"/><Relationship Id="rId5" Type="http://schemas.openxmlformats.org/officeDocument/2006/relationships/hyperlink" Target="https://www.vox.com/future-perfect/405207/federal-government-employee-resignation-quitting-ethics" TargetMode="External"/><Relationship Id="rId19" Type="http://schemas.openxmlformats.org/officeDocument/2006/relationships/hyperlink" Target="https://www.nytimes.com/2022/08/15/business/china-economy-oil-prices.html" TargetMode="External"/><Relationship Id="rId4" Type="http://schemas.openxmlformats.org/officeDocument/2006/relationships/webSettings" Target="webSettings.xml"/><Relationship Id="rId9" Type="http://schemas.openxmlformats.org/officeDocument/2006/relationships/hyperlink" Target="https://news.bloomberglaw.com/daily-labor-report/high-court-deals-blow-to-agency-officials-fighting-trump-firings" TargetMode="External"/><Relationship Id="rId14" Type="http://schemas.openxmlformats.org/officeDocument/2006/relationships/hyperlink" Target="https://eprints.lse.ac.uk/62222/1/blogs.lse.ac.uk-Why%20do%20we%20pay%20more%20attention%20to%20negative%20news%20than%20to%20positive%20news.pdf" TargetMode="External"/><Relationship Id="rId22" Type="http://schemas.openxmlformats.org/officeDocument/2006/relationships/hyperlink" Target="https://noahpinion.substack.com/p/why-the-midterms-make-me-optimistic" TargetMode="External"/><Relationship Id="rId27" Type="http://schemas.openxmlformats.org/officeDocument/2006/relationships/hyperlink" Target="https://www.inet.ox.ac.uk/files/energy_transition_paper-INET-working-paper.pdf" TargetMode="External"/><Relationship Id="rId30" Type="http://schemas.openxmlformats.org/officeDocument/2006/relationships/hyperlink" Target="https://www.rand.org/pubs/research_reports/RRA3034-1.html" TargetMode="External"/><Relationship Id="rId35" Type="http://schemas.openxmlformats.org/officeDocument/2006/relationships/hyperlink" Target="https://stwserve.com/the-mspb-backlog/" TargetMode="External"/><Relationship Id="rId43" Type="http://schemas.openxmlformats.org/officeDocument/2006/relationships/hyperlink" Target="https://richardhanania.substack.com/p/the-year-of-fukuyama" TargetMode="External"/><Relationship Id="rId48" Type="http://schemas.openxmlformats.org/officeDocument/2006/relationships/hyperlink" Target="https://www.vox.com/future-perfect/2022/11/30/23485943/china-protests-covid-zero-shanghai-beijing-xi-jinping" TargetMode="External"/><Relationship Id="rId56" Type="http://schemas.openxmlformats.org/officeDocument/2006/relationships/fontTable" Target="fontTable.xml"/><Relationship Id="rId8" Type="http://schemas.openxmlformats.org/officeDocument/2006/relationships/hyperlink" Target="https://news.bloomberglaw.com/daily-labor-report/federal-workers-union-contacts" TargetMode="External"/><Relationship Id="rId51" Type="http://schemas.openxmlformats.org/officeDocument/2006/relationships/hyperlink" Target="https://www.bookmoonbooks.com/item/SFijioZMgKuHZGMv-IGF0Q" TargetMode="External"/><Relationship Id="rId3" Type="http://schemas.openxmlformats.org/officeDocument/2006/relationships/settings" Target="settings.xml"/><Relationship Id="rId12" Type="http://schemas.openxmlformats.org/officeDocument/2006/relationships/hyperlink" Target="https://www.noahpinion.blog/p/against-polycrisis" TargetMode="External"/><Relationship Id="rId17" Type="http://schemas.openxmlformats.org/officeDocument/2006/relationships/hyperlink" Target="https://en.wikipedia.org/wiki/Lenz%27s_law" TargetMode="External"/><Relationship Id="rId25" Type="http://schemas.openxmlformats.org/officeDocument/2006/relationships/hyperlink" Target="https://www.dw.com/en/germany-extends-lifetime-of-all-3-remaining-nuclear-plants/a-63466196" TargetMode="External"/><Relationship Id="rId33" Type="http://schemas.openxmlformats.org/officeDocument/2006/relationships/hyperlink" Target="https://news.bloomberglaw.com/daily-labor-report/federal-workers-union-contacts" TargetMode="External"/><Relationship Id="rId38" Type="http://schemas.openxmlformats.org/officeDocument/2006/relationships/hyperlink" Target="https://www.hup.harvard.edu/catalog.php?isbn=9780674768680" TargetMode="External"/><Relationship Id="rId46" Type="http://schemas.openxmlformats.org/officeDocument/2006/relationships/hyperlink" Target="https://journals.sagepub.com/doi/abs/10.1177/0022343313493455" TargetMode="External"/><Relationship Id="rId20"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41" Type="http://schemas.openxmlformats.org/officeDocument/2006/relationships/hyperlink" Target="https://www.wsj.com/articles/inflation-sudden-drop-12-5-month-cpi-pce-energy-food-new-year-price-federal-reserve-11672914903?page=1" TargetMode="External"/><Relationship Id="rId54" Type="http://schemas.openxmlformats.org/officeDocument/2006/relationships/hyperlink" Target="https://www.vogue.co.uk/arts-and-lifestyle/article/gwyneth-paltrow-conscious-uncoupling" TargetMode="External"/><Relationship Id="rId1" Type="http://schemas.openxmlformats.org/officeDocument/2006/relationships/numbering" Target="numbering.xml"/><Relationship Id="rId6" Type="http://schemas.openxmlformats.org/officeDocument/2006/relationships/hyperlink" Target="https://www.liberalcurrents.com/the-banality-of-complicity-arendts-guide-to-moral-resistance-in-the-age-of-trump/" TargetMode="External"/><Relationship Id="rId15" Type="http://schemas.openxmlformats.org/officeDocument/2006/relationships/hyperlink" Target="https://en.wikipedia.org/wiki/Apophenia" TargetMode="External"/><Relationship Id="rId23" Type="http://schemas.openxmlformats.org/officeDocument/2006/relationships/hyperlink" Target="https://www.theguardian.com/environment/2022/may/18/eu-plans-massive-increase-in-green-energy-to-rid-itself-of-reliance-on-russia" TargetMode="External"/><Relationship Id="rId28" Type="http://schemas.openxmlformats.org/officeDocument/2006/relationships/hyperlink" Target="https://noahpinion.substack.com/p/why-im-so-excited-about-solar-and" TargetMode="External"/><Relationship Id="rId36" Type="http://schemas.openxmlformats.org/officeDocument/2006/relationships/hyperlink" Target="https://www.flra.gov/" TargetMode="External"/><Relationship Id="rId49" Type="http://schemas.openxmlformats.org/officeDocument/2006/relationships/hyperlink" Target="https://www.bbc.com/news/world-europe-64158283" TargetMode="External"/><Relationship Id="rId57" Type="http://schemas.openxmlformats.org/officeDocument/2006/relationships/theme" Target="theme/theme1.xml"/><Relationship Id="rId10" Type="http://schemas.openxmlformats.org/officeDocument/2006/relationships/hyperlink" Target="https://news.bloomberglaw.com/daily-labor-report/appeals-court-temporarily-freezes-flra-members-reinstatement" TargetMode="External"/><Relationship Id="rId31" Type="http://schemas.openxmlformats.org/officeDocument/2006/relationships/hyperlink" Target="https://crooked.com/podcast/the-dobbs-decision-hasnt-aged-well/" TargetMode="External"/><Relationship Id="rId44" Type="http://schemas.openxmlformats.org/officeDocument/2006/relationships/hyperlink" Target="https://www.jstor.org/stable/2539061" TargetMode="External"/><Relationship Id="rId52" Type="http://schemas.openxmlformats.org/officeDocument/2006/relationships/hyperlink" Target="https://littledistrictbooks.com/products/polywise-a-deeper-dive-into-navigating-open-relationshi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46477</Words>
  <Characters>270035</Characters>
  <Application>Microsoft Office Word</Application>
  <DocSecurity>0</DocSecurity>
  <Lines>3649</Lines>
  <Paragraphs>1058</Paragraphs>
  <ScaleCrop>false</ScaleCrop>
  <Company/>
  <LinksUpToDate>false</LinksUpToDate>
  <CharactersWithSpaces>315454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2025-11-02T17:38:00Z</dcterms:created>
  <dcterms:modified xsi:type="dcterms:W3CDTF">2025-11-02T17:42:00Z</dcterms:modified>
</cp:coreProperties>
</file>