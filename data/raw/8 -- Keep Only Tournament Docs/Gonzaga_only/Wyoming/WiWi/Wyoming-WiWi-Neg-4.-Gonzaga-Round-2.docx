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FE3E8" w14:textId="0F746387" w:rsidR="00C313EC" w:rsidRDefault="00C313EC" w:rsidP="00C313EC">
      <w:pPr>
        <w:pStyle w:val="Heading1"/>
      </w:pPr>
      <w:bookmarkStart w:id="0" w:name="_Hlk209787483"/>
      <w:r>
        <w:t>1NC</w:t>
      </w:r>
    </w:p>
    <w:p w14:paraId="20C59786" w14:textId="1737B74E" w:rsidR="00C313EC" w:rsidRDefault="00C313EC" w:rsidP="00C313EC">
      <w:pPr>
        <w:pStyle w:val="Heading2"/>
      </w:pPr>
      <w:r>
        <w:t>K</w:t>
      </w:r>
    </w:p>
    <w:p w14:paraId="5752BF54" w14:textId="77777777" w:rsidR="00C313EC" w:rsidRDefault="00C313EC" w:rsidP="00C313EC">
      <w:pPr>
        <w:pStyle w:val="Heading3"/>
      </w:pPr>
      <w:r>
        <w:t>1NC</w:t>
      </w:r>
    </w:p>
    <w:p w14:paraId="1C82D694" w14:textId="77777777" w:rsidR="00C313EC" w:rsidRPr="00C4615B" w:rsidRDefault="00C313EC" w:rsidP="00C313EC">
      <w:r>
        <w:rPr>
          <w:noProof/>
        </w:rPr>
        <w:drawing>
          <wp:inline distT="0" distB="0" distL="0" distR="0" wp14:anchorId="77985520" wp14:editId="2A06A1F7">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bookmarkEnd w:id="0"/>
    <w:p w14:paraId="626EB62B" w14:textId="77777777" w:rsidR="00C313EC" w:rsidRPr="003D13A3" w:rsidRDefault="00C313EC" w:rsidP="00C313EC">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4C4F779F" w14:textId="77777777" w:rsidR="00C313EC" w:rsidRDefault="00C313EC" w:rsidP="00C313EC">
      <w:pPr>
        <w:rPr>
          <w:rStyle w:val="Style13ptBold"/>
          <w:b w:val="0"/>
          <w:bCs w:val="0"/>
          <w:sz w:val="24"/>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29-45 footnote 5 inserted in brackets: []</w:t>
      </w:r>
      <w:r w:rsidRPr="00B44136">
        <w:rPr>
          <w:rStyle w:val="Style13ptBold"/>
          <w:b w:val="0"/>
          <w:bCs w:val="0"/>
          <w:sz w:val="24"/>
          <w:szCs w:val="24"/>
        </w:rPr>
        <w:t>)</w:t>
      </w:r>
    </w:p>
    <w:p w14:paraId="1FACED19" w14:textId="77777777" w:rsidR="00C313EC" w:rsidRPr="00D425ED" w:rsidRDefault="00C313EC" w:rsidP="00C313EC">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4810A5DC" w14:textId="77777777" w:rsidR="00C313EC" w:rsidRPr="00E34A6A" w:rsidRDefault="00C313EC" w:rsidP="00C313EC">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41B7B13A" w14:textId="77777777" w:rsidR="00C313EC" w:rsidRPr="00E34A6A" w:rsidRDefault="00C313EC" w:rsidP="00C313EC">
      <w:pPr>
        <w:rPr>
          <w:sz w:val="14"/>
        </w:rPr>
      </w:pPr>
      <w:r w:rsidRPr="00E34A6A">
        <w:rPr>
          <w:sz w:val="14"/>
        </w:rPr>
        <w:t>1.1 Popular Sovereignty, Self-Determination, and Empire</w:t>
      </w:r>
    </w:p>
    <w:p w14:paraId="3F16E2C6" w14:textId="77777777" w:rsidR="00C313EC" w:rsidRPr="00E34A6A" w:rsidRDefault="00C313EC" w:rsidP="00C313EC">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6C06A490" w14:textId="77777777" w:rsidR="00C313EC" w:rsidRPr="00D425ED" w:rsidRDefault="00C313EC" w:rsidP="00C313EC">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55E411F6" w14:textId="77777777" w:rsidR="00C313EC" w:rsidRPr="00E34A6A" w:rsidRDefault="00C313EC" w:rsidP="00C313EC">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2991E8B4" w14:textId="77777777" w:rsidR="00C313EC" w:rsidRPr="00D425ED" w:rsidRDefault="00C313EC" w:rsidP="00C313EC">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5D990F2A" w14:textId="77777777" w:rsidR="00C313EC" w:rsidRPr="00E34A6A" w:rsidRDefault="00C313EC" w:rsidP="00C313EC">
      <w:pPr>
        <w:rPr>
          <w:sz w:val="14"/>
        </w:rPr>
      </w:pPr>
      <w:r w:rsidRPr="00E34A6A">
        <w:rPr>
          <w:sz w:val="14"/>
        </w:rPr>
        <w:t>1.2 Du Bois, Democratic Despotism, and Labor Politics</w:t>
      </w:r>
    </w:p>
    <w:p w14:paraId="53E7ACED" w14:textId="77777777" w:rsidR="00C313EC" w:rsidRPr="00D425ED" w:rsidRDefault="00C313EC" w:rsidP="00C313EC">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79E1E4CC" w14:textId="77777777" w:rsidR="00C313EC" w:rsidRPr="00E34A6A" w:rsidRDefault="00C313EC" w:rsidP="00C313EC">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6A136B1B" w14:textId="77777777" w:rsidR="00C313EC" w:rsidRPr="00E34A6A" w:rsidRDefault="00C313EC" w:rsidP="00C313EC">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0600D489" w14:textId="77777777" w:rsidR="00C313EC" w:rsidRPr="00E34A6A" w:rsidRDefault="00C313EC" w:rsidP="00C313EC">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68E64A8F" w14:textId="77777777" w:rsidR="00C313EC" w:rsidRPr="00E34A6A" w:rsidRDefault="00C313EC" w:rsidP="00C313EC">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iCs w:val="0"/>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iCs w:val="0"/>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65C73207" w14:textId="77777777" w:rsidR="00C313EC" w:rsidRPr="00E34A6A" w:rsidRDefault="00C313EC" w:rsidP="00C313EC">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25D72DD5" w14:textId="77777777" w:rsidR="00C313EC" w:rsidRPr="00E34A6A" w:rsidRDefault="00C313EC" w:rsidP="00C313EC">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4B05FE73" w14:textId="77777777" w:rsidR="00C313EC" w:rsidRPr="00E34A6A" w:rsidRDefault="00C313EC" w:rsidP="00C313EC">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3FFF52DA" w14:textId="77777777" w:rsidR="00C313EC" w:rsidRPr="00E34A6A" w:rsidRDefault="00C313EC" w:rsidP="00C313EC">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411A3D34" w14:textId="77777777" w:rsidR="00C313EC" w:rsidRPr="00E34A6A" w:rsidRDefault="00C313EC" w:rsidP="00C313EC">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26AABCB9" w14:textId="77777777" w:rsidR="00C313EC" w:rsidRPr="00E34A6A" w:rsidRDefault="00C313EC" w:rsidP="00C313EC">
      <w:pPr>
        <w:rPr>
          <w:sz w:val="14"/>
        </w:rPr>
      </w:pPr>
      <w:r w:rsidRPr="00E34A6A">
        <w:rPr>
          <w:sz w:val="14"/>
        </w:rPr>
        <w:t xml:space="preserve">1.3 Self-and-Other-Determination </w:t>
      </w:r>
    </w:p>
    <w:p w14:paraId="7F16CDF5" w14:textId="77777777" w:rsidR="00C313EC" w:rsidRPr="00E34A6A" w:rsidRDefault="00C313EC" w:rsidP="00C313EC">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28E83E85" w14:textId="77777777" w:rsidR="00C313EC" w:rsidRPr="00E34A6A" w:rsidRDefault="00C313EC" w:rsidP="00C313EC">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70B33A5F" w14:textId="77777777" w:rsidR="00C313EC" w:rsidRPr="00E34A6A" w:rsidRDefault="00C313EC" w:rsidP="00C313EC">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26D34859" w14:textId="77777777" w:rsidR="00C313EC" w:rsidRPr="00E34A6A" w:rsidRDefault="00C313EC" w:rsidP="00C313EC">
      <w:pPr>
        <w:rPr>
          <w:sz w:val="14"/>
        </w:rPr>
      </w:pPr>
      <w:r w:rsidRPr="00977049">
        <w:rPr>
          <w:rStyle w:val="Emphasis"/>
          <w:highlight w:val="yellow"/>
        </w:rPr>
        <w:t>spawn the</w:t>
      </w:r>
      <w:r w:rsidRPr="00EB7958">
        <w:rPr>
          <w:rStyle w:val="Emphasis"/>
        </w:rPr>
        <w:t xml:space="preserve"> world’s </w:t>
      </w:r>
      <w:r w:rsidRPr="00977049">
        <w:rPr>
          <w:rStyle w:val="Emphasis"/>
          <w:i/>
          <w:iCs w:val="0"/>
          <w:highlight w:val="yellow"/>
        </w:rPr>
        <w:t>raw material</w:t>
      </w:r>
      <w:r w:rsidRPr="00EB7958">
        <w:rPr>
          <w:rStyle w:val="Emphasis"/>
          <w:i/>
          <w:iCs w:val="0"/>
        </w:rPr>
        <w:t xml:space="preserve"> and </w:t>
      </w:r>
      <w:r w:rsidRPr="00A1670F">
        <w:rPr>
          <w:rStyle w:val="Emphasis"/>
          <w:i/>
          <w:iCs w:val="0"/>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iCs w:val="0"/>
          <w:highlight w:val="yellow"/>
        </w:rPr>
        <w:t>the</w:t>
      </w:r>
      <w:r w:rsidRPr="00E34A6A">
        <w:rPr>
          <w:rStyle w:val="Emphasis"/>
          <w:i/>
          <w:iCs w:val="0"/>
        </w:rPr>
        <w:t xml:space="preserve"> </w:t>
      </w:r>
      <w:r w:rsidRPr="00EB7958">
        <w:rPr>
          <w:rStyle w:val="Emphasis"/>
          <w:i/>
          <w:iCs w:val="0"/>
        </w:rPr>
        <w:t xml:space="preserve">resultant </w:t>
      </w:r>
      <w:r w:rsidRPr="00977049">
        <w:rPr>
          <w:rStyle w:val="Emphasis"/>
          <w:i/>
          <w:iCs w:val="0"/>
          <w:highlight w:val="yellow"/>
        </w:rPr>
        <w:t>wealth is distributed</w:t>
      </w:r>
      <w:r w:rsidRPr="00454C10">
        <w:rPr>
          <w:i/>
          <w:iCs/>
          <w:u w:val="single"/>
        </w:rPr>
        <w:t xml:space="preserve"> and displayed </w:t>
      </w:r>
      <w:r w:rsidRPr="008F1733">
        <w:rPr>
          <w:rStyle w:val="Emphasis"/>
          <w:i/>
          <w:iCs w:val="0"/>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128B3F4C" w14:textId="77777777" w:rsidR="00C313EC" w:rsidRPr="00E34A6A" w:rsidRDefault="00C313EC" w:rsidP="00C313EC">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03080C99" w14:textId="77777777" w:rsidR="00C313EC" w:rsidRPr="00E34A6A" w:rsidRDefault="00C313EC" w:rsidP="00C313EC">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66D7EFB8" w14:textId="77777777" w:rsidR="00C313EC" w:rsidRPr="00E34A6A" w:rsidRDefault="00C313EC" w:rsidP="00C313EC">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iCs w:val="0"/>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05145126" w14:textId="77777777" w:rsidR="00C313EC" w:rsidRPr="000E7A4B" w:rsidRDefault="00C313EC" w:rsidP="00C313EC">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7779C71D" w14:textId="77777777" w:rsidR="00C313EC" w:rsidRPr="000E7A4B" w:rsidRDefault="00C313EC" w:rsidP="00C313EC">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15D8991A" w14:textId="77777777" w:rsidR="00C313EC" w:rsidRPr="000E7A4B" w:rsidRDefault="00C313EC" w:rsidP="00C313EC">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31762DC6" w14:textId="77777777" w:rsidR="00C313EC" w:rsidRPr="00E34A6A" w:rsidRDefault="00C313EC" w:rsidP="00C313EC">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1DC6C8AB" w14:textId="77777777" w:rsidR="00C313EC" w:rsidRPr="00E34A6A" w:rsidRDefault="00C313EC" w:rsidP="00C313EC">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6E0D0363" w14:textId="77777777" w:rsidR="00C313EC" w:rsidRDefault="00C313EC" w:rsidP="00C313EC">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0447E0CF" w14:textId="77777777" w:rsidR="00C313EC" w:rsidRDefault="00C313EC" w:rsidP="00C313EC"/>
    <w:p w14:paraId="548811C8" w14:textId="77777777" w:rsidR="00C313EC" w:rsidRDefault="00C313EC" w:rsidP="00C313EC">
      <w:pPr>
        <w:pStyle w:val="Heading4"/>
      </w:pPr>
      <w:r>
        <w:t>Best studies show global economies are built on unequal exchange AND it’s the root cause to their impacts. Err NEG on magnitude, colonial apparatuses make the scale of our impacts invisible to traditional metrics</w:t>
      </w:r>
    </w:p>
    <w:p w14:paraId="031F026C" w14:textId="77777777" w:rsidR="00C313EC" w:rsidRDefault="00C313EC" w:rsidP="00C313EC">
      <w:r w:rsidRPr="006538ED">
        <w:rPr>
          <w:b/>
          <w:bCs/>
          <w:sz w:val="26"/>
          <w:szCs w:val="26"/>
        </w:rPr>
        <w:t>Hickel et. al. 22</w:t>
      </w:r>
      <w:r>
        <w:t>, *</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Ecology</w:t>
      </w:r>
      <w:r>
        <w:t>, ****</w:t>
      </w:r>
      <w:r w:rsidRPr="006538ED">
        <w:t>Assistant Professor of Sociology Anthropology</w:t>
      </w:r>
      <w:r>
        <w:t>, Illinois State University. (Jason Hickel*, Christian Dorninger**,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r w:rsidRPr="00ED3819">
        <w:t>https://www.sciencedirect.com/science/article/pii/S095937802200005X#s0005</w:t>
      </w:r>
      <w:r>
        <w:t>, accessed 10-13-2025)</w:t>
      </w:r>
    </w:p>
    <w:p w14:paraId="57AC97C4" w14:textId="77777777" w:rsidR="00C313EC" w:rsidRDefault="00C313EC" w:rsidP="00C313EC"/>
    <w:p w14:paraId="13470C54" w14:textId="77777777" w:rsidR="00C313EC" w:rsidRPr="001D7D25" w:rsidRDefault="00C313EC" w:rsidP="00C313EC">
      <w:pPr>
        <w:rPr>
          <w:sz w:val="16"/>
        </w:rPr>
      </w:pPr>
      <w:r w:rsidRPr="001D7D25">
        <w:rPr>
          <w:sz w:val="16"/>
        </w:rPr>
        <w:t>Abstract</w:t>
      </w:r>
    </w:p>
    <w:p w14:paraId="27B0BFFE" w14:textId="77777777" w:rsidR="00C313EC" w:rsidRPr="001D7D25" w:rsidRDefault="00C313EC" w:rsidP="00C313EC">
      <w:pPr>
        <w:rPr>
          <w:rStyle w:val="StyleUnderline"/>
        </w:rPr>
      </w:pPr>
      <w:r w:rsidRPr="001D7D25">
        <w:rPr>
          <w:rStyle w:val="StyleUnderline"/>
        </w:rPr>
        <w:t>Unequal exchange theory posits</w:t>
      </w:r>
      <w:r w:rsidRPr="001D7D25">
        <w:rPr>
          <w:sz w:val="16"/>
        </w:rPr>
        <w:t xml:space="preserve"> that economic </w:t>
      </w:r>
      <w:r w:rsidRPr="001D7D25">
        <w:rPr>
          <w:rStyle w:val="Emphasis"/>
          <w:highlight w:val="yellow"/>
        </w:rPr>
        <w:t>growth in</w:t>
      </w:r>
      <w:r w:rsidRPr="001D7D25">
        <w:rPr>
          <w:sz w:val="16"/>
        </w:rPr>
        <w:t xml:space="preserve"> the “</w:t>
      </w:r>
      <w:r w:rsidRPr="001D7D25">
        <w:rPr>
          <w:rStyle w:val="Emphasis"/>
          <w:highlight w:val="yellow"/>
        </w:rPr>
        <w:t>advanced economies</w:t>
      </w:r>
      <w:r w:rsidRPr="001D7D25">
        <w:rPr>
          <w:sz w:val="16"/>
        </w:rPr>
        <w:t xml:space="preserve">” of the global North </w:t>
      </w:r>
      <w:r w:rsidRPr="001D7D25">
        <w:rPr>
          <w:rStyle w:val="StyleUnderline"/>
          <w:highlight w:val="yellow"/>
        </w:rPr>
        <w:t>relies on</w:t>
      </w:r>
      <w:r w:rsidRPr="001D7D25">
        <w:rPr>
          <w:sz w:val="16"/>
        </w:rPr>
        <w:t xml:space="preserve"> a large </w:t>
      </w:r>
      <w:r w:rsidRPr="001D7D25">
        <w:rPr>
          <w:rStyle w:val="Emphasis"/>
        </w:rPr>
        <w:t xml:space="preserve">net </w:t>
      </w:r>
      <w:r w:rsidRPr="001D7D25">
        <w:rPr>
          <w:rStyle w:val="Emphasis"/>
          <w:highlight w:val="yellow"/>
        </w:rPr>
        <w:t>appropriation</w:t>
      </w:r>
      <w:r w:rsidRPr="001D7D25">
        <w:rPr>
          <w:rStyle w:val="Emphasis"/>
        </w:rPr>
        <w:t xml:space="preserve"> of resources</w:t>
      </w:r>
      <w:r w:rsidRPr="001D7D25">
        <w:rPr>
          <w:rStyle w:val="StyleUnderline"/>
        </w:rPr>
        <w:t xml:space="preserve"> </w:t>
      </w:r>
      <w:r w:rsidRPr="001D7D25">
        <w:rPr>
          <w:rStyle w:val="Emphasis"/>
        </w:rPr>
        <w:t xml:space="preserve">and labour </w:t>
      </w:r>
      <w:r w:rsidRPr="001D7D25">
        <w:rPr>
          <w:rStyle w:val="Emphasis"/>
          <w:highlight w:val="yellow"/>
        </w:rPr>
        <w:t>from the global South</w:t>
      </w:r>
      <w:r w:rsidRPr="001D7D25">
        <w:rPr>
          <w:sz w:val="16"/>
        </w:rPr>
        <w:t xml:space="preserve">, extracted through price differentials in international trade. Past attempts to estimate the scale and value of this drain have faced a number of conceptual and empirical limitations, and have been unable to capture the upstream resources and labour embodied in traded goods. Here we use environmental input-output data and footprint analysis to quantify the physical scale of net appropriation from the South in terms of embodied resources and labour over the period 1990 to 2015. We then represent the value of appropriated resources in terms of prevailing market prices. Our results show that </w:t>
      </w:r>
      <w:r w:rsidRPr="001D7D25">
        <w:rPr>
          <w:rStyle w:val="StyleUnderline"/>
        </w:rPr>
        <w:t xml:space="preserve">in 2015 the North net appropriated from the South </w:t>
      </w:r>
      <w:r w:rsidRPr="001D7D25">
        <w:rPr>
          <w:rStyle w:val="Emphasis"/>
          <w:highlight w:val="yellow"/>
        </w:rPr>
        <w:t>12 billion tons</w:t>
      </w:r>
      <w:r w:rsidRPr="001D7D25">
        <w:rPr>
          <w:rStyle w:val="StyleUnderline"/>
          <w:highlight w:val="yellow"/>
        </w:rPr>
        <w:t xml:space="preserve"> of</w:t>
      </w:r>
      <w:r w:rsidRPr="001D7D25">
        <w:rPr>
          <w:rStyle w:val="StyleUnderline"/>
        </w:rPr>
        <w:t xml:space="preserve"> embodied </w:t>
      </w:r>
      <w:r w:rsidRPr="001D7D25">
        <w:rPr>
          <w:rStyle w:val="Emphasis"/>
          <w:highlight w:val="yellow"/>
        </w:rPr>
        <w:t>raw material</w:t>
      </w:r>
      <w:r w:rsidRPr="001D7D25">
        <w:rPr>
          <w:rStyle w:val="StyleUnderline"/>
        </w:rPr>
        <w:t xml:space="preserve"> equivalents, </w:t>
      </w:r>
      <w:r w:rsidRPr="001D7D25">
        <w:rPr>
          <w:rStyle w:val="Emphasis"/>
          <w:highlight w:val="yellow"/>
        </w:rPr>
        <w:t>822 million hectares of</w:t>
      </w:r>
      <w:r w:rsidRPr="001D7D25">
        <w:rPr>
          <w:rStyle w:val="Emphasis"/>
        </w:rPr>
        <w:t xml:space="preserve"> </w:t>
      </w:r>
      <w:r w:rsidRPr="001D7D25">
        <w:rPr>
          <w:rStyle w:val="StyleUnderline"/>
        </w:rPr>
        <w:t xml:space="preserve">embodied </w:t>
      </w:r>
      <w:r w:rsidRPr="001D7D25">
        <w:rPr>
          <w:rStyle w:val="Emphasis"/>
          <w:highlight w:val="yellow"/>
        </w:rPr>
        <w:t>land</w:t>
      </w:r>
      <w:r w:rsidRPr="001D7D25">
        <w:rPr>
          <w:rStyle w:val="StyleUnderline"/>
          <w:highlight w:val="yellow"/>
        </w:rPr>
        <w:t xml:space="preserve">, </w:t>
      </w:r>
      <w:r w:rsidRPr="001D7D25">
        <w:rPr>
          <w:rStyle w:val="Emphasis"/>
          <w:highlight w:val="yellow"/>
        </w:rPr>
        <w:t>21 exajoules of</w:t>
      </w:r>
      <w:r w:rsidRPr="001D7D25">
        <w:rPr>
          <w:rStyle w:val="StyleUnderline"/>
        </w:rPr>
        <w:t xml:space="preserve"> embodied </w:t>
      </w:r>
      <w:r w:rsidRPr="001D7D25">
        <w:rPr>
          <w:rStyle w:val="Emphasis"/>
          <w:highlight w:val="yellow"/>
        </w:rPr>
        <w:t>energy</w:t>
      </w:r>
      <w:r w:rsidRPr="001D7D25">
        <w:rPr>
          <w:rStyle w:val="StyleUnderline"/>
        </w:rPr>
        <w:t xml:space="preserve">, and </w:t>
      </w:r>
      <w:r w:rsidRPr="001D7D25">
        <w:rPr>
          <w:rStyle w:val="Emphasis"/>
          <w:highlight w:val="yellow"/>
        </w:rPr>
        <w:t>188 million person-years of</w:t>
      </w:r>
      <w:r w:rsidRPr="001D7D25">
        <w:rPr>
          <w:rStyle w:val="StyleUnderline"/>
        </w:rPr>
        <w:t xml:space="preserve"> embodied </w:t>
      </w:r>
      <w:r w:rsidRPr="001D7D25">
        <w:rPr>
          <w:rStyle w:val="Emphasis"/>
          <w:highlight w:val="yellow"/>
        </w:rPr>
        <w:t>labour</w:t>
      </w:r>
      <w:r w:rsidRPr="001D7D25">
        <w:rPr>
          <w:sz w:val="16"/>
        </w:rPr>
        <w:t xml:space="preserve">, </w:t>
      </w:r>
      <w:r w:rsidRPr="001D7D25">
        <w:rPr>
          <w:rStyle w:val="Emphasis"/>
          <w:highlight w:val="yellow"/>
        </w:rPr>
        <w:t>worth $10.8 trillion</w:t>
      </w:r>
      <w:r w:rsidRPr="001D7D25">
        <w:rPr>
          <w:rStyle w:val="StyleUnderline"/>
        </w:rPr>
        <w:t xml:space="preserve"> in Northern prices</w:t>
      </w:r>
      <w:r w:rsidRPr="001D7D25">
        <w:rPr>
          <w:sz w:val="16"/>
        </w:rPr>
        <w:t xml:space="preserve"> – </w:t>
      </w:r>
      <w:r w:rsidRPr="001D7D25">
        <w:rPr>
          <w:rStyle w:val="StyleUnderline"/>
          <w:highlight w:val="yellow"/>
        </w:rPr>
        <w:t>enough to end</w:t>
      </w:r>
      <w:r w:rsidRPr="001D7D25">
        <w:rPr>
          <w:rStyle w:val="StyleUnderline"/>
        </w:rPr>
        <w:t xml:space="preserve"> </w:t>
      </w:r>
      <w:r w:rsidRPr="001D7D25">
        <w:rPr>
          <w:rStyle w:val="StyleUnderline"/>
          <w:highlight w:val="yellow"/>
        </w:rPr>
        <w:t xml:space="preserve">extreme poverty </w:t>
      </w:r>
      <w:r w:rsidRPr="001D7D25">
        <w:rPr>
          <w:rStyle w:val="Emphasis"/>
          <w:highlight w:val="yellow"/>
        </w:rPr>
        <w:t>70 times over</w:t>
      </w:r>
      <w:r w:rsidRPr="001D7D25">
        <w:rPr>
          <w:rStyle w:val="StyleUnderline"/>
        </w:rPr>
        <w:t>.</w:t>
      </w:r>
      <w:r w:rsidRPr="001D7D25">
        <w:rPr>
          <w:sz w:val="16"/>
        </w:rPr>
        <w:t xml:space="preserve"> Over the whole period, </w:t>
      </w:r>
      <w:r w:rsidRPr="001D7D25">
        <w:rPr>
          <w:rStyle w:val="StyleUnderline"/>
          <w:highlight w:val="yellow"/>
        </w:rPr>
        <w:t>drain</w:t>
      </w:r>
      <w:r w:rsidRPr="001D7D25">
        <w:rPr>
          <w:rStyle w:val="StyleUnderline"/>
        </w:rPr>
        <w:t xml:space="preserve"> from the South </w:t>
      </w:r>
      <w:r w:rsidRPr="001D7D25">
        <w:rPr>
          <w:rStyle w:val="StyleUnderline"/>
          <w:highlight w:val="yellow"/>
        </w:rPr>
        <w:t xml:space="preserve">totalled </w:t>
      </w:r>
      <w:r w:rsidRPr="001D7D25">
        <w:rPr>
          <w:rStyle w:val="Emphasis"/>
          <w:highlight w:val="yellow"/>
        </w:rPr>
        <w:t>$242 trillion</w:t>
      </w:r>
      <w:r w:rsidRPr="001D7D25">
        <w:rPr>
          <w:sz w:val="16"/>
        </w:rPr>
        <w:t xml:space="preserve"> (constant 2010 USD). This drain represents a significant windfall for the global North, equivalent to a quarter of Northern GDP. For comparison, we also report drain in global average prices. Using this method, we find that the South’s losses due to unequal exchange outstrip their total aid receipts over the period by a factor of 30. Our analysis confirms that </w:t>
      </w:r>
      <w:r w:rsidRPr="001D7D25">
        <w:rPr>
          <w:rStyle w:val="StyleUnderline"/>
          <w:highlight w:val="yellow"/>
        </w:rPr>
        <w:t>unequal exchange is a</w:t>
      </w:r>
      <w:r w:rsidRPr="001D7D25">
        <w:rPr>
          <w:rStyle w:val="StyleUnderline"/>
        </w:rPr>
        <w:t xml:space="preserve"> significant </w:t>
      </w:r>
      <w:r w:rsidRPr="001D7D25">
        <w:rPr>
          <w:rStyle w:val="StyleUnderline"/>
          <w:highlight w:val="yellow"/>
        </w:rPr>
        <w:t xml:space="preserve">driver of </w:t>
      </w:r>
      <w:r w:rsidRPr="001D7D25">
        <w:rPr>
          <w:rStyle w:val="Emphasis"/>
          <w:highlight w:val="yellow"/>
        </w:rPr>
        <w:t>global inequality, uneven development, and ecological breakdown.</w:t>
      </w:r>
    </w:p>
    <w:p w14:paraId="42C24612" w14:textId="77777777" w:rsidR="00C313EC" w:rsidRPr="001D7D25" w:rsidRDefault="00C313EC" w:rsidP="00C313EC">
      <w:pPr>
        <w:rPr>
          <w:sz w:val="16"/>
        </w:rPr>
      </w:pPr>
      <w:r w:rsidRPr="001D7D25">
        <w:rPr>
          <w:sz w:val="16"/>
        </w:rPr>
        <w:t>1. Introduction</w:t>
      </w:r>
    </w:p>
    <w:p w14:paraId="3206EF5D" w14:textId="77777777" w:rsidR="00C313EC" w:rsidRPr="001D7D25" w:rsidRDefault="00C313EC" w:rsidP="00C313EC">
      <w:pPr>
        <w:rPr>
          <w:sz w:val="16"/>
        </w:rPr>
      </w:pPr>
      <w:r w:rsidRPr="001D7D25">
        <w:rPr>
          <w:sz w:val="16"/>
        </w:rPr>
        <w:t>Historians have demonstrated that the rise of Western Europe depended in large part on natural resources and labour forcibly appropriated from the global South during the colonial period, on a vast scale. Spain extracted gold and silver from the Andes, Portugal extracted sugar from Brazil, France extracted fossil fuels, minerals and agricultural products from West Africa, Belgium extracted rubber from the Congo; and Britain extracted cotton, opium, grain, timber, tea and countless other commodities from its colonies around the world – all of which entailed the exploitation of Southern labour on coercive terms, including through mass enslavement and indenture. This pattern of appropriation was central to Europe’s industrial growth, and to financing the expansion and industrialization of European settler colonies, including Canada, Australia, New Zealand and the United States, which went on to develop similarly imperialist orientations toward the South (e.g., </w:t>
      </w:r>
      <w:bookmarkStart w:id="1" w:name="bb0265"/>
      <w:r w:rsidRPr="001D7D25">
        <w:rPr>
          <w:sz w:val="16"/>
        </w:rPr>
        <w:t>Naoroji, 1902</w:t>
      </w:r>
      <w:bookmarkEnd w:id="1"/>
      <w:r w:rsidRPr="001D7D25">
        <w:rPr>
          <w:sz w:val="16"/>
        </w:rPr>
        <w:t>, </w:t>
      </w:r>
      <w:bookmarkStart w:id="2" w:name="bb0295"/>
      <w:r w:rsidRPr="001D7D25">
        <w:rPr>
          <w:sz w:val="16"/>
        </w:rPr>
        <w:t>Pomeranz, 2000</w:t>
      </w:r>
      <w:bookmarkEnd w:id="2"/>
      <w:r w:rsidRPr="001D7D25">
        <w:rPr>
          <w:sz w:val="16"/>
        </w:rPr>
        <w:t>, </w:t>
      </w:r>
      <w:bookmarkStart w:id="3" w:name="bb0030"/>
      <w:r w:rsidRPr="001D7D25">
        <w:rPr>
          <w:sz w:val="16"/>
        </w:rPr>
        <w:t>Beckert, 2015</w:t>
      </w:r>
      <w:bookmarkEnd w:id="3"/>
      <w:r w:rsidRPr="001D7D25">
        <w:rPr>
          <w:sz w:val="16"/>
        </w:rPr>
        <w:t>, </w:t>
      </w:r>
      <w:bookmarkStart w:id="4" w:name="bb0255"/>
      <w:r w:rsidRPr="001D7D25">
        <w:rPr>
          <w:sz w:val="16"/>
        </w:rPr>
        <w:t>Moore, 2015</w:t>
      </w:r>
      <w:bookmarkEnd w:id="4"/>
      <w:r w:rsidRPr="001D7D25">
        <w:rPr>
          <w:sz w:val="16"/>
        </w:rPr>
        <w:t>, </w:t>
      </w:r>
      <w:bookmarkStart w:id="5" w:name="bb0035"/>
      <w:r w:rsidRPr="001D7D25">
        <w:rPr>
          <w:sz w:val="16"/>
        </w:rPr>
        <w:t>Bhambra, 2017</w:t>
      </w:r>
      <w:bookmarkEnd w:id="5"/>
      <w:r w:rsidRPr="001D7D25">
        <w:rPr>
          <w:sz w:val="16"/>
        </w:rPr>
        <w:t>, </w:t>
      </w:r>
      <w:bookmarkStart w:id="6" w:name="bb0285"/>
      <w:r w:rsidRPr="001D7D25">
        <w:rPr>
          <w:sz w:val="16"/>
        </w:rPr>
        <w:t>Patnaik, 2018</w:t>
      </w:r>
      <w:bookmarkEnd w:id="6"/>
      <w:r w:rsidRPr="001D7D25">
        <w:rPr>
          <w:sz w:val="16"/>
        </w:rPr>
        <w:t>, </w:t>
      </w:r>
      <w:bookmarkStart w:id="7" w:name="bb0085"/>
      <w:r w:rsidRPr="001D7D25">
        <w:rPr>
          <w:sz w:val="16"/>
        </w:rPr>
        <w:t>Davis, 2002</w:t>
      </w:r>
      <w:bookmarkEnd w:id="7"/>
      <w:r w:rsidRPr="001D7D25">
        <w:rPr>
          <w:sz w:val="16"/>
        </w:rPr>
        <w:t>).</w:t>
      </w:r>
    </w:p>
    <w:p w14:paraId="4F199FEC" w14:textId="77777777" w:rsidR="00C313EC" w:rsidRPr="001D7D25" w:rsidRDefault="00C313EC" w:rsidP="00C313EC">
      <w:pPr>
        <w:rPr>
          <w:sz w:val="16"/>
        </w:rPr>
      </w:pPr>
      <w:r w:rsidRPr="001D7D25">
        <w:rPr>
          <w:sz w:val="16"/>
        </w:rPr>
        <w:t>According to the conventional public narrative, colonial patterns of extraction ended with the withdrawal of colonial troops, flags and bureaucrats from the territories of the global South. Today, we are told, the world economy functions as a meritocracy: countries that have strong institutions, good markets, and a steadfast work ethic become rich and successful, while countries that lack these things, or which are hobbled by corruption and bad governance, remain poor. This assumption underpins dominant perspectives in the field of international development (</w:t>
      </w:r>
      <w:bookmarkStart w:id="8" w:name="bb0325"/>
      <w:r w:rsidRPr="001D7D25">
        <w:rPr>
          <w:sz w:val="16"/>
        </w:rPr>
        <w:t>Sachs, 2005</w:t>
      </w:r>
      <w:bookmarkEnd w:id="8"/>
      <w:r w:rsidRPr="001D7D25">
        <w:rPr>
          <w:sz w:val="16"/>
        </w:rPr>
        <w:t>, </w:t>
      </w:r>
      <w:bookmarkStart w:id="9" w:name="bb0065"/>
      <w:r w:rsidRPr="001D7D25">
        <w:rPr>
          <w:sz w:val="16"/>
        </w:rPr>
        <w:t>Collier, 2007</w:t>
      </w:r>
      <w:bookmarkEnd w:id="9"/>
      <w:r w:rsidRPr="001D7D25">
        <w:rPr>
          <w:sz w:val="16"/>
        </w:rPr>
        <w:t>, </w:t>
      </w:r>
      <w:bookmarkStart w:id="10" w:name="bb0320"/>
      <w:r w:rsidRPr="001D7D25">
        <w:rPr>
          <w:sz w:val="16"/>
        </w:rPr>
        <w:t>Rostow, 1990</w:t>
      </w:r>
      <w:bookmarkEnd w:id="10"/>
      <w:r w:rsidRPr="001D7D25">
        <w:rPr>
          <w:sz w:val="16"/>
        </w:rPr>
        <w:t>, </w:t>
      </w:r>
      <w:bookmarkStart w:id="11" w:name="bb0260"/>
      <w:r w:rsidRPr="001D7D25">
        <w:rPr>
          <w:sz w:val="16"/>
        </w:rPr>
        <w:t>Moyo, 2010</w:t>
      </w:r>
      <w:bookmarkEnd w:id="11"/>
      <w:r w:rsidRPr="001D7D25">
        <w:rPr>
          <w:sz w:val="16"/>
        </w:rPr>
        <w:t>, </w:t>
      </w:r>
      <w:bookmarkStart w:id="12" w:name="bb0045"/>
      <w:r w:rsidRPr="001D7D25">
        <w:rPr>
          <w:sz w:val="16"/>
        </w:rPr>
        <w:t>Calderisi, 2007</w:t>
      </w:r>
      <w:bookmarkEnd w:id="12"/>
      <w:r w:rsidRPr="001D7D25">
        <w:rPr>
          <w:sz w:val="16"/>
        </w:rPr>
        <w:t>, </w:t>
      </w:r>
      <w:bookmarkStart w:id="13" w:name="bb0005"/>
      <w:r w:rsidRPr="001D7D25">
        <w:rPr>
          <w:sz w:val="16"/>
        </w:rPr>
        <w:t>Acemoglu and Robinson, 2012</w:t>
      </w:r>
      <w:bookmarkEnd w:id="13"/>
      <w:r w:rsidRPr="001D7D25">
        <w:rPr>
          <w:sz w:val="16"/>
        </w:rPr>
        <w:t>), and is reinforced by the rhetoric, common among neoclassical economists, that free-trade globalization has created an “even playing field”.</w:t>
      </w:r>
    </w:p>
    <w:p w14:paraId="2518F21C" w14:textId="77777777" w:rsidR="00C313EC" w:rsidRPr="001D7D25" w:rsidRDefault="00C313EC" w:rsidP="00C313EC">
      <w:pPr>
        <w:rPr>
          <w:sz w:val="16"/>
        </w:rPr>
      </w:pPr>
      <w:r w:rsidRPr="001D7D25">
        <w:rPr>
          <w:sz w:val="16"/>
        </w:rPr>
        <w:t>This narrative of post-colonial innocence has long come under critique. In the 1960s and 1970s, economists and historians associated with dependency theory and world-system theory argued that the general structure of the colonial economy remains in place, with industrial growth in the global North continuing to rely on appropriation from the South well into the post-colonial era (</w:t>
      </w:r>
      <w:bookmarkStart w:id="14" w:name="bb0315"/>
      <w:r w:rsidRPr="001D7D25">
        <w:rPr>
          <w:sz w:val="16"/>
        </w:rPr>
        <w:t>Rodney, 1972</w:t>
      </w:r>
      <w:bookmarkEnd w:id="14"/>
      <w:r w:rsidRPr="001D7D25">
        <w:rPr>
          <w:sz w:val="16"/>
        </w:rPr>
        <w:t>, </w:t>
      </w:r>
      <w:bookmarkStart w:id="15" w:name="bb0305"/>
      <w:r w:rsidRPr="001D7D25">
        <w:rPr>
          <w:sz w:val="16"/>
        </w:rPr>
        <w:t>Prebisch, 1950</w:t>
      </w:r>
      <w:bookmarkEnd w:id="15"/>
      <w:r w:rsidRPr="001D7D25">
        <w:rPr>
          <w:sz w:val="16"/>
        </w:rPr>
        <w:t>, </w:t>
      </w:r>
      <w:bookmarkStart w:id="16" w:name="bb0125"/>
      <w:r w:rsidRPr="001D7D25">
        <w:rPr>
          <w:sz w:val="16"/>
        </w:rPr>
        <w:t>Galeano, 1973</w:t>
      </w:r>
      <w:bookmarkEnd w:id="16"/>
      <w:r w:rsidRPr="001D7D25">
        <w:rPr>
          <w:sz w:val="16"/>
        </w:rPr>
        <w:t>, </w:t>
      </w:r>
      <w:bookmarkStart w:id="17" w:name="bb0385"/>
      <w:r w:rsidRPr="001D7D25">
        <w:rPr>
          <w:sz w:val="16"/>
        </w:rPr>
        <w:t>Wallerstein, 1974</w:t>
      </w:r>
      <w:bookmarkEnd w:id="17"/>
      <w:r w:rsidRPr="001D7D25">
        <w:rPr>
          <w:sz w:val="16"/>
        </w:rPr>
        <w:t>, </w:t>
      </w:r>
      <w:bookmarkStart w:id="18" w:name="bb0120"/>
      <w:r w:rsidRPr="001D7D25">
        <w:rPr>
          <w:sz w:val="16"/>
        </w:rPr>
        <w:t>Frank, 1967</w:t>
      </w:r>
      <w:bookmarkEnd w:id="18"/>
      <w:r w:rsidRPr="001D7D25">
        <w:rPr>
          <w:sz w:val="16"/>
        </w:rPr>
        <w:t>, </w:t>
      </w:r>
      <w:bookmarkStart w:id="19" w:name="bb0275"/>
      <w:r w:rsidRPr="001D7D25">
        <w:rPr>
          <w:sz w:val="16"/>
        </w:rPr>
        <w:t>Nkrumah, 1965</w:t>
      </w:r>
      <w:bookmarkEnd w:id="19"/>
      <w:r w:rsidRPr="001D7D25">
        <w:rPr>
          <w:sz w:val="16"/>
        </w:rPr>
        <w:t>). Rich countries and monopolistic corporations leverage their geopolitical and commercial dominance in the world economy to depress or cheapen the prices of resources and labour in the global South, both at the level of whole national economies as well as within global commodity chains (section 5.2). As a result, for every unit of embodied resources and labour that the South imports from the North they have to export many more units to pay for it, enabling the North to achieve a net appropriation through trade. This dynamic was theorized by </w:t>
      </w:r>
      <w:bookmarkStart w:id="20" w:name="bb0100"/>
      <w:r w:rsidRPr="001D7D25">
        <w:rPr>
          <w:sz w:val="16"/>
        </w:rPr>
        <w:t>Emmanuel (1972)</w:t>
      </w:r>
      <w:bookmarkEnd w:id="20"/>
      <w:r w:rsidRPr="001D7D25">
        <w:rPr>
          <w:sz w:val="16"/>
        </w:rPr>
        <w:t> and </w:t>
      </w:r>
      <w:bookmarkStart w:id="21" w:name="bb0025"/>
      <w:r w:rsidRPr="001D7D25">
        <w:rPr>
          <w:sz w:val="16"/>
        </w:rPr>
        <w:t>Amin (1978) as a process of “unequal exchange”.</w:t>
      </w:r>
    </w:p>
    <w:p w14:paraId="490CD9B0" w14:textId="77777777" w:rsidR="00C313EC" w:rsidRPr="001D7D25" w:rsidRDefault="00C313EC" w:rsidP="00C313EC">
      <w:pPr>
        <w:rPr>
          <w:sz w:val="16"/>
        </w:rPr>
      </w:pPr>
      <w:r w:rsidRPr="001D7D25">
        <w:rPr>
          <w:sz w:val="16"/>
        </w:rPr>
        <w:t xml:space="preserve">Emmanuel and Amin argued that </w:t>
      </w:r>
      <w:r w:rsidRPr="001D7D25">
        <w:rPr>
          <w:rStyle w:val="StyleUnderline"/>
        </w:rPr>
        <w:t xml:space="preserve">unequal exchange enables </w:t>
      </w:r>
      <w:r w:rsidRPr="001D7D25">
        <w:rPr>
          <w:rStyle w:val="StyleUnderline"/>
          <w:highlight w:val="yellow"/>
        </w:rPr>
        <w:t>a “</w:t>
      </w:r>
      <w:r w:rsidRPr="001D7D25">
        <w:rPr>
          <w:rStyle w:val="Emphasis"/>
          <w:highlight w:val="yellow"/>
        </w:rPr>
        <w:t>hidden transfer of value</w:t>
      </w:r>
      <w:r w:rsidRPr="001D7D25">
        <w:rPr>
          <w:rStyle w:val="StyleUnderline"/>
        </w:rPr>
        <w:t>” from the global South to the global North</w:t>
      </w:r>
      <w:r w:rsidRPr="001D7D25">
        <w:rPr>
          <w:sz w:val="16"/>
        </w:rPr>
        <w:t xml:space="preserve">, or from periphery to core, </w:t>
      </w:r>
      <w:r w:rsidRPr="001D7D25">
        <w:rPr>
          <w:rStyle w:val="StyleUnderline"/>
        </w:rPr>
        <w:t xml:space="preserve">which </w:t>
      </w:r>
      <w:r w:rsidRPr="001D7D25">
        <w:rPr>
          <w:rStyle w:val="StyleUnderline"/>
          <w:highlight w:val="yellow"/>
        </w:rPr>
        <w:t>takes place</w:t>
      </w:r>
      <w:r w:rsidRPr="001D7D25">
        <w:rPr>
          <w:rStyle w:val="StyleUnderline"/>
        </w:rPr>
        <w:t xml:space="preserve"> subtly and </w:t>
      </w:r>
      <w:r w:rsidRPr="001D7D25">
        <w:rPr>
          <w:rStyle w:val="Emphasis"/>
        </w:rPr>
        <w:t xml:space="preserve">almost </w:t>
      </w:r>
      <w:r w:rsidRPr="001D7D25">
        <w:rPr>
          <w:rStyle w:val="Emphasis"/>
          <w:highlight w:val="yellow"/>
        </w:rPr>
        <w:t>invisibly</w:t>
      </w:r>
      <w:r w:rsidRPr="001D7D25">
        <w:rPr>
          <w:sz w:val="16"/>
          <w:highlight w:val="yellow"/>
        </w:rPr>
        <w:t xml:space="preserve">, </w:t>
      </w:r>
      <w:r w:rsidRPr="001D7D25">
        <w:rPr>
          <w:rStyle w:val="StyleUnderline"/>
          <w:highlight w:val="yellow"/>
        </w:rPr>
        <w:t>without</w:t>
      </w:r>
      <w:r w:rsidRPr="001D7D25">
        <w:rPr>
          <w:rStyle w:val="StyleUnderline"/>
        </w:rPr>
        <w:t xml:space="preserve"> the </w:t>
      </w:r>
      <w:r w:rsidRPr="001D7D25">
        <w:rPr>
          <w:rStyle w:val="StyleUnderline"/>
          <w:highlight w:val="yellow"/>
        </w:rPr>
        <w:t>overt coercion of the colonial apparatus</w:t>
      </w:r>
      <w:r w:rsidRPr="001D7D25">
        <w:rPr>
          <w:rStyle w:val="StyleUnderline"/>
        </w:rPr>
        <w:t xml:space="preserve"> and therefore without provoking moral outrage</w:t>
      </w:r>
      <w:r w:rsidRPr="001D7D25">
        <w:rPr>
          <w:sz w:val="16"/>
        </w:rPr>
        <w:t xml:space="preserve">. </w:t>
      </w:r>
      <w:r w:rsidRPr="001D7D25">
        <w:rPr>
          <w:rStyle w:val="StyleUnderline"/>
        </w:rPr>
        <w:t>Prices</w:t>
      </w:r>
      <w:r w:rsidRPr="001D7D25">
        <w:rPr>
          <w:sz w:val="16"/>
        </w:rPr>
        <w:t xml:space="preserve"> are naturalized on the grounds that they </w:t>
      </w:r>
      <w:r w:rsidRPr="001D7D25">
        <w:rPr>
          <w:rStyle w:val="StyleUnderline"/>
        </w:rPr>
        <w:t>represent “utility”, or “value”, or the outcome of “market mechanisms”</w:t>
      </w:r>
      <w:r w:rsidRPr="001D7D25">
        <w:rPr>
          <w:sz w:val="16"/>
        </w:rPr>
        <w:t xml:space="preserve"> such as supply and demand, obscuring the extent to which they are determined by power imbalances in the global political economy. </w:t>
      </w:r>
      <w:r w:rsidRPr="001D7D25">
        <w:rPr>
          <w:rStyle w:val="StyleUnderline"/>
          <w:highlight w:val="yellow"/>
        </w:rPr>
        <w:t>Price differentials</w:t>
      </w:r>
      <w:r w:rsidRPr="001D7D25">
        <w:rPr>
          <w:rStyle w:val="StyleUnderline"/>
        </w:rPr>
        <w:t xml:space="preserve"> in</w:t>
      </w:r>
      <w:r w:rsidRPr="001D7D25">
        <w:rPr>
          <w:sz w:val="16"/>
        </w:rPr>
        <w:t xml:space="preserve"> international </w:t>
      </w:r>
      <w:r w:rsidRPr="001D7D25">
        <w:rPr>
          <w:rStyle w:val="StyleUnderline"/>
        </w:rPr>
        <w:t>trade</w:t>
      </w:r>
      <w:r w:rsidRPr="001D7D25">
        <w:rPr>
          <w:sz w:val="16"/>
        </w:rPr>
        <w:t xml:space="preserve"> therefore </w:t>
      </w:r>
      <w:r w:rsidRPr="001D7D25">
        <w:rPr>
          <w:rStyle w:val="StyleUnderline"/>
          <w:highlight w:val="yellow"/>
        </w:rPr>
        <w:t>function as</w:t>
      </w:r>
      <w:r w:rsidRPr="001D7D25">
        <w:rPr>
          <w:rStyle w:val="StyleUnderline"/>
        </w:rPr>
        <w:t xml:space="preserve"> an effective method of </w:t>
      </w:r>
      <w:r w:rsidRPr="001D7D25">
        <w:rPr>
          <w:rStyle w:val="Emphasis"/>
          <w:highlight w:val="yellow"/>
        </w:rPr>
        <w:t>maintaining the patterns of appropriation</w:t>
      </w:r>
      <w:r w:rsidRPr="001D7D25">
        <w:rPr>
          <w:sz w:val="16"/>
        </w:rPr>
        <w:t xml:space="preserve"> that once overtly </w:t>
      </w:r>
      <w:r w:rsidRPr="001D7D25">
        <w:rPr>
          <w:rStyle w:val="StyleUnderline"/>
        </w:rPr>
        <w:t>defined the colonial economy</w:t>
      </w:r>
      <w:r w:rsidRPr="001D7D25">
        <w:rPr>
          <w:sz w:val="16"/>
        </w:rPr>
        <w:t>, allowing blame for “underdevelopment” to be shifted onto the victims.</w:t>
      </w:r>
    </w:p>
    <w:p w14:paraId="0D0813A6" w14:textId="77777777" w:rsidR="00C313EC" w:rsidRPr="001D7D25" w:rsidRDefault="00C313EC" w:rsidP="00C313EC">
      <w:pPr>
        <w:rPr>
          <w:sz w:val="16"/>
        </w:rPr>
      </w:pPr>
      <w:r w:rsidRPr="001D7D25">
        <w:rPr>
          <w:sz w:val="16"/>
        </w:rPr>
        <w:t xml:space="preserve">This pattern remains entrenched </w:t>
      </w:r>
      <w:r w:rsidRPr="001D7D25">
        <w:rPr>
          <w:rStyle w:val="StyleUnderline"/>
          <w:highlight w:val="yellow"/>
        </w:rPr>
        <w:t>despite the fact</w:t>
      </w:r>
      <w:r w:rsidRPr="001D7D25">
        <w:rPr>
          <w:sz w:val="16"/>
        </w:rPr>
        <w:t xml:space="preserve"> that, with the rise of neoliberal globalization in the 1980s, </w:t>
      </w:r>
      <w:r w:rsidRPr="001D7D25">
        <w:rPr>
          <w:rStyle w:val="StyleUnderline"/>
          <w:highlight w:val="yellow"/>
        </w:rPr>
        <w:t>manufacturing has shifted</w:t>
      </w:r>
      <w:r w:rsidRPr="001D7D25">
        <w:rPr>
          <w:rStyle w:val="StyleUnderline"/>
        </w:rPr>
        <w:t xml:space="preserve"> overwhelmingly </w:t>
      </w:r>
      <w:r w:rsidRPr="001D7D25">
        <w:rPr>
          <w:rStyle w:val="StyleUnderline"/>
          <w:highlight w:val="yellow"/>
        </w:rPr>
        <w:t>to the global South</w:t>
      </w:r>
      <w:r w:rsidRPr="001D7D25">
        <w:rPr>
          <w:sz w:val="16"/>
        </w:rPr>
        <w:t xml:space="preserve">, to the point where </w:t>
      </w:r>
      <w:r w:rsidRPr="001D7D25">
        <w:rPr>
          <w:rStyle w:val="StyleUnderline"/>
        </w:rPr>
        <w:t xml:space="preserve">Southern countries contribute the </w:t>
      </w:r>
      <w:r w:rsidRPr="001D7D25">
        <w:rPr>
          <w:rStyle w:val="Emphasis"/>
        </w:rPr>
        <w:t>vast majority of the world’s industrial labour</w:t>
      </w:r>
      <w:r w:rsidRPr="001D7D25">
        <w:rPr>
          <w:sz w:val="16"/>
        </w:rPr>
        <w:t xml:space="preserve"> and industrial production (</w:t>
      </w:r>
      <w:bookmarkStart w:id="22" w:name="bb0345"/>
      <w:r w:rsidRPr="001D7D25">
        <w:rPr>
          <w:sz w:val="16"/>
        </w:rPr>
        <w:t>Smith, 2016</w:t>
      </w:r>
      <w:bookmarkEnd w:id="22"/>
      <w:r w:rsidRPr="001D7D25">
        <w:rPr>
          <w:sz w:val="16"/>
        </w:rPr>
        <w:t xml:space="preserve">). </w:t>
      </w:r>
      <w:r w:rsidRPr="001D7D25">
        <w:rPr>
          <w:rStyle w:val="StyleUnderline"/>
        </w:rPr>
        <w:t>Northern appropriation</w:t>
      </w:r>
      <w:r w:rsidRPr="001D7D25">
        <w:rPr>
          <w:sz w:val="16"/>
        </w:rPr>
        <w:t xml:space="preserve"> from the South comprises resources and labour embodied not only </w:t>
      </w:r>
      <w:r w:rsidRPr="001D7D25">
        <w:rPr>
          <w:rStyle w:val="StyleUnderline"/>
        </w:rPr>
        <w:t>in</w:t>
      </w:r>
      <w:r w:rsidRPr="001D7D25">
        <w:rPr>
          <w:sz w:val="16"/>
        </w:rPr>
        <w:t xml:space="preserve"> primary commodities but also in </w:t>
      </w:r>
      <w:r w:rsidRPr="001D7D25">
        <w:rPr>
          <w:rStyle w:val="StyleUnderline"/>
        </w:rPr>
        <w:t>manufactured goods</w:t>
      </w:r>
      <w:r w:rsidRPr="001D7D25">
        <w:rPr>
          <w:sz w:val="16"/>
        </w:rPr>
        <w:t xml:space="preserve">, including high-technology products such as </w:t>
      </w:r>
      <w:r w:rsidRPr="001D7D25">
        <w:rPr>
          <w:rStyle w:val="StyleUnderline"/>
        </w:rPr>
        <w:t>smartphones, computer chips, cars, designer fashion, etc.</w:t>
      </w:r>
      <w:r w:rsidRPr="001D7D25">
        <w:rPr>
          <w:sz w:val="16"/>
        </w:rPr>
        <w:t xml:space="preserve">, along with intermediate parts. Most of this appropriation occurs through global commodity chains, wherein </w:t>
      </w:r>
      <w:r w:rsidRPr="001D7D25">
        <w:rPr>
          <w:rStyle w:val="StyleUnderline"/>
        </w:rPr>
        <w:t>Northern firms deploy monopsony and </w:t>
      </w:r>
      <w:r w:rsidRPr="001D7D25">
        <w:rPr>
          <w:rStyle w:val="Emphasis"/>
        </w:rPr>
        <w:t>monopoly power to depress Southern suppliers’</w:t>
      </w:r>
      <w:r w:rsidRPr="001D7D25">
        <w:rPr>
          <w:sz w:val="16"/>
        </w:rPr>
        <w:t xml:space="preserve"> prices at every node, from extraction to manufacture, while setting final prices as high as possible (</w:t>
      </w:r>
      <w:bookmarkStart w:id="23" w:name="bb0365"/>
      <w:r w:rsidRPr="001D7D25">
        <w:rPr>
          <w:sz w:val="16"/>
        </w:rPr>
        <w:t>Suwandi, 2019</w:t>
      </w:r>
      <w:bookmarkEnd w:id="23"/>
      <w:r w:rsidRPr="001D7D25">
        <w:rPr>
          <w:sz w:val="16"/>
        </w:rPr>
        <w:t>, </w:t>
      </w:r>
      <w:bookmarkStart w:id="24" w:name="bb0060"/>
      <w:r w:rsidRPr="001D7D25">
        <w:rPr>
          <w:sz w:val="16"/>
        </w:rPr>
        <w:t>Clelland, 2014</w:t>
      </w:r>
      <w:bookmarkEnd w:id="24"/>
      <w:r w:rsidRPr="001D7D25">
        <w:rPr>
          <w:sz w:val="16"/>
        </w:rPr>
        <w:t>).</w:t>
      </w:r>
    </w:p>
    <w:p w14:paraId="09E69190" w14:textId="77777777" w:rsidR="00C313EC" w:rsidRPr="001D7D25" w:rsidRDefault="00C313EC" w:rsidP="00C313EC">
      <w:pPr>
        <w:rPr>
          <w:sz w:val="16"/>
        </w:rPr>
      </w:pPr>
      <w:r w:rsidRPr="001D7D25">
        <w:rPr>
          <w:sz w:val="16"/>
        </w:rPr>
        <w:t>Several attempts have been made to estimate the monetary value of appropriation or drain from the global South through unequal exchange, generally by correcting the South’s export revenues for North-South price distortions in order to arrive at some representation of “losses”. Amin (1978: 144)</w:t>
      </w:r>
      <w:bookmarkEnd w:id="21"/>
      <w:r w:rsidRPr="001D7D25">
        <w:rPr>
          <w:sz w:val="16"/>
        </w:rPr>
        <w:t> focused on international wage inequalities, although doing so meant he was unable to account for other inputs that may affect overall price differentials. </w:t>
      </w:r>
      <w:bookmarkStart w:id="25" w:name="bb0220"/>
      <w:r w:rsidRPr="001D7D25">
        <w:rPr>
          <w:sz w:val="16"/>
        </w:rPr>
        <w:t>Köhler (1998)</w:t>
      </w:r>
      <w:bookmarkEnd w:id="25"/>
      <w:r w:rsidRPr="001D7D25">
        <w:rPr>
          <w:sz w:val="16"/>
        </w:rPr>
        <w:t> developed a more holistic method, using the distortion factor between market exchange rates (MER) and purchasing power parity (PPP) as a proxy for overall price inequalities. Using a modified version of Köhler’s method, recent research has found that in 2015 drain from the South through unequal exchange amounted to $2.1 trillion (constant 2011 dollars), represented in Northern prices (</w:t>
      </w:r>
      <w:bookmarkStart w:id="26" w:name="bbib416"/>
      <w:r w:rsidRPr="001D7D25">
        <w:rPr>
          <w:sz w:val="16"/>
        </w:rPr>
        <w:t>Hickel et al., 2021).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traded goods. All of this leads to underestimating the scale of drain (see Hickel et al., 2021).</w:t>
      </w:r>
    </w:p>
    <w:p w14:paraId="6D6AF503" w14:textId="77777777" w:rsidR="00C313EC" w:rsidRPr="001D7D25" w:rsidRDefault="00C313EC" w:rsidP="00C313EC">
      <w:pPr>
        <w:rPr>
          <w:sz w:val="16"/>
        </w:rPr>
      </w:pPr>
      <w:r w:rsidRPr="001D7D25">
        <w:rPr>
          <w:sz w:val="16"/>
        </w:rPr>
        <w:t xml:space="preserve">Perhaps more importantly, </w:t>
      </w:r>
      <w:r w:rsidRPr="001D7D25">
        <w:rPr>
          <w:rStyle w:val="StyleUnderline"/>
          <w:highlight w:val="yellow"/>
        </w:rPr>
        <w:t>existing methods</w:t>
      </w:r>
      <w:r w:rsidRPr="001D7D25">
        <w:rPr>
          <w:rStyle w:val="StyleUnderline"/>
        </w:rPr>
        <w:t xml:space="preserve"> are limited</w:t>
      </w:r>
      <w:r w:rsidRPr="001D7D25">
        <w:rPr>
          <w:sz w:val="16"/>
        </w:rPr>
        <w:t xml:space="preserve"> in that </w:t>
      </w:r>
      <w:r w:rsidRPr="001D7D25">
        <w:rPr>
          <w:rStyle w:val="StyleUnderline"/>
        </w:rPr>
        <w:t xml:space="preserve">they </w:t>
      </w:r>
      <w:r w:rsidRPr="001D7D25">
        <w:rPr>
          <w:rStyle w:val="StyleUnderline"/>
          <w:highlight w:val="yellow"/>
        </w:rPr>
        <w:t>rely on trade revenues and price differentials</w:t>
      </w:r>
      <w:r w:rsidRPr="001D7D25">
        <w:rPr>
          <w:sz w:val="16"/>
        </w:rPr>
        <w:t xml:space="preserve"> as proxies by which to estimate drain </w:t>
      </w:r>
      <w:r w:rsidRPr="001D7D25">
        <w:rPr>
          <w:rStyle w:val="Emphasis"/>
          <w:highlight w:val="yellow"/>
        </w:rPr>
        <w:t>without</w:t>
      </w:r>
      <w:r w:rsidRPr="001D7D25">
        <w:rPr>
          <w:rStyle w:val="Emphasis"/>
        </w:rPr>
        <w:t xml:space="preserve"> any </w:t>
      </w:r>
      <w:r w:rsidRPr="001D7D25">
        <w:rPr>
          <w:rStyle w:val="Emphasis"/>
          <w:highlight w:val="yellow"/>
        </w:rPr>
        <w:t>reference to actual goods</w:t>
      </w:r>
      <w:r w:rsidRPr="001D7D25">
        <w:rPr>
          <w:sz w:val="16"/>
        </w:rPr>
        <w:t xml:space="preserve">, precisely </w:t>
      </w:r>
      <w:r w:rsidRPr="001D7D25">
        <w:rPr>
          <w:rStyle w:val="StyleUnderline"/>
        </w:rPr>
        <w:t>because goods remain hidden behind monetary trade data</w:t>
      </w:r>
      <w:r w:rsidRPr="001D7D25">
        <w:rPr>
          <w:sz w:val="16"/>
        </w:rPr>
        <w:t xml:space="preserve">. Moreover, the </w:t>
      </w:r>
      <w:r w:rsidRPr="001D7D25">
        <w:rPr>
          <w:rStyle w:val="StyleUnderline"/>
        </w:rPr>
        <w:t xml:space="preserve">conventional </w:t>
      </w:r>
      <w:r w:rsidRPr="001D7D25">
        <w:rPr>
          <w:rStyle w:val="StyleUnderline"/>
          <w:highlight w:val="yellow"/>
        </w:rPr>
        <w:t>monetary data</w:t>
      </w:r>
      <w:r w:rsidRPr="001D7D25">
        <w:rPr>
          <w:sz w:val="16"/>
        </w:rPr>
        <w:t xml:space="preserve"> relates only to traded goods themselves and </w:t>
      </w:r>
      <w:r w:rsidRPr="001D7D25">
        <w:rPr>
          <w:rStyle w:val="StyleUnderline"/>
          <w:highlight w:val="yellow"/>
        </w:rPr>
        <w:t>does not capture</w:t>
      </w:r>
      <w:r w:rsidRPr="001D7D25">
        <w:rPr>
          <w:rStyle w:val="StyleUnderline"/>
        </w:rPr>
        <w:t xml:space="preserve"> the </w:t>
      </w:r>
      <w:r w:rsidRPr="001D7D25">
        <w:rPr>
          <w:rStyle w:val="StyleUnderline"/>
          <w:highlight w:val="yellow"/>
        </w:rPr>
        <w:t>upstream inputs</w:t>
      </w:r>
      <w:r w:rsidRPr="001D7D25">
        <w:rPr>
          <w:sz w:val="16"/>
        </w:rPr>
        <w:t xml:space="preserve"> that go into producing them, the prices of which significantly affect trade prices and, in a context of globally dispersed commodity chains, may involve many different countries. For instance, if the USA exports an aircraft, it may embody parts imported from China and Bolivia, which existing methods can account for using conventional trade data (e.g., Hickel et al., 2021</w:t>
      </w:r>
      <w:bookmarkEnd w:id="26"/>
      <w:r w:rsidRPr="001D7D25">
        <w:rPr>
          <w:sz w:val="16"/>
        </w:rPr>
        <w:t>), but it also embodies the materials and labour deployed in China and Bolivia to produce those parts, which existing methods cannot capture.</w:t>
      </w:r>
    </w:p>
    <w:p w14:paraId="3B465AAB" w14:textId="77777777" w:rsidR="00C313EC" w:rsidRPr="00AA2009" w:rsidRDefault="00C313EC" w:rsidP="00C313EC">
      <w:pPr>
        <w:rPr>
          <w:sz w:val="16"/>
        </w:rPr>
      </w:pPr>
      <w:r w:rsidRPr="001D7D25">
        <w:rPr>
          <w:sz w:val="16"/>
        </w:rPr>
        <w:t>Here we take a novel approach that seeks to overcome the limitations of previous work. Following </w:t>
      </w:r>
      <w:bookmarkStart w:id="27" w:name="bb0095"/>
      <w:r w:rsidRPr="001D7D25">
        <w:rPr>
          <w:sz w:val="16"/>
        </w:rPr>
        <w:t>Dorninger et al. (2021)</w:t>
      </w:r>
      <w:bookmarkEnd w:id="27"/>
      <w:r w:rsidRPr="001D7D25">
        <w:rPr>
          <w:sz w:val="16"/>
        </w:rPr>
        <w:t xml:space="preserve">, </w:t>
      </w:r>
      <w:r w:rsidRPr="001D7D25">
        <w:rPr>
          <w:rStyle w:val="StyleUnderline"/>
          <w:highlight w:val="yellow"/>
        </w:rPr>
        <w:t>we use a “footprint” analysis of input–output data to quantify the</w:t>
      </w:r>
      <w:r w:rsidRPr="001D7D25">
        <w:rPr>
          <w:rStyle w:val="StyleUnderline"/>
        </w:rPr>
        <w:t xml:space="preserve"> physical </w:t>
      </w:r>
      <w:r w:rsidRPr="001D7D25">
        <w:rPr>
          <w:rStyle w:val="StyleUnderline"/>
          <w:highlight w:val="yellow"/>
        </w:rPr>
        <w:t>scale of</w:t>
      </w:r>
      <w:r w:rsidRPr="001D7D25">
        <w:rPr>
          <w:rStyle w:val="StyleUnderline"/>
        </w:rPr>
        <w:t xml:space="preserve"> raw materials, land, energy and labour embodied in </w:t>
      </w:r>
      <w:r w:rsidRPr="001D7D25">
        <w:rPr>
          <w:rStyle w:val="StyleUnderline"/>
          <w:highlight w:val="yellow"/>
        </w:rPr>
        <w:t>trade between the North and South</w:t>
      </w:r>
      <w:r w:rsidRPr="001D7D25">
        <w:rPr>
          <w:sz w:val="16"/>
        </w:rPr>
        <w:t xml:space="preserve">, </w:t>
      </w:r>
      <w:r w:rsidRPr="001D7D25">
        <w:rPr>
          <w:rStyle w:val="StyleUnderline"/>
          <w:highlight w:val="yellow"/>
        </w:rPr>
        <w:t>looking not only at traded goods</w:t>
      </w:r>
      <w:r w:rsidRPr="001D7D25">
        <w:rPr>
          <w:sz w:val="16"/>
        </w:rPr>
        <w:t xml:space="preserve"> themselves </w:t>
      </w:r>
      <w:r w:rsidRPr="001D7D25">
        <w:rPr>
          <w:rStyle w:val="StyleUnderline"/>
          <w:highlight w:val="yellow"/>
        </w:rPr>
        <w:t>but also</w:t>
      </w:r>
      <w:r w:rsidRPr="001D7D25">
        <w:rPr>
          <w:sz w:val="16"/>
        </w:rPr>
        <w:t xml:space="preserve"> the </w:t>
      </w:r>
      <w:r w:rsidRPr="001D7D25">
        <w:rPr>
          <w:rStyle w:val="StyleUnderline"/>
          <w:highlight w:val="yellow"/>
        </w:rPr>
        <w:t>upstream resources and labour</w:t>
      </w:r>
      <w:r w:rsidRPr="001D7D25">
        <w:rPr>
          <w:rStyle w:val="StyleUnderline"/>
        </w:rPr>
        <w:t xml:space="preserve"> that go into producing and transporting those goods</w:t>
      </w:r>
      <w:r w:rsidRPr="001D7D25">
        <w:rPr>
          <w:sz w:val="16"/>
        </w:rPr>
        <w:t>, including the machines, factories, infrastructure, etc. (</w:t>
      </w:r>
      <w:bookmarkStart w:id="28" w:name="bb0230"/>
      <w:r w:rsidRPr="001D7D25">
        <w:rPr>
          <w:sz w:val="16"/>
        </w:rPr>
        <w:t>Lenzen et al., 2013</w:t>
      </w:r>
      <w:bookmarkEnd w:id="28"/>
      <w:r w:rsidRPr="001D7D25">
        <w:rPr>
          <w:sz w:val="16"/>
        </w:rPr>
        <w:t>, </w:t>
      </w:r>
      <w:bookmarkStart w:id="29" w:name="bb0225"/>
      <w:r w:rsidRPr="001D7D25">
        <w:rPr>
          <w:sz w:val="16"/>
        </w:rPr>
        <w:t>Lenzen et al., 2012</w:t>
      </w:r>
      <w:bookmarkEnd w:id="29"/>
      <w:r w:rsidRPr="001D7D25">
        <w:rPr>
          <w:sz w:val="16"/>
        </w:rPr>
        <w:t>, </w:t>
      </w:r>
      <w:bookmarkStart w:id="30" w:name="bb0400"/>
      <w:r w:rsidRPr="001D7D25">
        <w:rPr>
          <w:sz w:val="16"/>
        </w:rPr>
        <w:t>Wiedmann et al., 2015</w:t>
      </w:r>
      <w:bookmarkEnd w:id="30"/>
      <w:r w:rsidRPr="001D7D25">
        <w:rPr>
          <w:sz w:val="16"/>
        </w:rPr>
        <w:t xml:space="preserve">). </w:t>
      </w:r>
      <w:r w:rsidRPr="001D7D25">
        <w:rPr>
          <w:rStyle w:val="StyleUnderline"/>
        </w:rPr>
        <w:t>This approach builds on scholarship in ecological economics and industrial ecology.</w:t>
      </w:r>
      <w:r w:rsidRPr="001D7D25">
        <w:rPr>
          <w:sz w:val="16"/>
        </w:rPr>
        <w:t xml:space="preserve"> Using </w:t>
      </w:r>
      <w:r w:rsidRPr="001D7D25">
        <w:rPr>
          <w:rStyle w:val="StyleUnderline"/>
          <w:highlight w:val="yellow"/>
        </w:rPr>
        <w:t>footprint</w:t>
      </w:r>
      <w:r w:rsidRPr="001D7D25">
        <w:rPr>
          <w:rStyle w:val="StyleUnderline"/>
        </w:rPr>
        <w:t xml:space="preserve"> metrics </w:t>
      </w:r>
      <w:r w:rsidRPr="001D7D25">
        <w:rPr>
          <w:rStyle w:val="StyleUnderline"/>
          <w:highlight w:val="yellow"/>
        </w:rPr>
        <w:t>allows us to capture</w:t>
      </w:r>
      <w:r w:rsidRPr="001D7D25">
        <w:rPr>
          <w:rStyle w:val="StyleUnderline"/>
        </w:rPr>
        <w:t xml:space="preserve"> </w:t>
      </w:r>
      <w:r w:rsidRPr="001D7D25">
        <w:rPr>
          <w:rStyle w:val="StyleUnderline"/>
          <w:highlight w:val="yellow"/>
        </w:rPr>
        <w:t>inputs even when they flow through complex global commodity chains</w:t>
      </w:r>
      <w:r w:rsidRPr="001D7D25">
        <w:rPr>
          <w:sz w:val="16"/>
        </w:rPr>
        <w:t xml:space="preserve">: we can identify where the labour and resources are rendered and where the value is ultimately captured. </w:t>
      </w:r>
      <w:r w:rsidRPr="001D7D25">
        <w:rPr>
          <w:rStyle w:val="StyleUnderline"/>
          <w:highlight w:val="yellow"/>
        </w:rPr>
        <w:t>This</w:t>
      </w:r>
      <w:r w:rsidRPr="001D7D25">
        <w:rPr>
          <w:rStyle w:val="StyleUnderline"/>
        </w:rPr>
        <w:t xml:space="preserve"> </w:t>
      </w:r>
      <w:r w:rsidRPr="001D7D25">
        <w:rPr>
          <w:rStyle w:val="StyleUnderline"/>
          <w:highlight w:val="yellow"/>
        </w:rPr>
        <w:t>enables</w:t>
      </w:r>
      <w:r w:rsidRPr="001D7D25">
        <w:rPr>
          <w:sz w:val="16"/>
        </w:rPr>
        <w:t xml:space="preserve"> us to ground our </w:t>
      </w:r>
      <w:r w:rsidRPr="001D7D25">
        <w:rPr>
          <w:rStyle w:val="StyleUnderline"/>
        </w:rPr>
        <w:t xml:space="preserve">analysis of unequal exchange in real resources </w:t>
      </w:r>
      <w:r w:rsidRPr="001D7D25">
        <w:rPr>
          <w:rStyle w:val="StyleUnderline"/>
          <w:highlight w:val="yellow"/>
        </w:rPr>
        <w:t xml:space="preserve">and a more </w:t>
      </w:r>
      <w:r w:rsidRPr="001D7D25">
        <w:rPr>
          <w:rStyle w:val="Emphasis"/>
          <w:highlight w:val="yellow"/>
        </w:rPr>
        <w:t>robust assessment of prices and price inequalities in trade</w:t>
      </w:r>
      <w:r w:rsidRPr="001D7D25">
        <w:rPr>
          <w:sz w:val="16"/>
        </w:rPr>
        <w:t>, while maximizing the comparability of flows between the North and South.</w:t>
      </w:r>
    </w:p>
    <w:p w14:paraId="15111F3A" w14:textId="77777777" w:rsidR="00C313EC" w:rsidRPr="004C1A08" w:rsidRDefault="00C313EC" w:rsidP="00C313EC">
      <w:pPr>
        <w:pStyle w:val="Heading4"/>
      </w:pPr>
      <w:r>
        <w:t>Their distinction between “populist” propensity for nuclear war and non-populist peace is propaganda for the establishment’s constant warfare</w:t>
      </w:r>
    </w:p>
    <w:p w14:paraId="4CE7A406" w14:textId="77777777" w:rsidR="00C313EC" w:rsidRPr="00DA3ED8" w:rsidRDefault="00C313EC" w:rsidP="00C313EC">
      <w:r w:rsidRPr="005950D8">
        <w:rPr>
          <w:rStyle w:val="Style13ptBold"/>
        </w:rPr>
        <w:t>Hymans 22</w:t>
      </w:r>
      <w:r w:rsidRPr="008B20F9">
        <w:rPr>
          <w:sz w:val="20"/>
          <w:szCs w:val="20"/>
        </w:rPr>
        <w:t xml:space="preserve"> (Dr. Jacques E. C. PhD in Government from Harvard, Associate Professor of International Relations at the University of Southern California, “Responses to Meier and Vieluf”, </w:t>
      </w:r>
      <w:r w:rsidRPr="008B20F9">
        <w:rPr>
          <w:i/>
          <w:iCs/>
          <w:sz w:val="20"/>
          <w:szCs w:val="20"/>
        </w:rPr>
        <w:t>The Nonproliferation Review</w:t>
      </w:r>
      <w:r w:rsidRPr="008B20F9">
        <w:rPr>
          <w:sz w:val="20"/>
          <w:szCs w:val="20"/>
        </w:rPr>
        <w:t>, 28:1-3, 52-54, DOI: 10.1080/10736700.2022.2093513)</w:t>
      </w:r>
    </w:p>
    <w:p w14:paraId="6D8C5D9B" w14:textId="77777777" w:rsidR="00C313EC" w:rsidRPr="008B20F9" w:rsidRDefault="00C313EC" w:rsidP="00C313EC">
      <w:pPr>
        <w:spacing w:after="0"/>
        <w:rPr>
          <w:sz w:val="14"/>
        </w:rPr>
      </w:pPr>
      <w:r w:rsidRPr="008B20F9">
        <w:rPr>
          <w:rStyle w:val="Emphasis"/>
          <w:highlight w:val="yellow"/>
        </w:rPr>
        <w:t>Meier</w:t>
      </w:r>
      <w:r w:rsidRPr="00DA3ED8">
        <w:rPr>
          <w:u w:val="single"/>
        </w:rPr>
        <w:t xml:space="preserve"> and Vieluf </w:t>
      </w:r>
      <w:r w:rsidRPr="008B20F9">
        <w:rPr>
          <w:highlight w:val="yellow"/>
          <w:u w:val="single"/>
        </w:rPr>
        <w:t>suggest</w:t>
      </w:r>
      <w:r w:rsidRPr="00DA3ED8">
        <w:rPr>
          <w:u w:val="single"/>
        </w:rPr>
        <w:t xml:space="preserve"> that the traditional nuclear and defense </w:t>
      </w:r>
      <w:r w:rsidRPr="008B20F9">
        <w:rPr>
          <w:rStyle w:val="Emphasis"/>
          <w:highlight w:val="yellow"/>
        </w:rPr>
        <w:t>establishments</w:t>
      </w:r>
      <w:r w:rsidRPr="00DA3ED8">
        <w:rPr>
          <w:u w:val="single"/>
        </w:rPr>
        <w:t xml:space="preserve"> have so far </w:t>
      </w:r>
      <w:r w:rsidRPr="008B20F9">
        <w:rPr>
          <w:highlight w:val="yellow"/>
          <w:u w:val="single"/>
        </w:rPr>
        <w:t>contained</w:t>
      </w:r>
      <w:r w:rsidRPr="00DA3ED8">
        <w:rPr>
          <w:u w:val="single"/>
        </w:rPr>
        <w:t xml:space="preserve"> the ever-present </w:t>
      </w:r>
      <w:r w:rsidRPr="008B20F9">
        <w:rPr>
          <w:rStyle w:val="Emphasis"/>
        </w:rPr>
        <w:t xml:space="preserve">potential for </w:t>
      </w:r>
      <w:r w:rsidRPr="008B20F9">
        <w:rPr>
          <w:rStyle w:val="Emphasis"/>
          <w:highlight w:val="yellow"/>
        </w:rPr>
        <w:t>nuclear war</w:t>
      </w:r>
      <w:r w:rsidRPr="00DA3ED8">
        <w:rPr>
          <w:u w:val="single"/>
        </w:rPr>
        <w:t xml:space="preserve"> by institutionalizing</w:t>
      </w:r>
      <w:r w:rsidRPr="008B20F9">
        <w:rPr>
          <w:sz w:val="14"/>
        </w:rPr>
        <w:t xml:space="preserve"> a “nuclear order built on the principled acceptance of a logic of </w:t>
      </w:r>
      <w:r w:rsidRPr="00DA3ED8">
        <w:rPr>
          <w:rStyle w:val="Emphasis"/>
        </w:rPr>
        <w:t>restraint</w:t>
      </w:r>
      <w:r w:rsidRPr="008B20F9">
        <w:rPr>
          <w:sz w:val="14"/>
        </w:rPr>
        <w:t xml:space="preserve"> by the nuclear-weapon states” (p. 2). </w:t>
      </w:r>
      <w:r w:rsidRPr="008B20F9">
        <w:rPr>
          <w:highlight w:val="yellow"/>
          <w:u w:val="single"/>
        </w:rPr>
        <w:t>But</w:t>
      </w:r>
      <w:r w:rsidRPr="00DA3ED8">
        <w:rPr>
          <w:u w:val="single"/>
        </w:rPr>
        <w:t xml:space="preserve"> such an interpretation of nuclear history is hard to square with the findings of a large scholarly literature that the </w:t>
      </w:r>
      <w:r w:rsidRPr="00DA3ED8">
        <w:rPr>
          <w:rStyle w:val="Emphasis"/>
        </w:rPr>
        <w:t>superpowers’</w:t>
      </w:r>
      <w:r w:rsidRPr="00DA3ED8">
        <w:rPr>
          <w:u w:val="single"/>
        </w:rPr>
        <w:t xml:space="preserve"> </w:t>
      </w:r>
      <w:r w:rsidRPr="008B20F9">
        <w:rPr>
          <w:rStyle w:val="Emphasis"/>
          <w:highlight w:val="yellow"/>
        </w:rPr>
        <w:t>establishments</w:t>
      </w:r>
      <w:r w:rsidRPr="008B20F9">
        <w:rPr>
          <w:highlight w:val="yellow"/>
          <w:u w:val="single"/>
        </w:rPr>
        <w:t xml:space="preserve"> were</w:t>
      </w:r>
      <w:r w:rsidRPr="00DA3ED8">
        <w:rPr>
          <w:u w:val="single"/>
        </w:rPr>
        <w:t xml:space="preserve"> actually </w:t>
      </w:r>
      <w:r w:rsidRPr="008B20F9">
        <w:rPr>
          <w:rStyle w:val="Emphasis"/>
          <w:highlight w:val="yellow"/>
        </w:rPr>
        <w:t>significant drivers</w:t>
      </w:r>
      <w:r w:rsidRPr="008B20F9">
        <w:rPr>
          <w:highlight w:val="yellow"/>
          <w:u w:val="single"/>
        </w:rPr>
        <w:t xml:space="preserve"> of</w:t>
      </w:r>
      <w:r w:rsidRPr="00DA3ED8">
        <w:rPr>
          <w:u w:val="single"/>
        </w:rPr>
        <w:t xml:space="preserve"> the </w:t>
      </w:r>
      <w:r w:rsidRPr="00DA3ED8">
        <w:rPr>
          <w:b/>
          <w:bCs/>
          <w:u w:val="single"/>
        </w:rPr>
        <w:t xml:space="preserve">strategic </w:t>
      </w:r>
      <w:r w:rsidRPr="008B20F9">
        <w:rPr>
          <w:b/>
          <w:bCs/>
          <w:highlight w:val="yellow"/>
          <w:u w:val="single"/>
        </w:rPr>
        <w:t>competition</w:t>
      </w:r>
      <w:r w:rsidRPr="00DA3ED8">
        <w:rPr>
          <w:u w:val="single"/>
        </w:rPr>
        <w:t xml:space="preserve"> and </w:t>
      </w:r>
      <w:r w:rsidRPr="008B20F9">
        <w:rPr>
          <w:rStyle w:val="Emphasis"/>
          <w:highlight w:val="yellow"/>
        </w:rPr>
        <w:t>arms racing</w:t>
      </w:r>
      <w:r w:rsidRPr="00DA3ED8">
        <w:rPr>
          <w:u w:val="single"/>
        </w:rPr>
        <w:t xml:space="preserve"> that caused many tense moments during the Cold War</w:t>
      </w:r>
      <w:r w:rsidRPr="008B20F9">
        <w:rPr>
          <w:sz w:val="14"/>
        </w:rPr>
        <w:t xml:space="preserve">. Far from demonstrating a “principled acceptance of a logic of restraint,” </w:t>
      </w:r>
      <w:r w:rsidRPr="00DA3ED8">
        <w:rPr>
          <w:u w:val="single"/>
        </w:rPr>
        <w:t xml:space="preserve">the </w:t>
      </w:r>
      <w:r w:rsidRPr="00DA3ED8">
        <w:rPr>
          <w:rStyle w:val="Emphasis"/>
        </w:rPr>
        <w:t>establishments</w:t>
      </w:r>
      <w:r w:rsidRPr="00DA3ED8">
        <w:rPr>
          <w:u w:val="single"/>
        </w:rPr>
        <w:t xml:space="preserve"> made the Cold War </w:t>
      </w:r>
      <w:r w:rsidRPr="00DA3ED8">
        <w:rPr>
          <w:b/>
          <w:bCs/>
          <w:u w:val="single"/>
        </w:rPr>
        <w:t>more dangerous</w:t>
      </w:r>
      <w:r w:rsidRPr="00DA3ED8">
        <w:rPr>
          <w:u w:val="single"/>
        </w:rPr>
        <w:t xml:space="preserve">, more </w:t>
      </w:r>
      <w:r w:rsidRPr="00DA3ED8">
        <w:rPr>
          <w:b/>
          <w:bCs/>
          <w:u w:val="single"/>
        </w:rPr>
        <w:t>costly</w:t>
      </w:r>
      <w:r w:rsidRPr="00DA3ED8">
        <w:rPr>
          <w:u w:val="single"/>
        </w:rPr>
        <w:t xml:space="preserve">, and more </w:t>
      </w:r>
      <w:r w:rsidRPr="00DA3ED8">
        <w:rPr>
          <w:b/>
          <w:bCs/>
          <w:u w:val="single"/>
        </w:rPr>
        <w:t>long-lasting</w:t>
      </w:r>
      <w:r w:rsidRPr="00DA3ED8">
        <w:rPr>
          <w:u w:val="single"/>
        </w:rPr>
        <w:t xml:space="preserve"> than it needed to </w:t>
      </w:r>
      <w:r w:rsidRPr="008B20F9">
        <w:rPr>
          <w:sz w:val="14"/>
        </w:rPr>
        <w:t xml:space="preserve">be.2 </w:t>
      </w:r>
    </w:p>
    <w:p w14:paraId="3CF004EF" w14:textId="77777777" w:rsidR="00C313EC" w:rsidRPr="008B20F9" w:rsidRDefault="00C313EC" w:rsidP="00C313EC">
      <w:pPr>
        <w:spacing w:after="0"/>
        <w:rPr>
          <w:sz w:val="16"/>
        </w:rPr>
      </w:pPr>
      <w:r w:rsidRPr="008B20F9">
        <w:rPr>
          <w:sz w:val="16"/>
        </w:rPr>
        <w:tab/>
      </w:r>
      <w:r w:rsidRPr="00DA3ED8">
        <w:rPr>
          <w:u w:val="single"/>
        </w:rPr>
        <w:t xml:space="preserve">The so-called “guardians of the arsenals” were also </w:t>
      </w:r>
      <w:r w:rsidRPr="008B20F9">
        <w:rPr>
          <w:highlight w:val="yellow"/>
          <w:u w:val="single"/>
        </w:rPr>
        <w:t>less than reliable during</w:t>
      </w:r>
      <w:r w:rsidRPr="008B20F9">
        <w:rPr>
          <w:sz w:val="16"/>
        </w:rPr>
        <w:t xml:space="preserve"> Cold War </w:t>
      </w:r>
      <w:r w:rsidRPr="008B20F9">
        <w:rPr>
          <w:rStyle w:val="Emphasis"/>
          <w:highlight w:val="yellow"/>
        </w:rPr>
        <w:t>nuclear crises</w:t>
      </w:r>
      <w:r w:rsidRPr="008B20F9">
        <w:rPr>
          <w:sz w:val="16"/>
        </w:rPr>
        <w:t xml:space="preserve">. </w:t>
      </w:r>
      <w:r w:rsidRPr="00DA3ED8">
        <w:rPr>
          <w:u w:val="single"/>
        </w:rPr>
        <w:t xml:space="preserve">The </w:t>
      </w:r>
      <w:r w:rsidRPr="008B20F9">
        <w:rPr>
          <w:rStyle w:val="Emphasis"/>
          <w:highlight w:val="yellow"/>
        </w:rPr>
        <w:t>Cuban Missile Crisis</w:t>
      </w:r>
      <w:r w:rsidRPr="008B20F9">
        <w:rPr>
          <w:highlight w:val="yellow"/>
          <w:u w:val="single"/>
        </w:rPr>
        <w:t xml:space="preserve"> would</w:t>
      </w:r>
      <w:r w:rsidRPr="00DA3ED8">
        <w:rPr>
          <w:u w:val="single"/>
        </w:rPr>
        <w:t xml:space="preserve"> almost certainly </w:t>
      </w:r>
      <w:r w:rsidRPr="008B20F9">
        <w:rPr>
          <w:highlight w:val="yellow"/>
          <w:u w:val="single"/>
        </w:rPr>
        <w:t>have gone nuclear if</w:t>
      </w:r>
      <w:r w:rsidRPr="00DA3ED8">
        <w:rPr>
          <w:u w:val="single"/>
        </w:rPr>
        <w:t xml:space="preserve"> either John F. Kennedy</w:t>
      </w:r>
      <w:r w:rsidRPr="008B20F9">
        <w:rPr>
          <w:sz w:val="16"/>
        </w:rPr>
        <w:t xml:space="preserve"> </w:t>
      </w:r>
      <w:r w:rsidRPr="00DA3ED8">
        <w:rPr>
          <w:u w:val="single"/>
        </w:rPr>
        <w:t xml:space="preserve">or Nikita Khrushchev had let </w:t>
      </w:r>
      <w:r w:rsidRPr="008B20F9">
        <w:rPr>
          <w:highlight w:val="yellow"/>
          <w:u w:val="single"/>
        </w:rPr>
        <w:t xml:space="preserve">the </w:t>
      </w:r>
      <w:r w:rsidRPr="008B20F9">
        <w:rPr>
          <w:rStyle w:val="Emphasis"/>
          <w:highlight w:val="yellow"/>
        </w:rPr>
        <w:t>generals</w:t>
      </w:r>
      <w:r w:rsidRPr="008B20F9">
        <w:rPr>
          <w:highlight w:val="yellow"/>
          <w:u w:val="single"/>
        </w:rPr>
        <w:t xml:space="preserve"> take the lead</w:t>
      </w:r>
      <w:r w:rsidRPr="008B20F9">
        <w:rPr>
          <w:sz w:val="16"/>
        </w:rPr>
        <w:t xml:space="preserve">.3 </w:t>
      </w:r>
      <w:r w:rsidRPr="00DA3ED8">
        <w:rPr>
          <w:u w:val="single"/>
        </w:rPr>
        <w:t>A variety of</w:t>
      </w:r>
      <w:r w:rsidRPr="008B20F9">
        <w:rPr>
          <w:sz w:val="16"/>
        </w:rPr>
        <w:t xml:space="preserve"> technical and </w:t>
      </w:r>
      <w:r w:rsidRPr="00DA3ED8">
        <w:rPr>
          <w:u w:val="single"/>
        </w:rPr>
        <w:t>organizational mishaps almost caused it to go nuclear anyway</w:t>
      </w:r>
      <w:r w:rsidRPr="008B20F9">
        <w:rPr>
          <w:sz w:val="16"/>
        </w:rPr>
        <w:t xml:space="preserve">.4 </w:t>
      </w:r>
    </w:p>
    <w:p w14:paraId="5EFA27F4" w14:textId="77777777" w:rsidR="00C313EC" w:rsidRPr="008B20F9" w:rsidRDefault="00C313EC" w:rsidP="00C313EC">
      <w:pPr>
        <w:spacing w:after="0"/>
        <w:rPr>
          <w:sz w:val="16"/>
        </w:rPr>
      </w:pPr>
      <w:r w:rsidRPr="008B20F9">
        <w:rPr>
          <w:sz w:val="16"/>
        </w:rPr>
        <w:tab/>
        <w:t xml:space="preserve">Meanwhile, </w:t>
      </w:r>
      <w:r w:rsidRPr="00DA3ED8">
        <w:rPr>
          <w:u w:val="single"/>
        </w:rPr>
        <w:t xml:space="preserve">the establishments </w:t>
      </w:r>
      <w:r w:rsidRPr="00DA3ED8">
        <w:rPr>
          <w:b/>
          <w:bCs/>
          <w:u w:val="single"/>
        </w:rPr>
        <w:t>unfairly tarred their critics</w:t>
      </w:r>
      <w:r w:rsidRPr="00DA3ED8">
        <w:rPr>
          <w:u w:val="single"/>
        </w:rPr>
        <w:t xml:space="preserve"> in the peace and disarmament movements as “</w:t>
      </w:r>
      <w:r w:rsidRPr="00DA3ED8">
        <w:rPr>
          <w:rStyle w:val="Emphasis"/>
        </w:rPr>
        <w:t>populists</w:t>
      </w:r>
      <w:r w:rsidRPr="00DA3ED8">
        <w:rPr>
          <w:u w:val="single"/>
        </w:rPr>
        <w:t>,”</w:t>
      </w:r>
      <w:r w:rsidRPr="008B20F9">
        <w:rPr>
          <w:sz w:val="16"/>
        </w:rPr>
        <w:t xml:space="preserve"> as Meier and Vieluf also point out (p. 9). </w:t>
      </w:r>
      <w:r w:rsidRPr="00DA3ED8">
        <w:rPr>
          <w:u w:val="single"/>
        </w:rPr>
        <w:t>Actually</w:t>
      </w:r>
      <w:r w:rsidRPr="008B20F9">
        <w:rPr>
          <w:sz w:val="16"/>
        </w:rPr>
        <w:t xml:space="preserve">, </w:t>
      </w:r>
      <w:r w:rsidRPr="00DA3ED8">
        <w:rPr>
          <w:u w:val="single"/>
        </w:rPr>
        <w:t xml:space="preserve">those activists ended up </w:t>
      </w:r>
      <w:r w:rsidRPr="00DA3ED8">
        <w:rPr>
          <w:rStyle w:val="Emphasis"/>
        </w:rPr>
        <w:t>greatly contributing</w:t>
      </w:r>
      <w:r w:rsidRPr="00DA3ED8">
        <w:rPr>
          <w:u w:val="single"/>
        </w:rPr>
        <w:t xml:space="preserve"> to the </w:t>
      </w:r>
      <w:r w:rsidRPr="00DA3ED8">
        <w:rPr>
          <w:b/>
          <w:bCs/>
          <w:u w:val="single"/>
        </w:rPr>
        <w:t>peaceful</w:t>
      </w:r>
      <w:r w:rsidRPr="00DA3ED8">
        <w:rPr>
          <w:u w:val="single"/>
        </w:rPr>
        <w:t xml:space="preserve"> </w:t>
      </w:r>
      <w:r w:rsidRPr="00DA3ED8">
        <w:rPr>
          <w:b/>
          <w:bCs/>
          <w:u w:val="single"/>
        </w:rPr>
        <w:t>end</w:t>
      </w:r>
      <w:r w:rsidRPr="00DA3ED8">
        <w:rPr>
          <w:u w:val="single"/>
        </w:rPr>
        <w:t xml:space="preserve"> of the Cold War</w:t>
      </w:r>
      <w:r w:rsidRPr="008B20F9">
        <w:rPr>
          <w:sz w:val="16"/>
        </w:rPr>
        <w:t>, an outcome that the establishments had considered unrealistic.5</w:t>
      </w:r>
    </w:p>
    <w:p w14:paraId="3DDBA165" w14:textId="77777777" w:rsidR="00C313EC" w:rsidRPr="00DA3ED8" w:rsidRDefault="00C313EC" w:rsidP="00C313EC">
      <w:pPr>
        <w:spacing w:after="0"/>
        <w:rPr>
          <w:rStyle w:val="Emphasis"/>
        </w:rPr>
      </w:pPr>
      <w:r w:rsidRPr="008B20F9">
        <w:rPr>
          <w:sz w:val="16"/>
        </w:rPr>
        <w:tab/>
      </w:r>
      <w:r w:rsidRPr="00DA3ED8">
        <w:rPr>
          <w:u w:val="single"/>
        </w:rPr>
        <w:t>Fast-forward</w:t>
      </w:r>
      <w:r w:rsidRPr="008B20F9">
        <w:rPr>
          <w:sz w:val="16"/>
        </w:rPr>
        <w:t xml:space="preserve"> now </w:t>
      </w:r>
      <w:r w:rsidRPr="00DA3ED8">
        <w:rPr>
          <w:u w:val="single"/>
        </w:rPr>
        <w:t>to the</w:t>
      </w:r>
      <w:r w:rsidRPr="008B20F9">
        <w:rPr>
          <w:sz w:val="16"/>
        </w:rPr>
        <w:t xml:space="preserve"> 2001–2009 </w:t>
      </w:r>
      <w:r w:rsidRPr="00DA3ED8">
        <w:rPr>
          <w:u w:val="single"/>
        </w:rPr>
        <w:t xml:space="preserve">George W. </w:t>
      </w:r>
      <w:r w:rsidRPr="008B20F9">
        <w:rPr>
          <w:rStyle w:val="Emphasis"/>
          <w:highlight w:val="yellow"/>
        </w:rPr>
        <w:t>Bush</w:t>
      </w:r>
      <w:r w:rsidRPr="00DA3ED8">
        <w:rPr>
          <w:u w:val="single"/>
        </w:rPr>
        <w:t xml:space="preserve"> administration</w:t>
      </w:r>
      <w:r w:rsidRPr="008B20F9">
        <w:rPr>
          <w:sz w:val="16"/>
        </w:rPr>
        <w:t xml:space="preserve">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w:t>
      </w:r>
      <w:r w:rsidRPr="00DA3ED8">
        <w:rPr>
          <w:u w:val="single"/>
        </w:rPr>
        <w:t xml:space="preserve">these rock-solid </w:t>
      </w:r>
      <w:r w:rsidRPr="008B20F9">
        <w:rPr>
          <w:rStyle w:val="Emphasis"/>
          <w:highlight w:val="yellow"/>
        </w:rPr>
        <w:t>establishment figures</w:t>
      </w:r>
      <w:r w:rsidRPr="00DA3ED8">
        <w:rPr>
          <w:u w:val="single"/>
        </w:rPr>
        <w:t xml:space="preserve"> did </w:t>
      </w:r>
      <w:r w:rsidRPr="00DA3ED8">
        <w:rPr>
          <w:rStyle w:val="Emphasis"/>
        </w:rPr>
        <w:t xml:space="preserve">most of </w:t>
      </w:r>
      <w:r w:rsidRPr="008B20F9">
        <w:rPr>
          <w:rStyle w:val="Emphasis"/>
          <w:highlight w:val="yellow"/>
        </w:rPr>
        <w:t>the things</w:t>
      </w:r>
      <w:r w:rsidRPr="00DA3ED8">
        <w:rPr>
          <w:u w:val="single"/>
        </w:rPr>
        <w:t xml:space="preserve"> that </w:t>
      </w:r>
      <w:r w:rsidRPr="008B20F9">
        <w:rPr>
          <w:rStyle w:val="Emphasis"/>
          <w:highlight w:val="yellow"/>
        </w:rPr>
        <w:t>Meier</w:t>
      </w:r>
      <w:r w:rsidRPr="00DA3ED8">
        <w:rPr>
          <w:u w:val="single"/>
        </w:rPr>
        <w:t xml:space="preserve"> and Vieluf </w:t>
      </w:r>
      <w:r w:rsidRPr="008B20F9">
        <w:rPr>
          <w:highlight w:val="yellow"/>
          <w:u w:val="single"/>
        </w:rPr>
        <w:t>list as</w:t>
      </w:r>
      <w:r w:rsidRPr="00DA3ED8">
        <w:rPr>
          <w:u w:val="single"/>
        </w:rPr>
        <w:t xml:space="preserve"> being </w:t>
      </w:r>
      <w:r w:rsidRPr="00DA3ED8">
        <w:rPr>
          <w:b/>
          <w:bCs/>
          <w:u w:val="single"/>
        </w:rPr>
        <w:t>consequences</w:t>
      </w:r>
      <w:r w:rsidRPr="00DA3ED8">
        <w:rPr>
          <w:u w:val="single"/>
        </w:rPr>
        <w:t xml:space="preserve"> of </w:t>
      </w:r>
      <w:r w:rsidRPr="00DA3ED8">
        <w:rPr>
          <w:rStyle w:val="Emphasis"/>
        </w:rPr>
        <w:t xml:space="preserve">nationalist </w:t>
      </w:r>
      <w:r w:rsidRPr="008B20F9">
        <w:rPr>
          <w:rStyle w:val="Emphasis"/>
          <w:highlight w:val="yellow"/>
        </w:rPr>
        <w:t>populism</w:t>
      </w:r>
      <w:r w:rsidRPr="00DA3ED8">
        <w:rPr>
          <w:rStyle w:val="Emphasis"/>
        </w:rPr>
        <w:t xml:space="preserve">. </w:t>
      </w:r>
    </w:p>
    <w:p w14:paraId="2DCB6CCB" w14:textId="77777777" w:rsidR="00C313EC" w:rsidRPr="008B20F9" w:rsidRDefault="00C313EC" w:rsidP="00C313EC">
      <w:pPr>
        <w:spacing w:after="0"/>
        <w:rPr>
          <w:sz w:val="16"/>
        </w:rPr>
      </w:pPr>
      <w:r w:rsidRPr="008B20F9">
        <w:rPr>
          <w:sz w:val="16"/>
        </w:rPr>
        <w:tab/>
      </w:r>
      <w:r w:rsidRPr="00DA3ED8">
        <w:rPr>
          <w:u w:val="single"/>
        </w:rPr>
        <w:t xml:space="preserve">The Bush administration </w:t>
      </w:r>
      <w:r w:rsidRPr="008B20F9">
        <w:rPr>
          <w:highlight w:val="yellow"/>
          <w:u w:val="single"/>
        </w:rPr>
        <w:t>withdrew from</w:t>
      </w:r>
      <w:r w:rsidRPr="00DA3ED8">
        <w:rPr>
          <w:u w:val="single"/>
        </w:rPr>
        <w:t xml:space="preserve"> the 1972 </w:t>
      </w:r>
      <w:r w:rsidRPr="008B20F9">
        <w:rPr>
          <w:rStyle w:val="Emphasis"/>
          <w:highlight w:val="yellow"/>
        </w:rPr>
        <w:t>A</w:t>
      </w:r>
      <w:r w:rsidRPr="00DA3ED8">
        <w:rPr>
          <w:u w:val="single"/>
        </w:rPr>
        <w:t>nti-</w:t>
      </w:r>
      <w:r w:rsidRPr="008B20F9">
        <w:rPr>
          <w:rStyle w:val="Emphasis"/>
          <w:highlight w:val="yellow"/>
        </w:rPr>
        <w:t>B</w:t>
      </w:r>
      <w:r w:rsidRPr="00DA3ED8">
        <w:rPr>
          <w:u w:val="single"/>
        </w:rPr>
        <w:t xml:space="preserve">allistic </w:t>
      </w:r>
      <w:r w:rsidRPr="008B20F9">
        <w:rPr>
          <w:rStyle w:val="Emphasis"/>
          <w:highlight w:val="yellow"/>
        </w:rPr>
        <w:t>M</w:t>
      </w:r>
      <w:r w:rsidRPr="00DA3ED8">
        <w:rPr>
          <w:u w:val="single"/>
        </w:rPr>
        <w:t xml:space="preserve">issile </w:t>
      </w:r>
      <w:r w:rsidRPr="008B20F9">
        <w:rPr>
          <w:rStyle w:val="Emphasis"/>
          <w:highlight w:val="yellow"/>
        </w:rPr>
        <w:t>T</w:t>
      </w:r>
      <w:r w:rsidRPr="00DA3ED8">
        <w:rPr>
          <w:u w:val="single"/>
        </w:rPr>
        <w:t xml:space="preserve">reaty and deployed technologically immature missile-defense systems </w:t>
      </w:r>
      <w:r w:rsidRPr="008B20F9">
        <w:rPr>
          <w:rStyle w:val="Emphasis"/>
          <w:highlight w:val="yellow"/>
        </w:rPr>
        <w:t>despite clear warnings</w:t>
      </w:r>
      <w:r w:rsidRPr="00DA3ED8">
        <w:rPr>
          <w:u w:val="single"/>
        </w:rPr>
        <w:t xml:space="preserve"> from </w:t>
      </w:r>
      <w:r w:rsidRPr="008B20F9">
        <w:rPr>
          <w:rStyle w:val="Emphasis"/>
        </w:rPr>
        <w:t>Russia</w:t>
      </w:r>
      <w:r w:rsidRPr="00DA3ED8">
        <w:rPr>
          <w:u w:val="single"/>
        </w:rPr>
        <w:t xml:space="preserve"> and China that they would not take such provocations lying down</w:t>
      </w:r>
      <w:r w:rsidRPr="008B20F9">
        <w:rPr>
          <w:sz w:val="16"/>
        </w:rPr>
        <w:t xml:space="preserve">. </w:t>
      </w:r>
      <w:r w:rsidRPr="00DA3ED8">
        <w:rPr>
          <w:u w:val="single"/>
        </w:rPr>
        <w:t xml:space="preserve">It </w:t>
      </w:r>
      <w:r w:rsidRPr="008B20F9">
        <w:rPr>
          <w:highlight w:val="yellow"/>
          <w:u w:val="single"/>
        </w:rPr>
        <w:t>refused</w:t>
      </w:r>
      <w:r w:rsidRPr="00DA3ED8">
        <w:rPr>
          <w:u w:val="single"/>
        </w:rPr>
        <w:t xml:space="preserve"> to continue the </w:t>
      </w:r>
      <w:r w:rsidRPr="008B20F9">
        <w:rPr>
          <w:rStyle w:val="Emphasis"/>
          <w:highlight w:val="yellow"/>
        </w:rPr>
        <w:t>St</w:t>
      </w:r>
      <w:r w:rsidRPr="00DA3ED8">
        <w:rPr>
          <w:u w:val="single"/>
        </w:rPr>
        <w:t xml:space="preserve">rategic </w:t>
      </w:r>
      <w:r w:rsidRPr="008B20F9">
        <w:rPr>
          <w:rStyle w:val="Emphasis"/>
          <w:highlight w:val="yellow"/>
        </w:rPr>
        <w:t>A</w:t>
      </w:r>
      <w:r w:rsidRPr="00DA3ED8">
        <w:rPr>
          <w:u w:val="single"/>
        </w:rPr>
        <w:t xml:space="preserve">rms </w:t>
      </w:r>
      <w:r w:rsidRPr="008B20F9">
        <w:rPr>
          <w:rStyle w:val="Emphasis"/>
          <w:highlight w:val="yellow"/>
        </w:rPr>
        <w:t>R</w:t>
      </w:r>
      <w:r w:rsidRPr="00DA3ED8">
        <w:rPr>
          <w:u w:val="single"/>
        </w:rPr>
        <w:t xml:space="preserve">eduction </w:t>
      </w:r>
      <w:r w:rsidRPr="008B20F9">
        <w:rPr>
          <w:rStyle w:val="Emphasis"/>
          <w:highlight w:val="yellow"/>
        </w:rPr>
        <w:t>T</w:t>
      </w:r>
      <w:r w:rsidRPr="00DA3ED8">
        <w:rPr>
          <w:u w:val="single"/>
        </w:rPr>
        <w:t>reaty negotiations with Russia</w:t>
      </w:r>
      <w:r w:rsidRPr="008B20F9">
        <w:rPr>
          <w:sz w:val="16"/>
        </w:rPr>
        <w:t xml:space="preserve">, thereby undercutting the possibility that the administration’s unilateral nuclear-stockpile reductions would generate mutual trust.6 </w:t>
      </w:r>
      <w:r w:rsidRPr="00DA3ED8">
        <w:rPr>
          <w:u w:val="single"/>
        </w:rPr>
        <w:t xml:space="preserve">It casually </w:t>
      </w:r>
      <w:r w:rsidRPr="008B20F9">
        <w:rPr>
          <w:highlight w:val="yellow"/>
          <w:u w:val="single"/>
        </w:rPr>
        <w:t xml:space="preserve">tossed aside </w:t>
      </w:r>
      <w:r w:rsidRPr="008B20F9">
        <w:rPr>
          <w:rStyle w:val="Emphasis"/>
          <w:highlight w:val="yellow"/>
        </w:rPr>
        <w:t>nonprolif</w:t>
      </w:r>
      <w:r w:rsidRPr="00DA3ED8">
        <w:rPr>
          <w:u w:val="single"/>
        </w:rPr>
        <w:t xml:space="preserve">eration </w:t>
      </w:r>
      <w:r w:rsidRPr="008B20F9">
        <w:rPr>
          <w:rStyle w:val="Emphasis"/>
          <w:highlight w:val="yellow"/>
        </w:rPr>
        <w:t>norms</w:t>
      </w:r>
      <w:r w:rsidRPr="008B20F9">
        <w:rPr>
          <w:sz w:val="16"/>
        </w:rPr>
        <w:t xml:space="preserve"> for a strategic marriage of convenience with India, resulting in a further acceleration of New Delhi’s already rapid pace of nuclear-weapons construction.7 And, most egregiously, </w:t>
      </w:r>
      <w:r w:rsidRPr="00DA3ED8">
        <w:rPr>
          <w:u w:val="single"/>
        </w:rPr>
        <w:t xml:space="preserve">it used flimsy intelligence findings of illicit </w:t>
      </w:r>
      <w:r w:rsidRPr="008B20F9">
        <w:rPr>
          <w:rStyle w:val="Emphasis"/>
          <w:highlight w:val="yellow"/>
        </w:rPr>
        <w:t>Iraqi</w:t>
      </w:r>
      <w:r w:rsidRPr="00DA3ED8">
        <w:rPr>
          <w:u w:val="single"/>
        </w:rPr>
        <w:t xml:space="preserve"> nuclear and other weapons</w:t>
      </w:r>
      <w:r>
        <w:rPr>
          <w:u w:val="single"/>
        </w:rPr>
        <w:t xml:space="preserve"> </w:t>
      </w:r>
      <w:r w:rsidRPr="00DA3ED8">
        <w:rPr>
          <w:u w:val="single"/>
        </w:rPr>
        <w:t xml:space="preserve">of-mass-destruction programs to justify a full-scale </w:t>
      </w:r>
      <w:r w:rsidRPr="008B20F9">
        <w:rPr>
          <w:rStyle w:val="Emphasis"/>
          <w:highlight w:val="yellow"/>
        </w:rPr>
        <w:t>invasion</w:t>
      </w:r>
      <w:r w:rsidRPr="00DA3ED8">
        <w:rPr>
          <w:u w:val="single"/>
        </w:rPr>
        <w:t xml:space="preserve"> of that country</w:t>
      </w:r>
      <w:r w:rsidRPr="008B20F9">
        <w:rPr>
          <w:sz w:val="16"/>
        </w:rPr>
        <w:t xml:space="preserve"> against the better judgment of the International Atomic Energy Agency, three nuclear-armed permanent members of the UN Security Council, and most of the rest of the world, including staunch American allies such as Germany.8 </w:t>
      </w:r>
      <w:r w:rsidRPr="00DA3ED8">
        <w:rPr>
          <w:u w:val="single"/>
        </w:rPr>
        <w:t xml:space="preserve">The combination of US unilateralism and bungling in Iraq ended up exacerbating the very problems of </w:t>
      </w:r>
      <w:r w:rsidRPr="008B20F9">
        <w:rPr>
          <w:sz w:val="16"/>
        </w:rPr>
        <w:t xml:space="preserve">Islamist terrorism and </w:t>
      </w:r>
      <w:r w:rsidRPr="00DA3ED8">
        <w:rPr>
          <w:u w:val="single"/>
        </w:rPr>
        <w:t>nuclear proliferation that the war had been intended to solve</w:t>
      </w:r>
      <w:r w:rsidRPr="008B20F9">
        <w:rPr>
          <w:sz w:val="16"/>
        </w:rPr>
        <w:t xml:space="preserve">. </w:t>
      </w:r>
      <w:r w:rsidRPr="008B20F9">
        <w:rPr>
          <w:u w:val="single"/>
        </w:rPr>
        <w:t>As former Secretary of State</w:t>
      </w:r>
      <w:r w:rsidRPr="008B20F9">
        <w:rPr>
          <w:sz w:val="16"/>
        </w:rPr>
        <w:t xml:space="preserve"> </w:t>
      </w:r>
      <w:r w:rsidRPr="008B20F9">
        <w:rPr>
          <w:u w:val="single"/>
        </w:rPr>
        <w:t>Madeleine Albright put it</w:t>
      </w:r>
      <w:r w:rsidRPr="008B20F9">
        <w:rPr>
          <w:sz w:val="16"/>
        </w:rPr>
        <w:t xml:space="preserve"> in 2007, “</w:t>
      </w:r>
      <w:r w:rsidRPr="008B20F9">
        <w:rPr>
          <w:b/>
          <w:bCs/>
          <w:highlight w:val="yellow"/>
          <w:u w:val="single"/>
        </w:rPr>
        <w:t>The lesson</w:t>
      </w:r>
      <w:r w:rsidRPr="008B20F9">
        <w:rPr>
          <w:u w:val="single"/>
        </w:rPr>
        <w:t xml:space="preserve"> out of Iraq has been </w:t>
      </w:r>
      <w:r w:rsidRPr="008B20F9">
        <w:rPr>
          <w:b/>
          <w:bCs/>
          <w:u w:val="single"/>
        </w:rPr>
        <w:t>if you don’t have nuclear weapons</w:t>
      </w:r>
      <w:r w:rsidRPr="008B20F9">
        <w:rPr>
          <w:u w:val="single"/>
        </w:rPr>
        <w:t xml:space="preserve"> you get </w:t>
      </w:r>
      <w:r w:rsidRPr="008B20F9">
        <w:rPr>
          <w:rStyle w:val="Emphasis"/>
        </w:rPr>
        <w:t>invaded</w:t>
      </w:r>
      <w:r w:rsidRPr="008B20F9">
        <w:rPr>
          <w:u w:val="single"/>
        </w:rPr>
        <w:t xml:space="preserve"> and </w:t>
      </w:r>
      <w:r w:rsidRPr="008B20F9">
        <w:rPr>
          <w:rStyle w:val="Emphasis"/>
          <w:highlight w:val="yellow"/>
        </w:rPr>
        <w:t>if you</w:t>
      </w:r>
      <w:r w:rsidRPr="008B20F9">
        <w:rPr>
          <w:rStyle w:val="Emphasis"/>
        </w:rPr>
        <w:t xml:space="preserve"> do</w:t>
      </w:r>
      <w:r w:rsidRPr="008B20F9">
        <w:rPr>
          <w:u w:val="single"/>
        </w:rPr>
        <w:t xml:space="preserve"> </w:t>
      </w:r>
      <w:r w:rsidRPr="008B20F9">
        <w:rPr>
          <w:highlight w:val="yellow"/>
          <w:u w:val="single"/>
        </w:rPr>
        <w:t xml:space="preserve">have nuclear weapons </w:t>
      </w:r>
      <w:r w:rsidRPr="008B20F9">
        <w:rPr>
          <w:b/>
          <w:bCs/>
          <w:highlight w:val="yellow"/>
          <w:u w:val="single"/>
        </w:rPr>
        <w:t>you don’t</w:t>
      </w:r>
      <w:r w:rsidRPr="008B20F9">
        <w:rPr>
          <w:highlight w:val="yellow"/>
          <w:u w:val="single"/>
        </w:rPr>
        <w:t xml:space="preserve"> get invaded</w:t>
      </w:r>
      <w:r w:rsidRPr="008B20F9">
        <w:rPr>
          <w:sz w:val="16"/>
        </w:rPr>
        <w:t>.” 9</w:t>
      </w:r>
    </w:p>
    <w:p w14:paraId="70197E10" w14:textId="77777777" w:rsidR="00C313EC" w:rsidRPr="008B20F9" w:rsidRDefault="00C313EC" w:rsidP="00C313EC">
      <w:pPr>
        <w:spacing w:after="0"/>
        <w:rPr>
          <w:u w:val="single"/>
        </w:rPr>
      </w:pPr>
      <w:r w:rsidRPr="008B20F9">
        <w:rPr>
          <w:sz w:val="16"/>
        </w:rPr>
        <w:tab/>
        <w:t xml:space="preserve">Worse still, </w:t>
      </w:r>
      <w:r w:rsidRPr="008B20F9">
        <w:rPr>
          <w:u w:val="single"/>
        </w:rPr>
        <w:t>even after the high costs of Bush’s policies</w:t>
      </w:r>
      <w:r w:rsidRPr="008B20F9">
        <w:rPr>
          <w:sz w:val="16"/>
        </w:rPr>
        <w:t xml:space="preserve"> for US and global security had become glaringly obvious,10 </w:t>
      </w:r>
      <w:r w:rsidRPr="008B20F9">
        <w:rPr>
          <w:u w:val="single"/>
        </w:rPr>
        <w:t>most establishment Republicans still ardently embraced Bush’s foreign-policy approach.</w:t>
      </w:r>
      <w:r w:rsidRPr="008B20F9">
        <w:rPr>
          <w:sz w:val="16"/>
        </w:rPr>
        <w:t xml:space="preserve"> The only major Republican presidential candidates who denounced Bush’s Iraq War misadventure were fringe populist figures: Ron Paul in 2008 and 2012, and Donald Trump in 2016.11 Meier and Vieluf portray </w:t>
      </w:r>
      <w:r w:rsidRPr="008B20F9">
        <w:rPr>
          <w:u w:val="single"/>
        </w:rPr>
        <w:t>the establishment’s consistency of thought and action</w:t>
      </w:r>
      <w:r w:rsidRPr="008B20F9">
        <w:rPr>
          <w:sz w:val="16"/>
        </w:rPr>
        <w:t xml:space="preserve"> as a blessing, but it </w:t>
      </w:r>
      <w:r w:rsidRPr="008B20F9">
        <w:rPr>
          <w:u w:val="single"/>
        </w:rPr>
        <w:t>can also be a curse.</w:t>
      </w:r>
    </w:p>
    <w:p w14:paraId="1D060F3F" w14:textId="77777777" w:rsidR="00C313EC" w:rsidRPr="008B20F9" w:rsidRDefault="00C313EC" w:rsidP="00C313EC">
      <w:pPr>
        <w:spacing w:after="0"/>
        <w:rPr>
          <w:rStyle w:val="Emphasis"/>
        </w:rPr>
      </w:pPr>
      <w:r w:rsidRPr="008B20F9">
        <w:rPr>
          <w:sz w:val="16"/>
        </w:rPr>
        <w:tab/>
      </w:r>
      <w:r w:rsidRPr="008B20F9">
        <w:rPr>
          <w:u w:val="single"/>
        </w:rPr>
        <w:t xml:space="preserve">In Meier and Vieluf’s depiction, nationalist </w:t>
      </w:r>
      <w:r w:rsidRPr="008B20F9">
        <w:rPr>
          <w:rStyle w:val="Emphasis"/>
          <w:highlight w:val="yellow"/>
        </w:rPr>
        <w:t>populists</w:t>
      </w:r>
      <w:r w:rsidRPr="008B20F9">
        <w:rPr>
          <w:highlight w:val="yellow"/>
          <w:u w:val="single"/>
        </w:rPr>
        <w:t xml:space="preserve"> are like </w:t>
      </w:r>
      <w:r w:rsidRPr="008B20F9">
        <w:rPr>
          <w:b/>
          <w:bCs/>
          <w:highlight w:val="yellow"/>
          <w:u w:val="single"/>
        </w:rPr>
        <w:t>the 16-year-old</w:t>
      </w:r>
      <w:r w:rsidRPr="008B20F9">
        <w:rPr>
          <w:highlight w:val="yellow"/>
          <w:u w:val="single"/>
        </w:rPr>
        <w:t xml:space="preserve"> who asks for the </w:t>
      </w:r>
      <w:r w:rsidRPr="008B20F9">
        <w:rPr>
          <w:b/>
          <w:bCs/>
          <w:highlight w:val="yellow"/>
          <w:u w:val="single"/>
        </w:rPr>
        <w:t>keys</w:t>
      </w:r>
      <w:r w:rsidRPr="008B20F9">
        <w:rPr>
          <w:u w:val="single"/>
        </w:rPr>
        <w:t xml:space="preserve"> to the family </w:t>
      </w:r>
      <w:r w:rsidRPr="008B20F9">
        <w:rPr>
          <w:b/>
          <w:bCs/>
          <w:u w:val="single"/>
        </w:rPr>
        <w:t>car</w:t>
      </w:r>
      <w:r w:rsidRPr="008B20F9">
        <w:rPr>
          <w:u w:val="single"/>
        </w:rPr>
        <w:t xml:space="preserve"> to take friends out on a Saturday night. I agree that </w:t>
      </w:r>
      <w:r w:rsidRPr="008B20F9">
        <w:rPr>
          <w:rStyle w:val="Emphasis"/>
          <w:highlight w:val="yellow"/>
        </w:rPr>
        <w:t>it is dangerous</w:t>
      </w:r>
      <w:r w:rsidRPr="008B20F9">
        <w:rPr>
          <w:u w:val="single"/>
        </w:rPr>
        <w:t xml:space="preserve"> to let them do so</w:t>
      </w:r>
      <w:r w:rsidRPr="008B20F9">
        <w:rPr>
          <w:sz w:val="16"/>
        </w:rPr>
        <w:t xml:space="preserve">. </w:t>
      </w:r>
      <w:r w:rsidRPr="008B20F9">
        <w:rPr>
          <w:b/>
          <w:bCs/>
          <w:highlight w:val="yellow"/>
          <w:u w:val="single"/>
        </w:rPr>
        <w:t>But</w:t>
      </w:r>
      <w:r w:rsidRPr="008B20F9">
        <w:rPr>
          <w:u w:val="single"/>
        </w:rPr>
        <w:t xml:space="preserve"> in this case, </w:t>
      </w:r>
      <w:r w:rsidRPr="008B20F9">
        <w:rPr>
          <w:highlight w:val="yellow"/>
          <w:u w:val="single"/>
        </w:rPr>
        <w:t xml:space="preserve">the </w:t>
      </w:r>
      <w:r w:rsidRPr="008B20F9">
        <w:rPr>
          <w:rStyle w:val="Emphasis"/>
          <w:highlight w:val="yellow"/>
        </w:rPr>
        <w:t>parents</w:t>
      </w:r>
      <w:r w:rsidRPr="008B20F9">
        <w:rPr>
          <w:sz w:val="16"/>
        </w:rPr>
        <w:t>—or, to borrow Meier and Vieluf’s term, “guardians”—</w:t>
      </w:r>
      <w:r w:rsidRPr="008B20F9">
        <w:rPr>
          <w:highlight w:val="yellow"/>
          <w:u w:val="single"/>
        </w:rPr>
        <w:t>have</w:t>
      </w:r>
      <w:r w:rsidRPr="008B20F9">
        <w:rPr>
          <w:u w:val="single"/>
        </w:rPr>
        <w:t xml:space="preserve"> also compiled </w:t>
      </w:r>
      <w:r w:rsidRPr="008B20F9">
        <w:rPr>
          <w:rStyle w:val="Emphasis"/>
          <w:highlight w:val="yellow"/>
        </w:rPr>
        <w:t>a very long record of driving infractions</w:t>
      </w:r>
      <w:r w:rsidRPr="008B20F9">
        <w:rPr>
          <w:sz w:val="16"/>
        </w:rPr>
        <w:t xml:space="preserve">. For their own and others’ safety, </w:t>
      </w:r>
      <w:r w:rsidRPr="008B20F9">
        <w:rPr>
          <w:rStyle w:val="Emphasis"/>
          <w:highlight w:val="yellow"/>
        </w:rPr>
        <w:t>they need to get rid of the car.</w:t>
      </w:r>
    </w:p>
    <w:p w14:paraId="0C8398DD" w14:textId="77777777" w:rsidR="00C313EC" w:rsidRPr="00CD2421" w:rsidRDefault="00C313EC" w:rsidP="00C313EC">
      <w:pPr>
        <w:pStyle w:val="Heading4"/>
        <w:rPr>
          <w:bCs/>
        </w:rPr>
      </w:pPr>
      <w:bookmarkStart w:id="31" w:name="_Hlk211601771"/>
      <w:r w:rsidRPr="00CD2421">
        <w:rPr>
          <w:bCs/>
        </w:rPr>
        <w:t>Their nostalgia for the US</w:t>
      </w:r>
      <w:r>
        <w:rPr>
          <w:bCs/>
        </w:rPr>
        <w:t xml:space="preserve"> liberal democracy</w:t>
      </w:r>
      <w:r w:rsidRPr="00CD2421">
        <w:rPr>
          <w:bCs/>
        </w:rPr>
        <w:t xml:space="preserve"> deflects from the history of overt white supremacy that is inseparable from its foundation – all of their defensive arguments only prove the link because they frame the mass murder of millions as simply a tragic inevitability</w:t>
      </w:r>
    </w:p>
    <w:p w14:paraId="2F8C19DF" w14:textId="77777777" w:rsidR="00C313EC" w:rsidRDefault="00C313EC" w:rsidP="00C313EC">
      <w:r>
        <w:rPr>
          <w:rStyle w:val="Style13ptBold"/>
        </w:rPr>
        <w:t>Morefield 19</w:t>
      </w:r>
      <w:r>
        <w:t xml:space="preserve"> (Jeanne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393C3F">
        <w:t>https://bostonreview.net/politics/jeanne-morefield-trump%E2%80%99s-foreign-policy-isn%E2%80%99t-problem</w:t>
      </w:r>
      <w:r>
        <w:t xml:space="preserve">) </w:t>
      </w:r>
    </w:p>
    <w:p w14:paraId="2CC953B5" w14:textId="77777777" w:rsidR="00C313EC" w:rsidRDefault="00C313EC" w:rsidP="00C313EC">
      <w:r>
        <w:t xml:space="preserve">After two years of </w:t>
      </w:r>
      <w:r>
        <w:rPr>
          <w:rStyle w:val="StyleUnderline"/>
        </w:rPr>
        <w:t>President Donald Trump</w:t>
      </w:r>
      <w:r>
        <w:t xml:space="preserve">, critics and commentators are still struggling to make sense of his foreign policy. Despite some hopes that he might mature into the role of commander in chief, he </w:t>
      </w:r>
      <w:r>
        <w:rPr>
          <w:rStyle w:val="StyleUnderline"/>
        </w:rPr>
        <w:t>has continued to thumb his nose at most mainstream academic frameworks for analyzing and conducting foreign policy</w:t>
      </w:r>
      <w:r>
        <w:t xml:space="preserve">. Indeed, </w:t>
      </w:r>
      <w:r>
        <w:rPr>
          <w:rStyle w:val="StyleUnderline"/>
        </w:rPr>
        <w:t>what makes Trump’s interactions with the rest of the world so confusing is the way he flirts with, and then departs from, the script</w:t>
      </w:r>
      <w:r>
        <w:t xml:space="preserve">. </w:t>
      </w:r>
      <w:r>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t xml:space="preserve">. It is </w:t>
      </w:r>
      <w:r>
        <w:rPr>
          <w:rStyle w:val="StyleUnderline"/>
        </w:rPr>
        <w:t>this uncomfortable mixture of familiar and jarring</w:t>
      </w:r>
      <w:r>
        <w:t xml:space="preserve"> that </w:t>
      </w:r>
      <w:r>
        <w:rPr>
          <w:rStyle w:val="StyleUnderline"/>
        </w:rPr>
        <w:t>has proven disconcerting for many mainstream international relations scholars, particularly those “intellectual middlemen” who straddle the realms of academia, policy think tanks, and major news outlets</w:t>
      </w:r>
      <w:r>
        <w:t xml:space="preserve">. </w:t>
      </w:r>
      <w:r>
        <w:rPr>
          <w:rStyle w:val="Emphasis"/>
        </w:rPr>
        <w:t xml:space="preserve">Yet rather than ask how U.S. foreign policy might have contributed to the global environment that made Trump’s election possible, </w:t>
      </w:r>
      <w:r w:rsidRPr="00D01CDD">
        <w:rPr>
          <w:rStyle w:val="Emphasis"/>
          <w:highlight w:val="yellow"/>
        </w:rPr>
        <w:t>most have responded to</w:t>
      </w:r>
      <w:r>
        <w:rPr>
          <w:rStyle w:val="Emphasis"/>
        </w:rPr>
        <w:t xml:space="preserve"> the inconsistencies of </w:t>
      </w:r>
      <w:r w:rsidRPr="00D01CDD">
        <w:rPr>
          <w:rStyle w:val="Emphasis"/>
          <w:highlight w:val="yellow"/>
        </w:rPr>
        <w:t>Trump</w:t>
      </w:r>
      <w:r>
        <w:rPr>
          <w:rStyle w:val="Emphasis"/>
        </w:rPr>
        <w:t xml:space="preserve">’s world vision </w:t>
      </w:r>
      <w:r w:rsidRPr="00D01CDD">
        <w:rPr>
          <w:rStyle w:val="Emphasis"/>
          <w:highlight w:val="yellow"/>
        </w:rPr>
        <w:t>by emphasizing its departure from everything that came before and demanding a return</w:t>
      </w:r>
      <w:r>
        <w:rPr>
          <w:rStyle w:val="Emphasis"/>
        </w:rPr>
        <w:t xml:space="preserve"> to more familiar times</w:t>
      </w:r>
      <w:r>
        <w:t xml:space="preserve">. </w:t>
      </w:r>
      <w:r w:rsidRPr="00D01CDD">
        <w:rPr>
          <w:rStyle w:val="StyleUnderline"/>
        </w:rPr>
        <w:t xml:space="preserve">International relations </w:t>
      </w:r>
      <w:r w:rsidRPr="00CD2421">
        <w:rPr>
          <w:rStyle w:val="StyleUnderline"/>
          <w:highlight w:val="yellow"/>
        </w:rPr>
        <w:t>experts</w:t>
      </w:r>
      <w:r>
        <w:rPr>
          <w:rStyle w:val="StyleUnderline"/>
        </w:rPr>
        <w:t xml:space="preserve"> thus </w:t>
      </w:r>
      <w:r w:rsidRPr="00CD2421">
        <w:rPr>
          <w:rStyle w:val="Emphasis"/>
          <w:highlight w:val="yellow"/>
        </w:rPr>
        <w:t>express nostalgia for</w:t>
      </w:r>
      <w:r>
        <w:t xml:space="preserve"> either </w:t>
      </w:r>
      <w:r w:rsidRPr="00CD2421">
        <w:rPr>
          <w:rStyle w:val="Emphasis"/>
          <w:highlight w:val="yellow"/>
        </w:rPr>
        <w:t>the “U.S.-led liberal order”</w:t>
      </w:r>
      <w:r>
        <w:t xml:space="preserve"> or the Cold War while, in </w:t>
      </w:r>
      <w:r>
        <w:rPr>
          <w:rStyle w:val="StyleUnderline"/>
        </w:rPr>
        <w:t xml:space="preserve">outlets such as </w:t>
      </w:r>
      <w:r>
        <w:rPr>
          <w:rStyle w:val="StyleUnderline"/>
          <w:i/>
        </w:rPr>
        <w:t>Foreign Affairs</w:t>
      </w:r>
      <w:r>
        <w:rPr>
          <w:rStyle w:val="StyleUnderline"/>
        </w:rPr>
        <w:t xml:space="preserve"> and the </w:t>
      </w:r>
      <w:r>
        <w:rPr>
          <w:rStyle w:val="StyleUnderline"/>
          <w:i/>
        </w:rPr>
        <w:t>New York Times</w:t>
      </w:r>
      <w:r>
        <w:rPr>
          <w:rStyle w:val="StyleUnderline"/>
        </w:rPr>
        <w:t xml:space="preserve">, </w:t>
      </w:r>
      <w:r w:rsidRPr="00CD2421">
        <w:rPr>
          <w:rStyle w:val="StyleUnderline"/>
          <w:highlight w:val="yellow"/>
        </w:rPr>
        <w:t xml:space="preserve">they offer </w:t>
      </w:r>
      <w:r w:rsidRPr="00CD2421">
        <w:rPr>
          <w:rStyle w:val="Emphasis"/>
          <w:highlight w:val="yellow"/>
        </w:rPr>
        <w:t>selective retellings of the country’s past</w:t>
      </w:r>
      <w:r>
        <w:rPr>
          <w:rStyle w:val="Emphasis"/>
        </w:rPr>
        <w:t xml:space="preserve"> foreign policies that make them look both shinier and clearer than they were</w:t>
      </w:r>
      <w:r>
        <w:t xml:space="preserve">. These responses do not offer much insight into Trump himself, but they do have much to tell us about </w:t>
      </w:r>
      <w:r>
        <w:rPr>
          <w:rStyle w:val="StyleUnderline"/>
        </w:rPr>
        <w:t>the discourse of international relations in the United States</w:t>
      </w:r>
      <w:r>
        <w:t xml:space="preserve"> today </w:t>
      </w:r>
      <w:r>
        <w:rPr>
          <w:rStyle w:val="StyleUnderline"/>
        </w:rPr>
        <w:t>and</w:t>
      </w:r>
      <w:r>
        <w:t xml:space="preserve"> the way </w:t>
      </w:r>
      <w:r>
        <w:rPr>
          <w:rStyle w:val="StyleUnderline"/>
        </w:rPr>
        <w:t>its mainstream public analysts</w:t>
      </w:r>
      <w:r>
        <w:t>—</w:t>
      </w:r>
      <w:r w:rsidRPr="00CD2421">
        <w:rPr>
          <w:rStyle w:val="Emphasis"/>
          <w:highlight w:val="yellow"/>
        </w:rPr>
        <w:t>liberals and realists alike</w:t>
      </w:r>
      <w:r w:rsidRPr="00CD2421">
        <w:rPr>
          <w:highlight w:val="yellow"/>
        </w:rPr>
        <w:t>—</w:t>
      </w:r>
      <w:r w:rsidRPr="00CD2421">
        <w:rPr>
          <w:rStyle w:val="Emphasis"/>
          <w:highlight w:val="yellow"/>
        </w:rPr>
        <w:t>continue to disavow U.S. imperialism</w:t>
      </w:r>
      <w:r>
        <w:t xml:space="preserve">. For example, </w:t>
      </w:r>
      <w:r>
        <w:rPr>
          <w:rStyle w:val="Emphasis"/>
        </w:rPr>
        <w:t>liberal internationalists such as John Ikenberry argue that Trump is guilty of endangering the U.S.-led global order</w:t>
      </w:r>
      <w:r>
        <w:t xml:space="preserve">. </w:t>
      </w:r>
      <w:r>
        <w:rPr>
          <w:rStyle w:val="StyleUnderline"/>
        </w:rPr>
        <w:t xml:space="preserve">That system, according to Ikenberry and </w:t>
      </w:r>
      <w:r>
        <w:rPr>
          <w:rStyle w:val="Emphasis"/>
        </w:rPr>
        <w:t>Daniel Deudney</w:t>
      </w:r>
      <w:r>
        <w:rPr>
          <w:rStyle w:val="StyleUnderline"/>
        </w:rPr>
        <w:t>, emerged after World War II, when the liberal democracies of the world “joined together to create an international order that reflected their shared interests,” while simultaneously agreeing</w:t>
      </w:r>
      <w:r>
        <w:t xml:space="preserve">, as Ikenberry once put it, </w:t>
      </w:r>
      <w:r>
        <w:rPr>
          <w:rStyle w:val="StyleUnderline"/>
        </w:rPr>
        <w:t>to transfer “the reins of power to Washington</w:t>
      </w:r>
      <w:r>
        <w:t xml:space="preserve">, just as Hobbes’s individuals . . . voluntarily construct and hand over power to the Leviathan.” </w:t>
      </w:r>
      <w:r>
        <w:rPr>
          <w:rStyle w:val="StyleUnderline"/>
        </w:rPr>
        <w:t>The vision of cooperating nation-states may have originated in values that first “emerged in the West,” they argue, but these values have since “become universal.”</w:t>
      </w:r>
      <w:r>
        <w:t xml:space="preserve"> </w:t>
      </w:r>
      <w:r>
        <w:rPr>
          <w:rStyle w:val="StyleUnderline"/>
        </w:rPr>
        <w:t xml:space="preserve">In this accounting, Trump threatens the stability of U.S. liberal hegemony in two ways: </w:t>
      </w:r>
      <w:r>
        <w:rPr>
          <w:rStyle w:val="Emphasis"/>
        </w:rPr>
        <w:t>by retreating from multilateral agreements</w:t>
      </w:r>
      <w:r>
        <w:rPr>
          <w:rStyle w:val="StyleUnderline"/>
        </w:rPr>
        <w:t xml:space="preserve"> such as the Iran nuclear deal, and by </w:t>
      </w:r>
      <w:r>
        <w:rPr>
          <w:rStyle w:val="Emphasis"/>
        </w:rPr>
        <w:t>refusing to participate in the narrative of enlightened U.S. leadership</w:t>
      </w:r>
      <w:r>
        <w:t xml:space="preserve">. </w:t>
      </w:r>
      <w:r>
        <w:rPr>
          <w:rStyle w:val="StyleUnderline"/>
        </w:rPr>
        <w:t xml:space="preserve">Future great threats to global stability, </w:t>
      </w:r>
      <w:r>
        <w:rPr>
          <w:rStyle w:val="StyleUnderline"/>
          <w:sz w:val="28"/>
        </w:rPr>
        <w:t>Ikenberry grumbled</w:t>
      </w:r>
      <w:r>
        <w:rPr>
          <w:rStyle w:val="StyleUnderline"/>
        </w:rPr>
        <w:t>, were supposed to come from “hostile revisionist powers seeking to overturn the postwar order.”</w:t>
      </w:r>
      <w:r>
        <w:t xml:space="preserve"> </w:t>
      </w:r>
      <w:r>
        <w:rPr>
          <w:rStyle w:val="StyleUnderline"/>
        </w:rPr>
        <w:t xml:space="preserve">Now a hostile revisionist power “sits in the Oval Office.” </w:t>
      </w:r>
      <w:r>
        <w:t xml:space="preserve">By contrast, </w:t>
      </w:r>
      <w:r>
        <w:rPr>
          <w:rStyle w:val="StyleUnderline"/>
        </w:rPr>
        <w:t xml:space="preserve">when realists such as </w:t>
      </w:r>
      <w:r>
        <w:rPr>
          <w:rStyle w:val="Emphasis"/>
        </w:rPr>
        <w:t>Stephen Walt</w:t>
      </w:r>
      <w:r>
        <w:rPr>
          <w:rStyle w:val="StyleUnderline"/>
        </w:rPr>
        <w:t xml:space="preserve"> or </w:t>
      </w:r>
      <w:r>
        <w:rPr>
          <w:rStyle w:val="Emphasis"/>
        </w:rPr>
        <w:t>John Mearsheimer</w:t>
      </w:r>
      <w:r>
        <w:rPr>
          <w:rStyle w:val="StyleUnderline"/>
        </w:rPr>
        <w:t xml:space="preserve"> criticize Trump, they start from the position that the liberal world order is a delusion, perpetuated</w:t>
      </w:r>
      <w:r>
        <w:t xml:space="preserve"> most recently </w:t>
      </w:r>
      <w:r>
        <w:rPr>
          <w:rStyle w:val="StyleUnderline"/>
        </w:rPr>
        <w:t>by</w:t>
      </w:r>
      <w:r>
        <w:t xml:space="preserve"> post–Cold War members of </w:t>
      </w:r>
      <w:r>
        <w:rPr>
          <w:rStyle w:val="StyleUnderline"/>
        </w:rPr>
        <w:t>the “elite foreign policy establishment.”</w:t>
      </w:r>
      <w:r>
        <w:t xml:space="preserve"> Walt and others rightly point to the baseline hypocrisy of a “liberal Leviathan,” noting that </w:t>
      </w:r>
      <w:r>
        <w:rPr>
          <w:rStyle w:val="Emphasis"/>
        </w:rPr>
        <w:t>the current fury over Russian election tampering and cyber espionage rings hollow given the long U.S. reliance on both strategies</w:t>
      </w:r>
      <w:r>
        <w:t xml:space="preserve">. </w:t>
      </w:r>
      <w:r>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t xml:space="preserve"> Seen thus, </w:t>
      </w:r>
      <w:r>
        <w:rPr>
          <w:rStyle w:val="StyleUnderli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t xml:space="preserve">. </w:t>
      </w:r>
      <w:r>
        <w:rPr>
          <w:rStyle w:val="StyleUnderline"/>
        </w:rPr>
        <w:t xml:space="preserve">In the words of former Secretary of Defense Ash Carter, watching the Trump–Putin news conference was like </w:t>
      </w:r>
      <w:r>
        <w:rPr>
          <w:rStyle w:val="Emphasis"/>
        </w:rPr>
        <w:t>“watching the destruction of a cathedral.”</w:t>
      </w:r>
      <w:r>
        <w:rPr>
          <w:rStyle w:val="StyleUnderline"/>
        </w:rPr>
        <w:t xml:space="preserve"> But</w:t>
      </w:r>
      <w:r>
        <w:t xml:space="preserve"> what is Trump actually doing to destroy this cathedral? What makes Trump’s words and behavior so objectionable? Previous presidents have pulled out of multilateral agreements, entered into disputes with allies, and engaged in protectionism and trade wars. The majority of the Trump administration’s planned and ongoing military deployments are in regions where the military was already deployed by previous administrations in the name of the War on Terror. Moreover, </w:t>
      </w:r>
      <w:r>
        <w:rPr>
          <w:rStyle w:val="StyleUnderline"/>
        </w:rPr>
        <w:t xml:space="preserve">Trump’s national security and national policy statements are </w:t>
      </w:r>
      <w:r>
        <w:rPr>
          <w:rStyle w:val="Emphasis"/>
        </w:rPr>
        <w:t>littered with the vocabulary of the very experts who find him so terrifying</w:t>
      </w:r>
      <w:r>
        <w:t xml:space="preserve">. </w:t>
      </w:r>
      <w:r>
        <w:rPr>
          <w:rStyle w:val="StyleUnderline"/>
        </w:rPr>
        <w:t>What</w:t>
      </w:r>
      <w:r>
        <w:t xml:space="preserve">, then, </w:t>
      </w:r>
      <w:r>
        <w:rPr>
          <w:rStyle w:val="StyleUnderline"/>
        </w:rPr>
        <w:t xml:space="preserve">makes Trump’s foreign policy such a singular threat? Trump’s foreign policy is disturbing because </w:t>
      </w:r>
      <w:r>
        <w:rPr>
          <w:rStyle w:val="Emphasis"/>
        </w:rPr>
        <w:t>it is uncanny</w:t>
      </w:r>
      <w:r>
        <w:t>—</w:t>
      </w:r>
      <w:r>
        <w:rPr>
          <w:rStyle w:val="Emphasis"/>
        </w:rPr>
        <w:t xml:space="preserve">both grotesque </w:t>
      </w:r>
      <w:r>
        <w:rPr>
          <w:rStyle w:val="Emphasis"/>
          <w:i/>
          <w:iCs w:val="0"/>
        </w:rPr>
        <w:t>and</w:t>
      </w:r>
      <w:r>
        <w:rPr>
          <w:rStyle w:val="Emphasis"/>
        </w:rPr>
        <w:t xml:space="preserve"> deeply familiar</w:t>
      </w:r>
      <w:r>
        <w:t xml:space="preserve">. </w:t>
      </w:r>
      <w:r>
        <w:rPr>
          <w:rStyle w:val="StyleUnderline"/>
        </w:rPr>
        <w:t xml:space="preserve">Like a </w:t>
      </w:r>
      <w:r>
        <w:rPr>
          <w:rStyle w:val="Emphasis"/>
        </w:rPr>
        <w:t>funhouse mirror</w:t>
      </w:r>
      <w:r>
        <w:rPr>
          <w:rStyle w:val="StyleUnderline"/>
        </w:rPr>
        <w:t xml:space="preserve">, Trump’s vision of the world </w:t>
      </w:r>
      <w:r>
        <w:rPr>
          <w:rStyle w:val="Emphasis"/>
        </w:rPr>
        <w:t xml:space="preserve">reflects back a twisted image of U.S. global politics that </w:t>
      </w:r>
      <w:r>
        <w:rPr>
          <w:rStyle w:val="Emphasis"/>
          <w:i/>
          <w:iCs w:val="0"/>
        </w:rPr>
        <w:t>is</w:t>
      </w:r>
      <w:r>
        <w:rPr>
          <w:rStyle w:val="Emphasis"/>
        </w:rPr>
        <w:t xml:space="preserve"> and </w:t>
      </w:r>
      <w:r>
        <w:rPr>
          <w:rStyle w:val="Emphasis"/>
          <w:i/>
          <w:iCs w:val="0"/>
        </w:rPr>
        <w:t>is not</w:t>
      </w:r>
      <w:r>
        <w:rPr>
          <w:rStyle w:val="Emphasis"/>
        </w:rPr>
        <w:t xml:space="preserve"> who we are supposed to be</w:t>
      </w:r>
      <w:r>
        <w:t xml:space="preserve">. </w:t>
      </w:r>
      <w:r>
        <w:rPr>
          <w:rStyle w:val="StyleUnderline"/>
        </w:rPr>
        <w:t xml:space="preserve">For instance, </w:t>
      </w:r>
      <w:r>
        <w:rPr>
          <w:rStyle w:val="Emphasis"/>
        </w:rPr>
        <w:t>deterrence strategy may require the rest of the world to believe that the U.S. president might use nuclear weapons</w:t>
      </w:r>
      <w:r>
        <w:rPr>
          <w:rStyle w:val="StyleUnderline"/>
        </w:rPr>
        <w:t xml:space="preserve">, but the president is </w:t>
      </w:r>
      <w:r>
        <w:rPr>
          <w:rStyle w:val="Emphasis"/>
          <w:i/>
          <w:iCs w:val="0"/>
        </w:rPr>
        <w:t>not</w:t>
      </w:r>
      <w:r>
        <w:rPr>
          <w:rStyle w:val="Emphasis"/>
        </w:rPr>
        <w:t xml:space="preserve"> supposed to hint that he might actually do so</w:t>
      </w:r>
      <w:r>
        <w:t xml:space="preserve">. </w:t>
      </w:r>
      <w:r>
        <w:rPr>
          <w:rStyle w:val="StyleUnderline"/>
        </w:rPr>
        <w:t xml:space="preserve">The president is supposed to be concerned with regulating the flow of immigrants but </w:t>
      </w:r>
      <w:r>
        <w:rPr>
          <w:rStyle w:val="Emphasis"/>
        </w:rPr>
        <w:t>not reveal that race plays a role in these calculations</w:t>
      </w:r>
      <w:r>
        <w:rPr>
          <w:rStyle w:val="StyleUnderline"/>
        </w:rPr>
        <w:t xml:space="preserve"> by </w:t>
      </w:r>
      <w:r>
        <w:rPr>
          <w:rStyle w:val="Emphasis"/>
        </w:rPr>
        <w:t>blurting the phrase “shithole countries.”</w:t>
      </w:r>
      <w:r>
        <w:t xml:space="preserve"> </w:t>
      </w:r>
      <w:r>
        <w:rPr>
          <w:rStyle w:val="StyleUnderline"/>
        </w:rPr>
        <w:t>The president is supposed to believe that the United States is the most blessed, exceptional country on Earth</w:t>
      </w:r>
      <w:r>
        <w:t>—as Barack Obama put it, “I believe in American exceptionalism with every fiber of my being”—</w:t>
      </w:r>
      <w:r>
        <w:rPr>
          <w:rStyle w:val="StyleUnderline"/>
        </w:rPr>
        <w:t xml:space="preserve">but </w:t>
      </w:r>
      <w:r>
        <w:rPr>
          <w:rStyle w:val="StyleUnderline"/>
          <w:i/>
        </w:rPr>
        <w:t>not</w:t>
      </w:r>
      <w:r>
        <w:rPr>
          <w:rStyle w:val="StyleUnderline"/>
        </w:rPr>
        <w:t xml:space="preserve"> engage in excessive nationalism by making “total allegiance” the “bedrock” of his politics, or combine it with a commitment to </w:t>
      </w:r>
      <w:r>
        <w:rPr>
          <w:rStyle w:val="Emphasis"/>
        </w:rPr>
        <w:t xml:space="preserve">“make our Military so big, powerful &amp; strong that no one will mess with us.” </w:t>
      </w:r>
      <w:r>
        <w:rPr>
          <w:rStyle w:val="StyleUnderline"/>
        </w:rPr>
        <w:t>Sometimes Trump’s utterances hit so close to home that they surpass uncanniness</w:t>
      </w:r>
      <w:r>
        <w:t xml:space="preserve">. In an essay by Sigmund Freud on the uncanny, Freud says dolls and mannequins unsettle precisely because of the possibility that they might actually be alive, a discomfort that has inspired nightmares, works of literature, and horror movies. </w:t>
      </w:r>
      <w:r>
        <w:rPr>
          <w:rStyle w:val="StyleUnderline"/>
        </w:rPr>
        <w:t>Trump</w:t>
      </w:r>
      <w:r>
        <w:t xml:space="preserve">, by contrast, </w:t>
      </w:r>
      <w:r>
        <w:rPr>
          <w:rStyle w:val="StyleUnderline"/>
        </w:rPr>
        <w:t>is a living nightmare</w:t>
      </w:r>
      <w:r>
        <w:t xml:space="preserve">. </w:t>
      </w:r>
      <w:r>
        <w:rPr>
          <w:rStyle w:val="Emphasis"/>
        </w:rPr>
        <w:t>He opens his mouth and the things-which-must-never- be-said simply fall out</w:t>
      </w:r>
      <w:r>
        <w:t xml:space="preserve">. Thus, </w:t>
      </w:r>
      <w:r>
        <w:rPr>
          <w:rStyle w:val="StyleUnderline"/>
        </w:rPr>
        <w:t xml:space="preserve">when Bill O’Reilly asked him why he supported Putin even though he is a “killer,” Trump shot back, “There are a lot of killers. You think our country’s so innocent?” Trump’s willingness to say such things has precipitated an </w:t>
      </w:r>
      <w:r>
        <w:rPr>
          <w:rStyle w:val="Emphasis"/>
        </w:rPr>
        <w:t>existential crisis in the international relations world</w:t>
      </w:r>
      <w:r>
        <w:t xml:space="preserve">. </w:t>
      </w:r>
      <w:r>
        <w:rPr>
          <w:rStyle w:val="StyleUnderline"/>
        </w:rPr>
        <w:t>U.S. foreign policy, as an academic discourse and political practice, is built on the delicate foundation of</w:t>
      </w:r>
      <w:r>
        <w:t xml:space="preserve"> what Robert Vitalis has called </w:t>
      </w:r>
      <w:r>
        <w:rPr>
          <w:rStyle w:val="Emphasis"/>
        </w:rPr>
        <w:t>the “norm against noticing,”</w:t>
      </w:r>
      <w:r>
        <w:t xml:space="preserve"> </w:t>
      </w:r>
      <w:r>
        <w:rPr>
          <w:rStyle w:val="StyleUnderline"/>
        </w:rPr>
        <w:t xml:space="preserve">This </w:t>
      </w:r>
      <w:r>
        <w:rPr>
          <w:rStyle w:val="Emphasis"/>
        </w:rPr>
        <w:t>deflective move</w:t>
      </w:r>
      <w:r>
        <w:rPr>
          <w:rStyle w:val="StyleUnderline"/>
        </w:rPr>
        <w:t xml:space="preserve"> has long been the gold standard of international relations</w:t>
      </w:r>
      <w:r>
        <w:t xml:space="preserve">; </w:t>
      </w:r>
      <w:r w:rsidRPr="00CD2421">
        <w:rPr>
          <w:rStyle w:val="Emphasis"/>
        </w:rPr>
        <w:t xml:space="preserve">under its rules of play, IR </w:t>
      </w:r>
      <w:r w:rsidRPr="00CD2421">
        <w:rPr>
          <w:rStyle w:val="Emphasis"/>
          <w:highlight w:val="yellow"/>
        </w:rPr>
        <w:t>experts act as if 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never been an imperial power and that its foreign policy</w:t>
      </w:r>
      <w:r w:rsidRPr="00CD2421">
        <w:rPr>
          <w:rStyle w:val="Emphasis"/>
        </w:rPr>
        <w:t xml:space="preserve"> </w:t>
      </w:r>
      <w:r>
        <w:rPr>
          <w:rStyle w:val="Emphasis"/>
        </w:rPr>
        <w:t xml:space="preserve">is not, and </w:t>
      </w:r>
      <w:r w:rsidRPr="00CD2421">
        <w:rPr>
          <w:rStyle w:val="Emphasis"/>
          <w:highlight w:val="yellow"/>
        </w:rPr>
        <w:t>has never been, intentionally racist</w:t>
      </w:r>
      <w:r w:rsidRPr="00CD2421">
        <w:rPr>
          <w:highlight w:val="yellow"/>
        </w:rPr>
        <w:t>.</w:t>
      </w:r>
      <w:r>
        <w:t xml:space="preserve"> </w:t>
      </w:r>
      <w:r>
        <w:rPr>
          <w:rStyle w:val="StyleUnderline"/>
        </w:rPr>
        <w:t xml:space="preserve">The norm against noticing thus distinguishes between </w:t>
      </w:r>
      <w:r>
        <w:rPr>
          <w:rStyle w:val="Emphasis"/>
        </w:rPr>
        <w:t>the idea of the United States as a necessary world-historical actor</w:t>
      </w:r>
      <w:r>
        <w:rPr>
          <w:rStyle w:val="StyleUnderline"/>
        </w:rPr>
        <w:t xml:space="preserve"> and </w:t>
      </w:r>
      <w:r>
        <w:rPr>
          <w:rStyle w:val="Emphasis"/>
        </w:rPr>
        <w:t>the reality of how the United States acts</w:t>
      </w:r>
      <w:r>
        <w:t xml:space="preserve">. </w:t>
      </w:r>
      <w:r>
        <w:rPr>
          <w:rStyle w:val="Emphasis"/>
        </w:rPr>
        <w:t xml:space="preserve">In that reality,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long been an imperial power with white nationalist aspirations</w:t>
      </w:r>
      <w:r>
        <w:t xml:space="preserve">. </w:t>
      </w:r>
      <w:r>
        <w:rPr>
          <w:rStyle w:val="StyleUnderline"/>
        </w:rPr>
        <w:t>Given the racialized nature of U.S. imperial expansion, it makes sense that</w:t>
      </w:r>
      <w:r>
        <w:t xml:space="preserve"> Alexis de </w:t>
      </w:r>
      <w:r>
        <w:rPr>
          <w:rStyle w:val="StyleUnderline"/>
        </w:rPr>
        <w:t>Tocqueville predicted, in a chapter entitled “The Three Races of the United States,” that the United States would one day govern “the destinies of half the globe.”</w:t>
      </w:r>
      <w:r>
        <w:t xml:space="preserve"> In its early days, </w:t>
      </w:r>
      <w:r>
        <w:rPr>
          <w:rStyle w:val="StyleUnderline"/>
        </w:rPr>
        <w:t xml:space="preserve">while still </w:t>
      </w:r>
      <w:r w:rsidRPr="00CD2421">
        <w:rPr>
          <w:rStyle w:val="StyleUnderline"/>
          <w:highlight w:val="yellow"/>
        </w:rPr>
        <w:t xml:space="preserve">a </w:t>
      </w:r>
      <w:r w:rsidRPr="00CD2421">
        <w:rPr>
          <w:rStyle w:val="Emphasis"/>
          <w:highlight w:val="yellow"/>
        </w:rPr>
        <w:t>slave-holding country</w:t>
      </w:r>
      <w:r w:rsidRPr="00CD2421">
        <w:rPr>
          <w:rStyle w:val="StyleUnderline"/>
          <w:highlight w:val="yellow"/>
        </w:rPr>
        <w:t xml:space="preserve">,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asserted its sovereignty through genocide</w:t>
      </w:r>
      <w:r>
        <w:rPr>
          <w:rStyle w:val="Emphasis"/>
        </w:rPr>
        <w:t xml:space="preserve"> on a continental scale</w:t>
      </w:r>
      <w:r>
        <w:rPr>
          <w:rStyle w:val="StyleUnderline"/>
        </w:rPr>
        <w:t xml:space="preserve"> and </w:t>
      </w:r>
      <w:r w:rsidRPr="00CD2421">
        <w:rPr>
          <w:rStyle w:val="Emphasis"/>
          <w:highlight w:val="yellow"/>
        </w:rPr>
        <w:t>annexed</w:t>
      </w:r>
      <w:r>
        <w:rPr>
          <w:rStyle w:val="Emphasis"/>
        </w:rPr>
        <w:t xml:space="preserve"> large portions of </w:t>
      </w:r>
      <w:r w:rsidRPr="00CD2421">
        <w:rPr>
          <w:rStyle w:val="Emphasis"/>
          <w:highlight w:val="yellow"/>
        </w:rPr>
        <w:t>northern Mexico</w:t>
      </w:r>
      <w:r>
        <w:t xml:space="preserve">. </w:t>
      </w:r>
      <w:r>
        <w:rPr>
          <w:rStyle w:val="StyleUnderline"/>
        </w:rPr>
        <w:t xml:space="preserve">The country </w:t>
      </w:r>
      <w:r w:rsidRPr="00CD2421">
        <w:rPr>
          <w:rStyle w:val="StyleUnderline"/>
        </w:rPr>
        <w:t xml:space="preserve">went on to </w:t>
      </w:r>
      <w:r w:rsidRPr="00CD2421">
        <w:rPr>
          <w:rStyle w:val="Emphasis"/>
          <w:highlight w:val="yellow"/>
        </w:rPr>
        <w:t>overthrow</w:t>
      </w:r>
      <w:r>
        <w:rPr>
          <w:rStyle w:val="Emphasis"/>
        </w:rPr>
        <w:t xml:space="preserve"> the </w:t>
      </w:r>
      <w:r w:rsidRPr="00CD2421">
        <w:rPr>
          <w:rStyle w:val="Emphasis"/>
          <w:highlight w:val="yellow"/>
        </w:rPr>
        <w:t>independent</w:t>
      </w:r>
      <w:r>
        <w:rPr>
          <w:rStyle w:val="Emphasis"/>
        </w:rPr>
        <w:t xml:space="preserve"> state of </w:t>
      </w:r>
      <w:r w:rsidRPr="00CD2421">
        <w:rPr>
          <w:rStyle w:val="Emphasis"/>
          <w:highlight w:val="yellow"/>
        </w:rPr>
        <w:t>Hawaii</w:t>
      </w:r>
      <w:r>
        <w:rPr>
          <w:rStyle w:val="StyleUnderline"/>
        </w:rPr>
        <w:t xml:space="preserve">, </w:t>
      </w:r>
      <w:r w:rsidRPr="00CD2421">
        <w:rPr>
          <w:rStyle w:val="Emphasis"/>
          <w:highlight w:val="yellow"/>
        </w:rPr>
        <w:t>occupied the Philippines and Haiti</w:t>
      </w:r>
      <w:r>
        <w:rPr>
          <w:rStyle w:val="StyleUnderline"/>
        </w:rPr>
        <w:t xml:space="preserve">, </w:t>
      </w:r>
      <w:r>
        <w:rPr>
          <w:rStyle w:val="Emphasis"/>
        </w:rPr>
        <w:t>exerted its regional power throughout Latin America</w:t>
      </w:r>
      <w:r>
        <w:rPr>
          <w:rStyle w:val="StyleUnderline"/>
        </w:rPr>
        <w:t xml:space="preserve">, expanded its international hegemony after World War II, and became what it is today: the world’s </w:t>
      </w:r>
      <w:r>
        <w:rPr>
          <w:rStyle w:val="Emphasis"/>
        </w:rPr>
        <w:t>foremost military and nuclear power</w:t>
      </w:r>
      <w:r>
        <w:rPr>
          <w:rStyle w:val="StyleUnderline"/>
        </w:rPr>
        <w:t xml:space="preserve"> with a </w:t>
      </w:r>
      <w:r>
        <w:rPr>
          <w:rStyle w:val="Emphasis"/>
        </w:rPr>
        <w:t>$716 billion “defense” budget that exceeds the spending of all other major global powers combined</w:t>
      </w:r>
      <w:r>
        <w:t xml:space="preserve">. “Taking over from the British Empire in the early twentieth-century,” argues James Tully, </w:t>
      </w:r>
      <w:r>
        <w:rPr>
          <w:rStyle w:val="StyleUnderline"/>
        </w:rPr>
        <w:t>the United States has used its many military bases located “outside its own borders”</w:t>
      </w:r>
      <w:r>
        <w:t>—</w:t>
      </w:r>
      <w:r>
        <w:rPr>
          <w:rStyle w:val="StyleUnderline"/>
        </w:rPr>
        <w:t xml:space="preserve">now nearly </w:t>
      </w:r>
      <w:r>
        <w:rPr>
          <w:rStyle w:val="Emphasis"/>
        </w:rPr>
        <w:t>800 in over 80 countries</w:t>
      </w:r>
      <w:r>
        <w:t xml:space="preserve">— </w:t>
      </w:r>
      <w:r>
        <w:rPr>
          <w:rStyle w:val="StyleUnderline"/>
        </w:rPr>
        <w:t xml:space="preserve">to </w:t>
      </w:r>
      <w:r>
        <w:rPr>
          <w:rStyle w:val="Emphasis"/>
        </w:rPr>
        <w:t>force open-door economic policies and antidemocratic regimes</w:t>
      </w:r>
      <w:r>
        <w:rPr>
          <w:rStyle w:val="StyleUnderline"/>
        </w:rPr>
        <w:t xml:space="preserve"> on states throughout the formerly colonized world</w:t>
      </w:r>
      <w:r>
        <w:t xml:space="preserve">. </w:t>
      </w:r>
      <w:r w:rsidRPr="00CD2421">
        <w:rPr>
          <w:rStyle w:val="StyleUnderline"/>
          <w:highlight w:val="yellow"/>
        </w:rPr>
        <w:t>An</w:t>
      </w:r>
      <w:r w:rsidRPr="00CD2421">
        <w:rPr>
          <w:rStyle w:val="StyleUnderline"/>
        </w:rPr>
        <w:t xml:space="preserve"> extremely </w:t>
      </w:r>
      <w:r w:rsidRPr="00CD2421">
        <w:rPr>
          <w:rStyle w:val="StyleUnderline"/>
          <w:highlight w:val="yellow"/>
        </w:rPr>
        <w:t xml:space="preserve">partial list of </w:t>
      </w:r>
      <w:r w:rsidRPr="00CD2421">
        <w:rPr>
          <w:rStyle w:val="Emphasis"/>
          <w:highlight w:val="yellow"/>
        </w:rPr>
        <w:t>sovereign governments</w:t>
      </w:r>
      <w:r>
        <w:rPr>
          <w:rStyle w:val="Emphasis"/>
        </w:rPr>
        <w:t xml:space="preserve"> that the United States either </w:t>
      </w:r>
      <w:r w:rsidRPr="00CD2421">
        <w:rPr>
          <w:rStyle w:val="Emphasis"/>
          <w:highlight w:val="yellow"/>
        </w:rPr>
        <w:t>overthrew or attempted to subvert</w:t>
      </w:r>
      <w:r>
        <w:rPr>
          <w:rStyle w:val="StyleUnderline"/>
        </w:rPr>
        <w:t xml:space="preserve"> through </w:t>
      </w:r>
      <w:r>
        <w:rPr>
          <w:rStyle w:val="Emphasis"/>
        </w:rPr>
        <w:t>military means</w:t>
      </w:r>
      <w:r>
        <w:rPr>
          <w:rStyle w:val="StyleUnderline"/>
        </w:rPr>
        <w:t xml:space="preserve">, </w:t>
      </w:r>
      <w:r>
        <w:rPr>
          <w:rStyle w:val="Emphasis"/>
        </w:rPr>
        <w:t>assassinations</w:t>
      </w:r>
      <w:r>
        <w:rPr>
          <w:rStyle w:val="StyleUnderline"/>
        </w:rPr>
        <w:t xml:space="preserve">, or </w:t>
      </w:r>
      <w:r>
        <w:rPr>
          <w:rStyle w:val="Emphasis"/>
        </w:rPr>
        <w:t>election tampering</w:t>
      </w:r>
      <w:r>
        <w:rPr>
          <w:rStyle w:val="StyleUnderline"/>
        </w:rPr>
        <w:t xml:space="preserve"> since 1949 </w:t>
      </w:r>
      <w:r w:rsidRPr="00CD2421">
        <w:rPr>
          <w:rStyle w:val="StyleUnderline"/>
          <w:highlight w:val="yellow"/>
        </w:rPr>
        <w:t xml:space="preserve">includes </w:t>
      </w:r>
      <w:r w:rsidRPr="00CD2421">
        <w:rPr>
          <w:rStyle w:val="Emphasis"/>
          <w:highlight w:val="yellow"/>
        </w:rPr>
        <w:t>Syria</w:t>
      </w:r>
      <w:r w:rsidRPr="00CD2421">
        <w:rPr>
          <w:rStyle w:val="StyleUnderline"/>
          <w:highlight w:val="yellow"/>
        </w:rPr>
        <w:t xml:space="preserve">, </w:t>
      </w:r>
      <w:r w:rsidRPr="00CD2421">
        <w:rPr>
          <w:rStyle w:val="Emphasis"/>
          <w:highlight w:val="yellow"/>
        </w:rPr>
        <w:t>Iran</w:t>
      </w:r>
      <w:r>
        <w:rPr>
          <w:rStyle w:val="StyleUnderline"/>
        </w:rPr>
        <w:t xml:space="preserve">, </w:t>
      </w:r>
      <w:r>
        <w:rPr>
          <w:rStyle w:val="Emphasis"/>
        </w:rPr>
        <w:t>Guatemala</w:t>
      </w:r>
      <w:r>
        <w:rPr>
          <w:rStyle w:val="StyleUnderline"/>
        </w:rPr>
        <w:t xml:space="preserve">, </w:t>
      </w:r>
      <w:r>
        <w:rPr>
          <w:rStyle w:val="Emphasis"/>
        </w:rPr>
        <w:t>Lebanon</w:t>
      </w:r>
      <w:r>
        <w:rPr>
          <w:rStyle w:val="StyleUnderline"/>
        </w:rPr>
        <w:t xml:space="preserve">, </w:t>
      </w:r>
      <w:r>
        <w:rPr>
          <w:rStyle w:val="Emphasis"/>
        </w:rPr>
        <w:t>the Congo</w:t>
      </w:r>
      <w:r>
        <w:rPr>
          <w:rStyle w:val="StyleUnderline"/>
        </w:rPr>
        <w:t xml:space="preserve">, </w:t>
      </w:r>
      <w:r w:rsidRPr="00CD2421">
        <w:rPr>
          <w:rStyle w:val="Emphasis"/>
          <w:highlight w:val="yellow"/>
        </w:rPr>
        <w:t>Cuba</w:t>
      </w:r>
      <w:r>
        <w:rPr>
          <w:rStyle w:val="StyleUnderline"/>
        </w:rPr>
        <w:t xml:space="preserve">, </w:t>
      </w:r>
      <w:r>
        <w:rPr>
          <w:rStyle w:val="Emphasis"/>
        </w:rPr>
        <w:t>Chile</w:t>
      </w:r>
      <w:r>
        <w:rPr>
          <w:rStyle w:val="StyleUnderline"/>
        </w:rPr>
        <w:t xml:space="preserve">, </w:t>
      </w:r>
      <w:r>
        <w:rPr>
          <w:rStyle w:val="Emphasis"/>
        </w:rPr>
        <w:t>Afghanistan</w:t>
      </w:r>
      <w:r>
        <w:rPr>
          <w:rStyle w:val="StyleUnderline"/>
        </w:rPr>
        <w:t xml:space="preserve">, </w:t>
      </w:r>
      <w:r w:rsidRPr="00CD2421">
        <w:rPr>
          <w:rStyle w:val="Emphasis"/>
          <w:highlight w:val="yellow"/>
        </w:rPr>
        <w:t>Nicaragua</w:t>
      </w:r>
      <w:r>
        <w:rPr>
          <w:rStyle w:val="StyleUnderline"/>
        </w:rPr>
        <w:t xml:space="preserve">, </w:t>
      </w:r>
      <w:r>
        <w:rPr>
          <w:rStyle w:val="Emphasis"/>
        </w:rPr>
        <w:t>Grenada</w:t>
      </w:r>
      <w:r>
        <w:rPr>
          <w:rStyle w:val="StyleUnderline"/>
        </w:rPr>
        <w:t xml:space="preserve">, </w:t>
      </w:r>
      <w:r>
        <w:rPr>
          <w:rStyle w:val="Emphasis"/>
        </w:rPr>
        <w:t>Cuba</w:t>
      </w:r>
      <w:r>
        <w:rPr>
          <w:rStyle w:val="StyleUnderline"/>
        </w:rPr>
        <w:t xml:space="preserve">, </w:t>
      </w:r>
      <w:r w:rsidRPr="00CD2421">
        <w:rPr>
          <w:rStyle w:val="Emphasis"/>
          <w:highlight w:val="yellow"/>
        </w:rPr>
        <w:t>Korea</w:t>
      </w:r>
      <w:r>
        <w:rPr>
          <w:rStyle w:val="StyleUnderline"/>
        </w:rPr>
        <w:t xml:space="preserve">, </w:t>
      </w:r>
      <w:r w:rsidRPr="00CD2421">
        <w:rPr>
          <w:rStyle w:val="Emphasis"/>
          <w:highlight w:val="yellow"/>
        </w:rPr>
        <w:t>Vietnam</w:t>
      </w:r>
      <w:r>
        <w:rPr>
          <w:rStyle w:val="StyleUnderline"/>
        </w:rPr>
        <w:t xml:space="preserve">, </w:t>
      </w:r>
      <w:r w:rsidRPr="00CD2421">
        <w:rPr>
          <w:rStyle w:val="Emphasis"/>
          <w:highlight w:val="yellow"/>
        </w:rPr>
        <w:t>Cambodia</w:t>
      </w:r>
      <w:r>
        <w:rPr>
          <w:rStyle w:val="StyleUnderline"/>
        </w:rPr>
        <w:t xml:space="preserve">, </w:t>
      </w:r>
      <w:r>
        <w:rPr>
          <w:rStyle w:val="Emphasis"/>
        </w:rPr>
        <w:t>Iraq</w:t>
      </w:r>
      <w:r>
        <w:rPr>
          <w:rStyle w:val="StyleUnderline"/>
        </w:rPr>
        <w:t xml:space="preserve">, </w:t>
      </w:r>
      <w:r>
        <w:rPr>
          <w:rStyle w:val="Emphasis"/>
        </w:rPr>
        <w:t>Yemen</w:t>
      </w:r>
      <w:r>
        <w:rPr>
          <w:rStyle w:val="StyleUnderline"/>
        </w:rPr>
        <w:t xml:space="preserve">, </w:t>
      </w:r>
      <w:r>
        <w:rPr>
          <w:rStyle w:val="Emphasis"/>
        </w:rPr>
        <w:t>Australia</w:t>
      </w:r>
      <w:r>
        <w:rPr>
          <w:rStyle w:val="StyleUnderline"/>
        </w:rPr>
        <w:t xml:space="preserve">, </w:t>
      </w:r>
      <w:r>
        <w:rPr>
          <w:rStyle w:val="Emphasis"/>
        </w:rPr>
        <w:t>Greece</w:t>
      </w:r>
      <w:r>
        <w:rPr>
          <w:rStyle w:val="StyleUnderline"/>
        </w:rPr>
        <w:t xml:space="preserve">, </w:t>
      </w:r>
      <w:r w:rsidRPr="00CD2421">
        <w:rPr>
          <w:rStyle w:val="Emphasis"/>
          <w:highlight w:val="yellow"/>
        </w:rPr>
        <w:t>Bolivia</w:t>
      </w:r>
      <w:r>
        <w:rPr>
          <w:rStyle w:val="StyleUnderline"/>
        </w:rPr>
        <w:t xml:space="preserve">, and </w:t>
      </w:r>
      <w:r w:rsidRPr="00CD2421">
        <w:rPr>
          <w:rStyle w:val="Emphasis"/>
          <w:highlight w:val="yellow"/>
        </w:rPr>
        <w:t>Angola</w:t>
      </w:r>
      <w:r>
        <w:t xml:space="preserve">. </w:t>
      </w:r>
      <w:r>
        <w:rPr>
          <w:rStyle w:val="StyleUnderline"/>
        </w:rPr>
        <w:t xml:space="preserve">Such </w:t>
      </w:r>
      <w:r w:rsidRPr="00CD2421">
        <w:rPr>
          <w:rStyle w:val="StyleUnderline"/>
          <w:highlight w:val="yellow"/>
        </w:rPr>
        <w:t xml:space="preserve">interventionist policies have </w:t>
      </w:r>
      <w:r w:rsidRPr="00CD2421">
        <w:rPr>
          <w:rStyle w:val="Emphasis"/>
          <w:highlight w:val="yellow"/>
        </w:rPr>
        <w:t>contributed substantially to</w:t>
      </w:r>
      <w:r>
        <w:rPr>
          <w:rStyle w:val="Emphasis"/>
        </w:rPr>
        <w:t xml:space="preserve"> today’s inegalitarian world</w:t>
      </w:r>
      <w:r>
        <w:rPr>
          <w:rStyle w:val="StyleUnderline"/>
        </w:rPr>
        <w:t xml:space="preserve"> in which an estimated </w:t>
      </w:r>
      <w:r w:rsidRPr="00CD2421">
        <w:rPr>
          <w:rStyle w:val="Emphasis"/>
          <w:highlight w:val="yellow"/>
        </w:rPr>
        <w:t>783 million people</w:t>
      </w:r>
      <w:r>
        <w:rPr>
          <w:rStyle w:val="Emphasis"/>
        </w:rPr>
        <w:t xml:space="preserve"> live </w:t>
      </w:r>
      <w:r w:rsidRPr="00CD2421">
        <w:rPr>
          <w:rStyle w:val="Emphasis"/>
          <w:highlight w:val="yellow"/>
        </w:rPr>
        <w:t>in</w:t>
      </w:r>
      <w:r>
        <w:rPr>
          <w:rStyle w:val="Emphasis"/>
        </w:rPr>
        <w:t xml:space="preserve"> profound </w:t>
      </w:r>
      <w:r w:rsidRPr="00CD2421">
        <w:rPr>
          <w:rStyle w:val="Emphasis"/>
          <w:highlight w:val="yellow"/>
        </w:rPr>
        <w:t>poverty</w:t>
      </w:r>
      <w:r>
        <w:t xml:space="preserve">. In sum, </w:t>
      </w:r>
      <w:r w:rsidRPr="00CD2421">
        <w:rPr>
          <w:rStyle w:val="Emphasis"/>
          <w:highlight w:val="yellow"/>
        </w:rPr>
        <w:t>for untold millions of humans in the Global South</w:t>
      </w:r>
      <w:r>
        <w:rPr>
          <w:rStyle w:val="Emphasis"/>
        </w:rPr>
        <w:t xml:space="preserve">, the seventy years of worldwide order, security, and prosperity that Ikenberry and Deudney associate with </w:t>
      </w:r>
      <w:r w:rsidRPr="00CD2421">
        <w:rPr>
          <w:rStyle w:val="Emphasis"/>
          <w:highlight w:val="yellow"/>
        </w:rPr>
        <w:t>Pax Americana has been anything but</w:t>
      </w:r>
      <w:r>
        <w:rPr>
          <w:rStyle w:val="Emphasis"/>
        </w:rPr>
        <w:t xml:space="preserve"> ordered, </w:t>
      </w:r>
      <w:r w:rsidRPr="00CD2421">
        <w:rPr>
          <w:rStyle w:val="Emphasis"/>
          <w:highlight w:val="yellow"/>
        </w:rPr>
        <w:t>secure, or prosperous</w:t>
      </w:r>
      <w:r>
        <w:t xml:space="preserve">. And yet </w:t>
      </w:r>
      <w:r>
        <w:rPr>
          <w:rStyle w:val="StyleUnderline"/>
        </w:rPr>
        <w:t xml:space="preserve">the norm against noticing </w:t>
      </w:r>
      <w:r>
        <w:rPr>
          <w:rStyle w:val="Emphasis"/>
        </w:rPr>
        <w:t>prevents foreign policy analysis from even acknowledging—let alone grappling with—the relationship between race and imperialism that has characterized U.S. international relations from the country’s earliest days</w:t>
      </w:r>
      <w:r>
        <w:t xml:space="preserve">. </w:t>
      </w:r>
      <w:r>
        <w:rPr>
          <w:rStyle w:val="StyleUnderline"/>
        </w:rPr>
        <w:t xml:space="preserve">This regime of </w:t>
      </w:r>
      <w:r>
        <w:rPr>
          <w:rStyle w:val="Emphasis"/>
        </w:rPr>
        <w:t>politely un-seeing</w:t>
      </w:r>
      <w:r>
        <w:t>—</w:t>
      </w:r>
      <w:r>
        <w:rPr>
          <w:rStyle w:val="StyleUnderline"/>
        </w:rPr>
        <w:t>of deflecting</w:t>
      </w:r>
      <w:r>
        <w:t>—</w:t>
      </w:r>
      <w:r>
        <w:rPr>
          <w:rStyle w:val="Emphasis"/>
        </w:rPr>
        <w:t>connections between U.S. foreign policy, race hierarchy, and colonial administration</w:t>
      </w:r>
      <w:r>
        <w:t xml:space="preserve"> was clearly not in effect when </w:t>
      </w:r>
      <w:r>
        <w:rPr>
          <w:i/>
        </w:rPr>
        <w:t>Foreign Affairs</w:t>
      </w:r>
      <w:r>
        <w:t xml:space="preserve"> was released under its original name: the </w:t>
      </w:r>
      <w:r>
        <w:rPr>
          <w:i/>
        </w:rPr>
        <w:t>Journal of Race Development</w:t>
      </w:r>
      <w:r>
        <w:t xml:space="preserve">. This began to change, however, in the 1920s. Among other contributing factors, World War I, the rise of anti-colonial revolutions, and the emergence of liberal internationalism as a popular ideology </w:t>
      </w:r>
      <w:r>
        <w:rPr>
          <w:rStyle w:val="StyleUnderline"/>
        </w:rPr>
        <w:t>helped convince foreign policy experts in the United States and Europe to adopt a policy language oriented toward “development” rather than imperialism or racial difference</w:t>
      </w:r>
      <w:r>
        <w:t xml:space="preserve">. </w:t>
      </w:r>
      <w:r w:rsidRPr="00CD2421">
        <w:rPr>
          <w:rStyle w:val="Emphasis"/>
          <w:highlight w:val="yellow"/>
        </w:rPr>
        <w:t>Mainstream international relations scholarship today remains committed to a narrative in which the discipline</w:t>
      </w:r>
      <w:r>
        <w:rPr>
          <w:rStyle w:val="Emphasis"/>
        </w:rPr>
        <w:t xml:space="preserve"> itself </w:t>
      </w:r>
      <w:r w:rsidRPr="00CD2421">
        <w:rPr>
          <w:rStyle w:val="Emphasis"/>
          <w:highlight w:val="yellow"/>
        </w:rPr>
        <w:t>and U.S. foreign policy</w:t>
      </w:r>
      <w:r>
        <w:rPr>
          <w:rStyle w:val="Emphasis"/>
        </w:rPr>
        <w:t xml:space="preserve"> has always been and </w:t>
      </w:r>
      <w:r w:rsidRPr="00CD2421">
        <w:rPr>
          <w:rStyle w:val="Emphasis"/>
          <w:highlight w:val="yellow"/>
        </w:rPr>
        <w:t>remains race blind</w:t>
      </w:r>
      <w:r>
        <w:rPr>
          <w:rStyle w:val="StyleUnderline"/>
        </w:rPr>
        <w:t>, concerned solely with the relationship between sovereign states who cooperate, deter, or compete with one another in a global system in which the United States is</w:t>
      </w:r>
      <w:r>
        <w:t xml:space="preserve"> simply, like Caesar, </w:t>
      </w:r>
      <w:r>
        <w:rPr>
          <w:rStyle w:val="StyleUnderline"/>
        </w:rPr>
        <w:t>the “first citizen” (Ikenberry) or “the luckiest great power in modern history” (Walt)</w:t>
      </w:r>
      <w:r>
        <w:t xml:space="preserve">. </w:t>
      </w:r>
      <w:r>
        <w:rPr>
          <w:rStyle w:val="StyleUnderline"/>
        </w:rPr>
        <w:t xml:space="preserve">For liberals, </w:t>
      </w:r>
      <w:r w:rsidRPr="00CD2421">
        <w:rPr>
          <w:rStyle w:val="StyleUnderline"/>
          <w:highlight w:val="yellow"/>
        </w:rPr>
        <w:t xml:space="preserve">this involves a </w:t>
      </w:r>
      <w:r w:rsidRPr="00CD2421">
        <w:rPr>
          <w:rStyle w:val="Emphasis"/>
          <w:highlight w:val="yellow"/>
        </w:rPr>
        <w:t>studied erasure of the</w:t>
      </w:r>
      <w:r>
        <w:rPr>
          <w:rStyle w:val="Emphasis"/>
        </w:rPr>
        <w:t xml:space="preserve"> imperial origins of twentieth-century internationalism in </w:t>
      </w:r>
      <w:r w:rsidRPr="00CD2421">
        <w:rPr>
          <w:rStyle w:val="Emphasis"/>
          <w:highlight w:val="yellow"/>
        </w:rPr>
        <w:t>the League of Nations’ Mandate system and</w:t>
      </w:r>
      <w:r>
        <w:rPr>
          <w:rStyle w:val="Emphasis"/>
        </w:rPr>
        <w:t xml:space="preserve"> the complicity of Woodrow </w:t>
      </w:r>
      <w:r w:rsidRPr="00CD2421">
        <w:rPr>
          <w:rStyle w:val="Emphasis"/>
          <w:highlight w:val="yellow"/>
        </w:rPr>
        <w:t>Wilson</w:t>
      </w:r>
      <w:r>
        <w:rPr>
          <w:rStyle w:val="Emphasis"/>
        </w:rPr>
        <w:t xml:space="preserve"> in </w:t>
      </w:r>
      <w:r w:rsidRPr="00CD2421">
        <w:rPr>
          <w:rStyle w:val="Emphasis"/>
          <w:highlight w:val="yellow"/>
        </w:rPr>
        <w:t>preserving</w:t>
      </w:r>
      <w:r>
        <w:t xml:space="preserve">, as Adom Getachew puts it, </w:t>
      </w:r>
      <w:r w:rsidRPr="00CD2421">
        <w:rPr>
          <w:rStyle w:val="Emphasis"/>
          <w:highlight w:val="yellow"/>
        </w:rPr>
        <w:t>“white supremacy on a global scale.”</w:t>
      </w:r>
      <w:r>
        <w:t xml:space="preserve"> </w:t>
      </w:r>
      <w:r>
        <w:rPr>
          <w:rStyle w:val="StyleUnderline"/>
        </w:rPr>
        <w:t>For realists, it requires both forgetting the anti-Enlightenment origins of postwar realist thought and reinserting the “security dilemma” back into history so that</w:t>
      </w:r>
      <w:r>
        <w:t xml:space="preserve">, with the help of Thucydides, Machiavelli, and Hobbes, </w:t>
      </w:r>
      <w:r>
        <w:rPr>
          <w:rStyle w:val="StyleUnderline"/>
        </w:rPr>
        <w:t>the world can</w:t>
      </w:r>
      <w:r>
        <w:t>—as Slavoj Žižek says—</w:t>
      </w:r>
      <w:r>
        <w:rPr>
          <w:rStyle w:val="StyleUnderline"/>
        </w:rPr>
        <w:t>“become what it always was.”</w:t>
      </w:r>
      <w:r>
        <w:t xml:space="preserve"> </w:t>
      </w:r>
      <w:r>
        <w:rPr>
          <w:rStyle w:val="StyleUnderline"/>
        </w:rPr>
        <w:t xml:space="preserve">International relations experts will acknowledge U.S. violence and overreach when necessary, but routinely </w:t>
      </w:r>
      <w:r>
        <w:rPr>
          <w:rStyle w:val="Emphasis"/>
        </w:rPr>
        <w:t>read the illiberalism of U.S. foreign policy as an exception that is not at all representative</w:t>
      </w:r>
      <w:r>
        <w:t xml:space="preserve">, in Anne Marie Slaughter’s words, </w:t>
      </w:r>
      <w:r>
        <w:rPr>
          <w:rStyle w:val="Emphasis"/>
        </w:rPr>
        <w:t>of “the idea that is America.”</w:t>
      </w:r>
      <w:r>
        <w:t xml:space="preserve"> </w:t>
      </w:r>
      <w:r>
        <w:rPr>
          <w:rStyle w:val="StyleUnderline"/>
        </w:rPr>
        <w:t xml:space="preserve">Slaughter, with Ikenberry, can consider bad behavior </w:t>
      </w:r>
      <w:r>
        <w:rPr>
          <w:rStyle w:val="Emphasis"/>
        </w:rPr>
        <w:t>only briefly</w:t>
      </w:r>
      <w:r>
        <w:rPr>
          <w:rStyle w:val="StyleUnderline"/>
        </w:rPr>
        <w:t xml:space="preserve"> and only in the service of insisting that what matters most is not what the United States actually </w:t>
      </w:r>
      <w:r>
        <w:rPr>
          <w:rStyle w:val="StyleUnderline"/>
          <w:i/>
        </w:rPr>
        <w:t>does</w:t>
      </w:r>
      <w:r>
        <w:rPr>
          <w:rStyle w:val="StyleUnderline"/>
        </w:rPr>
        <w:t xml:space="preserve"> with its power but what it </w:t>
      </w:r>
      <w:r>
        <w:rPr>
          <w:rStyle w:val="StyleUnderline"/>
          <w:i/>
        </w:rPr>
        <w:t>intends</w:t>
      </w:r>
      <w:r>
        <w:rPr>
          <w:rStyle w:val="StyleUnderline"/>
        </w:rPr>
        <w:t xml:space="preserve"> to do</w:t>
      </w:r>
      <w:r>
        <w:t xml:space="preserve">. </w:t>
      </w:r>
      <w:r>
        <w:rPr>
          <w:rStyle w:val="StyleUnderline"/>
        </w:rPr>
        <w:t>Yes, “imperialism, slavery, and racism have marred Western history,” Ikenberry and Deudney argue, but what matters is that liberalism “has always been at the forefront of efforts</w:t>
      </w:r>
      <w:r>
        <w:t>—</w:t>
      </w:r>
      <w:r>
        <w:rPr>
          <w:rStyle w:val="StyleUnderline"/>
        </w:rPr>
        <w:t>both peaceful and militant</w:t>
      </w:r>
      <w:r>
        <w:t>—</w:t>
      </w:r>
      <w:r>
        <w:rPr>
          <w:rStyle w:val="StyleUnderline"/>
        </w:rPr>
        <w:t>to reform and end these practices.”</w:t>
      </w:r>
      <w:r>
        <w:t xml:space="preserve"> Indeed, </w:t>
      </w:r>
      <w:r>
        <w:rPr>
          <w:rStyle w:val="StyleUnderline"/>
        </w:rPr>
        <w:t xml:space="preserve">even those public intellectuals such as </w:t>
      </w:r>
      <w:r>
        <w:rPr>
          <w:rStyle w:val="Emphasis"/>
        </w:rPr>
        <w:t>Niall Ferguson</w:t>
      </w:r>
      <w:r>
        <w:rPr>
          <w:rStyle w:val="StyleUnderline"/>
        </w:rPr>
        <w:t xml:space="preserve"> and </w:t>
      </w:r>
      <w:r>
        <w:rPr>
          <w:rStyle w:val="Emphasis"/>
        </w:rPr>
        <w:t>Michael Ignatieff</w:t>
      </w:r>
      <w:r>
        <w:rPr>
          <w:rStyle w:val="StyleUnderline"/>
        </w:rPr>
        <w:t xml:space="preserve"> who, after September 11, called for the United States to </w:t>
      </w:r>
      <w:r>
        <w:rPr>
          <w:rStyle w:val="StyleUnderline"/>
          <w:i/>
        </w:rPr>
        <w:t>embrace</w:t>
      </w:r>
      <w:r>
        <w:rPr>
          <w:rStyle w:val="StyleUnderline"/>
        </w:rPr>
        <w:t xml:space="preserve"> its status as an imperial power, framed their arguments in deflective, liberal terms</w:t>
      </w:r>
      <w:r>
        <w:t xml:space="preserve">. By contrast, </w:t>
      </w:r>
      <w:r w:rsidRPr="00CD2421">
        <w:rPr>
          <w:rStyle w:val="Emphasis"/>
          <w:highlight w:val="yellow"/>
        </w:rPr>
        <w:t>because realists project the security dilemma retroactively into history</w:t>
      </w:r>
      <w:r>
        <w:rPr>
          <w:rStyle w:val="Emphasis"/>
        </w:rPr>
        <w:t xml:space="preserve"> (while also simultaneously excising imperialism) </w:t>
      </w:r>
      <w:r w:rsidRPr="00CD2421">
        <w:rPr>
          <w:rStyle w:val="Emphasis"/>
          <w:highlight w:val="yellow"/>
        </w:rPr>
        <w:t>they can only see the</w:t>
      </w:r>
      <w:r>
        <w:rPr>
          <w:rStyle w:val="Emphasis"/>
        </w:rPr>
        <w:t xml:space="preserve"> U.S. </w:t>
      </w:r>
      <w:r w:rsidRPr="00CD2421">
        <w:rPr>
          <w:rStyle w:val="Emphasis"/>
          <w:highlight w:val="yellow"/>
        </w:rPr>
        <w:t>destabilization</w:t>
      </w:r>
      <w:r>
        <w:rPr>
          <w:rStyle w:val="Emphasis"/>
        </w:rPr>
        <w:t xml:space="preserve"> of Third World economies, </w:t>
      </w:r>
      <w:r w:rsidRPr="00CD2421">
        <w:rPr>
          <w:rStyle w:val="Emphasis"/>
          <w:highlight w:val="yellow"/>
        </w:rPr>
        <w:t>assassinations, and secret bombings as tragic necessities</w:t>
      </w:r>
      <w:r>
        <w:t xml:space="preserve"> (</w:t>
      </w:r>
      <w:r>
        <w:rPr>
          <w:rStyle w:val="StyleUnderline"/>
        </w:rPr>
        <w:t xml:space="preserve">great powers, claims </w:t>
      </w:r>
      <w:r>
        <w:rPr>
          <w:rStyle w:val="Emphasis"/>
        </w:rPr>
        <w:t>Mearsheimer</w:t>
      </w:r>
      <w:r>
        <w:rPr>
          <w:rStyle w:val="StyleUnderline"/>
        </w:rPr>
        <w:t>, “have little choice but to pursue power and to seek to dominate the other states in the system”</w:t>
      </w:r>
      <w:r>
        <w:t xml:space="preserve">) </w:t>
      </w:r>
      <w:r>
        <w:rPr>
          <w:rStyle w:val="StyleUnderline"/>
        </w:rPr>
        <w:t xml:space="preserve">or as the result of liberals’ ill-advised desire to </w:t>
      </w:r>
      <w:r>
        <w:rPr>
          <w:rStyle w:val="Emphasis"/>
        </w:rPr>
        <w:t>force “our” values on other nations</w:t>
      </w:r>
      <w:r>
        <w:t xml:space="preserve">. </w:t>
      </w:r>
      <w:r>
        <w:rPr>
          <w:rStyle w:val="StyleUnderline"/>
        </w:rPr>
        <w:t xml:space="preserve">Both of these </w:t>
      </w:r>
      <w:r w:rsidRPr="00CD2421">
        <w:rPr>
          <w:rStyle w:val="StyleUnderline"/>
          <w:highlight w:val="yellow"/>
        </w:rPr>
        <w:t>deflective strategies reinforce the illusion that we live</w:t>
      </w:r>
      <w:r>
        <w:t xml:space="preserve">, in Nikhil Pal Singh’s words, </w:t>
      </w:r>
      <w:r w:rsidRPr="00CD2421">
        <w:rPr>
          <w:rStyle w:val="StyleUnderline"/>
          <w:highlight w:val="yellow"/>
        </w:rPr>
        <w:t>in an “</w:t>
      </w:r>
      <w:r w:rsidRPr="00CD2421">
        <w:rPr>
          <w:rStyle w:val="Emphasis"/>
          <w:highlight w:val="yellow"/>
        </w:rPr>
        <w:t>American-centered, racially inclusive world</w:t>
      </w:r>
      <w:r>
        <w:rPr>
          <w:rStyle w:val="StyleUnderline"/>
        </w:rPr>
        <w:t xml:space="preserve">, one organized around formally equal and independent nation states” where some states just happen to have more power than others, </w:t>
      </w:r>
      <w:r>
        <w:rPr>
          <w:rStyle w:val="Emphasis"/>
        </w:rPr>
        <w:t xml:space="preserve">and </w:t>
      </w:r>
      <w:r w:rsidRPr="00CD2421">
        <w:rPr>
          <w:rStyle w:val="Emphasis"/>
          <w:highlight w:val="yellow"/>
        </w:rPr>
        <w:t>where the alternative—Russian or Chinese hegemony—is too frightening</w:t>
      </w:r>
      <w:r>
        <w:rPr>
          <w:rStyle w:val="Emphasis"/>
        </w:rPr>
        <w:t xml:space="preserve"> even </w:t>
      </w:r>
      <w:r w:rsidRPr="00CD2421">
        <w:rPr>
          <w:rStyle w:val="Emphasis"/>
          <w:highlight w:val="yellow"/>
        </w:rPr>
        <w:t>to contemplate</w:t>
      </w:r>
      <w:r>
        <w:t xml:space="preserve">. </w:t>
      </w:r>
      <w:r>
        <w:rPr>
          <w:rStyle w:val="StyleUnderline"/>
        </w:rPr>
        <w:t xml:space="preserve">That deflection would play such an outsized role in supporting the </w:t>
      </w:r>
      <w:r>
        <w:rPr>
          <w:rStyle w:val="Emphasis"/>
        </w:rPr>
        <w:t>ideological edifice of international relations</w:t>
      </w:r>
      <w:r>
        <w:rPr>
          <w:rStyle w:val="StyleUnderline"/>
        </w:rPr>
        <w:t xml:space="preserve"> today is hardly surprising</w:t>
      </w:r>
      <w:r>
        <w:t xml:space="preserve">. Turn-of-the-century British liberals who supported their empire also drew upon a variety of different deflective strategies to reconcile the violence and illiberalism of British imperial expansion with the stated liberal goals of the Empire. Such </w:t>
      </w:r>
      <w:r>
        <w:rPr>
          <w:rStyle w:val="StyleUnderline"/>
        </w:rPr>
        <w:t>deflection made it impossible for these thinkers</w:t>
      </w:r>
      <w:r>
        <w:t>—many of whom would go on to work as some of the first international relations scholars in Britain and help found The Royal Institute of International Affairs—</w:t>
      </w:r>
      <w:r>
        <w:rPr>
          <w:rStyle w:val="Emphasis"/>
        </w:rPr>
        <w:t>to link the problems of empire with the violence and disruption of imperialism</w:t>
      </w:r>
      <w:r>
        <w:t xml:space="preserve">. Similarly, </w:t>
      </w:r>
      <w:r w:rsidRPr="00CD2421">
        <w:rPr>
          <w:rStyle w:val="Emphasis"/>
          <w:highlight w:val="yellow"/>
        </w:rPr>
        <w:t>deflection</w:t>
      </w:r>
      <w:r>
        <w:rPr>
          <w:rStyle w:val="Emphasis"/>
        </w:rPr>
        <w:t xml:space="preserve"> within international relations today </w:t>
      </w:r>
      <w:r w:rsidRPr="00CD2421">
        <w:rPr>
          <w:rStyle w:val="Emphasis"/>
          <w:highlight w:val="yellow"/>
        </w:rPr>
        <w:t>obscures</w:t>
      </w:r>
      <w:r>
        <w:rPr>
          <w:rStyle w:val="Emphasis"/>
        </w:rPr>
        <w:t xml:space="preserve"> the U.S. role in maintaining the </w:t>
      </w:r>
      <w:r w:rsidRPr="00CD2421">
        <w:rPr>
          <w:rStyle w:val="Emphasis"/>
          <w:highlight w:val="yellow"/>
        </w:rPr>
        <w:t>profoundly hierarchical, racist</w:t>
      </w:r>
      <w:r>
        <w:rPr>
          <w:rStyle w:val="Emphasis"/>
        </w:rPr>
        <w:t xml:space="preserve">, insecure, deeply unjust </w:t>
      </w:r>
      <w:r w:rsidRPr="00CD2421">
        <w:rPr>
          <w:rStyle w:val="Emphasis"/>
          <w:highlight w:val="yellow"/>
        </w:rPr>
        <w:t>reality of the current global order</w:t>
      </w:r>
      <w:r>
        <w:t xml:space="preserve">. </w:t>
      </w:r>
      <w:r>
        <w:rPr>
          <w:rStyle w:val="StyleUnderline"/>
        </w:rPr>
        <w:t xml:space="preserve">It also makes it impossible to address how </w:t>
      </w:r>
      <w:r w:rsidRPr="00CD2421">
        <w:rPr>
          <w:rStyle w:val="StyleUnderline"/>
          <w:highlight w:val="yellow"/>
        </w:rPr>
        <w:t>U.S. foreign policy</w:t>
      </w:r>
      <w:r>
        <w:t xml:space="preserve"> (covert and overt) </w:t>
      </w:r>
      <w:r w:rsidRPr="00CD2421">
        <w:rPr>
          <w:rStyle w:val="StyleUnderline"/>
          <w:highlight w:val="yellow"/>
        </w:rPr>
        <w:t xml:space="preserve">has </w:t>
      </w:r>
      <w:r w:rsidRPr="00CD2421">
        <w:rPr>
          <w:rStyle w:val="Emphasis"/>
          <w:highlight w:val="yellow"/>
        </w:rPr>
        <w:t>contributed to</w:t>
      </w:r>
      <w:r>
        <w:rPr>
          <w:rStyle w:val="Emphasis"/>
        </w:rPr>
        <w:t xml:space="preserve"> the </w:t>
      </w:r>
      <w:r w:rsidRPr="00CD2421">
        <w:rPr>
          <w:rStyle w:val="Emphasis"/>
          <w:highlight w:val="yellow"/>
        </w:rPr>
        <w:t>destabilization</w:t>
      </w:r>
      <w:r>
        <w:rPr>
          <w:rStyle w:val="Emphasis"/>
        </w:rPr>
        <w:t xml:space="preserve"> of that order</w:t>
      </w:r>
      <w:r>
        <w:rPr>
          <w:rStyle w:val="StyleUnderline"/>
        </w:rPr>
        <w:t xml:space="preserve"> </w:t>
      </w:r>
      <w:r w:rsidRPr="00CD2421">
        <w:rPr>
          <w:rStyle w:val="StyleUnderline"/>
          <w:highlight w:val="yellow"/>
        </w:rPr>
        <w:t xml:space="preserve">by </w:t>
      </w:r>
      <w:r w:rsidRPr="00CD2421">
        <w:rPr>
          <w:rStyle w:val="Emphasis"/>
          <w:highlight w:val="yellow"/>
        </w:rPr>
        <w:t>creating the circumstances that give rise to “failed states,”</w:t>
      </w:r>
      <w:r>
        <w:rPr>
          <w:rStyle w:val="Emphasis"/>
        </w:rPr>
        <w:t xml:space="preserve"> “rogue regimes,” </w:t>
      </w:r>
      <w:r w:rsidRPr="00CD2421">
        <w:rPr>
          <w:rStyle w:val="Emphasis"/>
          <w:highlight w:val="yellow"/>
        </w:rPr>
        <w:t>and “</w:t>
      </w:r>
      <w:r>
        <w:rPr>
          <w:rStyle w:val="Emphasis"/>
        </w:rPr>
        <w:t xml:space="preserve">sponsors of </w:t>
      </w:r>
      <w:r w:rsidRPr="00CD2421">
        <w:rPr>
          <w:rStyle w:val="Emphasis"/>
          <w:highlight w:val="yellow"/>
        </w:rPr>
        <w:t>terrorism.”</w:t>
      </w:r>
      <w:r>
        <w:t xml:space="preserve"> Moreover, </w:t>
      </w:r>
      <w:r>
        <w:rPr>
          <w:rStyle w:val="StyleUnderline"/>
        </w:rPr>
        <w:t xml:space="preserve">it impedes any theorizing about how </w:t>
      </w:r>
      <w:r w:rsidRPr="00CD2421">
        <w:rPr>
          <w:rStyle w:val="Emphasis"/>
          <w:highlight w:val="yellow"/>
        </w:rPr>
        <w:t>the widespread appeal of Trump’s xenophobia at home might</w:t>
      </w:r>
      <w:r>
        <w:rPr>
          <w:rStyle w:val="Emphasis"/>
        </w:rPr>
        <w:t xml:space="preserve">, in part, </w:t>
      </w:r>
      <w:r w:rsidRPr="00CD2421">
        <w:rPr>
          <w:rStyle w:val="Emphasis"/>
          <w:highlight w:val="yellow"/>
        </w:rPr>
        <w:t>be the product of U.S. foreign policy abroad</w:t>
      </w:r>
      <w:r>
        <w:rPr>
          <w:rStyle w:val="Emphasis"/>
        </w:rPr>
        <w:t>, the bitter fruit of the War on Terror and its equally violent predecessors</w:t>
      </w:r>
      <w:r>
        <w:t xml:space="preserve">. In other words, </w:t>
      </w:r>
      <w:r>
        <w:rPr>
          <w:rStyle w:val="StyleUnderline"/>
        </w:rPr>
        <w:t xml:space="preserve">in the grand tradition of liberal empire, </w:t>
      </w:r>
      <w:r>
        <w:rPr>
          <w:rStyle w:val="Emphasis"/>
        </w:rPr>
        <w:t>U.S. foreign policy deflection actively disrupts the link between cause and effect that an entire science of international relations was created to explain</w:t>
      </w:r>
      <w:r>
        <w:t xml:space="preserve">. </w:t>
      </w:r>
      <w:r>
        <w:rPr>
          <w:rStyle w:val="StyleUnderline"/>
        </w:rPr>
        <w:t xml:space="preserve">What makes </w:t>
      </w:r>
      <w:r w:rsidRPr="00CD2421">
        <w:rPr>
          <w:rStyle w:val="StyleUnderline"/>
          <w:highlight w:val="yellow"/>
        </w:rPr>
        <w:t>Trump</w:t>
      </w:r>
      <w:r>
        <w:rPr>
          <w:rStyle w:val="StyleUnderline"/>
        </w:rPr>
        <w:t>’s attitude toward foreign policy so uniquely unhinging for international relations experts</w:t>
      </w:r>
      <w:r>
        <w:t xml:space="preserve">, then, </w:t>
      </w:r>
      <w:r>
        <w:rPr>
          <w:rStyle w:val="StyleUnderline"/>
        </w:rPr>
        <w:t xml:space="preserve">is the fact that </w:t>
      </w:r>
      <w:r>
        <w:rPr>
          <w:rStyle w:val="Emphasis"/>
        </w:rPr>
        <w:t>it is essentially undeflectable</w:t>
      </w:r>
      <w:r>
        <w:t xml:space="preserve">. </w:t>
      </w:r>
      <w:r>
        <w:rPr>
          <w:rStyle w:val="StyleUnderline"/>
        </w:rPr>
        <w:t xml:space="preserve">When he explains to Theresa May that refugees threaten European culture or calls Mexican immigrants killers, </w:t>
      </w:r>
      <w:r>
        <w:rPr>
          <w:rStyle w:val="Emphasis"/>
        </w:rPr>
        <w:t xml:space="preserve">he </w:t>
      </w:r>
      <w:r w:rsidRPr="00CD2421">
        <w:rPr>
          <w:rStyle w:val="Emphasis"/>
          <w:highlight w:val="yellow"/>
        </w:rPr>
        <w:t>lays bare the meant-to-be unutterable fear of nonwhite migration that has haunted</w:t>
      </w:r>
      <w:r>
        <w:rPr>
          <w:rStyle w:val="Emphasis"/>
        </w:rPr>
        <w:t xml:space="preserve"> British, U.S., and European imperialists and </w:t>
      </w:r>
      <w:r w:rsidRPr="00CD2421">
        <w:rPr>
          <w:rStyle w:val="Emphasis"/>
          <w:highlight w:val="yellow"/>
        </w:rPr>
        <w:t>foreign policy experts</w:t>
      </w:r>
      <w:r>
        <w:rPr>
          <w:rStyle w:val="Emphasis"/>
        </w:rPr>
        <w:t xml:space="preserve"> for over a century</w:t>
      </w:r>
      <w:r>
        <w:t xml:space="preserve">. </w:t>
      </w:r>
      <w:r>
        <w:rPr>
          <w:rStyle w:val="StyleUnderline"/>
        </w:rPr>
        <w:t xml:space="preserve">When he summons the fires of nationalism to demand an unprecedented increase in the military budget, and then </w:t>
      </w:r>
      <w:r>
        <w:rPr>
          <w:rStyle w:val="Emphasis"/>
        </w:rPr>
        <w:t>gets it with the overwhelming support of House and Senate Democrats</w:t>
      </w:r>
      <w:r>
        <w:rPr>
          <w:rStyle w:val="StyleUnderline"/>
        </w:rPr>
        <w:t xml:space="preserve">, he reveals </w:t>
      </w:r>
      <w:r>
        <w:rPr>
          <w:rStyle w:val="Emphasis"/>
        </w:rPr>
        <w:t>that constitutional checks on the commander in chief are only as good as the willingness of Congress to resist jingoism</w:t>
      </w:r>
      <w:r>
        <w:t xml:space="preserve">. </w:t>
      </w:r>
      <w:r>
        <w:rPr>
          <w:rStyle w:val="StyleUnderline"/>
        </w:rPr>
        <w:t xml:space="preserve">When he calls nations populated by brown and black people shitholes, </w:t>
      </w:r>
      <w:r>
        <w:rPr>
          <w:rStyle w:val="Emphasis"/>
        </w:rPr>
        <w:t>he openly advertises the unspoken white supremacist edge that has informed U.S. economic, development, energy, and foreign policies since the late nineteenth century</w:t>
      </w:r>
      <w:r>
        <w:t xml:space="preserve">. </w:t>
      </w:r>
      <w:r w:rsidRPr="00CD2421">
        <w:rPr>
          <w:rStyle w:val="Emphasis"/>
          <w:highlight w:val="yellow"/>
        </w:rPr>
        <w:t>Trump’s Muslim ban is simply the War on Terror on steroids</w:t>
      </w:r>
      <w:r>
        <w:t xml:space="preserve">. In short, </w:t>
      </w:r>
      <w:r>
        <w:rPr>
          <w:rStyle w:val="StyleUnderline"/>
        </w:rPr>
        <w:t xml:space="preserve">Trump’s foreign policy is unprecedented not because of what it </w:t>
      </w:r>
      <w:r>
        <w:rPr>
          <w:rStyle w:val="StyleUnderline"/>
          <w:i/>
        </w:rPr>
        <w:t>does</w:t>
      </w:r>
      <w:r>
        <w:rPr>
          <w:rStyle w:val="StyleUnderline"/>
        </w:rPr>
        <w:t xml:space="preserve">, </w:t>
      </w:r>
      <w:r>
        <w:rPr>
          <w:rStyle w:val="Emphasis"/>
        </w:rPr>
        <w:t xml:space="preserve">but because Trump will openly </w:t>
      </w:r>
      <w:r>
        <w:rPr>
          <w:rStyle w:val="Emphasis"/>
          <w:i/>
          <w:iCs w:val="0"/>
        </w:rPr>
        <w:t>say</w:t>
      </w:r>
      <w:r>
        <w:rPr>
          <w:rStyle w:val="Emphasis"/>
        </w:rPr>
        <w:t xml:space="preserve"> what it does</w:t>
      </w:r>
      <w:r>
        <w:t xml:space="preserve">—and because of what that then says about us as a nation. </w:t>
      </w:r>
      <w:r>
        <w:rPr>
          <w:rStyle w:val="Emphasis"/>
        </w:rPr>
        <w:t xml:space="preserve">The discomfort </w:t>
      </w:r>
      <w:r w:rsidRPr="00CD2421">
        <w:rPr>
          <w:rStyle w:val="Emphasis"/>
          <w:highlight w:val="yellow"/>
        </w:rPr>
        <w:t>Trump</w:t>
      </w:r>
      <w:r>
        <w:rPr>
          <w:rStyle w:val="Emphasis"/>
        </w:rPr>
        <w:t xml:space="preserve"> provokes</w:t>
      </w:r>
      <w:r>
        <w:rPr>
          <w:rStyle w:val="StyleUnderline"/>
        </w:rPr>
        <w:t xml:space="preserve"> </w:t>
      </w:r>
      <w:r w:rsidRPr="00CD2421">
        <w:rPr>
          <w:rStyle w:val="StyleUnderline"/>
          <w:highlight w:val="yellow"/>
        </w:rPr>
        <w:t>ought to prompt</w:t>
      </w:r>
      <w:r>
        <w:rPr>
          <w:rStyle w:val="StyleUnderline"/>
        </w:rPr>
        <w:t xml:space="preserve"> international relations </w:t>
      </w:r>
      <w:r w:rsidRPr="00CD2421">
        <w:rPr>
          <w:rStyle w:val="StyleUnderline"/>
          <w:highlight w:val="yellow"/>
        </w:rPr>
        <w:t xml:space="preserve">experts to </w:t>
      </w:r>
      <w:r w:rsidRPr="00CD2421">
        <w:rPr>
          <w:rStyle w:val="Emphasis"/>
          <w:highlight w:val="yellow"/>
        </w:rPr>
        <w:t>reflect on the failings of their discipline to reckon with the relationship between</w:t>
      </w:r>
      <w:r>
        <w:rPr>
          <w:rStyle w:val="Emphasis"/>
        </w:rPr>
        <w:t xml:space="preserve"> U.S. imperialism, </w:t>
      </w:r>
      <w:r w:rsidRPr="00CD2421">
        <w:rPr>
          <w:rStyle w:val="Emphasis"/>
          <w:highlight w:val="yellow"/>
        </w:rPr>
        <w:t>U.S. foreign policy, and</w:t>
      </w:r>
      <w:r>
        <w:rPr>
          <w:rStyle w:val="Emphasis"/>
        </w:rPr>
        <w:t xml:space="preserve"> the constellation of </w:t>
      </w:r>
      <w:r w:rsidRPr="00CD2421">
        <w:rPr>
          <w:rStyle w:val="Emphasis"/>
          <w:highlight w:val="yellow"/>
        </w:rPr>
        <w:t>xenophobia, militarism, racism, and nationalism</w:t>
      </w:r>
      <w:r>
        <w:rPr>
          <w:rStyle w:val="Emphasis"/>
        </w:rPr>
        <w:t xml:space="preserve"> that haunts our days</w:t>
      </w:r>
      <w:r>
        <w:t xml:space="preserve">. </w:t>
      </w:r>
      <w:r>
        <w:rPr>
          <w:rStyle w:val="StyleUnderline"/>
        </w:rPr>
        <w:t xml:space="preserve">The fields of intellectual and legal history and political theory are </w:t>
      </w:r>
      <w:r>
        <w:rPr>
          <w:rStyle w:val="Emphasis"/>
        </w:rPr>
        <w:t>far ahead of international relations</w:t>
      </w:r>
      <w:r>
        <w:rPr>
          <w:rStyle w:val="StyleUnderline"/>
        </w:rPr>
        <w:t xml:space="preserve"> in their critical interrogation of the ideologies that sustain empire at home and abroad</w:t>
      </w:r>
      <w:r>
        <w:t xml:space="preserve">. In addition, </w:t>
      </w:r>
      <w:r>
        <w:rPr>
          <w:rStyle w:val="Emphasis"/>
        </w:rPr>
        <w:t>Trump’s election has emboldened activists to make increasingly explicit the connections they see between a racialized, anti-immigrant politics of domestic dispossession and violence and the history of U.S. imperialism in the world</w:t>
      </w:r>
      <w:r>
        <w:t xml:space="preserve">. </w:t>
      </w:r>
      <w:r>
        <w:rPr>
          <w:rStyle w:val="StyleUnderline"/>
        </w:rPr>
        <w:t>Unfortunately the same does not appear to be true for the majority of intellectual middlemen who set the public tone for U.S. foreign policy</w:t>
      </w:r>
      <w:r>
        <w:t xml:space="preserve">. </w:t>
      </w:r>
      <w:r>
        <w:rPr>
          <w:rStyle w:val="Emphasis"/>
        </w:rPr>
        <w:t>Trump is, finally, both the emperor with no clothes and the pointing child, begging to hold a big military parade so we can collectively acknowledge the naked imperialist power at the heart of U.S. foreign policy</w:t>
      </w:r>
      <w:r>
        <w:t xml:space="preserve">. </w:t>
      </w:r>
      <w:r>
        <w:rPr>
          <w:rStyle w:val="StyleUnderline"/>
        </w:rPr>
        <w:t>Trump practically screams at the United States to look at itself</w:t>
      </w:r>
      <w:r>
        <w:t xml:space="preserve">. </w:t>
      </w:r>
      <w:r>
        <w:rPr>
          <w:rStyle w:val="StyleUnderline"/>
        </w:rPr>
        <w:t xml:space="preserve">And yet, the more he screams, </w:t>
      </w:r>
      <w:r>
        <w:rPr>
          <w:rStyle w:val="Emphasis"/>
        </w:rPr>
        <w:t>the more the intellectual enablers avert their eyes</w:t>
      </w:r>
      <w:r>
        <w:t xml:space="preserve">. </w:t>
      </w:r>
      <w:r>
        <w:rPr>
          <w:rStyle w:val="StyleUnderline"/>
        </w:rPr>
        <w:t>They are busy looking elsewhere—anywhere really—</w:t>
      </w:r>
      <w:r>
        <w:rPr>
          <w:rStyle w:val="StyleUnderline"/>
          <w:i/>
        </w:rPr>
        <w:t>except</w:t>
      </w:r>
      <w:r>
        <w:rPr>
          <w:rStyle w:val="StyleUnderline"/>
        </w:rPr>
        <w:t xml:space="preserve"> at that nakedness</w:t>
      </w:r>
      <w:r>
        <w:t>.</w:t>
      </w:r>
      <w:bookmarkEnd w:id="31"/>
    </w:p>
    <w:p w14:paraId="429D1C79" w14:textId="77777777" w:rsidR="00C313EC" w:rsidRPr="00570800" w:rsidRDefault="00C313EC" w:rsidP="00C313EC">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205A2001" w14:textId="77777777" w:rsidR="00C313EC" w:rsidRPr="00943E13" w:rsidRDefault="00C313EC" w:rsidP="00C313EC">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3C8A9C3B" w14:textId="77777777" w:rsidR="00C313EC" w:rsidRPr="00397A78" w:rsidRDefault="00C313EC" w:rsidP="00C313EC">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2C98636B" w14:textId="77777777" w:rsidR="00C313EC" w:rsidRPr="008F6CA8" w:rsidRDefault="00C313EC" w:rsidP="00C313EC">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iCs w:val="0"/>
          <w:highlight w:val="yellow"/>
        </w:rPr>
        <w:t xml:space="preserve">the unions developed in </w:t>
      </w:r>
      <w:r w:rsidRPr="00B17BED">
        <w:rPr>
          <w:rStyle w:val="Emphasis"/>
          <w:i/>
          <w:iCs w:val="0"/>
        </w:rPr>
        <w:t xml:space="preserve">qualitatively </w:t>
      </w:r>
      <w:r w:rsidRPr="00977049">
        <w:rPr>
          <w:rStyle w:val="Emphasis"/>
          <w:i/>
          <w:iCs w:val="0"/>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6D2ACD7F" w14:textId="77777777" w:rsidR="00C313EC" w:rsidRPr="008F6CA8" w:rsidRDefault="00C313EC" w:rsidP="00C313EC">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1E1A61DF" w14:textId="77777777" w:rsidR="00C313EC" w:rsidRPr="00397A78" w:rsidRDefault="00C313EC" w:rsidP="00C313EC">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75296EAB" w14:textId="77777777" w:rsidR="00C313EC" w:rsidRPr="00397A78" w:rsidRDefault="00C313EC" w:rsidP="00C313EC">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51877AF9" w14:textId="77777777" w:rsidR="00C313EC" w:rsidRPr="00397A78" w:rsidRDefault="00C313EC" w:rsidP="00C313EC">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55858F2D" w14:textId="77777777" w:rsidR="00C313EC" w:rsidRPr="00397A78" w:rsidRDefault="00C313EC" w:rsidP="00C313EC">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7FD2A0B0" w14:textId="77777777" w:rsidR="00C313EC" w:rsidRPr="00397A78" w:rsidRDefault="00C313EC" w:rsidP="00C313EC">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iCs w:val="0"/>
          <w:highlight w:val="yellow"/>
        </w:rPr>
        <w:t>determined</w:t>
      </w:r>
      <w:r w:rsidRPr="008F6CA8">
        <w:rPr>
          <w:rStyle w:val="Emphasis"/>
          <w:i/>
          <w:iCs w:val="0"/>
        </w:rPr>
        <w:t xml:space="preserve"> subsequent </w:t>
      </w:r>
      <w:r w:rsidRPr="009E7C29">
        <w:rPr>
          <w:rStyle w:val="Emphasis"/>
          <w:i/>
          <w:iCs w:val="0"/>
        </w:rPr>
        <w:t xml:space="preserve">organizational </w:t>
      </w:r>
      <w:r w:rsidRPr="00977049">
        <w:rPr>
          <w:rStyle w:val="Emphasis"/>
          <w:i/>
          <w:iCs w:val="0"/>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4E6B7CFE" w14:textId="77777777" w:rsidR="00C313EC" w:rsidRPr="00397A78" w:rsidRDefault="00C313EC" w:rsidP="00C313EC">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0CA6FC43" w14:textId="77777777" w:rsidR="00C313EC" w:rsidRPr="00397A78" w:rsidRDefault="00C313EC" w:rsidP="00C313EC">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7D283D99" w14:textId="77777777" w:rsidR="00C313EC" w:rsidRPr="000408A1" w:rsidRDefault="00C313EC" w:rsidP="00C313EC">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0BD01DAE" w14:textId="77777777" w:rsidR="00C313EC" w:rsidRPr="00426AC9" w:rsidRDefault="00C313EC" w:rsidP="00C313EC">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4A0F62DE" w14:textId="77777777" w:rsidR="00C313EC" w:rsidRPr="00C85F21" w:rsidRDefault="00C313EC" w:rsidP="00C313EC">
      <w:pPr>
        <w:rPr>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169-172)</w:t>
      </w:r>
    </w:p>
    <w:p w14:paraId="4B50C380" w14:textId="77777777" w:rsidR="00C313EC" w:rsidRPr="001C30C5" w:rsidRDefault="00C313EC" w:rsidP="00C313EC">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7468F211" w14:textId="77777777" w:rsidR="00C313EC" w:rsidRPr="001C30C5" w:rsidRDefault="00C313EC" w:rsidP="00C313EC">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791B7DF1" w14:textId="77777777" w:rsidR="00C313EC" w:rsidRPr="001C30C5" w:rsidRDefault="00C313EC" w:rsidP="00C313EC">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2EBB8BD9" w14:textId="77777777" w:rsidR="00C313EC" w:rsidRPr="001C30C5" w:rsidRDefault="00C313EC" w:rsidP="00C313EC">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6BF0E310" w14:textId="77777777" w:rsidR="00C313EC" w:rsidRPr="001C30C5" w:rsidRDefault="00C313EC" w:rsidP="00C313EC">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1343D7D9" w14:textId="77777777" w:rsidR="00C313EC" w:rsidRDefault="00C313EC" w:rsidP="00C313EC">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2CBC5D33" w14:textId="77777777" w:rsidR="00C313EC" w:rsidRDefault="00C313EC" w:rsidP="00C313EC">
      <w:pPr>
        <w:pStyle w:val="Heading2"/>
      </w:pPr>
      <w:r>
        <w:t>Case</w:t>
      </w:r>
    </w:p>
    <w:p w14:paraId="51503E4D" w14:textId="77777777" w:rsidR="00C313EC" w:rsidRDefault="00C313EC" w:rsidP="00C313EC">
      <w:pPr>
        <w:pStyle w:val="Heading3"/>
      </w:pPr>
      <w:r>
        <w:t>ADV</w:t>
      </w:r>
    </w:p>
    <w:p w14:paraId="0E72E279" w14:textId="77777777" w:rsidR="00C313EC" w:rsidRPr="009109DB" w:rsidRDefault="00C313EC" w:rsidP="00C313EC">
      <w:pPr>
        <w:pStyle w:val="Heading4"/>
      </w:pPr>
      <w:r>
        <w:t xml:space="preserve">Unions aren’t “defenders of democracy.” In the neoliberal era, unions become </w:t>
      </w:r>
      <w:r>
        <w:rPr>
          <w:u w:val="single"/>
        </w:rPr>
        <w:t>active collaborators</w:t>
      </w:r>
      <w:r>
        <w:t xml:space="preserve"> with </w:t>
      </w:r>
      <w:r>
        <w:rPr>
          <w:u w:val="single"/>
        </w:rPr>
        <w:t>fascist</w:t>
      </w:r>
      <w:r>
        <w:t xml:space="preserve"> political movements in exchange for expansion of </w:t>
      </w:r>
      <w:r>
        <w:rPr>
          <w:u w:val="single"/>
        </w:rPr>
        <w:t>collective bargaining rights</w:t>
      </w:r>
      <w:r>
        <w:t>.</w:t>
      </w:r>
    </w:p>
    <w:p w14:paraId="6866EEE8" w14:textId="77777777" w:rsidR="00C313EC" w:rsidRPr="00CD7238" w:rsidRDefault="00C313EC" w:rsidP="00C313EC">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4FE827E7" w14:textId="77777777" w:rsidR="00C313EC" w:rsidRPr="009109DB" w:rsidRDefault="00C313EC" w:rsidP="00C313EC">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043DFA">
        <w:rPr>
          <w:rStyle w:val="Emphasis"/>
          <w:highlight w:val="yellow"/>
        </w:rPr>
        <w:t>unions</w:t>
      </w:r>
      <w:r w:rsidRPr="00043DFA">
        <w:rPr>
          <w:highlight w:val="yellow"/>
          <w:u w:val="single"/>
        </w:rPr>
        <w:t xml:space="preserve"> in</w:t>
      </w:r>
      <w:r w:rsidRPr="009109DB">
        <w:rPr>
          <w:sz w:val="10"/>
        </w:rPr>
        <w:t xml:space="preserve"> democratic societies, their role in </w:t>
      </w:r>
      <w:r w:rsidRPr="00CD7238">
        <w:rPr>
          <w:u w:val="single"/>
        </w:rPr>
        <w:t xml:space="preserve">processes of </w:t>
      </w:r>
      <w:r w:rsidRPr="00043DFA">
        <w:rPr>
          <w:rStyle w:val="Emphasis"/>
          <w:highlight w:val="yellow"/>
        </w:rPr>
        <w:t>democratic backsliding</w:t>
      </w:r>
      <w:r w:rsidRPr="00043DFA">
        <w:rPr>
          <w:highlight w:val="yellow"/>
          <w:u w:val="single"/>
        </w:rPr>
        <w:t xml:space="preserve"> remains </w:t>
      </w:r>
      <w:r w:rsidRPr="00043DFA">
        <w:rPr>
          <w:b/>
          <w:bCs/>
          <w:highlight w:val="yellow"/>
          <w:u w:val="single"/>
        </w:rPr>
        <w:t>understudied</w:t>
      </w:r>
      <w:r w:rsidRPr="009109DB">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184F98CB" w14:textId="77777777" w:rsidR="00C313EC" w:rsidRPr="00AA6AE0" w:rsidRDefault="00C313EC" w:rsidP="00C313EC">
      <w:pPr>
        <w:rPr>
          <w:sz w:val="6"/>
          <w:szCs w:val="6"/>
        </w:rPr>
      </w:pPr>
      <w:r w:rsidRPr="00AA6AE0">
        <w:rPr>
          <w:sz w:val="6"/>
          <w:szCs w:val="6"/>
        </w:rPr>
        <w:t>Trade unions and democracy: a broken marriage?</w:t>
      </w:r>
    </w:p>
    <w:p w14:paraId="40A56F59" w14:textId="77777777" w:rsidR="00C313EC" w:rsidRPr="00AA6AE0" w:rsidRDefault="00C313EC" w:rsidP="00C313EC">
      <w:pPr>
        <w:rPr>
          <w:sz w:val="6"/>
          <w:szCs w:val="6"/>
        </w:rPr>
      </w:pPr>
      <w:r w:rsidRPr="00AA6AE0">
        <w:rPr>
          <w:sz w:val="6"/>
          <w:szCs w:val="6"/>
        </w:rPr>
        <w:t>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labour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defence) of democracy ends.Footnote33 Regardless of the causal direction, unions are strongly linked to democracy, democratic struggles, and democratic institutions in ways that make them and (social) democracy natural bedfellows.Footnote34</w:t>
      </w:r>
    </w:p>
    <w:p w14:paraId="25AD8DBD" w14:textId="77777777" w:rsidR="00C313EC" w:rsidRPr="00AA6AE0" w:rsidRDefault="00C313EC" w:rsidP="00C313EC">
      <w:pPr>
        <w:rPr>
          <w:sz w:val="6"/>
          <w:szCs w:val="6"/>
        </w:rPr>
      </w:pPr>
      <w:r w:rsidRPr="00AA6AE0">
        <w:rPr>
          <w:sz w:val="6"/>
          <w:szCs w:val="6"/>
        </w:rPr>
        <w:t>While these undeniable relations between unions and democracy are often attributed to their shared values and ideology, they mainly centre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deliberation.Footnote35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0E234E6D" w14:textId="77777777" w:rsidR="00C313EC" w:rsidRPr="00AA6AE0" w:rsidRDefault="00C313EC" w:rsidP="00C313EC">
      <w:pPr>
        <w:rPr>
          <w:sz w:val="6"/>
          <w:szCs w:val="6"/>
        </w:rPr>
      </w:pPr>
      <w:r w:rsidRPr="00AA6AE0">
        <w:rPr>
          <w:sz w:val="6"/>
          <w:szCs w:val="6"/>
        </w:rPr>
        <w:t xml:space="preserve">Despite its historical importance, however, organizational power is seldom a self-sustaining resource and requires legal recognition and coalitional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pro-labour legislation, while promoting democratic politics.Footnote38 Coalitional and legal support are therefore identified as independent power resources that promote various levels of democracy within, as well as beyond, the workplace.Footnote39</w:t>
      </w:r>
    </w:p>
    <w:p w14:paraId="7B845900" w14:textId="77777777" w:rsidR="00C313EC" w:rsidRPr="00AA6AE0" w:rsidRDefault="00C313EC" w:rsidP="00C313EC">
      <w:pPr>
        <w:rPr>
          <w:sz w:val="6"/>
          <w:szCs w:val="6"/>
        </w:rPr>
      </w:pP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1F57580D" w14:textId="77777777" w:rsidR="00C313EC" w:rsidRPr="00AA6AE0" w:rsidRDefault="00C313EC" w:rsidP="00C313EC">
      <w:pPr>
        <w:rPr>
          <w:sz w:val="6"/>
          <w:szCs w:val="6"/>
        </w:rPr>
      </w:pPr>
      <w:r w:rsidRPr="00AA6AE0">
        <w:rPr>
          <w:sz w:val="6"/>
          <w:szCs w:val="6"/>
        </w:rPr>
        <w:t>While the analysis of such phenomena varies across disciplines and theoretical orientations, scholars agree that during the neoliberal era there has been a parallel decline of organized labour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extra-labour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74D9B8B8" w14:textId="77777777" w:rsidR="00C313EC" w:rsidRPr="00AA6AE0" w:rsidRDefault="00C313EC" w:rsidP="00C313EC">
      <w:pPr>
        <w:rPr>
          <w:sz w:val="6"/>
          <w:szCs w:val="6"/>
        </w:rPr>
      </w:pPr>
      <w:r w:rsidRPr="00AA6AE0">
        <w:rPr>
          <w:sz w:val="6"/>
          <w:szCs w:val="6"/>
        </w:rPr>
        <w:t>A renewed political role for unions?</w:t>
      </w:r>
    </w:p>
    <w:p w14:paraId="5F906E6B" w14:textId="77777777" w:rsidR="00C313EC" w:rsidRPr="009109DB" w:rsidRDefault="00C313EC" w:rsidP="00C313EC">
      <w:pPr>
        <w:rPr>
          <w:sz w:val="10"/>
        </w:rPr>
      </w:pPr>
      <w:r w:rsidRPr="00043DFA">
        <w:rPr>
          <w:highlight w:val="yellow"/>
          <w:u w:val="single"/>
        </w:rPr>
        <w:t>In the face</w:t>
      </w:r>
      <w:r w:rsidRPr="00CD7238">
        <w:rPr>
          <w:u w:val="single"/>
        </w:rPr>
        <w:t xml:space="preserve"> of their </w:t>
      </w:r>
      <w:r w:rsidRPr="00043DFA">
        <w:rPr>
          <w:highlight w:val="yellow"/>
          <w:u w:val="single"/>
        </w:rPr>
        <w:t xml:space="preserve">weakening position, </w:t>
      </w:r>
      <w:r w:rsidRPr="00043DFA">
        <w:rPr>
          <w:rStyle w:val="Emphasis"/>
          <w:highlight w:val="yellow"/>
        </w:rPr>
        <w:t>unions</w:t>
      </w:r>
      <w:r w:rsidRPr="00CD7238">
        <w:rPr>
          <w:u w:val="single"/>
        </w:rPr>
        <w:t xml:space="preserve"> often </w:t>
      </w:r>
      <w:r w:rsidRPr="00043DFA">
        <w:rPr>
          <w:b/>
          <w:bCs/>
          <w:highlight w:val="yellow"/>
          <w:u w:val="single"/>
        </w:rPr>
        <w:t>act</w:t>
      </w:r>
      <w:r w:rsidRPr="00043DFA">
        <w:rPr>
          <w:highlight w:val="yellow"/>
          <w:u w:val="single"/>
        </w:rPr>
        <w:t xml:space="preserve"> to </w:t>
      </w:r>
      <w:r w:rsidRPr="00043DFA">
        <w:rPr>
          <w:b/>
          <w:bCs/>
          <w:highlight w:val="yellow"/>
          <w:u w:val="single"/>
        </w:rPr>
        <w:t>regain</w:t>
      </w:r>
      <w:r w:rsidRPr="00CD7238">
        <w:rPr>
          <w:u w:val="single"/>
        </w:rPr>
        <w:t xml:space="preserve"> their </w:t>
      </w:r>
      <w:r w:rsidRPr="00CD7238">
        <w:rPr>
          <w:rStyle w:val="Emphasis"/>
        </w:rPr>
        <w:t xml:space="preserve">lost </w:t>
      </w:r>
      <w:r w:rsidRPr="00043DFA">
        <w:rPr>
          <w:rStyle w:val="Emphasis"/>
          <w:highlight w:val="yellow"/>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One of the main resources unions seek is collaboration with other actors to develop</w:t>
      </w:r>
      <w:r w:rsidRPr="009109DB">
        <w:rPr>
          <w:sz w:val="10"/>
        </w:rPr>
        <w:t xml:space="preserve"> “coalitional </w:t>
      </w:r>
      <w:r w:rsidRPr="00CD7238">
        <w:rPr>
          <w:u w:val="single"/>
        </w:rPr>
        <w:t>power</w:t>
      </w:r>
      <w:r w:rsidRPr="009109DB">
        <w:rPr>
          <w:sz w:val="10"/>
        </w:rPr>
        <w:t>”,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labour’s interests with broader political goals and leading unions to adopt new ideas that reshape their strategies, often towards a more inclusive and politically-broad mobilization.Footnote49</w:t>
      </w:r>
    </w:p>
    <w:p w14:paraId="42E8D736" w14:textId="77777777" w:rsidR="00C313EC" w:rsidRPr="009109DB" w:rsidRDefault="00C313EC" w:rsidP="00C313EC">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forms,Footnote50 the interactions between these actors are seen to incorporate previously marginalized workers and historically excluded populations, to create “community-labour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associations,Footnote52 processes that have diverted them away from collaborations with unions. In turn, </w:t>
      </w:r>
      <w:r w:rsidRPr="00043DFA">
        <w:rPr>
          <w:rStyle w:val="Emphasis"/>
          <w:highlight w:val="yellow"/>
        </w:rPr>
        <w:t>in the quest for fresh</w:t>
      </w:r>
      <w:r w:rsidRPr="00CD7238">
        <w:rPr>
          <w:rStyle w:val="Emphasis"/>
        </w:rPr>
        <w:t xml:space="preserve"> sources of </w:t>
      </w:r>
      <w:r w:rsidRPr="00043DFA">
        <w:rPr>
          <w:rStyle w:val="Emphasis"/>
          <w:highlight w:val="yellow"/>
        </w:rPr>
        <w:t>support</w:t>
      </w:r>
      <w:r w:rsidRPr="00CD7238">
        <w:rPr>
          <w:u w:val="single"/>
        </w:rPr>
        <w:t xml:space="preserve">, </w:t>
      </w:r>
      <w:r w:rsidRPr="00043DFA">
        <w:rPr>
          <w:rStyle w:val="Emphasis"/>
          <w:highlight w:val="yellow"/>
        </w:rPr>
        <w:t>unions</w:t>
      </w:r>
      <w:r w:rsidRPr="00CD7238">
        <w:rPr>
          <w:u w:val="single"/>
        </w:rPr>
        <w:t xml:space="preserve"> may </w:t>
      </w:r>
      <w:r w:rsidRPr="00043DFA">
        <w:rPr>
          <w:rStyle w:val="Emphasis"/>
          <w:highlight w:val="yellow"/>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043DFA">
        <w:rPr>
          <w:rStyle w:val="Emphasis"/>
          <w:highlight w:val="yellow"/>
        </w:rPr>
        <w:t>with Right-wing</w:t>
      </w:r>
      <w:r w:rsidRPr="00CD7238">
        <w:rPr>
          <w:rStyle w:val="Emphasis"/>
        </w:rPr>
        <w:t xml:space="preserve"> populist </w:t>
      </w:r>
      <w:r w:rsidRPr="00043DFA">
        <w:rPr>
          <w:rStyle w:val="Emphasis"/>
          <w:highlight w:val="yellow"/>
        </w:rPr>
        <w:t>parties</w:t>
      </w:r>
      <w:r w:rsidRPr="00A70D90">
        <w:rPr>
          <w:sz w:val="10"/>
        </w:rPr>
        <w:t>Footnote53</w:t>
      </w:r>
      <w:r w:rsidRPr="009109DB">
        <w:rPr>
          <w:sz w:val="10"/>
        </w:rPr>
        <w:t> or through non-economic collaborations with employers.Footnote54</w:t>
      </w:r>
    </w:p>
    <w:p w14:paraId="7995125F" w14:textId="77777777" w:rsidR="00C313EC" w:rsidRPr="009109DB" w:rsidRDefault="00C313EC" w:rsidP="00C313EC">
      <w:pPr>
        <w:rPr>
          <w:sz w:val="10"/>
        </w:rPr>
      </w:pPr>
      <w:r w:rsidRPr="00043DFA">
        <w:rPr>
          <w:highlight w:val="yellow"/>
          <w:u w:val="single"/>
        </w:rPr>
        <w:t>These</w:t>
      </w:r>
      <w:r w:rsidRPr="00CD7238">
        <w:rPr>
          <w:u w:val="single"/>
        </w:rPr>
        <w:t xml:space="preserve"> </w:t>
      </w:r>
      <w:r w:rsidRPr="00CD7238">
        <w:rPr>
          <w:b/>
          <w:bCs/>
          <w:u w:val="single"/>
        </w:rPr>
        <w:t>emerging coalitions</w:t>
      </w:r>
      <w:r w:rsidRPr="009109DB">
        <w:rPr>
          <w:sz w:val="10"/>
        </w:rPr>
        <w:t xml:space="preserve"> do not merely </w:t>
      </w:r>
      <w:r w:rsidRPr="00043DFA">
        <w:rPr>
          <w:highlight w:val="yellow"/>
          <w:u w:val="single"/>
        </w:rPr>
        <w:t xml:space="preserve">represent </w:t>
      </w:r>
      <w:r w:rsidRPr="00043DFA">
        <w:rPr>
          <w:rStyle w:val="Emphasis"/>
          <w:highlight w:val="yellow"/>
        </w:rPr>
        <w:t>structural adaptations</w:t>
      </w:r>
      <w:r w:rsidRPr="009109DB">
        <w:rPr>
          <w:sz w:val="10"/>
        </w:rPr>
        <w:t xml:space="preserve"> or compromises; they also constitute </w:t>
      </w:r>
      <w:r w:rsidRPr="00CD7238">
        <w:rPr>
          <w:u w:val="single"/>
        </w:rPr>
        <w:t xml:space="preserve">a laboratory for </w:t>
      </w:r>
      <w:r w:rsidRPr="00043DFA">
        <w:rPr>
          <w:rStyle w:val="Emphasis"/>
          <w:highlight w:val="yellow"/>
        </w:rPr>
        <w:t>ideological innovation</w:t>
      </w:r>
      <w:r w:rsidRPr="00043DFA">
        <w:rPr>
          <w:highlight w:val="yellow"/>
          <w:u w:val="single"/>
        </w:rPr>
        <w:t xml:space="preserve"> in </w:t>
      </w:r>
      <w:r w:rsidRPr="00043DFA">
        <w:rPr>
          <w:rStyle w:val="Emphasis"/>
          <w:highlight w:val="yellow"/>
        </w:rPr>
        <w:t>labour’s role</w:t>
      </w:r>
      <w:r w:rsidRPr="00CD7238">
        <w:rPr>
          <w:u w:val="single"/>
        </w:rPr>
        <w:t xml:space="preserve"> in society, reflecting </w:t>
      </w:r>
      <w:r w:rsidRPr="00CD7238">
        <w:rPr>
          <w:rStyle w:val="Emphasis"/>
        </w:rPr>
        <w:t>significant shifts</w:t>
      </w:r>
      <w:r w:rsidRPr="00CD7238">
        <w:rPr>
          <w:u w:val="single"/>
        </w:rPr>
        <w:t xml:space="preserve"> </w:t>
      </w:r>
      <w:r w:rsidRPr="00043DFA">
        <w:rPr>
          <w:highlight w:val="yellow"/>
          <w:u w:val="single"/>
        </w:rPr>
        <w:t xml:space="preserve">in both </w:t>
      </w:r>
      <w:r w:rsidRPr="00043DFA">
        <w:rPr>
          <w:rStyle w:val="Emphasis"/>
          <w:highlight w:val="yellow"/>
        </w:rPr>
        <w:t>strategy</w:t>
      </w:r>
      <w:r w:rsidRPr="00043DFA">
        <w:rPr>
          <w:highlight w:val="yellow"/>
          <w:u w:val="single"/>
        </w:rPr>
        <w:t xml:space="preserve"> and </w:t>
      </w:r>
      <w:r w:rsidRPr="00043DFA">
        <w:rPr>
          <w:rStyle w:val="Emphasis"/>
          <w:highlight w:val="yellow"/>
        </w:rPr>
        <w:t>organizational identity</w:t>
      </w:r>
      <w:r w:rsidRPr="009109DB">
        <w:rPr>
          <w:sz w:val="10"/>
        </w:rPr>
        <w:t>.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favour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66EECBF5" w14:textId="77777777" w:rsidR="00C313EC" w:rsidRPr="009109DB" w:rsidRDefault="00C313EC" w:rsidP="00C313EC">
      <w:pPr>
        <w:rPr>
          <w:sz w:val="10"/>
        </w:rPr>
      </w:pPr>
      <w:r w:rsidRPr="009109DB">
        <w:rPr>
          <w:sz w:val="10"/>
        </w:rPr>
        <w:t>These new – coalitional and ideational – power resources indicate that, as unions’ independent power has waned during the neoliberal era, and,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labour regulation.Footnote61 However, although these transformations have begun to receive academic attention, their formation and impacts outside unions’ “instrumental” labour-related goals remain underexplored.Footnote62 This article suggests that the formation of new power resources has the potential to reform unions’ “expressive” roles beyond labour-related concerns,Footnote63 such as in the defence of democratic infrastructures. Thus, while reinforcing their position in employment relations and empowering them to promote workers’ interests, the growing reliance on coalitional (and ideational) power does not merely represent a strategic adaptation but a potential change in unions’ role in democratic societies. However, if they are to reform unions’ “expressive” political roles, the new coalitions would (also) need to serve unions’ “instrumental”, labour-related demands and, thus, promote their own sustainability in the face of internal and external challenges.Footnote64</w:t>
      </w:r>
    </w:p>
    <w:p w14:paraId="7213632C" w14:textId="77777777" w:rsidR="00C313EC" w:rsidRPr="009109DB" w:rsidRDefault="00C313EC" w:rsidP="00C313EC">
      <w:pPr>
        <w:rPr>
          <w:sz w:val="10"/>
        </w:rPr>
      </w:pPr>
      <w:r w:rsidRPr="009109DB">
        <w:rPr>
          <w:sz w:val="10"/>
        </w:rPr>
        <w:t>Case selection and method</w:t>
      </w:r>
    </w:p>
    <w:p w14:paraId="6CD081C6" w14:textId="77777777" w:rsidR="00C313EC" w:rsidRPr="009109DB" w:rsidRDefault="00C313EC" w:rsidP="00C313EC">
      <w:pPr>
        <w:rPr>
          <w:sz w:val="10"/>
        </w:rPr>
      </w:pPr>
      <w:r w:rsidRPr="00AA6AE0">
        <w:rPr>
          <w:rStyle w:val="Emphasis"/>
        </w:rPr>
        <w:t>Israel</w:t>
      </w:r>
      <w:r w:rsidRPr="009109DB">
        <w:rPr>
          <w:sz w:val="10"/>
        </w:rPr>
        <w:t xml:space="preserve"> was chosen as </w:t>
      </w:r>
      <w:r w:rsidRPr="00977F02">
        <w:rPr>
          <w:u w:val="single"/>
        </w:rPr>
        <w:t xml:space="preserve">a highly pertinent case to analyse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r w:rsidRPr="009109DB">
        <w:rPr>
          <w:rStyle w:val="Emphasis"/>
        </w:rPr>
        <w:t>Histadrut</w:t>
      </w:r>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Histadrut played a central role in this resistance whereas, in Poland, the largest trade union (Solidarity) adopted a more supportive stance vis-à-vis democratic backsliding.</w:t>
      </w:r>
    </w:p>
    <w:p w14:paraId="160F6D43" w14:textId="77777777" w:rsidR="00C313EC" w:rsidRPr="009109DB" w:rsidRDefault="00C313EC" w:rsidP="00C313EC">
      <w:pPr>
        <w:rPr>
          <w:sz w:val="10"/>
        </w:rPr>
      </w:pPr>
      <w:r w:rsidRPr="009109DB">
        <w:rPr>
          <w:sz w:val="10"/>
        </w:rPr>
        <w:t>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labour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Histadrut) and repeating themes.</w:t>
      </w:r>
    </w:p>
    <w:p w14:paraId="68DF5F35" w14:textId="77777777" w:rsidR="00C313EC" w:rsidRPr="009109DB" w:rsidRDefault="00C313EC" w:rsidP="00C313EC">
      <w:pPr>
        <w:rPr>
          <w:sz w:val="10"/>
        </w:rPr>
      </w:pPr>
      <w:r w:rsidRPr="009109DB">
        <w:rPr>
          <w:sz w:val="10"/>
        </w:rPr>
        <w:t>Unions and democracy in Israel: a brief history</w:t>
      </w:r>
    </w:p>
    <w:p w14:paraId="5C54531D" w14:textId="77777777" w:rsidR="00C313EC" w:rsidRPr="009109DB" w:rsidRDefault="00C313EC" w:rsidP="00C313EC">
      <w:pPr>
        <w:rPr>
          <w:sz w:val="10"/>
        </w:rPr>
      </w:pPr>
      <w:r w:rsidRPr="009109DB">
        <w:rPr>
          <w:sz w:val="10"/>
        </w:rPr>
        <w:t xml:space="preserve">The history of </w:t>
      </w:r>
      <w:r w:rsidRPr="00043DFA">
        <w:rPr>
          <w:rStyle w:val="Emphasis"/>
          <w:highlight w:val="yellow"/>
        </w:rPr>
        <w:t>Israeli</w:t>
      </w:r>
      <w:r w:rsidRPr="00043DFA">
        <w:rPr>
          <w:highlight w:val="yellow"/>
          <w:u w:val="single"/>
        </w:rPr>
        <w:t xml:space="preserve"> trade </w:t>
      </w:r>
      <w:r w:rsidRPr="00043DFA">
        <w:rPr>
          <w:rStyle w:val="Emphasis"/>
          <w:highlight w:val="yellow"/>
        </w:rPr>
        <w:t>unionism</w:t>
      </w:r>
      <w:r w:rsidRPr="009109DB">
        <w:rPr>
          <w:sz w:val="10"/>
        </w:rPr>
        <w:t xml:space="preserve">, and particularly Histadrut, presents a paradox when it comes to democratic governance. Founded in the pre-statehood era, </w:t>
      </w:r>
      <w:r w:rsidRPr="00AA6AE0">
        <w:rPr>
          <w:sz w:val="10"/>
        </w:rPr>
        <w:t xml:space="preserve">Histadrut </w:t>
      </w:r>
      <w:r w:rsidRPr="00043DFA">
        <w:rPr>
          <w:highlight w:val="yellow"/>
          <w:u w:val="single"/>
        </w:rPr>
        <w:t>was instrumental in state-building</w:t>
      </w:r>
      <w:r w:rsidRPr="009109DB">
        <w:rPr>
          <w:sz w:val="10"/>
        </w:rPr>
        <w:t xml:space="preserve">, establishing major financial, cultural, and economic institutions while maintaining a strong coalition with the Labour Party. However, alongside its broad political roles in Israeli society and economy,Footnote67 and its prominent involvement in various aspects of democratic governance and multi-level decision-making processes, </w:t>
      </w:r>
      <w:r w:rsidRPr="00043DFA">
        <w:rPr>
          <w:rStyle w:val="Emphasis"/>
          <w:highlight w:val="yellow"/>
        </w:rPr>
        <w:t>Histadrut</w:t>
      </w:r>
      <w:r w:rsidRPr="00977F02">
        <w:rPr>
          <w:u w:val="single"/>
        </w:rPr>
        <w:t xml:space="preserve"> also played a key role in the exclusion of workers from various levels of participation in decision-making</w:t>
      </w:r>
      <w:r w:rsidRPr="009109DB">
        <w:rPr>
          <w:sz w:val="10"/>
        </w:rPr>
        <w:t>.Footnote68 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043DFA">
        <w:rPr>
          <w:highlight w:val="yellow"/>
          <w:u w:val="single"/>
        </w:rPr>
        <w:t>undermined</w:t>
      </w:r>
      <w:r w:rsidRPr="00977F02">
        <w:rPr>
          <w:u w:val="single"/>
        </w:rPr>
        <w:t xml:space="preserve"> workplace representation, acting against spontaneous organizing</w:t>
      </w:r>
      <w:r w:rsidRPr="009109DB">
        <w:rPr>
          <w:sz w:val="10"/>
        </w:rPr>
        <w:t xml:space="preserve"> drives and local demands. At the industry level, Histadrut implemented top-down policies without any consultation with workers; and, </w:t>
      </w:r>
      <w:r w:rsidRPr="00977F02">
        <w:rPr>
          <w:u w:val="single"/>
        </w:rPr>
        <w:t xml:space="preserve">in the case of </w:t>
      </w:r>
      <w:r w:rsidRPr="00043DFA">
        <w:rPr>
          <w:rStyle w:val="Emphasis"/>
          <w:highlight w:val="yellow"/>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Histadrut’s policies or strategies – indeed, it was often regarded as an integral part (or, at least, a close bedfellow) of government.Footnote70</w:t>
      </w:r>
    </w:p>
    <w:p w14:paraId="2A0557BA" w14:textId="77777777" w:rsidR="00C313EC" w:rsidRPr="009109DB" w:rsidRDefault="00C313EC" w:rsidP="00C313EC">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close bond between Histadrut and the Labour Party</w:t>
      </w:r>
      <w:r w:rsidRPr="009109DB">
        <w:rPr>
          <w:sz w:val="10"/>
        </w:rPr>
        <w:t>.Footnote71 Coupled with a series of economic and structural reforms, these processes led to a deep erosion of Histadrut’s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2A034C65" w14:textId="77777777" w:rsidR="00C313EC" w:rsidRPr="009109DB" w:rsidRDefault="00C313EC" w:rsidP="00C313EC">
      <w:pPr>
        <w:rPr>
          <w:sz w:val="10"/>
        </w:rPr>
      </w:pPr>
      <w:r w:rsidRPr="009109DB">
        <w:rPr>
          <w:sz w:val="10"/>
        </w:rPr>
        <w:t xml:space="preserve">Yet, however damaging this process was for organized </w:t>
      </w:r>
      <w:r w:rsidRPr="00977F02">
        <w:rPr>
          <w:u w:val="single"/>
        </w:rPr>
        <w:t>labour</w:t>
      </w:r>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r w:rsidRPr="00043DFA">
        <w:rPr>
          <w:rStyle w:val="Emphasis"/>
          <w:highlight w:val="yellow"/>
        </w:rPr>
        <w:t>Histadrut</w:t>
      </w:r>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043DFA">
        <w:rPr>
          <w:highlight w:val="yellow"/>
          <w:u w:val="single"/>
        </w:rPr>
        <w:t>was instrumental in</w:t>
      </w:r>
      <w:r w:rsidRPr="00977F02">
        <w:rPr>
          <w:u w:val="single"/>
        </w:rPr>
        <w:t xml:space="preserve"> the formation of </w:t>
      </w:r>
      <w:r w:rsidRPr="00043DFA">
        <w:rPr>
          <w:highlight w:val="yellow"/>
          <w:u w:val="single"/>
        </w:rPr>
        <w:t xml:space="preserve">a </w:t>
      </w:r>
      <w:r w:rsidRPr="00043DFA">
        <w:rPr>
          <w:rStyle w:val="Emphasis"/>
          <w:highlight w:val="yellow"/>
        </w:rPr>
        <w:t>Likud</w:t>
      </w:r>
      <w:r w:rsidRPr="00977F02">
        <w:rPr>
          <w:u w:val="single"/>
        </w:rPr>
        <w:t xml:space="preserve">-led </w:t>
      </w:r>
      <w:r w:rsidRPr="00043DFA">
        <w:rPr>
          <w:highlight w:val="yellow"/>
          <w:u w:val="single"/>
        </w:rPr>
        <w:t>government</w:t>
      </w:r>
      <w:r w:rsidRPr="009109DB">
        <w:rPr>
          <w:sz w:val="10"/>
        </w:rPr>
        <w:t xml:space="preserve">.Footnote73 Upon entering government, </w:t>
      </w:r>
      <w:r w:rsidRPr="00043DFA">
        <w:rPr>
          <w:rStyle w:val="Emphasis"/>
          <w:highlight w:val="yellow"/>
        </w:rPr>
        <w:t>Likud granted</w:t>
      </w:r>
      <w:r w:rsidRPr="009109DB">
        <w:rPr>
          <w:sz w:val="10"/>
        </w:rPr>
        <w:t xml:space="preserve"> some important </w:t>
      </w:r>
      <w:r w:rsidRPr="00043DFA">
        <w:rPr>
          <w:rStyle w:val="Emphasis"/>
          <w:highlight w:val="yellow"/>
        </w:rPr>
        <w:t>concessions</w:t>
      </w:r>
      <w:r w:rsidRPr="00977F02">
        <w:rPr>
          <w:u w:val="single"/>
        </w:rPr>
        <w:t xml:space="preserve"> to Histadrut </w:t>
      </w:r>
      <w:r w:rsidRPr="00043DFA">
        <w:rPr>
          <w:highlight w:val="yellow"/>
          <w:u w:val="single"/>
        </w:rPr>
        <w:t>through</w:t>
      </w:r>
      <w:r w:rsidRPr="00977F02">
        <w:rPr>
          <w:u w:val="single"/>
        </w:rPr>
        <w:t xml:space="preserve"> </w:t>
      </w:r>
      <w:r w:rsidRPr="00043DFA">
        <w:rPr>
          <w:rStyle w:val="Emphasis"/>
          <w:highlight w:val="yellow"/>
        </w:rPr>
        <w:t>pro-labour legislation</w:t>
      </w:r>
      <w:r w:rsidRPr="00043DFA">
        <w:rPr>
          <w:highlight w:val="yellow"/>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labour market.Footnote74</w:t>
      </w:r>
    </w:p>
    <w:p w14:paraId="5B967FA7" w14:textId="77777777" w:rsidR="00C313EC" w:rsidRPr="009109DB" w:rsidRDefault="00C313EC" w:rsidP="00C313EC">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37AC1604" w14:textId="77777777" w:rsidR="00C313EC" w:rsidRPr="009109DB" w:rsidRDefault="00C313EC" w:rsidP="00C313EC">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5FD563F4" w14:textId="77777777" w:rsidR="00C313EC" w:rsidRPr="009109DB" w:rsidRDefault="00C313EC" w:rsidP="00C313EC">
      <w:pPr>
        <w:rPr>
          <w:sz w:val="10"/>
        </w:rPr>
      </w:pPr>
      <w:r w:rsidRPr="009109DB">
        <w:rPr>
          <w:sz w:val="10"/>
        </w:rPr>
        <w:t>According to many of the interviewees, amid the marginalization of organized labour in Israel – expressed in the weakening of unions and a general de-legitimation of strikes – unions recognized that their hands were tied and switched strategy accordingly. As one senior Histadrut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Histadrut,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dramatically,Footnote75 and Histadrut seems to have accepted that this kind of (organizational) power is now illegitimate. In the words of its Chair, Arnon Bar-David: “I want to change the DNA of Histadrut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r w:rsidRPr="009109DB">
        <w:rPr>
          <w:rFonts w:cs="Georgia"/>
          <w:sz w:val="10"/>
        </w:rPr>
        <w:t>”</w:t>
      </w:r>
      <w:r w:rsidRPr="009109DB">
        <w:rPr>
          <w:sz w:val="10"/>
        </w:rPr>
        <w:t>.Footnote76 This framing by the Histadrut Chair accompanies other measures that point to the turn of the Union towards a strong reliance on political support.</w:t>
      </w:r>
    </w:p>
    <w:p w14:paraId="186872F1" w14:textId="77777777" w:rsidR="00C313EC" w:rsidRPr="009109DB" w:rsidRDefault="00C313EC" w:rsidP="00C313EC">
      <w:pPr>
        <w:rPr>
          <w:sz w:val="10"/>
        </w:rPr>
      </w:pPr>
      <w:r w:rsidRPr="009109DB">
        <w:rPr>
          <w:sz w:val="10"/>
        </w:rPr>
        <w:t xml:space="preserve">Under the leadership of Bar-David (since 2019), this alliance has become the major power resource of Histadrut and is reflected in the transformation of its strategies. One of the first acts of Bar-David upon entering office was to publicly resign from the Labour Party, of which he had been a loyal, decades-long member, followed by several public meetings with senior Likud politicians and their endorsement.Footnote77 More importantly, </w:t>
      </w:r>
      <w:r w:rsidRPr="00977F02">
        <w:rPr>
          <w:u w:val="single"/>
        </w:rPr>
        <w:t>Histadrut</w:t>
      </w:r>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043DFA">
        <w:rPr>
          <w:rStyle w:val="Emphasis"/>
          <w:highlight w:val="yellow"/>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043DFA">
        <w:rPr>
          <w:b/>
          <w:bCs/>
          <w:highlight w:val="yellow"/>
          <w:u w:val="single"/>
        </w:rPr>
        <w:t>enabled</w:t>
      </w:r>
      <w:r w:rsidRPr="00977F02">
        <w:rPr>
          <w:u w:val="single"/>
        </w:rPr>
        <w:t xml:space="preserve"> Histadrut to </w:t>
      </w:r>
      <w:r w:rsidRPr="00977F02">
        <w:rPr>
          <w:b/>
          <w:bCs/>
          <w:u w:val="single"/>
        </w:rPr>
        <w:t>maintain</w:t>
      </w:r>
      <w:r w:rsidRPr="00977F02">
        <w:rPr>
          <w:u w:val="single"/>
        </w:rPr>
        <w:t xml:space="preserve"> relative </w:t>
      </w:r>
      <w:r w:rsidRPr="00043DFA">
        <w:rPr>
          <w:rStyle w:val="Emphasis"/>
          <w:highlight w:val="yellow"/>
        </w:rPr>
        <w:t>gains in collective bargaining</w:t>
      </w:r>
      <w:r w:rsidRPr="009109DB">
        <w:rPr>
          <w:sz w:val="10"/>
        </w:rPr>
        <w:t xml:space="preserve"> (mainly in the public sector, its main stronghold). However, </w:t>
      </w:r>
      <w:r w:rsidRPr="00977F02">
        <w:rPr>
          <w:u w:val="single"/>
        </w:rPr>
        <w:t xml:space="preserve">these gains came </w:t>
      </w:r>
      <w:r w:rsidRPr="00043DFA">
        <w:rPr>
          <w:highlight w:val="yellow"/>
          <w:u w:val="single"/>
        </w:rPr>
        <w:t>at a</w:t>
      </w:r>
      <w:r w:rsidRPr="00977F02">
        <w:rPr>
          <w:u w:val="single"/>
        </w:rPr>
        <w:t xml:space="preserve"> certain </w:t>
      </w:r>
      <w:r w:rsidRPr="00043DFA">
        <w:rPr>
          <w:b/>
          <w:bCs/>
          <w:highlight w:val="yellow"/>
          <w:u w:val="single"/>
        </w:rPr>
        <w:t>price</w:t>
      </w:r>
      <w:r w:rsidRPr="00977F02">
        <w:rPr>
          <w:u w:val="single"/>
        </w:rPr>
        <w:t xml:space="preserve">: as part of this (arguably unconventional) political alliance, Histadrut was required </w:t>
      </w:r>
      <w:r w:rsidRPr="00043DFA">
        <w:rPr>
          <w:rStyle w:val="Emphasis"/>
          <w:highlight w:val="yellow"/>
        </w:rPr>
        <w:t>to support neoliberal</w:t>
      </w:r>
      <w:r w:rsidRPr="009109DB">
        <w:rPr>
          <w:rStyle w:val="Emphasis"/>
        </w:rPr>
        <w:t xml:space="preserve"> government </w:t>
      </w:r>
      <w:r w:rsidRPr="00043DFA">
        <w:rPr>
          <w:rStyle w:val="Emphasis"/>
          <w:highlight w:val="yellow"/>
        </w:rPr>
        <w:t>policies</w:t>
      </w:r>
      <w:r w:rsidRPr="00977F02">
        <w:rPr>
          <w:u w:val="single"/>
        </w:rPr>
        <w:t xml:space="preserve">, such as the privatization of the postal </w:t>
      </w:r>
      <w:r w:rsidRPr="00043DFA">
        <w:rPr>
          <w:highlight w:val="yellow"/>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years.Footnote78</w:t>
      </w:r>
    </w:p>
    <w:p w14:paraId="7A0E3F38" w14:textId="77777777" w:rsidR="00C313EC" w:rsidRPr="009109DB" w:rsidRDefault="00C313EC" w:rsidP="00C313EC">
      <w:pPr>
        <w:rPr>
          <w:sz w:val="10"/>
        </w:rPr>
      </w:pPr>
      <w:r w:rsidRPr="009109DB">
        <w:rPr>
          <w:sz w:val="10"/>
        </w:rPr>
        <w:t>Histadrut in times of democratic backsliding</w:t>
      </w:r>
    </w:p>
    <w:p w14:paraId="0F9C45FA" w14:textId="77777777" w:rsidR="00C313EC" w:rsidRPr="009109DB" w:rsidRDefault="00C313EC" w:rsidP="00C313EC">
      <w:pPr>
        <w:rPr>
          <w:sz w:val="10"/>
        </w:rPr>
      </w:pPr>
      <w:r w:rsidRPr="009109DB">
        <w:rPr>
          <w:sz w:val="10"/>
        </w:rPr>
        <w:t xml:space="preserve">While challenges to Israel’s (partial) democracy became apparent as early as the 2010s,Footnote79 they reached a peak following the formation of </w:t>
      </w:r>
      <w:r w:rsidRPr="00977F02">
        <w:rPr>
          <w:u w:val="single"/>
        </w:rPr>
        <w:t xml:space="preserve">another </w:t>
      </w:r>
      <w:r w:rsidRPr="00043DFA">
        <w:rPr>
          <w:rStyle w:val="Emphasis"/>
          <w:highlight w:val="yellow"/>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043DFA">
        <w:rPr>
          <w:highlight w:val="yellow"/>
          <w:u w:val="single"/>
        </w:rPr>
        <w:t>plans to</w:t>
      </w:r>
      <w:r w:rsidRPr="00043DFA">
        <w:rPr>
          <w:sz w:val="10"/>
          <w:highlight w:val="yellow"/>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043DFA">
        <w:rPr>
          <w:rStyle w:val="Emphasis"/>
          <w:highlight w:val="yellow"/>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043DFA">
        <w:rPr>
          <w:rStyle w:val="Emphasis"/>
          <w:highlight w:val="yellow"/>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043DFA">
        <w:rPr>
          <w:highlight w:val="yellow"/>
          <w:u w:val="single"/>
        </w:rPr>
        <w:t>activists</w:t>
      </w:r>
      <w:r w:rsidRPr="009109DB">
        <w:rPr>
          <w:sz w:val="10"/>
        </w:rPr>
        <w:t xml:space="preserve"> of the social movement explicitly </w:t>
      </w:r>
      <w:r w:rsidRPr="00043DFA">
        <w:rPr>
          <w:highlight w:val="yellow"/>
          <w:u w:val="single"/>
        </w:rPr>
        <w:t>targeted unions</w:t>
      </w:r>
      <w:r w:rsidRPr="00977F02">
        <w:rPr>
          <w:u w:val="single"/>
        </w:rPr>
        <w:t xml:space="preserve"> and called upon them to formally lend their support</w:t>
      </w:r>
      <w:r w:rsidRPr="009109DB">
        <w:rPr>
          <w:sz w:val="10"/>
        </w:rPr>
        <w:t xml:space="preserve">. These efforts focused on Histadrut due to its size (representing approximately 50 percent of organized workers) and what activists saw as its potential “power to change” (interview 19). The main demand from the social activists was </w:t>
      </w:r>
      <w:r w:rsidRPr="00043DFA">
        <w:rPr>
          <w:highlight w:val="yellow"/>
          <w:u w:val="single"/>
        </w:rPr>
        <w:t>to</w:t>
      </w:r>
      <w:r w:rsidRPr="009109DB">
        <w:rPr>
          <w:sz w:val="10"/>
        </w:rPr>
        <w:t xml:space="preserve"> mobilize its organizational power and “</w:t>
      </w:r>
      <w:r w:rsidRPr="00043DFA">
        <w:rPr>
          <w:rStyle w:val="Emphasis"/>
          <w:highlight w:val="yellow"/>
        </w:rPr>
        <w:t>strike for democracy</w:t>
      </w:r>
      <w:r w:rsidRPr="009109DB">
        <w:rPr>
          <w:sz w:val="10"/>
        </w:rPr>
        <w:t>”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movement.Footnote84</w:t>
      </w:r>
    </w:p>
    <w:p w14:paraId="79353A65" w14:textId="77777777" w:rsidR="00C313EC" w:rsidRPr="009109DB" w:rsidRDefault="00C313EC" w:rsidP="00C313EC">
      <w:pPr>
        <w:rPr>
          <w:sz w:val="10"/>
        </w:rPr>
      </w:pPr>
      <w:r w:rsidRPr="009109DB">
        <w:rPr>
          <w:sz w:val="10"/>
        </w:rPr>
        <w:t xml:space="preserve">At first, </w:t>
      </w:r>
      <w:r w:rsidRPr="00043DFA">
        <w:rPr>
          <w:rStyle w:val="Emphasis"/>
          <w:highlight w:val="yellow"/>
        </w:rPr>
        <w:t>Histadrut disregarded these</w:t>
      </w:r>
      <w:r w:rsidRPr="00977F02">
        <w:rPr>
          <w:u w:val="single"/>
        </w:rPr>
        <w:t xml:space="preserve"> calls</w:t>
      </w:r>
      <w:r w:rsidRPr="009109DB">
        <w:rPr>
          <w:sz w:val="10"/>
        </w:rPr>
        <w:t>. Its officials privately expressed concerns over the implications of the government’s plans for employment relations but, as one senior Histadrut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Histadrut official added that </w:t>
      </w:r>
      <w:r w:rsidRPr="00977F02">
        <w:rPr>
          <w:rFonts w:cs="Georgia"/>
          <w:u w:val="single"/>
        </w:rPr>
        <w:t>“</w:t>
      </w:r>
      <w:r w:rsidRPr="00977F02">
        <w:rPr>
          <w:u w:val="single"/>
        </w:rPr>
        <w:t>it</w:t>
      </w:r>
      <w:r w:rsidRPr="00977F02">
        <w:rPr>
          <w:rFonts w:cs="Georgia"/>
          <w:u w:val="single"/>
        </w:rPr>
        <w:t>’</w:t>
      </w:r>
      <w:r w:rsidRPr="00977F02">
        <w:rPr>
          <w:u w:val="single"/>
        </w:rPr>
        <w:t>s a serious risk [for Histadrut] to go against the Likud-led government all-out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rFonts w:cs="Georgia"/>
          <w:sz w:val="10"/>
        </w:rPr>
        <w:t>”</w:t>
      </w:r>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Histadrut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r w:rsidRPr="00977F02">
        <w:rPr>
          <w:u w:val="single"/>
        </w:rPr>
        <w:t>Histadrut will not be a political tool</w:t>
      </w:r>
      <w:r w:rsidRPr="009109DB">
        <w:rPr>
          <w:rFonts w:cs="Georgia"/>
          <w:sz w:val="10"/>
        </w:rPr>
        <w:t>”</w:t>
      </w:r>
      <w:r w:rsidRPr="009109DB">
        <w:rPr>
          <w:sz w:val="10"/>
        </w:rPr>
        <w:t>.Footnote85</w:t>
      </w:r>
    </w:p>
    <w:p w14:paraId="0A0E25D6" w14:textId="77777777" w:rsidR="00C313EC" w:rsidRPr="00B81B17" w:rsidRDefault="00C313EC" w:rsidP="00C313EC">
      <w:pPr>
        <w:rPr>
          <w:sz w:val="6"/>
          <w:szCs w:val="6"/>
        </w:rPr>
      </w:pPr>
      <w:r w:rsidRPr="00B81B17">
        <w:rPr>
          <w:sz w:val="6"/>
          <w:szCs w:val="6"/>
        </w:rPr>
        <w:t>While protests against the government were reaching their peak, Histadrut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Histadrut using open negotiations as a means to support the anti-government social movement, with critics dubbing it “hush money” for the union.Footnote88</w:t>
      </w:r>
    </w:p>
    <w:p w14:paraId="5BCE4102" w14:textId="77777777" w:rsidR="00C313EC" w:rsidRPr="00B81B17" w:rsidRDefault="00C313EC" w:rsidP="00C313EC">
      <w:pPr>
        <w:rPr>
          <w:sz w:val="6"/>
          <w:szCs w:val="6"/>
        </w:rPr>
      </w:pPr>
      <w:r w:rsidRPr="00B81B17">
        <w:rPr>
          <w:sz w:val="6"/>
          <w:szCs w:val="6"/>
        </w:rPr>
        <w:t>Within the union’s leadership, however, the conviction that Histadrut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Histadrut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Defence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Footnote91 Triggering fierce internal criticism, he was dismissed by Prime Minister Netanyahu just a day later.Footnote92 Gallant’s sacking, coupled with the wider backsliding plans, became a fresh catalyst for resistance. That a Defence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15).Footnote93</w:t>
      </w:r>
    </w:p>
    <w:p w14:paraId="12A0C165" w14:textId="77777777" w:rsidR="00C313EC" w:rsidRPr="00B81B17" w:rsidRDefault="00C313EC" w:rsidP="00C313EC">
      <w:pPr>
        <w:rPr>
          <w:sz w:val="6"/>
          <w:szCs w:val="6"/>
        </w:rPr>
      </w:pPr>
      <w:r w:rsidRPr="00B81B17">
        <w:rPr>
          <w:sz w:val="6"/>
          <w:szCs w:val="6"/>
        </w:rPr>
        <w:t>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Histadrut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3C280719" w14:textId="77777777" w:rsidR="00C313EC" w:rsidRPr="00B81B17" w:rsidRDefault="00C313EC" w:rsidP="00C313EC">
      <w:pPr>
        <w:rPr>
          <w:sz w:val="6"/>
          <w:szCs w:val="6"/>
        </w:rPr>
      </w:pPr>
      <w:r w:rsidRPr="00B81B17">
        <w:rPr>
          <w:sz w:val="6"/>
          <w:szCs w:val="6"/>
        </w:rPr>
        <w:t>Initially, Bar-David was not in agreement. In fact, as interviewees who had been present in that meeting shared, “Histadrut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Histadrut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66A527E4" w14:textId="77777777" w:rsidR="00C313EC" w:rsidRPr="00B81B17" w:rsidRDefault="00C313EC" w:rsidP="00C313EC">
      <w:pPr>
        <w:rPr>
          <w:sz w:val="6"/>
          <w:szCs w:val="6"/>
        </w:rPr>
      </w:pPr>
      <w:r w:rsidRPr="00B81B17">
        <w:rPr>
          <w:sz w:val="6"/>
          <w:szCs w:val="6"/>
        </w:rPr>
        <w:t>The morning after, on 26 March, in a press conference held at Histadrut’s headquarters and joined by leading employers and CEOs, Bar-David declared a nationwide general strike, with immediate effect, demanding the unilateral anti-democratic legislation be ceased, and Gallant’s dismissal revoked:</w:t>
      </w:r>
    </w:p>
    <w:p w14:paraId="68F83F8D" w14:textId="77777777" w:rsidR="00C313EC" w:rsidRPr="00B81B17" w:rsidRDefault="00C313EC" w:rsidP="00C313EC">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as soldiers of Israel [which is] democratic.Footnote95</w:t>
      </w:r>
    </w:p>
    <w:p w14:paraId="16AAE961" w14:textId="77777777" w:rsidR="00C313EC" w:rsidRPr="00B81B17" w:rsidRDefault="00C313EC" w:rsidP="00C313EC">
      <w:pPr>
        <w:rPr>
          <w:sz w:val="6"/>
          <w:szCs w:val="6"/>
        </w:rPr>
      </w:pPr>
      <w:r w:rsidRPr="00B81B17">
        <w:rPr>
          <w:sz w:val="6"/>
          <w:szCs w:val="6"/>
        </w:rPr>
        <w:t>Bar-David’s declaration was concluded with a phone call made live, on stage, by the Head of the Airport Workers’ Committee, in which he made the order to “stop all the flights, no flights” as a signal of the gravity of the situation. He was met with vocal chants of support – “democracy – democracy – democracy” from the crowd.Footnote96</w:t>
      </w:r>
    </w:p>
    <w:p w14:paraId="35C7E9F5" w14:textId="77777777" w:rsidR="00C313EC" w:rsidRPr="00B81B17" w:rsidRDefault="00C313EC" w:rsidP="00C313EC">
      <w:pPr>
        <w:rPr>
          <w:sz w:val="6"/>
          <w:szCs w:val="6"/>
        </w:rPr>
      </w:pPr>
      <w:r w:rsidRPr="00B81B17">
        <w:rPr>
          <w:sz w:val="6"/>
          <w:szCs w:val="6"/>
        </w:rPr>
        <w:t>Despite having no preparation or prior warning, many workers did, indeed, answer the call to “down tools”, resulting in a strike unprecedented in the history of Israel that involved large swathes of the labour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51672CED" w14:textId="77777777" w:rsidR="00C313EC" w:rsidRPr="00B81B17" w:rsidRDefault="00C313EC" w:rsidP="00C313EC">
      <w:pPr>
        <w:rPr>
          <w:sz w:val="6"/>
          <w:szCs w:val="6"/>
        </w:rPr>
      </w:pPr>
      <w:r w:rsidRPr="00B81B17">
        <w:rPr>
          <w:sz w:val="6"/>
          <w:szCs w:val="6"/>
        </w:rPr>
        <w:t>Thus, while Histadrut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sz w:val="6"/>
          <w:szCs w:val="6"/>
        </w:rPr>
        <w:t xml:space="preserve"> (interview 8). Employers</w:t>
      </w:r>
      <w:r w:rsidRPr="00B81B17">
        <w:rPr>
          <w:rFonts w:cs="Georgia"/>
          <w:sz w:val="6"/>
          <w:szCs w:val="6"/>
        </w:rPr>
        <w:t>’</w:t>
      </w:r>
      <w:r w:rsidRPr="00B81B17">
        <w:rPr>
          <w:sz w:val="6"/>
          <w:szCs w:val="6"/>
        </w:rPr>
        <w:t xml:space="preserve"> motives in the strike were clear, as the Chair of a major employers</w:t>
      </w:r>
      <w:r w:rsidRPr="00B81B17">
        <w:rPr>
          <w:rFonts w:cs="Georgia"/>
          <w:sz w:val="6"/>
          <w:szCs w:val="6"/>
        </w:rPr>
        <w:t>’</w:t>
      </w:r>
      <w:r w:rsidRPr="00B81B17">
        <w:rPr>
          <w:sz w:val="6"/>
          <w:szCs w:val="6"/>
        </w:rPr>
        <w:t xml:space="preserve"> association revealed:</w:t>
      </w:r>
    </w:p>
    <w:p w14:paraId="7E336087" w14:textId="77777777" w:rsidR="00C313EC" w:rsidRPr="00B81B17" w:rsidRDefault="00C313EC" w:rsidP="00C313EC">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for the economy […] we can protest, but we do not have the means Histadrut has, we do not have the right to strike […] we don’t have the masses or the influence that Arnon [Bar-David] has. [interview 14]</w:t>
      </w:r>
    </w:p>
    <w:p w14:paraId="140B127B" w14:textId="77777777" w:rsidR="00C313EC" w:rsidRPr="00B81B17" w:rsidRDefault="00C313EC" w:rsidP="00C313EC">
      <w:pPr>
        <w:rPr>
          <w:sz w:val="6"/>
          <w:szCs w:val="6"/>
        </w:rPr>
      </w:pPr>
      <w:r w:rsidRPr="00B81B17">
        <w:rPr>
          <w:sz w:val="6"/>
          <w:szCs w:val="6"/>
        </w:rPr>
        <w:t>Interviewed a few weeks after the strike, a member of Histadrut’s leadership team reported angrily that “employers and protesters pushed [Bar-David] very strongly and he bent” (interview 5); while one senior official observed that “[Bar-David] decided to be on the right side of history, at the centre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Histadrut’s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07D0C0D8" w14:textId="77777777" w:rsidR="00C313EC" w:rsidRPr="009109DB" w:rsidRDefault="00C313EC" w:rsidP="00C313EC">
      <w:pPr>
        <w:rPr>
          <w:sz w:val="10"/>
        </w:rPr>
      </w:pPr>
      <w:r w:rsidRPr="009109DB">
        <w:rPr>
          <w:sz w:val="10"/>
        </w:rPr>
        <w:t xml:space="preserve">Despite the apparent initial success in pausing the democratic backsliding, the aftermath of the strike brought some challenging consequences for Histadrut,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(company-led) unions against Histadrut-affiliated unions</w:t>
      </w:r>
      <w:r w:rsidRPr="009109DB">
        <w:rPr>
          <w:sz w:val="10"/>
        </w:rPr>
        <w:t>;Footnote100 </w:t>
      </w:r>
      <w:r w:rsidRPr="00977F02">
        <w:rPr>
          <w:u w:val="single"/>
        </w:rPr>
        <w:t>and threats against party members who were union leaders</w:t>
      </w:r>
      <w:r w:rsidRPr="009109DB">
        <w:rPr>
          <w:sz w:val="10"/>
        </w:rPr>
        <w:t xml:space="preserve">.Footnote101 Pressure on Histadrut’s leadership came also from Likud-affiliated workers’ committees that expressed anger at the “political use of Histadrut” (interview 5; also interviews 4 and 12). Heads of workers’ committees emphasized their perspective on the Union as a vehicle to promote their (direct, “business”) interests, not “[to lead] irrelevant political fights” (interview 5). A senior Histadrut leader confirmed that, among employers, “there was a strong resentment against Arnon [Bar-David’s] decision to strike” (interview 4). </w:t>
      </w:r>
      <w:r w:rsidRPr="00977F02">
        <w:rPr>
          <w:u w:val="single"/>
        </w:rPr>
        <w:t>This backlash demonstrated the importance of the Likud Party to Histadrut – for its (economic) wellbeing as well as its internal cohesion – and the latter’s inability to cut ties.</w:t>
      </w:r>
      <w:r w:rsidRPr="009109DB">
        <w:rPr>
          <w:sz w:val="10"/>
        </w:rPr>
        <w:t xml:space="preserve"> In fact, as most of Histadrut’s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to which private sector employers were largely irrelevant (as Histadrut’s stronghold lies mainly in the public sector). To be precise, both Histadrut and Likud needed each other if they were to avoid the resumption of industrial conflict and maintain stability.</w:t>
      </w:r>
    </w:p>
    <w:p w14:paraId="6E82CEDF" w14:textId="77777777" w:rsidR="00C313EC" w:rsidRPr="009109DB" w:rsidRDefault="00C313EC" w:rsidP="00C313EC">
      <w:pPr>
        <w:rPr>
          <w:sz w:val="10"/>
        </w:rPr>
      </w:pPr>
      <w:r w:rsidRPr="009109DB">
        <w:rPr>
          <w:sz w:val="10"/>
        </w:rPr>
        <w:t xml:space="preserve">Therefore, despite mutual public criticisms, </w:t>
      </w:r>
      <w:r w:rsidRPr="00977F02">
        <w:rPr>
          <w:u w:val="single"/>
        </w:rPr>
        <w:t>the two actors resumed their close collaborative relationship in labour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Histadrut “maintain[ed] its ‘red lines’ [the conditions that would lead it to another political strike]” (interview 7), </w:t>
      </w:r>
      <w:r w:rsidRPr="00043DFA">
        <w:rPr>
          <w:highlight w:val="yellow"/>
          <w:u w:val="single"/>
        </w:rPr>
        <w:t>as</w:t>
      </w:r>
      <w:r w:rsidRPr="009109DB">
        <w:rPr>
          <w:sz w:val="10"/>
        </w:rPr>
        <w:t xml:space="preserve"> the </w:t>
      </w:r>
      <w:r w:rsidRPr="00043DFA">
        <w:rPr>
          <w:rStyle w:val="Emphasis"/>
          <w:highlight w:val="yellow"/>
        </w:rPr>
        <w:t>anti-democratic legislation continued</w:t>
      </w:r>
      <w:r w:rsidRPr="009109DB">
        <w:rPr>
          <w:sz w:val="10"/>
        </w:rPr>
        <w:t xml:space="preserve"> through 2024–2025, </w:t>
      </w:r>
      <w:r w:rsidRPr="00043DFA">
        <w:rPr>
          <w:highlight w:val="yellow"/>
          <w:u w:val="single"/>
        </w:rPr>
        <w:t>the union avoided</w:t>
      </w:r>
      <w:r w:rsidRPr="00977F02">
        <w:rPr>
          <w:u w:val="single"/>
        </w:rPr>
        <w:t xml:space="preserve"> any proactive preparations for </w:t>
      </w:r>
      <w:r w:rsidRPr="00043DFA">
        <w:rPr>
          <w:rStyle w:val="Emphasis"/>
          <w:highlight w:val="yellow"/>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labour] and the required measures that should be taken [against it]”Footnote104 – they were bluntly rejected. The negative official response to this petition points to </w:t>
      </w:r>
      <w:r w:rsidRPr="00977F02">
        <w:rPr>
          <w:u w:val="single"/>
        </w:rPr>
        <w:t>the outright refusal of Histadrut’s leadership to lead an independent struggle against democratic backsliding – or to even hold a discussion on its potential implications for labour rights and, accordingly, the framing of the struggle in class terms</w:t>
      </w:r>
      <w:r w:rsidRPr="009109DB">
        <w:rPr>
          <w:sz w:val="10"/>
        </w:rPr>
        <w:t>. It would seem that leading such a struggle – against its powerful partner – would further threaten the Histadrut’s ability to deliver future economic gains for its members.</w:t>
      </w:r>
    </w:p>
    <w:p w14:paraId="2B4727E4" w14:textId="77777777" w:rsidR="00C313EC" w:rsidRPr="009109DB" w:rsidRDefault="00C313EC" w:rsidP="00C313EC">
      <w:pPr>
        <w:rPr>
          <w:sz w:val="10"/>
        </w:rPr>
      </w:pPr>
      <w:r w:rsidRPr="009109DB">
        <w:rPr>
          <w:sz w:val="10"/>
        </w:rPr>
        <w:t>Lessons from Poland</w:t>
      </w:r>
    </w:p>
    <w:p w14:paraId="63D21870" w14:textId="77777777" w:rsidR="00C313EC" w:rsidRPr="009109DB" w:rsidRDefault="00C313EC" w:rsidP="00C313EC">
      <w:pPr>
        <w:rPr>
          <w:sz w:val="10"/>
        </w:rPr>
      </w:pPr>
      <w:r w:rsidRPr="009109DB">
        <w:rPr>
          <w:sz w:val="10"/>
        </w:rPr>
        <w:t xml:space="preserve">Similarly to Israel, </w:t>
      </w:r>
      <w:r w:rsidRPr="00043DFA">
        <w:rPr>
          <w:rStyle w:val="Emphasis"/>
          <w:highlight w:val="yellow"/>
        </w:rPr>
        <w:t>the major trade union in Poland</w:t>
      </w:r>
      <w:r w:rsidRPr="009109DB">
        <w:rPr>
          <w:sz w:val="10"/>
        </w:rPr>
        <w:t xml:space="preserve"> – </w:t>
      </w:r>
      <w:r w:rsidRPr="00043DFA">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0E006CE3" w14:textId="77777777" w:rsidR="00C313EC" w:rsidRPr="009109DB" w:rsidRDefault="00C313EC" w:rsidP="00C313EC">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043DFA">
        <w:rPr>
          <w:highlight w:val="yellow"/>
          <w:u w:val="single"/>
        </w:rPr>
        <w:t>suffered a</w:t>
      </w:r>
      <w:r w:rsidRPr="00977F02">
        <w:rPr>
          <w:u w:val="single"/>
        </w:rPr>
        <w:t xml:space="preserve"> serious </w:t>
      </w:r>
      <w:r w:rsidRPr="00043DFA">
        <w:rPr>
          <w:highlight w:val="yellow"/>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“hard-line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043DFA">
        <w:rPr>
          <w:highlight w:val="yellow"/>
          <w:u w:val="single"/>
        </w:rPr>
        <w:t>pushed</w:t>
      </w:r>
      <w:r w:rsidRPr="009109DB">
        <w:rPr>
          <w:u w:val="single"/>
        </w:rPr>
        <w:t xml:space="preserve"> Polish unions (and, particularly, Solidarity) </w:t>
      </w:r>
      <w:r w:rsidRPr="00043DFA">
        <w:rPr>
          <w:highlight w:val="yellow"/>
          <w:u w:val="single"/>
        </w:rPr>
        <w:t>towards</w:t>
      </w:r>
      <w:r w:rsidRPr="009109DB">
        <w:rPr>
          <w:sz w:val="10"/>
        </w:rPr>
        <w:t xml:space="preserve"> high politicization, manifesting in </w:t>
      </w:r>
      <w:r w:rsidRPr="009109DB">
        <w:rPr>
          <w:u w:val="single"/>
        </w:rPr>
        <w:t xml:space="preserve">strong </w:t>
      </w:r>
      <w:r w:rsidRPr="00043DFA">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043DFA">
        <w:rPr>
          <w:highlight w:val="yellow"/>
          <w:u w:val="single"/>
        </w:rPr>
        <w:t>Right-wing</w:t>
      </w:r>
      <w:r w:rsidRPr="009109DB">
        <w:rPr>
          <w:u w:val="single"/>
        </w:rPr>
        <w:t xml:space="preserve"> populist Law and Justice Party (</w:t>
      </w:r>
      <w:r w:rsidRPr="00043DFA">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043DFA">
        <w:rPr>
          <w:highlight w:val="yellow"/>
          <w:u w:val="single"/>
        </w:rPr>
        <w:t>Solidarity’s</w:t>
      </w:r>
      <w:r w:rsidRPr="009109DB">
        <w:rPr>
          <w:u w:val="single"/>
        </w:rPr>
        <w:t xml:space="preserve"> outright </w:t>
      </w:r>
      <w:r w:rsidRPr="00043DFA">
        <w:rPr>
          <w:highlight w:val="yellow"/>
          <w:u w:val="single"/>
        </w:rPr>
        <w:t>support</w:t>
      </w:r>
      <w:r w:rsidRPr="009109DB">
        <w:rPr>
          <w:u w:val="single"/>
        </w:rPr>
        <w:t xml:space="preserve"> for the PiS </w:t>
      </w:r>
      <w:r w:rsidRPr="00043DFA">
        <w:rPr>
          <w:rStyle w:val="Emphasis"/>
          <w:highlight w:val="yellow"/>
        </w:rPr>
        <w:t>was</w:t>
      </w:r>
      <w:r w:rsidRPr="00B81B17">
        <w:rPr>
          <w:rStyle w:val="Emphasis"/>
        </w:rPr>
        <w:t xml:space="preserve"> an </w:t>
      </w:r>
      <w:r w:rsidRPr="00043DFA">
        <w:rPr>
          <w:rStyle w:val="Emphasis"/>
          <w:highlight w:val="yellow"/>
        </w:rPr>
        <w:t>important</w:t>
      </w:r>
      <w:r w:rsidRPr="00B81B17">
        <w:rPr>
          <w:rStyle w:val="Emphasis"/>
        </w:rPr>
        <w:t xml:space="preserve"> factor </w:t>
      </w:r>
      <w:r w:rsidRPr="00043DFA">
        <w:rPr>
          <w:rStyle w:val="Emphasis"/>
          <w:highlight w:val="yellow"/>
        </w:rPr>
        <w:t>in the</w:t>
      </w:r>
      <w:r w:rsidRPr="00B81B17">
        <w:rPr>
          <w:rStyle w:val="Emphasis"/>
        </w:rPr>
        <w:t xml:space="preserve"> overwhelming </w:t>
      </w:r>
      <w:r w:rsidRPr="00043DFA">
        <w:rPr>
          <w:rStyle w:val="Emphasis"/>
          <w:highlight w:val="yellow"/>
        </w:rPr>
        <w:t>success of the party</w:t>
      </w:r>
      <w:r w:rsidRPr="009109DB">
        <w:rPr>
          <w:sz w:val="10"/>
        </w:rPr>
        <w:t xml:space="preserve"> (interview 30) </w:t>
      </w:r>
      <w:r w:rsidRPr="009109DB">
        <w:rPr>
          <w:u w:val="single"/>
        </w:rPr>
        <w:t>as well as in the stability and perceived legitimacy of PiS’ government</w:t>
      </w:r>
      <w:r w:rsidRPr="009109DB">
        <w:rPr>
          <w:sz w:val="10"/>
        </w:rPr>
        <w:t xml:space="preserve"> (2015–2023).Footnote109</w:t>
      </w:r>
    </w:p>
    <w:p w14:paraId="415DFF08" w14:textId="77777777" w:rsidR="00C313EC" w:rsidRPr="009109DB" w:rsidRDefault="00C313EC" w:rsidP="00C313EC">
      <w:pPr>
        <w:rPr>
          <w:sz w:val="10"/>
        </w:rPr>
      </w:pPr>
      <w:r w:rsidRPr="009109DB">
        <w:rPr>
          <w:sz w:val="10"/>
        </w:rPr>
        <w:t xml:space="preserve">In turn, </w:t>
      </w:r>
      <w:r w:rsidRPr="009109DB">
        <w:rPr>
          <w:u w:val="single"/>
        </w:rPr>
        <w:t>these relations have enabled Solidarity to promote workers’ interests as well as its own power</w:t>
      </w:r>
      <w:r w:rsidRPr="009109DB">
        <w:rPr>
          <w:sz w:val="10"/>
        </w:rPr>
        <w:t xml:space="preserve">-base, on various levels and in multiple aspects throughout the PiS’ terms in office. First and foremost, Solidarity’s push for </w:t>
      </w:r>
      <w:r w:rsidRPr="009109DB">
        <w:rPr>
          <w:u w:val="single"/>
        </w:rPr>
        <w:t xml:space="preserve">a minimum-wage increase was embraced by the </w:t>
      </w:r>
      <w:r w:rsidRPr="00043DFA">
        <w:rPr>
          <w:rStyle w:val="Emphasis"/>
          <w:highlight w:val="yellow"/>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043DFA">
        <w:rPr>
          <w:rStyle w:val="Emphasis"/>
          <w:highlight w:val="yellow"/>
        </w:rPr>
        <w:t xml:space="preserve">extend </w:t>
      </w:r>
      <w:r w:rsidRPr="00044341">
        <w:rPr>
          <w:rStyle w:val="Emphasis"/>
        </w:rPr>
        <w:t xml:space="preserve">the coverage of </w:t>
      </w:r>
      <w:r w:rsidRPr="00043DFA">
        <w:rPr>
          <w:rStyle w:val="Emphasis"/>
          <w:highlight w:val="yellow"/>
        </w:rPr>
        <w:t>labour laws</w:t>
      </w:r>
      <w:r w:rsidRPr="009109DB">
        <w:rPr>
          <w:sz w:val="10"/>
        </w:rPr>
        <w:t xml:space="preserve"> (</w:t>
      </w:r>
      <w:r w:rsidRPr="00043DFA">
        <w:rPr>
          <w:highlight w:val="yellow"/>
          <w:u w:val="single"/>
        </w:rPr>
        <w:t>including</w:t>
      </w:r>
      <w:r w:rsidRPr="009109DB">
        <w:rPr>
          <w:sz w:val="10"/>
        </w:rPr>
        <w:t xml:space="preserve"> the </w:t>
      </w:r>
      <w:r w:rsidRPr="009109DB">
        <w:rPr>
          <w:u w:val="single"/>
        </w:rPr>
        <w:t xml:space="preserve">freedom of association and </w:t>
      </w:r>
      <w:r w:rsidRPr="00043DFA">
        <w:rPr>
          <w:rStyle w:val="Emphasis"/>
          <w:highlight w:val="yellow"/>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 xml:space="preserve">Finally, the close partnership between PiS and Solidarity has granted the latter an important consultative position in socioeconomic policymaking (without any change to formal social dialogue, which remained “illusory”).Footnote110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30).Footnote111</w:t>
      </w:r>
    </w:p>
    <w:p w14:paraId="4E0DA315" w14:textId="77777777" w:rsidR="00C313EC" w:rsidRPr="009109DB" w:rsidRDefault="00C313EC" w:rsidP="00C313EC">
      <w:pPr>
        <w:rPr>
          <w:sz w:val="10"/>
        </w:rPr>
      </w:pPr>
      <w:r w:rsidRPr="009109DB">
        <w:rPr>
          <w:sz w:val="10"/>
        </w:rPr>
        <w:t xml:space="preserve">It should therefore come as no surprise that </w:t>
      </w:r>
      <w:r w:rsidRPr="009109DB">
        <w:rPr>
          <w:u w:val="single"/>
        </w:rPr>
        <w:t>Solidarity played an important role in the PiS’ democratic backsliding project, which followed a similar path to the Israeli one</w:t>
      </w:r>
      <w:r w:rsidRPr="009109DB">
        <w:rPr>
          <w:sz w:val="10"/>
        </w:rPr>
        <w:t xml:space="preserve">, focusing initially on undermining judicial independence.Footnote112 Most famously, </w:t>
      </w:r>
      <w:r w:rsidRPr="00043DFA">
        <w:rPr>
          <w:highlight w:val="yellow"/>
          <w:u w:val="single"/>
        </w:rPr>
        <w:t>in</w:t>
      </w:r>
      <w:r w:rsidRPr="009109DB">
        <w:rPr>
          <w:u w:val="single"/>
        </w:rPr>
        <w:t xml:space="preserve"> its </w:t>
      </w:r>
      <w:r w:rsidRPr="00043DFA">
        <w:rPr>
          <w:rStyle w:val="Emphasis"/>
          <w:highlight w:val="yellow"/>
        </w:rPr>
        <w:t>mass dismissal of judges</w:t>
      </w:r>
      <w:r w:rsidRPr="009109DB">
        <w:rPr>
          <w:u w:val="single"/>
        </w:rPr>
        <w:t xml:space="preserve">, the </w:t>
      </w:r>
      <w:r w:rsidRPr="00043DFA">
        <w:rPr>
          <w:rStyle w:val="Emphasis"/>
          <w:highlight w:val="yellow"/>
        </w:rPr>
        <w:t>PiS</w:t>
      </w:r>
      <w:r w:rsidRPr="00043DFA">
        <w:rPr>
          <w:highlight w:val="yellow"/>
          <w:u w:val="single"/>
        </w:rPr>
        <w:t xml:space="preserve"> enjoyed</w:t>
      </w:r>
      <w:r w:rsidRPr="009109DB">
        <w:rPr>
          <w:u w:val="single"/>
        </w:rPr>
        <w:t xml:space="preserve"> the overwhelming </w:t>
      </w:r>
      <w:r w:rsidRPr="00043DFA">
        <w:rPr>
          <w:highlight w:val="yellow"/>
          <w:u w:val="single"/>
        </w:rPr>
        <w:t>support of Solidarity</w:t>
      </w:r>
      <w:r w:rsidRPr="009109DB">
        <w:rPr>
          <w:sz w:val="10"/>
        </w:rPr>
        <w:t xml:space="preserve">, which defended the measure </w:t>
      </w:r>
      <w:r w:rsidRPr="009109DB">
        <w:rPr>
          <w:u w:val="single"/>
        </w:rPr>
        <w:t xml:space="preserve">because </w:t>
      </w:r>
      <w:r w:rsidRPr="00043DFA">
        <w:rPr>
          <w:highlight w:val="yellow"/>
          <w:u w:val="single"/>
        </w:rPr>
        <w:t>it was facilitated by</w:t>
      </w:r>
      <w:r w:rsidRPr="009109DB">
        <w:rPr>
          <w:u w:val="single"/>
        </w:rPr>
        <w:t xml:space="preserve"> the </w:t>
      </w:r>
      <w:r w:rsidRPr="00043DFA">
        <w:rPr>
          <w:highlight w:val="yellow"/>
          <w:u w:val="single"/>
        </w:rPr>
        <w:t>reduction in</w:t>
      </w:r>
      <w:r w:rsidRPr="009109DB">
        <w:rPr>
          <w:u w:val="single"/>
        </w:rPr>
        <w:t xml:space="preserve"> Poland’s </w:t>
      </w:r>
      <w:r w:rsidRPr="00043DFA">
        <w:rPr>
          <w:highlight w:val="yellow"/>
          <w:u w:val="single"/>
        </w:rPr>
        <w:t>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043DFA">
        <w:rPr>
          <w:rStyle w:val="Emphasis"/>
          <w:highlight w:val="yellow"/>
        </w:rPr>
        <w:t>legitimized</w:t>
      </w:r>
      <w:r w:rsidRPr="00B81B17">
        <w:rPr>
          <w:rStyle w:val="Emphasis"/>
        </w:rPr>
        <w:t xml:space="preserve"> by Solidarity </w:t>
      </w:r>
      <w:r w:rsidRPr="00043DFA">
        <w:rPr>
          <w:rStyle w:val="Emphasis"/>
          <w:highlight w:val="yellow"/>
        </w:rPr>
        <w:t>as a pro-labour measure</w:t>
      </w:r>
      <w:r w:rsidRPr="009109DB">
        <w:rPr>
          <w:sz w:val="10"/>
        </w:rPr>
        <w:t xml:space="preserve">; and, even though CSOs mobilized against the backsliding measures led by the PiS, they received no support from Solidarity. What is more, </w:t>
      </w:r>
      <w:r w:rsidRPr="00043DFA">
        <w:rPr>
          <w:rStyle w:val="Emphasis"/>
          <w:highlight w:val="yellow"/>
        </w:rPr>
        <w:t>the union showed no</w:t>
      </w:r>
      <w:r w:rsidRPr="00AA6AE0">
        <w:rPr>
          <w:rStyle w:val="Emphasis"/>
        </w:rPr>
        <w:t xml:space="preserve"> sign of </w:t>
      </w:r>
      <w:r w:rsidRPr="00043DFA">
        <w:rPr>
          <w:rStyle w:val="Emphasis"/>
          <w:highlight w:val="yellow"/>
        </w:rPr>
        <w:t>resistance</w:t>
      </w:r>
      <w:r w:rsidRPr="00043DFA">
        <w:rPr>
          <w:highlight w:val="yellow"/>
          <w:u w:val="single"/>
        </w:rPr>
        <w:t xml:space="preserve"> to</w:t>
      </w:r>
      <w:r w:rsidRPr="009109DB">
        <w:rPr>
          <w:u w:val="single"/>
        </w:rPr>
        <w:t xml:space="preserve"> other PiS policies that amounted to an </w:t>
      </w:r>
      <w:r w:rsidRPr="00043DFA">
        <w:rPr>
          <w:rStyle w:val="Emphasis"/>
          <w:highlight w:val="yellow"/>
        </w:rPr>
        <w:t>erosion</w:t>
      </w:r>
      <w:r w:rsidRPr="00043DFA">
        <w:rPr>
          <w:highlight w:val="yellow"/>
          <w:u w:val="single"/>
        </w:rPr>
        <w:t xml:space="preserve"> of</w:t>
      </w:r>
      <w:r w:rsidRPr="009109DB">
        <w:rPr>
          <w:u w:val="single"/>
        </w:rPr>
        <w:t xml:space="preserve"> Poland’s </w:t>
      </w:r>
      <w:r w:rsidRPr="00043DFA">
        <w:rPr>
          <w:rStyle w:val="Emphasis"/>
          <w:highlight w:val="yellow"/>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30).Footnote113</w:t>
      </w:r>
    </w:p>
    <w:p w14:paraId="7C3639E9" w14:textId="77777777" w:rsidR="00C313EC" w:rsidRPr="009109DB" w:rsidRDefault="00C313EC" w:rsidP="00C313EC">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043DFA">
        <w:rPr>
          <w:rStyle w:val="Emphasis"/>
          <w:highlight w:val="yellow"/>
        </w:rPr>
        <w:t>backing of Solidarity</w:t>
      </w:r>
      <w:r w:rsidRPr="009109DB">
        <w:rPr>
          <w:sz w:val="10"/>
        </w:rPr>
        <w:t xml:space="preserve"> – with its pro-democratic history and its popular support – </w:t>
      </w:r>
      <w:r w:rsidRPr="00043DFA">
        <w:rPr>
          <w:highlight w:val="yellow"/>
          <w:u w:val="single"/>
        </w:rPr>
        <w:t xml:space="preserve">was </w:t>
      </w:r>
      <w:r w:rsidRPr="00043DFA">
        <w:rPr>
          <w:rStyle w:val="Emphasis"/>
          <w:highlight w:val="yellow"/>
        </w:rPr>
        <w:t>essential</w:t>
      </w:r>
      <w:r w:rsidRPr="00043DFA">
        <w:rPr>
          <w:highlight w:val="yellow"/>
          <w:u w:val="single"/>
        </w:rPr>
        <w:t xml:space="preserve"> to</w:t>
      </w:r>
      <w:r w:rsidRPr="009109DB">
        <w:rPr>
          <w:u w:val="single"/>
        </w:rPr>
        <w:t xml:space="preserve"> the government’s continued march towards </w:t>
      </w:r>
      <w:r w:rsidRPr="00043DFA">
        <w:rPr>
          <w:rStyle w:val="Emphasis"/>
          <w:highlight w:val="yellow"/>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[centre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4758A551" w14:textId="77777777" w:rsidR="00C313EC" w:rsidRPr="00AA6AE0" w:rsidRDefault="00C313EC" w:rsidP="00C313EC">
      <w:pPr>
        <w:rPr>
          <w:sz w:val="6"/>
          <w:szCs w:val="6"/>
        </w:rPr>
      </w:pPr>
      <w:r w:rsidRPr="00AA6AE0">
        <w:rPr>
          <w:sz w:val="6"/>
          <w:szCs w:val="6"/>
        </w:rPr>
        <w:t>Discussion and conclusion</w:t>
      </w:r>
    </w:p>
    <w:p w14:paraId="2ECAF011" w14:textId="77777777" w:rsidR="00C313EC" w:rsidRPr="00AA6AE0" w:rsidRDefault="00C313EC" w:rsidP="00C313EC">
      <w:pPr>
        <w:rPr>
          <w:sz w:val="6"/>
          <w:szCs w:val="6"/>
        </w:rPr>
      </w:pPr>
      <w:r w:rsidRPr="00AA6AE0">
        <w:rPr>
          <w:sz w:val="6"/>
          <w:szCs w:val="6"/>
        </w:rPr>
        <w:t>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Histadrut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labour regulation and economic policymaking, while impacting the unions’ position vis-à-vis national democratic institutions. Yet, despite these important similarities, the two unions adopted markedly different stances (even if temporarily) during their countries’ struggles against democratic backsliding.</w:t>
      </w:r>
    </w:p>
    <w:p w14:paraId="3A687546" w14:textId="77777777" w:rsidR="00C313EC" w:rsidRPr="00AA6AE0" w:rsidRDefault="00C313EC" w:rsidP="00C313EC">
      <w:pPr>
        <w:rPr>
          <w:sz w:val="6"/>
          <w:szCs w:val="6"/>
        </w:rPr>
      </w:pPr>
      <w:r w:rsidRPr="00AA6AE0">
        <w:rPr>
          <w:sz w:val="6"/>
          <w:szCs w:val="6"/>
        </w:rPr>
        <w:t>In the case of Israel, the Likud-led government’s campaign to (radically) politicize the judiciary led to the most widespread social mobilization movement in Israel’s history. From the very outset, this movement sought to harness the support of Histadrut, which, despite its links to the ruling Likud Party, continued to be seen in the public’s eyes as an actor with the capacity to restrain the government by orchestrating a mass strike. The attempt to involve Histadrut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Histadrut was uniquely placed to play a powerful role in this political struggle became increasingly embedded in the national psyche and even among the union’s leadership.</w:t>
      </w:r>
    </w:p>
    <w:p w14:paraId="5467C1A4" w14:textId="77777777" w:rsidR="00C313EC" w:rsidRPr="00AA6AE0" w:rsidRDefault="00C313EC" w:rsidP="00C313EC">
      <w:pPr>
        <w:rPr>
          <w:sz w:val="6"/>
          <w:szCs w:val="6"/>
        </w:rPr>
      </w:pPr>
      <w:r w:rsidRPr="00AA6AE0">
        <w:rPr>
          <w:sz w:val="6"/>
          <w:szCs w:val="6"/>
        </w:rPr>
        <w:t>In fact, the entry of major employers and employers’ associations into the struggle was instrumental in turning this new idea – of a political strike – into a reality. Employers decried the potential economic implications of the democratic backsliding and were able to offer Histadrut a broad cross-class coalition that enabled it to regain partial autonomy from Likud and even push back against party politics. Hence, as the union eventually accepted the opportunity to occupy a leading position contra Likud’s democratic backsliding plans,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Histadrut’s exercise of organizational power was decisive and brought the backsliding process to a halt.</w:t>
      </w:r>
    </w:p>
    <w:p w14:paraId="2B7C87CC" w14:textId="77777777" w:rsidR="00C313EC" w:rsidRPr="00AA6AE0" w:rsidRDefault="00C313EC" w:rsidP="00C313EC">
      <w:pPr>
        <w:rPr>
          <w:sz w:val="6"/>
          <w:szCs w:val="6"/>
        </w:rPr>
      </w:pPr>
      <w:r w:rsidRPr="00AA6AE0">
        <w:rPr>
          <w:sz w:val="6"/>
          <w:szCs w:val="6"/>
        </w:rPr>
        <w:t>Nonetheless, the response of Histadrut’s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Histadrut and employers allowed the union to detach itself from the Likud coalition and lend its voice to the “expressive” challenge to the government’s legitimacy; its relevance to Histadrut’s objectives in protecting and furthering public-sector workers’ rights was marginal. In other words, without a strong economic agenda to back its political demands, this coalition was not in a position to provide Histadrut with the necessary backing – either in pursuing its “instrumental” interests or in facing retaliation from Likud.</w:t>
      </w:r>
    </w:p>
    <w:p w14:paraId="63726111" w14:textId="77777777" w:rsidR="00C313EC" w:rsidRPr="00AA6AE0" w:rsidRDefault="00C313EC" w:rsidP="00C313EC">
      <w:pPr>
        <w:rPr>
          <w:sz w:val="6"/>
          <w:szCs w:val="6"/>
        </w:rPr>
      </w:pPr>
      <w:r w:rsidRPr="00AA6AE0">
        <w:rPr>
          <w:sz w:val="6"/>
          <w:szCs w:val="6"/>
        </w:rPr>
        <w:t>In hindsight, it seems that the lack of an economic agenda alongside the cross-class struggle against democratic backsliding was perhaps a desired outcome of Histadrut’s strategy, given that its leadership avoided essential preparations for a struggle against the government. It refused to distribute basic information through its ranks or its network of workplace representatives or to conduct any consultations with local workers’ representatives. Therefore, in the face of external threats to the union, the weakness of its new coalition, and its inability to strive simultaneously for both its “instrumental” and “expressive” interests, Histadrut ultimately returned to its previous coalitional partner, Likud, and moved away from the political struggle.</w:t>
      </w:r>
    </w:p>
    <w:p w14:paraId="3602BFB7" w14:textId="77777777" w:rsidR="00C313EC" w:rsidRPr="00AA6AE0" w:rsidRDefault="00C313EC" w:rsidP="00C313EC">
      <w:pPr>
        <w:rPr>
          <w:sz w:val="6"/>
          <w:szCs w:val="6"/>
        </w:rPr>
      </w:pPr>
      <w:r w:rsidRPr="00AA6AE0">
        <w:rPr>
          <w:sz w:val="6"/>
          <w:szCs w:val="6"/>
        </w:rPr>
        <w:t>We can see, then, that the strike’s initial success proved deceptive, and that Histadrut’s long-lasting reliance on a coalition with Likud was actually detrimental to its own autonomy. One senior Histadrut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r w:rsidRPr="00AA6AE0">
        <w:rPr>
          <w:sz w:val="6"/>
          <w:szCs w:val="6"/>
        </w:rPr>
        <w:t xml:space="preserve"> (interview 8). This coalition, which has supported Histadrut</w:t>
      </w:r>
      <w:r w:rsidRPr="00AA6AE0">
        <w:rPr>
          <w:rFonts w:cs="Georgia"/>
          <w:sz w:val="6"/>
          <w:szCs w:val="6"/>
        </w:rPr>
        <w:t>’</w:t>
      </w:r>
      <w:r w:rsidRPr="00AA6AE0">
        <w:rPr>
          <w:sz w:val="6"/>
          <w:szCs w:val="6"/>
        </w:rPr>
        <w:t>s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Histadrut has found itself unable to fully develop other sources of power – such as alternative coalitions – that would equip it to continue in the struggle against democratic backsliding. The Histadrut’s unprecedented intervention in defence of democratic institutions thus presents a paradox: while demonstrating the potential of organized labour to use new (and traditional) power resources to influence political outcomes, it simultaneously reveals the severe limitations on political actions of resistance in an era of neoliberalism and Right-wing populism.</w:t>
      </w:r>
    </w:p>
    <w:p w14:paraId="22819098" w14:textId="77777777" w:rsidR="00C313EC" w:rsidRPr="00AA6AE0" w:rsidRDefault="00C313EC" w:rsidP="00C313EC">
      <w:pPr>
        <w:rPr>
          <w:sz w:val="6"/>
          <w:szCs w:val="6"/>
        </w:rPr>
      </w:pPr>
      <w:r w:rsidRPr="00AA6AE0">
        <w:rPr>
          <w:sz w:val="6"/>
          <w:szCs w:val="6"/>
        </w:rPr>
        <w:t>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labour-related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Histadrut,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pro-labour policies – protection that turned out to be a determining factor in the coalition’s deflection of challenges to its legitimacy.</w:t>
      </w:r>
    </w:p>
    <w:p w14:paraId="5F94EB23" w14:textId="77777777" w:rsidR="00C313EC" w:rsidRPr="009109DB" w:rsidRDefault="00C313EC" w:rsidP="00C313EC">
      <w:pPr>
        <w:rPr>
          <w:sz w:val="10"/>
        </w:rPr>
      </w:pPr>
      <w:r w:rsidRPr="009109DB">
        <w:rPr>
          <w:sz w:val="10"/>
        </w:rPr>
        <w:t>Both of the cases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043DFA">
        <w:rPr>
          <w:rStyle w:val="Emphasis"/>
          <w:highlight w:val="yellow"/>
        </w:rPr>
        <w:t>backsliding</w:t>
      </w:r>
      <w:r w:rsidRPr="00043DFA">
        <w:rPr>
          <w:highlight w:val="yellow"/>
          <w:u w:val="single"/>
        </w:rPr>
        <w:t xml:space="preserve"> is</w:t>
      </w:r>
      <w:r w:rsidRPr="009109DB">
        <w:rPr>
          <w:u w:val="single"/>
        </w:rPr>
        <w:t xml:space="preserve"> often </w:t>
      </w:r>
      <w:r w:rsidRPr="00043DFA">
        <w:rPr>
          <w:rStyle w:val="Emphasis"/>
          <w:highlight w:val="yellow"/>
        </w:rPr>
        <w:t>only possible thanks to the co-opting of</w:t>
      </w:r>
      <w:r w:rsidRPr="00B81B17">
        <w:rPr>
          <w:rStyle w:val="Emphasis"/>
        </w:rPr>
        <w:t xml:space="preserve"> trade </w:t>
      </w:r>
      <w:r w:rsidRPr="00043DFA">
        <w:rPr>
          <w:rStyle w:val="Emphasis"/>
          <w:highlight w:val="yellow"/>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6F0D8856" w14:textId="77777777" w:rsidR="00C313EC" w:rsidRDefault="00C313EC" w:rsidP="00C313EC">
      <w:pPr>
        <w:rPr>
          <w:sz w:val="10"/>
        </w:rPr>
      </w:pPr>
      <w:r w:rsidRPr="009109DB">
        <w:rPr>
          <w:sz w:val="10"/>
        </w:rPr>
        <w:t xml:space="preserve">In sum, this analysis illuminates broader transformations in unions’ relationship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interests.Footnote117 </w:t>
      </w:r>
      <w:r w:rsidRPr="00043DFA">
        <w:rPr>
          <w:rStyle w:val="Emphasis"/>
          <w:highlight w:val="yellow"/>
        </w:rPr>
        <w:t>Unions</w:t>
      </w:r>
      <w:r w:rsidRPr="009109DB">
        <w:rPr>
          <w:sz w:val="10"/>
        </w:rPr>
        <w:t xml:space="preserve"> are far from irrelevant to contemporary national politics; but it also seems reasonable to say that their current </w:t>
      </w:r>
      <w:r w:rsidRPr="00043DFA">
        <w:rPr>
          <w:highlight w:val="yellow"/>
          <w:u w:val="single"/>
        </w:rPr>
        <w:t>ability to resist</w:t>
      </w:r>
      <w:r w:rsidRPr="009109DB">
        <w:rPr>
          <w:u w:val="single"/>
        </w:rPr>
        <w:t xml:space="preserve"> the spread of </w:t>
      </w:r>
      <w:r w:rsidRPr="00043DFA">
        <w:rPr>
          <w:rStyle w:val="Emphasis"/>
          <w:highlight w:val="yellow"/>
        </w:rPr>
        <w:t>democratic backsliding</w:t>
      </w:r>
      <w:r w:rsidRPr="009109DB">
        <w:rPr>
          <w:u w:val="single"/>
        </w:rPr>
        <w:t xml:space="preserve"> processes for any length of time </w:t>
      </w:r>
      <w:r w:rsidRPr="00043DFA">
        <w:rPr>
          <w:rStyle w:val="Emphasis"/>
          <w:highlight w:val="yellow"/>
        </w:rPr>
        <w:t>is, at best, questionable</w:t>
      </w:r>
      <w:r w:rsidRPr="009109DB">
        <w:rPr>
          <w:sz w:val="10"/>
        </w:rPr>
        <w:t>. Therefore, while past dictators actively targeted unions and prioritized their abolishment in order to secure undemocratic rule, now, unions’ growing reliance on the support of political parties renders them a much weaker threat to anti-democratic endeavours. In an important sense, neoliberalism has done the groundwork for dictators of the future.</w:t>
      </w:r>
    </w:p>
    <w:p w14:paraId="75343749" w14:textId="77777777" w:rsidR="00C313EC" w:rsidRDefault="00C313EC" w:rsidP="00C313EC">
      <w:pPr>
        <w:pStyle w:val="Heading4"/>
      </w:pPr>
      <w:r>
        <w:t xml:space="preserve">Specifically true of the US. The biggest union leaders are </w:t>
      </w:r>
      <w:r>
        <w:rPr>
          <w:u w:val="single"/>
        </w:rPr>
        <w:t>courting fascists</w:t>
      </w:r>
      <w:r>
        <w:t>, not the left.</w:t>
      </w:r>
    </w:p>
    <w:p w14:paraId="6F39E906" w14:textId="77777777" w:rsidR="00C313EC" w:rsidRPr="0014070C" w:rsidRDefault="00C313EC" w:rsidP="00C313EC">
      <w:r w:rsidRPr="008750D8">
        <w:rPr>
          <w:rStyle w:val="Style13ptBold"/>
        </w:rPr>
        <w:t>Allen 24</w:t>
      </w:r>
      <w:r>
        <w:t xml:space="preserve"> (Joe, </w:t>
      </w:r>
      <w:r w:rsidRPr="0014070C">
        <w:t>the author of The Package King: A Rank and File History of United Parcel Service.</w:t>
      </w:r>
      <w:r>
        <w:t xml:space="preserve"> “Teamsters pave the way for Trump.” </w:t>
      </w:r>
      <w:r>
        <w:rPr>
          <w:i/>
          <w:iCs/>
        </w:rPr>
        <w:t xml:space="preserve">Counterpunch. </w:t>
      </w:r>
      <w:r w:rsidRPr="0014070C">
        <w:t>https://www.counterpunch.org/2024/09/19/teamsters-pave-the-way-for-trump/</w:t>
      </w:r>
      <w:r>
        <w:t xml:space="preserve"> September 19, 2024)</w:t>
      </w:r>
    </w:p>
    <w:p w14:paraId="1BAD6E9D" w14:textId="77777777" w:rsidR="00C313EC" w:rsidRPr="008750D8" w:rsidRDefault="00C313EC" w:rsidP="00C313EC">
      <w:pPr>
        <w:rPr>
          <w:sz w:val="12"/>
        </w:rPr>
      </w:pPr>
      <w:r w:rsidRPr="008750D8">
        <w:rPr>
          <w:sz w:val="12"/>
        </w:rPr>
        <w:t xml:space="preserve">Whether you believe the Teamsters should have endorsed Vice-President Kamala Harris for president or not, the fact that the General Executive Board (GEB) could not issue a unified statement condemning the Trump campaign, and calling for major effort to curtail support for him in the membership, is </w:t>
      </w:r>
      <w:r w:rsidRPr="00043DFA">
        <w:rPr>
          <w:rStyle w:val="Emphasis"/>
          <w:highlight w:val="yellow"/>
        </w:rPr>
        <w:t>a major victory for Trump and the far right</w:t>
      </w:r>
      <w:r w:rsidRPr="008750D8">
        <w:rPr>
          <w:rStyle w:val="Emphasis"/>
        </w:rPr>
        <w:t xml:space="preserve"> </w:t>
      </w:r>
      <w:r w:rsidRPr="008750D8">
        <w:rPr>
          <w:sz w:val="12"/>
        </w:rPr>
        <w:t>in this country.</w:t>
      </w:r>
    </w:p>
    <w:p w14:paraId="67793202" w14:textId="77777777" w:rsidR="00C313EC" w:rsidRPr="008750D8" w:rsidRDefault="00C313EC" w:rsidP="00C313EC">
      <w:pPr>
        <w:rPr>
          <w:sz w:val="12"/>
        </w:rPr>
      </w:pPr>
      <w:r w:rsidRPr="008750D8">
        <w:rPr>
          <w:sz w:val="12"/>
        </w:rPr>
        <w:t xml:space="preserve">I’m sure </w:t>
      </w:r>
      <w:r w:rsidRPr="008750D8">
        <w:rPr>
          <w:u w:val="single"/>
        </w:rPr>
        <w:t>the Trump campaign is celebrating this as a major victory</w:t>
      </w:r>
      <w:r w:rsidRPr="008750D8">
        <w:rPr>
          <w:sz w:val="12"/>
        </w:rPr>
        <w:t xml:space="preserve">. </w:t>
      </w:r>
      <w:r w:rsidRPr="00043DFA">
        <w:rPr>
          <w:rStyle w:val="Emphasis"/>
          <w:highlight w:val="yellow"/>
        </w:rPr>
        <w:t>The largest logistics union</w:t>
      </w:r>
      <w:r w:rsidRPr="008750D8">
        <w:rPr>
          <w:u w:val="single"/>
        </w:rPr>
        <w:t xml:space="preserve"> in the United States, with </w:t>
      </w:r>
      <w:r w:rsidRPr="008750D8">
        <w:rPr>
          <w:rStyle w:val="Emphasis"/>
        </w:rPr>
        <w:t>1.3 million members</w:t>
      </w:r>
      <w:r w:rsidRPr="008750D8">
        <w:rPr>
          <w:u w:val="single"/>
        </w:rPr>
        <w:t xml:space="preserve">, </w:t>
      </w:r>
      <w:r w:rsidRPr="008750D8">
        <w:rPr>
          <w:b/>
          <w:bCs/>
          <w:u w:val="single"/>
        </w:rPr>
        <w:t>represents</w:t>
      </w:r>
      <w:r w:rsidRPr="008750D8">
        <w:rPr>
          <w:u w:val="single"/>
        </w:rPr>
        <w:t xml:space="preserve"> </w:t>
      </w:r>
      <w:r w:rsidRPr="008750D8">
        <w:rPr>
          <w:b/>
          <w:bCs/>
          <w:u w:val="single"/>
        </w:rPr>
        <w:t>workers</w:t>
      </w:r>
      <w:r w:rsidRPr="008750D8">
        <w:rPr>
          <w:u w:val="single"/>
        </w:rPr>
        <w:t xml:space="preserve"> </w:t>
      </w:r>
      <w:r w:rsidRPr="00043DFA">
        <w:rPr>
          <w:highlight w:val="yellow"/>
          <w:u w:val="single"/>
        </w:rPr>
        <w:t xml:space="preserve">at </w:t>
      </w:r>
      <w:r w:rsidRPr="00043DFA">
        <w:rPr>
          <w:rStyle w:val="Emphasis"/>
          <w:highlight w:val="yellow"/>
        </w:rPr>
        <w:t>the largest private-sector, unionized employer</w:t>
      </w:r>
      <w:r w:rsidRPr="008750D8">
        <w:rPr>
          <w:u w:val="single"/>
        </w:rPr>
        <w:t>—</w:t>
      </w:r>
      <w:r w:rsidRPr="008750D8">
        <w:rPr>
          <w:rStyle w:val="Emphasis"/>
        </w:rPr>
        <w:t>U</w:t>
      </w:r>
      <w:r w:rsidRPr="008750D8">
        <w:rPr>
          <w:u w:val="single"/>
        </w:rPr>
        <w:t xml:space="preserve">nited </w:t>
      </w:r>
      <w:r w:rsidRPr="008750D8">
        <w:rPr>
          <w:rStyle w:val="Emphasis"/>
        </w:rPr>
        <w:t>P</w:t>
      </w:r>
      <w:r w:rsidRPr="008750D8">
        <w:rPr>
          <w:u w:val="single"/>
        </w:rPr>
        <w:t xml:space="preserve">arcel </w:t>
      </w:r>
      <w:r w:rsidRPr="008750D8">
        <w:rPr>
          <w:rStyle w:val="Emphasis"/>
        </w:rPr>
        <w:t>S</w:t>
      </w:r>
      <w:r w:rsidRPr="008750D8">
        <w:rPr>
          <w:u w:val="single"/>
        </w:rPr>
        <w:t xml:space="preserve">ervice—in the country. </w:t>
      </w:r>
      <w:r w:rsidRPr="008750D8">
        <w:rPr>
          <w:sz w:val="12"/>
        </w:rPr>
        <w:t>The union will not be supporting his opponent but strongly suggested—with dubious use of phone call polling—that a majority of its members support Trump.</w:t>
      </w:r>
    </w:p>
    <w:p w14:paraId="2F8060AD" w14:textId="77777777" w:rsidR="00C313EC" w:rsidRPr="008750D8" w:rsidRDefault="00C313EC" w:rsidP="00C313EC">
      <w:pPr>
        <w:rPr>
          <w:u w:val="single"/>
        </w:rPr>
      </w:pPr>
      <w:r w:rsidRPr="008750D8">
        <w:rPr>
          <w:sz w:val="12"/>
        </w:rPr>
        <w:t xml:space="preserve">Few people will buy that the union’s creative accounting is the reason for not expressing a clear opposition to Trump and his MAGA movement. </w:t>
      </w:r>
      <w:r w:rsidRPr="008750D8">
        <w:rPr>
          <w:u w:val="single"/>
        </w:rPr>
        <w:t>For many years</w:t>
      </w:r>
      <w:r w:rsidRPr="008750D8">
        <w:rPr>
          <w:sz w:val="12"/>
        </w:rPr>
        <w:t xml:space="preserve">, a small minority of long-time Teamster </w:t>
      </w:r>
      <w:r w:rsidRPr="008750D8">
        <w:rPr>
          <w:u w:val="single"/>
        </w:rPr>
        <w:t>reformers</w:t>
      </w:r>
      <w:r w:rsidRPr="008750D8">
        <w:rPr>
          <w:sz w:val="12"/>
        </w:rPr>
        <w:t xml:space="preserve">, including former candidates for the top positions in the union Tom Leedham and Tim Sylvester, have </w:t>
      </w:r>
      <w:r w:rsidRPr="008750D8">
        <w:rPr>
          <w:u w:val="single"/>
        </w:rPr>
        <w:t>warned of the danger that</w:t>
      </w:r>
      <w:r w:rsidRPr="008750D8">
        <w:rPr>
          <w:sz w:val="12"/>
        </w:rPr>
        <w:t xml:space="preserve"> Teamsters’ General President Sean </w:t>
      </w:r>
      <w:r w:rsidRPr="008750D8">
        <w:rPr>
          <w:u w:val="single"/>
        </w:rPr>
        <w:t>O’Brien represented to the</w:t>
      </w:r>
      <w:r w:rsidRPr="008750D8">
        <w:rPr>
          <w:sz w:val="12"/>
        </w:rPr>
        <w:t xml:space="preserve"> union and the </w:t>
      </w:r>
      <w:r w:rsidRPr="008750D8">
        <w:rPr>
          <w:u w:val="single"/>
        </w:rPr>
        <w:t>broader labor movement.</w:t>
      </w:r>
    </w:p>
    <w:p w14:paraId="6B09A08A" w14:textId="77777777" w:rsidR="00C313EC" w:rsidRPr="008750D8" w:rsidRDefault="00C313EC" w:rsidP="00C313EC">
      <w:pPr>
        <w:rPr>
          <w:sz w:val="12"/>
        </w:rPr>
      </w:pPr>
      <w:r w:rsidRPr="008750D8">
        <w:rPr>
          <w:sz w:val="12"/>
        </w:rPr>
        <w:t xml:space="preserve">Beginning last fall, </w:t>
      </w:r>
      <w:r w:rsidRPr="008750D8">
        <w:rPr>
          <w:u w:val="single"/>
        </w:rPr>
        <w:t xml:space="preserve">O’Brien </w:t>
      </w:r>
      <w:r w:rsidRPr="00043DFA">
        <w:rPr>
          <w:rStyle w:val="Emphasis"/>
          <w:highlight w:val="yellow"/>
        </w:rPr>
        <w:t xml:space="preserve">began </w:t>
      </w:r>
      <w:r w:rsidRPr="00971B4B">
        <w:rPr>
          <w:rStyle w:val="Emphasis"/>
        </w:rPr>
        <w:t xml:space="preserve">openly </w:t>
      </w:r>
      <w:r w:rsidRPr="00043DFA">
        <w:rPr>
          <w:rStyle w:val="Emphasis"/>
          <w:highlight w:val="yellow"/>
        </w:rPr>
        <w:t>courting far-right figures</w:t>
      </w:r>
      <w:r w:rsidRPr="008750D8">
        <w:rPr>
          <w:u w:val="single"/>
        </w:rPr>
        <w:t>, notably</w:t>
      </w:r>
      <w:r w:rsidRPr="008750D8">
        <w:rPr>
          <w:sz w:val="12"/>
        </w:rPr>
        <w:t xml:space="preserve"> Republican Senators </w:t>
      </w:r>
      <w:r w:rsidRPr="008750D8">
        <w:rPr>
          <w:u w:val="single"/>
        </w:rPr>
        <w:t xml:space="preserve">Josh </w:t>
      </w:r>
      <w:r w:rsidRPr="00043DFA">
        <w:rPr>
          <w:rStyle w:val="Emphasis"/>
          <w:highlight w:val="yellow"/>
        </w:rPr>
        <w:t>Hawley</w:t>
      </w:r>
      <w:r w:rsidRPr="008750D8">
        <w:rPr>
          <w:u w:val="single"/>
        </w:rPr>
        <w:t xml:space="preserve"> and JD </w:t>
      </w:r>
      <w:r w:rsidRPr="00043DFA">
        <w:rPr>
          <w:rStyle w:val="Emphasis"/>
          <w:highlight w:val="yellow"/>
        </w:rPr>
        <w:t>Vance</w:t>
      </w:r>
      <w:r w:rsidRPr="008750D8">
        <w:rPr>
          <w:sz w:val="12"/>
        </w:rPr>
        <w:t xml:space="preserve"> — currently Trump’s vice-presidential running mate — </w:t>
      </w:r>
      <w:r w:rsidRPr="008750D8">
        <w:rPr>
          <w:u w:val="single"/>
        </w:rPr>
        <w:t xml:space="preserve">followed by a private dinner with </w:t>
      </w:r>
      <w:r w:rsidRPr="00043DFA">
        <w:rPr>
          <w:rStyle w:val="Emphasis"/>
          <w:highlight w:val="yellow"/>
        </w:rPr>
        <w:t>Trump</w:t>
      </w:r>
      <w:r w:rsidRPr="008750D8">
        <w:rPr>
          <w:u w:val="single"/>
        </w:rPr>
        <w:t xml:space="preserve"> at</w:t>
      </w:r>
      <w:r w:rsidRPr="008750D8">
        <w:rPr>
          <w:sz w:val="12"/>
        </w:rPr>
        <w:t xml:space="preserve"> his </w:t>
      </w:r>
      <w:r w:rsidRPr="008750D8">
        <w:rPr>
          <w:u w:val="single"/>
        </w:rPr>
        <w:t>Mar-a-Lago estate</w:t>
      </w:r>
      <w:r w:rsidRPr="008750D8">
        <w:rPr>
          <w:sz w:val="12"/>
        </w:rPr>
        <w:t xml:space="preserve">, then </w:t>
      </w:r>
      <w:r w:rsidRPr="00043DFA">
        <w:rPr>
          <w:rStyle w:val="Emphasis"/>
          <w:highlight w:val="yellow"/>
        </w:rPr>
        <w:t>making campaign contributions</w:t>
      </w:r>
      <w:r w:rsidRPr="00043DFA">
        <w:rPr>
          <w:highlight w:val="yellow"/>
          <w:u w:val="single"/>
        </w:rPr>
        <w:t xml:space="preserve"> to the</w:t>
      </w:r>
      <w:r w:rsidRPr="008750D8">
        <w:rPr>
          <w:sz w:val="12"/>
        </w:rPr>
        <w:t xml:space="preserve"> Republican National Committee (</w:t>
      </w:r>
      <w:r w:rsidRPr="00043DFA">
        <w:rPr>
          <w:rStyle w:val="Emphasis"/>
          <w:highlight w:val="yellow"/>
        </w:rPr>
        <w:t>RNC</w:t>
      </w:r>
      <w:r w:rsidRPr="008750D8">
        <w:rPr>
          <w:sz w:val="12"/>
        </w:rPr>
        <w:t>). After Sean O’Brien retaliated against the Teamsterlink online forum earlier this year, Leedham, Sylverster and Bill Zimmer posted on CounterPunch:</w:t>
      </w:r>
    </w:p>
    <w:p w14:paraId="6B60CA36" w14:textId="77777777" w:rsidR="00C313EC" w:rsidRPr="008750D8" w:rsidRDefault="00C313EC" w:rsidP="00C313EC">
      <w:pPr>
        <w:rPr>
          <w:sz w:val="12"/>
        </w:rPr>
      </w:pPr>
      <w:r w:rsidRPr="008750D8">
        <w:rPr>
          <w:sz w:val="12"/>
        </w:rPr>
        <w:t>Old Teamster hands are really not surprised by any of this, we know who Sean O’Brien is. The forum creators have more than a combined 100 years of membership in the Teamsters, we’ve seen plenty. Now we see wholesale firings, crawling down to Mar-a-Lago to kiss the Trump ring, lying about growth, hiring PR firms to “sell” contracts to members and now hiring union-busters to threaten and intimidate retirees and stifle free speech.</w:t>
      </w:r>
    </w:p>
    <w:p w14:paraId="7B3A7206" w14:textId="77777777" w:rsidR="00C313EC" w:rsidRPr="008750D8" w:rsidRDefault="00C313EC" w:rsidP="00C313EC">
      <w:pPr>
        <w:rPr>
          <w:sz w:val="12"/>
        </w:rPr>
      </w:pPr>
      <w:r w:rsidRPr="008750D8">
        <w:rPr>
          <w:u w:val="single"/>
        </w:rPr>
        <w:t>Trump, Vance</w:t>
      </w:r>
      <w:r w:rsidRPr="008750D8">
        <w:rPr>
          <w:sz w:val="12"/>
        </w:rPr>
        <w:t xml:space="preserve">, </w:t>
      </w:r>
      <w:r w:rsidRPr="008750D8">
        <w:rPr>
          <w:u w:val="single"/>
        </w:rPr>
        <w:t>and</w:t>
      </w:r>
      <w:r w:rsidRPr="008750D8">
        <w:rPr>
          <w:sz w:val="12"/>
        </w:rPr>
        <w:t xml:space="preserve"> the neo-fascist Tucker </w:t>
      </w:r>
      <w:r w:rsidRPr="008750D8">
        <w:rPr>
          <w:u w:val="single"/>
        </w:rPr>
        <w:t>Carlson</w:t>
      </w:r>
      <w:r w:rsidRPr="008750D8">
        <w:rPr>
          <w:sz w:val="12"/>
        </w:rPr>
        <w:t xml:space="preserve"> enthusiastically </w:t>
      </w:r>
      <w:r w:rsidRPr="008750D8">
        <w:rPr>
          <w:u w:val="single"/>
        </w:rPr>
        <w:t>applauded Sean O’Brien’s performance at the Republican National Convention</w:t>
      </w:r>
      <w:r w:rsidRPr="008750D8">
        <w:rPr>
          <w:sz w:val="12"/>
        </w:rPr>
        <w:t xml:space="preserve"> in Milwaukee. </w:t>
      </w:r>
      <w:r w:rsidRPr="008750D8">
        <w:rPr>
          <w:u w:val="single"/>
        </w:rPr>
        <w:t xml:space="preserve">He was welcomed as a rising star of the far right. </w:t>
      </w:r>
      <w:r w:rsidRPr="008750D8">
        <w:rPr>
          <w:sz w:val="12"/>
        </w:rPr>
        <w:t>While O’Brien called his appearance at the RNC “historic” — implying it was a new day for the Teamsters’ influence and political independence in presidential politics, it was only historic in that a major union leader openly praised Trump and far right political forces that attempted a presidential coup on January 6th 2021.</w:t>
      </w:r>
    </w:p>
    <w:p w14:paraId="0C354C7D" w14:textId="77777777" w:rsidR="00C313EC" w:rsidRPr="008750D8" w:rsidRDefault="00C313EC" w:rsidP="00C313EC">
      <w:pPr>
        <w:rPr>
          <w:sz w:val="12"/>
        </w:rPr>
      </w:pPr>
      <w:r w:rsidRPr="008750D8">
        <w:rPr>
          <w:sz w:val="12"/>
        </w:rPr>
        <w:t xml:space="preserve">While Fred Zuckerman, the Teamsters General Secretary-Treasurer, said in the union’s statement, “‘Right to work’ laws only exist to try to kill labor unions.” Fascism kills unions, too. </w:t>
      </w:r>
      <w:r w:rsidRPr="00043DFA">
        <w:rPr>
          <w:rStyle w:val="Emphasis"/>
          <w:highlight w:val="yellow"/>
        </w:rPr>
        <w:t>A major barrier has fallen in the labor movement</w:t>
      </w:r>
      <w:r w:rsidRPr="008750D8">
        <w:rPr>
          <w:rStyle w:val="Emphasis"/>
        </w:rPr>
        <w:t>.</w:t>
      </w:r>
      <w:r w:rsidRPr="008750D8">
        <w:rPr>
          <w:sz w:val="12"/>
        </w:rPr>
        <w:t xml:space="preserve"> </w:t>
      </w:r>
      <w:r w:rsidRPr="008750D8">
        <w:rPr>
          <w:u w:val="single"/>
        </w:rPr>
        <w:t>When did</w:t>
      </w:r>
      <w:r w:rsidRPr="008750D8">
        <w:rPr>
          <w:sz w:val="12"/>
        </w:rPr>
        <w:t xml:space="preserve"> coup-plotting and </w:t>
      </w:r>
      <w:r w:rsidRPr="00043DFA">
        <w:rPr>
          <w:rStyle w:val="Emphasis"/>
          <w:highlight w:val="yellow"/>
        </w:rPr>
        <w:t>openly allying</w:t>
      </w:r>
      <w:r w:rsidRPr="008750D8">
        <w:rPr>
          <w:u w:val="single"/>
        </w:rPr>
        <w:t xml:space="preserve"> the union </w:t>
      </w:r>
      <w:r w:rsidRPr="00043DFA">
        <w:rPr>
          <w:highlight w:val="yellow"/>
          <w:u w:val="single"/>
        </w:rPr>
        <w:t>with</w:t>
      </w:r>
      <w:r w:rsidRPr="008750D8">
        <w:rPr>
          <w:u w:val="single"/>
        </w:rPr>
        <w:t xml:space="preserve"> neo-</w:t>
      </w:r>
      <w:r w:rsidRPr="00043DFA">
        <w:rPr>
          <w:rStyle w:val="Emphasis"/>
          <w:highlight w:val="yellow"/>
        </w:rPr>
        <w:t>Fascists</w:t>
      </w:r>
      <w:r w:rsidRPr="008750D8">
        <w:rPr>
          <w:u w:val="single"/>
        </w:rPr>
        <w:t xml:space="preserve">, like Hawley and Vance, </w:t>
      </w:r>
      <w:r w:rsidRPr="00043DFA">
        <w:rPr>
          <w:rStyle w:val="Emphasis"/>
          <w:highlight w:val="yellow"/>
        </w:rPr>
        <w:t>become acceptable</w:t>
      </w:r>
      <w:r w:rsidRPr="008750D8">
        <w:rPr>
          <w:rStyle w:val="Emphasis"/>
        </w:rPr>
        <w:t xml:space="preserve"> in the U.S. labor movement</w:t>
      </w:r>
      <w:r w:rsidRPr="008750D8">
        <w:rPr>
          <w:u w:val="single"/>
        </w:rPr>
        <w:t>?</w:t>
      </w:r>
      <w:r w:rsidRPr="008750D8">
        <w:rPr>
          <w:sz w:val="12"/>
        </w:rPr>
        <w:t xml:space="preserve"> Why couldn’t the Teamster leader put forward a unified statement against Trump and MAGA?</w:t>
      </w:r>
    </w:p>
    <w:p w14:paraId="73C41812" w14:textId="77777777" w:rsidR="00C313EC" w:rsidRPr="008750D8" w:rsidRDefault="00C313EC" w:rsidP="00C313EC">
      <w:pPr>
        <w:rPr>
          <w:u w:val="single"/>
        </w:rPr>
      </w:pPr>
      <w:r w:rsidRPr="008750D8">
        <w:rPr>
          <w:sz w:val="12"/>
        </w:rPr>
        <w:t xml:space="preserve">I would say that </w:t>
      </w:r>
      <w:r w:rsidRPr="00043DFA">
        <w:rPr>
          <w:highlight w:val="yellow"/>
          <w:u w:val="single"/>
        </w:rPr>
        <w:t xml:space="preserve">the </w:t>
      </w:r>
      <w:r w:rsidRPr="00043DFA">
        <w:rPr>
          <w:b/>
          <w:bCs/>
          <w:highlight w:val="yellow"/>
          <w:u w:val="single"/>
        </w:rPr>
        <w:t>reasons</w:t>
      </w:r>
      <w:r w:rsidRPr="008750D8">
        <w:rPr>
          <w:sz w:val="12"/>
        </w:rPr>
        <w:t xml:space="preserve"> for their inaction </w:t>
      </w:r>
      <w:r w:rsidRPr="00043DFA">
        <w:rPr>
          <w:rStyle w:val="Emphasis"/>
          <w:highlight w:val="yellow"/>
        </w:rPr>
        <w:t>run</w:t>
      </w:r>
      <w:r w:rsidRPr="008750D8">
        <w:rPr>
          <w:u w:val="single"/>
        </w:rPr>
        <w:t xml:space="preserve">s much </w:t>
      </w:r>
      <w:r w:rsidRPr="00043DFA">
        <w:rPr>
          <w:rStyle w:val="Emphasis"/>
          <w:highlight w:val="yellow"/>
        </w:rPr>
        <w:t>deep</w:t>
      </w:r>
      <w:r w:rsidRPr="00971B4B">
        <w:rPr>
          <w:u w:val="single"/>
        </w:rPr>
        <w:t>er</w:t>
      </w:r>
      <w:r w:rsidRPr="008750D8">
        <w:rPr>
          <w:sz w:val="12"/>
        </w:rPr>
        <w:t xml:space="preserve">. Teamster General President Sean </w:t>
      </w:r>
      <w:r w:rsidRPr="008750D8">
        <w:rPr>
          <w:rStyle w:val="Emphasis"/>
        </w:rPr>
        <w:t>O’Brien</w:t>
      </w:r>
      <w:r w:rsidRPr="008750D8">
        <w:rPr>
          <w:u w:val="single"/>
        </w:rPr>
        <w:t xml:space="preserve"> and </w:t>
      </w:r>
      <w:r w:rsidRPr="008750D8">
        <w:rPr>
          <w:sz w:val="12"/>
        </w:rPr>
        <w:t xml:space="preserve">a sizeable minority on </w:t>
      </w:r>
      <w:r w:rsidRPr="00043DFA">
        <w:rPr>
          <w:highlight w:val="yellow"/>
          <w:u w:val="single"/>
        </w:rPr>
        <w:t>the GEB</w:t>
      </w:r>
      <w:r w:rsidRPr="008750D8">
        <w:rPr>
          <w:sz w:val="12"/>
        </w:rPr>
        <w:t xml:space="preserve"> — John Palmer is the lone public dissenter on the GEB — either </w:t>
      </w:r>
      <w:r w:rsidRPr="00043DFA">
        <w:rPr>
          <w:rStyle w:val="Emphasis"/>
          <w:highlight w:val="yellow"/>
        </w:rPr>
        <w:t>see</w:t>
      </w:r>
      <w:r w:rsidRPr="008750D8">
        <w:rPr>
          <w:rStyle w:val="Emphasis"/>
        </w:rPr>
        <w:t xml:space="preserve"> Trump and </w:t>
      </w:r>
      <w:r w:rsidRPr="00043DFA">
        <w:rPr>
          <w:rStyle w:val="Emphasis"/>
          <w:highlight w:val="yellow"/>
        </w:rPr>
        <w:t xml:space="preserve">the far right as </w:t>
      </w:r>
      <w:r w:rsidRPr="00971B4B">
        <w:rPr>
          <w:rStyle w:val="Emphasis"/>
        </w:rPr>
        <w:t xml:space="preserve">their </w:t>
      </w:r>
      <w:r w:rsidRPr="00043DFA">
        <w:rPr>
          <w:rStyle w:val="Emphasis"/>
          <w:highlight w:val="yellow"/>
        </w:rPr>
        <w:t>natural</w:t>
      </w:r>
      <w:r w:rsidRPr="008750D8">
        <w:rPr>
          <w:rStyle w:val="Emphasis"/>
        </w:rPr>
        <w:t xml:space="preserve"> political </w:t>
      </w:r>
      <w:r w:rsidRPr="00043DFA">
        <w:rPr>
          <w:rStyle w:val="Emphasis"/>
          <w:highlight w:val="yellow"/>
        </w:rPr>
        <w:t>allies</w:t>
      </w:r>
      <w:r w:rsidRPr="008750D8">
        <w:rPr>
          <w:u w:val="single"/>
        </w:rPr>
        <w:t xml:space="preserve">, not pariahs </w:t>
      </w:r>
      <w:r w:rsidRPr="00043DFA">
        <w:rPr>
          <w:highlight w:val="yellow"/>
          <w:u w:val="single"/>
        </w:rPr>
        <w:t>to</w:t>
      </w:r>
      <w:r w:rsidRPr="008750D8">
        <w:rPr>
          <w:u w:val="single"/>
        </w:rPr>
        <w:t xml:space="preserve"> be shunned by </w:t>
      </w:r>
      <w:r w:rsidRPr="00043DFA">
        <w:rPr>
          <w:rStyle w:val="Emphasis"/>
          <w:highlight w:val="yellow"/>
        </w:rPr>
        <w:t>the labor movement</w:t>
      </w:r>
      <w:r w:rsidRPr="008750D8">
        <w:rPr>
          <w:sz w:val="12"/>
        </w:rPr>
        <w:t xml:space="preserve">. </w:t>
      </w:r>
      <w:r w:rsidRPr="008750D8">
        <w:rPr>
          <w:u w:val="single"/>
        </w:rPr>
        <w:t>Or they are</w:t>
      </w:r>
      <w:r w:rsidRPr="008750D8">
        <w:rPr>
          <w:sz w:val="12"/>
        </w:rPr>
        <w:t xml:space="preserve"> so terrified of the prospects of a Trump presidency, that they are running scared and </w:t>
      </w:r>
      <w:r w:rsidRPr="00043DFA">
        <w:rPr>
          <w:b/>
          <w:bCs/>
          <w:highlight w:val="yellow"/>
          <w:u w:val="single"/>
        </w:rPr>
        <w:t>hoping</w:t>
      </w:r>
      <w:r w:rsidRPr="008750D8">
        <w:rPr>
          <w:u w:val="single"/>
        </w:rPr>
        <w:t xml:space="preserve"> that by praising the potential “I be a dictator for day one,” </w:t>
      </w:r>
      <w:r w:rsidRPr="00043DFA">
        <w:rPr>
          <w:rStyle w:val="Emphasis"/>
          <w:highlight w:val="yellow"/>
        </w:rPr>
        <w:t>they can survive</w:t>
      </w:r>
      <w:r w:rsidRPr="008750D8">
        <w:rPr>
          <w:u w:val="single"/>
        </w:rPr>
        <w:t xml:space="preserve"> the coming </w:t>
      </w:r>
      <w:r w:rsidRPr="008750D8">
        <w:rPr>
          <w:b/>
          <w:bCs/>
          <w:u w:val="single"/>
        </w:rPr>
        <w:t>onslaught</w:t>
      </w:r>
      <w:r w:rsidRPr="008750D8">
        <w:rPr>
          <w:u w:val="single"/>
        </w:rPr>
        <w:t>.</w:t>
      </w:r>
    </w:p>
    <w:p w14:paraId="44DC6160" w14:textId="77777777" w:rsidR="00C313EC" w:rsidRDefault="00C313EC" w:rsidP="00C313EC">
      <w:pPr>
        <w:rPr>
          <w:sz w:val="12"/>
        </w:rPr>
      </w:pPr>
      <w:r w:rsidRPr="008750D8">
        <w:rPr>
          <w:sz w:val="12"/>
        </w:rPr>
        <w:t xml:space="preserve">Yet, O’Brien and a majority of </w:t>
      </w:r>
      <w:r w:rsidRPr="008750D8">
        <w:rPr>
          <w:u w:val="single"/>
        </w:rPr>
        <w:t>the Teamsters’</w:t>
      </w:r>
      <w:r w:rsidRPr="008750D8">
        <w:rPr>
          <w:sz w:val="12"/>
        </w:rPr>
        <w:t xml:space="preserve"> leadership </w:t>
      </w:r>
      <w:r w:rsidRPr="008750D8">
        <w:rPr>
          <w:u w:val="single"/>
        </w:rPr>
        <w:t xml:space="preserve">have </w:t>
      </w:r>
      <w:r w:rsidRPr="00043DFA">
        <w:rPr>
          <w:b/>
          <w:bCs/>
          <w:highlight w:val="yellow"/>
          <w:u w:val="single"/>
        </w:rPr>
        <w:t>legitimized</w:t>
      </w:r>
      <w:r w:rsidRPr="008750D8">
        <w:rPr>
          <w:sz w:val="12"/>
        </w:rPr>
        <w:t xml:space="preserve"> not only the </w:t>
      </w:r>
      <w:r w:rsidRPr="00043DFA">
        <w:rPr>
          <w:rStyle w:val="Emphasis"/>
          <w:highlight w:val="yellow"/>
        </w:rPr>
        <w:t>far-right ideas</w:t>
      </w:r>
      <w:r w:rsidRPr="008750D8">
        <w:rPr>
          <w:u w:val="single"/>
        </w:rPr>
        <w:t xml:space="preserve"> that exist </w:t>
      </w:r>
      <w:r w:rsidRPr="00043DFA">
        <w:rPr>
          <w:rStyle w:val="Emphasis"/>
          <w:highlight w:val="yellow"/>
        </w:rPr>
        <w:t>among many Teamsters</w:t>
      </w:r>
      <w:r w:rsidRPr="00043DFA">
        <w:rPr>
          <w:highlight w:val="yellow"/>
          <w:u w:val="single"/>
        </w:rPr>
        <w:t xml:space="preserve"> — and </w:t>
      </w:r>
      <w:r w:rsidRPr="00043DFA">
        <w:rPr>
          <w:rStyle w:val="Emphasis"/>
          <w:highlight w:val="yellow"/>
        </w:rPr>
        <w:t>other major</w:t>
      </w:r>
      <w:r w:rsidRPr="00971B4B">
        <w:rPr>
          <w:rStyle w:val="Emphasis"/>
        </w:rPr>
        <w:t xml:space="preserve"> industrial </w:t>
      </w:r>
      <w:r w:rsidRPr="00043DFA">
        <w:rPr>
          <w:rStyle w:val="Emphasis"/>
          <w:highlight w:val="yellow"/>
        </w:rPr>
        <w:t>unions and</w:t>
      </w:r>
      <w:r w:rsidRPr="00971B4B">
        <w:rPr>
          <w:rStyle w:val="Emphasis"/>
        </w:rPr>
        <w:t xml:space="preserve"> the skilled </w:t>
      </w:r>
      <w:r w:rsidRPr="00043DFA">
        <w:rPr>
          <w:rStyle w:val="Emphasis"/>
          <w:highlight w:val="yellow"/>
        </w:rPr>
        <w:t>trades</w:t>
      </w:r>
      <w:r w:rsidRPr="008750D8">
        <w:rPr>
          <w:sz w:val="12"/>
        </w:rPr>
        <w:t xml:space="preserve"> — but </w:t>
      </w:r>
      <w:r w:rsidRPr="008750D8">
        <w:rPr>
          <w:u w:val="single"/>
        </w:rPr>
        <w:t>it has also removed the union from any position it could have played fighting the far right in this country</w:t>
      </w:r>
      <w:r w:rsidRPr="008750D8">
        <w:rPr>
          <w:sz w:val="12"/>
        </w:rPr>
        <w:t>. This catastrophe, however, was avoidable. Unfortunately, the longstanding reform, the Teamsters for a Democratic Union (TDU) has compromised itself out of publicly opposing O’Brien. Leedham, Sylvester, and Zimmerman wrote:</w:t>
      </w:r>
    </w:p>
    <w:p w14:paraId="55907D03" w14:textId="77777777" w:rsidR="00C313EC" w:rsidRDefault="00C313EC" w:rsidP="00C313EC">
      <w:pPr>
        <w:pStyle w:val="Heading4"/>
      </w:pPr>
      <w:bookmarkStart w:id="32" w:name="_Hlk211601793"/>
      <w:r>
        <w:t xml:space="preserve">Madland is wrong. conservative unions attack social benefits, and the state works with corporations to union bust. </w:t>
      </w:r>
    </w:p>
    <w:p w14:paraId="2318AD77" w14:textId="77777777" w:rsidR="00C313EC" w:rsidRPr="003C0CDC" w:rsidRDefault="00C313EC" w:rsidP="00C313EC">
      <w:r w:rsidRPr="00D94B87">
        <w:rPr>
          <w:b/>
          <w:bCs/>
          <w:sz w:val="26"/>
          <w:szCs w:val="26"/>
        </w:rPr>
        <w:t>Lewis 21</w:t>
      </w:r>
      <w:r>
        <w:t>, editor of Strikewave, union activist in Pennsylvania, (C.M., “</w:t>
      </w:r>
      <w:r w:rsidRPr="00D94B87">
        <w:t xml:space="preserve">BOOK REVIEW: </w:t>
      </w:r>
      <w:r>
        <w:t>‘</w:t>
      </w:r>
      <w:r w:rsidRPr="00D94B87">
        <w:t>Re-Union: How Bold Labor Reforms Can Repair, Revitalize, and Reunite the United States</w:t>
      </w:r>
      <w:r>
        <w:t>,’” Strikewave, May 6</w:t>
      </w:r>
      <w:r w:rsidRPr="00D94B87">
        <w:rPr>
          <w:vertAlign w:val="superscript"/>
        </w:rPr>
        <w:t>th</w:t>
      </w:r>
      <w:r>
        <w:t xml:space="preserve">, 2021, </w:t>
      </w:r>
      <w:r w:rsidRPr="002E0129">
        <w:t>https://www.thestrikewave.com/original-content/book-review-re-union-how-bold-labor-reforms-can-repair-revitalize-and-reunite-the-united-states</w:t>
      </w:r>
      <w:r>
        <w:t>) rose</w:t>
      </w:r>
    </w:p>
    <w:p w14:paraId="04C36BC0" w14:textId="77777777" w:rsidR="00C313EC" w:rsidRPr="00174BB7" w:rsidRDefault="00C313EC" w:rsidP="00C313EC">
      <w:pPr>
        <w:rPr>
          <w:u w:val="single"/>
        </w:rPr>
      </w:pPr>
      <w:r w:rsidRPr="00174BB7">
        <w:rPr>
          <w:u w:val="single"/>
        </w:rPr>
        <w:t xml:space="preserve">However, there are </w:t>
      </w:r>
      <w:r w:rsidRPr="00B604DF">
        <w:rPr>
          <w:highlight w:val="yellow"/>
          <w:u w:val="single"/>
        </w:rPr>
        <w:t>critical flaws</w:t>
      </w:r>
      <w:r w:rsidRPr="00174BB7">
        <w:rPr>
          <w:u w:val="single"/>
        </w:rPr>
        <w:t xml:space="preserve"> that ultimately </w:t>
      </w:r>
      <w:r w:rsidRPr="00B604DF">
        <w:rPr>
          <w:highlight w:val="yellow"/>
          <w:u w:val="single"/>
        </w:rPr>
        <w:t>limit the book</w:t>
      </w:r>
      <w:r w:rsidRPr="00174BB7">
        <w:rPr>
          <w:u w:val="single"/>
        </w:rPr>
        <w:t>’s usefulness and call into question many of its core assumptions.</w:t>
      </w:r>
    </w:p>
    <w:p w14:paraId="58095D18" w14:textId="77777777" w:rsidR="00C313EC" w:rsidRPr="00174BB7" w:rsidRDefault="00C313EC" w:rsidP="00C313EC">
      <w:pPr>
        <w:rPr>
          <w:sz w:val="16"/>
        </w:rPr>
      </w:pPr>
      <w:r w:rsidRPr="00174BB7">
        <w:rPr>
          <w:sz w:val="16"/>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7A455255" w14:textId="77777777" w:rsidR="00C313EC" w:rsidRPr="00174BB7" w:rsidRDefault="00C313EC" w:rsidP="00C313EC">
      <w:pPr>
        <w:rPr>
          <w:sz w:val="16"/>
        </w:rPr>
      </w:pPr>
      <w:r w:rsidRPr="00174BB7">
        <w:rPr>
          <w:sz w:val="16"/>
        </w:rPr>
        <w:t xml:space="preserve">There are also areas left unaddressed that call into question some of his policy prescriptions. </w:t>
      </w:r>
      <w:r w:rsidRPr="00174BB7">
        <w:rPr>
          <w:u w:val="single"/>
        </w:rPr>
        <w:t xml:space="preserve">Although Madland is correct that </w:t>
      </w:r>
      <w:r w:rsidRPr="00B604DF">
        <w:rPr>
          <w:highlight w:val="yellow"/>
          <w:u w:val="single"/>
        </w:rPr>
        <w:t xml:space="preserve">the </w:t>
      </w:r>
      <w:r w:rsidRPr="00B604DF">
        <w:rPr>
          <w:rStyle w:val="Emphasis"/>
          <w:highlight w:val="yellow"/>
        </w:rPr>
        <w:t>Ghent system</w:t>
      </w:r>
      <w:r w:rsidRPr="00174BB7">
        <w:rPr>
          <w:u w:val="single"/>
        </w:rPr>
        <w:t xml:space="preserve"> has proven more durable in countries like Belgium, Sweden, and Denmark, it </w:t>
      </w:r>
      <w:r w:rsidRPr="00B604DF">
        <w:rPr>
          <w:highlight w:val="yellow"/>
          <w:u w:val="single"/>
        </w:rPr>
        <w:t>has</w:t>
      </w:r>
      <w:r w:rsidRPr="00F76129">
        <w:rPr>
          <w:u w:val="single"/>
        </w:rPr>
        <w:t xml:space="preserve"> increasingly </w:t>
      </w:r>
      <w:r w:rsidRPr="00B604DF">
        <w:rPr>
          <w:highlight w:val="yellow"/>
          <w:u w:val="single"/>
        </w:rPr>
        <w:t>declined—and with it union membership—over the past two decades</w:t>
      </w:r>
      <w:r w:rsidRPr="00174BB7">
        <w:rPr>
          <w:u w:val="single"/>
        </w:rPr>
        <w:t>.</w:t>
      </w:r>
      <w:r w:rsidRPr="00174BB7">
        <w:rPr>
          <w:sz w:val="16"/>
        </w:rPr>
        <w:t xml:space="preserve"> Governments have ended trade union monopolies on unemployment compensation and introduced alternatives, calling into question whether the Ghent system is truly resistant to the same forces which have led to union decline across the globe, or whether it simply delayed the effects. This question is left unanswered.</w:t>
      </w:r>
    </w:p>
    <w:p w14:paraId="5074874E" w14:textId="77777777" w:rsidR="00C313EC" w:rsidRPr="00174BB7" w:rsidRDefault="00C313EC" w:rsidP="00C313EC">
      <w:pPr>
        <w:rPr>
          <w:sz w:val="16"/>
        </w:rPr>
      </w:pPr>
      <w:r w:rsidRPr="00174BB7">
        <w:rPr>
          <w:sz w:val="16"/>
        </w:rPr>
        <w:t xml:space="preserve">Envisioning an American equivalent of the Ghent system based on portable benefits leads to immediate questions.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w:t>
      </w:r>
      <w:r w:rsidRPr="002E0129">
        <w:rPr>
          <w:sz w:val="16"/>
        </w:rPr>
        <w:t>recently suffered through controversy</w:t>
      </w:r>
      <w:r w:rsidRPr="00174BB7">
        <w:rPr>
          <w:sz w:val="16"/>
        </w:rPr>
        <w:t>). </w:t>
      </w:r>
    </w:p>
    <w:p w14:paraId="2177A211" w14:textId="77777777" w:rsidR="00C313EC" w:rsidRPr="00174BB7" w:rsidRDefault="00C313EC" w:rsidP="00C313EC">
      <w:pPr>
        <w:rPr>
          <w:u w:val="single"/>
        </w:rPr>
      </w:pPr>
      <w:r w:rsidRPr="00174BB7">
        <w:rPr>
          <w:sz w:val="16"/>
        </w:rPr>
        <w:t xml:space="preserve">He is correct that access to these benefits incentivizes membership; this is clearly demonstrated by the value actors place on SAG-AFTRA membership and entailed access to healthcare. </w:t>
      </w:r>
      <w:r w:rsidRPr="00174BB7">
        <w:rPr>
          <w:u w:val="single"/>
        </w:rPr>
        <w:t xml:space="preserve">However, closely </w:t>
      </w:r>
      <w:r w:rsidRPr="00B604DF">
        <w:rPr>
          <w:highlight w:val="yellow"/>
          <w:u w:val="single"/>
        </w:rPr>
        <w:t xml:space="preserve">tying </w:t>
      </w:r>
      <w:r w:rsidRPr="00F76129">
        <w:rPr>
          <w:rStyle w:val="Emphasis"/>
          <w:highlight w:val="yellow"/>
        </w:rPr>
        <w:t>union recruitment</w:t>
      </w:r>
      <w:r w:rsidRPr="00174BB7">
        <w:rPr>
          <w:u w:val="single"/>
        </w:rPr>
        <w:t xml:space="preserve"> strategies </w:t>
      </w:r>
      <w:r w:rsidRPr="00B604DF">
        <w:rPr>
          <w:highlight w:val="yellow"/>
          <w:u w:val="single"/>
        </w:rPr>
        <w:t>to</w:t>
      </w:r>
      <w:r w:rsidRPr="00174BB7">
        <w:rPr>
          <w:u w:val="single"/>
        </w:rPr>
        <w:t xml:space="preserve"> monopolies over </w:t>
      </w:r>
      <w:r w:rsidRPr="00F76129">
        <w:rPr>
          <w:rStyle w:val="Emphasis"/>
          <w:highlight w:val="yellow"/>
        </w:rPr>
        <w:t>benefits</w:t>
      </w:r>
      <w:r w:rsidRPr="00B604DF">
        <w:rPr>
          <w:highlight w:val="yellow"/>
          <w:u w:val="single"/>
        </w:rPr>
        <w:t xml:space="preserve"> creates </w:t>
      </w:r>
      <w:r w:rsidRPr="00174BB7">
        <w:rPr>
          <w:u w:val="single"/>
        </w:rPr>
        <w:t xml:space="preserve">an incentive to defend their privileges, as well as </w:t>
      </w:r>
      <w:r w:rsidRPr="00B604DF">
        <w:rPr>
          <w:highlight w:val="yellow"/>
          <w:u w:val="single"/>
        </w:rPr>
        <w:t>an inherent tension between union privileges and universal demands</w:t>
      </w:r>
      <w:r w:rsidRPr="00174BB7">
        <w:rPr>
          <w:u w:val="single"/>
        </w:rPr>
        <w:t xml:space="preserve">. </w:t>
      </w:r>
      <w:r w:rsidRPr="00174BB7">
        <w:rPr>
          <w:sz w:val="16"/>
        </w:rPr>
        <w:t xml:space="preserve">This tension is well demonstrated by </w:t>
      </w:r>
      <w:r w:rsidRPr="002E0129">
        <w:rPr>
          <w:sz w:val="16"/>
        </w:rPr>
        <w:t>Culinary 226’s opposition to “Medicare for All”</w:t>
      </w:r>
      <w:r w:rsidRPr="00174BB7">
        <w:rPr>
          <w:sz w:val="16"/>
        </w:rPr>
        <w:t xml:space="preserve"> in the 2020 presidential primary, with damaging consequences that tarnished their image with the wider public.</w:t>
      </w:r>
    </w:p>
    <w:p w14:paraId="05911AC8" w14:textId="77777777" w:rsidR="00C313EC" w:rsidRPr="00174BB7" w:rsidRDefault="00C313EC" w:rsidP="00C313EC">
      <w:pPr>
        <w:rPr>
          <w:sz w:val="16"/>
        </w:rPr>
      </w:pPr>
      <w:r w:rsidRPr="00B604DF">
        <w:rPr>
          <w:highlight w:val="yellow"/>
          <w:u w:val="single"/>
        </w:rPr>
        <w:t>This isn't simply</w:t>
      </w:r>
      <w:r w:rsidRPr="00174BB7">
        <w:rPr>
          <w:u w:val="single"/>
        </w:rPr>
        <w:t xml:space="preserve"> a </w:t>
      </w:r>
      <w:r w:rsidRPr="00B604DF">
        <w:rPr>
          <w:highlight w:val="yellow"/>
          <w:u w:val="single"/>
        </w:rPr>
        <w:t>speculative</w:t>
      </w:r>
      <w:r w:rsidRPr="00174BB7">
        <w:rPr>
          <w:u w:val="single"/>
        </w:rPr>
        <w:t xml:space="preserve"> consequence of the Ghent system. </w:t>
      </w:r>
      <w:r w:rsidRPr="00B604DF">
        <w:rPr>
          <w:highlight w:val="yellow"/>
          <w:u w:val="single"/>
        </w:rPr>
        <w:t>In</w:t>
      </w:r>
      <w:r w:rsidRPr="00174BB7">
        <w:rPr>
          <w:u w:val="single"/>
        </w:rPr>
        <w:t xml:space="preserve"> some </w:t>
      </w:r>
      <w:r w:rsidRPr="00B604DF">
        <w:rPr>
          <w:highlight w:val="yellow"/>
          <w:u w:val="single"/>
        </w:rPr>
        <w:t>Ghent system nations</w:t>
      </w:r>
      <w:r w:rsidRPr="00174BB7">
        <w:rPr>
          <w:u w:val="single"/>
        </w:rPr>
        <w:t xml:space="preserve">, left-wing unions advocated for </w:t>
      </w:r>
      <w:r w:rsidRPr="00B604DF">
        <w:rPr>
          <w:highlight w:val="yellow"/>
          <w:u w:val="single"/>
        </w:rPr>
        <w:t>universal social benefits instead of voluntary programs</w:t>
      </w:r>
      <w:r w:rsidRPr="00174BB7">
        <w:rPr>
          <w:u w:val="single"/>
        </w:rPr>
        <w:t xml:space="preserve"> administered by trade unions. </w:t>
      </w:r>
      <w:r w:rsidRPr="00F76129">
        <w:rPr>
          <w:u w:val="single"/>
        </w:rPr>
        <w:t>They</w:t>
      </w:r>
      <w:r w:rsidRPr="00174BB7">
        <w:rPr>
          <w:u w:val="single"/>
        </w:rPr>
        <w:t xml:space="preserve"> often </w:t>
      </w:r>
      <w:r w:rsidRPr="00B604DF">
        <w:rPr>
          <w:highlight w:val="yellow"/>
          <w:u w:val="single"/>
        </w:rPr>
        <w:t>met fierce opposition from</w:t>
      </w:r>
      <w:r w:rsidRPr="00174BB7">
        <w:rPr>
          <w:u w:val="single"/>
        </w:rPr>
        <w:t xml:space="preserve"> more </w:t>
      </w:r>
      <w:r w:rsidRPr="00F76129">
        <w:rPr>
          <w:rStyle w:val="Emphasis"/>
        </w:rPr>
        <w:t xml:space="preserve">conservative </w:t>
      </w:r>
      <w:r w:rsidRPr="00F76129">
        <w:rPr>
          <w:rStyle w:val="Emphasis"/>
          <w:highlight w:val="yellow"/>
        </w:rPr>
        <w:t>Christian Democratic trade unions</w:t>
      </w:r>
      <w:r w:rsidRPr="00174BB7">
        <w:rPr>
          <w:u w:val="single"/>
        </w:rPr>
        <w:t xml:space="preserve">, who supported the system as a preferable alternative to government intervention. </w:t>
      </w:r>
      <w:r w:rsidRPr="00B604DF">
        <w:rPr>
          <w:highlight w:val="yellow"/>
          <w:u w:val="single"/>
        </w:rPr>
        <w:t>The system’s history</w:t>
      </w:r>
      <w:r w:rsidRPr="00174BB7">
        <w:rPr>
          <w:u w:val="single"/>
        </w:rPr>
        <w:t xml:space="preserve"> has been characterized by political questions of universal social benefits, state action, and the broader role of government; its persistence </w:t>
      </w:r>
      <w:r w:rsidRPr="00B604DF">
        <w:rPr>
          <w:highlight w:val="yellow"/>
          <w:u w:val="single"/>
        </w:rPr>
        <w:t>reflects the triumph of a</w:t>
      </w:r>
      <w:r w:rsidRPr="00174BB7">
        <w:rPr>
          <w:u w:val="single"/>
        </w:rPr>
        <w:t xml:space="preserve"> more </w:t>
      </w:r>
      <w:r w:rsidRPr="00F76129">
        <w:rPr>
          <w:rStyle w:val="Emphasis"/>
          <w:highlight w:val="yellow"/>
        </w:rPr>
        <w:t>conservative view</w:t>
      </w:r>
      <w:r w:rsidRPr="00B604DF">
        <w:rPr>
          <w:highlight w:val="yellow"/>
          <w:u w:val="single"/>
        </w:rPr>
        <w:t xml:space="preserve"> of voluntarist social benefits</w:t>
      </w:r>
      <w:r w:rsidRPr="00174BB7">
        <w:rPr>
          <w:u w:val="single"/>
        </w:rPr>
        <w:t xml:space="preserve"> and reduced state action.</w:t>
      </w:r>
    </w:p>
    <w:p w14:paraId="2ABD0B67" w14:textId="77777777" w:rsidR="00C313EC" w:rsidRPr="00174BB7" w:rsidRDefault="00C313EC" w:rsidP="00C313EC">
      <w:pPr>
        <w:rPr>
          <w:sz w:val="16"/>
        </w:rPr>
      </w:pPr>
      <w:r w:rsidRPr="00174BB7">
        <w:rPr>
          <w:u w:val="single"/>
        </w:rPr>
        <w:t xml:space="preserve">Power, politics, and the </w:t>
      </w:r>
      <w:r w:rsidRPr="00B604DF">
        <w:rPr>
          <w:highlight w:val="yellow"/>
          <w:u w:val="single"/>
        </w:rPr>
        <w:t>pushback</w:t>
      </w:r>
      <w:r w:rsidRPr="00174BB7">
        <w:rPr>
          <w:u w:val="single"/>
        </w:rPr>
        <w:t xml:space="preserve"> that can occur </w:t>
      </w:r>
      <w:r w:rsidRPr="00B604DF">
        <w:rPr>
          <w:highlight w:val="yellow"/>
          <w:u w:val="single"/>
        </w:rPr>
        <w:t>through state action is a bitter lesson</w:t>
      </w:r>
      <w:r w:rsidRPr="00174BB7">
        <w:rPr>
          <w:u w:val="single"/>
        </w:rPr>
        <w:t xml:space="preserve"> that organized labor has learned through struggle in the United States, and one which is </w:t>
      </w:r>
      <w:r w:rsidRPr="00F76129">
        <w:rPr>
          <w:u w:val="single"/>
        </w:rPr>
        <w:t xml:space="preserve">curiously </w:t>
      </w:r>
      <w:r w:rsidRPr="00B604DF">
        <w:rPr>
          <w:highlight w:val="yellow"/>
          <w:u w:val="single"/>
        </w:rPr>
        <w:t>avoided by Madland</w:t>
      </w:r>
      <w:r w:rsidRPr="00174BB7">
        <w:rPr>
          <w:u w:val="single"/>
        </w:rPr>
        <w:t>.</w:t>
      </w:r>
      <w:r w:rsidRPr="00174BB7">
        <w:rPr>
          <w:sz w:val="16"/>
        </w:rPr>
        <w:t xml:space="preserve"> Employers immediately challenged the NLRA as unconstitutional, and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Business may not have seen the true benefits for decades, but they never gave up the hope of beating back the NLRA.</w:t>
      </w:r>
    </w:p>
    <w:p w14:paraId="316B305B" w14:textId="77777777" w:rsidR="00C313EC" w:rsidRPr="00174BB7" w:rsidRDefault="00C313EC" w:rsidP="00C313EC">
      <w:pPr>
        <w:rPr>
          <w:sz w:val="16"/>
        </w:rPr>
      </w:pPr>
      <w:r w:rsidRPr="00174BB7">
        <w:rPr>
          <w:sz w:val="16"/>
        </w:rPr>
        <w:t>This strikes at a crucial point: despite Madland’s view of labor-management partnership (much of his book is spent arguing for cooperation and in an attempt to make a value proposition to capital), there has never been more than a tentative ceasefire between labor and capital in the United States. Whether there is a sectoral approach or a firm-level approach to labor relations is irrelevant to the basic dynamic that has always ruled American labor relations: employers will not cede power voluntarily, and have historically even been willing to defend their power through murderous violence. </w:t>
      </w:r>
    </w:p>
    <w:p w14:paraId="782AE6E6" w14:textId="77777777" w:rsidR="00C313EC" w:rsidRPr="00174BB7" w:rsidRDefault="00C313EC" w:rsidP="00C313EC">
      <w:pPr>
        <w:rPr>
          <w:sz w:val="16"/>
        </w:rPr>
      </w:pPr>
      <w:r w:rsidRPr="00174BB7">
        <w:rPr>
          <w:sz w:val="16"/>
        </w:rPr>
        <w:t xml:space="preserve">American labor relations are notable for the historical intensity of violence and the open cooperation between business and government. Although overt violence has declined as a facet of labor relations in favor of sophisticated union busting, state support is still a major factor in combating unions, like </w:t>
      </w:r>
      <w:r w:rsidRPr="002E0129">
        <w:rPr>
          <w:sz w:val="16"/>
        </w:rPr>
        <w:t>changing traffic lights</w:t>
      </w:r>
      <w:r w:rsidRPr="00174BB7">
        <w:rPr>
          <w:sz w:val="16"/>
        </w:rPr>
        <w:t xml:space="preserve"> at the Amazon facility in Bessemer, Alabama. Republican politicians </w:t>
      </w:r>
      <w:r w:rsidRPr="002E0129">
        <w:rPr>
          <w:sz w:val="16"/>
        </w:rPr>
        <w:t>played a key role</w:t>
      </w:r>
      <w:r w:rsidRPr="00174BB7">
        <w:rPr>
          <w:sz w:val="16"/>
        </w:rPr>
        <w:t xml:space="preserv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20E90F93" w14:textId="77777777" w:rsidR="00C313EC" w:rsidRPr="00174BB7" w:rsidRDefault="00C313EC" w:rsidP="00C313EC">
      <w:pPr>
        <w:rPr>
          <w:u w:val="single"/>
        </w:rPr>
      </w:pPr>
      <w:r w:rsidRPr="00174BB7">
        <w:rPr>
          <w:u w:val="single"/>
        </w:rPr>
        <w:t xml:space="preserve">The easy </w:t>
      </w:r>
      <w:r w:rsidRPr="00B604DF">
        <w:rPr>
          <w:highlight w:val="yellow"/>
          <w:u w:val="single"/>
        </w:rPr>
        <w:t>cooperation between business and government cautions against</w:t>
      </w:r>
      <w:r w:rsidRPr="00174BB7">
        <w:rPr>
          <w:u w:val="single"/>
        </w:rPr>
        <w:t xml:space="preserve"> over-relying on </w:t>
      </w:r>
      <w:r w:rsidRPr="00B604DF">
        <w:rPr>
          <w:highlight w:val="yellow"/>
          <w:u w:val="single"/>
        </w:rPr>
        <w:t>external, state-determined mechanisms for</w:t>
      </w:r>
      <w:r w:rsidRPr="00174BB7">
        <w:rPr>
          <w:u w:val="single"/>
        </w:rPr>
        <w:t xml:space="preserve"> our recruitment and </w:t>
      </w:r>
      <w:r w:rsidRPr="00B604DF">
        <w:rPr>
          <w:highlight w:val="yellow"/>
          <w:u w:val="single"/>
        </w:rPr>
        <w:t xml:space="preserve">organizing. </w:t>
      </w:r>
      <w:r w:rsidRPr="00174BB7">
        <w:rPr>
          <w:sz w:val="16"/>
        </w:rPr>
        <w:t>In Ghent system countries, the removal of their monopoly on unemployment compensation has led to declines in membership. Securing a favorable policy environment, as Madland suggests, is desirable, but we should be wary of relying too heavily on specific policies.</w:t>
      </w:r>
      <w:r w:rsidRPr="00174BB7">
        <w:rPr>
          <w:u w:val="single"/>
        </w:rPr>
        <w:t xml:space="preserve"> </w:t>
      </w:r>
      <w:r w:rsidRPr="00B604DF">
        <w:rPr>
          <w:highlight w:val="yellow"/>
          <w:u w:val="single"/>
        </w:rPr>
        <w:t>What can be given can be taken away</w:t>
      </w:r>
      <w:r w:rsidRPr="00174BB7">
        <w:rPr>
          <w:u w:val="single"/>
        </w:rPr>
        <w:t>.</w:t>
      </w:r>
    </w:p>
    <w:p w14:paraId="2807445C" w14:textId="77777777" w:rsidR="00C313EC" w:rsidRPr="005F798C" w:rsidRDefault="00C313EC" w:rsidP="00C313EC">
      <w:pPr>
        <w:rPr>
          <w:u w:val="single"/>
        </w:rPr>
      </w:pPr>
      <w:r w:rsidRPr="00174BB7">
        <w:rPr>
          <w:u w:val="single"/>
        </w:rPr>
        <w:t xml:space="preserve">The Thatcher era is particularly illustrative of how </w:t>
      </w:r>
      <w:r w:rsidRPr="00B604DF">
        <w:rPr>
          <w:highlight w:val="yellow"/>
          <w:u w:val="single"/>
        </w:rPr>
        <w:t>the state can turn against labor</w:t>
      </w:r>
      <w:r w:rsidRPr="00174BB7">
        <w:rPr>
          <w:u w:val="single"/>
        </w:rPr>
        <w:t>.</w:t>
      </w:r>
      <w:r w:rsidRPr="00174BB7">
        <w:rPr>
          <w:sz w:val="16"/>
        </w:rPr>
        <w:t xml:space="preserve"> Not only did Thatcher’s government wage a scorched earth campaign against government policies supporting organized labor, her government actively weaponized state action against trade unions. </w:t>
      </w:r>
      <w:r w:rsidRPr="00B604DF">
        <w:rPr>
          <w:highlight w:val="yellow"/>
          <w:u w:val="single"/>
        </w:rPr>
        <w:t>The</w:t>
      </w:r>
      <w:r w:rsidRPr="00174BB7">
        <w:rPr>
          <w:u w:val="single"/>
        </w:rPr>
        <w:t xml:space="preserve"> 1984-85 </w:t>
      </w:r>
      <w:r w:rsidRPr="00B604DF">
        <w:rPr>
          <w:highlight w:val="yellow"/>
          <w:u w:val="single"/>
        </w:rPr>
        <w:t>Miners’ strike</w:t>
      </w:r>
      <w:r w:rsidRPr="00174BB7">
        <w:rPr>
          <w:u w:val="single"/>
        </w:rPr>
        <w:t xml:space="preserve">, which Madland does not mention, </w:t>
      </w:r>
      <w:r w:rsidRPr="00B604DF">
        <w:rPr>
          <w:highlight w:val="yellow"/>
          <w:u w:val="single"/>
        </w:rPr>
        <w:t>is</w:t>
      </w:r>
      <w:r w:rsidRPr="00174BB7">
        <w:rPr>
          <w:u w:val="single"/>
        </w:rPr>
        <w:t xml:space="preserve"> commonly and correctly understood as </w:t>
      </w:r>
      <w:r w:rsidRPr="00B604DF">
        <w:rPr>
          <w:highlight w:val="yellow"/>
          <w:u w:val="single"/>
        </w:rPr>
        <w:t>an outgrowth of deliberate government policy</w:t>
      </w:r>
      <w:r w:rsidRPr="00174BB7">
        <w:rPr>
          <w:u w:val="single"/>
        </w:rPr>
        <w:t xml:space="preserve"> designed </w:t>
      </w:r>
      <w:r w:rsidRPr="00B604DF">
        <w:rPr>
          <w:highlight w:val="yellow"/>
          <w:u w:val="single"/>
        </w:rPr>
        <w:t>to break</w:t>
      </w:r>
      <w:r w:rsidRPr="00174BB7">
        <w:rPr>
          <w:u w:val="single"/>
        </w:rPr>
        <w:t xml:space="preserve"> trade </w:t>
      </w:r>
      <w:r w:rsidRPr="00B604DF">
        <w:rPr>
          <w:highlight w:val="yellow"/>
          <w:u w:val="single"/>
        </w:rPr>
        <w:t>unions</w:t>
      </w:r>
      <w:r w:rsidRPr="00174BB7">
        <w:rPr>
          <w:u w:val="single"/>
        </w:rPr>
        <w:t xml:space="preserve">. Likewise, Ronald </w:t>
      </w:r>
      <w:r w:rsidRPr="00B604DF">
        <w:rPr>
          <w:highlight w:val="yellow"/>
          <w:u w:val="single"/>
        </w:rPr>
        <w:t>Reagan</w:t>
      </w:r>
      <w:r w:rsidRPr="00174BB7">
        <w:rPr>
          <w:u w:val="single"/>
        </w:rPr>
        <w:t xml:space="preserve"> utilized executive power to </w:t>
      </w:r>
      <w:r w:rsidRPr="00B604DF">
        <w:rPr>
          <w:highlight w:val="yellow"/>
          <w:u w:val="single"/>
        </w:rPr>
        <w:t>launch a</w:t>
      </w:r>
      <w:r w:rsidRPr="00174BB7">
        <w:rPr>
          <w:u w:val="single"/>
        </w:rPr>
        <w:t xml:space="preserve"> withering </w:t>
      </w:r>
      <w:r w:rsidRPr="00B604DF">
        <w:rPr>
          <w:highlight w:val="yellow"/>
          <w:u w:val="single"/>
        </w:rPr>
        <w:t>assault on organized labor</w:t>
      </w:r>
      <w:r w:rsidRPr="00174BB7">
        <w:rPr>
          <w:u w:val="single"/>
        </w:rPr>
        <w:t>: one which set the tone for employers like the Phelps-Dodge company, who recognized that the political winds were in their favor.</w:t>
      </w:r>
    </w:p>
    <w:p w14:paraId="39D63B9D" w14:textId="77777777" w:rsidR="00C313EC" w:rsidRPr="009B55D2" w:rsidRDefault="00C313EC" w:rsidP="00C313EC">
      <w:pPr>
        <w:pStyle w:val="Heading4"/>
      </w:pPr>
      <w:r>
        <w:t xml:space="preserve">Unions use </w:t>
      </w:r>
      <w:r>
        <w:rPr>
          <w:u w:val="single"/>
        </w:rPr>
        <w:t>political</w:t>
      </w:r>
      <w:r>
        <w:t xml:space="preserve"> and </w:t>
      </w:r>
      <w:r>
        <w:rPr>
          <w:u w:val="single"/>
        </w:rPr>
        <w:t>economic clout</w:t>
      </w:r>
      <w:r>
        <w:t xml:space="preserve"> to carry out imperial foreign policy in the name of “promoting democracy” and “challenging illiberalism”</w:t>
      </w:r>
    </w:p>
    <w:p w14:paraId="6AB9C6BB" w14:textId="77777777" w:rsidR="00C313EC" w:rsidRPr="002232D5" w:rsidRDefault="00C313EC" w:rsidP="00C313EC">
      <w:r w:rsidRPr="00595648">
        <w:rPr>
          <w:rStyle w:val="Style13ptBold"/>
        </w:rPr>
        <w:t>Schuhrke 24</w:t>
      </w:r>
      <w:r w:rsidRPr="00595648">
        <w:t xml:space="preserve"> (Jeff, labor historian and assistant professor at the Harry Van Arsdale Jr. School of Labor Studies, SUNY Empire State Universi</w:t>
      </w:r>
      <w:r>
        <w:t>ty. PhD in History from University of Illinois at Chicago. MS in Labor Studies from the University of Massachusetts Amherst.</w:t>
      </w:r>
      <w:r w:rsidRPr="002232D5">
        <w:t xml:space="preserve"> </w:t>
      </w:r>
      <w:r w:rsidRPr="002232D5">
        <w:rPr>
          <w:i/>
          <w:iCs/>
        </w:rPr>
        <w:t>Blue-Collar Empire: The Untold Story of US Labor's Global Anticommunist Crusade</w:t>
      </w:r>
      <w:r>
        <w:rPr>
          <w:i/>
          <w:iCs/>
        </w:rPr>
        <w:t xml:space="preserve"> </w:t>
      </w:r>
      <w:r>
        <w:t>Verso books, unpaginated ebook version. Lang. edited in brackets)</w:t>
      </w:r>
    </w:p>
    <w:p w14:paraId="7409E5D2" w14:textId="77777777" w:rsidR="00C313EC" w:rsidRPr="009356B0" w:rsidRDefault="00C313EC" w:rsidP="00C313EC">
      <w:pPr>
        <w:ind w:firstLine="720"/>
        <w:rPr>
          <w:rStyle w:val="Emphasis"/>
        </w:rPr>
      </w:pPr>
      <w:r w:rsidRPr="00F61593">
        <w:rPr>
          <w:sz w:val="16"/>
        </w:rPr>
        <w:t xml:space="preserve">While Wurf remained quiet about </w:t>
      </w:r>
      <w:r w:rsidRPr="00F61593">
        <w:rPr>
          <w:u w:val="single"/>
        </w:rPr>
        <w:t xml:space="preserve">the </w:t>
      </w:r>
      <w:r w:rsidRPr="000575CE">
        <w:rPr>
          <w:rStyle w:val="Emphasis"/>
          <w:highlight w:val="yellow"/>
        </w:rPr>
        <w:t>AFSCME</w:t>
      </w:r>
      <w:r w:rsidRPr="00F61593">
        <w:rPr>
          <w:sz w:val="16"/>
        </w:rPr>
        <w:t xml:space="preserve">-CIA relationship that he ended, three years later, investigative reporters from the New York Times and Washington Post brought the story to the public’s attention amid a series of exposés of various organizations the Agency had secretly bankrolled over the years. The most significant and shocking revelation was that in 1963, just a year before Wurf became AFSCME president, the union </w:t>
      </w:r>
      <w:r w:rsidRPr="000575CE">
        <w:rPr>
          <w:highlight w:val="yellow"/>
          <w:u w:val="single"/>
        </w:rPr>
        <w:t>disbursed</w:t>
      </w:r>
      <w:r w:rsidRPr="00F61593">
        <w:rPr>
          <w:u w:val="single"/>
        </w:rPr>
        <w:t xml:space="preserve"> as much as $1 million in </w:t>
      </w:r>
      <w:r w:rsidRPr="000575CE">
        <w:rPr>
          <w:rStyle w:val="Emphasis"/>
          <w:highlight w:val="yellow"/>
        </w:rPr>
        <w:t>CIA funds</w:t>
      </w:r>
      <w:r w:rsidRPr="000575CE">
        <w:rPr>
          <w:highlight w:val="yellow"/>
          <w:u w:val="single"/>
        </w:rPr>
        <w:t xml:space="preserve"> to support</w:t>
      </w:r>
      <w:r w:rsidRPr="00F61593">
        <w:rPr>
          <w:u w:val="single"/>
        </w:rPr>
        <w:t xml:space="preserve"> an eighty-day </w:t>
      </w:r>
      <w:r w:rsidRPr="009356B0">
        <w:rPr>
          <w:b/>
          <w:bCs/>
          <w:u w:val="single"/>
        </w:rPr>
        <w:t xml:space="preserve">general </w:t>
      </w:r>
      <w:r w:rsidRPr="000575CE">
        <w:rPr>
          <w:b/>
          <w:bCs/>
          <w:highlight w:val="yellow"/>
          <w:u w:val="single"/>
        </w:rPr>
        <w:t>strike</w:t>
      </w:r>
      <w:r w:rsidRPr="000575CE">
        <w:rPr>
          <w:highlight w:val="yellow"/>
          <w:u w:val="single"/>
        </w:rPr>
        <w:t xml:space="preserve"> in</w:t>
      </w:r>
      <w:r w:rsidRPr="00F61593">
        <w:rPr>
          <w:u w:val="single"/>
        </w:rPr>
        <w:t xml:space="preserve"> a tiny South American country with the aim of destabilizing its democratically elected government</w:t>
      </w:r>
      <w:r w:rsidRPr="00F61593">
        <w:rPr>
          <w:sz w:val="16"/>
        </w:rPr>
        <w:t xml:space="preserve">. Later dubbed “the world’s longest general strike” by a pair of historians, </w:t>
      </w:r>
      <w:r w:rsidRPr="00F61593">
        <w:rPr>
          <w:u w:val="single"/>
        </w:rPr>
        <w:t xml:space="preserve">the work stoppage took place in </w:t>
      </w:r>
      <w:r w:rsidRPr="000575CE">
        <w:rPr>
          <w:rStyle w:val="Emphasis"/>
          <w:highlight w:val="yellow"/>
        </w:rPr>
        <w:t>Guyana</w:t>
      </w:r>
      <w:r w:rsidRPr="00F61593">
        <w:rPr>
          <w:u w:val="single"/>
        </w:rPr>
        <w:t xml:space="preserve">, which was then a </w:t>
      </w:r>
      <w:r w:rsidRPr="009356B0">
        <w:rPr>
          <w:b/>
          <w:bCs/>
          <w:u w:val="single"/>
        </w:rPr>
        <w:t>colony</w:t>
      </w:r>
      <w:r w:rsidRPr="00F61593">
        <w:rPr>
          <w:u w:val="single"/>
        </w:rPr>
        <w:t xml:space="preserve"> of the United Kingdom called British Guiana. The strike’s purpose was </w:t>
      </w:r>
      <w:r w:rsidRPr="000575CE">
        <w:rPr>
          <w:highlight w:val="yellow"/>
          <w:u w:val="single"/>
        </w:rPr>
        <w:t xml:space="preserve">to </w:t>
      </w:r>
      <w:r w:rsidRPr="000575CE">
        <w:rPr>
          <w:b/>
          <w:bCs/>
          <w:highlight w:val="yellow"/>
          <w:u w:val="single"/>
        </w:rPr>
        <w:t>undermine</w:t>
      </w:r>
      <w:r w:rsidRPr="00F61593">
        <w:rPr>
          <w:u w:val="single"/>
        </w:rPr>
        <w:t xml:space="preserve"> the colony’s chief minister</w:t>
      </w:r>
      <w:r w:rsidRPr="00F61593">
        <w:rPr>
          <w:sz w:val="16"/>
        </w:rPr>
        <w:t xml:space="preserve">, </w:t>
      </w:r>
      <w:r w:rsidRPr="00F61593">
        <w:rPr>
          <w:u w:val="single"/>
        </w:rPr>
        <w:t xml:space="preserve">Cheddi </w:t>
      </w:r>
      <w:r w:rsidRPr="009356B0">
        <w:rPr>
          <w:rStyle w:val="Emphasis"/>
        </w:rPr>
        <w:t>Jagan</w:t>
      </w:r>
      <w:r w:rsidRPr="00F61593">
        <w:rPr>
          <w:u w:val="single"/>
        </w:rPr>
        <w:t xml:space="preserve">, whose government </w:t>
      </w:r>
      <w:r w:rsidRPr="009356B0">
        <w:rPr>
          <w:rStyle w:val="Emphasis"/>
        </w:rPr>
        <w:t>operated semi-autonomously from the British.</w:t>
      </w:r>
    </w:p>
    <w:p w14:paraId="3AC2AD17" w14:textId="77777777" w:rsidR="00C313EC" w:rsidRPr="00F61593" w:rsidRDefault="00C313EC" w:rsidP="00C313EC">
      <w:pPr>
        <w:ind w:firstLine="720"/>
        <w:rPr>
          <w:u w:val="single"/>
        </w:rPr>
      </w:pPr>
      <w:r w:rsidRPr="00F61593">
        <w:rPr>
          <w:u w:val="single"/>
        </w:rPr>
        <w:t xml:space="preserve">An open </w:t>
      </w:r>
      <w:r w:rsidRPr="009356B0">
        <w:rPr>
          <w:b/>
          <w:bCs/>
          <w:u w:val="single"/>
        </w:rPr>
        <w:t>Marxist</w:t>
      </w:r>
      <w:r w:rsidRPr="00F61593">
        <w:rPr>
          <w:u w:val="single"/>
        </w:rPr>
        <w:t xml:space="preserve"> and staunch </w:t>
      </w:r>
      <w:r w:rsidRPr="009356B0">
        <w:rPr>
          <w:rStyle w:val="Emphasis"/>
        </w:rPr>
        <w:t>democrat</w:t>
      </w:r>
      <w:r w:rsidRPr="00F61593">
        <w:rPr>
          <w:u w:val="single"/>
        </w:rPr>
        <w:t xml:space="preserve">, Jagan sought to lead the colony through its planned transition to </w:t>
      </w:r>
      <w:r w:rsidRPr="009356B0">
        <w:rPr>
          <w:rStyle w:val="Emphasis"/>
        </w:rPr>
        <w:t xml:space="preserve">full </w:t>
      </w:r>
      <w:r w:rsidRPr="000575CE">
        <w:rPr>
          <w:rStyle w:val="Emphasis"/>
          <w:highlight w:val="yellow"/>
        </w:rPr>
        <w:t>independence</w:t>
      </w:r>
      <w:r w:rsidRPr="00F61593">
        <w:rPr>
          <w:sz w:val="16"/>
        </w:rPr>
        <w:t xml:space="preserve"> and implement socialist reforms like nationalizing the sugar industry. </w:t>
      </w:r>
      <w:r w:rsidRPr="00F61593">
        <w:rPr>
          <w:u w:val="single"/>
        </w:rPr>
        <w:t>Unwilling to tolerate another explicitly leftist government</w:t>
      </w:r>
      <w:r w:rsidRPr="00F61593">
        <w:rPr>
          <w:sz w:val="16"/>
        </w:rPr>
        <w:t xml:space="preserve"> in the Western Hemisphere after Cuba’s Fidel Castro declared himself a communist, President John F. Kennedy was determined to see Jagan removed from power before British Guiana became independent. </w:t>
      </w:r>
      <w:r w:rsidRPr="00F61593">
        <w:rPr>
          <w:u w:val="single"/>
        </w:rPr>
        <w:t>The</w:t>
      </w:r>
      <w:r w:rsidRPr="00F61593">
        <w:rPr>
          <w:sz w:val="16"/>
        </w:rPr>
        <w:t xml:space="preserve"> US </w:t>
      </w:r>
      <w:r w:rsidRPr="00F61593">
        <w:rPr>
          <w:u w:val="single"/>
        </w:rPr>
        <w:t>State Department and CIA got to work on a covert plan to destabilize Jagan’s government, which involved wooing</w:t>
      </w:r>
      <w:r w:rsidRPr="00F61593">
        <w:rPr>
          <w:sz w:val="16"/>
        </w:rPr>
        <w:t xml:space="preserve"> and financing some of </w:t>
      </w:r>
      <w:r w:rsidRPr="00F61593">
        <w:rPr>
          <w:u w:val="single"/>
        </w:rPr>
        <w:t>the colony’s trade unions</w:t>
      </w:r>
      <w:r w:rsidRPr="00F61593">
        <w:rPr>
          <w:sz w:val="16"/>
        </w:rPr>
        <w:t xml:space="preserve">—those </w:t>
      </w:r>
      <w:r w:rsidRPr="00F61593">
        <w:rPr>
          <w:u w:val="single"/>
        </w:rPr>
        <w:t xml:space="preserve">affiliated with the domestic political opposition. </w:t>
      </w:r>
    </w:p>
    <w:p w14:paraId="59771250" w14:textId="77777777" w:rsidR="00C313EC" w:rsidRPr="00F61593" w:rsidRDefault="00C313EC" w:rsidP="00C313EC">
      <w:pPr>
        <w:ind w:firstLine="720"/>
        <w:rPr>
          <w:u w:val="single"/>
        </w:rPr>
      </w:pPr>
      <w:r w:rsidRPr="00F61593">
        <w:rPr>
          <w:sz w:val="16"/>
        </w:rPr>
        <w:t xml:space="preserve">In April 1963, with Washington’s backing, </w:t>
      </w:r>
      <w:r w:rsidRPr="00F61593">
        <w:rPr>
          <w:u w:val="single"/>
        </w:rPr>
        <w:t xml:space="preserve">the anti-Jagan unions launched a </w:t>
      </w:r>
      <w:r w:rsidRPr="009356B0">
        <w:rPr>
          <w:rStyle w:val="Emphasis"/>
        </w:rPr>
        <w:t>general strike</w:t>
      </w:r>
      <w:r w:rsidRPr="00F61593">
        <w:rPr>
          <w:u w:val="single"/>
        </w:rPr>
        <w:t xml:space="preserve">, ostensibly to </w:t>
      </w:r>
      <w:r w:rsidRPr="009356B0">
        <w:rPr>
          <w:b/>
          <w:bCs/>
          <w:u w:val="single"/>
        </w:rPr>
        <w:t>protest</w:t>
      </w:r>
      <w:r w:rsidRPr="00F61593">
        <w:rPr>
          <w:u w:val="single"/>
        </w:rPr>
        <w:t xml:space="preserve"> a </w:t>
      </w:r>
      <w:r w:rsidRPr="009356B0">
        <w:rPr>
          <w:rStyle w:val="Emphasis"/>
        </w:rPr>
        <w:t>labor reform</w:t>
      </w:r>
      <w:r w:rsidRPr="00F61593">
        <w:rPr>
          <w:u w:val="single"/>
        </w:rPr>
        <w:t xml:space="preserve"> bill the chief minister had proposed</w:t>
      </w:r>
      <w:r w:rsidRPr="00F61593">
        <w:rPr>
          <w:sz w:val="16"/>
        </w:rPr>
        <w:t xml:space="preserve">. The work stoppage brought British Guiana’s economy to a standstill, </w:t>
      </w:r>
      <w:r w:rsidRPr="00F61593">
        <w:rPr>
          <w:u w:val="single"/>
        </w:rPr>
        <w:t>leading to shortages of food and fuel</w:t>
      </w:r>
      <w:r w:rsidRPr="00F61593">
        <w:rPr>
          <w:sz w:val="16"/>
        </w:rPr>
        <w:t xml:space="preserve">, while scaring away potential foreign investors. It also </w:t>
      </w:r>
      <w:r w:rsidRPr="00F61593">
        <w:rPr>
          <w:u w:val="single"/>
        </w:rPr>
        <w:t>exacerbated racial tensions in the colony, which was divided between Indo-Guyanese</w:t>
      </w:r>
      <w:r w:rsidRPr="00F61593">
        <w:rPr>
          <w:sz w:val="16"/>
        </w:rPr>
        <w:t xml:space="preserve"> (who mostly supported Jagan, who was of East Indian descent) </w:t>
      </w:r>
      <w:r w:rsidRPr="00F61593">
        <w:rPr>
          <w:u w:val="single"/>
        </w:rPr>
        <w:t>and Afro-Guyanese</w:t>
      </w:r>
      <w:r w:rsidRPr="00F61593">
        <w:rPr>
          <w:sz w:val="16"/>
        </w:rPr>
        <w:t xml:space="preserve"> (who generally supported Jagan’s Black political rival). As Jagan supporters refused to participate in the strike—which they recognized as a foreign-backed, politically motivated effort—they were physically attacked by strikers, whom they then attacked in return. </w:t>
      </w:r>
      <w:r w:rsidRPr="00F61593">
        <w:rPr>
          <w:u w:val="single"/>
        </w:rPr>
        <w:t xml:space="preserve">Violent </w:t>
      </w:r>
      <w:r w:rsidRPr="009356B0">
        <w:rPr>
          <w:rStyle w:val="Emphasis"/>
        </w:rPr>
        <w:t>race riots soon broke out</w:t>
      </w:r>
      <w:r w:rsidRPr="00F61593">
        <w:rPr>
          <w:u w:val="single"/>
        </w:rPr>
        <w:t xml:space="preserve">. </w:t>
      </w:r>
    </w:p>
    <w:p w14:paraId="4806616D" w14:textId="77777777" w:rsidR="00C313EC" w:rsidRPr="00F61593" w:rsidRDefault="00C313EC" w:rsidP="00C313EC">
      <w:pPr>
        <w:ind w:firstLine="720"/>
        <w:rPr>
          <w:u w:val="single"/>
        </w:rPr>
      </w:pPr>
      <w:r w:rsidRPr="00F61593">
        <w:rPr>
          <w:sz w:val="16"/>
        </w:rPr>
        <w:t xml:space="preserve">With British Guiana’s economy and social fabric in tatters, a defeated Jagan shelved his labor reform bill in July. Declaring victory, the political opposition called an end to the general strike. </w:t>
      </w:r>
      <w:r w:rsidRPr="00F61593">
        <w:rPr>
          <w:u w:val="single"/>
        </w:rPr>
        <w:t xml:space="preserve">The following year, in an election rife with </w:t>
      </w:r>
      <w:r w:rsidRPr="009356B0">
        <w:rPr>
          <w:rStyle w:val="Emphasis"/>
        </w:rPr>
        <w:t>US meddling</w:t>
      </w:r>
      <w:r w:rsidRPr="00F61593">
        <w:rPr>
          <w:u w:val="single"/>
        </w:rPr>
        <w:t xml:space="preserve">, Jagan and his leftist political party were voted out of power. </w:t>
      </w:r>
    </w:p>
    <w:p w14:paraId="37D46EAF" w14:textId="77777777" w:rsidR="00C313EC" w:rsidRPr="00F61593" w:rsidRDefault="00C313EC" w:rsidP="00C313EC">
      <w:pPr>
        <w:ind w:firstLine="720"/>
        <w:rPr>
          <w:sz w:val="16"/>
        </w:rPr>
      </w:pPr>
      <w:r w:rsidRPr="00F61593">
        <w:rPr>
          <w:u w:val="single"/>
        </w:rPr>
        <w:t xml:space="preserve">While </w:t>
      </w:r>
      <w:r w:rsidRPr="009356B0">
        <w:rPr>
          <w:rStyle w:val="Emphasis"/>
        </w:rPr>
        <w:t>general strikes</w:t>
      </w:r>
      <w:r w:rsidRPr="00F61593">
        <w:rPr>
          <w:u w:val="single"/>
        </w:rPr>
        <w:t xml:space="preserve"> around the world usually last for a matter of days or weeks, the one in British Guiana </w:t>
      </w:r>
      <w:r w:rsidRPr="009356B0">
        <w:rPr>
          <w:b/>
          <w:bCs/>
          <w:u w:val="single"/>
        </w:rPr>
        <w:t>lasted nearly three months</w:t>
      </w:r>
      <w:r w:rsidRPr="00F61593">
        <w:rPr>
          <w:sz w:val="16"/>
        </w:rPr>
        <w:t xml:space="preserve">. It was </w:t>
      </w:r>
      <w:r w:rsidRPr="009356B0">
        <w:rPr>
          <w:rStyle w:val="Emphasis"/>
        </w:rPr>
        <w:t>sustained only thanks</w:t>
      </w:r>
      <w:r w:rsidRPr="00F61593">
        <w:rPr>
          <w:u w:val="single"/>
        </w:rPr>
        <w:t xml:space="preserve"> to the infusion of </w:t>
      </w:r>
      <w:r w:rsidRPr="009356B0">
        <w:rPr>
          <w:rStyle w:val="Emphasis"/>
        </w:rPr>
        <w:t>US cash</w:t>
      </w:r>
      <w:r w:rsidRPr="00F61593">
        <w:rPr>
          <w:u w:val="single"/>
        </w:rPr>
        <w:t xml:space="preserve"> that allowed the approximately 50,000 strikers to feed their families and maintain a roof over their heads while they went without pay</w:t>
      </w:r>
      <w:r w:rsidRPr="00F61593">
        <w:rPr>
          <w:sz w:val="16"/>
        </w:rPr>
        <w:t xml:space="preserve">. </w:t>
      </w:r>
      <w:r w:rsidRPr="00F61593">
        <w:rPr>
          <w:u w:val="single"/>
        </w:rPr>
        <w:t xml:space="preserve">Originating with the </w:t>
      </w:r>
      <w:r w:rsidRPr="009356B0">
        <w:rPr>
          <w:rStyle w:val="Emphasis"/>
        </w:rPr>
        <w:t>CIA</w:t>
      </w:r>
      <w:r w:rsidRPr="00F61593">
        <w:rPr>
          <w:u w:val="single"/>
        </w:rPr>
        <w:t xml:space="preserve">, the money was </w:t>
      </w:r>
      <w:r w:rsidRPr="009356B0">
        <w:rPr>
          <w:b/>
          <w:bCs/>
          <w:u w:val="single"/>
        </w:rPr>
        <w:t>transmitted to the local unions</w:t>
      </w:r>
      <w:r w:rsidRPr="00F61593">
        <w:rPr>
          <w:u w:val="single"/>
        </w:rPr>
        <w:t xml:space="preserve"> primarily by </w:t>
      </w:r>
      <w:r w:rsidRPr="009356B0">
        <w:rPr>
          <w:rStyle w:val="Emphasis"/>
        </w:rPr>
        <w:t>AFSCME’s International Relations Department</w:t>
      </w:r>
      <w:r w:rsidRPr="00F61593">
        <w:rPr>
          <w:sz w:val="16"/>
        </w:rPr>
        <w:t xml:space="preserve">, the same department Jerry Wurf would shutter a year later.1 </w:t>
      </w:r>
    </w:p>
    <w:p w14:paraId="6BA7127A" w14:textId="77777777" w:rsidR="00C313EC" w:rsidRPr="00F61593" w:rsidRDefault="00C313EC" w:rsidP="00C313EC">
      <w:pPr>
        <w:ind w:firstLine="720"/>
        <w:rPr>
          <w:sz w:val="16"/>
        </w:rPr>
      </w:pPr>
      <w:r w:rsidRPr="00A75A6E">
        <w:rPr>
          <w:rStyle w:val="Emphasis"/>
        </w:rPr>
        <w:t>AFSCME</w:t>
      </w:r>
      <w:r w:rsidRPr="00F61593">
        <w:rPr>
          <w:sz w:val="16"/>
        </w:rPr>
        <w:t xml:space="preserve">, </w:t>
      </w:r>
      <w:r w:rsidRPr="009356B0">
        <w:rPr>
          <w:highlight w:val="yellow"/>
          <w:u w:val="single"/>
        </w:rPr>
        <w:t>the union that</w:t>
      </w:r>
      <w:r w:rsidRPr="00A75A6E">
        <w:rPr>
          <w:u w:val="single"/>
        </w:rPr>
        <w:t xml:space="preserve"> famously </w:t>
      </w:r>
      <w:r w:rsidRPr="009356B0">
        <w:rPr>
          <w:b/>
          <w:bCs/>
          <w:highlight w:val="yellow"/>
          <w:u w:val="single"/>
        </w:rPr>
        <w:t>empowered</w:t>
      </w:r>
      <w:r w:rsidRPr="00A75A6E">
        <w:rPr>
          <w:u w:val="single"/>
        </w:rPr>
        <w:t xml:space="preserve"> hundreds of thousands of long-exploited </w:t>
      </w:r>
      <w:r w:rsidRPr="009356B0">
        <w:rPr>
          <w:rStyle w:val="Emphasis"/>
          <w:highlight w:val="yellow"/>
        </w:rPr>
        <w:t>public sector workers</w:t>
      </w:r>
      <w:r w:rsidRPr="00A75A6E">
        <w:rPr>
          <w:u w:val="single"/>
        </w:rPr>
        <w:t xml:space="preserve"> in the </w:t>
      </w:r>
      <w:r w:rsidRPr="00A75A6E">
        <w:rPr>
          <w:rStyle w:val="Emphasis"/>
        </w:rPr>
        <w:t>U</w:t>
      </w:r>
      <w:r w:rsidRPr="00A75A6E">
        <w:rPr>
          <w:u w:val="single"/>
        </w:rPr>
        <w:t xml:space="preserve">nited </w:t>
      </w:r>
      <w:r w:rsidRPr="00A75A6E">
        <w:rPr>
          <w:rStyle w:val="Emphasis"/>
        </w:rPr>
        <w:t>S</w:t>
      </w:r>
      <w:r w:rsidRPr="00A75A6E">
        <w:rPr>
          <w:u w:val="single"/>
        </w:rPr>
        <w:t xml:space="preserve">tates </w:t>
      </w:r>
      <w:r w:rsidRPr="00F61593">
        <w:rPr>
          <w:sz w:val="16"/>
        </w:rPr>
        <w:t xml:space="preserve">and partnered with Martin Luther King Jr. in the heroic 1968 Memphis sanitation workers’ strike, </w:t>
      </w:r>
      <w:r w:rsidRPr="00A75A6E">
        <w:rPr>
          <w:u w:val="single"/>
        </w:rPr>
        <w:t>had also</w:t>
      </w:r>
      <w:r w:rsidRPr="00F61593">
        <w:rPr>
          <w:sz w:val="16"/>
        </w:rPr>
        <w:t>—only a few years earlier—</w:t>
      </w:r>
      <w:r w:rsidRPr="009356B0">
        <w:rPr>
          <w:highlight w:val="yellow"/>
          <w:u w:val="single"/>
        </w:rPr>
        <w:t>helped</w:t>
      </w:r>
      <w:r w:rsidRPr="00A75A6E">
        <w:rPr>
          <w:u w:val="single"/>
        </w:rPr>
        <w:t xml:space="preserve"> to </w:t>
      </w:r>
      <w:r w:rsidRPr="009356B0">
        <w:rPr>
          <w:b/>
          <w:bCs/>
          <w:highlight w:val="yellow"/>
          <w:u w:val="single"/>
        </w:rPr>
        <w:t>sabotage</w:t>
      </w:r>
      <w:r w:rsidRPr="009356B0">
        <w:rPr>
          <w:highlight w:val="yellow"/>
          <w:u w:val="single"/>
        </w:rPr>
        <w:t xml:space="preserve"> a</w:t>
      </w:r>
      <w:r w:rsidRPr="00A75A6E">
        <w:rPr>
          <w:u w:val="single"/>
        </w:rPr>
        <w:t xml:space="preserve"> progressive and </w:t>
      </w:r>
      <w:r w:rsidRPr="009356B0">
        <w:rPr>
          <w:highlight w:val="yellow"/>
          <w:u w:val="single"/>
        </w:rPr>
        <w:t xml:space="preserve">democratic </w:t>
      </w:r>
      <w:r w:rsidRPr="009356B0">
        <w:rPr>
          <w:rStyle w:val="Emphasis"/>
          <w:highlight w:val="yellow"/>
        </w:rPr>
        <w:t>government</w:t>
      </w:r>
      <w:r w:rsidRPr="00A75A6E">
        <w:rPr>
          <w:u w:val="single"/>
        </w:rPr>
        <w:t xml:space="preserve"> in a </w:t>
      </w:r>
      <w:r w:rsidRPr="00A75A6E">
        <w:rPr>
          <w:rStyle w:val="Emphasis"/>
        </w:rPr>
        <w:t>small</w:t>
      </w:r>
      <w:r w:rsidRPr="00A75A6E">
        <w:rPr>
          <w:u w:val="single"/>
        </w:rPr>
        <w:t xml:space="preserve">, </w:t>
      </w:r>
      <w:r w:rsidRPr="00A75A6E">
        <w:rPr>
          <w:rStyle w:val="Emphasis"/>
        </w:rPr>
        <w:t>impoverished colony</w:t>
      </w:r>
      <w:r w:rsidRPr="00A75A6E">
        <w:rPr>
          <w:u w:val="single"/>
        </w:rPr>
        <w:t xml:space="preserve"> by</w:t>
      </w:r>
      <w:r w:rsidRPr="00F61593">
        <w:rPr>
          <w:sz w:val="16"/>
        </w:rPr>
        <w:t xml:space="preserve"> </w:t>
      </w:r>
      <w:r w:rsidRPr="00F61593">
        <w:rPr>
          <w:strike/>
          <w:sz w:val="16"/>
        </w:rPr>
        <w:t>crippling</w:t>
      </w:r>
      <w:r w:rsidRPr="00F61593">
        <w:rPr>
          <w:sz w:val="16"/>
        </w:rPr>
        <w:t xml:space="preserve"> [</w:t>
      </w:r>
      <w:r w:rsidRPr="009356B0">
        <w:rPr>
          <w:highlight w:val="yellow"/>
          <w:u w:val="single"/>
        </w:rPr>
        <w:t>destroying</w:t>
      </w:r>
      <w:r w:rsidRPr="00F61593">
        <w:rPr>
          <w:sz w:val="16"/>
        </w:rPr>
        <w:t xml:space="preserve">] </w:t>
      </w:r>
      <w:r w:rsidRPr="009356B0">
        <w:rPr>
          <w:highlight w:val="yellow"/>
          <w:u w:val="single"/>
        </w:rPr>
        <w:t xml:space="preserve">its </w:t>
      </w:r>
      <w:r w:rsidRPr="009356B0">
        <w:rPr>
          <w:b/>
          <w:bCs/>
          <w:highlight w:val="yellow"/>
          <w:u w:val="single"/>
        </w:rPr>
        <w:t>economy</w:t>
      </w:r>
      <w:r w:rsidRPr="009356B0">
        <w:rPr>
          <w:highlight w:val="yellow"/>
          <w:u w:val="single"/>
        </w:rPr>
        <w:t xml:space="preserve"> and </w:t>
      </w:r>
      <w:r w:rsidRPr="009356B0">
        <w:rPr>
          <w:rStyle w:val="Emphasis"/>
          <w:highlight w:val="yellow"/>
        </w:rPr>
        <w:t>stoking racial violence</w:t>
      </w:r>
      <w:r w:rsidRPr="00F61593">
        <w:rPr>
          <w:sz w:val="16"/>
        </w:rPr>
        <w:t xml:space="preserve">. </w:t>
      </w:r>
    </w:p>
    <w:p w14:paraId="037CC989" w14:textId="77777777" w:rsidR="00C313EC" w:rsidRPr="00F61593" w:rsidRDefault="00C313EC" w:rsidP="00C313EC">
      <w:pPr>
        <w:ind w:firstLine="720"/>
        <w:rPr>
          <w:sz w:val="16"/>
        </w:rPr>
      </w:pPr>
      <w:r w:rsidRPr="00F61593">
        <w:rPr>
          <w:sz w:val="16"/>
        </w:rPr>
        <w:t xml:space="preserve">On a broader scale, </w:t>
      </w:r>
      <w:r w:rsidRPr="002A5A84">
        <w:rPr>
          <w:u w:val="single"/>
        </w:rPr>
        <w:t>the</w:t>
      </w:r>
      <w:r w:rsidRPr="00F61593">
        <w:rPr>
          <w:sz w:val="16"/>
        </w:rPr>
        <w:t xml:space="preserve"> same twentieth-century </w:t>
      </w:r>
      <w:r w:rsidRPr="002A5A84">
        <w:rPr>
          <w:u w:val="single"/>
        </w:rPr>
        <w:t>American labor movement that brought a measure of economic security</w:t>
      </w:r>
      <w:r w:rsidRPr="00F61593">
        <w:rPr>
          <w:sz w:val="16"/>
        </w:rPr>
        <w:t xml:space="preserve"> and personal dignity </w:t>
      </w:r>
      <w:r w:rsidRPr="002A5A84">
        <w:rPr>
          <w:u w:val="single"/>
        </w:rPr>
        <w:t>to millions of working people also participated in some of the most shameful and destructive episodes in the history of US imperialism</w:t>
      </w:r>
      <w:r w:rsidRPr="00F61593">
        <w:rPr>
          <w:sz w:val="16"/>
        </w:rPr>
        <w:t xml:space="preserve">. For decades, trade unionists in the United States have struggled to make sense of this, reluctant to discuss or even think about it. But </w:t>
      </w:r>
      <w:r w:rsidRPr="002A5A84">
        <w:rPr>
          <w:u w:val="single"/>
        </w:rPr>
        <w:t>with</w:t>
      </w:r>
      <w:r w:rsidRPr="00F61593">
        <w:rPr>
          <w:sz w:val="16"/>
        </w:rPr>
        <w:t xml:space="preserve"> the </w:t>
      </w:r>
      <w:r w:rsidRPr="002A5A84">
        <w:rPr>
          <w:u w:val="single"/>
        </w:rPr>
        <w:t>US labor</w:t>
      </w:r>
      <w:r w:rsidRPr="00F61593">
        <w:rPr>
          <w:sz w:val="16"/>
        </w:rPr>
        <w:t xml:space="preserve"> movement </w:t>
      </w:r>
      <w:r w:rsidRPr="002A5A84">
        <w:rPr>
          <w:u w:val="single"/>
        </w:rPr>
        <w:t>now undergoing a</w:t>
      </w:r>
      <w:r w:rsidRPr="00F61593">
        <w:rPr>
          <w:sz w:val="16"/>
        </w:rPr>
        <w:t xml:space="preserve"> youth-led </w:t>
      </w:r>
      <w:r w:rsidRPr="002A5A84">
        <w:rPr>
          <w:u w:val="single"/>
        </w:rPr>
        <w:t>renaissance</w:t>
      </w:r>
      <w:r w:rsidRPr="00F61593">
        <w:rPr>
          <w:sz w:val="16"/>
        </w:rPr>
        <w:t xml:space="preserve">, and with renewed “great power” rivalries threatening billions of lives amid a host of other planetary crises, </w:t>
      </w:r>
      <w:r w:rsidRPr="002A5A84">
        <w:rPr>
          <w:u w:val="single"/>
        </w:rPr>
        <w:t>it is long past time for a thorough reckoning</w:t>
      </w:r>
      <w:r w:rsidRPr="00F61593">
        <w:rPr>
          <w:sz w:val="16"/>
        </w:rPr>
        <w:t xml:space="preserve">. </w:t>
      </w:r>
    </w:p>
    <w:p w14:paraId="654C3FF2" w14:textId="77777777" w:rsidR="00C313EC" w:rsidRPr="00F61593" w:rsidRDefault="00C313EC" w:rsidP="00C313EC">
      <w:pPr>
        <w:rPr>
          <w:sz w:val="16"/>
        </w:rPr>
      </w:pPr>
      <w:r w:rsidRPr="002A5A84">
        <w:rPr>
          <w:u w:val="single"/>
        </w:rPr>
        <w:t>There is power in a union</w:t>
      </w:r>
      <w:r w:rsidRPr="00F61593">
        <w:rPr>
          <w:sz w:val="16"/>
        </w:rPr>
        <w:t xml:space="preserve">. Not only the power </w:t>
      </w:r>
      <w:r w:rsidRPr="002A5A84">
        <w:rPr>
          <w:u w:val="single"/>
        </w:rPr>
        <w:t xml:space="preserve">to </w:t>
      </w:r>
      <w:r w:rsidRPr="00965887">
        <w:rPr>
          <w:rStyle w:val="Emphasis"/>
        </w:rPr>
        <w:t>secure pay raises</w:t>
      </w:r>
      <w:r w:rsidRPr="002A5A84">
        <w:rPr>
          <w:u w:val="single"/>
        </w:rPr>
        <w:t xml:space="preserve"> and employee </w:t>
      </w:r>
      <w:r w:rsidRPr="00965887">
        <w:rPr>
          <w:rStyle w:val="Emphasis"/>
        </w:rPr>
        <w:t>benefits</w:t>
      </w:r>
      <w:r w:rsidRPr="00F61593">
        <w:rPr>
          <w:sz w:val="16"/>
        </w:rPr>
        <w:t>, but also—as the 1963 general strike in British Guiana demonstrates—the power to bring economies to a halt and overthrow governments. In the latter half of the twentieth century, the American foreign policy establishment wholly recognized this power. US officials particularly understood that labor movements abroad would play a decisive role in determining the outcome of the Cold War contest for worldwide ideological, geopolitical, and economic supremacy.</w:t>
      </w:r>
    </w:p>
    <w:p w14:paraId="393E0314" w14:textId="77777777" w:rsidR="00C313EC" w:rsidRPr="00F61593" w:rsidRDefault="00C313EC" w:rsidP="00C313EC">
      <w:pPr>
        <w:rPr>
          <w:sz w:val="16"/>
        </w:rPr>
      </w:pPr>
      <w:r w:rsidRPr="00F61593">
        <w:rPr>
          <w:sz w:val="16"/>
        </w:rPr>
        <w:tab/>
        <w:t xml:space="preserve">Coming out of the crises of the Great Depression and World War II, and fearing the growing influence of communism, </w:t>
      </w:r>
      <w:r w:rsidRPr="002A5A84">
        <w:rPr>
          <w:u w:val="single"/>
        </w:rPr>
        <w:t xml:space="preserve">Washington planners built what was intended to be a well-managed </w:t>
      </w:r>
      <w:r w:rsidRPr="00965887">
        <w:rPr>
          <w:rStyle w:val="Emphasis"/>
        </w:rPr>
        <w:t>international capitalist system</w:t>
      </w:r>
      <w:r w:rsidRPr="002A5A84">
        <w:rPr>
          <w:u w:val="single"/>
        </w:rPr>
        <w:t xml:space="preserve"> backed by </w:t>
      </w:r>
      <w:r w:rsidRPr="00965887">
        <w:rPr>
          <w:rStyle w:val="Emphasis"/>
        </w:rPr>
        <w:t>US economic</w:t>
      </w:r>
      <w:r w:rsidRPr="002A5A84">
        <w:rPr>
          <w:u w:val="single"/>
        </w:rPr>
        <w:t xml:space="preserve"> and </w:t>
      </w:r>
      <w:r w:rsidRPr="00965887">
        <w:rPr>
          <w:rStyle w:val="Emphasis"/>
        </w:rPr>
        <w:t>military strength</w:t>
      </w:r>
      <w:r w:rsidRPr="00F61593">
        <w:rPr>
          <w:sz w:val="16"/>
        </w:rPr>
        <w:t xml:space="preserve">. This system would be </w:t>
      </w:r>
      <w:r w:rsidRPr="002A5A84">
        <w:rPr>
          <w:u w:val="single"/>
        </w:rPr>
        <w:t>protected and expanded through what many scholars call an “informal empire,”</w:t>
      </w:r>
      <w:r w:rsidRPr="00F61593">
        <w:rPr>
          <w:sz w:val="16"/>
        </w:rPr>
        <w:t xml:space="preserve"> based not on outright territorial conquest, but on political, economic, and cultural dominance. </w:t>
      </w:r>
      <w:r w:rsidRPr="002A5A84">
        <w:rPr>
          <w:u w:val="single"/>
        </w:rPr>
        <w:t>In administering such an informal empire</w:t>
      </w:r>
      <w:r w:rsidRPr="00F61593">
        <w:rPr>
          <w:sz w:val="16"/>
        </w:rPr>
        <w:t xml:space="preserve">, where indirect influence rather than explicit control was often (though hardly always) the modus operandi, </w:t>
      </w:r>
      <w:r w:rsidRPr="00965887">
        <w:rPr>
          <w:rStyle w:val="Emphasis"/>
          <w:highlight w:val="yellow"/>
        </w:rPr>
        <w:t>the</w:t>
      </w:r>
      <w:r w:rsidRPr="00965887">
        <w:rPr>
          <w:rStyle w:val="Emphasis"/>
        </w:rPr>
        <w:t xml:space="preserve"> American </w:t>
      </w:r>
      <w:r w:rsidRPr="00965887">
        <w:rPr>
          <w:rStyle w:val="Emphasis"/>
          <w:highlight w:val="yellow"/>
        </w:rPr>
        <w:t>state would exert power</w:t>
      </w:r>
      <w:r w:rsidRPr="00965887">
        <w:rPr>
          <w:highlight w:val="yellow"/>
          <w:u w:val="single"/>
        </w:rPr>
        <w:t xml:space="preserve"> through</w:t>
      </w:r>
      <w:r w:rsidRPr="002A5A84">
        <w:rPr>
          <w:u w:val="single"/>
        </w:rPr>
        <w:t xml:space="preserve"> numerous nongovernment </w:t>
      </w:r>
      <w:r w:rsidRPr="00965887">
        <w:rPr>
          <w:rStyle w:val="Emphasis"/>
        </w:rPr>
        <w:t>subsidiaries</w:t>
      </w:r>
      <w:r w:rsidRPr="002A5A84">
        <w:rPr>
          <w:u w:val="single"/>
        </w:rPr>
        <w:t>. These included financial institutions</w:t>
      </w:r>
      <w:r w:rsidRPr="00F61593">
        <w:rPr>
          <w:sz w:val="16"/>
        </w:rPr>
        <w:t>, business associations, scholarly societies, news outlets, publishing houses, political parties, private charities, student organizations—</w:t>
      </w:r>
      <w:r w:rsidRPr="002A5A84">
        <w:rPr>
          <w:u w:val="single"/>
        </w:rPr>
        <w:t xml:space="preserve">and, importantly, trade </w:t>
      </w:r>
      <w:r w:rsidRPr="00965887">
        <w:rPr>
          <w:rStyle w:val="Emphasis"/>
          <w:highlight w:val="yellow"/>
        </w:rPr>
        <w:t>unions</w:t>
      </w:r>
      <w:r w:rsidRPr="00F61593">
        <w:rPr>
          <w:sz w:val="16"/>
        </w:rPr>
        <w:t xml:space="preserve">. </w:t>
      </w:r>
    </w:p>
    <w:p w14:paraId="1B08D9C7" w14:textId="77777777" w:rsidR="00C313EC" w:rsidRPr="002A5A84" w:rsidRDefault="00C313EC" w:rsidP="00C313EC">
      <w:pPr>
        <w:ind w:firstLine="720"/>
        <w:rPr>
          <w:u w:val="single"/>
        </w:rPr>
      </w:pPr>
      <w:r w:rsidRPr="00F61593">
        <w:rPr>
          <w:sz w:val="16"/>
        </w:rPr>
        <w:t xml:space="preserve">As enemies, foreign </w:t>
      </w:r>
      <w:r w:rsidRPr="002A5A84">
        <w:rPr>
          <w:u w:val="single"/>
        </w:rPr>
        <w:t>unions</w:t>
      </w:r>
      <w:r w:rsidRPr="00F61593">
        <w:rPr>
          <w:sz w:val="16"/>
        </w:rPr>
        <w:t xml:space="preserve"> could seriously upset US imperial designs. But as allies, they </w:t>
      </w:r>
      <w:r w:rsidRPr="002A5A84">
        <w:rPr>
          <w:u w:val="single"/>
        </w:rPr>
        <w:t xml:space="preserve">could be </w:t>
      </w:r>
      <w:r w:rsidRPr="00965887">
        <w:rPr>
          <w:rStyle w:val="Emphasis"/>
          <w:highlight w:val="yellow"/>
        </w:rPr>
        <w:t>invaluable assets</w:t>
      </w:r>
      <w:r w:rsidRPr="00965887">
        <w:rPr>
          <w:highlight w:val="yellow"/>
          <w:u w:val="single"/>
        </w:rPr>
        <w:t xml:space="preserve"> for</w:t>
      </w:r>
      <w:r w:rsidRPr="002A5A84">
        <w:rPr>
          <w:u w:val="single"/>
        </w:rPr>
        <w:t xml:space="preserve"> </w:t>
      </w:r>
      <w:r w:rsidRPr="002A5A84">
        <w:rPr>
          <w:b/>
          <w:bCs/>
          <w:u w:val="single"/>
        </w:rPr>
        <w:t>maintaining</w:t>
      </w:r>
      <w:r w:rsidRPr="002A5A84">
        <w:rPr>
          <w:u w:val="single"/>
        </w:rPr>
        <w:t xml:space="preserve"> and </w:t>
      </w:r>
      <w:r w:rsidRPr="002A5A84">
        <w:rPr>
          <w:rStyle w:val="Emphasis"/>
        </w:rPr>
        <w:t xml:space="preserve">expanding </w:t>
      </w:r>
      <w:r w:rsidRPr="008B4D97">
        <w:rPr>
          <w:rStyle w:val="Emphasis"/>
        </w:rPr>
        <w:t>capitalism</w:t>
      </w:r>
      <w:r w:rsidRPr="002A5A84">
        <w:rPr>
          <w:u w:val="single"/>
        </w:rPr>
        <w:t xml:space="preserve">, while also </w:t>
      </w:r>
      <w:r w:rsidRPr="00965887">
        <w:rPr>
          <w:b/>
          <w:bCs/>
          <w:u w:val="single"/>
        </w:rPr>
        <w:t>stymieing</w:t>
      </w:r>
      <w:r w:rsidRPr="002A5A84">
        <w:rPr>
          <w:u w:val="single"/>
        </w:rPr>
        <w:t xml:space="preserve"> the spread of </w:t>
      </w:r>
      <w:r w:rsidRPr="002A5A84">
        <w:rPr>
          <w:rStyle w:val="Emphasis"/>
        </w:rPr>
        <w:t>communism</w:t>
      </w:r>
      <w:r w:rsidRPr="00F61593">
        <w:rPr>
          <w:sz w:val="16"/>
        </w:rPr>
        <w:t xml:space="preserve">. Labor movements abroad therefore became a crucial target of US imperial intervention: rather than allow them to risk the ongoing accumulation of capital by radicalizing workers and fueling leftist political movements like the one led by Cheddi Jagan, unions would need to be turned into </w:t>
      </w:r>
      <w:r w:rsidRPr="002A5A84">
        <w:rPr>
          <w:b/>
          <w:bCs/>
          <w:u w:val="single"/>
        </w:rPr>
        <w:t>instruments</w:t>
      </w:r>
      <w:r w:rsidRPr="002A5A84">
        <w:rPr>
          <w:u w:val="single"/>
        </w:rPr>
        <w:t xml:space="preserve"> for </w:t>
      </w:r>
      <w:r w:rsidRPr="000575CE">
        <w:rPr>
          <w:rStyle w:val="Emphasis"/>
          <w:highlight w:val="yellow"/>
        </w:rPr>
        <w:t xml:space="preserve">containing </w:t>
      </w:r>
      <w:r w:rsidRPr="00965887">
        <w:rPr>
          <w:rStyle w:val="Emphasis"/>
          <w:highlight w:val="yellow"/>
        </w:rPr>
        <w:t xml:space="preserve">the </w:t>
      </w:r>
      <w:r w:rsidRPr="000575CE">
        <w:rPr>
          <w:rStyle w:val="Emphasis"/>
        </w:rPr>
        <w:t xml:space="preserve">global </w:t>
      </w:r>
      <w:r w:rsidRPr="00965887">
        <w:rPr>
          <w:rStyle w:val="Emphasis"/>
          <w:highlight w:val="yellow"/>
        </w:rPr>
        <w:t>working class</w:t>
      </w:r>
      <w:r w:rsidRPr="002A5A84">
        <w:rPr>
          <w:u w:val="single"/>
        </w:rPr>
        <w:t xml:space="preserve"> and its disruptive potential. </w:t>
      </w:r>
    </w:p>
    <w:p w14:paraId="3D977405" w14:textId="77777777" w:rsidR="00C313EC" w:rsidRPr="00F61593" w:rsidRDefault="00C313EC" w:rsidP="00C313EC">
      <w:pPr>
        <w:ind w:firstLine="720"/>
        <w:rPr>
          <w:u w:val="single"/>
        </w:rPr>
      </w:pPr>
      <w:r w:rsidRPr="002A5A84">
        <w:rPr>
          <w:u w:val="single"/>
        </w:rPr>
        <w:t xml:space="preserve">To subvert overseas unions for their own imperial ends, </w:t>
      </w:r>
      <w:r w:rsidRPr="00965887">
        <w:rPr>
          <w:rStyle w:val="Emphasis"/>
          <w:highlight w:val="yellow"/>
        </w:rPr>
        <w:t>Washington</w:t>
      </w:r>
      <w:r w:rsidRPr="002A5A84">
        <w:rPr>
          <w:u w:val="single"/>
        </w:rPr>
        <w:t xml:space="preserve"> officials </w:t>
      </w:r>
      <w:r w:rsidRPr="00965887">
        <w:rPr>
          <w:highlight w:val="yellow"/>
          <w:u w:val="single"/>
        </w:rPr>
        <w:t xml:space="preserve">found </w:t>
      </w:r>
      <w:r w:rsidRPr="00965887">
        <w:rPr>
          <w:rStyle w:val="Emphasis"/>
          <w:highlight w:val="yellow"/>
        </w:rPr>
        <w:t>an enthusiastic partner</w:t>
      </w:r>
      <w:r w:rsidRPr="00965887">
        <w:rPr>
          <w:highlight w:val="yellow"/>
          <w:u w:val="single"/>
        </w:rPr>
        <w:t xml:space="preserve"> in</w:t>
      </w:r>
      <w:r w:rsidRPr="002A5A84">
        <w:rPr>
          <w:u w:val="single"/>
        </w:rPr>
        <w:t xml:space="preserve"> the </w:t>
      </w:r>
      <w:r w:rsidRPr="002A5A84">
        <w:rPr>
          <w:rStyle w:val="Emphasis"/>
        </w:rPr>
        <w:t>A</w:t>
      </w:r>
      <w:r w:rsidRPr="002A5A84">
        <w:rPr>
          <w:u w:val="single"/>
        </w:rPr>
        <w:t xml:space="preserve">merican </w:t>
      </w:r>
      <w:r w:rsidRPr="002A5A84">
        <w:rPr>
          <w:rStyle w:val="Emphasis"/>
        </w:rPr>
        <w:t>F</w:t>
      </w:r>
      <w:r w:rsidRPr="002A5A84">
        <w:rPr>
          <w:u w:val="single"/>
        </w:rPr>
        <w:t xml:space="preserve">ederation of </w:t>
      </w:r>
      <w:r w:rsidRPr="002A5A84">
        <w:rPr>
          <w:rStyle w:val="Emphasis"/>
        </w:rPr>
        <w:t>L</w:t>
      </w:r>
      <w:r w:rsidRPr="002A5A84">
        <w:rPr>
          <w:u w:val="single"/>
        </w:rPr>
        <w:t xml:space="preserve">abor and </w:t>
      </w:r>
      <w:r w:rsidRPr="002A5A84">
        <w:rPr>
          <w:rStyle w:val="Emphasis"/>
        </w:rPr>
        <w:t>C</w:t>
      </w:r>
      <w:r w:rsidRPr="002A5A84">
        <w:rPr>
          <w:u w:val="single"/>
        </w:rPr>
        <w:t xml:space="preserve">ongress of </w:t>
      </w:r>
      <w:r w:rsidRPr="002A5A84">
        <w:rPr>
          <w:rStyle w:val="Emphasis"/>
        </w:rPr>
        <w:t>I</w:t>
      </w:r>
      <w:r w:rsidRPr="002A5A84">
        <w:rPr>
          <w:u w:val="single"/>
        </w:rPr>
        <w:t xml:space="preserve">ndustrial </w:t>
      </w:r>
      <w:r w:rsidRPr="002A5A84">
        <w:rPr>
          <w:rStyle w:val="Emphasis"/>
        </w:rPr>
        <w:t>O</w:t>
      </w:r>
      <w:r w:rsidRPr="002A5A84">
        <w:rPr>
          <w:u w:val="single"/>
        </w:rPr>
        <w:t xml:space="preserve">rganizations—the national labor federation that comprised </w:t>
      </w:r>
      <w:r w:rsidRPr="000575CE">
        <w:rPr>
          <w:rStyle w:val="Emphasis"/>
          <w:sz w:val="28"/>
          <w:szCs w:val="28"/>
          <w:highlight w:val="yellow"/>
        </w:rPr>
        <w:t>most</w:t>
      </w:r>
      <w:r w:rsidRPr="000575CE">
        <w:rPr>
          <w:rStyle w:val="Emphasis"/>
          <w:sz w:val="28"/>
          <w:szCs w:val="28"/>
        </w:rPr>
        <w:t xml:space="preserve"> of the country’s </w:t>
      </w:r>
      <w:r w:rsidRPr="000575CE">
        <w:rPr>
          <w:rStyle w:val="Emphasis"/>
          <w:sz w:val="28"/>
          <w:szCs w:val="28"/>
          <w:highlight w:val="yellow"/>
        </w:rPr>
        <w:t>unions</w:t>
      </w:r>
      <w:r w:rsidRPr="002A5A84">
        <w:rPr>
          <w:u w:val="single"/>
        </w:rPr>
        <w:t xml:space="preserve">, including AFSCME. Anticommunism was not new to AFL-CIO leaders, </w:t>
      </w:r>
      <w:r w:rsidRPr="00965887">
        <w:rPr>
          <w:highlight w:val="yellow"/>
          <w:u w:val="single"/>
        </w:rPr>
        <w:t>who</w:t>
      </w:r>
      <w:r w:rsidRPr="002A5A84">
        <w:rPr>
          <w:u w:val="single"/>
        </w:rPr>
        <w:t xml:space="preserve"> already </w:t>
      </w:r>
      <w:r w:rsidRPr="00965887">
        <w:rPr>
          <w:highlight w:val="yellow"/>
          <w:u w:val="single"/>
        </w:rPr>
        <w:t xml:space="preserve">had a history of </w:t>
      </w:r>
      <w:r w:rsidRPr="00965887">
        <w:rPr>
          <w:rStyle w:val="Emphasis"/>
          <w:highlight w:val="yellow"/>
        </w:rPr>
        <w:t>fighting communists</w:t>
      </w:r>
      <w:r w:rsidRPr="002A5A84">
        <w:rPr>
          <w:u w:val="single"/>
        </w:rPr>
        <w:t xml:space="preserve"> and other leftists for control of their </w:t>
      </w:r>
      <w:r w:rsidRPr="00965887">
        <w:rPr>
          <w:highlight w:val="yellow"/>
          <w:u w:val="single"/>
        </w:rPr>
        <w:t>unions</w:t>
      </w:r>
      <w:r w:rsidRPr="002A5A84">
        <w:rPr>
          <w:u w:val="single"/>
        </w:rPr>
        <w:t xml:space="preserve"> that long predated the Cold War</w:t>
      </w:r>
      <w:r w:rsidRPr="00F61593">
        <w:rPr>
          <w:sz w:val="16"/>
        </w:rPr>
        <w:t xml:space="preserve">. Strategically positioning themselves as the dependable opponents of radicals, AFL-CIO </w:t>
      </w:r>
      <w:r w:rsidRPr="008B4D97">
        <w:rPr>
          <w:u w:val="single"/>
        </w:rPr>
        <w:t>officials</w:t>
      </w:r>
      <w:r w:rsidRPr="00F61593">
        <w:rPr>
          <w:u w:val="single"/>
        </w:rPr>
        <w:t xml:space="preserve"> </w:t>
      </w:r>
      <w:r w:rsidRPr="00965887">
        <w:rPr>
          <w:rStyle w:val="Emphasis"/>
          <w:highlight w:val="yellow"/>
        </w:rPr>
        <w:t>eschewed</w:t>
      </w:r>
      <w:r w:rsidRPr="00965887">
        <w:rPr>
          <w:rStyle w:val="Emphasis"/>
        </w:rPr>
        <w:t xml:space="preserve"> ideas of </w:t>
      </w:r>
      <w:r w:rsidRPr="008B4D97">
        <w:rPr>
          <w:rStyle w:val="Emphasis"/>
          <w:highlight w:val="yellow"/>
        </w:rPr>
        <w:t>class conflict</w:t>
      </w:r>
      <w:r w:rsidRPr="00F61593">
        <w:rPr>
          <w:u w:val="single"/>
        </w:rPr>
        <w:t xml:space="preserve"> and </w:t>
      </w:r>
      <w:r w:rsidRPr="008B4D97">
        <w:rPr>
          <w:rStyle w:val="Emphasis"/>
        </w:rPr>
        <w:t>toppling capitalism</w:t>
      </w:r>
      <w:r w:rsidRPr="00F61593">
        <w:rPr>
          <w:sz w:val="16"/>
        </w:rPr>
        <w:t xml:space="preserve">. </w:t>
      </w:r>
      <w:r w:rsidRPr="00965887">
        <w:rPr>
          <w:highlight w:val="yellow"/>
          <w:u w:val="single"/>
        </w:rPr>
        <w:t xml:space="preserve">They </w:t>
      </w:r>
      <w:r w:rsidRPr="000575CE">
        <w:rPr>
          <w:highlight w:val="yellow"/>
          <w:u w:val="single"/>
        </w:rPr>
        <w:t>adhered to</w:t>
      </w:r>
      <w:r w:rsidRPr="00F61593">
        <w:rPr>
          <w:u w:val="single"/>
        </w:rPr>
        <w:t xml:space="preserve"> the durable notion that class </w:t>
      </w:r>
      <w:r w:rsidRPr="00965887">
        <w:rPr>
          <w:rStyle w:val="Emphasis"/>
        </w:rPr>
        <w:t>collaboration</w:t>
      </w:r>
      <w:r w:rsidRPr="00F61593">
        <w:rPr>
          <w:u w:val="single"/>
        </w:rPr>
        <w:t xml:space="preserve"> and limited </w:t>
      </w:r>
      <w:r w:rsidRPr="000575CE">
        <w:rPr>
          <w:rStyle w:val="Emphasis"/>
          <w:sz w:val="26"/>
          <w:szCs w:val="26"/>
          <w:highlight w:val="yellow"/>
        </w:rPr>
        <w:t>workplace bargaining</w:t>
      </w:r>
      <w:r w:rsidRPr="00F61593">
        <w:rPr>
          <w:u w:val="single"/>
        </w:rPr>
        <w:t xml:space="preserve"> over “</w:t>
      </w:r>
      <w:r w:rsidRPr="00F61593">
        <w:rPr>
          <w:b/>
          <w:bCs/>
          <w:u w:val="single"/>
        </w:rPr>
        <w:t>bread and butter</w:t>
      </w:r>
      <w:r w:rsidRPr="00F61593">
        <w:rPr>
          <w:u w:val="single"/>
        </w:rPr>
        <w:t xml:space="preserve">” </w:t>
      </w:r>
      <w:r w:rsidRPr="00F61593">
        <w:rPr>
          <w:b/>
          <w:bCs/>
          <w:u w:val="single"/>
        </w:rPr>
        <w:t>issues</w:t>
      </w:r>
      <w:r w:rsidRPr="00F61593">
        <w:rPr>
          <w:u w:val="single"/>
        </w:rPr>
        <w:t xml:space="preserve"> would bring </w:t>
      </w:r>
      <w:r w:rsidRPr="00F61593">
        <w:rPr>
          <w:b/>
          <w:bCs/>
          <w:u w:val="single"/>
        </w:rPr>
        <w:t>workers</w:t>
      </w:r>
      <w:r w:rsidRPr="00F61593">
        <w:rPr>
          <w:u w:val="single"/>
        </w:rPr>
        <w:t xml:space="preserve"> all the </w:t>
      </w:r>
      <w:r w:rsidRPr="00F61593">
        <w:rPr>
          <w:rStyle w:val="Emphasis"/>
        </w:rPr>
        <w:t>prosperity</w:t>
      </w:r>
      <w:r w:rsidRPr="00F61593">
        <w:rPr>
          <w:u w:val="single"/>
        </w:rPr>
        <w:t xml:space="preserve"> they needed</w:t>
      </w:r>
      <w:r w:rsidRPr="00F61593">
        <w:rPr>
          <w:sz w:val="16"/>
        </w:rPr>
        <w:t xml:space="preserve">. Further, </w:t>
      </w:r>
      <w:r w:rsidRPr="00F61593">
        <w:rPr>
          <w:u w:val="single"/>
        </w:rPr>
        <w:t xml:space="preserve">they believed free trade </w:t>
      </w:r>
      <w:r w:rsidRPr="00965887">
        <w:rPr>
          <w:highlight w:val="yellow"/>
          <w:u w:val="single"/>
        </w:rPr>
        <w:t>and</w:t>
      </w:r>
      <w:r w:rsidRPr="00F61593">
        <w:rPr>
          <w:u w:val="single"/>
        </w:rPr>
        <w:t xml:space="preserve"> the </w:t>
      </w:r>
      <w:r w:rsidRPr="00965887">
        <w:rPr>
          <w:b/>
          <w:bCs/>
          <w:highlight w:val="yellow"/>
          <w:u w:val="single"/>
        </w:rPr>
        <w:t xml:space="preserve">extension </w:t>
      </w:r>
      <w:r w:rsidRPr="008B4D97">
        <w:rPr>
          <w:b/>
          <w:bCs/>
          <w:u w:val="single"/>
        </w:rPr>
        <w:t>of American capital</w:t>
      </w:r>
      <w:r w:rsidRPr="008B4D97">
        <w:rPr>
          <w:u w:val="single"/>
        </w:rPr>
        <w:t xml:space="preserve"> </w:t>
      </w:r>
      <w:r w:rsidRPr="00965887">
        <w:rPr>
          <w:highlight w:val="yellow"/>
          <w:u w:val="single"/>
        </w:rPr>
        <w:t xml:space="preserve">into </w:t>
      </w:r>
      <w:r w:rsidRPr="00965887">
        <w:rPr>
          <w:b/>
          <w:bCs/>
          <w:highlight w:val="yellow"/>
          <w:u w:val="single"/>
        </w:rPr>
        <w:t>foreign markets</w:t>
      </w:r>
      <w:r w:rsidRPr="00965887">
        <w:rPr>
          <w:highlight w:val="yellow"/>
          <w:u w:val="single"/>
        </w:rPr>
        <w:t xml:space="preserve"> would </w:t>
      </w:r>
      <w:r w:rsidRPr="00965887">
        <w:rPr>
          <w:rStyle w:val="Emphasis"/>
          <w:highlight w:val="yellow"/>
        </w:rPr>
        <w:t>benefit workers</w:t>
      </w:r>
      <w:r w:rsidRPr="00F61593">
        <w:rPr>
          <w:sz w:val="16"/>
        </w:rPr>
        <w:t xml:space="preserve"> both </w:t>
      </w:r>
      <w:r w:rsidRPr="008B4D97">
        <w:rPr>
          <w:b/>
          <w:bCs/>
          <w:u w:val="single"/>
        </w:rPr>
        <w:t>at home</w:t>
      </w:r>
      <w:r w:rsidRPr="00F61593">
        <w:rPr>
          <w:sz w:val="16"/>
        </w:rPr>
        <w:t xml:space="preserve"> and abroad </w:t>
      </w:r>
      <w:r w:rsidRPr="00F61593">
        <w:rPr>
          <w:u w:val="single"/>
        </w:rPr>
        <w:t xml:space="preserve">by </w:t>
      </w:r>
      <w:r w:rsidRPr="00F61593">
        <w:rPr>
          <w:rStyle w:val="Emphasis"/>
        </w:rPr>
        <w:t>raising wages</w:t>
      </w:r>
      <w:r w:rsidRPr="00F61593">
        <w:rPr>
          <w:u w:val="single"/>
        </w:rPr>
        <w:t xml:space="preserve"> and living standards. </w:t>
      </w:r>
    </w:p>
    <w:p w14:paraId="764ABDA7" w14:textId="77777777" w:rsidR="00C313EC" w:rsidRPr="00F61593" w:rsidRDefault="00C313EC" w:rsidP="00C313EC">
      <w:pPr>
        <w:ind w:firstLine="720"/>
        <w:rPr>
          <w:sz w:val="16"/>
        </w:rPr>
      </w:pPr>
      <w:r w:rsidRPr="00F61593">
        <w:rPr>
          <w:sz w:val="16"/>
        </w:rPr>
        <w:t xml:space="preserve">This book tells the story of US labor officialdom’s quest to control the workers’ movements of Europe, Latin America, Africa, and Asia between the 1940s and 1990s—and the bitter conflicts exacerbated along the way. When thinking about labor’s role in the Cold War, it is important to understand that “the Cold War” was not only an East-West struggle between rival superpowers, but also a series of imperial, often grotesquely violent intrusions by the Global North into the Global South. Like a roving picket marching from country to country, </w:t>
      </w:r>
      <w:r w:rsidRPr="00F61593">
        <w:rPr>
          <w:u w:val="single"/>
        </w:rPr>
        <w:t xml:space="preserve">the </w:t>
      </w:r>
      <w:r w:rsidRPr="00F61593">
        <w:rPr>
          <w:b/>
          <w:bCs/>
          <w:u w:val="single"/>
        </w:rPr>
        <w:t xml:space="preserve">AFL-CIO’s international </w:t>
      </w:r>
      <w:r w:rsidRPr="00965887">
        <w:rPr>
          <w:b/>
          <w:bCs/>
          <w:highlight w:val="yellow"/>
          <w:u w:val="single"/>
        </w:rPr>
        <w:t>agents</w:t>
      </w:r>
      <w:r w:rsidRPr="00965887">
        <w:rPr>
          <w:highlight w:val="yellow"/>
          <w:u w:val="single"/>
        </w:rPr>
        <w:t xml:space="preserve"> carried out</w:t>
      </w:r>
      <w:r w:rsidRPr="00F61593">
        <w:rPr>
          <w:u w:val="single"/>
        </w:rPr>
        <w:t xml:space="preserve"> their own </w:t>
      </w:r>
      <w:r w:rsidRPr="00965887">
        <w:rPr>
          <w:rStyle w:val="Emphasis"/>
          <w:highlight w:val="yellow"/>
        </w:rPr>
        <w:t>imperial intrusions</w:t>
      </w:r>
      <w:r w:rsidRPr="00965887">
        <w:rPr>
          <w:highlight w:val="yellow"/>
          <w:u w:val="single"/>
        </w:rPr>
        <w:t>, expending</w:t>
      </w:r>
      <w:r w:rsidRPr="00F61593">
        <w:rPr>
          <w:u w:val="single"/>
        </w:rPr>
        <w:t xml:space="preserve"> incredible </w:t>
      </w:r>
      <w:r w:rsidRPr="00F61593">
        <w:rPr>
          <w:rStyle w:val="Emphasis"/>
        </w:rPr>
        <w:t>energy</w:t>
      </w:r>
      <w:r w:rsidRPr="00F61593">
        <w:rPr>
          <w:u w:val="single"/>
        </w:rPr>
        <w:t xml:space="preserve"> and </w:t>
      </w:r>
      <w:r w:rsidRPr="00965887">
        <w:rPr>
          <w:rStyle w:val="Emphasis"/>
          <w:highlight w:val="yellow"/>
        </w:rPr>
        <w:t>resources</w:t>
      </w:r>
      <w:r w:rsidRPr="00965887">
        <w:rPr>
          <w:highlight w:val="yellow"/>
          <w:u w:val="single"/>
        </w:rPr>
        <w:t xml:space="preserve"> to </w:t>
      </w:r>
      <w:r w:rsidRPr="008B4D97">
        <w:rPr>
          <w:rStyle w:val="Emphasis"/>
          <w:highlight w:val="yellow"/>
        </w:rPr>
        <w:t xml:space="preserve">block </w:t>
      </w:r>
      <w:r w:rsidRPr="008B4D97">
        <w:rPr>
          <w:rStyle w:val="Emphasis"/>
        </w:rPr>
        <w:t>revolutionary</w:t>
      </w:r>
      <w:r w:rsidRPr="00F61593">
        <w:rPr>
          <w:rStyle w:val="Emphasis"/>
        </w:rPr>
        <w:t xml:space="preserve"> ideologies</w:t>
      </w:r>
      <w:r w:rsidRPr="00F61593">
        <w:rPr>
          <w:u w:val="single"/>
        </w:rPr>
        <w:t xml:space="preserve"> and </w:t>
      </w:r>
      <w:r w:rsidRPr="008B4D97">
        <w:rPr>
          <w:rStyle w:val="Emphasis"/>
        </w:rPr>
        <w:t>militant class consciousness</w:t>
      </w:r>
      <w:r w:rsidRPr="00F61593">
        <w:rPr>
          <w:u w:val="single"/>
        </w:rPr>
        <w:t xml:space="preserve"> from taking hold in </w:t>
      </w:r>
      <w:r w:rsidRPr="008B4D97">
        <w:rPr>
          <w:b/>
          <w:bCs/>
          <w:u w:val="single"/>
        </w:rPr>
        <w:t xml:space="preserve">foreign </w:t>
      </w:r>
      <w:r w:rsidRPr="008B4D97">
        <w:rPr>
          <w:b/>
          <w:bCs/>
          <w:highlight w:val="yellow"/>
          <w:u w:val="single"/>
        </w:rPr>
        <w:t>labor movements</w:t>
      </w:r>
      <w:r w:rsidRPr="00F61593">
        <w:rPr>
          <w:u w:val="single"/>
        </w:rPr>
        <w:t>.</w:t>
      </w:r>
      <w:r w:rsidRPr="00F61593">
        <w:rPr>
          <w:sz w:val="16"/>
        </w:rPr>
        <w:t xml:space="preserve"> </w:t>
      </w:r>
    </w:p>
    <w:p w14:paraId="2C5AA7B4" w14:textId="77777777" w:rsidR="00C313EC" w:rsidRPr="00F61593" w:rsidRDefault="00C313EC" w:rsidP="00C313EC">
      <w:pPr>
        <w:ind w:firstLine="720"/>
        <w:rPr>
          <w:sz w:val="16"/>
        </w:rPr>
      </w:pPr>
      <w:r w:rsidRPr="00F61593">
        <w:rPr>
          <w:sz w:val="16"/>
        </w:rPr>
        <w:t xml:space="preserve">In practice, </w:t>
      </w:r>
      <w:r w:rsidRPr="00F61593">
        <w:rPr>
          <w:u w:val="single"/>
        </w:rPr>
        <w:t xml:space="preserve">this meant </w:t>
      </w:r>
      <w:r w:rsidRPr="00965887">
        <w:rPr>
          <w:rStyle w:val="Emphasis"/>
          <w:highlight w:val="yellow"/>
        </w:rPr>
        <w:t>meddling</w:t>
      </w:r>
      <w:r w:rsidRPr="00965887">
        <w:rPr>
          <w:highlight w:val="yellow"/>
          <w:u w:val="single"/>
        </w:rPr>
        <w:t xml:space="preserve"> in</w:t>
      </w:r>
      <w:r w:rsidRPr="00F61593">
        <w:rPr>
          <w:u w:val="single"/>
        </w:rPr>
        <w:t xml:space="preserve"> the internal processes of other </w:t>
      </w:r>
      <w:r w:rsidRPr="00F61593">
        <w:rPr>
          <w:rStyle w:val="Emphasis"/>
        </w:rPr>
        <w:t xml:space="preserve">countries’ </w:t>
      </w:r>
      <w:r w:rsidRPr="00965887">
        <w:rPr>
          <w:rStyle w:val="Emphasis"/>
          <w:highlight w:val="yellow"/>
        </w:rPr>
        <w:t>unions</w:t>
      </w:r>
      <w:r w:rsidRPr="00F61593">
        <w:rPr>
          <w:u w:val="single"/>
        </w:rPr>
        <w:t xml:space="preserve">, </w:t>
      </w:r>
      <w:r w:rsidRPr="00F61593">
        <w:rPr>
          <w:b/>
          <w:bCs/>
          <w:u w:val="single"/>
        </w:rPr>
        <w:t>stoking</w:t>
      </w:r>
      <w:r w:rsidRPr="00F61593">
        <w:rPr>
          <w:u w:val="single"/>
        </w:rPr>
        <w:t xml:space="preserve"> internecine </w:t>
      </w:r>
      <w:r w:rsidRPr="00F61593">
        <w:rPr>
          <w:rStyle w:val="Emphasis"/>
        </w:rPr>
        <w:t>rivalries</w:t>
      </w:r>
      <w:r w:rsidRPr="00F61593">
        <w:rPr>
          <w:u w:val="single"/>
        </w:rPr>
        <w:t xml:space="preserve">, </w:t>
      </w:r>
      <w:r w:rsidRPr="00F61593">
        <w:rPr>
          <w:rStyle w:val="Emphasis"/>
        </w:rPr>
        <w:t xml:space="preserve">creating and financially </w:t>
      </w:r>
      <w:r w:rsidRPr="00965887">
        <w:rPr>
          <w:rStyle w:val="Emphasis"/>
          <w:highlight w:val="yellow"/>
        </w:rPr>
        <w:t>propping up splinter</w:t>
      </w:r>
      <w:r w:rsidRPr="00F61593">
        <w:rPr>
          <w:rStyle w:val="Emphasis"/>
        </w:rPr>
        <w:t xml:space="preserve"> labor </w:t>
      </w:r>
      <w:r w:rsidRPr="00965887">
        <w:rPr>
          <w:rStyle w:val="Emphasis"/>
          <w:highlight w:val="yellow"/>
        </w:rPr>
        <w:t>org</w:t>
      </w:r>
      <w:r w:rsidRPr="00F61593">
        <w:rPr>
          <w:rStyle w:val="Emphasis"/>
        </w:rPr>
        <w:t>anization</w:t>
      </w:r>
      <w:r w:rsidRPr="00965887">
        <w:rPr>
          <w:rStyle w:val="Emphasis"/>
          <w:highlight w:val="yellow"/>
        </w:rPr>
        <w:t>s</w:t>
      </w:r>
      <w:r w:rsidRPr="00F61593">
        <w:rPr>
          <w:u w:val="single"/>
        </w:rPr>
        <w:t xml:space="preserve">, </w:t>
      </w:r>
      <w:r w:rsidRPr="00965887">
        <w:rPr>
          <w:b/>
          <w:bCs/>
          <w:highlight w:val="yellow"/>
          <w:u w:val="single"/>
        </w:rPr>
        <w:t>grooming</w:t>
      </w:r>
      <w:r w:rsidRPr="00F61593">
        <w:rPr>
          <w:u w:val="single"/>
        </w:rPr>
        <w:t xml:space="preserve"> cadres of </w:t>
      </w:r>
      <w:r w:rsidRPr="00965887">
        <w:rPr>
          <w:rStyle w:val="Emphasis"/>
          <w:highlight w:val="yellow"/>
        </w:rPr>
        <w:t>conservative unionists</w:t>
      </w:r>
      <w:r w:rsidRPr="00F61593">
        <w:rPr>
          <w:u w:val="single"/>
        </w:rPr>
        <w:t xml:space="preserve">, </w:t>
      </w:r>
      <w:r w:rsidRPr="00965887">
        <w:rPr>
          <w:highlight w:val="yellow"/>
          <w:u w:val="single"/>
        </w:rPr>
        <w:t>and</w:t>
      </w:r>
      <w:r w:rsidRPr="00F61593">
        <w:rPr>
          <w:u w:val="single"/>
        </w:rPr>
        <w:t xml:space="preserve"> occasionally </w:t>
      </w:r>
      <w:r w:rsidRPr="00F61593">
        <w:rPr>
          <w:rStyle w:val="Emphasis"/>
        </w:rPr>
        <w:t>using the power of the strike</w:t>
      </w:r>
      <w:r w:rsidRPr="00F61593">
        <w:rPr>
          <w:u w:val="single"/>
        </w:rPr>
        <w:t xml:space="preserve"> to </w:t>
      </w:r>
      <w:r w:rsidRPr="00965887">
        <w:rPr>
          <w:rStyle w:val="Emphasis"/>
          <w:highlight w:val="yellow"/>
        </w:rPr>
        <w:t>sabotage left-wing governments</w:t>
      </w:r>
      <w:r w:rsidRPr="00F61593">
        <w:rPr>
          <w:sz w:val="16"/>
        </w:rPr>
        <w:t xml:space="preserve">. American labor officials usually carried out such activities without the full knowledge or approval of the rank-and-file union members they purported to represent. In the few instances where US unionists became aware of what their national leaders were up to in foreign lands, they forcefully protested. </w:t>
      </w:r>
    </w:p>
    <w:p w14:paraId="2CE07DEE" w14:textId="77777777" w:rsidR="00C313EC" w:rsidRPr="00F61593" w:rsidRDefault="00C313EC" w:rsidP="00C313EC">
      <w:pPr>
        <w:ind w:firstLine="720"/>
        <w:rPr>
          <w:u w:val="single"/>
        </w:rPr>
      </w:pPr>
      <w:r w:rsidRPr="00F61593">
        <w:rPr>
          <w:sz w:val="16"/>
        </w:rPr>
        <w:t xml:space="preserve">Union activists, journalists, and scholars first began documenting US labor’s Cold War intrigues in the late 1960s, the same period when AFSCME’s partnership with the CIA in British Guiana came to light. </w:t>
      </w:r>
      <w:r w:rsidRPr="00F61593">
        <w:rPr>
          <w:u w:val="single"/>
        </w:rPr>
        <w:t>Early</w:t>
      </w:r>
      <w:r w:rsidRPr="00F61593">
        <w:rPr>
          <w:sz w:val="16"/>
        </w:rPr>
        <w:t xml:space="preserve"> studies and </w:t>
      </w:r>
      <w:r w:rsidRPr="00F61593">
        <w:rPr>
          <w:u w:val="single"/>
        </w:rPr>
        <w:t>exposés characterized the AFL-CIO as being little more than a puppet of the US government</w:t>
      </w:r>
      <w:r w:rsidRPr="00F61593">
        <w:rPr>
          <w:sz w:val="16"/>
        </w:rPr>
        <w:t xml:space="preserve">. The spotlight was especially shone on labor’s shadowy ties to the CIA. </w:t>
      </w:r>
      <w:r w:rsidRPr="00F61593">
        <w:rPr>
          <w:u w:val="single"/>
        </w:rPr>
        <w:t>Many assumed the spy agency was corrupting hapless union leaders</w:t>
      </w:r>
      <w:r w:rsidRPr="00F61593">
        <w:rPr>
          <w:sz w:val="16"/>
        </w:rPr>
        <w:t xml:space="preserve">, while many others mockingly called the labor federation the “AFL-CIA.”2 </w:t>
      </w:r>
      <w:r w:rsidRPr="00F61593">
        <w:rPr>
          <w:u w:val="single"/>
        </w:rPr>
        <w:t xml:space="preserve">More recent studies have demonstrated how the CIA was only the most notorious government entity that organized labor partnered with. In reality, the </w:t>
      </w:r>
      <w:r w:rsidRPr="00965887">
        <w:rPr>
          <w:rStyle w:val="Emphasis"/>
        </w:rPr>
        <w:t>AFL-CIO</w:t>
      </w:r>
      <w:r w:rsidRPr="00F61593">
        <w:rPr>
          <w:u w:val="single"/>
        </w:rPr>
        <w:t xml:space="preserve"> became </w:t>
      </w:r>
      <w:r w:rsidRPr="000575CE">
        <w:rPr>
          <w:b/>
          <w:bCs/>
          <w:highlight w:val="yellow"/>
          <w:u w:val="single"/>
        </w:rPr>
        <w:t>closely allied</w:t>
      </w:r>
      <w:r w:rsidRPr="000575CE">
        <w:rPr>
          <w:highlight w:val="yellow"/>
          <w:u w:val="single"/>
        </w:rPr>
        <w:t xml:space="preserve"> with</w:t>
      </w:r>
      <w:r w:rsidRPr="00F61593">
        <w:rPr>
          <w:u w:val="single"/>
        </w:rPr>
        <w:t xml:space="preserve"> almost </w:t>
      </w:r>
      <w:r w:rsidRPr="000575CE">
        <w:rPr>
          <w:rStyle w:val="Emphasis"/>
          <w:highlight w:val="yellow"/>
        </w:rPr>
        <w:t>the entire</w:t>
      </w:r>
      <w:r w:rsidRPr="00965887">
        <w:rPr>
          <w:rStyle w:val="Emphasis"/>
        </w:rPr>
        <w:t xml:space="preserve"> US </w:t>
      </w:r>
      <w:r w:rsidRPr="000575CE">
        <w:rPr>
          <w:rStyle w:val="Emphasis"/>
          <w:highlight w:val="yellow"/>
        </w:rPr>
        <w:t>foreign policy apparatus</w:t>
      </w:r>
      <w:r w:rsidRPr="00F61593">
        <w:rPr>
          <w:u w:val="single"/>
        </w:rPr>
        <w:t xml:space="preserve">—not only the </w:t>
      </w:r>
      <w:r w:rsidRPr="00965887">
        <w:rPr>
          <w:rStyle w:val="Emphasis"/>
        </w:rPr>
        <w:t>CIA</w:t>
      </w:r>
      <w:r w:rsidRPr="00F61593">
        <w:rPr>
          <w:u w:val="single"/>
        </w:rPr>
        <w:t xml:space="preserve">, but also the </w:t>
      </w:r>
      <w:r w:rsidRPr="00965887">
        <w:rPr>
          <w:rStyle w:val="Emphasis"/>
        </w:rPr>
        <w:t>State Department</w:t>
      </w:r>
      <w:r w:rsidRPr="00F61593">
        <w:rPr>
          <w:u w:val="single"/>
        </w:rPr>
        <w:t xml:space="preserve">, </w:t>
      </w:r>
      <w:r w:rsidRPr="00965887">
        <w:rPr>
          <w:rStyle w:val="Emphasis"/>
        </w:rPr>
        <w:t>A</w:t>
      </w:r>
      <w:r w:rsidRPr="00F61593">
        <w:rPr>
          <w:u w:val="single"/>
        </w:rPr>
        <w:t xml:space="preserve">gency for </w:t>
      </w:r>
      <w:r w:rsidRPr="00965887">
        <w:rPr>
          <w:rStyle w:val="Emphasis"/>
        </w:rPr>
        <w:t>I</w:t>
      </w:r>
      <w:r w:rsidRPr="00F61593">
        <w:rPr>
          <w:u w:val="single"/>
        </w:rPr>
        <w:t xml:space="preserve">nternational </w:t>
      </w:r>
      <w:r w:rsidRPr="00965887">
        <w:rPr>
          <w:rStyle w:val="Emphasis"/>
        </w:rPr>
        <w:t>D</w:t>
      </w:r>
      <w:r w:rsidRPr="00F61593">
        <w:rPr>
          <w:u w:val="single"/>
        </w:rPr>
        <w:t xml:space="preserve">evelopment, and </w:t>
      </w:r>
      <w:r w:rsidRPr="00965887">
        <w:rPr>
          <w:rStyle w:val="Emphasis"/>
        </w:rPr>
        <w:t>N</w:t>
      </w:r>
      <w:r w:rsidRPr="00F61593">
        <w:rPr>
          <w:u w:val="single"/>
        </w:rPr>
        <w:t xml:space="preserve">ational </w:t>
      </w:r>
      <w:r w:rsidRPr="00965887">
        <w:rPr>
          <w:rStyle w:val="Emphasis"/>
        </w:rPr>
        <w:t>E</w:t>
      </w:r>
      <w:r w:rsidRPr="00F61593">
        <w:rPr>
          <w:u w:val="single"/>
        </w:rPr>
        <w:t xml:space="preserve">ndowment for </w:t>
      </w:r>
      <w:r w:rsidRPr="00965887">
        <w:rPr>
          <w:rStyle w:val="Emphasis"/>
        </w:rPr>
        <w:t>D</w:t>
      </w:r>
      <w:r w:rsidRPr="00F61593">
        <w:rPr>
          <w:u w:val="single"/>
        </w:rPr>
        <w:t xml:space="preserve">emocracy. </w:t>
      </w:r>
    </w:p>
    <w:p w14:paraId="3B4BEFA0" w14:textId="77777777" w:rsidR="00C313EC" w:rsidRPr="00F61593" w:rsidRDefault="00C313EC" w:rsidP="00C313EC">
      <w:pPr>
        <w:ind w:firstLine="720"/>
        <w:rPr>
          <w:sz w:val="16"/>
        </w:rPr>
      </w:pPr>
      <w:r w:rsidRPr="00F61593">
        <w:rPr>
          <w:sz w:val="16"/>
        </w:rPr>
        <w:t xml:space="preserve">Scholars in the early twenty-first century rightly contend that </w:t>
      </w:r>
      <w:r w:rsidRPr="00F61593">
        <w:rPr>
          <w:u w:val="single"/>
        </w:rPr>
        <w:t xml:space="preserve">American </w:t>
      </w:r>
      <w:r w:rsidRPr="00965887">
        <w:rPr>
          <w:highlight w:val="yellow"/>
          <w:u w:val="single"/>
        </w:rPr>
        <w:t xml:space="preserve">labor leaders were </w:t>
      </w:r>
      <w:r w:rsidRPr="00965887">
        <w:rPr>
          <w:b/>
          <w:bCs/>
          <w:highlight w:val="yellow"/>
          <w:u w:val="single"/>
        </w:rPr>
        <w:t>not</w:t>
      </w:r>
      <w:r w:rsidRPr="00F61593">
        <w:rPr>
          <w:u w:val="single"/>
        </w:rPr>
        <w:t xml:space="preserve"> just </w:t>
      </w:r>
      <w:r w:rsidRPr="00965887">
        <w:rPr>
          <w:rStyle w:val="Emphasis"/>
          <w:highlight w:val="yellow"/>
        </w:rPr>
        <w:t>dupes</w:t>
      </w:r>
      <w:r w:rsidRPr="00F61593">
        <w:rPr>
          <w:u w:val="single"/>
        </w:rPr>
        <w:t xml:space="preserve"> of the government, </w:t>
      </w:r>
      <w:r w:rsidRPr="00965887">
        <w:rPr>
          <w:highlight w:val="yellow"/>
          <w:u w:val="single"/>
        </w:rPr>
        <w:t>but</w:t>
      </w:r>
      <w:r w:rsidRPr="00F61593">
        <w:rPr>
          <w:u w:val="single"/>
        </w:rPr>
        <w:t xml:space="preserve"> were instead </w:t>
      </w:r>
      <w:r w:rsidRPr="00965887">
        <w:rPr>
          <w:rStyle w:val="Emphasis"/>
          <w:highlight w:val="yellow"/>
        </w:rPr>
        <w:t>aggressive</w:t>
      </w:r>
      <w:r w:rsidRPr="00F61593">
        <w:rPr>
          <w:sz w:val="16"/>
        </w:rPr>
        <w:t xml:space="preserve"> cold </w:t>
      </w:r>
      <w:r w:rsidRPr="00965887">
        <w:rPr>
          <w:highlight w:val="yellow"/>
          <w:u w:val="single"/>
        </w:rPr>
        <w:t>warriors</w:t>
      </w:r>
      <w:r w:rsidRPr="00F61593">
        <w:rPr>
          <w:u w:val="single"/>
        </w:rPr>
        <w:t xml:space="preserve"> in their own right</w:t>
      </w:r>
      <w:r w:rsidRPr="00F61593">
        <w:rPr>
          <w:sz w:val="16"/>
        </w:rPr>
        <w:t xml:space="preserve">. </w:t>
      </w:r>
      <w:r w:rsidRPr="00F61593">
        <w:rPr>
          <w:rStyle w:val="Emphasis"/>
        </w:rPr>
        <w:t>Labor officials</w:t>
      </w:r>
      <w:r w:rsidRPr="00F61593">
        <w:rPr>
          <w:sz w:val="16"/>
        </w:rPr>
        <w:t>—</w:t>
      </w:r>
      <w:r w:rsidRPr="00F61593">
        <w:rPr>
          <w:u w:val="single"/>
        </w:rPr>
        <w:t xml:space="preserve">many of whom spent their early years maneuvering to expel radicals from their own unions—did not need to be corrupted by the CIA, since they </w:t>
      </w:r>
      <w:r w:rsidRPr="00F61593">
        <w:rPr>
          <w:b/>
          <w:bCs/>
          <w:u w:val="single"/>
        </w:rPr>
        <w:t>were willing to wage</w:t>
      </w:r>
      <w:r w:rsidRPr="00F61593">
        <w:rPr>
          <w:u w:val="single"/>
        </w:rPr>
        <w:t xml:space="preserve"> the Cold War with or without the government’s cooperation, and </w:t>
      </w:r>
      <w:r w:rsidRPr="00F61593">
        <w:rPr>
          <w:rStyle w:val="Emphasis"/>
        </w:rPr>
        <w:t xml:space="preserve">were already </w:t>
      </w:r>
      <w:r w:rsidRPr="008B4D97">
        <w:rPr>
          <w:rStyle w:val="Emphasis"/>
          <w:highlight w:val="yellow"/>
        </w:rPr>
        <w:t xml:space="preserve">waging it before </w:t>
      </w:r>
      <w:r w:rsidRPr="00965887">
        <w:rPr>
          <w:rStyle w:val="Emphasis"/>
          <w:highlight w:val="yellow"/>
        </w:rPr>
        <w:t>the CIA</w:t>
      </w:r>
      <w:r w:rsidRPr="00F61593">
        <w:rPr>
          <w:rStyle w:val="Emphasis"/>
        </w:rPr>
        <w:t xml:space="preserve"> had come into formal existence</w:t>
      </w:r>
      <w:r w:rsidRPr="00F61593">
        <w:rPr>
          <w:sz w:val="16"/>
        </w:rPr>
        <w:t xml:space="preserve">. </w:t>
      </w:r>
      <w:r w:rsidRPr="00965887">
        <w:rPr>
          <w:highlight w:val="yellow"/>
          <w:u w:val="single"/>
        </w:rPr>
        <w:t>Because of</w:t>
      </w:r>
      <w:r w:rsidRPr="00F61593">
        <w:rPr>
          <w:u w:val="single"/>
        </w:rPr>
        <w:t xml:space="preserve"> their firsthand </w:t>
      </w:r>
      <w:r w:rsidRPr="00965887">
        <w:rPr>
          <w:b/>
          <w:bCs/>
          <w:highlight w:val="yellow"/>
          <w:u w:val="single"/>
        </w:rPr>
        <w:t>experience battling leftists</w:t>
      </w:r>
      <w:r w:rsidRPr="00F61593">
        <w:rPr>
          <w:u w:val="single"/>
        </w:rPr>
        <w:t xml:space="preserve"> in their union ranks, many </w:t>
      </w:r>
      <w:r w:rsidRPr="00F61593">
        <w:rPr>
          <w:rStyle w:val="Emphasis"/>
        </w:rPr>
        <w:t xml:space="preserve">labor </w:t>
      </w:r>
      <w:r w:rsidRPr="00965887">
        <w:rPr>
          <w:rStyle w:val="Emphasis"/>
          <w:highlight w:val="yellow"/>
        </w:rPr>
        <w:t>officials</w:t>
      </w:r>
      <w:r w:rsidRPr="00F61593">
        <w:rPr>
          <w:u w:val="single"/>
        </w:rPr>
        <w:t xml:space="preserve"> even </w:t>
      </w:r>
      <w:r w:rsidRPr="00965887">
        <w:rPr>
          <w:highlight w:val="yellow"/>
          <w:u w:val="single"/>
        </w:rPr>
        <w:t xml:space="preserve">saw themselves as </w:t>
      </w:r>
      <w:r w:rsidRPr="00965887">
        <w:rPr>
          <w:rStyle w:val="Emphasis"/>
          <w:highlight w:val="yellow"/>
        </w:rPr>
        <w:t>more committed</w:t>
      </w:r>
      <w:r w:rsidRPr="00F61593">
        <w:rPr>
          <w:u w:val="single"/>
        </w:rPr>
        <w:t xml:space="preserve"> and </w:t>
      </w:r>
      <w:r w:rsidRPr="00F61593">
        <w:rPr>
          <w:rStyle w:val="Emphasis"/>
        </w:rPr>
        <w:t xml:space="preserve">effective </w:t>
      </w:r>
      <w:r w:rsidRPr="00965887">
        <w:rPr>
          <w:rStyle w:val="Emphasis"/>
          <w:highlight w:val="yellow"/>
        </w:rPr>
        <w:t>anticommunists than their government</w:t>
      </w:r>
      <w:r w:rsidRPr="00F61593">
        <w:rPr>
          <w:rStyle w:val="Emphasis"/>
        </w:rPr>
        <w:t xml:space="preserve"> counterparts</w:t>
      </w:r>
      <w:r w:rsidRPr="00F61593">
        <w:rPr>
          <w:u w:val="single"/>
        </w:rPr>
        <w:t xml:space="preserve">, leading to an occasionally </w:t>
      </w:r>
      <w:r w:rsidRPr="00F61593">
        <w:rPr>
          <w:b/>
          <w:bCs/>
          <w:u w:val="single"/>
        </w:rPr>
        <w:t>contentious relationship</w:t>
      </w:r>
      <w:r w:rsidRPr="00F61593">
        <w:rPr>
          <w:sz w:val="16"/>
        </w:rPr>
        <w:t xml:space="preserve">. What’s more, recent studies show how unionists in the countries on the receiving end of US labor’s interventions had their own agendas, which they often advanced by using the substantial resources the AFL-CIO could provide.3 </w:t>
      </w:r>
    </w:p>
    <w:p w14:paraId="6B3490A2" w14:textId="77777777" w:rsidR="00C313EC" w:rsidRPr="00F61593" w:rsidRDefault="00C313EC" w:rsidP="00C313EC">
      <w:pPr>
        <w:ind w:firstLine="720"/>
        <w:rPr>
          <w:sz w:val="16"/>
        </w:rPr>
      </w:pPr>
      <w:r w:rsidRPr="00F61593">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officials—nearly all white men—who shaped and implemented labor’s international policy. Foreign labor leaders and union dissenters at home also figure prominently in this story. </w:t>
      </w:r>
    </w:p>
    <w:p w14:paraId="5A9D89F1" w14:textId="77777777" w:rsidR="00C313EC" w:rsidRPr="00F61593" w:rsidRDefault="00C313EC" w:rsidP="00C313EC">
      <w:pPr>
        <w:rPr>
          <w:sz w:val="16"/>
        </w:rPr>
      </w:pPr>
      <w:r w:rsidRPr="00F61593">
        <w:rPr>
          <w:sz w:val="16"/>
        </w:rPr>
        <w:t xml:space="preserve">When we examine top labor officials’ actions in the realm of foreign policy, it becomes clearer how the global Cold War directly contributed to US labor’s decline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68C1BC63" w14:textId="77777777" w:rsidR="00C313EC" w:rsidRPr="00F61593" w:rsidRDefault="00C313EC" w:rsidP="00C313EC">
      <w:pPr>
        <w:ind w:firstLine="720"/>
        <w:rPr>
          <w:sz w:val="16"/>
        </w:rPr>
      </w:pPr>
      <w:r w:rsidRPr="000575CE">
        <w:rPr>
          <w:highlight w:val="yellow"/>
          <w:u w:val="single"/>
        </w:rPr>
        <w:t xml:space="preserve">With a </w:t>
      </w:r>
      <w:r w:rsidRPr="000575CE">
        <w:rPr>
          <w:rStyle w:val="Emphasis"/>
          <w:highlight w:val="yellow"/>
        </w:rPr>
        <w:t>greater share of</w:t>
      </w:r>
      <w:r w:rsidRPr="00F61593">
        <w:rPr>
          <w:rStyle w:val="Emphasis"/>
        </w:rPr>
        <w:t xml:space="preserve"> American </w:t>
      </w:r>
      <w:r w:rsidRPr="000575CE">
        <w:rPr>
          <w:rStyle w:val="Emphasis"/>
          <w:highlight w:val="yellow"/>
        </w:rPr>
        <w:t>workers belonging to unions</w:t>
      </w:r>
      <w:r w:rsidRPr="00F61593">
        <w:rPr>
          <w:u w:val="single"/>
        </w:rPr>
        <w:t xml:space="preserve"> in the mid-1900s than </w:t>
      </w:r>
      <w:r w:rsidRPr="00F61593">
        <w:rPr>
          <w:b/>
          <w:bCs/>
          <w:u w:val="single"/>
        </w:rPr>
        <w:t>ever</w:t>
      </w:r>
      <w:r w:rsidRPr="00F61593">
        <w:rPr>
          <w:u w:val="single"/>
        </w:rPr>
        <w:t xml:space="preserve"> </w:t>
      </w:r>
      <w:r w:rsidRPr="00F61593">
        <w:rPr>
          <w:rStyle w:val="Emphasis"/>
        </w:rPr>
        <w:t>before</w:t>
      </w:r>
      <w:r w:rsidRPr="00F61593">
        <w:rPr>
          <w:u w:val="single"/>
        </w:rPr>
        <w:t xml:space="preserve"> or </w:t>
      </w:r>
      <w:r w:rsidRPr="00F61593">
        <w:rPr>
          <w:rStyle w:val="Emphasis"/>
        </w:rPr>
        <w:t>since</w:t>
      </w:r>
      <w:r w:rsidRPr="00F61593">
        <w:rPr>
          <w:u w:val="single"/>
        </w:rPr>
        <w:t xml:space="preserve">, for a brief period, the labor movement enjoyed </w:t>
      </w:r>
      <w:r w:rsidRPr="000575CE">
        <w:rPr>
          <w:rStyle w:val="Emphasis"/>
          <w:highlight w:val="yellow"/>
        </w:rPr>
        <w:t>unprecedented</w:t>
      </w:r>
      <w:r w:rsidRPr="00F61593">
        <w:rPr>
          <w:rStyle w:val="Emphasis"/>
        </w:rPr>
        <w:t xml:space="preserve"> political </w:t>
      </w:r>
      <w:r w:rsidRPr="000575CE">
        <w:rPr>
          <w:rStyle w:val="Emphasis"/>
          <w:highlight w:val="yellow"/>
        </w:rPr>
        <w:t>clout</w:t>
      </w:r>
      <w:r w:rsidRPr="00F61593">
        <w:rPr>
          <w:u w:val="single"/>
        </w:rPr>
        <w:t xml:space="preserve"> and </w:t>
      </w:r>
      <w:r w:rsidRPr="00F61593">
        <w:rPr>
          <w:rStyle w:val="Emphasis"/>
        </w:rPr>
        <w:t>economic muscle</w:t>
      </w:r>
      <w:r w:rsidRPr="00F61593">
        <w:rPr>
          <w:sz w:val="16"/>
        </w:rPr>
        <w:t xml:space="preserve">. </w:t>
      </w:r>
      <w:r w:rsidRPr="00F61593">
        <w:rPr>
          <w:u w:val="single"/>
        </w:rPr>
        <w:t>One out of every three nonagricultural workers was in a union</w:t>
      </w:r>
      <w:r w:rsidRPr="00F61593">
        <w:rPr>
          <w:sz w:val="16"/>
        </w:rPr>
        <w:t xml:space="preserve">. Unions were strongest in the mass production industries at the center of the national (and global) economy. With the genuine strength </w:t>
      </w:r>
      <w:r w:rsidRPr="000575CE">
        <w:rPr>
          <w:rStyle w:val="Emphasis"/>
          <w:highlight w:val="yellow"/>
        </w:rPr>
        <w:t>unions</w:t>
      </w:r>
      <w:r w:rsidRPr="00F61593">
        <w:rPr>
          <w:sz w:val="16"/>
        </w:rPr>
        <w:t xml:space="preserve"> brought to bear, labor disputes were often front-page news, and many national labor officials were household names. </w:t>
      </w:r>
    </w:p>
    <w:p w14:paraId="6B6519FF" w14:textId="77777777" w:rsidR="00C313EC" w:rsidRPr="00F61593" w:rsidRDefault="00C313EC" w:rsidP="00C313EC">
      <w:pPr>
        <w:ind w:firstLine="720"/>
        <w:rPr>
          <w:rStyle w:val="Emphasis"/>
        </w:rPr>
      </w:pPr>
      <w:r w:rsidRPr="00F61593">
        <w:rPr>
          <w:sz w:val="16"/>
        </w:rPr>
        <w:t xml:space="preserve">AFL-CIO leaders might have </w:t>
      </w:r>
      <w:r w:rsidRPr="000575CE">
        <w:rPr>
          <w:highlight w:val="yellow"/>
          <w:u w:val="single"/>
        </w:rPr>
        <w:t xml:space="preserve">used this </w:t>
      </w:r>
      <w:r w:rsidRPr="000575CE">
        <w:rPr>
          <w:rStyle w:val="Emphasis"/>
          <w:highlight w:val="yellow"/>
        </w:rPr>
        <w:t>influence</w:t>
      </w:r>
      <w:r w:rsidRPr="00F61593">
        <w:rPr>
          <w:sz w:val="16"/>
        </w:rPr>
        <w:t xml:space="preserv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chose to direct much of their energies </w:t>
      </w:r>
      <w:r w:rsidRPr="008B4D97">
        <w:rPr>
          <w:highlight w:val="yellow"/>
          <w:u w:val="single"/>
        </w:rPr>
        <w:t xml:space="preserve">toward </w:t>
      </w:r>
      <w:r w:rsidRPr="008B4D97">
        <w:rPr>
          <w:b/>
          <w:bCs/>
          <w:highlight w:val="yellow"/>
          <w:u w:val="single"/>
        </w:rPr>
        <w:t>waging</w:t>
      </w:r>
      <w:r w:rsidRPr="008B4D97">
        <w:rPr>
          <w:highlight w:val="yellow"/>
          <w:u w:val="single"/>
        </w:rPr>
        <w:t xml:space="preserve"> a</w:t>
      </w:r>
      <w:r w:rsidRPr="00F61593">
        <w:rPr>
          <w:u w:val="single"/>
        </w:rPr>
        <w:t xml:space="preserve"> </w:t>
      </w:r>
      <w:r w:rsidRPr="000575CE">
        <w:rPr>
          <w:rStyle w:val="Emphasis"/>
          <w:highlight w:val="yellow"/>
        </w:rPr>
        <w:t xml:space="preserve">global </w:t>
      </w:r>
      <w:r w:rsidRPr="008B4D97">
        <w:rPr>
          <w:rStyle w:val="Emphasis"/>
        </w:rPr>
        <w:t xml:space="preserve">anticommunist </w:t>
      </w:r>
      <w:r w:rsidRPr="000575CE">
        <w:rPr>
          <w:rStyle w:val="Emphasis"/>
          <w:highlight w:val="yellow"/>
        </w:rPr>
        <w:t>crusade.</w:t>
      </w:r>
      <w:r w:rsidRPr="00F61593">
        <w:rPr>
          <w:rStyle w:val="Emphasis"/>
        </w:rPr>
        <w:t xml:space="preserve"> </w:t>
      </w:r>
    </w:p>
    <w:p w14:paraId="20A34B64" w14:textId="77777777" w:rsidR="00C313EC" w:rsidRPr="00F61593" w:rsidRDefault="00C313EC" w:rsidP="00C313EC">
      <w:pPr>
        <w:ind w:firstLine="720"/>
        <w:rPr>
          <w:sz w:val="16"/>
        </w:rPr>
      </w:pPr>
      <w:r w:rsidRPr="00F61593">
        <w:rPr>
          <w:sz w:val="16"/>
        </w:rPr>
        <w:t xml:space="preserve">In practice, “anticommunism” did not only mean opposition to actual communists, but also an </w:t>
      </w:r>
      <w:r w:rsidRPr="00F61593">
        <w:rPr>
          <w:u w:val="single"/>
        </w:rPr>
        <w:t>intolerance—sometimes a violent hatred—for almost any progressive, left-leaning ideas challenging the capitalist status quo and for the people or groups advocating them.</w:t>
      </w:r>
      <w:r w:rsidRPr="00F61593">
        <w:rPr>
          <w:sz w:val="16"/>
        </w:rPr>
        <w:t xml:space="preserve"> </w:t>
      </w:r>
      <w:r w:rsidRPr="00F61593">
        <w:rPr>
          <w:u w:val="single"/>
        </w:rPr>
        <w:t>Shunning some of the most dedicated and militant unionists due to their political affiliations, cozying up to Corporate America in the name of patriotism, and devoting so much attention and so many resources to interfering in foreign unions</w:t>
      </w:r>
      <w:r w:rsidRPr="00F61593">
        <w:rPr>
          <w:sz w:val="16"/>
        </w:rPr>
        <w:t xml:space="preserve">, AFL-CIO </w:t>
      </w:r>
      <w:r w:rsidRPr="00F61593">
        <w:rPr>
          <w:u w:val="single"/>
        </w:rPr>
        <w:t>leadership unwittingly helped lay the groundwork for organized labor’s near decimation</w:t>
      </w:r>
      <w:r w:rsidRPr="00F61593">
        <w:rPr>
          <w:sz w:val="16"/>
        </w:rPr>
        <w:t xml:space="preserve"> at the end of the century. </w:t>
      </w:r>
    </w:p>
    <w:p w14:paraId="339009A1" w14:textId="77777777" w:rsidR="00C313EC" w:rsidRPr="00F61593" w:rsidRDefault="00C313EC" w:rsidP="00C313EC">
      <w:pPr>
        <w:ind w:firstLine="720"/>
        <w:rPr>
          <w:sz w:val="16"/>
        </w:rPr>
      </w:pPr>
      <w:r w:rsidRPr="000575CE">
        <w:rPr>
          <w:highlight w:val="yellow"/>
          <w:u w:val="single"/>
        </w:rPr>
        <w:t xml:space="preserve">To </w:t>
      </w:r>
      <w:r w:rsidRPr="000575CE">
        <w:rPr>
          <w:b/>
          <w:bCs/>
          <w:highlight w:val="yellow"/>
          <w:u w:val="single"/>
        </w:rPr>
        <w:t>justify</w:t>
      </w:r>
      <w:r w:rsidRPr="00F61593">
        <w:rPr>
          <w:u w:val="single"/>
        </w:rPr>
        <w:t xml:space="preserve"> their </w:t>
      </w:r>
      <w:r w:rsidRPr="000575CE">
        <w:rPr>
          <w:rStyle w:val="Emphasis"/>
          <w:highlight w:val="yellow"/>
        </w:rPr>
        <w:t>overseas interventions</w:t>
      </w:r>
      <w:r w:rsidRPr="000575CE">
        <w:rPr>
          <w:u w:val="single"/>
        </w:rPr>
        <w:t>,</w:t>
      </w:r>
      <w:r w:rsidRPr="00F61593">
        <w:rPr>
          <w:u w:val="single"/>
        </w:rPr>
        <w:t xml:space="preserve"> top </w:t>
      </w:r>
      <w:r w:rsidRPr="008B4D97">
        <w:rPr>
          <w:rStyle w:val="Emphasis"/>
        </w:rPr>
        <w:t xml:space="preserve">labor </w:t>
      </w:r>
      <w:r w:rsidRPr="000575CE">
        <w:rPr>
          <w:rStyle w:val="Emphasis"/>
          <w:highlight w:val="yellow"/>
        </w:rPr>
        <w:t>officials insisted</w:t>
      </w:r>
      <w:r w:rsidRPr="000575CE">
        <w:rPr>
          <w:highlight w:val="yellow"/>
          <w:u w:val="single"/>
        </w:rPr>
        <w:t xml:space="preserve"> they were </w:t>
      </w:r>
      <w:r w:rsidRPr="000575CE">
        <w:rPr>
          <w:rStyle w:val="Emphasis"/>
          <w:highlight w:val="yellow"/>
        </w:rPr>
        <w:t>promoting</w:t>
      </w:r>
      <w:r w:rsidRPr="00F61593">
        <w:rPr>
          <w:rStyle w:val="Emphasis"/>
        </w:rPr>
        <w:t xml:space="preserve"> “</w:t>
      </w:r>
      <w:r w:rsidRPr="000575CE">
        <w:rPr>
          <w:rStyle w:val="Emphasis"/>
          <w:highlight w:val="yellow"/>
        </w:rPr>
        <w:t>free”</w:t>
      </w:r>
      <w:r w:rsidRPr="000575CE">
        <w:rPr>
          <w:highlight w:val="yellow"/>
          <w:u w:val="single"/>
        </w:rPr>
        <w:t xml:space="preserve"> and </w:t>
      </w:r>
      <w:r w:rsidRPr="000575CE">
        <w:rPr>
          <w:rStyle w:val="Emphasis"/>
          <w:sz w:val="26"/>
          <w:szCs w:val="26"/>
          <w:highlight w:val="yellow"/>
        </w:rPr>
        <w:t>“democratic” unionism</w:t>
      </w:r>
      <w:r w:rsidRPr="00F61593">
        <w:rPr>
          <w:u w:val="single"/>
        </w:rPr>
        <w:t xml:space="preserve"> around the world</w:t>
      </w:r>
      <w:r w:rsidRPr="00F61593">
        <w:rPr>
          <w:sz w:val="16"/>
        </w:rPr>
        <w:t xml:space="preserve">. </w:t>
      </w:r>
      <w:r w:rsidRPr="00F61593">
        <w:rPr>
          <w:u w:val="single"/>
        </w:rPr>
        <w:t xml:space="preserve">In fact, their anticommunist fixation tended to only make </w:t>
      </w:r>
      <w:r w:rsidRPr="00F61593">
        <w:rPr>
          <w:b/>
          <w:bCs/>
          <w:u w:val="single"/>
        </w:rPr>
        <w:t>unions more autocratic</w:t>
      </w:r>
      <w:r w:rsidRPr="00F61593">
        <w:rPr>
          <w:u w:val="single"/>
        </w:rPr>
        <w:t>, both at home and abroad</w:t>
      </w:r>
      <w:r w:rsidRPr="00F61593">
        <w:rPr>
          <w:sz w:val="16"/>
        </w:rPr>
        <w:t xml:space="preserve">. In the United States and in other countries, worker organizations frequently had large numbers of communists or other leftists. Union democracy allowed such radicals to win leadership positions and gain influence over labor movements. For anticommunists, this was intolerable, and genuine union democracy was therefore unacceptable to them. </w:t>
      </w:r>
    </w:p>
    <w:p w14:paraId="37CE3836" w14:textId="77777777" w:rsidR="00C313EC" w:rsidRPr="00F61593" w:rsidRDefault="00C313EC" w:rsidP="00C313EC">
      <w:pPr>
        <w:ind w:firstLine="720"/>
        <w:rPr>
          <w:u w:val="single"/>
        </w:rPr>
      </w:pPr>
      <w:r w:rsidRPr="00F61593">
        <w:rPr>
          <w:sz w:val="16"/>
        </w:rPr>
        <w:t xml:space="preserve">In a process that first unfolded in the United States and was then replicated in many other countries with the AFL-CIO’s support, leftists were systematically driven out of organized labor, and union constitutions and procedures were violated or unilaterally changed to ensure anticommunists could maintain an iron grip over worker organizations. </w:t>
      </w:r>
      <w:r w:rsidRPr="00F61593">
        <w:rPr>
          <w:u w:val="single"/>
        </w:rPr>
        <w:t xml:space="preserve">This was analogous to how, in order </w:t>
      </w:r>
      <w:r w:rsidRPr="000575CE">
        <w:rPr>
          <w:highlight w:val="yellow"/>
          <w:u w:val="single"/>
        </w:rPr>
        <w:t>to</w:t>
      </w:r>
      <w:r w:rsidRPr="00F61593">
        <w:rPr>
          <w:u w:val="single"/>
        </w:rPr>
        <w:t xml:space="preserve"> supposedly </w:t>
      </w:r>
      <w:r w:rsidRPr="000575CE">
        <w:rPr>
          <w:rStyle w:val="Emphasis"/>
          <w:highlight w:val="yellow"/>
        </w:rPr>
        <w:t>safeguard freedom</w:t>
      </w:r>
      <w:r w:rsidRPr="00F61593">
        <w:rPr>
          <w:u w:val="single"/>
        </w:rPr>
        <w:t xml:space="preserve">, many </w:t>
      </w:r>
      <w:r w:rsidRPr="008B4D97">
        <w:rPr>
          <w:b/>
          <w:bCs/>
          <w:u w:val="single"/>
        </w:rPr>
        <w:t>anticommunist</w:t>
      </w:r>
      <w:r w:rsidRPr="008B4D97">
        <w:rPr>
          <w:u w:val="single"/>
        </w:rPr>
        <w:t xml:space="preserve"> </w:t>
      </w:r>
      <w:r w:rsidRPr="000575CE">
        <w:rPr>
          <w:b/>
          <w:bCs/>
          <w:highlight w:val="yellow"/>
          <w:u w:val="single"/>
        </w:rPr>
        <w:t>governments</w:t>
      </w:r>
      <w:r w:rsidRPr="00F61593">
        <w:rPr>
          <w:u w:val="single"/>
        </w:rPr>
        <w:t xml:space="preserve"> around the world </w:t>
      </w:r>
      <w:r w:rsidRPr="000575CE">
        <w:rPr>
          <w:highlight w:val="yellow"/>
          <w:u w:val="single"/>
        </w:rPr>
        <w:t>became</w:t>
      </w:r>
      <w:r w:rsidRPr="00F61593">
        <w:rPr>
          <w:u w:val="single"/>
        </w:rPr>
        <w:t xml:space="preserve"> </w:t>
      </w:r>
      <w:r w:rsidRPr="00F61593">
        <w:rPr>
          <w:rStyle w:val="Emphasis"/>
        </w:rPr>
        <w:t xml:space="preserve">brutally </w:t>
      </w:r>
      <w:r w:rsidRPr="000575CE">
        <w:rPr>
          <w:rStyle w:val="Emphasis"/>
          <w:highlight w:val="yellow"/>
        </w:rPr>
        <w:t>authoritarian</w:t>
      </w:r>
      <w:r w:rsidRPr="00F61593">
        <w:rPr>
          <w:u w:val="single"/>
        </w:rPr>
        <w:t xml:space="preserve"> during the Cold War, usually </w:t>
      </w:r>
      <w:r w:rsidRPr="000575CE">
        <w:rPr>
          <w:rStyle w:val="Emphasis"/>
          <w:highlight w:val="yellow"/>
        </w:rPr>
        <w:t>with US support</w:t>
      </w:r>
      <w:r w:rsidRPr="00F61593">
        <w:rPr>
          <w:rStyle w:val="Emphasis"/>
        </w:rPr>
        <w:t>.</w:t>
      </w:r>
      <w:r w:rsidRPr="00F61593">
        <w:rPr>
          <w:u w:val="single"/>
        </w:rPr>
        <w:t xml:space="preserve"> </w:t>
      </w:r>
    </w:p>
    <w:p w14:paraId="7D4F3778" w14:textId="77777777" w:rsidR="00C313EC" w:rsidRPr="00F61593" w:rsidRDefault="00C313EC" w:rsidP="00C313EC">
      <w:pPr>
        <w:ind w:firstLine="720"/>
        <w:rPr>
          <w:u w:val="single"/>
        </w:rPr>
      </w:pPr>
      <w:r w:rsidRPr="00F61593">
        <w:rPr>
          <w:sz w:val="16"/>
        </w:rPr>
        <w:t xml:space="preserve">Similarly, </w:t>
      </w:r>
      <w:r w:rsidRPr="000575CE">
        <w:rPr>
          <w:rStyle w:val="Emphasis"/>
          <w:sz w:val="26"/>
          <w:szCs w:val="26"/>
          <w:highlight w:val="yellow"/>
        </w:rPr>
        <w:t>in the name of opposing “totalitarianism</w:t>
      </w:r>
      <w:r w:rsidRPr="00F61593">
        <w:rPr>
          <w:rStyle w:val="Emphasis"/>
        </w:rPr>
        <w:t>”—especially state domination of unions—</w:t>
      </w:r>
      <w:r w:rsidRPr="000575CE">
        <w:rPr>
          <w:rStyle w:val="Emphasis"/>
          <w:highlight w:val="yellow"/>
        </w:rPr>
        <w:t>American labor</w:t>
      </w:r>
      <w:r w:rsidRPr="00F61593">
        <w:rPr>
          <w:rStyle w:val="Emphasis"/>
        </w:rPr>
        <w:t xml:space="preserve"> frequently </w:t>
      </w:r>
      <w:r w:rsidRPr="000575CE">
        <w:rPr>
          <w:rStyle w:val="Emphasis"/>
          <w:highlight w:val="yellow"/>
        </w:rPr>
        <w:t>sponsored foreign unions</w:t>
      </w:r>
      <w:r w:rsidRPr="00F61593">
        <w:rPr>
          <w:u w:val="single"/>
        </w:rPr>
        <w:t xml:space="preserve"> that were ironically under tight state control.</w:t>
      </w:r>
      <w:r w:rsidRPr="00F61593">
        <w:rPr>
          <w:sz w:val="16"/>
        </w:rPr>
        <w:t xml:space="preserve"> </w:t>
      </w:r>
      <w:r w:rsidRPr="000575CE">
        <w:rPr>
          <w:highlight w:val="yellow"/>
          <w:u w:val="single"/>
        </w:rPr>
        <w:t xml:space="preserve">In the </w:t>
      </w:r>
      <w:r w:rsidRPr="000575CE">
        <w:rPr>
          <w:rStyle w:val="Emphasis"/>
          <w:highlight w:val="yellow"/>
        </w:rPr>
        <w:t>Global South</w:t>
      </w:r>
      <w:r w:rsidRPr="00F61593">
        <w:rPr>
          <w:u w:val="single"/>
        </w:rPr>
        <w:t>,</w:t>
      </w:r>
      <w:r w:rsidRPr="00F61593">
        <w:rPr>
          <w:sz w:val="16"/>
        </w:rPr>
        <w:t xml:space="preserve"> or Third World as it was then called, this was often connected </w:t>
      </w:r>
      <w:r w:rsidRPr="005670FA">
        <w:rPr>
          <w:szCs w:val="24"/>
          <w:highlight w:val="yellow"/>
          <w:u w:val="single"/>
        </w:rPr>
        <w:t>to</w:t>
      </w:r>
      <w:r w:rsidRPr="00F61593">
        <w:rPr>
          <w:sz w:val="16"/>
        </w:rPr>
        <w:t xml:space="preserve"> what was thought to be the requirements of development. Desperate to rapidly grow their economies, </w:t>
      </w:r>
      <w:r w:rsidRPr="00F61593">
        <w:rPr>
          <w:b/>
          <w:bCs/>
          <w:u w:val="single"/>
        </w:rPr>
        <w:t>governments</w:t>
      </w:r>
      <w:r w:rsidRPr="00F61593">
        <w:rPr>
          <w:u w:val="single"/>
        </w:rPr>
        <w:t xml:space="preserve"> in poorer countries demanded that </w:t>
      </w:r>
      <w:r w:rsidRPr="00F61593">
        <w:rPr>
          <w:rStyle w:val="Emphasis"/>
        </w:rPr>
        <w:t xml:space="preserve">unions </w:t>
      </w:r>
      <w:r w:rsidRPr="000575CE">
        <w:rPr>
          <w:rStyle w:val="Emphasis"/>
          <w:highlight w:val="yellow"/>
        </w:rPr>
        <w:t>temper</w:t>
      </w:r>
      <w:r w:rsidRPr="00F61593">
        <w:rPr>
          <w:rStyle w:val="Emphasis"/>
        </w:rPr>
        <w:t xml:space="preserve"> workers’ </w:t>
      </w:r>
      <w:r w:rsidRPr="000575CE">
        <w:rPr>
          <w:rStyle w:val="Emphasis"/>
          <w:highlight w:val="yellow"/>
        </w:rPr>
        <w:t>expectations</w:t>
      </w:r>
      <w:r w:rsidRPr="00F61593">
        <w:rPr>
          <w:u w:val="single"/>
        </w:rPr>
        <w:t xml:space="preserve"> rather than </w:t>
      </w:r>
      <w:r w:rsidRPr="00F61593">
        <w:rPr>
          <w:b/>
          <w:bCs/>
          <w:u w:val="single"/>
        </w:rPr>
        <w:t>make</w:t>
      </w:r>
      <w:r w:rsidRPr="00F61593">
        <w:rPr>
          <w:u w:val="single"/>
        </w:rPr>
        <w:t xml:space="preserve"> forceful </w:t>
      </w:r>
      <w:r w:rsidRPr="00F61593">
        <w:rPr>
          <w:b/>
          <w:bCs/>
          <w:u w:val="single"/>
        </w:rPr>
        <w:t>demands</w:t>
      </w:r>
      <w:r w:rsidRPr="00F61593">
        <w:rPr>
          <w:sz w:val="16"/>
        </w:rPr>
        <w:t xml:space="preserve">. </w:t>
      </w:r>
      <w:r w:rsidRPr="00F61593">
        <w:rPr>
          <w:u w:val="single"/>
        </w:rPr>
        <w:t xml:space="preserve">In these situations, where it was feared the failure to achieve economic development might open the door to communist revolution, the AFL-CIO would rather unions be extensions of the state than authentic organs of worker discontent. </w:t>
      </w:r>
    </w:p>
    <w:p w14:paraId="630FFE36" w14:textId="77777777" w:rsidR="00C313EC" w:rsidRPr="008B0CF6" w:rsidRDefault="00C313EC" w:rsidP="00C313EC">
      <w:pPr>
        <w:ind w:firstLine="720"/>
        <w:rPr>
          <w:u w:val="single"/>
        </w:rPr>
      </w:pPr>
      <w:r w:rsidRPr="00F61593">
        <w:rPr>
          <w:u w:val="single"/>
        </w:rPr>
        <w:t xml:space="preserve">This would ultimately prove to be an act of </w:t>
      </w:r>
      <w:r w:rsidRPr="00F61593">
        <w:rPr>
          <w:rStyle w:val="Emphasis"/>
        </w:rPr>
        <w:t>self-sabotage</w:t>
      </w:r>
      <w:r w:rsidRPr="00F61593">
        <w:rPr>
          <w:u w:val="single"/>
        </w:rPr>
        <w:t xml:space="preserve">. </w:t>
      </w:r>
      <w:r w:rsidRPr="000575CE">
        <w:rPr>
          <w:rStyle w:val="Emphasis"/>
          <w:highlight w:val="yellow"/>
        </w:rPr>
        <w:t>Bolstering conservative</w:t>
      </w:r>
      <w:r w:rsidRPr="00F61593">
        <w:rPr>
          <w:u w:val="single"/>
        </w:rPr>
        <w:t xml:space="preserve">, </w:t>
      </w:r>
      <w:r w:rsidRPr="00F61593">
        <w:rPr>
          <w:rStyle w:val="Emphasis"/>
        </w:rPr>
        <w:t xml:space="preserve">procapitalist </w:t>
      </w:r>
      <w:r w:rsidRPr="000575CE">
        <w:rPr>
          <w:rStyle w:val="Emphasis"/>
          <w:highlight w:val="yellow"/>
        </w:rPr>
        <w:t>unions</w:t>
      </w:r>
      <w:r w:rsidRPr="00F61593">
        <w:rPr>
          <w:u w:val="single"/>
        </w:rPr>
        <w:t xml:space="preserve"> in the Third World at the expense of more independent and militant labor movements partly </w:t>
      </w:r>
      <w:r w:rsidRPr="000575CE">
        <w:rPr>
          <w:b/>
          <w:bCs/>
          <w:highlight w:val="yellow"/>
          <w:u w:val="single"/>
        </w:rPr>
        <w:t>paved the way</w:t>
      </w:r>
      <w:r w:rsidRPr="000575CE">
        <w:rPr>
          <w:highlight w:val="yellow"/>
          <w:u w:val="single"/>
        </w:rPr>
        <w:t xml:space="preserve"> for</w:t>
      </w:r>
      <w:r w:rsidRPr="00F61593">
        <w:rPr>
          <w:u w:val="single"/>
        </w:rPr>
        <w:t xml:space="preserve"> US </w:t>
      </w:r>
      <w:r w:rsidRPr="000575CE">
        <w:rPr>
          <w:b/>
          <w:bCs/>
          <w:highlight w:val="yellow"/>
          <w:u w:val="single"/>
        </w:rPr>
        <w:t>multinationals</w:t>
      </w:r>
      <w:r w:rsidRPr="000575CE">
        <w:rPr>
          <w:highlight w:val="yellow"/>
          <w:u w:val="single"/>
        </w:rPr>
        <w:t xml:space="preserve"> to </w:t>
      </w:r>
      <w:r w:rsidRPr="000575CE">
        <w:rPr>
          <w:rStyle w:val="Emphasis"/>
        </w:rPr>
        <w:t xml:space="preserve">move production </w:t>
      </w:r>
      <w:r w:rsidRPr="000575CE">
        <w:rPr>
          <w:rStyle w:val="Emphasis"/>
          <w:highlight w:val="yellow"/>
        </w:rPr>
        <w:t>offshore</w:t>
      </w:r>
      <w:r w:rsidRPr="000575CE">
        <w:rPr>
          <w:highlight w:val="yellow"/>
          <w:u w:val="single"/>
        </w:rPr>
        <w:t xml:space="preserve"> and </w:t>
      </w:r>
      <w:r w:rsidRPr="000575CE">
        <w:rPr>
          <w:rStyle w:val="Emphasis"/>
          <w:highlight w:val="yellow"/>
        </w:rPr>
        <w:t>drive down</w:t>
      </w:r>
      <w:r w:rsidRPr="00F61593">
        <w:rPr>
          <w:rStyle w:val="Emphasis"/>
        </w:rPr>
        <w:t xml:space="preserve"> global </w:t>
      </w:r>
      <w:r w:rsidRPr="000575CE">
        <w:rPr>
          <w:rStyle w:val="Emphasis"/>
          <w:highlight w:val="yellow"/>
        </w:rPr>
        <w:t xml:space="preserve">labor </w:t>
      </w:r>
      <w:r w:rsidRPr="005670FA">
        <w:rPr>
          <w:rStyle w:val="Emphasis"/>
          <w:highlight w:val="yellow"/>
        </w:rPr>
        <w:t>standards</w:t>
      </w:r>
      <w:r w:rsidRPr="00F61593">
        <w:rPr>
          <w:u w:val="single"/>
        </w:rPr>
        <w:t xml:space="preserve"> in the “race to the bottom” at century’s end</w:t>
      </w:r>
      <w:r w:rsidRPr="00F61593">
        <w:rPr>
          <w:sz w:val="16"/>
        </w:rPr>
        <w:t xml:space="preserve">. With unions around the world rendered docile and undemocratic, and with labor movements divided and weakened, </w:t>
      </w:r>
      <w:r w:rsidRPr="00F61593">
        <w:rPr>
          <w:u w:val="single"/>
        </w:rPr>
        <w:t xml:space="preserve">it became far easier for capital to exploit workers both in the United States and overseas. </w:t>
      </w:r>
      <w:bookmarkEnd w:id="32"/>
    </w:p>
    <w:p w14:paraId="49740080" w14:textId="0B382558" w:rsidR="005D388F" w:rsidRDefault="00C313EC" w:rsidP="00C313EC">
      <w:pPr>
        <w:pStyle w:val="Heading1"/>
      </w:pPr>
      <w:r>
        <w:t>2NC</w:t>
      </w:r>
    </w:p>
    <w:p w14:paraId="4242B881" w14:textId="14ACFAA4" w:rsidR="00C313EC" w:rsidRDefault="00C313EC" w:rsidP="00C313EC">
      <w:pPr>
        <w:pStyle w:val="Heading2"/>
      </w:pPr>
      <w:r>
        <w:t>K</w:t>
      </w:r>
    </w:p>
    <w:p w14:paraId="79A51BCD" w14:textId="4C822594" w:rsidR="00C313EC" w:rsidRDefault="00C313EC" w:rsidP="00C313EC">
      <w:pPr>
        <w:pStyle w:val="Heading3"/>
      </w:pPr>
      <w:r>
        <w:t>2NC</w:t>
      </w:r>
    </w:p>
    <w:p w14:paraId="414C2D8C" w14:textId="77777777" w:rsidR="00C313EC" w:rsidRPr="00AA7C09" w:rsidRDefault="00C313EC" w:rsidP="00C313EC">
      <w:pPr>
        <w:pStyle w:val="Heading4"/>
      </w:pPr>
      <w:r>
        <w:t>American unions in Chile weaponized the middle class against the working class to launch a coup against the leftist government and ruin the Chilean economy.</w:t>
      </w:r>
    </w:p>
    <w:p w14:paraId="227C2502" w14:textId="77777777" w:rsidR="00C313EC" w:rsidRDefault="00C313EC" w:rsidP="00C313EC">
      <w:r w:rsidRPr="006846E6">
        <w:rPr>
          <w:rStyle w:val="Style13ptBold"/>
        </w:rPr>
        <w:t>Schuhrke 25</w:t>
      </w:r>
      <w:r>
        <w:t xml:space="preserve"> - </w:t>
      </w:r>
      <w:r w:rsidRPr="006846E6">
        <w:t>labor historian and assistant professor of Labor Studies, SUNY Empire State University.</w:t>
      </w:r>
      <w:r>
        <w:t xml:space="preserve"> </w:t>
      </w:r>
    </w:p>
    <w:p w14:paraId="0FA48CB4" w14:textId="77777777" w:rsidR="00C313EC" w:rsidRDefault="00C313EC" w:rsidP="00C313EC">
      <w:r w:rsidRPr="006846E6">
        <w:t>Jeff Schuhrke</w:t>
      </w:r>
      <w:r>
        <w:t xml:space="preserve"> (interviewee), </w:t>
      </w:r>
      <w:r w:rsidRPr="006846E6">
        <w:t>Micah Uetricht</w:t>
      </w:r>
      <w:r>
        <w:t xml:space="preserve"> (interviewer), </w:t>
      </w:r>
      <w:r w:rsidRPr="006846E6">
        <w:t xml:space="preserve">5-26-2025, "When US Labor Backed US Imperialism", No Publication, </w:t>
      </w:r>
      <w:hyperlink r:id="rId9" w:history="1">
        <w:r w:rsidRPr="00672A6B">
          <w:rPr>
            <w:rStyle w:val="Hyperlink"/>
          </w:rPr>
          <w:t>https://jacobin.com/2025/05/afl-cio-cold-war-imperialism</w:t>
        </w:r>
      </w:hyperlink>
    </w:p>
    <w:p w14:paraId="36B69A1A" w14:textId="77777777" w:rsidR="00C313EC" w:rsidRPr="00300B49" w:rsidRDefault="00C313EC" w:rsidP="00C313EC">
      <w:pPr>
        <w:rPr>
          <w:rStyle w:val="StyleUnderline"/>
        </w:rPr>
      </w:pPr>
      <w:r w:rsidRPr="00300B49">
        <w:rPr>
          <w:rStyle w:val="StyleUnderline"/>
        </w:rPr>
        <w:t xml:space="preserve">Much of </w:t>
      </w:r>
      <w:r w:rsidRPr="00300B49">
        <w:rPr>
          <w:rStyle w:val="StyleUnderline"/>
          <w:highlight w:val="yellow"/>
        </w:rPr>
        <w:t xml:space="preserve">the Chilean labor movement was pro-Allende. </w:t>
      </w:r>
      <w:r w:rsidRPr="00300B49">
        <w:rPr>
          <w:rStyle w:val="StyleUnderline"/>
        </w:rPr>
        <w:t xml:space="preserve">The Workers’ United Center of Chile </w:t>
      </w:r>
      <w:r w:rsidRPr="00300B49">
        <w:rPr>
          <w:sz w:val="8"/>
        </w:rPr>
        <w:t>(CUT),</w:t>
      </w:r>
      <w:r w:rsidRPr="00300B49">
        <w:rPr>
          <w:rStyle w:val="StyleUnderline"/>
        </w:rPr>
        <w:t xml:space="preserve"> </w:t>
      </w:r>
      <w:r w:rsidRPr="00300B49">
        <w:rPr>
          <w:rStyle w:val="StyleUnderline"/>
          <w:highlight w:val="yellow"/>
        </w:rPr>
        <w:t>the main trade union federation</w:t>
      </w:r>
      <w:r w:rsidRPr="00300B49">
        <w:rPr>
          <w:rStyle w:val="StyleUnderline"/>
        </w:rPr>
        <w:t xml:space="preserve">, </w:t>
      </w:r>
      <w:r w:rsidRPr="00300B49">
        <w:rPr>
          <w:rStyle w:val="StyleUnderline"/>
          <w:highlight w:val="yellow"/>
        </w:rPr>
        <w:t>was led by communists and socialists.</w:t>
      </w:r>
      <w:r w:rsidRPr="00300B49">
        <w:rPr>
          <w:sz w:val="8"/>
          <w:highlight w:val="yellow"/>
        </w:rPr>
        <w:t xml:space="preserve"> </w:t>
      </w:r>
      <w:r w:rsidRPr="00300B49">
        <w:rPr>
          <w:rStyle w:val="StyleUnderline"/>
          <w:highlight w:val="yellow"/>
        </w:rPr>
        <w:t>AIFLD</w:t>
      </w:r>
      <w:r w:rsidRPr="00300B49">
        <w:rPr>
          <w:rStyle w:val="StyleUnderline"/>
        </w:rPr>
        <w:t xml:space="preserve"> really couldn’t do anything about that. So it </w:t>
      </w:r>
      <w:r w:rsidRPr="00300B49">
        <w:rPr>
          <w:rStyle w:val="StyleUnderline"/>
          <w:highlight w:val="yellow"/>
        </w:rPr>
        <w:t>ended up partnering not with traditional working-class</w:t>
      </w:r>
      <w:r w:rsidRPr="00300B49">
        <w:rPr>
          <w:rStyle w:val="StyleUnderline"/>
        </w:rPr>
        <w:t xml:space="preserve"> organizations, trade </w:t>
      </w:r>
      <w:r w:rsidRPr="00300B49">
        <w:rPr>
          <w:rStyle w:val="StyleUnderline"/>
          <w:highlight w:val="yellow"/>
        </w:rPr>
        <w:t xml:space="preserve">unions, but instead working with associations of </w:t>
      </w:r>
      <w:r w:rsidRPr="00300B49">
        <w:rPr>
          <w:rStyle w:val="StyleUnderline"/>
          <w:bCs/>
          <w:highlight w:val="yellow"/>
        </w:rPr>
        <w:t>middle-class professionals</w:t>
      </w:r>
      <w:r w:rsidRPr="00300B49">
        <w:rPr>
          <w:rStyle w:val="StyleUnderline"/>
          <w:highlight w:val="yellow"/>
        </w:rPr>
        <w:t xml:space="preserve"> called gremios:</w:t>
      </w:r>
      <w:r w:rsidRPr="00300B49">
        <w:rPr>
          <w:rStyle w:val="StyleUnderline"/>
        </w:rPr>
        <w:t xml:space="preserve"> associations of </w:t>
      </w:r>
      <w:r w:rsidRPr="006C4BC6">
        <w:rPr>
          <w:rStyle w:val="StyleUnderline"/>
        </w:rPr>
        <w:t xml:space="preserve">physicians and engineers and truck owner-operators, shopkeepers. Through AIFLD, the </w:t>
      </w:r>
      <w:r w:rsidRPr="00300B49">
        <w:rPr>
          <w:rStyle w:val="StyleUnderline"/>
          <w:highlight w:val="yellow"/>
        </w:rPr>
        <w:t xml:space="preserve">gremios received </w:t>
      </w:r>
      <w:r w:rsidRPr="006C4BC6">
        <w:rPr>
          <w:rStyle w:val="StyleUnderline"/>
        </w:rPr>
        <w:t>a lot of financial support, technical support, and training — and ultimately, as would be revealed after the coup,</w:t>
      </w:r>
      <w:r w:rsidRPr="00300B49">
        <w:rPr>
          <w:rStyle w:val="StyleUnderline"/>
        </w:rPr>
        <w:t xml:space="preserve"> </w:t>
      </w:r>
      <w:r w:rsidRPr="00300B49">
        <w:rPr>
          <w:rStyle w:val="StyleUnderline"/>
          <w:bCs/>
          <w:highlight w:val="yellow"/>
        </w:rPr>
        <w:t>money from the CIA to launch very crippling strikes.</w:t>
      </w:r>
    </w:p>
    <w:p w14:paraId="1642A094" w14:textId="77777777" w:rsidR="00C313EC" w:rsidRPr="00300B49" w:rsidRDefault="00C313EC" w:rsidP="00C313EC">
      <w:pPr>
        <w:rPr>
          <w:rStyle w:val="StyleUnderline"/>
        </w:rPr>
      </w:pPr>
      <w:r w:rsidRPr="006C4BC6">
        <w:rPr>
          <w:rStyle w:val="StyleUnderline"/>
        </w:rPr>
        <w:t xml:space="preserve">In the months </w:t>
      </w:r>
      <w:r w:rsidRPr="00300B49">
        <w:rPr>
          <w:rStyle w:val="StyleUnderline"/>
          <w:highlight w:val="yellow"/>
        </w:rPr>
        <w:t>leading up to the 1973 coup, there was a strike in the copper mines. It wasn’t</w:t>
      </w:r>
      <w:r w:rsidRPr="00300B49">
        <w:rPr>
          <w:rStyle w:val="StyleUnderline"/>
        </w:rPr>
        <w:t xml:space="preserve"> so much </w:t>
      </w:r>
      <w:r w:rsidRPr="00300B49">
        <w:rPr>
          <w:rStyle w:val="StyleUnderline"/>
          <w:highlight w:val="yellow"/>
        </w:rPr>
        <w:t>by the rank-and-file copper miners but</w:t>
      </w:r>
      <w:r w:rsidRPr="00300B49">
        <w:rPr>
          <w:rStyle w:val="StyleUnderline"/>
        </w:rPr>
        <w:t xml:space="preserve"> more </w:t>
      </w:r>
      <w:r w:rsidRPr="00300B49">
        <w:rPr>
          <w:rStyle w:val="StyleUnderline"/>
          <w:highlight w:val="yellow"/>
        </w:rPr>
        <w:t xml:space="preserve">by the supervisors and engineers. </w:t>
      </w:r>
      <w:r w:rsidRPr="00300B49">
        <w:rPr>
          <w:rStyle w:val="StyleUnderline"/>
          <w:bCs/>
          <w:highlight w:val="yellow"/>
        </w:rPr>
        <w:t>There were</w:t>
      </w:r>
      <w:r w:rsidRPr="00300B49">
        <w:rPr>
          <w:rStyle w:val="StyleUnderline"/>
        </w:rPr>
        <w:t xml:space="preserve"> at least a couple of </w:t>
      </w:r>
      <w:r w:rsidRPr="00300B49">
        <w:rPr>
          <w:rStyle w:val="StyleUnderline"/>
          <w:bCs/>
          <w:highlight w:val="yellow"/>
        </w:rPr>
        <w:t>major strikes of the trucking gremio that shut down distribution of food and fuel and other essential products. Shopkeepers closed down their stores and doctors and other professionals staged strikes</w:t>
      </w:r>
      <w:r w:rsidRPr="00300B49">
        <w:rPr>
          <w:rStyle w:val="StyleUnderline"/>
          <w:highlight w:val="yellow"/>
        </w:rPr>
        <w:t>, all to protest Allende and his socialist government.</w:t>
      </w:r>
    </w:p>
    <w:p w14:paraId="15170C09" w14:textId="77777777" w:rsidR="00C313EC" w:rsidRPr="00300B49" w:rsidRDefault="00C313EC" w:rsidP="00C313EC">
      <w:pPr>
        <w:rPr>
          <w:rStyle w:val="StyleUnderline"/>
        </w:rPr>
      </w:pPr>
      <w:r w:rsidRPr="00300B49">
        <w:rPr>
          <w:rStyle w:val="StyleUnderline"/>
          <w:bCs/>
          <w:highlight w:val="yellow"/>
        </w:rPr>
        <w:t>That served, to use the phrase from Richard Nixon, to make the economy scream.</w:t>
      </w:r>
      <w:r w:rsidRPr="00300B49">
        <w:rPr>
          <w:rStyle w:val="StyleUnderline"/>
          <w:highlight w:val="yellow"/>
        </w:rPr>
        <w:t xml:space="preserve"> The US government was also withholding aid, canceling loans, messing with Chile’s economy </w:t>
      </w:r>
      <w:r w:rsidRPr="00300B49">
        <w:rPr>
          <w:rStyle w:val="StyleUnderline"/>
        </w:rPr>
        <w:t xml:space="preserve">in all different types of ways. </w:t>
      </w:r>
      <w:r w:rsidRPr="00300B49">
        <w:rPr>
          <w:rStyle w:val="StyleUnderline"/>
          <w:highlight w:val="yellow"/>
        </w:rPr>
        <w:t>Having these gremio work stoppages was one of those ways.</w:t>
      </w:r>
      <w:r w:rsidRPr="00300B49">
        <w:rPr>
          <w:rStyle w:val="StyleUnderline"/>
        </w:rPr>
        <w:t xml:space="preserve"> And </w:t>
      </w:r>
      <w:r w:rsidRPr="00300B49">
        <w:rPr>
          <w:rStyle w:val="StyleUnderline"/>
          <w:highlight w:val="yellow"/>
        </w:rPr>
        <w:t>AIFLD</w:t>
      </w:r>
      <w:r w:rsidRPr="00300B49">
        <w:rPr>
          <w:rStyle w:val="StyleUnderline"/>
        </w:rPr>
        <w:t xml:space="preserve">, on behalf of the AFL-CIO, </w:t>
      </w:r>
      <w:r w:rsidRPr="00300B49">
        <w:rPr>
          <w:rStyle w:val="StyleUnderline"/>
          <w:highlight w:val="yellow"/>
        </w:rPr>
        <w:t>was helping coordinate a lot of this stuff.</w:t>
      </w:r>
    </w:p>
    <w:p w14:paraId="6DA3D5C1" w14:textId="30356693" w:rsidR="00C313EC" w:rsidRPr="00C313EC" w:rsidRDefault="00C313EC" w:rsidP="00C313EC">
      <w:r w:rsidRPr="00300B49">
        <w:rPr>
          <w:rStyle w:val="StyleUnderline"/>
        </w:rPr>
        <w:t>When we on the Left hear about a bunch of workers striking,</w:t>
      </w:r>
      <w:r w:rsidRPr="00300B49">
        <w:rPr>
          <w:sz w:val="8"/>
        </w:rPr>
        <w:t xml:space="preserve"> </w:t>
      </w:r>
      <w:r w:rsidRPr="00300B49">
        <w:rPr>
          <w:sz w:val="10"/>
        </w:rPr>
        <w:t>when there’s a general strike and or thousands of people are in the streets</w:t>
      </w:r>
      <w:r w:rsidRPr="00300B49">
        <w:rPr>
          <w:sz w:val="8"/>
        </w:rPr>
        <w:t xml:space="preserve">, </w:t>
      </w:r>
      <w:r w:rsidRPr="00300B49">
        <w:rPr>
          <w:rStyle w:val="StyleUnderline"/>
        </w:rPr>
        <w:t xml:space="preserve">our gut reaction is to cheer them. But </w:t>
      </w:r>
      <w:r w:rsidRPr="00300B49">
        <w:rPr>
          <w:rStyle w:val="StyleUnderline"/>
          <w:bCs/>
          <w:highlight w:val="yellow"/>
        </w:rPr>
        <w:t>these strikes in Chile</w:t>
      </w:r>
      <w:r w:rsidRPr="00300B49">
        <w:rPr>
          <w:sz w:val="10"/>
        </w:rPr>
        <w:t xml:space="preserve">, and the similar example in British Guyana that I write about in the book, </w:t>
      </w:r>
      <w:r w:rsidRPr="00300B49">
        <w:rPr>
          <w:rStyle w:val="StyleUnderline"/>
          <w:bCs/>
          <w:highlight w:val="yellow"/>
        </w:rPr>
        <w:t>were meant to undermine a democratically elected leftist government and were being secretly bankrolled by the CIA, by the US government.</w:t>
      </w:r>
      <w:r w:rsidRPr="00300B49">
        <w:rPr>
          <w:rStyle w:val="StyleUnderline"/>
          <w:highlight w:val="yellow"/>
        </w:rPr>
        <w:t xml:space="preserve"> These strikes harmed the Chilean economy and served as a pretext for the Chilean military and </w:t>
      </w:r>
      <w:r w:rsidRPr="00300B49">
        <w:rPr>
          <w:rStyle w:val="StyleUnderline"/>
        </w:rPr>
        <w:t>Augusto</w:t>
      </w:r>
      <w:r w:rsidRPr="00300B49">
        <w:rPr>
          <w:rStyle w:val="StyleUnderline"/>
          <w:highlight w:val="yellow"/>
        </w:rPr>
        <w:t xml:space="preserve"> Pinochet to stage the coup on September 11, 1973.</w:t>
      </w:r>
    </w:p>
    <w:sectPr w:rsidR="00C313EC" w:rsidRPr="00C313EC" w:rsidSect="00C313E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628F1" w14:textId="77777777" w:rsidR="00D902F6" w:rsidRDefault="00D902F6" w:rsidP="00066D2C">
      <w:pPr>
        <w:spacing w:after="0" w:line="240" w:lineRule="auto"/>
      </w:pPr>
      <w:r>
        <w:separator/>
      </w:r>
    </w:p>
  </w:endnote>
  <w:endnote w:type="continuationSeparator" w:id="0">
    <w:p w14:paraId="12F15CB7" w14:textId="77777777" w:rsidR="00D902F6" w:rsidRDefault="00D902F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8F784" w14:textId="77777777" w:rsidR="00D902F6" w:rsidRDefault="00D902F6" w:rsidP="00066D2C">
      <w:pPr>
        <w:spacing w:after="0" w:line="240" w:lineRule="auto"/>
      </w:pPr>
      <w:r>
        <w:separator/>
      </w:r>
    </w:p>
  </w:footnote>
  <w:footnote w:type="continuationSeparator" w:id="0">
    <w:p w14:paraId="23B25084" w14:textId="77777777" w:rsidR="00D902F6" w:rsidRDefault="00D902F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4"/>
  </w:num>
  <w:num w:numId="45" w16cid:durableId="138770454">
    <w:abstractNumId w:val="10"/>
  </w:num>
  <w:num w:numId="46" w16cid:durableId="860581684">
    <w:abstractNumId w:val="19"/>
  </w:num>
  <w:num w:numId="47" w16cid:durableId="1241060537">
    <w:abstractNumId w:val="12"/>
  </w:num>
  <w:num w:numId="48" w16cid:durableId="356976957">
    <w:abstractNumId w:val="20"/>
  </w:num>
  <w:num w:numId="49" w16cid:durableId="897785336">
    <w:abstractNumId w:val="28"/>
  </w:num>
  <w:num w:numId="50" w16cid:durableId="457184557">
    <w:abstractNumId w:val="22"/>
  </w:num>
  <w:num w:numId="51" w16cid:durableId="1565678384">
    <w:abstractNumId w:val="21"/>
  </w:num>
  <w:num w:numId="52" w16cid:durableId="2094164054">
    <w:abstractNumId w:val="26"/>
  </w:num>
  <w:num w:numId="53" w16cid:durableId="1970014659">
    <w:abstractNumId w:val="30"/>
  </w:num>
  <w:num w:numId="54" w16cid:durableId="440226698">
    <w:abstractNumId w:val="18"/>
  </w:num>
  <w:num w:numId="55" w16cid:durableId="1997371306">
    <w:abstractNumId w:val="11"/>
  </w:num>
  <w:num w:numId="56" w16cid:durableId="1235432778">
    <w:abstractNumId w:val="25"/>
  </w:num>
  <w:num w:numId="57" w16cid:durableId="532961640">
    <w:abstractNumId w:val="27"/>
  </w:num>
  <w:num w:numId="58" w16cid:durableId="2127116819">
    <w:abstractNumId w:val="24"/>
  </w:num>
  <w:num w:numId="59" w16cid:durableId="1205676363">
    <w:abstractNumId w:val="15"/>
  </w:num>
  <w:num w:numId="60" w16cid:durableId="456097180">
    <w:abstractNumId w:val="13"/>
  </w:num>
  <w:num w:numId="61" w16cid:durableId="5018958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313E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AF1"/>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38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6E7"/>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194"/>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7B1"/>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8FC"/>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BA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78A"/>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16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0D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37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13EC"/>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F3D"/>
    <w:rsid w:val="00C816E6"/>
    <w:rsid w:val="00C82587"/>
    <w:rsid w:val="00C84097"/>
    <w:rsid w:val="00C85473"/>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2F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F3D3DD"/>
  <w15:chartTrackingRefBased/>
  <w15:docId w15:val="{D50C1601-02FD-49E1-B621-1C697E4CD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13EC"/>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C313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C313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C313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C313E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13E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31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313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13EC"/>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C313E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313EC"/>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C313EC"/>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C313E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C313E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313E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313E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C313EC"/>
    <w:rPr>
      <w:b w:val="0"/>
      <w:sz w:val="22"/>
      <w:u w:val="single"/>
    </w:rPr>
  </w:style>
  <w:style w:type="character" w:styleId="Strong">
    <w:name w:val="Strong"/>
    <w:basedOn w:val="DefaultParagraphFont"/>
    <w:uiPriority w:val="22"/>
    <w:qFormat/>
    <w:rsid w:val="00C313EC"/>
    <w:rPr>
      <w:b/>
      <w:bCs/>
    </w:rPr>
  </w:style>
  <w:style w:type="character" w:styleId="BookTitle">
    <w:name w:val="Book Title"/>
    <w:basedOn w:val="DefaultParagraphFont"/>
    <w:uiPriority w:val="33"/>
    <w:qFormat/>
    <w:rsid w:val="00C313EC"/>
    <w:rPr>
      <w:b/>
      <w:bCs/>
      <w:i/>
      <w:iCs/>
      <w:spacing w:val="5"/>
    </w:rPr>
  </w:style>
  <w:style w:type="character" w:customStyle="1" w:styleId="Heading5Char">
    <w:name w:val="Heading 5 Char"/>
    <w:basedOn w:val="DefaultParagraphFont"/>
    <w:link w:val="Heading5"/>
    <w:uiPriority w:val="9"/>
    <w:semiHidden/>
    <w:rsid w:val="00C313E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13EC"/>
  </w:style>
  <w:style w:type="paragraph" w:styleId="Header">
    <w:name w:val="header"/>
    <w:basedOn w:val="Normal"/>
    <w:link w:val="HeaderChar"/>
    <w:uiPriority w:val="99"/>
    <w:semiHidden/>
    <w:rsid w:val="00C313E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13EC"/>
    <w:rPr>
      <w:rFonts w:ascii="Calibri" w:hAnsi="Calibri" w:cs="Calibri"/>
    </w:rPr>
  </w:style>
  <w:style w:type="paragraph" w:styleId="Footer">
    <w:name w:val="footer"/>
    <w:basedOn w:val="Normal"/>
    <w:link w:val="FooterChar"/>
    <w:uiPriority w:val="99"/>
    <w:semiHidden/>
    <w:rsid w:val="00C313E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13EC"/>
    <w:rPr>
      <w:rFonts w:ascii="Calibri" w:hAnsi="Calibri" w:cs="Calibri"/>
    </w:rPr>
  </w:style>
  <w:style w:type="paragraph" w:styleId="BodyText">
    <w:name w:val="Body Text"/>
    <w:basedOn w:val="Normal"/>
    <w:link w:val="BodyTextChar"/>
    <w:uiPriority w:val="99"/>
    <w:semiHidden/>
    <w:unhideWhenUsed/>
    <w:rsid w:val="00C313EC"/>
    <w:pPr>
      <w:spacing w:after="120"/>
    </w:pPr>
  </w:style>
  <w:style w:type="character" w:customStyle="1" w:styleId="BodyTextChar">
    <w:name w:val="Body Text Char"/>
    <w:basedOn w:val="DefaultParagraphFont"/>
    <w:link w:val="BodyText"/>
    <w:uiPriority w:val="99"/>
    <w:semiHidden/>
    <w:rsid w:val="00C313EC"/>
    <w:rPr>
      <w:rFonts w:ascii="Calibri" w:hAnsi="Calibri" w:cs="Calibri"/>
    </w:rPr>
  </w:style>
  <w:style w:type="paragraph" w:styleId="NoSpacing">
    <w:name w:val="No Spacing"/>
    <w:link w:val="NoSpacingChar"/>
    <w:uiPriority w:val="99"/>
    <w:unhideWhenUsed/>
    <w:qFormat/>
    <w:rsid w:val="00C313E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313EC"/>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C313EC"/>
    <w:rPr>
      <w:color w:val="0563C1" w:themeColor="hyperlink"/>
      <w:u w:val="single"/>
    </w:rPr>
  </w:style>
  <w:style w:type="character" w:styleId="UnresolvedMention">
    <w:name w:val="Unresolved Mention"/>
    <w:basedOn w:val="DefaultParagraphFont"/>
    <w:uiPriority w:val="99"/>
    <w:semiHidden/>
    <w:unhideWhenUsed/>
    <w:rsid w:val="00C313EC"/>
    <w:rPr>
      <w:color w:val="605E5C"/>
      <w:shd w:val="clear" w:color="auto" w:fill="E1DFDD"/>
    </w:rPr>
  </w:style>
  <w:style w:type="paragraph" w:customStyle="1" w:styleId="Analytic">
    <w:name w:val="Analytic"/>
    <w:basedOn w:val="Heading4"/>
    <w:link w:val="AnalyticChar"/>
    <w:autoRedefine/>
    <w:uiPriority w:val="5"/>
    <w:qFormat/>
    <w:rsid w:val="00C313EC"/>
    <w:rPr>
      <w:color w:val="833C0B" w:themeColor="accent2" w:themeShade="80"/>
    </w:rPr>
  </w:style>
  <w:style w:type="character" w:customStyle="1" w:styleId="AnalyticChar">
    <w:name w:val="Analytic Char"/>
    <w:basedOn w:val="Heading4Char"/>
    <w:link w:val="Analytic"/>
    <w:uiPriority w:val="5"/>
    <w:rsid w:val="00C313EC"/>
    <w:rPr>
      <w:rFonts w:ascii="Calibri" w:eastAsiaTheme="majorEastAsia" w:hAnsi="Calibri" w:cstheme="majorBidi"/>
      <w:b/>
      <w:iCs/>
      <w:color w:val="833C0B" w:themeColor="accent2" w:themeShade="80"/>
      <w:sz w:val="26"/>
    </w:rPr>
  </w:style>
  <w:style w:type="character" w:customStyle="1" w:styleId="Heading6Char">
    <w:name w:val="Heading 6 Char"/>
    <w:basedOn w:val="DefaultParagraphFont"/>
    <w:link w:val="Heading6"/>
    <w:uiPriority w:val="9"/>
    <w:semiHidden/>
    <w:rsid w:val="00C313E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313E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313E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313EC"/>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31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3E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313EC"/>
    <w:pPr>
      <w:spacing w:before="160"/>
      <w:jc w:val="center"/>
    </w:pPr>
    <w:rPr>
      <w:i/>
      <w:iCs/>
      <w:color w:val="404040" w:themeColor="text1" w:themeTint="BF"/>
    </w:rPr>
  </w:style>
  <w:style w:type="character" w:customStyle="1" w:styleId="QuoteChar">
    <w:name w:val="Quote Char"/>
    <w:basedOn w:val="DefaultParagraphFont"/>
    <w:link w:val="Quote"/>
    <w:uiPriority w:val="29"/>
    <w:rsid w:val="00C313EC"/>
    <w:rPr>
      <w:rFonts w:ascii="Calibri" w:hAnsi="Calibri" w:cs="Calibri"/>
      <w:i/>
      <w:iCs/>
      <w:color w:val="404040" w:themeColor="text1" w:themeTint="BF"/>
    </w:rPr>
  </w:style>
  <w:style w:type="paragraph" w:styleId="ListParagraph">
    <w:name w:val="List Paragraph"/>
    <w:aliases w:val="6 font"/>
    <w:basedOn w:val="Normal"/>
    <w:uiPriority w:val="34"/>
    <w:qFormat/>
    <w:rsid w:val="00C313EC"/>
    <w:pPr>
      <w:ind w:left="720"/>
      <w:contextualSpacing/>
    </w:pPr>
  </w:style>
  <w:style w:type="character" w:styleId="IntenseEmphasis">
    <w:name w:val="Intense Emphasis"/>
    <w:basedOn w:val="DefaultParagraphFont"/>
    <w:uiPriority w:val="21"/>
    <w:qFormat/>
    <w:rsid w:val="00C313EC"/>
    <w:rPr>
      <w:i/>
      <w:iCs/>
      <w:color w:val="2F5496" w:themeColor="accent1" w:themeShade="BF"/>
    </w:rPr>
  </w:style>
  <w:style w:type="paragraph" w:styleId="IntenseQuote">
    <w:name w:val="Intense Quote"/>
    <w:basedOn w:val="Normal"/>
    <w:next w:val="Normal"/>
    <w:link w:val="IntenseQuoteChar"/>
    <w:uiPriority w:val="30"/>
    <w:qFormat/>
    <w:rsid w:val="00C313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3EC"/>
    <w:rPr>
      <w:rFonts w:ascii="Calibri" w:hAnsi="Calibri" w:cs="Calibri"/>
      <w:i/>
      <w:iCs/>
      <w:color w:val="2F5496" w:themeColor="accent1" w:themeShade="BF"/>
    </w:rPr>
  </w:style>
  <w:style w:type="character" w:styleId="IntenseReference">
    <w:name w:val="Intense Reference"/>
    <w:basedOn w:val="DefaultParagraphFont"/>
    <w:uiPriority w:val="32"/>
    <w:qFormat/>
    <w:rsid w:val="00C313EC"/>
    <w:rPr>
      <w:b/>
      <w:bCs/>
      <w:smallCaps/>
      <w:color w:val="2F5496" w:themeColor="accent1" w:themeShade="BF"/>
      <w:spacing w:val="5"/>
    </w:rPr>
  </w:style>
  <w:style w:type="paragraph" w:styleId="NormalWeb">
    <w:name w:val="Normal (Web)"/>
    <w:basedOn w:val="Normal"/>
    <w:uiPriority w:val="99"/>
    <w:semiHidden/>
    <w:unhideWhenUsed/>
    <w:rsid w:val="00C313EC"/>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C313EC"/>
  </w:style>
  <w:style w:type="character" w:customStyle="1" w:styleId="off-screen">
    <w:name w:val="off-screen"/>
    <w:basedOn w:val="DefaultParagraphFont"/>
    <w:rsid w:val="00C313EC"/>
  </w:style>
  <w:style w:type="paragraph" w:customStyle="1" w:styleId="last">
    <w:name w:val="last"/>
    <w:basedOn w:val="Normal"/>
    <w:rsid w:val="00C313EC"/>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C313EC"/>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C313EC"/>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C313EC"/>
  </w:style>
  <w:style w:type="paragraph" w:styleId="BalloonText">
    <w:name w:val="Balloon Text"/>
    <w:basedOn w:val="Normal"/>
    <w:link w:val="BalloonTextChar"/>
    <w:uiPriority w:val="99"/>
    <w:semiHidden/>
    <w:unhideWhenUsed/>
    <w:rsid w:val="00C313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13EC"/>
    <w:rPr>
      <w:rFonts w:ascii="Segoe UI" w:hAnsi="Segoe UI" w:cs="Segoe UI"/>
      <w:sz w:val="18"/>
      <w:szCs w:val="18"/>
    </w:rPr>
  </w:style>
  <w:style w:type="paragraph" w:customStyle="1" w:styleId="textbold">
    <w:name w:val="text bold"/>
    <w:basedOn w:val="Normal"/>
    <w:link w:val="Emphasis"/>
    <w:uiPriority w:val="8"/>
    <w:qFormat/>
    <w:rsid w:val="00C313EC"/>
    <w:pP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C313EC"/>
    <w:pPr>
      <w:widowControl w:val="0"/>
      <w:suppressAutoHyphens/>
      <w:spacing w:after="200" w:line="240" w:lineRule="auto"/>
      <w:contextualSpacing/>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C313E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313EC"/>
    <w:rPr>
      <w:rFonts w:ascii="Calibri" w:hAnsi="Calibri" w:cs="Calibri"/>
      <w:sz w:val="20"/>
      <w:szCs w:val="20"/>
    </w:rPr>
  </w:style>
  <w:style w:type="character" w:styleId="FootnoteReference">
    <w:name w:val="footnote reference"/>
    <w:basedOn w:val="DefaultParagraphFont"/>
    <w:uiPriority w:val="99"/>
    <w:semiHidden/>
    <w:unhideWhenUsed/>
    <w:rsid w:val="00C313EC"/>
    <w:rPr>
      <w:vertAlign w:val="superscript"/>
    </w:rPr>
  </w:style>
  <w:style w:type="paragraph" w:customStyle="1" w:styleId="p">
    <w:name w:val="p"/>
    <w:basedOn w:val="Normal"/>
    <w:rsid w:val="00C313EC"/>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C313EC"/>
  </w:style>
  <w:style w:type="character" w:customStyle="1" w:styleId="label">
    <w:name w:val="label"/>
    <w:basedOn w:val="DefaultParagraphFont"/>
    <w:rsid w:val="00C313EC"/>
  </w:style>
  <w:style w:type="paragraph" w:customStyle="1" w:styleId="Heading411">
    <w:name w:val="Heading 411"/>
    <w:basedOn w:val="Heading1"/>
    <w:next w:val="NoSpacing"/>
    <w:link w:val="Hyperlink"/>
    <w:autoRedefine/>
    <w:uiPriority w:val="99"/>
    <w:qFormat/>
    <w:rsid w:val="00C313E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C313E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acobin.com/2025/05/afl-cio-cold-war-imperi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26184</Words>
  <Characters>135376</Characters>
  <Application>Microsoft Office Word</Application>
  <DocSecurity>0</DocSecurity>
  <Lines>1990</Lines>
  <Paragraphs>769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Jean-Luc Willson</dc:creator>
  <cp:keywords>6.0.0</cp:keywords>
  <dc:description/>
  <cp:lastModifiedBy>Jean-Luc Willson</cp:lastModifiedBy>
  <cp:revision>1</cp:revision>
  <dcterms:created xsi:type="dcterms:W3CDTF">2025-11-01T19:34:00Z</dcterms:created>
  <dcterms:modified xsi:type="dcterms:W3CDTF">2025-11-01T19:35:00Z</dcterms:modified>
</cp:coreProperties>
</file>