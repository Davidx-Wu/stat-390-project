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486D" w14:textId="4DD4F2CE" w:rsidR="003D0C92" w:rsidRDefault="00701647" w:rsidP="00701647">
      <w:pPr>
        <w:pStyle w:val="Heading1"/>
      </w:pPr>
      <w:r>
        <w:t>1AC---Federal Workers</w:t>
      </w:r>
    </w:p>
    <w:p w14:paraId="5139B674" w14:textId="77777777" w:rsidR="00701647" w:rsidRDefault="00701647" w:rsidP="00701647">
      <w:pPr>
        <w:pStyle w:val="Heading2"/>
      </w:pPr>
      <w:r>
        <w:t>1AC</w:t>
      </w:r>
    </w:p>
    <w:p w14:paraId="2E196E70" w14:textId="77777777" w:rsidR="00701647" w:rsidRDefault="00701647" w:rsidP="00701647">
      <w:pPr>
        <w:pStyle w:val="Heading3"/>
      </w:pPr>
      <w:bookmarkStart w:id="0" w:name="_Hlk212668056"/>
      <w:r>
        <w:t>1AC---Reorganization ADV</w:t>
      </w:r>
    </w:p>
    <w:p w14:paraId="20AE808D" w14:textId="77777777" w:rsidR="00701647" w:rsidRDefault="00701647" w:rsidP="00701647">
      <w:pPr>
        <w:pStyle w:val="Heading4"/>
      </w:pPr>
      <w:r>
        <w:t xml:space="preserve">Advantage 1 is </w:t>
      </w:r>
      <w:r w:rsidRPr="00F071AE">
        <w:rPr>
          <w:u w:val="single"/>
        </w:rPr>
        <w:t>REORGANIZATION</w:t>
      </w:r>
      <w:r>
        <w:t>.</w:t>
      </w:r>
    </w:p>
    <w:p w14:paraId="61866E19" w14:textId="77777777" w:rsidR="00701647" w:rsidRDefault="00701647" w:rsidP="00701647">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7D3A9CDB" w14:textId="77777777" w:rsidR="00701647" w:rsidRDefault="00701647" w:rsidP="00701647">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4CA06D5A" w14:textId="77777777" w:rsidR="00701647" w:rsidRPr="00634E50" w:rsidRDefault="00701647" w:rsidP="00701647">
      <w:pPr>
        <w:rPr>
          <w:sz w:val="16"/>
        </w:rPr>
      </w:pPr>
      <w:proofErr w:type="gramStart"/>
      <w:r w:rsidRPr="00060A11">
        <w:rPr>
          <w:rStyle w:val="StyleUnderline"/>
          <w:highlight w:val="yellow"/>
        </w:rPr>
        <w:t>Gutting</w:t>
      </w:r>
      <w:proofErr w:type="gramEnd"/>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w:t>
      </w:r>
      <w:proofErr w:type="gramStart"/>
      <w:r w:rsidRPr="00634E50">
        <w:rPr>
          <w:sz w:val="16"/>
        </w:rPr>
        <w:t xml:space="preserve">are </w:t>
      </w:r>
      <w:r w:rsidRPr="00634E50">
        <w:rPr>
          <w:rStyle w:val="StyleUnderline"/>
        </w:rPr>
        <w:t>that</w:t>
      </w:r>
      <w:proofErr w:type="gramEnd"/>
      <w:r w:rsidRPr="00634E50">
        <w:rPr>
          <w:rStyle w:val="StyleUnderline"/>
        </w:rPr>
        <w:t xml:space="preserve">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418FEFD6" w14:textId="77777777" w:rsidR="00701647" w:rsidRPr="00634E50" w:rsidRDefault="00701647" w:rsidP="00701647">
      <w:pPr>
        <w:rPr>
          <w:sz w:val="12"/>
          <w:szCs w:val="12"/>
        </w:rPr>
      </w:pPr>
      <w:r w:rsidRPr="00634E50">
        <w:rPr>
          <w:sz w:val="12"/>
          <w:szCs w:val="12"/>
        </w:rPr>
        <w:t>Why does this matter for racial health disparities?</w:t>
      </w:r>
    </w:p>
    <w:p w14:paraId="49F0ABEC" w14:textId="77777777" w:rsidR="00701647" w:rsidRPr="00634E50" w:rsidRDefault="00701647" w:rsidP="00701647">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1006C01" w14:textId="77777777" w:rsidR="00701647" w:rsidRPr="00634E50" w:rsidRDefault="00701647" w:rsidP="00701647">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83C3215" w14:textId="77777777" w:rsidR="00701647" w:rsidRPr="00634E50" w:rsidRDefault="00701647" w:rsidP="00701647">
      <w:pPr>
        <w:rPr>
          <w:sz w:val="12"/>
          <w:szCs w:val="12"/>
        </w:rPr>
      </w:pPr>
      <w:r w:rsidRPr="00634E50">
        <w:rPr>
          <w:sz w:val="12"/>
          <w:szCs w:val="12"/>
        </w:rPr>
        <w:t>What will it mean economically for workers and their families?</w:t>
      </w:r>
    </w:p>
    <w:p w14:paraId="385A5A06" w14:textId="77777777" w:rsidR="00701647" w:rsidRPr="00634E50" w:rsidRDefault="00701647" w:rsidP="00701647">
      <w:pPr>
        <w:rPr>
          <w:sz w:val="12"/>
          <w:szCs w:val="12"/>
        </w:rPr>
      </w:pPr>
      <w:r w:rsidRPr="00634E50">
        <w:rPr>
          <w:sz w:val="12"/>
          <w:szCs w:val="12"/>
        </w:rPr>
        <w:t xml:space="preserve">Hampering our ability to study, prepare for, and respond to threats to our public health means the next public health crisis will be worse; more people will be </w:t>
      </w:r>
      <w:proofErr w:type="gramStart"/>
      <w:r w:rsidRPr="00634E50">
        <w:rPr>
          <w:sz w:val="12"/>
          <w:szCs w:val="12"/>
        </w:rPr>
        <w:t>sick</w:t>
      </w:r>
      <w:proofErr w:type="gramEnd"/>
      <w:r w:rsidRPr="00634E50">
        <w:rPr>
          <w:sz w:val="12"/>
          <w:szCs w:val="12"/>
        </w:rPr>
        <w:t xml:space="preserve"> and more people will die. That hurts the economy as well. The economy produces less when workers and their families are sick or injured; they are less able to show up to work, either due to their own condition or that of a loved one for whom they are providing </w:t>
      </w:r>
      <w:proofErr w:type="gramStart"/>
      <w:r w:rsidRPr="00634E50">
        <w:rPr>
          <w:sz w:val="12"/>
          <w:szCs w:val="12"/>
        </w:rPr>
        <w:t>care, and</w:t>
      </w:r>
      <w:proofErr w:type="gramEnd"/>
      <w:r w:rsidRPr="00634E50">
        <w:rPr>
          <w:sz w:val="12"/>
          <w:szCs w:val="12"/>
        </w:rPr>
        <w:t xml:space="preserve"> are less productive when they go to work.</w:t>
      </w:r>
    </w:p>
    <w:p w14:paraId="7D3C5E89" w14:textId="77777777" w:rsidR="00701647" w:rsidRPr="00634E50" w:rsidRDefault="00701647" w:rsidP="00701647">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10039D1E" w14:textId="77777777" w:rsidR="00701647" w:rsidRPr="00634E50" w:rsidRDefault="00701647" w:rsidP="00701647">
      <w:pPr>
        <w:rPr>
          <w:sz w:val="16"/>
        </w:rPr>
      </w:pPr>
      <w:r w:rsidRPr="00634E50">
        <w:rPr>
          <w:sz w:val="12"/>
          <w:szCs w:val="12"/>
        </w:rPr>
        <w:t>What should we do about it?</w:t>
      </w:r>
    </w:p>
    <w:p w14:paraId="75AF3860" w14:textId="77777777" w:rsidR="00701647" w:rsidRPr="00634E50" w:rsidRDefault="00701647" w:rsidP="00701647">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5E12A8B8" w14:textId="77777777" w:rsidR="00701647" w:rsidRDefault="00701647" w:rsidP="00701647">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xml:space="preserve">. Organized labor has always been at the forefront of lobbying for federal worker protections like the Occupational Safety and Health Act that established NIOSH in 1970. When the FDA was founded at the beginning of the 20th century, it </w:t>
      </w:r>
      <w:proofErr w:type="gramStart"/>
      <w:r w:rsidRPr="00634E50">
        <w:rPr>
          <w:sz w:val="16"/>
        </w:rPr>
        <w:t>because</w:t>
      </w:r>
      <w:proofErr w:type="gramEnd"/>
      <w:r w:rsidRPr="00634E50">
        <w:rPr>
          <w:sz w:val="16"/>
        </w:rPr>
        <w:t xml:space="preserve"> of public outcry about the meatpacking industry’s unsafe and unsanitary </w:t>
      </w:r>
      <w:proofErr w:type="gramStart"/>
      <w:r w:rsidRPr="00634E50">
        <w:rPr>
          <w:sz w:val="16"/>
        </w:rPr>
        <w:t>conditions—</w:t>
      </w:r>
      <w:proofErr w:type="gramEnd"/>
      <w:r w:rsidRPr="00634E50">
        <w:rPr>
          <w:sz w:val="16"/>
        </w:rPr>
        <w:t>a clear example of democracy at work. Empowering workers and their families to hold corporations accountable is essential to maintaining our public health and preventing the next public health and economic crises.</w:t>
      </w:r>
    </w:p>
    <w:p w14:paraId="0CDF7FC7" w14:textId="77777777" w:rsidR="00701647" w:rsidRDefault="00701647" w:rsidP="00701647">
      <w:pPr>
        <w:pStyle w:val="Heading4"/>
      </w:pPr>
      <w:r w:rsidRPr="00CC4633">
        <w:rPr>
          <w:u w:val="single"/>
        </w:rPr>
        <w:t>Future</w:t>
      </w:r>
      <w:r>
        <w:t xml:space="preserve"> pandemics are </w:t>
      </w:r>
      <w:r w:rsidRPr="00CC4633">
        <w:rPr>
          <w:u w:val="single"/>
        </w:rPr>
        <w:t>existential</w:t>
      </w:r>
      <w:r>
        <w:t>.</w:t>
      </w:r>
    </w:p>
    <w:p w14:paraId="75359C1A" w14:textId="77777777" w:rsidR="00701647" w:rsidRDefault="00701647" w:rsidP="00701647">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4B29519" w14:textId="77777777" w:rsidR="00701647" w:rsidRPr="00560451" w:rsidRDefault="00701647" w:rsidP="00701647">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20E991A" w14:textId="77777777" w:rsidR="00701647" w:rsidRPr="00560451" w:rsidRDefault="00701647" w:rsidP="00701647">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35145D0D" w14:textId="77777777" w:rsidR="00701647" w:rsidRPr="00560451" w:rsidRDefault="00701647" w:rsidP="00701647">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6942970F" w14:textId="77777777" w:rsidR="00701647" w:rsidRPr="00560451" w:rsidRDefault="00701647" w:rsidP="00701647">
      <w:pPr>
        <w:rPr>
          <w:sz w:val="16"/>
        </w:rPr>
      </w:pPr>
      <w:r w:rsidRPr="00560451">
        <w:rPr>
          <w:sz w:val="16"/>
        </w:rPr>
        <w:t>[Figure omitted]</w:t>
      </w:r>
    </w:p>
    <w:p w14:paraId="3AAA0466" w14:textId="77777777" w:rsidR="00701647" w:rsidRPr="00560451" w:rsidRDefault="00701647" w:rsidP="00701647">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77790C0" w14:textId="77777777" w:rsidR="00701647" w:rsidRPr="0065045F" w:rsidRDefault="00701647" w:rsidP="00701647">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30F8EB78" w14:textId="77777777" w:rsidR="00701647" w:rsidRDefault="00701647" w:rsidP="00701647">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586E2CA4" w14:textId="77777777" w:rsidR="00701647" w:rsidRPr="00CA2BFE" w:rsidRDefault="00701647" w:rsidP="00701647">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15B36573" w14:textId="77777777" w:rsidR="00701647" w:rsidRPr="00847F40" w:rsidRDefault="00701647" w:rsidP="00701647">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1E47A666" w14:textId="77777777" w:rsidR="00701647" w:rsidRPr="00847F40" w:rsidRDefault="00701647" w:rsidP="00701647">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3DC764AE" w14:textId="77777777" w:rsidR="00701647" w:rsidRPr="00847F40" w:rsidRDefault="00701647" w:rsidP="00701647">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w:t>
      </w:r>
      <w:proofErr w:type="gramStart"/>
      <w:r w:rsidRPr="00847F40">
        <w:rPr>
          <w:sz w:val="16"/>
        </w:rPr>
        <w:t>investigates</w:t>
      </w:r>
      <w:proofErr w:type="gramEnd"/>
      <w:r w:rsidRPr="00847F40">
        <w:rPr>
          <w:sz w:val="16"/>
        </w:rPr>
        <w:t xml:space="preserve">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256E47F2" w14:textId="77777777" w:rsidR="00701647" w:rsidRPr="00847F40" w:rsidRDefault="00701647" w:rsidP="00701647">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12CAD580" w14:textId="77777777" w:rsidR="00701647" w:rsidRPr="00847F40" w:rsidRDefault="00701647" w:rsidP="00701647">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0A6D4707" w14:textId="77777777" w:rsidR="00701647" w:rsidRPr="00847F40" w:rsidRDefault="00701647" w:rsidP="00701647">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1D4A7B83" w14:textId="77777777" w:rsidR="00701647" w:rsidRPr="00847F40" w:rsidRDefault="00701647" w:rsidP="00701647">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4D710B42" w14:textId="77777777" w:rsidR="00701647" w:rsidRPr="00847F40" w:rsidRDefault="00701647" w:rsidP="00701647">
      <w:pPr>
        <w:rPr>
          <w:sz w:val="16"/>
        </w:rPr>
      </w:pPr>
      <w:r w:rsidRPr="00847F40">
        <w:rPr>
          <w:sz w:val="16"/>
        </w:rPr>
        <w:t>The Betrayal Forecast</w:t>
      </w:r>
    </w:p>
    <w:p w14:paraId="04C9C570" w14:textId="77777777" w:rsidR="00701647" w:rsidRPr="00847F40" w:rsidRDefault="00701647" w:rsidP="00701647">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BA800BA" w14:textId="77777777" w:rsidR="00701647" w:rsidRPr="00847F40" w:rsidRDefault="00701647" w:rsidP="00701647">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0730AB67" w14:textId="77777777" w:rsidR="00701647" w:rsidRPr="00847F40" w:rsidRDefault="00701647" w:rsidP="00701647">
      <w:pPr>
        <w:rPr>
          <w:sz w:val="12"/>
          <w:szCs w:val="12"/>
        </w:rPr>
      </w:pPr>
      <w:r w:rsidRPr="00847F40">
        <w:rPr>
          <w:sz w:val="12"/>
          <w:szCs w:val="12"/>
        </w:rPr>
        <w:t xml:space="preserve">This line of thinking is neat, measurable, and rooted in familiar logic of risk modeling. But it also suggests a straight line from grievance to betrayal, from targeting to defection. It treats motive as a background variable and opportunity as a catalyst. It reduces </w:t>
      </w:r>
      <w:proofErr w:type="gramStart"/>
      <w:r w:rsidRPr="00847F40">
        <w:rPr>
          <w:sz w:val="12"/>
          <w:szCs w:val="12"/>
        </w:rPr>
        <w:t>espionage—</w:t>
      </w:r>
      <w:proofErr w:type="gramEnd"/>
      <w:r w:rsidRPr="00847F40">
        <w:rPr>
          <w:sz w:val="12"/>
          <w:szCs w:val="12"/>
        </w:rPr>
        <w:t xml:space="preserve">one of the most complex challenges in national </w:t>
      </w:r>
      <w:proofErr w:type="gramStart"/>
      <w:r w:rsidRPr="00847F40">
        <w:rPr>
          <w:sz w:val="12"/>
          <w:szCs w:val="12"/>
        </w:rPr>
        <w:t>security—</w:t>
      </w:r>
      <w:proofErr w:type="gramEnd"/>
      <w:r w:rsidRPr="00847F40">
        <w:rPr>
          <w:sz w:val="12"/>
          <w:szCs w:val="12"/>
        </w:rPr>
        <w:t>to a numbers game, driven by volume rather than motive.</w:t>
      </w:r>
    </w:p>
    <w:p w14:paraId="712C3AFF" w14:textId="77777777" w:rsidR="00701647" w:rsidRPr="00847F40" w:rsidRDefault="00701647" w:rsidP="00701647">
      <w:pPr>
        <w:rPr>
          <w:sz w:val="12"/>
          <w:szCs w:val="12"/>
        </w:rPr>
      </w:pPr>
      <w:r w:rsidRPr="00847F40">
        <w:rPr>
          <w:sz w:val="12"/>
          <w:szCs w:val="12"/>
        </w:rPr>
        <w:t>What the Data Reveals</w:t>
      </w:r>
    </w:p>
    <w:p w14:paraId="48E04BC3" w14:textId="77777777" w:rsidR="00701647" w:rsidRPr="00847F40" w:rsidRDefault="00701647" w:rsidP="00701647">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5FC74CE2" w14:textId="77777777" w:rsidR="00701647" w:rsidRPr="00847F40" w:rsidRDefault="00701647" w:rsidP="00701647">
      <w:pPr>
        <w:rPr>
          <w:sz w:val="12"/>
          <w:szCs w:val="12"/>
        </w:rPr>
      </w:pPr>
      <w:r w:rsidRPr="00847F40">
        <w:rPr>
          <w:sz w:val="12"/>
          <w:szCs w:val="12"/>
        </w:rPr>
        <w:t xml:space="preserve">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w:t>
      </w:r>
      <w:proofErr w:type="gramStart"/>
      <w:r w:rsidRPr="00847F40">
        <w:rPr>
          <w:sz w:val="12"/>
          <w:szCs w:val="12"/>
        </w:rPr>
        <w:t>appeared</w:t>
      </w:r>
      <w:proofErr w:type="gramEnd"/>
      <w:r w:rsidRPr="00847F40">
        <w:rPr>
          <w:sz w:val="12"/>
          <w:szCs w:val="12"/>
        </w:rPr>
        <w:t xml:space="preserve"> as a primary catalyst.</w:t>
      </w:r>
    </w:p>
    <w:p w14:paraId="7BDD5A28" w14:textId="77777777" w:rsidR="00701647" w:rsidRPr="00847F40" w:rsidRDefault="00701647" w:rsidP="00701647">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5D8AB7C" w14:textId="77777777" w:rsidR="00701647" w:rsidRPr="00847F40" w:rsidRDefault="00701647" w:rsidP="00701647">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 xml:space="preserve">findings </w:t>
      </w:r>
      <w:proofErr w:type="gramStart"/>
      <w:r w:rsidRPr="000324A2">
        <w:rPr>
          <w:rStyle w:val="StyleUnderline"/>
        </w:rPr>
        <w:t>emphasized</w:t>
      </w:r>
      <w:proofErr w:type="gramEnd"/>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1437B719" w14:textId="77777777" w:rsidR="00701647" w:rsidRPr="00847F40" w:rsidRDefault="00701647" w:rsidP="00701647">
      <w:pPr>
        <w:rPr>
          <w:sz w:val="16"/>
        </w:rPr>
      </w:pPr>
      <w:r w:rsidRPr="00847F40">
        <w:rPr>
          <w:sz w:val="16"/>
        </w:rPr>
        <w:t xml:space="preserve">Espionage is not spontaneous combustion. It is a deliberate, cultivated process by hostile intelligence services. As scholars have shown, true insider threats tend to be </w:t>
      </w:r>
      <w:proofErr w:type="gramStart"/>
      <w:r w:rsidRPr="00847F40">
        <w:rPr>
          <w:sz w:val="16"/>
        </w:rPr>
        <w:t>slow-burning</w:t>
      </w:r>
      <w:proofErr w:type="gramEnd"/>
      <w:r w:rsidRPr="00847F40">
        <w:rPr>
          <w:sz w:val="16"/>
        </w:rPr>
        <w:t xml:space="preserve">,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38780815" w14:textId="77777777" w:rsidR="00701647" w:rsidRPr="00847F40" w:rsidRDefault="00701647" w:rsidP="00701647">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6FDAEAD6" w14:textId="77777777" w:rsidR="00701647" w:rsidRPr="00847F40" w:rsidRDefault="00701647" w:rsidP="00701647">
      <w:pPr>
        <w:rPr>
          <w:sz w:val="12"/>
          <w:szCs w:val="12"/>
        </w:rPr>
      </w:pPr>
      <w:r w:rsidRPr="00847F40">
        <w:rPr>
          <w:sz w:val="12"/>
          <w:szCs w:val="12"/>
        </w:rPr>
        <w:t>The System Is Being Stripped from Within</w:t>
      </w:r>
    </w:p>
    <w:p w14:paraId="3C701272" w14:textId="77777777" w:rsidR="00701647" w:rsidRPr="00847F40" w:rsidRDefault="00701647" w:rsidP="00701647">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32807F40" w14:textId="77777777" w:rsidR="00701647" w:rsidRPr="00847F40" w:rsidRDefault="00701647" w:rsidP="00701647">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69E79F1" w14:textId="77777777" w:rsidR="00701647" w:rsidRPr="00847F40" w:rsidRDefault="00701647" w:rsidP="00701647">
      <w:pPr>
        <w:rPr>
          <w:sz w:val="12"/>
          <w:szCs w:val="12"/>
        </w:rPr>
      </w:pPr>
      <w:r w:rsidRPr="00847F40">
        <w:rPr>
          <w:sz w:val="12"/>
          <w:szCs w:val="12"/>
        </w:rPr>
        <w:t>What once made the system resilient—its layered safeguards—is being dismantled piecemeal under the guise of reform.</w:t>
      </w:r>
    </w:p>
    <w:p w14:paraId="08B8D52A" w14:textId="77777777" w:rsidR="00701647" w:rsidRPr="00847F40" w:rsidRDefault="00701647" w:rsidP="00701647">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35D67218" w14:textId="77777777" w:rsidR="00701647" w:rsidRPr="00847F40" w:rsidRDefault="00701647" w:rsidP="00701647">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7EE3C148" w14:textId="77777777" w:rsidR="00701647" w:rsidRPr="00847F40" w:rsidRDefault="00701647" w:rsidP="00701647">
      <w:pPr>
        <w:rPr>
          <w:sz w:val="12"/>
          <w:szCs w:val="12"/>
        </w:rPr>
      </w:pPr>
      <w:r w:rsidRPr="00847F40">
        <w:rPr>
          <w:sz w:val="12"/>
          <w:szCs w:val="12"/>
        </w:rPr>
        <w:t xml:space="preserve">Meanwhile, the capacity of the Office of the Director of National Intelligence (ODNI) to monitor insider threats has </w:t>
      </w:r>
      <w:proofErr w:type="gramStart"/>
      <w:r w:rsidRPr="00847F40">
        <w:rPr>
          <w:sz w:val="12"/>
          <w:szCs w:val="12"/>
        </w:rPr>
        <w:t>been weakened</w:t>
      </w:r>
      <w:proofErr w:type="gramEnd"/>
      <w:r w:rsidRPr="00847F40">
        <w:rPr>
          <w:sz w:val="12"/>
          <w:szCs w:val="12"/>
        </w:rPr>
        <w:t>.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027ADAB3" w14:textId="77777777" w:rsidR="00701647" w:rsidRPr="00847F40" w:rsidRDefault="00701647" w:rsidP="00701647">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3E24BC1A" w14:textId="77777777" w:rsidR="00701647" w:rsidRPr="00847F40" w:rsidRDefault="00701647" w:rsidP="00701647">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 xml:space="preserve">this </w:t>
      </w:r>
      <w:proofErr w:type="gramStart"/>
      <w:r w:rsidRPr="000324A2">
        <w:rPr>
          <w:rStyle w:val="StyleUnderline"/>
        </w:rPr>
        <w:t>strategy</w:t>
      </w:r>
      <w:r w:rsidRPr="00847F40">
        <w:rPr>
          <w:sz w:val="16"/>
        </w:rPr>
        <w:t>—analytic</w:t>
      </w:r>
      <w:proofErr w:type="gramEnd"/>
      <w:r w:rsidRPr="00847F40">
        <w:rPr>
          <w:sz w:val="16"/>
        </w:rPr>
        <w:t xml:space="preserve"> and oversight bodies, including the NCSC </w:t>
      </w:r>
      <w:proofErr w:type="gramStart"/>
      <w:r w:rsidRPr="00847F40">
        <w:rPr>
          <w:sz w:val="16"/>
        </w:rPr>
        <w:t>itself—</w:t>
      </w:r>
      <w:proofErr w:type="gramEnd"/>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2250F855" w14:textId="77777777" w:rsidR="00701647" w:rsidRPr="00847F40" w:rsidRDefault="00701647" w:rsidP="00701647">
      <w:pPr>
        <w:rPr>
          <w:sz w:val="16"/>
        </w:rPr>
      </w:pPr>
      <w:r w:rsidRPr="00847F40">
        <w:rPr>
          <w:sz w:val="16"/>
        </w:rPr>
        <w:t>Conclusion</w:t>
      </w:r>
    </w:p>
    <w:p w14:paraId="175398EB" w14:textId="77777777" w:rsidR="00701647" w:rsidRPr="00847F40" w:rsidRDefault="00701647" w:rsidP="00701647">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7D1E2025" w14:textId="77777777" w:rsidR="00701647" w:rsidRPr="00847F40" w:rsidRDefault="00701647" w:rsidP="00701647">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07C4352A" w14:textId="77777777" w:rsidR="00701647" w:rsidRPr="00847F40" w:rsidRDefault="00701647" w:rsidP="00701647">
      <w:pPr>
        <w:rPr>
          <w:sz w:val="16"/>
        </w:rPr>
      </w:pPr>
      <w:r w:rsidRPr="00847F40">
        <w:rPr>
          <w:sz w:val="16"/>
        </w:rPr>
        <w:t xml:space="preserve">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w:t>
      </w:r>
      <w:proofErr w:type="gramStart"/>
      <w:r w:rsidRPr="00847F40">
        <w:rPr>
          <w:sz w:val="16"/>
        </w:rPr>
        <w:t>not supported</w:t>
      </w:r>
      <w:proofErr w:type="gramEnd"/>
      <w:r w:rsidRPr="00847F40">
        <w:rPr>
          <w:sz w:val="16"/>
        </w:rPr>
        <w:t xml:space="preserve"> by historical data, known behavior patterns, or psychological profiles. These projections are not warnings. They are fear instruments masquerading as analysis.</w:t>
      </w:r>
    </w:p>
    <w:p w14:paraId="0D383A58" w14:textId="77777777" w:rsidR="00701647" w:rsidRPr="00847F40" w:rsidRDefault="00701647" w:rsidP="00701647">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w:t>
      </w:r>
      <w:proofErr w:type="gramStart"/>
      <w:r w:rsidRPr="00847F40">
        <w:rPr>
          <w:sz w:val="16"/>
        </w:rPr>
        <w:t>development—all</w:t>
      </w:r>
      <w:proofErr w:type="gramEnd"/>
      <w:r w:rsidRPr="00847F40">
        <w:rPr>
          <w:sz w:val="16"/>
        </w:rPr>
        <w:t xml:space="preserve">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4122EA48" w14:textId="77777777" w:rsidR="00701647" w:rsidRPr="00847F40" w:rsidRDefault="00701647" w:rsidP="00701647">
      <w:pPr>
        <w:rPr>
          <w:sz w:val="16"/>
        </w:rPr>
      </w:pPr>
      <w:r w:rsidRPr="00847F40">
        <w:rPr>
          <w:sz w:val="16"/>
        </w:rPr>
        <w:t xml:space="preserve">That erosion is worsened by the public narrative itself. Painting dismissed officials as latent threats imposes reputational damage, sows mistrust inside </w:t>
      </w:r>
      <w:proofErr w:type="gramStart"/>
      <w:r w:rsidRPr="00847F40">
        <w:rPr>
          <w:sz w:val="16"/>
        </w:rPr>
        <w:t>agencies, and</w:t>
      </w:r>
      <w:proofErr w:type="gramEnd"/>
      <w:r w:rsidRPr="00847F40">
        <w:rPr>
          <w:sz w:val="16"/>
        </w:rPr>
        <w:t xml:space="preserve"> reframes counterintelligence from protection to punishment. Surveillance becomes deterrence. Whistleblowing becomes risk. And fear becomes policy.</w:t>
      </w:r>
    </w:p>
    <w:p w14:paraId="73829B5A" w14:textId="77777777" w:rsidR="00701647" w:rsidRPr="00847F40" w:rsidRDefault="00701647" w:rsidP="00701647">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748ECBAC" w14:textId="77777777" w:rsidR="00701647" w:rsidRDefault="00701647" w:rsidP="00701647">
      <w:pPr>
        <w:rPr>
          <w:sz w:val="16"/>
        </w:rPr>
      </w:pPr>
      <w:r w:rsidRPr="00847F40">
        <w:rPr>
          <w:sz w:val="16"/>
        </w:rPr>
        <w:t xml:space="preserve">This is not just a warning against exaggerated fears. It is a call to resist false framing. The betrayal </w:t>
      </w:r>
      <w:proofErr w:type="gramStart"/>
      <w:r w:rsidRPr="00847F40">
        <w:rPr>
          <w:sz w:val="16"/>
        </w:rPr>
        <w:t>to</w:t>
      </w:r>
      <w:proofErr w:type="gramEnd"/>
      <w:r w:rsidRPr="00847F40">
        <w:rPr>
          <w:sz w:val="16"/>
        </w:rPr>
        <w:t xml:space="preserve">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2528689E" w14:textId="77777777" w:rsidR="00701647" w:rsidRDefault="00701647" w:rsidP="00701647">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1A4234DE" w14:textId="77777777" w:rsidR="00701647" w:rsidRDefault="00701647" w:rsidP="00701647">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8F2D65A" w14:textId="77777777" w:rsidR="00701647" w:rsidRPr="00847F40" w:rsidRDefault="00701647" w:rsidP="00701647">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proofErr w:type="gramStart"/>
      <w:r w:rsidRPr="006C416E">
        <w:rPr>
          <w:rStyle w:val="Emphasis"/>
          <w:highlight w:val="yellow"/>
        </w:rPr>
        <w:t>denude</w:t>
      </w:r>
      <w:proofErr w:type="gramEnd"/>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 xml:space="preserve">US </w:t>
      </w:r>
      <w:proofErr w:type="gramStart"/>
      <w:r w:rsidRPr="00847F40">
        <w:rPr>
          <w:rStyle w:val="Emphasis"/>
        </w:rPr>
        <w:t>counter-intel</w:t>
      </w:r>
      <w:r w:rsidRPr="00847F40">
        <w:rPr>
          <w:sz w:val="16"/>
        </w:rPr>
        <w:t>ligence</w:t>
      </w:r>
      <w:proofErr w:type="gramEnd"/>
      <w:r w:rsidRPr="00847F40">
        <w:rPr>
          <w:sz w:val="16"/>
        </w:rPr>
        <w:t xml:space="preserv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w:t>
      </w:r>
      <w:proofErr w:type="gramStart"/>
      <w:r w:rsidRPr="00847F40">
        <w:rPr>
          <w:sz w:val="16"/>
        </w:rPr>
        <w:t>likely to come</w:t>
      </w:r>
      <w:proofErr w:type="gramEnd"/>
      <w:r w:rsidRPr="00847F40">
        <w:rPr>
          <w:sz w:val="16"/>
        </w:rPr>
        <w:t xml:space="preserve"> to pass anytime soon.</w:t>
      </w:r>
    </w:p>
    <w:p w14:paraId="17163342" w14:textId="77777777" w:rsidR="00701647" w:rsidRPr="00847F40" w:rsidRDefault="00701647" w:rsidP="00701647">
      <w:pPr>
        <w:rPr>
          <w:sz w:val="16"/>
        </w:rPr>
      </w:pPr>
      <w:r w:rsidRPr="00847F40">
        <w:rPr>
          <w:sz w:val="16"/>
        </w:rPr>
        <w:t xml:space="preserve">As for the remainder of </w:t>
      </w:r>
      <w:proofErr w:type="gramStart"/>
      <w:r w:rsidRPr="00847F40">
        <w:rPr>
          <w:sz w:val="16"/>
        </w:rPr>
        <w:t>the USIC</w:t>
      </w:r>
      <w:proofErr w:type="gramEnd"/>
      <w:r w:rsidRPr="00847F40">
        <w:rPr>
          <w:sz w:val="16"/>
        </w:rPr>
        <w:t xml:space="preserve">,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49B9287E" w14:textId="77777777" w:rsidR="00701647" w:rsidRPr="00847F40" w:rsidRDefault="00701647" w:rsidP="00701647">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5F53487B" w14:textId="77777777" w:rsidR="00701647" w:rsidRPr="00847F40" w:rsidRDefault="00701647" w:rsidP="00701647">
      <w:pPr>
        <w:rPr>
          <w:sz w:val="16"/>
        </w:rPr>
      </w:pPr>
      <w:r w:rsidRPr="00847F40">
        <w:rPr>
          <w:sz w:val="16"/>
        </w:rPr>
        <w:t xml:space="preserve">Gabbard also declined senators’ myriad (almost pleading) opportunities to dissociate herself from her past support for Edward Snowden. That she did not do so only underscored the priority she </w:t>
      </w:r>
      <w:proofErr w:type="gramStart"/>
      <w:r w:rsidRPr="00847F40">
        <w:rPr>
          <w:sz w:val="16"/>
        </w:rPr>
        <w:t>accords to</w:t>
      </w:r>
      <w:proofErr w:type="gramEnd"/>
      <w:r w:rsidRPr="00847F40">
        <w:rPr>
          <w:sz w:val="16"/>
        </w:rPr>
        <w:t xml:space="preserve">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1910874E" w14:textId="77777777" w:rsidR="00701647" w:rsidRDefault="00701647" w:rsidP="00701647">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 xml:space="preserve">with </w:t>
      </w:r>
      <w:proofErr w:type="gramStart"/>
      <w:r w:rsidRPr="0072733D">
        <w:rPr>
          <w:rStyle w:val="StyleUnderline"/>
        </w:rPr>
        <w:t>the</w:t>
      </w:r>
      <w:r w:rsidRPr="0072733D">
        <w:rPr>
          <w:sz w:val="16"/>
        </w:rPr>
        <w:t xml:space="preserve"> </w:t>
      </w:r>
      <w:r w:rsidRPr="0072733D">
        <w:rPr>
          <w:rStyle w:val="Emphasis"/>
        </w:rPr>
        <w:t>USIC</w:t>
      </w:r>
      <w:proofErr w:type="gramEnd"/>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A236F0A" w14:textId="77777777" w:rsidR="00701647" w:rsidRDefault="00701647" w:rsidP="00701647">
      <w:pPr>
        <w:pStyle w:val="Heading4"/>
      </w:pPr>
      <w:r>
        <w:t xml:space="preserve">Failure ensures </w:t>
      </w:r>
      <w:r w:rsidRPr="009212C0">
        <w:rPr>
          <w:u w:val="single"/>
        </w:rPr>
        <w:t>nuclear</w:t>
      </w:r>
      <w:r>
        <w:t xml:space="preserve"> escalation of </w:t>
      </w:r>
      <w:r w:rsidRPr="009212C0">
        <w:rPr>
          <w:u w:val="single"/>
        </w:rPr>
        <w:t>World War III</w:t>
      </w:r>
      <w:r>
        <w:t>.</w:t>
      </w:r>
    </w:p>
    <w:p w14:paraId="2C6792D9" w14:textId="77777777" w:rsidR="00701647" w:rsidRDefault="00701647" w:rsidP="00701647">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1C795BDC" w14:textId="77777777" w:rsidR="00701647" w:rsidRPr="002F6B62" w:rsidRDefault="00701647" w:rsidP="00701647">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76C5D645" w14:textId="77777777" w:rsidR="00701647" w:rsidRPr="002F6B62" w:rsidRDefault="00701647" w:rsidP="00701647">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1EB9FC9F" w14:textId="77777777" w:rsidR="00701647" w:rsidRPr="002F6B62" w:rsidRDefault="00701647" w:rsidP="00701647">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01D146F" w14:textId="77777777" w:rsidR="00701647" w:rsidRPr="00131482" w:rsidRDefault="00701647" w:rsidP="00701647">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6A5DAC3" w14:textId="77777777" w:rsidR="00701647" w:rsidRPr="00131482" w:rsidRDefault="00701647" w:rsidP="00701647">
      <w:pPr>
        <w:rPr>
          <w:sz w:val="2"/>
          <w:szCs w:val="2"/>
        </w:rPr>
      </w:pPr>
      <w:r w:rsidRPr="00131482">
        <w:rPr>
          <w:sz w:val="2"/>
          <w:szCs w:val="2"/>
        </w:rPr>
        <w:t>Comparative Risk Assessment</w:t>
      </w:r>
    </w:p>
    <w:p w14:paraId="33C64F05" w14:textId="77777777" w:rsidR="00701647" w:rsidRPr="00131482" w:rsidRDefault="00701647" w:rsidP="00701647">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9D24709" w14:textId="77777777" w:rsidR="00701647" w:rsidRPr="00131482" w:rsidRDefault="00701647" w:rsidP="00701647">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72FC0466" w14:textId="77777777" w:rsidR="00701647" w:rsidRPr="00131482" w:rsidRDefault="00701647" w:rsidP="00701647">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941BEFB" w14:textId="77777777" w:rsidR="00701647" w:rsidRPr="00131482" w:rsidRDefault="00701647" w:rsidP="00701647">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A487BD2" w14:textId="77777777" w:rsidR="00701647" w:rsidRPr="00131482" w:rsidRDefault="00701647" w:rsidP="00701647">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49C322EC" w14:textId="77777777" w:rsidR="00701647" w:rsidRPr="00131482" w:rsidRDefault="00701647" w:rsidP="00701647">
      <w:pPr>
        <w:rPr>
          <w:sz w:val="2"/>
          <w:szCs w:val="2"/>
        </w:rPr>
      </w:pPr>
      <w:r w:rsidRPr="00131482">
        <w:rPr>
          <w:sz w:val="2"/>
          <w:szCs w:val="2"/>
        </w:rPr>
        <w:t>9. Mitigation Strategies and De-escalation Pathways</w:t>
      </w:r>
    </w:p>
    <w:p w14:paraId="5E1F867C" w14:textId="77777777" w:rsidR="00701647" w:rsidRPr="00131482" w:rsidRDefault="00701647" w:rsidP="00701647">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A771936" w14:textId="77777777" w:rsidR="00701647" w:rsidRPr="00131482" w:rsidRDefault="00701647" w:rsidP="00701647">
      <w:pPr>
        <w:rPr>
          <w:sz w:val="2"/>
          <w:szCs w:val="2"/>
        </w:rPr>
      </w:pPr>
      <w:r w:rsidRPr="00131482">
        <w:rPr>
          <w:sz w:val="2"/>
          <w:szCs w:val="2"/>
        </w:rPr>
        <w:t>Diplomatic De-escalation Initiatives</w:t>
      </w:r>
    </w:p>
    <w:p w14:paraId="460F2879" w14:textId="77777777" w:rsidR="00701647" w:rsidRPr="00131482" w:rsidRDefault="00701647" w:rsidP="00701647">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E908D89" w14:textId="77777777" w:rsidR="00701647" w:rsidRPr="00131482" w:rsidRDefault="00701647" w:rsidP="00701647">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A92A9F9" w14:textId="77777777" w:rsidR="00701647" w:rsidRPr="00131482" w:rsidRDefault="00701647" w:rsidP="00701647">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78F69D6" w14:textId="77777777" w:rsidR="00701647" w:rsidRPr="00131482" w:rsidRDefault="00701647" w:rsidP="00701647">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23DBE8F2" w14:textId="77777777" w:rsidR="00701647" w:rsidRPr="00131482" w:rsidRDefault="00701647" w:rsidP="00701647">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46845A37" w14:textId="77777777" w:rsidR="00701647" w:rsidRPr="00131482" w:rsidRDefault="00701647" w:rsidP="00701647">
      <w:pPr>
        <w:rPr>
          <w:sz w:val="2"/>
          <w:szCs w:val="2"/>
        </w:rPr>
      </w:pPr>
      <w:r w:rsidRPr="00131482">
        <w:rPr>
          <w:sz w:val="2"/>
          <w:szCs w:val="2"/>
        </w:rPr>
        <w:t>Economic De-escalation Measures</w:t>
      </w:r>
    </w:p>
    <w:p w14:paraId="5E85C2B3" w14:textId="77777777" w:rsidR="00701647" w:rsidRPr="00131482" w:rsidRDefault="00701647" w:rsidP="00701647">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C8B3B3F" w14:textId="77777777" w:rsidR="00701647" w:rsidRPr="00131482" w:rsidRDefault="00701647" w:rsidP="00701647">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46CC126" w14:textId="77777777" w:rsidR="00701647" w:rsidRPr="00131482" w:rsidRDefault="00701647" w:rsidP="00701647">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2B3A7971" w14:textId="77777777" w:rsidR="00701647" w:rsidRPr="00131482" w:rsidRDefault="00701647" w:rsidP="00701647">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D51A516" w14:textId="77777777" w:rsidR="00701647" w:rsidRPr="00131482" w:rsidRDefault="00701647" w:rsidP="00701647">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4037304F" w14:textId="77777777" w:rsidR="00701647" w:rsidRPr="00131482" w:rsidRDefault="00701647" w:rsidP="00701647">
      <w:pPr>
        <w:rPr>
          <w:sz w:val="2"/>
          <w:szCs w:val="2"/>
        </w:rPr>
      </w:pPr>
      <w:r w:rsidRPr="00131482">
        <w:rPr>
          <w:sz w:val="2"/>
          <w:szCs w:val="2"/>
        </w:rPr>
        <w:t>Military Confidence-Building Measures</w:t>
      </w:r>
    </w:p>
    <w:p w14:paraId="20450F28" w14:textId="77777777" w:rsidR="00701647" w:rsidRPr="00131482" w:rsidRDefault="00701647" w:rsidP="00701647">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4633DD0" w14:textId="77777777" w:rsidR="00701647" w:rsidRPr="00131482" w:rsidRDefault="00701647" w:rsidP="00701647">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3E470498" w14:textId="77777777" w:rsidR="00701647" w:rsidRPr="00131482" w:rsidRDefault="00701647" w:rsidP="00701647">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4587FF41" w14:textId="77777777" w:rsidR="00701647" w:rsidRPr="00131482" w:rsidRDefault="00701647" w:rsidP="00701647">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D5837C2" w14:textId="77777777" w:rsidR="00701647" w:rsidRPr="00131482" w:rsidRDefault="00701647" w:rsidP="00701647">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C5FCA79" w14:textId="77777777" w:rsidR="00701647" w:rsidRPr="00131482" w:rsidRDefault="00701647" w:rsidP="00701647">
      <w:pPr>
        <w:rPr>
          <w:sz w:val="2"/>
          <w:szCs w:val="2"/>
        </w:rPr>
      </w:pPr>
      <w:r w:rsidRPr="00131482">
        <w:rPr>
          <w:sz w:val="2"/>
          <w:szCs w:val="2"/>
        </w:rPr>
        <w:t>Nuclear Risk Reduction Strategies</w:t>
      </w:r>
    </w:p>
    <w:p w14:paraId="51E731E3" w14:textId="77777777" w:rsidR="00701647" w:rsidRPr="00131482" w:rsidRDefault="00701647" w:rsidP="00701647">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2D71B891" w14:textId="77777777" w:rsidR="00701647" w:rsidRPr="00131482" w:rsidRDefault="00701647" w:rsidP="00701647">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EC26A1D" w14:textId="77777777" w:rsidR="00701647" w:rsidRPr="00131482" w:rsidRDefault="00701647" w:rsidP="00701647">
      <w:pPr>
        <w:rPr>
          <w:sz w:val="2"/>
          <w:szCs w:val="2"/>
        </w:rPr>
      </w:pPr>
      <w:proofErr w:type="gramStart"/>
      <w:r w:rsidRPr="00131482">
        <w:rPr>
          <w:sz w:val="2"/>
          <w:szCs w:val="2"/>
        </w:rPr>
        <w:t>Great power</w:t>
      </w:r>
      <w:proofErr w:type="gramEnd"/>
      <w:r w:rsidRPr="00131482">
        <w:rPr>
          <w:sz w:val="2"/>
          <w:szCs w:val="2"/>
        </w:rPr>
        <w:t xml:space="preserve">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36DD9C4" w14:textId="77777777" w:rsidR="00701647" w:rsidRPr="00131482" w:rsidRDefault="00701647" w:rsidP="00701647">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2847F82A" w14:textId="77777777" w:rsidR="00701647" w:rsidRPr="00131482" w:rsidRDefault="00701647" w:rsidP="00701647">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6C08336E" w14:textId="77777777" w:rsidR="00701647" w:rsidRPr="00131482" w:rsidRDefault="00701647" w:rsidP="00701647">
      <w:pPr>
        <w:rPr>
          <w:sz w:val="2"/>
          <w:szCs w:val="2"/>
        </w:rPr>
      </w:pPr>
      <w:r w:rsidRPr="00131482">
        <w:rPr>
          <w:sz w:val="2"/>
          <w:szCs w:val="2"/>
        </w:rPr>
        <w:t>Institutional Strengthening and Reform</w:t>
      </w:r>
    </w:p>
    <w:p w14:paraId="11A9EA71" w14:textId="77777777" w:rsidR="00701647" w:rsidRPr="00131482" w:rsidRDefault="00701647" w:rsidP="00701647">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E939EAF" w14:textId="77777777" w:rsidR="00701647" w:rsidRPr="00131482" w:rsidRDefault="00701647" w:rsidP="00701647">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03B6ACD" w14:textId="77777777" w:rsidR="00701647" w:rsidRPr="00131482" w:rsidRDefault="00701647" w:rsidP="00701647">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27D2266" w14:textId="77777777" w:rsidR="00701647" w:rsidRPr="00131482" w:rsidRDefault="00701647" w:rsidP="00701647">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59D7A6C" w14:textId="77777777" w:rsidR="00701647" w:rsidRPr="00131482" w:rsidRDefault="00701647" w:rsidP="00701647">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156E5322" w14:textId="77777777" w:rsidR="00701647" w:rsidRPr="00131482" w:rsidRDefault="00701647" w:rsidP="00701647">
      <w:pPr>
        <w:rPr>
          <w:sz w:val="2"/>
          <w:szCs w:val="2"/>
        </w:rPr>
      </w:pPr>
      <w:r w:rsidRPr="00131482">
        <w:rPr>
          <w:sz w:val="2"/>
          <w:szCs w:val="2"/>
        </w:rPr>
        <w:t>Implementation Challenges and Requirements</w:t>
      </w:r>
    </w:p>
    <w:p w14:paraId="44780748" w14:textId="77777777" w:rsidR="00701647" w:rsidRPr="00131482" w:rsidRDefault="00701647" w:rsidP="00701647">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BBC3D62" w14:textId="77777777" w:rsidR="00701647" w:rsidRPr="00131482" w:rsidRDefault="00701647" w:rsidP="00701647">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F8BA57B" w14:textId="77777777" w:rsidR="00701647" w:rsidRPr="00131482" w:rsidRDefault="00701647" w:rsidP="00701647">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7B582118" w14:textId="77777777" w:rsidR="00701647" w:rsidRPr="00131482" w:rsidRDefault="00701647" w:rsidP="00701647">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7EFA8582" w14:textId="77777777" w:rsidR="00701647" w:rsidRPr="00131482" w:rsidRDefault="00701647" w:rsidP="00701647">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6BE0CCBA" w14:textId="77777777" w:rsidR="00701647" w:rsidRPr="00131482" w:rsidRDefault="00701647" w:rsidP="00701647">
      <w:pPr>
        <w:rPr>
          <w:sz w:val="2"/>
          <w:szCs w:val="2"/>
        </w:rPr>
      </w:pPr>
      <w:r w:rsidRPr="00131482">
        <w:rPr>
          <w:sz w:val="2"/>
          <w:szCs w:val="2"/>
        </w:rPr>
        <w:t>Success Factors and Lessons Learned</w:t>
      </w:r>
    </w:p>
    <w:p w14:paraId="2A1AE931" w14:textId="77777777" w:rsidR="00701647" w:rsidRPr="00131482" w:rsidRDefault="00701647" w:rsidP="00701647">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570CCBF" w14:textId="77777777" w:rsidR="00701647" w:rsidRPr="00131482" w:rsidRDefault="00701647" w:rsidP="00701647">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36BB452" w14:textId="77777777" w:rsidR="00701647" w:rsidRPr="00131482" w:rsidRDefault="00701647" w:rsidP="00701647">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5F18E12" w14:textId="77777777" w:rsidR="00701647" w:rsidRPr="00131482" w:rsidRDefault="00701647" w:rsidP="00701647">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EE43209" w14:textId="77777777" w:rsidR="00701647" w:rsidRPr="00131482" w:rsidRDefault="00701647" w:rsidP="00701647">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736079E1" w14:textId="77777777" w:rsidR="00701647" w:rsidRPr="00131482" w:rsidRDefault="00701647" w:rsidP="00701647">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7309B2E" w14:textId="77777777" w:rsidR="00701647" w:rsidRDefault="00701647" w:rsidP="00701647">
      <w:pPr>
        <w:rPr>
          <w:sz w:val="4"/>
          <w:szCs w:val="4"/>
        </w:rPr>
      </w:pPr>
      <w:r w:rsidRPr="00131482">
        <w:rPr>
          <w:sz w:val="2"/>
          <w:szCs w:val="2"/>
        </w:rPr>
        <w:t>10. Conclusions and Policy Recommendations</w:t>
      </w:r>
    </w:p>
    <w:p w14:paraId="7EBE2A05" w14:textId="77777777" w:rsidR="00701647" w:rsidRPr="008B1AF3" w:rsidRDefault="00701647" w:rsidP="00701647">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605EFAC0" w14:textId="77777777" w:rsidR="00701647" w:rsidRPr="008B1AF3" w:rsidRDefault="00701647" w:rsidP="00701647">
      <w:pPr>
        <w:rPr>
          <w:sz w:val="16"/>
        </w:rPr>
      </w:pPr>
      <w:r w:rsidRPr="008B1AF3">
        <w:rPr>
          <w:sz w:val="16"/>
        </w:rPr>
        <w:t>Key Findings</w:t>
      </w:r>
    </w:p>
    <w:p w14:paraId="36C6782F" w14:textId="77777777" w:rsidR="00701647" w:rsidRPr="008B1AF3" w:rsidRDefault="00701647" w:rsidP="00701647">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6FD7425" w14:textId="77777777" w:rsidR="00701647" w:rsidRPr="008B1AF3" w:rsidRDefault="00701647" w:rsidP="00701647">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45D9DCF" w14:textId="77777777" w:rsidR="00701647" w:rsidRPr="008B1AF3" w:rsidRDefault="00701647" w:rsidP="00701647">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467BFD78" w14:textId="77777777" w:rsidR="00701647" w:rsidRPr="008B1AF3" w:rsidRDefault="00701647" w:rsidP="00701647">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DB7B465" w14:textId="77777777" w:rsidR="00701647" w:rsidRPr="008B1AF3" w:rsidRDefault="00701647" w:rsidP="00701647">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2B904B54" w14:textId="77777777" w:rsidR="00701647" w:rsidRDefault="00701647" w:rsidP="00701647">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59A697AD" w14:textId="77777777" w:rsidR="00701647" w:rsidRDefault="00701647" w:rsidP="00701647">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6715B098" w14:textId="77777777" w:rsidR="00701647" w:rsidRDefault="00701647" w:rsidP="00701647">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4624B4E0" w14:textId="77777777" w:rsidR="00701647" w:rsidRPr="007A1781" w:rsidRDefault="00701647" w:rsidP="00701647">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93BC04F" w14:textId="77777777" w:rsidR="00701647" w:rsidRPr="007A1781" w:rsidRDefault="00701647" w:rsidP="00701647">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44D3C63" w14:textId="77777777" w:rsidR="00701647" w:rsidRPr="007A1781" w:rsidRDefault="00701647" w:rsidP="00701647">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w:t>
      </w:r>
      <w:proofErr w:type="gramStart"/>
      <w:r w:rsidRPr="007A1781">
        <w:rPr>
          <w:sz w:val="16"/>
        </w:rPr>
        <w:t>intelligence</w:t>
      </w:r>
      <w:proofErr w:type="gramEnd"/>
      <w:r w:rsidRPr="007A1781">
        <w:rPr>
          <w:sz w:val="16"/>
        </w:rPr>
        <w:t xml:space="preserv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321289D1" w14:textId="77777777" w:rsidR="00701647" w:rsidRPr="007A1781" w:rsidRDefault="00701647" w:rsidP="00701647">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E22D5D">
        <w:rPr>
          <w:rStyle w:val="StyleUnderline"/>
          <w:highlight w:val="yellow"/>
        </w:rPr>
        <w:t>for</w:t>
      </w:r>
      <w:r w:rsidRPr="007A1781">
        <w:rPr>
          <w:sz w:val="16"/>
        </w:rPr>
        <w:t>, but</w:t>
      </w:r>
      <w:proofErr w:type="gramEnd"/>
      <w:r w:rsidRPr="007A1781">
        <w:rPr>
          <w:sz w:val="16"/>
        </w:rPr>
        <w:t xml:space="preserve">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0C3DE754" w14:textId="77777777" w:rsidR="00701647" w:rsidRPr="00696F21" w:rsidRDefault="00701647" w:rsidP="00701647">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3DE0312C" w14:textId="77777777" w:rsidR="00701647" w:rsidRPr="007A1781" w:rsidRDefault="00701647" w:rsidP="00701647">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CCB2C8A" w14:textId="77777777" w:rsidR="00701647" w:rsidRPr="007A1781" w:rsidRDefault="00701647" w:rsidP="00701647">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97895E0" w14:textId="77777777" w:rsidR="00701647" w:rsidRPr="007A1781" w:rsidRDefault="00701647" w:rsidP="00701647">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21ABA39" w14:textId="77777777" w:rsidR="00701647" w:rsidRPr="007A1781" w:rsidRDefault="00701647" w:rsidP="00701647">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7666DC51" w14:textId="77777777" w:rsidR="00701647" w:rsidRPr="007A1781" w:rsidRDefault="00701647" w:rsidP="00701647">
      <w:pPr>
        <w:rPr>
          <w:sz w:val="16"/>
        </w:rPr>
      </w:pPr>
      <w:r w:rsidRPr="007A1781">
        <w:rPr>
          <w:sz w:val="16"/>
        </w:rPr>
        <w:t xml:space="preserve">Effects of extreme climate change could wreak similar havoc. If average global temperatures rise more than </w:t>
      </w:r>
      <w:proofErr w:type="gramStart"/>
      <w:r w:rsidRPr="007A1781">
        <w:rPr>
          <w:sz w:val="16"/>
        </w:rPr>
        <w:t>expected—</w:t>
      </w:r>
      <w:proofErr w:type="gramEnd"/>
      <w:r w:rsidRPr="007A1781">
        <w:rPr>
          <w:sz w:val="16"/>
        </w:rPr>
        <w:t xml:space="preserve">for example, above 6 degrees Celsius this </w:t>
      </w:r>
      <w:proofErr w:type="gramStart"/>
      <w:r w:rsidRPr="007A1781">
        <w:rPr>
          <w:sz w:val="16"/>
        </w:rPr>
        <w:t>century—</w:t>
      </w:r>
      <w:proofErr w:type="gramEnd"/>
      <w:r w:rsidRPr="007A1781">
        <w:rPr>
          <w:sz w:val="16"/>
        </w:rPr>
        <w:t>it could trigger feedback loops and cascade effects such as the thawing of permafrost that would release catastrophic amounts of trapped carbon, further accelerating the planet’s warming.</w:t>
      </w:r>
    </w:p>
    <w:p w14:paraId="631F17CB" w14:textId="77777777" w:rsidR="00701647" w:rsidRPr="007A1781" w:rsidRDefault="00701647" w:rsidP="00701647">
      <w:pPr>
        <w:rPr>
          <w:sz w:val="16"/>
        </w:rPr>
      </w:pPr>
      <w:r w:rsidRPr="007A1781">
        <w:rPr>
          <w:sz w:val="16"/>
        </w:rPr>
        <w:t xml:space="preserve">Despite this, academic debate continues around whether extreme climate change technically poses an extinction risk. It is difficult to wipe out all of humanity this way. But global impacts such as crop failures, heat stress, and desertification that make parts of the world </w:t>
      </w:r>
      <w:proofErr w:type="gramStart"/>
      <w:r w:rsidRPr="007A1781">
        <w:rPr>
          <w:sz w:val="16"/>
        </w:rPr>
        <w:t>unlivable,</w:t>
      </w:r>
      <w:proofErr w:type="gramEnd"/>
      <w:r w:rsidRPr="007A1781">
        <w:rPr>
          <w:sz w:val="16"/>
        </w:rPr>
        <w:t xml:space="preserve"> cannot be ruled out. Even if the climate catastrophe does not result in extinction, the scale of death and suffering would be incredibly high, and ultimately a threat to national security and prosperity.</w:t>
      </w:r>
    </w:p>
    <w:p w14:paraId="3AE0B710" w14:textId="77777777" w:rsidR="00701647" w:rsidRPr="007A1781" w:rsidRDefault="00701647" w:rsidP="00701647">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9DBC55D" w14:textId="77777777" w:rsidR="00701647" w:rsidRPr="007A1781" w:rsidRDefault="00701647" w:rsidP="00701647">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F2F77D8" w14:textId="77777777" w:rsidR="00701647" w:rsidRPr="00F82256" w:rsidRDefault="00701647" w:rsidP="00701647">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3B158B5C" w14:textId="77777777" w:rsidR="00701647" w:rsidRPr="00F82256" w:rsidRDefault="00701647" w:rsidP="00701647">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449025DC" w14:textId="77777777" w:rsidR="00701647" w:rsidRPr="00F82256" w:rsidRDefault="00701647" w:rsidP="00701647">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69092FCD" w14:textId="77777777" w:rsidR="00701647" w:rsidRPr="00F82256" w:rsidRDefault="00701647" w:rsidP="00701647">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207BC53C" w14:textId="77777777" w:rsidR="00701647" w:rsidRPr="008406CA" w:rsidRDefault="00701647" w:rsidP="00701647">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proofErr w:type="gramStart"/>
      <w:r w:rsidRPr="007A1781">
        <w:rPr>
          <w:rStyle w:val="Emphasis"/>
        </w:rPr>
        <w:t>impacts</w:t>
      </w:r>
      <w:proofErr w:type="gramEnd"/>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474A48A4" w14:textId="77777777" w:rsidR="00701647" w:rsidRPr="00696F21" w:rsidRDefault="00701647" w:rsidP="00701647">
      <w:pPr>
        <w:rPr>
          <w:sz w:val="16"/>
        </w:rPr>
      </w:pPr>
      <w:r w:rsidRPr="008406CA">
        <w:rPr>
          <w:sz w:val="16"/>
        </w:rPr>
        <w:t xml:space="preserve">Off the radar. Intelligence communities are not adequately investigating existential </w:t>
      </w:r>
      <w:proofErr w:type="gramStart"/>
      <w:r w:rsidRPr="008406CA">
        <w:rPr>
          <w:sz w:val="16"/>
        </w:rPr>
        <w:t>risk</w:t>
      </w:r>
      <w:proofErr w:type="gramEnd"/>
      <w:r w:rsidRPr="008406CA">
        <w:rPr>
          <w:sz w:val="16"/>
        </w:rPr>
        <w:t xml:space="preserve">.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07D19E1D" w14:textId="77777777" w:rsidR="00701647" w:rsidRPr="00696F21" w:rsidRDefault="00701647" w:rsidP="00701647">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0FAB6C8B" w14:textId="77777777" w:rsidR="00701647" w:rsidRPr="007A1781" w:rsidRDefault="00701647" w:rsidP="00701647">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3E6FD834" w14:textId="77777777" w:rsidR="00701647" w:rsidRPr="007A1781" w:rsidRDefault="00701647" w:rsidP="00701647">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63C61636" w14:textId="77777777" w:rsidR="00701647" w:rsidRPr="007A1781" w:rsidRDefault="00701647" w:rsidP="00701647">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414EEEDB" w14:textId="77777777" w:rsidR="00701647" w:rsidRPr="007A1781" w:rsidRDefault="00701647" w:rsidP="00701647">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C2E2E37" w14:textId="77777777" w:rsidR="00701647" w:rsidRPr="007A1781" w:rsidRDefault="00701647" w:rsidP="00701647">
      <w:pPr>
        <w:rPr>
          <w:sz w:val="12"/>
          <w:szCs w:val="12"/>
        </w:rPr>
      </w:pPr>
      <w:r w:rsidRPr="007A1781">
        <w:rPr>
          <w:sz w:val="12"/>
          <w:szCs w:val="12"/>
        </w:rPr>
        <w:t>One level up, national security strategies provide a higher degree of guidance. Western countries</w:t>
      </w:r>
      <w:proofErr w:type="gramStart"/>
      <w:r w:rsidRPr="007A1781">
        <w:rPr>
          <w:sz w:val="12"/>
          <w:szCs w:val="12"/>
        </w:rPr>
        <w:t>, in particular, typically</w:t>
      </w:r>
      <w:proofErr w:type="gramEnd"/>
      <w:r w:rsidRPr="007A1781">
        <w:rPr>
          <w:sz w:val="12"/>
          <w:szCs w:val="12"/>
        </w:rPr>
        <w:t xml:space="preserve">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62AFA19C" w14:textId="77777777" w:rsidR="00701647" w:rsidRPr="007A1781" w:rsidRDefault="00701647" w:rsidP="00701647">
      <w:pPr>
        <w:rPr>
          <w:sz w:val="12"/>
          <w:szCs w:val="12"/>
        </w:rPr>
      </w:pPr>
      <w:r w:rsidRPr="007A1781">
        <w:rPr>
          <w:sz w:val="12"/>
          <w:szCs w:val="12"/>
        </w:rPr>
        <w:t xml:space="preserve">Intelligence effort pushes beyond the traditional security and foreign policy focus when customers demand it. In recent years, for example, countries have begun adding other areas of </w:t>
      </w:r>
      <w:proofErr w:type="gramStart"/>
      <w:r w:rsidRPr="007A1781">
        <w:rPr>
          <w:sz w:val="12"/>
          <w:szCs w:val="12"/>
        </w:rPr>
        <w:t>concerns—</w:t>
      </w:r>
      <w:proofErr w:type="gramEnd"/>
      <w:r w:rsidRPr="007A1781">
        <w:rPr>
          <w:sz w:val="12"/>
          <w:szCs w:val="12"/>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6D7CF44" w14:textId="77777777" w:rsidR="00701647" w:rsidRPr="007A1781" w:rsidRDefault="00701647" w:rsidP="00701647">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20372545" w14:textId="77777777" w:rsidR="00701647" w:rsidRPr="007A1781" w:rsidRDefault="00701647" w:rsidP="00701647">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E9D7911" w14:textId="77777777" w:rsidR="00701647" w:rsidRPr="007A1781" w:rsidRDefault="00701647" w:rsidP="00701647">
      <w:pPr>
        <w:rPr>
          <w:sz w:val="12"/>
          <w:szCs w:val="12"/>
        </w:rPr>
      </w:pPr>
      <w:r w:rsidRPr="007A1781">
        <w:rPr>
          <w:sz w:val="12"/>
          <w:szCs w:val="12"/>
        </w:rPr>
        <w:t xml:space="preserve">There is no public reporting on the number of intelligence assets explicitly devoted to existential risks. Intelligence communities currently allocate </w:t>
      </w:r>
      <w:proofErr w:type="gramStart"/>
      <w:r w:rsidRPr="007A1781">
        <w:rPr>
          <w:sz w:val="12"/>
          <w:szCs w:val="12"/>
        </w:rPr>
        <w:t>a large number of</w:t>
      </w:r>
      <w:proofErr w:type="gramEnd"/>
      <w:r w:rsidRPr="007A1781">
        <w:rPr>
          <w:sz w:val="12"/>
          <w:szCs w:val="12"/>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7A3A796F" w14:textId="77777777" w:rsidR="00701647" w:rsidRPr="007A1781" w:rsidRDefault="00701647" w:rsidP="00701647">
      <w:pPr>
        <w:rPr>
          <w:sz w:val="12"/>
          <w:szCs w:val="12"/>
        </w:rPr>
      </w:pPr>
      <w:r w:rsidRPr="007A1781">
        <w:rPr>
          <w:sz w:val="12"/>
          <w:szCs w:val="1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w:t>
      </w:r>
      <w:proofErr w:type="gramStart"/>
      <w:r w:rsidRPr="007A1781">
        <w:rPr>
          <w:sz w:val="12"/>
          <w:szCs w:val="12"/>
        </w:rPr>
        <w:t>have the ability to</w:t>
      </w:r>
      <w:proofErr w:type="gramEnd"/>
      <w:r w:rsidRPr="007A1781">
        <w:rPr>
          <w:sz w:val="12"/>
          <w:szCs w:val="12"/>
        </w:rPr>
        <w:t xml:space="preserve"> develop, maintain, and integrate </w:t>
      </w:r>
      <w:proofErr w:type="gramStart"/>
      <w:r w:rsidRPr="007A1781">
        <w:rPr>
          <w:sz w:val="12"/>
          <w:szCs w:val="12"/>
        </w:rPr>
        <w:t>the various</w:t>
      </w:r>
      <w:proofErr w:type="gramEnd"/>
      <w:r w:rsidRPr="007A1781">
        <w:rPr>
          <w:sz w:val="12"/>
          <w:szCs w:val="12"/>
        </w:rPr>
        <w:t xml:space="preserve"> expertise. They can set up new or different collection requirements to ensure that the intelligence being gathered can best inform the analysis. When </w:t>
      </w:r>
      <w:proofErr w:type="gramStart"/>
      <w:r w:rsidRPr="007A1781">
        <w:rPr>
          <w:sz w:val="12"/>
          <w:szCs w:val="12"/>
        </w:rPr>
        <w:t>provided</w:t>
      </w:r>
      <w:proofErr w:type="gramEnd"/>
      <w:r w:rsidRPr="007A1781">
        <w:rPr>
          <w:sz w:val="12"/>
          <w:szCs w:val="12"/>
        </w:rPr>
        <w:t xml:space="preserve"> the appropriate scope, the analysts should have the time and tradecraft to draw together all sources of intelligence to provide insight to senior policymakers.</w:t>
      </w:r>
    </w:p>
    <w:p w14:paraId="305185B2" w14:textId="77777777" w:rsidR="00701647" w:rsidRPr="007A1781" w:rsidRDefault="00701647" w:rsidP="00701647">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282C692" w14:textId="77777777" w:rsidR="00701647" w:rsidRPr="007A1781" w:rsidRDefault="00701647" w:rsidP="00701647">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2E089EC4" w14:textId="77777777" w:rsidR="00701647" w:rsidRPr="007A1781" w:rsidRDefault="00701647" w:rsidP="00701647">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BBF82DF" w14:textId="77777777" w:rsidR="00701647" w:rsidRPr="007A1781" w:rsidRDefault="00701647" w:rsidP="00701647">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1D0C6B4C" w14:textId="77777777" w:rsidR="00701647" w:rsidRPr="007A1781" w:rsidRDefault="00701647" w:rsidP="00701647">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007D04A0" w14:textId="77777777" w:rsidR="00701647" w:rsidRPr="00696F21" w:rsidRDefault="00701647" w:rsidP="00701647">
      <w:pPr>
        <w:rPr>
          <w:sz w:val="16"/>
        </w:rPr>
      </w:pPr>
      <w:r w:rsidRPr="007A1781">
        <w:rPr>
          <w:sz w:val="16"/>
        </w:rPr>
        <w:t xml:space="preserve">Existential risk will similarly test how </w:t>
      </w:r>
      <w:proofErr w:type="gramStart"/>
      <w:r w:rsidRPr="007A1781">
        <w:rPr>
          <w:sz w:val="16"/>
        </w:rPr>
        <w:t>intelligence</w:t>
      </w:r>
      <w:proofErr w:type="gramEnd"/>
      <w:r w:rsidRPr="007A1781">
        <w:rPr>
          <w:sz w:val="16"/>
        </w:rPr>
        <w:t xml:space="preserv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57272293" w14:textId="77777777" w:rsidR="00701647" w:rsidRPr="007A1781" w:rsidRDefault="00701647" w:rsidP="00701647">
      <w:pPr>
        <w:rPr>
          <w:sz w:val="16"/>
        </w:rPr>
      </w:pPr>
      <w:r w:rsidRPr="00696F21">
        <w:rPr>
          <w:sz w:val="16"/>
        </w:rPr>
        <w:t xml:space="preserve">Existential risk as an intelligence priority. Humanity cannot afford </w:t>
      </w:r>
      <w:proofErr w:type="gramStart"/>
      <w:r w:rsidRPr="00696F21">
        <w:rPr>
          <w:sz w:val="16"/>
        </w:rPr>
        <w:t>for</w:t>
      </w:r>
      <w:proofErr w:type="gramEnd"/>
      <w:r w:rsidRPr="00696F21">
        <w:rPr>
          <w:sz w:val="16"/>
        </w:rPr>
        <w:t xml:space="preserve">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136640F1" w14:textId="77777777" w:rsidR="00701647" w:rsidRPr="007A1781" w:rsidRDefault="00701647" w:rsidP="00701647">
      <w:pPr>
        <w:rPr>
          <w:sz w:val="16"/>
        </w:rPr>
      </w:pPr>
      <w:r w:rsidRPr="007A1781">
        <w:rPr>
          <w:sz w:val="16"/>
        </w:rPr>
        <w:t xml:space="preserve">In some ways, </w:t>
      </w:r>
      <w:proofErr w:type="gramStart"/>
      <w:r w:rsidRPr="00284D91">
        <w:rPr>
          <w:rStyle w:val="Emphasis"/>
          <w:highlight w:val="yellow"/>
        </w:rPr>
        <w:t>i</w:t>
      </w:r>
      <w:r w:rsidRPr="007A1781">
        <w:rPr>
          <w:sz w:val="16"/>
        </w:rPr>
        <w:t>ntelligence</w:t>
      </w:r>
      <w:proofErr w:type="gramEnd"/>
      <w:r w:rsidRPr="007A1781">
        <w:rPr>
          <w:sz w:val="16"/>
        </w:rPr>
        <w:t xml:space="preserv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4D60CD4" w14:textId="77777777" w:rsidR="00701647" w:rsidRPr="007A1781" w:rsidRDefault="00701647" w:rsidP="00701647">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32B71275" w14:textId="77777777" w:rsidR="00701647" w:rsidRPr="007A1781" w:rsidRDefault="00701647" w:rsidP="00701647">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44BEC7E" w14:textId="77777777" w:rsidR="00701647" w:rsidRPr="007A1781" w:rsidRDefault="00701647" w:rsidP="00701647">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5FBC7D61" w14:textId="77777777" w:rsidR="00701647" w:rsidRPr="007A1781" w:rsidRDefault="00701647" w:rsidP="00701647">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D22E9BF" w14:textId="77777777" w:rsidR="00701647" w:rsidRPr="007A1781" w:rsidRDefault="00701647" w:rsidP="00701647">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F6E39BA" w14:textId="77777777" w:rsidR="00701647" w:rsidRPr="007A1781" w:rsidRDefault="00701647" w:rsidP="00701647">
      <w:pPr>
        <w:rPr>
          <w:sz w:val="12"/>
          <w:szCs w:val="12"/>
        </w:rPr>
      </w:pPr>
      <w:r w:rsidRPr="007A1781">
        <w:rPr>
          <w:sz w:val="12"/>
          <w:szCs w:val="12"/>
        </w:rPr>
        <w:t xml:space="preserve">Intelligence communities should regularly issue reports on issues relating to existential threats. A key role that intelligence communities play is responding to needs that policymakers do not even </w:t>
      </w:r>
      <w:proofErr w:type="gramStart"/>
      <w:r w:rsidRPr="007A1781">
        <w:rPr>
          <w:sz w:val="12"/>
          <w:szCs w:val="12"/>
        </w:rPr>
        <w:t>know they have</w:t>
      </w:r>
      <w:proofErr w:type="gramEnd"/>
      <w:r w:rsidRPr="007A1781">
        <w:rPr>
          <w:sz w:val="12"/>
          <w:szCs w:val="12"/>
        </w:rPr>
        <w:t xml:space="preserve"> yet, rather than simply being responsive to the latest request. Intelligence communities could regularly flag these threats in traditional annual or strategic assessments. They could develop a global risk register with a long-term (say, 20-plus years) outlook.</w:t>
      </w:r>
    </w:p>
    <w:p w14:paraId="62A95947" w14:textId="77777777" w:rsidR="00701647" w:rsidRPr="00F82256" w:rsidRDefault="00701647" w:rsidP="00701647">
      <w:r w:rsidRPr="007A1781">
        <w:rPr>
          <w:sz w:val="12"/>
          <w:szCs w:val="12"/>
        </w:rPr>
        <w:t xml:space="preserve">Analytical agencies could produce regular assessments </w:t>
      </w:r>
      <w:proofErr w:type="gramStart"/>
      <w:r w:rsidRPr="007A1781">
        <w:rPr>
          <w:sz w:val="12"/>
          <w:szCs w:val="12"/>
        </w:rPr>
        <w:t>on</w:t>
      </w:r>
      <w:proofErr w:type="gramEnd"/>
      <w:r w:rsidRPr="007A1781">
        <w:rPr>
          <w:sz w:val="12"/>
          <w:szCs w:val="12"/>
        </w:rPr>
        <w:t xml:space="preserve">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5D2E84A" w14:textId="77777777" w:rsidR="00701647" w:rsidRPr="007A1781" w:rsidRDefault="00701647" w:rsidP="00701647">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w:t>
      </w:r>
      <w:proofErr w:type="gramStart"/>
      <w:r w:rsidRPr="007A1781">
        <w:rPr>
          <w:sz w:val="16"/>
        </w:rPr>
        <w:t>similar to</w:t>
      </w:r>
      <w:proofErr w:type="gramEnd"/>
      <w:r w:rsidRPr="007A1781">
        <w:rPr>
          <w:sz w:val="16"/>
        </w:rPr>
        <w:t xml:space="preserve"> the FBI’s liaison officer at the Department of He</w:t>
      </w:r>
      <w:r w:rsidRPr="00F82256">
        <w:rPr>
          <w:sz w:val="16"/>
        </w:rPr>
        <w:t xml:space="preserve">alth and Human Services, could provide technical expertise and crucial </w:t>
      </w:r>
      <w:proofErr w:type="gramStart"/>
      <w:r w:rsidRPr="00F82256">
        <w:rPr>
          <w:sz w:val="16"/>
        </w:rPr>
        <w:t>linkages</w:t>
      </w:r>
      <w:proofErr w:type="gramEnd"/>
      <w:r w:rsidRPr="00F82256">
        <w:rPr>
          <w:sz w:val="16"/>
        </w:rPr>
        <w:t xml:space="preserve">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57261D26" w14:textId="77777777" w:rsidR="00701647" w:rsidRPr="007A1781" w:rsidRDefault="00701647" w:rsidP="00701647">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6C391278" w14:textId="77777777" w:rsidR="00701647" w:rsidRPr="008406CA" w:rsidRDefault="00701647" w:rsidP="00701647">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6486735D" w14:textId="77777777" w:rsidR="00701647" w:rsidRPr="007A1781" w:rsidRDefault="00701647" w:rsidP="00701647">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150494AC" w14:textId="77777777" w:rsidR="00701647" w:rsidRPr="00F82256" w:rsidRDefault="00701647" w:rsidP="00701647">
      <w:pPr>
        <w:rPr>
          <w:sz w:val="16"/>
        </w:rPr>
      </w:pPr>
      <w:r w:rsidRPr="007A1781">
        <w:rPr>
          <w:sz w:val="16"/>
        </w:rPr>
        <w:t xml:space="preserve">Indeed, </w:t>
      </w:r>
      <w:r w:rsidRPr="00131482">
        <w:rPr>
          <w:rStyle w:val="StyleUnderline"/>
        </w:rPr>
        <w:t>it makes the role of</w:t>
      </w:r>
      <w:r w:rsidRPr="007A1781">
        <w:rPr>
          <w:sz w:val="16"/>
        </w:rPr>
        <w:t xml:space="preserve"> </w:t>
      </w:r>
      <w:proofErr w:type="gramStart"/>
      <w:r w:rsidRPr="00131482">
        <w:rPr>
          <w:rStyle w:val="Emphasis"/>
        </w:rPr>
        <w:t>i</w:t>
      </w:r>
      <w:r w:rsidRPr="007A1781">
        <w:rPr>
          <w:sz w:val="16"/>
        </w:rPr>
        <w:t>ntelligence</w:t>
      </w:r>
      <w:proofErr w:type="gramEnd"/>
      <w:r w:rsidRPr="007A1781">
        <w:rPr>
          <w:sz w:val="16"/>
        </w:rPr>
        <w:t xml:space="preserv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6BC854D0" w14:textId="77777777" w:rsidR="00701647" w:rsidRDefault="00701647" w:rsidP="00701647">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7F6A9097" w14:textId="77777777" w:rsidR="00701647" w:rsidRDefault="00701647" w:rsidP="0070164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3639F9C0" w14:textId="77777777" w:rsidR="00701647" w:rsidRPr="00253E05" w:rsidRDefault="00701647" w:rsidP="00701647">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692F0F31" w14:textId="77777777" w:rsidR="00701647" w:rsidRPr="00253E05" w:rsidRDefault="00701647" w:rsidP="00701647">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4D66BFD7" w14:textId="77777777" w:rsidR="00701647" w:rsidRPr="00253E05" w:rsidRDefault="00701647" w:rsidP="00701647">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9DA6A4D" w14:textId="77777777" w:rsidR="00701647" w:rsidRPr="00253E05" w:rsidRDefault="00701647" w:rsidP="00701647">
      <w:pPr>
        <w:rPr>
          <w:sz w:val="16"/>
        </w:rPr>
      </w:pPr>
      <w:r w:rsidRPr="00253E05">
        <w:rPr>
          <w:sz w:val="16"/>
        </w:rPr>
        <w:t xml:space="preserve">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w:t>
      </w:r>
      <w:proofErr w:type="gramStart"/>
      <w:r w:rsidRPr="00253E05">
        <w:rPr>
          <w:sz w:val="16"/>
        </w:rPr>
        <w:t>impacted</w:t>
      </w:r>
      <w:proofErr w:type="gramEnd"/>
      <w:r w:rsidRPr="00253E05">
        <w:rPr>
          <w:sz w:val="16"/>
        </w:rPr>
        <w:t xml:space="preserve"> small enterprises, raising critical concerns regarding diminished market competition, adverse economic outcomes, and potential employment instability in affected communities (Reuters, 2025).</w:t>
      </w:r>
    </w:p>
    <w:p w14:paraId="4B2D0BF3" w14:textId="77777777" w:rsidR="00701647" w:rsidRPr="00253E05" w:rsidRDefault="00701647" w:rsidP="00701647">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1A304C69" w14:textId="77777777" w:rsidR="00701647" w:rsidRDefault="00701647" w:rsidP="00701647">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49F01789" w14:textId="77777777" w:rsidR="00701647" w:rsidRDefault="00701647" w:rsidP="00701647">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1AC3AFE0" w14:textId="77777777" w:rsidR="00701647" w:rsidRPr="00617FA8" w:rsidRDefault="00701647" w:rsidP="00701647">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 xml:space="preserve">fraudsters got to their </w:t>
      </w:r>
      <w:proofErr w:type="gramStart"/>
      <w:r w:rsidRPr="00617FA8">
        <w:rPr>
          <w:rStyle w:val="StyleUnderline"/>
        </w:rPr>
        <w:t>benefits</w:t>
      </w:r>
      <w:proofErr w:type="gramEnd"/>
      <w:r w:rsidRPr="00617FA8">
        <w:rPr>
          <w:rStyle w:val="StyleUnderline"/>
        </w:rPr>
        <w:t xml:space="preserve"> first</w:t>
      </w:r>
      <w:r w:rsidRPr="00617FA8">
        <w:rPr>
          <w:sz w:val="16"/>
        </w:rPr>
        <w:t>.</w:t>
      </w:r>
    </w:p>
    <w:p w14:paraId="603ED454" w14:textId="77777777" w:rsidR="00701647" w:rsidRPr="00617FA8" w:rsidRDefault="00701647" w:rsidP="00701647">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65647DF2" w14:textId="77777777" w:rsidR="00701647" w:rsidRPr="00617FA8" w:rsidRDefault="00701647" w:rsidP="00701647">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5B40882D" w14:textId="77777777" w:rsidR="00701647" w:rsidRPr="00C568D1" w:rsidRDefault="00701647" w:rsidP="00701647">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proofErr w:type="gramStart"/>
      <w:r w:rsidRPr="00617FA8">
        <w:rPr>
          <w:rStyle w:val="StyleUnderline"/>
          <w:highlight w:val="yellow"/>
        </w:rPr>
        <w:t>at</w:t>
      </w:r>
      <w:proofErr w:type="gramEnd"/>
      <w:r w:rsidRPr="00617FA8">
        <w:rPr>
          <w:rStyle w:val="StyleUnderline"/>
          <w:highlight w:val="yellow"/>
        </w:rPr>
        <w:t xml:space="preserve">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55B50954" w14:textId="77777777" w:rsidR="00701647" w:rsidRDefault="00701647" w:rsidP="00701647">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1D33B356" w14:textId="77777777" w:rsidR="00701647" w:rsidRDefault="00701647" w:rsidP="00701647">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63739938" w14:textId="77777777" w:rsidR="00701647" w:rsidRPr="008C4EC7" w:rsidRDefault="00701647" w:rsidP="00701647">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64C9F546" w14:textId="77777777" w:rsidR="00701647" w:rsidRPr="008C4EC7" w:rsidRDefault="00701647" w:rsidP="00701647">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w:t>
      </w:r>
      <w:proofErr w:type="gramStart"/>
      <w:r w:rsidRPr="008C4EC7">
        <w:rPr>
          <w:sz w:val="16"/>
        </w:rPr>
        <w:t>the majority of</w:t>
      </w:r>
      <w:proofErr w:type="gramEnd"/>
      <w:r w:rsidRPr="008C4EC7">
        <w:rPr>
          <w:sz w:val="16"/>
        </w:rPr>
        <w:t xml:space="preserve">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32D368E7" w14:textId="77777777" w:rsidR="00701647" w:rsidRPr="008C4EC7" w:rsidRDefault="00701647" w:rsidP="00701647">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w:t>
      </w:r>
      <w:proofErr w:type="gramStart"/>
      <w:r w:rsidRPr="008C4EC7">
        <w:rPr>
          <w:sz w:val="16"/>
        </w:rPr>
        <w:t>question: ‘</w:t>
      </w:r>
      <w:proofErr w:type="gramEnd"/>
      <w:r w:rsidRPr="008C4EC7">
        <w:rPr>
          <w:sz w:val="16"/>
        </w:rPr>
        <w:t xml:space="preserve">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w:t>
      </w:r>
      <w:proofErr w:type="gramStart"/>
      <w:r w:rsidRPr="008C4EC7">
        <w:rPr>
          <w:sz w:val="16"/>
        </w:rPr>
        <w:t>force, but may</w:t>
      </w:r>
      <w:proofErr w:type="gramEnd"/>
      <w:r w:rsidRPr="008C4EC7">
        <w:rPr>
          <w:sz w:val="16"/>
        </w:rPr>
        <w:t>, however, ultimately have an impact on the national security of multiple states.</w:t>
      </w:r>
    </w:p>
    <w:p w14:paraId="736C4406" w14:textId="77777777" w:rsidR="00701647" w:rsidRPr="008C4EC7" w:rsidRDefault="00701647" w:rsidP="00701647">
      <w:pPr>
        <w:rPr>
          <w:sz w:val="16"/>
        </w:rPr>
      </w:pPr>
      <w:r w:rsidRPr="008C4EC7">
        <w:rPr>
          <w:sz w:val="16"/>
        </w:rPr>
        <w:t>Climate</w:t>
      </w:r>
      <w:proofErr w:type="gramStart"/>
      <w:r w:rsidRPr="008C4EC7">
        <w:rPr>
          <w:sz w:val="16"/>
        </w:rPr>
        <w:t>, in particular, has</w:t>
      </w:r>
      <w:proofErr w:type="gramEnd"/>
      <w:r w:rsidRPr="008C4EC7">
        <w:rPr>
          <w:sz w:val="16"/>
        </w:rPr>
        <w:t xml:space="preserve"> gained recognition as a security issue within EU security and defence policy due to climate change’s rapidly escalating effects on national and human security. Yet the potential impact of NTS issues on nuclear escalation remains underexplored.</w:t>
      </w:r>
    </w:p>
    <w:p w14:paraId="1B7A9FC8" w14:textId="77777777" w:rsidR="00701647" w:rsidRPr="008C4EC7" w:rsidRDefault="00701647" w:rsidP="00701647">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4A506A09" w14:textId="77777777" w:rsidR="00701647" w:rsidRPr="008C4EC7" w:rsidRDefault="00701647" w:rsidP="00701647">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A00C5D2" w14:textId="77777777" w:rsidR="00701647" w:rsidRPr="008C4EC7" w:rsidRDefault="00701647" w:rsidP="00701647">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5AB1C801" w14:textId="77777777" w:rsidR="00701647" w:rsidRPr="008C4EC7" w:rsidRDefault="00701647" w:rsidP="00701647">
      <w:pPr>
        <w:rPr>
          <w:sz w:val="16"/>
        </w:rPr>
      </w:pPr>
      <w:r w:rsidRPr="008C4EC7">
        <w:rPr>
          <w:sz w:val="16"/>
        </w:rPr>
        <w:t>II. THE EU INDO–PACIFIC STRATEGY</w:t>
      </w:r>
    </w:p>
    <w:p w14:paraId="7152A979" w14:textId="77777777" w:rsidR="00701647" w:rsidRPr="008C4EC7" w:rsidRDefault="00701647" w:rsidP="00701647">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0B3C825E" w14:textId="77777777" w:rsidR="00701647" w:rsidRPr="00F97712" w:rsidRDefault="00701647" w:rsidP="00701647">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2B6209EB" w14:textId="77777777" w:rsidR="00701647" w:rsidRDefault="00701647" w:rsidP="00701647">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6B2357EE" w14:textId="77777777" w:rsidR="00701647" w:rsidRDefault="00701647" w:rsidP="00701647">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45F14451" w14:textId="77777777" w:rsidR="00701647" w:rsidRPr="00173D60" w:rsidRDefault="00701647" w:rsidP="00701647">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53D69ED5" w14:textId="77777777" w:rsidR="00701647" w:rsidRDefault="00701647" w:rsidP="00701647">
      <w:pPr>
        <w:rPr>
          <w:sz w:val="16"/>
        </w:rPr>
      </w:pPr>
      <w:r w:rsidRPr="00173D60">
        <w:rPr>
          <w:sz w:val="16"/>
        </w:rPr>
        <w:t xml:space="preserve">Given the societal </w:t>
      </w:r>
      <w:proofErr w:type="gramStart"/>
      <w:r w:rsidRPr="00173D60">
        <w:rPr>
          <w:sz w:val="16"/>
        </w:rPr>
        <w:t>interdependencies</w:t>
      </w:r>
      <w:proofErr w:type="gramEnd"/>
      <w:r w:rsidRPr="00173D60">
        <w:rPr>
          <w:sz w:val="16"/>
        </w:rPr>
        <w:t xml:space="preserve">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B982F30" w14:textId="77777777" w:rsidR="00701647" w:rsidRDefault="00701647" w:rsidP="00701647"/>
    <w:p w14:paraId="48572E29" w14:textId="77777777" w:rsidR="00701647" w:rsidRPr="00F071AE" w:rsidRDefault="00701647" w:rsidP="00701647"/>
    <w:p w14:paraId="5392C01F" w14:textId="77777777" w:rsidR="00701647" w:rsidRDefault="00701647" w:rsidP="00701647">
      <w:pPr>
        <w:pStyle w:val="Heading3"/>
      </w:pPr>
      <w:bookmarkStart w:id="4" w:name="_Hlk212667522"/>
      <w:bookmarkEnd w:id="0"/>
      <w:r>
        <w:t>1AC---Administration ADV</w:t>
      </w:r>
    </w:p>
    <w:p w14:paraId="3FE14E50" w14:textId="77777777" w:rsidR="00701647" w:rsidRDefault="00701647" w:rsidP="00701647">
      <w:pPr>
        <w:pStyle w:val="Heading4"/>
      </w:pPr>
      <w:r>
        <w:t xml:space="preserve">Advantage 2 is </w:t>
      </w:r>
      <w:r w:rsidRPr="007D1BCF">
        <w:rPr>
          <w:u w:val="single"/>
        </w:rPr>
        <w:t>ADMINISTRATION</w:t>
      </w:r>
      <w:r>
        <w:t>.</w:t>
      </w:r>
    </w:p>
    <w:p w14:paraId="41861FDD" w14:textId="77777777" w:rsidR="00701647" w:rsidRPr="00AA458C" w:rsidRDefault="00701647" w:rsidP="00701647">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1814217" w14:textId="77777777" w:rsidR="00701647" w:rsidRDefault="00701647" w:rsidP="00701647">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6D16044" w14:textId="77777777" w:rsidR="00701647" w:rsidRPr="007A3124" w:rsidRDefault="00701647" w:rsidP="00701647">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096710D6" w14:textId="77777777" w:rsidR="00701647" w:rsidRDefault="00701647" w:rsidP="00701647">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w:t>
      </w:r>
      <w:proofErr w:type="gramStart"/>
      <w:r w:rsidRPr="007A3124">
        <w:rPr>
          <w:sz w:val="16"/>
        </w:rPr>
        <w:t>At at</w:t>
      </w:r>
      <w:proofErr w:type="gramEnd"/>
      <w:r w:rsidRPr="007A3124">
        <w:rPr>
          <w:sz w:val="16"/>
        </w:rPr>
        <w:t xml:space="preserve">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proofErr w:type="gramStart"/>
      <w:r w:rsidRPr="007A3124">
        <w:rPr>
          <w:rStyle w:val="Emphasis"/>
          <w:sz w:val="24"/>
          <w:szCs w:val="24"/>
          <w:highlight w:val="yellow"/>
        </w:rPr>
        <w:t>ultimate fate</w:t>
      </w:r>
      <w:proofErr w:type="gramEnd"/>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w:t>
      </w:r>
      <w:proofErr w:type="gramStart"/>
      <w:r w:rsidRPr="00260A96">
        <w:rPr>
          <w:rStyle w:val="StyleUnderline"/>
        </w:rPr>
        <w:t>service</w:t>
      </w:r>
      <w:proofErr w:type="gramEnd"/>
      <w:r w:rsidRPr="00260A96">
        <w:rPr>
          <w:rStyle w:val="StyleUnderline"/>
        </w:rPr>
        <w:t xml:space="preserve">, </w:t>
      </w:r>
      <w:r w:rsidRPr="007A3124">
        <w:rPr>
          <w:rStyle w:val="StyleUnderline"/>
          <w:highlight w:val="yellow"/>
        </w:rPr>
        <w:t>and</w:t>
      </w:r>
      <w:r w:rsidRPr="007A3124">
        <w:rPr>
          <w:sz w:val="16"/>
        </w:rPr>
        <w:t xml:space="preserve"> </w:t>
      </w:r>
      <w:proofErr w:type="gramStart"/>
      <w:r w:rsidRPr="007A3124">
        <w:rPr>
          <w:sz w:val="16"/>
        </w:rPr>
        <w:t xml:space="preserve">to </w:t>
      </w:r>
      <w:r w:rsidRPr="007A3124">
        <w:rPr>
          <w:rStyle w:val="Emphasis"/>
          <w:highlight w:val="yellow"/>
        </w:rPr>
        <w:t>harm</w:t>
      </w:r>
      <w:proofErr w:type="gramEnd"/>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51FD8615" w14:textId="77777777" w:rsidR="00701647" w:rsidRDefault="00701647" w:rsidP="00701647">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060DB125" w14:textId="77777777" w:rsidR="00701647" w:rsidRDefault="00701647" w:rsidP="0070164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6517FED" w14:textId="77777777" w:rsidR="00701647" w:rsidRPr="005A0A81" w:rsidRDefault="00701647" w:rsidP="00701647">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FA59CBD" w14:textId="77777777" w:rsidR="00701647" w:rsidRPr="005A0A81" w:rsidRDefault="00701647" w:rsidP="0070164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F7AB8E1" w14:textId="77777777" w:rsidR="00701647" w:rsidRPr="005A0A81" w:rsidRDefault="00701647" w:rsidP="0070164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2136EC0" w14:textId="77777777" w:rsidR="00701647" w:rsidRPr="005A0A81" w:rsidRDefault="00701647" w:rsidP="00701647">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3E8C7B84" w14:textId="77777777" w:rsidR="00701647" w:rsidRPr="005A0A81" w:rsidRDefault="00701647" w:rsidP="0070164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E6B4089" w14:textId="77777777" w:rsidR="00701647" w:rsidRPr="005A0A81" w:rsidRDefault="00701647" w:rsidP="0070164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397A07C" w14:textId="77777777" w:rsidR="00701647" w:rsidRPr="00031084" w:rsidRDefault="00701647" w:rsidP="0070164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AF49149" w14:textId="77777777" w:rsidR="00701647" w:rsidRPr="005A0A81" w:rsidRDefault="00701647" w:rsidP="0070164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3766800" w14:textId="77777777" w:rsidR="00701647" w:rsidRPr="005A0A81" w:rsidRDefault="00701647" w:rsidP="0070164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080909C" w14:textId="77777777" w:rsidR="00701647" w:rsidRPr="005A0A81" w:rsidRDefault="00701647" w:rsidP="0070164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2F386486" w14:textId="77777777" w:rsidR="00701647" w:rsidRPr="005A0A81" w:rsidRDefault="00701647" w:rsidP="0070164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17536D5" w14:textId="77777777" w:rsidR="00701647" w:rsidRPr="005A0A81" w:rsidRDefault="00701647" w:rsidP="0070164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8C54E2A" w14:textId="77777777" w:rsidR="00701647" w:rsidRPr="005A0A81" w:rsidRDefault="00701647" w:rsidP="0070164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454715B" w14:textId="77777777" w:rsidR="00701647" w:rsidRPr="005A0A81" w:rsidRDefault="00701647" w:rsidP="0070164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268D9091" w14:textId="77777777" w:rsidR="00701647" w:rsidRPr="005A0A81" w:rsidRDefault="00701647" w:rsidP="0070164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FEFE2B8" w14:textId="77777777" w:rsidR="00701647" w:rsidRPr="005A0A81" w:rsidRDefault="00701647" w:rsidP="00701647">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0D970BA" w14:textId="77777777" w:rsidR="00701647" w:rsidRDefault="00701647" w:rsidP="0070164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0C67F24" w14:textId="77777777" w:rsidR="00701647" w:rsidRDefault="00701647" w:rsidP="00701647">
      <w:pPr>
        <w:pStyle w:val="Heading4"/>
      </w:pPr>
      <w:r>
        <w:t xml:space="preserve">That is </w:t>
      </w:r>
      <w:r w:rsidRPr="008E37CB">
        <w:rPr>
          <w:u w:val="single"/>
        </w:rPr>
        <w:t>existential</w:t>
      </w:r>
      <w:r>
        <w:t>.</w:t>
      </w:r>
    </w:p>
    <w:p w14:paraId="1A084D51" w14:textId="77777777" w:rsidR="00701647" w:rsidRDefault="00701647" w:rsidP="0070164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B8AC99B" w14:textId="77777777" w:rsidR="00701647" w:rsidRPr="007915B6" w:rsidRDefault="00701647" w:rsidP="00701647">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6652D74" w14:textId="77777777" w:rsidR="00701647" w:rsidRPr="007915B6" w:rsidRDefault="00701647" w:rsidP="00701647">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28D956F" w14:textId="77777777" w:rsidR="00701647" w:rsidRPr="007915B6" w:rsidRDefault="00701647" w:rsidP="0070164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CAA7214" w14:textId="77777777" w:rsidR="00701647" w:rsidRPr="007915B6" w:rsidRDefault="00701647" w:rsidP="00701647">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11E7504C" w14:textId="77777777" w:rsidR="00701647" w:rsidRPr="007915B6" w:rsidRDefault="00701647" w:rsidP="0070164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2001DB7" w14:textId="77777777" w:rsidR="00701647" w:rsidRPr="007915B6" w:rsidRDefault="00701647" w:rsidP="00701647">
      <w:pPr>
        <w:rPr>
          <w:sz w:val="12"/>
          <w:szCs w:val="12"/>
        </w:rPr>
      </w:pPr>
      <w:r w:rsidRPr="007915B6">
        <w:rPr>
          <w:sz w:val="12"/>
          <w:szCs w:val="12"/>
        </w:rPr>
        <w:t>[Figure omitted]</w:t>
      </w:r>
    </w:p>
    <w:p w14:paraId="0980F8D5" w14:textId="77777777" w:rsidR="00701647" w:rsidRPr="007915B6" w:rsidRDefault="00701647" w:rsidP="00701647">
      <w:pPr>
        <w:rPr>
          <w:sz w:val="12"/>
          <w:szCs w:val="12"/>
        </w:rPr>
      </w:pPr>
      <w:r w:rsidRPr="007915B6">
        <w:rPr>
          <w:sz w:val="12"/>
          <w:szCs w:val="12"/>
        </w:rPr>
        <w:t xml:space="preserve">2 Polycrisis: Definitions and Concepts </w:t>
      </w:r>
    </w:p>
    <w:p w14:paraId="33D6C6E4" w14:textId="77777777" w:rsidR="00701647" w:rsidRPr="007915B6" w:rsidRDefault="00701647" w:rsidP="0070164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198E58E" w14:textId="77777777" w:rsidR="00701647" w:rsidRPr="007915B6" w:rsidRDefault="00701647" w:rsidP="00701647">
      <w:pPr>
        <w:rPr>
          <w:sz w:val="12"/>
          <w:szCs w:val="12"/>
        </w:rPr>
      </w:pPr>
      <w:r w:rsidRPr="007915B6">
        <w:rPr>
          <w:sz w:val="12"/>
          <w:szCs w:val="12"/>
        </w:rPr>
        <w:t>2.1 Origin</w:t>
      </w:r>
    </w:p>
    <w:p w14:paraId="71AB526C" w14:textId="77777777" w:rsidR="00701647" w:rsidRPr="007915B6" w:rsidRDefault="00701647" w:rsidP="0070164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485F145" w14:textId="77777777" w:rsidR="00701647" w:rsidRPr="007915B6" w:rsidRDefault="00701647" w:rsidP="0070164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185BD9B" w14:textId="77777777" w:rsidR="00701647" w:rsidRPr="007915B6" w:rsidRDefault="00701647" w:rsidP="00701647">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2C7BF78" w14:textId="77777777" w:rsidR="00701647" w:rsidRPr="007915B6" w:rsidRDefault="00701647" w:rsidP="0070164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4094877" w14:textId="77777777" w:rsidR="00701647" w:rsidRPr="007915B6" w:rsidRDefault="00701647" w:rsidP="0070164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32DF066" w14:textId="77777777" w:rsidR="00701647" w:rsidRPr="007915B6" w:rsidRDefault="00701647" w:rsidP="00701647">
      <w:pPr>
        <w:rPr>
          <w:sz w:val="8"/>
          <w:szCs w:val="8"/>
        </w:rPr>
      </w:pPr>
      <w:r w:rsidRPr="007915B6">
        <w:rPr>
          <w:sz w:val="8"/>
          <w:szCs w:val="8"/>
        </w:rPr>
        <w:t>[Table omitted]</w:t>
      </w:r>
    </w:p>
    <w:p w14:paraId="346C3393" w14:textId="77777777" w:rsidR="00701647" w:rsidRPr="007915B6" w:rsidRDefault="00701647" w:rsidP="00701647">
      <w:pPr>
        <w:rPr>
          <w:sz w:val="8"/>
          <w:szCs w:val="8"/>
        </w:rPr>
      </w:pPr>
      <w:r w:rsidRPr="007915B6">
        <w:rPr>
          <w:sz w:val="8"/>
          <w:szCs w:val="8"/>
        </w:rPr>
        <w:t>2.2 A Proposal for Classifying Different Concepts of Polycrisis</w:t>
      </w:r>
    </w:p>
    <w:p w14:paraId="360362EC" w14:textId="77777777" w:rsidR="00701647" w:rsidRPr="007915B6" w:rsidRDefault="00701647" w:rsidP="0070164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AF6CD61" w14:textId="77777777" w:rsidR="00701647" w:rsidRPr="007915B6" w:rsidRDefault="00701647" w:rsidP="0070164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931CD51" w14:textId="77777777" w:rsidR="00701647" w:rsidRPr="007915B6" w:rsidRDefault="00701647" w:rsidP="00701647">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69E7669" w14:textId="77777777" w:rsidR="00701647" w:rsidRPr="007915B6" w:rsidRDefault="00701647" w:rsidP="00701647">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831A01E" w14:textId="77777777" w:rsidR="00701647" w:rsidRPr="007915B6" w:rsidRDefault="00701647" w:rsidP="00701647">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2D8700B" w14:textId="77777777" w:rsidR="00701647" w:rsidRPr="007915B6" w:rsidRDefault="00701647" w:rsidP="00701647">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44F4B56" w14:textId="77777777" w:rsidR="00701647" w:rsidRPr="007915B6" w:rsidRDefault="00701647" w:rsidP="0070164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109E6F4" w14:textId="77777777" w:rsidR="00701647" w:rsidRPr="007915B6" w:rsidRDefault="00701647" w:rsidP="00701647">
      <w:pPr>
        <w:rPr>
          <w:sz w:val="8"/>
          <w:szCs w:val="8"/>
        </w:rPr>
      </w:pPr>
      <w:r w:rsidRPr="007915B6">
        <w:rPr>
          <w:sz w:val="8"/>
          <w:szCs w:val="8"/>
        </w:rPr>
        <w:t>3 Systemic Risks: Definitions and Concepts</w:t>
      </w:r>
    </w:p>
    <w:p w14:paraId="43EDE7C5" w14:textId="77777777" w:rsidR="00701647" w:rsidRPr="007915B6" w:rsidRDefault="00701647" w:rsidP="00701647">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8E15533" w14:textId="77777777" w:rsidR="00701647" w:rsidRPr="007915B6" w:rsidRDefault="00701647" w:rsidP="00701647">
      <w:pPr>
        <w:rPr>
          <w:sz w:val="8"/>
          <w:szCs w:val="8"/>
        </w:rPr>
      </w:pPr>
      <w:r w:rsidRPr="007915B6">
        <w:rPr>
          <w:sz w:val="8"/>
          <w:szCs w:val="8"/>
        </w:rPr>
        <w:t>3.1 History of the Concept of Systemic Risk</w:t>
      </w:r>
    </w:p>
    <w:p w14:paraId="178E36D5" w14:textId="77777777" w:rsidR="00701647" w:rsidRPr="007915B6" w:rsidRDefault="00701647" w:rsidP="0070164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5DA50C9" w14:textId="77777777" w:rsidR="00701647" w:rsidRPr="007915B6" w:rsidRDefault="00701647" w:rsidP="0070164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35A0CD4" w14:textId="77777777" w:rsidR="00701647" w:rsidRPr="007915B6" w:rsidRDefault="00701647" w:rsidP="0070164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0AB0ABE" w14:textId="77777777" w:rsidR="00701647" w:rsidRPr="007915B6" w:rsidRDefault="00701647" w:rsidP="0070164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CC7D9D1" w14:textId="77777777" w:rsidR="00701647" w:rsidRPr="007915B6" w:rsidRDefault="00701647" w:rsidP="00701647">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9FBE2A4" w14:textId="77777777" w:rsidR="00701647" w:rsidRPr="007915B6" w:rsidRDefault="00701647" w:rsidP="0070164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F32A4DC" w14:textId="77777777" w:rsidR="00701647" w:rsidRPr="007915B6" w:rsidRDefault="00701647" w:rsidP="00701647">
      <w:pPr>
        <w:rPr>
          <w:sz w:val="12"/>
          <w:szCs w:val="12"/>
        </w:rPr>
      </w:pPr>
      <w:r w:rsidRPr="007915B6">
        <w:rPr>
          <w:sz w:val="12"/>
          <w:szCs w:val="12"/>
        </w:rPr>
        <w:t>[Table omitted]</w:t>
      </w:r>
    </w:p>
    <w:p w14:paraId="54EB92B8" w14:textId="77777777" w:rsidR="00701647" w:rsidRPr="007915B6" w:rsidRDefault="00701647" w:rsidP="0070164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C686DFD" w14:textId="77777777" w:rsidR="00701647" w:rsidRPr="007915B6" w:rsidRDefault="00701647" w:rsidP="00701647">
      <w:pPr>
        <w:numPr>
          <w:ilvl w:val="0"/>
          <w:numId w:val="16"/>
        </w:numPr>
        <w:rPr>
          <w:sz w:val="12"/>
          <w:szCs w:val="12"/>
        </w:rPr>
      </w:pPr>
      <w:r w:rsidRPr="007915B6">
        <w:rPr>
          <w:sz w:val="12"/>
          <w:szCs w:val="12"/>
        </w:rPr>
        <w:t>Extremely complex and dynamic networks with multiple, synergistic causes and feedback loops.</w:t>
      </w:r>
    </w:p>
    <w:p w14:paraId="7D50783F" w14:textId="77777777" w:rsidR="00701647" w:rsidRPr="007915B6" w:rsidRDefault="00701647" w:rsidP="00701647">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1321F41D" w14:textId="77777777" w:rsidR="00701647" w:rsidRPr="007915B6" w:rsidRDefault="00701647" w:rsidP="00701647">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89EAD51" w14:textId="77777777" w:rsidR="00701647" w:rsidRPr="007915B6" w:rsidRDefault="00701647" w:rsidP="00701647">
      <w:pPr>
        <w:numPr>
          <w:ilvl w:val="0"/>
          <w:numId w:val="16"/>
        </w:numPr>
        <w:rPr>
          <w:sz w:val="12"/>
          <w:szCs w:val="12"/>
        </w:rPr>
      </w:pPr>
      <w:r w:rsidRPr="007915B6">
        <w:rPr>
          <w:sz w:val="12"/>
          <w:szCs w:val="12"/>
        </w:rPr>
        <w:t>Stochastic relationships involving deep uncertainty about both underlying causes and ultimate consequences.</w:t>
      </w:r>
    </w:p>
    <w:p w14:paraId="1A6BB96C" w14:textId="77777777" w:rsidR="00701647" w:rsidRPr="007915B6" w:rsidRDefault="00701647" w:rsidP="0070164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1B5122B" w14:textId="77777777" w:rsidR="00701647" w:rsidRPr="007915B6" w:rsidRDefault="00701647" w:rsidP="0070164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A86BC5D" w14:textId="77777777" w:rsidR="00701647" w:rsidRPr="007915B6" w:rsidRDefault="00701647" w:rsidP="00701647">
      <w:pPr>
        <w:rPr>
          <w:sz w:val="16"/>
        </w:rPr>
      </w:pPr>
      <w:r w:rsidRPr="007915B6">
        <w:rPr>
          <w:sz w:val="12"/>
          <w:szCs w:val="12"/>
        </w:rPr>
        <w:t>3.2 Multiple Perspectives from Different Disciplines</w:t>
      </w:r>
    </w:p>
    <w:p w14:paraId="6DF4ECDC" w14:textId="77777777" w:rsidR="00701647" w:rsidRPr="007915B6" w:rsidRDefault="00701647" w:rsidP="00701647">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82FB326" w14:textId="77777777" w:rsidR="00701647" w:rsidRPr="007915B6" w:rsidRDefault="00701647" w:rsidP="0070164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8F8A322" w14:textId="77777777" w:rsidR="00701647" w:rsidRPr="007915B6" w:rsidRDefault="00701647" w:rsidP="00701647">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596F929" w14:textId="77777777" w:rsidR="00701647" w:rsidRPr="007915B6" w:rsidRDefault="00701647" w:rsidP="0070164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BE1815F" w14:textId="77777777" w:rsidR="00701647" w:rsidRPr="007915B6" w:rsidRDefault="00701647" w:rsidP="00701647">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52CED6F" w14:textId="77777777" w:rsidR="00701647" w:rsidRPr="00541E5A" w:rsidRDefault="00701647" w:rsidP="0070164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79D7F95" w14:textId="77777777" w:rsidR="00701647" w:rsidRPr="003F58BF" w:rsidRDefault="00701647" w:rsidP="0070164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034632E" w14:textId="77777777" w:rsidR="00701647" w:rsidRPr="003F58BF" w:rsidRDefault="00701647" w:rsidP="00701647">
      <w:pPr>
        <w:rPr>
          <w:sz w:val="12"/>
          <w:szCs w:val="12"/>
        </w:rPr>
      </w:pPr>
      <w:r w:rsidRPr="003F58BF">
        <w:rPr>
          <w:sz w:val="12"/>
          <w:szCs w:val="12"/>
        </w:rPr>
        <w:t>3.3 Synopsis: The Relationship between Polycrisis and Systemic Risk</w:t>
      </w:r>
    </w:p>
    <w:p w14:paraId="74CD8C56" w14:textId="77777777" w:rsidR="00701647" w:rsidRPr="003F58BF" w:rsidRDefault="00701647" w:rsidP="00701647">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0C8DBB07" w14:textId="77777777" w:rsidR="00701647" w:rsidRPr="003F58BF" w:rsidRDefault="00701647" w:rsidP="00701647">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44CC01A" w14:textId="77777777" w:rsidR="00701647" w:rsidRPr="003F58BF" w:rsidRDefault="00701647" w:rsidP="00701647">
      <w:pPr>
        <w:rPr>
          <w:sz w:val="12"/>
          <w:szCs w:val="12"/>
        </w:rPr>
      </w:pPr>
      <w:r w:rsidRPr="003F58BF">
        <w:rPr>
          <w:sz w:val="12"/>
          <w:szCs w:val="12"/>
        </w:rPr>
        <w:t xml:space="preserve">However, polycrisis differs from systemic risk in three important aspects (Lawrence, Janzwood, et al. 2022). First, the studies on systemic risk are primarily focused on </w:t>
      </w:r>
      <w:proofErr w:type="gramStart"/>
      <w:r w:rsidRPr="003F58BF">
        <w:rPr>
          <w:sz w:val="12"/>
          <w:szCs w:val="12"/>
        </w:rPr>
        <w:t>the pre</w:t>
      </w:r>
      <w:proofErr w:type="gramEnd"/>
      <w:r w:rsidRPr="003F58BF">
        <w:rPr>
          <w:sz w:val="12"/>
          <w:szCs w:val="12"/>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F728700" w14:textId="77777777" w:rsidR="00701647" w:rsidRPr="003F58BF" w:rsidRDefault="00701647" w:rsidP="00701647">
      <w:pPr>
        <w:rPr>
          <w:sz w:val="12"/>
          <w:szCs w:val="12"/>
        </w:rPr>
      </w:pPr>
      <w:r w:rsidRPr="003F58BF">
        <w:rPr>
          <w:sz w:val="12"/>
          <w:szCs w:val="12"/>
        </w:rPr>
        <w:t>[Figure omitted]</w:t>
      </w:r>
    </w:p>
    <w:p w14:paraId="67B1F7DE" w14:textId="77777777" w:rsidR="00701647" w:rsidRPr="00541E5A" w:rsidRDefault="00701647" w:rsidP="00701647">
      <w:pPr>
        <w:rPr>
          <w:sz w:val="16"/>
        </w:rPr>
      </w:pPr>
      <w:r w:rsidRPr="003F58BF">
        <w:rPr>
          <w:sz w:val="12"/>
          <w:szCs w:val="12"/>
        </w:rPr>
        <w:t>3.4 Challenges for Risk Assessment, Governance, and Communication</w:t>
      </w:r>
    </w:p>
    <w:p w14:paraId="317EFD01" w14:textId="77777777" w:rsidR="00701647" w:rsidRPr="00541E5A" w:rsidRDefault="00701647" w:rsidP="0070164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6FBCE4C7" w14:textId="77777777" w:rsidR="00701647" w:rsidRDefault="00701647" w:rsidP="00701647">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CA1A931" w14:textId="77777777" w:rsidR="00701647" w:rsidRDefault="00701647" w:rsidP="00701647">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20E4A33B" w14:textId="77777777" w:rsidR="00701647" w:rsidRPr="00346F69" w:rsidRDefault="00701647" w:rsidP="00701647">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E56CD85" w14:textId="77777777" w:rsidR="00701647" w:rsidRPr="001763BF" w:rsidRDefault="00701647" w:rsidP="00701647">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63176545" w14:textId="77777777" w:rsidR="00701647" w:rsidRPr="001763BF" w:rsidRDefault="00701647" w:rsidP="0070164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394EEF2" w14:textId="77777777" w:rsidR="00701647" w:rsidRPr="001763BF" w:rsidRDefault="00701647" w:rsidP="00701647">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539F7C73" w14:textId="77777777" w:rsidR="00701647" w:rsidRPr="001763BF" w:rsidRDefault="00701647" w:rsidP="00701647">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28762D02" w14:textId="77777777" w:rsidR="00701647" w:rsidRPr="001763BF" w:rsidRDefault="00701647" w:rsidP="00701647">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58A96869" w14:textId="77777777" w:rsidR="00701647" w:rsidRPr="001763BF" w:rsidRDefault="00701647" w:rsidP="0070164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617774E" w14:textId="77777777" w:rsidR="00701647" w:rsidRPr="001763BF" w:rsidRDefault="00701647" w:rsidP="00701647">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7D48F281" w14:textId="77777777" w:rsidR="00701647" w:rsidRPr="001763BF" w:rsidRDefault="00701647" w:rsidP="0070164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 xml:space="preserve">instead of </w:t>
      </w:r>
      <w:proofErr w:type="gramStart"/>
      <w:r w:rsidRPr="00AD16F5">
        <w:rPr>
          <w:rStyle w:val="StyleUnderline"/>
        </w:rPr>
        <w:t>evaporates</w:t>
      </w:r>
      <w:proofErr w:type="gramEnd"/>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728C32C6" w14:textId="77777777" w:rsidR="00701647" w:rsidRPr="001763BF" w:rsidRDefault="00701647" w:rsidP="0070164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784D623" w14:textId="77777777" w:rsidR="00701647" w:rsidRPr="001763BF" w:rsidRDefault="00701647" w:rsidP="00701647">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xml:space="preserve">. Restoring inspector general </w:t>
      </w:r>
      <w:proofErr w:type="gramStart"/>
      <w:r w:rsidRPr="001763BF">
        <w:rPr>
          <w:sz w:val="16"/>
        </w:rPr>
        <w:t>budgets</w:t>
      </w:r>
      <w:proofErr w:type="gramEnd"/>
      <w:r w:rsidRPr="001763BF">
        <w:rPr>
          <w:sz w:val="16"/>
        </w:rPr>
        <w:t xml:space="preserve"> would strengthen accountability.</w:t>
      </w:r>
    </w:p>
    <w:p w14:paraId="0E17A81A" w14:textId="77777777" w:rsidR="00701647" w:rsidRPr="001763BF" w:rsidRDefault="00701647" w:rsidP="0070164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C98A771" w14:textId="77777777" w:rsidR="00701647" w:rsidRPr="001763BF" w:rsidRDefault="00701647" w:rsidP="00701647">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475C6428" w14:textId="77777777" w:rsidR="00701647" w:rsidRPr="001763BF" w:rsidRDefault="00701647" w:rsidP="0070164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3E7B1EA9" w14:textId="77777777" w:rsidR="00701647" w:rsidRPr="001763BF" w:rsidRDefault="00701647" w:rsidP="0070164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45401DA" w14:textId="77777777" w:rsidR="00701647" w:rsidRPr="001763BF" w:rsidRDefault="00701647" w:rsidP="00701647">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w:t>
      </w:r>
      <w:proofErr w:type="gramStart"/>
      <w:r w:rsidRPr="001763BF">
        <w:rPr>
          <w:sz w:val="16"/>
        </w:rPr>
        <w:t>obscured</w:t>
      </w:r>
      <w:proofErr w:type="gramEnd"/>
      <w:r w:rsidRPr="001763BF">
        <w:rPr>
          <w:sz w:val="16"/>
        </w:rPr>
        <w:t xml:space="preserve">: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75D7D478" w14:textId="77777777" w:rsidR="00701647" w:rsidRDefault="00701647" w:rsidP="00701647">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3FEFC59" w14:textId="77777777" w:rsidR="00701647" w:rsidRDefault="00701647" w:rsidP="00701647">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1823CCCF" w14:textId="77777777" w:rsidR="00701647" w:rsidRDefault="00701647" w:rsidP="0070164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074D906" w14:textId="77777777" w:rsidR="00701647" w:rsidRPr="001062A1" w:rsidRDefault="00701647" w:rsidP="0070164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0DB67B06" w14:textId="77777777" w:rsidR="00701647" w:rsidRPr="001062A1" w:rsidRDefault="00701647" w:rsidP="0070164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C9A3F5E" w14:textId="77777777" w:rsidR="00701647" w:rsidRPr="001062A1" w:rsidRDefault="00701647" w:rsidP="0070164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347DB6BE" w14:textId="77777777" w:rsidR="00701647" w:rsidRPr="001062A1" w:rsidRDefault="00701647" w:rsidP="00701647">
      <w:pPr>
        <w:rPr>
          <w:sz w:val="16"/>
        </w:rPr>
      </w:pPr>
      <w:r w:rsidRPr="001062A1">
        <w:rPr>
          <w:sz w:val="16"/>
        </w:rPr>
        <w:t>Orders can die of murder, exhaustion or suicide. Today, it’s difficult to rule any of those grim finales out.</w:t>
      </w:r>
    </w:p>
    <w:p w14:paraId="55D85656" w14:textId="77777777" w:rsidR="00701647" w:rsidRPr="001062A1" w:rsidRDefault="00701647" w:rsidP="00701647">
      <w:pPr>
        <w:rPr>
          <w:sz w:val="16"/>
        </w:rPr>
      </w:pPr>
      <w:r w:rsidRPr="001062A1">
        <w:rPr>
          <w:sz w:val="16"/>
        </w:rPr>
        <w:t>How America Took the Lead</w:t>
      </w:r>
    </w:p>
    <w:p w14:paraId="67750DBC" w14:textId="77777777" w:rsidR="00701647" w:rsidRPr="001062A1" w:rsidRDefault="00701647" w:rsidP="00701647">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09CE61A" w14:textId="77777777" w:rsidR="00701647" w:rsidRPr="001062A1" w:rsidRDefault="00701647" w:rsidP="00701647">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6E343022" w14:textId="77777777" w:rsidR="00701647" w:rsidRPr="001062A1" w:rsidRDefault="00701647" w:rsidP="00701647">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63278D7F" w14:textId="77777777" w:rsidR="00701647" w:rsidRPr="001062A1" w:rsidRDefault="00701647" w:rsidP="00701647">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7F6C38CB" w14:textId="77777777" w:rsidR="00701647" w:rsidRPr="001062A1" w:rsidRDefault="00701647" w:rsidP="00701647">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5CBC704" w14:textId="77777777" w:rsidR="00701647" w:rsidRPr="001062A1" w:rsidRDefault="00701647" w:rsidP="0070164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259EEDA6" w14:textId="77777777" w:rsidR="00701647" w:rsidRPr="001062A1" w:rsidRDefault="00701647" w:rsidP="00701647">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D0FC342" w14:textId="77777777" w:rsidR="00701647" w:rsidRPr="001062A1" w:rsidRDefault="00701647" w:rsidP="00701647">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40C29F88" w14:textId="77777777" w:rsidR="00701647" w:rsidRPr="001062A1" w:rsidRDefault="00701647" w:rsidP="00701647">
      <w:pPr>
        <w:rPr>
          <w:sz w:val="16"/>
        </w:rPr>
      </w:pPr>
      <w:r w:rsidRPr="001062A1">
        <w:rPr>
          <w:sz w:val="16"/>
        </w:rPr>
        <w:t>Losing a War</w:t>
      </w:r>
    </w:p>
    <w:p w14:paraId="056EF51C" w14:textId="77777777" w:rsidR="00701647" w:rsidRPr="001062A1" w:rsidRDefault="00701647" w:rsidP="00701647">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0CBDD857" w14:textId="77777777" w:rsidR="00701647" w:rsidRPr="001062A1" w:rsidRDefault="00701647" w:rsidP="0070164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A2138AD" w14:textId="77777777" w:rsidR="00701647" w:rsidRPr="001062A1" w:rsidRDefault="00701647" w:rsidP="0070164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7883219" w14:textId="77777777" w:rsidR="00701647" w:rsidRPr="001062A1" w:rsidRDefault="00701647" w:rsidP="0070164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EF6961D" w14:textId="77777777" w:rsidR="00701647" w:rsidRPr="001062A1" w:rsidRDefault="00701647" w:rsidP="0070164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4E9B6BE" w14:textId="77777777" w:rsidR="00701647" w:rsidRPr="001062A1" w:rsidRDefault="00701647" w:rsidP="00701647">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514798F" w14:textId="77777777" w:rsidR="00701647" w:rsidRDefault="00701647" w:rsidP="00701647">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proofErr w:type="gramStart"/>
      <w:r w:rsidRPr="00796ED9">
        <w:t>BUT,</w:t>
      </w:r>
      <w:proofErr w:type="gramEnd"/>
      <w:r w:rsidRPr="00796ED9">
        <w:t xml:space="preserve">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7D8810F4" w14:textId="77777777" w:rsidR="00701647" w:rsidRDefault="00701647" w:rsidP="0070164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67FF4EB5" w14:textId="77777777" w:rsidR="00701647" w:rsidRPr="006B1C5E" w:rsidRDefault="00701647" w:rsidP="0070164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proofErr w:type="gramStart"/>
      <w:r w:rsidRPr="006B1C5E">
        <w:rPr>
          <w:sz w:val="16"/>
        </w:rPr>
        <w:t xml:space="preserve">still </w:t>
      </w:r>
      <w:r w:rsidRPr="00153AD9">
        <w:rPr>
          <w:rStyle w:val="Emphasis"/>
        </w:rPr>
        <w:t>remain</w:t>
      </w:r>
      <w:proofErr w:type="gramEnd"/>
      <w:r w:rsidRPr="00153AD9">
        <w:rPr>
          <w:rStyle w:val="Emphasis"/>
        </w:rPr>
        <w:t xml:space="preserve">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487B6F83" w14:textId="77777777" w:rsidR="00701647" w:rsidRPr="006B1C5E" w:rsidRDefault="00701647" w:rsidP="00701647">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271D4CC" w14:textId="77777777" w:rsidR="00701647" w:rsidRPr="006B1C5E" w:rsidRDefault="00701647" w:rsidP="00701647">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3FD78A4" w14:textId="77777777" w:rsidR="00701647" w:rsidRPr="006B1C5E" w:rsidRDefault="00701647" w:rsidP="00701647">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4E09FFF2" w14:textId="77777777" w:rsidR="00701647" w:rsidRPr="006B1C5E" w:rsidRDefault="00701647" w:rsidP="0070164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70ACD4FB" w14:textId="77777777" w:rsidR="00701647" w:rsidRPr="006B1C5E" w:rsidRDefault="00701647" w:rsidP="0070164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1739ADE" w14:textId="77777777" w:rsidR="00701647" w:rsidRPr="006B1C5E" w:rsidRDefault="00701647" w:rsidP="0070164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B090FE3" w14:textId="77777777" w:rsidR="00701647" w:rsidRPr="006B1C5E" w:rsidRDefault="00701647" w:rsidP="00701647">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5B35E1D" w14:textId="77777777" w:rsidR="00701647" w:rsidRPr="006B1C5E" w:rsidRDefault="00701647" w:rsidP="00701647">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proofErr w:type="gramStart"/>
      <w:r w:rsidRPr="00D32155">
        <w:rPr>
          <w:rStyle w:val="Emphasis"/>
          <w:highlight w:val="yellow"/>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D2E78E5" w14:textId="77777777" w:rsidR="00701647" w:rsidRPr="006B1C5E" w:rsidRDefault="00701647" w:rsidP="0070164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AE0B46B" w14:textId="77777777" w:rsidR="00701647" w:rsidRPr="006B1C5E" w:rsidRDefault="00701647" w:rsidP="0070164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97654CC" w14:textId="77777777" w:rsidR="00701647" w:rsidRPr="006B1C5E" w:rsidRDefault="00701647" w:rsidP="00701647">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5B9FED8D" w14:textId="77777777" w:rsidR="00701647" w:rsidRPr="006B1C5E" w:rsidRDefault="00701647" w:rsidP="00701647">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21691317" w14:textId="77777777" w:rsidR="00701647" w:rsidRPr="006B1C5E" w:rsidRDefault="00701647" w:rsidP="0070164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570E1D2A" w14:textId="77777777" w:rsidR="00701647" w:rsidRPr="006B1C5E" w:rsidRDefault="00701647" w:rsidP="0070164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381BCDB" w14:textId="77777777" w:rsidR="00701647" w:rsidRPr="006B1C5E" w:rsidRDefault="00701647" w:rsidP="00701647">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33370D47" w14:textId="77777777" w:rsidR="00701647" w:rsidRPr="006B1C5E" w:rsidRDefault="00701647" w:rsidP="0070164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2052FF6" w14:textId="77777777" w:rsidR="00701647" w:rsidRPr="006B1C5E" w:rsidRDefault="00701647" w:rsidP="00701647">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C0DE208" w14:textId="77777777" w:rsidR="00701647" w:rsidRPr="006B1C5E" w:rsidRDefault="00701647" w:rsidP="00701647">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BA53BCD" w14:textId="77777777" w:rsidR="00701647" w:rsidRPr="006B1C5E" w:rsidRDefault="00701647" w:rsidP="0070164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w:t>
      </w:r>
      <w:proofErr w:type="gramStart"/>
      <w:r w:rsidRPr="006B1C5E">
        <w:rPr>
          <w:sz w:val="16"/>
        </w:rPr>
        <w:t>only,</w:t>
      </w:r>
      <w:proofErr w:type="gramEnd"/>
      <w:r w:rsidRPr="006B1C5E">
        <w:rPr>
          <w:sz w:val="16"/>
        </w:rPr>
        <w:t xml:space="preserve"> </w:t>
      </w:r>
      <w:r w:rsidRPr="00971B91">
        <w:rPr>
          <w:rStyle w:val="StyleUnderline"/>
        </w:rPr>
        <w:t>chance to secure lasting gains before their power fades</w:t>
      </w:r>
      <w:r w:rsidRPr="006B1C5E">
        <w:rPr>
          <w:sz w:val="16"/>
        </w:rPr>
        <w:t>.12</w:t>
      </w:r>
    </w:p>
    <w:p w14:paraId="4CF3FAB8" w14:textId="77777777" w:rsidR="00701647" w:rsidRPr="006B1C5E" w:rsidRDefault="00701647" w:rsidP="0070164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6E6371D" w14:textId="77777777" w:rsidR="00701647" w:rsidRPr="00857F69" w:rsidRDefault="00701647" w:rsidP="0070164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 xml:space="preserve">not only avert </w:t>
      </w:r>
      <w:proofErr w:type="gramStart"/>
      <w:r w:rsidRPr="0060784E">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8DD3E50" w14:textId="77777777" w:rsidR="00701647" w:rsidRPr="00B31BA2" w:rsidRDefault="00701647" w:rsidP="00701647">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2AAC3052" w14:textId="77777777" w:rsidR="00701647" w:rsidRPr="00FB3A7F" w:rsidRDefault="00701647" w:rsidP="00701647">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2AC6888A" w14:textId="77777777" w:rsidR="00701647" w:rsidRPr="00FB3A7F" w:rsidRDefault="00701647" w:rsidP="00701647">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D70EC4E" w14:textId="77777777" w:rsidR="00701647" w:rsidRPr="00FB3A7F" w:rsidRDefault="00701647" w:rsidP="00701647">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0261B78" w14:textId="77777777" w:rsidR="00701647" w:rsidRPr="0078162E" w:rsidRDefault="00701647" w:rsidP="00701647">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0F887BD" w14:textId="77777777" w:rsidR="00701647" w:rsidRPr="0078162E" w:rsidRDefault="00701647" w:rsidP="00701647">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97C1986" w14:textId="77777777" w:rsidR="00701647" w:rsidRPr="00FB3A7F" w:rsidRDefault="00701647" w:rsidP="00701647">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8EC2EE7" w14:textId="77777777" w:rsidR="00701647" w:rsidRPr="00FB3A7F" w:rsidRDefault="00701647" w:rsidP="00701647">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7D02C43" w14:textId="77777777" w:rsidR="00701647" w:rsidRPr="00FB3A7F" w:rsidRDefault="00701647" w:rsidP="00701647">
      <w:pPr>
        <w:rPr>
          <w:sz w:val="12"/>
          <w:szCs w:val="12"/>
        </w:rPr>
      </w:pPr>
      <w:r w:rsidRPr="00FB3A7F">
        <w:rPr>
          <w:sz w:val="12"/>
          <w:szCs w:val="12"/>
        </w:rPr>
        <w:t>Confronting global authoritarianism</w:t>
      </w:r>
    </w:p>
    <w:p w14:paraId="583EBFBC" w14:textId="77777777" w:rsidR="00701647" w:rsidRPr="00FB3A7F" w:rsidRDefault="00701647" w:rsidP="00701647">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A4E6E61" w14:textId="77777777" w:rsidR="00701647" w:rsidRPr="00FB3A7F" w:rsidRDefault="00701647" w:rsidP="00701647">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DED6C56" w14:textId="77777777" w:rsidR="00701647" w:rsidRPr="00FB3A7F" w:rsidRDefault="00701647" w:rsidP="00701647">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861E4B4" w14:textId="77777777" w:rsidR="00701647" w:rsidRPr="00FB3A7F" w:rsidRDefault="00701647" w:rsidP="00701647">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E8F8F7B" w14:textId="77777777" w:rsidR="00701647" w:rsidRPr="00FB3A7F" w:rsidRDefault="00701647" w:rsidP="00701647">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54801D1A" w14:textId="77777777" w:rsidR="00701647" w:rsidRPr="00FB3A7F" w:rsidRDefault="00701647" w:rsidP="00701647">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1E949DB" w14:textId="77777777" w:rsidR="00701647" w:rsidRPr="00FB3A7F" w:rsidRDefault="00701647" w:rsidP="00701647">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7DC34779" w14:textId="77777777" w:rsidR="00701647" w:rsidRPr="00FB3A7F" w:rsidRDefault="00701647" w:rsidP="00701647">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799E2E5" w14:textId="77777777" w:rsidR="00701647" w:rsidRPr="00FB3A7F" w:rsidRDefault="00701647" w:rsidP="00701647">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5A2416E" w14:textId="77777777" w:rsidR="00701647" w:rsidRPr="00FB3A7F" w:rsidRDefault="00701647" w:rsidP="00701647">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6CB51BC9" w14:textId="77777777" w:rsidR="00701647" w:rsidRPr="00FB3A7F" w:rsidRDefault="00701647" w:rsidP="00701647">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AF7CD8D" w14:textId="77777777" w:rsidR="00701647" w:rsidRPr="00FB3A7F" w:rsidRDefault="00701647" w:rsidP="00701647">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0F958AD8" w14:textId="77777777" w:rsidR="00701647" w:rsidRPr="00FB3A7F" w:rsidRDefault="00701647" w:rsidP="00701647">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76FC343E" w14:textId="77777777" w:rsidR="00701647" w:rsidRPr="00FB3A7F" w:rsidRDefault="00701647" w:rsidP="00701647">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46D1C12" w14:textId="77777777" w:rsidR="00701647" w:rsidRPr="00FB3A7F" w:rsidRDefault="00701647" w:rsidP="00701647">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8DAA799" w14:textId="77777777" w:rsidR="00701647" w:rsidRPr="0078162E" w:rsidRDefault="00701647" w:rsidP="00701647">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75C4FE1" w14:textId="77777777" w:rsidR="00701647" w:rsidRPr="0078162E" w:rsidRDefault="00701647" w:rsidP="00701647">
      <w:pPr>
        <w:rPr>
          <w:sz w:val="16"/>
        </w:rPr>
      </w:pPr>
      <w:r w:rsidRPr="0078162E">
        <w:rPr>
          <w:sz w:val="16"/>
        </w:rPr>
        <w:t>Three bases</w:t>
      </w:r>
    </w:p>
    <w:p w14:paraId="5B714686" w14:textId="77777777" w:rsidR="00701647" w:rsidRPr="0078162E" w:rsidRDefault="00701647" w:rsidP="00701647">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3AB7014" w14:textId="77777777" w:rsidR="00701647" w:rsidRPr="0078162E" w:rsidRDefault="00701647" w:rsidP="00701647">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2F76A3D" w14:textId="77777777" w:rsidR="00701647" w:rsidRPr="0078162E" w:rsidRDefault="00701647" w:rsidP="00701647">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8B357C3" w14:textId="77777777" w:rsidR="00701647" w:rsidRPr="0078162E" w:rsidRDefault="00701647" w:rsidP="00701647">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33AB71F" w14:textId="77777777" w:rsidR="00701647" w:rsidRPr="0078162E" w:rsidRDefault="00701647" w:rsidP="00701647">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E900497" w14:textId="77777777" w:rsidR="00701647" w:rsidRPr="0078162E" w:rsidRDefault="00701647" w:rsidP="00701647">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360CF703" w14:textId="77777777" w:rsidR="00701647" w:rsidRPr="0078162E" w:rsidRDefault="00701647" w:rsidP="00701647">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A6D05FB" w14:textId="77777777" w:rsidR="00701647" w:rsidRPr="0078162E" w:rsidRDefault="00701647" w:rsidP="00701647">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38B4A7F" w14:textId="77777777" w:rsidR="00701647" w:rsidRPr="0078162E" w:rsidRDefault="00701647" w:rsidP="00701647">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1B5BB97" w14:textId="77777777" w:rsidR="00701647" w:rsidRPr="0078162E" w:rsidRDefault="00701647" w:rsidP="00701647">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3EA2DFA" w14:textId="77777777" w:rsidR="00701647" w:rsidRPr="00B31BA2" w:rsidRDefault="00701647" w:rsidP="00701647">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9F2AA69" w14:textId="77777777" w:rsidR="00701647" w:rsidRPr="00B31BA2" w:rsidRDefault="00701647" w:rsidP="00701647">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D805FC7" w14:textId="77777777" w:rsidR="00701647" w:rsidRPr="00B31BA2" w:rsidRDefault="00701647" w:rsidP="00701647">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0E722C5" w14:textId="77777777" w:rsidR="00701647" w:rsidRPr="00B31BA2" w:rsidRDefault="00701647" w:rsidP="00701647">
      <w:pPr>
        <w:rPr>
          <w:sz w:val="16"/>
        </w:rPr>
      </w:pPr>
      <w:r w:rsidRPr="00B31BA2">
        <w:rPr>
          <w:sz w:val="16"/>
        </w:rPr>
        <w:t>Comparison to other duties</w:t>
      </w:r>
    </w:p>
    <w:p w14:paraId="2E2DB25D" w14:textId="77777777" w:rsidR="00701647" w:rsidRPr="00B31BA2" w:rsidRDefault="00701647" w:rsidP="00701647">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A20689D" w14:textId="77777777" w:rsidR="00701647" w:rsidRPr="00B31BA2" w:rsidRDefault="00701647" w:rsidP="00701647">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85A05CF" w14:textId="77777777" w:rsidR="00701647" w:rsidRPr="00B31BA2" w:rsidRDefault="00701647" w:rsidP="00701647">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709DA792" w14:textId="77777777" w:rsidR="00701647" w:rsidRPr="00B31BA2" w:rsidRDefault="00701647" w:rsidP="00701647">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B326FEB" w14:textId="77777777" w:rsidR="00701647" w:rsidRPr="00B31BA2" w:rsidRDefault="00701647" w:rsidP="00701647">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8FC6929" w14:textId="77777777" w:rsidR="00701647" w:rsidRPr="00B31BA2" w:rsidRDefault="00701647" w:rsidP="00701647">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65AF4D4" w14:textId="77777777" w:rsidR="00701647" w:rsidRPr="00857F69" w:rsidRDefault="00701647" w:rsidP="00701647">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A6F45EC" w14:textId="77777777" w:rsidR="00701647" w:rsidRDefault="00701647" w:rsidP="0070164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9DA77EE" w14:textId="77777777" w:rsidR="00701647" w:rsidRDefault="00701647" w:rsidP="00701647">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D37AF6A" w14:textId="77777777" w:rsidR="00701647" w:rsidRPr="00124188" w:rsidRDefault="00701647" w:rsidP="00701647">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C515A11" w14:textId="77777777" w:rsidR="00701647" w:rsidRDefault="00701647" w:rsidP="00701647">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27F8E8A9" w14:textId="77777777" w:rsidR="00701647" w:rsidRDefault="00701647" w:rsidP="00701647">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130274DD" w14:textId="77777777" w:rsidR="00701647" w:rsidRDefault="00701647" w:rsidP="00701647">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6049F11D" w14:textId="77777777" w:rsidR="00701647" w:rsidRPr="00AD6953" w:rsidRDefault="00701647" w:rsidP="0070164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0FB3D388" w14:textId="77777777" w:rsidR="00701647" w:rsidRPr="00AD6953" w:rsidRDefault="00701647" w:rsidP="0070164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0C6D4C3" w14:textId="77777777" w:rsidR="00701647" w:rsidRPr="00AD6953" w:rsidRDefault="00701647" w:rsidP="0070164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6DCF3D6" w14:textId="77777777" w:rsidR="00701647" w:rsidRPr="00AD6953" w:rsidRDefault="00701647" w:rsidP="0070164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5833F05" w14:textId="77777777" w:rsidR="00701647" w:rsidRPr="00AD6953" w:rsidRDefault="00701647" w:rsidP="0070164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71585CC" w14:textId="77777777" w:rsidR="00701647" w:rsidRPr="00AD6953" w:rsidRDefault="00701647" w:rsidP="0070164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FBABAEC" w14:textId="77777777" w:rsidR="00701647" w:rsidRPr="00AD6953" w:rsidRDefault="00701647" w:rsidP="0070164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9A1EB70" w14:textId="77777777" w:rsidR="00701647" w:rsidRPr="00AC03A8" w:rsidRDefault="00701647" w:rsidP="00701647">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3D223B3" w14:textId="77777777" w:rsidR="00701647" w:rsidRDefault="00701647" w:rsidP="00701647">
      <w:pPr>
        <w:pStyle w:val="Heading4"/>
      </w:pPr>
      <w:r>
        <w:t xml:space="preserve">Including </w:t>
      </w:r>
      <w:r w:rsidRPr="00205F5F">
        <w:rPr>
          <w:u w:val="single"/>
        </w:rPr>
        <w:t>cross-national</w:t>
      </w:r>
      <w:r>
        <w:t xml:space="preserve"> studies.</w:t>
      </w:r>
    </w:p>
    <w:p w14:paraId="2FB02EBE" w14:textId="77777777" w:rsidR="00701647" w:rsidRDefault="00701647" w:rsidP="0070164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4FE0904" w14:textId="77777777" w:rsidR="00701647" w:rsidRPr="00205F5F" w:rsidRDefault="00701647" w:rsidP="00701647">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0AC97B2" w14:textId="77777777" w:rsidR="00701647" w:rsidRPr="00205F5F" w:rsidRDefault="00701647" w:rsidP="0070164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8447F2D" w14:textId="77777777" w:rsidR="00701647" w:rsidRPr="006D4C67" w:rsidRDefault="00701647" w:rsidP="00701647">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66CFB065" w14:textId="77777777" w:rsidR="00701647" w:rsidRPr="006D4C67" w:rsidRDefault="00701647" w:rsidP="00701647">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48AF04BB" w14:textId="77777777" w:rsidR="00701647" w:rsidRPr="00205F5F" w:rsidRDefault="00701647" w:rsidP="00701647">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D55654D" w14:textId="77777777" w:rsidR="00701647" w:rsidRPr="006D4C67" w:rsidRDefault="00701647" w:rsidP="00701647">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01C4657" w14:textId="77777777" w:rsidR="00701647" w:rsidRPr="00AA458C" w:rsidRDefault="00701647" w:rsidP="00701647">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67C34BBF" w14:textId="77777777" w:rsidR="00701647" w:rsidRPr="006D4C67" w:rsidRDefault="00701647" w:rsidP="00701647">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4A3DDDEA" w14:textId="77777777" w:rsidR="00701647" w:rsidRPr="006D4C67" w:rsidRDefault="00701647" w:rsidP="00701647">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427739B1" w14:textId="77777777" w:rsidR="00701647" w:rsidRPr="006D4C67" w:rsidRDefault="00701647" w:rsidP="0070164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2ED136A" w14:textId="77777777" w:rsidR="00701647" w:rsidRPr="006D55D1" w:rsidRDefault="00701647" w:rsidP="00701647">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C0EBABA" w14:textId="77777777" w:rsidR="00701647" w:rsidRPr="006D4C67" w:rsidRDefault="00701647" w:rsidP="0070164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205F5F">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2C1E36BB" w14:textId="77777777" w:rsidR="00701647" w:rsidRDefault="00701647" w:rsidP="00701647">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E267083" w14:textId="77777777" w:rsidR="00701647" w:rsidRDefault="00701647" w:rsidP="00701647">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43B71D7E" w14:textId="77777777" w:rsidR="00701647" w:rsidRPr="00135AF3" w:rsidRDefault="00701647" w:rsidP="00701647">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62F344B0" w14:textId="77777777" w:rsidR="00701647" w:rsidRPr="00135AF3" w:rsidRDefault="00701647" w:rsidP="00701647">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299EEC94" w14:textId="77777777" w:rsidR="00701647" w:rsidRPr="00135AF3" w:rsidRDefault="00701647" w:rsidP="00701647">
      <w:pPr>
        <w:rPr>
          <w:sz w:val="16"/>
        </w:rPr>
      </w:pPr>
      <w:r w:rsidRPr="00135AF3">
        <w:rPr>
          <w:sz w:val="16"/>
        </w:rPr>
        <w:t xml:space="preserve">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w:t>
      </w:r>
      <w:proofErr w:type="gramStart"/>
      <w:r w:rsidRPr="00135AF3">
        <w:rPr>
          <w:sz w:val="16"/>
        </w:rPr>
        <w:t>In particular, it</w:t>
      </w:r>
      <w:proofErr w:type="gramEnd"/>
      <w:r w:rsidRPr="00135AF3">
        <w:rPr>
          <w:sz w:val="16"/>
        </w:rPr>
        <w:t xml:space="preserve"> is important to understand the benefits professionalism confers to the </w:t>
      </w:r>
      <w:proofErr w:type="gramStart"/>
      <w:r w:rsidRPr="00135AF3">
        <w:rPr>
          <w:sz w:val="16"/>
        </w:rPr>
        <w:t>rankand</w:t>
      </w:r>
      <w:proofErr w:type="gramEnd"/>
      <w:r w:rsidRPr="00135AF3">
        <w:rPr>
          <w:sz w:val="16"/>
        </w:rPr>
        <w:t xml:space="preserve">-file bureaucrats who make up </w:t>
      </w:r>
      <w:proofErr w:type="gramStart"/>
      <w:r w:rsidRPr="00135AF3">
        <w:rPr>
          <w:sz w:val="16"/>
        </w:rPr>
        <w:t>the majority of</w:t>
      </w:r>
      <w:proofErr w:type="gramEnd"/>
      <w:r w:rsidRPr="00135AF3">
        <w:rPr>
          <w:sz w:val="16"/>
        </w:rPr>
        <w:t xml:space="preserve"> the federal service and the degree to which they are influenced by increased politicization.</w:t>
      </w:r>
    </w:p>
    <w:p w14:paraId="50E6BF09" w14:textId="77777777" w:rsidR="00701647" w:rsidRPr="00135AF3" w:rsidRDefault="00701647" w:rsidP="00701647">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3F3B8ADF" w14:textId="77777777" w:rsidR="00701647" w:rsidRPr="00135AF3" w:rsidRDefault="00701647" w:rsidP="00701647">
      <w:pPr>
        <w:rPr>
          <w:sz w:val="12"/>
          <w:szCs w:val="12"/>
        </w:rPr>
      </w:pPr>
      <w:r w:rsidRPr="00135AF3">
        <w:rPr>
          <w:sz w:val="12"/>
          <w:szCs w:val="12"/>
        </w:rPr>
        <w:t>Literature review</w:t>
      </w:r>
    </w:p>
    <w:p w14:paraId="6A4B553E" w14:textId="77777777" w:rsidR="00701647" w:rsidRPr="00135AF3" w:rsidRDefault="00701647" w:rsidP="00701647">
      <w:pPr>
        <w:rPr>
          <w:sz w:val="12"/>
          <w:szCs w:val="12"/>
        </w:rPr>
      </w:pPr>
      <w:r w:rsidRPr="00135AF3">
        <w:rPr>
          <w:sz w:val="12"/>
          <w:szCs w:val="12"/>
        </w:rPr>
        <w:t xml:space="preserve">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w:t>
      </w:r>
      <w:proofErr w:type="gramStart"/>
      <w:r w:rsidRPr="00135AF3">
        <w:rPr>
          <w:sz w:val="12"/>
          <w:szCs w:val="12"/>
        </w:rPr>
        <w:t>in order to</w:t>
      </w:r>
      <w:proofErr w:type="gramEnd"/>
      <w:r w:rsidRPr="00135AF3">
        <w:rPr>
          <w:sz w:val="12"/>
          <w:szCs w:val="12"/>
        </w:rPr>
        <w:t xml:space="preserve"> seize control from bureaucrats they might view as disloyal. Many politicians fear that bureaucrats entrenched in public agencies who </w:t>
      </w:r>
      <w:proofErr w:type="gramStart"/>
      <w:r w:rsidRPr="00135AF3">
        <w:rPr>
          <w:sz w:val="12"/>
          <w:szCs w:val="12"/>
        </w:rPr>
        <w:t>served under</w:t>
      </w:r>
      <w:proofErr w:type="gramEnd"/>
      <w:r w:rsidRPr="00135AF3">
        <w:rPr>
          <w:sz w:val="12"/>
          <w:szCs w:val="12"/>
        </w:rPr>
        <w:t xml:space="preserve"> previous political regimes, especially in the case of a change in the political party of the Executive, will resist or otherwise undermine their political goals (D. P. Moynihan and Roberts 2010). </w:t>
      </w:r>
      <w:proofErr w:type="gramStart"/>
      <w:r w:rsidRPr="00135AF3">
        <w:rPr>
          <w:sz w:val="12"/>
          <w:szCs w:val="12"/>
        </w:rPr>
        <w:t>Despite the fact that</w:t>
      </w:r>
      <w:proofErr w:type="gramEnd"/>
      <w:r w:rsidRPr="00135AF3">
        <w:rPr>
          <w:sz w:val="12"/>
          <w:szCs w:val="12"/>
        </w:rPr>
        <w:t xml:space="preserve"> bureaucrats typically see themselves as apolitical (Ellinas and Suleiman 2012; Svara 2006), new political administrations and their appointed leaders often try to politicize public agencies, replacing </w:t>
      </w:r>
      <w:proofErr w:type="gramStart"/>
      <w:r w:rsidRPr="00135AF3">
        <w:rPr>
          <w:sz w:val="12"/>
          <w:szCs w:val="12"/>
        </w:rPr>
        <w:t>meritbased</w:t>
      </w:r>
      <w:proofErr w:type="gramEnd"/>
      <w:r w:rsidRPr="00135AF3">
        <w:rPr>
          <w:sz w:val="12"/>
          <w:szCs w:val="12"/>
        </w:rPr>
        <w:t xml:space="preserve"> organizational standards with political criteria to ensure loyalty to the new regime (Peters and Pierre 2004). Agencies with higher shares of appointed positions are especially vulnerable to these attempts.</w:t>
      </w:r>
    </w:p>
    <w:p w14:paraId="67120942" w14:textId="77777777" w:rsidR="00701647" w:rsidRPr="00135AF3" w:rsidRDefault="00701647" w:rsidP="00701647">
      <w:pPr>
        <w:rPr>
          <w:i/>
          <w:iCs/>
          <w:sz w:val="12"/>
          <w:szCs w:val="12"/>
        </w:rPr>
      </w:pPr>
      <w:r w:rsidRPr="00135AF3">
        <w:rPr>
          <w:i/>
          <w:iCs/>
          <w:sz w:val="12"/>
          <w:szCs w:val="12"/>
        </w:rPr>
        <w:t>Populism and political interference</w:t>
      </w:r>
    </w:p>
    <w:p w14:paraId="39FA0BBC" w14:textId="77777777" w:rsidR="00701647" w:rsidRPr="00135AF3" w:rsidRDefault="00701647" w:rsidP="00701647">
      <w:pPr>
        <w:rPr>
          <w:sz w:val="12"/>
          <w:szCs w:val="12"/>
        </w:rPr>
      </w:pPr>
      <w:r w:rsidRPr="00135AF3">
        <w:rPr>
          <w:sz w:val="12"/>
          <w:szCs w:val="12"/>
        </w:rPr>
        <w:t xml:space="preserve">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w:t>
      </w:r>
      <w:proofErr w:type="gramStart"/>
      <w:r w:rsidRPr="00135AF3">
        <w:rPr>
          <w:sz w:val="12"/>
          <w:szCs w:val="12"/>
        </w:rPr>
        <w:t>2020,;</w:t>
      </w:r>
      <w:proofErr w:type="gramEnd"/>
      <w:r w:rsidRPr="00135AF3">
        <w:rPr>
          <w:sz w:val="12"/>
          <w:szCs w:val="12"/>
        </w:rPr>
        <w:t xml:space="preserve">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48A0EE35" w14:textId="77777777" w:rsidR="00701647" w:rsidRPr="00135AF3" w:rsidRDefault="00701647" w:rsidP="00701647">
      <w:pPr>
        <w:rPr>
          <w:i/>
          <w:iCs/>
          <w:sz w:val="16"/>
        </w:rPr>
      </w:pPr>
      <w:r w:rsidRPr="00135AF3">
        <w:rPr>
          <w:i/>
          <w:iCs/>
          <w:sz w:val="12"/>
          <w:szCs w:val="12"/>
        </w:rPr>
        <w:t xml:space="preserve">The consequences of politicization </w:t>
      </w:r>
    </w:p>
    <w:p w14:paraId="60DF48F5" w14:textId="77777777" w:rsidR="00701647" w:rsidRPr="00135AF3" w:rsidRDefault="00701647" w:rsidP="00701647">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70FED9CF" w14:textId="77777777" w:rsidR="00701647" w:rsidRPr="00135AF3" w:rsidRDefault="00701647" w:rsidP="00701647">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7BF6CF3C" w14:textId="77777777" w:rsidR="00701647" w:rsidRPr="00135AF3" w:rsidRDefault="00701647" w:rsidP="00701647">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w:t>
      </w:r>
      <w:proofErr w:type="gramStart"/>
      <w:r w:rsidRPr="00135AF3">
        <w:rPr>
          <w:sz w:val="16"/>
        </w:rPr>
        <w:t>an</w:t>
      </w:r>
      <w:proofErr w:type="gramEnd"/>
      <w:r w:rsidRPr="00135AF3">
        <w:rPr>
          <w:sz w:val="16"/>
        </w:rPr>
        <w:t xml:space="preserve"> closer investigation of the influence of the level of professionalism on public employees.</w:t>
      </w:r>
    </w:p>
    <w:p w14:paraId="46792682" w14:textId="77777777" w:rsidR="00701647" w:rsidRDefault="00701647" w:rsidP="00701647">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w:t>
      </w:r>
      <w:proofErr w:type="gramStart"/>
      <w:r w:rsidRPr="00135AF3">
        <w:rPr>
          <w:sz w:val="16"/>
        </w:rPr>
        <w:t>, ;</w:t>
      </w:r>
      <w:proofErr w:type="gramEnd"/>
      <w:r w:rsidRPr="00135AF3">
        <w:rPr>
          <w:sz w:val="16"/>
        </w:rPr>
        <w:t xml:space="preserve">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p w14:paraId="30C730DB" w14:textId="77777777" w:rsidR="00701647" w:rsidRDefault="00701647" w:rsidP="00701647"/>
    <w:bookmarkEnd w:id="4"/>
    <w:p w14:paraId="64A9FD0D" w14:textId="77777777" w:rsidR="00701647" w:rsidRDefault="00701647" w:rsidP="00701647">
      <w:pPr>
        <w:pStyle w:val="Heading3"/>
      </w:pPr>
      <w:r>
        <w:t>1AC---Plan</w:t>
      </w:r>
    </w:p>
    <w:p w14:paraId="685DBE1A" w14:textId="77777777" w:rsidR="00701647" w:rsidRPr="00F97712" w:rsidRDefault="00701647" w:rsidP="00701647">
      <w:pPr>
        <w:pStyle w:val="Heading4"/>
      </w:pPr>
      <w:r>
        <w:t>The United States federal government should bolster collective bargaining rights for federal workers.</w:t>
      </w:r>
    </w:p>
    <w:p w14:paraId="6F52D83D" w14:textId="77777777" w:rsidR="00701647" w:rsidRDefault="00701647" w:rsidP="00701647">
      <w:pPr>
        <w:pStyle w:val="Heading3"/>
      </w:pPr>
      <w:r>
        <w:t>1AC---Solvency</w:t>
      </w:r>
    </w:p>
    <w:p w14:paraId="583E9279" w14:textId="77777777" w:rsidR="00701647" w:rsidRDefault="00701647" w:rsidP="00701647">
      <w:pPr>
        <w:pStyle w:val="Heading4"/>
      </w:pPr>
      <w:r w:rsidRPr="00F97712">
        <w:rPr>
          <w:u w:val="single"/>
        </w:rPr>
        <w:t>SOLVENCY</w:t>
      </w:r>
      <w:r>
        <w:t>.</w:t>
      </w:r>
    </w:p>
    <w:p w14:paraId="7385FE9A" w14:textId="77777777" w:rsidR="00701647" w:rsidRPr="001944C8" w:rsidRDefault="00701647" w:rsidP="0070164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76854132" w14:textId="77777777" w:rsidR="00701647" w:rsidRDefault="00701647" w:rsidP="0070164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12300B0" w14:textId="77777777" w:rsidR="00701647" w:rsidRPr="006B3F73" w:rsidRDefault="00701647" w:rsidP="0070164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66DE64EF" w14:textId="77777777" w:rsidR="00701647" w:rsidRPr="006B3F73" w:rsidRDefault="00701647" w:rsidP="0070164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CD30E8B" w14:textId="77777777" w:rsidR="00701647" w:rsidRPr="00916843" w:rsidRDefault="00701647" w:rsidP="00701647">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7E1F603" w14:textId="77777777" w:rsidR="00701647" w:rsidRPr="00D0227E" w:rsidRDefault="00701647" w:rsidP="0070164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2A7B352" w14:textId="77777777" w:rsidR="00701647" w:rsidRPr="00D0227E" w:rsidRDefault="00701647" w:rsidP="0070164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36972FA6" w14:textId="77777777" w:rsidR="00701647" w:rsidRPr="005F5B77" w:rsidRDefault="00701647" w:rsidP="0070164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610BCB7E" w14:textId="77777777" w:rsidR="00701647" w:rsidRPr="006B3F73" w:rsidRDefault="00701647" w:rsidP="0070164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C8A98F6" w14:textId="77777777" w:rsidR="00701647" w:rsidRPr="006B3F73" w:rsidRDefault="00701647" w:rsidP="0070164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C1AD655" w14:textId="77777777" w:rsidR="00701647" w:rsidRPr="006B3F73" w:rsidRDefault="00701647" w:rsidP="0070164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C9D40DC" w14:textId="77777777" w:rsidR="00701647" w:rsidRPr="006B3F73" w:rsidRDefault="00701647" w:rsidP="0070164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7CE2ACA" w14:textId="77777777" w:rsidR="00701647" w:rsidRPr="006B3F73" w:rsidRDefault="00701647" w:rsidP="00701647">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7B4C4C63" w14:textId="77777777" w:rsidR="00701647" w:rsidRPr="006B3F73" w:rsidRDefault="00701647" w:rsidP="00701647">
      <w:pPr>
        <w:rPr>
          <w:i/>
          <w:iCs/>
          <w:sz w:val="12"/>
          <w:szCs w:val="12"/>
        </w:rPr>
      </w:pPr>
      <w:r w:rsidRPr="006B3F73">
        <w:rPr>
          <w:i/>
          <w:iCs/>
          <w:sz w:val="12"/>
          <w:szCs w:val="12"/>
        </w:rPr>
        <w:t>B. Attacks on the Civil Service</w:t>
      </w:r>
    </w:p>
    <w:p w14:paraId="391B7D55" w14:textId="77777777" w:rsidR="00701647" w:rsidRPr="006B3F73" w:rsidRDefault="00701647" w:rsidP="0070164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EA3FA05" w14:textId="77777777" w:rsidR="00701647" w:rsidRPr="006B3F73" w:rsidRDefault="00701647" w:rsidP="0070164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3BB9159" w14:textId="77777777" w:rsidR="00701647" w:rsidRPr="006B3F73" w:rsidRDefault="00701647" w:rsidP="0070164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DC3BCCD" w14:textId="77777777" w:rsidR="00701647" w:rsidRPr="006B3F73" w:rsidRDefault="00701647" w:rsidP="0070164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92EEA87" w14:textId="77777777" w:rsidR="00701647" w:rsidRPr="006B3F73" w:rsidRDefault="00701647" w:rsidP="00701647">
      <w:pPr>
        <w:rPr>
          <w:sz w:val="12"/>
          <w:szCs w:val="12"/>
        </w:rPr>
      </w:pPr>
      <w:r w:rsidRPr="006B3F73">
        <w:rPr>
          <w:sz w:val="12"/>
          <w:szCs w:val="12"/>
        </w:rPr>
        <w:t>II. THE RAMIFICATIONS OF SCHEDULE F</w:t>
      </w:r>
    </w:p>
    <w:p w14:paraId="67E7FFCD" w14:textId="77777777" w:rsidR="00701647" w:rsidRPr="006B3F73" w:rsidRDefault="00701647" w:rsidP="00701647">
      <w:pPr>
        <w:rPr>
          <w:i/>
          <w:iCs/>
          <w:sz w:val="12"/>
          <w:szCs w:val="12"/>
        </w:rPr>
      </w:pPr>
      <w:r w:rsidRPr="006B3F73">
        <w:rPr>
          <w:i/>
          <w:iCs/>
          <w:sz w:val="12"/>
          <w:szCs w:val="12"/>
        </w:rPr>
        <w:t>A. The Features of Schedule F Explained</w:t>
      </w:r>
    </w:p>
    <w:p w14:paraId="4A4D559B" w14:textId="77777777" w:rsidR="00701647" w:rsidRPr="006B3F73" w:rsidRDefault="00701647" w:rsidP="0070164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3D9F7FF" w14:textId="77777777" w:rsidR="00701647" w:rsidRPr="006B3F73" w:rsidRDefault="00701647" w:rsidP="00701647">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2C0BBF90" w14:textId="77777777" w:rsidR="00701647" w:rsidRPr="006B3F73" w:rsidRDefault="00701647" w:rsidP="0070164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9C0CD8E" w14:textId="77777777" w:rsidR="00701647" w:rsidRPr="006B3F73" w:rsidRDefault="00701647" w:rsidP="00701647">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49A9D0C" w14:textId="77777777" w:rsidR="00701647" w:rsidRPr="00C6691E" w:rsidRDefault="00701647" w:rsidP="00701647">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A87B4BE" w14:textId="77777777" w:rsidR="00701647" w:rsidRPr="00C6691E" w:rsidRDefault="00701647" w:rsidP="00701647">
      <w:pPr>
        <w:rPr>
          <w:i/>
          <w:iCs/>
          <w:sz w:val="16"/>
        </w:rPr>
      </w:pPr>
      <w:r w:rsidRPr="00C6691E">
        <w:rPr>
          <w:i/>
          <w:iCs/>
          <w:sz w:val="16"/>
        </w:rPr>
        <w:t>B. Reading Between the Lines: Trump's True Intentions with Schedule F</w:t>
      </w:r>
    </w:p>
    <w:p w14:paraId="532DBFA1" w14:textId="77777777" w:rsidR="00701647" w:rsidRPr="00C6691E" w:rsidRDefault="00701647" w:rsidP="00701647">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D1D5ED4" w14:textId="77777777" w:rsidR="00701647" w:rsidRPr="00C6691E" w:rsidRDefault="00701647" w:rsidP="0070164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ACBAE9B" w14:textId="77777777" w:rsidR="00701647" w:rsidRPr="0054600F" w:rsidRDefault="00701647" w:rsidP="00701647">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2F61DA4" w14:textId="77777777" w:rsidR="00701647" w:rsidRPr="0054600F" w:rsidRDefault="00701647" w:rsidP="00701647">
      <w:pPr>
        <w:rPr>
          <w:i/>
          <w:iCs/>
          <w:sz w:val="16"/>
        </w:rPr>
      </w:pPr>
      <w:r w:rsidRPr="0054600F">
        <w:rPr>
          <w:i/>
          <w:iCs/>
          <w:sz w:val="16"/>
        </w:rPr>
        <w:t>C. The Problems Inherent in the Reinstatement of Schedule F</w:t>
      </w:r>
    </w:p>
    <w:p w14:paraId="76DBF24B" w14:textId="77777777" w:rsidR="00701647" w:rsidRPr="00C6691E" w:rsidRDefault="00701647" w:rsidP="0070164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EEB1FA7" w14:textId="77777777" w:rsidR="00701647" w:rsidRPr="00916843" w:rsidRDefault="00701647" w:rsidP="0070164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4D2A45F9" w14:textId="77777777" w:rsidR="00701647" w:rsidRPr="00916843" w:rsidRDefault="00701647" w:rsidP="0070164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9CB487B" w14:textId="77777777" w:rsidR="00701647" w:rsidRPr="00916843" w:rsidRDefault="00701647" w:rsidP="0070164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36A88D85" w14:textId="77777777" w:rsidR="00701647" w:rsidRPr="00916843" w:rsidRDefault="00701647" w:rsidP="0070164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B4A044D" w14:textId="77777777" w:rsidR="00701647" w:rsidRPr="00C6691E" w:rsidRDefault="00701647" w:rsidP="0070164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6193E7C5" w14:textId="77777777" w:rsidR="00701647" w:rsidRPr="00C6691E" w:rsidRDefault="00701647" w:rsidP="00701647">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22F5CB1" w14:textId="77777777" w:rsidR="00701647" w:rsidRPr="00C6691E" w:rsidRDefault="00701647" w:rsidP="00701647">
      <w:pPr>
        <w:rPr>
          <w:sz w:val="12"/>
          <w:szCs w:val="12"/>
        </w:rPr>
      </w:pPr>
      <w:r w:rsidRPr="00C6691E">
        <w:rPr>
          <w:sz w:val="12"/>
          <w:szCs w:val="12"/>
        </w:rPr>
        <w:t>III. RESPONSES TO SCHEDULE F</w:t>
      </w:r>
    </w:p>
    <w:p w14:paraId="6E03A9E5" w14:textId="77777777" w:rsidR="00701647" w:rsidRPr="00C6691E" w:rsidRDefault="00701647" w:rsidP="00701647">
      <w:pPr>
        <w:rPr>
          <w:i/>
          <w:iCs/>
          <w:sz w:val="12"/>
          <w:szCs w:val="12"/>
        </w:rPr>
      </w:pPr>
      <w:r w:rsidRPr="00C6691E">
        <w:rPr>
          <w:i/>
          <w:iCs/>
          <w:sz w:val="12"/>
          <w:szCs w:val="12"/>
        </w:rPr>
        <w:t>A. Responses to Schedule F that Miss the Mark</w:t>
      </w:r>
    </w:p>
    <w:p w14:paraId="1D99ADDB" w14:textId="77777777" w:rsidR="00701647" w:rsidRPr="00C6691E" w:rsidRDefault="00701647" w:rsidP="0070164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BAF781C" w14:textId="77777777" w:rsidR="00701647" w:rsidRPr="00C6691E" w:rsidRDefault="00701647" w:rsidP="0070164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59FA3F1" w14:textId="77777777" w:rsidR="00701647" w:rsidRPr="00C6691E" w:rsidRDefault="00701647" w:rsidP="00701647">
      <w:pPr>
        <w:rPr>
          <w:sz w:val="12"/>
          <w:szCs w:val="12"/>
        </w:rPr>
      </w:pPr>
      <w:r w:rsidRPr="00C6691E">
        <w:rPr>
          <w:sz w:val="12"/>
          <w:szCs w:val="12"/>
        </w:rPr>
        <w:t>1. The Legislative Response</w:t>
      </w:r>
    </w:p>
    <w:p w14:paraId="5860F8E4" w14:textId="77777777" w:rsidR="00701647" w:rsidRPr="00C6691E" w:rsidRDefault="00701647" w:rsidP="00701647">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B392057" w14:textId="77777777" w:rsidR="00701647" w:rsidRPr="00C6691E" w:rsidRDefault="00701647" w:rsidP="0070164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99A7774" w14:textId="77777777" w:rsidR="00701647" w:rsidRPr="00C6691E" w:rsidRDefault="00701647" w:rsidP="00701647">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35E592C7" w14:textId="77777777" w:rsidR="00701647" w:rsidRPr="00C6691E" w:rsidRDefault="00701647" w:rsidP="0070164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33CBD07" w14:textId="77777777" w:rsidR="00701647" w:rsidRPr="00C6691E" w:rsidRDefault="00701647" w:rsidP="00701647">
      <w:pPr>
        <w:rPr>
          <w:sz w:val="12"/>
          <w:szCs w:val="12"/>
        </w:rPr>
      </w:pPr>
      <w:r w:rsidRPr="00C6691E">
        <w:rPr>
          <w:sz w:val="12"/>
          <w:szCs w:val="12"/>
        </w:rPr>
        <w:t>2. The Executive Response</w:t>
      </w:r>
    </w:p>
    <w:p w14:paraId="0C2C7C21" w14:textId="77777777" w:rsidR="00701647" w:rsidRPr="00C6691E" w:rsidRDefault="00701647" w:rsidP="0070164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1A2B583" w14:textId="77777777" w:rsidR="00701647" w:rsidRPr="00C6691E" w:rsidRDefault="00701647" w:rsidP="00701647">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A1A2CEA" w14:textId="77777777" w:rsidR="00701647" w:rsidRPr="00C6691E" w:rsidRDefault="00701647" w:rsidP="00701647">
      <w:pPr>
        <w:rPr>
          <w:i/>
          <w:iCs/>
          <w:sz w:val="16"/>
        </w:rPr>
      </w:pPr>
      <w:r w:rsidRPr="00C6691E">
        <w:rPr>
          <w:i/>
          <w:iCs/>
          <w:sz w:val="12"/>
          <w:szCs w:val="12"/>
        </w:rPr>
        <w:t>B. The Most Effective Response: The Judicial Response</w:t>
      </w:r>
    </w:p>
    <w:p w14:paraId="593A1467" w14:textId="77777777" w:rsidR="00701647" w:rsidRPr="00C6691E" w:rsidRDefault="00701647" w:rsidP="00701647">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42D95F3" w14:textId="77777777" w:rsidR="00701647" w:rsidRDefault="00701647" w:rsidP="0070164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03DE5FA7" w14:textId="77777777" w:rsidR="00701647" w:rsidRDefault="00701647" w:rsidP="00701647">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05082B04" w14:textId="77777777" w:rsidR="00701647" w:rsidRPr="00E13121" w:rsidRDefault="00701647" w:rsidP="00701647">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2566E569" w14:textId="77777777" w:rsidR="00701647" w:rsidRPr="00E13121" w:rsidRDefault="00701647" w:rsidP="0070164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77BC662" w14:textId="77777777" w:rsidR="00701647" w:rsidRPr="00467B2F" w:rsidRDefault="00701647" w:rsidP="0070164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2768440" w14:textId="77777777" w:rsidR="00701647" w:rsidRPr="00467B2F" w:rsidRDefault="00701647" w:rsidP="0070164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77BC85C1" w14:textId="77777777" w:rsidR="00701647" w:rsidRPr="00467B2F" w:rsidRDefault="00701647" w:rsidP="0070164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6643CA5" w14:textId="77777777" w:rsidR="00701647" w:rsidRPr="00467B2F" w:rsidRDefault="00701647" w:rsidP="00701647">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1E773F6A" w14:textId="77777777" w:rsidR="00701647" w:rsidRPr="00467B2F" w:rsidRDefault="00701647" w:rsidP="0070164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FC88532" w14:textId="77777777" w:rsidR="00701647" w:rsidRPr="00467B2F" w:rsidRDefault="00701647" w:rsidP="00701647">
      <w:pPr>
        <w:rPr>
          <w:sz w:val="12"/>
          <w:szCs w:val="12"/>
        </w:rPr>
      </w:pPr>
      <w:r w:rsidRPr="00467B2F">
        <w:rPr>
          <w:sz w:val="12"/>
          <w:szCs w:val="12"/>
        </w:rPr>
        <w:t>President Trump’s Declaration of War Against the Competitive Federal Schedule</w:t>
      </w:r>
    </w:p>
    <w:p w14:paraId="2AAAB824" w14:textId="77777777" w:rsidR="00701647" w:rsidRPr="00467B2F" w:rsidRDefault="00701647" w:rsidP="00701647">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26702E9" w14:textId="77777777" w:rsidR="00701647" w:rsidRPr="00467B2F" w:rsidRDefault="00701647" w:rsidP="00701647">
      <w:pPr>
        <w:rPr>
          <w:sz w:val="16"/>
        </w:rPr>
      </w:pPr>
      <w:r w:rsidRPr="00467B2F">
        <w:rPr>
          <w:sz w:val="12"/>
          <w:szCs w:val="12"/>
        </w:rPr>
        <w:t>The Policy/Career Schedule and Judicial Oversight Unitary Executive Branch Theory</w:t>
      </w:r>
    </w:p>
    <w:p w14:paraId="74E78992" w14:textId="77777777" w:rsidR="00701647" w:rsidRPr="00467B2F" w:rsidRDefault="00701647" w:rsidP="0070164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19599A7" w14:textId="77777777" w:rsidR="00701647" w:rsidRPr="00467B2F" w:rsidRDefault="00701647" w:rsidP="0070164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3348000" w14:textId="77777777" w:rsidR="00701647" w:rsidRDefault="00701647" w:rsidP="0070164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01F3BDE" w14:textId="77777777" w:rsidR="00701647" w:rsidRDefault="00701647" w:rsidP="00701647">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29489282" w14:textId="77777777" w:rsidR="00701647" w:rsidRPr="00E13121" w:rsidRDefault="00701647" w:rsidP="00701647">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60295D6A" w14:textId="77777777" w:rsidR="00701647" w:rsidRDefault="00701647" w:rsidP="00701647">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DF1A3B2" w14:textId="77777777" w:rsidR="00701647" w:rsidRPr="00C70FF8" w:rsidRDefault="00701647" w:rsidP="00701647">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A21A4A1" w14:textId="77777777" w:rsidR="00701647" w:rsidRPr="00C70FF8" w:rsidRDefault="00701647" w:rsidP="00701647">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67B57A78" w14:textId="77777777" w:rsidR="00701647" w:rsidRPr="00C70FF8" w:rsidRDefault="00701647" w:rsidP="00701647">
      <w:pPr>
        <w:rPr>
          <w:i/>
          <w:iCs/>
          <w:sz w:val="16"/>
        </w:rPr>
      </w:pPr>
      <w:r w:rsidRPr="00C70FF8">
        <w:rPr>
          <w:i/>
          <w:iCs/>
          <w:sz w:val="16"/>
        </w:rPr>
        <w:t>A. Reinforcing Public Participation and Administrative Substantiation</w:t>
      </w:r>
    </w:p>
    <w:p w14:paraId="38284076" w14:textId="77777777" w:rsidR="00701647" w:rsidRPr="00C70FF8" w:rsidRDefault="00701647" w:rsidP="00701647">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B3DB3CC" w14:textId="77777777" w:rsidR="00701647" w:rsidRPr="00C70FF8" w:rsidRDefault="00701647" w:rsidP="00701647">
      <w:pPr>
        <w:rPr>
          <w:sz w:val="16"/>
        </w:rPr>
      </w:pPr>
      <w:r w:rsidRPr="00C70FF8">
        <w:rPr>
          <w:sz w:val="16"/>
        </w:rPr>
        <w:t>1. Preserving APA Notice-and-Comment</w:t>
      </w:r>
    </w:p>
    <w:p w14:paraId="09279D83" w14:textId="77777777" w:rsidR="00701647" w:rsidRPr="00C70FF8" w:rsidRDefault="00701647" w:rsidP="00701647">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FD25C91" w14:textId="77777777" w:rsidR="00701647" w:rsidRPr="00C70FF8" w:rsidRDefault="00701647" w:rsidP="00701647">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436066F" w14:textId="77777777" w:rsidR="00701647" w:rsidRPr="00C70FF8" w:rsidRDefault="00701647" w:rsidP="00701647">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7A1AF69" w14:textId="77777777" w:rsidR="00701647" w:rsidRPr="00AF2CEC" w:rsidRDefault="00701647" w:rsidP="00701647">
      <w:pPr>
        <w:rPr>
          <w:sz w:val="16"/>
          <w:szCs w:val="16"/>
        </w:rPr>
      </w:pPr>
      <w:bookmarkStart w:id="7"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AF2CEC">
        <w:rPr>
          <w:sz w:val="16"/>
          <w:szCs w:val="16"/>
        </w:rPr>
        <w:t xml:space="preserve"> but also, as a result, on the landscape and quality of administration overall.</w:t>
      </w:r>
      <w:bookmarkEnd w:id="7"/>
    </w:p>
    <w:p w14:paraId="50D315E0" w14:textId="77777777" w:rsidR="00701647" w:rsidRPr="00C70FF8" w:rsidRDefault="00701647" w:rsidP="00701647">
      <w:pPr>
        <w:rPr>
          <w:sz w:val="8"/>
          <w:szCs w:val="8"/>
        </w:rPr>
      </w:pPr>
      <w:r w:rsidRPr="00C70FF8">
        <w:rPr>
          <w:sz w:val="8"/>
          <w:szCs w:val="8"/>
        </w:rPr>
        <w:t>Courts should also be certain to apply any other relevant statutory procedural requirements that reinforce the use of notice-and-comment procedures. 26 1</w:t>
      </w:r>
    </w:p>
    <w:p w14:paraId="4CFB1E32" w14:textId="77777777" w:rsidR="00701647" w:rsidRPr="00C70FF8" w:rsidRDefault="00701647" w:rsidP="00701647">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8C24C9D" w14:textId="77777777" w:rsidR="00701647" w:rsidRPr="00C70FF8" w:rsidRDefault="00701647" w:rsidP="00701647">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10204D1" w14:textId="77777777" w:rsidR="00701647" w:rsidRPr="00C70FF8" w:rsidRDefault="00701647" w:rsidP="00701647">
      <w:pPr>
        <w:rPr>
          <w:sz w:val="8"/>
          <w:szCs w:val="8"/>
        </w:rPr>
      </w:pPr>
      <w:r w:rsidRPr="00C70FF8">
        <w:rPr>
          <w:sz w:val="8"/>
          <w:szCs w:val="8"/>
        </w:rPr>
        <w:t>2. Disaggregating Agencies from the President</w:t>
      </w:r>
    </w:p>
    <w:p w14:paraId="357FA157" w14:textId="77777777" w:rsidR="00701647" w:rsidRPr="00C70FF8" w:rsidRDefault="00701647" w:rsidP="00701647">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C5D5128" w14:textId="77777777" w:rsidR="00701647" w:rsidRPr="00C70FF8" w:rsidRDefault="00701647" w:rsidP="00701647">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2FF6178" w14:textId="77777777" w:rsidR="00701647" w:rsidRPr="00C70FF8" w:rsidRDefault="00701647" w:rsidP="00701647">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A4B0ED6" w14:textId="77777777" w:rsidR="00701647" w:rsidRPr="00C70FF8" w:rsidRDefault="00701647" w:rsidP="00701647">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C850434" w14:textId="77777777" w:rsidR="00701647" w:rsidRPr="00C70FF8" w:rsidRDefault="00701647" w:rsidP="00701647">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5FF1E46" w14:textId="77777777" w:rsidR="00701647" w:rsidRPr="00C70FF8" w:rsidRDefault="00701647" w:rsidP="00701647">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739461C" w14:textId="77777777" w:rsidR="00701647" w:rsidRPr="00C70FF8" w:rsidRDefault="00701647" w:rsidP="00701647">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B43827B" w14:textId="77777777" w:rsidR="00701647" w:rsidRPr="00C70FF8" w:rsidRDefault="00701647" w:rsidP="00701647">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07F16827" w14:textId="77777777" w:rsidR="00701647" w:rsidRPr="00C70FF8" w:rsidRDefault="00701647" w:rsidP="00701647">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3354DE0" w14:textId="77777777" w:rsidR="00701647" w:rsidRPr="009C7D46" w:rsidRDefault="00701647" w:rsidP="00701647">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EF95C92" w14:textId="77777777" w:rsidR="00701647" w:rsidRPr="009C7D46" w:rsidRDefault="00701647" w:rsidP="00701647">
      <w:pPr>
        <w:rPr>
          <w:i/>
          <w:iCs/>
          <w:sz w:val="16"/>
        </w:rPr>
      </w:pPr>
      <w:r w:rsidRPr="009C7D46">
        <w:rPr>
          <w:i/>
          <w:iCs/>
          <w:sz w:val="8"/>
          <w:szCs w:val="8"/>
        </w:rPr>
        <w:t>B. Bolstering Impartial and Expert Decision-Making</w:t>
      </w:r>
    </w:p>
    <w:p w14:paraId="7F6130D7" w14:textId="77777777" w:rsidR="00701647" w:rsidRPr="009C7D46" w:rsidRDefault="00701647" w:rsidP="00701647">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E9BA636" w14:textId="77777777" w:rsidR="00701647" w:rsidRPr="00C70FF8" w:rsidRDefault="00701647" w:rsidP="00701647">
      <w:pPr>
        <w:rPr>
          <w:sz w:val="16"/>
        </w:rPr>
      </w:pPr>
      <w:r w:rsidRPr="009C7D46">
        <w:rPr>
          <w:sz w:val="16"/>
        </w:rPr>
        <w:t>1. Moderating Political Removal and Appointments</w:t>
      </w:r>
    </w:p>
    <w:p w14:paraId="44443411" w14:textId="77777777" w:rsidR="00701647" w:rsidRPr="00C70FF8" w:rsidRDefault="00701647" w:rsidP="00701647">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78E50D6" w14:textId="77777777" w:rsidR="00701647" w:rsidRPr="00C70FF8" w:rsidRDefault="00701647" w:rsidP="00701647">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9BFE15A" w14:textId="77777777" w:rsidR="00701647" w:rsidRPr="00857F69" w:rsidRDefault="00701647" w:rsidP="00701647">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1354210" w14:textId="77777777" w:rsidR="00701647" w:rsidRPr="00E13121" w:rsidRDefault="00701647" w:rsidP="00701647">
      <w:pPr>
        <w:pStyle w:val="Heading4"/>
      </w:pPr>
      <w:r>
        <w:t xml:space="preserve">Only </w:t>
      </w:r>
      <w:r w:rsidRPr="00E13121">
        <w:rPr>
          <w:u w:val="single"/>
        </w:rPr>
        <w:t>CBR</w:t>
      </w:r>
      <w:r>
        <w:t xml:space="preserve"> can </w:t>
      </w:r>
      <w:r w:rsidRPr="00E13121">
        <w:rPr>
          <w:u w:val="single"/>
        </w:rPr>
        <w:t>solve</w:t>
      </w:r>
      <w:r>
        <w:t>:</w:t>
      </w:r>
    </w:p>
    <w:p w14:paraId="03345022" w14:textId="77777777" w:rsidR="00701647" w:rsidRPr="00343849" w:rsidRDefault="00701647" w:rsidP="00701647">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08F2E68C" w14:textId="77777777" w:rsidR="00701647" w:rsidRDefault="00701647" w:rsidP="0070164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9833332" w14:textId="77777777" w:rsidR="00701647" w:rsidRPr="006239FC" w:rsidRDefault="00701647" w:rsidP="0070164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94FE7AF" w14:textId="77777777" w:rsidR="00701647" w:rsidRPr="00E3522C" w:rsidRDefault="00701647" w:rsidP="0070164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9781006" w14:textId="77777777" w:rsidR="00701647" w:rsidRPr="00542962" w:rsidRDefault="00701647" w:rsidP="00701647">
      <w:pPr>
        <w:rPr>
          <w:i/>
          <w:iCs/>
          <w:sz w:val="16"/>
        </w:rPr>
      </w:pPr>
      <w:r w:rsidRPr="00E3522C">
        <w:rPr>
          <w:i/>
          <w:iCs/>
          <w:sz w:val="16"/>
        </w:rPr>
        <w:t>A. How Substantive Rights Mediate Bureaucratic Relations</w:t>
      </w:r>
    </w:p>
    <w:p w14:paraId="4E0B7BCA" w14:textId="77777777" w:rsidR="00701647" w:rsidRPr="00542962" w:rsidRDefault="00701647" w:rsidP="0070164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998C468" w14:textId="77777777" w:rsidR="00701647" w:rsidRPr="00542962" w:rsidRDefault="00701647" w:rsidP="0070164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4B3A352" w14:textId="77777777" w:rsidR="00701647" w:rsidRPr="00542962" w:rsidRDefault="00701647" w:rsidP="00701647">
      <w:pPr>
        <w:rPr>
          <w:i/>
          <w:iCs/>
          <w:sz w:val="16"/>
        </w:rPr>
      </w:pPr>
      <w:r w:rsidRPr="00542962">
        <w:rPr>
          <w:i/>
          <w:iCs/>
          <w:sz w:val="16"/>
        </w:rPr>
        <w:t>1. Check on Structural Deregulation</w:t>
      </w:r>
    </w:p>
    <w:p w14:paraId="5A8D5CF3" w14:textId="77777777" w:rsidR="00701647" w:rsidRPr="00542962" w:rsidRDefault="00701647" w:rsidP="00701647">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C33C026" w14:textId="77777777" w:rsidR="00701647" w:rsidRPr="00542962" w:rsidRDefault="00701647" w:rsidP="0070164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85F64E4" w14:textId="77777777" w:rsidR="00701647" w:rsidRPr="00542962" w:rsidRDefault="00701647" w:rsidP="00701647">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2EAE7F08" w14:textId="77777777" w:rsidR="00701647" w:rsidRPr="00542962" w:rsidRDefault="00701647" w:rsidP="00701647">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74C2793" w14:textId="77777777" w:rsidR="00701647" w:rsidRPr="00542962" w:rsidRDefault="00701647" w:rsidP="00701647">
      <w:pPr>
        <w:rPr>
          <w:i/>
          <w:iCs/>
          <w:sz w:val="16"/>
        </w:rPr>
      </w:pPr>
      <w:r w:rsidRPr="00542962">
        <w:rPr>
          <w:i/>
          <w:iCs/>
          <w:sz w:val="16"/>
        </w:rPr>
        <w:t>2. Indirect Constraints on Policy</w:t>
      </w:r>
    </w:p>
    <w:p w14:paraId="3F973228" w14:textId="77777777" w:rsidR="00701647" w:rsidRPr="00542962" w:rsidRDefault="00701647" w:rsidP="0070164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66BF6D5" w14:textId="77777777" w:rsidR="00701647" w:rsidRPr="00542962" w:rsidRDefault="00701647" w:rsidP="00701647">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6E91C1A" w14:textId="77777777" w:rsidR="00701647" w:rsidRPr="00542962" w:rsidRDefault="00701647" w:rsidP="00701647">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7E7D94E" w14:textId="77777777" w:rsidR="00701647" w:rsidRPr="00542962" w:rsidRDefault="00701647" w:rsidP="00701647">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488403A" w14:textId="77777777" w:rsidR="00701647" w:rsidRPr="00542962" w:rsidRDefault="00701647" w:rsidP="0070164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A14E86E" w14:textId="77777777" w:rsidR="00701647" w:rsidRPr="00542962" w:rsidRDefault="00701647" w:rsidP="0070164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F25AB5C" w14:textId="77777777" w:rsidR="00701647" w:rsidRPr="00542962" w:rsidRDefault="00701647" w:rsidP="00701647">
      <w:pPr>
        <w:rPr>
          <w:i/>
          <w:iCs/>
          <w:sz w:val="16"/>
        </w:rPr>
      </w:pPr>
      <w:r w:rsidRPr="00542962">
        <w:rPr>
          <w:i/>
          <w:iCs/>
          <w:sz w:val="16"/>
        </w:rPr>
        <w:t>3. Direct Constraints on Policy</w:t>
      </w:r>
    </w:p>
    <w:p w14:paraId="132BDBBD" w14:textId="77777777" w:rsidR="00701647" w:rsidRPr="00542962" w:rsidRDefault="00701647" w:rsidP="00701647">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1499AA1E" w14:textId="77777777" w:rsidR="00701647" w:rsidRPr="00542962" w:rsidRDefault="00701647" w:rsidP="0070164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6200D2C" w14:textId="77777777" w:rsidR="00701647" w:rsidRPr="00343849" w:rsidRDefault="00701647" w:rsidP="0070164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6A64DBD" w14:textId="77777777" w:rsidR="00701647" w:rsidRDefault="00701647" w:rsidP="00701647">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6501360E" w14:textId="77777777" w:rsidR="00701647" w:rsidRDefault="00701647" w:rsidP="0070164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A83B496" w14:textId="77777777" w:rsidR="00701647" w:rsidRPr="00874B37" w:rsidRDefault="00701647" w:rsidP="0070164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9B3E836" w14:textId="77777777" w:rsidR="00701647" w:rsidRPr="00874B37" w:rsidRDefault="00701647" w:rsidP="00701647">
      <w:pPr>
        <w:rPr>
          <w:sz w:val="16"/>
        </w:rPr>
      </w:pPr>
      <w:r w:rsidRPr="00874B37">
        <w:rPr>
          <w:sz w:val="16"/>
        </w:rPr>
        <w:t>Tradeoffs in the Administrative State</w:t>
      </w:r>
    </w:p>
    <w:p w14:paraId="75E0340F" w14:textId="77777777" w:rsidR="00701647" w:rsidRPr="00874B37" w:rsidRDefault="00701647" w:rsidP="0070164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proofErr w:type="gramStart"/>
      <w:r w:rsidRPr="001B46FB">
        <w:rPr>
          <w:rStyle w:val="StyleUnderline"/>
          <w:highlight w:val="yellow"/>
        </w:rPr>
        <w:t>power—</w:t>
      </w:r>
      <w:proofErr w:type="gramEnd"/>
      <w:r w:rsidRPr="001B46FB">
        <w:rPr>
          <w:rStyle w:val="StyleUnderline"/>
          <w:highlight w:val="yellow"/>
        </w:rPr>
        <w:t>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353A187D" w14:textId="77777777" w:rsidR="00701647" w:rsidRPr="00874B37" w:rsidRDefault="00701647" w:rsidP="0070164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w:t>
      </w:r>
      <w:proofErr w:type="gramStart"/>
      <w:r w:rsidRPr="00874B37">
        <w:rPr>
          <w:sz w:val="16"/>
        </w:rPr>
        <w:t>in the area of</w:t>
      </w:r>
      <w:proofErr w:type="gramEnd"/>
      <w:r w:rsidRPr="00874B37">
        <w:rPr>
          <w:sz w:val="16"/>
        </w:rPr>
        <w:t xml:space="preserve">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0CA42C3" w14:textId="77777777" w:rsidR="00701647" w:rsidRDefault="00701647" w:rsidP="0070164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A6FF407" w14:textId="77777777" w:rsidR="00701647" w:rsidRPr="00801BEA" w:rsidRDefault="00701647" w:rsidP="00701647">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73F18B6E" w14:textId="77777777" w:rsidR="00701647" w:rsidRDefault="00701647" w:rsidP="0070164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147EE177" w14:textId="77777777" w:rsidR="00701647" w:rsidRPr="006D3E64" w:rsidRDefault="00701647" w:rsidP="00701647">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29C5849" w14:textId="77777777" w:rsidR="00701647" w:rsidRPr="00ED6622" w:rsidRDefault="00701647" w:rsidP="00701647">
      <w:pPr>
        <w:rPr>
          <w:sz w:val="8"/>
          <w:szCs w:val="8"/>
        </w:rPr>
      </w:pPr>
      <w:r w:rsidRPr="00ED6622">
        <w:rPr>
          <w:sz w:val="8"/>
          <w:szCs w:val="8"/>
        </w:rPr>
        <w:t>We summarize the presidents’ policies on the dimensions identified in the conceptual framework (see Table 6).</w:t>
      </w:r>
    </w:p>
    <w:p w14:paraId="22F3E25B" w14:textId="77777777" w:rsidR="00701647" w:rsidRPr="00ED6622" w:rsidRDefault="00701647" w:rsidP="00701647">
      <w:pPr>
        <w:rPr>
          <w:sz w:val="8"/>
          <w:szCs w:val="8"/>
        </w:rPr>
      </w:pPr>
      <w:r w:rsidRPr="00ED6622">
        <w:rPr>
          <w:sz w:val="8"/>
          <w:szCs w:val="8"/>
        </w:rPr>
        <w:t>[Figure omitted]</w:t>
      </w:r>
    </w:p>
    <w:p w14:paraId="013F7DE0" w14:textId="77777777" w:rsidR="00701647" w:rsidRPr="00ED6622" w:rsidRDefault="00701647" w:rsidP="00701647">
      <w:pPr>
        <w:rPr>
          <w:sz w:val="8"/>
          <w:szCs w:val="8"/>
        </w:rPr>
      </w:pPr>
      <w:r w:rsidRPr="00ED6622">
        <w:rPr>
          <w:sz w:val="8"/>
          <w:szCs w:val="8"/>
        </w:rPr>
        <w:t>Presidential Appointments</w:t>
      </w:r>
    </w:p>
    <w:p w14:paraId="7BCCB26B" w14:textId="77777777" w:rsidR="00701647" w:rsidRPr="00ED6622" w:rsidRDefault="00701647" w:rsidP="0070164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6E5ADFA" w14:textId="77777777" w:rsidR="00701647" w:rsidRPr="00ED6622" w:rsidRDefault="00701647" w:rsidP="0070164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45045FB" w14:textId="77777777" w:rsidR="00701647" w:rsidRPr="00ED6622" w:rsidRDefault="00701647" w:rsidP="0070164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6999941" w14:textId="77777777" w:rsidR="00701647" w:rsidRPr="00ED6622" w:rsidRDefault="00701647" w:rsidP="00701647">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D99421A" w14:textId="77777777" w:rsidR="00701647" w:rsidRPr="00ED6622" w:rsidRDefault="00701647" w:rsidP="00701647">
      <w:pPr>
        <w:rPr>
          <w:sz w:val="8"/>
          <w:szCs w:val="8"/>
        </w:rPr>
      </w:pPr>
      <w:r w:rsidRPr="00ED6622">
        <w:rPr>
          <w:sz w:val="8"/>
          <w:szCs w:val="8"/>
        </w:rPr>
        <w:t>Practical Effects</w:t>
      </w:r>
    </w:p>
    <w:p w14:paraId="7B89EA6F" w14:textId="77777777" w:rsidR="00701647" w:rsidRPr="006D3E64" w:rsidRDefault="00701647" w:rsidP="0070164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4F3A26D" w14:textId="77777777" w:rsidR="00701647" w:rsidRPr="006D3E64" w:rsidRDefault="00701647" w:rsidP="0070164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1AB2469" w14:textId="77777777" w:rsidR="00701647" w:rsidRPr="006D3E64" w:rsidRDefault="00701647" w:rsidP="0070164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5DA0B0E0" w14:textId="77777777" w:rsidR="00701647" w:rsidRPr="006D3E64" w:rsidRDefault="00701647" w:rsidP="00701647">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8AE6E51" w14:textId="77777777" w:rsidR="00701647" w:rsidRPr="006D3E64" w:rsidRDefault="00701647" w:rsidP="0070164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6CB1DAC" w14:textId="77777777" w:rsidR="00701647" w:rsidRPr="006D3E64" w:rsidRDefault="00701647" w:rsidP="00701647">
      <w:pPr>
        <w:rPr>
          <w:sz w:val="16"/>
        </w:rPr>
      </w:pPr>
      <w:r w:rsidRPr="006D3E64">
        <w:rPr>
          <w:sz w:val="16"/>
        </w:rPr>
        <w:t>Conclusions and Implications</w:t>
      </w:r>
    </w:p>
    <w:p w14:paraId="493E4040" w14:textId="77777777" w:rsidR="00701647" w:rsidRPr="006D3E64" w:rsidRDefault="00701647" w:rsidP="0070164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433BF3F" w14:textId="77777777" w:rsidR="00701647" w:rsidRPr="006D3E64" w:rsidRDefault="00701647" w:rsidP="0070164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03CD897" w14:textId="77777777" w:rsidR="00701647" w:rsidRDefault="00701647" w:rsidP="0070164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94DC058" w14:textId="77777777" w:rsidR="00701647" w:rsidRDefault="00701647" w:rsidP="00701647">
      <w:pPr>
        <w:pStyle w:val="Heading4"/>
      </w:pPr>
      <w:r>
        <w:t xml:space="preserve">Only ‘rights’ enable </w:t>
      </w:r>
      <w:r w:rsidRPr="00FB0148">
        <w:rPr>
          <w:u w:val="single"/>
        </w:rPr>
        <w:t>autonomy</w:t>
      </w:r>
      <w:r>
        <w:t xml:space="preserve"> to navigate </w:t>
      </w:r>
      <w:r w:rsidRPr="00FB0148">
        <w:rPr>
          <w:u w:val="single"/>
        </w:rPr>
        <w:t>complex governance</w:t>
      </w:r>
      <w:r>
        <w:t>.</w:t>
      </w:r>
    </w:p>
    <w:p w14:paraId="76D8BF3E" w14:textId="77777777" w:rsidR="00701647" w:rsidRDefault="00701647" w:rsidP="0070164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742D9C7D" w14:textId="77777777" w:rsidR="00701647" w:rsidRPr="00253E05" w:rsidRDefault="00701647" w:rsidP="00701647">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4D96811" w14:textId="77777777" w:rsidR="00701647" w:rsidRPr="00253E05" w:rsidRDefault="00701647" w:rsidP="00701647">
      <w:pPr>
        <w:rPr>
          <w:sz w:val="16"/>
        </w:rPr>
      </w:pPr>
      <w:r w:rsidRPr="00253E05">
        <w:rPr>
          <w:sz w:val="16"/>
        </w:rPr>
        <w:t xml:space="preserve">Administrative law, then, provides </w:t>
      </w:r>
      <w:proofErr w:type="gramStart"/>
      <w:r w:rsidRPr="00253E05">
        <w:rPr>
          <w:sz w:val="16"/>
        </w:rPr>
        <w:t>the tools</w:t>
      </w:r>
      <w:proofErr w:type="gramEnd"/>
      <w:r w:rsidRPr="00253E05">
        <w:rPr>
          <w:sz w:val="16"/>
        </w:rPr>
        <w:t xml:space="preserve">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737A0301" w14:textId="77777777" w:rsidR="00701647" w:rsidRPr="00253E05" w:rsidRDefault="00701647" w:rsidP="00701647">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2AD22B5C" w14:textId="77777777" w:rsidR="00701647" w:rsidRPr="00253E05" w:rsidRDefault="00701647" w:rsidP="00701647">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BD634C6" w14:textId="77777777" w:rsidR="00701647" w:rsidRPr="00253E05" w:rsidRDefault="00701647" w:rsidP="00701647">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 xml:space="preserve">in building a workforce that </w:t>
      </w:r>
      <w:proofErr w:type="gramStart"/>
      <w:r w:rsidRPr="00253E05">
        <w:rPr>
          <w:rStyle w:val="StyleUnderline"/>
        </w:rPr>
        <w:t>is capable of managing</w:t>
      </w:r>
      <w:proofErr w:type="gramEnd"/>
      <w:r w:rsidRPr="00253E05">
        <w:rPr>
          <w:rStyle w:val="StyleUnderline"/>
        </w:rPr>
        <w:t>,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43B36D4A" w14:textId="77777777" w:rsidR="00701647" w:rsidRDefault="00701647" w:rsidP="00701647">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5749629" w14:textId="77777777" w:rsidR="00701647" w:rsidRPr="00FB0148" w:rsidRDefault="00701647" w:rsidP="00701647"/>
    <w:p w14:paraId="74B17A68" w14:textId="77777777" w:rsidR="00701647" w:rsidRPr="005D388F" w:rsidRDefault="00701647" w:rsidP="00701647"/>
    <w:p w14:paraId="377FFC43" w14:textId="77777777" w:rsidR="00701647" w:rsidRDefault="00701647" w:rsidP="00701647">
      <w:pPr>
        <w:pStyle w:val="Heading1"/>
      </w:pPr>
      <w:r>
        <w:t>2AC---Gonzaga---Round 7</w:t>
      </w:r>
    </w:p>
    <w:p w14:paraId="43FD6DB5" w14:textId="77777777" w:rsidR="00701647" w:rsidRDefault="00701647" w:rsidP="00701647">
      <w:pPr>
        <w:pStyle w:val="Heading2"/>
      </w:pPr>
      <w:r>
        <w:t>Administration ADV</w:t>
      </w:r>
    </w:p>
    <w:p w14:paraId="6C668AA6" w14:textId="77777777" w:rsidR="00701647" w:rsidRDefault="00701647" w:rsidP="00701647">
      <w:pPr>
        <w:pStyle w:val="Heading3"/>
      </w:pPr>
      <w:r>
        <w:t>Pandemics---Impact---2AC</w:t>
      </w:r>
    </w:p>
    <w:p w14:paraId="6E9E0F98" w14:textId="77777777" w:rsidR="00701647" w:rsidRDefault="00701647" w:rsidP="00701647">
      <w:pPr>
        <w:pStyle w:val="Heading3"/>
      </w:pPr>
      <w:r>
        <w:t>Intelligence---Impact---2AC</w:t>
      </w:r>
    </w:p>
    <w:p w14:paraId="5CD989DB" w14:textId="77777777" w:rsidR="00701647" w:rsidRDefault="00701647" w:rsidP="00701647">
      <w:pPr>
        <w:pStyle w:val="Heading3"/>
      </w:pPr>
      <w:r>
        <w:t>LA---Impact---2AC</w:t>
      </w:r>
    </w:p>
    <w:p w14:paraId="7B5CC97D" w14:textId="77777777" w:rsidR="00701647" w:rsidRDefault="00701647" w:rsidP="00701647">
      <w:pPr>
        <w:pStyle w:val="Heading2"/>
      </w:pPr>
      <w:r>
        <w:t>Reorganization ADV</w:t>
      </w:r>
    </w:p>
    <w:p w14:paraId="31AAC7CF" w14:textId="77777777" w:rsidR="00701647" w:rsidRDefault="00701647" w:rsidP="00701647">
      <w:pPr>
        <w:pStyle w:val="Heading3"/>
      </w:pPr>
      <w:r>
        <w:t>Hegemony---Impact---2AC</w:t>
      </w:r>
    </w:p>
    <w:p w14:paraId="7D49242B" w14:textId="77777777" w:rsidR="00701647" w:rsidRDefault="00701647" w:rsidP="00701647">
      <w:pPr>
        <w:pStyle w:val="Heading3"/>
      </w:pPr>
      <w:r>
        <w:t>Democracy---Impact---2AC</w:t>
      </w:r>
    </w:p>
    <w:p w14:paraId="0F2054AD" w14:textId="77777777" w:rsidR="00701647" w:rsidRDefault="00701647" w:rsidP="00701647">
      <w:pPr>
        <w:pStyle w:val="Heading4"/>
      </w:pPr>
      <w:r>
        <w:t xml:space="preserve">democracies provide </w:t>
      </w:r>
      <w:r>
        <w:rPr>
          <w:u w:val="single"/>
        </w:rPr>
        <w:t>long term</w:t>
      </w:r>
      <w:r>
        <w:t xml:space="preserve"> public goods.</w:t>
      </w:r>
    </w:p>
    <w:p w14:paraId="665D1988" w14:textId="77777777" w:rsidR="00701647" w:rsidRPr="008204BF" w:rsidRDefault="00701647" w:rsidP="00701647">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1CA96873" w14:textId="77777777" w:rsidR="00701647" w:rsidRPr="00BD3A5B" w:rsidRDefault="00701647" w:rsidP="00701647">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 w:val="26"/>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xml:space="preserve">, and a purely </w:t>
      </w:r>
      <w:proofErr w:type="gramStart"/>
      <w:r w:rsidRPr="00BD3A5B">
        <w:rPr>
          <w:sz w:val="16"/>
        </w:rPr>
        <w:t>selfinterested</w:t>
      </w:r>
      <w:proofErr w:type="gramEnd"/>
      <w:r w:rsidRPr="00BD3A5B">
        <w:rPr>
          <w:sz w:val="16"/>
        </w:rPr>
        <w:t xml:space="preserve"> leader might not. We look not only at the association between long-term benevolence and democracy but also, and more importantly, at how its distribution compares </w:t>
      </w:r>
      <w:proofErr w:type="gramStart"/>
      <w:r w:rsidRPr="00BD3A5B">
        <w:rPr>
          <w:sz w:val="16"/>
        </w:rPr>
        <w:t>for</w:t>
      </w:r>
      <w:proofErr w:type="gramEnd"/>
      <w:r w:rsidRPr="00BD3A5B">
        <w:rPr>
          <w:sz w:val="16"/>
        </w:rPr>
        <w:t xml:space="preserve">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2A18C8CA" w14:textId="77777777" w:rsidR="00701647" w:rsidRPr="00BD3A5B" w:rsidRDefault="00701647" w:rsidP="00701647">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w:t>
      </w:r>
      <w:proofErr w:type="gramStart"/>
      <w:r w:rsidRPr="00BD3A5B">
        <w:rPr>
          <w:sz w:val="16"/>
        </w:rPr>
        <w:t>similar to</w:t>
      </w:r>
      <w:proofErr w:type="gramEnd"/>
      <w:r w:rsidRPr="00BD3A5B">
        <w:rPr>
          <w:sz w:val="16"/>
        </w:rPr>
        <w:t xml:space="preserve">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13DBAC07" w14:textId="77777777" w:rsidR="00701647" w:rsidRPr="00BD3A5B" w:rsidRDefault="00701647" w:rsidP="00701647">
      <w:pPr>
        <w:rPr>
          <w:sz w:val="16"/>
        </w:rPr>
      </w:pPr>
      <w:r w:rsidRPr="00BD3A5B">
        <w:rPr>
          <w:sz w:val="16"/>
        </w:rPr>
        <w:t xml:space="preserve">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w:t>
      </w:r>
      <w:proofErr w:type="gramStart"/>
      <w:r w:rsidRPr="00BD3A5B">
        <w:rPr>
          <w:sz w:val="16"/>
        </w:rPr>
        <w:t>time period</w:t>
      </w:r>
      <w:proofErr w:type="gramEnd"/>
      <w:r w:rsidRPr="00BD3A5B">
        <w:rPr>
          <w:sz w:val="16"/>
        </w:rPr>
        <w:t xml:space="preserve"> include Azerbaijan, Sudan, Syria, Venezuela and Yemen.</w:t>
      </w:r>
    </w:p>
    <w:p w14:paraId="6D633652" w14:textId="77777777" w:rsidR="00701647" w:rsidRPr="00BD3A5B" w:rsidRDefault="00701647" w:rsidP="00701647">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1227E752" w14:textId="77777777" w:rsidR="00701647" w:rsidRPr="00BD3A5B" w:rsidRDefault="00701647" w:rsidP="00701647">
      <w:pPr>
        <w:rPr>
          <w:sz w:val="16"/>
        </w:rPr>
      </w:pPr>
      <w:r w:rsidRPr="00BD3A5B">
        <w:rPr>
          <w:sz w:val="16"/>
        </w:rPr>
        <w:t xml:space="preserve">Since we cannot rule out selection on unobservables, we also present IV estimates, instrumenting democracy with an irrigation-based instrument from Bentzen, Kaarsen, and </w:t>
      </w:r>
      <w:proofErr w:type="gramStart"/>
      <w:r w:rsidRPr="00BD3A5B">
        <w:rPr>
          <w:sz w:val="16"/>
        </w:rPr>
        <w:t>Wingender  (</w:t>
      </w:r>
      <w:proofErr w:type="gramEnd"/>
      <w:r w:rsidRPr="00BD3A5B">
        <w:rPr>
          <w:sz w:val="16"/>
        </w:rPr>
        <w:t xml:space="preserve">2017) and Eastern and Western Church exposure from </w:t>
      </w:r>
      <w:proofErr w:type="gramStart"/>
      <w:r w:rsidRPr="00BD3A5B">
        <w:rPr>
          <w:sz w:val="16"/>
        </w:rPr>
        <w:t>Schulz  (</w:t>
      </w:r>
      <w:proofErr w:type="gramEnd"/>
      <w:r w:rsidRPr="00BD3A5B">
        <w:rPr>
          <w:sz w:val="16"/>
        </w:rPr>
        <w:t xml:space="preserve">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1FE1EE43" w14:textId="77777777" w:rsidR="00701647" w:rsidRPr="00BD3A5B" w:rsidRDefault="00701647" w:rsidP="00701647">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w:t>
      </w:r>
      <w:proofErr w:type="gramStart"/>
      <w:r w:rsidRPr="00BD3A5B">
        <w:rPr>
          <w:sz w:val="16"/>
        </w:rPr>
        <w:t>the empirical</w:t>
      </w:r>
      <w:proofErr w:type="gramEnd"/>
      <w:r w:rsidRPr="00BD3A5B">
        <w:rPr>
          <w:sz w:val="16"/>
        </w:rPr>
        <w:t xml:space="preserve">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397E4008" w14:textId="77777777" w:rsidR="00701647" w:rsidRDefault="00701647" w:rsidP="00701647">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 w:val="26"/>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1AF0F527" w14:textId="77777777" w:rsidR="00701647" w:rsidRDefault="00701647" w:rsidP="00701647">
      <w:pPr>
        <w:pStyle w:val="Heading3"/>
      </w:pPr>
      <w:r>
        <w:t>Polycrisis---Impact---2AC</w:t>
      </w:r>
    </w:p>
    <w:p w14:paraId="0A3ED47A" w14:textId="77777777" w:rsidR="00701647" w:rsidRDefault="00701647" w:rsidP="00701647">
      <w:pPr>
        <w:pStyle w:val="Heading2"/>
      </w:pPr>
      <w:r>
        <w:t>Advantage CP</w:t>
      </w:r>
    </w:p>
    <w:p w14:paraId="276A033F" w14:textId="77777777" w:rsidR="00701647" w:rsidRDefault="00701647" w:rsidP="00701647">
      <w:pPr>
        <w:pStyle w:val="Heading3"/>
      </w:pPr>
      <w:r>
        <w:t>Advantage CP---2AC</w:t>
      </w:r>
    </w:p>
    <w:p w14:paraId="290B40D5" w14:textId="77777777" w:rsidR="00701647" w:rsidRDefault="00701647" w:rsidP="00701647">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2FC30704" w14:textId="77777777" w:rsidR="00701647" w:rsidRDefault="00701647" w:rsidP="00701647">
      <w:r>
        <w:t>&lt;&lt;&lt;FOR REFERENCE&gt;&gt;&gt;</w:t>
      </w:r>
    </w:p>
    <w:p w14:paraId="67F103E9" w14:textId="77777777" w:rsidR="00701647" w:rsidRPr="003C6D6B" w:rsidRDefault="00701647" w:rsidP="00701647">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proofErr w:type="gramStart"/>
      <w:r w:rsidRPr="003C6D6B">
        <w:rPr>
          <w:rStyle w:val="Emphasis"/>
          <w:sz w:val="20"/>
          <w:szCs w:val="20"/>
        </w:rPr>
        <w:t>defund</w:t>
      </w:r>
      <w:proofErr w:type="gramEnd"/>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242FEB38" w14:textId="77777777" w:rsidR="00701647" w:rsidRPr="003C6D6B" w:rsidRDefault="00701647" w:rsidP="00701647">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5D5F9A8F" w14:textId="77777777" w:rsidR="00701647" w:rsidRPr="003C6D6B" w:rsidRDefault="00701647" w:rsidP="00701647">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3C6D6B">
        <w:rPr>
          <w:sz w:val="16"/>
          <w:szCs w:val="20"/>
        </w:rPr>
        <w:t>cover up</w:t>
      </w:r>
      <w:proofErr w:type="gramEnd"/>
      <w:r w:rsidRPr="003C6D6B">
        <w:rPr>
          <w:sz w:val="16"/>
          <w:szCs w:val="20"/>
        </w:rPr>
        <w:t xml:space="preserve"> safety risks, that first inspired the formation of the PATCO union." 7</w:t>
      </w:r>
    </w:p>
    <w:p w14:paraId="37B94A46" w14:textId="77777777" w:rsidR="00701647" w:rsidRPr="003C6D6B" w:rsidRDefault="00701647" w:rsidP="00701647">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5A632F9A" w14:textId="77777777" w:rsidR="00701647" w:rsidRPr="003C6D6B" w:rsidRDefault="00701647" w:rsidP="00701647">
      <w:pPr>
        <w:rPr>
          <w:i/>
          <w:iCs/>
          <w:sz w:val="16"/>
          <w:szCs w:val="20"/>
        </w:rPr>
      </w:pPr>
      <w:r w:rsidRPr="003C6D6B">
        <w:rPr>
          <w:i/>
          <w:iCs/>
          <w:sz w:val="16"/>
          <w:szCs w:val="20"/>
        </w:rPr>
        <w:t>2. Indirect Constraints on Policy</w:t>
      </w:r>
    </w:p>
    <w:p w14:paraId="2A260E6C" w14:textId="77777777" w:rsidR="00701647" w:rsidRPr="003C6D6B" w:rsidRDefault="00701647" w:rsidP="00701647">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w:t>
      </w:r>
      <w:proofErr w:type="gramStart"/>
      <w:r w:rsidRPr="003C6D6B">
        <w:rPr>
          <w:rStyle w:val="StyleUnderline"/>
          <w:szCs w:val="20"/>
        </w:rPr>
        <w:t>general,</w:t>
      </w:r>
      <w:proofErr w:type="gramEnd"/>
      <w:r w:rsidRPr="003C6D6B">
        <w:rPr>
          <w:rStyle w:val="StyleUnderline"/>
          <w:szCs w:val="20"/>
        </w:rPr>
        <w:t xml:space="preserve">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11041928" w14:textId="77777777" w:rsidR="00701647" w:rsidRPr="003C6D6B" w:rsidRDefault="00701647" w:rsidP="00701647">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F5A07FC" w14:textId="77777777" w:rsidR="00701647" w:rsidRDefault="00701647" w:rsidP="00701647">
      <w:pPr>
        <w:pStyle w:val="Heading4"/>
      </w:pPr>
      <w:r>
        <w:rPr>
          <w:u w:val="single"/>
        </w:rPr>
        <w:t>Unions key</w:t>
      </w:r>
      <w:r>
        <w:t>.</w:t>
      </w:r>
    </w:p>
    <w:p w14:paraId="7BF134E5" w14:textId="77777777" w:rsidR="00701647" w:rsidRDefault="00701647" w:rsidP="0070164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6F873A09" w14:textId="77777777" w:rsidR="00701647" w:rsidRPr="00647438" w:rsidRDefault="00701647" w:rsidP="00701647">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1CA6D6C" w14:textId="77777777" w:rsidR="00701647" w:rsidRPr="001D6F3E" w:rsidRDefault="00701647" w:rsidP="00701647">
      <w:pPr>
        <w:rPr>
          <w:sz w:val="16"/>
        </w:rPr>
      </w:pPr>
      <w:r w:rsidRPr="00647438">
        <w:rPr>
          <w:sz w:val="16"/>
        </w:rPr>
        <w:t xml:space="preserve">The unions that public sector workers belong </w:t>
      </w:r>
      <w:proofErr w:type="gramStart"/>
      <w:r w:rsidRPr="00647438">
        <w:rPr>
          <w:sz w:val="16"/>
        </w:rPr>
        <w:t>to,</w:t>
      </w:r>
      <w:proofErr w:type="gramEnd"/>
      <w:r w:rsidRPr="00647438">
        <w:rPr>
          <w:sz w:val="16"/>
        </w:rPr>
        <w:t xml:space="preserve">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3DD48F57" w14:textId="77777777" w:rsidR="00701647" w:rsidRPr="00647438" w:rsidRDefault="00701647" w:rsidP="00701647">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1E8BE4E8" w14:textId="77777777" w:rsidR="00701647" w:rsidRPr="00206DD8" w:rsidRDefault="00701647" w:rsidP="00701647">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675817C" w14:textId="77777777" w:rsidR="00701647" w:rsidRDefault="00701647" w:rsidP="00701647"/>
    <w:p w14:paraId="72084E26" w14:textId="77777777" w:rsidR="00701647" w:rsidRDefault="00701647" w:rsidP="00701647">
      <w:pPr>
        <w:pStyle w:val="Heading3"/>
      </w:pPr>
      <w:r>
        <w:t>AT: Schedule F</w:t>
      </w:r>
    </w:p>
    <w:p w14:paraId="600BB9F5" w14:textId="77777777" w:rsidR="00701647" w:rsidRPr="0023248C" w:rsidRDefault="00701647" w:rsidP="00701647"/>
    <w:p w14:paraId="3CE9C53E" w14:textId="77777777" w:rsidR="00701647" w:rsidRDefault="00701647" w:rsidP="00701647">
      <w:pPr>
        <w:pStyle w:val="Heading3"/>
      </w:pPr>
      <w:r>
        <w:t>CIL---2AC</w:t>
      </w:r>
    </w:p>
    <w:p w14:paraId="1BC4E0F6" w14:textId="77777777" w:rsidR="00701647" w:rsidRPr="002C0337" w:rsidRDefault="00701647" w:rsidP="00701647">
      <w:pPr>
        <w:pStyle w:val="Heading4"/>
      </w:pPr>
      <w:r>
        <w:t xml:space="preserve">Trump kills certainty </w:t>
      </w:r>
      <w:r>
        <w:rPr>
          <w:u w:val="single"/>
        </w:rPr>
        <w:t>and</w:t>
      </w:r>
      <w:r>
        <w:t xml:space="preserve"> the net benefit.</w:t>
      </w:r>
    </w:p>
    <w:p w14:paraId="6AF7109C" w14:textId="77777777" w:rsidR="00701647" w:rsidRPr="00CE1ED3" w:rsidRDefault="00701647" w:rsidP="00701647">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2345294F" w14:textId="77777777" w:rsidR="00701647" w:rsidRPr="00CE1ED3" w:rsidRDefault="00701647" w:rsidP="00701647">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w:t>
      </w:r>
      <w:proofErr w:type="gramStart"/>
      <w:r w:rsidRPr="00CE1ED3">
        <w:rPr>
          <w:rStyle w:val="StyleUnderline"/>
        </w:rPr>
        <w:t xml:space="preserve">, generally speaking, </w:t>
      </w:r>
      <w:r w:rsidRPr="00CE1ED3">
        <w:rPr>
          <w:rStyle w:val="Emphasis"/>
        </w:rPr>
        <w:t>others</w:t>
      </w:r>
      <w:proofErr w:type="gramEnd"/>
      <w:r w:rsidRPr="00CE1ED3">
        <w:rPr>
          <w:rStyle w:val="Emphasis"/>
        </w:rPr>
        <w:t xml:space="preserve">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2F4E8043" w14:textId="77777777" w:rsidR="00701647" w:rsidRPr="00CE1ED3" w:rsidRDefault="00701647" w:rsidP="00701647">
      <w:r w:rsidRPr="00CE1ED3">
        <w:t>"There are six areas of foreign policy to watch carefully:</w:t>
      </w:r>
    </w:p>
    <w:p w14:paraId="719B4588" w14:textId="77777777" w:rsidR="00701647" w:rsidRPr="00CE1ED3" w:rsidRDefault="00701647" w:rsidP="00701647">
      <w:pPr>
        <w:numPr>
          <w:ilvl w:val="0"/>
          <w:numId w:val="42"/>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6CC75F46" w14:textId="77777777" w:rsidR="00701647" w:rsidRDefault="00701647" w:rsidP="00701647">
      <w:pPr>
        <w:numPr>
          <w:ilvl w:val="0"/>
          <w:numId w:val="42"/>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proofErr w:type="gramStart"/>
      <w:r w:rsidRPr="00CE1ED3">
        <w:rPr>
          <w:rStyle w:val="StyleUnderline"/>
        </w:rPr>
        <w:t>Despite the fact that</w:t>
      </w:r>
      <w:proofErr w:type="gramEnd"/>
      <w:r w:rsidRPr="00CE1ED3">
        <w:rPr>
          <w:rStyle w:val="StyleUnderline"/>
        </w:rPr>
        <w:t xml:space="preserve">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379EFDC9" w14:textId="77777777" w:rsidR="00701647" w:rsidRDefault="00701647" w:rsidP="00701647">
      <w:pPr>
        <w:rPr>
          <w:sz w:val="16"/>
          <w:szCs w:val="20"/>
        </w:rPr>
      </w:pPr>
    </w:p>
    <w:p w14:paraId="7560AFA5" w14:textId="77777777" w:rsidR="00701647" w:rsidRPr="00716B4E" w:rsidRDefault="00701647" w:rsidP="00701647">
      <w:pPr>
        <w:pStyle w:val="Heading4"/>
      </w:pPr>
      <w:r>
        <w:t xml:space="preserve">Plan prevents </w:t>
      </w:r>
      <w:r w:rsidRPr="00716B4E">
        <w:rPr>
          <w:u w:val="single"/>
        </w:rPr>
        <w:t>environmental collapse</w:t>
      </w:r>
      <w:r>
        <w:t xml:space="preserve">. </w:t>
      </w:r>
      <w:r w:rsidRPr="00716B4E">
        <w:rPr>
          <w:u w:val="single"/>
        </w:rPr>
        <w:t>Extinction</w:t>
      </w:r>
      <w:r>
        <w:t>.</w:t>
      </w:r>
    </w:p>
    <w:p w14:paraId="193F3279" w14:textId="77777777" w:rsidR="00701647" w:rsidRDefault="00701647" w:rsidP="00701647">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2880043B" w14:textId="77777777" w:rsidR="00701647" w:rsidRPr="002B399D" w:rsidRDefault="00701647" w:rsidP="00701647">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w:t>
      </w:r>
      <w:proofErr w:type="gramStart"/>
      <w:r w:rsidRPr="002B399D">
        <w:rPr>
          <w:sz w:val="16"/>
        </w:rPr>
        <w:t>and actually, the</w:t>
      </w:r>
      <w:proofErr w:type="gramEnd"/>
      <w:r w:rsidRPr="002B399D">
        <w:rPr>
          <w:sz w:val="16"/>
        </w:rPr>
        <w:t xml:space="preserve"> law school world and EPA, have one very important feature in common—which is Fridays are </w:t>
      </w:r>
      <w:proofErr w:type="gramStart"/>
      <w:r w:rsidRPr="002B399D">
        <w:rPr>
          <w:sz w:val="16"/>
        </w:rPr>
        <w:t>pretty quiet</w:t>
      </w:r>
      <w:proofErr w:type="gramEnd"/>
      <w:r w:rsidRPr="002B399D">
        <w:rPr>
          <w:sz w:val="16"/>
        </w:rPr>
        <w:t xml:space="preserve">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522F0EB8" w14:textId="77777777" w:rsidR="00701647" w:rsidRPr="002B399D" w:rsidRDefault="00701647" w:rsidP="00701647">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w:t>
      </w:r>
      <w:proofErr w:type="gramStart"/>
      <w:r w:rsidRPr="002B399D">
        <w:rPr>
          <w:sz w:val="16"/>
        </w:rPr>
        <w:t>callings</w:t>
      </w:r>
      <w:proofErr w:type="gramEnd"/>
      <w:r w:rsidRPr="002B399D">
        <w:rPr>
          <w:sz w:val="16"/>
        </w:rPr>
        <w:t xml:space="preserve">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72548707" w14:textId="77777777" w:rsidR="00701647" w:rsidRPr="002B399D" w:rsidRDefault="00701647" w:rsidP="00701647">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w:t>
      </w:r>
      <w:proofErr w:type="gramStart"/>
      <w:r w:rsidRPr="002B399D">
        <w:rPr>
          <w:sz w:val="16"/>
        </w:rPr>
        <w:t>ever</w:t>
      </w:r>
      <w:proofErr w:type="gramEnd"/>
      <w:r w:rsidRPr="002B399D">
        <w:rPr>
          <w:sz w:val="16"/>
        </w:rPr>
        <w:t xml:space="preserve"> were told the positions they accepted at the Justice Department will not be honored. It is not permissible to reassign members of the senior executive service who </w:t>
      </w:r>
      <w:proofErr w:type="gramStart"/>
      <w:r w:rsidRPr="002B399D">
        <w:rPr>
          <w:sz w:val="16"/>
        </w:rPr>
        <w:t>lead</w:t>
      </w:r>
      <w:proofErr w:type="gramEnd"/>
      <w:r w:rsidRPr="002B399D">
        <w:rPr>
          <w:sz w:val="16"/>
        </w:rPr>
        <w:t xml:space="preserve">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2FCCFDBF" w14:textId="77777777" w:rsidR="00701647" w:rsidRPr="002B399D" w:rsidRDefault="00701647" w:rsidP="00701647">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662F58EF" w14:textId="77777777" w:rsidR="00701647" w:rsidRDefault="00701647" w:rsidP="00701647">
      <w:pPr>
        <w:pStyle w:val="Heading2"/>
      </w:pPr>
      <w:r>
        <w:t>Dereg DA</w:t>
      </w:r>
    </w:p>
    <w:p w14:paraId="4173ACC7" w14:textId="77777777" w:rsidR="00701647" w:rsidRPr="009159A0" w:rsidRDefault="00701647" w:rsidP="00701647">
      <w:pPr>
        <w:pStyle w:val="Heading3"/>
      </w:pPr>
      <w:r>
        <w:t>AT: Dollar Impact</w:t>
      </w:r>
    </w:p>
    <w:p w14:paraId="0DB833F9" w14:textId="77777777" w:rsidR="00701647" w:rsidRDefault="00701647" w:rsidP="00701647">
      <w:pPr>
        <w:pStyle w:val="Heading4"/>
      </w:pPr>
      <w:r>
        <w:t xml:space="preserve">Collapse </w:t>
      </w:r>
      <w:r w:rsidRPr="005A6295">
        <w:rPr>
          <w:u w:val="single"/>
        </w:rPr>
        <w:t>inevitable</w:t>
      </w:r>
      <w:r>
        <w:t xml:space="preserve">. </w:t>
      </w:r>
    </w:p>
    <w:p w14:paraId="6EAE9D96" w14:textId="77777777" w:rsidR="00701647" w:rsidRDefault="00701647" w:rsidP="00701647">
      <w:r>
        <w:t xml:space="preserve">Han </w:t>
      </w:r>
      <w:r w:rsidRPr="005A6295">
        <w:rPr>
          <w:rStyle w:val="Style13ptBold"/>
        </w:rPr>
        <w:t>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3BE0844B" w14:textId="77777777" w:rsidR="00701647" w:rsidRPr="00135D34" w:rsidRDefault="00701647" w:rsidP="00701647">
      <w:pPr>
        <w:rPr>
          <w:sz w:val="16"/>
        </w:rPr>
      </w:pPr>
      <w:r w:rsidRPr="00135D34">
        <w:rPr>
          <w:sz w:val="16"/>
        </w:rPr>
        <w:t xml:space="preserve">Recently, </w:t>
      </w:r>
      <w:r w:rsidRPr="00770F1D">
        <w:rPr>
          <w:rStyle w:val="Emphasis"/>
        </w:rPr>
        <w:t>U.S. treasury yields</w:t>
      </w:r>
      <w:r w:rsidRPr="00135D34">
        <w:rPr>
          <w:sz w:val="16"/>
        </w:rPr>
        <w:t xml:space="preserve"> have </w:t>
      </w:r>
      <w:r w:rsidRPr="00770F1D">
        <w:rPr>
          <w:rStyle w:val="StyleUnderline"/>
        </w:rPr>
        <w:t>hit record highs, while the</w:t>
      </w:r>
      <w:r w:rsidRPr="00135D34">
        <w:rPr>
          <w:sz w:val="16"/>
        </w:rPr>
        <w:t xml:space="preserve"> </w:t>
      </w:r>
      <w:r w:rsidRPr="00770F1D">
        <w:rPr>
          <w:rStyle w:val="Emphasis"/>
        </w:rPr>
        <w:t xml:space="preserve">U.S. </w:t>
      </w:r>
      <w:r w:rsidRPr="006A1FFC">
        <w:rPr>
          <w:rStyle w:val="Emphasis"/>
          <w:highlight w:val="yellow"/>
        </w:rPr>
        <w:t>dollar</w:t>
      </w:r>
      <w:r w:rsidRPr="00135D34">
        <w:rPr>
          <w:sz w:val="16"/>
        </w:rPr>
        <w:t xml:space="preserve"> index </w:t>
      </w:r>
      <w:r w:rsidRPr="00770F1D">
        <w:rPr>
          <w:rStyle w:val="StyleUnderline"/>
        </w:rPr>
        <w:t xml:space="preserve">has </w:t>
      </w:r>
      <w:r w:rsidRPr="006A1FFC">
        <w:rPr>
          <w:rStyle w:val="StyleUnderline"/>
          <w:highlight w:val="yellow"/>
        </w:rPr>
        <w:t>continued to decline</w:t>
      </w:r>
      <w:r w:rsidRPr="00135D34">
        <w:rPr>
          <w:sz w:val="16"/>
        </w:rPr>
        <w:t xml:space="preserve">. </w:t>
      </w:r>
      <w:r w:rsidRPr="00904E9F">
        <w:rPr>
          <w:rStyle w:val="StyleUnderline"/>
        </w:rPr>
        <w:t>This development reflects</w:t>
      </w:r>
      <w:r w:rsidRPr="00135D34">
        <w:rPr>
          <w:sz w:val="16"/>
        </w:rPr>
        <w:t xml:space="preserve"> </w:t>
      </w:r>
      <w:r w:rsidRPr="00904E9F">
        <w:rPr>
          <w:rStyle w:val="Emphasis"/>
        </w:rPr>
        <w:t>more than a fluctuation</w:t>
      </w:r>
      <w:r w:rsidRPr="00135D34">
        <w:rPr>
          <w:sz w:val="16"/>
        </w:rPr>
        <w:t xml:space="preserve"> </w:t>
      </w:r>
      <w:r w:rsidRPr="00904E9F">
        <w:rPr>
          <w:rStyle w:val="StyleUnderline"/>
        </w:rPr>
        <w:t>in</w:t>
      </w:r>
      <w:r w:rsidRPr="00135D34">
        <w:rPr>
          <w:sz w:val="16"/>
        </w:rPr>
        <w:t xml:space="preserve"> financial </w:t>
      </w:r>
      <w:r w:rsidRPr="00904E9F">
        <w:rPr>
          <w:rStyle w:val="StyleUnderline"/>
        </w:rPr>
        <w:t>indicators</w:t>
      </w:r>
      <w:r w:rsidRPr="00135D34">
        <w:rPr>
          <w:sz w:val="16"/>
        </w:rPr>
        <w:t xml:space="preserve">. </w:t>
      </w:r>
      <w:r w:rsidRPr="00904E9F">
        <w:rPr>
          <w:rStyle w:val="StyleUnderline"/>
        </w:rPr>
        <w:t>It signals a</w:t>
      </w:r>
      <w:r w:rsidRPr="00135D34">
        <w:rPr>
          <w:sz w:val="16"/>
        </w:rPr>
        <w:t xml:space="preserve"> </w:t>
      </w:r>
      <w:r w:rsidRPr="00904E9F">
        <w:rPr>
          <w:rStyle w:val="Emphasis"/>
        </w:rPr>
        <w:t>significant adjustment</w:t>
      </w:r>
      <w:r w:rsidRPr="00135D34">
        <w:rPr>
          <w:sz w:val="16"/>
        </w:rPr>
        <w:t xml:space="preserve"> </w:t>
      </w:r>
      <w:r w:rsidRPr="00904E9F">
        <w:rPr>
          <w:rStyle w:val="StyleUnderline"/>
        </w:rPr>
        <w:t>in underlying</w:t>
      </w:r>
      <w:r w:rsidRPr="00135D34">
        <w:rPr>
          <w:sz w:val="16"/>
        </w:rPr>
        <w:t xml:space="preserve"> </w:t>
      </w:r>
      <w:r w:rsidRPr="00904E9F">
        <w:rPr>
          <w:rStyle w:val="Emphasis"/>
        </w:rPr>
        <w:t>market</w:t>
      </w:r>
      <w:r w:rsidRPr="00135D34">
        <w:rPr>
          <w:sz w:val="16"/>
        </w:rPr>
        <w:t xml:space="preserve"> supply and demand.</w:t>
      </w:r>
    </w:p>
    <w:p w14:paraId="2F401461" w14:textId="77777777" w:rsidR="00701647" w:rsidRPr="00135D34" w:rsidRDefault="00701647" w:rsidP="00701647">
      <w:pPr>
        <w:rPr>
          <w:sz w:val="16"/>
        </w:rPr>
      </w:pPr>
      <w:r w:rsidRPr="00135D34">
        <w:rPr>
          <w:sz w:val="16"/>
        </w:rPr>
        <w:t xml:space="preserve">In recent years, </w:t>
      </w:r>
      <w:r w:rsidRPr="00904E9F">
        <w:rPr>
          <w:rStyle w:val="StyleUnderline"/>
        </w:rPr>
        <w:t>Washington’s</w:t>
      </w:r>
      <w:r w:rsidRPr="00135D34">
        <w:rPr>
          <w:sz w:val="16"/>
        </w:rPr>
        <w:t xml:space="preserve"> </w:t>
      </w:r>
      <w:r w:rsidRPr="00135D34">
        <w:rPr>
          <w:rStyle w:val="Emphasis"/>
        </w:rPr>
        <w:t>fiscal deficit</w:t>
      </w:r>
      <w:r w:rsidRPr="00135D34">
        <w:rPr>
          <w:sz w:val="16"/>
        </w:rPr>
        <w:t xml:space="preserve"> </w:t>
      </w:r>
      <w:r w:rsidRPr="00904E9F">
        <w:rPr>
          <w:rStyle w:val="StyleUnderline"/>
        </w:rPr>
        <w:t>has</w:t>
      </w:r>
      <w:r w:rsidRPr="00135D34">
        <w:rPr>
          <w:sz w:val="16"/>
        </w:rPr>
        <w:t xml:space="preserve"> </w:t>
      </w:r>
      <w:r w:rsidRPr="00904E9F">
        <w:rPr>
          <w:rStyle w:val="Emphasis"/>
        </w:rPr>
        <w:t>continued</w:t>
      </w:r>
      <w:r w:rsidRPr="00135D34">
        <w:rPr>
          <w:sz w:val="16"/>
        </w:rPr>
        <w:t xml:space="preserve"> </w:t>
      </w:r>
      <w:r w:rsidRPr="00904E9F">
        <w:rPr>
          <w:rStyle w:val="StyleUnderline"/>
        </w:rPr>
        <w:t>to expand</w:t>
      </w:r>
      <w:r w:rsidRPr="00135D34">
        <w:rPr>
          <w:sz w:val="16"/>
        </w:rPr>
        <w:t xml:space="preserve">. In fiscal 2024, </w:t>
      </w:r>
      <w:r w:rsidRPr="00904E9F">
        <w:rPr>
          <w:rStyle w:val="StyleUnderline"/>
        </w:rPr>
        <w:t>the federal budget deficit reached</w:t>
      </w:r>
      <w:r w:rsidRPr="00135D34">
        <w:rPr>
          <w:sz w:val="16"/>
        </w:rPr>
        <w:t xml:space="preserve"> </w:t>
      </w:r>
      <w:r w:rsidRPr="00904E9F">
        <w:rPr>
          <w:rStyle w:val="Emphasis"/>
        </w:rPr>
        <w:t>$1.8 trillion</w:t>
      </w:r>
      <w:r w:rsidRPr="00135D34">
        <w:rPr>
          <w:sz w:val="16"/>
        </w:rPr>
        <w:t xml:space="preserve">, </w:t>
      </w:r>
      <w:r w:rsidRPr="00904E9F">
        <w:rPr>
          <w:rStyle w:val="StyleUnderline"/>
        </w:rPr>
        <w:t>the highest level in two centuries</w:t>
      </w:r>
      <w:r w:rsidRPr="00135D34">
        <w:rPr>
          <w:sz w:val="16"/>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w:t>
      </w:r>
      <w:proofErr w:type="gramStart"/>
      <w:r w:rsidRPr="00135D34">
        <w:rPr>
          <w:sz w:val="16"/>
        </w:rPr>
        <w:t>August</w:t>
      </w:r>
      <w:proofErr w:type="gramEnd"/>
      <w:r w:rsidRPr="00135D34">
        <w:rPr>
          <w:sz w:val="16"/>
        </w:rPr>
        <w:t xml:space="preserve"> this year, </w:t>
      </w:r>
      <w:r w:rsidRPr="00904E9F">
        <w:rPr>
          <w:rStyle w:val="StyleUnderline"/>
        </w:rPr>
        <w:t>federal debt had climbed past</w:t>
      </w:r>
      <w:r w:rsidRPr="00135D34">
        <w:rPr>
          <w:sz w:val="16"/>
        </w:rPr>
        <w:t xml:space="preserve"> </w:t>
      </w:r>
      <w:r w:rsidRPr="00904E9F">
        <w:rPr>
          <w:rStyle w:val="Emphasis"/>
        </w:rPr>
        <w:t>$37 trillion</w:t>
      </w:r>
      <w:r w:rsidRPr="00135D34">
        <w:rPr>
          <w:sz w:val="16"/>
        </w:rPr>
        <w:t xml:space="preserve">, </w:t>
      </w:r>
      <w:r w:rsidRPr="00904E9F">
        <w:rPr>
          <w:rStyle w:val="StyleUnderline"/>
        </w:rPr>
        <w:t>with the debt-to-GDP ratio nearing</w:t>
      </w:r>
      <w:r w:rsidRPr="00135D34">
        <w:rPr>
          <w:sz w:val="16"/>
        </w:rPr>
        <w:t xml:space="preserve"> </w:t>
      </w:r>
      <w:r w:rsidRPr="00904E9F">
        <w:rPr>
          <w:rStyle w:val="Emphasis"/>
        </w:rPr>
        <w:t>140 percent</w:t>
      </w:r>
      <w:r w:rsidRPr="00135D34">
        <w:rPr>
          <w:sz w:val="16"/>
        </w:rPr>
        <w:t xml:space="preserve"> </w:t>
      </w:r>
      <w:r w:rsidRPr="00904E9F">
        <w:rPr>
          <w:rStyle w:val="StyleUnderline"/>
        </w:rPr>
        <w:t>and annual interest payments approaching</w:t>
      </w:r>
      <w:r w:rsidRPr="00135D34">
        <w:rPr>
          <w:sz w:val="16"/>
        </w:rPr>
        <w:t xml:space="preserve"> </w:t>
      </w:r>
      <w:r w:rsidRPr="00904E9F">
        <w:rPr>
          <w:rStyle w:val="Emphasis"/>
        </w:rPr>
        <w:t>$1 trillion</w:t>
      </w:r>
      <w:r w:rsidRPr="00135D34">
        <w:rPr>
          <w:sz w:val="16"/>
        </w:rPr>
        <w:t>.</w:t>
      </w:r>
    </w:p>
    <w:p w14:paraId="485A8CA1" w14:textId="77777777" w:rsidR="00701647" w:rsidRPr="00135D34" w:rsidRDefault="00701647" w:rsidP="00701647">
      <w:pPr>
        <w:rPr>
          <w:sz w:val="16"/>
        </w:rPr>
      </w:pPr>
      <w:r w:rsidRPr="00135D34">
        <w:rPr>
          <w:sz w:val="16"/>
        </w:rPr>
        <w:t xml:space="preserve">Mounting interest costs are a key reason Trump is pressing the Federal Reserve to cut interest rates. However, </w:t>
      </w:r>
      <w:r w:rsidRPr="00904E9F">
        <w:rPr>
          <w:rStyle w:val="Emphasis"/>
        </w:rPr>
        <w:t xml:space="preserve">market </w:t>
      </w:r>
      <w:r w:rsidRPr="006A1FFC">
        <w:rPr>
          <w:rStyle w:val="Emphasis"/>
          <w:highlight w:val="yellow"/>
        </w:rPr>
        <w:t>demand</w:t>
      </w:r>
      <w:r w:rsidRPr="00135D34">
        <w:rPr>
          <w:sz w:val="16"/>
        </w:rPr>
        <w:t xml:space="preserve"> </w:t>
      </w:r>
      <w:r w:rsidRPr="00135D34">
        <w:rPr>
          <w:rStyle w:val="StyleUnderline"/>
        </w:rPr>
        <w:t>for</w:t>
      </w:r>
      <w:r w:rsidRPr="00135D34">
        <w:rPr>
          <w:sz w:val="16"/>
        </w:rPr>
        <w:t xml:space="preserve"> </w:t>
      </w:r>
      <w:r w:rsidRPr="00904E9F">
        <w:rPr>
          <w:rStyle w:val="Emphasis"/>
        </w:rPr>
        <w:t xml:space="preserve">U.S. </w:t>
      </w:r>
      <w:r w:rsidRPr="00135D34">
        <w:rPr>
          <w:rStyle w:val="Emphasis"/>
        </w:rPr>
        <w:t>Treasuries</w:t>
      </w:r>
      <w:r w:rsidRPr="00135D34">
        <w:rPr>
          <w:sz w:val="16"/>
        </w:rPr>
        <w:t xml:space="preserve"> </w:t>
      </w:r>
      <w:r w:rsidRPr="00135D34">
        <w:rPr>
          <w:rStyle w:val="StyleUnderline"/>
        </w:rPr>
        <w:t>appears</w:t>
      </w:r>
      <w:r w:rsidRPr="00135D34">
        <w:rPr>
          <w:sz w:val="16"/>
        </w:rPr>
        <w:t xml:space="preserve"> </w:t>
      </w:r>
      <w:r w:rsidRPr="006A1FFC">
        <w:rPr>
          <w:rStyle w:val="Emphasis"/>
          <w:highlight w:val="yellow"/>
        </w:rPr>
        <w:t>weaker</w:t>
      </w:r>
      <w:r w:rsidRPr="006A1FFC">
        <w:rPr>
          <w:sz w:val="16"/>
          <w:highlight w:val="yellow"/>
        </w:rPr>
        <w:t xml:space="preserve"> </w:t>
      </w:r>
      <w:r w:rsidRPr="006A1FFC">
        <w:rPr>
          <w:rStyle w:val="StyleUnderline"/>
          <w:highlight w:val="yellow"/>
        </w:rPr>
        <w:t>than expected</w:t>
      </w:r>
      <w:r w:rsidRPr="00135D34">
        <w:rPr>
          <w:sz w:val="16"/>
        </w:rPr>
        <w:t xml:space="preserve">. Global </w:t>
      </w:r>
      <w:r w:rsidRPr="006A1FFC">
        <w:rPr>
          <w:rStyle w:val="StyleUnderline"/>
          <w:highlight w:val="yellow"/>
        </w:rPr>
        <w:t>central banks and</w:t>
      </w:r>
      <w:r w:rsidRPr="00904E9F">
        <w:rPr>
          <w:rStyle w:val="StyleUnderline"/>
        </w:rPr>
        <w:t xml:space="preserve"> institutional </w:t>
      </w:r>
      <w:r w:rsidRPr="006A1FFC">
        <w:rPr>
          <w:rStyle w:val="StyleUnderline"/>
          <w:highlight w:val="yellow"/>
        </w:rPr>
        <w:t>investors</w:t>
      </w:r>
      <w:r w:rsidRPr="00135D34">
        <w:rPr>
          <w:sz w:val="16"/>
        </w:rPr>
        <w:t xml:space="preserve">, including those in the United States, </w:t>
      </w:r>
      <w:r w:rsidRPr="00135D34">
        <w:rPr>
          <w:rStyle w:val="StyleUnderline"/>
        </w:rPr>
        <w:t>have</w:t>
      </w:r>
      <w:r w:rsidRPr="00135D34">
        <w:rPr>
          <w:sz w:val="16"/>
        </w:rPr>
        <w:t xml:space="preserve"> </w:t>
      </w:r>
      <w:r w:rsidRPr="006A1FFC">
        <w:rPr>
          <w:rStyle w:val="Emphasis"/>
          <w:highlight w:val="yellow"/>
        </w:rPr>
        <w:t>not</w:t>
      </w:r>
      <w:r w:rsidRPr="00135D34">
        <w:rPr>
          <w:sz w:val="16"/>
        </w:rPr>
        <w:t xml:space="preserve"> </w:t>
      </w:r>
      <w:r w:rsidRPr="00904E9F">
        <w:rPr>
          <w:rStyle w:val="StyleUnderline"/>
        </w:rPr>
        <w:t xml:space="preserve">been </w:t>
      </w:r>
      <w:r w:rsidRPr="006A1FFC">
        <w:rPr>
          <w:rStyle w:val="StyleUnderline"/>
          <w:highlight w:val="yellow"/>
        </w:rPr>
        <w:t>purchasing</w:t>
      </w:r>
      <w:r w:rsidRPr="00904E9F">
        <w:rPr>
          <w:rStyle w:val="StyleUnderline"/>
        </w:rPr>
        <w:t xml:space="preserve"> long-term </w:t>
      </w:r>
      <w:r w:rsidRPr="006A1FFC">
        <w:rPr>
          <w:rStyle w:val="StyleUnderline"/>
          <w:highlight w:val="yellow"/>
        </w:rPr>
        <w:t>treasuries</w:t>
      </w:r>
      <w:r w:rsidRPr="00904E9F">
        <w:rPr>
          <w:rStyle w:val="StyleUnderline"/>
        </w:rPr>
        <w:t xml:space="preserve"> at the pace the government anticipated</w:t>
      </w:r>
      <w:r w:rsidRPr="00135D34">
        <w:rPr>
          <w:sz w:val="16"/>
        </w:rPr>
        <w:t xml:space="preserve">. The </w:t>
      </w:r>
      <w:r w:rsidRPr="00904E9F">
        <w:rPr>
          <w:rStyle w:val="StyleUnderline"/>
        </w:rPr>
        <w:t>sharp increase in</w:t>
      </w:r>
      <w:r w:rsidRPr="00135D34">
        <w:rPr>
          <w:sz w:val="16"/>
        </w:rPr>
        <w:t xml:space="preserve"> </w:t>
      </w:r>
      <w:r w:rsidRPr="00904E9F">
        <w:rPr>
          <w:rStyle w:val="Emphasis"/>
        </w:rPr>
        <w:t>supply</w:t>
      </w:r>
      <w:r w:rsidRPr="00135D34">
        <w:rPr>
          <w:sz w:val="16"/>
        </w:rPr>
        <w:t xml:space="preserve"> </w:t>
      </w:r>
      <w:r w:rsidRPr="00904E9F">
        <w:rPr>
          <w:rStyle w:val="StyleUnderline"/>
        </w:rPr>
        <w:t>and the</w:t>
      </w:r>
      <w:r w:rsidRPr="00135D34">
        <w:rPr>
          <w:sz w:val="16"/>
        </w:rPr>
        <w:t xml:space="preserve"> relative </w:t>
      </w:r>
      <w:r w:rsidRPr="00904E9F">
        <w:rPr>
          <w:rStyle w:val="Emphasis"/>
        </w:rPr>
        <w:t>lack of demand</w:t>
      </w:r>
      <w:r w:rsidRPr="00135D34">
        <w:rPr>
          <w:sz w:val="16"/>
        </w:rPr>
        <w:t xml:space="preserve"> </w:t>
      </w:r>
      <w:r w:rsidRPr="00904E9F">
        <w:rPr>
          <w:rStyle w:val="StyleUnderline"/>
        </w:rPr>
        <w:t>have placed</w:t>
      </w:r>
      <w:r w:rsidRPr="00135D34">
        <w:rPr>
          <w:sz w:val="16"/>
        </w:rPr>
        <w:t xml:space="preserve"> </w:t>
      </w:r>
      <w:r w:rsidRPr="00904E9F">
        <w:rPr>
          <w:rStyle w:val="Emphasis"/>
        </w:rPr>
        <w:t>downward pressure</w:t>
      </w:r>
      <w:r w:rsidRPr="00135D34">
        <w:rPr>
          <w:sz w:val="16"/>
        </w:rPr>
        <w:t xml:space="preserve"> </w:t>
      </w:r>
      <w:r w:rsidRPr="00904E9F">
        <w:rPr>
          <w:rStyle w:val="StyleUnderline"/>
        </w:rPr>
        <w:t>on treasuries’ prices and</w:t>
      </w:r>
      <w:r w:rsidRPr="00135D34">
        <w:rPr>
          <w:sz w:val="16"/>
        </w:rPr>
        <w:t xml:space="preserve"> </w:t>
      </w:r>
      <w:r w:rsidRPr="00904E9F">
        <w:rPr>
          <w:rStyle w:val="Emphasis"/>
        </w:rPr>
        <w:t>directly</w:t>
      </w:r>
      <w:r w:rsidRPr="00135D34">
        <w:rPr>
          <w:sz w:val="16"/>
        </w:rPr>
        <w:t xml:space="preserve"> </w:t>
      </w:r>
      <w:r w:rsidRPr="00904E9F">
        <w:rPr>
          <w:rStyle w:val="StyleUnderline"/>
        </w:rPr>
        <w:t>pushed up yields</w:t>
      </w:r>
      <w:r w:rsidRPr="00135D34">
        <w:rPr>
          <w:sz w:val="16"/>
        </w:rPr>
        <w:t xml:space="preserve">, with the 30-year bond yield briefly crossing the 5 percent mark. At a recent conference, Ray Dalio, founder of Bridgewater Associates, said the U.S. government would need to issue an additional $12 trillion in bonds to cover a $2 trillion deficit, $1 trillion in interest payments and $9 trillion in refinancing costs for maturing debt. But </w:t>
      </w:r>
      <w:r w:rsidRPr="00904E9F">
        <w:rPr>
          <w:rStyle w:val="StyleUnderline"/>
        </w:rPr>
        <w:t>there is</w:t>
      </w:r>
      <w:r w:rsidRPr="00135D34">
        <w:rPr>
          <w:sz w:val="16"/>
        </w:rPr>
        <w:t xml:space="preserve"> currently </w:t>
      </w:r>
      <w:r w:rsidRPr="00135D34">
        <w:rPr>
          <w:rStyle w:val="Emphasis"/>
        </w:rPr>
        <w:t>insufficient market demand</w:t>
      </w:r>
      <w:r w:rsidRPr="00135D34">
        <w:rPr>
          <w:sz w:val="16"/>
        </w:rPr>
        <w:t xml:space="preserve"> </w:t>
      </w:r>
      <w:r w:rsidRPr="00904E9F">
        <w:rPr>
          <w:rStyle w:val="StyleUnderline"/>
        </w:rPr>
        <w:t>to absorb that volume of issuance, thus leading to a</w:t>
      </w:r>
      <w:r w:rsidRPr="00135D34">
        <w:rPr>
          <w:sz w:val="16"/>
        </w:rPr>
        <w:t xml:space="preserve"> </w:t>
      </w:r>
      <w:r w:rsidRPr="00904E9F">
        <w:rPr>
          <w:rStyle w:val="Emphasis"/>
        </w:rPr>
        <w:t>supply-demand imbalance</w:t>
      </w:r>
      <w:r w:rsidRPr="00135D34">
        <w:rPr>
          <w:sz w:val="16"/>
        </w:rPr>
        <w:t>.</w:t>
      </w:r>
    </w:p>
    <w:p w14:paraId="54D1C997" w14:textId="77777777" w:rsidR="00701647" w:rsidRPr="00135D34" w:rsidRDefault="00701647" w:rsidP="00701647">
      <w:pPr>
        <w:rPr>
          <w:sz w:val="16"/>
        </w:rPr>
      </w:pPr>
      <w:r w:rsidRPr="00135D34">
        <w:rPr>
          <w:sz w:val="16"/>
        </w:rPr>
        <w:t xml:space="preserve">While Dalio’s figure may not be exact, it is nonetheless revealing. Since January, </w:t>
      </w:r>
      <w:r w:rsidRPr="00322059">
        <w:rPr>
          <w:rStyle w:val="StyleUnderline"/>
        </w:rPr>
        <w:t>the</w:t>
      </w:r>
      <w:r w:rsidRPr="00135D34">
        <w:rPr>
          <w:sz w:val="16"/>
        </w:rPr>
        <w:t xml:space="preserve"> </w:t>
      </w:r>
      <w:r w:rsidRPr="00322059">
        <w:rPr>
          <w:rStyle w:val="Emphasis"/>
        </w:rPr>
        <w:t xml:space="preserve">dollar </w:t>
      </w:r>
      <w:r w:rsidRPr="006A1FFC">
        <w:rPr>
          <w:rStyle w:val="Emphasis"/>
          <w:highlight w:val="yellow"/>
        </w:rPr>
        <w:t>index</w:t>
      </w:r>
      <w:r w:rsidRPr="00135D34">
        <w:rPr>
          <w:sz w:val="16"/>
        </w:rPr>
        <w:t xml:space="preserve"> </w:t>
      </w:r>
      <w:r w:rsidRPr="00322059">
        <w:rPr>
          <w:rStyle w:val="StyleUnderline"/>
        </w:rPr>
        <w:t xml:space="preserve">has </w:t>
      </w:r>
      <w:r w:rsidRPr="006A1FFC">
        <w:rPr>
          <w:rStyle w:val="StyleUnderline"/>
          <w:highlight w:val="yellow"/>
        </w:rPr>
        <w:t>fallen</w:t>
      </w:r>
      <w:r w:rsidRPr="00135D34">
        <w:rPr>
          <w:sz w:val="16"/>
        </w:rPr>
        <w:t xml:space="preserve"> </w:t>
      </w:r>
      <w:r w:rsidRPr="00322059">
        <w:rPr>
          <w:rStyle w:val="Emphasis"/>
        </w:rPr>
        <w:t xml:space="preserve">by </w:t>
      </w:r>
      <w:r w:rsidRPr="006A1FFC">
        <w:rPr>
          <w:rStyle w:val="Emphasis"/>
          <w:highlight w:val="yellow"/>
        </w:rPr>
        <w:t>over 10 percent</w:t>
      </w:r>
      <w:r w:rsidRPr="006A1FFC">
        <w:rPr>
          <w:sz w:val="16"/>
          <w:highlight w:val="yellow"/>
        </w:rPr>
        <w:t xml:space="preserve">, </w:t>
      </w:r>
      <w:r w:rsidRPr="006A1FFC">
        <w:rPr>
          <w:rStyle w:val="StyleUnderline"/>
          <w:highlight w:val="yellow"/>
        </w:rPr>
        <w:t>slipping</w:t>
      </w:r>
      <w:r w:rsidRPr="006A1FFC">
        <w:rPr>
          <w:sz w:val="16"/>
          <w:highlight w:val="yellow"/>
        </w:rPr>
        <w:t xml:space="preserve"> </w:t>
      </w:r>
      <w:r w:rsidRPr="006A1FFC">
        <w:rPr>
          <w:rStyle w:val="Emphasis"/>
          <w:sz w:val="24"/>
          <w:szCs w:val="24"/>
          <w:highlight w:val="yellow"/>
        </w:rPr>
        <w:t>below</w:t>
      </w:r>
      <w:r w:rsidRPr="00135D34">
        <w:rPr>
          <w:rStyle w:val="Emphasis"/>
          <w:sz w:val="24"/>
          <w:szCs w:val="24"/>
        </w:rPr>
        <w:t xml:space="preserve"> 97 </w:t>
      </w:r>
      <w:r w:rsidRPr="006A1FFC">
        <w:rPr>
          <w:rStyle w:val="Emphasis"/>
          <w:sz w:val="24"/>
          <w:szCs w:val="24"/>
          <w:highlight w:val="yellow"/>
        </w:rPr>
        <w:t>several times</w:t>
      </w:r>
      <w:r w:rsidRPr="00135D34">
        <w:rPr>
          <w:sz w:val="16"/>
        </w:rPr>
        <w:t xml:space="preserve">.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w:t>
      </w:r>
      <w:proofErr w:type="gramStart"/>
      <w:r w:rsidRPr="00135D34">
        <w:rPr>
          <w:sz w:val="16"/>
        </w:rPr>
        <w:t>has</w:t>
      </w:r>
      <w:proofErr w:type="gramEnd"/>
      <w:r w:rsidRPr="00135D34">
        <w:rPr>
          <w:sz w:val="16"/>
        </w:rPr>
        <w:t xml:space="preserve"> therefore attracted significant market attention.</w:t>
      </w:r>
    </w:p>
    <w:p w14:paraId="0F2F7C2D" w14:textId="77777777" w:rsidR="00701647" w:rsidRPr="00135D34" w:rsidRDefault="00701647" w:rsidP="00701647">
      <w:pPr>
        <w:rPr>
          <w:sz w:val="12"/>
          <w:szCs w:val="12"/>
        </w:rPr>
      </w:pPr>
      <w:r w:rsidRPr="00135D34">
        <w:rPr>
          <w:sz w:val="12"/>
          <w:szCs w:val="12"/>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2BBB876A" w14:textId="77777777" w:rsidR="00701647" w:rsidRPr="00135D34" w:rsidRDefault="00701647" w:rsidP="00701647">
      <w:pPr>
        <w:rPr>
          <w:sz w:val="12"/>
          <w:szCs w:val="12"/>
        </w:rPr>
      </w:pPr>
      <w:r w:rsidRPr="00135D34">
        <w:rPr>
          <w:sz w:val="12"/>
          <w:szCs w:val="12"/>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5446C8C5" w14:textId="77777777" w:rsidR="00701647" w:rsidRPr="00135D34" w:rsidRDefault="00701647" w:rsidP="00701647">
      <w:pPr>
        <w:rPr>
          <w:sz w:val="12"/>
          <w:szCs w:val="12"/>
        </w:rPr>
      </w:pPr>
      <w:r w:rsidRPr="00135D34">
        <w:rPr>
          <w:sz w:val="12"/>
          <w:szCs w:val="12"/>
        </w:rPr>
        <w:t xml:space="preserve">However, the correlation between the yields of treasuries and the dollar index is not static. A booming U.S. economy could drive investors towards higher-yielding dollar assets, leading to a simultaneous rise in the dollar index and treasury yields. Conversely, a flight to safety </w:t>
      </w:r>
      <w:proofErr w:type="gramStart"/>
      <w:r w:rsidRPr="00135D34">
        <w:rPr>
          <w:sz w:val="12"/>
          <w:szCs w:val="12"/>
        </w:rPr>
        <w:t>could can</w:t>
      </w:r>
      <w:proofErr w:type="gramEnd"/>
      <w:r w:rsidRPr="00135D34">
        <w:rPr>
          <w:sz w:val="12"/>
          <w:szCs w:val="12"/>
        </w:rPr>
        <w:t xml:space="preserve"> push up demand for treasuries, lifting in the dollar index while driving treasury yields lower. In either case, the outcome tends to be favorable to the United States.</w:t>
      </w:r>
    </w:p>
    <w:p w14:paraId="3A91108C" w14:textId="77777777" w:rsidR="00701647" w:rsidRPr="00135D34" w:rsidRDefault="00701647" w:rsidP="00701647">
      <w:pPr>
        <w:rPr>
          <w:sz w:val="16"/>
        </w:rPr>
      </w:pPr>
      <w:r w:rsidRPr="00135D34">
        <w:rPr>
          <w:sz w:val="12"/>
          <w:szCs w:val="12"/>
        </w:rPr>
        <w:t>But a rare scenario can also occur: If markets begin to doubt the U.S. government’s creditworthiness, demand for treasuries could weaken; or, if the government issues far more bonds than the market is willing to absorb, it may be forced to sell them at a discount. Either case could lead to higher treasury yields. In such a scenario, market pessimism about the U.S. economy could mean that funds leaving treasuries might not flow into other dollar-denominated assets but rather move into other markets or currencies, thereby pushing the dollar index lower.</w:t>
      </w:r>
    </w:p>
    <w:p w14:paraId="6A34A2AC" w14:textId="77777777" w:rsidR="00701647" w:rsidRPr="00135D34" w:rsidRDefault="00701647" w:rsidP="00701647">
      <w:pPr>
        <w:rPr>
          <w:sz w:val="16"/>
        </w:rPr>
      </w:pPr>
      <w:r w:rsidRPr="00135D34">
        <w:rPr>
          <w:sz w:val="16"/>
        </w:rPr>
        <w:t xml:space="preserve">In fact, </w:t>
      </w:r>
      <w:r w:rsidRPr="00322059">
        <w:rPr>
          <w:rStyle w:val="StyleUnderline"/>
        </w:rPr>
        <w:t>this is</w:t>
      </w:r>
      <w:r w:rsidRPr="00135D34">
        <w:rPr>
          <w:sz w:val="16"/>
        </w:rPr>
        <w:t xml:space="preserve"> </w:t>
      </w:r>
      <w:r w:rsidRPr="00322059">
        <w:rPr>
          <w:rStyle w:val="Emphasis"/>
        </w:rPr>
        <w:t>exactly</w:t>
      </w:r>
      <w:r w:rsidRPr="00135D34">
        <w:rPr>
          <w:sz w:val="16"/>
        </w:rPr>
        <w:t xml:space="preserve"> </w:t>
      </w:r>
      <w:r w:rsidRPr="00322059">
        <w:rPr>
          <w:rStyle w:val="StyleUnderline"/>
        </w:rPr>
        <w:t>what is happening now</w:t>
      </w:r>
      <w:r w:rsidRPr="00135D34">
        <w:rPr>
          <w:sz w:val="16"/>
        </w:rPr>
        <w:t xml:space="preserve">. The dynamic is </w:t>
      </w:r>
      <w:proofErr w:type="gramStart"/>
      <w:r w:rsidRPr="00135D34">
        <w:rPr>
          <w:sz w:val="16"/>
        </w:rPr>
        <w:t>similar to</w:t>
      </w:r>
      <w:proofErr w:type="gramEnd"/>
      <w:r w:rsidRPr="00135D34">
        <w:rPr>
          <w:sz w:val="16"/>
        </w:rPr>
        <w:t xml:space="preserve"> that of a large corporation: When its business performance is strong, investors are willing to pay high prices for its bonds and provide financing despite its high debt levels. However, if </w:t>
      </w:r>
      <w:r w:rsidRPr="00322059">
        <w:rPr>
          <w:rStyle w:val="StyleUnderline"/>
        </w:rPr>
        <w:t>concerns</w:t>
      </w:r>
      <w:r w:rsidRPr="00135D34">
        <w:rPr>
          <w:sz w:val="16"/>
        </w:rPr>
        <w:t xml:space="preserve"> </w:t>
      </w:r>
      <w:r w:rsidRPr="00322059">
        <w:rPr>
          <w:rStyle w:val="Emphasis"/>
        </w:rPr>
        <w:t>emerge</w:t>
      </w:r>
      <w:r w:rsidRPr="00135D34">
        <w:rPr>
          <w:sz w:val="16"/>
        </w:rPr>
        <w:t xml:space="preserve"> </w:t>
      </w:r>
      <w:r w:rsidRPr="00322059">
        <w:rPr>
          <w:rStyle w:val="StyleUnderline"/>
        </w:rPr>
        <w:t>about its</w:t>
      </w:r>
      <w:r w:rsidRPr="00135D34">
        <w:rPr>
          <w:sz w:val="16"/>
        </w:rPr>
        <w:t xml:space="preserve"> </w:t>
      </w:r>
      <w:r w:rsidRPr="00322059">
        <w:rPr>
          <w:rStyle w:val="Emphasis"/>
        </w:rPr>
        <w:t>strained capital chain</w:t>
      </w:r>
      <w:r w:rsidRPr="00135D34">
        <w:rPr>
          <w:sz w:val="16"/>
        </w:rPr>
        <w:t xml:space="preserve">, </w:t>
      </w:r>
      <w:r w:rsidRPr="00322059">
        <w:rPr>
          <w:rStyle w:val="StyleUnderline"/>
        </w:rPr>
        <w:t>investors</w:t>
      </w:r>
      <w:r w:rsidRPr="00135D34">
        <w:rPr>
          <w:sz w:val="16"/>
        </w:rPr>
        <w:t xml:space="preserve"> may </w:t>
      </w:r>
      <w:r w:rsidRPr="00322059">
        <w:rPr>
          <w:rStyle w:val="Emphasis"/>
        </w:rPr>
        <w:t>cut back</w:t>
      </w:r>
      <w:r w:rsidRPr="00135D34">
        <w:rPr>
          <w:sz w:val="16"/>
        </w:rPr>
        <w:t xml:space="preserve">, </w:t>
      </w:r>
      <w:r w:rsidRPr="00322059">
        <w:rPr>
          <w:rStyle w:val="StyleUnderline"/>
        </w:rPr>
        <w:t xml:space="preserve">refuse to roll over maturing bonds and dump </w:t>
      </w:r>
      <w:proofErr w:type="gramStart"/>
      <w:r w:rsidRPr="00322059">
        <w:rPr>
          <w:rStyle w:val="StyleUnderline"/>
        </w:rPr>
        <w:t>its</w:t>
      </w:r>
      <w:proofErr w:type="gramEnd"/>
      <w:r w:rsidRPr="00322059">
        <w:rPr>
          <w:rStyle w:val="StyleUnderline"/>
        </w:rPr>
        <w:t xml:space="preserve"> bonds at low prices</w:t>
      </w:r>
      <w:r w:rsidRPr="00135D34">
        <w:rPr>
          <w:sz w:val="16"/>
        </w:rPr>
        <w:t>. Corporate history is full of examples of companies that collapsed overnight under such conditions.</w:t>
      </w:r>
    </w:p>
    <w:p w14:paraId="00519C32" w14:textId="77777777" w:rsidR="00701647" w:rsidRPr="00135D34" w:rsidRDefault="00701647" w:rsidP="00701647">
      <w:pPr>
        <w:rPr>
          <w:sz w:val="16"/>
        </w:rPr>
      </w:pPr>
      <w:r w:rsidRPr="00135D34">
        <w:rPr>
          <w:sz w:val="16"/>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55E1D95E" w14:textId="77777777" w:rsidR="00701647" w:rsidRPr="00135D34" w:rsidRDefault="00701647" w:rsidP="00701647">
      <w:pPr>
        <w:rPr>
          <w:sz w:val="16"/>
        </w:rPr>
      </w:pPr>
      <w:r w:rsidRPr="00135D34">
        <w:rPr>
          <w:sz w:val="16"/>
        </w:rPr>
        <w:t xml:space="preserve">But it now appears that the </w:t>
      </w:r>
      <w:r w:rsidRPr="006A1FFC">
        <w:rPr>
          <w:rStyle w:val="Emphasis"/>
          <w:highlight w:val="yellow"/>
        </w:rPr>
        <w:t>Trump</w:t>
      </w:r>
      <w:r w:rsidRPr="00135D34">
        <w:rPr>
          <w:sz w:val="16"/>
        </w:rPr>
        <w:t xml:space="preserve"> administration</w:t>
      </w:r>
      <w:r w:rsidRPr="006A1FFC">
        <w:rPr>
          <w:rStyle w:val="Emphasis"/>
          <w:highlight w:val="yellow"/>
        </w:rPr>
        <w:t>'s policies</w:t>
      </w:r>
      <w:r w:rsidRPr="00135D34">
        <w:rPr>
          <w:sz w:val="16"/>
        </w:rPr>
        <w:t xml:space="preserve"> </w:t>
      </w:r>
      <w:r w:rsidRPr="00322059">
        <w:rPr>
          <w:rStyle w:val="StyleUnderline"/>
        </w:rPr>
        <w:t xml:space="preserve">are </w:t>
      </w:r>
      <w:r w:rsidRPr="006A1FFC">
        <w:rPr>
          <w:rStyle w:val="StyleUnderline"/>
          <w:highlight w:val="yellow"/>
        </w:rPr>
        <w:t>undermining</w:t>
      </w:r>
      <w:r w:rsidRPr="00322059">
        <w:rPr>
          <w:rStyle w:val="StyleUnderline"/>
        </w:rPr>
        <w:t>, rather than maintaining, the</w:t>
      </w:r>
      <w:r w:rsidRPr="00135D34">
        <w:rPr>
          <w:sz w:val="16"/>
        </w:rPr>
        <w:t xml:space="preserve"> </w:t>
      </w:r>
      <w:r w:rsidRPr="006A1FFC">
        <w:rPr>
          <w:rStyle w:val="Emphasis"/>
          <w:highlight w:val="yellow"/>
        </w:rPr>
        <w:t>stability</w:t>
      </w:r>
      <w:r w:rsidRPr="006A1FFC">
        <w:rPr>
          <w:sz w:val="16"/>
          <w:highlight w:val="yellow"/>
        </w:rPr>
        <w:t xml:space="preserve"> </w:t>
      </w:r>
      <w:r w:rsidRPr="006A1FFC">
        <w:rPr>
          <w:rStyle w:val="StyleUnderline"/>
          <w:highlight w:val="yellow"/>
        </w:rPr>
        <w:t>of</w:t>
      </w:r>
      <w:r w:rsidRPr="00135D34">
        <w:rPr>
          <w:sz w:val="16"/>
        </w:rPr>
        <w:t xml:space="preserve"> U.S. debt and </w:t>
      </w:r>
      <w:r w:rsidRPr="00322059">
        <w:rPr>
          <w:rStyle w:val="StyleUnderline"/>
        </w:rPr>
        <w:t xml:space="preserve">the </w:t>
      </w:r>
      <w:r w:rsidRPr="006A1FFC">
        <w:rPr>
          <w:rStyle w:val="StyleUnderline"/>
          <w:highlight w:val="yellow"/>
        </w:rPr>
        <w:t>dollar</w:t>
      </w:r>
      <w:r w:rsidRPr="00135D34">
        <w:rPr>
          <w:sz w:val="16"/>
        </w:rPr>
        <w:t xml:space="preserve">. Although Trump has repeatedly pledged, both during his campaign and after taking office, to increase revenue and reduce spending, </w:t>
      </w:r>
      <w:r w:rsidRPr="00322059">
        <w:rPr>
          <w:rStyle w:val="StyleUnderline"/>
        </w:rPr>
        <w:t>the</w:t>
      </w:r>
      <w:r w:rsidRPr="00135D34">
        <w:rPr>
          <w:sz w:val="16"/>
        </w:rPr>
        <w:t xml:space="preserve"> U.S. </w:t>
      </w:r>
      <w:r w:rsidRPr="006A1FFC">
        <w:rPr>
          <w:rStyle w:val="Emphasis"/>
          <w:highlight w:val="yellow"/>
        </w:rPr>
        <w:t>fiscal deficit</w:t>
      </w:r>
      <w:r w:rsidRPr="00135D34">
        <w:rPr>
          <w:sz w:val="16"/>
        </w:rPr>
        <w:t xml:space="preserve"> </w:t>
      </w:r>
      <w:r w:rsidRPr="00322059">
        <w:rPr>
          <w:rStyle w:val="StyleUnderline"/>
        </w:rPr>
        <w:t xml:space="preserve">has only continued to </w:t>
      </w:r>
      <w:r w:rsidRPr="006A1FFC">
        <w:rPr>
          <w:rStyle w:val="StyleUnderline"/>
          <w:highlight w:val="yellow"/>
        </w:rPr>
        <w:t>widen</w:t>
      </w:r>
      <w:r w:rsidRPr="00135D34">
        <w:rPr>
          <w:sz w:val="16"/>
        </w:rPr>
        <w:t xml:space="preserve">. </w:t>
      </w:r>
      <w:r w:rsidRPr="006A1FFC">
        <w:rPr>
          <w:rStyle w:val="Emphasis"/>
          <w:highlight w:val="yellow"/>
        </w:rPr>
        <w:t>Increasing tariffs</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cutting domestic institutions</w:t>
      </w:r>
      <w:r w:rsidRPr="00135D34">
        <w:rPr>
          <w:sz w:val="16"/>
        </w:rPr>
        <w:t xml:space="preserve"> have, to some extent, been used by the president to achieve these goals and sideline opponents, but their impact on fiscal consolidation has been limited. Further, his </w:t>
      </w:r>
      <w:r w:rsidRPr="006A1FFC">
        <w:rPr>
          <w:rStyle w:val="StyleUnderline"/>
          <w:highlight w:val="yellow"/>
        </w:rPr>
        <w:t>pressure on</w:t>
      </w:r>
      <w:r w:rsidRPr="00322059">
        <w:rPr>
          <w:rStyle w:val="StyleUnderline"/>
        </w:rPr>
        <w:t xml:space="preserve"> the</w:t>
      </w:r>
      <w:r w:rsidRPr="00135D34">
        <w:rPr>
          <w:sz w:val="16"/>
        </w:rPr>
        <w:t xml:space="preserve"> </w:t>
      </w:r>
      <w:r w:rsidRPr="006A1FFC">
        <w:rPr>
          <w:rStyle w:val="Emphasis"/>
          <w:highlight w:val="yellow"/>
        </w:rPr>
        <w:t>Fed</w:t>
      </w:r>
      <w:r w:rsidRPr="00322059">
        <w:rPr>
          <w:rStyle w:val="Emphasis"/>
        </w:rPr>
        <w:t>eral Reserve</w:t>
      </w:r>
      <w:r w:rsidRPr="00135D34">
        <w:rPr>
          <w:sz w:val="16"/>
        </w:rPr>
        <w:t xml:space="preserve"> </w:t>
      </w:r>
      <w:r w:rsidRPr="00322059">
        <w:rPr>
          <w:rStyle w:val="StyleUnderline"/>
        </w:rPr>
        <w:t>has heightened</w:t>
      </w:r>
      <w:r w:rsidRPr="00135D34">
        <w:rPr>
          <w:sz w:val="16"/>
        </w:rPr>
        <w:t xml:space="preserve"> </w:t>
      </w:r>
      <w:r w:rsidRPr="00322059">
        <w:rPr>
          <w:rStyle w:val="Emphasis"/>
        </w:rPr>
        <w:t>uncertainty</w:t>
      </w:r>
      <w:r w:rsidRPr="00135D34">
        <w:rPr>
          <w:sz w:val="16"/>
        </w:rPr>
        <w:t xml:space="preserve"> </w:t>
      </w:r>
      <w:r w:rsidRPr="00322059">
        <w:rPr>
          <w:rStyle w:val="StyleUnderline"/>
        </w:rPr>
        <w:t>surrounding the dollar</w:t>
      </w:r>
      <w:r w:rsidRPr="00135D34">
        <w:rPr>
          <w:sz w:val="16"/>
        </w:rPr>
        <w:t xml:space="preserve">. Together, </w:t>
      </w:r>
      <w:r w:rsidRPr="00322059">
        <w:rPr>
          <w:rStyle w:val="StyleUnderline"/>
        </w:rPr>
        <w:t>these dynamics have</w:t>
      </w:r>
      <w:r w:rsidRPr="00135D34">
        <w:rPr>
          <w:sz w:val="16"/>
        </w:rPr>
        <w:t xml:space="preserve"> </w:t>
      </w:r>
      <w:r w:rsidRPr="00322059">
        <w:rPr>
          <w:rStyle w:val="Emphasis"/>
        </w:rPr>
        <w:t>subjected</w:t>
      </w:r>
      <w:r w:rsidRPr="00135D34">
        <w:rPr>
          <w:sz w:val="16"/>
        </w:rPr>
        <w:t xml:space="preserve"> the U.S. fiscal and monetary systems to a rare systemic shock, one that, left unaddressed, could plunge </w:t>
      </w:r>
      <w:r w:rsidRPr="00322059">
        <w:rPr>
          <w:rStyle w:val="StyleUnderline"/>
        </w:rPr>
        <w:t>the</w:t>
      </w:r>
      <w:r w:rsidRPr="00135D34">
        <w:rPr>
          <w:sz w:val="16"/>
        </w:rPr>
        <w:t xml:space="preserve"> global </w:t>
      </w:r>
      <w:r w:rsidRPr="00322059">
        <w:rPr>
          <w:rStyle w:val="StyleUnderline"/>
        </w:rPr>
        <w:t>financial system into</w:t>
      </w:r>
      <w:r w:rsidRPr="00135D34">
        <w:rPr>
          <w:sz w:val="16"/>
        </w:rPr>
        <w:t xml:space="preserve"> </w:t>
      </w:r>
      <w:r w:rsidRPr="00322059">
        <w:rPr>
          <w:rStyle w:val="Emphasis"/>
        </w:rPr>
        <w:t>huge</w:t>
      </w:r>
      <w:r w:rsidRPr="00135D34">
        <w:rPr>
          <w:sz w:val="16"/>
        </w:rPr>
        <w:t xml:space="preserve"> </w:t>
      </w:r>
      <w:r w:rsidRPr="00322059">
        <w:rPr>
          <w:rStyle w:val="StyleUnderline"/>
        </w:rPr>
        <w:t>danger</w:t>
      </w:r>
      <w:r w:rsidRPr="00135D34">
        <w:rPr>
          <w:sz w:val="16"/>
        </w:rPr>
        <w:t>.</w:t>
      </w:r>
    </w:p>
    <w:p w14:paraId="545CD59F" w14:textId="77777777" w:rsidR="00701647" w:rsidRPr="00135D34" w:rsidRDefault="00701647" w:rsidP="00701647">
      <w:pPr>
        <w:rPr>
          <w:sz w:val="16"/>
        </w:rPr>
      </w:pPr>
      <w:r w:rsidRPr="00135D34">
        <w:rPr>
          <w:sz w:val="16"/>
        </w:rPr>
        <w:t xml:space="preserve">The </w:t>
      </w:r>
      <w:r w:rsidRPr="00135D34">
        <w:rPr>
          <w:rStyle w:val="StyleUnderline"/>
        </w:rPr>
        <w:t xml:space="preserve">unusual </w:t>
      </w:r>
      <w:r w:rsidRPr="006A1FFC">
        <w:rPr>
          <w:rStyle w:val="StyleUnderline"/>
          <w:highlight w:val="yellow"/>
        </w:rPr>
        <w:t>movements</w:t>
      </w:r>
      <w:r w:rsidRPr="00135D34">
        <w:rPr>
          <w:rStyle w:val="StyleUnderline"/>
        </w:rPr>
        <w:t xml:space="preserve"> of</w:t>
      </w:r>
      <w:r w:rsidRPr="00135D34">
        <w:rPr>
          <w:sz w:val="16"/>
        </w:rPr>
        <w:t xml:space="preserve"> </w:t>
      </w:r>
      <w:r w:rsidRPr="00135D34">
        <w:rPr>
          <w:rStyle w:val="Emphasis"/>
        </w:rPr>
        <w:t>U.S. treasuries</w:t>
      </w:r>
      <w:r w:rsidRPr="00135D34">
        <w:rPr>
          <w:sz w:val="16"/>
        </w:rPr>
        <w:t xml:space="preserve"> </w:t>
      </w:r>
      <w:r w:rsidRPr="00135D34">
        <w:rPr>
          <w:rStyle w:val="StyleUnderline"/>
        </w:rPr>
        <w:t>and the dollar</w:t>
      </w:r>
      <w:r w:rsidRPr="00135D34">
        <w:rPr>
          <w:sz w:val="16"/>
        </w:rPr>
        <w:t xml:space="preserve"> </w:t>
      </w:r>
      <w:r w:rsidRPr="006A1FFC">
        <w:rPr>
          <w:rStyle w:val="Emphasis"/>
          <w:highlight w:val="yellow"/>
        </w:rPr>
        <w:t>reflect</w:t>
      </w:r>
      <w:r w:rsidRPr="00135D34">
        <w:rPr>
          <w:sz w:val="16"/>
        </w:rPr>
        <w:t xml:space="preserve"> not only </w:t>
      </w:r>
      <w:r w:rsidRPr="00135D34">
        <w:rPr>
          <w:rStyle w:val="StyleUnderline"/>
        </w:rPr>
        <w:t>a</w:t>
      </w:r>
      <w:r w:rsidRPr="00135D34">
        <w:rPr>
          <w:sz w:val="16"/>
        </w:rPr>
        <w:t xml:space="preserve"> </w:t>
      </w:r>
      <w:r w:rsidRPr="006A1FFC">
        <w:rPr>
          <w:rStyle w:val="Emphasis"/>
          <w:highlight w:val="yellow"/>
        </w:rPr>
        <w:t>global reassessment</w:t>
      </w:r>
      <w:r w:rsidRPr="006A1FFC">
        <w:rPr>
          <w:sz w:val="16"/>
          <w:highlight w:val="yellow"/>
        </w:rPr>
        <w:t xml:space="preserve"> </w:t>
      </w:r>
      <w:r w:rsidRPr="006A1FFC">
        <w:rPr>
          <w:rStyle w:val="StyleUnderline"/>
          <w:highlight w:val="yellow"/>
        </w:rPr>
        <w:t>of</w:t>
      </w:r>
      <w:r w:rsidRPr="00135D34">
        <w:rPr>
          <w:sz w:val="16"/>
        </w:rPr>
        <w:t xml:space="preserve"> “credit dollar” or “debt </w:t>
      </w:r>
      <w:r w:rsidRPr="006A1FFC">
        <w:rPr>
          <w:rStyle w:val="Emphasis"/>
          <w:highlight w:val="yellow"/>
        </w:rPr>
        <w:t>dollar</w:t>
      </w:r>
      <w:r w:rsidRPr="00135D34">
        <w:rPr>
          <w:sz w:val="16"/>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135D34">
        <w:rPr>
          <w:rStyle w:val="StyleUnderline"/>
        </w:rPr>
        <w:t>the</w:t>
      </w:r>
      <w:r w:rsidRPr="00135D34">
        <w:rPr>
          <w:sz w:val="16"/>
        </w:rPr>
        <w:t xml:space="preserve"> </w:t>
      </w:r>
      <w:r w:rsidRPr="006A1FFC">
        <w:rPr>
          <w:rStyle w:val="Emphasis"/>
          <w:highlight w:val="yellow"/>
        </w:rPr>
        <w:t>dollar’s</w:t>
      </w:r>
      <w:r w:rsidRPr="00135D34">
        <w:rPr>
          <w:sz w:val="16"/>
        </w:rPr>
        <w:t xml:space="preserve"> long-standing </w:t>
      </w:r>
      <w:r w:rsidRPr="006A1FFC">
        <w:rPr>
          <w:rStyle w:val="Emphasis"/>
          <w:highlight w:val="yellow"/>
        </w:rPr>
        <w:t>heg</w:t>
      </w:r>
      <w:r w:rsidRPr="00135D34">
        <w:rPr>
          <w:rStyle w:val="Emphasis"/>
        </w:rPr>
        <w:t>emony</w:t>
      </w:r>
      <w:r w:rsidRPr="00135D34">
        <w:rPr>
          <w:sz w:val="16"/>
        </w:rPr>
        <w:t xml:space="preserve"> may soon </w:t>
      </w:r>
      <w:r w:rsidRPr="006A1FFC">
        <w:rPr>
          <w:rStyle w:val="StyleUnderline"/>
          <w:highlight w:val="yellow"/>
        </w:rPr>
        <w:t>face</w:t>
      </w:r>
      <w:r w:rsidRPr="00135D34">
        <w:rPr>
          <w:rStyle w:val="StyleUnderline"/>
        </w:rPr>
        <w:t xml:space="preserve"> a</w:t>
      </w:r>
      <w:r w:rsidRPr="00135D34">
        <w:rPr>
          <w:sz w:val="16"/>
        </w:rPr>
        <w:t xml:space="preserve"> </w:t>
      </w:r>
      <w:r w:rsidRPr="006A1FFC">
        <w:rPr>
          <w:rStyle w:val="Emphasis"/>
          <w:highlight w:val="yellow"/>
        </w:rPr>
        <w:t>critical</w:t>
      </w:r>
      <w:r w:rsidRPr="006A1FFC">
        <w:rPr>
          <w:sz w:val="16"/>
          <w:highlight w:val="yellow"/>
        </w:rPr>
        <w:t xml:space="preserve"> </w:t>
      </w:r>
      <w:r w:rsidRPr="006A1FFC">
        <w:rPr>
          <w:rStyle w:val="StyleUnderline"/>
          <w:highlight w:val="yellow"/>
        </w:rPr>
        <w:t>turning point</w:t>
      </w:r>
      <w:r w:rsidRPr="00135D34">
        <w:rPr>
          <w:sz w:val="16"/>
        </w:rPr>
        <w:t>.</w:t>
      </w:r>
    </w:p>
    <w:p w14:paraId="087C2143" w14:textId="77777777" w:rsidR="00701647" w:rsidRPr="004F6622" w:rsidRDefault="00701647" w:rsidP="00701647">
      <w:pPr>
        <w:pStyle w:val="Heading4"/>
        <w:rPr>
          <w:sz w:val="16"/>
        </w:rPr>
      </w:pPr>
      <w:proofErr w:type="gramStart"/>
      <w:r>
        <w:t>OR,</w:t>
      </w:r>
      <w:proofErr w:type="gramEnd"/>
      <w:r>
        <w:t xml:space="preserve"> its </w:t>
      </w:r>
      <w:r w:rsidRPr="00792D0A">
        <w:rPr>
          <w:u w:val="single"/>
        </w:rPr>
        <w:t>resilient</w:t>
      </w:r>
      <w:r>
        <w:t>.</w:t>
      </w:r>
    </w:p>
    <w:p w14:paraId="1D14BB6B" w14:textId="77777777" w:rsidR="00701647" w:rsidRDefault="00701647" w:rsidP="00701647">
      <w:r>
        <w:t xml:space="preserve">Madan </w:t>
      </w:r>
      <w:r w:rsidRPr="00792D0A">
        <w:rPr>
          <w:rStyle w:val="Style13ptBold"/>
        </w:rPr>
        <w:t>Sabnavis 25</w:t>
      </w:r>
      <w:r>
        <w:t>, MA, Chief Economist, Bank of Baroda, "Madan Sabnavis: There Is No Alternative to The US Dollar as The World’s Anchor Currency," Mint, 02/19/2025, https://www.livemint.com/opinion/online-views/dedollarization-dollar-assets-forex-reserves-global-trade-currency-renminbi-yuan-yen-pound-euro-imf-donald-trump-trade-11739879691245.html.</w:t>
      </w:r>
    </w:p>
    <w:p w14:paraId="3F66B490" w14:textId="77777777" w:rsidR="00701647" w:rsidRDefault="00701647" w:rsidP="00701647">
      <w:pPr>
        <w:rPr>
          <w:sz w:val="16"/>
        </w:rPr>
      </w:pPr>
      <w:r w:rsidRPr="00792D0A">
        <w:rPr>
          <w:sz w:val="16"/>
        </w:rPr>
        <w:t xml:space="preserve">Therefore, </w:t>
      </w:r>
      <w:r w:rsidRPr="006A1FFC">
        <w:rPr>
          <w:rStyle w:val="StyleUnderline"/>
          <w:highlight w:val="yellow"/>
        </w:rPr>
        <w:t>de-dollarization</w:t>
      </w:r>
      <w:r w:rsidRPr="00792D0A">
        <w:rPr>
          <w:rStyle w:val="StyleUnderline"/>
        </w:rPr>
        <w:t xml:space="preserve"> can </w:t>
      </w:r>
      <w:r w:rsidRPr="006A1FFC">
        <w:rPr>
          <w:rStyle w:val="StyleUnderline"/>
          <w:highlight w:val="yellow"/>
        </w:rPr>
        <w:t>work</w:t>
      </w:r>
      <w:r w:rsidRPr="00792D0A">
        <w:rPr>
          <w:rStyle w:val="StyleUnderline"/>
        </w:rPr>
        <w:t xml:space="preserve"> only </w:t>
      </w:r>
      <w:r w:rsidRPr="006A1FFC">
        <w:rPr>
          <w:rStyle w:val="StyleUnderline"/>
          <w:highlight w:val="yellow"/>
        </w:rPr>
        <w:t>if countries form</w:t>
      </w:r>
      <w:r w:rsidRPr="006A1FFC">
        <w:rPr>
          <w:sz w:val="16"/>
          <w:highlight w:val="yellow"/>
        </w:rPr>
        <w:t xml:space="preserve"> </w:t>
      </w:r>
      <w:r w:rsidRPr="006A1FFC">
        <w:rPr>
          <w:rStyle w:val="Emphasis"/>
          <w:highlight w:val="yellow"/>
        </w:rPr>
        <w:t>trade groups</w:t>
      </w:r>
      <w:r w:rsidRPr="00792D0A">
        <w:rPr>
          <w:sz w:val="16"/>
        </w:rPr>
        <w:t xml:space="preserve"> </w:t>
      </w:r>
      <w:r w:rsidRPr="00792D0A">
        <w:rPr>
          <w:rStyle w:val="StyleUnderline"/>
        </w:rPr>
        <w:t>and use their own</w:t>
      </w:r>
      <w:r w:rsidRPr="00792D0A">
        <w:rPr>
          <w:sz w:val="16"/>
        </w:rPr>
        <w:t xml:space="preserve"> </w:t>
      </w:r>
      <w:r w:rsidRPr="00792D0A">
        <w:rPr>
          <w:rStyle w:val="Emphasis"/>
        </w:rPr>
        <w:t>currencies</w:t>
      </w:r>
      <w:r w:rsidRPr="00792D0A">
        <w:rPr>
          <w:sz w:val="16"/>
        </w:rPr>
        <w:t xml:space="preserve"> </w:t>
      </w:r>
      <w:r w:rsidRPr="00792D0A">
        <w:rPr>
          <w:rStyle w:val="StyleUnderline"/>
        </w:rPr>
        <w:t>for settlement</w:t>
      </w:r>
      <w:r w:rsidRPr="00792D0A">
        <w:rPr>
          <w:sz w:val="16"/>
        </w:rPr>
        <w:t xml:space="preserve">. The </w:t>
      </w:r>
      <w:r w:rsidRPr="006A1FFC">
        <w:rPr>
          <w:rStyle w:val="StyleUnderline"/>
          <w:highlight w:val="yellow"/>
        </w:rPr>
        <w:t>acceptance</w:t>
      </w:r>
      <w:r w:rsidRPr="00792D0A">
        <w:rPr>
          <w:rStyle w:val="StyleUnderline"/>
        </w:rPr>
        <w:t xml:space="preserve"> of these</w:t>
      </w:r>
      <w:r w:rsidRPr="00792D0A">
        <w:rPr>
          <w:sz w:val="16"/>
        </w:rPr>
        <w:t xml:space="preserve"> </w:t>
      </w:r>
      <w:r w:rsidRPr="006A1FFC">
        <w:rPr>
          <w:rStyle w:val="Emphasis"/>
          <w:highlight w:val="yellow"/>
        </w:rPr>
        <w:t>outside</w:t>
      </w:r>
      <w:r w:rsidRPr="00792D0A">
        <w:rPr>
          <w:sz w:val="16"/>
        </w:rPr>
        <w:t xml:space="preserve"> </w:t>
      </w:r>
      <w:r w:rsidRPr="00792D0A">
        <w:rPr>
          <w:rStyle w:val="StyleUnderline"/>
        </w:rPr>
        <w:t xml:space="preserve">these zones </w:t>
      </w:r>
      <w:r w:rsidRPr="006A1FFC">
        <w:rPr>
          <w:rStyle w:val="StyleUnderline"/>
          <w:highlight w:val="yellow"/>
        </w:rPr>
        <w:t>will remain</w:t>
      </w:r>
      <w:r w:rsidRPr="006A1FFC">
        <w:rPr>
          <w:sz w:val="16"/>
          <w:highlight w:val="yellow"/>
        </w:rPr>
        <w:t xml:space="preserve"> </w:t>
      </w:r>
      <w:r w:rsidRPr="006A1FFC">
        <w:rPr>
          <w:rStyle w:val="Emphasis"/>
          <w:highlight w:val="yellow"/>
        </w:rPr>
        <w:t>uncertain</w:t>
      </w:r>
      <w:r w:rsidRPr="00792D0A">
        <w:rPr>
          <w:sz w:val="16"/>
        </w:rPr>
        <w:t xml:space="preserve">. In other words, </w:t>
      </w:r>
      <w:r w:rsidRPr="00792D0A">
        <w:rPr>
          <w:rStyle w:val="StyleUnderline"/>
        </w:rPr>
        <w:t>there is</w:t>
      </w:r>
      <w:r w:rsidRPr="00792D0A">
        <w:rPr>
          <w:sz w:val="16"/>
        </w:rPr>
        <w:t xml:space="preserve"> </w:t>
      </w:r>
      <w:r w:rsidRPr="006A1FFC">
        <w:rPr>
          <w:rStyle w:val="Emphasis"/>
          <w:highlight w:val="yellow"/>
        </w:rPr>
        <w:t>no getting away</w:t>
      </w:r>
      <w:r w:rsidRPr="006A1FFC">
        <w:rPr>
          <w:sz w:val="16"/>
          <w:highlight w:val="yellow"/>
        </w:rPr>
        <w:t xml:space="preserve"> </w:t>
      </w:r>
      <w:r w:rsidRPr="006A1FFC">
        <w:rPr>
          <w:rStyle w:val="StyleUnderline"/>
          <w:highlight w:val="yellow"/>
        </w:rPr>
        <w:t>from</w:t>
      </w:r>
      <w:r w:rsidRPr="00792D0A">
        <w:rPr>
          <w:rStyle w:val="StyleUnderline"/>
        </w:rPr>
        <w:t xml:space="preserve"> the</w:t>
      </w:r>
      <w:r w:rsidRPr="00792D0A">
        <w:rPr>
          <w:sz w:val="16"/>
        </w:rPr>
        <w:t xml:space="preserve"> </w:t>
      </w:r>
      <w:r w:rsidRPr="006A1FFC">
        <w:rPr>
          <w:rStyle w:val="Emphasis"/>
          <w:highlight w:val="yellow"/>
        </w:rPr>
        <w:t>existing</w:t>
      </w:r>
      <w:r w:rsidRPr="00792D0A">
        <w:rPr>
          <w:sz w:val="16"/>
        </w:rPr>
        <w:t xml:space="preserve"> </w:t>
      </w:r>
      <w:r w:rsidRPr="00792D0A">
        <w:rPr>
          <w:rStyle w:val="StyleUnderline"/>
        </w:rPr>
        <w:t xml:space="preserve">matrix of </w:t>
      </w:r>
      <w:r w:rsidRPr="006A1FFC">
        <w:rPr>
          <w:rStyle w:val="StyleUnderline"/>
          <w:highlight w:val="yellow"/>
        </w:rPr>
        <w:t>currencies</w:t>
      </w:r>
      <w:r w:rsidRPr="00792D0A">
        <w:rPr>
          <w:sz w:val="16"/>
        </w:rPr>
        <w:t xml:space="preserve">. And </w:t>
      </w:r>
      <w:r w:rsidRPr="00792D0A">
        <w:rPr>
          <w:rStyle w:val="StyleUnderline"/>
        </w:rPr>
        <w:t>for the next few years</w:t>
      </w:r>
      <w:r w:rsidRPr="00792D0A">
        <w:rPr>
          <w:sz w:val="16"/>
        </w:rPr>
        <w:t xml:space="preserve">, at least, </w:t>
      </w:r>
      <w:r w:rsidRPr="00792D0A">
        <w:rPr>
          <w:rStyle w:val="StyleUnderline"/>
        </w:rPr>
        <w:t>the</w:t>
      </w:r>
      <w:r w:rsidRPr="00792D0A">
        <w:rPr>
          <w:sz w:val="16"/>
        </w:rPr>
        <w:t xml:space="preserve"> </w:t>
      </w:r>
      <w:r w:rsidRPr="006A1FFC">
        <w:rPr>
          <w:rStyle w:val="Emphasis"/>
          <w:highlight w:val="yellow"/>
        </w:rPr>
        <w:t>US dollar</w:t>
      </w:r>
      <w:r w:rsidRPr="006A1FFC">
        <w:rPr>
          <w:sz w:val="16"/>
          <w:highlight w:val="yellow"/>
        </w:rPr>
        <w:t xml:space="preserve"> </w:t>
      </w:r>
      <w:r w:rsidRPr="006A1FFC">
        <w:rPr>
          <w:rStyle w:val="StyleUnderline"/>
          <w:highlight w:val="yellow"/>
        </w:rPr>
        <w:t>will continue</w:t>
      </w:r>
      <w:r w:rsidRPr="00792D0A">
        <w:rPr>
          <w:rStyle w:val="StyleUnderline"/>
        </w:rPr>
        <w:t xml:space="preserve"> to be the world’s anchor currency</w:t>
      </w:r>
      <w:r w:rsidRPr="00792D0A">
        <w:rPr>
          <w:sz w:val="16"/>
        </w:rPr>
        <w:t xml:space="preserve">. </w:t>
      </w:r>
      <w:r w:rsidRPr="006A1FFC">
        <w:rPr>
          <w:rStyle w:val="Emphasis"/>
          <w:sz w:val="24"/>
          <w:szCs w:val="24"/>
          <w:highlight w:val="yellow"/>
        </w:rPr>
        <w:t>There is no alternative</w:t>
      </w:r>
      <w:r w:rsidRPr="00792D0A">
        <w:rPr>
          <w:sz w:val="16"/>
        </w:rPr>
        <w:t>.</w:t>
      </w:r>
    </w:p>
    <w:p w14:paraId="6229D718" w14:textId="77777777" w:rsidR="00701647" w:rsidRDefault="00701647" w:rsidP="00701647"/>
    <w:p w14:paraId="7A2DAB4D" w14:textId="77777777" w:rsidR="00701647" w:rsidRDefault="00701647" w:rsidP="00701647">
      <w:pPr>
        <w:pStyle w:val="Heading3"/>
      </w:pPr>
      <w:r>
        <w:t>Deregulation DA---2AC</w:t>
      </w:r>
    </w:p>
    <w:p w14:paraId="50FE7BD2" w14:textId="77777777" w:rsidR="00701647" w:rsidRDefault="00701647" w:rsidP="00701647">
      <w:pPr>
        <w:pStyle w:val="Heading4"/>
      </w:pPr>
      <w:r>
        <w:rPr>
          <w:u w:val="single"/>
        </w:rPr>
        <w:t>Turn</w:t>
      </w:r>
      <w:r>
        <w:t xml:space="preserve">. State capacity is a </w:t>
      </w:r>
      <w:r>
        <w:rPr>
          <w:u w:val="single"/>
        </w:rPr>
        <w:t>pre-requisite</w:t>
      </w:r>
      <w:r>
        <w:t xml:space="preserve"> to </w:t>
      </w:r>
      <w:r>
        <w:rPr>
          <w:u w:val="single"/>
        </w:rPr>
        <w:t>ANY</w:t>
      </w:r>
      <w:r>
        <w:t xml:space="preserve"> deregulation.</w:t>
      </w:r>
    </w:p>
    <w:p w14:paraId="4DE0F7C3" w14:textId="77777777" w:rsidR="00701647" w:rsidRPr="00F30B0B" w:rsidRDefault="00701647" w:rsidP="00701647">
      <w:pPr>
        <w:rPr>
          <w:rFonts w:eastAsia="Calibri"/>
        </w:rPr>
      </w:pPr>
      <w:r w:rsidRPr="003D1B75">
        <w:rPr>
          <w:rFonts w:eastAsia="Calibri"/>
        </w:rPr>
        <w:t>Patrick</w:t>
      </w:r>
      <w:r w:rsidRPr="00344E8E">
        <w:rPr>
          <w:rStyle w:val="Style13ptBold"/>
        </w:rPr>
        <w:t xml:space="preserve"> </w:t>
      </w:r>
      <w:r w:rsidRPr="00C00E27">
        <w:rPr>
          <w:rStyle w:val="Style13ptBold"/>
        </w:rPr>
        <w:t>Sobkowski</w:t>
      </w:r>
      <w:r>
        <w:rPr>
          <w:rStyle w:val="Style13ptBold"/>
        </w:rPr>
        <w:t xml:space="preserve"> 25</w:t>
      </w:r>
      <w:r>
        <w:rPr>
          <w:rFonts w:eastAsia="Calibri"/>
        </w:rPr>
        <w:t>,</w:t>
      </w:r>
      <w:r w:rsidRPr="003D1B75">
        <w:rPr>
          <w:rFonts w:eastAsia="Calibri"/>
        </w:rPr>
        <w:t xml:space="preserve"> </w:t>
      </w:r>
      <w:r>
        <w:rPr>
          <w:rFonts w:eastAsia="Calibri"/>
        </w:rPr>
        <w:t xml:space="preserve">Adjunct Assistant Professor of Political Science, Marquette University, </w:t>
      </w:r>
      <w:r w:rsidRPr="003D1B75">
        <w:rPr>
          <w:rFonts w:eastAsia="Calibri"/>
        </w:rPr>
        <w:t>May 2025, “The Unitary Executive and Politics,”</w:t>
      </w:r>
      <w:r>
        <w:rPr>
          <w:rFonts w:eastAsia="Calibri"/>
        </w:rPr>
        <w:t xml:space="preserve"> </w:t>
      </w:r>
      <w:r w:rsidRPr="003D1B75">
        <w:rPr>
          <w:rFonts w:eastAsia="Calibri"/>
        </w:rPr>
        <w:t>Ohio Northern University Law Review</w:t>
      </w:r>
      <w:r w:rsidRPr="00344E8E">
        <w:t>, forthcoming 2025, https</w:t>
      </w:r>
      <w:r w:rsidRPr="00344E8E">
        <w:rPr>
          <w:rFonts w:eastAsia="Calibri"/>
        </w:rPr>
        <w:t>://papers.ssrn.com/sol3/papers.cfm?abstract_id=4953904</w:t>
      </w:r>
      <w:r>
        <w:rPr>
          <w:rFonts w:eastAsia="Calibri"/>
        </w:rPr>
        <w:t>. [italics in original]</w:t>
      </w:r>
    </w:p>
    <w:p w14:paraId="4A8DD0D3" w14:textId="77777777" w:rsidR="00701647" w:rsidRPr="00F30B0B" w:rsidRDefault="00701647" w:rsidP="00701647">
      <w:pPr>
        <w:rPr>
          <w:rFonts w:eastAsia="Calibri"/>
          <w:sz w:val="16"/>
        </w:rPr>
      </w:pPr>
      <w:r w:rsidRPr="00F30B0B">
        <w:rPr>
          <w:rFonts w:eastAsia="Calibri"/>
          <w:sz w:val="16"/>
        </w:rPr>
        <w:t xml:space="preserve">Capacity has profound implications for presidential control. In </w:t>
      </w:r>
      <w:r w:rsidRPr="004E4541">
        <w:rPr>
          <w:sz w:val="16"/>
        </w:rPr>
        <w:t>short, administrative capacity matters significantly more than presidential “control</w:t>
      </w:r>
      <w:r w:rsidRPr="00FF4740">
        <w:t>.”</w:t>
      </w:r>
      <w:r w:rsidRPr="00F30B0B">
        <w:rPr>
          <w:rFonts w:eastAsia="Calibri"/>
          <w:sz w:val="16"/>
        </w:rPr>
        <w:t xml:space="preserve">204 </w:t>
      </w:r>
      <w:r w:rsidRPr="003D1B75">
        <w:rPr>
          <w:rStyle w:val="Emphasis"/>
        </w:rPr>
        <w:t xml:space="preserve">Empirical </w:t>
      </w:r>
      <w:r w:rsidRPr="004E4541">
        <w:rPr>
          <w:rStyle w:val="Emphasis"/>
          <w:highlight w:val="yellow"/>
        </w:rPr>
        <w:t>evidence</w:t>
      </w:r>
      <w:r w:rsidRPr="00F30B0B">
        <w:rPr>
          <w:rFonts w:eastAsia="Calibri"/>
          <w:sz w:val="16"/>
        </w:rPr>
        <w:t xml:space="preserve"> presented by Bednar </w:t>
      </w:r>
      <w:r w:rsidRPr="004E4541">
        <w:rPr>
          <w:rFonts w:eastAsia="Calibri"/>
          <w:highlight w:val="yellow"/>
          <w:u w:val="single"/>
        </w:rPr>
        <w:t>shows</w:t>
      </w:r>
      <w:r w:rsidRPr="00F30B0B">
        <w:rPr>
          <w:rFonts w:eastAsia="Calibri"/>
          <w:u w:val="single"/>
        </w:rPr>
        <w:t xml:space="preserve"> that </w:t>
      </w:r>
      <w:r w:rsidRPr="00F36C75">
        <w:rPr>
          <w:rFonts w:eastAsia="Calibri"/>
          <w:highlight w:val="yellow"/>
          <w:u w:val="single"/>
        </w:rPr>
        <w:t>despite</w:t>
      </w:r>
      <w:r w:rsidRPr="00F30B0B">
        <w:rPr>
          <w:rFonts w:eastAsia="Calibri"/>
          <w:u w:val="single"/>
        </w:rPr>
        <w:t xml:space="preserve"> an </w:t>
      </w:r>
      <w:r w:rsidRPr="00F36C75">
        <w:rPr>
          <w:rFonts w:eastAsia="Calibri"/>
          <w:highlight w:val="yellow"/>
          <w:u w:val="single"/>
        </w:rPr>
        <w:t>agency’s “</w:t>
      </w:r>
      <w:r w:rsidRPr="00F36C75">
        <w:rPr>
          <w:rStyle w:val="Emphasis"/>
          <w:highlight w:val="yellow"/>
        </w:rPr>
        <w:t>independence</w:t>
      </w:r>
      <w:r w:rsidRPr="00F30B0B">
        <w:rPr>
          <w:rFonts w:eastAsia="Calibri"/>
          <w:u w:val="single"/>
        </w:rPr>
        <w:t xml:space="preserve">,” </w:t>
      </w:r>
      <w:r w:rsidRPr="00F36C75">
        <w:rPr>
          <w:rFonts w:eastAsia="Calibri"/>
          <w:highlight w:val="yellow"/>
          <w:u w:val="single"/>
        </w:rPr>
        <w:t>pres</w:t>
      </w:r>
      <w:r w:rsidRPr="00FF4740">
        <w:rPr>
          <w:rFonts w:eastAsia="Calibri"/>
          <w:u w:val="single"/>
        </w:rPr>
        <w:t xml:space="preserve">idents can </w:t>
      </w:r>
      <w:r w:rsidRPr="00F36C75">
        <w:rPr>
          <w:rStyle w:val="Emphasis"/>
          <w:highlight w:val="yellow"/>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F36C75">
        <w:rPr>
          <w:rFonts w:eastAsia="Calibri"/>
          <w:highlight w:val="yellow"/>
          <w:u w:val="single"/>
        </w:rPr>
        <w:t xml:space="preserve">biggest </w:t>
      </w:r>
      <w:r w:rsidRPr="00F36C75">
        <w:rPr>
          <w:rStyle w:val="Emphasis"/>
          <w:highlight w:val="yellow"/>
        </w:rPr>
        <w:t>obstacle</w:t>
      </w:r>
      <w:r w:rsidRPr="00F30B0B">
        <w:rPr>
          <w:rFonts w:eastAsia="Calibri"/>
          <w:u w:val="single"/>
        </w:rPr>
        <w:t xml:space="preserve"> to this influence </w:t>
      </w:r>
      <w:r w:rsidRPr="00F36C75">
        <w:rPr>
          <w:rFonts w:eastAsia="Calibri"/>
          <w:highlight w:val="yellow"/>
          <w:u w:val="single"/>
        </w:rPr>
        <w:t xml:space="preserve">is </w:t>
      </w:r>
      <w:r w:rsidRPr="004E4541">
        <w:rPr>
          <w:rStyle w:val="Emphasis"/>
          <w:highlight w:val="yellow"/>
        </w:rPr>
        <w:t>capacity</w:t>
      </w:r>
      <w:r w:rsidRPr="004E4541">
        <w:rPr>
          <w:rFonts w:eastAsia="Calibri"/>
          <w:sz w:val="16"/>
          <w:highlight w:val="yellow"/>
        </w:rPr>
        <w:t xml:space="preserve">. </w:t>
      </w:r>
      <w:r w:rsidRPr="004E4541">
        <w:rPr>
          <w:rStyle w:val="Emphasis"/>
          <w:sz w:val="24"/>
          <w:szCs w:val="24"/>
          <w:highlight w:val="yellow"/>
        </w:rPr>
        <w:t>If an agency lacks</w:t>
      </w:r>
      <w:r w:rsidRPr="004E4541">
        <w:rPr>
          <w:rStyle w:val="Emphasis"/>
          <w:sz w:val="24"/>
          <w:szCs w:val="24"/>
        </w:rPr>
        <w:t xml:space="preserve"> a sizable </w:t>
      </w:r>
      <w:r w:rsidRPr="004E4541">
        <w:rPr>
          <w:rStyle w:val="Emphasis"/>
          <w:sz w:val="24"/>
          <w:szCs w:val="24"/>
          <w:highlight w:val="yellow"/>
        </w:rPr>
        <w:t>workforce</w:t>
      </w:r>
      <w:r w:rsidRPr="004E4541">
        <w:rPr>
          <w:rStyle w:val="Emphasis"/>
          <w:sz w:val="24"/>
          <w:szCs w:val="24"/>
        </w:rPr>
        <w:t xml:space="preserve"> and/or procedural and </w:t>
      </w:r>
      <w:r w:rsidRPr="004E4541">
        <w:rPr>
          <w:rStyle w:val="Emphasis"/>
          <w:sz w:val="24"/>
          <w:szCs w:val="24"/>
          <w:highlight w:val="yellow"/>
        </w:rPr>
        <w:t>substantive knowledge, it constrains what</w:t>
      </w:r>
      <w:r w:rsidRPr="004E4541">
        <w:rPr>
          <w:rStyle w:val="Emphasis"/>
          <w:sz w:val="24"/>
          <w:szCs w:val="24"/>
        </w:rPr>
        <w:t xml:space="preserve"> the </w:t>
      </w:r>
      <w:r w:rsidRPr="004E4541">
        <w:rPr>
          <w:rStyle w:val="Emphasis"/>
          <w:sz w:val="24"/>
          <w:szCs w:val="24"/>
          <w:highlight w:val="yellow"/>
        </w:rPr>
        <w:t>president can accomplish</w:t>
      </w:r>
      <w:r w:rsidRPr="00F30B0B">
        <w:rPr>
          <w:rFonts w:eastAsia="Calibri"/>
          <w:sz w:val="16"/>
        </w:rPr>
        <w:t>.205</w:t>
      </w:r>
    </w:p>
    <w:p w14:paraId="3D911874" w14:textId="77777777" w:rsidR="00701647" w:rsidRDefault="00701647" w:rsidP="00701647">
      <w:pPr>
        <w:rPr>
          <w:rFonts w:eastAsia="Calibri"/>
          <w:sz w:val="16"/>
        </w:rPr>
      </w:pPr>
      <w:r w:rsidRPr="00F30B0B">
        <w:rPr>
          <w:rFonts w:eastAsia="Calibri"/>
          <w:u w:val="single"/>
        </w:rPr>
        <w:t xml:space="preserve">The big picture takeaway here is that, </w:t>
      </w:r>
      <w:r w:rsidRPr="00F36C75">
        <w:rPr>
          <w:rFonts w:eastAsia="Calibri"/>
          <w:highlight w:val="yellow"/>
          <w:u w:val="single"/>
        </w:rPr>
        <w:t>whether</w:t>
      </w:r>
      <w:r w:rsidRPr="00F30B0B">
        <w:rPr>
          <w:rFonts w:eastAsia="Calibri"/>
          <w:u w:val="single"/>
        </w:rPr>
        <w:t xml:space="preserve"> the </w:t>
      </w:r>
      <w:r w:rsidRPr="00F36C75">
        <w:rPr>
          <w:rFonts w:eastAsia="Calibri"/>
          <w:highlight w:val="yellow"/>
          <w:u w:val="single"/>
        </w:rPr>
        <w:t>pres</w:t>
      </w:r>
      <w:r w:rsidRPr="00FF4740">
        <w:rPr>
          <w:rFonts w:eastAsia="Calibri"/>
          <w:u w:val="single"/>
        </w:rPr>
        <w:t xml:space="preserve">ident </w:t>
      </w:r>
      <w:r w:rsidRPr="00F36C75">
        <w:rPr>
          <w:rFonts w:eastAsia="Calibri"/>
          <w:highlight w:val="yellow"/>
          <w:u w:val="single"/>
        </w:rPr>
        <w:t xml:space="preserve">can </w:t>
      </w:r>
      <w:r w:rsidRPr="00F36C75">
        <w:rPr>
          <w:rStyle w:val="Emphasis"/>
          <w:highlight w:val="yellow"/>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F36C75">
        <w:rPr>
          <w:rFonts w:eastAsia="Calibri"/>
          <w:highlight w:val="yellow"/>
          <w:u w:val="single"/>
        </w:rPr>
        <w:t>is</w:t>
      </w:r>
      <w:r w:rsidRPr="00F30B0B">
        <w:rPr>
          <w:rFonts w:eastAsia="Calibri"/>
          <w:sz w:val="16"/>
        </w:rPr>
        <w:t xml:space="preserve"> </w:t>
      </w:r>
      <w:r w:rsidRPr="00FF4740">
        <w:rPr>
          <w:rStyle w:val="Emphasis"/>
        </w:rPr>
        <w:t xml:space="preserve">essentially </w:t>
      </w:r>
      <w:r w:rsidRPr="00F36C75">
        <w:rPr>
          <w:rStyle w:val="Emphasis"/>
          <w:highlight w:val="yellow"/>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w:t>
      </w:r>
      <w:r w:rsidRPr="004E4541">
        <w:rPr>
          <w:rFonts w:eastAsia="Calibri"/>
          <w:highlight w:val="yellow"/>
          <w:u w:val="single"/>
        </w:rPr>
        <w:t>president</w:t>
      </w:r>
      <w:r w:rsidRPr="00F30B0B">
        <w:rPr>
          <w:rFonts w:eastAsia="Calibri"/>
          <w:u w:val="single"/>
        </w:rPr>
        <w:t xml:space="preserve"> is often </w:t>
      </w:r>
      <w:r w:rsidRPr="004E4541">
        <w:rPr>
          <w:rStyle w:val="Emphasis"/>
          <w:highlight w:val="yellow"/>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4C915884" w14:textId="77777777" w:rsidR="00701647" w:rsidRPr="00212874" w:rsidRDefault="00701647" w:rsidP="00701647">
      <w:pPr>
        <w:pStyle w:val="Heading4"/>
      </w:pPr>
      <w:r>
        <w:rPr>
          <w:u w:val="single"/>
        </w:rPr>
        <w:t>No link</w:t>
      </w:r>
      <w:r>
        <w:t xml:space="preserve">: CBR doesn’t affect </w:t>
      </w:r>
      <w:r>
        <w:rPr>
          <w:u w:val="single"/>
        </w:rPr>
        <w:t>regulatory decisions</w:t>
      </w:r>
      <w:r>
        <w:t>.</w:t>
      </w:r>
    </w:p>
    <w:p w14:paraId="7EFD9140" w14:textId="77777777" w:rsidR="00701647" w:rsidRDefault="00701647" w:rsidP="0070164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0BA382A" w14:textId="77777777" w:rsidR="00701647" w:rsidRPr="0049328D" w:rsidRDefault="00701647" w:rsidP="00701647">
      <w:pPr>
        <w:rPr>
          <w:sz w:val="16"/>
        </w:rPr>
      </w:pPr>
      <w:r w:rsidRPr="0049328D">
        <w:rPr>
          <w:sz w:val="16"/>
        </w:rPr>
        <w:t xml:space="preserve">But both </w:t>
      </w:r>
      <w:r w:rsidRPr="002063E4">
        <w:rPr>
          <w:rStyle w:val="StyleUnderline"/>
        </w:rPr>
        <w:t>these</w:t>
      </w:r>
      <w:r w:rsidRPr="0049328D">
        <w:rPr>
          <w:sz w:val="16"/>
        </w:rPr>
        <w:t xml:space="preserve"> constitutional and </w:t>
      </w:r>
      <w:r w:rsidRPr="001436B7">
        <w:rPr>
          <w:sz w:val="16"/>
        </w:rPr>
        <w:t xml:space="preserve">democratic </w:t>
      </w:r>
      <w:r w:rsidRPr="001436B7">
        <w:rPr>
          <w:rStyle w:val="StyleUnderline"/>
        </w:rPr>
        <w:t>objections</w:t>
      </w:r>
      <w:r w:rsidRPr="001436B7">
        <w:rPr>
          <w:sz w:val="16"/>
        </w:rPr>
        <w:t xml:space="preserve"> </w:t>
      </w:r>
      <w:r w:rsidRPr="001436B7">
        <w:rPr>
          <w:rStyle w:val="Emphasis"/>
        </w:rPr>
        <w:t>overlook key, legitimating aspects</w:t>
      </w:r>
      <w:r w:rsidRPr="001436B7">
        <w:rPr>
          <w:sz w:val="16"/>
        </w:rPr>
        <w:t xml:space="preserve"> </w:t>
      </w:r>
      <w:r w:rsidRPr="001436B7">
        <w:rPr>
          <w:rStyle w:val="StyleUnderline"/>
        </w:rPr>
        <w:t>of federal labor law</w:t>
      </w:r>
      <w:r w:rsidRPr="001436B7">
        <w:rPr>
          <w:sz w:val="16"/>
        </w:rPr>
        <w:t>:</w:t>
      </w:r>
      <w:r w:rsidRPr="0049328D">
        <w:rPr>
          <w:sz w:val="16"/>
        </w:rPr>
        <w:t xml:space="preserve"> </w:t>
      </w:r>
    </w:p>
    <w:p w14:paraId="63097D18" w14:textId="77777777" w:rsidR="00701647" w:rsidRPr="0049328D" w:rsidRDefault="00701647" w:rsidP="00701647">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proofErr w:type="gramStart"/>
      <w:r w:rsidRPr="002063E4">
        <w:rPr>
          <w:rStyle w:val="StyleUnderline"/>
        </w:rPr>
        <w:t>workers</w:t>
      </w:r>
      <w:r w:rsidRPr="0049328D">
        <w:rPr>
          <w:sz w:val="16"/>
        </w:rPr>
        <w:t>—</w:t>
      </w:r>
      <w:proofErr w:type="gramEnd"/>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 xml:space="preserve">by competent </w:t>
      </w:r>
      <w:proofErr w:type="gramStart"/>
      <w:r w:rsidRPr="002063E4">
        <w:rPr>
          <w:rStyle w:val="StyleUnderline"/>
        </w:rPr>
        <w:t>staffs</w:t>
      </w:r>
      <w:proofErr w:type="gramEnd"/>
      <w:r w:rsidRPr="002063E4">
        <w:rPr>
          <w:rStyle w:val="StyleUnderline"/>
        </w:rPr>
        <w:t>,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7E10F9C0" w14:textId="77777777" w:rsidR="00701647" w:rsidRPr="00344E8E" w:rsidRDefault="00701647" w:rsidP="00701647">
      <w:pPr>
        <w:rPr>
          <w:b/>
          <w:iCs/>
          <w:u w:val="single"/>
          <w:bdr w:val="single" w:sz="8" w:space="0" w:color="auto"/>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 xml:space="preserve">robust </w:t>
      </w:r>
      <w:proofErr w:type="gramStart"/>
      <w:r w:rsidRPr="008008E5">
        <w:rPr>
          <w:rStyle w:val="Emphasis"/>
          <w:highlight w:val="yellow"/>
        </w:rPr>
        <w:t>protections</w:t>
      </w:r>
      <w:proofErr w:type="gramEnd"/>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w:t>
      </w:r>
      <w:proofErr w:type="gramStart"/>
      <w:r w:rsidRPr="0049328D">
        <w:rPr>
          <w:sz w:val="16"/>
        </w:rPr>
        <w:t>servants</w:t>
      </w:r>
      <w:proofErr w:type="gramEnd"/>
      <w:r w:rsidRPr="0049328D">
        <w:rPr>
          <w:sz w:val="16"/>
        </w:rPr>
        <w:t xml:space="preserve">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6E005A">
        <w:rPr>
          <w:rStyle w:val="StyleUnderline"/>
        </w:rPr>
        <w:t>of the Chief Executive</w:t>
      </w:r>
      <w:r w:rsidRPr="006E005A">
        <w:rPr>
          <w:sz w:val="16"/>
        </w:rPr>
        <w:t xml:space="preserve">. Moreover, </w:t>
      </w:r>
      <w:r w:rsidRPr="006E005A">
        <w:rPr>
          <w:rStyle w:val="StyleUnderline"/>
        </w:rPr>
        <w:t>the</w:t>
      </w:r>
      <w:r w:rsidRPr="006E005A">
        <w:rPr>
          <w:sz w:val="16"/>
        </w:rPr>
        <w:t xml:space="preserve"> </w:t>
      </w:r>
      <w:r w:rsidRPr="006E005A">
        <w:rPr>
          <w:rStyle w:val="Emphasis"/>
        </w:rPr>
        <w:t>CSRA</w:t>
      </w:r>
      <w:r w:rsidRPr="006E005A">
        <w:rPr>
          <w:sz w:val="16"/>
        </w:rPr>
        <w:t xml:space="preserve"> </w:t>
      </w:r>
      <w:r w:rsidRPr="006E005A">
        <w:rPr>
          <w:rStyle w:val="StyleUnderline"/>
        </w:rPr>
        <w:t>gives the President</w:t>
      </w:r>
      <w:r w:rsidRPr="006E005A">
        <w:rPr>
          <w:sz w:val="16"/>
        </w:rPr>
        <w:t xml:space="preserve"> additional </w:t>
      </w:r>
      <w:r w:rsidRPr="006E005A">
        <w:rPr>
          <w:rStyle w:val="StyleUnderline"/>
        </w:rPr>
        <w:t>discretion to exempt</w:t>
      </w:r>
      <w:r w:rsidRPr="006E005A">
        <w:rPr>
          <w:sz w:val="16"/>
        </w:rPr>
        <w:t xml:space="preserve"> otherwise protected </w:t>
      </w:r>
      <w:r w:rsidRPr="006E005A">
        <w:rPr>
          <w:rStyle w:val="StyleUnderline"/>
        </w:rPr>
        <w:t>workers from collective bargaining when doing so is</w:t>
      </w:r>
      <w:r w:rsidRPr="006E005A">
        <w:rPr>
          <w:sz w:val="16"/>
        </w:rPr>
        <w:t xml:space="preserve"> </w:t>
      </w:r>
      <w:r w:rsidRPr="006E005A">
        <w:rPr>
          <w:rStyle w:val="Emphasis"/>
        </w:rPr>
        <w:t>necessary</w:t>
      </w:r>
      <w:r w:rsidRPr="006E005A">
        <w:rPr>
          <w:sz w:val="16"/>
        </w:rPr>
        <w:t xml:space="preserve"> </w:t>
      </w:r>
      <w:r w:rsidRPr="006E005A">
        <w:rPr>
          <w:rStyle w:val="StyleUnderline"/>
        </w:rPr>
        <w:t>to protecting vital interests like</w:t>
      </w:r>
      <w:r w:rsidRPr="006E005A">
        <w:rPr>
          <w:sz w:val="16"/>
        </w:rPr>
        <w:t xml:space="preserve"> </w:t>
      </w:r>
      <w:r w:rsidRPr="006E005A">
        <w:rPr>
          <w:rStyle w:val="Emphasis"/>
        </w:rPr>
        <w:t>“national security.”</w:t>
      </w:r>
    </w:p>
    <w:p w14:paraId="6C4A3A80" w14:textId="77777777" w:rsidR="00701647" w:rsidRPr="00212874" w:rsidRDefault="00701647" w:rsidP="00701647">
      <w:pPr>
        <w:pStyle w:val="Heading4"/>
      </w:pPr>
      <w:r>
        <w:t xml:space="preserve">It flips </w:t>
      </w:r>
      <w:r>
        <w:rPr>
          <w:u w:val="single"/>
        </w:rPr>
        <w:t>inevitably</w:t>
      </w:r>
      <w:r>
        <w:t>.</w:t>
      </w:r>
    </w:p>
    <w:p w14:paraId="76B33529" w14:textId="77777777" w:rsidR="00701647" w:rsidRDefault="00701647" w:rsidP="00701647">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540B5F0D" w14:textId="77777777" w:rsidR="00701647" w:rsidRDefault="00701647" w:rsidP="00701647">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xml:space="preserve">. To truly </w:t>
      </w:r>
      <w:proofErr w:type="gramStart"/>
      <w:r w:rsidRPr="00FF732C">
        <w:rPr>
          <w:sz w:val="16"/>
        </w:rPr>
        <w:t>end</w:t>
      </w:r>
      <w:proofErr w:type="gramEnd"/>
      <w:r w:rsidRPr="00FF732C">
        <w:rPr>
          <w:sz w:val="16"/>
        </w:rPr>
        <w:t xml:space="preserve"> federal unions would require Congress to repeal the CRSA.</w:t>
      </w:r>
    </w:p>
    <w:p w14:paraId="534A6AFC" w14:textId="77777777" w:rsidR="00701647" w:rsidRDefault="00701647" w:rsidP="00701647">
      <w:pPr>
        <w:pStyle w:val="Heading4"/>
      </w:pPr>
      <w:r>
        <w:t xml:space="preserve">Judicial reversals </w:t>
      </w:r>
      <w:r>
        <w:rPr>
          <w:u w:val="single"/>
        </w:rPr>
        <w:t>kill capacity</w:t>
      </w:r>
      <w:r>
        <w:t>.</w:t>
      </w:r>
    </w:p>
    <w:p w14:paraId="68F729A6" w14:textId="77777777" w:rsidR="00701647" w:rsidRPr="000C0641" w:rsidRDefault="00701647" w:rsidP="00701647">
      <w:pPr>
        <w:rPr>
          <w:rFonts w:eastAsia="Calibri"/>
        </w:rPr>
      </w:pPr>
      <w:r w:rsidRPr="004208BC">
        <w:rPr>
          <w:rFonts w:eastAsia="Calibri"/>
        </w:rPr>
        <w:t>Sidney</w:t>
      </w:r>
      <w:r>
        <w:rPr>
          <w:rFonts w:eastAsia="Calibri"/>
        </w:rPr>
        <w:t xml:space="preserve"> </w:t>
      </w:r>
      <w:r w:rsidRPr="000C0641">
        <w:rPr>
          <w:rStyle w:val="Style13ptBold"/>
        </w:rPr>
        <w:t>Shapiro 24</w:t>
      </w:r>
      <w:r>
        <w:rPr>
          <w:rFonts w:eastAsia="Calibri"/>
        </w:rPr>
        <w:t>,</w:t>
      </w:r>
      <w:r w:rsidRPr="000C0641">
        <w:rPr>
          <w:rFonts w:eastAsia="Calibri"/>
        </w:rPr>
        <w:t xml:space="preserve"> </w:t>
      </w:r>
      <w:r w:rsidRPr="004208BC">
        <w:rPr>
          <w:rFonts w:eastAsia="Calibri"/>
        </w:rPr>
        <w:t>Professor of Law, Wake Forest University</w:t>
      </w:r>
      <w:r>
        <w:rPr>
          <w:rFonts w:eastAsia="Calibri"/>
        </w:rPr>
        <w:t>,</w:t>
      </w:r>
      <w:r w:rsidRPr="004208BC">
        <w:rPr>
          <w:rFonts w:eastAsia="Calibri"/>
        </w:rPr>
        <w:t xml:space="preserve"> December 12</w:t>
      </w:r>
      <w:r>
        <w:rPr>
          <w:rFonts w:eastAsia="Calibri"/>
        </w:rPr>
        <w:t xml:space="preserve">, 2024, </w:t>
      </w:r>
      <w:r w:rsidRPr="004208BC">
        <w:rPr>
          <w:rFonts w:eastAsia="Calibri"/>
        </w:rPr>
        <w:t>“‘Administrative law’ sounds dry but likely will be key to success or failure of Trump’s plans for government reform,”</w:t>
      </w:r>
      <w:r w:rsidRPr="000C0641">
        <w:rPr>
          <w:rFonts w:eastAsia="Calibri"/>
        </w:rPr>
        <w:t xml:space="preserve"> </w:t>
      </w:r>
      <w:r w:rsidRPr="004208BC">
        <w:rPr>
          <w:rFonts w:eastAsia="Calibri"/>
        </w:rPr>
        <w:t>The Conversation, https://theconversation.com/administrative-law-sounds-dry-but-likely-will-be-key-to-success-or-failure-of-trumps-plans-for-government-reform-244611</w:t>
      </w:r>
    </w:p>
    <w:p w14:paraId="6D05B8EB" w14:textId="77777777" w:rsidR="00701647" w:rsidRPr="00157491" w:rsidRDefault="00701647" w:rsidP="00701647">
      <w:pPr>
        <w:rPr>
          <w:rFonts w:eastAsia="Calibri"/>
          <w:u w:val="single"/>
        </w:rPr>
      </w:pPr>
      <w:r w:rsidRPr="00157491">
        <w:rPr>
          <w:rFonts w:eastAsia="Calibri"/>
          <w:u w:val="single"/>
        </w:rPr>
        <w:t xml:space="preserve">If an agency wants to remove </w:t>
      </w:r>
      <w:r w:rsidRPr="00157491">
        <w:rPr>
          <w:rStyle w:val="Emphasis"/>
        </w:rPr>
        <w:t>a</w:t>
      </w:r>
      <w:r w:rsidRPr="00157491">
        <w:rPr>
          <w:rFonts w:eastAsia="Calibri"/>
          <w:sz w:val="16"/>
        </w:rPr>
        <w:t xml:space="preserve">n existing </w:t>
      </w:r>
      <w:r w:rsidRPr="00157491">
        <w:rPr>
          <w:rStyle w:val="Emphasis"/>
        </w:rPr>
        <w:t>reg</w:t>
      </w:r>
      <w:r w:rsidRPr="00157491">
        <w:rPr>
          <w:rFonts w:eastAsia="Calibri"/>
          <w:sz w:val="16"/>
        </w:rPr>
        <w:t xml:space="preserve">ulation, </w:t>
      </w:r>
      <w:r w:rsidRPr="00157491">
        <w:rPr>
          <w:rFonts w:eastAsia="Calibri"/>
          <w:u w:val="single"/>
        </w:rPr>
        <w:t xml:space="preserve">it must </w:t>
      </w:r>
      <w:r w:rsidRPr="00157491">
        <w:rPr>
          <w:rStyle w:val="Emphasis"/>
        </w:rPr>
        <w:t>prove</w:t>
      </w:r>
      <w:r w:rsidRPr="00157491">
        <w:rPr>
          <w:rFonts w:eastAsia="Calibri"/>
          <w:sz w:val="16"/>
        </w:rPr>
        <w:t xml:space="preserve"> </w:t>
      </w:r>
      <w:r w:rsidRPr="00157491">
        <w:rPr>
          <w:rFonts w:eastAsia="Calibri"/>
          <w:u w:val="single"/>
        </w:rPr>
        <w:t>that</w:t>
      </w:r>
      <w:r w:rsidRPr="00157491">
        <w:rPr>
          <w:rFonts w:eastAsia="Calibri"/>
          <w:sz w:val="16"/>
        </w:rPr>
        <w:t xml:space="preserve"> </w:t>
      </w:r>
      <w:r w:rsidRPr="00157491">
        <w:rPr>
          <w:rStyle w:val="Emphasis"/>
        </w:rPr>
        <w:t>reg</w:t>
      </w:r>
      <w:r w:rsidRPr="00157491">
        <w:rPr>
          <w:rFonts w:eastAsia="Calibri"/>
          <w:sz w:val="16"/>
        </w:rPr>
        <w:t xml:space="preserve">ulation </w:t>
      </w:r>
      <w:r w:rsidRPr="00157491">
        <w:rPr>
          <w:rFonts w:eastAsia="Calibri"/>
          <w:u w:val="single"/>
        </w:rPr>
        <w:t xml:space="preserve">is not necessary to protect the public from some </w:t>
      </w:r>
      <w:r w:rsidRPr="00157491">
        <w:rPr>
          <w:rStyle w:val="Emphasis"/>
        </w:rPr>
        <w:t>harm</w:t>
      </w:r>
      <w:r w:rsidRPr="00157491">
        <w:rPr>
          <w:rFonts w:eastAsia="Calibri"/>
          <w:u w:val="single"/>
        </w:rPr>
        <w:t xml:space="preserve"> or </w:t>
      </w:r>
      <w:r w:rsidRPr="00157491">
        <w:rPr>
          <w:rStyle w:val="Emphasis"/>
        </w:rPr>
        <w:t>danger</w:t>
      </w:r>
      <w:r w:rsidRPr="00157491">
        <w:rPr>
          <w:rFonts w:eastAsia="Calibri"/>
          <w:sz w:val="16"/>
        </w:rPr>
        <w:t xml:space="preserve">. </w:t>
      </w:r>
      <w:r w:rsidRPr="00157491">
        <w:rPr>
          <w:rFonts w:eastAsia="Calibri"/>
          <w:u w:val="single"/>
        </w:rPr>
        <w:t xml:space="preserve">That includes overcoming the reasons the agency gave for adopting the rule in the </w:t>
      </w:r>
      <w:r w:rsidRPr="00157491">
        <w:rPr>
          <w:rStyle w:val="Emphasis"/>
        </w:rPr>
        <w:t>first place</w:t>
      </w:r>
      <w:r w:rsidRPr="00157491">
        <w:rPr>
          <w:rFonts w:eastAsia="Calibri"/>
          <w:u w:val="single"/>
        </w:rPr>
        <w:t>.</w:t>
      </w:r>
    </w:p>
    <w:p w14:paraId="0F93F3A1" w14:textId="77777777" w:rsidR="00701647" w:rsidRPr="00F30B0B" w:rsidRDefault="00701647" w:rsidP="00701647">
      <w:pPr>
        <w:rPr>
          <w:rFonts w:eastAsia="Calibri"/>
          <w:sz w:val="16"/>
        </w:rPr>
      </w:pPr>
      <w:r w:rsidRPr="00157491">
        <w:rPr>
          <w:rStyle w:val="Emphasis"/>
        </w:rPr>
        <w:t>Ideology</w:t>
      </w:r>
      <w:r w:rsidRPr="00157491">
        <w:rPr>
          <w:rFonts w:eastAsia="Calibri"/>
          <w:sz w:val="16"/>
        </w:rPr>
        <w:t xml:space="preserve"> </w:t>
      </w:r>
      <w:r w:rsidRPr="00157491">
        <w:rPr>
          <w:rFonts w:eastAsia="Calibri"/>
          <w:u w:val="single"/>
        </w:rPr>
        <w:t>is</w:t>
      </w:r>
      <w:r w:rsidRPr="00157491">
        <w:rPr>
          <w:rFonts w:eastAsia="Calibri"/>
          <w:sz w:val="16"/>
        </w:rPr>
        <w:t xml:space="preserve"> </w:t>
      </w:r>
      <w:r w:rsidRPr="00157491">
        <w:rPr>
          <w:rStyle w:val="Emphasis"/>
        </w:rPr>
        <w:t>not enough</w:t>
      </w:r>
      <w:r w:rsidRPr="00157491">
        <w:rPr>
          <w:rFonts w:eastAsia="Calibri"/>
          <w:u w:val="single"/>
        </w:rPr>
        <w:t>. If the</w:t>
      </w:r>
      <w:r w:rsidRPr="00157491">
        <w:rPr>
          <w:rFonts w:eastAsia="Calibri"/>
          <w:sz w:val="16"/>
        </w:rPr>
        <w:t xml:space="preserve"> </w:t>
      </w:r>
      <w:r w:rsidRPr="00157491">
        <w:rPr>
          <w:rStyle w:val="Emphasis"/>
        </w:rPr>
        <w:t>E</w:t>
      </w:r>
      <w:r w:rsidRPr="00157491">
        <w:rPr>
          <w:rFonts w:eastAsia="Calibri"/>
          <w:sz w:val="16"/>
        </w:rPr>
        <w:t xml:space="preserve">nvironmental </w:t>
      </w:r>
      <w:r w:rsidRPr="00157491">
        <w:rPr>
          <w:rStyle w:val="Emphasis"/>
        </w:rPr>
        <w:t>P</w:t>
      </w:r>
      <w:r w:rsidRPr="00157491">
        <w:rPr>
          <w:rFonts w:eastAsia="Calibri"/>
          <w:sz w:val="16"/>
        </w:rPr>
        <w:t xml:space="preserve">rotection </w:t>
      </w:r>
      <w:r w:rsidRPr="00157491">
        <w:rPr>
          <w:rStyle w:val="Emphasis"/>
        </w:rPr>
        <w:t>A</w:t>
      </w:r>
      <w:r w:rsidRPr="00157491">
        <w:rPr>
          <w:rFonts w:eastAsia="Calibri"/>
          <w:sz w:val="16"/>
        </w:rPr>
        <w:t xml:space="preserve">gency, for example, has </w:t>
      </w:r>
      <w:r w:rsidRPr="00157491">
        <w:rPr>
          <w:rStyle w:val="Emphasis"/>
        </w:rPr>
        <w:t>previously</w:t>
      </w:r>
      <w:r w:rsidRPr="00157491">
        <w:rPr>
          <w:rFonts w:eastAsia="Calibri"/>
          <w:sz w:val="16"/>
        </w:rPr>
        <w:t xml:space="preserve"> </w:t>
      </w:r>
      <w:r w:rsidRPr="00157491">
        <w:rPr>
          <w:rFonts w:eastAsia="Calibri"/>
          <w:u w:val="single"/>
        </w:rPr>
        <w:t xml:space="preserve">adopted </w:t>
      </w:r>
      <w:r w:rsidRPr="00157491">
        <w:rPr>
          <w:rStyle w:val="Emphasis"/>
        </w:rPr>
        <w:t>a</w:t>
      </w:r>
      <w:r w:rsidRPr="00157491">
        <w:rPr>
          <w:rFonts w:eastAsia="Calibri"/>
          <w:sz w:val="16"/>
        </w:rPr>
        <w:t xml:space="preserve">n environmental </w:t>
      </w:r>
      <w:r w:rsidRPr="00157491">
        <w:rPr>
          <w:rStyle w:val="Emphasis"/>
        </w:rPr>
        <w:t>reg</w:t>
      </w:r>
      <w:r w:rsidRPr="00157491">
        <w:rPr>
          <w:rFonts w:eastAsia="Calibri"/>
          <w:sz w:val="16"/>
        </w:rPr>
        <w:t xml:space="preserve">ulation </w:t>
      </w:r>
      <w:r w:rsidRPr="00157491">
        <w:rPr>
          <w:rFonts w:eastAsia="Calibri"/>
          <w:u w:val="single"/>
        </w:rPr>
        <w:t>based on</w:t>
      </w:r>
      <w:r w:rsidRPr="00157491">
        <w:rPr>
          <w:rFonts w:eastAsia="Calibri"/>
          <w:sz w:val="16"/>
        </w:rPr>
        <w:t xml:space="preserve"> scientific and other related </w:t>
      </w:r>
      <w:r w:rsidRPr="00157491">
        <w:rPr>
          <w:rStyle w:val="Emphasis"/>
        </w:rPr>
        <w:t>evidence</w:t>
      </w:r>
      <w:r w:rsidRPr="00157491">
        <w:rPr>
          <w:rFonts w:eastAsia="Calibri"/>
          <w:u w:val="single"/>
        </w:rPr>
        <w:t>, it</w:t>
      </w:r>
      <w:r w:rsidRPr="00157491">
        <w:rPr>
          <w:rFonts w:eastAsia="Calibri"/>
          <w:sz w:val="16"/>
        </w:rPr>
        <w:t xml:space="preserve"> </w:t>
      </w:r>
      <w:r w:rsidRPr="00157491">
        <w:rPr>
          <w:rStyle w:val="Emphasis"/>
        </w:rPr>
        <w:t>cannot simply change its mind</w:t>
      </w:r>
      <w:r w:rsidRPr="00157491">
        <w:rPr>
          <w:rFonts w:eastAsia="Calibri"/>
          <w:sz w:val="16"/>
        </w:rPr>
        <w:t xml:space="preserve"> and get rid of the regulation</w:t>
      </w:r>
      <w:r w:rsidRPr="00F30B0B">
        <w:rPr>
          <w:rFonts w:eastAsia="Calibri"/>
          <w:sz w:val="16"/>
        </w:rPr>
        <w:t xml:space="preserve"> when a new president takes office.</w:t>
      </w:r>
    </w:p>
    <w:p w14:paraId="39F61C77" w14:textId="77777777" w:rsidR="00701647" w:rsidRPr="00F30B0B" w:rsidRDefault="00701647" w:rsidP="00701647">
      <w:pPr>
        <w:rPr>
          <w:rFonts w:eastAsia="Calibri"/>
          <w:sz w:val="16"/>
        </w:rPr>
      </w:pPr>
      <w:r w:rsidRPr="00F30B0B">
        <w:rPr>
          <w:rFonts w:eastAsia="Calibri"/>
          <w:u w:val="single"/>
        </w:rPr>
        <w:t xml:space="preserve">Instead, the </w:t>
      </w:r>
      <w:r w:rsidRPr="00F36C75">
        <w:rPr>
          <w:rFonts w:eastAsia="Calibri"/>
          <w:highlight w:val="yellow"/>
          <w:u w:val="single"/>
        </w:rPr>
        <w:t>EPA must show</w:t>
      </w:r>
      <w:r w:rsidRPr="00F30B0B">
        <w:rPr>
          <w:rFonts w:eastAsia="Calibri"/>
          <w:u w:val="single"/>
        </w:rPr>
        <w:t xml:space="preserve"> that the</w:t>
      </w:r>
      <w:r w:rsidRPr="00F30B0B">
        <w:rPr>
          <w:rFonts w:eastAsia="Calibri"/>
          <w:sz w:val="16"/>
        </w:rPr>
        <w:t xml:space="preserve"> </w:t>
      </w:r>
      <w:r w:rsidRPr="00F36C75">
        <w:rPr>
          <w:rStyle w:val="Emphasis"/>
          <w:highlight w:val="yellow"/>
        </w:rPr>
        <w:t>original</w:t>
      </w:r>
      <w:r w:rsidRPr="00F30B0B">
        <w:rPr>
          <w:rFonts w:eastAsia="Calibri"/>
          <w:sz w:val="16"/>
        </w:rPr>
        <w:t xml:space="preserve"> scientific or other </w:t>
      </w:r>
      <w:r w:rsidRPr="00F36C75">
        <w:rPr>
          <w:rStyle w:val="Emphasis"/>
          <w:highlight w:val="yellow"/>
        </w:rPr>
        <w:t>info</w:t>
      </w:r>
      <w:r w:rsidRPr="00F30B0B">
        <w:rPr>
          <w:rFonts w:eastAsia="Calibri"/>
          <w:sz w:val="16"/>
        </w:rPr>
        <w:t xml:space="preserve">rmation </w:t>
      </w:r>
      <w:r w:rsidRPr="00F36C75">
        <w:rPr>
          <w:rFonts w:eastAsia="Calibri"/>
          <w:highlight w:val="yellow"/>
          <w:u w:val="single"/>
        </w:rPr>
        <w:t>was</w:t>
      </w:r>
      <w:r w:rsidRPr="00F36C75">
        <w:rPr>
          <w:rFonts w:eastAsia="Calibri"/>
          <w:sz w:val="16"/>
          <w:highlight w:val="yellow"/>
        </w:rPr>
        <w:t xml:space="preserve"> </w:t>
      </w:r>
      <w:r w:rsidRPr="00F36C75">
        <w:rPr>
          <w:rStyle w:val="Emphasis"/>
          <w:highlight w:val="yellow"/>
        </w:rPr>
        <w:t>wrong</w:t>
      </w:r>
      <w:r w:rsidRPr="00F30B0B">
        <w:rPr>
          <w:rFonts w:eastAsia="Calibri"/>
          <w:sz w:val="16"/>
        </w:rPr>
        <w:t xml:space="preserve"> or did not support the rule. </w:t>
      </w:r>
      <w:r w:rsidRPr="000C0641">
        <w:rPr>
          <w:rStyle w:val="StyleUnderline"/>
          <w:highlight w:val="yellow"/>
        </w:rPr>
        <w:t>That’s</w:t>
      </w:r>
      <w:r w:rsidRPr="000C0641">
        <w:rPr>
          <w:rStyle w:val="StyleUnderline"/>
        </w:rPr>
        <w:t xml:space="preserve"> a </w:t>
      </w:r>
      <w:r w:rsidRPr="000C0641">
        <w:rPr>
          <w:rStyle w:val="Emphasis"/>
          <w:highlight w:val="yellow"/>
        </w:rPr>
        <w:t>difficult</w:t>
      </w:r>
      <w:r w:rsidRPr="00F30B0B">
        <w:rPr>
          <w:rFonts w:eastAsia="Calibri"/>
          <w:sz w:val="16"/>
        </w:rPr>
        <w:t xml:space="preserve"> task, because </w:t>
      </w:r>
      <w:r w:rsidRPr="000C0641">
        <w:rPr>
          <w:rStyle w:val="StyleUnderline"/>
        </w:rPr>
        <w:t xml:space="preserve">the </w:t>
      </w:r>
      <w:r w:rsidRPr="000C0641">
        <w:rPr>
          <w:rStyle w:val="StyleUnderline"/>
          <w:highlight w:val="yellow"/>
        </w:rPr>
        <w:t>EPA’s scientists</w:t>
      </w:r>
      <w:r w:rsidRPr="000C0641">
        <w:rPr>
          <w:rStyle w:val="StyleUnderline"/>
        </w:rPr>
        <w:t xml:space="preserve"> </w:t>
      </w:r>
      <w:r w:rsidRPr="000C0641">
        <w:rPr>
          <w:rStyle w:val="Emphasis"/>
        </w:rPr>
        <w:t xml:space="preserve">generally </w:t>
      </w:r>
      <w:r w:rsidRPr="000C0641">
        <w:rPr>
          <w:rStyle w:val="Emphasis"/>
          <w:highlight w:val="yellow"/>
        </w:rPr>
        <w:t>do not make</w:t>
      </w:r>
      <w:r w:rsidRPr="000C0641">
        <w:rPr>
          <w:rStyle w:val="StyleUnderline"/>
          <w:highlight w:val="yellow"/>
        </w:rPr>
        <w:t xml:space="preserve"> that</w:t>
      </w:r>
      <w:r w:rsidRPr="000C0641">
        <w:rPr>
          <w:rStyle w:val="StyleUnderline"/>
        </w:rPr>
        <w:t xml:space="preserve"> kind of </w:t>
      </w:r>
      <w:r w:rsidRPr="000C0641">
        <w:rPr>
          <w:rStyle w:val="StyleUnderline"/>
          <w:highlight w:val="yellow"/>
        </w:rPr>
        <w:t>mistake</w:t>
      </w:r>
      <w:r w:rsidRPr="00F30B0B">
        <w:rPr>
          <w:rFonts w:eastAsia="Calibri"/>
          <w:sz w:val="16"/>
        </w:rPr>
        <w:t xml:space="preserve">. It may be hard to find scientific or other evidence that supports </w:t>
      </w:r>
      <w:proofErr w:type="gramStart"/>
      <w:r w:rsidRPr="00F30B0B">
        <w:rPr>
          <w:rFonts w:eastAsia="Calibri"/>
          <w:sz w:val="16"/>
        </w:rPr>
        <w:t>a radical</w:t>
      </w:r>
      <w:proofErr w:type="gramEnd"/>
      <w:r w:rsidRPr="00F30B0B">
        <w:rPr>
          <w:rFonts w:eastAsia="Calibri"/>
          <w:sz w:val="16"/>
        </w:rPr>
        <w:t xml:space="preserve"> policy change, though an agency may have an easier time defending modest changes to </w:t>
      </w:r>
      <w:proofErr w:type="gramStart"/>
      <w:r w:rsidRPr="00F30B0B">
        <w:rPr>
          <w:rFonts w:eastAsia="Calibri"/>
          <w:sz w:val="16"/>
        </w:rPr>
        <w:t>a regulation</w:t>
      </w:r>
      <w:proofErr w:type="gramEnd"/>
      <w:r w:rsidRPr="00F30B0B">
        <w:rPr>
          <w:rFonts w:eastAsia="Calibri"/>
          <w:sz w:val="16"/>
        </w:rPr>
        <w:t>.</w:t>
      </w:r>
    </w:p>
    <w:p w14:paraId="31AEC4D1" w14:textId="77777777" w:rsidR="00701647" w:rsidRPr="00F30B0B" w:rsidRDefault="00701647" w:rsidP="00701647">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0C0641">
        <w:rPr>
          <w:rStyle w:val="StyleUnderline"/>
        </w:rPr>
        <w:t xml:space="preserve">A </w:t>
      </w:r>
      <w:r w:rsidRPr="000C0641">
        <w:rPr>
          <w:rStyle w:val="StyleUnderline"/>
          <w:highlight w:val="yellow"/>
        </w:rPr>
        <w:t>court will</w:t>
      </w:r>
      <w:r w:rsidRPr="000C0641">
        <w:rPr>
          <w:rStyle w:val="StyleUnderline"/>
        </w:rPr>
        <w:t xml:space="preserve"> </w:t>
      </w:r>
      <w:r w:rsidRPr="000C0641">
        <w:rPr>
          <w:rStyle w:val="StyleUnderline"/>
          <w:highlight w:val="yellow"/>
        </w:rPr>
        <w:t>reverse</w:t>
      </w:r>
      <w:r w:rsidRPr="000C0641">
        <w:rPr>
          <w:rStyle w:val="StyleUnderline"/>
        </w:rPr>
        <w:t xml:space="preserve"> the </w:t>
      </w:r>
      <w:r w:rsidRPr="000C0641">
        <w:rPr>
          <w:rStyle w:val="Emphasis"/>
        </w:rPr>
        <w:t>adoption</w:t>
      </w:r>
      <w:r w:rsidRPr="000C0641">
        <w:rPr>
          <w:rStyle w:val="StyleUnderline"/>
        </w:rPr>
        <w:t xml:space="preserve"> of a policy </w:t>
      </w:r>
      <w:r w:rsidRPr="000C0641">
        <w:rPr>
          <w:rStyle w:val="StyleUnderline"/>
          <w:highlight w:val="yellow"/>
        </w:rPr>
        <w:t>if it is “</w:t>
      </w:r>
      <w:r w:rsidRPr="000C0641">
        <w:rPr>
          <w:rStyle w:val="Emphasis"/>
          <w:highlight w:val="yellow"/>
        </w:rPr>
        <w:t>arbitrary</w:t>
      </w:r>
      <w:r w:rsidRPr="000C0641">
        <w:rPr>
          <w:rStyle w:val="Emphasis"/>
        </w:rPr>
        <w:t xml:space="preserve"> and capricious</w:t>
      </w:r>
      <w:r w:rsidRPr="00F30B0B">
        <w:rPr>
          <w:rFonts w:eastAsia="Calibri"/>
          <w:sz w:val="16"/>
        </w:rPr>
        <w:t xml:space="preserve">” or if the agency action </w:t>
      </w:r>
      <w:r w:rsidRPr="000C0641">
        <w:rPr>
          <w:rStyle w:val="StyleUnderline"/>
        </w:rPr>
        <w:t xml:space="preserve">is </w:t>
      </w:r>
      <w:r w:rsidRPr="000C0641">
        <w:rPr>
          <w:rStyle w:val="Emphasis"/>
          <w:highlight w:val="yellow"/>
        </w:rPr>
        <w:t>inconsistent</w:t>
      </w:r>
      <w:r w:rsidRPr="000C0641">
        <w:rPr>
          <w:rStyle w:val="StyleUnderline"/>
          <w:highlight w:val="yellow"/>
        </w:rPr>
        <w:t xml:space="preserve"> with</w:t>
      </w:r>
      <w:r w:rsidRPr="000C0641">
        <w:rPr>
          <w:rStyle w:val="StyleUnderline"/>
        </w:rPr>
        <w:t xml:space="preserve"> the </w:t>
      </w:r>
      <w:r w:rsidRPr="000C0641">
        <w:rPr>
          <w:rStyle w:val="StyleUnderline"/>
          <w:highlight w:val="yellow"/>
        </w:rPr>
        <w:t>law</w:t>
      </w:r>
      <w:r w:rsidRPr="000C0641">
        <w:rPr>
          <w:rStyle w:val="StyleUnderline"/>
        </w:rPr>
        <w:t xml:space="preserve"> being </w:t>
      </w:r>
      <w:r w:rsidRPr="000C0641">
        <w:rPr>
          <w:rStyle w:val="Emphasis"/>
        </w:rPr>
        <w:t xml:space="preserve">used to </w:t>
      </w:r>
      <w:r w:rsidRPr="000C0641">
        <w:rPr>
          <w:rStyle w:val="Emphasis"/>
          <w:highlight w:val="yellow"/>
        </w:rPr>
        <w:t>take</w:t>
      </w:r>
      <w:r w:rsidRPr="000C0641">
        <w:rPr>
          <w:rStyle w:val="Emphasis"/>
        </w:rPr>
        <w:t xml:space="preserve"> an </w:t>
      </w:r>
      <w:r w:rsidRPr="000C0641">
        <w:rPr>
          <w:rStyle w:val="Emphasis"/>
          <w:highlight w:val="yellow"/>
        </w:rPr>
        <w:t>action</w:t>
      </w:r>
      <w:r w:rsidRPr="00F30B0B">
        <w:rPr>
          <w:rFonts w:eastAsia="Calibri"/>
          <w:sz w:val="16"/>
        </w:rPr>
        <w:t>.</w:t>
      </w:r>
    </w:p>
    <w:p w14:paraId="18C159A0" w14:textId="77777777" w:rsidR="00701647" w:rsidRPr="00F30B0B" w:rsidRDefault="00701647" w:rsidP="00701647">
      <w:pPr>
        <w:rPr>
          <w:rFonts w:eastAsia="Calibri"/>
          <w:sz w:val="16"/>
        </w:rPr>
      </w:pPr>
      <w:r w:rsidRPr="00F30B0B">
        <w:rPr>
          <w:rFonts w:eastAsia="Calibri"/>
          <w:sz w:val="16"/>
        </w:rPr>
        <w:t>Looking at courts’ rulings</w:t>
      </w:r>
    </w:p>
    <w:p w14:paraId="4C97FE7B" w14:textId="77777777" w:rsidR="00701647" w:rsidRPr="000C0641" w:rsidRDefault="00701647" w:rsidP="00701647">
      <w:pPr>
        <w:rPr>
          <w:sz w:val="16"/>
        </w:rPr>
      </w:pPr>
      <w:r w:rsidRPr="000C0641">
        <w:rPr>
          <w:sz w:val="16"/>
        </w:rPr>
        <w:t>Though almost 80% of major rules are not challenged in court, agencies have been sued for acting improperly under every presidential administration.</w:t>
      </w:r>
    </w:p>
    <w:p w14:paraId="7E0A86BA" w14:textId="77777777" w:rsidR="00701647" w:rsidRPr="00F30B0B" w:rsidRDefault="00701647" w:rsidP="00701647">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74DF89CC" w14:textId="77777777" w:rsidR="00701647" w:rsidRPr="00F30B0B" w:rsidRDefault="00701647" w:rsidP="00701647">
      <w:pPr>
        <w:rPr>
          <w:rFonts w:eastAsia="Calibri"/>
          <w:sz w:val="16"/>
        </w:rPr>
      </w:pPr>
      <w:r w:rsidRPr="00F36C75">
        <w:rPr>
          <w:rFonts w:eastAsia="Calibri"/>
          <w:highlight w:val="yellow"/>
          <w:u w:val="single"/>
        </w:rPr>
        <w:t xml:space="preserve">Challenges to </w:t>
      </w:r>
      <w:r w:rsidRPr="00F36C75">
        <w:rPr>
          <w:rStyle w:val="Emphasis"/>
          <w:highlight w:val="yellow"/>
        </w:rPr>
        <w:t>Trump</w:t>
      </w:r>
      <w:r w:rsidRPr="00F30B0B">
        <w:rPr>
          <w:rFonts w:eastAsia="Calibri"/>
          <w:sz w:val="16"/>
        </w:rPr>
        <w:t xml:space="preserve"> administration </w:t>
      </w:r>
      <w:r w:rsidRPr="00F36C75">
        <w:rPr>
          <w:rFonts w:eastAsia="Calibri"/>
          <w:highlight w:val="yellow"/>
          <w:u w:val="single"/>
        </w:rPr>
        <w:t>rules</w:t>
      </w:r>
      <w:r w:rsidRPr="00F30B0B">
        <w:rPr>
          <w:rFonts w:eastAsia="Calibri"/>
          <w:sz w:val="16"/>
        </w:rPr>
        <w:t xml:space="preserve">, however, </w:t>
      </w:r>
      <w:r w:rsidRPr="000C0641">
        <w:rPr>
          <w:rStyle w:val="Emphasis"/>
          <w:highlight w:val="yellow"/>
        </w:rPr>
        <w:t>completely 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3EB65D9B" w14:textId="77777777" w:rsidR="00701647" w:rsidRPr="00F30B0B" w:rsidRDefault="00701647" w:rsidP="00701647">
      <w:pPr>
        <w:rPr>
          <w:rFonts w:eastAsia="Calibri"/>
          <w:sz w:val="16"/>
        </w:rPr>
      </w:pPr>
      <w:r w:rsidRPr="00F30B0B">
        <w:rPr>
          <w:rFonts w:eastAsia="Calibri"/>
          <w:u w:val="single"/>
        </w:rPr>
        <w:t>The</w:t>
      </w:r>
      <w:r w:rsidRPr="00F30B0B">
        <w:rPr>
          <w:rFonts w:eastAsia="Calibri"/>
          <w:sz w:val="16"/>
        </w:rPr>
        <w:t xml:space="preserve"> </w:t>
      </w:r>
      <w:r w:rsidRPr="00F36C75">
        <w:rPr>
          <w:rStyle w:val="Emphasis"/>
          <w:highlight w:val="yellow"/>
        </w:rPr>
        <w:t>difference</w:t>
      </w:r>
      <w:r w:rsidRPr="00F30B0B">
        <w:rPr>
          <w:rFonts w:eastAsia="Calibri"/>
          <w:sz w:val="16"/>
        </w:rPr>
        <w:t xml:space="preserve"> between these sets of results </w:t>
      </w:r>
      <w:r w:rsidRPr="00F36C75">
        <w:rPr>
          <w:rFonts w:eastAsia="Calibri"/>
          <w:highlight w:val="yellow"/>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F36C75">
        <w:rPr>
          <w:rFonts w:eastAsia="Calibri"/>
          <w:highlight w:val="yellow"/>
          <w:u w:val="single"/>
        </w:rPr>
        <w:t>due to</w:t>
      </w:r>
      <w:r w:rsidRPr="00F30B0B">
        <w:rPr>
          <w:rFonts w:eastAsia="Calibri"/>
          <w:u w:val="single"/>
        </w:rPr>
        <w:t xml:space="preserve"> </w:t>
      </w:r>
      <w:r w:rsidRPr="003D1B75">
        <w:rPr>
          <w:rStyle w:val="Emphasis"/>
        </w:rPr>
        <w:t xml:space="preserve">federal </w:t>
      </w:r>
      <w:r w:rsidRPr="00F36C75">
        <w:rPr>
          <w:rStyle w:val="Emphasis"/>
          <w:highlight w:val="yellow"/>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F36C75">
        <w:rPr>
          <w:rFonts w:eastAsia="Calibri"/>
          <w:highlight w:val="yellow"/>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w:t>
      </w:r>
      <w:r w:rsidRPr="000C0641">
        <w:rPr>
          <w:rFonts w:eastAsia="Calibri"/>
          <w:highlight w:val="yellow"/>
          <w:u w:val="single"/>
        </w:rPr>
        <w:t xml:space="preserve">administration’s lawyers </w:t>
      </w:r>
      <w:r w:rsidRPr="000C0641">
        <w:rPr>
          <w:rStyle w:val="Emphasis"/>
          <w:highlight w:val="yellow"/>
        </w:rPr>
        <w:t>did not ensure</w:t>
      </w:r>
      <w:r w:rsidRPr="00F30B0B">
        <w:rPr>
          <w:rFonts w:eastAsia="Calibri"/>
          <w:u w:val="single"/>
        </w:rPr>
        <w:t xml:space="preserve"> those </w:t>
      </w:r>
      <w:r w:rsidRPr="00541E73">
        <w:rPr>
          <w:rFonts w:eastAsia="Calibri"/>
          <w:u w:val="single"/>
        </w:rPr>
        <w:t xml:space="preserve">changes </w:t>
      </w:r>
      <w:r w:rsidRPr="00F36C75">
        <w:rPr>
          <w:rFonts w:eastAsia="Calibri"/>
          <w:highlight w:val="yellow"/>
          <w:u w:val="single"/>
        </w:rPr>
        <w:t>went through</w:t>
      </w:r>
      <w:r w:rsidRPr="00F30B0B">
        <w:rPr>
          <w:rFonts w:eastAsia="Calibri"/>
          <w:u w:val="single"/>
        </w:rPr>
        <w:t xml:space="preserve"> </w:t>
      </w:r>
      <w:r w:rsidRPr="000C0641">
        <w:rPr>
          <w:rFonts w:eastAsia="Calibri"/>
          <w:highlight w:val="yellow"/>
          <w:u w:val="single"/>
        </w:rPr>
        <w:t xml:space="preserve">the </w:t>
      </w:r>
      <w:r w:rsidRPr="000C0641">
        <w:rPr>
          <w:rStyle w:val="Emphasis"/>
          <w:highlight w:val="yellow"/>
        </w:rPr>
        <w:t>correct processes</w:t>
      </w:r>
      <w:r w:rsidRPr="00F30B0B">
        <w:rPr>
          <w:rFonts w:eastAsia="Calibri"/>
          <w:sz w:val="16"/>
        </w:rPr>
        <w:t xml:space="preserve"> </w:t>
      </w:r>
      <w:r w:rsidRPr="00F30B0B">
        <w:rPr>
          <w:rFonts w:eastAsia="Calibri"/>
          <w:u w:val="single"/>
        </w:rPr>
        <w:t xml:space="preserve">– or </w:t>
      </w:r>
      <w:r w:rsidRPr="000C0641">
        <w:rPr>
          <w:rFonts w:eastAsia="Calibri"/>
          <w:highlight w:val="yellow"/>
          <w:u w:val="single"/>
        </w:rPr>
        <w:t xml:space="preserve">could not </w:t>
      </w:r>
      <w:r w:rsidRPr="000C0641">
        <w:rPr>
          <w:rStyle w:val="Emphasis"/>
          <w:highlight w:val="yellow"/>
        </w:rPr>
        <w:t>justify</w:t>
      </w:r>
      <w:r w:rsidRPr="00F30B0B">
        <w:rPr>
          <w:rFonts w:eastAsia="Calibri"/>
          <w:u w:val="single"/>
        </w:rPr>
        <w:t xml:space="preserve"> the </w:t>
      </w:r>
      <w:r w:rsidRPr="000C0641">
        <w:rPr>
          <w:rFonts w:eastAsia="Calibri"/>
          <w:highlight w:val="yellow"/>
          <w:u w:val="single"/>
        </w:rPr>
        <w:t>changes</w:t>
      </w:r>
      <w:r w:rsidRPr="00F30B0B">
        <w:rPr>
          <w:rFonts w:eastAsia="Calibri"/>
          <w:u w:val="single"/>
        </w:rPr>
        <w:t xml:space="preserve"> under applicable </w:t>
      </w:r>
      <w:r w:rsidRPr="00F36C75">
        <w:rPr>
          <w:rStyle w:val="Emphasis"/>
          <w:highlight w:val="yellow"/>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w:t>
      </w:r>
      <w:r w:rsidRPr="000C0641">
        <w:rPr>
          <w:rFonts w:eastAsia="Calibri"/>
          <w:highlight w:val="yellow"/>
          <w:u w:val="single"/>
        </w:rPr>
        <w:t xml:space="preserve">administration </w:t>
      </w:r>
      <w:r w:rsidRPr="000C0641">
        <w:rPr>
          <w:rStyle w:val="Emphasis"/>
          <w:highlight w:val="yellow"/>
        </w:rPr>
        <w:t>went ahead anyway</w:t>
      </w:r>
      <w:r w:rsidRPr="00F30B0B">
        <w:rPr>
          <w:rFonts w:eastAsia="Calibri"/>
          <w:sz w:val="16"/>
        </w:rPr>
        <w:t>.</w:t>
      </w:r>
    </w:p>
    <w:p w14:paraId="7531DEF1" w14:textId="77777777" w:rsidR="00701647" w:rsidRDefault="00701647" w:rsidP="00701647">
      <w:pPr>
        <w:pStyle w:val="Heading3"/>
      </w:pPr>
      <w:r>
        <w:t>AT: Dereg DA---Link Turn---2AC</w:t>
      </w:r>
    </w:p>
    <w:p w14:paraId="1542C960" w14:textId="77777777" w:rsidR="00701647" w:rsidRDefault="00701647" w:rsidP="00701647">
      <w:pPr>
        <w:pStyle w:val="Heading4"/>
      </w:pPr>
      <w:r>
        <w:t xml:space="preserve">Trump </w:t>
      </w:r>
      <w:r w:rsidRPr="00F16464">
        <w:rPr>
          <w:u w:val="single"/>
        </w:rPr>
        <w:t>shreds</w:t>
      </w:r>
      <w:r>
        <w:t xml:space="preserve"> the regulatory environment. </w:t>
      </w:r>
      <w:r w:rsidRPr="00F16464">
        <w:rPr>
          <w:u w:val="single"/>
        </w:rPr>
        <w:t>Only the plan</w:t>
      </w:r>
      <w:r>
        <w:t xml:space="preserve"> solves it.</w:t>
      </w:r>
    </w:p>
    <w:p w14:paraId="3E342B3C" w14:textId="77777777" w:rsidR="00701647" w:rsidRPr="005578E8" w:rsidRDefault="00701647" w:rsidP="00701647">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726B81F3" w14:textId="77777777" w:rsidR="00701647" w:rsidRPr="005578E8" w:rsidRDefault="00701647" w:rsidP="00701647">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w:t>
      </w:r>
      <w:proofErr w:type="gramStart"/>
      <w:r w:rsidRPr="004C65AD">
        <w:rPr>
          <w:rStyle w:val="StyleUnderline"/>
        </w:rPr>
        <w:t>remedies, and</w:t>
      </w:r>
      <w:proofErr w:type="gramEnd"/>
      <w:r w:rsidRPr="004C65AD">
        <w:rPr>
          <w:rStyle w:val="StyleUnderline"/>
        </w:rPr>
        <w:t xml:space="preserve">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2165295C" w14:textId="77777777" w:rsidR="00701647" w:rsidRPr="005578E8" w:rsidRDefault="00701647" w:rsidP="00701647">
      <w:pPr>
        <w:rPr>
          <w:sz w:val="16"/>
        </w:rPr>
      </w:pPr>
      <w:r w:rsidRPr="005578E8">
        <w:rPr>
          <w:sz w:val="16"/>
        </w:rPr>
        <w:t xml:space="preserve">For instance, as part of the about-face by the Equal Employment Opportunity Commission (EEOC) on diversity issues—seeking to root out rather than encourage DEI </w:t>
      </w:r>
      <w:proofErr w:type="gramStart"/>
      <w:r w:rsidRPr="005578E8">
        <w:rPr>
          <w:sz w:val="16"/>
        </w:rPr>
        <w:t>initiatives—it</w:t>
      </w:r>
      <w:proofErr w:type="gramEnd"/>
      <w:r w:rsidRPr="005578E8">
        <w:rPr>
          <w:sz w:val="16"/>
        </w:rPr>
        <w:t xml:space="preserve">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40F07F6B" w14:textId="77777777" w:rsidR="00701647" w:rsidRPr="005578E8" w:rsidRDefault="00701647" w:rsidP="00701647">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65551345" w14:textId="77777777" w:rsidR="00701647" w:rsidRPr="005578E8" w:rsidRDefault="00701647" w:rsidP="00701647">
      <w:pPr>
        <w:rPr>
          <w:sz w:val="16"/>
        </w:rPr>
      </w:pPr>
      <w:r w:rsidRPr="005578E8">
        <w:rPr>
          <w:sz w:val="16"/>
        </w:rPr>
        <w:t xml:space="preserve">This is far from the only example. </w:t>
      </w:r>
      <w:proofErr w:type="gramStart"/>
      <w:r w:rsidRPr="005578E8">
        <w:rPr>
          <w:sz w:val="16"/>
        </w:rPr>
        <w:t>From the DOJ’s indictment of former FBI Director James Comey,</w:t>
      </w:r>
      <w:proofErr w:type="gramEnd"/>
      <w:r w:rsidRPr="005578E8">
        <w:rPr>
          <w:sz w:val="16"/>
        </w:rPr>
        <w:t xml:space="preserve">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0BD13162" w14:textId="77777777" w:rsidR="00701647" w:rsidRPr="005578E8" w:rsidRDefault="00701647" w:rsidP="00701647">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xml:space="preserve">. </w:t>
      </w:r>
      <w:proofErr w:type="gramStart"/>
      <w:r w:rsidRPr="005578E8">
        <w:rPr>
          <w:sz w:val="16"/>
        </w:rPr>
        <w:t>This shortcuts</w:t>
      </w:r>
      <w:proofErr w:type="gramEnd"/>
      <w:r w:rsidRPr="005578E8">
        <w:rPr>
          <w:sz w:val="16"/>
        </w:rPr>
        <w:t xml:space="preserve"> the entire legislative process—which saves Trump the burden of having to deal with it.</w:t>
      </w:r>
    </w:p>
    <w:p w14:paraId="736044FB" w14:textId="77777777" w:rsidR="00701647" w:rsidRPr="005578E8" w:rsidRDefault="00701647" w:rsidP="00701647">
      <w:pPr>
        <w:rPr>
          <w:sz w:val="16"/>
        </w:rPr>
      </w:pPr>
      <w:r w:rsidRPr="005578E8">
        <w:rPr>
          <w:sz w:val="16"/>
        </w:rPr>
        <w:t>In brief, Trump has converted the administrative state into a machine for turning his opinions into law with almost no oversight whatsoever—and he’s put the burden on us.</w:t>
      </w:r>
    </w:p>
    <w:p w14:paraId="4F433CDB" w14:textId="77777777" w:rsidR="00701647" w:rsidRPr="005578E8" w:rsidRDefault="00701647" w:rsidP="00701647">
      <w:pPr>
        <w:rPr>
          <w:sz w:val="16"/>
        </w:rPr>
      </w:pPr>
      <w:r w:rsidRPr="005578E8">
        <w:rPr>
          <w:sz w:val="16"/>
        </w:rPr>
        <w:t xml:space="preserve">Trump’s Burden </w:t>
      </w:r>
      <w:proofErr w:type="gramStart"/>
      <w:r w:rsidRPr="005578E8">
        <w:rPr>
          <w:sz w:val="16"/>
        </w:rPr>
        <w:t>On</w:t>
      </w:r>
      <w:proofErr w:type="gramEnd"/>
      <w:r w:rsidRPr="005578E8">
        <w:rPr>
          <w:sz w:val="16"/>
        </w:rPr>
        <w:t xml:space="preserve"> Us</w:t>
      </w:r>
    </w:p>
    <w:p w14:paraId="61827825" w14:textId="77777777" w:rsidR="00701647" w:rsidRPr="005578E8" w:rsidRDefault="00701647" w:rsidP="00701647">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6548146E" w14:textId="77777777" w:rsidR="00701647" w:rsidRPr="005578E8" w:rsidRDefault="00701647" w:rsidP="00701647">
      <w:pPr>
        <w:rPr>
          <w:sz w:val="16"/>
        </w:rPr>
      </w:pPr>
      <w:r w:rsidRPr="005578E8">
        <w:rPr>
          <w:sz w:val="16"/>
        </w:rPr>
        <w:t xml:space="preserve">The </w:t>
      </w:r>
      <w:r w:rsidRPr="00437C00">
        <w:rPr>
          <w:rStyle w:val="StyleUnderline"/>
        </w:rPr>
        <w:t xml:space="preserve">administrative state </w:t>
      </w:r>
      <w:proofErr w:type="gramStart"/>
      <w:r w:rsidRPr="00437C00">
        <w:rPr>
          <w:rStyle w:val="StyleUnderline"/>
        </w:rPr>
        <w:t>has</w:t>
      </w:r>
      <w:r w:rsidRPr="005578E8">
        <w:rPr>
          <w:sz w:val="16"/>
        </w:rPr>
        <w:t xml:space="preserve"> </w:t>
      </w:r>
      <w:r w:rsidRPr="00437C00">
        <w:rPr>
          <w:rStyle w:val="Emphasis"/>
        </w:rPr>
        <w:t>historically</w:t>
      </w:r>
      <w:proofErr w:type="gramEnd"/>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1944BCDE" w14:textId="77777777" w:rsidR="00701647" w:rsidRDefault="00701647" w:rsidP="00701647">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7D0E629E" w14:textId="77777777" w:rsidR="00701647" w:rsidRDefault="00701647" w:rsidP="00701647"/>
    <w:p w14:paraId="2BEA3CAA" w14:textId="77777777" w:rsidR="00701647" w:rsidRPr="001E52E1" w:rsidRDefault="00701647" w:rsidP="00701647"/>
    <w:p w14:paraId="54260393" w14:textId="77777777" w:rsidR="00701647" w:rsidRDefault="00701647" w:rsidP="00701647">
      <w:pPr>
        <w:pStyle w:val="Heading3"/>
      </w:pPr>
      <w:r>
        <w:t>AT: Dollar Impact---AT: Sanctions</w:t>
      </w:r>
    </w:p>
    <w:p w14:paraId="5163F29F" w14:textId="77777777" w:rsidR="00701647" w:rsidRDefault="00701647" w:rsidP="00701647">
      <w:pPr>
        <w:pStyle w:val="Heading4"/>
      </w:pPr>
      <w:r>
        <w:t xml:space="preserve">Sanctions </w:t>
      </w:r>
      <w:r w:rsidRPr="00E42C98">
        <w:rPr>
          <w:u w:val="single"/>
        </w:rPr>
        <w:t>fail</w:t>
      </w:r>
      <w:r>
        <w:t>.</w:t>
      </w:r>
    </w:p>
    <w:p w14:paraId="025F9DE6" w14:textId="77777777" w:rsidR="00701647" w:rsidRDefault="00701647" w:rsidP="00701647">
      <w:r>
        <w:t xml:space="preserve">Dr. Sergey </w:t>
      </w:r>
      <w:r w:rsidRPr="0004079E">
        <w:rPr>
          <w:rStyle w:val="Style13ptBold"/>
        </w:rPr>
        <w:t>Sosnovskikh et al. 25</w:t>
      </w:r>
      <w:r>
        <w:t xml:space="preserve">, PhD, Lecturer, International Business, Manchester Metropolitan University; Dr. Anton </w:t>
      </w:r>
      <w:r w:rsidRPr="00E42C98">
        <w:t>Klarin</w:t>
      </w:r>
      <w:r>
        <w:t xml:space="preserve">, PhD, Senior Lecturer, School of Management &amp; Marketing, Curtin University; Dr. Htwe Htwe </w:t>
      </w:r>
      <w:r w:rsidRPr="00E42C98">
        <w:t>Thein</w:t>
      </w:r>
      <w:r>
        <w:t>, PhD, Associate Professor, International Business, Curtin University, "Sanctions Rarely Achieve Their Goals – Here’s Why They Failed in Russia And Myanmar," Conversation, 02/24/2025, https://theconversation.com/sanctions-rarely-achieve-their-goals-heres-why-they-failed-in-russia-and-myanmar-244975.</w:t>
      </w:r>
    </w:p>
    <w:p w14:paraId="293935C1" w14:textId="77777777" w:rsidR="00701647" w:rsidRPr="00E42C98" w:rsidRDefault="00701647" w:rsidP="00701647">
      <w:pPr>
        <w:rPr>
          <w:sz w:val="16"/>
        </w:rPr>
      </w:pPr>
      <w:r w:rsidRPr="006A1FFC">
        <w:rPr>
          <w:rStyle w:val="StyleUnderline"/>
          <w:highlight w:val="yellow"/>
        </w:rPr>
        <w:t>Sanctions</w:t>
      </w:r>
      <w:r w:rsidRPr="00E42C98">
        <w:rPr>
          <w:rStyle w:val="StyleUnderline"/>
        </w:rPr>
        <w:t xml:space="preserve"> are, according to</w:t>
      </w:r>
      <w:r w:rsidRPr="00E42C98">
        <w:rPr>
          <w:sz w:val="16"/>
        </w:rPr>
        <w:t xml:space="preserve"> </w:t>
      </w:r>
      <w:r w:rsidRPr="00E42C98">
        <w:rPr>
          <w:rStyle w:val="Emphasis"/>
        </w:rPr>
        <w:t>research</w:t>
      </w:r>
      <w:r w:rsidRPr="00E42C98">
        <w:rPr>
          <w:sz w:val="16"/>
        </w:rPr>
        <w:t xml:space="preserve">, </w:t>
      </w:r>
      <w:r w:rsidRPr="006A1FFC">
        <w:rPr>
          <w:rStyle w:val="StyleUnderline"/>
          <w:highlight w:val="yellow"/>
        </w:rPr>
        <w:t>effective</w:t>
      </w:r>
      <w:r w:rsidRPr="006A1FFC">
        <w:rPr>
          <w:sz w:val="16"/>
          <w:highlight w:val="yellow"/>
        </w:rPr>
        <w:t xml:space="preserve"> </w:t>
      </w:r>
      <w:r w:rsidRPr="006A1FFC">
        <w:rPr>
          <w:rStyle w:val="Emphasis"/>
          <w:highlight w:val="yellow"/>
        </w:rPr>
        <w:t>less than 10%</w:t>
      </w:r>
      <w:r w:rsidRPr="00E42C98">
        <w:rPr>
          <w:sz w:val="16"/>
        </w:rPr>
        <w:t xml:space="preserve"> </w:t>
      </w:r>
      <w:r w:rsidRPr="00E42C98">
        <w:rPr>
          <w:rStyle w:val="StyleUnderline"/>
        </w:rPr>
        <w:t xml:space="preserve">of the time if success is </w:t>
      </w:r>
      <w:r w:rsidRPr="006A1FFC">
        <w:rPr>
          <w:rStyle w:val="StyleUnderline"/>
          <w:highlight w:val="yellow"/>
        </w:rPr>
        <w:t>defined as</w:t>
      </w:r>
      <w:r w:rsidRPr="00E42C98">
        <w:rPr>
          <w:sz w:val="16"/>
        </w:rPr>
        <w:t xml:space="preserve"> the complete </w:t>
      </w:r>
      <w:r w:rsidRPr="006A1FFC">
        <w:rPr>
          <w:rStyle w:val="Emphasis"/>
          <w:highlight w:val="yellow"/>
        </w:rPr>
        <w:t>compliance</w:t>
      </w:r>
      <w:r w:rsidRPr="00E42C98">
        <w:rPr>
          <w:sz w:val="16"/>
        </w:rPr>
        <w:t xml:space="preserve"> of a sanctioned regime </w:t>
      </w:r>
      <w:r w:rsidRPr="00E42C98">
        <w:rPr>
          <w:rStyle w:val="StyleUnderline"/>
        </w:rPr>
        <w:t>with the imposed external pressure</w:t>
      </w:r>
      <w:r w:rsidRPr="00E42C98">
        <w:rPr>
          <w:sz w:val="16"/>
        </w:rPr>
        <w:t xml:space="preserve">. Taking </w:t>
      </w:r>
      <w:r w:rsidRPr="00E42C98">
        <w:rPr>
          <w:rStyle w:val="StyleUnderline"/>
        </w:rPr>
        <w:t>a more lenient view, which includes</w:t>
      </w:r>
      <w:r w:rsidRPr="00E42C98">
        <w:rPr>
          <w:sz w:val="16"/>
        </w:rPr>
        <w:t xml:space="preserve"> </w:t>
      </w:r>
      <w:r w:rsidRPr="006A1FFC">
        <w:rPr>
          <w:rStyle w:val="Emphasis"/>
          <w:highlight w:val="yellow"/>
        </w:rPr>
        <w:t>partial</w:t>
      </w:r>
      <w:r w:rsidRPr="006A1FFC">
        <w:rPr>
          <w:sz w:val="16"/>
          <w:highlight w:val="yellow"/>
        </w:rPr>
        <w:t xml:space="preserve"> </w:t>
      </w:r>
      <w:r w:rsidRPr="006A1FFC">
        <w:rPr>
          <w:rStyle w:val="StyleUnderline"/>
          <w:highlight w:val="yellow"/>
        </w:rPr>
        <w:t>concessions</w:t>
      </w:r>
      <w:r w:rsidRPr="00E42C98">
        <w:rPr>
          <w:sz w:val="16"/>
        </w:rPr>
        <w:t xml:space="preserve"> or negotiated settlements, </w:t>
      </w:r>
      <w:r w:rsidRPr="00E42C98">
        <w:rPr>
          <w:rStyle w:val="StyleUnderline"/>
        </w:rPr>
        <w:t xml:space="preserve">the success rate </w:t>
      </w:r>
      <w:r w:rsidRPr="006A1FFC">
        <w:rPr>
          <w:rStyle w:val="StyleUnderline"/>
          <w:highlight w:val="yellow"/>
        </w:rPr>
        <w:t>rises to</w:t>
      </w:r>
      <w:r w:rsidRPr="006A1FFC">
        <w:rPr>
          <w:sz w:val="16"/>
          <w:highlight w:val="yellow"/>
        </w:rPr>
        <w:t xml:space="preserve"> </w:t>
      </w:r>
      <w:r w:rsidRPr="006A1FFC">
        <w:rPr>
          <w:rStyle w:val="Emphasis"/>
          <w:highlight w:val="yellow"/>
        </w:rPr>
        <w:t>35%</w:t>
      </w:r>
      <w:r w:rsidRPr="00E42C98">
        <w:rPr>
          <w:sz w:val="16"/>
        </w:rPr>
        <w:t xml:space="preserve"> </w:t>
      </w:r>
      <w:r w:rsidRPr="00E42C98">
        <w:rPr>
          <w:rStyle w:val="StyleUnderline"/>
        </w:rPr>
        <w:t>at most</w:t>
      </w:r>
      <w:r w:rsidRPr="00E42C98">
        <w:rPr>
          <w:sz w:val="16"/>
        </w:rPr>
        <w:t>.</w:t>
      </w:r>
    </w:p>
    <w:p w14:paraId="12D0059C" w14:textId="77777777" w:rsidR="00701647" w:rsidRPr="00E42C98" w:rsidRDefault="00701647" w:rsidP="00701647">
      <w:pPr>
        <w:rPr>
          <w:sz w:val="16"/>
        </w:rPr>
      </w:pPr>
      <w:r w:rsidRPr="00E42C98">
        <w:rPr>
          <w:sz w:val="16"/>
        </w:rPr>
        <w:t xml:space="preserve">The </w:t>
      </w:r>
      <w:r w:rsidRPr="006A1FFC">
        <w:rPr>
          <w:rStyle w:val="StyleUnderline"/>
          <w:highlight w:val="yellow"/>
        </w:rPr>
        <w:t>idea</w:t>
      </w:r>
      <w:r w:rsidRPr="00E42C98">
        <w:rPr>
          <w:rStyle w:val="StyleUnderline"/>
        </w:rPr>
        <w:t xml:space="preserve"> that sanctions can</w:t>
      </w:r>
      <w:r w:rsidRPr="00E42C98">
        <w:rPr>
          <w:sz w:val="16"/>
        </w:rPr>
        <w:t xml:space="preserve"> completely </w:t>
      </w:r>
      <w:r w:rsidRPr="00E42C98">
        <w:rPr>
          <w:rStyle w:val="Emphasis"/>
        </w:rPr>
        <w:t>restrict trade</w:t>
      </w:r>
      <w:r w:rsidRPr="00E42C98">
        <w:rPr>
          <w:sz w:val="16"/>
        </w:rPr>
        <w:t xml:space="preserve"> </w:t>
      </w:r>
      <w:r w:rsidRPr="00E42C98">
        <w:rPr>
          <w:rStyle w:val="StyleUnderline"/>
        </w:rPr>
        <w:t xml:space="preserve">to sanctioned countries </w:t>
      </w:r>
      <w:r w:rsidRPr="006A1FFC">
        <w:rPr>
          <w:rStyle w:val="StyleUnderline"/>
          <w:highlight w:val="yellow"/>
        </w:rPr>
        <w:t>is</w:t>
      </w:r>
      <w:r w:rsidRPr="006A1FFC">
        <w:rPr>
          <w:sz w:val="16"/>
          <w:highlight w:val="yellow"/>
        </w:rPr>
        <w:t xml:space="preserve"> </w:t>
      </w:r>
      <w:r w:rsidRPr="006A1FFC">
        <w:rPr>
          <w:rStyle w:val="Emphasis"/>
          <w:highlight w:val="yellow"/>
        </w:rPr>
        <w:t>largely</w:t>
      </w:r>
      <w:r w:rsidRPr="006A1FFC">
        <w:rPr>
          <w:sz w:val="16"/>
          <w:highlight w:val="yellow"/>
        </w:rPr>
        <w:t xml:space="preserve"> </w:t>
      </w:r>
      <w:r w:rsidRPr="006A1FFC">
        <w:rPr>
          <w:rStyle w:val="StyleUnderline"/>
          <w:highlight w:val="yellow"/>
        </w:rPr>
        <w:t>flawed</w:t>
      </w:r>
      <w:r w:rsidRPr="00E42C98">
        <w:rPr>
          <w:sz w:val="16"/>
        </w:rPr>
        <w:t xml:space="preserve">. </w:t>
      </w:r>
      <w:r w:rsidRPr="006A1FFC">
        <w:rPr>
          <w:rStyle w:val="Emphasis"/>
          <w:highlight w:val="yellow"/>
        </w:rPr>
        <w:t>Iran</w:t>
      </w:r>
      <w:r w:rsidRPr="006A1FFC">
        <w:rPr>
          <w:sz w:val="16"/>
          <w:highlight w:val="yellow"/>
        </w:rPr>
        <w:t>ian</w:t>
      </w:r>
      <w:r w:rsidRPr="00E42C98">
        <w:rPr>
          <w:sz w:val="16"/>
        </w:rPr>
        <w:t xml:space="preserve"> residents, for example, </w:t>
      </w:r>
      <w:r w:rsidRPr="00E42C98">
        <w:rPr>
          <w:rStyle w:val="StyleUnderline"/>
        </w:rPr>
        <w:t xml:space="preserve">can </w:t>
      </w:r>
      <w:r w:rsidRPr="006A1FFC">
        <w:rPr>
          <w:rStyle w:val="StyleUnderline"/>
          <w:highlight w:val="yellow"/>
        </w:rPr>
        <w:t>still access</w:t>
      </w:r>
      <w:r w:rsidRPr="00E42C98">
        <w:rPr>
          <w:rStyle w:val="StyleUnderline"/>
        </w:rPr>
        <w:t xml:space="preserve"> many</w:t>
      </w:r>
      <w:r w:rsidRPr="00E42C98">
        <w:rPr>
          <w:sz w:val="16"/>
        </w:rPr>
        <w:t xml:space="preserve"> </w:t>
      </w:r>
      <w:r w:rsidRPr="00E42C98">
        <w:rPr>
          <w:rStyle w:val="Emphasis"/>
        </w:rPr>
        <w:t>western</w:t>
      </w:r>
      <w:r w:rsidRPr="00E42C98">
        <w:rPr>
          <w:sz w:val="16"/>
        </w:rPr>
        <w:t xml:space="preserve"> </w:t>
      </w:r>
      <w:r w:rsidRPr="006A1FFC">
        <w:rPr>
          <w:rStyle w:val="StyleUnderline"/>
          <w:highlight w:val="yellow"/>
        </w:rPr>
        <w:t>products</w:t>
      </w:r>
      <w:r w:rsidRPr="00E42C98">
        <w:rPr>
          <w:rStyle w:val="StyleUnderline"/>
        </w:rPr>
        <w:t xml:space="preserve"> despite sanctions </w:t>
      </w:r>
      <w:r w:rsidRPr="006A1FFC">
        <w:rPr>
          <w:rStyle w:val="StyleUnderline"/>
          <w:highlight w:val="yellow"/>
        </w:rPr>
        <w:t>through</w:t>
      </w:r>
      <w:r w:rsidRPr="006A1FFC">
        <w:rPr>
          <w:sz w:val="16"/>
          <w:highlight w:val="yellow"/>
        </w:rPr>
        <w:t xml:space="preserve"> </w:t>
      </w:r>
      <w:r w:rsidRPr="006A1FFC">
        <w:rPr>
          <w:rStyle w:val="Emphasis"/>
          <w:highlight w:val="yellow"/>
        </w:rPr>
        <w:t>intermediaries</w:t>
      </w:r>
      <w:r w:rsidRPr="00E42C98">
        <w:rPr>
          <w:sz w:val="16"/>
        </w:rPr>
        <w:t xml:space="preserve"> in countries like Turkey and the Gulf states.</w:t>
      </w:r>
    </w:p>
    <w:p w14:paraId="5173E9A4" w14:textId="77777777" w:rsidR="00701647" w:rsidRPr="00E42C98" w:rsidRDefault="00701647" w:rsidP="00701647">
      <w:pPr>
        <w:rPr>
          <w:sz w:val="16"/>
        </w:rPr>
      </w:pPr>
      <w:r w:rsidRPr="00E42C98">
        <w:rPr>
          <w:sz w:val="16"/>
        </w:rPr>
        <w:t xml:space="preserve">To better understand why </w:t>
      </w:r>
      <w:proofErr w:type="gramStart"/>
      <w:r w:rsidRPr="00E42C98">
        <w:rPr>
          <w:sz w:val="16"/>
        </w:rPr>
        <w:t>sanctions</w:t>
      </w:r>
      <w:proofErr w:type="gramEnd"/>
      <w:r w:rsidRPr="00E42C98">
        <w:rPr>
          <w:sz w:val="16"/>
        </w:rPr>
        <w:t xml:space="preserve"> fail, </w:t>
      </w:r>
      <w:r w:rsidRPr="006A1FFC">
        <w:rPr>
          <w:rStyle w:val="StyleUnderline"/>
          <w:highlight w:val="yellow"/>
        </w:rPr>
        <w:t>consider</w:t>
      </w:r>
      <w:r w:rsidRPr="00E42C98">
        <w:rPr>
          <w:sz w:val="16"/>
        </w:rPr>
        <w:t xml:space="preserve"> the cases of </w:t>
      </w:r>
      <w:r w:rsidRPr="006A1FFC">
        <w:rPr>
          <w:rStyle w:val="Emphasis"/>
          <w:highlight w:val="yellow"/>
        </w:rPr>
        <w:t>Russia</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Myanmar</w:t>
      </w:r>
      <w:r w:rsidRPr="00E42C98">
        <w:rPr>
          <w:sz w:val="16"/>
        </w:rPr>
        <w:t xml:space="preserve">. The </w:t>
      </w:r>
      <w:r w:rsidRPr="006A1FFC">
        <w:rPr>
          <w:rStyle w:val="StyleUnderline"/>
          <w:highlight w:val="yellow"/>
        </w:rPr>
        <w:t>sanctions</w:t>
      </w:r>
      <w:r w:rsidRPr="00E42C98">
        <w:rPr>
          <w:sz w:val="16"/>
        </w:rPr>
        <w:t xml:space="preserve"> imposed on Russia following its full-scale invasion of Ukraine in 2022 </w:t>
      </w:r>
      <w:r w:rsidRPr="00E42C98">
        <w:rPr>
          <w:rStyle w:val="StyleUnderline"/>
        </w:rPr>
        <w:t>have</w:t>
      </w:r>
      <w:r w:rsidRPr="00E42C98">
        <w:rPr>
          <w:sz w:val="16"/>
        </w:rPr>
        <w:t xml:space="preserve"> undoubtedly </w:t>
      </w:r>
      <w:r w:rsidRPr="00E42C98">
        <w:rPr>
          <w:rStyle w:val="StyleUnderline"/>
        </w:rPr>
        <w:t>caused</w:t>
      </w:r>
      <w:r w:rsidRPr="00E42C98">
        <w:rPr>
          <w:sz w:val="16"/>
        </w:rPr>
        <w:t xml:space="preserve"> </w:t>
      </w:r>
      <w:r w:rsidRPr="00E42C98">
        <w:rPr>
          <w:rStyle w:val="Emphasis"/>
        </w:rPr>
        <w:t>some</w:t>
      </w:r>
      <w:r w:rsidRPr="00E42C98">
        <w:rPr>
          <w:sz w:val="16"/>
        </w:rPr>
        <w:t xml:space="preserve"> </w:t>
      </w:r>
      <w:r w:rsidRPr="00E42C98">
        <w:rPr>
          <w:rStyle w:val="StyleUnderline"/>
        </w:rPr>
        <w:t>economic disruption</w:t>
      </w:r>
      <w:r w:rsidRPr="00E42C98">
        <w:rPr>
          <w:sz w:val="16"/>
        </w:rPr>
        <w:t xml:space="preserve">, including inflation, labour shortages and a devaluation of the Russian rouble. </w:t>
      </w:r>
      <w:r w:rsidRPr="00E42C98">
        <w:rPr>
          <w:rStyle w:val="StyleUnderline"/>
        </w:rPr>
        <w:t xml:space="preserve">But they </w:t>
      </w:r>
      <w:r w:rsidRPr="006A1FFC">
        <w:rPr>
          <w:rStyle w:val="StyleUnderline"/>
          <w:highlight w:val="yellow"/>
        </w:rPr>
        <w:t>have had a</w:t>
      </w:r>
      <w:r w:rsidRPr="006A1FFC">
        <w:rPr>
          <w:sz w:val="16"/>
          <w:highlight w:val="yellow"/>
        </w:rPr>
        <w:t xml:space="preserve"> </w:t>
      </w:r>
      <w:r w:rsidRPr="006A1FFC">
        <w:rPr>
          <w:rStyle w:val="Emphasis"/>
          <w:sz w:val="24"/>
          <w:szCs w:val="24"/>
          <w:highlight w:val="yellow"/>
        </w:rPr>
        <w:t>limited impact overall</w:t>
      </w:r>
      <w:r w:rsidRPr="00E42C98">
        <w:rPr>
          <w:sz w:val="16"/>
        </w:rPr>
        <w:t>.</w:t>
      </w:r>
    </w:p>
    <w:p w14:paraId="66D72CB7" w14:textId="77777777" w:rsidR="00701647" w:rsidRPr="00E42C98" w:rsidRDefault="00701647" w:rsidP="00701647">
      <w:pPr>
        <w:rPr>
          <w:sz w:val="16"/>
        </w:rPr>
      </w:pPr>
      <w:r w:rsidRPr="00E42C98">
        <w:rPr>
          <w:sz w:val="16"/>
        </w:rPr>
        <w:t xml:space="preserve">In April 2024, the International Monetary Fund predicted that Russia’s economy would grow faster than </w:t>
      </w:r>
      <w:proofErr w:type="gramStart"/>
      <w:r w:rsidRPr="00E42C98">
        <w:rPr>
          <w:sz w:val="16"/>
        </w:rPr>
        <w:t>all of</w:t>
      </w:r>
      <w:proofErr w:type="gramEnd"/>
      <w:r w:rsidRPr="00E42C98">
        <w:rPr>
          <w:sz w:val="16"/>
        </w:rPr>
        <w:t xml:space="preserve"> the world’s advanced economies that year, including the US.</w:t>
      </w:r>
    </w:p>
    <w:p w14:paraId="67DB5726" w14:textId="77777777" w:rsidR="00701647" w:rsidRPr="00E42C98" w:rsidRDefault="00701647" w:rsidP="00701647">
      <w:pPr>
        <w:rPr>
          <w:sz w:val="16"/>
        </w:rPr>
      </w:pPr>
      <w:r w:rsidRPr="00E42C98">
        <w:rPr>
          <w:rStyle w:val="StyleUnderline"/>
        </w:rPr>
        <w:t xml:space="preserve">Many </w:t>
      </w:r>
      <w:r w:rsidRPr="006A1FFC">
        <w:rPr>
          <w:rStyle w:val="StyleUnderline"/>
          <w:highlight w:val="yellow"/>
        </w:rPr>
        <w:t>countries</w:t>
      </w:r>
      <w:r w:rsidRPr="00E42C98">
        <w:rPr>
          <w:rStyle w:val="StyleUnderline"/>
        </w:rPr>
        <w:t xml:space="preserve"> have</w:t>
      </w:r>
      <w:r w:rsidRPr="00E42C98">
        <w:rPr>
          <w:sz w:val="16"/>
        </w:rPr>
        <w:t xml:space="preserve"> </w:t>
      </w:r>
      <w:r w:rsidRPr="006A1FFC">
        <w:rPr>
          <w:rStyle w:val="Emphasis"/>
          <w:highlight w:val="yellow"/>
        </w:rPr>
        <w:t>not participated</w:t>
      </w:r>
      <w:r w:rsidRPr="00E42C98">
        <w:rPr>
          <w:sz w:val="16"/>
        </w:rPr>
        <w:t xml:space="preserve"> </w:t>
      </w:r>
      <w:r w:rsidRPr="00E42C98">
        <w:rPr>
          <w:rStyle w:val="StyleUnderline"/>
        </w:rPr>
        <w:t xml:space="preserve">in the west’s sanctions regime, </w:t>
      </w:r>
      <w:r w:rsidRPr="006A1FFC">
        <w:rPr>
          <w:rStyle w:val="StyleUnderline"/>
          <w:highlight w:val="yellow"/>
        </w:rPr>
        <w:t>which</w:t>
      </w:r>
      <w:r w:rsidRPr="00E42C98">
        <w:rPr>
          <w:sz w:val="16"/>
        </w:rPr>
        <w:t xml:space="preserve"> has </w:t>
      </w:r>
      <w:r w:rsidRPr="006A1FFC">
        <w:rPr>
          <w:rStyle w:val="StyleUnderline"/>
          <w:highlight w:val="yellow"/>
        </w:rPr>
        <w:t>create</w:t>
      </w:r>
      <w:r w:rsidRPr="00E42C98">
        <w:rPr>
          <w:rStyle w:val="StyleUnderline"/>
        </w:rPr>
        <w:t>d</w:t>
      </w:r>
      <w:r w:rsidRPr="00E42C98">
        <w:rPr>
          <w:sz w:val="16"/>
        </w:rPr>
        <w:t xml:space="preserve"> </w:t>
      </w:r>
      <w:r w:rsidRPr="006A1FFC">
        <w:rPr>
          <w:rStyle w:val="Emphasis"/>
          <w:highlight w:val="yellow"/>
        </w:rPr>
        <w:t>enforcement gaps</w:t>
      </w:r>
      <w:r w:rsidRPr="00E42C98">
        <w:rPr>
          <w:sz w:val="16"/>
        </w:rPr>
        <w:t xml:space="preserve">. These </w:t>
      </w:r>
      <w:r w:rsidRPr="00E42C98">
        <w:rPr>
          <w:rStyle w:val="StyleUnderline"/>
        </w:rPr>
        <w:t>gaps have</w:t>
      </w:r>
      <w:r w:rsidRPr="00E42C98">
        <w:rPr>
          <w:sz w:val="16"/>
        </w:rPr>
        <w:t xml:space="preserve"> largely </w:t>
      </w:r>
      <w:r w:rsidRPr="00E42C98">
        <w:rPr>
          <w:rStyle w:val="StyleUnderline"/>
        </w:rPr>
        <w:t>enabled</w:t>
      </w:r>
      <w:r w:rsidRPr="00E42C98">
        <w:rPr>
          <w:sz w:val="16"/>
        </w:rPr>
        <w:t xml:space="preserve"> Russia to maintain </w:t>
      </w:r>
      <w:r w:rsidRPr="00E42C98">
        <w:rPr>
          <w:rStyle w:val="Emphasis"/>
        </w:rPr>
        <w:t>access</w:t>
      </w:r>
      <w:r w:rsidRPr="00E42C98">
        <w:rPr>
          <w:sz w:val="16"/>
        </w:rPr>
        <w:t xml:space="preserve"> </w:t>
      </w:r>
      <w:r w:rsidRPr="00E42C98">
        <w:rPr>
          <w:rStyle w:val="StyleUnderline"/>
        </w:rPr>
        <w:t>to sanctioned goods and continue</w:t>
      </w:r>
      <w:r w:rsidRPr="00E42C98">
        <w:rPr>
          <w:sz w:val="16"/>
        </w:rPr>
        <w:t xml:space="preserve"> its</w:t>
      </w:r>
      <w:r w:rsidRPr="00E42C98">
        <w:rPr>
          <w:rStyle w:val="StyleUnderline"/>
        </w:rPr>
        <w:t xml:space="preserve"> economic activities</w:t>
      </w:r>
      <w:r w:rsidRPr="00E42C98">
        <w:rPr>
          <w:sz w:val="16"/>
        </w:rPr>
        <w:t>.</w:t>
      </w:r>
    </w:p>
    <w:p w14:paraId="64AB3182" w14:textId="77777777" w:rsidR="00701647" w:rsidRPr="00E42C98" w:rsidRDefault="00701647" w:rsidP="00701647">
      <w:pPr>
        <w:rPr>
          <w:sz w:val="16"/>
        </w:rPr>
      </w:pPr>
      <w:r w:rsidRPr="00E42C98">
        <w:rPr>
          <w:sz w:val="16"/>
        </w:rPr>
        <w:t xml:space="preserve">In January 2023, a US thinktank called Silverado reported that some former Soviet states had </w:t>
      </w:r>
      <w:r w:rsidRPr="006A1FFC">
        <w:rPr>
          <w:rStyle w:val="StyleUnderline"/>
          <w:highlight w:val="yellow"/>
        </w:rPr>
        <w:t>increased</w:t>
      </w:r>
      <w:r w:rsidRPr="00E42C98">
        <w:rPr>
          <w:sz w:val="16"/>
        </w:rPr>
        <w:t xml:space="preserve"> their “</w:t>
      </w:r>
      <w:r w:rsidRPr="006A1FFC">
        <w:rPr>
          <w:rStyle w:val="Emphasis"/>
          <w:highlight w:val="yellow"/>
        </w:rPr>
        <w:t>transshipment</w:t>
      </w:r>
      <w:r w:rsidRPr="00E42C98">
        <w:rPr>
          <w:sz w:val="16"/>
        </w:rPr>
        <w:t xml:space="preserve">” </w:t>
      </w:r>
      <w:r w:rsidRPr="00E42C98">
        <w:rPr>
          <w:rStyle w:val="StyleUnderline"/>
        </w:rPr>
        <w:t>of goods produced by multinational firms</w:t>
      </w:r>
      <w:r w:rsidRPr="00E42C98">
        <w:rPr>
          <w:sz w:val="16"/>
        </w:rPr>
        <w:t xml:space="preserve"> that no longer export to Russia directly.</w:t>
      </w:r>
    </w:p>
    <w:p w14:paraId="169726DD" w14:textId="77777777" w:rsidR="00701647" w:rsidRPr="00E42C98" w:rsidRDefault="00701647" w:rsidP="00701647">
      <w:pPr>
        <w:rPr>
          <w:sz w:val="16"/>
        </w:rPr>
      </w:pPr>
      <w:r w:rsidRPr="00E42C98">
        <w:rPr>
          <w:sz w:val="16"/>
        </w:rPr>
        <w:t xml:space="preserve">Transshipment is a process where </w:t>
      </w:r>
      <w:r w:rsidRPr="00E42C98">
        <w:rPr>
          <w:rStyle w:val="StyleUnderline"/>
        </w:rPr>
        <w:t xml:space="preserve">cargo is </w:t>
      </w:r>
      <w:r w:rsidRPr="006A1FFC">
        <w:rPr>
          <w:rStyle w:val="StyleUnderline"/>
          <w:highlight w:val="yellow"/>
        </w:rPr>
        <w:t>unloaded from</w:t>
      </w:r>
      <w:r w:rsidRPr="006A1FFC">
        <w:rPr>
          <w:sz w:val="16"/>
          <w:highlight w:val="yellow"/>
        </w:rPr>
        <w:t xml:space="preserve"> </w:t>
      </w:r>
      <w:r w:rsidRPr="006A1FFC">
        <w:rPr>
          <w:rStyle w:val="Emphasis"/>
          <w:highlight w:val="yellow"/>
        </w:rPr>
        <w:t>one</w:t>
      </w:r>
      <w:r w:rsidRPr="00E42C98">
        <w:rPr>
          <w:rStyle w:val="Emphasis"/>
        </w:rPr>
        <w:t xml:space="preserve"> vessel</w:t>
      </w:r>
      <w:r w:rsidRPr="00E42C98">
        <w:rPr>
          <w:sz w:val="16"/>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reloaded</w:t>
      </w:r>
      <w:r w:rsidRPr="00E42C98">
        <w:rPr>
          <w:sz w:val="16"/>
        </w:rPr>
        <w:t xml:space="preserve"> </w:t>
      </w:r>
      <w:r w:rsidRPr="00E42C98">
        <w:rPr>
          <w:rStyle w:val="StyleUnderline"/>
        </w:rPr>
        <w:t>into another while in transit</w:t>
      </w:r>
      <w:r w:rsidRPr="00E42C98">
        <w:rPr>
          <w:sz w:val="16"/>
        </w:rPr>
        <w:t xml:space="preserve">. Armenia and Uzbekistan, as well as China and Turkey, are the </w:t>
      </w:r>
      <w:r w:rsidRPr="006A1FFC">
        <w:rPr>
          <w:rStyle w:val="StyleUnderline"/>
          <w:highlight w:val="yellow"/>
        </w:rPr>
        <w:t>countries</w:t>
      </w:r>
      <w:r w:rsidRPr="006A1FFC">
        <w:rPr>
          <w:sz w:val="16"/>
          <w:highlight w:val="yellow"/>
        </w:rPr>
        <w:t xml:space="preserve"> </w:t>
      </w:r>
      <w:r w:rsidRPr="006A1FFC">
        <w:rPr>
          <w:rStyle w:val="Emphasis"/>
          <w:highlight w:val="yellow"/>
        </w:rPr>
        <w:t>commonly use</w:t>
      </w:r>
      <w:r w:rsidRPr="00E42C98">
        <w:rPr>
          <w:sz w:val="16"/>
        </w:rPr>
        <w:t>d as “</w:t>
      </w:r>
      <w:r w:rsidRPr="00E42C98">
        <w:rPr>
          <w:rStyle w:val="StyleUnderline"/>
        </w:rPr>
        <w:t>transshipment points</w:t>
      </w:r>
      <w:r w:rsidRPr="00E42C98">
        <w:rPr>
          <w:sz w:val="16"/>
        </w:rPr>
        <w:t>” to Russia.</w:t>
      </w:r>
    </w:p>
    <w:p w14:paraId="3FBAAF92" w14:textId="77777777" w:rsidR="00701647" w:rsidRPr="00E42C98" w:rsidRDefault="00701647" w:rsidP="00701647">
      <w:pPr>
        <w:rPr>
          <w:sz w:val="16"/>
        </w:rPr>
      </w:pPr>
      <w:r w:rsidRPr="00E42C98">
        <w:rPr>
          <w:sz w:val="16"/>
        </w:rPr>
        <w:t xml:space="preserve">Indeed, </w:t>
      </w:r>
      <w:r w:rsidRPr="006A1FFC">
        <w:rPr>
          <w:rStyle w:val="StyleUnderline"/>
          <w:highlight w:val="yellow"/>
        </w:rPr>
        <w:t>research</w:t>
      </w:r>
      <w:r w:rsidRPr="00E42C98">
        <w:rPr>
          <w:sz w:val="16"/>
        </w:rPr>
        <w:t xml:space="preserve"> of our own into how sanctioned goods continue to reach Russia </w:t>
      </w:r>
      <w:r w:rsidRPr="006A1FFC">
        <w:rPr>
          <w:rStyle w:val="StyleUnderline"/>
          <w:highlight w:val="yellow"/>
        </w:rPr>
        <w:t>reveals</w:t>
      </w:r>
      <w:r w:rsidRPr="00E42C98">
        <w:rPr>
          <w:rStyle w:val="StyleUnderline"/>
        </w:rPr>
        <w:t xml:space="preserve"> that </w:t>
      </w:r>
      <w:r w:rsidRPr="006A1FFC">
        <w:rPr>
          <w:rStyle w:val="StyleUnderline"/>
          <w:highlight w:val="yellow"/>
        </w:rPr>
        <w:t>companies</w:t>
      </w:r>
      <w:r w:rsidRPr="006A1FFC">
        <w:rPr>
          <w:sz w:val="16"/>
          <w:highlight w:val="yellow"/>
        </w:rPr>
        <w:t xml:space="preserve"> </w:t>
      </w:r>
      <w:r w:rsidRPr="006A1FFC">
        <w:rPr>
          <w:rStyle w:val="Emphasis"/>
          <w:highlight w:val="yellow"/>
        </w:rPr>
        <w:t>often reroute</w:t>
      </w:r>
      <w:r w:rsidRPr="00E42C98">
        <w:rPr>
          <w:sz w:val="16"/>
        </w:rPr>
        <w:t xml:space="preserve"> their </w:t>
      </w:r>
      <w:r w:rsidRPr="00E42C98">
        <w:rPr>
          <w:rStyle w:val="StyleUnderline"/>
        </w:rPr>
        <w:t xml:space="preserve">supply </w:t>
      </w:r>
      <w:r w:rsidRPr="004F6622">
        <w:rPr>
          <w:rStyle w:val="StyleUnderline"/>
        </w:rPr>
        <w:t>chains through politically allied intermediary nations</w:t>
      </w:r>
      <w:r w:rsidRPr="004F6622">
        <w:rPr>
          <w:sz w:val="16"/>
        </w:rPr>
        <w:t>. These rerouted imports can, however, drive up product prices for ordinary citizens.</w:t>
      </w:r>
    </w:p>
    <w:p w14:paraId="77EE5239" w14:textId="77777777" w:rsidR="00701647" w:rsidRDefault="00701647" w:rsidP="00701647"/>
    <w:p w14:paraId="0CD53AEA" w14:textId="77777777" w:rsidR="00701647" w:rsidRDefault="00701647" w:rsidP="00701647">
      <w:pPr>
        <w:pStyle w:val="Heading3"/>
      </w:pPr>
      <w:r>
        <w:t>AT: Readiness Impact---Funding Not Key---1AR</w:t>
      </w:r>
    </w:p>
    <w:p w14:paraId="6B41CD31" w14:textId="77777777" w:rsidR="00701647" w:rsidRPr="00762F1D" w:rsidRDefault="00701647" w:rsidP="00701647">
      <w:pPr>
        <w:pStyle w:val="Heading4"/>
      </w:pPr>
      <w:r>
        <w:t xml:space="preserve">The US is </w:t>
      </w:r>
      <w:r w:rsidRPr="00762F1D">
        <w:rPr>
          <w:u w:val="single"/>
        </w:rPr>
        <w:t>too far ahead</w:t>
      </w:r>
      <w:r>
        <w:t xml:space="preserve"> for it to matter.</w:t>
      </w:r>
    </w:p>
    <w:p w14:paraId="5669B4C1" w14:textId="77777777" w:rsidR="00701647" w:rsidRPr="00F23C8C" w:rsidRDefault="00701647" w:rsidP="00701647">
      <w:r w:rsidRPr="00F23C8C">
        <w:t xml:space="preserve">Mandy </w:t>
      </w:r>
      <w:r w:rsidRPr="00F23C8C">
        <w:rPr>
          <w:rStyle w:val="Style13ptBold"/>
        </w:rPr>
        <w:t>Smithberger 21</w:t>
      </w:r>
      <w:r w:rsidRPr="00F23C8C">
        <w:t xml:space="preserve">, Director of the Center for Defense Information at the Project </w:t>
      </w:r>
      <w:proofErr w:type="gramStart"/>
      <w:r w:rsidRPr="00F23C8C">
        <w:t>On</w:t>
      </w:r>
      <w:proofErr w:type="gramEnd"/>
      <w:r w:rsidRPr="00F23C8C">
        <w:t xml:space="preserve"> Government Oversight, "The United States Needs to Cut Military Spending and Shift Money to Two Pressing Threats: Pandemics and Climate Change," Bulletin of the Atomic Scientists, 09/07/2021, https://thebulletin.org/premium/2021-09/the-united-states-needs-to-cut-military-spending-and-shift-money-to-two-pressing-threats-pandemics-and-climate-change</w:t>
      </w:r>
    </w:p>
    <w:p w14:paraId="304835F1" w14:textId="77777777" w:rsidR="00701647" w:rsidRPr="0060516D" w:rsidRDefault="00701647" w:rsidP="00701647">
      <w:pPr>
        <w:rPr>
          <w:sz w:val="16"/>
        </w:rPr>
      </w:pPr>
      <w:r w:rsidRPr="0060516D">
        <w:rPr>
          <w:rStyle w:val="StyleUnderline"/>
        </w:rPr>
        <w:t>The last year has made one fact quite clear:</w:t>
      </w:r>
      <w:r w:rsidRPr="0060516D">
        <w:rPr>
          <w:sz w:val="16"/>
        </w:rPr>
        <w:t xml:space="preserve"> </w:t>
      </w:r>
      <w:r w:rsidRPr="00F538B7">
        <w:rPr>
          <w:rStyle w:val="StyleUnderline"/>
          <w:highlight w:val="yellow"/>
        </w:rPr>
        <w:t xml:space="preserve">Spending </w:t>
      </w:r>
      <w:r w:rsidRPr="00F538B7">
        <w:rPr>
          <w:rStyle w:val="Emphasis"/>
          <w:highlight w:val="yellow"/>
        </w:rPr>
        <w:t>huge</w:t>
      </w:r>
      <w:r w:rsidRPr="00F538B7">
        <w:rPr>
          <w:rStyle w:val="StyleUnderline"/>
          <w:highlight w:val="yellow"/>
        </w:rPr>
        <w:t xml:space="preserve"> </w:t>
      </w:r>
      <w:r w:rsidRPr="00F538B7">
        <w:rPr>
          <w:rStyle w:val="Emphasis"/>
          <w:highlight w:val="yellow"/>
        </w:rPr>
        <w:t>amounts</w:t>
      </w:r>
      <w:r w:rsidRPr="0060516D">
        <w:rPr>
          <w:rStyle w:val="StyleUnderline"/>
        </w:rPr>
        <w:t xml:space="preserve"> of money </w:t>
      </w:r>
      <w:r w:rsidRPr="00F538B7">
        <w:rPr>
          <w:rStyle w:val="StyleUnderline"/>
          <w:highlight w:val="yellow"/>
        </w:rPr>
        <w:t>on defense has</w:t>
      </w:r>
      <w:r w:rsidRPr="0060516D">
        <w:rPr>
          <w:sz w:val="16"/>
        </w:rPr>
        <w:t xml:space="preserve"> little to </w:t>
      </w:r>
      <w:r w:rsidRPr="00F538B7">
        <w:rPr>
          <w:rStyle w:val="Emphasis"/>
          <w:highlight w:val="yellow"/>
        </w:rPr>
        <w:t>no</w:t>
      </w:r>
      <w:r w:rsidRPr="0060516D">
        <w:rPr>
          <w:rStyle w:val="Emphasis"/>
        </w:rPr>
        <w:t xml:space="preserve"> </w:t>
      </w:r>
      <w:r w:rsidRPr="00F538B7">
        <w:rPr>
          <w:rStyle w:val="Emphasis"/>
          <w:highlight w:val="yellow"/>
        </w:rPr>
        <w:t>impact</w:t>
      </w:r>
      <w:r w:rsidRPr="0060516D">
        <w:rPr>
          <w:sz w:val="16"/>
        </w:rPr>
        <w:t xml:space="preserve"> on whether a country will be able to effectively protect its people and its economy from a pandemic. The COVID-19 pandemic vividly illuminated the many ways in which the American approach to national security has been fundamentally focused on the wrong threats. </w:t>
      </w:r>
      <w:r w:rsidRPr="0060516D">
        <w:rPr>
          <w:rStyle w:val="StyleUnderline"/>
        </w:rPr>
        <w:t>As US defense expenditures rose in 2020 to $778 billion—that is, almost 40 percent of total military spending in the world</w:t>
      </w:r>
      <w:r w:rsidRPr="0060516D">
        <w:rPr>
          <w:sz w:val="16"/>
        </w:rPr>
        <w:t>—a third of small US businesses closed either temporarily or forever, and, by June 2021, over 600,000 people in the United States had died from COVID-19.</w:t>
      </w:r>
    </w:p>
    <w:p w14:paraId="5D4A329E" w14:textId="77777777" w:rsidR="00701647" w:rsidRPr="0060516D" w:rsidRDefault="00701647" w:rsidP="00701647">
      <w:pPr>
        <w:rPr>
          <w:sz w:val="16"/>
        </w:rPr>
      </w:pPr>
      <w:r w:rsidRPr="0060516D">
        <w:rPr>
          <w:sz w:val="16"/>
        </w:rPr>
        <w:t>The Biden administration had an opportunity to redirect the United States’ path away from endless war and all but limitless spending on the Defense Department. That path could and should have centered on the most imminent threats to our security: climate change and potentially pandemic infectious diseases.</w:t>
      </w:r>
    </w:p>
    <w:p w14:paraId="0284CFF6" w14:textId="77777777" w:rsidR="00701647" w:rsidRPr="0060516D" w:rsidRDefault="00701647" w:rsidP="00701647">
      <w:pPr>
        <w:rPr>
          <w:sz w:val="16"/>
        </w:rPr>
      </w:pPr>
      <w:r w:rsidRPr="0060516D">
        <w:rPr>
          <w:sz w:val="16"/>
        </w:rPr>
        <w:t xml:space="preserve">But you wouldn’t recognize those as America’s top threats by looking at its spending priorities, which continue to prioritize the best interests of defense contractors over protecting the true national security. For example, the Defense Department has repeatedly accelerated production of weapons systems with immature technology before capabilities have been proven in testing. </w:t>
      </w:r>
      <w:proofErr w:type="gramStart"/>
      <w:r w:rsidRPr="0060516D">
        <w:rPr>
          <w:sz w:val="16"/>
        </w:rPr>
        <w:t>The end result</w:t>
      </w:r>
      <w:proofErr w:type="gramEnd"/>
      <w:r w:rsidRPr="0060516D">
        <w:rPr>
          <w:sz w:val="16"/>
        </w:rPr>
        <w:t xml:space="preserve">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w:t>
      </w:r>
    </w:p>
    <w:p w14:paraId="3C2ACDCF" w14:textId="77777777" w:rsidR="00701647" w:rsidRPr="0060516D" w:rsidRDefault="00701647" w:rsidP="00701647">
      <w:pPr>
        <w:rPr>
          <w:sz w:val="16"/>
        </w:rPr>
      </w:pPr>
      <w:r w:rsidRPr="0060516D">
        <w:rPr>
          <w:sz w:val="16"/>
        </w:rPr>
        <w:t xml:space="preserve">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w:t>
      </w:r>
      <w:proofErr w:type="gramStart"/>
      <w:r w:rsidRPr="0060516D">
        <w:rPr>
          <w:sz w:val="16"/>
        </w:rPr>
        <w:t>a number of</w:t>
      </w:r>
      <w:proofErr w:type="gramEnd"/>
      <w:r w:rsidRPr="0060516D">
        <w:rPr>
          <w:sz w:val="16"/>
        </w:rPr>
        <w:t xml:space="preserve"> programs. For example, the sea-launched cruise missile is not only </w:t>
      </w:r>
      <w:proofErr w:type="gramStart"/>
      <w:r w:rsidRPr="0060516D">
        <w:rPr>
          <w:sz w:val="16"/>
        </w:rPr>
        <w:t>destabilizing—</w:t>
      </w:r>
      <w:proofErr w:type="gramEnd"/>
      <w:r w:rsidRPr="0060516D">
        <w:rPr>
          <w:sz w:val="16"/>
        </w:rPr>
        <w:t>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w:t>
      </w:r>
    </w:p>
    <w:p w14:paraId="512655F1" w14:textId="77777777" w:rsidR="00701647" w:rsidRPr="0060516D" w:rsidRDefault="00701647" w:rsidP="00701647">
      <w:pPr>
        <w:rPr>
          <w:sz w:val="16"/>
        </w:rPr>
      </w:pPr>
      <w:r w:rsidRPr="0060516D">
        <w:rPr>
          <w:sz w:val="16"/>
        </w:rPr>
        <w:t xml:space="preserve">The defense budget submitted by the Biden administration looks very like the Trump administration’s, with only a few variations. It included more than $12 billion for the F-35 Joint Strike </w:t>
      </w:r>
      <w:proofErr w:type="gramStart"/>
      <w:r w:rsidRPr="0060516D">
        <w:rPr>
          <w:sz w:val="16"/>
        </w:rPr>
        <w:t>Fighter program—a</w:t>
      </w:r>
      <w:proofErr w:type="gramEnd"/>
      <w:r w:rsidRPr="0060516D">
        <w:rPr>
          <w:sz w:val="16"/>
        </w:rPr>
        <w:t xml:space="preserve"> program plagued with performance deficiencies, high costs, and low availability. It also largely endorsed the past administration’s destabilizing nuclear weapons plans and spending on expensive and fragile conventional weapons.</w:t>
      </w:r>
    </w:p>
    <w:p w14:paraId="46BBE3EE" w14:textId="77777777" w:rsidR="00701647" w:rsidRPr="0060516D" w:rsidRDefault="00701647" w:rsidP="00701647">
      <w:pPr>
        <w:rPr>
          <w:sz w:val="16"/>
        </w:rPr>
      </w:pPr>
      <w:r w:rsidRPr="0060516D">
        <w:rPr>
          <w:sz w:val="16"/>
        </w:rPr>
        <w:t xml:space="preserve">Even before the pandemic, there was plenty of evidence that </w:t>
      </w:r>
      <w:r w:rsidRPr="0060516D">
        <w:rPr>
          <w:rStyle w:val="StyleUnderline"/>
        </w:rPr>
        <w:t>the large US defense budget was ripe for cuts and reform</w:t>
      </w:r>
      <w:r w:rsidRPr="0060516D">
        <w:rPr>
          <w:sz w:val="16"/>
        </w:rPr>
        <w:t xml:space="preserve">. In fact, </w:t>
      </w:r>
      <w:r w:rsidRPr="0060516D">
        <w:rPr>
          <w:rStyle w:val="StyleUnderline"/>
        </w:rPr>
        <w:t xml:space="preserve">the overall pattern of recent </w:t>
      </w:r>
      <w:r w:rsidRPr="00F538B7">
        <w:rPr>
          <w:rStyle w:val="Emphasis"/>
          <w:highlight w:val="yellow"/>
        </w:rPr>
        <w:t>defense</w:t>
      </w:r>
      <w:r w:rsidRPr="00F538B7">
        <w:rPr>
          <w:rStyle w:val="StyleUnderline"/>
          <w:highlight w:val="yellow"/>
        </w:rPr>
        <w:t xml:space="preserve"> contracting</w:t>
      </w:r>
      <w:r w:rsidRPr="0060516D">
        <w:rPr>
          <w:rStyle w:val="StyleUnderline"/>
        </w:rPr>
        <w:t xml:space="preserve"> </w:t>
      </w:r>
      <w:r w:rsidRPr="00F538B7">
        <w:rPr>
          <w:rStyle w:val="Emphasis"/>
          <w:highlight w:val="yellow"/>
        </w:rPr>
        <w:t>exhibits</w:t>
      </w:r>
      <w:r w:rsidRPr="0060516D">
        <w:rPr>
          <w:rStyle w:val="Emphasis"/>
        </w:rPr>
        <w:t xml:space="preserve"> one</w:t>
      </w:r>
      <w:r w:rsidRPr="0060516D">
        <w:rPr>
          <w:sz w:val="16"/>
        </w:rPr>
        <w:t xml:space="preserve"> </w:t>
      </w:r>
      <w:r w:rsidRPr="0060516D">
        <w:rPr>
          <w:rStyle w:val="StyleUnderline"/>
        </w:rPr>
        <w:t xml:space="preserve">defining </w:t>
      </w:r>
      <w:r w:rsidRPr="0060516D">
        <w:rPr>
          <w:rStyle w:val="Emphasis"/>
        </w:rPr>
        <w:t>characteristic</w:t>
      </w:r>
      <w:r w:rsidRPr="0060516D">
        <w:rPr>
          <w:rStyle w:val="StyleUnderline"/>
        </w:rPr>
        <w:t xml:space="preserve">: </w:t>
      </w:r>
      <w:r w:rsidRPr="00F538B7">
        <w:rPr>
          <w:rStyle w:val="Emphasis"/>
          <w:highlight w:val="yellow"/>
        </w:rPr>
        <w:t>always</w:t>
      </w:r>
      <w:r w:rsidRPr="00F538B7">
        <w:rPr>
          <w:rStyle w:val="StyleUnderline"/>
          <w:highlight w:val="yellow"/>
        </w:rPr>
        <w:t xml:space="preserve"> </w:t>
      </w:r>
      <w:r w:rsidRPr="00F538B7">
        <w:rPr>
          <w:rStyle w:val="Emphasis"/>
          <w:highlight w:val="yellow"/>
        </w:rPr>
        <w:t>paying too much</w:t>
      </w:r>
      <w:r w:rsidRPr="0060516D">
        <w:rPr>
          <w:sz w:val="16"/>
        </w:rPr>
        <w:t>.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3123F216" w14:textId="77777777" w:rsidR="00701647" w:rsidRPr="0060516D" w:rsidRDefault="00701647" w:rsidP="00701647">
      <w:pPr>
        <w:rPr>
          <w:sz w:val="16"/>
        </w:rPr>
      </w:pPr>
      <w:r w:rsidRPr="0060516D">
        <w:rPr>
          <w:sz w:val="16"/>
        </w:rPr>
        <w:t xml:space="preserve">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w:t>
      </w:r>
      <w:proofErr w:type="gramStart"/>
      <w:r w:rsidRPr="0060516D">
        <w:rPr>
          <w:sz w:val="16"/>
        </w:rPr>
        <w:t>the Congress</w:t>
      </w:r>
      <w:proofErr w:type="gramEnd"/>
      <w:r w:rsidRPr="0060516D">
        <w:rPr>
          <w:sz w:val="16"/>
        </w:rPr>
        <w:t xml:space="preserve"> as a whole. Still, it’s becoming clear to defense contractors and their allies that their gravy train could be in jeopardy—unless they create a new threat to justify continued high levels of defense spending.</w:t>
      </w:r>
    </w:p>
    <w:p w14:paraId="4B0AFA8D" w14:textId="77777777" w:rsidR="00701647" w:rsidRPr="0060516D" w:rsidRDefault="00701647" w:rsidP="00701647">
      <w:pPr>
        <w:rPr>
          <w:rStyle w:val="StyleUnderline"/>
        </w:rPr>
      </w:pPr>
      <w:r w:rsidRPr="0060516D">
        <w:rPr>
          <w:rStyle w:val="StyleUnderline"/>
        </w:rPr>
        <w:t xml:space="preserve">In Washington there is a growing </w:t>
      </w:r>
      <w:r w:rsidRPr="0060516D">
        <w:rPr>
          <w:rStyle w:val="Emphasis"/>
        </w:rPr>
        <w:t>drumbeat</w:t>
      </w:r>
      <w:r w:rsidRPr="0060516D">
        <w:rPr>
          <w:rStyle w:val="StyleUnderline"/>
        </w:rPr>
        <w:t xml:space="preserve"> from </w:t>
      </w:r>
      <w:r w:rsidRPr="0060516D">
        <w:rPr>
          <w:rStyle w:val="Emphasis"/>
        </w:rPr>
        <w:t xml:space="preserve">Pentagon </w:t>
      </w:r>
      <w:proofErr w:type="gramStart"/>
      <w:r w:rsidRPr="0060516D">
        <w:rPr>
          <w:rStyle w:val="Emphasis"/>
        </w:rPr>
        <w:t>contractors</w:t>
      </w:r>
      <w:proofErr w:type="gramEnd"/>
      <w:r w:rsidRPr="0060516D">
        <w:rPr>
          <w:sz w:val="16"/>
        </w:rPr>
        <w:t xml:space="preserve"> </w:t>
      </w:r>
      <w:r w:rsidRPr="0060516D">
        <w:rPr>
          <w:rStyle w:val="StyleUnderline"/>
        </w:rPr>
        <w:t xml:space="preserve">and the think tanks they fund on the need to </w:t>
      </w:r>
      <w:r w:rsidRPr="0060516D">
        <w:rPr>
          <w:rStyle w:val="Emphasis"/>
        </w:rPr>
        <w:t>increase defense</w:t>
      </w:r>
      <w:r w:rsidRPr="0060516D">
        <w:rPr>
          <w:rStyle w:val="StyleUnderline"/>
        </w:rPr>
        <w:t xml:space="preserve"> </w:t>
      </w:r>
      <w:r w:rsidRPr="0060516D">
        <w:rPr>
          <w:rStyle w:val="Emphasis"/>
        </w:rPr>
        <w:t>efforts</w:t>
      </w:r>
      <w:r w:rsidRPr="0060516D">
        <w:rPr>
          <w:rStyle w:val="StyleUnderline"/>
        </w:rPr>
        <w:t xml:space="preserve"> related to </w:t>
      </w:r>
      <w:r w:rsidRPr="0060516D">
        <w:rPr>
          <w:rStyle w:val="Emphasis"/>
        </w:rPr>
        <w:t>China</w:t>
      </w:r>
      <w:r w:rsidRPr="0060516D">
        <w:rPr>
          <w:rStyle w:val="StyleUnderline"/>
        </w:rPr>
        <w:t xml:space="preserve">. Their allies in the </w:t>
      </w:r>
      <w:r w:rsidRPr="0060516D">
        <w:rPr>
          <w:rStyle w:val="Emphasis"/>
        </w:rPr>
        <w:t>Pentagon</w:t>
      </w:r>
      <w:r w:rsidRPr="0060516D">
        <w:rPr>
          <w:rStyle w:val="StyleUnderline"/>
        </w:rPr>
        <w:t xml:space="preserve"> and </w:t>
      </w:r>
      <w:r w:rsidRPr="0060516D">
        <w:rPr>
          <w:rStyle w:val="Emphasis"/>
        </w:rPr>
        <w:t>Congress</w:t>
      </w:r>
      <w:r w:rsidRPr="0060516D">
        <w:rPr>
          <w:rStyle w:val="StyleUnderline"/>
        </w:rPr>
        <w:t xml:space="preserve"> also argue that the U</w:t>
      </w:r>
      <w:r w:rsidRPr="0060516D">
        <w:rPr>
          <w:sz w:val="16"/>
        </w:rPr>
        <w:t xml:space="preserve">nited </w:t>
      </w:r>
      <w:r w:rsidRPr="0060516D">
        <w:rPr>
          <w:rStyle w:val="StyleUnderline"/>
        </w:rPr>
        <w:t>S</w:t>
      </w:r>
      <w:r w:rsidRPr="0060516D">
        <w:rPr>
          <w:sz w:val="16"/>
        </w:rPr>
        <w:t xml:space="preserve">tates </w:t>
      </w:r>
      <w:r w:rsidRPr="0060516D">
        <w:rPr>
          <w:rStyle w:val="StyleUnderline"/>
        </w:rPr>
        <w:t>must increase its budget</w:t>
      </w:r>
      <w:r w:rsidRPr="0060516D">
        <w:rPr>
          <w:sz w:val="16"/>
        </w:rPr>
        <w:t xml:space="preserve"> significantly to be prepared to fight an all-out conventional war against China. Those pushing for a new Cold War with China look past reality: </w:t>
      </w:r>
      <w:r w:rsidRPr="00F538B7">
        <w:rPr>
          <w:rStyle w:val="StyleUnderline"/>
          <w:highlight w:val="yellow"/>
        </w:rPr>
        <w:t>The U</w:t>
      </w:r>
      <w:r w:rsidRPr="0060516D">
        <w:rPr>
          <w:sz w:val="16"/>
        </w:rPr>
        <w:t xml:space="preserve">nited </w:t>
      </w:r>
      <w:r w:rsidRPr="00F538B7">
        <w:rPr>
          <w:rStyle w:val="StyleUnderline"/>
          <w:highlight w:val="yellow"/>
        </w:rPr>
        <w:t>S</w:t>
      </w:r>
      <w:r w:rsidRPr="0060516D">
        <w:rPr>
          <w:sz w:val="16"/>
        </w:rPr>
        <w:t xml:space="preserve">tates </w:t>
      </w:r>
      <w:r w:rsidRPr="0060516D">
        <w:rPr>
          <w:rStyle w:val="StyleUnderline"/>
        </w:rPr>
        <w:t xml:space="preserve">far </w:t>
      </w:r>
      <w:r w:rsidRPr="00F538B7">
        <w:rPr>
          <w:rStyle w:val="StyleUnderline"/>
          <w:highlight w:val="yellow"/>
        </w:rPr>
        <w:t>outpaces China in</w:t>
      </w:r>
      <w:r w:rsidRPr="00F538B7">
        <w:rPr>
          <w:sz w:val="16"/>
          <w:highlight w:val="yellow"/>
        </w:rPr>
        <w:t xml:space="preserve"> </w:t>
      </w:r>
      <w:r w:rsidRPr="00F538B7">
        <w:rPr>
          <w:rStyle w:val="StyleUnderline"/>
          <w:highlight w:val="yellow"/>
        </w:rPr>
        <w:t>military spending</w:t>
      </w:r>
      <w:r w:rsidRPr="0060516D">
        <w:rPr>
          <w:sz w:val="16"/>
        </w:rPr>
        <w:t xml:space="preserve"> (by a factor of three, roughly), </w:t>
      </w:r>
      <w:r w:rsidRPr="0060516D">
        <w:rPr>
          <w:rStyle w:val="StyleUnderline"/>
        </w:rPr>
        <w:t xml:space="preserve">and US </w:t>
      </w:r>
      <w:r w:rsidRPr="00F538B7">
        <w:rPr>
          <w:rStyle w:val="Emphasis"/>
          <w:highlight w:val="yellow"/>
        </w:rPr>
        <w:t>weapons</w:t>
      </w:r>
      <w:r w:rsidRPr="0060516D">
        <w:rPr>
          <w:rStyle w:val="Emphasis"/>
        </w:rPr>
        <w:t xml:space="preserve"> systems</w:t>
      </w:r>
      <w:r w:rsidRPr="0060516D">
        <w:rPr>
          <w:rStyle w:val="StyleUnderline"/>
        </w:rPr>
        <w:t xml:space="preserve">, </w:t>
      </w:r>
      <w:r w:rsidRPr="00F538B7">
        <w:rPr>
          <w:rStyle w:val="Emphasis"/>
          <w:highlight w:val="yellow"/>
        </w:rPr>
        <w:t>personnel</w:t>
      </w:r>
      <w:r w:rsidRPr="0060516D">
        <w:rPr>
          <w:rStyle w:val="StyleUnderline"/>
        </w:rPr>
        <w:t xml:space="preserve">, and </w:t>
      </w:r>
      <w:r w:rsidRPr="00F538B7">
        <w:rPr>
          <w:rStyle w:val="Emphasis"/>
          <w:highlight w:val="yellow"/>
        </w:rPr>
        <w:t>innovation</w:t>
      </w:r>
      <w:r w:rsidRPr="0060516D">
        <w:rPr>
          <w:rStyle w:val="StyleUnderline"/>
        </w:rPr>
        <w:t xml:space="preserve"> programs are generally </w:t>
      </w:r>
      <w:r w:rsidRPr="0060516D">
        <w:rPr>
          <w:rStyle w:val="Emphasis"/>
        </w:rPr>
        <w:t>far more capable</w:t>
      </w:r>
      <w:r w:rsidRPr="0060516D">
        <w:rPr>
          <w:rStyle w:val="StyleUnderline"/>
        </w:rPr>
        <w:t xml:space="preserve"> than China’s</w:t>
      </w:r>
      <w:r w:rsidRPr="0060516D">
        <w:rPr>
          <w:sz w:val="16"/>
        </w:rPr>
        <w:t xml:space="preserve">. </w:t>
      </w:r>
      <w:r w:rsidRPr="00F538B7">
        <w:rPr>
          <w:rStyle w:val="StyleUnderline"/>
          <w:highlight w:val="yellow"/>
        </w:rPr>
        <w:t xml:space="preserve">Our nuclear arsenal </w:t>
      </w:r>
      <w:r w:rsidRPr="0060516D">
        <w:rPr>
          <w:rStyle w:val="Emphasis"/>
        </w:rPr>
        <w:t>stockpile</w:t>
      </w:r>
      <w:r w:rsidRPr="0060516D">
        <w:rPr>
          <w:rStyle w:val="StyleUnderline"/>
        </w:rPr>
        <w:t xml:space="preserve"> </w:t>
      </w:r>
      <w:r w:rsidRPr="00F538B7">
        <w:rPr>
          <w:rStyle w:val="StyleUnderline"/>
          <w:highlight w:val="yellow"/>
        </w:rPr>
        <w:t>is</w:t>
      </w:r>
      <w:r w:rsidRPr="0060516D">
        <w:rPr>
          <w:rStyle w:val="StyleUnderline"/>
        </w:rPr>
        <w:t xml:space="preserve"> also </w:t>
      </w:r>
      <w:r w:rsidRPr="0060516D">
        <w:rPr>
          <w:rStyle w:val="Emphasis"/>
        </w:rPr>
        <w:t xml:space="preserve">significantly </w:t>
      </w:r>
      <w:r w:rsidRPr="00F538B7">
        <w:rPr>
          <w:rStyle w:val="Emphasis"/>
          <w:highlight w:val="yellow"/>
        </w:rPr>
        <w:t>larger</w:t>
      </w:r>
      <w:r w:rsidRPr="00F538B7">
        <w:rPr>
          <w:sz w:val="16"/>
          <w:highlight w:val="yellow"/>
        </w:rPr>
        <w:t xml:space="preserve">. </w:t>
      </w:r>
      <w:r w:rsidRPr="00F538B7">
        <w:rPr>
          <w:rStyle w:val="Emphasis"/>
          <w:highlight w:val="yellow"/>
        </w:rPr>
        <w:t>Saber-rattling</w:t>
      </w:r>
      <w:r w:rsidRPr="00F538B7">
        <w:rPr>
          <w:rStyle w:val="StyleUnderline"/>
          <w:highlight w:val="yellow"/>
        </w:rPr>
        <w:t xml:space="preserve"> against major</w:t>
      </w:r>
      <w:r w:rsidRPr="0060516D">
        <w:rPr>
          <w:rStyle w:val="StyleUnderline"/>
        </w:rPr>
        <w:t xml:space="preserve"> </w:t>
      </w:r>
      <w:r w:rsidRPr="0060516D">
        <w:rPr>
          <w:rStyle w:val="Emphasis"/>
        </w:rPr>
        <w:t xml:space="preserve">nuclear </w:t>
      </w:r>
      <w:r w:rsidRPr="00F538B7">
        <w:rPr>
          <w:rStyle w:val="Emphasis"/>
          <w:highlight w:val="yellow"/>
        </w:rPr>
        <w:t>powers</w:t>
      </w:r>
      <w:r w:rsidRPr="00F538B7">
        <w:rPr>
          <w:rStyle w:val="StyleUnderline"/>
          <w:highlight w:val="yellow"/>
        </w:rPr>
        <w:t xml:space="preserve"> is dangerous;</w:t>
      </w:r>
      <w:r w:rsidRPr="0060516D">
        <w:rPr>
          <w:rStyle w:val="StyleUnderline"/>
        </w:rPr>
        <w:t xml:space="preserve"> the </w:t>
      </w:r>
      <w:r w:rsidRPr="00F538B7">
        <w:rPr>
          <w:rStyle w:val="Emphasis"/>
          <w:highlight w:val="yellow"/>
        </w:rPr>
        <w:t>sabers</w:t>
      </w:r>
      <w:r w:rsidRPr="0060516D">
        <w:rPr>
          <w:rStyle w:val="StyleUnderline"/>
        </w:rPr>
        <w:t xml:space="preserve"> rattled against China </w:t>
      </w:r>
      <w:r w:rsidRPr="00F538B7">
        <w:rPr>
          <w:rStyle w:val="StyleUnderline"/>
          <w:highlight w:val="yellow"/>
        </w:rPr>
        <w:t>seem</w:t>
      </w:r>
      <w:r w:rsidRPr="0060516D">
        <w:rPr>
          <w:rStyle w:val="StyleUnderline"/>
        </w:rPr>
        <w:t xml:space="preserve"> to be largely </w:t>
      </w:r>
      <w:r w:rsidRPr="00F538B7">
        <w:rPr>
          <w:rStyle w:val="Emphasis"/>
          <w:highlight w:val="yellow"/>
        </w:rPr>
        <w:t>directed</w:t>
      </w:r>
      <w:r w:rsidRPr="00F538B7">
        <w:rPr>
          <w:rStyle w:val="StyleUnderline"/>
          <w:highlight w:val="yellow"/>
        </w:rPr>
        <w:t xml:space="preserve"> at </w:t>
      </w:r>
      <w:r w:rsidRPr="00F538B7">
        <w:rPr>
          <w:rStyle w:val="Emphasis"/>
          <w:highlight w:val="yellow"/>
        </w:rPr>
        <w:t>grabbing</w:t>
      </w:r>
      <w:r w:rsidRPr="0060516D">
        <w:rPr>
          <w:rStyle w:val="StyleUnderline"/>
        </w:rPr>
        <w:t xml:space="preserve"> as many </w:t>
      </w:r>
      <w:r w:rsidRPr="00F538B7">
        <w:rPr>
          <w:rStyle w:val="StyleUnderline"/>
          <w:highlight w:val="yellow"/>
        </w:rPr>
        <w:t>contractor dollars</w:t>
      </w:r>
      <w:r w:rsidRPr="0060516D">
        <w:rPr>
          <w:rStyle w:val="StyleUnderline"/>
        </w:rPr>
        <w:t xml:space="preserve"> for the </w:t>
      </w:r>
      <w:r w:rsidRPr="0060516D">
        <w:rPr>
          <w:rStyle w:val="Emphasis"/>
        </w:rPr>
        <w:t>Pentagon as possible</w:t>
      </w:r>
      <w:r w:rsidRPr="0060516D">
        <w:rPr>
          <w:rStyle w:val="StyleUnderline"/>
        </w:rPr>
        <w:t>,</w:t>
      </w:r>
      <w:r w:rsidRPr="0060516D">
        <w:rPr>
          <w:sz w:val="16"/>
        </w:rPr>
        <w:t xml:space="preserve"> </w:t>
      </w:r>
      <w:r w:rsidRPr="00F538B7">
        <w:rPr>
          <w:rStyle w:val="Emphasis"/>
          <w:highlight w:val="yellow"/>
        </w:rPr>
        <w:t>rather</w:t>
      </w:r>
      <w:r w:rsidRPr="00F538B7">
        <w:rPr>
          <w:rStyle w:val="StyleUnderline"/>
          <w:highlight w:val="yellow"/>
        </w:rPr>
        <w:t xml:space="preserve"> than </w:t>
      </w:r>
      <w:r w:rsidRPr="00F538B7">
        <w:rPr>
          <w:rStyle w:val="Emphasis"/>
          <w:highlight w:val="yellow"/>
        </w:rPr>
        <w:t>making</w:t>
      </w:r>
      <w:r w:rsidRPr="00F538B7">
        <w:rPr>
          <w:rStyle w:val="StyleUnderline"/>
          <w:highlight w:val="yellow"/>
        </w:rPr>
        <w:t xml:space="preserve"> the </w:t>
      </w:r>
      <w:r w:rsidRPr="00F538B7">
        <w:rPr>
          <w:rStyle w:val="Emphasis"/>
          <w:highlight w:val="yellow"/>
        </w:rPr>
        <w:t>United States safer</w:t>
      </w:r>
      <w:r w:rsidRPr="0060516D">
        <w:rPr>
          <w:rStyle w:val="StyleUnderline"/>
        </w:rPr>
        <w:t>.</w:t>
      </w:r>
    </w:p>
    <w:p w14:paraId="7F3AD4C7" w14:textId="77777777" w:rsidR="00701647" w:rsidRDefault="00701647" w:rsidP="00701647"/>
    <w:p w14:paraId="333D7E09" w14:textId="77777777" w:rsidR="00701647" w:rsidRDefault="00701647" w:rsidP="00701647">
      <w:pPr>
        <w:pStyle w:val="Heading2"/>
      </w:pPr>
      <w:r>
        <w:t>Midterms DA</w:t>
      </w:r>
    </w:p>
    <w:p w14:paraId="5918F2D0" w14:textId="77777777" w:rsidR="00701647" w:rsidRDefault="00701647" w:rsidP="00701647">
      <w:pPr>
        <w:pStyle w:val="Heading3"/>
      </w:pPr>
      <w:r>
        <w:t>Midterms DA---2AC</w:t>
      </w:r>
    </w:p>
    <w:p w14:paraId="7323110A" w14:textId="77777777" w:rsidR="00701647" w:rsidRDefault="00701647" w:rsidP="00701647">
      <w:pPr>
        <w:pStyle w:val="Heading4"/>
      </w:pPr>
      <w:r>
        <w:t xml:space="preserve">GOP </w:t>
      </w:r>
      <w:r w:rsidRPr="00B7376C">
        <w:rPr>
          <w:u w:val="single"/>
        </w:rPr>
        <w:t>wins now</w:t>
      </w:r>
      <w:r>
        <w:t xml:space="preserve">. </w:t>
      </w:r>
      <w:r w:rsidRPr="00646C18">
        <w:rPr>
          <w:u w:val="single"/>
        </w:rPr>
        <w:t>Inserted</w:t>
      </w:r>
      <w:r>
        <w:t xml:space="preserve"> chart.</w:t>
      </w:r>
    </w:p>
    <w:p w14:paraId="2351A81E" w14:textId="77777777" w:rsidR="00701647" w:rsidRPr="00B7376C" w:rsidRDefault="00701647" w:rsidP="00701647">
      <w:r w:rsidRPr="00646C18">
        <w:rPr>
          <w:rStyle w:val="Style13ptBold"/>
        </w:rPr>
        <w:t>CPR 10-22</w:t>
      </w:r>
      <w:r>
        <w:t>, "2026 CPR House Race Ratings," Cook Political Report, 10/22/2025, https://www.cookpolitical.com/ratings/house-race-ratings.</w:t>
      </w:r>
    </w:p>
    <w:p w14:paraId="0EAB4791" w14:textId="77777777" w:rsidR="00701647" w:rsidRDefault="00701647" w:rsidP="00701647">
      <w:r w:rsidRPr="00B7376C">
        <w:rPr>
          <w:noProof/>
        </w:rPr>
        <w:drawing>
          <wp:inline distT="0" distB="0" distL="0" distR="0" wp14:anchorId="4643984A" wp14:editId="2A363323">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5"/>
                    <a:stretch>
                      <a:fillRect/>
                    </a:stretch>
                  </pic:blipFill>
                  <pic:spPr>
                    <a:xfrm>
                      <a:off x="0" y="0"/>
                      <a:ext cx="5162257" cy="1569975"/>
                    </a:xfrm>
                    <a:prstGeom prst="rect">
                      <a:avLst/>
                    </a:prstGeom>
                  </pic:spPr>
                </pic:pic>
              </a:graphicData>
            </a:graphic>
          </wp:inline>
        </w:drawing>
      </w:r>
    </w:p>
    <w:p w14:paraId="5BE52FC9" w14:textId="77777777" w:rsidR="00701647" w:rsidRDefault="00701647" w:rsidP="00701647">
      <w:pPr>
        <w:pStyle w:val="Heading4"/>
      </w:pPr>
      <w:r w:rsidRPr="00A0682A">
        <w:rPr>
          <w:u w:val="single"/>
        </w:rPr>
        <w:t>Prefer</w:t>
      </w:r>
      <w:r w:rsidRPr="00A0682A">
        <w:t xml:space="preserve"> it</w:t>
      </w:r>
      <w:r>
        <w:t>.</w:t>
      </w:r>
    </w:p>
    <w:p w14:paraId="02670F02" w14:textId="77777777" w:rsidR="00701647" w:rsidRPr="00C41667" w:rsidRDefault="00701647" w:rsidP="00701647">
      <w:r>
        <w:t xml:space="preserve">Ethan </w:t>
      </w:r>
      <w:r w:rsidRPr="00C41667">
        <w:rPr>
          <w:rStyle w:val="Style13ptBold"/>
        </w:rPr>
        <w:t>Jasny 24</w:t>
      </w:r>
      <w:r>
        <w:t xml:space="preserve">, intern for the Cook Political Report, former chair of the Harvard Public Opinion Project, 10 April 2024, “How Accurate Are </w:t>
      </w:r>
      <w:proofErr w:type="gramStart"/>
      <w:r>
        <w:t>The</w:t>
      </w:r>
      <w:proofErr w:type="gramEnd"/>
      <w:r>
        <w:t xml:space="preserve"> Cook Political Report’s Race Ratings?” </w:t>
      </w:r>
      <w:r>
        <w:rPr>
          <w:i/>
          <w:iCs/>
        </w:rPr>
        <w:t>Cook Political Report</w:t>
      </w:r>
      <w:r>
        <w:t xml:space="preserve">, </w:t>
      </w:r>
      <w:r w:rsidRPr="00C41667">
        <w:t>https://www.cookpolitical.com/analysis/national/cpr-archives/how-accurate-are-cook-political-reports-race-ratings</w:t>
      </w:r>
      <w:r>
        <w:t>.</w:t>
      </w:r>
    </w:p>
    <w:p w14:paraId="46B78329" w14:textId="77777777" w:rsidR="00701647" w:rsidRPr="00032298" w:rsidRDefault="00701647" w:rsidP="00701647">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092FA806" w14:textId="77777777" w:rsidR="00701647" w:rsidRPr="00032298" w:rsidRDefault="00701647" w:rsidP="00701647">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044D966C" w14:textId="77777777" w:rsidR="00701647" w:rsidRPr="00032298" w:rsidRDefault="00701647" w:rsidP="00701647">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 xml:space="preserve">every </w:t>
      </w:r>
      <w:proofErr w:type="gramStart"/>
      <w:r w:rsidRPr="00032298">
        <w:rPr>
          <w:rStyle w:val="Emphasis"/>
        </w:rPr>
        <w:t>on</w:t>
      </w:r>
      <w:proofErr w:type="gramEnd"/>
      <w:r w:rsidRPr="00032298">
        <w:rPr>
          <w:rStyle w:val="Emphasis"/>
        </w:rPr>
        <w:t>-cycle race</w:t>
      </w:r>
      <w:r w:rsidRPr="00032298">
        <w:rPr>
          <w:rStyle w:val="StyleUnderline"/>
        </w:rPr>
        <w:t xml:space="preserve"> we’ve </w:t>
      </w:r>
      <w:r w:rsidRPr="00032298">
        <w:rPr>
          <w:rStyle w:val="Emphasis"/>
        </w:rPr>
        <w:t>ever</w:t>
      </w:r>
      <w:r w:rsidRPr="00032298">
        <w:rPr>
          <w:rStyle w:val="StyleUnderline"/>
        </w:rPr>
        <w:t xml:space="preserve"> </w:t>
      </w:r>
      <w:proofErr w:type="gramStart"/>
      <w:r w:rsidRPr="00032298">
        <w:rPr>
          <w:rStyle w:val="StyleUnderline"/>
        </w:rPr>
        <w:t>forecast</w:t>
      </w:r>
      <w:proofErr w:type="gramEnd"/>
      <w:r w:rsidRPr="00032298">
        <w:rPr>
          <w:rStyle w:val="StyleUnderline"/>
        </w:rPr>
        <w: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2F904F1A" w14:textId="77777777" w:rsidR="00701647" w:rsidRPr="00032298" w:rsidRDefault="00701647" w:rsidP="00701647">
      <w:pPr>
        <w:rPr>
          <w:sz w:val="8"/>
          <w:szCs w:val="8"/>
        </w:rPr>
      </w:pPr>
      <w:r w:rsidRPr="00032298">
        <w:rPr>
          <w:sz w:val="8"/>
          <w:szCs w:val="8"/>
        </w:rPr>
        <w:t xml:space="preserve">Additionally, independents won seven races rated as Toss Ups. And a total of 15 other races were rated as either Lean Independent, Likely Independent, or Solid Independent (Bernie Sanders is responsible for 10 of them); </w:t>
      </w:r>
      <w:proofErr w:type="gramStart"/>
      <w:r w:rsidRPr="00032298">
        <w:rPr>
          <w:sz w:val="8"/>
          <w:szCs w:val="8"/>
        </w:rPr>
        <w:t>all of</w:t>
      </w:r>
      <w:proofErr w:type="gramEnd"/>
      <w:r w:rsidRPr="00032298">
        <w:rPr>
          <w:sz w:val="8"/>
          <w:szCs w:val="8"/>
        </w:rPr>
        <w:t xml:space="preserve"> these predictions proved correct.</w:t>
      </w:r>
    </w:p>
    <w:p w14:paraId="4E37762E" w14:textId="77777777" w:rsidR="00701647" w:rsidRPr="00032298" w:rsidRDefault="00701647" w:rsidP="00701647">
      <w:pPr>
        <w:rPr>
          <w:sz w:val="8"/>
          <w:szCs w:val="8"/>
        </w:rPr>
      </w:pPr>
      <w:r w:rsidRPr="00032298">
        <w:rPr>
          <w:sz w:val="8"/>
          <w:szCs w:val="8"/>
        </w:rPr>
        <w:t xml:space="preserve">What Do Lean, Likely, and Solid Mean, </w:t>
      </w:r>
      <w:proofErr w:type="gramStart"/>
      <w:r w:rsidRPr="00032298">
        <w:rPr>
          <w:sz w:val="8"/>
          <w:szCs w:val="8"/>
        </w:rPr>
        <w:t>Anyway</w:t>
      </w:r>
      <w:proofErr w:type="gramEnd"/>
      <w:r w:rsidRPr="00032298">
        <w:rPr>
          <w:sz w:val="8"/>
          <w:szCs w:val="8"/>
        </w:rPr>
        <w:t>?</w:t>
      </w:r>
    </w:p>
    <w:p w14:paraId="40BDA577" w14:textId="77777777" w:rsidR="00701647" w:rsidRDefault="00701647" w:rsidP="00701647">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7836C991" w14:textId="77777777" w:rsidR="00701647" w:rsidRDefault="00701647" w:rsidP="00701647">
      <w:pPr>
        <w:pStyle w:val="Heading4"/>
      </w:pPr>
      <w:r>
        <w:t xml:space="preserve">GOP </w:t>
      </w:r>
      <w:r w:rsidRPr="001D1231">
        <w:rPr>
          <w:u w:val="single"/>
        </w:rPr>
        <w:t>cheats</w:t>
      </w:r>
      <w:r>
        <w:t>.</w:t>
      </w:r>
    </w:p>
    <w:p w14:paraId="68DFBA7B" w14:textId="77777777" w:rsidR="00701647" w:rsidRDefault="00701647" w:rsidP="00701647">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6A01F5CB" w14:textId="77777777" w:rsidR="00701647" w:rsidRPr="00552F2B" w:rsidRDefault="00701647" w:rsidP="00701647">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w:t>
      </w:r>
      <w:proofErr w:type="gramStart"/>
      <w:r w:rsidRPr="00552F2B">
        <w:rPr>
          <w:sz w:val="16"/>
        </w:rPr>
        <w:t>counter-measure</w:t>
      </w:r>
      <w:proofErr w:type="gramEnd"/>
      <w:r w:rsidRPr="00552F2B">
        <w:rPr>
          <w:sz w:val="16"/>
        </w:rPr>
        <w:t xml:space="preserv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proofErr w:type="gramStart"/>
      <w:r w:rsidRPr="00552F2B">
        <w:rPr>
          <w:rStyle w:val="Emphasis"/>
        </w:rPr>
        <w:t xml:space="preserve">pretty </w:t>
      </w:r>
      <w:r w:rsidRPr="00552F2B">
        <w:rPr>
          <w:rStyle w:val="Emphasis"/>
          <w:highlight w:val="yellow"/>
        </w:rPr>
        <w:t>clear</w:t>
      </w:r>
      <w:proofErr w:type="gramEnd"/>
      <w:r w:rsidRPr="00552F2B">
        <w:rPr>
          <w:rStyle w:val="Emphasis"/>
          <w:highlight w:val="yellow"/>
        </w:rPr>
        <w:t xml:space="preserve">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683F6946" w14:textId="77777777" w:rsidR="00701647" w:rsidRDefault="00701647" w:rsidP="00701647">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6FE33A06" w14:textId="77777777" w:rsidR="00701647" w:rsidRPr="00685470" w:rsidRDefault="00701647" w:rsidP="00701647">
      <w:pPr>
        <w:rPr>
          <w:sz w:val="16"/>
        </w:rPr>
      </w:pPr>
    </w:p>
    <w:p w14:paraId="7B35DA68" w14:textId="77777777" w:rsidR="00701647" w:rsidRPr="00103399" w:rsidRDefault="00701647" w:rsidP="00701647">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5C08CD14" w14:textId="77777777" w:rsidR="00701647" w:rsidRDefault="00701647" w:rsidP="00701647">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58B05780" w14:textId="77777777" w:rsidR="00701647" w:rsidRDefault="00701647" w:rsidP="00701647">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00199E2C" w14:textId="77777777" w:rsidR="00701647" w:rsidRDefault="00701647" w:rsidP="00701647">
      <w:pPr>
        <w:pStyle w:val="Heading4"/>
      </w:pPr>
      <w:r>
        <w:t xml:space="preserve">So does </w:t>
      </w:r>
      <w:r w:rsidRPr="00685470">
        <w:rPr>
          <w:u w:val="single"/>
        </w:rPr>
        <w:t>VRA ruling</w:t>
      </w:r>
      <w:r>
        <w:t>.</w:t>
      </w:r>
    </w:p>
    <w:p w14:paraId="71D5BB33" w14:textId="77777777" w:rsidR="00701647" w:rsidRDefault="00701647" w:rsidP="00701647">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2F7B7CBB" w14:textId="77777777" w:rsidR="00701647" w:rsidRPr="00BD0949" w:rsidRDefault="00701647" w:rsidP="00701647">
      <w:pPr>
        <w:rPr>
          <w:rStyle w:val="Emphasis"/>
        </w:rPr>
      </w:pPr>
      <w:r w:rsidRPr="00685470">
        <w:rPr>
          <w:rStyle w:val="Emphasis"/>
          <w:highlight w:val="yellow"/>
        </w:rPr>
        <w:t>One dozen</w:t>
      </w:r>
    </w:p>
    <w:p w14:paraId="2F6CD419" w14:textId="77777777" w:rsidR="00701647" w:rsidRPr="001445E1" w:rsidRDefault="00701647" w:rsidP="00701647">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7D118577" w14:textId="77777777" w:rsidR="00701647" w:rsidRPr="00685470" w:rsidRDefault="00701647" w:rsidP="00701647">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657F8677" w14:textId="77777777" w:rsidR="00701647" w:rsidRDefault="00701647" w:rsidP="00701647">
      <w:pPr>
        <w:pStyle w:val="Heading4"/>
      </w:pPr>
      <w:r w:rsidRPr="00FE17FD">
        <w:rPr>
          <w:u w:val="single"/>
        </w:rPr>
        <w:t>Other issues</w:t>
      </w:r>
      <w:r>
        <w:t xml:space="preserve"> outweigh.</w:t>
      </w:r>
    </w:p>
    <w:p w14:paraId="68567C9D" w14:textId="77777777" w:rsidR="00701647" w:rsidRDefault="00701647" w:rsidP="00701647">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58F776C3" w14:textId="77777777" w:rsidR="00701647" w:rsidRPr="003C0D1D" w:rsidRDefault="00701647" w:rsidP="00701647">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28940DFA" w14:textId="77777777" w:rsidR="00701647" w:rsidRPr="003C0D1D" w:rsidRDefault="00701647" w:rsidP="00701647">
      <w:pPr>
        <w:rPr>
          <w:sz w:val="16"/>
        </w:rPr>
      </w:pPr>
      <w:r w:rsidRPr="003C0D1D">
        <w:rPr>
          <w:noProof/>
          <w:sz w:val="16"/>
        </w:rPr>
        <w:drawing>
          <wp:inline distT="0" distB="0" distL="0" distR="0" wp14:anchorId="7C54A0E6" wp14:editId="55AD99EE">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6"/>
                    <a:stretch>
                      <a:fillRect/>
                    </a:stretch>
                  </pic:blipFill>
                  <pic:spPr>
                    <a:xfrm>
                      <a:off x="0" y="0"/>
                      <a:ext cx="3062103" cy="3279610"/>
                    </a:xfrm>
                    <a:prstGeom prst="rect">
                      <a:avLst/>
                    </a:prstGeom>
                  </pic:spPr>
                </pic:pic>
              </a:graphicData>
            </a:graphic>
          </wp:inline>
        </w:drawing>
      </w:r>
    </w:p>
    <w:p w14:paraId="52E90251" w14:textId="77777777" w:rsidR="00701647" w:rsidRPr="003C0D1D" w:rsidRDefault="00701647" w:rsidP="00701647">
      <w:pPr>
        <w:rPr>
          <w:sz w:val="16"/>
        </w:rPr>
      </w:pPr>
      <w:r w:rsidRPr="003C0D1D">
        <w:rPr>
          <w:sz w:val="16"/>
        </w:rPr>
        <w:t>By 17 percentage points, more Americans say they agree with the GOP than the Democrats (45% vs. 28%) when it comes to crime policy – a larger Republican edge on this issue than two years ago.</w:t>
      </w:r>
    </w:p>
    <w:p w14:paraId="500AB6BD" w14:textId="77777777" w:rsidR="00701647" w:rsidRPr="003C0D1D" w:rsidRDefault="00701647" w:rsidP="00701647">
      <w:pPr>
        <w:rPr>
          <w:sz w:val="16"/>
        </w:rPr>
      </w:pPr>
      <w:r w:rsidRPr="003C0D1D">
        <w:rPr>
          <w:sz w:val="16"/>
        </w:rPr>
        <w:t>The Republican advantage on immigration policy stands at 9 points (44% vs. 35%), essentially unchanged since 2023.</w:t>
      </w:r>
    </w:p>
    <w:p w14:paraId="46115E48" w14:textId="77777777" w:rsidR="00701647" w:rsidRPr="003C0D1D" w:rsidRDefault="00701647" w:rsidP="00701647">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235AC008" w14:textId="77777777" w:rsidR="00701647" w:rsidRPr="003C0D1D" w:rsidRDefault="00701647" w:rsidP="00701647">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6B85BE82" w14:textId="77777777" w:rsidR="00701647" w:rsidRPr="003C0D1D" w:rsidRDefault="00701647" w:rsidP="00701647">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04EA65A2" w14:textId="77777777" w:rsidR="00701647" w:rsidRDefault="00701647" w:rsidP="00701647">
      <w:pPr>
        <w:pStyle w:val="Heading4"/>
      </w:pPr>
      <w:r w:rsidRPr="006A4A9C">
        <w:rPr>
          <w:u w:val="single"/>
        </w:rPr>
        <w:t>Anti-labor</w:t>
      </w:r>
      <w:r>
        <w:t xml:space="preserve"> perception is </w:t>
      </w:r>
      <w:r w:rsidRPr="00F4594F">
        <w:rPr>
          <w:u w:val="single"/>
        </w:rPr>
        <w:t>inevitable</w:t>
      </w:r>
      <w:r>
        <w:t>.</w:t>
      </w:r>
    </w:p>
    <w:p w14:paraId="2F49BA9D" w14:textId="77777777" w:rsidR="00701647" w:rsidRPr="004F7260" w:rsidRDefault="00701647" w:rsidP="00701647">
      <w:r>
        <w:t xml:space="preserve">Sandeep </w:t>
      </w:r>
      <w:r w:rsidRPr="004F7260">
        <w:rPr>
          <w:rStyle w:val="Style13ptBold"/>
        </w:rPr>
        <w:t>Vaheesan &amp;</w:t>
      </w:r>
      <w:r>
        <w:t xml:space="preserve"> Alvaro </w:t>
      </w:r>
      <w:r w:rsidRPr="004F7260">
        <w:rPr>
          <w:rStyle w:val="Style13ptBold"/>
        </w:rPr>
        <w:t>Bedoya 10-24</w:t>
      </w:r>
      <w:r>
        <w:t xml:space="preserve">, JD, MA, Legal Director, Antitrust Law, Open Markets Institute; JD, Former Commissioner, Consumer Protection, Federal Trade Commission. Senior Adviser, American Economic Liberties Project, "The Trump Administration's Latest Assault on Workers," Project Syndicate, 10/24/2025, </w:t>
      </w:r>
      <w:r w:rsidRPr="004F7260">
        <w:t>https://www.project-syndicate.org/commentary/trump-administration-refusal-to-defend-ban-on-non-compete-clauses-hurts-workers-by-sandeep-vaheesan-and-alvaro-bedoya-2025-10</w:t>
      </w:r>
      <w:r>
        <w:t>. [italics in original]</w:t>
      </w:r>
    </w:p>
    <w:p w14:paraId="3A88ECCE" w14:textId="77777777" w:rsidR="00701647" w:rsidRPr="00F4594F" w:rsidRDefault="00701647" w:rsidP="00701647">
      <w:pPr>
        <w:rPr>
          <w:sz w:val="16"/>
        </w:rPr>
      </w:pPr>
      <w:r w:rsidRPr="00F4594F">
        <w:rPr>
          <w:sz w:val="16"/>
        </w:rPr>
        <w:t xml:space="preserve">WASHINGTON, DC – US President Donald </w:t>
      </w:r>
      <w:r w:rsidRPr="00C45482">
        <w:rPr>
          <w:rStyle w:val="Emphasis"/>
        </w:rPr>
        <w:t>Trump</w:t>
      </w:r>
      <w:r w:rsidRPr="00F4594F">
        <w:rPr>
          <w:sz w:val="16"/>
        </w:rPr>
        <w:t xml:space="preserve"> </w:t>
      </w:r>
      <w:r w:rsidRPr="00C45482">
        <w:rPr>
          <w:rStyle w:val="StyleUnderline"/>
        </w:rPr>
        <w:t>won the</w:t>
      </w:r>
      <w:r w:rsidRPr="00F4594F">
        <w:rPr>
          <w:sz w:val="16"/>
        </w:rPr>
        <w:t xml:space="preserve"> </w:t>
      </w:r>
      <w:r w:rsidRPr="00C45482">
        <w:rPr>
          <w:rStyle w:val="Emphasis"/>
        </w:rPr>
        <w:t>2024 election</w:t>
      </w:r>
      <w:r w:rsidRPr="00F4594F">
        <w:rPr>
          <w:sz w:val="16"/>
        </w:rPr>
        <w:t xml:space="preserve"> partly </w:t>
      </w:r>
      <w:r w:rsidRPr="00C45482">
        <w:rPr>
          <w:rStyle w:val="StyleUnderline"/>
        </w:rPr>
        <w:t>on the promise of a new</w:t>
      </w:r>
      <w:r w:rsidRPr="00F4594F">
        <w:rPr>
          <w:sz w:val="16"/>
        </w:rPr>
        <w:t xml:space="preserve"> </w:t>
      </w:r>
      <w:r w:rsidRPr="00C45482">
        <w:rPr>
          <w:rStyle w:val="Emphasis"/>
        </w:rPr>
        <w:t>“golden age”</w:t>
      </w:r>
      <w:r w:rsidRPr="00F4594F">
        <w:rPr>
          <w:sz w:val="16"/>
        </w:rPr>
        <w:t xml:space="preserve"> </w:t>
      </w:r>
      <w:r w:rsidRPr="00C45482">
        <w:rPr>
          <w:rStyle w:val="StyleUnderline"/>
        </w:rPr>
        <w:t>for American workers</w:t>
      </w:r>
      <w:r w:rsidRPr="00F4594F">
        <w:rPr>
          <w:sz w:val="16"/>
        </w:rPr>
        <w:t xml:space="preserve">, protecting them from the forces that have been eroding their livelihoods and well-being. But </w:t>
      </w:r>
      <w:r w:rsidRPr="00C45482">
        <w:rPr>
          <w:rStyle w:val="StyleUnderline"/>
        </w:rPr>
        <w:t xml:space="preserve">while </w:t>
      </w:r>
      <w:r w:rsidRPr="00F4594F">
        <w:rPr>
          <w:rStyle w:val="StyleUnderline"/>
          <w:highlight w:val="yellow"/>
        </w:rPr>
        <w:t>Trump</w:t>
      </w:r>
      <w:r w:rsidRPr="00C45482">
        <w:rPr>
          <w:rStyle w:val="StyleUnderline"/>
        </w:rPr>
        <w:t xml:space="preserve"> has </w:t>
      </w:r>
      <w:proofErr w:type="gramStart"/>
      <w:r w:rsidRPr="00F4594F">
        <w:rPr>
          <w:rStyle w:val="StyleUnderline"/>
          <w:highlight w:val="yellow"/>
        </w:rPr>
        <w:t>taken</w:t>
      </w:r>
      <w:r w:rsidRPr="00F4594F">
        <w:rPr>
          <w:sz w:val="16"/>
          <w:highlight w:val="yellow"/>
        </w:rPr>
        <w:t xml:space="preserve"> </w:t>
      </w:r>
      <w:r w:rsidRPr="00F4594F">
        <w:rPr>
          <w:rStyle w:val="Emphasis"/>
          <w:highlight w:val="yellow"/>
        </w:rPr>
        <w:t>action</w:t>
      </w:r>
      <w:proofErr w:type="gramEnd"/>
      <w:r w:rsidRPr="00F4594F">
        <w:rPr>
          <w:sz w:val="16"/>
        </w:rPr>
        <w:t xml:space="preserve"> </w:t>
      </w:r>
      <w:r w:rsidRPr="00C45482">
        <w:rPr>
          <w:rStyle w:val="StyleUnderline"/>
        </w:rPr>
        <w:t>on this front</w:t>
      </w:r>
      <w:r w:rsidRPr="00F4594F">
        <w:rPr>
          <w:sz w:val="16"/>
        </w:rPr>
        <w:t xml:space="preserve">, </w:t>
      </w:r>
      <w:r w:rsidRPr="00F4594F">
        <w:rPr>
          <w:rStyle w:val="Emphasis"/>
          <w:sz w:val="24"/>
          <w:szCs w:val="24"/>
          <w:highlight w:val="yellow"/>
        </w:rPr>
        <w:t>all</w:t>
      </w:r>
      <w:r w:rsidRPr="00C45482">
        <w:rPr>
          <w:rStyle w:val="Emphasis"/>
          <w:sz w:val="24"/>
          <w:szCs w:val="24"/>
        </w:rPr>
        <w:t xml:space="preserve"> of it has been </w:t>
      </w:r>
      <w:r w:rsidRPr="00F4594F">
        <w:rPr>
          <w:rStyle w:val="Emphasis"/>
          <w:sz w:val="24"/>
          <w:szCs w:val="24"/>
          <w:highlight w:val="yellow"/>
        </w:rPr>
        <w:t>against workers</w:t>
      </w:r>
      <w:r w:rsidRPr="00F4594F">
        <w:rPr>
          <w:sz w:val="16"/>
        </w:rPr>
        <w:t>.</w:t>
      </w:r>
    </w:p>
    <w:p w14:paraId="31F17786" w14:textId="77777777" w:rsidR="00701647" w:rsidRPr="00F4594F" w:rsidRDefault="00701647" w:rsidP="00701647">
      <w:pPr>
        <w:rPr>
          <w:sz w:val="16"/>
        </w:rPr>
      </w:pPr>
      <w:r w:rsidRPr="00F4594F">
        <w:rPr>
          <w:sz w:val="16"/>
        </w:rPr>
        <w:t xml:space="preserve">Upon returning to the White House, </w:t>
      </w:r>
      <w:r w:rsidRPr="00C45482">
        <w:rPr>
          <w:rStyle w:val="StyleUnderline"/>
        </w:rPr>
        <w:t>Trump</w:t>
      </w:r>
      <w:r w:rsidRPr="00F4594F">
        <w:rPr>
          <w:sz w:val="16"/>
        </w:rPr>
        <w:t xml:space="preserve"> </w:t>
      </w:r>
      <w:r w:rsidRPr="00F4594F">
        <w:rPr>
          <w:rStyle w:val="Emphasis"/>
          <w:highlight w:val="yellow"/>
        </w:rPr>
        <w:t>indefinitely suspended</w:t>
      </w:r>
      <w:r w:rsidRPr="00F4594F">
        <w:rPr>
          <w:sz w:val="16"/>
        </w:rPr>
        <w:t xml:space="preserve"> </w:t>
      </w:r>
      <w:r w:rsidRPr="00C45482">
        <w:rPr>
          <w:rStyle w:val="StyleUnderline"/>
        </w:rPr>
        <w:t>the</w:t>
      </w:r>
      <w:r w:rsidRPr="00F4594F">
        <w:rPr>
          <w:sz w:val="16"/>
        </w:rPr>
        <w:t xml:space="preserve"> US </w:t>
      </w:r>
      <w:r w:rsidRPr="00F4594F">
        <w:rPr>
          <w:rStyle w:val="Emphasis"/>
          <w:highlight w:val="yellow"/>
        </w:rPr>
        <w:t>O</w:t>
      </w:r>
      <w:r w:rsidRPr="00F4594F">
        <w:rPr>
          <w:sz w:val="16"/>
        </w:rPr>
        <w:t xml:space="preserve">ccupational </w:t>
      </w:r>
      <w:r w:rsidRPr="00F4594F">
        <w:rPr>
          <w:rStyle w:val="Emphasis"/>
          <w:highlight w:val="yellow"/>
        </w:rPr>
        <w:t>S</w:t>
      </w:r>
      <w:r w:rsidRPr="00F4594F">
        <w:rPr>
          <w:sz w:val="16"/>
        </w:rPr>
        <w:t xml:space="preserve">afety and </w:t>
      </w:r>
      <w:r w:rsidRPr="00F4594F">
        <w:rPr>
          <w:rStyle w:val="Emphasis"/>
          <w:highlight w:val="yellow"/>
        </w:rPr>
        <w:t>H</w:t>
      </w:r>
      <w:r w:rsidRPr="00F4594F">
        <w:rPr>
          <w:sz w:val="16"/>
        </w:rPr>
        <w:t xml:space="preserve">ealth </w:t>
      </w:r>
      <w:r w:rsidRPr="00F4594F">
        <w:rPr>
          <w:rStyle w:val="Emphasis"/>
          <w:highlight w:val="yellow"/>
        </w:rPr>
        <w:t>A</w:t>
      </w:r>
      <w:r w:rsidRPr="00F4594F">
        <w:rPr>
          <w:sz w:val="16"/>
        </w:rPr>
        <w:t xml:space="preserve">dministration’s </w:t>
      </w:r>
      <w:r w:rsidRPr="00C45482">
        <w:rPr>
          <w:rStyle w:val="StyleUnderline"/>
        </w:rPr>
        <w:t>heat-safety regulations, even though</w:t>
      </w:r>
      <w:r w:rsidRPr="00F4594F">
        <w:rPr>
          <w:sz w:val="16"/>
        </w:rPr>
        <w:t xml:space="preserve"> </w:t>
      </w:r>
      <w:r w:rsidRPr="00C45482">
        <w:rPr>
          <w:rStyle w:val="Emphasis"/>
        </w:rPr>
        <w:t>extreme heat</w:t>
      </w:r>
      <w:r w:rsidRPr="00F4594F">
        <w:rPr>
          <w:sz w:val="16"/>
        </w:rPr>
        <w:t xml:space="preserve"> </w:t>
      </w:r>
      <w:r w:rsidRPr="00C45482">
        <w:rPr>
          <w:rStyle w:val="StyleUnderline"/>
        </w:rPr>
        <w:t>contributes to an estimated</w:t>
      </w:r>
      <w:r w:rsidRPr="00F4594F">
        <w:rPr>
          <w:sz w:val="16"/>
        </w:rPr>
        <w:t xml:space="preserve"> 600-</w:t>
      </w:r>
      <w:r w:rsidRPr="00C45482">
        <w:rPr>
          <w:rStyle w:val="Emphasis"/>
        </w:rPr>
        <w:t>2,000</w:t>
      </w:r>
      <w:r w:rsidRPr="00F4594F">
        <w:rPr>
          <w:sz w:val="16"/>
        </w:rPr>
        <w:t xml:space="preserve"> </w:t>
      </w:r>
      <w:r w:rsidRPr="00C45482">
        <w:rPr>
          <w:rStyle w:val="StyleUnderline"/>
        </w:rPr>
        <w:t>worker deaths annually</w:t>
      </w:r>
      <w:r w:rsidRPr="00F4594F">
        <w:rPr>
          <w:sz w:val="16"/>
        </w:rPr>
        <w:t xml:space="preserve">. His </w:t>
      </w:r>
      <w:r w:rsidRPr="00C45482">
        <w:rPr>
          <w:rStyle w:val="StyleUnderline"/>
        </w:rPr>
        <w:t>administration</w:t>
      </w:r>
      <w:r w:rsidRPr="00F4594F">
        <w:rPr>
          <w:sz w:val="16"/>
        </w:rPr>
        <w:t xml:space="preserve"> also quietly </w:t>
      </w:r>
      <w:r w:rsidRPr="00F4594F">
        <w:rPr>
          <w:rStyle w:val="Emphasis"/>
          <w:highlight w:val="yellow"/>
        </w:rPr>
        <w:t>scuttled</w:t>
      </w:r>
      <w:r w:rsidRPr="00F4594F">
        <w:rPr>
          <w:sz w:val="16"/>
        </w:rPr>
        <w:t xml:space="preserve"> former President Joe </w:t>
      </w:r>
      <w:r w:rsidRPr="00C45482">
        <w:rPr>
          <w:rStyle w:val="StyleUnderline"/>
        </w:rPr>
        <w:t>Biden’s efforts to secure</w:t>
      </w:r>
      <w:r w:rsidRPr="00F4594F">
        <w:rPr>
          <w:sz w:val="16"/>
        </w:rPr>
        <w:t xml:space="preserve"> </w:t>
      </w:r>
      <w:r w:rsidRPr="00F4594F">
        <w:rPr>
          <w:rStyle w:val="Emphasis"/>
          <w:highlight w:val="yellow"/>
        </w:rPr>
        <w:t>overtime pay</w:t>
      </w:r>
      <w:r w:rsidRPr="00F4594F">
        <w:rPr>
          <w:sz w:val="16"/>
          <w:highlight w:val="yellow"/>
        </w:rPr>
        <w:t xml:space="preserve"> </w:t>
      </w:r>
      <w:r w:rsidRPr="00F4594F">
        <w:rPr>
          <w:rStyle w:val="StyleUnderline"/>
          <w:highlight w:val="yellow"/>
        </w:rPr>
        <w:t>for millions</w:t>
      </w:r>
      <w:r w:rsidRPr="00C45482">
        <w:rPr>
          <w:rStyle w:val="StyleUnderline"/>
        </w:rPr>
        <w:t xml:space="preserve"> more workers</w:t>
      </w:r>
      <w:r w:rsidRPr="00F4594F">
        <w:rPr>
          <w:sz w:val="16"/>
        </w:rPr>
        <w:t xml:space="preserve">. In August, </w:t>
      </w:r>
      <w:r w:rsidRPr="00C45482">
        <w:rPr>
          <w:rStyle w:val="StyleUnderline"/>
        </w:rPr>
        <w:t>Trump issued an</w:t>
      </w:r>
      <w:r w:rsidRPr="00F4594F">
        <w:rPr>
          <w:sz w:val="16"/>
        </w:rPr>
        <w:t xml:space="preserve"> e</w:t>
      </w:r>
      <w:r w:rsidRPr="00C45482">
        <w:rPr>
          <w:rStyle w:val="Emphasis"/>
        </w:rPr>
        <w:t>x</w:t>
      </w:r>
      <w:r w:rsidRPr="00F4594F">
        <w:rPr>
          <w:sz w:val="16"/>
        </w:rPr>
        <w:t xml:space="preserve">ecutive </w:t>
      </w:r>
      <w:r w:rsidRPr="00C45482">
        <w:rPr>
          <w:rStyle w:val="Emphasis"/>
        </w:rPr>
        <w:t>o</w:t>
      </w:r>
      <w:r w:rsidRPr="00F4594F">
        <w:rPr>
          <w:sz w:val="16"/>
        </w:rPr>
        <w:t xml:space="preserve">rder </w:t>
      </w:r>
      <w:r w:rsidRPr="00F4594F">
        <w:rPr>
          <w:rStyle w:val="StyleUnderline"/>
          <w:highlight w:val="yellow"/>
        </w:rPr>
        <w:t>eliminating</w:t>
      </w:r>
      <w:r w:rsidRPr="00C45482">
        <w:rPr>
          <w:rStyle w:val="StyleUnderline"/>
        </w:rPr>
        <w:t xml:space="preserve"> many</w:t>
      </w:r>
      <w:r w:rsidRPr="00F4594F">
        <w:rPr>
          <w:sz w:val="16"/>
        </w:rPr>
        <w:t xml:space="preserve"> </w:t>
      </w:r>
      <w:r w:rsidRPr="00F4594F">
        <w:rPr>
          <w:rStyle w:val="Emphasis"/>
          <w:highlight w:val="yellow"/>
        </w:rPr>
        <w:t>fed</w:t>
      </w:r>
      <w:r w:rsidRPr="00C45482">
        <w:rPr>
          <w:rStyle w:val="Emphasis"/>
        </w:rPr>
        <w:t xml:space="preserve">eral </w:t>
      </w:r>
      <w:r w:rsidRPr="00F4594F">
        <w:rPr>
          <w:rStyle w:val="Emphasis"/>
          <w:highlight w:val="yellow"/>
        </w:rPr>
        <w:t>workers’ c</w:t>
      </w:r>
      <w:r w:rsidRPr="00F4594F">
        <w:rPr>
          <w:sz w:val="16"/>
        </w:rPr>
        <w:t>ollective-</w:t>
      </w:r>
      <w:r w:rsidRPr="00F4594F">
        <w:rPr>
          <w:rStyle w:val="Emphasis"/>
          <w:highlight w:val="yellow"/>
        </w:rPr>
        <w:t>b</w:t>
      </w:r>
      <w:r w:rsidRPr="00F4594F">
        <w:rPr>
          <w:sz w:val="16"/>
        </w:rPr>
        <w:t xml:space="preserve">argaining </w:t>
      </w:r>
      <w:r w:rsidRPr="00F4594F">
        <w:rPr>
          <w:rStyle w:val="Emphasis"/>
          <w:highlight w:val="yellow"/>
        </w:rPr>
        <w:t>r</w:t>
      </w:r>
      <w:r w:rsidRPr="00F4594F">
        <w:rPr>
          <w:sz w:val="16"/>
        </w:rPr>
        <w:t>ight</w:t>
      </w:r>
      <w:r w:rsidRPr="00F4594F">
        <w:rPr>
          <w:rStyle w:val="Emphasis"/>
          <w:highlight w:val="yellow"/>
        </w:rPr>
        <w:t>s</w:t>
      </w:r>
      <w:r w:rsidRPr="00F4594F">
        <w:rPr>
          <w:sz w:val="16"/>
        </w:rPr>
        <w:t xml:space="preserve">. </w:t>
      </w:r>
      <w:r w:rsidRPr="00F4594F">
        <w:rPr>
          <w:rStyle w:val="StyleUnderline"/>
          <w:highlight w:val="yellow"/>
        </w:rPr>
        <w:t>And</w:t>
      </w:r>
      <w:r w:rsidRPr="00F4594F">
        <w:rPr>
          <w:sz w:val="16"/>
        </w:rPr>
        <w:t xml:space="preserve"> last month, </w:t>
      </w:r>
      <w:r w:rsidRPr="00C45482">
        <w:rPr>
          <w:rStyle w:val="StyleUnderline"/>
        </w:rPr>
        <w:t xml:space="preserve">his administration </w:t>
      </w:r>
      <w:r w:rsidRPr="00F4594F">
        <w:rPr>
          <w:rStyle w:val="StyleUnderline"/>
          <w:highlight w:val="yellow"/>
        </w:rPr>
        <w:t>dashed hopes</w:t>
      </w:r>
      <w:r w:rsidRPr="00F4594F">
        <w:rPr>
          <w:sz w:val="16"/>
        </w:rPr>
        <w:t xml:space="preserve"> that </w:t>
      </w:r>
      <w:r w:rsidRPr="00C45482">
        <w:rPr>
          <w:rStyle w:val="StyleUnderline"/>
        </w:rPr>
        <w:t xml:space="preserve">working </w:t>
      </w:r>
      <w:r w:rsidRPr="00F4594F">
        <w:rPr>
          <w:rStyle w:val="StyleUnderline"/>
          <w:highlight w:val="yellow"/>
        </w:rPr>
        <w:t>people</w:t>
      </w:r>
      <w:r w:rsidRPr="00C45482">
        <w:rPr>
          <w:rStyle w:val="StyleUnderline"/>
        </w:rPr>
        <w:t xml:space="preserve"> would be </w:t>
      </w:r>
      <w:r w:rsidRPr="00F4594F">
        <w:rPr>
          <w:rStyle w:val="StyleUnderline"/>
          <w:highlight w:val="yellow"/>
        </w:rPr>
        <w:t>freed from</w:t>
      </w:r>
      <w:r w:rsidRPr="00F4594F">
        <w:rPr>
          <w:sz w:val="16"/>
          <w:highlight w:val="yellow"/>
        </w:rPr>
        <w:t xml:space="preserve"> </w:t>
      </w:r>
      <w:r w:rsidRPr="00F4594F">
        <w:rPr>
          <w:rStyle w:val="Emphasis"/>
          <w:highlight w:val="yellow"/>
        </w:rPr>
        <w:t>non-compete</w:t>
      </w:r>
      <w:r w:rsidRPr="00F4594F">
        <w:rPr>
          <w:sz w:val="16"/>
        </w:rPr>
        <w:t xml:space="preserve"> </w:t>
      </w:r>
      <w:r w:rsidRPr="00C45482">
        <w:rPr>
          <w:rStyle w:val="StyleUnderline"/>
        </w:rPr>
        <w:t>clauses</w:t>
      </w:r>
      <w:r w:rsidRPr="00F4594F">
        <w:rPr>
          <w:sz w:val="16"/>
        </w:rPr>
        <w:t>.</w:t>
      </w:r>
    </w:p>
    <w:p w14:paraId="17831D9C" w14:textId="77777777" w:rsidR="00701647" w:rsidRPr="00F4594F" w:rsidRDefault="00701647" w:rsidP="00701647">
      <w:pPr>
        <w:rPr>
          <w:sz w:val="16"/>
        </w:rPr>
      </w:pPr>
      <w:r w:rsidRPr="00F4594F">
        <w:rPr>
          <w:rStyle w:val="Emphasis"/>
          <w:sz w:val="24"/>
          <w:szCs w:val="24"/>
          <w:highlight w:val="yellow"/>
        </w:rPr>
        <w:t>Tens of millions of workers</w:t>
      </w:r>
      <w:r w:rsidRPr="00F4594F">
        <w:rPr>
          <w:sz w:val="16"/>
          <w:highlight w:val="yellow"/>
        </w:rPr>
        <w:t xml:space="preserve"> </w:t>
      </w:r>
      <w:r w:rsidRPr="00F4594F">
        <w:rPr>
          <w:rStyle w:val="StyleUnderline"/>
          <w:highlight w:val="yellow"/>
        </w:rPr>
        <w:t>in</w:t>
      </w:r>
      <w:r w:rsidRPr="00C45482">
        <w:rPr>
          <w:rStyle w:val="StyleUnderline"/>
        </w:rPr>
        <w:t xml:space="preserve"> the</w:t>
      </w:r>
      <w:r w:rsidRPr="00F4594F">
        <w:rPr>
          <w:sz w:val="16"/>
        </w:rPr>
        <w:t xml:space="preserve"> </w:t>
      </w:r>
      <w:r w:rsidRPr="00F4594F">
        <w:rPr>
          <w:rStyle w:val="Emphasis"/>
          <w:highlight w:val="yellow"/>
        </w:rPr>
        <w:t>U</w:t>
      </w:r>
      <w:r w:rsidRPr="00F4594F">
        <w:rPr>
          <w:sz w:val="16"/>
        </w:rPr>
        <w:t xml:space="preserve">nited </w:t>
      </w:r>
      <w:r w:rsidRPr="00F4594F">
        <w:rPr>
          <w:rStyle w:val="Emphasis"/>
          <w:highlight w:val="yellow"/>
        </w:rPr>
        <w:t>S</w:t>
      </w:r>
      <w:r w:rsidRPr="00F4594F">
        <w:rPr>
          <w:sz w:val="16"/>
        </w:rPr>
        <w:t xml:space="preserve">tates, </w:t>
      </w:r>
      <w:r w:rsidRPr="00F4594F">
        <w:rPr>
          <w:rStyle w:val="StyleUnderline"/>
          <w:highlight w:val="yellow"/>
        </w:rPr>
        <w:t>in</w:t>
      </w:r>
      <w:r w:rsidRPr="00C45482">
        <w:rPr>
          <w:rStyle w:val="StyleUnderline"/>
        </w:rPr>
        <w:t xml:space="preserve"> nearly </w:t>
      </w:r>
      <w:r w:rsidRPr="00F4594F">
        <w:rPr>
          <w:rStyle w:val="StyleUnderline"/>
          <w:highlight w:val="yellow"/>
        </w:rPr>
        <w:t>all lines of work and</w:t>
      </w:r>
      <w:r w:rsidRPr="00C45482">
        <w:rPr>
          <w:rStyle w:val="StyleUnderline"/>
        </w:rPr>
        <w:t xml:space="preserve"> at all </w:t>
      </w:r>
      <w:r w:rsidRPr="00F4594F">
        <w:rPr>
          <w:rStyle w:val="StyleUnderline"/>
          <w:highlight w:val="yellow"/>
        </w:rPr>
        <w:t>income levels, are bound</w:t>
      </w:r>
      <w:r w:rsidRPr="00C45482">
        <w:rPr>
          <w:rStyle w:val="StyleUnderline"/>
        </w:rPr>
        <w:t xml:space="preserve"> by clauses</w:t>
      </w:r>
      <w:r w:rsidRPr="00F4594F">
        <w:rPr>
          <w:sz w:val="16"/>
        </w:rPr>
        <w:t xml:space="preserve"> </w:t>
      </w:r>
      <w:r w:rsidRPr="00C45482">
        <w:rPr>
          <w:rStyle w:val="Emphasis"/>
        </w:rPr>
        <w:t>impeding</w:t>
      </w:r>
      <w:r w:rsidRPr="00F4594F">
        <w:rPr>
          <w:sz w:val="16"/>
        </w:rPr>
        <w:t xml:space="preserve"> their </w:t>
      </w:r>
      <w:r w:rsidRPr="00C45482">
        <w:rPr>
          <w:rStyle w:val="StyleUnderline"/>
        </w:rPr>
        <w:t>ability to leave their jobs</w:t>
      </w:r>
      <w:r w:rsidRPr="00F4594F">
        <w:rPr>
          <w:sz w:val="16"/>
        </w:rPr>
        <w:t>. In public comments to the Federal Trade Commission in 2023, workers shared harrowing stories of such clauses keeping them trapped in low-paying, unsafe, or hostile work environments and preventing them from pursuing their entrepreneurial dreams. Doctors told the FTC that non-compete clauses had forced them to move or leave the state just so they could practice medicine. One nurse-practitioner, who experienced workplace discrimination on account of her pregnancy and maternity leave, wrote that her work contract’s non-compete clause made her feel like a “prisoner” at her job.</w:t>
      </w:r>
    </w:p>
    <w:p w14:paraId="1C13998E" w14:textId="77777777" w:rsidR="00701647" w:rsidRPr="00F4594F" w:rsidRDefault="00701647" w:rsidP="00701647">
      <w:pPr>
        <w:rPr>
          <w:sz w:val="8"/>
          <w:szCs w:val="8"/>
        </w:rPr>
      </w:pPr>
      <w:r w:rsidRPr="00F4594F">
        <w:rPr>
          <w:sz w:val="8"/>
          <w:szCs w:val="8"/>
        </w:rPr>
        <w:t>Many respondents expressed fear of legal consequences if their boss discovered they were looking for new work. In fact, the FTC found that non-compete clauses depress labor-market mobility even when employers did not and could not enforce them in court; the mere threat of legal action is often enough to intimidate workers into staying. Beyond the mental anguish, this leads to lower wages, depressed income growth, and less entrepreneurship.</w:t>
      </w:r>
    </w:p>
    <w:p w14:paraId="36F692AF" w14:textId="77777777" w:rsidR="00701647" w:rsidRPr="00F4594F" w:rsidRDefault="00701647" w:rsidP="00701647">
      <w:pPr>
        <w:rPr>
          <w:sz w:val="8"/>
          <w:szCs w:val="8"/>
        </w:rPr>
      </w:pPr>
      <w:r w:rsidRPr="00F4594F">
        <w:rPr>
          <w:sz w:val="8"/>
          <w:szCs w:val="8"/>
        </w:rPr>
        <w:t>Firms claim that non-compete clauses are essential to protect their business. But they can use different laws to safeguard trade secrets, customer relationships, and other proprietary information. And, of course, they can retain workers by offering attractive wages, benefits, and good working conditions. But why would an employer do that if they knew they could retain those workers with the far cheaper threat of a non-compete?</w:t>
      </w:r>
    </w:p>
    <w:p w14:paraId="2C6622F6" w14:textId="77777777" w:rsidR="00701647" w:rsidRPr="00F4594F" w:rsidRDefault="00701647" w:rsidP="00701647">
      <w:pPr>
        <w:rPr>
          <w:sz w:val="8"/>
          <w:szCs w:val="8"/>
        </w:rPr>
      </w:pPr>
      <w:r w:rsidRPr="00F4594F">
        <w:rPr>
          <w:sz w:val="8"/>
          <w:szCs w:val="8"/>
        </w:rPr>
        <w:t>Enabling existing firms to hold workers hostage with non-compete provisions hurts not only the workers, but also newer businesses seeking qualified employees to help them grow, innovators attempting to develop the next big thing, and consumers.</w:t>
      </w:r>
    </w:p>
    <w:p w14:paraId="6557F39C" w14:textId="77777777" w:rsidR="00701647" w:rsidRPr="00F4594F" w:rsidRDefault="00701647" w:rsidP="00701647">
      <w:pPr>
        <w:rPr>
          <w:sz w:val="8"/>
          <w:szCs w:val="8"/>
        </w:rPr>
      </w:pPr>
      <w:r w:rsidRPr="00F4594F">
        <w:rPr>
          <w:sz w:val="8"/>
          <w:szCs w:val="8"/>
        </w:rPr>
        <w:t>Of the 26,000 public comments the FTC received on the rule it proposed in January 2023, more than 25,000 supported its plan to prohibit non-compete clauses. So, in April 2024, the FTC enacted a rule doing just that. By abolishing existing non-compete clauses for nearly all workers, and barring employers from using them in the future, the FTC freed millions of Americans from a powerful constraint on their labor-market mobility. It also freed itself from an interminable game of worker-protection whack-a-mole, in which it must individually sue each employer using non-compete clauses.</w:t>
      </w:r>
    </w:p>
    <w:p w14:paraId="7A298302" w14:textId="77777777" w:rsidR="00701647" w:rsidRPr="00F4594F" w:rsidRDefault="00701647" w:rsidP="00701647">
      <w:pPr>
        <w:rPr>
          <w:sz w:val="8"/>
          <w:szCs w:val="8"/>
        </w:rPr>
      </w:pPr>
      <w:r w:rsidRPr="00F4594F">
        <w:rPr>
          <w:sz w:val="8"/>
          <w:szCs w:val="8"/>
        </w:rPr>
        <w:t>But employer groups fought back, filing multiple lawsuits to stop the rule from taking effect. They lost in a federal court in Pennsylvania in July 2024, but won a case in Texas the following month, thereby getting the rule put on hold nationwide. Now, even as he channeled Trump and pledged to deliver a “golden age for American workers” in January, FTC Chair Andrew Ferguson, with the support of his two Republican colleagues, has decided to stop defending the rule on appeal.</w:t>
      </w:r>
    </w:p>
    <w:p w14:paraId="2593CDAD" w14:textId="77777777" w:rsidR="00701647" w:rsidRPr="00F4594F" w:rsidRDefault="00701647" w:rsidP="00701647">
      <w:pPr>
        <w:rPr>
          <w:sz w:val="8"/>
          <w:szCs w:val="8"/>
        </w:rPr>
      </w:pPr>
      <w:r w:rsidRPr="00F4594F">
        <w:rPr>
          <w:sz w:val="8"/>
          <w:szCs w:val="8"/>
        </w:rPr>
        <w:t>Ferguson says the rule is “unlawful six ways from Sunday,” but this could not be more wrong. In fact, the FTC’s non-compete ban is anchored in law and evidence. The FTC Act expressly gives the agency the power to write competition rules, and a federal court of appeals once wrote that the FTC’s rulemaking authority is “as clear as it is unlimited.”</w:t>
      </w:r>
    </w:p>
    <w:p w14:paraId="324639B2" w14:textId="77777777" w:rsidR="00701647" w:rsidRPr="00F4594F" w:rsidRDefault="00701647" w:rsidP="00701647">
      <w:pPr>
        <w:rPr>
          <w:sz w:val="8"/>
          <w:szCs w:val="8"/>
        </w:rPr>
      </w:pPr>
      <w:r w:rsidRPr="00F4594F">
        <w:rPr>
          <w:sz w:val="8"/>
          <w:szCs w:val="8"/>
        </w:rPr>
        <w:t>The FTC rule has historical support as well. Contracts that prevented people from practicing their occupation were among the original “restraints of trade” in American and English common law. In 1949, the federal judge Learned Hand, widely considered the greatest judge never to sit on the Supreme Court, wrote that federal antitrust laws “certainly forbid all restraints of trade which were unlawful at common-law,” one of the “oldest and best established” of which is a “contract which unreasonably forbids any one to practice his calling.” The FTC rule follows this long legal tradition of protecting workers from employer coercion.</w:t>
      </w:r>
    </w:p>
    <w:p w14:paraId="4B201EF4" w14:textId="77777777" w:rsidR="00701647" w:rsidRPr="00F4594F" w:rsidRDefault="00701647" w:rsidP="00701647">
      <w:pPr>
        <w:rPr>
          <w:sz w:val="16"/>
        </w:rPr>
      </w:pPr>
      <w:r w:rsidRPr="00F4594F">
        <w:rPr>
          <w:sz w:val="8"/>
          <w:szCs w:val="8"/>
        </w:rPr>
        <w:t>Ferguson asserts that the rule against non-compete clauses violates the US Constitution’s prohibition on Congress delegating its legislative power to others – a doctrine that conservative lawyers and judges love to cite nowadays. But Congress has been delegating policymaking power to executive-branch officials and agencies since America’s founding, because they possess the relevant expertise and can respond to changes in economic, political, and social conditions faster than Congress can. In the entirety of US history, the Supreme Court has struck down only two statutes as improper delegations – both in 1935. As the legal scholar Cass Sunstein noted in 2000, the nondelegation doctrine has “had one good year, and [236] bad ones (and counting).”</w:t>
      </w:r>
    </w:p>
    <w:p w14:paraId="2A5066CF" w14:textId="77777777" w:rsidR="00701647" w:rsidRDefault="00701647" w:rsidP="00701647">
      <w:pPr>
        <w:rPr>
          <w:sz w:val="16"/>
        </w:rPr>
      </w:pPr>
      <w:r w:rsidRPr="00F4594F">
        <w:rPr>
          <w:sz w:val="16"/>
        </w:rPr>
        <w:t xml:space="preserve">The FTC’s ban on non-compete clauses was one of the biggest national-policy wins for US workers in recent years – and, </w:t>
      </w:r>
      <w:r w:rsidRPr="00F4594F">
        <w:rPr>
          <w:rStyle w:val="StyleUnderline"/>
          <w:highlight w:val="yellow"/>
        </w:rPr>
        <w:t>because</w:t>
      </w:r>
      <w:r w:rsidRPr="00F4594F">
        <w:rPr>
          <w:rStyle w:val="StyleUnderline"/>
        </w:rPr>
        <w:t xml:space="preserve"> of</w:t>
      </w:r>
      <w:r w:rsidRPr="00F4594F">
        <w:rPr>
          <w:sz w:val="16"/>
        </w:rPr>
        <w:t xml:space="preserve"> </w:t>
      </w:r>
      <w:r w:rsidRPr="00F4594F">
        <w:rPr>
          <w:rStyle w:val="Emphasis"/>
          <w:highlight w:val="yellow"/>
        </w:rPr>
        <w:t>Trump</w:t>
      </w:r>
      <w:r w:rsidRPr="00F4594F">
        <w:rPr>
          <w:rStyle w:val="Emphasis"/>
        </w:rPr>
        <w:t>’s FTC</w:t>
      </w:r>
      <w:r w:rsidRPr="00F4594F">
        <w:rPr>
          <w:sz w:val="16"/>
        </w:rPr>
        <w:t xml:space="preserve">, it may never take effect. While not all is lost – bans are in effect in California, Minnesota, North Dakota, and Oklahoma, and a few other states may follow suit – </w:t>
      </w:r>
      <w:r w:rsidRPr="00F4594F">
        <w:rPr>
          <w:rStyle w:val="Emphasis"/>
          <w:highlight w:val="yellow"/>
        </w:rPr>
        <w:t>millions</w:t>
      </w:r>
      <w:r w:rsidRPr="00C45482">
        <w:rPr>
          <w:rStyle w:val="Emphasis"/>
        </w:rPr>
        <w:t xml:space="preserve"> of Americans</w:t>
      </w:r>
      <w:r w:rsidRPr="00F4594F">
        <w:rPr>
          <w:sz w:val="16"/>
        </w:rPr>
        <w:t xml:space="preserve"> </w:t>
      </w:r>
      <w:r w:rsidRPr="00F4594F">
        <w:rPr>
          <w:rStyle w:val="StyleUnderline"/>
        </w:rPr>
        <w:t>are now</w:t>
      </w:r>
      <w:r w:rsidRPr="00F4594F">
        <w:rPr>
          <w:sz w:val="16"/>
        </w:rPr>
        <w:t xml:space="preserve"> </w:t>
      </w:r>
      <w:r w:rsidRPr="00F4594F">
        <w:rPr>
          <w:rStyle w:val="Emphasis"/>
          <w:highlight w:val="yellow"/>
        </w:rPr>
        <w:t>doomed</w:t>
      </w:r>
      <w:r w:rsidRPr="00F4594F">
        <w:rPr>
          <w:sz w:val="16"/>
          <w:highlight w:val="yellow"/>
        </w:rPr>
        <w:t xml:space="preserve"> </w:t>
      </w:r>
      <w:r w:rsidRPr="00F4594F">
        <w:rPr>
          <w:rStyle w:val="StyleUnderline"/>
          <w:highlight w:val="yellow"/>
        </w:rPr>
        <w:t>to remain shackled</w:t>
      </w:r>
      <w:r w:rsidRPr="00F4594F">
        <w:rPr>
          <w:rStyle w:val="StyleUnderline"/>
        </w:rPr>
        <w:t xml:space="preserve"> by non-compete clauses for the</w:t>
      </w:r>
      <w:r w:rsidRPr="00F4594F">
        <w:rPr>
          <w:sz w:val="16"/>
        </w:rPr>
        <w:t xml:space="preserve"> </w:t>
      </w:r>
      <w:r w:rsidRPr="00F4594F">
        <w:rPr>
          <w:rStyle w:val="Emphasis"/>
        </w:rPr>
        <w:t>foreseeable</w:t>
      </w:r>
      <w:r w:rsidRPr="00F4594F">
        <w:rPr>
          <w:sz w:val="16"/>
        </w:rPr>
        <w:t xml:space="preserve"> </w:t>
      </w:r>
      <w:r w:rsidRPr="00F4594F">
        <w:rPr>
          <w:rStyle w:val="StyleUnderline"/>
        </w:rPr>
        <w:t>future</w:t>
      </w:r>
      <w:r w:rsidRPr="00F4594F">
        <w:rPr>
          <w:sz w:val="16"/>
        </w:rPr>
        <w:t>.</w:t>
      </w:r>
    </w:p>
    <w:p w14:paraId="73873E3E" w14:textId="77777777" w:rsidR="00701647" w:rsidRDefault="00701647" w:rsidP="00701647">
      <w:pPr>
        <w:pStyle w:val="Heading4"/>
      </w:pPr>
      <w:r>
        <w:t>No vote-switching.</w:t>
      </w:r>
    </w:p>
    <w:p w14:paraId="266BB77A" w14:textId="77777777" w:rsidR="00701647" w:rsidRPr="00357F67" w:rsidRDefault="00701647" w:rsidP="00701647">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D6A8CFA" w14:textId="77777777" w:rsidR="00701647" w:rsidRPr="00357F67" w:rsidRDefault="00701647" w:rsidP="00701647">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4BAF1B80" w14:textId="77777777" w:rsidR="00701647" w:rsidRPr="00357F67" w:rsidRDefault="00701647" w:rsidP="00701647">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7BEDEAF" w14:textId="77777777" w:rsidR="00701647" w:rsidRDefault="00701647" w:rsidP="00701647">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1071A99B" w14:textId="77777777" w:rsidR="00701647" w:rsidRPr="00697C19" w:rsidRDefault="00701647" w:rsidP="00701647"/>
    <w:p w14:paraId="73846477" w14:textId="77777777" w:rsidR="00701647" w:rsidRDefault="00701647" w:rsidP="00701647">
      <w:pPr>
        <w:spacing w:line="278" w:lineRule="auto"/>
        <w:rPr>
          <w:rFonts w:asciiTheme="minorHAnsi" w:hAnsiTheme="minorHAnsi" w:cstheme="minorBidi"/>
          <w:kern w:val="2"/>
          <w:sz w:val="24"/>
          <w:szCs w:val="24"/>
          <w14:ligatures w14:val="standardContextual"/>
        </w:rPr>
      </w:pPr>
    </w:p>
    <w:p w14:paraId="390F1C2C" w14:textId="77777777" w:rsidR="00701647" w:rsidRDefault="00701647" w:rsidP="00701647">
      <w:pPr>
        <w:pStyle w:val="Heading3"/>
      </w:pPr>
      <w:r>
        <w:t>Thumpers</w:t>
      </w:r>
    </w:p>
    <w:p w14:paraId="0E24836A" w14:textId="77777777" w:rsidR="00701647" w:rsidRDefault="00701647" w:rsidP="00701647">
      <w:pPr>
        <w:pStyle w:val="Heading4"/>
      </w:pPr>
      <w:r>
        <w:t xml:space="preserve">Especially over </w:t>
      </w:r>
      <w:r w:rsidRPr="00D811C7">
        <w:rPr>
          <w:u w:val="single"/>
        </w:rPr>
        <w:t>federal</w:t>
      </w:r>
      <w:r>
        <w:t xml:space="preserve"> workers.</w:t>
      </w:r>
    </w:p>
    <w:p w14:paraId="29D24111" w14:textId="77777777" w:rsidR="00701647" w:rsidRDefault="00701647" w:rsidP="00701647">
      <w:r>
        <w:t xml:space="preserve">Erich </w:t>
      </w:r>
      <w:r w:rsidRPr="00B42FCD">
        <w:rPr>
          <w:rStyle w:val="Style13ptBold"/>
        </w:rPr>
        <w:t>Wagner 10-14</w:t>
      </w:r>
      <w:r>
        <w:t xml:space="preserve">, Senior Correspondent, Government Executive, "Legal Challenges Against Trump's Union EOs Continue to Proliferate," Government Executive, 10/14/2025, </w:t>
      </w:r>
      <w:r w:rsidRPr="00B42FCD">
        <w:t>https://www.govexec.com/workforce/2025/10/legal-challenges-against-trumps-union-eos-continue-proliferate/408805/</w:t>
      </w:r>
      <w:r>
        <w:t>. [italics in original]</w:t>
      </w:r>
    </w:p>
    <w:p w14:paraId="0216EE90" w14:textId="77777777" w:rsidR="00701647" w:rsidRPr="00B42FCD" w:rsidRDefault="00701647" w:rsidP="00701647">
      <w:pPr>
        <w:rPr>
          <w:sz w:val="16"/>
        </w:rPr>
      </w:pPr>
      <w:r w:rsidRPr="00B42FCD">
        <w:rPr>
          <w:sz w:val="16"/>
        </w:rPr>
        <w:t xml:space="preserve">In </w:t>
      </w:r>
      <w:r w:rsidRPr="00B35D3C">
        <w:rPr>
          <w:rStyle w:val="Emphasis"/>
        </w:rPr>
        <w:t xml:space="preserve">IFPTE’s </w:t>
      </w:r>
      <w:r w:rsidRPr="00D811C7">
        <w:rPr>
          <w:rStyle w:val="Emphasis"/>
          <w:highlight w:val="yellow"/>
        </w:rPr>
        <w:t>latest lawsuit</w:t>
      </w:r>
      <w:r w:rsidRPr="00D811C7">
        <w:rPr>
          <w:sz w:val="16"/>
          <w:highlight w:val="yellow"/>
        </w:rPr>
        <w:t xml:space="preserve">, </w:t>
      </w:r>
      <w:r w:rsidRPr="00D811C7">
        <w:rPr>
          <w:rStyle w:val="StyleUnderline"/>
          <w:highlight w:val="yellow"/>
        </w:rPr>
        <w:t>filed</w:t>
      </w:r>
      <w:r w:rsidRPr="00B35D3C">
        <w:rPr>
          <w:rStyle w:val="StyleUnderline"/>
        </w:rPr>
        <w:t xml:space="preserve"> last week</w:t>
      </w:r>
      <w:r w:rsidRPr="00B42FCD">
        <w:rPr>
          <w:sz w:val="16"/>
        </w:rPr>
        <w:t xml:space="preserve"> in the U.S. District Court for the District of Columbia, the union </w:t>
      </w:r>
      <w:r w:rsidRPr="00B35D3C">
        <w:rPr>
          <w:rStyle w:val="StyleUnderline"/>
        </w:rPr>
        <w:t>argues that</w:t>
      </w:r>
      <w:r w:rsidRPr="00B42FCD">
        <w:rPr>
          <w:sz w:val="16"/>
        </w:rPr>
        <w:t xml:space="preserve"> </w:t>
      </w:r>
      <w:r w:rsidRPr="00B35D3C">
        <w:rPr>
          <w:rStyle w:val="Emphasis"/>
        </w:rPr>
        <w:t>NASA’s workforce</w:t>
      </w:r>
      <w:r w:rsidRPr="00B42FCD">
        <w:rPr>
          <w:sz w:val="16"/>
        </w:rPr>
        <w:t xml:space="preserve"> </w:t>
      </w:r>
      <w:r w:rsidRPr="00B35D3C">
        <w:rPr>
          <w:rStyle w:val="StyleUnderline"/>
        </w:rPr>
        <w:t>was targeted</w:t>
      </w:r>
      <w:r w:rsidRPr="00B42FCD">
        <w:rPr>
          <w:sz w:val="16"/>
        </w:rPr>
        <w:t xml:space="preserve"> in the second executive order because the national union was publicly opposed to the initial executive order, and its NASA affiliate had filed more than 20 grievances against the agency and requested to bargain over workplace policy changes 17 times since March.</w:t>
      </w:r>
    </w:p>
    <w:p w14:paraId="44CAC56E" w14:textId="77777777" w:rsidR="00701647" w:rsidRPr="00B42FCD" w:rsidRDefault="00701647" w:rsidP="00701647">
      <w:pPr>
        <w:rPr>
          <w:sz w:val="16"/>
        </w:rPr>
      </w:pPr>
      <w:r w:rsidRPr="00B42FCD">
        <w:rPr>
          <w:sz w:val="16"/>
        </w:rPr>
        <w:t xml:space="preserve">And, </w:t>
      </w:r>
      <w:r w:rsidRPr="00D811C7">
        <w:rPr>
          <w:rStyle w:val="StyleUnderline"/>
          <w:highlight w:val="yellow"/>
        </w:rPr>
        <w:t>like</w:t>
      </w:r>
      <w:r w:rsidRPr="00D811C7">
        <w:rPr>
          <w:sz w:val="16"/>
          <w:highlight w:val="yellow"/>
        </w:rPr>
        <w:t xml:space="preserve"> </w:t>
      </w:r>
      <w:r w:rsidRPr="00D811C7">
        <w:rPr>
          <w:rStyle w:val="Emphasis"/>
          <w:highlight w:val="yellow"/>
        </w:rPr>
        <w:t>other</w:t>
      </w:r>
      <w:r w:rsidRPr="00B35D3C">
        <w:rPr>
          <w:rStyle w:val="Emphasis"/>
        </w:rPr>
        <w:t xml:space="preserve"> lawsuit</w:t>
      </w:r>
      <w:r w:rsidRPr="00D811C7">
        <w:rPr>
          <w:rStyle w:val="Emphasis"/>
          <w:highlight w:val="yellow"/>
        </w:rPr>
        <w:t>s</w:t>
      </w:r>
      <w:r w:rsidRPr="00B42FCD">
        <w:rPr>
          <w:sz w:val="16"/>
        </w:rPr>
        <w:t xml:space="preserve"> </w:t>
      </w:r>
      <w:r w:rsidRPr="00D811C7">
        <w:rPr>
          <w:rStyle w:val="StyleUnderline"/>
          <w:highlight w:val="yellow"/>
        </w:rPr>
        <w:t>challenging</w:t>
      </w:r>
      <w:r w:rsidRPr="00B35D3C">
        <w:rPr>
          <w:rStyle w:val="StyleUnderline"/>
        </w:rPr>
        <w:t xml:space="preserve"> the</w:t>
      </w:r>
      <w:r w:rsidRPr="00B42FCD">
        <w:rPr>
          <w:sz w:val="16"/>
        </w:rPr>
        <w:t xml:space="preserve"> </w:t>
      </w:r>
      <w:r w:rsidRPr="00B35D3C">
        <w:rPr>
          <w:rStyle w:val="Emphasis"/>
        </w:rPr>
        <w:t>August</w:t>
      </w:r>
      <w:r w:rsidRPr="00B42FCD">
        <w:rPr>
          <w:sz w:val="16"/>
        </w:rPr>
        <w:t xml:space="preserve"> e</w:t>
      </w:r>
      <w:r w:rsidRPr="00D811C7">
        <w:rPr>
          <w:rStyle w:val="Emphasis"/>
          <w:highlight w:val="yellow"/>
        </w:rPr>
        <w:t>x</w:t>
      </w:r>
      <w:r w:rsidRPr="00B42FCD">
        <w:rPr>
          <w:sz w:val="16"/>
        </w:rPr>
        <w:t xml:space="preserve">ecutive </w:t>
      </w:r>
      <w:r w:rsidRPr="00D811C7">
        <w:rPr>
          <w:rStyle w:val="Emphasis"/>
          <w:highlight w:val="yellow"/>
        </w:rPr>
        <w:t>o</w:t>
      </w:r>
      <w:r w:rsidRPr="00B42FCD">
        <w:rPr>
          <w:sz w:val="16"/>
        </w:rPr>
        <w:t xml:space="preserve">rder, IFPTE </w:t>
      </w:r>
      <w:r w:rsidRPr="00D811C7">
        <w:rPr>
          <w:rStyle w:val="StyleUnderline"/>
          <w:highlight w:val="yellow"/>
        </w:rPr>
        <w:t>argued</w:t>
      </w:r>
      <w:r w:rsidRPr="00B35D3C">
        <w:rPr>
          <w:rStyle w:val="StyleUnderline"/>
        </w:rPr>
        <w:t xml:space="preserve"> that the</w:t>
      </w:r>
      <w:r w:rsidRPr="00B42FCD">
        <w:rPr>
          <w:sz w:val="16"/>
        </w:rPr>
        <w:t xml:space="preserve"> </w:t>
      </w:r>
      <w:r w:rsidRPr="00D811C7">
        <w:rPr>
          <w:rStyle w:val="Emphasis"/>
          <w:highlight w:val="yellow"/>
        </w:rPr>
        <w:t>president</w:t>
      </w:r>
      <w:r w:rsidRPr="00B35D3C">
        <w:rPr>
          <w:rStyle w:val="Emphasis"/>
        </w:rPr>
        <w:t>’s declaration</w:t>
      </w:r>
      <w:r w:rsidRPr="00B42FCD">
        <w:rPr>
          <w:sz w:val="16"/>
        </w:rPr>
        <w:t xml:space="preserve"> that NASA is engaged in national security work </w:t>
      </w:r>
      <w:r w:rsidRPr="00D811C7">
        <w:rPr>
          <w:rStyle w:val="StyleUnderline"/>
          <w:highlight w:val="yellow"/>
        </w:rPr>
        <w:t>is belied by</w:t>
      </w:r>
      <w:r w:rsidRPr="00B35D3C">
        <w:rPr>
          <w:rStyle w:val="StyleUnderline"/>
        </w:rPr>
        <w:t xml:space="preserve"> the</w:t>
      </w:r>
      <w:r w:rsidRPr="00B42FCD">
        <w:rPr>
          <w:sz w:val="16"/>
        </w:rPr>
        <w:t xml:space="preserve"> agency’s own </w:t>
      </w:r>
      <w:r w:rsidRPr="00D811C7">
        <w:rPr>
          <w:rStyle w:val="Emphasis"/>
          <w:highlight w:val="yellow"/>
        </w:rPr>
        <w:t>authorizing</w:t>
      </w:r>
      <w:r w:rsidRPr="00D811C7">
        <w:rPr>
          <w:sz w:val="16"/>
          <w:highlight w:val="yellow"/>
        </w:rPr>
        <w:t xml:space="preserve"> </w:t>
      </w:r>
      <w:r w:rsidRPr="00D811C7">
        <w:rPr>
          <w:rStyle w:val="StyleUnderline"/>
          <w:highlight w:val="yellow"/>
        </w:rPr>
        <w:t>statute</w:t>
      </w:r>
      <w:r w:rsidRPr="00B42FCD">
        <w:rPr>
          <w:sz w:val="16"/>
        </w:rPr>
        <w:t>, as well as Trump’s establishment of the U.S. Space Force in 2019.</w:t>
      </w:r>
    </w:p>
    <w:p w14:paraId="3204F2DE" w14:textId="77777777" w:rsidR="00701647" w:rsidRPr="00B42FCD" w:rsidRDefault="00701647" w:rsidP="00701647">
      <w:pPr>
        <w:rPr>
          <w:sz w:val="16"/>
        </w:rPr>
      </w:pPr>
      <w:r w:rsidRPr="00B42FCD">
        <w:rPr>
          <w:sz w:val="16"/>
        </w:rPr>
        <w:t xml:space="preserve">“Indeed, the National Aeronautics and Space Act, which was first enacted in 1958 and amended most recently in 2017, established and created NASA and provides specifically that ‘it is the policy of the United States that activities in space should be devoted to </w:t>
      </w:r>
      <w:r w:rsidRPr="00B42FCD">
        <w:rPr>
          <w:i/>
          <w:iCs/>
          <w:sz w:val="16"/>
        </w:rPr>
        <w:t>peaceful purposes for the benefit of all humankind</w:t>
      </w:r>
      <w:r w:rsidRPr="00B42FCD">
        <w:rPr>
          <w:sz w:val="16"/>
        </w:rPr>
        <w:t xml:space="preserve">,” the union wrote. “[Significantly], not only is NASA’s mission unrelated to national security, the National Aeronautics and Space Act </w:t>
      </w:r>
      <w:r w:rsidRPr="00B42FCD">
        <w:rPr>
          <w:i/>
          <w:iCs/>
          <w:sz w:val="16"/>
        </w:rPr>
        <w:t>clearly</w:t>
      </w:r>
      <w:r w:rsidRPr="00B42FCD">
        <w:rPr>
          <w:sz w:val="16"/>
        </w:rPr>
        <w:t xml:space="preserve"> removes primary national security and defense functions from NASA, stating that: ‘activities peculiar to or primarily associated with development of weapons systems, military operations, or the defense of the United States . . . shall be the responsibility of, and shall be directed by the Department of Defense.”</w:t>
      </w:r>
    </w:p>
    <w:p w14:paraId="02E5FA54" w14:textId="77777777" w:rsidR="00701647" w:rsidRDefault="00701647" w:rsidP="00701647">
      <w:pPr>
        <w:rPr>
          <w:sz w:val="16"/>
        </w:rPr>
      </w:pPr>
      <w:r w:rsidRPr="00B42FCD">
        <w:rPr>
          <w:sz w:val="16"/>
        </w:rPr>
        <w:t xml:space="preserve">IFPTE’s lawsuit comes less than two weeks after </w:t>
      </w:r>
      <w:r w:rsidRPr="00B35D3C">
        <w:rPr>
          <w:rStyle w:val="Emphasis"/>
        </w:rPr>
        <w:t xml:space="preserve">U.S. </w:t>
      </w:r>
      <w:r w:rsidRPr="00D811C7">
        <w:rPr>
          <w:rStyle w:val="Emphasis"/>
          <w:highlight w:val="yellow"/>
        </w:rPr>
        <w:t>District</w:t>
      </w:r>
      <w:r w:rsidRPr="00B42FCD">
        <w:rPr>
          <w:sz w:val="16"/>
        </w:rPr>
        <w:t xml:space="preserve"> Judge Paul Friedman </w:t>
      </w:r>
      <w:r w:rsidRPr="00D811C7">
        <w:rPr>
          <w:rStyle w:val="StyleUnderline"/>
          <w:highlight w:val="yellow"/>
        </w:rPr>
        <w:t>issued a</w:t>
      </w:r>
      <w:r w:rsidRPr="00B42FCD">
        <w:rPr>
          <w:sz w:val="16"/>
        </w:rPr>
        <w:t xml:space="preserve"> preliminary </w:t>
      </w:r>
      <w:r w:rsidRPr="00D811C7">
        <w:rPr>
          <w:rStyle w:val="StyleUnderline"/>
          <w:highlight w:val="yellow"/>
        </w:rPr>
        <w:t>injunction</w:t>
      </w:r>
      <w:r w:rsidRPr="00D811C7">
        <w:rPr>
          <w:sz w:val="16"/>
          <w:highlight w:val="yellow"/>
        </w:rPr>
        <w:t xml:space="preserve"> </w:t>
      </w:r>
      <w:r w:rsidRPr="00D811C7">
        <w:rPr>
          <w:rStyle w:val="Emphasis"/>
          <w:sz w:val="24"/>
          <w:szCs w:val="24"/>
          <w:highlight w:val="yellow"/>
        </w:rPr>
        <w:t>restoring union rights</w:t>
      </w:r>
      <w:r w:rsidRPr="00D811C7">
        <w:rPr>
          <w:sz w:val="16"/>
          <w:highlight w:val="yellow"/>
        </w:rPr>
        <w:t xml:space="preserve"> </w:t>
      </w:r>
      <w:r w:rsidRPr="00D811C7">
        <w:rPr>
          <w:rStyle w:val="StyleUnderline"/>
          <w:highlight w:val="yellow"/>
        </w:rPr>
        <w:t>at</w:t>
      </w:r>
      <w:r w:rsidRPr="00B35D3C">
        <w:rPr>
          <w:rStyle w:val="StyleUnderline"/>
        </w:rPr>
        <w:t xml:space="preserve"> the union’s </w:t>
      </w:r>
      <w:r w:rsidRPr="00D811C7">
        <w:rPr>
          <w:rStyle w:val="StyleUnderline"/>
          <w:highlight w:val="yellow"/>
        </w:rPr>
        <w:t>bargaining units</w:t>
      </w:r>
      <w:r w:rsidRPr="00B35D3C">
        <w:rPr>
          <w:rStyle w:val="StyleUnderline"/>
        </w:rPr>
        <w:t xml:space="preserve"> that were targeted under the</w:t>
      </w:r>
      <w:r w:rsidRPr="00B42FCD">
        <w:rPr>
          <w:sz w:val="16"/>
        </w:rPr>
        <w:t xml:space="preserve"> </w:t>
      </w:r>
      <w:r w:rsidRPr="00B35D3C">
        <w:rPr>
          <w:rStyle w:val="Emphasis"/>
        </w:rPr>
        <w:t>March</w:t>
      </w:r>
      <w:r w:rsidRPr="00B42FCD">
        <w:rPr>
          <w:sz w:val="16"/>
        </w:rPr>
        <w:t xml:space="preserve"> e</w:t>
      </w:r>
      <w:r w:rsidRPr="00B35D3C">
        <w:rPr>
          <w:rStyle w:val="Emphasis"/>
        </w:rPr>
        <w:t>x</w:t>
      </w:r>
      <w:r w:rsidRPr="00B42FCD">
        <w:rPr>
          <w:sz w:val="16"/>
        </w:rPr>
        <w:t xml:space="preserve">ecutive </w:t>
      </w:r>
      <w:r w:rsidRPr="00B35D3C">
        <w:rPr>
          <w:rStyle w:val="Emphasis"/>
        </w:rPr>
        <w:t>o</w:t>
      </w:r>
      <w:r w:rsidRPr="00B42FCD">
        <w:rPr>
          <w:sz w:val="16"/>
        </w:rPr>
        <w:t>rder. Although the latest lawsuit has been assigned to U.S. District Judge Carl Nichols, a Trump appointee, it likely will be reassigned to Friedman, as he has handled all cases filed in Washington, D.C., related to the two union edicts.</w:t>
      </w:r>
    </w:p>
    <w:p w14:paraId="4BC12D86" w14:textId="77777777" w:rsidR="00701647" w:rsidRPr="003D3960" w:rsidRDefault="00701647" w:rsidP="00701647"/>
    <w:p w14:paraId="4CFC52AF" w14:textId="77777777" w:rsidR="00701647" w:rsidRDefault="00701647" w:rsidP="00701647">
      <w:pPr>
        <w:pStyle w:val="Heading3"/>
      </w:pPr>
      <w:r>
        <w:t>District Court---2AC</w:t>
      </w:r>
    </w:p>
    <w:p w14:paraId="477533D8" w14:textId="77777777" w:rsidR="00701647" w:rsidRDefault="00701647" w:rsidP="00701647">
      <w:pPr>
        <w:pStyle w:val="Heading4"/>
      </w:pPr>
      <w:r>
        <w:t xml:space="preserve">It’s </w:t>
      </w:r>
      <w:r w:rsidRPr="00DB1951">
        <w:rPr>
          <w:u w:val="single"/>
        </w:rPr>
        <w:t>most predictable</w:t>
      </w:r>
      <w:r>
        <w:t>.</w:t>
      </w:r>
    </w:p>
    <w:p w14:paraId="7652BD82" w14:textId="77777777" w:rsidR="00701647" w:rsidRDefault="00701647" w:rsidP="00701647">
      <w:r>
        <w:t xml:space="preserve">Michael </w:t>
      </w:r>
      <w:r w:rsidRPr="00F67E23">
        <w:rPr>
          <w:rStyle w:val="Style13ptBold"/>
        </w:rPr>
        <w:t>Sainato 10-19</w:t>
      </w:r>
      <w:r>
        <w:t>, Labor Reporter, The Guardian, "How Are Unions Pushing Back Against Trump's Attacks on Labor and Layoffs?" The Guardian, 10/19/2025, https://www.theguardian.com/us-news/2025/oct/19/how-unions-push-back-trump.</w:t>
      </w:r>
    </w:p>
    <w:p w14:paraId="5F3D0E79" w14:textId="77777777" w:rsidR="00701647" w:rsidRPr="00F67E23" w:rsidRDefault="00701647" w:rsidP="00701647">
      <w:pPr>
        <w:rPr>
          <w:sz w:val="16"/>
        </w:rPr>
      </w:pPr>
      <w:r w:rsidRPr="00F67E23">
        <w:rPr>
          <w:sz w:val="16"/>
        </w:rPr>
        <w:t xml:space="preserve">Six </w:t>
      </w:r>
      <w:r w:rsidRPr="00F67E23">
        <w:rPr>
          <w:rStyle w:val="StyleUnderline"/>
        </w:rPr>
        <w:t>labor unions filed a</w:t>
      </w:r>
      <w:r w:rsidRPr="00F67E23">
        <w:rPr>
          <w:sz w:val="16"/>
        </w:rPr>
        <w:t xml:space="preserve"> </w:t>
      </w:r>
      <w:r w:rsidRPr="00F67E23">
        <w:rPr>
          <w:rStyle w:val="Emphasis"/>
        </w:rPr>
        <w:t>lawsuit</w:t>
      </w:r>
      <w:r w:rsidRPr="00F67E23">
        <w:rPr>
          <w:sz w:val="16"/>
        </w:rPr>
        <w:t xml:space="preserve"> </w:t>
      </w:r>
      <w:r w:rsidRPr="00F67E23">
        <w:rPr>
          <w:rStyle w:val="StyleUnderline"/>
        </w:rPr>
        <w:t>challenging the order, which unions argue is</w:t>
      </w:r>
      <w:r w:rsidRPr="00F67E23">
        <w:rPr>
          <w:sz w:val="16"/>
        </w:rPr>
        <w:t xml:space="preserve"> </w:t>
      </w:r>
      <w:r w:rsidRPr="00F67E23">
        <w:rPr>
          <w:rStyle w:val="Emphasis"/>
        </w:rPr>
        <w:t>unlawful</w:t>
      </w:r>
      <w:r w:rsidRPr="00F67E23">
        <w:rPr>
          <w:sz w:val="16"/>
        </w:rPr>
        <w:t>. “It’s clear that this order is punishment for unions who are leading the fight against the administration’s illegal actions in court – and a blatant attempt to silence us,” Liz Shuler, president of the AFL-CIO, the largest federation of unions in the US, said in a statement at the time.</w:t>
      </w:r>
    </w:p>
    <w:p w14:paraId="446127AD" w14:textId="77777777" w:rsidR="00701647" w:rsidRPr="00F67E23" w:rsidRDefault="00701647" w:rsidP="00701647">
      <w:pPr>
        <w:rPr>
          <w:sz w:val="16"/>
        </w:rPr>
      </w:pPr>
      <w:r w:rsidRPr="00F67E23">
        <w:rPr>
          <w:sz w:val="16"/>
        </w:rPr>
        <w:t xml:space="preserve">The </w:t>
      </w:r>
      <w:r w:rsidRPr="00F67E23">
        <w:rPr>
          <w:rStyle w:val="StyleUnderline"/>
          <w:highlight w:val="yellow"/>
        </w:rPr>
        <w:t>unions</w:t>
      </w:r>
      <w:r w:rsidRPr="00F67E23">
        <w:rPr>
          <w:sz w:val="16"/>
        </w:rPr>
        <w:t xml:space="preserve"> initially won a sweeping </w:t>
      </w:r>
      <w:r w:rsidRPr="00F67E23">
        <w:rPr>
          <w:rStyle w:val="StyleUnderline"/>
          <w:highlight w:val="yellow"/>
        </w:rPr>
        <w:t>injunction</w:t>
      </w:r>
      <w:r w:rsidRPr="00F67E23">
        <w:rPr>
          <w:sz w:val="16"/>
        </w:rPr>
        <w:t xml:space="preserve">, only for this to be </w:t>
      </w:r>
      <w:r w:rsidRPr="00F67E23">
        <w:rPr>
          <w:rStyle w:val="Emphasis"/>
          <w:highlight w:val="yellow"/>
        </w:rPr>
        <w:t>overturned</w:t>
      </w:r>
      <w:r w:rsidRPr="00F67E23">
        <w:rPr>
          <w:sz w:val="16"/>
          <w:highlight w:val="yellow"/>
        </w:rPr>
        <w:t xml:space="preserve"> </w:t>
      </w:r>
      <w:r w:rsidRPr="00F67E23">
        <w:rPr>
          <w:rStyle w:val="StyleUnderline"/>
          <w:highlight w:val="yellow"/>
        </w:rPr>
        <w:t>by</w:t>
      </w:r>
      <w:r w:rsidRPr="00F67E23">
        <w:rPr>
          <w:rStyle w:val="StyleUnderline"/>
        </w:rPr>
        <w:t xml:space="preserve"> a</w:t>
      </w:r>
      <w:r w:rsidRPr="00F67E23">
        <w:rPr>
          <w:sz w:val="16"/>
        </w:rPr>
        <w:t xml:space="preserve"> federal </w:t>
      </w:r>
      <w:r w:rsidRPr="00F67E23">
        <w:rPr>
          <w:rStyle w:val="Emphasis"/>
          <w:highlight w:val="yellow"/>
        </w:rPr>
        <w:t>appeals court</w:t>
      </w:r>
      <w:r w:rsidRPr="00F67E23">
        <w:rPr>
          <w:sz w:val="16"/>
        </w:rPr>
        <w:t xml:space="preserve">. </w:t>
      </w:r>
      <w:r w:rsidRPr="00F67E23">
        <w:rPr>
          <w:rStyle w:val="StyleUnderline"/>
        </w:rPr>
        <w:t>The administration</w:t>
      </w:r>
      <w:r w:rsidRPr="00F67E23">
        <w:rPr>
          <w:sz w:val="16"/>
        </w:rPr>
        <w:t xml:space="preserve"> </w:t>
      </w:r>
      <w:r w:rsidRPr="00F67E23">
        <w:rPr>
          <w:rStyle w:val="Emphasis"/>
        </w:rPr>
        <w:t>promptly stripped</w:t>
      </w:r>
      <w:r w:rsidRPr="00F67E23">
        <w:rPr>
          <w:sz w:val="16"/>
        </w:rPr>
        <w:t xml:space="preserve"> </w:t>
      </w:r>
      <w:r w:rsidRPr="00F67E23">
        <w:rPr>
          <w:rStyle w:val="StyleUnderline"/>
        </w:rPr>
        <w:t>hundreds of thousands of federal workers of</w:t>
      </w:r>
      <w:r w:rsidRPr="00F67E23">
        <w:rPr>
          <w:sz w:val="16"/>
        </w:rPr>
        <w:t xml:space="preserve"> their </w:t>
      </w:r>
      <w:r w:rsidRPr="00F67E23">
        <w:rPr>
          <w:rStyle w:val="StyleUnderline"/>
        </w:rPr>
        <w:t xml:space="preserve">union contracts </w:t>
      </w:r>
      <w:r w:rsidRPr="00F67E23">
        <w:rPr>
          <w:rStyle w:val="StyleUnderline"/>
          <w:highlight w:val="yellow"/>
        </w:rPr>
        <w:t>in</w:t>
      </w:r>
      <w:r w:rsidRPr="00F67E23">
        <w:rPr>
          <w:sz w:val="16"/>
          <w:highlight w:val="yellow"/>
        </w:rPr>
        <w:t xml:space="preserve"> </w:t>
      </w:r>
      <w:r w:rsidRPr="00F67E23">
        <w:rPr>
          <w:rStyle w:val="Emphasis"/>
          <w:highlight w:val="yellow"/>
        </w:rPr>
        <w:t>August</w:t>
      </w:r>
      <w:r w:rsidRPr="00F67E23">
        <w:rPr>
          <w:sz w:val="16"/>
        </w:rPr>
        <w:t xml:space="preserve">. </w:t>
      </w:r>
      <w:r w:rsidRPr="00F67E23">
        <w:rPr>
          <w:rStyle w:val="Emphasis"/>
        </w:rPr>
        <w:t xml:space="preserve">Court </w:t>
      </w:r>
      <w:r w:rsidRPr="00F67E23">
        <w:rPr>
          <w:rStyle w:val="Emphasis"/>
          <w:highlight w:val="yellow"/>
        </w:rPr>
        <w:t>proceedings</w:t>
      </w:r>
      <w:r w:rsidRPr="00F67E23">
        <w:rPr>
          <w:sz w:val="16"/>
        </w:rPr>
        <w:t xml:space="preserve"> </w:t>
      </w:r>
      <w:r w:rsidRPr="00F67E23">
        <w:rPr>
          <w:rStyle w:val="StyleUnderline"/>
        </w:rPr>
        <w:t xml:space="preserve">in the case </w:t>
      </w:r>
      <w:r w:rsidRPr="00F67E23">
        <w:rPr>
          <w:rStyle w:val="StyleUnderline"/>
          <w:highlight w:val="yellow"/>
        </w:rPr>
        <w:t>are</w:t>
      </w:r>
      <w:r w:rsidRPr="00F67E23">
        <w:rPr>
          <w:sz w:val="16"/>
          <w:highlight w:val="yellow"/>
        </w:rPr>
        <w:t xml:space="preserve"> </w:t>
      </w:r>
      <w:r w:rsidRPr="00F67E23">
        <w:rPr>
          <w:rStyle w:val="Emphasis"/>
          <w:highlight w:val="yellow"/>
        </w:rPr>
        <w:t>continuing</w:t>
      </w:r>
      <w:r w:rsidRPr="00F67E23">
        <w:rPr>
          <w:sz w:val="16"/>
        </w:rPr>
        <w:t>.</w:t>
      </w:r>
    </w:p>
    <w:p w14:paraId="5E3BEB04" w14:textId="77777777" w:rsidR="00701647" w:rsidRPr="00F67E23" w:rsidRDefault="00701647" w:rsidP="00701647">
      <w:pPr>
        <w:rPr>
          <w:sz w:val="16"/>
        </w:rPr>
      </w:pPr>
      <w:r w:rsidRPr="00F67E23">
        <w:rPr>
          <w:sz w:val="16"/>
        </w:rPr>
        <w:t xml:space="preserve">In June, a federal </w:t>
      </w:r>
      <w:r w:rsidRPr="00F67E23">
        <w:rPr>
          <w:rStyle w:val="StyleUnderline"/>
        </w:rPr>
        <w:t xml:space="preserve">judge </w:t>
      </w:r>
      <w:r w:rsidRPr="00F67E23">
        <w:rPr>
          <w:rStyle w:val="StyleUnderline"/>
          <w:highlight w:val="yellow"/>
        </w:rPr>
        <w:t>ruled</w:t>
      </w:r>
      <w:r w:rsidRPr="00F67E23">
        <w:rPr>
          <w:sz w:val="16"/>
        </w:rPr>
        <w:t xml:space="preserve"> that the </w:t>
      </w:r>
      <w:r w:rsidRPr="00F67E23">
        <w:rPr>
          <w:rStyle w:val="Emphasis"/>
          <w:highlight w:val="yellow"/>
        </w:rPr>
        <w:t>T</w:t>
      </w:r>
      <w:r w:rsidRPr="00F67E23">
        <w:rPr>
          <w:sz w:val="16"/>
        </w:rPr>
        <w:t xml:space="preserve">ransportation </w:t>
      </w:r>
      <w:r w:rsidRPr="00F67E23">
        <w:rPr>
          <w:rStyle w:val="Emphasis"/>
          <w:highlight w:val="yellow"/>
        </w:rPr>
        <w:t>S</w:t>
      </w:r>
      <w:r w:rsidRPr="00F67E23">
        <w:rPr>
          <w:sz w:val="16"/>
        </w:rPr>
        <w:t xml:space="preserve">ecurity </w:t>
      </w:r>
      <w:r w:rsidRPr="00F67E23">
        <w:rPr>
          <w:rStyle w:val="Emphasis"/>
          <w:highlight w:val="yellow"/>
        </w:rPr>
        <w:t>A</w:t>
      </w:r>
      <w:r w:rsidRPr="00F67E23">
        <w:rPr>
          <w:sz w:val="16"/>
        </w:rPr>
        <w:t xml:space="preserve">dministration </w:t>
      </w:r>
      <w:r w:rsidRPr="00F67E23">
        <w:rPr>
          <w:rStyle w:val="StyleUnderline"/>
          <w:highlight w:val="yellow"/>
        </w:rPr>
        <w:t>must</w:t>
      </w:r>
      <w:r w:rsidRPr="00F67E23">
        <w:rPr>
          <w:sz w:val="16"/>
          <w:highlight w:val="yellow"/>
        </w:rPr>
        <w:t xml:space="preserve"> </w:t>
      </w:r>
      <w:r w:rsidRPr="00F67E23">
        <w:rPr>
          <w:rStyle w:val="Emphasis"/>
          <w:highlight w:val="yellow"/>
        </w:rPr>
        <w:t>revive</w:t>
      </w:r>
      <w:r w:rsidRPr="00F67E23">
        <w:rPr>
          <w:sz w:val="16"/>
        </w:rPr>
        <w:t xml:space="preserve"> </w:t>
      </w:r>
      <w:r w:rsidRPr="00F67E23">
        <w:rPr>
          <w:rStyle w:val="StyleUnderline"/>
        </w:rPr>
        <w:t>its</w:t>
      </w:r>
      <w:r w:rsidRPr="00F67E23">
        <w:rPr>
          <w:sz w:val="16"/>
        </w:rPr>
        <w:t xml:space="preserve"> </w:t>
      </w:r>
      <w:r w:rsidRPr="00F67E23">
        <w:rPr>
          <w:rStyle w:val="Emphasis"/>
          <w:highlight w:val="yellow"/>
        </w:rPr>
        <w:t>c</w:t>
      </w:r>
      <w:r w:rsidRPr="00F67E23">
        <w:rPr>
          <w:sz w:val="16"/>
        </w:rPr>
        <w:t xml:space="preserve">ollective </w:t>
      </w:r>
      <w:r w:rsidRPr="00F67E23">
        <w:rPr>
          <w:rStyle w:val="Emphasis"/>
          <w:highlight w:val="yellow"/>
        </w:rPr>
        <w:t>b</w:t>
      </w:r>
      <w:r w:rsidRPr="00F67E23">
        <w:rPr>
          <w:sz w:val="16"/>
        </w:rPr>
        <w:t xml:space="preserve">argaining </w:t>
      </w:r>
      <w:r w:rsidRPr="00F67E23">
        <w:rPr>
          <w:rStyle w:val="Emphasis"/>
          <w:highlight w:val="yellow"/>
        </w:rPr>
        <w:t>a</w:t>
      </w:r>
      <w:r w:rsidRPr="00F67E23">
        <w:rPr>
          <w:sz w:val="16"/>
        </w:rPr>
        <w:t xml:space="preserve">greement, at least </w:t>
      </w:r>
      <w:r w:rsidRPr="00F67E23">
        <w:rPr>
          <w:rStyle w:val="StyleUnderline"/>
          <w:highlight w:val="yellow"/>
        </w:rPr>
        <w:t>while</w:t>
      </w:r>
      <w:r w:rsidRPr="00F67E23">
        <w:rPr>
          <w:rStyle w:val="StyleUnderline"/>
        </w:rPr>
        <w:t xml:space="preserve"> a</w:t>
      </w:r>
      <w:r w:rsidRPr="00F67E23">
        <w:rPr>
          <w:sz w:val="16"/>
        </w:rPr>
        <w:t xml:space="preserve"> </w:t>
      </w:r>
      <w:r w:rsidRPr="00F67E23">
        <w:rPr>
          <w:rStyle w:val="Emphasis"/>
          <w:highlight w:val="yellow"/>
        </w:rPr>
        <w:t>legal challenge</w:t>
      </w:r>
      <w:r w:rsidRPr="00F67E23">
        <w:rPr>
          <w:sz w:val="16"/>
          <w:highlight w:val="yellow"/>
        </w:rPr>
        <w:t xml:space="preserve"> </w:t>
      </w:r>
      <w:r w:rsidRPr="00F67E23">
        <w:rPr>
          <w:rStyle w:val="StyleUnderline"/>
          <w:highlight w:val="yellow"/>
        </w:rPr>
        <w:t>works</w:t>
      </w:r>
      <w:r w:rsidRPr="00F67E23">
        <w:rPr>
          <w:rStyle w:val="StyleUnderline"/>
        </w:rPr>
        <w:t xml:space="preserve"> its </w:t>
      </w:r>
      <w:r w:rsidRPr="00F67E23">
        <w:rPr>
          <w:rStyle w:val="StyleUnderline"/>
          <w:highlight w:val="yellow"/>
        </w:rPr>
        <w:t>way through</w:t>
      </w:r>
      <w:r w:rsidRPr="00F67E23">
        <w:rPr>
          <w:rStyle w:val="StyleUnderline"/>
        </w:rPr>
        <w:t xml:space="preserve"> the </w:t>
      </w:r>
      <w:r w:rsidRPr="00F67E23">
        <w:rPr>
          <w:rStyle w:val="StyleUnderline"/>
          <w:highlight w:val="yellow"/>
        </w:rPr>
        <w:t>courts</w:t>
      </w:r>
      <w:r w:rsidRPr="00F67E23">
        <w:rPr>
          <w:sz w:val="16"/>
        </w:rPr>
        <w:t>, after the Department of Homeland Security cancelled it in March. A trial has been set for 2026.</w:t>
      </w:r>
    </w:p>
    <w:p w14:paraId="3A77BABF" w14:textId="77777777" w:rsidR="00701647" w:rsidRDefault="00701647" w:rsidP="00701647">
      <w:pPr>
        <w:pStyle w:val="Heading2"/>
      </w:pPr>
      <w:r>
        <w:t>Topicality</w:t>
      </w:r>
    </w:p>
    <w:p w14:paraId="1E4406E2" w14:textId="77777777" w:rsidR="00701647" w:rsidRDefault="00701647" w:rsidP="00701647">
      <w:pPr>
        <w:pStyle w:val="Heading3"/>
      </w:pPr>
      <w:r>
        <w:t>T No Subsets---2AC</w:t>
      </w:r>
    </w:p>
    <w:p w14:paraId="4FCA97F9" w14:textId="77777777" w:rsidR="00701647" w:rsidRPr="00A44EAC" w:rsidRDefault="00701647" w:rsidP="00701647">
      <w:pPr>
        <w:pStyle w:val="Heading4"/>
      </w:pPr>
      <w:bookmarkStart w:id="8"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2A3503A6" w14:textId="77777777" w:rsidR="00701647" w:rsidRPr="00A44EAC" w:rsidRDefault="00701647" w:rsidP="00701647">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4ED9C920" w14:textId="77777777" w:rsidR="00701647" w:rsidRPr="00A44EAC" w:rsidRDefault="00701647" w:rsidP="00701647">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proofErr w:type="gramStart"/>
      <w:r w:rsidRPr="00A44EAC">
        <w:rPr>
          <w:rStyle w:val="Emphasis"/>
          <w:highlight w:val="yellow"/>
        </w:rPr>
        <w:t>substantial</w:t>
      </w:r>
      <w:r w:rsidRPr="00A44EAC">
        <w:rPr>
          <w:rStyle w:val="Emphasis"/>
        </w:rPr>
        <w:t>[</w:t>
      </w:r>
      <w:proofErr w:type="gramEnd"/>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w:t>
      </w:r>
      <w:proofErr w:type="gramStart"/>
      <w:r w:rsidRPr="00A44EAC">
        <w:rPr>
          <w:sz w:val="16"/>
        </w:rPr>
        <w:t>’ ”</w:t>
      </w:r>
      <w:proofErr w:type="gramEnd"/>
      <w:r w:rsidRPr="00A44EAC">
        <w:rPr>
          <w:sz w:val="16"/>
        </w:rPr>
        <w:t xml:space="preserve">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1405B7F4" w14:textId="77777777" w:rsidR="00701647" w:rsidRDefault="00701647" w:rsidP="00701647">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CLC, No. 13-3409, 32 Mass. L. Rep. 82, 2013 WL 7863572, at *1 (Mass. Super. Ct. Dec. 19, 2013)). This is an implicit concession by ATU that not all state-imposed diminutions of bargaining rights violate section 13(c)(</w:t>
      </w:r>
      <w:proofErr w:type="gramStart"/>
      <w:r w:rsidRPr="00A44EAC">
        <w:rPr>
          <w:sz w:val="16"/>
        </w:rPr>
        <w:t>2)--</w:t>
      </w:r>
      <w:proofErr w:type="gramEnd"/>
      <w:r w:rsidRPr="00A44EAC">
        <w:rPr>
          <w:sz w:val="16"/>
        </w:rPr>
        <w:t xml:space="preserve">only those that remain unfair in their overall effect after accounting for the possibility </w:t>
      </w:r>
      <w:proofErr w:type="gramStart"/>
      <w:r w:rsidRPr="00A44EAC">
        <w:rPr>
          <w:sz w:val="16"/>
        </w:rPr>
        <w:t>for</w:t>
      </w:r>
      <w:proofErr w:type="gramEnd"/>
      <w:r w:rsidRPr="00A44EAC">
        <w:rPr>
          <w:sz w:val="16"/>
        </w:rPr>
        <w:t xml:space="preserve">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3A6ED1A0" w14:textId="77777777" w:rsidR="00701647" w:rsidRPr="00A44EAC" w:rsidRDefault="00701647" w:rsidP="00701647">
      <w:pPr>
        <w:pStyle w:val="Heading4"/>
      </w:pPr>
      <w:bookmarkStart w:id="9" w:name="_Hlk212897996"/>
      <w:bookmarkEnd w:id="8"/>
      <w:r w:rsidRPr="00A44EAC">
        <w:t xml:space="preserve">‘Substantially’ means </w:t>
      </w:r>
      <w:r w:rsidRPr="00A44EAC">
        <w:rPr>
          <w:u w:val="single"/>
        </w:rPr>
        <w:t>considerable</w:t>
      </w:r>
      <w:r w:rsidRPr="00A44EAC">
        <w:t>.</w:t>
      </w:r>
    </w:p>
    <w:p w14:paraId="486CB3A0" w14:textId="77777777" w:rsidR="00701647" w:rsidRPr="00A44EAC" w:rsidRDefault="00701647" w:rsidP="00701647">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0D33EC6D" w14:textId="77777777" w:rsidR="00701647" w:rsidRPr="00FD0954" w:rsidRDefault="00701647" w:rsidP="00701647">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rPr>
        <w:t>Webster’s</w:t>
      </w:r>
      <w:r w:rsidRPr="00FD0954">
        <w:rPr>
          <w:i/>
          <w:iCs/>
          <w:sz w:val="16"/>
        </w:rPr>
        <w:t xml:space="preserve"> Third New International </w:t>
      </w:r>
      <w:r w:rsidRPr="00FD0954">
        <w:rPr>
          <w:rStyle w:val="Emphasis"/>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9"/>
    <w:p w14:paraId="4B87BFC0" w14:textId="77777777" w:rsidR="00701647" w:rsidRPr="001B35CF" w:rsidRDefault="00701647" w:rsidP="00701647"/>
    <w:p w14:paraId="31D408A9" w14:textId="77777777" w:rsidR="00701647" w:rsidRDefault="00701647" w:rsidP="00701647">
      <w:pPr>
        <w:pStyle w:val="Heading3"/>
      </w:pPr>
      <w:r>
        <w:t>Condo---2AC</w:t>
      </w:r>
    </w:p>
    <w:p w14:paraId="32F1A0F9" w14:textId="77777777" w:rsidR="00701647" w:rsidRPr="003A4277" w:rsidRDefault="00701647" w:rsidP="00701647"/>
    <w:p w14:paraId="7AB951DC" w14:textId="77777777" w:rsidR="00701647" w:rsidRDefault="00701647" w:rsidP="00701647">
      <w:pPr>
        <w:pStyle w:val="Heading2"/>
      </w:pPr>
      <w:r>
        <w:t>Remand CP</w:t>
      </w:r>
    </w:p>
    <w:p w14:paraId="32866A38" w14:textId="77777777" w:rsidR="00701647" w:rsidRDefault="00701647" w:rsidP="00701647">
      <w:pPr>
        <w:pStyle w:val="Heading3"/>
      </w:pPr>
      <w:r>
        <w:t>Remand CP---2AC</w:t>
      </w:r>
    </w:p>
    <w:p w14:paraId="69A5C593" w14:textId="77777777" w:rsidR="00701647" w:rsidRPr="00164FCD" w:rsidRDefault="00701647" w:rsidP="00701647">
      <w:pPr>
        <w:pStyle w:val="Heading4"/>
      </w:pPr>
      <w:r>
        <w:t xml:space="preserve">It results in a </w:t>
      </w:r>
      <w:r w:rsidRPr="00164FCD">
        <w:rPr>
          <w:u w:val="single"/>
        </w:rPr>
        <w:t>legal patchwork</w:t>
      </w:r>
      <w:r>
        <w:t xml:space="preserve"> AND </w:t>
      </w:r>
      <w:r w:rsidRPr="00164FCD">
        <w:rPr>
          <w:u w:val="single"/>
        </w:rPr>
        <w:t>implodes</w:t>
      </w:r>
      <w:r>
        <w:t xml:space="preserve"> legitimacy.</w:t>
      </w:r>
    </w:p>
    <w:p w14:paraId="17999370" w14:textId="77777777" w:rsidR="00701647" w:rsidRDefault="00701647" w:rsidP="00701647">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79B9ECE7" w14:textId="77777777" w:rsidR="00701647" w:rsidRPr="00727C71" w:rsidRDefault="00701647" w:rsidP="00701647">
      <w:pPr>
        <w:rPr>
          <w:sz w:val="16"/>
          <w:szCs w:val="18"/>
        </w:rPr>
      </w:pPr>
      <w:r w:rsidRPr="00727C71">
        <w:rPr>
          <w:sz w:val="16"/>
          <w:szCs w:val="18"/>
        </w:rPr>
        <w:t>D. The Likelihood of a Tradeoff</w:t>
      </w:r>
    </w:p>
    <w:p w14:paraId="6CC2431D" w14:textId="77777777" w:rsidR="00701647" w:rsidRPr="00727C71" w:rsidRDefault="00701647" w:rsidP="00701647">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xml:space="preserve">. The Justices may thereby not only sacrifice meaningful legal change but also pose risks for the </w:t>
      </w:r>
      <w:proofErr w:type="gramStart"/>
      <w:r w:rsidRPr="00727C71">
        <w:rPr>
          <w:sz w:val="16"/>
        </w:rPr>
        <w:t>longterm</w:t>
      </w:r>
      <w:proofErr w:type="gramEnd"/>
      <w:r w:rsidRPr="00727C71">
        <w:rPr>
          <w:sz w:val="16"/>
        </w:rPr>
        <w:t xml:space="preserve"> sociological legitimacy of the inferior federal bench.</w:t>
      </w:r>
    </w:p>
    <w:p w14:paraId="7395B0A2" w14:textId="77777777" w:rsidR="00701647" w:rsidRPr="00727C71" w:rsidRDefault="00701647" w:rsidP="00701647">
      <w:pPr>
        <w:rPr>
          <w:sz w:val="16"/>
        </w:rPr>
      </w:pPr>
      <w:r w:rsidRPr="00727C71">
        <w:rPr>
          <w:rStyle w:val="StyleUnderline"/>
        </w:rPr>
        <w:t>How likely are the Justices to face such a tradeoff?</w:t>
      </w:r>
      <w:r w:rsidRPr="00727C71">
        <w:rPr>
          <w:sz w:val="16"/>
        </w:rPr>
        <w:t xml:space="preserve"> In recent work, Neil </w:t>
      </w:r>
      <w:r w:rsidRPr="00F41D04">
        <w:rPr>
          <w:rStyle w:val="Emphasis"/>
          <w:highlight w:val="yellow"/>
        </w:rPr>
        <w:t>Siegel</w:t>
      </w:r>
      <w:r w:rsidRPr="00F41D04">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th</w:t>
      </w:r>
      <w:r w:rsidRPr="00164FCD">
        <w:rPr>
          <w:rStyle w:val="StyleUnderline"/>
        </w:rPr>
        <w:t xml:space="preserve">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may be able to work with the inferior</w:t>
      </w:r>
      <w:r w:rsidRPr="00164FCD">
        <w:rPr>
          <w:sz w:val="16"/>
        </w:rPr>
        <w:t xml:space="preserve"> federal </w:t>
      </w:r>
      <w:r w:rsidRPr="00164FCD">
        <w:rPr>
          <w:rStyle w:val="StyleUnderline"/>
        </w:rPr>
        <w:t>courts to promote the legitimacy of both</w:t>
      </w:r>
      <w:r w:rsidRPr="00164FCD">
        <w:rPr>
          <w:sz w:val="16"/>
        </w:rPr>
        <w:t>.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w:t>
      </w:r>
      <w:r w:rsidRPr="00727C71">
        <w:rPr>
          <w:sz w:val="16"/>
        </w:rPr>
        <w:t xml:space="preserve">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164FCD">
        <w:rPr>
          <w:rStyle w:val="Emphasis"/>
          <w:highlight w:val="yellow"/>
        </w:rPr>
        <w:t>"reciprocal legitimation."</w:t>
      </w:r>
      <w:r w:rsidRPr="00727C71">
        <w:rPr>
          <w:sz w:val="16"/>
        </w:rPr>
        <w:t xml:space="preserve"> 265</w:t>
      </w:r>
    </w:p>
    <w:p w14:paraId="50A635DB" w14:textId="77777777" w:rsidR="00701647" w:rsidRPr="00727C71" w:rsidRDefault="00701647" w:rsidP="00701647">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164FCD">
        <w:rPr>
          <w:rStyle w:val="Emphasis"/>
        </w:rPr>
        <w:t>"reciprocal legitimation"</w:t>
      </w:r>
      <w:r w:rsidRPr="00164FCD">
        <w:rPr>
          <w:rStyle w:val="StyleUnderline"/>
        </w:rPr>
        <w:t xml:space="preserve"> </w:t>
      </w:r>
      <w:r w:rsidRPr="00F41D04">
        <w:rPr>
          <w:rStyle w:val="StyleUnderline"/>
          <w:highlight w:val="yellow"/>
        </w:rPr>
        <w:t xml:space="preserve">seems </w:t>
      </w:r>
      <w:r w:rsidRPr="00F41D04">
        <w:rPr>
          <w:rStyle w:val="Emphasis"/>
          <w:highlight w:val="yellow"/>
        </w:rPr>
        <w:t>unlikely to work</w:t>
      </w:r>
      <w:r w:rsidRPr="00F41D04">
        <w:rPr>
          <w:rStyle w:val="StyleUnderline"/>
          <w:highlight w:val="yellow"/>
        </w:rPr>
        <w:t xml:space="preserve"> with</w:t>
      </w:r>
      <w:r w:rsidRPr="00727C71">
        <w:rPr>
          <w:rStyle w:val="StyleUnderline"/>
        </w:rPr>
        <w:t xml:space="preserve"> respect to many </w:t>
      </w:r>
      <w:r w:rsidRPr="00F41D04">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xml:space="preserve">. As Siegel describes, in the wake of Windsor, both </w:t>
      </w:r>
      <w:proofErr w:type="gramStart"/>
      <w:r w:rsidRPr="00727C71">
        <w:rPr>
          <w:sz w:val="16"/>
        </w:rPr>
        <w:t>a majority of</w:t>
      </w:r>
      <w:proofErr w:type="gramEnd"/>
      <w:r w:rsidRPr="00727C71">
        <w:rPr>
          <w:sz w:val="16"/>
        </w:rPr>
        <w:t xml:space="preserve"> Justices and most inferior federal judges ruled in favor of marriage equality. 266</w:t>
      </w:r>
    </w:p>
    <w:p w14:paraId="136CE7E8" w14:textId="77777777" w:rsidR="00701647" w:rsidRPr="00727C71" w:rsidRDefault="00701647" w:rsidP="00701647">
      <w:pPr>
        <w:rPr>
          <w:sz w:val="16"/>
        </w:rPr>
      </w:pPr>
      <w:r w:rsidRPr="00727C71">
        <w:rPr>
          <w:rStyle w:val="StyleUnderline"/>
        </w:rPr>
        <w:t xml:space="preserve">But such </w:t>
      </w:r>
      <w:r w:rsidRPr="00164FCD">
        <w:rPr>
          <w:rStyle w:val="StyleUnderline"/>
        </w:rPr>
        <w:t xml:space="preserve">a </w:t>
      </w:r>
      <w:r w:rsidRPr="00F41D04">
        <w:rPr>
          <w:rStyle w:val="StyleUnderline"/>
          <w:highlight w:val="yellow"/>
        </w:rPr>
        <w:t xml:space="preserve">common project seems </w:t>
      </w:r>
      <w:r w:rsidRPr="00F41D04">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F41D04">
        <w:rPr>
          <w:rStyle w:val="Emphasis"/>
          <w:highlight w:val="yellow"/>
        </w:rPr>
        <w:t>Dem</w:t>
      </w:r>
      <w:r w:rsidRPr="00727C71">
        <w:rPr>
          <w:rStyle w:val="StyleUnderline"/>
        </w:rPr>
        <w:t xml:space="preserve">ocratic- </w:t>
      </w:r>
      <w:r w:rsidRPr="00F41D04">
        <w:rPr>
          <w:rStyle w:val="StyleUnderline"/>
          <w:highlight w:val="yellow"/>
        </w:rPr>
        <w:t>and Republican</w:t>
      </w:r>
      <w:r w:rsidRPr="00727C71">
        <w:rPr>
          <w:rStyle w:val="StyleUnderline"/>
        </w:rPr>
        <w:t xml:space="preserve">-appointed </w:t>
      </w:r>
      <w:r w:rsidRPr="00F41D04">
        <w:rPr>
          <w:rStyle w:val="StyleUnderline"/>
          <w:highlight w:val="yellow"/>
        </w:rPr>
        <w:t>lower</w:t>
      </w:r>
      <w:r w:rsidRPr="00727C71">
        <w:rPr>
          <w:rStyle w:val="StyleUnderline"/>
        </w:rPr>
        <w:t xml:space="preserve"> court </w:t>
      </w:r>
      <w:r w:rsidRPr="00F41D04">
        <w:rPr>
          <w:rStyle w:val="StyleUnderline"/>
          <w:highlight w:val="yellow"/>
        </w:rPr>
        <w:t>judges</w:t>
      </w:r>
      <w:r w:rsidRPr="00727C71">
        <w:rPr>
          <w:rStyle w:val="StyleUnderline"/>
        </w:rPr>
        <w:t xml:space="preserve"> often </w:t>
      </w:r>
      <w:r w:rsidRPr="00F41D04">
        <w:rPr>
          <w:rStyle w:val="StyleUnderline"/>
          <w:highlight w:val="yellow"/>
        </w:rPr>
        <w:t xml:space="preserve">vote in </w:t>
      </w:r>
      <w:r w:rsidRPr="00F41D04">
        <w:rPr>
          <w:rStyle w:val="Emphasis"/>
          <w:highlight w:val="yellow"/>
        </w:rPr>
        <w:t>distinct ways</w:t>
      </w:r>
      <w:r w:rsidRPr="00727C71">
        <w:rPr>
          <w:rStyle w:val="StyleUnderline"/>
        </w:rPr>
        <w:t xml:space="preserve"> on issues such as abortion, affirmative action, and gun rights. The lower c</w:t>
      </w:r>
      <w:r w:rsidRPr="00164FCD">
        <w:rPr>
          <w:rStyle w:val="StyleUnderline"/>
        </w:rPr>
        <w:t>ourts thus seem likely</w:t>
      </w:r>
      <w:r w:rsidRPr="00727C71">
        <w:rPr>
          <w:rStyle w:val="StyleUnderline"/>
        </w:rPr>
        <w:t xml:space="preserve"> to </w:t>
      </w:r>
      <w:r w:rsidRPr="00F41D04">
        <w:rPr>
          <w:rStyle w:val="StyleUnderline"/>
          <w:highlight w:val="yellow"/>
        </w:rPr>
        <w:t>push</w:t>
      </w:r>
      <w:r w:rsidRPr="00727C71">
        <w:rPr>
          <w:rStyle w:val="StyleUnderline"/>
        </w:rPr>
        <w:t xml:space="preserve"> the </w:t>
      </w:r>
      <w:r w:rsidRPr="00F41D04">
        <w:rPr>
          <w:rStyle w:val="StyleUnderline"/>
          <w:highlight w:val="yellow"/>
        </w:rPr>
        <w:t xml:space="preserve">law in </w:t>
      </w:r>
      <w:r w:rsidRPr="00F41D04">
        <w:rPr>
          <w:rStyle w:val="Emphasis"/>
          <w:highlight w:val="yellow"/>
        </w:rPr>
        <w:t>opposing directions</w:t>
      </w:r>
      <w:r w:rsidRPr="00F41D04">
        <w:rPr>
          <w:rStyle w:val="StyleUnderline"/>
          <w:highlight w:val="yellow"/>
        </w:rPr>
        <w:t xml:space="preserve">--and develop a </w:t>
      </w:r>
      <w:r w:rsidRPr="00F41D04">
        <w:rPr>
          <w:rStyle w:val="Emphasis"/>
          <w:highlight w:val="yellow"/>
        </w:rPr>
        <w:t>patchwork</w:t>
      </w:r>
      <w:r w:rsidRPr="00F41D04">
        <w:rPr>
          <w:rStyle w:val="StyleUnderline"/>
          <w:highlight w:val="yellow"/>
        </w:rPr>
        <w:t xml:space="preserve"> of </w:t>
      </w:r>
      <w:r w:rsidRPr="00F41D04">
        <w:rPr>
          <w:rStyle w:val="Emphasis"/>
          <w:highlight w:val="yellow"/>
        </w:rPr>
        <w:t>disparate decisions</w:t>
      </w:r>
      <w:r w:rsidRPr="00727C71">
        <w:rPr>
          <w:sz w:val="16"/>
        </w:rPr>
        <w:t xml:space="preserve"> (as happened in the wake of Brown II and </w:t>
      </w:r>
      <w:proofErr w:type="gramStart"/>
      <w:r w:rsidRPr="00164FCD">
        <w:rPr>
          <w:sz w:val="16"/>
        </w:rPr>
        <w:t>Casey)--</w:t>
      </w:r>
      <w:proofErr w:type="gramEnd"/>
      <w:r w:rsidRPr="00164FCD">
        <w:rPr>
          <w:rStyle w:val="StyleUnderline"/>
        </w:rPr>
        <w:t xml:space="preserve">rather than </w:t>
      </w:r>
      <w:r w:rsidRPr="00164FCD">
        <w:rPr>
          <w:rStyle w:val="Emphasis"/>
        </w:rPr>
        <w:t>converge</w:t>
      </w:r>
      <w:r w:rsidRPr="00164FCD">
        <w:rPr>
          <w:rStyle w:val="StyleUnderline"/>
        </w:rPr>
        <w:t xml:space="preserve"> o</w:t>
      </w:r>
      <w:r w:rsidRPr="00727C71">
        <w:rPr>
          <w:rStyle w:val="StyleUnderline"/>
        </w:rPr>
        <w:t>n a common project</w:t>
      </w:r>
      <w:r w:rsidRPr="00727C71">
        <w:rPr>
          <w:sz w:val="16"/>
        </w:rPr>
        <w:t>.</w:t>
      </w:r>
    </w:p>
    <w:p w14:paraId="54095E7C" w14:textId="77777777" w:rsidR="00701647" w:rsidRPr="00727C71" w:rsidRDefault="00701647" w:rsidP="00701647">
      <w:pPr>
        <w:rPr>
          <w:sz w:val="16"/>
        </w:rPr>
      </w:pPr>
      <w:r w:rsidRPr="00727C71">
        <w:rPr>
          <w:rStyle w:val="StyleUnderline"/>
        </w:rPr>
        <w:t xml:space="preserve">That is </w:t>
      </w:r>
      <w:r w:rsidRPr="00F41D04">
        <w:rPr>
          <w:rStyle w:val="Emphasis"/>
          <w:highlight w:val="yellow"/>
        </w:rPr>
        <w:t>particularly</w:t>
      </w:r>
      <w:r w:rsidRPr="00727C71">
        <w:rPr>
          <w:rStyle w:val="StyleUnderline"/>
        </w:rPr>
        <w:t xml:space="preserve"> true </w:t>
      </w:r>
      <w:r w:rsidRPr="00F41D04">
        <w:rPr>
          <w:rStyle w:val="StyleUnderline"/>
          <w:highlight w:val="yellow"/>
        </w:rPr>
        <w:t>given</w:t>
      </w:r>
      <w:r w:rsidRPr="00727C71">
        <w:rPr>
          <w:rStyle w:val="StyleUnderline"/>
        </w:rPr>
        <w:t xml:space="preserve"> that </w:t>
      </w:r>
      <w:r w:rsidRPr="00164FCD">
        <w:rPr>
          <w:rStyle w:val="StyleUnderline"/>
        </w:rPr>
        <w:t xml:space="preserve">the </w:t>
      </w:r>
      <w:r w:rsidRPr="00F41D04">
        <w:rPr>
          <w:rStyle w:val="StyleUnderline"/>
          <w:highlight w:val="yellow"/>
        </w:rPr>
        <w:t>lower</w:t>
      </w:r>
      <w:r w:rsidRPr="00727C71">
        <w:rPr>
          <w:rStyle w:val="StyleUnderline"/>
        </w:rPr>
        <w:t xml:space="preserve"> federal </w:t>
      </w:r>
      <w:r w:rsidRPr="00F41D04">
        <w:rPr>
          <w:rStyle w:val="StyleUnderline"/>
          <w:highlight w:val="yellow"/>
        </w:rPr>
        <w:t>judiciary has</w:t>
      </w:r>
      <w:r w:rsidRPr="00727C71">
        <w:rPr>
          <w:rStyle w:val="StyleUnderline"/>
        </w:rPr>
        <w:t xml:space="preserve"> for some time </w:t>
      </w:r>
      <w:r w:rsidRPr="00F41D04">
        <w:rPr>
          <w:rStyle w:val="StyleUnderline"/>
          <w:highlight w:val="yellow"/>
        </w:rPr>
        <w:t xml:space="preserve">been an </w:t>
      </w:r>
      <w:r w:rsidRPr="00F41D04">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xml:space="preserve">. When Reagan entered office in 1981, more than sixty percent of the federal judiciary had been selected by Democratic Presidents. 267By the end of his presidency, Reagan alone had appointed nearly half of the judiciary (forty-seven percent), creating </w:t>
      </w:r>
      <w:proofErr w:type="gramStart"/>
      <w:r w:rsidRPr="00727C71">
        <w:rPr>
          <w:sz w:val="16"/>
        </w:rPr>
        <w:t>a majority of</w:t>
      </w:r>
      <w:proofErr w:type="gramEnd"/>
      <w:r w:rsidRPr="00727C71">
        <w:rPr>
          <w:sz w:val="16"/>
        </w:rPr>
        <w:t xml:space="preserve">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067AA586" w14:textId="77777777" w:rsidR="00701647" w:rsidRDefault="00701647" w:rsidP="00701647">
      <w:pPr>
        <w:rPr>
          <w:sz w:val="16"/>
        </w:rPr>
      </w:pPr>
      <w:r w:rsidRPr="00727C71">
        <w:rPr>
          <w:sz w:val="16"/>
        </w:rPr>
        <w:t xml:space="preserve">Accordingly, for the </w:t>
      </w:r>
      <w:r w:rsidRPr="00164FCD">
        <w:rPr>
          <w:sz w:val="16"/>
        </w:rPr>
        <w:t xml:space="preserve">past several decades, </w:t>
      </w:r>
      <w:r w:rsidRPr="00164FCD">
        <w:rPr>
          <w:rStyle w:val="StyleUnderline"/>
        </w:rPr>
        <w:t>the lower federal judiciary has been populated by a mix of Republican and Democratic appointees</w:t>
      </w:r>
      <w:r w:rsidRPr="00164FCD">
        <w:rPr>
          <w:sz w:val="16"/>
        </w:rPr>
        <w:t xml:space="preserve">. This </w:t>
      </w:r>
      <w:proofErr w:type="gramStart"/>
      <w:r w:rsidRPr="00164FCD">
        <w:rPr>
          <w:sz w:val="16"/>
        </w:rPr>
        <w:t>mix</w:t>
      </w:r>
      <w:proofErr w:type="gramEnd"/>
      <w:r w:rsidRPr="00164FCD">
        <w:rPr>
          <w:sz w:val="16"/>
        </w:rPr>
        <w:t xml:space="preserve"> likely does not matter in many areas of law. But as we have seen, </w:t>
      </w:r>
      <w:r w:rsidRPr="00164FCD">
        <w:rPr>
          <w:rStyle w:val="StyleUnderline"/>
        </w:rPr>
        <w:t xml:space="preserve">in certain high-profile contexts, when Supreme Court doctrine is opaque, there is a </w:t>
      </w:r>
      <w:r w:rsidRPr="00164FCD">
        <w:rPr>
          <w:rStyle w:val="Emphasis"/>
        </w:rPr>
        <w:t>noticeable difference</w:t>
      </w:r>
      <w:r w:rsidRPr="00164FCD">
        <w:rPr>
          <w:rStyle w:val="StyleUnderline"/>
        </w:rPr>
        <w:t xml:space="preserve"> in</w:t>
      </w:r>
      <w:r w:rsidRPr="00164FCD">
        <w:rPr>
          <w:sz w:val="16"/>
        </w:rPr>
        <w:t xml:space="preserve"> the </w:t>
      </w:r>
      <w:r w:rsidRPr="00164FCD">
        <w:rPr>
          <w:rStyle w:val="Emphasis"/>
        </w:rPr>
        <w:t>voting patterns</w:t>
      </w:r>
      <w:r w:rsidRPr="00164FCD">
        <w:rPr>
          <w:sz w:val="16"/>
        </w:rPr>
        <w:t xml:space="preserve"> of Democratic- and Republican-appointed jurists. That is why the Justices have good reason to articulate broad, rule-like doctrines to guide their judicial inferiors. By contrast, </w:t>
      </w:r>
      <w:r w:rsidRPr="00164FCD">
        <w:rPr>
          <w:rStyle w:val="StyleUnderline"/>
        </w:rPr>
        <w:t xml:space="preserve">when the Court fails to provide such guidance, lower court judges are </w:t>
      </w:r>
      <w:r w:rsidRPr="00164FCD">
        <w:rPr>
          <w:rStyle w:val="Emphasis"/>
        </w:rPr>
        <w:t>unlikely to converge</w:t>
      </w:r>
      <w:r w:rsidRPr="00164FCD">
        <w:rPr>
          <w:rStyle w:val="StyleUnderline"/>
        </w:rPr>
        <w:t xml:space="preserve"> on a common</w:t>
      </w:r>
      <w:r w:rsidRPr="00727C71">
        <w:rPr>
          <w:rStyle w:val="StyleUnderline"/>
        </w:rPr>
        <w:t xml:space="preserve">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164FCD">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F41D04">
        <w:rPr>
          <w:rStyle w:val="Emphasis"/>
          <w:highlight w:val="yellow"/>
        </w:rPr>
        <w:t>risks</w:t>
      </w:r>
      <w:r w:rsidRPr="00727C71">
        <w:rPr>
          <w:rStyle w:val="Emphasis"/>
        </w:rPr>
        <w:t xml:space="preserve"> for</w:t>
      </w:r>
      <w:r w:rsidRPr="00727C71">
        <w:rPr>
          <w:sz w:val="16"/>
        </w:rPr>
        <w:t xml:space="preserve"> the long-term </w:t>
      </w:r>
      <w:r w:rsidRPr="00F41D04">
        <w:rPr>
          <w:rStyle w:val="Emphasis"/>
          <w:highlight w:val="yellow"/>
        </w:rPr>
        <w:t>legitimacy</w:t>
      </w:r>
      <w:r w:rsidRPr="00727C71">
        <w:rPr>
          <w:sz w:val="16"/>
        </w:rPr>
        <w:t xml:space="preserve"> of the inferior federal bench.</w:t>
      </w:r>
    </w:p>
    <w:p w14:paraId="1C5D48B0" w14:textId="77777777" w:rsidR="00701647" w:rsidRPr="00A91DC6" w:rsidRDefault="00701647" w:rsidP="00701647">
      <w:pPr>
        <w:pStyle w:val="Heading4"/>
      </w:pPr>
      <w:r>
        <w:t xml:space="preserve">The CP takes </w:t>
      </w:r>
      <w:r>
        <w:rPr>
          <w:u w:val="single"/>
        </w:rPr>
        <w:t>many years</w:t>
      </w:r>
    </w:p>
    <w:p w14:paraId="41BA4035" w14:textId="77777777" w:rsidR="00701647" w:rsidRDefault="00701647" w:rsidP="00701647">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213E1AE8" w14:textId="77777777" w:rsidR="00701647" w:rsidRDefault="00701647" w:rsidP="00701647">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F41D04">
        <w:rPr>
          <w:rStyle w:val="Emphasis"/>
          <w:highlight w:val="yellow"/>
        </w:rPr>
        <w:t>How much time</w:t>
      </w:r>
      <w:r w:rsidRPr="00A91DC6">
        <w:rPr>
          <w:rStyle w:val="StyleUnderline"/>
        </w:rPr>
        <w:t xml:space="preserve"> and how many decisions </w:t>
      </w:r>
      <w:r w:rsidRPr="00F41D04">
        <w:rPr>
          <w:rStyle w:val="StyleUnderline"/>
          <w:highlight w:val="yellow"/>
        </w:rPr>
        <w:t xml:space="preserve">are reasonable for </w:t>
      </w:r>
      <w:r w:rsidRPr="00F41D04">
        <w:rPr>
          <w:rStyle w:val="Emphasis"/>
          <w:highlight w:val="yellow"/>
        </w:rPr>
        <w:t>percolation</w:t>
      </w:r>
      <w:r w:rsidRPr="00F41D04">
        <w:rPr>
          <w:rStyle w:val="StyleUnderline"/>
          <w:highlight w:val="yellow"/>
        </w:rPr>
        <w:t xml:space="preserve">? . . . </w:t>
      </w:r>
      <w:r w:rsidRPr="00F41D04">
        <w:rPr>
          <w:rStyle w:val="Emphasis"/>
          <w:highlight w:val="yellow"/>
        </w:rPr>
        <w:t>Incrementalism</w:t>
      </w:r>
      <w:r w:rsidRPr="00F41D04">
        <w:rPr>
          <w:rStyle w:val="StyleUnderline"/>
          <w:highlight w:val="yellow"/>
        </w:rPr>
        <w:t xml:space="preserve"> has</w:t>
      </w:r>
      <w:r w:rsidRPr="00A91DC6">
        <w:rPr>
          <w:rStyle w:val="StyleUnderline"/>
        </w:rPr>
        <w:t xml:space="preserve"> its </w:t>
      </w:r>
      <w:r w:rsidRPr="00F41D04">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F41D04">
        <w:rPr>
          <w:rStyle w:val="StyleUnderline"/>
          <w:highlight w:val="yellow"/>
        </w:rPr>
        <w:t xml:space="preserve">talking about </w:t>
      </w:r>
      <w:r w:rsidRPr="00F41D04">
        <w:rPr>
          <w:rStyle w:val="Emphasis"/>
          <w:highlight w:val="yellow"/>
        </w:rPr>
        <w:t>lab</w:t>
      </w:r>
      <w:r w:rsidRPr="00A91DC6">
        <w:rPr>
          <w:rStyle w:val="StyleUnderline"/>
        </w:rPr>
        <w:t xml:space="preserve">oratory </w:t>
      </w:r>
      <w:r w:rsidRPr="00F41D04">
        <w:rPr>
          <w:rStyle w:val="Emphasis"/>
          <w:highlight w:val="yellow"/>
        </w:rPr>
        <w:t>cultures</w:t>
      </w:r>
      <w:r w:rsidRPr="00F41D04">
        <w:rPr>
          <w:rStyle w:val="StyleUnderline"/>
          <w:highlight w:val="yellow"/>
        </w:rPr>
        <w:t xml:space="preserve"> or </w:t>
      </w:r>
      <w:r w:rsidRPr="00F41D04">
        <w:rPr>
          <w:rStyle w:val="Emphasis"/>
          <w:highlight w:val="yellow"/>
        </w:rPr>
        <w:t>seedlings</w:t>
      </w:r>
      <w:r w:rsidRPr="00A91DC6">
        <w:rPr>
          <w:rStyle w:val="StyleUnderline"/>
        </w:rPr>
        <w:t xml:space="preserve">, the concept of </w:t>
      </w:r>
      <w:r w:rsidRPr="00F41D04">
        <w:rPr>
          <w:rStyle w:val="StyleUnderline"/>
          <w:highlight w:val="yellow"/>
        </w:rPr>
        <w:t>issues 'percolating'</w:t>
      </w:r>
      <w:r w:rsidRPr="00A91DC6">
        <w:rPr>
          <w:rStyle w:val="StyleUnderline"/>
        </w:rPr>
        <w:t xml:space="preserve"> in the courts of appeals </w:t>
      </w:r>
      <w:r w:rsidRPr="00F41D04">
        <w:rPr>
          <w:rStyle w:val="StyleUnderline"/>
          <w:highlight w:val="yellow"/>
        </w:rPr>
        <w:t xml:space="preserve">for </w:t>
      </w:r>
      <w:r w:rsidRPr="00F41D04">
        <w:rPr>
          <w:rStyle w:val="Emphasis"/>
          <w:highlight w:val="yellow"/>
        </w:rPr>
        <w:t>many years</w:t>
      </w:r>
      <w:r w:rsidRPr="00A91DC6">
        <w:rPr>
          <w:rStyle w:val="StyleUnderline"/>
        </w:rPr>
        <w:t xml:space="preserve"> before they are really ready to be decided by the Supreme Court might make some sense. But it </w:t>
      </w:r>
      <w:r w:rsidRPr="00F41D04">
        <w:rPr>
          <w:rStyle w:val="StyleUnderline"/>
          <w:highlight w:val="yellow"/>
        </w:rPr>
        <w:t xml:space="preserve">makes </w:t>
      </w:r>
      <w:r w:rsidRPr="00F41D04">
        <w:rPr>
          <w:rStyle w:val="Emphasis"/>
          <w:highlight w:val="yellow"/>
        </w:rPr>
        <w:t>very little sense</w:t>
      </w:r>
      <w:r w:rsidRPr="00F41D04">
        <w:rPr>
          <w:rStyle w:val="StyleUnderline"/>
          <w:highlight w:val="yellow"/>
        </w:rPr>
        <w:t xml:space="preserve"> in the</w:t>
      </w:r>
      <w:r w:rsidRPr="00A91DC6">
        <w:rPr>
          <w:rStyle w:val="StyleUnderline"/>
        </w:rPr>
        <w:t xml:space="preserve"> legal </w:t>
      </w:r>
      <w:r w:rsidRPr="00F41D04">
        <w:rPr>
          <w:rStyle w:val="StyleUnderline"/>
          <w:highlight w:val="yellow"/>
        </w:rPr>
        <w:t>world in which 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1F2B7C2A" w14:textId="77777777" w:rsidR="00701647" w:rsidRDefault="00701647" w:rsidP="00701647">
      <w:pPr>
        <w:pStyle w:val="Heading3"/>
      </w:pPr>
      <w:r>
        <w:t>Reliance Interest DA---2AC</w:t>
      </w:r>
    </w:p>
    <w:p w14:paraId="62470723" w14:textId="77777777" w:rsidR="00701647" w:rsidRDefault="00701647" w:rsidP="00701647">
      <w:pPr>
        <w:pStyle w:val="Heading4"/>
      </w:pPr>
      <w:r>
        <w:t xml:space="preserve">It’s </w:t>
      </w:r>
      <w:r w:rsidRPr="008D339B">
        <w:rPr>
          <w:u w:val="single"/>
        </w:rPr>
        <w:t>thumped</w:t>
      </w:r>
      <w:r>
        <w:t>.</w:t>
      </w:r>
    </w:p>
    <w:p w14:paraId="59E9A62D" w14:textId="77777777" w:rsidR="00701647" w:rsidRDefault="00701647" w:rsidP="00701647">
      <w:r>
        <w:t xml:space="preserve">Brad </w:t>
      </w:r>
      <w:r w:rsidRPr="00A57B5C">
        <w:rPr>
          <w:rStyle w:val="Style13ptBold"/>
        </w:rPr>
        <w:t>Bondi 25</w:t>
      </w:r>
      <w:r>
        <w:t>, Partner at Paul Hastings, Litigation Department, Neil J. Schumacherand Derek J. Turnbull, 1-21-2025, "President Trump’s Day One Executive Orders: Immediate Impact on U.S. Businesses and Multinationals," Paul Hastings, https://www.paulhastings.com/insights/client-alerts/president-trumps-day-one-executive-orders-immediate-impact-on-u-s-businesses-and-multinationals</w:t>
      </w:r>
    </w:p>
    <w:p w14:paraId="7398EBBB" w14:textId="77777777" w:rsidR="00701647" w:rsidRPr="00A42AEE" w:rsidRDefault="00701647" w:rsidP="00701647">
      <w:pPr>
        <w:rPr>
          <w:sz w:val="16"/>
        </w:rPr>
      </w:pPr>
      <w:r w:rsidRPr="00A42AEE">
        <w:rPr>
          <w:sz w:val="16"/>
        </w:rPr>
        <w:t xml:space="preserve">The deluge of executive orders is likely </w:t>
      </w:r>
      <w:r w:rsidRPr="00A42AEE">
        <w:rPr>
          <w:rStyle w:val="StyleUnderline"/>
        </w:rPr>
        <w:t xml:space="preserve">the </w:t>
      </w:r>
      <w:r w:rsidRPr="00A42AEE">
        <w:rPr>
          <w:rStyle w:val="StyleUnderline"/>
          <w:highlight w:val="yellow"/>
        </w:rPr>
        <w:t xml:space="preserve">first of </w:t>
      </w:r>
      <w:r w:rsidRPr="00A42AEE">
        <w:rPr>
          <w:rStyle w:val="Emphasis"/>
          <w:highlight w:val="yellow"/>
        </w:rPr>
        <w:t>several</w:t>
      </w:r>
      <w:r w:rsidRPr="00A42AEE">
        <w:rPr>
          <w:rStyle w:val="Emphasis"/>
        </w:rPr>
        <w:t xml:space="preserve"> installments</w:t>
      </w:r>
      <w:r w:rsidRPr="00A42AEE">
        <w:rPr>
          <w:rStyle w:val="StyleUnderline"/>
        </w:rPr>
        <w:t xml:space="preserve"> </w:t>
      </w:r>
      <w:r w:rsidRPr="00A42AEE">
        <w:rPr>
          <w:rStyle w:val="StyleUnderline"/>
          <w:highlight w:val="yellow"/>
        </w:rPr>
        <w:t>focused on</w:t>
      </w:r>
      <w:r w:rsidRPr="00A42AEE">
        <w:rPr>
          <w:rStyle w:val="StyleUnderline"/>
        </w:rPr>
        <w:t xml:space="preserve"> prioritizing President </w:t>
      </w:r>
      <w:r w:rsidRPr="00A42AEE">
        <w:rPr>
          <w:rStyle w:val="StyleUnderline"/>
          <w:highlight w:val="yellow"/>
        </w:rPr>
        <w:t>Trump’s agenda on</w:t>
      </w:r>
      <w:r w:rsidRPr="00A42AEE">
        <w:rPr>
          <w:rStyle w:val="StyleUnderline"/>
        </w:rPr>
        <w:t xml:space="preserve"> economic </w:t>
      </w:r>
      <w:r w:rsidRPr="00A42AEE">
        <w:rPr>
          <w:rStyle w:val="Emphasis"/>
          <w:highlight w:val="yellow"/>
        </w:rPr>
        <w:t>growth</w:t>
      </w:r>
      <w:r w:rsidRPr="00A42AEE">
        <w:rPr>
          <w:rStyle w:val="StyleUnderline"/>
          <w:highlight w:val="yellow"/>
        </w:rPr>
        <w:t xml:space="preserve">, </w:t>
      </w:r>
      <w:r w:rsidRPr="00A42AEE">
        <w:rPr>
          <w:rStyle w:val="Emphasis"/>
          <w:highlight w:val="yellow"/>
        </w:rPr>
        <w:t>trade</w:t>
      </w:r>
      <w:r w:rsidRPr="00A42AEE">
        <w:rPr>
          <w:rStyle w:val="StyleUnderline"/>
        </w:rPr>
        <w:t>, and their impact on national security</w:t>
      </w:r>
      <w:r w:rsidRPr="00A42AEE">
        <w:rPr>
          <w:sz w:val="16"/>
        </w:rPr>
        <w:t xml:space="preserve">.  Accordingly, U.S. business and multinationals should </w:t>
      </w:r>
      <w:r w:rsidRPr="00A42AEE">
        <w:rPr>
          <w:rStyle w:val="StyleUnderline"/>
          <w:highlight w:val="yellow"/>
        </w:rPr>
        <w:t xml:space="preserve">expect </w:t>
      </w:r>
      <w:r w:rsidRPr="00A42AEE">
        <w:rPr>
          <w:rStyle w:val="Emphasis"/>
          <w:highlight w:val="yellow"/>
        </w:rPr>
        <w:t>additional orders</w:t>
      </w:r>
      <w:r w:rsidRPr="00A42AEE">
        <w:rPr>
          <w:sz w:val="16"/>
        </w:rPr>
        <w:t xml:space="preserve"> and actions on trade regulations (with a protectionist bent), export controls (with an eye toward limiting the power and influence of China and other geopolitical rivals), and other policies with both economic and national-security implications.</w:t>
      </w:r>
    </w:p>
    <w:p w14:paraId="4C98478A" w14:textId="77777777" w:rsidR="00701647" w:rsidRDefault="00701647" w:rsidP="00701647">
      <w:r w:rsidRPr="00A42AEE">
        <w:rPr>
          <w:sz w:val="16"/>
        </w:rPr>
        <w:t xml:space="preserve">Given the significant shift in certain policies, and in some cases </w:t>
      </w:r>
      <w:r w:rsidRPr="00A42AEE">
        <w:rPr>
          <w:rStyle w:val="StyleUnderline"/>
          <w:highlight w:val="yellow"/>
        </w:rPr>
        <w:t xml:space="preserve">disruption of </w:t>
      </w:r>
      <w:r w:rsidRPr="00A42AEE">
        <w:rPr>
          <w:rStyle w:val="Emphasis"/>
          <w:highlight w:val="yellow"/>
        </w:rPr>
        <w:t>reliance interests</w:t>
      </w:r>
      <w:r w:rsidRPr="00A42AEE">
        <w:rPr>
          <w:rStyle w:val="StyleUnderline"/>
        </w:rPr>
        <w:t xml:space="preserve">, we expect </w:t>
      </w:r>
      <w:r w:rsidRPr="00A42AEE">
        <w:rPr>
          <w:rStyle w:val="StyleUnderline"/>
          <w:highlight w:val="yellow"/>
        </w:rPr>
        <w:t>continued uncertainty as businesses</w:t>
      </w:r>
      <w:r w:rsidRPr="00A42AEE">
        <w:rPr>
          <w:rStyle w:val="StyleUnderline"/>
        </w:rPr>
        <w:t xml:space="preserve"> and interest groups </w:t>
      </w:r>
      <w:r w:rsidRPr="00A42AEE">
        <w:rPr>
          <w:rStyle w:val="Emphasis"/>
          <w:highlight w:val="yellow"/>
        </w:rPr>
        <w:t>challenge</w:t>
      </w:r>
      <w:r w:rsidRPr="00A42AEE">
        <w:rPr>
          <w:rStyle w:val="StyleUnderline"/>
        </w:rPr>
        <w:t xml:space="preserve"> certain aspects of </w:t>
      </w:r>
      <w:r w:rsidRPr="00A42AEE">
        <w:rPr>
          <w:rStyle w:val="StyleUnderline"/>
          <w:highlight w:val="yellow"/>
        </w:rPr>
        <w:t>these EOs</w:t>
      </w:r>
      <w:r w:rsidRPr="00A42AEE">
        <w:rPr>
          <w:rStyle w:val="StyleUnderline"/>
        </w:rPr>
        <w:t xml:space="preserve"> in court</w:t>
      </w:r>
      <w:r w:rsidRPr="00A42AEE">
        <w:rPr>
          <w:sz w:val="16"/>
        </w:rPr>
        <w:t>.</w:t>
      </w:r>
    </w:p>
    <w:p w14:paraId="799E698A" w14:textId="77777777" w:rsidR="00701647" w:rsidRPr="006E3D2F" w:rsidRDefault="00701647" w:rsidP="00701647">
      <w:pPr>
        <w:pStyle w:val="Heading4"/>
      </w:pPr>
      <w:r>
        <w:t xml:space="preserve">Link is </w:t>
      </w:r>
      <w:r w:rsidRPr="006E3D2F">
        <w:rPr>
          <w:u w:val="single"/>
        </w:rPr>
        <w:t>utterly incoherent</w:t>
      </w:r>
      <w:r>
        <w:t xml:space="preserve">. There is </w:t>
      </w:r>
      <w:r w:rsidRPr="006E3D2F">
        <w:rPr>
          <w:u w:val="single"/>
        </w:rPr>
        <w:t>no</w:t>
      </w:r>
      <w:r>
        <w:t xml:space="preserve"> ‘reliance interest’ over the Aff AND plan </w:t>
      </w:r>
      <w:r w:rsidRPr="006E3D2F">
        <w:rPr>
          <w:u w:val="single"/>
        </w:rPr>
        <w:t>bolsters</w:t>
      </w:r>
      <w:r>
        <w:t xml:space="preserve"> it through </w:t>
      </w:r>
      <w:r w:rsidRPr="006E3D2F">
        <w:rPr>
          <w:u w:val="single"/>
        </w:rPr>
        <w:t>doctrinal coherence</w:t>
      </w:r>
      <w:r>
        <w:t>.</w:t>
      </w:r>
    </w:p>
    <w:p w14:paraId="4D43CD31" w14:textId="77777777" w:rsidR="00701647" w:rsidRPr="00A44EAC" w:rsidRDefault="00701647" w:rsidP="00701647">
      <w:r w:rsidRPr="00A44EAC">
        <w:t xml:space="preserve">William C. </w:t>
      </w:r>
      <w:r w:rsidRPr="00A44EAC">
        <w:rPr>
          <w:rStyle w:val="Style13ptBold"/>
        </w:rPr>
        <w:t>Marra 25</w:t>
      </w:r>
      <w:r w:rsidRPr="00A44EAC">
        <w:t>, JD, Lecturer, Law, The University of Pennsylvania Carey Law School, "Precedent and Jurisdiction," University of Pennsylvania Law Review, Vol. 174, 2025, pg. 1-58. [italics in original]</w:t>
      </w:r>
    </w:p>
    <w:p w14:paraId="3D23A698" w14:textId="77777777" w:rsidR="00701647" w:rsidRPr="006E3D2F" w:rsidRDefault="00701647" w:rsidP="00701647">
      <w:pPr>
        <w:rPr>
          <w:sz w:val="16"/>
        </w:rPr>
      </w:pPr>
      <w:r w:rsidRPr="006E3D2F">
        <w:rPr>
          <w:sz w:val="16"/>
        </w:rPr>
        <w:t xml:space="preserve">Start </w:t>
      </w:r>
      <w:r w:rsidRPr="006E3D2F">
        <w:rPr>
          <w:rStyle w:val="StyleUnderline"/>
        </w:rPr>
        <w:t>with</w:t>
      </w:r>
      <w:r w:rsidRPr="006E3D2F">
        <w:rPr>
          <w:sz w:val="16"/>
        </w:rPr>
        <w:t xml:space="preserve"> </w:t>
      </w:r>
      <w:r w:rsidRPr="006E3D2F">
        <w:rPr>
          <w:rStyle w:val="Emphasis"/>
        </w:rPr>
        <w:t>reliance</w:t>
      </w:r>
      <w:r w:rsidRPr="006E3D2F">
        <w:rPr>
          <w:sz w:val="16"/>
        </w:rPr>
        <w:t xml:space="preserve">. Substantial </w:t>
      </w:r>
      <w:r w:rsidRPr="006E3D2F">
        <w:rPr>
          <w:rStyle w:val="StyleUnderline"/>
        </w:rPr>
        <w:t>historical work</w:t>
      </w:r>
      <w:r w:rsidRPr="006E3D2F">
        <w:rPr>
          <w:sz w:val="16"/>
        </w:rPr>
        <w:t xml:space="preserve"> has </w:t>
      </w:r>
      <w:r w:rsidRPr="006E3D2F">
        <w:rPr>
          <w:rStyle w:val="StyleUnderline"/>
        </w:rPr>
        <w:t>demonstrated that</w:t>
      </w:r>
      <w:r w:rsidRPr="006E3D2F">
        <w:rPr>
          <w:sz w:val="16"/>
        </w:rPr>
        <w:t xml:space="preserve"> early </w:t>
      </w:r>
      <w:r w:rsidRPr="006E3D2F">
        <w:rPr>
          <w:rStyle w:val="StyleUnderline"/>
        </w:rPr>
        <w:t>judges considered reliance as</w:t>
      </w:r>
      <w:r w:rsidRPr="006E3D2F">
        <w:rPr>
          <w:sz w:val="16"/>
        </w:rPr>
        <w:t xml:space="preserve"> </w:t>
      </w:r>
      <w:r w:rsidRPr="006E3D2F">
        <w:rPr>
          <w:rStyle w:val="Emphasis"/>
        </w:rPr>
        <w:t>part of</w:t>
      </w:r>
      <w:r w:rsidRPr="006E3D2F">
        <w:rPr>
          <w:sz w:val="16"/>
        </w:rPr>
        <w:t xml:space="preserve"> </w:t>
      </w:r>
      <w:r w:rsidRPr="006E3D2F">
        <w:rPr>
          <w:rStyle w:val="StyleUnderline"/>
        </w:rPr>
        <w:t>the precedent inquiry</w:t>
      </w:r>
      <w:r w:rsidRPr="006E3D2F">
        <w:rPr>
          <w:sz w:val="16"/>
        </w:rPr>
        <w:t xml:space="preserve">. This work focuses on how </w:t>
      </w:r>
      <w:r w:rsidRPr="006E3D2F">
        <w:rPr>
          <w:rStyle w:val="Emphasis"/>
        </w:rPr>
        <w:t>early courts</w:t>
      </w:r>
      <w:r w:rsidRPr="006E3D2F">
        <w:rPr>
          <w:sz w:val="16"/>
        </w:rPr>
        <w:t xml:space="preserve"> </w:t>
      </w:r>
      <w:r w:rsidRPr="006E3D2F">
        <w:rPr>
          <w:rStyle w:val="StyleUnderline"/>
        </w:rPr>
        <w:t>gave greater deference to precedent that implicated property and contract rights, on the theory</w:t>
      </w:r>
      <w:r w:rsidRPr="006E3D2F">
        <w:rPr>
          <w:sz w:val="16"/>
        </w:rPr>
        <w:t xml:space="preserve"> that </w:t>
      </w:r>
      <w:r w:rsidRPr="006E3D2F">
        <w:rPr>
          <w:rStyle w:val="Emphasis"/>
        </w:rPr>
        <w:t>significant reliance interests</w:t>
      </w:r>
      <w:r w:rsidRPr="006E3D2F">
        <w:rPr>
          <w:sz w:val="16"/>
        </w:rPr>
        <w:t xml:space="preserve"> </w:t>
      </w:r>
      <w:r w:rsidRPr="006E3D2F">
        <w:rPr>
          <w:rStyle w:val="StyleUnderline"/>
        </w:rPr>
        <w:t>typically accrue as parties order</w:t>
      </w:r>
      <w:r w:rsidRPr="006E3D2F">
        <w:rPr>
          <w:sz w:val="16"/>
        </w:rPr>
        <w:t xml:space="preserve"> their </w:t>
      </w:r>
      <w:r w:rsidRPr="006E3D2F">
        <w:rPr>
          <w:rStyle w:val="StyleUnderline"/>
        </w:rPr>
        <w:t>economic affairs based on court decisions in these domains</w:t>
      </w:r>
      <w:r w:rsidRPr="006E3D2F">
        <w:rPr>
          <w:sz w:val="16"/>
        </w:rPr>
        <w:t>.151</w:t>
      </w:r>
    </w:p>
    <w:p w14:paraId="1BBAEE3C" w14:textId="77777777" w:rsidR="00701647" w:rsidRPr="006E3D2F" w:rsidRDefault="00701647" w:rsidP="00701647">
      <w:pPr>
        <w:rPr>
          <w:sz w:val="16"/>
        </w:rPr>
      </w:pPr>
      <w:r w:rsidRPr="006E3D2F">
        <w:rPr>
          <w:sz w:val="16"/>
        </w:rPr>
        <w:t xml:space="preserve">Mandatory jurisdiction helped shape a different aspect of the reliance interest. In the era of mandatory jurisdiction, legal questions did not simply repeat frequently. They might also repeat </w:t>
      </w:r>
      <w:r w:rsidRPr="006E3D2F">
        <w:rPr>
          <w:i/>
          <w:iCs/>
          <w:sz w:val="16"/>
        </w:rPr>
        <w:t>rapidly</w:t>
      </w:r>
      <w:r w:rsidRPr="006E3D2F">
        <w:rPr>
          <w:sz w:val="16"/>
        </w:rPr>
        <w:t xml:space="preserve">. Recall the </w:t>
      </w:r>
      <w:r w:rsidRPr="006E3D2F">
        <w:rPr>
          <w:i/>
          <w:iCs/>
          <w:sz w:val="16"/>
        </w:rPr>
        <w:t xml:space="preserve">Minnesota Mining </w:t>
      </w:r>
      <w:r w:rsidRPr="006E3D2F">
        <w:rPr>
          <w:sz w:val="16"/>
        </w:rPr>
        <w:t>case, where the Court was forced to resolve in 1865 a question it had already resolved twice in the past decade, in both 1855 and 1857.152</w:t>
      </w:r>
    </w:p>
    <w:p w14:paraId="6D52458B" w14:textId="77777777" w:rsidR="00701647" w:rsidRPr="006E3D2F" w:rsidRDefault="00701647" w:rsidP="00701647">
      <w:pPr>
        <w:rPr>
          <w:sz w:val="16"/>
        </w:rPr>
      </w:pPr>
      <w:r w:rsidRPr="006E3D2F">
        <w:rPr>
          <w:sz w:val="16"/>
        </w:rPr>
        <w:t xml:space="preserve">But </w:t>
      </w:r>
      <w:r w:rsidRPr="006E3D2F">
        <w:rPr>
          <w:rStyle w:val="Emphasis"/>
          <w:highlight w:val="yellow"/>
        </w:rPr>
        <w:t>rapid reconsideration</w:t>
      </w:r>
      <w:r w:rsidRPr="006E3D2F">
        <w:rPr>
          <w:sz w:val="16"/>
        </w:rPr>
        <w:t xml:space="preserve"> </w:t>
      </w:r>
      <w:r w:rsidRPr="006E3D2F">
        <w:rPr>
          <w:rStyle w:val="StyleUnderline"/>
        </w:rPr>
        <w:t>of a case</w:t>
      </w:r>
      <w:r w:rsidRPr="006E3D2F">
        <w:rPr>
          <w:sz w:val="16"/>
        </w:rPr>
        <w:t xml:space="preserve"> </w:t>
      </w:r>
      <w:r w:rsidRPr="006E3D2F">
        <w:rPr>
          <w:rStyle w:val="Emphasis"/>
        </w:rPr>
        <w:t xml:space="preserve">did </w:t>
      </w:r>
      <w:r w:rsidRPr="006E3D2F">
        <w:rPr>
          <w:rStyle w:val="Emphasis"/>
          <w:highlight w:val="yellow"/>
        </w:rPr>
        <w:t>not</w:t>
      </w:r>
      <w:r w:rsidRPr="006E3D2F">
        <w:rPr>
          <w:sz w:val="16"/>
        </w:rPr>
        <w:t xml:space="preserve"> </w:t>
      </w:r>
      <w:r w:rsidRPr="006E3D2F">
        <w:rPr>
          <w:rStyle w:val="StyleUnderline"/>
        </w:rPr>
        <w:t xml:space="preserve">always </w:t>
      </w:r>
      <w:r w:rsidRPr="006E3D2F">
        <w:rPr>
          <w:rStyle w:val="StyleUnderline"/>
          <w:highlight w:val="yellow"/>
        </w:rPr>
        <w:t>lead</w:t>
      </w:r>
      <w:r w:rsidRPr="006E3D2F">
        <w:rPr>
          <w:rStyle w:val="StyleUnderline"/>
        </w:rPr>
        <w:t xml:space="preserve"> the Court </w:t>
      </w:r>
      <w:r w:rsidRPr="006E3D2F">
        <w:rPr>
          <w:rStyle w:val="StyleUnderline"/>
          <w:highlight w:val="yellow"/>
        </w:rPr>
        <w:t>to</w:t>
      </w:r>
      <w:r w:rsidRPr="006E3D2F">
        <w:rPr>
          <w:sz w:val="16"/>
          <w:highlight w:val="yellow"/>
        </w:rPr>
        <w:t xml:space="preserve"> </w:t>
      </w:r>
      <w:r w:rsidRPr="006E3D2F">
        <w:rPr>
          <w:rStyle w:val="Emphasis"/>
          <w:highlight w:val="yellow"/>
        </w:rPr>
        <w:t>reaffirm</w:t>
      </w:r>
      <w:r w:rsidRPr="006E3D2F">
        <w:rPr>
          <w:sz w:val="16"/>
        </w:rPr>
        <w:t xml:space="preserve"> its </w:t>
      </w:r>
      <w:r w:rsidRPr="006E3D2F">
        <w:rPr>
          <w:rStyle w:val="StyleUnderline"/>
        </w:rPr>
        <w:t xml:space="preserve">prior </w:t>
      </w:r>
      <w:r w:rsidRPr="006E3D2F">
        <w:rPr>
          <w:rStyle w:val="StyleUnderline"/>
          <w:highlight w:val="yellow"/>
        </w:rPr>
        <w:t>decisions</w:t>
      </w:r>
      <w:r w:rsidRPr="006E3D2F">
        <w:rPr>
          <w:rStyle w:val="StyleUnderline"/>
        </w:rPr>
        <w:t>, and here we see the</w:t>
      </w:r>
      <w:r w:rsidRPr="006E3D2F">
        <w:rPr>
          <w:sz w:val="16"/>
        </w:rPr>
        <w:t xml:space="preserve"> </w:t>
      </w:r>
      <w:r w:rsidRPr="006E3D2F">
        <w:rPr>
          <w:rStyle w:val="Emphasis"/>
        </w:rPr>
        <w:t>impact</w:t>
      </w:r>
      <w:r w:rsidRPr="006E3D2F">
        <w:rPr>
          <w:sz w:val="16"/>
        </w:rPr>
        <w:t xml:space="preserve"> mandatory </w:t>
      </w:r>
      <w:r w:rsidRPr="006E3D2F">
        <w:rPr>
          <w:rStyle w:val="StyleUnderline"/>
        </w:rPr>
        <w:t>jurisdiction had on the reliance inquiry</w:t>
      </w:r>
      <w:r w:rsidRPr="006E3D2F">
        <w:rPr>
          <w:sz w:val="16"/>
        </w:rPr>
        <w:t xml:space="preserve">. The constitutionality of paper money provides the most famous example of the Supreme Court rapidly reconsidering—and overruling—a prior decision. In 1869, the Supreme Court decided </w:t>
      </w:r>
      <w:r w:rsidRPr="006E3D2F">
        <w:rPr>
          <w:i/>
          <w:iCs/>
          <w:sz w:val="16"/>
        </w:rPr>
        <w:t>Hepburn v. Griswold</w:t>
      </w:r>
      <w:r w:rsidRPr="006E3D2F">
        <w:rPr>
          <w:sz w:val="16"/>
        </w:rPr>
        <w:t xml:space="preserve">, holding unconstitutional a federal law authorizing the use of paper money to pay existing debts.153 The decision was immediately controversial, and (probably by coincidence) the very day the decision was announced, President Grant nominated two new Justices to fill vacancies on the Court.154 On December 1, 1870—one year to the day after </w:t>
      </w:r>
      <w:r w:rsidRPr="006E3D2F">
        <w:rPr>
          <w:i/>
          <w:iCs/>
          <w:sz w:val="16"/>
        </w:rPr>
        <w:t>Hepburn</w:t>
      </w:r>
      <w:r w:rsidRPr="006E3D2F">
        <w:rPr>
          <w:sz w:val="16"/>
        </w:rPr>
        <w:t xml:space="preserve"> was decided—the Supreme Court overruled </w:t>
      </w:r>
      <w:r w:rsidRPr="006E3D2F">
        <w:rPr>
          <w:i/>
          <w:iCs/>
          <w:sz w:val="16"/>
        </w:rPr>
        <w:t>Hepburn</w:t>
      </w:r>
      <w:r w:rsidRPr="006E3D2F">
        <w:rPr>
          <w:sz w:val="16"/>
        </w:rPr>
        <w:t xml:space="preserve"> in the </w:t>
      </w:r>
      <w:r w:rsidRPr="006E3D2F">
        <w:rPr>
          <w:i/>
          <w:iCs/>
          <w:sz w:val="16"/>
        </w:rPr>
        <w:t>Legal Tender Cases</w:t>
      </w:r>
      <w:r w:rsidRPr="006E3D2F">
        <w:rPr>
          <w:sz w:val="16"/>
        </w:rPr>
        <w:t>, with the two new Justices joining the majority.155</w:t>
      </w:r>
    </w:p>
    <w:p w14:paraId="0842C5DC" w14:textId="77777777" w:rsidR="00701647" w:rsidRPr="006E3D2F" w:rsidRDefault="00701647" w:rsidP="00701647">
      <w:pPr>
        <w:rPr>
          <w:sz w:val="16"/>
        </w:rPr>
      </w:pPr>
      <w:r w:rsidRPr="006E3D2F">
        <w:rPr>
          <w:sz w:val="16"/>
        </w:rPr>
        <w:t xml:space="preserve">One of the </w:t>
      </w:r>
      <w:proofErr w:type="gramStart"/>
      <w:r w:rsidRPr="006E3D2F">
        <w:rPr>
          <w:sz w:val="16"/>
        </w:rPr>
        <w:t>newly-appointed</w:t>
      </w:r>
      <w:proofErr w:type="gramEnd"/>
      <w:r w:rsidRPr="006E3D2F">
        <w:rPr>
          <w:sz w:val="16"/>
        </w:rPr>
        <w:t xml:space="preserve"> Justices, Joseph Bradley, wrote a concurring opinion explaining that </w:t>
      </w:r>
      <w:r w:rsidRPr="006E3D2F">
        <w:rPr>
          <w:rStyle w:val="StyleUnderline"/>
          <w:highlight w:val="yellow"/>
        </w:rPr>
        <w:t>reliance</w:t>
      </w:r>
      <w:r w:rsidRPr="006E3D2F">
        <w:rPr>
          <w:rStyle w:val="StyleUnderline"/>
        </w:rPr>
        <w:t xml:space="preserve"> interests</w:t>
      </w:r>
      <w:r w:rsidRPr="006E3D2F">
        <w:rPr>
          <w:sz w:val="16"/>
        </w:rPr>
        <w:t xml:space="preserve"> </w:t>
      </w:r>
      <w:r w:rsidRPr="006E3D2F">
        <w:rPr>
          <w:rStyle w:val="Emphasis"/>
          <w:highlight w:val="yellow"/>
        </w:rPr>
        <w:t>did not weigh</w:t>
      </w:r>
      <w:r w:rsidRPr="006E3D2F">
        <w:rPr>
          <w:sz w:val="16"/>
          <w:highlight w:val="yellow"/>
        </w:rPr>
        <w:t xml:space="preserve"> </w:t>
      </w:r>
      <w:r w:rsidRPr="006E3D2F">
        <w:rPr>
          <w:rStyle w:val="StyleUnderline"/>
          <w:highlight w:val="yellow"/>
        </w:rPr>
        <w:t>in favor</w:t>
      </w:r>
      <w:r w:rsidRPr="006E3D2F">
        <w:rPr>
          <w:rStyle w:val="StyleUnderline"/>
        </w:rPr>
        <w:t xml:space="preserve"> of retaining</w:t>
      </w:r>
      <w:r w:rsidRPr="006E3D2F">
        <w:rPr>
          <w:sz w:val="16"/>
        </w:rPr>
        <w:t xml:space="preserve"> the </w:t>
      </w:r>
      <w:r w:rsidRPr="006E3D2F">
        <w:rPr>
          <w:rStyle w:val="StyleUnderline"/>
        </w:rPr>
        <w:t>precedent</w:t>
      </w:r>
      <w:r w:rsidRPr="006E3D2F">
        <w:rPr>
          <w:sz w:val="16"/>
        </w:rPr>
        <w:t xml:space="preserve">. Justice Bradley emphasized that </w:t>
      </w:r>
      <w:r w:rsidRPr="006E3D2F">
        <w:rPr>
          <w:i/>
          <w:iCs/>
          <w:sz w:val="16"/>
        </w:rPr>
        <w:t>Hepburn</w:t>
      </w:r>
      <w:r w:rsidRPr="006E3D2F">
        <w:rPr>
          <w:sz w:val="16"/>
        </w:rPr>
        <w:t xml:space="preserve"> was decided “by a bare majority of the court” and was set for re-argument “within a few weeks after[ ] the decision in </w:t>
      </w:r>
      <w:r w:rsidRPr="006E3D2F">
        <w:rPr>
          <w:i/>
          <w:iCs/>
          <w:sz w:val="16"/>
        </w:rPr>
        <w:t>Hepburn v. Griswold</w:t>
      </w:r>
      <w:r w:rsidRPr="006E3D2F">
        <w:rPr>
          <w:sz w:val="16"/>
        </w:rPr>
        <w:t xml:space="preserve"> was delivered.”156 The </w:t>
      </w:r>
      <w:r w:rsidRPr="006E3D2F">
        <w:rPr>
          <w:rStyle w:val="StyleUnderline"/>
          <w:highlight w:val="yellow"/>
        </w:rPr>
        <w:t>recency</w:t>
      </w:r>
      <w:r w:rsidRPr="006E3D2F">
        <w:rPr>
          <w:rStyle w:val="StyleUnderline"/>
        </w:rPr>
        <w:t xml:space="preserve"> of the</w:t>
      </w:r>
      <w:r w:rsidRPr="006E3D2F">
        <w:rPr>
          <w:sz w:val="16"/>
        </w:rPr>
        <w:t xml:space="preserve"> split </w:t>
      </w:r>
      <w:r w:rsidRPr="006E3D2F">
        <w:rPr>
          <w:rStyle w:val="StyleUnderline"/>
        </w:rPr>
        <w:t>decision</w:t>
      </w:r>
      <w:r w:rsidRPr="006E3D2F">
        <w:rPr>
          <w:sz w:val="16"/>
        </w:rPr>
        <w:t>, Justice Bradley wrote, “</w:t>
      </w:r>
      <w:r w:rsidRPr="006E3D2F">
        <w:rPr>
          <w:rStyle w:val="StyleUnderline"/>
        </w:rPr>
        <w:t>must</w:t>
      </w:r>
      <w:r w:rsidRPr="006E3D2F">
        <w:rPr>
          <w:sz w:val="16"/>
        </w:rPr>
        <w:t xml:space="preserve"> necessarily </w:t>
      </w:r>
      <w:r w:rsidRPr="006E3D2F">
        <w:rPr>
          <w:rStyle w:val="StyleUnderline"/>
        </w:rPr>
        <w:t xml:space="preserve">have </w:t>
      </w:r>
      <w:r w:rsidRPr="006E3D2F">
        <w:rPr>
          <w:rStyle w:val="StyleUnderline"/>
          <w:highlight w:val="yellow"/>
        </w:rPr>
        <w:t>had</w:t>
      </w:r>
      <w:r w:rsidRPr="006E3D2F">
        <w:rPr>
          <w:rStyle w:val="StyleUnderline"/>
        </w:rPr>
        <w:t xml:space="preserve"> the </w:t>
      </w:r>
      <w:r w:rsidRPr="006E3D2F">
        <w:rPr>
          <w:rStyle w:val="StyleUnderline"/>
          <w:highlight w:val="yellow"/>
        </w:rPr>
        <w:t>effect of</w:t>
      </w:r>
      <w:r w:rsidRPr="006E3D2F">
        <w:rPr>
          <w:sz w:val="16"/>
          <w:highlight w:val="yellow"/>
        </w:rPr>
        <w:t xml:space="preserve"> </w:t>
      </w:r>
      <w:r w:rsidRPr="006E3D2F">
        <w:rPr>
          <w:rStyle w:val="Emphasis"/>
          <w:highlight w:val="yellow"/>
        </w:rPr>
        <w:t>apprising</w:t>
      </w:r>
      <w:r w:rsidRPr="006E3D2F">
        <w:rPr>
          <w:sz w:val="16"/>
        </w:rPr>
        <w:t xml:space="preserve"> </w:t>
      </w:r>
      <w:r w:rsidRPr="006E3D2F">
        <w:rPr>
          <w:rStyle w:val="StyleUnderline"/>
        </w:rPr>
        <w:t>the country</w:t>
      </w:r>
      <w:r w:rsidRPr="006E3D2F">
        <w:rPr>
          <w:sz w:val="16"/>
        </w:rPr>
        <w:t xml:space="preserve"> that </w:t>
      </w:r>
      <w:r w:rsidRPr="006E3D2F">
        <w:rPr>
          <w:rStyle w:val="StyleUnderline"/>
        </w:rPr>
        <w:t xml:space="preserve">the </w:t>
      </w:r>
      <w:r w:rsidRPr="006E3D2F">
        <w:rPr>
          <w:rStyle w:val="StyleUnderline"/>
          <w:highlight w:val="yellow"/>
        </w:rPr>
        <w:t>decision</w:t>
      </w:r>
      <w:r w:rsidRPr="006E3D2F">
        <w:rPr>
          <w:rStyle w:val="StyleUnderline"/>
        </w:rPr>
        <w:t xml:space="preserve"> was</w:t>
      </w:r>
      <w:r w:rsidRPr="006E3D2F">
        <w:rPr>
          <w:sz w:val="16"/>
        </w:rPr>
        <w:t xml:space="preserve"> </w:t>
      </w:r>
      <w:r w:rsidRPr="006E3D2F">
        <w:rPr>
          <w:rStyle w:val="Emphasis"/>
          <w:highlight w:val="yellow"/>
        </w:rPr>
        <w:t>not fully acquiesced</w:t>
      </w:r>
      <w:r w:rsidRPr="006E3D2F">
        <w:rPr>
          <w:sz w:val="16"/>
        </w:rPr>
        <w:t xml:space="preserve"> </w:t>
      </w:r>
      <w:r w:rsidRPr="006E3D2F">
        <w:rPr>
          <w:rStyle w:val="StyleUnderline"/>
        </w:rPr>
        <w:t xml:space="preserve">in, </w:t>
      </w:r>
      <w:r w:rsidRPr="006E3D2F">
        <w:rPr>
          <w:rStyle w:val="StyleUnderline"/>
          <w:highlight w:val="yellow"/>
        </w:rPr>
        <w:t>and</w:t>
      </w:r>
      <w:r w:rsidRPr="006E3D2F">
        <w:rPr>
          <w:rStyle w:val="StyleUnderline"/>
        </w:rPr>
        <w:t xml:space="preserve"> of</w:t>
      </w:r>
      <w:r w:rsidRPr="006E3D2F">
        <w:rPr>
          <w:sz w:val="16"/>
        </w:rPr>
        <w:t xml:space="preserve"> </w:t>
      </w:r>
      <w:r w:rsidRPr="006E3D2F">
        <w:rPr>
          <w:rStyle w:val="Emphasis"/>
          <w:highlight w:val="yellow"/>
        </w:rPr>
        <w:t>obviating</w:t>
      </w:r>
      <w:r w:rsidRPr="006E3D2F">
        <w:rPr>
          <w:sz w:val="16"/>
          <w:highlight w:val="yellow"/>
        </w:rPr>
        <w:t xml:space="preserve"> </w:t>
      </w:r>
      <w:r w:rsidRPr="006E3D2F">
        <w:rPr>
          <w:rStyle w:val="StyleUnderline"/>
          <w:highlight w:val="yellow"/>
        </w:rPr>
        <w:t>any injurious consequences to</w:t>
      </w:r>
      <w:r w:rsidRPr="006E3D2F">
        <w:rPr>
          <w:rStyle w:val="StyleUnderline"/>
        </w:rPr>
        <w:t xml:space="preserve"> the</w:t>
      </w:r>
      <w:r w:rsidRPr="006E3D2F">
        <w:rPr>
          <w:sz w:val="16"/>
        </w:rPr>
        <w:t xml:space="preserve"> </w:t>
      </w:r>
      <w:r w:rsidRPr="006E3D2F">
        <w:rPr>
          <w:rStyle w:val="Emphasis"/>
          <w:highlight w:val="yellow"/>
        </w:rPr>
        <w:t>business</w:t>
      </w:r>
      <w:r w:rsidRPr="006E3D2F">
        <w:rPr>
          <w:sz w:val="16"/>
        </w:rPr>
        <w:t xml:space="preserve"> </w:t>
      </w:r>
      <w:r w:rsidRPr="006E3D2F">
        <w:rPr>
          <w:rStyle w:val="StyleUnderline"/>
        </w:rPr>
        <w:t xml:space="preserve">of the country </w:t>
      </w:r>
      <w:r w:rsidRPr="006E3D2F">
        <w:rPr>
          <w:rStyle w:val="StyleUnderline"/>
          <w:highlight w:val="yellow"/>
        </w:rPr>
        <w:t>by</w:t>
      </w:r>
      <w:r w:rsidRPr="006E3D2F">
        <w:rPr>
          <w:sz w:val="16"/>
        </w:rPr>
        <w:t xml:space="preserve"> </w:t>
      </w:r>
      <w:r w:rsidRPr="006E3D2F">
        <w:rPr>
          <w:rStyle w:val="Emphasis"/>
        </w:rPr>
        <w:t xml:space="preserve">its </w:t>
      </w:r>
      <w:r w:rsidRPr="006E3D2F">
        <w:rPr>
          <w:rStyle w:val="Emphasis"/>
          <w:highlight w:val="yellow"/>
        </w:rPr>
        <w:t>reversal</w:t>
      </w:r>
      <w:r w:rsidRPr="006E3D2F">
        <w:rPr>
          <w:sz w:val="16"/>
        </w:rPr>
        <w:t xml:space="preserve">.”157 </w:t>
      </w:r>
      <w:r w:rsidRPr="006E3D2F">
        <w:rPr>
          <w:rStyle w:val="StyleUnderline"/>
        </w:rPr>
        <w:t>Rapid reconsideration</w:t>
      </w:r>
      <w:r w:rsidRPr="006E3D2F">
        <w:rPr>
          <w:sz w:val="16"/>
        </w:rPr>
        <w:t xml:space="preserve"> of the case </w:t>
      </w:r>
      <w:r w:rsidRPr="006E3D2F">
        <w:rPr>
          <w:rStyle w:val="StyleUnderline"/>
          <w:highlight w:val="yellow"/>
        </w:rPr>
        <w:t>allow</w:t>
      </w:r>
      <w:r w:rsidRPr="006E3D2F">
        <w:rPr>
          <w:rStyle w:val="StyleUnderline"/>
        </w:rPr>
        <w:t>ed for</w:t>
      </w:r>
      <w:r w:rsidRPr="006E3D2F">
        <w:rPr>
          <w:sz w:val="16"/>
        </w:rPr>
        <w:t xml:space="preserve"> </w:t>
      </w:r>
      <w:r w:rsidRPr="006E3D2F">
        <w:rPr>
          <w:rStyle w:val="Emphasis"/>
          <w:sz w:val="24"/>
          <w:szCs w:val="24"/>
          <w:highlight w:val="yellow"/>
        </w:rPr>
        <w:t>error correction before reliance interests grew too great</w:t>
      </w:r>
      <w:r w:rsidRPr="006E3D2F">
        <w:rPr>
          <w:sz w:val="16"/>
        </w:rPr>
        <w:t>.</w:t>
      </w:r>
    </w:p>
    <w:p w14:paraId="04AD2CD1" w14:textId="77777777" w:rsidR="00701647" w:rsidRPr="006E3D2F" w:rsidRDefault="00701647" w:rsidP="00701647">
      <w:pPr>
        <w:rPr>
          <w:sz w:val="16"/>
        </w:rPr>
      </w:pPr>
      <w:r w:rsidRPr="006E3D2F">
        <w:rPr>
          <w:sz w:val="16"/>
        </w:rPr>
        <w:t xml:space="preserve">Rapid reconsideration could </w:t>
      </w:r>
      <w:proofErr w:type="gramStart"/>
      <w:r w:rsidRPr="006E3D2F">
        <w:rPr>
          <w:sz w:val="16"/>
        </w:rPr>
        <w:t>impact</w:t>
      </w:r>
      <w:proofErr w:type="gramEnd"/>
      <w:r w:rsidRPr="006E3D2F">
        <w:rPr>
          <w:sz w:val="16"/>
        </w:rPr>
        <w:t xml:space="preserve"> the reliance inquiry to such an extent that it could even allow the Court to depart from the well-established rule concerning the sanctity of single precedents involving property rights. Consider </w:t>
      </w:r>
      <w:r w:rsidRPr="006E3D2F">
        <w:rPr>
          <w:i/>
          <w:iCs/>
          <w:sz w:val="16"/>
        </w:rPr>
        <w:t>Gazzam v. Phillips</w:t>
      </w:r>
      <w:r w:rsidRPr="006E3D2F">
        <w:rPr>
          <w:sz w:val="16"/>
        </w:rPr>
        <w:t xml:space="preserve">, an 1857 decision that overruled the Court’s earlier 1845 decision concerning the interpretation of an 1820 law respecting the surveying and selling of public lands.158 </w:t>
      </w:r>
      <w:r w:rsidRPr="006E3D2F">
        <w:rPr>
          <w:i/>
          <w:iCs/>
          <w:sz w:val="16"/>
        </w:rPr>
        <w:t>Gazzam</w:t>
      </w:r>
      <w:r w:rsidRPr="006E3D2F">
        <w:rPr>
          <w:sz w:val="16"/>
        </w:rPr>
        <w:t xml:space="preserve"> is sometimes through to present a puzzle because it overruled a prior decision that established a property rule.159 The puzzle is solved when we consider the role that rapid reconsideration played. The </w:t>
      </w:r>
      <w:r w:rsidRPr="006E3D2F">
        <w:rPr>
          <w:i/>
          <w:iCs/>
          <w:sz w:val="16"/>
        </w:rPr>
        <w:t>Gazzam</w:t>
      </w:r>
      <w:r w:rsidRPr="006E3D2F">
        <w:rPr>
          <w:sz w:val="16"/>
        </w:rPr>
        <w:t xml:space="preserve"> Court acknowledged that “some rights may be disturbed by refusing to follow [its precedent].”160 But the Court nevertheless concluded that “less inconvenience” will result by overruling the precedent because more reliance interests accrued in the years between when the law was enacted in 1820 and the Court first interpreted it in 1845, compared to the 12-year period from 1845 to 1857.161 The Court’s logic suggested that if the 1845 precedent had not been reconsidered for another two decades (as is more likely to happen with the Court’s current certiorari docket), then the precedent would have been reaffirmed rather than overruled.</w:t>
      </w:r>
    </w:p>
    <w:p w14:paraId="029D01A1" w14:textId="77777777" w:rsidR="00701647" w:rsidRPr="00190DE8" w:rsidRDefault="00701647" w:rsidP="00701647">
      <w:pPr>
        <w:rPr>
          <w:sz w:val="16"/>
        </w:rPr>
      </w:pPr>
      <w:r w:rsidRPr="006E3D2F">
        <w:rPr>
          <w:sz w:val="16"/>
        </w:rPr>
        <w:t xml:space="preserve">Many </w:t>
      </w:r>
      <w:r w:rsidRPr="006E3D2F">
        <w:rPr>
          <w:rStyle w:val="StyleUnderline"/>
        </w:rPr>
        <w:t xml:space="preserve">other </w:t>
      </w:r>
      <w:r w:rsidRPr="006E3D2F">
        <w:rPr>
          <w:rStyle w:val="StyleUnderline"/>
          <w:highlight w:val="yellow"/>
        </w:rPr>
        <w:t>decisions illustrate</w:t>
      </w:r>
      <w:r w:rsidRPr="006E3D2F">
        <w:rPr>
          <w:rStyle w:val="StyleUnderline"/>
        </w:rPr>
        <w:t xml:space="preserve"> how</w:t>
      </w:r>
      <w:r w:rsidRPr="006E3D2F">
        <w:rPr>
          <w:sz w:val="16"/>
        </w:rPr>
        <w:t xml:space="preserve"> </w:t>
      </w:r>
      <w:r w:rsidRPr="006E3D2F">
        <w:rPr>
          <w:rStyle w:val="Emphasis"/>
        </w:rPr>
        <w:t>rapid reconsideration</w:t>
      </w:r>
      <w:r w:rsidRPr="006E3D2F">
        <w:rPr>
          <w:sz w:val="16"/>
        </w:rPr>
        <w:t xml:space="preserve"> </w:t>
      </w:r>
      <w:r w:rsidRPr="006E3D2F">
        <w:rPr>
          <w:rStyle w:val="StyleUnderline"/>
        </w:rPr>
        <w:t>of precedent could allow for error correction</w:t>
      </w:r>
      <w:r w:rsidRPr="006E3D2F">
        <w:rPr>
          <w:sz w:val="16"/>
        </w:rPr>
        <w:t xml:space="preserve"> </w:t>
      </w:r>
      <w:r w:rsidRPr="006E3D2F">
        <w:rPr>
          <w:rStyle w:val="Emphasis"/>
        </w:rPr>
        <w:t>before</w:t>
      </w:r>
      <w:r w:rsidRPr="006E3D2F">
        <w:rPr>
          <w:sz w:val="16"/>
        </w:rPr>
        <w:t xml:space="preserve"> </w:t>
      </w:r>
      <w:r w:rsidRPr="006E3D2F">
        <w:rPr>
          <w:rStyle w:val="StyleUnderline"/>
        </w:rPr>
        <w:t>reliance interests might accrue and</w:t>
      </w:r>
      <w:r w:rsidRPr="006E3D2F">
        <w:rPr>
          <w:sz w:val="16"/>
        </w:rPr>
        <w:t xml:space="preserve"> </w:t>
      </w:r>
      <w:r w:rsidRPr="006E3D2F">
        <w:rPr>
          <w:rStyle w:val="Emphasis"/>
        </w:rPr>
        <w:t>weigh against</w:t>
      </w:r>
      <w:r w:rsidRPr="006E3D2F">
        <w:rPr>
          <w:sz w:val="16"/>
        </w:rPr>
        <w:t xml:space="preserve"> </w:t>
      </w:r>
      <w:r w:rsidRPr="006E3D2F">
        <w:rPr>
          <w:rStyle w:val="StyleUnderline"/>
        </w:rPr>
        <w:t>overruling</w:t>
      </w:r>
      <w:r w:rsidRPr="006E3D2F">
        <w:rPr>
          <w:sz w:val="16"/>
        </w:rPr>
        <w:t xml:space="preserve">. For example, in 1940, the Supreme Court overruled a decision rendered only four years earlier, emphasizing that the </w:t>
      </w:r>
      <w:r w:rsidRPr="006E3D2F">
        <w:rPr>
          <w:rStyle w:val="StyleUnderline"/>
          <w:highlight w:val="yellow"/>
        </w:rPr>
        <w:t>Court</w:t>
      </w:r>
      <w:r w:rsidRPr="006E3D2F">
        <w:rPr>
          <w:rStyle w:val="StyleUnderline"/>
        </w:rPr>
        <w:t xml:space="preserve"> was</w:t>
      </w:r>
      <w:r w:rsidRPr="006E3D2F">
        <w:rPr>
          <w:sz w:val="16"/>
        </w:rPr>
        <w:t xml:space="preserve"> </w:t>
      </w:r>
      <w:r w:rsidRPr="006E3D2F">
        <w:rPr>
          <w:rStyle w:val="Emphasis"/>
          <w:highlight w:val="yellow"/>
        </w:rPr>
        <w:t>not overruling</w:t>
      </w:r>
      <w:r w:rsidRPr="006E3D2F">
        <w:rPr>
          <w:sz w:val="16"/>
        </w:rPr>
        <w:t xml:space="preserve"> </w:t>
      </w:r>
      <w:r w:rsidRPr="006E3D2F">
        <w:rPr>
          <w:rStyle w:val="StyleUnderline"/>
        </w:rPr>
        <w:t>a case involving</w:t>
      </w:r>
      <w:r w:rsidRPr="006E3D2F">
        <w:rPr>
          <w:sz w:val="16"/>
        </w:rPr>
        <w:t xml:space="preserve"> “</w:t>
      </w:r>
      <w:r w:rsidRPr="006E3D2F">
        <w:rPr>
          <w:rStyle w:val="Emphasis"/>
          <w:highlight w:val="yellow"/>
        </w:rPr>
        <w:t>rules</w:t>
      </w:r>
      <w:r w:rsidRPr="006E3D2F">
        <w:rPr>
          <w:rStyle w:val="Emphasis"/>
        </w:rPr>
        <w:t xml:space="preserve"> of decision</w:t>
      </w:r>
      <w:r w:rsidRPr="006E3D2F">
        <w:rPr>
          <w:sz w:val="16"/>
        </w:rPr>
        <w:t xml:space="preserve"> </w:t>
      </w:r>
      <w:r w:rsidRPr="006E3D2F">
        <w:rPr>
          <w:rStyle w:val="StyleUnderline"/>
        </w:rPr>
        <w:t xml:space="preserve">around </w:t>
      </w:r>
      <w:r w:rsidRPr="006E3D2F">
        <w:rPr>
          <w:rStyle w:val="StyleUnderline"/>
          <w:highlight w:val="yellow"/>
        </w:rPr>
        <w:t>which, by</w:t>
      </w:r>
      <w:r w:rsidRPr="006E3D2F">
        <w:rPr>
          <w:rStyle w:val="StyleUnderline"/>
        </w:rPr>
        <w:t xml:space="preserve"> the </w:t>
      </w:r>
      <w:r w:rsidRPr="006E3D2F">
        <w:rPr>
          <w:rStyle w:val="StyleUnderline"/>
          <w:highlight w:val="yellow"/>
        </w:rPr>
        <w:t>accretion of</w:t>
      </w:r>
      <w:r w:rsidRPr="006E3D2F">
        <w:rPr>
          <w:sz w:val="16"/>
          <w:highlight w:val="yellow"/>
        </w:rPr>
        <w:t xml:space="preserve"> </w:t>
      </w:r>
      <w:r w:rsidRPr="006E3D2F">
        <w:rPr>
          <w:rStyle w:val="Emphasis"/>
          <w:highlight w:val="yellow"/>
        </w:rPr>
        <w:t>time</w:t>
      </w:r>
      <w:r w:rsidRPr="006E3D2F">
        <w:rPr>
          <w:sz w:val="16"/>
          <w:highlight w:val="yellow"/>
        </w:rPr>
        <w:t xml:space="preserve"> </w:t>
      </w:r>
      <w:r w:rsidRPr="006E3D2F">
        <w:rPr>
          <w:rStyle w:val="StyleUnderline"/>
          <w:highlight w:val="yellow"/>
        </w:rPr>
        <w:t>and</w:t>
      </w:r>
      <w:r w:rsidRPr="006E3D2F">
        <w:rPr>
          <w:rStyle w:val="StyleUnderline"/>
        </w:rPr>
        <w:t xml:space="preserve"> the</w:t>
      </w:r>
      <w:r w:rsidRPr="006E3D2F">
        <w:rPr>
          <w:sz w:val="16"/>
        </w:rPr>
        <w:t xml:space="preserve"> </w:t>
      </w:r>
      <w:r w:rsidRPr="006E3D2F">
        <w:rPr>
          <w:rStyle w:val="Emphasis"/>
          <w:highlight w:val="yellow"/>
        </w:rPr>
        <w:t>response of affairs</w:t>
      </w:r>
      <w:r w:rsidRPr="006E3D2F">
        <w:rPr>
          <w:sz w:val="16"/>
          <w:highlight w:val="yellow"/>
        </w:rPr>
        <w:t xml:space="preserve">, </w:t>
      </w:r>
      <w:r w:rsidRPr="006E3D2F">
        <w:rPr>
          <w:rStyle w:val="StyleUnderline"/>
          <w:highlight w:val="yellow"/>
        </w:rPr>
        <w:t>substantial interests have</w:t>
      </w:r>
      <w:r w:rsidRPr="006E3D2F">
        <w:rPr>
          <w:sz w:val="16"/>
          <w:highlight w:val="yellow"/>
        </w:rPr>
        <w:t xml:space="preserve"> </w:t>
      </w:r>
      <w:r w:rsidRPr="006E3D2F">
        <w:rPr>
          <w:rStyle w:val="Emphasis"/>
          <w:highlight w:val="yellow"/>
        </w:rPr>
        <w:t>established</w:t>
      </w:r>
      <w:r w:rsidRPr="006E3D2F">
        <w:rPr>
          <w:sz w:val="16"/>
        </w:rPr>
        <w:t xml:space="preserve"> </w:t>
      </w:r>
      <w:r w:rsidRPr="006E3D2F">
        <w:rPr>
          <w:rStyle w:val="StyleUnderline"/>
        </w:rPr>
        <w:t>themselves</w:t>
      </w:r>
      <w:r w:rsidRPr="006E3D2F">
        <w:rPr>
          <w:sz w:val="16"/>
        </w:rPr>
        <w:t xml:space="preserve">.”162 The </w:t>
      </w:r>
      <w:r w:rsidRPr="006E3D2F">
        <w:rPr>
          <w:rStyle w:val="StyleUnderline"/>
        </w:rPr>
        <w:t>Court explained</w:t>
      </w:r>
      <w:r w:rsidRPr="006E3D2F">
        <w:rPr>
          <w:sz w:val="16"/>
        </w:rPr>
        <w:t xml:space="preserve"> that </w:t>
      </w:r>
      <w:r w:rsidRPr="006E3D2F">
        <w:rPr>
          <w:rStyle w:val="Emphasis"/>
          <w:highlight w:val="yellow"/>
        </w:rPr>
        <w:t>stare decisis</w:t>
      </w:r>
      <w:r w:rsidRPr="006E3D2F">
        <w:rPr>
          <w:sz w:val="16"/>
        </w:rPr>
        <w:t xml:space="preserve"> </w:t>
      </w:r>
      <w:r w:rsidRPr="006E3D2F">
        <w:rPr>
          <w:rStyle w:val="StyleUnderline"/>
        </w:rPr>
        <w:t xml:space="preserve">does </w:t>
      </w:r>
      <w:r w:rsidRPr="006E3D2F">
        <w:rPr>
          <w:rStyle w:val="StyleUnderline"/>
          <w:highlight w:val="yellow"/>
        </w:rPr>
        <w:t>not require</w:t>
      </w:r>
      <w:r w:rsidRPr="006E3D2F">
        <w:rPr>
          <w:sz w:val="16"/>
          <w:highlight w:val="yellow"/>
        </w:rPr>
        <w:t xml:space="preserve"> “</w:t>
      </w:r>
      <w:r w:rsidRPr="006E3D2F">
        <w:rPr>
          <w:rStyle w:val="Emphasis"/>
          <w:highlight w:val="yellow"/>
        </w:rPr>
        <w:t>adherence</w:t>
      </w:r>
      <w:r w:rsidRPr="006E3D2F">
        <w:rPr>
          <w:sz w:val="16"/>
        </w:rPr>
        <w:t xml:space="preserve"> </w:t>
      </w:r>
      <w:r w:rsidRPr="006E3D2F">
        <w:rPr>
          <w:rStyle w:val="StyleUnderline"/>
        </w:rPr>
        <w:t xml:space="preserve">to the latest decision, however recent and questionable, </w:t>
      </w:r>
      <w:r w:rsidRPr="006E3D2F">
        <w:rPr>
          <w:rStyle w:val="StyleUnderline"/>
          <w:highlight w:val="yellow"/>
        </w:rPr>
        <w:t>when such</w:t>
      </w:r>
      <w:r w:rsidRPr="006E3D2F">
        <w:rPr>
          <w:rStyle w:val="StyleUnderline"/>
        </w:rPr>
        <w:t xml:space="preserve"> adherence </w:t>
      </w:r>
      <w:r w:rsidRPr="006E3D2F">
        <w:rPr>
          <w:rStyle w:val="StyleUnderline"/>
          <w:highlight w:val="yellow"/>
        </w:rPr>
        <w:t>involves</w:t>
      </w:r>
      <w:r w:rsidRPr="006E3D2F">
        <w:rPr>
          <w:sz w:val="16"/>
          <w:highlight w:val="yellow"/>
        </w:rPr>
        <w:t xml:space="preserve"> </w:t>
      </w:r>
      <w:r w:rsidRPr="006E3D2F">
        <w:rPr>
          <w:rStyle w:val="Emphasis"/>
          <w:highlight w:val="yellow"/>
        </w:rPr>
        <w:t>collision</w:t>
      </w:r>
      <w:r w:rsidRPr="006E3D2F">
        <w:rPr>
          <w:sz w:val="16"/>
          <w:highlight w:val="yellow"/>
        </w:rPr>
        <w:t xml:space="preserve"> </w:t>
      </w:r>
      <w:r w:rsidRPr="006E3D2F">
        <w:rPr>
          <w:rStyle w:val="StyleUnderline"/>
          <w:highlight w:val="yellow"/>
        </w:rPr>
        <w:t>with</w:t>
      </w:r>
      <w:r w:rsidRPr="006E3D2F">
        <w:rPr>
          <w:rStyle w:val="StyleUnderline"/>
        </w:rPr>
        <w:t xml:space="preserve"> a</w:t>
      </w:r>
      <w:r w:rsidRPr="006E3D2F">
        <w:rPr>
          <w:sz w:val="16"/>
        </w:rPr>
        <w:t xml:space="preserve"> </w:t>
      </w:r>
      <w:r w:rsidRPr="006E3D2F">
        <w:rPr>
          <w:rStyle w:val="Emphasis"/>
          <w:highlight w:val="yellow"/>
        </w:rPr>
        <w:t>prior doctrine</w:t>
      </w:r>
      <w:r w:rsidRPr="006E3D2F">
        <w:rPr>
          <w:sz w:val="16"/>
          <w:highlight w:val="yellow"/>
        </w:rPr>
        <w:t xml:space="preserve"> </w:t>
      </w:r>
      <w:r w:rsidRPr="006E3D2F">
        <w:rPr>
          <w:rStyle w:val="StyleUnderline"/>
          <w:highlight w:val="yellow"/>
        </w:rPr>
        <w:t>more</w:t>
      </w:r>
      <w:r w:rsidRPr="006E3D2F">
        <w:rPr>
          <w:rStyle w:val="StyleUnderline"/>
        </w:rPr>
        <w:t xml:space="preserve"> embracing in its scope, intrinsically </w:t>
      </w:r>
      <w:r w:rsidRPr="006E3D2F">
        <w:rPr>
          <w:rStyle w:val="StyleUnderline"/>
          <w:highlight w:val="yellow"/>
        </w:rPr>
        <w:t>sound</w:t>
      </w:r>
      <w:r w:rsidRPr="006E3D2F">
        <w:rPr>
          <w:rStyle w:val="StyleUnderline"/>
        </w:rPr>
        <w:t xml:space="preserve">er, </w:t>
      </w:r>
      <w:r w:rsidRPr="006E3D2F">
        <w:rPr>
          <w:rStyle w:val="StyleUnderline"/>
          <w:highlight w:val="yellow"/>
        </w:rPr>
        <w:t>and verified by experience</w:t>
      </w:r>
      <w:r w:rsidRPr="006E3D2F">
        <w:rPr>
          <w:sz w:val="16"/>
        </w:rPr>
        <w:t>.”163 Other decisions are to the same effect.164</w:t>
      </w:r>
    </w:p>
    <w:p w14:paraId="0AD160E9" w14:textId="77777777" w:rsidR="00701647" w:rsidRPr="00336D26" w:rsidRDefault="00701647" w:rsidP="00701647">
      <w:pPr>
        <w:pStyle w:val="Heading4"/>
      </w:pPr>
      <w:r>
        <w:t xml:space="preserve">The plan’s use of the APA </w:t>
      </w:r>
      <w:r>
        <w:rPr>
          <w:u w:val="single"/>
        </w:rPr>
        <w:t>preserves</w:t>
      </w:r>
      <w:r w:rsidRPr="00190DE8">
        <w:t xml:space="preserve"> reliance</w:t>
      </w:r>
      <w:r>
        <w:t>.</w:t>
      </w:r>
    </w:p>
    <w:p w14:paraId="1D7F7BE0" w14:textId="77777777" w:rsidR="00701647" w:rsidRPr="00483963" w:rsidRDefault="00701647" w:rsidP="00701647">
      <w:r w:rsidRPr="00106890">
        <w:t xml:space="preserve">Gary M. </w:t>
      </w:r>
      <w:r w:rsidRPr="00336D26">
        <w:rPr>
          <w:rStyle w:val="Style13ptBold"/>
        </w:rPr>
        <w:t>Bridgens 21</w:t>
      </w:r>
      <w:r w:rsidRPr="00106890">
        <w:t>, a J.D. Candidate at the George Mason University, 2021</w:t>
      </w:r>
      <w:r>
        <w:t xml:space="preserve">, </w:t>
      </w:r>
      <w:r w:rsidRPr="00106890">
        <w:t xml:space="preserve">“Demystifying Reliance Interests in Judicial Review of Regulatory Change,” </w:t>
      </w:r>
      <w:r>
        <w:t>George Mason Law Review Volume 29, Issue 1</w:t>
      </w:r>
    </w:p>
    <w:p w14:paraId="3EC000D0" w14:textId="1302538B" w:rsidR="00701647" w:rsidRDefault="00701647" w:rsidP="00701647">
      <w:r w:rsidRPr="00483963">
        <w:rPr>
          <w:sz w:val="16"/>
        </w:rPr>
        <w:t>Regulatory change is both lawful and necessary. Different administrations have different priorities.</w:t>
      </w:r>
      <w:r w:rsidRPr="00483963">
        <w:rPr>
          <w:vertAlign w:val="superscript"/>
        </w:rPr>
        <w:t>15</w:t>
      </w:r>
      <w:r w:rsidRPr="00483963">
        <w:rPr>
          <w:sz w:val="16"/>
        </w:rPr>
        <w:t> However, hyperactive regulatory change, in which federal agencies continuously reverse policy in an issue area, effectively eliminates a policy’s prospects of enhancing public welfare.</w:t>
      </w:r>
      <w:r w:rsidRPr="00483963">
        <w:rPr>
          <w:vertAlign w:val="superscript"/>
        </w:rPr>
        <w:t>16</w:t>
      </w:r>
      <w:r w:rsidRPr="00483963">
        <w:rPr>
          <w:sz w:val="16"/>
        </w:rPr>
        <w:t> Accordingly, many regulatory changes are challenged in court by affected parties.</w:t>
      </w:r>
      <w:r w:rsidRPr="00483963">
        <w:rPr>
          <w:vertAlign w:val="superscript"/>
        </w:rPr>
        <w:t>17</w:t>
      </w:r>
      <w:r w:rsidRPr="00483963">
        <w:rPr>
          <w:sz w:val="16"/>
        </w:rPr>
        <w:t> The Administrative Procedure Act (“</w:t>
      </w:r>
      <w:r w:rsidRPr="00483963">
        <w:rPr>
          <w:rStyle w:val="Emphasis"/>
          <w:highlight w:val="yellow"/>
        </w:rPr>
        <w:t>APA</w:t>
      </w:r>
      <w:r w:rsidRPr="00483963">
        <w:rPr>
          <w:sz w:val="16"/>
        </w:rPr>
        <w:t xml:space="preserve">”) sets forth the procedures by which </w:t>
      </w:r>
      <w:r w:rsidRPr="00483963">
        <w:rPr>
          <w:rStyle w:val="StyleUnderline"/>
          <w:highlight w:val="yellow"/>
        </w:rPr>
        <w:t xml:space="preserve">federal </w:t>
      </w:r>
      <w:r w:rsidRPr="00483963">
        <w:rPr>
          <w:rStyle w:val="Emphasis"/>
          <w:highlight w:val="yellow"/>
        </w:rPr>
        <w:t>agencies</w:t>
      </w:r>
      <w:r w:rsidRPr="00483963">
        <w:rPr>
          <w:rStyle w:val="Emphasis"/>
        </w:rPr>
        <w:t xml:space="preserve"> are </w:t>
      </w:r>
      <w:r w:rsidRPr="00483963">
        <w:rPr>
          <w:rStyle w:val="Emphasis"/>
          <w:highlight w:val="yellow"/>
        </w:rPr>
        <w:t>accountable</w:t>
      </w:r>
      <w:r w:rsidRPr="00483963">
        <w:rPr>
          <w:rStyle w:val="StyleUnderline"/>
          <w:highlight w:val="yellow"/>
        </w:rPr>
        <w:t xml:space="preserve"> to</w:t>
      </w:r>
      <w:r w:rsidRPr="00483963">
        <w:rPr>
          <w:rStyle w:val="StyleUnderline"/>
        </w:rPr>
        <w:t xml:space="preserve"> the </w:t>
      </w:r>
      <w:r w:rsidRPr="00483963">
        <w:rPr>
          <w:rStyle w:val="StyleUnderline"/>
          <w:highlight w:val="yellow"/>
        </w:rPr>
        <w:t>public</w:t>
      </w:r>
      <w:r w:rsidRPr="00483963">
        <w:rPr>
          <w:rStyle w:val="StyleUnderline"/>
        </w:rPr>
        <w:t xml:space="preserve">, including the </w:t>
      </w:r>
      <w:r w:rsidRPr="00483963">
        <w:rPr>
          <w:rStyle w:val="StyleUnderline"/>
          <w:highlight w:val="yellow"/>
        </w:rPr>
        <w:t xml:space="preserve">standards for </w:t>
      </w:r>
      <w:r w:rsidRPr="00483963">
        <w:rPr>
          <w:rStyle w:val="Emphasis"/>
          <w:highlight w:val="yellow"/>
        </w:rPr>
        <w:t>judicial review</w:t>
      </w:r>
      <w:r w:rsidRPr="00483963">
        <w:rPr>
          <w:rStyle w:val="StyleUnderline"/>
        </w:rPr>
        <w:t xml:space="preserve"> of regulatory change</w:t>
      </w:r>
      <w:r w:rsidRPr="00483963">
        <w:rPr>
          <w:sz w:val="16"/>
        </w:rPr>
        <w:t>.</w:t>
      </w:r>
      <w:r w:rsidRPr="00483963">
        <w:rPr>
          <w:vertAlign w:val="superscript"/>
        </w:rPr>
        <w:t>18</w:t>
      </w:r>
      <w:r w:rsidRPr="00483963">
        <w:rPr>
          <w:sz w:val="16"/>
        </w:rPr>
        <w:t xml:space="preserve"> The Supreme Court has held numerous times that </w:t>
      </w:r>
      <w:r w:rsidRPr="00483963">
        <w:rPr>
          <w:rStyle w:val="StyleUnderline"/>
          <w:highlight w:val="yellow"/>
        </w:rPr>
        <w:t>courts reviewing</w:t>
      </w:r>
      <w:r w:rsidRPr="00483963">
        <w:rPr>
          <w:rStyle w:val="StyleUnderline"/>
        </w:rPr>
        <w:t xml:space="preserve"> </w:t>
      </w:r>
      <w:r w:rsidRPr="00483963">
        <w:rPr>
          <w:rStyle w:val="Emphasis"/>
        </w:rPr>
        <w:t xml:space="preserve">regulatory </w:t>
      </w:r>
      <w:r w:rsidRPr="00483963">
        <w:rPr>
          <w:rStyle w:val="Emphasis"/>
          <w:highlight w:val="yellow"/>
        </w:rPr>
        <w:t>activity</w:t>
      </w:r>
      <w:r w:rsidRPr="00483963">
        <w:rPr>
          <w:rStyle w:val="StyleUnderline"/>
        </w:rPr>
        <w:t xml:space="preserve"> under the APA</w:t>
      </w:r>
      <w:r w:rsidRPr="00483963">
        <w:rPr>
          <w:sz w:val="16"/>
        </w:rPr>
        <w:t xml:space="preserve"> must </w:t>
      </w:r>
      <w:r w:rsidRPr="00483963">
        <w:rPr>
          <w:rStyle w:val="StyleUnderline"/>
          <w:highlight w:val="yellow"/>
        </w:rPr>
        <w:t>consider</w:t>
      </w:r>
      <w:r w:rsidRPr="00483963">
        <w:rPr>
          <w:sz w:val="16"/>
        </w:rPr>
        <w:t xml:space="preserve">, among other things, if the changing policy has </w:t>
      </w:r>
      <w:r w:rsidRPr="00483963">
        <w:rPr>
          <w:rStyle w:val="StyleUnderline"/>
        </w:rPr>
        <w:t xml:space="preserve">engendered </w:t>
      </w:r>
      <w:r w:rsidRPr="00483963">
        <w:rPr>
          <w:rStyle w:val="Emphasis"/>
          <w:highlight w:val="yellow"/>
        </w:rPr>
        <w:t>reliance</w:t>
      </w:r>
      <w:r w:rsidRPr="00483963">
        <w:rPr>
          <w:rStyle w:val="Emphasis"/>
        </w:rPr>
        <w:t xml:space="preserve"> interests</w:t>
      </w:r>
      <w:r w:rsidRPr="00483963">
        <w:rPr>
          <w:sz w:val="16"/>
        </w:rPr>
        <w:t>.</w:t>
      </w:r>
      <w:r w:rsidRPr="00483963">
        <w:rPr>
          <w:vertAlign w:val="superscript"/>
        </w:rPr>
        <w:t>19</w:t>
      </w:r>
    </w:p>
    <w:p w14:paraId="66EC0D7E" w14:textId="62461E9A" w:rsidR="00701647" w:rsidRDefault="00701647" w:rsidP="00701647">
      <w:pPr>
        <w:pStyle w:val="Heading1"/>
      </w:pPr>
      <w:r>
        <w:t>1AR---Gonzaga---Round 7</w:t>
      </w:r>
    </w:p>
    <w:p w14:paraId="5A7E864D" w14:textId="77777777" w:rsidR="00701647" w:rsidRDefault="00701647" w:rsidP="00701647">
      <w:pPr>
        <w:pStyle w:val="Heading2"/>
        <w:rPr>
          <w:rFonts w:cs="Arial"/>
        </w:rPr>
      </w:pPr>
      <w:r>
        <w:rPr>
          <w:rFonts w:cs="Arial"/>
        </w:rPr>
        <w:t>Reorg</w:t>
      </w:r>
    </w:p>
    <w:p w14:paraId="5C36EF7D" w14:textId="77777777" w:rsidR="00701647" w:rsidRDefault="00701647" w:rsidP="00701647">
      <w:pPr>
        <w:pStyle w:val="Heading2"/>
      </w:pPr>
      <w:r>
        <w:t>Admin</w:t>
      </w:r>
    </w:p>
    <w:p w14:paraId="7B06C791" w14:textId="77777777" w:rsidR="00701647" w:rsidRDefault="00701647" w:rsidP="00701647">
      <w:pPr>
        <w:pStyle w:val="Heading2"/>
        <w:rPr>
          <w:rFonts w:cs="Arial"/>
        </w:rPr>
      </w:pPr>
      <w:r>
        <w:rPr>
          <w:rFonts w:cs="Arial"/>
        </w:rPr>
        <w:t>T</w:t>
      </w:r>
    </w:p>
    <w:p w14:paraId="42E44F11" w14:textId="77777777" w:rsidR="00701647" w:rsidRDefault="00701647" w:rsidP="00701647">
      <w:pPr>
        <w:pStyle w:val="Heading3"/>
      </w:pPr>
      <w:r>
        <w:t>AT: Plurals</w:t>
      </w:r>
    </w:p>
    <w:p w14:paraId="33F4530F" w14:textId="77777777" w:rsidR="00701647" w:rsidRPr="00850A84" w:rsidRDefault="00701647" w:rsidP="00701647">
      <w:pPr>
        <w:pStyle w:val="Heading4"/>
        <w:rPr>
          <w:rFonts w:cs="Arial"/>
          <w:b w:val="0"/>
          <w:bCs/>
        </w:rPr>
      </w:pPr>
      <w:r w:rsidRPr="00A44EAC">
        <w:rPr>
          <w:rFonts w:cs="Arial"/>
        </w:rPr>
        <w:t xml:space="preserve">‘In’ </w:t>
      </w:r>
      <w:r w:rsidRPr="00850A84">
        <w:rPr>
          <w:rFonts w:cs="Arial"/>
          <w:b w:val="0"/>
          <w:bCs/>
        </w:rPr>
        <w:t xml:space="preserve">means </w:t>
      </w:r>
      <w:r w:rsidRPr="00850A84">
        <w:rPr>
          <w:rFonts w:cs="Arial"/>
          <w:b w:val="0"/>
          <w:bCs/>
          <w:u w:val="single"/>
        </w:rPr>
        <w:t>within</w:t>
      </w:r>
      <w:r w:rsidRPr="00850A84">
        <w:rPr>
          <w:rFonts w:cs="Arial"/>
          <w:b w:val="0"/>
          <w:bCs/>
        </w:rPr>
        <w:t xml:space="preserve">, NOT throughout. </w:t>
      </w:r>
    </w:p>
    <w:p w14:paraId="3F232B29" w14:textId="77777777" w:rsidR="00701647" w:rsidRPr="00A44EAC" w:rsidRDefault="00701647" w:rsidP="00701647">
      <w:r w:rsidRPr="00A44EAC">
        <w:t xml:space="preserve">Jeffrey J. </w:t>
      </w:r>
      <w:r w:rsidRPr="00A44EAC">
        <w:rPr>
          <w:rStyle w:val="Style13ptBold"/>
        </w:rPr>
        <w:t>Funke 18</w:t>
      </w:r>
      <w:r w:rsidRPr="00A44EAC">
        <w:t>, Justice, Nebraska Supreme Court, "Opinion in Wisner v. Vandelay Invs., L.L.C.," 300 Neb. 825, 855, 08/24/2018, Nexis Uni</w:t>
      </w:r>
    </w:p>
    <w:p w14:paraId="433B8D06" w14:textId="77777777" w:rsidR="00701647" w:rsidRPr="00A44EAC" w:rsidRDefault="00701647" w:rsidP="00701647">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5E9E03CF" w14:textId="77777777" w:rsidR="00701647" w:rsidRDefault="00701647" w:rsidP="00701647">
      <w:pPr>
        <w:pStyle w:val="Heading4"/>
      </w:pPr>
      <w:r>
        <w:t>Strengthen.</w:t>
      </w:r>
    </w:p>
    <w:p w14:paraId="6F04F3DD" w14:textId="77777777" w:rsidR="00701647" w:rsidRPr="007F613E" w:rsidRDefault="00701647" w:rsidP="00701647">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2C0C530F" w14:textId="77777777" w:rsidR="00701647" w:rsidRDefault="00701647" w:rsidP="00701647">
      <w:pPr>
        <w:rPr>
          <w:rStyle w:val="Emphasis"/>
        </w:rPr>
      </w:pPr>
      <w:r w:rsidRPr="007F613E">
        <w:t xml:space="preserve">transitive verb: </w:t>
      </w:r>
      <w:r w:rsidRPr="00B77F51">
        <w:rPr>
          <w:rStyle w:val="Emphasis"/>
          <w:highlight w:val="yellow"/>
        </w:rPr>
        <w:t>to make stronger</w:t>
      </w:r>
    </w:p>
    <w:p w14:paraId="6FDB1DF8" w14:textId="77777777" w:rsidR="00701647" w:rsidRPr="00FE15AC" w:rsidRDefault="00701647" w:rsidP="00701647">
      <w:pPr>
        <w:pStyle w:val="Heading4"/>
      </w:pPr>
      <w:r>
        <w:t xml:space="preserve">‘Workers’ are </w:t>
      </w:r>
      <w:r w:rsidRPr="00FE15AC">
        <w:rPr>
          <w:u w:val="single"/>
        </w:rPr>
        <w:t>discrete</w:t>
      </w:r>
      <w:r>
        <w:t>.</w:t>
      </w:r>
    </w:p>
    <w:p w14:paraId="4419A3C9" w14:textId="77777777" w:rsidR="00701647" w:rsidRPr="00FE15AC" w:rsidRDefault="00701647" w:rsidP="00701647">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26AD370E" w14:textId="77777777" w:rsidR="00701647" w:rsidRPr="002E1376" w:rsidRDefault="00701647" w:rsidP="00701647">
      <w:pPr>
        <w:rPr>
          <w:rStyle w:val="Emphasis"/>
          <w:b w:val="0"/>
          <w:iCs w:val="0"/>
          <w:sz w:val="16"/>
          <w:u w:val="none"/>
          <w:bdr w:val="none" w:sz="0" w:space="0" w:color="auto"/>
        </w:rPr>
      </w:pPr>
      <w:r w:rsidRPr="00FE15AC">
        <w:rPr>
          <w:sz w:val="16"/>
        </w:rPr>
        <w:t xml:space="preserve">United States </w:t>
      </w:r>
      <w:r w:rsidRPr="00FE15AC">
        <w:rPr>
          <w:rStyle w:val="Emphasis"/>
          <w:highlight w:val="yellow"/>
        </w:rPr>
        <w:t>workers</w:t>
      </w:r>
      <w:r w:rsidRPr="00FE15AC">
        <w:rPr>
          <w:sz w:val="16"/>
          <w:highlight w:val="yellow"/>
        </w:rPr>
        <w:t xml:space="preserve"> </w:t>
      </w:r>
      <w:proofErr w:type="gramStart"/>
      <w:r w:rsidRPr="00FE15AC">
        <w:rPr>
          <w:rStyle w:val="StyleUnderline"/>
          <w:highlight w:val="yellow"/>
        </w:rPr>
        <w:t>means</w:t>
      </w:r>
      <w:proofErr w:type="gramEnd"/>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5E25D02D" w14:textId="77777777" w:rsidR="00701647" w:rsidRDefault="00701647" w:rsidP="00701647">
      <w:pPr>
        <w:pStyle w:val="Heading4"/>
      </w:pPr>
      <w:r>
        <w:t>their card doesn’t define.</w:t>
      </w:r>
    </w:p>
    <w:p w14:paraId="6BB0421C" w14:textId="77777777" w:rsidR="00701647" w:rsidRPr="002C5CCD" w:rsidRDefault="00701647" w:rsidP="00701647">
      <w:r>
        <w:t>&lt;&lt;&lt;for reference&gt;&gt;&gt;</w:t>
      </w:r>
    </w:p>
    <w:p w14:paraId="63E51E5C" w14:textId="77777777" w:rsidR="00701647" w:rsidRPr="002C5CCD" w:rsidRDefault="00701647" w:rsidP="00701647">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proofErr w:type="gramStart"/>
      <w:r w:rsidRPr="00313763">
        <w:rPr>
          <w:rStyle w:val="StyleUnderline"/>
          <w:highlight w:val="cyan"/>
        </w:rPr>
        <w:t>strengthen</w:t>
      </w:r>
      <w:proofErr w:type="gramEnd"/>
      <w:r w:rsidRPr="002C5CCD">
        <w:rPr>
          <w:sz w:val="16"/>
        </w:rPr>
        <w:t xml:space="preserve"> question will add support, while in a </w:t>
      </w:r>
      <w:proofErr w:type="gramStart"/>
      <w:r w:rsidRPr="002C5CCD">
        <w:rPr>
          <w:sz w:val="16"/>
        </w:rPr>
        <w:t>weaken</w:t>
      </w:r>
      <w:proofErr w:type="gramEnd"/>
      <w:r w:rsidRPr="002C5CCD">
        <w:rPr>
          <w:sz w:val="16"/>
        </w:rPr>
        <w:t xml:space="preserve"> question, it will hurt the argument by casting doubt or providing counterexamples.</w:t>
      </w:r>
    </w:p>
    <w:p w14:paraId="67CAA8BB" w14:textId="77777777" w:rsidR="00701647" w:rsidRPr="002C5CCD" w:rsidRDefault="00701647" w:rsidP="00701647">
      <w:pPr>
        <w:rPr>
          <w:sz w:val="16"/>
        </w:rPr>
      </w:pPr>
      <w:r w:rsidRPr="002C5CCD">
        <w:rPr>
          <w:sz w:val="16"/>
        </w:rPr>
        <w:t>Key tips for evaluating answers:</w:t>
      </w:r>
    </w:p>
    <w:p w14:paraId="64B7EAB1" w14:textId="77777777" w:rsidR="00701647" w:rsidRPr="002C5CCD" w:rsidRDefault="00701647" w:rsidP="00701647">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7EB3838E" w14:textId="77777777" w:rsidR="00701647" w:rsidRPr="002C5CCD" w:rsidRDefault="00701647" w:rsidP="00701647">
      <w:pPr>
        <w:rPr>
          <w:sz w:val="16"/>
        </w:rPr>
      </w:pPr>
      <w:r w:rsidRPr="002C5CCD">
        <w:rPr>
          <w:sz w:val="16"/>
        </w:rPr>
        <w:t>Be wary of answers with extreme or vague language, as they are less likely to be potentially correct answers.</w:t>
      </w:r>
    </w:p>
    <w:p w14:paraId="47CAD712" w14:textId="77777777" w:rsidR="00701647" w:rsidRPr="002C5CCD" w:rsidRDefault="00701647" w:rsidP="00701647">
      <w:pPr>
        <w:rPr>
          <w:sz w:val="16"/>
        </w:rPr>
      </w:pPr>
      <w:r w:rsidRPr="002C5CCD">
        <w:rPr>
          <w:sz w:val="16"/>
        </w:rPr>
        <w:t>Look for choices that remain within the argument’s scope and align logically with the premises or assumptions.</w:t>
      </w:r>
    </w:p>
    <w:p w14:paraId="4BA9AA60" w14:textId="77777777" w:rsidR="00701647" w:rsidRDefault="00701647" w:rsidP="00701647">
      <w:pPr>
        <w:rPr>
          <w:sz w:val="16"/>
        </w:rPr>
      </w:pPr>
      <w:r w:rsidRPr="002C5CCD">
        <w:rPr>
          <w:sz w:val="16"/>
        </w:rPr>
        <w:t xml:space="preserve">Finally, </w:t>
      </w:r>
      <w:r w:rsidRPr="00B607CB">
        <w:rPr>
          <w:rStyle w:val="Emphasis"/>
          <w:highlight w:val="yellow"/>
        </w:rPr>
        <w:t>eliminate answers that fail to strengthen or weaken the argument</w:t>
      </w:r>
      <w:r w:rsidRPr="002C5CCD">
        <w:rPr>
          <w:sz w:val="16"/>
        </w:rPr>
        <w:t xml:space="preserve">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46FA00BD" w14:textId="77777777" w:rsidR="00701647" w:rsidRDefault="00701647" w:rsidP="00701647"/>
    <w:p w14:paraId="7FFB20A8" w14:textId="77777777" w:rsidR="00701647" w:rsidRPr="00BA0501" w:rsidRDefault="00701647" w:rsidP="00701647">
      <w:pPr>
        <w:pStyle w:val="Heading4"/>
      </w:pPr>
      <w:r>
        <w:t>No plurals.</w:t>
      </w:r>
    </w:p>
    <w:p w14:paraId="6020D09B" w14:textId="77777777" w:rsidR="00701647" w:rsidRPr="005D1C91" w:rsidRDefault="00701647" w:rsidP="00701647">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65EFA2A6" w14:textId="77777777" w:rsidR="00701647" w:rsidRPr="005D1C91" w:rsidRDefault="00701647" w:rsidP="00701647">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25798B5E" w14:textId="77777777" w:rsidR="00701647" w:rsidRPr="00701647" w:rsidRDefault="00701647" w:rsidP="00701647"/>
    <w:p w14:paraId="4E2305BA" w14:textId="392DE067" w:rsidR="00701647" w:rsidRDefault="00701647" w:rsidP="00701647">
      <w:pPr>
        <w:pStyle w:val="Heading2"/>
      </w:pPr>
      <w:r>
        <w:t>Remand CP</w:t>
      </w:r>
    </w:p>
    <w:p w14:paraId="62E91B69" w14:textId="77777777" w:rsidR="00701647" w:rsidRDefault="00701647" w:rsidP="00701647">
      <w:pPr>
        <w:pStyle w:val="Heading3"/>
      </w:pPr>
      <w:r>
        <w:t>AT: CBR uncertain</w:t>
      </w:r>
    </w:p>
    <w:p w14:paraId="671A3C49" w14:textId="77777777" w:rsidR="00701647" w:rsidRDefault="00701647" w:rsidP="00701647">
      <w:pPr>
        <w:pStyle w:val="Heading4"/>
      </w:pPr>
      <w:r>
        <w:t xml:space="preserve">They </w:t>
      </w:r>
      <w:r>
        <w:rPr>
          <w:u w:val="single"/>
        </w:rPr>
        <w:t>solve certainty</w:t>
      </w:r>
      <w:r>
        <w:t>.</w:t>
      </w:r>
    </w:p>
    <w:p w14:paraId="7487AA70" w14:textId="77777777" w:rsidR="00701647" w:rsidRDefault="00701647" w:rsidP="00701647">
      <w:r>
        <w:t xml:space="preserve">Maggie </w:t>
      </w:r>
      <w:r w:rsidRPr="00EA4F02">
        <w:rPr>
          <w:rStyle w:val="Style13ptBold"/>
        </w:rPr>
        <w:t>Gardner 22</w:t>
      </w:r>
      <w:r>
        <w:t>, JD, Associate Professor, Law, Cornell Law School, "District Court En Bancs," Fordham Law Review, Vol. 90, No. 4, pg. 1541-1610, March 2022, HeinOnline.</w:t>
      </w:r>
    </w:p>
    <w:p w14:paraId="13A27670" w14:textId="77777777" w:rsidR="00701647" w:rsidRPr="00F40895" w:rsidRDefault="00701647" w:rsidP="00701647">
      <w:pPr>
        <w:rPr>
          <w:sz w:val="16"/>
        </w:rPr>
      </w:pPr>
      <w:r w:rsidRPr="00F40895">
        <w:rPr>
          <w:sz w:val="16"/>
        </w:rPr>
        <w:t>Group decisions-</w:t>
      </w:r>
      <w:proofErr w:type="gramStart"/>
      <w:r w:rsidRPr="00F40895">
        <w:rPr>
          <w:sz w:val="16"/>
        </w:rPr>
        <w:t>especially if</w:t>
      </w:r>
      <w:proofErr w:type="gramEnd"/>
      <w:r w:rsidRPr="00F40895">
        <w:rPr>
          <w:sz w:val="16"/>
        </w:rPr>
        <w:t xml:space="preserve"> unanimous-are often perceived as more legitimate, 323 or at least exude greater gravitas. 324 </w:t>
      </w:r>
      <w:r w:rsidRPr="00F40895">
        <w:rPr>
          <w:rStyle w:val="Emphasis"/>
          <w:highlight w:val="yellow"/>
        </w:rPr>
        <w:t>District courts</w:t>
      </w:r>
      <w:r w:rsidRPr="00F40895">
        <w:rPr>
          <w:sz w:val="16"/>
        </w:rPr>
        <w:t xml:space="preserve"> </w:t>
      </w:r>
      <w:r w:rsidRPr="00837BCF">
        <w:rPr>
          <w:rStyle w:val="StyleUnderline"/>
        </w:rPr>
        <w:t>have used en bancs to</w:t>
      </w:r>
      <w:r w:rsidRPr="00837BCF">
        <w:rPr>
          <w:sz w:val="16"/>
        </w:rPr>
        <w:t xml:space="preserve"> </w:t>
      </w:r>
      <w:r w:rsidRPr="00837BCF">
        <w:rPr>
          <w:rStyle w:val="Emphasis"/>
        </w:rPr>
        <w:t>signal</w:t>
      </w:r>
      <w:r w:rsidRPr="00837BCF">
        <w:rPr>
          <w:sz w:val="16"/>
        </w:rPr>
        <w:t xml:space="preserve"> </w:t>
      </w:r>
      <w:r w:rsidRPr="00837BCF">
        <w:rPr>
          <w:rStyle w:val="StyleUnderline"/>
        </w:rPr>
        <w:t>the seriousness with which they are taking issues of</w:t>
      </w:r>
      <w:r w:rsidRPr="00837BCF">
        <w:rPr>
          <w:sz w:val="16"/>
        </w:rPr>
        <w:t xml:space="preserve"> </w:t>
      </w:r>
      <w:r w:rsidRPr="00837BCF">
        <w:rPr>
          <w:rStyle w:val="Emphasis"/>
        </w:rPr>
        <w:t>great</w:t>
      </w:r>
      <w:r w:rsidRPr="00837BCF">
        <w:rPr>
          <w:sz w:val="16"/>
        </w:rPr>
        <w:t xml:space="preserve"> local </w:t>
      </w:r>
      <w:r w:rsidRPr="00837BCF">
        <w:rPr>
          <w:rStyle w:val="StyleUnderline"/>
        </w:rPr>
        <w:t>importance</w:t>
      </w:r>
      <w:r w:rsidRPr="00837BCF">
        <w:rPr>
          <w:sz w:val="16"/>
        </w:rPr>
        <w:t xml:space="preserve">. 325 </w:t>
      </w:r>
      <w:r w:rsidRPr="00837BCF">
        <w:rPr>
          <w:rStyle w:val="StyleUnderline"/>
        </w:rPr>
        <w:t>Speaking with</w:t>
      </w:r>
      <w:r w:rsidRPr="00837BCF">
        <w:rPr>
          <w:sz w:val="16"/>
        </w:rPr>
        <w:t xml:space="preserve"> </w:t>
      </w:r>
      <w:r w:rsidRPr="00837BCF">
        <w:rPr>
          <w:rStyle w:val="Emphasis"/>
        </w:rPr>
        <w:t>one voice</w:t>
      </w:r>
      <w:r w:rsidRPr="00837BCF">
        <w:rPr>
          <w:sz w:val="16"/>
        </w:rPr>
        <w:t xml:space="preserve"> may </w:t>
      </w:r>
      <w:r w:rsidRPr="00837BCF">
        <w:rPr>
          <w:rStyle w:val="StyleUnderline"/>
        </w:rPr>
        <w:t>serve to educate a</w:t>
      </w:r>
      <w:r w:rsidRPr="00837BCF">
        <w:rPr>
          <w:sz w:val="16"/>
        </w:rPr>
        <w:t xml:space="preserve"> </w:t>
      </w:r>
      <w:r w:rsidRPr="00837BCF">
        <w:rPr>
          <w:rStyle w:val="Emphasis"/>
        </w:rPr>
        <w:t>key</w:t>
      </w:r>
      <w:r w:rsidRPr="00837BCF">
        <w:rPr>
          <w:sz w:val="16"/>
        </w:rPr>
        <w:t xml:space="preserve"> </w:t>
      </w:r>
      <w:r w:rsidRPr="00837BCF">
        <w:rPr>
          <w:rStyle w:val="StyleUnderline"/>
        </w:rPr>
        <w:t>audience</w:t>
      </w:r>
      <w:r w:rsidRPr="00837BCF">
        <w:rPr>
          <w:sz w:val="16"/>
        </w:rPr>
        <w:t xml:space="preserve">, 326 </w:t>
      </w:r>
      <w:r w:rsidRPr="00837BCF">
        <w:rPr>
          <w:rStyle w:val="Emphasis"/>
        </w:rPr>
        <w:t>reduce future challenges</w:t>
      </w:r>
      <w:r w:rsidRPr="00837BCF">
        <w:rPr>
          <w:sz w:val="16"/>
        </w:rPr>
        <w:t>, 327 or simply avoid any one judge having to take sole responsibility for a difficult or high-stakes decision.328</w:t>
      </w:r>
    </w:p>
    <w:p w14:paraId="5AA661F4" w14:textId="77777777" w:rsidR="00701647" w:rsidRPr="00F40895" w:rsidRDefault="00701647" w:rsidP="00701647">
      <w:pPr>
        <w:rPr>
          <w:sz w:val="16"/>
        </w:rPr>
      </w:pPr>
      <w:r w:rsidRPr="00F40895">
        <w:rPr>
          <w:sz w:val="16"/>
        </w:rPr>
        <w:t xml:space="preserve">The ceremonial </w:t>
      </w:r>
      <w:r w:rsidRPr="00F40895">
        <w:rPr>
          <w:rStyle w:val="StyleUnderline"/>
          <w:highlight w:val="yellow"/>
        </w:rPr>
        <w:t>nature</w:t>
      </w:r>
      <w:r w:rsidRPr="00491525">
        <w:rPr>
          <w:rStyle w:val="StyleUnderline"/>
        </w:rPr>
        <w:t xml:space="preserve"> of the en banc hearing</w:t>
      </w:r>
      <w:r w:rsidRPr="00F40895">
        <w:rPr>
          <w:sz w:val="16"/>
        </w:rPr>
        <w:t xml:space="preserve"> itself </w:t>
      </w:r>
      <w:r w:rsidRPr="00491525">
        <w:rPr>
          <w:rStyle w:val="StyleUnderline"/>
        </w:rPr>
        <w:t>can</w:t>
      </w:r>
      <w:r w:rsidRPr="00F40895">
        <w:rPr>
          <w:sz w:val="16"/>
        </w:rPr>
        <w:t xml:space="preserve"> </w:t>
      </w:r>
      <w:r w:rsidRPr="00F40895">
        <w:rPr>
          <w:rStyle w:val="Emphasis"/>
          <w:highlight w:val="yellow"/>
        </w:rPr>
        <w:t>signal</w:t>
      </w:r>
      <w:r w:rsidRPr="00F40895">
        <w:rPr>
          <w:sz w:val="16"/>
        </w:rPr>
        <w:t xml:space="preserve"> the </w:t>
      </w:r>
      <w:r w:rsidRPr="00F40895">
        <w:rPr>
          <w:rStyle w:val="Emphasis"/>
          <w:highlight w:val="yellow"/>
        </w:rPr>
        <w:t>seriousness</w:t>
      </w:r>
      <w:r w:rsidRPr="00F40895">
        <w:rPr>
          <w:sz w:val="16"/>
        </w:rPr>
        <w:t xml:space="preserve"> </w:t>
      </w:r>
      <w:r w:rsidRPr="00491525">
        <w:rPr>
          <w:rStyle w:val="StyleUnderline"/>
        </w:rPr>
        <w:t xml:space="preserve">with which the </w:t>
      </w:r>
      <w:r w:rsidRPr="00F40895">
        <w:rPr>
          <w:rStyle w:val="StyleUnderline"/>
          <w:highlight w:val="yellow"/>
        </w:rPr>
        <w:t>court is treating the</w:t>
      </w:r>
      <w:r w:rsidRPr="00F40895">
        <w:rPr>
          <w:sz w:val="16"/>
          <w:highlight w:val="yellow"/>
        </w:rPr>
        <w:t xml:space="preserve"> </w:t>
      </w:r>
      <w:r w:rsidRPr="00F40895">
        <w:rPr>
          <w:rStyle w:val="Emphasis"/>
          <w:highlight w:val="yellow"/>
        </w:rPr>
        <w:t xml:space="preserve">matter </w:t>
      </w:r>
      <w:r w:rsidRPr="00F40895">
        <w:rPr>
          <w:rStyle w:val="StyleUnderline"/>
        </w:rPr>
        <w:t>and</w:t>
      </w:r>
      <w:r w:rsidRPr="00F40895">
        <w:rPr>
          <w:sz w:val="16"/>
        </w:rPr>
        <w:t xml:space="preserve"> the </w:t>
      </w:r>
      <w:r w:rsidRPr="00F40895">
        <w:rPr>
          <w:rStyle w:val="Emphasis"/>
          <w:highlight w:val="yellow"/>
        </w:rPr>
        <w:t>weightiness</w:t>
      </w:r>
      <w:r w:rsidRPr="00F40895">
        <w:rPr>
          <w:sz w:val="16"/>
          <w:highlight w:val="yellow"/>
        </w:rPr>
        <w:t xml:space="preserve"> </w:t>
      </w:r>
      <w:r w:rsidRPr="00F40895">
        <w:rPr>
          <w:rStyle w:val="StyleUnderline"/>
          <w:highlight w:val="yellow"/>
        </w:rPr>
        <w:t>of any</w:t>
      </w:r>
      <w:r w:rsidRPr="00491525">
        <w:rPr>
          <w:rStyle w:val="StyleUnderline"/>
        </w:rPr>
        <w:t xml:space="preserve"> subsequent </w:t>
      </w:r>
      <w:r w:rsidRPr="00F40895">
        <w:rPr>
          <w:rStyle w:val="StyleUnderline"/>
          <w:highlight w:val="yellow"/>
        </w:rPr>
        <w:t>decision</w:t>
      </w:r>
      <w:r w:rsidRPr="00F40895">
        <w:rPr>
          <w:sz w:val="16"/>
        </w:rPr>
        <w:t>. 329 As one judge put it, for these cases, "</w:t>
      </w:r>
      <w:r w:rsidRPr="00491525">
        <w:rPr>
          <w:rStyle w:val="StyleUnderline"/>
        </w:rPr>
        <w:t>the</w:t>
      </w:r>
      <w:r w:rsidRPr="00F40895">
        <w:rPr>
          <w:sz w:val="16"/>
        </w:rPr>
        <w:t xml:space="preserve"> </w:t>
      </w:r>
      <w:r w:rsidRPr="00491525">
        <w:rPr>
          <w:rStyle w:val="Emphasis"/>
        </w:rPr>
        <w:t>procedure</w:t>
      </w:r>
      <w:r w:rsidRPr="00F40895">
        <w:rPr>
          <w:sz w:val="16"/>
        </w:rPr>
        <w:t xml:space="preserve"> </w:t>
      </w:r>
      <w:r w:rsidRPr="00491525">
        <w:rPr>
          <w:rStyle w:val="StyleUnderline"/>
        </w:rPr>
        <w:t>[is] as</w:t>
      </w:r>
      <w:r w:rsidRPr="00F40895">
        <w:rPr>
          <w:sz w:val="16"/>
        </w:rPr>
        <w:t xml:space="preserve"> </w:t>
      </w:r>
      <w:r w:rsidRPr="00491525">
        <w:rPr>
          <w:rStyle w:val="Emphasis"/>
        </w:rPr>
        <w:t>important</w:t>
      </w:r>
      <w:r w:rsidRPr="00F40895">
        <w:rPr>
          <w:sz w:val="16"/>
        </w:rPr>
        <w:t xml:space="preserve"> </w:t>
      </w:r>
      <w:r w:rsidRPr="00491525">
        <w:rPr>
          <w:rStyle w:val="StyleUnderline"/>
        </w:rPr>
        <w:t>as the decision itself</w:t>
      </w:r>
      <w:r w:rsidRPr="00F40895">
        <w:rPr>
          <w:sz w:val="16"/>
        </w:rPr>
        <w:t>."3 30</w:t>
      </w:r>
    </w:p>
    <w:p w14:paraId="3C08C17B" w14:textId="77777777" w:rsidR="00701647" w:rsidRPr="00F40895" w:rsidRDefault="00701647" w:rsidP="00701647">
      <w:pPr>
        <w:rPr>
          <w:sz w:val="16"/>
        </w:rPr>
      </w:pPr>
      <w:r w:rsidRPr="00F40895">
        <w:rPr>
          <w:sz w:val="16"/>
        </w:rPr>
        <w:t>Collective proceedings also allow district judges to act as a unified court on matters of institutional integrity.33 1 For example, district courts have used full en bancs to address particularly serious misconduct allegations against members of their bar.332 They have also used full en bancs to protect the integrity of their grand juries: the District of Nebraska sat en banc in 1976 to consider requests for the release of grand jury testimony regarding corrupt local officials, 333 and nine judges of the Eastern District of New York held an en banc hearing in 1988-attended by nearly 200 spectators-to consider whether the U.S. Attorney had misused grand jury proceedings in order to provoke a mistrial in a mob trial.334 For an example straddling these concerns, consider the Eastern District of Arkansas's en banc decision to dismiss an ethics complaint lodged against Kenneth Starr for his handling of the district's grand jury in the Whitewater investigation.33 5</w:t>
      </w:r>
    </w:p>
    <w:p w14:paraId="36F35E7B" w14:textId="77777777" w:rsidR="00701647" w:rsidRPr="00F40895" w:rsidRDefault="00701647" w:rsidP="00701647">
      <w:pPr>
        <w:rPr>
          <w:sz w:val="16"/>
        </w:rPr>
      </w:pPr>
      <w:r w:rsidRPr="00F40895">
        <w:rPr>
          <w:sz w:val="16"/>
        </w:rPr>
        <w:t xml:space="preserve">En bancs, by allowing </w:t>
      </w:r>
      <w:r w:rsidRPr="00BF2017">
        <w:rPr>
          <w:rStyle w:val="StyleUnderline"/>
        </w:rPr>
        <w:t>district courts</w:t>
      </w:r>
      <w:r w:rsidRPr="00F40895">
        <w:rPr>
          <w:sz w:val="16"/>
        </w:rPr>
        <w:t xml:space="preserve"> to </w:t>
      </w:r>
      <w:r w:rsidRPr="00BF2017">
        <w:rPr>
          <w:rStyle w:val="StyleUnderline"/>
        </w:rPr>
        <w:t>speak with</w:t>
      </w:r>
      <w:r w:rsidRPr="00F40895">
        <w:rPr>
          <w:sz w:val="16"/>
        </w:rPr>
        <w:t xml:space="preserve"> </w:t>
      </w:r>
      <w:r w:rsidRPr="00BF2017">
        <w:rPr>
          <w:rStyle w:val="Emphasis"/>
        </w:rPr>
        <w:t>one weightier voice</w:t>
      </w:r>
      <w:r w:rsidRPr="00F40895">
        <w:rPr>
          <w:sz w:val="16"/>
        </w:rPr>
        <w:t xml:space="preserve">, </w:t>
      </w:r>
      <w:r w:rsidRPr="00BF2017">
        <w:rPr>
          <w:rStyle w:val="StyleUnderline"/>
        </w:rPr>
        <w:t>can</w:t>
      </w:r>
      <w:r w:rsidRPr="00F40895">
        <w:rPr>
          <w:sz w:val="16"/>
        </w:rPr>
        <w:t xml:space="preserve"> also </w:t>
      </w:r>
      <w:r w:rsidRPr="00F40895">
        <w:rPr>
          <w:rStyle w:val="StyleUnderline"/>
          <w:highlight w:val="yellow"/>
        </w:rPr>
        <w:t>serve as</w:t>
      </w:r>
      <w:r w:rsidRPr="00BF2017">
        <w:rPr>
          <w:rStyle w:val="StyleUnderline"/>
        </w:rPr>
        <w:t xml:space="preserve"> a form of both</w:t>
      </w:r>
      <w:r w:rsidRPr="00F40895">
        <w:rPr>
          <w:sz w:val="16"/>
        </w:rPr>
        <w:t xml:space="preserve"> </w:t>
      </w:r>
      <w:r w:rsidRPr="00F40895">
        <w:rPr>
          <w:rStyle w:val="Emphasis"/>
          <w:highlight w:val="yellow"/>
        </w:rPr>
        <w:t>inter</w:t>
      </w:r>
      <w:r w:rsidRPr="00F40895">
        <w:rPr>
          <w:rStyle w:val="Emphasis"/>
        </w:rPr>
        <w:t>branch</w:t>
      </w:r>
      <w:r w:rsidRPr="00F40895">
        <w:rPr>
          <w:sz w:val="16"/>
        </w:rPr>
        <w:t xml:space="preserve"> </w:t>
      </w:r>
      <w:r w:rsidRPr="00F40895">
        <w:rPr>
          <w:rStyle w:val="StyleUnderline"/>
          <w:highlight w:val="yellow"/>
        </w:rPr>
        <w:t>and</w:t>
      </w:r>
      <w:r w:rsidRPr="00F40895">
        <w:rPr>
          <w:sz w:val="16"/>
          <w:highlight w:val="yellow"/>
        </w:rPr>
        <w:t xml:space="preserve"> </w:t>
      </w:r>
      <w:r w:rsidRPr="00F40895">
        <w:rPr>
          <w:rStyle w:val="Emphasis"/>
          <w:highlight w:val="yellow"/>
        </w:rPr>
        <w:t>intrabranch</w:t>
      </w:r>
      <w:r w:rsidRPr="00F40895">
        <w:rPr>
          <w:sz w:val="16"/>
          <w:highlight w:val="yellow"/>
        </w:rPr>
        <w:t xml:space="preserve"> </w:t>
      </w:r>
      <w:r w:rsidRPr="00F40895">
        <w:rPr>
          <w:rStyle w:val="StyleUnderline"/>
          <w:highlight w:val="yellow"/>
        </w:rPr>
        <w:t>dialogue</w:t>
      </w:r>
      <w:r w:rsidRPr="00F40895">
        <w:rPr>
          <w:sz w:val="16"/>
        </w:rPr>
        <w:t xml:space="preserve">. In terms of Congress, Professor Ahmed Taha has argued that the </w:t>
      </w:r>
      <w:r w:rsidRPr="00BF2017">
        <w:rPr>
          <w:rStyle w:val="StyleUnderline"/>
        </w:rPr>
        <w:t>use of</w:t>
      </w:r>
      <w:r w:rsidRPr="00F40895">
        <w:rPr>
          <w:sz w:val="16"/>
        </w:rPr>
        <w:t xml:space="preserve"> en banc </w:t>
      </w:r>
      <w:r w:rsidRPr="00BF2017">
        <w:rPr>
          <w:rStyle w:val="StyleUnderline"/>
        </w:rPr>
        <w:t>decisions</w:t>
      </w:r>
      <w:r w:rsidRPr="00F40895">
        <w:rPr>
          <w:sz w:val="16"/>
        </w:rPr>
        <w:t xml:space="preserve"> in the Guidelines cases </w:t>
      </w:r>
      <w:r w:rsidRPr="00BF2017">
        <w:rPr>
          <w:rStyle w:val="StyleUnderline"/>
        </w:rPr>
        <w:t>may have been</w:t>
      </w:r>
      <w:r w:rsidRPr="00F40895">
        <w:rPr>
          <w:sz w:val="16"/>
        </w:rPr>
        <w:t xml:space="preserve"> </w:t>
      </w:r>
      <w:r w:rsidRPr="00BF2017">
        <w:rPr>
          <w:rStyle w:val="Emphasis"/>
        </w:rPr>
        <w:t>strategic</w:t>
      </w:r>
      <w:r w:rsidRPr="00F40895">
        <w:rPr>
          <w:sz w:val="16"/>
        </w:rPr>
        <w:t>, given that districts that issued collective decisions were more likely to find the Guidelines unconstitutional than districts that issued individual opinions. 33 6 Recall also that a few district courts similarly used collective proceedings in the 1930s to declare New Deal legislation unconstitutional. 337</w:t>
      </w:r>
    </w:p>
    <w:p w14:paraId="317C6382" w14:textId="77777777" w:rsidR="00701647" w:rsidRPr="00F40895" w:rsidRDefault="00701647" w:rsidP="00701647">
      <w:pPr>
        <w:rPr>
          <w:sz w:val="16"/>
        </w:rPr>
      </w:pPr>
      <w:r w:rsidRPr="00F40895">
        <w:rPr>
          <w:sz w:val="16"/>
        </w:rPr>
        <w:t xml:space="preserve">Other </w:t>
      </w:r>
      <w:r w:rsidRPr="00F40895">
        <w:rPr>
          <w:rStyle w:val="StyleUnderline"/>
          <w:highlight w:val="yellow"/>
        </w:rPr>
        <w:t>cases</w:t>
      </w:r>
      <w:r w:rsidRPr="00BF2017">
        <w:rPr>
          <w:rStyle w:val="StyleUnderline"/>
        </w:rPr>
        <w:t xml:space="preserve"> have involved district courts</w:t>
      </w:r>
      <w:r w:rsidRPr="00F40895">
        <w:rPr>
          <w:sz w:val="16"/>
        </w:rPr>
        <w:t xml:space="preserve"> </w:t>
      </w:r>
      <w:r w:rsidRPr="00F40895">
        <w:rPr>
          <w:rStyle w:val="Emphasis"/>
          <w:highlight w:val="yellow"/>
        </w:rPr>
        <w:t>push</w:t>
      </w:r>
      <w:r w:rsidRPr="00BF2017">
        <w:rPr>
          <w:rStyle w:val="Emphasis"/>
        </w:rPr>
        <w:t xml:space="preserve">ing </w:t>
      </w:r>
      <w:r w:rsidRPr="00F40895">
        <w:rPr>
          <w:rStyle w:val="Emphasis"/>
          <w:highlight w:val="yellow"/>
        </w:rPr>
        <w:t>back</w:t>
      </w:r>
      <w:r w:rsidRPr="00F40895">
        <w:rPr>
          <w:sz w:val="16"/>
          <w:highlight w:val="yellow"/>
        </w:rPr>
        <w:t xml:space="preserve"> </w:t>
      </w:r>
      <w:r w:rsidRPr="00F40895">
        <w:rPr>
          <w:rStyle w:val="StyleUnderline"/>
          <w:highlight w:val="yellow"/>
        </w:rPr>
        <w:t>against exec</w:t>
      </w:r>
      <w:r w:rsidRPr="00BF2017">
        <w:rPr>
          <w:rStyle w:val="StyleUnderline"/>
        </w:rPr>
        <w:t xml:space="preserve">utive </w:t>
      </w:r>
      <w:r w:rsidRPr="00F40895">
        <w:rPr>
          <w:rStyle w:val="StyleUnderline"/>
          <w:highlight w:val="yellow"/>
        </w:rPr>
        <w:t>power</w:t>
      </w:r>
      <w:r w:rsidRPr="00F40895">
        <w:rPr>
          <w:sz w:val="16"/>
        </w:rPr>
        <w:t xml:space="preserve">. The Northern District of Illinois in 1924 held en banc that the President could not pardon criminal contempt because it would usurp the essential authority of the courts 33 8 (though the Supreme Court ultimately disagreed 339), and the Eastern District of Pennsylvania in 1932 held en banc that it did not have to automatically issue a bench warrant upon a grand jury's indictment 34 0 (again, the Supreme Court disagreed 34 1). It is perhaps notable that these decisions came during a period of tension between the executive branch and the lower federal courts, which were chafing under the administrative oversight of the U.S. Department of Justice. That tension eased once oversight of the courts was moved in 1939 to the newly established Administrative Office of the U.S. Courts. 342 More recently, the five-judge decision in </w:t>
      </w:r>
      <w:r w:rsidRPr="00F40895">
        <w:rPr>
          <w:i/>
          <w:iCs/>
          <w:sz w:val="16"/>
        </w:rPr>
        <w:t>Phan v. Reno</w:t>
      </w:r>
      <w:r w:rsidRPr="00F40895">
        <w:rPr>
          <w:sz w:val="16"/>
        </w:rPr>
        <w:t xml:space="preserve"> 343 similarly </w:t>
      </w:r>
      <w:r w:rsidRPr="00F40895">
        <w:rPr>
          <w:rStyle w:val="StyleUnderline"/>
          <w:highlight w:val="yellow"/>
        </w:rPr>
        <w:t>signaled to</w:t>
      </w:r>
      <w:r w:rsidRPr="00BF2017">
        <w:rPr>
          <w:rStyle w:val="StyleUnderline"/>
        </w:rPr>
        <w:t xml:space="preserve"> the</w:t>
      </w:r>
      <w:r w:rsidRPr="00F40895">
        <w:rPr>
          <w:sz w:val="16"/>
        </w:rPr>
        <w:t xml:space="preserve"> </w:t>
      </w:r>
      <w:r w:rsidRPr="00F40895">
        <w:rPr>
          <w:rStyle w:val="Emphasis"/>
          <w:highlight w:val="yellow"/>
        </w:rPr>
        <w:t>exec</w:t>
      </w:r>
      <w:r w:rsidRPr="00BF2017">
        <w:rPr>
          <w:rStyle w:val="Emphasis"/>
        </w:rPr>
        <w:t>utive branch</w:t>
      </w:r>
      <w:r w:rsidRPr="00F40895">
        <w:rPr>
          <w:sz w:val="16"/>
        </w:rPr>
        <w:t xml:space="preserve"> </w:t>
      </w:r>
      <w:r w:rsidRPr="00BF2017">
        <w:rPr>
          <w:rStyle w:val="StyleUnderline"/>
        </w:rPr>
        <w:t xml:space="preserve">the </w:t>
      </w:r>
      <w:r w:rsidRPr="00F40895">
        <w:rPr>
          <w:rStyle w:val="StyleUnderline"/>
          <w:highlight w:val="yellow"/>
        </w:rPr>
        <w:t>strength of</w:t>
      </w:r>
      <w:r w:rsidRPr="00BF2017">
        <w:rPr>
          <w:rStyle w:val="StyleUnderline"/>
        </w:rPr>
        <w:t xml:space="preserve"> the </w:t>
      </w:r>
      <w:r w:rsidRPr="00F40895">
        <w:rPr>
          <w:rStyle w:val="StyleUnderline"/>
          <w:highlight w:val="yellow"/>
        </w:rPr>
        <w:t>judges'</w:t>
      </w:r>
      <w:r w:rsidRPr="00BF2017">
        <w:rPr>
          <w:rStyle w:val="StyleUnderline"/>
        </w:rPr>
        <w:t xml:space="preserve"> concerns regarding</w:t>
      </w:r>
      <w:r w:rsidRPr="00F40895">
        <w:rPr>
          <w:sz w:val="16"/>
        </w:rPr>
        <w:t xml:space="preserve"> the </w:t>
      </w:r>
      <w:r w:rsidRPr="00BF2017">
        <w:rPr>
          <w:rStyle w:val="StyleUnderline"/>
        </w:rPr>
        <w:t>government's policy</w:t>
      </w:r>
      <w:r w:rsidRPr="00F40895">
        <w:rPr>
          <w:sz w:val="16"/>
        </w:rPr>
        <w:t xml:space="preserve"> of indefinite detention of noncitizens awaiting deportation.</w:t>
      </w:r>
    </w:p>
    <w:p w14:paraId="0C024F5E" w14:textId="77777777" w:rsidR="00701647" w:rsidRPr="00F40895" w:rsidRDefault="00701647" w:rsidP="00701647">
      <w:pPr>
        <w:rPr>
          <w:sz w:val="16"/>
        </w:rPr>
      </w:pPr>
      <w:r w:rsidRPr="00F40895">
        <w:rPr>
          <w:sz w:val="16"/>
        </w:rPr>
        <w:t>But sometimes the intended audience of the en banc decision is a higher court. Occasionally, this message has been explicit, like the Western District of Louisiana's use of en banc decisions to make clear its disagreement with the Fifth Circuit regarding school desegregation plans. 34 4 Consider also two collective decisions from the District of Maryland from the same period: in the first decision, all five of the district's judges ordered U.S. Customs to release magazines seized as obscene, citing recent First Amendment precedents. 34 5 Two of the participating judges issued another joint opinion the following year, applying the same framework to order the release of even more prurient magazines. 346 Both opinions were clear about their distaste for the seized materials. 347 But the later opinion was more explicit about the lower courts' confusion following the Supreme Court's recent case law and was more emphatic about the harm it had caused. 348 Nonetheless, once it had made its views known, the court-like the Western District of Louisiana in the school desegregation cases-concluded that "the duty of the inferior federal courts is to apply, as best we can, the standards the Supreme Court has decreed with respect to obscenity." 34 9</w:t>
      </w:r>
    </w:p>
    <w:p w14:paraId="4FAB7428" w14:textId="77777777" w:rsidR="00701647" w:rsidRDefault="00701647" w:rsidP="00701647">
      <w:pPr>
        <w:rPr>
          <w:sz w:val="16"/>
        </w:rPr>
      </w:pPr>
      <w:r w:rsidRPr="00F40895">
        <w:rPr>
          <w:sz w:val="16"/>
        </w:rPr>
        <w:t xml:space="preserve">More often, however, </w:t>
      </w:r>
      <w:r w:rsidRPr="00491525">
        <w:rPr>
          <w:rStyle w:val="StyleUnderline"/>
        </w:rPr>
        <w:t>the</w:t>
      </w:r>
      <w:r w:rsidRPr="00F40895">
        <w:rPr>
          <w:sz w:val="16"/>
        </w:rPr>
        <w:t xml:space="preserve"> </w:t>
      </w:r>
      <w:r w:rsidRPr="00491525">
        <w:rPr>
          <w:rStyle w:val="Emphasis"/>
        </w:rPr>
        <w:t>message</w:t>
      </w:r>
      <w:r w:rsidRPr="00F40895">
        <w:rPr>
          <w:sz w:val="16"/>
        </w:rPr>
        <w:t xml:space="preserve"> to higher courts </w:t>
      </w:r>
      <w:r w:rsidRPr="00491525">
        <w:rPr>
          <w:rStyle w:val="StyleUnderline"/>
        </w:rPr>
        <w:t>has been</w:t>
      </w:r>
      <w:r w:rsidRPr="00F40895">
        <w:rPr>
          <w:sz w:val="16"/>
        </w:rPr>
        <w:t xml:space="preserve"> </w:t>
      </w:r>
      <w:r w:rsidRPr="00491525">
        <w:rPr>
          <w:rStyle w:val="Emphasis"/>
        </w:rPr>
        <w:t>left</w:t>
      </w:r>
      <w:r w:rsidRPr="00F40895">
        <w:rPr>
          <w:sz w:val="16"/>
        </w:rPr>
        <w:t xml:space="preserve"> </w:t>
      </w:r>
      <w:r w:rsidRPr="00491525">
        <w:rPr>
          <w:rStyle w:val="StyleUnderline"/>
        </w:rPr>
        <w:t>implicit</w:t>
      </w:r>
      <w:r w:rsidRPr="00F40895">
        <w:rPr>
          <w:sz w:val="16"/>
        </w:rPr>
        <w:t xml:space="preserve">. Judges with whom I spoke, for example, were cognizant that their decision to sit en banc would "chill the enthusiasm" of appellate courts to get involved, or at least that </w:t>
      </w:r>
      <w:r w:rsidRPr="00491525">
        <w:rPr>
          <w:rStyle w:val="StyleUnderline"/>
        </w:rPr>
        <w:t xml:space="preserve">the </w:t>
      </w:r>
      <w:r w:rsidRPr="00F40895">
        <w:rPr>
          <w:rStyle w:val="StyleUnderline"/>
          <w:highlight w:val="yellow"/>
        </w:rPr>
        <w:t>resulting decision</w:t>
      </w:r>
      <w:r w:rsidRPr="00491525">
        <w:rPr>
          <w:rStyle w:val="StyleUnderline"/>
        </w:rPr>
        <w:t xml:space="preserve"> would</w:t>
      </w:r>
      <w:r w:rsidRPr="00F40895">
        <w:rPr>
          <w:sz w:val="16"/>
        </w:rPr>
        <w:t xml:space="preserve"> </w:t>
      </w:r>
      <w:r w:rsidRPr="00F40895">
        <w:rPr>
          <w:rStyle w:val="Emphasis"/>
          <w:highlight w:val="yellow"/>
        </w:rPr>
        <w:t>carry "more force"</w:t>
      </w:r>
      <w:r w:rsidRPr="00F40895">
        <w:rPr>
          <w:sz w:val="16"/>
        </w:rPr>
        <w:t xml:space="preserve"> on review. 350</w:t>
      </w:r>
    </w:p>
    <w:p w14:paraId="0A365F0D" w14:textId="77777777" w:rsidR="00701647" w:rsidRPr="00701647" w:rsidRDefault="00701647" w:rsidP="00701647"/>
    <w:p w14:paraId="309F9ABF" w14:textId="77777777" w:rsidR="00701647" w:rsidRPr="00733B5E" w:rsidRDefault="00701647" w:rsidP="00701647">
      <w:pPr>
        <w:pStyle w:val="Heading2"/>
        <w:rPr>
          <w:rFonts w:cs="Arial"/>
        </w:rPr>
      </w:pPr>
      <w:r>
        <w:rPr>
          <w:rFonts w:cs="Arial"/>
        </w:rPr>
        <w:t>Midterms</w:t>
      </w:r>
    </w:p>
    <w:p w14:paraId="35B9D122" w14:textId="77777777" w:rsidR="00960B4E" w:rsidRDefault="00960B4E" w:rsidP="00960B4E">
      <w:pPr>
        <w:pStyle w:val="Heading3"/>
      </w:pPr>
      <w:r>
        <w:t>GD---AT: Perception---1AR</w:t>
      </w:r>
    </w:p>
    <w:p w14:paraId="3498DBF8" w14:textId="77777777" w:rsidR="00960B4E" w:rsidRPr="00E644C1" w:rsidRDefault="00960B4E" w:rsidP="00960B4E">
      <w:pPr>
        <w:pStyle w:val="Heading4"/>
      </w:pPr>
      <w:r>
        <w:t xml:space="preserve">Not </w:t>
      </w:r>
      <w:r>
        <w:rPr>
          <w:u w:val="single"/>
        </w:rPr>
        <w:t>credible</w:t>
      </w:r>
      <w:r>
        <w:t xml:space="preserve"> nor </w:t>
      </w:r>
      <w:r>
        <w:rPr>
          <w:u w:val="single"/>
        </w:rPr>
        <w:t>feasible</w:t>
      </w:r>
      <w:r>
        <w:t>.</w:t>
      </w:r>
    </w:p>
    <w:p w14:paraId="673B9208" w14:textId="77777777" w:rsidR="00960B4E" w:rsidRPr="001C2D9C" w:rsidRDefault="00960B4E" w:rsidP="00960B4E">
      <w:r>
        <w:t xml:space="preserve">Hugo </w:t>
      </w:r>
      <w:r w:rsidRPr="001C2D9C">
        <w:rPr>
          <w:rStyle w:val="Style13ptBold"/>
        </w:rPr>
        <w:t>Lowell 25</w:t>
      </w:r>
      <w:r>
        <w:t>, White House correspondent for the Guardian covering the Trump administration and national security, 5-30-2025, "Golden Dome missile defense program won’t be operational by end of Trump’s term," Guardian, https://www.theguardian.com/us-news/2025/may/30/trump-golden-dome-missile-defense</w:t>
      </w:r>
    </w:p>
    <w:p w14:paraId="735E2E0C" w14:textId="77777777" w:rsidR="00960B4E" w:rsidRPr="001C2D9C" w:rsidRDefault="00960B4E" w:rsidP="00960B4E">
      <w:pPr>
        <w:rPr>
          <w:sz w:val="16"/>
        </w:rPr>
      </w:pPr>
      <w:r w:rsidRPr="001C2D9C">
        <w:rPr>
          <w:sz w:val="16"/>
        </w:rPr>
        <w:t xml:space="preserve">But </w:t>
      </w:r>
      <w:r w:rsidRPr="001C2D9C">
        <w:rPr>
          <w:rStyle w:val="StyleUnderline"/>
        </w:rPr>
        <w:t xml:space="preserve">the </w:t>
      </w:r>
      <w:r w:rsidRPr="001C2D9C">
        <w:rPr>
          <w:rStyle w:val="Emphasis"/>
          <w:highlight w:val="yellow"/>
        </w:rPr>
        <w:t>flagship concept</w:t>
      </w:r>
      <w:r w:rsidRPr="001C2D9C">
        <w:rPr>
          <w:rStyle w:val="Emphasis"/>
        </w:rPr>
        <w:t xml:space="preserve"> for Golden Dome</w:t>
      </w:r>
      <w:r w:rsidRPr="001C2D9C">
        <w:rPr>
          <w:rStyle w:val="StyleUnderline"/>
        </w:rPr>
        <w:t xml:space="preserve">, to identify and </w:t>
      </w:r>
      <w:r w:rsidRPr="001C2D9C">
        <w:rPr>
          <w:rStyle w:val="StyleUnderline"/>
          <w:highlight w:val="yellow"/>
        </w:rPr>
        <w:t xml:space="preserve">kill </w:t>
      </w:r>
      <w:r w:rsidRPr="001C2D9C">
        <w:rPr>
          <w:rStyle w:val="Emphasis"/>
          <w:highlight w:val="yellow"/>
        </w:rPr>
        <w:t>ballistic missiles</w:t>
      </w:r>
      <w:r w:rsidRPr="001C2D9C">
        <w:rPr>
          <w:rStyle w:val="StyleUnderline"/>
        </w:rPr>
        <w:t xml:space="preserve"> in the first 30 seconds to two minutes of launch when their heat signature is greatest – known as “boost phase” – is not expected to be ready</w:t>
      </w:r>
      <w:r w:rsidRPr="001C2D9C">
        <w:rPr>
          <w:sz w:val="16"/>
        </w:rPr>
        <w:t>.</w:t>
      </w:r>
    </w:p>
    <w:p w14:paraId="7F1966D6" w14:textId="77777777" w:rsidR="00960B4E" w:rsidRPr="001C2D9C" w:rsidRDefault="00960B4E" w:rsidP="00960B4E">
      <w:pPr>
        <w:rPr>
          <w:sz w:val="16"/>
        </w:rPr>
      </w:pPr>
      <w:r w:rsidRPr="001C2D9C">
        <w:rPr>
          <w:sz w:val="16"/>
        </w:rPr>
        <w:t xml:space="preserve">That technology remains in </w:t>
      </w:r>
      <w:proofErr w:type="gramStart"/>
      <w:r w:rsidRPr="001C2D9C">
        <w:rPr>
          <w:sz w:val="16"/>
        </w:rPr>
        <w:t>development</w:t>
      </w:r>
      <w:proofErr w:type="gramEnd"/>
      <w:r w:rsidRPr="001C2D9C">
        <w:rPr>
          <w:sz w:val="16"/>
        </w:rPr>
        <w:t xml:space="preserve"> and </w:t>
      </w:r>
      <w:r w:rsidRPr="001C2D9C">
        <w:rPr>
          <w:rStyle w:val="StyleUnderline"/>
        </w:rPr>
        <w:t xml:space="preserve">it may </w:t>
      </w:r>
      <w:r w:rsidRPr="001C2D9C">
        <w:rPr>
          <w:rStyle w:val="Emphasis"/>
          <w:highlight w:val="yellow"/>
        </w:rPr>
        <w:t>not be feasible</w:t>
      </w:r>
      <w:r w:rsidRPr="001C2D9C">
        <w:rPr>
          <w:rStyle w:val="StyleUnderline"/>
          <w:highlight w:val="yellow"/>
        </w:rPr>
        <w:t xml:space="preserve"> for years</w:t>
      </w:r>
      <w:r w:rsidRPr="001C2D9C">
        <w:rPr>
          <w:rStyle w:val="StyleUnderline"/>
        </w:rPr>
        <w:t xml:space="preserve"> for a counter-missile launched from space to </w:t>
      </w:r>
      <w:r w:rsidRPr="001C2D9C">
        <w:rPr>
          <w:rStyle w:val="StyleUnderline"/>
          <w:highlight w:val="yellow"/>
        </w:rPr>
        <w:t>cut through</w:t>
      </w:r>
      <w:r w:rsidRPr="001C2D9C">
        <w:rPr>
          <w:rStyle w:val="StyleUnderline"/>
        </w:rPr>
        <w:t xml:space="preserve"> Earth’s </w:t>
      </w:r>
      <w:r w:rsidRPr="001C2D9C">
        <w:rPr>
          <w:rStyle w:val="StyleUnderline"/>
          <w:highlight w:val="yellow"/>
        </w:rPr>
        <w:t>atmosphere</w:t>
      </w:r>
      <w:r w:rsidRPr="001C2D9C">
        <w:rPr>
          <w:rStyle w:val="StyleUnderline"/>
        </w:rPr>
        <w:t xml:space="preserve"> with enough force to eliminate a ballistic missile</w:t>
      </w:r>
      <w:r w:rsidRPr="001C2D9C">
        <w:rPr>
          <w:sz w:val="16"/>
        </w:rPr>
        <w:t>, the people said.</w:t>
      </w:r>
    </w:p>
    <w:p w14:paraId="0C8B0FEA" w14:textId="77777777" w:rsidR="00960B4E" w:rsidRPr="001C2D9C" w:rsidRDefault="00960B4E" w:rsidP="00960B4E">
      <w:pPr>
        <w:rPr>
          <w:sz w:val="16"/>
        </w:rPr>
      </w:pPr>
      <w:r w:rsidRPr="001C2D9C">
        <w:rPr>
          <w:rStyle w:val="StyleUnderline"/>
        </w:rPr>
        <w:t xml:space="preserve">The </w:t>
      </w:r>
      <w:r w:rsidRPr="001C2D9C">
        <w:rPr>
          <w:rStyle w:val="StyleUnderline"/>
          <w:highlight w:val="yellow"/>
        </w:rPr>
        <w:t>defense</w:t>
      </w:r>
      <w:r w:rsidRPr="001C2D9C">
        <w:rPr>
          <w:rStyle w:val="StyleUnderline"/>
        </w:rPr>
        <w:t xml:space="preserve"> department </w:t>
      </w:r>
      <w:r w:rsidRPr="001C2D9C">
        <w:rPr>
          <w:rStyle w:val="Emphasis"/>
          <w:highlight w:val="yellow"/>
        </w:rPr>
        <w:t>already struggles with ground</w:t>
      </w:r>
      <w:r w:rsidRPr="001C2D9C">
        <w:rPr>
          <w:rStyle w:val="Emphasis"/>
        </w:rPr>
        <w:t xml:space="preserve">-based </w:t>
      </w:r>
      <w:r w:rsidRPr="001C2D9C">
        <w:rPr>
          <w:rStyle w:val="Emphasis"/>
          <w:highlight w:val="yellow"/>
        </w:rPr>
        <w:t>interceptors</w:t>
      </w:r>
      <w:r w:rsidRPr="001C2D9C">
        <w:rPr>
          <w:rStyle w:val="StyleUnderline"/>
        </w:rPr>
        <w:t xml:space="preserve">, which have been in </w:t>
      </w:r>
      <w:r w:rsidRPr="001C2D9C">
        <w:rPr>
          <w:rStyle w:val="Emphasis"/>
        </w:rPr>
        <w:t>development</w:t>
      </w:r>
      <w:r w:rsidRPr="001C2D9C">
        <w:rPr>
          <w:rStyle w:val="StyleUnderline"/>
        </w:rPr>
        <w:t xml:space="preserve"> since the 1980s to take out missiles in their so-called “</w:t>
      </w:r>
      <w:r w:rsidRPr="001C2D9C">
        <w:rPr>
          <w:rStyle w:val="Emphasis"/>
        </w:rPr>
        <w:t>glide phase</w:t>
      </w:r>
      <w:r w:rsidRPr="001C2D9C">
        <w:rPr>
          <w:rStyle w:val="StyleUnderline"/>
        </w:rPr>
        <w:t xml:space="preserve">”, but </w:t>
      </w:r>
      <w:r w:rsidRPr="009A6941">
        <w:rPr>
          <w:rStyle w:val="Emphasis"/>
          <w:highlight w:val="yellow"/>
        </w:rPr>
        <w:t>still</w:t>
      </w:r>
      <w:r w:rsidRPr="001C2D9C">
        <w:rPr>
          <w:rStyle w:val="Emphasis"/>
        </w:rPr>
        <w:t xml:space="preserve"> have only a roughly </w:t>
      </w:r>
      <w:r w:rsidRPr="009A6941">
        <w:rPr>
          <w:rStyle w:val="Emphasis"/>
          <w:highlight w:val="yellow"/>
        </w:rPr>
        <w:t>20% success</w:t>
      </w:r>
      <w:r w:rsidRPr="001C2D9C">
        <w:rPr>
          <w:rStyle w:val="Emphasis"/>
        </w:rPr>
        <w:t xml:space="preserve"> rate</w:t>
      </w:r>
      <w:r w:rsidRPr="001C2D9C">
        <w:rPr>
          <w:sz w:val="16"/>
        </w:rPr>
        <w:t>.</w:t>
      </w:r>
    </w:p>
    <w:p w14:paraId="4282335C" w14:textId="13BF8764" w:rsidR="00701647" w:rsidRDefault="00701647" w:rsidP="00960B4E"/>
    <w:p w14:paraId="2A9BBBC4" w14:textId="77777777" w:rsidR="00701647" w:rsidRPr="00733B5E" w:rsidRDefault="00701647" w:rsidP="00701647">
      <w:pPr>
        <w:pStyle w:val="Heading3"/>
        <w:rPr>
          <w:rFonts w:cs="Arial"/>
        </w:rPr>
      </w:pPr>
      <w:r w:rsidRPr="00733B5E">
        <w:rPr>
          <w:rFonts w:cs="Arial"/>
        </w:rPr>
        <w:t>No Internal Link---1AR</w:t>
      </w:r>
    </w:p>
    <w:p w14:paraId="5F44B8B1" w14:textId="77777777" w:rsidR="00701647" w:rsidRPr="00733B5E" w:rsidRDefault="00701647" w:rsidP="00701647">
      <w:pPr>
        <w:pStyle w:val="Heading4"/>
        <w:rPr>
          <w:rFonts w:cs="Arial"/>
        </w:rPr>
      </w:pPr>
      <w:r w:rsidRPr="00733B5E">
        <w:rPr>
          <w:rFonts w:cs="Arial"/>
        </w:rPr>
        <w:t xml:space="preserve">Tech issues mean the project will be </w:t>
      </w:r>
      <w:r w:rsidRPr="00733B5E">
        <w:rPr>
          <w:rFonts w:cs="Arial"/>
          <w:u w:val="single"/>
        </w:rPr>
        <w:t>abandoned</w:t>
      </w:r>
      <w:r w:rsidRPr="00733B5E">
        <w:rPr>
          <w:rFonts w:cs="Arial"/>
        </w:rPr>
        <w:t>.</w:t>
      </w:r>
    </w:p>
    <w:p w14:paraId="6A6E4FBD" w14:textId="77777777" w:rsidR="00701647" w:rsidRPr="00733B5E" w:rsidRDefault="00701647" w:rsidP="00701647">
      <w:r w:rsidRPr="00733B5E">
        <w:rPr>
          <w:rStyle w:val="Style13ptBold"/>
        </w:rPr>
        <w:t>APS 25</w:t>
      </w:r>
      <w:r w:rsidRPr="00733B5E">
        <w:t>, American Physical Society, February 2025, “Strategic Ballistic Missile Defense: Challenges to Defending the United States,” pp. 15, https://res.cloudinary.com/apsphysics/image/upload/v1741185158/APS_BMD_Report_2025_qzgzaz.pdf?_gl=1*ipj7db*_gcl_au*ODU0NDQ0NDY4LjE3NjIxMjQ0NTE.*_ga*NDkyOTY0MTkyLjE3NjIxMjQ0NTI.*_ga_1CCM6YP0WF*czE3NjIxMjQ0NTEkbzEkZzAkdDE3NjIxMjQ0NTMkajU4JGwwJGgw.</w:t>
      </w:r>
    </w:p>
    <w:p w14:paraId="24F60604" w14:textId="77777777" w:rsidR="00701647" w:rsidRPr="00733B5E" w:rsidRDefault="00701647" w:rsidP="00701647">
      <w:pPr>
        <w:rPr>
          <w:sz w:val="16"/>
          <w:szCs w:val="16"/>
        </w:rPr>
      </w:pPr>
      <w:r w:rsidRPr="00733B5E">
        <w:rPr>
          <w:rStyle w:val="StyleUnderline"/>
          <w:highlight w:val="yellow"/>
        </w:rPr>
        <w:t xml:space="preserve">Given </w:t>
      </w:r>
      <w:r w:rsidRPr="00733B5E">
        <w:rPr>
          <w:rStyle w:val="Emphasis"/>
          <w:highlight w:val="yellow"/>
        </w:rPr>
        <w:t>all</w:t>
      </w:r>
      <w:r w:rsidRPr="00733B5E">
        <w:rPr>
          <w:rStyle w:val="Emphasis"/>
        </w:rPr>
        <w:t xml:space="preserve"> these </w:t>
      </w:r>
      <w:r w:rsidRPr="00733B5E">
        <w:rPr>
          <w:rStyle w:val="Emphasis"/>
          <w:highlight w:val="yellow"/>
        </w:rPr>
        <w:t>challenges</w:t>
      </w:r>
      <w:r w:rsidRPr="00733B5E">
        <w:rPr>
          <w:rStyle w:val="StyleUnderline"/>
          <w:highlight w:val="yellow"/>
        </w:rPr>
        <w:t xml:space="preserve"> to </w:t>
      </w:r>
      <w:r w:rsidRPr="00733B5E">
        <w:rPr>
          <w:rStyle w:val="Emphasis"/>
          <w:highlight w:val="yellow"/>
        </w:rPr>
        <w:t>b</w:t>
      </w:r>
      <w:r w:rsidRPr="00733B5E">
        <w:rPr>
          <w:rStyle w:val="StyleUnderline"/>
        </w:rPr>
        <w:t xml:space="preserve">allistic </w:t>
      </w:r>
      <w:r w:rsidRPr="00733B5E">
        <w:rPr>
          <w:rStyle w:val="Emphasis"/>
          <w:highlight w:val="yellow"/>
        </w:rPr>
        <w:t>m</w:t>
      </w:r>
      <w:r w:rsidRPr="00733B5E">
        <w:rPr>
          <w:rStyle w:val="StyleUnderline"/>
        </w:rPr>
        <w:t xml:space="preserve">issile </w:t>
      </w:r>
      <w:r w:rsidRPr="00733B5E">
        <w:rPr>
          <w:rStyle w:val="Emphasis"/>
          <w:highlight w:val="yellow"/>
        </w:rPr>
        <w:t>d</w:t>
      </w:r>
      <w:r w:rsidRPr="00733B5E">
        <w:rPr>
          <w:rStyle w:val="StyleUnderline"/>
        </w:rPr>
        <w:t xml:space="preserve">efenses, it is </w:t>
      </w:r>
      <w:r w:rsidRPr="00733B5E">
        <w:rPr>
          <w:rStyle w:val="Emphasis"/>
        </w:rPr>
        <w:t>easy to understand</w:t>
      </w:r>
      <w:r w:rsidRPr="00733B5E">
        <w:rPr>
          <w:rStyle w:val="StyleUnderline"/>
        </w:rPr>
        <w:t xml:space="preserve"> why, when </w:t>
      </w:r>
      <w:r w:rsidRPr="00733B5E">
        <w:rPr>
          <w:rStyle w:val="StyleUnderline"/>
          <w:highlight w:val="yellow"/>
        </w:rPr>
        <w:t>engineers</w:t>
      </w:r>
      <w:r w:rsidRPr="00733B5E">
        <w:rPr>
          <w:rStyle w:val="StyleUnderline"/>
        </w:rPr>
        <w:t xml:space="preserve"> have been </w:t>
      </w:r>
      <w:r w:rsidRPr="00733B5E">
        <w:rPr>
          <w:rStyle w:val="StyleUnderline"/>
          <w:highlight w:val="yellow"/>
        </w:rPr>
        <w:t>under</w:t>
      </w:r>
      <w:r w:rsidRPr="00733B5E">
        <w:rPr>
          <w:rStyle w:val="StyleUnderline"/>
        </w:rPr>
        <w:t xml:space="preserve"> </w:t>
      </w:r>
      <w:r w:rsidRPr="00733B5E">
        <w:rPr>
          <w:rStyle w:val="Emphasis"/>
        </w:rPr>
        <w:t xml:space="preserve">intense </w:t>
      </w:r>
      <w:r w:rsidRPr="00733B5E">
        <w:rPr>
          <w:rStyle w:val="Emphasis"/>
          <w:highlight w:val="yellow"/>
        </w:rPr>
        <w:t>political pressure</w:t>
      </w:r>
      <w:r w:rsidRPr="00733B5E">
        <w:rPr>
          <w:rStyle w:val="StyleUnderline"/>
        </w:rPr>
        <w:t xml:space="preserve"> to deploy a system, the United States has repeatedly </w:t>
      </w:r>
      <w:r w:rsidRPr="00733B5E">
        <w:rPr>
          <w:rStyle w:val="StyleUnderline"/>
          <w:highlight w:val="yellow"/>
        </w:rPr>
        <w:t xml:space="preserve">initiated </w:t>
      </w:r>
      <w:r w:rsidRPr="00733B5E">
        <w:rPr>
          <w:rStyle w:val="Emphasis"/>
          <w:highlight w:val="yellow"/>
        </w:rPr>
        <w:t>costly programs</w:t>
      </w:r>
      <w:r w:rsidRPr="00733B5E">
        <w:rPr>
          <w:rStyle w:val="StyleUnderline"/>
          <w:highlight w:val="yellow"/>
        </w:rPr>
        <w:t xml:space="preserve"> that proved </w:t>
      </w:r>
      <w:r w:rsidRPr="00733B5E">
        <w:rPr>
          <w:rStyle w:val="Emphasis"/>
          <w:highlight w:val="yellow"/>
        </w:rPr>
        <w:t>unable</w:t>
      </w:r>
      <w:r w:rsidRPr="00733B5E">
        <w:rPr>
          <w:rStyle w:val="StyleUnderline"/>
          <w:highlight w:val="yellow"/>
        </w:rPr>
        <w:t xml:space="preserve"> to deal with</w:t>
      </w:r>
      <w:r w:rsidRPr="00733B5E">
        <w:rPr>
          <w:rStyle w:val="StyleUnderline"/>
        </w:rPr>
        <w:t xml:space="preserve"> </w:t>
      </w:r>
      <w:r w:rsidRPr="00733B5E">
        <w:rPr>
          <w:rStyle w:val="Emphasis"/>
        </w:rPr>
        <w:t xml:space="preserve">key </w:t>
      </w:r>
      <w:r w:rsidRPr="00733B5E">
        <w:rPr>
          <w:rStyle w:val="Emphasis"/>
          <w:highlight w:val="yellow"/>
        </w:rPr>
        <w:t>tech</w:t>
      </w:r>
      <w:r w:rsidRPr="00733B5E">
        <w:rPr>
          <w:rStyle w:val="Emphasis"/>
        </w:rPr>
        <w:t xml:space="preserve">nical </w:t>
      </w:r>
      <w:r w:rsidRPr="00733B5E">
        <w:rPr>
          <w:rStyle w:val="Emphasis"/>
          <w:highlight w:val="yellow"/>
        </w:rPr>
        <w:t>challenges</w:t>
      </w:r>
      <w:r w:rsidRPr="00733B5E">
        <w:rPr>
          <w:rStyle w:val="StyleUnderline"/>
          <w:highlight w:val="yellow"/>
        </w:rPr>
        <w:t xml:space="preserve"> and were</w:t>
      </w:r>
      <w:r w:rsidRPr="00733B5E">
        <w:rPr>
          <w:rStyle w:val="StyleUnderline"/>
        </w:rPr>
        <w:t xml:space="preserve"> eventually </w:t>
      </w:r>
      <w:r w:rsidRPr="00733B5E">
        <w:rPr>
          <w:rStyle w:val="Emphasis"/>
          <w:highlight w:val="yellow"/>
        </w:rPr>
        <w:t>abandoned</w:t>
      </w:r>
      <w:r w:rsidRPr="00733B5E">
        <w:rPr>
          <w:rStyle w:val="StyleUnderline"/>
        </w:rPr>
        <w:t xml:space="preserve"> as their inadequacies became </w:t>
      </w:r>
      <w:r w:rsidRPr="00733B5E">
        <w:rPr>
          <w:rStyle w:val="Emphasis"/>
        </w:rPr>
        <w:t>apparent</w:t>
      </w:r>
      <w:r w:rsidRPr="00733B5E">
        <w:rPr>
          <w:sz w:val="16"/>
          <w:szCs w:val="16"/>
        </w:rPr>
        <w:t xml:space="preserve">. As noted in the Introduction, </w:t>
      </w:r>
      <w:r w:rsidRPr="00733B5E">
        <w:rPr>
          <w:rStyle w:val="StyleUnderline"/>
          <w:highlight w:val="yellow"/>
        </w:rPr>
        <w:t>the U</w:t>
      </w:r>
      <w:r w:rsidRPr="00733B5E">
        <w:rPr>
          <w:rStyle w:val="StyleUnderline"/>
        </w:rPr>
        <w:t xml:space="preserve">nited </w:t>
      </w:r>
      <w:r w:rsidRPr="00733B5E">
        <w:rPr>
          <w:rStyle w:val="StyleUnderline"/>
          <w:highlight w:val="yellow"/>
        </w:rPr>
        <w:t>S</w:t>
      </w:r>
      <w:r w:rsidRPr="00733B5E">
        <w:rPr>
          <w:rStyle w:val="StyleUnderline"/>
        </w:rPr>
        <w:t xml:space="preserve">tates </w:t>
      </w:r>
      <w:r w:rsidRPr="00733B5E">
        <w:rPr>
          <w:rStyle w:val="StyleUnderline"/>
          <w:highlight w:val="yellow"/>
        </w:rPr>
        <w:t xml:space="preserve">has spent </w:t>
      </w:r>
      <w:r w:rsidRPr="00733B5E">
        <w:rPr>
          <w:rStyle w:val="Emphasis"/>
          <w:highlight w:val="yellow"/>
        </w:rPr>
        <w:t>more than $400 billion</w:t>
      </w:r>
      <w:r w:rsidRPr="00733B5E">
        <w:rPr>
          <w:sz w:val="16"/>
          <w:szCs w:val="16"/>
        </w:rPr>
        <w:t xml:space="preserve"> in 2020 dollars [BMD Expenditures 2021] </w:t>
      </w:r>
      <w:r w:rsidRPr="00733B5E">
        <w:rPr>
          <w:rStyle w:val="StyleUnderline"/>
        </w:rPr>
        <w:t xml:space="preserve">since 1957 on research, development, and deployment of ballistic missile defense systems, </w:t>
      </w:r>
      <w:r w:rsidRPr="00733B5E">
        <w:rPr>
          <w:rStyle w:val="Emphasis"/>
          <w:highlight w:val="yellow"/>
        </w:rPr>
        <w:t>none</w:t>
      </w:r>
      <w:r w:rsidRPr="00733B5E">
        <w:rPr>
          <w:rStyle w:val="StyleUnderline"/>
          <w:highlight w:val="yellow"/>
        </w:rPr>
        <w:t xml:space="preserve"> of which have </w:t>
      </w:r>
      <w:r w:rsidRPr="00733B5E">
        <w:rPr>
          <w:rStyle w:val="Emphasis"/>
          <w:highlight w:val="yellow"/>
        </w:rPr>
        <w:t>proven effective</w:t>
      </w:r>
      <w:r w:rsidRPr="00733B5E">
        <w:rPr>
          <w:sz w:val="16"/>
          <w:szCs w:val="16"/>
          <w:highlight w:val="yellow"/>
        </w:rPr>
        <w:t>.</w:t>
      </w:r>
    </w:p>
    <w:p w14:paraId="0D5180B4" w14:textId="77777777" w:rsidR="00701647" w:rsidRPr="00733B5E" w:rsidRDefault="00701647" w:rsidP="00701647">
      <w:pPr>
        <w:pStyle w:val="Heading4"/>
        <w:rPr>
          <w:rFonts w:cs="Arial"/>
        </w:rPr>
      </w:pPr>
      <w:r w:rsidRPr="00733B5E">
        <w:rPr>
          <w:rFonts w:cs="Arial"/>
        </w:rPr>
        <w:t xml:space="preserve">It's a </w:t>
      </w:r>
      <w:r w:rsidRPr="00733B5E">
        <w:rPr>
          <w:rFonts w:cs="Arial"/>
          <w:u w:val="single"/>
        </w:rPr>
        <w:t>pipe dream</w:t>
      </w:r>
      <w:r w:rsidRPr="00733B5E">
        <w:rPr>
          <w:rFonts w:cs="Arial"/>
        </w:rPr>
        <w:t>.</w:t>
      </w:r>
    </w:p>
    <w:p w14:paraId="0AC3242E" w14:textId="77777777" w:rsidR="00701647" w:rsidRPr="00733B5E" w:rsidRDefault="00701647" w:rsidP="00701647">
      <w:r w:rsidRPr="00733B5E">
        <w:t xml:space="preserve">Kevin </w:t>
      </w:r>
      <w:r w:rsidRPr="00733B5E">
        <w:rPr>
          <w:rStyle w:val="Style13ptBold"/>
        </w:rPr>
        <w:t>Eyer 25</w:t>
      </w:r>
      <w:r w:rsidRPr="00733B5E">
        <w:t xml:space="preserve">, retired Surface Warfare Officer who served on active duty for 27 years, master’s from the Fletcher School of Law and Diplomacy at Tuft’s University, 18 October 2025, “The Challenge of Golden Dome,” </w:t>
      </w:r>
      <w:r w:rsidRPr="00733B5E">
        <w:rPr>
          <w:i/>
          <w:iCs/>
        </w:rPr>
        <w:t>RealClear Defense</w:t>
      </w:r>
      <w:r w:rsidRPr="00733B5E">
        <w:t>, https://www.realcleardefense.com/articles/2025/10/18/the_challenge_of_golden_dome_1141764.html.</w:t>
      </w:r>
    </w:p>
    <w:p w14:paraId="7B4FA152" w14:textId="77777777" w:rsidR="00701647" w:rsidRPr="00733B5E" w:rsidRDefault="00701647" w:rsidP="00701647">
      <w:pPr>
        <w:rPr>
          <w:rStyle w:val="Emphasis"/>
        </w:rPr>
      </w:pPr>
      <w:r w:rsidRPr="00733B5E">
        <w:rPr>
          <w:rStyle w:val="StyleUnderline"/>
          <w:highlight w:val="yellow"/>
        </w:rPr>
        <w:t xml:space="preserve">We are </w:t>
      </w:r>
      <w:r w:rsidRPr="00733B5E">
        <w:rPr>
          <w:rStyle w:val="Emphasis"/>
          <w:highlight w:val="yellow"/>
        </w:rPr>
        <w:t>so far</w:t>
      </w:r>
      <w:r w:rsidRPr="00733B5E">
        <w:rPr>
          <w:rStyle w:val="StyleUnderline"/>
          <w:highlight w:val="yellow"/>
        </w:rPr>
        <w:t xml:space="preserve"> from </w:t>
      </w:r>
      <w:r w:rsidRPr="00733B5E">
        <w:rPr>
          <w:rStyle w:val="Emphasis"/>
          <w:highlight w:val="yellow"/>
        </w:rPr>
        <w:t>realizing</w:t>
      </w:r>
      <w:r w:rsidRPr="00733B5E">
        <w:rPr>
          <w:rStyle w:val="StyleUnderline"/>
        </w:rPr>
        <w:t xml:space="preserve"> this vision</w:t>
      </w:r>
      <w:r w:rsidRPr="00733B5E">
        <w:rPr>
          <w:sz w:val="16"/>
          <w:szCs w:val="16"/>
        </w:rPr>
        <w:t xml:space="preserve"> – the vision </w:t>
      </w:r>
      <w:r w:rsidRPr="00733B5E">
        <w:rPr>
          <w:rStyle w:val="StyleUnderline"/>
        </w:rPr>
        <w:t xml:space="preserve">that would be </w:t>
      </w:r>
      <w:r w:rsidRPr="00733B5E">
        <w:rPr>
          <w:rStyle w:val="StyleUnderline"/>
          <w:highlight w:val="yellow"/>
        </w:rPr>
        <w:t xml:space="preserve">the </w:t>
      </w:r>
      <w:r w:rsidRPr="00733B5E">
        <w:rPr>
          <w:rStyle w:val="Emphasis"/>
          <w:highlight w:val="yellow"/>
        </w:rPr>
        <w:t>base description</w:t>
      </w:r>
      <w:r w:rsidRPr="00733B5E">
        <w:rPr>
          <w:rStyle w:val="StyleUnderline"/>
          <w:highlight w:val="yellow"/>
        </w:rPr>
        <w:t xml:space="preserve"> of </w:t>
      </w:r>
      <w:r w:rsidRPr="00733B5E">
        <w:rPr>
          <w:rStyle w:val="Emphasis"/>
          <w:highlight w:val="yellow"/>
        </w:rPr>
        <w:t>Golden Dome</w:t>
      </w:r>
      <w:r w:rsidRPr="00733B5E">
        <w:rPr>
          <w:sz w:val="16"/>
          <w:szCs w:val="16"/>
        </w:rPr>
        <w:t xml:space="preserve"> – </w:t>
      </w:r>
      <w:r w:rsidRPr="00733B5E">
        <w:rPr>
          <w:rStyle w:val="StyleUnderline"/>
          <w:highlight w:val="yellow"/>
        </w:rPr>
        <w:t>that to get there, we would need</w:t>
      </w:r>
      <w:r w:rsidRPr="00733B5E">
        <w:rPr>
          <w:rStyle w:val="StyleUnderline"/>
        </w:rPr>
        <w:t xml:space="preserve"> to undertake </w:t>
      </w:r>
      <w:r w:rsidRPr="00733B5E">
        <w:rPr>
          <w:rStyle w:val="StyleUnderline"/>
          <w:highlight w:val="yellow"/>
        </w:rPr>
        <w:t xml:space="preserve">a </w:t>
      </w:r>
      <w:r w:rsidRPr="00733B5E">
        <w:rPr>
          <w:rStyle w:val="Emphasis"/>
          <w:highlight w:val="yellow"/>
        </w:rPr>
        <w:t>modern “Manhattan Project</w:t>
      </w:r>
      <w:r w:rsidRPr="00733B5E">
        <w:rPr>
          <w:rStyle w:val="StyleUnderline"/>
          <w:highlight w:val="yellow"/>
        </w:rPr>
        <w:t xml:space="preserve">.”  </w:t>
      </w:r>
      <w:r w:rsidRPr="00733B5E">
        <w:rPr>
          <w:rStyle w:val="Emphasis"/>
          <w:highlight w:val="yellow"/>
        </w:rPr>
        <w:t>$175 billion</w:t>
      </w:r>
      <w:r w:rsidRPr="00733B5E">
        <w:rPr>
          <w:rStyle w:val="StyleUnderline"/>
          <w:highlight w:val="yellow"/>
        </w:rPr>
        <w:t xml:space="preserve"> and </w:t>
      </w:r>
      <w:r w:rsidRPr="00733B5E">
        <w:rPr>
          <w:rStyle w:val="Emphasis"/>
          <w:highlight w:val="yellow"/>
        </w:rPr>
        <w:t>three years</w:t>
      </w:r>
      <w:r w:rsidRPr="00733B5E">
        <w:rPr>
          <w:rStyle w:val="StyleUnderline"/>
          <w:highlight w:val="yellow"/>
        </w:rPr>
        <w:t xml:space="preserve"> is</w:t>
      </w:r>
      <w:r w:rsidRPr="00733B5E">
        <w:rPr>
          <w:rStyle w:val="StyleUnderline"/>
        </w:rPr>
        <w:t xml:space="preserve"> </w:t>
      </w:r>
      <w:r w:rsidRPr="00733B5E">
        <w:rPr>
          <w:rStyle w:val="Emphasis"/>
        </w:rPr>
        <w:t>so ridiculous</w:t>
      </w:r>
      <w:r w:rsidRPr="00733B5E">
        <w:rPr>
          <w:rStyle w:val="StyleUnderline"/>
        </w:rPr>
        <w:t xml:space="preserve"> a number and timeframe that it amounts to </w:t>
      </w:r>
      <w:r w:rsidRPr="00733B5E">
        <w:rPr>
          <w:rStyle w:val="StyleUnderline"/>
          <w:highlight w:val="yellow"/>
        </w:rPr>
        <w:t xml:space="preserve">a </w:t>
      </w:r>
      <w:r w:rsidRPr="00733B5E">
        <w:rPr>
          <w:rStyle w:val="Emphasis"/>
          <w:highlight w:val="yellow"/>
        </w:rPr>
        <w:t>rank affront</w:t>
      </w:r>
      <w:r w:rsidRPr="00733B5E">
        <w:rPr>
          <w:rStyle w:val="StyleUnderline"/>
          <w:highlight w:val="yellow"/>
        </w:rPr>
        <w:t xml:space="preserve"> to</w:t>
      </w:r>
      <w:r w:rsidRPr="00733B5E">
        <w:rPr>
          <w:sz w:val="16"/>
          <w:szCs w:val="16"/>
        </w:rPr>
        <w:t xml:space="preserve"> not only the American People, but </w:t>
      </w:r>
      <w:r w:rsidRPr="00733B5E">
        <w:rPr>
          <w:rStyle w:val="Emphasis"/>
          <w:highlight w:val="yellow"/>
        </w:rPr>
        <w:t>reality</w:t>
      </w:r>
    </w:p>
    <w:p w14:paraId="38ECB1DD" w14:textId="77777777" w:rsidR="00701647" w:rsidRPr="00733B5E" w:rsidRDefault="00701647" w:rsidP="00701647">
      <w:pPr>
        <w:pStyle w:val="Heading3"/>
        <w:rPr>
          <w:rFonts w:cs="Arial"/>
          <w:iCs/>
        </w:rPr>
      </w:pPr>
      <w:r w:rsidRPr="00733B5E">
        <w:rPr>
          <w:rFonts w:cs="Arial"/>
          <w:iCs/>
        </w:rPr>
        <w:t>AT: Fed Workers Link</w:t>
      </w:r>
    </w:p>
    <w:p w14:paraId="0F952616" w14:textId="77777777" w:rsidR="00701647" w:rsidRPr="00733B5E" w:rsidRDefault="00701647" w:rsidP="00701647">
      <w:pPr>
        <w:pStyle w:val="Heading4"/>
        <w:rPr>
          <w:rFonts w:cs="Arial"/>
        </w:rPr>
      </w:pPr>
      <w:r w:rsidRPr="00733B5E">
        <w:rPr>
          <w:rFonts w:cs="Arial"/>
        </w:rPr>
        <w:t xml:space="preserve">Republicans </w:t>
      </w:r>
      <w:r w:rsidRPr="00733B5E">
        <w:rPr>
          <w:rFonts w:cs="Arial"/>
          <w:u w:val="single"/>
        </w:rPr>
        <w:t>hate the plan</w:t>
      </w:r>
      <w:r w:rsidRPr="00733B5E">
        <w:rPr>
          <w:rFonts w:cs="Arial"/>
        </w:rPr>
        <w:t>.</w:t>
      </w:r>
    </w:p>
    <w:p w14:paraId="67E2C41A" w14:textId="77777777" w:rsidR="00701647" w:rsidRPr="00733B5E" w:rsidRDefault="00701647" w:rsidP="00701647">
      <w:r w:rsidRPr="00733B5E">
        <w:t xml:space="preserve">Drew </w:t>
      </w:r>
      <w:r w:rsidRPr="00733B5E">
        <w:rPr>
          <w:rStyle w:val="Style13ptBold"/>
        </w:rPr>
        <w:t>Friedman 25</w:t>
      </w:r>
      <w:r w:rsidRPr="00733B5E">
        <w:t>, Political reporter at Federal News Network, 8-13-2025 "Republican support for an apolitical federal workforce is shrinking, survey finds", Federal News Network - Helping feds meet their mission., https://federalnewsnetwork.com/workforce/2025/08/republican-support-for-an-apolitical-federal-workforce-is-shrinking-survey-finds/</w:t>
      </w:r>
    </w:p>
    <w:p w14:paraId="0189F66F" w14:textId="77777777" w:rsidR="00701647" w:rsidRPr="00733B5E" w:rsidRDefault="00701647" w:rsidP="00701647">
      <w:pPr>
        <w:rPr>
          <w:sz w:val="14"/>
          <w:szCs w:val="12"/>
        </w:rPr>
      </w:pPr>
      <w:r w:rsidRPr="00733B5E">
        <w:rPr>
          <w:rStyle w:val="Emphasis"/>
          <w:highlight w:val="yellow"/>
        </w:rPr>
        <w:t>New research</w:t>
      </w:r>
      <w:r w:rsidRPr="00733B5E">
        <w:rPr>
          <w:sz w:val="14"/>
          <w:szCs w:val="12"/>
        </w:rPr>
        <w:t xml:space="preserve"> from the Partnership for Public Service </w:t>
      </w:r>
      <w:r w:rsidRPr="00733B5E">
        <w:rPr>
          <w:rStyle w:val="StyleUnderline"/>
          <w:highlight w:val="yellow"/>
        </w:rPr>
        <w:t>shows</w:t>
      </w:r>
      <w:r w:rsidRPr="00733B5E">
        <w:rPr>
          <w:rStyle w:val="StyleUnderline"/>
        </w:rPr>
        <w:t xml:space="preserve"> that, particularly among Republicans, there is </w:t>
      </w:r>
      <w:r w:rsidRPr="00733B5E">
        <w:rPr>
          <w:rStyle w:val="Emphasis"/>
          <w:highlight w:val="yellow"/>
        </w:rPr>
        <w:t>growing</w:t>
      </w:r>
      <w:r w:rsidRPr="00733B5E">
        <w:rPr>
          <w:rStyle w:val="StyleUnderline"/>
          <w:highlight w:val="yellow"/>
        </w:rPr>
        <w:t xml:space="preserve"> support for</w:t>
      </w:r>
      <w:r w:rsidRPr="00733B5E">
        <w:rPr>
          <w:rStyle w:val="StyleUnderline"/>
        </w:rPr>
        <w:t xml:space="preserve"> </w:t>
      </w:r>
      <w:r w:rsidRPr="00733B5E">
        <w:rPr>
          <w:rStyle w:val="Emphasis"/>
        </w:rPr>
        <w:t>greater</w:t>
      </w:r>
      <w:r w:rsidRPr="00733B5E">
        <w:rPr>
          <w:rStyle w:val="StyleUnderline"/>
        </w:rPr>
        <w:t xml:space="preserve"> </w:t>
      </w:r>
      <w:r w:rsidRPr="00733B5E">
        <w:rPr>
          <w:rStyle w:val="StyleUnderline"/>
          <w:highlight w:val="yellow"/>
        </w:rPr>
        <w:t>presidential power</w:t>
      </w:r>
      <w:r w:rsidRPr="00733B5E">
        <w:rPr>
          <w:rStyle w:val="StyleUnderline"/>
        </w:rPr>
        <w:t xml:space="preserve"> </w:t>
      </w:r>
      <w:r w:rsidRPr="00733B5E">
        <w:rPr>
          <w:rStyle w:val="StyleUnderline"/>
          <w:highlight w:val="yellow"/>
        </w:rPr>
        <w:t>over</w:t>
      </w:r>
      <w:r w:rsidRPr="00733B5E">
        <w:rPr>
          <w:rStyle w:val="StyleUnderline"/>
        </w:rPr>
        <w:t xml:space="preserve"> the </w:t>
      </w:r>
      <w:r w:rsidRPr="00733B5E">
        <w:rPr>
          <w:rStyle w:val="Emphasis"/>
          <w:highlight w:val="yellow"/>
        </w:rPr>
        <w:t>federal</w:t>
      </w:r>
      <w:r w:rsidRPr="00733B5E">
        <w:rPr>
          <w:rStyle w:val="StyleUnderline"/>
          <w:highlight w:val="yellow"/>
        </w:rPr>
        <w:t xml:space="preserve"> workforce</w:t>
      </w:r>
      <w:r w:rsidRPr="00733B5E">
        <w:rPr>
          <w:rStyle w:val="StyleUnderline"/>
        </w:rPr>
        <w:t>.</w:t>
      </w:r>
    </w:p>
    <w:p w14:paraId="24BFC3C3" w14:textId="77777777" w:rsidR="00701647" w:rsidRPr="00733B5E" w:rsidRDefault="00701647" w:rsidP="00701647">
      <w:pPr>
        <w:rPr>
          <w:rStyle w:val="StyleUnderline"/>
        </w:rPr>
      </w:pPr>
      <w:r w:rsidRPr="00733B5E">
        <w:rPr>
          <w:rStyle w:val="StyleUnderline"/>
        </w:rPr>
        <w:t xml:space="preserve">Last year, nearly </w:t>
      </w:r>
      <w:r w:rsidRPr="00733B5E">
        <w:rPr>
          <w:rStyle w:val="Emphasis"/>
        </w:rPr>
        <w:t>90%</w:t>
      </w:r>
      <w:r w:rsidRPr="00733B5E">
        <w:rPr>
          <w:rStyle w:val="StyleUnderline"/>
        </w:rPr>
        <w:t xml:space="preserve"> of Republicans agreed that a nonpartisan civil service was </w:t>
      </w:r>
      <w:r w:rsidRPr="00733B5E">
        <w:rPr>
          <w:rStyle w:val="Emphasis"/>
        </w:rPr>
        <w:t>important</w:t>
      </w:r>
      <w:r w:rsidRPr="00733B5E">
        <w:rPr>
          <w:rStyle w:val="StyleUnderline"/>
        </w:rPr>
        <w:t xml:space="preserve"> for a strong democracy. This year, that number has dropped to </w:t>
      </w:r>
      <w:r w:rsidRPr="00733B5E">
        <w:rPr>
          <w:rStyle w:val="Emphasis"/>
        </w:rPr>
        <w:t>66%.</w:t>
      </w:r>
    </w:p>
    <w:p w14:paraId="6BC5D599" w14:textId="77777777" w:rsidR="00701647" w:rsidRPr="00733B5E" w:rsidRDefault="00701647" w:rsidP="00701647">
      <w:pPr>
        <w:rPr>
          <w:sz w:val="14"/>
          <w:szCs w:val="12"/>
        </w:rPr>
      </w:pPr>
      <w:r w:rsidRPr="00733B5E">
        <w:rPr>
          <w:sz w:val="14"/>
          <w:szCs w:val="12"/>
        </w:rPr>
        <w:t xml:space="preserve">The </w:t>
      </w:r>
      <w:r w:rsidRPr="00733B5E">
        <w:rPr>
          <w:rStyle w:val="Emphasis"/>
        </w:rPr>
        <w:t>increasing</w:t>
      </w:r>
      <w:r w:rsidRPr="00733B5E">
        <w:rPr>
          <w:rStyle w:val="StyleUnderline"/>
        </w:rPr>
        <w:t xml:space="preserve"> approval among Republicans for presidential </w:t>
      </w:r>
      <w:r w:rsidRPr="00733B5E">
        <w:rPr>
          <w:rStyle w:val="Emphasis"/>
        </w:rPr>
        <w:t>authority</w:t>
      </w:r>
      <w:r w:rsidRPr="00733B5E">
        <w:rPr>
          <w:rStyle w:val="StyleUnderline"/>
        </w:rPr>
        <w:t xml:space="preserve"> over federal employees suggests a rising </w:t>
      </w:r>
      <w:r w:rsidRPr="00733B5E">
        <w:rPr>
          <w:rStyle w:val="Emphasis"/>
        </w:rPr>
        <w:t>polarization</w:t>
      </w:r>
      <w:r w:rsidRPr="00733B5E">
        <w:rPr>
          <w:rStyle w:val="StyleUnderline"/>
        </w:rPr>
        <w:t xml:space="preserve"> in the country’s </w:t>
      </w:r>
      <w:r w:rsidRPr="00733B5E">
        <w:rPr>
          <w:rStyle w:val="Emphasis"/>
        </w:rPr>
        <w:t>view</w:t>
      </w:r>
      <w:r w:rsidRPr="00733B5E">
        <w:rPr>
          <w:rStyle w:val="StyleUnderline"/>
        </w:rPr>
        <w:t xml:space="preserve"> of what the civil service’s role </w:t>
      </w:r>
      <w:r w:rsidRPr="00733B5E">
        <w:rPr>
          <w:rStyle w:val="Emphasis"/>
        </w:rPr>
        <w:t>should</w:t>
      </w:r>
      <w:r w:rsidRPr="00733B5E">
        <w:rPr>
          <w:rStyle w:val="StyleUnderline"/>
        </w:rPr>
        <w:t xml:space="preserve"> be</w:t>
      </w:r>
      <w:r w:rsidRPr="00733B5E">
        <w:rPr>
          <w:sz w:val="14"/>
          <w:szCs w:val="12"/>
        </w:rPr>
        <w:t>, according to the Partnership for Public Service, a non-partisan organization that promotes good government and conducts research on federal institutions.</w:t>
      </w:r>
    </w:p>
    <w:p w14:paraId="1FA0380C" w14:textId="77777777" w:rsidR="00701647" w:rsidRPr="00733B5E" w:rsidRDefault="00701647" w:rsidP="00701647">
      <w:pPr>
        <w:rPr>
          <w:sz w:val="14"/>
          <w:szCs w:val="12"/>
        </w:rPr>
      </w:pPr>
      <w:r w:rsidRPr="00733B5E">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6092DDFA" w14:textId="77777777" w:rsidR="00701647" w:rsidRPr="00733B5E" w:rsidRDefault="00701647" w:rsidP="00701647">
      <w:pPr>
        <w:rPr>
          <w:rStyle w:val="StyleUnderline"/>
        </w:rPr>
      </w:pPr>
      <w:r w:rsidRPr="00733B5E">
        <w:rPr>
          <w:rStyle w:val="StyleUnderline"/>
        </w:rPr>
        <w:t xml:space="preserve">In a </w:t>
      </w:r>
      <w:r w:rsidRPr="00733B5E">
        <w:rPr>
          <w:rStyle w:val="Emphasis"/>
          <w:highlight w:val="yellow"/>
        </w:rPr>
        <w:t>nationally representative</w:t>
      </w:r>
      <w:r w:rsidRPr="00733B5E">
        <w:rPr>
          <w:rStyle w:val="StyleUnderline"/>
          <w:highlight w:val="yellow"/>
        </w:rPr>
        <w:t xml:space="preserve"> survey</w:t>
      </w:r>
      <w:r w:rsidRPr="00733B5E">
        <w:rPr>
          <w:sz w:val="14"/>
          <w:szCs w:val="12"/>
        </w:rPr>
        <w:t xml:space="preserve"> that the Partnership conducted in April, </w:t>
      </w:r>
      <w:r w:rsidRPr="00733B5E">
        <w:rPr>
          <w:rStyle w:val="StyleUnderline"/>
        </w:rPr>
        <w:t xml:space="preserve">the organization found a </w:t>
      </w:r>
      <w:r w:rsidRPr="00733B5E">
        <w:rPr>
          <w:rStyle w:val="Emphasis"/>
        </w:rPr>
        <w:t>significant</w:t>
      </w:r>
      <w:r w:rsidRPr="00733B5E">
        <w:rPr>
          <w:rStyle w:val="StyleUnderline"/>
        </w:rPr>
        <w:t xml:space="preserve"> drop-off in the percentage of Americans who believe presidents should not have the </w:t>
      </w:r>
      <w:r w:rsidRPr="00733B5E">
        <w:rPr>
          <w:rStyle w:val="Emphasis"/>
        </w:rPr>
        <w:t>power</w:t>
      </w:r>
      <w:r w:rsidRPr="00733B5E">
        <w:rPr>
          <w:rStyle w:val="StyleUnderline"/>
        </w:rPr>
        <w:t xml:space="preserve"> to fill federal jobs with those who </w:t>
      </w:r>
      <w:r w:rsidRPr="00733B5E">
        <w:rPr>
          <w:rStyle w:val="Emphasis"/>
        </w:rPr>
        <w:t>agree</w:t>
      </w:r>
      <w:r w:rsidRPr="00733B5E">
        <w:rPr>
          <w:rStyle w:val="StyleUnderline"/>
        </w:rPr>
        <w:t xml:space="preserve"> with their policies. In 2025, 47% of Americans agreed with that </w:t>
      </w:r>
      <w:r w:rsidRPr="00733B5E">
        <w:rPr>
          <w:rStyle w:val="Emphasis"/>
        </w:rPr>
        <w:t>sentiment</w:t>
      </w:r>
      <w:r w:rsidRPr="00733B5E">
        <w:rPr>
          <w:rStyle w:val="StyleUnderline"/>
        </w:rPr>
        <w:t xml:space="preserve">, down from </w:t>
      </w:r>
      <w:r w:rsidRPr="00733B5E">
        <w:rPr>
          <w:rStyle w:val="Emphasis"/>
        </w:rPr>
        <w:t>71%</w:t>
      </w:r>
      <w:r w:rsidRPr="00733B5E">
        <w:rPr>
          <w:rStyle w:val="StyleUnderline"/>
        </w:rPr>
        <w:t xml:space="preserve"> of Americans a year ago.</w:t>
      </w:r>
    </w:p>
    <w:p w14:paraId="7D5AB3CE" w14:textId="77777777" w:rsidR="00701647" w:rsidRPr="00733B5E" w:rsidRDefault="00701647" w:rsidP="00701647">
      <w:pPr>
        <w:rPr>
          <w:rStyle w:val="StyleUnderline"/>
        </w:rPr>
      </w:pPr>
      <w:r w:rsidRPr="00733B5E">
        <w:rPr>
          <w:rStyle w:val="StyleUnderline"/>
        </w:rPr>
        <w:t xml:space="preserve">The </w:t>
      </w:r>
      <w:r w:rsidRPr="00733B5E">
        <w:rPr>
          <w:rStyle w:val="Emphasis"/>
        </w:rPr>
        <w:t>shift</w:t>
      </w:r>
      <w:r w:rsidRPr="00733B5E">
        <w:rPr>
          <w:rStyle w:val="StyleUnderline"/>
        </w:rPr>
        <w:t xml:space="preserve"> is largely caused by changes in Republicans’ views. Just </w:t>
      </w:r>
      <w:r w:rsidRPr="00733B5E">
        <w:rPr>
          <w:rStyle w:val="StyleUnderline"/>
          <w:highlight w:val="yellow"/>
        </w:rPr>
        <w:t>26% of Republicans</w:t>
      </w:r>
      <w:r w:rsidRPr="00733B5E">
        <w:rPr>
          <w:rStyle w:val="StyleUnderline"/>
        </w:rPr>
        <w:t xml:space="preserve"> say they </w:t>
      </w:r>
      <w:r w:rsidRPr="00733B5E">
        <w:rPr>
          <w:rStyle w:val="Emphasis"/>
          <w:highlight w:val="yellow"/>
        </w:rPr>
        <w:t>oppose</w:t>
      </w:r>
      <w:r w:rsidRPr="00733B5E">
        <w:rPr>
          <w:rStyle w:val="StyleUnderline"/>
        </w:rPr>
        <w:t xml:space="preserve"> the </w:t>
      </w:r>
      <w:r w:rsidRPr="00733B5E">
        <w:rPr>
          <w:rStyle w:val="StyleUnderline"/>
          <w:highlight w:val="yellow"/>
        </w:rPr>
        <w:t>president</w:t>
      </w:r>
      <w:r w:rsidRPr="00733B5E">
        <w:rPr>
          <w:rStyle w:val="StyleUnderline"/>
        </w:rPr>
        <w:t xml:space="preserve"> having the </w:t>
      </w:r>
      <w:r w:rsidRPr="00733B5E">
        <w:rPr>
          <w:rStyle w:val="StyleUnderline"/>
          <w:highlight w:val="yellow"/>
        </w:rPr>
        <w:t xml:space="preserve">power to hire employees who </w:t>
      </w:r>
      <w:r w:rsidRPr="00733B5E">
        <w:rPr>
          <w:rStyle w:val="Emphasis"/>
          <w:highlight w:val="yellow"/>
        </w:rPr>
        <w:t>align</w:t>
      </w:r>
      <w:r w:rsidRPr="00733B5E">
        <w:rPr>
          <w:rStyle w:val="StyleUnderline"/>
        </w:rPr>
        <w:t xml:space="preserve"> with his policies — a nearly </w:t>
      </w:r>
      <w:r w:rsidRPr="00733B5E">
        <w:rPr>
          <w:rStyle w:val="Emphasis"/>
          <w:highlight w:val="yellow"/>
        </w:rPr>
        <w:t>40%</w:t>
      </w:r>
      <w:r w:rsidRPr="00733B5E">
        <w:rPr>
          <w:rStyle w:val="StyleUnderline"/>
          <w:highlight w:val="yellow"/>
        </w:rPr>
        <w:t xml:space="preserve"> decrease since last year</w:t>
      </w:r>
      <w:r w:rsidRPr="00733B5E">
        <w:rPr>
          <w:rStyle w:val="StyleUnderline"/>
        </w:rPr>
        <w:t>.</w:t>
      </w:r>
    </w:p>
    <w:p w14:paraId="1BB0ECEF" w14:textId="77777777" w:rsidR="00701647" w:rsidRPr="00733B5E" w:rsidRDefault="00701647" w:rsidP="00701647">
      <w:pPr>
        <w:rPr>
          <w:rStyle w:val="StyleUnderline"/>
        </w:rPr>
      </w:pPr>
      <w:r w:rsidRPr="00733B5E">
        <w:rPr>
          <w:sz w:val="14"/>
          <w:szCs w:val="12"/>
        </w:rPr>
        <w:t xml:space="preserve">Public perspectives are also shifting in what authority presidents should have for firing federal employees. </w:t>
      </w:r>
      <w:r w:rsidRPr="00733B5E">
        <w:rPr>
          <w:rStyle w:val="StyleUnderline"/>
          <w:highlight w:val="yellow"/>
        </w:rPr>
        <w:t>More Americans</w:t>
      </w:r>
      <w:r w:rsidRPr="00733B5E">
        <w:rPr>
          <w:rStyle w:val="StyleUnderline"/>
        </w:rPr>
        <w:t xml:space="preserve"> now </w:t>
      </w:r>
      <w:r w:rsidRPr="00733B5E">
        <w:rPr>
          <w:rStyle w:val="Emphasis"/>
          <w:highlight w:val="yellow"/>
        </w:rPr>
        <w:t>agree</w:t>
      </w:r>
      <w:r w:rsidRPr="00733B5E">
        <w:rPr>
          <w:rStyle w:val="StyleUnderline"/>
        </w:rPr>
        <w:t xml:space="preserve"> that </w:t>
      </w:r>
      <w:r w:rsidRPr="00733B5E">
        <w:rPr>
          <w:rStyle w:val="StyleUnderline"/>
          <w:highlight w:val="yellow"/>
        </w:rPr>
        <w:t xml:space="preserve">presidents should be able to </w:t>
      </w:r>
      <w:r w:rsidRPr="00733B5E">
        <w:rPr>
          <w:rStyle w:val="Emphasis"/>
          <w:highlight w:val="yellow"/>
        </w:rPr>
        <w:t>fire</w:t>
      </w:r>
      <w:r w:rsidRPr="00733B5E">
        <w:rPr>
          <w:rStyle w:val="StyleUnderline"/>
          <w:highlight w:val="yellow"/>
        </w:rPr>
        <w:t xml:space="preserve"> any civil servant</w:t>
      </w:r>
      <w:r w:rsidRPr="00733B5E">
        <w:rPr>
          <w:rStyle w:val="StyleUnderline"/>
        </w:rPr>
        <w:t xml:space="preserve"> they choose, for </w:t>
      </w:r>
      <w:r w:rsidRPr="00733B5E">
        <w:rPr>
          <w:rStyle w:val="Emphasis"/>
        </w:rPr>
        <w:t>any reason</w:t>
      </w:r>
      <w:r w:rsidRPr="00733B5E">
        <w:rPr>
          <w:rStyle w:val="StyleUnderline"/>
        </w:rPr>
        <w:t xml:space="preserve"> — increasing from 25% to 34% in one year. </w:t>
      </w:r>
      <w:r w:rsidRPr="00733B5E">
        <w:rPr>
          <w:rStyle w:val="Emphasis"/>
        </w:rPr>
        <w:t>Specifically</w:t>
      </w:r>
      <w:r w:rsidRPr="00733B5E">
        <w:rPr>
          <w:rStyle w:val="StyleUnderline"/>
        </w:rPr>
        <w:t xml:space="preserve"> for </w:t>
      </w:r>
      <w:r w:rsidRPr="00733B5E">
        <w:rPr>
          <w:rStyle w:val="StyleUnderline"/>
          <w:highlight w:val="yellow"/>
        </w:rPr>
        <w:t>Republicans, 60% said</w:t>
      </w:r>
      <w:r w:rsidRPr="00733B5E">
        <w:rPr>
          <w:rStyle w:val="StyleUnderline"/>
        </w:rPr>
        <w:t xml:space="preserve"> they believe </w:t>
      </w:r>
      <w:r w:rsidRPr="00733B5E">
        <w:rPr>
          <w:rStyle w:val="StyleUnderline"/>
          <w:highlight w:val="yellow"/>
        </w:rPr>
        <w:t xml:space="preserve">the </w:t>
      </w:r>
      <w:r w:rsidRPr="00733B5E">
        <w:rPr>
          <w:rStyle w:val="Emphasis"/>
          <w:highlight w:val="yellow"/>
        </w:rPr>
        <w:t>president</w:t>
      </w:r>
      <w:r w:rsidRPr="00733B5E">
        <w:rPr>
          <w:rStyle w:val="StyleUnderline"/>
          <w:highlight w:val="yellow"/>
        </w:rPr>
        <w:t xml:space="preserve"> should</w:t>
      </w:r>
      <w:r w:rsidRPr="00733B5E">
        <w:rPr>
          <w:rStyle w:val="StyleUnderline"/>
        </w:rPr>
        <w:t xml:space="preserve"> have that power — an increase </w:t>
      </w:r>
      <w:r w:rsidRPr="00733B5E">
        <w:rPr>
          <w:rStyle w:val="StyleUnderline"/>
          <w:highlight w:val="yellow"/>
        </w:rPr>
        <w:t>from 37% last year</w:t>
      </w:r>
      <w:r w:rsidRPr="00733B5E">
        <w:rPr>
          <w:rStyle w:val="StyleUnderline"/>
        </w:rPr>
        <w:t>.</w:t>
      </w:r>
    </w:p>
    <w:p w14:paraId="6D7E537B" w14:textId="77777777" w:rsidR="00701647" w:rsidRPr="00733B5E" w:rsidRDefault="00701647" w:rsidP="00701647"/>
    <w:p w14:paraId="3D937459" w14:textId="77777777" w:rsidR="00960B4E" w:rsidRDefault="00960B4E" w:rsidP="00960B4E">
      <w:pPr>
        <w:pStyle w:val="Heading4"/>
      </w:pPr>
      <w:r>
        <w:t xml:space="preserve">‘Resolved’ is </w:t>
      </w:r>
      <w:r w:rsidRPr="0040494E">
        <w:rPr>
          <w:u w:val="single"/>
        </w:rPr>
        <w:t>formal vote</w:t>
      </w:r>
      <w:r>
        <w:t>.</w:t>
      </w:r>
    </w:p>
    <w:p w14:paraId="5CE361CE" w14:textId="77777777" w:rsidR="00960B4E" w:rsidRPr="00EF497F" w:rsidRDefault="00960B4E" w:rsidP="00960B4E">
      <w:r w:rsidRPr="00EF497F">
        <w:rPr>
          <w:rStyle w:val="Style13ptBold"/>
        </w:rPr>
        <w:t>Merriam-Webster 25</w:t>
      </w:r>
      <w:r>
        <w:t>, "Resolve," Merriam-Webster, 11/20/2025, https://www.merriam-webster.com/dictionary/resolve.</w:t>
      </w:r>
    </w:p>
    <w:p w14:paraId="1A2C161F" w14:textId="77777777" w:rsidR="00960B4E" w:rsidRPr="00EF497F" w:rsidRDefault="00960B4E" w:rsidP="00960B4E">
      <w:pPr>
        <w:rPr>
          <w:sz w:val="16"/>
        </w:rPr>
      </w:pPr>
      <w:proofErr w:type="gramStart"/>
      <w:r w:rsidRPr="00EF497F">
        <w:rPr>
          <w:rStyle w:val="Emphasis"/>
          <w:highlight w:val="yellow"/>
        </w:rPr>
        <w:t>resolved</w:t>
      </w:r>
      <w:r w:rsidRPr="00EF497F">
        <w:rPr>
          <w:sz w:val="16"/>
        </w:rPr>
        <w:t>;</w:t>
      </w:r>
      <w:proofErr w:type="gramEnd"/>
      <w:r w:rsidRPr="00EF497F">
        <w:rPr>
          <w:sz w:val="16"/>
        </w:rPr>
        <w:t xml:space="preserve"> resolving</w:t>
      </w:r>
    </w:p>
    <w:p w14:paraId="28596786" w14:textId="77777777" w:rsidR="00960B4E" w:rsidRPr="00EF497F" w:rsidRDefault="00960B4E" w:rsidP="00960B4E">
      <w:pPr>
        <w:rPr>
          <w:sz w:val="12"/>
          <w:szCs w:val="12"/>
        </w:rPr>
      </w:pPr>
      <w:r w:rsidRPr="00EF497F">
        <w:rPr>
          <w:sz w:val="12"/>
          <w:szCs w:val="12"/>
        </w:rPr>
        <w:t xml:space="preserve">Synonyms of </w:t>
      </w:r>
      <w:r w:rsidRPr="00EF497F">
        <w:rPr>
          <w:i/>
          <w:iCs/>
          <w:sz w:val="12"/>
          <w:szCs w:val="12"/>
        </w:rPr>
        <w:t>resolve</w:t>
      </w:r>
    </w:p>
    <w:p w14:paraId="08E5455E" w14:textId="77777777" w:rsidR="00960B4E" w:rsidRPr="00EF497F" w:rsidRDefault="00960B4E" w:rsidP="00960B4E">
      <w:pPr>
        <w:rPr>
          <w:i/>
          <w:iCs/>
          <w:sz w:val="12"/>
          <w:szCs w:val="12"/>
        </w:rPr>
      </w:pPr>
      <w:r w:rsidRPr="00EF497F">
        <w:rPr>
          <w:i/>
          <w:iCs/>
          <w:sz w:val="12"/>
          <w:szCs w:val="12"/>
        </w:rPr>
        <w:t>transitive verb</w:t>
      </w:r>
    </w:p>
    <w:p w14:paraId="5EA2D7C6" w14:textId="77777777" w:rsidR="00960B4E" w:rsidRPr="00EF497F" w:rsidRDefault="00960B4E" w:rsidP="00960B4E">
      <w:pPr>
        <w:rPr>
          <w:sz w:val="12"/>
          <w:szCs w:val="12"/>
        </w:rPr>
      </w:pPr>
      <w:r w:rsidRPr="00EF497F">
        <w:rPr>
          <w:sz w:val="12"/>
          <w:szCs w:val="12"/>
        </w:rPr>
        <w:t xml:space="preserve">1 </w:t>
      </w:r>
      <w:proofErr w:type="gramStart"/>
      <w:r w:rsidRPr="00EF497F">
        <w:rPr>
          <w:sz w:val="12"/>
          <w:szCs w:val="12"/>
        </w:rPr>
        <w:t>a :</w:t>
      </w:r>
      <w:proofErr w:type="gramEnd"/>
      <w:r w:rsidRPr="00EF497F">
        <w:rPr>
          <w:sz w:val="12"/>
          <w:szCs w:val="12"/>
        </w:rPr>
        <w:t xml:space="preserve"> to deal with </w:t>
      </w:r>
      <w:proofErr w:type="gramStart"/>
      <w:r w:rsidRPr="00EF497F">
        <w:rPr>
          <w:sz w:val="12"/>
          <w:szCs w:val="12"/>
        </w:rPr>
        <w:t>successfully :</w:t>
      </w:r>
      <w:proofErr w:type="gramEnd"/>
      <w:r w:rsidRPr="00EF497F">
        <w:rPr>
          <w:sz w:val="12"/>
          <w:szCs w:val="12"/>
        </w:rPr>
        <w:t xml:space="preserve"> clear up</w:t>
      </w:r>
    </w:p>
    <w:p w14:paraId="283CC2B7" w14:textId="77777777" w:rsidR="00960B4E" w:rsidRPr="00EF497F" w:rsidRDefault="00960B4E" w:rsidP="00960B4E">
      <w:pPr>
        <w:ind w:left="720"/>
        <w:rPr>
          <w:sz w:val="12"/>
          <w:szCs w:val="12"/>
        </w:rPr>
      </w:pPr>
      <w:proofErr w:type="gramStart"/>
      <w:r w:rsidRPr="00EF497F">
        <w:rPr>
          <w:i/>
          <w:iCs/>
          <w:sz w:val="12"/>
          <w:szCs w:val="12"/>
        </w:rPr>
        <w:t>resolve</w:t>
      </w:r>
      <w:proofErr w:type="gramEnd"/>
      <w:r w:rsidRPr="00EF497F">
        <w:rPr>
          <w:sz w:val="12"/>
          <w:szCs w:val="12"/>
        </w:rPr>
        <w:t xml:space="preserve"> doubts</w:t>
      </w:r>
    </w:p>
    <w:p w14:paraId="3E069CA7" w14:textId="77777777" w:rsidR="00960B4E" w:rsidRPr="00EF497F" w:rsidRDefault="00960B4E" w:rsidP="00960B4E">
      <w:pPr>
        <w:ind w:left="720"/>
        <w:rPr>
          <w:sz w:val="12"/>
          <w:szCs w:val="12"/>
        </w:rPr>
      </w:pPr>
      <w:proofErr w:type="gramStart"/>
      <w:r w:rsidRPr="00EF497F">
        <w:rPr>
          <w:i/>
          <w:iCs/>
          <w:sz w:val="12"/>
          <w:szCs w:val="12"/>
        </w:rPr>
        <w:t>resolve</w:t>
      </w:r>
      <w:proofErr w:type="gramEnd"/>
      <w:r w:rsidRPr="00EF497F">
        <w:rPr>
          <w:sz w:val="12"/>
          <w:szCs w:val="12"/>
        </w:rPr>
        <w:t xml:space="preserve"> a dispute</w:t>
      </w:r>
    </w:p>
    <w:p w14:paraId="1EB49906" w14:textId="77777777" w:rsidR="00960B4E" w:rsidRPr="00EF497F" w:rsidRDefault="00960B4E" w:rsidP="00960B4E">
      <w:pPr>
        <w:rPr>
          <w:sz w:val="12"/>
          <w:szCs w:val="12"/>
        </w:rPr>
      </w:pPr>
      <w:proofErr w:type="gramStart"/>
      <w:r w:rsidRPr="00EF497F">
        <w:rPr>
          <w:sz w:val="12"/>
          <w:szCs w:val="12"/>
        </w:rPr>
        <w:t>b :</w:t>
      </w:r>
      <w:proofErr w:type="gramEnd"/>
      <w:r w:rsidRPr="00EF497F">
        <w:rPr>
          <w:sz w:val="12"/>
          <w:szCs w:val="12"/>
        </w:rPr>
        <w:t xml:space="preserve"> to find an answer to</w:t>
      </w:r>
    </w:p>
    <w:p w14:paraId="115F334E" w14:textId="77777777" w:rsidR="00960B4E" w:rsidRPr="00EF497F" w:rsidRDefault="00960B4E" w:rsidP="00960B4E">
      <w:pPr>
        <w:rPr>
          <w:sz w:val="12"/>
          <w:szCs w:val="12"/>
        </w:rPr>
      </w:pPr>
      <w:proofErr w:type="gramStart"/>
      <w:r w:rsidRPr="00EF497F">
        <w:rPr>
          <w:sz w:val="12"/>
          <w:szCs w:val="12"/>
        </w:rPr>
        <w:t>c :</w:t>
      </w:r>
      <w:proofErr w:type="gramEnd"/>
      <w:r w:rsidRPr="00EF497F">
        <w:rPr>
          <w:sz w:val="12"/>
          <w:szCs w:val="12"/>
        </w:rPr>
        <w:t xml:space="preserve"> to make clear or understandable</w:t>
      </w:r>
    </w:p>
    <w:p w14:paraId="0C3FECB0" w14:textId="77777777" w:rsidR="00960B4E" w:rsidRPr="00EF497F" w:rsidRDefault="00960B4E" w:rsidP="00960B4E">
      <w:pPr>
        <w:rPr>
          <w:sz w:val="12"/>
          <w:szCs w:val="12"/>
        </w:rPr>
      </w:pPr>
      <w:proofErr w:type="gramStart"/>
      <w:r w:rsidRPr="00EF497F">
        <w:rPr>
          <w:sz w:val="12"/>
          <w:szCs w:val="12"/>
        </w:rPr>
        <w:t>d :</w:t>
      </w:r>
      <w:proofErr w:type="gramEnd"/>
      <w:r w:rsidRPr="00EF497F">
        <w:rPr>
          <w:sz w:val="12"/>
          <w:szCs w:val="12"/>
        </w:rPr>
        <w:t xml:space="preserve"> to find a mathematical solution of</w:t>
      </w:r>
    </w:p>
    <w:p w14:paraId="0B67DC01" w14:textId="77777777" w:rsidR="00960B4E" w:rsidRPr="00EF497F" w:rsidRDefault="00960B4E" w:rsidP="00960B4E">
      <w:pPr>
        <w:rPr>
          <w:sz w:val="12"/>
          <w:szCs w:val="12"/>
        </w:rPr>
      </w:pPr>
      <w:proofErr w:type="gramStart"/>
      <w:r w:rsidRPr="00EF497F">
        <w:rPr>
          <w:sz w:val="12"/>
          <w:szCs w:val="12"/>
        </w:rPr>
        <w:t>e :</w:t>
      </w:r>
      <w:proofErr w:type="gramEnd"/>
      <w:r w:rsidRPr="00EF497F">
        <w:rPr>
          <w:sz w:val="12"/>
          <w:szCs w:val="12"/>
        </w:rPr>
        <w:t xml:space="preserve"> to split up into two or more components especially in assigned directions</w:t>
      </w:r>
    </w:p>
    <w:p w14:paraId="2A6FD174" w14:textId="77777777" w:rsidR="00960B4E" w:rsidRPr="00EF497F" w:rsidRDefault="00960B4E" w:rsidP="00960B4E">
      <w:pPr>
        <w:ind w:firstLine="720"/>
        <w:rPr>
          <w:sz w:val="12"/>
          <w:szCs w:val="12"/>
        </w:rPr>
      </w:pPr>
      <w:r w:rsidRPr="00EF497F">
        <w:rPr>
          <w:i/>
          <w:iCs/>
          <w:sz w:val="12"/>
          <w:szCs w:val="12"/>
        </w:rPr>
        <w:t>resolve</w:t>
      </w:r>
      <w:r w:rsidRPr="00EF497F">
        <w:rPr>
          <w:sz w:val="12"/>
          <w:szCs w:val="12"/>
        </w:rPr>
        <w:t xml:space="preserve"> a vector</w:t>
      </w:r>
    </w:p>
    <w:p w14:paraId="1EC326BC" w14:textId="77777777" w:rsidR="00960B4E" w:rsidRPr="00EF497F" w:rsidRDefault="00960B4E" w:rsidP="00960B4E">
      <w:pPr>
        <w:rPr>
          <w:sz w:val="12"/>
          <w:szCs w:val="12"/>
        </w:rPr>
      </w:pPr>
      <w:proofErr w:type="gramStart"/>
      <w:r w:rsidRPr="00EF497F">
        <w:rPr>
          <w:sz w:val="12"/>
          <w:szCs w:val="12"/>
        </w:rPr>
        <w:t>2 :</w:t>
      </w:r>
      <w:proofErr w:type="gramEnd"/>
      <w:r w:rsidRPr="00EF497F">
        <w:rPr>
          <w:sz w:val="12"/>
          <w:szCs w:val="12"/>
        </w:rPr>
        <w:t xml:space="preserve"> to reach a firm decision about</w:t>
      </w:r>
    </w:p>
    <w:p w14:paraId="3FB1BABC" w14:textId="77777777" w:rsidR="00960B4E" w:rsidRPr="00EF497F" w:rsidRDefault="00960B4E" w:rsidP="00960B4E">
      <w:pPr>
        <w:ind w:left="720"/>
        <w:rPr>
          <w:sz w:val="12"/>
          <w:szCs w:val="12"/>
        </w:rPr>
      </w:pPr>
      <w:r w:rsidRPr="00EF497F">
        <w:rPr>
          <w:i/>
          <w:iCs/>
          <w:sz w:val="12"/>
          <w:szCs w:val="12"/>
        </w:rPr>
        <w:t>resolve</w:t>
      </w:r>
      <w:r w:rsidRPr="00EF497F">
        <w:rPr>
          <w:sz w:val="12"/>
          <w:szCs w:val="12"/>
        </w:rPr>
        <w:t xml:space="preserve"> to get more sleep</w:t>
      </w:r>
    </w:p>
    <w:p w14:paraId="2055A03B" w14:textId="77777777" w:rsidR="00960B4E" w:rsidRPr="00EF497F" w:rsidRDefault="00960B4E" w:rsidP="00960B4E">
      <w:pPr>
        <w:ind w:left="720"/>
        <w:rPr>
          <w:sz w:val="16"/>
        </w:rPr>
      </w:pPr>
      <w:r w:rsidRPr="00EF497F">
        <w:rPr>
          <w:i/>
          <w:iCs/>
          <w:sz w:val="12"/>
          <w:szCs w:val="12"/>
        </w:rPr>
        <w:t>resolve</w:t>
      </w:r>
      <w:r w:rsidRPr="00EF497F">
        <w:rPr>
          <w:sz w:val="12"/>
          <w:szCs w:val="12"/>
        </w:rPr>
        <w:t xml:space="preserve"> disputed points in a text</w:t>
      </w:r>
    </w:p>
    <w:p w14:paraId="0FF0BA6C" w14:textId="77777777" w:rsidR="00960B4E" w:rsidRDefault="00960B4E" w:rsidP="00960B4E">
      <w:pPr>
        <w:rPr>
          <w:rStyle w:val="Emphasis"/>
        </w:rPr>
      </w:pPr>
      <w:r w:rsidRPr="00EF497F">
        <w:rPr>
          <w:sz w:val="16"/>
        </w:rPr>
        <w:t xml:space="preserve">3 </w:t>
      </w:r>
      <w:proofErr w:type="gramStart"/>
      <w:r w:rsidRPr="00EF497F">
        <w:rPr>
          <w:sz w:val="16"/>
        </w:rPr>
        <w:t>a :</w:t>
      </w:r>
      <w:proofErr w:type="gramEnd"/>
      <w:r w:rsidRPr="00EF497F">
        <w:rPr>
          <w:sz w:val="16"/>
        </w:rPr>
        <w:t xml:space="preserve">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22557A8A" w14:textId="77777777" w:rsidR="00701647" w:rsidRPr="00733B5E" w:rsidRDefault="00701647" w:rsidP="00701647"/>
    <w:p w14:paraId="444AC67E" w14:textId="77777777" w:rsidR="00701647" w:rsidRPr="00733B5E" w:rsidRDefault="00701647" w:rsidP="00701647">
      <w:pPr>
        <w:spacing w:line="278" w:lineRule="auto"/>
        <w:rPr>
          <w:kern w:val="2"/>
          <w:sz w:val="24"/>
          <w:szCs w:val="24"/>
          <w14:ligatures w14:val="standardContextual"/>
        </w:rPr>
      </w:pPr>
    </w:p>
    <w:sectPr w:rsidR="00701647" w:rsidRPr="00733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872B3F"/>
    <w:multiLevelType w:val="hybridMultilevel"/>
    <w:tmpl w:val="9EB8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4"/>
  </w:num>
  <w:num w:numId="15" w16cid:durableId="1713188445">
    <w:abstractNumId w:val="36"/>
  </w:num>
  <w:num w:numId="16" w16cid:durableId="1763601005">
    <w:abstractNumId w:val="24"/>
  </w:num>
  <w:num w:numId="17" w16cid:durableId="1137333453">
    <w:abstractNumId w:val="41"/>
  </w:num>
  <w:num w:numId="18" w16cid:durableId="97600750">
    <w:abstractNumId w:val="26"/>
  </w:num>
  <w:num w:numId="19" w16cid:durableId="866018953">
    <w:abstractNumId w:val="35"/>
  </w:num>
  <w:num w:numId="20" w16cid:durableId="1716003135">
    <w:abstractNumId w:val="22"/>
  </w:num>
  <w:num w:numId="21" w16cid:durableId="1159269130">
    <w:abstractNumId w:val="28"/>
  </w:num>
  <w:num w:numId="22" w16cid:durableId="599072509">
    <w:abstractNumId w:val="25"/>
  </w:num>
  <w:num w:numId="23" w16cid:durableId="301891432">
    <w:abstractNumId w:val="17"/>
  </w:num>
  <w:num w:numId="24" w16cid:durableId="1448353702">
    <w:abstractNumId w:val="34"/>
  </w:num>
  <w:num w:numId="25" w16cid:durableId="644700160">
    <w:abstractNumId w:val="32"/>
  </w:num>
  <w:num w:numId="26" w16cid:durableId="1892614353">
    <w:abstractNumId w:val="12"/>
  </w:num>
  <w:num w:numId="27" w16cid:durableId="792477244">
    <w:abstractNumId w:val="30"/>
  </w:num>
  <w:num w:numId="28" w16cid:durableId="2083984484">
    <w:abstractNumId w:val="37"/>
  </w:num>
  <w:num w:numId="29" w16cid:durableId="1417436048">
    <w:abstractNumId w:val="16"/>
  </w:num>
  <w:num w:numId="30" w16cid:durableId="1265501681">
    <w:abstractNumId w:val="33"/>
  </w:num>
  <w:num w:numId="31" w16cid:durableId="1018315881">
    <w:abstractNumId w:val="29"/>
  </w:num>
  <w:num w:numId="32" w16cid:durableId="1321930609">
    <w:abstractNumId w:val="21"/>
  </w:num>
  <w:num w:numId="33" w16cid:durableId="1008018817">
    <w:abstractNumId w:val="11"/>
  </w:num>
  <w:num w:numId="34" w16cid:durableId="1632780651">
    <w:abstractNumId w:val="13"/>
  </w:num>
  <w:num w:numId="35" w16cid:durableId="383867229">
    <w:abstractNumId w:val="39"/>
  </w:num>
  <w:num w:numId="36" w16cid:durableId="1611819085">
    <w:abstractNumId w:val="10"/>
  </w:num>
  <w:num w:numId="37" w16cid:durableId="434983886">
    <w:abstractNumId w:val="23"/>
  </w:num>
  <w:num w:numId="38" w16cid:durableId="1353338058">
    <w:abstractNumId w:val="18"/>
  </w:num>
  <w:num w:numId="39" w16cid:durableId="172574650">
    <w:abstractNumId w:val="38"/>
  </w:num>
  <w:num w:numId="40" w16cid:durableId="1060325147">
    <w:abstractNumId w:val="40"/>
  </w:num>
  <w:num w:numId="41" w16cid:durableId="1425345507">
    <w:abstractNumId w:val="27"/>
  </w:num>
  <w:num w:numId="42" w16cid:durableId="13597708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DD"/>
    <w:rsid w:val="00196DDD"/>
    <w:rsid w:val="0032654F"/>
    <w:rsid w:val="003D0C92"/>
    <w:rsid w:val="00415B45"/>
    <w:rsid w:val="00667D58"/>
    <w:rsid w:val="00701647"/>
    <w:rsid w:val="00960B4E"/>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43C2"/>
  <w15:chartTrackingRefBased/>
  <w15:docId w15:val="{C09AA915-8240-4B83-9F33-13668038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16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016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7016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016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7016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016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6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16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647"/>
  </w:style>
  <w:style w:type="character" w:customStyle="1" w:styleId="Heading1Char">
    <w:name w:val="Heading 1 Char"/>
    <w:aliases w:val="Pocket Char"/>
    <w:basedOn w:val="DefaultParagraphFont"/>
    <w:link w:val="Heading1"/>
    <w:rsid w:val="0070164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1 Char1,Heading 2 Char Char Char Char Char Char Char Char,cite_tag Char,Super Script Char"/>
    <w:basedOn w:val="DefaultParagraphFont"/>
    <w:link w:val="Heading2"/>
    <w:uiPriority w:val="1"/>
    <w:rsid w:val="007016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701647"/>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016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7016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6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DDD"/>
    <w:rPr>
      <w:rFonts w:eastAsiaTheme="majorEastAsia" w:cstheme="majorBidi"/>
      <w:color w:val="272727" w:themeColor="text1" w:themeTint="D8"/>
    </w:rPr>
  </w:style>
  <w:style w:type="paragraph" w:styleId="Title">
    <w:name w:val="Title"/>
    <w:basedOn w:val="Normal"/>
    <w:next w:val="Normal"/>
    <w:link w:val="TitleChar"/>
    <w:uiPriority w:val="10"/>
    <w:qFormat/>
    <w:rsid w:val="00196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DDD"/>
    <w:pPr>
      <w:spacing w:before="160"/>
      <w:jc w:val="center"/>
    </w:pPr>
    <w:rPr>
      <w:i/>
      <w:iCs/>
      <w:color w:val="404040" w:themeColor="text1" w:themeTint="BF"/>
    </w:rPr>
  </w:style>
  <w:style w:type="character" w:customStyle="1" w:styleId="QuoteChar">
    <w:name w:val="Quote Char"/>
    <w:basedOn w:val="DefaultParagraphFont"/>
    <w:link w:val="Quote"/>
    <w:uiPriority w:val="29"/>
    <w:rsid w:val="00196DDD"/>
    <w:rPr>
      <w:i/>
      <w:iCs/>
      <w:color w:val="404040" w:themeColor="text1" w:themeTint="BF"/>
    </w:rPr>
  </w:style>
  <w:style w:type="paragraph" w:styleId="ListParagraph">
    <w:name w:val="List Paragraph"/>
    <w:aliases w:val="6 font,List Paragraph1,List Paragraph2,Colorful List - Accent 11"/>
    <w:basedOn w:val="Normal"/>
    <w:uiPriority w:val="34"/>
    <w:qFormat/>
    <w:rsid w:val="00196DDD"/>
    <w:pPr>
      <w:ind w:left="720"/>
      <w:contextualSpacing/>
    </w:pPr>
  </w:style>
  <w:style w:type="character" w:styleId="IntenseEmphasis">
    <w:name w:val="Intense Emphasis"/>
    <w:basedOn w:val="DefaultParagraphFont"/>
    <w:uiPriority w:val="21"/>
    <w:qFormat/>
    <w:rsid w:val="00196DDD"/>
    <w:rPr>
      <w:i/>
      <w:iCs/>
      <w:color w:val="0F4761" w:themeColor="accent1" w:themeShade="BF"/>
    </w:rPr>
  </w:style>
  <w:style w:type="paragraph" w:styleId="IntenseQuote">
    <w:name w:val="Intense Quote"/>
    <w:basedOn w:val="Normal"/>
    <w:next w:val="Normal"/>
    <w:link w:val="IntenseQuoteChar"/>
    <w:uiPriority w:val="30"/>
    <w:qFormat/>
    <w:rsid w:val="00196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DDD"/>
    <w:rPr>
      <w:i/>
      <w:iCs/>
      <w:color w:val="0F4761" w:themeColor="accent1" w:themeShade="BF"/>
    </w:rPr>
  </w:style>
  <w:style w:type="character" w:styleId="IntenseReference">
    <w:name w:val="Intense Reference"/>
    <w:basedOn w:val="DefaultParagraphFont"/>
    <w:uiPriority w:val="32"/>
    <w:qFormat/>
    <w:rsid w:val="00196DD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0164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164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164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701647"/>
    <w:rPr>
      <w:b w:val="0"/>
      <w:sz w:val="22"/>
      <w:u w:val="single"/>
    </w:rPr>
  </w:style>
  <w:style w:type="character" w:styleId="Strong">
    <w:name w:val="Strong"/>
    <w:basedOn w:val="DefaultParagraphFont"/>
    <w:uiPriority w:val="22"/>
    <w:qFormat/>
    <w:rsid w:val="00701647"/>
    <w:rPr>
      <w:b/>
      <w:bCs/>
    </w:rPr>
  </w:style>
  <w:style w:type="character" w:styleId="BookTitle">
    <w:name w:val="Book Title"/>
    <w:basedOn w:val="DefaultParagraphFont"/>
    <w:uiPriority w:val="33"/>
    <w:qFormat/>
    <w:rsid w:val="00701647"/>
    <w:rPr>
      <w:b/>
      <w:bCs/>
      <w:i/>
      <w:iCs/>
      <w:spacing w:val="5"/>
    </w:rPr>
  </w:style>
  <w:style w:type="numbering" w:styleId="111111">
    <w:name w:val="Outline List 2"/>
    <w:basedOn w:val="NoList"/>
    <w:uiPriority w:val="99"/>
    <w:semiHidden/>
    <w:unhideWhenUsed/>
    <w:rsid w:val="00701647"/>
  </w:style>
  <w:style w:type="paragraph" w:styleId="Header">
    <w:name w:val="header"/>
    <w:basedOn w:val="Normal"/>
    <w:link w:val="HeaderChar"/>
    <w:uiPriority w:val="99"/>
    <w:rsid w:val="00701647"/>
    <w:pPr>
      <w:tabs>
        <w:tab w:val="center" w:pos="4680"/>
        <w:tab w:val="right" w:pos="9360"/>
      </w:tabs>
    </w:pPr>
  </w:style>
  <w:style w:type="character" w:customStyle="1" w:styleId="HeaderChar">
    <w:name w:val="Header Char"/>
    <w:basedOn w:val="DefaultParagraphFont"/>
    <w:link w:val="Header"/>
    <w:uiPriority w:val="99"/>
    <w:rsid w:val="00701647"/>
    <w:rPr>
      <w:rFonts w:ascii="Calibri" w:hAnsi="Calibri" w:cs="Calibri"/>
      <w:kern w:val="0"/>
      <w:sz w:val="22"/>
      <w:szCs w:val="22"/>
      <w14:ligatures w14:val="none"/>
    </w:rPr>
  </w:style>
  <w:style w:type="paragraph" w:styleId="Footer">
    <w:name w:val="footer"/>
    <w:basedOn w:val="Normal"/>
    <w:link w:val="FooterChar"/>
    <w:uiPriority w:val="99"/>
    <w:rsid w:val="00701647"/>
    <w:pPr>
      <w:tabs>
        <w:tab w:val="center" w:pos="4680"/>
        <w:tab w:val="right" w:pos="9360"/>
      </w:tabs>
    </w:pPr>
  </w:style>
  <w:style w:type="character" w:customStyle="1" w:styleId="FooterChar">
    <w:name w:val="Footer Char"/>
    <w:basedOn w:val="DefaultParagraphFont"/>
    <w:link w:val="Footer"/>
    <w:uiPriority w:val="99"/>
    <w:rsid w:val="00701647"/>
    <w:rPr>
      <w:rFonts w:ascii="Calibri" w:hAnsi="Calibri" w:cs="Calibri"/>
      <w:kern w:val="0"/>
      <w:sz w:val="22"/>
      <w:szCs w:val="22"/>
      <w14:ligatures w14:val="none"/>
    </w:rPr>
  </w:style>
  <w:style w:type="paragraph" w:styleId="BodyText">
    <w:name w:val="Body Text"/>
    <w:basedOn w:val="Normal"/>
    <w:link w:val="BodyTextChar"/>
    <w:uiPriority w:val="99"/>
    <w:unhideWhenUsed/>
    <w:rsid w:val="00701647"/>
    <w:pPr>
      <w:spacing w:after="120"/>
    </w:pPr>
  </w:style>
  <w:style w:type="character" w:customStyle="1" w:styleId="BodyTextChar">
    <w:name w:val="Body Text Char"/>
    <w:basedOn w:val="DefaultParagraphFont"/>
    <w:link w:val="BodyText"/>
    <w:uiPriority w:val="99"/>
    <w:rsid w:val="00701647"/>
    <w:rPr>
      <w:rFonts w:ascii="Calibri" w:hAnsi="Calibri" w:cs="Calibri"/>
      <w:kern w:val="0"/>
      <w:sz w:val="22"/>
      <w:szCs w:val="22"/>
      <w14:ligatures w14:val="none"/>
    </w:rPr>
  </w:style>
  <w:style w:type="paragraph" w:styleId="NoSpacing">
    <w:name w:val="No Spacing"/>
    <w:link w:val="NoSpacingChar"/>
    <w:uiPriority w:val="99"/>
    <w:unhideWhenUsed/>
    <w:qFormat/>
    <w:rsid w:val="0070164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01647"/>
    <w:rPr>
      <w:rFonts w:ascii="Calibri" w:hAnsi="Calibri" w:cs="Calibri"/>
      <w:kern w:val="0"/>
      <w:sz w:val="22"/>
      <w:szCs w:val="22"/>
      <w14:ligatures w14:val="none"/>
    </w:rPr>
  </w:style>
  <w:style w:type="character" w:styleId="Hyperlink">
    <w:name w:val="Hyperlink"/>
    <w:basedOn w:val="DefaultParagraphFont"/>
    <w:uiPriority w:val="99"/>
    <w:unhideWhenUsed/>
    <w:rsid w:val="00701647"/>
    <w:rPr>
      <w:color w:val="467886" w:themeColor="hyperlink"/>
      <w:u w:val="single"/>
    </w:rPr>
  </w:style>
  <w:style w:type="character" w:styleId="UnresolvedMention">
    <w:name w:val="Unresolved Mention"/>
    <w:basedOn w:val="DefaultParagraphFont"/>
    <w:uiPriority w:val="99"/>
    <w:semiHidden/>
    <w:unhideWhenUsed/>
    <w:rsid w:val="00701647"/>
    <w:rPr>
      <w:color w:val="605E5C"/>
      <w:shd w:val="clear" w:color="auto" w:fill="E1DFDD"/>
    </w:rPr>
  </w:style>
  <w:style w:type="paragraph" w:customStyle="1" w:styleId="Analytic">
    <w:name w:val="Analytic"/>
    <w:basedOn w:val="Heading4"/>
    <w:link w:val="AnalyticChar"/>
    <w:uiPriority w:val="5"/>
    <w:qFormat/>
    <w:rsid w:val="00701647"/>
    <w:rPr>
      <w:color w:val="501549" w:themeColor="accent5" w:themeShade="80"/>
    </w:rPr>
  </w:style>
  <w:style w:type="character" w:customStyle="1" w:styleId="AnalyticChar">
    <w:name w:val="Analytic Char"/>
    <w:basedOn w:val="Heading4Char"/>
    <w:link w:val="Analytic"/>
    <w:uiPriority w:val="5"/>
    <w:rsid w:val="00701647"/>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70164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01647"/>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701647"/>
    <w:pPr>
      <w:numPr>
        <w:numId w:val="29"/>
      </w:numPr>
    </w:pPr>
  </w:style>
  <w:style w:type="numbering" w:customStyle="1" w:styleId="1ai0">
    <w:name w:val="1ai0"/>
    <w:rsid w:val="00701647"/>
    <w:pPr>
      <w:numPr>
        <w:numId w:val="23"/>
      </w:numPr>
    </w:pPr>
  </w:style>
  <w:style w:type="numbering" w:customStyle="1" w:styleId="1111111">
    <w:name w:val="1111111"/>
    <w:rsid w:val="00701647"/>
    <w:pPr>
      <w:numPr>
        <w:numId w:val="38"/>
      </w:numPr>
    </w:pPr>
  </w:style>
  <w:style w:type="numbering" w:customStyle="1" w:styleId="1ai2">
    <w:name w:val="1ai2"/>
    <w:rsid w:val="00701647"/>
    <w:pPr>
      <w:numPr>
        <w:numId w:val="20"/>
      </w:numPr>
    </w:pPr>
  </w:style>
  <w:style w:type="numbering" w:customStyle="1" w:styleId="1ai10">
    <w:name w:val="1ai10"/>
    <w:rsid w:val="00701647"/>
    <w:pPr>
      <w:numPr>
        <w:numId w:val="22"/>
      </w:numPr>
    </w:pPr>
  </w:style>
  <w:style w:type="numbering" w:customStyle="1" w:styleId="1ai100">
    <w:name w:val="1ai100"/>
    <w:rsid w:val="00701647"/>
    <w:pPr>
      <w:numPr>
        <w:numId w:val="18"/>
      </w:numPr>
    </w:pPr>
  </w:style>
  <w:style w:type="numbering" w:customStyle="1" w:styleId="1111112">
    <w:name w:val="1111112"/>
    <w:rsid w:val="00701647"/>
    <w:pPr>
      <w:numPr>
        <w:numId w:val="21"/>
      </w:numPr>
    </w:pPr>
  </w:style>
  <w:style w:type="numbering" w:customStyle="1" w:styleId="1ai11">
    <w:name w:val="1ai11"/>
    <w:rsid w:val="00701647"/>
    <w:pPr>
      <w:numPr>
        <w:numId w:val="19"/>
      </w:numPr>
    </w:pPr>
  </w:style>
  <w:style w:type="paragraph" w:customStyle="1" w:styleId="textbold">
    <w:name w:val="text bold"/>
    <w:basedOn w:val="Normal"/>
    <w:link w:val="Emphasis"/>
    <w:uiPriority w:val="8"/>
    <w:qFormat/>
    <w:rsid w:val="00701647"/>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016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7016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67966</Words>
  <Characters>382652</Characters>
  <Application>Microsoft Office Word</Application>
  <DocSecurity>0</DocSecurity>
  <Lines>6833</Lines>
  <Paragraphs>4172</Paragraphs>
  <ScaleCrop>false</ScaleCrop>
  <Company/>
  <LinksUpToDate>false</LinksUpToDate>
  <CharactersWithSpaces>446446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2025-11-03T01:38:00Z</dcterms:created>
  <dcterms:modified xsi:type="dcterms:W3CDTF">2025-11-03T01:42:00Z</dcterms:modified>
</cp:coreProperties>
</file>