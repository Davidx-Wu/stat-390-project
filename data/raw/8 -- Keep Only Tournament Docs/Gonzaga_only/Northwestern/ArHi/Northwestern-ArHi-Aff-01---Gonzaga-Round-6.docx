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A447" w14:textId="462AE1B0" w:rsidR="0080728A" w:rsidRDefault="0080728A" w:rsidP="0080728A">
      <w:pPr>
        <w:pStyle w:val="Heading1"/>
      </w:pPr>
      <w:r>
        <w:t>1AC</w:t>
      </w:r>
    </w:p>
    <w:p w14:paraId="6F996CCE" w14:textId="510969CC" w:rsidR="00C932C5" w:rsidRDefault="00C932C5" w:rsidP="00C932C5">
      <w:pPr>
        <w:pStyle w:val="Heading2"/>
      </w:pPr>
      <w:r>
        <w:t>1AC---Full Text</w:t>
      </w:r>
    </w:p>
    <w:p w14:paraId="6BF01C16" w14:textId="77777777" w:rsidR="00C932C5" w:rsidRDefault="00C932C5" w:rsidP="00C932C5">
      <w:pPr>
        <w:pStyle w:val="Heading3"/>
      </w:pPr>
      <w:bookmarkStart w:id="0" w:name="_Hlk210026267"/>
      <w:r>
        <w:lastRenderedPageBreak/>
        <w:t>1AC---Administration ADV</w:t>
      </w:r>
    </w:p>
    <w:p w14:paraId="75725E91" w14:textId="77777777" w:rsidR="00C932C5" w:rsidRDefault="00C932C5" w:rsidP="00C932C5">
      <w:pPr>
        <w:pStyle w:val="Heading4"/>
      </w:pPr>
      <w:r>
        <w:t xml:space="preserve">Advantage 1 is </w:t>
      </w:r>
      <w:r w:rsidRPr="00594AC1">
        <w:rPr>
          <w:u w:val="single"/>
        </w:rPr>
        <w:t>ADMINISTRATION</w:t>
      </w:r>
      <w:r>
        <w:t>.</w:t>
      </w:r>
    </w:p>
    <w:p w14:paraId="3FA2D424" w14:textId="152B2116" w:rsidR="00C932C5" w:rsidRPr="00716B4E" w:rsidRDefault="00C932C5" w:rsidP="00C932C5">
      <w:pPr>
        <w:pStyle w:val="Heading4"/>
      </w:pPr>
      <w:r>
        <w:t xml:space="preserve">Trump’s </w:t>
      </w:r>
      <w:r w:rsidRPr="00801BEA">
        <w:rPr>
          <w:u w:val="single"/>
        </w:rPr>
        <w:t>eradication</w:t>
      </w:r>
      <w:r>
        <w:t xml:space="preserve"> of collective bargaining rights </w:t>
      </w:r>
      <w:r w:rsidR="00272675">
        <w:t>eviscerates</w:t>
      </w:r>
      <w:r>
        <w:t xml:space="preserve"> </w:t>
      </w:r>
      <w:r w:rsidRPr="00801BEA">
        <w:rPr>
          <w:u w:val="single"/>
        </w:rPr>
        <w:t>legal certainty for</w:t>
      </w:r>
      <w:r>
        <w:t xml:space="preserve"> AND </w:t>
      </w:r>
      <w:r w:rsidRPr="00801BEA">
        <w:rPr>
          <w:u w:val="single"/>
        </w:rPr>
        <w:t>protections of</w:t>
      </w:r>
      <w:r>
        <w:t xml:space="preserve"> federal workers.</w:t>
      </w:r>
    </w:p>
    <w:p w14:paraId="64B13F78" w14:textId="77777777" w:rsidR="00C932C5" w:rsidRDefault="00C932C5" w:rsidP="00C932C5">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EDCC8FD" w14:textId="77777777" w:rsidR="00C932C5" w:rsidRPr="00985E12" w:rsidRDefault="00C932C5" w:rsidP="00C932C5">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77178F69" w14:textId="77777777" w:rsidR="00C932C5" w:rsidRPr="00985E12" w:rsidRDefault="00C932C5" w:rsidP="00C932C5">
      <w:pPr>
        <w:rPr>
          <w:sz w:val="16"/>
        </w:rPr>
      </w:pPr>
      <w:r w:rsidRPr="00985E12">
        <w:rPr>
          <w:sz w:val="16"/>
        </w:rPr>
        <w:t>President Donald Trump signed an executive order Thursday seeking to end collective bargaining for more than a dozen agencies, on the grounds that their work impacts national security.</w:t>
      </w:r>
    </w:p>
    <w:p w14:paraId="5DE5B8F0" w14:textId="77777777" w:rsidR="00C932C5" w:rsidRPr="00985E12" w:rsidRDefault="00C932C5" w:rsidP="00C932C5">
      <w:pPr>
        <w:rPr>
          <w:sz w:val="16"/>
        </w:rPr>
      </w:pPr>
      <w:r w:rsidRPr="00985E12">
        <w:rPr>
          <w:sz w:val="16"/>
        </w:rPr>
        <w:t>The American Federation of Government Employees (AFGE) estimates the executive order affects more than a million federal employees — nearly half the federal workforce.</w:t>
      </w:r>
    </w:p>
    <w:p w14:paraId="50F4AA86" w14:textId="77777777" w:rsidR="00C932C5" w:rsidRPr="00985E12" w:rsidRDefault="00C932C5" w:rsidP="00C932C5">
      <w:pPr>
        <w:rPr>
          <w:sz w:val="16"/>
        </w:rPr>
      </w:pPr>
      <w:r w:rsidRPr="00985E12">
        <w:rPr>
          <w:sz w:val="16"/>
        </w:rPr>
        <w:t>AFGE National President Everett Kelley called the executive order “plainly retaliatory” at a press conference Friday.</w:t>
      </w:r>
    </w:p>
    <w:p w14:paraId="553EC0A1" w14:textId="77777777" w:rsidR="00C932C5" w:rsidRPr="00985E12" w:rsidRDefault="00C932C5" w:rsidP="00C932C5">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6370B42E" w14:textId="77777777" w:rsidR="00C932C5" w:rsidRPr="00985E12" w:rsidRDefault="00C932C5" w:rsidP="00C932C5">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75BD44CA" w14:textId="77777777" w:rsidR="00C932C5" w:rsidRPr="00985E12" w:rsidRDefault="00C932C5" w:rsidP="00C932C5">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7904F1CA" w14:textId="77777777" w:rsidR="00C932C5" w:rsidRPr="00985E12" w:rsidRDefault="00C932C5" w:rsidP="00C932C5">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4DBCCEB0" w14:textId="77777777" w:rsidR="00C932C5" w:rsidRPr="00985E12" w:rsidRDefault="00C932C5" w:rsidP="00C932C5">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5F521CF6" w14:textId="77777777" w:rsidR="00C932C5" w:rsidRPr="00985E12" w:rsidRDefault="00C932C5" w:rsidP="00C932C5">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6C2E0033" w14:textId="77777777" w:rsidR="00C932C5" w:rsidRPr="00801BEA" w:rsidRDefault="00C932C5" w:rsidP="00C932C5">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3BCAA7E1" w14:textId="77777777" w:rsidR="00C932C5" w:rsidRPr="00985E12" w:rsidRDefault="00C932C5" w:rsidP="00C932C5">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6897263F" w14:textId="77777777" w:rsidR="00C932C5" w:rsidRPr="00985E12" w:rsidRDefault="00C932C5" w:rsidP="00C932C5">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9A331FB" w14:textId="77777777" w:rsidR="00C932C5" w:rsidRPr="00985E12" w:rsidRDefault="00C932C5" w:rsidP="00C932C5">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54C11DA9" w14:textId="77777777" w:rsidR="00C932C5" w:rsidRPr="00985E12" w:rsidRDefault="00C932C5" w:rsidP="00C932C5">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0F9BAE12" w14:textId="77777777" w:rsidR="00C932C5" w:rsidRPr="00985E12" w:rsidRDefault="00C932C5" w:rsidP="00C932C5">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62719B90" w14:textId="77777777" w:rsidR="00C932C5" w:rsidRPr="00985E12" w:rsidRDefault="00C932C5" w:rsidP="00C932C5">
      <w:pPr>
        <w:rPr>
          <w:sz w:val="12"/>
          <w:szCs w:val="12"/>
        </w:rPr>
      </w:pPr>
      <w:r w:rsidRPr="00985E12">
        <w:rPr>
          <w:sz w:val="12"/>
          <w:szCs w:val="12"/>
        </w:rPr>
        <w:lastRenderedPageBreak/>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3B69D7E7" w14:textId="77777777" w:rsidR="00C932C5" w:rsidRPr="00985E12" w:rsidRDefault="00C932C5" w:rsidP="00C932C5">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668C84AB" w14:textId="77777777" w:rsidR="00C932C5" w:rsidRPr="00985E12" w:rsidRDefault="00C932C5" w:rsidP="00C932C5">
      <w:pPr>
        <w:rPr>
          <w:sz w:val="12"/>
          <w:szCs w:val="12"/>
        </w:rPr>
      </w:pPr>
      <w:r w:rsidRPr="00985E12">
        <w:rPr>
          <w:sz w:val="12"/>
          <w:szCs w:val="12"/>
        </w:rPr>
        <w:t>The order also impacts components of the departments of Interior, Agriculture, Commerce, Homeland Security, and Health and Human Services.</w:t>
      </w:r>
    </w:p>
    <w:p w14:paraId="37CA8676" w14:textId="77777777" w:rsidR="00C932C5" w:rsidRPr="00985E12" w:rsidRDefault="00C932C5" w:rsidP="00C932C5">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6F953DBF" w14:textId="77777777" w:rsidR="00C932C5" w:rsidRPr="00985E12" w:rsidRDefault="00C932C5" w:rsidP="00C932C5">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4B6EC345" w14:textId="77777777" w:rsidR="00C932C5" w:rsidRPr="00985E12" w:rsidRDefault="00C932C5" w:rsidP="00C932C5">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734603B5" w14:textId="77777777" w:rsidR="00C932C5" w:rsidRPr="00985E12" w:rsidRDefault="00C932C5" w:rsidP="00C932C5">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60092832" w14:textId="77777777" w:rsidR="00C932C5" w:rsidRPr="00985E12" w:rsidRDefault="00C932C5" w:rsidP="00C932C5">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5A57E04D" w14:textId="77777777" w:rsidR="00C932C5" w:rsidRPr="00E3522C" w:rsidRDefault="00C932C5" w:rsidP="00C932C5">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7844D784" w14:textId="77777777" w:rsidR="00C932C5" w:rsidRPr="00985E12" w:rsidRDefault="00C932C5" w:rsidP="00C932C5">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040CD23A" w14:textId="77777777" w:rsidR="00C932C5" w:rsidRPr="00985E12" w:rsidRDefault="00C932C5" w:rsidP="00C932C5">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7AE9A481" w14:textId="77777777" w:rsidR="00C932C5" w:rsidRPr="00985E12" w:rsidRDefault="00C932C5" w:rsidP="00C932C5">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7058D3DC" w14:textId="77777777" w:rsidR="00C932C5" w:rsidRPr="00985E12" w:rsidRDefault="00C932C5" w:rsidP="00C932C5">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1AC48773" w14:textId="77777777" w:rsidR="00C932C5" w:rsidRPr="00985E12" w:rsidRDefault="00C932C5" w:rsidP="00C932C5">
      <w:pPr>
        <w:rPr>
          <w:sz w:val="16"/>
        </w:rPr>
      </w:pPr>
      <w:r w:rsidRPr="00985E12">
        <w:rPr>
          <w:sz w:val="16"/>
        </w:rPr>
        <w:t>“It’s clear as day that they are retaliating against the labor movement for standing up for the rights of workers,” Raskin said.</w:t>
      </w:r>
    </w:p>
    <w:p w14:paraId="008D093E" w14:textId="77777777" w:rsidR="00C932C5" w:rsidRPr="00985E12" w:rsidRDefault="00C932C5" w:rsidP="00C932C5">
      <w:pPr>
        <w:rPr>
          <w:sz w:val="16"/>
        </w:rPr>
      </w:pPr>
      <w:r w:rsidRPr="00985E12">
        <w:rPr>
          <w:sz w:val="16"/>
        </w:rPr>
        <w:t>Rep. Steny Hoyer (D-Md.) said Trump’s executive order is “destructive, very disturbing, and probably illegal.”</w:t>
      </w:r>
    </w:p>
    <w:p w14:paraId="3DA8476C" w14:textId="77777777" w:rsidR="00C932C5" w:rsidRPr="0044125F" w:rsidRDefault="00C932C5" w:rsidP="00C932C5">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7BC8C10A" w14:textId="77777777" w:rsidR="00C932C5" w:rsidRDefault="00C932C5" w:rsidP="00C932C5">
      <w:pPr>
        <w:pStyle w:val="Heading4"/>
      </w:pPr>
      <w:r>
        <w:t xml:space="preserve">An </w:t>
      </w:r>
      <w:r w:rsidRPr="00D2163B">
        <w:rPr>
          <w:u w:val="single"/>
        </w:rPr>
        <w:t>effective</w:t>
      </w:r>
      <w:r>
        <w:t xml:space="preserve"> civil service </w:t>
      </w:r>
      <w:r w:rsidRPr="00D2163B">
        <w:rPr>
          <w:u w:val="single"/>
        </w:rPr>
        <w:t>requires</w:t>
      </w:r>
      <w:r>
        <w:t xml:space="preserve"> CBR: </w:t>
      </w:r>
    </w:p>
    <w:p w14:paraId="5FA29AE3" w14:textId="67A8BABE" w:rsidR="00C932C5" w:rsidRDefault="00C932C5" w:rsidP="00C932C5">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rsidRPr="00272675">
        <w:t>.</w:t>
      </w:r>
    </w:p>
    <w:p w14:paraId="7C1CD2D9" w14:textId="77777777" w:rsidR="00C932C5" w:rsidRDefault="00C932C5" w:rsidP="00C932C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8D1CD9C" w14:textId="77777777" w:rsidR="00C932C5" w:rsidRPr="006239FC" w:rsidRDefault="00C932C5" w:rsidP="00C932C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w:t>
      </w:r>
      <w:r w:rsidRPr="00E3522C">
        <w:rPr>
          <w:sz w:val="16"/>
        </w:rPr>
        <w:lastRenderedPageBreak/>
        <w:t xml:space="preserve">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3C9C067" w14:textId="77777777" w:rsidR="00C932C5" w:rsidRPr="00E3522C" w:rsidRDefault="00C932C5" w:rsidP="00C932C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DE6E419" w14:textId="77777777" w:rsidR="00C932C5" w:rsidRPr="00542962" w:rsidRDefault="00C932C5" w:rsidP="00C932C5">
      <w:pPr>
        <w:rPr>
          <w:i/>
          <w:iCs/>
          <w:sz w:val="16"/>
        </w:rPr>
      </w:pPr>
      <w:r w:rsidRPr="00E3522C">
        <w:rPr>
          <w:i/>
          <w:iCs/>
          <w:sz w:val="16"/>
        </w:rPr>
        <w:t>A. How Substantive Rights Mediate Bureaucratic Relations</w:t>
      </w:r>
    </w:p>
    <w:p w14:paraId="6DC93ACB" w14:textId="77777777" w:rsidR="00C932C5" w:rsidRPr="00542962" w:rsidRDefault="00C932C5" w:rsidP="00C932C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BE161ED" w14:textId="77777777" w:rsidR="00C932C5" w:rsidRPr="00542962" w:rsidRDefault="00C932C5" w:rsidP="00C932C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0769564" w14:textId="77777777" w:rsidR="00C932C5" w:rsidRPr="00542962" w:rsidRDefault="00C932C5" w:rsidP="00C932C5">
      <w:pPr>
        <w:rPr>
          <w:i/>
          <w:iCs/>
          <w:sz w:val="16"/>
        </w:rPr>
      </w:pPr>
      <w:r w:rsidRPr="00542962">
        <w:rPr>
          <w:i/>
          <w:iCs/>
          <w:sz w:val="16"/>
        </w:rPr>
        <w:t>1. Check on Structural Deregulation</w:t>
      </w:r>
    </w:p>
    <w:p w14:paraId="104E046F" w14:textId="77777777" w:rsidR="00C932C5" w:rsidRPr="00542962" w:rsidRDefault="00C932C5" w:rsidP="00C932C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C0CC768" w14:textId="77777777" w:rsidR="00C932C5" w:rsidRPr="00542962" w:rsidRDefault="00C932C5" w:rsidP="00C932C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w:t>
      </w:r>
      <w:r w:rsidRPr="00542962">
        <w:rPr>
          <w:rStyle w:val="StyleUnderline"/>
        </w:rPr>
        <w:lastRenderedPageBreak/>
        <w:t>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14A9349" w14:textId="77777777" w:rsidR="00C932C5" w:rsidRPr="00542962" w:rsidRDefault="00C932C5" w:rsidP="00C932C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5011B55" w14:textId="77777777" w:rsidR="00C932C5" w:rsidRPr="00542962" w:rsidRDefault="00C932C5" w:rsidP="00C932C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6824E1D" w14:textId="77777777" w:rsidR="00C932C5" w:rsidRPr="00542962" w:rsidRDefault="00C932C5" w:rsidP="00C932C5">
      <w:pPr>
        <w:rPr>
          <w:i/>
          <w:iCs/>
          <w:sz w:val="16"/>
        </w:rPr>
      </w:pPr>
      <w:r w:rsidRPr="00542962">
        <w:rPr>
          <w:i/>
          <w:iCs/>
          <w:sz w:val="16"/>
        </w:rPr>
        <w:t>2. Indirect Constraints on Policy</w:t>
      </w:r>
    </w:p>
    <w:p w14:paraId="2FFB9E41" w14:textId="77777777" w:rsidR="00C932C5" w:rsidRPr="00542962" w:rsidRDefault="00C932C5" w:rsidP="00C932C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2F2F6C8" w14:textId="77777777" w:rsidR="00C932C5" w:rsidRPr="00542962" w:rsidRDefault="00C932C5" w:rsidP="00C932C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DF24853" w14:textId="77777777" w:rsidR="00C932C5" w:rsidRPr="00542962" w:rsidRDefault="00C932C5" w:rsidP="00C932C5">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w:t>
      </w:r>
      <w:r w:rsidRPr="00542962">
        <w:rPr>
          <w:sz w:val="16"/>
        </w:rPr>
        <w:lastRenderedPageBreak/>
        <w:t>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2CD60AE" w14:textId="77777777" w:rsidR="00C932C5" w:rsidRPr="00542962" w:rsidRDefault="00C932C5" w:rsidP="00C932C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C02ECD2" w14:textId="77777777" w:rsidR="00C932C5" w:rsidRPr="00542962" w:rsidRDefault="00C932C5" w:rsidP="00C932C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74406A3" w14:textId="77777777" w:rsidR="00C932C5" w:rsidRPr="00542962" w:rsidRDefault="00C932C5" w:rsidP="00C932C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BF6697" w14:textId="77777777" w:rsidR="00C932C5" w:rsidRPr="00542962" w:rsidRDefault="00C932C5" w:rsidP="00C932C5">
      <w:pPr>
        <w:rPr>
          <w:i/>
          <w:iCs/>
          <w:sz w:val="16"/>
        </w:rPr>
      </w:pPr>
      <w:r w:rsidRPr="00542962">
        <w:rPr>
          <w:i/>
          <w:iCs/>
          <w:sz w:val="16"/>
        </w:rPr>
        <w:t>3. Direct Constraints on Policy</w:t>
      </w:r>
    </w:p>
    <w:p w14:paraId="04CFA4B9" w14:textId="77777777" w:rsidR="00C932C5" w:rsidRPr="00542962" w:rsidRDefault="00C932C5" w:rsidP="00C932C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CEEF60B" w14:textId="77777777" w:rsidR="00C932C5" w:rsidRPr="00542962" w:rsidRDefault="00C932C5" w:rsidP="00C932C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661DD9C" w14:textId="77777777" w:rsidR="00C932C5" w:rsidRDefault="00C932C5" w:rsidP="00C932C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w:t>
      </w:r>
      <w:r w:rsidRPr="00542962">
        <w:rPr>
          <w:sz w:val="16"/>
        </w:rPr>
        <w:lastRenderedPageBreak/>
        <w:t xml:space="preserve">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37F8CCD" w14:textId="77777777" w:rsidR="00C932C5" w:rsidRPr="00801BEA" w:rsidRDefault="00C932C5" w:rsidP="00C932C5">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272675">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F497A39" w14:textId="77777777" w:rsidR="00C932C5" w:rsidRDefault="00C932C5" w:rsidP="00C932C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0E2D02C" w14:textId="77777777" w:rsidR="00C932C5" w:rsidRPr="006D3E64" w:rsidRDefault="00C932C5" w:rsidP="00C932C5">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858FE4D" w14:textId="77777777" w:rsidR="00C932C5" w:rsidRPr="00ED6622" w:rsidRDefault="00C932C5" w:rsidP="00C932C5">
      <w:pPr>
        <w:rPr>
          <w:sz w:val="8"/>
          <w:szCs w:val="8"/>
        </w:rPr>
      </w:pPr>
      <w:r w:rsidRPr="00ED6622">
        <w:rPr>
          <w:sz w:val="8"/>
          <w:szCs w:val="8"/>
        </w:rPr>
        <w:t>We summarize the presidents’ policies on the dimensions identified in the conceptual framework (see Table 6).</w:t>
      </w:r>
    </w:p>
    <w:p w14:paraId="4920B367" w14:textId="77777777" w:rsidR="00C932C5" w:rsidRPr="00ED6622" w:rsidRDefault="00C932C5" w:rsidP="00C932C5">
      <w:pPr>
        <w:rPr>
          <w:sz w:val="8"/>
          <w:szCs w:val="8"/>
        </w:rPr>
      </w:pPr>
      <w:r w:rsidRPr="00ED6622">
        <w:rPr>
          <w:sz w:val="8"/>
          <w:szCs w:val="8"/>
        </w:rPr>
        <w:t>[Figure omitted]</w:t>
      </w:r>
    </w:p>
    <w:p w14:paraId="068F51AF" w14:textId="77777777" w:rsidR="00C932C5" w:rsidRPr="00ED6622" w:rsidRDefault="00C932C5" w:rsidP="00C932C5">
      <w:pPr>
        <w:rPr>
          <w:sz w:val="8"/>
          <w:szCs w:val="8"/>
        </w:rPr>
      </w:pPr>
      <w:r w:rsidRPr="00ED6622">
        <w:rPr>
          <w:sz w:val="8"/>
          <w:szCs w:val="8"/>
        </w:rPr>
        <w:t>Presidential Appointments</w:t>
      </w:r>
    </w:p>
    <w:p w14:paraId="433D6331" w14:textId="77777777" w:rsidR="00C932C5" w:rsidRPr="00ED6622" w:rsidRDefault="00C932C5" w:rsidP="00C932C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13269E" w14:textId="77777777" w:rsidR="00C932C5" w:rsidRPr="00ED6622" w:rsidRDefault="00C932C5" w:rsidP="00C932C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ABD50BD" w14:textId="77777777" w:rsidR="00C932C5" w:rsidRPr="00ED6622" w:rsidRDefault="00C932C5" w:rsidP="00C932C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CF5E97" w14:textId="77777777" w:rsidR="00C932C5" w:rsidRPr="00ED6622" w:rsidRDefault="00C932C5" w:rsidP="00C932C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D6CB154" w14:textId="77777777" w:rsidR="00C932C5" w:rsidRPr="00ED6622" w:rsidRDefault="00C932C5" w:rsidP="00C932C5">
      <w:pPr>
        <w:rPr>
          <w:sz w:val="8"/>
          <w:szCs w:val="8"/>
        </w:rPr>
      </w:pPr>
      <w:r w:rsidRPr="00ED6622">
        <w:rPr>
          <w:sz w:val="8"/>
          <w:szCs w:val="8"/>
        </w:rPr>
        <w:t>Practical Effects</w:t>
      </w:r>
    </w:p>
    <w:p w14:paraId="2DDBC1B4" w14:textId="77777777" w:rsidR="00C932C5" w:rsidRPr="006D3E64" w:rsidRDefault="00C932C5" w:rsidP="00C932C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2A2D63A" w14:textId="77777777" w:rsidR="00C932C5" w:rsidRPr="006D3E64" w:rsidRDefault="00C932C5" w:rsidP="00C932C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w:t>
      </w:r>
      <w:r w:rsidRPr="00BB7FD2">
        <w:rPr>
          <w:sz w:val="16"/>
        </w:rPr>
        <w:t xml:space="preserve">mentioned, </w:t>
      </w:r>
      <w:r w:rsidRPr="00BB7FD2">
        <w:rPr>
          <w:rStyle w:val="StyleUnderline"/>
        </w:rPr>
        <w:t>courts issued</w:t>
      </w:r>
      <w:r w:rsidRPr="00BB7FD2">
        <w:rPr>
          <w:sz w:val="16"/>
        </w:rPr>
        <w:t xml:space="preserve"> </w:t>
      </w:r>
      <w:r w:rsidRPr="00BB7FD2">
        <w:rPr>
          <w:rStyle w:val="Emphasis"/>
        </w:rPr>
        <w:t>conflicting opinions</w:t>
      </w:r>
      <w:r w:rsidRPr="00BB7FD2">
        <w:rPr>
          <w:sz w:val="16"/>
        </w:rPr>
        <w:t xml:space="preserve">, </w:t>
      </w:r>
      <w:r w:rsidRPr="00BB7FD2">
        <w:rPr>
          <w:rStyle w:val="StyleUnderline"/>
        </w:rPr>
        <w:t>and</w:t>
      </w:r>
      <w:r w:rsidRPr="00BB7FD2">
        <w:rPr>
          <w:sz w:val="16"/>
        </w:rPr>
        <w:t xml:space="preserve"> Congress eventually</w:t>
      </w:r>
      <w:r w:rsidRPr="006D3E64">
        <w:rPr>
          <w:sz w:val="16"/>
        </w:rPr>
        <w:t xml:space="preserve"> took steps to stop the implementation of some of the changes. </w:t>
      </w:r>
      <w:r w:rsidRPr="00BB7FD2">
        <w:rPr>
          <w:sz w:val="16"/>
        </w:rPr>
        <w:t xml:space="preserve">The </w:t>
      </w:r>
      <w:r w:rsidRPr="00BB7FD2">
        <w:rPr>
          <w:rStyle w:val="StyleUnderline"/>
        </w:rPr>
        <w:t>result was a</w:t>
      </w:r>
      <w:r w:rsidRPr="00BB7FD2">
        <w:rPr>
          <w:sz w:val="16"/>
        </w:rPr>
        <w:t xml:space="preserve"> </w:t>
      </w:r>
      <w:r w:rsidRPr="00BB7FD2">
        <w:rPr>
          <w:rStyle w:val="Emphasis"/>
          <w:sz w:val="24"/>
          <w:szCs w:val="24"/>
        </w:rPr>
        <w:t>confused state of conflict between labor and administration</w:t>
      </w:r>
      <w:r w:rsidRPr="00BB7FD2">
        <w:rPr>
          <w:sz w:val="16"/>
        </w:rPr>
        <w:t>.</w:t>
      </w:r>
    </w:p>
    <w:p w14:paraId="1C0165FC" w14:textId="77777777" w:rsidR="00C932C5" w:rsidRPr="006D3E64" w:rsidRDefault="00C932C5" w:rsidP="00C932C5">
      <w:pPr>
        <w:rPr>
          <w:sz w:val="16"/>
        </w:rPr>
      </w:pPr>
      <w:r w:rsidRPr="006D3E64">
        <w:rPr>
          <w:sz w:val="16"/>
        </w:rPr>
        <w:t xml:space="preserve">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w:t>
      </w:r>
      <w:r w:rsidRPr="006D3E64">
        <w:rPr>
          <w:sz w:val="16"/>
        </w:rPr>
        <w:lastRenderedPageBreak/>
        <w:t>the determination made by TSA director Pistole, which allowed the 40,000 airport screeners to vote on union representation. A heated contest occurred between AFGE and NTEU, with the former winning the certification election to represent this group.63</w:t>
      </w:r>
    </w:p>
    <w:p w14:paraId="7CB23222" w14:textId="77777777" w:rsidR="00C932C5" w:rsidRPr="006D3E64" w:rsidRDefault="00C932C5" w:rsidP="00C932C5">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B3A4E64" w14:textId="77777777" w:rsidR="00C932C5" w:rsidRPr="006D3E64" w:rsidRDefault="00C932C5" w:rsidP="00C932C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6DE3EE6" w14:textId="77777777" w:rsidR="00C932C5" w:rsidRPr="006D3E64" w:rsidRDefault="00C932C5" w:rsidP="00C932C5">
      <w:pPr>
        <w:rPr>
          <w:sz w:val="16"/>
        </w:rPr>
      </w:pPr>
      <w:r w:rsidRPr="006D3E64">
        <w:rPr>
          <w:sz w:val="16"/>
        </w:rPr>
        <w:t>Conclusions and Implications</w:t>
      </w:r>
    </w:p>
    <w:p w14:paraId="771FDEF5" w14:textId="77777777" w:rsidR="00C932C5" w:rsidRPr="006D3E64" w:rsidRDefault="00C932C5" w:rsidP="00C932C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1CB9624E" w14:textId="77777777" w:rsidR="00C932C5" w:rsidRPr="006D3E64" w:rsidRDefault="00C932C5" w:rsidP="00C932C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EFD0336" w14:textId="77777777" w:rsidR="00C932C5" w:rsidRDefault="00C932C5" w:rsidP="00C932C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B70DCED" w14:textId="77777777" w:rsidR="00C932C5" w:rsidRDefault="00C932C5" w:rsidP="00C932C5">
      <w:pPr>
        <w:pStyle w:val="Heading4"/>
      </w:pPr>
      <w:r>
        <w:t>3</w:t>
      </w:r>
      <w:r w:rsidRPr="0084365A">
        <w:t xml:space="preserve">.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3D82D50" w14:textId="77777777" w:rsidR="00C932C5" w:rsidRDefault="00C932C5" w:rsidP="00C932C5">
      <w:r>
        <w:t xml:space="preserve">Dr. Donald P. </w:t>
      </w:r>
      <w:r w:rsidRPr="001974BC">
        <w:rPr>
          <w:rStyle w:val="Style13ptBold"/>
        </w:rPr>
        <w:t>Moynihan 25</w:t>
      </w:r>
      <w:r>
        <w:t xml:space="preserve">, PhD, McCourt Chair, Public Policy, McCourt School of Public Policy, Georgetown University, Former Director, La Follette School, University of Wisconsin-Madison, "Trump's </w:t>
      </w:r>
      <w:r>
        <w:lastRenderedPageBreak/>
        <w:t>Politicization of the Civil Service: Taking the Unitary Executive Seriously," Review of Public Personnel Administration, Vol. 45, No. 2, pg. 233-237, 2025, SAGE.</w:t>
      </w:r>
    </w:p>
    <w:p w14:paraId="274F3F43" w14:textId="77777777" w:rsidR="00C932C5" w:rsidRPr="001661E8" w:rsidRDefault="00C932C5" w:rsidP="00C932C5">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4125F">
        <w:rPr>
          <w:rStyle w:val="StyleUnderline"/>
          <w:highlight w:val="yellow"/>
        </w:rPr>
        <w:t>likely effects of politicization</w:t>
      </w:r>
      <w:r w:rsidRPr="001661E8">
        <w:rPr>
          <w:sz w:val="16"/>
        </w:rPr>
        <w:t xml:space="preserve"> (Moynihan 2025). These </w:t>
      </w:r>
      <w:r w:rsidRPr="001661E8">
        <w:rPr>
          <w:rStyle w:val="StyleUnderline"/>
        </w:rPr>
        <w:t>include</w:t>
      </w:r>
      <w:r w:rsidRPr="001661E8">
        <w:rPr>
          <w:sz w:val="16"/>
        </w:rPr>
        <w:t>:</w:t>
      </w:r>
    </w:p>
    <w:p w14:paraId="263AC814" w14:textId="77777777" w:rsidR="00C932C5" w:rsidRPr="001661E8" w:rsidRDefault="00C932C5" w:rsidP="00C932C5">
      <w:pPr>
        <w:pStyle w:val="ListParagraph"/>
        <w:numPr>
          <w:ilvl w:val="0"/>
          <w:numId w:val="27"/>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morale</w:t>
      </w:r>
      <w:r w:rsidRPr="0044125F">
        <w:rPr>
          <w:sz w:val="16"/>
          <w:highlight w:val="yellow"/>
        </w:rPr>
        <w:t xml:space="preserve">, </w:t>
      </w:r>
      <w:r w:rsidRPr="0044125F">
        <w:rPr>
          <w:rStyle w:val="StyleUnderline"/>
          <w:highlight w:val="yellow"/>
        </w:rPr>
        <w:t>less willingness to</w:t>
      </w:r>
      <w:r w:rsidRPr="0044125F">
        <w:rPr>
          <w:sz w:val="16"/>
          <w:highlight w:val="yellow"/>
        </w:rPr>
        <w:t xml:space="preserve"> </w:t>
      </w:r>
      <w:r w:rsidRPr="0044125F">
        <w:rPr>
          <w:rStyle w:val="Emphasis"/>
          <w:highlight w:val="yellow"/>
        </w:rPr>
        <w:t>invest in expertise</w:t>
      </w:r>
      <w:r w:rsidRPr="001661E8">
        <w:rPr>
          <w:sz w:val="16"/>
        </w:rPr>
        <w:t>.</w:t>
      </w:r>
    </w:p>
    <w:p w14:paraId="381A7FD5" w14:textId="77777777" w:rsidR="00C932C5" w:rsidRPr="001661E8" w:rsidRDefault="00C932C5" w:rsidP="00C932C5">
      <w:pPr>
        <w:pStyle w:val="ListParagraph"/>
        <w:numPr>
          <w:ilvl w:val="0"/>
          <w:numId w:val="27"/>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6BA6DCAD" w14:textId="77777777" w:rsidR="00C932C5" w:rsidRPr="001661E8" w:rsidRDefault="00C932C5" w:rsidP="00C932C5">
      <w:pPr>
        <w:pStyle w:val="ListParagraph"/>
        <w:numPr>
          <w:ilvl w:val="0"/>
          <w:numId w:val="27"/>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4125F">
        <w:rPr>
          <w:rStyle w:val="StyleUnderline"/>
          <w:highlight w:val="yellow"/>
        </w:rPr>
        <w:t>work 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4125F">
        <w:rPr>
          <w:rStyle w:val="StyleUnderline"/>
          <w:highlight w:val="yellow"/>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4125F">
        <w:rPr>
          <w:rStyle w:val="StyleUnderline"/>
          <w:highlight w:val="yellow"/>
        </w:rPr>
        <w:t>leadership</w:t>
      </w:r>
      <w:r w:rsidRPr="001661E8">
        <w:rPr>
          <w:rStyle w:val="StyleUnderline"/>
        </w:rPr>
        <w:t xml:space="preserve"> behaviors </w:t>
      </w:r>
      <w:r w:rsidRPr="0044125F">
        <w:rPr>
          <w:rStyle w:val="StyleUnderline"/>
          <w:highlight w:val="yellow"/>
        </w:rPr>
        <w:t>without job protections</w:t>
      </w:r>
      <w:r w:rsidRPr="001661E8">
        <w:rPr>
          <w:sz w:val="16"/>
        </w:rPr>
        <w:t xml:space="preserve">. </w:t>
      </w:r>
    </w:p>
    <w:p w14:paraId="7B6CD1EE" w14:textId="77777777" w:rsidR="00C932C5" w:rsidRPr="001661E8" w:rsidRDefault="00C932C5" w:rsidP="00C932C5">
      <w:pPr>
        <w:pStyle w:val="ListParagraph"/>
        <w:numPr>
          <w:ilvl w:val="0"/>
          <w:numId w:val="27"/>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18BE85AF" w14:textId="77777777" w:rsidR="00C932C5" w:rsidRPr="001661E8" w:rsidRDefault="00C932C5" w:rsidP="00C932C5">
      <w:pPr>
        <w:pStyle w:val="ListParagraph"/>
        <w:numPr>
          <w:ilvl w:val="0"/>
          <w:numId w:val="27"/>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601B458B" w14:textId="77777777" w:rsidR="00C932C5" w:rsidRPr="001661E8" w:rsidRDefault="00C932C5" w:rsidP="00C932C5">
      <w:pPr>
        <w:pStyle w:val="ListParagraph"/>
        <w:numPr>
          <w:ilvl w:val="0"/>
          <w:numId w:val="27"/>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1147BD77" w14:textId="77777777" w:rsidR="00C932C5" w:rsidRPr="001661E8" w:rsidRDefault="00C932C5" w:rsidP="00C932C5">
      <w:pPr>
        <w:pStyle w:val="ListParagraph"/>
        <w:numPr>
          <w:ilvl w:val="0"/>
          <w:numId w:val="27"/>
        </w:numPr>
        <w:rPr>
          <w:sz w:val="16"/>
        </w:rPr>
      </w:pPr>
      <w:r w:rsidRPr="001661E8">
        <w:rPr>
          <w:sz w:val="16"/>
        </w:rPr>
        <w:t xml:space="preserve">Purges of career officials for perceived political disloyalty rather than for performance failures </w:t>
      </w:r>
    </w:p>
    <w:p w14:paraId="083C3B27" w14:textId="77777777" w:rsidR="00C932C5" w:rsidRPr="001661E8" w:rsidRDefault="00C932C5" w:rsidP="00C932C5">
      <w:pPr>
        <w:pStyle w:val="ListParagraph"/>
        <w:numPr>
          <w:ilvl w:val="0"/>
          <w:numId w:val="27"/>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09B5EE22" w14:textId="77777777" w:rsidR="00C932C5" w:rsidRDefault="00C932C5" w:rsidP="00C932C5">
      <w:pPr>
        <w:rPr>
          <w:sz w:val="16"/>
        </w:rPr>
      </w:pPr>
      <w:r w:rsidRPr="001661E8">
        <w:rPr>
          <w:sz w:val="16"/>
        </w:rPr>
        <w:t xml:space="preserve">While </w:t>
      </w:r>
      <w:r w:rsidRPr="0044125F">
        <w:rPr>
          <w:rStyle w:val="StyleUnderline"/>
          <w:highlight w:val="yellow"/>
        </w:rPr>
        <w:t>evidence</w:t>
      </w:r>
      <w:r w:rsidRPr="001661E8">
        <w:rPr>
          <w:rStyle w:val="StyleUnderline"/>
        </w:rPr>
        <w:t xml:space="preserve"> of such problems </w:t>
      </w:r>
      <w:r w:rsidRPr="001661E8">
        <w:rPr>
          <w:sz w:val="16"/>
        </w:rPr>
        <w:t xml:space="preserve">will not, by itself, persuade those who want politicization at any cost, they </w:t>
      </w:r>
      <w:r w:rsidRPr="0044125F">
        <w:rPr>
          <w:rStyle w:val="StyleUnderline"/>
          <w:highlight w:val="yellow"/>
        </w:rPr>
        <w:t>serve as a</w:t>
      </w:r>
      <w:r w:rsidRPr="0044125F">
        <w:rPr>
          <w:sz w:val="16"/>
          <w:highlight w:val="yellow"/>
        </w:rPr>
        <w:t xml:space="preserve"> </w:t>
      </w:r>
      <w:r w:rsidRPr="0044125F">
        <w:rPr>
          <w:rStyle w:val="Emphasis"/>
          <w:highlight w:val="yellow"/>
        </w:rPr>
        <w:t>record</w:t>
      </w:r>
      <w:r w:rsidRPr="0044125F">
        <w:rPr>
          <w:sz w:val="16"/>
          <w:highlight w:val="yellow"/>
        </w:rPr>
        <w:t xml:space="preserve"> </w:t>
      </w:r>
      <w:r w:rsidRPr="0044125F">
        <w:rPr>
          <w:rStyle w:val="StyleUnderline"/>
          <w:highlight w:val="yellow"/>
        </w:rPr>
        <w:t>of</w:t>
      </w:r>
      <w:r w:rsidRPr="001661E8">
        <w:rPr>
          <w:rStyle w:val="StyleUnderline"/>
        </w:rPr>
        <w:t xml:space="preserve"> the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237D5336" w14:textId="77777777" w:rsidR="00C932C5" w:rsidRDefault="00C932C5" w:rsidP="00C932C5">
      <w:pPr>
        <w:pStyle w:val="Heading4"/>
      </w:pPr>
      <w:r>
        <w:t xml:space="preserve">The </w:t>
      </w:r>
      <w:r w:rsidRPr="00E20CEA">
        <w:rPr>
          <w:u w:val="single"/>
        </w:rPr>
        <w:t>expectation</w:t>
      </w:r>
      <w:r>
        <w:t xml:space="preserve"> of CBRs is </w:t>
      </w:r>
      <w:r w:rsidRPr="00E20CEA">
        <w:rPr>
          <w:u w:val="single"/>
        </w:rPr>
        <w:t>critical</w:t>
      </w:r>
      <w:r>
        <w:t>.</w:t>
      </w:r>
    </w:p>
    <w:p w14:paraId="19EE15B0" w14:textId="77777777" w:rsidR="00C932C5" w:rsidRDefault="00C932C5" w:rsidP="00C932C5">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DC2B6F6" w14:textId="77777777" w:rsidR="00C932C5" w:rsidRPr="009C1A4E" w:rsidRDefault="00C932C5" w:rsidP="00C932C5">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11F1D3C9" w14:textId="77777777" w:rsidR="00C932C5" w:rsidRPr="009C1A4E" w:rsidRDefault="00C932C5" w:rsidP="00C932C5">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 xml:space="preserve">merit </w:t>
      </w:r>
      <w:r w:rsidRPr="00565D91">
        <w:rPr>
          <w:rStyle w:val="StyleUnderline"/>
        </w:rPr>
        <w:lastRenderedPageBreak/>
        <w:t>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05568663" w14:textId="77777777" w:rsidR="00C932C5" w:rsidRPr="009C1A4E" w:rsidRDefault="00C932C5" w:rsidP="00C932C5">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36E3890" w14:textId="77777777" w:rsidR="00C932C5" w:rsidRPr="009C1A4E" w:rsidRDefault="00C932C5" w:rsidP="00C932C5">
      <w:pPr>
        <w:rPr>
          <w:sz w:val="12"/>
          <w:szCs w:val="12"/>
        </w:rPr>
      </w:pPr>
      <w:r w:rsidRPr="009C1A4E">
        <w:rPr>
          <w:sz w:val="12"/>
          <w:szCs w:val="12"/>
        </w:rPr>
        <w:t>Civil Service Reform and Merit Principles</w:t>
      </w:r>
    </w:p>
    <w:p w14:paraId="167CD9C9" w14:textId="77777777" w:rsidR="00C932C5" w:rsidRPr="009C1A4E" w:rsidRDefault="00C932C5" w:rsidP="00C932C5">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EBBB5F5" w14:textId="77777777" w:rsidR="00C932C5" w:rsidRPr="009C1A4E" w:rsidRDefault="00C932C5" w:rsidP="00C932C5">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2404BDA" w14:textId="77777777" w:rsidR="00C932C5" w:rsidRPr="00E3522C" w:rsidRDefault="00C932C5" w:rsidP="00C932C5">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47AAA77D" w14:textId="77777777" w:rsidR="00C932C5" w:rsidRPr="009C1A4E" w:rsidRDefault="00C932C5" w:rsidP="00C932C5">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78E83036" w14:textId="77777777" w:rsidR="00C932C5" w:rsidRPr="009C1A4E" w:rsidRDefault="00C932C5" w:rsidP="00C932C5">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E8E8498" w14:textId="77777777" w:rsidR="00C932C5" w:rsidRPr="009C1A4E" w:rsidRDefault="00C932C5" w:rsidP="00C932C5">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C81BA86" w14:textId="77777777" w:rsidR="00C932C5" w:rsidRPr="003E6888" w:rsidRDefault="00C932C5" w:rsidP="00C932C5">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w:t>
      </w:r>
      <w:r w:rsidRPr="009C1A4E">
        <w:rPr>
          <w:rStyle w:val="StyleUnderline"/>
        </w:rPr>
        <w:lastRenderedPageBreak/>
        <w:t>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57DD7188" w14:textId="77777777" w:rsidR="00C932C5" w:rsidRDefault="00C932C5" w:rsidP="00C932C5">
      <w:pPr>
        <w:pStyle w:val="Heading4"/>
      </w:pPr>
      <w:r>
        <w:t xml:space="preserve">AND the </w:t>
      </w:r>
      <w:r w:rsidRPr="0084365A">
        <w:rPr>
          <w:u w:val="single"/>
        </w:rPr>
        <w:t>strength</w:t>
      </w:r>
      <w:r>
        <w:t xml:space="preserve"> of the right.</w:t>
      </w:r>
    </w:p>
    <w:p w14:paraId="655959DA" w14:textId="77777777" w:rsidR="00C932C5" w:rsidRDefault="00C932C5" w:rsidP="00C932C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FD8EC2B" w14:textId="77777777" w:rsidR="00C932C5" w:rsidRPr="006D4C67" w:rsidRDefault="00C932C5" w:rsidP="00C932C5">
      <w:pPr>
        <w:rPr>
          <w:sz w:val="16"/>
        </w:rPr>
      </w:pPr>
      <w:r w:rsidRPr="006D4C67">
        <w:rPr>
          <w:sz w:val="16"/>
        </w:rPr>
        <w:t>State capacity takes time to accumulate and is vulnerable to erosion</w:t>
      </w:r>
    </w:p>
    <w:p w14:paraId="2FE8FDA5" w14:textId="77777777" w:rsidR="00C932C5" w:rsidRPr="006D4C67" w:rsidRDefault="00C932C5" w:rsidP="00C932C5">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18577C7C" w14:textId="77777777" w:rsidR="00C932C5" w:rsidRPr="006D4C67" w:rsidRDefault="00C932C5" w:rsidP="00C932C5">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6F4F56D8" w14:textId="77777777" w:rsidR="00C932C5" w:rsidRDefault="00C932C5" w:rsidP="00C932C5">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51C38657" w14:textId="4F10FD4A" w:rsidR="00C932C5" w:rsidRDefault="00C932C5" w:rsidP="00C932C5">
      <w:pPr>
        <w:pStyle w:val="Heading4"/>
      </w:pPr>
      <w:r>
        <w:t>Admin</w:t>
      </w:r>
      <w:r w:rsidR="00272675">
        <w:t>i</w:t>
      </w:r>
      <w:r>
        <w:t xml:space="preserve">strative failure </w:t>
      </w:r>
      <w:r w:rsidRPr="008E37CB">
        <w:rPr>
          <w:u w:val="single"/>
        </w:rPr>
        <w:t>impedes</w:t>
      </w:r>
      <w:r>
        <w:t xml:space="preserve"> attempts to </w:t>
      </w:r>
      <w:r w:rsidRPr="008E37CB">
        <w:rPr>
          <w:u w:val="single"/>
        </w:rPr>
        <w:t>moderate</w:t>
      </w:r>
      <w:r>
        <w:t xml:space="preserve"> convergent risks.</w:t>
      </w:r>
    </w:p>
    <w:p w14:paraId="5505AAC5" w14:textId="77777777" w:rsidR="00C932C5" w:rsidRDefault="00C932C5" w:rsidP="00C932C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575285F" w14:textId="77777777" w:rsidR="00C932C5" w:rsidRPr="005A0A81" w:rsidRDefault="00C932C5" w:rsidP="00C932C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w:t>
      </w:r>
      <w:r w:rsidRPr="005A0A81">
        <w:rPr>
          <w:sz w:val="16"/>
        </w:rPr>
        <w:lastRenderedPageBreak/>
        <w:t xml:space="preserve">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A9AB86E" w14:textId="77777777" w:rsidR="00C932C5" w:rsidRPr="005A0A81" w:rsidRDefault="00C932C5" w:rsidP="00C932C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CA2075C" w14:textId="77777777" w:rsidR="00C932C5" w:rsidRPr="005A0A81" w:rsidRDefault="00C932C5" w:rsidP="00C932C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F01457E" w14:textId="77777777" w:rsidR="00C932C5" w:rsidRPr="005A0A81" w:rsidRDefault="00C932C5" w:rsidP="00C932C5">
      <w:pPr>
        <w:rPr>
          <w:sz w:val="16"/>
        </w:rPr>
      </w:pPr>
      <w:r w:rsidRPr="005A0A81">
        <w:rPr>
          <w:sz w:val="16"/>
        </w:rPr>
        <w:t>These are loosely similar insights - but they concern different aspects of the U.S. state. So is there some way of bringing them together?</w:t>
      </w:r>
    </w:p>
    <w:p w14:paraId="0ED3AA00" w14:textId="77777777" w:rsidR="00C932C5" w:rsidRPr="005A0A81" w:rsidRDefault="00C932C5" w:rsidP="00C932C5">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92D7074" w14:textId="77777777" w:rsidR="00C932C5" w:rsidRPr="005A0A81" w:rsidRDefault="00C932C5" w:rsidP="00C932C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F4003A9" w14:textId="77777777" w:rsidR="00C932C5" w:rsidRPr="00031084" w:rsidRDefault="00C932C5" w:rsidP="00C932C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5D924FE" w14:textId="77777777" w:rsidR="00C932C5" w:rsidRPr="005A0A81" w:rsidRDefault="00C932C5" w:rsidP="00C932C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66CD967" w14:textId="77777777" w:rsidR="00C932C5" w:rsidRPr="005A0A81" w:rsidRDefault="00C932C5" w:rsidP="00C932C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DCEF93" w14:textId="77777777" w:rsidR="00C932C5" w:rsidRPr="005A0A81" w:rsidRDefault="00C932C5" w:rsidP="00C932C5">
      <w:pPr>
        <w:rPr>
          <w:sz w:val="16"/>
        </w:rPr>
      </w:pPr>
      <w:r w:rsidRPr="005A0A81">
        <w:rPr>
          <w:sz w:val="16"/>
        </w:rPr>
        <w:lastRenderedPageBreak/>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EDFCC37" w14:textId="77777777" w:rsidR="00C932C5" w:rsidRPr="005A0A81" w:rsidRDefault="00C932C5" w:rsidP="00C932C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AAA56CF" w14:textId="77777777" w:rsidR="00C932C5" w:rsidRPr="005A0A81" w:rsidRDefault="00C932C5" w:rsidP="00C932C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3D134B8" w14:textId="77777777" w:rsidR="00C932C5" w:rsidRPr="005A0A81" w:rsidRDefault="00C932C5" w:rsidP="00C932C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BE03170" w14:textId="77777777" w:rsidR="00C932C5" w:rsidRPr="005A0A81" w:rsidRDefault="00C932C5" w:rsidP="00C932C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D5712D" w14:textId="77777777" w:rsidR="00C932C5" w:rsidRPr="005A0A81" w:rsidRDefault="00C932C5" w:rsidP="00C932C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1639CDE" w14:textId="77777777" w:rsidR="00C932C5" w:rsidRPr="005A0A81" w:rsidRDefault="00C932C5" w:rsidP="00C932C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585E277" w14:textId="77777777" w:rsidR="00C932C5" w:rsidRDefault="00C932C5" w:rsidP="00C932C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C4DC5B3" w14:textId="77777777" w:rsidR="00C932C5" w:rsidRDefault="00C932C5" w:rsidP="00C932C5">
      <w:pPr>
        <w:pStyle w:val="Heading4"/>
      </w:pPr>
      <w:r w:rsidRPr="007B2672">
        <w:rPr>
          <w:u w:val="single"/>
        </w:rPr>
        <w:lastRenderedPageBreak/>
        <w:t>Empirics</w:t>
      </w:r>
      <w:r>
        <w:t xml:space="preserve"> AND </w:t>
      </w:r>
      <w:r w:rsidRPr="007B2672">
        <w:rPr>
          <w:u w:val="single"/>
        </w:rPr>
        <w:t>consensus</w:t>
      </w:r>
      <w:r>
        <w:t xml:space="preserve"> of studies </w:t>
      </w:r>
      <w:r w:rsidRPr="007B2672">
        <w:rPr>
          <w:u w:val="single"/>
        </w:rPr>
        <w:t>confirm</w:t>
      </w:r>
      <w:r>
        <w:t xml:space="preserve"> it.</w:t>
      </w:r>
    </w:p>
    <w:p w14:paraId="0EA62F09" w14:textId="77777777" w:rsidR="00C932C5" w:rsidRDefault="00C932C5" w:rsidP="00C932C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86718EE" w14:textId="77777777" w:rsidR="00C932C5" w:rsidRPr="00AD6953" w:rsidRDefault="00C932C5" w:rsidP="00C932C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6341FD4" w14:textId="77777777" w:rsidR="00C932C5" w:rsidRPr="00AD6953" w:rsidRDefault="00C932C5" w:rsidP="00C932C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8B5D8CA" w14:textId="77777777" w:rsidR="00C932C5" w:rsidRPr="00AD6953" w:rsidRDefault="00C932C5" w:rsidP="00C932C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34A8FE1" w14:textId="77777777" w:rsidR="00C932C5" w:rsidRPr="00AD6953" w:rsidRDefault="00C932C5" w:rsidP="00C932C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E7E840D" w14:textId="77777777" w:rsidR="00C932C5" w:rsidRPr="00AD6953" w:rsidRDefault="00C932C5" w:rsidP="00C932C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69CD459" w14:textId="77777777" w:rsidR="00C932C5" w:rsidRPr="00AD6953" w:rsidRDefault="00C932C5" w:rsidP="00C932C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98B03EB" w14:textId="77777777" w:rsidR="00C932C5" w:rsidRPr="00AD6953" w:rsidRDefault="00C932C5" w:rsidP="00C932C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52220F0" w14:textId="77777777" w:rsidR="00C932C5" w:rsidRPr="00AC03A8" w:rsidRDefault="00C932C5" w:rsidP="00C932C5">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 xml:space="preserve">political </w:t>
      </w:r>
      <w:r w:rsidRPr="00A15753">
        <w:rPr>
          <w:rStyle w:val="StyleUnderline"/>
          <w:highlight w:val="yellow"/>
        </w:rPr>
        <w:lastRenderedPageBreak/>
        <w:t>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9569DD6" w14:textId="77777777" w:rsidR="00C932C5" w:rsidRDefault="00C932C5" w:rsidP="00C932C5">
      <w:pPr>
        <w:pStyle w:val="Heading4"/>
      </w:pPr>
      <w:r>
        <w:t xml:space="preserve">That is </w:t>
      </w:r>
      <w:r w:rsidRPr="008E37CB">
        <w:rPr>
          <w:u w:val="single"/>
        </w:rPr>
        <w:t>existential</w:t>
      </w:r>
      <w:r>
        <w:t>.</w:t>
      </w:r>
    </w:p>
    <w:p w14:paraId="4AF1DDF4" w14:textId="77777777" w:rsidR="00C932C5" w:rsidRDefault="00C932C5" w:rsidP="00C932C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BDCB0DC" w14:textId="77777777" w:rsidR="00C932C5" w:rsidRPr="007915B6" w:rsidRDefault="00C932C5" w:rsidP="00C932C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C79ABE2" w14:textId="77777777" w:rsidR="00C932C5" w:rsidRPr="007915B6" w:rsidRDefault="00C932C5" w:rsidP="00C932C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2C3CD47" w14:textId="77777777" w:rsidR="00C932C5" w:rsidRPr="007915B6" w:rsidRDefault="00C932C5" w:rsidP="00C932C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w:t>
      </w:r>
      <w:r w:rsidRPr="007915B6">
        <w:rPr>
          <w:sz w:val="16"/>
        </w:rPr>
        <w:lastRenderedPageBreak/>
        <w:t xml:space="preserve">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CA6DDE8" w14:textId="77777777" w:rsidR="00C932C5" w:rsidRPr="007915B6" w:rsidRDefault="00C932C5" w:rsidP="00C932C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89BE135" w14:textId="77777777" w:rsidR="00C932C5" w:rsidRPr="007915B6" w:rsidRDefault="00C932C5" w:rsidP="00C932C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F1B6328" w14:textId="77777777" w:rsidR="00C932C5" w:rsidRPr="007915B6" w:rsidRDefault="00C932C5" w:rsidP="00C932C5">
      <w:pPr>
        <w:rPr>
          <w:sz w:val="12"/>
          <w:szCs w:val="12"/>
        </w:rPr>
      </w:pPr>
      <w:r w:rsidRPr="007915B6">
        <w:rPr>
          <w:sz w:val="12"/>
          <w:szCs w:val="12"/>
        </w:rPr>
        <w:t>[Figure omitted]</w:t>
      </w:r>
    </w:p>
    <w:p w14:paraId="48B7B226" w14:textId="77777777" w:rsidR="00C932C5" w:rsidRPr="007915B6" w:rsidRDefault="00C932C5" w:rsidP="00C932C5">
      <w:pPr>
        <w:rPr>
          <w:sz w:val="12"/>
          <w:szCs w:val="12"/>
        </w:rPr>
      </w:pPr>
      <w:r w:rsidRPr="007915B6">
        <w:rPr>
          <w:sz w:val="12"/>
          <w:szCs w:val="12"/>
        </w:rPr>
        <w:t xml:space="preserve">2 Polycrisis: Definitions and Concepts </w:t>
      </w:r>
    </w:p>
    <w:p w14:paraId="4A3A339F" w14:textId="77777777" w:rsidR="00C932C5" w:rsidRPr="007915B6" w:rsidRDefault="00C932C5" w:rsidP="00C932C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5DB301B" w14:textId="77777777" w:rsidR="00C932C5" w:rsidRPr="007915B6" w:rsidRDefault="00C932C5" w:rsidP="00C932C5">
      <w:pPr>
        <w:rPr>
          <w:sz w:val="12"/>
          <w:szCs w:val="12"/>
        </w:rPr>
      </w:pPr>
      <w:r w:rsidRPr="007915B6">
        <w:rPr>
          <w:sz w:val="12"/>
          <w:szCs w:val="12"/>
        </w:rPr>
        <w:t>2.1 Origin</w:t>
      </w:r>
    </w:p>
    <w:p w14:paraId="34D15161" w14:textId="77777777" w:rsidR="00C932C5" w:rsidRPr="007915B6" w:rsidRDefault="00C932C5" w:rsidP="00C932C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D2BBA59" w14:textId="77777777" w:rsidR="00C932C5" w:rsidRPr="007915B6" w:rsidRDefault="00C932C5" w:rsidP="00C932C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198C670" w14:textId="77777777" w:rsidR="00C932C5" w:rsidRPr="007915B6" w:rsidRDefault="00C932C5" w:rsidP="00C932C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D01BC4A" w14:textId="77777777" w:rsidR="00C932C5" w:rsidRPr="007915B6" w:rsidRDefault="00C932C5" w:rsidP="00C932C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6A11144" w14:textId="77777777" w:rsidR="00C932C5" w:rsidRPr="007915B6" w:rsidRDefault="00C932C5" w:rsidP="00C932C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C2021E3" w14:textId="77777777" w:rsidR="00C932C5" w:rsidRPr="007915B6" w:rsidRDefault="00C932C5" w:rsidP="00C932C5">
      <w:pPr>
        <w:rPr>
          <w:sz w:val="8"/>
          <w:szCs w:val="8"/>
        </w:rPr>
      </w:pPr>
      <w:r w:rsidRPr="007915B6">
        <w:rPr>
          <w:sz w:val="8"/>
          <w:szCs w:val="8"/>
        </w:rPr>
        <w:t>[Table omitted]</w:t>
      </w:r>
    </w:p>
    <w:p w14:paraId="37C0E68B" w14:textId="77777777" w:rsidR="00C932C5" w:rsidRPr="007915B6" w:rsidRDefault="00C932C5" w:rsidP="00C932C5">
      <w:pPr>
        <w:rPr>
          <w:sz w:val="8"/>
          <w:szCs w:val="8"/>
        </w:rPr>
      </w:pPr>
      <w:r w:rsidRPr="007915B6">
        <w:rPr>
          <w:sz w:val="8"/>
          <w:szCs w:val="8"/>
        </w:rPr>
        <w:t>2.2 A Proposal for Classifying Different Concepts of Polycrisis</w:t>
      </w:r>
    </w:p>
    <w:p w14:paraId="7E593D9B" w14:textId="77777777" w:rsidR="00C932C5" w:rsidRPr="007915B6" w:rsidRDefault="00C932C5" w:rsidP="00C932C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09D5EB7" w14:textId="77777777" w:rsidR="00C932C5" w:rsidRPr="007915B6" w:rsidRDefault="00C932C5" w:rsidP="00C932C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047729C" w14:textId="77777777" w:rsidR="00C932C5" w:rsidRPr="007915B6" w:rsidRDefault="00C932C5" w:rsidP="00C932C5">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004CC9A" w14:textId="77777777" w:rsidR="00C932C5" w:rsidRPr="007915B6" w:rsidRDefault="00C932C5" w:rsidP="00C932C5">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329E239" w14:textId="77777777" w:rsidR="00C932C5" w:rsidRPr="007915B6" w:rsidRDefault="00C932C5" w:rsidP="00C932C5">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8D879FB" w14:textId="77777777" w:rsidR="00C932C5" w:rsidRPr="007915B6" w:rsidRDefault="00C932C5" w:rsidP="00C932C5">
      <w:pPr>
        <w:numPr>
          <w:ilvl w:val="0"/>
          <w:numId w:val="16"/>
        </w:numPr>
        <w:rPr>
          <w:sz w:val="8"/>
          <w:szCs w:val="8"/>
        </w:rPr>
      </w:pPr>
      <w:r w:rsidRPr="007915B6">
        <w:rPr>
          <w:i/>
          <w:iCs/>
          <w:sz w:val="8"/>
          <w:szCs w:val="8"/>
        </w:rPr>
        <w:lastRenderedPageBreak/>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3CC4847" w14:textId="77777777" w:rsidR="00C932C5" w:rsidRPr="007915B6" w:rsidRDefault="00C932C5" w:rsidP="00C932C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EFDD189" w14:textId="77777777" w:rsidR="00C932C5" w:rsidRPr="007915B6" w:rsidRDefault="00C932C5" w:rsidP="00C932C5">
      <w:pPr>
        <w:rPr>
          <w:sz w:val="8"/>
          <w:szCs w:val="8"/>
        </w:rPr>
      </w:pPr>
      <w:r w:rsidRPr="007915B6">
        <w:rPr>
          <w:sz w:val="8"/>
          <w:szCs w:val="8"/>
        </w:rPr>
        <w:t>3 Systemic Risks: Definitions and Concepts</w:t>
      </w:r>
    </w:p>
    <w:p w14:paraId="6A5C7DD0" w14:textId="77777777" w:rsidR="00C932C5" w:rsidRPr="007915B6" w:rsidRDefault="00C932C5" w:rsidP="00C932C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95376F1" w14:textId="77777777" w:rsidR="00C932C5" w:rsidRPr="007915B6" w:rsidRDefault="00C932C5" w:rsidP="00C932C5">
      <w:pPr>
        <w:rPr>
          <w:sz w:val="8"/>
          <w:szCs w:val="8"/>
        </w:rPr>
      </w:pPr>
      <w:r w:rsidRPr="007915B6">
        <w:rPr>
          <w:sz w:val="8"/>
          <w:szCs w:val="8"/>
        </w:rPr>
        <w:t>3.1 History of the Concept of Systemic Risk</w:t>
      </w:r>
    </w:p>
    <w:p w14:paraId="1206E85A" w14:textId="77777777" w:rsidR="00C932C5" w:rsidRPr="007915B6" w:rsidRDefault="00C932C5" w:rsidP="00C932C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E0C6E48" w14:textId="77777777" w:rsidR="00C932C5" w:rsidRPr="007915B6" w:rsidRDefault="00C932C5" w:rsidP="00C932C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DEF92BB" w14:textId="77777777" w:rsidR="00C932C5" w:rsidRPr="007915B6" w:rsidRDefault="00C932C5" w:rsidP="00C932C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ADCC9DA" w14:textId="77777777" w:rsidR="00C932C5" w:rsidRPr="007915B6" w:rsidRDefault="00C932C5" w:rsidP="00C932C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33899B1" w14:textId="77777777" w:rsidR="00C932C5" w:rsidRPr="007915B6" w:rsidRDefault="00C932C5" w:rsidP="00C932C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D6D11EA" w14:textId="77777777" w:rsidR="00C932C5" w:rsidRPr="007915B6" w:rsidRDefault="00C932C5" w:rsidP="00C932C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C550617" w14:textId="77777777" w:rsidR="00C932C5" w:rsidRPr="007915B6" w:rsidRDefault="00C932C5" w:rsidP="00C932C5">
      <w:pPr>
        <w:rPr>
          <w:sz w:val="12"/>
          <w:szCs w:val="12"/>
        </w:rPr>
      </w:pPr>
      <w:r w:rsidRPr="007915B6">
        <w:rPr>
          <w:sz w:val="12"/>
          <w:szCs w:val="12"/>
        </w:rPr>
        <w:t>[Table omitted]</w:t>
      </w:r>
    </w:p>
    <w:p w14:paraId="54D77027" w14:textId="77777777" w:rsidR="00C932C5" w:rsidRPr="007915B6" w:rsidRDefault="00C932C5" w:rsidP="00C932C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7F6732A" w14:textId="77777777" w:rsidR="00C932C5" w:rsidRPr="007915B6" w:rsidRDefault="00C932C5" w:rsidP="00C932C5">
      <w:pPr>
        <w:numPr>
          <w:ilvl w:val="0"/>
          <w:numId w:val="17"/>
        </w:numPr>
        <w:rPr>
          <w:sz w:val="12"/>
          <w:szCs w:val="12"/>
        </w:rPr>
      </w:pPr>
      <w:r w:rsidRPr="007915B6">
        <w:rPr>
          <w:sz w:val="12"/>
          <w:szCs w:val="12"/>
        </w:rPr>
        <w:t>Extremely complex and dynamic networks with multiple, synergistic causes and feedback loops.</w:t>
      </w:r>
    </w:p>
    <w:p w14:paraId="74ACFAC8" w14:textId="77777777" w:rsidR="00C932C5" w:rsidRPr="007915B6" w:rsidRDefault="00C932C5" w:rsidP="00C932C5">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2B1DB368" w14:textId="77777777" w:rsidR="00C932C5" w:rsidRPr="007915B6" w:rsidRDefault="00C932C5" w:rsidP="00C932C5">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D787439" w14:textId="77777777" w:rsidR="00C932C5" w:rsidRPr="007915B6" w:rsidRDefault="00C932C5" w:rsidP="00C932C5">
      <w:pPr>
        <w:numPr>
          <w:ilvl w:val="0"/>
          <w:numId w:val="17"/>
        </w:numPr>
        <w:rPr>
          <w:sz w:val="12"/>
          <w:szCs w:val="12"/>
        </w:rPr>
      </w:pPr>
      <w:r w:rsidRPr="007915B6">
        <w:rPr>
          <w:sz w:val="12"/>
          <w:szCs w:val="12"/>
        </w:rPr>
        <w:t>Stochastic relationships involving deep uncertainty about both underlying causes and ultimate consequences.</w:t>
      </w:r>
    </w:p>
    <w:p w14:paraId="010F8793" w14:textId="77777777" w:rsidR="00C932C5" w:rsidRPr="007915B6" w:rsidRDefault="00C932C5" w:rsidP="00C932C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BD0D636" w14:textId="77777777" w:rsidR="00C932C5" w:rsidRPr="007915B6" w:rsidRDefault="00C932C5" w:rsidP="00C932C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5B6BE38" w14:textId="77777777" w:rsidR="00C932C5" w:rsidRPr="007915B6" w:rsidRDefault="00C932C5" w:rsidP="00C932C5">
      <w:pPr>
        <w:rPr>
          <w:sz w:val="16"/>
        </w:rPr>
      </w:pPr>
      <w:r w:rsidRPr="007915B6">
        <w:rPr>
          <w:sz w:val="12"/>
          <w:szCs w:val="12"/>
        </w:rPr>
        <w:t>3.2 Multiple Perspectives from Different Disciplines</w:t>
      </w:r>
    </w:p>
    <w:p w14:paraId="6EAC3F29" w14:textId="77777777" w:rsidR="00C932C5" w:rsidRPr="007915B6" w:rsidRDefault="00C932C5" w:rsidP="00C932C5">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0FFF969" w14:textId="77777777" w:rsidR="00C932C5" w:rsidRPr="007915B6" w:rsidRDefault="00C932C5" w:rsidP="00C932C5">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710122D" w14:textId="77777777" w:rsidR="00C932C5" w:rsidRPr="007915B6" w:rsidRDefault="00C932C5" w:rsidP="00C932C5">
      <w:pPr>
        <w:rPr>
          <w:sz w:val="16"/>
        </w:rPr>
      </w:pPr>
      <w:r w:rsidRPr="007915B6">
        <w:rPr>
          <w:i/>
          <w:iCs/>
          <w:sz w:val="16"/>
        </w:rPr>
        <w:lastRenderedPageBreak/>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E962ACE" w14:textId="77777777" w:rsidR="00C932C5" w:rsidRPr="007915B6" w:rsidRDefault="00C932C5" w:rsidP="00C932C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1F4EE3E" w14:textId="77777777" w:rsidR="00C932C5" w:rsidRPr="007915B6" w:rsidRDefault="00C932C5" w:rsidP="00C932C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C6465FD" w14:textId="77777777" w:rsidR="00C932C5" w:rsidRPr="00541E5A" w:rsidRDefault="00C932C5" w:rsidP="00C932C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2A96DDC" w14:textId="77777777" w:rsidR="00C932C5" w:rsidRPr="00541E5A" w:rsidRDefault="00C932C5" w:rsidP="00C932C5">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8E85E52" w14:textId="77777777" w:rsidR="00C932C5" w:rsidRPr="00541E5A" w:rsidRDefault="00C932C5" w:rsidP="00C932C5">
      <w:pPr>
        <w:rPr>
          <w:sz w:val="16"/>
        </w:rPr>
      </w:pPr>
      <w:r w:rsidRPr="00541E5A">
        <w:rPr>
          <w:sz w:val="16"/>
        </w:rPr>
        <w:t>3.3 Synopsis: The Relationship between Polycrisis and Systemic Risk</w:t>
      </w:r>
    </w:p>
    <w:p w14:paraId="657761FA" w14:textId="77777777" w:rsidR="00C932C5" w:rsidRPr="00541E5A" w:rsidRDefault="00C932C5" w:rsidP="00C932C5">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FF6AD21" w14:textId="77777777" w:rsidR="00C932C5" w:rsidRPr="00541E5A" w:rsidRDefault="00C932C5" w:rsidP="00C932C5">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55CA7C0" w14:textId="77777777" w:rsidR="00C932C5" w:rsidRPr="00541E5A" w:rsidRDefault="00C932C5" w:rsidP="00C932C5">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E9C45A4" w14:textId="77777777" w:rsidR="00C932C5" w:rsidRPr="00541E5A" w:rsidRDefault="00C932C5" w:rsidP="00C932C5">
      <w:pPr>
        <w:rPr>
          <w:sz w:val="16"/>
        </w:rPr>
      </w:pPr>
      <w:r w:rsidRPr="00541E5A">
        <w:rPr>
          <w:sz w:val="16"/>
        </w:rPr>
        <w:t>[Figure omitted]</w:t>
      </w:r>
    </w:p>
    <w:p w14:paraId="7C289D0F" w14:textId="77777777" w:rsidR="00C932C5" w:rsidRPr="00541E5A" w:rsidRDefault="00C932C5" w:rsidP="00C932C5">
      <w:pPr>
        <w:rPr>
          <w:sz w:val="16"/>
        </w:rPr>
      </w:pPr>
      <w:r w:rsidRPr="00541E5A">
        <w:rPr>
          <w:sz w:val="16"/>
        </w:rPr>
        <w:t>3.4 Challenges for Risk Assessment, Governance, and Communication</w:t>
      </w:r>
    </w:p>
    <w:p w14:paraId="3D1E4BA6" w14:textId="77777777" w:rsidR="00C932C5" w:rsidRPr="00541E5A" w:rsidRDefault="00C932C5" w:rsidP="00C932C5">
      <w:pPr>
        <w:rPr>
          <w:sz w:val="16"/>
        </w:rPr>
      </w:pPr>
      <w:r w:rsidRPr="00541E5A">
        <w:rPr>
          <w:sz w:val="16"/>
        </w:rPr>
        <w:lastRenderedPageBreak/>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E48FB3E" w14:textId="77777777" w:rsidR="00C932C5" w:rsidRDefault="00C932C5" w:rsidP="00C932C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0DB4E7E" w14:textId="5D5806D2" w:rsidR="00C932C5" w:rsidRDefault="00C932C5" w:rsidP="00C932C5">
      <w:pPr>
        <w:pStyle w:val="Heading4"/>
      </w:pPr>
      <w:r>
        <w:t>Independentl</w:t>
      </w:r>
      <w:r w:rsidR="00272675">
        <w:t>y</w:t>
      </w:r>
      <w:r>
        <w:t xml:space="preserve"> </w:t>
      </w:r>
      <w:r>
        <w:rPr>
          <w:u w:val="single"/>
        </w:rPr>
        <w:t>hollows out</w:t>
      </w:r>
      <w:r w:rsidRPr="00A15753">
        <w:t xml:space="preserve"> the </w:t>
      </w:r>
      <w:r w:rsidRPr="00A15753">
        <w:rPr>
          <w:u w:val="single"/>
        </w:rPr>
        <w:t>foreign policy</w:t>
      </w:r>
      <w:r>
        <w:t xml:space="preserve"> cache</w:t>
      </w:r>
      <w:r w:rsidR="00272675">
        <w:t xml:space="preserve">, </w:t>
      </w:r>
      <w:r w:rsidR="00272675" w:rsidRPr="00272675">
        <w:rPr>
          <w:u w:val="single"/>
        </w:rPr>
        <w:t>precluding</w:t>
      </w:r>
      <w:r w:rsidR="00272675">
        <w:t xml:space="preserve"> </w:t>
      </w:r>
      <w:r>
        <w:t>sound decision-making.</w:t>
      </w:r>
    </w:p>
    <w:p w14:paraId="585F10DD" w14:textId="77777777" w:rsidR="00C932C5" w:rsidRDefault="00C932C5" w:rsidP="00C932C5">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5216C700" w14:textId="77777777" w:rsidR="00C932C5" w:rsidRPr="008E768E" w:rsidRDefault="00C932C5" w:rsidP="00C932C5">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4EDD273C" w14:textId="77777777" w:rsidR="00C932C5" w:rsidRPr="008E768E" w:rsidRDefault="00C932C5" w:rsidP="00C932C5">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153719A4" w14:textId="77777777" w:rsidR="00C932C5" w:rsidRPr="008E768E" w:rsidRDefault="00C932C5" w:rsidP="00C932C5">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7DDF712E" w14:textId="77777777" w:rsidR="00C932C5" w:rsidRPr="008E768E" w:rsidRDefault="00C932C5" w:rsidP="00C932C5">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0005F24B" w14:textId="77777777" w:rsidR="00C932C5" w:rsidRPr="008E768E" w:rsidRDefault="00C932C5" w:rsidP="00C932C5">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7F2CCF08" w14:textId="77777777" w:rsidR="00C932C5" w:rsidRPr="008E768E" w:rsidRDefault="00C932C5" w:rsidP="00C932C5">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750F510D" w14:textId="77777777" w:rsidR="00C932C5" w:rsidRPr="008E768E" w:rsidRDefault="00C932C5" w:rsidP="00C932C5">
      <w:pPr>
        <w:rPr>
          <w:sz w:val="16"/>
        </w:rPr>
      </w:pPr>
      <w:r w:rsidRPr="008E768E">
        <w:rPr>
          <w:sz w:val="16"/>
        </w:rPr>
        <w:lastRenderedPageBreak/>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67A5641E" w14:textId="77777777" w:rsidR="00C932C5" w:rsidRPr="008E768E" w:rsidRDefault="00C932C5" w:rsidP="00C932C5">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4EFED19A" w14:textId="77777777" w:rsidR="00C932C5" w:rsidRPr="008E768E" w:rsidRDefault="00C932C5" w:rsidP="00C932C5">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20BBE0B5" w14:textId="77777777" w:rsidR="00C932C5" w:rsidRPr="008E768E" w:rsidRDefault="00C932C5" w:rsidP="00C932C5">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62A83879" w14:textId="77777777" w:rsidR="00C932C5" w:rsidRPr="008E768E" w:rsidRDefault="00C932C5" w:rsidP="00C932C5">
      <w:pPr>
        <w:rPr>
          <w:sz w:val="16"/>
        </w:rPr>
      </w:pPr>
      <w:r w:rsidRPr="008E768E">
        <w:rPr>
          <w:sz w:val="16"/>
        </w:rPr>
        <w:t>He declined to say how many diplomats have been reassigned for offering candid assessments, to avoid exposing his colleagues to potential further retaliation.</w:t>
      </w:r>
    </w:p>
    <w:p w14:paraId="6A8B670D" w14:textId="77777777" w:rsidR="00C932C5" w:rsidRPr="008E768E" w:rsidRDefault="00C932C5" w:rsidP="00C932C5">
      <w:pPr>
        <w:rPr>
          <w:sz w:val="16"/>
        </w:rPr>
      </w:pPr>
      <w:r w:rsidRPr="008E768E">
        <w:rPr>
          <w:sz w:val="16"/>
        </w:rPr>
        <w:t>State Department spokesperson Tommy Pigott said Secretary Marco Rubio "values candid insights from patriotic Americans who have chosen to serve their country."</w:t>
      </w:r>
    </w:p>
    <w:p w14:paraId="00FD498C" w14:textId="77777777" w:rsidR="00C932C5" w:rsidRPr="008E768E" w:rsidRDefault="00C932C5" w:rsidP="00C932C5">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0FFB41F3" w14:textId="77777777" w:rsidR="00C932C5" w:rsidRPr="008E768E" w:rsidRDefault="00C932C5" w:rsidP="00C932C5">
      <w:pPr>
        <w:rPr>
          <w:sz w:val="16"/>
        </w:rPr>
      </w:pPr>
      <w:r w:rsidRPr="008E768E">
        <w:rPr>
          <w:sz w:val="16"/>
        </w:rPr>
        <w:t>A White House spokesperson, Anna Kelly, defended the administration’s approach.</w:t>
      </w:r>
    </w:p>
    <w:p w14:paraId="351DC2B3" w14:textId="77777777" w:rsidR="00C932C5" w:rsidRPr="008E768E" w:rsidRDefault="00C932C5" w:rsidP="00C932C5">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51C30D94" w14:textId="77777777" w:rsidR="00C932C5" w:rsidRPr="008E768E" w:rsidRDefault="00C932C5" w:rsidP="00C932C5">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42ECBFF8" w14:textId="77777777" w:rsidR="00C932C5" w:rsidRPr="008E768E" w:rsidRDefault="00C932C5" w:rsidP="00C932C5">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0F8D5D1F" w14:textId="77777777" w:rsidR="00C932C5" w:rsidRPr="008E768E" w:rsidRDefault="00C932C5" w:rsidP="00C932C5">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3D3A2170" w14:textId="77777777" w:rsidR="00C932C5" w:rsidRPr="008E768E" w:rsidRDefault="00C932C5" w:rsidP="00C932C5">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7A21A1D9" w14:textId="77777777" w:rsidR="00C932C5" w:rsidRPr="008E768E" w:rsidRDefault="00C932C5" w:rsidP="00C932C5">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774AEBB4" w14:textId="77777777" w:rsidR="00C932C5" w:rsidRPr="008E768E" w:rsidRDefault="00C932C5" w:rsidP="00C932C5">
      <w:pPr>
        <w:rPr>
          <w:sz w:val="16"/>
        </w:rPr>
      </w:pPr>
      <w:r w:rsidRPr="008E768E">
        <w:rPr>
          <w:sz w:val="16"/>
        </w:rPr>
        <w:t>Prizing 'fidelity'</w:t>
      </w:r>
    </w:p>
    <w:p w14:paraId="10414B8F" w14:textId="77777777" w:rsidR="00C932C5" w:rsidRPr="008E768E" w:rsidRDefault="00C932C5" w:rsidP="00C932C5">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33FC6778" w14:textId="77777777" w:rsidR="00C932C5" w:rsidRPr="008E768E" w:rsidRDefault="00C932C5" w:rsidP="00C932C5">
      <w:pPr>
        <w:rPr>
          <w:sz w:val="16"/>
        </w:rPr>
      </w:pPr>
      <w:r w:rsidRPr="008E768E">
        <w:rPr>
          <w:sz w:val="16"/>
        </w:rPr>
        <w:t>During Trump's first term, he frequently railed against "deep state" actors in the federal government. But Trump and his aides did not fire or demote large numbers of career civil servants.</w:t>
      </w:r>
    </w:p>
    <w:p w14:paraId="751A3B1C" w14:textId="77777777" w:rsidR="00C932C5" w:rsidRPr="008E768E" w:rsidRDefault="00C932C5" w:rsidP="00C932C5">
      <w:pPr>
        <w:rPr>
          <w:sz w:val="16"/>
        </w:rPr>
      </w:pPr>
      <w:r w:rsidRPr="008E768E">
        <w:rPr>
          <w:sz w:val="16"/>
        </w:rPr>
        <w:lastRenderedPageBreak/>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0A5A9D2F" w14:textId="77777777" w:rsidR="00C932C5" w:rsidRPr="008E768E" w:rsidRDefault="00C932C5" w:rsidP="00C932C5">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14CB8DD" w14:textId="77777777" w:rsidR="00C932C5" w:rsidRPr="008E768E" w:rsidRDefault="00C932C5" w:rsidP="00C932C5">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75CD73F" w14:textId="77777777" w:rsidR="00C932C5" w:rsidRPr="008E768E" w:rsidRDefault="00C932C5" w:rsidP="00C932C5">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0FBA4104" w14:textId="77777777" w:rsidR="00C932C5" w:rsidRPr="008E768E" w:rsidRDefault="00C932C5" w:rsidP="00C932C5">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775CE19C" w14:textId="77777777" w:rsidR="00C932C5" w:rsidRPr="008E768E" w:rsidRDefault="00C932C5" w:rsidP="00C932C5">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41480F7D" w14:textId="77777777" w:rsidR="00C932C5" w:rsidRPr="008E768E" w:rsidRDefault="00C932C5" w:rsidP="00C932C5">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048704F5" w14:textId="77777777" w:rsidR="00C932C5" w:rsidRPr="008E768E" w:rsidRDefault="00C932C5" w:rsidP="00C932C5">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4AD5D69D" w14:textId="77777777" w:rsidR="00C932C5" w:rsidRPr="008E768E" w:rsidRDefault="00C932C5" w:rsidP="00C932C5">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089713F0" w14:textId="77777777" w:rsidR="00C932C5" w:rsidRPr="008E768E" w:rsidRDefault="00C932C5" w:rsidP="00C932C5">
      <w:pPr>
        <w:rPr>
          <w:sz w:val="16"/>
        </w:rPr>
      </w:pPr>
      <w:r w:rsidRPr="008E768E">
        <w:rPr>
          <w:sz w:val="16"/>
        </w:rPr>
        <w:t>Pigott, the State Department spokesman, said the new promotion criteria would produce better results for the country instead of focusing on promoting diversity.</w:t>
      </w:r>
    </w:p>
    <w:p w14:paraId="26E49BEE" w14:textId="77777777" w:rsidR="00C932C5" w:rsidRPr="008E768E" w:rsidRDefault="00C932C5" w:rsidP="00C932C5">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B3EC6B7" w14:textId="77777777" w:rsidR="00C932C5" w:rsidRPr="008E768E" w:rsidRDefault="00C932C5" w:rsidP="00C932C5">
      <w:pPr>
        <w:rPr>
          <w:sz w:val="16"/>
        </w:rPr>
      </w:pPr>
      <w:r w:rsidRPr="008E768E">
        <w:rPr>
          <w:sz w:val="16"/>
        </w:rPr>
        <w:t>Even before he entered politics, Trump has spoken of loyalty as the key trait he looks for in staff and in potential business partners.</w:t>
      </w:r>
    </w:p>
    <w:p w14:paraId="225A1860" w14:textId="77777777" w:rsidR="00C932C5" w:rsidRPr="008E768E" w:rsidRDefault="00C932C5" w:rsidP="00C932C5">
      <w:pPr>
        <w:rPr>
          <w:sz w:val="16"/>
        </w:rPr>
      </w:pPr>
      <w:r w:rsidRPr="008E768E">
        <w:rPr>
          <w:sz w:val="16"/>
        </w:rPr>
        <w:t>“I value loyalty above everything else,” Trump wrote in his 2007 book “Think Big” — “more than brains, more than drive, and more than energy.”</w:t>
      </w:r>
    </w:p>
    <w:p w14:paraId="7565CFB2" w14:textId="77777777" w:rsidR="00C932C5" w:rsidRPr="008E768E" w:rsidRDefault="00C932C5" w:rsidP="00C932C5">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5DDDE20A" w14:textId="77777777" w:rsidR="00C932C5" w:rsidRPr="008E768E" w:rsidRDefault="00C932C5" w:rsidP="00C932C5">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24357592" w14:textId="77777777" w:rsidR="00C932C5" w:rsidRDefault="00C932C5" w:rsidP="00C932C5">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31EC3702" w14:textId="4FD3B8CC" w:rsidR="00C932C5" w:rsidRDefault="00C932C5" w:rsidP="00C932C5">
      <w:pPr>
        <w:pStyle w:val="Heading4"/>
      </w:pPr>
      <w:r>
        <w:t xml:space="preserve">Effective foreign policy </w:t>
      </w:r>
      <w:r w:rsidRPr="00272675">
        <w:t>prevents</w:t>
      </w:r>
      <w:r w:rsidR="00272675">
        <w:t xml:space="preserve"> </w:t>
      </w:r>
      <w:r w:rsidRPr="000261C3">
        <w:rPr>
          <w:u w:val="single"/>
        </w:rPr>
        <w:t>nuclear conflict</w:t>
      </w:r>
      <w:r>
        <w:t>.</w:t>
      </w:r>
    </w:p>
    <w:p w14:paraId="4E0720D1" w14:textId="77777777" w:rsidR="00C932C5" w:rsidRDefault="00C932C5" w:rsidP="00C932C5">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0282CAA5" w14:textId="77777777" w:rsidR="00C932C5" w:rsidRPr="00CC04BD" w:rsidRDefault="00C932C5" w:rsidP="00C932C5">
      <w:pPr>
        <w:rPr>
          <w:sz w:val="16"/>
        </w:rPr>
      </w:pPr>
      <w:r w:rsidRPr="00CC04BD">
        <w:rPr>
          <w:sz w:val="16"/>
        </w:rPr>
        <w:lastRenderedPageBreak/>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6EA4D1D0" w14:textId="77777777" w:rsidR="00C932C5" w:rsidRPr="00CC04BD" w:rsidRDefault="00C932C5" w:rsidP="00C932C5">
      <w:pPr>
        <w:rPr>
          <w:sz w:val="12"/>
          <w:szCs w:val="12"/>
        </w:rPr>
      </w:pPr>
      <w:r w:rsidRPr="00CC04BD">
        <w:rPr>
          <w:sz w:val="12"/>
          <w:szCs w:val="12"/>
        </w:rPr>
        <w:t>THE REAL ROOTS OF TRUMPISM</w:t>
      </w:r>
    </w:p>
    <w:p w14:paraId="44120968" w14:textId="77777777" w:rsidR="00C932C5" w:rsidRPr="00CC04BD" w:rsidRDefault="00C932C5" w:rsidP="00C932C5">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02FFBA78" w14:textId="77777777" w:rsidR="00C932C5" w:rsidRPr="00CC04BD" w:rsidRDefault="00C932C5" w:rsidP="00C932C5">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27A13F59" w14:textId="77777777" w:rsidR="00C932C5" w:rsidRPr="00CC04BD" w:rsidRDefault="00C932C5" w:rsidP="00C932C5">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7008042F" w14:textId="77777777" w:rsidR="00C932C5" w:rsidRPr="00CC04BD" w:rsidRDefault="00C932C5" w:rsidP="00C932C5">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7E958185" w14:textId="77777777" w:rsidR="00C932C5" w:rsidRPr="00CC04BD" w:rsidRDefault="00C932C5" w:rsidP="00C932C5">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896D4A9" w14:textId="77777777" w:rsidR="00C932C5" w:rsidRPr="007D583A" w:rsidRDefault="00C932C5" w:rsidP="00C932C5">
      <w:pPr>
        <w:rPr>
          <w:sz w:val="16"/>
        </w:rPr>
      </w:pPr>
      <w:r w:rsidRPr="00CC04BD">
        <w:rPr>
          <w:sz w:val="12"/>
          <w:szCs w:val="12"/>
        </w:rPr>
        <w:t>THE REVISIONISTS</w:t>
      </w:r>
    </w:p>
    <w:p w14:paraId="5D692F49" w14:textId="77777777" w:rsidR="00C932C5" w:rsidRPr="007D583A" w:rsidRDefault="00C932C5" w:rsidP="00C932C5">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2747DFD5" w14:textId="77777777" w:rsidR="00C932C5" w:rsidRPr="007D583A" w:rsidRDefault="00C932C5" w:rsidP="00C932C5">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0B62BFD4" w14:textId="77777777" w:rsidR="00C932C5" w:rsidRPr="007D583A" w:rsidRDefault="00C932C5" w:rsidP="00C932C5">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6665EC80" w14:textId="77777777" w:rsidR="00C932C5" w:rsidRPr="007D583A" w:rsidRDefault="00C932C5" w:rsidP="00C932C5">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6F2EC516" w14:textId="77777777" w:rsidR="00C932C5" w:rsidRPr="007D583A" w:rsidRDefault="00C932C5" w:rsidP="00C932C5">
      <w:pPr>
        <w:rPr>
          <w:sz w:val="16"/>
        </w:rPr>
      </w:pPr>
      <w:r w:rsidRPr="007D583A">
        <w:rPr>
          <w:sz w:val="16"/>
        </w:rPr>
        <w:lastRenderedPageBreak/>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704BCDFB" w14:textId="77777777" w:rsidR="00C932C5" w:rsidRPr="007D583A" w:rsidRDefault="00C932C5" w:rsidP="00C932C5">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72A1317" w14:textId="77777777" w:rsidR="00C932C5" w:rsidRPr="007D583A" w:rsidRDefault="00C932C5" w:rsidP="00C932C5">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142B2B68" w14:textId="77777777" w:rsidR="00C932C5" w:rsidRPr="007D583A" w:rsidRDefault="00C932C5" w:rsidP="00C932C5">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72CE449" w14:textId="77777777" w:rsidR="00C932C5" w:rsidRPr="007D583A" w:rsidRDefault="00C932C5" w:rsidP="00C932C5">
      <w:pPr>
        <w:rPr>
          <w:sz w:val="16"/>
        </w:rPr>
      </w:pPr>
      <w:r w:rsidRPr="007D583A">
        <w:rPr>
          <w:sz w:val="16"/>
        </w:rPr>
        <w:t>A VISION OF WAR</w:t>
      </w:r>
    </w:p>
    <w:p w14:paraId="703EA480" w14:textId="77777777" w:rsidR="00C932C5" w:rsidRPr="007D583A" w:rsidRDefault="00C932C5" w:rsidP="00C932C5">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E39B67E" w14:textId="77777777" w:rsidR="00C932C5" w:rsidRPr="007D583A" w:rsidRDefault="00C932C5" w:rsidP="00C932C5">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771ABA24" w14:textId="77777777" w:rsidR="00C932C5" w:rsidRPr="007D583A" w:rsidRDefault="00C932C5" w:rsidP="00C932C5">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763E406" w14:textId="77777777" w:rsidR="00C932C5" w:rsidRPr="007D583A" w:rsidRDefault="00C932C5" w:rsidP="00C932C5">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E2F9837" w14:textId="77777777" w:rsidR="00C932C5" w:rsidRPr="007D583A" w:rsidRDefault="00C932C5" w:rsidP="00C932C5">
      <w:pPr>
        <w:rPr>
          <w:sz w:val="16"/>
        </w:rPr>
      </w:pPr>
      <w:r w:rsidRPr="007D583A">
        <w:rPr>
          <w:sz w:val="16"/>
        </w:rPr>
        <w:t xml:space="preserve">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w:t>
      </w:r>
      <w:r w:rsidRPr="007D583A">
        <w:rPr>
          <w:sz w:val="16"/>
        </w:rPr>
        <w:lastRenderedPageBreak/>
        <w:t>the United States stayed on the sidelines amid a Europe-wide war, France, Germany, and the United Kingdom would probably not remain neutral.</w:t>
      </w:r>
    </w:p>
    <w:p w14:paraId="72EF4E3E" w14:textId="77777777" w:rsidR="00C932C5" w:rsidRPr="007D583A" w:rsidRDefault="00C932C5" w:rsidP="00C932C5">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61999FAD" w14:textId="77777777" w:rsidR="00C932C5" w:rsidRPr="007D583A" w:rsidRDefault="00C932C5" w:rsidP="00C932C5">
      <w:pPr>
        <w:rPr>
          <w:sz w:val="16"/>
        </w:rPr>
      </w:pPr>
      <w:r w:rsidRPr="007D583A">
        <w:rPr>
          <w:sz w:val="16"/>
        </w:rPr>
        <w:t>A VISION OF PEACE</w:t>
      </w:r>
    </w:p>
    <w:p w14:paraId="5D8F9320" w14:textId="77777777" w:rsidR="00C932C5" w:rsidRPr="007D583A" w:rsidRDefault="00C932C5" w:rsidP="00C932C5">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680C2650" w14:textId="77777777" w:rsidR="00C932C5" w:rsidRPr="007D583A" w:rsidRDefault="00C932C5" w:rsidP="00C932C5">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526B649" w14:textId="77777777" w:rsidR="00C932C5" w:rsidRPr="007D583A" w:rsidRDefault="00C932C5" w:rsidP="00C932C5">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292BE597" w14:textId="77777777" w:rsidR="00C932C5" w:rsidRPr="007D583A" w:rsidRDefault="00C932C5" w:rsidP="00C932C5">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41387E2" w14:textId="77777777" w:rsidR="00C932C5" w:rsidRPr="007D583A" w:rsidRDefault="00C932C5" w:rsidP="00C932C5">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4C509B27" w14:textId="77777777" w:rsidR="00C932C5" w:rsidRPr="007D583A" w:rsidRDefault="00C932C5" w:rsidP="00C932C5">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w:t>
      </w:r>
      <w:r w:rsidRPr="007D583A">
        <w:rPr>
          <w:sz w:val="16"/>
        </w:rPr>
        <w:lastRenderedPageBreak/>
        <w:t xml:space="preserve">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4B5D0DE5" w14:textId="77777777" w:rsidR="00C932C5" w:rsidRPr="007D583A" w:rsidRDefault="00C932C5" w:rsidP="00C932C5">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4BEAE527" w14:textId="77777777" w:rsidR="00C932C5" w:rsidRPr="007D583A" w:rsidRDefault="00C932C5" w:rsidP="00C932C5">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0D65F6A4" w14:textId="5EBD245C" w:rsidR="00C932C5" w:rsidRPr="001944C8" w:rsidRDefault="00C932C5" w:rsidP="00C932C5">
      <w:pPr>
        <w:pStyle w:val="Heading4"/>
      </w:pPr>
      <w:r>
        <w:t xml:space="preserve">The plan </w:t>
      </w:r>
      <w:r w:rsidRPr="001944C8">
        <w:rPr>
          <w:u w:val="single"/>
        </w:rPr>
        <w:t>upholds CBR</w:t>
      </w:r>
      <w:r>
        <w:t xml:space="preserve"> for federal workers. </w:t>
      </w:r>
    </w:p>
    <w:p w14:paraId="1BB3B384" w14:textId="77777777" w:rsidR="00C932C5" w:rsidRDefault="00C932C5" w:rsidP="00C932C5">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7FAA2CC" w14:textId="77777777" w:rsidR="00C932C5" w:rsidRPr="006B3F73" w:rsidRDefault="00C932C5" w:rsidP="00C932C5">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5444FC4" w14:textId="77777777" w:rsidR="00C932C5" w:rsidRPr="00400D00" w:rsidRDefault="00C932C5" w:rsidP="00C932C5">
      <w:pPr>
        <w:rPr>
          <w:sz w:val="16"/>
        </w:rPr>
      </w:pPr>
      <w:r w:rsidRPr="006B3F73">
        <w:rPr>
          <w:sz w:val="16"/>
        </w:rPr>
        <w:t xml:space="preserve">The civil service also constitutes a substantial portion of the workforce. According to the Office of </w:t>
      </w:r>
      <w:r w:rsidRPr="00400D00">
        <w:rPr>
          <w:sz w:val="16"/>
        </w:rPr>
        <w:t>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8B4DC01" w14:textId="77777777" w:rsidR="00C932C5" w:rsidRPr="00916843" w:rsidRDefault="00C932C5" w:rsidP="00C932C5">
      <w:pPr>
        <w:rPr>
          <w:sz w:val="16"/>
        </w:rPr>
      </w:pPr>
      <w:r w:rsidRPr="00400D00">
        <w:rPr>
          <w:sz w:val="16"/>
        </w:rPr>
        <w:t xml:space="preserve">An essential aspect of the civil service is its nonpartisan nature. Under federal law, </w:t>
      </w:r>
      <w:r w:rsidRPr="00400D00">
        <w:rPr>
          <w:rStyle w:val="StyleUnderline"/>
        </w:rPr>
        <w:t>civil servants are to be appointed on the</w:t>
      </w:r>
      <w:r w:rsidRPr="00400D00">
        <w:rPr>
          <w:sz w:val="16"/>
        </w:rPr>
        <w:t xml:space="preserve"> </w:t>
      </w:r>
      <w:r w:rsidRPr="00400D00">
        <w:rPr>
          <w:rStyle w:val="Emphasis"/>
        </w:rPr>
        <w:t>basis of merit</w:t>
      </w:r>
      <w:r w:rsidRPr="00400D00">
        <w:rPr>
          <w:sz w:val="16"/>
        </w:rPr>
        <w:t xml:space="preserve"> </w:t>
      </w:r>
      <w:r w:rsidRPr="00400D00">
        <w:rPr>
          <w:rStyle w:val="StyleUnderline"/>
        </w:rPr>
        <w:t>as opposed to political affiliation</w:t>
      </w:r>
      <w:r w:rsidRPr="00400D00">
        <w:rPr>
          <w:sz w:val="16"/>
        </w:rPr>
        <w:t xml:space="preserve">,' 3 </w:t>
      </w:r>
      <w:r w:rsidRPr="00400D00">
        <w:rPr>
          <w:rStyle w:val="StyleUnderline"/>
        </w:rPr>
        <w:t>and</w:t>
      </w:r>
      <w:r w:rsidRPr="00400D00">
        <w:rPr>
          <w:sz w:val="16"/>
        </w:rPr>
        <w:t xml:space="preserve"> they </w:t>
      </w:r>
      <w:r w:rsidRPr="00400D00">
        <w:rPr>
          <w:rStyle w:val="StyleUnderline"/>
        </w:rPr>
        <w:t>are</w:t>
      </w:r>
      <w:r w:rsidRPr="00400D00">
        <w:rPr>
          <w:sz w:val="16"/>
        </w:rPr>
        <w:t xml:space="preserve"> </w:t>
      </w:r>
      <w:r w:rsidRPr="00400D00">
        <w:rPr>
          <w:rStyle w:val="Emphasis"/>
        </w:rPr>
        <w:t>protected</w:t>
      </w:r>
      <w:r w:rsidRPr="00400D00">
        <w:rPr>
          <w:sz w:val="16"/>
        </w:rPr>
        <w:t xml:space="preserve"> </w:t>
      </w:r>
      <w:r w:rsidRPr="00400D00">
        <w:rPr>
          <w:rStyle w:val="StyleUnderline"/>
        </w:rPr>
        <w:t>against partisan dismissal and retaliation</w:t>
      </w:r>
      <w:r w:rsidRPr="00400D00">
        <w:rPr>
          <w:sz w:val="16"/>
        </w:rPr>
        <w:t xml:space="preserve">.1 4 However, </w:t>
      </w:r>
      <w:r w:rsidRPr="00400D00">
        <w:rPr>
          <w:rStyle w:val="StyleUnderline"/>
        </w:rPr>
        <w:t>this was</w:t>
      </w:r>
      <w:r w:rsidRPr="00400D00">
        <w:rPr>
          <w:sz w:val="16"/>
        </w:rPr>
        <w:t xml:space="preserve"> </w:t>
      </w:r>
      <w:r w:rsidRPr="00400D00">
        <w:rPr>
          <w:rStyle w:val="Emphasis"/>
        </w:rPr>
        <w:t>not always</w:t>
      </w:r>
      <w:r w:rsidRPr="00400D00">
        <w:rPr>
          <w:sz w:val="16"/>
        </w:rPr>
        <w:t xml:space="preserve"> </w:t>
      </w:r>
      <w:r w:rsidRPr="00400D00">
        <w:rPr>
          <w:rStyle w:val="StyleUnderline"/>
        </w:rPr>
        <w:t>the case</w:t>
      </w:r>
      <w:r w:rsidRPr="00400D00">
        <w:rPr>
          <w:sz w:val="16"/>
        </w:rPr>
        <w:t>.</w:t>
      </w:r>
    </w:p>
    <w:p w14:paraId="7D690F57" w14:textId="77777777" w:rsidR="00C932C5" w:rsidRPr="00D0227E" w:rsidRDefault="00C932C5" w:rsidP="00C932C5">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27E7BE9" w14:textId="77777777" w:rsidR="00C932C5" w:rsidRPr="00D0227E" w:rsidRDefault="00C932C5" w:rsidP="00C932C5">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w:t>
      </w:r>
      <w:r w:rsidRPr="00D0227E">
        <w:rPr>
          <w:sz w:val="16"/>
        </w:rPr>
        <w:lastRenderedPageBreak/>
        <w:t>gun, tracked down Garfield as he entered a Washington, D.C., railroad station, and assassinated him. 21 This grisly incident sparked the push for reform to the civil service. 22</w:t>
      </w:r>
    </w:p>
    <w:p w14:paraId="09646480" w14:textId="77777777" w:rsidR="00C932C5" w:rsidRPr="005F5B77" w:rsidRDefault="00C932C5" w:rsidP="00C932C5">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6B704795" w14:textId="77777777" w:rsidR="00C932C5" w:rsidRPr="006B3F73" w:rsidRDefault="00C932C5" w:rsidP="00C932C5">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D770B1A" w14:textId="77777777" w:rsidR="00C932C5" w:rsidRPr="006B3F73" w:rsidRDefault="00C932C5" w:rsidP="00C932C5">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AF1B48B" w14:textId="77777777" w:rsidR="00C932C5" w:rsidRPr="006B3F73" w:rsidRDefault="00C932C5" w:rsidP="00C932C5">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5A81901" w14:textId="77777777" w:rsidR="00C932C5" w:rsidRPr="006B3F73" w:rsidRDefault="00C932C5" w:rsidP="00C932C5">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CD41368" w14:textId="77777777" w:rsidR="00C932C5" w:rsidRPr="006B3F73" w:rsidRDefault="00C932C5" w:rsidP="00C932C5">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EF940AA" w14:textId="77777777" w:rsidR="00C932C5" w:rsidRPr="006B3F73" w:rsidRDefault="00C932C5" w:rsidP="00C932C5">
      <w:pPr>
        <w:rPr>
          <w:i/>
          <w:iCs/>
          <w:sz w:val="12"/>
          <w:szCs w:val="12"/>
        </w:rPr>
      </w:pPr>
      <w:r w:rsidRPr="006B3F73">
        <w:rPr>
          <w:i/>
          <w:iCs/>
          <w:sz w:val="12"/>
          <w:szCs w:val="12"/>
        </w:rPr>
        <w:t>B. Attacks on the Civil Service</w:t>
      </w:r>
    </w:p>
    <w:p w14:paraId="1B32A954" w14:textId="77777777" w:rsidR="00C932C5" w:rsidRPr="006B3F73" w:rsidRDefault="00C932C5" w:rsidP="00C932C5">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196C0C1" w14:textId="77777777" w:rsidR="00C932C5" w:rsidRPr="006B3F73" w:rsidRDefault="00C932C5" w:rsidP="00C932C5">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F6D594C" w14:textId="77777777" w:rsidR="00C932C5" w:rsidRPr="006B3F73" w:rsidRDefault="00C932C5" w:rsidP="00C932C5">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1078064" w14:textId="77777777" w:rsidR="00C932C5" w:rsidRPr="006B3F73" w:rsidRDefault="00C932C5" w:rsidP="00C932C5">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7D5621E" w14:textId="77777777" w:rsidR="00C932C5" w:rsidRPr="006B3F73" w:rsidRDefault="00C932C5" w:rsidP="00C932C5">
      <w:pPr>
        <w:rPr>
          <w:sz w:val="12"/>
          <w:szCs w:val="12"/>
        </w:rPr>
      </w:pPr>
      <w:r w:rsidRPr="006B3F73">
        <w:rPr>
          <w:sz w:val="12"/>
          <w:szCs w:val="12"/>
        </w:rPr>
        <w:t>II. THE RAMIFICATIONS OF SCHEDULE F</w:t>
      </w:r>
    </w:p>
    <w:p w14:paraId="6021FCC7" w14:textId="77777777" w:rsidR="00C932C5" w:rsidRPr="006B3F73" w:rsidRDefault="00C932C5" w:rsidP="00C932C5">
      <w:pPr>
        <w:rPr>
          <w:i/>
          <w:iCs/>
          <w:sz w:val="12"/>
          <w:szCs w:val="12"/>
        </w:rPr>
      </w:pPr>
      <w:r w:rsidRPr="006B3F73">
        <w:rPr>
          <w:i/>
          <w:iCs/>
          <w:sz w:val="12"/>
          <w:szCs w:val="12"/>
        </w:rPr>
        <w:t>A. The Features of Schedule F Explained</w:t>
      </w:r>
    </w:p>
    <w:p w14:paraId="12EB3D01" w14:textId="77777777" w:rsidR="00C932C5" w:rsidRPr="006B3F73" w:rsidRDefault="00C932C5" w:rsidP="00C932C5">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590199E" w14:textId="77777777" w:rsidR="00C932C5" w:rsidRPr="006B3F73" w:rsidRDefault="00C932C5" w:rsidP="00C932C5">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4339C76" w14:textId="77777777" w:rsidR="00C932C5" w:rsidRPr="006B3F73" w:rsidRDefault="00C932C5" w:rsidP="00C932C5">
      <w:pPr>
        <w:rPr>
          <w:sz w:val="16"/>
        </w:rPr>
      </w:pPr>
      <w:r w:rsidRPr="006B3F73">
        <w:rPr>
          <w:sz w:val="16"/>
        </w:rPr>
        <w:lastRenderedPageBreak/>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B064172" w14:textId="77777777" w:rsidR="00C932C5" w:rsidRPr="006B3F73" w:rsidRDefault="00C932C5" w:rsidP="00C932C5">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A097F71" w14:textId="77777777" w:rsidR="00C932C5" w:rsidRPr="00C6691E" w:rsidRDefault="00C932C5" w:rsidP="00C932C5">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96AE166" w14:textId="77777777" w:rsidR="00C932C5" w:rsidRPr="00C6691E" w:rsidRDefault="00C932C5" w:rsidP="00C932C5">
      <w:pPr>
        <w:rPr>
          <w:i/>
          <w:iCs/>
          <w:sz w:val="16"/>
        </w:rPr>
      </w:pPr>
      <w:r w:rsidRPr="00C6691E">
        <w:rPr>
          <w:i/>
          <w:iCs/>
          <w:sz w:val="16"/>
        </w:rPr>
        <w:t>B. Reading Between the Lines: Trump's True Intentions with Schedule F</w:t>
      </w:r>
    </w:p>
    <w:p w14:paraId="2455ED9C" w14:textId="77777777" w:rsidR="00C932C5" w:rsidRPr="00C6691E" w:rsidRDefault="00C932C5" w:rsidP="00C932C5">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F892E33" w14:textId="77777777" w:rsidR="00C932C5" w:rsidRPr="00C6691E" w:rsidRDefault="00C932C5" w:rsidP="00C932C5">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CBE1AAB" w14:textId="77777777" w:rsidR="00C932C5" w:rsidRPr="0054600F" w:rsidRDefault="00C932C5" w:rsidP="00C932C5">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411D82E" w14:textId="77777777" w:rsidR="00C932C5" w:rsidRPr="0054600F" w:rsidRDefault="00C932C5" w:rsidP="00C932C5">
      <w:pPr>
        <w:rPr>
          <w:i/>
          <w:iCs/>
          <w:sz w:val="16"/>
        </w:rPr>
      </w:pPr>
      <w:r w:rsidRPr="0054600F">
        <w:rPr>
          <w:i/>
          <w:iCs/>
          <w:sz w:val="16"/>
        </w:rPr>
        <w:t>C. The Problems Inherent in the Reinstatement of Schedule F</w:t>
      </w:r>
    </w:p>
    <w:p w14:paraId="7B9F302E" w14:textId="77777777" w:rsidR="00C932C5" w:rsidRPr="00C6691E" w:rsidRDefault="00C932C5" w:rsidP="00C932C5">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25083BE4" w14:textId="77777777" w:rsidR="00C932C5" w:rsidRPr="00916843" w:rsidRDefault="00C932C5" w:rsidP="00C932C5">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w:t>
      </w:r>
      <w:r w:rsidRPr="00916843">
        <w:rPr>
          <w:sz w:val="16"/>
        </w:rPr>
        <w:lastRenderedPageBreak/>
        <w:t xml:space="preserve">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7EE51F3" w14:textId="77777777" w:rsidR="00C932C5" w:rsidRPr="00916843" w:rsidRDefault="00C932C5" w:rsidP="00C932C5">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CCAB2FE" w14:textId="77777777" w:rsidR="00C932C5" w:rsidRPr="00916843" w:rsidRDefault="00C932C5" w:rsidP="00C932C5">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7417A57" w14:textId="77777777" w:rsidR="00C932C5" w:rsidRPr="00916843" w:rsidRDefault="00C932C5" w:rsidP="00C932C5">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400D00">
        <w:rPr>
          <w:rStyle w:val="StyleUnderline"/>
          <w:highlight w:val="yellow"/>
        </w:rPr>
        <w:t>civil servants</w:t>
      </w:r>
      <w:r w:rsidRPr="00916843">
        <w:rPr>
          <w:rStyle w:val="StyleUnderline"/>
        </w:rPr>
        <w:t xml:space="preserve">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400D00">
        <w:rPr>
          <w:rStyle w:val="StyleUnderline"/>
          <w:highlight w:val="yellow"/>
        </w:rPr>
        <w:t>advance</w:t>
      </w:r>
      <w:r w:rsidRPr="00400D00">
        <w:rPr>
          <w:sz w:val="16"/>
          <w:highlight w:val="yellow"/>
        </w:rPr>
        <w:t xml:space="preserve"> </w:t>
      </w:r>
      <w:r w:rsidRPr="00400D00">
        <w:rPr>
          <w:rStyle w:val="Emphasis"/>
          <w:highlight w:val="yellow"/>
        </w:rPr>
        <w:t>reasoned</w:t>
      </w:r>
      <w:r w:rsidRPr="00400D00">
        <w:rPr>
          <w:sz w:val="16"/>
          <w:highlight w:val="yellow"/>
        </w:rPr>
        <w:t xml:space="preserve"> </w:t>
      </w:r>
      <w:r w:rsidRPr="00400D00">
        <w:rPr>
          <w:rStyle w:val="StyleUnderline"/>
          <w:highlight w:val="yellow"/>
        </w:rPr>
        <w:t>approaches to decisionmaking</w:t>
      </w:r>
      <w:r w:rsidRPr="00916843">
        <w:rPr>
          <w:rStyle w:val="StyleUnderline"/>
        </w:rPr>
        <w:t>,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5FF1AB3" w14:textId="77777777" w:rsidR="00C932C5" w:rsidRPr="00C6691E" w:rsidRDefault="00C932C5" w:rsidP="00C932C5">
      <w:pPr>
        <w:rPr>
          <w:sz w:val="16"/>
        </w:rPr>
      </w:pPr>
      <w:r w:rsidRPr="00916843">
        <w:rPr>
          <w:sz w:val="16"/>
        </w:rPr>
        <w:t xml:space="preserve">Fifth, a </w:t>
      </w:r>
      <w:r w:rsidRPr="00400D00">
        <w:rPr>
          <w:rStyle w:val="StyleUnderline"/>
        </w:rPr>
        <w:t>politicized civil service results in</w:t>
      </w:r>
      <w:r w:rsidRPr="00400D00">
        <w:rPr>
          <w:sz w:val="16"/>
        </w:rPr>
        <w:t xml:space="preserve"> </w:t>
      </w:r>
      <w:r w:rsidRPr="00400D00">
        <w:rPr>
          <w:rStyle w:val="Emphasis"/>
        </w:rPr>
        <w:t>decreased</w:t>
      </w:r>
      <w:r w:rsidRPr="00400D00">
        <w:rPr>
          <w:sz w:val="16"/>
        </w:rPr>
        <w:t xml:space="preserve"> </w:t>
      </w:r>
      <w:r w:rsidRPr="00400D00">
        <w:rPr>
          <w:rStyle w:val="StyleUnderline"/>
        </w:rPr>
        <w:t>effectiveness and morale</w:t>
      </w:r>
      <w:r w:rsidRPr="00400D00">
        <w:rPr>
          <w:sz w:val="16"/>
        </w:rPr>
        <w:t xml:space="preserve">. The </w:t>
      </w:r>
      <w:r w:rsidRPr="00400D00">
        <w:rPr>
          <w:rStyle w:val="StyleUnderline"/>
        </w:rPr>
        <w:t>theory of</w:t>
      </w:r>
      <w:r w:rsidRPr="00400D00">
        <w:rPr>
          <w:sz w:val="16"/>
        </w:rPr>
        <w:t xml:space="preserve"> </w:t>
      </w:r>
      <w:r w:rsidRPr="00400D00">
        <w:rPr>
          <w:rStyle w:val="Emphasis"/>
        </w:rPr>
        <w:t>neutral competence</w:t>
      </w:r>
      <w:r w:rsidRPr="00400D00">
        <w:rPr>
          <w:sz w:val="16"/>
        </w:rPr>
        <w:t xml:space="preserve"> </w:t>
      </w:r>
      <w:r w:rsidRPr="00400D00">
        <w:rPr>
          <w:rStyle w:val="StyleUnderline"/>
        </w:rPr>
        <w:t>suggests</w:t>
      </w:r>
      <w:r w:rsidRPr="00400D00">
        <w:rPr>
          <w:sz w:val="16"/>
        </w:rPr>
        <w:t xml:space="preserve"> that </w:t>
      </w:r>
      <w:r w:rsidRPr="00400D00">
        <w:rPr>
          <w:rStyle w:val="StyleUnderline"/>
        </w:rPr>
        <w:t>nonpartisan civil servants are</w:t>
      </w:r>
      <w:r w:rsidRPr="00400D00">
        <w:rPr>
          <w:sz w:val="16"/>
        </w:rPr>
        <w:t xml:space="preserve"> </w:t>
      </w:r>
      <w:r w:rsidRPr="00400D00">
        <w:rPr>
          <w:rStyle w:val="Emphasis"/>
        </w:rPr>
        <w:t>more apt</w:t>
      </w:r>
      <w:r w:rsidRPr="00400D00">
        <w:rPr>
          <w:sz w:val="16"/>
        </w:rPr>
        <w:t xml:space="preserve"> </w:t>
      </w:r>
      <w:r w:rsidRPr="00400D00">
        <w:rPr>
          <w:rStyle w:val="StyleUnderline"/>
        </w:rPr>
        <w:t xml:space="preserve">to </w:t>
      </w:r>
      <w:r w:rsidRPr="00400D00">
        <w:rPr>
          <w:rStyle w:val="StyleUnderline"/>
          <w:highlight w:val="yellow"/>
        </w:rPr>
        <w:t>possess specialized policy expertise</w:t>
      </w:r>
      <w:r w:rsidRPr="00916843">
        <w:rPr>
          <w:rStyle w:val="StyleUnderline"/>
        </w:rPr>
        <w:t xml:space="preserve">, meaningful </w:t>
      </w:r>
      <w:r w:rsidRPr="00400D00">
        <w:rPr>
          <w:rStyle w:val="StyleUnderline"/>
          <w:highlight w:val="yellow"/>
        </w:rPr>
        <w:t>experience</w:t>
      </w:r>
      <w:r w:rsidRPr="00916843">
        <w:rPr>
          <w:rStyle w:val="StyleUnderline"/>
        </w:rPr>
        <w:t xml:space="preserve">, public management </w:t>
      </w:r>
      <w:r w:rsidRPr="00400D00">
        <w:rPr>
          <w:rStyle w:val="StyleUnderline"/>
          <w:highlight w:val="yellow"/>
        </w:rPr>
        <w:t>skills, and relationships</w:t>
      </w:r>
      <w:r w:rsidRPr="00916843">
        <w:rPr>
          <w:rStyle w:val="StyleUnderline"/>
        </w:rPr>
        <w:t xml:space="preserve">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400D00">
        <w:rPr>
          <w:rStyle w:val="Emphasis"/>
          <w:highlight w:val="yellow"/>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6AFF641" w14:textId="77777777" w:rsidR="00C932C5" w:rsidRPr="00C6691E" w:rsidRDefault="00C932C5" w:rsidP="00C932C5">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787026A" w14:textId="77777777" w:rsidR="00C932C5" w:rsidRPr="00C6691E" w:rsidRDefault="00C932C5" w:rsidP="00C932C5">
      <w:pPr>
        <w:rPr>
          <w:sz w:val="12"/>
          <w:szCs w:val="12"/>
        </w:rPr>
      </w:pPr>
      <w:r w:rsidRPr="00C6691E">
        <w:rPr>
          <w:sz w:val="12"/>
          <w:szCs w:val="12"/>
        </w:rPr>
        <w:t>III. RESPONSES TO SCHEDULE F</w:t>
      </w:r>
    </w:p>
    <w:p w14:paraId="71747E70" w14:textId="77777777" w:rsidR="00C932C5" w:rsidRPr="00C6691E" w:rsidRDefault="00C932C5" w:rsidP="00C932C5">
      <w:pPr>
        <w:rPr>
          <w:i/>
          <w:iCs/>
          <w:sz w:val="12"/>
          <w:szCs w:val="12"/>
        </w:rPr>
      </w:pPr>
      <w:r w:rsidRPr="00C6691E">
        <w:rPr>
          <w:i/>
          <w:iCs/>
          <w:sz w:val="12"/>
          <w:szCs w:val="12"/>
        </w:rPr>
        <w:t>A. Responses to Schedule F that Miss the Mark</w:t>
      </w:r>
    </w:p>
    <w:p w14:paraId="1D23780A" w14:textId="77777777" w:rsidR="00C932C5" w:rsidRPr="00C6691E" w:rsidRDefault="00C932C5" w:rsidP="00C932C5">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4C0DA17" w14:textId="77777777" w:rsidR="00C932C5" w:rsidRPr="00C6691E" w:rsidRDefault="00C932C5" w:rsidP="00C932C5">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57BA8FB" w14:textId="77777777" w:rsidR="00C932C5" w:rsidRPr="00C6691E" w:rsidRDefault="00C932C5" w:rsidP="00C932C5">
      <w:pPr>
        <w:rPr>
          <w:sz w:val="12"/>
          <w:szCs w:val="12"/>
        </w:rPr>
      </w:pPr>
      <w:r w:rsidRPr="00C6691E">
        <w:rPr>
          <w:sz w:val="12"/>
          <w:szCs w:val="12"/>
        </w:rPr>
        <w:t>1. The Legislative Response</w:t>
      </w:r>
    </w:p>
    <w:p w14:paraId="140E6C25" w14:textId="77777777" w:rsidR="00C932C5" w:rsidRPr="00C6691E" w:rsidRDefault="00C932C5" w:rsidP="00C932C5">
      <w:pPr>
        <w:rPr>
          <w:sz w:val="12"/>
          <w:szCs w:val="12"/>
        </w:rPr>
      </w:pPr>
      <w:r w:rsidRPr="00C6691E">
        <w:rPr>
          <w:sz w:val="12"/>
          <w:szCs w:val="12"/>
        </w:rPr>
        <w:lastRenderedPageBreak/>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8577B72" w14:textId="77777777" w:rsidR="00C932C5" w:rsidRPr="00C6691E" w:rsidRDefault="00C932C5" w:rsidP="00C932C5">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F277A24" w14:textId="77777777" w:rsidR="00C932C5" w:rsidRPr="00C6691E" w:rsidRDefault="00C932C5" w:rsidP="00C932C5">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885739F" w14:textId="77777777" w:rsidR="00C932C5" w:rsidRPr="00C6691E" w:rsidRDefault="00C932C5" w:rsidP="00C932C5">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2B16B9C" w14:textId="77777777" w:rsidR="00C932C5" w:rsidRPr="00C6691E" w:rsidRDefault="00C932C5" w:rsidP="00C932C5">
      <w:pPr>
        <w:rPr>
          <w:sz w:val="12"/>
          <w:szCs w:val="12"/>
        </w:rPr>
      </w:pPr>
      <w:r w:rsidRPr="00C6691E">
        <w:rPr>
          <w:sz w:val="12"/>
          <w:szCs w:val="12"/>
        </w:rPr>
        <w:t>2. The Executive Response</w:t>
      </w:r>
    </w:p>
    <w:p w14:paraId="2B7A1923" w14:textId="77777777" w:rsidR="00C932C5" w:rsidRPr="00C6691E" w:rsidRDefault="00C932C5" w:rsidP="00C932C5">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62328EA" w14:textId="77777777" w:rsidR="00C932C5" w:rsidRPr="00C6691E" w:rsidRDefault="00C932C5" w:rsidP="00C932C5">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DE53A48" w14:textId="77777777" w:rsidR="00C932C5" w:rsidRPr="00C6691E" w:rsidRDefault="00C932C5" w:rsidP="00C932C5">
      <w:pPr>
        <w:rPr>
          <w:i/>
          <w:iCs/>
          <w:sz w:val="16"/>
        </w:rPr>
      </w:pPr>
      <w:r w:rsidRPr="00C6691E">
        <w:rPr>
          <w:i/>
          <w:iCs/>
          <w:sz w:val="12"/>
          <w:szCs w:val="12"/>
        </w:rPr>
        <w:t>B. The Most Effective Response: The Judicial Response</w:t>
      </w:r>
    </w:p>
    <w:p w14:paraId="2DF98225" w14:textId="77777777" w:rsidR="00C932C5" w:rsidRPr="00C6691E" w:rsidRDefault="00C932C5" w:rsidP="00C932C5">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802A2CD" w14:textId="77777777" w:rsidR="00C932C5" w:rsidRPr="006C6730" w:rsidRDefault="00C932C5" w:rsidP="00C932C5">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782C78BF" w14:textId="77777777" w:rsidR="00C932C5" w:rsidRDefault="00C932C5" w:rsidP="00C932C5">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5D213544" w14:textId="77777777" w:rsidR="00C932C5" w:rsidRDefault="00C932C5" w:rsidP="00C932C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E055189" w14:textId="77777777" w:rsidR="00C932C5" w:rsidRPr="006D4C67" w:rsidRDefault="00C932C5" w:rsidP="00C932C5">
      <w:pPr>
        <w:rPr>
          <w:sz w:val="16"/>
        </w:rPr>
      </w:pPr>
      <w:r w:rsidRPr="006D4C67">
        <w:rPr>
          <w:sz w:val="16"/>
        </w:rPr>
        <w:t>State capacity is important but invisible</w:t>
      </w:r>
    </w:p>
    <w:p w14:paraId="0D15DAD3" w14:textId="77777777" w:rsidR="00C932C5" w:rsidRPr="006D4C67" w:rsidRDefault="00C932C5" w:rsidP="00C932C5">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 xml:space="preserve">not pay off </w:t>
      </w:r>
      <w:r w:rsidRPr="00157629">
        <w:rPr>
          <w:rStyle w:val="StyleUnderline"/>
          <w:highlight w:val="yellow"/>
        </w:rPr>
        <w:lastRenderedPageBreak/>
        <w:t>in obvious ways</w:t>
      </w:r>
      <w:r w:rsidRPr="006D4C67">
        <w:rPr>
          <w:sz w:val="16"/>
        </w:rPr>
        <w:t xml:space="preserve"> for years. Their response to failures will often come in the form of adding new rules and constraints, rather than investments in skills and other forms of capacity-building.</w:t>
      </w:r>
    </w:p>
    <w:p w14:paraId="1A789344" w14:textId="77777777" w:rsidR="00C932C5" w:rsidRPr="006D4C67" w:rsidRDefault="00C932C5" w:rsidP="00C932C5">
      <w:pPr>
        <w:rPr>
          <w:sz w:val="16"/>
        </w:rPr>
      </w:pPr>
      <w:r w:rsidRPr="006D4C67">
        <w:rPr>
          <w:sz w:val="16"/>
        </w:rPr>
        <w:t>[Table omitted]</w:t>
      </w:r>
    </w:p>
    <w:p w14:paraId="1EB65D8A" w14:textId="77777777" w:rsidR="00C932C5" w:rsidRDefault="00C932C5" w:rsidP="00C932C5">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552F35B2" w14:textId="77777777" w:rsidR="00C932C5" w:rsidRDefault="00C932C5" w:rsidP="00C932C5"/>
    <w:bookmarkEnd w:id="0"/>
    <w:p w14:paraId="0F2BE135" w14:textId="77777777" w:rsidR="00C932C5" w:rsidRDefault="00C932C5" w:rsidP="00C932C5">
      <w:pPr>
        <w:pStyle w:val="Heading3"/>
      </w:pPr>
      <w:r>
        <w:lastRenderedPageBreak/>
        <w:t>1AC---Plan</w:t>
      </w:r>
    </w:p>
    <w:p w14:paraId="216B652E" w14:textId="75C989A3" w:rsidR="00C932C5" w:rsidRPr="00D82BD6" w:rsidRDefault="00111BA9" w:rsidP="00111BA9">
      <w:pPr>
        <w:pStyle w:val="Heading4"/>
      </w:pPr>
      <w:r>
        <w:t>The United States federal government should strengthen collective bargaining rights for federal workers.</w:t>
      </w:r>
    </w:p>
    <w:p w14:paraId="30154EA8" w14:textId="77777777" w:rsidR="00C932C5" w:rsidRDefault="00C932C5" w:rsidP="00C932C5">
      <w:pPr>
        <w:pStyle w:val="Heading3"/>
      </w:pPr>
      <w:r>
        <w:lastRenderedPageBreak/>
        <w:t>1AC---Reorganization ADV</w:t>
      </w:r>
    </w:p>
    <w:p w14:paraId="3C775EAB" w14:textId="77777777" w:rsidR="00C932C5" w:rsidRPr="00FA2E9A" w:rsidRDefault="00C932C5" w:rsidP="00C932C5">
      <w:pPr>
        <w:pStyle w:val="Heading4"/>
      </w:pPr>
      <w:r>
        <w:t xml:space="preserve">Advantage 2 is </w:t>
      </w:r>
      <w:r w:rsidRPr="00FA2E9A">
        <w:rPr>
          <w:u w:val="single"/>
        </w:rPr>
        <w:t>REORGANIZATION</w:t>
      </w:r>
      <w:r>
        <w:t xml:space="preserve">. </w:t>
      </w:r>
    </w:p>
    <w:p w14:paraId="4A77A594" w14:textId="77777777" w:rsidR="00C932C5" w:rsidRDefault="00C932C5" w:rsidP="00C932C5">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B180856" w14:textId="77777777" w:rsidR="00C932C5" w:rsidRDefault="00C932C5" w:rsidP="00C932C5">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404C8D3" w14:textId="77777777" w:rsidR="00C932C5" w:rsidRPr="00B70172" w:rsidRDefault="00C932C5" w:rsidP="00C932C5">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6990A9D" w14:textId="77777777" w:rsidR="00C932C5" w:rsidRPr="00B70172" w:rsidRDefault="00C932C5" w:rsidP="00C932C5">
      <w:pPr>
        <w:rPr>
          <w:sz w:val="16"/>
        </w:rPr>
      </w:pPr>
      <w:r w:rsidRPr="00B70172">
        <w:rPr>
          <w:sz w:val="16"/>
        </w:rPr>
        <w:t>Liberal democracy in the world, 1974–2024</w:t>
      </w:r>
    </w:p>
    <w:p w14:paraId="0838F936" w14:textId="77777777" w:rsidR="00C932C5" w:rsidRPr="00B70172" w:rsidRDefault="00C932C5" w:rsidP="00C932C5">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CBD4DBC" w14:textId="77777777" w:rsidR="00C932C5" w:rsidRPr="00B70172" w:rsidRDefault="00C932C5" w:rsidP="00C932C5">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55BD2DA" w14:textId="77777777" w:rsidR="00C932C5" w:rsidRPr="00B70172" w:rsidRDefault="00C932C5" w:rsidP="00C932C5">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3EB4DFD2" w14:textId="77777777" w:rsidR="00C932C5" w:rsidRPr="00B70172" w:rsidRDefault="00C932C5" w:rsidP="00C932C5">
      <w:pPr>
        <w:rPr>
          <w:sz w:val="16"/>
        </w:rPr>
      </w:pPr>
      <w:r w:rsidRPr="00B70172">
        <w:rPr>
          <w:sz w:val="16"/>
        </w:rPr>
        <w:t>[Figure omitted]</w:t>
      </w:r>
    </w:p>
    <w:p w14:paraId="3BFB40F9" w14:textId="77777777" w:rsidR="00C932C5" w:rsidRPr="00B70172" w:rsidRDefault="00C932C5" w:rsidP="00C932C5">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0F86773" w14:textId="77777777" w:rsidR="00C932C5" w:rsidRPr="009E3F59" w:rsidRDefault="00C932C5" w:rsidP="00C932C5">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4A57C32" w14:textId="77777777" w:rsidR="00C932C5" w:rsidRPr="009E3F59" w:rsidRDefault="00C932C5" w:rsidP="00C932C5">
      <w:pPr>
        <w:rPr>
          <w:sz w:val="4"/>
          <w:szCs w:val="4"/>
        </w:rPr>
      </w:pPr>
      <w:r w:rsidRPr="009E3F59">
        <w:rPr>
          <w:sz w:val="4"/>
          <w:szCs w:val="4"/>
        </w:rPr>
        <w:t>Regimes of the world, 1974–2024</w:t>
      </w:r>
    </w:p>
    <w:p w14:paraId="1B9A66B4" w14:textId="77777777" w:rsidR="00C932C5" w:rsidRPr="009E3F59" w:rsidRDefault="00C932C5" w:rsidP="00C932C5">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0D62C762" w14:textId="77777777" w:rsidR="00C932C5" w:rsidRPr="00B70172" w:rsidRDefault="00C932C5" w:rsidP="00C932C5">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187B2BA" w14:textId="77777777" w:rsidR="00C932C5" w:rsidRPr="00B70172" w:rsidRDefault="00C932C5" w:rsidP="00C932C5">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DE03EEB" w14:textId="77777777" w:rsidR="00C932C5" w:rsidRPr="00B70172" w:rsidRDefault="00C932C5" w:rsidP="00C932C5">
      <w:pPr>
        <w:rPr>
          <w:sz w:val="4"/>
          <w:szCs w:val="4"/>
        </w:rPr>
      </w:pPr>
      <w:r w:rsidRPr="00B70172">
        <w:rPr>
          <w:sz w:val="4"/>
          <w:szCs w:val="4"/>
        </w:rPr>
        <w:lastRenderedPageBreak/>
        <w:t>[Figure omitted]</w:t>
      </w:r>
    </w:p>
    <w:p w14:paraId="4EDAA3CC" w14:textId="77777777" w:rsidR="00C932C5" w:rsidRPr="00B70172" w:rsidRDefault="00C932C5" w:rsidP="00C932C5">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34CAAEA3" w14:textId="77777777" w:rsidR="00C932C5" w:rsidRPr="00B70172" w:rsidRDefault="00C932C5" w:rsidP="00C932C5">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E9A81C6" w14:textId="77777777" w:rsidR="00C932C5" w:rsidRPr="00B70172" w:rsidRDefault="00C932C5" w:rsidP="00C932C5">
      <w:pPr>
        <w:rPr>
          <w:sz w:val="4"/>
          <w:szCs w:val="4"/>
        </w:rPr>
      </w:pPr>
      <w:r w:rsidRPr="00B70172">
        <w:rPr>
          <w:sz w:val="4"/>
          <w:szCs w:val="4"/>
        </w:rPr>
        <w:t>[Figure omitted]</w:t>
      </w:r>
    </w:p>
    <w:p w14:paraId="68716B9C" w14:textId="77777777" w:rsidR="00C932C5" w:rsidRPr="00B70172" w:rsidRDefault="00C932C5" w:rsidP="00C932C5">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23A21FA" w14:textId="77777777" w:rsidR="00C932C5" w:rsidRPr="00B70172" w:rsidRDefault="00C932C5" w:rsidP="00C932C5">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B3659A5" w14:textId="77777777" w:rsidR="00C932C5" w:rsidRPr="00B70172" w:rsidRDefault="00C932C5" w:rsidP="00C932C5">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F1A0960" w14:textId="77777777" w:rsidR="00C932C5" w:rsidRPr="00B70172" w:rsidRDefault="00C932C5" w:rsidP="00C932C5">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4E67A39" w14:textId="77777777" w:rsidR="00C932C5" w:rsidRPr="00B70172" w:rsidRDefault="00C932C5" w:rsidP="00C932C5">
      <w:pPr>
        <w:rPr>
          <w:sz w:val="4"/>
          <w:szCs w:val="4"/>
        </w:rPr>
      </w:pPr>
      <w:r w:rsidRPr="00B70172">
        <w:rPr>
          <w:sz w:val="4"/>
          <w:szCs w:val="4"/>
        </w:rPr>
        <w:t>In Figure 6A in Online Appendix, we drill down into the indicators of these components to shed further light on the described patterns of change.</w:t>
      </w:r>
    </w:p>
    <w:p w14:paraId="58EBA815" w14:textId="77777777" w:rsidR="00C932C5" w:rsidRPr="00B70172" w:rsidRDefault="00C932C5" w:rsidP="00C932C5">
      <w:pPr>
        <w:rPr>
          <w:sz w:val="4"/>
          <w:szCs w:val="4"/>
        </w:rPr>
      </w:pPr>
      <w:r w:rsidRPr="00B70172">
        <w:rPr>
          <w:sz w:val="4"/>
          <w:szCs w:val="4"/>
        </w:rPr>
        <w:t xml:space="preserve">Trends of regime transformations </w:t>
      </w:r>
    </w:p>
    <w:p w14:paraId="639C237D" w14:textId="77777777" w:rsidR="00C932C5" w:rsidRPr="00B70172" w:rsidRDefault="00C932C5" w:rsidP="00C932C5">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80A67E5" w14:textId="77777777" w:rsidR="00C932C5" w:rsidRPr="00B70172" w:rsidRDefault="00C932C5" w:rsidP="00C932C5">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240B533" w14:textId="77777777" w:rsidR="00C932C5" w:rsidRPr="00B70172" w:rsidRDefault="00C932C5" w:rsidP="00C932C5">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7744CDA" w14:textId="77777777" w:rsidR="00C932C5" w:rsidRPr="00B70172" w:rsidRDefault="00C932C5" w:rsidP="00C932C5">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3B5338A" w14:textId="77777777" w:rsidR="00C932C5" w:rsidRPr="00B70172" w:rsidRDefault="00C932C5" w:rsidP="00C932C5">
      <w:pPr>
        <w:rPr>
          <w:sz w:val="4"/>
          <w:szCs w:val="4"/>
        </w:rPr>
      </w:pPr>
      <w:r w:rsidRPr="00B70172">
        <w:rPr>
          <w:sz w:val="4"/>
          <w:szCs w:val="4"/>
        </w:rPr>
        <w:t>[Figure omitted]</w:t>
      </w:r>
    </w:p>
    <w:p w14:paraId="698727FF" w14:textId="77777777" w:rsidR="00C932C5" w:rsidRPr="00B70172" w:rsidRDefault="00C932C5" w:rsidP="00C932C5">
      <w:pPr>
        <w:rPr>
          <w:sz w:val="4"/>
          <w:szCs w:val="4"/>
        </w:rPr>
      </w:pPr>
      <w:r w:rsidRPr="00B70172">
        <w:rPr>
          <w:sz w:val="4"/>
          <w:szCs w:val="4"/>
        </w:rPr>
        <w:t xml:space="preserve">Stand-alone and Bell-turn autocratization </w:t>
      </w:r>
    </w:p>
    <w:p w14:paraId="01164CF0" w14:textId="77777777" w:rsidR="00C932C5" w:rsidRPr="00B70172" w:rsidRDefault="00C932C5" w:rsidP="00C932C5">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4F924ADC" w14:textId="77777777" w:rsidR="00C932C5" w:rsidRPr="00B70172" w:rsidRDefault="00C932C5" w:rsidP="00C932C5">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A4EB230" w14:textId="77777777" w:rsidR="00C932C5" w:rsidRPr="00B70172" w:rsidRDefault="00C932C5" w:rsidP="00C932C5">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7816BFB0" w14:textId="77777777" w:rsidR="00C932C5" w:rsidRPr="00B70172" w:rsidRDefault="00C932C5" w:rsidP="00C932C5">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BC4C47E" w14:textId="77777777" w:rsidR="00C932C5" w:rsidRPr="00B70172" w:rsidRDefault="00C932C5" w:rsidP="00C932C5">
      <w:pPr>
        <w:rPr>
          <w:sz w:val="4"/>
          <w:szCs w:val="4"/>
        </w:rPr>
      </w:pPr>
      <w:r w:rsidRPr="00B70172">
        <w:rPr>
          <w:sz w:val="4"/>
          <w:szCs w:val="4"/>
        </w:rPr>
        <w:t>[Figure omitted]</w:t>
      </w:r>
    </w:p>
    <w:p w14:paraId="66B2CB7F" w14:textId="77777777" w:rsidR="00C932C5" w:rsidRPr="00B70172" w:rsidRDefault="00C932C5" w:rsidP="00C932C5">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435AA0A" w14:textId="77777777" w:rsidR="00C932C5" w:rsidRPr="00B70172" w:rsidRDefault="00C932C5" w:rsidP="00C932C5">
      <w:pPr>
        <w:rPr>
          <w:sz w:val="4"/>
          <w:szCs w:val="4"/>
        </w:rPr>
      </w:pPr>
      <w:r w:rsidRPr="00B70172">
        <w:rPr>
          <w:sz w:val="4"/>
          <w:szCs w:val="4"/>
        </w:rPr>
        <w:t>Stand-alone and U-turn democratization</w:t>
      </w:r>
    </w:p>
    <w:p w14:paraId="49C938D8" w14:textId="77777777" w:rsidR="00C932C5" w:rsidRPr="00B70172" w:rsidRDefault="00C932C5" w:rsidP="00C932C5">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7969002" w14:textId="77777777" w:rsidR="00C932C5" w:rsidRPr="00B70172" w:rsidRDefault="00C932C5" w:rsidP="00C932C5">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61F78E3" w14:textId="77777777" w:rsidR="00C932C5" w:rsidRPr="00B70172" w:rsidRDefault="00C932C5" w:rsidP="00C932C5">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06D8657" w14:textId="77777777" w:rsidR="00C932C5" w:rsidRPr="00B70172" w:rsidRDefault="00C932C5" w:rsidP="00C932C5">
      <w:pPr>
        <w:rPr>
          <w:sz w:val="4"/>
          <w:szCs w:val="4"/>
        </w:rPr>
      </w:pPr>
      <w:r w:rsidRPr="00B70172">
        <w:rPr>
          <w:sz w:val="4"/>
          <w:szCs w:val="4"/>
        </w:rPr>
        <w:t>[Figure omitted]</w:t>
      </w:r>
    </w:p>
    <w:p w14:paraId="74C78467" w14:textId="77777777" w:rsidR="00C932C5" w:rsidRPr="00B70172" w:rsidRDefault="00C932C5" w:rsidP="00C932C5">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52F6A97" w14:textId="77777777" w:rsidR="00C932C5" w:rsidRPr="00B70172" w:rsidRDefault="00C932C5" w:rsidP="00C932C5">
      <w:pPr>
        <w:rPr>
          <w:sz w:val="4"/>
          <w:szCs w:val="4"/>
        </w:rPr>
      </w:pPr>
      <w:r w:rsidRPr="00B70172">
        <w:rPr>
          <w:sz w:val="4"/>
          <w:szCs w:val="4"/>
        </w:rPr>
        <w:t>Disinformation and polarization on the rise</w:t>
      </w:r>
    </w:p>
    <w:p w14:paraId="2718F068" w14:textId="77777777" w:rsidR="00C932C5" w:rsidRPr="00B70172" w:rsidRDefault="00C932C5" w:rsidP="00C932C5">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2CB9F8D" w14:textId="77777777" w:rsidR="00C932C5" w:rsidRPr="00B70172" w:rsidRDefault="00C932C5" w:rsidP="00C932C5">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8B48890" w14:textId="77777777" w:rsidR="00C932C5" w:rsidRPr="00B70172" w:rsidRDefault="00C932C5" w:rsidP="00C932C5">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20E7D9D4" w14:textId="77777777" w:rsidR="00C932C5" w:rsidRPr="00B70172" w:rsidRDefault="00C932C5" w:rsidP="00C932C5">
      <w:pPr>
        <w:rPr>
          <w:sz w:val="4"/>
          <w:szCs w:val="4"/>
        </w:rPr>
      </w:pPr>
      <w:r w:rsidRPr="00B70172">
        <w:rPr>
          <w:sz w:val="4"/>
          <w:szCs w:val="4"/>
        </w:rPr>
        <w:t>[Figure omitted]</w:t>
      </w:r>
    </w:p>
    <w:p w14:paraId="799C5881" w14:textId="77777777" w:rsidR="00C932C5" w:rsidRPr="00B70172" w:rsidRDefault="00C932C5" w:rsidP="00C932C5">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DFC396E" w14:textId="77777777" w:rsidR="00C932C5" w:rsidRPr="00B70172" w:rsidRDefault="00C932C5" w:rsidP="00C932C5">
      <w:pPr>
        <w:rPr>
          <w:sz w:val="4"/>
          <w:szCs w:val="4"/>
        </w:rPr>
      </w:pPr>
      <w:r w:rsidRPr="00B70172">
        <w:rPr>
          <w:sz w:val="4"/>
          <w:szCs w:val="4"/>
        </w:rPr>
        <w:t>Introducing the “watchlist” initiative</w:t>
      </w:r>
    </w:p>
    <w:p w14:paraId="503438CE" w14:textId="77777777" w:rsidR="00C932C5" w:rsidRPr="00B70172" w:rsidRDefault="00C932C5" w:rsidP="00C932C5">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E741CCF" w14:textId="77777777" w:rsidR="00C932C5" w:rsidRPr="00B70172" w:rsidRDefault="00C932C5" w:rsidP="00C932C5">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7823992" w14:textId="77777777" w:rsidR="00C932C5" w:rsidRPr="00B70172" w:rsidRDefault="00C932C5" w:rsidP="00C932C5">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69E75FFE" w14:textId="77777777" w:rsidR="00C932C5" w:rsidRPr="00B70172" w:rsidRDefault="00C932C5" w:rsidP="00C932C5">
      <w:pPr>
        <w:rPr>
          <w:sz w:val="4"/>
          <w:szCs w:val="4"/>
        </w:rPr>
      </w:pPr>
      <w:r w:rsidRPr="00B70172">
        <w:rPr>
          <w:sz w:val="4"/>
          <w:szCs w:val="4"/>
        </w:rPr>
        <w:t>[Figure omitted]</w:t>
      </w:r>
    </w:p>
    <w:p w14:paraId="6C5A77D3" w14:textId="77777777" w:rsidR="00C932C5" w:rsidRPr="00B70172" w:rsidRDefault="00C932C5" w:rsidP="00C932C5">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5B3D0B6" w14:textId="77777777" w:rsidR="00C932C5" w:rsidRPr="00B70172" w:rsidRDefault="00C932C5" w:rsidP="00C932C5">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E5AC815" w14:textId="77777777" w:rsidR="00C932C5" w:rsidRPr="00B70172" w:rsidRDefault="00C932C5" w:rsidP="00C932C5">
      <w:pPr>
        <w:rPr>
          <w:sz w:val="4"/>
          <w:szCs w:val="4"/>
        </w:rPr>
      </w:pPr>
      <w:r w:rsidRPr="00B70172">
        <w:rPr>
          <w:sz w:val="4"/>
          <w:szCs w:val="4"/>
        </w:rPr>
        <w:t>[Figure omitted]</w:t>
      </w:r>
    </w:p>
    <w:p w14:paraId="3BBAB209" w14:textId="77777777" w:rsidR="00C932C5" w:rsidRPr="00B70172" w:rsidRDefault="00C932C5" w:rsidP="00C932C5">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44CC609" w14:textId="77777777" w:rsidR="00C932C5" w:rsidRPr="00B70172" w:rsidRDefault="00C932C5" w:rsidP="00C932C5">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055F4AE" w14:textId="77777777" w:rsidR="00C932C5" w:rsidRPr="00B70172" w:rsidRDefault="00C932C5" w:rsidP="00C932C5">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C986D89" w14:textId="77777777" w:rsidR="00C932C5" w:rsidRPr="00B70172" w:rsidRDefault="00C932C5" w:rsidP="00C932C5">
      <w:pPr>
        <w:rPr>
          <w:sz w:val="16"/>
        </w:rPr>
      </w:pPr>
      <w:r w:rsidRPr="00B70172">
        <w:rPr>
          <w:rStyle w:val="Emphasis"/>
        </w:rPr>
        <w:t>US</w:t>
      </w:r>
      <w:r w:rsidRPr="00B70172">
        <w:rPr>
          <w:sz w:val="16"/>
        </w:rPr>
        <w:t xml:space="preserve">A – </w:t>
      </w:r>
      <w:r w:rsidRPr="00B70172">
        <w:rPr>
          <w:rStyle w:val="Emphasis"/>
        </w:rPr>
        <w:t>democratic breakdown in the making</w:t>
      </w:r>
    </w:p>
    <w:p w14:paraId="0EAEEEB3" w14:textId="77777777" w:rsidR="00C932C5" w:rsidRPr="00B70172" w:rsidRDefault="00C932C5" w:rsidP="00C932C5">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6807F8E8" w14:textId="77777777" w:rsidR="00C932C5" w:rsidRPr="00B70172" w:rsidRDefault="00C932C5" w:rsidP="00C932C5">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w:t>
      </w:r>
      <w:r w:rsidRPr="00B70172">
        <w:rPr>
          <w:sz w:val="16"/>
        </w:rPr>
        <w:lastRenderedPageBreak/>
        <w:t>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4E4B8BF" w14:textId="77777777" w:rsidR="00C932C5" w:rsidRPr="00B70172" w:rsidRDefault="00C932C5" w:rsidP="00C932C5">
      <w:pPr>
        <w:rPr>
          <w:sz w:val="16"/>
        </w:rPr>
      </w:pPr>
      <w:r w:rsidRPr="00B70172">
        <w:rPr>
          <w:sz w:val="16"/>
        </w:rPr>
        <w:t>[Figure omitted]</w:t>
      </w:r>
    </w:p>
    <w:p w14:paraId="25903069" w14:textId="77777777" w:rsidR="00C932C5" w:rsidRPr="00B70172" w:rsidRDefault="00C932C5" w:rsidP="00C932C5">
      <w:pPr>
        <w:rPr>
          <w:i/>
          <w:iCs/>
          <w:sz w:val="16"/>
        </w:rPr>
      </w:pPr>
      <w:r w:rsidRPr="00B70172">
        <w:rPr>
          <w:i/>
          <w:iCs/>
          <w:sz w:val="16"/>
        </w:rPr>
        <w:t xml:space="preserve">Trump 1.0 and USA democracy </w:t>
      </w:r>
    </w:p>
    <w:p w14:paraId="279DE864" w14:textId="77777777" w:rsidR="00C932C5" w:rsidRPr="005E2137" w:rsidRDefault="00C932C5" w:rsidP="00C932C5">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6FE8F94D" w14:textId="77777777" w:rsidR="00C932C5" w:rsidRPr="005E2137" w:rsidRDefault="00C932C5" w:rsidP="00C932C5">
      <w:pPr>
        <w:rPr>
          <w:i/>
          <w:iCs/>
          <w:sz w:val="16"/>
        </w:rPr>
      </w:pPr>
      <w:r w:rsidRPr="005E2137">
        <w:rPr>
          <w:i/>
          <w:iCs/>
          <w:sz w:val="16"/>
        </w:rPr>
        <w:t>Trump 2.0: Attack on all forms of accountability</w:t>
      </w:r>
    </w:p>
    <w:p w14:paraId="57B0E8EC" w14:textId="77777777" w:rsidR="00C932C5" w:rsidRPr="00B70172" w:rsidRDefault="00C932C5" w:rsidP="00C932C5">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8E47994" w14:textId="77777777" w:rsidR="00C932C5" w:rsidRPr="00B70172" w:rsidRDefault="00C932C5" w:rsidP="00C932C5">
      <w:pPr>
        <w:rPr>
          <w:i/>
          <w:iCs/>
          <w:sz w:val="16"/>
        </w:rPr>
      </w:pPr>
      <w:r w:rsidRPr="00B70172">
        <w:rPr>
          <w:i/>
          <w:iCs/>
          <w:sz w:val="16"/>
        </w:rPr>
        <w:t>Erosion of horizontal accountability</w:t>
      </w:r>
    </w:p>
    <w:p w14:paraId="3019066C" w14:textId="77777777" w:rsidR="00C932C5" w:rsidRPr="00B70172" w:rsidRDefault="00C932C5" w:rsidP="00C932C5">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B18270A" w14:textId="77777777" w:rsidR="00C932C5" w:rsidRPr="00B70172" w:rsidRDefault="00C932C5" w:rsidP="00C932C5">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89E813F" w14:textId="77777777" w:rsidR="00C932C5" w:rsidRPr="00B70172" w:rsidRDefault="00C932C5" w:rsidP="00C932C5">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73D14D30" w14:textId="77777777" w:rsidR="00C932C5" w:rsidRPr="00B70172" w:rsidRDefault="00C932C5" w:rsidP="00C932C5">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F8B1BA8" w14:textId="77777777" w:rsidR="00C932C5" w:rsidRPr="00B70172" w:rsidRDefault="00C932C5" w:rsidP="00C932C5">
      <w:pPr>
        <w:rPr>
          <w:sz w:val="16"/>
        </w:rPr>
      </w:pPr>
      <w:r w:rsidRPr="00B70172">
        <w:rPr>
          <w:sz w:val="16"/>
        </w:rPr>
        <w:t>[Table omitted]</w:t>
      </w:r>
    </w:p>
    <w:p w14:paraId="56B0C130" w14:textId="77777777" w:rsidR="00C932C5" w:rsidRPr="00B70172" w:rsidRDefault="00C932C5" w:rsidP="00C932C5">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5F04160" w14:textId="77777777" w:rsidR="00C932C5" w:rsidRPr="00B70172" w:rsidRDefault="00C932C5" w:rsidP="00C932C5">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7D08F223" w14:textId="77777777" w:rsidR="00C932C5" w:rsidRPr="00B70172" w:rsidRDefault="00C932C5" w:rsidP="00C932C5">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5B3E28FE" w14:textId="77777777" w:rsidR="00C932C5" w:rsidRPr="00B70172" w:rsidRDefault="00C932C5" w:rsidP="00C932C5">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AB770E9" w14:textId="77777777" w:rsidR="00C932C5" w:rsidRPr="00B70172" w:rsidRDefault="00C932C5" w:rsidP="00C932C5">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A739646" w14:textId="77777777" w:rsidR="00C932C5" w:rsidRPr="00B70172" w:rsidRDefault="00C932C5" w:rsidP="00C932C5">
      <w:pPr>
        <w:rPr>
          <w:i/>
          <w:iCs/>
          <w:sz w:val="8"/>
          <w:szCs w:val="8"/>
        </w:rPr>
      </w:pPr>
      <w:r w:rsidRPr="00B70172">
        <w:rPr>
          <w:i/>
          <w:iCs/>
          <w:sz w:val="8"/>
          <w:szCs w:val="8"/>
        </w:rPr>
        <w:t>Attacks on diagonal accountability</w:t>
      </w:r>
    </w:p>
    <w:p w14:paraId="6F58F08A" w14:textId="77777777" w:rsidR="00C932C5" w:rsidRPr="00B70172" w:rsidRDefault="00C932C5" w:rsidP="00C932C5">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210DAAA" w14:textId="77777777" w:rsidR="00C932C5" w:rsidRPr="00B70172" w:rsidRDefault="00C932C5" w:rsidP="00C932C5">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BA18167" w14:textId="77777777" w:rsidR="00C932C5" w:rsidRPr="00B70172" w:rsidRDefault="00C932C5" w:rsidP="00C932C5">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DEE1780" w14:textId="77777777" w:rsidR="00C932C5" w:rsidRPr="00B70172" w:rsidRDefault="00C932C5" w:rsidP="00C932C5">
      <w:pPr>
        <w:rPr>
          <w:sz w:val="8"/>
          <w:szCs w:val="8"/>
        </w:rPr>
      </w:pPr>
      <w:r w:rsidRPr="00B70172">
        <w:rPr>
          <w:sz w:val="8"/>
          <w:szCs w:val="8"/>
        </w:rPr>
        <w:t>[Table omitted]</w:t>
      </w:r>
    </w:p>
    <w:p w14:paraId="52083D20" w14:textId="77777777" w:rsidR="00C932C5" w:rsidRPr="00B70172" w:rsidRDefault="00C932C5" w:rsidP="00C932C5">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211DD43C" w14:textId="77777777" w:rsidR="00C932C5" w:rsidRPr="00B70172" w:rsidRDefault="00C932C5" w:rsidP="00C932C5">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063D2F3" w14:textId="77777777" w:rsidR="00C932C5" w:rsidRPr="00B70172" w:rsidRDefault="00C932C5" w:rsidP="00C932C5">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0A05CE3" w14:textId="77777777" w:rsidR="00C932C5" w:rsidRPr="00B70172" w:rsidRDefault="00C932C5" w:rsidP="00C932C5">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3185B8B" w14:textId="77777777" w:rsidR="00C932C5" w:rsidRPr="00B70172" w:rsidRDefault="00C932C5" w:rsidP="00C932C5">
      <w:pPr>
        <w:rPr>
          <w:i/>
          <w:iCs/>
          <w:sz w:val="8"/>
          <w:szCs w:val="8"/>
        </w:rPr>
      </w:pPr>
      <w:r w:rsidRPr="00B70172">
        <w:rPr>
          <w:i/>
          <w:iCs/>
          <w:sz w:val="8"/>
          <w:szCs w:val="8"/>
        </w:rPr>
        <w:t>Stirring vertical accountability</w:t>
      </w:r>
    </w:p>
    <w:p w14:paraId="587C8643" w14:textId="77777777" w:rsidR="00C932C5" w:rsidRPr="00B70172" w:rsidRDefault="00C932C5" w:rsidP="00C932C5">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C379CF9" w14:textId="77777777" w:rsidR="00C932C5" w:rsidRPr="00B70172" w:rsidRDefault="00C932C5" w:rsidP="00C932C5">
      <w:pPr>
        <w:rPr>
          <w:sz w:val="16"/>
        </w:rPr>
      </w:pPr>
      <w:r w:rsidRPr="00B70172">
        <w:rPr>
          <w:sz w:val="8"/>
          <w:szCs w:val="8"/>
        </w:rPr>
        <w:t>Is the USA heading to a democratic breakdown?</w:t>
      </w:r>
    </w:p>
    <w:p w14:paraId="3C8DC4C3" w14:textId="77777777" w:rsidR="00C932C5" w:rsidRPr="00B70172" w:rsidRDefault="00C932C5" w:rsidP="00C932C5">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5C2518C" w14:textId="77777777" w:rsidR="00C932C5" w:rsidRPr="009E3F59" w:rsidRDefault="00C932C5" w:rsidP="00C932C5">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ABF2022" w14:textId="77777777" w:rsidR="00C932C5" w:rsidRPr="009E3F59" w:rsidRDefault="00C932C5" w:rsidP="00C932C5">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01407BA4" w14:textId="77777777" w:rsidR="00C932C5" w:rsidRDefault="00C932C5" w:rsidP="00C932C5">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1D3FA67" w14:textId="77777777" w:rsidR="00C932C5" w:rsidRDefault="00C932C5" w:rsidP="00C932C5">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C3A0142" w14:textId="77777777" w:rsidR="00C932C5" w:rsidRPr="00EE24E9" w:rsidRDefault="00C932C5" w:rsidP="00C932C5">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84F1D07" w14:textId="77777777" w:rsidR="00C932C5" w:rsidRPr="00EE24E9" w:rsidRDefault="00C932C5" w:rsidP="00C932C5">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E1961D2" w14:textId="77777777" w:rsidR="00C932C5" w:rsidRPr="00EE24E9" w:rsidRDefault="00C932C5" w:rsidP="00C932C5">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ECA8BAF" w14:textId="77777777" w:rsidR="00C932C5" w:rsidRPr="00EE24E9" w:rsidRDefault="00C932C5" w:rsidP="00C932C5">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B5D7C9B" w14:textId="77777777" w:rsidR="00C932C5" w:rsidRPr="00EE24E9" w:rsidRDefault="00C932C5" w:rsidP="00C932C5">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C8243D0" w14:textId="77777777" w:rsidR="00C932C5" w:rsidRPr="00EE24E9" w:rsidRDefault="00C932C5" w:rsidP="00C932C5">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 xml:space="preserve">of undermining </w:t>
      </w:r>
      <w:r w:rsidRPr="00EE24E9">
        <w:rPr>
          <w:rStyle w:val="StyleUnderline"/>
        </w:rPr>
        <w:lastRenderedPageBreak/>
        <w:t>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C7065FE" w14:textId="77777777" w:rsidR="00C932C5" w:rsidRDefault="00C932C5" w:rsidP="00C932C5">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F059C89" w14:textId="44C5FEB3" w:rsidR="00C932C5" w:rsidRDefault="00C932C5" w:rsidP="00C932C5">
      <w:pPr>
        <w:pStyle w:val="Heading4"/>
      </w:pPr>
      <w:r>
        <w:t xml:space="preserve">Backsliding is </w:t>
      </w:r>
      <w:r w:rsidRPr="00872521">
        <w:rPr>
          <w:u w:val="single"/>
        </w:rPr>
        <w:t>disorderly</w:t>
      </w:r>
      <w:r>
        <w:t xml:space="preserve"> AND </w:t>
      </w:r>
      <w:r w:rsidRPr="00872521">
        <w:rPr>
          <w:u w:val="single"/>
        </w:rPr>
        <w:t>existential</w:t>
      </w:r>
      <w:r>
        <w:t xml:space="preserve">. </w:t>
      </w:r>
    </w:p>
    <w:p w14:paraId="555316C0" w14:textId="77777777" w:rsidR="00C932C5" w:rsidRPr="00D42521" w:rsidRDefault="00C932C5" w:rsidP="00C932C5">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F9C9B90" w14:textId="77777777" w:rsidR="00C932C5" w:rsidRPr="00D42521" w:rsidRDefault="00C932C5" w:rsidP="00C932C5">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608DF04" w14:textId="77777777" w:rsidR="00C932C5" w:rsidRPr="00D42521" w:rsidRDefault="00C932C5" w:rsidP="00C932C5">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D609875" w14:textId="77777777" w:rsidR="00C932C5" w:rsidRPr="00D42521" w:rsidRDefault="00C932C5" w:rsidP="00C932C5">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DC5B1F1" w14:textId="77777777" w:rsidR="00C932C5" w:rsidRPr="00D42521" w:rsidRDefault="00C932C5" w:rsidP="00C932C5">
      <w:pPr>
        <w:rPr>
          <w:sz w:val="16"/>
        </w:rPr>
      </w:pPr>
      <w:r w:rsidRPr="00872521">
        <w:rPr>
          <w:rStyle w:val="StyleUnderline"/>
          <w:highlight w:val="yellow"/>
        </w:rPr>
        <w:lastRenderedPageBreak/>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4486B0E" w14:textId="77777777" w:rsidR="00C932C5" w:rsidRPr="00D42521" w:rsidRDefault="00C932C5" w:rsidP="00C932C5">
      <w:pPr>
        <w:rPr>
          <w:sz w:val="16"/>
        </w:rPr>
      </w:pPr>
      <w:r w:rsidRPr="00D42521">
        <w:rPr>
          <w:sz w:val="16"/>
        </w:rPr>
        <w:t>THE DANGERS OF DECLINISM</w:t>
      </w:r>
    </w:p>
    <w:p w14:paraId="093FBF59" w14:textId="77777777" w:rsidR="00C932C5" w:rsidRPr="00D42521" w:rsidRDefault="00C932C5" w:rsidP="00C932C5">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D9C62D7" w14:textId="77777777" w:rsidR="00C932C5" w:rsidRPr="00D42521" w:rsidRDefault="00C932C5" w:rsidP="00C932C5">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388C413" w14:textId="77777777" w:rsidR="00C932C5" w:rsidRPr="00D42521" w:rsidRDefault="00C932C5" w:rsidP="00C932C5">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50D6CB04" w14:textId="77777777" w:rsidR="00C932C5" w:rsidRPr="00D42521" w:rsidRDefault="00C932C5" w:rsidP="00C932C5">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B37488B" w14:textId="77777777" w:rsidR="00C932C5" w:rsidRPr="00872521" w:rsidRDefault="00C932C5" w:rsidP="00C932C5">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E6F281" w14:textId="77777777" w:rsidR="00C932C5" w:rsidRPr="00872521" w:rsidRDefault="00C932C5" w:rsidP="00C932C5">
      <w:pPr>
        <w:rPr>
          <w:sz w:val="16"/>
        </w:rPr>
      </w:pPr>
      <w:r w:rsidRPr="00872521">
        <w:rPr>
          <w:rStyle w:val="StyleUnderline"/>
        </w:rPr>
        <w:lastRenderedPageBreak/>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0F2424A" w14:textId="77777777" w:rsidR="00C932C5" w:rsidRPr="00D42521" w:rsidRDefault="00C932C5" w:rsidP="00C932C5">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08E5DB71" w14:textId="77777777" w:rsidR="00C932C5" w:rsidRPr="00D42521" w:rsidRDefault="00C932C5" w:rsidP="00C932C5">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5202742" w14:textId="77777777" w:rsidR="00C932C5" w:rsidRPr="00D42521" w:rsidRDefault="00C932C5" w:rsidP="00C932C5">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D8F0B6E" w14:textId="77777777" w:rsidR="00C932C5" w:rsidRPr="00B31BA2" w:rsidRDefault="00C932C5" w:rsidP="00C932C5">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3B66FED" w14:textId="3061161F" w:rsidR="00C932C5" w:rsidRPr="00B31BA2" w:rsidRDefault="00C932C5" w:rsidP="00C932C5">
      <w:pPr>
        <w:pStyle w:val="Heading4"/>
      </w:pPr>
      <w:r w:rsidRPr="00A748A7">
        <w:rPr>
          <w:u w:val="single"/>
        </w:rPr>
        <w:lastRenderedPageBreak/>
        <w:t>Externally</w:t>
      </w:r>
      <w:r>
        <w:t xml:space="preserve">, it prevents </w:t>
      </w:r>
      <w:r w:rsidRPr="00A748A7">
        <w:rPr>
          <w:u w:val="single"/>
        </w:rPr>
        <w:t>effective mitigation</w:t>
      </w:r>
      <w:r>
        <w:t xml:space="preserve"> of numerous </w:t>
      </w:r>
      <w:r w:rsidRPr="00A748A7">
        <w:rPr>
          <w:u w:val="single"/>
        </w:rPr>
        <w:t>existential</w:t>
      </w:r>
      <w:r>
        <w:t xml:space="preserve"> risks. </w:t>
      </w:r>
    </w:p>
    <w:p w14:paraId="28F09F68" w14:textId="77777777" w:rsidR="00C932C5" w:rsidRPr="00FB3A7F" w:rsidRDefault="00C932C5" w:rsidP="00C932C5">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220171F" w14:textId="77777777" w:rsidR="00C932C5" w:rsidRPr="00FB3A7F" w:rsidRDefault="00C932C5" w:rsidP="00C932C5">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423DEE6" w14:textId="77777777" w:rsidR="00C932C5" w:rsidRPr="00FB3A7F" w:rsidRDefault="00C932C5" w:rsidP="00C932C5">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F2AE0D7" w14:textId="77777777" w:rsidR="00C932C5" w:rsidRPr="0078162E" w:rsidRDefault="00C932C5" w:rsidP="00C932C5">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B00764A" w14:textId="77777777" w:rsidR="00C932C5" w:rsidRPr="0078162E" w:rsidRDefault="00C932C5" w:rsidP="00C932C5">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BC6DB17" w14:textId="77777777" w:rsidR="00C932C5" w:rsidRPr="00FB3A7F" w:rsidRDefault="00C932C5" w:rsidP="00C932C5">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6CFAB8A" w14:textId="77777777" w:rsidR="00C932C5" w:rsidRPr="00FB3A7F" w:rsidRDefault="00C932C5" w:rsidP="00C932C5">
      <w:pPr>
        <w:rPr>
          <w:sz w:val="12"/>
          <w:szCs w:val="12"/>
        </w:rPr>
      </w:pPr>
      <w:r w:rsidRPr="00FB3A7F">
        <w:rPr>
          <w:sz w:val="12"/>
          <w:szCs w:val="12"/>
        </w:rPr>
        <w:t xml:space="preserve">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w:t>
      </w:r>
      <w:r w:rsidRPr="00FB3A7F">
        <w:rPr>
          <w:sz w:val="12"/>
          <w:szCs w:val="12"/>
        </w:rPr>
        <w:lastRenderedPageBreak/>
        <w:t>Korea), the paper is particularly concerned with the massively increasing prevalence of authoritarianism globally, which appears to be a step change from recent times, at least since the end of the Cold War.</w:t>
      </w:r>
    </w:p>
    <w:p w14:paraId="47F4B116" w14:textId="77777777" w:rsidR="00C932C5" w:rsidRPr="00FB3A7F" w:rsidRDefault="00C932C5" w:rsidP="00C932C5">
      <w:pPr>
        <w:rPr>
          <w:sz w:val="12"/>
          <w:szCs w:val="12"/>
        </w:rPr>
      </w:pPr>
      <w:r w:rsidRPr="00FB3A7F">
        <w:rPr>
          <w:sz w:val="12"/>
          <w:szCs w:val="12"/>
        </w:rPr>
        <w:t>Confronting global authoritarianism</w:t>
      </w:r>
    </w:p>
    <w:p w14:paraId="113A7EAC" w14:textId="77777777" w:rsidR="00C932C5" w:rsidRPr="00FB3A7F" w:rsidRDefault="00C932C5" w:rsidP="00C932C5">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C1A529F" w14:textId="77777777" w:rsidR="00C932C5" w:rsidRPr="00FB3A7F" w:rsidRDefault="00C932C5" w:rsidP="00C932C5">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8E051D6" w14:textId="77777777" w:rsidR="00C932C5" w:rsidRPr="00FB3A7F" w:rsidRDefault="00C932C5" w:rsidP="00C932C5">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0B061CD" w14:textId="77777777" w:rsidR="00C932C5" w:rsidRPr="00FB3A7F" w:rsidRDefault="00C932C5" w:rsidP="00C932C5">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9A4ADE6" w14:textId="77777777" w:rsidR="00C932C5" w:rsidRPr="00FB3A7F" w:rsidRDefault="00C932C5" w:rsidP="00C932C5">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DAFFB6B" w14:textId="77777777" w:rsidR="00C932C5" w:rsidRPr="00FB3A7F" w:rsidRDefault="00C932C5" w:rsidP="00C932C5">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34CF2F4" w14:textId="77777777" w:rsidR="00C932C5" w:rsidRPr="00FB3A7F" w:rsidRDefault="00C932C5" w:rsidP="00C932C5">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A1149E1" w14:textId="77777777" w:rsidR="00C932C5" w:rsidRPr="00FB3A7F" w:rsidRDefault="00C932C5" w:rsidP="00C932C5">
      <w:pPr>
        <w:rPr>
          <w:sz w:val="12"/>
          <w:szCs w:val="12"/>
        </w:rPr>
      </w:pPr>
      <w:r w:rsidRPr="00FB3A7F">
        <w:rPr>
          <w:sz w:val="12"/>
          <w:szCs w:val="12"/>
        </w:rPr>
        <w:lastRenderedPageBreak/>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44C06A7" w14:textId="77777777" w:rsidR="00C932C5" w:rsidRPr="00FB3A7F" w:rsidRDefault="00C932C5" w:rsidP="00C932C5">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3A828EC" w14:textId="77777777" w:rsidR="00C932C5" w:rsidRPr="00FB3A7F" w:rsidRDefault="00C932C5" w:rsidP="00C932C5">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536A55A" w14:textId="77777777" w:rsidR="00C932C5" w:rsidRPr="00FB3A7F" w:rsidRDefault="00C932C5" w:rsidP="00C932C5">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C722957" w14:textId="77777777" w:rsidR="00C932C5" w:rsidRPr="00FB3A7F" w:rsidRDefault="00C932C5" w:rsidP="00C932C5">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2A8B88F" w14:textId="77777777" w:rsidR="00C932C5" w:rsidRPr="00FB3A7F" w:rsidRDefault="00C932C5" w:rsidP="00C932C5">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DBD2A80" w14:textId="77777777" w:rsidR="00C932C5" w:rsidRPr="00FB3A7F" w:rsidRDefault="00C932C5" w:rsidP="00C932C5">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D14678F" w14:textId="77777777" w:rsidR="00C932C5" w:rsidRPr="00FB3A7F" w:rsidRDefault="00C932C5" w:rsidP="00C932C5">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2D5CAEA" w14:textId="77777777" w:rsidR="00C932C5" w:rsidRPr="0078162E" w:rsidRDefault="00C932C5" w:rsidP="00C932C5">
      <w:pPr>
        <w:rPr>
          <w:sz w:val="16"/>
        </w:rPr>
      </w:pPr>
      <w:r w:rsidRPr="00FB3A7F">
        <w:rPr>
          <w:sz w:val="16"/>
        </w:rPr>
        <w:lastRenderedPageBreak/>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ED6576A" w14:textId="77777777" w:rsidR="00C932C5" w:rsidRPr="0078162E" w:rsidRDefault="00C932C5" w:rsidP="00C932C5">
      <w:pPr>
        <w:rPr>
          <w:sz w:val="16"/>
        </w:rPr>
      </w:pPr>
      <w:r w:rsidRPr="0078162E">
        <w:rPr>
          <w:sz w:val="16"/>
        </w:rPr>
        <w:t>Three bases</w:t>
      </w:r>
    </w:p>
    <w:p w14:paraId="4FE44045" w14:textId="77777777" w:rsidR="00C932C5" w:rsidRPr="0078162E" w:rsidRDefault="00C932C5" w:rsidP="00C932C5">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2826AD7" w14:textId="77777777" w:rsidR="00C932C5" w:rsidRPr="0078162E" w:rsidRDefault="00C932C5" w:rsidP="00C932C5">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049706D" w14:textId="77777777" w:rsidR="00C932C5" w:rsidRPr="0078162E" w:rsidRDefault="00C932C5" w:rsidP="00C932C5">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C6AF9E3" w14:textId="77777777" w:rsidR="00C932C5" w:rsidRPr="0078162E" w:rsidRDefault="00C932C5" w:rsidP="00C932C5">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F0166B6" w14:textId="77777777" w:rsidR="00C932C5" w:rsidRPr="0078162E" w:rsidRDefault="00C932C5" w:rsidP="00C932C5">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w:t>
      </w:r>
      <w:r w:rsidRPr="0078162E">
        <w:rPr>
          <w:sz w:val="16"/>
        </w:rPr>
        <w:lastRenderedPageBreak/>
        <w:t xml:space="preserve">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3CE27A9" w14:textId="77777777" w:rsidR="00C932C5" w:rsidRPr="0078162E" w:rsidRDefault="00C932C5" w:rsidP="00C932C5">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6D46C89" w14:textId="77777777" w:rsidR="00C932C5" w:rsidRPr="0078162E" w:rsidRDefault="00C932C5" w:rsidP="00C932C5">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E54C46C" w14:textId="77777777" w:rsidR="00C932C5" w:rsidRPr="0078162E" w:rsidRDefault="00C932C5" w:rsidP="00C932C5">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 xml:space="preserve">if the </w:t>
      </w:r>
      <w:r w:rsidRPr="0078162E">
        <w:rPr>
          <w:rStyle w:val="StyleUnderline"/>
        </w:rPr>
        <w:lastRenderedPageBreak/>
        <w:t>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500386E" w14:textId="77777777" w:rsidR="00C932C5" w:rsidRPr="0078162E" w:rsidRDefault="00C932C5" w:rsidP="00C932C5">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4819B98" w14:textId="77777777" w:rsidR="00C932C5" w:rsidRPr="0078162E" w:rsidRDefault="00C932C5" w:rsidP="00C932C5">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B3AE292" w14:textId="77777777" w:rsidR="00C932C5" w:rsidRPr="00B31BA2" w:rsidRDefault="00C932C5" w:rsidP="00C932C5">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D12D867" w14:textId="77777777" w:rsidR="00C932C5" w:rsidRPr="00B31BA2" w:rsidRDefault="00C932C5" w:rsidP="00C932C5">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704A755" w14:textId="77777777" w:rsidR="00C932C5" w:rsidRPr="00B31BA2" w:rsidRDefault="00C932C5" w:rsidP="00C932C5">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8943F66" w14:textId="77777777" w:rsidR="00C932C5" w:rsidRPr="00B31BA2" w:rsidRDefault="00C932C5" w:rsidP="00C932C5">
      <w:pPr>
        <w:rPr>
          <w:sz w:val="16"/>
        </w:rPr>
      </w:pPr>
      <w:r w:rsidRPr="00B31BA2">
        <w:rPr>
          <w:sz w:val="16"/>
        </w:rPr>
        <w:t>Comparison to other duties</w:t>
      </w:r>
    </w:p>
    <w:p w14:paraId="0A50E587" w14:textId="77777777" w:rsidR="00C932C5" w:rsidRPr="00B31BA2" w:rsidRDefault="00C932C5" w:rsidP="00C932C5">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 xml:space="preserve">future </w:t>
      </w:r>
      <w:r w:rsidRPr="0078162E">
        <w:rPr>
          <w:rStyle w:val="Emphasis"/>
        </w:rPr>
        <w:lastRenderedPageBreak/>
        <w:t>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C822BBB" w14:textId="77777777" w:rsidR="00C932C5" w:rsidRPr="00B31BA2" w:rsidRDefault="00C932C5" w:rsidP="00C932C5">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8D48DE9" w14:textId="77777777" w:rsidR="00C932C5" w:rsidRPr="00B31BA2" w:rsidRDefault="00C932C5" w:rsidP="00C932C5">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D54E97A" w14:textId="77777777" w:rsidR="00C932C5" w:rsidRPr="00B31BA2" w:rsidRDefault="00C932C5" w:rsidP="00C932C5">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D8DD240" w14:textId="77777777" w:rsidR="00C932C5" w:rsidRPr="00B31BA2" w:rsidRDefault="00C932C5" w:rsidP="00C932C5">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4C7AE6D" w14:textId="77777777" w:rsidR="00C932C5" w:rsidRPr="00B31BA2" w:rsidRDefault="00C932C5" w:rsidP="00C932C5">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 xml:space="preserve">likely </w:t>
      </w:r>
      <w:r w:rsidRPr="00BB7FD2">
        <w:rPr>
          <w:rStyle w:val="Emphasis"/>
        </w:rPr>
        <w:t>to result in</w:t>
      </w:r>
      <w:r w:rsidRPr="00BB7FD2">
        <w:rPr>
          <w:sz w:val="16"/>
        </w:rPr>
        <w:t xml:space="preserve"> </w:t>
      </w:r>
      <w:r w:rsidRPr="00BB7FD2">
        <w:rPr>
          <w:rStyle w:val="StyleUnderline"/>
        </w:rPr>
        <w:t>the fulfilment of</w:t>
      </w:r>
      <w:r w:rsidRPr="00BB7FD2">
        <w:rPr>
          <w:sz w:val="16"/>
        </w:rPr>
        <w:t xml:space="preserve"> </w:t>
      </w:r>
      <w:r w:rsidRPr="00BB7FD2">
        <w:rPr>
          <w:rStyle w:val="Emphasis"/>
          <w:i/>
        </w:rPr>
        <w:t>many more</w:t>
      </w:r>
      <w:r w:rsidRPr="00BB7FD2">
        <w:rPr>
          <w:sz w:val="16"/>
        </w:rPr>
        <w:t xml:space="preserve"> </w:t>
      </w:r>
      <w:r w:rsidRPr="00BB7FD2">
        <w:rPr>
          <w:rStyle w:val="StyleUnderline"/>
        </w:rPr>
        <w:t>global responsibilities over the longer term – and</w:t>
      </w:r>
      <w:r w:rsidRPr="00BB7FD2">
        <w:rPr>
          <w:sz w:val="16"/>
        </w:rPr>
        <w:t xml:space="preserve"> ultimately </w:t>
      </w:r>
      <w:r w:rsidRPr="00BB7FD2">
        <w:rPr>
          <w:rStyle w:val="Emphasis"/>
        </w:rPr>
        <w:t>many</w:t>
      </w:r>
      <w:r w:rsidRPr="00BB7FD2">
        <w:rPr>
          <w:sz w:val="16"/>
        </w:rPr>
        <w:t xml:space="preserve"> </w:t>
      </w:r>
      <w:r w:rsidRPr="00BB7FD2">
        <w:rPr>
          <w:rStyle w:val="StyleUnderline"/>
        </w:rPr>
        <w:t>more lives being saved</w:t>
      </w:r>
      <w:r w:rsidRPr="00BB7FD2">
        <w:rPr>
          <w:sz w:val="16"/>
        </w:rPr>
        <w:t xml:space="preserve"> – than acting on direct duties. A </w:t>
      </w:r>
      <w:r w:rsidRPr="00BB7FD2">
        <w:rPr>
          <w:rStyle w:val="StyleUnderline"/>
        </w:rPr>
        <w:t>post-liberal order dominated</w:t>
      </w:r>
      <w:r w:rsidRPr="00BB7FD2">
        <w:rPr>
          <w:sz w:val="16"/>
        </w:rPr>
        <w:t xml:space="preserve"> </w:t>
      </w:r>
      <w:r w:rsidRPr="00BB7FD2">
        <w:rPr>
          <w:rStyle w:val="Emphasis"/>
        </w:rPr>
        <w:t>by autocrats</w:t>
      </w:r>
      <w:r w:rsidRPr="00BB7FD2">
        <w:rPr>
          <w:sz w:val="16"/>
        </w:rPr>
        <w:t xml:space="preserve"> will </w:t>
      </w:r>
      <w:r w:rsidRPr="00BB7FD2">
        <w:rPr>
          <w:rStyle w:val="StyleUnderline"/>
        </w:rPr>
        <w:t>make it much harder</w:t>
      </w:r>
      <w:r w:rsidRPr="00BB7FD2">
        <w:rPr>
          <w:sz w:val="16"/>
        </w:rPr>
        <w:t xml:space="preserve"> to fulfil other global duties. It will make it </w:t>
      </w:r>
      <w:r w:rsidRPr="00BB7FD2">
        <w:rPr>
          <w:rStyle w:val="StyleUnderline"/>
        </w:rPr>
        <w:t>harder, for instance, to</w:t>
      </w:r>
      <w:r w:rsidRPr="00BB7FD2">
        <w:rPr>
          <w:sz w:val="16"/>
        </w:rPr>
        <w:t xml:space="preserve"> </w:t>
      </w:r>
      <w:r w:rsidRPr="00BB7FD2">
        <w:rPr>
          <w:rStyle w:val="Emphasis"/>
        </w:rPr>
        <w:t>respond to climate change</w:t>
      </w:r>
      <w:r w:rsidRPr="00BB7FD2">
        <w:rPr>
          <w:sz w:val="16"/>
        </w:rPr>
        <w:t xml:space="preserve">, </w:t>
      </w:r>
      <w:r w:rsidRPr="00BB7FD2">
        <w:rPr>
          <w:rStyle w:val="StyleUnderline"/>
        </w:rPr>
        <w:t>given the need for</w:t>
      </w:r>
      <w:r w:rsidRPr="00BB7FD2">
        <w:rPr>
          <w:sz w:val="16"/>
        </w:rPr>
        <w:t xml:space="preserve"> </w:t>
      </w:r>
      <w:r w:rsidRPr="00BB7FD2">
        <w:rPr>
          <w:rStyle w:val="Emphasis"/>
        </w:rPr>
        <w:t>multilateral</w:t>
      </w:r>
      <w:r w:rsidRPr="00BB7FD2">
        <w:rPr>
          <w:sz w:val="16"/>
        </w:rPr>
        <w:t xml:space="preserve"> </w:t>
      </w:r>
      <w:r w:rsidRPr="00BB7FD2">
        <w:rPr>
          <w:rStyle w:val="StyleUnderline"/>
        </w:rPr>
        <w:t>efforts</w:t>
      </w:r>
      <w:r w:rsidRPr="00BB7FD2">
        <w:rPr>
          <w:sz w:val="16"/>
        </w:rPr>
        <w:t xml:space="preserve"> to mitigate </w:t>
      </w:r>
      <w:r w:rsidRPr="00BB7FD2">
        <w:rPr>
          <w:rStyle w:val="StyleUnderline"/>
        </w:rPr>
        <w:t>and</w:t>
      </w:r>
      <w:r w:rsidRPr="00BB7FD2">
        <w:rPr>
          <w:sz w:val="16"/>
        </w:rPr>
        <w:t xml:space="preserve"> adapt to climate change. It</w:t>
      </w:r>
      <w:r w:rsidRPr="00B31BA2">
        <w:rPr>
          <w:sz w:val="16"/>
        </w:rPr>
        <w:t xml:space="preserve">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B7B68E2" w14:textId="77777777" w:rsidR="00C932C5" w:rsidRPr="00DB6EFA" w:rsidRDefault="00C932C5" w:rsidP="00C932C5">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873856A" w14:textId="77777777" w:rsidR="00C932C5" w:rsidRPr="00F704AC" w:rsidRDefault="00C932C5" w:rsidP="00C932C5">
      <w:pPr>
        <w:pStyle w:val="Heading4"/>
      </w:pPr>
      <w:r>
        <w:lastRenderedPageBreak/>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72D1E8C7" w14:textId="77777777" w:rsidR="00C932C5" w:rsidRPr="00467B2F" w:rsidRDefault="00C932C5" w:rsidP="00C932C5">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9DC201D" w14:textId="77777777" w:rsidR="00C932C5" w:rsidRPr="00467B2F" w:rsidRDefault="00C932C5" w:rsidP="00C932C5">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CC8E243" w14:textId="77777777" w:rsidR="00C932C5" w:rsidRPr="00467B2F" w:rsidRDefault="00C932C5" w:rsidP="00C932C5">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19CE335" w14:textId="77777777" w:rsidR="00C932C5" w:rsidRPr="00467B2F" w:rsidRDefault="00C932C5" w:rsidP="00C932C5">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4AC52AF1" w14:textId="77777777" w:rsidR="00C932C5" w:rsidRDefault="00C932C5" w:rsidP="00C932C5">
      <w:r w:rsidRPr="00467B2F">
        <w:rPr>
          <w:sz w:val="16"/>
        </w:rPr>
        <w:lastRenderedPageBreak/>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090D2C5B" w14:textId="4B20CA68" w:rsidR="00C932C5" w:rsidRDefault="00C932C5" w:rsidP="00C932C5">
      <w:pPr>
        <w:pStyle w:val="Heading4"/>
      </w:pPr>
      <w:r>
        <w:t xml:space="preserve">Independently, </w:t>
      </w:r>
      <w:r w:rsidRPr="00DB6EFA">
        <w:rPr>
          <w:u w:val="single"/>
        </w:rPr>
        <w:t>unfettered restructuring</w:t>
      </w:r>
      <w:r>
        <w:t xml:space="preserve"> decimates </w:t>
      </w:r>
      <w:r w:rsidRPr="00DB6EFA">
        <w:rPr>
          <w:u w:val="single"/>
        </w:rPr>
        <w:t>scientific</w:t>
      </w:r>
      <w:r w:rsidRPr="00DB6EFA">
        <w:t xml:space="preserve"> institutions</w:t>
      </w:r>
      <w:r>
        <w:t xml:space="preserve">. That </w:t>
      </w:r>
      <w:r w:rsidR="00BB7FD2">
        <w:t>collapses</w:t>
      </w:r>
      <w:r>
        <w:t xml:space="preserve"> </w:t>
      </w:r>
      <w:r>
        <w:rPr>
          <w:u w:val="single"/>
        </w:rPr>
        <w:t>climate mitigation</w:t>
      </w:r>
      <w:r w:rsidRPr="00667C44">
        <w:t xml:space="preserve"> </w:t>
      </w:r>
      <w:r>
        <w:t xml:space="preserve">and </w:t>
      </w:r>
      <w:r>
        <w:rPr>
          <w:u w:val="single"/>
        </w:rPr>
        <w:t>extreme weather monitoring</w:t>
      </w:r>
      <w:r>
        <w:t>.</w:t>
      </w:r>
    </w:p>
    <w:p w14:paraId="596B5980" w14:textId="77777777" w:rsidR="00C932C5" w:rsidRDefault="00C932C5" w:rsidP="00C932C5">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0655776B" w14:textId="77777777" w:rsidR="00C932C5" w:rsidRPr="007115F7" w:rsidRDefault="00C932C5" w:rsidP="00C932C5">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17D2F746" w14:textId="77777777" w:rsidR="00C932C5" w:rsidRPr="007115F7" w:rsidRDefault="00C932C5" w:rsidP="00C932C5">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career employees should be retained on the basis of</w:t>
      </w:r>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13650323" w14:textId="77777777" w:rsidR="00C932C5" w:rsidRPr="007115F7" w:rsidRDefault="00C932C5" w:rsidP="00C932C5">
      <w:pPr>
        <w:rPr>
          <w:sz w:val="16"/>
        </w:rPr>
      </w:pPr>
      <w:r w:rsidRPr="007115F7">
        <w:rPr>
          <w:sz w:val="16"/>
        </w:rPr>
        <w:t xml:space="preserve">The administration says that the purpose of Schedule F is to increase accountability for civil servants involved in policy-making.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including “the deep state can and must be brought to heel.” But what better way to actually institutionalize a deep state than by expanding political influence over what constitutes good science?</w:t>
      </w:r>
    </w:p>
    <w:p w14:paraId="25360CDD" w14:textId="77777777" w:rsidR="00C932C5" w:rsidRPr="007115F7" w:rsidRDefault="00C932C5" w:rsidP="00C932C5">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more likely to exit</w:t>
      </w:r>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lastRenderedPageBreak/>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25984823" w14:textId="77777777" w:rsidR="00C932C5" w:rsidRPr="007115F7" w:rsidRDefault="00C932C5" w:rsidP="00C932C5">
      <w:pPr>
        <w:rPr>
          <w:sz w:val="16"/>
        </w:rPr>
      </w:pPr>
      <w:r w:rsidRPr="007115F7">
        <w:rPr>
          <w:sz w:val="16"/>
        </w:rPr>
        <w:t xml:space="preserve">What might this mean </w:t>
      </w:r>
      <w:r w:rsidRPr="00DB6EFA">
        <w:rPr>
          <w:rStyle w:val="StyleUnderline"/>
        </w:rPr>
        <w:t>for</w:t>
      </w:r>
      <w:r w:rsidRPr="007115F7">
        <w:rPr>
          <w:sz w:val="16"/>
        </w:rPr>
        <w:t xml:space="preserve"> </w:t>
      </w:r>
      <w:r w:rsidRPr="00617FA8">
        <w:rPr>
          <w:rStyle w:val="Emphasis"/>
        </w:rPr>
        <w:t xml:space="preserve">scientific </w:t>
      </w:r>
      <w:r w:rsidRPr="00DB6EFA">
        <w:rPr>
          <w:rStyle w:val="Emphasis"/>
          <w:highlight w:val="yellow"/>
        </w:rPr>
        <w:t>agencies</w:t>
      </w:r>
      <w:r w:rsidRPr="007115F7">
        <w:rPr>
          <w:sz w:val="16"/>
        </w:rPr>
        <w:t xml:space="preserve">? Agencies </w:t>
      </w:r>
      <w:r w:rsidRPr="00DB6EFA">
        <w:rPr>
          <w:rStyle w:val="StyleUnderline"/>
          <w:highlight w:val="yellow"/>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DB6EFA">
        <w:rPr>
          <w:rStyle w:val="Emphasis"/>
          <w:highlight w:val="yellow"/>
        </w:rPr>
        <w:t>so 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5E1435FD" w14:textId="77777777" w:rsidR="00C932C5" w:rsidRPr="007115F7" w:rsidRDefault="00C932C5" w:rsidP="00C932C5">
      <w:pPr>
        <w:rPr>
          <w:sz w:val="16"/>
        </w:rPr>
      </w:pPr>
      <w:r w:rsidRPr="007115F7">
        <w:rPr>
          <w:sz w:val="16"/>
        </w:rPr>
        <w:t xml:space="preserve">The </w:t>
      </w:r>
      <w:r w:rsidRPr="007115F7">
        <w:rPr>
          <w:rStyle w:val="StyleUnderline"/>
        </w:rPr>
        <w:t>past few months</w:t>
      </w:r>
      <w:r w:rsidRPr="007115F7">
        <w:rPr>
          <w:sz w:val="16"/>
        </w:rPr>
        <w:t xml:space="preserve"> at NIH and NSF </w:t>
      </w:r>
      <w:r w:rsidRPr="00DB6EFA">
        <w:rPr>
          <w:rStyle w:val="Emphasis"/>
          <w:highlight w:val="yellow"/>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48680B7E" w14:textId="77777777" w:rsidR="00C932C5" w:rsidRPr="007115F7" w:rsidRDefault="00C932C5" w:rsidP="00C932C5">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w:t>
      </w:r>
      <w:r w:rsidRPr="00527655">
        <w:rPr>
          <w:rStyle w:val="Emphasis"/>
          <w:highlight w:val="yellow"/>
        </w:rPr>
        <w:t>climate change</w:t>
      </w:r>
      <w:r w:rsidRPr="00527655">
        <w:rPr>
          <w:sz w:val="16"/>
          <w:szCs w:val="16"/>
        </w:rPr>
        <w:t xml:space="preserve">, food safety, </w:t>
      </w:r>
      <w:r w:rsidRPr="00527655">
        <w:rPr>
          <w:rStyle w:val="Emphasis"/>
          <w:highlight w:val="yellow"/>
        </w:rPr>
        <w:t>extreme weather forecasting</w:t>
      </w:r>
      <w:r w:rsidRPr="00527655">
        <w:rPr>
          <w:sz w:val="16"/>
          <w:szCs w:val="16"/>
        </w:rPr>
        <w:t>, or public health?</w:t>
      </w:r>
    </w:p>
    <w:p w14:paraId="5A8DBFC8" w14:textId="77777777" w:rsidR="00C932C5" w:rsidRPr="007115F7" w:rsidRDefault="00C932C5" w:rsidP="00C932C5">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0B0341C9" w14:textId="77777777" w:rsidR="00C932C5" w:rsidRDefault="00C932C5" w:rsidP="00C932C5">
      <w:pPr>
        <w:rPr>
          <w:sz w:val="16"/>
        </w:rPr>
      </w:pPr>
      <w:r w:rsidRPr="007115F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16FF859A" w14:textId="77777777" w:rsidR="00C932C5" w:rsidRDefault="00C932C5" w:rsidP="00C932C5">
      <w:pPr>
        <w:pStyle w:val="Heading4"/>
      </w:pPr>
      <w:r>
        <w:t xml:space="preserve">Warming drives </w:t>
      </w:r>
      <w:r w:rsidRPr="00F83F50">
        <w:rPr>
          <w:u w:val="single"/>
        </w:rPr>
        <w:t>certain extinction</w:t>
      </w:r>
      <w:r>
        <w:t xml:space="preserve"> from </w:t>
      </w:r>
      <w:r w:rsidRPr="00F83F50">
        <w:rPr>
          <w:u w:val="single"/>
        </w:rPr>
        <w:t>uncertain</w:t>
      </w:r>
      <w:r>
        <w:t xml:space="preserve"> and </w:t>
      </w:r>
      <w:r w:rsidRPr="00F83F50">
        <w:rPr>
          <w:u w:val="single"/>
        </w:rPr>
        <w:t>complex</w:t>
      </w:r>
      <w:r>
        <w:t xml:space="preserve"> risks.</w:t>
      </w:r>
    </w:p>
    <w:p w14:paraId="63B526A8" w14:textId="77777777" w:rsidR="00C932C5" w:rsidRDefault="00C932C5" w:rsidP="00C932C5">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3798E056" w14:textId="77777777" w:rsidR="00C932C5" w:rsidRPr="00DD39C1" w:rsidRDefault="00C932C5" w:rsidP="00C932C5">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F83F50">
        <w:rPr>
          <w:rStyle w:val="Emphasis"/>
          <w:highlight w:val="yellow"/>
        </w:rPr>
        <w:t>unprecedented acceleration</w:t>
      </w:r>
      <w:r w:rsidRPr="00F83F50">
        <w:rPr>
          <w:sz w:val="16"/>
          <w:highlight w:val="yellow"/>
        </w:rPr>
        <w:t xml:space="preserve"> </w:t>
      </w:r>
      <w:r w:rsidRPr="00F83F50">
        <w:rPr>
          <w:rStyle w:val="StyleUnderline"/>
          <w:highlight w:val="yellow"/>
        </w:rPr>
        <w:t>of</w:t>
      </w:r>
      <w:r w:rsidRPr="00F83F50">
        <w:rPr>
          <w:sz w:val="16"/>
          <w:highlight w:val="yellow"/>
        </w:rPr>
        <w:t xml:space="preserve"> </w:t>
      </w:r>
      <w:r w:rsidRPr="00F83F50">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F83F50">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F83F50">
        <w:rPr>
          <w:rStyle w:val="Emphasis"/>
          <w:highlight w:val="yellow"/>
        </w:rPr>
        <w:t>flooding</w:t>
      </w:r>
      <w:r w:rsidRPr="00F83F50">
        <w:rPr>
          <w:sz w:val="16"/>
          <w:highlight w:val="yellow"/>
        </w:rPr>
        <w:t xml:space="preserve">, </w:t>
      </w:r>
      <w:r w:rsidRPr="00F83F50">
        <w:rPr>
          <w:rStyle w:val="Emphasis"/>
          <w:highlight w:val="yellow"/>
        </w:rPr>
        <w:t>heatwaves</w:t>
      </w:r>
      <w:r w:rsidRPr="00F83F50">
        <w:rPr>
          <w:sz w:val="16"/>
          <w:highlight w:val="yellow"/>
        </w:rPr>
        <w:t xml:space="preserve">, </w:t>
      </w:r>
      <w:r w:rsidRPr="00F83F50">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F83F50">
        <w:rPr>
          <w:rStyle w:val="StyleUnderline"/>
          <w:highlight w:val="yellow"/>
        </w:rPr>
        <w:t>and</w:t>
      </w:r>
      <w:r w:rsidRPr="00F83F50">
        <w:rPr>
          <w:sz w:val="16"/>
          <w:highlight w:val="yellow"/>
        </w:rPr>
        <w:t xml:space="preserve"> </w:t>
      </w:r>
      <w:r w:rsidRPr="00F83F50">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t>
      </w:r>
      <w:r w:rsidRPr="00DD39C1">
        <w:rPr>
          <w:sz w:val="16"/>
        </w:rPr>
        <w:lastRenderedPageBreak/>
        <w:t xml:space="preserve">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F83F50">
        <w:rPr>
          <w:rStyle w:val="Emphasis"/>
          <w:highlight w:val="yellow"/>
        </w:rPr>
        <w:t>positive feedback</w:t>
      </w:r>
      <w:r w:rsidRPr="00DD39C1">
        <w:rPr>
          <w:rStyle w:val="Emphasis"/>
        </w:rPr>
        <w:t xml:space="preserve"> loops</w:t>
      </w:r>
      <w:r w:rsidRPr="00DD39C1">
        <w:rPr>
          <w:sz w:val="16"/>
        </w:rPr>
        <w:t xml:space="preserve"> </w:t>
      </w:r>
      <w:r w:rsidRPr="00F83F50">
        <w:rPr>
          <w:rStyle w:val="StyleUnderline"/>
          <w:highlight w:val="yellow"/>
        </w:rPr>
        <w:t>such as</w:t>
      </w:r>
      <w:r w:rsidRPr="00DD39C1">
        <w:rPr>
          <w:sz w:val="16"/>
        </w:rPr>
        <w:t xml:space="preserve"> possible </w:t>
      </w:r>
      <w:r w:rsidRPr="00F83F50">
        <w:rPr>
          <w:rStyle w:val="Emphasis"/>
          <w:highlight w:val="yellow"/>
        </w:rPr>
        <w:t>methane release</w:t>
      </w:r>
      <w:r w:rsidRPr="00DD39C1">
        <w:rPr>
          <w:sz w:val="16"/>
        </w:rPr>
        <w:t xml:space="preserve"> </w:t>
      </w:r>
      <w:r w:rsidRPr="00DD39C1">
        <w:rPr>
          <w:rStyle w:val="StyleUnderline"/>
        </w:rPr>
        <w:t xml:space="preserve">from thawing permafrost </w:t>
      </w:r>
      <w:r w:rsidRPr="00F83F50">
        <w:rPr>
          <w:rStyle w:val="StyleUnderline"/>
          <w:highlight w:val="yellow"/>
        </w:rPr>
        <w:t>and</w:t>
      </w:r>
      <w:r w:rsidRPr="00DD39C1">
        <w:rPr>
          <w:rStyle w:val="StyleUnderline"/>
        </w:rPr>
        <w:t xml:space="preserve"> the potential for</w:t>
      </w:r>
      <w:r w:rsidRPr="00DD39C1">
        <w:rPr>
          <w:sz w:val="16"/>
        </w:rPr>
        <w:t xml:space="preserve"> </w:t>
      </w:r>
      <w:r w:rsidRPr="00F83F50">
        <w:rPr>
          <w:rStyle w:val="Emphasis"/>
          <w:highlight w:val="yellow"/>
        </w:rPr>
        <w:t>tipping points</w:t>
      </w:r>
      <w:r w:rsidRPr="00DD39C1">
        <w:rPr>
          <w:sz w:val="16"/>
        </w:rPr>
        <w:t xml:space="preserve"> </w:t>
      </w:r>
      <w:r w:rsidRPr="00DD39C1">
        <w:rPr>
          <w:rStyle w:val="StyleUnderline"/>
        </w:rPr>
        <w:t xml:space="preserve">to be passed </w:t>
      </w:r>
      <w:r w:rsidRPr="00F83F50">
        <w:rPr>
          <w:rStyle w:val="StyleUnderline"/>
          <w:highlight w:val="yellow"/>
        </w:rPr>
        <w:t>result</w:t>
      </w:r>
      <w:r w:rsidRPr="00DD39C1">
        <w:rPr>
          <w:rStyle w:val="StyleUnderline"/>
        </w:rPr>
        <w:t xml:space="preserve">ing </w:t>
      </w:r>
      <w:r w:rsidRPr="00F83F50">
        <w:rPr>
          <w:rStyle w:val="StyleUnderline"/>
          <w:highlight w:val="yellow"/>
        </w:rPr>
        <w:t>in</w:t>
      </w:r>
      <w:r w:rsidRPr="00DD39C1">
        <w:rPr>
          <w:rStyle w:val="StyleUnderline"/>
        </w:rPr>
        <w:t xml:space="preserve"> a</w:t>
      </w:r>
      <w:r w:rsidRPr="00DD39C1">
        <w:rPr>
          <w:sz w:val="16"/>
        </w:rPr>
        <w:t xml:space="preserve"> </w:t>
      </w:r>
      <w:r w:rsidRPr="00F83F50">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7EE30CE5" w14:textId="77777777" w:rsidR="00C932C5" w:rsidRDefault="00C932C5" w:rsidP="00C932C5">
      <w:r w:rsidRPr="00DD39C1">
        <w:rPr>
          <w:sz w:val="16"/>
        </w:rPr>
        <w:t xml:space="preserve">Some extreme possibilities associated with high temperature and CO2 emission scenarios have yet to be ruled out; for example, a </w:t>
      </w:r>
      <w:r w:rsidRPr="00F83F50">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F83F50">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F83F50">
        <w:rPr>
          <w:rStyle w:val="StyleUnderline"/>
          <w:highlight w:val="yellow"/>
        </w:rPr>
        <w:t>bring about</w:t>
      </w:r>
      <w:r w:rsidRPr="00DD39C1">
        <w:rPr>
          <w:sz w:val="16"/>
        </w:rPr>
        <w:t xml:space="preserve"> outcomes as severe as </w:t>
      </w:r>
      <w:r w:rsidRPr="00DD39C1">
        <w:rPr>
          <w:rStyle w:val="Emphasis"/>
        </w:rPr>
        <w:t xml:space="preserve">human </w:t>
      </w:r>
      <w:r w:rsidRPr="00F83F50">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67729C3C" w14:textId="77777777" w:rsidR="00C932C5" w:rsidRDefault="00C932C5" w:rsidP="00C932C5">
      <w:pPr>
        <w:pStyle w:val="Heading4"/>
      </w:pPr>
      <w:r>
        <w:t xml:space="preserve">Risks are </w:t>
      </w:r>
      <w:r w:rsidRPr="00975D81">
        <w:rPr>
          <w:u w:val="single"/>
        </w:rPr>
        <w:t>dramatically underestimated</w:t>
      </w:r>
      <w:r>
        <w:t xml:space="preserve">. </w:t>
      </w:r>
    </w:p>
    <w:p w14:paraId="32E08B21" w14:textId="77777777" w:rsidR="00C932C5" w:rsidRDefault="00C932C5" w:rsidP="00C932C5">
      <w:r>
        <w:t xml:space="preserve">Dr. John </w:t>
      </w:r>
      <w:r w:rsidRPr="003610B9">
        <w:rPr>
          <w:rStyle w:val="Style13ptBold"/>
        </w:rPr>
        <w:t>Dearing et al. 25</w:t>
      </w:r>
      <w:r>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6B4648F4" w14:textId="77777777" w:rsidR="00C932C5" w:rsidRPr="00103D07" w:rsidRDefault="00C932C5" w:rsidP="00C932C5">
      <w:pPr>
        <w:rPr>
          <w:sz w:val="16"/>
        </w:rPr>
      </w:pPr>
      <w:r w:rsidRPr="00103D07">
        <w:rPr>
          <w:sz w:val="16"/>
        </w:rPr>
        <w:t xml:space="preserve">We now widely accept that </w:t>
      </w:r>
      <w:r w:rsidRPr="00DD39C1">
        <w:rPr>
          <w:rStyle w:val="Emphasis"/>
        </w:rPr>
        <w:t>g</w:t>
      </w:r>
      <w:r w:rsidRPr="00103D07">
        <w:rPr>
          <w:sz w:val="16"/>
        </w:rPr>
        <w:t>reen</w:t>
      </w:r>
      <w:r w:rsidRPr="00DD39C1">
        <w:rPr>
          <w:rStyle w:val="Emphasis"/>
        </w:rPr>
        <w:t>h</w:t>
      </w:r>
      <w:r w:rsidRPr="00103D07">
        <w:rPr>
          <w:sz w:val="16"/>
        </w:rPr>
        <w:t xml:space="preserve">ouse </w:t>
      </w:r>
      <w:r w:rsidRPr="00DD39C1">
        <w:rPr>
          <w:rStyle w:val="Emphasis"/>
        </w:rPr>
        <w:t>g</w:t>
      </w:r>
      <w:r w:rsidRPr="00103D07">
        <w:rPr>
          <w:sz w:val="16"/>
        </w:rPr>
        <w:t>ase</w:t>
      </w:r>
      <w:r w:rsidRPr="00DD39C1">
        <w:rPr>
          <w:rStyle w:val="Emphasis"/>
        </w:rPr>
        <w:t>s</w:t>
      </w:r>
      <w:r w:rsidRPr="00103D07">
        <w:rPr>
          <w:sz w:val="16"/>
        </w:rPr>
        <w:t xml:space="preserve"> and the way we use natural resources </w:t>
      </w:r>
      <w:r w:rsidRPr="00DD39C1">
        <w:rPr>
          <w:rStyle w:val="StyleUnderline"/>
        </w:rPr>
        <w:t>are putting</w:t>
      </w:r>
      <w:r w:rsidRPr="00103D07">
        <w:rPr>
          <w:sz w:val="16"/>
        </w:rPr>
        <w:t xml:space="preserve"> </w:t>
      </w:r>
      <w:r w:rsidRPr="00DD39C1">
        <w:rPr>
          <w:rStyle w:val="Emphasis"/>
        </w:rPr>
        <w:t>enormous stress</w:t>
      </w:r>
      <w:r w:rsidRPr="00103D07">
        <w:rPr>
          <w:sz w:val="16"/>
        </w:rPr>
        <w:t xml:space="preserve"> </w:t>
      </w:r>
      <w:r w:rsidRPr="00DD39C1">
        <w:rPr>
          <w:rStyle w:val="StyleUnderline"/>
        </w:rPr>
        <w:t>on the world’s climate and ecosystems</w:t>
      </w:r>
      <w:r w:rsidRPr="00103D07">
        <w:rPr>
          <w:sz w:val="16"/>
        </w:rPr>
        <w:t xml:space="preserve">. It’s also well known that </w:t>
      </w:r>
      <w:r w:rsidRPr="00975D81">
        <w:rPr>
          <w:rStyle w:val="StyleUnderline"/>
          <w:highlight w:val="yellow"/>
        </w:rPr>
        <w:t>even</w:t>
      </w:r>
      <w:r w:rsidRPr="00975D81">
        <w:rPr>
          <w:sz w:val="16"/>
          <w:highlight w:val="yellow"/>
        </w:rPr>
        <w:t xml:space="preserve"> </w:t>
      </w:r>
      <w:r w:rsidRPr="00975D81">
        <w:rPr>
          <w:rStyle w:val="Emphasis"/>
          <w:highlight w:val="yellow"/>
        </w:rPr>
        <w:t>small increases</w:t>
      </w:r>
      <w:r w:rsidRPr="00103D07">
        <w:rPr>
          <w:sz w:val="16"/>
        </w:rPr>
        <w:t xml:space="preserve"> </w:t>
      </w:r>
      <w:r w:rsidRPr="00DD39C1">
        <w:rPr>
          <w:rStyle w:val="StyleUnderline"/>
        </w:rPr>
        <w:t>in stress can</w:t>
      </w:r>
      <w:r w:rsidRPr="00103D07">
        <w:rPr>
          <w:sz w:val="16"/>
        </w:rPr>
        <w:t xml:space="preserve"> </w:t>
      </w:r>
      <w:r w:rsidRPr="00975D81">
        <w:rPr>
          <w:rStyle w:val="Emphasis"/>
          <w:highlight w:val="yellow"/>
        </w:rPr>
        <w:t>push Earth systems</w:t>
      </w:r>
      <w:r w:rsidRPr="00103D07">
        <w:rPr>
          <w:sz w:val="16"/>
        </w:rPr>
        <w:t xml:space="preserve">, </w:t>
      </w:r>
      <w:r w:rsidRPr="00DD39C1">
        <w:rPr>
          <w:rStyle w:val="StyleUnderline"/>
        </w:rPr>
        <w:t>like</w:t>
      </w:r>
      <w:r w:rsidRPr="00103D07">
        <w:rPr>
          <w:sz w:val="16"/>
        </w:rPr>
        <w:t xml:space="preserve"> </w:t>
      </w:r>
      <w:r w:rsidRPr="00DD39C1">
        <w:rPr>
          <w:rStyle w:val="Emphasis"/>
        </w:rPr>
        <w:t>rainforests</w:t>
      </w:r>
      <w:r w:rsidRPr="00103D07">
        <w:rPr>
          <w:sz w:val="16"/>
        </w:rPr>
        <w:t xml:space="preserve">, </w:t>
      </w:r>
      <w:r w:rsidRPr="00DD39C1">
        <w:rPr>
          <w:rStyle w:val="Emphasis"/>
        </w:rPr>
        <w:t>ice sheets</w:t>
      </w:r>
      <w:r w:rsidRPr="00103D07">
        <w:rPr>
          <w:sz w:val="16"/>
        </w:rPr>
        <w:t xml:space="preserve"> </w:t>
      </w:r>
      <w:r w:rsidRPr="00DD39C1">
        <w:rPr>
          <w:rStyle w:val="StyleUnderline"/>
        </w:rPr>
        <w:t>or</w:t>
      </w:r>
      <w:r w:rsidRPr="00103D07">
        <w:rPr>
          <w:sz w:val="16"/>
        </w:rPr>
        <w:t xml:space="preserve"> </w:t>
      </w:r>
      <w:r w:rsidRPr="00DD39C1">
        <w:rPr>
          <w:rStyle w:val="Emphasis"/>
        </w:rPr>
        <w:t>ocean currents</w:t>
      </w:r>
      <w:r w:rsidRPr="00103D07">
        <w:rPr>
          <w:sz w:val="16"/>
        </w:rPr>
        <w:t xml:space="preserve">, </w:t>
      </w:r>
      <w:r w:rsidRPr="00975D81">
        <w:rPr>
          <w:rStyle w:val="StyleUnderline"/>
          <w:highlight w:val="yellow"/>
        </w:rPr>
        <w:t>past</w:t>
      </w:r>
      <w:r w:rsidRPr="00DD39C1">
        <w:rPr>
          <w:rStyle w:val="StyleUnderline"/>
        </w:rPr>
        <w:t xml:space="preserve"> tipping points, leading to</w:t>
      </w:r>
      <w:r w:rsidRPr="00103D07">
        <w:rPr>
          <w:sz w:val="16"/>
        </w:rPr>
        <w:t xml:space="preserve"> </w:t>
      </w:r>
      <w:r w:rsidRPr="00975D81">
        <w:rPr>
          <w:rStyle w:val="Emphasis"/>
          <w:highlight w:val="yellow"/>
        </w:rPr>
        <w:t>major</w:t>
      </w:r>
      <w:r w:rsidRPr="00975D81">
        <w:rPr>
          <w:sz w:val="16"/>
          <w:highlight w:val="yellow"/>
        </w:rPr>
        <w:t xml:space="preserve"> </w:t>
      </w:r>
      <w:r w:rsidRPr="00975D81">
        <w:rPr>
          <w:rStyle w:val="StyleUnderline"/>
          <w:highlight w:val="yellow"/>
        </w:rPr>
        <w:t>and</w:t>
      </w:r>
      <w:r w:rsidRPr="00103D07">
        <w:rPr>
          <w:sz w:val="16"/>
        </w:rPr>
        <w:t xml:space="preserve"> often </w:t>
      </w:r>
      <w:r w:rsidRPr="00975D81">
        <w:rPr>
          <w:rStyle w:val="Emphasis"/>
          <w:highlight w:val="yellow"/>
        </w:rPr>
        <w:t>irreversible</w:t>
      </w:r>
      <w:r w:rsidRPr="00975D81">
        <w:rPr>
          <w:sz w:val="16"/>
          <w:highlight w:val="yellow"/>
        </w:rPr>
        <w:t xml:space="preserve"> </w:t>
      </w:r>
      <w:r w:rsidRPr="00975D81">
        <w:rPr>
          <w:rStyle w:val="StyleUnderline"/>
          <w:highlight w:val="yellow"/>
        </w:rPr>
        <w:t>changes</w:t>
      </w:r>
      <w:r w:rsidRPr="00975D81">
        <w:rPr>
          <w:sz w:val="16"/>
        </w:rPr>
        <w:t>.</w:t>
      </w:r>
    </w:p>
    <w:p w14:paraId="02699BED" w14:textId="77777777" w:rsidR="00C932C5" w:rsidRPr="00103D07" w:rsidRDefault="00C932C5" w:rsidP="00C932C5">
      <w:pPr>
        <w:rPr>
          <w:sz w:val="16"/>
        </w:rPr>
      </w:pPr>
      <w:r w:rsidRPr="00103D07">
        <w:rPr>
          <w:sz w:val="16"/>
        </w:rPr>
        <w:t>But there’s a lot we still don’t know about tipping points. When might they happen? What will they look like? And what should we do about them?</w:t>
      </w:r>
    </w:p>
    <w:p w14:paraId="288F7A23" w14:textId="77777777" w:rsidR="00C932C5" w:rsidRPr="00103D07" w:rsidRDefault="00C932C5" w:rsidP="00C932C5">
      <w:pPr>
        <w:rPr>
          <w:sz w:val="16"/>
        </w:rPr>
      </w:pPr>
      <w:r w:rsidRPr="00103D07">
        <w:rPr>
          <w:sz w:val="16"/>
        </w:rPr>
        <w:t>Some local tipping points have already been reached. For example, many lakes have abruptly shifted in the past few decades from clear water to slimy, algae-choked pools, usually in response to fertilisers running off nearby farmland.</w:t>
      </w:r>
    </w:p>
    <w:p w14:paraId="234D5C8C" w14:textId="77777777" w:rsidR="00C932C5" w:rsidRPr="00103D07" w:rsidRDefault="00C932C5" w:rsidP="00C932C5">
      <w:pPr>
        <w:rPr>
          <w:sz w:val="16"/>
        </w:rPr>
      </w:pPr>
      <w:r w:rsidRPr="00103D07">
        <w:rPr>
          <w:sz w:val="16"/>
        </w:rPr>
        <w:t>For larger systems, like the entire Amazon forest or the West Antarctic ice sheet, the longer timescales involved mean direct observation – and certainly experiments – are impossible.</w:t>
      </w:r>
    </w:p>
    <w:p w14:paraId="69E42A71" w14:textId="77777777" w:rsidR="00C932C5" w:rsidRPr="00103D07" w:rsidRDefault="00C932C5" w:rsidP="00C932C5">
      <w:pPr>
        <w:rPr>
          <w:sz w:val="16"/>
        </w:rPr>
      </w:pPr>
      <w:r w:rsidRPr="00103D07">
        <w:rPr>
          <w:sz w:val="16"/>
        </w:rPr>
        <w:t>But we can look for clues elsewhere. In fact, we can now learn about tipping points from something much smaller and far more controllable: magnets.</w:t>
      </w:r>
    </w:p>
    <w:p w14:paraId="713D2B1B" w14:textId="77777777" w:rsidR="00C932C5" w:rsidRPr="00103D07" w:rsidRDefault="00C932C5" w:rsidP="00C932C5">
      <w:pPr>
        <w:rPr>
          <w:sz w:val="16"/>
        </w:rPr>
      </w:pPr>
      <w:r w:rsidRPr="00103D07">
        <w:rPr>
          <w:sz w:val="16"/>
        </w:rPr>
        <w:t>Magnets have tipping points too</w:t>
      </w:r>
    </w:p>
    <w:p w14:paraId="52ABA6E4" w14:textId="77777777" w:rsidR="00C932C5" w:rsidRPr="00103D07" w:rsidRDefault="00C932C5" w:rsidP="00C932C5">
      <w:pPr>
        <w:rPr>
          <w:sz w:val="16"/>
        </w:rPr>
      </w:pPr>
      <w:r w:rsidRPr="00103D07">
        <w:rPr>
          <w:sz w:val="16"/>
        </w:rPr>
        <w:t xml:space="preserve">In our recent research, we used magnetic materials to mimic the behaviour of an ecosystem stressed by global warming. Just like </w:t>
      </w:r>
      <w:r w:rsidRPr="005B69BF">
        <w:rPr>
          <w:rStyle w:val="StyleUnderline"/>
        </w:rPr>
        <w:t>Earth’s climate systems</w:t>
      </w:r>
      <w:r w:rsidRPr="00103D07">
        <w:rPr>
          <w:sz w:val="16"/>
        </w:rPr>
        <w:t xml:space="preserve">, magnets can tip from one stable state to another – </w:t>
      </w:r>
      <w:r w:rsidRPr="005B69BF">
        <w:rPr>
          <w:rStyle w:val="Emphasis"/>
        </w:rPr>
        <w:t>flip</w:t>
      </w:r>
      <w:r w:rsidRPr="00103D07">
        <w:rPr>
          <w:sz w:val="16"/>
        </w:rPr>
        <w:t xml:space="preserve">ping </w:t>
      </w:r>
      <w:r w:rsidRPr="005B69BF">
        <w:rPr>
          <w:rStyle w:val="StyleUnderline"/>
        </w:rPr>
        <w:t>from positive to negative – when pushed</w:t>
      </w:r>
      <w:r w:rsidRPr="00103D07">
        <w:rPr>
          <w:sz w:val="16"/>
        </w:rPr>
        <w:t xml:space="preserve"> </w:t>
      </w:r>
      <w:r w:rsidRPr="005B69BF">
        <w:rPr>
          <w:rStyle w:val="Emphasis"/>
        </w:rPr>
        <w:t>hard</w:t>
      </w:r>
      <w:r w:rsidRPr="00103D07">
        <w:rPr>
          <w:sz w:val="16"/>
        </w:rPr>
        <w:t xml:space="preserve"> </w:t>
      </w:r>
      <w:r w:rsidRPr="005B69BF">
        <w:rPr>
          <w:rStyle w:val="StyleUnderline"/>
        </w:rPr>
        <w:t>enough</w:t>
      </w:r>
      <w:r w:rsidRPr="00103D07">
        <w:rPr>
          <w:sz w:val="16"/>
        </w:rPr>
        <w:t>.</w:t>
      </w:r>
    </w:p>
    <w:p w14:paraId="1E2E4AE1" w14:textId="77777777" w:rsidR="00C932C5" w:rsidRPr="00103D07" w:rsidRDefault="00C932C5" w:rsidP="00C932C5">
      <w:pPr>
        <w:rPr>
          <w:sz w:val="16"/>
        </w:rPr>
      </w:pPr>
      <w:r w:rsidRPr="00103D07">
        <w:rPr>
          <w:sz w:val="16"/>
        </w:rPr>
        <w:t xml:space="preserve">We found that magnets </w:t>
      </w:r>
      <w:r w:rsidRPr="00975D81">
        <w:rPr>
          <w:rStyle w:val="StyleUnderline"/>
          <w:highlight w:val="yellow"/>
        </w:rPr>
        <w:t>don’t all flip the</w:t>
      </w:r>
      <w:r w:rsidRPr="00975D81">
        <w:rPr>
          <w:sz w:val="16"/>
          <w:highlight w:val="yellow"/>
        </w:rPr>
        <w:t xml:space="preserve"> </w:t>
      </w:r>
      <w:r w:rsidRPr="00975D81">
        <w:rPr>
          <w:rStyle w:val="Emphasis"/>
          <w:highlight w:val="yellow"/>
        </w:rPr>
        <w:t>same</w:t>
      </w:r>
      <w:r w:rsidRPr="00103D07">
        <w:rPr>
          <w:sz w:val="16"/>
        </w:rPr>
        <w:t xml:space="preserve"> </w:t>
      </w:r>
      <w:r w:rsidRPr="005B69BF">
        <w:rPr>
          <w:rStyle w:val="StyleUnderline"/>
        </w:rPr>
        <w:t>way</w:t>
      </w:r>
      <w:r w:rsidRPr="00103D07">
        <w:rPr>
          <w:sz w:val="16"/>
        </w:rPr>
        <w:t xml:space="preserve">. </w:t>
      </w:r>
      <w:r w:rsidRPr="00975D81">
        <w:rPr>
          <w:rStyle w:val="StyleUnderline"/>
          <w:highlight w:val="yellow"/>
        </w:rPr>
        <w:t>Some</w:t>
      </w:r>
      <w:r w:rsidRPr="00975D81">
        <w:rPr>
          <w:sz w:val="16"/>
          <w:highlight w:val="yellow"/>
        </w:rPr>
        <w:t xml:space="preserve"> </w:t>
      </w:r>
      <w:r w:rsidRPr="00975D81">
        <w:rPr>
          <w:rStyle w:val="Emphasis"/>
          <w:sz w:val="24"/>
          <w:szCs w:val="24"/>
          <w:highlight w:val="yellow"/>
        </w:rPr>
        <w:t>shift abruptly</w:t>
      </w:r>
      <w:r w:rsidRPr="00103D07">
        <w:rPr>
          <w:sz w:val="16"/>
        </w:rPr>
        <w:t xml:space="preserve"> – a characteristic of many hard materials. Others shift smoothly and more easily – as commonly found with soft magnets.</w:t>
      </w:r>
    </w:p>
    <w:p w14:paraId="70FB493D" w14:textId="77777777" w:rsidR="00C932C5" w:rsidRPr="00103D07" w:rsidRDefault="00C932C5" w:rsidP="00C932C5">
      <w:pPr>
        <w:rPr>
          <w:sz w:val="12"/>
          <w:szCs w:val="12"/>
        </w:rPr>
      </w:pPr>
      <w:r w:rsidRPr="00103D07">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7335AF81" w14:textId="77777777" w:rsidR="00C932C5" w:rsidRPr="00103D07" w:rsidRDefault="00C932C5" w:rsidP="00C932C5">
      <w:pPr>
        <w:rPr>
          <w:sz w:val="12"/>
          <w:szCs w:val="12"/>
        </w:rPr>
      </w:pPr>
      <w:r w:rsidRPr="00103D07">
        <w:rPr>
          <w:sz w:val="12"/>
          <w:szCs w:val="12"/>
        </w:rPr>
        <w:t>Soft magnets, on the other hand, are more complex inside. Different parts respond to stress at different rates. This is similar to a large forest, where some species can handle rising temperatures but others are less resilient.</w:t>
      </w:r>
    </w:p>
    <w:p w14:paraId="6D9ADBED" w14:textId="77777777" w:rsidR="00C932C5" w:rsidRPr="00103D07" w:rsidRDefault="00C932C5" w:rsidP="00C932C5">
      <w:pPr>
        <w:rPr>
          <w:sz w:val="12"/>
          <w:szCs w:val="12"/>
        </w:rPr>
      </w:pPr>
      <w:r w:rsidRPr="00103D07">
        <w:rPr>
          <w:sz w:val="12"/>
          <w:szCs w:val="12"/>
        </w:rPr>
        <w:t>The result is a reorganisation. Some species die out, others take over, and the whole system gradually transitions into a different type of forest – or even into a new ecosystem like a grassland.</w:t>
      </w:r>
    </w:p>
    <w:p w14:paraId="68F3FADF" w14:textId="77777777" w:rsidR="00C932C5" w:rsidRPr="00103D07" w:rsidRDefault="00C932C5" w:rsidP="00C932C5">
      <w:pPr>
        <w:rPr>
          <w:sz w:val="12"/>
          <w:szCs w:val="12"/>
        </w:rPr>
      </w:pPr>
      <w:r w:rsidRPr="00103D07">
        <w:rPr>
          <w:sz w:val="12"/>
          <w:szCs w:val="12"/>
        </w:rPr>
        <w:t>The same principles may apply beyond biology. Ocean currents and ice sheets with their many varied and moving parts might also behave like soft magnets, reorganising gradually rather than collapsing in one sudden movement.</w:t>
      </w:r>
    </w:p>
    <w:p w14:paraId="72EC2CE0" w14:textId="77777777" w:rsidR="00C932C5" w:rsidRPr="00103D07" w:rsidRDefault="00C932C5" w:rsidP="00C932C5">
      <w:pPr>
        <w:rPr>
          <w:sz w:val="12"/>
          <w:szCs w:val="12"/>
        </w:rPr>
      </w:pPr>
      <w:r w:rsidRPr="00103D07">
        <w:rPr>
          <w:sz w:val="12"/>
          <w:szCs w:val="12"/>
        </w:rPr>
        <w:lastRenderedPageBreak/>
        <w:t>Softer systems are easier to flip back</w:t>
      </w:r>
    </w:p>
    <w:p w14:paraId="698294D8" w14:textId="77777777" w:rsidR="00C932C5" w:rsidRPr="00103D07" w:rsidRDefault="00C932C5" w:rsidP="00C932C5">
      <w:pPr>
        <w:rPr>
          <w:sz w:val="12"/>
          <w:szCs w:val="12"/>
        </w:rPr>
      </w:pPr>
      <w:r w:rsidRPr="00103D07">
        <w:rPr>
          <w:sz w:val="12"/>
          <w:szCs w:val="12"/>
        </w:rPr>
        <w:t>Our experiments with magnets uncovered something else with implications for Earth’s climate systems and their tipping points.</w:t>
      </w:r>
    </w:p>
    <w:p w14:paraId="51950BE4" w14:textId="77777777" w:rsidR="00C932C5" w:rsidRPr="00103D07" w:rsidRDefault="00C932C5" w:rsidP="00C932C5">
      <w:pPr>
        <w:rPr>
          <w:sz w:val="12"/>
          <w:szCs w:val="12"/>
        </w:rPr>
      </w:pPr>
      <w:r w:rsidRPr="00103D07">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5DF61978" w14:textId="77777777" w:rsidR="00C932C5" w:rsidRPr="00103D07" w:rsidRDefault="00C932C5" w:rsidP="00C932C5">
      <w:pPr>
        <w:rPr>
          <w:sz w:val="16"/>
        </w:rPr>
      </w:pPr>
      <w:r w:rsidRPr="00103D07">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453C0329" w14:textId="77777777" w:rsidR="00C932C5" w:rsidRPr="00103D07" w:rsidRDefault="00C932C5" w:rsidP="00C932C5">
      <w:pPr>
        <w:rPr>
          <w:sz w:val="16"/>
        </w:rPr>
      </w:pPr>
      <w:r w:rsidRPr="00103D07">
        <w:rPr>
          <w:sz w:val="16"/>
        </w:rPr>
        <w:t xml:space="preserve">This matters because the speed of change is just as important as the amount. In magnets, the faster we applied stress, the more likely they were to tip suddenly. </w:t>
      </w:r>
      <w:r w:rsidRPr="00103D07">
        <w:rPr>
          <w:rStyle w:val="StyleUnderline"/>
        </w:rPr>
        <w:t>Climate systems</w:t>
      </w:r>
      <w:r w:rsidRPr="00103D07">
        <w:rPr>
          <w:sz w:val="16"/>
        </w:rPr>
        <w:t xml:space="preserve"> seem to </w:t>
      </w:r>
      <w:r w:rsidRPr="00103D07">
        <w:rPr>
          <w:rStyle w:val="StyleUnderline"/>
        </w:rPr>
        <w:t>behave the</w:t>
      </w:r>
      <w:r w:rsidRPr="00103D07">
        <w:rPr>
          <w:sz w:val="16"/>
        </w:rPr>
        <w:t xml:space="preserve"> </w:t>
      </w:r>
      <w:r w:rsidRPr="00103D07">
        <w:rPr>
          <w:rStyle w:val="Emphasis"/>
        </w:rPr>
        <w:t>same</w:t>
      </w:r>
      <w:r w:rsidRPr="00103D07">
        <w:rPr>
          <w:sz w:val="16"/>
        </w:rPr>
        <w:t xml:space="preserve"> </w:t>
      </w:r>
      <w:r w:rsidRPr="00103D07">
        <w:rPr>
          <w:rStyle w:val="StyleUnderline"/>
        </w:rPr>
        <w:t>way: the</w:t>
      </w:r>
      <w:r w:rsidRPr="00103D07">
        <w:rPr>
          <w:sz w:val="16"/>
        </w:rPr>
        <w:t xml:space="preserve"> </w:t>
      </w:r>
      <w:r w:rsidRPr="00975D81">
        <w:rPr>
          <w:rStyle w:val="Emphasis"/>
          <w:highlight w:val="yellow"/>
        </w:rPr>
        <w:t>faster</w:t>
      </w:r>
      <w:r w:rsidRPr="00975D81">
        <w:rPr>
          <w:sz w:val="16"/>
          <w:highlight w:val="yellow"/>
        </w:rPr>
        <w:t xml:space="preserve"> </w:t>
      </w:r>
      <w:r w:rsidRPr="00975D81">
        <w:rPr>
          <w:rStyle w:val="StyleUnderline"/>
          <w:highlight w:val="yellow"/>
        </w:rPr>
        <w:t>we heat</w:t>
      </w:r>
      <w:r w:rsidRPr="00103D07">
        <w:rPr>
          <w:rStyle w:val="StyleUnderline"/>
        </w:rPr>
        <w:t xml:space="preserve"> the world, the</w:t>
      </w:r>
      <w:r w:rsidRPr="00103D07">
        <w:rPr>
          <w:sz w:val="16"/>
        </w:rPr>
        <w:t xml:space="preserve"> </w:t>
      </w:r>
      <w:r w:rsidRPr="00975D81">
        <w:rPr>
          <w:rStyle w:val="Emphasis"/>
          <w:szCs w:val="28"/>
          <w:highlight w:val="yellow"/>
        </w:rPr>
        <w:t>greater</w:t>
      </w:r>
      <w:r w:rsidRPr="00103D07">
        <w:rPr>
          <w:rStyle w:val="Emphasis"/>
          <w:szCs w:val="28"/>
        </w:rPr>
        <w:t xml:space="preserve"> the </w:t>
      </w:r>
      <w:r w:rsidRPr="00975D81">
        <w:rPr>
          <w:rStyle w:val="Emphasis"/>
          <w:szCs w:val="28"/>
          <w:highlight w:val="yellow"/>
        </w:rPr>
        <w:t>risk of sudden collapse</w:t>
      </w:r>
      <w:r w:rsidRPr="00103D07">
        <w:rPr>
          <w:sz w:val="16"/>
        </w:rPr>
        <w:t>.</w:t>
      </w:r>
    </w:p>
    <w:p w14:paraId="2A520B52" w14:textId="77777777" w:rsidR="00C932C5" w:rsidRPr="00103D07" w:rsidRDefault="00C932C5" w:rsidP="00C932C5">
      <w:pPr>
        <w:rPr>
          <w:sz w:val="16"/>
        </w:rPr>
      </w:pPr>
      <w:r w:rsidRPr="00103D07">
        <w:rPr>
          <w:sz w:val="16"/>
        </w:rPr>
        <w:t xml:space="preserve">If we see these big complex systems slowly shifting and think there’s still time to act – we may be wrong. </w:t>
      </w:r>
      <w:r w:rsidRPr="00103D07">
        <w:rPr>
          <w:rStyle w:val="StyleUnderline"/>
        </w:rPr>
        <w:t>Like the proverbial frogs in boiling water, we may</w:t>
      </w:r>
      <w:r w:rsidRPr="00103D07">
        <w:rPr>
          <w:sz w:val="16"/>
        </w:rPr>
        <w:t xml:space="preserve"> </w:t>
      </w:r>
      <w:r w:rsidRPr="00975D81">
        <w:rPr>
          <w:rStyle w:val="Emphasis"/>
          <w:highlight w:val="yellow"/>
        </w:rPr>
        <w:t>not notice</w:t>
      </w:r>
      <w:r w:rsidRPr="00975D81">
        <w:rPr>
          <w:sz w:val="16"/>
          <w:highlight w:val="yellow"/>
        </w:rPr>
        <w:t xml:space="preserve"> </w:t>
      </w:r>
      <w:r w:rsidRPr="00975D81">
        <w:rPr>
          <w:rStyle w:val="StyleUnderline"/>
          <w:highlight w:val="yellow"/>
        </w:rPr>
        <w:t>we have passed</w:t>
      </w:r>
      <w:r w:rsidRPr="00103D07">
        <w:rPr>
          <w:rStyle w:val="StyleUnderline"/>
        </w:rPr>
        <w:t xml:space="preserve"> the</w:t>
      </w:r>
      <w:r w:rsidRPr="00103D07">
        <w:rPr>
          <w:sz w:val="16"/>
        </w:rPr>
        <w:t xml:space="preserve"> </w:t>
      </w:r>
      <w:r w:rsidRPr="00103D07">
        <w:rPr>
          <w:rStyle w:val="Emphasis"/>
        </w:rPr>
        <w:t>point of no return</w:t>
      </w:r>
      <w:r w:rsidRPr="00103D07">
        <w:rPr>
          <w:sz w:val="16"/>
        </w:rPr>
        <w:t xml:space="preserve"> </w:t>
      </w:r>
      <w:r w:rsidRPr="00975D81">
        <w:rPr>
          <w:rStyle w:val="StyleUnderline"/>
          <w:highlight w:val="yellow"/>
        </w:rPr>
        <w:t>until</w:t>
      </w:r>
      <w:r w:rsidRPr="00103D07">
        <w:rPr>
          <w:sz w:val="16"/>
        </w:rPr>
        <w:t xml:space="preserve"> it is </w:t>
      </w:r>
      <w:r w:rsidRPr="00975D81">
        <w:rPr>
          <w:rStyle w:val="StyleUnderline"/>
          <w:highlight w:val="yellow"/>
        </w:rPr>
        <w:t>too late</w:t>
      </w:r>
      <w:r w:rsidRPr="00103D07">
        <w:rPr>
          <w:sz w:val="16"/>
        </w:rPr>
        <w:t>.</w:t>
      </w:r>
    </w:p>
    <w:p w14:paraId="288910F2" w14:textId="77777777" w:rsidR="00C932C5" w:rsidRDefault="00C932C5" w:rsidP="00C932C5">
      <w:r w:rsidRPr="00103D07">
        <w:rPr>
          <w:sz w:val="16"/>
        </w:rPr>
        <w:t xml:space="preserve">This is why </w:t>
      </w:r>
      <w:r w:rsidRPr="00103D07">
        <w:rPr>
          <w:rStyle w:val="StyleUnderline"/>
        </w:rPr>
        <w:t>we must</w:t>
      </w:r>
      <w:r w:rsidRPr="00103D07">
        <w:rPr>
          <w:sz w:val="16"/>
        </w:rPr>
        <w:t xml:space="preserve"> </w:t>
      </w:r>
      <w:r w:rsidRPr="00103D07">
        <w:rPr>
          <w:rStyle w:val="Emphasis"/>
        </w:rPr>
        <w:t>watch closely</w:t>
      </w:r>
      <w:r w:rsidRPr="00103D07">
        <w:rPr>
          <w:sz w:val="16"/>
        </w:rPr>
        <w:t xml:space="preserve">, </w:t>
      </w:r>
      <w:r w:rsidRPr="00103D07">
        <w:rPr>
          <w:rStyle w:val="StyleUnderline"/>
        </w:rPr>
        <w:t>especially at the</w:t>
      </w:r>
      <w:r w:rsidRPr="00103D07">
        <w:rPr>
          <w:sz w:val="16"/>
        </w:rPr>
        <w:t xml:space="preserve"> </w:t>
      </w:r>
      <w:r w:rsidRPr="00975D81">
        <w:rPr>
          <w:rStyle w:val="Emphasis"/>
          <w:highlight w:val="yellow"/>
        </w:rPr>
        <w:t>local</w:t>
      </w:r>
      <w:r w:rsidRPr="00975D81">
        <w:rPr>
          <w:sz w:val="16"/>
          <w:highlight w:val="yellow"/>
        </w:rPr>
        <w:t xml:space="preserve"> </w:t>
      </w:r>
      <w:r w:rsidRPr="00975D81">
        <w:rPr>
          <w:rStyle w:val="StyleUnderline"/>
          <w:highlight w:val="yellow"/>
        </w:rPr>
        <w:t>level</w:t>
      </w:r>
      <w:r w:rsidRPr="00103D07">
        <w:rPr>
          <w:rStyle w:val="StyleUnderline"/>
        </w:rPr>
        <w:t>, for any warning signs</w:t>
      </w:r>
      <w:r w:rsidRPr="00103D07">
        <w:rPr>
          <w:sz w:val="16"/>
        </w:rPr>
        <w:t xml:space="preserve">. A patch of wetland drying out or a small tract of forest dying back. </w:t>
      </w:r>
      <w:r w:rsidRPr="00103D07">
        <w:rPr>
          <w:rStyle w:val="StyleUnderline"/>
        </w:rPr>
        <w:t>These might</w:t>
      </w:r>
      <w:r w:rsidRPr="00103D07">
        <w:rPr>
          <w:sz w:val="16"/>
        </w:rPr>
        <w:t xml:space="preserve"> </w:t>
      </w:r>
      <w:r w:rsidRPr="00975D81">
        <w:rPr>
          <w:rStyle w:val="Emphasis"/>
          <w:highlight w:val="yellow"/>
        </w:rPr>
        <w:t>seem</w:t>
      </w:r>
      <w:r w:rsidRPr="00103D07">
        <w:rPr>
          <w:sz w:val="16"/>
        </w:rPr>
        <w:t xml:space="preserve"> like </w:t>
      </w:r>
      <w:r w:rsidRPr="00975D81">
        <w:rPr>
          <w:rStyle w:val="Emphasis"/>
          <w:highlight w:val="yellow"/>
        </w:rPr>
        <w:t>small</w:t>
      </w:r>
      <w:r w:rsidRPr="00103D07">
        <w:rPr>
          <w:sz w:val="16"/>
        </w:rPr>
        <w:t xml:space="preserve"> changes, </w:t>
      </w:r>
      <w:r w:rsidRPr="00975D81">
        <w:rPr>
          <w:rStyle w:val="StyleUnderline"/>
          <w:highlight w:val="yellow"/>
        </w:rPr>
        <w:t>but</w:t>
      </w:r>
      <w:r w:rsidRPr="00103D07">
        <w:rPr>
          <w:rStyle w:val="StyleUnderline"/>
        </w:rPr>
        <w:t xml:space="preserve"> they</w:t>
      </w:r>
      <w:r w:rsidRPr="00103D07">
        <w:rPr>
          <w:sz w:val="16"/>
        </w:rPr>
        <w:t xml:space="preserve"> may </w:t>
      </w:r>
      <w:r w:rsidRPr="00975D81">
        <w:rPr>
          <w:rStyle w:val="Emphasis"/>
          <w:highlight w:val="yellow"/>
        </w:rPr>
        <w:t>signal</w:t>
      </w:r>
      <w:r w:rsidRPr="00103D07">
        <w:rPr>
          <w:rStyle w:val="Emphasis"/>
        </w:rPr>
        <w:t xml:space="preserve"> a much </w:t>
      </w:r>
      <w:r w:rsidRPr="00975D81">
        <w:rPr>
          <w:rStyle w:val="Emphasis"/>
          <w:highlight w:val="yellow"/>
        </w:rPr>
        <w:t>larger decline</w:t>
      </w:r>
      <w:r w:rsidRPr="00103D07">
        <w:rPr>
          <w:sz w:val="16"/>
        </w:rPr>
        <w:t xml:space="preserve"> </w:t>
      </w:r>
      <w:r w:rsidRPr="00103D07">
        <w:rPr>
          <w:rStyle w:val="StyleUnderline"/>
        </w:rPr>
        <w:t>is already underway</w:t>
      </w:r>
      <w:r w:rsidRPr="00103D07">
        <w:rPr>
          <w:sz w:val="16"/>
        </w:rPr>
        <w:t>.</w:t>
      </w:r>
    </w:p>
    <w:p w14:paraId="2D5BEAAF" w14:textId="77777777" w:rsidR="00C932C5" w:rsidRDefault="00C932C5" w:rsidP="00C932C5">
      <w:pPr>
        <w:pStyle w:val="Heading4"/>
      </w:pPr>
      <w:r>
        <w:t xml:space="preserve">AND weather monitoring </w:t>
      </w:r>
      <w:r w:rsidRPr="009A5572">
        <w:rPr>
          <w:u w:val="single"/>
        </w:rPr>
        <w:t>prevents</w:t>
      </w:r>
      <w:r>
        <w:t xml:space="preserve"> deforestation and wildfires.</w:t>
      </w:r>
    </w:p>
    <w:p w14:paraId="3A46FC17" w14:textId="77777777" w:rsidR="00C932C5" w:rsidRDefault="00C932C5" w:rsidP="00C932C5">
      <w:r>
        <w:t xml:space="preserve">Dr. Lindsay </w:t>
      </w:r>
      <w:r w:rsidRPr="00775998">
        <w:rPr>
          <w:rStyle w:val="Style13ptBold"/>
        </w:rPr>
        <w:t>DeMarchi 25</w:t>
      </w:r>
      <w:r>
        <w:t xml:space="preserve">, PhD, Policy Analyst, Space Policy, The Aerospace Corporation, "A Comprehensive Guide to the U.S. Federal Civil Space Budget," </w:t>
      </w:r>
      <w:r w:rsidRPr="00775998">
        <w:t xml:space="preserve">The Center for Space Policy </w:t>
      </w:r>
      <w:r>
        <w:t>&amp;</w:t>
      </w:r>
      <w:r w:rsidRPr="00775998">
        <w:t xml:space="preserve"> Strategy</w:t>
      </w:r>
      <w:r>
        <w:t>, June 2025, pg. 1-51. [italics in original]</w:t>
      </w:r>
    </w:p>
    <w:p w14:paraId="5041C0E4" w14:textId="77777777" w:rsidR="00C932C5" w:rsidRPr="00775998" w:rsidRDefault="00C932C5" w:rsidP="00C932C5">
      <w:pPr>
        <w:rPr>
          <w:sz w:val="16"/>
        </w:rPr>
      </w:pPr>
      <w:r w:rsidRPr="00775998">
        <w:rPr>
          <w:sz w:val="16"/>
        </w:rPr>
        <w:t xml:space="preserve">Achieving </w:t>
      </w:r>
      <w:r w:rsidRPr="00775998">
        <w:rPr>
          <w:rStyle w:val="StyleUnderline"/>
        </w:rPr>
        <w:t>preeminence in</w:t>
      </w:r>
      <w:r w:rsidRPr="00775998">
        <w:rPr>
          <w:sz w:val="16"/>
        </w:rPr>
        <w:t xml:space="preserve"> </w:t>
      </w:r>
      <w:r w:rsidRPr="00A20E4D">
        <w:rPr>
          <w:rStyle w:val="Emphasis"/>
          <w:highlight w:val="yellow"/>
        </w:rPr>
        <w:t>space activities</w:t>
      </w:r>
      <w:r w:rsidRPr="00A20E4D">
        <w:rPr>
          <w:sz w:val="16"/>
          <w:highlight w:val="yellow"/>
        </w:rPr>
        <w:t xml:space="preserve"> </w:t>
      </w:r>
      <w:r w:rsidRPr="00A20E4D">
        <w:rPr>
          <w:rStyle w:val="StyleUnderline"/>
          <w:highlight w:val="yellow"/>
        </w:rPr>
        <w:t>necessitates</w:t>
      </w:r>
      <w:r w:rsidRPr="00775998">
        <w:rPr>
          <w:rStyle w:val="StyleUnderline"/>
        </w:rPr>
        <w:t xml:space="preserve"> a</w:t>
      </w:r>
      <w:r w:rsidRPr="00775998">
        <w:rPr>
          <w:sz w:val="16"/>
        </w:rPr>
        <w:t xml:space="preserve"> </w:t>
      </w:r>
      <w:r w:rsidRPr="00A20E4D">
        <w:rPr>
          <w:rStyle w:val="Emphasis"/>
          <w:highlight w:val="yellow"/>
        </w:rPr>
        <w:t>highly</w:t>
      </w:r>
      <w:r w:rsidRPr="00A20E4D">
        <w:rPr>
          <w:sz w:val="16"/>
          <w:highlight w:val="yellow"/>
        </w:rPr>
        <w:t xml:space="preserve"> </w:t>
      </w:r>
      <w:r w:rsidRPr="00A20E4D">
        <w:rPr>
          <w:rStyle w:val="StyleUnderline"/>
          <w:highlight w:val="yellow"/>
        </w:rPr>
        <w:t>trained, skilled, and dedicated workforce</w:t>
      </w:r>
      <w:r w:rsidRPr="00775998">
        <w:rPr>
          <w:sz w:val="16"/>
        </w:rPr>
        <w:t xml:space="preserve">. </w:t>
      </w:r>
      <w:r w:rsidRPr="00775998">
        <w:rPr>
          <w:rStyle w:val="StyleUnderline"/>
        </w:rPr>
        <w:t>Cultivating this talent pool requires leveraging</w:t>
      </w:r>
      <w:r w:rsidRPr="00775998">
        <w:rPr>
          <w:sz w:val="16"/>
        </w:rPr>
        <w:t xml:space="preserve"> educational </w:t>
      </w:r>
      <w:r w:rsidRPr="00775998">
        <w:rPr>
          <w:rStyle w:val="Emphasis"/>
        </w:rPr>
        <w:t>initiatives</w:t>
      </w:r>
      <w:r w:rsidRPr="00775998">
        <w:rPr>
          <w:sz w:val="16"/>
        </w:rPr>
        <w:t xml:space="preserve"> such as those championed by NASA and the Smithsonian Institution, which inspire and engage the nation’s youth with science, technology, engineering, and mathematics (STEM) education. These STEM </w:t>
      </w:r>
      <w:r w:rsidRPr="00775998">
        <w:rPr>
          <w:rStyle w:val="StyleUnderline"/>
        </w:rPr>
        <w:t>programs</w:t>
      </w:r>
      <w:r w:rsidRPr="00775998">
        <w:rPr>
          <w:sz w:val="16"/>
        </w:rPr>
        <w:t xml:space="preserve"> not only foster scientific literacy but also </w:t>
      </w:r>
      <w:r w:rsidRPr="00775998">
        <w:rPr>
          <w:rStyle w:val="StyleUnderline"/>
        </w:rPr>
        <w:t>instill a sense of</w:t>
      </w:r>
      <w:r w:rsidRPr="00775998">
        <w:rPr>
          <w:sz w:val="16"/>
        </w:rPr>
        <w:t xml:space="preserve"> </w:t>
      </w:r>
      <w:r w:rsidRPr="00775998">
        <w:rPr>
          <w:rStyle w:val="Emphasis"/>
        </w:rPr>
        <w:t>national purpose</w:t>
      </w:r>
      <w:r w:rsidRPr="00775998">
        <w:rPr>
          <w:sz w:val="16"/>
        </w:rPr>
        <w:t xml:space="preserve"> and ambition </w:t>
      </w:r>
      <w:r w:rsidRPr="00775998">
        <w:rPr>
          <w:rStyle w:val="StyleUnderline"/>
        </w:rPr>
        <w:t>regarding space exploration</w:t>
      </w:r>
      <w:r w:rsidRPr="00775998">
        <w:rPr>
          <w:sz w:val="16"/>
        </w:rPr>
        <w:t>.</w:t>
      </w:r>
    </w:p>
    <w:p w14:paraId="0591D00F" w14:textId="77777777" w:rsidR="00C932C5" w:rsidRPr="00775998" w:rsidRDefault="00C932C5" w:rsidP="00C932C5">
      <w:pPr>
        <w:rPr>
          <w:sz w:val="16"/>
        </w:rPr>
      </w:pPr>
      <w:r w:rsidRPr="00775998">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45E79223" w14:textId="77777777" w:rsidR="00C932C5" w:rsidRPr="00775998" w:rsidRDefault="00C932C5" w:rsidP="00C932C5">
      <w:pPr>
        <w:rPr>
          <w:sz w:val="16"/>
        </w:rPr>
      </w:pPr>
      <w:r w:rsidRPr="00775998">
        <w:rPr>
          <w:sz w:val="16"/>
        </w:rPr>
        <w:t xml:space="preserve">Quantifying the success and vitality of these endeavors requires ongoing monitoring and analysis. The Bureau of Labor Statistics provides valuable data on workforce trends, while </w:t>
      </w:r>
      <w:r w:rsidRPr="00775998">
        <w:rPr>
          <w:rStyle w:val="StyleUnderline"/>
        </w:rPr>
        <w:t>the</w:t>
      </w:r>
      <w:r w:rsidRPr="00775998">
        <w:rPr>
          <w:sz w:val="16"/>
        </w:rPr>
        <w:t xml:space="preserve"> </w:t>
      </w:r>
      <w:r w:rsidRPr="00A20E4D">
        <w:rPr>
          <w:rStyle w:val="Emphasis"/>
          <w:highlight w:val="yellow"/>
        </w:rPr>
        <w:t>N</w:t>
      </w:r>
      <w:r w:rsidRPr="00775998">
        <w:rPr>
          <w:sz w:val="16"/>
        </w:rPr>
        <w:t xml:space="preserve">ational </w:t>
      </w:r>
      <w:r w:rsidRPr="00A20E4D">
        <w:rPr>
          <w:rStyle w:val="Emphasis"/>
          <w:highlight w:val="yellow"/>
        </w:rPr>
        <w:t>S</w:t>
      </w:r>
      <w:r w:rsidRPr="00775998">
        <w:rPr>
          <w:sz w:val="16"/>
        </w:rPr>
        <w:t xml:space="preserve">cience </w:t>
      </w:r>
      <w:r w:rsidRPr="00A20E4D">
        <w:rPr>
          <w:rStyle w:val="Emphasis"/>
          <w:highlight w:val="yellow"/>
        </w:rPr>
        <w:t>F</w:t>
      </w:r>
      <w:r w:rsidRPr="00775998">
        <w:rPr>
          <w:sz w:val="16"/>
        </w:rPr>
        <w:t xml:space="preserve">oundation </w:t>
      </w:r>
      <w:r w:rsidRPr="00775998">
        <w:rPr>
          <w:rStyle w:val="StyleUnderline"/>
        </w:rPr>
        <w:t>plays a</w:t>
      </w:r>
      <w:r w:rsidRPr="00775998">
        <w:rPr>
          <w:sz w:val="16"/>
        </w:rPr>
        <w:t xml:space="preserve"> </w:t>
      </w:r>
      <w:r w:rsidRPr="00A20E4D">
        <w:rPr>
          <w:rStyle w:val="Emphasis"/>
          <w:highlight w:val="yellow"/>
        </w:rPr>
        <w:t>crucial role</w:t>
      </w:r>
      <w:r w:rsidRPr="00A20E4D">
        <w:rPr>
          <w:sz w:val="16"/>
          <w:highlight w:val="yellow"/>
        </w:rPr>
        <w:t xml:space="preserve"> </w:t>
      </w:r>
      <w:r w:rsidRPr="00A20E4D">
        <w:rPr>
          <w:rStyle w:val="StyleUnderline"/>
          <w:highlight w:val="yellow"/>
        </w:rPr>
        <w:t>in fostering</w:t>
      </w:r>
      <w:r w:rsidRPr="00775998">
        <w:rPr>
          <w:sz w:val="16"/>
        </w:rPr>
        <w:t xml:space="preserve"> education through </w:t>
      </w:r>
      <w:r w:rsidRPr="00A20E4D">
        <w:rPr>
          <w:rStyle w:val="StyleUnderline"/>
          <w:highlight w:val="yellow"/>
        </w:rPr>
        <w:t>programs</w:t>
      </w:r>
      <w:r w:rsidRPr="00775998">
        <w:rPr>
          <w:sz w:val="16"/>
        </w:rPr>
        <w:t xml:space="preserve"> like Spectrum Innovation. These </w:t>
      </w:r>
      <w:r w:rsidRPr="00775998">
        <w:rPr>
          <w:rStyle w:val="StyleUnderline"/>
        </w:rPr>
        <w:t>initiatives focus on</w:t>
      </w:r>
      <w:r w:rsidRPr="00775998">
        <w:rPr>
          <w:sz w:val="16"/>
        </w:rPr>
        <w:t xml:space="preserve"> </w:t>
      </w:r>
      <w:r w:rsidRPr="00A20E4D">
        <w:rPr>
          <w:rStyle w:val="Emphasis"/>
          <w:highlight w:val="yellow"/>
        </w:rPr>
        <w:t>equipping</w:t>
      </w:r>
      <w:r w:rsidRPr="00775998">
        <w:rPr>
          <w:rStyle w:val="Emphasis"/>
        </w:rPr>
        <w:t xml:space="preserve"> the </w:t>
      </w:r>
      <w:r w:rsidRPr="00A20E4D">
        <w:rPr>
          <w:rStyle w:val="Emphasis"/>
          <w:highlight w:val="yellow"/>
        </w:rPr>
        <w:t>workforce</w:t>
      </w:r>
      <w:r w:rsidRPr="00A20E4D">
        <w:rPr>
          <w:sz w:val="16"/>
          <w:highlight w:val="yellow"/>
        </w:rPr>
        <w:t xml:space="preserve"> </w:t>
      </w:r>
      <w:r w:rsidRPr="00A20E4D">
        <w:rPr>
          <w:rStyle w:val="StyleUnderline"/>
          <w:highlight w:val="yellow"/>
        </w:rPr>
        <w:t>with</w:t>
      </w:r>
      <w:r w:rsidRPr="00775998">
        <w:rPr>
          <w:sz w:val="16"/>
        </w:rPr>
        <w:t xml:space="preserve"> the </w:t>
      </w:r>
      <w:r w:rsidRPr="00A20E4D">
        <w:rPr>
          <w:rStyle w:val="StyleUnderline"/>
          <w:highlight w:val="yellow"/>
        </w:rPr>
        <w:t>skills</w:t>
      </w:r>
      <w:r w:rsidRPr="00775998">
        <w:rPr>
          <w:rStyle w:val="StyleUnderline"/>
        </w:rPr>
        <w:t xml:space="preserve"> necessary </w:t>
      </w:r>
      <w:r w:rsidRPr="00A20E4D">
        <w:rPr>
          <w:rStyle w:val="StyleUnderline"/>
          <w:highlight w:val="yellow"/>
        </w:rPr>
        <w:t>to navigate</w:t>
      </w:r>
      <w:r w:rsidRPr="00775998">
        <w:rPr>
          <w:rStyle w:val="StyleUnderline"/>
        </w:rPr>
        <w:t xml:space="preserve"> the</w:t>
      </w:r>
      <w:r w:rsidRPr="00775998">
        <w:rPr>
          <w:sz w:val="16"/>
        </w:rPr>
        <w:t xml:space="preserve"> </w:t>
      </w:r>
      <w:r w:rsidRPr="00775998">
        <w:rPr>
          <w:rStyle w:val="Emphasis"/>
        </w:rPr>
        <w:t>evolving tech</w:t>
      </w:r>
      <w:r w:rsidRPr="00775998">
        <w:rPr>
          <w:sz w:val="16"/>
        </w:rPr>
        <w:t xml:space="preserve">nological </w:t>
      </w:r>
      <w:r w:rsidRPr="00A20E4D">
        <w:rPr>
          <w:rStyle w:val="Emphasis"/>
          <w:highlight w:val="yellow"/>
        </w:rPr>
        <w:t>landscape</w:t>
      </w:r>
      <w:r w:rsidRPr="00775998">
        <w:rPr>
          <w:sz w:val="16"/>
        </w:rPr>
        <w:t xml:space="preserve">, </w:t>
      </w:r>
      <w:r w:rsidRPr="00775998">
        <w:rPr>
          <w:rStyle w:val="StyleUnderline"/>
        </w:rPr>
        <w:t>including spectrum management and sharing techniques, as demand for</w:t>
      </w:r>
      <w:r w:rsidRPr="00775998">
        <w:rPr>
          <w:sz w:val="16"/>
        </w:rPr>
        <w:t xml:space="preserve"> radio </w:t>
      </w:r>
      <w:r w:rsidRPr="00775998">
        <w:rPr>
          <w:rStyle w:val="StyleUnderline"/>
        </w:rPr>
        <w:t>frequencies</w:t>
      </w:r>
      <w:r w:rsidRPr="00775998">
        <w:rPr>
          <w:sz w:val="16"/>
        </w:rPr>
        <w:t xml:space="preserve"> </w:t>
      </w:r>
      <w:r w:rsidRPr="00775998">
        <w:rPr>
          <w:rStyle w:val="Emphasis"/>
        </w:rPr>
        <w:t>intensifies</w:t>
      </w:r>
      <w:r w:rsidRPr="00775998">
        <w:rPr>
          <w:sz w:val="16"/>
        </w:rPr>
        <w:t xml:space="preserve"> </w:t>
      </w:r>
      <w:r w:rsidRPr="00775998">
        <w:rPr>
          <w:rStyle w:val="StyleUnderline"/>
        </w:rPr>
        <w:t>across various sectors</w:t>
      </w:r>
      <w:r w:rsidRPr="00775998">
        <w:rPr>
          <w:sz w:val="16"/>
        </w:rPr>
        <w:t>.</w:t>
      </w:r>
    </w:p>
    <w:p w14:paraId="5FDE1584" w14:textId="77777777" w:rsidR="00C932C5" w:rsidRPr="00775998" w:rsidRDefault="00C932C5" w:rsidP="00C932C5">
      <w:pPr>
        <w:rPr>
          <w:sz w:val="8"/>
          <w:szCs w:val="8"/>
        </w:rPr>
      </w:pPr>
      <w:r w:rsidRPr="00775998">
        <w:rPr>
          <w:sz w:val="8"/>
          <w:szCs w:val="8"/>
        </w:rPr>
        <w:t>[Figure omitted]</w:t>
      </w:r>
    </w:p>
    <w:p w14:paraId="65EC49C2" w14:textId="77777777" w:rsidR="00C932C5" w:rsidRPr="00775998" w:rsidRDefault="00C932C5" w:rsidP="00C932C5">
      <w:pPr>
        <w:rPr>
          <w:i/>
          <w:iCs/>
          <w:sz w:val="8"/>
          <w:szCs w:val="8"/>
        </w:rPr>
      </w:pPr>
      <w:r w:rsidRPr="00775998">
        <w:rPr>
          <w:i/>
          <w:iCs/>
          <w:sz w:val="8"/>
          <w:szCs w:val="8"/>
        </w:rPr>
        <w:t>Fundamental Science</w:t>
      </w:r>
    </w:p>
    <w:p w14:paraId="34D68B64" w14:textId="77777777" w:rsidR="00C932C5" w:rsidRPr="00775998" w:rsidRDefault="00C932C5" w:rsidP="00C932C5">
      <w:pPr>
        <w:rPr>
          <w:sz w:val="8"/>
          <w:szCs w:val="8"/>
        </w:rPr>
      </w:pPr>
      <w:r w:rsidRPr="00775998">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25AE5518" w14:textId="77777777" w:rsidR="00C932C5" w:rsidRPr="00775998" w:rsidRDefault="00C932C5" w:rsidP="00C932C5">
      <w:pPr>
        <w:rPr>
          <w:sz w:val="8"/>
          <w:szCs w:val="8"/>
        </w:rPr>
      </w:pPr>
      <w:r w:rsidRPr="00775998">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2C03446C" w14:textId="77777777" w:rsidR="00C932C5" w:rsidRPr="00775998" w:rsidRDefault="00C932C5" w:rsidP="00C932C5">
      <w:pPr>
        <w:rPr>
          <w:sz w:val="8"/>
          <w:szCs w:val="8"/>
        </w:rPr>
      </w:pPr>
      <w:r w:rsidRPr="00775998">
        <w:rPr>
          <w:sz w:val="8"/>
          <w:szCs w:val="8"/>
        </w:rPr>
        <w:t>[Figure omitted]</w:t>
      </w:r>
    </w:p>
    <w:p w14:paraId="1464C0BF" w14:textId="77777777" w:rsidR="00C932C5" w:rsidRPr="00775998" w:rsidRDefault="00C932C5" w:rsidP="00C932C5">
      <w:pPr>
        <w:rPr>
          <w:i/>
          <w:iCs/>
          <w:sz w:val="8"/>
          <w:szCs w:val="8"/>
        </w:rPr>
      </w:pPr>
      <w:r w:rsidRPr="00775998">
        <w:rPr>
          <w:i/>
          <w:iCs/>
          <w:sz w:val="8"/>
          <w:szCs w:val="8"/>
        </w:rPr>
        <w:t xml:space="preserve">Efficiency, Improvements, and Growth </w:t>
      </w:r>
    </w:p>
    <w:p w14:paraId="78432D3C" w14:textId="77777777" w:rsidR="00C932C5" w:rsidRPr="00775998" w:rsidRDefault="00C932C5" w:rsidP="00C932C5">
      <w:pPr>
        <w:rPr>
          <w:sz w:val="8"/>
          <w:szCs w:val="8"/>
        </w:rPr>
      </w:pPr>
      <w:r w:rsidRPr="00775998">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775998">
        <w:rPr>
          <w:i/>
          <w:iCs/>
          <w:sz w:val="8"/>
          <w:szCs w:val="8"/>
        </w:rPr>
        <w:t>ending</w:t>
      </w:r>
      <w:r w:rsidRPr="00775998">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442B4C6F" w14:textId="77777777" w:rsidR="00C932C5" w:rsidRPr="00775998" w:rsidRDefault="00C932C5" w:rsidP="00C932C5">
      <w:pPr>
        <w:rPr>
          <w:sz w:val="8"/>
          <w:szCs w:val="8"/>
        </w:rPr>
      </w:pPr>
      <w:r w:rsidRPr="00775998">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4C201F0E" w14:textId="77777777" w:rsidR="00C932C5" w:rsidRPr="00775998" w:rsidRDefault="00C932C5" w:rsidP="00C932C5">
      <w:pPr>
        <w:rPr>
          <w:sz w:val="8"/>
          <w:szCs w:val="8"/>
        </w:rPr>
      </w:pPr>
      <w:r w:rsidRPr="00775998">
        <w:rPr>
          <w:sz w:val="8"/>
          <w:szCs w:val="8"/>
        </w:rPr>
        <w:t>[Figure omitted]</w:t>
      </w:r>
    </w:p>
    <w:p w14:paraId="07544909" w14:textId="77777777" w:rsidR="00C932C5" w:rsidRPr="00775998" w:rsidRDefault="00C932C5" w:rsidP="00C932C5">
      <w:pPr>
        <w:rPr>
          <w:sz w:val="8"/>
          <w:szCs w:val="8"/>
        </w:rPr>
      </w:pPr>
      <w:r w:rsidRPr="00775998">
        <w:rPr>
          <w:sz w:val="8"/>
          <w:szCs w:val="8"/>
        </w:rPr>
        <w:t>Homeland Security</w:t>
      </w:r>
    </w:p>
    <w:p w14:paraId="478295CB" w14:textId="77777777" w:rsidR="00C932C5" w:rsidRPr="00775998" w:rsidRDefault="00C932C5" w:rsidP="00C932C5">
      <w:pPr>
        <w:rPr>
          <w:sz w:val="8"/>
          <w:szCs w:val="8"/>
        </w:rPr>
      </w:pPr>
      <w:r w:rsidRPr="00775998">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77B95712" w14:textId="77777777" w:rsidR="00C932C5" w:rsidRPr="00775998" w:rsidRDefault="00C932C5" w:rsidP="00C932C5">
      <w:pPr>
        <w:rPr>
          <w:sz w:val="8"/>
          <w:szCs w:val="8"/>
        </w:rPr>
      </w:pPr>
      <w:r w:rsidRPr="00775998">
        <w:rPr>
          <w:sz w:val="8"/>
          <w:szCs w:val="8"/>
        </w:rPr>
        <w:lastRenderedPageBreak/>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1C4E54F0" w14:textId="77777777" w:rsidR="00C932C5" w:rsidRPr="00775998" w:rsidRDefault="00C932C5" w:rsidP="00C932C5">
      <w:pPr>
        <w:rPr>
          <w:sz w:val="8"/>
          <w:szCs w:val="8"/>
        </w:rPr>
      </w:pPr>
      <w:r w:rsidRPr="00775998">
        <w:rPr>
          <w:sz w:val="8"/>
          <w:szCs w:val="8"/>
        </w:rPr>
        <w:t xml:space="preserve">Furthermore, NSF initiatives like the </w:t>
      </w:r>
      <w:r w:rsidRPr="00775998">
        <w:rPr>
          <w:i/>
          <w:iCs/>
          <w:sz w:val="8"/>
          <w:szCs w:val="8"/>
        </w:rPr>
        <w:t>Global Aerospace Geodetic Experiment</w:t>
      </w:r>
      <w:r w:rsidRPr="00775998">
        <w:rPr>
          <w:sz w:val="8"/>
          <w:szCs w:val="8"/>
        </w:rPr>
        <w:t xml:space="preserve"> (GAGE) and the </w:t>
      </w:r>
      <w:r w:rsidRPr="00775998">
        <w:rPr>
          <w:i/>
          <w:iCs/>
          <w:sz w:val="8"/>
          <w:szCs w:val="8"/>
        </w:rPr>
        <w:t>Seismic Array for Global Earth Observation</w:t>
      </w:r>
      <w:r w:rsidRPr="00775998">
        <w:rPr>
          <w:sz w:val="8"/>
          <w:szCs w:val="8"/>
        </w:rPr>
        <w:t xml:space="preserve"> (SAGE), which monitor GPS (along with NOAA’s </w:t>
      </w:r>
      <w:r w:rsidRPr="00775998">
        <w:rPr>
          <w:i/>
          <w:iCs/>
          <w:sz w:val="8"/>
          <w:szCs w:val="8"/>
        </w:rPr>
        <w:t>National Geodetic Survey</w:t>
      </w:r>
      <w:r w:rsidRPr="00775998">
        <w:rPr>
          <w:sz w:val="8"/>
          <w:szCs w:val="8"/>
        </w:rPr>
        <w:t xml:space="preserve"> (NGS)) and seismic activity respectively, provide a scaffolding of scientific data to mitigate potential threats from human actors and risks posed by natural disasters.221</w:t>
      </w:r>
    </w:p>
    <w:p w14:paraId="041D375C" w14:textId="77777777" w:rsidR="00C932C5" w:rsidRPr="00775998" w:rsidRDefault="00C932C5" w:rsidP="00C932C5">
      <w:pPr>
        <w:rPr>
          <w:sz w:val="8"/>
          <w:szCs w:val="8"/>
        </w:rPr>
      </w:pPr>
      <w:r w:rsidRPr="00775998">
        <w:rPr>
          <w:sz w:val="8"/>
          <w:szCs w:val="8"/>
        </w:rPr>
        <w:t>[Figure omitted]</w:t>
      </w:r>
    </w:p>
    <w:p w14:paraId="6FE1726D" w14:textId="77777777" w:rsidR="00C932C5" w:rsidRPr="00775998" w:rsidRDefault="00C932C5" w:rsidP="00C932C5">
      <w:pPr>
        <w:rPr>
          <w:i/>
          <w:iCs/>
          <w:sz w:val="8"/>
          <w:szCs w:val="8"/>
        </w:rPr>
      </w:pPr>
      <w:r w:rsidRPr="00775998">
        <w:rPr>
          <w:i/>
          <w:iCs/>
          <w:sz w:val="8"/>
          <w:szCs w:val="8"/>
        </w:rPr>
        <w:t>Infrastructure, Energy, and Resiliency</w:t>
      </w:r>
    </w:p>
    <w:p w14:paraId="36EFADAB" w14:textId="77777777" w:rsidR="00C932C5" w:rsidRPr="00775998" w:rsidRDefault="00C932C5" w:rsidP="00C932C5">
      <w:pPr>
        <w:rPr>
          <w:sz w:val="8"/>
          <w:szCs w:val="8"/>
        </w:rPr>
      </w:pPr>
      <w:r w:rsidRPr="00775998">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23E64C85" w14:textId="77777777" w:rsidR="00C932C5" w:rsidRPr="00775998" w:rsidRDefault="00C932C5" w:rsidP="00C932C5">
      <w:pPr>
        <w:rPr>
          <w:sz w:val="8"/>
          <w:szCs w:val="8"/>
        </w:rPr>
      </w:pPr>
      <w:r w:rsidRPr="00775998">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775998">
        <w:rPr>
          <w:i/>
          <w:iCs/>
          <w:sz w:val="8"/>
          <w:szCs w:val="8"/>
        </w:rPr>
        <w:t>Heliophysics</w:t>
      </w:r>
      <w:r w:rsidRPr="00775998">
        <w:rPr>
          <w:sz w:val="8"/>
          <w:szCs w:val="8"/>
        </w:rPr>
        <w:t xml:space="preserve"> division and the NSF </w:t>
      </w:r>
      <w:r w:rsidRPr="00775998">
        <w:rPr>
          <w:i/>
          <w:iCs/>
          <w:sz w:val="8"/>
          <w:szCs w:val="8"/>
        </w:rPr>
        <w:t>National Solar Observatory</w:t>
      </w:r>
      <w:r w:rsidRPr="00775998">
        <w:rPr>
          <w:sz w:val="8"/>
          <w:szCs w:val="8"/>
        </w:rPr>
        <w:t>.</w:t>
      </w:r>
    </w:p>
    <w:p w14:paraId="55124429" w14:textId="77777777" w:rsidR="00C932C5" w:rsidRPr="00775998" w:rsidRDefault="00C932C5" w:rsidP="00C932C5">
      <w:pPr>
        <w:rPr>
          <w:i/>
          <w:iCs/>
          <w:sz w:val="16"/>
        </w:rPr>
      </w:pPr>
      <w:r w:rsidRPr="00775998">
        <w:rPr>
          <w:i/>
          <w:iCs/>
          <w:sz w:val="8"/>
          <w:szCs w:val="8"/>
        </w:rPr>
        <w:t>Remote Sensing Applications</w:t>
      </w:r>
    </w:p>
    <w:p w14:paraId="38CDBB6D" w14:textId="77777777" w:rsidR="00C932C5" w:rsidRDefault="00C932C5" w:rsidP="00C932C5">
      <w:pPr>
        <w:rPr>
          <w:sz w:val="16"/>
        </w:rPr>
      </w:pPr>
      <w:r w:rsidRPr="00775998">
        <w:rPr>
          <w:sz w:val="16"/>
        </w:rPr>
        <w:t xml:space="preserve">Remote sensing is more than funding the launch and operation of satellites. Just as important, or even more so, are </w:t>
      </w:r>
      <w:r w:rsidRPr="00775998">
        <w:rPr>
          <w:rStyle w:val="StyleUnderline"/>
        </w:rPr>
        <w:t>the programs</w:t>
      </w:r>
      <w:r w:rsidRPr="00775998">
        <w:rPr>
          <w:sz w:val="16"/>
        </w:rPr>
        <w:t xml:space="preserve"> that fund the application </w:t>
      </w:r>
      <w:r w:rsidRPr="00775998">
        <w:rPr>
          <w:rStyle w:val="StyleUnderline"/>
        </w:rPr>
        <w:t>of</w:t>
      </w:r>
      <w:r w:rsidRPr="00775998">
        <w:rPr>
          <w:sz w:val="16"/>
        </w:rPr>
        <w:t xml:space="preserve"> </w:t>
      </w:r>
      <w:r w:rsidRPr="00A20E4D">
        <w:rPr>
          <w:rStyle w:val="Emphasis"/>
          <w:highlight w:val="yellow"/>
        </w:rPr>
        <w:t>remote sensing</w:t>
      </w:r>
      <w:r w:rsidRPr="00775998">
        <w:rPr>
          <w:rStyle w:val="Emphasis"/>
        </w:rPr>
        <w:t xml:space="preserve"> data</w:t>
      </w:r>
      <w:r w:rsidRPr="00775998">
        <w:rPr>
          <w:sz w:val="16"/>
        </w:rPr>
        <w:t xml:space="preserve">, </w:t>
      </w:r>
      <w:r w:rsidRPr="00775998">
        <w:rPr>
          <w:rStyle w:val="StyleUnderline"/>
        </w:rPr>
        <w:t xml:space="preserve">which </w:t>
      </w:r>
      <w:r w:rsidRPr="00A20E4D">
        <w:rPr>
          <w:rStyle w:val="StyleUnderline"/>
          <w:highlight w:val="yellow"/>
        </w:rPr>
        <w:t>protect and enhance</w:t>
      </w:r>
      <w:r w:rsidRPr="00775998">
        <w:rPr>
          <w:rStyle w:val="StyleUnderline"/>
        </w:rPr>
        <w:t xml:space="preserve"> a growing range of</w:t>
      </w:r>
      <w:r w:rsidRPr="00775998">
        <w:rPr>
          <w:sz w:val="16"/>
        </w:rPr>
        <w:t xml:space="preserve"> other </w:t>
      </w:r>
      <w:r w:rsidRPr="00775998">
        <w:rPr>
          <w:rStyle w:val="StyleUnderline"/>
        </w:rPr>
        <w:t>sectors such as</w:t>
      </w:r>
      <w:r w:rsidRPr="00775998">
        <w:rPr>
          <w:sz w:val="16"/>
        </w:rPr>
        <w:t xml:space="preserve"> </w:t>
      </w:r>
      <w:r w:rsidRPr="00A20E4D">
        <w:rPr>
          <w:rStyle w:val="Emphasis"/>
          <w:highlight w:val="yellow"/>
        </w:rPr>
        <w:t>forestry</w:t>
      </w:r>
      <w:r w:rsidRPr="00775998">
        <w:rPr>
          <w:sz w:val="16"/>
        </w:rPr>
        <w:t xml:space="preserve">, </w:t>
      </w:r>
      <w:r w:rsidRPr="00775998">
        <w:rPr>
          <w:rStyle w:val="Emphasis"/>
        </w:rPr>
        <w:t>ag</w:t>
      </w:r>
      <w:r w:rsidRPr="00775998">
        <w:rPr>
          <w:sz w:val="16"/>
        </w:rPr>
        <w:t xml:space="preserve">riculture, </w:t>
      </w:r>
      <w:r w:rsidRPr="00A20E4D">
        <w:rPr>
          <w:rStyle w:val="Emphasis"/>
          <w:highlight w:val="yellow"/>
        </w:rPr>
        <w:t>transportation</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weather forecasting</w:t>
      </w:r>
      <w:r w:rsidRPr="00775998">
        <w:rPr>
          <w:sz w:val="16"/>
        </w:rPr>
        <w:t xml:space="preserve">. In particular, </w:t>
      </w:r>
      <w:r w:rsidRPr="00775998">
        <w:rPr>
          <w:rStyle w:val="StyleUnderline"/>
        </w:rPr>
        <w:t>the growing demand for</w:t>
      </w:r>
      <w:r w:rsidRPr="00775998">
        <w:rPr>
          <w:sz w:val="16"/>
        </w:rPr>
        <w:t xml:space="preserve"> </w:t>
      </w:r>
      <w:r w:rsidRPr="00775998">
        <w:rPr>
          <w:rStyle w:val="Emphasis"/>
        </w:rPr>
        <w:t>remote sensing data</w:t>
      </w:r>
      <w:r w:rsidRPr="00775998">
        <w:rPr>
          <w:sz w:val="16"/>
        </w:rPr>
        <w:t xml:space="preserve"> </w:t>
      </w:r>
      <w:r w:rsidRPr="00775998">
        <w:rPr>
          <w:rStyle w:val="StyleUnderline"/>
        </w:rPr>
        <w:t>allows for</w:t>
      </w:r>
      <w:r w:rsidRPr="00775998">
        <w:rPr>
          <w:sz w:val="16"/>
        </w:rPr>
        <w:t xml:space="preserve"> private </w:t>
      </w:r>
      <w:r w:rsidRPr="00775998">
        <w:rPr>
          <w:rStyle w:val="StyleUnderline"/>
        </w:rPr>
        <w:t>companies to offer services in this emerging market, offering</w:t>
      </w:r>
      <w:r w:rsidRPr="00775998">
        <w:rPr>
          <w:sz w:val="16"/>
        </w:rPr>
        <w:t xml:space="preserve"> </w:t>
      </w:r>
      <w:r w:rsidRPr="00A20E4D">
        <w:rPr>
          <w:rStyle w:val="Emphasis"/>
          <w:highlight w:val="yellow"/>
        </w:rPr>
        <w:t>data analyses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interp</w:t>
      </w:r>
      <w:r w:rsidRPr="00775998">
        <w:rPr>
          <w:rStyle w:val="Emphasis"/>
        </w:rPr>
        <w:t>retation</w:t>
      </w:r>
      <w:r w:rsidRPr="00A20E4D">
        <w:rPr>
          <w:rStyle w:val="Emphasis"/>
          <w:highlight w:val="yellow"/>
        </w:rPr>
        <w:t>s</w:t>
      </w:r>
      <w:r w:rsidRPr="00775998">
        <w:rPr>
          <w:sz w:val="16"/>
        </w:rPr>
        <w:t xml:space="preserve"> </w:t>
      </w:r>
      <w:r w:rsidRPr="00775998">
        <w:rPr>
          <w:rStyle w:val="StyleUnderline"/>
        </w:rPr>
        <w:t>that</w:t>
      </w:r>
      <w:r w:rsidRPr="00775998">
        <w:rPr>
          <w:sz w:val="16"/>
        </w:rPr>
        <w:t xml:space="preserve"> further </w:t>
      </w:r>
      <w:r w:rsidRPr="00A20E4D">
        <w:rPr>
          <w:rStyle w:val="StyleUnderline"/>
          <w:highlight w:val="yellow"/>
        </w:rPr>
        <w:t>allow for</w:t>
      </w:r>
      <w:r w:rsidRPr="00A20E4D">
        <w:rPr>
          <w:sz w:val="16"/>
          <w:highlight w:val="yellow"/>
        </w:rPr>
        <w:t xml:space="preserve"> </w:t>
      </w:r>
      <w:r w:rsidRPr="00A20E4D">
        <w:rPr>
          <w:rStyle w:val="Emphasis"/>
          <w:highlight w:val="yellow"/>
        </w:rPr>
        <w:t>better protecting</w:t>
      </w:r>
      <w:r w:rsidRPr="00775998">
        <w:rPr>
          <w:sz w:val="16"/>
        </w:rPr>
        <w:t xml:space="preserve"> </w:t>
      </w:r>
      <w:r w:rsidRPr="00775998">
        <w:rPr>
          <w:rStyle w:val="StyleUnderline"/>
        </w:rPr>
        <w:t>the nation’s natural resources and critical infrastructure</w:t>
      </w:r>
      <w:r w:rsidRPr="00775998">
        <w:rPr>
          <w:sz w:val="16"/>
        </w:rPr>
        <w:t xml:space="preserve">, such as water and air quality, </w:t>
      </w:r>
      <w:r w:rsidRPr="00775998">
        <w:rPr>
          <w:rStyle w:val="StyleUnderline"/>
        </w:rPr>
        <w:t>as well as</w:t>
      </w:r>
      <w:r w:rsidRPr="00775998">
        <w:rPr>
          <w:sz w:val="16"/>
        </w:rPr>
        <w:t xml:space="preserve"> </w:t>
      </w:r>
      <w:r w:rsidRPr="00775998">
        <w:rPr>
          <w:rStyle w:val="Emphasis"/>
        </w:rPr>
        <w:t>defending</w:t>
      </w:r>
      <w:r w:rsidRPr="00775998">
        <w:rPr>
          <w:sz w:val="16"/>
        </w:rPr>
        <w:t xml:space="preserve"> our </w:t>
      </w:r>
      <w:r w:rsidRPr="00775998">
        <w:rPr>
          <w:rStyle w:val="StyleUnderline"/>
        </w:rPr>
        <w:t xml:space="preserve">resources </w:t>
      </w:r>
      <w:r w:rsidRPr="00A20E4D">
        <w:rPr>
          <w:rStyle w:val="StyleUnderline"/>
          <w:highlight w:val="yellow"/>
        </w:rPr>
        <w:t>from</w:t>
      </w:r>
      <w:r w:rsidRPr="00A20E4D">
        <w:rPr>
          <w:sz w:val="16"/>
          <w:highlight w:val="yellow"/>
        </w:rPr>
        <w:t xml:space="preserve"> </w:t>
      </w:r>
      <w:r w:rsidRPr="00A20E4D">
        <w:rPr>
          <w:rStyle w:val="Emphasis"/>
          <w:highlight w:val="yellow"/>
        </w:rPr>
        <w:t>methane leaks</w:t>
      </w:r>
      <w:r w:rsidRPr="00A20E4D">
        <w:rPr>
          <w:sz w:val="16"/>
          <w:highlight w:val="yellow"/>
        </w:rPr>
        <w:t xml:space="preserve">, </w:t>
      </w:r>
      <w:r w:rsidRPr="00A20E4D">
        <w:rPr>
          <w:rStyle w:val="Emphasis"/>
          <w:highlight w:val="yellow"/>
        </w:rPr>
        <w:t>wildfires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other</w:t>
      </w:r>
      <w:r w:rsidRPr="00775998">
        <w:rPr>
          <w:rStyle w:val="Emphasis"/>
        </w:rPr>
        <w:t xml:space="preserve"> threat</w:t>
      </w:r>
      <w:r w:rsidRPr="00A20E4D">
        <w:rPr>
          <w:rStyle w:val="Emphasis"/>
          <w:highlight w:val="yellow"/>
        </w:rPr>
        <w:t>s</w:t>
      </w:r>
      <w:r w:rsidRPr="00775998">
        <w:rPr>
          <w:sz w:val="16"/>
        </w:rPr>
        <w:t xml:space="preserve">. </w:t>
      </w:r>
      <w:r w:rsidRPr="00775998">
        <w:rPr>
          <w:rStyle w:val="StyleUnderline"/>
        </w:rPr>
        <w:t>Access to</w:t>
      </w:r>
      <w:r w:rsidRPr="00775998">
        <w:rPr>
          <w:sz w:val="16"/>
        </w:rPr>
        <w:t xml:space="preserve"> high-resolution, </w:t>
      </w:r>
      <w:r w:rsidRPr="00A20E4D">
        <w:rPr>
          <w:rStyle w:val="Emphasis"/>
          <w:highlight w:val="yellow"/>
        </w:rPr>
        <w:t>fast-turnaround</w:t>
      </w:r>
      <w:r w:rsidRPr="00775998">
        <w:rPr>
          <w:sz w:val="16"/>
        </w:rPr>
        <w:t xml:space="preserve"> </w:t>
      </w:r>
      <w:r w:rsidRPr="00775998">
        <w:rPr>
          <w:rStyle w:val="StyleUnderline"/>
        </w:rPr>
        <w:t xml:space="preserve">remote sensing </w:t>
      </w:r>
      <w:r w:rsidRPr="00A20E4D">
        <w:rPr>
          <w:rStyle w:val="StyleUnderline"/>
          <w:highlight w:val="yellow"/>
        </w:rPr>
        <w:t>data</w:t>
      </w:r>
      <w:r w:rsidRPr="00775998">
        <w:rPr>
          <w:rStyle w:val="StyleUnderline"/>
        </w:rPr>
        <w:t xml:space="preserve"> saves</w:t>
      </w:r>
      <w:r w:rsidRPr="00775998">
        <w:rPr>
          <w:sz w:val="16"/>
        </w:rPr>
        <w:t xml:space="preserve"> </w:t>
      </w:r>
      <w:r w:rsidRPr="00775998">
        <w:rPr>
          <w:rStyle w:val="Emphasis"/>
        </w:rPr>
        <w:t>valuable</w:t>
      </w:r>
      <w:r w:rsidRPr="00775998">
        <w:rPr>
          <w:sz w:val="16"/>
        </w:rPr>
        <w:t xml:space="preserve"> </w:t>
      </w:r>
      <w:r w:rsidRPr="00775998">
        <w:rPr>
          <w:rStyle w:val="StyleUnderline"/>
        </w:rPr>
        <w:t>time and money, and</w:t>
      </w:r>
      <w:r w:rsidRPr="00775998">
        <w:rPr>
          <w:sz w:val="16"/>
        </w:rPr>
        <w:t xml:space="preserve"> </w:t>
      </w:r>
      <w:r w:rsidRPr="00A20E4D">
        <w:rPr>
          <w:rStyle w:val="Emphasis"/>
          <w:highlight w:val="yellow"/>
        </w:rPr>
        <w:t>pinpoints</w:t>
      </w:r>
      <w:r w:rsidRPr="00775998">
        <w:rPr>
          <w:sz w:val="16"/>
        </w:rPr>
        <w:t xml:space="preserve"> </w:t>
      </w:r>
      <w:r w:rsidRPr="00775998">
        <w:rPr>
          <w:rStyle w:val="StyleUnderline"/>
        </w:rPr>
        <w:t>geographical locations of</w:t>
      </w:r>
      <w:r w:rsidRPr="00775998">
        <w:rPr>
          <w:sz w:val="16"/>
        </w:rPr>
        <w:t xml:space="preserve"> conflicts or </w:t>
      </w:r>
      <w:r w:rsidRPr="00A20E4D">
        <w:rPr>
          <w:rStyle w:val="StyleUnderline"/>
          <w:highlight w:val="yellow"/>
        </w:rPr>
        <w:t>damage</w:t>
      </w:r>
      <w:r w:rsidRPr="00775998">
        <w:rPr>
          <w:sz w:val="16"/>
        </w:rPr>
        <w:t>.</w:t>
      </w:r>
    </w:p>
    <w:p w14:paraId="479C18F7" w14:textId="77777777" w:rsidR="00C932C5" w:rsidRDefault="00C932C5" w:rsidP="00C932C5">
      <w:pPr>
        <w:pStyle w:val="Heading4"/>
      </w:pPr>
      <w:r>
        <w:t xml:space="preserve">Defo causes </w:t>
      </w:r>
      <w:r w:rsidRPr="0040512F">
        <w:rPr>
          <w:u w:val="single"/>
        </w:rPr>
        <w:t>extinction</w:t>
      </w:r>
      <w:r>
        <w:t>.</w:t>
      </w:r>
    </w:p>
    <w:p w14:paraId="4A76A9CD" w14:textId="77777777" w:rsidR="00C932C5" w:rsidRDefault="00C932C5" w:rsidP="00C932C5">
      <w:r>
        <w:t xml:space="preserve">Dr. Malin </w:t>
      </w:r>
      <w:r w:rsidRPr="009C25DC">
        <w:rPr>
          <w:rStyle w:val="Style13ptBold"/>
        </w:rPr>
        <w:t>Rivers et al. 22</w:t>
      </w:r>
      <w:r>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455CF0CB" w14:textId="77777777" w:rsidR="00C932C5" w:rsidRPr="0095665D" w:rsidRDefault="00C932C5" w:rsidP="00C932C5">
      <w:pPr>
        <w:rPr>
          <w:sz w:val="16"/>
        </w:rPr>
      </w:pPr>
      <w:r w:rsidRPr="00020F0B">
        <w:rPr>
          <w:rStyle w:val="StyleUnderline"/>
        </w:rPr>
        <w:t>Trees are of</w:t>
      </w:r>
      <w:r w:rsidRPr="00020F0B">
        <w:rPr>
          <w:sz w:val="16"/>
        </w:rPr>
        <w:t xml:space="preserve"> </w:t>
      </w:r>
      <w:r w:rsidRPr="00020F0B">
        <w:rPr>
          <w:rStyle w:val="Emphasis"/>
        </w:rPr>
        <w:t>exceptional ecological importance</w:t>
      </w:r>
      <w:r w:rsidRPr="00020F0B">
        <w:rPr>
          <w:sz w:val="16"/>
        </w:rPr>
        <w:t xml:space="preserve">, </w:t>
      </w:r>
      <w:r w:rsidRPr="00020F0B">
        <w:rPr>
          <w:rStyle w:val="StyleUnderline"/>
        </w:rPr>
        <w:t>playing a</w:t>
      </w:r>
      <w:r w:rsidRPr="00020F0B">
        <w:rPr>
          <w:sz w:val="16"/>
        </w:rPr>
        <w:t xml:space="preserve"> </w:t>
      </w:r>
      <w:r w:rsidRPr="00020F0B">
        <w:rPr>
          <w:rStyle w:val="Emphasis"/>
        </w:rPr>
        <w:t>major</w:t>
      </w:r>
      <w:r w:rsidRPr="0095665D">
        <w:rPr>
          <w:rStyle w:val="Emphasis"/>
        </w:rPr>
        <w:t xml:space="preserve"> functional role</w:t>
      </w:r>
      <w:r w:rsidRPr="0095665D">
        <w:rPr>
          <w:sz w:val="16"/>
        </w:rPr>
        <w:t xml:space="preserve"> </w:t>
      </w:r>
      <w:r w:rsidRPr="0095665D">
        <w:rPr>
          <w:rStyle w:val="StyleUnderline"/>
        </w:rPr>
        <w:t>in the world's ecosystems</w:t>
      </w:r>
      <w:r w:rsidRPr="0095665D">
        <w:rPr>
          <w:sz w:val="16"/>
        </w:rPr>
        <w:t xml:space="preserve">, while also supporting many other plants, animals and fungi. Many tree species are also of direct value to people, providing a wide range of socio-economic benefits. </w:t>
      </w:r>
      <w:r w:rsidRPr="00020F0B">
        <w:rPr>
          <w:rStyle w:val="Emphasis"/>
          <w:highlight w:val="yellow"/>
        </w:rPr>
        <w:t>Loss of tree diversity</w:t>
      </w:r>
      <w:r w:rsidRPr="0095665D">
        <w:rPr>
          <w:sz w:val="16"/>
        </w:rPr>
        <w:t xml:space="preserve"> could </w:t>
      </w:r>
      <w:r w:rsidRPr="00020F0B">
        <w:rPr>
          <w:rStyle w:val="StyleUnderline"/>
          <w:highlight w:val="yellow"/>
        </w:rPr>
        <w:t>lead to</w:t>
      </w:r>
      <w:r w:rsidRPr="00020F0B">
        <w:rPr>
          <w:sz w:val="16"/>
          <w:highlight w:val="yellow"/>
        </w:rPr>
        <w:t xml:space="preserve"> </w:t>
      </w:r>
      <w:r w:rsidRPr="00020F0B">
        <w:rPr>
          <w:rStyle w:val="Emphasis"/>
          <w:highlight w:val="yellow"/>
        </w:rPr>
        <w:t>abrupt decline</w:t>
      </w:r>
      <w:r w:rsidRPr="0095665D">
        <w:rPr>
          <w:rStyle w:val="Emphasis"/>
        </w:rPr>
        <w:t>s</w:t>
      </w:r>
      <w:r w:rsidRPr="0095665D">
        <w:rPr>
          <w:sz w:val="16"/>
        </w:rPr>
        <w:t xml:space="preserve"> </w:t>
      </w:r>
      <w:r w:rsidRPr="00020F0B">
        <w:rPr>
          <w:rStyle w:val="StyleUnderline"/>
          <w:highlight w:val="yellow"/>
        </w:rPr>
        <w:t>in biod</w:t>
      </w:r>
      <w:r w:rsidRPr="00020F0B">
        <w:rPr>
          <w:rStyle w:val="StyleUnderline"/>
        </w:rPr>
        <w:t>iversity, ecosystem functions and</w:t>
      </w:r>
      <w:r w:rsidRPr="0095665D">
        <w:rPr>
          <w:rStyle w:val="StyleUnderline"/>
        </w:rPr>
        <w:t xml:space="preserve"> services </w:t>
      </w:r>
      <w:r w:rsidRPr="00020F0B">
        <w:rPr>
          <w:rStyle w:val="StyleUnderline"/>
          <w:highlight w:val="yellow"/>
        </w:rPr>
        <w:t>and</w:t>
      </w:r>
      <w:r w:rsidRPr="0095665D">
        <w:rPr>
          <w:sz w:val="16"/>
        </w:rPr>
        <w:t xml:space="preserve"> ultimately </w:t>
      </w:r>
      <w:r w:rsidRPr="00020F0B">
        <w:rPr>
          <w:rStyle w:val="Emphasis"/>
          <w:highlight w:val="yellow"/>
        </w:rPr>
        <w:t>ecosystem collapse</w:t>
      </w:r>
      <w:r w:rsidRPr="0095665D">
        <w:rPr>
          <w:sz w:val="16"/>
        </w:rPr>
        <w:t xml:space="preserve">. Here we provide an overview of the current knowledge regarding the number of tree species that are threatened with extinction, and the threats that affect them, based on results of the Global Tree Assessment. This </w:t>
      </w:r>
      <w:r w:rsidRPr="0095665D">
        <w:rPr>
          <w:rStyle w:val="StyleUnderline"/>
        </w:rPr>
        <w:t>evidence suggests</w:t>
      </w:r>
      <w:r w:rsidRPr="0095665D">
        <w:rPr>
          <w:sz w:val="16"/>
        </w:rPr>
        <w:t xml:space="preserve"> that a third of the world's </w:t>
      </w:r>
      <w:r w:rsidRPr="00020F0B">
        <w:rPr>
          <w:rStyle w:val="StyleUnderline"/>
        </w:rPr>
        <w:t>tree species are currently</w:t>
      </w:r>
      <w:r w:rsidRPr="00020F0B">
        <w:rPr>
          <w:sz w:val="16"/>
        </w:rPr>
        <w:t xml:space="preserve"> </w:t>
      </w:r>
      <w:r w:rsidRPr="00020F0B">
        <w:rPr>
          <w:rStyle w:val="Emphasis"/>
        </w:rPr>
        <w:t>threatened</w:t>
      </w:r>
      <w:r w:rsidRPr="0095665D">
        <w:rPr>
          <w:sz w:val="16"/>
        </w:rPr>
        <w:t xml:space="preserve"> </w:t>
      </w:r>
      <w:r w:rsidRPr="0095665D">
        <w:rPr>
          <w:rStyle w:val="StyleUnderline"/>
        </w:rPr>
        <w:t xml:space="preserve">with extinction, which </w:t>
      </w:r>
      <w:r w:rsidRPr="00020F0B">
        <w:rPr>
          <w:rStyle w:val="StyleUnderline"/>
          <w:highlight w:val="yellow"/>
        </w:rPr>
        <w:t>represents</w:t>
      </w:r>
      <w:r w:rsidRPr="0095665D">
        <w:rPr>
          <w:rStyle w:val="StyleUnderline"/>
        </w:rPr>
        <w:t xml:space="preserve"> a</w:t>
      </w:r>
      <w:r w:rsidRPr="0095665D">
        <w:rPr>
          <w:sz w:val="16"/>
        </w:rPr>
        <w:t xml:space="preserve"> </w:t>
      </w:r>
      <w:r w:rsidRPr="00020F0B">
        <w:rPr>
          <w:rStyle w:val="Emphasis"/>
          <w:highlight w:val="yellow"/>
        </w:rPr>
        <w:t>major ecological crisis</w:t>
      </w:r>
      <w:r w:rsidRPr="0095665D">
        <w:rPr>
          <w:sz w:val="16"/>
        </w:rPr>
        <w:t xml:space="preserve">. We then </w:t>
      </w:r>
      <w:r w:rsidRPr="0095665D">
        <w:rPr>
          <w:rStyle w:val="StyleUnderline"/>
        </w:rPr>
        <w:t xml:space="preserve">examine the potential implications of tree extinctions, </w:t>
      </w:r>
      <w:r w:rsidRPr="00020F0B">
        <w:rPr>
          <w:rStyle w:val="StyleUnderline"/>
        </w:rPr>
        <w:t>in terms of the</w:t>
      </w:r>
      <w:r w:rsidRPr="00020F0B">
        <w:rPr>
          <w:sz w:val="16"/>
        </w:rPr>
        <w:t xml:space="preserve"> </w:t>
      </w:r>
      <w:r w:rsidRPr="00020F0B">
        <w:rPr>
          <w:rStyle w:val="Emphasis"/>
        </w:rPr>
        <w:t>functioning</w:t>
      </w:r>
      <w:r w:rsidRPr="00020F0B">
        <w:rPr>
          <w:sz w:val="16"/>
        </w:rPr>
        <w:t xml:space="preserve"> </w:t>
      </w:r>
      <w:r w:rsidRPr="00020F0B">
        <w:rPr>
          <w:rStyle w:val="StyleUnderline"/>
        </w:rPr>
        <w:t>of the biosphere and impacts on</w:t>
      </w:r>
      <w:r w:rsidRPr="0095665D">
        <w:rPr>
          <w:rStyle w:val="StyleUnderline"/>
        </w:rPr>
        <w:t xml:space="preserve"> human well-</w:t>
      </w:r>
      <w:r w:rsidRPr="00020F0B">
        <w:rPr>
          <w:rStyle w:val="StyleUnderline"/>
        </w:rPr>
        <w:t>being</w:t>
      </w:r>
      <w:r w:rsidRPr="00020F0B">
        <w:rPr>
          <w:sz w:val="16"/>
        </w:rPr>
        <w:t xml:space="preserve">. Large-scale </w:t>
      </w:r>
      <w:r w:rsidRPr="00020F0B">
        <w:rPr>
          <w:rStyle w:val="StyleUnderline"/>
        </w:rPr>
        <w:t>extinction of tree species will lead to</w:t>
      </w:r>
      <w:r w:rsidRPr="00020F0B">
        <w:rPr>
          <w:sz w:val="16"/>
        </w:rPr>
        <w:t xml:space="preserve"> </w:t>
      </w:r>
      <w:r w:rsidRPr="00020F0B">
        <w:rPr>
          <w:rStyle w:val="Emphasis"/>
        </w:rPr>
        <w:t>major biodiversity losses</w:t>
      </w:r>
      <w:r w:rsidRPr="00020F0B">
        <w:rPr>
          <w:sz w:val="16"/>
        </w:rPr>
        <w:t xml:space="preserve"> </w:t>
      </w:r>
      <w:r w:rsidRPr="00020F0B">
        <w:rPr>
          <w:rStyle w:val="StyleUnderline"/>
        </w:rPr>
        <w:t>in other species groups and</w:t>
      </w:r>
      <w:r w:rsidRPr="00020F0B">
        <w:rPr>
          <w:sz w:val="16"/>
        </w:rPr>
        <w:t xml:space="preserve"> </w:t>
      </w:r>
      <w:r w:rsidRPr="00020F0B">
        <w:rPr>
          <w:rStyle w:val="Emphasis"/>
          <w:highlight w:val="yellow"/>
        </w:rPr>
        <w:t>substantially alter</w:t>
      </w:r>
      <w:r w:rsidRPr="00020F0B">
        <w:rPr>
          <w:sz w:val="16"/>
        </w:rPr>
        <w:t xml:space="preserve"> the </w:t>
      </w:r>
      <w:r w:rsidRPr="00020F0B">
        <w:rPr>
          <w:rStyle w:val="StyleUnderline"/>
        </w:rPr>
        <w:t xml:space="preserve">cycling of </w:t>
      </w:r>
      <w:r w:rsidRPr="00020F0B">
        <w:rPr>
          <w:rStyle w:val="StyleUnderline"/>
          <w:highlight w:val="yellow"/>
        </w:rPr>
        <w:t>carbon, water and nutrients</w:t>
      </w:r>
      <w:r w:rsidRPr="00020F0B">
        <w:rPr>
          <w:rStyle w:val="StyleUnderline"/>
        </w:rPr>
        <w:t xml:space="preserve"> in the world's</w:t>
      </w:r>
      <w:r w:rsidRPr="0095665D">
        <w:rPr>
          <w:rStyle w:val="StyleUnderline"/>
        </w:rPr>
        <w:t xml:space="preserve"> ecosystems</w:t>
      </w:r>
      <w:r w:rsidRPr="0095665D">
        <w:rPr>
          <w:sz w:val="16"/>
        </w:rPr>
        <w:t xml:space="preserve">. Tree extinction </w:t>
      </w:r>
      <w:r w:rsidRPr="0095665D">
        <w:rPr>
          <w:rStyle w:val="StyleUnderline"/>
        </w:rPr>
        <w:t>will</w:t>
      </w:r>
      <w:r w:rsidRPr="0095665D">
        <w:rPr>
          <w:sz w:val="16"/>
        </w:rPr>
        <w:t xml:space="preserve"> also </w:t>
      </w:r>
      <w:r w:rsidRPr="0095665D">
        <w:rPr>
          <w:rStyle w:val="StyleUnderline"/>
        </w:rPr>
        <w:t>undermine the</w:t>
      </w:r>
      <w:r w:rsidRPr="0095665D">
        <w:rPr>
          <w:sz w:val="16"/>
        </w:rPr>
        <w:t xml:space="preserve"> </w:t>
      </w:r>
      <w:r w:rsidRPr="0095665D">
        <w:rPr>
          <w:rStyle w:val="Emphasis"/>
        </w:rPr>
        <w:t>livelihoods</w:t>
      </w:r>
      <w:r w:rsidRPr="0095665D">
        <w:rPr>
          <w:sz w:val="16"/>
        </w:rPr>
        <w:t xml:space="preserve"> </w:t>
      </w:r>
      <w:r w:rsidRPr="0095665D">
        <w:rPr>
          <w:rStyle w:val="StyleUnderline"/>
        </w:rPr>
        <w:t>of the billions of people who</w:t>
      </w:r>
      <w:r w:rsidRPr="0095665D">
        <w:rPr>
          <w:sz w:val="16"/>
        </w:rPr>
        <w:t xml:space="preserve"> currently </w:t>
      </w:r>
      <w:r w:rsidRPr="0095665D">
        <w:rPr>
          <w:rStyle w:val="StyleUnderline"/>
        </w:rPr>
        <w:t>depend on trees and the benefits they provide</w:t>
      </w:r>
      <w:r w:rsidRPr="0095665D">
        <w:rPr>
          <w:sz w:val="16"/>
        </w:rPr>
        <w:t xml:space="preserve">. This warning to humanity aims to raise awareness of the tree extinction crisis, which is a major environmental issue that requires urgent global attention. We also identify some priority </w:t>
      </w:r>
      <w:r w:rsidRPr="00020F0B">
        <w:rPr>
          <w:rStyle w:val="StyleUnderline"/>
          <w:highlight w:val="yellow"/>
        </w:rPr>
        <w:t>actions</w:t>
      </w:r>
      <w:r w:rsidRPr="0095665D">
        <w:rPr>
          <w:sz w:val="16"/>
        </w:rPr>
        <w:t xml:space="preserve"> that </w:t>
      </w:r>
      <w:r w:rsidRPr="00020F0B">
        <w:rPr>
          <w:rStyle w:val="StyleUnderline"/>
          <w:highlight w:val="yellow"/>
        </w:rPr>
        <w:t>need to be taken to reduce</w:t>
      </w:r>
      <w:r w:rsidRPr="0095665D">
        <w:rPr>
          <w:rStyle w:val="StyleUnderline"/>
        </w:rPr>
        <w:t xml:space="preserve"> the</w:t>
      </w:r>
      <w:r w:rsidRPr="0095665D">
        <w:rPr>
          <w:sz w:val="16"/>
        </w:rPr>
        <w:t xml:space="preserve"> </w:t>
      </w:r>
      <w:r w:rsidRPr="00020F0B">
        <w:rPr>
          <w:rStyle w:val="Emphasis"/>
          <w:highlight w:val="yellow"/>
        </w:rPr>
        <w:t>extinction risk</w:t>
      </w:r>
      <w:r w:rsidRPr="0095665D">
        <w:rPr>
          <w:sz w:val="16"/>
        </w:rPr>
        <w:t xml:space="preserve"> of tree species </w:t>
      </w:r>
      <w:r w:rsidRPr="00020F0B">
        <w:rPr>
          <w:rStyle w:val="StyleUnderline"/>
          <w:highlight w:val="yellow"/>
        </w:rPr>
        <w:t>and</w:t>
      </w:r>
      <w:r w:rsidRPr="0095665D">
        <w:rPr>
          <w:rStyle w:val="StyleUnderline"/>
        </w:rPr>
        <w:t xml:space="preserve"> to</w:t>
      </w:r>
      <w:r w:rsidRPr="0095665D">
        <w:rPr>
          <w:sz w:val="16"/>
        </w:rPr>
        <w:t xml:space="preserve"> </w:t>
      </w:r>
      <w:r w:rsidRPr="00020F0B">
        <w:rPr>
          <w:rStyle w:val="Emphasis"/>
          <w:highlight w:val="yellow"/>
        </w:rPr>
        <w:t>avert</w:t>
      </w:r>
      <w:r w:rsidRPr="0095665D">
        <w:rPr>
          <w:sz w:val="16"/>
        </w:rPr>
        <w:t xml:space="preserve"> </w:t>
      </w:r>
      <w:r w:rsidRPr="0095665D">
        <w:rPr>
          <w:rStyle w:val="StyleUnderline"/>
        </w:rPr>
        <w:t xml:space="preserve">the </w:t>
      </w:r>
      <w:r w:rsidRPr="00020F0B">
        <w:rPr>
          <w:rStyle w:val="StyleUnderline"/>
          <w:highlight w:val="yellow"/>
        </w:rPr>
        <w:t>ecological and socio-economic catastrophe</w:t>
      </w:r>
      <w:r w:rsidRPr="0095665D">
        <w:rPr>
          <w:rStyle w:val="StyleUnderline"/>
        </w:rPr>
        <w:t xml:space="preserve"> that will result from</w:t>
      </w:r>
      <w:r w:rsidRPr="0095665D">
        <w:rPr>
          <w:sz w:val="16"/>
        </w:rPr>
        <w:t xml:space="preserve"> </w:t>
      </w:r>
      <w:r w:rsidRPr="0095665D">
        <w:rPr>
          <w:rStyle w:val="Emphasis"/>
        </w:rPr>
        <w:t>large-scale extinction</w:t>
      </w:r>
      <w:r w:rsidRPr="0095665D">
        <w:rPr>
          <w:sz w:val="16"/>
        </w:rPr>
        <w:t xml:space="preserve"> </w:t>
      </w:r>
      <w:r w:rsidRPr="0095665D">
        <w:rPr>
          <w:rStyle w:val="StyleUnderline"/>
        </w:rPr>
        <w:t>of tree species</w:t>
      </w:r>
      <w:r w:rsidRPr="0095665D">
        <w:rPr>
          <w:sz w:val="16"/>
        </w:rPr>
        <w:t>.</w:t>
      </w:r>
    </w:p>
    <w:p w14:paraId="198E74FD" w14:textId="77777777" w:rsidR="00C932C5" w:rsidRPr="0095665D" w:rsidRDefault="00C932C5" w:rsidP="00C932C5">
      <w:pPr>
        <w:rPr>
          <w:sz w:val="16"/>
        </w:rPr>
      </w:pPr>
      <w:r w:rsidRPr="0095665D">
        <w:rPr>
          <w:sz w:val="16"/>
        </w:rPr>
        <w:t>1 INTRODUCTION</w:t>
      </w:r>
    </w:p>
    <w:p w14:paraId="092ACE34" w14:textId="77777777" w:rsidR="00C932C5" w:rsidRPr="0040512F" w:rsidRDefault="00C932C5" w:rsidP="00C932C5">
      <w:pPr>
        <w:rPr>
          <w:sz w:val="16"/>
        </w:rPr>
      </w:pPr>
      <w:r w:rsidRPr="0095665D">
        <w:rPr>
          <w:sz w:val="16"/>
        </w:rPr>
        <w:t xml:space="preserve">The concept of a ‘World Scientists Warning to Humanity’ dates back to 1992, when more than 1700 scientists, including most living Nobel laureates, called on humankind </w:t>
      </w:r>
      <w:r w:rsidRPr="0095665D">
        <w:rPr>
          <w:rStyle w:val="StyleUnderline"/>
        </w:rPr>
        <w:t>to</w:t>
      </w:r>
      <w:r w:rsidRPr="0095665D">
        <w:rPr>
          <w:sz w:val="16"/>
        </w:rPr>
        <w:t xml:space="preserve"> </w:t>
      </w:r>
      <w:r w:rsidRPr="0095665D">
        <w:rPr>
          <w:rStyle w:val="Emphasis"/>
        </w:rPr>
        <w:t>halt</w:t>
      </w:r>
      <w:r w:rsidRPr="0095665D">
        <w:rPr>
          <w:sz w:val="16"/>
        </w:rPr>
        <w:t xml:space="preserve"> </w:t>
      </w:r>
      <w:r w:rsidRPr="0095665D">
        <w:rPr>
          <w:rStyle w:val="StyleUnderline"/>
        </w:rPr>
        <w:t>environmental destruction</w:t>
      </w:r>
      <w:r w:rsidRPr="0095665D">
        <w:rPr>
          <w:sz w:val="16"/>
        </w:rPr>
        <w:t xml:space="preserve"> and make fundamental changes to the relationship between humans and the natural world, </w:t>
      </w:r>
      <w:r w:rsidRPr="0095665D">
        <w:rPr>
          <w:rStyle w:val="StyleUnderline"/>
        </w:rPr>
        <w:t xml:space="preserve">in order </w:t>
      </w:r>
      <w:r w:rsidRPr="00020F0B">
        <w:rPr>
          <w:rStyle w:val="StyleUnderline"/>
          <w:highlight w:val="yellow"/>
        </w:rPr>
        <w:t>to</w:t>
      </w:r>
      <w:r w:rsidRPr="00020F0B">
        <w:rPr>
          <w:sz w:val="16"/>
          <w:highlight w:val="yellow"/>
        </w:rPr>
        <w:t xml:space="preserve"> </w:t>
      </w:r>
      <w:r w:rsidRPr="00020F0B">
        <w:rPr>
          <w:rStyle w:val="Emphasis"/>
          <w:highlight w:val="yellow"/>
        </w:rPr>
        <w:t>avoid ‘vast human misery’</w:t>
      </w:r>
      <w:r w:rsidRPr="0095665D">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w:t>
      </w:r>
      <w:r w:rsidRPr="0095665D">
        <w:rPr>
          <w:sz w:val="16"/>
        </w:rPr>
        <w:lastRenderedPageBreak/>
        <w:t>landscapes) at large scales and developing adequate policy instruments to remedy the exploitation and trade of threatened species, among others (Ripple et al., 2017).</w:t>
      </w:r>
    </w:p>
    <w:p w14:paraId="4A354E86" w14:textId="15E1C648" w:rsidR="00C932C5" w:rsidRDefault="00C932C5" w:rsidP="00C932C5">
      <w:pPr>
        <w:pStyle w:val="Heading4"/>
      </w:pPr>
      <w:r>
        <w:t xml:space="preserve">Wildfires are </w:t>
      </w:r>
      <w:r w:rsidRPr="00F230DA">
        <w:rPr>
          <w:u w:val="single"/>
        </w:rPr>
        <w:t>existential</w:t>
      </w:r>
      <w:r>
        <w:t xml:space="preserve">. </w:t>
      </w:r>
      <w:r w:rsidRPr="00A20E4D">
        <w:rPr>
          <w:b w:val="0"/>
          <w:bCs/>
        </w:rPr>
        <w:t xml:space="preserve"> </w:t>
      </w:r>
    </w:p>
    <w:p w14:paraId="7A1235E8" w14:textId="77777777" w:rsidR="00C932C5" w:rsidRDefault="00C932C5" w:rsidP="00C932C5">
      <w:r w:rsidRPr="000434F4">
        <w:t xml:space="preserve">Braden </w:t>
      </w:r>
      <w:r w:rsidRPr="000434F4">
        <w:rPr>
          <w:rStyle w:val="Style13ptBold"/>
        </w:rPr>
        <w:t>Leach 22</w:t>
      </w:r>
      <w:r>
        <w:t xml:space="preserve">, JD, </w:t>
      </w:r>
      <w:r w:rsidRPr="000434F4">
        <w:t>University of California, Berkeley, School of Law</w:t>
      </w:r>
      <w:r>
        <w:t>, "</w:t>
      </w:r>
      <w:r w:rsidRPr="000434F4">
        <w:t>Litigating Catastrophe</w:t>
      </w:r>
      <w:r>
        <w:t>," California Law Review, Vol. 110, No. 6, pg. 2152-2159, 2022, HeinOnline. [italics in original]</w:t>
      </w:r>
    </w:p>
    <w:p w14:paraId="27AAED35" w14:textId="77777777" w:rsidR="00C932C5" w:rsidRPr="005F3C23" w:rsidRDefault="00C932C5" w:rsidP="00C932C5">
      <w:pPr>
        <w:rPr>
          <w:sz w:val="16"/>
        </w:rPr>
      </w:pPr>
      <w:r w:rsidRPr="005F3C2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5F3C23">
        <w:rPr>
          <w:rStyle w:val="StyleUnderline"/>
        </w:rPr>
        <w:t>climate change</w:t>
      </w:r>
      <w:r w:rsidRPr="005F3C23">
        <w:rPr>
          <w:sz w:val="16"/>
        </w:rPr>
        <w:t xml:space="preserve"> very likely </w:t>
      </w:r>
      <w:r w:rsidRPr="005F3C23">
        <w:rPr>
          <w:rStyle w:val="Emphasis"/>
        </w:rPr>
        <w:t>does not</w:t>
      </w:r>
      <w:r w:rsidRPr="005F3C23">
        <w:rPr>
          <w:sz w:val="16"/>
        </w:rPr>
        <w:t xml:space="preserve"> </w:t>
      </w:r>
      <w:r w:rsidRPr="005F3C23">
        <w:rPr>
          <w:rStyle w:val="StyleUnderline"/>
        </w:rPr>
        <w:t>pose a</w:t>
      </w:r>
      <w:r w:rsidRPr="005F3C23">
        <w:rPr>
          <w:sz w:val="16"/>
        </w:rPr>
        <w:t xml:space="preserve"> </w:t>
      </w:r>
      <w:r w:rsidRPr="005F3C23">
        <w:rPr>
          <w:rStyle w:val="Emphasis"/>
        </w:rPr>
        <w:t>direct</w:t>
      </w:r>
      <w:r w:rsidRPr="005F3C23">
        <w:rPr>
          <w:sz w:val="16"/>
        </w:rPr>
        <w:t xml:space="preserve"> </w:t>
      </w:r>
      <w:r w:rsidRPr="005F3C23">
        <w:rPr>
          <w:rStyle w:val="StyleUnderline"/>
        </w:rPr>
        <w:t>existential risk to humanity</w:t>
      </w:r>
      <w:r w:rsidRPr="005F3C23">
        <w:rPr>
          <w:sz w:val="16"/>
        </w:rPr>
        <w:t xml:space="preserve">. 1 According to Ord, </w:t>
      </w:r>
      <w:r w:rsidRPr="005F3C23">
        <w:rPr>
          <w:rStyle w:val="StyleUnderline"/>
        </w:rPr>
        <w:t>the odds of climate change causing</w:t>
      </w:r>
      <w:r w:rsidRPr="005F3C23">
        <w:rPr>
          <w:sz w:val="16"/>
        </w:rPr>
        <w:t xml:space="preserve"> human </w:t>
      </w:r>
      <w:r w:rsidRPr="005F3C23">
        <w:rPr>
          <w:rStyle w:val="StyleUnderline"/>
        </w:rPr>
        <w:t>extinction are</w:t>
      </w:r>
      <w:r w:rsidRPr="005F3C23">
        <w:rPr>
          <w:sz w:val="16"/>
        </w:rPr>
        <w:t xml:space="preserve"> </w:t>
      </w:r>
      <w:r w:rsidRPr="005F3C23">
        <w:rPr>
          <w:rStyle w:val="Emphasis"/>
        </w:rPr>
        <w:t>very, very low</w:t>
      </w:r>
      <w:r w:rsidRPr="005F3C23">
        <w:rPr>
          <w:sz w:val="16"/>
        </w:rPr>
        <w:t xml:space="preserve">-about 1 in 1,000 in the next hundred years. 12 Scientists have analyzed the extreme possibility that a "runaway greenhouse effect" could boil off the oceans, but the probability is thought to be miniscule.13 The </w:t>
      </w:r>
      <w:r w:rsidRPr="005F3C23">
        <w:rPr>
          <w:rStyle w:val="StyleUnderline"/>
        </w:rPr>
        <w:t xml:space="preserve">worst aspect of </w:t>
      </w:r>
      <w:r w:rsidRPr="005F3C23">
        <w:rPr>
          <w:rStyle w:val="StyleUnderline"/>
          <w:highlight w:val="yellow"/>
        </w:rPr>
        <w:t>climate</w:t>
      </w:r>
      <w:r w:rsidRPr="005F3C23">
        <w:rPr>
          <w:rStyle w:val="StyleUnderline"/>
        </w:rPr>
        <w:t xml:space="preserve"> change is</w:t>
      </w:r>
      <w:r w:rsidRPr="005F3C23">
        <w:rPr>
          <w:sz w:val="16"/>
        </w:rPr>
        <w:t xml:space="preserve"> that </w:t>
      </w:r>
      <w:r w:rsidRPr="005F3C23">
        <w:rPr>
          <w:rStyle w:val="StyleUnderline"/>
        </w:rPr>
        <w:t xml:space="preserve">it may </w:t>
      </w:r>
      <w:r w:rsidRPr="005F3C23">
        <w:rPr>
          <w:rStyle w:val="StyleUnderline"/>
          <w:highlight w:val="yellow"/>
        </w:rPr>
        <w:t>act as a</w:t>
      </w:r>
      <w:r w:rsidRPr="005F3C23">
        <w:rPr>
          <w:sz w:val="16"/>
          <w:highlight w:val="yellow"/>
        </w:rPr>
        <w:t xml:space="preserve"> </w:t>
      </w:r>
      <w:r w:rsidRPr="005F3C23">
        <w:rPr>
          <w:rStyle w:val="Emphasis"/>
          <w:highlight w:val="yellow"/>
        </w:rPr>
        <w:t>risk-multiplier</w:t>
      </w:r>
      <w:r w:rsidRPr="005F3C23">
        <w:rPr>
          <w:sz w:val="16"/>
          <w:highlight w:val="yellow"/>
        </w:rPr>
        <w:t xml:space="preserve"> </w:t>
      </w:r>
      <w:r w:rsidRPr="005F3C23">
        <w:rPr>
          <w:rStyle w:val="StyleUnderline"/>
          <w:highlight w:val="yellow"/>
        </w:rPr>
        <w:t>for</w:t>
      </w:r>
      <w:r w:rsidRPr="005F3C23">
        <w:rPr>
          <w:rStyle w:val="StyleUnderline"/>
        </w:rPr>
        <w:t xml:space="preserve"> other</w:t>
      </w:r>
      <w:r w:rsidRPr="005F3C23">
        <w:rPr>
          <w:sz w:val="16"/>
        </w:rPr>
        <w:t xml:space="preserve"> </w:t>
      </w:r>
      <w:r w:rsidRPr="005F3C23">
        <w:rPr>
          <w:rStyle w:val="Emphasis"/>
          <w:highlight w:val="yellow"/>
        </w:rPr>
        <w:t>existential</w:t>
      </w:r>
      <w:r w:rsidRPr="005F3C23">
        <w:rPr>
          <w:sz w:val="16"/>
          <w:highlight w:val="yellow"/>
        </w:rPr>
        <w:t xml:space="preserve"> </w:t>
      </w:r>
      <w:r w:rsidRPr="005F3C23">
        <w:rPr>
          <w:rStyle w:val="StyleUnderline"/>
          <w:highlight w:val="yellow"/>
        </w:rPr>
        <w:t>risks</w:t>
      </w:r>
      <w:r w:rsidRPr="005F3C23">
        <w:rPr>
          <w:sz w:val="16"/>
        </w:rPr>
        <w:t xml:space="preserve">. For example, it </w:t>
      </w:r>
      <w:r w:rsidRPr="005F3C23">
        <w:rPr>
          <w:rStyle w:val="StyleUnderline"/>
        </w:rPr>
        <w:t>may</w:t>
      </w:r>
      <w:r w:rsidRPr="005F3C23">
        <w:rPr>
          <w:sz w:val="16"/>
        </w:rPr>
        <w:t xml:space="preserve"> </w:t>
      </w:r>
      <w:r w:rsidRPr="005F3C23">
        <w:rPr>
          <w:rStyle w:val="Emphasis"/>
          <w:highlight w:val="yellow"/>
        </w:rPr>
        <w:t>amplify geopolitical tensions</w:t>
      </w:r>
      <w:r w:rsidRPr="005F3C23">
        <w:rPr>
          <w:sz w:val="16"/>
          <w:highlight w:val="yellow"/>
        </w:rPr>
        <w:t xml:space="preserve">, </w:t>
      </w:r>
      <w:r w:rsidRPr="005F3C23">
        <w:rPr>
          <w:rStyle w:val="StyleUnderline"/>
          <w:highlight w:val="yellow"/>
        </w:rPr>
        <w:t>lead</w:t>
      </w:r>
      <w:r w:rsidRPr="005F3C23">
        <w:rPr>
          <w:rStyle w:val="StyleUnderline"/>
        </w:rPr>
        <w:t xml:space="preserve">ing </w:t>
      </w:r>
      <w:r w:rsidRPr="005F3C23">
        <w:rPr>
          <w:rStyle w:val="StyleUnderline"/>
          <w:highlight w:val="yellow"/>
        </w:rPr>
        <w:t>to</w:t>
      </w:r>
      <w:r w:rsidRPr="005F3C23">
        <w:rPr>
          <w:sz w:val="16"/>
          <w:highlight w:val="yellow"/>
        </w:rPr>
        <w:t xml:space="preserve"> </w:t>
      </w:r>
      <w:r w:rsidRPr="005F3C23">
        <w:rPr>
          <w:rStyle w:val="Emphasis"/>
          <w:highlight w:val="yellow"/>
        </w:rPr>
        <w:t>nuc</w:t>
      </w:r>
      <w:r w:rsidRPr="005F3C23">
        <w:rPr>
          <w:rStyle w:val="Emphasis"/>
        </w:rPr>
        <w:t xml:space="preserve">lear </w:t>
      </w:r>
      <w:r w:rsidRPr="005F3C23">
        <w:rPr>
          <w:rStyle w:val="Emphasis"/>
          <w:highlight w:val="yellow"/>
        </w:rPr>
        <w:t>war</w:t>
      </w:r>
      <w:r w:rsidRPr="005F3C23">
        <w:rPr>
          <w:sz w:val="16"/>
        </w:rPr>
        <w:t>.14</w:t>
      </w:r>
    </w:p>
    <w:p w14:paraId="635AE1B2" w14:textId="77777777" w:rsidR="00C932C5" w:rsidRPr="005F3C23" w:rsidRDefault="00C932C5" w:rsidP="00C932C5">
      <w:pPr>
        <w:rPr>
          <w:sz w:val="16"/>
        </w:rPr>
      </w:pPr>
      <w:r w:rsidRPr="005F3C2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5F3C23">
        <w:rPr>
          <w:rStyle w:val="StyleUnderline"/>
        </w:rPr>
        <w:t>The</w:t>
      </w:r>
      <w:r w:rsidRPr="005F3C23">
        <w:rPr>
          <w:sz w:val="16"/>
        </w:rPr>
        <w:t xml:space="preserve"> </w:t>
      </w:r>
      <w:r w:rsidRPr="005F3C23">
        <w:rPr>
          <w:rStyle w:val="Emphasis"/>
          <w:highlight w:val="yellow"/>
        </w:rPr>
        <w:t>overwhelming</w:t>
      </w:r>
      <w:r w:rsidRPr="005F3C23">
        <w:rPr>
          <w:rStyle w:val="Emphasis"/>
        </w:rPr>
        <w:t xml:space="preserve"> scientific </w:t>
      </w:r>
      <w:r w:rsidRPr="005F3C23">
        <w:rPr>
          <w:rStyle w:val="Emphasis"/>
          <w:highlight w:val="yellow"/>
        </w:rPr>
        <w:t>consensus</w:t>
      </w:r>
      <w:r w:rsidRPr="005F3C23">
        <w:rPr>
          <w:sz w:val="16"/>
          <w:highlight w:val="yellow"/>
        </w:rPr>
        <w:t xml:space="preserve"> </w:t>
      </w:r>
      <w:r w:rsidRPr="005F3C23">
        <w:rPr>
          <w:rStyle w:val="StyleUnderline"/>
          <w:highlight w:val="yellow"/>
        </w:rPr>
        <w:t>is</w:t>
      </w:r>
      <w:r w:rsidRPr="005F3C23">
        <w:rPr>
          <w:sz w:val="16"/>
        </w:rPr>
        <w:t xml:space="preserve"> that </w:t>
      </w:r>
      <w:r w:rsidRPr="005F3C23">
        <w:rPr>
          <w:rStyle w:val="StyleUnderline"/>
          <w:highlight w:val="yellow"/>
        </w:rPr>
        <w:t>climate</w:t>
      </w:r>
      <w:r w:rsidRPr="005F3C23">
        <w:rPr>
          <w:rStyle w:val="StyleUnderline"/>
        </w:rPr>
        <w:t xml:space="preserve"> change will</w:t>
      </w:r>
      <w:r w:rsidRPr="005F3C23">
        <w:rPr>
          <w:sz w:val="16"/>
        </w:rPr>
        <w:t xml:space="preserve"> </w:t>
      </w:r>
      <w:r w:rsidRPr="005F3C23">
        <w:rPr>
          <w:rStyle w:val="Emphasis"/>
          <w:szCs w:val="28"/>
          <w:highlight w:val="yellow"/>
        </w:rPr>
        <w:t>result in</w:t>
      </w:r>
      <w:r w:rsidRPr="005F3C23">
        <w:rPr>
          <w:sz w:val="16"/>
        </w:rPr>
        <w:t xml:space="preserve"> sea-level rise, </w:t>
      </w:r>
      <w:r w:rsidRPr="005F3C23">
        <w:rPr>
          <w:rStyle w:val="Emphasis"/>
          <w:szCs w:val="28"/>
          <w:highlight w:val="yellow"/>
        </w:rPr>
        <w:t>wildfires</w:t>
      </w:r>
      <w:r w:rsidRPr="005F3C23">
        <w:rPr>
          <w:sz w:val="16"/>
        </w:rPr>
        <w:t xml:space="preserve">, drought, extreme heat, increased tropical disease vectors, ocean acidification, and other serious harms.17 If that were not enough, </w:t>
      </w:r>
      <w:r w:rsidRPr="005F3C23">
        <w:rPr>
          <w:rStyle w:val="StyleUnderline"/>
        </w:rPr>
        <w:t>there is</w:t>
      </w:r>
      <w:r w:rsidRPr="005F3C23">
        <w:rPr>
          <w:sz w:val="16"/>
        </w:rPr>
        <w:t xml:space="preserve"> also </w:t>
      </w:r>
      <w:r w:rsidRPr="005F3C23">
        <w:rPr>
          <w:rStyle w:val="StyleUnderline"/>
        </w:rPr>
        <w:t xml:space="preserve">the </w:t>
      </w:r>
      <w:r w:rsidRPr="005F3C23">
        <w:rPr>
          <w:rStyle w:val="StyleUnderline"/>
          <w:highlight w:val="yellow"/>
        </w:rPr>
        <w:t>possibility of</w:t>
      </w:r>
      <w:r w:rsidRPr="005F3C23">
        <w:rPr>
          <w:sz w:val="16"/>
        </w:rPr>
        <w:t xml:space="preserve"> "abrupt climate change"- global warming causing </w:t>
      </w:r>
      <w:r w:rsidRPr="005F3C23">
        <w:rPr>
          <w:rStyle w:val="Emphasis"/>
          <w:highlight w:val="yellow"/>
        </w:rPr>
        <w:t>sudden shifts</w:t>
      </w:r>
      <w:r w:rsidRPr="005F3C23">
        <w:rPr>
          <w:sz w:val="16"/>
        </w:rPr>
        <w:t xml:space="preserve"> </w:t>
      </w:r>
      <w:r w:rsidRPr="005F3C23">
        <w:rPr>
          <w:rStyle w:val="StyleUnderline"/>
        </w:rPr>
        <w:t>in the</w:t>
      </w:r>
      <w:r w:rsidRPr="005F3C23">
        <w:rPr>
          <w:sz w:val="16"/>
        </w:rPr>
        <w:t xml:space="preserve"> Earth's </w:t>
      </w:r>
      <w:r w:rsidRPr="005F3C23">
        <w:rPr>
          <w:rStyle w:val="StyleUnderline"/>
        </w:rPr>
        <w:t>ecosystem</w:t>
      </w:r>
      <w:r w:rsidRPr="005F3C2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5F3C23">
        <w:rPr>
          <w:rStyle w:val="StyleUnderline"/>
        </w:rPr>
        <w:t>severe</w:t>
      </w:r>
      <w:r w:rsidRPr="005F3C23">
        <w:rPr>
          <w:sz w:val="16"/>
        </w:rPr>
        <w:t xml:space="preserve"> climate </w:t>
      </w:r>
      <w:r w:rsidRPr="005F3C23">
        <w:rPr>
          <w:rStyle w:val="StyleUnderline"/>
        </w:rPr>
        <w:t xml:space="preserve">scenarios are </w:t>
      </w:r>
      <w:r w:rsidRPr="005F3C23">
        <w:rPr>
          <w:rStyle w:val="StyleUnderline"/>
          <w:highlight w:val="yellow"/>
        </w:rPr>
        <w:t>impossible to</w:t>
      </w:r>
      <w:r w:rsidRPr="005F3C23">
        <w:rPr>
          <w:sz w:val="16"/>
        </w:rPr>
        <w:t xml:space="preserve"> accurately </w:t>
      </w:r>
      <w:r w:rsidRPr="005F3C23">
        <w:rPr>
          <w:rStyle w:val="StyleUnderline"/>
          <w:highlight w:val="yellow"/>
        </w:rPr>
        <w:t>predict</w:t>
      </w:r>
      <w:r w:rsidRPr="005F3C23">
        <w:rPr>
          <w:rStyle w:val="StyleUnderline"/>
        </w:rPr>
        <w:t xml:space="preserve"> and have a</w:t>
      </w:r>
      <w:r w:rsidRPr="005F3C23">
        <w:rPr>
          <w:sz w:val="16"/>
        </w:rPr>
        <w:t xml:space="preserve"> </w:t>
      </w:r>
      <w:r w:rsidRPr="005F3C23">
        <w:rPr>
          <w:rStyle w:val="Emphasis"/>
        </w:rPr>
        <w:t>wide range</w:t>
      </w:r>
      <w:r w:rsidRPr="005F3C23">
        <w:rPr>
          <w:sz w:val="16"/>
        </w:rPr>
        <w:t xml:space="preserve"> of </w:t>
      </w:r>
      <w:r w:rsidRPr="005F3C23">
        <w:rPr>
          <w:rStyle w:val="StyleUnderline"/>
        </w:rPr>
        <w:t>outcomes</w:t>
      </w:r>
      <w:r w:rsidRPr="005F3C23">
        <w:rPr>
          <w:sz w:val="16"/>
        </w:rPr>
        <w:t xml:space="preserve">. 20 Richard Lazarus </w:t>
      </w:r>
      <w:r w:rsidRPr="005F3C23">
        <w:rPr>
          <w:rStyle w:val="StyleUnderline"/>
        </w:rPr>
        <w:t>describes</w:t>
      </w:r>
      <w:r w:rsidRPr="005F3C23">
        <w:rPr>
          <w:sz w:val="16"/>
        </w:rPr>
        <w:t xml:space="preserve"> climate change </w:t>
      </w:r>
      <w:r w:rsidRPr="005F3C23">
        <w:rPr>
          <w:rStyle w:val="StyleUnderline"/>
        </w:rPr>
        <w:t xml:space="preserve">as </w:t>
      </w:r>
      <w:r w:rsidRPr="005F3C23">
        <w:rPr>
          <w:rStyle w:val="StyleUnderline"/>
          <w:highlight w:val="yellow"/>
        </w:rPr>
        <w:t>a</w:t>
      </w:r>
      <w:r w:rsidRPr="005F3C23">
        <w:rPr>
          <w:sz w:val="16"/>
          <w:highlight w:val="yellow"/>
        </w:rPr>
        <w:t xml:space="preserve"> </w:t>
      </w:r>
      <w:r w:rsidRPr="005F3C23">
        <w:rPr>
          <w:rStyle w:val="Emphasis"/>
          <w:highlight w:val="yellow"/>
        </w:rPr>
        <w:t>"super wicked problem"</w:t>
      </w:r>
      <w:r w:rsidRPr="005F3C23">
        <w:rPr>
          <w:sz w:val="16"/>
        </w:rPr>
        <w:t xml:space="preserve"> </w:t>
      </w:r>
      <w:r w:rsidRPr="005F3C23">
        <w:rPr>
          <w:rStyle w:val="StyleUnderline"/>
        </w:rPr>
        <w:t>because of the "enormous</w:t>
      </w:r>
      <w:r w:rsidRPr="005F3C23">
        <w:rPr>
          <w:sz w:val="16"/>
        </w:rPr>
        <w:t xml:space="preserve"> </w:t>
      </w:r>
      <w:r w:rsidRPr="005F3C23">
        <w:rPr>
          <w:rStyle w:val="Emphasis"/>
        </w:rPr>
        <w:t>interdependencies</w:t>
      </w:r>
      <w:r w:rsidRPr="005F3C23">
        <w:rPr>
          <w:sz w:val="16"/>
        </w:rPr>
        <w:t xml:space="preserve">, uncertainties, </w:t>
      </w:r>
      <w:r w:rsidRPr="005F3C23">
        <w:rPr>
          <w:rStyle w:val="Emphasis"/>
        </w:rPr>
        <w:t>circularities</w:t>
      </w:r>
      <w:r w:rsidRPr="005F3C23">
        <w:rPr>
          <w:sz w:val="16"/>
        </w:rPr>
        <w:t xml:space="preserve">, </w:t>
      </w:r>
      <w:r w:rsidRPr="005F3C23">
        <w:rPr>
          <w:rStyle w:val="StyleUnderline"/>
        </w:rPr>
        <w:t>and</w:t>
      </w:r>
      <w:r w:rsidRPr="005F3C23">
        <w:rPr>
          <w:sz w:val="16"/>
        </w:rPr>
        <w:t xml:space="preserve"> </w:t>
      </w:r>
      <w:r w:rsidRPr="005F3C23">
        <w:rPr>
          <w:rStyle w:val="Emphasis"/>
        </w:rPr>
        <w:t>conflicting</w:t>
      </w:r>
      <w:r w:rsidRPr="005F3C23">
        <w:rPr>
          <w:sz w:val="16"/>
        </w:rPr>
        <w:t xml:space="preserve"> </w:t>
      </w:r>
      <w:r w:rsidRPr="005F3C23">
        <w:rPr>
          <w:rStyle w:val="StyleUnderline"/>
        </w:rPr>
        <w:t>stakeholders implicated by any effort</w:t>
      </w:r>
      <w:r w:rsidRPr="005F3C23">
        <w:rPr>
          <w:sz w:val="16"/>
        </w:rPr>
        <w:t xml:space="preserve"> to develop a solution." 21</w:t>
      </w:r>
    </w:p>
    <w:p w14:paraId="30914288" w14:textId="77777777" w:rsidR="00C932C5" w:rsidRPr="005F3C23" w:rsidRDefault="00C932C5" w:rsidP="00C932C5">
      <w:pPr>
        <w:rPr>
          <w:sz w:val="16"/>
        </w:rPr>
      </w:pPr>
      <w:r w:rsidRPr="005F3C23">
        <w:rPr>
          <w:sz w:val="16"/>
        </w:rPr>
        <w:t xml:space="preserve">Legal literature is virtually bereft of scholarship </w:t>
      </w:r>
      <w:r w:rsidRPr="005F3C23">
        <w:rPr>
          <w:rStyle w:val="StyleUnderline"/>
        </w:rPr>
        <w:t>focusing on</w:t>
      </w:r>
      <w:r w:rsidRPr="005F3C23">
        <w:rPr>
          <w:sz w:val="16"/>
        </w:rPr>
        <w:t xml:space="preserve"> </w:t>
      </w:r>
      <w:r w:rsidRPr="005F3C23">
        <w:rPr>
          <w:rStyle w:val="Emphasis"/>
          <w:highlight w:val="yellow"/>
        </w:rPr>
        <w:t>civ</w:t>
      </w:r>
      <w:r w:rsidRPr="005F3C23">
        <w:rPr>
          <w:rStyle w:val="Emphasis"/>
        </w:rPr>
        <w:t>ilization-</w:t>
      </w:r>
      <w:r w:rsidRPr="005F3C23">
        <w:rPr>
          <w:rStyle w:val="Emphasis"/>
          <w:highlight w:val="yellow"/>
        </w:rPr>
        <w:t>scale risks</w:t>
      </w:r>
      <w:r w:rsidRPr="005F3C23">
        <w:rPr>
          <w:sz w:val="16"/>
        </w:rPr>
        <w:t xml:space="preserve"> and tactics to </w:t>
      </w:r>
      <w:r w:rsidRPr="005F3C23">
        <w:rPr>
          <w:rStyle w:val="StyleUnderline"/>
          <w:highlight w:val="yellow"/>
        </w:rPr>
        <w:t>ensure humanity's</w:t>
      </w:r>
      <w:r w:rsidRPr="005F3C23">
        <w:rPr>
          <w:rStyle w:val="StyleUnderline"/>
        </w:rPr>
        <w:t xml:space="preserve"> long-term </w:t>
      </w:r>
      <w:r w:rsidRPr="005F3C23">
        <w:rPr>
          <w:rStyle w:val="StyleUnderline"/>
          <w:highlight w:val="yellow"/>
        </w:rPr>
        <w:t>survival</w:t>
      </w:r>
      <w:r w:rsidRPr="005F3C23">
        <w:rPr>
          <w:sz w:val="16"/>
        </w:rPr>
        <w:t xml:space="preserve">. However, scholars are beginning to offer solutions using disaster law. This field is based on the premise that "[t]he legal system plays a central role in disaster prevention, response, and management," and its purpose is to </w:t>
      </w:r>
      <w:r w:rsidRPr="0040512F">
        <w:rPr>
          <w:sz w:val="16"/>
          <w:szCs w:val="16"/>
        </w:rPr>
        <w:t>formulate legal solutions to better prevent, respond to, and manage disasters. 22</w:t>
      </w:r>
      <w:r w:rsidRPr="005F3C2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4FB21F37" w14:textId="77777777" w:rsidR="00C932C5" w:rsidRPr="005F3C23" w:rsidRDefault="00C932C5" w:rsidP="00C932C5">
      <w:pPr>
        <w:rPr>
          <w:sz w:val="16"/>
        </w:rPr>
      </w:pPr>
      <w:r w:rsidRPr="005F3C23">
        <w:rPr>
          <w:sz w:val="16"/>
        </w:rPr>
        <w:t xml:space="preserve">The intersection of law and global catastrophic risk that is discussed in this Note might be described as a cousin of disaster law, because </w:t>
      </w:r>
      <w:r w:rsidRPr="005F3C23">
        <w:rPr>
          <w:rStyle w:val="StyleUnderline"/>
        </w:rPr>
        <w:t>global catastrophes are</w:t>
      </w:r>
      <w:r w:rsidRPr="005F3C23">
        <w:rPr>
          <w:sz w:val="16"/>
        </w:rPr>
        <w:t xml:space="preserve"> </w:t>
      </w:r>
      <w:r w:rsidRPr="005F3C23">
        <w:rPr>
          <w:rStyle w:val="Emphasis"/>
        </w:rPr>
        <w:t>orders of magnitude</w:t>
      </w:r>
      <w:r w:rsidRPr="005F3C23">
        <w:rPr>
          <w:sz w:val="16"/>
        </w:rPr>
        <w:t xml:space="preserve"> </w:t>
      </w:r>
      <w:r w:rsidRPr="005F3C23">
        <w:rPr>
          <w:rStyle w:val="StyleUnderline"/>
        </w:rPr>
        <w:t>more destructive than disasters and</w:t>
      </w:r>
      <w:r w:rsidRPr="005F3C23">
        <w:rPr>
          <w:sz w:val="16"/>
        </w:rPr>
        <w:t xml:space="preserve"> may </w:t>
      </w:r>
      <w:r w:rsidRPr="005F3C23">
        <w:rPr>
          <w:rStyle w:val="StyleUnderline"/>
        </w:rPr>
        <w:t>encompass</w:t>
      </w:r>
      <w:r w:rsidRPr="005F3C23">
        <w:rPr>
          <w:sz w:val="16"/>
        </w:rPr>
        <w:t xml:space="preserve"> </w:t>
      </w:r>
      <w:r w:rsidRPr="005F3C23">
        <w:rPr>
          <w:rStyle w:val="Emphasis"/>
        </w:rPr>
        <w:t>numerous</w:t>
      </w:r>
      <w:r w:rsidRPr="005F3C23">
        <w:rPr>
          <w:sz w:val="16"/>
        </w:rPr>
        <w:t xml:space="preserve"> </w:t>
      </w:r>
      <w:r w:rsidRPr="005F3C23">
        <w:rPr>
          <w:rStyle w:val="StyleUnderline"/>
        </w:rPr>
        <w:t>individual disasters</w:t>
      </w:r>
      <w:r w:rsidRPr="005F3C23">
        <w:rPr>
          <w:sz w:val="16"/>
        </w:rPr>
        <w:t xml:space="preserve">. Humanity also usually plays a much larger causal role. 26 A few legal thinkers have </w:t>
      </w:r>
      <w:r w:rsidRPr="005F3C23">
        <w:rPr>
          <w:rStyle w:val="StyleUnderline"/>
        </w:rPr>
        <w:t>begun to consider</w:t>
      </w:r>
      <w:r w:rsidRPr="005F3C23">
        <w:rPr>
          <w:sz w:val="16"/>
        </w:rPr>
        <w:t xml:space="preserve"> catastrophic and </w:t>
      </w:r>
      <w:r w:rsidRPr="005F3C23">
        <w:rPr>
          <w:rStyle w:val="Emphasis"/>
        </w:rPr>
        <w:t>existential risks</w:t>
      </w:r>
      <w:r w:rsidRPr="005F3C23">
        <w:rPr>
          <w:sz w:val="16"/>
        </w:rPr>
        <w:t xml:space="preserve"> </w:t>
      </w:r>
      <w:r w:rsidRPr="005F3C23">
        <w:rPr>
          <w:rStyle w:val="StyleUnderline"/>
        </w:rPr>
        <w:t>as</w:t>
      </w:r>
      <w:r w:rsidRPr="005F3C23">
        <w:rPr>
          <w:sz w:val="16"/>
        </w:rPr>
        <w:t xml:space="preserve"> "legal </w:t>
      </w:r>
      <w:r w:rsidRPr="005F3C23">
        <w:rPr>
          <w:rStyle w:val="StyleUnderline"/>
        </w:rPr>
        <w:t>priorities</w:t>
      </w:r>
      <w:r w:rsidRPr="005F3C23">
        <w:rPr>
          <w:sz w:val="16"/>
        </w:rPr>
        <w:t xml:space="preserve">,"27 </w:t>
      </w:r>
      <w:r w:rsidRPr="005F3C23">
        <w:rPr>
          <w:rStyle w:val="StyleUnderline"/>
        </w:rPr>
        <w:t>but</w:t>
      </w:r>
      <w:r w:rsidRPr="005F3C23">
        <w:rPr>
          <w:sz w:val="16"/>
        </w:rPr>
        <w:t xml:space="preserve"> much </w:t>
      </w:r>
      <w:r w:rsidRPr="005F3C23">
        <w:rPr>
          <w:rStyle w:val="StyleUnderline"/>
        </w:rPr>
        <w:t>more work needs to be done</w:t>
      </w:r>
      <w:r w:rsidRPr="005F3C23">
        <w:rPr>
          <w:sz w:val="16"/>
        </w:rPr>
        <w:t>.</w:t>
      </w:r>
    </w:p>
    <w:p w14:paraId="7F646994" w14:textId="77777777" w:rsidR="00C932C5" w:rsidRPr="000434F4" w:rsidRDefault="00C932C5" w:rsidP="00C932C5">
      <w:pPr>
        <w:rPr>
          <w:sz w:val="8"/>
          <w:szCs w:val="8"/>
        </w:rPr>
      </w:pPr>
      <w:r w:rsidRPr="000434F4">
        <w:rPr>
          <w:sz w:val="8"/>
          <w:szCs w:val="8"/>
        </w:rPr>
        <w:t xml:space="preserve">We now turn to the problem of rising seas and the litigation it has spawned. </w:t>
      </w:r>
    </w:p>
    <w:p w14:paraId="4A33427C" w14:textId="77777777" w:rsidR="00C932C5" w:rsidRPr="000434F4" w:rsidRDefault="00C932C5" w:rsidP="00C932C5">
      <w:pPr>
        <w:rPr>
          <w:sz w:val="8"/>
          <w:szCs w:val="8"/>
        </w:rPr>
      </w:pPr>
      <w:r w:rsidRPr="000434F4">
        <w:rPr>
          <w:sz w:val="8"/>
          <w:szCs w:val="8"/>
        </w:rPr>
        <w:t>II. SEA-LEVEL RISE</w:t>
      </w:r>
    </w:p>
    <w:p w14:paraId="2B8A624B" w14:textId="77777777" w:rsidR="00C932C5" w:rsidRPr="000434F4" w:rsidRDefault="00C932C5" w:rsidP="00C932C5">
      <w:pPr>
        <w:rPr>
          <w:sz w:val="8"/>
          <w:szCs w:val="8"/>
        </w:rPr>
      </w:pPr>
      <w:r w:rsidRPr="000434F4">
        <w:rPr>
          <w:sz w:val="8"/>
          <w:szCs w:val="8"/>
        </w:rPr>
        <w:t xml:space="preserve">Climate change will cause seas to rise by somewhere between four and eight feet by the end of the century. 28 In </w:t>
      </w:r>
      <w:r w:rsidRPr="000434F4">
        <w:rPr>
          <w:i/>
          <w:iCs/>
          <w:sz w:val="8"/>
          <w:szCs w:val="8"/>
        </w:rPr>
        <w:t>The Uninhabitable Earth</w:t>
      </w:r>
      <w:r w:rsidRPr="000434F4">
        <w:rPr>
          <w:sz w:val="8"/>
          <w:szCs w:val="8"/>
        </w:rPr>
        <w:t xml:space="preserve">, David Wallace-Wells notes that damage to coastal areas caused by sea-level rise will cost between $14 trillion and $100 trillion </w:t>
      </w:r>
      <w:r w:rsidRPr="000434F4">
        <w:rPr>
          <w:i/>
          <w:iCs/>
          <w:sz w:val="8"/>
          <w:szCs w:val="8"/>
        </w:rPr>
        <w:t>per year</w:t>
      </w:r>
      <w:r w:rsidRPr="000434F4">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76E9A984" w14:textId="77777777" w:rsidR="00C932C5" w:rsidRPr="000434F4" w:rsidRDefault="00C932C5" w:rsidP="00C932C5">
      <w:pPr>
        <w:rPr>
          <w:i/>
          <w:iCs/>
          <w:sz w:val="8"/>
          <w:szCs w:val="8"/>
        </w:rPr>
      </w:pPr>
      <w:r w:rsidRPr="000434F4">
        <w:rPr>
          <w:i/>
          <w:iCs/>
          <w:sz w:val="8"/>
          <w:szCs w:val="8"/>
        </w:rPr>
        <w:t xml:space="preserve">A. The Phenomenon </w:t>
      </w:r>
    </w:p>
    <w:p w14:paraId="7D1917B9" w14:textId="77777777" w:rsidR="00C932C5" w:rsidRPr="000434F4" w:rsidRDefault="00C932C5" w:rsidP="00C932C5">
      <w:pPr>
        <w:rPr>
          <w:sz w:val="8"/>
          <w:szCs w:val="8"/>
        </w:rPr>
      </w:pPr>
      <w:r w:rsidRPr="000434F4">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46B00E44" w14:textId="77777777" w:rsidR="00C932C5" w:rsidRPr="000434F4" w:rsidRDefault="00C932C5" w:rsidP="00C932C5">
      <w:pPr>
        <w:rPr>
          <w:sz w:val="8"/>
          <w:szCs w:val="8"/>
        </w:rPr>
      </w:pPr>
      <w:r w:rsidRPr="000434F4">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6B201C7E" w14:textId="77777777" w:rsidR="00C932C5" w:rsidRPr="000434F4" w:rsidRDefault="00C932C5" w:rsidP="00C932C5">
      <w:pPr>
        <w:rPr>
          <w:i/>
          <w:iCs/>
          <w:sz w:val="8"/>
          <w:szCs w:val="8"/>
        </w:rPr>
      </w:pPr>
      <w:r w:rsidRPr="000434F4">
        <w:rPr>
          <w:i/>
          <w:iCs/>
          <w:sz w:val="8"/>
          <w:szCs w:val="8"/>
        </w:rPr>
        <w:t xml:space="preserve">B. Litigation </w:t>
      </w:r>
    </w:p>
    <w:p w14:paraId="49F20D27" w14:textId="77777777" w:rsidR="00C932C5" w:rsidRPr="000434F4" w:rsidRDefault="00C932C5" w:rsidP="00C932C5">
      <w:pPr>
        <w:rPr>
          <w:sz w:val="8"/>
          <w:szCs w:val="8"/>
        </w:rPr>
      </w:pPr>
      <w:r w:rsidRPr="000434F4">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65EF62EA" w14:textId="77777777" w:rsidR="00C932C5" w:rsidRPr="000434F4" w:rsidRDefault="00C932C5" w:rsidP="00C932C5">
      <w:pPr>
        <w:rPr>
          <w:sz w:val="8"/>
          <w:szCs w:val="8"/>
        </w:rPr>
      </w:pPr>
      <w:r w:rsidRPr="000434F4">
        <w:rPr>
          <w:sz w:val="8"/>
          <w:szCs w:val="8"/>
        </w:rPr>
        <w:lastRenderedPageBreak/>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2BB28B5E" w14:textId="77777777" w:rsidR="00C932C5" w:rsidRPr="000434F4" w:rsidRDefault="00C932C5" w:rsidP="00C932C5">
      <w:pPr>
        <w:rPr>
          <w:sz w:val="8"/>
          <w:szCs w:val="8"/>
        </w:rPr>
      </w:pPr>
      <w:r w:rsidRPr="000434F4">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7B995F40" w14:textId="77777777" w:rsidR="00C932C5" w:rsidRPr="000434F4" w:rsidRDefault="00C932C5" w:rsidP="00C932C5">
      <w:pPr>
        <w:rPr>
          <w:sz w:val="8"/>
          <w:szCs w:val="8"/>
        </w:rPr>
      </w:pPr>
      <w:r w:rsidRPr="000434F4">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45E80CBE" w14:textId="77777777" w:rsidR="00C932C5" w:rsidRPr="000434F4" w:rsidRDefault="00C932C5" w:rsidP="00C932C5">
      <w:pPr>
        <w:rPr>
          <w:sz w:val="8"/>
          <w:szCs w:val="8"/>
        </w:rPr>
      </w:pPr>
      <w:r w:rsidRPr="000434F4">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723D9D7A" w14:textId="77777777" w:rsidR="00C932C5" w:rsidRPr="000434F4" w:rsidRDefault="00C932C5" w:rsidP="00C932C5">
      <w:pPr>
        <w:rPr>
          <w:sz w:val="8"/>
          <w:szCs w:val="8"/>
        </w:rPr>
      </w:pPr>
      <w:r w:rsidRPr="000434F4">
        <w:rPr>
          <w:sz w:val="8"/>
          <w:szCs w:val="8"/>
        </w:rPr>
        <w:t xml:space="preserve">A recent development took place on May 17, 2021, when the Supreme Court ruled in </w:t>
      </w:r>
      <w:r w:rsidRPr="000434F4">
        <w:rPr>
          <w:i/>
          <w:iCs/>
          <w:sz w:val="8"/>
          <w:szCs w:val="8"/>
        </w:rPr>
        <w:t>BP v. Baltimore</w:t>
      </w:r>
      <w:r w:rsidRPr="000434F4">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40CF43F6" w14:textId="77777777" w:rsidR="00C932C5" w:rsidRPr="000434F4" w:rsidRDefault="00C932C5" w:rsidP="00C932C5">
      <w:pPr>
        <w:rPr>
          <w:sz w:val="8"/>
          <w:szCs w:val="8"/>
        </w:rPr>
      </w:pPr>
      <w:r w:rsidRPr="000434F4">
        <w:rPr>
          <w:sz w:val="8"/>
          <w:szCs w:val="8"/>
        </w:rPr>
        <w:t xml:space="preserve">If they reach the merits, many commentators have prognosticated on the difficulties that sea-level rise plaintiffs will face. As Professor Douglas Kysar has noted, </w:t>
      </w:r>
    </w:p>
    <w:p w14:paraId="6A6F0AE8" w14:textId="77777777" w:rsidR="00C932C5" w:rsidRPr="000434F4" w:rsidRDefault="00C932C5" w:rsidP="00C932C5">
      <w:pPr>
        <w:ind w:left="720"/>
        <w:rPr>
          <w:sz w:val="8"/>
          <w:szCs w:val="8"/>
        </w:rPr>
      </w:pPr>
      <w:r w:rsidRPr="000434F4">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41025E9E" w14:textId="77777777" w:rsidR="00C932C5" w:rsidRPr="005F3C23" w:rsidRDefault="00C932C5" w:rsidP="00C932C5">
      <w:pPr>
        <w:rPr>
          <w:sz w:val="16"/>
        </w:rPr>
      </w:pPr>
      <w:r w:rsidRPr="005F3C23">
        <w:rPr>
          <w:sz w:val="16"/>
        </w:rPr>
        <w:t xml:space="preserve">III. </w:t>
      </w:r>
      <w:r w:rsidRPr="005F3C23">
        <w:rPr>
          <w:rStyle w:val="Emphasis"/>
        </w:rPr>
        <w:t>WILDFIRES</w:t>
      </w:r>
    </w:p>
    <w:p w14:paraId="12F4A24D" w14:textId="77777777" w:rsidR="00C932C5" w:rsidRPr="005F3C23" w:rsidRDefault="00C932C5" w:rsidP="00C932C5">
      <w:pPr>
        <w:rPr>
          <w:sz w:val="16"/>
        </w:rPr>
      </w:pPr>
      <w:r w:rsidRPr="005F3C2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4E0321B7" w14:textId="77777777" w:rsidR="00C932C5" w:rsidRPr="005F3C23" w:rsidRDefault="00C932C5" w:rsidP="00C932C5">
      <w:pPr>
        <w:rPr>
          <w:sz w:val="16"/>
        </w:rPr>
      </w:pPr>
      <w:r w:rsidRPr="005F3C23">
        <w:rPr>
          <w:sz w:val="16"/>
        </w:rPr>
        <w:t xml:space="preserve">Over the last fifty years, </w:t>
      </w:r>
      <w:r w:rsidRPr="005F3C23">
        <w:rPr>
          <w:rStyle w:val="StyleUnderline"/>
        </w:rPr>
        <w:t>the</w:t>
      </w:r>
      <w:r w:rsidRPr="005F3C23">
        <w:rPr>
          <w:sz w:val="16"/>
        </w:rPr>
        <w:t xml:space="preserve"> </w:t>
      </w:r>
      <w:r w:rsidRPr="005F3C23">
        <w:rPr>
          <w:rStyle w:val="Emphasis"/>
          <w:highlight w:val="yellow"/>
        </w:rPr>
        <w:t>wildfire season</w:t>
      </w:r>
      <w:r w:rsidRPr="005F3C23">
        <w:rPr>
          <w:sz w:val="16"/>
          <w:highlight w:val="yellow"/>
        </w:rPr>
        <w:t xml:space="preserve"> </w:t>
      </w:r>
      <w:r w:rsidRPr="005F3C23">
        <w:rPr>
          <w:rStyle w:val="StyleUnderline"/>
          <w:highlight w:val="yellow"/>
        </w:rPr>
        <w:t>in the</w:t>
      </w:r>
      <w:r w:rsidRPr="005F3C23">
        <w:rPr>
          <w:sz w:val="16"/>
        </w:rPr>
        <w:t xml:space="preserve"> western </w:t>
      </w:r>
      <w:r w:rsidRPr="005F3C23">
        <w:rPr>
          <w:rStyle w:val="Emphasis"/>
          <w:highlight w:val="yellow"/>
        </w:rPr>
        <w:t>U</w:t>
      </w:r>
      <w:r w:rsidRPr="005F3C23">
        <w:rPr>
          <w:sz w:val="16"/>
        </w:rPr>
        <w:t xml:space="preserve">nited </w:t>
      </w:r>
      <w:r w:rsidRPr="005F3C23">
        <w:rPr>
          <w:rStyle w:val="Emphasis"/>
          <w:highlight w:val="yellow"/>
        </w:rPr>
        <w:t>S</w:t>
      </w:r>
      <w:r w:rsidRPr="005F3C23">
        <w:rPr>
          <w:sz w:val="16"/>
        </w:rPr>
        <w:t xml:space="preserve">tates </w:t>
      </w:r>
      <w:r w:rsidRPr="005F3C23">
        <w:rPr>
          <w:rStyle w:val="StyleUnderline"/>
        </w:rPr>
        <w:t xml:space="preserve">has </w:t>
      </w:r>
      <w:r w:rsidRPr="0040512F">
        <w:rPr>
          <w:rStyle w:val="StyleUnderline"/>
        </w:rPr>
        <w:t>grown</w:t>
      </w:r>
      <w:r w:rsidRPr="0040512F">
        <w:rPr>
          <w:sz w:val="16"/>
        </w:rPr>
        <w:t xml:space="preserve"> by two and a half months. 69 </w:t>
      </w:r>
      <w:r w:rsidRPr="0040512F">
        <w:rPr>
          <w:rStyle w:val="StyleUnderline"/>
        </w:rPr>
        <w:t>Wildfires now burn</w:t>
      </w:r>
      <w:r w:rsidRPr="0040512F">
        <w:rPr>
          <w:sz w:val="16"/>
        </w:rPr>
        <w:t xml:space="preserve"> </w:t>
      </w:r>
      <w:r w:rsidRPr="0040512F">
        <w:rPr>
          <w:rStyle w:val="Emphasis"/>
        </w:rPr>
        <w:t>twice as much land</w:t>
      </w:r>
      <w:r w:rsidRPr="0040512F">
        <w:rPr>
          <w:sz w:val="16"/>
        </w:rPr>
        <w:t xml:space="preserve">, on average, as they did in 1970; </w:t>
      </w:r>
      <w:r w:rsidRPr="0040512F">
        <w:rPr>
          <w:rStyle w:val="StyleUnderline"/>
        </w:rPr>
        <w:t>by</w:t>
      </w:r>
      <w:r w:rsidRPr="0040512F">
        <w:rPr>
          <w:sz w:val="16"/>
        </w:rPr>
        <w:t xml:space="preserve"> </w:t>
      </w:r>
      <w:r w:rsidRPr="0040512F">
        <w:rPr>
          <w:rStyle w:val="Emphasis"/>
        </w:rPr>
        <w:t>2050</w:t>
      </w:r>
      <w:r w:rsidRPr="0040512F">
        <w:rPr>
          <w:sz w:val="16"/>
        </w:rPr>
        <w:t xml:space="preserve">, </w:t>
      </w:r>
      <w:r w:rsidRPr="0040512F">
        <w:rPr>
          <w:rStyle w:val="StyleUnderline"/>
        </w:rPr>
        <w:t>this figure i</w:t>
      </w:r>
      <w:r w:rsidRPr="005F3C23">
        <w:rPr>
          <w:rStyle w:val="StyleUnderline"/>
        </w:rPr>
        <w:t xml:space="preserve">s </w:t>
      </w:r>
      <w:r w:rsidRPr="005F3C23">
        <w:rPr>
          <w:rStyle w:val="StyleUnderline"/>
          <w:highlight w:val="yellow"/>
        </w:rPr>
        <w:t>predicted to</w:t>
      </w:r>
      <w:r w:rsidRPr="005F3C23">
        <w:rPr>
          <w:sz w:val="16"/>
        </w:rPr>
        <w:t xml:space="preserve"> </w:t>
      </w:r>
      <w:r w:rsidRPr="005F3C23">
        <w:rPr>
          <w:rStyle w:val="Emphasis"/>
        </w:rPr>
        <w:t>double</w:t>
      </w:r>
      <w:r w:rsidRPr="005F3C23">
        <w:rPr>
          <w:sz w:val="16"/>
        </w:rPr>
        <w:t xml:space="preserve"> </w:t>
      </w:r>
      <w:r w:rsidRPr="005F3C23">
        <w:rPr>
          <w:rStyle w:val="StyleUnderline"/>
        </w:rPr>
        <w:t>again</w:t>
      </w:r>
      <w:r w:rsidRPr="005F3C23">
        <w:rPr>
          <w:sz w:val="16"/>
        </w:rPr>
        <w:t xml:space="preserve">.70 For every degree of warming, </w:t>
      </w:r>
      <w:r w:rsidRPr="005F3C23">
        <w:rPr>
          <w:rStyle w:val="StyleUnderline"/>
        </w:rPr>
        <w:t>it could</w:t>
      </w:r>
      <w:r w:rsidRPr="005F3C23">
        <w:rPr>
          <w:sz w:val="16"/>
        </w:rPr>
        <w:t xml:space="preserve"> </w:t>
      </w:r>
      <w:r w:rsidRPr="005F3C23">
        <w:rPr>
          <w:rStyle w:val="Emphasis"/>
          <w:highlight w:val="yellow"/>
        </w:rPr>
        <w:t>quadruple</w:t>
      </w:r>
      <w:r w:rsidRPr="005F3C23">
        <w:rPr>
          <w:sz w:val="16"/>
        </w:rPr>
        <w:t xml:space="preserve">. 71 Globally, between 260,000 and 600,000 </w:t>
      </w:r>
      <w:r w:rsidRPr="005F3C23">
        <w:rPr>
          <w:rStyle w:val="StyleUnderline"/>
        </w:rPr>
        <w:t>people</w:t>
      </w:r>
      <w:r w:rsidRPr="005F3C23">
        <w:rPr>
          <w:sz w:val="16"/>
        </w:rPr>
        <w:t xml:space="preserve"> </w:t>
      </w:r>
      <w:r w:rsidRPr="005F3C23">
        <w:rPr>
          <w:rStyle w:val="Emphasis"/>
        </w:rPr>
        <w:t>die</w:t>
      </w:r>
      <w:r w:rsidRPr="005F3C23">
        <w:rPr>
          <w:sz w:val="16"/>
        </w:rPr>
        <w:t xml:space="preserve"> just </w:t>
      </w:r>
      <w:r w:rsidRPr="005F3C23">
        <w:rPr>
          <w:rStyle w:val="StyleUnderline"/>
        </w:rPr>
        <w:t>from wildfire smoke each year</w:t>
      </w:r>
      <w:r w:rsidRPr="005F3C23">
        <w:rPr>
          <w:sz w:val="16"/>
        </w:rPr>
        <w:t xml:space="preserve">. 72 </w:t>
      </w:r>
      <w:r w:rsidRPr="005F3C23">
        <w:rPr>
          <w:rStyle w:val="StyleUnderline"/>
        </w:rPr>
        <w:t xml:space="preserve">Fires </w:t>
      </w:r>
      <w:r w:rsidRPr="005F3C23">
        <w:rPr>
          <w:rStyle w:val="StyleUnderline"/>
          <w:highlight w:val="yellow"/>
        </w:rPr>
        <w:t>damage</w:t>
      </w:r>
      <w:r w:rsidRPr="005F3C23">
        <w:rPr>
          <w:sz w:val="16"/>
        </w:rPr>
        <w:t xml:space="preserve"> </w:t>
      </w:r>
      <w:r w:rsidRPr="005F3C23">
        <w:rPr>
          <w:rStyle w:val="Emphasis"/>
        </w:rPr>
        <w:t xml:space="preserve">drinking </w:t>
      </w:r>
      <w:r w:rsidRPr="005F3C23">
        <w:rPr>
          <w:rStyle w:val="Emphasis"/>
          <w:highlight w:val="yellow"/>
        </w:rPr>
        <w:t>water</w:t>
      </w:r>
      <w:r w:rsidRPr="005F3C23">
        <w:rPr>
          <w:sz w:val="16"/>
        </w:rPr>
        <w:t xml:space="preserve">, </w:t>
      </w:r>
      <w:r w:rsidRPr="005F3C23">
        <w:rPr>
          <w:rStyle w:val="StyleUnderline"/>
        </w:rPr>
        <w:t xml:space="preserve">lead </w:t>
      </w:r>
      <w:r w:rsidRPr="0040512F">
        <w:rPr>
          <w:rStyle w:val="StyleUnderline"/>
        </w:rPr>
        <w:t>to</w:t>
      </w:r>
      <w:r w:rsidRPr="0040512F">
        <w:rPr>
          <w:sz w:val="16"/>
        </w:rPr>
        <w:t xml:space="preserve"> </w:t>
      </w:r>
      <w:r w:rsidRPr="0040512F">
        <w:rPr>
          <w:rStyle w:val="Emphasis"/>
        </w:rPr>
        <w:t>mudslides</w:t>
      </w:r>
      <w:r w:rsidRPr="0040512F">
        <w:rPr>
          <w:sz w:val="16"/>
        </w:rPr>
        <w:t xml:space="preserve">, </w:t>
      </w:r>
      <w:r w:rsidRPr="0040512F">
        <w:rPr>
          <w:rStyle w:val="StyleUnderline"/>
        </w:rPr>
        <w:t>and release</w:t>
      </w:r>
      <w:r w:rsidRPr="005F3C23">
        <w:rPr>
          <w:sz w:val="16"/>
        </w:rPr>
        <w:t xml:space="preserve"> </w:t>
      </w:r>
      <w:r w:rsidRPr="005F3C23">
        <w:rPr>
          <w:rStyle w:val="Emphasis"/>
        </w:rPr>
        <w:t>tons upon tons of carbon</w:t>
      </w:r>
      <w:r w:rsidRPr="005F3C23">
        <w:rPr>
          <w:sz w:val="16"/>
        </w:rPr>
        <w:t xml:space="preserve">. 73 </w:t>
      </w:r>
      <w:r w:rsidRPr="005F3C23">
        <w:rPr>
          <w:rStyle w:val="StyleUnderline"/>
        </w:rPr>
        <w:t>Wildfires</w:t>
      </w:r>
      <w:r w:rsidRPr="005F3C23">
        <w:rPr>
          <w:sz w:val="16"/>
        </w:rPr>
        <w:t xml:space="preserve"> can "</w:t>
      </w:r>
      <w:r w:rsidRPr="0040512F">
        <w:rPr>
          <w:rStyle w:val="Emphasis"/>
          <w:highlight w:val="yellow"/>
        </w:rPr>
        <w:t>upend an</w:t>
      </w:r>
      <w:r w:rsidRPr="005F3C23">
        <w:rPr>
          <w:rStyle w:val="Emphasis"/>
          <w:highlight w:val="yellow"/>
        </w:rPr>
        <w:t>d turn violently</w:t>
      </w:r>
      <w:r w:rsidRPr="005F3C23">
        <w:rPr>
          <w:sz w:val="16"/>
        </w:rPr>
        <w:t xml:space="preserve"> </w:t>
      </w:r>
      <w:r w:rsidRPr="005F3C23">
        <w:rPr>
          <w:rStyle w:val="StyleUnderline"/>
        </w:rPr>
        <w:t xml:space="preserve">against us </w:t>
      </w:r>
      <w:r w:rsidRPr="005F3C23">
        <w:rPr>
          <w:rStyle w:val="StyleUnderline"/>
          <w:highlight w:val="yellow"/>
        </w:rPr>
        <w:t>everything</w:t>
      </w:r>
      <w:r w:rsidRPr="005F3C23">
        <w:rPr>
          <w:rStyle w:val="StyleUnderline"/>
        </w:rPr>
        <w:t xml:space="preserve"> we have ever </w:t>
      </w:r>
      <w:r w:rsidRPr="005F3C23">
        <w:rPr>
          <w:rStyle w:val="StyleUnderline"/>
          <w:highlight w:val="yellow"/>
        </w:rPr>
        <w:t>thought to be stable</w:t>
      </w:r>
      <w:r w:rsidRPr="005F3C23">
        <w:rPr>
          <w:rStyle w:val="StyleUnderline"/>
        </w:rPr>
        <w:t xml:space="preserve"> . . . homes become weapons, roads become death traps, air becomes poison</w:t>
      </w:r>
      <w:r w:rsidRPr="005F3C23">
        <w:rPr>
          <w:sz w:val="16"/>
        </w:rPr>
        <w:t>." 74</w:t>
      </w:r>
    </w:p>
    <w:p w14:paraId="693136BB" w14:textId="77777777" w:rsidR="00C932C5" w:rsidRPr="005F3C23" w:rsidRDefault="00C932C5" w:rsidP="00C932C5">
      <w:pPr>
        <w:rPr>
          <w:i/>
          <w:iCs/>
          <w:sz w:val="16"/>
        </w:rPr>
      </w:pPr>
      <w:r w:rsidRPr="005F3C23">
        <w:rPr>
          <w:i/>
          <w:iCs/>
          <w:sz w:val="16"/>
        </w:rPr>
        <w:t>A. The Phenomenon</w:t>
      </w:r>
    </w:p>
    <w:p w14:paraId="200D8831" w14:textId="77777777" w:rsidR="00C932C5" w:rsidRPr="00775998" w:rsidRDefault="00C932C5" w:rsidP="00C932C5">
      <w:r w:rsidRPr="005F3C23">
        <w:rPr>
          <w:rStyle w:val="StyleUnderline"/>
        </w:rPr>
        <w:t>Wildfires are a</w:t>
      </w:r>
      <w:r w:rsidRPr="005F3C23">
        <w:rPr>
          <w:sz w:val="16"/>
        </w:rPr>
        <w:t xml:space="preserve"> </w:t>
      </w:r>
      <w:r w:rsidRPr="0040512F">
        <w:rPr>
          <w:rStyle w:val="Emphasis"/>
        </w:rPr>
        <w:t>complex phenomenon</w:t>
      </w:r>
      <w:r w:rsidRPr="0040512F">
        <w:rPr>
          <w:sz w:val="16"/>
        </w:rPr>
        <w:t xml:space="preserve"> with multiple causes. </w:t>
      </w:r>
      <w:r w:rsidRPr="0040512F">
        <w:rPr>
          <w:rStyle w:val="StyleUnderline"/>
        </w:rPr>
        <w:t>They are</w:t>
      </w:r>
      <w:r w:rsidRPr="0040512F">
        <w:rPr>
          <w:sz w:val="16"/>
        </w:rPr>
        <w:t xml:space="preserve"> </w:t>
      </w:r>
      <w:r w:rsidRPr="0040512F">
        <w:rPr>
          <w:rStyle w:val="Emphasis"/>
        </w:rPr>
        <w:t>natural</w:t>
      </w:r>
      <w:r w:rsidRPr="0040512F">
        <w:rPr>
          <w:sz w:val="16"/>
        </w:rPr>
        <w:t xml:space="preserve">ly occurring, </w:t>
      </w:r>
      <w:r w:rsidRPr="0040512F">
        <w:rPr>
          <w:rStyle w:val="StyleUnderline"/>
        </w:rPr>
        <w:t>but climate change has and will continue to</w:t>
      </w:r>
      <w:r w:rsidRPr="0040512F">
        <w:rPr>
          <w:sz w:val="16"/>
        </w:rPr>
        <w:t xml:space="preserve"> </w:t>
      </w:r>
      <w:r w:rsidRPr="0040512F">
        <w:rPr>
          <w:rStyle w:val="Emphasis"/>
        </w:rPr>
        <w:t>increase</w:t>
      </w:r>
      <w:r w:rsidRPr="0040512F">
        <w:rPr>
          <w:sz w:val="16"/>
        </w:rPr>
        <w:t xml:space="preserve"> their </w:t>
      </w:r>
      <w:r w:rsidRPr="0040512F">
        <w:rPr>
          <w:rStyle w:val="StyleUnderline"/>
        </w:rPr>
        <w:t>severity and frequency</w:t>
      </w:r>
      <w:r w:rsidRPr="0040512F">
        <w:rPr>
          <w:sz w:val="16"/>
        </w:rPr>
        <w:t xml:space="preserve">. 75 </w:t>
      </w:r>
      <w:r w:rsidRPr="0040512F">
        <w:t>***FOOTNOTE BEGINS***</w:t>
      </w:r>
      <w:r w:rsidRPr="0040512F">
        <w:rPr>
          <w:sz w:val="16"/>
        </w:rPr>
        <w:t xml:space="preserve"> </w:t>
      </w:r>
      <w:r w:rsidRPr="0040512F">
        <w:rPr>
          <w:i/>
          <w:iCs/>
          <w:sz w:val="16"/>
        </w:rPr>
        <w:t>See, e.g.</w:t>
      </w:r>
      <w:r w:rsidRPr="0040512F">
        <w:rPr>
          <w:sz w:val="16"/>
        </w:rPr>
        <w:t>, Tania Schoennagel, Jennifer K. Balch, Hannah Brenkert-Smith, Philip E. Dennison, Brian J. Harvey, Meg A. Krawchuk, Nathan Mietkiewicz, Penelo</w:t>
      </w:r>
      <w:r w:rsidRPr="005F3C23">
        <w:rPr>
          <w:sz w:val="16"/>
        </w:rPr>
        <w:t xml:space="preserve">pe Morgan, Max A. Moritz, Ray Rasker, Monica G. Turner &amp; Cathy Whitlock, </w:t>
      </w:r>
      <w:r w:rsidRPr="005F3C23">
        <w:rPr>
          <w:i/>
          <w:iCs/>
          <w:sz w:val="16"/>
        </w:rPr>
        <w:t>Adapt to More Wildfire in Western North American Forests as Climate Changes</w:t>
      </w:r>
      <w:r w:rsidRPr="005F3C23">
        <w:rPr>
          <w:sz w:val="16"/>
        </w:rPr>
        <w:t xml:space="preserve">, 114 PROC. NAT'L ACAD. SCIS. 4582, 4583 (2017) ("Three primary </w:t>
      </w:r>
      <w:r w:rsidRPr="005F3C23">
        <w:rPr>
          <w:rStyle w:val="StyleUnderline"/>
        </w:rPr>
        <w:t>factors have produced</w:t>
      </w:r>
      <w:r w:rsidRPr="005F3C23">
        <w:rPr>
          <w:sz w:val="16"/>
        </w:rPr>
        <w:t xml:space="preserve"> </w:t>
      </w:r>
      <w:r w:rsidRPr="005F3C23">
        <w:rPr>
          <w:rStyle w:val="Emphasis"/>
        </w:rPr>
        <w:t>gradual but significant change</w:t>
      </w:r>
      <w:r w:rsidRPr="005F3C23">
        <w:rPr>
          <w:sz w:val="16"/>
        </w:rPr>
        <w:t xml:space="preserve"> </w:t>
      </w:r>
      <w:r w:rsidRPr="005F3C23">
        <w:rPr>
          <w:rStyle w:val="StyleUnderline"/>
          <w:highlight w:val="yellow"/>
        </w:rPr>
        <w:t>across</w:t>
      </w:r>
      <w:r w:rsidRPr="005F3C23">
        <w:rPr>
          <w:sz w:val="16"/>
        </w:rPr>
        <w:t xml:space="preserve"> western </w:t>
      </w:r>
      <w:r w:rsidRPr="005F3C23">
        <w:rPr>
          <w:rStyle w:val="Emphasis"/>
          <w:highlight w:val="yellow"/>
        </w:rPr>
        <w:t>North America</w:t>
      </w:r>
      <w:r w:rsidRPr="0040512F">
        <w:rPr>
          <w:rStyle w:val="Emphasis"/>
        </w:rPr>
        <w:t>n landscapes</w:t>
      </w:r>
      <w:r w:rsidRPr="005F3C23">
        <w:rPr>
          <w:sz w:val="16"/>
        </w:rPr>
        <w:t xml:space="preserve"> </w:t>
      </w:r>
      <w:r w:rsidRPr="005F3C23">
        <w:rPr>
          <w:rStyle w:val="StyleUnderline"/>
        </w:rPr>
        <w:t>in recent decades: the warming and drying climate, the build-up of fuels, and the expansion of the wildland-urban interface</w:t>
      </w:r>
      <w:r w:rsidRPr="005F3C23">
        <w:rPr>
          <w:sz w:val="16"/>
        </w:rPr>
        <w:t xml:space="preserve">."). </w:t>
      </w:r>
      <w:r w:rsidRPr="005F3C23">
        <w:t>***FOOTNOTE ENDS***</w:t>
      </w:r>
      <w:r w:rsidRPr="005F3C23">
        <w:rPr>
          <w:sz w:val="16"/>
        </w:rPr>
        <w:t xml:space="preserve"> Anyone who has experienced fire season firsthand knows that intermittent rain throughout the summer months can be a lifesaver: if summers are hot and dry, forests are more likely to burn. </w:t>
      </w:r>
      <w:r w:rsidRPr="005F3C23">
        <w:rPr>
          <w:rStyle w:val="StyleUnderline"/>
          <w:highlight w:val="yellow"/>
        </w:rPr>
        <w:t>Wildfires</w:t>
      </w:r>
      <w:r w:rsidRPr="005F3C23">
        <w:rPr>
          <w:sz w:val="16"/>
        </w:rPr>
        <w:t xml:space="preserve"> also </w:t>
      </w:r>
      <w:r w:rsidRPr="005F3C23">
        <w:rPr>
          <w:rStyle w:val="StyleUnderline"/>
          <w:highlight w:val="yellow"/>
        </w:rPr>
        <w:t>create</w:t>
      </w:r>
      <w:r w:rsidRPr="005F3C23">
        <w:rPr>
          <w:sz w:val="16"/>
          <w:highlight w:val="yellow"/>
        </w:rPr>
        <w:t xml:space="preserve"> </w:t>
      </w:r>
      <w:r w:rsidRPr="005F3C23">
        <w:rPr>
          <w:rStyle w:val="Emphasis"/>
          <w:szCs w:val="28"/>
          <w:highlight w:val="yellow"/>
        </w:rPr>
        <w:t>insidious positive feedback loops</w:t>
      </w:r>
      <w:r w:rsidRPr="0040512F">
        <w:rPr>
          <w:sz w:val="16"/>
        </w:rPr>
        <w:t xml:space="preserve">, </w:t>
      </w:r>
      <w:r w:rsidRPr="0040512F">
        <w:rPr>
          <w:rStyle w:val="StyleUnderline"/>
        </w:rPr>
        <w:t>because they release</w:t>
      </w:r>
      <w:r w:rsidRPr="0040512F">
        <w:rPr>
          <w:sz w:val="16"/>
        </w:rPr>
        <w:t xml:space="preserve"> </w:t>
      </w:r>
      <w:r w:rsidRPr="0040512F">
        <w:rPr>
          <w:rStyle w:val="Emphasis"/>
        </w:rPr>
        <w:t>massive</w:t>
      </w:r>
      <w:r w:rsidRPr="0040512F">
        <w:rPr>
          <w:sz w:val="16"/>
        </w:rPr>
        <w:t xml:space="preserve"> </w:t>
      </w:r>
      <w:r w:rsidRPr="0040512F">
        <w:rPr>
          <w:rStyle w:val="StyleUnderline"/>
        </w:rPr>
        <w:t>amounts of carbon into the air, causing</w:t>
      </w:r>
      <w:r w:rsidRPr="0040512F">
        <w:rPr>
          <w:sz w:val="16"/>
        </w:rPr>
        <w:t xml:space="preserve"> </w:t>
      </w:r>
      <w:r w:rsidRPr="0040512F">
        <w:rPr>
          <w:rStyle w:val="Emphasis"/>
        </w:rPr>
        <w:t>more</w:t>
      </w:r>
      <w:r w:rsidRPr="0040512F">
        <w:rPr>
          <w:sz w:val="16"/>
        </w:rPr>
        <w:t xml:space="preserve"> atmospheric </w:t>
      </w:r>
      <w:r w:rsidRPr="0040512F">
        <w:rPr>
          <w:rStyle w:val="Emphasis"/>
        </w:rPr>
        <w:t>warming and</w:t>
      </w:r>
      <w:r w:rsidRPr="0040512F">
        <w:rPr>
          <w:sz w:val="16"/>
        </w:rPr>
        <w:t xml:space="preserve"> more </w:t>
      </w:r>
      <w:r w:rsidRPr="0040512F">
        <w:rPr>
          <w:rStyle w:val="Emphasis"/>
        </w:rPr>
        <w:t>wildfires</w:t>
      </w:r>
      <w:r w:rsidRPr="0040512F">
        <w:rPr>
          <w:sz w:val="16"/>
        </w:rPr>
        <w:t>. 76</w:t>
      </w:r>
    </w:p>
    <w:p w14:paraId="422E74A0" w14:textId="77777777" w:rsidR="00C932C5" w:rsidRPr="00703CD1" w:rsidRDefault="00C932C5" w:rsidP="00C932C5">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0B3CFA24" w14:textId="77777777" w:rsidR="00C932C5" w:rsidRDefault="00C932C5" w:rsidP="00C932C5">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D54ECA7" w14:textId="77777777" w:rsidR="00C932C5" w:rsidRPr="00467B2F" w:rsidRDefault="00C932C5" w:rsidP="00C932C5">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w:t>
      </w:r>
      <w:r w:rsidRPr="0070595C">
        <w:rPr>
          <w:sz w:val="16"/>
        </w:rPr>
        <w:lastRenderedPageBreak/>
        <w:t>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E0797A2" w14:textId="77777777" w:rsidR="00C932C5" w:rsidRPr="00467B2F" w:rsidRDefault="00C932C5" w:rsidP="00C932C5">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451214F" w14:textId="77777777" w:rsidR="00C932C5" w:rsidRPr="00467B2F" w:rsidRDefault="00C932C5" w:rsidP="00C932C5">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7778620" w14:textId="77777777" w:rsidR="00C932C5" w:rsidRPr="00467B2F" w:rsidRDefault="00C932C5" w:rsidP="00C932C5">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F615CD4" w14:textId="77777777" w:rsidR="00C932C5" w:rsidRPr="00467B2F" w:rsidRDefault="00C932C5" w:rsidP="00C932C5">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BB7FD2">
        <w:rPr>
          <w:rStyle w:val="StyleUnderline"/>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5331DBC" w14:textId="77777777" w:rsidR="00C932C5" w:rsidRPr="00467B2F" w:rsidRDefault="00C932C5" w:rsidP="00C932C5">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2508A4B8" w14:textId="77777777" w:rsidR="00C932C5" w:rsidRPr="00467B2F" w:rsidRDefault="00C932C5" w:rsidP="00C932C5">
      <w:pPr>
        <w:rPr>
          <w:sz w:val="8"/>
          <w:szCs w:val="8"/>
        </w:rPr>
      </w:pPr>
      <w:r w:rsidRPr="00467B2F">
        <w:rPr>
          <w:sz w:val="8"/>
          <w:szCs w:val="8"/>
        </w:rPr>
        <w:lastRenderedPageBreak/>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7A3DE24" w14:textId="77777777" w:rsidR="00C932C5" w:rsidRPr="00467B2F" w:rsidRDefault="00C932C5" w:rsidP="00C932C5">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48DE6DE" w14:textId="77777777" w:rsidR="00C932C5" w:rsidRPr="00467B2F" w:rsidRDefault="00C932C5" w:rsidP="00C932C5">
      <w:pPr>
        <w:rPr>
          <w:sz w:val="8"/>
          <w:szCs w:val="8"/>
        </w:rPr>
      </w:pPr>
      <w:r w:rsidRPr="00467B2F">
        <w:rPr>
          <w:sz w:val="8"/>
          <w:szCs w:val="8"/>
        </w:rPr>
        <w:t>Competitive and Non-Competitive Schedules and the Evolution of Removal Standard for Federal Service</w:t>
      </w:r>
    </w:p>
    <w:p w14:paraId="12DE99AF" w14:textId="77777777" w:rsidR="00C932C5" w:rsidRPr="00467B2F" w:rsidRDefault="00C932C5" w:rsidP="00C932C5">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00BA898C" w14:textId="77777777" w:rsidR="00C932C5" w:rsidRPr="00467B2F" w:rsidRDefault="00C932C5" w:rsidP="00C932C5">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F3B7177" w14:textId="77777777" w:rsidR="00C932C5" w:rsidRPr="00467B2F" w:rsidRDefault="00C932C5" w:rsidP="00C932C5">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67C9F25" w14:textId="77777777" w:rsidR="00C932C5" w:rsidRPr="00467B2F" w:rsidRDefault="00C932C5" w:rsidP="00C932C5">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5F24DA2" w14:textId="77777777" w:rsidR="00C932C5" w:rsidRPr="00467B2F" w:rsidRDefault="00C932C5" w:rsidP="00C932C5">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B991365" w14:textId="77777777" w:rsidR="00C932C5" w:rsidRPr="00467B2F" w:rsidRDefault="00C932C5" w:rsidP="00C932C5">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A89F7D7" w14:textId="77777777" w:rsidR="00C932C5" w:rsidRPr="00467B2F" w:rsidRDefault="00C932C5" w:rsidP="00C932C5">
      <w:pPr>
        <w:rPr>
          <w:sz w:val="8"/>
          <w:szCs w:val="8"/>
        </w:rPr>
      </w:pPr>
      <w:r w:rsidRPr="00467B2F">
        <w:rPr>
          <w:sz w:val="8"/>
          <w:szCs w:val="8"/>
        </w:rPr>
        <w:t>The Procedural Due Process Revolution and Federal Civil Service Employees</w:t>
      </w:r>
    </w:p>
    <w:p w14:paraId="39F5A708" w14:textId="77777777" w:rsidR="00C932C5" w:rsidRPr="00467B2F" w:rsidRDefault="00C932C5" w:rsidP="00C932C5">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015B307" w14:textId="77777777" w:rsidR="00C932C5" w:rsidRPr="00467B2F" w:rsidRDefault="00C932C5" w:rsidP="00C932C5">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w:t>
      </w:r>
      <w:r w:rsidRPr="00467B2F">
        <w:rPr>
          <w:sz w:val="16"/>
        </w:rPr>
        <w:lastRenderedPageBreak/>
        <w:t xml:space="preserve">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B81D434" w14:textId="77777777" w:rsidR="00C932C5" w:rsidRPr="00467B2F" w:rsidRDefault="00C932C5" w:rsidP="00C932C5">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EB6C5BA" w14:textId="77777777" w:rsidR="00C932C5" w:rsidRPr="00467B2F" w:rsidRDefault="00C932C5" w:rsidP="00C932C5">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4CC4DB6" w14:textId="77777777" w:rsidR="00C932C5" w:rsidRPr="00467B2F" w:rsidRDefault="00C932C5" w:rsidP="00C932C5">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CCDEA21" w14:textId="77777777" w:rsidR="00C932C5" w:rsidRPr="00467B2F" w:rsidRDefault="00C932C5" w:rsidP="00C932C5">
      <w:pPr>
        <w:rPr>
          <w:sz w:val="12"/>
          <w:szCs w:val="12"/>
        </w:rPr>
      </w:pPr>
      <w:r w:rsidRPr="00467B2F">
        <w:rPr>
          <w:sz w:val="12"/>
          <w:szCs w:val="12"/>
        </w:rPr>
        <w:t>President Trump’s Declaration of War Against the Competitive Federal Schedule</w:t>
      </w:r>
    </w:p>
    <w:p w14:paraId="729BB180" w14:textId="77777777" w:rsidR="00C932C5" w:rsidRPr="00467B2F" w:rsidRDefault="00C932C5" w:rsidP="00C932C5">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9F58092" w14:textId="77777777" w:rsidR="00C932C5" w:rsidRPr="00467B2F" w:rsidRDefault="00C932C5" w:rsidP="00C932C5">
      <w:pPr>
        <w:rPr>
          <w:sz w:val="16"/>
        </w:rPr>
      </w:pPr>
      <w:r w:rsidRPr="00467B2F">
        <w:rPr>
          <w:sz w:val="12"/>
          <w:szCs w:val="12"/>
        </w:rPr>
        <w:t>The Policy/Career Schedule and Judicial Oversight Unitary Executive Branch Theory</w:t>
      </w:r>
    </w:p>
    <w:p w14:paraId="3A5251A8" w14:textId="77777777" w:rsidR="00C932C5" w:rsidRPr="00467B2F" w:rsidRDefault="00C932C5" w:rsidP="00C932C5">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3137419" w14:textId="77777777" w:rsidR="00C932C5" w:rsidRPr="00467B2F" w:rsidRDefault="00C932C5" w:rsidP="00C932C5">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w:t>
      </w:r>
      <w:r w:rsidRPr="00467B2F">
        <w:rPr>
          <w:sz w:val="16"/>
        </w:rPr>
        <w:lastRenderedPageBreak/>
        <w:t>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C59A34C" w14:textId="77777777" w:rsidR="00C932C5" w:rsidRDefault="00C932C5" w:rsidP="00C932C5">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w:t>
      </w:r>
      <w:r w:rsidRPr="00BB7FD2">
        <w:rPr>
          <w:rStyle w:val="StyleUnderline"/>
        </w:rPr>
        <w:t xml:space="preserve"> with</w:t>
      </w:r>
      <w:r w:rsidRPr="00BB7FD2">
        <w:rPr>
          <w:sz w:val="16"/>
        </w:rPr>
        <w:t xml:space="preserve"> State Farm’s </w:t>
      </w:r>
      <w:r w:rsidRPr="00BB7FD2">
        <w:rPr>
          <w:rStyle w:val="StyleUnderline"/>
        </w:rPr>
        <w:t>rule-making requirements by failing to engage in</w:t>
      </w:r>
      <w:r w:rsidRPr="00BB7FD2">
        <w:rPr>
          <w:sz w:val="16"/>
        </w:rPr>
        <w:t xml:space="preserve"> </w:t>
      </w:r>
      <w:r w:rsidRPr="00BB7FD2">
        <w:rPr>
          <w:rStyle w:val="Emphasis"/>
        </w:rPr>
        <w:t>reasoned</w:t>
      </w:r>
      <w:r w:rsidRPr="00BB7FD2">
        <w:rPr>
          <w:sz w:val="16"/>
        </w:rPr>
        <w:t xml:space="preserve"> </w:t>
      </w:r>
      <w:r w:rsidRPr="00BB7FD2">
        <w:rPr>
          <w:rStyle w:val="StyleUnderline"/>
        </w:rPr>
        <w:t>decision-making</w:t>
      </w:r>
      <w:r w:rsidRPr="00BB7FD2">
        <w:rPr>
          <w:sz w:val="16"/>
        </w:rPr>
        <w:t xml:space="preserve"> when revoking the rule issued by the USOPM,</w:t>
      </w:r>
      <w:r w:rsidRPr="00467B2F">
        <w:rPr>
          <w:sz w:val="16"/>
        </w:rPr>
        <w:t xml:space="preserve">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5DA67A4" w14:textId="77777777" w:rsidR="00C932C5" w:rsidRDefault="00C932C5" w:rsidP="00C932C5">
      <w:pPr>
        <w:pStyle w:val="Heading4"/>
      </w:pPr>
      <w:r>
        <w:t xml:space="preserve">It fashions a </w:t>
      </w:r>
      <w:r w:rsidRPr="00EE115E">
        <w:rPr>
          <w:u w:val="single"/>
        </w:rPr>
        <w:t>clear and predictable brightline</w:t>
      </w:r>
      <w:r>
        <w:t xml:space="preserve"> for reorganization.</w:t>
      </w:r>
    </w:p>
    <w:p w14:paraId="16C6BE92" w14:textId="77777777" w:rsidR="00C932C5" w:rsidRDefault="00C932C5" w:rsidP="00C932C5">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1899F29" w14:textId="77777777" w:rsidR="00C932C5" w:rsidRPr="00C70FF8" w:rsidRDefault="00C932C5" w:rsidP="00C932C5">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7ABC39B" w14:textId="77777777" w:rsidR="00C932C5" w:rsidRPr="00C70FF8" w:rsidRDefault="00C932C5" w:rsidP="00C932C5">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37BF7BD" w14:textId="77777777" w:rsidR="00C932C5" w:rsidRPr="00C70FF8" w:rsidRDefault="00C932C5" w:rsidP="00C932C5">
      <w:pPr>
        <w:rPr>
          <w:i/>
          <w:iCs/>
          <w:sz w:val="16"/>
        </w:rPr>
      </w:pPr>
      <w:r w:rsidRPr="00C70FF8">
        <w:rPr>
          <w:i/>
          <w:iCs/>
          <w:sz w:val="16"/>
        </w:rPr>
        <w:t>A. Reinforcing Public Participation and Administrative Substantiation</w:t>
      </w:r>
    </w:p>
    <w:p w14:paraId="15DBCCD4" w14:textId="77777777" w:rsidR="00C932C5" w:rsidRPr="00C70FF8" w:rsidRDefault="00C932C5" w:rsidP="00C932C5">
      <w:pPr>
        <w:rPr>
          <w:sz w:val="16"/>
        </w:rPr>
      </w:pPr>
      <w:r w:rsidRPr="00C70FF8">
        <w:rPr>
          <w:sz w:val="16"/>
        </w:rPr>
        <w:t xml:space="preserve">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w:t>
      </w:r>
      <w:r w:rsidRPr="00C70FF8">
        <w:rPr>
          <w:sz w:val="16"/>
        </w:rPr>
        <w:lastRenderedPageBreak/>
        <w:t>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C4D9937" w14:textId="77777777" w:rsidR="00C932C5" w:rsidRPr="00C70FF8" w:rsidRDefault="00C932C5" w:rsidP="00C932C5">
      <w:pPr>
        <w:rPr>
          <w:sz w:val="16"/>
        </w:rPr>
      </w:pPr>
      <w:r w:rsidRPr="00C70FF8">
        <w:rPr>
          <w:sz w:val="16"/>
        </w:rPr>
        <w:t>1. Preserving APA Notice-and-Comment</w:t>
      </w:r>
    </w:p>
    <w:p w14:paraId="37FB8F4C" w14:textId="77777777" w:rsidR="00C932C5" w:rsidRPr="00C70FF8" w:rsidRDefault="00C932C5" w:rsidP="00C932C5">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8B538EA" w14:textId="77777777" w:rsidR="00C932C5" w:rsidRPr="00C70FF8" w:rsidRDefault="00C932C5" w:rsidP="00C932C5">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B554ED5" w14:textId="77777777" w:rsidR="00C932C5" w:rsidRPr="00C70FF8" w:rsidRDefault="00C932C5" w:rsidP="00C932C5">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2BE3BD0" w14:textId="77777777" w:rsidR="00C932C5" w:rsidRPr="00C70FF8" w:rsidRDefault="00C932C5" w:rsidP="00C932C5">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7096CE9" w14:textId="77777777" w:rsidR="00C932C5" w:rsidRPr="00C70FF8" w:rsidRDefault="00C932C5" w:rsidP="00C932C5">
      <w:pPr>
        <w:rPr>
          <w:sz w:val="8"/>
          <w:szCs w:val="8"/>
        </w:rPr>
      </w:pPr>
      <w:r w:rsidRPr="00C70FF8">
        <w:rPr>
          <w:sz w:val="8"/>
          <w:szCs w:val="8"/>
        </w:rPr>
        <w:t>Courts should also be certain to apply any other relevant statutory procedural requirements that reinforce the use of notice-and-comment procedures. 26 1</w:t>
      </w:r>
    </w:p>
    <w:p w14:paraId="5FA3F205" w14:textId="77777777" w:rsidR="00C932C5" w:rsidRPr="00C70FF8" w:rsidRDefault="00C932C5" w:rsidP="00C932C5">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F889FAE" w14:textId="77777777" w:rsidR="00C932C5" w:rsidRPr="00C70FF8" w:rsidRDefault="00C932C5" w:rsidP="00C932C5">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62A556" w14:textId="77777777" w:rsidR="00C932C5" w:rsidRPr="00C70FF8" w:rsidRDefault="00C932C5" w:rsidP="00C932C5">
      <w:pPr>
        <w:rPr>
          <w:sz w:val="8"/>
          <w:szCs w:val="8"/>
        </w:rPr>
      </w:pPr>
      <w:r w:rsidRPr="00C70FF8">
        <w:rPr>
          <w:sz w:val="8"/>
          <w:szCs w:val="8"/>
        </w:rPr>
        <w:t>2. Disaggregating Agencies from the President</w:t>
      </w:r>
    </w:p>
    <w:p w14:paraId="0E6DA6E4" w14:textId="77777777" w:rsidR="00C932C5" w:rsidRPr="00C70FF8" w:rsidRDefault="00C932C5" w:rsidP="00C932C5">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FA839B8" w14:textId="77777777" w:rsidR="00C932C5" w:rsidRPr="00C70FF8" w:rsidRDefault="00C932C5" w:rsidP="00C932C5">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3BB06DD" w14:textId="77777777" w:rsidR="00C932C5" w:rsidRPr="00C70FF8" w:rsidRDefault="00C932C5" w:rsidP="00C932C5">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902F68C" w14:textId="77777777" w:rsidR="00C932C5" w:rsidRPr="00C70FF8" w:rsidRDefault="00C932C5" w:rsidP="00C932C5">
      <w:pPr>
        <w:rPr>
          <w:sz w:val="8"/>
          <w:szCs w:val="8"/>
        </w:rPr>
      </w:pPr>
      <w:r w:rsidRPr="00C70FF8">
        <w:rPr>
          <w:sz w:val="8"/>
          <w:szCs w:val="8"/>
        </w:rPr>
        <w:lastRenderedPageBreak/>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1B91D6B" w14:textId="77777777" w:rsidR="00C932C5" w:rsidRPr="00C70FF8" w:rsidRDefault="00C932C5" w:rsidP="00C932C5">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5AA736D" w14:textId="77777777" w:rsidR="00C932C5" w:rsidRPr="00C70FF8" w:rsidRDefault="00C932C5" w:rsidP="00C932C5">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71B0978" w14:textId="77777777" w:rsidR="00C932C5" w:rsidRPr="00C70FF8" w:rsidRDefault="00C932C5" w:rsidP="00C932C5">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3471783" w14:textId="77777777" w:rsidR="00C932C5" w:rsidRPr="00C70FF8" w:rsidRDefault="00C932C5" w:rsidP="00C932C5">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95DCB09" w14:textId="77777777" w:rsidR="00C932C5" w:rsidRPr="00C70FF8" w:rsidRDefault="00C932C5" w:rsidP="00C932C5">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E431F4B" w14:textId="77777777" w:rsidR="00C932C5" w:rsidRPr="009C7D46" w:rsidRDefault="00C932C5" w:rsidP="00C932C5">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0144003" w14:textId="77777777" w:rsidR="00C932C5" w:rsidRPr="009C7D46" w:rsidRDefault="00C932C5" w:rsidP="00C932C5">
      <w:pPr>
        <w:rPr>
          <w:i/>
          <w:iCs/>
          <w:sz w:val="16"/>
        </w:rPr>
      </w:pPr>
      <w:r w:rsidRPr="009C7D46">
        <w:rPr>
          <w:i/>
          <w:iCs/>
          <w:sz w:val="8"/>
          <w:szCs w:val="8"/>
        </w:rPr>
        <w:t>B. Bolstering Impartial and Expert Decision-Making</w:t>
      </w:r>
    </w:p>
    <w:p w14:paraId="73E87CAB" w14:textId="77777777" w:rsidR="00C932C5" w:rsidRPr="009C7D46" w:rsidRDefault="00C932C5" w:rsidP="00C932C5">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9039432" w14:textId="77777777" w:rsidR="00C932C5" w:rsidRPr="00C70FF8" w:rsidRDefault="00C932C5" w:rsidP="00C932C5">
      <w:pPr>
        <w:rPr>
          <w:sz w:val="16"/>
        </w:rPr>
      </w:pPr>
      <w:r w:rsidRPr="009C7D46">
        <w:rPr>
          <w:sz w:val="16"/>
        </w:rPr>
        <w:t>1. Moderating Political Removal and Appointments</w:t>
      </w:r>
    </w:p>
    <w:p w14:paraId="5959278A" w14:textId="77777777" w:rsidR="00C932C5" w:rsidRPr="00C70FF8" w:rsidRDefault="00C932C5" w:rsidP="00C932C5">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C4ED01E" w14:textId="77777777" w:rsidR="00C932C5" w:rsidRPr="00C70FF8" w:rsidRDefault="00C932C5" w:rsidP="00C932C5">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692F9D3" w14:textId="77777777" w:rsidR="00C932C5" w:rsidRPr="00FA2E9A" w:rsidRDefault="00C932C5" w:rsidP="00C932C5">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F86CED8" w14:textId="77777777" w:rsidR="00C932C5" w:rsidRDefault="00C932C5" w:rsidP="00C932C5"/>
    <w:p w14:paraId="4A564BA1" w14:textId="35EC3233" w:rsidR="005D7ED6" w:rsidRDefault="00102165" w:rsidP="00102165">
      <w:pPr>
        <w:pStyle w:val="Heading1"/>
      </w:pPr>
      <w:r>
        <w:lastRenderedPageBreak/>
        <w:t>2AC</w:t>
      </w:r>
    </w:p>
    <w:p w14:paraId="22D948D4" w14:textId="77777777" w:rsidR="00102165" w:rsidRDefault="00102165" w:rsidP="00102165">
      <w:pPr>
        <w:pStyle w:val="Heading1"/>
      </w:pPr>
      <w:r>
        <w:t>CASE</w:t>
      </w:r>
    </w:p>
    <w:p w14:paraId="04CBB387" w14:textId="77777777" w:rsidR="00102165" w:rsidRDefault="00102165" w:rsidP="00102165"/>
    <w:p w14:paraId="15B2F299" w14:textId="77777777" w:rsidR="00102165" w:rsidRDefault="00102165" w:rsidP="00102165">
      <w:pPr>
        <w:pStyle w:val="Heading2"/>
      </w:pPr>
      <w:r>
        <w:t>Polycrisis</w:t>
      </w:r>
    </w:p>
    <w:p w14:paraId="0D11A609" w14:textId="77777777" w:rsidR="00102165" w:rsidRDefault="00102165" w:rsidP="00102165">
      <w:pPr>
        <w:pStyle w:val="Heading3"/>
      </w:pPr>
      <w:r>
        <w:t>AT: “Handler Is Neg”---2AC</w:t>
      </w:r>
    </w:p>
    <w:p w14:paraId="791B6190" w14:textId="77777777" w:rsidR="00102165" w:rsidRDefault="00102165" w:rsidP="00102165">
      <w:pPr>
        <w:pStyle w:val="Analytic"/>
      </w:pPr>
    </w:p>
    <w:p w14:paraId="69FF3619" w14:textId="77777777" w:rsidR="00102165" w:rsidRDefault="00102165" w:rsidP="00102165">
      <w:pPr>
        <w:pStyle w:val="Analytic"/>
      </w:pPr>
    </w:p>
    <w:p w14:paraId="7ECB5497" w14:textId="77777777" w:rsidR="00102165" w:rsidRDefault="00102165" w:rsidP="00102165">
      <w:pPr>
        <w:pStyle w:val="Heading3"/>
      </w:pPr>
      <w:r>
        <w:t>Polycrisis---2AC</w:t>
      </w:r>
    </w:p>
    <w:p w14:paraId="59791A31" w14:textId="77777777" w:rsidR="00102165" w:rsidRDefault="00102165" w:rsidP="00102165">
      <w:pPr>
        <w:pStyle w:val="Analytic"/>
      </w:pPr>
    </w:p>
    <w:p w14:paraId="15EEB4E0" w14:textId="77777777" w:rsidR="00102165" w:rsidRDefault="00102165" w:rsidP="00102165">
      <w:pPr>
        <w:pStyle w:val="Heading3"/>
      </w:pPr>
      <w:r>
        <w:t>Foreign Policy---2AC</w:t>
      </w:r>
    </w:p>
    <w:p w14:paraId="019DBE82" w14:textId="77777777" w:rsidR="00102165" w:rsidRDefault="00102165" w:rsidP="00102165">
      <w:pPr>
        <w:pStyle w:val="Analytic"/>
      </w:pPr>
    </w:p>
    <w:p w14:paraId="1BA23F7F" w14:textId="77777777" w:rsidR="00102165" w:rsidRDefault="00102165" w:rsidP="00102165"/>
    <w:p w14:paraId="3A6A9C71" w14:textId="77777777" w:rsidR="00102165" w:rsidRDefault="00102165" w:rsidP="00102165">
      <w:pPr>
        <w:pStyle w:val="Heading3"/>
      </w:pPr>
      <w:r>
        <w:t>AT: Bargaining Hurts Agencies---2AC</w:t>
      </w:r>
    </w:p>
    <w:p w14:paraId="27006DF6" w14:textId="77777777" w:rsidR="00102165" w:rsidRDefault="00102165" w:rsidP="00102165">
      <w:pPr>
        <w:pStyle w:val="Analytic"/>
      </w:pPr>
    </w:p>
    <w:p w14:paraId="071C0884" w14:textId="77777777" w:rsidR="00102165" w:rsidRDefault="00102165" w:rsidP="00102165">
      <w:pPr>
        <w:pStyle w:val="Heading3"/>
      </w:pPr>
      <w:r>
        <w:t>AT: Trump Ignores---2AC</w:t>
      </w:r>
    </w:p>
    <w:p w14:paraId="597F7077" w14:textId="77777777" w:rsidR="00102165" w:rsidRDefault="00102165" w:rsidP="00102165">
      <w:pPr>
        <w:pStyle w:val="Analytic"/>
      </w:pPr>
    </w:p>
    <w:p w14:paraId="090A6E22" w14:textId="77777777" w:rsidR="00102165" w:rsidRDefault="00102165" w:rsidP="00102165">
      <w:pPr>
        <w:pStyle w:val="Heading2"/>
      </w:pPr>
      <w:r>
        <w:t>Reorganization</w:t>
      </w:r>
    </w:p>
    <w:p w14:paraId="702FCD37" w14:textId="77777777" w:rsidR="00102165" w:rsidRDefault="00102165" w:rsidP="00102165">
      <w:pPr>
        <w:pStyle w:val="Heading3"/>
      </w:pPr>
      <w:r>
        <w:t>Democracy---2AC</w:t>
      </w:r>
    </w:p>
    <w:p w14:paraId="74E0A007" w14:textId="77777777" w:rsidR="00102165" w:rsidRDefault="00102165" w:rsidP="00102165">
      <w:pPr>
        <w:pStyle w:val="Analytic"/>
      </w:pPr>
    </w:p>
    <w:p w14:paraId="68681FB5" w14:textId="77777777" w:rsidR="00102165" w:rsidRPr="005A2DA7" w:rsidRDefault="00102165" w:rsidP="00102165"/>
    <w:p w14:paraId="7D9543A2" w14:textId="77777777" w:rsidR="00102165" w:rsidRDefault="00102165" w:rsidP="00102165">
      <w:pPr>
        <w:pStyle w:val="Analytic"/>
      </w:pPr>
    </w:p>
    <w:p w14:paraId="625098BB" w14:textId="77777777" w:rsidR="00102165" w:rsidRDefault="00102165" w:rsidP="00102165">
      <w:pPr>
        <w:pStyle w:val="Heading3"/>
      </w:pPr>
      <w:r>
        <w:t>Warming---2AC</w:t>
      </w:r>
    </w:p>
    <w:p w14:paraId="490039F1" w14:textId="77777777" w:rsidR="00102165" w:rsidRDefault="00102165" w:rsidP="00102165">
      <w:pPr>
        <w:pStyle w:val="Analytic"/>
      </w:pPr>
    </w:p>
    <w:p w14:paraId="28BB9DA1" w14:textId="77777777" w:rsidR="00102165" w:rsidRDefault="00102165" w:rsidP="00102165"/>
    <w:p w14:paraId="409B037A" w14:textId="77777777" w:rsidR="00102165" w:rsidRDefault="00102165" w:rsidP="00102165">
      <w:pPr>
        <w:pStyle w:val="Heading1"/>
      </w:pPr>
      <w:r>
        <w:t>OFF</w:t>
      </w:r>
    </w:p>
    <w:p w14:paraId="15E13EEF" w14:textId="77777777" w:rsidR="00102165" w:rsidRDefault="00102165" w:rsidP="00102165">
      <w:pPr>
        <w:pStyle w:val="Heading3"/>
      </w:pPr>
      <w:r>
        <w:t>T-Subsets---2AC</w:t>
      </w:r>
    </w:p>
    <w:p w14:paraId="7D38019B" w14:textId="77777777" w:rsidR="00102165" w:rsidRDefault="00102165" w:rsidP="00102165">
      <w:pPr>
        <w:pStyle w:val="Analytic"/>
      </w:pPr>
    </w:p>
    <w:p w14:paraId="68A28CA5" w14:textId="77777777" w:rsidR="00102165" w:rsidRDefault="00102165" w:rsidP="00102165"/>
    <w:p w14:paraId="3EFA8104" w14:textId="77777777" w:rsidR="00102165" w:rsidRPr="00A93CE8" w:rsidRDefault="00102165" w:rsidP="00102165">
      <w:pPr>
        <w:pStyle w:val="Heading4"/>
      </w:pPr>
      <w:r>
        <w:t>3. Collective bargaining rights.</w:t>
      </w:r>
    </w:p>
    <w:p w14:paraId="2B343F96" w14:textId="77777777" w:rsidR="00102165" w:rsidRPr="00A44EAC" w:rsidRDefault="00102165" w:rsidP="00102165">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0E781BC3" w14:textId="77777777" w:rsidR="00102165" w:rsidRPr="00A44EAC" w:rsidRDefault="00102165" w:rsidP="00102165">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30CDB925" w14:textId="77777777" w:rsidR="00102165" w:rsidRPr="00A93CE8" w:rsidRDefault="00102165" w:rsidP="00102165"/>
    <w:p w14:paraId="5F4487D9" w14:textId="77777777" w:rsidR="00102165" w:rsidRDefault="00102165" w:rsidP="00102165"/>
    <w:p w14:paraId="631C6DA4" w14:textId="77777777" w:rsidR="00102165" w:rsidRDefault="00102165" w:rsidP="00102165"/>
    <w:p w14:paraId="54A7164D" w14:textId="77777777" w:rsidR="00102165" w:rsidRDefault="00102165" w:rsidP="00102165">
      <w:pPr>
        <w:pStyle w:val="Analytic"/>
      </w:pPr>
    </w:p>
    <w:p w14:paraId="290F6D21" w14:textId="77777777" w:rsidR="00102165" w:rsidRDefault="00102165" w:rsidP="00102165"/>
    <w:p w14:paraId="4FDA46B5" w14:textId="77777777" w:rsidR="00102165" w:rsidRDefault="00102165" w:rsidP="00102165">
      <w:pPr>
        <w:pStyle w:val="Analytic"/>
      </w:pPr>
    </w:p>
    <w:p w14:paraId="03D75EAE" w14:textId="77777777" w:rsidR="00102165" w:rsidRDefault="00102165" w:rsidP="00102165">
      <w:pPr>
        <w:pStyle w:val="Heading3"/>
      </w:pPr>
      <w:r>
        <w:t>Capitalism K---2AC</w:t>
      </w:r>
    </w:p>
    <w:p w14:paraId="7857F347" w14:textId="77777777" w:rsidR="00102165" w:rsidRPr="00345F09" w:rsidRDefault="00102165" w:rsidP="00102165">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11CE23A" w14:textId="77777777" w:rsidR="00102165" w:rsidRPr="00345F09" w:rsidRDefault="00102165" w:rsidP="00102165">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C1FB971" w14:textId="77777777" w:rsidR="00102165" w:rsidRPr="00345F09" w:rsidRDefault="00102165" w:rsidP="00102165">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819ECE1" w14:textId="77777777" w:rsidR="00102165" w:rsidRPr="00345F09" w:rsidRDefault="00102165" w:rsidP="00102165">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75A162DB" w14:textId="77777777" w:rsidR="00102165" w:rsidRPr="00345F09" w:rsidRDefault="00102165" w:rsidP="00102165">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B5A53B5" w14:textId="77777777" w:rsidR="00102165" w:rsidRPr="00345F09" w:rsidRDefault="00102165" w:rsidP="00102165">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34A3306" w14:textId="77777777" w:rsidR="00102165" w:rsidRPr="00345F09" w:rsidRDefault="00102165" w:rsidP="00102165">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30945914" w14:textId="77777777" w:rsidR="00102165" w:rsidRPr="00345F09" w:rsidRDefault="00102165" w:rsidP="00102165">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62A1D52" w14:textId="77777777" w:rsidR="00102165" w:rsidRPr="00345F09" w:rsidRDefault="00102165" w:rsidP="00102165">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58B3B073" w14:textId="77777777" w:rsidR="00102165" w:rsidRPr="00345F09" w:rsidRDefault="00102165" w:rsidP="00102165">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00850792" w14:textId="77777777" w:rsidR="00102165" w:rsidRPr="00345F09" w:rsidRDefault="00102165" w:rsidP="00102165">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A800CB6" w14:textId="77777777" w:rsidR="00102165" w:rsidRPr="00345F09" w:rsidRDefault="00102165" w:rsidP="00102165">
      <w:r w:rsidRPr="00345F09">
        <w:rPr>
          <w:noProof/>
        </w:rPr>
        <w:drawing>
          <wp:inline distT="0" distB="0" distL="0" distR="0" wp14:anchorId="128539B2" wp14:editId="1C031FB5">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D745D16" w14:textId="77777777" w:rsidR="00102165" w:rsidRPr="00345F09" w:rsidRDefault="00102165" w:rsidP="00102165">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2423F876" w14:textId="77777777" w:rsidR="00102165" w:rsidRPr="00345F09" w:rsidRDefault="00102165" w:rsidP="00102165">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12FF9279" w14:textId="77777777" w:rsidR="00102165" w:rsidRPr="00345F09" w:rsidRDefault="00102165" w:rsidP="00102165">
      <w:pPr>
        <w:rPr>
          <w:b/>
          <w:bCs/>
          <w:sz w:val="16"/>
        </w:rPr>
      </w:pPr>
      <w:r w:rsidRPr="00345F09">
        <w:rPr>
          <w:b/>
          <w:bCs/>
        </w:rPr>
        <w:t>[Image Omitted]</w:t>
      </w:r>
    </w:p>
    <w:p w14:paraId="71A2E9FF" w14:textId="77777777" w:rsidR="00102165" w:rsidRPr="00345F09" w:rsidRDefault="00102165" w:rsidP="00102165">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11F7C4C4" w14:textId="77777777" w:rsidR="00102165" w:rsidRPr="00345F09" w:rsidRDefault="00102165" w:rsidP="00102165">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694440AF" w14:textId="77777777" w:rsidR="00102165" w:rsidRPr="00345F09" w:rsidRDefault="00102165" w:rsidP="00102165">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A725D3A" w14:textId="77777777" w:rsidR="00102165" w:rsidRDefault="00102165" w:rsidP="00102165">
      <w:pPr>
        <w:pStyle w:val="Analytic"/>
      </w:pPr>
    </w:p>
    <w:p w14:paraId="106F6A3E" w14:textId="77777777" w:rsidR="00102165" w:rsidRPr="00015E81" w:rsidRDefault="00102165" w:rsidP="00102165"/>
    <w:p w14:paraId="1D4B7CDB" w14:textId="77777777" w:rsidR="00102165" w:rsidRDefault="00102165" w:rsidP="00102165">
      <w:pPr>
        <w:pStyle w:val="Heading4"/>
      </w:pPr>
      <w:r>
        <w:t xml:space="preserve">3. Link turn. The plan </w:t>
      </w:r>
      <w:r>
        <w:rPr>
          <w:u w:val="single"/>
        </w:rPr>
        <w:t>mobilizes workers</w:t>
      </w:r>
      <w:r>
        <w:t xml:space="preserve">, which is </w:t>
      </w:r>
      <w:r>
        <w:rPr>
          <w:u w:val="single"/>
        </w:rPr>
        <w:t>anti-capitalist</w:t>
      </w:r>
      <w:r>
        <w:t>.</w:t>
      </w:r>
    </w:p>
    <w:p w14:paraId="7401971A" w14:textId="77777777" w:rsidR="00102165" w:rsidRPr="00D61265" w:rsidRDefault="00102165" w:rsidP="00102165">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7C0EAD76" w14:textId="77777777" w:rsidR="00102165" w:rsidRPr="00587FD6" w:rsidRDefault="00102165" w:rsidP="00102165">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FF1258">
        <w:rPr>
          <w:rStyle w:val="StyleUnderline"/>
        </w:rPr>
        <w:t xml:space="preserve">take </w:t>
      </w:r>
      <w:r w:rsidRPr="005F7857">
        <w:rPr>
          <w:rStyle w:val="StyleUnderline"/>
        </w:rPr>
        <w:t xml:space="preserve">a </w:t>
      </w:r>
      <w:r w:rsidRPr="005F7857">
        <w:rPr>
          <w:rStyle w:val="Emphasis"/>
        </w:rPr>
        <w:t xml:space="preserve">more </w:t>
      </w:r>
      <w:r w:rsidRPr="00FF1258">
        <w:rPr>
          <w:rStyle w:val="Emphasis"/>
          <w:highlight w:val="yellow"/>
        </w:rPr>
        <w:t>hostile stance</w:t>
      </w:r>
      <w:r w:rsidRPr="00053223">
        <w:rPr>
          <w:rStyle w:val="StyleUnderline"/>
        </w:rPr>
        <w:t xml:space="preserve"> toward unions, as </w:t>
      </w:r>
      <w:r w:rsidRPr="00FF1258">
        <w:rPr>
          <w:rStyle w:val="Emphasis"/>
        </w:rPr>
        <w:t>labor leaders</w:t>
      </w:r>
      <w:r w:rsidRPr="00FF1258">
        <w:rPr>
          <w:rStyle w:val="StyleUnderline"/>
        </w:rPr>
        <w:t xml:space="preserve"> voice fears</w:t>
      </w:r>
      <w:r w:rsidRPr="00053223">
        <w:rPr>
          <w:rStyle w:val="StyleUnderline"/>
        </w:rPr>
        <w:t xml:space="preserve"> that the </w:t>
      </w:r>
      <w:r w:rsidRPr="00FF1258">
        <w:rPr>
          <w:rStyle w:val="StyleUnderline"/>
        </w:rPr>
        <w:t xml:space="preserve">president’s </w:t>
      </w:r>
      <w:r w:rsidRPr="00FF1258">
        <w:rPr>
          <w:rStyle w:val="StyleUnderline"/>
          <w:highlight w:val="yellow"/>
        </w:rPr>
        <w:t>moves</w:t>
      </w:r>
      <w:r w:rsidRPr="00FF1258">
        <w:rPr>
          <w:rStyle w:val="StyleUnderline"/>
        </w:rPr>
        <w:t xml:space="preserve"> 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 xml:space="preserve">fight harder against </w:t>
      </w:r>
      <w:r w:rsidRPr="00FF1258">
        <w:rPr>
          <w:rStyle w:val="Emphasis"/>
          <w:highlight w:val="yellow"/>
        </w:rPr>
        <w:t>unions</w:t>
      </w:r>
      <w:r w:rsidRPr="00FF1258">
        <w:rPr>
          <w:rStyle w:val="StyleUnderline"/>
          <w:highlight w:val="yellow"/>
        </w:rPr>
        <w:t xml:space="preserve"> and slow</w:t>
      </w:r>
      <w:r w:rsidRPr="00053223">
        <w:rPr>
          <w:rStyle w:val="StyleUnderline"/>
        </w:rPr>
        <w:t xml:space="preserve"> their </w:t>
      </w:r>
      <w:r w:rsidRPr="00FF1258">
        <w:rPr>
          <w:rStyle w:val="StyleUnderline"/>
        </w:rPr>
        <w:t xml:space="preserve">recent </w:t>
      </w:r>
      <w:r w:rsidRPr="00846989">
        <w:rPr>
          <w:rStyle w:val="Emphasis"/>
          <w:highlight w:val="yellow"/>
        </w:rPr>
        <w:t>progress</w:t>
      </w:r>
      <w:r w:rsidRPr="00587FD6">
        <w:rPr>
          <w:sz w:val="16"/>
        </w:rPr>
        <w:t>.</w:t>
      </w:r>
    </w:p>
    <w:p w14:paraId="5A219328" w14:textId="77777777" w:rsidR="00102165" w:rsidRPr="00587FD6" w:rsidRDefault="00102165" w:rsidP="00102165">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55175925" w14:textId="77777777" w:rsidR="00102165" w:rsidRPr="00587FD6" w:rsidRDefault="00102165" w:rsidP="00102165">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7BC3C4B1" w14:textId="77777777" w:rsidR="00102165" w:rsidRPr="00587FD6" w:rsidRDefault="00102165" w:rsidP="00102165">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205DBBDB" w14:textId="77777777" w:rsidR="00102165" w:rsidRPr="00587FD6" w:rsidRDefault="00102165" w:rsidP="00102165">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46FC7648" w14:textId="77777777" w:rsidR="00102165" w:rsidRPr="00587FD6" w:rsidRDefault="00102165" w:rsidP="00102165">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5E528B0F" w14:textId="77777777" w:rsidR="00102165" w:rsidRPr="00587FD6" w:rsidRDefault="00102165" w:rsidP="00102165">
      <w:pPr>
        <w:rPr>
          <w:sz w:val="16"/>
        </w:rPr>
      </w:pPr>
      <w:r w:rsidRPr="00587FD6">
        <w:rPr>
          <w:sz w:val="16"/>
        </w:rPr>
        <w:t>Beyond that, Trump has repeatedly insulted the nation’s 2 million federal workers, saying: “Many of them don’t work at all. Many of them never showed up to work.”</w:t>
      </w:r>
    </w:p>
    <w:p w14:paraId="1FADB5AA" w14:textId="77777777" w:rsidR="00102165" w:rsidRPr="00587FD6" w:rsidRDefault="00102165" w:rsidP="00102165">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661EEDDB" w14:textId="77777777" w:rsidR="00102165" w:rsidRPr="00587FD6" w:rsidRDefault="00102165" w:rsidP="00102165">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FF1258">
        <w:rPr>
          <w:rStyle w:val="Emphasis"/>
          <w:highlight w:val="yellow"/>
        </w:rPr>
        <w:t>Starbucks</w:t>
      </w:r>
      <w:r w:rsidRPr="00FF1258">
        <w:rPr>
          <w:rStyle w:val="StyleUnderline"/>
          <w:highlight w:val="yellow"/>
        </w:rPr>
        <w:t xml:space="preserve">, </w:t>
      </w:r>
      <w:r w:rsidRPr="00FF1258">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4B97E61D" w14:textId="77777777" w:rsidR="00102165" w:rsidRPr="00587FD6" w:rsidRDefault="00102165" w:rsidP="00102165">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1D63D488" w14:textId="77777777" w:rsidR="00102165" w:rsidRPr="00587FD6" w:rsidRDefault="00102165" w:rsidP="00102165">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FF1258">
        <w:rPr>
          <w:rStyle w:val="StyleUnderline"/>
        </w:rPr>
        <w:t xml:space="preserve"> their </w:t>
      </w:r>
      <w:r w:rsidRPr="00FF1258">
        <w:rPr>
          <w:rStyle w:val="Emphasis"/>
        </w:rPr>
        <w:t xml:space="preserve">labor </w:t>
      </w:r>
      <w:r w:rsidRPr="008E5CC2">
        <w:rPr>
          <w:rStyle w:val="Emphasis"/>
          <w:highlight w:val="yellow"/>
        </w:rPr>
        <w:t>contracts</w:t>
      </w:r>
      <w:r w:rsidRPr="00587FD6">
        <w:rPr>
          <w:sz w:val="16"/>
        </w:rPr>
        <w:t>.”</w:t>
      </w:r>
    </w:p>
    <w:p w14:paraId="19DD31C3" w14:textId="77777777" w:rsidR="00102165" w:rsidRPr="00587FD6" w:rsidRDefault="00102165" w:rsidP="00102165">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55CABCD6" w14:textId="77777777" w:rsidR="00102165" w:rsidRDefault="00102165" w:rsidP="00102165">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5DBB4405" w14:textId="77777777" w:rsidR="00102165" w:rsidRPr="00041831" w:rsidRDefault="00102165" w:rsidP="00102165">
      <w:pPr>
        <w:pStyle w:val="Heading4"/>
      </w:pPr>
      <w:r>
        <w:t xml:space="preserve">4. Alt fails. A </w:t>
      </w:r>
      <w:r>
        <w:rPr>
          <w:u w:val="single"/>
        </w:rPr>
        <w:t>hierarchical</w:t>
      </w:r>
      <w:r>
        <w:t xml:space="preserve"> bureaucracy is </w:t>
      </w:r>
      <w:r>
        <w:rPr>
          <w:u w:val="single"/>
        </w:rPr>
        <w:t>key</w:t>
      </w:r>
      <w:r>
        <w:t xml:space="preserve"> to state capacity.</w:t>
      </w:r>
    </w:p>
    <w:p w14:paraId="742D4B54" w14:textId="77777777" w:rsidR="00102165" w:rsidRPr="00041831" w:rsidRDefault="00102165" w:rsidP="00102165">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08AFDBB7" w14:textId="77777777" w:rsidR="00102165" w:rsidRPr="00041831" w:rsidRDefault="00102165" w:rsidP="00102165">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D8CBB3E" w14:textId="77777777" w:rsidR="00102165" w:rsidRPr="00041831" w:rsidRDefault="00102165" w:rsidP="00102165">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AF82977" w14:textId="77777777" w:rsidR="00102165" w:rsidRPr="00041831" w:rsidRDefault="00102165" w:rsidP="00102165">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1D5BA24F" w14:textId="77777777" w:rsidR="00102165" w:rsidRDefault="00102165" w:rsidP="00102165"/>
    <w:p w14:paraId="5F6E6FB6" w14:textId="77777777" w:rsidR="00102165" w:rsidRDefault="00102165" w:rsidP="00102165">
      <w:pPr>
        <w:pStyle w:val="Analytic"/>
      </w:pPr>
    </w:p>
    <w:p w14:paraId="2AC0901B" w14:textId="77777777" w:rsidR="00102165" w:rsidRDefault="00102165" w:rsidP="00102165">
      <w:pPr>
        <w:pStyle w:val="Heading4"/>
      </w:pPr>
      <w:r>
        <w:t xml:space="preserve">8. Growth key to </w:t>
      </w:r>
      <w:r>
        <w:rPr>
          <w:u w:val="single"/>
        </w:rPr>
        <w:t>innovate past</w:t>
      </w:r>
      <w:r>
        <w:t xml:space="preserve"> risks. Extinction.</w:t>
      </w:r>
    </w:p>
    <w:p w14:paraId="3865205E" w14:textId="77777777" w:rsidR="00102165" w:rsidRPr="00304866" w:rsidRDefault="00102165" w:rsidP="0010216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A9797B5" w14:textId="77777777" w:rsidR="00102165" w:rsidRPr="00067FE1" w:rsidRDefault="00102165" w:rsidP="00102165">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4A3C143" w14:textId="77777777" w:rsidR="00102165" w:rsidRPr="00067FE1" w:rsidRDefault="00102165" w:rsidP="00102165">
      <w:pPr>
        <w:rPr>
          <w:sz w:val="16"/>
        </w:rPr>
      </w:pPr>
      <w:r w:rsidRPr="00067FE1">
        <w:rPr>
          <w:sz w:val="16"/>
        </w:rPr>
        <w:t xml:space="preserve">1 Introduction </w:t>
      </w:r>
    </w:p>
    <w:p w14:paraId="5939FE41" w14:textId="77777777" w:rsidR="00102165" w:rsidRPr="004D68D5" w:rsidRDefault="00102165" w:rsidP="00102165">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0DBF86E" w14:textId="77777777" w:rsidR="00102165" w:rsidRPr="00067FE1" w:rsidRDefault="00102165" w:rsidP="00102165">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1D64E42" w14:textId="77777777" w:rsidR="00102165" w:rsidRPr="00067FE1" w:rsidRDefault="00102165" w:rsidP="0010216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584F998" w14:textId="77777777" w:rsidR="00102165" w:rsidRPr="00522B89" w:rsidRDefault="00102165" w:rsidP="00102165">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5967F7DC" w14:textId="77777777" w:rsidR="00102165" w:rsidRPr="00067FE1" w:rsidRDefault="00102165" w:rsidP="00102165">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49CA33E" w14:textId="77777777" w:rsidR="00102165" w:rsidRPr="00067FE1" w:rsidRDefault="00102165" w:rsidP="0010216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82F3FB8" w14:textId="77777777" w:rsidR="00102165" w:rsidRDefault="00102165" w:rsidP="00102165">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7AC202E" w14:textId="77777777" w:rsidR="00102165" w:rsidRDefault="00102165" w:rsidP="00102165">
      <w:pPr>
        <w:pStyle w:val="Analytic"/>
        <w:rPr>
          <w:u w:val="single"/>
        </w:rPr>
      </w:pPr>
    </w:p>
    <w:p w14:paraId="415B503D" w14:textId="77777777" w:rsidR="00102165" w:rsidRDefault="00102165" w:rsidP="00102165">
      <w:pPr>
        <w:pStyle w:val="Heading4"/>
      </w:pPr>
      <w:r>
        <w:t xml:space="preserve">12. The alt causes </w:t>
      </w:r>
      <w:r>
        <w:rPr>
          <w:u w:val="single"/>
        </w:rPr>
        <w:t>transition wars</w:t>
      </w:r>
      <w:r>
        <w:t>.</w:t>
      </w:r>
    </w:p>
    <w:p w14:paraId="67221198" w14:textId="77777777" w:rsidR="00102165" w:rsidRPr="00682380" w:rsidRDefault="00102165" w:rsidP="00102165">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109E177" w14:textId="77777777" w:rsidR="00102165" w:rsidRPr="00AE0446" w:rsidRDefault="00102165" w:rsidP="00102165">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31B65A1" w14:textId="77777777" w:rsidR="00102165" w:rsidRPr="00AE0446" w:rsidRDefault="00102165" w:rsidP="00102165">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D168B56" w14:textId="77777777" w:rsidR="00102165" w:rsidRPr="00AE0446" w:rsidRDefault="00102165" w:rsidP="00102165">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04EC1E6A" w14:textId="77777777" w:rsidR="00102165" w:rsidRPr="00AE0446" w:rsidRDefault="00102165" w:rsidP="00102165">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1577683" w14:textId="77777777" w:rsidR="00102165" w:rsidRPr="00AE0446" w:rsidRDefault="00102165" w:rsidP="00102165">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36A6DA9" w14:textId="77777777" w:rsidR="00102165" w:rsidRPr="00AE0446" w:rsidRDefault="00102165" w:rsidP="00102165">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4FDBFCA" w14:textId="77777777" w:rsidR="00102165" w:rsidRPr="00AE0446" w:rsidRDefault="00102165" w:rsidP="00102165">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5B38896" w14:textId="77777777" w:rsidR="00102165" w:rsidRPr="00AE0446" w:rsidRDefault="00102165" w:rsidP="00102165">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38BEB64" w14:textId="77777777" w:rsidR="00102165" w:rsidRPr="00682380" w:rsidRDefault="00102165" w:rsidP="00102165">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9D20969" w14:textId="77777777" w:rsidR="00102165" w:rsidRDefault="00102165" w:rsidP="00102165"/>
    <w:p w14:paraId="79BFCFD1" w14:textId="77777777" w:rsidR="00102165" w:rsidRDefault="00102165" w:rsidP="00102165">
      <w:pPr>
        <w:pStyle w:val="Heading4"/>
      </w:pPr>
      <w:r>
        <w:t xml:space="preserve">13. Markets key. </w:t>
      </w:r>
    </w:p>
    <w:p w14:paraId="4E947A7D" w14:textId="77777777" w:rsidR="00102165" w:rsidRPr="00E95F1F" w:rsidRDefault="00102165" w:rsidP="00102165">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312BE71A" w14:textId="77777777" w:rsidR="00102165" w:rsidRPr="00B33A99" w:rsidRDefault="00102165" w:rsidP="00102165">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C4D942D" w14:textId="77777777" w:rsidR="00102165" w:rsidRPr="00B33A99" w:rsidRDefault="00102165" w:rsidP="00102165">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73A8A58" w14:textId="77777777" w:rsidR="00102165" w:rsidRDefault="00102165" w:rsidP="00102165">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2BDA1F85" w14:textId="77777777" w:rsidR="00102165" w:rsidRDefault="00102165" w:rsidP="00102165"/>
    <w:p w14:paraId="69F80B14" w14:textId="77777777" w:rsidR="00102165" w:rsidRDefault="00102165" w:rsidP="00102165"/>
    <w:p w14:paraId="6BCDEF54" w14:textId="77777777" w:rsidR="00102165" w:rsidRDefault="00102165" w:rsidP="00102165">
      <w:pPr>
        <w:pStyle w:val="Heading3"/>
      </w:pPr>
      <w:r>
        <w:t>Movements DA---2AC</w:t>
      </w:r>
    </w:p>
    <w:p w14:paraId="56636D63" w14:textId="77777777" w:rsidR="00102165" w:rsidRDefault="00102165" w:rsidP="00102165">
      <w:pPr>
        <w:pStyle w:val="Heading4"/>
      </w:pPr>
      <w:bookmarkStart w:id="1" w:name="_Hlk209709260"/>
      <w:r>
        <w:t>1. Trump shuts them down.</w:t>
      </w:r>
    </w:p>
    <w:p w14:paraId="3F68632E" w14:textId="77777777" w:rsidR="00102165" w:rsidRPr="006F3F39" w:rsidRDefault="00102165" w:rsidP="00102165">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22B1AAFD" w14:textId="77777777" w:rsidR="00102165" w:rsidRDefault="00102165" w:rsidP="00102165">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1"/>
    <w:p w14:paraId="14F96622" w14:textId="77777777" w:rsidR="00102165" w:rsidRDefault="00102165" w:rsidP="00102165">
      <w:pPr>
        <w:pStyle w:val="Heading4"/>
      </w:pPr>
      <w:r>
        <w:t xml:space="preserve">2. Deep divisions make organizing </w:t>
      </w:r>
      <w:r>
        <w:rPr>
          <w:u w:val="single"/>
        </w:rPr>
        <w:t>impossible</w:t>
      </w:r>
      <w:r>
        <w:t>.</w:t>
      </w:r>
    </w:p>
    <w:p w14:paraId="3ECFDEFF" w14:textId="77777777" w:rsidR="00102165" w:rsidRPr="00217F9D" w:rsidRDefault="00102165" w:rsidP="00102165">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47AAC2C4" w14:textId="77777777" w:rsidR="00102165" w:rsidRPr="00217F9D" w:rsidRDefault="00102165" w:rsidP="00102165">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7CFEA2C8" w14:textId="77777777" w:rsidR="00102165" w:rsidRPr="00217F9D" w:rsidRDefault="00102165" w:rsidP="00102165">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4FB7BABB" w14:textId="77777777" w:rsidR="00102165" w:rsidRPr="00217F9D" w:rsidRDefault="00102165" w:rsidP="00102165">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56837D4F" w14:textId="77777777" w:rsidR="00102165" w:rsidRDefault="00102165" w:rsidP="00102165">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0D6B36B0" w14:textId="77777777" w:rsidR="00102165" w:rsidRPr="007D4C92" w:rsidRDefault="00102165" w:rsidP="00102165"/>
    <w:p w14:paraId="651DC27F" w14:textId="77777777" w:rsidR="00102165" w:rsidRDefault="00102165" w:rsidP="00102165">
      <w:pPr>
        <w:pStyle w:val="Analytic"/>
      </w:pPr>
    </w:p>
    <w:p w14:paraId="41BB63B2" w14:textId="77777777" w:rsidR="00102165" w:rsidRPr="008C3022" w:rsidRDefault="00102165" w:rsidP="00102165">
      <w:pPr>
        <w:pStyle w:val="Heading4"/>
        <w:rPr>
          <w:b w:val="0"/>
          <w:bCs/>
        </w:rPr>
      </w:pPr>
      <w:r>
        <w:t xml:space="preserve">4. 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4CEC6A2C" w14:textId="77777777" w:rsidR="00102165" w:rsidRPr="00D61265" w:rsidRDefault="00102165" w:rsidP="00102165">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24B1F0E7" w14:textId="77777777" w:rsidR="00102165" w:rsidRPr="00587FD6" w:rsidRDefault="00102165" w:rsidP="00102165">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59739C5E" w14:textId="77777777" w:rsidR="00102165" w:rsidRPr="00587FD6" w:rsidRDefault="00102165" w:rsidP="00102165">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4342A2CE" w14:textId="77777777" w:rsidR="00102165" w:rsidRPr="00587FD6" w:rsidRDefault="00102165" w:rsidP="00102165">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6E6C9ED0" w14:textId="77777777" w:rsidR="00102165" w:rsidRPr="00587FD6" w:rsidRDefault="00102165" w:rsidP="00102165">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58157391" w14:textId="77777777" w:rsidR="00102165" w:rsidRPr="00587FD6" w:rsidRDefault="00102165" w:rsidP="00102165">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49FF71FE" w14:textId="77777777" w:rsidR="00102165" w:rsidRPr="00587FD6" w:rsidRDefault="00102165" w:rsidP="00102165">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67C501D3" w14:textId="77777777" w:rsidR="00102165" w:rsidRPr="00587FD6" w:rsidRDefault="00102165" w:rsidP="00102165">
      <w:pPr>
        <w:rPr>
          <w:sz w:val="16"/>
        </w:rPr>
      </w:pPr>
      <w:r w:rsidRPr="00587FD6">
        <w:rPr>
          <w:sz w:val="16"/>
        </w:rPr>
        <w:t>Beyond that, Trump has repeatedly insulted the nation’s 2 million federal workers, saying: “Many of them don’t work at all. Many of them never showed up to work.”</w:t>
      </w:r>
    </w:p>
    <w:p w14:paraId="0BE3F2B8" w14:textId="77777777" w:rsidR="00102165" w:rsidRPr="00587FD6" w:rsidRDefault="00102165" w:rsidP="00102165">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42E32202" w14:textId="77777777" w:rsidR="00102165" w:rsidRPr="00587FD6" w:rsidRDefault="00102165" w:rsidP="00102165">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1E9C842A" w14:textId="77777777" w:rsidR="00102165" w:rsidRPr="00587FD6" w:rsidRDefault="00102165" w:rsidP="00102165">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75870623" w14:textId="77777777" w:rsidR="00102165" w:rsidRPr="00587FD6" w:rsidRDefault="00102165" w:rsidP="00102165">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58036679" w14:textId="77777777" w:rsidR="00102165" w:rsidRPr="00587FD6" w:rsidRDefault="00102165" w:rsidP="00102165">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157F103E" w14:textId="77777777" w:rsidR="00102165" w:rsidRPr="00587FD6" w:rsidRDefault="00102165" w:rsidP="00102165">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469EDDA9" w14:textId="77777777" w:rsidR="00102165" w:rsidRDefault="00102165" w:rsidP="00102165">
      <w:pPr>
        <w:pStyle w:val="Heading4"/>
      </w:pPr>
      <w:r>
        <w:t xml:space="preserve">5. No internal. Movements </w:t>
      </w:r>
      <w:r>
        <w:rPr>
          <w:u w:val="single"/>
        </w:rPr>
        <w:t>solve nothing</w:t>
      </w:r>
      <w:r>
        <w:t>.</w:t>
      </w:r>
    </w:p>
    <w:p w14:paraId="57AA6CA4" w14:textId="77777777" w:rsidR="00102165" w:rsidRPr="001D3616" w:rsidRDefault="00102165" w:rsidP="00102165">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4016BE06" w14:textId="77777777" w:rsidR="00102165" w:rsidRPr="000857A1" w:rsidRDefault="00102165" w:rsidP="00102165">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4384BBFA" w14:textId="77777777" w:rsidR="00102165" w:rsidRPr="000857A1" w:rsidRDefault="00102165" w:rsidP="00102165">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62C50D1" w14:textId="77777777" w:rsidR="00102165" w:rsidRPr="000857A1" w:rsidRDefault="00102165" w:rsidP="00102165">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7D254A73" w14:textId="77777777" w:rsidR="00102165" w:rsidRPr="000857A1" w:rsidRDefault="00102165" w:rsidP="00102165">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AA60688" w14:textId="77777777" w:rsidR="00102165" w:rsidRPr="000857A1" w:rsidRDefault="00102165" w:rsidP="00102165">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6E554055" w14:textId="77777777" w:rsidR="00102165" w:rsidRDefault="00102165" w:rsidP="00102165">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5791EE2B" w14:textId="77777777" w:rsidR="00102165" w:rsidRDefault="00102165" w:rsidP="00102165">
      <w:pPr>
        <w:rPr>
          <w:sz w:val="16"/>
        </w:rPr>
      </w:pPr>
      <w:r>
        <w:rPr>
          <w:sz w:val="16"/>
        </w:rPr>
        <w:t>What Now?</w:t>
      </w:r>
    </w:p>
    <w:p w14:paraId="146ADA0A" w14:textId="77777777" w:rsidR="00102165" w:rsidRDefault="00102165" w:rsidP="00102165">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623B731E" w14:textId="77777777" w:rsidR="00102165" w:rsidRDefault="00102165" w:rsidP="00102165">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1DBC3CAA" w14:textId="77777777" w:rsidR="00102165" w:rsidRDefault="00102165" w:rsidP="00102165">
      <w:pPr>
        <w:pStyle w:val="Heading3"/>
      </w:pPr>
      <w:r>
        <w:t>Advantage CP---2AC</w:t>
      </w:r>
    </w:p>
    <w:p w14:paraId="596FF569" w14:textId="77777777" w:rsidR="00102165" w:rsidRDefault="00102165" w:rsidP="00102165">
      <w:pPr>
        <w:pStyle w:val="Analytic"/>
      </w:pPr>
    </w:p>
    <w:p w14:paraId="3726AB11" w14:textId="77777777" w:rsidR="00102165" w:rsidRPr="00D97E5A" w:rsidRDefault="00102165" w:rsidP="00102165"/>
    <w:p w14:paraId="617D708F" w14:textId="77777777" w:rsidR="00102165" w:rsidRDefault="00102165" w:rsidP="00102165">
      <w:pPr>
        <w:pStyle w:val="Analytic"/>
        <w:rPr>
          <w:u w:val="single"/>
        </w:rPr>
      </w:pPr>
    </w:p>
    <w:p w14:paraId="2453FF6F" w14:textId="77777777" w:rsidR="00102165" w:rsidRDefault="00102165" w:rsidP="00102165">
      <w:pPr>
        <w:pStyle w:val="Heading4"/>
      </w:pPr>
      <w:r>
        <w:t xml:space="preserve">6. A. </w:t>
      </w: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457B04DD" w14:textId="77777777" w:rsidR="00102165" w:rsidRDefault="00102165" w:rsidP="00102165">
      <w:r>
        <w:t>&lt;&lt;&lt;FOR REFERENCE&gt;&gt;&gt;</w:t>
      </w:r>
    </w:p>
    <w:p w14:paraId="1B766D53" w14:textId="77777777" w:rsidR="00102165" w:rsidRPr="003C6D6B" w:rsidRDefault="00102165" w:rsidP="00102165">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294CD73B" w14:textId="77777777" w:rsidR="00102165" w:rsidRPr="003C6D6B" w:rsidRDefault="00102165" w:rsidP="00102165">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03E9B041" w14:textId="77777777" w:rsidR="00102165" w:rsidRPr="003C6D6B" w:rsidRDefault="00102165" w:rsidP="00102165">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71B5B78" w14:textId="77777777" w:rsidR="00102165" w:rsidRPr="003C6D6B" w:rsidRDefault="00102165" w:rsidP="00102165">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F90EABA" w14:textId="77777777" w:rsidR="00102165" w:rsidRPr="003C6D6B" w:rsidRDefault="00102165" w:rsidP="00102165">
      <w:pPr>
        <w:rPr>
          <w:i/>
          <w:iCs/>
          <w:sz w:val="16"/>
          <w:szCs w:val="20"/>
        </w:rPr>
      </w:pPr>
      <w:r w:rsidRPr="003C6D6B">
        <w:rPr>
          <w:i/>
          <w:iCs/>
          <w:sz w:val="16"/>
          <w:szCs w:val="20"/>
        </w:rPr>
        <w:t>2. Indirect Constraints on Policy</w:t>
      </w:r>
    </w:p>
    <w:p w14:paraId="6589BD21" w14:textId="77777777" w:rsidR="00102165" w:rsidRPr="003C6D6B" w:rsidRDefault="00102165" w:rsidP="00102165">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702999D7" w14:textId="77777777" w:rsidR="00102165" w:rsidRPr="003C6D6B" w:rsidRDefault="00102165" w:rsidP="00102165">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6FFBACE" w14:textId="77777777" w:rsidR="00102165" w:rsidRPr="003C6D6B" w:rsidRDefault="00102165" w:rsidP="00102165">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BAE2151" w14:textId="77777777" w:rsidR="00102165" w:rsidRPr="003C6D6B" w:rsidRDefault="00102165" w:rsidP="00102165">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240E7E9" w14:textId="77777777" w:rsidR="00102165" w:rsidRDefault="00102165" w:rsidP="00102165">
      <w:pPr>
        <w:pStyle w:val="Analytic"/>
      </w:pPr>
    </w:p>
    <w:p w14:paraId="0F0D9410" w14:textId="77777777" w:rsidR="00102165" w:rsidRDefault="00102165" w:rsidP="00102165">
      <w:pPr>
        <w:pStyle w:val="Heading4"/>
      </w:pPr>
      <w:r>
        <w:t xml:space="preserve">10. The </w:t>
      </w:r>
      <w:r>
        <w:rPr>
          <w:u w:val="single"/>
        </w:rPr>
        <w:t>expectation</w:t>
      </w:r>
      <w:r>
        <w:t xml:space="preserve"> of the right is key to performance. That’s Brewer.</w:t>
      </w:r>
    </w:p>
    <w:p w14:paraId="16F5E90F" w14:textId="77777777" w:rsidR="00102165" w:rsidRDefault="00102165" w:rsidP="00102165">
      <w:r>
        <w:t>&lt;&lt;&lt;FOR REFERENCE&gt;&gt;&gt;</w:t>
      </w:r>
    </w:p>
    <w:p w14:paraId="72FA9440" w14:textId="77777777" w:rsidR="00102165" w:rsidRPr="0090716D" w:rsidRDefault="00102165" w:rsidP="00102165">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216571C" w14:textId="77777777" w:rsidR="00102165" w:rsidRPr="007A4F01" w:rsidRDefault="00102165" w:rsidP="00102165"/>
    <w:p w14:paraId="7E188A63" w14:textId="77777777" w:rsidR="00102165" w:rsidRDefault="00102165" w:rsidP="00102165">
      <w:pPr>
        <w:pStyle w:val="Analytic"/>
      </w:pPr>
    </w:p>
    <w:p w14:paraId="0E81E12B" w14:textId="77777777" w:rsidR="00102165" w:rsidRPr="006E010D" w:rsidRDefault="00102165" w:rsidP="00102165">
      <w:pPr>
        <w:pStyle w:val="Heading4"/>
      </w:pPr>
      <w:r>
        <w:t xml:space="preserve">12. Collective bargaining rights are </w:t>
      </w:r>
      <w:r>
        <w:rPr>
          <w:u w:val="single"/>
        </w:rPr>
        <w:t>necessary</w:t>
      </w:r>
      <w:r>
        <w:t>.</w:t>
      </w:r>
    </w:p>
    <w:p w14:paraId="27A7E2FF" w14:textId="77777777" w:rsidR="00102165" w:rsidRDefault="00102165" w:rsidP="00102165">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EBC2933" w14:textId="77777777" w:rsidR="00102165" w:rsidRPr="00647438" w:rsidRDefault="00102165" w:rsidP="00102165">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3857E31" w14:textId="77777777" w:rsidR="00102165" w:rsidRPr="001D6F3E" w:rsidRDefault="00102165" w:rsidP="00102165">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346F098" w14:textId="77777777" w:rsidR="00102165" w:rsidRPr="00647438" w:rsidRDefault="00102165" w:rsidP="00102165">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388EC69" w14:textId="77777777" w:rsidR="00102165" w:rsidRPr="00647438" w:rsidRDefault="00102165" w:rsidP="00102165">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6E22EEB" w14:textId="77777777" w:rsidR="00102165" w:rsidRPr="00647438" w:rsidRDefault="00102165" w:rsidP="00102165">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E2EBEBF" w14:textId="77777777" w:rsidR="00102165" w:rsidRPr="00647438" w:rsidRDefault="00102165" w:rsidP="00102165">
      <w:pPr>
        <w:rPr>
          <w:sz w:val="16"/>
        </w:rPr>
      </w:pPr>
      <w:r w:rsidRPr="00647438">
        <w:rPr>
          <w:sz w:val="16"/>
        </w:rPr>
        <w:t>What this study reveals is that a demeaning one-dimensional narrative of public employees badly mischaracterizes public servants.</w:t>
      </w:r>
    </w:p>
    <w:p w14:paraId="025862E8" w14:textId="77777777" w:rsidR="00102165" w:rsidRPr="00647438" w:rsidRDefault="00102165" w:rsidP="00102165">
      <w:pPr>
        <w:rPr>
          <w:sz w:val="16"/>
        </w:rPr>
      </w:pPr>
      <w:r w:rsidRPr="00647438">
        <w:rPr>
          <w:sz w:val="16"/>
        </w:rPr>
        <w:t>Introduction</w:t>
      </w:r>
    </w:p>
    <w:p w14:paraId="13D716A1" w14:textId="77777777" w:rsidR="00102165" w:rsidRPr="00333848" w:rsidRDefault="00102165" w:rsidP="00102165">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D8BE8BF" w14:textId="77777777" w:rsidR="00102165" w:rsidRPr="00333848" w:rsidRDefault="00102165" w:rsidP="00102165">
      <w:r w:rsidRPr="00333848">
        <w:t>&lt;&lt;&lt;CONDENSED&gt;&gt;&gt;</w:t>
      </w:r>
    </w:p>
    <w:p w14:paraId="3B6CB217" w14:textId="77777777" w:rsidR="00102165" w:rsidRPr="00647438" w:rsidRDefault="00102165" w:rsidP="00102165">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53F8F9DD" w14:textId="77777777" w:rsidR="00102165" w:rsidRPr="00647438" w:rsidRDefault="00102165" w:rsidP="00102165">
      <w:r>
        <w:t>&lt;&lt;&lt;UNCONDENSED&gt;&gt;&gt;</w:t>
      </w:r>
    </w:p>
    <w:p w14:paraId="11968781" w14:textId="77777777" w:rsidR="00102165" w:rsidRPr="00647438" w:rsidRDefault="00102165" w:rsidP="00102165">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56D908C6" w14:textId="77777777" w:rsidR="00102165" w:rsidRPr="00647438" w:rsidRDefault="00102165" w:rsidP="00102165">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F327483" w14:textId="77777777" w:rsidR="00102165" w:rsidRPr="00647438" w:rsidRDefault="00102165" w:rsidP="00102165">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2DACA49A" w14:textId="77777777" w:rsidR="00102165" w:rsidRPr="00647438" w:rsidRDefault="00102165" w:rsidP="00102165">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33367B5" w14:textId="77777777" w:rsidR="00102165" w:rsidRPr="00E87216" w:rsidRDefault="00102165" w:rsidP="00102165">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761E7AB2" w14:textId="77777777" w:rsidR="00102165" w:rsidRPr="00647438" w:rsidRDefault="00102165" w:rsidP="00102165">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A55E6BE" w14:textId="77777777" w:rsidR="00102165" w:rsidRPr="00647438" w:rsidRDefault="00102165" w:rsidP="00102165">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1C81C60A" w14:textId="77777777" w:rsidR="00102165" w:rsidRDefault="00102165" w:rsidP="00102165"/>
    <w:p w14:paraId="39973E42" w14:textId="77777777" w:rsidR="00102165" w:rsidRPr="004E55E1" w:rsidRDefault="00102165" w:rsidP="00102165">
      <w:pPr>
        <w:pStyle w:val="Heading4"/>
        <w:rPr>
          <w:b w:val="0"/>
          <w:bCs/>
        </w:rPr>
      </w:pPr>
      <w:bookmarkStart w:id="2" w:name="_Hlk208083131"/>
      <w:r>
        <w:t xml:space="preserve">13. That </w:t>
      </w:r>
      <w:r>
        <w:rPr>
          <w:u w:val="single"/>
        </w:rPr>
        <w:t>right is key</w:t>
      </w:r>
      <w:r>
        <w:t>.</w:t>
      </w:r>
    </w:p>
    <w:p w14:paraId="7A3C2E88" w14:textId="77777777" w:rsidR="00102165" w:rsidRDefault="00102165" w:rsidP="00102165">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1D21F53" w14:textId="77777777" w:rsidR="00102165" w:rsidRDefault="00102165" w:rsidP="00102165">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2508A006" w14:textId="77777777" w:rsidR="00102165" w:rsidRDefault="00102165" w:rsidP="00102165">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2"/>
    <w:p w14:paraId="56EFDD2C" w14:textId="77777777" w:rsidR="00102165" w:rsidRPr="00FA5FF7" w:rsidRDefault="00102165" w:rsidP="00102165">
      <w:pPr>
        <w:pStyle w:val="Heading3"/>
      </w:pPr>
      <w:r>
        <w:t>Unitary Exec DA---2AC</w:t>
      </w:r>
    </w:p>
    <w:p w14:paraId="4B04B667" w14:textId="77777777" w:rsidR="00102165" w:rsidRDefault="00102165" w:rsidP="00102165">
      <w:pPr>
        <w:pStyle w:val="Analytic"/>
      </w:pPr>
    </w:p>
    <w:p w14:paraId="0ED669F5" w14:textId="77777777" w:rsidR="00102165" w:rsidRDefault="00102165" w:rsidP="00102165"/>
    <w:p w14:paraId="52AB9BFE" w14:textId="77777777" w:rsidR="00102165" w:rsidRDefault="00102165" w:rsidP="00102165">
      <w:pPr>
        <w:pStyle w:val="Heading4"/>
      </w:pPr>
      <w:r>
        <w:rPr>
          <w:u w:val="single"/>
        </w:rPr>
        <w:t>2. Uniqueness overwhelms</w:t>
      </w:r>
      <w:r>
        <w:t>.</w:t>
      </w:r>
    </w:p>
    <w:p w14:paraId="1C8C3DC3" w14:textId="77777777" w:rsidR="00102165" w:rsidRPr="0017737A" w:rsidRDefault="00102165" w:rsidP="00102165">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4B2A1730" w14:textId="77777777" w:rsidR="00102165" w:rsidRPr="0017737A" w:rsidRDefault="00102165" w:rsidP="00102165">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28C872DE" w14:textId="77777777" w:rsidR="00102165" w:rsidRPr="0017737A" w:rsidRDefault="00102165" w:rsidP="00102165">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2CEB6DBD" w14:textId="77777777" w:rsidR="00102165" w:rsidRPr="0017737A" w:rsidRDefault="00102165" w:rsidP="00102165">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5EDDC340" w14:textId="77777777" w:rsidR="00102165" w:rsidRPr="00992186" w:rsidRDefault="00102165" w:rsidP="00102165">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7C98550C" w14:textId="77777777" w:rsidR="00102165" w:rsidRDefault="00102165" w:rsidP="00102165">
      <w:pPr>
        <w:pStyle w:val="Analytic"/>
      </w:pPr>
    </w:p>
    <w:p w14:paraId="7B03B5A7" w14:textId="77777777" w:rsidR="00102165" w:rsidRPr="00EE158A" w:rsidRDefault="00102165" w:rsidP="00102165">
      <w:pPr>
        <w:pStyle w:val="Heading4"/>
      </w:pPr>
      <w:r>
        <w:t xml:space="preserve">4. Thumpers: </w:t>
      </w:r>
      <w:r>
        <w:rPr>
          <w:u w:val="single"/>
        </w:rPr>
        <w:t>recent court decisions</w:t>
      </w:r>
      <w:r>
        <w:t xml:space="preserve"> and </w:t>
      </w:r>
      <w:r>
        <w:rPr>
          <w:u w:val="single"/>
        </w:rPr>
        <w:t>injunctions</w:t>
      </w:r>
      <w:r>
        <w:t>.</w:t>
      </w:r>
    </w:p>
    <w:p w14:paraId="585CB117" w14:textId="77777777" w:rsidR="00102165" w:rsidRPr="00F87CF2" w:rsidRDefault="00102165" w:rsidP="00102165">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7702AF12" w14:textId="77777777" w:rsidR="00102165" w:rsidRPr="00CE030C" w:rsidRDefault="00102165" w:rsidP="00102165">
      <w:pPr>
        <w:rPr>
          <w:sz w:val="16"/>
        </w:rPr>
      </w:pPr>
      <w:r w:rsidRPr="00CE030C">
        <w:rPr>
          <w:sz w:val="16"/>
        </w:rPr>
        <w:t>Litigation</w:t>
      </w:r>
    </w:p>
    <w:p w14:paraId="3D033F13" w14:textId="77777777" w:rsidR="00102165" w:rsidRPr="00CE030C" w:rsidRDefault="00102165" w:rsidP="00102165">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40978735" w14:textId="77777777" w:rsidR="00102165" w:rsidRPr="00CE030C" w:rsidRDefault="00102165" w:rsidP="00102165">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102AC4CA" w14:textId="77777777" w:rsidR="00102165" w:rsidRPr="00CE030C" w:rsidRDefault="00102165" w:rsidP="00102165">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3CC2644" w14:textId="77777777" w:rsidR="00102165" w:rsidRPr="00CE030C" w:rsidRDefault="00102165" w:rsidP="00102165">
      <w:pPr>
        <w:rPr>
          <w:sz w:val="16"/>
        </w:rPr>
      </w:pPr>
      <w:r w:rsidRPr="00CE030C">
        <w:rPr>
          <w:sz w:val="16"/>
        </w:rPr>
        <w:t>Hearings this month are set in other cases.</w:t>
      </w:r>
    </w:p>
    <w:p w14:paraId="59E4D0F9" w14:textId="77777777" w:rsidR="00102165" w:rsidRPr="00A45258" w:rsidRDefault="00102165" w:rsidP="00102165">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3A31CB3B" w14:textId="77777777" w:rsidR="00102165" w:rsidRPr="00CE030C" w:rsidRDefault="00102165" w:rsidP="00102165">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234E6A0E" w14:textId="77777777" w:rsidR="00102165" w:rsidRPr="00CE030C" w:rsidRDefault="00102165" w:rsidP="00102165">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124769D7" w14:textId="77777777" w:rsidR="00102165" w:rsidRPr="00CE030C" w:rsidRDefault="00102165" w:rsidP="00102165">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58B40CE9" w14:textId="77777777" w:rsidR="00102165" w:rsidRPr="00CE030C" w:rsidRDefault="00102165" w:rsidP="00102165">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0E601C24" w14:textId="77777777" w:rsidR="00102165" w:rsidRPr="00CE030C" w:rsidRDefault="00102165" w:rsidP="00102165">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18244E39" w14:textId="77777777" w:rsidR="00102165" w:rsidRPr="00CE030C" w:rsidRDefault="00102165" w:rsidP="00102165">
      <w:pPr>
        <w:rPr>
          <w:sz w:val="16"/>
        </w:rPr>
      </w:pPr>
      <w:r w:rsidRPr="00CE030C">
        <w:rPr>
          <w:sz w:val="16"/>
        </w:rPr>
        <w:t>Federal Sector Bargaining</w:t>
      </w:r>
    </w:p>
    <w:p w14:paraId="43D99C93" w14:textId="77777777" w:rsidR="00102165" w:rsidRPr="00CE030C" w:rsidRDefault="00102165" w:rsidP="00102165">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E589244" w14:textId="77777777" w:rsidR="00102165" w:rsidRPr="00CE030C" w:rsidRDefault="00102165" w:rsidP="00102165">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6EFEC87" w14:textId="77777777" w:rsidR="00102165" w:rsidRPr="00CE030C" w:rsidRDefault="00102165" w:rsidP="00102165">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6D51EF3A" w14:textId="77777777" w:rsidR="00102165" w:rsidRPr="00CE030C" w:rsidRDefault="00102165" w:rsidP="00102165">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7B536B65" w14:textId="77777777" w:rsidR="00102165" w:rsidRPr="00CE030C" w:rsidRDefault="00102165" w:rsidP="00102165">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4A4BEE1D" w14:textId="77777777" w:rsidR="00102165" w:rsidRPr="00A45258" w:rsidRDefault="00102165" w:rsidP="00102165">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5DFAA214" w14:textId="77777777" w:rsidR="00102165" w:rsidRDefault="00102165" w:rsidP="00102165"/>
    <w:p w14:paraId="7328C768" w14:textId="77777777" w:rsidR="00102165" w:rsidRDefault="00102165" w:rsidP="00102165">
      <w:pPr>
        <w:pStyle w:val="Analytic"/>
        <w:rPr>
          <w:u w:val="single"/>
        </w:rPr>
      </w:pPr>
    </w:p>
    <w:p w14:paraId="7E76E16E" w14:textId="77777777" w:rsidR="00102165" w:rsidRPr="006C2929" w:rsidRDefault="00102165" w:rsidP="00102165">
      <w:pPr>
        <w:pStyle w:val="Heading4"/>
        <w:rPr>
          <w:b w:val="0"/>
          <w:bCs/>
        </w:rPr>
      </w:pPr>
      <w:r>
        <w:t xml:space="preserve">6. Independently, UET kills </w:t>
      </w:r>
      <w:r>
        <w:rPr>
          <w:u w:val="single"/>
        </w:rPr>
        <w:t>transparency</w:t>
      </w:r>
      <w:r>
        <w:t xml:space="preserve"> and </w:t>
      </w:r>
      <w:r>
        <w:rPr>
          <w:u w:val="single"/>
        </w:rPr>
        <w:t>separation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31B33485" w14:textId="77777777" w:rsidR="00102165" w:rsidRPr="006C2929" w:rsidRDefault="00102165" w:rsidP="00102165">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42F29A06" w14:textId="77777777" w:rsidR="00102165" w:rsidRPr="006C2929" w:rsidRDefault="00102165" w:rsidP="00102165">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700BAB7F" w14:textId="77777777" w:rsidR="00102165" w:rsidRDefault="00102165" w:rsidP="00102165">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0ABF26BE" w14:textId="77777777" w:rsidR="00102165" w:rsidRPr="00A31237" w:rsidRDefault="00102165" w:rsidP="00102165">
      <w:pPr>
        <w:pStyle w:val="Heading4"/>
        <w:rPr>
          <w:rFonts w:cs="Calibri"/>
        </w:rPr>
      </w:pPr>
      <w:r>
        <w:rPr>
          <w:rFonts w:cs="Calibri"/>
        </w:rPr>
        <w:t xml:space="preserve">7. 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623E0763" w14:textId="77777777" w:rsidR="00102165" w:rsidRPr="00B03C5A" w:rsidRDefault="00102165" w:rsidP="00102165">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00AE3BEF" w14:textId="77777777" w:rsidR="00102165" w:rsidRPr="00B03C5A" w:rsidRDefault="00102165" w:rsidP="00102165">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373DE092" w14:textId="77777777" w:rsidR="00102165" w:rsidRPr="00B03C5A" w:rsidRDefault="00102165" w:rsidP="00102165">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5BDD02FA" w14:textId="77777777" w:rsidR="00102165" w:rsidRPr="00B03C5A" w:rsidRDefault="00102165" w:rsidP="00102165">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48C81021" w14:textId="77777777" w:rsidR="00102165" w:rsidRPr="00B03C5A" w:rsidRDefault="00102165" w:rsidP="00102165">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 w:val="26"/>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3E1F9DA0" w14:textId="77777777" w:rsidR="00102165" w:rsidRDefault="00102165" w:rsidP="00102165">
      <w:pPr>
        <w:pStyle w:val="Heading4"/>
      </w:pPr>
      <w:r>
        <w:t xml:space="preserve">8. Warpowers </w:t>
      </w:r>
      <w:r w:rsidRPr="00A552E0">
        <w:rPr>
          <w:u w:val="single"/>
        </w:rPr>
        <w:t>inevitable</w:t>
      </w:r>
      <w:r>
        <w:t xml:space="preserve"> AND funding </w:t>
      </w:r>
      <w:r w:rsidRPr="001D4FC3">
        <w:rPr>
          <w:u w:val="single"/>
        </w:rPr>
        <w:t>expires</w:t>
      </w:r>
      <w:r>
        <w:t xml:space="preserve">, solves the impoundment internal. </w:t>
      </w:r>
    </w:p>
    <w:p w14:paraId="5DEEE295" w14:textId="77777777" w:rsidR="00102165" w:rsidRPr="0045480E" w:rsidRDefault="00102165" w:rsidP="00102165">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307757B4" w14:textId="77777777" w:rsidR="00102165" w:rsidRDefault="00102165" w:rsidP="00102165">
      <w:pPr>
        <w:rPr>
          <w:sz w:val="16"/>
        </w:rPr>
      </w:pPr>
      <w:r w:rsidRPr="00A661BE">
        <w:rPr>
          <w:sz w:val="16"/>
        </w:rPr>
        <w:t xml:space="preserve">Looking beyond the text to functional considerations, although Congress’s “power of the purse” has always been practically important,15 it carries particular centrality today. </w:t>
      </w:r>
      <w:r w:rsidRPr="00265DD6">
        <w:rPr>
          <w:rStyle w:val="Emphasis"/>
          <w:highlight w:val="yellow"/>
        </w:rPr>
        <w:t>Since</w:t>
      </w:r>
      <w:r w:rsidRPr="00265DD6">
        <w:rPr>
          <w:rStyle w:val="Emphasis"/>
        </w:rPr>
        <w:t xml:space="preserve"> at least</w:t>
      </w:r>
      <w:r w:rsidRPr="00A661BE">
        <w:rPr>
          <w:sz w:val="16"/>
        </w:rPr>
        <w:t xml:space="preserve"> </w:t>
      </w:r>
      <w:r w:rsidRPr="00265DD6">
        <w:rPr>
          <w:rStyle w:val="StyleUnderline"/>
        </w:rPr>
        <w:t>the</w:t>
      </w:r>
      <w:r w:rsidRPr="00A661BE">
        <w:rPr>
          <w:sz w:val="16"/>
        </w:rPr>
        <w:t xml:space="preserve"> </w:t>
      </w:r>
      <w:r w:rsidRPr="00265DD6">
        <w:rPr>
          <w:rStyle w:val="Emphasis"/>
        </w:rPr>
        <w:t xml:space="preserve">early </w:t>
      </w:r>
      <w:r w:rsidRPr="00265DD6">
        <w:rPr>
          <w:rStyle w:val="Emphasis"/>
          <w:highlight w:val="yellow"/>
        </w:rPr>
        <w:t>twentieth century</w:t>
      </w:r>
      <w:r w:rsidRPr="00A661BE">
        <w:rPr>
          <w:sz w:val="16"/>
        </w:rPr>
        <w:t xml:space="preserve">, </w:t>
      </w:r>
      <w:r w:rsidRPr="00265DD6">
        <w:rPr>
          <w:rStyle w:val="StyleUnderline"/>
        </w:rPr>
        <w:t>Congress has</w:t>
      </w:r>
      <w:r w:rsidRPr="00A661BE">
        <w:rPr>
          <w:sz w:val="16"/>
        </w:rPr>
        <w:t xml:space="preserve"> </w:t>
      </w:r>
      <w:r w:rsidRPr="00265DD6">
        <w:rPr>
          <w:rStyle w:val="Emphasis"/>
        </w:rPr>
        <w:t>regularly</w:t>
      </w:r>
      <w:r w:rsidRPr="00A661BE">
        <w:rPr>
          <w:sz w:val="16"/>
        </w:rPr>
        <w:t xml:space="preserve"> </w:t>
      </w:r>
      <w:r w:rsidRPr="00265DD6">
        <w:rPr>
          <w:rStyle w:val="StyleUnderline"/>
        </w:rPr>
        <w:t>made</w:t>
      </w:r>
      <w:r w:rsidRPr="00A661BE">
        <w:rPr>
          <w:sz w:val="16"/>
        </w:rPr>
        <w:t xml:space="preserve"> </w:t>
      </w:r>
      <w:r w:rsidRPr="00265DD6">
        <w:rPr>
          <w:rStyle w:val="Emphasis"/>
        </w:rPr>
        <w:t>broad delegations</w:t>
      </w:r>
      <w:r w:rsidRPr="00A661BE">
        <w:rPr>
          <w:sz w:val="16"/>
        </w:rPr>
        <w:t xml:space="preserve"> </w:t>
      </w:r>
      <w:r w:rsidRPr="00265DD6">
        <w:rPr>
          <w:rStyle w:val="StyleUnderline"/>
        </w:rPr>
        <w:t>to executive agencies</w:t>
      </w:r>
      <w:r w:rsidRPr="00A661BE">
        <w:rPr>
          <w:sz w:val="16"/>
        </w:rPr>
        <w:t xml:space="preserve">, </w:t>
      </w:r>
      <w:r w:rsidRPr="00265DD6">
        <w:rPr>
          <w:rStyle w:val="StyleUnderline"/>
        </w:rPr>
        <w:t xml:space="preserve">and </w:t>
      </w:r>
      <w:r w:rsidRPr="00265DD6">
        <w:rPr>
          <w:rStyle w:val="StyleUnderline"/>
          <w:highlight w:val="yellow"/>
        </w:rPr>
        <w:t>presidents</w:t>
      </w:r>
      <w:r w:rsidRPr="00A661BE">
        <w:rPr>
          <w:sz w:val="16"/>
        </w:rPr>
        <w:t xml:space="preserve">, for their part, </w:t>
      </w:r>
      <w:r w:rsidRPr="00265DD6">
        <w:rPr>
          <w:rStyle w:val="StyleUnderline"/>
          <w:highlight w:val="yellow"/>
        </w:rPr>
        <w:t>have</w:t>
      </w:r>
      <w:r w:rsidRPr="00A661BE">
        <w:rPr>
          <w:sz w:val="16"/>
          <w:highlight w:val="yellow"/>
        </w:rPr>
        <w:t xml:space="preserve"> </w:t>
      </w:r>
      <w:r w:rsidRPr="00265DD6">
        <w:rPr>
          <w:rStyle w:val="Emphasis"/>
          <w:highlight w:val="yellow"/>
        </w:rPr>
        <w:t>asserted broad uni</w:t>
      </w:r>
      <w:r w:rsidRPr="00265DD6">
        <w:rPr>
          <w:rStyle w:val="Emphasis"/>
        </w:rPr>
        <w:t xml:space="preserve">lateral </w:t>
      </w:r>
      <w:r w:rsidRPr="00265DD6">
        <w:rPr>
          <w:rStyle w:val="Emphasis"/>
          <w:highlight w:val="yellow"/>
        </w:rPr>
        <w:t>authority</w:t>
      </w:r>
      <w:r w:rsidRPr="00A661BE">
        <w:rPr>
          <w:sz w:val="16"/>
          <w:highlight w:val="yellow"/>
        </w:rPr>
        <w:t xml:space="preserve"> </w:t>
      </w:r>
      <w:r w:rsidRPr="00265DD6">
        <w:rPr>
          <w:rStyle w:val="StyleUnderline"/>
          <w:highlight w:val="yellow"/>
        </w:rPr>
        <w:t>to</w:t>
      </w:r>
      <w:r w:rsidRPr="00A661BE">
        <w:rPr>
          <w:sz w:val="16"/>
          <w:highlight w:val="yellow"/>
        </w:rPr>
        <w:t xml:space="preserve"> </w:t>
      </w:r>
      <w:r w:rsidRPr="0067174F">
        <w:rPr>
          <w:rStyle w:val="Emphasis"/>
          <w:highlight w:val="yellow"/>
        </w:rPr>
        <w:t xml:space="preserve">employ military </w:t>
      </w:r>
      <w:r w:rsidRPr="00265DD6">
        <w:rPr>
          <w:rStyle w:val="Emphasis"/>
          <w:highlight w:val="yellow"/>
        </w:rPr>
        <w:t>force</w:t>
      </w:r>
      <w:r w:rsidRPr="00A661BE">
        <w:rPr>
          <w:sz w:val="16"/>
          <w:highlight w:val="yellow"/>
        </w:rPr>
        <w:t xml:space="preserve"> </w:t>
      </w:r>
      <w:r w:rsidRPr="00265DD6">
        <w:rPr>
          <w:rStyle w:val="StyleUnderline"/>
          <w:highlight w:val="yellow"/>
        </w:rPr>
        <w:t>and</w:t>
      </w:r>
      <w:r w:rsidRPr="00A661BE">
        <w:rPr>
          <w:sz w:val="16"/>
          <w:highlight w:val="yellow"/>
        </w:rPr>
        <w:t xml:space="preserve"> </w:t>
      </w:r>
      <w:r w:rsidRPr="00265DD6">
        <w:rPr>
          <w:rStyle w:val="Emphasis"/>
          <w:highlight w:val="yellow"/>
        </w:rPr>
        <w:t>conduct fo</w:t>
      </w:r>
      <w:r w:rsidRPr="00265DD6">
        <w:rPr>
          <w:rStyle w:val="Emphasis"/>
        </w:rPr>
        <w:t xml:space="preserve">reign </w:t>
      </w:r>
      <w:r w:rsidRPr="00265DD6">
        <w:rPr>
          <w:rStyle w:val="Emphasis"/>
          <w:highlight w:val="yellow"/>
        </w:rPr>
        <w:t>po</w:t>
      </w:r>
      <w:r w:rsidRPr="00265DD6">
        <w:rPr>
          <w:rStyle w:val="Emphasis"/>
        </w:rPr>
        <w:t>licy</w:t>
      </w:r>
      <w:r w:rsidRPr="00A661BE">
        <w:rPr>
          <w:sz w:val="16"/>
        </w:rPr>
        <w:t xml:space="preserve">.16 Yet </w:t>
      </w:r>
      <w:r w:rsidRPr="0067091D">
        <w:rPr>
          <w:rStyle w:val="StyleUnderline"/>
          <w:highlight w:val="yellow"/>
        </w:rPr>
        <w:t>funding</w:t>
      </w:r>
      <w:r w:rsidRPr="00A661BE">
        <w:rPr>
          <w:sz w:val="16"/>
        </w:rPr>
        <w:t xml:space="preserve"> for most government operations </w:t>
      </w:r>
      <w:r w:rsidRPr="0067091D">
        <w:rPr>
          <w:rStyle w:val="Emphasis"/>
          <w:highlight w:val="yellow"/>
        </w:rPr>
        <w:t>expires</w:t>
      </w:r>
      <w:r w:rsidRPr="0067091D">
        <w:rPr>
          <w:sz w:val="16"/>
          <w:highlight w:val="yellow"/>
        </w:rPr>
        <w:t xml:space="preserve"> </w:t>
      </w:r>
      <w:r w:rsidRPr="0067091D">
        <w:rPr>
          <w:rStyle w:val="StyleUnderline"/>
          <w:highlight w:val="yellow"/>
        </w:rPr>
        <w:t>at</w:t>
      </w:r>
      <w:r w:rsidRPr="00265DD6">
        <w:rPr>
          <w:rStyle w:val="StyleUnderline"/>
        </w:rPr>
        <w:t xml:space="preserve"> the</w:t>
      </w:r>
      <w:r w:rsidRPr="00A661BE">
        <w:rPr>
          <w:sz w:val="16"/>
        </w:rPr>
        <w:t xml:space="preserve"> </w:t>
      </w:r>
      <w:r w:rsidRPr="0067091D">
        <w:rPr>
          <w:rStyle w:val="Emphasis"/>
          <w:highlight w:val="yellow"/>
        </w:rPr>
        <w:t>end</w:t>
      </w:r>
      <w:r w:rsidRPr="0067091D">
        <w:rPr>
          <w:sz w:val="16"/>
          <w:highlight w:val="yellow"/>
        </w:rPr>
        <w:t xml:space="preserve"> </w:t>
      </w:r>
      <w:r w:rsidRPr="0067091D">
        <w:rPr>
          <w:rStyle w:val="StyleUnderline"/>
          <w:highlight w:val="yellow"/>
        </w:rPr>
        <w:t>of</w:t>
      </w:r>
      <w:r w:rsidRPr="0067091D">
        <w:rPr>
          <w:sz w:val="16"/>
          <w:highlight w:val="yellow"/>
        </w:rPr>
        <w:t xml:space="preserve"> </w:t>
      </w:r>
      <w:r w:rsidRPr="0067091D">
        <w:rPr>
          <w:rStyle w:val="Emphasis"/>
          <w:highlight w:val="yellow"/>
        </w:rPr>
        <w:t>each</w:t>
      </w:r>
      <w:r w:rsidRPr="00A661BE">
        <w:rPr>
          <w:sz w:val="16"/>
        </w:rPr>
        <w:t xml:space="preserve"> </w:t>
      </w:r>
      <w:r w:rsidRPr="00265DD6">
        <w:rPr>
          <w:rStyle w:val="StyleUnderline"/>
        </w:rPr>
        <w:t xml:space="preserve">fiscal </w:t>
      </w:r>
      <w:r w:rsidRPr="0067091D">
        <w:rPr>
          <w:rStyle w:val="StyleUnderline"/>
          <w:highlight w:val="yellow"/>
        </w:rPr>
        <w:t>year</w:t>
      </w:r>
      <w:r w:rsidRPr="00A661BE">
        <w:rPr>
          <w:sz w:val="16"/>
        </w:rPr>
        <w:t xml:space="preserve"> (or some other defined period), a legislative choice that </w:t>
      </w:r>
      <w:r w:rsidRPr="0067091D">
        <w:rPr>
          <w:rStyle w:val="StyleUnderline"/>
          <w:highlight w:val="yellow"/>
        </w:rPr>
        <w:t>gives Congress</w:t>
      </w:r>
      <w:r w:rsidRPr="00A661BE">
        <w:rPr>
          <w:sz w:val="16"/>
        </w:rPr>
        <w:t xml:space="preserve"> the </w:t>
      </w:r>
      <w:r w:rsidRPr="0067091D">
        <w:rPr>
          <w:rStyle w:val="StyleUnderline"/>
          <w:highlight w:val="yellow"/>
        </w:rPr>
        <w:t>leverage</w:t>
      </w:r>
      <w:r w:rsidRPr="00A661BE">
        <w:rPr>
          <w:sz w:val="16"/>
        </w:rPr>
        <w:t xml:space="preserve"> </w:t>
      </w:r>
      <w:r w:rsidRPr="00265DD6">
        <w:rPr>
          <w:rStyle w:val="StyleUnderline"/>
        </w:rPr>
        <w:t>to limit</w:t>
      </w:r>
      <w:r w:rsidRPr="00A661BE">
        <w:rPr>
          <w:sz w:val="16"/>
        </w:rPr>
        <w:t xml:space="preserve">, alter, or repudiate unilateral executive actions as a condition </w:t>
      </w:r>
      <w:r w:rsidRPr="0067091D">
        <w:rPr>
          <w:rStyle w:val="StyleUnderline"/>
        </w:rPr>
        <w:t>for renewed</w:t>
      </w:r>
      <w:r w:rsidRPr="00A661BE">
        <w:rPr>
          <w:sz w:val="16"/>
        </w:rPr>
        <w:t xml:space="preserve"> executive </w:t>
      </w:r>
      <w:r w:rsidRPr="0067091D">
        <w:rPr>
          <w:rStyle w:val="StyleUnderline"/>
        </w:rPr>
        <w:t>appropriations</w:t>
      </w:r>
      <w:r w:rsidRPr="00A661BE">
        <w:rPr>
          <w:sz w:val="16"/>
        </w:rPr>
        <w:t>. An effective power of the purse is thus vital to contemporary checks and balances, at least as between Congress and the executive branch.17</w:t>
      </w:r>
    </w:p>
    <w:p w14:paraId="6D6C6B9B" w14:textId="77777777" w:rsidR="00102165" w:rsidRDefault="00102165" w:rsidP="00102165">
      <w:pPr>
        <w:rPr>
          <w:sz w:val="16"/>
        </w:rPr>
      </w:pPr>
    </w:p>
    <w:p w14:paraId="736903A1" w14:textId="77777777" w:rsidR="00102165" w:rsidRPr="002F04F9" w:rsidRDefault="00102165" w:rsidP="00102165">
      <w:pPr>
        <w:pStyle w:val="Heading4"/>
        <w:rPr>
          <w:b w:val="0"/>
          <w:bCs/>
        </w:rPr>
      </w:pPr>
      <w:r>
        <w:t xml:space="preserve">9. 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1EBD2E1A" w14:textId="77777777" w:rsidR="00102165" w:rsidRDefault="00102165" w:rsidP="00102165">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A9E639A" w14:textId="77777777" w:rsidR="00102165" w:rsidRPr="00FA7583" w:rsidRDefault="00102165" w:rsidP="00102165">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095FE1B7" w14:textId="77777777" w:rsidR="00102165" w:rsidRPr="00052149" w:rsidRDefault="00102165" w:rsidP="00102165">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3E62E9FF" w14:textId="77777777" w:rsidR="00102165" w:rsidRDefault="00102165" w:rsidP="00102165">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73B79E2C" w14:textId="77777777" w:rsidR="00102165" w:rsidRDefault="00102165" w:rsidP="00102165">
      <w:pPr>
        <w:rPr>
          <w:sz w:val="16"/>
        </w:rPr>
      </w:pPr>
    </w:p>
    <w:p w14:paraId="685DE63C" w14:textId="77777777" w:rsidR="00102165" w:rsidRPr="00CA425E" w:rsidRDefault="00102165" w:rsidP="00102165"/>
    <w:p w14:paraId="75566B2D" w14:textId="77777777" w:rsidR="00102165" w:rsidRDefault="00102165" w:rsidP="00102165">
      <w:pPr>
        <w:pStyle w:val="Heading3"/>
      </w:pPr>
      <w:r>
        <w:t>VA Elections</w:t>
      </w:r>
    </w:p>
    <w:p w14:paraId="0F5AA652" w14:textId="77777777" w:rsidR="00102165" w:rsidRDefault="00102165" w:rsidP="00102165">
      <w:pPr>
        <w:pStyle w:val="Heading4"/>
      </w:pPr>
      <w:r>
        <w:rPr>
          <w:u w:val="single"/>
        </w:rPr>
        <w:t>1. Too far out</w:t>
      </w:r>
      <w:r>
        <w:t>.</w:t>
      </w:r>
    </w:p>
    <w:p w14:paraId="23AB4CC4" w14:textId="77777777" w:rsidR="00102165" w:rsidRPr="00137F3B" w:rsidRDefault="00102165" w:rsidP="00102165">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7DACBEC9" w14:textId="77777777" w:rsidR="00102165" w:rsidRDefault="00102165" w:rsidP="00102165">
      <w:pPr>
        <w:rPr>
          <w:sz w:val="16"/>
          <w:szCs w:val="16"/>
        </w:rPr>
      </w:pPr>
      <w:r w:rsidRPr="00692E22">
        <w:rPr>
          <w:sz w:val="16"/>
          <w:szCs w:val="16"/>
        </w:rPr>
        <w:t xml:space="preserve">However, experts warn that </w:t>
      </w:r>
      <w:r w:rsidRPr="0033509C">
        <w:rPr>
          <w:rStyle w:val="StyleUnderline"/>
        </w:rPr>
        <w:t xml:space="preserve">the </w:t>
      </w:r>
      <w:r w:rsidRPr="00B16620">
        <w:rPr>
          <w:rStyle w:val="StyleUnderline"/>
          <w:highlight w:val="yellow"/>
        </w:rPr>
        <w:t xml:space="preserve">generic ballot </w:t>
      </w:r>
      <w:r w:rsidRPr="0033509C">
        <w:rPr>
          <w:rStyle w:val="Emphasis"/>
        </w:rPr>
        <w:t xml:space="preserve">more than a </w:t>
      </w:r>
      <w:r w:rsidRPr="00B16620">
        <w:rPr>
          <w:rStyle w:val="Emphasis"/>
          <w:highlight w:val="yellow"/>
        </w:rPr>
        <w:t>year</w:t>
      </w:r>
      <w:r w:rsidRPr="00B16620">
        <w:rPr>
          <w:rStyle w:val="StyleUnderline"/>
          <w:highlight w:val="yellow"/>
        </w:rPr>
        <w:t xml:space="preserve"> before </w:t>
      </w:r>
      <w:r w:rsidRPr="0033509C">
        <w:rPr>
          <w:rStyle w:val="StyleUnderline"/>
        </w:rPr>
        <w:t xml:space="preserve">the </w:t>
      </w:r>
      <w:r w:rsidRPr="00B16620">
        <w:rPr>
          <w:rStyle w:val="StyleUnderline"/>
          <w:highlight w:val="yellow"/>
        </w:rPr>
        <w:t>midterms</w:t>
      </w:r>
      <w:r w:rsidRPr="00692E22">
        <w:rPr>
          <w:rStyle w:val="StyleUnderline"/>
        </w:rPr>
        <w:t xml:space="preserve"> </w:t>
      </w:r>
      <w:r w:rsidRPr="0033509C">
        <w:rPr>
          <w:rStyle w:val="StyleUnderline"/>
        </w:rPr>
        <w:t xml:space="preserve">should be </w:t>
      </w:r>
      <w:r w:rsidRPr="00B16620">
        <w:rPr>
          <w:rStyle w:val="StyleUnderline"/>
          <w:highlight w:val="yellow"/>
        </w:rPr>
        <w:t>take</w:t>
      </w:r>
      <w:r w:rsidRPr="0033509C">
        <w:rPr>
          <w:rStyle w:val="StyleUnderline"/>
        </w:rPr>
        <w:t xml:space="preserve">n </w:t>
      </w:r>
      <w:r w:rsidRPr="00B16620">
        <w:rPr>
          <w:rStyle w:val="StyleUnderline"/>
          <w:highlight w:val="yellow"/>
        </w:rPr>
        <w:t>with</w:t>
      </w:r>
      <w:r w:rsidRPr="0033509C">
        <w:rPr>
          <w:rStyle w:val="StyleUnderline"/>
        </w:rPr>
        <w:t xml:space="preserve"> a </w:t>
      </w:r>
      <w:r w:rsidRPr="0033509C">
        <w:rPr>
          <w:rStyle w:val="Emphasis"/>
        </w:rPr>
        <w:t xml:space="preserve">grain of </w:t>
      </w:r>
      <w:r w:rsidRPr="00B16620">
        <w:rPr>
          <w:rStyle w:val="Emphasis"/>
          <w:highlight w:val="yellow"/>
        </w:rPr>
        <w:t>salt</w:t>
      </w:r>
      <w:r w:rsidRPr="00692E22">
        <w:rPr>
          <w:sz w:val="16"/>
          <w:szCs w:val="16"/>
        </w:rPr>
        <w:t xml:space="preserve">, given the chance that </w:t>
      </w:r>
      <w:r w:rsidRPr="0033509C">
        <w:rPr>
          <w:rStyle w:val="StyleUnderline"/>
        </w:rPr>
        <w:t xml:space="preserve">the </w:t>
      </w:r>
      <w:r w:rsidRPr="00B16620">
        <w:rPr>
          <w:rStyle w:val="StyleUnderline"/>
          <w:highlight w:val="yellow"/>
        </w:rPr>
        <w:t xml:space="preserve">environment could </w:t>
      </w:r>
      <w:r w:rsidRPr="00B16620">
        <w:rPr>
          <w:rStyle w:val="Emphasis"/>
          <w:highlight w:val="yellow"/>
        </w:rPr>
        <w:t>change</w:t>
      </w:r>
      <w:r w:rsidRPr="00692E22">
        <w:rPr>
          <w:rStyle w:val="StyleUnderline"/>
        </w:rPr>
        <w:t xml:space="preserve">. </w:t>
      </w:r>
      <w:r w:rsidRPr="0033509C">
        <w:rPr>
          <w:rStyle w:val="StyleUnderline"/>
        </w:rPr>
        <w:t>Dem</w:t>
      </w:r>
      <w:r w:rsidRPr="00692E22">
        <w:rPr>
          <w:rStyle w:val="StyleUnderline"/>
        </w:rPr>
        <w:t>ocrat</w:t>
      </w:r>
      <w:r w:rsidRPr="0033509C">
        <w:rPr>
          <w:rStyle w:val="StyleUnderline"/>
        </w:rPr>
        <w:t>s</w:t>
      </w:r>
      <w:r w:rsidRPr="00692E22">
        <w:rPr>
          <w:rStyle w:val="StyleUnderline"/>
        </w:rPr>
        <w:t xml:space="preserve"> were</w:t>
      </w:r>
      <w:r w:rsidRPr="00692E22">
        <w:rPr>
          <w:sz w:val="16"/>
          <w:szCs w:val="16"/>
        </w:rPr>
        <w:t xml:space="preserve"> arguably </w:t>
      </w:r>
      <w:r w:rsidRPr="0033509C">
        <w:rPr>
          <w:rStyle w:val="Emphasis"/>
        </w:rPr>
        <w:t xml:space="preserve">facing </w:t>
      </w:r>
      <w:r w:rsidRPr="00B16620">
        <w:rPr>
          <w:rStyle w:val="Emphasis"/>
          <w:highlight w:val="yellow"/>
        </w:rPr>
        <w:t>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33509C">
        <w:rPr>
          <w:rStyle w:val="StyleUnderline"/>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w:t>
      </w:r>
      <w:r w:rsidRPr="0033509C">
        <w:rPr>
          <w:rStyle w:val="StyleUnderline"/>
        </w:rPr>
        <w:t>for Dem</w:t>
      </w:r>
      <w:r w:rsidRPr="00692E22">
        <w:rPr>
          <w:rStyle w:val="StyleUnderline"/>
        </w:rPr>
        <w:t>ocrat</w:t>
      </w:r>
      <w:r w:rsidRPr="0033509C">
        <w:rPr>
          <w:rStyle w:val="StyleUnderline"/>
        </w:rPr>
        <w:t>s</w:t>
      </w:r>
      <w:r w:rsidRPr="00692E22">
        <w:rPr>
          <w:sz w:val="16"/>
          <w:szCs w:val="16"/>
        </w:rPr>
        <w:t>. While Republicans narrowly took control of the House, Democrats expanded their majority in the Senate.</w:t>
      </w:r>
    </w:p>
    <w:p w14:paraId="67201F13" w14:textId="77777777" w:rsidR="00102165" w:rsidRPr="0033509C" w:rsidRDefault="00102165" w:rsidP="00102165"/>
    <w:p w14:paraId="5655180F" w14:textId="77777777" w:rsidR="00102165" w:rsidRDefault="00102165" w:rsidP="00102165">
      <w:pPr>
        <w:pStyle w:val="Analytic"/>
      </w:pPr>
    </w:p>
    <w:p w14:paraId="1988D077" w14:textId="77777777" w:rsidR="00102165" w:rsidRDefault="00102165" w:rsidP="00102165"/>
    <w:p w14:paraId="30B236FA" w14:textId="77777777" w:rsidR="00102165" w:rsidRDefault="00102165" w:rsidP="00102165">
      <w:pPr>
        <w:pStyle w:val="Analytic"/>
      </w:pPr>
    </w:p>
    <w:p w14:paraId="3FF3F52E" w14:textId="77777777" w:rsidR="00102165" w:rsidRDefault="00102165" w:rsidP="00102165">
      <w:pPr>
        <w:pStyle w:val="Heading4"/>
      </w:pPr>
      <w:r>
        <w:t xml:space="preserve">6. No </w:t>
      </w:r>
      <w:r>
        <w:rPr>
          <w:u w:val="single"/>
        </w:rPr>
        <w:t>food wars</w:t>
      </w:r>
      <w:r>
        <w:t xml:space="preserve"> AND war </w:t>
      </w:r>
      <w:r>
        <w:rPr>
          <w:u w:val="single"/>
        </w:rPr>
        <w:t>turns</w:t>
      </w:r>
      <w:r>
        <w:t xml:space="preserve"> insecurity.</w:t>
      </w:r>
    </w:p>
    <w:p w14:paraId="0D11AFD2" w14:textId="77777777" w:rsidR="00102165" w:rsidRDefault="00102165" w:rsidP="00102165">
      <w:r>
        <w:t xml:space="preserve">Dr. Maureen J. </w:t>
      </w:r>
      <w:r>
        <w:rPr>
          <w:rStyle w:val="Style13ptBold"/>
        </w:rPr>
        <w:t>Purcell 24</w:t>
      </w:r>
      <w:r>
        <w:t>, PhD, MA, Postdoctoral Researcher, UCI Blum Center for Poverty Alleviation. Former Lecturer, Environmental Law, California State University, Long Beach, "Book Review: Food or War," Environment &amp; Security, Vol. 2, Issue 2, 01/09/2024, SAGE. [italics in original]</w:t>
      </w:r>
    </w:p>
    <w:p w14:paraId="7A92B10D" w14:textId="77777777" w:rsidR="00102165" w:rsidRDefault="00102165" w:rsidP="00102165">
      <w:r>
        <w:rPr>
          <w:sz w:val="16"/>
        </w:rPr>
        <w:t xml:space="preserve">A criticism of </w:t>
      </w:r>
      <w:r>
        <w:rPr>
          <w:i/>
          <w:sz w:val="16"/>
        </w:rPr>
        <w:t>Food or war</w:t>
      </w:r>
      <w:r>
        <w:rPr>
          <w:sz w:val="16"/>
        </w:rPr>
        <w:t xml:space="preserve"> is that the titular argument that food has a role in the </w:t>
      </w:r>
      <w:r>
        <w:rPr>
          <w:i/>
          <w:sz w:val="16"/>
        </w:rPr>
        <w:t>genesis</w:t>
      </w:r>
      <w:r>
        <w:rPr>
          <w:sz w:val="16"/>
        </w:rPr>
        <w:t xml:space="preserve"> of conflict becomes muddled with the positive feedback loop argument couched within the food–war nexus Cribb describes. The former </w:t>
      </w:r>
      <w:r>
        <w:rPr>
          <w:rStyle w:val="StyleUnderline"/>
        </w:rPr>
        <w:t xml:space="preserve">seems to </w:t>
      </w:r>
      <w:r>
        <w:rPr>
          <w:rStyle w:val="StyleUnderline"/>
          <w:highlight w:val="yellow"/>
        </w:rPr>
        <w:t>neglect</w:t>
      </w:r>
      <w:r>
        <w:rPr>
          <w:rStyle w:val="StyleUnderline"/>
        </w:rPr>
        <w:t xml:space="preserve"> the</w:t>
      </w:r>
      <w:r>
        <w:rPr>
          <w:sz w:val="16"/>
        </w:rPr>
        <w:t xml:space="preserve"> </w:t>
      </w:r>
      <w:r>
        <w:rPr>
          <w:rStyle w:val="Emphasis"/>
          <w:highlight w:val="yellow"/>
        </w:rPr>
        <w:t>role of conflict</w:t>
      </w:r>
      <w:r>
        <w:rPr>
          <w:sz w:val="16"/>
        </w:rPr>
        <w:t xml:space="preserve"> </w:t>
      </w:r>
      <w:r>
        <w:rPr>
          <w:rStyle w:val="StyleUnderline"/>
        </w:rPr>
        <w:t xml:space="preserve">in </w:t>
      </w:r>
      <w:r>
        <w:rPr>
          <w:rStyle w:val="StyleUnderline"/>
          <w:highlight w:val="yellow"/>
        </w:rPr>
        <w:t>causing</w:t>
      </w:r>
      <w:r>
        <w:rPr>
          <w:sz w:val="16"/>
          <w:highlight w:val="yellow"/>
        </w:rPr>
        <w:t xml:space="preserve"> </w:t>
      </w:r>
      <w:r>
        <w:rPr>
          <w:rStyle w:val="Emphasis"/>
          <w:highlight w:val="yellow"/>
        </w:rPr>
        <w:t>food</w:t>
      </w:r>
      <w:r>
        <w:rPr>
          <w:sz w:val="16"/>
        </w:rPr>
        <w:t xml:space="preserve"> </w:t>
      </w:r>
      <w:r>
        <w:rPr>
          <w:rStyle w:val="StyleUnderline"/>
        </w:rPr>
        <w:t>and</w:t>
      </w:r>
      <w:r>
        <w:rPr>
          <w:sz w:val="16"/>
        </w:rPr>
        <w:t xml:space="preserve"> </w:t>
      </w:r>
      <w:r>
        <w:rPr>
          <w:rStyle w:val="Emphasis"/>
        </w:rPr>
        <w:t>hunger</w:t>
      </w:r>
      <w:r>
        <w:rPr>
          <w:sz w:val="16"/>
        </w:rPr>
        <w:t xml:space="preserve"> </w:t>
      </w:r>
      <w:r>
        <w:rPr>
          <w:rStyle w:val="StyleUnderline"/>
          <w:highlight w:val="yellow"/>
        </w:rPr>
        <w:t>crises</w:t>
      </w:r>
      <w:r>
        <w:rPr>
          <w:sz w:val="16"/>
        </w:rPr>
        <w:t xml:space="preserve">, emphasizing only a </w:t>
      </w:r>
      <w:r>
        <w:rPr>
          <w:rStyle w:val="Emphasis"/>
          <w:highlight w:val="yellow"/>
        </w:rPr>
        <w:t>one-way</w:t>
      </w:r>
      <w:r>
        <w:rPr>
          <w:rStyle w:val="Emphasis"/>
        </w:rPr>
        <w:t xml:space="preserve"> relationship</w:t>
      </w:r>
      <w:r>
        <w:rPr>
          <w:sz w:val="16"/>
        </w:rPr>
        <w:t xml:space="preserve"> </w:t>
      </w:r>
      <w:r>
        <w:rPr>
          <w:rStyle w:val="StyleUnderline"/>
          <w:highlight w:val="yellow"/>
        </w:rPr>
        <w:t>from</w:t>
      </w:r>
      <w:r>
        <w:rPr>
          <w:rStyle w:val="StyleUnderline"/>
        </w:rPr>
        <w:t xml:space="preserve"> food </w:t>
      </w:r>
      <w:r>
        <w:rPr>
          <w:rStyle w:val="StyleUnderline"/>
          <w:highlight w:val="yellow"/>
        </w:rPr>
        <w:t>crisis to war</w:t>
      </w:r>
      <w:r>
        <w:rPr>
          <w:sz w:val="16"/>
        </w:rPr>
        <w:t xml:space="preserve">. This is not to say that Cribb does not present both pathways of this nexus—he does and in compelling fashion—but rather that the </w:t>
      </w:r>
      <w:r>
        <w:rPr>
          <w:rStyle w:val="StyleUnderline"/>
          <w:highlight w:val="yellow"/>
        </w:rPr>
        <w:t>ev</w:t>
      </w:r>
      <w:r>
        <w:rPr>
          <w:rStyle w:val="StyleUnderline"/>
        </w:rPr>
        <w:t xml:space="preserve">idence </w:t>
      </w:r>
      <w:r>
        <w:rPr>
          <w:rStyle w:val="StyleUnderline"/>
          <w:highlight w:val="yellow"/>
        </w:rPr>
        <w:t>supports a</w:t>
      </w:r>
      <w:r>
        <w:rPr>
          <w:sz w:val="16"/>
        </w:rPr>
        <w:t xml:space="preserve"> slightly </w:t>
      </w:r>
      <w:r>
        <w:rPr>
          <w:rStyle w:val="Emphasis"/>
          <w:highlight w:val="yellow"/>
        </w:rPr>
        <w:t>different</w:t>
      </w:r>
      <w:r>
        <w:rPr>
          <w:sz w:val="16"/>
        </w:rPr>
        <w:t xml:space="preserve"> </w:t>
      </w:r>
      <w:r>
        <w:rPr>
          <w:rStyle w:val="StyleUnderline"/>
        </w:rPr>
        <w:t>and</w:t>
      </w:r>
      <w:r>
        <w:rPr>
          <w:sz w:val="16"/>
        </w:rPr>
        <w:t xml:space="preserve"> </w:t>
      </w:r>
      <w:r>
        <w:rPr>
          <w:rStyle w:val="Emphasis"/>
        </w:rPr>
        <w:t>more cyclical</w:t>
      </w:r>
      <w:r>
        <w:rPr>
          <w:sz w:val="16"/>
        </w:rPr>
        <w:t xml:space="preserve"> </w:t>
      </w:r>
      <w:r>
        <w:rPr>
          <w:rStyle w:val="StyleUnderline"/>
          <w:highlight w:val="yellow"/>
        </w:rPr>
        <w:t>hypothesis</w:t>
      </w:r>
      <w:r>
        <w:rPr>
          <w:rStyle w:val="StyleUnderline"/>
        </w:rPr>
        <w:t xml:space="preserve"> than the central thesis</w:t>
      </w:r>
      <w:r>
        <w:rPr>
          <w:sz w:val="16"/>
        </w:rPr>
        <w:t>.</w:t>
      </w:r>
    </w:p>
    <w:p w14:paraId="689F2E8A" w14:textId="77777777" w:rsidR="00102165" w:rsidRDefault="00102165" w:rsidP="00102165">
      <w:r>
        <w:rPr>
          <w:sz w:val="16"/>
        </w:rPr>
        <w:t xml:space="preserve">Similarly, </w:t>
      </w:r>
      <w:r>
        <w:rPr>
          <w:rStyle w:val="StyleUnderline"/>
        </w:rPr>
        <w:t>in emphasizing the</w:t>
      </w:r>
      <w:r>
        <w:rPr>
          <w:sz w:val="16"/>
        </w:rPr>
        <w:t xml:space="preserve"> inarguably important </w:t>
      </w:r>
      <w:r>
        <w:rPr>
          <w:rStyle w:val="Emphasis"/>
        </w:rPr>
        <w:t>role of food</w:t>
      </w:r>
      <w:r>
        <w:rPr>
          <w:sz w:val="16"/>
        </w:rPr>
        <w:t xml:space="preserve"> </w:t>
      </w:r>
      <w:r>
        <w:rPr>
          <w:rStyle w:val="StyleUnderline"/>
        </w:rPr>
        <w:t>in relationship to</w:t>
      </w:r>
      <w:r>
        <w:rPr>
          <w:sz w:val="16"/>
        </w:rPr>
        <w:t xml:space="preserve"> </w:t>
      </w:r>
      <w:r>
        <w:rPr>
          <w:rStyle w:val="Emphasis"/>
        </w:rPr>
        <w:t>conflict</w:t>
      </w:r>
      <w:r>
        <w:rPr>
          <w:sz w:val="16"/>
        </w:rPr>
        <w:t xml:space="preserve">, </w:t>
      </w:r>
      <w:r>
        <w:rPr>
          <w:rStyle w:val="StyleUnderline"/>
        </w:rPr>
        <w:t>other variables</w:t>
      </w:r>
      <w:r>
        <w:rPr>
          <w:sz w:val="16"/>
        </w:rPr>
        <w:t xml:space="preserve"> </w:t>
      </w:r>
      <w:r>
        <w:rPr>
          <w:rStyle w:val="Emphasis"/>
        </w:rPr>
        <w:t>critical</w:t>
      </w:r>
      <w:r>
        <w:rPr>
          <w:sz w:val="16"/>
        </w:rPr>
        <w:t xml:space="preserve"> </w:t>
      </w:r>
      <w:r>
        <w:rPr>
          <w:rStyle w:val="StyleUnderline"/>
        </w:rPr>
        <w:t>for understanding the conflict cycle are ignored</w:t>
      </w:r>
      <w:r>
        <w:rPr>
          <w:sz w:val="16"/>
        </w:rPr>
        <w:t xml:space="preserve">. </w:t>
      </w:r>
      <w:r>
        <w:rPr>
          <w:rStyle w:val="StyleUnderline"/>
          <w:highlight w:val="yellow"/>
        </w:rPr>
        <w:t>Full bellies</w:t>
      </w:r>
      <w:r>
        <w:rPr>
          <w:sz w:val="16"/>
          <w:highlight w:val="yellow"/>
        </w:rPr>
        <w:t xml:space="preserve"> </w:t>
      </w:r>
      <w:r>
        <w:rPr>
          <w:rStyle w:val="Emphasis"/>
          <w:highlight w:val="yellow"/>
        </w:rPr>
        <w:t>do not premise utopia</w:t>
      </w:r>
      <w:r>
        <w:rPr>
          <w:sz w:val="16"/>
        </w:rPr>
        <w:t xml:space="preserve"> </w:t>
      </w:r>
      <w:r>
        <w:rPr>
          <w:rStyle w:val="StyleUnderline"/>
        </w:rPr>
        <w:t>as Cribb seems to</w:t>
      </w:r>
      <w:r>
        <w:rPr>
          <w:sz w:val="16"/>
        </w:rPr>
        <w:t xml:space="preserve"> </w:t>
      </w:r>
      <w:r>
        <w:rPr>
          <w:rStyle w:val="Emphasis"/>
        </w:rPr>
        <w:t>extrapolate</w:t>
      </w:r>
      <w:r>
        <w:rPr>
          <w:sz w:val="16"/>
        </w:rPr>
        <w:t xml:space="preserve"> from his material. A </w:t>
      </w:r>
      <w:r>
        <w:rPr>
          <w:rStyle w:val="StyleUnderline"/>
        </w:rPr>
        <w:t>well-fed populace is</w:t>
      </w:r>
      <w:r>
        <w:rPr>
          <w:sz w:val="16"/>
        </w:rPr>
        <w:t xml:space="preserve"> </w:t>
      </w:r>
      <w:r>
        <w:rPr>
          <w:rStyle w:val="Emphasis"/>
          <w:highlight w:val="yellow"/>
        </w:rPr>
        <w:t>not</w:t>
      </w:r>
      <w:r>
        <w:rPr>
          <w:sz w:val="16"/>
        </w:rPr>
        <w:t xml:space="preserve"> </w:t>
      </w:r>
      <w:r>
        <w:rPr>
          <w:rStyle w:val="StyleUnderline"/>
        </w:rPr>
        <w:t xml:space="preserve">one </w:t>
      </w:r>
      <w:r>
        <w:rPr>
          <w:rStyle w:val="StyleUnderline"/>
          <w:highlight w:val="yellow"/>
        </w:rPr>
        <w:t>with</w:t>
      </w:r>
      <w:r>
        <w:rPr>
          <w:rStyle w:val="StyleUnderline"/>
        </w:rPr>
        <w:t>out</w:t>
      </w:r>
      <w:r>
        <w:rPr>
          <w:sz w:val="16"/>
        </w:rPr>
        <w:t xml:space="preserve"> </w:t>
      </w:r>
      <w:r>
        <w:rPr>
          <w:rStyle w:val="Emphasis"/>
          <w:highlight w:val="yellow"/>
        </w:rPr>
        <w:t>ideological</w:t>
      </w:r>
      <w:r>
        <w:rPr>
          <w:sz w:val="16"/>
          <w:highlight w:val="yellow"/>
        </w:rPr>
        <w:t xml:space="preserve">, </w:t>
      </w:r>
      <w:r>
        <w:rPr>
          <w:rStyle w:val="Emphasis"/>
          <w:highlight w:val="yellow"/>
        </w:rPr>
        <w:t>moral</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political</w:t>
      </w:r>
      <w:r>
        <w:rPr>
          <w:sz w:val="16"/>
          <w:highlight w:val="yellow"/>
        </w:rPr>
        <w:t xml:space="preserve"> </w:t>
      </w:r>
      <w:r>
        <w:rPr>
          <w:rStyle w:val="StyleUnderline"/>
          <w:highlight w:val="yellow"/>
        </w:rPr>
        <w:t>differences—all</w:t>
      </w:r>
      <w:r>
        <w:rPr>
          <w:rStyle w:val="StyleUnderline"/>
        </w:rPr>
        <w:t xml:space="preserve"> of which have been </w:t>
      </w:r>
      <w:r>
        <w:rPr>
          <w:rStyle w:val="StyleUnderline"/>
          <w:highlight w:val="yellow"/>
        </w:rPr>
        <w:t>implicated in</w:t>
      </w:r>
      <w:r>
        <w:rPr>
          <w:rStyle w:val="StyleUnderline"/>
        </w:rPr>
        <w:t xml:space="preserve"> the </w:t>
      </w:r>
      <w:r>
        <w:rPr>
          <w:rStyle w:val="StyleUnderline"/>
          <w:highlight w:val="yellow"/>
        </w:rPr>
        <w:t>conflict</w:t>
      </w:r>
      <w:r>
        <w:rPr>
          <w:rStyle w:val="StyleUnderline"/>
        </w:rPr>
        <w:t xml:space="preserve"> cycle</w:t>
      </w:r>
      <w:r>
        <w:rPr>
          <w:sz w:val="16"/>
        </w:rPr>
        <w:t xml:space="preserve">. At times Cribb </w:t>
      </w:r>
      <w:r>
        <w:rPr>
          <w:rStyle w:val="StyleUnderline"/>
        </w:rPr>
        <w:t>likens food stress to</w:t>
      </w:r>
      <w:r>
        <w:rPr>
          <w:sz w:val="16"/>
        </w:rPr>
        <w:t xml:space="preserve"> </w:t>
      </w:r>
      <w:r>
        <w:rPr>
          <w:rStyle w:val="Emphasis"/>
        </w:rPr>
        <w:t>“tinder”</w:t>
      </w:r>
      <w:r>
        <w:rPr>
          <w:sz w:val="16"/>
        </w:rPr>
        <w:t xml:space="preserve"> (e.g., pp. 140–141, 149), </w:t>
      </w:r>
      <w:r>
        <w:rPr>
          <w:rStyle w:val="StyleUnderline"/>
        </w:rPr>
        <w:t>which would suggest</w:t>
      </w:r>
      <w:r>
        <w:rPr>
          <w:sz w:val="16"/>
        </w:rPr>
        <w:t xml:space="preserve">, perhaps more appropriately, that </w:t>
      </w:r>
      <w:r>
        <w:rPr>
          <w:rStyle w:val="StyleUnderline"/>
        </w:rPr>
        <w:t xml:space="preserve">the state of the </w:t>
      </w:r>
      <w:r>
        <w:rPr>
          <w:rStyle w:val="StyleUnderline"/>
          <w:highlight w:val="yellow"/>
        </w:rPr>
        <w:t>food system is</w:t>
      </w:r>
      <w:r>
        <w:rPr>
          <w:rStyle w:val="StyleUnderline"/>
        </w:rPr>
        <w:t xml:space="preserve"> a</w:t>
      </w:r>
      <w:r>
        <w:rPr>
          <w:sz w:val="16"/>
        </w:rPr>
        <w:t xml:space="preserve"> </w:t>
      </w:r>
      <w:r>
        <w:rPr>
          <w:rStyle w:val="Emphasis"/>
        </w:rPr>
        <w:t xml:space="preserve">necessary but </w:t>
      </w:r>
      <w:r>
        <w:rPr>
          <w:rStyle w:val="Emphasis"/>
          <w:highlight w:val="yellow"/>
        </w:rPr>
        <w:t>not sufficient</w:t>
      </w:r>
      <w:r>
        <w:rPr>
          <w:rStyle w:val="Emphasis"/>
        </w:rPr>
        <w:t xml:space="preserve"> element of </w:t>
      </w:r>
      <w:r>
        <w:rPr>
          <w:rStyle w:val="Emphasis"/>
          <w:highlight w:val="yellow"/>
        </w:rPr>
        <w:t>initiating conflict</w:t>
      </w:r>
      <w:r>
        <w:rPr>
          <w:sz w:val="16"/>
        </w:rPr>
        <w:t xml:space="preserve">. While the argument posited is never that food is the only cause, </w:t>
      </w:r>
      <w:r>
        <w:rPr>
          <w:rStyle w:val="StyleUnderline"/>
        </w:rPr>
        <w:t>the</w:t>
      </w:r>
      <w:r>
        <w:rPr>
          <w:sz w:val="16"/>
        </w:rPr>
        <w:t xml:space="preserve"> </w:t>
      </w:r>
      <w:r>
        <w:rPr>
          <w:rStyle w:val="Emphasis"/>
          <w:highlight w:val="yellow"/>
        </w:rPr>
        <w:t>other contributors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rare</w:t>
      </w:r>
      <w:r>
        <w:rPr>
          <w:rStyle w:val="Emphasis"/>
        </w:rPr>
        <w:t>ly</w:t>
      </w:r>
      <w:r>
        <w:rPr>
          <w:sz w:val="16"/>
        </w:rPr>
        <w:t xml:space="preserve"> </w:t>
      </w:r>
      <w:r>
        <w:rPr>
          <w:rStyle w:val="StyleUnderline"/>
        </w:rPr>
        <w:t>if at all mentioned</w:t>
      </w:r>
      <w:r>
        <w:rPr>
          <w:sz w:val="16"/>
        </w:rPr>
        <w:t>, leaving the non-expert reader without a sense of what else contributes to this complex issue.</w:t>
      </w:r>
    </w:p>
    <w:p w14:paraId="3DC956D9" w14:textId="77777777" w:rsidR="00102165" w:rsidRDefault="00102165" w:rsidP="00102165">
      <w:r>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Pr>
          <w:rStyle w:val="StyleUnderline"/>
        </w:rPr>
        <w:t>mixing of</w:t>
      </w:r>
      <w:r>
        <w:rPr>
          <w:sz w:val="16"/>
        </w:rPr>
        <w:t xml:space="preserve"> </w:t>
      </w:r>
      <w:r>
        <w:rPr>
          <w:rStyle w:val="Emphasis"/>
        </w:rPr>
        <w:t xml:space="preserve">scientifically supported and </w:t>
      </w:r>
      <w:r>
        <w:rPr>
          <w:rStyle w:val="Emphasis"/>
          <w:highlight w:val="yellow"/>
        </w:rPr>
        <w:t>unsupported claims</w:t>
      </w:r>
      <w:r>
        <w:rPr>
          <w:sz w:val="16"/>
        </w:rPr>
        <w:t xml:space="preserve"> </w:t>
      </w:r>
      <w:r>
        <w:rPr>
          <w:rStyle w:val="StyleUnderline"/>
        </w:rPr>
        <w:t xml:space="preserve">at times </w:t>
      </w:r>
      <w:r>
        <w:rPr>
          <w:rStyle w:val="StyleUnderline"/>
          <w:highlight w:val="yellow"/>
        </w:rPr>
        <w:t>makes it</w:t>
      </w:r>
      <w:r>
        <w:rPr>
          <w:sz w:val="16"/>
          <w:highlight w:val="yellow"/>
        </w:rPr>
        <w:t xml:space="preserve"> </w:t>
      </w:r>
      <w:r>
        <w:rPr>
          <w:rStyle w:val="Emphasis"/>
          <w:highlight w:val="yellow"/>
        </w:rPr>
        <w:t>difficult</w:t>
      </w:r>
      <w:r>
        <w:rPr>
          <w:sz w:val="16"/>
        </w:rPr>
        <w:t xml:space="preserve"> </w:t>
      </w:r>
      <w:r>
        <w:rPr>
          <w:rStyle w:val="StyleUnderline"/>
        </w:rPr>
        <w:t>to determine what is a</w:t>
      </w:r>
      <w:r>
        <w:rPr>
          <w:sz w:val="16"/>
        </w:rPr>
        <w:t xml:space="preserve"> </w:t>
      </w:r>
      <w:r>
        <w:rPr>
          <w:rStyle w:val="Emphasis"/>
        </w:rPr>
        <w:t>tested</w:t>
      </w:r>
      <w:r>
        <w:rPr>
          <w:sz w:val="16"/>
        </w:rPr>
        <w:t xml:space="preserve"> </w:t>
      </w:r>
      <w:r>
        <w:rPr>
          <w:rStyle w:val="StyleUnderline"/>
        </w:rPr>
        <w:t>and</w:t>
      </w:r>
      <w:r>
        <w:rPr>
          <w:sz w:val="16"/>
        </w:rPr>
        <w:t xml:space="preserve"> </w:t>
      </w:r>
      <w:r>
        <w:rPr>
          <w:rStyle w:val="Emphasis"/>
        </w:rPr>
        <w:t>true</w:t>
      </w:r>
      <w:r>
        <w:rPr>
          <w:sz w:val="16"/>
        </w:rPr>
        <w:t xml:space="preserve"> </w:t>
      </w:r>
      <w:r>
        <w:rPr>
          <w:rStyle w:val="StyleUnderline"/>
        </w:rPr>
        <w:t>understanding and what is</w:t>
      </w:r>
      <w:r>
        <w:rPr>
          <w:sz w:val="16"/>
        </w:rPr>
        <w:t xml:space="preserve"> Cribb’s </w:t>
      </w:r>
      <w:r>
        <w:rPr>
          <w:rStyle w:val="Emphasis"/>
        </w:rPr>
        <w:t>personal</w:t>
      </w:r>
      <w:r>
        <w:rPr>
          <w:sz w:val="16"/>
        </w:rPr>
        <w:t xml:space="preserve"> </w:t>
      </w:r>
      <w:r>
        <w:rPr>
          <w:rStyle w:val="StyleUnderline"/>
        </w:rPr>
        <w:t>perspective</w:t>
      </w:r>
      <w:r>
        <w:rPr>
          <w:sz w:val="16"/>
        </w:rPr>
        <w:t>.</w:t>
      </w:r>
    </w:p>
    <w:p w14:paraId="7015A031" w14:textId="77777777" w:rsidR="00102165" w:rsidRDefault="00102165" w:rsidP="00102165">
      <w:pPr>
        <w:pStyle w:val="Analytic"/>
      </w:pPr>
    </w:p>
    <w:p w14:paraId="08AF5E15" w14:textId="77777777" w:rsidR="00102165" w:rsidRDefault="00102165" w:rsidP="00102165">
      <w:pPr>
        <w:pStyle w:val="Heading4"/>
      </w:pPr>
      <w:r>
        <w:t>9. Uniqueness overwhelms.</w:t>
      </w:r>
    </w:p>
    <w:p w14:paraId="4AB8FCDB" w14:textId="77777777" w:rsidR="00102165" w:rsidRPr="003B280D" w:rsidRDefault="00102165" w:rsidP="00102165">
      <w:r>
        <w:t xml:space="preserve">William A. </w:t>
      </w:r>
      <w:r w:rsidRPr="003B280D">
        <w:rPr>
          <w:rStyle w:val="Style13ptBold"/>
        </w:rPr>
        <w:t>Galston 8/28</w:t>
      </w:r>
      <w:r>
        <w:t xml:space="preserve">, </w:t>
      </w:r>
      <w:bookmarkStart w:id="3" w:name="_Hlk208037408"/>
      <w:r>
        <w:t>senior fellow for governance studies at the Brookings Institution, former professor of public policy at the University of Maryland</w:t>
      </w:r>
      <w:bookmarkEnd w:id="3"/>
      <w:r>
        <w:t xml:space="preserve">,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35C9445C" w14:textId="77777777" w:rsidR="00102165" w:rsidRPr="0036283E" w:rsidRDefault="00102165" w:rsidP="00102165">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05505F5B" w14:textId="77777777" w:rsidR="00102165" w:rsidRDefault="00102165" w:rsidP="00102165">
      <w:pPr>
        <w:pStyle w:val="Analytic"/>
      </w:pPr>
    </w:p>
    <w:p w14:paraId="7766E90B" w14:textId="77777777" w:rsidR="00102165" w:rsidRDefault="00102165" w:rsidP="00102165">
      <w:pPr>
        <w:pStyle w:val="Heading3"/>
      </w:pPr>
      <w:r>
        <w:t>First Amendment DA---2AC</w:t>
      </w:r>
    </w:p>
    <w:p w14:paraId="420733AC" w14:textId="77777777" w:rsidR="00102165" w:rsidRPr="00C407C1" w:rsidRDefault="00102165" w:rsidP="00102165">
      <w:pPr>
        <w:pStyle w:val="Analytic"/>
        <w:rPr>
          <w:rStyle w:val="StyleUnderline"/>
          <w:highlight w:val="yellow"/>
        </w:rPr>
      </w:pPr>
      <w:r>
        <w:t xml:space="preserve">1. Non unique – exlucsive representation is the standard in the squo. </w:t>
      </w:r>
    </w:p>
    <w:p w14:paraId="29561DE2" w14:textId="77777777" w:rsidR="00102165" w:rsidRPr="00BF134B" w:rsidRDefault="00102165" w:rsidP="00102165">
      <w:pPr>
        <w:pStyle w:val="Heading4"/>
      </w:pPr>
      <w:r>
        <w:t xml:space="preserve">2. AI improvements will </w:t>
      </w:r>
      <w:r>
        <w:rPr>
          <w:u w:val="single"/>
        </w:rPr>
        <w:t>stop</w:t>
      </w:r>
      <w:r>
        <w:t xml:space="preserve"> due to </w:t>
      </w:r>
      <w:r>
        <w:rPr>
          <w:u w:val="single"/>
        </w:rPr>
        <w:t>diminishing research productivity</w:t>
      </w:r>
      <w:r>
        <w:t xml:space="preserve">. Their impact is an </w:t>
      </w:r>
      <w:r>
        <w:rPr>
          <w:u w:val="single"/>
        </w:rPr>
        <w:t>extraordinary claim</w:t>
      </w:r>
      <w:r>
        <w:t xml:space="preserve"> requiring </w:t>
      </w:r>
      <w:r>
        <w:rPr>
          <w:u w:val="single"/>
        </w:rPr>
        <w:t>extraordinary proof</w:t>
      </w:r>
      <w:r>
        <w:t xml:space="preserve">. </w:t>
      </w:r>
    </w:p>
    <w:p w14:paraId="67C53D1E" w14:textId="77777777" w:rsidR="00102165" w:rsidRDefault="00102165" w:rsidP="00102165">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14C695D2" w14:textId="77777777" w:rsidR="00102165" w:rsidRPr="001B1652" w:rsidRDefault="00102165" w:rsidP="00102165">
      <w:pPr>
        <w:rPr>
          <w:sz w:val="16"/>
        </w:rPr>
      </w:pPr>
      <w:r w:rsidRPr="001B1652">
        <w:rPr>
          <w:sz w:val="16"/>
        </w:rPr>
        <w:t>3. Extraordinary claims require extraordinary evidence</w:t>
      </w:r>
    </w:p>
    <w:p w14:paraId="216E5EAD" w14:textId="77777777" w:rsidR="00102165" w:rsidRPr="001B1652" w:rsidRDefault="00102165" w:rsidP="00102165">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w:t>
      </w:r>
      <w:r w:rsidRPr="00ED7740">
        <w:rPr>
          <w:rStyle w:val="StyleUnderline"/>
          <w:highlight w:val="yellow"/>
        </w:rPr>
        <w:t>extraordinary claims</w:t>
      </w:r>
      <w:r w:rsidRPr="001B1652">
        <w:rPr>
          <w:rStyle w:val="StyleUnderline"/>
        </w:rPr>
        <w:t xml:space="preserve"> are </w:t>
      </w:r>
      <w:r w:rsidRPr="00ED7740">
        <w:rPr>
          <w:rStyle w:val="Emphasis"/>
          <w:highlight w:val="yellow"/>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w:t>
      </w:r>
      <w:r w:rsidRPr="00ED7740">
        <w:rPr>
          <w:rStyle w:val="StyleUnderline"/>
          <w:highlight w:val="yellow"/>
        </w:rPr>
        <w:t>plausible</w:t>
      </w:r>
      <w:r w:rsidRPr="001B1652">
        <w:rPr>
          <w:rStyle w:val="StyleUnderline"/>
        </w:rPr>
        <w:t xml:space="preserve">, it </w:t>
      </w:r>
      <w:r w:rsidRPr="00ED7740">
        <w:rPr>
          <w:rStyle w:val="StyleUnderline"/>
          <w:highlight w:val="yellow"/>
        </w:rPr>
        <w:t>takes</w:t>
      </w:r>
      <w:r w:rsidRPr="001B1652">
        <w:rPr>
          <w:rStyle w:val="StyleUnderline"/>
        </w:rPr>
        <w:t xml:space="preserve"> a </w:t>
      </w:r>
      <w:r w:rsidRPr="00ED7740">
        <w:rPr>
          <w:rStyle w:val="StyleUnderline"/>
          <w:highlight w:val="yellow"/>
        </w:rPr>
        <w:t>good deal of ev</w:t>
      </w:r>
      <w:r w:rsidRPr="001B1652">
        <w:rPr>
          <w:rStyle w:val="StyleUnderline"/>
        </w:rPr>
        <w:t xml:space="preserve">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2232CDF8" w14:textId="77777777" w:rsidR="00102165" w:rsidRPr="001B1652" w:rsidRDefault="00102165" w:rsidP="00102165">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21462A3" w14:textId="77777777" w:rsidR="00102165" w:rsidRPr="001B1652" w:rsidRDefault="00102165" w:rsidP="00102165">
      <w:pPr>
        <w:rPr>
          <w:rStyle w:val="StyleUnderline"/>
        </w:rPr>
      </w:pPr>
      <w:r w:rsidRPr="001B1652">
        <w:rPr>
          <w:rStyle w:val="StyleUnderline"/>
        </w:rPr>
        <w:t>The</w:t>
      </w:r>
      <w:r w:rsidRPr="001B1652">
        <w:rPr>
          <w:sz w:val="16"/>
        </w:rPr>
        <w:t xml:space="preserve"> </w:t>
      </w:r>
      <w:r w:rsidRPr="00ED7740">
        <w:rPr>
          <w:rStyle w:val="Emphasis"/>
          <w:highlight w:val="yellow"/>
        </w:rPr>
        <w:t>singularity</w:t>
      </w:r>
      <w:r w:rsidRPr="00ED7740">
        <w:rPr>
          <w:sz w:val="16"/>
          <w:highlight w:val="yellow"/>
        </w:rPr>
        <w:t xml:space="preserve"> </w:t>
      </w:r>
      <w:r w:rsidRPr="00ED7740">
        <w:rPr>
          <w:rStyle w:val="StyleUnderline"/>
          <w:highlight w:val="yellow"/>
        </w:rPr>
        <w:t>hypothesis</w:t>
      </w:r>
      <w:r w:rsidRPr="00ED7740">
        <w:rPr>
          <w:sz w:val="16"/>
          <w:highlight w:val="yellow"/>
        </w:rPr>
        <w:t xml:space="preserve"> </w:t>
      </w:r>
      <w:r w:rsidRPr="00ED7740">
        <w:rPr>
          <w:rStyle w:val="StyleUnderline"/>
          <w:highlight w:val="yellow"/>
        </w:rPr>
        <w:t>makes</w:t>
      </w:r>
      <w:r w:rsidRPr="001B1652">
        <w:rPr>
          <w:sz w:val="16"/>
        </w:rPr>
        <w:t xml:space="preserve"> at least </w:t>
      </w:r>
      <w:r w:rsidRPr="001B1652">
        <w:rPr>
          <w:rStyle w:val="Emphasis"/>
        </w:rPr>
        <w:t>two</w:t>
      </w:r>
      <w:r w:rsidRPr="001B1652">
        <w:rPr>
          <w:sz w:val="16"/>
        </w:rPr>
        <w:t xml:space="preserve"> </w:t>
      </w:r>
      <w:r w:rsidRPr="00ED7740">
        <w:rPr>
          <w:rStyle w:val="StyleUnderline"/>
          <w:highlight w:val="yellow"/>
        </w:rPr>
        <w:t>extraordinary claims</w:t>
      </w:r>
      <w:r w:rsidRPr="001B1652">
        <w:rPr>
          <w:rStyle w:val="StyleUnderline"/>
        </w:rPr>
        <w:t>. First</w:t>
      </w:r>
      <w:r w:rsidRPr="001B1652">
        <w:rPr>
          <w:sz w:val="16"/>
        </w:rPr>
        <w:t xml:space="preserve">, it claims </w:t>
      </w:r>
      <w:r w:rsidRPr="001B1652">
        <w:rPr>
          <w:rStyle w:val="StyleUnderline"/>
        </w:rPr>
        <w:t xml:space="preserve">that the </w:t>
      </w:r>
      <w:r w:rsidRPr="00ED7740">
        <w:rPr>
          <w:rStyle w:val="StyleUnderline"/>
          <w:highlight w:val="yellow"/>
        </w:rPr>
        <w:t>general intelligence</w:t>
      </w:r>
      <w:r w:rsidRPr="001B1652">
        <w:rPr>
          <w:rStyle w:val="StyleUnderline"/>
        </w:rPr>
        <w:t xml:space="preserve"> of artificial agents </w:t>
      </w:r>
      <w:r w:rsidRPr="00ED7740">
        <w:rPr>
          <w:rStyle w:val="StyleUnderline"/>
          <w:highlight w:val="yellow"/>
        </w:rPr>
        <w:t>will experience</w:t>
      </w:r>
      <w:r w:rsidRPr="001B1652">
        <w:rPr>
          <w:rStyle w:val="StyleUnderline"/>
        </w:rPr>
        <w:t xml:space="preserve"> a </w:t>
      </w:r>
      <w:r w:rsidRPr="00ED7740">
        <w:rPr>
          <w:rStyle w:val="Emphasis"/>
          <w:highlight w:val="yellow"/>
        </w:rPr>
        <w:t>sustained</w:t>
      </w:r>
      <w:r w:rsidRPr="001B1652">
        <w:rPr>
          <w:rStyle w:val="Emphasis"/>
        </w:rPr>
        <w:t xml:space="preserve"> period of </w:t>
      </w:r>
      <w:r w:rsidRPr="00ED7740">
        <w:rPr>
          <w:rStyle w:val="Emphasis"/>
          <w:highlight w:val="yellow"/>
        </w:rPr>
        <w:t>accelerating growth</w:t>
      </w:r>
      <w:r w:rsidRPr="001B1652">
        <w:rPr>
          <w:sz w:val="16"/>
        </w:rPr>
        <w:t xml:space="preserve">. </w:t>
      </w:r>
      <w:r w:rsidRPr="001B1652">
        <w:rPr>
          <w:rStyle w:val="StyleUnderline"/>
        </w:rPr>
        <w:t>Second</w:t>
      </w:r>
      <w:r w:rsidRPr="001B1652">
        <w:rPr>
          <w:sz w:val="16"/>
        </w:rPr>
        <w:t xml:space="preserve">, it claims </w:t>
      </w:r>
      <w:r w:rsidRPr="001B1652">
        <w:rPr>
          <w:rStyle w:val="StyleUnderline"/>
        </w:rPr>
        <w:t xml:space="preserve">that the period of accelerating growth will terminate in a fundamental </w:t>
      </w:r>
      <w:r w:rsidRPr="001B1652">
        <w:rPr>
          <w:rStyle w:val="Emphasis"/>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3318BBE4" w14:textId="77777777" w:rsidR="00102165" w:rsidRPr="001B1652" w:rsidRDefault="00102165" w:rsidP="00102165">
      <w:pPr>
        <w:rPr>
          <w:sz w:val="16"/>
        </w:rPr>
      </w:pPr>
      <w:r w:rsidRPr="00ED7740">
        <w:rPr>
          <w:rStyle w:val="StyleUnderline"/>
        </w:rPr>
        <w:t xml:space="preserve">To support these extraordinary claims, it is </w:t>
      </w:r>
      <w:r w:rsidRPr="00ED7740">
        <w:rPr>
          <w:rStyle w:val="Emphasis"/>
        </w:rPr>
        <w:t>not enough</w:t>
      </w:r>
      <w:r w:rsidRPr="00ED7740">
        <w:rPr>
          <w:sz w:val="16"/>
        </w:rPr>
        <w:t xml:space="preserve"> </w:t>
      </w:r>
      <w:r w:rsidRPr="00ED7740">
        <w:rPr>
          <w:rStyle w:val="StyleUnderline"/>
        </w:rPr>
        <w:t xml:space="preserve">to show that they are physically </w:t>
      </w:r>
      <w:r w:rsidRPr="00ED7740">
        <w:rPr>
          <w:rStyle w:val="Emphasis"/>
        </w:rPr>
        <w:t>possible</w:t>
      </w:r>
      <w:r w:rsidRPr="00ED7740">
        <w:rPr>
          <w:sz w:val="16"/>
        </w:rPr>
        <w:t xml:space="preserve">, </w:t>
      </w:r>
      <w:r w:rsidRPr="00ED7740">
        <w:rPr>
          <w:rStyle w:val="StyleUnderline"/>
        </w:rPr>
        <w:t xml:space="preserve">to </w:t>
      </w:r>
      <w:r w:rsidRPr="00ED7740">
        <w:rPr>
          <w:rStyle w:val="Emphasis"/>
        </w:rPr>
        <w:t>challenge</w:t>
      </w:r>
      <w:r w:rsidRPr="00ED7740">
        <w:rPr>
          <w:rStyle w:val="StyleUnderline"/>
        </w:rPr>
        <w:t xml:space="preserve"> </w:t>
      </w:r>
      <w:r w:rsidRPr="00ED7740">
        <w:rPr>
          <w:rStyle w:val="Emphasis"/>
        </w:rPr>
        <w:t>opponents</w:t>
      </w:r>
      <w:r w:rsidRPr="00ED7740">
        <w:rPr>
          <w:rStyle w:val="StyleUnderline"/>
        </w:rPr>
        <w:t xml:space="preserve"> to </w:t>
      </w:r>
      <w:r w:rsidRPr="00ED7740">
        <w:rPr>
          <w:rStyle w:val="Emphasis"/>
        </w:rPr>
        <w:t>disprove</w:t>
      </w:r>
      <w:r w:rsidRPr="00ED7740">
        <w:rPr>
          <w:rStyle w:val="StyleUnderline"/>
        </w:rPr>
        <w:t xml:space="preserve"> them, or to provide a few </w:t>
      </w:r>
      <w:r w:rsidRPr="00ED7740">
        <w:rPr>
          <w:rStyle w:val="Emphasis"/>
        </w:rPr>
        <w:t>suggestive</w:t>
      </w:r>
      <w:r w:rsidRPr="00ED7740">
        <w:rPr>
          <w:rStyle w:val="StyleUnderline"/>
        </w:rPr>
        <w:t xml:space="preserve"> pieces of evidence</w:t>
      </w:r>
      <w:r w:rsidRPr="00ED7740">
        <w:rPr>
          <w:sz w:val="16"/>
        </w:rPr>
        <w:t xml:space="preserve"> in their</w:t>
      </w:r>
      <w:r w:rsidRPr="001B1652">
        <w:rPr>
          <w:sz w:val="16"/>
        </w:rPr>
        <w:t xml:space="preserve"> support. </w:t>
      </w:r>
      <w:r w:rsidRPr="001B1652">
        <w:rPr>
          <w:rStyle w:val="StyleUnderline"/>
        </w:rPr>
        <w:t xml:space="preserve">Advocates of </w:t>
      </w:r>
      <w:r w:rsidRPr="00ED7740">
        <w:rPr>
          <w:rStyle w:val="StyleUnderline"/>
        </w:rPr>
        <w:t xml:space="preserve">the singularity hypothesis </w:t>
      </w:r>
      <w:r w:rsidRPr="00ED7740">
        <w:rPr>
          <w:rStyle w:val="Emphasis"/>
        </w:rPr>
        <w:t>owe</w:t>
      </w:r>
      <w:r w:rsidRPr="001B1652">
        <w:rPr>
          <w:rStyle w:val="StyleUnderline"/>
        </w:rPr>
        <w:t xml:space="preserve"> us </w:t>
      </w:r>
      <w:r w:rsidRPr="001B1652">
        <w:rPr>
          <w:rStyle w:val="Emphasis"/>
        </w:rPr>
        <w:t>many excellent reasons</w:t>
      </w:r>
      <w:r w:rsidRPr="001B1652">
        <w:rPr>
          <w:sz w:val="16"/>
        </w:rPr>
        <w:t xml:space="preserve"> </w:t>
      </w:r>
      <w:r w:rsidRPr="001B1652">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1B1652">
        <w:rPr>
          <w:rStyle w:val="Emphasis"/>
        </w:rPr>
        <w:t>serious consideration</w:t>
      </w:r>
      <w:r w:rsidRPr="001B1652">
        <w:rPr>
          <w:sz w:val="16"/>
        </w:rPr>
        <w:t xml:space="preserve">. Later in this series, I will show that </w:t>
      </w:r>
      <w:r w:rsidRPr="001B1652">
        <w:rPr>
          <w:rStyle w:val="Emphasis"/>
        </w:rPr>
        <w:t xml:space="preserve">many </w:t>
      </w:r>
      <w:r w:rsidRPr="00ED7740">
        <w:rPr>
          <w:rStyle w:val="Emphasis"/>
          <w:highlight w:val="yellow"/>
        </w:rPr>
        <w:t>leading treatments</w:t>
      </w:r>
      <w:r w:rsidRPr="00ED7740">
        <w:rPr>
          <w:sz w:val="16"/>
          <w:highlight w:val="yellow"/>
        </w:rPr>
        <w:t xml:space="preserve"> </w:t>
      </w:r>
      <w:r w:rsidRPr="00ED7740">
        <w:rPr>
          <w:rStyle w:val="StyleUnderline"/>
          <w:highlight w:val="yellow"/>
        </w:rPr>
        <w:t>of</w:t>
      </w:r>
      <w:r w:rsidRPr="001B1652">
        <w:rPr>
          <w:rStyle w:val="StyleUnderline"/>
        </w:rPr>
        <w:t xml:space="preserve"> the </w:t>
      </w:r>
      <w:r w:rsidRPr="00ED7740">
        <w:rPr>
          <w:rStyle w:val="StyleUnderline"/>
          <w:highlight w:val="yellow"/>
        </w:rPr>
        <w:t>singularity hypothesis fall</w:t>
      </w:r>
      <w:r w:rsidRPr="001B1652">
        <w:rPr>
          <w:rStyle w:val="StyleUnderline"/>
        </w:rPr>
        <w:t xml:space="preserve"> </w:t>
      </w:r>
      <w:r w:rsidRPr="001B1652">
        <w:rPr>
          <w:rStyle w:val="Emphasis"/>
        </w:rPr>
        <w:t xml:space="preserve">considerably </w:t>
      </w:r>
      <w:r w:rsidRPr="00ED7740">
        <w:rPr>
          <w:rStyle w:val="Emphasis"/>
          <w:highlight w:val="yellow"/>
        </w:rPr>
        <w:t>short</w:t>
      </w:r>
      <w:r w:rsidRPr="001B1652">
        <w:rPr>
          <w:sz w:val="16"/>
        </w:rPr>
        <w:t xml:space="preserve"> of meeting this argumentative burden.</w:t>
      </w:r>
    </w:p>
    <w:p w14:paraId="56ECE7E7" w14:textId="77777777" w:rsidR="00102165" w:rsidRPr="001B1652" w:rsidRDefault="00102165" w:rsidP="00102165">
      <w:pPr>
        <w:rPr>
          <w:sz w:val="16"/>
        </w:rPr>
      </w:pPr>
      <w:r w:rsidRPr="001B1652">
        <w:rPr>
          <w:sz w:val="16"/>
        </w:rPr>
        <w:t>4. Diminishing research productivity</w:t>
      </w:r>
    </w:p>
    <w:p w14:paraId="59896D19" w14:textId="77777777" w:rsidR="00102165" w:rsidRPr="001B1652" w:rsidRDefault="00102165" w:rsidP="00102165">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082B2C4E" w14:textId="77777777" w:rsidR="00102165" w:rsidRPr="001B1652" w:rsidRDefault="00102165" w:rsidP="00102165">
      <w:pPr>
        <w:rPr>
          <w:sz w:val="16"/>
        </w:rPr>
      </w:pPr>
      <w:r w:rsidRPr="001B1652">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7B4F661A" w14:textId="77777777" w:rsidR="00102165" w:rsidRPr="001B1652" w:rsidRDefault="00102165" w:rsidP="00102165">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300CF55F" w14:textId="77777777" w:rsidR="00102165" w:rsidRPr="001B1652" w:rsidRDefault="00102165" w:rsidP="00102165">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7C2E1600" w14:textId="77777777" w:rsidR="00102165" w:rsidRPr="001B1652" w:rsidRDefault="00102165" w:rsidP="00102165">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0F0EEBB3" w14:textId="77777777" w:rsidR="00102165" w:rsidRPr="001B1652" w:rsidRDefault="00102165" w:rsidP="00102165">
      <w:pPr>
        <w:rPr>
          <w:sz w:val="16"/>
        </w:rPr>
      </w:pPr>
      <w:r w:rsidRPr="001B1652">
        <w:rPr>
          <w:sz w:val="16"/>
        </w:rPr>
        <w:t xml:space="preserve">For example, </w:t>
      </w:r>
      <w:r w:rsidRPr="001B1652">
        <w:rPr>
          <w:rStyle w:val="StyleUnderline"/>
        </w:rPr>
        <w:t xml:space="preserve">a recent </w:t>
      </w:r>
      <w:r w:rsidRPr="00ED7740">
        <w:rPr>
          <w:rStyle w:val="StyleUnderline"/>
          <w:highlight w:val="yellow"/>
        </w:rPr>
        <w:t>analysis</w:t>
      </w:r>
      <w:r w:rsidRPr="001B1652">
        <w:rPr>
          <w:rStyle w:val="StyleUnderline"/>
        </w:rPr>
        <w:t xml:space="preserve"> in American Economic Review </w:t>
      </w:r>
      <w:r w:rsidRPr="00ED7740">
        <w:rPr>
          <w:rStyle w:val="StyleUnderline"/>
          <w:highlight w:val="yellow"/>
        </w:rPr>
        <w:t>models</w:t>
      </w:r>
      <w:r w:rsidRPr="001B1652">
        <w:rPr>
          <w:rStyle w:val="StyleUnderline"/>
        </w:rPr>
        <w:t xml:space="preserve"> a </w:t>
      </w:r>
      <w:r w:rsidRPr="00ED7740">
        <w:rPr>
          <w:rStyle w:val="StyleUnderline"/>
          <w:highlight w:val="yellow"/>
        </w:rPr>
        <w:t>41-fold drop in</w:t>
      </w:r>
      <w:r w:rsidRPr="001B1652">
        <w:rPr>
          <w:sz w:val="16"/>
        </w:rPr>
        <w:t xml:space="preserve"> </w:t>
      </w:r>
      <w:r w:rsidRPr="00ED7740">
        <w:rPr>
          <w:rStyle w:val="Emphasis"/>
          <w:highlight w:val="yellow"/>
        </w:rPr>
        <w:t>research productivity</w:t>
      </w:r>
      <w:r w:rsidRPr="001B1652">
        <w:rPr>
          <w:sz w:val="16"/>
        </w:rPr>
        <w:t xml:space="preserve"> </w:t>
      </w:r>
      <w:r w:rsidRPr="00ED7740">
        <w:rPr>
          <w:rStyle w:val="StyleUnderline"/>
          <w:highlight w:val="yellow"/>
        </w:rPr>
        <w:t>across</w:t>
      </w:r>
      <w:r w:rsidRPr="001B1652">
        <w:rPr>
          <w:rStyle w:val="StyleUnderline"/>
        </w:rPr>
        <w:t xml:space="preserve"> the </w:t>
      </w:r>
      <w:r w:rsidRPr="00ED7740">
        <w:rPr>
          <w:rStyle w:val="StyleUnderline"/>
          <w:highlight w:val="yellow"/>
        </w:rPr>
        <w:t>US econ</w:t>
      </w:r>
      <w:r w:rsidRPr="001B1652">
        <w:rPr>
          <w:rStyle w:val="StyleUnderline"/>
        </w:rPr>
        <w:t xml:space="preserve">omy since the </w:t>
      </w:r>
      <w:r w:rsidRPr="001B1652">
        <w:rPr>
          <w:rStyle w:val="Emphasis"/>
        </w:rPr>
        <w:t>1930s</w:t>
      </w:r>
      <w:r w:rsidRPr="001B1652">
        <w:rPr>
          <w:sz w:val="16"/>
        </w:rPr>
        <w:t>.</w:t>
      </w:r>
    </w:p>
    <w:p w14:paraId="4A74E281" w14:textId="77777777" w:rsidR="00102165" w:rsidRPr="001B1652" w:rsidRDefault="00102165" w:rsidP="00102165">
      <w:pPr>
        <w:rPr>
          <w:sz w:val="16"/>
        </w:rPr>
      </w:pPr>
      <w:r w:rsidRPr="001B1652">
        <w:rPr>
          <w:sz w:val="16"/>
        </w:rPr>
        <w:t>Source: Bloom et al., “Are ideas getting harder to find?“</w:t>
      </w:r>
    </w:p>
    <w:p w14:paraId="01225CB6" w14:textId="77777777" w:rsidR="00102165" w:rsidRPr="001B1652" w:rsidRDefault="00102165" w:rsidP="00102165">
      <w:pPr>
        <w:rPr>
          <w:sz w:val="16"/>
        </w:rPr>
      </w:pPr>
      <w:r w:rsidRPr="001B1652">
        <w:rPr>
          <w:sz w:val="16"/>
        </w:rPr>
        <w:t>Similar results are found by other studies.</w:t>
      </w:r>
    </w:p>
    <w:p w14:paraId="1E4B7089" w14:textId="77777777" w:rsidR="00102165" w:rsidRPr="001B1652" w:rsidRDefault="00102165" w:rsidP="00102165">
      <w:pPr>
        <w:rPr>
          <w:sz w:val="16"/>
        </w:rPr>
      </w:pPr>
      <w:r w:rsidRPr="00ED7740">
        <w:rPr>
          <w:rStyle w:val="StyleUnderline"/>
          <w:highlight w:val="yellow"/>
        </w:rPr>
        <w:t>Declining</w:t>
      </w:r>
      <w:r w:rsidRPr="001B1652">
        <w:rPr>
          <w:rStyle w:val="StyleUnderline"/>
        </w:rPr>
        <w:t xml:space="preserve"> research </w:t>
      </w:r>
      <w:r w:rsidRPr="00ED7740">
        <w:rPr>
          <w:rStyle w:val="StyleUnderline"/>
          <w:highlight w:val="yellow"/>
        </w:rPr>
        <w:t>productivity</w:t>
      </w:r>
      <w:r w:rsidRPr="001B1652">
        <w:rPr>
          <w:rStyle w:val="StyleUnderline"/>
        </w:rPr>
        <w:t xml:space="preserve"> would be</w:t>
      </w:r>
      <w:r w:rsidRPr="001B1652">
        <w:rPr>
          <w:sz w:val="16"/>
        </w:rPr>
        <w:t xml:space="preserve"> </w:t>
      </w:r>
      <w:r w:rsidRPr="00ED7740">
        <w:rPr>
          <w:sz w:val="16"/>
        </w:rPr>
        <w:t>a</w:t>
      </w:r>
      <w:r w:rsidRPr="001B1652">
        <w:rPr>
          <w:sz w:val="16"/>
        </w:rPr>
        <w:t xml:space="preserve"> </w:t>
      </w:r>
      <w:r w:rsidRPr="00ED7740">
        <w:rPr>
          <w:rStyle w:val="Emphasis"/>
          <w:highlight w:val="yellow"/>
        </w:rPr>
        <w:t>bad</w:t>
      </w:r>
      <w:r w:rsidRPr="001B1652">
        <w:rPr>
          <w:sz w:val="16"/>
        </w:rPr>
        <w:t xml:space="preserve"> thing </w:t>
      </w:r>
      <w:r w:rsidRPr="00ED7740">
        <w:rPr>
          <w:rStyle w:val="StyleUnderline"/>
          <w:highlight w:val="yellow"/>
        </w:rPr>
        <w:t>for</w:t>
      </w:r>
      <w:r w:rsidRPr="001B1652">
        <w:rPr>
          <w:rStyle w:val="StyleUnderline"/>
        </w:rPr>
        <w:t xml:space="preserve"> the </w:t>
      </w:r>
      <w:r w:rsidRPr="00ED7740">
        <w:rPr>
          <w:rStyle w:val="StyleUnderline"/>
          <w:highlight w:val="yellow"/>
        </w:rPr>
        <w:t>singularity hypothesis</w:t>
      </w:r>
      <w:r w:rsidRPr="001B1652">
        <w:rPr>
          <w:rStyle w:val="StyleUnderline"/>
        </w:rPr>
        <w:t xml:space="preserve">. If </w:t>
      </w:r>
      <w:r w:rsidRPr="001B1652">
        <w:rPr>
          <w:rStyle w:val="Emphasis"/>
        </w:rPr>
        <w:t>each doubling</w:t>
      </w:r>
      <w:r w:rsidRPr="001B1652">
        <w:rPr>
          <w:rStyle w:val="StyleUnderline"/>
        </w:rPr>
        <w:t xml:space="preserve"> of intelligence is </w:t>
      </w:r>
      <w:r w:rsidRPr="001B1652">
        <w:rPr>
          <w:rStyle w:val="Emphasis"/>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1B1652">
        <w:rPr>
          <w:rStyle w:val="StyleUnderline"/>
        </w:rPr>
        <w:t xml:space="preserve">even if </w:t>
      </w:r>
      <w:r w:rsidRPr="001B1652">
        <w:rPr>
          <w:rStyle w:val="Emphasis"/>
        </w:rPr>
        <w:t>all</w:t>
      </w:r>
      <w:r w:rsidRPr="001B1652">
        <w:rPr>
          <w:rStyle w:val="StyleUnderline"/>
        </w:rPr>
        <w:t xml:space="preserve"> AI research is eventually done by recursively </w:t>
      </w:r>
      <w:r w:rsidRPr="001B1652">
        <w:rPr>
          <w:rStyle w:val="Emphasis"/>
        </w:rPr>
        <w:t>self-improving</w:t>
      </w:r>
      <w:r w:rsidRPr="001B1652">
        <w:rPr>
          <w:rStyle w:val="StyleUnderline"/>
        </w:rPr>
        <w:t xml:space="preserve"> </w:t>
      </w:r>
      <w:r w:rsidRPr="00ED7740">
        <w:rPr>
          <w:rStyle w:val="StyleUnderline"/>
          <w:highlight w:val="yellow"/>
        </w:rPr>
        <w:t>AI</w:t>
      </w:r>
      <w:r w:rsidRPr="001B1652">
        <w:rPr>
          <w:rStyle w:val="StyleUnderline"/>
        </w:rPr>
        <w:t xml:space="preserve"> systems, the </w:t>
      </w:r>
      <w:r w:rsidRPr="00ED7740">
        <w:rPr>
          <w:rStyle w:val="Emphasis"/>
          <w:highlight w:val="yellow"/>
        </w:rPr>
        <w:t>pace</w:t>
      </w:r>
      <w:r w:rsidRPr="00ED7740">
        <w:rPr>
          <w:rStyle w:val="StyleUnderline"/>
          <w:highlight w:val="yellow"/>
        </w:rPr>
        <w:t xml:space="preserve"> of </w:t>
      </w:r>
      <w:r w:rsidRPr="00ED7740">
        <w:rPr>
          <w:rStyle w:val="Emphasis"/>
          <w:highlight w:val="yellow"/>
        </w:rPr>
        <w:t>doubling</w:t>
      </w:r>
      <w:r w:rsidRPr="00ED7740">
        <w:rPr>
          <w:rStyle w:val="StyleUnderline"/>
          <w:highlight w:val="yellow"/>
        </w:rPr>
        <w:t xml:space="preserve"> will steadily </w:t>
      </w:r>
      <w:r w:rsidRPr="00ED7740">
        <w:rPr>
          <w:rStyle w:val="Emphasis"/>
          <w:highlight w:val="yellow"/>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4F28F702" w14:textId="77777777" w:rsidR="00102165" w:rsidRPr="001B1652" w:rsidRDefault="00102165" w:rsidP="00102165">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7198F8C1" w14:textId="77777777" w:rsidR="00102165" w:rsidRPr="001B1652" w:rsidRDefault="00102165" w:rsidP="00102165">
      <w:pPr>
        <w:rPr>
          <w:sz w:val="16"/>
        </w:rPr>
      </w:pPr>
      <w:r w:rsidRPr="001B1652">
        <w:rPr>
          <w:rStyle w:val="StyleUnderline"/>
        </w:rPr>
        <w:t xml:space="preserve">However, the main factor driving diminishing research productivity is </w:t>
      </w:r>
      <w:r w:rsidRPr="001B1652">
        <w:rPr>
          <w:rStyle w:val="Emphasis"/>
        </w:rPr>
        <w:t>not</w:t>
      </w:r>
      <w:r w:rsidRPr="001B1652">
        <w:rPr>
          <w:rStyle w:val="StyleUnderline"/>
        </w:rPr>
        <w:t xml:space="preserve"> the difficulty of maintaining large knowledge stocks. It is </w:t>
      </w:r>
      <w:r w:rsidRPr="001B1652">
        <w:rPr>
          <w:rStyle w:val="Emphasis"/>
        </w:rPr>
        <w:t>instead</w:t>
      </w:r>
      <w:r w:rsidRPr="001B1652">
        <w:rPr>
          <w:rStyle w:val="StyleUnderline"/>
        </w:rPr>
        <w:t xml:space="preserve"> the fact that </w:t>
      </w:r>
      <w:r w:rsidRPr="00ED7740">
        <w:rPr>
          <w:rStyle w:val="StyleUnderline"/>
          <w:highlight w:val="yellow"/>
        </w:rPr>
        <w:t>as time goes on</w:t>
      </w:r>
      <w:r w:rsidRPr="001B1652">
        <w:rPr>
          <w:rStyle w:val="StyleUnderline"/>
        </w:rPr>
        <w:t xml:space="preserve">, </w:t>
      </w:r>
      <w:r w:rsidRPr="001B1652">
        <w:rPr>
          <w:rStyle w:val="Emphasis"/>
        </w:rPr>
        <w:t>low-hanging fruit begins to be used up</w:t>
      </w:r>
      <w:r w:rsidRPr="001B1652">
        <w:rPr>
          <w:sz w:val="16"/>
        </w:rPr>
        <w:t xml:space="preserve"> </w:t>
      </w:r>
      <w:r w:rsidRPr="001B1652">
        <w:rPr>
          <w:rStyle w:val="StyleUnderline"/>
        </w:rPr>
        <w:t>and</w:t>
      </w:r>
      <w:r w:rsidRPr="001B1652">
        <w:rPr>
          <w:sz w:val="16"/>
        </w:rPr>
        <w:t xml:space="preserve"> good </w:t>
      </w:r>
      <w:r w:rsidRPr="00ED7740">
        <w:rPr>
          <w:rStyle w:val="Emphasis"/>
          <w:highlight w:val="yellow"/>
        </w:rPr>
        <w:t>ideas become harder to find</w:t>
      </w:r>
      <w:r w:rsidRPr="001B1652">
        <w:rPr>
          <w:sz w:val="16"/>
        </w:rPr>
        <w:t xml:space="preserve">. </w:t>
      </w:r>
      <w:r w:rsidRPr="00ED7740">
        <w:rPr>
          <w:rStyle w:val="StyleUnderline"/>
          <w:highlight w:val="yellow"/>
        </w:rPr>
        <w:t>This is</w:t>
      </w:r>
      <w:r w:rsidRPr="001B1652">
        <w:rPr>
          <w:rStyle w:val="StyleUnderline"/>
        </w:rPr>
        <w:t xml:space="preserve"> a </w:t>
      </w:r>
      <w:r w:rsidRPr="00ED7740">
        <w:rPr>
          <w:rStyle w:val="StyleUnderline"/>
          <w:highlight w:val="yellow"/>
        </w:rPr>
        <w:t xml:space="preserve">feature of research </w:t>
      </w:r>
      <w:r w:rsidRPr="00ED7740">
        <w:rPr>
          <w:rStyle w:val="Emphasis"/>
          <w:highlight w:val="yellow"/>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148BF15D" w14:textId="77777777" w:rsidR="00102165" w:rsidRPr="001B1652" w:rsidRDefault="00102165" w:rsidP="00102165">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57B729D1" w14:textId="77777777" w:rsidR="00102165" w:rsidRPr="001B1652" w:rsidRDefault="00102165" w:rsidP="00102165">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ED7740">
        <w:rPr>
          <w:rStyle w:val="Emphasis"/>
          <w:highlight w:val="yellow"/>
        </w:rPr>
        <w:t>Moore’s law</w:t>
      </w:r>
      <w:r w:rsidRPr="001B1652">
        <w:rPr>
          <w:rStyle w:val="StyleUnderline"/>
        </w:rPr>
        <w:t xml:space="preserve"> as “</w:t>
      </w:r>
      <w:r w:rsidRPr="00ED7740">
        <w:rPr>
          <w:rStyle w:val="StyleUnderline"/>
        </w:rPr>
        <w:t>perhaps</w:t>
      </w:r>
      <w:r w:rsidRPr="001B1652">
        <w:rPr>
          <w:rStyle w:val="StyleUnderline"/>
        </w:rPr>
        <w:t xml:space="preserve"> the </w:t>
      </w:r>
      <w:r w:rsidRPr="00ED7740">
        <w:rPr>
          <w:rStyle w:val="Emphasis"/>
          <w:highlight w:val="yellow"/>
        </w:rPr>
        <w:t>best example</w:t>
      </w:r>
      <w:r w:rsidRPr="001B1652">
        <w:rPr>
          <w:rStyle w:val="StyleUnderline"/>
        </w:rPr>
        <w:t xml:space="preserve">” </w:t>
      </w:r>
      <w:r w:rsidRPr="00ED7740">
        <w:rPr>
          <w:rStyle w:val="StyleUnderline"/>
          <w:highlight w:val="yellow"/>
        </w:rPr>
        <w:t>of diminishing research productivity</w:t>
      </w:r>
      <w:r w:rsidRPr="001B1652">
        <w:rPr>
          <w:rStyle w:val="StyleUnderline"/>
        </w:rPr>
        <w:t>,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28CC1723" w14:textId="77777777" w:rsidR="00102165" w:rsidRPr="001B1652" w:rsidRDefault="00102165" w:rsidP="00102165">
      <w:pPr>
        <w:rPr>
          <w:sz w:val="16"/>
        </w:rPr>
      </w:pPr>
      <w:r w:rsidRPr="001B1652">
        <w:rPr>
          <w:sz w:val="16"/>
        </w:rPr>
        <w:t>Source: Bloom et al., “Are ideas getting harder to find?“</w:t>
      </w:r>
    </w:p>
    <w:p w14:paraId="38A055E2" w14:textId="77777777" w:rsidR="00102165" w:rsidRPr="001B1652" w:rsidRDefault="00102165" w:rsidP="00102165">
      <w:pPr>
        <w:rPr>
          <w:sz w:val="16"/>
        </w:rPr>
      </w:pPr>
      <w:r w:rsidRPr="001B1652">
        <w:rPr>
          <w:rStyle w:val="StyleUnderline"/>
        </w:rPr>
        <w:t>How, then, has Moore’s law been sustained</w:t>
      </w:r>
      <w:r w:rsidRPr="001B1652">
        <w:rPr>
          <w:sz w:val="16"/>
        </w:rPr>
        <w:t xml:space="preserve">? We sustained Moore’s law despite rapidly diminishing research productivity </w:t>
      </w:r>
      <w:r w:rsidRPr="001B1652">
        <w:rPr>
          <w:rStyle w:val="StyleUnderline"/>
        </w:rPr>
        <w:t xml:space="preserve">by pumping ever-increasing amounts of </w:t>
      </w:r>
      <w:r w:rsidRPr="001B1652">
        <w:rPr>
          <w:rStyle w:val="Emphasis"/>
        </w:rPr>
        <w:t>money</w:t>
      </w:r>
      <w:r w:rsidRPr="001B1652">
        <w:rPr>
          <w:sz w:val="16"/>
        </w:rPr>
        <w:t xml:space="preserve"> </w:t>
      </w:r>
      <w:r w:rsidRPr="001B1652">
        <w:rPr>
          <w:rStyle w:val="StyleUnderline"/>
        </w:rPr>
        <w:t xml:space="preserve">into research. The problem with this approach is that </w:t>
      </w:r>
      <w:r w:rsidRPr="00ED7740">
        <w:rPr>
          <w:rStyle w:val="StyleUnderline"/>
          <w:highlight w:val="yellow"/>
        </w:rPr>
        <w:t xml:space="preserve">we </w:t>
      </w:r>
      <w:r w:rsidRPr="00ED7740">
        <w:rPr>
          <w:rStyle w:val="Emphasis"/>
          <w:highlight w:val="yellow"/>
        </w:rPr>
        <w:t>can’t keep Moore’s law alive</w:t>
      </w:r>
      <w:r w:rsidRPr="00ED7740">
        <w:rPr>
          <w:rStyle w:val="Emphasis"/>
        </w:rPr>
        <w:t xml:space="preserve"> indefinitely </w:t>
      </w:r>
      <w:r w:rsidRPr="00ED7740">
        <w:rPr>
          <w:rStyle w:val="Emphasis"/>
          <w:highlight w:val="yellow"/>
        </w:rPr>
        <w:t>by throwing money at it</w:t>
      </w:r>
      <w:r w:rsidRPr="001B1652">
        <w:rPr>
          <w:rStyle w:val="Emphasis"/>
        </w:rPr>
        <w:t>:</w:t>
      </w:r>
      <w:r w:rsidRPr="001B1652">
        <w:rPr>
          <w:sz w:val="16"/>
        </w:rPr>
        <w:t xml:space="preserve"> </w:t>
      </w:r>
      <w:r w:rsidRPr="001B1652">
        <w:rPr>
          <w:rStyle w:val="StyleUnderline"/>
        </w:rPr>
        <w:t xml:space="preserve">eventually, </w:t>
      </w:r>
      <w:r w:rsidRPr="00ED7740">
        <w:rPr>
          <w:rStyle w:val="Emphasis"/>
          <w:highlight w:val="yellow"/>
        </w:rPr>
        <w:t>we will run out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7A0B9378" w14:textId="77777777" w:rsidR="00102165" w:rsidRPr="001B1652" w:rsidRDefault="00102165" w:rsidP="00102165">
      <w:pPr>
        <w:rPr>
          <w:sz w:val="16"/>
        </w:rPr>
      </w:pPr>
      <w:r w:rsidRPr="001B1652">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92550AA" w14:textId="77777777" w:rsidR="00102165" w:rsidRPr="001B1652" w:rsidRDefault="00102165" w:rsidP="00102165">
      <w:pPr>
        <w:rPr>
          <w:rStyle w:val="StyleUnderline"/>
        </w:rPr>
      </w:pPr>
      <w:r w:rsidRPr="001B1652">
        <w:rPr>
          <w:sz w:val="16"/>
        </w:rPr>
        <w:t xml:space="preserve">The upshot is that </w:t>
      </w:r>
      <w:r w:rsidRPr="00ED7740">
        <w:rPr>
          <w:rStyle w:val="StyleUnderline"/>
          <w:highlight w:val="yellow"/>
        </w:rPr>
        <w:t>we have good</w:t>
      </w:r>
      <w:r w:rsidRPr="001B1652">
        <w:rPr>
          <w:rStyle w:val="StyleUnderline"/>
        </w:rPr>
        <w:t xml:space="preserve"> theoretical </w:t>
      </w:r>
      <w:r w:rsidRPr="00ED7740">
        <w:rPr>
          <w:rStyle w:val="StyleUnderline"/>
          <w:highlight w:val="yellow"/>
        </w:rPr>
        <w:t xml:space="preserve">reason to expect </w:t>
      </w:r>
      <w:r w:rsidRPr="00ED7740">
        <w:rPr>
          <w:rStyle w:val="Emphasis"/>
          <w:highlight w:val="yellow"/>
        </w:rPr>
        <w:t>diminishing research</w:t>
      </w:r>
      <w:r w:rsidRPr="001B1652">
        <w:rPr>
          <w:rStyle w:val="Emphasis"/>
        </w:rPr>
        <w:t xml:space="preserve">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17945D28" w14:textId="77777777" w:rsidR="00102165" w:rsidRPr="001B1652" w:rsidRDefault="00102165" w:rsidP="00102165">
      <w:pPr>
        <w:rPr>
          <w:sz w:val="16"/>
        </w:rPr>
      </w:pPr>
      <w:r w:rsidRPr="001B1652">
        <w:rPr>
          <w:sz w:val="16"/>
        </w:rPr>
        <w:t>5. Conclusion</w:t>
      </w:r>
    </w:p>
    <w:p w14:paraId="31C68161" w14:textId="77777777" w:rsidR="00102165" w:rsidRDefault="00102165" w:rsidP="00102165">
      <w:pPr>
        <w:rPr>
          <w:rStyle w:val="StyleUnderline"/>
        </w:rPr>
      </w:pPr>
      <w:r w:rsidRPr="001B1652">
        <w:rPr>
          <w:sz w:val="16"/>
        </w:rPr>
        <w:t xml:space="preserve">This post reviewed two of five preliminary reasons for skepticism about the singularity hypothesis. The first reason for skepticism is that </w:t>
      </w:r>
      <w:r w:rsidRPr="001B1652">
        <w:rPr>
          <w:rStyle w:val="StyleUnderline"/>
        </w:rPr>
        <w:t xml:space="preserve">the </w:t>
      </w:r>
      <w:r w:rsidRPr="00ED7740">
        <w:rPr>
          <w:rStyle w:val="StyleUnderline"/>
          <w:highlight w:val="yellow"/>
        </w:rPr>
        <w:t>singularity hypothesis is</w:t>
      </w:r>
      <w:r w:rsidRPr="001B1652">
        <w:rPr>
          <w:rStyle w:val="StyleUnderline"/>
        </w:rPr>
        <w:t xml:space="preserve"> an </w:t>
      </w:r>
      <w:r w:rsidRPr="00ED7740">
        <w:rPr>
          <w:rStyle w:val="Emphasis"/>
          <w:highlight w:val="yellow"/>
        </w:rPr>
        <w:t>extraordinary claim</w:t>
      </w:r>
      <w:r w:rsidRPr="001B1652">
        <w:rPr>
          <w:sz w:val="16"/>
        </w:rPr>
        <w:t xml:space="preserve">, so </w:t>
      </w:r>
      <w:r w:rsidRPr="00ED7740">
        <w:rPr>
          <w:rStyle w:val="StyleUnderline"/>
          <w:highlight w:val="yellow"/>
        </w:rPr>
        <w:t xml:space="preserve">it is appropriate to be </w:t>
      </w:r>
      <w:r w:rsidRPr="00ED7740">
        <w:rPr>
          <w:rStyle w:val="Emphasis"/>
          <w:highlight w:val="yellow"/>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275E2268" w14:textId="77777777" w:rsidR="00102165" w:rsidRPr="003F0A28" w:rsidRDefault="00102165" w:rsidP="00102165">
      <w:pPr>
        <w:pStyle w:val="Heading4"/>
        <w:rPr>
          <w:szCs w:val="28"/>
        </w:rPr>
      </w:pPr>
      <w:r>
        <w:rPr>
          <w:szCs w:val="28"/>
        </w:rPr>
        <w:t xml:space="preserve">3. It’s </w:t>
      </w:r>
      <w:r>
        <w:rPr>
          <w:szCs w:val="28"/>
          <w:u w:val="single"/>
        </w:rPr>
        <w:t>mathematically</w:t>
      </w:r>
      <w:r>
        <w:rPr>
          <w:szCs w:val="28"/>
        </w:rPr>
        <w:t xml:space="preserve"> impossible. </w:t>
      </w:r>
    </w:p>
    <w:p w14:paraId="615AC426" w14:textId="77777777" w:rsidR="00102165" w:rsidRPr="003E237C" w:rsidRDefault="00102165" w:rsidP="00102165">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7223D3DF" w14:textId="77777777" w:rsidR="00102165" w:rsidRPr="003E237C" w:rsidRDefault="00102165" w:rsidP="00102165">
      <w:pPr>
        <w:rPr>
          <w:sz w:val="16"/>
        </w:rPr>
      </w:pPr>
      <w:r w:rsidRPr="003E237C">
        <w:rPr>
          <w:sz w:val="16"/>
        </w:rPr>
        <w:t>1.3 Limits to the modelling of animate nature</w:t>
      </w:r>
    </w:p>
    <w:p w14:paraId="63840BB2" w14:textId="77777777" w:rsidR="00102165" w:rsidRPr="003E237C" w:rsidRDefault="00102165" w:rsidP="00102165">
      <w:pPr>
        <w:rPr>
          <w:sz w:val="16"/>
        </w:rPr>
      </w:pPr>
      <w:r w:rsidRPr="003E237C">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5BC184E7" w14:textId="77777777" w:rsidR="00102165" w:rsidRPr="00457A7D" w:rsidRDefault="00102165" w:rsidP="00102165">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2A147892" w14:textId="77777777" w:rsidR="00102165" w:rsidRPr="003E237C" w:rsidRDefault="00102165" w:rsidP="00102165">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behaviour but also to neurological disorders such as dementia, schizophrenia, and autism.</w:t>
      </w:r>
    </w:p>
    <w:p w14:paraId="6E624D08" w14:textId="77777777" w:rsidR="00102165" w:rsidRPr="003E237C" w:rsidRDefault="00102165" w:rsidP="00102165">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4C321D7F" w14:textId="77777777" w:rsidR="00102165" w:rsidRPr="003E237C" w:rsidRDefault="00102165" w:rsidP="00102165">
      <w:pPr>
        <w:rPr>
          <w:sz w:val="16"/>
        </w:rPr>
      </w:pPr>
      <w:r w:rsidRPr="003E237C">
        <w:rPr>
          <w:sz w:val="16"/>
        </w:rPr>
        <w:t>1.3.1 Impossibility</w:t>
      </w:r>
    </w:p>
    <w:p w14:paraId="39A27910" w14:textId="77777777" w:rsidR="00102165" w:rsidRPr="003E237C" w:rsidRDefault="00102165" w:rsidP="00102165">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290B322E" w14:textId="77777777" w:rsidR="00102165" w:rsidRPr="003E237C" w:rsidRDefault="00102165" w:rsidP="00102165">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2D90E09C" w14:textId="77777777" w:rsidR="00102165" w:rsidRPr="003E237C" w:rsidRDefault="00102165" w:rsidP="00102165">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2A05889B" w14:textId="77777777" w:rsidR="00102165" w:rsidRPr="003E237C" w:rsidRDefault="00102165" w:rsidP="00102165">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3156642C" w14:textId="77777777" w:rsidR="00102165" w:rsidRPr="003E237C" w:rsidRDefault="00102165" w:rsidP="00102165">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—for example, an analytical solution of the nbody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5A4DB8DC" w14:textId="77777777" w:rsidR="00102165" w:rsidRPr="003E237C" w:rsidRDefault="00102165" w:rsidP="00102165">
      <w:pPr>
        <w:rPr>
          <w:sz w:val="16"/>
        </w:rPr>
      </w:pPr>
      <w:r w:rsidRPr="003E237C">
        <w:rPr>
          <w:sz w:val="16"/>
        </w:rPr>
        <w:t>1.4 The AI hype cycle</w:t>
      </w:r>
    </w:p>
    <w:p w14:paraId="72B9B7B2" w14:textId="77777777" w:rsidR="00102165" w:rsidRPr="003E237C" w:rsidRDefault="00102165" w:rsidP="00102165">
      <w:pPr>
        <w:rPr>
          <w:sz w:val="16"/>
        </w:rPr>
      </w:pPr>
      <w:r w:rsidRPr="003E237C">
        <w:rPr>
          <w:rStyle w:val="StyleUnderline"/>
        </w:rPr>
        <w:t xml:space="preserve">Despite the lack of success in brain modelling, and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r w:rsidRPr="003E237C">
        <w:rPr>
          <w:rStyle w:val="Emphasis"/>
        </w:rPr>
        <w:t>colonise space</w:t>
      </w:r>
      <w:r w:rsidRPr="003E237C">
        <w:rPr>
          <w:sz w:val="16"/>
        </w:rPr>
        <w:t>.</w:t>
      </w:r>
    </w:p>
    <w:p w14:paraId="59C91775" w14:textId="77777777" w:rsidR="00102165" w:rsidRPr="003E237C" w:rsidRDefault="00102165" w:rsidP="00102165">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1295BDA5" w14:textId="77777777" w:rsidR="00102165" w:rsidRPr="003E237C" w:rsidRDefault="00102165" w:rsidP="00102165">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this must be recognised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15992A20" w14:textId="77777777" w:rsidR="00102165" w:rsidRPr="003E237C" w:rsidRDefault="00102165" w:rsidP="00102165">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over-generalised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2FF1D688" w14:textId="77777777" w:rsidR="00102165" w:rsidRPr="003E237C" w:rsidRDefault="00102165" w:rsidP="00102165">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6BBFEF21" w14:textId="77777777" w:rsidR="00102165" w:rsidRPr="003E237C" w:rsidRDefault="00102165" w:rsidP="00102165">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r w:rsidRPr="003E237C">
        <w:rPr>
          <w:rStyle w:val="Emphasis"/>
        </w:rPr>
        <w:t>generalisable</w:t>
      </w:r>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3D45A905" w14:textId="77777777" w:rsidR="00102165" w:rsidRPr="003E237C" w:rsidRDefault="00102165" w:rsidP="00102165">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needed to recognise</w:t>
      </w:r>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3471EB2D" w14:textId="77777777" w:rsidR="00102165" w:rsidRPr="003E237C" w:rsidRDefault="00102165" w:rsidP="00102165">
      <w:pPr>
        <w:rPr>
          <w:sz w:val="16"/>
        </w:rPr>
      </w:pPr>
      <w:r w:rsidRPr="003E237C">
        <w:rPr>
          <w:sz w:val="16"/>
        </w:rPr>
        <w:t>1.5 Why machines will not inherit the earth</w:t>
      </w:r>
    </w:p>
    <w:p w14:paraId="1157E655" w14:textId="77777777" w:rsidR="00102165" w:rsidRPr="00AD5ADF" w:rsidRDefault="00102165" w:rsidP="00102165">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742BFB34" w14:textId="77777777" w:rsidR="00102165" w:rsidRPr="003E237C" w:rsidRDefault="00102165" w:rsidP="00102165">
      <w:pPr>
        <w:rPr>
          <w:sz w:val="16"/>
        </w:rPr>
      </w:pPr>
      <w:r w:rsidRPr="00AD5ADF">
        <w:rPr>
          <w:rStyle w:val="StyleUnderline"/>
        </w:rPr>
        <w:t>The human tendency to</w:t>
      </w:r>
      <w:r w:rsidRPr="00AD5ADF">
        <w:rPr>
          <w:sz w:val="16"/>
        </w:rPr>
        <w:t xml:space="preserve"> </w:t>
      </w:r>
      <w:r w:rsidRPr="00AD5ADF">
        <w:rPr>
          <w:rStyle w:val="Emphasis"/>
        </w:rPr>
        <w:t>anthropomorphise</w:t>
      </w:r>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(Ekbia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56510029" w14:textId="77777777" w:rsidR="00102165" w:rsidRPr="003E237C" w:rsidRDefault="00102165" w:rsidP="00102165">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7C8011E9" w14:textId="77777777" w:rsidR="00102165" w:rsidRPr="003E237C" w:rsidRDefault="00102165" w:rsidP="00102165">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583C22DC" w14:textId="77777777" w:rsidR="00102165" w:rsidRPr="003E237C" w:rsidRDefault="00102165" w:rsidP="00102165">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in order to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16123E7F" w14:textId="77777777" w:rsidR="00102165" w:rsidRPr="003E237C" w:rsidRDefault="00102165" w:rsidP="00102165">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54F4492E" w14:textId="77777777" w:rsidR="00102165" w:rsidRPr="003E237C" w:rsidRDefault="00102165" w:rsidP="00102165">
      <w:pPr>
        <w:rPr>
          <w:sz w:val="16"/>
        </w:rPr>
      </w:pPr>
      <w:r w:rsidRPr="003E237C">
        <w:rPr>
          <w:sz w:val="16"/>
        </w:rPr>
        <w:t>1.5.1 The nature of the human mind</w:t>
      </w:r>
    </w:p>
    <w:p w14:paraId="3AA848A5" w14:textId="77777777" w:rsidR="00102165" w:rsidRPr="003E237C" w:rsidRDefault="00102165" w:rsidP="00102165">
      <w:pPr>
        <w:rPr>
          <w:sz w:val="16"/>
        </w:rPr>
      </w:pPr>
      <w:r w:rsidRPr="003E237C">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64F7C119" w14:textId="77777777" w:rsidR="00102165" w:rsidRPr="003E237C" w:rsidRDefault="00102165" w:rsidP="00102165">
      <w:pPr>
        <w:rPr>
          <w:sz w:val="16"/>
        </w:rPr>
      </w:pPr>
      <w:r w:rsidRPr="003E237C">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0FB7D026" w14:textId="77777777" w:rsidR="00102165" w:rsidRPr="003E237C" w:rsidRDefault="00102165" w:rsidP="00102165">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19B90325" w14:textId="77777777" w:rsidR="00102165" w:rsidRPr="003E237C" w:rsidRDefault="00102165" w:rsidP="00102165">
      <w:pPr>
        <w:rPr>
          <w:sz w:val="16"/>
        </w:rPr>
      </w:pPr>
      <w:r w:rsidRPr="003E237C">
        <w:rPr>
          <w:sz w:val="16"/>
        </w:rPr>
        <w:t>1.5.2 There will be no AGI</w:t>
      </w:r>
    </w:p>
    <w:p w14:paraId="69BA64E7" w14:textId="77777777" w:rsidR="00102165" w:rsidRPr="003E237C" w:rsidRDefault="00102165" w:rsidP="00102165">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2EBDD02E" w14:textId="77777777" w:rsidR="00102165" w:rsidRPr="003E237C" w:rsidRDefault="00102165" w:rsidP="00102165">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42E83B85" w14:textId="77777777" w:rsidR="00102165" w:rsidRPr="003E237C" w:rsidRDefault="00102165" w:rsidP="00102165">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realise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624029BE" w14:textId="77777777" w:rsidR="00102165" w:rsidRPr="003E237C" w:rsidRDefault="00102165" w:rsidP="00102165">
      <w:pPr>
        <w:rPr>
          <w:sz w:val="16"/>
        </w:rPr>
      </w:pPr>
      <w:r w:rsidRPr="003E237C">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528E425A" w14:textId="77777777" w:rsidR="00102165" w:rsidRPr="003E237C" w:rsidRDefault="00102165" w:rsidP="00102165">
      <w:pPr>
        <w:rPr>
          <w:sz w:val="16"/>
        </w:rPr>
      </w:pPr>
      <w:r w:rsidRPr="003E237C">
        <w:rPr>
          <w:sz w:val="16"/>
        </w:rPr>
        <w:t>1.5.3 Prior arguments against artificial human-level intelligence</w:t>
      </w:r>
    </w:p>
    <w:p w14:paraId="369458DA" w14:textId="77777777" w:rsidR="00102165" w:rsidRPr="003E237C" w:rsidRDefault="00102165" w:rsidP="00102165">
      <w:pPr>
        <w:rPr>
          <w:sz w:val="16"/>
        </w:rPr>
      </w:pPr>
      <w:r w:rsidRPr="003E237C">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74217B15" w14:textId="77777777" w:rsidR="00102165" w:rsidRPr="003E237C" w:rsidRDefault="00102165" w:rsidP="00102165">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437BD74E" w14:textId="77777777" w:rsidR="00102165" w:rsidRPr="003E237C" w:rsidRDefault="00102165" w:rsidP="00102165">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00FF9CCA" w14:textId="77777777" w:rsidR="00102165" w:rsidRPr="003E237C" w:rsidRDefault="00102165" w:rsidP="00102165">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692E8F80" w14:textId="77777777" w:rsidR="00102165" w:rsidRPr="003E237C" w:rsidRDefault="00102165" w:rsidP="00102165">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3A442274" w14:textId="77777777" w:rsidR="00102165" w:rsidRPr="003E237C" w:rsidRDefault="00102165" w:rsidP="00102165">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systems’.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62EA923B" w14:textId="77777777" w:rsidR="00102165" w:rsidRPr="003E237C" w:rsidRDefault="00102165" w:rsidP="00102165">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physically realisable</w:t>
      </w:r>
      <w:r w:rsidRPr="003E237C">
        <w:rPr>
          <w:sz w:val="16"/>
        </w:rPr>
        <w:t>.</w:t>
      </w:r>
    </w:p>
    <w:p w14:paraId="5BF8D652" w14:textId="77777777" w:rsidR="00102165" w:rsidRPr="003E237C" w:rsidRDefault="00102165" w:rsidP="00102165">
      <w:pPr>
        <w:rPr>
          <w:sz w:val="16"/>
        </w:rPr>
      </w:pPr>
      <w:r w:rsidRPr="003E237C">
        <w:rPr>
          <w:sz w:val="16"/>
        </w:rPr>
        <w:t>Other important reservations concerning the possibility of the Singularity and the limits of AI in general have been brought forward by:</w:t>
      </w:r>
    </w:p>
    <w:p w14:paraId="7442EF69" w14:textId="77777777" w:rsidR="00102165" w:rsidRPr="003E237C" w:rsidRDefault="00102165" w:rsidP="00102165">
      <w:pPr>
        <w:ind w:left="720"/>
        <w:rPr>
          <w:sz w:val="16"/>
        </w:rPr>
      </w:pPr>
      <w:r w:rsidRPr="003E237C">
        <w:rPr>
          <w:sz w:val="16"/>
        </w:rPr>
        <w:t> Yann LeCun, who addresses the claims made by some researchers concerning an anticipated exponential growth in the powers of AI and points out that,</w:t>
      </w:r>
    </w:p>
    <w:p w14:paraId="46E7975D" w14:textId="77777777" w:rsidR="00102165" w:rsidRPr="003E237C" w:rsidRDefault="00102165" w:rsidP="00102165">
      <w:pPr>
        <w:ind w:left="1440"/>
        <w:rPr>
          <w:sz w:val="16"/>
        </w:rPr>
      </w:pPr>
      <w:r w:rsidRPr="00AD5ADF">
        <w:rPr>
          <w:rStyle w:val="StyleUnderline"/>
          <w:highlight w:val="yellow"/>
        </w:rPr>
        <w:t xml:space="preserve">the </w:t>
      </w:r>
      <w:r w:rsidRPr="00AD5ADF">
        <w:rPr>
          <w:rStyle w:val="Emphasis"/>
          <w:sz w:val="28"/>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3DA6AD2B" w14:textId="77777777" w:rsidR="00102165" w:rsidRPr="003E237C" w:rsidRDefault="00102165" w:rsidP="00102165">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3E4E110E" w14:textId="77777777" w:rsidR="00102165" w:rsidRPr="003E237C" w:rsidRDefault="00102165" w:rsidP="00102165">
      <w:pPr>
        <w:ind w:left="720"/>
        <w:rPr>
          <w:sz w:val="16"/>
        </w:rPr>
      </w:pPr>
      <w:r w:rsidRPr="003E237C">
        <w:rPr>
          <w:sz w:val="16"/>
        </w:rPr>
        <w:t> Judea Pearl, who emphasises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r w:rsidRPr="003E237C">
        <w:rPr>
          <w:rStyle w:val="Emphasis"/>
        </w:rPr>
        <w:t>models’</w:t>
      </w:r>
      <w:r w:rsidRPr="003E237C">
        <w:rPr>
          <w:sz w:val="16"/>
        </w:rPr>
        <w:t>.</w:t>
      </w:r>
    </w:p>
    <w:p w14:paraId="53F11609" w14:textId="77777777" w:rsidR="00102165" w:rsidRPr="003E237C" w:rsidRDefault="00102165" w:rsidP="00102165">
      <w:pPr>
        <w:ind w:firstLine="720"/>
        <w:rPr>
          <w:sz w:val="16"/>
        </w:rPr>
      </w:pPr>
      <w:r w:rsidRPr="003E237C">
        <w:rPr>
          <w:sz w:val="16"/>
        </w:rPr>
        <w:t> Brian Cantwell Smith (2019), who states that</w:t>
      </w:r>
    </w:p>
    <w:p w14:paraId="62E729D7" w14:textId="77777777" w:rsidR="00102165" w:rsidRPr="003E237C" w:rsidRDefault="00102165" w:rsidP="00102165">
      <w:pPr>
        <w:ind w:left="1440"/>
        <w:rPr>
          <w:sz w:val="16"/>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593CFD63" w14:textId="77777777" w:rsidR="00102165" w:rsidRPr="003E237C" w:rsidRDefault="00102165" w:rsidP="00102165">
      <w:pPr>
        <w:ind w:firstLine="720"/>
        <w:rPr>
          <w:sz w:val="16"/>
        </w:rPr>
      </w:pPr>
      <w:r w:rsidRPr="003E237C">
        <w:rPr>
          <w:sz w:val="16"/>
        </w:rPr>
        <w:t> For Shannon Vallor:</w:t>
      </w:r>
    </w:p>
    <w:p w14:paraId="13D1A878" w14:textId="77777777" w:rsidR="00102165" w:rsidRPr="003E237C" w:rsidRDefault="00102165" w:rsidP="00102165">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6D38AD7A" w14:textId="77777777" w:rsidR="00102165" w:rsidRPr="003E237C" w:rsidRDefault="00102165" w:rsidP="00102165">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recognise later as the crucial distinction between intelligence and motivation. And while he is ready to accept that we might technically realise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intelligent agents must turn into ruthless megalomaniacs’</w:t>
      </w:r>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recognises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32640FC4" w14:textId="77777777" w:rsidR="00102165" w:rsidRPr="003E237C" w:rsidRDefault="00102165" w:rsidP="00102165">
      <w:pPr>
        <w:ind w:left="720"/>
        <w:rPr>
          <w:sz w:val="16"/>
        </w:rPr>
      </w:pPr>
      <w:r w:rsidRPr="003E237C">
        <w:rPr>
          <w:sz w:val="16"/>
        </w:rPr>
        <w:t> Darwiche stated in (2018) that</w:t>
      </w:r>
    </w:p>
    <w:p w14:paraId="43BDA200" w14:textId="77777777" w:rsidR="00102165" w:rsidRPr="003E237C" w:rsidRDefault="00102165" w:rsidP="00102165">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lack of accurate … characterisations of</w:t>
      </w:r>
      <w:r w:rsidRPr="003E237C">
        <w:rPr>
          <w:rStyle w:val="Emphasis"/>
        </w:rPr>
        <w:t xml:space="preserve"> recent </w:t>
      </w:r>
      <w:r w:rsidRPr="00AD5ADF">
        <w:rPr>
          <w:rStyle w:val="Emphasis"/>
          <w:highlight w:val="yellow"/>
        </w:rPr>
        <w:t>progress</w:t>
      </w:r>
      <w:r w:rsidRPr="003E237C">
        <w:rPr>
          <w:sz w:val="16"/>
        </w:rPr>
        <w:t>. (p. 66)</w:t>
      </w:r>
    </w:p>
    <w:p w14:paraId="5CFCC4FF" w14:textId="77777777" w:rsidR="00102165" w:rsidRPr="003E237C" w:rsidRDefault="00102165" w:rsidP="00102165">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represent the views of a</w:t>
      </w:r>
      <w:r w:rsidRPr="003E237C">
        <w:rPr>
          <w:sz w:val="16"/>
        </w:rPr>
        <w:t xml:space="preserve"> </w:t>
      </w:r>
      <w:r w:rsidRPr="003E237C">
        <w:rPr>
          <w:rStyle w:val="Emphasis"/>
        </w:rPr>
        <w:t>majority of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681E5329" w14:textId="77777777" w:rsidR="00102165" w:rsidRPr="003E237C" w:rsidRDefault="00102165" w:rsidP="00102165">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recursively self-augmenting systems’</w:t>
      </w:r>
      <w:r w:rsidRPr="003E237C">
        <w:rPr>
          <w:sz w:val="16"/>
        </w:rPr>
        <w:t>. 29 His main hypotheses are:</w:t>
      </w:r>
    </w:p>
    <w:p w14:paraId="6E6934A4" w14:textId="77777777" w:rsidR="00102165" w:rsidRPr="003E237C" w:rsidRDefault="00102165" w:rsidP="00102165">
      <w:pPr>
        <w:ind w:left="720"/>
        <w:rPr>
          <w:sz w:val="16"/>
        </w:rPr>
      </w:pPr>
      <w:r w:rsidRPr="003E237C">
        <w:rPr>
          <w:sz w:val="16"/>
        </w:rPr>
        <w:t> that AGI theorists employ an erroneous definition of intelligence,</w:t>
      </w:r>
    </w:p>
    <w:p w14:paraId="5515753B" w14:textId="77777777" w:rsidR="00102165" w:rsidRPr="003E237C" w:rsidRDefault="00102165" w:rsidP="00102165">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r w:rsidRPr="003E237C">
        <w:rPr>
          <w:rStyle w:val="Emphasis"/>
        </w:rPr>
        <w:t>socialisation</w:t>
      </w:r>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333F49CD" w14:textId="77777777" w:rsidR="00102165" w:rsidRPr="003E237C" w:rsidRDefault="00102165" w:rsidP="00102165">
      <w:pPr>
        <w:ind w:left="720"/>
        <w:rPr>
          <w:sz w:val="16"/>
        </w:rPr>
      </w:pPr>
      <w:r w:rsidRPr="003E237C">
        <w:rPr>
          <w:sz w:val="16"/>
        </w:rPr>
        <w:t> that complex real-world systems cannot be modelled using the Markov assumption.</w:t>
      </w:r>
    </w:p>
    <w:p w14:paraId="1DFF107F" w14:textId="77777777" w:rsidR="00102165" w:rsidRPr="003E237C" w:rsidRDefault="00102165" w:rsidP="00102165">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5D289580" w14:textId="77777777" w:rsidR="00102165" w:rsidRPr="003E237C" w:rsidRDefault="00102165" w:rsidP="00102165">
      <w:pPr>
        <w:rPr>
          <w:sz w:val="16"/>
        </w:rPr>
      </w:pPr>
      <w:r w:rsidRPr="003E237C">
        <w:rPr>
          <w:sz w:val="16"/>
        </w:rPr>
        <w:t>1.5.3.1 On abduction</w:t>
      </w:r>
    </w:p>
    <w:p w14:paraId="78FC46A2" w14:textId="77777777" w:rsidR="00102165" w:rsidRPr="003E237C" w:rsidRDefault="00102165" w:rsidP="00102165">
      <w:pPr>
        <w:rPr>
          <w:sz w:val="16"/>
        </w:rPr>
      </w:pPr>
      <w:r w:rsidRPr="003E237C">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012EADB7" w14:textId="77777777" w:rsidR="00102165" w:rsidRPr="003E237C" w:rsidRDefault="00102165" w:rsidP="00102165">
      <w:pPr>
        <w:rPr>
          <w:sz w:val="16"/>
        </w:rPr>
      </w:pPr>
      <w:r w:rsidRPr="00AD5ADF">
        <w:rPr>
          <w:sz w:val="16"/>
        </w:rPr>
        <w:t xml:space="preserve">As we shall see in great detail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76CAF881" w14:textId="77777777" w:rsidR="00102165" w:rsidRPr="003E237C" w:rsidRDefault="00102165" w:rsidP="00102165">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63AC6173" w14:textId="77777777" w:rsidR="00102165" w:rsidRPr="003E237C" w:rsidRDefault="00102165" w:rsidP="00102165">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6723766E" w14:textId="77777777" w:rsidR="00102165" w:rsidRPr="001B1652" w:rsidRDefault="00102165" w:rsidP="00102165">
      <w:pPr>
        <w:rPr>
          <w:rStyle w:val="StyleUnderlin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56834B40" w14:textId="77777777" w:rsidR="00102165" w:rsidRPr="00EE158A" w:rsidRDefault="00102165" w:rsidP="00102165">
      <w:pPr>
        <w:pStyle w:val="Heading4"/>
      </w:pPr>
      <w:r>
        <w:t xml:space="preserve">4. Thumpers: </w:t>
      </w:r>
      <w:r>
        <w:rPr>
          <w:u w:val="single"/>
        </w:rPr>
        <w:t>recent court decisions</w:t>
      </w:r>
      <w:r>
        <w:t xml:space="preserve"> and </w:t>
      </w:r>
      <w:r>
        <w:rPr>
          <w:u w:val="single"/>
        </w:rPr>
        <w:t>injunctions</w:t>
      </w:r>
      <w:r>
        <w:t>.</w:t>
      </w:r>
    </w:p>
    <w:p w14:paraId="05EAC8AB" w14:textId="77777777" w:rsidR="00102165" w:rsidRPr="00F87CF2" w:rsidRDefault="00102165" w:rsidP="00102165">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B21099C" w14:textId="77777777" w:rsidR="00102165" w:rsidRPr="00CE030C" w:rsidRDefault="00102165" w:rsidP="00102165">
      <w:pPr>
        <w:rPr>
          <w:sz w:val="16"/>
        </w:rPr>
      </w:pPr>
      <w:r w:rsidRPr="00CE030C">
        <w:rPr>
          <w:sz w:val="16"/>
        </w:rPr>
        <w:t>Litigation</w:t>
      </w:r>
    </w:p>
    <w:p w14:paraId="5D7A7612" w14:textId="77777777" w:rsidR="00102165" w:rsidRPr="00CE030C" w:rsidRDefault="00102165" w:rsidP="00102165">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E10668F" w14:textId="77777777" w:rsidR="00102165" w:rsidRPr="00CE030C" w:rsidRDefault="00102165" w:rsidP="00102165">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163B4382" w14:textId="77777777" w:rsidR="00102165" w:rsidRPr="00CE030C" w:rsidRDefault="00102165" w:rsidP="00102165">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7A99979B" w14:textId="77777777" w:rsidR="00102165" w:rsidRPr="00CE030C" w:rsidRDefault="00102165" w:rsidP="00102165">
      <w:pPr>
        <w:rPr>
          <w:sz w:val="16"/>
        </w:rPr>
      </w:pPr>
      <w:r w:rsidRPr="00CE030C">
        <w:rPr>
          <w:sz w:val="16"/>
        </w:rPr>
        <w:t>Hearings this month are set in other cases.</w:t>
      </w:r>
    </w:p>
    <w:p w14:paraId="715A1D27" w14:textId="77777777" w:rsidR="00102165" w:rsidRPr="00A45258" w:rsidRDefault="00102165" w:rsidP="00102165">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291D4726" w14:textId="77777777" w:rsidR="00102165" w:rsidRPr="00CE030C" w:rsidRDefault="00102165" w:rsidP="00102165">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633F3885" w14:textId="77777777" w:rsidR="00102165" w:rsidRPr="00CE030C" w:rsidRDefault="00102165" w:rsidP="00102165">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0B683D9B" w14:textId="77777777" w:rsidR="00102165" w:rsidRPr="00CE030C" w:rsidRDefault="00102165" w:rsidP="00102165">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9101D61" w14:textId="77777777" w:rsidR="00102165" w:rsidRPr="00CE030C" w:rsidRDefault="00102165" w:rsidP="00102165">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A43E350" w14:textId="77777777" w:rsidR="00102165" w:rsidRPr="00CE030C" w:rsidRDefault="00102165" w:rsidP="00102165">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59743C11" w14:textId="77777777" w:rsidR="00102165" w:rsidRPr="00CE030C" w:rsidRDefault="00102165" w:rsidP="00102165">
      <w:pPr>
        <w:rPr>
          <w:sz w:val="16"/>
        </w:rPr>
      </w:pPr>
      <w:r w:rsidRPr="00CE030C">
        <w:rPr>
          <w:sz w:val="16"/>
        </w:rPr>
        <w:t>Federal Sector Bargaining</w:t>
      </w:r>
    </w:p>
    <w:p w14:paraId="5B31475E" w14:textId="77777777" w:rsidR="00102165" w:rsidRPr="00CE030C" w:rsidRDefault="00102165" w:rsidP="00102165">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C8BD045" w14:textId="77777777" w:rsidR="00102165" w:rsidRPr="00CE030C" w:rsidRDefault="00102165" w:rsidP="00102165">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6AC1A8DA" w14:textId="77777777" w:rsidR="00102165" w:rsidRPr="00CE030C" w:rsidRDefault="00102165" w:rsidP="00102165">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22779F78" w14:textId="77777777" w:rsidR="00102165" w:rsidRPr="00CE030C" w:rsidRDefault="00102165" w:rsidP="00102165">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622D8420" w14:textId="77777777" w:rsidR="00102165" w:rsidRPr="00CE030C" w:rsidRDefault="00102165" w:rsidP="00102165">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0732AF0C" w14:textId="77777777" w:rsidR="00102165" w:rsidRPr="00A45258" w:rsidRDefault="00102165" w:rsidP="00102165">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3E7216A8" w14:textId="77777777" w:rsidR="00102165" w:rsidRPr="004D4DD1" w:rsidRDefault="00102165" w:rsidP="00102165"/>
    <w:p w14:paraId="39DC06D2" w14:textId="77777777" w:rsidR="00102165" w:rsidRPr="00C407C1" w:rsidRDefault="00102165" w:rsidP="00102165">
      <w:pPr>
        <w:pStyle w:val="Analytic"/>
        <w:rPr>
          <w:rStyle w:val="StyleUnderline"/>
          <w:highlight w:val="yellow"/>
        </w:rPr>
      </w:pPr>
      <w:r>
        <w:t xml:space="preserve">5. No link. The plan </w:t>
      </w:r>
      <w:r>
        <w:rPr>
          <w:u w:val="single"/>
        </w:rPr>
        <w:t>doesn’t touch</w:t>
      </w:r>
      <w:r>
        <w:t xml:space="preserve"> the First Amendment. It says Trump should have to </w:t>
      </w:r>
      <w:r>
        <w:rPr>
          <w:u w:val="single"/>
        </w:rPr>
        <w:t>follow</w:t>
      </w:r>
      <w:r>
        <w:t xml:space="preserve"> a statute that </w:t>
      </w:r>
      <w:r>
        <w:rPr>
          <w:u w:val="single"/>
        </w:rPr>
        <w:t>explicitly authorized</w:t>
      </w:r>
      <w:r>
        <w:t xml:space="preserve"> federal employee bargaining rights. </w:t>
      </w:r>
    </w:p>
    <w:p w14:paraId="48FE6D52" w14:textId="77777777" w:rsidR="00102165" w:rsidRDefault="00102165" w:rsidP="00102165">
      <w:pPr>
        <w:pStyle w:val="Analytic"/>
      </w:pPr>
    </w:p>
    <w:p w14:paraId="63B4C41E" w14:textId="77777777" w:rsidR="00102165" w:rsidRDefault="00102165" w:rsidP="00102165">
      <w:pPr>
        <w:pStyle w:val="Heading4"/>
      </w:pPr>
      <w:r>
        <w:rPr>
          <w:u w:val="single"/>
        </w:rPr>
        <w:t xml:space="preserve">6. </w:t>
      </w:r>
      <w:r w:rsidRPr="00634CAC">
        <w:rPr>
          <w:u w:val="single"/>
        </w:rPr>
        <w:t>Link turn</w:t>
      </w:r>
      <w:r>
        <w:t>.</w:t>
      </w:r>
    </w:p>
    <w:p w14:paraId="28D4B13B" w14:textId="77777777" w:rsidR="00102165" w:rsidRPr="00F87CF2" w:rsidRDefault="00102165" w:rsidP="00102165">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29FE15B" w14:textId="77777777" w:rsidR="00102165" w:rsidRPr="008961CE" w:rsidRDefault="00102165" w:rsidP="00102165">
      <w:pPr>
        <w:rPr>
          <w:sz w:val="16"/>
        </w:rPr>
      </w:pPr>
      <w:r w:rsidRPr="000B1DE3">
        <w:rPr>
          <w:rStyle w:val="StyleUnderline"/>
        </w:rPr>
        <w:t xml:space="preserve">Summing up, </w:t>
      </w:r>
      <w:r w:rsidRPr="008961CE">
        <w:rPr>
          <w:rStyle w:val="Emphasis"/>
          <w:highlight w:val="yellow"/>
        </w:rPr>
        <w:t>union grievances</w:t>
      </w:r>
      <w:r w:rsidRPr="008961CE">
        <w:rPr>
          <w:rStyle w:val="StyleUnderline"/>
          <w:highlight w:val="yellow"/>
        </w:rPr>
        <w:t xml:space="preserve"> under</w:t>
      </w:r>
      <w:r w:rsidRPr="000B1DE3">
        <w:rPr>
          <w:rStyle w:val="StyleUnderline"/>
        </w:rPr>
        <w:t xml:space="preserve"> negotiated procedures in </w:t>
      </w:r>
      <w:r w:rsidRPr="008961CE">
        <w:rPr>
          <w:rStyle w:val="StyleUnderline"/>
          <w:highlight w:val="yellow"/>
        </w:rPr>
        <w:t>CBAs</w:t>
      </w:r>
      <w:r w:rsidRPr="008961CE">
        <w:rPr>
          <w:sz w:val="16"/>
        </w:rPr>
        <w:t xml:space="preserve">, whether authorized by the FSLMRS or by administrative decision, </w:t>
      </w:r>
      <w:r w:rsidRPr="000B1DE3">
        <w:rPr>
          <w:rStyle w:val="StyleUnderline"/>
        </w:rPr>
        <w:t>are protected against retaliation by the First Amendmen</w:t>
      </w:r>
      <w:r w:rsidRPr="008961CE">
        <w:rPr>
          <w:sz w:val="16"/>
        </w:rPr>
        <w:t xml:space="preserve">t, as are lawsuits objecting to Administration actions. </w:t>
      </w:r>
      <w:r w:rsidRPr="000B1DE3">
        <w:rPr>
          <w:rStyle w:val="StyleUnderline"/>
        </w:rPr>
        <w:t xml:space="preserve">With </w:t>
      </w:r>
      <w:r w:rsidRPr="008961CE">
        <w:rPr>
          <w:rStyle w:val="Emphasis"/>
          <w:highlight w:val="yellow"/>
        </w:rPr>
        <w:t>several cases</w:t>
      </w:r>
      <w:r w:rsidRPr="008961CE">
        <w:rPr>
          <w:rStyle w:val="StyleUnderline"/>
          <w:highlight w:val="yellow"/>
        </w:rPr>
        <w:t xml:space="preserve"> challenging</w:t>
      </w:r>
      <w:r w:rsidRPr="000B1DE3">
        <w:rPr>
          <w:rStyle w:val="StyleUnderline"/>
        </w:rPr>
        <w:t xml:space="preserve"> the </w:t>
      </w:r>
      <w:r w:rsidRPr="008961CE">
        <w:rPr>
          <w:rStyle w:val="StyleUnderline"/>
          <w:highlight w:val="yellow"/>
        </w:rPr>
        <w:t>labor law and CBA directives of</w:t>
      </w:r>
      <w:r w:rsidRPr="000B1DE3">
        <w:rPr>
          <w:rStyle w:val="StyleUnderline"/>
        </w:rPr>
        <w:t xml:space="preserve"> the </w:t>
      </w:r>
      <w:r w:rsidRPr="008961CE">
        <w:rPr>
          <w:rStyle w:val="StyleUnderline"/>
          <w:highlight w:val="yellow"/>
        </w:rPr>
        <w:t>Trump</w:t>
      </w:r>
      <w:r w:rsidRPr="000B1DE3">
        <w:rPr>
          <w:rStyle w:val="StyleUnderline"/>
        </w:rPr>
        <w:t xml:space="preserve"> administration, our attention will be drawn to courts deciding if the President has gone too far. </w:t>
      </w:r>
      <w:r w:rsidRPr="008961CE">
        <w:rPr>
          <w:rStyle w:val="StyleUnderline"/>
          <w:highlight w:val="yellow"/>
        </w:rPr>
        <w:t xml:space="preserve">The </w:t>
      </w:r>
      <w:r w:rsidRPr="008961CE">
        <w:rPr>
          <w:rStyle w:val="Emphasis"/>
          <w:highlight w:val="yellow"/>
        </w:rPr>
        <w:t>final say</w:t>
      </w:r>
      <w:r w:rsidRPr="008961CE">
        <w:rPr>
          <w:rStyle w:val="StyleUnderline"/>
          <w:highlight w:val="yellow"/>
        </w:rPr>
        <w:t xml:space="preserve"> will be the </w:t>
      </w:r>
      <w:r w:rsidRPr="008961CE">
        <w:rPr>
          <w:rStyle w:val="Emphasis"/>
          <w:highlight w:val="yellow"/>
        </w:rPr>
        <w:t>Supreme Court’s</w:t>
      </w:r>
      <w:r w:rsidRPr="008961CE">
        <w:rPr>
          <w:sz w:val="16"/>
        </w:rPr>
        <w:t xml:space="preserve">. </w:t>
      </w:r>
      <w:r w:rsidRPr="009F1B14">
        <w:rPr>
          <w:rStyle w:val="StyleUnderline"/>
        </w:rPr>
        <w:t xml:space="preserve">Will the Court </w:t>
      </w:r>
      <w:r w:rsidRPr="009F1B14">
        <w:rPr>
          <w:rStyle w:val="StyleUnderline"/>
          <w:highlight w:val="yellow"/>
        </w:rPr>
        <w:t>subordinate</w:t>
      </w:r>
      <w:r w:rsidRPr="009F1B14">
        <w:rPr>
          <w:rStyle w:val="StyleUnderline"/>
        </w:rPr>
        <w:t xml:space="preserve"> the </w:t>
      </w:r>
      <w:r w:rsidRPr="0008220C">
        <w:rPr>
          <w:rStyle w:val="Emphasis"/>
          <w:highlight w:val="yellow"/>
        </w:rPr>
        <w:t>First Amendment</w:t>
      </w:r>
      <w:r w:rsidRPr="009F1B14">
        <w:rPr>
          <w:rStyle w:val="StyleUnderline"/>
          <w:highlight w:val="yellow"/>
        </w:rPr>
        <w:t xml:space="preserve"> right of</w:t>
      </w:r>
      <w:r w:rsidRPr="009F1B14">
        <w:rPr>
          <w:rStyle w:val="StyleUnderline"/>
        </w:rPr>
        <w:t xml:space="preserve"> federal sector </w:t>
      </w:r>
      <w:r w:rsidRPr="009F1B14">
        <w:rPr>
          <w:rStyle w:val="StyleUnderline"/>
          <w:highlight w:val="yellow"/>
        </w:rPr>
        <w:t>unions to represent employees</w:t>
      </w:r>
      <w:r w:rsidRPr="009F1B14">
        <w:rPr>
          <w:rStyle w:val="StyleUnderline"/>
        </w:rPr>
        <w:t xml:space="preserve"> on matters of </w:t>
      </w:r>
      <w:r w:rsidRPr="009F1B14">
        <w:rPr>
          <w:rStyle w:val="StyleUnderline"/>
          <w:highlight w:val="yellow"/>
        </w:rPr>
        <w:t>public concern</w:t>
      </w:r>
      <w:r w:rsidRPr="008961CE">
        <w:rPr>
          <w:sz w:val="16"/>
        </w:rPr>
        <w:t xml:space="preserve">, and </w:t>
      </w:r>
      <w:r w:rsidRPr="009F1B14">
        <w:rPr>
          <w:rStyle w:val="StyleUnderline"/>
          <w:highlight w:val="yellow"/>
        </w:rPr>
        <w:t xml:space="preserve">instead approve </w:t>
      </w:r>
      <w:r w:rsidRPr="009F1B14">
        <w:rPr>
          <w:rStyle w:val="Emphasis"/>
          <w:highlight w:val="yellow"/>
        </w:rPr>
        <w:t>anti-union retaliation</w:t>
      </w:r>
      <w:r w:rsidRPr="000B1DE3">
        <w:rPr>
          <w:rStyle w:val="StyleUnderline"/>
        </w:rPr>
        <w:t xml:space="preserve"> by the President</w:t>
      </w:r>
      <w:r w:rsidRPr="008961CE">
        <w:rPr>
          <w:sz w:val="16"/>
        </w:rPr>
        <w:t>?</w:t>
      </w:r>
    </w:p>
    <w:p w14:paraId="4A950705" w14:textId="77777777" w:rsidR="00102165" w:rsidRPr="001D0328" w:rsidRDefault="00102165" w:rsidP="00102165"/>
    <w:p w14:paraId="523B360A" w14:textId="77777777" w:rsidR="00102165" w:rsidRDefault="00102165" w:rsidP="00102165">
      <w:pPr>
        <w:pStyle w:val="Heading4"/>
      </w:pPr>
      <w:r>
        <w:t xml:space="preserve">7. No spillover. Unions are </w:t>
      </w:r>
      <w:r>
        <w:rPr>
          <w:u w:val="single"/>
        </w:rPr>
        <w:t>sui generis</w:t>
      </w:r>
      <w:r>
        <w:t>.</w:t>
      </w:r>
    </w:p>
    <w:p w14:paraId="44950BB4" w14:textId="77777777" w:rsidR="00102165" w:rsidRPr="00572489" w:rsidRDefault="00102165" w:rsidP="00102165">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24EECBB6" w14:textId="77777777" w:rsidR="00102165" w:rsidRPr="005D0FF0" w:rsidRDefault="00102165" w:rsidP="00102165">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7809DE5B" w14:textId="77777777" w:rsidR="00102165" w:rsidRDefault="00102165" w:rsidP="00102165">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2DA42FB6" w14:textId="77777777" w:rsidR="00102165" w:rsidRDefault="00102165" w:rsidP="00102165">
      <w:pPr>
        <w:rPr>
          <w:sz w:val="16"/>
          <w:szCs w:val="16"/>
        </w:rPr>
      </w:pPr>
    </w:p>
    <w:p w14:paraId="0EC72D1D" w14:textId="77777777" w:rsidR="00102165" w:rsidRDefault="00102165" w:rsidP="00102165">
      <w:pPr>
        <w:pStyle w:val="Heading4"/>
      </w:pPr>
      <w:r>
        <w:t xml:space="preserve">8. Courts are </w:t>
      </w:r>
      <w:r>
        <w:rPr>
          <w:u w:val="single"/>
        </w:rPr>
        <w:t>narrowing</w:t>
      </w:r>
      <w:r>
        <w:t xml:space="preserve"> free speech now.</w:t>
      </w:r>
    </w:p>
    <w:p w14:paraId="0A1A7CC4" w14:textId="77777777" w:rsidR="00102165" w:rsidRPr="00F035E2" w:rsidRDefault="00102165" w:rsidP="00102165">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35312CC4" w14:textId="77777777" w:rsidR="00102165" w:rsidRPr="00F035E2" w:rsidRDefault="00102165" w:rsidP="00102165">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6B40751A" w14:textId="52929851" w:rsidR="00102165" w:rsidRDefault="00102165" w:rsidP="00102165">
      <w:pPr>
        <w:pStyle w:val="Heading1"/>
      </w:pPr>
      <w:r>
        <w:t>1AR</w:t>
      </w:r>
    </w:p>
    <w:p w14:paraId="46068162" w14:textId="77777777" w:rsidR="00102165" w:rsidRDefault="00102165" w:rsidP="00102165">
      <w:pPr>
        <w:pStyle w:val="Heading2"/>
      </w:pPr>
      <w:r>
        <w:t>ADV</w:t>
      </w:r>
    </w:p>
    <w:p w14:paraId="029E6E2A" w14:textId="77777777" w:rsidR="00102165" w:rsidRDefault="00102165" w:rsidP="00102165">
      <w:pPr>
        <w:keepNext/>
        <w:keepLines/>
        <w:spacing w:before="40" w:after="0"/>
        <w:outlineLvl w:val="3"/>
        <w:rPr>
          <w:rFonts w:eastAsia="Times New Roman" w:cs="Times New Roman"/>
          <w:b/>
          <w:iCs/>
          <w:color w:val="501549"/>
          <w:sz w:val="26"/>
        </w:rPr>
      </w:pPr>
      <w:r>
        <w:rPr>
          <w:rFonts w:eastAsia="Times New Roman" w:cs="Times New Roman"/>
          <w:b/>
          <w:iCs/>
          <w:color w:val="501549"/>
          <w:sz w:val="26"/>
        </w:rPr>
        <w:t xml:space="preserve">We straight turned on other pages – they don’t get to say the CP gets them out because they did not make that argument. All straight turns were collective bargaining good and the CP bans it – stick them to it. </w:t>
      </w:r>
    </w:p>
    <w:p w14:paraId="10B2005F" w14:textId="77777777" w:rsidR="00102165" w:rsidRPr="00A06A37" w:rsidRDefault="00102165" w:rsidP="00102165">
      <w:pPr>
        <w:keepNext/>
        <w:keepLines/>
        <w:spacing w:before="40" w:after="0"/>
        <w:outlineLvl w:val="3"/>
        <w:rPr>
          <w:rFonts w:eastAsia="Times New Roman" w:cs="Times New Roman"/>
          <w:b/>
          <w:iCs/>
          <w:sz w:val="26"/>
        </w:rPr>
      </w:pPr>
      <w:r w:rsidRPr="00A06A37">
        <w:rPr>
          <w:rFonts w:eastAsia="Times New Roman" w:cs="Times New Roman"/>
          <w:b/>
          <w:iCs/>
          <w:sz w:val="26"/>
        </w:rPr>
        <w:t xml:space="preserve">Collective bargaining rights are </w:t>
      </w:r>
      <w:r w:rsidRPr="00A06A37">
        <w:rPr>
          <w:rFonts w:eastAsia="Times New Roman" w:cs="Times New Roman"/>
          <w:b/>
          <w:iCs/>
          <w:sz w:val="26"/>
          <w:u w:val="single"/>
        </w:rPr>
        <w:t>necessary</w:t>
      </w:r>
      <w:r w:rsidRPr="00A06A37">
        <w:rPr>
          <w:rFonts w:eastAsia="Times New Roman" w:cs="Times New Roman"/>
          <w:b/>
          <w:iCs/>
          <w:sz w:val="26"/>
        </w:rPr>
        <w:t>.</w:t>
      </w:r>
    </w:p>
    <w:p w14:paraId="17C5087E" w14:textId="77777777" w:rsidR="00102165" w:rsidRPr="00A06A37" w:rsidRDefault="00102165" w:rsidP="00102165">
      <w:pPr>
        <w:rPr>
          <w:rFonts w:eastAsia="Aptos"/>
        </w:rPr>
      </w:pPr>
      <w:r w:rsidRPr="00A06A37">
        <w:rPr>
          <w:rFonts w:eastAsia="Aptos"/>
        </w:rPr>
        <w:t xml:space="preserve">Robert </w:t>
      </w:r>
      <w:r w:rsidRPr="00A06A37">
        <w:rPr>
          <w:rFonts w:eastAsia="Aptos"/>
          <w:b/>
          <w:bCs/>
          <w:sz w:val="26"/>
        </w:rPr>
        <w:t>Bruno 16</w:t>
      </w:r>
      <w:r w:rsidRPr="00A06A37">
        <w:rPr>
          <w:rFonts w:eastAsia="Aptos"/>
        </w:rPr>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7CE3844A" w14:textId="77777777" w:rsidR="00102165" w:rsidRPr="00A06A37" w:rsidRDefault="00102165" w:rsidP="00102165">
      <w:pPr>
        <w:rPr>
          <w:rFonts w:eastAsia="Aptos"/>
          <w:sz w:val="16"/>
        </w:rPr>
      </w:pPr>
      <w:r w:rsidRPr="00A06A37">
        <w:rPr>
          <w:rFonts w:eastAsia="Aptos"/>
          <w:sz w:val="16"/>
        </w:rPr>
        <w:t xml:space="preserve">This report, The Relationship Between Unions and Meaningful Work describes findings from a survey of a small group of Illinois public sector workers which investigates the work motivations of public employees. </w:t>
      </w:r>
      <w:r w:rsidRPr="00A06A37">
        <w:rPr>
          <w:rFonts w:eastAsia="Aptos"/>
          <w:u w:val="single"/>
        </w:rPr>
        <w:t xml:space="preserve">The </w:t>
      </w:r>
      <w:r w:rsidRPr="00A06A37">
        <w:rPr>
          <w:rFonts w:eastAsia="Aptos"/>
          <w:highlight w:val="yellow"/>
          <w:u w:val="single"/>
        </w:rPr>
        <w:t>study shows</w:t>
      </w:r>
      <w:r w:rsidRPr="00A06A37">
        <w:rPr>
          <w:rFonts w:eastAsia="Aptos"/>
          <w:u w:val="single"/>
        </w:rPr>
        <w:t xml:space="preserve"> </w:t>
      </w:r>
      <w:r w:rsidRPr="00A06A37">
        <w:rPr>
          <w:rFonts w:eastAsia="Aptos"/>
          <w:b/>
          <w:iCs/>
          <w:u w:val="single"/>
        </w:rPr>
        <w:t xml:space="preserve">new </w:t>
      </w:r>
      <w:r w:rsidRPr="00A06A37">
        <w:rPr>
          <w:rFonts w:eastAsia="Aptos"/>
          <w:b/>
          <w:iCs/>
          <w:highlight w:val="yellow"/>
          <w:u w:val="single"/>
        </w:rPr>
        <w:t>evidence</w:t>
      </w:r>
      <w:r w:rsidRPr="00A06A37">
        <w:rPr>
          <w:rFonts w:eastAsia="Aptos"/>
          <w:u w:val="single"/>
        </w:rPr>
        <w:t xml:space="preserve"> that </w:t>
      </w:r>
      <w:r w:rsidRPr="00A06A37">
        <w:rPr>
          <w:rFonts w:eastAsia="Aptos"/>
          <w:highlight w:val="yellow"/>
          <w:u w:val="single"/>
        </w:rPr>
        <w:t>government employees</w:t>
      </w:r>
      <w:r w:rsidRPr="00A06A37">
        <w:rPr>
          <w:rFonts w:eastAsia="Aptos"/>
          <w:u w:val="single"/>
        </w:rPr>
        <w:t xml:space="preserve"> are </w:t>
      </w:r>
      <w:r w:rsidRPr="00A06A37">
        <w:rPr>
          <w:rFonts w:eastAsia="Aptos"/>
          <w:b/>
          <w:iCs/>
          <w:u w:val="single"/>
        </w:rPr>
        <w:t>strongly motivated</w:t>
      </w:r>
      <w:r w:rsidRPr="00A06A37">
        <w:rPr>
          <w:rFonts w:eastAsia="Aptos"/>
          <w:u w:val="single"/>
        </w:rPr>
        <w:t xml:space="preserve"> to find “</w:t>
      </w:r>
      <w:r w:rsidRPr="00A06A37">
        <w:rPr>
          <w:rFonts w:eastAsia="Aptos"/>
          <w:b/>
          <w:iCs/>
          <w:u w:val="single"/>
        </w:rPr>
        <w:t>purpose</w:t>
      </w:r>
      <w:r w:rsidRPr="00A06A37">
        <w:rPr>
          <w:rFonts w:eastAsia="Aptos"/>
          <w:u w:val="single"/>
        </w:rPr>
        <w:t xml:space="preserve"> in work that is </w:t>
      </w:r>
      <w:r w:rsidRPr="00A06A37">
        <w:rPr>
          <w:rFonts w:eastAsia="Aptos"/>
          <w:b/>
          <w:iCs/>
          <w:u w:val="single"/>
        </w:rPr>
        <w:t>greater than the extrinsic outcomes</w:t>
      </w:r>
      <w:r w:rsidRPr="00A06A37">
        <w:rPr>
          <w:rFonts w:eastAsia="Aptos"/>
          <w:u w:val="single"/>
        </w:rPr>
        <w:t xml:space="preserve"> of the work</w:t>
      </w:r>
      <w:r w:rsidRPr="00A06A37">
        <w:rPr>
          <w:rFonts w:eastAsia="Aptos"/>
          <w:sz w:val="16"/>
        </w:rPr>
        <w:t xml:space="preserve">.” Additionally, we find that government employees </w:t>
      </w:r>
      <w:r w:rsidRPr="00A06A37">
        <w:rPr>
          <w:rFonts w:eastAsia="Aptos"/>
          <w:highlight w:val="yellow"/>
          <w:u w:val="single"/>
        </w:rPr>
        <w:t>view</w:t>
      </w:r>
      <w:r w:rsidRPr="00A06A37">
        <w:rPr>
          <w:rFonts w:eastAsia="Aptos"/>
          <w:u w:val="single"/>
        </w:rPr>
        <w:t xml:space="preserve"> their </w:t>
      </w:r>
      <w:r w:rsidRPr="00A06A37">
        <w:rPr>
          <w:rFonts w:eastAsia="Aptos"/>
          <w:b/>
          <w:iCs/>
          <w:u w:val="single"/>
        </w:rPr>
        <w:t xml:space="preserve">public sector </w:t>
      </w:r>
      <w:r w:rsidRPr="00A06A37">
        <w:rPr>
          <w:rFonts w:eastAsia="Aptos"/>
          <w:b/>
          <w:iCs/>
          <w:highlight w:val="yellow"/>
          <w:u w:val="single"/>
        </w:rPr>
        <w:t>union</w:t>
      </w:r>
      <w:r w:rsidRPr="00A06A37">
        <w:rPr>
          <w:rFonts w:eastAsia="Aptos"/>
          <w:highlight w:val="yellow"/>
          <w:u w:val="single"/>
        </w:rPr>
        <w:t xml:space="preserve"> as</w:t>
      </w:r>
      <w:r w:rsidRPr="00A06A37">
        <w:rPr>
          <w:rFonts w:eastAsia="Aptos"/>
          <w:u w:val="single"/>
        </w:rPr>
        <w:t xml:space="preserve"> a </w:t>
      </w:r>
      <w:r w:rsidRPr="00A06A37">
        <w:rPr>
          <w:rFonts w:eastAsia="Aptos"/>
          <w:b/>
          <w:iCs/>
          <w:highlight w:val="yellow"/>
          <w:u w:val="single"/>
        </w:rPr>
        <w:t>primary source of intrinsic motivation</w:t>
      </w:r>
      <w:r w:rsidRPr="00A06A37">
        <w:rPr>
          <w:rFonts w:eastAsia="Aptos"/>
          <w:sz w:val="16"/>
        </w:rPr>
        <w:t xml:space="preserve">. </w:t>
      </w:r>
    </w:p>
    <w:p w14:paraId="3F5705C4" w14:textId="77777777" w:rsidR="00102165" w:rsidRPr="00A06A37" w:rsidRDefault="00102165" w:rsidP="00102165">
      <w:pPr>
        <w:rPr>
          <w:rFonts w:eastAsia="Aptos"/>
          <w:sz w:val="16"/>
        </w:rPr>
      </w:pPr>
      <w:r w:rsidRPr="00A06A37">
        <w:rPr>
          <w:rFonts w:eastAsia="Aptos"/>
          <w:sz w:val="16"/>
        </w:rPr>
        <w:t xml:space="preserve">The unions that public sector workers belong to, do more than simply negotiate and enforce collective bargaining agreements. As our findings suggest, </w:t>
      </w:r>
      <w:r w:rsidRPr="00A06A37">
        <w:rPr>
          <w:rFonts w:eastAsia="Aptos"/>
          <w:u w:val="single"/>
        </w:rPr>
        <w:t xml:space="preserve">they are also </w:t>
      </w:r>
      <w:r w:rsidRPr="00A06A37">
        <w:rPr>
          <w:rFonts w:eastAsia="Aptos"/>
          <w:highlight w:val="yellow"/>
          <w:u w:val="single"/>
        </w:rPr>
        <w:t>related to</w:t>
      </w:r>
      <w:r w:rsidRPr="00A06A37">
        <w:rPr>
          <w:rFonts w:eastAsia="Aptos"/>
          <w:u w:val="single"/>
        </w:rPr>
        <w:t xml:space="preserve"> the </w:t>
      </w:r>
      <w:r w:rsidRPr="00A06A37">
        <w:rPr>
          <w:rFonts w:eastAsia="Aptos"/>
          <w:b/>
          <w:iCs/>
          <w:highlight w:val="yellow"/>
          <w:u w:val="single"/>
        </w:rPr>
        <w:t>competence</w:t>
      </w:r>
      <w:r w:rsidRPr="00A06A37">
        <w:rPr>
          <w:rFonts w:eastAsia="Aptos"/>
          <w:b/>
          <w:iCs/>
          <w:u w:val="single"/>
        </w:rPr>
        <w:t xml:space="preserve"> and </w:t>
      </w:r>
      <w:r w:rsidRPr="00A06A37">
        <w:rPr>
          <w:rFonts w:eastAsia="Aptos"/>
          <w:b/>
          <w:iCs/>
          <w:highlight w:val="yellow"/>
          <w:u w:val="single"/>
        </w:rPr>
        <w:t>performance</w:t>
      </w:r>
      <w:r w:rsidRPr="00A06A37">
        <w:rPr>
          <w:rFonts w:eastAsia="Aptos"/>
          <w:highlight w:val="yellow"/>
          <w:u w:val="single"/>
        </w:rPr>
        <w:t xml:space="preserve"> level</w:t>
      </w:r>
      <w:r w:rsidRPr="00A06A37">
        <w:rPr>
          <w:rFonts w:eastAsia="Aptos"/>
          <w:u w:val="single"/>
        </w:rPr>
        <w:t xml:space="preserve"> of public sector employees</w:t>
      </w:r>
      <w:r w:rsidRPr="00A06A37">
        <w:rPr>
          <w:rFonts w:eastAsia="Aptos"/>
          <w:sz w:val="16"/>
        </w:rPr>
        <w:t xml:space="preserve">. But perhaps more provocatively, it is likely that the </w:t>
      </w:r>
      <w:r w:rsidRPr="00A06A37">
        <w:rPr>
          <w:rFonts w:eastAsia="Aptos"/>
          <w:highlight w:val="yellow"/>
          <w:u w:val="single"/>
        </w:rPr>
        <w:t>union</w:t>
      </w:r>
      <w:r w:rsidRPr="00A06A37">
        <w:rPr>
          <w:rFonts w:eastAsia="Aptos"/>
          <w:u w:val="single"/>
        </w:rPr>
        <w:t xml:space="preserve"> plays an </w:t>
      </w:r>
      <w:r w:rsidRPr="00A06A37">
        <w:rPr>
          <w:rFonts w:eastAsia="Aptos"/>
          <w:b/>
          <w:iCs/>
          <w:highlight w:val="yellow"/>
          <w:u w:val="single"/>
        </w:rPr>
        <w:t>important</w:t>
      </w:r>
      <w:r w:rsidRPr="00A06A37">
        <w:rPr>
          <w:rFonts w:eastAsia="Aptos"/>
          <w:b/>
          <w:iCs/>
          <w:u w:val="single"/>
        </w:rPr>
        <w:t xml:space="preserve"> role</w:t>
      </w:r>
      <w:r w:rsidRPr="00A06A37">
        <w:rPr>
          <w:rFonts w:eastAsia="Aptos"/>
          <w:u w:val="single"/>
        </w:rPr>
        <w:t xml:space="preserve"> </w:t>
      </w:r>
      <w:r w:rsidRPr="00A06A37">
        <w:rPr>
          <w:rFonts w:eastAsia="Aptos"/>
          <w:highlight w:val="yellow"/>
          <w:u w:val="single"/>
        </w:rPr>
        <w:t>in</w:t>
      </w:r>
      <w:r w:rsidRPr="00A06A37">
        <w:rPr>
          <w:rFonts w:eastAsia="Aptos"/>
          <w:u w:val="single"/>
        </w:rPr>
        <w:t xml:space="preserve"> the </w:t>
      </w:r>
      <w:r w:rsidRPr="00A06A37">
        <w:rPr>
          <w:rFonts w:eastAsia="Aptos"/>
          <w:b/>
          <w:iCs/>
          <w:highlight w:val="yellow"/>
          <w:u w:val="single"/>
        </w:rPr>
        <w:t>meaningful work</w:t>
      </w:r>
      <w:r w:rsidRPr="00A06A37">
        <w:rPr>
          <w:rFonts w:eastAsia="Aptos"/>
          <w:u w:val="single"/>
        </w:rPr>
        <w:t xml:space="preserve"> that they experience while on the job, </w:t>
      </w:r>
      <w:r w:rsidRPr="00A06A37">
        <w:rPr>
          <w:rFonts w:eastAsia="Aptos"/>
          <w:highlight w:val="yellow"/>
          <w:u w:val="single"/>
        </w:rPr>
        <w:t xml:space="preserve">the </w:t>
      </w:r>
      <w:r w:rsidRPr="00A06A37">
        <w:rPr>
          <w:rFonts w:eastAsia="Aptos"/>
          <w:b/>
          <w:iCs/>
          <w:highlight w:val="yellow"/>
          <w:u w:val="single"/>
        </w:rPr>
        <w:t>job satisfaction</w:t>
      </w:r>
      <w:r w:rsidRPr="00A06A37">
        <w:rPr>
          <w:rFonts w:eastAsia="Aptos"/>
          <w:b/>
          <w:iCs/>
          <w:u w:val="single"/>
        </w:rPr>
        <w:t xml:space="preserve"> they experience</w:t>
      </w:r>
      <w:r w:rsidRPr="00A06A37">
        <w:rPr>
          <w:rFonts w:eastAsia="Aptos"/>
          <w:sz w:val="16"/>
        </w:rPr>
        <w:t xml:space="preserve">, and the </w:t>
      </w:r>
      <w:r w:rsidRPr="00A06A37">
        <w:rPr>
          <w:rFonts w:eastAsia="Aptos"/>
          <w:b/>
          <w:iCs/>
          <w:u w:val="single"/>
        </w:rPr>
        <w:t>prosocial values</w:t>
      </w:r>
      <w:r w:rsidRPr="00A06A37">
        <w:rPr>
          <w:rFonts w:eastAsia="Aptos"/>
          <w:sz w:val="16"/>
        </w:rPr>
        <w:t xml:space="preserve"> they maintain; </w:t>
      </w:r>
      <w:r w:rsidRPr="00A06A37">
        <w:rPr>
          <w:rFonts w:eastAsia="Aptos"/>
          <w:u w:val="single"/>
        </w:rPr>
        <w:t xml:space="preserve">some of the </w:t>
      </w:r>
      <w:r w:rsidRPr="00A06A37">
        <w:rPr>
          <w:rFonts w:eastAsia="Aptos"/>
          <w:b/>
          <w:iCs/>
          <w:u w:val="single"/>
        </w:rPr>
        <w:t>very factors</w:t>
      </w:r>
      <w:r w:rsidRPr="00A06A37">
        <w:rPr>
          <w:rFonts w:eastAsia="Aptos"/>
          <w:u w:val="single"/>
        </w:rPr>
        <w:t xml:space="preserve"> that draw individuals </w:t>
      </w:r>
      <w:r w:rsidRPr="00A06A37">
        <w:rPr>
          <w:rFonts w:eastAsia="Aptos"/>
          <w:b/>
          <w:iCs/>
          <w:u w:val="single"/>
        </w:rPr>
        <w:t>into public service</w:t>
      </w:r>
      <w:r w:rsidRPr="00A06A37">
        <w:rPr>
          <w:rFonts w:eastAsia="Aptos"/>
          <w:sz w:val="16"/>
        </w:rPr>
        <w:t xml:space="preserve">. </w:t>
      </w:r>
    </w:p>
    <w:p w14:paraId="088505DA" w14:textId="77777777" w:rsidR="00102165" w:rsidRPr="00A06A37" w:rsidRDefault="00102165" w:rsidP="00102165">
      <w:pPr>
        <w:rPr>
          <w:rFonts w:eastAsia="Aptos"/>
          <w:sz w:val="16"/>
        </w:rPr>
      </w:pPr>
      <w:r w:rsidRPr="00A06A37">
        <w:rPr>
          <w:rFonts w:eastAsia="Aptos"/>
          <w:sz w:val="16"/>
        </w:rPr>
        <w:t xml:space="preserve">The policy implications for Illinois and other states are obvious. First, by taking away the right to unionize or denigrating the value of collective bargaining, as occurred in Wisconsin, Indiana, and Michigan the state may be removing </w:t>
      </w:r>
      <w:r w:rsidRPr="00A06A37">
        <w:rPr>
          <w:rFonts w:eastAsia="Aptos"/>
          <w:u w:val="single"/>
        </w:rPr>
        <w:t xml:space="preserve">one of the </w:t>
      </w:r>
      <w:r w:rsidRPr="00A06A37">
        <w:rPr>
          <w:rFonts w:eastAsia="Aptos"/>
          <w:highlight w:val="yellow"/>
          <w:u w:val="single"/>
        </w:rPr>
        <w:t xml:space="preserve">most </w:t>
      </w:r>
      <w:r w:rsidRPr="00A06A37">
        <w:rPr>
          <w:rFonts w:eastAsia="Aptos"/>
          <w:b/>
          <w:iCs/>
          <w:highlight w:val="yellow"/>
          <w:u w:val="single"/>
        </w:rPr>
        <w:t>important</w:t>
      </w:r>
      <w:r w:rsidRPr="00A06A37">
        <w:rPr>
          <w:rFonts w:eastAsia="Aptos"/>
          <w:b/>
          <w:iCs/>
          <w:u w:val="single"/>
        </w:rPr>
        <w:t xml:space="preserve"> incentives</w:t>
      </w:r>
      <w:r w:rsidRPr="00A06A37">
        <w:rPr>
          <w:rFonts w:eastAsia="Aptos"/>
          <w:u w:val="single"/>
        </w:rPr>
        <w:t xml:space="preserve"> </w:t>
      </w:r>
      <w:r w:rsidRPr="00A06A37">
        <w:rPr>
          <w:rFonts w:eastAsia="Aptos"/>
          <w:highlight w:val="yellow"/>
          <w:u w:val="single"/>
        </w:rPr>
        <w:t xml:space="preserve">to recruit </w:t>
      </w:r>
      <w:r w:rsidRPr="00A06A37">
        <w:rPr>
          <w:rFonts w:eastAsia="Aptos"/>
          <w:b/>
          <w:iCs/>
          <w:u w:val="single"/>
        </w:rPr>
        <w:t xml:space="preserve">highly </w:t>
      </w:r>
      <w:r w:rsidRPr="00A06A37">
        <w:rPr>
          <w:rFonts w:eastAsia="Aptos"/>
          <w:b/>
          <w:iCs/>
          <w:highlight w:val="yellow"/>
          <w:u w:val="single"/>
        </w:rPr>
        <w:t>educated people</w:t>
      </w:r>
      <w:r w:rsidRPr="00A06A37">
        <w:rPr>
          <w:rFonts w:eastAsia="Aptos"/>
          <w:u w:val="single"/>
        </w:rPr>
        <w:t xml:space="preserve"> to </w:t>
      </w:r>
      <w:r w:rsidRPr="00A06A37">
        <w:rPr>
          <w:rFonts w:eastAsia="Aptos"/>
          <w:b/>
          <w:iCs/>
          <w:u w:val="single"/>
        </w:rPr>
        <w:t>public service</w:t>
      </w:r>
      <w:r w:rsidRPr="00A06A37">
        <w:rPr>
          <w:rFonts w:eastAsia="Aptos"/>
          <w:sz w:val="16"/>
        </w:rPr>
        <w:t xml:space="preserve">. Second, a weaker or nonexistent unionized government labor force may transform the choice of public service into merely a self-interested financial exchange; labor becomes just another commodity. </w:t>
      </w:r>
    </w:p>
    <w:p w14:paraId="723E20E8" w14:textId="77777777" w:rsidR="00102165" w:rsidRPr="00A06A37" w:rsidRDefault="00102165" w:rsidP="00102165">
      <w:pPr>
        <w:rPr>
          <w:rFonts w:eastAsia="Aptos"/>
          <w:sz w:val="16"/>
        </w:rPr>
      </w:pPr>
      <w:r w:rsidRPr="00A06A37">
        <w:rPr>
          <w:rFonts w:eastAsia="Aptos"/>
          <w:sz w:val="16"/>
        </w:rPr>
        <w:t xml:space="preserve">Finally and most potentially troubling, </w:t>
      </w:r>
      <w:r w:rsidRPr="00A06A37">
        <w:rPr>
          <w:rFonts w:eastAsia="Aptos"/>
          <w:u w:val="single"/>
        </w:rPr>
        <w:t xml:space="preserve">if </w:t>
      </w:r>
      <w:r w:rsidRPr="00A06A37">
        <w:rPr>
          <w:rFonts w:eastAsia="Aptos"/>
          <w:highlight w:val="yellow"/>
          <w:u w:val="single"/>
        </w:rPr>
        <w:t>workers</w:t>
      </w:r>
      <w:r w:rsidRPr="00A06A37">
        <w:rPr>
          <w:rFonts w:eastAsia="Aptos"/>
          <w:u w:val="single"/>
        </w:rPr>
        <w:t xml:space="preserve"> are </w:t>
      </w:r>
      <w:r w:rsidRPr="00A06A37">
        <w:rPr>
          <w:rFonts w:eastAsia="Aptos"/>
          <w:highlight w:val="yellow"/>
          <w:u w:val="single"/>
        </w:rPr>
        <w:t>without</w:t>
      </w:r>
      <w:r w:rsidRPr="00A06A37">
        <w:rPr>
          <w:rFonts w:eastAsia="Aptos"/>
          <w:u w:val="single"/>
        </w:rPr>
        <w:t xml:space="preserve"> a </w:t>
      </w:r>
      <w:r w:rsidRPr="00A06A37">
        <w:rPr>
          <w:rFonts w:eastAsia="Aptos"/>
          <w:b/>
          <w:iCs/>
          <w:highlight w:val="yellow"/>
          <w:u w:val="single"/>
        </w:rPr>
        <w:t>collective identity</w:t>
      </w:r>
      <w:r w:rsidRPr="00A06A37">
        <w:rPr>
          <w:rFonts w:eastAsia="Aptos"/>
          <w:u w:val="single"/>
        </w:rPr>
        <w:t xml:space="preserve"> that potentially </w:t>
      </w:r>
      <w:r w:rsidRPr="00A06A37">
        <w:rPr>
          <w:rFonts w:eastAsia="Aptos"/>
          <w:b/>
          <w:iCs/>
          <w:u w:val="single"/>
        </w:rPr>
        <w:t>facilitates</w:t>
      </w:r>
      <w:r w:rsidRPr="00A06A37">
        <w:rPr>
          <w:rFonts w:eastAsia="Aptos"/>
          <w:u w:val="single"/>
        </w:rPr>
        <w:t xml:space="preserve"> their quest for meaningful work and subsequently, they </w:t>
      </w:r>
      <w:r w:rsidRPr="00A06A37">
        <w:rPr>
          <w:rFonts w:eastAsia="Aptos"/>
          <w:highlight w:val="yellow"/>
          <w:u w:val="single"/>
        </w:rPr>
        <w:t>perceive</w:t>
      </w:r>
      <w:r w:rsidRPr="00A06A37">
        <w:rPr>
          <w:rFonts w:eastAsia="Aptos"/>
          <w:u w:val="single"/>
        </w:rPr>
        <w:t xml:space="preserve"> their </w:t>
      </w:r>
      <w:r w:rsidRPr="00A06A37">
        <w:rPr>
          <w:rFonts w:eastAsia="Aptos"/>
          <w:highlight w:val="yellow"/>
          <w:u w:val="single"/>
        </w:rPr>
        <w:t>employment as</w:t>
      </w:r>
      <w:r w:rsidRPr="00A06A37">
        <w:rPr>
          <w:rFonts w:eastAsia="Aptos"/>
          <w:u w:val="single"/>
        </w:rPr>
        <w:t xml:space="preserve"> </w:t>
      </w:r>
      <w:r w:rsidRPr="00A06A37">
        <w:rPr>
          <w:rFonts w:eastAsia="Aptos"/>
          <w:b/>
          <w:iCs/>
          <w:u w:val="single"/>
        </w:rPr>
        <w:t>primarily</w:t>
      </w:r>
      <w:r w:rsidRPr="00A06A37">
        <w:rPr>
          <w:rFonts w:eastAsia="Aptos"/>
          <w:u w:val="single"/>
        </w:rPr>
        <w:t xml:space="preserve"> or </w:t>
      </w:r>
      <w:r w:rsidRPr="00A06A37">
        <w:rPr>
          <w:rFonts w:eastAsia="Aptos"/>
          <w:highlight w:val="yellow"/>
          <w:u w:val="single"/>
        </w:rPr>
        <w:t>solely</w:t>
      </w:r>
      <w:r w:rsidRPr="00A06A37">
        <w:rPr>
          <w:rFonts w:eastAsia="Aptos"/>
          <w:u w:val="single"/>
        </w:rPr>
        <w:t xml:space="preserve"> as a </w:t>
      </w:r>
      <w:r w:rsidRPr="00A06A37">
        <w:rPr>
          <w:rFonts w:eastAsia="Aptos"/>
          <w:b/>
          <w:iCs/>
          <w:u w:val="single"/>
        </w:rPr>
        <w:t xml:space="preserve">way to </w:t>
      </w:r>
      <w:r w:rsidRPr="00A06A37">
        <w:rPr>
          <w:rFonts w:eastAsia="Aptos"/>
          <w:b/>
          <w:iCs/>
          <w:highlight w:val="yellow"/>
          <w:u w:val="single"/>
        </w:rPr>
        <w:t>earn living</w:t>
      </w:r>
      <w:r w:rsidRPr="00A06A37">
        <w:rPr>
          <w:rFonts w:eastAsia="Aptos"/>
          <w:sz w:val="16"/>
        </w:rPr>
        <w:t xml:space="preserve">, then </w:t>
      </w:r>
      <w:r w:rsidRPr="00A06A37">
        <w:rPr>
          <w:rFonts w:eastAsia="Aptos"/>
          <w:highlight w:val="yellow"/>
          <w:u w:val="single"/>
        </w:rPr>
        <w:t>public service</w:t>
      </w:r>
      <w:r w:rsidRPr="00A06A37">
        <w:rPr>
          <w:rFonts w:eastAsia="Aptos"/>
          <w:u w:val="single"/>
        </w:rPr>
        <w:t xml:space="preserve"> itself </w:t>
      </w:r>
      <w:r w:rsidRPr="00A06A37">
        <w:rPr>
          <w:rFonts w:eastAsia="Aptos"/>
          <w:highlight w:val="yellow"/>
          <w:u w:val="single"/>
        </w:rPr>
        <w:t>loses</w:t>
      </w:r>
      <w:r w:rsidRPr="00A06A37">
        <w:rPr>
          <w:rFonts w:eastAsia="Aptos"/>
          <w:u w:val="single"/>
        </w:rPr>
        <w:t xml:space="preserve"> a </w:t>
      </w:r>
      <w:r w:rsidRPr="00A06A37">
        <w:rPr>
          <w:rFonts w:eastAsia="Aptos"/>
          <w:b/>
          <w:iCs/>
          <w:highlight w:val="yellow"/>
          <w:u w:val="single"/>
        </w:rPr>
        <w:t>significant portion</w:t>
      </w:r>
      <w:r w:rsidRPr="00A06A37">
        <w:rPr>
          <w:rFonts w:eastAsia="Aptos"/>
          <w:highlight w:val="yellow"/>
          <w:u w:val="single"/>
        </w:rPr>
        <w:t xml:space="preserve"> of</w:t>
      </w:r>
      <w:r w:rsidRPr="00A06A37">
        <w:rPr>
          <w:rFonts w:eastAsia="Aptos"/>
          <w:u w:val="single"/>
        </w:rPr>
        <w:t xml:space="preserve"> its </w:t>
      </w:r>
      <w:r w:rsidRPr="00A06A37">
        <w:rPr>
          <w:rFonts w:eastAsia="Aptos"/>
          <w:b/>
          <w:iCs/>
          <w:highlight w:val="yellow"/>
          <w:u w:val="single"/>
        </w:rPr>
        <w:t>service</w:t>
      </w:r>
      <w:r w:rsidRPr="00A06A37">
        <w:rPr>
          <w:rFonts w:eastAsia="Aptos"/>
          <w:b/>
          <w:iCs/>
          <w:u w:val="single"/>
        </w:rPr>
        <w:t xml:space="preserve"> dimension</w:t>
      </w:r>
      <w:r w:rsidRPr="00A06A37">
        <w:rPr>
          <w:rFonts w:eastAsia="Aptos"/>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48164A2" w14:textId="77777777" w:rsidR="00102165" w:rsidRPr="00A06A37" w:rsidRDefault="00102165" w:rsidP="00102165">
      <w:pPr>
        <w:rPr>
          <w:rFonts w:eastAsia="Aptos"/>
          <w:sz w:val="16"/>
        </w:rPr>
      </w:pPr>
      <w:r w:rsidRPr="00A06A37">
        <w:rPr>
          <w:rFonts w:eastAsia="Aptos"/>
          <w:sz w:val="16"/>
        </w:rPr>
        <w:t xml:space="preserve">Our study challenges the claim that public sector unions act contrary to the common good. </w:t>
      </w:r>
      <w:r w:rsidRPr="00A06A37">
        <w:rPr>
          <w:rFonts w:eastAsia="Aptos"/>
          <w:u w:val="single"/>
        </w:rPr>
        <w:t xml:space="preserve">We found </w:t>
      </w:r>
      <w:r w:rsidRPr="00A06A37">
        <w:rPr>
          <w:rFonts w:eastAsia="Aptos"/>
          <w:b/>
          <w:iCs/>
          <w:u w:val="single"/>
        </w:rPr>
        <w:t>evidence</w:t>
      </w:r>
      <w:r w:rsidRPr="00A06A37">
        <w:rPr>
          <w:rFonts w:eastAsia="Aptos"/>
          <w:sz w:val="16"/>
        </w:rPr>
        <w:t xml:space="preserve"> that not only do </w:t>
      </w:r>
      <w:r w:rsidRPr="00A06A37">
        <w:rPr>
          <w:rFonts w:eastAsia="Aptos"/>
          <w:u w:val="single"/>
        </w:rPr>
        <w:t xml:space="preserve">workers who choose to pursue </w:t>
      </w:r>
      <w:r w:rsidRPr="00A06A37">
        <w:rPr>
          <w:rFonts w:eastAsia="Aptos"/>
          <w:b/>
          <w:iCs/>
          <w:u w:val="single"/>
        </w:rPr>
        <w:t>careers</w:t>
      </w:r>
      <w:r w:rsidRPr="00A06A37">
        <w:rPr>
          <w:rFonts w:eastAsia="Aptos"/>
          <w:u w:val="single"/>
        </w:rPr>
        <w:t xml:space="preserve"> in the public sector do so </w:t>
      </w:r>
      <w:r w:rsidRPr="00A06A37">
        <w:rPr>
          <w:rFonts w:eastAsia="Aptos"/>
          <w:b/>
          <w:iCs/>
          <w:u w:val="single"/>
        </w:rPr>
        <w:t>in spite of</w:t>
      </w:r>
      <w:r w:rsidRPr="00A06A37">
        <w:rPr>
          <w:rFonts w:eastAsia="Aptos"/>
          <w:u w:val="single"/>
        </w:rPr>
        <w:t xml:space="preserve"> the comparative lower </w:t>
      </w:r>
      <w:r w:rsidRPr="00A06A37">
        <w:rPr>
          <w:rFonts w:eastAsia="Aptos"/>
          <w:b/>
          <w:iCs/>
          <w:u w:val="single"/>
        </w:rPr>
        <w:t>wages</w:t>
      </w:r>
      <w:r w:rsidRPr="00A06A37">
        <w:rPr>
          <w:rFonts w:eastAsia="Aptos"/>
          <w:u w:val="single"/>
        </w:rPr>
        <w:t xml:space="preserve"> that they e</w:t>
      </w:r>
      <w:r w:rsidRPr="00A06A37">
        <w:rPr>
          <w:rFonts w:eastAsia="Aptos"/>
          <w:sz w:val="16"/>
        </w:rPr>
        <w:t xml:space="preserve">arn, but that the unions they belong to strongly related to their desire to </w:t>
      </w:r>
      <w:r w:rsidRPr="00A06A37">
        <w:rPr>
          <w:rFonts w:eastAsia="Aptos"/>
          <w:u w:val="single"/>
        </w:rPr>
        <w:t xml:space="preserve">accomplish </w:t>
      </w:r>
      <w:r w:rsidRPr="00A06A37">
        <w:rPr>
          <w:rFonts w:eastAsia="Aptos"/>
          <w:b/>
          <w:iCs/>
          <w:u w:val="single"/>
        </w:rPr>
        <w:t>more thorough work</w:t>
      </w:r>
      <w:r w:rsidRPr="00A06A37">
        <w:rPr>
          <w:rFonts w:eastAsia="Aptos"/>
          <w:u w:val="single"/>
        </w:rPr>
        <w:t xml:space="preserve"> than earning an </w:t>
      </w:r>
      <w:r w:rsidRPr="00A06A37">
        <w:rPr>
          <w:rFonts w:eastAsia="Aptos"/>
          <w:b/>
          <w:iCs/>
          <w:u w:val="single"/>
        </w:rPr>
        <w:t>income</w:t>
      </w:r>
      <w:r w:rsidRPr="00A06A37">
        <w:rPr>
          <w:rFonts w:eastAsia="Aptos"/>
          <w:sz w:val="16"/>
        </w:rPr>
        <w:t xml:space="preserve">. Work in the public sector serves as a vehicle to fulfill, at least in part, a personal need to experience a meaningful life and job. </w:t>
      </w:r>
    </w:p>
    <w:p w14:paraId="02FE7A8A" w14:textId="77777777" w:rsidR="00102165" w:rsidRPr="00A06A37" w:rsidRDefault="00102165" w:rsidP="00102165">
      <w:pPr>
        <w:rPr>
          <w:rFonts w:eastAsia="Aptos"/>
          <w:sz w:val="16"/>
        </w:rPr>
      </w:pPr>
      <w:r w:rsidRPr="00A06A37">
        <w:rPr>
          <w:rFonts w:eastAsia="Aptos"/>
          <w:sz w:val="16"/>
        </w:rPr>
        <w:t>What this study reveals is that a demeaning one-dimensional narrative of public employees badly mischaracterizes public servants.</w:t>
      </w:r>
    </w:p>
    <w:p w14:paraId="77AFB1E2" w14:textId="77777777" w:rsidR="00102165" w:rsidRPr="00A06A37" w:rsidRDefault="00102165" w:rsidP="00102165">
      <w:pPr>
        <w:rPr>
          <w:rFonts w:eastAsia="Aptos"/>
          <w:sz w:val="16"/>
        </w:rPr>
      </w:pPr>
      <w:r w:rsidRPr="00A06A37">
        <w:rPr>
          <w:rFonts w:eastAsia="Aptos"/>
          <w:sz w:val="16"/>
        </w:rPr>
        <w:t>Introduction</w:t>
      </w:r>
    </w:p>
    <w:p w14:paraId="2A481C52" w14:textId="77777777" w:rsidR="00102165" w:rsidRPr="00A06A37" w:rsidRDefault="00102165" w:rsidP="00102165">
      <w:pPr>
        <w:rPr>
          <w:rFonts w:eastAsia="Aptos"/>
          <w:sz w:val="16"/>
        </w:rPr>
      </w:pPr>
      <w:r w:rsidRPr="00A06A37">
        <w:rPr>
          <w:rFonts w:eastAsia="Aptos"/>
          <w:sz w:val="16"/>
        </w:rPr>
        <w:t xml:space="preserve">“The institution of collective bargaining is under serious attack in the United States. American public sector </w:t>
      </w:r>
      <w:r w:rsidRPr="00A06A37">
        <w:rPr>
          <w:rFonts w:eastAsia="Aptos"/>
          <w:b/>
          <w:iCs/>
          <w:u w:val="single"/>
        </w:rPr>
        <w:t>unions</w:t>
      </w:r>
      <w:r w:rsidRPr="00A06A37">
        <w:rPr>
          <w:rFonts w:eastAsia="Aptos"/>
          <w:u w:val="single"/>
        </w:rPr>
        <w:t xml:space="preserve"> and collective bargaining </w:t>
      </w:r>
      <w:r w:rsidRPr="00A06A37">
        <w:rPr>
          <w:rFonts w:eastAsia="Aptos"/>
          <w:sz w:val="16"/>
        </w:rPr>
        <w:t xml:space="preserve">have been </w:t>
      </w:r>
      <w:r w:rsidRPr="00A06A37">
        <w:rPr>
          <w:rFonts w:eastAsia="Aptos"/>
          <w:u w:val="single"/>
        </w:rPr>
        <w:t xml:space="preserve">subjected to a </w:t>
      </w:r>
      <w:r w:rsidRPr="00A06A37">
        <w:rPr>
          <w:rFonts w:eastAsia="Aptos"/>
          <w:b/>
          <w:iCs/>
          <w:u w:val="single"/>
        </w:rPr>
        <w:t>vicious</w:t>
      </w:r>
      <w:r w:rsidRPr="00A06A37">
        <w:rPr>
          <w:rFonts w:eastAsia="Aptos"/>
          <w:u w:val="single"/>
        </w:rPr>
        <w:t xml:space="preserve"> attack</w:t>
      </w:r>
      <w:r w:rsidRPr="00A06A37">
        <w:rPr>
          <w:rFonts w:eastAsia="Aptos"/>
          <w:sz w:val="16"/>
        </w:rPr>
        <w:t xml:space="preserve"> under the auspices of balancing government budgets, promoting ‘equity’ between private and public employees, and limiting the impact of ‘special interests’ on government policy” – Dau-Schmidt &amp; Lin (2014).</w:t>
      </w:r>
    </w:p>
    <w:p w14:paraId="2B7351E1" w14:textId="77777777" w:rsidR="00102165" w:rsidRPr="00A06A37" w:rsidRDefault="00102165" w:rsidP="00102165">
      <w:pPr>
        <w:rPr>
          <w:rFonts w:eastAsia="Aptos"/>
        </w:rPr>
      </w:pPr>
      <w:r w:rsidRPr="00A06A37">
        <w:rPr>
          <w:rFonts w:eastAsia="Aptos"/>
        </w:rPr>
        <w:t>&lt;&lt;&lt;CONDENSED&gt;&gt;&gt;</w:t>
      </w:r>
    </w:p>
    <w:p w14:paraId="0218E149" w14:textId="77777777" w:rsidR="00102165" w:rsidRPr="00A06A37" w:rsidRDefault="00102165" w:rsidP="00102165">
      <w:pPr>
        <w:rPr>
          <w:rFonts w:eastAsia="Aptos"/>
          <w:sz w:val="8"/>
          <w:szCs w:val="8"/>
        </w:rPr>
      </w:pPr>
      <w:r w:rsidRPr="00A06A37">
        <w:rPr>
          <w:rFonts w:eastAsia="Aptos"/>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F875802" w14:textId="77777777" w:rsidR="00102165" w:rsidRPr="00A06A37" w:rsidRDefault="00102165" w:rsidP="00102165">
      <w:pPr>
        <w:rPr>
          <w:rFonts w:eastAsia="Aptos"/>
        </w:rPr>
      </w:pPr>
      <w:r w:rsidRPr="00A06A37">
        <w:rPr>
          <w:rFonts w:eastAsia="Aptos"/>
        </w:rPr>
        <w:t>&lt;&lt;&lt;UNCONDENSED&gt;&gt;&gt;</w:t>
      </w:r>
    </w:p>
    <w:p w14:paraId="5647F7D4" w14:textId="77777777" w:rsidR="00102165" w:rsidRPr="00A06A37" w:rsidRDefault="00102165" w:rsidP="00102165">
      <w:pPr>
        <w:rPr>
          <w:rFonts w:eastAsia="Aptos"/>
          <w:sz w:val="16"/>
        </w:rPr>
      </w:pPr>
      <w:r w:rsidRPr="00A06A37">
        <w:rPr>
          <w:rFonts w:eastAsia="Aptos"/>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A06A37">
        <w:rPr>
          <w:rFonts w:eastAsia="Aptos"/>
          <w:u w:val="single"/>
        </w:rPr>
        <w:t xml:space="preserve">sector unions provide workers with an </w:t>
      </w:r>
      <w:r w:rsidRPr="00A06A37">
        <w:rPr>
          <w:rFonts w:eastAsia="Aptos"/>
          <w:b/>
          <w:iCs/>
          <w:u w:val="single"/>
        </w:rPr>
        <w:t>important vehicle</w:t>
      </w:r>
      <w:r w:rsidRPr="00A06A37">
        <w:rPr>
          <w:rFonts w:eastAsia="Aptos"/>
          <w:u w:val="single"/>
        </w:rPr>
        <w:t xml:space="preserve"> through which they can gain substantial </w:t>
      </w:r>
      <w:r w:rsidRPr="00A06A37">
        <w:rPr>
          <w:rFonts w:eastAsia="Aptos"/>
          <w:b/>
          <w:iCs/>
          <w:u w:val="single"/>
        </w:rPr>
        <w:t>non-monetary rewards</w:t>
      </w:r>
      <w:r w:rsidRPr="00A06A37">
        <w:rPr>
          <w:rFonts w:eastAsia="Aptos"/>
          <w:u w:val="single"/>
        </w:rPr>
        <w:t xml:space="preserve"> from their work</w:t>
      </w:r>
      <w:r w:rsidRPr="00A06A37">
        <w:rPr>
          <w:rFonts w:eastAsia="Aptos"/>
          <w:sz w:val="16"/>
        </w:rPr>
        <w:t>. Equally important, it appears that government employee unions can serve to elevate and protect the public’s interest.</w:t>
      </w:r>
    </w:p>
    <w:p w14:paraId="21FB6C37" w14:textId="77777777" w:rsidR="00102165" w:rsidRPr="00A06A37" w:rsidRDefault="00102165" w:rsidP="00102165">
      <w:pPr>
        <w:rPr>
          <w:rFonts w:eastAsia="Aptos"/>
          <w:sz w:val="16"/>
        </w:rPr>
      </w:pPr>
      <w:r w:rsidRPr="00A06A37">
        <w:rPr>
          <w:rFonts w:eastAsia="Aptos"/>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4573388C" w14:textId="77777777" w:rsidR="00102165" w:rsidRPr="00A06A37" w:rsidRDefault="00102165" w:rsidP="00102165">
      <w:pPr>
        <w:rPr>
          <w:rFonts w:eastAsia="Aptos"/>
          <w:sz w:val="16"/>
        </w:rPr>
      </w:pPr>
      <w:r w:rsidRPr="00A06A37">
        <w:rPr>
          <w:rFonts w:eastAsia="Aptos"/>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704D2008" w14:textId="77777777" w:rsidR="00102165" w:rsidRPr="00A06A37" w:rsidRDefault="00102165" w:rsidP="00102165">
      <w:pPr>
        <w:rPr>
          <w:rFonts w:eastAsia="Aptos"/>
          <w:sz w:val="16"/>
        </w:rPr>
      </w:pPr>
      <w:r w:rsidRPr="00A06A37">
        <w:rPr>
          <w:rFonts w:eastAsia="Aptos"/>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9D2D68E" w14:textId="77777777" w:rsidR="00102165" w:rsidRPr="00A06A37" w:rsidRDefault="00102165" w:rsidP="00102165">
      <w:pPr>
        <w:rPr>
          <w:rFonts w:eastAsia="Aptos"/>
          <w:u w:val="single"/>
        </w:rPr>
      </w:pPr>
      <w:r w:rsidRPr="00A06A37">
        <w:rPr>
          <w:rFonts w:eastAsia="Aptos"/>
          <w:sz w:val="16"/>
        </w:rPr>
        <w:t xml:space="preserve">In the last set of 5 measures (see Chart 21), we examine </w:t>
      </w:r>
      <w:r w:rsidRPr="00A06A37">
        <w:rPr>
          <w:rFonts w:eastAsia="Aptos"/>
          <w:u w:val="single"/>
        </w:rPr>
        <w:t xml:space="preserve">how the </w:t>
      </w:r>
      <w:r w:rsidRPr="00A06A37">
        <w:rPr>
          <w:rFonts w:eastAsia="Aptos"/>
          <w:highlight w:val="yellow"/>
          <w:u w:val="single"/>
        </w:rPr>
        <w:t>union relates</w:t>
      </w:r>
      <w:r w:rsidRPr="00A06A37">
        <w:rPr>
          <w:rFonts w:eastAsia="Aptos"/>
          <w:u w:val="single"/>
        </w:rPr>
        <w:t xml:space="preserve"> both </w:t>
      </w:r>
      <w:r w:rsidRPr="00A06A37">
        <w:rPr>
          <w:rFonts w:eastAsia="Aptos"/>
          <w:b/>
          <w:iCs/>
          <w:highlight w:val="yellow"/>
          <w:u w:val="single"/>
        </w:rPr>
        <w:t>to the workers</w:t>
      </w:r>
      <w:r w:rsidRPr="00A06A37">
        <w:rPr>
          <w:rFonts w:eastAsia="Aptos"/>
          <w:b/>
          <w:iCs/>
          <w:u w:val="single"/>
        </w:rPr>
        <w:t xml:space="preserve"> themselves</w:t>
      </w:r>
      <w:r w:rsidRPr="00A06A37">
        <w:rPr>
          <w:rFonts w:eastAsia="Aptos"/>
          <w:u w:val="single"/>
        </w:rPr>
        <w:t xml:space="preserve">, </w:t>
      </w:r>
      <w:r w:rsidRPr="00A06A37">
        <w:rPr>
          <w:rFonts w:eastAsia="Aptos"/>
          <w:highlight w:val="yellow"/>
          <w:u w:val="single"/>
        </w:rPr>
        <w:t>as well as</w:t>
      </w:r>
      <w:r w:rsidRPr="00A06A37">
        <w:rPr>
          <w:rFonts w:eastAsia="Aptos"/>
          <w:u w:val="single"/>
        </w:rPr>
        <w:t xml:space="preserve"> to </w:t>
      </w:r>
      <w:r w:rsidRPr="00A06A37">
        <w:rPr>
          <w:rFonts w:eastAsia="Aptos"/>
          <w:highlight w:val="yellow"/>
          <w:u w:val="single"/>
        </w:rPr>
        <w:t xml:space="preserve">the </w:t>
      </w:r>
      <w:r w:rsidRPr="00A06A37">
        <w:rPr>
          <w:rFonts w:eastAsia="Aptos"/>
          <w:b/>
          <w:iCs/>
          <w:highlight w:val="yellow"/>
          <w:u w:val="single"/>
        </w:rPr>
        <w:t>work</w:t>
      </w:r>
      <w:r w:rsidRPr="00A06A37">
        <w:rPr>
          <w:rFonts w:eastAsia="Aptos"/>
          <w:b/>
          <w:iCs/>
          <w:u w:val="single"/>
        </w:rPr>
        <w:t xml:space="preserve"> that they do</w:t>
      </w:r>
      <w:r w:rsidRPr="00A06A37">
        <w:rPr>
          <w:rFonts w:eastAsia="Aptos"/>
          <w:u w:val="single"/>
        </w:rPr>
        <w:t xml:space="preserve">. Average measures for </w:t>
      </w:r>
      <w:r w:rsidRPr="00A06A37">
        <w:rPr>
          <w:rFonts w:eastAsia="Aptos"/>
          <w:b/>
          <w:iCs/>
          <w:u w:val="single"/>
        </w:rPr>
        <w:t>relatedness</w:t>
      </w:r>
      <w:r w:rsidRPr="00A06A37">
        <w:rPr>
          <w:rFonts w:eastAsia="Aptos"/>
          <w:u w:val="single"/>
        </w:rPr>
        <w:t xml:space="preserve"> to union and coworker</w:t>
      </w:r>
      <w:r w:rsidRPr="00A06A37">
        <w:rPr>
          <w:rFonts w:eastAsia="Aptos"/>
          <w:sz w:val="16"/>
        </w:rPr>
        <w:t xml:space="preserve">s (3.42), and identification with union and coworkers (3.88) suggest that not only does the </w:t>
      </w:r>
      <w:r w:rsidRPr="00A06A37">
        <w:rPr>
          <w:rFonts w:eastAsia="Aptos"/>
          <w:u w:val="single"/>
        </w:rPr>
        <w:t>union make workers feel more connected with their coworker</w:t>
      </w:r>
      <w:r w:rsidRPr="00A06A37">
        <w:rPr>
          <w:rFonts w:eastAsia="Aptos"/>
          <w:sz w:val="16"/>
        </w:rPr>
        <w:t xml:space="preserve">s (60% either “agree” or “strongly agree” with the former) but that to some extent </w:t>
      </w:r>
      <w:r w:rsidRPr="00A06A37">
        <w:rPr>
          <w:rFonts w:eastAsia="Aptos"/>
          <w:highlight w:val="yellow"/>
          <w:u w:val="single"/>
        </w:rPr>
        <w:t xml:space="preserve">workers’ </w:t>
      </w:r>
      <w:r w:rsidRPr="00A06A37">
        <w:rPr>
          <w:rFonts w:eastAsia="Aptos"/>
          <w:b/>
          <w:iCs/>
          <w:highlight w:val="yellow"/>
          <w:u w:val="single"/>
        </w:rPr>
        <w:t>identity</w:t>
      </w:r>
      <w:r w:rsidRPr="00A06A37">
        <w:rPr>
          <w:rFonts w:eastAsia="Aptos"/>
          <w:u w:val="single"/>
        </w:rPr>
        <w:t xml:space="preserve"> is </w:t>
      </w:r>
      <w:r w:rsidRPr="00A06A37">
        <w:rPr>
          <w:rFonts w:eastAsia="Aptos"/>
          <w:b/>
          <w:iCs/>
          <w:highlight w:val="yellow"/>
          <w:u w:val="single"/>
        </w:rPr>
        <w:t>tied to</w:t>
      </w:r>
      <w:r w:rsidRPr="00A06A37">
        <w:rPr>
          <w:rFonts w:eastAsia="Aptos"/>
          <w:b/>
          <w:iCs/>
          <w:u w:val="single"/>
        </w:rPr>
        <w:t xml:space="preserve"> their fellow </w:t>
      </w:r>
      <w:r w:rsidRPr="00A06A37">
        <w:rPr>
          <w:rFonts w:eastAsia="Aptos"/>
          <w:b/>
          <w:iCs/>
          <w:highlight w:val="yellow"/>
          <w:u w:val="single"/>
        </w:rPr>
        <w:t>union members</w:t>
      </w:r>
      <w:r w:rsidRPr="00A06A37">
        <w:rPr>
          <w:rFonts w:eastAsia="Aptos"/>
          <w:sz w:val="16"/>
        </w:rPr>
        <w:t>.</w:t>
      </w:r>
    </w:p>
    <w:p w14:paraId="087DE4F9" w14:textId="77777777" w:rsidR="00102165" w:rsidRPr="00A06A37" w:rsidRDefault="00102165" w:rsidP="00102165">
      <w:pPr>
        <w:rPr>
          <w:rFonts w:eastAsia="Aptos"/>
          <w:sz w:val="16"/>
        </w:rPr>
      </w:pPr>
      <w:r w:rsidRPr="00A06A37">
        <w:rPr>
          <w:rFonts w:eastAsia="Aptos"/>
          <w:sz w:val="16"/>
        </w:rPr>
        <w:t xml:space="preserve">When asked about their </w:t>
      </w:r>
      <w:r w:rsidRPr="00A06A37">
        <w:rPr>
          <w:rFonts w:eastAsia="Aptos"/>
          <w:u w:val="single"/>
        </w:rPr>
        <w:t xml:space="preserve">commitment to the union, responses </w:t>
      </w:r>
      <w:r w:rsidRPr="00A06A37">
        <w:rPr>
          <w:rFonts w:eastAsia="Aptos"/>
          <w:b/>
          <w:iCs/>
          <w:u w:val="single"/>
        </w:rPr>
        <w:t>show strong support</w:t>
      </w:r>
      <w:r w:rsidRPr="00A06A37">
        <w:rPr>
          <w:rFonts w:eastAsia="Aptos"/>
          <w:u w:val="single"/>
        </w:rPr>
        <w:t xml:space="preserve"> for their union</w:t>
      </w:r>
      <w:r w:rsidRPr="00A06A37">
        <w:rPr>
          <w:rFonts w:eastAsia="Aptos"/>
          <w:sz w:val="16"/>
        </w:rPr>
        <w:t xml:space="preserve"> (3.99). Asked specifically whether they are </w:t>
      </w:r>
      <w:r w:rsidRPr="00A06A37">
        <w:rPr>
          <w:rFonts w:eastAsia="Aptos"/>
          <w:u w:val="single"/>
        </w:rPr>
        <w:t xml:space="preserve">proud to tell </w:t>
      </w:r>
      <w:r w:rsidRPr="00A06A37">
        <w:rPr>
          <w:rFonts w:eastAsia="Aptos"/>
          <w:b/>
          <w:iCs/>
          <w:u w:val="single"/>
        </w:rPr>
        <w:t>others</w:t>
      </w:r>
      <w:r w:rsidRPr="00A06A37">
        <w:rPr>
          <w:rFonts w:eastAsia="Aptos"/>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A06A37">
        <w:rPr>
          <w:rFonts w:eastAsia="Aptos"/>
          <w:u w:val="single"/>
        </w:rPr>
        <w:t xml:space="preserve">workers </w:t>
      </w:r>
      <w:r w:rsidRPr="00A06A37">
        <w:rPr>
          <w:rFonts w:eastAsia="Aptos"/>
          <w:highlight w:val="yellow"/>
          <w:u w:val="single"/>
        </w:rPr>
        <w:t>perceive</w:t>
      </w:r>
      <w:r w:rsidRPr="00A06A37">
        <w:rPr>
          <w:rFonts w:eastAsia="Aptos"/>
          <w:u w:val="single"/>
        </w:rPr>
        <w:t xml:space="preserve"> that the </w:t>
      </w:r>
      <w:r w:rsidRPr="00A06A37">
        <w:rPr>
          <w:rFonts w:eastAsia="Aptos"/>
          <w:highlight w:val="yellow"/>
          <w:u w:val="single"/>
        </w:rPr>
        <w:t>union</w:t>
      </w:r>
      <w:r w:rsidRPr="00A06A37">
        <w:rPr>
          <w:rFonts w:eastAsia="Aptos"/>
          <w:u w:val="single"/>
        </w:rPr>
        <w:t xml:space="preserve"> is also </w:t>
      </w:r>
      <w:r w:rsidRPr="00A06A37">
        <w:rPr>
          <w:rFonts w:eastAsia="Aptos"/>
          <w:highlight w:val="yellow"/>
          <w:u w:val="single"/>
        </w:rPr>
        <w:t>responsible</w:t>
      </w:r>
      <w:r w:rsidRPr="00A06A37">
        <w:rPr>
          <w:rFonts w:eastAsia="Aptos"/>
          <w:u w:val="single"/>
        </w:rPr>
        <w:t xml:space="preserve"> for making them </w:t>
      </w:r>
      <w:r w:rsidRPr="00A06A37">
        <w:rPr>
          <w:rFonts w:eastAsia="Aptos"/>
          <w:highlight w:val="yellow"/>
          <w:u w:val="single"/>
        </w:rPr>
        <w:t>feel</w:t>
      </w:r>
      <w:r w:rsidRPr="00A06A37">
        <w:rPr>
          <w:rFonts w:eastAsia="Aptos"/>
          <w:u w:val="single"/>
        </w:rPr>
        <w:t xml:space="preserve"> as though </w:t>
      </w:r>
      <w:r w:rsidRPr="00A06A37">
        <w:rPr>
          <w:rFonts w:eastAsia="Aptos"/>
          <w:b/>
          <w:iCs/>
          <w:highlight w:val="yellow"/>
          <w:u w:val="single"/>
        </w:rPr>
        <w:t>they are better equipped</w:t>
      </w:r>
      <w:r w:rsidRPr="00A06A37">
        <w:rPr>
          <w:rFonts w:eastAsia="Aptos"/>
          <w:highlight w:val="yellow"/>
          <w:u w:val="single"/>
        </w:rPr>
        <w:t xml:space="preserve"> to </w:t>
      </w:r>
      <w:r w:rsidRPr="00A06A37">
        <w:rPr>
          <w:rFonts w:eastAsia="Aptos"/>
          <w:b/>
          <w:iCs/>
          <w:highlight w:val="yellow"/>
          <w:u w:val="single"/>
        </w:rPr>
        <w:t>do</w:t>
      </w:r>
      <w:r w:rsidRPr="00A06A37">
        <w:rPr>
          <w:rFonts w:eastAsia="Aptos"/>
          <w:b/>
          <w:iCs/>
          <w:u w:val="single"/>
        </w:rPr>
        <w:t xml:space="preserve"> the </w:t>
      </w:r>
      <w:r w:rsidRPr="00A06A37">
        <w:rPr>
          <w:rFonts w:eastAsia="Aptos"/>
          <w:b/>
          <w:iCs/>
          <w:highlight w:val="yellow"/>
          <w:u w:val="single"/>
        </w:rPr>
        <w:t>work</w:t>
      </w:r>
      <w:r w:rsidRPr="00A06A37">
        <w:rPr>
          <w:rFonts w:eastAsia="Aptos"/>
          <w:u w:val="single"/>
        </w:rPr>
        <w:t xml:space="preserve"> itsel</w:t>
      </w:r>
      <w:r w:rsidRPr="00A06A37">
        <w:rPr>
          <w:rFonts w:eastAsia="Aptos"/>
          <w:sz w:val="16"/>
        </w:rPr>
        <w:t xml:space="preserve">f. The final measure reported here shows a smaller, but slightly above responsepattern with respect to how the </w:t>
      </w:r>
      <w:r w:rsidRPr="00A06A37">
        <w:rPr>
          <w:rFonts w:eastAsia="Aptos"/>
          <w:u w:val="single"/>
        </w:rPr>
        <w:t xml:space="preserve">union </w:t>
      </w:r>
      <w:r w:rsidRPr="00A06A37">
        <w:rPr>
          <w:rFonts w:eastAsia="Aptos"/>
          <w:b/>
          <w:iCs/>
          <w:highlight w:val="yellow"/>
          <w:u w:val="single"/>
        </w:rPr>
        <w:t>affects</w:t>
      </w:r>
      <w:r w:rsidRPr="00A06A37">
        <w:rPr>
          <w:rFonts w:eastAsia="Aptos"/>
          <w:b/>
          <w:iCs/>
          <w:u w:val="single"/>
        </w:rPr>
        <w:t xml:space="preserve"> a worker’s </w:t>
      </w:r>
      <w:r w:rsidRPr="00A06A37">
        <w:rPr>
          <w:rFonts w:eastAsia="Aptos"/>
          <w:b/>
          <w:iCs/>
          <w:highlight w:val="yellow"/>
          <w:u w:val="single"/>
        </w:rPr>
        <w:t>autonomy</w:t>
      </w:r>
      <w:r w:rsidRPr="00A06A37">
        <w:rPr>
          <w:rFonts w:eastAsia="Aptos"/>
          <w:b/>
          <w:iCs/>
          <w:u w:val="single"/>
        </w:rPr>
        <w:t xml:space="preserve"> on the job</w:t>
      </w:r>
      <w:r w:rsidRPr="00A06A37">
        <w:rPr>
          <w:rFonts w:eastAsia="Aptos"/>
          <w:sz w:val="16"/>
        </w:rPr>
        <w:t>.</w:t>
      </w:r>
    </w:p>
    <w:p w14:paraId="60C5E0B3" w14:textId="77777777" w:rsidR="00102165" w:rsidRPr="00A06A37" w:rsidRDefault="00102165" w:rsidP="00102165">
      <w:pPr>
        <w:rPr>
          <w:rFonts w:eastAsia="Aptos"/>
          <w:sz w:val="16"/>
        </w:rPr>
      </w:pPr>
      <w:r w:rsidRPr="00A06A37">
        <w:rPr>
          <w:rFonts w:eastAsia="Aptos"/>
          <w:sz w:val="16"/>
        </w:rPr>
        <w:t xml:space="preserve">As seen in Table 16, the </w:t>
      </w:r>
      <w:r w:rsidRPr="00A06A37">
        <w:rPr>
          <w:rFonts w:eastAsia="Aptos"/>
          <w:highlight w:val="yellow"/>
          <w:u w:val="single"/>
        </w:rPr>
        <w:t>correlational</w:t>
      </w:r>
      <w:r w:rsidRPr="00A06A37">
        <w:rPr>
          <w:rFonts w:eastAsia="Aptos"/>
          <w:sz w:val="16"/>
        </w:rPr>
        <w:t xml:space="preserve"> relationships between most of these variables are not only </w:t>
      </w:r>
      <w:r w:rsidRPr="00A06A37">
        <w:rPr>
          <w:rFonts w:eastAsia="Aptos"/>
          <w:highlight w:val="yellow"/>
          <w:u w:val="single"/>
        </w:rPr>
        <w:t>high</w:t>
      </w:r>
      <w:r w:rsidRPr="00A06A37">
        <w:rPr>
          <w:rFonts w:eastAsia="Aptos"/>
          <w:sz w:val="16"/>
        </w:rPr>
        <w:t xml:space="preserve">, but very </w:t>
      </w:r>
      <w:r w:rsidRPr="00A06A37">
        <w:rPr>
          <w:rFonts w:eastAsia="Aptos"/>
          <w:b/>
          <w:iCs/>
          <w:highlight w:val="yellow"/>
          <w:u w:val="single"/>
        </w:rPr>
        <w:t>statistically significant</w:t>
      </w:r>
      <w:r w:rsidRPr="00A06A37">
        <w:rPr>
          <w:rFonts w:eastAsia="Aptos"/>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24A0E5E" w14:textId="77777777" w:rsidR="00102165" w:rsidRDefault="00102165" w:rsidP="00102165">
      <w:pPr>
        <w:pStyle w:val="Analytic"/>
      </w:pPr>
    </w:p>
    <w:p w14:paraId="6477AD03" w14:textId="7D34F4F0" w:rsidR="00102165" w:rsidRDefault="00102165" w:rsidP="00102165">
      <w:pPr>
        <w:pStyle w:val="Heading2"/>
      </w:pPr>
      <w:r>
        <w:t>UET Da</w:t>
      </w:r>
    </w:p>
    <w:p w14:paraId="2C222070" w14:textId="73A59013" w:rsidR="00102165" w:rsidRPr="002E2B7B" w:rsidRDefault="00102165" w:rsidP="00102165">
      <w:pPr>
        <w:keepNext/>
        <w:keepLines/>
        <w:spacing w:before="40" w:after="0"/>
        <w:outlineLvl w:val="3"/>
        <w:rPr>
          <w:rFonts w:eastAsia="Times New Roman" w:cs="Times New Roman"/>
          <w:b/>
          <w:iCs/>
          <w:color w:val="501549"/>
          <w:sz w:val="26"/>
        </w:rPr>
      </w:pPr>
    </w:p>
    <w:p w14:paraId="34433C02" w14:textId="77777777" w:rsidR="00102165" w:rsidRPr="002E2B7B" w:rsidRDefault="00102165" w:rsidP="00102165">
      <w:pPr>
        <w:keepNext/>
        <w:keepLines/>
        <w:spacing w:before="40" w:after="0"/>
        <w:outlineLvl w:val="3"/>
        <w:rPr>
          <w:rFonts w:eastAsia="Times New Roman" w:cs="Times New Roman"/>
          <w:b/>
          <w:iCs/>
          <w:sz w:val="26"/>
        </w:rPr>
      </w:pPr>
      <w:r w:rsidRPr="002E2B7B">
        <w:rPr>
          <w:rFonts w:eastAsia="Times New Roman" w:cs="Times New Roman"/>
          <w:b/>
          <w:iCs/>
          <w:sz w:val="26"/>
          <w:u w:val="single"/>
        </w:rPr>
        <w:t>UET</w:t>
      </w:r>
      <w:r w:rsidRPr="002E2B7B">
        <w:rPr>
          <w:rFonts w:eastAsia="Times New Roman" w:cs="Times New Roman"/>
          <w:b/>
          <w:iCs/>
          <w:sz w:val="26"/>
        </w:rPr>
        <w:t xml:space="preserve"> is </w:t>
      </w:r>
      <w:r w:rsidRPr="002E2B7B">
        <w:rPr>
          <w:rFonts w:eastAsia="Times New Roman" w:cs="Times New Roman"/>
          <w:b/>
          <w:iCs/>
          <w:sz w:val="26"/>
          <w:u w:val="single"/>
        </w:rPr>
        <w:t>unconstitutional</w:t>
      </w:r>
      <w:r w:rsidRPr="002E2B7B">
        <w:rPr>
          <w:rFonts w:eastAsia="Times New Roman" w:cs="Times New Roman"/>
          <w:b/>
          <w:iCs/>
          <w:sz w:val="26"/>
        </w:rPr>
        <w:t>.</w:t>
      </w:r>
    </w:p>
    <w:p w14:paraId="1261F1F8" w14:textId="77777777" w:rsidR="00102165" w:rsidRPr="002E2B7B" w:rsidRDefault="00102165" w:rsidP="00102165">
      <w:pPr>
        <w:rPr>
          <w:rFonts w:eastAsia="Aptos"/>
        </w:rPr>
      </w:pPr>
      <w:r w:rsidRPr="002E2B7B">
        <w:rPr>
          <w:rFonts w:eastAsia="Aptos"/>
        </w:rPr>
        <w:t xml:space="preserve">Jed Handelsman </w:t>
      </w:r>
      <w:r w:rsidRPr="002E2B7B">
        <w:rPr>
          <w:rFonts w:eastAsia="Aptos"/>
          <w:b/>
          <w:bCs/>
          <w:sz w:val="26"/>
        </w:rPr>
        <w:t>Shugerman 25</w:t>
      </w:r>
      <w:r w:rsidRPr="002E2B7B">
        <w:rPr>
          <w:rFonts w:eastAsia="Aptos"/>
        </w:rPr>
        <w:t>, a Professor of Law at Boston University, holds a JD and a PhD in History, March 12, 2025, “Amicus in Wilcox v. Trump on Presidential Removal and Unitary Executive Theorists' Errors,” Boston Univ. School of Law Research Paper No. 5177014</w:t>
      </w:r>
    </w:p>
    <w:p w14:paraId="528C7762" w14:textId="77777777" w:rsidR="00102165" w:rsidRPr="002E2B7B" w:rsidRDefault="00102165" w:rsidP="00102165">
      <w:pPr>
        <w:rPr>
          <w:rFonts w:eastAsia="Aptos"/>
          <w:sz w:val="16"/>
        </w:rPr>
      </w:pPr>
      <w:r w:rsidRPr="002E2B7B">
        <w:rPr>
          <w:rFonts w:eastAsia="Aptos"/>
          <w:sz w:val="16"/>
        </w:rPr>
        <w:t xml:space="preserve">B. </w:t>
      </w:r>
      <w:r w:rsidRPr="002E2B7B">
        <w:rPr>
          <w:rFonts w:eastAsia="Aptos"/>
          <w:u w:val="single"/>
        </w:rPr>
        <w:t xml:space="preserve">New Research Confirms that the Constitution’s </w:t>
      </w:r>
      <w:r w:rsidRPr="002E2B7B">
        <w:rPr>
          <w:rFonts w:eastAsia="Aptos"/>
          <w:b/>
          <w:iCs/>
          <w:u w:val="single"/>
        </w:rPr>
        <w:t>Text and Ratification</w:t>
      </w:r>
      <w:r w:rsidRPr="002E2B7B">
        <w:rPr>
          <w:rFonts w:eastAsia="Aptos"/>
          <w:u w:val="single"/>
        </w:rPr>
        <w:t xml:space="preserve"> Debates </w:t>
      </w:r>
      <w:r w:rsidRPr="002E2B7B">
        <w:rPr>
          <w:rFonts w:eastAsia="Aptos"/>
          <w:b/>
          <w:iCs/>
          <w:u w:val="single"/>
        </w:rPr>
        <w:t>Undercut</w:t>
      </w:r>
      <w:r w:rsidRPr="002E2B7B">
        <w:rPr>
          <w:rFonts w:eastAsia="Aptos"/>
          <w:u w:val="single"/>
        </w:rPr>
        <w:t xml:space="preserve"> the Unitary Theory</w:t>
      </w:r>
      <w:r w:rsidRPr="002E2B7B">
        <w:rPr>
          <w:rFonts w:eastAsia="Aptos"/>
          <w:sz w:val="16"/>
        </w:rPr>
        <w:t>.</w:t>
      </w:r>
    </w:p>
    <w:p w14:paraId="71CCBE98" w14:textId="77777777" w:rsidR="00102165" w:rsidRPr="002E2B7B" w:rsidRDefault="00102165" w:rsidP="00102165">
      <w:pPr>
        <w:rPr>
          <w:rFonts w:eastAsia="Aptos"/>
          <w:sz w:val="16"/>
        </w:rPr>
      </w:pPr>
      <w:r w:rsidRPr="002E2B7B">
        <w:rPr>
          <w:rFonts w:eastAsia="Aptos"/>
          <w:sz w:val="16"/>
        </w:rPr>
        <w:t xml:space="preserve">1. The Opinion Clause and the </w:t>
      </w:r>
      <w:r w:rsidRPr="002E2B7B">
        <w:rPr>
          <w:rFonts w:eastAsia="Aptos"/>
          <w:u w:val="single"/>
        </w:rPr>
        <w:t xml:space="preserve">Federalist Papers </w:t>
      </w:r>
      <w:r w:rsidRPr="002E2B7B">
        <w:rPr>
          <w:rFonts w:eastAsia="Aptos"/>
          <w:highlight w:val="yellow"/>
          <w:u w:val="single"/>
        </w:rPr>
        <w:t xml:space="preserve">Remain </w:t>
      </w:r>
      <w:r w:rsidRPr="002E2B7B">
        <w:rPr>
          <w:rFonts w:eastAsia="Aptos"/>
          <w:b/>
          <w:iCs/>
          <w:highlight w:val="yellow"/>
          <w:u w:val="single"/>
        </w:rPr>
        <w:t>Stronger Counterevidence</w:t>
      </w:r>
      <w:r w:rsidRPr="002E2B7B">
        <w:rPr>
          <w:rFonts w:eastAsia="Aptos"/>
          <w:sz w:val="16"/>
        </w:rPr>
        <w:t xml:space="preserve"> than Anything the Unitary Theorists Have Offered.</w:t>
      </w:r>
    </w:p>
    <w:p w14:paraId="56B8BECF" w14:textId="77777777" w:rsidR="00102165" w:rsidRPr="002E2B7B" w:rsidRDefault="00102165" w:rsidP="00102165">
      <w:pPr>
        <w:rPr>
          <w:rFonts w:eastAsia="Aptos"/>
          <w:sz w:val="16"/>
        </w:rPr>
      </w:pPr>
      <w:r w:rsidRPr="002E2B7B">
        <w:rPr>
          <w:rFonts w:eastAsia="Aptos"/>
          <w:u w:val="single"/>
        </w:rPr>
        <w:t xml:space="preserve">Recent </w:t>
      </w:r>
      <w:r w:rsidRPr="002E2B7B">
        <w:rPr>
          <w:rFonts w:eastAsia="Aptos"/>
          <w:highlight w:val="yellow"/>
          <w:u w:val="single"/>
        </w:rPr>
        <w:t>scholarship on</w:t>
      </w:r>
      <w:r w:rsidRPr="002E2B7B">
        <w:rPr>
          <w:rFonts w:eastAsia="Aptos"/>
          <w:u w:val="single"/>
        </w:rPr>
        <w:t xml:space="preserve"> </w:t>
      </w:r>
      <w:r w:rsidRPr="002E2B7B">
        <w:rPr>
          <w:rFonts w:eastAsia="Aptos"/>
          <w:b/>
          <w:iCs/>
          <w:u w:val="single"/>
        </w:rPr>
        <w:t xml:space="preserve">historical </w:t>
      </w:r>
      <w:r w:rsidRPr="002E2B7B">
        <w:rPr>
          <w:rFonts w:eastAsia="Aptos"/>
          <w:b/>
          <w:iCs/>
          <w:highlight w:val="yellow"/>
          <w:u w:val="single"/>
        </w:rPr>
        <w:t>understandings</w:t>
      </w:r>
      <w:r w:rsidRPr="002E2B7B">
        <w:rPr>
          <w:rFonts w:eastAsia="Aptos"/>
          <w:u w:val="single"/>
        </w:rPr>
        <w:t xml:space="preserve"> of the text </w:t>
      </w:r>
      <w:r w:rsidRPr="002E2B7B">
        <w:rPr>
          <w:rFonts w:eastAsia="Aptos"/>
          <w:highlight w:val="yellow"/>
          <w:u w:val="single"/>
        </w:rPr>
        <w:t>and structure</w:t>
      </w:r>
      <w:r w:rsidRPr="002E2B7B">
        <w:rPr>
          <w:rFonts w:eastAsia="Aptos"/>
          <w:u w:val="single"/>
        </w:rPr>
        <w:t xml:space="preserve"> of the Constitution </w:t>
      </w:r>
      <w:r w:rsidRPr="002E2B7B">
        <w:rPr>
          <w:rFonts w:eastAsia="Aptos"/>
          <w:highlight w:val="yellow"/>
          <w:u w:val="single"/>
        </w:rPr>
        <w:t xml:space="preserve">and the </w:t>
      </w:r>
      <w:r w:rsidRPr="002E2B7B">
        <w:rPr>
          <w:rFonts w:eastAsia="Aptos"/>
          <w:b/>
          <w:iCs/>
          <w:highlight w:val="yellow"/>
          <w:u w:val="single"/>
        </w:rPr>
        <w:t>Ratification Debates</w:t>
      </w:r>
      <w:r w:rsidRPr="002E2B7B">
        <w:rPr>
          <w:rFonts w:eastAsia="Aptos"/>
          <w:u w:val="single"/>
        </w:rPr>
        <w:t xml:space="preserve"> have </w:t>
      </w:r>
      <w:r w:rsidRPr="002E2B7B">
        <w:rPr>
          <w:rFonts w:eastAsia="Aptos"/>
          <w:highlight w:val="yellow"/>
          <w:u w:val="single"/>
        </w:rPr>
        <w:t>weakened</w:t>
      </w:r>
      <w:r w:rsidRPr="002E2B7B">
        <w:rPr>
          <w:rFonts w:eastAsia="Aptos"/>
          <w:u w:val="single"/>
        </w:rPr>
        <w:t xml:space="preserve"> the </w:t>
      </w:r>
      <w:r w:rsidRPr="002E2B7B">
        <w:rPr>
          <w:rFonts w:eastAsia="Aptos"/>
          <w:b/>
          <w:iCs/>
          <w:highlight w:val="yellow"/>
          <w:u w:val="single"/>
        </w:rPr>
        <w:t>u</w:t>
      </w:r>
      <w:r w:rsidRPr="002E2B7B">
        <w:rPr>
          <w:rFonts w:eastAsia="Aptos"/>
          <w:u w:val="single"/>
        </w:rPr>
        <w:t xml:space="preserve">nitary </w:t>
      </w:r>
      <w:r w:rsidRPr="002E2B7B">
        <w:rPr>
          <w:rFonts w:eastAsia="Aptos"/>
          <w:b/>
          <w:iCs/>
          <w:highlight w:val="yellow"/>
          <w:u w:val="single"/>
        </w:rPr>
        <w:t>e</w:t>
      </w:r>
      <w:r w:rsidRPr="002E2B7B">
        <w:rPr>
          <w:rFonts w:eastAsia="Aptos"/>
          <w:u w:val="single"/>
        </w:rPr>
        <w:t xml:space="preserve">xecutive </w:t>
      </w:r>
      <w:r w:rsidRPr="002E2B7B">
        <w:rPr>
          <w:rFonts w:eastAsia="Aptos"/>
          <w:b/>
          <w:iCs/>
          <w:highlight w:val="yellow"/>
          <w:u w:val="single"/>
        </w:rPr>
        <w:t>t</w:t>
      </w:r>
      <w:r w:rsidRPr="002E2B7B">
        <w:rPr>
          <w:rFonts w:eastAsia="Aptos"/>
          <w:u w:val="single"/>
        </w:rPr>
        <w:t xml:space="preserve">heory. Key </w:t>
      </w:r>
      <w:r w:rsidRPr="002E2B7B">
        <w:rPr>
          <w:rFonts w:eastAsia="Aptos"/>
          <w:highlight w:val="yellow"/>
          <w:u w:val="single"/>
        </w:rPr>
        <w:t xml:space="preserve">subjects of that </w:t>
      </w:r>
      <w:r w:rsidRPr="002E2B7B">
        <w:rPr>
          <w:rFonts w:eastAsia="Aptos"/>
          <w:b/>
          <w:iCs/>
          <w:u w:val="single"/>
        </w:rPr>
        <w:t>recent</w:t>
      </w:r>
      <w:r w:rsidRPr="002E2B7B">
        <w:rPr>
          <w:rFonts w:eastAsia="Aptos"/>
          <w:u w:val="single"/>
        </w:rPr>
        <w:t xml:space="preserve"> scholarship </w:t>
      </w:r>
      <w:r w:rsidRPr="002E2B7B">
        <w:rPr>
          <w:rFonts w:eastAsia="Aptos"/>
          <w:highlight w:val="yellow"/>
          <w:u w:val="single"/>
        </w:rPr>
        <w:t>include</w:t>
      </w:r>
      <w:r w:rsidRPr="002E2B7B">
        <w:rPr>
          <w:rFonts w:eastAsia="Aptos"/>
          <w:u w:val="single"/>
        </w:rPr>
        <w:t xml:space="preserve"> the </w:t>
      </w:r>
      <w:r w:rsidRPr="002E2B7B">
        <w:rPr>
          <w:rFonts w:eastAsia="Aptos"/>
          <w:b/>
          <w:iCs/>
          <w:u w:val="single"/>
        </w:rPr>
        <w:t>Opinion Clause</w:t>
      </w:r>
      <w:r w:rsidRPr="002E2B7B">
        <w:rPr>
          <w:rFonts w:eastAsia="Aptos"/>
          <w:sz w:val="16"/>
        </w:rPr>
        <w:t xml:space="preserve">; 27 </w:t>
      </w:r>
      <w:r w:rsidRPr="002E2B7B">
        <w:rPr>
          <w:rFonts w:eastAsia="Aptos"/>
          <w:highlight w:val="yellow"/>
          <w:u w:val="single"/>
        </w:rPr>
        <w:t>Federalist</w:t>
      </w:r>
      <w:r w:rsidRPr="002E2B7B">
        <w:rPr>
          <w:rFonts w:eastAsia="Aptos"/>
          <w:u w:val="single"/>
        </w:rPr>
        <w:t xml:space="preserve"> No. </w:t>
      </w:r>
      <w:r w:rsidRPr="002E2B7B">
        <w:rPr>
          <w:rFonts w:eastAsia="Aptos"/>
          <w:b/>
          <w:iCs/>
          <w:highlight w:val="yellow"/>
          <w:u w:val="single"/>
        </w:rPr>
        <w:t>39</w:t>
      </w:r>
      <w:r w:rsidRPr="002E2B7B">
        <w:rPr>
          <w:rFonts w:eastAsia="Aptos"/>
          <w:u w:val="single"/>
        </w:rPr>
        <w:t xml:space="preserve"> (Madison);28 and Federalist No. </w:t>
      </w:r>
      <w:r w:rsidRPr="002E2B7B">
        <w:rPr>
          <w:rFonts w:eastAsia="Aptos"/>
          <w:b/>
          <w:iCs/>
          <w:u w:val="single"/>
        </w:rPr>
        <w:t>77</w:t>
      </w:r>
      <w:r w:rsidRPr="002E2B7B">
        <w:rPr>
          <w:rFonts w:eastAsia="Aptos"/>
          <w:u w:val="single"/>
        </w:rPr>
        <w:t xml:space="preserve"> (Hamilton</w:t>
      </w:r>
      <w:r w:rsidRPr="002E2B7B">
        <w:rPr>
          <w:rFonts w:eastAsia="Aptos"/>
          <w:sz w:val="16"/>
        </w:rPr>
        <w:t>).29 Since Seila Law, moreover, the Supreme Court has emphasized that Ratification evidence is due more weight than post-Ratification evidence, see Bruen, 597 U.S. at 35, undermining certain of the unitary theorists’ central interpretations</w:t>
      </w:r>
    </w:p>
    <w:p w14:paraId="087CF321" w14:textId="77777777" w:rsidR="00102165" w:rsidRPr="002E2B7B" w:rsidRDefault="00102165" w:rsidP="00102165">
      <w:pPr>
        <w:rPr>
          <w:rFonts w:eastAsia="Aptos"/>
          <w:sz w:val="16"/>
        </w:rPr>
      </w:pPr>
      <w:r w:rsidRPr="002E2B7B">
        <w:rPr>
          <w:rFonts w:eastAsia="Aptos"/>
          <w:sz w:val="16"/>
        </w:rPr>
        <w:t xml:space="preserve">2. </w:t>
      </w:r>
      <w:r w:rsidRPr="002E2B7B">
        <w:rPr>
          <w:rFonts w:eastAsia="Aptos"/>
          <w:u w:val="single"/>
        </w:rPr>
        <w:t xml:space="preserve">The Anti-Federalists Were Remarkably </w:t>
      </w:r>
      <w:r w:rsidRPr="002E2B7B">
        <w:rPr>
          <w:rFonts w:eastAsia="Aptos"/>
          <w:b/>
          <w:iCs/>
          <w:u w:val="single"/>
        </w:rPr>
        <w:t>Silent on Removal</w:t>
      </w:r>
      <w:r w:rsidRPr="002E2B7B">
        <w:rPr>
          <w:rFonts w:eastAsia="Aptos"/>
          <w:sz w:val="16"/>
        </w:rPr>
        <w:t>.</w:t>
      </w:r>
    </w:p>
    <w:p w14:paraId="3C87E9FE" w14:textId="77777777" w:rsidR="00102165" w:rsidRPr="002E2B7B" w:rsidRDefault="00102165" w:rsidP="00102165">
      <w:pPr>
        <w:rPr>
          <w:rFonts w:eastAsia="Aptos"/>
          <w:sz w:val="16"/>
        </w:rPr>
      </w:pPr>
      <w:r w:rsidRPr="002E2B7B">
        <w:rPr>
          <w:rFonts w:eastAsia="Aptos"/>
          <w:u w:val="single"/>
        </w:rPr>
        <w:t xml:space="preserve">Recent research also </w:t>
      </w:r>
      <w:r w:rsidRPr="002E2B7B">
        <w:rPr>
          <w:rFonts w:eastAsia="Aptos"/>
          <w:b/>
          <w:iCs/>
          <w:u w:val="single"/>
        </w:rPr>
        <w:t>explores</w:t>
      </w:r>
      <w:r w:rsidRPr="002E2B7B">
        <w:rPr>
          <w:rFonts w:eastAsia="Aptos"/>
          <w:u w:val="single"/>
        </w:rPr>
        <w:t xml:space="preserve"> the </w:t>
      </w:r>
      <w:r w:rsidRPr="002E2B7B">
        <w:rPr>
          <w:rFonts w:eastAsia="Aptos"/>
          <w:highlight w:val="yellow"/>
          <w:u w:val="single"/>
        </w:rPr>
        <w:t>Anti-Federalists’ accounts</w:t>
      </w:r>
      <w:r w:rsidRPr="002E2B7B">
        <w:rPr>
          <w:rFonts w:eastAsia="Aptos"/>
          <w:u w:val="single"/>
        </w:rPr>
        <w:t xml:space="preserve"> of the </w:t>
      </w:r>
      <w:r w:rsidRPr="002E2B7B">
        <w:rPr>
          <w:rFonts w:eastAsia="Aptos"/>
          <w:b/>
          <w:iCs/>
          <w:u w:val="single"/>
        </w:rPr>
        <w:t>Ratification debates</w:t>
      </w:r>
      <w:r w:rsidRPr="002E2B7B">
        <w:rPr>
          <w:rFonts w:eastAsia="Aptos"/>
          <w:u w:val="single"/>
        </w:rPr>
        <w:t xml:space="preserve">, which </w:t>
      </w:r>
      <w:r w:rsidRPr="002E2B7B">
        <w:rPr>
          <w:rFonts w:eastAsia="Aptos"/>
          <w:highlight w:val="yellow"/>
          <w:u w:val="single"/>
        </w:rPr>
        <w:t xml:space="preserve">were </w:t>
      </w:r>
      <w:r w:rsidRPr="002E2B7B">
        <w:rPr>
          <w:rFonts w:eastAsia="Aptos"/>
          <w:b/>
          <w:iCs/>
          <w:highlight w:val="yellow"/>
          <w:u w:val="single"/>
        </w:rPr>
        <w:t>silent</w:t>
      </w:r>
      <w:r w:rsidRPr="002E2B7B">
        <w:rPr>
          <w:rFonts w:eastAsia="Aptos"/>
          <w:highlight w:val="yellow"/>
          <w:u w:val="single"/>
        </w:rPr>
        <w:t xml:space="preserve"> about</w:t>
      </w:r>
      <w:r w:rsidRPr="002E2B7B">
        <w:rPr>
          <w:rFonts w:eastAsia="Aptos"/>
          <w:u w:val="single"/>
        </w:rPr>
        <w:t xml:space="preserve"> whether Article II “</w:t>
      </w:r>
      <w:r w:rsidRPr="002E2B7B">
        <w:rPr>
          <w:rFonts w:eastAsia="Aptos"/>
          <w:b/>
          <w:iCs/>
          <w:highlight w:val="yellow"/>
          <w:u w:val="single"/>
        </w:rPr>
        <w:t>executive power</w:t>
      </w:r>
      <w:r w:rsidRPr="002E2B7B">
        <w:rPr>
          <w:rFonts w:eastAsia="Aptos"/>
          <w:u w:val="single"/>
        </w:rPr>
        <w:t xml:space="preserve">” or the Take Care Clause </w:t>
      </w:r>
      <w:r w:rsidRPr="002E2B7B">
        <w:rPr>
          <w:rFonts w:eastAsia="Aptos"/>
          <w:highlight w:val="yellow"/>
          <w:u w:val="single"/>
        </w:rPr>
        <w:t>implied</w:t>
      </w:r>
      <w:r w:rsidRPr="002E2B7B">
        <w:rPr>
          <w:rFonts w:eastAsia="Aptos"/>
          <w:u w:val="single"/>
        </w:rPr>
        <w:t xml:space="preserve"> a presidential </w:t>
      </w:r>
      <w:r w:rsidRPr="002E2B7B">
        <w:rPr>
          <w:rFonts w:eastAsia="Aptos"/>
          <w:b/>
          <w:iCs/>
          <w:highlight w:val="yellow"/>
          <w:u w:val="single"/>
        </w:rPr>
        <w:t>removal power</w:t>
      </w:r>
      <w:r w:rsidRPr="002E2B7B">
        <w:rPr>
          <w:rFonts w:eastAsia="Aptos"/>
          <w:sz w:val="16"/>
        </w:rPr>
        <w:t>. That silence throughout six volumes of Herbert Storing’s The Complete Anti-Federalist speaks loudly. The Anti-Federalists—especially the opponents of a strong presidency—had the strongest incentive to warn about implied presidential powers and even exaggerate them, yet they did not offer such an interpretation of removal.</w:t>
      </w:r>
    </w:p>
    <w:p w14:paraId="6B9F3D76" w14:textId="77777777" w:rsidR="00102165" w:rsidRDefault="00102165" w:rsidP="00102165">
      <w:pPr>
        <w:pStyle w:val="Heading2"/>
      </w:pPr>
      <w:bookmarkStart w:id="4" w:name="_Hlk212980194"/>
      <w:r>
        <w:t>Cap</w:t>
      </w:r>
    </w:p>
    <w:p w14:paraId="7CECD8AD" w14:textId="77777777" w:rsidR="00102165" w:rsidRPr="00CC4221" w:rsidRDefault="00102165" w:rsidP="00102165"/>
    <w:p w14:paraId="25415983" w14:textId="77777777" w:rsidR="00102165" w:rsidRPr="00CC4221" w:rsidRDefault="00102165" w:rsidP="00102165">
      <w:pPr>
        <w:keepNext/>
        <w:keepLines/>
        <w:spacing w:before="40" w:after="0"/>
        <w:outlineLvl w:val="3"/>
        <w:rPr>
          <w:rFonts w:eastAsiaTheme="majorEastAsia" w:cstheme="majorBidi"/>
          <w:b/>
          <w:iCs/>
          <w:sz w:val="26"/>
        </w:rPr>
      </w:pPr>
      <w:r w:rsidRPr="00CC4221">
        <w:rPr>
          <w:rFonts w:eastAsiaTheme="majorEastAsia" w:cstheme="majorBidi"/>
          <w:b/>
          <w:iCs/>
          <w:sz w:val="26"/>
        </w:rPr>
        <w:t>Empirics prove.</w:t>
      </w:r>
    </w:p>
    <w:p w14:paraId="5713C962" w14:textId="77777777" w:rsidR="00102165" w:rsidRPr="00CC4221" w:rsidRDefault="00102165" w:rsidP="00102165">
      <w:r w:rsidRPr="00CC4221">
        <w:t xml:space="preserve">Scott </w:t>
      </w:r>
      <w:r w:rsidRPr="00CC4221">
        <w:rPr>
          <w:b/>
          <w:bCs/>
          <w:sz w:val="26"/>
        </w:rPr>
        <w:t>Lincicome 21</w:t>
      </w:r>
      <w:r w:rsidRPr="00CC4221">
        <w:t xml:space="preserve">, senior fellow in economic studies at the Cato Institute and a Senior Visiting Lecturer at Duke University Law School; and Huan Zhu, research associate at the at the Cato Institute’s Herbert A. Stiefel Center for Trade Policy Studies, 16 June 2021, “Questioning Industrial Policy: Why Government Manufacturing Plans Are Ineffective and Unnecessary,” </w:t>
      </w:r>
      <w:r w:rsidRPr="00CC4221">
        <w:rPr>
          <w:i/>
          <w:iCs/>
        </w:rPr>
        <w:t>CATO Working Paper</w:t>
      </w:r>
      <w:r w:rsidRPr="00CC4221">
        <w:t>, pp. 13-15, https://www.cato.org/sites/cato.org/files/2021-06/working-paper-63-updated-2.pdf.</w:t>
      </w:r>
    </w:p>
    <w:p w14:paraId="2D21A9CA" w14:textId="77777777" w:rsidR="00102165" w:rsidRPr="00CC4221" w:rsidRDefault="00102165" w:rsidP="00102165">
      <w:pPr>
        <w:rPr>
          <w:sz w:val="16"/>
          <w:szCs w:val="16"/>
        </w:rPr>
      </w:pPr>
      <w:r w:rsidRPr="00CC4221">
        <w:rPr>
          <w:highlight w:val="yellow"/>
          <w:u w:val="single"/>
        </w:rPr>
        <w:t>Past</w:t>
      </w:r>
      <w:r w:rsidRPr="00CC4221">
        <w:rPr>
          <w:sz w:val="16"/>
          <w:szCs w:val="16"/>
        </w:rPr>
        <w:t xml:space="preserve"> U.S. </w:t>
      </w:r>
      <w:r w:rsidRPr="00CC4221">
        <w:rPr>
          <w:highlight w:val="yellow"/>
          <w:u w:val="single"/>
        </w:rPr>
        <w:t>industrial policy</w:t>
      </w:r>
      <w:r w:rsidRPr="00CC4221">
        <w:rPr>
          <w:u w:val="single"/>
        </w:rPr>
        <w:t xml:space="preserve"> efforts have </w:t>
      </w:r>
      <w:r w:rsidRPr="00CC4221">
        <w:rPr>
          <w:b/>
          <w:iCs/>
          <w:u w:val="single"/>
        </w:rPr>
        <w:t xml:space="preserve">often </w:t>
      </w:r>
      <w:r w:rsidRPr="00CC4221">
        <w:rPr>
          <w:b/>
          <w:iCs/>
          <w:highlight w:val="yellow"/>
          <w:u w:val="single"/>
        </w:rPr>
        <w:t>struggled</w:t>
      </w:r>
      <w:r w:rsidRPr="00CC4221">
        <w:rPr>
          <w:highlight w:val="yellow"/>
          <w:u w:val="single"/>
        </w:rPr>
        <w:t xml:space="preserve"> to </w:t>
      </w:r>
      <w:r w:rsidRPr="00CC4221">
        <w:rPr>
          <w:b/>
          <w:iCs/>
          <w:highlight w:val="yellow"/>
          <w:u w:val="single"/>
        </w:rPr>
        <w:t>surmount</w:t>
      </w:r>
      <w:r w:rsidRPr="00CC4221">
        <w:rPr>
          <w:highlight w:val="yellow"/>
          <w:u w:val="single"/>
        </w:rPr>
        <w:t xml:space="preserve"> the </w:t>
      </w:r>
      <w:r w:rsidRPr="00CC4221">
        <w:rPr>
          <w:b/>
          <w:iCs/>
          <w:highlight w:val="yellow"/>
          <w:u w:val="single"/>
        </w:rPr>
        <w:t>Knowledge Problem</w:t>
      </w:r>
      <w:r w:rsidRPr="00CC4221">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CC4221">
        <w:rPr>
          <w:u w:val="single"/>
        </w:rPr>
        <w:t xml:space="preserve">how past </w:t>
      </w:r>
      <w:r w:rsidRPr="00CC4221">
        <w:rPr>
          <w:highlight w:val="yellow"/>
          <w:u w:val="single"/>
        </w:rPr>
        <w:t>U.S. efforts</w:t>
      </w:r>
      <w:r w:rsidRPr="00CC4221">
        <w:rPr>
          <w:u w:val="single"/>
        </w:rPr>
        <w:t xml:space="preserve"> to support “critical technologies”</w:t>
      </w:r>
      <w:r w:rsidRPr="00CC4221">
        <w:rPr>
          <w:sz w:val="16"/>
          <w:szCs w:val="16"/>
        </w:rPr>
        <w:t xml:space="preserve"> (as defined by a “National Critical Technologies Panel”) through trade and investment restrictions, subsidies, and public-private consortia </w:t>
      </w:r>
      <w:r w:rsidRPr="00CC4221">
        <w:rPr>
          <w:b/>
          <w:iCs/>
          <w:u w:val="single"/>
        </w:rPr>
        <w:t>failed</w:t>
      </w:r>
      <w:r w:rsidRPr="00CC4221">
        <w:rPr>
          <w:u w:val="single"/>
        </w:rPr>
        <w:t xml:space="preserve"> because the government</w:t>
      </w:r>
      <w:r w:rsidRPr="00CC4221">
        <w:rPr>
          <w:sz w:val="16"/>
          <w:szCs w:val="16"/>
        </w:rPr>
        <w:t xml:space="preserve"> – worried about Japan at the time – </w:t>
      </w:r>
      <w:r w:rsidRPr="00CC4221">
        <w:rPr>
          <w:b/>
          <w:iCs/>
          <w:u w:val="single"/>
        </w:rPr>
        <w:t>could not foresee</w:t>
      </w:r>
      <w:r w:rsidRPr="00CC4221">
        <w:rPr>
          <w:u w:val="single"/>
        </w:rPr>
        <w:t xml:space="preserve"> how the marketplace would </w:t>
      </w:r>
      <w:r w:rsidRPr="00CC4221">
        <w:rPr>
          <w:b/>
          <w:iCs/>
          <w:u w:val="single"/>
        </w:rPr>
        <w:t>develop</w:t>
      </w:r>
      <w:r w:rsidRPr="00CC4221">
        <w:rPr>
          <w:u w:val="single"/>
        </w:rPr>
        <w:t>. They</w:t>
      </w:r>
      <w:r w:rsidRPr="00CC4221">
        <w:rPr>
          <w:sz w:val="16"/>
          <w:szCs w:val="16"/>
        </w:rPr>
        <w:t xml:space="preserve"> therefore </w:t>
      </w:r>
      <w:r w:rsidRPr="00CC4221">
        <w:rPr>
          <w:u w:val="single"/>
        </w:rPr>
        <w:t xml:space="preserve">focused on current </w:t>
      </w:r>
      <w:r w:rsidRPr="00CC4221">
        <w:rPr>
          <w:b/>
          <w:iCs/>
          <w:u w:val="single"/>
        </w:rPr>
        <w:t>national champions</w:t>
      </w:r>
      <w:r w:rsidRPr="00CC4221">
        <w:rPr>
          <w:u w:val="single"/>
        </w:rPr>
        <w:t xml:space="preserve"> like </w:t>
      </w:r>
      <w:r w:rsidRPr="00CC4221">
        <w:rPr>
          <w:b/>
          <w:iCs/>
          <w:u w:val="single"/>
        </w:rPr>
        <w:t>Motorola</w:t>
      </w:r>
      <w:r w:rsidRPr="00CC4221">
        <w:rPr>
          <w:sz w:val="16"/>
          <w:szCs w:val="16"/>
        </w:rPr>
        <w:t xml:space="preserve"> and Toshiba </w:t>
      </w:r>
      <w:r w:rsidRPr="00CC4221">
        <w:rPr>
          <w:u w:val="single"/>
        </w:rPr>
        <w:t xml:space="preserve">and </w:t>
      </w:r>
      <w:r w:rsidRPr="00CC4221">
        <w:rPr>
          <w:b/>
          <w:iCs/>
          <w:highlight w:val="yellow"/>
          <w:u w:val="single"/>
        </w:rPr>
        <w:t>missed</w:t>
      </w:r>
      <w:r w:rsidRPr="00CC4221">
        <w:rPr>
          <w:highlight w:val="yellow"/>
          <w:u w:val="single"/>
        </w:rPr>
        <w:t xml:space="preserve"> how the internet would</w:t>
      </w:r>
      <w:r w:rsidRPr="00CC4221">
        <w:rPr>
          <w:sz w:val="16"/>
          <w:szCs w:val="16"/>
        </w:rPr>
        <w:t xml:space="preserve"> transform mobile and digital technologies and “</w:t>
      </w:r>
      <w:r w:rsidRPr="00CC4221">
        <w:rPr>
          <w:b/>
          <w:iCs/>
          <w:highlight w:val="yellow"/>
          <w:u w:val="single"/>
        </w:rPr>
        <w:t>stimulate</w:t>
      </w:r>
      <w:r w:rsidRPr="00CC4221">
        <w:rPr>
          <w:b/>
          <w:iCs/>
          <w:u w:val="single"/>
        </w:rPr>
        <w:t xml:space="preserve"> </w:t>
      </w:r>
      <w:r w:rsidRPr="00CC4221">
        <w:rPr>
          <w:sz w:val="16"/>
          <w:szCs w:val="16"/>
        </w:rPr>
        <w:t xml:space="preserve">the rise of </w:t>
      </w:r>
      <w:r w:rsidRPr="00CC4221">
        <w:rPr>
          <w:highlight w:val="yellow"/>
          <w:u w:val="single"/>
        </w:rPr>
        <w:t xml:space="preserve">internet titans like </w:t>
      </w:r>
      <w:r w:rsidRPr="00CC4221">
        <w:rPr>
          <w:b/>
          <w:iCs/>
          <w:highlight w:val="yellow"/>
          <w:u w:val="single"/>
        </w:rPr>
        <w:t>Googl</w:t>
      </w:r>
      <w:r w:rsidRPr="00CC4221">
        <w:rPr>
          <w:b/>
          <w:iCs/>
          <w:u w:val="single"/>
        </w:rPr>
        <w:t>e</w:t>
      </w:r>
      <w:r w:rsidRPr="00CC4221">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7F7B8784" w14:textId="77777777" w:rsidR="00102165" w:rsidRPr="00CC4221" w:rsidRDefault="00102165" w:rsidP="00102165">
      <w:pPr>
        <w:rPr>
          <w:sz w:val="16"/>
          <w:szCs w:val="16"/>
        </w:rPr>
      </w:pPr>
      <w:r w:rsidRPr="00CC4221">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CC4221">
        <w:rPr>
          <w:u w:val="single"/>
        </w:rPr>
        <w:t xml:space="preserve">U.S. </w:t>
      </w:r>
      <w:r w:rsidRPr="00CC4221">
        <w:rPr>
          <w:b/>
          <w:iCs/>
          <w:highlight w:val="yellow"/>
          <w:u w:val="single"/>
        </w:rPr>
        <w:t>semiconductor policy</w:t>
      </w:r>
      <w:r w:rsidRPr="00CC4221">
        <w:rPr>
          <w:b/>
          <w:iCs/>
          <w:u w:val="single"/>
        </w:rPr>
        <w:t xml:space="preserve"> </w:t>
      </w:r>
      <w:r w:rsidRPr="00CC4221">
        <w:rPr>
          <w:u w:val="single"/>
        </w:rPr>
        <w:t xml:space="preserve">in the 1980s </w:t>
      </w:r>
      <w:r w:rsidRPr="00CC4221">
        <w:rPr>
          <w:highlight w:val="yellow"/>
          <w:u w:val="single"/>
        </w:rPr>
        <w:t>saw</w:t>
      </w:r>
      <w:r w:rsidRPr="00CC4221">
        <w:rPr>
          <w:sz w:val="16"/>
          <w:szCs w:val="16"/>
        </w:rPr>
        <w:t xml:space="preserve"> Dynamic Random Access Memory </w:t>
      </w:r>
      <w:r w:rsidRPr="00CC4221">
        <w:rPr>
          <w:b/>
          <w:iCs/>
          <w:highlight w:val="yellow"/>
          <w:u w:val="single"/>
        </w:rPr>
        <w:t>(DRAM) chips</w:t>
      </w:r>
      <w:r w:rsidRPr="00CC4221">
        <w:rPr>
          <w:highlight w:val="yellow"/>
          <w:u w:val="single"/>
        </w:rPr>
        <w:t xml:space="preserve"> as </w:t>
      </w:r>
      <w:r w:rsidRPr="00CC4221">
        <w:rPr>
          <w:b/>
          <w:iCs/>
          <w:highlight w:val="yellow"/>
          <w:u w:val="single"/>
        </w:rPr>
        <w:t>central</w:t>
      </w:r>
      <w:r w:rsidRPr="00CC4221">
        <w:rPr>
          <w:highlight w:val="yellow"/>
          <w:u w:val="single"/>
        </w:rPr>
        <w:t xml:space="preserve"> to</w:t>
      </w:r>
      <w:r w:rsidRPr="00CC4221">
        <w:rPr>
          <w:sz w:val="16"/>
          <w:szCs w:val="16"/>
        </w:rPr>
        <w:t xml:space="preserve"> national security and the future of U.S. </w:t>
      </w:r>
      <w:r w:rsidRPr="00CC4221">
        <w:rPr>
          <w:u w:val="single"/>
        </w:rPr>
        <w:t xml:space="preserve">global technology </w:t>
      </w:r>
      <w:r w:rsidRPr="00CC4221">
        <w:rPr>
          <w:highlight w:val="yellow"/>
          <w:u w:val="single"/>
        </w:rPr>
        <w:t>leadership</w:t>
      </w:r>
      <w:r w:rsidRPr="00CC4221">
        <w:rPr>
          <w:sz w:val="16"/>
          <w:szCs w:val="16"/>
        </w:rPr>
        <w:t xml:space="preserve">, and believed trade restrictions would encourage new U.S. entrants in the DRAM market. </w:t>
      </w:r>
      <w:r w:rsidRPr="00CC4221">
        <w:rPr>
          <w:highlight w:val="yellow"/>
          <w:u w:val="single"/>
        </w:rPr>
        <w:t>Yet</w:t>
      </w:r>
      <w:r w:rsidRPr="00CC4221">
        <w:rPr>
          <w:sz w:val="16"/>
          <w:szCs w:val="16"/>
        </w:rPr>
        <w:t xml:space="preserve"> no such investments occurred because “</w:t>
      </w:r>
      <w:r w:rsidRPr="00CC4221">
        <w:rPr>
          <w:u w:val="single"/>
        </w:rPr>
        <w:t xml:space="preserve">American </w:t>
      </w:r>
      <w:r w:rsidRPr="00CC4221">
        <w:rPr>
          <w:highlight w:val="yellow"/>
          <w:u w:val="single"/>
        </w:rPr>
        <w:t>companies</w:t>
      </w:r>
      <w:r w:rsidRPr="00CC4221">
        <w:rPr>
          <w:u w:val="single"/>
        </w:rPr>
        <w:t xml:space="preserve"> were actually exiting the DRAM market, having </w:t>
      </w:r>
      <w:r w:rsidRPr="00CC4221">
        <w:rPr>
          <w:b/>
          <w:iCs/>
          <w:u w:val="single"/>
        </w:rPr>
        <w:t xml:space="preserve">already </w:t>
      </w:r>
      <w:r w:rsidRPr="00CC4221">
        <w:rPr>
          <w:b/>
          <w:iCs/>
          <w:highlight w:val="yellow"/>
          <w:u w:val="single"/>
        </w:rPr>
        <w:t>discerned</w:t>
      </w:r>
      <w:r w:rsidRPr="00CC4221">
        <w:rPr>
          <w:u w:val="single"/>
        </w:rPr>
        <w:t xml:space="preserve"> that </w:t>
      </w:r>
      <w:r w:rsidRPr="00CC4221">
        <w:rPr>
          <w:highlight w:val="yellow"/>
          <w:u w:val="single"/>
        </w:rPr>
        <w:t>the</w:t>
      </w:r>
      <w:r w:rsidRPr="00CC4221">
        <w:rPr>
          <w:u w:val="single"/>
        </w:rPr>
        <w:t xml:space="preserve">ir </w:t>
      </w:r>
      <w:r w:rsidRPr="00CC4221">
        <w:rPr>
          <w:highlight w:val="yellow"/>
          <w:u w:val="single"/>
        </w:rPr>
        <w:t>future</w:t>
      </w:r>
      <w:r w:rsidRPr="00CC4221">
        <w:rPr>
          <w:u w:val="single"/>
        </w:rPr>
        <w:t xml:space="preserve"> </w:t>
      </w:r>
      <w:r w:rsidRPr="00CC4221">
        <w:rPr>
          <w:highlight w:val="yellow"/>
          <w:u w:val="single"/>
        </w:rPr>
        <w:t>was</w:t>
      </w:r>
      <w:r w:rsidRPr="00CC4221">
        <w:rPr>
          <w:sz w:val="16"/>
          <w:szCs w:val="16"/>
        </w:rPr>
        <w:t xml:space="preserve"> not in the ‘highvolume, low-profit commodity’ but </w:t>
      </w:r>
      <w:r w:rsidRPr="00CC4221">
        <w:rPr>
          <w:highlight w:val="yellow"/>
          <w:u w:val="single"/>
        </w:rPr>
        <w:t xml:space="preserve">in </w:t>
      </w:r>
      <w:r w:rsidRPr="00CC4221">
        <w:rPr>
          <w:b/>
          <w:iCs/>
          <w:highlight w:val="yellow"/>
          <w:u w:val="single"/>
        </w:rPr>
        <w:t>advanced microprocessors</w:t>
      </w:r>
      <w:r w:rsidRPr="00CC4221">
        <w:rPr>
          <w:sz w:val="16"/>
          <w:szCs w:val="16"/>
        </w:rPr>
        <w:t xml:space="preserve">, specialty chips, and design.” 34 </w:t>
      </w:r>
    </w:p>
    <w:p w14:paraId="410ACAB0" w14:textId="77777777" w:rsidR="00102165" w:rsidRPr="00CC4221" w:rsidRDefault="00102165" w:rsidP="00102165">
      <w:pPr>
        <w:rPr>
          <w:sz w:val="16"/>
          <w:szCs w:val="16"/>
        </w:rPr>
      </w:pPr>
      <w:r w:rsidRPr="00CC4221">
        <w:rPr>
          <w:sz w:val="16"/>
          <w:szCs w:val="16"/>
        </w:rPr>
        <w:t xml:space="preserve">Similar problems plagued contemporaneous </w:t>
      </w:r>
      <w:r w:rsidRPr="00CC4221">
        <w:rPr>
          <w:u w:val="single"/>
        </w:rPr>
        <w:t>U.S. supercomputer policy</w:t>
      </w:r>
      <w:r w:rsidRPr="00CC4221">
        <w:rPr>
          <w:sz w:val="16"/>
          <w:szCs w:val="16"/>
        </w:rPr>
        <w:t xml:space="preserve">, which </w:t>
      </w:r>
      <w:r w:rsidRPr="00CC4221">
        <w:rPr>
          <w:u w:val="single"/>
        </w:rPr>
        <w:t>targeted</w:t>
      </w:r>
      <w:r w:rsidRPr="00CC4221">
        <w:rPr>
          <w:sz w:val="16"/>
          <w:szCs w:val="16"/>
        </w:rPr>
        <w:t xml:space="preserve"> older technology </w:t>
      </w:r>
      <w:r w:rsidRPr="00CC4221">
        <w:rPr>
          <w:b/>
          <w:iCs/>
          <w:u w:val="single"/>
        </w:rPr>
        <w:t>and “vector” supercomputers</w:t>
      </w:r>
      <w:r w:rsidRPr="00CC4221">
        <w:rPr>
          <w:u w:val="single"/>
        </w:rPr>
        <w:t xml:space="preserve"> produced by</w:t>
      </w:r>
      <w:r w:rsidRPr="00CC4221">
        <w:rPr>
          <w:sz w:val="16"/>
          <w:szCs w:val="16"/>
        </w:rPr>
        <w:t xml:space="preserve"> U.S. </w:t>
      </w:r>
      <w:r w:rsidRPr="00CC4221">
        <w:rPr>
          <w:u w:val="single"/>
        </w:rPr>
        <w:t>Cray</w:t>
      </w:r>
      <w:r w:rsidRPr="00CC4221">
        <w:rPr>
          <w:sz w:val="16"/>
          <w:szCs w:val="16"/>
        </w:rPr>
        <w:t xml:space="preserve"> and Japan’s NEC, </w:t>
      </w:r>
      <w:r w:rsidRPr="00CC4221">
        <w:rPr>
          <w:u w:val="single"/>
        </w:rPr>
        <w:t xml:space="preserve">just as those products were </w:t>
      </w:r>
      <w:r w:rsidRPr="00CC4221">
        <w:rPr>
          <w:b/>
          <w:iCs/>
          <w:u w:val="single"/>
        </w:rPr>
        <w:t>losing out</w:t>
      </w:r>
      <w:r w:rsidRPr="00CC4221">
        <w:rPr>
          <w:u w:val="single"/>
        </w:rPr>
        <w:t xml:space="preserve"> to </w:t>
      </w:r>
      <w:r w:rsidRPr="00CC4221">
        <w:rPr>
          <w:b/>
          <w:iCs/>
          <w:u w:val="single"/>
        </w:rPr>
        <w:t>non-vector supercomputers</w:t>
      </w:r>
      <w:r w:rsidRPr="00CC4221">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560EA5D1" w14:textId="77777777" w:rsidR="00102165" w:rsidRPr="00CC4221" w:rsidRDefault="00102165" w:rsidP="00102165">
      <w:pPr>
        <w:rPr>
          <w:sz w:val="16"/>
          <w:szCs w:val="16"/>
        </w:rPr>
      </w:pPr>
      <w:r w:rsidRPr="00CC4221">
        <w:rPr>
          <w:sz w:val="16"/>
          <w:szCs w:val="16"/>
        </w:rPr>
        <w:t xml:space="preserve">Examples of Knowledge Problem failures are not limited to history books. For example, </w:t>
      </w:r>
      <w:r w:rsidRPr="00CC4221">
        <w:rPr>
          <w:u w:val="single"/>
        </w:rPr>
        <w:t xml:space="preserve">the </w:t>
      </w:r>
      <w:r w:rsidRPr="00CC4221">
        <w:rPr>
          <w:b/>
          <w:iCs/>
          <w:highlight w:val="yellow"/>
          <w:u w:val="single"/>
        </w:rPr>
        <w:t>Trump</w:t>
      </w:r>
      <w:r w:rsidRPr="00CC4221">
        <w:rPr>
          <w:b/>
          <w:iCs/>
          <w:u w:val="single"/>
        </w:rPr>
        <w:t xml:space="preserve"> administration</w:t>
      </w:r>
      <w:r w:rsidRPr="00CC4221">
        <w:rPr>
          <w:sz w:val="16"/>
          <w:szCs w:val="16"/>
        </w:rPr>
        <w:t xml:space="preserve"> in March 2020 </w:t>
      </w:r>
      <w:r w:rsidRPr="00CC4221">
        <w:rPr>
          <w:u w:val="single"/>
        </w:rPr>
        <w:t>invoked the</w:t>
      </w:r>
      <w:r w:rsidRPr="00CC4221">
        <w:rPr>
          <w:sz w:val="16"/>
          <w:szCs w:val="16"/>
        </w:rPr>
        <w:t xml:space="preserve"> Defense Production Act </w:t>
      </w:r>
      <w:r w:rsidRPr="00CC4221">
        <w:rPr>
          <w:u w:val="single"/>
        </w:rPr>
        <w:t>(</w:t>
      </w:r>
      <w:r w:rsidRPr="00CC4221">
        <w:rPr>
          <w:b/>
          <w:iCs/>
          <w:u w:val="single"/>
        </w:rPr>
        <w:t>DPA</w:t>
      </w:r>
      <w:r w:rsidRPr="00CC4221">
        <w:rPr>
          <w:u w:val="single"/>
        </w:rPr>
        <w:t xml:space="preserve">) to </w:t>
      </w:r>
      <w:r w:rsidRPr="00CC4221">
        <w:rPr>
          <w:highlight w:val="yellow"/>
          <w:u w:val="single"/>
        </w:rPr>
        <w:t>push</w:t>
      </w:r>
      <w:r w:rsidRPr="00CC4221">
        <w:rPr>
          <w:u w:val="single"/>
        </w:rPr>
        <w:t xml:space="preserve"> domestic </w:t>
      </w:r>
      <w:r w:rsidRPr="00CC4221">
        <w:rPr>
          <w:highlight w:val="yellow"/>
          <w:u w:val="single"/>
        </w:rPr>
        <w:t xml:space="preserve">manufacturers to </w:t>
      </w:r>
      <w:r w:rsidRPr="00CC4221">
        <w:rPr>
          <w:b/>
          <w:iCs/>
          <w:highlight w:val="yellow"/>
          <w:u w:val="single"/>
        </w:rPr>
        <w:t>make more ventilators</w:t>
      </w:r>
      <w:r w:rsidRPr="00CC4221">
        <w:rPr>
          <w:sz w:val="16"/>
          <w:szCs w:val="16"/>
        </w:rPr>
        <w:t xml:space="preserve">, which were deemed essential to fighting the coronavirus at that time. </w:t>
      </w:r>
      <w:r w:rsidRPr="00CC4221">
        <w:rPr>
          <w:u w:val="single"/>
        </w:rPr>
        <w:t xml:space="preserve">By the summer, however, </w:t>
      </w:r>
      <w:r w:rsidRPr="00CC4221">
        <w:rPr>
          <w:highlight w:val="yellow"/>
          <w:u w:val="single"/>
        </w:rPr>
        <w:t>medical professionals determined</w:t>
      </w:r>
      <w:r w:rsidRPr="00CC4221">
        <w:rPr>
          <w:u w:val="single"/>
        </w:rPr>
        <w:t xml:space="preserve"> that </w:t>
      </w:r>
      <w:r w:rsidRPr="00CC4221">
        <w:rPr>
          <w:highlight w:val="yellow"/>
          <w:u w:val="single"/>
        </w:rPr>
        <w:t xml:space="preserve">ventilators were </w:t>
      </w:r>
      <w:r w:rsidRPr="00CC4221">
        <w:rPr>
          <w:b/>
          <w:iCs/>
          <w:highlight w:val="yellow"/>
          <w:u w:val="single"/>
        </w:rPr>
        <w:t>not</w:t>
      </w:r>
      <w:r w:rsidRPr="00CC4221">
        <w:rPr>
          <w:b/>
          <w:iCs/>
          <w:u w:val="single"/>
        </w:rPr>
        <w:t xml:space="preserve"> as </w:t>
      </w:r>
      <w:r w:rsidRPr="00CC4221">
        <w:rPr>
          <w:b/>
          <w:iCs/>
          <w:highlight w:val="yellow"/>
          <w:u w:val="single"/>
        </w:rPr>
        <w:t>critical</w:t>
      </w:r>
      <w:r w:rsidRPr="00CC4221">
        <w:rPr>
          <w:u w:val="single"/>
        </w:rPr>
        <w:t xml:space="preserve"> as </w:t>
      </w:r>
      <w:r w:rsidRPr="00CC4221">
        <w:rPr>
          <w:b/>
          <w:iCs/>
          <w:u w:val="single"/>
        </w:rPr>
        <w:t>once thought</w:t>
      </w:r>
      <w:r w:rsidRPr="00CC4221">
        <w:rPr>
          <w:sz w:val="16"/>
          <w:szCs w:val="16"/>
        </w:rPr>
        <w:t xml:space="preserve">, but </w:t>
      </w:r>
      <w:r w:rsidRPr="00CC4221">
        <w:rPr>
          <w:highlight w:val="yellow"/>
          <w:u w:val="single"/>
        </w:rPr>
        <w:t>producers</w:t>
      </w:r>
      <w:r w:rsidRPr="00CC4221">
        <w:rPr>
          <w:u w:val="single"/>
        </w:rPr>
        <w:t xml:space="preserve"> </w:t>
      </w:r>
      <w:r w:rsidRPr="00CC4221">
        <w:rPr>
          <w:highlight w:val="yellow"/>
          <w:u w:val="single"/>
        </w:rPr>
        <w:t xml:space="preserve">continued to </w:t>
      </w:r>
      <w:r w:rsidRPr="00CC4221">
        <w:rPr>
          <w:b/>
          <w:iCs/>
          <w:highlight w:val="yellow"/>
          <w:u w:val="single"/>
        </w:rPr>
        <w:t>churn them out</w:t>
      </w:r>
      <w:r w:rsidRPr="00CC4221">
        <w:rPr>
          <w:u w:val="single"/>
        </w:rPr>
        <w:t xml:space="preserve"> </w:t>
      </w:r>
      <w:r w:rsidRPr="00CC4221">
        <w:rPr>
          <w:highlight w:val="yellow"/>
          <w:u w:val="single"/>
        </w:rPr>
        <w:t xml:space="preserve">under </w:t>
      </w:r>
      <w:r w:rsidRPr="00CC4221">
        <w:rPr>
          <w:b/>
          <w:iCs/>
          <w:highlight w:val="yellow"/>
          <w:u w:val="single"/>
        </w:rPr>
        <w:t>government orders</w:t>
      </w:r>
      <w:r w:rsidRPr="00CC4221">
        <w:rPr>
          <w:u w:val="single"/>
        </w:rPr>
        <w:t>, leading to reports of the goods “</w:t>
      </w:r>
      <w:r w:rsidRPr="00CC4221">
        <w:rPr>
          <w:b/>
          <w:iCs/>
          <w:u w:val="single"/>
        </w:rPr>
        <w:t>piling up</w:t>
      </w:r>
      <w:r w:rsidRPr="00CC4221">
        <w:rPr>
          <w:u w:val="single"/>
        </w:rPr>
        <w:t xml:space="preserve">” in a </w:t>
      </w:r>
      <w:r w:rsidRPr="00CC4221">
        <w:rPr>
          <w:b/>
          <w:iCs/>
          <w:u w:val="single"/>
        </w:rPr>
        <w:t>strategic reserve</w:t>
      </w:r>
      <w:r w:rsidRPr="00CC4221">
        <w:rPr>
          <w:sz w:val="16"/>
          <w:szCs w:val="16"/>
        </w:rPr>
        <w:t xml:space="preserve"> or being donated to “countries that don’t need or can’t use them.”37 According to the a December 2020 report from the U.S. International Trade Commission, other DPA</w:t>
      </w:r>
      <w:r w:rsidRPr="00CC4221">
        <w:rPr>
          <w:rFonts w:ascii="Cambria Math" w:hAnsi="Cambria Math" w:cs="Cambria Math"/>
          <w:sz w:val="16"/>
          <w:szCs w:val="16"/>
        </w:rPr>
        <w:t>‐</w:t>
      </w:r>
      <w:r w:rsidRPr="00CC4221">
        <w:rPr>
          <w:sz w:val="16"/>
          <w:szCs w:val="16"/>
        </w:rPr>
        <w:t>funded medical goods production will only come online after mid</w:t>
      </w:r>
      <w:r w:rsidRPr="00CC4221">
        <w:rPr>
          <w:rFonts w:ascii="Cambria Math" w:hAnsi="Cambria Math" w:cs="Cambria Math"/>
          <w:sz w:val="16"/>
          <w:szCs w:val="16"/>
        </w:rPr>
        <w:t>‐</w:t>
      </w:r>
      <w:r w:rsidRPr="00CC4221">
        <w:rPr>
          <w:sz w:val="16"/>
          <w:szCs w:val="16"/>
        </w:rPr>
        <w:t>202138 (with the pandemic firmly under control), even though there was evidence of a domestic medical goods glut in late January. 39</w:t>
      </w:r>
    </w:p>
    <w:p w14:paraId="4BD757AC" w14:textId="77777777" w:rsidR="00102165" w:rsidRDefault="00102165" w:rsidP="00102165">
      <w:pPr>
        <w:pStyle w:val="Heading3"/>
      </w:pPr>
      <w:r>
        <w:t>Growth</w:t>
      </w:r>
    </w:p>
    <w:p w14:paraId="1F4B3508" w14:textId="77777777" w:rsidR="00102165" w:rsidRDefault="00102165" w:rsidP="00102165">
      <w:pPr>
        <w:pStyle w:val="Analytic"/>
      </w:pPr>
    </w:p>
    <w:p w14:paraId="233E3BB1" w14:textId="77777777" w:rsidR="00102165" w:rsidRPr="00CC4221" w:rsidRDefault="00102165" w:rsidP="00102165">
      <w:pPr>
        <w:keepNext/>
        <w:keepLines/>
        <w:spacing w:before="40" w:after="0"/>
        <w:outlineLvl w:val="3"/>
        <w:rPr>
          <w:rFonts w:eastAsiaTheme="majorEastAsia" w:cstheme="majorBidi"/>
          <w:b/>
          <w:iCs/>
          <w:sz w:val="26"/>
        </w:rPr>
      </w:pPr>
      <w:r w:rsidRPr="00CC4221">
        <w:rPr>
          <w:rFonts w:eastAsiaTheme="majorEastAsia" w:cstheme="majorBidi"/>
          <w:b/>
          <w:iCs/>
          <w:sz w:val="26"/>
        </w:rPr>
        <w:t xml:space="preserve">Economic growth is the </w:t>
      </w:r>
      <w:r w:rsidRPr="00CC4221">
        <w:rPr>
          <w:rFonts w:eastAsiaTheme="majorEastAsia" w:cstheme="majorBidi"/>
          <w:b/>
          <w:iCs/>
          <w:sz w:val="26"/>
          <w:u w:val="single"/>
        </w:rPr>
        <w:t>optimal path</w:t>
      </w:r>
      <w:r w:rsidRPr="00CC4221">
        <w:rPr>
          <w:rFonts w:eastAsiaTheme="majorEastAsia" w:cstheme="majorBidi"/>
          <w:b/>
          <w:iCs/>
          <w:sz w:val="26"/>
        </w:rPr>
        <w:t xml:space="preserve"> to manage existential risk</w:t>
      </w:r>
      <w:r w:rsidRPr="00CC4221">
        <w:rPr>
          <w:rFonts w:eastAsiaTheme="majorEastAsia" w:cstheme="majorBidi"/>
          <w:bCs/>
          <w:iCs/>
          <w:sz w:val="26"/>
        </w:rPr>
        <w:t>---innovation, cooperation, public safety</w:t>
      </w:r>
    </w:p>
    <w:p w14:paraId="2584A93A" w14:textId="77777777" w:rsidR="00102165" w:rsidRPr="00CC4221" w:rsidRDefault="00102165" w:rsidP="00102165">
      <w:r w:rsidRPr="00CC4221">
        <w:t xml:space="preserve">Andreas T. </w:t>
      </w:r>
      <w:r w:rsidRPr="00CC4221">
        <w:rPr>
          <w:b/>
          <w:bCs/>
          <w:sz w:val="26"/>
        </w:rPr>
        <w:t>Schmidt 24</w:t>
      </w:r>
      <w:r w:rsidRPr="00CC4221">
        <w:t>, Faculty of Philosophy at theUniversity of Groningen; Daan Juijn, Dutch Ministry of Economic Affairs and Climate Policy, 2024, Economic inequality and the long-term future, Politics, Philosophy &amp; Economics, 23(1), pp. 67–99, https://journals.sagepub.com/doi/pdf/10.1177/1470594X231178502</w:t>
      </w:r>
    </w:p>
    <w:p w14:paraId="6D5CEB30" w14:textId="77777777" w:rsidR="00102165" w:rsidRPr="00CC4221" w:rsidRDefault="00102165" w:rsidP="00102165">
      <w:pPr>
        <w:rPr>
          <w:sz w:val="16"/>
        </w:rPr>
      </w:pPr>
      <w:r w:rsidRPr="00CC4221">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CC4221">
        <w:rPr>
          <w:highlight w:val="yellow"/>
          <w:u w:val="single"/>
        </w:rPr>
        <w:t>growth could</w:t>
      </w:r>
      <w:r w:rsidRPr="00CC4221">
        <w:rPr>
          <w:u w:val="single"/>
        </w:rPr>
        <w:t xml:space="preserve"> also </w:t>
      </w:r>
      <w:r w:rsidRPr="00CC4221">
        <w:rPr>
          <w:b/>
          <w:iCs/>
          <w:highlight w:val="yellow"/>
          <w:u w:val="single"/>
        </w:rPr>
        <w:t>speed up</w:t>
      </w:r>
      <w:r w:rsidRPr="00CC4221">
        <w:rPr>
          <w:b/>
          <w:iCs/>
          <w:u w:val="single"/>
        </w:rPr>
        <w:t xml:space="preserve"> the </w:t>
      </w:r>
      <w:r w:rsidRPr="00CC4221">
        <w:rPr>
          <w:b/>
          <w:iCs/>
          <w:highlight w:val="yellow"/>
          <w:u w:val="single"/>
        </w:rPr>
        <w:t>progress</w:t>
      </w:r>
      <w:r w:rsidRPr="00CC4221">
        <w:rPr>
          <w:sz w:val="16"/>
        </w:rPr>
        <w:t xml:space="preserve"> </w:t>
      </w:r>
      <w:r w:rsidRPr="00CC4221">
        <w:rPr>
          <w:u w:val="single"/>
        </w:rPr>
        <w:t xml:space="preserve">required </w:t>
      </w:r>
      <w:r w:rsidRPr="00CC4221">
        <w:rPr>
          <w:highlight w:val="yellow"/>
          <w:u w:val="single"/>
        </w:rPr>
        <w:t>to</w:t>
      </w:r>
      <w:r w:rsidRPr="00CC4221">
        <w:rPr>
          <w:u w:val="single"/>
        </w:rPr>
        <w:t xml:space="preserve"> effectively </w:t>
      </w:r>
      <w:r w:rsidRPr="00CC4221">
        <w:rPr>
          <w:b/>
          <w:iCs/>
          <w:highlight w:val="yellow"/>
          <w:u w:val="single"/>
        </w:rPr>
        <w:t>manage existential risk</w:t>
      </w:r>
      <w:r w:rsidRPr="00CC4221">
        <w:rPr>
          <w:sz w:val="16"/>
        </w:rPr>
        <w:t xml:space="preserve">. </w:t>
      </w:r>
      <w:r w:rsidRPr="00CC4221">
        <w:rPr>
          <w:highlight w:val="yellow"/>
          <w:u w:val="single"/>
        </w:rPr>
        <w:t>For example</w:t>
      </w:r>
      <w:r w:rsidRPr="00CC4221">
        <w:rPr>
          <w:sz w:val="16"/>
        </w:rPr>
        <w:t xml:space="preserve">, </w:t>
      </w:r>
      <w:r w:rsidRPr="00CC4221">
        <w:rPr>
          <w:u w:val="single"/>
        </w:rPr>
        <w:t xml:space="preserve">very poor countries are less likely to </w:t>
      </w:r>
      <w:r w:rsidRPr="00CC4221">
        <w:rPr>
          <w:b/>
          <w:iCs/>
          <w:u w:val="single"/>
        </w:rPr>
        <w:t xml:space="preserve">fund innovative </w:t>
      </w:r>
      <w:r w:rsidRPr="00CC4221">
        <w:rPr>
          <w:b/>
          <w:iCs/>
          <w:highlight w:val="yellow"/>
          <w:u w:val="single"/>
        </w:rPr>
        <w:t>green tech</w:t>
      </w:r>
      <w:r w:rsidRPr="00CC4221">
        <w:rPr>
          <w:b/>
          <w:iCs/>
          <w:u w:val="single"/>
        </w:rPr>
        <w:t>nology</w:t>
      </w:r>
      <w:r w:rsidRPr="00CC4221">
        <w:rPr>
          <w:sz w:val="16"/>
        </w:rPr>
        <w:t xml:space="preserve"> </w:t>
      </w:r>
      <w:r w:rsidRPr="00CC4221">
        <w:rPr>
          <w:u w:val="single"/>
        </w:rPr>
        <w:t xml:space="preserve">or </w:t>
      </w:r>
      <w:r w:rsidRPr="00CC4221">
        <w:rPr>
          <w:b/>
          <w:iCs/>
          <w:u w:val="single"/>
        </w:rPr>
        <w:t xml:space="preserve">develop a </w:t>
      </w:r>
      <w:r w:rsidRPr="00CC4221">
        <w:rPr>
          <w:b/>
          <w:iCs/>
          <w:highlight w:val="yellow"/>
          <w:u w:val="single"/>
        </w:rPr>
        <w:t>vaccine</w:t>
      </w:r>
      <w:r w:rsidRPr="00CC4221">
        <w:rPr>
          <w:u w:val="single"/>
        </w:rPr>
        <w:t xml:space="preserve"> during a </w:t>
      </w:r>
      <w:r w:rsidRPr="00CC4221">
        <w:rPr>
          <w:b/>
          <w:iCs/>
          <w:u w:val="single"/>
        </w:rPr>
        <w:t>global pandemic</w:t>
      </w:r>
      <w:r w:rsidRPr="00CC4221">
        <w:rPr>
          <w:sz w:val="16"/>
        </w:rPr>
        <w:t xml:space="preserve">. Moreover, </w:t>
      </w:r>
      <w:r w:rsidRPr="00CC4221">
        <w:rPr>
          <w:u w:val="single"/>
        </w:rPr>
        <w:t xml:space="preserve">overall </w:t>
      </w:r>
      <w:r w:rsidRPr="00CC4221">
        <w:rPr>
          <w:highlight w:val="yellow"/>
          <w:u w:val="single"/>
        </w:rPr>
        <w:t xml:space="preserve">existential risk might </w:t>
      </w:r>
      <w:r w:rsidRPr="00CC4221">
        <w:rPr>
          <w:b/>
          <w:iCs/>
          <w:highlight w:val="yellow"/>
          <w:u w:val="single"/>
        </w:rPr>
        <w:t>drop</w:t>
      </w:r>
      <w:r w:rsidRPr="00CC4221">
        <w:rPr>
          <w:b/>
          <w:iCs/>
          <w:u w:val="single"/>
        </w:rPr>
        <w:t xml:space="preserve"> dramatically</w:t>
      </w:r>
      <w:r w:rsidRPr="00CC4221">
        <w:rPr>
          <w:sz w:val="16"/>
        </w:rPr>
        <w:t xml:space="preserve"> </w:t>
      </w:r>
      <w:r w:rsidRPr="00CC4221">
        <w:rPr>
          <w:highlight w:val="yellow"/>
          <w:u w:val="single"/>
        </w:rPr>
        <w:t>once humanity becomes</w:t>
      </w:r>
      <w:r w:rsidRPr="00CC4221">
        <w:rPr>
          <w:u w:val="single"/>
        </w:rPr>
        <w:t xml:space="preserve"> an </w:t>
      </w:r>
      <w:r w:rsidRPr="00CC4221">
        <w:rPr>
          <w:b/>
          <w:iCs/>
          <w:highlight w:val="yellow"/>
          <w:u w:val="single"/>
        </w:rPr>
        <w:t>interplanetary</w:t>
      </w:r>
      <w:r w:rsidRPr="00CC4221">
        <w:rPr>
          <w:b/>
          <w:iCs/>
          <w:u w:val="single"/>
        </w:rPr>
        <w:t xml:space="preserve"> species</w:t>
      </w:r>
      <w:r w:rsidRPr="00CC4221">
        <w:rPr>
          <w:sz w:val="16"/>
        </w:rPr>
        <w:t xml:space="preserve"> (</w:t>
      </w:r>
      <w:r w:rsidRPr="00CC4221">
        <w:rPr>
          <w:u w:val="single"/>
        </w:rPr>
        <w:t>things would have to go wrong on two or more planets almost simultaneously in such a scenario</w:t>
      </w:r>
      <w:r w:rsidRPr="00CC4221">
        <w:rPr>
          <w:sz w:val="16"/>
        </w:rPr>
        <w:t xml:space="preserve">, also see Ord, 2020: 194). </w:t>
      </w:r>
      <w:r w:rsidRPr="00CC4221">
        <w:rPr>
          <w:highlight w:val="yellow"/>
          <w:u w:val="single"/>
        </w:rPr>
        <w:t>Under</w:t>
      </w:r>
      <w:r w:rsidRPr="00CC4221">
        <w:rPr>
          <w:u w:val="single"/>
        </w:rPr>
        <w:t xml:space="preserve"> higher </w:t>
      </w:r>
      <w:r w:rsidRPr="00CC4221">
        <w:rPr>
          <w:highlight w:val="yellow"/>
          <w:u w:val="single"/>
        </w:rPr>
        <w:t>growth</w:t>
      </w:r>
      <w:r w:rsidRPr="00CC4221">
        <w:rPr>
          <w:u w:val="single"/>
        </w:rPr>
        <w:t xml:space="preserve"> rates, </w:t>
      </w:r>
      <w:r w:rsidRPr="00CC4221">
        <w:rPr>
          <w:highlight w:val="yellow"/>
          <w:u w:val="single"/>
        </w:rPr>
        <w:t>we</w:t>
      </w:r>
      <w:r w:rsidRPr="00CC4221">
        <w:rPr>
          <w:sz w:val="16"/>
        </w:rPr>
        <w:t xml:space="preserve"> might </w:t>
      </w:r>
      <w:r w:rsidRPr="00CC4221">
        <w:rPr>
          <w:highlight w:val="yellow"/>
          <w:u w:val="single"/>
        </w:rPr>
        <w:t>reach</w:t>
      </w:r>
      <w:r w:rsidRPr="00CC4221">
        <w:rPr>
          <w:u w:val="single"/>
        </w:rPr>
        <w:t xml:space="preserve"> the ‘</w:t>
      </w:r>
      <w:r w:rsidRPr="00CC4221">
        <w:rPr>
          <w:b/>
          <w:iCs/>
          <w:highlight w:val="yellow"/>
          <w:u w:val="single"/>
        </w:rPr>
        <w:t>safe’</w:t>
      </w:r>
      <w:r w:rsidRPr="00CC4221">
        <w:rPr>
          <w:b/>
          <w:iCs/>
          <w:u w:val="single"/>
        </w:rPr>
        <w:t xml:space="preserve"> interplanetary </w:t>
      </w:r>
      <w:r w:rsidRPr="00CC4221">
        <w:rPr>
          <w:b/>
          <w:iCs/>
          <w:highlight w:val="yellow"/>
          <w:u w:val="single"/>
        </w:rPr>
        <w:t>state earlier</w:t>
      </w:r>
      <w:r w:rsidRPr="00CC4221">
        <w:rPr>
          <w:sz w:val="16"/>
          <w:highlight w:val="yellow"/>
        </w:rPr>
        <w:t xml:space="preserve">, </w:t>
      </w:r>
      <w:r w:rsidRPr="00CC4221">
        <w:rPr>
          <w:highlight w:val="yellow"/>
          <w:u w:val="single"/>
        </w:rPr>
        <w:t xml:space="preserve">with </w:t>
      </w:r>
      <w:r w:rsidRPr="00CC4221">
        <w:rPr>
          <w:b/>
          <w:iCs/>
          <w:highlight w:val="yellow"/>
          <w:u w:val="single"/>
        </w:rPr>
        <w:t>less time</w:t>
      </w:r>
      <w:r w:rsidRPr="00CC4221">
        <w:rPr>
          <w:u w:val="single"/>
        </w:rPr>
        <w:t xml:space="preserve"> overall </w:t>
      </w:r>
      <w:r w:rsidRPr="00CC4221">
        <w:rPr>
          <w:b/>
          <w:iCs/>
          <w:highlight w:val="yellow"/>
          <w:u w:val="single"/>
        </w:rPr>
        <w:t>for things to go wrong</w:t>
      </w:r>
      <w:r w:rsidRPr="00CC4221">
        <w:rPr>
          <w:sz w:val="16"/>
        </w:rPr>
        <w:t xml:space="preserve"> </w:t>
      </w:r>
      <w:r w:rsidRPr="00CC4221">
        <w:rPr>
          <w:u w:val="single"/>
        </w:rPr>
        <w:t>under a highgrowth trajectory</w:t>
      </w:r>
      <w:r w:rsidRPr="00CC4221">
        <w:rPr>
          <w:sz w:val="16"/>
        </w:rPr>
        <w:t xml:space="preserve">. </w:t>
      </w:r>
      <w:r w:rsidRPr="00CC4221">
        <w:rPr>
          <w:b/>
          <w:iCs/>
          <w:u w:val="single"/>
        </w:rPr>
        <w:t>And even</w:t>
      </w:r>
      <w:r w:rsidRPr="00CC4221">
        <w:rPr>
          <w:sz w:val="16"/>
        </w:rPr>
        <w:t xml:space="preserve"> in the here and </w:t>
      </w:r>
      <w:r w:rsidRPr="00CC4221">
        <w:rPr>
          <w:b/>
          <w:iCs/>
          <w:u w:val="single"/>
        </w:rPr>
        <w:t>now</w:t>
      </w:r>
      <w:r w:rsidRPr="00CC4221">
        <w:rPr>
          <w:sz w:val="16"/>
        </w:rPr>
        <w:t xml:space="preserve">, as Kahn finds, </w:t>
      </w:r>
      <w:r w:rsidRPr="00CC4221">
        <w:rPr>
          <w:highlight w:val="yellow"/>
          <w:u w:val="single"/>
        </w:rPr>
        <w:t xml:space="preserve">richer countries are </w:t>
      </w:r>
      <w:r w:rsidRPr="00CC4221">
        <w:rPr>
          <w:b/>
          <w:iCs/>
          <w:highlight w:val="yellow"/>
          <w:u w:val="single"/>
        </w:rPr>
        <w:t>more resilient</w:t>
      </w:r>
      <w:r w:rsidRPr="00CC4221">
        <w:rPr>
          <w:u w:val="single"/>
        </w:rPr>
        <w:t xml:space="preserve"> to shocks and have far fewer deaths in natural catastrophes</w:t>
      </w:r>
      <w:r w:rsidRPr="00CC4221">
        <w:rPr>
          <w:sz w:val="16"/>
        </w:rPr>
        <w:t xml:space="preserve"> (Kahn, 2005). Building on a model by Charles Jones, Leopold Aschenbrenner also argues that </w:t>
      </w:r>
      <w:r w:rsidRPr="00CC4221">
        <w:rPr>
          <w:highlight w:val="yellow"/>
          <w:u w:val="single"/>
        </w:rPr>
        <w:t xml:space="preserve">with higher incomes, humanity is willing to </w:t>
      </w:r>
      <w:r w:rsidRPr="00CC4221">
        <w:rPr>
          <w:b/>
          <w:iCs/>
          <w:highlight w:val="yellow"/>
          <w:u w:val="single"/>
        </w:rPr>
        <w:t>spend more on safety</w:t>
      </w:r>
      <w:r w:rsidRPr="00CC4221">
        <w:rPr>
          <w:sz w:val="16"/>
          <w:highlight w:val="yellow"/>
        </w:rPr>
        <w:t xml:space="preserve"> </w:t>
      </w:r>
      <w:r w:rsidRPr="00CC4221">
        <w:rPr>
          <w:highlight w:val="yellow"/>
          <w:u w:val="single"/>
        </w:rPr>
        <w:t>and</w:t>
      </w:r>
      <w:r w:rsidRPr="00CC4221">
        <w:rPr>
          <w:u w:val="single"/>
        </w:rPr>
        <w:t xml:space="preserve"> </w:t>
      </w:r>
      <w:r w:rsidRPr="00CC4221">
        <w:rPr>
          <w:b/>
          <w:iCs/>
          <w:u w:val="single"/>
        </w:rPr>
        <w:t xml:space="preserve">proportionally </w:t>
      </w:r>
      <w:r w:rsidRPr="00CC4221">
        <w:rPr>
          <w:b/>
          <w:iCs/>
          <w:highlight w:val="yellow"/>
          <w:u w:val="single"/>
        </w:rPr>
        <w:t>less</w:t>
      </w:r>
      <w:r w:rsidRPr="00CC4221">
        <w:rPr>
          <w:highlight w:val="yellow"/>
          <w:u w:val="single"/>
        </w:rPr>
        <w:t xml:space="preserve"> on</w:t>
      </w:r>
      <w:r w:rsidRPr="00CC4221">
        <w:rPr>
          <w:u w:val="single"/>
        </w:rPr>
        <w:t xml:space="preserve"> </w:t>
      </w:r>
      <w:r w:rsidRPr="00CC4221">
        <w:rPr>
          <w:b/>
          <w:iCs/>
          <w:u w:val="single"/>
        </w:rPr>
        <w:t xml:space="preserve">existential-risk-increasing </w:t>
      </w:r>
      <w:r w:rsidRPr="00CC4221">
        <w:rPr>
          <w:b/>
          <w:iCs/>
          <w:highlight w:val="yellow"/>
          <w:u w:val="single"/>
        </w:rPr>
        <w:t>consumption</w:t>
      </w:r>
      <w:r w:rsidRPr="00CC4221">
        <w:rPr>
          <w:sz w:val="16"/>
        </w:rPr>
        <w:t xml:space="preserve"> (Aschenbrenner, 2020; Jones, 2016). Finally – and arguably most importantly – </w:t>
      </w:r>
      <w:r w:rsidRPr="00CC4221">
        <w:rPr>
          <w:highlight w:val="yellow"/>
          <w:u w:val="single"/>
        </w:rPr>
        <w:t xml:space="preserve">growth could </w:t>
      </w:r>
      <w:r w:rsidRPr="00CC4221">
        <w:rPr>
          <w:b/>
          <w:iCs/>
          <w:highlight w:val="yellow"/>
          <w:u w:val="single"/>
        </w:rPr>
        <w:t>strengthen cooperation</w:t>
      </w:r>
      <w:r w:rsidRPr="00CC4221">
        <w:rPr>
          <w:sz w:val="16"/>
        </w:rPr>
        <w:t xml:space="preserve"> </w:t>
      </w:r>
      <w:r w:rsidRPr="00CC4221">
        <w:rPr>
          <w:u w:val="single"/>
        </w:rPr>
        <w:t xml:space="preserve">by creating opportunities and incentives for </w:t>
      </w:r>
      <w:r w:rsidRPr="00CC4221">
        <w:rPr>
          <w:b/>
          <w:iCs/>
          <w:u w:val="single"/>
        </w:rPr>
        <w:t>positive-sum cooperation</w:t>
      </w:r>
      <w:r w:rsidRPr="00CC4221">
        <w:rPr>
          <w:sz w:val="16"/>
        </w:rPr>
        <w:t xml:space="preserve">. </w:t>
      </w:r>
      <w:r w:rsidRPr="00CC4221">
        <w:rPr>
          <w:b/>
          <w:iCs/>
          <w:highlight w:val="yellow"/>
          <w:u w:val="single"/>
        </w:rPr>
        <w:t>Under stagnation</w:t>
      </w:r>
      <w:r w:rsidRPr="00CC4221">
        <w:rPr>
          <w:sz w:val="16"/>
        </w:rPr>
        <w:t xml:space="preserve">, in contrast, </w:t>
      </w:r>
      <w:r w:rsidRPr="00CC4221">
        <w:rPr>
          <w:b/>
          <w:iCs/>
          <w:u w:val="single"/>
        </w:rPr>
        <w:t xml:space="preserve">self-interested </w:t>
      </w:r>
      <w:r w:rsidRPr="00CC4221">
        <w:rPr>
          <w:b/>
          <w:iCs/>
          <w:highlight w:val="yellow"/>
          <w:u w:val="single"/>
        </w:rPr>
        <w:t>behaviour</w:t>
      </w:r>
      <w:r w:rsidRPr="00CC4221">
        <w:rPr>
          <w:sz w:val="16"/>
        </w:rPr>
        <w:t xml:space="preserve"> primarily </w:t>
      </w:r>
      <w:r w:rsidRPr="00CC4221">
        <w:rPr>
          <w:highlight w:val="yellow"/>
          <w:u w:val="single"/>
        </w:rPr>
        <w:t>takes</w:t>
      </w:r>
      <w:r w:rsidRPr="00CC4221">
        <w:rPr>
          <w:u w:val="single"/>
        </w:rPr>
        <w:t xml:space="preserve"> the form of </w:t>
      </w:r>
      <w:r w:rsidRPr="00CC4221">
        <w:rPr>
          <w:b/>
          <w:iCs/>
          <w:highlight w:val="yellow"/>
          <w:u w:val="single"/>
        </w:rPr>
        <w:t>zero-sum competition</w:t>
      </w:r>
      <w:r w:rsidRPr="00CC4221">
        <w:rPr>
          <w:sz w:val="16"/>
        </w:rPr>
        <w:t xml:space="preserve"> (Tomasik, 2015). Such </w:t>
      </w:r>
      <w:r w:rsidRPr="00CC4221">
        <w:rPr>
          <w:u w:val="single"/>
        </w:rPr>
        <w:t xml:space="preserve">zero-sum </w:t>
      </w:r>
      <w:r w:rsidRPr="00CC4221">
        <w:rPr>
          <w:highlight w:val="yellow"/>
          <w:u w:val="single"/>
        </w:rPr>
        <w:t>competition</w:t>
      </w:r>
      <w:r w:rsidRPr="00CC4221">
        <w:rPr>
          <w:sz w:val="16"/>
        </w:rPr>
        <w:t xml:space="preserve">, in turn, </w:t>
      </w:r>
      <w:r w:rsidRPr="00CC4221">
        <w:rPr>
          <w:b/>
          <w:iCs/>
          <w:highlight w:val="yellow"/>
          <w:u w:val="single"/>
        </w:rPr>
        <w:t>increases</w:t>
      </w:r>
      <w:r w:rsidRPr="00CC4221">
        <w:rPr>
          <w:b/>
          <w:iCs/>
          <w:u w:val="single"/>
        </w:rPr>
        <w:t xml:space="preserve"> the </w:t>
      </w:r>
      <w:r w:rsidRPr="00CC4221">
        <w:rPr>
          <w:b/>
          <w:iCs/>
          <w:highlight w:val="yellow"/>
          <w:u w:val="single"/>
        </w:rPr>
        <w:t>risk of conflict</w:t>
      </w:r>
      <w:r w:rsidRPr="00CC4221">
        <w:rPr>
          <w:sz w:val="16"/>
        </w:rPr>
        <w:t xml:space="preserve">. More generally, Benjamin Friedman argues that </w:t>
      </w:r>
      <w:r w:rsidRPr="00CC4221">
        <w:rPr>
          <w:u w:val="single"/>
        </w:rPr>
        <w:t xml:space="preserve">in times of </w:t>
      </w:r>
      <w:r w:rsidRPr="00CC4221">
        <w:rPr>
          <w:b/>
          <w:iCs/>
          <w:u w:val="single"/>
        </w:rPr>
        <w:t>economic growth</w:t>
      </w:r>
      <w:r w:rsidRPr="00CC4221">
        <w:rPr>
          <w:sz w:val="16"/>
        </w:rPr>
        <w:t xml:space="preserve">, </w:t>
      </w:r>
      <w:r w:rsidRPr="00CC4221">
        <w:rPr>
          <w:u w:val="single"/>
        </w:rPr>
        <w:t xml:space="preserve">countries tend to make </w:t>
      </w:r>
      <w:r w:rsidRPr="00CC4221">
        <w:rPr>
          <w:b/>
          <w:iCs/>
          <w:u w:val="single"/>
        </w:rPr>
        <w:t>more moral progress</w:t>
      </w:r>
      <w:r w:rsidRPr="00CC4221">
        <w:rPr>
          <w:sz w:val="16"/>
        </w:rPr>
        <w:t xml:space="preserve"> </w:t>
      </w:r>
      <w:r w:rsidRPr="00CC4221">
        <w:rPr>
          <w:u w:val="single"/>
        </w:rPr>
        <w:t>than during periods of stagnation</w:t>
      </w:r>
      <w:r w:rsidRPr="00CC4221">
        <w:rPr>
          <w:sz w:val="16"/>
        </w:rPr>
        <w:t xml:space="preserve"> (Friedman, 2006).</w:t>
      </w:r>
    </w:p>
    <w:p w14:paraId="20B77777" w14:textId="77777777" w:rsidR="00102165" w:rsidRPr="00CC4221" w:rsidRDefault="00102165" w:rsidP="00102165">
      <w:pPr>
        <w:rPr>
          <w:sz w:val="16"/>
        </w:rPr>
      </w:pPr>
      <w:r w:rsidRPr="00CC4221">
        <w:rPr>
          <w:sz w:val="16"/>
        </w:rPr>
        <w:t xml:space="preserve">What are we to make of this discussion? Overall, our impression is that most longtermists are somewhat </w:t>
      </w:r>
      <w:r w:rsidRPr="00CC4221">
        <w:rPr>
          <w:b/>
          <w:iCs/>
          <w:u w:val="single"/>
        </w:rPr>
        <w:t>favourable of economic growth</w:t>
      </w:r>
      <w:r w:rsidRPr="00CC4221">
        <w:rPr>
          <w:sz w:val="16"/>
        </w:rPr>
        <w:t xml:space="preserve">.22 At the same time, it is difficult to tell which of the above arguments should receive which weight. One reason is that </w:t>
      </w:r>
      <w:r w:rsidRPr="00CC4221">
        <w:rPr>
          <w:b/>
          <w:iCs/>
          <w:u w:val="single"/>
        </w:rPr>
        <w:t xml:space="preserve">economic </w:t>
      </w:r>
      <w:r w:rsidRPr="00CC4221">
        <w:rPr>
          <w:b/>
          <w:iCs/>
          <w:highlight w:val="yellow"/>
          <w:u w:val="single"/>
        </w:rPr>
        <w:t>growth</w:t>
      </w:r>
      <w:r w:rsidRPr="00CC4221">
        <w:rPr>
          <w:sz w:val="16"/>
        </w:rPr>
        <w:t xml:space="preserve"> rates </w:t>
      </w:r>
      <w:r w:rsidRPr="00CC4221">
        <w:rPr>
          <w:highlight w:val="yellow"/>
          <w:u w:val="single"/>
        </w:rPr>
        <w:t>do not go hand in hand with</w:t>
      </w:r>
      <w:r w:rsidRPr="00CC4221">
        <w:rPr>
          <w:u w:val="single"/>
        </w:rPr>
        <w:t xml:space="preserve"> the rates of </w:t>
      </w:r>
      <w:r w:rsidRPr="00CC4221">
        <w:rPr>
          <w:b/>
          <w:iCs/>
          <w:highlight w:val="yellow"/>
          <w:u w:val="single"/>
        </w:rPr>
        <w:t>dangerous</w:t>
      </w:r>
      <w:r w:rsidRPr="00CC4221">
        <w:rPr>
          <w:b/>
          <w:iCs/>
          <w:u w:val="single"/>
        </w:rPr>
        <w:t xml:space="preserve"> technological </w:t>
      </w:r>
      <w:r w:rsidRPr="00CC4221">
        <w:rPr>
          <w:b/>
          <w:iCs/>
          <w:highlight w:val="yellow"/>
          <w:u w:val="single"/>
        </w:rPr>
        <w:t>growth</w:t>
      </w:r>
      <w:r w:rsidRPr="00CC4221">
        <w:rPr>
          <w:sz w:val="16"/>
        </w:rPr>
        <w:t xml:space="preserve">. Imagine, for instance, a Cold War-like scenario between the United States and China. Such </w:t>
      </w:r>
      <w:r w:rsidRPr="00CC4221">
        <w:rPr>
          <w:b/>
          <w:iCs/>
          <w:u w:val="single"/>
        </w:rPr>
        <w:t>an arms race</w:t>
      </w:r>
      <w:r w:rsidRPr="00CC4221">
        <w:rPr>
          <w:sz w:val="16"/>
        </w:rPr>
        <w:t xml:space="preserve"> </w:t>
      </w:r>
      <w:r w:rsidRPr="00CC4221">
        <w:rPr>
          <w:u w:val="single"/>
        </w:rPr>
        <w:t>would</w:t>
      </w:r>
      <w:r w:rsidRPr="00CC4221">
        <w:rPr>
          <w:sz w:val="16"/>
        </w:rPr>
        <w:t xml:space="preserve"> probably </w:t>
      </w:r>
      <w:r w:rsidRPr="00CC4221">
        <w:rPr>
          <w:b/>
          <w:iCs/>
          <w:u w:val="single"/>
        </w:rPr>
        <w:t>slow down economic growth</w:t>
      </w:r>
      <w:r w:rsidRPr="00CC4221">
        <w:rPr>
          <w:sz w:val="16"/>
        </w:rPr>
        <w:t xml:space="preserve"> </w:t>
      </w:r>
      <w:r w:rsidRPr="00CC4221">
        <w:rPr>
          <w:u w:val="single"/>
        </w:rPr>
        <w:t>as both countries lose major trade partners but nevertheless speed up development of state-funded destructive technology</w:t>
      </w:r>
      <w:r w:rsidRPr="00CC4221">
        <w:rPr>
          <w:sz w:val="16"/>
        </w:rPr>
        <w:t>.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14:paraId="396EE0C7" w14:textId="77777777" w:rsidR="00102165" w:rsidRPr="00CC4221" w:rsidRDefault="00102165" w:rsidP="00102165">
      <w:pPr>
        <w:keepNext/>
        <w:keepLines/>
        <w:spacing w:before="40" w:after="0"/>
        <w:outlineLvl w:val="3"/>
        <w:rPr>
          <w:rFonts w:eastAsiaTheme="majorEastAsia" w:cstheme="majorBidi"/>
          <w:b/>
          <w:iCs/>
          <w:sz w:val="26"/>
        </w:rPr>
      </w:pPr>
      <w:r w:rsidRPr="00CC4221">
        <w:rPr>
          <w:rFonts w:eastAsiaTheme="majorEastAsia" w:cstheme="majorBidi"/>
          <w:b/>
          <w:iCs/>
          <w:sz w:val="26"/>
        </w:rPr>
        <w:t xml:space="preserve">Slowing growth and innovation </w:t>
      </w:r>
      <w:r w:rsidRPr="00CC4221">
        <w:rPr>
          <w:rFonts w:eastAsiaTheme="majorEastAsia" w:cstheme="majorBidi"/>
          <w:b/>
          <w:iCs/>
          <w:sz w:val="26"/>
          <w:u w:val="single"/>
        </w:rPr>
        <w:t>guarantees extinction</w:t>
      </w:r>
      <w:r w:rsidRPr="00CC4221">
        <w:rPr>
          <w:rFonts w:eastAsiaTheme="majorEastAsia" w:cstheme="majorBidi"/>
          <w:b/>
          <w:iCs/>
          <w:sz w:val="26"/>
        </w:rPr>
        <w:t>---it’s try or die</w:t>
      </w:r>
    </w:p>
    <w:p w14:paraId="6DB2163F" w14:textId="77777777" w:rsidR="00102165" w:rsidRPr="00CC4221" w:rsidRDefault="00102165" w:rsidP="00102165">
      <w:r w:rsidRPr="00CC4221">
        <w:t xml:space="preserve">Leopold </w:t>
      </w:r>
      <w:r w:rsidRPr="00CC4221">
        <w:rPr>
          <w:b/>
          <w:bCs/>
          <w:sz w:val="26"/>
        </w:rPr>
        <w:t>Aschenbrenner 24</w:t>
      </w:r>
      <w:r w:rsidRPr="00CC4221">
        <w:t>, former Member of OpenAI’s superalignment team and former researcher at the Oxford’s Global Priorities Institute; Philip Trammell, postdoc at Stanford University's Digital Economy Lab, December 2024, Existential Risk and Growth, https://globalprioritiesinstitute.org/wp-content/uploads/Philip-Trammell-and-Leopold-Aschenbrenner-Existential-Risk-and-Growth.pdf</w:t>
      </w:r>
    </w:p>
    <w:p w14:paraId="640C5490" w14:textId="77777777" w:rsidR="00102165" w:rsidRPr="00CC4221" w:rsidRDefault="00102165" w:rsidP="00102165">
      <w:pPr>
        <w:rPr>
          <w:sz w:val="16"/>
        </w:rPr>
      </w:pPr>
      <w:r w:rsidRPr="00CC4221">
        <w:rPr>
          <w:sz w:val="16"/>
        </w:rPr>
        <w:t>5 Conclusion</w:t>
      </w:r>
    </w:p>
    <w:p w14:paraId="481504E2" w14:textId="77777777" w:rsidR="00102165" w:rsidRPr="00CC4221" w:rsidRDefault="00102165" w:rsidP="00102165">
      <w:pPr>
        <w:rPr>
          <w:sz w:val="16"/>
        </w:rPr>
      </w:pPr>
      <w:r w:rsidRPr="00CC4221">
        <w:rPr>
          <w:sz w:val="16"/>
        </w:rPr>
        <w:t xml:space="preserve">Human activity can create or mitigate existential risks. The framework presented here illustrates that, under various conditions, </w:t>
      </w:r>
      <w:r w:rsidRPr="00CC4221">
        <w:rPr>
          <w:b/>
          <w:iCs/>
          <w:highlight w:val="yellow"/>
          <w:u w:val="single"/>
        </w:rPr>
        <w:t>existential risk</w:t>
      </w:r>
      <w:r w:rsidRPr="00CC4221">
        <w:rPr>
          <w:sz w:val="16"/>
          <w:highlight w:val="yellow"/>
        </w:rPr>
        <w:t xml:space="preserve"> </w:t>
      </w:r>
      <w:r w:rsidRPr="00CC4221">
        <w:rPr>
          <w:highlight w:val="yellow"/>
          <w:u w:val="single"/>
        </w:rPr>
        <w:t>should</w:t>
      </w:r>
      <w:r w:rsidRPr="00CC4221">
        <w:rPr>
          <w:sz w:val="16"/>
        </w:rPr>
        <w:t xml:space="preserve"> be expected to </w:t>
      </w:r>
      <w:r w:rsidRPr="00CC4221">
        <w:rPr>
          <w:b/>
          <w:iCs/>
          <w:highlight w:val="yellow"/>
          <w:u w:val="single"/>
        </w:rPr>
        <w:t>exhibit a Kuznets curve</w:t>
      </w:r>
      <w:r w:rsidRPr="00CC4221">
        <w:rPr>
          <w:sz w:val="16"/>
        </w:rPr>
        <w:t xml:space="preserve">. This observation offers a potential economic explanation for the claim that </w:t>
      </w:r>
      <w:r w:rsidRPr="00CC4221">
        <w:rPr>
          <w:highlight w:val="yellow"/>
          <w:u w:val="single"/>
        </w:rPr>
        <w:t>we are in a “</w:t>
      </w:r>
      <w:r w:rsidRPr="00CC4221">
        <w:rPr>
          <w:b/>
          <w:iCs/>
          <w:highlight w:val="yellow"/>
          <w:u w:val="single"/>
        </w:rPr>
        <w:t>time of perils</w:t>
      </w:r>
      <w:r w:rsidRPr="00CC4221">
        <w:rPr>
          <w:sz w:val="16"/>
        </w:rPr>
        <w:t xml:space="preserve">”. </w:t>
      </w:r>
      <w:r w:rsidRPr="00CC4221">
        <w:rPr>
          <w:u w:val="single"/>
        </w:rPr>
        <w:t>We may be advanced enough to be able to destroy ourselves, but not yet rich enough that we are willing to make large sacrifices for</w:t>
      </w:r>
      <w:r w:rsidRPr="00CC4221">
        <w:rPr>
          <w:sz w:val="16"/>
        </w:rPr>
        <w:t xml:space="preserve"> the sake of </w:t>
      </w:r>
      <w:r w:rsidRPr="00CC4221">
        <w:rPr>
          <w:u w:val="single"/>
        </w:rPr>
        <w:t>safety</w:t>
      </w:r>
      <w:r w:rsidRPr="00CC4221">
        <w:rPr>
          <w:sz w:val="16"/>
        </w:rPr>
        <w:t>. If we are indeed living through the time of perils, reductions to existential risk today have massive long-term consequences.</w:t>
      </w:r>
    </w:p>
    <w:p w14:paraId="69693382" w14:textId="77777777" w:rsidR="00102165" w:rsidRPr="00CC4221" w:rsidRDefault="00102165" w:rsidP="00102165">
      <w:pPr>
        <w:rPr>
          <w:sz w:val="16"/>
        </w:rPr>
      </w:pPr>
      <w:r w:rsidRPr="00CC4221">
        <w:rPr>
          <w:sz w:val="16"/>
        </w:rPr>
        <w:t xml:space="preserve">This framework also highlights a channel through which some </w:t>
      </w:r>
      <w:r w:rsidRPr="00CC4221">
        <w:rPr>
          <w:highlight w:val="yellow"/>
          <w:u w:val="single"/>
        </w:rPr>
        <w:t xml:space="preserve">efforts intended to </w:t>
      </w:r>
      <w:r w:rsidRPr="00CC4221">
        <w:rPr>
          <w:b/>
          <w:iCs/>
          <w:highlight w:val="yellow"/>
          <w:u w:val="single"/>
        </w:rPr>
        <w:t>reduce</w:t>
      </w:r>
      <w:r w:rsidRPr="00CC4221">
        <w:rPr>
          <w:b/>
          <w:iCs/>
          <w:u w:val="single"/>
        </w:rPr>
        <w:t xml:space="preserve"> existential </w:t>
      </w:r>
      <w:r w:rsidRPr="00CC4221">
        <w:rPr>
          <w:b/>
          <w:iCs/>
          <w:highlight w:val="yellow"/>
          <w:u w:val="single"/>
        </w:rPr>
        <w:t>risk may backfire</w:t>
      </w:r>
      <w:r w:rsidRPr="00CC4221">
        <w:rPr>
          <w:sz w:val="16"/>
        </w:rPr>
        <w:t xml:space="preserve">. In the absence of policy, when risk is posed by the existence of advanced technologies, broad-based </w:t>
      </w:r>
      <w:r w:rsidRPr="00CC4221">
        <w:rPr>
          <w:b/>
          <w:iCs/>
          <w:highlight w:val="yellow"/>
          <w:u w:val="single"/>
        </w:rPr>
        <w:t>decelerations to tech</w:t>
      </w:r>
      <w:r w:rsidRPr="00CC4221">
        <w:rPr>
          <w:b/>
          <w:iCs/>
          <w:u w:val="single"/>
        </w:rPr>
        <w:t xml:space="preserve">nological </w:t>
      </w:r>
      <w:r w:rsidRPr="00CC4221">
        <w:rPr>
          <w:b/>
          <w:iCs/>
          <w:highlight w:val="yellow"/>
          <w:u w:val="single"/>
        </w:rPr>
        <w:t>development</w:t>
      </w:r>
      <w:r w:rsidRPr="00CC4221">
        <w:rPr>
          <w:sz w:val="16"/>
        </w:rPr>
        <w:t xml:space="preserve"> typically </w:t>
      </w:r>
      <w:r w:rsidRPr="00CC4221">
        <w:rPr>
          <w:b/>
          <w:iCs/>
          <w:highlight w:val="yellow"/>
          <w:u w:val="single"/>
        </w:rPr>
        <w:t>worsen</w:t>
      </w:r>
      <w:r w:rsidRPr="00CC4221">
        <w:rPr>
          <w:sz w:val="16"/>
        </w:rPr>
        <w:t xml:space="preserve"> or do not affect </w:t>
      </w:r>
      <w:r w:rsidRPr="00CC4221">
        <w:rPr>
          <w:u w:val="single"/>
        </w:rPr>
        <w:t xml:space="preserve">the </w:t>
      </w:r>
      <w:r w:rsidRPr="00CC4221">
        <w:rPr>
          <w:highlight w:val="yellow"/>
          <w:u w:val="single"/>
        </w:rPr>
        <w:t>odds of</w:t>
      </w:r>
      <w:r w:rsidRPr="00CC4221">
        <w:rPr>
          <w:u w:val="single"/>
        </w:rPr>
        <w:t xml:space="preserve"> </w:t>
      </w:r>
      <w:r w:rsidRPr="00CC4221">
        <w:rPr>
          <w:b/>
          <w:iCs/>
          <w:u w:val="single"/>
        </w:rPr>
        <w:t xml:space="preserve">long-term </w:t>
      </w:r>
      <w:r w:rsidRPr="00CC4221">
        <w:rPr>
          <w:b/>
          <w:iCs/>
          <w:highlight w:val="yellow"/>
          <w:u w:val="single"/>
        </w:rPr>
        <w:t>survival</w:t>
      </w:r>
      <w:r w:rsidRPr="00CC4221">
        <w:rPr>
          <w:sz w:val="16"/>
        </w:rPr>
        <w:t xml:space="preserve">. Given an optimal policy response, even by a policymaker with little concern for the long-term future, this impact is magnified. </w:t>
      </w:r>
      <w:r w:rsidRPr="00CC4221">
        <w:rPr>
          <w:u w:val="single"/>
        </w:rPr>
        <w:t xml:space="preserve">The impact can be significant, with </w:t>
      </w:r>
      <w:r w:rsidRPr="00CC4221">
        <w:rPr>
          <w:b/>
          <w:iCs/>
          <w:u w:val="single"/>
        </w:rPr>
        <w:t>proportional consumption decreases</w:t>
      </w:r>
      <w:r w:rsidRPr="00CC4221">
        <w:rPr>
          <w:sz w:val="16"/>
        </w:rPr>
        <w:t xml:space="preserve"> </w:t>
      </w:r>
      <w:r w:rsidRPr="00CC4221">
        <w:rPr>
          <w:u w:val="single"/>
        </w:rPr>
        <w:t xml:space="preserve">having comparable impacts to proportional increases in the </w:t>
      </w:r>
      <w:r w:rsidRPr="00CC4221">
        <w:rPr>
          <w:sz w:val="16"/>
        </w:rPr>
        <w:t>planner’s</w:t>
      </w:r>
      <w:r w:rsidRPr="00CC4221">
        <w:rPr>
          <w:u w:val="single"/>
        </w:rPr>
        <w:t xml:space="preserve"> rate of time preference</w:t>
      </w:r>
      <w:r w:rsidRPr="00CC4221">
        <w:rPr>
          <w:sz w:val="16"/>
        </w:rPr>
        <w:t>. In the extreme, permanent</w:t>
      </w:r>
      <w:r w:rsidRPr="00CC4221">
        <w:rPr>
          <w:b/>
          <w:iCs/>
          <w:u w:val="single"/>
        </w:rPr>
        <w:t xml:space="preserve"> </w:t>
      </w:r>
      <w:r w:rsidRPr="00CC4221">
        <w:rPr>
          <w:b/>
          <w:iCs/>
          <w:highlight w:val="yellow"/>
          <w:u w:val="single"/>
        </w:rPr>
        <w:t>stagnation</w:t>
      </w:r>
      <w:r w:rsidRPr="00CC4221">
        <w:rPr>
          <w:sz w:val="16"/>
          <w:highlight w:val="yellow"/>
        </w:rPr>
        <w:t xml:space="preserve"> </w:t>
      </w:r>
      <w:r w:rsidRPr="00CC4221">
        <w:rPr>
          <w:highlight w:val="yellow"/>
          <w:u w:val="single"/>
        </w:rPr>
        <w:t>can make</w:t>
      </w:r>
      <w:r w:rsidRPr="00CC4221">
        <w:rPr>
          <w:u w:val="single"/>
        </w:rPr>
        <w:t xml:space="preserve"> a </w:t>
      </w:r>
      <w:r w:rsidRPr="00CC4221">
        <w:rPr>
          <w:b/>
          <w:iCs/>
          <w:highlight w:val="yellow"/>
          <w:u w:val="single"/>
        </w:rPr>
        <w:t>catastrophe inevitable</w:t>
      </w:r>
      <w:r w:rsidRPr="00CC4221">
        <w:rPr>
          <w:sz w:val="16"/>
        </w:rPr>
        <w:t xml:space="preserve"> </w:t>
      </w:r>
      <w:r w:rsidRPr="00CC4221">
        <w:rPr>
          <w:u w:val="single"/>
        </w:rPr>
        <w:t>that might otherwise have been avoided</w:t>
      </w:r>
      <w:r w:rsidRPr="00CC4221">
        <w:rPr>
          <w:sz w:val="16"/>
        </w:rPr>
        <w:t>.</w:t>
      </w:r>
    </w:p>
    <w:p w14:paraId="06FF770D" w14:textId="77777777" w:rsidR="00102165" w:rsidRDefault="00102165" w:rsidP="00102165">
      <w:pPr>
        <w:pStyle w:val="Heading3"/>
      </w:pPr>
      <w:r>
        <w:t>ALT</w:t>
      </w:r>
    </w:p>
    <w:p w14:paraId="1186F236" w14:textId="77777777" w:rsidR="00102165" w:rsidRDefault="00102165" w:rsidP="00102165">
      <w:pPr>
        <w:pStyle w:val="Analytic"/>
      </w:pPr>
    </w:p>
    <w:bookmarkEnd w:id="4"/>
    <w:p w14:paraId="0106B5D9" w14:textId="77777777" w:rsidR="00102165" w:rsidRPr="005C69E2" w:rsidRDefault="00102165" w:rsidP="00102165"/>
    <w:p w14:paraId="344AD42F" w14:textId="77777777" w:rsidR="00102165" w:rsidRPr="00102165" w:rsidRDefault="00102165" w:rsidP="00102165"/>
    <w:p w14:paraId="705C0007" w14:textId="77777777" w:rsidR="00102165" w:rsidRPr="00102165" w:rsidRDefault="00102165" w:rsidP="00102165"/>
    <w:sectPr w:rsidR="00102165" w:rsidRPr="00102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BC4A1F"/>
    <w:multiLevelType w:val="hybridMultilevel"/>
    <w:tmpl w:val="EF1CB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16"/>
  </w:num>
  <w:num w:numId="15" w16cid:durableId="1137333453">
    <w:abstractNumId w:val="73"/>
  </w:num>
  <w:num w:numId="16" w16cid:durableId="1713188445">
    <w:abstractNumId w:val="61"/>
  </w:num>
  <w:num w:numId="17" w16cid:durableId="1763601005">
    <w:abstractNumId w:val="38"/>
  </w:num>
  <w:num w:numId="18" w16cid:durableId="97600750">
    <w:abstractNumId w:val="41"/>
  </w:num>
  <w:num w:numId="19" w16cid:durableId="866018953">
    <w:abstractNumId w:val="60"/>
  </w:num>
  <w:num w:numId="20" w16cid:durableId="1716003135">
    <w:abstractNumId w:val="31"/>
  </w:num>
  <w:num w:numId="21" w16cid:durableId="1159269130">
    <w:abstractNumId w:val="43"/>
  </w:num>
  <w:num w:numId="22" w16cid:durableId="599072509">
    <w:abstractNumId w:val="39"/>
  </w:num>
  <w:num w:numId="23" w16cid:durableId="301891432">
    <w:abstractNumId w:val="21"/>
  </w:num>
  <w:num w:numId="24" w16cid:durableId="2133551713">
    <w:abstractNumId w:val="51"/>
  </w:num>
  <w:num w:numId="25" w16cid:durableId="1421414698">
    <w:abstractNumId w:val="42"/>
  </w:num>
  <w:num w:numId="26" w16cid:durableId="456686348">
    <w:abstractNumId w:val="47"/>
  </w:num>
  <w:num w:numId="27" w16cid:durableId="255751656">
    <w:abstractNumId w:val="24"/>
  </w:num>
  <w:num w:numId="28" w16cid:durableId="172574650">
    <w:abstractNumId w:val="67"/>
  </w:num>
  <w:num w:numId="29" w16cid:durableId="1060325147">
    <w:abstractNumId w:val="69"/>
  </w:num>
  <w:num w:numId="30" w16cid:durableId="2078938162">
    <w:abstractNumId w:val="58"/>
  </w:num>
  <w:num w:numId="31" w16cid:durableId="1378163062">
    <w:abstractNumId w:val="65"/>
  </w:num>
  <w:num w:numId="32" w16cid:durableId="2023775140">
    <w:abstractNumId w:val="62"/>
  </w:num>
  <w:num w:numId="33" w16cid:durableId="684593746">
    <w:abstractNumId w:val="13"/>
  </w:num>
  <w:num w:numId="34" w16cid:durableId="1359770889">
    <w:abstractNumId w:val="19"/>
  </w:num>
  <w:num w:numId="35" w16cid:durableId="1448353702">
    <w:abstractNumId w:val="59"/>
  </w:num>
  <w:num w:numId="36" w16cid:durableId="550506195">
    <w:abstractNumId w:val="25"/>
  </w:num>
  <w:num w:numId="37" w16cid:durableId="1663242796">
    <w:abstractNumId w:val="33"/>
  </w:num>
  <w:num w:numId="38" w16cid:durableId="95371552">
    <w:abstractNumId w:val="53"/>
  </w:num>
  <w:num w:numId="39" w16cid:durableId="1638486021">
    <w:abstractNumId w:val="17"/>
  </w:num>
  <w:num w:numId="40" w16cid:durableId="9839551">
    <w:abstractNumId w:val="44"/>
  </w:num>
  <w:num w:numId="41" w16cid:durableId="640355189">
    <w:abstractNumId w:val="34"/>
  </w:num>
  <w:num w:numId="42" w16cid:durableId="395012063">
    <w:abstractNumId w:val="12"/>
  </w:num>
  <w:num w:numId="43" w16cid:durableId="253633629">
    <w:abstractNumId w:val="68"/>
  </w:num>
  <w:num w:numId="44" w16cid:durableId="1281259012">
    <w:abstractNumId w:val="28"/>
  </w:num>
  <w:num w:numId="45" w16cid:durableId="2055693869">
    <w:abstractNumId w:val="20"/>
  </w:num>
  <w:num w:numId="46" w16cid:durableId="1515071021">
    <w:abstractNumId w:val="32"/>
  </w:num>
  <w:num w:numId="47" w16cid:durableId="1513433">
    <w:abstractNumId w:val="30"/>
  </w:num>
  <w:num w:numId="48" w16cid:durableId="464589718">
    <w:abstractNumId w:val="57"/>
  </w:num>
  <w:num w:numId="49" w16cid:durableId="195972356">
    <w:abstractNumId w:val="64"/>
  </w:num>
  <w:num w:numId="50" w16cid:durableId="1741102154">
    <w:abstractNumId w:val="23"/>
  </w:num>
  <w:num w:numId="51" w16cid:durableId="264387577">
    <w:abstractNumId w:val="15"/>
  </w:num>
  <w:num w:numId="52" w16cid:durableId="2087190697">
    <w:abstractNumId w:val="46"/>
  </w:num>
  <w:num w:numId="53" w16cid:durableId="1819416797">
    <w:abstractNumId w:val="72"/>
  </w:num>
  <w:num w:numId="54" w16cid:durableId="1389110485">
    <w:abstractNumId w:val="40"/>
  </w:num>
  <w:num w:numId="55" w16cid:durableId="145898005">
    <w:abstractNumId w:val="66"/>
  </w:num>
  <w:num w:numId="56" w16cid:durableId="1090393929">
    <w:abstractNumId w:val="70"/>
  </w:num>
  <w:num w:numId="57" w16cid:durableId="1502744637">
    <w:abstractNumId w:val="18"/>
  </w:num>
  <w:num w:numId="58" w16cid:durableId="1673217398">
    <w:abstractNumId w:val="22"/>
  </w:num>
  <w:num w:numId="59" w16cid:durableId="968970763">
    <w:abstractNumId w:val="35"/>
  </w:num>
  <w:num w:numId="60" w16cid:durableId="15039521">
    <w:abstractNumId w:val="50"/>
  </w:num>
  <w:num w:numId="61" w16cid:durableId="135321625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55083662">
    <w:abstractNumId w:val="37"/>
  </w:num>
  <w:num w:numId="63" w16cid:durableId="1855416689">
    <w:abstractNumId w:val="63"/>
  </w:num>
  <w:num w:numId="64" w16cid:durableId="1575242154">
    <w:abstractNumId w:val="52"/>
  </w:num>
  <w:num w:numId="65" w16cid:durableId="1074010995">
    <w:abstractNumId w:val="11"/>
  </w:num>
  <w:num w:numId="66" w16cid:durableId="1053232611">
    <w:abstractNumId w:val="10"/>
  </w:num>
  <w:num w:numId="67" w16cid:durableId="2119837318">
    <w:abstractNumId w:val="55"/>
  </w:num>
  <w:num w:numId="68" w16cid:durableId="2006786714">
    <w:abstractNumId w:val="27"/>
  </w:num>
  <w:num w:numId="69" w16cid:durableId="443034707">
    <w:abstractNumId w:val="14"/>
  </w:num>
  <w:num w:numId="70" w16cid:durableId="736050851">
    <w:abstractNumId w:val="54"/>
  </w:num>
  <w:num w:numId="71" w16cid:durableId="370375423">
    <w:abstractNumId w:val="49"/>
  </w:num>
  <w:num w:numId="72" w16cid:durableId="2086412601">
    <w:abstractNumId w:val="56"/>
  </w:num>
  <w:num w:numId="73" w16cid:durableId="1199781840">
    <w:abstractNumId w:val="48"/>
  </w:num>
  <w:num w:numId="74" w16cid:durableId="106903709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D9"/>
    <w:rsid w:val="00102165"/>
    <w:rsid w:val="00111BA9"/>
    <w:rsid w:val="00154895"/>
    <w:rsid w:val="00272675"/>
    <w:rsid w:val="002C5682"/>
    <w:rsid w:val="00400D00"/>
    <w:rsid w:val="004E41E7"/>
    <w:rsid w:val="005D7ED6"/>
    <w:rsid w:val="00614E42"/>
    <w:rsid w:val="00742215"/>
    <w:rsid w:val="0080728A"/>
    <w:rsid w:val="00996BF8"/>
    <w:rsid w:val="009F7ED9"/>
    <w:rsid w:val="00A55DB7"/>
    <w:rsid w:val="00AC01F6"/>
    <w:rsid w:val="00BB7FD2"/>
    <w:rsid w:val="00C932C5"/>
    <w:rsid w:val="00D71966"/>
    <w:rsid w:val="00EE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1B71"/>
  <w15:chartTrackingRefBased/>
  <w15:docId w15:val="{4A42CE8F-129F-479B-9EF4-C04505AB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72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72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072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072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072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072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72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28A"/>
  </w:style>
  <w:style w:type="character" w:customStyle="1" w:styleId="Heading1Char">
    <w:name w:val="Heading 1 Char"/>
    <w:aliases w:val="Pocket Char"/>
    <w:basedOn w:val="DefaultParagraphFont"/>
    <w:link w:val="Heading1"/>
    <w:rsid w:val="0080728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 Char1 Char1,cite_tag Char,Super Script Char,Char Char Char Char1 Char,Char2 Char,Heading 2 Char Char2 Char Char,BlockText Char"/>
    <w:basedOn w:val="DefaultParagraphFont"/>
    <w:link w:val="Heading2"/>
    <w:uiPriority w:val="1"/>
    <w:rsid w:val="008072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80728A"/>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072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072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F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D9"/>
    <w:rPr>
      <w:rFonts w:eastAsiaTheme="majorEastAsia"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10"/>
    <w:qFormat/>
    <w:rsid w:val="009F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9F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D9"/>
    <w:pPr>
      <w:spacing w:before="160"/>
      <w:jc w:val="center"/>
    </w:pPr>
    <w:rPr>
      <w:i/>
      <w:iCs/>
      <w:color w:val="404040" w:themeColor="text1" w:themeTint="BF"/>
    </w:rPr>
  </w:style>
  <w:style w:type="character" w:customStyle="1" w:styleId="QuoteChar">
    <w:name w:val="Quote Char"/>
    <w:basedOn w:val="DefaultParagraphFont"/>
    <w:link w:val="Quote"/>
    <w:uiPriority w:val="29"/>
    <w:rsid w:val="009F7ED9"/>
    <w:rPr>
      <w:i/>
      <w:iCs/>
      <w:color w:val="404040" w:themeColor="text1" w:themeTint="BF"/>
    </w:rPr>
  </w:style>
  <w:style w:type="paragraph" w:styleId="ListParagraph">
    <w:name w:val="List Paragraph"/>
    <w:aliases w:val="6 font"/>
    <w:basedOn w:val="Normal"/>
    <w:uiPriority w:val="34"/>
    <w:qFormat/>
    <w:rsid w:val="009F7ED9"/>
    <w:pPr>
      <w:ind w:left="720"/>
      <w:contextualSpacing/>
    </w:pPr>
  </w:style>
  <w:style w:type="character" w:styleId="IntenseEmphasis">
    <w:name w:val="Intense Emphasis"/>
    <w:basedOn w:val="DefaultParagraphFont"/>
    <w:uiPriority w:val="21"/>
    <w:qFormat/>
    <w:rsid w:val="009F7ED9"/>
    <w:rPr>
      <w:i/>
      <w:iCs/>
      <w:color w:val="0F4761" w:themeColor="accent1" w:themeShade="BF"/>
    </w:rPr>
  </w:style>
  <w:style w:type="paragraph" w:styleId="IntenseQuote">
    <w:name w:val="Intense Quote"/>
    <w:basedOn w:val="Normal"/>
    <w:next w:val="Normal"/>
    <w:link w:val="IntenseQuoteChar"/>
    <w:uiPriority w:val="30"/>
    <w:qFormat/>
    <w:rsid w:val="009F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ED9"/>
    <w:rPr>
      <w:i/>
      <w:iCs/>
      <w:color w:val="0F4761" w:themeColor="accent1" w:themeShade="BF"/>
    </w:rPr>
  </w:style>
  <w:style w:type="character" w:styleId="IntenseReference">
    <w:name w:val="Intense Reference"/>
    <w:basedOn w:val="DefaultParagraphFont"/>
    <w:uiPriority w:val="32"/>
    <w:qFormat/>
    <w:rsid w:val="009F7ED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8072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728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0728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80728A"/>
    <w:rPr>
      <w:b w:val="0"/>
      <w:sz w:val="22"/>
      <w:u w:val="single"/>
    </w:rPr>
  </w:style>
  <w:style w:type="character" w:styleId="Strong">
    <w:name w:val="Strong"/>
    <w:basedOn w:val="DefaultParagraphFont"/>
    <w:uiPriority w:val="22"/>
    <w:qFormat/>
    <w:rsid w:val="0080728A"/>
    <w:rPr>
      <w:b/>
      <w:bCs/>
    </w:rPr>
  </w:style>
  <w:style w:type="character" w:styleId="BookTitle">
    <w:name w:val="Book Title"/>
    <w:basedOn w:val="DefaultParagraphFont"/>
    <w:uiPriority w:val="33"/>
    <w:qFormat/>
    <w:rsid w:val="0080728A"/>
    <w:rPr>
      <w:b/>
      <w:bCs/>
      <w:i/>
      <w:iCs/>
      <w:spacing w:val="5"/>
    </w:rPr>
  </w:style>
  <w:style w:type="numbering" w:styleId="111111">
    <w:name w:val="Outline List 2"/>
    <w:basedOn w:val="NoList"/>
    <w:uiPriority w:val="99"/>
    <w:semiHidden/>
    <w:unhideWhenUsed/>
    <w:rsid w:val="0080728A"/>
  </w:style>
  <w:style w:type="paragraph" w:styleId="Header">
    <w:name w:val="header"/>
    <w:basedOn w:val="Normal"/>
    <w:link w:val="HeaderChar"/>
    <w:uiPriority w:val="99"/>
    <w:rsid w:val="00807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28A"/>
    <w:rPr>
      <w:rFonts w:ascii="Calibri" w:hAnsi="Calibri" w:cs="Calibri"/>
      <w:kern w:val="0"/>
      <w:sz w:val="22"/>
      <w:szCs w:val="22"/>
      <w14:ligatures w14:val="none"/>
    </w:rPr>
  </w:style>
  <w:style w:type="paragraph" w:styleId="Footer">
    <w:name w:val="footer"/>
    <w:basedOn w:val="Normal"/>
    <w:link w:val="FooterChar"/>
    <w:uiPriority w:val="99"/>
    <w:rsid w:val="00807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28A"/>
    <w:rPr>
      <w:rFonts w:ascii="Calibri" w:hAnsi="Calibri" w:cs="Calibri"/>
      <w:kern w:val="0"/>
      <w:sz w:val="22"/>
      <w:szCs w:val="22"/>
      <w14:ligatures w14:val="none"/>
    </w:rPr>
  </w:style>
  <w:style w:type="paragraph" w:styleId="BodyText">
    <w:name w:val="Body Text"/>
    <w:basedOn w:val="Normal"/>
    <w:link w:val="BodyTextChar"/>
    <w:uiPriority w:val="99"/>
    <w:unhideWhenUsed/>
    <w:rsid w:val="0080728A"/>
    <w:pPr>
      <w:spacing w:after="120"/>
    </w:pPr>
  </w:style>
  <w:style w:type="character" w:customStyle="1" w:styleId="BodyTextChar">
    <w:name w:val="Body Text Char"/>
    <w:basedOn w:val="DefaultParagraphFont"/>
    <w:link w:val="BodyText"/>
    <w:uiPriority w:val="99"/>
    <w:rsid w:val="0080728A"/>
    <w:rPr>
      <w:rFonts w:ascii="Calibri" w:hAnsi="Calibri" w:cs="Calibri"/>
      <w:kern w:val="0"/>
      <w:sz w:val="22"/>
      <w:szCs w:val="22"/>
      <w14:ligatures w14:val="none"/>
    </w:rPr>
  </w:style>
  <w:style w:type="paragraph" w:styleId="NoSpacing">
    <w:name w:val="No Spacing"/>
    <w:aliases w:val="Card Format,Note Level 21,ClearFormatting,DDI Tag,Tag Title,No Spacing51,No Spacing11211,No Spacing6,No Spacing tnr,Hidden Block Title,No Spacing311,No Spacing8,Dont u,No Spacing1111111,No Spacing23,ca,Car"/>
    <w:link w:val="NoSpacingChar"/>
    <w:uiPriority w:val="99"/>
    <w:unhideWhenUsed/>
    <w:qFormat/>
    <w:rsid w:val="0080728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80728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80728A"/>
    <w:rPr>
      <w:color w:val="467886" w:themeColor="hyperlink"/>
      <w:u w:val="single"/>
    </w:rPr>
  </w:style>
  <w:style w:type="character" w:styleId="UnresolvedMention">
    <w:name w:val="Unresolved Mention"/>
    <w:basedOn w:val="DefaultParagraphFont"/>
    <w:uiPriority w:val="99"/>
    <w:semiHidden/>
    <w:unhideWhenUsed/>
    <w:rsid w:val="0080728A"/>
    <w:rPr>
      <w:color w:val="605E5C"/>
      <w:shd w:val="clear" w:color="auto" w:fill="E1DFDD"/>
    </w:rPr>
  </w:style>
  <w:style w:type="paragraph" w:customStyle="1" w:styleId="Analytic">
    <w:name w:val="Analytic"/>
    <w:basedOn w:val="Heading4"/>
    <w:link w:val="AnalyticChar"/>
    <w:uiPriority w:val="5"/>
    <w:qFormat/>
    <w:rsid w:val="00272675"/>
    <w:rPr>
      <w:color w:val="003366"/>
    </w:rPr>
  </w:style>
  <w:style w:type="character" w:customStyle="1" w:styleId="AnalyticChar">
    <w:name w:val="Analytic Char"/>
    <w:basedOn w:val="DefaultParagraphFont"/>
    <w:link w:val="Analytic"/>
    <w:uiPriority w:val="5"/>
    <w:rsid w:val="00272675"/>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27267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72675"/>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C932C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underline">
    <w:name w:val="underline"/>
    <w:basedOn w:val="DefaultParagraphFont"/>
    <w:qFormat/>
    <w:rsid w:val="00C932C5"/>
    <w:rPr>
      <w:rFonts w:ascii="Times New Roman" w:hAnsi="Times New Roman"/>
      <w:sz w:val="20"/>
      <w:u w:val="single"/>
    </w:rPr>
  </w:style>
  <w:style w:type="paragraph" w:customStyle="1" w:styleId="textbold">
    <w:name w:val="text bold"/>
    <w:basedOn w:val="Normal"/>
    <w:uiPriority w:val="8"/>
    <w:qFormat/>
    <w:rsid w:val="00C932C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C932C5"/>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C932C5"/>
    <w:rPr>
      <w:rFonts w:ascii="Times New Roman" w:eastAsia="SimSun" w:hAnsi="Times New Roman" w:cs="Times New Roman"/>
      <w:sz w:val="20"/>
      <w:szCs w:val="24"/>
      <w:u w:val="single"/>
      <w:lang w:eastAsia="zh-CN"/>
    </w:rPr>
  </w:style>
  <w:style w:type="numbering" w:customStyle="1" w:styleId="1ai">
    <w:name w:val="1ai"/>
    <w:rsid w:val="00C932C5"/>
    <w:pPr>
      <w:numPr>
        <w:numId w:val="23"/>
      </w:numPr>
    </w:pPr>
  </w:style>
  <w:style w:type="numbering" w:customStyle="1" w:styleId="1ai2">
    <w:name w:val="1ai2"/>
    <w:rsid w:val="00C932C5"/>
    <w:pPr>
      <w:numPr>
        <w:numId w:val="20"/>
      </w:numPr>
    </w:pPr>
  </w:style>
  <w:style w:type="numbering" w:customStyle="1" w:styleId="1ai1">
    <w:name w:val="1ai1"/>
    <w:rsid w:val="00C932C5"/>
    <w:pPr>
      <w:numPr>
        <w:numId w:val="22"/>
      </w:numPr>
    </w:pPr>
  </w:style>
  <w:style w:type="numbering" w:customStyle="1" w:styleId="1ai10">
    <w:name w:val="1ai10"/>
    <w:rsid w:val="00C932C5"/>
    <w:pPr>
      <w:numPr>
        <w:numId w:val="18"/>
      </w:numPr>
    </w:pPr>
  </w:style>
  <w:style w:type="numbering" w:customStyle="1" w:styleId="1111112">
    <w:name w:val="1111112"/>
    <w:rsid w:val="00C932C5"/>
    <w:pPr>
      <w:numPr>
        <w:numId w:val="21"/>
      </w:numPr>
    </w:pPr>
  </w:style>
  <w:style w:type="numbering" w:customStyle="1" w:styleId="1ai11">
    <w:name w:val="1ai11"/>
    <w:rsid w:val="00C932C5"/>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C932C5"/>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932C5"/>
    <w:pPr>
      <w:spacing w:after="0" w:line="240" w:lineRule="auto"/>
    </w:pPr>
    <w:rPr>
      <w:kern w:val="0"/>
      <w:sz w:val="22"/>
      <w:szCs w:val="22"/>
      <w:u w:val="single"/>
      <w14:ligatures w14:val="none"/>
    </w:rPr>
  </w:style>
  <w:style w:type="paragraph" w:customStyle="1" w:styleId="Emphasize">
    <w:name w:val="Emphasize"/>
    <w:basedOn w:val="Normal"/>
    <w:autoRedefine/>
    <w:uiPriority w:val="7"/>
    <w:qFormat/>
    <w:rsid w:val="0010216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table" w:styleId="TableGrid">
    <w:name w:val="Table Grid"/>
    <w:basedOn w:val="TableNormal"/>
    <w:uiPriority w:val="39"/>
    <w:rsid w:val="0010216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02165"/>
    <w:rPr>
      <w:color w:val="1F3864"/>
      <w:sz w:val="22"/>
    </w:rPr>
  </w:style>
  <w:style w:type="character" w:customStyle="1" w:styleId="analyticrealChar">
    <w:name w:val="analytic real Char"/>
    <w:basedOn w:val="DefaultParagraphFont"/>
    <w:link w:val="analyticreal"/>
    <w:uiPriority w:val="4"/>
    <w:rsid w:val="00102165"/>
    <w:rPr>
      <w:rFonts w:ascii="Calibri" w:eastAsiaTheme="majorEastAsia" w:hAnsi="Calibri" w:cstheme="majorBidi"/>
      <w:b/>
      <w:iCs/>
      <w:color w:val="1F3864"/>
      <w:kern w:val="0"/>
      <w:sz w:val="22"/>
      <w:szCs w:val="22"/>
      <w14:ligatures w14:val="none"/>
    </w:rPr>
  </w:style>
  <w:style w:type="paragraph" w:customStyle="1" w:styleId="cardnotes">
    <w:name w:val="card notes"/>
    <w:uiPriority w:val="4"/>
    <w:qFormat/>
    <w:rsid w:val="00102165"/>
    <w:pPr>
      <w:spacing w:line="259" w:lineRule="auto"/>
    </w:pPr>
    <w:rPr>
      <w:rFonts w:ascii="Calibri" w:eastAsia="Times New Roman" w:hAnsi="Calibri" w:cs="Mangal"/>
      <w:b/>
      <w:iCs/>
      <w:color w:val="538135"/>
      <w:kern w:val="0"/>
      <w:sz w:val="22"/>
      <w:szCs w:val="22"/>
      <w14:ligatures w14:val="none"/>
    </w:rPr>
  </w:style>
  <w:style w:type="paragraph" w:customStyle="1" w:styleId="Tagnotes">
    <w:name w:val="Tag notes"/>
    <w:link w:val="TagnotesChar"/>
    <w:uiPriority w:val="4"/>
    <w:qFormat/>
    <w:rsid w:val="00102165"/>
    <w:pPr>
      <w:spacing w:line="259" w:lineRule="auto"/>
    </w:pPr>
    <w:rPr>
      <w:rFonts w:ascii="Calibri" w:eastAsia="Times New Roman" w:hAnsi="Calibri" w:cs="Mangal"/>
      <w:b/>
      <w:color w:val="44546A"/>
      <w:kern w:val="0"/>
      <w14:ligatures w14:val="none"/>
    </w:rPr>
  </w:style>
  <w:style w:type="character" w:customStyle="1" w:styleId="TagnotesChar">
    <w:name w:val="Tag notes Char"/>
    <w:basedOn w:val="DefaultParagraphFont"/>
    <w:link w:val="Tagnotes"/>
    <w:uiPriority w:val="4"/>
    <w:rsid w:val="00102165"/>
    <w:rPr>
      <w:rFonts w:ascii="Calibri" w:eastAsia="Times New Roman" w:hAnsi="Calibri" w:cs="Mangal"/>
      <w:b/>
      <w:color w:val="44546A"/>
      <w:kern w:val="0"/>
      <w14:ligatures w14:val="none"/>
    </w:rPr>
  </w:style>
  <w:style w:type="paragraph" w:customStyle="1" w:styleId="Cardnotes0">
    <w:name w:val="Card notes"/>
    <w:uiPriority w:val="4"/>
    <w:qFormat/>
    <w:rsid w:val="00102165"/>
    <w:pPr>
      <w:spacing w:line="259" w:lineRule="auto"/>
    </w:pPr>
    <w:rPr>
      <w:rFonts w:ascii="Calibri" w:hAnsi="Calibri" w:cs="Calibri"/>
      <w:b/>
      <w:color w:val="538135"/>
      <w:kern w:val="0"/>
      <w:sz w:val="22"/>
      <w:szCs w:val="22"/>
      <w14:ligatures w14:val="none"/>
    </w:rPr>
  </w:style>
  <w:style w:type="paragraph" w:customStyle="1" w:styleId="DocumentMap1">
    <w:name w:val="Document Map1"/>
    <w:basedOn w:val="Normal"/>
    <w:next w:val="DocumentMap"/>
    <w:link w:val="DocumentMapChar"/>
    <w:uiPriority w:val="99"/>
    <w:semiHidden/>
    <w:unhideWhenUsed/>
    <w:rsid w:val="00102165"/>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102165"/>
    <w:rPr>
      <w:rFonts w:ascii="Lucida Grande" w:eastAsia="Times New Roman" w:hAnsi="Lucida Grande" w:cs="Lucida Grande"/>
      <w:kern w:val="0"/>
      <w14:ligatures w14:val="none"/>
    </w:rPr>
  </w:style>
  <w:style w:type="paragraph" w:customStyle="1" w:styleId="Analytics">
    <w:name w:val="Analytics"/>
    <w:link w:val="AnalyticsChar"/>
    <w:uiPriority w:val="4"/>
    <w:qFormat/>
    <w:rsid w:val="00102165"/>
    <w:pPr>
      <w:spacing w:after="0" w:line="259" w:lineRule="auto"/>
      <w:outlineLvl w:val="3"/>
    </w:pPr>
    <w:rPr>
      <w:rFonts w:ascii="Calibri" w:eastAsia="Times New Roman" w:hAnsi="Calibri" w:cs="Mangal"/>
      <w:b/>
      <w:iCs/>
      <w:kern w:val="0"/>
      <w:sz w:val="26"/>
      <w:szCs w:val="28"/>
      <w14:ligatures w14:val="none"/>
    </w:rPr>
  </w:style>
  <w:style w:type="character" w:customStyle="1" w:styleId="AnalyticsChar">
    <w:name w:val="Analytics Char"/>
    <w:basedOn w:val="DefaultParagraphFont"/>
    <w:link w:val="Analytics"/>
    <w:uiPriority w:val="4"/>
    <w:rsid w:val="00102165"/>
    <w:rPr>
      <w:rFonts w:ascii="Calibri" w:eastAsia="Times New Roman" w:hAnsi="Calibri" w:cs="Mangal"/>
      <w:b/>
      <w:iCs/>
      <w:kern w:val="0"/>
      <w:sz w:val="26"/>
      <w:szCs w:val="28"/>
      <w14:ligatures w14:val="none"/>
    </w:rPr>
  </w:style>
  <w:style w:type="paragraph" w:styleId="DocumentMap">
    <w:name w:val="Document Map"/>
    <w:basedOn w:val="Normal"/>
    <w:link w:val="DocumentMapChar1"/>
    <w:uiPriority w:val="99"/>
    <w:semiHidden/>
    <w:unhideWhenUsed/>
    <w:rsid w:val="00102165"/>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102165"/>
    <w:rPr>
      <w:rFonts w:ascii="Segoe UI" w:hAnsi="Segoe UI" w:cs="Segoe UI"/>
      <w:kern w:val="0"/>
      <w:sz w:val="16"/>
      <w:szCs w:val="16"/>
      <w14:ligatures w14:val="none"/>
    </w:rPr>
  </w:style>
  <w:style w:type="paragraph" w:customStyle="1" w:styleId="whitespace-pre-wrap">
    <w:name w:val="whitespace-pre-wrap"/>
    <w:basedOn w:val="Normal"/>
    <w:rsid w:val="00102165"/>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102165"/>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102165"/>
    <w:rPr>
      <w:rFonts w:ascii="Arial" w:hAnsi="Arial"/>
      <w:b/>
      <w:sz w:val="20"/>
      <w:u w:val="single"/>
      <w:bdr w:val="single" w:sz="8" w:space="0" w:color="auto"/>
    </w:rPr>
  </w:style>
  <w:style w:type="paragraph" w:customStyle="1" w:styleId="Tag2">
    <w:name w:val="Tag2"/>
    <w:basedOn w:val="Normal"/>
    <w:rsid w:val="00102165"/>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ckhi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61</Pages>
  <Words>81906</Words>
  <Characters>466865</Characters>
  <Application>Microsoft Office Word</Application>
  <DocSecurity>0</DocSecurity>
  <Lines>3890</Lines>
  <Paragraphs>1095</Paragraphs>
  <ScaleCrop>false</ScaleCrop>
  <Company/>
  <LinksUpToDate>false</LinksUpToDate>
  <CharactersWithSpaces>547676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Brock Hines</cp:lastModifiedBy>
  <cp:revision>3</cp:revision>
  <dcterms:created xsi:type="dcterms:W3CDTF">2025-11-06T23:12:00Z</dcterms:created>
  <dcterms:modified xsi:type="dcterms:W3CDTF">2025-11-06T23:15:00Z</dcterms:modified>
</cp:coreProperties>
</file>