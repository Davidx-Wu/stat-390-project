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075A" w14:textId="39DC57BE" w:rsidR="004A2241" w:rsidRDefault="001D2A65" w:rsidP="002638D7">
      <w:pPr>
        <w:pStyle w:val="Heading3"/>
      </w:pPr>
      <w:r>
        <w:t>1AC---NEW</w:t>
      </w:r>
    </w:p>
    <w:p w14:paraId="779ED133" w14:textId="66AA78F0" w:rsidR="004A2241" w:rsidRDefault="002006B3" w:rsidP="004A2241">
      <w:pPr>
        <w:pStyle w:val="Heading4"/>
      </w:pPr>
      <w:r>
        <w:t>Existential s</w:t>
      </w:r>
      <w:r w:rsidR="004A2241">
        <w:t xml:space="preserve">ystemic collapse is imminent. </w:t>
      </w:r>
      <w:r w:rsidR="00485F04">
        <w:t>State capacity</w:t>
      </w:r>
      <w:r w:rsidR="004A2241">
        <w:t xml:space="preserve"> failure makes </w:t>
      </w:r>
      <w:r w:rsidR="008F3FE6">
        <w:t xml:space="preserve">post-collapse life </w:t>
      </w:r>
      <w:r w:rsidR="00CC06C2">
        <w:t>hell and</w:t>
      </w:r>
      <w:r w:rsidR="006A0B10">
        <w:t xml:space="preserve"> independently renders</w:t>
      </w:r>
      <w:r w:rsidR="0004766E">
        <w:t xml:space="preserve"> disease inevitable</w:t>
      </w:r>
      <w:r w:rsidR="004A2241">
        <w:t xml:space="preserve">. </w:t>
      </w:r>
    </w:p>
    <w:p w14:paraId="22CC8C43" w14:textId="77777777" w:rsidR="004A2241" w:rsidRDefault="004A2241" w:rsidP="004A224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1C2DAE33" w14:textId="77777777" w:rsidR="004A2241" w:rsidRPr="000E7DFF" w:rsidRDefault="004A2241" w:rsidP="004A2241">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1F80956C" w14:textId="77777777" w:rsidR="004A2241" w:rsidRPr="00DE5477" w:rsidRDefault="004A2241" w:rsidP="004A2241">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22F1213C" w14:textId="77777777" w:rsidR="004A2241" w:rsidRPr="004B6B15" w:rsidRDefault="004A2241" w:rsidP="004A2241">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1794BBD6" w14:textId="77777777" w:rsidR="004A2241" w:rsidRPr="00DE5477" w:rsidRDefault="004A2241" w:rsidP="004A2241">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FF6CDB2" w14:textId="77777777" w:rsidR="004A2241" w:rsidRPr="00DE5477" w:rsidRDefault="004A2241" w:rsidP="004A2241">
      <w:pPr>
        <w:rPr>
          <w:sz w:val="16"/>
        </w:rPr>
      </w:pPr>
      <w:r w:rsidRPr="00DE5477">
        <w:rPr>
          <w:sz w:val="16"/>
        </w:rPr>
        <w:t>Trump and Musk have launched a new class war. In the UK, we must prepare to defend ourselves</w:t>
      </w:r>
    </w:p>
    <w:p w14:paraId="7A3DEE0B" w14:textId="77777777" w:rsidR="004A2241" w:rsidRPr="00DE5477" w:rsidRDefault="004A2241" w:rsidP="004A2241">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4E207AB" w14:textId="77777777" w:rsidR="004A2241" w:rsidRPr="00DE5477" w:rsidRDefault="004A2241" w:rsidP="004A2241">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5E4D05B5" w14:textId="77777777" w:rsidR="004A2241" w:rsidRPr="00DE5477" w:rsidRDefault="004A2241" w:rsidP="004A2241">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4BE0E1BF" w14:textId="77777777" w:rsidR="004A2241" w:rsidRPr="00DE5477" w:rsidRDefault="004A2241" w:rsidP="004A2241">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D4132EF" w14:textId="77777777" w:rsidR="004A2241" w:rsidRPr="00DE5477" w:rsidRDefault="004A2241" w:rsidP="004A2241">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94BA66F" w14:textId="77777777" w:rsidR="004A2241" w:rsidRPr="004B6B15" w:rsidRDefault="004A2241" w:rsidP="004A2241">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063CBF3A" w14:textId="77777777" w:rsidR="004A2241" w:rsidRPr="004B6B15" w:rsidRDefault="004A2241" w:rsidP="004A2241">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6380D1CF" w14:textId="77777777" w:rsidR="004A2241" w:rsidRPr="00DE5477" w:rsidRDefault="004A2241" w:rsidP="004A2241">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FFDE5D0" w14:textId="77777777" w:rsidR="004A2241" w:rsidRPr="00DE5477" w:rsidRDefault="004A2241" w:rsidP="004A2241">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2A6640D1" w14:textId="77777777" w:rsidR="004A2241" w:rsidRPr="00DE5477" w:rsidRDefault="004A2241" w:rsidP="004A2241">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FD16D1D" w14:textId="77777777" w:rsidR="004A2241" w:rsidRPr="00DE5477" w:rsidRDefault="004A2241" w:rsidP="004A2241">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1053CD8D" w14:textId="77777777" w:rsidR="004A2241" w:rsidRDefault="004A2241" w:rsidP="004A2241">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689C1DF5" w14:textId="77777777" w:rsidR="00DB4B13" w:rsidRPr="007B472E" w:rsidRDefault="00DB4B13" w:rsidP="00DB4B13">
      <w:pPr>
        <w:pStyle w:val="Heading4"/>
      </w:pPr>
      <w:r>
        <w:rPr>
          <w:u w:val="single"/>
        </w:rPr>
        <w:t>Natural</w:t>
      </w:r>
      <w:r>
        <w:t xml:space="preserve"> and </w:t>
      </w:r>
      <w:r>
        <w:rPr>
          <w:u w:val="single"/>
        </w:rPr>
        <w:t>synthetic</w:t>
      </w:r>
      <w:r>
        <w:t xml:space="preserve"> disease outbreaks are coming---extinction</w:t>
      </w:r>
    </w:p>
    <w:p w14:paraId="483630FF" w14:textId="77777777" w:rsidR="00DB4B13" w:rsidRPr="00E00EBB" w:rsidRDefault="00DB4B13" w:rsidP="00DB4B13">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62027D2D" w14:textId="77777777" w:rsidR="00DB4B13" w:rsidRPr="005710BE" w:rsidRDefault="00DB4B13" w:rsidP="00DB4B13">
      <w:pPr>
        <w:rPr>
          <w:sz w:val="16"/>
        </w:rPr>
      </w:pPr>
      <w:r w:rsidRPr="005710BE">
        <w:rPr>
          <w:sz w:val="16"/>
        </w:rPr>
        <w:t>Biological agents</w:t>
      </w:r>
    </w:p>
    <w:p w14:paraId="14891FAF" w14:textId="77777777" w:rsidR="00DB4B13" w:rsidRPr="005710BE" w:rsidRDefault="00DB4B13" w:rsidP="00DB4B13">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B914B79" w14:textId="77777777" w:rsidR="00DB4B13" w:rsidRPr="00E00EBB" w:rsidRDefault="00DB4B13" w:rsidP="00DB4B13">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40094510" w14:textId="77777777" w:rsidR="00DB4B13" w:rsidRPr="005710BE" w:rsidRDefault="00DB4B13" w:rsidP="00DB4B13">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3EAB4410" w14:textId="77777777" w:rsidR="00DB4B13" w:rsidRPr="005710BE" w:rsidRDefault="00DB4B13" w:rsidP="00DB4B13">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6AC37CEA" w14:textId="77777777" w:rsidR="00DB4B13" w:rsidRPr="00DE5477" w:rsidRDefault="00DB4B13" w:rsidP="004A2241">
      <w:pPr>
        <w:rPr>
          <w:sz w:val="16"/>
        </w:rPr>
      </w:pPr>
    </w:p>
    <w:p w14:paraId="07CF1D85" w14:textId="72D1DBBE" w:rsidR="004A2241" w:rsidRDefault="004A2241" w:rsidP="004A2241">
      <w:pPr>
        <w:pStyle w:val="Heading4"/>
      </w:pPr>
      <w:r>
        <w:t>Trump lashes out</w:t>
      </w:r>
      <w:r w:rsidR="004F160B">
        <w:t>, sparking</w:t>
      </w:r>
      <w:r w:rsidR="000A202C">
        <w:t xml:space="preserve"> crises </w:t>
      </w:r>
      <w:r w:rsidR="004F160B">
        <w:t>in the SCS and Taiwan</w:t>
      </w:r>
      <w:r>
        <w:t xml:space="preserve">. </w:t>
      </w:r>
    </w:p>
    <w:p w14:paraId="2FAC24F3" w14:textId="504C28EC" w:rsidR="004A2241" w:rsidRDefault="004A2241" w:rsidP="004A2241">
      <w:r w:rsidRPr="00984331">
        <w:rPr>
          <w:rStyle w:val="Style13ptBold"/>
        </w:rPr>
        <w:t>Su 25</w:t>
      </w:r>
      <w:r w:rsidRPr="00733B9A">
        <w:t xml:space="preserve">. Terry Su, </w:t>
      </w:r>
      <w:r w:rsidR="00984331" w:rsidRPr="00984331">
        <w:t>president of Lulu Derivation Data Ltd, a Hong Kong-based online publishing house and think tank specializing in geopolitics</w:t>
      </w:r>
      <w:r w:rsidRPr="00733B9A">
        <w:t>. 4</w:t>
      </w:r>
      <w:r w:rsidR="00984331">
        <w:t>/</w:t>
      </w:r>
      <w:r w:rsidRPr="00733B9A">
        <w:t>29</w:t>
      </w:r>
      <w:r w:rsidR="00984331">
        <w:t>/</w:t>
      </w:r>
      <w:r w:rsidRPr="00733B9A">
        <w:t>2025. “Messing up, Trump could resort to brinkmanship.” Asia Times. https://asiatimes.com/2025/04/messing-up-trump-could-resort-to-brinkmanship/. KL</w:t>
      </w:r>
    </w:p>
    <w:p w14:paraId="72B77AAE" w14:textId="77777777" w:rsidR="00EE7DCF" w:rsidRPr="004F160B" w:rsidRDefault="004A2241" w:rsidP="004A2241">
      <w:pPr>
        <w:rPr>
          <w:sz w:val="16"/>
        </w:rPr>
      </w:pPr>
      <w:r w:rsidRPr="004F160B">
        <w:rPr>
          <w:sz w:val="16"/>
        </w:rPr>
        <w:t xml:space="preserve">Back in the White House for the first 100 days, President Donald </w:t>
      </w:r>
      <w:r w:rsidRPr="00984331">
        <w:rPr>
          <w:rStyle w:val="StyleUnderline"/>
          <w:highlight w:val="yellow"/>
        </w:rPr>
        <w:t>Trump has</w:t>
      </w:r>
      <w:r w:rsidRPr="004F160B">
        <w:rPr>
          <w:sz w:val="16"/>
        </w:rPr>
        <w:t xml:space="preserve"> more than </w:t>
      </w:r>
      <w:r w:rsidRPr="00984331">
        <w:rPr>
          <w:rStyle w:val="Emphasis"/>
          <w:highlight w:val="yellow"/>
        </w:rPr>
        <w:t>doubled down</w:t>
      </w:r>
      <w:r w:rsidRPr="00733B9A">
        <w:rPr>
          <w:rStyle w:val="StyleUnderline"/>
        </w:rPr>
        <w:t xml:space="preserve"> on his maverick-ness. </w:t>
      </w:r>
      <w:r w:rsidRPr="00984331">
        <w:rPr>
          <w:rStyle w:val="StyleUnderline"/>
          <w:highlight w:val="yellow"/>
        </w:rPr>
        <w:t xml:space="preserve">He’s gone </w:t>
      </w:r>
      <w:r w:rsidRPr="00984331">
        <w:rPr>
          <w:rStyle w:val="Emphasis"/>
          <w:highlight w:val="yellow"/>
        </w:rPr>
        <w:t>exponential</w:t>
      </w:r>
      <w:r w:rsidRPr="004F160B">
        <w:rPr>
          <w:sz w:val="16"/>
        </w:rPr>
        <w:t>. People think they’ve grown accustomed to his unpredictability but they keep being taken aback by the dizzying pace of his one move after another. A couple of highlights (or lowlights) have been:</w:t>
      </w:r>
    </w:p>
    <w:p w14:paraId="0E0939D4" w14:textId="5F69A3A3" w:rsidR="004A2241" w:rsidRPr="004F160B" w:rsidRDefault="004A2241" w:rsidP="004A2241">
      <w:pPr>
        <w:rPr>
          <w:sz w:val="16"/>
        </w:rPr>
      </w:pPr>
      <w:r w:rsidRPr="004F160B">
        <w:rPr>
          <w:sz w:val="16"/>
        </w:rPr>
        <w:t>The tariff war he declared on April 2 – a day he dubbed America’s “Liberation Day” when he declared a trade war on virtually the rest of the world;</w:t>
      </w:r>
    </w:p>
    <w:p w14:paraId="12FC2C85" w14:textId="376A5AE9" w:rsidR="004A2241" w:rsidRPr="004F160B" w:rsidRDefault="004A2241" w:rsidP="004A2241">
      <w:pPr>
        <w:rPr>
          <w:sz w:val="16"/>
        </w:rPr>
      </w:pPr>
      <w:r w:rsidRPr="004F160B">
        <w:rPr>
          <w:sz w:val="16"/>
        </w:rPr>
        <w:t>The time, a week after a defiant China’s swift tit-for-tat moves had been made, when he went on social media and announced a 90-day moratorium on the tariff impositions, except on China, his hand being forced by a crumbling stock market and – more compellingly – a cracking treasury bond market.</w:t>
      </w:r>
      <w:r w:rsidR="00EE7DCF" w:rsidRPr="004F160B">
        <w:rPr>
          <w:sz w:val="16"/>
        </w:rPr>
        <w:t xml:space="preserve"> </w:t>
      </w:r>
      <w:r w:rsidRPr="004F160B">
        <w:rPr>
          <w:sz w:val="16"/>
        </w:rPr>
        <w:t xml:space="preserve"> </w:t>
      </w:r>
    </w:p>
    <w:p w14:paraId="50083EDC" w14:textId="77777777" w:rsidR="00EE7DCF" w:rsidRPr="004F160B" w:rsidRDefault="004A2241" w:rsidP="004A2241">
      <w:pPr>
        <w:rPr>
          <w:sz w:val="16"/>
        </w:rPr>
      </w:pPr>
      <w:r w:rsidRPr="004F160B">
        <w:rPr>
          <w:sz w:val="16"/>
        </w:rPr>
        <w:t>China’s hardening, meanwhile, keeps taking Washington by surprise. Late last week, the Chinese government’s spokesperson contradicted outright Trump’s dramatic claims that China was in talks with his administration about their tariff disputes and even that Chinese President Xi Jinping “has called” him. Beijing dismissed Trump’s claims as “fake news.”</w:t>
      </w:r>
    </w:p>
    <w:p w14:paraId="789A6869" w14:textId="77777777" w:rsidR="00EE7DCF" w:rsidRPr="004F160B" w:rsidRDefault="004A2241" w:rsidP="004A2241">
      <w:pPr>
        <w:rPr>
          <w:sz w:val="16"/>
        </w:rPr>
      </w:pPr>
      <w:r w:rsidRPr="004F160B">
        <w:rPr>
          <w:sz w:val="16"/>
        </w:rPr>
        <w:t>“China refuses to take the bait,” as the New York Times plainly put it on Friday.</w:t>
      </w:r>
    </w:p>
    <w:p w14:paraId="7F6AC82D" w14:textId="77777777" w:rsidR="00EE7DCF" w:rsidRPr="004F160B" w:rsidRDefault="004A2241" w:rsidP="004A2241">
      <w:pPr>
        <w:rPr>
          <w:sz w:val="16"/>
        </w:rPr>
      </w:pPr>
      <w:r w:rsidRPr="004F160B">
        <w:rPr>
          <w:sz w:val="16"/>
        </w:rPr>
        <w:t xml:space="preserve">The trouble now is that, </w:t>
      </w:r>
      <w:r w:rsidRPr="00984331">
        <w:rPr>
          <w:rStyle w:val="StyleUnderline"/>
          <w:highlight w:val="yellow"/>
        </w:rPr>
        <w:t xml:space="preserve">thanks to Trump’s </w:t>
      </w:r>
      <w:r w:rsidRPr="00984331">
        <w:rPr>
          <w:rStyle w:val="Emphasis"/>
          <w:highlight w:val="yellow"/>
        </w:rPr>
        <w:t>crude statecraft</w:t>
      </w:r>
      <w:r w:rsidRPr="00984331">
        <w:rPr>
          <w:rStyle w:val="StyleUnderline"/>
          <w:highlight w:val="yellow"/>
        </w:rPr>
        <w:t>, his admin</w:t>
      </w:r>
      <w:r w:rsidRPr="00733B9A">
        <w:rPr>
          <w:rStyle w:val="StyleUnderline"/>
        </w:rPr>
        <w:t xml:space="preserve">istration </w:t>
      </w:r>
      <w:r w:rsidRPr="00984331">
        <w:rPr>
          <w:rStyle w:val="StyleUnderline"/>
          <w:highlight w:val="yellow"/>
        </w:rPr>
        <w:t xml:space="preserve">is placed in an </w:t>
      </w:r>
      <w:r w:rsidRPr="00984331">
        <w:rPr>
          <w:rStyle w:val="Emphasis"/>
          <w:highlight w:val="yellow"/>
        </w:rPr>
        <w:t>impossible dilemma</w:t>
      </w:r>
      <w:r w:rsidRPr="004F160B">
        <w:rPr>
          <w:sz w:val="16"/>
        </w:rPr>
        <w:t>. That it’s not going to win the trade war of epic scale with China is becoming obvious, as the government bond market vulnerability that is America’s Achilles Heel was laid bare to the world, and, to cite Adam Posen of Peterson Institute, China has the “escalation dominance.”</w:t>
      </w:r>
    </w:p>
    <w:p w14:paraId="79F80A69" w14:textId="77777777" w:rsidR="00EE7DCF" w:rsidRPr="004F160B" w:rsidRDefault="004A2241" w:rsidP="004A2241">
      <w:pPr>
        <w:rPr>
          <w:sz w:val="16"/>
        </w:rPr>
      </w:pPr>
      <w:r w:rsidRPr="004F160B">
        <w:rPr>
          <w:sz w:val="16"/>
        </w:rPr>
        <w:t xml:space="preserve">On the other hand, </w:t>
      </w:r>
      <w:r w:rsidRPr="00984331">
        <w:rPr>
          <w:rStyle w:val="StyleUnderline"/>
          <w:highlight w:val="yellow"/>
        </w:rPr>
        <w:t>there can be no climbdown</w:t>
      </w:r>
      <w:r w:rsidRPr="00984331">
        <w:rPr>
          <w:rStyle w:val="StyleUnderline"/>
        </w:rPr>
        <w:t xml:space="preserve"> for the Trump administration </w:t>
      </w:r>
      <w:r w:rsidRPr="00984331">
        <w:rPr>
          <w:rStyle w:val="StyleUnderline"/>
          <w:highlight w:val="yellow"/>
        </w:rPr>
        <w:t>without</w:t>
      </w:r>
      <w:r w:rsidRPr="00984331">
        <w:rPr>
          <w:rStyle w:val="StyleUnderline"/>
        </w:rPr>
        <w:t xml:space="preserve"> </w:t>
      </w:r>
      <w:r w:rsidRPr="00984331">
        <w:rPr>
          <w:rStyle w:val="Emphasis"/>
          <w:highlight w:val="yellow"/>
        </w:rPr>
        <w:t>devastating dents</w:t>
      </w:r>
      <w:r w:rsidRPr="00984331">
        <w:rPr>
          <w:rStyle w:val="StyleUnderline"/>
        </w:rPr>
        <w:t xml:space="preserve"> being dealt </w:t>
      </w:r>
      <w:r w:rsidRPr="00984331">
        <w:rPr>
          <w:rStyle w:val="StyleUnderline"/>
          <w:highlight w:val="yellow"/>
        </w:rPr>
        <w:t xml:space="preserve">to its </w:t>
      </w:r>
      <w:r w:rsidRPr="00984331">
        <w:rPr>
          <w:rStyle w:val="Emphasis"/>
          <w:highlight w:val="yellow"/>
        </w:rPr>
        <w:t>credibility</w:t>
      </w:r>
      <w:r w:rsidRPr="004F160B">
        <w:rPr>
          <w:sz w:val="16"/>
        </w:rPr>
        <w:t xml:space="preserve"> and the United States’ prestige as the world’s sitting superpower.</w:t>
      </w:r>
    </w:p>
    <w:p w14:paraId="0F020BC6" w14:textId="165E6A5E" w:rsidR="00EE7DCF" w:rsidRPr="004F160B" w:rsidRDefault="004A2241" w:rsidP="004A2241">
      <w:pPr>
        <w:rPr>
          <w:sz w:val="16"/>
        </w:rPr>
      </w:pPr>
      <w:r w:rsidRPr="004F160B">
        <w:rPr>
          <w:sz w:val="16"/>
        </w:rPr>
        <w:t>For China’s part, the Rubicon has been crossed and no sporadic and impromptu gesture of softening by Trump will likely change that, certainly not his wide-of-the-mark and counterfactual statements as mentioned above.</w:t>
      </w:r>
      <w:r w:rsidR="00EE7DCF" w:rsidRPr="004F160B">
        <w:rPr>
          <w:sz w:val="16"/>
        </w:rPr>
        <w:t xml:space="preserve">  </w:t>
      </w:r>
    </w:p>
    <w:p w14:paraId="430CB0B0" w14:textId="77777777" w:rsidR="00EE7DCF" w:rsidRPr="004F160B" w:rsidRDefault="004A2241" w:rsidP="004A2241">
      <w:pPr>
        <w:rPr>
          <w:sz w:val="16"/>
        </w:rPr>
      </w:pPr>
      <w:r w:rsidRPr="004F160B">
        <w:rPr>
          <w:sz w:val="16"/>
        </w:rPr>
        <w:t>How the vibe has shifted in the bilateral relationship! It was in a bygone age when Beijing actively cooperated with Washington to buttress the world’s financial order in the wake of the 2008 Wall Street Crisis.</w:t>
      </w:r>
    </w:p>
    <w:p w14:paraId="366D3C92" w14:textId="5C8A5C88" w:rsidR="004A2241" w:rsidRPr="004F160B" w:rsidRDefault="004A2241" w:rsidP="004A2241">
      <w:pPr>
        <w:rPr>
          <w:sz w:val="16"/>
        </w:rPr>
      </w:pPr>
      <w:r w:rsidRPr="004F160B">
        <w:rPr>
          <w:sz w:val="16"/>
        </w:rPr>
        <w:t>China proceeded to retire its underdog cosplay after the first Trump administration launched a tariff war against it in 2018.</w:t>
      </w:r>
    </w:p>
    <w:p w14:paraId="1BE67E91" w14:textId="77777777" w:rsidR="00EE7DCF" w:rsidRPr="004F160B" w:rsidRDefault="004A2241" w:rsidP="004A2241">
      <w:pPr>
        <w:rPr>
          <w:sz w:val="16"/>
        </w:rPr>
      </w:pPr>
      <w:r w:rsidRPr="004F160B">
        <w:rPr>
          <w:sz w:val="16"/>
        </w:rPr>
        <w:t>Recall Xi’s face-to-face admonition to the outgoing US President Joe Biden regarding China’s “four red lines” during their meeting in Lima, Peru, last November. Everyone knew his words were meant for Trump, who was by then the president-elect.</w:t>
      </w:r>
    </w:p>
    <w:p w14:paraId="277D32A0" w14:textId="77777777" w:rsidR="00EE7DCF" w:rsidRPr="004F160B" w:rsidRDefault="004A2241" w:rsidP="004A2241">
      <w:pPr>
        <w:rPr>
          <w:sz w:val="16"/>
        </w:rPr>
      </w:pPr>
      <w:r w:rsidRPr="004F160B">
        <w:rPr>
          <w:sz w:val="16"/>
        </w:rPr>
        <w:t>This was followed in late December by a broad daylight view of China’s 6th generation fighter jet flying in the sky, signaling the Chinese ability not only to catch up with but supersede the Americans in military technologies – and again, in late January, by China’s large language model DeepSeek wreaking havoc on the Wall Street.</w:t>
      </w:r>
    </w:p>
    <w:p w14:paraId="2BE700BB" w14:textId="77777777" w:rsidR="00EE7DCF" w:rsidRPr="004F160B" w:rsidRDefault="004A2241" w:rsidP="004A2241">
      <w:pPr>
        <w:rPr>
          <w:sz w:val="16"/>
        </w:rPr>
      </w:pPr>
      <w:r w:rsidRPr="004F160B">
        <w:rPr>
          <w:sz w:val="16"/>
        </w:rPr>
        <w:t>In early March, one’s eyebrows were raised by the Chinese Foreign Ministry spokesperson’s unprecedentedly belligerent rhetoric that ”if war is what the US wants, be it a tariff war, a trade war or any other type of war, we’re ready to fight till the end.”</w:t>
      </w:r>
    </w:p>
    <w:p w14:paraId="0D0985C7" w14:textId="77777777" w:rsidR="00EE7DCF" w:rsidRPr="004F160B" w:rsidRDefault="004A2241" w:rsidP="004A2241">
      <w:pPr>
        <w:rPr>
          <w:sz w:val="16"/>
        </w:rPr>
      </w:pPr>
      <w:r w:rsidRPr="004F160B">
        <w:rPr>
          <w:sz w:val="16"/>
        </w:rPr>
        <w:t>The Chinese embassy in Washington reposted the line on X the day after, as if for fear that the world would miss Beijing’s staunch position notice.</w:t>
      </w:r>
    </w:p>
    <w:p w14:paraId="30E89245" w14:textId="5813DCC6" w:rsidR="004A2241" w:rsidRPr="004F160B" w:rsidRDefault="004A2241" w:rsidP="004A2241">
      <w:pPr>
        <w:rPr>
          <w:sz w:val="16"/>
        </w:rPr>
      </w:pPr>
      <w:r w:rsidRPr="004F160B">
        <w:rPr>
          <w:sz w:val="16"/>
        </w:rPr>
        <w:t>Trump administration accelerationism</w:t>
      </w:r>
    </w:p>
    <w:p w14:paraId="49A8C25B" w14:textId="77777777" w:rsidR="00EE7DCF" w:rsidRPr="004F160B" w:rsidRDefault="004A2241" w:rsidP="004A2241">
      <w:pPr>
        <w:rPr>
          <w:sz w:val="16"/>
        </w:rPr>
      </w:pPr>
      <w:r w:rsidRPr="004F160B">
        <w:rPr>
          <w:sz w:val="16"/>
        </w:rPr>
        <w:t>Make no mistake about it, however: Filling the first 100 days of Trump 2.0 has not been random waves of craziness as some might infer from Trump’s characteristically fluid speech acts.</w:t>
      </w:r>
    </w:p>
    <w:p w14:paraId="0EB1130E" w14:textId="77777777" w:rsidR="00EE7DCF" w:rsidRPr="004F160B" w:rsidRDefault="004A2241" w:rsidP="004A2241">
      <w:pPr>
        <w:rPr>
          <w:sz w:val="16"/>
        </w:rPr>
      </w:pPr>
      <w:r w:rsidRPr="004F160B">
        <w:rPr>
          <w:sz w:val="16"/>
        </w:rPr>
        <w:t xml:space="preserve">Instead, </w:t>
      </w:r>
      <w:r w:rsidRPr="00984331">
        <w:rPr>
          <w:rStyle w:val="StyleUnderline"/>
          <w:highlight w:val="yellow"/>
        </w:rPr>
        <w:t>the admin</w:t>
      </w:r>
      <w:r w:rsidRPr="00733B9A">
        <w:rPr>
          <w:rStyle w:val="StyleUnderline"/>
        </w:rPr>
        <w:t xml:space="preserve">istration </w:t>
      </w:r>
      <w:r w:rsidRPr="00984331">
        <w:rPr>
          <w:rStyle w:val="StyleUnderline"/>
          <w:highlight w:val="yellow"/>
        </w:rPr>
        <w:t xml:space="preserve">has been under the </w:t>
      </w:r>
      <w:r w:rsidRPr="00984331">
        <w:rPr>
          <w:rStyle w:val="Emphasis"/>
          <w:highlight w:val="yellow"/>
        </w:rPr>
        <w:t>calculated influence</w:t>
      </w:r>
      <w:r w:rsidRPr="004F160B">
        <w:rPr>
          <w:sz w:val="16"/>
        </w:rPr>
        <w:t xml:space="preserve"> of a group </w:t>
      </w:r>
      <w:r w:rsidRPr="00984331">
        <w:rPr>
          <w:rStyle w:val="StyleUnderline"/>
          <w:highlight w:val="yellow"/>
        </w:rPr>
        <w:t>of</w:t>
      </w:r>
      <w:r w:rsidRPr="00733B9A">
        <w:rPr>
          <w:rStyle w:val="StyleUnderline"/>
        </w:rPr>
        <w:t xml:space="preserve"> </w:t>
      </w:r>
      <w:r w:rsidRPr="00984331">
        <w:rPr>
          <w:rStyle w:val="Emphasis"/>
        </w:rPr>
        <w:t xml:space="preserve">like-minded </w:t>
      </w:r>
      <w:r w:rsidRPr="00984331">
        <w:rPr>
          <w:rStyle w:val="Emphasis"/>
          <w:highlight w:val="yellow"/>
        </w:rPr>
        <w:t>techno-capitalist elites</w:t>
      </w:r>
      <w:r w:rsidRPr="00984331">
        <w:rPr>
          <w:rStyle w:val="StyleUnderline"/>
          <w:highlight w:val="yellow"/>
        </w:rPr>
        <w:t xml:space="preserve"> who </w:t>
      </w:r>
      <w:r w:rsidRPr="00984331">
        <w:rPr>
          <w:rStyle w:val="Emphasis"/>
          <w:highlight w:val="yellow"/>
        </w:rPr>
        <w:t>indoctrinate</w:t>
      </w:r>
      <w:r w:rsidRPr="004F160B">
        <w:rPr>
          <w:sz w:val="16"/>
        </w:rPr>
        <w:t xml:space="preserve"> the second </w:t>
      </w:r>
      <w:r w:rsidRPr="00984331">
        <w:rPr>
          <w:rStyle w:val="StyleUnderline"/>
          <w:highlight w:val="yellow"/>
        </w:rPr>
        <w:t>Trump</w:t>
      </w:r>
      <w:r w:rsidRPr="004F160B">
        <w:rPr>
          <w:sz w:val="16"/>
        </w:rPr>
        <w:t xml:space="preserve"> administration </w:t>
      </w:r>
      <w:r w:rsidRPr="00984331">
        <w:rPr>
          <w:rStyle w:val="StyleUnderline"/>
          <w:highlight w:val="yellow"/>
        </w:rPr>
        <w:t xml:space="preserve">with an </w:t>
      </w:r>
      <w:r w:rsidRPr="00984331">
        <w:rPr>
          <w:rStyle w:val="Emphasis"/>
          <w:highlight w:val="yellow"/>
        </w:rPr>
        <w:t>accelerationist philosophy</w:t>
      </w:r>
      <w:r w:rsidRPr="004F160B">
        <w:rPr>
          <w:sz w:val="16"/>
        </w:rPr>
        <w:t xml:space="preserve"> according to which a uniquely Trumpian political genre is being exhibited.</w:t>
      </w:r>
    </w:p>
    <w:p w14:paraId="142C9DBA" w14:textId="77777777" w:rsidR="00EE7DCF" w:rsidRPr="004F160B" w:rsidRDefault="004A2241" w:rsidP="004A2241">
      <w:pPr>
        <w:rPr>
          <w:sz w:val="16"/>
        </w:rPr>
      </w:pPr>
      <w:r w:rsidRPr="004F160B">
        <w:rPr>
          <w:sz w:val="16"/>
        </w:rPr>
        <w:t xml:space="preserve">Accelerationism in this sense was promoted by Nick Land, an academic turned techno-futurist, who argued for capitalism and technology being seen as forces that should be accelerated for a hyper-capitalist and AI-driven future – </w:t>
      </w:r>
      <w:r w:rsidRPr="00733B9A">
        <w:rPr>
          <w:rStyle w:val="StyleUnderline"/>
          <w:highlight w:val="yellow"/>
        </w:rPr>
        <w:t>a</w:t>
      </w:r>
      <w:r w:rsidRPr="00733B9A">
        <w:rPr>
          <w:rStyle w:val="StyleUnderline"/>
        </w:rPr>
        <w:t xml:space="preserve"> grand tendency </w:t>
      </w:r>
      <w:r w:rsidRPr="00733B9A">
        <w:rPr>
          <w:rStyle w:val="Emphasis"/>
          <w:highlight w:val="yellow"/>
        </w:rPr>
        <w:t>embracing</w:t>
      </w:r>
      <w:r w:rsidRPr="00733B9A">
        <w:rPr>
          <w:rStyle w:val="StyleUnderline"/>
        </w:rPr>
        <w:t xml:space="preserve"> technological singularity and </w:t>
      </w:r>
      <w:r w:rsidRPr="00733B9A">
        <w:rPr>
          <w:rStyle w:val="Emphasis"/>
          <w:highlight w:val="yellow"/>
        </w:rPr>
        <w:t>market</w:t>
      </w:r>
      <w:r w:rsidRPr="00733B9A">
        <w:rPr>
          <w:rStyle w:val="Emphasis"/>
        </w:rPr>
        <w:t xml:space="preserve">-driven </w:t>
      </w:r>
      <w:r w:rsidRPr="00733B9A">
        <w:rPr>
          <w:rStyle w:val="Emphasis"/>
          <w:highlight w:val="yellow"/>
        </w:rPr>
        <w:t>chaos</w:t>
      </w:r>
      <w:r w:rsidRPr="00733B9A">
        <w:rPr>
          <w:rStyle w:val="StyleUnderline"/>
        </w:rPr>
        <w:t xml:space="preserve"> as </w:t>
      </w:r>
      <w:r w:rsidRPr="00733B9A">
        <w:rPr>
          <w:rStyle w:val="Emphasis"/>
        </w:rPr>
        <w:t>inevitable</w:t>
      </w:r>
      <w:r w:rsidRPr="004F160B">
        <w:rPr>
          <w:sz w:val="16"/>
        </w:rPr>
        <w:t>. He saw liberal democracy and humanistic values as obstacles to this techno-evolutionary leap.</w:t>
      </w:r>
    </w:p>
    <w:p w14:paraId="6A5A3556" w14:textId="77777777" w:rsidR="00EE7DCF" w:rsidRPr="004F160B" w:rsidRDefault="004A2241" w:rsidP="004A2241">
      <w:pPr>
        <w:rPr>
          <w:sz w:val="16"/>
        </w:rPr>
      </w:pPr>
      <w:r w:rsidRPr="004F160B">
        <w:rPr>
          <w:sz w:val="16"/>
        </w:rPr>
        <w:t>Through Curtis Yarvin, an erstwhile Silicon Valley whiz-kid who co-founded the Dark Enlightenment with Land and emphasized dismantling democratic institutions to enable a technocratic, executive-dominated government model, Land’s accelerationism gained traction among such now-well-known figures as Elon Musk, Peter Thiel, David Sachs, Alex Karp and JD Vance, all members of a close-knit techno-capital cabal around Trump.</w:t>
      </w:r>
    </w:p>
    <w:p w14:paraId="6F06C846" w14:textId="77777777" w:rsidR="00EE7DCF" w:rsidRDefault="004A2241" w:rsidP="004A2241">
      <w:pPr>
        <w:rPr>
          <w:rStyle w:val="StyleUnderline"/>
        </w:rPr>
      </w:pPr>
      <w:r w:rsidRPr="00733B9A">
        <w:rPr>
          <w:rStyle w:val="StyleUnderline"/>
        </w:rPr>
        <w:t xml:space="preserve">Philosophy was turned into policies as </w:t>
      </w:r>
      <w:r w:rsidRPr="00733B9A">
        <w:rPr>
          <w:rStyle w:val="Emphasis"/>
          <w:sz w:val="24"/>
          <w:szCs w:val="24"/>
          <w:highlight w:val="yellow"/>
        </w:rPr>
        <w:t>purging bureaucracy</w:t>
      </w:r>
      <w:r w:rsidRPr="00733B9A">
        <w:rPr>
          <w:rStyle w:val="StyleUnderline"/>
          <w:sz w:val="24"/>
          <w:szCs w:val="24"/>
          <w:highlight w:val="yellow"/>
        </w:rPr>
        <w:t xml:space="preserve"> </w:t>
      </w:r>
      <w:r w:rsidRPr="00733B9A">
        <w:rPr>
          <w:rStyle w:val="StyleUnderline"/>
          <w:highlight w:val="yellow"/>
        </w:rPr>
        <w:t xml:space="preserve">and </w:t>
      </w:r>
      <w:r w:rsidRPr="00733B9A">
        <w:rPr>
          <w:rStyle w:val="Emphasis"/>
          <w:highlight w:val="yellow"/>
        </w:rPr>
        <w:t>consolidating</w:t>
      </w:r>
      <w:r w:rsidRPr="00733B9A">
        <w:rPr>
          <w:rStyle w:val="Emphasis"/>
        </w:rPr>
        <w:t xml:space="preserve"> executive </w:t>
      </w:r>
      <w:r w:rsidRPr="00984331">
        <w:rPr>
          <w:rStyle w:val="Emphasis"/>
          <w:highlight w:val="yellow"/>
        </w:rPr>
        <w:t>power</w:t>
      </w:r>
      <w:r w:rsidRPr="00984331">
        <w:rPr>
          <w:rStyle w:val="StyleUnderline"/>
          <w:highlight w:val="yellow"/>
        </w:rPr>
        <w:t xml:space="preserve"> to facilitate</w:t>
      </w:r>
      <w:r w:rsidRPr="00733B9A">
        <w:rPr>
          <w:rStyle w:val="StyleUnderline"/>
        </w:rPr>
        <w:t xml:space="preserve"> </w:t>
      </w:r>
      <w:r w:rsidRPr="00984331">
        <w:rPr>
          <w:rStyle w:val="Emphasis"/>
        </w:rPr>
        <w:t>tech-driven statecraft</w:t>
      </w:r>
      <w:r w:rsidRPr="00733B9A">
        <w:rPr>
          <w:rStyle w:val="StyleUnderline"/>
        </w:rPr>
        <w:t xml:space="preserve"> and to foster </w:t>
      </w:r>
      <w:r w:rsidRPr="00984331">
        <w:rPr>
          <w:rStyle w:val="Emphasis"/>
        </w:rPr>
        <w:t xml:space="preserve">global </w:t>
      </w:r>
      <w:r w:rsidRPr="00984331">
        <w:rPr>
          <w:rStyle w:val="Emphasis"/>
          <w:highlight w:val="yellow"/>
        </w:rPr>
        <w:t>competition</w:t>
      </w:r>
      <w:r w:rsidRPr="00984331">
        <w:rPr>
          <w:rStyle w:val="StyleUnderline"/>
          <w:highlight w:val="yellow"/>
        </w:rPr>
        <w:t xml:space="preserve"> against China</w:t>
      </w:r>
      <w:r w:rsidRPr="00733B9A">
        <w:rPr>
          <w:rStyle w:val="StyleUnderline"/>
        </w:rPr>
        <w:t>.</w:t>
      </w:r>
    </w:p>
    <w:p w14:paraId="54E60D38" w14:textId="77777777" w:rsidR="00EE7DCF" w:rsidRPr="004F160B" w:rsidRDefault="004A2241" w:rsidP="004A2241">
      <w:pPr>
        <w:rPr>
          <w:sz w:val="16"/>
        </w:rPr>
      </w:pPr>
      <w:r w:rsidRPr="004F160B">
        <w:rPr>
          <w:sz w:val="16"/>
        </w:rPr>
        <w:t xml:space="preserve">As a result, </w:t>
      </w:r>
      <w:r w:rsidRPr="00984331">
        <w:rPr>
          <w:rStyle w:val="StyleUnderline"/>
          <w:highlight w:val="yellow"/>
        </w:rPr>
        <w:t>Trump’s</w:t>
      </w:r>
      <w:r w:rsidRPr="004F160B">
        <w:rPr>
          <w:sz w:val="16"/>
        </w:rPr>
        <w:t xml:space="preserve"> current tariff warfare </w:t>
      </w:r>
      <w:r w:rsidRPr="00984331">
        <w:rPr>
          <w:rStyle w:val="StyleUnderline"/>
        </w:rPr>
        <w:t>aim</w:t>
      </w:r>
      <w:r w:rsidRPr="004F160B">
        <w:rPr>
          <w:sz w:val="16"/>
        </w:rPr>
        <w:t xml:space="preserve">s </w:t>
      </w:r>
      <w:r w:rsidRPr="00984331">
        <w:rPr>
          <w:rStyle w:val="StyleUnderline"/>
        </w:rPr>
        <w:t>to accelerate</w:t>
      </w:r>
      <w:r w:rsidRPr="004F160B">
        <w:rPr>
          <w:sz w:val="16"/>
        </w:rPr>
        <w:t xml:space="preserve"> America’s re-industrialization and the arrest of China’s ascendancy. </w:t>
      </w:r>
      <w:r w:rsidRPr="00984331">
        <w:rPr>
          <w:rStyle w:val="StyleUnderline"/>
        </w:rPr>
        <w:t xml:space="preserve">The </w:t>
      </w:r>
      <w:r w:rsidRPr="00984331">
        <w:rPr>
          <w:rStyle w:val="StyleUnderline"/>
          <w:highlight w:val="yellow"/>
        </w:rPr>
        <w:t xml:space="preserve">logic is: Disrupt </w:t>
      </w:r>
      <w:r w:rsidRPr="00984331">
        <w:rPr>
          <w:rStyle w:val="Emphasis"/>
          <w:highlight w:val="yellow"/>
        </w:rPr>
        <w:t>global trade</w:t>
      </w:r>
      <w:r w:rsidRPr="00984331">
        <w:rPr>
          <w:rStyle w:val="StyleUnderline"/>
        </w:rPr>
        <w:t xml:space="preserve"> norms </w:t>
      </w:r>
      <w:r w:rsidRPr="00984331">
        <w:rPr>
          <w:rStyle w:val="StyleUnderline"/>
          <w:highlight w:val="yellow"/>
        </w:rPr>
        <w:t xml:space="preserve">to force </w:t>
      </w:r>
      <w:r w:rsidRPr="00984331">
        <w:rPr>
          <w:rStyle w:val="Emphasis"/>
          <w:highlight w:val="yellow"/>
        </w:rPr>
        <w:t>rapid adaptation</w:t>
      </w:r>
      <w:r w:rsidRPr="004F160B">
        <w:rPr>
          <w:sz w:val="16"/>
        </w:rPr>
        <w:t xml:space="preserve">, both domestic and international, </w:t>
      </w:r>
      <w:r w:rsidRPr="00984331">
        <w:rPr>
          <w:rStyle w:val="StyleUnderline"/>
        </w:rPr>
        <w:t xml:space="preserve">even </w:t>
      </w:r>
      <w:r w:rsidRPr="00984331">
        <w:rPr>
          <w:rStyle w:val="StyleUnderline"/>
          <w:highlight w:val="yellow"/>
        </w:rPr>
        <w:t xml:space="preserve">at the </w:t>
      </w:r>
      <w:r w:rsidRPr="00984331">
        <w:rPr>
          <w:rStyle w:val="Emphasis"/>
          <w:highlight w:val="yellow"/>
        </w:rPr>
        <w:t>cost</w:t>
      </w:r>
      <w:r w:rsidRPr="00984331">
        <w:rPr>
          <w:rStyle w:val="StyleUnderline"/>
          <w:highlight w:val="yellow"/>
        </w:rPr>
        <w:t xml:space="preserve"> of</w:t>
      </w:r>
      <w:r w:rsidRPr="00984331">
        <w:rPr>
          <w:rStyle w:val="StyleUnderline"/>
        </w:rPr>
        <w:t xml:space="preserve"> </w:t>
      </w:r>
      <w:r w:rsidRPr="00984331">
        <w:rPr>
          <w:rStyle w:val="Emphasis"/>
        </w:rPr>
        <w:t xml:space="preserve">short-term </w:t>
      </w:r>
      <w:r w:rsidRPr="00984331">
        <w:rPr>
          <w:rStyle w:val="Emphasis"/>
          <w:highlight w:val="yellow"/>
        </w:rPr>
        <w:t>tumult</w:t>
      </w:r>
      <w:r w:rsidRPr="004F160B">
        <w:rPr>
          <w:sz w:val="16"/>
        </w:rPr>
        <w:t>.</w:t>
      </w:r>
    </w:p>
    <w:p w14:paraId="4D410BD9" w14:textId="77777777" w:rsidR="00EE7DCF" w:rsidRPr="004F160B" w:rsidRDefault="004A2241" w:rsidP="004A2241">
      <w:pPr>
        <w:rPr>
          <w:sz w:val="16"/>
        </w:rPr>
      </w:pPr>
      <w:r w:rsidRPr="004F160B">
        <w:rPr>
          <w:sz w:val="16"/>
        </w:rPr>
        <w:t>All fine, except that politics is human business, not AI- or algo-driven – at least not yet. Trump the maverick and his retinue of likewise maverick aides sharing with him self-conceit and adamancy of matching scale seem to be doing a disservice to their accelerationist career, as the ramifications of Trump’s increasingly shaky tariff war against China show.</w:t>
      </w:r>
    </w:p>
    <w:p w14:paraId="19619A2D" w14:textId="77777777" w:rsidR="00EE7DCF" w:rsidRPr="004F160B" w:rsidRDefault="004A2241" w:rsidP="004A2241">
      <w:pPr>
        <w:rPr>
          <w:sz w:val="16"/>
        </w:rPr>
      </w:pPr>
      <w:r w:rsidRPr="004F160B">
        <w:rPr>
          <w:sz w:val="16"/>
        </w:rPr>
        <w:t>China is digging in its heels, the world is watching and weighing – and market jitters keep capital on its toes.</w:t>
      </w:r>
    </w:p>
    <w:p w14:paraId="24DA753B" w14:textId="537061B7" w:rsidR="004A2241" w:rsidRPr="004F160B" w:rsidRDefault="004A2241" w:rsidP="004A2241">
      <w:pPr>
        <w:rPr>
          <w:sz w:val="16"/>
        </w:rPr>
      </w:pPr>
      <w:r w:rsidRPr="004F160B">
        <w:rPr>
          <w:rStyle w:val="StyleUnderline"/>
          <w:highlight w:val="yellow"/>
        </w:rPr>
        <w:t>A</w:t>
      </w:r>
      <w:r w:rsidRPr="004F160B">
        <w:rPr>
          <w:rStyle w:val="StyleUnderline"/>
        </w:rPr>
        <w:t xml:space="preserve"> far </w:t>
      </w:r>
      <w:r w:rsidRPr="004F160B">
        <w:rPr>
          <w:rStyle w:val="Emphasis"/>
          <w:highlight w:val="yellow"/>
        </w:rPr>
        <w:t>grave</w:t>
      </w:r>
      <w:r w:rsidRPr="004F160B">
        <w:rPr>
          <w:rStyle w:val="StyleUnderline"/>
        </w:rPr>
        <w:t xml:space="preserve">r </w:t>
      </w:r>
      <w:r w:rsidRPr="004F160B">
        <w:rPr>
          <w:rStyle w:val="StyleUnderline"/>
          <w:highlight w:val="yellow"/>
        </w:rPr>
        <w:t>danger</w:t>
      </w:r>
      <w:r w:rsidRPr="004F160B">
        <w:rPr>
          <w:sz w:val="16"/>
        </w:rPr>
        <w:t xml:space="preserve"> for now, therefore, </w:t>
      </w:r>
      <w:r w:rsidRPr="004F160B">
        <w:rPr>
          <w:rStyle w:val="StyleUnderline"/>
          <w:highlight w:val="yellow"/>
        </w:rPr>
        <w:t xml:space="preserve">is </w:t>
      </w:r>
      <w:r w:rsidRPr="004F160B">
        <w:rPr>
          <w:rStyle w:val="Emphasis"/>
          <w:highlight w:val="yellow"/>
        </w:rPr>
        <w:t>brinkmanship</w:t>
      </w:r>
      <w:r w:rsidRPr="004F160B">
        <w:rPr>
          <w:rStyle w:val="StyleUnderline"/>
        </w:rPr>
        <w:t xml:space="preserve">, a temptation that could be </w:t>
      </w:r>
      <w:r w:rsidRPr="004F160B">
        <w:rPr>
          <w:rStyle w:val="Emphasis"/>
        </w:rPr>
        <w:t>tantalizingly hovering</w:t>
      </w:r>
      <w:r w:rsidRPr="004F160B">
        <w:rPr>
          <w:rStyle w:val="StyleUnderline"/>
        </w:rPr>
        <w:t xml:space="preserve"> around </w:t>
      </w:r>
      <w:r w:rsidRPr="004F160B">
        <w:rPr>
          <w:rStyle w:val="Emphasis"/>
        </w:rPr>
        <w:t>Trump’s mind</w:t>
      </w:r>
      <w:r w:rsidRPr="004F160B">
        <w:rPr>
          <w:sz w:val="16"/>
        </w:rPr>
        <w:t xml:space="preserve">: Continuing to act on the accelerationist doctrine, </w:t>
      </w:r>
      <w:r w:rsidRPr="004F160B">
        <w:rPr>
          <w:rStyle w:val="StyleUnderline"/>
          <w:highlight w:val="yellow"/>
        </w:rPr>
        <w:t>he could opt for</w:t>
      </w:r>
      <w:r w:rsidRPr="004F160B">
        <w:rPr>
          <w:rStyle w:val="StyleUnderline"/>
        </w:rPr>
        <w:t xml:space="preserve"> </w:t>
      </w:r>
      <w:r w:rsidRPr="004F160B">
        <w:rPr>
          <w:rStyle w:val="Emphasis"/>
        </w:rPr>
        <w:t xml:space="preserve">further </w:t>
      </w:r>
      <w:r w:rsidRPr="004F160B">
        <w:rPr>
          <w:rStyle w:val="Emphasis"/>
          <w:highlight w:val="yellow"/>
        </w:rPr>
        <w:t>bravado</w:t>
      </w:r>
      <w:r w:rsidRPr="004F160B">
        <w:rPr>
          <w:sz w:val="16"/>
        </w:rPr>
        <w:t xml:space="preserve"> desperately meant to cut a deal on his terms – say </w:t>
      </w:r>
      <w:r w:rsidRPr="00DE5477">
        <w:rPr>
          <w:rStyle w:val="StyleUnderline"/>
          <w:highlight w:val="yellow"/>
        </w:rPr>
        <w:t xml:space="preserve">in the </w:t>
      </w:r>
      <w:r w:rsidRPr="00DE5477">
        <w:rPr>
          <w:rStyle w:val="Emphasis"/>
          <w:highlight w:val="yellow"/>
        </w:rPr>
        <w:t>Taiwan</w:t>
      </w:r>
      <w:r w:rsidRPr="00733B9A">
        <w:rPr>
          <w:rStyle w:val="Emphasis"/>
        </w:rPr>
        <w:t xml:space="preserve"> Strait</w:t>
      </w:r>
      <w:r w:rsidRPr="00733B9A">
        <w:rPr>
          <w:rStyle w:val="StyleUnderline"/>
        </w:rPr>
        <w:t xml:space="preserve"> </w:t>
      </w:r>
      <w:r w:rsidRPr="00DE5477">
        <w:rPr>
          <w:rStyle w:val="StyleUnderline"/>
          <w:highlight w:val="yellow"/>
        </w:rPr>
        <w:t>or</w:t>
      </w:r>
      <w:r w:rsidRPr="00733B9A">
        <w:rPr>
          <w:rStyle w:val="StyleUnderline"/>
        </w:rPr>
        <w:t xml:space="preserve"> in the </w:t>
      </w:r>
      <w:r w:rsidRPr="00DE5477">
        <w:rPr>
          <w:rStyle w:val="Emphasis"/>
          <w:highlight w:val="yellow"/>
        </w:rPr>
        <w:t>S</w:t>
      </w:r>
      <w:r w:rsidRPr="00733B9A">
        <w:rPr>
          <w:rStyle w:val="StyleUnderline"/>
        </w:rPr>
        <w:t xml:space="preserve">outh </w:t>
      </w:r>
      <w:r w:rsidRPr="00DE5477">
        <w:rPr>
          <w:rStyle w:val="Emphasis"/>
          <w:highlight w:val="yellow"/>
        </w:rPr>
        <w:t>C</w:t>
      </w:r>
      <w:r w:rsidRPr="00733B9A">
        <w:rPr>
          <w:rStyle w:val="StyleUnderline"/>
        </w:rPr>
        <w:t xml:space="preserve">hina </w:t>
      </w:r>
      <w:r w:rsidRPr="00DE5477">
        <w:rPr>
          <w:rStyle w:val="Emphasis"/>
          <w:highlight w:val="yellow"/>
        </w:rPr>
        <w:t>S</w:t>
      </w:r>
      <w:r w:rsidRPr="00733B9A">
        <w:rPr>
          <w:rStyle w:val="StyleUnderline"/>
        </w:rPr>
        <w:t>ea</w:t>
      </w:r>
      <w:r w:rsidRPr="004F160B">
        <w:rPr>
          <w:sz w:val="16"/>
        </w:rPr>
        <w:t>, or by confiscation of China-held Treasury Bonds and/or other Chinese assets Uncle Sam can lay his hands on.</w:t>
      </w:r>
    </w:p>
    <w:p w14:paraId="6BD01952" w14:textId="77777777" w:rsidR="004A2241" w:rsidRPr="004F160B" w:rsidRDefault="004A2241" w:rsidP="004A2241">
      <w:pPr>
        <w:rPr>
          <w:sz w:val="16"/>
        </w:rPr>
      </w:pPr>
      <w:r w:rsidRPr="004F160B">
        <w:rPr>
          <w:sz w:val="16"/>
        </w:rPr>
        <w:t xml:space="preserve">Things of this kind were actually rehearsed with Trump’s moves of despair toward the end of his first term to save the day, such as nearly sending the US Ambassador to the UN, Kelly Craft, to Taiwan </w:t>
      </w:r>
      <w:r w:rsidRPr="004F160B">
        <w:rPr>
          <w:rStyle w:val="StyleUnderline"/>
          <w:highlight w:val="yellow"/>
        </w:rPr>
        <w:t xml:space="preserve">to </w:t>
      </w:r>
      <w:r w:rsidRPr="004F160B">
        <w:rPr>
          <w:rStyle w:val="Emphasis"/>
          <w:highlight w:val="yellow"/>
        </w:rPr>
        <w:t>deliberately provoke</w:t>
      </w:r>
      <w:r w:rsidRPr="004F160B">
        <w:rPr>
          <w:rStyle w:val="StyleUnderline"/>
          <w:highlight w:val="yellow"/>
        </w:rPr>
        <w:t xml:space="preserve"> Beijing</w:t>
      </w:r>
      <w:r w:rsidRPr="004F160B">
        <w:rPr>
          <w:sz w:val="16"/>
        </w:rPr>
        <w:t xml:space="preserve"> and boost his domestic standing days before he left the White House in January 2021.</w:t>
      </w:r>
    </w:p>
    <w:p w14:paraId="2968442B" w14:textId="77777777" w:rsidR="004A2241" w:rsidRPr="004F160B" w:rsidRDefault="004A2241" w:rsidP="004A2241">
      <w:pPr>
        <w:rPr>
          <w:sz w:val="16"/>
        </w:rPr>
      </w:pPr>
      <w:r w:rsidRPr="004F160B">
        <w:rPr>
          <w:sz w:val="16"/>
        </w:rPr>
        <w:t xml:space="preserve">The development of affairs in that period of time was so precarious that General Mark Milley, then chairman of the Joint Chiefs of Staff, had to take initiatives without President Trump’s direction and call his Chinese counterpart in Beijing to defuse a potentially </w:t>
      </w:r>
      <w:r w:rsidRPr="00733B9A">
        <w:rPr>
          <w:rStyle w:val="StyleUnderline"/>
        </w:rPr>
        <w:t>explosive situation</w:t>
      </w:r>
      <w:r w:rsidRPr="004F160B">
        <w:rPr>
          <w:sz w:val="16"/>
        </w:rPr>
        <w:t>.</w:t>
      </w:r>
    </w:p>
    <w:p w14:paraId="200BF652" w14:textId="77777777" w:rsidR="004A2241" w:rsidRPr="004F160B" w:rsidRDefault="004A2241" w:rsidP="004A2241">
      <w:pPr>
        <w:rPr>
          <w:sz w:val="16"/>
        </w:rPr>
      </w:pPr>
      <w:r w:rsidRPr="004F160B">
        <w:rPr>
          <w:sz w:val="16"/>
        </w:rPr>
        <w:t xml:space="preserve">The problem is that, </w:t>
      </w:r>
      <w:r w:rsidRPr="004F160B">
        <w:rPr>
          <w:rStyle w:val="StyleUnderline"/>
          <w:highlight w:val="yellow"/>
        </w:rPr>
        <w:t>this time</w:t>
      </w:r>
      <w:r w:rsidRPr="004F160B">
        <w:rPr>
          <w:rStyle w:val="StyleUnderline"/>
        </w:rPr>
        <w:t xml:space="preserve"> around, </w:t>
      </w:r>
      <w:r w:rsidRPr="004F160B">
        <w:rPr>
          <w:rStyle w:val="Emphasis"/>
          <w:highlight w:val="yellow"/>
        </w:rPr>
        <w:t>King</w:t>
      </w:r>
      <w:r w:rsidRPr="004F160B">
        <w:rPr>
          <w:rStyle w:val="StyleUnderline"/>
          <w:highlight w:val="yellow"/>
        </w:rPr>
        <w:t xml:space="preserve"> Trump has surrounded himself with</w:t>
      </w:r>
      <w:r w:rsidRPr="004F160B">
        <w:rPr>
          <w:rStyle w:val="StyleUnderline"/>
        </w:rPr>
        <w:t xml:space="preserve"> a </w:t>
      </w:r>
      <w:r w:rsidRPr="004F160B">
        <w:rPr>
          <w:rStyle w:val="Emphasis"/>
        </w:rPr>
        <w:t>cavalcade</w:t>
      </w:r>
      <w:r w:rsidRPr="00733B9A">
        <w:rPr>
          <w:rStyle w:val="StyleUnderline"/>
        </w:rPr>
        <w:t xml:space="preserve"> of </w:t>
      </w:r>
      <w:r w:rsidRPr="004F160B">
        <w:rPr>
          <w:rStyle w:val="Emphasis"/>
        </w:rPr>
        <w:t xml:space="preserve">accelerationist </w:t>
      </w:r>
      <w:r w:rsidRPr="004F160B">
        <w:rPr>
          <w:rStyle w:val="Emphasis"/>
          <w:highlight w:val="yellow"/>
        </w:rPr>
        <w:t>yes-men</w:t>
      </w:r>
      <w:r w:rsidRPr="004F160B">
        <w:rPr>
          <w:sz w:val="16"/>
        </w:rPr>
        <w:t>, newly appointed Chairman of the Joint Chiefs of Staff General Dan Caine included.</w:t>
      </w:r>
    </w:p>
    <w:p w14:paraId="05F57352" w14:textId="308B2406" w:rsidR="004A2241" w:rsidRDefault="00DE5477" w:rsidP="00DE5477">
      <w:pPr>
        <w:pStyle w:val="Heading4"/>
      </w:pPr>
      <w:r>
        <w:t>SCS and Taiwan cris</w:t>
      </w:r>
      <w:r w:rsidR="000D24C8">
        <w:t>e</w:t>
      </w:r>
      <w:r>
        <w:t xml:space="preserve">s </w:t>
      </w:r>
      <w:r w:rsidR="000D24C8">
        <w:t>go</w:t>
      </w:r>
      <w:r>
        <w:t xml:space="preserve"> nuclear. </w:t>
      </w:r>
    </w:p>
    <w:p w14:paraId="15DC0DA1" w14:textId="16D5516C" w:rsidR="00DE5477" w:rsidRDefault="00EC1ACB" w:rsidP="00EC1ACB">
      <w:r w:rsidRPr="00EC1ACB">
        <w:rPr>
          <w:rStyle w:val="Style13ptBold"/>
        </w:rPr>
        <w:t xml:space="preserve">McQuarrie </w:t>
      </w:r>
      <w:r>
        <w:rPr>
          <w:rStyle w:val="Style13ptBold"/>
        </w:rPr>
        <w:t>8/22</w:t>
      </w:r>
      <w:r w:rsidR="00DE5477" w:rsidRPr="00DE5477">
        <w:t xml:space="preserve">. </w:t>
      </w:r>
      <w:r>
        <w:t>Nathan McQuarrie, Fellow</w:t>
      </w:r>
      <w:r w:rsidR="00BC7BCB">
        <w:t xml:space="preserve">, </w:t>
      </w:r>
      <w:r>
        <w:t xml:space="preserve">The Cohen Group. </w:t>
      </w:r>
      <w:r w:rsidRPr="00EC1ACB">
        <w:t>Master in Public Affairs</w:t>
      </w:r>
      <w:r>
        <w:t>, Princeton University</w:t>
      </w:r>
      <w:r w:rsidR="00DE5477" w:rsidRPr="00DE5477">
        <w:t>. 8</w:t>
      </w:r>
      <w:r>
        <w:t>/</w:t>
      </w:r>
      <w:r w:rsidR="00DE5477" w:rsidRPr="00DE5477">
        <w:t>22</w:t>
      </w:r>
      <w:r>
        <w:t>/</w:t>
      </w:r>
      <w:r w:rsidR="00DE5477" w:rsidRPr="00DE5477">
        <w:t>2025. “Why China has not acted on Western warnings to “disentangle” conventional and nuclear missile capabilities.” Bulletin of the Atomic Scientists. https://thebulletin.org/2025/08/why-china-has-not-acted-on-western-warnings-to-disentangle-conventional-and-nuclear-missile-capabilities/. KL</w:t>
      </w:r>
    </w:p>
    <w:p w14:paraId="627AFB75" w14:textId="77777777" w:rsidR="00DE5477" w:rsidRPr="00EC1ACB" w:rsidRDefault="00DE5477" w:rsidP="00DE5477">
      <w:pPr>
        <w:rPr>
          <w:sz w:val="16"/>
        </w:rPr>
      </w:pPr>
      <w:r w:rsidRPr="00EC1ACB">
        <w:rPr>
          <w:sz w:val="16"/>
        </w:rPr>
        <w:t xml:space="preserve">For more than a decade, Western nuclear analysts have sounded the alarm over a particularly dangerous characteristic of </w:t>
      </w:r>
      <w:r w:rsidRPr="00DE5477">
        <w:rPr>
          <w:rStyle w:val="StyleUnderline"/>
        </w:rPr>
        <w:t>China’s nuclear forces</w:t>
      </w:r>
      <w:r w:rsidRPr="00EC1ACB">
        <w:rPr>
          <w:sz w:val="16"/>
        </w:rPr>
        <w:t xml:space="preserve">: They often </w:t>
      </w:r>
      <w:r w:rsidRPr="00DE5477">
        <w:rPr>
          <w:rStyle w:val="StyleUnderline"/>
        </w:rPr>
        <w:t>overlap with</w:t>
      </w:r>
      <w:r w:rsidRPr="00EC1ACB">
        <w:rPr>
          <w:sz w:val="16"/>
        </w:rPr>
        <w:t xml:space="preserve"> China’s </w:t>
      </w:r>
      <w:r w:rsidRPr="00DE5477">
        <w:rPr>
          <w:rStyle w:val="StyleUnderline"/>
        </w:rPr>
        <w:t xml:space="preserve">conventional forces. </w:t>
      </w:r>
      <w:r w:rsidRPr="00DE5477">
        <w:rPr>
          <w:rStyle w:val="StyleUnderline"/>
          <w:highlight w:val="yellow"/>
        </w:rPr>
        <w:t xml:space="preserve">Should the </w:t>
      </w:r>
      <w:r w:rsidRPr="00DE5477">
        <w:rPr>
          <w:rStyle w:val="Emphasis"/>
          <w:highlight w:val="yellow"/>
        </w:rPr>
        <w:t>U</w:t>
      </w:r>
      <w:r w:rsidRPr="00EC1ACB">
        <w:rPr>
          <w:sz w:val="16"/>
        </w:rPr>
        <w:t xml:space="preserve">nited </w:t>
      </w:r>
      <w:r w:rsidRPr="00DE5477">
        <w:rPr>
          <w:rStyle w:val="Emphasis"/>
          <w:highlight w:val="yellow"/>
        </w:rPr>
        <w:t>S</w:t>
      </w:r>
      <w:r w:rsidRPr="00EC1ACB">
        <w:rPr>
          <w:sz w:val="16"/>
        </w:rPr>
        <w:t xml:space="preserve">tates </w:t>
      </w:r>
      <w:r w:rsidRPr="00DE5477">
        <w:rPr>
          <w:rStyle w:val="StyleUnderline"/>
          <w:highlight w:val="yellow"/>
        </w:rPr>
        <w:t xml:space="preserve">and </w:t>
      </w:r>
      <w:r w:rsidRPr="00DE5477">
        <w:rPr>
          <w:rStyle w:val="Emphasis"/>
          <w:highlight w:val="yellow"/>
        </w:rPr>
        <w:t>China</w:t>
      </w:r>
      <w:r w:rsidRPr="00EC1ACB">
        <w:rPr>
          <w:sz w:val="16"/>
        </w:rPr>
        <w:t xml:space="preserve"> ever </w:t>
      </w:r>
      <w:r w:rsidRPr="00DE5477">
        <w:rPr>
          <w:rStyle w:val="StyleUnderline"/>
          <w:highlight w:val="yellow"/>
        </w:rPr>
        <w:t>go to war</w:t>
      </w:r>
      <w:r w:rsidRPr="00DE5477">
        <w:rPr>
          <w:rStyle w:val="StyleUnderline"/>
        </w:rPr>
        <w:t xml:space="preserve">, a conventional US attack </w:t>
      </w:r>
      <w:r w:rsidRPr="00DE5477">
        <w:rPr>
          <w:rStyle w:val="StyleUnderline"/>
          <w:highlight w:val="yellow"/>
        </w:rPr>
        <w:t>on an</w:t>
      </w:r>
      <w:r w:rsidRPr="00DE5477">
        <w:rPr>
          <w:rStyle w:val="StyleUnderline"/>
        </w:rPr>
        <w:t xml:space="preserve"> overlapping, or </w:t>
      </w:r>
      <w:r w:rsidRPr="00DE5477">
        <w:rPr>
          <w:rStyle w:val="Emphasis"/>
          <w:highlight w:val="yellow"/>
        </w:rPr>
        <w:t>“entangled,”</w:t>
      </w:r>
      <w:r w:rsidRPr="00EC1ACB">
        <w:rPr>
          <w:sz w:val="16"/>
        </w:rPr>
        <w:t xml:space="preserve"> Chinese </w:t>
      </w:r>
      <w:r w:rsidRPr="00DE5477">
        <w:rPr>
          <w:rStyle w:val="StyleUnderline"/>
          <w:highlight w:val="yellow"/>
        </w:rPr>
        <w:t xml:space="preserve">system could be </w:t>
      </w:r>
      <w:r w:rsidRPr="00DE5477">
        <w:rPr>
          <w:rStyle w:val="Emphasis"/>
          <w:highlight w:val="yellow"/>
        </w:rPr>
        <w:t>misinterpreted</w:t>
      </w:r>
      <w:r w:rsidRPr="00EC1ACB">
        <w:rPr>
          <w:sz w:val="16"/>
        </w:rPr>
        <w:t xml:space="preserve"> by Chinese decision-makers as </w:t>
      </w:r>
      <w:r w:rsidRPr="00DE5477">
        <w:rPr>
          <w:rStyle w:val="StyleUnderline"/>
        </w:rPr>
        <w:t xml:space="preserve">an attack on their </w:t>
      </w:r>
      <w:r w:rsidRPr="00DE5477">
        <w:rPr>
          <w:rStyle w:val="Emphasis"/>
        </w:rPr>
        <w:t>nuclear arsenal</w:t>
      </w:r>
      <w:r w:rsidRPr="00EC1ACB">
        <w:rPr>
          <w:sz w:val="16"/>
        </w:rPr>
        <w:t xml:space="preserve">, </w:t>
      </w:r>
      <w:r w:rsidRPr="00DE5477">
        <w:rPr>
          <w:rStyle w:val="Emphasis"/>
        </w:rPr>
        <w:t>drastically raising</w:t>
      </w:r>
      <w:r w:rsidRPr="00DE5477">
        <w:rPr>
          <w:rStyle w:val="StyleUnderline"/>
        </w:rPr>
        <w:t xml:space="preserve"> the risk that </w:t>
      </w:r>
      <w:r w:rsidRPr="00DE5477">
        <w:rPr>
          <w:rStyle w:val="StyleUnderline"/>
          <w:highlight w:val="yellow"/>
        </w:rPr>
        <w:t xml:space="preserve">such a conflict could </w:t>
      </w:r>
      <w:r w:rsidRPr="00DE5477">
        <w:rPr>
          <w:rStyle w:val="Emphasis"/>
          <w:sz w:val="24"/>
          <w:szCs w:val="24"/>
          <w:highlight w:val="yellow"/>
        </w:rPr>
        <w:t>go nuclear</w:t>
      </w:r>
      <w:r w:rsidRPr="00EC1ACB">
        <w:rPr>
          <w:sz w:val="16"/>
        </w:rPr>
        <w:t>.</w:t>
      </w:r>
    </w:p>
    <w:p w14:paraId="5DF4A774" w14:textId="77777777" w:rsidR="00DE5477" w:rsidRPr="00EC1ACB" w:rsidRDefault="00DE5477" w:rsidP="00DE5477">
      <w:pPr>
        <w:rPr>
          <w:sz w:val="16"/>
        </w:rPr>
      </w:pPr>
      <w:r w:rsidRPr="00EC1ACB">
        <w:rPr>
          <w:sz w:val="16"/>
        </w:rPr>
        <w:t xml:space="preserve">That risk is particularly acute when it comes to China’s Dongfeng-26 (DF-26) intermediate-range ballistic missile, which is deployed on a road-mobile missile launcher and can carry either a nuclear or conventional warhead. While a nuclear-armed DF-26 would likely have different support vehicles in its vicinity than a conventionally armed one, efforts to conceal and obscure DF-26 deployments during a conflict could easily lead US military analysts to mistake the two on satellite imagery, potentially resulting in a US conventional strike that knocks out a Chinese nuclear weapon. </w:t>
      </w:r>
      <w:r w:rsidRPr="00DE5477">
        <w:rPr>
          <w:rStyle w:val="StyleUnderline"/>
        </w:rPr>
        <w:t xml:space="preserve">Similarly, </w:t>
      </w:r>
      <w:r w:rsidRPr="00EC1ACB">
        <w:rPr>
          <w:rStyle w:val="StyleUnderline"/>
          <w:highlight w:val="yellow"/>
        </w:rPr>
        <w:t>if</w:t>
      </w:r>
      <w:r w:rsidRPr="00EC1ACB">
        <w:rPr>
          <w:sz w:val="16"/>
        </w:rPr>
        <w:t xml:space="preserve"> DF-26 </w:t>
      </w:r>
      <w:r w:rsidRPr="00EC1ACB">
        <w:rPr>
          <w:rStyle w:val="StyleUnderline"/>
          <w:highlight w:val="yellow"/>
        </w:rPr>
        <w:t>missiles were</w:t>
      </w:r>
      <w:r w:rsidRPr="00EC1ACB">
        <w:rPr>
          <w:sz w:val="16"/>
        </w:rPr>
        <w:t xml:space="preserve"> to be </w:t>
      </w:r>
      <w:r w:rsidRPr="00EC1ACB">
        <w:rPr>
          <w:rStyle w:val="StyleUnderline"/>
          <w:highlight w:val="yellow"/>
        </w:rPr>
        <w:t>launched, US</w:t>
      </w:r>
      <w:r w:rsidRPr="00DE5477">
        <w:rPr>
          <w:rStyle w:val="StyleUnderline"/>
        </w:rPr>
        <w:t xml:space="preserve"> military </w:t>
      </w:r>
      <w:r w:rsidRPr="00EC1ACB">
        <w:rPr>
          <w:rStyle w:val="StyleUnderline"/>
          <w:highlight w:val="yellow"/>
        </w:rPr>
        <w:t>analysts would</w:t>
      </w:r>
      <w:r w:rsidRPr="00EC1ACB">
        <w:rPr>
          <w:sz w:val="16"/>
        </w:rPr>
        <w:t xml:space="preserve"> likely </w:t>
      </w:r>
      <w:r w:rsidRPr="00EC1ACB">
        <w:rPr>
          <w:rStyle w:val="StyleUnderline"/>
          <w:highlight w:val="yellow"/>
        </w:rPr>
        <w:t xml:space="preserve">struggle to </w:t>
      </w:r>
      <w:r w:rsidRPr="00EC1ACB">
        <w:rPr>
          <w:rStyle w:val="Emphasis"/>
          <w:highlight w:val="yellow"/>
        </w:rPr>
        <w:t>discern</w:t>
      </w:r>
      <w:r w:rsidRPr="00DE5477">
        <w:rPr>
          <w:rStyle w:val="StyleUnderline"/>
        </w:rPr>
        <w:t xml:space="preserve"> whether China was conducting a </w:t>
      </w:r>
      <w:r w:rsidRPr="00EC1ACB">
        <w:rPr>
          <w:rStyle w:val="Emphasis"/>
        </w:rPr>
        <w:t>nuclear strike</w:t>
      </w:r>
      <w:r w:rsidRPr="00EC1ACB">
        <w:rPr>
          <w:sz w:val="16"/>
        </w:rPr>
        <w:t>.</w:t>
      </w:r>
    </w:p>
    <w:p w14:paraId="71D8BFC1" w14:textId="77777777" w:rsidR="00DE5477" w:rsidRPr="00EC1ACB" w:rsidRDefault="00DE5477" w:rsidP="00DE5477">
      <w:pPr>
        <w:rPr>
          <w:sz w:val="16"/>
        </w:rPr>
      </w:pPr>
      <w:r w:rsidRPr="00EC1ACB">
        <w:rPr>
          <w:sz w:val="16"/>
        </w:rPr>
        <w:t>For years, warnings about the DF-26 and other entangled systems did not seem to reach China’s nuclear community. But as the nuclear analyst Fiona Cunningham has recently written, China’s nuclear community is now well aware of the danger posed by nuclear-conventional entanglement.</w:t>
      </w:r>
    </w:p>
    <w:p w14:paraId="1A815447" w14:textId="77777777" w:rsidR="00DE5477" w:rsidRDefault="00DE5477" w:rsidP="00DE5477">
      <w:pPr>
        <w:rPr>
          <w:sz w:val="16"/>
        </w:rPr>
      </w:pPr>
      <w:r w:rsidRPr="00EC1ACB">
        <w:rPr>
          <w:sz w:val="16"/>
        </w:rPr>
        <w:t>And yet, as far as can be ascertained, the DF-26 still retains its nuclear mission in addition to its conventional role. To make matters worse, China appears to be developing the longer-range Dongfeng-27. Like the DF-26, it has both nuclear and conventional capabilities.</w:t>
      </w:r>
    </w:p>
    <w:p w14:paraId="3FD84D1C" w14:textId="58B70164" w:rsidR="00EC1ACB" w:rsidRPr="00EC1ACB" w:rsidRDefault="00EC1ACB" w:rsidP="00DE5477">
      <w:pPr>
        <w:rPr>
          <w:sz w:val="16"/>
        </w:rPr>
      </w:pPr>
      <w:r>
        <w:rPr>
          <w:sz w:val="16"/>
        </w:rPr>
        <w:t>&lt;&lt;PARAGRAPH BREAKS PAUSE&gt;&gt;</w:t>
      </w:r>
    </w:p>
    <w:p w14:paraId="3131A0A1" w14:textId="4530F96B" w:rsidR="00DE5477" w:rsidRPr="00EC1ACB" w:rsidRDefault="00DE5477" w:rsidP="00DE5477">
      <w:pPr>
        <w:rPr>
          <w:sz w:val="8"/>
          <w:szCs w:val="8"/>
        </w:rPr>
      </w:pPr>
      <w:r w:rsidRPr="00EC1ACB">
        <w:rPr>
          <w:sz w:val="8"/>
          <w:szCs w:val="8"/>
        </w:rPr>
        <w:t>Why is China taking this risk? Previously, it appeared that Chinese nuclear experts were simply unaware of the risks they were courting. But if that is not true anymore, what can explain China’s risky behavior now?</w:t>
      </w:r>
      <w:r w:rsidR="00EC1ACB" w:rsidRPr="00EC1ACB">
        <w:rPr>
          <w:sz w:val="8"/>
          <w:szCs w:val="8"/>
        </w:rPr>
        <w:t xml:space="preserve"> </w:t>
      </w:r>
      <w:r w:rsidRPr="00EC1ACB">
        <w:rPr>
          <w:sz w:val="8"/>
          <w:szCs w:val="8"/>
        </w:rPr>
        <w:t>A history of Chinese nuclear entanglement. Before attempting to answer this question, it is important to understand how China’s nuclear forces became entangled with its conventional forces in the first place. Until the 1990s, China had a low level of entanglement between nuclear and conventional forces. But with the introduction of conventional missiles, China began shaping its force structure in a manner that increased entanglement and attracted the notice of Western observers.</w:t>
      </w:r>
      <w:r w:rsidR="00EC1ACB" w:rsidRPr="00EC1ACB">
        <w:rPr>
          <w:sz w:val="8"/>
          <w:szCs w:val="8"/>
        </w:rPr>
        <w:t xml:space="preserve"> </w:t>
      </w:r>
      <w:r w:rsidRPr="00EC1ACB">
        <w:rPr>
          <w:sz w:val="8"/>
          <w:szCs w:val="8"/>
        </w:rPr>
        <w:t>Since 2015, the Chinese military has undergone significant reforms that have moderately reduced some of that entanglement. For instance, the military established the People’s Liberation Army Rocket Force (PLARF) as a separate service branch that oversees all Chinese missiles. It appears that there is now a greater separation of command-and-control systems between nuclear and conventional forces within the PLARF. But in other areas, such as dual-capable systems like the DF-26, entanglement is increasing.</w:t>
      </w:r>
      <w:r w:rsidR="00EC1ACB" w:rsidRPr="00EC1ACB">
        <w:rPr>
          <w:sz w:val="8"/>
          <w:szCs w:val="8"/>
        </w:rPr>
        <w:t xml:space="preserve"> </w:t>
      </w:r>
      <w:r w:rsidRPr="00EC1ACB">
        <w:rPr>
          <w:sz w:val="8"/>
          <w:szCs w:val="8"/>
        </w:rPr>
        <w:t>According to nuclear analyst David C. Logan, China’s development of an entangled system was likely never intentional but emerged as a byproduct of expediency and bureaucratic dynamics.</w:t>
      </w:r>
      <w:r w:rsidR="00EC1ACB" w:rsidRPr="00EC1ACB">
        <w:rPr>
          <w:sz w:val="8"/>
          <w:szCs w:val="8"/>
        </w:rPr>
        <w:t xml:space="preserve"> </w:t>
      </w:r>
      <w:r w:rsidRPr="00EC1ACB">
        <w:rPr>
          <w:sz w:val="8"/>
          <w:szCs w:val="8"/>
        </w:rPr>
        <w:t>First, developing nuclear and conventional systems in tandem and within the PLARF created economies of scale that reduced technology and personnel costs. Second, the PLARF likely sought to retain operational control over its forces when the other armed services lost their operational authority in 2015 to newly created multi-service theater commands organized by geographic region. The DF-26, with its dual nuclear and conventional missions, may have allowed the PLARF to retain greater operational autonomy as its conventional forces began to be integrated into theater commands.</w:t>
      </w:r>
      <w:r w:rsidR="00EC1ACB" w:rsidRPr="00EC1ACB">
        <w:rPr>
          <w:sz w:val="8"/>
          <w:szCs w:val="8"/>
        </w:rPr>
        <w:t xml:space="preserve"> </w:t>
      </w:r>
      <w:r w:rsidRPr="00EC1ACB">
        <w:rPr>
          <w:sz w:val="8"/>
          <w:szCs w:val="8"/>
        </w:rPr>
        <w:t>The evidence for unintentional entanglement is supported by the fact that few in China’s nuclear community seemed to consider or discuss the risks of entanglement until long after Western thinkers voiced their concerns, according to Chinese nuclear analysts Tong Zhao and Li Bin, who have written extensively on Chinese nuclear weapons policy.</w:t>
      </w:r>
      <w:r w:rsidR="00EC1ACB" w:rsidRPr="00EC1ACB">
        <w:rPr>
          <w:sz w:val="8"/>
          <w:szCs w:val="8"/>
        </w:rPr>
        <w:t xml:space="preserve"> </w:t>
      </w:r>
      <w:r w:rsidRPr="00EC1ACB">
        <w:rPr>
          <w:sz w:val="8"/>
          <w:szCs w:val="8"/>
        </w:rPr>
        <w:t>While China is not the only country with nuclear-conventional entanglement—the United States and Russia have strategic bombers with dual missions, for instance—the sheer size of the DF-26 arsenal, and the expected utility that China would derive from using conventional DF-26s during a conflict, make the DF-26 an especially dangerous entangled system.</w:t>
      </w:r>
      <w:r w:rsidR="00EC1ACB" w:rsidRPr="00EC1ACB">
        <w:rPr>
          <w:sz w:val="8"/>
          <w:szCs w:val="8"/>
        </w:rPr>
        <w:t xml:space="preserve"> </w:t>
      </w:r>
      <w:r w:rsidRPr="00EC1ACB">
        <w:rPr>
          <w:sz w:val="8"/>
          <w:szCs w:val="8"/>
        </w:rPr>
        <w:t>The DF-26 mission. Development of the DF-26 began in 2003 as part of China’s “anti-access/area-denial” strategy to blunt the US military advantage in the Indo-Pacific. A swappable nuclear or conventional warhead can be loaded into the two-stage solid-fueled intermediate-range ballistic missile by opening its hinged clamshell cover. In addition to its nuclear mission, the DF-26 can hit large, fixed targets—such as US bases on Guam—as well as ships. It appears that the DF-26 has a specific variant for the latter mission as an anti-ship ballistic missile.</w:t>
      </w:r>
      <w:r w:rsidR="00EC1ACB" w:rsidRPr="00EC1ACB">
        <w:rPr>
          <w:sz w:val="8"/>
          <w:szCs w:val="8"/>
        </w:rPr>
        <w:t xml:space="preserve"> </w:t>
      </w:r>
      <w:r w:rsidRPr="00EC1ACB">
        <w:rPr>
          <w:sz w:val="8"/>
          <w:szCs w:val="8"/>
        </w:rPr>
        <w:t>The DF-26 was incorporated into an experimental unit in 2014 and made its public debut in a military parade in August 2015. In 2018, the DF-26 officially became operational with a public announcement that highlighted its ability to target US aircraft carriers and amphibious assault ships.</w:t>
      </w:r>
      <w:r w:rsidR="00EC1ACB" w:rsidRPr="00EC1ACB">
        <w:rPr>
          <w:sz w:val="8"/>
          <w:szCs w:val="8"/>
        </w:rPr>
        <w:t xml:space="preserve"> </w:t>
      </w:r>
      <w:r w:rsidRPr="00EC1ACB">
        <w:rPr>
          <w:sz w:val="8"/>
          <w:szCs w:val="8"/>
        </w:rPr>
        <w:t>The US Defense Department estimates that China now possesses around 250 DF-26 mobile launchers, with two missiles available for each launcher, making China’s intermediate-range ballistic missile stockpile 500 missiles strong. Of these 500, Western analysts estimate that around 100 are nuclear warheads.</w:t>
      </w:r>
      <w:r w:rsidR="00EC1ACB" w:rsidRPr="00EC1ACB">
        <w:rPr>
          <w:sz w:val="8"/>
          <w:szCs w:val="8"/>
        </w:rPr>
        <w:t xml:space="preserve"> </w:t>
      </w:r>
      <w:r w:rsidRPr="00EC1ACB">
        <w:rPr>
          <w:sz w:val="8"/>
          <w:szCs w:val="8"/>
        </w:rPr>
        <w:t>Most of China’s DF-26 launchers were delivered between 2015 and 2020, but recent satellite imagery shows that 72 additional launchers were assembled from 2023 to 2024. This suggests that China’s DF-26 arsenal may not be complete, or at least that delivery continued even as nuclear entanglement risks became better known. No evidence has emerged to suggest that China has removed the DF-26’s nuclear mission in response to the growing awareness of entanglement risks within China’s nuclear community.</w:t>
      </w:r>
      <w:r w:rsidR="00EC1ACB" w:rsidRPr="00EC1ACB">
        <w:rPr>
          <w:sz w:val="8"/>
          <w:szCs w:val="8"/>
        </w:rPr>
        <w:t xml:space="preserve"> </w:t>
      </w:r>
      <w:r w:rsidRPr="00EC1ACB">
        <w:rPr>
          <w:sz w:val="8"/>
          <w:szCs w:val="8"/>
        </w:rPr>
        <w:t>Possible explanations for a continued nuclear mission. If China’s nuclear community now understands the risks, why does the DF-26 still have a nuclear mission?</w:t>
      </w:r>
      <w:r w:rsidR="00EC1ACB" w:rsidRPr="00EC1ACB">
        <w:rPr>
          <w:sz w:val="8"/>
          <w:szCs w:val="8"/>
        </w:rPr>
        <w:t xml:space="preserve"> </w:t>
      </w:r>
      <w:r w:rsidRPr="00EC1ACB">
        <w:rPr>
          <w:sz w:val="8"/>
          <w:szCs w:val="8"/>
        </w:rPr>
        <w:t>The simplest explanation is that China’s nuclear community still does not feel sufficient urgency to disentangle China’s nuclear forces. Some Chinese experts have argued that, although entanglement creates the risk of nuclear escalation, that risk is extremely low. Because the DF-26 plays a smaller role in China’s nuclear deterrent than road-mobile intercontinental ballistic missiles, Chinese military leaders may believe that losing DF-26s during a conflict would only make a small dent in their overall arsenal.</w:t>
      </w:r>
      <w:r w:rsidR="00EC1ACB" w:rsidRPr="00EC1ACB">
        <w:rPr>
          <w:sz w:val="8"/>
          <w:szCs w:val="8"/>
        </w:rPr>
        <w:t xml:space="preserve"> </w:t>
      </w:r>
      <w:r w:rsidRPr="00EC1ACB">
        <w:rPr>
          <w:sz w:val="8"/>
          <w:szCs w:val="8"/>
        </w:rPr>
        <w:t>A second explanation is that key decision-makers, such as President Xi Jinping, may be unaware of the entanglement risk. According to Tong Zhao and Li Bin, the Chinese system has a “high degree of compartmentalization,” and experts in the nuclear community usually focus on their specialties instead of communicating across different areas of expertise. Even when Chinese nuclear experts are included in conversations with military and government authorities, they are often sidelined in favor of focusing on directives from top leaders. It is possible that concerns over entanglement have never been elevated to Xi’s level—or, if they have, they may have been conveyed in an unconcerned or dismissive way.</w:t>
      </w:r>
      <w:r w:rsidR="00EC1ACB" w:rsidRPr="00EC1ACB">
        <w:rPr>
          <w:sz w:val="8"/>
          <w:szCs w:val="8"/>
        </w:rPr>
        <w:t xml:space="preserve"> </w:t>
      </w:r>
      <w:r w:rsidRPr="00EC1ACB">
        <w:rPr>
          <w:sz w:val="8"/>
          <w:szCs w:val="8"/>
        </w:rPr>
        <w:t>A third possible explanation is that the same forces that probably drove Chinese entanglement in the first place—convenience and bureaucratic maneuvering—could now be actively preventing the disentanglement of the DF-26. With the DF-26 fully and widely incorporated into the PLARF, supporters of disentanglement would have to argue against a now-proven model. Given the amount of time spent on training dual-capable personnel, PLARF commanders may also be reluctant to move those personnel to solely conventional or nuclear systems and “waste” that sunk cost.</w:t>
      </w:r>
      <w:r w:rsidR="00EC1ACB" w:rsidRPr="00EC1ACB">
        <w:rPr>
          <w:sz w:val="8"/>
          <w:szCs w:val="8"/>
        </w:rPr>
        <w:t xml:space="preserve"> </w:t>
      </w:r>
      <w:r w:rsidRPr="00EC1ACB">
        <w:rPr>
          <w:sz w:val="8"/>
          <w:szCs w:val="8"/>
        </w:rPr>
        <w:t>A fourth explanation is that the utility of retaining the DF-26’s dual capability outweighs the risks of entanglement in the eyes of Chinese decision-makers. Now that the Dongfeng-21—a mobile missile launcher that predated the DF-26—has seen its nuclear variant fully replaced by the DF-26, disentanglement would leave a hole in China’s flexible nuclear response. A nuclear-tipped DF-26 contributes to regional deterrence by threatening Guam and parts of India and Russia that are beyond the range of China’s medium-range and short-range ballistic missiles, though not its intercontinental ballistic missiles.</w:t>
      </w:r>
      <w:r w:rsidR="00EC1ACB" w:rsidRPr="00EC1ACB">
        <w:rPr>
          <w:sz w:val="8"/>
          <w:szCs w:val="8"/>
        </w:rPr>
        <w:t xml:space="preserve"> </w:t>
      </w:r>
      <w:r w:rsidRPr="00EC1ACB">
        <w:rPr>
          <w:sz w:val="8"/>
          <w:szCs w:val="8"/>
        </w:rPr>
        <w:t>Whether the DF-26 could play a tactical nuclear role, and whether the loss of that capability would matter to Chinese decision-makers, is currently disputed. The US Defense Department believes that China is seeking a “lower-yield” nuclear warhead for the DF-26. Other analysts have argued that there is no evidence yet that China is developing low-yield weapons.</w:t>
      </w:r>
      <w:r w:rsidR="00EC1ACB" w:rsidRPr="00EC1ACB">
        <w:rPr>
          <w:sz w:val="8"/>
          <w:szCs w:val="8"/>
        </w:rPr>
        <w:t xml:space="preserve"> </w:t>
      </w:r>
      <w:r w:rsidRPr="00EC1ACB">
        <w:rPr>
          <w:sz w:val="8"/>
          <w:szCs w:val="8"/>
        </w:rPr>
        <w:t>In addition to adding flexibility, the DF-26’s nuclear mission may be seen as important for adding redundancy to a nuclear arsenal that is still dwarfed by those of the United States and Russia. In the event of a nuclear attack, for instance, the DF-26 could play an important role by swapping its conventional warheads for nuclear warheads that were sheltered from a first strike. The DF-26 could then help guarantee China’s second-strike capability.</w:t>
      </w:r>
      <w:r w:rsidR="00EC1ACB" w:rsidRPr="00EC1ACB">
        <w:rPr>
          <w:sz w:val="8"/>
          <w:szCs w:val="8"/>
        </w:rPr>
        <w:t xml:space="preserve"> </w:t>
      </w:r>
      <w:r w:rsidRPr="00EC1ACB">
        <w:rPr>
          <w:sz w:val="8"/>
          <w:szCs w:val="8"/>
        </w:rPr>
        <w:t>Chinese decision-makers might also place an inherent value on dual capability beyond its strategic value. When talking about the DF-26, Chinese state media repeatedly emphasize its dual capability and the technological achievement that this dual capability represents. The DF-26 is a completely homegrown system, and not utilizing its full technological potential might be seen as minimizing China’s growing technological prowess.</w:t>
      </w:r>
      <w:r w:rsidR="00EC1ACB" w:rsidRPr="00EC1ACB">
        <w:rPr>
          <w:sz w:val="8"/>
          <w:szCs w:val="8"/>
        </w:rPr>
        <w:t xml:space="preserve"> </w:t>
      </w:r>
      <w:r w:rsidRPr="00EC1ACB">
        <w:rPr>
          <w:sz w:val="8"/>
          <w:szCs w:val="8"/>
        </w:rPr>
        <w:t>A final possible explanation is that although China may not have entangled its forces intentionally, it may now see value in manipulating risk through entanglement. Should China disentangle the DF-26, its decision-makers may fear that the United States would then feel more comfortable targeting China’s conventional forces. Additionally, if a war did break out with the United States, the DF-26’s anti-ship variant would likely be one of China’s most formidable weapons. Creating even a slight hesitancy among US decisionmakers to target the DF-26—thereby affording it greater protection—would be valuable.</w:t>
      </w:r>
    </w:p>
    <w:p w14:paraId="4E2B7533" w14:textId="1DF0D456" w:rsidR="00EC1ACB" w:rsidRPr="00EC1ACB" w:rsidRDefault="00EC1ACB" w:rsidP="00DE5477">
      <w:pPr>
        <w:rPr>
          <w:sz w:val="16"/>
        </w:rPr>
      </w:pPr>
      <w:r>
        <w:rPr>
          <w:sz w:val="16"/>
        </w:rPr>
        <w:t>&lt;&lt;PARAGRAPH BREAKS RESUME&gt;&gt;</w:t>
      </w:r>
    </w:p>
    <w:p w14:paraId="140644DE" w14:textId="77777777" w:rsidR="00DE5477" w:rsidRPr="00EC1ACB" w:rsidRDefault="00DE5477" w:rsidP="00DE5477">
      <w:pPr>
        <w:rPr>
          <w:sz w:val="16"/>
        </w:rPr>
      </w:pPr>
      <w:r w:rsidRPr="00EC1ACB">
        <w:rPr>
          <w:sz w:val="16"/>
        </w:rPr>
        <w:t xml:space="preserve">The persistent risks of entanglement. Given </w:t>
      </w:r>
      <w:r w:rsidRPr="00EC1ACB">
        <w:rPr>
          <w:rStyle w:val="StyleUnderline"/>
          <w:highlight w:val="yellow"/>
        </w:rPr>
        <w:t>China’s</w:t>
      </w:r>
      <w:r w:rsidRPr="00EC1ACB">
        <w:rPr>
          <w:rStyle w:val="StyleUnderline"/>
        </w:rPr>
        <w:t xml:space="preserve"> incredibly </w:t>
      </w:r>
      <w:r w:rsidRPr="00EC1ACB">
        <w:rPr>
          <w:rStyle w:val="StyleUnderline"/>
          <w:highlight w:val="yellow"/>
        </w:rPr>
        <w:t>opaque system</w:t>
      </w:r>
      <w:r w:rsidRPr="00EC1ACB">
        <w:rPr>
          <w:sz w:val="16"/>
        </w:rPr>
        <w:t>, it is difficult to assess which of these explanations is the driving factor behind China’s decision to retain the DF-26’s nuclear mission. It is likely that all explanations are at play to some degree.</w:t>
      </w:r>
    </w:p>
    <w:p w14:paraId="6537FC53" w14:textId="77777777" w:rsidR="00DE5477" w:rsidRPr="00EC1ACB" w:rsidRDefault="00DE5477" w:rsidP="00DE5477">
      <w:pPr>
        <w:rPr>
          <w:sz w:val="16"/>
        </w:rPr>
      </w:pPr>
      <w:r w:rsidRPr="00EC1ACB">
        <w:rPr>
          <w:sz w:val="16"/>
        </w:rPr>
        <w:t xml:space="preserve">These explanations also apply to the ongoing development of a new dual-capable system, the Dongfeng-27 (DF-27). The DF-27, which is essentially an upgraded version of the DF-26 with a longer range and higher survivability due to the use of a hypersonic glide vehicle, will be an even greater threat to US forces than the DF-26. The DF-27’s eventual deployment </w:t>
      </w:r>
      <w:r w:rsidRPr="00EC1ACB">
        <w:rPr>
          <w:rStyle w:val="StyleUnderline"/>
          <w:highlight w:val="yellow"/>
        </w:rPr>
        <w:t>will</w:t>
      </w:r>
      <w:r w:rsidRPr="00EC1ACB">
        <w:rPr>
          <w:rStyle w:val="StyleUnderline"/>
        </w:rPr>
        <w:t xml:space="preserve"> only </w:t>
      </w:r>
      <w:r w:rsidRPr="00EC1ACB">
        <w:rPr>
          <w:rStyle w:val="Emphasis"/>
          <w:highlight w:val="yellow"/>
        </w:rPr>
        <w:t>heighten</w:t>
      </w:r>
      <w:r w:rsidRPr="00EC1ACB">
        <w:rPr>
          <w:rStyle w:val="StyleUnderline"/>
          <w:highlight w:val="yellow"/>
        </w:rPr>
        <w:t xml:space="preserve"> the </w:t>
      </w:r>
      <w:r w:rsidRPr="00EC1ACB">
        <w:rPr>
          <w:rStyle w:val="Emphasis"/>
          <w:highlight w:val="yellow"/>
        </w:rPr>
        <w:t>dilemma</w:t>
      </w:r>
      <w:r w:rsidRPr="00EC1ACB">
        <w:rPr>
          <w:rStyle w:val="StyleUnderline"/>
        </w:rPr>
        <w:t xml:space="preserve"> that US commanders would face in a conflict </w:t>
      </w:r>
      <w:r w:rsidRPr="00EC1ACB">
        <w:rPr>
          <w:rStyle w:val="StyleUnderline"/>
          <w:highlight w:val="yellow"/>
        </w:rPr>
        <w:t>and</w:t>
      </w:r>
      <w:r w:rsidRPr="00EC1ACB">
        <w:rPr>
          <w:rStyle w:val="StyleUnderline"/>
        </w:rPr>
        <w:t xml:space="preserve"> will </w:t>
      </w:r>
      <w:r w:rsidRPr="00EC1ACB">
        <w:rPr>
          <w:rStyle w:val="StyleUnderline"/>
          <w:highlight w:val="yellow"/>
        </w:rPr>
        <w:t xml:space="preserve">raise the risk of </w:t>
      </w:r>
      <w:r w:rsidRPr="00EC1ACB">
        <w:rPr>
          <w:rStyle w:val="Emphasis"/>
          <w:sz w:val="24"/>
          <w:szCs w:val="24"/>
          <w:highlight w:val="yellow"/>
        </w:rPr>
        <w:t>inadvertent nuclear escalation</w:t>
      </w:r>
      <w:r w:rsidRPr="00EC1ACB">
        <w:rPr>
          <w:sz w:val="16"/>
        </w:rPr>
        <w:t>.</w:t>
      </w:r>
    </w:p>
    <w:p w14:paraId="0B8BC5A6" w14:textId="77777777" w:rsidR="00DE5477" w:rsidRPr="00EC1ACB" w:rsidRDefault="00DE5477" w:rsidP="00DE5477">
      <w:pPr>
        <w:rPr>
          <w:sz w:val="16"/>
        </w:rPr>
      </w:pPr>
      <w:r w:rsidRPr="00EC1ACB">
        <w:rPr>
          <w:sz w:val="16"/>
        </w:rPr>
        <w:t>Communicating entanglement risks. Moving forward, US officials at the highest levels will need to directly communicate to their Chinese counterparts the risks posed by entanglement, since any bottom-up transmission within China has been—and likely will remain—ineffective. If China eventually enters arms control talks, the first point on the agenda should be disentanglement, especially by ending the nuclear missions of the DF-26 and DF-27. However, given China’s reluctance to enter into arms control talks, US officials will have to communicate to Chinese counterparts absent an arms control framework.</w:t>
      </w:r>
    </w:p>
    <w:p w14:paraId="483959AC" w14:textId="77777777" w:rsidR="00DE5477" w:rsidRPr="00EC1ACB" w:rsidRDefault="00DE5477" w:rsidP="00DE5477">
      <w:pPr>
        <w:rPr>
          <w:sz w:val="16"/>
        </w:rPr>
      </w:pPr>
      <w:r w:rsidRPr="00EC1ACB">
        <w:rPr>
          <w:sz w:val="16"/>
        </w:rPr>
        <w:t>Such entreaties will be more effective if accompanied by some level of US reciprocity. While China’s ideal form of reciprocity would be an end to US arms sales to Taiwan, the United States can still invite Chinese disentanglement by further disentangling its own nuclear forces. For instance, the United States could differentiate between its strategic bombers designated for the nuclear role versus conventional, or forgo a nuclear role for F-35 jets stationed in Asia.</w:t>
      </w:r>
    </w:p>
    <w:p w14:paraId="75AEC505" w14:textId="0C2A277B" w:rsidR="00DE5477" w:rsidRPr="00EC1ACB" w:rsidRDefault="00DE5477" w:rsidP="00DE5477">
      <w:pPr>
        <w:rPr>
          <w:sz w:val="16"/>
        </w:rPr>
      </w:pPr>
      <w:r w:rsidRPr="00EC1ACB">
        <w:rPr>
          <w:sz w:val="16"/>
        </w:rPr>
        <w:t xml:space="preserve">Even with concerted US action, the strong possibility remains that Chinese decision-makers will defer disentangling the DF-26 and DF-27, because of the sunk costs and the ability to make the United States more wary about targeting those systems. However, </w:t>
      </w:r>
      <w:r w:rsidRPr="00EC1ACB">
        <w:rPr>
          <w:rStyle w:val="StyleUnderline"/>
        </w:rPr>
        <w:t xml:space="preserve">as </w:t>
      </w:r>
      <w:r w:rsidRPr="00EC1ACB">
        <w:rPr>
          <w:rStyle w:val="StyleUnderline"/>
          <w:highlight w:val="yellow"/>
        </w:rPr>
        <w:t>the risks of</w:t>
      </w:r>
      <w:r w:rsidRPr="00EC1ACB">
        <w:rPr>
          <w:rStyle w:val="StyleUnderline"/>
        </w:rPr>
        <w:t xml:space="preserve"> a </w:t>
      </w:r>
      <w:r w:rsidRPr="00EC1ACB">
        <w:rPr>
          <w:rStyle w:val="Emphasis"/>
        </w:rPr>
        <w:t xml:space="preserve">conflict over </w:t>
      </w:r>
      <w:r w:rsidRPr="00EC1ACB">
        <w:rPr>
          <w:rStyle w:val="Emphasis"/>
          <w:highlight w:val="yellow"/>
        </w:rPr>
        <w:t>Taiwan</w:t>
      </w:r>
      <w:r w:rsidRPr="00EC1ACB">
        <w:rPr>
          <w:rStyle w:val="StyleUnderline"/>
          <w:highlight w:val="yellow"/>
        </w:rPr>
        <w:t xml:space="preserve"> grow</w:t>
      </w:r>
      <w:r w:rsidRPr="00EC1ACB">
        <w:rPr>
          <w:sz w:val="16"/>
        </w:rPr>
        <w:t xml:space="preserve">, it is imperative that the United States exhaust every option available to incentivize China to further disentangle its forces. If not, </w:t>
      </w:r>
      <w:r w:rsidRPr="00EC1ACB">
        <w:rPr>
          <w:rStyle w:val="StyleUnderline"/>
          <w:highlight w:val="yellow"/>
        </w:rPr>
        <w:t xml:space="preserve">a </w:t>
      </w:r>
      <w:r w:rsidRPr="00EC1ACB">
        <w:rPr>
          <w:rStyle w:val="Emphasis"/>
          <w:sz w:val="24"/>
          <w:szCs w:val="24"/>
          <w:highlight w:val="yellow"/>
        </w:rPr>
        <w:t>quick on-ramp</w:t>
      </w:r>
      <w:r w:rsidRPr="00EC1ACB">
        <w:rPr>
          <w:rStyle w:val="StyleUnderline"/>
          <w:sz w:val="24"/>
          <w:szCs w:val="24"/>
          <w:highlight w:val="yellow"/>
        </w:rPr>
        <w:t xml:space="preserve"> </w:t>
      </w:r>
      <w:r w:rsidRPr="00EC1ACB">
        <w:rPr>
          <w:rStyle w:val="StyleUnderline"/>
          <w:highlight w:val="yellow"/>
        </w:rPr>
        <w:t xml:space="preserve">to </w:t>
      </w:r>
      <w:r w:rsidRPr="00EC1ACB">
        <w:rPr>
          <w:rStyle w:val="Emphasis"/>
          <w:sz w:val="24"/>
          <w:szCs w:val="24"/>
          <w:highlight w:val="yellow"/>
        </w:rPr>
        <w:t>nuclear war</w:t>
      </w:r>
      <w:r w:rsidRPr="00EC1ACB">
        <w:rPr>
          <w:rStyle w:val="StyleUnderline"/>
          <w:sz w:val="24"/>
          <w:szCs w:val="24"/>
        </w:rPr>
        <w:t xml:space="preserve"> </w:t>
      </w:r>
      <w:r w:rsidRPr="00EC1ACB">
        <w:rPr>
          <w:rStyle w:val="StyleUnderline"/>
        </w:rPr>
        <w:t xml:space="preserve">between the world’s two great powers </w:t>
      </w:r>
      <w:r w:rsidRPr="00EC1ACB">
        <w:rPr>
          <w:rStyle w:val="StyleUnderline"/>
          <w:highlight w:val="yellow"/>
        </w:rPr>
        <w:t xml:space="preserve">will remain </w:t>
      </w:r>
      <w:r w:rsidRPr="00EC1ACB">
        <w:rPr>
          <w:rStyle w:val="Emphasis"/>
          <w:highlight w:val="yellow"/>
        </w:rPr>
        <w:t>wide open</w:t>
      </w:r>
      <w:r w:rsidRPr="00EC1ACB">
        <w:rPr>
          <w:sz w:val="16"/>
        </w:rPr>
        <w:t>.</w:t>
      </w:r>
    </w:p>
    <w:p w14:paraId="0FC1322F" w14:textId="77777777" w:rsidR="00DE5477" w:rsidRPr="00DE5477" w:rsidRDefault="00DE5477" w:rsidP="00DE5477"/>
    <w:p w14:paraId="609C947E" w14:textId="77777777" w:rsidR="00DB4B13" w:rsidRDefault="00DB4B13" w:rsidP="00DB4B13">
      <w:pPr>
        <w:pStyle w:val="Heading4"/>
      </w:pPr>
      <w:r>
        <w:t xml:space="preserve">Collective bargains are the last bulwark against Trump. </w:t>
      </w:r>
    </w:p>
    <w:p w14:paraId="71F98707" w14:textId="77777777" w:rsidR="00DB4B13" w:rsidRDefault="00DB4B13" w:rsidP="00DB4B13">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0CBE0EE8" w14:textId="77777777" w:rsidR="00DB4B13" w:rsidRPr="00522BAB" w:rsidRDefault="00DB4B13" w:rsidP="00DB4B13">
      <w:pPr>
        <w:rPr>
          <w:sz w:val="16"/>
        </w:rPr>
      </w:pPr>
      <w:r w:rsidRPr="00522BAB">
        <w:rPr>
          <w:sz w:val="16"/>
        </w:rPr>
        <w:t>The Origins of Federal Labor Unions</w:t>
      </w:r>
    </w:p>
    <w:p w14:paraId="724E9B64" w14:textId="77777777" w:rsidR="00DB4B13" w:rsidRPr="00522BAB" w:rsidRDefault="00DB4B13" w:rsidP="00DB4B13">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4CAC459C" w14:textId="77777777" w:rsidR="00DB4B13" w:rsidRPr="00522BAB" w:rsidRDefault="00DB4B13" w:rsidP="00DB4B13">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07F75C4C" w14:textId="77777777" w:rsidR="00DB4B13" w:rsidRPr="00522BAB" w:rsidRDefault="00DB4B13" w:rsidP="00DB4B13">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379C954B" w14:textId="77777777" w:rsidR="00DB4B13" w:rsidRPr="00522BAB" w:rsidRDefault="00DB4B13" w:rsidP="00DB4B13">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0D18353E" w14:textId="77777777" w:rsidR="00DB4B13" w:rsidRPr="00522BAB" w:rsidRDefault="00DB4B13" w:rsidP="00DB4B13">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BF3A93" w14:textId="77777777" w:rsidR="00DB4B13" w:rsidRPr="00522BAB" w:rsidRDefault="00DB4B13" w:rsidP="00DB4B13">
      <w:pPr>
        <w:rPr>
          <w:sz w:val="16"/>
        </w:rPr>
      </w:pPr>
      <w:r w:rsidRPr="00522BAB">
        <w:rPr>
          <w:sz w:val="16"/>
        </w:rPr>
        <w:t>The Constitution and Federal Labor Unions</w:t>
      </w:r>
    </w:p>
    <w:p w14:paraId="67371C4D" w14:textId="77777777" w:rsidR="00DB4B13" w:rsidRPr="00522BAB" w:rsidRDefault="00DB4B13" w:rsidP="00DB4B13">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48459C66" w14:textId="77777777" w:rsidR="00DB4B13" w:rsidRDefault="00DB4B13" w:rsidP="00DB4B13"/>
    <w:p w14:paraId="318DDA82" w14:textId="77777777" w:rsidR="00DB4B13" w:rsidRPr="00A06C20" w:rsidRDefault="00DB4B13" w:rsidP="00DB4B13">
      <w:pPr>
        <w:pStyle w:val="Heading4"/>
      </w:pPr>
      <w:r>
        <w:t>The end of bargaining agreements kills unions and causes b</w:t>
      </w:r>
      <w:r w:rsidRPr="00A06C20">
        <w:t xml:space="preserve">rain drain. </w:t>
      </w:r>
    </w:p>
    <w:p w14:paraId="2A0484D2" w14:textId="77777777" w:rsidR="00DB4B13" w:rsidRDefault="00DB4B13" w:rsidP="00DB4B13">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0A682CBB" w14:textId="77777777" w:rsidR="00DB4B13" w:rsidRPr="00C67EC5" w:rsidRDefault="00DB4B13" w:rsidP="00DB4B13">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 w:val="24"/>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5988BD80" w14:textId="77777777" w:rsidR="00DB4B13" w:rsidRPr="00C67EC5" w:rsidRDefault="00DB4B13" w:rsidP="00DB4B13">
      <w:pPr>
        <w:rPr>
          <w:sz w:val="16"/>
        </w:rPr>
      </w:pPr>
      <w:r w:rsidRPr="00C67EC5">
        <w:rPr>
          <w:sz w:val="16"/>
        </w:rPr>
        <w:t>The Department of Veterans Affairs was ending nearly all of its collective bargaining agreements. The agency gave labor unions just days to get out of federal buildings.</w:t>
      </w:r>
    </w:p>
    <w:p w14:paraId="6DDAC0D9" w14:textId="77777777" w:rsidR="00DB4B13" w:rsidRPr="00C67EC5" w:rsidRDefault="00DB4B13" w:rsidP="00DB4B13">
      <w:pPr>
        <w:rPr>
          <w:sz w:val="16"/>
        </w:rPr>
      </w:pPr>
      <w:r w:rsidRPr="00C67EC5">
        <w:rPr>
          <w:sz w:val="16"/>
        </w:rPr>
        <w:t>"We went in on the weekend, and we emptied our office space," says Fornnarino, an outpatient surgery nurse at the Rocky Mountain Regional VA Medical Center outside Denver, where she's also local director for National Nurses United.</w:t>
      </w:r>
    </w:p>
    <w:p w14:paraId="7C252D81" w14:textId="77777777" w:rsidR="00DB4B13" w:rsidRPr="00C67EC5" w:rsidRDefault="00DB4B13" w:rsidP="00DB4B13">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394FA4A0" w14:textId="77777777" w:rsidR="00DB4B13" w:rsidRPr="00C67EC5" w:rsidRDefault="00DB4B13" w:rsidP="00DB4B13">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3F6B6438" w14:textId="77777777" w:rsidR="00DB4B13" w:rsidRPr="00C67EC5" w:rsidRDefault="00DB4B13" w:rsidP="00DB4B13">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15F086DF" w14:textId="77777777" w:rsidR="00DB4B13" w:rsidRPr="00C67EC5" w:rsidRDefault="00DB4B13" w:rsidP="00DB4B13">
      <w:pPr>
        <w:rPr>
          <w:sz w:val="16"/>
        </w:rPr>
      </w:pPr>
      <w:r w:rsidRPr="00C67EC5">
        <w:rPr>
          <w:sz w:val="16"/>
        </w:rPr>
        <w:t>Unions have filed lawsuits, alleging Trump is retaliating against them for opposing parts of his agenda. Lower courts temporarily halted the March order; the government appealed.</w:t>
      </w:r>
    </w:p>
    <w:p w14:paraId="4772DA46" w14:textId="77777777" w:rsidR="00DB4B13" w:rsidRPr="00C67EC5" w:rsidRDefault="00DB4B13" w:rsidP="00DB4B13">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1C2C914A" w14:textId="77777777" w:rsidR="00DB4B13" w:rsidRPr="00C67EC5" w:rsidRDefault="00DB4B13" w:rsidP="00DB4B13">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74CE7FE6" w14:textId="77777777" w:rsidR="00DB4B13" w:rsidRPr="00C67EC5" w:rsidRDefault="00DB4B13" w:rsidP="00DB4B13">
      <w:pPr>
        <w:rPr>
          <w:sz w:val="16"/>
        </w:rPr>
      </w:pPr>
      <w:r w:rsidRPr="00C67EC5">
        <w:rPr>
          <w:sz w:val="16"/>
        </w:rPr>
        <w:t>In late August, a judge on the 9th Circuit Court of Appeals called for a vote on whether the case should be reheard en banc, by a panel of 11 judges. That vote could happen this month.</w:t>
      </w:r>
    </w:p>
    <w:p w14:paraId="310D875A" w14:textId="77777777" w:rsidR="00DB4B13" w:rsidRPr="00C67EC5" w:rsidRDefault="00DB4B13" w:rsidP="00DB4B13">
      <w:pPr>
        <w:rPr>
          <w:sz w:val="16"/>
        </w:rPr>
      </w:pPr>
      <w:r w:rsidRPr="00C67EC5">
        <w:rPr>
          <w:sz w:val="16"/>
        </w:rPr>
        <w:t>"I have hope that this will be reversed," says Fornnarino, while acknowledging that for now, their union protections are gone.</w:t>
      </w:r>
    </w:p>
    <w:p w14:paraId="6F0E57A4" w14:textId="77777777" w:rsidR="00DB4B13" w:rsidRPr="00C67EC5" w:rsidRDefault="00DB4B13" w:rsidP="00DB4B13">
      <w:pPr>
        <w:rPr>
          <w:sz w:val="16"/>
        </w:rPr>
      </w:pPr>
      <w:r w:rsidRPr="00C67EC5">
        <w:rPr>
          <w:sz w:val="16"/>
        </w:rPr>
        <w:t>Disputes over time well spent</w:t>
      </w:r>
    </w:p>
    <w:p w14:paraId="14452784" w14:textId="77777777" w:rsidR="00DB4B13" w:rsidRPr="00C67EC5" w:rsidRDefault="00DB4B13" w:rsidP="00DB4B13">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3C09AD06" w14:textId="77777777" w:rsidR="00DB4B13" w:rsidRPr="00C67EC5" w:rsidRDefault="00DB4B13" w:rsidP="00DB4B13">
      <w:pPr>
        <w:rPr>
          <w:sz w:val="16"/>
        </w:rPr>
      </w:pPr>
      <w:r w:rsidRPr="00C67EC5">
        <w:rPr>
          <w:sz w:val="16"/>
        </w:rPr>
        <w:t>"We were able to put in some protections at their nursing station, increase VA police presence in both the emergency room and the psych unit," she says.</w:t>
      </w:r>
    </w:p>
    <w:p w14:paraId="5A3F9040" w14:textId="77777777" w:rsidR="00DB4B13" w:rsidRPr="00C67EC5" w:rsidRDefault="00DB4B13" w:rsidP="00DB4B13">
      <w:pPr>
        <w:rPr>
          <w:sz w:val="16"/>
        </w:rPr>
      </w:pPr>
      <w:r w:rsidRPr="00C67EC5">
        <w:rPr>
          <w:sz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38DD59E" w14:textId="77777777" w:rsidR="00DB4B13" w:rsidRPr="00C67EC5" w:rsidRDefault="00DB4B13" w:rsidP="00DB4B13">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0348FD99" w14:textId="77777777" w:rsidR="00DB4B13" w:rsidRPr="00C67EC5" w:rsidRDefault="00DB4B13" w:rsidP="00DB4B13">
      <w:pPr>
        <w:rPr>
          <w:sz w:val="16"/>
        </w:rPr>
      </w:pPr>
      <w:r w:rsidRPr="00C67EC5">
        <w:rPr>
          <w:sz w:val="16"/>
        </w:rPr>
        <w:t>Fornnarino scoffs at that suggestion. "Truly, I feel like that's kind of propaganda," she says.</w:t>
      </w:r>
    </w:p>
    <w:p w14:paraId="223578FA" w14:textId="77777777" w:rsidR="00DB4B13" w:rsidRPr="00C67EC5" w:rsidRDefault="00DB4B13" w:rsidP="00DB4B13">
      <w:pPr>
        <w:rPr>
          <w:sz w:val="16"/>
        </w:rPr>
      </w:pPr>
      <w:r w:rsidRPr="00C67EC5">
        <w:rPr>
          <w:sz w:val="16"/>
        </w:rPr>
        <w:t>National security concerns applied unevenly</w:t>
      </w:r>
    </w:p>
    <w:p w14:paraId="786ED09B" w14:textId="77777777" w:rsidR="00DB4B13" w:rsidRPr="00C67EC5" w:rsidRDefault="00DB4B13" w:rsidP="00DB4B13">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4E45CD95" w14:textId="77777777" w:rsidR="00DB4B13" w:rsidRPr="00C67EC5" w:rsidRDefault="00DB4B13" w:rsidP="00DB4B13">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66ECAFF5" w14:textId="77777777" w:rsidR="00DB4B13" w:rsidRPr="00C67EC5" w:rsidRDefault="00DB4B13" w:rsidP="00DB4B13">
      <w:pPr>
        <w:rPr>
          <w:sz w:val="16"/>
        </w:rPr>
      </w:pPr>
      <w:r w:rsidRPr="00C67EC5">
        <w:rPr>
          <w:sz w:val="16"/>
        </w:rPr>
        <w:t>Notably, the executive order excludes agencies that have supported him, including those representing law enforcement and Customs and Border Protection employees.</w:t>
      </w:r>
    </w:p>
    <w:p w14:paraId="21273A40" w14:textId="77777777" w:rsidR="00DB4B13" w:rsidRPr="00C67EC5" w:rsidRDefault="00DB4B13" w:rsidP="00DB4B13">
      <w:pPr>
        <w:rPr>
          <w:sz w:val="16"/>
        </w:rPr>
      </w:pPr>
      <w:r w:rsidRPr="00C67EC5">
        <w:rPr>
          <w:sz w:val="16"/>
        </w:rPr>
        <w:t>That's especially galling to Agriculture Department employee Cole Gandy, who trains CBP workers stationed at ports of entry on how to inspect agricultural imports for pests.</w:t>
      </w:r>
    </w:p>
    <w:p w14:paraId="78F26078" w14:textId="77777777" w:rsidR="00DB4B13" w:rsidRPr="00C67EC5" w:rsidRDefault="00DB4B13" w:rsidP="00DB4B13">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056BD6C8" w14:textId="77777777" w:rsidR="00DB4B13" w:rsidRPr="00C67EC5" w:rsidRDefault="00DB4B13" w:rsidP="00DB4B13">
      <w:pPr>
        <w:rPr>
          <w:sz w:val="16"/>
        </w:rPr>
      </w:pPr>
      <w:r w:rsidRPr="00C67EC5">
        <w:rPr>
          <w:sz w:val="16"/>
        </w:rPr>
        <w:t>Those CBP employees still have their union rights while Gandy's members at NAAE, including the ones who identify those bugs found at the ports, do not.</w:t>
      </w:r>
    </w:p>
    <w:p w14:paraId="151B5B73" w14:textId="77777777" w:rsidR="00DB4B13" w:rsidRPr="00C67EC5" w:rsidRDefault="00DB4B13" w:rsidP="00DB4B13">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5590055F" w14:textId="77777777" w:rsidR="00DB4B13" w:rsidRPr="00C67EC5" w:rsidRDefault="00DB4B13" w:rsidP="00DB4B13">
      <w:pPr>
        <w:rPr>
          <w:sz w:val="16"/>
        </w:rPr>
      </w:pPr>
      <w:r w:rsidRPr="00C67EC5">
        <w:rPr>
          <w:sz w:val="16"/>
        </w:rPr>
        <w:t>"They're the first line of defense against terrorism in the United States," Gandy says.</w:t>
      </w:r>
    </w:p>
    <w:p w14:paraId="112AE901" w14:textId="77777777" w:rsidR="00DB4B13" w:rsidRPr="00C67EC5" w:rsidRDefault="00DB4B13" w:rsidP="00DB4B13">
      <w:pPr>
        <w:rPr>
          <w:sz w:val="16"/>
        </w:rPr>
      </w:pPr>
      <w:r w:rsidRPr="00C67EC5">
        <w:rPr>
          <w:sz w:val="16"/>
        </w:rPr>
        <w:t>NAAE and other unions have pointed out these inconsistencies in their lawsuits. While litigation continues, Gandy has tried to assure members that this isn't the end.</w:t>
      </w:r>
    </w:p>
    <w:p w14:paraId="36397686" w14:textId="77777777" w:rsidR="00DB4B13" w:rsidRPr="00C67EC5" w:rsidRDefault="00DB4B13" w:rsidP="00DB4B13">
      <w:pPr>
        <w:rPr>
          <w:sz w:val="16"/>
        </w:rPr>
      </w:pPr>
      <w:r w:rsidRPr="00C67EC5">
        <w:rPr>
          <w:sz w:val="16"/>
        </w:rPr>
        <w:t>"We're going to fight to be a union until we can't anymore," Gandy says.</w:t>
      </w:r>
    </w:p>
    <w:p w14:paraId="5584BE22" w14:textId="77777777" w:rsidR="00DB4B13" w:rsidRPr="00ED2B0B" w:rsidRDefault="00DB4B13" w:rsidP="00DB4B13">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607EF4D1" w14:textId="77777777" w:rsidR="00DB4B13" w:rsidRPr="00C67EC5" w:rsidRDefault="00DB4B13" w:rsidP="00DB4B13">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0182E74C" w14:textId="77777777" w:rsidR="00DB4B13" w:rsidRPr="00C67EC5" w:rsidRDefault="00DB4B13" w:rsidP="00DB4B13">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15EFFB45" w14:textId="77777777" w:rsidR="00DB4B13" w:rsidRPr="00C67EC5" w:rsidRDefault="00DB4B13" w:rsidP="00DB4B13">
      <w:pPr>
        <w:rPr>
          <w:sz w:val="16"/>
        </w:rPr>
      </w:pPr>
      <w:r w:rsidRPr="00C67EC5">
        <w:rPr>
          <w:sz w:val="16"/>
        </w:rPr>
        <w:t>Although the FDA has not yet terminated the union's contract, it has ordered the union to pack up its offices.</w:t>
      </w:r>
    </w:p>
    <w:p w14:paraId="3287436F" w14:textId="77777777" w:rsidR="00DB4B13" w:rsidRPr="00C67EC5" w:rsidRDefault="00DB4B13" w:rsidP="00DB4B13">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0A32D59A" w14:textId="77777777" w:rsidR="00DB4B13" w:rsidRDefault="00DB4B13" w:rsidP="00DB4B13">
      <w:pPr>
        <w:rPr>
          <w:sz w:val="16"/>
        </w:rPr>
      </w:pPr>
      <w:r w:rsidRPr="00C67EC5">
        <w:rPr>
          <w:sz w:val="16"/>
        </w:rPr>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5B392FBA" w14:textId="77777777" w:rsidR="00DB4B13" w:rsidRDefault="00DB4B13" w:rsidP="00DB4B13">
      <w:pPr>
        <w:pStyle w:val="Heading4"/>
      </w:pPr>
      <w:r>
        <w:t xml:space="preserve">Brain drain shatters state capacity. </w:t>
      </w:r>
    </w:p>
    <w:p w14:paraId="3BE8CC4C" w14:textId="77777777" w:rsidR="00DB4B13" w:rsidRPr="002B558F" w:rsidRDefault="00DB4B13" w:rsidP="00DB4B13">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6CF259F8" w14:textId="77777777" w:rsidR="00DB4B13" w:rsidRPr="003A24B3" w:rsidRDefault="00DB4B13" w:rsidP="00DB4B13">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2872818C" w14:textId="77777777" w:rsidR="00DB4B13" w:rsidRPr="003A24B3" w:rsidRDefault="00DB4B13" w:rsidP="00DB4B13">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4BE0947A" w14:textId="77777777" w:rsidR="00DB4B13" w:rsidRPr="003A24B3" w:rsidRDefault="00DB4B13" w:rsidP="00DB4B13">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1ACE424" w14:textId="77777777" w:rsidR="00DB4B13" w:rsidRPr="003A24B3" w:rsidRDefault="00DB4B13" w:rsidP="00DB4B13">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60B8E80E" w14:textId="77777777" w:rsidR="00DB4B13" w:rsidRPr="003A24B3" w:rsidRDefault="00DB4B13" w:rsidP="00DB4B13">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30AB5D05" w14:textId="77777777" w:rsidR="00DB4B13" w:rsidRPr="003A24B3" w:rsidRDefault="00DB4B13" w:rsidP="00DB4B13">
      <w:pPr>
        <w:rPr>
          <w:sz w:val="16"/>
        </w:rPr>
      </w:pPr>
      <w:r w:rsidRPr="003A24B3">
        <w:rPr>
          <w:sz w:val="16"/>
        </w:rPr>
        <w:t>A dozen years of attrition</w:t>
      </w:r>
    </w:p>
    <w:p w14:paraId="391C63EE" w14:textId="77777777" w:rsidR="00DB4B13" w:rsidRPr="003A24B3" w:rsidRDefault="00DB4B13" w:rsidP="00DB4B13">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1327682" w14:textId="77777777" w:rsidR="00DB4B13" w:rsidRPr="003A24B3" w:rsidRDefault="00DB4B13" w:rsidP="00DB4B13">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57F912EC" w14:textId="77777777" w:rsidR="00DB4B13" w:rsidRPr="003A24B3" w:rsidRDefault="00DB4B13" w:rsidP="00DB4B13">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957BC55" w14:textId="77777777" w:rsidR="00DB4B13" w:rsidRPr="00DE5477" w:rsidRDefault="00DB4B13" w:rsidP="00DB4B13">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5E0BF22" w14:textId="77777777" w:rsidR="00DB4B13" w:rsidRPr="003A24B3" w:rsidRDefault="00DB4B13" w:rsidP="00DB4B13">
      <w:pPr>
        <w:rPr>
          <w:sz w:val="16"/>
        </w:rPr>
      </w:pPr>
      <w:r>
        <w:rPr>
          <w:sz w:val="16"/>
        </w:rPr>
        <w:t>&lt;&lt;FIGURE EXCLUDED&gt;&gt;</w:t>
      </w:r>
    </w:p>
    <w:p w14:paraId="1A111BF3" w14:textId="77777777" w:rsidR="00DB4B13" w:rsidRPr="003A24B3" w:rsidRDefault="00DB4B13" w:rsidP="00DB4B13">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1D69ED48" w14:textId="77777777" w:rsidR="00DB4B13" w:rsidRPr="003A24B3" w:rsidRDefault="00DB4B13" w:rsidP="00DB4B13">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03C098E2" w14:textId="77777777" w:rsidR="00DB4B13" w:rsidRPr="003A24B3" w:rsidRDefault="00DB4B13" w:rsidP="00DB4B13">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0EB5D2A6" w14:textId="77777777" w:rsidR="00DB4B13" w:rsidRPr="003A24B3" w:rsidRDefault="00DB4B13" w:rsidP="00DB4B13">
      <w:pPr>
        <w:rPr>
          <w:sz w:val="16"/>
        </w:rPr>
      </w:pPr>
      <w:r w:rsidRPr="003A24B3">
        <w:rPr>
          <w:sz w:val="16"/>
        </w:rPr>
        <w:t xml:space="preserve">A hollow federal government in a time of rising challenges </w:t>
      </w:r>
    </w:p>
    <w:p w14:paraId="705ED4C9" w14:textId="77777777" w:rsidR="00DB4B13" w:rsidRPr="003A24B3" w:rsidRDefault="00DB4B13" w:rsidP="00DB4B13">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entirely new 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011622DA" w14:textId="77777777" w:rsidR="00DB4B13" w:rsidRPr="00DE5477" w:rsidRDefault="00DB4B13" w:rsidP="00DB4B13">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4943B42D" w14:textId="77777777" w:rsidR="00DB4B13" w:rsidRPr="00DE5477" w:rsidRDefault="00DB4B13" w:rsidP="00DB4B13">
      <w:pPr>
        <w:rPr>
          <w:sz w:val="16"/>
          <w:szCs w:val="16"/>
        </w:rPr>
      </w:pPr>
      <w:r w:rsidRPr="00DE5477">
        <w:rPr>
          <w:sz w:val="16"/>
          <w:szCs w:val="16"/>
        </w:rPr>
        <w:t>&lt;&lt;FIGURE EXCLUDED&gt;&gt;</w:t>
      </w:r>
    </w:p>
    <w:p w14:paraId="4563F7EB" w14:textId="77777777" w:rsidR="00DB4B13" w:rsidRPr="003A24B3" w:rsidRDefault="00DB4B13" w:rsidP="00DB4B13">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272AC1F2" w14:textId="77777777" w:rsidR="00DB4B13" w:rsidRPr="003A24B3" w:rsidRDefault="00DB4B13" w:rsidP="00DB4B13">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2E5F3702" w14:textId="77777777" w:rsidR="00DB4B13" w:rsidRPr="003A24B3" w:rsidRDefault="00DB4B13" w:rsidP="00DB4B13">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5CE1641" w14:textId="77777777" w:rsidR="00DB4B13" w:rsidRPr="003A24B3" w:rsidRDefault="00DB4B13" w:rsidP="00DB4B13">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1E387CE1" w14:textId="77777777" w:rsidR="00DB4B13" w:rsidRPr="00707521" w:rsidRDefault="00DB4B13" w:rsidP="00DB4B13">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781B7F3A" w14:textId="77777777" w:rsidR="00DB4B13" w:rsidRPr="00707521" w:rsidRDefault="00DB4B13" w:rsidP="00DB4B13">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51ECDCD0" w14:textId="77777777" w:rsidR="00DB4B13" w:rsidRDefault="00DB4B13" w:rsidP="00DB4B13">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Increased congressional appropriations are essential to ensure that 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06E00470" w14:textId="77777777" w:rsidR="00DB4B13" w:rsidRPr="00C67EC5" w:rsidRDefault="00DB4B13" w:rsidP="00DB4B13">
      <w:pPr>
        <w:rPr>
          <w:sz w:val="16"/>
        </w:rPr>
      </w:pPr>
    </w:p>
    <w:p w14:paraId="6A8A8EFE" w14:textId="77777777" w:rsidR="00DB4B13" w:rsidRDefault="00DB4B13" w:rsidP="004A2241"/>
    <w:p w14:paraId="41EFF9B0" w14:textId="77777777" w:rsidR="004A2241" w:rsidRPr="00EA7A9B" w:rsidRDefault="004A2241" w:rsidP="004A2241">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2E4AB812" w14:textId="77777777" w:rsidR="004A2241" w:rsidRDefault="004A2241" w:rsidP="004A2241">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038449EF" w14:textId="77777777" w:rsidR="004A2241" w:rsidRPr="00374A5B" w:rsidRDefault="004A2241" w:rsidP="004A2241">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514FC91" w14:textId="77777777" w:rsidR="004A2241" w:rsidRPr="00374A5B" w:rsidRDefault="004A2241" w:rsidP="004A2241">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1129F6A2" w14:textId="77777777" w:rsidR="004A2241" w:rsidRPr="00374A5B" w:rsidRDefault="004A2241" w:rsidP="004A2241">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1E761EC" w14:textId="77777777" w:rsidR="004A2241" w:rsidRPr="00374A5B" w:rsidRDefault="004A2241" w:rsidP="004A2241">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74A44FA2" w14:textId="77777777" w:rsidR="004A2241" w:rsidRDefault="004A2241" w:rsidP="004A2241">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6FC735CA" w14:textId="77777777" w:rsidR="001D2A65" w:rsidRDefault="001D2A65" w:rsidP="001D2A65">
      <w:pPr>
        <w:pStyle w:val="Heading4"/>
        <w:rPr>
          <w:rStyle w:val="StyleUnderline"/>
          <w:highlight w:val="yellow"/>
        </w:rPr>
      </w:pPr>
      <w:r>
        <w:t>Slashed federal infrastructure and workforce require counterbalancing digitization</w:t>
      </w:r>
    </w:p>
    <w:p w14:paraId="7F58A977" w14:textId="77777777" w:rsidR="006E5A70" w:rsidRDefault="006E5A70" w:rsidP="006E5A70">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076A2588" w14:textId="77777777" w:rsidR="006E5A70" w:rsidRPr="00374A5B" w:rsidRDefault="006E5A70" w:rsidP="006E5A70">
      <w:pPr>
        <w:rPr>
          <w:sz w:val="16"/>
        </w:rPr>
      </w:pPr>
      <w:r w:rsidRPr="00374A5B">
        <w:rPr>
          <w:sz w:val="16"/>
        </w:rPr>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 w:val="24"/>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0E2E8A15" w14:textId="77777777" w:rsidR="006E5A70" w:rsidRPr="00374A5B" w:rsidRDefault="006E5A70" w:rsidP="006E5A70">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2A73F988" w14:textId="77777777" w:rsidR="006E5A70" w:rsidRPr="00374A5B" w:rsidRDefault="006E5A70" w:rsidP="006E5A70">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E38AF32" w14:textId="77777777" w:rsidR="006E5A70" w:rsidRPr="00374A5B" w:rsidRDefault="006E5A70" w:rsidP="006E5A70">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 w:val="24"/>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1FA5F45F" w14:textId="77777777" w:rsidR="006E5A70" w:rsidRPr="00374A5B" w:rsidRDefault="006E5A70" w:rsidP="006E5A70">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3C9CA6DF" w14:textId="77777777" w:rsidR="006E5A70" w:rsidRPr="00374A5B" w:rsidRDefault="006E5A70" w:rsidP="006E5A70">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60BA81FD" w14:textId="77777777" w:rsidR="006E5A70" w:rsidRPr="00374A5B" w:rsidRDefault="006E5A70" w:rsidP="006E5A70">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6E19C3F7" w14:textId="77777777" w:rsidR="006E5A70" w:rsidRPr="00374A5B" w:rsidRDefault="006E5A70" w:rsidP="006E5A70">
      <w:pPr>
        <w:pStyle w:val="ListParagraph"/>
        <w:numPr>
          <w:ilvl w:val="0"/>
          <w:numId w:val="21"/>
        </w:numPr>
        <w:rPr>
          <w:sz w:val="16"/>
        </w:rPr>
      </w:pPr>
      <w:r w:rsidRPr="00374A5B">
        <w:rPr>
          <w:sz w:val="16"/>
        </w:rPr>
        <w:t>Expanding self-service portals will allow citizens to handle tasks such as applying for benefits or checking claim statuses without requiring human intervention.</w:t>
      </w:r>
    </w:p>
    <w:p w14:paraId="6D7FBAA3" w14:textId="77777777" w:rsidR="006E5A70" w:rsidRPr="00374A5B" w:rsidRDefault="006E5A70" w:rsidP="006E5A70">
      <w:pPr>
        <w:pStyle w:val="ListParagraph"/>
        <w:numPr>
          <w:ilvl w:val="0"/>
          <w:numId w:val="21"/>
        </w:numPr>
        <w:rPr>
          <w:sz w:val="16"/>
        </w:rPr>
      </w:pPr>
      <w:r w:rsidRPr="00374A5B">
        <w:rPr>
          <w:sz w:val="16"/>
        </w:rPr>
        <w:t>AI-powered customer support, such as chatbots and virtual assistants, can resolve common issues and direct users to the right resources, reducing the need for large call center staff.</w:t>
      </w:r>
    </w:p>
    <w:p w14:paraId="5827EC3C" w14:textId="77777777" w:rsidR="006E5A70" w:rsidRPr="00374A5B" w:rsidRDefault="006E5A70" w:rsidP="006E5A70">
      <w:pPr>
        <w:pStyle w:val="ListParagraph"/>
        <w:numPr>
          <w:ilvl w:val="0"/>
          <w:numId w:val="21"/>
        </w:numPr>
        <w:rPr>
          <w:sz w:val="16"/>
        </w:rPr>
      </w:pPr>
      <w:r w:rsidRPr="00374A5B">
        <w:rPr>
          <w:sz w:val="16"/>
        </w:rPr>
        <w:t>Automated document processing through machine learning can streamline bureaucratic processes, minimizing manual data entry and paperwork.</w:t>
      </w:r>
    </w:p>
    <w:p w14:paraId="0E9E9EBB" w14:textId="77777777" w:rsidR="006E5A70" w:rsidRPr="00374A5B" w:rsidRDefault="006E5A70" w:rsidP="006E5A70">
      <w:pPr>
        <w:pStyle w:val="ListParagraph"/>
        <w:numPr>
          <w:ilvl w:val="0"/>
          <w:numId w:val="21"/>
        </w:numPr>
        <w:rPr>
          <w:sz w:val="16"/>
        </w:rPr>
      </w:pPr>
      <w:r w:rsidRPr="00374A5B">
        <w:rPr>
          <w:sz w:val="16"/>
        </w:rPr>
        <w:t>Secure and seamless authentication should also remain a priority, with continued development of solutions like Login.gov to simplify access to multiple services.</w:t>
      </w:r>
    </w:p>
    <w:p w14:paraId="763C12BE" w14:textId="77777777" w:rsidR="006E5A70" w:rsidRPr="00374A5B" w:rsidRDefault="006E5A70" w:rsidP="006E5A70">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79A806AB" w14:textId="77777777" w:rsidR="006E5A70" w:rsidRPr="00374A5B" w:rsidRDefault="006E5A70" w:rsidP="006E5A70">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3E14D3DE" w14:textId="77777777" w:rsidR="006E5A70" w:rsidRDefault="006E5A70" w:rsidP="006E5A70">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 w:val="24"/>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21550C27" w14:textId="41BD5D20" w:rsidR="003556AC" w:rsidRDefault="00841245" w:rsidP="003556AC">
      <w:pPr>
        <w:pStyle w:val="Heading4"/>
      </w:pPr>
      <w:r>
        <w:t>Federal</w:t>
      </w:r>
      <w:r w:rsidR="003556AC">
        <w:t xml:space="preserve"> agencies will outsource digitization with slow, ad hoc contracts, creating a morass of dysfunction</w:t>
      </w:r>
    </w:p>
    <w:p w14:paraId="56C008E9" w14:textId="77777777" w:rsidR="003556AC" w:rsidRPr="008C6332" w:rsidRDefault="003556AC" w:rsidP="003556AC">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2022BD32" w14:textId="77777777" w:rsidR="003556AC" w:rsidRPr="00374A5B" w:rsidRDefault="003556AC" w:rsidP="003556AC">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6FC0E5E0" w14:textId="77777777" w:rsidR="003556AC" w:rsidRPr="00374A5B" w:rsidRDefault="003556AC" w:rsidP="003556AC">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563FC3DA" w14:textId="77777777" w:rsidR="003556AC" w:rsidRPr="00374A5B" w:rsidRDefault="003556AC" w:rsidP="003556AC">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6749573D" w14:textId="77777777" w:rsidR="003556AC" w:rsidRPr="00D221AE" w:rsidRDefault="003556AC" w:rsidP="003556AC">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 w:val="24"/>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 w:val="24"/>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29051E93" w14:textId="77777777" w:rsidR="006E5A70" w:rsidRPr="00374A5B" w:rsidRDefault="006E5A70" w:rsidP="004A2241">
      <w:pPr>
        <w:rPr>
          <w:sz w:val="16"/>
        </w:rPr>
      </w:pPr>
    </w:p>
    <w:p w14:paraId="5E8FDCD5" w14:textId="31AC19FA" w:rsidR="004A2241" w:rsidRDefault="004A2241" w:rsidP="004A2241">
      <w:pPr>
        <w:pStyle w:val="Heading4"/>
      </w:pPr>
      <w:r>
        <w:t xml:space="preserve">Gaps in federal software create cascading </w:t>
      </w:r>
      <w:r w:rsidRPr="008B3A38">
        <w:rPr>
          <w:u w:val="single"/>
        </w:rPr>
        <w:t>cyberattacks</w:t>
      </w:r>
      <w:r w:rsidR="001D2A65">
        <w:t xml:space="preserve"> and </w:t>
      </w:r>
      <w:r w:rsidRPr="008B3A38">
        <w:rPr>
          <w:u w:val="single"/>
        </w:rPr>
        <w:t>intelligence breaches</w:t>
      </w:r>
    </w:p>
    <w:p w14:paraId="5017AF45" w14:textId="77777777" w:rsidR="004A2241" w:rsidRDefault="004A2241" w:rsidP="004A2241">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37ABC661" w14:textId="77777777" w:rsidR="004A2241" w:rsidRPr="00374A5B" w:rsidRDefault="004A2241" w:rsidP="004A2241">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3E648AF" w14:textId="77777777" w:rsidR="004A2241" w:rsidRPr="00374A5B" w:rsidRDefault="004A2241" w:rsidP="004A2241">
      <w:pPr>
        <w:rPr>
          <w:sz w:val="16"/>
        </w:rPr>
      </w:pPr>
      <w:r w:rsidRPr="00374A5B">
        <w:rPr>
          <w:sz w:val="16"/>
        </w:rPr>
        <w:t>Challenge 1: National Cybersecurity Strategy isn’t as strong as it could be</w:t>
      </w:r>
    </w:p>
    <w:p w14:paraId="447F4C6C" w14:textId="77777777" w:rsidR="004A2241" w:rsidRPr="00374A5B" w:rsidRDefault="004A2241" w:rsidP="004A2241">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2A3A5D2" w14:textId="77777777" w:rsidR="004A2241" w:rsidRPr="00374A5B" w:rsidRDefault="004A2241" w:rsidP="004A2241">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3B1D5A48" w14:textId="77777777" w:rsidR="004A2241" w:rsidRPr="00374A5B" w:rsidRDefault="004A2241" w:rsidP="004A2241">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01D52B2" w14:textId="77777777" w:rsidR="004A2241" w:rsidRPr="00374A5B" w:rsidRDefault="004A2241" w:rsidP="004A2241">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2FFA6F00" w14:textId="77777777" w:rsidR="004A2241" w:rsidRPr="00374A5B" w:rsidRDefault="004A2241" w:rsidP="004A2241">
      <w:pPr>
        <w:rPr>
          <w:sz w:val="16"/>
        </w:rPr>
      </w:pPr>
      <w:r w:rsidRPr="00374A5B">
        <w:rPr>
          <w:sz w:val="16"/>
        </w:rPr>
        <w:t>Challenge 2: Agencies remain limited in their ability to improve the security of federal systems and information</w:t>
      </w:r>
    </w:p>
    <w:p w14:paraId="3581220D" w14:textId="77777777" w:rsidR="004A2241" w:rsidRPr="00374A5B" w:rsidRDefault="004A2241" w:rsidP="004A2241">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6041867" w14:textId="77777777" w:rsidR="004A2241" w:rsidRPr="00374A5B" w:rsidRDefault="004A2241" w:rsidP="004A2241">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5628EC6D" w14:textId="77777777" w:rsidR="004A2241" w:rsidRPr="00713954" w:rsidRDefault="004A2241" w:rsidP="004A2241">
      <w:pPr>
        <w:pStyle w:val="Heading4"/>
      </w:pPr>
      <w:r>
        <w:t xml:space="preserve">Cyberattacks go nuclear </w:t>
      </w:r>
    </w:p>
    <w:p w14:paraId="7B02F699" w14:textId="77777777" w:rsidR="004A2241" w:rsidRPr="004F22B6" w:rsidRDefault="004A2241" w:rsidP="004A2241">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3BBB4617" w14:textId="77777777" w:rsidR="004A2241" w:rsidRPr="000A1936" w:rsidRDefault="004A2241" w:rsidP="004A2241">
      <w:pPr>
        <w:rPr>
          <w:sz w:val="16"/>
        </w:rPr>
      </w:pPr>
      <w:r w:rsidRPr="000A1936">
        <w:rPr>
          <w:sz w:val="16"/>
        </w:rPr>
        <w:t>Civilian and Military Vulnerabilities</w:t>
      </w:r>
    </w:p>
    <w:p w14:paraId="1A7CB999" w14:textId="77777777" w:rsidR="004A2241" w:rsidRPr="000A1936" w:rsidRDefault="004A2241" w:rsidP="004A2241">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Likewise, attacks once confined to networks and business computer systems have now been extended to instrumentation and control (I&amp;C) systems, with all the implications and potential consequences such attacks may carry.</w:t>
      </w:r>
    </w:p>
    <w:p w14:paraId="3DE8E2DF" w14:textId="77777777" w:rsidR="004A2241" w:rsidRPr="000A1936" w:rsidRDefault="004A2241" w:rsidP="004A2241">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2A545902" w14:textId="77777777" w:rsidR="004A2241" w:rsidRPr="000A1936" w:rsidRDefault="004A2241" w:rsidP="004A2241">
      <w:pPr>
        <w:rPr>
          <w:sz w:val="16"/>
        </w:rPr>
      </w:pPr>
      <w:r w:rsidRPr="000A1936">
        <w:rPr>
          <w:sz w:val="16"/>
        </w:rPr>
        <w:t>Power Plants, Civilian Infrastructure, and Nuclear Material</w:t>
      </w:r>
    </w:p>
    <w:p w14:paraId="00E76CF5" w14:textId="77777777" w:rsidR="004A2241" w:rsidRPr="000A1936" w:rsidRDefault="004A2241" w:rsidP="004A2241">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494BB491" w14:textId="77777777" w:rsidR="004A2241" w:rsidRPr="000A1936" w:rsidRDefault="004A2241" w:rsidP="004A2241">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785AF60A" w14:textId="77777777" w:rsidR="004A2241" w:rsidRPr="000A1936" w:rsidRDefault="004A2241" w:rsidP="004A2241">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549DE15B" w14:textId="77777777" w:rsidR="004A2241" w:rsidRPr="000A1936" w:rsidRDefault="004A2241" w:rsidP="004A2241">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47DB467C" w14:textId="77777777" w:rsidR="004A2241" w:rsidRPr="000A1936" w:rsidRDefault="004A2241" w:rsidP="004A2241">
      <w:pPr>
        <w:rPr>
          <w:sz w:val="16"/>
        </w:rPr>
      </w:pPr>
      <w:r w:rsidRPr="000A1936">
        <w:rPr>
          <w:sz w:val="16"/>
        </w:rPr>
        <w:t>&lt;&lt;PARAGRAPH BREAKS PAUSE&gt;&gt;</w:t>
      </w:r>
    </w:p>
    <w:p w14:paraId="422BE880" w14:textId="77777777" w:rsidR="004A2241" w:rsidRDefault="004A2241" w:rsidP="004A2241">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29834E18" w14:textId="77777777" w:rsidR="004A2241" w:rsidRPr="000A1936" w:rsidRDefault="004A2241" w:rsidP="004A2241">
      <w:pPr>
        <w:rPr>
          <w:sz w:val="16"/>
        </w:rPr>
      </w:pPr>
      <w:r w:rsidRPr="000A1936">
        <w:rPr>
          <w:sz w:val="16"/>
        </w:rPr>
        <w:t>&lt;&lt;PARAGRAPH BREAKS RESUME&gt;&gt;</w:t>
      </w:r>
    </w:p>
    <w:p w14:paraId="2D57AF29" w14:textId="77777777" w:rsidR="004A2241" w:rsidRPr="000A1936" w:rsidRDefault="004A2241" w:rsidP="004A2241">
      <w:pPr>
        <w:rPr>
          <w:sz w:val="16"/>
        </w:rPr>
      </w:pPr>
      <w:r w:rsidRPr="000A1936">
        <w:rPr>
          <w:sz w:val="16"/>
        </w:rPr>
        <w:t>Military Cyber Nuclear Vulnerabilities</w:t>
      </w:r>
    </w:p>
    <w:p w14:paraId="17E77377" w14:textId="77777777" w:rsidR="004A2241" w:rsidRPr="001C0301" w:rsidRDefault="004A2241" w:rsidP="004A2241">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 w:val="24"/>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25455F38" w14:textId="77777777" w:rsidR="004A2241" w:rsidRPr="000A1936" w:rsidRDefault="004A2241" w:rsidP="004A2241">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7162A9A7" w14:textId="77777777" w:rsidR="004A2241" w:rsidRPr="000A1936" w:rsidRDefault="004A2241" w:rsidP="004A2241">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7113625A" w14:textId="77777777" w:rsidR="004A2241" w:rsidRPr="004C2915" w:rsidRDefault="004A2241" w:rsidP="004A2241">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0FB10C1C" w14:textId="77777777" w:rsidR="004A2241" w:rsidRPr="000A1936" w:rsidRDefault="004A2241" w:rsidP="004A2241">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162A59ED" w14:textId="77777777" w:rsidR="004A2241" w:rsidRDefault="004A2241" w:rsidP="004A2241"/>
    <w:p w14:paraId="71C8A512" w14:textId="77777777" w:rsidR="004A2241" w:rsidRDefault="004A2241" w:rsidP="004A2241">
      <w:pPr>
        <w:pStyle w:val="Heading4"/>
      </w:pPr>
      <w:r>
        <w:t xml:space="preserve">Intelligence breaches escalate to nuclear use </w:t>
      </w:r>
    </w:p>
    <w:p w14:paraId="3971AAC9" w14:textId="77777777" w:rsidR="004A2241" w:rsidRDefault="004A2241" w:rsidP="004A2241">
      <w:r w:rsidRPr="00D566D9">
        <w:rPr>
          <w:rStyle w:val="Style13ptBold"/>
        </w:rPr>
        <w:t>Dolzhenkova 20</w:t>
      </w:r>
      <w:r w:rsidRPr="00D566D9">
        <w:t xml:space="preserve">. </w:t>
      </w:r>
      <w:r w:rsidRPr="00AF497E">
        <w:rPr>
          <w:u w:val="single"/>
        </w:rPr>
        <w:t>Ekaterina Dolzhenkova</w:t>
      </w:r>
      <w:r w:rsidRPr="00D566D9">
        <w:t xml:space="preserve">, </w:t>
      </w:r>
      <w:r w:rsidRPr="0032045E">
        <w:rPr>
          <w:u w:val="single"/>
        </w:rPr>
        <w:t>Dmitriy Mokhorov</w:t>
      </w:r>
      <w:r>
        <w:t xml:space="preserve">, </w:t>
      </w:r>
      <w:r w:rsidRPr="0032045E">
        <w:t>Director</w:t>
      </w:r>
      <w:r>
        <w:t xml:space="preserve"> of the </w:t>
      </w:r>
      <w:r w:rsidRPr="0032045E">
        <w:t>Higher School of Law and Forensic Scienc</w:t>
      </w:r>
      <w:r>
        <w:t xml:space="preserve">e, </w:t>
      </w:r>
      <w:r w:rsidRPr="00D566D9">
        <w:t>Peter the Great St. Petersburg Polytechnic University</w:t>
      </w:r>
      <w:r>
        <w:t xml:space="preserve">. </w:t>
      </w:r>
      <w:r w:rsidRPr="0032045E">
        <w:rPr>
          <w:u w:val="single"/>
        </w:rPr>
        <w:t>Tatiana Baranova</w:t>
      </w:r>
      <w:r>
        <w:t xml:space="preserve">, </w:t>
      </w:r>
      <w:r w:rsidRPr="0032045E">
        <w:t>Director</w:t>
      </w:r>
      <w:r>
        <w:t xml:space="preserve"> of the </w:t>
      </w:r>
      <w:r w:rsidRPr="0032045E">
        <w:t>Higher School of Engineering Pedagogy, Psychology and Applied Linguistics</w:t>
      </w:r>
      <w:r>
        <w:t xml:space="preserve">, </w:t>
      </w:r>
      <w:r w:rsidRPr="00D566D9">
        <w:t>Peter the Great St. Petersburg Polytechnic University. “National and International Issues of Cyber Security.” IOP Conf</w:t>
      </w:r>
      <w:r>
        <w:t xml:space="preserve">erence </w:t>
      </w:r>
      <w:r w:rsidRPr="00D566D9">
        <w:t>Series: Materials Science and Engineering</w:t>
      </w:r>
      <w:r>
        <w:t>, Volume 940</w:t>
      </w:r>
      <w:r w:rsidRPr="00D566D9">
        <w:t>. https://iopscience.iop.org/article/10.1088/1757-899X/940/1/012015/pdf. KL</w:t>
      </w:r>
    </w:p>
    <w:p w14:paraId="58B1B59D" w14:textId="77777777" w:rsidR="004A2241" w:rsidRPr="000A1936" w:rsidRDefault="004A2241" w:rsidP="004A2241">
      <w:pPr>
        <w:rPr>
          <w:sz w:val="16"/>
        </w:rPr>
      </w:pPr>
      <w:r w:rsidRPr="000A1936">
        <w:rPr>
          <w:sz w:val="16"/>
        </w:rPr>
        <w:t xml:space="preserve">Abstract. Improving cyber security is the purpose of all states. Military-industrial complex is in need of creating innovative protection systems for their cyber space. </w:t>
      </w:r>
      <w:r w:rsidRPr="00785E4B">
        <w:rPr>
          <w:rStyle w:val="StyleUnderline"/>
          <w:highlight w:val="yellow"/>
        </w:rPr>
        <w:t>A lack of</w:t>
      </w:r>
      <w:r w:rsidRPr="00785E4B">
        <w:rPr>
          <w:rStyle w:val="StyleUnderline"/>
        </w:rPr>
        <w:t xml:space="preserve"> such </w:t>
      </w:r>
      <w:r w:rsidRPr="00785E4B">
        <w:rPr>
          <w:rStyle w:val="Emphasis"/>
          <w:highlight w:val="yellow"/>
        </w:rPr>
        <w:t>security</w:t>
      </w:r>
      <w:r w:rsidRPr="00785E4B">
        <w:rPr>
          <w:rStyle w:val="Emphasis"/>
        </w:rPr>
        <w:t xml:space="preserve"> systems</w:t>
      </w:r>
      <w:r w:rsidRPr="00785E4B">
        <w:rPr>
          <w:rStyle w:val="StyleUnderline"/>
        </w:rPr>
        <w:t xml:space="preserve"> </w:t>
      </w:r>
      <w:r w:rsidRPr="00785E4B">
        <w:rPr>
          <w:rStyle w:val="StyleUnderline"/>
          <w:highlight w:val="yellow"/>
        </w:rPr>
        <w:t>can lead to</w:t>
      </w:r>
      <w:r w:rsidRPr="00785E4B">
        <w:rPr>
          <w:rStyle w:val="StyleUnderline"/>
        </w:rPr>
        <w:t xml:space="preserve"> the </w:t>
      </w:r>
      <w:r w:rsidRPr="000A1936">
        <w:rPr>
          <w:rStyle w:val="Emphasis"/>
        </w:rPr>
        <w:t xml:space="preserve">global </w:t>
      </w:r>
      <w:r w:rsidRPr="00785E4B">
        <w:rPr>
          <w:rStyle w:val="Emphasis"/>
          <w:highlight w:val="yellow"/>
        </w:rPr>
        <w:t>disaster</w:t>
      </w:r>
      <w:r w:rsidRPr="00785E4B">
        <w:rPr>
          <w:rStyle w:val="StyleUnderline"/>
          <w:highlight w:val="yellow"/>
        </w:rPr>
        <w:t xml:space="preserve">, using </w:t>
      </w:r>
      <w:r w:rsidRPr="000A1936">
        <w:rPr>
          <w:rStyle w:val="Emphasis"/>
          <w:sz w:val="24"/>
          <w:szCs w:val="24"/>
          <w:highlight w:val="yellow"/>
        </w:rPr>
        <w:t>nuc</w:t>
      </w:r>
      <w:r w:rsidRPr="00785E4B">
        <w:rPr>
          <w:rStyle w:val="StyleUnderline"/>
        </w:rPr>
        <w:t>lear weapon</w:t>
      </w:r>
      <w:r w:rsidRPr="000A1936">
        <w:rPr>
          <w:rStyle w:val="Emphasis"/>
          <w:sz w:val="24"/>
          <w:szCs w:val="24"/>
          <w:highlight w:val="yellow"/>
        </w:rPr>
        <w:t>s</w:t>
      </w:r>
      <w:r w:rsidRPr="000A1936">
        <w:rPr>
          <w:sz w:val="16"/>
        </w:rPr>
        <w:t xml:space="preserve">. Today's </w:t>
      </w:r>
      <w:r w:rsidRPr="00785E4B">
        <w:rPr>
          <w:rStyle w:val="StyleUnderline"/>
        </w:rPr>
        <w:t>legal regulation</w:t>
      </w:r>
      <w:r w:rsidRPr="000A1936">
        <w:rPr>
          <w:sz w:val="16"/>
        </w:rPr>
        <w:t xml:space="preserve"> of the national personal data still does not provide for legal regulation of user data which can be obtained via gadgets fitted with cameras, speakers, applications. Apart from </w:t>
      </w:r>
      <w:r w:rsidRPr="00785E4B">
        <w:rPr>
          <w:rStyle w:val="Emphasis"/>
          <w:highlight w:val="yellow"/>
        </w:rPr>
        <w:t>info</w:t>
      </w:r>
      <w:r w:rsidRPr="000A1936">
        <w:rPr>
          <w:rStyle w:val="StyleUnderline"/>
        </w:rPr>
        <w:t xml:space="preserve">rmation </w:t>
      </w:r>
      <w:r w:rsidRPr="00785E4B">
        <w:rPr>
          <w:rStyle w:val="Emphasis"/>
          <w:highlight w:val="yellow"/>
        </w:rPr>
        <w:t>leakage</w:t>
      </w:r>
      <w:r w:rsidRPr="00785E4B">
        <w:rPr>
          <w:rStyle w:val="StyleUnderline"/>
          <w:highlight w:val="yellow"/>
        </w:rPr>
        <w:t xml:space="preserve"> as a result of </w:t>
      </w:r>
      <w:r w:rsidRPr="00785E4B">
        <w:rPr>
          <w:rStyle w:val="Emphasis"/>
          <w:highlight w:val="yellow"/>
        </w:rPr>
        <w:t>hacker</w:t>
      </w:r>
      <w:r w:rsidRPr="00785E4B">
        <w:rPr>
          <w:rStyle w:val="StyleUnderline"/>
        </w:rPr>
        <w:t xml:space="preserve"> attack</w:t>
      </w:r>
      <w:r w:rsidRPr="00785E4B">
        <w:rPr>
          <w:rStyle w:val="Emphasis"/>
          <w:highlight w:val="yellow"/>
        </w:rPr>
        <w:t>s</w:t>
      </w:r>
      <w:r w:rsidRPr="000A1936">
        <w:rPr>
          <w:sz w:val="16"/>
        </w:rPr>
        <w:t xml:space="preserve">, and </w:t>
      </w:r>
      <w:r w:rsidRPr="00785E4B">
        <w:rPr>
          <w:rStyle w:val="Emphasis"/>
          <w:highlight w:val="yellow"/>
        </w:rPr>
        <w:t>accidental</w:t>
      </w:r>
      <w:r w:rsidRPr="000A1936">
        <w:rPr>
          <w:sz w:val="16"/>
        </w:rPr>
        <w:t xml:space="preserve"> cyber </w:t>
      </w:r>
      <w:r w:rsidRPr="00785E4B">
        <w:rPr>
          <w:rStyle w:val="StyleUnderline"/>
          <w:highlight w:val="yellow"/>
        </w:rPr>
        <w:t>leaks</w:t>
      </w:r>
      <w:r w:rsidRPr="000A1936">
        <w:rPr>
          <w:sz w:val="16"/>
        </w:rPr>
        <w:t xml:space="preserve">, the great problem is related to unlawful leakage </w:t>
      </w:r>
      <w:r w:rsidRPr="00785E4B">
        <w:rPr>
          <w:rStyle w:val="StyleUnderline"/>
          <w:highlight w:val="yellow"/>
        </w:rPr>
        <w:t xml:space="preserve">and </w:t>
      </w:r>
      <w:r w:rsidRPr="00785E4B">
        <w:rPr>
          <w:rStyle w:val="Emphasis"/>
          <w:highlight w:val="yellow"/>
        </w:rPr>
        <w:t>data stolen</w:t>
      </w:r>
      <w:r w:rsidRPr="00785E4B">
        <w:rPr>
          <w:rStyle w:val="StyleUnderline"/>
          <w:highlight w:val="yellow"/>
        </w:rPr>
        <w:t xml:space="preserve"> by</w:t>
      </w:r>
      <w:r w:rsidRPr="000A1936">
        <w:rPr>
          <w:sz w:val="16"/>
        </w:rPr>
        <w:t xml:space="preserve"> company </w:t>
      </w:r>
      <w:r w:rsidRPr="00785E4B">
        <w:rPr>
          <w:rStyle w:val="Emphasis"/>
          <w:highlight w:val="yellow"/>
        </w:rPr>
        <w:t>employees</w:t>
      </w:r>
      <w:r w:rsidRPr="000A1936">
        <w:rPr>
          <w:sz w:val="16"/>
        </w:rPr>
        <w:t>. Although the legislation of personal data protection is improving with allowance for precedents in this sphere leading to cybercrimes, an amount of unlawful use of personal data by company employees do not decrease due to a lack of accountability and behavior code in the sphere of personal data processing.</w:t>
      </w:r>
    </w:p>
    <w:p w14:paraId="349124A6" w14:textId="77777777" w:rsidR="004A2241" w:rsidRPr="000A1936" w:rsidRDefault="004A2241" w:rsidP="004A2241">
      <w:pPr>
        <w:rPr>
          <w:sz w:val="16"/>
        </w:rPr>
      </w:pPr>
      <w:r w:rsidRPr="000A1936">
        <w:rPr>
          <w:sz w:val="16"/>
        </w:rPr>
        <w:t>1. Introduction</w:t>
      </w:r>
    </w:p>
    <w:p w14:paraId="3F37BB43" w14:textId="77777777" w:rsidR="004A2241" w:rsidRPr="000A1936" w:rsidRDefault="004A2241" w:rsidP="004A2241">
      <w:pPr>
        <w:rPr>
          <w:sz w:val="16"/>
        </w:rPr>
      </w:pPr>
      <w:r w:rsidRPr="000A1936">
        <w:rPr>
          <w:sz w:val="16"/>
        </w:rPr>
        <w:t xml:space="preserve">The dramatic surge of digital technologies and approaches has a great impact on the society in general and every individual in particular. Legal issues </w:t>
      </w:r>
      <w:r w:rsidRPr="00035D8C">
        <w:rPr>
          <w:rStyle w:val="StyleUnderline"/>
          <w:highlight w:val="yellow"/>
        </w:rPr>
        <w:t>cause</w:t>
      </w:r>
      <w:r w:rsidRPr="000A1936">
        <w:rPr>
          <w:sz w:val="16"/>
        </w:rPr>
        <w:t xml:space="preserve">d by the development of digital technologies are covered in works of Voskresenskaya E.V. [1], Mokhorova A.Y. [2]. It is related to changes in the structure of business, healthcare and public sector. This raises the problem of confidentiality and personal data protection. It is worth noting the work by Kosarev S.Y. [3] about electronic signature as an instrument of theft. Patterson N. [4] proposed a model for detection of virtual property theft. In his publication Tebryaev A.A. [5] highlighted current types of terrorism expansion. In the 21st century national and regional security faces </w:t>
      </w:r>
      <w:r w:rsidRPr="00035D8C">
        <w:rPr>
          <w:rStyle w:val="StyleUnderline"/>
        </w:rPr>
        <w:t xml:space="preserve">new </w:t>
      </w:r>
      <w:r w:rsidRPr="00035D8C">
        <w:rPr>
          <w:rStyle w:val="Emphasis"/>
          <w:highlight w:val="yellow"/>
        </w:rPr>
        <w:t>security challenges</w:t>
      </w:r>
      <w:r w:rsidRPr="000A1936">
        <w:rPr>
          <w:sz w:val="16"/>
        </w:rPr>
        <w:t xml:space="preserve">. Apart from geopolitical problems there is the Umbrella Challenge [6], the hybrid-warfare and cyber-threats, which unites the planet at the moment. It is not enough for every state to have the armed forces and the intelligence service, </w:t>
      </w:r>
      <w:r w:rsidRPr="00035D8C">
        <w:rPr>
          <w:rStyle w:val="StyleUnderline"/>
          <w:highlight w:val="yellow"/>
        </w:rPr>
        <w:t>the state</w:t>
      </w:r>
      <w:r w:rsidRPr="00035D8C">
        <w:rPr>
          <w:rStyle w:val="StyleUnderline"/>
        </w:rPr>
        <w:t xml:space="preserve"> is in </w:t>
      </w:r>
      <w:r w:rsidRPr="00035D8C">
        <w:rPr>
          <w:rStyle w:val="Emphasis"/>
          <w:highlight w:val="yellow"/>
        </w:rPr>
        <w:t>need</w:t>
      </w:r>
      <w:r w:rsidRPr="00035D8C">
        <w:rPr>
          <w:rStyle w:val="StyleUnderline"/>
        </w:rPr>
        <w:t xml:space="preserve"> of resource</w:t>
      </w:r>
      <w:r w:rsidRPr="00035D8C">
        <w:rPr>
          <w:rStyle w:val="Emphasis"/>
          <w:highlight w:val="yellow"/>
        </w:rPr>
        <w:t>s</w:t>
      </w:r>
      <w:r w:rsidRPr="00035D8C">
        <w:rPr>
          <w:rStyle w:val="StyleUnderline"/>
          <w:highlight w:val="yellow"/>
        </w:rPr>
        <w:t xml:space="preserve"> to</w:t>
      </w:r>
      <w:r w:rsidRPr="000A1936">
        <w:rPr>
          <w:sz w:val="16"/>
        </w:rPr>
        <w:t xml:space="preserve"> prevent cyber-threats and to </w:t>
      </w:r>
      <w:r w:rsidRPr="00035D8C">
        <w:rPr>
          <w:rStyle w:val="StyleUnderline"/>
          <w:highlight w:val="yellow"/>
        </w:rPr>
        <w:t xml:space="preserve">protect its </w:t>
      </w:r>
      <w:r w:rsidRPr="00035D8C">
        <w:rPr>
          <w:rStyle w:val="Emphasis"/>
          <w:highlight w:val="yellow"/>
        </w:rPr>
        <w:t>info</w:t>
      </w:r>
      <w:r w:rsidRPr="000A1936">
        <w:rPr>
          <w:rStyle w:val="StyleUnderline"/>
        </w:rPr>
        <w:t xml:space="preserve">rmation </w:t>
      </w:r>
      <w:r w:rsidRPr="00035D8C">
        <w:rPr>
          <w:rStyle w:val="Emphasis"/>
          <w:highlight w:val="yellow"/>
        </w:rPr>
        <w:t>space</w:t>
      </w:r>
      <w:r w:rsidRPr="000A1936">
        <w:rPr>
          <w:sz w:val="16"/>
        </w:rPr>
        <w:t>.</w:t>
      </w:r>
    </w:p>
    <w:p w14:paraId="5817D3B4" w14:textId="77777777" w:rsidR="004A2241" w:rsidRPr="000A1936" w:rsidRDefault="004A2241" w:rsidP="004A2241">
      <w:pPr>
        <w:rPr>
          <w:sz w:val="16"/>
        </w:rPr>
      </w:pPr>
      <w:r w:rsidRPr="000A1936">
        <w:rPr>
          <w:sz w:val="16"/>
        </w:rPr>
        <w:t>&lt;&lt;PARAGRAPH BREAKS PAUSE&gt;&gt;</w:t>
      </w:r>
    </w:p>
    <w:p w14:paraId="25217C7B" w14:textId="77777777" w:rsidR="004A2241" w:rsidRPr="00035D8C" w:rsidRDefault="004A2241" w:rsidP="004A2241">
      <w:pPr>
        <w:rPr>
          <w:sz w:val="8"/>
          <w:szCs w:val="8"/>
        </w:rPr>
      </w:pPr>
      <w:r w:rsidRPr="00035D8C">
        <w:rPr>
          <w:sz w:val="8"/>
          <w:szCs w:val="8"/>
        </w:rPr>
        <w:t>Information warfare can be considered as a communication technology, the main goal of which is to achieve information superiority in the interests of the national strategy. In addition, the information warfare can be regarded as public relations [7] with unauthorized work in other country’s cyberspace. If to draw a parallel between geopolitical relations, the information warfare will set off when actors of the international process expect to achieve superiority in the economic, military, political, and other spheres by affecting intensely other cyberspace. The above-stated concepts characterize direction of the information effect. Initially information superiority or information warfare were used for military purpose and were targeted primarily at the military. Today’s world has undergone some changes in the area of digital technologies and approaches. At present information is targeted at the public opinion in this or that country. Digitalization of interaction and development processes requires to ensure complex cyber security. In the current context information confrontation is considered along with armed struggle, political and diplomatic confrontation, economic competition, interstate rivalry in science and technology, where the targets of the information impact are top political and military Establishment, public opinion, information and telecommunication systems, communication means and systems of rival states, information resources, means of weapon and military equipment informatization, information systems of governmental bodies, banking and economic spheres. These issues are touched upon in the works by Gcaza N. [8], Damenu T. [9], Jansen J. [10], Rajivan P. [11], Stewart H. [12], Addae J. [13], Yuryna Connolly L. [14], Schaab P. [15], Ray A. [16], Taherdoost H. [17], Alavi R. [18], Pattinson M. [19], Kelley T. [20], Pipyros K. [21], Ilin I.V. [22], Bolsunovskaya M. [23], Kozlov O.A. [24], Qassim Q. [25], Herrmann A. [26], Raban Y. [27], Ani U. [28], Caron F. [29], von Solms B. [30], Renaud K. [31]. 2. Methods Using general scientific methods of analysis and synthesis, the authors study terms and concepts applied by international actors in the area of digital technologies and approaches. Unification of term bases – “information”, “cyber security”, “cyber space” – ensures consolidated understanding how NATO member states and Commonwealth of Independent States perceive their own and other cyber space, how they work in there, and how they interact. The method of administrative and legal regulation allowed studying contemporary legislative mechanisms of modernizing management decisions in the area of digital technologies and approaches at the national and international levels of cyber space. Using the method of discretionary protection and personification of information, the authors systematize and actualize particular definitions of security from the area of digital technologies and approaches, i.e. protection of national cyber space, commercial and social cyber space, personal data against leakage, unlawful use, and hacker attacks. 3. Materials According to the data of NATO Cooperative Cyber Defense Centre of Excellence [32], the main threat in the sphere of international cyber security is usage of communication technologies as information weapons for political and military goals, violation of the international law, violation of national sovereignty, violation of state’s territorial integrity, threats to the global world, security and strategic stability; using information weapons for terrorist purpose, intervention into internal affairs of sovereign states in order to violate public order, to incite national, racial and religious hatred, to disseminate racial and xenophobic ideas, or theories that instigate violence; committing crimes related to unauthorized access to cyber information, to creation and expansion of malware. Information is defined as any message or knowledge presentation, i.e. facts, data or opinions in the mass media in the text, numerical, graphic, cartographic, descriptive, or audiovisual forms. Relying on the definition given by Oxford university, information is all that can make human mind change opinions about the current state of the real world. In science and technology information is all that contributes to a decrease in uncertainty about the current state of the system. Information supply provides for measures that protect, uphold information and information systems via ensuring their accessibility, integrity, authenticity, confidentiality and reliability. These measures include facilities for recovering information systems through protection, detection and response. Cyber security definition accepted in the USA and Russia is the following: cyber security is a capacity of the cyberspace to withstand threats, and also a capacity to respond to threats and to recover. In Russia cyber security is defined as the state of protecting national interests in the cyberspace, determined by the balance between individual, public and national interests. Cyberspace for both the USA and Russia is represented by any medium with information creation, where data are transmitted, received, stored, processed, or deleted. In Russia cyberspace is regarded as activity related to formation, creation, processing, transmission, usage, storage of information, which affects the information infrastructure, individual and public consciousness.</w:t>
      </w:r>
    </w:p>
    <w:p w14:paraId="10B1373B" w14:textId="77777777" w:rsidR="004A2241" w:rsidRPr="000A1936" w:rsidRDefault="004A2241" w:rsidP="004A2241">
      <w:pPr>
        <w:rPr>
          <w:sz w:val="16"/>
        </w:rPr>
      </w:pPr>
      <w:r w:rsidRPr="000A1936">
        <w:rPr>
          <w:sz w:val="16"/>
        </w:rPr>
        <w:t>&lt;&lt;PARAGRAPH BREAKS CONTINUE&gt;&gt;</w:t>
      </w:r>
    </w:p>
    <w:p w14:paraId="79A07CEA" w14:textId="77777777" w:rsidR="004A2241" w:rsidRPr="000A1936" w:rsidRDefault="004A2241" w:rsidP="004A2241">
      <w:pPr>
        <w:rPr>
          <w:sz w:val="16"/>
        </w:rPr>
      </w:pPr>
      <w:r w:rsidRPr="00035D8C">
        <w:rPr>
          <w:rStyle w:val="StyleUnderline"/>
          <w:highlight w:val="yellow"/>
        </w:rPr>
        <w:t xml:space="preserve">In the </w:t>
      </w:r>
      <w:r w:rsidRPr="00035D8C">
        <w:rPr>
          <w:rStyle w:val="Emphasis"/>
          <w:highlight w:val="yellow"/>
        </w:rPr>
        <w:t>US</w:t>
      </w:r>
      <w:r w:rsidRPr="000A1936">
        <w:rPr>
          <w:sz w:val="16"/>
        </w:rPr>
        <w:t xml:space="preserve">A </w:t>
      </w:r>
      <w:r w:rsidRPr="00035D8C">
        <w:rPr>
          <w:rStyle w:val="StyleUnderline"/>
          <w:highlight w:val="yellow"/>
        </w:rPr>
        <w:t xml:space="preserve">and </w:t>
      </w:r>
      <w:r w:rsidRPr="00035D8C">
        <w:rPr>
          <w:rStyle w:val="Emphasis"/>
          <w:highlight w:val="yellow"/>
        </w:rPr>
        <w:t>Russia</w:t>
      </w:r>
      <w:r w:rsidRPr="000A1936">
        <w:rPr>
          <w:sz w:val="16"/>
        </w:rPr>
        <w:t xml:space="preserve">n research, </w:t>
      </w:r>
      <w:r w:rsidRPr="00035D8C">
        <w:rPr>
          <w:rStyle w:val="Emphasis"/>
          <w:highlight w:val="yellow"/>
        </w:rPr>
        <w:t>info</w:t>
      </w:r>
      <w:r w:rsidRPr="00035D8C">
        <w:rPr>
          <w:rStyle w:val="StyleUnderline"/>
        </w:rPr>
        <w:t xml:space="preserve">rmation </w:t>
      </w:r>
      <w:r w:rsidRPr="00035D8C">
        <w:rPr>
          <w:rStyle w:val="Emphasis"/>
          <w:highlight w:val="yellow"/>
        </w:rPr>
        <w:t>war</w:t>
      </w:r>
      <w:r w:rsidRPr="00035D8C">
        <w:rPr>
          <w:rStyle w:val="StyleUnderline"/>
        </w:rPr>
        <w:t xml:space="preserve">fare </w:t>
      </w:r>
      <w:r w:rsidRPr="00035D8C">
        <w:rPr>
          <w:rStyle w:val="StyleUnderline"/>
          <w:highlight w:val="yellow"/>
        </w:rPr>
        <w:t xml:space="preserve">is </w:t>
      </w:r>
      <w:r w:rsidRPr="00035D8C">
        <w:rPr>
          <w:rStyle w:val="Emphasis"/>
          <w:highlight w:val="yellow"/>
        </w:rPr>
        <w:t>interpreted</w:t>
      </w:r>
      <w:r w:rsidRPr="00035D8C">
        <w:rPr>
          <w:rStyle w:val="StyleUnderline"/>
          <w:highlight w:val="yellow"/>
        </w:rPr>
        <w:t xml:space="preserve"> as </w:t>
      </w:r>
      <w:r w:rsidRPr="00035D8C">
        <w:rPr>
          <w:rStyle w:val="Emphasis"/>
          <w:highlight w:val="yellow"/>
        </w:rPr>
        <w:t>escalation</w:t>
      </w:r>
      <w:r w:rsidRPr="00035D8C">
        <w:rPr>
          <w:rStyle w:val="StyleUnderline"/>
          <w:highlight w:val="yellow"/>
        </w:rPr>
        <w:t xml:space="preserve"> of</w:t>
      </w:r>
      <w:r w:rsidRPr="000A1936">
        <w:rPr>
          <w:sz w:val="16"/>
        </w:rPr>
        <w:t xml:space="preserve"> the information </w:t>
      </w:r>
      <w:r w:rsidRPr="00035D8C">
        <w:rPr>
          <w:rStyle w:val="StyleUnderline"/>
          <w:highlight w:val="yellow"/>
        </w:rPr>
        <w:t>conflict</w:t>
      </w:r>
      <w:r w:rsidRPr="00035D8C">
        <w:rPr>
          <w:rStyle w:val="StyleUnderline"/>
        </w:rPr>
        <w:t xml:space="preserve"> between states</w:t>
      </w:r>
      <w:r w:rsidRPr="000A1936">
        <w:rPr>
          <w:sz w:val="16"/>
        </w:rPr>
        <w:t xml:space="preserve">, where information operations are implemented by state subjects in support of military and political goals. Russian definition implies that information warfare is confrontation between two or more governments in the cyberspace in order to damage systems, processes and resources essential for the counterparty. In addition, cyber weapons in the UN and the Russian Federation are defined as means and techniques used to damage cyber resources, processes </w:t>
      </w:r>
      <w:r w:rsidRPr="00035D8C">
        <w:rPr>
          <w:rStyle w:val="StyleUnderline"/>
          <w:highlight w:val="yellow"/>
        </w:rPr>
        <w:t>and</w:t>
      </w:r>
      <w:r w:rsidRPr="000A1936">
        <w:rPr>
          <w:sz w:val="16"/>
        </w:rPr>
        <w:t xml:space="preserve"> systems of other country; taking advantage of information to the detriment of other state’s defense, administrative, political, social, economic and other vital systems; using information as a means of mass manipulation in order to </w:t>
      </w:r>
      <w:r w:rsidRPr="00035D8C">
        <w:rPr>
          <w:rStyle w:val="Emphasis"/>
          <w:highlight w:val="yellow"/>
        </w:rPr>
        <w:t>destabilize</w:t>
      </w:r>
      <w:r w:rsidRPr="00035D8C">
        <w:rPr>
          <w:rStyle w:val="StyleUnderline"/>
          <w:highlight w:val="yellow"/>
        </w:rPr>
        <w:t xml:space="preserve"> society</w:t>
      </w:r>
      <w:r w:rsidRPr="000A1936">
        <w:rPr>
          <w:sz w:val="16"/>
        </w:rPr>
        <w:t xml:space="preserve"> and the state.</w:t>
      </w:r>
    </w:p>
    <w:p w14:paraId="1CE51CD7" w14:textId="77777777" w:rsidR="004A2241" w:rsidRPr="000A1936" w:rsidRDefault="004A2241" w:rsidP="004A2241">
      <w:pPr>
        <w:rPr>
          <w:sz w:val="16"/>
        </w:rPr>
      </w:pPr>
      <w:r w:rsidRPr="000A1936">
        <w:rPr>
          <w:sz w:val="16"/>
        </w:rPr>
        <w:t>&lt;&lt;PARAGRAPH BREAKS PAUSE&gt;&gt;</w:t>
      </w:r>
    </w:p>
    <w:p w14:paraId="1C901317" w14:textId="77777777" w:rsidR="004A2241" w:rsidRPr="00035D8C" w:rsidRDefault="004A2241" w:rsidP="004A2241">
      <w:pPr>
        <w:rPr>
          <w:sz w:val="8"/>
          <w:szCs w:val="8"/>
        </w:rPr>
      </w:pPr>
      <w:r w:rsidRPr="00035D8C">
        <w:rPr>
          <w:sz w:val="8"/>
          <w:szCs w:val="8"/>
        </w:rPr>
        <w:t>According to Stockholm International Peace Research Institute (SIPRI) [33] Yearbook 2019, there are 9 nuclear-armed countries which have approximately 13,865 nuclear weapons. Figure 1 presents country-wise weapon allocation (Figure 1). &lt;&lt;FIGURE 1 EXCLUDED&gt;&gt; The Information Society Report 2018 of the International Telecommunication Union [34] shows that the nuclear-armed countries which spend most on telecommunication development are the USA and China. There are no available data for Israel and North Korea. Among the nuclear-armed countries with territorial disputes most attention is drawn to India and Pakistan; the latter owns approximately 150 nuclear warheads, whereas India owns 140 nuclear warheads. With such a narrow gap in terms of the number of nuclear weapons, India’s annual spending on telecommunication development is $30 mln since 2014, Pakistan’s annual spending is a little over $4 mln (Figure 2). &lt;&lt;FIGURE 2 EXCLUDED&gt;&gt; Relying on the current legislation on cyber security and protection of cyberspace of the Russian Federation, it is worth noting the draft law known as the “sovereign internet law”, commonly referred to as “On Amendments to the Federal Law ‘On Communications’ and the Federal Law ‘On Information, Information Technology and Information Protection” [35]. The explanatory note to the draft law mentions that the law reflects the US National Cyber Security Strategy adopted in 2018. In accordance with the US Cyber Security Strategy, Russia, along with some other states, conducted a number of cyber attacks without paying costs and being punished. Responding to the provisions fixed in the USA Cyber Security Strategy, the Russian Government recognize “the urgency of taking protective measures to ensure long-term sustainable operation of the Internet in Russia and improve the trustworthiness of Russian Internet resources”. The draft law claims that “Russia creates an opportunity to minimize dissemination abroad of information being exchanged by users within Russia…The amendments define communication lines crossing the Russian border, and Internet exchange points …Russian telecom firms would also have to install "technical means" to identify the source of the Russian Internet traffic…Russia creates infrastructure that would enable Russian sites to operate in the event that access to servers abroad is cut off or restricted”. In September 2018, the State Duma approved the draft law, referred to as “On Amendments to Articles 7 and 28.5 of the Federal Law ‘on the Status of Military Servicepeople” [36]. The amendments propose to prohibit soldiers from internet posting any photos; videos; geotags, and other data which would reveal the nature of their activities; the activities of their military units and their position. The explanatory note states that resulting from the study of the Russian military forces, it has been revealed that “military servicemen are of particular interest to the security services of certain countries, terrorist and extremist organizations. Information posted by military servicemen on the Internet or mass media is used for information or psychological influence, as well, in particular cases, to form a biased assessment of the Russian Federation’s state policy”. In June 2019, a draft law "On Amendments to Article 10-1 of the Federal Law "On Information, Information Technologies and Information Protection" was submitted to the State Duma [37]. In the explanatory note, which stated that in 2019, there was an increase in the number of "false threats of terrorist acts" sent to the e-mail addresses of state authorities. According to the draft law, in order to prevent such violations, "identification of e-mail users is proposed to be carried out using a subscriber number on the basis of an identification agreement concluded by the organizer of an e-mail service with a telecom operator. Personal data protection is noted in the draft law "On Amendments to the Federal Law "On Information, Information Technologies and Information Protection" and Article 18 of the Federal Law "On Personal Data" [38]. The explanatory note mentions that "in order to protect the personal data of citizens of the Russian Federation the bill establishes the requirement that the technical means and databases of significant information resources should be located on the territory of the Russian Federation". The explanatory note to the draft Federal Law "On Amendments to Article 11 of the Federal Law "On Personal Data" [39] regarding the processing of biometric personal data" refers to biometric information. It is noted that "at present, there is a gap in the legislation of the Russian Federation in terms of protection of information about a person obtained from their biomaterial, which contains genetic information that allows to obtain additional information about them”. In addition to the gaps related to biomaterial, there are other problems that are still unregulated. There is still no legislation regulating user data that is collected by information systems and devices that allow for the identification of geolocation, identity, and social media behavior. According to statistics from only one state in the United States between 2008 and 2009, 1 million people were affected by the leakage of personal information [40]. In 2010, personal data of 4.5 million people and foreign nationals were stolen in the UK [41]. In the same year, a Spanish bank [42] mistakenly sent the personal data of 35,000 customers to third parties. Vodafone [43] has also allowed the personal data of millions of customers to be leaked. According to INFOWATCH [44], personal data leaks occur for various reasons. Leakage analysis has shown that leaks can be caused by the loss of a computer or data medium. Such leaks can be both malicious and accidental. The banking and medical sectors have suffered many times because of personal data leaks over the past twenty years. In the UK, a computer with 8.6 million medical records went missing in 2011. Such a situation could provoke blackmail based on available data. In India, there was a situation when the data of 120 thousand individuals who invested in infrastructure bonds of one company was published on the Internet. According to INFOWATCH, the average number of leaks per month in 2011 was about 70, and the average number of leaks per day was more than 2. States are developing legislation that is capable of protecting personal data on the basis of the experience gained so far. For example, in 2012, South Korea [45] banned Internet companies from collecting and utilizing user passport data as well as telephone numbers and addresses. Restrictions also apply to storing information. Operators were required to delete data older than three years. Information leakage concerns not only commercial organizations, but security organizations as well. The Pentagon [46] has repeatedly reported the loss and leakage of defense documents, e-mails containing classified information. In addition to leakage of information to the Internet, there are cases when employees of organizations disclose personal information accidentally. In 2013, the situation in Vladivostok [47], when personal data of insured persons were posted at the Pension Fund as an example for questionnaires, resulted in violations of Law 152-FL "On Personal Data". There are also cases of hacker attacks, which result in information theft. For example, in 2014, Chinese hackers [48] stole personal information from 4.5 million American patients. Regarding cyber attacks on the military segment, it is necessary to note the 2017 cyber attack [49] on the Ministry of Defense of Singapore. As a result of the cyber-attack, the data of 850 servicemen and civilian employees were stolen. The analysis of confidential information leaks conducted by INFOWATCH [50] in 2016 showed that the number of leaks in the world increased by 3.4% compared to 2015, while in Russia the increase was 80%. The largest number of leaks were registered through the network channel. Also, the analysis allowed us to conclude that the number of accidental leaks of information when transmitting information over the network and publishing data on the Internet is growing. The USA and Russia shared the first and the second places in terms of information leaks. INFOWATCH also noted that "in countries where personal data in electronic form allow you to quickly and conveniently get public and other services, replace paper documents, there is a high probability that this data will be misused". Regarding the data that can be obtained from devices equipped with video and audio elements, in 2017, WikiLeaks [51] published documents according to which the CIA can control webcams and microphones, including those connected via wireless network. The CIA itself also claimed in 2016 that it had a vulnerability in its own security system, which could be a source of information leakage. In 2018, Facebook [52] disclosed that due to a software error, 14 million users' restricted data were made publicly available. In 2018, the European Union adopted a law establishing principles and requirements for the protection of personal data - General Data Protection Regulation [53]. The law provides for increased liability for failure to comply with the rules of storage and processing of personal information, establishes global standards for data protection and regulates their cross-border transfer. Cyber criminals also use messengers and mobile applications for manipulation and misinformation. Also, the threat to personal data is caused by employees who, when leaving the company, take away information to which they previously had access. According to INFOWATCH [54] data for 2018, the main part of information leakage in Russia was personal data - 80.2%. Second place - 8.2% - commercial secret, third place - 6.2% - state secret, fourth place - 5.4% - payment information. General trends of information leakage by data type show that personal data is under threat in the world community. The main culprit is the employee, the second place is taken by an external malefactor.</w:t>
      </w:r>
    </w:p>
    <w:p w14:paraId="5E39088F" w14:textId="77777777" w:rsidR="004A2241" w:rsidRPr="000A1936" w:rsidRDefault="004A2241" w:rsidP="004A2241">
      <w:pPr>
        <w:rPr>
          <w:sz w:val="16"/>
        </w:rPr>
      </w:pPr>
      <w:r w:rsidRPr="000A1936">
        <w:rPr>
          <w:sz w:val="16"/>
        </w:rPr>
        <w:t>&lt;&lt;PARAGRAPH BREAKS CONTINUE&gt;&gt;</w:t>
      </w:r>
    </w:p>
    <w:p w14:paraId="4D0A406C" w14:textId="77777777" w:rsidR="004A2241" w:rsidRPr="000A1936" w:rsidRDefault="004A2241" w:rsidP="004A2241">
      <w:pPr>
        <w:rPr>
          <w:sz w:val="16"/>
        </w:rPr>
      </w:pPr>
      <w:r w:rsidRPr="000A1936">
        <w:rPr>
          <w:sz w:val="16"/>
        </w:rPr>
        <w:t>4. Results and Discussion</w:t>
      </w:r>
    </w:p>
    <w:p w14:paraId="1D564D59" w14:textId="77777777" w:rsidR="004A2241" w:rsidRPr="000A1936" w:rsidRDefault="004A2241" w:rsidP="004A2241">
      <w:pPr>
        <w:rPr>
          <w:sz w:val="16"/>
        </w:rPr>
      </w:pPr>
      <w:r w:rsidRPr="000A1936">
        <w:rPr>
          <w:sz w:val="16"/>
        </w:rPr>
        <w:t xml:space="preserve">National security agencies of states seek to develop the most effective methods to protect the state cyberspace from interference by outside international actors, terrorist groups, hackers, and others. </w:t>
      </w:r>
      <w:r w:rsidRPr="00465EAE">
        <w:rPr>
          <w:rStyle w:val="StyleUnderline"/>
          <w:highlight w:val="yellow"/>
        </w:rPr>
        <w:t xml:space="preserve">Military action has gone </w:t>
      </w:r>
      <w:r w:rsidRPr="00B30C19">
        <w:rPr>
          <w:rStyle w:val="Emphasis"/>
          <w:highlight w:val="yellow"/>
        </w:rPr>
        <w:t>beyond armed conflict</w:t>
      </w:r>
      <w:r w:rsidRPr="000A1936">
        <w:rPr>
          <w:sz w:val="16"/>
        </w:rPr>
        <w:t xml:space="preserve">. In today's world, </w:t>
      </w:r>
      <w:r w:rsidRPr="00DD4639">
        <w:rPr>
          <w:rStyle w:val="Emphasis"/>
          <w:highlight w:val="yellow"/>
        </w:rPr>
        <w:t>success</w:t>
      </w:r>
      <w:r w:rsidRPr="00DD4639">
        <w:rPr>
          <w:rStyle w:val="StyleUnderline"/>
        </w:rPr>
        <w:t xml:space="preserve"> of an operation </w:t>
      </w:r>
      <w:r w:rsidRPr="00DD4639">
        <w:rPr>
          <w:rStyle w:val="StyleUnderline"/>
          <w:highlight w:val="yellow"/>
        </w:rPr>
        <w:t>depends on</w:t>
      </w:r>
      <w:r w:rsidRPr="000A1936">
        <w:rPr>
          <w:sz w:val="16"/>
        </w:rPr>
        <w:t xml:space="preserve"> the ability to conduct cyber warfare in one's own cyberspace, as well as in the cyberspace of one's enemy. In cyberspace, the influence of military personnel's personal </w:t>
      </w:r>
      <w:r w:rsidRPr="00DD4639">
        <w:rPr>
          <w:rStyle w:val="Emphasis"/>
          <w:highlight w:val="yellow"/>
        </w:rPr>
        <w:t>info</w:t>
      </w:r>
      <w:r w:rsidRPr="00465EAE">
        <w:rPr>
          <w:rStyle w:val="StyleUnderline"/>
        </w:rPr>
        <w:t>rmation</w:t>
      </w:r>
      <w:r w:rsidRPr="000A1936">
        <w:rPr>
          <w:sz w:val="16"/>
        </w:rPr>
        <w:t xml:space="preserve"> on national security has increased. This has led to the creation of a legal basis that restricts the activities of servicemen on the Internet.</w:t>
      </w:r>
    </w:p>
    <w:p w14:paraId="12E20835" w14:textId="77777777" w:rsidR="004A2241" w:rsidRPr="000A1936" w:rsidRDefault="004A2241" w:rsidP="004A2241">
      <w:pPr>
        <w:rPr>
          <w:sz w:val="16"/>
        </w:rPr>
      </w:pPr>
      <w:r w:rsidRPr="000A1936">
        <w:rPr>
          <w:sz w:val="16"/>
        </w:rPr>
        <w:t>With a single rise in productivity digital modifications are efficient, whereas in a long run it causes instability and ambiguity. Currently, it is rather complicated to estimate the value of introducing digital technologies, as they became in high demand not long ago. This does not allow monitoring dynamics, estimating risks, and making forecasts. The increasing demand for digital technologies leads to the rise in the demand for specialists who are able to work with digital technologies, consequently changing the demand for relevant educational programs. It is essential to integrate new educational programs and to modernize the existing ones in order to supply the labor market with specialists in the digital sphere for various industries.</w:t>
      </w:r>
    </w:p>
    <w:p w14:paraId="04618790" w14:textId="77777777" w:rsidR="004A2241" w:rsidRPr="000A1936" w:rsidRDefault="004A2241" w:rsidP="004A2241">
      <w:pPr>
        <w:rPr>
          <w:sz w:val="16"/>
        </w:rPr>
      </w:pPr>
      <w:r w:rsidRPr="000A1936">
        <w:rPr>
          <w:sz w:val="16"/>
        </w:rPr>
        <w:t xml:space="preserve">In the commercial and social sector, </w:t>
      </w:r>
      <w:r w:rsidRPr="00042179">
        <w:rPr>
          <w:rStyle w:val="StyleUnderline"/>
          <w:highlight w:val="yellow"/>
        </w:rPr>
        <w:t xml:space="preserve">the </w:t>
      </w:r>
      <w:r w:rsidRPr="00042179">
        <w:rPr>
          <w:rStyle w:val="Emphasis"/>
          <w:highlight w:val="yellow"/>
        </w:rPr>
        <w:t>leakage</w:t>
      </w:r>
      <w:r w:rsidRPr="00042179">
        <w:rPr>
          <w:rStyle w:val="StyleUnderline"/>
          <w:highlight w:val="yellow"/>
        </w:rPr>
        <w:t xml:space="preserve"> of</w:t>
      </w:r>
      <w:r w:rsidRPr="000A1936">
        <w:rPr>
          <w:sz w:val="16"/>
        </w:rPr>
        <w:t xml:space="preserve"> personal </w:t>
      </w:r>
      <w:r w:rsidRPr="00042179">
        <w:rPr>
          <w:rStyle w:val="StyleUnderline"/>
          <w:highlight w:val="yellow"/>
        </w:rPr>
        <w:t>data</w:t>
      </w:r>
      <w:r w:rsidRPr="00042179">
        <w:rPr>
          <w:rStyle w:val="StyleUnderline"/>
        </w:rPr>
        <w:t xml:space="preserve"> entails the risk of </w:t>
      </w:r>
      <w:r w:rsidRPr="00042179">
        <w:rPr>
          <w:rStyle w:val="Emphasis"/>
        </w:rPr>
        <w:t>blackmail</w:t>
      </w:r>
      <w:r w:rsidRPr="00042179">
        <w:rPr>
          <w:rStyle w:val="StyleUnderline"/>
        </w:rPr>
        <w:t xml:space="preserve"> and</w:t>
      </w:r>
      <w:r w:rsidRPr="00944B03">
        <w:rPr>
          <w:rStyle w:val="StyleUnderline"/>
        </w:rPr>
        <w:t xml:space="preserve"> </w:t>
      </w:r>
      <w:r w:rsidRPr="00465EAE">
        <w:rPr>
          <w:rStyle w:val="Emphasis"/>
        </w:rPr>
        <w:t>illicit enrichment</w:t>
      </w:r>
      <w:r w:rsidRPr="000A1936">
        <w:rPr>
          <w:sz w:val="16"/>
        </w:rPr>
        <w:t xml:space="preserve"> through the use of personal data. Hacker attacks, which </w:t>
      </w:r>
      <w:r w:rsidRPr="00465EAE">
        <w:rPr>
          <w:rStyle w:val="StyleUnderline"/>
          <w:highlight w:val="yellow"/>
        </w:rPr>
        <w:t>can cause</w:t>
      </w:r>
      <w:r w:rsidRPr="000A1936">
        <w:rPr>
          <w:sz w:val="16"/>
        </w:rPr>
        <w:t xml:space="preserve"> millions of dollars in losses to companies and individuals, are a threat to cyber security and have a cross-border criminal nature. Information leaks related to personal information, such as personal photos, e-mails and medical data, are ethical in nature. Such situations can be detrimental to people's emotional health. Protection of personal data against hacker attacks is possible via improved security of commercial and social cyber space.</w:t>
      </w:r>
    </w:p>
    <w:p w14:paraId="2C9A5C88" w14:textId="77777777" w:rsidR="004A2241" w:rsidRPr="000A1936" w:rsidRDefault="004A2241" w:rsidP="004A2241">
      <w:pPr>
        <w:rPr>
          <w:sz w:val="16"/>
        </w:rPr>
      </w:pPr>
      <w:r w:rsidRPr="000A1936">
        <w:rPr>
          <w:sz w:val="16"/>
        </w:rPr>
        <w:t xml:space="preserve">When considering threats to the security of all humankind, it is necessary to note the </w:t>
      </w:r>
      <w:r w:rsidRPr="00465EAE">
        <w:rPr>
          <w:rStyle w:val="Emphasis"/>
          <w:sz w:val="24"/>
          <w:szCs w:val="24"/>
          <w:highlight w:val="yellow"/>
        </w:rPr>
        <w:t>nuclear</w:t>
      </w:r>
      <w:r w:rsidRPr="000A1936">
        <w:rPr>
          <w:sz w:val="16"/>
          <w:szCs w:val="24"/>
        </w:rPr>
        <w:t xml:space="preserve"> </w:t>
      </w:r>
      <w:r w:rsidRPr="000A1936">
        <w:rPr>
          <w:sz w:val="16"/>
        </w:rPr>
        <w:t xml:space="preserve">threat that may arise from the </w:t>
      </w:r>
      <w:r w:rsidRPr="00465EAE">
        <w:rPr>
          <w:rStyle w:val="StyleUnderline"/>
        </w:rPr>
        <w:t xml:space="preserve">armed </w:t>
      </w:r>
      <w:r w:rsidRPr="00465EAE">
        <w:rPr>
          <w:rStyle w:val="StyleUnderline"/>
          <w:highlight w:val="yellow"/>
        </w:rPr>
        <w:t xml:space="preserve">conflict of </w:t>
      </w:r>
      <w:r w:rsidRPr="00465EAE">
        <w:rPr>
          <w:rStyle w:val="Emphasis"/>
          <w:highlight w:val="yellow"/>
        </w:rPr>
        <w:t>states</w:t>
      </w:r>
      <w:r w:rsidRPr="00465EAE">
        <w:rPr>
          <w:rStyle w:val="StyleUnderline"/>
          <w:highlight w:val="yellow"/>
        </w:rPr>
        <w:t>, but</w:t>
      </w:r>
      <w:r w:rsidRPr="00465EAE">
        <w:rPr>
          <w:rStyle w:val="StyleUnderline"/>
        </w:rPr>
        <w:t xml:space="preserve"> may </w:t>
      </w:r>
      <w:r w:rsidRPr="00465EAE">
        <w:rPr>
          <w:rStyle w:val="StyleUnderline"/>
          <w:highlight w:val="yellow"/>
        </w:rPr>
        <w:t>also</w:t>
      </w:r>
      <w:r w:rsidRPr="00465EAE">
        <w:rPr>
          <w:rStyle w:val="StyleUnderline"/>
        </w:rPr>
        <w:t xml:space="preserve"> arise because </w:t>
      </w:r>
      <w:r w:rsidRPr="00465EAE">
        <w:rPr>
          <w:rStyle w:val="StyleUnderline"/>
          <w:highlight w:val="yellow"/>
        </w:rPr>
        <w:t xml:space="preserve">of </w:t>
      </w:r>
      <w:r w:rsidRPr="00465EAE">
        <w:rPr>
          <w:rStyle w:val="Emphasis"/>
          <w:highlight w:val="yellow"/>
        </w:rPr>
        <w:t>terrorists</w:t>
      </w:r>
      <w:r w:rsidRPr="000A1936">
        <w:rPr>
          <w:sz w:val="16"/>
        </w:rPr>
        <w:t xml:space="preserve">. There is a risk that </w:t>
      </w:r>
      <w:r w:rsidRPr="00DD4639">
        <w:rPr>
          <w:rStyle w:val="StyleUnderline"/>
        </w:rPr>
        <w:t>terrorist groups may seize a state's</w:t>
      </w:r>
      <w:r w:rsidRPr="000A1936">
        <w:rPr>
          <w:sz w:val="16"/>
        </w:rPr>
        <w:t xml:space="preserve"> </w:t>
      </w:r>
      <w:r w:rsidRPr="00DD4639">
        <w:rPr>
          <w:rStyle w:val="Emphasis"/>
        </w:rPr>
        <w:t>nuc</w:t>
      </w:r>
      <w:r w:rsidRPr="00DD4639">
        <w:rPr>
          <w:rStyle w:val="StyleUnderline"/>
        </w:rPr>
        <w:t>lear weapon</w:t>
      </w:r>
      <w:r w:rsidRPr="00DD4639">
        <w:rPr>
          <w:rStyle w:val="Emphasis"/>
        </w:rPr>
        <w:t>s</w:t>
      </w:r>
      <w:r w:rsidRPr="00DD4639">
        <w:rPr>
          <w:rStyle w:val="StyleUnderline"/>
        </w:rPr>
        <w:t xml:space="preserve"> and use them to commit a </w:t>
      </w:r>
      <w:r w:rsidRPr="00DD4639">
        <w:rPr>
          <w:rStyle w:val="Emphasis"/>
        </w:rPr>
        <w:t>terrorist act</w:t>
      </w:r>
      <w:r w:rsidRPr="000A1936">
        <w:rPr>
          <w:sz w:val="16"/>
        </w:rPr>
        <w:t xml:space="preserve">. </w:t>
      </w:r>
      <w:r w:rsidRPr="00465EAE">
        <w:rPr>
          <w:rStyle w:val="Emphasis"/>
          <w:highlight w:val="yellow"/>
        </w:rPr>
        <w:t>Armed</w:t>
      </w:r>
      <w:r w:rsidRPr="00465EAE">
        <w:rPr>
          <w:rStyle w:val="StyleUnderline"/>
          <w:highlight w:val="yellow"/>
        </w:rPr>
        <w:t xml:space="preserve"> protection of </w:t>
      </w:r>
      <w:r w:rsidRPr="00465EAE">
        <w:rPr>
          <w:rStyle w:val="Emphasis"/>
          <w:highlight w:val="yellow"/>
        </w:rPr>
        <w:t>nuc</w:t>
      </w:r>
      <w:r w:rsidRPr="00944B03">
        <w:rPr>
          <w:rStyle w:val="StyleUnderline"/>
        </w:rPr>
        <w:t>lear weapon</w:t>
      </w:r>
      <w:r w:rsidRPr="00465EAE">
        <w:rPr>
          <w:rStyle w:val="Emphasis"/>
          <w:highlight w:val="yellow"/>
        </w:rPr>
        <w:t>s</w:t>
      </w:r>
      <w:r w:rsidRPr="00465EAE">
        <w:rPr>
          <w:rStyle w:val="StyleUnderline"/>
          <w:highlight w:val="yellow"/>
        </w:rPr>
        <w:t xml:space="preserve"> cannot</w:t>
      </w:r>
      <w:r w:rsidRPr="00944B03">
        <w:rPr>
          <w:rStyle w:val="StyleUnderline"/>
        </w:rPr>
        <w:t xml:space="preserve"> </w:t>
      </w:r>
      <w:r w:rsidRPr="00465EAE">
        <w:rPr>
          <w:rStyle w:val="Emphasis"/>
        </w:rPr>
        <w:t xml:space="preserve">fully </w:t>
      </w:r>
      <w:r w:rsidRPr="00465EAE">
        <w:rPr>
          <w:rStyle w:val="Emphasis"/>
          <w:highlight w:val="yellow"/>
        </w:rPr>
        <w:t>protect</w:t>
      </w:r>
      <w:r w:rsidRPr="00465EAE">
        <w:rPr>
          <w:rStyle w:val="StyleUnderline"/>
          <w:highlight w:val="yellow"/>
        </w:rPr>
        <w:t xml:space="preserve"> them from </w:t>
      </w:r>
      <w:r w:rsidRPr="00465EAE">
        <w:rPr>
          <w:rStyle w:val="Emphasis"/>
          <w:highlight w:val="yellow"/>
        </w:rPr>
        <w:t>unauthorized use</w:t>
      </w:r>
      <w:r w:rsidRPr="00465EAE">
        <w:rPr>
          <w:rStyle w:val="StyleUnderline"/>
          <w:highlight w:val="yellow"/>
        </w:rPr>
        <w:t xml:space="preserve">. The </w:t>
      </w:r>
      <w:r w:rsidRPr="00785E4B">
        <w:rPr>
          <w:rStyle w:val="Emphasis"/>
          <w:highlight w:val="yellow"/>
        </w:rPr>
        <w:t>entire</w:t>
      </w:r>
      <w:r w:rsidRPr="000A1936">
        <w:rPr>
          <w:rStyle w:val="Emphasis"/>
        </w:rPr>
        <w:t xml:space="preserve"> management </w:t>
      </w:r>
      <w:r w:rsidRPr="00785E4B">
        <w:rPr>
          <w:rStyle w:val="Emphasis"/>
          <w:highlight w:val="yellow"/>
        </w:rPr>
        <w:t>system</w:t>
      </w:r>
      <w:r w:rsidRPr="00785E4B">
        <w:rPr>
          <w:rStyle w:val="StyleUnderline"/>
          <w:highlight w:val="yellow"/>
        </w:rPr>
        <w:t>, including</w:t>
      </w:r>
      <w:r w:rsidRPr="00465EAE">
        <w:rPr>
          <w:rStyle w:val="StyleUnderline"/>
        </w:rPr>
        <w:t xml:space="preserve"> </w:t>
      </w:r>
      <w:r w:rsidRPr="00465EAE">
        <w:rPr>
          <w:rStyle w:val="Emphasis"/>
        </w:rPr>
        <w:t xml:space="preserve">digital </w:t>
      </w:r>
      <w:r w:rsidRPr="00785E4B">
        <w:rPr>
          <w:rStyle w:val="Emphasis"/>
          <w:highlight w:val="yellow"/>
        </w:rPr>
        <w:t>data</w:t>
      </w:r>
      <w:r w:rsidRPr="00785E4B">
        <w:rPr>
          <w:rStyle w:val="StyleUnderline"/>
          <w:highlight w:val="yellow"/>
        </w:rPr>
        <w:t>, needs to be protected</w:t>
      </w:r>
      <w:r w:rsidRPr="000A1936">
        <w:rPr>
          <w:sz w:val="16"/>
        </w:rPr>
        <w:t>.</w:t>
      </w:r>
    </w:p>
    <w:p w14:paraId="38DC903E" w14:textId="77777777" w:rsidR="004A2241" w:rsidRPr="000A1936" w:rsidRDefault="004A2241" w:rsidP="004A2241">
      <w:pPr>
        <w:rPr>
          <w:sz w:val="16"/>
        </w:rPr>
      </w:pPr>
      <w:r w:rsidRPr="000A1936">
        <w:rPr>
          <w:sz w:val="16"/>
        </w:rPr>
        <w:t xml:space="preserve">There is also a risk of an accidental armed collision that could lead to a nuclear war. Russia and the United States have been negotiating for five years to prevent such a situation. There are many factors that can lead to such a situation. But here, we are also talking about </w:t>
      </w:r>
      <w:r w:rsidRPr="00C92405">
        <w:rPr>
          <w:rStyle w:val="StyleUnderline"/>
        </w:rPr>
        <w:t xml:space="preserve">the </w:t>
      </w:r>
      <w:r w:rsidRPr="00465EAE">
        <w:rPr>
          <w:rStyle w:val="Emphasis"/>
          <w:highlight w:val="yellow"/>
        </w:rPr>
        <w:t>info</w:t>
      </w:r>
      <w:r w:rsidRPr="00DD4639">
        <w:rPr>
          <w:rStyle w:val="StyleUnderline"/>
        </w:rPr>
        <w:t xml:space="preserve">rmation </w:t>
      </w:r>
      <w:r w:rsidRPr="00C92405">
        <w:rPr>
          <w:rStyle w:val="StyleUnderline"/>
        </w:rPr>
        <w:t>component</w:t>
      </w:r>
      <w:r w:rsidRPr="000A1936">
        <w:rPr>
          <w:sz w:val="16"/>
        </w:rPr>
        <w:t xml:space="preserve"> of a possible situation. During the Cold War, there was already a situation that </w:t>
      </w:r>
      <w:r w:rsidRPr="00465EAE">
        <w:rPr>
          <w:rStyle w:val="StyleUnderline"/>
          <w:highlight w:val="yellow"/>
        </w:rPr>
        <w:t>could lead to</w:t>
      </w:r>
      <w:r w:rsidRPr="00465EAE">
        <w:rPr>
          <w:rStyle w:val="StyleUnderline"/>
        </w:rPr>
        <w:t xml:space="preserve"> a </w:t>
      </w:r>
      <w:r w:rsidRPr="000A1936">
        <w:rPr>
          <w:rStyle w:val="Emphasis"/>
          <w:sz w:val="24"/>
          <w:szCs w:val="24"/>
          <w:highlight w:val="yellow"/>
        </w:rPr>
        <w:t>nuclear war</w:t>
      </w:r>
      <w:r w:rsidRPr="000A1936">
        <w:rPr>
          <w:sz w:val="18"/>
          <w:szCs w:val="24"/>
        </w:rPr>
        <w:t xml:space="preserve"> </w:t>
      </w:r>
      <w:r w:rsidRPr="000A1936">
        <w:rPr>
          <w:sz w:val="16"/>
        </w:rPr>
        <w:t>between the U.S. and the Soviet Union. In order to prevent the use of nuclear weapons, it is vital to set the UN negotiations targeted at cyber security of nuclear weapon control systems.</w:t>
      </w:r>
    </w:p>
    <w:p w14:paraId="00967544" w14:textId="77777777" w:rsidR="004A2241" w:rsidRDefault="004A2241" w:rsidP="004A2241"/>
    <w:p w14:paraId="5F48D56A" w14:textId="77777777" w:rsidR="00C36219" w:rsidRDefault="00C36219" w:rsidP="00C36219">
      <w:pPr>
        <w:pStyle w:val="Heading4"/>
      </w:pPr>
      <w:r>
        <w:t>Digital is the one governance avenue Trump is willing to support.</w:t>
      </w:r>
    </w:p>
    <w:p w14:paraId="083029A4" w14:textId="77777777" w:rsidR="00C36219" w:rsidRDefault="00C36219" w:rsidP="00C36219">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3ABA1BCC" w14:textId="77777777" w:rsidR="00C36219" w:rsidRDefault="00C36219" w:rsidP="00C36219">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10C922D3" w14:textId="77777777" w:rsidR="00C36219" w:rsidRDefault="00C36219" w:rsidP="00C36219">
      <w:pPr>
        <w:pStyle w:val="Heading4"/>
      </w:pPr>
      <w:r>
        <w:t xml:space="preserve">Collective bargaining creates demand for digitization. </w:t>
      </w:r>
    </w:p>
    <w:p w14:paraId="0F49B798" w14:textId="77777777" w:rsidR="00C36219" w:rsidRDefault="00C36219" w:rsidP="00C36219">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1A150BE0" w14:textId="77777777" w:rsidR="00C36219" w:rsidRPr="002A5330" w:rsidRDefault="00C36219" w:rsidP="00C36219">
      <w:pPr>
        <w:rPr>
          <w:sz w:val="16"/>
        </w:rPr>
      </w:pPr>
      <w:r w:rsidRPr="002A5330">
        <w:rPr>
          <w:sz w:val="16"/>
        </w:rPr>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3475590E" w14:textId="77777777" w:rsidR="00C36219" w:rsidRPr="002A5330" w:rsidRDefault="00C36219" w:rsidP="00C36219">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14E64F45" w14:textId="77777777" w:rsidR="00C36219" w:rsidRPr="002A5330" w:rsidRDefault="00C36219" w:rsidP="00C36219">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627BD418" w14:textId="77777777" w:rsidR="00C36219" w:rsidRPr="002A5330" w:rsidRDefault="00C36219" w:rsidP="00C36219">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4384883E" w14:textId="77777777" w:rsidR="00C36219" w:rsidRPr="002A5330" w:rsidRDefault="00C36219" w:rsidP="00C36219">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4E6B7F19" w14:textId="77777777" w:rsidR="00C36219" w:rsidRPr="002A5330" w:rsidRDefault="00C36219" w:rsidP="00C36219">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0CF7D45A" w14:textId="77777777" w:rsidR="00C36219" w:rsidRPr="002A5330" w:rsidRDefault="00C36219" w:rsidP="00C36219">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1A9A3440" w14:textId="77777777" w:rsidR="00C36219" w:rsidRPr="002A5330" w:rsidRDefault="00C36219" w:rsidP="00C36219">
      <w:pPr>
        <w:rPr>
          <w:sz w:val="16"/>
        </w:rPr>
      </w:pPr>
      <w:r w:rsidRPr="002A5330">
        <w:rPr>
          <w:sz w:val="16"/>
        </w:rPr>
        <w:t>The blanket restriction policy put in place by ICE is an overreach that hinders the ability of ICE law enforcement officers to conduct investigations and related activities.</w:t>
      </w:r>
    </w:p>
    <w:p w14:paraId="28D32D87" w14:textId="77777777" w:rsidR="00C36219" w:rsidRPr="002A5330" w:rsidRDefault="00C36219" w:rsidP="00C36219">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48866950" w14:textId="77777777" w:rsidR="00C36219" w:rsidRPr="003556AC" w:rsidRDefault="00C36219" w:rsidP="00C36219">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5A829988" w14:textId="77777777" w:rsidR="00C36219" w:rsidRDefault="00C36219"/>
    <w:p w14:paraId="5E623F79" w14:textId="77777777" w:rsidR="00AD254B" w:rsidRDefault="00AD254B" w:rsidP="00AD254B">
      <w:pPr>
        <w:pStyle w:val="Heading4"/>
      </w:pPr>
      <w:r>
        <w:t xml:space="preserve">Bargaining safeguards bureaucratic transparency and accountability. </w:t>
      </w:r>
    </w:p>
    <w:p w14:paraId="7A29F712" w14:textId="77777777" w:rsidR="00AD254B" w:rsidRPr="00BB117F"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6F85FE1" w14:textId="77777777" w:rsidR="00AD254B" w:rsidRPr="00DE0AA8" w:rsidRDefault="00AD254B" w:rsidP="00AD254B">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1831BC5" w14:textId="77777777" w:rsidR="00AD254B" w:rsidRPr="00DE0AA8" w:rsidRDefault="00AD254B" w:rsidP="00AD254B">
      <w:pPr>
        <w:rPr>
          <w:sz w:val="16"/>
        </w:rPr>
      </w:pPr>
      <w:r w:rsidRPr="00DE0AA8">
        <w:rPr>
          <w:sz w:val="16"/>
        </w:rPr>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4DCD3706" w14:textId="77777777" w:rsidR="00AD254B" w:rsidRPr="00DE0AA8" w:rsidRDefault="00AD254B" w:rsidP="00AD254B">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54C4AEBB" w14:textId="77777777" w:rsidR="00AD254B" w:rsidRPr="00BB117F" w:rsidRDefault="00AD254B" w:rsidP="00AD254B">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187015B3" w14:textId="77777777" w:rsidR="00AD254B" w:rsidRPr="00DE0AA8" w:rsidRDefault="00AD254B" w:rsidP="00AD254B">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1EFD3EBC" w14:textId="77777777" w:rsidR="00AD254B" w:rsidRPr="0065393A" w:rsidRDefault="00AD254B" w:rsidP="00AD254B"/>
    <w:p w14:paraId="745C6971" w14:textId="77777777" w:rsidR="00AD254B" w:rsidRDefault="00AD254B" w:rsidP="00AD254B">
      <w:pPr>
        <w:pStyle w:val="Heading4"/>
      </w:pPr>
      <w:r>
        <w:t>Bureaucratic opacity causes existential crisis mismanagement. Independently, it erodes public trust and precipitates a surveillance state.</w:t>
      </w:r>
    </w:p>
    <w:p w14:paraId="18460844" w14:textId="77777777" w:rsidR="00AD254B" w:rsidRPr="0070451B" w:rsidRDefault="00AD254B" w:rsidP="00AD254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51B7E80D" w14:textId="77777777" w:rsidR="00AD254B" w:rsidRPr="00692A68" w:rsidRDefault="00AD254B" w:rsidP="00AD254B">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widespread 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174E2247" w14:textId="77777777" w:rsidR="00AD254B" w:rsidRDefault="00AD254B" w:rsidP="00AD254B">
      <w:pPr>
        <w:pStyle w:val="Heading4"/>
      </w:pPr>
      <w:r>
        <w:t>A surveillance state is existential. It shuts down dissent.</w:t>
      </w:r>
    </w:p>
    <w:p w14:paraId="2B85B252" w14:textId="77777777" w:rsidR="00AD254B" w:rsidRPr="00AF6886" w:rsidRDefault="00AD254B" w:rsidP="00AD254B">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4316B3EE" w14:textId="77777777" w:rsidR="00AD254B" w:rsidRPr="00C10DDB" w:rsidRDefault="00AD254B" w:rsidP="00AD254B">
      <w:pPr>
        <w:rPr>
          <w:sz w:val="16"/>
        </w:rPr>
      </w:pPr>
      <w:r w:rsidRPr="00C10DDB">
        <w:rPr>
          <w:sz w:val="16"/>
        </w:rPr>
        <w:t>Part 2: Is Bostrom’s Plan Even An Antidote?</w:t>
      </w:r>
    </w:p>
    <w:p w14:paraId="59017785" w14:textId="77777777" w:rsidR="00AD254B" w:rsidRPr="00C10DDB" w:rsidRDefault="00AD254B" w:rsidP="00AD254B">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2852FCCA" w14:textId="77777777" w:rsidR="00AD254B" w:rsidRPr="00C10DDB" w:rsidRDefault="00AD254B" w:rsidP="00AD254B">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2B89233" w14:textId="77777777" w:rsidR="00AD254B" w:rsidRPr="00C10DDB" w:rsidRDefault="00AD254B" w:rsidP="00AD254B">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DCD6693" w14:textId="77777777" w:rsidR="00AD254B" w:rsidRPr="00C10DDB" w:rsidRDefault="00AD254B" w:rsidP="00AD254B">
      <w:pPr>
        <w:rPr>
          <w:sz w:val="16"/>
        </w:rPr>
      </w:pPr>
      <w:r w:rsidRPr="00C10DDB">
        <w:rPr>
          <w:sz w:val="16"/>
        </w:rPr>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5BE4EA25" w14:textId="77777777" w:rsidR="00AD254B" w:rsidRPr="00C10DDB" w:rsidRDefault="00AD254B" w:rsidP="00AD254B">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7F777FD" w14:textId="77777777" w:rsidR="00AD254B" w:rsidRPr="00C10DDB" w:rsidRDefault="00AD254B" w:rsidP="00AD254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6BC309FC" w14:textId="77777777" w:rsidR="00AD254B" w:rsidRPr="00C10DDB" w:rsidRDefault="00AD254B" w:rsidP="00AD254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4630A19" w14:textId="77777777" w:rsidR="00AD254B" w:rsidRPr="00C10DDB" w:rsidRDefault="00AD254B" w:rsidP="00AD254B">
      <w:pPr>
        <w:rPr>
          <w:sz w:val="16"/>
        </w:rPr>
      </w:pPr>
      <w:r w:rsidRPr="00C10DDB">
        <w:rPr>
          <w:sz w:val="16"/>
        </w:rPr>
        <w:t>Instrumental convergence</w:t>
      </w:r>
    </w:p>
    <w:p w14:paraId="56873D2B" w14:textId="77777777" w:rsidR="00AD254B" w:rsidRDefault="00AD254B" w:rsidP="00AD254B">
      <w:pPr>
        <w:rPr>
          <w:rStyle w:val="StyleUnderline"/>
        </w:rPr>
      </w:pPr>
      <w:r w:rsidRPr="00C10DDB">
        <w:rPr>
          <w:sz w:val="16"/>
        </w:rPr>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1D427D87" w14:textId="77777777" w:rsidR="00AD254B" w:rsidRPr="00C10DDB" w:rsidRDefault="00AD254B" w:rsidP="00AD254B">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AD674E5" w14:textId="77777777" w:rsidR="00AD254B" w:rsidRPr="00C10DDB" w:rsidRDefault="00AD254B" w:rsidP="00AD254B">
      <w:pPr>
        <w:rPr>
          <w:sz w:val="16"/>
        </w:rPr>
      </w:pPr>
      <w:r w:rsidRPr="00C10DDB">
        <w:rPr>
          <w:sz w:val="16"/>
        </w:rPr>
        <w:t>Alignment</w:t>
      </w:r>
    </w:p>
    <w:p w14:paraId="304F284B" w14:textId="77777777" w:rsidR="00AD254B" w:rsidRPr="00C10DDB" w:rsidRDefault="00AD254B" w:rsidP="00AD254B">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67C99A70" w14:textId="77777777" w:rsidR="00AD254B" w:rsidRPr="00C10DDB" w:rsidRDefault="00AD254B" w:rsidP="00AD254B">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C36A8AF" w14:textId="77777777" w:rsidR="00AD254B" w:rsidRPr="00C10DDB" w:rsidRDefault="00AD254B" w:rsidP="00AD254B">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7F20DEE" w14:textId="77777777" w:rsidR="00AD254B" w:rsidRPr="00C10DDB" w:rsidRDefault="00AD254B" w:rsidP="00AD254B">
      <w:pPr>
        <w:rPr>
          <w:sz w:val="16"/>
        </w:rPr>
      </w:pPr>
      <w:r w:rsidRPr="00C10DDB">
        <w:rPr>
          <w:sz w:val="16"/>
        </w:rPr>
        <w:t>Global surveillance states have strong incentives to develop dangerous technologies</w:t>
      </w:r>
    </w:p>
    <w:p w14:paraId="3C0D1A75" w14:textId="77777777" w:rsidR="00AD254B" w:rsidRPr="00C10DDB" w:rsidRDefault="00AD254B" w:rsidP="00AD254B">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5DBCE0C8" w14:textId="77777777" w:rsidR="00AD254B" w:rsidRPr="00C10DDB" w:rsidRDefault="00AD254B" w:rsidP="00AD254B">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208302C" w14:textId="77777777" w:rsidR="00AD254B" w:rsidRPr="00C10DDB" w:rsidRDefault="00AD254B" w:rsidP="00AD254B">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F2CE7D0" w14:textId="77777777" w:rsidR="00AD254B" w:rsidRPr="00C10DDB" w:rsidRDefault="00AD254B" w:rsidP="00AD254B">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78C622FA" w14:textId="77777777" w:rsidR="00AD254B" w:rsidRPr="00C10DDB" w:rsidRDefault="00AD254B" w:rsidP="00AD254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438B9F1" w14:textId="77777777" w:rsidR="00AD254B" w:rsidRDefault="00AD254B" w:rsidP="00AD254B"/>
    <w:p w14:paraId="6F424CC2" w14:textId="77777777" w:rsidR="00AD254B" w:rsidRPr="00743E38" w:rsidRDefault="00AD254B" w:rsidP="00AD254B">
      <w:pPr>
        <w:pStyle w:val="Heading4"/>
      </w:pPr>
      <w:r>
        <w:t xml:space="preserve">Dissent solves their impacts. It enables existential risk mitigation. </w:t>
      </w:r>
    </w:p>
    <w:p w14:paraId="5D879221" w14:textId="77777777" w:rsidR="00AD254B" w:rsidRPr="00E81429" w:rsidRDefault="00AD254B" w:rsidP="00AD254B">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34FDEC4F" w14:textId="77777777" w:rsidR="00AD254B" w:rsidRPr="00E81429" w:rsidRDefault="00AD254B" w:rsidP="00AD254B">
      <w:pPr>
        <w:rPr>
          <w:sz w:val="16"/>
        </w:rPr>
      </w:pPr>
      <w:r w:rsidRPr="009B13AB">
        <w:rPr>
          <w:rStyle w:val="StyleUnderline"/>
        </w:rPr>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0C5F50E5" w14:textId="77777777" w:rsidR="00AD254B" w:rsidRDefault="00AD254B" w:rsidP="00AD254B"/>
    <w:p w14:paraId="261C4685" w14:textId="77777777" w:rsidR="00AD254B" w:rsidRDefault="00AD254B" w:rsidP="00AD254B">
      <w:pPr>
        <w:pStyle w:val="Heading4"/>
      </w:pPr>
      <w:r>
        <w:t>Collective bargaining secures an internal check on separation of powers.</w:t>
      </w:r>
    </w:p>
    <w:p w14:paraId="25CA3615" w14:textId="77777777" w:rsidR="00AD254B" w:rsidRPr="0077151C"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59898E55" w14:textId="77777777" w:rsidR="00AD254B" w:rsidRPr="005E4BE1" w:rsidRDefault="00AD254B" w:rsidP="00AD254B">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0D263065" w14:textId="77777777" w:rsidR="00AD254B" w:rsidRPr="005E4BE1" w:rsidRDefault="00AD254B" w:rsidP="00AD254B">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0D1B3A2F" w14:textId="77777777" w:rsidR="00AD254B" w:rsidRPr="005E4BE1" w:rsidRDefault="00AD254B" w:rsidP="00AD254B">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93C5FC" w14:textId="77777777" w:rsidR="00AD254B" w:rsidRPr="005E4BE1" w:rsidRDefault="00AD254B" w:rsidP="00AD254B">
      <w:pPr>
        <w:rPr>
          <w:sz w:val="16"/>
        </w:rPr>
      </w:pPr>
      <w:r w:rsidRPr="005E4BE1">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081F3522" w14:textId="77777777" w:rsidR="00AD254B" w:rsidRPr="005E4BE1" w:rsidRDefault="00AD254B" w:rsidP="00AD254B">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0461200" w14:textId="77777777" w:rsidR="00AD254B" w:rsidRPr="00F179D2" w:rsidRDefault="00AD254B" w:rsidP="00AD254B">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important questions of presidential policy may rise and fall not on deep analyses of Article II or the Administrative Procedure Act, but on disputes over contractual interpretation, bargaining obligations, 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2D49C4" w14:textId="77777777" w:rsidR="00AD254B" w:rsidRPr="005E4BE1" w:rsidRDefault="00AD254B" w:rsidP="00AD254B">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6373ADC8" w14:textId="77777777" w:rsidR="00AD254B" w:rsidRPr="005E4BE1" w:rsidRDefault="00AD254B" w:rsidP="00AD254B">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67DEB9BB" w14:textId="77777777" w:rsidR="00AD254B" w:rsidRPr="006B143D" w:rsidRDefault="00AD254B" w:rsidP="00AD254B"/>
    <w:p w14:paraId="6688203C" w14:textId="77777777" w:rsidR="00AD254B" w:rsidRDefault="00AD254B" w:rsidP="00AD254B">
      <w:pPr>
        <w:pStyle w:val="Heading4"/>
      </w:pPr>
      <w:r>
        <w:t xml:space="preserve">The erosion of separation of powers renders nuclear war inevitable. </w:t>
      </w:r>
    </w:p>
    <w:p w14:paraId="0F498DD1" w14:textId="77777777" w:rsidR="00AD254B" w:rsidRPr="0055152E" w:rsidRDefault="00AD254B" w:rsidP="00AD254B">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13D2539C" w14:textId="77777777" w:rsidR="00AD254B" w:rsidRPr="00AD0FCE" w:rsidRDefault="00AD254B" w:rsidP="00AD254B">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06DE427F" w14:textId="77777777" w:rsidR="00AD254B" w:rsidRPr="00AD0FCE" w:rsidRDefault="00AD254B" w:rsidP="00AD254B">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17A9A5CE" w14:textId="77777777" w:rsidR="00AD254B" w:rsidRPr="00AD0FCE" w:rsidRDefault="00AD254B" w:rsidP="00AD254B">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624A94FE" w14:textId="77777777" w:rsidR="00AD254B" w:rsidRPr="00AD0FCE" w:rsidRDefault="00AD254B" w:rsidP="00AD254B">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6242C736" w14:textId="77777777" w:rsidR="00AD254B" w:rsidRPr="00AD0FCE" w:rsidRDefault="00AD254B" w:rsidP="00AD254B">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6E154E2" w14:textId="77777777" w:rsidR="00AD254B" w:rsidRPr="00AD0FCE" w:rsidRDefault="00AD254B" w:rsidP="00AD254B">
      <w:pPr>
        <w:rPr>
          <w:sz w:val="16"/>
        </w:rPr>
      </w:pPr>
      <w:r w:rsidRPr="00AD0FCE">
        <w:rPr>
          <w:sz w:val="16"/>
        </w:rPr>
        <w:t>I am a child of the nuclear age.</w:t>
      </w:r>
    </w:p>
    <w:p w14:paraId="7D823C03" w14:textId="77777777" w:rsidR="00AD254B" w:rsidRPr="00AD0FCE" w:rsidRDefault="00AD254B" w:rsidP="00AD254B">
      <w:pPr>
        <w:rPr>
          <w:sz w:val="16"/>
        </w:rPr>
      </w:pPr>
      <w:r w:rsidRPr="00AD0FCE">
        <w:rPr>
          <w:sz w:val="16"/>
        </w:rPr>
        <w:t>&lt;&lt;PARAGRAPH BREAKS PAUSE&gt;&gt;</w:t>
      </w:r>
    </w:p>
    <w:p w14:paraId="08453E19" w14:textId="77777777" w:rsidR="00AD254B" w:rsidRPr="0077151C" w:rsidRDefault="00AD254B" w:rsidP="00AD254B">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636BF40F" w14:textId="77777777" w:rsidR="00AD254B" w:rsidRPr="00AD0FCE" w:rsidRDefault="00AD254B" w:rsidP="00AD254B">
      <w:pPr>
        <w:rPr>
          <w:sz w:val="16"/>
        </w:rPr>
      </w:pPr>
      <w:r w:rsidRPr="00AD0FCE">
        <w:rPr>
          <w:sz w:val="16"/>
        </w:rPr>
        <w:t>&lt;&lt;PARAGRAPH BREAKS RESUME&gt;&gt;</w:t>
      </w:r>
    </w:p>
    <w:p w14:paraId="3F7EDF62" w14:textId="77777777" w:rsidR="00AD254B" w:rsidRPr="00AD0FCE" w:rsidRDefault="00AD254B" w:rsidP="00AD254B">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014C76B7" w14:textId="77777777" w:rsidR="00AD254B" w:rsidRPr="008E5FA9" w:rsidRDefault="00AD254B" w:rsidP="00AD254B"/>
    <w:p w14:paraId="7CC9A23F" w14:textId="77777777" w:rsidR="00AD254B" w:rsidRDefault="00AD254B"/>
    <w:p w14:paraId="16CBC486" w14:textId="77777777" w:rsidR="00B73FB2" w:rsidRDefault="00B73FB2" w:rsidP="00B73FB2">
      <w:pPr>
        <w:pStyle w:val="Heading4"/>
      </w:pPr>
      <w:r>
        <w:t xml:space="preserve">The United States Federal Government should strengthen collective bargaining rights for federal workers. </w:t>
      </w:r>
    </w:p>
    <w:p w14:paraId="223F04D9" w14:textId="77777777" w:rsidR="00B73FB2" w:rsidRDefault="00B73FB2" w:rsidP="00B73FB2"/>
    <w:p w14:paraId="66A9CD33" w14:textId="77777777" w:rsidR="00B73FB2" w:rsidRDefault="00B73FB2" w:rsidP="00B73FB2">
      <w:pPr>
        <w:pStyle w:val="Heading4"/>
      </w:pPr>
      <w:r>
        <w:t>The plan solves.</w:t>
      </w:r>
    </w:p>
    <w:p w14:paraId="1B320B99" w14:textId="77777777" w:rsidR="00B73FB2" w:rsidRPr="00276092" w:rsidRDefault="00B73FB2" w:rsidP="00B73FB2">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69F3BFE6" w14:textId="77777777" w:rsidR="00B73FB2" w:rsidRPr="00BF548D" w:rsidRDefault="00B73FB2" w:rsidP="00B73FB2">
      <w:pPr>
        <w:rPr>
          <w:sz w:val="16"/>
        </w:rPr>
      </w:pPr>
      <w:r w:rsidRPr="00BF548D">
        <w:rPr>
          <w:sz w:val="16"/>
        </w:rPr>
        <w:t xml:space="preserve">We write today in outrage over your recent executive order entitled Exclusions from Federal Labor-Management Relations Programs, a gross overreach of the authority granted in the Civil Service Reform Act of 1978 (CSRA). </w:t>
      </w:r>
    </w:p>
    <w:p w14:paraId="4715DA28" w14:textId="77777777" w:rsidR="00B73FB2" w:rsidRPr="00BF548D" w:rsidRDefault="00B73FB2" w:rsidP="00B73FB2">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2C5F172F" w14:textId="77777777" w:rsidR="00B73FB2" w:rsidRPr="00BF548D" w:rsidRDefault="00B73FB2" w:rsidP="00B73FB2">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57093A11" w14:textId="77777777" w:rsidR="00B73FB2" w:rsidRPr="006147EE" w:rsidRDefault="00B73FB2" w:rsidP="00B73FB2">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18058FC5" w14:textId="77777777" w:rsidR="00B73FB2" w:rsidRPr="00BF548D" w:rsidRDefault="00B73FB2" w:rsidP="00B73FB2">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28693A21" w14:textId="77777777" w:rsidR="00B73FB2" w:rsidRPr="00BF548D" w:rsidRDefault="00B73FB2" w:rsidP="00B73FB2">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67E7DB5A" w14:textId="77777777" w:rsidR="00B73FB2" w:rsidRPr="00BF548D" w:rsidRDefault="00B73FB2" w:rsidP="00B73FB2">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366F0356" w14:textId="77777777" w:rsidR="00704358" w:rsidRDefault="00704358" w:rsidP="00704358">
      <w:pPr>
        <w:pStyle w:val="Heading1"/>
      </w:pPr>
      <w:r>
        <w:t>2AC---Northwestern---Round 5</w:t>
      </w:r>
    </w:p>
    <w:p w14:paraId="5BDFD042" w14:textId="77777777" w:rsidR="00704358" w:rsidRDefault="00704358" w:rsidP="00704358">
      <w:pPr>
        <w:pStyle w:val="Heading3"/>
      </w:pPr>
      <w:r>
        <w:t>Trump</w:t>
      </w:r>
    </w:p>
    <w:p w14:paraId="344561E6" w14:textId="77777777" w:rsidR="00704358" w:rsidRDefault="00704358" w:rsidP="00704358">
      <w:pPr>
        <w:pStyle w:val="Heading3"/>
      </w:pPr>
      <w:r>
        <w:t>Kritik---2AC</w:t>
      </w:r>
    </w:p>
    <w:p w14:paraId="64C979F0" w14:textId="77777777" w:rsidR="00704358" w:rsidRDefault="00704358" w:rsidP="00704358">
      <w:pPr>
        <w:pStyle w:val="Heading4"/>
      </w:pPr>
      <w:r>
        <w:t xml:space="preserve">Education DA. The case is a </w:t>
      </w:r>
      <w:r>
        <w:rPr>
          <w:u w:val="single"/>
        </w:rPr>
        <w:t>DA</w:t>
      </w:r>
      <w:r>
        <w:t xml:space="preserve"> to their framework interp. 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w:t>
      </w:r>
      <w:r w:rsidRPr="00CD3CB9">
        <w:rPr>
          <w:u w:val="single"/>
        </w:rPr>
        <w:t>more likely</w:t>
      </w:r>
      <w:r>
        <w:t xml:space="preserve"> to join a union, and </w:t>
      </w:r>
      <w:r w:rsidRPr="008F1A72">
        <w:rPr>
          <w:b w:val="0"/>
          <w:bCs/>
        </w:rPr>
        <w:t>b)</w:t>
      </w:r>
      <w:r>
        <w:t xml:space="preserve"> reduces </w:t>
      </w:r>
      <w:r>
        <w:rPr>
          <w:u w:val="single"/>
        </w:rPr>
        <w:t>racial resentment</w:t>
      </w:r>
      <w:r>
        <w:t>.</w:t>
      </w:r>
    </w:p>
    <w:p w14:paraId="2057CDAC" w14:textId="77777777" w:rsidR="00704358" w:rsidRPr="00C76775" w:rsidRDefault="00704358" w:rsidP="00704358">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6379FF06" w14:textId="77777777" w:rsidR="00704358" w:rsidRPr="00AA113C" w:rsidRDefault="00704358" w:rsidP="00704358">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 w:val="28"/>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A396437" w14:textId="77777777" w:rsidR="00704358" w:rsidRPr="00AA113C" w:rsidRDefault="00704358" w:rsidP="00704358">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6C6866B" w14:textId="77777777" w:rsidR="00704358" w:rsidRPr="00AA113C" w:rsidRDefault="00704358" w:rsidP="00704358">
      <w:pPr>
        <w:rPr>
          <w:sz w:val="16"/>
          <w:szCs w:val="16"/>
        </w:rPr>
      </w:pPr>
      <w:r w:rsidRPr="00AA113C">
        <w:rPr>
          <w:sz w:val="16"/>
          <w:szCs w:val="16"/>
        </w:rPr>
        <w:t xml:space="preserve">Conclusion </w:t>
      </w:r>
    </w:p>
    <w:p w14:paraId="691F9B0C" w14:textId="77777777" w:rsidR="00704358" w:rsidRPr="00AA113C" w:rsidRDefault="00704358" w:rsidP="00704358">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 xml:space="preserve">driven </w:t>
      </w:r>
      <w:r w:rsidRPr="003323E6">
        <w:rPr>
          <w:rStyle w:val="StyleUnderline"/>
          <w:highlight w:val="yellow"/>
        </w:rPr>
        <w:t>by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7C8C15F0" w14:textId="77777777" w:rsidR="00704358" w:rsidRPr="00AA113C" w:rsidRDefault="00704358" w:rsidP="00704358">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25329EB0" w14:textId="77777777" w:rsidR="00704358" w:rsidRPr="00AA113C" w:rsidRDefault="00704358" w:rsidP="00704358">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exposure to</w:t>
      </w:r>
      <w:r w:rsidRPr="003323E6">
        <w:rPr>
          <w:rStyle w:val="StyleUnderline"/>
        </w:rPr>
        <w:t xml:space="preserve"> </w:t>
      </w:r>
      <w:r w:rsidRPr="003323E6">
        <w:rPr>
          <w:rStyle w:val="Emphasis"/>
        </w:rPr>
        <w:t>history</w:t>
      </w:r>
      <w:r w:rsidRPr="003323E6">
        <w:rPr>
          <w:rStyle w:val="StyleUnderline"/>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3323E6">
        <w:rPr>
          <w:rStyle w:val="StyleUnderline"/>
        </w:rPr>
        <w:t xml:space="preserve"> and </w:t>
      </w:r>
      <w:r w:rsidRPr="003323E6">
        <w:rPr>
          <w:rStyle w:val="Emphasis"/>
        </w:rPr>
        <w:t>allyship</w:t>
      </w:r>
      <w:r w:rsidRPr="003323E6">
        <w:rPr>
          <w:rStyle w:val="StyleUnderline"/>
        </w:rPr>
        <w:t xml:space="preserve"> </w:t>
      </w:r>
      <w:r w:rsidRPr="002B72A2">
        <w:rPr>
          <w:rStyle w:val="StyleUnderline"/>
          <w:highlight w:val="yellow"/>
        </w:rPr>
        <w:t xml:space="preserve">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3323E6">
        <w:rPr>
          <w:rStyle w:val="StyleUnderline"/>
        </w:rPr>
        <w:t xml:space="preserve"> of Americans of racial background </w:t>
      </w:r>
      <w:r w:rsidRPr="002B72A2">
        <w:rPr>
          <w:rStyle w:val="StyleUnderline"/>
          <w:highlight w:val="yellow"/>
        </w:rPr>
        <w:t>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21FE7B37" w14:textId="77777777" w:rsidR="00704358" w:rsidRPr="00AA113C" w:rsidRDefault="00704358" w:rsidP="00704358">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3AC9A614" w14:textId="77777777" w:rsidR="00704358" w:rsidRDefault="00704358" w:rsidP="00704358">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64F51079" w14:textId="77777777" w:rsidR="00704358" w:rsidRDefault="00704358" w:rsidP="00704358">
      <w:pPr>
        <w:pStyle w:val="Heading3"/>
      </w:pPr>
      <w:r>
        <w:t>Perm</w:t>
      </w:r>
    </w:p>
    <w:p w14:paraId="2885EF8A" w14:textId="77777777" w:rsidR="00704358" w:rsidRDefault="00704358" w:rsidP="00704358"/>
    <w:p w14:paraId="35434518" w14:textId="77777777" w:rsidR="00704358" w:rsidRDefault="00704358" w:rsidP="00704358"/>
    <w:p w14:paraId="70BE79E4" w14:textId="77777777" w:rsidR="00704358" w:rsidRDefault="00704358" w:rsidP="00704358">
      <w:pPr>
        <w:pStyle w:val="Heading3"/>
      </w:pPr>
      <w:r>
        <w:t>Labor Link</w:t>
      </w:r>
    </w:p>
    <w:p w14:paraId="5657074E" w14:textId="77777777" w:rsidR="00704358" w:rsidRDefault="00704358" w:rsidP="00704358">
      <w:pPr>
        <w:pStyle w:val="Heading3"/>
      </w:pPr>
      <w:r>
        <w:t>Moten</w:t>
      </w:r>
    </w:p>
    <w:p w14:paraId="63C00F54" w14:textId="77777777" w:rsidR="00704358" w:rsidRDefault="00704358" w:rsidP="00704358">
      <w:pPr>
        <w:pStyle w:val="Heading4"/>
        <w:spacing w:before="30" w:line="278" w:lineRule="atLeast"/>
        <w:rPr>
          <w:rFonts w:cs="Calibri"/>
          <w:color w:val="000000"/>
          <w:szCs w:val="26"/>
        </w:rPr>
      </w:pPr>
      <w:r>
        <w:rPr>
          <w:rFonts w:cs="Calibri"/>
          <w:color w:val="000000"/>
          <w:szCs w:val="26"/>
        </w:rPr>
        <w:t>Moten and Harney are wrong—their understanding of logistics can’t translate into praxis or break out of the system they criticize – it’s too sweeping and oppositional of a category to be effective</w:t>
      </w:r>
    </w:p>
    <w:p w14:paraId="5A18FB1B" w14:textId="77777777" w:rsidR="00704358" w:rsidRDefault="00704358" w:rsidP="00704358">
      <w:pPr>
        <w:spacing w:after="120" w:line="235" w:lineRule="atLeast"/>
        <w:rPr>
          <w:color w:val="000000"/>
        </w:rPr>
      </w:pPr>
      <w:r>
        <w:rPr>
          <w:b/>
          <w:bCs/>
          <w:color w:val="000000"/>
          <w:sz w:val="26"/>
          <w:szCs w:val="26"/>
        </w:rPr>
        <w:t>Čičigoj 14</w:t>
      </w:r>
      <w:r>
        <w:rPr>
          <w:color w:val="000000"/>
        </w:rPr>
        <w:t>, Stefan Apostolou-Hölscher and Martina Ruhsam )Katja, The Inflexions of the Undercommons, Lingering Ghosts: (Un)Answered Questions, (Un)Present Speakers, (Un)Read Books and Readers?, http://www.inflexions.org/radicalpedagogy/n8_tangent_cicigojapostolou-holscherruhsam.html)</w:t>
      </w:r>
    </w:p>
    <w:p w14:paraId="0B6622BD" w14:textId="77777777" w:rsidR="00704358" w:rsidRDefault="00704358" w:rsidP="00704358">
      <w:pPr>
        <w:spacing w:line="235" w:lineRule="atLeast"/>
        <w:rPr>
          <w:color w:val="000000"/>
        </w:rPr>
      </w:pPr>
      <w:r>
        <w:rPr>
          <w:color w:val="000000"/>
        </w:rPr>
        <w:t>What are the Undercommons then? In their groundbreaking essay The University and the Undercommons Harney and Moten describe a tendency that is not only valid for the contemporary academia in the US but has also been unfolding on a rather international level, the latest since the Bologna reforms were decided by 29 European ministers of education in 1999. </w:t>
      </w:r>
      <w:r>
        <w:rPr>
          <w:color w:val="000000"/>
          <w:u w:val="single"/>
          <w:shd w:val="clear" w:color="auto" w:fill="FFFF00"/>
        </w:rPr>
        <w:t>Harney and Moten</w:t>
      </w:r>
      <w:r>
        <w:rPr>
          <w:color w:val="000000"/>
        </w:rPr>
        <w:t> </w:t>
      </w:r>
      <w:r>
        <w:rPr>
          <w:color w:val="000000"/>
          <w:u w:val="single"/>
        </w:rPr>
        <w:t>paradoxically identify the idea of universitas as such with its professionalization and thereby</w:t>
      </w:r>
      <w:r>
        <w:rPr>
          <w:color w:val="000000"/>
        </w:rPr>
        <w:t> – being inspired by the operaist assumption that living labor would always be creative whilst capital could only react to its inventions </w:t>
      </w:r>
      <w:r>
        <w:rPr>
          <w:color w:val="000000"/>
          <w:u w:val="single"/>
        </w:rPr>
        <w:t>–</w:t>
      </w:r>
      <w:r>
        <w:rPr>
          <w:color w:val="000000"/>
        </w:rPr>
        <w:t> </w:t>
      </w:r>
      <w:r>
        <w:rPr>
          <w:color w:val="000000"/>
          <w:u w:val="single"/>
          <w:shd w:val="clear" w:color="auto" w:fill="FFFF00"/>
        </w:rPr>
        <w:t>juxtapose</w:t>
      </w:r>
      <w:r>
        <w:rPr>
          <w:color w:val="000000"/>
        </w:rPr>
        <w:t> </w:t>
      </w:r>
      <w:r>
        <w:rPr>
          <w:color w:val="000000"/>
          <w:u w:val="single"/>
        </w:rPr>
        <w:t>the mass intellectuality of what they call</w:t>
      </w:r>
      <w:r>
        <w:rPr>
          <w:color w:val="000000"/>
        </w:rPr>
        <w:t> </w:t>
      </w:r>
      <w:r>
        <w:rPr>
          <w:color w:val="000000"/>
          <w:u w:val="single"/>
          <w:shd w:val="clear" w:color="auto" w:fill="FFFF00"/>
        </w:rPr>
        <w:t>the Undercommons with</w:t>
      </w:r>
      <w:r>
        <w:rPr>
          <w:color w:val="000000"/>
        </w:rPr>
        <w:t> </w:t>
      </w:r>
      <w:r>
        <w:rPr>
          <w:color w:val="000000"/>
          <w:u w:val="single"/>
        </w:rPr>
        <w:t>a</w:t>
      </w:r>
      <w:r>
        <w:rPr>
          <w:color w:val="000000"/>
        </w:rPr>
        <w:t> </w:t>
      </w:r>
      <w:r>
        <w:rPr>
          <w:color w:val="000000"/>
          <w:u w:val="single"/>
          <w:shd w:val="clear" w:color="auto" w:fill="FFFF00"/>
        </w:rPr>
        <w:t>privatization of (knowledge)</w:t>
      </w:r>
      <w:r>
        <w:rPr>
          <w:color w:val="000000"/>
        </w:rPr>
        <w:t> </w:t>
      </w:r>
      <w:r>
        <w:rPr>
          <w:color w:val="000000"/>
          <w:u w:val="single"/>
        </w:rPr>
        <w:t>practices</w:t>
      </w:r>
      <w:r>
        <w:rPr>
          <w:color w:val="000000"/>
        </w:rPr>
        <w:t> </w:t>
      </w:r>
      <w:r>
        <w:rPr>
          <w:color w:val="000000"/>
          <w:u w:val="single"/>
          <w:shd w:val="clear" w:color="auto" w:fill="FFFF00"/>
        </w:rPr>
        <w:t>through</w:t>
      </w:r>
      <w:r>
        <w:rPr>
          <w:color w:val="000000"/>
        </w:rPr>
        <w:t> </w:t>
      </w:r>
      <w:r>
        <w:rPr>
          <w:color w:val="000000"/>
          <w:u w:val="single"/>
        </w:rPr>
        <w:t>their imprisonment inside the walls of</w:t>
      </w:r>
      <w:r>
        <w:rPr>
          <w:color w:val="000000"/>
        </w:rPr>
        <w:t> the </w:t>
      </w:r>
      <w:r>
        <w:rPr>
          <w:color w:val="000000"/>
          <w:u w:val="single"/>
          <w:shd w:val="clear" w:color="auto" w:fill="FFFF00"/>
        </w:rPr>
        <w:t>academia</w:t>
      </w:r>
      <w:r>
        <w:rPr>
          <w:color w:val="000000"/>
        </w:rPr>
        <w:t>: “The Universitas is always a state/ State strategy,“ they claim. In comparison </w:t>
      </w:r>
      <w:r>
        <w:rPr>
          <w:color w:val="000000"/>
          <w:u w:val="single"/>
        </w:rPr>
        <w:t>the Undercommons as maroons rather act against their administration by state apparatuses.</w:t>
      </w:r>
      <w:r>
        <w:rPr>
          <w:color w:val="000000"/>
        </w:rPr>
        <w:t> </w:t>
      </w:r>
      <w:r>
        <w:rPr>
          <w:color w:val="000000"/>
          <w:u w:val="single"/>
        </w:rPr>
        <w:t>PERSISTENT QUESTIONS–</w:t>
      </w:r>
      <w:r>
        <w:rPr>
          <w:color w:val="000000"/>
        </w:rPr>
        <w:t> </w:t>
      </w:r>
      <w:r>
        <w:rPr>
          <w:color w:val="000000"/>
          <w:u w:val="single"/>
        </w:rPr>
        <w:t>1. ONTO-METHODOLOGY</w:t>
      </w:r>
      <w:r>
        <w:rPr>
          <w:color w:val="000000"/>
        </w:rPr>
        <w:t>: creation of concepts (D&amp;G): theory/philosophy as poetic practice versus a scientific attitude of understanding the world - raised as a problem of metaphoric poetic language, </w:t>
      </w:r>
      <w:r>
        <w:rPr>
          <w:color w:val="000000"/>
          <w:u w:val="single"/>
        </w:rPr>
        <w:t>this may be more than a mere question of rhetorics: PHILOSOPHICAL-POLITICAL POIESIS can amount also to the CREATION OF POLITICAL IMAGINATION</w:t>
      </w:r>
      <w:r>
        <w:rPr>
          <w:color w:val="000000"/>
        </w:rPr>
        <w:t> </w:t>
      </w:r>
      <w:r>
        <w:rPr>
          <w:b/>
          <w:bCs/>
          <w:color w:val="000000"/>
          <w:u w:val="single"/>
        </w:rPr>
        <w:t>against “capitalist realism”</w:t>
      </w:r>
      <w:r>
        <w:rPr>
          <w:color w:val="000000"/>
        </w:rPr>
        <w:t> </w:t>
      </w:r>
      <w:r>
        <w:rPr>
          <w:color w:val="000000"/>
          <w:u w:val="single"/>
        </w:rPr>
        <w:t>- i.e. recognizing the immense political productivity and creativity of innumerable practical</w:t>
      </w:r>
      <w:r>
        <w:rPr>
          <w:color w:val="000000"/>
        </w:rPr>
        <w:t> </w:t>
      </w:r>
      <w:r>
        <w:rPr>
          <w:color w:val="000000"/>
          <w:u w:val="single"/>
        </w:rPr>
        <w:t>readings of concepts such as the Multitude, the Commons, and</w:t>
      </w:r>
      <w:r>
        <w:rPr>
          <w:color w:val="000000"/>
        </w:rPr>
        <w:t> the </w:t>
      </w:r>
      <w:r>
        <w:rPr>
          <w:color w:val="000000"/>
          <w:u w:val="single"/>
        </w:rPr>
        <w:t>Empire</w:t>
      </w:r>
      <w:r>
        <w:rPr>
          <w:color w:val="000000"/>
        </w:rPr>
        <w:t> from Antonio Negri and Michael Hardt </w:t>
      </w:r>
      <w:r>
        <w:rPr>
          <w:color w:val="000000"/>
          <w:u w:val="single"/>
        </w:rPr>
        <w:t>or performativity from</w:t>
      </w:r>
      <w:r>
        <w:rPr>
          <w:color w:val="000000"/>
        </w:rPr>
        <w:t> Judith </w:t>
      </w:r>
      <w:r>
        <w:rPr>
          <w:color w:val="000000"/>
          <w:u w:val="single"/>
        </w:rPr>
        <w:t>Butler</w:t>
      </w:r>
      <w:r>
        <w:rPr>
          <w:color w:val="000000"/>
        </w:rPr>
        <w:t> – regardless of what our theoretical assessment of them might be in terms of how much they “scientifically” can correspond to concrete social realities. </w:t>
      </w:r>
      <w:r>
        <w:rPr>
          <w:color w:val="000000"/>
          <w:u w:val="single"/>
        </w:rPr>
        <w:t>- so</w:t>
      </w:r>
      <w:r>
        <w:rPr>
          <w:color w:val="000000"/>
        </w:rPr>
        <w:t> </w:t>
      </w:r>
      <w:r>
        <w:rPr>
          <w:color w:val="000000"/>
          <w:u w:val="single"/>
          <w:shd w:val="clear" w:color="auto" w:fill="FFFF00"/>
        </w:rPr>
        <w:t>what is the</w:t>
      </w:r>
      <w:r>
        <w:rPr>
          <w:color w:val="000000"/>
        </w:rPr>
        <w:t> </w:t>
      </w:r>
      <w:r>
        <w:rPr>
          <w:color w:val="000000"/>
          <w:u w:val="single"/>
        </w:rPr>
        <w:t>poetic</w:t>
      </w:r>
      <w:r>
        <w:rPr>
          <w:color w:val="000000"/>
        </w:rPr>
        <w:t> </w:t>
      </w:r>
      <w:r>
        <w:rPr>
          <w:b/>
          <w:bCs/>
          <w:color w:val="000000"/>
          <w:u w:val="single"/>
          <w:shd w:val="clear" w:color="auto" w:fill="FFFF00"/>
        </w:rPr>
        <w:t>practice</w:t>
      </w:r>
      <w:r>
        <w:rPr>
          <w:color w:val="000000"/>
        </w:rPr>
        <w:t> </w:t>
      </w:r>
      <w:r>
        <w:rPr>
          <w:color w:val="000000"/>
          <w:u w:val="single"/>
          <w:shd w:val="clear" w:color="auto" w:fill="FFFF00"/>
        </w:rPr>
        <w:t>of the Undercommons</w:t>
      </w:r>
      <w:r>
        <w:rPr>
          <w:color w:val="000000"/>
        </w:rPr>
        <w:t> </w:t>
      </w:r>
      <w:r>
        <w:rPr>
          <w:color w:val="000000"/>
          <w:u w:val="single"/>
        </w:rPr>
        <w:t>as a concept? Can we envisage its</w:t>
      </w:r>
      <w:r>
        <w:rPr>
          <w:color w:val="000000"/>
        </w:rPr>
        <w:t> </w:t>
      </w:r>
      <w:r>
        <w:rPr>
          <w:b/>
          <w:bCs/>
          <w:color w:val="000000"/>
          <w:u w:val="single"/>
        </w:rPr>
        <w:t>political poesis</w:t>
      </w:r>
      <w:r>
        <w:rPr>
          <w:color w:val="000000"/>
        </w:rPr>
        <w:t> </w:t>
      </w:r>
      <w:r>
        <w:rPr>
          <w:color w:val="000000"/>
          <w:u w:val="single"/>
        </w:rPr>
        <w:t>(and</w:t>
      </w:r>
      <w:r>
        <w:rPr>
          <w:color w:val="000000"/>
        </w:rPr>
        <w:t> </w:t>
      </w:r>
      <w:r>
        <w:rPr>
          <w:b/>
          <w:bCs/>
          <w:color w:val="000000"/>
          <w:u w:val="single"/>
        </w:rPr>
        <w:t>how to think of it in this temporal order, if the Undercommons is always already here</w:t>
      </w:r>
      <w:r>
        <w:rPr>
          <w:color w:val="000000"/>
        </w:rPr>
        <w:t> </w:t>
      </w:r>
      <w:r>
        <w:rPr>
          <w:color w:val="000000"/>
          <w:u w:val="single"/>
        </w:rPr>
        <w:t>– see next point)?</w:t>
      </w:r>
      <w:r>
        <w:rPr>
          <w:color w:val="000000"/>
        </w:rPr>
        <w:t> </w:t>
      </w:r>
      <w:r>
        <w:rPr>
          <w:color w:val="000000"/>
          <w:u w:val="single"/>
        </w:rPr>
        <w:t>2. EPISTEMOLOGY/POLITCS: Where and how can we find/see the Undercommons at work?</w:t>
      </w:r>
      <w:r>
        <w:rPr>
          <w:color w:val="000000"/>
        </w:rPr>
        <w:t> </w:t>
      </w:r>
      <w:r>
        <w:rPr>
          <w:b/>
          <w:bCs/>
          <w:color w:val="000000"/>
          <w:u w:val="single"/>
          <w:shd w:val="clear" w:color="auto" w:fill="FFFF00"/>
        </w:rPr>
        <w:t>If they are always already here,</w:t>
      </w:r>
      <w:r>
        <w:rPr>
          <w:color w:val="000000"/>
        </w:rPr>
        <w:t> </w:t>
      </w:r>
      <w:r>
        <w:rPr>
          <w:b/>
          <w:bCs/>
          <w:color w:val="000000"/>
          <w:u w:val="single"/>
        </w:rPr>
        <w:t>they risk becoming ubiquitous and</w:t>
      </w:r>
      <w:r>
        <w:rPr>
          <w:color w:val="000000"/>
        </w:rPr>
        <w:t> </w:t>
      </w:r>
      <w:r>
        <w:rPr>
          <w:b/>
          <w:bCs/>
          <w:color w:val="000000"/>
          <w:u w:val="single"/>
          <w:shd w:val="clear" w:color="auto" w:fill="FFFF00"/>
        </w:rPr>
        <w:t>we risk not to spot them</w:t>
      </w:r>
      <w:r>
        <w:rPr>
          <w:color w:val="000000"/>
          <w:u w:val="single"/>
        </w:rPr>
        <w:t>... And on the other hand –</w:t>
      </w:r>
      <w:r>
        <w:rPr>
          <w:color w:val="000000"/>
        </w:rPr>
        <w:t> </w:t>
      </w:r>
      <w:r>
        <w:rPr>
          <w:b/>
          <w:bCs/>
          <w:color w:val="000000"/>
          <w:u w:val="single"/>
        </w:rPr>
        <w:t>why should we spot them at all, if they are always already here?</w:t>
      </w:r>
      <w:r>
        <w:rPr>
          <w:color w:val="000000"/>
        </w:rPr>
        <w:t> </w:t>
      </w:r>
      <w:r>
        <w:rPr>
          <w:color w:val="000000"/>
          <w:u w:val="single"/>
          <w:shd w:val="clear" w:color="auto" w:fill="FFFF00"/>
        </w:rPr>
        <w:t>- There seems</w:t>
      </w:r>
      <w:r>
        <w:rPr>
          <w:color w:val="000000"/>
        </w:rPr>
        <w:t> </w:t>
      </w:r>
      <w:r>
        <w:rPr>
          <w:color w:val="000000"/>
          <w:u w:val="single"/>
        </w:rPr>
        <w:t>to be an</w:t>
      </w:r>
      <w:r>
        <w:rPr>
          <w:color w:val="000000"/>
        </w:rPr>
        <w:t> </w:t>
      </w:r>
      <w:r>
        <w:rPr>
          <w:b/>
          <w:bCs/>
          <w:color w:val="000000"/>
          <w:u w:val="single"/>
        </w:rPr>
        <w:t>onto-political</w:t>
      </w:r>
      <w:r>
        <w:rPr>
          <w:color w:val="000000"/>
        </w:rPr>
        <w:t> </w:t>
      </w:r>
      <w:r>
        <w:rPr>
          <w:b/>
          <w:bCs/>
          <w:color w:val="000000"/>
          <w:u w:val="single"/>
          <w:shd w:val="clear" w:color="auto" w:fill="FFFF00"/>
        </w:rPr>
        <w:t>tension between</w:t>
      </w:r>
      <w:r>
        <w:rPr>
          <w:color w:val="000000"/>
        </w:rPr>
        <w:t> </w:t>
      </w:r>
      <w:r>
        <w:rPr>
          <w:b/>
          <w:bCs/>
          <w:color w:val="000000"/>
          <w:u w:val="single"/>
        </w:rPr>
        <w:t>“THE</w:t>
      </w:r>
      <w:r>
        <w:rPr>
          <w:color w:val="000000"/>
        </w:rPr>
        <w:t> </w:t>
      </w:r>
      <w:r>
        <w:rPr>
          <w:b/>
          <w:bCs/>
          <w:color w:val="000000"/>
          <w:u w:val="single"/>
          <w:shd w:val="clear" w:color="auto" w:fill="FFFF00"/>
        </w:rPr>
        <w:t>ALWAYS ALREADY”</w:t>
      </w:r>
      <w:r>
        <w:rPr>
          <w:color w:val="000000"/>
        </w:rPr>
        <w:t> </w:t>
      </w:r>
      <w:r>
        <w:rPr>
          <w:color w:val="000000"/>
          <w:u w:val="single"/>
          <w:shd w:val="clear" w:color="auto" w:fill="FFFF00"/>
        </w:rPr>
        <w:t>and</w:t>
      </w:r>
      <w:r>
        <w:rPr>
          <w:color w:val="000000"/>
        </w:rPr>
        <w:t> </w:t>
      </w:r>
      <w:r>
        <w:rPr>
          <w:color w:val="000000"/>
          <w:u w:val="single"/>
        </w:rPr>
        <w:t>“the</w:t>
      </w:r>
      <w:r>
        <w:rPr>
          <w:color w:val="000000"/>
        </w:rPr>
        <w:t> </w:t>
      </w:r>
      <w:r>
        <w:rPr>
          <w:b/>
          <w:bCs/>
          <w:color w:val="000000"/>
          <w:u w:val="single"/>
          <w:shd w:val="clear" w:color="auto" w:fill="FFFF00"/>
        </w:rPr>
        <w:t>contrary to what is”</w:t>
      </w:r>
      <w:r>
        <w:rPr>
          <w:color w:val="000000"/>
          <w:u w:val="single"/>
        </w:rPr>
        <w:t>: between assigning value to the potential of</w:t>
      </w:r>
      <w:r>
        <w:rPr>
          <w:color w:val="000000"/>
        </w:rPr>
        <w:t> </w:t>
      </w:r>
      <w:r>
        <w:rPr>
          <w:b/>
          <w:bCs/>
          <w:color w:val="000000"/>
          <w:u w:val="single"/>
          <w:shd w:val="clear" w:color="auto" w:fill="FFFF00"/>
        </w:rPr>
        <w:t>what is already</w:t>
      </w:r>
      <w:r>
        <w:rPr>
          <w:color w:val="000000"/>
        </w:rPr>
        <w:t> </w:t>
      </w:r>
      <w:r>
        <w:rPr>
          <w:color w:val="000000"/>
          <w:u w:val="single"/>
          <w:shd w:val="clear" w:color="auto" w:fill="FFFF00"/>
        </w:rPr>
        <w:t>(the undercommons</w:t>
      </w:r>
      <w:r>
        <w:rPr>
          <w:color w:val="000000"/>
        </w:rPr>
        <w:t> of study as always already going on) </w:t>
      </w:r>
      <w:r>
        <w:rPr>
          <w:b/>
          <w:bCs/>
          <w:color w:val="000000"/>
          <w:u w:val="single"/>
          <w:shd w:val="clear" w:color="auto" w:fill="FFFF00"/>
        </w:rPr>
        <w:t>AND DEMANDING A RADICAL CHANGE</w:t>
      </w:r>
      <w:r>
        <w:rPr>
          <w:color w:val="000000"/>
        </w:rPr>
        <w:t> </w:t>
      </w:r>
      <w:r>
        <w:rPr>
          <w:b/>
          <w:bCs/>
          <w:color w:val="000000"/>
          <w:u w:val="single"/>
        </w:rPr>
        <w:t>OR BRAKE</w:t>
      </w:r>
      <w:r>
        <w:rPr>
          <w:color w:val="000000"/>
          <w:u w:val="single"/>
        </w:rPr>
        <w:t>, infrastructural change</w:t>
      </w:r>
      <w:r>
        <w:rPr>
          <w:color w:val="000000"/>
        </w:rPr>
        <w:t> etc. (</w:t>
      </w:r>
      <w:r>
        <w:rPr>
          <w:color w:val="000000"/>
          <w:u w:val="single"/>
        </w:rPr>
        <w:t>for if what we are looking for is already here –</w:t>
      </w:r>
      <w:r>
        <w:rPr>
          <w:color w:val="000000"/>
        </w:rPr>
        <w:t> </w:t>
      </w:r>
      <w:r>
        <w:rPr>
          <w:b/>
          <w:bCs/>
          <w:color w:val="000000"/>
          <w:u w:val="single"/>
          <w:shd w:val="clear" w:color="auto" w:fill="FFFF00"/>
        </w:rPr>
        <w:t>it seems we necessitate no political work anymore)</w:t>
      </w:r>
      <w:r>
        <w:rPr>
          <w:color w:val="000000"/>
        </w:rPr>
        <w:t> </w:t>
      </w:r>
      <w:r>
        <w:rPr>
          <w:color w:val="000000"/>
          <w:u w:val="single"/>
        </w:rPr>
        <w:t>Does the recognition of the “always already” of the undercommons</w:t>
      </w:r>
      <w:r>
        <w:rPr>
          <w:color w:val="000000"/>
        </w:rPr>
        <w:t> </w:t>
      </w:r>
      <w:r>
        <w:rPr>
          <w:b/>
          <w:bCs/>
          <w:color w:val="000000"/>
          <w:u w:val="single"/>
        </w:rPr>
        <w:t>call for being complemented by political work on what is not (yet)?</w:t>
      </w:r>
      <w:r>
        <w:rPr>
          <w:color w:val="000000"/>
        </w:rPr>
        <w:t> </w:t>
      </w:r>
      <w:r>
        <w:rPr>
          <w:color w:val="000000"/>
          <w:u w:val="single"/>
        </w:rPr>
        <w:t>Can we think of these two attitudes together, but</w:t>
      </w:r>
      <w:r>
        <w:rPr>
          <w:color w:val="000000"/>
        </w:rPr>
        <w:t> </w:t>
      </w:r>
      <w:r>
        <w:rPr>
          <w:b/>
          <w:bCs/>
          <w:color w:val="000000"/>
          <w:u w:val="single"/>
        </w:rPr>
        <w:t>not merely in terms of a complementary “peaceful coexistence”</w:t>
      </w:r>
      <w:r>
        <w:rPr>
          <w:color w:val="000000"/>
          <w:u w:val="single"/>
        </w:rPr>
        <w:t>? Can</w:t>
      </w:r>
      <w:r>
        <w:rPr>
          <w:color w:val="000000"/>
        </w:rPr>
        <w:t> </w:t>
      </w:r>
      <w:r>
        <w:rPr>
          <w:b/>
          <w:bCs/>
          <w:color w:val="000000"/>
          <w:u w:val="single"/>
        </w:rPr>
        <w:t>they inform each other</w:t>
      </w:r>
      <w:r>
        <w:rPr>
          <w:color w:val="000000"/>
        </w:rPr>
        <w:t> </w:t>
      </w:r>
      <w:r>
        <w:rPr>
          <w:color w:val="000000"/>
          <w:u w:val="single"/>
        </w:rPr>
        <w:t>– and how?</w:t>
      </w:r>
      <w:r>
        <w:rPr>
          <w:color w:val="000000"/>
        </w:rPr>
        <w:t> About the Undercommons as Being... Always Already There “They saw our bad debt coming a mile off. [...] Anywhere bad debt elaborates itself. Anywhere you can stay, conserve yourself, plan. A few minutes, a few days when you cannot hear them say there is something wrong with you.” The Undercommons – Against Politics? The intentional work of subjects towards a clear goal: </w:t>
      </w:r>
      <w:r>
        <w:rPr>
          <w:color w:val="000000"/>
          <w:u w:val="single"/>
        </w:rPr>
        <w:t>“Our task is the self-defence of the surround in the face of repeated, targeted dispossessions through the settler’s armed incursion.</w:t>
      </w:r>
      <w:r>
        <w:rPr>
          <w:color w:val="000000"/>
        </w:rPr>
        <w:t> And while acquisitive violence occasions this self-defence, it is recourse to self-possession in the face of dispossession (recourse, in other words, to politics) that represents the real danger. </w:t>
      </w:r>
      <w:r>
        <w:rPr>
          <w:color w:val="000000"/>
          <w:u w:val="single"/>
        </w:rPr>
        <w:t>Politics is an ongoing attack on the common</w:t>
      </w:r>
      <w:r>
        <w:rPr>
          <w:color w:val="000000"/>
        </w:rPr>
        <w:t> – the general and generative antagonism – from within the surround” […] We surround democracy’s false image in order to unsettle it. Every time it tries to enclose us in a decision, we’re undecided. Every time it tries to represent our will, we’re unwilling” </w:t>
      </w:r>
      <w:r>
        <w:rPr>
          <w:color w:val="000000"/>
          <w:u w:val="single"/>
        </w:rPr>
        <w:t>(Harney &amp; Moten 17-19).</w:t>
      </w:r>
      <w:r>
        <w:rPr>
          <w:color w:val="000000"/>
        </w:rPr>
        <w:t> </w:t>
      </w:r>
      <w:r>
        <w:rPr>
          <w:color w:val="000000"/>
          <w:u w:val="single"/>
        </w:rPr>
        <w:t>An abdication of political responsibility?</w:t>
      </w:r>
      <w:r>
        <w:rPr>
          <w:color w:val="000000"/>
        </w:rPr>
        <w:t> </w:t>
      </w:r>
      <w:r>
        <w:rPr>
          <w:color w:val="000000"/>
          <w:u w:val="single"/>
        </w:rPr>
        <w:t>OK. Whatever. We’re just anti-politically romantic about actually existing social life. We aren’t responsible for politics.</w:t>
      </w:r>
      <w:r>
        <w:rPr>
          <w:color w:val="000000"/>
        </w:rPr>
        <w:t> We are the general antagonism to politics looming outside every attempt to politicise, every imposition of self-governance, every sovereign decision and its degraded miniature, every emergent state and home sweet home. We are disruption and consent to disruption. We preserve upheaval. Sent to fulfil by abolishing, to renew by unsettling, to open the enclosure whose immeasurable venality is inversely proportionate to its actual area, we got politics surrounded. We cannot represent ourselves. We can’t be represented.” </w:t>
      </w:r>
      <w:r>
        <w:rPr>
          <w:color w:val="000000"/>
          <w:u w:val="single"/>
        </w:rPr>
        <w:t>3. THE INFORMAL/The need of FORMATION/DIS-/RE-FORMATION</w:t>
      </w:r>
      <w:r>
        <w:rPr>
          <w:color w:val="000000"/>
        </w:rPr>
        <w:t>: – “</w:t>
      </w:r>
      <w:r>
        <w:rPr>
          <w:color w:val="000000"/>
          <w:u w:val="single"/>
        </w:rPr>
        <w:t>the informal” is proposed by Harney and Moten as a way of thinking about</w:t>
      </w:r>
      <w:r>
        <w:rPr>
          <w:color w:val="000000"/>
        </w:rPr>
        <w:t> </w:t>
      </w:r>
      <w:r>
        <w:rPr>
          <w:color w:val="000000"/>
          <w:u w:val="single"/>
          <w:shd w:val="clear" w:color="auto" w:fill="FFFF00"/>
        </w:rPr>
        <w:t>the Undercommons</w:t>
      </w:r>
      <w:r>
        <w:rPr>
          <w:color w:val="000000"/>
          <w:u w:val="single"/>
        </w:rPr>
        <w:t>; but when reflecting back on the</w:t>
      </w:r>
      <w:r>
        <w:rPr>
          <w:color w:val="000000"/>
        </w:rPr>
        <w:t> </w:t>
      </w:r>
      <w:r>
        <w:rPr>
          <w:color w:val="000000"/>
          <w:u w:val="single"/>
        </w:rPr>
        <w:t>specific conference set-up and how it worked out in the end in terms of in-forming the way our discussions proceeded, it struck me how perhaps what we think of as “the informal”</w:t>
      </w:r>
      <w:r>
        <w:rPr>
          <w:color w:val="000000"/>
        </w:rPr>
        <w:t> </w:t>
      </w:r>
      <w:r>
        <w:rPr>
          <w:color w:val="000000"/>
          <w:u w:val="single"/>
          <w:shd w:val="clear" w:color="auto" w:fill="FFFF00"/>
        </w:rPr>
        <w:t>is</w:t>
      </w:r>
      <w:r>
        <w:rPr>
          <w:color w:val="000000"/>
        </w:rPr>
        <w:t> </w:t>
      </w:r>
      <w:r>
        <w:rPr>
          <w:b/>
          <w:bCs/>
          <w:color w:val="000000"/>
          <w:u w:val="single"/>
          <w:shd w:val="clear" w:color="auto" w:fill="FFFF00"/>
        </w:rPr>
        <w:t>always already in-formed by pre-formed relations</w:t>
      </w:r>
      <w:r>
        <w:rPr>
          <w:color w:val="000000"/>
        </w:rPr>
        <w:t> </w:t>
      </w:r>
      <w:r>
        <w:rPr>
          <w:b/>
          <w:bCs/>
          <w:color w:val="000000"/>
          <w:u w:val="single"/>
        </w:rPr>
        <w:t>and positions</w:t>
      </w:r>
      <w:r>
        <w:rPr>
          <w:color w:val="000000"/>
        </w:rPr>
        <w:t> (also in the specific case of this conference, but not only): </w:t>
      </w:r>
      <w:r>
        <w:rPr>
          <w:color w:val="000000"/>
          <w:u w:val="single"/>
        </w:rPr>
        <w:t>how therefore</w:t>
      </w:r>
      <w:r>
        <w:rPr>
          <w:color w:val="000000"/>
        </w:rPr>
        <w:t> </w:t>
      </w:r>
      <w:r>
        <w:rPr>
          <w:b/>
          <w:bCs/>
          <w:color w:val="000000"/>
          <w:u w:val="single"/>
          <w:shd w:val="clear" w:color="auto" w:fill="FFFF00"/>
        </w:rPr>
        <w:t>a mere</w:t>
      </w:r>
      <w:r>
        <w:rPr>
          <w:color w:val="000000"/>
        </w:rPr>
        <w:t> </w:t>
      </w:r>
      <w:r>
        <w:rPr>
          <w:b/>
          <w:bCs/>
          <w:color w:val="000000"/>
          <w:u w:val="single"/>
        </w:rPr>
        <w:t>“via</w:t>
      </w:r>
      <w:r>
        <w:rPr>
          <w:color w:val="000000"/>
        </w:rPr>
        <w:t> </w:t>
      </w:r>
      <w:r>
        <w:rPr>
          <w:b/>
          <w:bCs/>
          <w:color w:val="000000"/>
          <w:u w:val="single"/>
          <w:shd w:val="clear" w:color="auto" w:fill="FFFF00"/>
        </w:rPr>
        <w:t>negative” of formal openness might not be enough for everyone to feel</w:t>
      </w:r>
      <w:r>
        <w:rPr>
          <w:color w:val="000000"/>
        </w:rPr>
        <w:t> </w:t>
      </w:r>
      <w:r>
        <w:rPr>
          <w:b/>
          <w:bCs/>
          <w:color w:val="000000"/>
          <w:u w:val="single"/>
        </w:rPr>
        <w:t>addressed and</w:t>
      </w:r>
      <w:r>
        <w:rPr>
          <w:color w:val="000000"/>
        </w:rPr>
        <w:t> </w:t>
      </w:r>
      <w:r>
        <w:rPr>
          <w:b/>
          <w:bCs/>
          <w:color w:val="000000"/>
          <w:u w:val="single"/>
          <w:shd w:val="clear" w:color="auto" w:fill="FFFF00"/>
        </w:rPr>
        <w:t>included</w:t>
      </w:r>
      <w:r>
        <w:rPr>
          <w:color w:val="000000"/>
        </w:rPr>
        <w:t> (does everyone need to be addressed and included at all, however, </w:t>
      </w:r>
      <w:r>
        <w:rPr>
          <w:color w:val="000000"/>
          <w:u w:val="single"/>
        </w:rPr>
        <w:t>or are we bound to always form specific regimes of address and inclusion/exclusion?)</w:t>
      </w:r>
      <w:r>
        <w:rPr>
          <w:color w:val="000000"/>
        </w:rPr>
        <w:t> </w:t>
      </w:r>
      <w:r>
        <w:rPr>
          <w:color w:val="000000"/>
          <w:u w:val="single"/>
        </w:rPr>
        <w:t>- The question might therefore not be how to form the informal</w:t>
      </w:r>
      <w:r>
        <w:rPr>
          <w:color w:val="000000"/>
        </w:rPr>
        <w:t> (paradox?), </w:t>
      </w:r>
      <w:r>
        <w:rPr>
          <w:color w:val="000000"/>
          <w:u w:val="single"/>
        </w:rPr>
        <w:t>but</w:t>
      </w:r>
      <w:r>
        <w:rPr>
          <w:color w:val="000000"/>
        </w:rPr>
        <w:t> </w:t>
      </w:r>
      <w:r>
        <w:rPr>
          <w:b/>
          <w:bCs/>
          <w:color w:val="000000"/>
          <w:u w:val="single"/>
        </w:rPr>
        <w:t>how can a pre-formed and informed “informal” set-up be dis-formed and re-formed otherwise in order to enable</w:t>
      </w:r>
      <w:r>
        <w:rPr>
          <w:color w:val="000000"/>
        </w:rPr>
        <w:t> i.e. </w:t>
      </w:r>
      <w:r>
        <w:rPr>
          <w:color w:val="000000"/>
          <w:u w:val="single"/>
        </w:rPr>
        <w:t>an emergence of a situation of study?</w:t>
      </w:r>
      <w:r>
        <w:rPr>
          <w:color w:val="000000"/>
        </w:rPr>
        <w:t> </w:t>
      </w:r>
      <w:r>
        <w:rPr>
          <w:color w:val="000000"/>
          <w:u w:val="single"/>
        </w:rPr>
        <w:t>- Is study really “the informal” or does it</w:t>
      </w:r>
      <w:r>
        <w:rPr>
          <w:color w:val="000000"/>
        </w:rPr>
        <w:t> </w:t>
      </w:r>
      <w:r>
        <w:rPr>
          <w:b/>
          <w:bCs/>
          <w:color w:val="000000"/>
          <w:u w:val="single"/>
        </w:rPr>
        <w:t>need some kind of form-ation to take place, to enable a study to occur</w:t>
      </w:r>
      <w:r>
        <w:rPr>
          <w:color w:val="000000"/>
          <w:u w:val="single"/>
        </w:rPr>
        <w:t>?</w:t>
      </w:r>
      <w:r>
        <w:rPr>
          <w:color w:val="000000"/>
        </w:rPr>
        <w:t> Is study itself a kind of dis- and re-formation, neither the formation ex nihilo, nor the creation of a supposed informal? </w:t>
      </w:r>
      <w:r>
        <w:rPr>
          <w:color w:val="000000"/>
          <w:u w:val="single"/>
        </w:rPr>
        <w:t>4. (IM)PATIENCE AND (LACK OF) RESULTS:</w:t>
      </w:r>
      <w:r>
        <w:rPr>
          <w:color w:val="000000"/>
        </w:rPr>
        <w:t> - Bojana Kunst asked – </w:t>
      </w:r>
      <w:r>
        <w:rPr>
          <w:color w:val="000000"/>
          <w:u w:val="single"/>
          <w:shd w:val="clear" w:color="auto" w:fill="FFFF00"/>
        </w:rPr>
        <w:t>why do we seem</w:t>
      </w:r>
      <w:r>
        <w:rPr>
          <w:color w:val="000000"/>
        </w:rPr>
        <w:t> </w:t>
      </w:r>
      <w:r>
        <w:rPr>
          <w:color w:val="000000"/>
          <w:u w:val="single"/>
        </w:rPr>
        <w:t>to be very</w:t>
      </w:r>
      <w:r>
        <w:rPr>
          <w:color w:val="000000"/>
        </w:rPr>
        <w:t> </w:t>
      </w:r>
      <w:r>
        <w:rPr>
          <w:color w:val="000000"/>
          <w:u w:val="single"/>
          <w:shd w:val="clear" w:color="auto" w:fill="FFFF00"/>
        </w:rPr>
        <w:t>patient when discussing</w:t>
      </w:r>
      <w:r>
        <w:rPr>
          <w:color w:val="000000"/>
        </w:rPr>
        <w:t> </w:t>
      </w:r>
      <w:r>
        <w:rPr>
          <w:color w:val="000000"/>
          <w:u w:val="single"/>
        </w:rPr>
        <w:t>the</w:t>
      </w:r>
      <w:r>
        <w:rPr>
          <w:color w:val="000000"/>
        </w:rPr>
        <w:t> </w:t>
      </w:r>
      <w:r>
        <w:rPr>
          <w:b/>
          <w:bCs/>
          <w:color w:val="000000"/>
          <w:u w:val="single"/>
          <w:shd w:val="clear" w:color="auto" w:fill="FFFF00"/>
        </w:rPr>
        <w:t>minute theoretical discrepancies</w:t>
      </w:r>
      <w:r>
        <w:rPr>
          <w:color w:val="000000"/>
          <w:u w:val="single"/>
        </w:rPr>
        <w:t>, but</w:t>
      </w:r>
      <w:r>
        <w:rPr>
          <w:color w:val="000000"/>
        </w:rPr>
        <w:t> </w:t>
      </w:r>
      <w:r>
        <w:rPr>
          <w:b/>
          <w:bCs/>
          <w:color w:val="000000"/>
          <w:u w:val="single"/>
          <w:shd w:val="clear" w:color="auto" w:fill="FFFF00"/>
        </w:rPr>
        <w:t>impatient when faced with concrete</w:t>
      </w:r>
      <w:r>
        <w:rPr>
          <w:color w:val="000000"/>
        </w:rPr>
        <w:t> </w:t>
      </w:r>
      <w:r>
        <w:rPr>
          <w:b/>
          <w:bCs/>
          <w:color w:val="000000"/>
          <w:u w:val="single"/>
        </w:rPr>
        <w:t>practices and</w:t>
      </w:r>
      <w:r>
        <w:rPr>
          <w:color w:val="000000"/>
        </w:rPr>
        <w:t> </w:t>
      </w:r>
      <w:r>
        <w:rPr>
          <w:b/>
          <w:bCs/>
          <w:color w:val="000000"/>
          <w:u w:val="single"/>
          <w:shd w:val="clear" w:color="auto" w:fill="FFFF00"/>
        </w:rPr>
        <w:t>propositions?</w:t>
      </w:r>
      <w:r>
        <w:rPr>
          <w:color w:val="000000"/>
        </w:rPr>
        <w:t> - To bring it further, </w:t>
      </w:r>
      <w:r>
        <w:rPr>
          <w:color w:val="000000"/>
          <w:u w:val="single"/>
        </w:rPr>
        <w:t>does</w:t>
      </w:r>
      <w:r>
        <w:rPr>
          <w:color w:val="000000"/>
        </w:rPr>
        <w:t> </w:t>
      </w:r>
      <w:r>
        <w:rPr>
          <w:color w:val="000000"/>
          <w:u w:val="single"/>
          <w:shd w:val="clear" w:color="auto" w:fill="FFFF00"/>
        </w:rPr>
        <w:t>this</w:t>
      </w:r>
      <w:r>
        <w:rPr>
          <w:color w:val="000000"/>
        </w:rPr>
        <w:t> </w:t>
      </w:r>
      <w:r>
        <w:rPr>
          <w:color w:val="000000"/>
          <w:u w:val="single"/>
        </w:rPr>
        <w:t>indicate our inability to cross contextual boundaries or is there something inherent in contemporary modes of power operations that</w:t>
      </w:r>
      <w:r>
        <w:rPr>
          <w:color w:val="000000"/>
        </w:rPr>
        <w:t> </w:t>
      </w:r>
      <w:r>
        <w:rPr>
          <w:b/>
          <w:bCs/>
          <w:color w:val="000000"/>
          <w:u w:val="single"/>
          <w:shd w:val="clear" w:color="auto" w:fill="FFFF00"/>
        </w:rPr>
        <w:t>makes us prone to abstract assessment but reluctant to concrete propositions (unable to go “beyond the symptom”)?</w:t>
      </w:r>
    </w:p>
    <w:p w14:paraId="684F5DA9" w14:textId="77777777" w:rsidR="00704358" w:rsidRDefault="00704358" w:rsidP="00704358">
      <w:pPr>
        <w:spacing w:line="235" w:lineRule="atLeast"/>
        <w:rPr>
          <w:color w:val="000000"/>
        </w:rPr>
      </w:pPr>
      <w:r>
        <w:rPr>
          <w:color w:val="000000"/>
        </w:rPr>
        <w:t>- Randy </w:t>
      </w:r>
      <w:r>
        <w:rPr>
          <w:color w:val="000000"/>
          <w:u w:val="single"/>
        </w:rPr>
        <w:t>Martin asked whether our inclination towards self-assessment makes us perhaps too impatient to see and produce results.</w:t>
      </w:r>
      <w:r>
        <w:rPr>
          <w:color w:val="000000"/>
        </w:rPr>
        <w:t> How to enable the afterlife of the conference to linger?</w:t>
      </w:r>
    </w:p>
    <w:p w14:paraId="47C914A7" w14:textId="77777777" w:rsidR="00704358" w:rsidRDefault="00704358" w:rsidP="00704358">
      <w:pPr>
        <w:spacing w:line="235" w:lineRule="atLeast"/>
        <w:rPr>
          <w:color w:val="000000"/>
        </w:rPr>
      </w:pPr>
      <w:r>
        <w:rPr>
          <w:color w:val="000000"/>
        </w:rPr>
        <w:t>Cartography of Symptomatic Developments and Problems</w:t>
      </w:r>
    </w:p>
    <w:p w14:paraId="082A38F7" w14:textId="77777777" w:rsidR="00704358" w:rsidRDefault="00704358" w:rsidP="00704358">
      <w:pPr>
        <w:rPr>
          <w:color w:val="000000"/>
          <w:sz w:val="27"/>
          <w:szCs w:val="27"/>
        </w:rPr>
      </w:pPr>
    </w:p>
    <w:p w14:paraId="56D81D97" w14:textId="77777777" w:rsidR="00704358" w:rsidRPr="005B2361" w:rsidRDefault="00704358" w:rsidP="00704358"/>
    <w:p w14:paraId="3BF41D19" w14:textId="77777777" w:rsidR="00704358" w:rsidRDefault="00704358" w:rsidP="00704358">
      <w:pPr>
        <w:pStyle w:val="Heading3"/>
      </w:pPr>
      <w:r>
        <w:t>Unions Link</w:t>
      </w:r>
    </w:p>
    <w:p w14:paraId="1F0D097F" w14:textId="77777777" w:rsidR="00704358" w:rsidRDefault="00704358" w:rsidP="00704358">
      <w:pPr>
        <w:pStyle w:val="Heading4"/>
      </w:pPr>
      <w:r>
        <w:t>Unions defend underrepresented interests and groups.</w:t>
      </w:r>
    </w:p>
    <w:p w14:paraId="52321691" w14:textId="77777777" w:rsidR="00704358" w:rsidRPr="004F1498" w:rsidRDefault="00704358" w:rsidP="00704358">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669892D0" w14:textId="77777777" w:rsidR="00704358" w:rsidRPr="008602C3" w:rsidRDefault="00704358" w:rsidP="00704358">
      <w:pPr>
        <w:rPr>
          <w:sz w:val="16"/>
        </w:rPr>
      </w:pPr>
      <w:r w:rsidRPr="008602C3">
        <w:rPr>
          <w:sz w:val="16"/>
        </w:rPr>
        <w:t xml:space="preserve">Moreover, there are reasons to believe that unions serve a valuable pro-democratic role in public administration. First, </w:t>
      </w:r>
      <w:r w:rsidRPr="004F1498">
        <w:rPr>
          <w:rStyle w:val="StyleUnderline"/>
          <w:highlight w:val="yellow"/>
        </w:rPr>
        <w:t xml:space="preserve">unions represent </w:t>
      </w:r>
      <w:r w:rsidRPr="004F1498">
        <w:rPr>
          <w:rStyle w:val="Emphasis"/>
          <w:highlight w:val="yellow"/>
        </w:rPr>
        <w:t>interests</w:t>
      </w:r>
      <w:r w:rsidRPr="004F1498">
        <w:rPr>
          <w:rStyle w:val="StyleUnderline"/>
        </w:rPr>
        <w:t xml:space="preserve"> that might otherwise be </w:t>
      </w:r>
      <w:r w:rsidRPr="004F1498">
        <w:rPr>
          <w:rStyle w:val="StyleUnderline"/>
          <w:highlight w:val="yellow"/>
        </w:rPr>
        <w:t xml:space="preserve">underrepresented in </w:t>
      </w:r>
      <w:r w:rsidRPr="004F1498">
        <w:rPr>
          <w:rStyle w:val="Emphasis"/>
          <w:highlight w:val="yellow"/>
        </w:rPr>
        <w:t>administrative decisionmaking</w:t>
      </w:r>
      <w:r w:rsidRPr="004F1498">
        <w:rPr>
          <w:rStyle w:val="StyleUnderline"/>
        </w:rPr>
        <w:t xml:space="preserve">. Civil servant </w:t>
      </w:r>
      <w:r w:rsidRPr="004F1498">
        <w:rPr>
          <w:rStyle w:val="StyleUnderline"/>
          <w:highlight w:val="yellow"/>
        </w:rPr>
        <w:t>unions are</w:t>
      </w:r>
      <w:r w:rsidRPr="008602C3">
        <w:rPr>
          <w:sz w:val="16"/>
        </w:rPr>
        <w:t xml:space="preserve"> often among </w:t>
      </w:r>
      <w:r w:rsidRPr="004F1498">
        <w:rPr>
          <w:rStyle w:val="StyleUnderline"/>
          <w:highlight w:val="yellow"/>
        </w:rPr>
        <w:t xml:space="preserve">the </w:t>
      </w:r>
      <w:r w:rsidRPr="004F1498">
        <w:rPr>
          <w:rStyle w:val="Emphasis"/>
          <w:highlight w:val="yellow"/>
        </w:rPr>
        <w:t>only groups</w:t>
      </w:r>
      <w:r w:rsidRPr="004F1498">
        <w:rPr>
          <w:rStyle w:val="StyleUnderline"/>
          <w:highlight w:val="yellow"/>
        </w:rPr>
        <w:t xml:space="preserve"> advocating for</w:t>
      </w:r>
      <w:r w:rsidRPr="004F1498">
        <w:rPr>
          <w:rStyle w:val="StyleUnderline"/>
        </w:rPr>
        <w:t xml:space="preserve"> </w:t>
      </w:r>
      <w:r w:rsidRPr="004F1498">
        <w:rPr>
          <w:rStyle w:val="Emphasis"/>
        </w:rPr>
        <w:t xml:space="preserve">more robust </w:t>
      </w:r>
      <w:r w:rsidRPr="00800B11">
        <w:rPr>
          <w:rStyle w:val="Emphasis"/>
          <w:highlight w:val="yellow"/>
        </w:rPr>
        <w:t>enforcement</w:t>
      </w:r>
      <w:r w:rsidRPr="00800B11">
        <w:rPr>
          <w:rStyle w:val="StyleUnderline"/>
          <w:highlight w:val="yellow"/>
        </w:rPr>
        <w:t xml:space="preserve"> in areas dominated by</w:t>
      </w:r>
      <w:r w:rsidRPr="004F1498">
        <w:rPr>
          <w:rStyle w:val="StyleUnderline"/>
        </w:rPr>
        <w:t xml:space="preserve"> </w:t>
      </w:r>
      <w:r w:rsidRPr="00800B11">
        <w:rPr>
          <w:rStyle w:val="Emphasis"/>
        </w:rPr>
        <w:t xml:space="preserve">industry </w:t>
      </w:r>
      <w:r w:rsidRPr="00800B11">
        <w:rPr>
          <w:rStyle w:val="Emphasis"/>
          <w:highlight w:val="yellow"/>
        </w:rPr>
        <w:t>lobbying</w:t>
      </w:r>
      <w:r w:rsidRPr="008602C3">
        <w:rPr>
          <w:sz w:val="16"/>
        </w:rPr>
        <w:t xml:space="preserve">. Unions representing IRS workers, for instance, routinely lobby and litigate against administrative changes meant to slow or weaken tax enforcement. </w:t>
      </w:r>
      <w:r w:rsidRPr="00800B11">
        <w:rPr>
          <w:rStyle w:val="StyleUnderline"/>
          <w:highlight w:val="yellow"/>
        </w:rPr>
        <w:t>While</w:t>
      </w:r>
      <w:r w:rsidRPr="004F1498">
        <w:rPr>
          <w:rStyle w:val="StyleUnderline"/>
        </w:rPr>
        <w:t xml:space="preserve"> more </w:t>
      </w:r>
      <w:r w:rsidRPr="008602C3">
        <w:rPr>
          <w:rStyle w:val="StyleUnderline"/>
        </w:rPr>
        <w:t xml:space="preserve">effective </w:t>
      </w:r>
      <w:r w:rsidRPr="008602C3">
        <w:rPr>
          <w:rStyle w:val="Emphasis"/>
          <w:highlight w:val="yellow"/>
        </w:rPr>
        <w:t>tax</w:t>
      </w:r>
      <w:r w:rsidRPr="008602C3">
        <w:rPr>
          <w:rStyle w:val="StyleUnderline"/>
          <w:highlight w:val="yellow"/>
        </w:rPr>
        <w:t xml:space="preserve"> enforcement </w:t>
      </w:r>
      <w:r w:rsidRPr="00800B11">
        <w:rPr>
          <w:rStyle w:val="StyleUnderline"/>
          <w:highlight w:val="yellow"/>
        </w:rPr>
        <w:t>would have broad</w:t>
      </w:r>
      <w:r w:rsidRPr="004F1498">
        <w:rPr>
          <w:rStyle w:val="StyleUnderline"/>
        </w:rPr>
        <w:t xml:space="preserve"> public </w:t>
      </w:r>
      <w:r w:rsidRPr="00800B11">
        <w:rPr>
          <w:rStyle w:val="StyleUnderline"/>
          <w:highlight w:val="yellow"/>
        </w:rPr>
        <w:t>benefits, its beneficiaries are</w:t>
      </w:r>
      <w:r w:rsidRPr="004F1498">
        <w:rPr>
          <w:rStyle w:val="StyleUnderline"/>
        </w:rPr>
        <w:t xml:space="preserve"> </w:t>
      </w:r>
      <w:r w:rsidRPr="00800B11">
        <w:rPr>
          <w:rStyle w:val="Emphasis"/>
        </w:rPr>
        <w:t xml:space="preserve">widely </w:t>
      </w:r>
      <w:r w:rsidRPr="00800B11">
        <w:rPr>
          <w:rStyle w:val="Emphasis"/>
          <w:highlight w:val="yellow"/>
        </w:rPr>
        <w:t>dispersed</w:t>
      </w:r>
      <w:r w:rsidRPr="00800B11">
        <w:rPr>
          <w:rStyle w:val="StyleUnderline"/>
          <w:highlight w:val="yellow"/>
        </w:rPr>
        <w:t xml:space="preserve"> and </w:t>
      </w:r>
      <w:r w:rsidRPr="00800B11">
        <w:rPr>
          <w:rStyle w:val="Emphasis"/>
          <w:highlight w:val="yellow"/>
        </w:rPr>
        <w:t>poorly organized</w:t>
      </w:r>
      <w:r w:rsidRPr="008602C3">
        <w:rPr>
          <w:sz w:val="16"/>
        </w:rPr>
        <w:t xml:space="preserve">.385 IRS </w:t>
      </w:r>
      <w:r w:rsidRPr="00800B11">
        <w:rPr>
          <w:rStyle w:val="StyleUnderline"/>
          <w:highlight w:val="yellow"/>
        </w:rPr>
        <w:t>unions are</w:t>
      </w:r>
      <w:r w:rsidRPr="008602C3">
        <w:rPr>
          <w:sz w:val="16"/>
        </w:rPr>
        <w:t xml:space="preserve"> often </w:t>
      </w:r>
      <w:r w:rsidRPr="00800B11">
        <w:rPr>
          <w:rStyle w:val="StyleUnderline"/>
          <w:highlight w:val="yellow"/>
        </w:rPr>
        <w:t xml:space="preserve">the </w:t>
      </w:r>
      <w:r w:rsidRPr="00800B11">
        <w:rPr>
          <w:rStyle w:val="Emphasis"/>
          <w:highlight w:val="yellow"/>
        </w:rPr>
        <w:t>only</w:t>
      </w:r>
      <w:r w:rsidRPr="00800B11">
        <w:rPr>
          <w:rStyle w:val="Emphasis"/>
        </w:rPr>
        <w:t xml:space="preserve"> sophisticated </w:t>
      </w:r>
      <w:r w:rsidRPr="00800B11">
        <w:rPr>
          <w:rStyle w:val="Emphasis"/>
          <w:highlight w:val="yellow"/>
        </w:rPr>
        <w:t>operations</w:t>
      </w:r>
      <w:r w:rsidRPr="00800B11">
        <w:rPr>
          <w:rStyle w:val="StyleUnderline"/>
          <w:highlight w:val="yellow"/>
        </w:rPr>
        <w:t xml:space="preserve"> pushing for</w:t>
      </w:r>
      <w:r w:rsidRPr="004F1498">
        <w:rPr>
          <w:rStyle w:val="StyleUnderline"/>
        </w:rPr>
        <w:t xml:space="preserve"> pro-enforcement </w:t>
      </w:r>
      <w:r w:rsidRPr="00800B11">
        <w:rPr>
          <w:rStyle w:val="StyleUnderline"/>
          <w:highlight w:val="yellow"/>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800B11">
        <w:rPr>
          <w:rStyle w:val="StyleUnderline"/>
          <w:highlight w:val="yellow"/>
        </w:rPr>
        <w:t>in areas</w:t>
      </w:r>
      <w:r w:rsidRPr="004F1498">
        <w:rPr>
          <w:rStyle w:val="StyleUnderline"/>
        </w:rPr>
        <w:t xml:space="preserve"> where nonprofits and other advocacy groups regularly lobby, </w:t>
      </w:r>
      <w:r w:rsidRPr="004F1498">
        <w:rPr>
          <w:rStyle w:val="StyleUnderline"/>
          <w:highlight w:val="yellow"/>
        </w:rPr>
        <w:t xml:space="preserve">such as </w:t>
      </w:r>
      <w:r w:rsidRPr="004F1498">
        <w:rPr>
          <w:rStyle w:val="Emphasis"/>
          <w:highlight w:val="yellow"/>
        </w:rPr>
        <w:t>environment</w:t>
      </w:r>
      <w:r w:rsidRPr="004F1498">
        <w:rPr>
          <w:rStyle w:val="StyleUnderline"/>
        </w:rPr>
        <w:t xml:space="preserve">al regulation, </w:t>
      </w:r>
      <w:r w:rsidRPr="00800B11">
        <w:rPr>
          <w:rStyle w:val="Emphasis"/>
          <w:highlight w:val="yellow"/>
        </w:rPr>
        <w:t>labor</w:t>
      </w:r>
      <w:r w:rsidRPr="00800B11">
        <w:rPr>
          <w:rStyle w:val="StyleUnderline"/>
          <w:highlight w:val="yellow"/>
        </w:rPr>
        <w:t xml:space="preserve">, </w:t>
      </w:r>
      <w:r w:rsidRPr="00800B11">
        <w:rPr>
          <w:rStyle w:val="Emphasis"/>
          <w:highlight w:val="yellow"/>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800B11">
        <w:rPr>
          <w:rStyle w:val="StyleUnderline"/>
          <w:highlight w:val="yellow"/>
        </w:rPr>
        <w:t xml:space="preserve">or </w:t>
      </w:r>
      <w:r w:rsidRPr="00800B11">
        <w:rPr>
          <w:rStyle w:val="Emphasis"/>
          <w:highlight w:val="yellow"/>
        </w:rPr>
        <w:t>immigration</w:t>
      </w:r>
      <w:r w:rsidRPr="00800B11">
        <w:rPr>
          <w:rStyle w:val="StyleUnderline"/>
          <w:highlight w:val="yellow"/>
        </w:rPr>
        <w:t>, unions</w:t>
      </w:r>
      <w:r w:rsidRPr="008602C3">
        <w:rPr>
          <w:sz w:val="16"/>
        </w:rPr>
        <w:t xml:space="preserve"> may</w:t>
      </w:r>
      <w:r w:rsidRPr="004F1498">
        <w:rPr>
          <w:rStyle w:val="StyleUnderline"/>
        </w:rPr>
        <w:t xml:space="preserve"> </w:t>
      </w:r>
      <w:r w:rsidRPr="00800B11">
        <w:rPr>
          <w:rStyle w:val="StyleUnderline"/>
          <w:highlight w:val="yellow"/>
        </w:rPr>
        <w:t>contribute</w:t>
      </w:r>
      <w:r w:rsidRPr="004F1498">
        <w:rPr>
          <w:rStyle w:val="StyleUnderline"/>
        </w:rPr>
        <w:t xml:space="preserve"> </w:t>
      </w:r>
      <w:r w:rsidRPr="00800B11">
        <w:rPr>
          <w:rStyle w:val="Emphasis"/>
        </w:rPr>
        <w:t xml:space="preserve">subject matter </w:t>
      </w:r>
      <w:r w:rsidRPr="00800B11">
        <w:rPr>
          <w:rStyle w:val="Emphasis"/>
          <w:highlight w:val="yellow"/>
        </w:rPr>
        <w:t>expertise</w:t>
      </w:r>
      <w:r w:rsidRPr="004F1498">
        <w:rPr>
          <w:rStyle w:val="StyleUnderline"/>
        </w:rPr>
        <w:t xml:space="preserve">, a </w:t>
      </w:r>
      <w:r w:rsidRPr="00800B11">
        <w:rPr>
          <w:rStyle w:val="Emphasis"/>
        </w:rPr>
        <w:t xml:space="preserve">detailed </w:t>
      </w:r>
      <w:r w:rsidRPr="00800B11">
        <w:rPr>
          <w:rStyle w:val="Emphasis"/>
          <w:highlight w:val="yellow"/>
        </w:rPr>
        <w:t>knowledge</w:t>
      </w:r>
      <w:r w:rsidRPr="00800B11">
        <w:rPr>
          <w:rStyle w:val="StyleUnderline"/>
          <w:highlight w:val="yellow"/>
        </w:rPr>
        <w:t xml:space="preserve"> of </w:t>
      </w:r>
      <w:r w:rsidRPr="00800B11">
        <w:rPr>
          <w:rStyle w:val="Emphasis"/>
          <w:highlight w:val="yellow"/>
        </w:rPr>
        <w:t>internal</w:t>
      </w:r>
      <w:r w:rsidRPr="004F1498">
        <w:rPr>
          <w:rStyle w:val="StyleUnderline"/>
        </w:rPr>
        <w:t xml:space="preserve"> executive branch </w:t>
      </w:r>
      <w:r w:rsidRPr="00800B11">
        <w:rPr>
          <w:rStyle w:val="StyleUnderline"/>
          <w:highlight w:val="yellow"/>
        </w:rPr>
        <w:t>practices, and</w:t>
      </w:r>
      <w:r w:rsidRPr="004F1498">
        <w:rPr>
          <w:rStyle w:val="StyleUnderline"/>
        </w:rPr>
        <w:t xml:space="preserve"> </w:t>
      </w:r>
      <w:r w:rsidRPr="00800B11">
        <w:rPr>
          <w:rStyle w:val="Emphasis"/>
        </w:rPr>
        <w:t xml:space="preserve">valuable </w:t>
      </w:r>
      <w:r w:rsidRPr="00800B11">
        <w:rPr>
          <w:rStyle w:val="Emphasis"/>
          <w:highlight w:val="yellow"/>
        </w:rPr>
        <w:t>resources</w:t>
      </w:r>
      <w:r w:rsidRPr="004F1498">
        <w:rPr>
          <w:rStyle w:val="StyleUnderline"/>
        </w:rPr>
        <w:t xml:space="preserve"> to policy debates</w:t>
      </w:r>
      <w:r w:rsidRPr="008602C3">
        <w:rPr>
          <w:sz w:val="16"/>
        </w:rPr>
        <w:t>.387</w:t>
      </w:r>
    </w:p>
    <w:p w14:paraId="0645231D" w14:textId="77777777" w:rsidR="00704358" w:rsidRPr="008602C3" w:rsidRDefault="00704358" w:rsidP="00704358">
      <w:pPr>
        <w:rPr>
          <w:sz w:val="16"/>
        </w:rPr>
      </w:pPr>
      <w:r w:rsidRPr="004F1498">
        <w:rPr>
          <w:rStyle w:val="StyleUnderline"/>
          <w:highlight w:val="yellow"/>
        </w:rPr>
        <w:t>Unions</w:t>
      </w:r>
      <w:r w:rsidRPr="008602C3">
        <w:rPr>
          <w:sz w:val="16"/>
        </w:rPr>
        <w:t xml:space="preserve"> also </w:t>
      </w:r>
      <w:r w:rsidRPr="004F1498">
        <w:rPr>
          <w:rStyle w:val="StyleUnderline"/>
          <w:highlight w:val="yellow"/>
        </w:rPr>
        <w:t xml:space="preserve">represent </w:t>
      </w:r>
      <w:r w:rsidRPr="004F1498">
        <w:rPr>
          <w:rStyle w:val="Emphasis"/>
          <w:highlight w:val="yellow"/>
        </w:rPr>
        <w:t>groups</w:t>
      </w:r>
      <w:r w:rsidRPr="008602C3">
        <w:rPr>
          <w:sz w:val="16"/>
        </w:rPr>
        <w:t xml:space="preserve"> that might otherwise be </w:t>
      </w:r>
      <w:r w:rsidRPr="004F1498">
        <w:rPr>
          <w:rStyle w:val="Emphasis"/>
          <w:highlight w:val="yellow"/>
        </w:rPr>
        <w:t>underrepresented</w:t>
      </w:r>
      <w:r w:rsidRPr="004F1498">
        <w:rPr>
          <w:rStyle w:val="StyleUnderline"/>
        </w:rPr>
        <w:t xml:space="preserve"> </w:t>
      </w:r>
      <w:r w:rsidRPr="004F1498">
        <w:rPr>
          <w:rStyle w:val="StyleUnderline"/>
          <w:highlight w:val="yellow"/>
        </w:rPr>
        <w:t>in</w:t>
      </w:r>
      <w:r w:rsidRPr="004F1498">
        <w:rPr>
          <w:rStyle w:val="StyleUnderline"/>
        </w:rPr>
        <w:t xml:space="preserve"> </w:t>
      </w:r>
      <w:r w:rsidRPr="004F1498">
        <w:rPr>
          <w:rStyle w:val="Emphasis"/>
        </w:rPr>
        <w:t xml:space="preserve">administrative </w:t>
      </w:r>
      <w:r w:rsidRPr="004F1498">
        <w:rPr>
          <w:rStyle w:val="Emphasis"/>
          <w:highlight w:val="yellow"/>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4F1498">
        <w:rPr>
          <w:rStyle w:val="StyleUnderline"/>
          <w:highlight w:val="yellow"/>
        </w:rPr>
        <w:t xml:space="preserve">the civil service is </w:t>
      </w:r>
      <w:r w:rsidRPr="004F1498">
        <w:rPr>
          <w:rStyle w:val="Emphasis"/>
          <w:highlight w:val="yellow"/>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4F1498">
        <w:rPr>
          <w:rStyle w:val="StyleUnderline"/>
          <w:highlight w:val="yellow"/>
        </w:rPr>
        <w:t>and</w:t>
      </w:r>
      <w:r w:rsidRPr="004F1498">
        <w:rPr>
          <w:rStyle w:val="StyleUnderline"/>
        </w:rPr>
        <w:t xml:space="preserve"> represent a</w:t>
      </w:r>
      <w:r w:rsidRPr="008602C3">
        <w:rPr>
          <w:sz w:val="16"/>
        </w:rPr>
        <w:t xml:space="preserve"> generally </w:t>
      </w:r>
      <w:r w:rsidRPr="004F1498">
        <w:rPr>
          <w:rStyle w:val="Emphasis"/>
          <w:highlight w:val="yellow"/>
        </w:rPr>
        <w:t>middle-class</w:t>
      </w:r>
      <w:r w:rsidRPr="004F1498">
        <w:rPr>
          <w:rStyle w:val="StyleUnderline"/>
        </w:rPr>
        <w:t xml:space="preserve"> constituency</w:t>
      </w:r>
      <w:r w:rsidRPr="008602C3">
        <w:rPr>
          <w:sz w:val="16"/>
        </w:rPr>
        <w:t xml:space="preserve">.389 </w:t>
      </w:r>
      <w:r w:rsidRPr="004F1498">
        <w:rPr>
          <w:rStyle w:val="StyleUnderline"/>
          <w:highlight w:val="yellow"/>
        </w:rPr>
        <w:t>Unions</w:t>
      </w:r>
      <w:r w:rsidRPr="008602C3">
        <w:rPr>
          <w:sz w:val="16"/>
        </w:rPr>
        <w:t xml:space="preserve"> also </w:t>
      </w:r>
      <w:r w:rsidRPr="004F1498">
        <w:rPr>
          <w:rStyle w:val="StyleUnderline"/>
          <w:highlight w:val="yellow"/>
        </w:rPr>
        <w:t xml:space="preserve">play an </w:t>
      </w:r>
      <w:r w:rsidRPr="004F1498">
        <w:rPr>
          <w:rStyle w:val="Emphasis"/>
          <w:highlight w:val="yellow"/>
        </w:rPr>
        <w:t>active role</w:t>
      </w:r>
      <w:r w:rsidRPr="004F1498">
        <w:rPr>
          <w:rStyle w:val="StyleUnderline"/>
          <w:highlight w:val="yellow"/>
        </w:rPr>
        <w:t xml:space="preserve"> in promoting diversity</w:t>
      </w:r>
      <w:r w:rsidRPr="008602C3">
        <w:rPr>
          <w:sz w:val="16"/>
        </w:rPr>
        <w:t xml:space="preserve"> in public employment </w:t>
      </w:r>
      <w:r w:rsidRPr="004F1498">
        <w:rPr>
          <w:rStyle w:val="StyleUnderline"/>
          <w:highlight w:val="yellow"/>
        </w:rPr>
        <w:t>by</w:t>
      </w:r>
      <w:r w:rsidRPr="008602C3">
        <w:rPr>
          <w:sz w:val="16"/>
        </w:rPr>
        <w:t xml:space="preserve">, among other things, </w:t>
      </w:r>
      <w:r w:rsidRPr="004F1498">
        <w:rPr>
          <w:rStyle w:val="StyleUnderline"/>
          <w:highlight w:val="yellow"/>
        </w:rPr>
        <w:t xml:space="preserve">negotiating </w:t>
      </w:r>
      <w:r w:rsidRPr="004F1498">
        <w:rPr>
          <w:rStyle w:val="Emphasis"/>
          <w:highlight w:val="yellow"/>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4F1498">
        <w:rPr>
          <w:rStyle w:val="StyleUnderline"/>
          <w:highlight w:val="yellow"/>
        </w:rPr>
        <w:t>and</w:t>
      </w:r>
      <w:r w:rsidRPr="004F1498">
        <w:rPr>
          <w:rStyle w:val="StyleUnderline"/>
        </w:rPr>
        <w:t xml:space="preserve"> </w:t>
      </w:r>
      <w:r w:rsidRPr="004F1498">
        <w:rPr>
          <w:rStyle w:val="Emphasis"/>
        </w:rPr>
        <w:t>effectively</w:t>
      </w:r>
      <w:r w:rsidRPr="004F1498">
        <w:rPr>
          <w:rStyle w:val="StyleUnderline"/>
        </w:rPr>
        <w:t xml:space="preserve"> </w:t>
      </w:r>
      <w:r w:rsidRPr="004F1498">
        <w:rPr>
          <w:rStyle w:val="StyleUnderline"/>
          <w:highlight w:val="yellow"/>
        </w:rPr>
        <w:t xml:space="preserve">litigating </w:t>
      </w:r>
      <w:r w:rsidRPr="004F1498">
        <w:rPr>
          <w:rStyle w:val="Emphasis"/>
          <w:highlight w:val="yellow"/>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2560B214" w14:textId="77777777" w:rsidR="00704358" w:rsidRPr="008602C3" w:rsidRDefault="00704358" w:rsidP="00704358">
      <w:pPr>
        <w:rPr>
          <w:sz w:val="16"/>
        </w:rPr>
      </w:pPr>
      <w:r w:rsidRPr="008602C3">
        <w:rPr>
          <w:sz w:val="16"/>
        </w:rPr>
        <w:t xml:space="preserve">And finally, as set forth above, </w:t>
      </w:r>
      <w:r w:rsidRPr="007C7A3C">
        <w:rPr>
          <w:rStyle w:val="StyleUnderline"/>
          <w:highlight w:val="yellow"/>
        </w:rPr>
        <w:t>unions are</w:t>
      </w:r>
      <w:r w:rsidRPr="008602C3">
        <w:rPr>
          <w:sz w:val="16"/>
        </w:rPr>
        <w:t xml:space="preserve"> often </w:t>
      </w:r>
      <w:r w:rsidRPr="007C7A3C">
        <w:rPr>
          <w:rStyle w:val="StyleUnderline"/>
          <w:highlight w:val="yellow"/>
        </w:rPr>
        <w:t>a vehicle for</w:t>
      </w:r>
      <w:r w:rsidRPr="008602C3">
        <w:rPr>
          <w:rStyle w:val="StyleUnderline"/>
        </w:rPr>
        <w:t xml:space="preserve"> activating </w:t>
      </w:r>
      <w:r w:rsidRPr="008602C3">
        <w:rPr>
          <w:rStyle w:val="Emphasis"/>
          <w:highlight w:val="yellow"/>
        </w:rPr>
        <w:t>other</w:t>
      </w:r>
      <w:r w:rsidRPr="008602C3">
        <w:rPr>
          <w:rStyle w:val="Emphasis"/>
        </w:rPr>
        <w:t xml:space="preserve"> political </w:t>
      </w:r>
      <w:r w:rsidRPr="008602C3">
        <w:rPr>
          <w:rStyle w:val="Emphasis"/>
          <w:highlight w:val="yellow"/>
        </w:rPr>
        <w:t>stakeholders</w:t>
      </w:r>
      <w:r w:rsidRPr="008602C3">
        <w:rPr>
          <w:rStyle w:val="StyleUnderline"/>
          <w:highlight w:val="yellow"/>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8602C3">
        <w:rPr>
          <w:rStyle w:val="Emphasis"/>
          <w:highlight w:val="yellow"/>
        </w:rPr>
        <w:t>evade public debate</w:t>
      </w:r>
      <w:r w:rsidRPr="008602C3">
        <w:rPr>
          <w:rStyle w:val="StyleUnderline"/>
          <w:highlight w:val="yellow"/>
        </w:rPr>
        <w:t>. Unions</w:t>
      </w:r>
      <w:r w:rsidRPr="008602C3">
        <w:rPr>
          <w:sz w:val="16"/>
        </w:rPr>
        <w:t xml:space="preserve"> can </w:t>
      </w:r>
      <w:r w:rsidRPr="008602C3">
        <w:rPr>
          <w:rStyle w:val="Emphasis"/>
          <w:highlight w:val="yellow"/>
        </w:rPr>
        <w:t>rarely</w:t>
      </w:r>
      <w:r w:rsidRPr="007C7A3C">
        <w:rPr>
          <w:rStyle w:val="StyleUnderline"/>
        </w:rPr>
        <w:t xml:space="preserve"> achieve </w:t>
      </w:r>
      <w:r w:rsidRPr="007C7A3C">
        <w:rPr>
          <w:rStyle w:val="StyleUnderline"/>
          <w:highlight w:val="yellow"/>
        </w:rPr>
        <w:t>victor</w:t>
      </w:r>
      <w:r w:rsidRPr="007C7A3C">
        <w:rPr>
          <w:rStyle w:val="StyleUnderline"/>
        </w:rPr>
        <w:t xml:space="preserve">y </w:t>
      </w:r>
      <w:r w:rsidRPr="007C7A3C">
        <w:rPr>
          <w:rStyle w:val="StyleUnderline"/>
          <w:highlight w:val="yellow"/>
        </w:rPr>
        <w:t>on their own: The surest way to attain</w:t>
      </w:r>
      <w:r w:rsidRPr="008602C3">
        <w:rPr>
          <w:rStyle w:val="StyleUnderline"/>
        </w:rPr>
        <w:t xml:space="preserve"> their </w:t>
      </w:r>
      <w:r w:rsidRPr="007C7A3C">
        <w:rPr>
          <w:rStyle w:val="StyleUnderline"/>
          <w:highlight w:val="yellow"/>
        </w:rPr>
        <w:t>goals is to activate</w:t>
      </w:r>
      <w:r w:rsidRPr="008602C3">
        <w:rPr>
          <w:sz w:val="16"/>
        </w:rPr>
        <w:t xml:space="preserve"> Congress through lobbying and testimony, courts and the FLRA through litigation, and </w:t>
      </w:r>
      <w:r w:rsidRPr="007C7A3C">
        <w:rPr>
          <w:rStyle w:val="StyleUnderline"/>
          <w:highlight w:val="yellow"/>
        </w:rPr>
        <w:t xml:space="preserve">the </w:t>
      </w:r>
      <w:r w:rsidRPr="008602C3">
        <w:rPr>
          <w:rStyle w:val="Emphasis"/>
          <w:highlight w:val="yellow"/>
        </w:rPr>
        <w:t>public</w:t>
      </w:r>
      <w:r w:rsidRPr="008602C3">
        <w:rPr>
          <w:sz w:val="16"/>
        </w:rPr>
        <w:t xml:space="preserve"> through messaging campaigns.391 </w:t>
      </w:r>
      <w:r w:rsidRPr="007C7A3C">
        <w:rPr>
          <w:rStyle w:val="StyleUnderline"/>
          <w:highlight w:val="yellow"/>
        </w:rPr>
        <w:t>Unions</w:t>
      </w:r>
      <w:r w:rsidRPr="008602C3">
        <w:rPr>
          <w:sz w:val="16"/>
        </w:rPr>
        <w:t xml:space="preserve"> thus often serve to </w:t>
      </w:r>
      <w:r w:rsidRPr="007C7A3C">
        <w:rPr>
          <w:rStyle w:val="Emphasis"/>
          <w:highlight w:val="yellow"/>
        </w:rPr>
        <w:t>increase</w:t>
      </w:r>
      <w:r w:rsidRPr="007C7A3C">
        <w:rPr>
          <w:rStyle w:val="StyleUnderline"/>
        </w:rPr>
        <w:t xml:space="preserve">, rather than decrease, </w:t>
      </w:r>
      <w:r w:rsidRPr="007C7A3C">
        <w:rPr>
          <w:rStyle w:val="Emphasis"/>
          <w:highlight w:val="yellow"/>
        </w:rPr>
        <w:t>public involvement</w:t>
      </w:r>
      <w:r w:rsidRPr="007C7A3C">
        <w:rPr>
          <w:rStyle w:val="StyleUnderline"/>
          <w:highlight w:val="yellow"/>
        </w:rPr>
        <w:t xml:space="preserve"> and</w:t>
      </w:r>
      <w:r w:rsidRPr="007C7A3C">
        <w:rPr>
          <w:rStyle w:val="StyleUnderline"/>
        </w:rPr>
        <w:t xml:space="preserve"> </w:t>
      </w:r>
      <w:r w:rsidRPr="007C7A3C">
        <w:rPr>
          <w:rStyle w:val="Emphasis"/>
        </w:rPr>
        <w:t xml:space="preserve">political </w:t>
      </w:r>
      <w:r w:rsidRPr="007C7A3C">
        <w:rPr>
          <w:rStyle w:val="Emphasis"/>
          <w:highlight w:val="yellow"/>
        </w:rPr>
        <w:t>oversight</w:t>
      </w:r>
      <w:r w:rsidRPr="008602C3">
        <w:rPr>
          <w:sz w:val="16"/>
        </w:rPr>
        <w:t xml:space="preserve"> of executive branch management.</w:t>
      </w:r>
    </w:p>
    <w:p w14:paraId="099C78FE" w14:textId="77777777" w:rsidR="00704358" w:rsidRPr="00B77295" w:rsidRDefault="00704358" w:rsidP="00704358"/>
    <w:p w14:paraId="52DA65F0" w14:textId="77777777" w:rsidR="00704358" w:rsidRPr="00B77295" w:rsidRDefault="00704358" w:rsidP="00704358">
      <w:pPr>
        <w:pStyle w:val="Heading3"/>
      </w:pPr>
      <w:r>
        <w:t>Movements Link</w:t>
      </w:r>
    </w:p>
    <w:p w14:paraId="1F8594D6" w14:textId="77777777" w:rsidR="00704358" w:rsidRDefault="00704358" w:rsidP="00704358">
      <w:pPr>
        <w:pStyle w:val="Heading4"/>
      </w:pPr>
      <w:r>
        <w:t>Non-unique and turn. Status quo is hollowing out NLRB, not striking it down so it won’t galvanize movements.</w:t>
      </w:r>
    </w:p>
    <w:p w14:paraId="62AB97C1" w14:textId="77777777" w:rsidR="00704358" w:rsidRPr="004C1978" w:rsidRDefault="00704358" w:rsidP="00704358">
      <w:r>
        <w:rPr>
          <w:rStyle w:val="Style13ptBold"/>
        </w:rPr>
        <w:t xml:space="preserve">1NC </w:t>
      </w:r>
      <w:r w:rsidRPr="00A83CA9">
        <w:rPr>
          <w:rStyle w:val="Style13ptBold"/>
        </w:rPr>
        <w:t>Velazquez 25</w:t>
      </w:r>
      <w:r w:rsidRPr="004C1978">
        <w:t xml:space="preserve">, </w:t>
      </w:r>
      <w:r>
        <w:t xml:space="preserve">Alvin, </w:t>
      </w:r>
      <w:r w:rsidRPr="004956DE">
        <w:t>Associate Professor of Law, Indiana University Maurer School of Law</w:t>
      </w:r>
      <w:r>
        <w:t>. 5-4-2025</w:t>
      </w:r>
      <w:r w:rsidRPr="004C1978">
        <w:t xml:space="preserve">, " The Case for Letting Labor Law Collapse", </w:t>
      </w:r>
      <w:r>
        <w:t>Power at Work</w:t>
      </w:r>
      <w:r w:rsidRPr="004C1978">
        <w:t>, https://poweratwork.us/the-case-for-letting-labor-law-collapse</w:t>
      </w:r>
      <w:r>
        <w:t>. DL</w:t>
      </w:r>
    </w:p>
    <w:p w14:paraId="6BE9A1ED" w14:textId="77777777" w:rsidR="00704358" w:rsidRDefault="00704358" w:rsidP="00704358">
      <w:r w:rsidRPr="00EA6A37">
        <w:rPr>
          <w:rStyle w:val="StyleUnderline"/>
          <w:highlight w:val="yellow"/>
        </w:rPr>
        <w:t>The most harmful result</w:t>
      </w:r>
      <w:r>
        <w:t xml:space="preserve"> that the Supreme Court could achieve </w:t>
      </w:r>
      <w:r w:rsidRPr="00EA6A37">
        <w:rPr>
          <w:rStyle w:val="StyleUnderline"/>
          <w:highlight w:val="yellow"/>
        </w:rPr>
        <w:t xml:space="preserve">is to render the NLRB a </w:t>
      </w:r>
      <w:r w:rsidRPr="00EA6A37">
        <w:rPr>
          <w:rStyle w:val="Emphasis"/>
          <w:highlight w:val="yellow"/>
        </w:rPr>
        <w:t>zombie</w:t>
      </w:r>
      <w:r w:rsidRPr="00A83CA9">
        <w:rPr>
          <w:rStyle w:val="StyleUnderline"/>
        </w:rPr>
        <w:t xml:space="preserve"> agency that formally exists, but is hobbled in its ability to protect workers who seek to collectively bargain. </w:t>
      </w:r>
      <w:r w:rsidRPr="00EA6A37">
        <w:rPr>
          <w:rStyle w:val="StyleUnderline"/>
          <w:highlight w:val="yellow"/>
        </w:rPr>
        <w:t>Leaving the NLRA standing</w:t>
      </w:r>
      <w:r w:rsidRPr="00A83CA9">
        <w:rPr>
          <w:rStyle w:val="StyleUnderline"/>
        </w:rPr>
        <w:t xml:space="preserve"> would </w:t>
      </w:r>
      <w:r w:rsidRPr="00EA6A37">
        <w:rPr>
          <w:rStyle w:val="StyleUnderline"/>
          <w:highlight w:val="yellow"/>
        </w:rPr>
        <w:t>mean union</w:t>
      </w:r>
      <w:r w:rsidRPr="00A83CA9">
        <w:rPr>
          <w:rStyle w:val="StyleUnderline"/>
        </w:rPr>
        <w:t xml:space="preserve"> </w:t>
      </w:r>
      <w:r w:rsidRPr="00EA6A37">
        <w:rPr>
          <w:rStyle w:val="StyleUnderline"/>
        </w:rPr>
        <w:t>lawyers</w:t>
      </w:r>
      <w:r w:rsidRPr="00A83CA9">
        <w:rPr>
          <w:rStyle w:val="StyleUnderline"/>
        </w:rPr>
        <w:t xml:space="preserve"> would still have to counsel union leaders on the </w:t>
      </w:r>
      <w:r w:rsidRPr="00EA6A37">
        <w:rPr>
          <w:rStyle w:val="StyleUnderline"/>
          <w:highlight w:val="yellow"/>
        </w:rPr>
        <w:t xml:space="preserve">restrictions </w:t>
      </w:r>
      <w:r w:rsidRPr="00EA6A37">
        <w:rPr>
          <w:rStyle w:val="StyleUnderline"/>
        </w:rPr>
        <w:t>contained in the NLRA</w:t>
      </w:r>
      <w:r w:rsidRPr="00A83CA9">
        <w:rPr>
          <w:rStyle w:val="StyleUnderline"/>
        </w:rPr>
        <w:t xml:space="preserve">. </w:t>
      </w:r>
      <w:r w:rsidRPr="00EA6A37">
        <w:rPr>
          <w:rStyle w:val="StyleUnderline"/>
          <w:highlight w:val="yellow"/>
        </w:rPr>
        <w:t>Unions would be unable to take advantage of old laws protecting</w:t>
      </w:r>
      <w:r w:rsidRPr="00A83CA9">
        <w:rPr>
          <w:rStyle w:val="StyleUnderline"/>
        </w:rPr>
        <w:t xml:space="preserve"> collective </w:t>
      </w:r>
      <w:r w:rsidRPr="00EA6A37">
        <w:rPr>
          <w:rStyle w:val="StyleUnderline"/>
          <w:highlight w:val="yellow"/>
        </w:rPr>
        <w:t>bargaining that would</w:t>
      </w:r>
      <w:r w:rsidRPr="00A83CA9">
        <w:rPr>
          <w:rStyle w:val="StyleUnderline"/>
        </w:rPr>
        <w:t xml:space="preserve"> </w:t>
      </w:r>
      <w:r w:rsidRPr="00EA6A37">
        <w:rPr>
          <w:rStyle w:val="StyleUnderline"/>
          <w:highlight w:val="yellow"/>
        </w:rPr>
        <w:t>go into effect</w:t>
      </w:r>
      <w:r w:rsidRPr="00A83CA9">
        <w:rPr>
          <w:rStyle w:val="StyleUnderline"/>
        </w:rPr>
        <w:t xml:space="preserve"> immediately </w:t>
      </w:r>
      <w:r w:rsidRPr="00EA6A37">
        <w:rPr>
          <w:rStyle w:val="StyleUnderline"/>
          <w:highlight w:val="yellow"/>
        </w:rPr>
        <w:t>in the absence of</w:t>
      </w:r>
      <w:r w:rsidRPr="00A83CA9">
        <w:rPr>
          <w:rStyle w:val="StyleUnderline"/>
        </w:rPr>
        <w:t xml:space="preserve"> the </w:t>
      </w:r>
      <w:r w:rsidRPr="00EA6A37">
        <w:rPr>
          <w:rStyle w:val="StyleUnderline"/>
          <w:highlight w:val="yellow"/>
        </w:rPr>
        <w:t>NLRA</w:t>
      </w:r>
      <w:r w:rsidRPr="00A83CA9">
        <w:rPr>
          <w:rStyle w:val="StyleUnderline"/>
        </w:rPr>
        <w:t>.</w:t>
      </w:r>
      <w:r>
        <w:t xml:space="preserve"> Additionally, </w:t>
      </w:r>
      <w:r w:rsidRPr="00EA6A37">
        <w:rPr>
          <w:rStyle w:val="StyleUnderline"/>
          <w:highlight w:val="yellow"/>
        </w:rPr>
        <w:t>the agency would be unable to</w:t>
      </w:r>
      <w:r w:rsidRPr="00A83CA9">
        <w:rPr>
          <w:rStyle w:val="StyleUnderline"/>
        </w:rPr>
        <w:t xml:space="preserve"> function and </w:t>
      </w:r>
      <w:r w:rsidRPr="00EA6A37">
        <w:rPr>
          <w:rStyle w:val="StyleUnderline"/>
          <w:highlight w:val="yellow"/>
        </w:rPr>
        <w:t>provide</w:t>
      </w:r>
      <w:r w:rsidRPr="00A83CA9">
        <w:rPr>
          <w:rStyle w:val="StyleUnderline"/>
        </w:rPr>
        <w:t xml:space="preserve"> a modicum of </w:t>
      </w:r>
      <w:r w:rsidRPr="00EA6A37">
        <w:rPr>
          <w:rStyle w:val="StyleUnderline"/>
          <w:highlight w:val="yellow"/>
        </w:rPr>
        <w:t>protection</w:t>
      </w:r>
      <w:r w:rsidRPr="00A83CA9">
        <w:rPr>
          <w:rStyle w:val="StyleUnderline"/>
        </w:rPr>
        <w:t xml:space="preserve"> to workers seeking to organize as its internal mechanism for deciding cases would be hollowed out.</w:t>
      </w:r>
    </w:p>
    <w:p w14:paraId="7CF5E0A1" w14:textId="77777777" w:rsidR="00704358" w:rsidRDefault="00704358" w:rsidP="00704358">
      <w:r w:rsidRPr="00A83CA9">
        <w:rPr>
          <w:rStyle w:val="StyleUnderline"/>
        </w:rPr>
        <w:t xml:space="preserve">A federal </w:t>
      </w:r>
      <w:r w:rsidRPr="00EA6A37">
        <w:rPr>
          <w:rStyle w:val="StyleUnderline"/>
          <w:highlight w:val="yellow"/>
        </w:rPr>
        <w:t>district judge</w:t>
      </w:r>
      <w:r w:rsidRPr="00A83CA9">
        <w:rPr>
          <w:rStyle w:val="StyleUnderline"/>
        </w:rPr>
        <w:t xml:space="preserve"> in </w:t>
      </w:r>
      <w:r w:rsidRPr="00EA6A37">
        <w:rPr>
          <w:rStyle w:val="StyleUnderline"/>
        </w:rPr>
        <w:t>Texas</w:t>
      </w:r>
      <w:r w:rsidRPr="00A83CA9">
        <w:rPr>
          <w:rStyle w:val="StyleUnderline"/>
        </w:rPr>
        <w:t xml:space="preserve"> already </w:t>
      </w:r>
      <w:r w:rsidRPr="00EA6A37">
        <w:rPr>
          <w:rStyle w:val="StyleUnderline"/>
          <w:highlight w:val="yellow"/>
        </w:rPr>
        <w:t>reached this result</w:t>
      </w:r>
      <w:r w:rsidRPr="00A83CA9">
        <w:rPr>
          <w:rStyle w:val="StyleUnderline"/>
        </w:rPr>
        <w:t xml:space="preserve">. That judge </w:t>
      </w:r>
      <w:r w:rsidRPr="00EA6A37">
        <w:rPr>
          <w:rStyle w:val="StyleUnderline"/>
          <w:highlight w:val="yellow"/>
        </w:rPr>
        <w:t>ruled that</w:t>
      </w:r>
      <w:r w:rsidRPr="00A83CA9">
        <w:rPr>
          <w:rStyle w:val="StyleUnderline"/>
        </w:rPr>
        <w:t xml:space="preserve"> SpaceX was correct in asserting that</w:t>
      </w:r>
      <w:r>
        <w:t xml:space="preserve"> the administrative law judges (</w:t>
      </w:r>
      <w:r w:rsidRPr="00EA6A37">
        <w:rPr>
          <w:rStyle w:val="StyleUnderline"/>
          <w:highlight w:val="yellow"/>
        </w:rPr>
        <w:t>ALJs</w:t>
      </w:r>
      <w:r>
        <w:t xml:space="preserve">) </w:t>
      </w:r>
      <w:r w:rsidRPr="00EA6A37">
        <w:rPr>
          <w:rStyle w:val="StyleUnderline"/>
          <w:highlight w:val="yellow"/>
        </w:rPr>
        <w:t>that hear cases were without</w:t>
      </w:r>
      <w:r w:rsidRPr="00A83CA9">
        <w:rPr>
          <w:rStyle w:val="StyleUnderline"/>
        </w:rPr>
        <w:t xml:space="preserve"> constitutional </w:t>
      </w:r>
      <w:r w:rsidRPr="00EA6A37">
        <w:rPr>
          <w:rStyle w:val="StyleUnderline"/>
          <w:highlight w:val="yellow"/>
        </w:rPr>
        <w:t>authority</w:t>
      </w:r>
      <w:r w:rsidRPr="00A83CA9">
        <w:rPr>
          <w:rStyle w:val="StyleUnderline"/>
        </w:rPr>
        <w:t xml:space="preserve"> to act</w:t>
      </w:r>
      <w:r>
        <w: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7FB7711A" w14:textId="77777777" w:rsidR="00704358" w:rsidRDefault="00704358" w:rsidP="00704358"/>
    <w:p w14:paraId="3B7AF2F3" w14:textId="77777777" w:rsidR="00704358" w:rsidRDefault="00704358" w:rsidP="00704358">
      <w:pPr>
        <w:pStyle w:val="Heading4"/>
      </w:pPr>
      <w:r>
        <w:t xml:space="preserve">Federal bargaining strengthens movement organizing. </w:t>
      </w:r>
    </w:p>
    <w:p w14:paraId="76C71B88" w14:textId="77777777" w:rsidR="00704358" w:rsidRDefault="00704358" w:rsidP="00704358">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4F7826A4" w14:textId="77777777" w:rsidR="00704358" w:rsidRPr="008445C5" w:rsidRDefault="00704358" w:rsidP="00704358">
      <w:pPr>
        <w:rPr>
          <w:rStyle w:val="Emphasis"/>
        </w:rPr>
      </w:pPr>
      <w:r w:rsidRPr="008445C5">
        <w:rPr>
          <w:sz w:val="16"/>
        </w:rPr>
        <w:t xml:space="preserve">3. </w:t>
      </w:r>
      <w:r w:rsidRPr="008445C5">
        <w:rPr>
          <w:rStyle w:val="StyleUnderline"/>
        </w:rPr>
        <w:t xml:space="preserve">Unions as </w:t>
      </w:r>
      <w:r w:rsidRPr="008445C5">
        <w:rPr>
          <w:rStyle w:val="Emphasis"/>
        </w:rPr>
        <w:t>Democratic Actors</w:t>
      </w:r>
    </w:p>
    <w:p w14:paraId="4F6F53B1" w14:textId="77777777" w:rsidR="00704358" w:rsidRPr="008445C5" w:rsidRDefault="00704358" w:rsidP="00704358">
      <w:pPr>
        <w:rPr>
          <w:sz w:val="16"/>
        </w:rPr>
      </w:pPr>
      <w:r w:rsidRPr="008445C5">
        <w:rPr>
          <w:sz w:val="16"/>
        </w:rPr>
        <w:t xml:space="preserve">As powerful interest groups representing tenured bureaucrats, </w:t>
      </w:r>
      <w:r w:rsidRPr="008445C5">
        <w:rPr>
          <w:rStyle w:val="StyleUnderline"/>
        </w:rPr>
        <w:t xml:space="preserve">public sector </w:t>
      </w:r>
      <w:r w:rsidRPr="008445C5">
        <w:rPr>
          <w:rStyle w:val="StyleUnderline"/>
          <w:highlight w:val="yellow"/>
        </w:rPr>
        <w:t>unions</w:t>
      </w:r>
      <w:r w:rsidRPr="008445C5">
        <w:rPr>
          <w:sz w:val="16"/>
        </w:rPr>
        <w:t xml:space="preserve"> are often criticized as the least democratic participants in the labor regime. But while civil servants undoubtedly have their own unique interests—and as will be seen in Part III, their own ideologies—their </w:t>
      </w:r>
      <w:r w:rsidRPr="008445C5">
        <w:rPr>
          <w:rStyle w:val="StyleUnderline"/>
          <w:highlight w:val="yellow"/>
        </w:rPr>
        <w:t xml:space="preserve">power as </w:t>
      </w:r>
      <w:r w:rsidRPr="008445C5">
        <w:rPr>
          <w:rStyle w:val="Emphasis"/>
          <w:highlight w:val="yellow"/>
        </w:rPr>
        <w:t>political actors</w:t>
      </w:r>
      <w:r w:rsidRPr="008445C5">
        <w:rPr>
          <w:rStyle w:val="StyleUnderline"/>
          <w:highlight w:val="yellow"/>
        </w:rPr>
        <w:t xml:space="preserve"> is a </w:t>
      </w:r>
      <w:r w:rsidRPr="008445C5">
        <w:rPr>
          <w:rStyle w:val="Emphasis"/>
          <w:highlight w:val="yellow"/>
        </w:rPr>
        <w:t>feature</w:t>
      </w:r>
      <w:r w:rsidRPr="008445C5">
        <w:rPr>
          <w:rStyle w:val="Emphasis"/>
        </w:rPr>
        <w:t>, not a bug</w:t>
      </w:r>
      <w:r w:rsidRPr="008445C5">
        <w:rPr>
          <w:sz w:val="16"/>
        </w:rPr>
        <w:t xml:space="preserve">, of modern executive branch organization. Both the President and Congress understood when they enacted civil service reform that they were empowering federal workers to reshape the executive branch. But in at least two critical ways, the political branches understood </w:t>
      </w:r>
      <w:r w:rsidRPr="008445C5">
        <w:rPr>
          <w:rStyle w:val="StyleUnderline"/>
          <w:highlight w:val="yellow"/>
        </w:rPr>
        <w:t>unions</w:t>
      </w:r>
      <w:r w:rsidRPr="008445C5">
        <w:rPr>
          <w:sz w:val="16"/>
        </w:rPr>
        <w:t xml:space="preserve"> to </w:t>
      </w:r>
      <w:r w:rsidRPr="008445C5">
        <w:rPr>
          <w:rStyle w:val="StyleUnderline"/>
          <w:highlight w:val="yellow"/>
        </w:rPr>
        <w:t>further</w:t>
      </w:r>
      <w:r w:rsidRPr="008445C5">
        <w:rPr>
          <w:rStyle w:val="StyleUnderline"/>
        </w:rPr>
        <w:t xml:space="preserve">, rather than to subvert, </w:t>
      </w:r>
      <w:r w:rsidRPr="008445C5">
        <w:rPr>
          <w:rStyle w:val="Emphasis"/>
        </w:rPr>
        <w:t xml:space="preserve">democratic </w:t>
      </w:r>
      <w:r w:rsidRPr="008445C5">
        <w:rPr>
          <w:rStyle w:val="Emphasis"/>
          <w:highlight w:val="yellow"/>
        </w:rPr>
        <w:t>oversight</w:t>
      </w:r>
      <w:r w:rsidRPr="008445C5">
        <w:rPr>
          <w:rStyle w:val="StyleUnderline"/>
        </w:rPr>
        <w:t xml:space="preserve"> of the federal bureaucracy</w:t>
      </w:r>
      <w:r w:rsidRPr="008445C5">
        <w:rPr>
          <w:sz w:val="16"/>
        </w:rPr>
        <w:t>.</w:t>
      </w:r>
    </w:p>
    <w:p w14:paraId="7CEA9FA3" w14:textId="77777777" w:rsidR="00704358" w:rsidRPr="008445C5" w:rsidRDefault="00704358" w:rsidP="00704358">
      <w:pPr>
        <w:rPr>
          <w:sz w:val="16"/>
        </w:rPr>
      </w:pPr>
      <w:r w:rsidRPr="008445C5">
        <w:rPr>
          <w:sz w:val="16"/>
        </w:rPr>
        <w:t xml:space="preserve">First, </w:t>
      </w:r>
      <w:r w:rsidRPr="008445C5">
        <w:rPr>
          <w:rStyle w:val="StyleUnderline"/>
        </w:rPr>
        <w:t xml:space="preserve">the federal </w:t>
      </w:r>
      <w:r w:rsidRPr="008445C5">
        <w:rPr>
          <w:rStyle w:val="StyleUnderline"/>
          <w:highlight w:val="yellow"/>
        </w:rPr>
        <w:t>labor</w:t>
      </w:r>
      <w:r w:rsidRPr="008445C5">
        <w:rPr>
          <w:rStyle w:val="StyleUnderline"/>
        </w:rPr>
        <w:t xml:space="preserve"> regime is designed to </w:t>
      </w:r>
      <w:r w:rsidRPr="008445C5">
        <w:rPr>
          <w:rStyle w:val="StyleUnderline"/>
          <w:highlight w:val="yellow"/>
        </w:rPr>
        <w:t xml:space="preserve">make bureaucracy </w:t>
      </w:r>
      <w:r w:rsidRPr="008445C5">
        <w:rPr>
          <w:rStyle w:val="Emphasis"/>
          <w:highlight w:val="yellow"/>
        </w:rPr>
        <w:t>more sensitive</w:t>
      </w:r>
      <w:r w:rsidRPr="008445C5">
        <w:rPr>
          <w:rStyle w:val="StyleUnderline"/>
          <w:highlight w:val="yellow"/>
        </w:rPr>
        <w:t xml:space="preserve"> to</w:t>
      </w:r>
      <w:r w:rsidRPr="008445C5">
        <w:rPr>
          <w:rStyle w:val="StyleUnderline"/>
        </w:rPr>
        <w:t xml:space="preserve"> </w:t>
      </w:r>
      <w:r w:rsidRPr="008445C5">
        <w:rPr>
          <w:rStyle w:val="Emphasis"/>
        </w:rPr>
        <w:t>political realities</w:t>
      </w:r>
      <w:r w:rsidRPr="008445C5">
        <w:rPr>
          <w:rStyle w:val="StyleUnderline"/>
        </w:rPr>
        <w:t xml:space="preserve"> and </w:t>
      </w:r>
      <w:r w:rsidRPr="008445C5">
        <w:rPr>
          <w:rStyle w:val="Emphasis"/>
          <w:highlight w:val="yellow"/>
        </w:rPr>
        <w:t>public opinion</w:t>
      </w:r>
      <w:r w:rsidRPr="008445C5">
        <w:rPr>
          <w:rStyle w:val="StyleUnderline"/>
        </w:rPr>
        <w:t xml:space="preserve">. In contrast to the political insulation of the Progressive-era civil service, the CSRA incentivizes open political engagement by bureaucrats: </w:t>
      </w:r>
      <w:r w:rsidRPr="008445C5">
        <w:rPr>
          <w:rStyle w:val="StyleUnderline"/>
          <w:highlight w:val="yellow"/>
        </w:rPr>
        <w:t xml:space="preserve">Federal workers can </w:t>
      </w:r>
      <w:r w:rsidRPr="008445C5">
        <w:rPr>
          <w:rStyle w:val="Emphasis"/>
          <w:highlight w:val="yellow"/>
        </w:rPr>
        <w:t>organize</w:t>
      </w:r>
      <w:r w:rsidRPr="008445C5">
        <w:rPr>
          <w:rStyle w:val="StyleUnderline"/>
          <w:highlight w:val="yellow"/>
        </w:rPr>
        <w:t>, make</w:t>
      </w:r>
      <w:r w:rsidRPr="008445C5">
        <w:rPr>
          <w:rStyle w:val="StyleUnderline"/>
        </w:rPr>
        <w:t xml:space="preserve"> </w:t>
      </w:r>
      <w:r w:rsidRPr="008445C5">
        <w:rPr>
          <w:rStyle w:val="Emphasis"/>
        </w:rPr>
        <w:t xml:space="preserve">political </w:t>
      </w:r>
      <w:r w:rsidRPr="008445C5">
        <w:rPr>
          <w:rStyle w:val="Emphasis"/>
          <w:highlight w:val="yellow"/>
        </w:rPr>
        <w:t>donations</w:t>
      </w:r>
      <w:r w:rsidRPr="008445C5">
        <w:rPr>
          <w:rStyle w:val="StyleUnderline"/>
        </w:rPr>
        <w:t xml:space="preserve">, </w:t>
      </w:r>
      <w:r w:rsidRPr="008445C5">
        <w:rPr>
          <w:rStyle w:val="Emphasis"/>
          <w:highlight w:val="yellow"/>
        </w:rPr>
        <w:t>lobby</w:t>
      </w:r>
      <w:r w:rsidRPr="008445C5">
        <w:rPr>
          <w:rStyle w:val="StyleUnderline"/>
          <w:highlight w:val="yellow"/>
        </w:rPr>
        <w:t xml:space="preserve">, and </w:t>
      </w:r>
      <w:r w:rsidRPr="008445C5">
        <w:rPr>
          <w:rStyle w:val="Emphasis"/>
          <w:highlight w:val="yellow"/>
        </w:rPr>
        <w:t>speak publicly</w:t>
      </w:r>
      <w:r w:rsidRPr="008445C5">
        <w:rPr>
          <w:rStyle w:val="StyleUnderline"/>
        </w:rPr>
        <w:t xml:space="preserve"> on political questions touching on an agency’s mission </w:t>
      </w:r>
      <w:r w:rsidRPr="008445C5">
        <w:rPr>
          <w:rStyle w:val="Emphasis"/>
        </w:rPr>
        <w:t>without fear of retaliation</w:t>
      </w:r>
      <w:r w:rsidRPr="008445C5">
        <w:rPr>
          <w:sz w:val="16"/>
        </w:rPr>
        <w:t xml:space="preserve">.197 Labor also relies, far more than the traditional civil service, on support from the political branches for its power. </w:t>
      </w:r>
      <w:r w:rsidRPr="008445C5">
        <w:rPr>
          <w:rStyle w:val="StyleUnderline"/>
        </w:rPr>
        <w:t>Many of the most valuable contractual protections</w:t>
      </w:r>
      <w:r w:rsidRPr="008445C5">
        <w:rPr>
          <w:sz w:val="16"/>
        </w:rPr>
        <w:t xml:space="preserve">, such as those concerning quotas or performance evaluations, </w:t>
      </w:r>
      <w:r w:rsidRPr="008445C5">
        <w:rPr>
          <w:rStyle w:val="StyleUnderline"/>
        </w:rPr>
        <w:t>are permissive subjects of bargaining</w:t>
      </w:r>
      <w:r w:rsidRPr="008445C5">
        <w:rPr>
          <w:sz w:val="16"/>
        </w:rPr>
        <w:t xml:space="preserve">.198 The President may, but need not, agree to terms controlling those issues.199 And even for mandatory subjects, the President can choose how intransigent to be at the negotiating table.200 </w:t>
      </w:r>
      <w:r w:rsidRPr="008445C5">
        <w:rPr>
          <w:rStyle w:val="StyleUnderline"/>
        </w:rPr>
        <w:t>Contract protections are binding once finalized, but whether to consent to them is a political calculation</w:t>
      </w:r>
      <w:r w:rsidRPr="008445C5">
        <w:rPr>
          <w:sz w:val="16"/>
        </w:rPr>
        <w:t xml:space="preserve">.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w:t>
      </w:r>
      <w:r w:rsidRPr="008445C5">
        <w:rPr>
          <w:rStyle w:val="StyleUnderline"/>
          <w:highlight w:val="yellow"/>
        </w:rPr>
        <w:t xml:space="preserve">labor understands that </w:t>
      </w:r>
      <w:r w:rsidRPr="008445C5">
        <w:rPr>
          <w:rStyle w:val="Emphasis"/>
          <w:sz w:val="24"/>
          <w:szCs w:val="24"/>
          <w:highlight w:val="yellow"/>
        </w:rPr>
        <w:t>broad-based political support</w:t>
      </w:r>
      <w:r w:rsidRPr="008445C5">
        <w:rPr>
          <w:rStyle w:val="StyleUnderline"/>
          <w:szCs w:val="24"/>
          <w:highlight w:val="yellow"/>
        </w:rPr>
        <w:t xml:space="preserve"> </w:t>
      </w:r>
      <w:r w:rsidRPr="008445C5">
        <w:rPr>
          <w:rStyle w:val="StyleUnderline"/>
          <w:highlight w:val="yellow"/>
        </w:rPr>
        <w:t xml:space="preserve">is </w:t>
      </w:r>
      <w:r w:rsidRPr="008445C5">
        <w:rPr>
          <w:rStyle w:val="Emphasis"/>
          <w:highlight w:val="yellow"/>
        </w:rPr>
        <w:t>key</w:t>
      </w:r>
      <w:r w:rsidRPr="008445C5">
        <w:rPr>
          <w:rStyle w:val="StyleUnderline"/>
          <w:highlight w:val="yellow"/>
        </w:rPr>
        <w:t xml:space="preserve"> to securing</w:t>
      </w:r>
      <w:r w:rsidRPr="008445C5">
        <w:rPr>
          <w:rStyle w:val="StyleUnderline"/>
        </w:rPr>
        <w:t xml:space="preserve"> strong, protective </w:t>
      </w:r>
      <w:r w:rsidRPr="008445C5">
        <w:rPr>
          <w:rStyle w:val="Emphasis"/>
        </w:rPr>
        <w:t xml:space="preserve">collective </w:t>
      </w:r>
      <w:r w:rsidRPr="008445C5">
        <w:rPr>
          <w:rStyle w:val="Emphasis"/>
          <w:highlight w:val="yellow"/>
        </w:rPr>
        <w:t>bargaining agreements</w:t>
      </w:r>
      <w:r w:rsidRPr="008445C5">
        <w:rPr>
          <w:sz w:val="16"/>
        </w:rPr>
        <w:t xml:space="preserve">. Indeed, one of the primary lessons of the PATCO collapse was the risk of taking an aggressive bargaining position without first shoring up broad support from the public and other unions, both of which had opposed the air traffic controllers’ strike.203 Today, </w:t>
      </w:r>
      <w:r w:rsidRPr="008445C5">
        <w:rPr>
          <w:rStyle w:val="StyleUnderline"/>
        </w:rPr>
        <w:t>prominent federal unions maintain extensive lobbying and communications operations for the purpose of mobilizing democratic support for their agenda as a means of influencing executive bargaining posture</w:t>
      </w:r>
      <w:r w:rsidRPr="008445C5">
        <w:rPr>
          <w:sz w:val="16"/>
        </w:rPr>
        <w:t>.204</w:t>
      </w:r>
    </w:p>
    <w:p w14:paraId="4FFB3776" w14:textId="77777777" w:rsidR="00704358" w:rsidRPr="008445C5" w:rsidRDefault="00704358" w:rsidP="00704358">
      <w:pPr>
        <w:rPr>
          <w:sz w:val="16"/>
        </w:rPr>
      </w:pPr>
      <w:r w:rsidRPr="008445C5">
        <w:rPr>
          <w:sz w:val="16"/>
        </w:rPr>
        <w:t xml:space="preserve">Second, </w:t>
      </w:r>
      <w:r w:rsidRPr="008445C5">
        <w:rPr>
          <w:rStyle w:val="StyleUnderline"/>
          <w:highlight w:val="yellow"/>
        </w:rPr>
        <w:t xml:space="preserve">unions are </w:t>
      </w:r>
      <w:r w:rsidRPr="008445C5">
        <w:rPr>
          <w:rStyle w:val="Emphasis"/>
          <w:highlight w:val="yellow"/>
        </w:rPr>
        <w:t>key</w:t>
      </w:r>
      <w:r w:rsidRPr="008445C5">
        <w:rPr>
          <w:rStyle w:val="StyleUnderline"/>
          <w:highlight w:val="yellow"/>
        </w:rPr>
        <w:t xml:space="preserve"> to activating</w:t>
      </w:r>
      <w:r w:rsidRPr="008445C5">
        <w:rPr>
          <w:rStyle w:val="StyleUnderline"/>
        </w:rPr>
        <w:t xml:space="preserve"> other</w:t>
      </w:r>
      <w:r w:rsidRPr="008445C5">
        <w:rPr>
          <w:sz w:val="16"/>
        </w:rPr>
        <w:t xml:space="preserve"> constitutional </w:t>
      </w:r>
      <w:r w:rsidRPr="008445C5">
        <w:rPr>
          <w:rStyle w:val="Emphasis"/>
          <w:highlight w:val="yellow"/>
        </w:rPr>
        <w:t>stakeholders</w:t>
      </w:r>
      <w:r w:rsidRPr="008445C5">
        <w:rPr>
          <w:rStyle w:val="StyleUnderline"/>
          <w:highlight w:val="yellow"/>
        </w:rPr>
        <w:t xml:space="preserve"> in labor disputes</w:t>
      </w:r>
      <w:r w:rsidRPr="008445C5">
        <w:rPr>
          <w:sz w:val="16"/>
        </w:rPr>
        <w:t>.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w:t>
      </w:r>
    </w:p>
    <w:p w14:paraId="738B7E75" w14:textId="77777777" w:rsidR="00704358" w:rsidRPr="00FA6BE0" w:rsidRDefault="00704358" w:rsidP="00704358"/>
    <w:p w14:paraId="497F517A" w14:textId="77777777" w:rsidR="00704358" w:rsidRDefault="00704358" w:rsidP="00704358">
      <w:pPr>
        <w:pStyle w:val="Heading3"/>
      </w:pPr>
      <w:r>
        <w:t>Alt Fails</w:t>
      </w:r>
    </w:p>
    <w:p w14:paraId="3465A2A4" w14:textId="77777777" w:rsidR="00704358" w:rsidRDefault="00704358" w:rsidP="00704358">
      <w:pPr>
        <w:pStyle w:val="Heading3"/>
      </w:pPr>
      <w:r>
        <w:t xml:space="preserve">2AC---Race War </w:t>
      </w:r>
    </w:p>
    <w:p w14:paraId="3A1D47F1" w14:textId="77777777" w:rsidR="00704358" w:rsidRPr="00884CA7" w:rsidRDefault="00704358" w:rsidP="00704358">
      <w:pPr>
        <w:pStyle w:val="Heading4"/>
      </w:pPr>
      <w:r>
        <w:t xml:space="preserve">Race war is </w:t>
      </w:r>
      <w:r>
        <w:rPr>
          <w:u w:val="single"/>
        </w:rPr>
        <w:t>ahistorical</w:t>
      </w:r>
      <w:r>
        <w:t xml:space="preserve"> and </w:t>
      </w:r>
      <w:r w:rsidRPr="00884CA7">
        <w:t>essentializes</w:t>
      </w:r>
      <w:r>
        <w:t xml:space="preserve"> </w:t>
      </w:r>
      <w:r>
        <w:rPr>
          <w:u w:val="single"/>
        </w:rPr>
        <w:t>coalitional politics</w:t>
      </w:r>
      <w:r>
        <w:t xml:space="preserve"> vital for positive transformation---</w:t>
      </w:r>
      <w:r>
        <w:rPr>
          <w:u w:val="single"/>
        </w:rPr>
        <w:t>choosing a side</w:t>
      </w:r>
      <w:r>
        <w:t xml:space="preserve"> does </w:t>
      </w:r>
      <w:r>
        <w:rPr>
          <w:u w:val="single"/>
        </w:rPr>
        <w:t>NOT</w:t>
      </w:r>
      <w:r>
        <w:t xml:space="preserve"> demand militancy. </w:t>
      </w:r>
    </w:p>
    <w:p w14:paraId="105DC4A4" w14:textId="77777777" w:rsidR="00704358" w:rsidRDefault="00704358" w:rsidP="00704358">
      <w:r>
        <w:rPr>
          <w:rStyle w:val="Style13ptBold"/>
        </w:rPr>
        <w:t xml:space="preserve">Beaty ’16 </w:t>
      </w:r>
      <w:r w:rsidRPr="00D44E0B">
        <w:t>[Thalia and T.J.</w:t>
      </w:r>
      <w:r>
        <w:t xml:space="preserve"> Raphael</w:t>
      </w:r>
      <w:r w:rsidRPr="00D44E0B">
        <w:t xml:space="preserve">; July 11; Senior Producer for visual investigations at ProPublica; Digital Content Editor, </w:t>
      </w:r>
      <w:r>
        <w:t>citing</w:t>
      </w:r>
      <w:r w:rsidRPr="00D44E0B">
        <w:t xml:space="preserve"> Al Amin and Stanley Nelson; The Takeaway, “Is America Headed for a Race War?” </w:t>
      </w:r>
      <w:hyperlink r:id="rId5" w:history="1">
        <w:r w:rsidRPr="00D44E0B">
          <w:rPr>
            <w:rStyle w:val="Hyperlink"/>
          </w:rPr>
          <w:t>https://www.wnycstudios.org/podcasts/takeaway/segments/story-race-and-violence-america</w:t>
        </w:r>
      </w:hyperlink>
      <w:r>
        <w:t>]</w:t>
      </w:r>
    </w:p>
    <w:p w14:paraId="784D841E" w14:textId="77777777" w:rsidR="00704358" w:rsidRPr="00884CA7" w:rsidRDefault="00704358" w:rsidP="00704358">
      <w:pPr>
        <w:rPr>
          <w:sz w:val="16"/>
        </w:rPr>
      </w:pPr>
      <w:r w:rsidRPr="00D44E0B">
        <w:rPr>
          <w:rStyle w:val="StyleUnderline"/>
        </w:rPr>
        <w:t>The U</w:t>
      </w:r>
      <w:r w:rsidRPr="00884CA7">
        <w:rPr>
          <w:sz w:val="16"/>
        </w:rPr>
        <w:t xml:space="preserve">nited </w:t>
      </w:r>
      <w:r w:rsidRPr="00D44E0B">
        <w:rPr>
          <w:rStyle w:val="StyleUnderline"/>
        </w:rPr>
        <w:t>S</w:t>
      </w:r>
      <w:r w:rsidRPr="00884CA7">
        <w:rPr>
          <w:sz w:val="16"/>
        </w:rPr>
        <w:t xml:space="preserve">tates </w:t>
      </w:r>
      <w:r w:rsidRPr="00D44E0B">
        <w:rPr>
          <w:rStyle w:val="StyleUnderline"/>
        </w:rPr>
        <w:t>is</w:t>
      </w:r>
      <w:r w:rsidRPr="00884CA7">
        <w:rPr>
          <w:sz w:val="16"/>
        </w:rPr>
        <w:t xml:space="preserve"> still </w:t>
      </w:r>
      <w:r w:rsidRPr="00D44E0B">
        <w:rPr>
          <w:rStyle w:val="StyleUnderline"/>
        </w:rPr>
        <w:t>reeling from</w:t>
      </w:r>
      <w:r w:rsidRPr="00884CA7">
        <w:rPr>
          <w:sz w:val="16"/>
        </w:rPr>
        <w:t xml:space="preserve"> a week of </w:t>
      </w:r>
      <w:r w:rsidRPr="00D44E0B">
        <w:rPr>
          <w:rStyle w:val="StyleUnderline"/>
        </w:rPr>
        <w:t>racial tension and</w:t>
      </w:r>
      <w:r w:rsidRPr="00884CA7">
        <w:rPr>
          <w:sz w:val="16"/>
        </w:rPr>
        <w:t xml:space="preserve"> graphic </w:t>
      </w:r>
      <w:r w:rsidRPr="00D44E0B">
        <w:rPr>
          <w:rStyle w:val="StyleUnderline"/>
        </w:rPr>
        <w:t xml:space="preserve">violence, and while there is </w:t>
      </w:r>
      <w:r w:rsidRPr="00D44E0B">
        <w:rPr>
          <w:rStyle w:val="Emphasis"/>
        </w:rPr>
        <w:t>more than enough anger</w:t>
      </w:r>
      <w:r w:rsidRPr="00D44E0B">
        <w:rPr>
          <w:rStyle w:val="StyleUnderline"/>
        </w:rPr>
        <w:t xml:space="preserve"> in America, some continue to </w:t>
      </w:r>
      <w:r w:rsidRPr="00D44E0B">
        <w:rPr>
          <w:rStyle w:val="Emphasis"/>
        </w:rPr>
        <w:t>fan the fire</w:t>
      </w:r>
      <w:r w:rsidRPr="00884CA7">
        <w:rPr>
          <w:sz w:val="16"/>
        </w:rPr>
        <w:t xml:space="preserve"> that has been lit under the summer of 2016.</w:t>
      </w:r>
    </w:p>
    <w:p w14:paraId="50D26A1C" w14:textId="77777777" w:rsidR="00704358" w:rsidRPr="00884CA7" w:rsidRDefault="00704358" w:rsidP="00704358">
      <w:pPr>
        <w:rPr>
          <w:sz w:val="16"/>
        </w:rPr>
      </w:pPr>
      <w:r w:rsidRPr="00884CA7">
        <w:rPr>
          <w:sz w:val="16"/>
        </w:rPr>
        <w:t>Fox's Bill O'Reilly has insisted that “</w:t>
      </w:r>
      <w:hyperlink r:id="rId6" w:history="1">
        <w:r w:rsidRPr="00884CA7">
          <w:rPr>
            <w:rStyle w:val="Hyperlink"/>
            <w:sz w:val="16"/>
          </w:rPr>
          <w:t>white Americans despise</w:t>
        </w:r>
      </w:hyperlink>
      <w:r w:rsidRPr="00884CA7">
        <w:rPr>
          <w:sz w:val="16"/>
        </w:rPr>
        <w:t>” the Black Lives Matter movement, and the head of the National Association of Police Organizations accused President Obama of being responsible for a “</w:t>
      </w:r>
      <w:hyperlink r:id="rId7" w:history="1">
        <w:r w:rsidRPr="00884CA7">
          <w:rPr>
            <w:rStyle w:val="Hyperlink"/>
            <w:sz w:val="16"/>
          </w:rPr>
          <w:t>War on Cops</w:t>
        </w:r>
      </w:hyperlink>
      <w:r w:rsidRPr="00884CA7">
        <w:rPr>
          <w:sz w:val="16"/>
        </w:rPr>
        <w:t>.”</w:t>
      </w:r>
    </w:p>
    <w:p w14:paraId="333D8DB6" w14:textId="77777777" w:rsidR="00704358" w:rsidRPr="00884CA7" w:rsidRDefault="00704358" w:rsidP="00704358">
      <w:pPr>
        <w:rPr>
          <w:sz w:val="16"/>
        </w:rPr>
      </w:pPr>
      <w:r w:rsidRPr="00884CA7">
        <w:rPr>
          <w:sz w:val="16"/>
        </w:rPr>
        <w:t xml:space="preserve">As tension continues to mount, </w:t>
      </w:r>
      <w:r w:rsidRPr="009E7E95">
        <w:rPr>
          <w:rStyle w:val="Emphasis"/>
          <w:highlight w:val="cyan"/>
        </w:rPr>
        <w:t>some claim</w:t>
      </w:r>
      <w:r w:rsidRPr="00884CA7">
        <w:rPr>
          <w:sz w:val="16"/>
        </w:rPr>
        <w:t xml:space="preserve"> that </w:t>
      </w:r>
      <w:r w:rsidRPr="00D44E0B">
        <w:rPr>
          <w:rStyle w:val="StyleUnderline"/>
        </w:rPr>
        <w:t xml:space="preserve">we’re starting to see the beginning of </w:t>
      </w:r>
      <w:r w:rsidRPr="009E7E95">
        <w:rPr>
          <w:rStyle w:val="StyleUnderline"/>
          <w:highlight w:val="cyan"/>
        </w:rPr>
        <w:t xml:space="preserve">a </w:t>
      </w:r>
      <w:r w:rsidRPr="009E7E95">
        <w:rPr>
          <w:rStyle w:val="Emphasis"/>
          <w:highlight w:val="cyan"/>
        </w:rPr>
        <w:t>race war</w:t>
      </w:r>
      <w:r w:rsidRPr="00D44E0B">
        <w:rPr>
          <w:rStyle w:val="StyleUnderline"/>
        </w:rPr>
        <w:t xml:space="preserve"> in America. </w:t>
      </w:r>
      <w:r w:rsidRPr="009E7E95">
        <w:rPr>
          <w:rStyle w:val="Emphasis"/>
          <w:highlight w:val="cyan"/>
        </w:rPr>
        <w:t>But in reality</w:t>
      </w:r>
      <w:r w:rsidRPr="009E7E95">
        <w:rPr>
          <w:rStyle w:val="StyleUnderline"/>
          <w:highlight w:val="cyan"/>
        </w:rPr>
        <w:t>, the narrative of</w:t>
      </w:r>
      <w:r w:rsidRPr="00D44E0B">
        <w:rPr>
          <w:rStyle w:val="StyleUnderline"/>
        </w:rPr>
        <w:t xml:space="preserve"> racial </w:t>
      </w:r>
      <w:r w:rsidRPr="009E7E95">
        <w:rPr>
          <w:rStyle w:val="StyleUnderline"/>
          <w:highlight w:val="cyan"/>
        </w:rPr>
        <w:t>warfare</w:t>
      </w:r>
      <w:r w:rsidRPr="00D44E0B">
        <w:rPr>
          <w:rStyle w:val="StyleUnderline"/>
        </w:rPr>
        <w:t xml:space="preserve"> in the U</w:t>
      </w:r>
      <w:r w:rsidRPr="00884CA7">
        <w:rPr>
          <w:sz w:val="16"/>
        </w:rPr>
        <w:t xml:space="preserve">nited </w:t>
      </w:r>
      <w:r w:rsidRPr="00D44E0B">
        <w:rPr>
          <w:rStyle w:val="StyleUnderline"/>
        </w:rPr>
        <w:t>S</w:t>
      </w:r>
      <w:r w:rsidRPr="00884CA7">
        <w:rPr>
          <w:sz w:val="16"/>
        </w:rPr>
        <w:t xml:space="preserve">tates </w:t>
      </w:r>
      <w:r w:rsidRPr="009E7E95">
        <w:rPr>
          <w:rStyle w:val="StyleUnderline"/>
          <w:highlight w:val="cyan"/>
        </w:rPr>
        <w:t>goes back</w:t>
      </w:r>
      <w:r w:rsidRPr="00D44E0B">
        <w:rPr>
          <w:rStyle w:val="StyleUnderline"/>
        </w:rPr>
        <w:t xml:space="preserve"> </w:t>
      </w:r>
      <w:r w:rsidRPr="00D44E0B">
        <w:rPr>
          <w:rStyle w:val="Emphasis"/>
        </w:rPr>
        <w:t xml:space="preserve">two </w:t>
      </w:r>
      <w:r w:rsidRPr="009E7E95">
        <w:rPr>
          <w:rStyle w:val="Emphasis"/>
          <w:highlight w:val="cyan"/>
        </w:rPr>
        <w:t>centuries</w:t>
      </w:r>
      <w:r w:rsidRPr="00884CA7">
        <w:rPr>
          <w:sz w:val="16"/>
        </w:rPr>
        <w:t>.</w:t>
      </w:r>
    </w:p>
    <w:p w14:paraId="5B725B47" w14:textId="77777777" w:rsidR="00704358" w:rsidRPr="00884CA7" w:rsidRDefault="00704358" w:rsidP="00704358">
      <w:pPr>
        <w:rPr>
          <w:sz w:val="16"/>
        </w:rPr>
      </w:pPr>
      <w:r w:rsidRPr="00884CA7">
        <w:rPr>
          <w:sz w:val="16"/>
        </w:rPr>
        <w:t>In </w:t>
      </w:r>
      <w:hyperlink r:id="rId8" w:history="1">
        <w:r w:rsidRPr="00884CA7">
          <w:rPr>
            <w:rStyle w:val="Hyperlink"/>
            <w:sz w:val="16"/>
          </w:rPr>
          <w:t>a letter</w:t>
        </w:r>
      </w:hyperlink>
      <w:r w:rsidRPr="00884CA7">
        <w:rPr>
          <w:sz w:val="16"/>
        </w:rPr>
        <w:t> he wrote before assassinating President Abraham Lincoln, John Wilkes Booth claimed that "this country was formed for the white, not for the black man" — a theme picked up by the KKK in its angry, murderous, and garbled calls for white power.</w:t>
      </w:r>
    </w:p>
    <w:p w14:paraId="4D249CAB" w14:textId="77777777" w:rsidR="00704358" w:rsidRPr="00884CA7" w:rsidRDefault="00704358" w:rsidP="00704358">
      <w:pPr>
        <w:rPr>
          <w:sz w:val="16"/>
        </w:rPr>
      </w:pPr>
      <w:r w:rsidRPr="00884CA7">
        <w:rPr>
          <w:sz w:val="16"/>
        </w:rPr>
        <w:t xml:space="preserve">Back in 1967, </w:t>
      </w:r>
      <w:r w:rsidRPr="00D44E0B">
        <w:rPr>
          <w:rStyle w:val="StyleUnderline"/>
        </w:rPr>
        <w:t>black militants like</w:t>
      </w:r>
      <w:r w:rsidRPr="00884CA7">
        <w:rPr>
          <w:sz w:val="16"/>
        </w:rPr>
        <w:t> </w:t>
      </w:r>
      <w:hyperlink r:id="rId9" w:history="1">
        <w:r w:rsidRPr="00884CA7">
          <w:rPr>
            <w:rStyle w:val="Hyperlink"/>
            <w:sz w:val="16"/>
          </w:rPr>
          <w:t xml:space="preserve">Jamil Abdullah </w:t>
        </w:r>
        <w:r w:rsidRPr="00884CA7">
          <w:rPr>
            <w:rStyle w:val="StyleUnderline"/>
            <w:sz w:val="16"/>
          </w:rPr>
          <w:t>Al Amin</w:t>
        </w:r>
      </w:hyperlink>
      <w:r w:rsidRPr="00884CA7">
        <w:rPr>
          <w:sz w:val="16"/>
        </w:rPr>
        <w:t xml:space="preserve">, formerly known as H. Rap Brown, also </w:t>
      </w:r>
      <w:r w:rsidRPr="00D44E0B">
        <w:rPr>
          <w:rStyle w:val="StyleUnderline"/>
        </w:rPr>
        <w:t>said</w:t>
      </w:r>
      <w:r w:rsidRPr="00884CA7">
        <w:rPr>
          <w:sz w:val="16"/>
        </w:rPr>
        <w:t xml:space="preserve"> that </w:t>
      </w:r>
      <w:r w:rsidRPr="00D44E0B">
        <w:rPr>
          <w:rStyle w:val="StyleUnderline"/>
        </w:rPr>
        <w:t>racial violence</w:t>
      </w:r>
      <w:r w:rsidRPr="00884CA7">
        <w:rPr>
          <w:sz w:val="16"/>
        </w:rPr>
        <w:t xml:space="preserve"> in the United States </w:t>
      </w:r>
      <w:r w:rsidRPr="00D44E0B">
        <w:rPr>
          <w:rStyle w:val="StyleUnderline"/>
        </w:rPr>
        <w:t>was unavoidable</w:t>
      </w:r>
      <w:r w:rsidRPr="00884CA7">
        <w:rPr>
          <w:sz w:val="16"/>
        </w:rPr>
        <w:t>.</w:t>
      </w:r>
    </w:p>
    <w:p w14:paraId="109B18DA" w14:textId="77777777" w:rsidR="00704358" w:rsidRPr="00884CA7" w:rsidRDefault="00704358" w:rsidP="00704358">
      <w:pPr>
        <w:rPr>
          <w:sz w:val="16"/>
        </w:rPr>
      </w:pPr>
      <w:r w:rsidRPr="00884CA7">
        <w:rPr>
          <w:sz w:val="16"/>
        </w:rPr>
        <w:t>“I say violence is necessary," Al Amin </w:t>
      </w:r>
      <w:hyperlink r:id="rId10" w:history="1">
        <w:r w:rsidRPr="00884CA7">
          <w:rPr>
            <w:rStyle w:val="Hyperlink"/>
            <w:sz w:val="16"/>
          </w:rPr>
          <w:t>said</w:t>
        </w:r>
      </w:hyperlink>
      <w:r w:rsidRPr="00884CA7">
        <w:rPr>
          <w:sz w:val="16"/>
        </w:rPr>
        <w:t> decades ago. "Violence is a part of America’s culture. It is as American as cherry pie. Americans taught the black people to be violent. We will use that violence to rid ourselves of oppression if necessary.”</w:t>
      </w:r>
    </w:p>
    <w:p w14:paraId="291516AC" w14:textId="77777777" w:rsidR="00704358" w:rsidRPr="00884CA7" w:rsidRDefault="00704358" w:rsidP="00704358">
      <w:pPr>
        <w:rPr>
          <w:sz w:val="16"/>
        </w:rPr>
      </w:pPr>
      <w:r w:rsidRPr="00884CA7">
        <w:rPr>
          <w:sz w:val="16"/>
        </w:rPr>
        <w:t xml:space="preserve">And then </w:t>
      </w:r>
      <w:r w:rsidRPr="00D44E0B">
        <w:rPr>
          <w:rStyle w:val="StyleUnderline"/>
        </w:rPr>
        <w:t>there are </w:t>
      </w:r>
      <w:hyperlink r:id="rId11" w:history="1">
        <w:r w:rsidRPr="00D44E0B">
          <w:rPr>
            <w:rStyle w:val="StyleUnderline"/>
          </w:rPr>
          <w:t>The Turner Diaries</w:t>
        </w:r>
      </w:hyperlink>
      <w:r w:rsidRPr="00884CA7">
        <w:rPr>
          <w:sz w:val="16"/>
        </w:rPr>
        <w:t xml:space="preserve"> from 1978 — a novel </w:t>
      </w:r>
      <w:r w:rsidRPr="00D44E0B">
        <w:rPr>
          <w:rStyle w:val="StyleUnderline"/>
        </w:rPr>
        <w:t>about a race war started to prevent the government from suspending the Constitution</w:t>
      </w:r>
      <w:r w:rsidRPr="00884CA7">
        <w:rPr>
          <w:sz w:val="16"/>
        </w:rPr>
        <w:t>. The book seemed to inspire Timothy McVeigh, who carried out the Oklahoma City bombings in 1995.</w:t>
      </w:r>
    </w:p>
    <w:p w14:paraId="29139628" w14:textId="77777777" w:rsidR="00704358" w:rsidRPr="00884CA7" w:rsidRDefault="00704358" w:rsidP="00704358">
      <w:pPr>
        <w:rPr>
          <w:sz w:val="16"/>
        </w:rPr>
      </w:pPr>
      <w:r w:rsidRPr="00884CA7">
        <w:rPr>
          <w:sz w:val="16"/>
        </w:rPr>
        <w:t>Just last week after the shooting in Dallas, Texas, former Illinois Congressman Joe Walsh </w:t>
      </w:r>
      <w:hyperlink r:id="rId12" w:history="1">
        <w:r w:rsidRPr="00884CA7">
          <w:rPr>
            <w:rStyle w:val="Hyperlink"/>
            <w:sz w:val="16"/>
          </w:rPr>
          <w:t>wrote</w:t>
        </w:r>
      </w:hyperlink>
      <w:r w:rsidRPr="00884CA7">
        <w:rPr>
          <w:sz w:val="16"/>
        </w:rPr>
        <w:t> on Twitter: "3 Dallas Cops killed, 7 wounded. This is now war. Watch out Obama. Watch out black lives matter punks. Real America is coming after you." He later </w:t>
      </w:r>
      <w:hyperlink r:id="rId13" w:history="1">
        <w:r w:rsidRPr="00884CA7">
          <w:rPr>
            <w:rStyle w:val="Hyperlink"/>
            <w:sz w:val="16"/>
          </w:rPr>
          <w:t>deleted</w:t>
        </w:r>
      </w:hyperlink>
      <w:r w:rsidRPr="00884CA7">
        <w:rPr>
          <w:sz w:val="16"/>
        </w:rPr>
        <w:t> that tweet and said he did not mean it as a call for violence.</w:t>
      </w:r>
    </w:p>
    <w:p w14:paraId="6F7455EB" w14:textId="77777777" w:rsidR="00704358" w:rsidRPr="00884CA7" w:rsidRDefault="00704358" w:rsidP="00704358">
      <w:pPr>
        <w:rPr>
          <w:sz w:val="16"/>
        </w:rPr>
      </w:pPr>
      <w:r w:rsidRPr="00D44E0B">
        <w:rPr>
          <w:rStyle w:val="StyleUnderline"/>
        </w:rPr>
        <w:t>Have we crossed a threshold in this country?</w:t>
      </w:r>
      <w:r w:rsidRPr="00884CA7">
        <w:rPr>
          <w:sz w:val="16"/>
        </w:rPr>
        <w:t xml:space="preserve"> Is the nation really evolving into a war zone, with battlefields popping up everywhere by surprise?</w:t>
      </w:r>
    </w:p>
    <w:p w14:paraId="5D110CF5" w14:textId="77777777" w:rsidR="00704358" w:rsidRPr="00884CA7" w:rsidRDefault="00704358" w:rsidP="00704358">
      <w:pPr>
        <w:rPr>
          <w:sz w:val="16"/>
        </w:rPr>
      </w:pPr>
      <w:hyperlink r:id="rId14" w:history="1">
        <w:r w:rsidRPr="00884CA7">
          <w:rPr>
            <w:rStyle w:val="Hyperlink"/>
            <w:sz w:val="16"/>
          </w:rPr>
          <w:t xml:space="preserve">Stanley </w:t>
        </w:r>
        <w:r w:rsidRPr="00884CA7">
          <w:rPr>
            <w:rStyle w:val="StyleUnderline"/>
            <w:sz w:val="16"/>
          </w:rPr>
          <w:t>Nelson</w:t>
        </w:r>
      </w:hyperlink>
      <w:r w:rsidRPr="00884CA7">
        <w:rPr>
          <w:sz w:val="16"/>
        </w:rPr>
        <w:t>, a documentary film director and MacArthur fellow who made documentary "</w:t>
      </w:r>
      <w:hyperlink r:id="rId15" w:history="1">
        <w:r w:rsidRPr="00884CA7">
          <w:rPr>
            <w:rStyle w:val="Hyperlink"/>
            <w:sz w:val="16"/>
          </w:rPr>
          <w:t>The Black Panthers: Vanguard of the Revolution</w:t>
        </w:r>
      </w:hyperlink>
      <w:r w:rsidRPr="00884CA7">
        <w:rPr>
          <w:sz w:val="16"/>
        </w:rPr>
        <w:t xml:space="preserve">," </w:t>
      </w:r>
      <w:r w:rsidRPr="00D44E0B">
        <w:rPr>
          <w:rStyle w:val="StyleUnderline"/>
        </w:rPr>
        <w:t xml:space="preserve">believes </w:t>
      </w:r>
      <w:r w:rsidRPr="009E7E95">
        <w:rPr>
          <w:rStyle w:val="StyleUnderline"/>
          <w:highlight w:val="cyan"/>
        </w:rPr>
        <w:t xml:space="preserve">there’s a </w:t>
      </w:r>
      <w:r w:rsidRPr="009E7E95">
        <w:rPr>
          <w:rStyle w:val="Emphasis"/>
          <w:highlight w:val="cyan"/>
        </w:rPr>
        <w:t>way forward</w:t>
      </w:r>
      <w:r w:rsidRPr="00D44E0B">
        <w:rPr>
          <w:rStyle w:val="StyleUnderline"/>
        </w:rPr>
        <w:t xml:space="preserve"> out of this tension</w:t>
      </w:r>
      <w:r w:rsidRPr="00884CA7">
        <w:rPr>
          <w:sz w:val="16"/>
        </w:rPr>
        <w:t>.</w:t>
      </w:r>
    </w:p>
    <w:p w14:paraId="722B051E" w14:textId="77777777" w:rsidR="00704358" w:rsidRPr="00884CA7" w:rsidRDefault="00704358" w:rsidP="00704358">
      <w:pPr>
        <w:rPr>
          <w:sz w:val="16"/>
        </w:rPr>
      </w:pPr>
      <w:r w:rsidRPr="00884CA7">
        <w:rPr>
          <w:sz w:val="16"/>
        </w:rPr>
        <w:t xml:space="preserve">“I think that </w:t>
      </w:r>
      <w:r w:rsidRPr="00D44E0B">
        <w:rPr>
          <w:rStyle w:val="StyleUnderline"/>
        </w:rPr>
        <w:t xml:space="preserve">we may be </w:t>
      </w:r>
      <w:r w:rsidRPr="00D44E0B">
        <w:rPr>
          <w:rStyle w:val="Emphasis"/>
        </w:rPr>
        <w:t>on the edge</w:t>
      </w:r>
      <w:r w:rsidRPr="00D44E0B">
        <w:rPr>
          <w:rStyle w:val="StyleUnderline"/>
        </w:rPr>
        <w:t xml:space="preserve"> of something good</w:t>
      </w:r>
      <w:r w:rsidRPr="00884CA7">
        <w:rPr>
          <w:sz w:val="16"/>
        </w:rPr>
        <w:t xml:space="preserve">,” he says. “I think that </w:t>
      </w:r>
      <w:r w:rsidRPr="009E7E95">
        <w:rPr>
          <w:rStyle w:val="StyleUnderline"/>
          <w:highlight w:val="cyan"/>
        </w:rPr>
        <w:t>people</w:t>
      </w:r>
      <w:r w:rsidRPr="00D44E0B">
        <w:rPr>
          <w:rStyle w:val="StyleUnderline"/>
        </w:rPr>
        <w:t xml:space="preserve"> are </w:t>
      </w:r>
      <w:r w:rsidRPr="009E7E95">
        <w:rPr>
          <w:rStyle w:val="Emphasis"/>
          <w:highlight w:val="cyan"/>
        </w:rPr>
        <w:t>look</w:t>
      </w:r>
      <w:r w:rsidRPr="00D44E0B">
        <w:rPr>
          <w:rStyle w:val="Emphasis"/>
        </w:rPr>
        <w:t xml:space="preserve">ing </w:t>
      </w:r>
      <w:r w:rsidRPr="009E7E95">
        <w:rPr>
          <w:rStyle w:val="Emphasis"/>
          <w:highlight w:val="cyan"/>
        </w:rPr>
        <w:t>at</w:t>
      </w:r>
      <w:r w:rsidRPr="00D44E0B">
        <w:rPr>
          <w:rStyle w:val="Emphasis"/>
        </w:rPr>
        <w:t xml:space="preserve"> police </w:t>
      </w:r>
      <w:r w:rsidRPr="009E7E95">
        <w:rPr>
          <w:rStyle w:val="Emphasis"/>
          <w:highlight w:val="cyan"/>
        </w:rPr>
        <w:t>violence</w:t>
      </w:r>
      <w:r w:rsidRPr="00D44E0B">
        <w:rPr>
          <w:rStyle w:val="StyleUnderline"/>
        </w:rPr>
        <w:t xml:space="preserve"> and</w:t>
      </w:r>
      <w:r w:rsidRPr="00884CA7">
        <w:rPr>
          <w:sz w:val="16"/>
        </w:rPr>
        <w:t xml:space="preserve"> people are looking at </w:t>
      </w:r>
      <w:r w:rsidRPr="00D44E0B">
        <w:rPr>
          <w:rStyle w:val="StyleUnderline"/>
        </w:rPr>
        <w:t xml:space="preserve">racism </w:t>
      </w:r>
      <w:r w:rsidRPr="00D44E0B">
        <w:rPr>
          <w:rStyle w:val="Emphasis"/>
        </w:rPr>
        <w:t xml:space="preserve">in a </w:t>
      </w:r>
      <w:r w:rsidRPr="009E7E95">
        <w:rPr>
          <w:rStyle w:val="Emphasis"/>
          <w:highlight w:val="cyan"/>
        </w:rPr>
        <w:t>different</w:t>
      </w:r>
      <w:r w:rsidRPr="00D44E0B">
        <w:rPr>
          <w:rStyle w:val="Emphasis"/>
        </w:rPr>
        <w:t xml:space="preserve"> way</w:t>
      </w:r>
      <w:r w:rsidRPr="00884CA7">
        <w:rPr>
          <w:sz w:val="16"/>
        </w:rPr>
        <w:t xml:space="preserve"> than they were certainly [seeing things] even three days ago.”</w:t>
      </w:r>
    </w:p>
    <w:p w14:paraId="7770423C" w14:textId="77777777" w:rsidR="00704358" w:rsidRPr="00884CA7" w:rsidRDefault="00704358" w:rsidP="00704358">
      <w:pPr>
        <w:rPr>
          <w:sz w:val="16"/>
        </w:rPr>
      </w:pPr>
      <w:r w:rsidRPr="00D44E0B">
        <w:rPr>
          <w:rStyle w:val="StyleUnderline"/>
        </w:rPr>
        <w:t>The change in perception</w:t>
      </w:r>
      <w:r w:rsidRPr="00884CA7">
        <w:rPr>
          <w:sz w:val="16"/>
        </w:rPr>
        <w:t xml:space="preserve">, Nelson says, </w:t>
      </w:r>
      <w:r w:rsidRPr="00D44E0B">
        <w:rPr>
          <w:rStyle w:val="StyleUnderline"/>
        </w:rPr>
        <w:t>can be linked to</w:t>
      </w:r>
      <w:r w:rsidRPr="00884CA7">
        <w:rPr>
          <w:sz w:val="16"/>
        </w:rPr>
        <w:t xml:space="preserve"> changing </w:t>
      </w:r>
      <w:r w:rsidRPr="00D44E0B">
        <w:rPr>
          <w:rStyle w:val="Emphasis"/>
        </w:rPr>
        <w:t>technology</w:t>
      </w:r>
      <w:r w:rsidRPr="00884CA7">
        <w:rPr>
          <w:sz w:val="16"/>
        </w:rPr>
        <w:t>.</w:t>
      </w:r>
    </w:p>
    <w:p w14:paraId="28A9FF32" w14:textId="77777777" w:rsidR="00704358" w:rsidRPr="00884CA7" w:rsidRDefault="00704358" w:rsidP="00704358">
      <w:pPr>
        <w:rPr>
          <w:sz w:val="16"/>
        </w:rPr>
      </w:pPr>
      <w:r w:rsidRPr="00884CA7">
        <w:rPr>
          <w:sz w:val="16"/>
        </w:rPr>
        <w:t xml:space="preserve">“The difference is that </w:t>
      </w:r>
      <w:r w:rsidRPr="009E7E95">
        <w:rPr>
          <w:rStyle w:val="StyleUnderline"/>
          <w:highlight w:val="cyan"/>
        </w:rPr>
        <w:t xml:space="preserve">people have a </w:t>
      </w:r>
      <w:r w:rsidRPr="009E7E95">
        <w:rPr>
          <w:rStyle w:val="Emphasis"/>
          <w:highlight w:val="cyan"/>
        </w:rPr>
        <w:t>camera</w:t>
      </w:r>
      <w:r w:rsidRPr="00D44E0B">
        <w:rPr>
          <w:rStyle w:val="Emphasis"/>
        </w:rPr>
        <w:t xml:space="preserve"> in their pocket</w:t>
      </w:r>
      <w:r w:rsidRPr="00D44E0B">
        <w:rPr>
          <w:rStyle w:val="StyleUnderline"/>
        </w:rPr>
        <w:t>, and they’re able to film</w:t>
      </w:r>
      <w:r w:rsidRPr="00884CA7">
        <w:rPr>
          <w:sz w:val="16"/>
        </w:rPr>
        <w:t xml:space="preserve"> these things,” he says. </w:t>
      </w:r>
      <w:r w:rsidRPr="00D44E0B">
        <w:rPr>
          <w:rStyle w:val="StyleUnderline"/>
        </w:rPr>
        <w:t>“That’s what’s changed</w:t>
      </w:r>
      <w:r w:rsidRPr="00884CA7">
        <w:rPr>
          <w:sz w:val="16"/>
        </w:rPr>
        <w:t xml:space="preserve"> — the way we look at it — because </w:t>
      </w:r>
      <w:r w:rsidRPr="00D44E0B">
        <w:rPr>
          <w:rStyle w:val="StyleUnderline"/>
        </w:rPr>
        <w:t xml:space="preserve">we’re now able to see it and </w:t>
      </w:r>
      <w:r w:rsidRPr="009E7E95">
        <w:rPr>
          <w:rStyle w:val="StyleUnderline"/>
          <w:highlight w:val="cyan"/>
        </w:rPr>
        <w:t xml:space="preserve">it’s </w:t>
      </w:r>
      <w:r w:rsidRPr="009E7E95">
        <w:rPr>
          <w:rStyle w:val="Emphasis"/>
          <w:highlight w:val="cyan"/>
        </w:rPr>
        <w:t>impossible to deny</w:t>
      </w:r>
      <w:r w:rsidRPr="00D44E0B">
        <w:rPr>
          <w:rStyle w:val="StyleUnderline"/>
        </w:rPr>
        <w:t>.”</w:t>
      </w:r>
    </w:p>
    <w:p w14:paraId="1CAFDD55" w14:textId="77777777" w:rsidR="00704358" w:rsidRPr="00884CA7" w:rsidRDefault="00704358" w:rsidP="00704358">
      <w:pPr>
        <w:rPr>
          <w:sz w:val="16"/>
        </w:rPr>
      </w:pPr>
      <w:r w:rsidRPr="00884CA7">
        <w:rPr>
          <w:sz w:val="16"/>
        </w:rPr>
        <w:t xml:space="preserve">Though he does sense change, </w:t>
      </w:r>
      <w:r w:rsidRPr="00D44E0B">
        <w:rPr>
          <w:rStyle w:val="StyleUnderline"/>
        </w:rPr>
        <w:t>Nelson</w:t>
      </w:r>
      <w:r w:rsidRPr="00884CA7">
        <w:rPr>
          <w:sz w:val="16"/>
        </w:rPr>
        <w:t xml:space="preserve"> also </w:t>
      </w:r>
      <w:r w:rsidRPr="00D44E0B">
        <w:rPr>
          <w:rStyle w:val="StyleUnderline"/>
        </w:rPr>
        <w:t>says</w:t>
      </w:r>
      <w:r w:rsidRPr="00884CA7">
        <w:rPr>
          <w:sz w:val="16"/>
        </w:rPr>
        <w:t xml:space="preserve"> that </w:t>
      </w:r>
      <w:r w:rsidRPr="009E7E95">
        <w:rPr>
          <w:rStyle w:val="StyleUnderline"/>
          <w:highlight w:val="cyan"/>
        </w:rPr>
        <w:t xml:space="preserve">there are </w:t>
      </w:r>
      <w:r w:rsidRPr="009E7E95">
        <w:rPr>
          <w:rStyle w:val="Emphasis"/>
          <w:highlight w:val="cyan"/>
        </w:rPr>
        <w:t>no</w:t>
      </w:r>
      <w:r w:rsidRPr="00D44E0B">
        <w:rPr>
          <w:rStyle w:val="Emphasis"/>
        </w:rPr>
        <w:t xml:space="preserve"> “clear, </w:t>
      </w:r>
      <w:r w:rsidRPr="009E7E95">
        <w:rPr>
          <w:rStyle w:val="Emphasis"/>
          <w:highlight w:val="cyan"/>
        </w:rPr>
        <w:t>quick answers”</w:t>
      </w:r>
      <w:r w:rsidRPr="00D44E0B">
        <w:rPr>
          <w:rStyle w:val="StyleUnderline"/>
        </w:rPr>
        <w:t xml:space="preserve"> to</w:t>
      </w:r>
      <w:r w:rsidRPr="00884CA7">
        <w:rPr>
          <w:sz w:val="16"/>
        </w:rPr>
        <w:t xml:space="preserve"> the </w:t>
      </w:r>
      <w:r w:rsidRPr="00D44E0B">
        <w:rPr>
          <w:rStyle w:val="StyleUnderline"/>
        </w:rPr>
        <w:t>questions surrounding racism</w:t>
      </w:r>
      <w:r w:rsidRPr="00884CA7">
        <w:rPr>
          <w:sz w:val="16"/>
        </w:rPr>
        <w:t xml:space="preserve">, racial tension, </w:t>
      </w:r>
      <w:r w:rsidRPr="00D44E0B">
        <w:rPr>
          <w:rStyle w:val="StyleUnderline"/>
        </w:rPr>
        <w:t>police brutality, and gun violence</w:t>
      </w:r>
      <w:r w:rsidRPr="00884CA7">
        <w:rPr>
          <w:sz w:val="16"/>
        </w:rPr>
        <w:t xml:space="preserve"> in America.</w:t>
      </w:r>
    </w:p>
    <w:p w14:paraId="21CADA40" w14:textId="77777777" w:rsidR="00704358" w:rsidRPr="00884CA7" w:rsidRDefault="00704358" w:rsidP="00704358">
      <w:pPr>
        <w:rPr>
          <w:sz w:val="16"/>
        </w:rPr>
      </w:pPr>
      <w:r w:rsidRPr="00884CA7">
        <w:rPr>
          <w:sz w:val="16"/>
        </w:rPr>
        <w:t>“There’s a feeling that there’s a culture in the police department that has to change, and how do you change a culture?” he asks. “I think one of the most startling things that’s happened is that these killings have gone on in every sector of the country — it’s not just the south, the north, or the east. So what does that say about police departments?”</w:t>
      </w:r>
    </w:p>
    <w:p w14:paraId="7E2390F4" w14:textId="77777777" w:rsidR="00704358" w:rsidRPr="00884CA7" w:rsidRDefault="00704358" w:rsidP="00704358">
      <w:pPr>
        <w:rPr>
          <w:sz w:val="16"/>
        </w:rPr>
      </w:pPr>
      <w:r w:rsidRPr="00884CA7">
        <w:rPr>
          <w:sz w:val="16"/>
        </w:rPr>
        <w:t>As tensions continue to simmer, Nelson says that it’s important for America to “speak honestly about what is going on.” However, such an exercise seems to be increasingly difficult as the 2016 election marches forward.</w:t>
      </w:r>
    </w:p>
    <w:p w14:paraId="357CDA53" w14:textId="77777777" w:rsidR="00704358" w:rsidRPr="00884CA7" w:rsidRDefault="00704358" w:rsidP="00704358">
      <w:pPr>
        <w:rPr>
          <w:sz w:val="16"/>
        </w:rPr>
      </w:pPr>
      <w:r w:rsidRPr="00884CA7">
        <w:rPr>
          <w:sz w:val="16"/>
        </w:rPr>
        <w:t>“Donald Trump has fanned the flames of racism in this country,” Nelson says. “He was a real driving force in the birther movement, and he started out his campaign by calling Mexicans rapists, and he’s called for banning Muslims from this country. There’s a feeling that we’re under attack, and at the same time, other Republicans are saying, ‘Yeah, that’s racist, but we’ll still support him.’ It’s very scary, I think, for African-Americans to look out and see that Donald Trump has over 50 percent of the white male vote.”</w:t>
      </w:r>
    </w:p>
    <w:p w14:paraId="11D07B65" w14:textId="77777777" w:rsidR="00704358" w:rsidRPr="00884CA7" w:rsidRDefault="00704358" w:rsidP="00704358">
      <w:pPr>
        <w:rPr>
          <w:sz w:val="16"/>
        </w:rPr>
      </w:pPr>
      <w:r w:rsidRPr="00D44E0B">
        <w:rPr>
          <w:rStyle w:val="StyleUnderline"/>
        </w:rPr>
        <w:t xml:space="preserve">When </w:t>
      </w:r>
      <w:r w:rsidRPr="009E7E95">
        <w:rPr>
          <w:rStyle w:val="StyleUnderline"/>
          <w:highlight w:val="cyan"/>
        </w:rPr>
        <w:t>comparing</w:t>
      </w:r>
      <w:r w:rsidRPr="00D44E0B">
        <w:rPr>
          <w:rStyle w:val="StyleUnderline"/>
        </w:rPr>
        <w:t xml:space="preserve"> the racial </w:t>
      </w:r>
      <w:r w:rsidRPr="00D44E0B">
        <w:rPr>
          <w:rStyle w:val="Emphasis"/>
        </w:rPr>
        <w:t xml:space="preserve">struggles of </w:t>
      </w:r>
      <w:r w:rsidRPr="009E7E95">
        <w:rPr>
          <w:rStyle w:val="Emphasis"/>
          <w:highlight w:val="cyan"/>
        </w:rPr>
        <w:t>the 1960s</w:t>
      </w:r>
      <w:r w:rsidRPr="00D44E0B">
        <w:rPr>
          <w:rStyle w:val="StyleUnderline"/>
        </w:rPr>
        <w:t xml:space="preserve"> to the present, Nelson argues </w:t>
      </w:r>
      <w:r w:rsidRPr="009E7E95">
        <w:rPr>
          <w:rStyle w:val="StyleUnderline"/>
          <w:highlight w:val="cyan"/>
        </w:rPr>
        <w:t>there are</w:t>
      </w:r>
      <w:r w:rsidRPr="00D44E0B">
        <w:rPr>
          <w:rStyle w:val="StyleUnderline"/>
        </w:rPr>
        <w:t xml:space="preserve"> </w:t>
      </w:r>
      <w:r w:rsidRPr="00D44E0B">
        <w:rPr>
          <w:rStyle w:val="Emphasis"/>
        </w:rPr>
        <w:t xml:space="preserve">several </w:t>
      </w:r>
      <w:r w:rsidRPr="009E7E95">
        <w:rPr>
          <w:rStyle w:val="Emphasis"/>
          <w:highlight w:val="cyan"/>
        </w:rPr>
        <w:t>similarities</w:t>
      </w:r>
      <w:r w:rsidRPr="00884CA7">
        <w:rPr>
          <w:sz w:val="16"/>
        </w:rPr>
        <w:t xml:space="preserve"> — similarities </w:t>
      </w:r>
      <w:r w:rsidRPr="009E7E95">
        <w:rPr>
          <w:rStyle w:val="StyleUnderline"/>
          <w:highlight w:val="cyan"/>
        </w:rPr>
        <w:t>to be hopeful</w:t>
      </w:r>
      <w:r w:rsidRPr="00D44E0B">
        <w:rPr>
          <w:rStyle w:val="StyleUnderline"/>
        </w:rPr>
        <w:t xml:space="preserve"> about</w:t>
      </w:r>
      <w:r w:rsidRPr="00884CA7">
        <w:rPr>
          <w:sz w:val="16"/>
        </w:rPr>
        <w:t>.</w:t>
      </w:r>
    </w:p>
    <w:p w14:paraId="061A91FC" w14:textId="77777777" w:rsidR="00704358" w:rsidRPr="00884CA7" w:rsidRDefault="00704358" w:rsidP="00704358">
      <w:pPr>
        <w:rPr>
          <w:sz w:val="16"/>
        </w:rPr>
      </w:pPr>
      <w:r w:rsidRPr="00884CA7">
        <w:rPr>
          <w:sz w:val="16"/>
        </w:rPr>
        <w:t xml:space="preserve">“One thing that’s important to remember about </w:t>
      </w:r>
      <w:r w:rsidRPr="009E7E95">
        <w:rPr>
          <w:rStyle w:val="StyleUnderline"/>
          <w:highlight w:val="cyan"/>
        </w:rPr>
        <w:t>the ‘60s</w:t>
      </w:r>
      <w:r w:rsidRPr="00884CA7">
        <w:rPr>
          <w:sz w:val="16"/>
        </w:rPr>
        <w:t xml:space="preserve"> is that it </w:t>
      </w:r>
      <w:r w:rsidRPr="009E7E95">
        <w:rPr>
          <w:rStyle w:val="StyleUnderline"/>
          <w:highlight w:val="cyan"/>
        </w:rPr>
        <w:t>was</w:t>
      </w:r>
      <w:r w:rsidRPr="00D44E0B">
        <w:rPr>
          <w:rStyle w:val="StyleUnderline"/>
        </w:rPr>
        <w:t xml:space="preserve"> a movement </w:t>
      </w:r>
      <w:r w:rsidRPr="009E7E95">
        <w:rPr>
          <w:rStyle w:val="Emphasis"/>
          <w:highlight w:val="cyan"/>
        </w:rPr>
        <w:t>not only</w:t>
      </w:r>
      <w:r w:rsidRPr="00D44E0B">
        <w:rPr>
          <w:rStyle w:val="StyleUnderline"/>
        </w:rPr>
        <w:t xml:space="preserve"> of </w:t>
      </w:r>
      <w:r w:rsidRPr="009E7E95">
        <w:rPr>
          <w:rStyle w:val="StyleUnderline"/>
          <w:highlight w:val="cyan"/>
        </w:rPr>
        <w:t>African-Americans</w:t>
      </w:r>
      <w:r w:rsidRPr="00D44E0B">
        <w:rPr>
          <w:rStyle w:val="StyleUnderline"/>
        </w:rPr>
        <w:t>, but</w:t>
      </w:r>
      <w:r w:rsidRPr="00884CA7">
        <w:rPr>
          <w:sz w:val="16"/>
        </w:rPr>
        <w:t xml:space="preserve"> it was a movement </w:t>
      </w:r>
      <w:r w:rsidRPr="00D44E0B">
        <w:rPr>
          <w:rStyle w:val="StyleUnderline"/>
        </w:rPr>
        <w:t xml:space="preserve">of </w:t>
      </w:r>
      <w:r w:rsidRPr="00D44E0B">
        <w:rPr>
          <w:rStyle w:val="Emphasis"/>
        </w:rPr>
        <w:t>all people</w:t>
      </w:r>
      <w:r w:rsidRPr="00884CA7">
        <w:rPr>
          <w:sz w:val="16"/>
        </w:rPr>
        <w:t xml:space="preserve">,” he says. “If you look at any of the huge marches, </w:t>
      </w:r>
      <w:r w:rsidRPr="00D44E0B">
        <w:rPr>
          <w:rStyle w:val="StyleUnderline"/>
        </w:rPr>
        <w:t xml:space="preserve">it’s not just black Americans, </w:t>
      </w:r>
      <w:r w:rsidRPr="009E7E95">
        <w:rPr>
          <w:rStyle w:val="StyleUnderline"/>
          <w:highlight w:val="cyan"/>
        </w:rPr>
        <w:t xml:space="preserve">it’s </w:t>
      </w:r>
      <w:r w:rsidRPr="009E7E95">
        <w:rPr>
          <w:rStyle w:val="Emphasis"/>
          <w:highlight w:val="cyan"/>
        </w:rPr>
        <w:t>white</w:t>
      </w:r>
      <w:r w:rsidRPr="00D44E0B">
        <w:rPr>
          <w:rStyle w:val="Emphasis"/>
        </w:rPr>
        <w:t xml:space="preserve"> Americans</w:t>
      </w:r>
      <w:r w:rsidRPr="00D44E0B">
        <w:rPr>
          <w:rStyle w:val="StyleUnderline"/>
        </w:rPr>
        <w:t xml:space="preserve">, </w:t>
      </w:r>
      <w:r w:rsidRPr="009E7E95">
        <w:rPr>
          <w:rStyle w:val="Emphasis"/>
          <w:highlight w:val="cyan"/>
        </w:rPr>
        <w:t>Asians</w:t>
      </w:r>
      <w:r w:rsidRPr="009E7E95">
        <w:rPr>
          <w:rStyle w:val="StyleUnderline"/>
          <w:highlight w:val="cyan"/>
        </w:rPr>
        <w:t xml:space="preserve">, and </w:t>
      </w:r>
      <w:r w:rsidRPr="009E7E95">
        <w:rPr>
          <w:rStyle w:val="Emphasis"/>
          <w:highlight w:val="cyan"/>
        </w:rPr>
        <w:t>Latinos</w:t>
      </w:r>
      <w:r w:rsidRPr="00D44E0B">
        <w:rPr>
          <w:rStyle w:val="StyleUnderline"/>
        </w:rPr>
        <w:t xml:space="preserve"> — everybody is participating</w:t>
      </w:r>
      <w:r w:rsidRPr="00884CA7">
        <w:rPr>
          <w:sz w:val="16"/>
        </w:rPr>
        <w:t xml:space="preserve">. And I think just as today, </w:t>
      </w:r>
      <w:r w:rsidRPr="00D44E0B">
        <w:rPr>
          <w:rStyle w:val="StyleUnderline"/>
        </w:rPr>
        <w:t>everybody’s outraged</w:t>
      </w:r>
      <w:r w:rsidRPr="00884CA7">
        <w:rPr>
          <w:sz w:val="16"/>
        </w:rPr>
        <w:t xml:space="preserve"> by what’s going on. I hope that we are at </w:t>
      </w:r>
      <w:r w:rsidRPr="00D44E0B">
        <w:rPr>
          <w:rStyle w:val="StyleUnderline"/>
        </w:rPr>
        <w:t xml:space="preserve">the start of a </w:t>
      </w:r>
      <w:r w:rsidRPr="00D44E0B">
        <w:rPr>
          <w:rStyle w:val="Emphasis"/>
        </w:rPr>
        <w:t>movement</w:t>
      </w:r>
      <w:r w:rsidRPr="00884CA7">
        <w:rPr>
          <w:sz w:val="16"/>
        </w:rPr>
        <w:t>.”</w:t>
      </w:r>
    </w:p>
    <w:p w14:paraId="445F1E2E" w14:textId="77777777" w:rsidR="00704358" w:rsidRPr="00884CA7" w:rsidRDefault="00704358" w:rsidP="00704358">
      <w:pPr>
        <w:rPr>
          <w:sz w:val="16"/>
        </w:rPr>
      </w:pPr>
      <w:r w:rsidRPr="00D44E0B">
        <w:rPr>
          <w:rStyle w:val="StyleUnderline"/>
        </w:rPr>
        <w:t>While some claim</w:t>
      </w:r>
      <w:r w:rsidRPr="00884CA7">
        <w:rPr>
          <w:sz w:val="16"/>
        </w:rPr>
        <w:t xml:space="preserve"> that </w:t>
      </w:r>
      <w:r w:rsidRPr="00D44E0B">
        <w:rPr>
          <w:rStyle w:val="StyleUnderline"/>
        </w:rPr>
        <w:t xml:space="preserve">a </w:t>
      </w:r>
      <w:r w:rsidRPr="009E7E95">
        <w:rPr>
          <w:rStyle w:val="Emphasis"/>
          <w:highlight w:val="cyan"/>
        </w:rPr>
        <w:t>race</w:t>
      </w:r>
      <w:r w:rsidRPr="00E826FA">
        <w:rPr>
          <w:rStyle w:val="Emphasis"/>
        </w:rPr>
        <w:t xml:space="preserve"> war</w:t>
      </w:r>
      <w:r w:rsidRPr="00E826FA">
        <w:rPr>
          <w:rStyle w:val="StyleUnderline"/>
        </w:rPr>
        <w:t xml:space="preserve"> is on the </w:t>
      </w:r>
      <w:r w:rsidRPr="00E826FA">
        <w:rPr>
          <w:rStyle w:val="Emphasis"/>
        </w:rPr>
        <w:t>horizon</w:t>
      </w:r>
      <w:r w:rsidRPr="00E826FA">
        <w:rPr>
          <w:sz w:val="16"/>
          <w:szCs w:val="16"/>
        </w:rPr>
        <w:t xml:space="preserve">, Nelson </w:t>
      </w:r>
      <w:r w:rsidRPr="00D44E0B">
        <w:rPr>
          <w:rStyle w:val="StyleUnderline"/>
        </w:rPr>
        <w:t xml:space="preserve">sees a future that </w:t>
      </w:r>
      <w:r w:rsidRPr="009E7E95">
        <w:rPr>
          <w:rStyle w:val="Emphasis"/>
          <w:highlight w:val="cyan"/>
        </w:rPr>
        <w:t>joins</w:t>
      </w:r>
      <w:r w:rsidRPr="00D44E0B">
        <w:rPr>
          <w:rStyle w:val="Emphasis"/>
        </w:rPr>
        <w:t xml:space="preserve"> together </w:t>
      </w:r>
      <w:r w:rsidRPr="009E7E95">
        <w:rPr>
          <w:rStyle w:val="Emphasis"/>
          <w:highlight w:val="cyan"/>
        </w:rPr>
        <w:t>different groups</w:t>
      </w:r>
      <w:r w:rsidRPr="00884CA7">
        <w:rPr>
          <w:sz w:val="16"/>
        </w:rPr>
        <w:t>.</w:t>
      </w:r>
    </w:p>
    <w:p w14:paraId="101595F1" w14:textId="77777777" w:rsidR="00704358" w:rsidRPr="00884CA7" w:rsidRDefault="00704358" w:rsidP="00704358">
      <w:pPr>
        <w:rPr>
          <w:sz w:val="16"/>
        </w:rPr>
      </w:pPr>
      <w:r w:rsidRPr="00884CA7">
        <w:rPr>
          <w:sz w:val="16"/>
        </w:rPr>
        <w:t xml:space="preserve">“We’re at a place, hopefully, where change is something that people are thinking about, that </w:t>
      </w:r>
      <w:r w:rsidRPr="00D44E0B">
        <w:rPr>
          <w:rStyle w:val="StyleUnderline"/>
        </w:rPr>
        <w:t>black people, white people, Asians, Latinos — everybody</w:t>
      </w:r>
      <w:r w:rsidRPr="00884CA7">
        <w:rPr>
          <w:sz w:val="16"/>
        </w:rPr>
        <w:t xml:space="preserve"> in this country </w:t>
      </w:r>
      <w:r w:rsidRPr="00D44E0B">
        <w:rPr>
          <w:rStyle w:val="StyleUnderline"/>
        </w:rPr>
        <w:t>is thinking about how we get better</w:t>
      </w:r>
      <w:r w:rsidRPr="00884CA7">
        <w:rPr>
          <w:sz w:val="16"/>
        </w:rPr>
        <w:t>,” he says. “That’s one of the things that the United States offers — the chance to get better.”</w:t>
      </w:r>
    </w:p>
    <w:p w14:paraId="2726001D" w14:textId="77777777" w:rsidR="00704358" w:rsidRPr="00884CA7" w:rsidRDefault="00704358" w:rsidP="00704358">
      <w:pPr>
        <w:rPr>
          <w:sz w:val="16"/>
        </w:rPr>
      </w:pPr>
      <w:r w:rsidRPr="00884CA7">
        <w:rPr>
          <w:sz w:val="16"/>
        </w:rPr>
        <w:t xml:space="preserve">In order to see that things get better, Nelson argues that </w:t>
      </w:r>
      <w:r w:rsidRPr="00D44E0B">
        <w:rPr>
          <w:rStyle w:val="StyleUnderline"/>
        </w:rPr>
        <w:t xml:space="preserve">we must start viewing police brutality </w:t>
      </w:r>
      <w:r w:rsidRPr="00D44E0B">
        <w:rPr>
          <w:rStyle w:val="Emphasis"/>
        </w:rPr>
        <w:t>as human issue</w:t>
      </w:r>
      <w:r w:rsidRPr="00D44E0B">
        <w:rPr>
          <w:rStyle w:val="StyleUnderline"/>
        </w:rPr>
        <w:t xml:space="preserve"> instead of a black or brown issue</w:t>
      </w:r>
      <w:r w:rsidRPr="00884CA7">
        <w:rPr>
          <w:sz w:val="16"/>
        </w:rPr>
        <w:t>.</w:t>
      </w:r>
    </w:p>
    <w:p w14:paraId="77DF2FE6" w14:textId="77777777" w:rsidR="00704358" w:rsidRPr="00884CA7" w:rsidRDefault="00704358" w:rsidP="00704358">
      <w:pPr>
        <w:rPr>
          <w:sz w:val="16"/>
        </w:rPr>
      </w:pPr>
      <w:r w:rsidRPr="00884CA7">
        <w:rPr>
          <w:rStyle w:val="StyleUnderline"/>
        </w:rPr>
        <w:t>“I’m</w:t>
      </w:r>
      <w:r w:rsidRPr="00884CA7">
        <w:rPr>
          <w:sz w:val="16"/>
        </w:rPr>
        <w:t xml:space="preserve"> very </w:t>
      </w:r>
      <w:r w:rsidRPr="00884CA7">
        <w:rPr>
          <w:rStyle w:val="StyleUnderline"/>
        </w:rPr>
        <w:t>heartened by young people,”</w:t>
      </w:r>
      <w:r w:rsidRPr="00884CA7">
        <w:rPr>
          <w:sz w:val="16"/>
        </w:rPr>
        <w:t xml:space="preserve"> he says. </w:t>
      </w:r>
      <w:r w:rsidRPr="00884CA7">
        <w:rPr>
          <w:rStyle w:val="StyleUnderline"/>
        </w:rPr>
        <w:t>“When you look at</w:t>
      </w:r>
      <w:r w:rsidRPr="00884CA7">
        <w:rPr>
          <w:sz w:val="16"/>
        </w:rPr>
        <w:t xml:space="preserve"> these </w:t>
      </w:r>
      <w:r w:rsidRPr="009E7E95">
        <w:rPr>
          <w:rStyle w:val="StyleUnderline"/>
          <w:highlight w:val="cyan"/>
        </w:rPr>
        <w:t>demonstrations</w:t>
      </w:r>
      <w:r w:rsidRPr="00884CA7">
        <w:rPr>
          <w:sz w:val="16"/>
        </w:rPr>
        <w:t xml:space="preserve"> that are taking place </w:t>
      </w:r>
      <w:r w:rsidRPr="009E7E95">
        <w:rPr>
          <w:rStyle w:val="Emphasis"/>
          <w:highlight w:val="cyan"/>
        </w:rPr>
        <w:t>all over the country</w:t>
      </w:r>
      <w:r w:rsidRPr="00884CA7">
        <w:rPr>
          <w:rStyle w:val="StyleUnderline"/>
        </w:rPr>
        <w:t>, it’s not just black people, it’s everybody</w:t>
      </w:r>
      <w:r w:rsidRPr="00884CA7">
        <w:rPr>
          <w:sz w:val="16"/>
        </w:rPr>
        <w:t xml:space="preserve"> who’s </w:t>
      </w:r>
      <w:r w:rsidRPr="00884CA7">
        <w:rPr>
          <w:rStyle w:val="StyleUnderline"/>
        </w:rPr>
        <w:t>protesting</w:t>
      </w:r>
      <w:r w:rsidRPr="00884CA7">
        <w:rPr>
          <w:sz w:val="16"/>
        </w:rPr>
        <w:t xml:space="preserve">. That’s what we have to understand — </w:t>
      </w:r>
      <w:r w:rsidRPr="00884CA7">
        <w:rPr>
          <w:rStyle w:val="StyleUnderline"/>
        </w:rPr>
        <w:t>it has to be everybody who protests</w:t>
      </w:r>
      <w:r w:rsidRPr="00884CA7">
        <w:rPr>
          <w:sz w:val="16"/>
        </w:rPr>
        <w:t xml:space="preserve"> these </w:t>
      </w:r>
      <w:r w:rsidRPr="00884CA7">
        <w:rPr>
          <w:rStyle w:val="StyleUnderline"/>
        </w:rPr>
        <w:t>police killings</w:t>
      </w:r>
      <w:r w:rsidRPr="00884CA7">
        <w:rPr>
          <w:sz w:val="16"/>
        </w:rPr>
        <w:t xml:space="preserve">, which have gone on and on again for the last two years. Because of video cameras that we have in our pockets, </w:t>
      </w:r>
      <w:r w:rsidRPr="00884CA7">
        <w:rPr>
          <w:rStyle w:val="StyleUnderline"/>
        </w:rPr>
        <w:t>we’ve seen evidence</w:t>
      </w:r>
      <w:r w:rsidRPr="00884CA7">
        <w:rPr>
          <w:sz w:val="16"/>
        </w:rPr>
        <w:t xml:space="preserve"> that </w:t>
      </w:r>
      <w:r w:rsidRPr="00884CA7">
        <w:rPr>
          <w:rStyle w:val="StyleUnderline"/>
        </w:rPr>
        <w:t>this is</w:t>
      </w:r>
      <w:r w:rsidRPr="00884CA7">
        <w:rPr>
          <w:sz w:val="16"/>
        </w:rPr>
        <w:t xml:space="preserve"> really </w:t>
      </w:r>
      <w:r w:rsidRPr="00884CA7">
        <w:rPr>
          <w:rStyle w:val="StyleUnderline"/>
        </w:rPr>
        <w:t xml:space="preserve">happening — </w:t>
      </w:r>
      <w:r w:rsidRPr="00884CA7">
        <w:rPr>
          <w:rStyle w:val="Emphasis"/>
        </w:rPr>
        <w:t>irrefutable evidence</w:t>
      </w:r>
      <w:r w:rsidRPr="00884CA7">
        <w:rPr>
          <w:sz w:val="16"/>
        </w:rPr>
        <w:t>. Before we could kind of pass it off.”</w:t>
      </w:r>
    </w:p>
    <w:p w14:paraId="483D82D0" w14:textId="77777777" w:rsidR="00704358" w:rsidRPr="00884CA7" w:rsidRDefault="00704358" w:rsidP="00704358">
      <w:pPr>
        <w:rPr>
          <w:sz w:val="16"/>
        </w:rPr>
      </w:pPr>
      <w:r w:rsidRPr="009E7E95">
        <w:rPr>
          <w:rStyle w:val="Emphasis"/>
          <w:highlight w:val="cyan"/>
        </w:rPr>
        <w:t>Rejecting</w:t>
      </w:r>
      <w:r w:rsidRPr="00884CA7">
        <w:rPr>
          <w:rStyle w:val="Emphasis"/>
        </w:rPr>
        <w:t xml:space="preserve"> calls for </w:t>
      </w:r>
      <w:r w:rsidRPr="009E7E95">
        <w:rPr>
          <w:rStyle w:val="Emphasis"/>
          <w:highlight w:val="cyan"/>
        </w:rPr>
        <w:t>a race war</w:t>
      </w:r>
      <w:r w:rsidRPr="009E7E95">
        <w:rPr>
          <w:rStyle w:val="StyleUnderline"/>
          <w:highlight w:val="cyan"/>
        </w:rPr>
        <w:t xml:space="preserve"> and choosing a </w:t>
      </w:r>
      <w:r w:rsidRPr="009E7E95">
        <w:rPr>
          <w:rStyle w:val="Emphasis"/>
          <w:highlight w:val="cyan"/>
        </w:rPr>
        <w:t>non-violent path</w:t>
      </w:r>
      <w:r w:rsidRPr="00884CA7">
        <w:rPr>
          <w:rStyle w:val="StyleUnderline"/>
        </w:rPr>
        <w:t xml:space="preserve"> forward </w:t>
      </w:r>
      <w:r w:rsidRPr="009E7E95">
        <w:rPr>
          <w:rStyle w:val="StyleUnderline"/>
          <w:highlight w:val="cyan"/>
        </w:rPr>
        <w:t xml:space="preserve">is “the </w:t>
      </w:r>
      <w:r w:rsidRPr="009E7E95">
        <w:rPr>
          <w:rStyle w:val="Emphasis"/>
          <w:highlight w:val="cyan"/>
        </w:rPr>
        <w:t>only way</w:t>
      </w:r>
      <w:r w:rsidRPr="00884CA7">
        <w:rPr>
          <w:rStyle w:val="StyleUnderline"/>
        </w:rPr>
        <w:t xml:space="preserve"> that </w:t>
      </w:r>
      <w:r w:rsidRPr="009E7E95">
        <w:rPr>
          <w:rStyle w:val="StyleUnderline"/>
          <w:highlight w:val="cyan"/>
        </w:rPr>
        <w:t>you can win,”</w:t>
      </w:r>
      <w:r w:rsidRPr="00884CA7">
        <w:rPr>
          <w:sz w:val="16"/>
        </w:rPr>
        <w:t xml:space="preserve"> Nelson says.</w:t>
      </w:r>
    </w:p>
    <w:p w14:paraId="7AD053EE" w14:textId="77777777" w:rsidR="00704358" w:rsidRPr="007E17C7" w:rsidRDefault="00704358" w:rsidP="00704358">
      <w:pPr>
        <w:rPr>
          <w:u w:val="single"/>
        </w:rPr>
      </w:pPr>
      <w:r w:rsidRPr="00884CA7">
        <w:rPr>
          <w:rStyle w:val="StyleUnderline"/>
        </w:rPr>
        <w:t xml:space="preserve">“The very idea of </w:t>
      </w:r>
      <w:r w:rsidRPr="009E7E95">
        <w:rPr>
          <w:rStyle w:val="StyleUnderline"/>
          <w:highlight w:val="cyan"/>
        </w:rPr>
        <w:t xml:space="preserve">the </w:t>
      </w:r>
      <w:r w:rsidRPr="009E7E95">
        <w:rPr>
          <w:rStyle w:val="Emphasis"/>
          <w:highlight w:val="cyan"/>
        </w:rPr>
        <w:t>civil rights movement</w:t>
      </w:r>
      <w:r w:rsidRPr="00884CA7">
        <w:rPr>
          <w:rStyle w:val="StyleUnderline"/>
        </w:rPr>
        <w:t xml:space="preserve"> and non-violence </w:t>
      </w:r>
      <w:r w:rsidRPr="009E7E95">
        <w:rPr>
          <w:rStyle w:val="StyleUnderline"/>
          <w:highlight w:val="cyan"/>
        </w:rPr>
        <w:t>was to say</w:t>
      </w:r>
      <w:r w:rsidRPr="00884CA7">
        <w:rPr>
          <w:sz w:val="16"/>
        </w:rPr>
        <w:t xml:space="preserve">, ‘Look, look at what’s happening in the south — look at the dogs, look at the hoses. </w:t>
      </w:r>
      <w:r w:rsidRPr="009E7E95">
        <w:rPr>
          <w:rStyle w:val="Emphasis"/>
          <w:highlight w:val="cyan"/>
        </w:rPr>
        <w:t>You have to pick a side</w:t>
      </w:r>
      <w:r w:rsidRPr="00884CA7">
        <w:rPr>
          <w:sz w:val="16"/>
        </w:rPr>
        <w:t xml:space="preserve">,’” he says. “I think that’s maybe where we’re coming to now, and I think </w:t>
      </w:r>
      <w:r w:rsidRPr="00884CA7">
        <w:rPr>
          <w:rStyle w:val="StyleUnderline"/>
        </w:rPr>
        <w:t>that’s</w:t>
      </w:r>
      <w:r w:rsidRPr="00884CA7">
        <w:rPr>
          <w:sz w:val="16"/>
        </w:rPr>
        <w:t xml:space="preserve"> maybe </w:t>
      </w:r>
      <w:r w:rsidRPr="00884CA7">
        <w:rPr>
          <w:rStyle w:val="StyleUnderline"/>
        </w:rPr>
        <w:t>not a bad moment</w:t>
      </w:r>
      <w:r w:rsidRPr="00884CA7">
        <w:rPr>
          <w:sz w:val="16"/>
        </w:rPr>
        <w:t xml:space="preserve">. Maybe </w:t>
      </w:r>
      <w:r w:rsidRPr="00884CA7">
        <w:rPr>
          <w:rStyle w:val="StyleUnderline"/>
        </w:rPr>
        <w:t xml:space="preserve">it’s a moment of change.” </w:t>
      </w:r>
    </w:p>
    <w:p w14:paraId="2530C0A8" w14:textId="77777777" w:rsidR="00704358" w:rsidRPr="009C1ACC" w:rsidRDefault="00704358" w:rsidP="00704358">
      <w:pPr>
        <w:pStyle w:val="Heading4"/>
      </w:pPr>
      <w:r>
        <w:t xml:space="preserve">It </w:t>
      </w:r>
      <w:r>
        <w:rPr>
          <w:u w:val="single"/>
        </w:rPr>
        <w:t>backfires</w:t>
      </w:r>
      <w:r>
        <w:t xml:space="preserve">---armed protest breeds </w:t>
      </w:r>
      <w:r>
        <w:rPr>
          <w:u w:val="single"/>
        </w:rPr>
        <w:t>reactionary violence</w:t>
      </w:r>
      <w:r>
        <w:t xml:space="preserve"> that </w:t>
      </w:r>
      <w:r>
        <w:rPr>
          <w:u w:val="single"/>
        </w:rPr>
        <w:t>crushes</w:t>
      </w:r>
      <w:r>
        <w:t xml:space="preserve"> the movement---</w:t>
      </w:r>
      <w:r>
        <w:rPr>
          <w:u w:val="single"/>
        </w:rPr>
        <w:t>outweighs</w:t>
      </w:r>
      <w:r>
        <w:t xml:space="preserve"> and </w:t>
      </w:r>
      <w:r>
        <w:rPr>
          <w:u w:val="single"/>
        </w:rPr>
        <w:t>turns</w:t>
      </w:r>
      <w:r>
        <w:t xml:space="preserve"> the alt. </w:t>
      </w:r>
    </w:p>
    <w:p w14:paraId="5A5BB5C9" w14:textId="77777777" w:rsidR="00704358" w:rsidRDefault="00704358" w:rsidP="00704358">
      <w:r>
        <w:rPr>
          <w:rStyle w:val="Style13ptBold"/>
        </w:rPr>
        <w:t xml:space="preserve">Cesca ’15 </w:t>
      </w:r>
      <w:r w:rsidRPr="00DA19BD">
        <w:t xml:space="preserve">[Bob; August 19; Contributor; Salon, “Wing-nuts with guns &amp; dreams of a race war: Inside the dangerous obsessions of right-wing extremists,” </w:t>
      </w:r>
      <w:hyperlink r:id="rId16" w:history="1">
        <w:r w:rsidRPr="00DA19BD">
          <w:rPr>
            <w:rStyle w:val="Hyperlink"/>
          </w:rPr>
          <w:t>https://www.salon.com/2015/08/19/wing_nuts_with_guns_dreams_of_a_race_war_inside_the_dangerous_obsessions_of_right_wing_extremists/</w:t>
        </w:r>
      </w:hyperlink>
      <w:r>
        <w:t>]</w:t>
      </w:r>
    </w:p>
    <w:p w14:paraId="0B59C82C" w14:textId="77777777" w:rsidR="00704358" w:rsidRPr="009C1ACC" w:rsidRDefault="00704358" w:rsidP="00704358">
      <w:pPr>
        <w:rPr>
          <w:sz w:val="16"/>
        </w:rPr>
      </w:pPr>
      <w:r w:rsidRPr="009C1ACC">
        <w:rPr>
          <w:sz w:val="16"/>
        </w:rPr>
        <w:t xml:space="preserve">Even as we round the corner into the final year of the Obama administration, </w:t>
      </w:r>
      <w:r w:rsidRPr="009E7E95">
        <w:rPr>
          <w:rStyle w:val="Emphasis"/>
          <w:highlight w:val="cyan"/>
        </w:rPr>
        <w:t>organized</w:t>
      </w:r>
      <w:r w:rsidRPr="009C1ACC">
        <w:rPr>
          <w:sz w:val="16"/>
        </w:rPr>
        <w:t xml:space="preserve"> and semi-organized </w:t>
      </w:r>
      <w:r w:rsidRPr="009E7E95">
        <w:rPr>
          <w:rStyle w:val="Emphasis"/>
          <w:highlight w:val="cyan"/>
        </w:rPr>
        <w:t>racists</w:t>
      </w:r>
      <w:r w:rsidRPr="00DA19BD">
        <w:rPr>
          <w:rStyle w:val="StyleUnderline"/>
        </w:rPr>
        <w:t xml:space="preserve"> continue to rage against</w:t>
      </w:r>
      <w:r w:rsidRPr="009C1ACC">
        <w:rPr>
          <w:sz w:val="16"/>
        </w:rPr>
        <w:t xml:space="preserve"> the election of </w:t>
      </w:r>
      <w:r w:rsidRPr="00DA19BD">
        <w:rPr>
          <w:rStyle w:val="StyleUnderline"/>
        </w:rPr>
        <w:t>the first African-American president</w:t>
      </w:r>
      <w:r w:rsidRPr="009C1ACC">
        <w:rPr>
          <w:sz w:val="16"/>
        </w:rPr>
        <w:t xml:space="preserve">. This Summer, </w:t>
      </w:r>
      <w:r w:rsidRPr="00DA19BD">
        <w:rPr>
          <w:rStyle w:val="StyleUnderline"/>
        </w:rPr>
        <w:t xml:space="preserve">their </w:t>
      </w:r>
      <w:r w:rsidRPr="00DA19BD">
        <w:rPr>
          <w:rStyle w:val="Emphasis"/>
        </w:rPr>
        <w:t xml:space="preserve">specified </w:t>
      </w:r>
      <w:r w:rsidRPr="009E7E95">
        <w:rPr>
          <w:rStyle w:val="Emphasis"/>
          <w:highlight w:val="cyan"/>
        </w:rPr>
        <w:t>target</w:t>
      </w:r>
      <w:r w:rsidRPr="00DA19BD">
        <w:rPr>
          <w:rStyle w:val="StyleUnderline"/>
        </w:rPr>
        <w:t xml:space="preserve"> is </w:t>
      </w:r>
      <w:r w:rsidRPr="009E7E95">
        <w:rPr>
          <w:rStyle w:val="StyleUnderline"/>
          <w:highlight w:val="cyan"/>
        </w:rPr>
        <w:t xml:space="preserve">the </w:t>
      </w:r>
      <w:r w:rsidRPr="009E7E95">
        <w:rPr>
          <w:rStyle w:val="Emphasis"/>
          <w:highlight w:val="cyan"/>
        </w:rPr>
        <w:t>B</w:t>
      </w:r>
      <w:r w:rsidRPr="009E7E95">
        <w:rPr>
          <w:rStyle w:val="StyleUnderline"/>
          <w:highlight w:val="cyan"/>
        </w:rPr>
        <w:t>lack</w:t>
      </w:r>
      <w:r w:rsidRPr="00DA19BD">
        <w:rPr>
          <w:rStyle w:val="StyleUnderline"/>
        </w:rPr>
        <w:t xml:space="preserve"> </w:t>
      </w:r>
      <w:r w:rsidRPr="00DA19BD">
        <w:rPr>
          <w:rStyle w:val="Emphasis"/>
        </w:rPr>
        <w:t>L</w:t>
      </w:r>
      <w:r w:rsidRPr="00DA19BD">
        <w:rPr>
          <w:rStyle w:val="StyleUnderline"/>
        </w:rPr>
        <w:t xml:space="preserve">ives </w:t>
      </w:r>
      <w:r w:rsidRPr="00DA19BD">
        <w:rPr>
          <w:rStyle w:val="Emphasis"/>
        </w:rPr>
        <w:t>M</w:t>
      </w:r>
      <w:r w:rsidRPr="00DA19BD">
        <w:rPr>
          <w:rStyle w:val="StyleUnderline"/>
        </w:rPr>
        <w:t xml:space="preserve">atter </w:t>
      </w:r>
      <w:r w:rsidRPr="009E7E95">
        <w:rPr>
          <w:rStyle w:val="StyleUnderline"/>
          <w:highlight w:val="cyan"/>
        </w:rPr>
        <w:t>movement</w:t>
      </w:r>
      <w:r w:rsidRPr="00DA19BD">
        <w:rPr>
          <w:rStyle w:val="StyleUnderline"/>
        </w:rPr>
        <w:t>, and the racist groups</w:t>
      </w:r>
      <w:r w:rsidRPr="009C1ACC">
        <w:rPr>
          <w:sz w:val="16"/>
        </w:rPr>
        <w:t xml:space="preserve"> in question </w:t>
      </w:r>
      <w:r w:rsidRPr="00DA19BD">
        <w:rPr>
          <w:rStyle w:val="StyleUnderline"/>
        </w:rPr>
        <w:t xml:space="preserve">happen to be </w:t>
      </w:r>
      <w:r w:rsidRPr="00DA19BD">
        <w:rPr>
          <w:rStyle w:val="Emphasis"/>
        </w:rPr>
        <w:t>gun-toting Oath Keepers</w:t>
      </w:r>
      <w:r w:rsidRPr="009C1ACC">
        <w:rPr>
          <w:sz w:val="16"/>
        </w:rPr>
        <w:t xml:space="preserve"> and Confederate flag fetishists.</w:t>
      </w:r>
    </w:p>
    <w:p w14:paraId="0E6105E5" w14:textId="77777777" w:rsidR="00704358" w:rsidRPr="009C1ACC" w:rsidRDefault="00704358" w:rsidP="00704358">
      <w:pPr>
        <w:rPr>
          <w:sz w:val="16"/>
        </w:rPr>
      </w:pPr>
      <w:r w:rsidRPr="009C1ACC">
        <w:rPr>
          <w:sz w:val="16"/>
        </w:rPr>
        <w:t>Let's start with the Confederate flag crackpots. This past weekend, Confederate flag supporters, who insisted they totally aren't racists, trolled African-Americans in Sunrise, Florida. A group called the South Florida Rednecks launched a motorcycle convoy with their bikes and pickup trucks festooned in the Confederate flag, which is totally not inflammatory at all. But when Black Lives Matter protesters appeared, Raw Story </w:t>
      </w:r>
      <w:hyperlink r:id="rId17" w:history="1">
        <w:r w:rsidRPr="009C1ACC">
          <w:rPr>
            <w:rStyle w:val="Hyperlink"/>
            <w:sz w:val="16"/>
          </w:rPr>
          <w:t>reported</w:t>
        </w:r>
      </w:hyperlink>
      <w:r w:rsidRPr="009C1ACC">
        <w:rPr>
          <w:sz w:val="16"/>
        </w:rPr>
        <w:t> that some of the Southern Florida Rednecks brandished knives and firearms, clearly to intimidate the protesters.</w:t>
      </w:r>
    </w:p>
    <w:p w14:paraId="3B2BE7BA" w14:textId="77777777" w:rsidR="00704358" w:rsidRPr="009C1ACC" w:rsidRDefault="00704358" w:rsidP="00704358">
      <w:pPr>
        <w:rPr>
          <w:sz w:val="16"/>
        </w:rPr>
      </w:pPr>
      <w:r w:rsidRPr="009C1ACC">
        <w:rPr>
          <w:sz w:val="16"/>
        </w:rPr>
        <w:t xml:space="preserve">What makes the flag people particular volatile is the self-evident fact that </w:t>
      </w:r>
      <w:r w:rsidRPr="009E7E95">
        <w:rPr>
          <w:rStyle w:val="StyleUnderline"/>
          <w:highlight w:val="cyan"/>
        </w:rPr>
        <w:t>they're</w:t>
      </w:r>
      <w:r w:rsidRPr="00DA19BD">
        <w:rPr>
          <w:rStyle w:val="StyleUnderline"/>
        </w:rPr>
        <w:t xml:space="preserve"> an </w:t>
      </w:r>
      <w:r w:rsidRPr="009E7E95">
        <w:rPr>
          <w:rStyle w:val="Emphasis"/>
          <w:highlight w:val="cyan"/>
        </w:rPr>
        <w:t>embattled</w:t>
      </w:r>
      <w:r w:rsidRPr="009E7E95">
        <w:rPr>
          <w:rStyle w:val="StyleUnderline"/>
          <w:highlight w:val="cyan"/>
        </w:rPr>
        <w:t xml:space="preserve"> and</w:t>
      </w:r>
      <w:r w:rsidRPr="00DA19BD">
        <w:rPr>
          <w:rStyle w:val="StyleUnderline"/>
        </w:rPr>
        <w:t xml:space="preserve"> rapidly dying sub-faction of </w:t>
      </w:r>
      <w:r w:rsidRPr="00DA19BD">
        <w:rPr>
          <w:rStyle w:val="Emphasis"/>
        </w:rPr>
        <w:t>hate-mongers</w:t>
      </w:r>
      <w:r w:rsidRPr="00DA19BD">
        <w:rPr>
          <w:rStyle w:val="StyleUnderline"/>
        </w:rPr>
        <w:t xml:space="preserve"> in deep denial about their archaic</w:t>
      </w:r>
      <w:r w:rsidRPr="009C1ACC">
        <w:rPr>
          <w:sz w:val="16"/>
        </w:rPr>
        <w:t xml:space="preserve"> symbol of </w:t>
      </w:r>
      <w:r w:rsidRPr="00DA19BD">
        <w:rPr>
          <w:rStyle w:val="StyleUnderline"/>
        </w:rPr>
        <w:t>"heritage."</w:t>
      </w:r>
      <w:r w:rsidRPr="009C1ACC">
        <w:rPr>
          <w:sz w:val="16"/>
        </w:rPr>
        <w:t xml:space="preserve"> (Heritage meaning slavery, treason, Jim Crow and southern racism.) And the louder they become, the </w:t>
      </w:r>
      <w:r w:rsidRPr="00DA19BD">
        <w:rPr>
          <w:rStyle w:val="StyleUnderline"/>
        </w:rPr>
        <w:t>tighter</w:t>
      </w:r>
      <w:r w:rsidRPr="009C1ACC">
        <w:rPr>
          <w:sz w:val="16"/>
        </w:rPr>
        <w:t xml:space="preserve"> the </w:t>
      </w:r>
      <w:r w:rsidRPr="00DA19BD">
        <w:rPr>
          <w:rStyle w:val="StyleUnderline"/>
        </w:rPr>
        <w:t>walls</w:t>
      </w:r>
      <w:r w:rsidRPr="009C1ACC">
        <w:rPr>
          <w:sz w:val="16"/>
        </w:rPr>
        <w:t xml:space="preserve"> close in </w:t>
      </w:r>
      <w:r w:rsidRPr="00DA19BD">
        <w:rPr>
          <w:rStyle w:val="StyleUnderline"/>
        </w:rPr>
        <w:t>around them</w:t>
      </w:r>
      <w:r w:rsidRPr="009C1ACC">
        <w:rPr>
          <w:sz w:val="16"/>
        </w:rPr>
        <w:t xml:space="preserve"> -- which </w:t>
      </w:r>
      <w:r w:rsidRPr="00DA19BD">
        <w:rPr>
          <w:rStyle w:val="StyleUnderline"/>
        </w:rPr>
        <w:t xml:space="preserve">could further </w:t>
      </w:r>
      <w:r w:rsidRPr="009E7E95">
        <w:rPr>
          <w:rStyle w:val="Emphasis"/>
          <w:highlight w:val="cyan"/>
        </w:rPr>
        <w:t>provoke</w:t>
      </w:r>
      <w:r w:rsidRPr="00DA19BD">
        <w:rPr>
          <w:rStyle w:val="Emphasis"/>
        </w:rPr>
        <w:t xml:space="preserve"> them </w:t>
      </w:r>
      <w:r w:rsidRPr="009E7E95">
        <w:rPr>
          <w:rStyle w:val="Emphasis"/>
          <w:highlight w:val="cyan"/>
        </w:rPr>
        <w:t>into snapping</w:t>
      </w:r>
      <w:r w:rsidRPr="00DA19BD">
        <w:rPr>
          <w:rStyle w:val="StyleUnderline"/>
        </w:rPr>
        <w:t xml:space="preserve">. Given how the most recent </w:t>
      </w:r>
      <w:r w:rsidRPr="009E7E95">
        <w:rPr>
          <w:rStyle w:val="StyleUnderline"/>
          <w:highlight w:val="cyan"/>
        </w:rPr>
        <w:t>assault</w:t>
      </w:r>
      <w:r w:rsidRPr="00DA19BD">
        <w:rPr>
          <w:rStyle w:val="StyleUnderline"/>
        </w:rPr>
        <w:t xml:space="preserve"> on the flag </w:t>
      </w:r>
      <w:r w:rsidRPr="009E7E95">
        <w:rPr>
          <w:rStyle w:val="StyleUnderline"/>
          <w:highlight w:val="cyan"/>
        </w:rPr>
        <w:t>began with a</w:t>
      </w:r>
      <w:r w:rsidRPr="00DA19BD">
        <w:rPr>
          <w:rStyle w:val="StyleUnderline"/>
        </w:rPr>
        <w:t xml:space="preserve"> </w:t>
      </w:r>
      <w:r w:rsidRPr="00DA19BD">
        <w:rPr>
          <w:rStyle w:val="Emphasis"/>
        </w:rPr>
        <w:t xml:space="preserve">mass </w:t>
      </w:r>
      <w:r w:rsidRPr="009E7E95">
        <w:rPr>
          <w:rStyle w:val="Emphasis"/>
          <w:highlight w:val="cyan"/>
        </w:rPr>
        <w:t>shooting</w:t>
      </w:r>
      <w:r w:rsidRPr="00DA19BD">
        <w:rPr>
          <w:rStyle w:val="StyleUnderline"/>
        </w:rPr>
        <w:t>, it's reasonable to worry</w:t>
      </w:r>
      <w:r w:rsidRPr="009C1ACC">
        <w:rPr>
          <w:sz w:val="16"/>
        </w:rPr>
        <w:t xml:space="preserve"> that </w:t>
      </w:r>
      <w:r w:rsidRPr="00E368D8">
        <w:rPr>
          <w:rStyle w:val="StyleUnderline"/>
        </w:rPr>
        <w:t>it might not be the only time a</w:t>
      </w:r>
      <w:r w:rsidRPr="009C1ACC">
        <w:rPr>
          <w:sz w:val="16"/>
        </w:rPr>
        <w:t xml:space="preserve"> Lost Cause-</w:t>
      </w:r>
      <w:r w:rsidRPr="00E368D8">
        <w:rPr>
          <w:rStyle w:val="StyleUnderline"/>
        </w:rPr>
        <w:t xml:space="preserve">obsessed </w:t>
      </w:r>
      <w:r w:rsidRPr="009E7E95">
        <w:rPr>
          <w:rStyle w:val="StyleUnderline"/>
          <w:highlight w:val="cyan"/>
        </w:rPr>
        <w:t xml:space="preserve">rebel </w:t>
      </w:r>
      <w:r w:rsidRPr="009E7E95">
        <w:rPr>
          <w:rStyle w:val="Emphasis"/>
          <w:highlight w:val="cyan"/>
        </w:rPr>
        <w:t>lashes out at p</w:t>
      </w:r>
      <w:r w:rsidRPr="00E368D8">
        <w:rPr>
          <w:rStyle w:val="Emphasis"/>
        </w:rPr>
        <w:t xml:space="preserve">eople </w:t>
      </w:r>
      <w:r w:rsidRPr="009E7E95">
        <w:rPr>
          <w:rStyle w:val="Emphasis"/>
          <w:highlight w:val="cyan"/>
        </w:rPr>
        <w:t>o</w:t>
      </w:r>
      <w:r w:rsidRPr="00E368D8">
        <w:rPr>
          <w:rStyle w:val="Emphasis"/>
        </w:rPr>
        <w:t xml:space="preserve">f </w:t>
      </w:r>
      <w:r w:rsidRPr="009E7E95">
        <w:rPr>
          <w:rStyle w:val="Emphasis"/>
          <w:highlight w:val="cyan"/>
        </w:rPr>
        <w:t>c</w:t>
      </w:r>
      <w:r w:rsidRPr="00E368D8">
        <w:rPr>
          <w:rStyle w:val="Emphasis"/>
        </w:rPr>
        <w:t>olor</w:t>
      </w:r>
      <w:r w:rsidRPr="009C1ACC">
        <w:rPr>
          <w:sz w:val="16"/>
        </w:rPr>
        <w:t xml:space="preserve">, and </w:t>
      </w:r>
      <w:r w:rsidRPr="00E368D8">
        <w:rPr>
          <w:rStyle w:val="StyleUnderline"/>
        </w:rPr>
        <w:t>given how</w:t>
      </w:r>
      <w:r w:rsidRPr="009C1ACC">
        <w:rPr>
          <w:sz w:val="16"/>
        </w:rPr>
        <w:t xml:space="preserve"> the </w:t>
      </w:r>
      <w:r w:rsidRPr="00E368D8">
        <w:rPr>
          <w:rStyle w:val="StyleUnderline"/>
        </w:rPr>
        <w:t xml:space="preserve">Black Lives Matter </w:t>
      </w:r>
      <w:r w:rsidRPr="009E7E95">
        <w:rPr>
          <w:rStyle w:val="StyleUnderline"/>
          <w:highlight w:val="cyan"/>
        </w:rPr>
        <w:t>protesters are</w:t>
      </w:r>
      <w:r w:rsidRPr="00E368D8">
        <w:rPr>
          <w:rStyle w:val="StyleUnderline"/>
        </w:rPr>
        <w:t xml:space="preserve"> </w:t>
      </w:r>
      <w:r w:rsidRPr="00E368D8">
        <w:rPr>
          <w:rStyle w:val="Emphasis"/>
        </w:rPr>
        <w:t xml:space="preserve">extremely </w:t>
      </w:r>
      <w:r w:rsidRPr="009E7E95">
        <w:rPr>
          <w:rStyle w:val="Emphasis"/>
          <w:highlight w:val="cyan"/>
        </w:rPr>
        <w:t>visible</w:t>
      </w:r>
      <w:r w:rsidRPr="00E368D8">
        <w:rPr>
          <w:rStyle w:val="StyleUnderline"/>
        </w:rPr>
        <w:t xml:space="preserve"> now</w:t>
      </w:r>
      <w:r w:rsidRPr="009C1ACC">
        <w:rPr>
          <w:sz w:val="16"/>
        </w:rPr>
        <w:t>, it might benefit the flag rednecks gathered in organized rallies to set a few ground rules about protecting their dastardly heritage without the use of weapons.</w:t>
      </w:r>
    </w:p>
    <w:p w14:paraId="1E6593A1" w14:textId="77777777" w:rsidR="00704358" w:rsidRPr="009C1ACC" w:rsidRDefault="00704358" w:rsidP="00704358">
      <w:pPr>
        <w:rPr>
          <w:sz w:val="16"/>
        </w:rPr>
      </w:pPr>
      <w:r w:rsidRPr="009C1ACC">
        <w:rPr>
          <w:sz w:val="16"/>
        </w:rPr>
        <w:t xml:space="preserve">Speaking of which, news broke during last week's anniversary of the shooting of Michael Brown that </w:t>
      </w:r>
      <w:r w:rsidRPr="00E368D8">
        <w:rPr>
          <w:rStyle w:val="StyleUnderline"/>
        </w:rPr>
        <w:t xml:space="preserve">Oath Keepers appeared in Ferguson -- </w:t>
      </w:r>
      <w:r w:rsidRPr="00E368D8">
        <w:rPr>
          <w:rStyle w:val="Emphasis"/>
        </w:rPr>
        <w:t>fully armed</w:t>
      </w:r>
      <w:r w:rsidRPr="009C1ACC">
        <w:rPr>
          <w:sz w:val="16"/>
        </w:rPr>
        <w:t xml:space="preserve">. By way of review, </w:t>
      </w:r>
      <w:r w:rsidRPr="00E368D8">
        <w:rPr>
          <w:rStyle w:val="StyleUnderline"/>
        </w:rPr>
        <w:t xml:space="preserve">the Oath Keepers are considered </w:t>
      </w:r>
      <w:r w:rsidRPr="009E7E95">
        <w:rPr>
          <w:rStyle w:val="StyleUnderline"/>
          <w:highlight w:val="cyan"/>
        </w:rPr>
        <w:t xml:space="preserve">a </w:t>
      </w:r>
      <w:r w:rsidRPr="009E7E95">
        <w:rPr>
          <w:rStyle w:val="Emphasis"/>
          <w:highlight w:val="cyan"/>
        </w:rPr>
        <w:t>militia group</w:t>
      </w:r>
      <w:r w:rsidRPr="009C1ACC">
        <w:rPr>
          <w:sz w:val="16"/>
        </w:rPr>
        <w:t xml:space="preserve"> affiliated with the patriot movement and </w:t>
      </w:r>
      <w:r w:rsidRPr="00E368D8">
        <w:rPr>
          <w:rStyle w:val="StyleUnderline"/>
        </w:rPr>
        <w:t xml:space="preserve">composed of former </w:t>
      </w:r>
      <w:r w:rsidRPr="00E368D8">
        <w:rPr>
          <w:rStyle w:val="Emphasis"/>
        </w:rPr>
        <w:t>military</w:t>
      </w:r>
      <w:r w:rsidRPr="00E368D8">
        <w:rPr>
          <w:rStyle w:val="StyleUnderline"/>
        </w:rPr>
        <w:t xml:space="preserve"> and </w:t>
      </w:r>
      <w:r w:rsidRPr="00E368D8">
        <w:rPr>
          <w:rStyle w:val="Emphasis"/>
        </w:rPr>
        <w:t>law enforcement</w:t>
      </w:r>
      <w:r w:rsidRPr="00E368D8">
        <w:rPr>
          <w:rStyle w:val="StyleUnderline"/>
        </w:rPr>
        <w:t xml:space="preserve"> officials who've</w:t>
      </w:r>
      <w:r w:rsidRPr="009C1ACC">
        <w:rPr>
          <w:sz w:val="16"/>
        </w:rPr>
        <w:t xml:space="preserve"> each </w:t>
      </w:r>
      <w:r w:rsidRPr="00E368D8">
        <w:rPr>
          <w:rStyle w:val="StyleUnderline"/>
        </w:rPr>
        <w:t>pledged</w:t>
      </w:r>
      <w:r w:rsidRPr="009C1ACC">
        <w:rPr>
          <w:sz w:val="16"/>
        </w:rPr>
        <w:t xml:space="preserve"> an oath </w:t>
      </w:r>
      <w:r w:rsidRPr="00E368D8">
        <w:rPr>
          <w:rStyle w:val="StyleUnderline"/>
        </w:rPr>
        <w:t>to disobey any laws</w:t>
      </w:r>
      <w:r w:rsidRPr="009C1ACC">
        <w:rPr>
          <w:sz w:val="16"/>
        </w:rPr>
        <w:t xml:space="preserve"> they deem to be </w:t>
      </w:r>
      <w:r w:rsidRPr="00E368D8">
        <w:rPr>
          <w:rStyle w:val="StyleUnderline"/>
        </w:rPr>
        <w:t>in violation of their</w:t>
      </w:r>
      <w:r w:rsidRPr="009C1ACC">
        <w:rPr>
          <w:sz w:val="16"/>
        </w:rPr>
        <w:t xml:space="preserve"> constitutional </w:t>
      </w:r>
      <w:r w:rsidRPr="00E368D8">
        <w:rPr>
          <w:rStyle w:val="StyleUnderline"/>
        </w:rPr>
        <w:t>rights</w:t>
      </w:r>
      <w:r w:rsidRPr="009C1ACC">
        <w:rPr>
          <w:sz w:val="16"/>
        </w:rPr>
        <w:t xml:space="preserve">. (They sound hilarious at parties.) </w:t>
      </w:r>
      <w:r w:rsidRPr="00E368D8">
        <w:rPr>
          <w:rStyle w:val="StyleUnderline"/>
        </w:rPr>
        <w:t>Who knows what</w:t>
      </w:r>
      <w:r w:rsidRPr="009C1ACC">
        <w:rPr>
          <w:sz w:val="16"/>
        </w:rPr>
        <w:t xml:space="preserve"> the hell </w:t>
      </w:r>
      <w:r w:rsidRPr="00E368D8">
        <w:rPr>
          <w:rStyle w:val="StyleUnderline"/>
        </w:rPr>
        <w:t>would've happened if a </w:t>
      </w:r>
      <w:r w:rsidRPr="00E368D8">
        <w:rPr>
          <w:rStyle w:val="Emphasis"/>
        </w:rPr>
        <w:t>non-white group</w:t>
      </w:r>
      <w:r w:rsidRPr="00E368D8">
        <w:rPr>
          <w:rStyle w:val="StyleUnderline"/>
        </w:rPr>
        <w:t xml:space="preserve"> </w:t>
      </w:r>
      <w:r w:rsidRPr="009E7E95">
        <w:rPr>
          <w:rStyle w:val="StyleUnderline"/>
          <w:highlight w:val="cyan"/>
        </w:rPr>
        <w:t>showed up</w:t>
      </w:r>
      <w:r w:rsidRPr="00E368D8">
        <w:rPr>
          <w:rStyle w:val="StyleUnderline"/>
        </w:rPr>
        <w:t xml:space="preserve"> </w:t>
      </w:r>
      <w:r w:rsidRPr="00E368D8">
        <w:rPr>
          <w:rStyle w:val="Emphasis"/>
        </w:rPr>
        <w:t xml:space="preserve">armed </w:t>
      </w:r>
      <w:r w:rsidRPr="009E7E95">
        <w:rPr>
          <w:rStyle w:val="Emphasis"/>
          <w:highlight w:val="cyan"/>
        </w:rPr>
        <w:t>with</w:t>
      </w:r>
      <w:r w:rsidRPr="00E368D8">
        <w:rPr>
          <w:rStyle w:val="Emphasis"/>
        </w:rPr>
        <w:t xml:space="preserve"> AR-15 </w:t>
      </w:r>
      <w:r w:rsidRPr="009E7E95">
        <w:rPr>
          <w:rStyle w:val="Emphasis"/>
          <w:highlight w:val="cyan"/>
        </w:rPr>
        <w:t>semiautomatic rifles</w:t>
      </w:r>
      <w:r w:rsidRPr="009C1ACC">
        <w:rPr>
          <w:sz w:val="16"/>
        </w:rPr>
        <w:t>, given that Ferguson has seen more than its fair share of unarmed, peaceful protesters pepper-sprayed and incarcerated.</w:t>
      </w:r>
    </w:p>
    <w:p w14:paraId="39DD3EC9" w14:textId="77777777" w:rsidR="00704358" w:rsidRPr="009C1ACC" w:rsidRDefault="00704358" w:rsidP="00704358">
      <w:pPr>
        <w:rPr>
          <w:sz w:val="16"/>
        </w:rPr>
      </w:pPr>
      <w:r w:rsidRPr="009C1ACC">
        <w:rPr>
          <w:sz w:val="16"/>
        </w:rPr>
        <w:t>Late last week, Ferguson law enforcement ordered the Oath Keepers to stow their rifles while inside Ferguson city limits. However, on Monday, the head of St. Louis County's Oath Keepers chapter, Sam Andrews, </w:t>
      </w:r>
      <w:hyperlink r:id="rId18" w:history="1">
        <w:r w:rsidRPr="009C1ACC">
          <w:rPr>
            <w:rStyle w:val="Hyperlink"/>
            <w:sz w:val="16"/>
          </w:rPr>
          <w:t>announced</w:t>
        </w:r>
      </w:hyperlink>
      <w:r w:rsidRPr="009C1ACC">
        <w:rPr>
          <w:sz w:val="16"/>
        </w:rPr>
        <w:t> </w:t>
      </w:r>
      <w:r w:rsidRPr="00186E18">
        <w:rPr>
          <w:sz w:val="16"/>
        </w:rPr>
        <w:t xml:space="preserve">that </w:t>
      </w:r>
      <w:r w:rsidRPr="009E7E95">
        <w:rPr>
          <w:rStyle w:val="StyleUnderline"/>
          <w:highlight w:val="cyan"/>
        </w:rPr>
        <w:t xml:space="preserve">the group wants to </w:t>
      </w:r>
      <w:r w:rsidRPr="009E7E95">
        <w:rPr>
          <w:rStyle w:val="Emphasis"/>
          <w:highlight w:val="cyan"/>
        </w:rPr>
        <w:t>arm</w:t>
      </w:r>
      <w:r w:rsidRPr="009C1ACC">
        <w:rPr>
          <w:rStyle w:val="Emphasis"/>
        </w:rPr>
        <w:t xml:space="preserve"> 50 </w:t>
      </w:r>
      <w:r w:rsidRPr="009E7E95">
        <w:rPr>
          <w:rStyle w:val="Emphasis"/>
          <w:highlight w:val="cyan"/>
        </w:rPr>
        <w:t>Black protesters</w:t>
      </w:r>
      <w:r w:rsidRPr="009C1ACC">
        <w:rPr>
          <w:rStyle w:val="StyleUnderline"/>
        </w:rPr>
        <w:t xml:space="preserve"> as part of a political demonstration</w:t>
      </w:r>
      <w:r w:rsidRPr="009C1ACC">
        <w:rPr>
          <w:sz w:val="16"/>
        </w:rPr>
        <w:t xml:space="preserve"> later this month, </w:t>
      </w:r>
      <w:r w:rsidRPr="009C1ACC">
        <w:rPr>
          <w:rStyle w:val="StyleUnderline"/>
        </w:rPr>
        <w:t xml:space="preserve">and announced their intention </w:t>
      </w:r>
      <w:r w:rsidRPr="009E7E95">
        <w:rPr>
          <w:rStyle w:val="StyleUnderline"/>
          <w:highlight w:val="cyan"/>
        </w:rPr>
        <w:t>to</w:t>
      </w:r>
      <w:r w:rsidRPr="009C1ACC">
        <w:rPr>
          <w:rStyle w:val="StyleUnderline"/>
        </w:rPr>
        <w:t xml:space="preserve"> </w:t>
      </w:r>
      <w:r w:rsidRPr="009C1ACC">
        <w:rPr>
          <w:rStyle w:val="Emphasis"/>
        </w:rPr>
        <w:t xml:space="preserve">deliberately </w:t>
      </w:r>
      <w:r w:rsidRPr="009E7E95">
        <w:rPr>
          <w:rStyle w:val="Emphasis"/>
          <w:highlight w:val="cyan"/>
        </w:rPr>
        <w:t>provoke</w:t>
      </w:r>
      <w:r w:rsidRPr="009C1ACC">
        <w:rPr>
          <w:rStyle w:val="StyleUnderline"/>
        </w:rPr>
        <w:t xml:space="preserve"> police </w:t>
      </w:r>
      <w:r w:rsidRPr="009E7E95">
        <w:rPr>
          <w:rStyle w:val="StyleUnderline"/>
          <w:highlight w:val="cyan"/>
        </w:rPr>
        <w:t>officers</w:t>
      </w:r>
      <w:r w:rsidRPr="009C1ACC">
        <w:rPr>
          <w:rStyle w:val="StyleUnderline"/>
        </w:rPr>
        <w:t>.</w:t>
      </w:r>
    </w:p>
    <w:p w14:paraId="77BE80CE" w14:textId="77777777" w:rsidR="00704358" w:rsidRPr="009C1ACC" w:rsidRDefault="00704358" w:rsidP="00704358">
      <w:pPr>
        <w:rPr>
          <w:sz w:val="16"/>
        </w:rPr>
      </w:pPr>
      <w:r w:rsidRPr="009C1ACC">
        <w:rPr>
          <w:sz w:val="16"/>
        </w:rPr>
        <w:t>Do we really need to outline what's going on here?</w:t>
      </w:r>
    </w:p>
    <w:p w14:paraId="62604C3B" w14:textId="77777777" w:rsidR="00704358" w:rsidRPr="009C1ACC" w:rsidRDefault="00704358" w:rsidP="00704358">
      <w:pPr>
        <w:rPr>
          <w:sz w:val="16"/>
        </w:rPr>
      </w:pPr>
      <w:r w:rsidRPr="009C1ACC">
        <w:rPr>
          <w:rStyle w:val="StyleUnderline"/>
        </w:rPr>
        <w:t>Throughout the history of the U</w:t>
      </w:r>
      <w:r w:rsidRPr="009C1ACC">
        <w:rPr>
          <w:sz w:val="16"/>
        </w:rPr>
        <w:t xml:space="preserve">nited </w:t>
      </w:r>
      <w:r w:rsidRPr="009C1ACC">
        <w:rPr>
          <w:rStyle w:val="StyleUnderline"/>
        </w:rPr>
        <w:t>S</w:t>
      </w:r>
      <w:r w:rsidRPr="009C1ACC">
        <w:rPr>
          <w:sz w:val="16"/>
        </w:rPr>
        <w:t xml:space="preserve">tates, </w:t>
      </w:r>
      <w:r w:rsidRPr="009E7E95">
        <w:rPr>
          <w:rStyle w:val="StyleUnderline"/>
          <w:highlight w:val="cyan"/>
        </w:rPr>
        <w:t xml:space="preserve">there's </w:t>
      </w:r>
      <w:r w:rsidRPr="009E7E95">
        <w:rPr>
          <w:rStyle w:val="Emphasis"/>
          <w:highlight w:val="cyan"/>
        </w:rPr>
        <w:t>always</w:t>
      </w:r>
      <w:r w:rsidRPr="009E7E95">
        <w:rPr>
          <w:rStyle w:val="StyleUnderline"/>
          <w:highlight w:val="cyan"/>
        </w:rPr>
        <w:t xml:space="preserve"> been talk about a</w:t>
      </w:r>
      <w:r w:rsidRPr="009C1ACC">
        <w:rPr>
          <w:rStyle w:val="StyleUnderline"/>
        </w:rPr>
        <w:t xml:space="preserve"> </w:t>
      </w:r>
      <w:r w:rsidRPr="009C1ACC">
        <w:rPr>
          <w:rStyle w:val="Emphasis"/>
        </w:rPr>
        <w:t xml:space="preserve">forthcoming </w:t>
      </w:r>
      <w:r w:rsidRPr="009E7E95">
        <w:rPr>
          <w:rStyle w:val="Emphasis"/>
          <w:highlight w:val="cyan"/>
        </w:rPr>
        <w:t>race war</w:t>
      </w:r>
      <w:r w:rsidRPr="009C1ACC">
        <w:rPr>
          <w:rStyle w:val="StyleUnderline"/>
        </w:rPr>
        <w:t>. In recent years</w:t>
      </w:r>
      <w:r w:rsidRPr="009C1ACC">
        <w:rPr>
          <w:sz w:val="16"/>
        </w:rPr>
        <w:t xml:space="preserve">, however, </w:t>
      </w:r>
      <w:r w:rsidRPr="009E7E95">
        <w:rPr>
          <w:rStyle w:val="StyleUnderline"/>
          <w:highlight w:val="cyan"/>
        </w:rPr>
        <w:t>the</w:t>
      </w:r>
      <w:r w:rsidRPr="009C1ACC">
        <w:rPr>
          <w:rStyle w:val="StyleUnderline"/>
        </w:rPr>
        <w:t xml:space="preserve"> existence of social media and</w:t>
      </w:r>
      <w:r w:rsidRPr="009C1ACC">
        <w:rPr>
          <w:sz w:val="16"/>
        </w:rPr>
        <w:t xml:space="preserve"> the </w:t>
      </w:r>
      <w:r w:rsidRPr="009E7E95">
        <w:rPr>
          <w:rStyle w:val="Emphasis"/>
          <w:highlight w:val="cyan"/>
        </w:rPr>
        <w:t>amplified</w:t>
      </w:r>
      <w:r w:rsidRPr="009C1ACC">
        <w:rPr>
          <w:rStyle w:val="Emphasis"/>
        </w:rPr>
        <w:t xml:space="preserve"> shrieking</w:t>
      </w:r>
      <w:r w:rsidRPr="009C1ACC">
        <w:rPr>
          <w:rStyle w:val="StyleUnderline"/>
        </w:rPr>
        <w:t xml:space="preserve"> of the </w:t>
      </w:r>
      <w:r w:rsidRPr="009E7E95">
        <w:rPr>
          <w:rStyle w:val="StyleUnderline"/>
          <w:highlight w:val="cyan"/>
        </w:rPr>
        <w:t>conservative</w:t>
      </w:r>
      <w:r w:rsidRPr="009C1ACC">
        <w:rPr>
          <w:sz w:val="16"/>
        </w:rPr>
        <w:t xml:space="preserve"> entertainment </w:t>
      </w:r>
      <w:r w:rsidRPr="009E7E95">
        <w:rPr>
          <w:rStyle w:val="StyleUnderline"/>
          <w:highlight w:val="cyan"/>
        </w:rPr>
        <w:t>complex</w:t>
      </w:r>
      <w:r w:rsidRPr="009C1ACC">
        <w:rPr>
          <w:sz w:val="16"/>
        </w:rPr>
        <w:t xml:space="preserve"> have </w:t>
      </w:r>
      <w:r w:rsidRPr="009E7E95">
        <w:rPr>
          <w:rStyle w:val="StyleUnderline"/>
          <w:highlight w:val="cyan"/>
        </w:rPr>
        <w:t>combined to open</w:t>
      </w:r>
      <w:r w:rsidRPr="009C1ACC">
        <w:rPr>
          <w:rStyle w:val="StyleUnderline"/>
        </w:rPr>
        <w:t xml:space="preserve"> a gaping </w:t>
      </w:r>
      <w:r w:rsidRPr="009C1ACC">
        <w:rPr>
          <w:rStyle w:val="Emphasis"/>
        </w:rPr>
        <w:t xml:space="preserve">window of </w:t>
      </w:r>
      <w:r w:rsidRPr="009E7E95">
        <w:rPr>
          <w:rStyle w:val="Emphasis"/>
          <w:highlight w:val="cyan"/>
        </w:rPr>
        <w:t>legitimacy</w:t>
      </w:r>
      <w:r w:rsidRPr="009E7E95">
        <w:rPr>
          <w:rStyle w:val="StyleUnderline"/>
          <w:highlight w:val="cyan"/>
        </w:rPr>
        <w:t xml:space="preserve"> for</w:t>
      </w:r>
      <w:r w:rsidRPr="009C1ACC">
        <w:rPr>
          <w:rStyle w:val="StyleUnderline"/>
        </w:rPr>
        <w:t xml:space="preserve"> both race wars and </w:t>
      </w:r>
      <w:r w:rsidRPr="009E7E95">
        <w:rPr>
          <w:rStyle w:val="Emphasis"/>
          <w:highlight w:val="cyan"/>
        </w:rPr>
        <w:t>wars against the</w:t>
      </w:r>
      <w:r w:rsidRPr="009C1ACC">
        <w:rPr>
          <w:rStyle w:val="Emphasis"/>
        </w:rPr>
        <w:t xml:space="preserve"> U.S. </w:t>
      </w:r>
      <w:r w:rsidRPr="009E7E95">
        <w:rPr>
          <w:rStyle w:val="Emphasis"/>
          <w:highlight w:val="cyan"/>
        </w:rPr>
        <w:t>government</w:t>
      </w:r>
      <w:r w:rsidRPr="009C1ACC">
        <w:rPr>
          <w:sz w:val="16"/>
        </w:rPr>
        <w:t>, which is currently and not-insignificantly run by an African-American president.</w:t>
      </w:r>
    </w:p>
    <w:p w14:paraId="235954C4" w14:textId="77777777" w:rsidR="00704358" w:rsidRPr="009C1ACC" w:rsidRDefault="00704358" w:rsidP="00704358">
      <w:pPr>
        <w:rPr>
          <w:sz w:val="16"/>
        </w:rPr>
      </w:pPr>
      <w:r w:rsidRPr="009C1ACC">
        <w:rPr>
          <w:sz w:val="16"/>
        </w:rPr>
        <w:t>By the way, I'm old enough to remember how there wasn't a peep from any of these maniacs during the Bush years. In fact, any anti-government rhetoric was vocally shouted down by Dixie Chicks-haters and Bush-supporters, who insisted that we should </w:t>
      </w:r>
      <w:hyperlink r:id="rId19" w:history="1">
        <w:r w:rsidRPr="009C1ACC">
          <w:rPr>
            <w:rStyle w:val="Hyperlink"/>
            <w:sz w:val="16"/>
          </w:rPr>
          <w:t>never criticize</w:t>
        </w:r>
      </w:hyperlink>
      <w:r w:rsidRPr="009C1ACC">
        <w:rPr>
          <w:sz w:val="16"/>
        </w:rPr>
        <w:t> the commander-in-chief while troops were in harm's way. Hell, personalities like Bill Maher were summarily fired for daring to utter an off-handed criticism of our military leaders. Now, today, the same weirdos who were accusing Michael Moore or Nancy Pelosi of being unpatriotic for not supporting the Iraq War are rending garments over the Jade Helm "conspiracy" and a military takeover of Texas.</w:t>
      </w:r>
    </w:p>
    <w:p w14:paraId="3515BB2C" w14:textId="77777777" w:rsidR="00704358" w:rsidRPr="009C1ACC" w:rsidRDefault="00704358" w:rsidP="00704358">
      <w:pPr>
        <w:rPr>
          <w:sz w:val="16"/>
        </w:rPr>
      </w:pPr>
      <w:r w:rsidRPr="009C1ACC">
        <w:rPr>
          <w:sz w:val="16"/>
        </w:rPr>
        <w:t xml:space="preserve">Worse yet, </w:t>
      </w:r>
      <w:r w:rsidRPr="009C1ACC">
        <w:rPr>
          <w:rStyle w:val="StyleUnderline"/>
        </w:rPr>
        <w:t xml:space="preserve">an </w:t>
      </w:r>
      <w:r w:rsidRPr="009C1ACC">
        <w:rPr>
          <w:rStyle w:val="Emphasis"/>
        </w:rPr>
        <w:t>incendiary Venn diagram</w:t>
      </w:r>
      <w:r w:rsidRPr="009C1ACC">
        <w:rPr>
          <w:sz w:val="16"/>
        </w:rPr>
        <w:t xml:space="preserve"> of Confederate flag suppoerters, armed Oath Keepers, and members </w:t>
      </w:r>
      <w:r w:rsidRPr="009C1ACC">
        <w:rPr>
          <w:rStyle w:val="StyleUnderline"/>
        </w:rPr>
        <w:t>of</w:t>
      </w:r>
      <w:r w:rsidRPr="009C1ACC">
        <w:rPr>
          <w:sz w:val="16"/>
        </w:rPr>
        <w:t xml:space="preserve"> the Alex Jones </w:t>
      </w:r>
      <w:r w:rsidRPr="009C1ACC">
        <w:rPr>
          <w:rStyle w:val="StyleUnderline"/>
        </w:rPr>
        <w:t>conspiracy theory</w:t>
      </w:r>
      <w:r w:rsidRPr="009C1ACC">
        <w:rPr>
          <w:sz w:val="16"/>
        </w:rPr>
        <w:t xml:space="preserve"> goon squad </w:t>
      </w:r>
      <w:r w:rsidRPr="009C1ACC">
        <w:rPr>
          <w:rStyle w:val="StyleUnderline"/>
        </w:rPr>
        <w:t xml:space="preserve">appear to be forming </w:t>
      </w:r>
      <w:r w:rsidRPr="009E7E95">
        <w:rPr>
          <w:rStyle w:val="StyleUnderline"/>
          <w:highlight w:val="cyan"/>
        </w:rPr>
        <w:t>a</w:t>
      </w:r>
      <w:r w:rsidRPr="009C1ACC">
        <w:rPr>
          <w:rStyle w:val="StyleUnderline"/>
        </w:rPr>
        <w:t xml:space="preserve"> </w:t>
      </w:r>
      <w:r w:rsidRPr="009C1ACC">
        <w:rPr>
          <w:rStyle w:val="Emphasis"/>
        </w:rPr>
        <w:t xml:space="preserve">perfect </w:t>
      </w:r>
      <w:r w:rsidRPr="009E7E95">
        <w:rPr>
          <w:rStyle w:val="Emphasis"/>
          <w:highlight w:val="cyan"/>
        </w:rPr>
        <w:t>storm</w:t>
      </w:r>
      <w:r w:rsidRPr="009C1ACC">
        <w:rPr>
          <w:rStyle w:val="StyleUnderline"/>
        </w:rPr>
        <w:t xml:space="preserve"> that's hastily </w:t>
      </w:r>
      <w:r w:rsidRPr="009E7E95">
        <w:rPr>
          <w:rStyle w:val="StyleUnderline"/>
          <w:highlight w:val="cyan"/>
        </w:rPr>
        <w:t>moving closer</w:t>
      </w:r>
      <w:r w:rsidRPr="009C1ACC">
        <w:rPr>
          <w:rStyle w:val="StyleUnderline"/>
        </w:rPr>
        <w:t xml:space="preserve"> to </w:t>
      </w:r>
      <w:r w:rsidRPr="009C1ACC">
        <w:rPr>
          <w:rStyle w:val="Emphasis"/>
        </w:rPr>
        <w:t xml:space="preserve">African American </w:t>
      </w:r>
      <w:r w:rsidRPr="009E7E95">
        <w:rPr>
          <w:rStyle w:val="Emphasis"/>
          <w:highlight w:val="cyan"/>
        </w:rPr>
        <w:t>activists</w:t>
      </w:r>
      <w:r w:rsidRPr="009C1ACC">
        <w:rPr>
          <w:rStyle w:val="StyleUnderline"/>
        </w:rPr>
        <w:t>, chiefly B</w:t>
      </w:r>
      <w:r w:rsidRPr="009C1ACC">
        <w:rPr>
          <w:sz w:val="16"/>
        </w:rPr>
        <w:t xml:space="preserve">lack </w:t>
      </w:r>
      <w:r w:rsidRPr="009C1ACC">
        <w:rPr>
          <w:rStyle w:val="StyleUnderline"/>
        </w:rPr>
        <w:t>L</w:t>
      </w:r>
      <w:r w:rsidRPr="009C1ACC">
        <w:rPr>
          <w:sz w:val="16"/>
        </w:rPr>
        <w:t xml:space="preserve">ives </w:t>
      </w:r>
      <w:r w:rsidRPr="009C1ACC">
        <w:rPr>
          <w:rStyle w:val="StyleUnderline"/>
        </w:rPr>
        <w:t>M</w:t>
      </w:r>
      <w:r w:rsidRPr="009C1ACC">
        <w:rPr>
          <w:sz w:val="16"/>
        </w:rPr>
        <w:t xml:space="preserve">atter protesters. </w:t>
      </w:r>
      <w:r w:rsidRPr="009C1ACC">
        <w:rPr>
          <w:rStyle w:val="StyleUnderline"/>
        </w:rPr>
        <w:t xml:space="preserve">It's becoming increasingly evident that </w:t>
      </w:r>
      <w:r w:rsidRPr="009E7E95">
        <w:rPr>
          <w:rStyle w:val="Emphasis"/>
          <w:highlight w:val="cyan"/>
        </w:rPr>
        <w:t>right-wing extremists</w:t>
      </w:r>
      <w:r w:rsidRPr="009C1ACC">
        <w:rPr>
          <w:rStyle w:val="StyleUnderline"/>
        </w:rPr>
        <w:t xml:space="preserve"> and militia radicals are determined to touch off</w:t>
      </w:r>
      <w:r w:rsidRPr="009C1ACC">
        <w:rPr>
          <w:sz w:val="16"/>
        </w:rPr>
        <w:t xml:space="preserve"> some sort of </w:t>
      </w:r>
      <w:r w:rsidRPr="009C1ACC">
        <w:rPr>
          <w:rStyle w:val="Emphasis"/>
        </w:rPr>
        <w:t>violent conflict</w:t>
      </w:r>
      <w:r w:rsidRPr="009C1ACC">
        <w:rPr>
          <w:rStyle w:val="StyleUnderline"/>
        </w:rPr>
        <w:t xml:space="preserve"> involving black activists </w:t>
      </w:r>
      <w:r w:rsidRPr="009C1ACC">
        <w:rPr>
          <w:sz w:val="16"/>
        </w:rPr>
        <w:t xml:space="preserve">and law enforcement, </w:t>
      </w:r>
      <w:r w:rsidRPr="009C1ACC">
        <w:rPr>
          <w:rStyle w:val="StyleUnderline"/>
        </w:rPr>
        <w:t>with Black protesters as</w:t>
      </w:r>
      <w:r w:rsidRPr="009C1ACC">
        <w:rPr>
          <w:sz w:val="16"/>
        </w:rPr>
        <w:t xml:space="preserve"> either </w:t>
      </w:r>
      <w:r w:rsidRPr="009C1ACC">
        <w:rPr>
          <w:rStyle w:val="StyleUnderline"/>
        </w:rPr>
        <w:t>targets</w:t>
      </w:r>
      <w:r w:rsidRPr="009C1ACC">
        <w:rPr>
          <w:sz w:val="16"/>
        </w:rPr>
        <w:t xml:space="preserve"> or as convenient patsies.</w:t>
      </w:r>
    </w:p>
    <w:p w14:paraId="1DBA43E7" w14:textId="77777777" w:rsidR="00704358" w:rsidRPr="009C1ACC" w:rsidRDefault="00704358" w:rsidP="00704358">
      <w:pPr>
        <w:rPr>
          <w:sz w:val="16"/>
        </w:rPr>
      </w:pPr>
      <w:r w:rsidRPr="009C1ACC">
        <w:rPr>
          <w:sz w:val="16"/>
        </w:rPr>
        <w:t xml:space="preserve">With the radicalization of the far-right, especially during the last six years, the eliminationist rhetoric that jet-blasts around the clock from Fox News Channel, AM talk radio and various social media groups has begun to turn a corner. Now </w:t>
      </w:r>
      <w:r w:rsidRPr="009C1ACC">
        <w:rPr>
          <w:rStyle w:val="StyleUnderline"/>
        </w:rPr>
        <w:t xml:space="preserve">they are </w:t>
      </w:r>
      <w:r w:rsidRPr="009E7E95">
        <w:rPr>
          <w:rStyle w:val="StyleUnderline"/>
          <w:highlight w:val="cyan"/>
        </w:rPr>
        <w:t>actively</w:t>
      </w:r>
      <w:r w:rsidRPr="009C1ACC">
        <w:rPr>
          <w:rStyle w:val="StyleUnderline"/>
        </w:rPr>
        <w:t xml:space="preserve"> trying to </w:t>
      </w:r>
      <w:r w:rsidRPr="009E7E95">
        <w:rPr>
          <w:rStyle w:val="StyleUnderline"/>
          <w:highlight w:val="cyan"/>
        </w:rPr>
        <w:t>foment</w:t>
      </w:r>
      <w:r w:rsidRPr="009C1ACC">
        <w:rPr>
          <w:rStyle w:val="StyleUnderline"/>
        </w:rPr>
        <w:t xml:space="preserve"> mass </w:t>
      </w:r>
      <w:r w:rsidRPr="009E7E95">
        <w:rPr>
          <w:rStyle w:val="Emphasis"/>
          <w:highlight w:val="cyan"/>
        </w:rPr>
        <w:t>armed confrontations</w:t>
      </w:r>
      <w:r w:rsidRPr="009C1ACC">
        <w:rPr>
          <w:sz w:val="16"/>
        </w:rPr>
        <w:t>.</w:t>
      </w:r>
    </w:p>
    <w:p w14:paraId="0DCBC23F" w14:textId="77777777" w:rsidR="00704358" w:rsidRPr="004532F8" w:rsidRDefault="00704358" w:rsidP="00704358">
      <w:pPr>
        <w:rPr>
          <w:sz w:val="16"/>
        </w:rPr>
      </w:pPr>
      <w:r w:rsidRPr="009C1ACC">
        <w:rPr>
          <w:sz w:val="16"/>
        </w:rPr>
        <w:t xml:space="preserve">Now, </w:t>
      </w:r>
      <w:r w:rsidRPr="009E7E95">
        <w:rPr>
          <w:rStyle w:val="StyleUnderline"/>
          <w:highlight w:val="cyan"/>
        </w:rPr>
        <w:t>it’s</w:t>
      </w:r>
      <w:r w:rsidRPr="009C1ACC">
        <w:rPr>
          <w:rStyle w:val="StyleUnderline"/>
        </w:rPr>
        <w:t xml:space="preserve"> entirely </w:t>
      </w:r>
      <w:r w:rsidRPr="009E7E95">
        <w:rPr>
          <w:rStyle w:val="StyleUnderline"/>
          <w:highlight w:val="cyan"/>
        </w:rPr>
        <w:t>possible</w:t>
      </w:r>
      <w:r w:rsidRPr="009C1ACC">
        <w:rPr>
          <w:rStyle w:val="StyleUnderline"/>
        </w:rPr>
        <w:t xml:space="preserve"> the </w:t>
      </w:r>
      <w:r w:rsidRPr="009E7E95">
        <w:rPr>
          <w:rStyle w:val="StyleUnderline"/>
          <w:highlight w:val="cyan"/>
        </w:rPr>
        <w:t>Oath Keepers will</w:t>
      </w:r>
      <w:r w:rsidRPr="009C1ACC">
        <w:rPr>
          <w:rStyle w:val="StyleUnderline"/>
        </w:rPr>
        <w:t xml:space="preserve"> either </w:t>
      </w:r>
      <w:r w:rsidRPr="009E7E95">
        <w:rPr>
          <w:rStyle w:val="StyleUnderline"/>
          <w:highlight w:val="cyan"/>
        </w:rPr>
        <w:t xml:space="preserve">be </w:t>
      </w:r>
      <w:r w:rsidRPr="009E7E95">
        <w:rPr>
          <w:rStyle w:val="Emphasis"/>
          <w:highlight w:val="cyan"/>
        </w:rPr>
        <w:t>prevented by law enforcement</w:t>
      </w:r>
      <w:r w:rsidRPr="009C1ACC">
        <w:rPr>
          <w:rStyle w:val="StyleUnderline"/>
        </w:rPr>
        <w:t xml:space="preserve"> from handing out firearms</w:t>
      </w:r>
      <w:r w:rsidRPr="009C1ACC">
        <w:rPr>
          <w:sz w:val="16"/>
        </w:rPr>
        <w:t xml:space="preserve"> to protesters, or it could be that it’s all a big bluff, that none of the Ferguson protesters have even the remotest of interest in participating in this Oath Keeper protest. But what matters here is the intention. And </w:t>
      </w:r>
      <w:r w:rsidRPr="009C1ACC">
        <w:rPr>
          <w:rStyle w:val="StyleUnderline"/>
        </w:rPr>
        <w:t xml:space="preserve">the intention is to </w:t>
      </w:r>
      <w:r w:rsidRPr="009C1ACC">
        <w:rPr>
          <w:rStyle w:val="Emphasis"/>
        </w:rPr>
        <w:t>incite violence</w:t>
      </w:r>
      <w:r w:rsidRPr="009C1ACC">
        <w:rPr>
          <w:sz w:val="16"/>
        </w:rPr>
        <w:t>, in an already tense atmosphere, </w:t>
      </w:r>
      <w:r w:rsidRPr="009C1ACC">
        <w:rPr>
          <w:rStyle w:val="StyleUnderline"/>
        </w:rPr>
        <w:t xml:space="preserve">by a right-wing hate group that has </w:t>
      </w:r>
      <w:r w:rsidRPr="009C1ACC">
        <w:rPr>
          <w:rStyle w:val="Emphasis"/>
        </w:rPr>
        <w:t>zero interest</w:t>
      </w:r>
      <w:r w:rsidRPr="009C1ACC">
        <w:rPr>
          <w:rStyle w:val="StyleUnderline"/>
        </w:rPr>
        <w:t xml:space="preserve"> in the future of</w:t>
      </w:r>
      <w:r w:rsidRPr="009C1ACC">
        <w:rPr>
          <w:sz w:val="16"/>
        </w:rPr>
        <w:t xml:space="preserve"> civil rights -- or </w:t>
      </w:r>
      <w:r w:rsidRPr="009C1ACC">
        <w:rPr>
          <w:rStyle w:val="Emphasis"/>
        </w:rPr>
        <w:t>black lives</w:t>
      </w:r>
      <w:r w:rsidRPr="009C1ACC">
        <w:rPr>
          <w:sz w:val="16"/>
        </w:rPr>
        <w:t>, for that matter.</w:t>
      </w:r>
    </w:p>
    <w:p w14:paraId="5CE7AFBF" w14:textId="77777777" w:rsidR="00704358" w:rsidRDefault="00704358" w:rsidP="00704358">
      <w:pPr>
        <w:pStyle w:val="Heading3"/>
      </w:pPr>
      <w:r>
        <w:t xml:space="preserve">2AC---Extinction </w:t>
      </w:r>
    </w:p>
    <w:p w14:paraId="3F4E0974" w14:textId="77777777" w:rsidR="00704358" w:rsidRDefault="00704358" w:rsidP="00704358">
      <w:pPr>
        <w:pStyle w:val="Heading3"/>
        <w:rPr>
          <w:rFonts w:cs="Calibri"/>
        </w:rPr>
      </w:pPr>
      <w:r>
        <w:rPr>
          <w:rFonts w:cs="Calibri"/>
        </w:rPr>
        <w:t xml:space="preserve">2AC---Alt Fails </w:t>
      </w:r>
    </w:p>
    <w:p w14:paraId="2FCD8387" w14:textId="77777777" w:rsidR="00704358" w:rsidRPr="00FB3BDD" w:rsidRDefault="00704358" w:rsidP="00704358">
      <w:pPr>
        <w:pStyle w:val="Heading3"/>
        <w:rPr>
          <w:rFonts w:cs="Calibri"/>
        </w:rPr>
      </w:pPr>
      <w:r w:rsidRPr="00FB3BDD">
        <w:rPr>
          <w:rFonts w:cs="Calibri"/>
        </w:rPr>
        <w:t>2AC---Epistemic Fiat</w:t>
      </w:r>
    </w:p>
    <w:p w14:paraId="7A3BAA75" w14:textId="77777777" w:rsidR="00704358" w:rsidRPr="00FB3BDD" w:rsidRDefault="00704358" w:rsidP="00704358">
      <w:pPr>
        <w:pStyle w:val="Heading3"/>
        <w:rPr>
          <w:rFonts w:cs="Calibri"/>
        </w:rPr>
      </w:pPr>
      <w:r w:rsidRPr="00FB3BDD">
        <w:rPr>
          <w:rFonts w:cs="Calibri"/>
        </w:rPr>
        <w:t xml:space="preserve">2AC---Private/Int. Fiat </w:t>
      </w:r>
    </w:p>
    <w:p w14:paraId="5E07313B" w14:textId="77777777" w:rsidR="00704358" w:rsidRPr="00FB3BDD" w:rsidRDefault="00704358" w:rsidP="00704358">
      <w:pPr>
        <w:pStyle w:val="Heading3"/>
        <w:rPr>
          <w:rFonts w:cs="Calibri"/>
        </w:rPr>
      </w:pPr>
      <w:r w:rsidRPr="00FB3BDD">
        <w:rPr>
          <w:rFonts w:cs="Calibri"/>
        </w:rPr>
        <w:t xml:space="preserve">AT: Alt---Revolution </w:t>
      </w:r>
    </w:p>
    <w:p w14:paraId="54F87F78" w14:textId="77777777" w:rsidR="00704358" w:rsidRPr="00FB3BDD" w:rsidRDefault="00704358" w:rsidP="00704358">
      <w:pPr>
        <w:pStyle w:val="Heading4"/>
        <w:rPr>
          <w:rFonts w:cs="Calibri"/>
        </w:rPr>
      </w:pPr>
      <w:r w:rsidRPr="00FB3BDD">
        <w:rPr>
          <w:rFonts w:cs="Calibri"/>
        </w:rPr>
        <w:t xml:space="preserve">The military </w:t>
      </w:r>
      <w:r w:rsidRPr="00FB3BDD">
        <w:rPr>
          <w:rFonts w:cs="Calibri"/>
          <w:u w:val="single"/>
        </w:rPr>
        <w:t>obliterates</w:t>
      </w:r>
      <w:r w:rsidRPr="00FB3BDD">
        <w:rPr>
          <w:rFonts w:cs="Calibri"/>
        </w:rPr>
        <w:t xml:space="preserve"> the alt. </w:t>
      </w:r>
    </w:p>
    <w:p w14:paraId="5C3F1308" w14:textId="77777777" w:rsidR="00704358" w:rsidRPr="00FB3BDD" w:rsidRDefault="00704358" w:rsidP="00704358">
      <w:r w:rsidRPr="00FB3BDD">
        <w:rPr>
          <w:b/>
          <w:bCs/>
          <w:sz w:val="26"/>
          <w:szCs w:val="26"/>
        </w:rPr>
        <w:t>Flaherty ’5</w:t>
      </w:r>
      <w:r w:rsidRPr="00FB3BDD">
        <w:t xml:space="preserve"> [Kevin; 2005; B.A. in International Relations from the University of South California; Cryptogon, “Militant Electronic Piracy:</w:t>
      </w:r>
      <w:r w:rsidRPr="00FB3BDD">
        <w:br/>
        <w:t xml:space="preserve">Non-Violent Insurgency Tactics Against the American Corporate State,” </w:t>
      </w:r>
      <w:hyperlink r:id="rId20" w:history="1">
        <w:r w:rsidRPr="00FB3BDD">
          <w:rPr>
            <w:rStyle w:val="Hyperlink"/>
          </w:rPr>
          <w:t>http://cryptogon.com/docs/pirate_insurgency.html/</w:t>
        </w:r>
      </w:hyperlink>
      <w:r>
        <w:t>]</w:t>
      </w:r>
    </w:p>
    <w:p w14:paraId="7AC9FE15" w14:textId="77777777" w:rsidR="00704358" w:rsidRPr="00FB3BDD" w:rsidRDefault="00704358" w:rsidP="00704358">
      <w:pPr>
        <w:rPr>
          <w:sz w:val="14"/>
        </w:rPr>
      </w:pPr>
      <w:r w:rsidRPr="00FB3BDD">
        <w:rPr>
          <w:rStyle w:val="Emphasis"/>
        </w:rPr>
        <w:t xml:space="preserve">Any </w:t>
      </w:r>
      <w:r w:rsidRPr="009E7E95">
        <w:rPr>
          <w:rStyle w:val="Emphasis"/>
          <w:highlight w:val="cyan"/>
        </w:rPr>
        <w:t>violent insurgency</w:t>
      </w:r>
      <w:r w:rsidRPr="009E7E95">
        <w:rPr>
          <w:highlight w:val="cyan"/>
          <w:u w:val="single"/>
        </w:rPr>
        <w:t xml:space="preserve"> against the</w:t>
      </w:r>
      <w:r w:rsidRPr="00FB3BDD">
        <w:rPr>
          <w:rStyle w:val="StyleUnderline"/>
        </w:rPr>
        <w:t xml:space="preserve"> American Corporate </w:t>
      </w:r>
      <w:r w:rsidRPr="009E7E95">
        <w:rPr>
          <w:rStyle w:val="StyleUnderline"/>
          <w:highlight w:val="cyan"/>
        </w:rPr>
        <w:t>State</w:t>
      </w:r>
      <w:r w:rsidRPr="009E7E95">
        <w:rPr>
          <w:highlight w:val="cyan"/>
          <w:u w:val="single"/>
        </w:rPr>
        <w:t xml:space="preserve"> is sure to </w:t>
      </w:r>
      <w:r w:rsidRPr="009E7E95">
        <w:rPr>
          <w:rStyle w:val="Emphasis"/>
          <w:highlight w:val="cyan"/>
        </w:rPr>
        <w:t>fail</w:t>
      </w:r>
      <w:r w:rsidRPr="009E7E95">
        <w:rPr>
          <w:sz w:val="14"/>
          <w:highlight w:val="cyan"/>
        </w:rPr>
        <w:t xml:space="preserve"> </w:t>
      </w:r>
      <w:r w:rsidRPr="009E7E95">
        <w:rPr>
          <w:highlight w:val="cyan"/>
          <w:u w:val="single"/>
        </w:rPr>
        <w:t xml:space="preserve">and will </w:t>
      </w:r>
      <w:r w:rsidRPr="009E7E95">
        <w:rPr>
          <w:rStyle w:val="Emphasis"/>
          <w:highlight w:val="cyan"/>
        </w:rPr>
        <w:t>only</w:t>
      </w:r>
      <w:r w:rsidRPr="00FB3BDD">
        <w:rPr>
          <w:u w:val="single"/>
        </w:rPr>
        <w:t xml:space="preserve"> serve to </w:t>
      </w:r>
      <w:r w:rsidRPr="009E7E95">
        <w:rPr>
          <w:highlight w:val="cyan"/>
          <w:u w:val="single"/>
        </w:rPr>
        <w:t>enhance</w:t>
      </w:r>
      <w:r w:rsidRPr="00FB3BDD">
        <w:rPr>
          <w:u w:val="single"/>
        </w:rPr>
        <w:t xml:space="preserve"> the </w:t>
      </w:r>
      <w:r w:rsidRPr="00FB3BDD">
        <w:rPr>
          <w:rStyle w:val="Emphasis"/>
        </w:rPr>
        <w:t xml:space="preserve">state's </w:t>
      </w:r>
      <w:r w:rsidRPr="009E7E95">
        <w:rPr>
          <w:rStyle w:val="Emphasis"/>
          <w:highlight w:val="cyan"/>
        </w:rPr>
        <w:t>power</w:t>
      </w:r>
      <w:r w:rsidRPr="00FB3BDD">
        <w:rPr>
          <w:sz w:val="14"/>
        </w:rPr>
        <w:t xml:space="preserve">. The major flaw of </w:t>
      </w:r>
      <w:r w:rsidRPr="00FB3BDD">
        <w:rPr>
          <w:sz w:val="16"/>
          <w:szCs w:val="16"/>
        </w:rPr>
        <w:t>violent insurgencies, both cell based (Weathermen Underground, Black Panthers, Aryan Nations etc.) and leaderless (Earth Liberation Front, People for the Ethical Treatment of Animals, etc.) is that they are attempting to attack the system</w:t>
      </w:r>
      <w:r w:rsidRPr="00FB3BDD">
        <w:t xml:space="preserve"> </w:t>
      </w:r>
      <w:r w:rsidRPr="00FB3BDD">
        <w:rPr>
          <w:u w:val="single"/>
        </w:rPr>
        <w:t xml:space="preserve">using the same tactics </w:t>
      </w:r>
      <w:r w:rsidRPr="009E7E95">
        <w:rPr>
          <w:highlight w:val="cyan"/>
          <w:u w:val="single"/>
        </w:rPr>
        <w:t>the</w:t>
      </w:r>
      <w:r w:rsidRPr="00FB3BDD">
        <w:rPr>
          <w:u w:val="single"/>
        </w:rPr>
        <w:t xml:space="preserve"> </w:t>
      </w:r>
      <w:r w:rsidRPr="00FB3BDD">
        <w:rPr>
          <w:rStyle w:val="StyleUnderline"/>
        </w:rPr>
        <w:t xml:space="preserve">American Corporate </w:t>
      </w:r>
      <w:r w:rsidRPr="009E7E95">
        <w:rPr>
          <w:rStyle w:val="StyleUnderline"/>
          <w:highlight w:val="cyan"/>
        </w:rPr>
        <w:t>State</w:t>
      </w:r>
      <w:r w:rsidRPr="009E7E95">
        <w:rPr>
          <w:highlight w:val="cyan"/>
          <w:u w:val="single"/>
        </w:rPr>
        <w:t xml:space="preserve"> has </w:t>
      </w:r>
      <w:r w:rsidRPr="00FB3BDD">
        <w:rPr>
          <w:rStyle w:val="Emphasis"/>
        </w:rPr>
        <w:t xml:space="preserve">already </w:t>
      </w:r>
      <w:r w:rsidRPr="009E7E95">
        <w:rPr>
          <w:rStyle w:val="Emphasis"/>
          <w:highlight w:val="cyan"/>
        </w:rPr>
        <w:t>mastered</w:t>
      </w:r>
      <w:r w:rsidRPr="009E7E95">
        <w:rPr>
          <w:highlight w:val="cyan"/>
          <w:u w:val="single"/>
        </w:rPr>
        <w:t xml:space="preserve">: terror and </w:t>
      </w:r>
      <w:r w:rsidRPr="009E7E95">
        <w:rPr>
          <w:rStyle w:val="Emphasis"/>
          <w:highlight w:val="cyan"/>
        </w:rPr>
        <w:t>psy</w:t>
      </w:r>
      <w:r w:rsidRPr="00FB3BDD">
        <w:rPr>
          <w:rStyle w:val="Emphasis"/>
        </w:rPr>
        <w:t xml:space="preserve">chological </w:t>
      </w:r>
      <w:r w:rsidRPr="009E7E95">
        <w:rPr>
          <w:rStyle w:val="Emphasis"/>
          <w:highlight w:val="cyan"/>
        </w:rPr>
        <w:t>op</w:t>
      </w:r>
      <w:r w:rsidRPr="00FB3BDD">
        <w:rPr>
          <w:rStyle w:val="Emphasis"/>
        </w:rPr>
        <w:t>eration</w:t>
      </w:r>
      <w:r w:rsidRPr="009E7E95">
        <w:rPr>
          <w:rStyle w:val="Emphasis"/>
          <w:highlight w:val="cyan"/>
        </w:rPr>
        <w:t>s</w:t>
      </w:r>
      <w:r w:rsidRPr="009E7E95">
        <w:rPr>
          <w:rStyle w:val="StyleUnderline"/>
          <w:highlight w:val="cyan"/>
        </w:rPr>
        <w:t>. The</w:t>
      </w:r>
      <w:r w:rsidRPr="00FB3BDD">
        <w:rPr>
          <w:u w:val="single"/>
        </w:rPr>
        <w:t xml:space="preserve"> </w:t>
      </w:r>
      <w:r w:rsidRPr="00FB3BDD">
        <w:rPr>
          <w:rStyle w:val="StyleUnderline"/>
        </w:rPr>
        <w:t xml:space="preserve">American Corporate </w:t>
      </w:r>
      <w:r w:rsidRPr="009E7E95">
        <w:rPr>
          <w:rStyle w:val="StyleUnderline"/>
          <w:highlight w:val="cyan"/>
        </w:rPr>
        <w:t>State</w:t>
      </w:r>
      <w:r w:rsidRPr="00FB3BDD">
        <w:rPr>
          <w:sz w:val="14"/>
        </w:rPr>
        <w:t xml:space="preserve"> attained primacy through the effective application of terror and psychological operations. Therefore, it </w:t>
      </w:r>
      <w:r w:rsidRPr="009E7E95">
        <w:rPr>
          <w:highlight w:val="cyan"/>
          <w:u w:val="single"/>
        </w:rPr>
        <w:t xml:space="preserve">has </w:t>
      </w:r>
      <w:r w:rsidRPr="00FB3BDD">
        <w:rPr>
          <w:rStyle w:val="Emphasis"/>
        </w:rPr>
        <w:t xml:space="preserve">far </w:t>
      </w:r>
      <w:r w:rsidRPr="009E7E95">
        <w:rPr>
          <w:rStyle w:val="Emphasis"/>
          <w:highlight w:val="cyan"/>
        </w:rPr>
        <w:t>more</w:t>
      </w:r>
      <w:r w:rsidRPr="009E7E95">
        <w:rPr>
          <w:highlight w:val="cyan"/>
          <w:u w:val="single"/>
        </w:rPr>
        <w:t xml:space="preserve"> skill</w:t>
      </w:r>
      <w:r w:rsidRPr="00FB3BDD">
        <w:rPr>
          <w:u w:val="single"/>
        </w:rPr>
        <w:t xml:space="preserve"> and experience in the use of these tactics </w:t>
      </w:r>
      <w:r w:rsidRPr="009E7E95">
        <w:rPr>
          <w:highlight w:val="cyan"/>
          <w:u w:val="single"/>
        </w:rPr>
        <w:t xml:space="preserve">than </w:t>
      </w:r>
      <w:r w:rsidRPr="009E7E95">
        <w:rPr>
          <w:rStyle w:val="Emphasis"/>
          <w:highlight w:val="cyan"/>
        </w:rPr>
        <w:t>any upstart</w:t>
      </w:r>
      <w:r w:rsidRPr="009E7E95">
        <w:rPr>
          <w:highlight w:val="cyan"/>
          <w:u w:val="single"/>
        </w:rPr>
        <w:t xml:space="preserve"> could </w:t>
      </w:r>
      <w:r w:rsidRPr="00FB3BDD">
        <w:rPr>
          <w:rStyle w:val="Emphasis"/>
        </w:rPr>
        <w:t xml:space="preserve">ever </w:t>
      </w:r>
      <w:r w:rsidRPr="009E7E95">
        <w:rPr>
          <w:rStyle w:val="Emphasis"/>
          <w:highlight w:val="cyan"/>
        </w:rPr>
        <w:t>hope</w:t>
      </w:r>
      <w:r w:rsidRPr="009E7E95">
        <w:rPr>
          <w:highlight w:val="cyan"/>
          <w:u w:val="single"/>
        </w:rPr>
        <w:t xml:space="preserve"> </w:t>
      </w:r>
      <w:r w:rsidRPr="009E7E95">
        <w:rPr>
          <w:rStyle w:val="StyleUnderline"/>
          <w:highlight w:val="cyan"/>
        </w:rPr>
        <w:t>to attain. This makes the</w:t>
      </w:r>
      <w:r w:rsidRPr="00FB3BDD">
        <w:rPr>
          <w:u w:val="single"/>
        </w:rPr>
        <w:t xml:space="preserve"> </w:t>
      </w:r>
      <w:r w:rsidRPr="00FB3BDD">
        <w:rPr>
          <w:rStyle w:val="StyleUnderline"/>
        </w:rPr>
        <w:t xml:space="preserve">American Corporate </w:t>
      </w:r>
      <w:r w:rsidRPr="009E7E95">
        <w:rPr>
          <w:rStyle w:val="StyleUnderline"/>
          <w:highlight w:val="cyan"/>
        </w:rPr>
        <w:t>State</w:t>
      </w:r>
      <w:r w:rsidRPr="009E7E95">
        <w:rPr>
          <w:highlight w:val="cyan"/>
          <w:u w:val="single"/>
        </w:rPr>
        <w:t xml:space="preserve"> </w:t>
      </w:r>
      <w:r w:rsidRPr="009E7E95">
        <w:rPr>
          <w:rStyle w:val="Emphasis"/>
          <w:highlight w:val="cyan"/>
        </w:rPr>
        <w:t>impervious</w:t>
      </w:r>
      <w:r w:rsidRPr="009E7E95">
        <w:rPr>
          <w:highlight w:val="cyan"/>
          <w:u w:val="single"/>
        </w:rPr>
        <w:t xml:space="preserve"> to</w:t>
      </w:r>
      <w:r w:rsidRPr="00FB3BDD">
        <w:rPr>
          <w:u w:val="single"/>
        </w:rPr>
        <w:t xml:space="preserve"> traditional </w:t>
      </w:r>
      <w:r w:rsidRPr="009E7E95">
        <w:rPr>
          <w:rStyle w:val="Emphasis"/>
          <w:highlight w:val="cyan"/>
        </w:rPr>
        <w:t>insurgency</w:t>
      </w:r>
      <w:r w:rsidRPr="00FB3BDD">
        <w:rPr>
          <w:rStyle w:val="Emphasis"/>
        </w:rPr>
        <w:t xml:space="preserve"> tactics</w:t>
      </w:r>
      <w:r w:rsidRPr="00FB3BDD">
        <w:rPr>
          <w:u w:val="single"/>
        </w:rPr>
        <w:t xml:space="preserve">. </w:t>
      </w:r>
      <w:r w:rsidRPr="00FB3BDD">
        <w:rPr>
          <w:sz w:val="14"/>
        </w:rPr>
        <w:t xml:space="preserve"> </w:t>
      </w:r>
    </w:p>
    <w:p w14:paraId="32256636" w14:textId="77777777" w:rsidR="00704358" w:rsidRPr="00FB3BDD" w:rsidRDefault="00704358" w:rsidP="00704358">
      <w:pPr>
        <w:rPr>
          <w:sz w:val="14"/>
        </w:rPr>
      </w:pPr>
      <w:r w:rsidRPr="00FB3BDD">
        <w:rPr>
          <w:sz w:val="14"/>
        </w:rPr>
        <w:t xml:space="preserve">- Political Activism and the ACS Counterinsurgency Apparatus  </w:t>
      </w:r>
    </w:p>
    <w:p w14:paraId="5FCF05C0" w14:textId="77777777" w:rsidR="00704358" w:rsidRPr="00FB3BDD" w:rsidRDefault="00704358" w:rsidP="00704358">
      <w:pPr>
        <w:rPr>
          <w:sz w:val="14"/>
        </w:rPr>
      </w:pPr>
      <w:r w:rsidRPr="009E7E95">
        <w:rPr>
          <w:highlight w:val="cyan"/>
          <w:u w:val="single"/>
        </w:rPr>
        <w:t>The</w:t>
      </w:r>
      <w:r w:rsidRPr="00FB3BDD">
        <w:rPr>
          <w:u w:val="single"/>
        </w:rPr>
        <w:t xml:space="preserve"> </w:t>
      </w:r>
      <w:r w:rsidRPr="00FB3BDD">
        <w:rPr>
          <w:rStyle w:val="StyleUnderline"/>
        </w:rPr>
        <w:t xml:space="preserve">American Corporate </w:t>
      </w:r>
      <w:r w:rsidRPr="009E7E95">
        <w:rPr>
          <w:rStyle w:val="StyleUnderline"/>
          <w:highlight w:val="cyan"/>
        </w:rPr>
        <w:t>State</w:t>
      </w:r>
      <w:r w:rsidRPr="009E7E95">
        <w:rPr>
          <w:highlight w:val="cyan"/>
          <w:u w:val="single"/>
        </w:rPr>
        <w:t xml:space="preserve"> employs</w:t>
      </w:r>
      <w:r w:rsidRPr="00FB3BDD">
        <w:rPr>
          <w:u w:val="single"/>
        </w:rPr>
        <w:t xml:space="preserve"> a </w:t>
      </w:r>
      <w:r w:rsidRPr="00FB3BDD">
        <w:rPr>
          <w:rStyle w:val="Emphasis"/>
        </w:rPr>
        <w:t xml:space="preserve">full-time </w:t>
      </w:r>
      <w:r w:rsidRPr="009E7E95">
        <w:rPr>
          <w:rStyle w:val="Emphasis"/>
          <w:highlight w:val="cyan"/>
        </w:rPr>
        <w:t>counterinsurgency</w:t>
      </w:r>
      <w:r w:rsidRPr="009E7E95">
        <w:rPr>
          <w:highlight w:val="cyan"/>
          <w:u w:val="single"/>
        </w:rPr>
        <w:t xml:space="preserve"> infrastructure with resources </w:t>
      </w:r>
      <w:r w:rsidRPr="00FB3BDD">
        <w:rPr>
          <w:u w:val="single"/>
        </w:rPr>
        <w:t xml:space="preserve">that are </w:t>
      </w:r>
      <w:r w:rsidRPr="009E7E95">
        <w:rPr>
          <w:rStyle w:val="Emphasis"/>
          <w:highlight w:val="cyan"/>
        </w:rPr>
        <w:t>unimaginable</w:t>
      </w:r>
      <w:r w:rsidRPr="009E7E95">
        <w:rPr>
          <w:highlight w:val="cyan"/>
          <w:u w:val="single"/>
        </w:rPr>
        <w:t xml:space="preserve"> to </w:t>
      </w:r>
      <w:r w:rsidRPr="00FB3BDD">
        <w:rPr>
          <w:u w:val="single"/>
        </w:rPr>
        <w:t xml:space="preserve">most would be </w:t>
      </w:r>
      <w:r w:rsidRPr="009E7E95">
        <w:rPr>
          <w:highlight w:val="cyan"/>
          <w:u w:val="single"/>
        </w:rPr>
        <w:t>insurgents</w:t>
      </w:r>
      <w:r w:rsidRPr="00FB3BDD">
        <w:rPr>
          <w:sz w:val="14"/>
        </w:rPr>
        <w:t xml:space="preserve">. Quite simply, </w:t>
      </w:r>
      <w:r w:rsidRPr="00FB3BDD">
        <w:rPr>
          <w:rStyle w:val="Emphasis"/>
        </w:rPr>
        <w:t xml:space="preserve">violent </w:t>
      </w:r>
      <w:r w:rsidRPr="009E7E95">
        <w:rPr>
          <w:rStyle w:val="Emphasis"/>
          <w:highlight w:val="cyan"/>
        </w:rPr>
        <w:t>insurgents</w:t>
      </w:r>
      <w:r w:rsidRPr="009E7E95">
        <w:rPr>
          <w:highlight w:val="cyan"/>
          <w:u w:val="single"/>
        </w:rPr>
        <w:t xml:space="preserve"> have </w:t>
      </w:r>
      <w:r w:rsidRPr="009E7E95">
        <w:rPr>
          <w:rStyle w:val="Emphasis"/>
          <w:highlight w:val="cyan"/>
        </w:rPr>
        <w:t>no idea</w:t>
      </w:r>
      <w:r w:rsidRPr="00FB3BDD">
        <w:rPr>
          <w:sz w:val="14"/>
        </w:rPr>
        <w:t xml:space="preserve"> </w:t>
      </w:r>
      <w:r w:rsidRPr="00FB3BDD">
        <w:rPr>
          <w:u w:val="single"/>
        </w:rPr>
        <w:t xml:space="preserve">of just </w:t>
      </w:r>
      <w:r w:rsidRPr="009E7E95">
        <w:rPr>
          <w:highlight w:val="cyan"/>
          <w:u w:val="single"/>
        </w:rPr>
        <w:t xml:space="preserve">how </w:t>
      </w:r>
      <w:r w:rsidRPr="009E7E95">
        <w:rPr>
          <w:rStyle w:val="Emphasis"/>
          <w:highlight w:val="cyan"/>
        </w:rPr>
        <w:t>powerful</w:t>
      </w:r>
      <w:r w:rsidRPr="009E7E95">
        <w:rPr>
          <w:highlight w:val="cyan"/>
          <w:u w:val="single"/>
        </w:rPr>
        <w:t xml:space="preserve"> the foe</w:t>
      </w:r>
      <w:r w:rsidRPr="00FB3BDD">
        <w:rPr>
          <w:u w:val="single"/>
        </w:rPr>
        <w:t xml:space="preserve"> actually </w:t>
      </w:r>
      <w:r w:rsidRPr="009E7E95">
        <w:rPr>
          <w:highlight w:val="cyan"/>
          <w:u w:val="single"/>
        </w:rPr>
        <w:t>is.</w:t>
      </w:r>
      <w:r w:rsidRPr="00FB3BDD">
        <w:t xml:space="preserve"> </w:t>
      </w:r>
      <w:r w:rsidRPr="00FB3BDD">
        <w:rPr>
          <w:sz w:val="16"/>
          <w:szCs w:val="16"/>
        </w:rPr>
        <w:t>Violent insurgents typically start out as peaceful, idealistic, political activists</w:t>
      </w:r>
      <w:r w:rsidRPr="00FB3BDD">
        <w:rPr>
          <w:sz w:val="14"/>
        </w:rPr>
        <w:t xml:space="preserve">. Whether or not political activists know it, even with very mundane levels of political activity, they are engaging in low intensity conflict with the ACS.  </w:t>
      </w:r>
    </w:p>
    <w:p w14:paraId="241C7250" w14:textId="77777777" w:rsidR="00704358" w:rsidRPr="00FB3BDD" w:rsidRDefault="00704358" w:rsidP="00704358">
      <w:pPr>
        <w:rPr>
          <w:sz w:val="14"/>
        </w:rPr>
      </w:pPr>
      <w:r w:rsidRPr="00FB3BDD">
        <w:rPr>
          <w:sz w:val="14"/>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725A3F8D" w14:textId="77777777" w:rsidR="00704358" w:rsidRPr="00FB3BDD" w:rsidRDefault="00704358" w:rsidP="00704358">
      <w:pPr>
        <w:rPr>
          <w:sz w:val="14"/>
        </w:rPr>
      </w:pPr>
      <w:r w:rsidRPr="00FB3BDD">
        <w:rPr>
          <w:sz w:val="14"/>
        </w:rPr>
        <w:t xml:space="preserve">Making distinctions between civilian law enforcement and military forces, and foreign and domestic intelligence services is no longer necessary. After September 11, 2001, </w:t>
      </w:r>
      <w:r w:rsidRPr="009E7E95">
        <w:rPr>
          <w:rStyle w:val="Emphasis"/>
          <w:highlight w:val="cyan"/>
        </w:rPr>
        <w:t>all</w:t>
      </w:r>
      <w:r w:rsidRPr="00FB3BDD">
        <w:rPr>
          <w:rStyle w:val="Emphasis"/>
        </w:rPr>
        <w:t xml:space="preserve"> national security </w:t>
      </w:r>
      <w:r w:rsidRPr="009E7E95">
        <w:rPr>
          <w:rStyle w:val="Emphasis"/>
          <w:highlight w:val="cyan"/>
        </w:rPr>
        <w:t>assets</w:t>
      </w:r>
      <w:r w:rsidRPr="009E7E95">
        <w:rPr>
          <w:highlight w:val="cyan"/>
          <w:u w:val="single"/>
        </w:rPr>
        <w:t xml:space="preserve"> would be brought to bear against </w:t>
      </w:r>
      <w:r w:rsidRPr="009E7E95">
        <w:rPr>
          <w:rStyle w:val="Emphasis"/>
          <w:highlight w:val="cyan"/>
        </w:rPr>
        <w:t>any</w:t>
      </w:r>
      <w:r w:rsidRPr="00FB3BDD">
        <w:rPr>
          <w:rStyle w:val="Emphasis"/>
        </w:rPr>
        <w:t xml:space="preserve"> U.S. insurgency </w:t>
      </w:r>
      <w:r w:rsidRPr="009E7E95">
        <w:rPr>
          <w:rStyle w:val="Emphasis"/>
          <w:highlight w:val="cyan"/>
        </w:rPr>
        <w:t>movement</w:t>
      </w:r>
      <w:r w:rsidRPr="00FB3BDD">
        <w:t xml:space="preserve">. </w:t>
      </w:r>
      <w:r w:rsidRPr="00FB3BDD">
        <w:rPr>
          <w:sz w:val="14"/>
        </w:rPr>
        <w:t xml:space="preserve">Additionally, the U.S. military established </w:t>
      </w:r>
      <w:r w:rsidRPr="00FB3BDD">
        <w:rPr>
          <w:sz w:val="16"/>
          <w:szCs w:val="16"/>
        </w:rPr>
        <w:t>NORTHCOM which designated the U.S. as an active military operational area</w:t>
      </w:r>
      <w:r w:rsidRPr="00FB3BDD">
        <w:rPr>
          <w:sz w:val="14"/>
        </w:rPr>
        <w:t xml:space="preserve">. </w:t>
      </w:r>
      <w:r w:rsidRPr="009E7E95">
        <w:rPr>
          <w:highlight w:val="cyan"/>
          <w:u w:val="single"/>
        </w:rPr>
        <w:t>Crimes</w:t>
      </w:r>
      <w:r w:rsidRPr="00FB3BDD">
        <w:rPr>
          <w:sz w:val="14"/>
        </w:rPr>
        <w:t xml:space="preserve"> involving the loss of corporate profits </w:t>
      </w:r>
      <w:r w:rsidRPr="009E7E95">
        <w:rPr>
          <w:highlight w:val="cyan"/>
          <w:u w:val="single"/>
        </w:rPr>
        <w:t>will</w:t>
      </w:r>
      <w:r w:rsidRPr="00FB3BDD">
        <w:rPr>
          <w:u w:val="single"/>
        </w:rPr>
        <w:t xml:space="preserve"> increasingly </w:t>
      </w:r>
      <w:r w:rsidRPr="009E7E95">
        <w:rPr>
          <w:highlight w:val="cyan"/>
          <w:u w:val="single"/>
        </w:rPr>
        <w:t xml:space="preserve">be treated as </w:t>
      </w:r>
      <w:r w:rsidRPr="00FB3BDD">
        <w:rPr>
          <w:rStyle w:val="Emphasis"/>
        </w:rPr>
        <w:t xml:space="preserve">acts of </w:t>
      </w:r>
      <w:r w:rsidRPr="009E7E95">
        <w:rPr>
          <w:rStyle w:val="Emphasis"/>
          <w:highlight w:val="cyan"/>
        </w:rPr>
        <w:t>terrorism</w:t>
      </w:r>
      <w:r w:rsidRPr="009E7E95">
        <w:rPr>
          <w:highlight w:val="cyan"/>
          <w:u w:val="single"/>
        </w:rPr>
        <w:t xml:space="preserve"> and</w:t>
      </w:r>
      <w:r w:rsidRPr="00FB3BDD">
        <w:rPr>
          <w:u w:val="single"/>
        </w:rPr>
        <w:t xml:space="preserve"> could </w:t>
      </w:r>
      <w:r w:rsidRPr="009E7E95">
        <w:rPr>
          <w:highlight w:val="cyan"/>
          <w:u w:val="single"/>
        </w:rPr>
        <w:t>garner</w:t>
      </w:r>
      <w:r w:rsidRPr="00FB3BDD">
        <w:rPr>
          <w:u w:val="single"/>
        </w:rPr>
        <w:t xml:space="preserve"> anything from a local law enforcement response to activation of regular </w:t>
      </w:r>
      <w:r w:rsidRPr="009E7E95">
        <w:rPr>
          <w:rStyle w:val="Emphasis"/>
          <w:highlight w:val="cyan"/>
        </w:rPr>
        <w:t>military forces</w:t>
      </w:r>
      <w:r w:rsidRPr="00FB3BDD">
        <w:rPr>
          <w:sz w:val="14"/>
        </w:rPr>
        <w:t xml:space="preserve">.  </w:t>
      </w:r>
    </w:p>
    <w:p w14:paraId="0B44F1EC" w14:textId="77777777" w:rsidR="00704358" w:rsidRPr="00FB3BDD" w:rsidRDefault="00704358" w:rsidP="00704358">
      <w:pPr>
        <w:rPr>
          <w:sz w:val="14"/>
        </w:rPr>
      </w:pPr>
      <w:r w:rsidRPr="00FB3BDD">
        <w:rPr>
          <w:sz w:val="14"/>
        </w:rPr>
        <w:t xml:space="preserve">Most of what is commonly referred to as “political activism” is viewed by the corporate state's counterinsurgency apparatus as a useful and necessary component of political control. </w:t>
      </w:r>
    </w:p>
    <w:p w14:paraId="6F019B36" w14:textId="77777777" w:rsidR="00704358" w:rsidRPr="00FB3BDD" w:rsidRDefault="00704358" w:rsidP="00704358">
      <w:pPr>
        <w:rPr>
          <w:sz w:val="14"/>
        </w:rPr>
      </w:pPr>
      <w:r w:rsidRPr="00FB3BDD">
        <w:rPr>
          <w:sz w:val="14"/>
        </w:rPr>
        <w:t xml:space="preserve"> Letters-to-the-editor... </w:t>
      </w:r>
    </w:p>
    <w:p w14:paraId="2BAC5477" w14:textId="77777777" w:rsidR="00704358" w:rsidRPr="00FB3BDD" w:rsidRDefault="00704358" w:rsidP="00704358">
      <w:pPr>
        <w:rPr>
          <w:sz w:val="14"/>
        </w:rPr>
      </w:pPr>
      <w:r w:rsidRPr="00FB3BDD">
        <w:rPr>
          <w:sz w:val="14"/>
        </w:rPr>
        <w:t>Calls-to-elected-representatives...</w:t>
      </w:r>
    </w:p>
    <w:p w14:paraId="0D3117CD" w14:textId="77777777" w:rsidR="00704358" w:rsidRPr="00FB3BDD" w:rsidRDefault="00704358" w:rsidP="00704358">
      <w:pPr>
        <w:rPr>
          <w:sz w:val="14"/>
        </w:rPr>
      </w:pPr>
      <w:r w:rsidRPr="00FB3BDD">
        <w:rPr>
          <w:sz w:val="14"/>
        </w:rPr>
        <w:t xml:space="preserve"> Waving banners... </w:t>
      </w:r>
    </w:p>
    <w:p w14:paraId="2F6ABA49" w14:textId="77777777" w:rsidR="00704358" w:rsidRPr="00FB3BDD" w:rsidRDefault="00704358" w:rsidP="00704358">
      <w:pPr>
        <w:rPr>
          <w:sz w:val="14"/>
        </w:rPr>
      </w:pPr>
      <w:r w:rsidRPr="00FB3BDD">
        <w:rPr>
          <w:sz w:val="14"/>
        </w:rPr>
        <w:t xml:space="preserve">“Third” party political activities... </w:t>
      </w:r>
    </w:p>
    <w:p w14:paraId="2C795FCF" w14:textId="77777777" w:rsidR="00704358" w:rsidRPr="00FB3BDD" w:rsidRDefault="00704358" w:rsidP="00704358">
      <w:pPr>
        <w:rPr>
          <w:sz w:val="14"/>
        </w:rPr>
      </w:pPr>
      <w:r w:rsidRPr="00FB3BDD">
        <w:rPr>
          <w:sz w:val="14"/>
        </w:rPr>
        <w:t xml:space="preserve">Taking beatings, rubber bullets and tear gas from riot police in free speech zones... </w:t>
      </w:r>
    </w:p>
    <w:p w14:paraId="475D4125" w14:textId="77777777" w:rsidR="00704358" w:rsidRPr="00FB3BDD" w:rsidRDefault="00704358" w:rsidP="00704358">
      <w:pPr>
        <w:rPr>
          <w:sz w:val="14"/>
          <w:szCs w:val="14"/>
        </w:rPr>
      </w:pPr>
      <w:r w:rsidRPr="00FB3BDD">
        <w:rPr>
          <w:sz w:val="14"/>
          <w:szCs w:val="14"/>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5F990414" w14:textId="77777777" w:rsidR="00704358" w:rsidRPr="00FB3BDD" w:rsidRDefault="00704358" w:rsidP="00704358">
      <w:pPr>
        <w:rPr>
          <w:sz w:val="14"/>
        </w:rPr>
      </w:pPr>
      <w:r w:rsidRPr="00FB3BDD">
        <w:rPr>
          <w:sz w:val="14"/>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0C3E52BA" w14:textId="77777777" w:rsidR="00704358" w:rsidRPr="00FB3BDD" w:rsidRDefault="00704358" w:rsidP="00704358">
      <w:pPr>
        <w:rPr>
          <w:sz w:val="14"/>
        </w:rPr>
      </w:pPr>
      <w:r w:rsidRPr="00FB3BDD">
        <w:rPr>
          <w:sz w:val="14"/>
        </w:rPr>
        <w:t xml:space="preserve">If the clued-in activist drops his or her political activities, the ACS wins. </w:t>
      </w:r>
    </w:p>
    <w:p w14:paraId="4DF86CC8" w14:textId="77777777" w:rsidR="00704358" w:rsidRPr="00FB3BDD" w:rsidRDefault="00704358" w:rsidP="00704358">
      <w:pPr>
        <w:rPr>
          <w:u w:val="single"/>
        </w:rPr>
      </w:pPr>
      <w:r w:rsidRPr="00FB3BDD">
        <w:rPr>
          <w:sz w:val="14"/>
        </w:rPr>
        <w:t xml:space="preserve"> But what if the clued-in activist refuses to give up the struggle? Feeling powerless, desperation could set in and these individuals might become increasingly radicalized. </w:t>
      </w:r>
      <w:r w:rsidRPr="009E7E95">
        <w:rPr>
          <w:highlight w:val="cyan"/>
          <w:u w:val="single"/>
        </w:rPr>
        <w:t>Because</w:t>
      </w:r>
      <w:r w:rsidRPr="00FB3BDD">
        <w:rPr>
          <w:u w:val="single"/>
        </w:rPr>
        <w:t xml:space="preserve"> the corporate state's counterinsurgency </w:t>
      </w:r>
      <w:r w:rsidRPr="009E7E95">
        <w:rPr>
          <w:highlight w:val="cyan"/>
          <w:u w:val="single"/>
        </w:rPr>
        <w:t>operatives</w:t>
      </w:r>
      <w:r w:rsidRPr="00FB3BDD">
        <w:rPr>
          <w:u w:val="single"/>
        </w:rPr>
        <w:t xml:space="preserve"> have </w:t>
      </w:r>
      <w:r w:rsidRPr="009E7E95">
        <w:rPr>
          <w:rStyle w:val="Emphasis"/>
          <w:highlight w:val="cyan"/>
        </w:rPr>
        <w:t>infiltrated</w:t>
      </w:r>
      <w:r w:rsidRPr="009E7E95">
        <w:rPr>
          <w:highlight w:val="cyan"/>
          <w:u w:val="single"/>
        </w:rPr>
        <w:t xml:space="preserve"> most </w:t>
      </w:r>
      <w:r w:rsidRPr="00FB3BDD">
        <w:rPr>
          <w:rStyle w:val="Emphasis"/>
        </w:rPr>
        <w:t xml:space="preserve">political </w:t>
      </w:r>
      <w:r w:rsidRPr="009E7E95">
        <w:rPr>
          <w:rStyle w:val="Emphasis"/>
          <w:highlight w:val="cyan"/>
        </w:rPr>
        <w:t>activism</w:t>
      </w:r>
      <w:r w:rsidRPr="009E7E95">
        <w:rPr>
          <w:highlight w:val="cyan"/>
          <w:u w:val="single"/>
        </w:rPr>
        <w:t xml:space="preserve"> groups</w:t>
      </w:r>
      <w:r w:rsidRPr="00FB3BDD">
        <w:rPr>
          <w:u w:val="single"/>
        </w:rPr>
        <w:t xml:space="preserve">, the </w:t>
      </w:r>
      <w:r w:rsidRPr="00FB3BDD">
        <w:rPr>
          <w:rStyle w:val="Emphasis"/>
        </w:rPr>
        <w:t xml:space="preserve">radicalized </w:t>
      </w:r>
      <w:r w:rsidRPr="009E7E95">
        <w:rPr>
          <w:rStyle w:val="Emphasis"/>
          <w:highlight w:val="cyan"/>
        </w:rPr>
        <w:t>members</w:t>
      </w:r>
      <w:r w:rsidRPr="009E7E95">
        <w:rPr>
          <w:highlight w:val="cyan"/>
          <w:u w:val="single"/>
        </w:rPr>
        <w:t xml:space="preserve"> will be </w:t>
      </w:r>
      <w:r w:rsidRPr="00FB3BDD">
        <w:rPr>
          <w:rStyle w:val="Emphasis"/>
        </w:rPr>
        <w:t xml:space="preserve">easily </w:t>
      </w:r>
      <w:r w:rsidRPr="009E7E95">
        <w:rPr>
          <w:rStyle w:val="Emphasis"/>
          <w:highlight w:val="cyan"/>
        </w:rPr>
        <w:t>identified</w:t>
      </w:r>
      <w:r w:rsidRPr="00FB3BDD">
        <w:rPr>
          <w:u w:val="single"/>
        </w:rPr>
        <w:t xml:space="preserve">, monitored </w:t>
      </w:r>
      <w:r w:rsidRPr="009E7E95">
        <w:rPr>
          <w:highlight w:val="cyan"/>
          <w:u w:val="single"/>
        </w:rPr>
        <w:t>and</w:t>
      </w:r>
      <w:r w:rsidRPr="00FB3BDD">
        <w:rPr>
          <w:u w:val="single"/>
        </w:rPr>
        <w:t xml:space="preserve"> eventually </w:t>
      </w:r>
      <w:r w:rsidRPr="00FB3BDD">
        <w:rPr>
          <w:sz w:val="14"/>
        </w:rPr>
        <w:t xml:space="preserve">compromised/turned, arrested </w:t>
      </w:r>
      <w:r w:rsidRPr="00FB3BDD">
        <w:rPr>
          <w:u w:val="single"/>
        </w:rPr>
        <w:t xml:space="preserve">or </w:t>
      </w:r>
      <w:r w:rsidRPr="009E7E95">
        <w:rPr>
          <w:rStyle w:val="Emphasis"/>
          <w:highlight w:val="cyan"/>
        </w:rPr>
        <w:t>executed</w:t>
      </w:r>
      <w:r w:rsidRPr="00FB3BDD">
        <w:rPr>
          <w:u w:val="single"/>
        </w:rPr>
        <w:t xml:space="preserve">. The ACS wins again.  </w:t>
      </w:r>
    </w:p>
    <w:p w14:paraId="4E720BDF" w14:textId="77777777" w:rsidR="00704358" w:rsidRPr="00FB3BDD" w:rsidRDefault="00704358" w:rsidP="00704358"/>
    <w:p w14:paraId="083E5457" w14:textId="77777777" w:rsidR="00704358" w:rsidRDefault="00704358" w:rsidP="00704358">
      <w:pPr>
        <w:pStyle w:val="Heading3"/>
      </w:pPr>
      <w:r>
        <w:t>2AC---Extra</w:t>
      </w:r>
    </w:p>
    <w:p w14:paraId="5A36376A" w14:textId="77777777" w:rsidR="00704358" w:rsidRPr="00377533" w:rsidRDefault="00704358" w:rsidP="00704358">
      <w:pPr>
        <w:pStyle w:val="Heading4"/>
      </w:pPr>
      <w:r>
        <w:t xml:space="preserve">Extinction is </w:t>
      </w:r>
      <w:r>
        <w:rPr>
          <w:u w:val="single"/>
        </w:rPr>
        <w:t>antithetical</w:t>
      </w:r>
      <w:r>
        <w:t xml:space="preserve"> to black scholarship. </w:t>
      </w:r>
    </w:p>
    <w:p w14:paraId="6CF8C4FB" w14:textId="77777777" w:rsidR="00704358" w:rsidRDefault="00704358" w:rsidP="00704358">
      <w:r>
        <w:rPr>
          <w:rStyle w:val="Style13ptBold"/>
        </w:rPr>
        <w:t xml:space="preserve">Moten and Kelley ’17 </w:t>
      </w:r>
      <w:r>
        <w:t xml:space="preserve">[Fred and Robin; professor of Performance Studies at New York University; Professor of American History at UCLA; “Robin D.G. Kelley &amp; Fred Moten in Conversation,” transcribed from </w:t>
      </w:r>
      <w:r w:rsidRPr="0052766B">
        <w:t>https://www.youtube.com/watch?v=fP-2F9MXjRE</w:t>
      </w:r>
      <w:r>
        <w:t>, 31:49-55:57]</w:t>
      </w:r>
    </w:p>
    <w:p w14:paraId="1EA9CB78" w14:textId="77777777" w:rsidR="00704358" w:rsidRPr="00C44F2A" w:rsidRDefault="00704358" w:rsidP="00704358">
      <w:pPr>
        <w:rPr>
          <w:sz w:val="14"/>
        </w:rPr>
      </w:pPr>
      <w:r w:rsidRPr="00C44F2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C44F2A">
        <w:rPr>
          <w:rStyle w:val="Emphasis"/>
        </w:rPr>
        <w:t xml:space="preserve">Black </w:t>
      </w:r>
      <w:r w:rsidRPr="00982763">
        <w:rPr>
          <w:rStyle w:val="Emphasis"/>
        </w:rPr>
        <w:t>studies</w:t>
      </w:r>
      <w:r w:rsidRPr="00C44F2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C44F2A">
        <w:rPr>
          <w:rStyle w:val="StyleUnderline"/>
        </w:rPr>
        <w:t>has a certain place</w:t>
      </w:r>
      <w:r w:rsidRPr="00C44F2A">
        <w:rPr>
          <w:sz w:val="14"/>
        </w:rPr>
        <w:t xml:space="preserve">, maybe, </w:t>
      </w:r>
      <w:r w:rsidRPr="00C44F2A">
        <w:rPr>
          <w:rStyle w:val="StyleUnderline"/>
        </w:rPr>
        <w:t>in</w:t>
      </w:r>
      <w:r w:rsidRPr="00C44F2A">
        <w:rPr>
          <w:sz w:val="14"/>
        </w:rPr>
        <w:t xml:space="preserve"> the </w:t>
      </w:r>
      <w:r w:rsidRPr="00C44F2A">
        <w:rPr>
          <w:rStyle w:val="Emphasis"/>
        </w:rPr>
        <w:t>university</w:t>
      </w:r>
      <w:r w:rsidRPr="00C44F2A">
        <w:rPr>
          <w:sz w:val="14"/>
        </w:rPr>
        <w:t xml:space="preserve">, and what it meant, what it has meant for Black studies to take that place in the university has had both, has been both good and bad. I think it’s probably done much more for the university than it has for Black studies, and, and that’s something worth thinking about. And I don’t say that because I’m trying to advocate some withdrawal from the university of Black studies, but I’m thinking that, you know, that at this stage of the game in </w:t>
      </w:r>
      <w:r w:rsidRPr="00C44F2A">
        <w:rPr>
          <w:rStyle w:val="StyleUnderline"/>
        </w:rPr>
        <w:t xml:space="preserve">having </w:t>
      </w:r>
      <w:r w:rsidRPr="00C44F2A">
        <w:rPr>
          <w:rStyle w:val="Emphasis"/>
        </w:rPr>
        <w:t>done the work</w:t>
      </w:r>
      <w:r w:rsidRPr="00C44F2A">
        <w:rPr>
          <w:rStyle w:val="StyleUnderline"/>
        </w:rPr>
        <w:t xml:space="preserve"> of attempting to</w:t>
      </w:r>
      <w:r w:rsidRPr="00C44F2A">
        <w:rPr>
          <w:sz w:val="14"/>
        </w:rPr>
        <w:t xml:space="preserve"> actually </w:t>
      </w:r>
      <w:r w:rsidRPr="00C44F2A">
        <w:rPr>
          <w:rStyle w:val="StyleUnderline"/>
        </w:rPr>
        <w:t>bring</w:t>
      </w:r>
      <w:r w:rsidRPr="00C44F2A">
        <w:rPr>
          <w:sz w:val="14"/>
        </w:rPr>
        <w:t xml:space="preserve">, um, the </w:t>
      </w:r>
      <w:r w:rsidRPr="00C44F2A">
        <w:rPr>
          <w:rStyle w:val="StyleUnderline"/>
        </w:rPr>
        <w:t>university into</w:t>
      </w:r>
      <w:r w:rsidRPr="00C44F2A">
        <w:rPr>
          <w:sz w:val="14"/>
        </w:rPr>
        <w:t xml:space="preserve"> some sense of its own, of what ought to be </w:t>
      </w:r>
      <w:r w:rsidRPr="00C44F2A">
        <w:rPr>
          <w:rStyle w:val="StyleUnderline"/>
        </w:rPr>
        <w:t xml:space="preserve">its own </w:t>
      </w:r>
      <w:r w:rsidRPr="00C44F2A">
        <w:rPr>
          <w:rStyle w:val="Emphasis"/>
        </w:rPr>
        <w:t>intellectual mission</w:t>
      </w:r>
      <w:r w:rsidRPr="00C44F2A">
        <w:rPr>
          <w:sz w:val="14"/>
        </w:rPr>
        <w:t xml:space="preserve">, Black studies has the right to look out for itself now, for a little bit, um, and I think it’s worth it to do that. And insofar as Black studies has earned a right to look out for itself, what that really means, I think, is that Black studies has earned the right to try again to take its fundamental responsibility, which is to be, uh, a place where we can look out for the Earth. Um, I think that </w:t>
      </w:r>
      <w:r w:rsidRPr="009E7E95">
        <w:rPr>
          <w:rStyle w:val="StyleUnderline"/>
          <w:highlight w:val="cyan"/>
        </w:rPr>
        <w:t>Black studies has</w:t>
      </w:r>
      <w:r w:rsidRPr="00C44F2A">
        <w:rPr>
          <w:sz w:val="14"/>
        </w:rPr>
        <w:t xml:space="preserve"> a </w:t>
      </w:r>
      <w:r w:rsidRPr="009E7E95">
        <w:rPr>
          <w:rStyle w:val="Emphasis"/>
          <w:highlight w:val="cyan"/>
        </w:rPr>
        <w:t>fundamental</w:t>
      </w:r>
      <w:r w:rsidRPr="00C44F2A">
        <w:rPr>
          <w:rStyle w:val="StyleUnderline"/>
        </w:rPr>
        <w:t xml:space="preserve"> and </w:t>
      </w:r>
      <w:r w:rsidRPr="00C44F2A">
        <w:rPr>
          <w:rStyle w:val="Emphasis"/>
        </w:rPr>
        <w:t>specific</w:t>
      </w:r>
      <w:r w:rsidRPr="00C44F2A">
        <w:rPr>
          <w:sz w:val="14"/>
        </w:rPr>
        <w:t xml:space="preserve">, though not necessarily exclusive </w:t>
      </w:r>
      <w:r w:rsidRPr="009E7E95">
        <w:rPr>
          <w:rStyle w:val="Emphasis"/>
          <w:highlight w:val="cyan"/>
        </w:rPr>
        <w:t>mission</w:t>
      </w:r>
      <w:r w:rsidRPr="00C44F2A">
        <w:rPr>
          <w:sz w:val="14"/>
        </w:rPr>
        <w:t xml:space="preserve">, and </w:t>
      </w:r>
      <w:r w:rsidRPr="00C44F2A">
        <w:rPr>
          <w:rStyle w:val="StyleUnderline"/>
        </w:rPr>
        <w:t xml:space="preserve">that mission is </w:t>
      </w:r>
      <w:r w:rsidRPr="009E7E95">
        <w:rPr>
          <w:rStyle w:val="StyleUnderline"/>
          <w:highlight w:val="cyan"/>
        </w:rPr>
        <w:t>to</w:t>
      </w:r>
      <w:r w:rsidRPr="00C44F2A">
        <w:rPr>
          <w:sz w:val="14"/>
        </w:rPr>
        <w:t xml:space="preserve"> try to save the Earth, or at least to try to save, not, well, on the most fundamental level to save the Earth, and on a secondary level, to try to </w:t>
      </w:r>
      <w:r w:rsidRPr="009E7E95">
        <w:rPr>
          <w:rStyle w:val="StyleUnderline"/>
          <w:highlight w:val="cyan"/>
        </w:rPr>
        <w:t>save</w:t>
      </w:r>
      <w:r w:rsidRPr="00C44F2A">
        <w:rPr>
          <w:rStyle w:val="StyleUnderline"/>
        </w:rPr>
        <w:t xml:space="preserve"> the </w:t>
      </w:r>
      <w:r w:rsidRPr="009E7E95">
        <w:rPr>
          <w:rStyle w:val="StyleUnderline"/>
          <w:highlight w:val="cyan"/>
        </w:rPr>
        <w:t xml:space="preserve">possibility of </w:t>
      </w:r>
      <w:r w:rsidRPr="009E7E95">
        <w:rPr>
          <w:rStyle w:val="Emphasis"/>
          <w:sz w:val="30"/>
          <w:szCs w:val="30"/>
          <w:highlight w:val="cyan"/>
        </w:rPr>
        <w:t>human existence</w:t>
      </w:r>
      <w:r w:rsidRPr="00C44F2A">
        <w:rPr>
          <w:sz w:val="14"/>
        </w:rPr>
        <w:t xml:space="preserve"> on the Earth.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many of us were also dealing with, uh, a culture of, and I hate to put it this way, but a culture of anti-intellectualism in, in a different sort of way. I mean, universities are often anti-intellectual, in that they actually disavow certain forms of knowledge and put other knowledge above that, which is an anti-intellectual position by the way. Um, but then when you’re assaulted by that all the time, uh, sometimes you end up mirroring that culture. And you’re saying “well I’m not gonna read this, I’m not gonna read that, because so-and-so wrote it,” as opposed to saying that there’s nothing off the table, uh, that </w:t>
      </w:r>
      <w:r w:rsidRPr="009E7E95">
        <w:rPr>
          <w:rStyle w:val="Emphasis"/>
          <w:highlight w:val="cyan"/>
        </w:rPr>
        <w:t>Black studies</w:t>
      </w:r>
      <w:r w:rsidRPr="00C44F2A">
        <w:rPr>
          <w:sz w:val="14"/>
        </w:rPr>
        <w:t xml:space="preserve">, and Fred knows this ‘cause he repeats it more than I do, that our mutual, uh, teacher, Cedric Robinson, who paraphrased C. L. R. James, said you know, Black studies </w:t>
      </w:r>
      <w:r w:rsidRPr="00982763">
        <w:rPr>
          <w:rStyle w:val="StyleUnderline"/>
        </w:rPr>
        <w:t>is</w:t>
      </w:r>
      <w:r w:rsidRPr="00C44F2A">
        <w:rPr>
          <w:rStyle w:val="StyleUnderline"/>
        </w:rPr>
        <w:t xml:space="preserve"> </w:t>
      </w:r>
      <w:r w:rsidRPr="00982763">
        <w:rPr>
          <w:rStyle w:val="StyleUnderline"/>
        </w:rPr>
        <w:t xml:space="preserve">a </w:t>
      </w:r>
      <w:r w:rsidRPr="009E7E95">
        <w:rPr>
          <w:rStyle w:val="Emphasis"/>
          <w:highlight w:val="cyan"/>
        </w:rPr>
        <w:t>critique</w:t>
      </w:r>
      <w:r w:rsidRPr="00982763">
        <w:rPr>
          <w:rStyle w:val="StyleUnderline"/>
        </w:rPr>
        <w:t xml:space="preserve"> of </w:t>
      </w:r>
      <w:r w:rsidRPr="009E7E95">
        <w:rPr>
          <w:rStyle w:val="Emphasis"/>
          <w:highlight w:val="cyan"/>
        </w:rPr>
        <w:t>West</w:t>
      </w:r>
      <w:r w:rsidRPr="00C44F2A">
        <w:rPr>
          <w:rStyle w:val="Emphasis"/>
        </w:rPr>
        <w:t>ern civilization</w:t>
      </w:r>
      <w:r w:rsidRPr="00C44F2A">
        <w:rPr>
          <w:sz w:val="14"/>
        </w:rPr>
        <w:t xml:space="preserve">, and if that is the case, then </w:t>
      </w:r>
      <w:r w:rsidRPr="009E7E95">
        <w:rPr>
          <w:rStyle w:val="StyleUnderline"/>
          <w:highlight w:val="cyan"/>
        </w:rPr>
        <w:t>we</w:t>
      </w:r>
      <w:r w:rsidRPr="00C44F2A">
        <w:rPr>
          <w:rStyle w:val="StyleUnderline"/>
        </w:rPr>
        <w:t xml:space="preserve"> both </w:t>
      </w:r>
      <w:r w:rsidRPr="009E7E95">
        <w:rPr>
          <w:rStyle w:val="Emphasis"/>
          <w:highlight w:val="cyan"/>
        </w:rPr>
        <w:t>have</w:t>
      </w:r>
      <w:r w:rsidRPr="009E7E95">
        <w:rPr>
          <w:rStyle w:val="StyleUnderline"/>
          <w:highlight w:val="cyan"/>
        </w:rPr>
        <w:t xml:space="preserve"> to </w:t>
      </w:r>
      <w:r w:rsidRPr="009E7E95">
        <w:rPr>
          <w:rStyle w:val="Emphasis"/>
          <w:highlight w:val="cyan"/>
        </w:rPr>
        <w:t>dismantle</w:t>
      </w:r>
      <w:r w:rsidRPr="009E7E95">
        <w:rPr>
          <w:rStyle w:val="StyleUnderline"/>
          <w:highlight w:val="cyan"/>
        </w:rPr>
        <w:t xml:space="preserve"> it, recognize</w:t>
      </w:r>
      <w:r w:rsidRPr="00C44F2A">
        <w:rPr>
          <w:rStyle w:val="StyleUnderline"/>
        </w:rPr>
        <w:t xml:space="preserve"> the </w:t>
      </w:r>
      <w:r w:rsidRPr="009E7E95">
        <w:rPr>
          <w:rStyle w:val="Emphasis"/>
          <w:highlight w:val="cyan"/>
        </w:rPr>
        <w:t>weak edifice</w:t>
      </w:r>
      <w:r w:rsidRPr="00C44F2A">
        <w:rPr>
          <w:sz w:val="14"/>
        </w:rPr>
        <w:t xml:space="preserve"> upon which it’s built, </w:t>
      </w:r>
      <w:r w:rsidRPr="00C44F2A">
        <w:rPr>
          <w:rStyle w:val="StyleUnderline"/>
        </w:rPr>
        <w:t xml:space="preserve">but </w:t>
      </w:r>
      <w:r w:rsidRPr="009E7E95">
        <w:rPr>
          <w:rStyle w:val="StyleUnderline"/>
          <w:highlight w:val="cyan"/>
        </w:rPr>
        <w:t xml:space="preserve">also </w:t>
      </w:r>
      <w:r w:rsidRPr="009E7E95">
        <w:rPr>
          <w:rStyle w:val="Emphasis"/>
          <w:highlight w:val="cyan"/>
        </w:rPr>
        <w:t>know everything</w:t>
      </w:r>
      <w:r w:rsidRPr="00C44F2A">
        <w:rPr>
          <w:rStyle w:val="StyleUnderline"/>
        </w:rPr>
        <w:t xml:space="preserve"> that’s </w:t>
      </w:r>
      <w:r w:rsidRPr="009E7E95">
        <w:rPr>
          <w:rStyle w:val="StyleUnderline"/>
          <w:highlight w:val="cyan"/>
        </w:rPr>
        <w:t xml:space="preserve">happening </w:t>
      </w:r>
      <w:r w:rsidRPr="009E7E95">
        <w:rPr>
          <w:rStyle w:val="Emphasis"/>
          <w:highlight w:val="cyan"/>
        </w:rPr>
        <w:t>within</w:t>
      </w:r>
      <w:r w:rsidRPr="00C44F2A">
        <w:rPr>
          <w:rStyle w:val="Emphasis"/>
        </w:rPr>
        <w:t xml:space="preserve"> it</w:t>
      </w:r>
      <w:r w:rsidRPr="00C44F2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w:t>
      </w:r>
      <w:r w:rsidRPr="00C44F2A">
        <w:rPr>
          <w:rStyle w:val="StyleUnderline"/>
        </w:rPr>
        <w:t>Black Studies is</w:t>
      </w:r>
      <w:r w:rsidRPr="00C44F2A">
        <w:rPr>
          <w:sz w:val="14"/>
        </w:rPr>
        <w:t xml:space="preserve"> not </w:t>
      </w:r>
      <w:r w:rsidRPr="00C44F2A">
        <w:rPr>
          <w:rStyle w:val="StyleUnderline"/>
        </w:rPr>
        <w:t>a</w:t>
      </w:r>
      <w:r w:rsidRPr="00C44F2A">
        <w:rPr>
          <w:sz w:val="14"/>
        </w:rPr>
        <w:t xml:space="preserve"> multidiscipline but a </w:t>
      </w:r>
      <w:r w:rsidRPr="00C44F2A">
        <w:rPr>
          <w:rStyle w:val="Emphasis"/>
        </w:rPr>
        <w:t>project</w:t>
      </w:r>
      <w:r w:rsidRPr="00C44F2A">
        <w:rPr>
          <w:sz w:val="14"/>
        </w:rPr>
        <w:t xml:space="preserve">, a project </w:t>
      </w:r>
      <w:r w:rsidRPr="00C44F2A">
        <w:rPr>
          <w:rStyle w:val="StyleUnderline"/>
        </w:rPr>
        <w:t xml:space="preserve">for </w:t>
      </w:r>
      <w:r w:rsidRPr="00C44F2A">
        <w:rPr>
          <w:rStyle w:val="Emphasis"/>
        </w:rPr>
        <w:t>liberation</w:t>
      </w:r>
      <w:r w:rsidRPr="00C44F2A">
        <w:rPr>
          <w:sz w:val="14"/>
        </w:rPr>
        <w:t xml:space="preserve">, whatever that means, and </w:t>
      </w:r>
      <w:r w:rsidRPr="009E7E95">
        <w:rPr>
          <w:rStyle w:val="StyleUnderline"/>
          <w:highlight w:val="cyan"/>
        </w:rPr>
        <w:t>liberation is</w:t>
      </w:r>
      <w:r w:rsidRPr="00C44F2A">
        <w:rPr>
          <w:rStyle w:val="StyleUnderline"/>
        </w:rPr>
        <w:t xml:space="preserve"> an </w:t>
      </w:r>
      <w:r w:rsidRPr="009E7E95">
        <w:rPr>
          <w:rStyle w:val="Emphasis"/>
          <w:highlight w:val="cyan"/>
        </w:rPr>
        <w:t>ongoing</w:t>
      </w:r>
      <w:r w:rsidRPr="00C44F2A">
        <w:rPr>
          <w:rStyle w:val="Emphasis"/>
        </w:rPr>
        <w:t xml:space="preserve"> project</w:t>
      </w:r>
      <w:r w:rsidRPr="00C44F2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it reminds us that, you know, it’s not about, um, it’s not about a body. It’s not about bodies. </w:t>
      </w:r>
      <w:r w:rsidRPr="00C44F2A">
        <w:rPr>
          <w:rStyle w:val="StyleUnderline"/>
        </w:rPr>
        <w:t>It’s</w:t>
      </w:r>
      <w:r w:rsidRPr="00C44F2A">
        <w:rPr>
          <w:sz w:val="14"/>
        </w:rPr>
        <w:t xml:space="preserve"> about ideas, and </w:t>
      </w:r>
      <w:r w:rsidRPr="00982763">
        <w:rPr>
          <w:rStyle w:val="StyleUnderline"/>
        </w:rPr>
        <w:t>about</w:t>
      </w:r>
      <w:r w:rsidRPr="00C44F2A">
        <w:rPr>
          <w:rStyle w:val="StyleUnderline"/>
        </w:rPr>
        <w:t xml:space="preserve"> the </w:t>
      </w:r>
      <w:r w:rsidRPr="00C44F2A">
        <w:rPr>
          <w:rStyle w:val="Emphasis"/>
        </w:rPr>
        <w:t>future</w:t>
      </w:r>
      <w:r w:rsidRPr="00C44F2A">
        <w:rPr>
          <w:sz w:val="14"/>
        </w:rPr>
        <w:t xml:space="preserve">, you know. It’s about </w:t>
      </w:r>
      <w:r w:rsidRPr="009E7E95">
        <w:rPr>
          <w:rStyle w:val="StyleUnderline"/>
          <w:highlight w:val="cyan"/>
        </w:rPr>
        <w:t xml:space="preserve">recognizing the </w:t>
      </w:r>
      <w:r w:rsidRPr="009E7E95">
        <w:rPr>
          <w:rStyle w:val="Emphasis"/>
          <w:highlight w:val="cyan"/>
        </w:rPr>
        <w:t>past</w:t>
      </w:r>
      <w:r w:rsidRPr="009E7E95">
        <w:rPr>
          <w:rStyle w:val="StyleUnderline"/>
          <w:highlight w:val="cyan"/>
        </w:rPr>
        <w:t xml:space="preserve"> and</w:t>
      </w:r>
      <w:r w:rsidRPr="00C44F2A">
        <w:rPr>
          <w:rStyle w:val="StyleUnderline"/>
        </w:rPr>
        <w:t xml:space="preserve"> the </w:t>
      </w:r>
      <w:r w:rsidRPr="009E7E95">
        <w:rPr>
          <w:rStyle w:val="StyleUnderline"/>
          <w:highlight w:val="cyan"/>
        </w:rPr>
        <w:t>construction of</w:t>
      </w:r>
      <w:r w:rsidRPr="00C44F2A">
        <w:rPr>
          <w:rStyle w:val="StyleUnderline"/>
        </w:rPr>
        <w:t xml:space="preserve"> a </w:t>
      </w:r>
      <w:r w:rsidRPr="009E7E95">
        <w:rPr>
          <w:rStyle w:val="Emphasis"/>
          <w:sz w:val="30"/>
          <w:szCs w:val="30"/>
          <w:highlight w:val="cyan"/>
        </w:rPr>
        <w:t>new future</w:t>
      </w:r>
      <w:r w:rsidRPr="00C44F2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9E7E95">
        <w:rPr>
          <w:rStyle w:val="StyleUnderline"/>
          <w:highlight w:val="cyan"/>
        </w:rPr>
        <w:t>there's</w:t>
      </w:r>
      <w:r w:rsidRPr="00C44F2A">
        <w:rPr>
          <w:rStyle w:val="StyleUnderline"/>
        </w:rPr>
        <w:t xml:space="preserve"> a </w:t>
      </w:r>
      <w:r w:rsidRPr="009E7E95">
        <w:rPr>
          <w:rStyle w:val="StyleUnderline"/>
          <w:highlight w:val="cyan"/>
        </w:rPr>
        <w:t>lot of scholarship that</w:t>
      </w:r>
      <w:r w:rsidRPr="00C44F2A">
        <w:rPr>
          <w:sz w:val="14"/>
        </w:rPr>
        <w:t xml:space="preserve"> goes on that </w:t>
      </w:r>
      <w:r w:rsidRPr="009E7E95">
        <w:rPr>
          <w:rStyle w:val="StyleUnderline"/>
          <w:highlight w:val="cyan"/>
        </w:rPr>
        <w:t>has</w:t>
      </w:r>
      <w:r w:rsidRPr="009E7E95">
        <w:rPr>
          <w:sz w:val="14"/>
          <w:highlight w:val="cyan"/>
        </w:rPr>
        <w:t xml:space="preserve"> </w:t>
      </w:r>
      <w:r w:rsidRPr="009E7E95">
        <w:rPr>
          <w:rStyle w:val="Emphasis"/>
          <w:highlight w:val="cyan"/>
        </w:rPr>
        <w:t>no relation</w:t>
      </w:r>
      <w:r w:rsidRPr="00C44F2A">
        <w:rPr>
          <w:rStyle w:val="Emphasis"/>
        </w:rPr>
        <w:t>ship</w:t>
      </w:r>
      <w:r w:rsidRPr="00C44F2A">
        <w:rPr>
          <w:rStyle w:val="StyleUnderline"/>
        </w:rPr>
        <w:t xml:space="preserve"> at all </w:t>
      </w:r>
      <w:r w:rsidRPr="009E7E95">
        <w:rPr>
          <w:rStyle w:val="StyleUnderline"/>
          <w:highlight w:val="cyan"/>
        </w:rPr>
        <w:t>to</w:t>
      </w:r>
      <w:r w:rsidRPr="00C44F2A">
        <w:rPr>
          <w:sz w:val="14"/>
        </w:rPr>
        <w:t xml:space="preserve"> the project of </w:t>
      </w:r>
      <w:r w:rsidRPr="009E7E95">
        <w:rPr>
          <w:rStyle w:val="Emphasis"/>
          <w:highlight w:val="cyan"/>
        </w:rPr>
        <w:t>transformation</w:t>
      </w:r>
      <w:r w:rsidRPr="00C44F2A">
        <w:rPr>
          <w:sz w:val="14"/>
        </w:rPr>
        <w:t xml:space="preserve">, or to people, </w:t>
      </w:r>
      <w:r w:rsidRPr="009E7E95">
        <w:rPr>
          <w:rStyle w:val="StyleUnderline"/>
          <w:highlight w:val="cyan"/>
        </w:rPr>
        <w:t>to</w:t>
      </w:r>
      <w:r w:rsidRPr="00C44F2A">
        <w:rPr>
          <w:rStyle w:val="StyleUnderline"/>
        </w:rPr>
        <w:t xml:space="preserve"> actual people in </w:t>
      </w:r>
      <w:r w:rsidRPr="009E7E95">
        <w:rPr>
          <w:rStyle w:val="Emphasis"/>
          <w:highlight w:val="cyan"/>
        </w:rPr>
        <w:t>community</w:t>
      </w:r>
      <w:r w:rsidRPr="00C44F2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Black studies comes from. Uh, and so it moves into the university as a, as a transformative project. Um, it's not—and that's why I think there was a disconnect between some of the, the protests and what was happening in the academy.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if we don't have Black studies as a critique in response to the neoliberal neofascist turn, then it's sort of worthless. You know, it's going to continue to exist. Maybe not in the academy though. So I'll just stop there. 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the conditions of what people call modernity, um, in, in, in, in, or global modernity, that the fundamental conditions that make that up are, you know, settler colonialism. And I think we can talk about settler colonialism in ways that are broader than the normal way that we usually think of them as a set of violent and brutal relations between Europe and the rest of the world.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9E7E95">
        <w:rPr>
          <w:rStyle w:val="Emphasis"/>
          <w:highlight w:val="cyan"/>
        </w:rPr>
        <w:t>settler colonialism</w:t>
      </w:r>
      <w:r w:rsidRPr="00C44F2A">
        <w:rPr>
          <w:sz w:val="14"/>
        </w:rPr>
        <w:t xml:space="preserve">, that the </w:t>
      </w:r>
      <w:r w:rsidRPr="00C44F2A">
        <w:rPr>
          <w:rStyle w:val="Emphasis"/>
        </w:rPr>
        <w:t xml:space="preserve">transatlantic </w:t>
      </w:r>
      <w:r w:rsidRPr="009E7E95">
        <w:rPr>
          <w:rStyle w:val="Emphasis"/>
          <w:highlight w:val="cyan"/>
        </w:rPr>
        <w:t>slave trade</w:t>
      </w:r>
      <w:r w:rsidRPr="00C44F2A">
        <w:rPr>
          <w:sz w:val="14"/>
        </w:rPr>
        <w:t xml:space="preserve">, um, </w:t>
      </w:r>
      <w:r w:rsidRPr="00C44F2A">
        <w:rPr>
          <w:rStyle w:val="StyleUnderline"/>
        </w:rPr>
        <w:t>and</w:t>
      </w:r>
      <w:r w:rsidRPr="00C44F2A">
        <w:rPr>
          <w:sz w:val="14"/>
        </w:rPr>
        <w:t xml:space="preserve"> that, you know, the emergence of a set of </w:t>
      </w:r>
      <w:r w:rsidRPr="00C44F2A">
        <w:rPr>
          <w:rStyle w:val="Emphasis"/>
        </w:rPr>
        <w:t>philosophical formulations</w:t>
      </w:r>
      <w:r w:rsidRPr="00C44F2A">
        <w:rPr>
          <w:sz w:val="14"/>
        </w:rPr>
        <w:t xml:space="preserve"> that essentially </w:t>
      </w:r>
      <w:r w:rsidRPr="009E7E95">
        <w:rPr>
          <w:rStyle w:val="StyleUnderline"/>
          <w:highlight w:val="cyan"/>
        </w:rPr>
        <w:t>provide</w:t>
      </w:r>
      <w:r w:rsidRPr="00C44F2A">
        <w:rPr>
          <w:sz w:val="14"/>
        </w:rPr>
        <w:t xml:space="preserve"> for us some modern </w:t>
      </w:r>
      <w:r w:rsidRPr="009E7E95">
        <w:rPr>
          <w:rStyle w:val="StyleUnderline"/>
          <w:highlight w:val="cyan"/>
        </w:rPr>
        <w:t xml:space="preserve">conception of </w:t>
      </w:r>
      <w:r w:rsidRPr="009E7E95">
        <w:rPr>
          <w:rStyle w:val="Emphasis"/>
          <w:highlight w:val="cyan"/>
        </w:rPr>
        <w:t>self</w:t>
      </w:r>
      <w:r w:rsidRPr="00C44F2A">
        <w:rPr>
          <w:sz w:val="14"/>
        </w:rPr>
        <w:t xml:space="preserve"> that has as its basis a kind of possessive, heteronormative, patriarchal individuation, right? That's what it is to be yourself on the most fundamental level. You know, and if you ask anybody in the philosophy department, they'll tell you that that's true, you know, and they won’t be joking, right, that, um, that, these, that these constitute the basis of, of our modernity. </w:t>
      </w:r>
      <w:r w:rsidRPr="009E7E95">
        <w:rPr>
          <w:rStyle w:val="Emphasis"/>
          <w:highlight w:val="cyan"/>
        </w:rPr>
        <w:t>But</w:t>
      </w:r>
      <w:r w:rsidRPr="00C44F2A">
        <w:rPr>
          <w:sz w:val="14"/>
        </w:rPr>
        <w:t xml:space="preserve"> for most of the people who live in the world, actually </w:t>
      </w:r>
      <w:r w:rsidRPr="009E7E95">
        <w:rPr>
          <w:rStyle w:val="StyleUnderline"/>
          <w:highlight w:val="cyan"/>
        </w:rPr>
        <w:t xml:space="preserve">for </w:t>
      </w:r>
      <w:r w:rsidRPr="009E7E95">
        <w:rPr>
          <w:rStyle w:val="Emphasis"/>
          <w:highlight w:val="cyan"/>
        </w:rPr>
        <w:t>everybody</w:t>
      </w:r>
      <w:r w:rsidRPr="00C44F2A">
        <w:rPr>
          <w:rStyle w:val="StyleUnderline"/>
        </w:rPr>
        <w:t xml:space="preserve"> who </w:t>
      </w:r>
      <w:r w:rsidRPr="00C44F2A">
        <w:rPr>
          <w:rStyle w:val="Emphasis"/>
        </w:rPr>
        <w:t>lives in the world</w:t>
      </w:r>
      <w:r w:rsidRPr="00C44F2A">
        <w:rPr>
          <w:sz w:val="14"/>
        </w:rPr>
        <w:t xml:space="preserve">, although most of the people in live in the world are actually able to both recognize this and say this, that </w:t>
      </w:r>
      <w:r w:rsidRPr="00C44F2A">
        <w:rPr>
          <w:rStyle w:val="StyleUnderline"/>
        </w:rPr>
        <w:t>modernity is a</w:t>
      </w:r>
      <w:r w:rsidRPr="00C44F2A">
        <w:rPr>
          <w:sz w:val="14"/>
        </w:rPr>
        <w:t xml:space="preserve"> social and ecological </w:t>
      </w:r>
      <w:r w:rsidRPr="00982763">
        <w:rPr>
          <w:rStyle w:val="Emphasis"/>
        </w:rPr>
        <w:t>disaster</w:t>
      </w:r>
      <w:r w:rsidRPr="00C44F2A">
        <w:rPr>
          <w:rStyle w:val="StyleUnderline"/>
        </w:rPr>
        <w:t xml:space="preserve"> that we live, that </w:t>
      </w:r>
      <w:r w:rsidRPr="009E7E95">
        <w:rPr>
          <w:rStyle w:val="StyleUnderline"/>
          <w:highlight w:val="cyan"/>
        </w:rPr>
        <w:t xml:space="preserve">we now </w:t>
      </w:r>
      <w:r w:rsidRPr="009E7E95">
        <w:rPr>
          <w:rStyle w:val="Emphasis"/>
          <w:sz w:val="30"/>
          <w:szCs w:val="30"/>
          <w:highlight w:val="cyan"/>
        </w:rPr>
        <w:t>attempt to survive</w:t>
      </w:r>
      <w:r w:rsidRPr="00C44F2A">
        <w:rPr>
          <w:sz w:val="14"/>
        </w:rPr>
        <w:t xml:space="preserve">. Okay? And if we take that up, then part of </w:t>
      </w:r>
      <w:r w:rsidRPr="00C44F2A">
        <w:rPr>
          <w:rStyle w:val="StyleUnderline"/>
        </w:rPr>
        <w:t xml:space="preserve">what's at </w:t>
      </w:r>
      <w:r w:rsidRPr="00C44F2A">
        <w:rPr>
          <w:rStyle w:val="Emphasis"/>
        </w:rPr>
        <w:t>stake</w:t>
      </w:r>
      <w:r w:rsidRPr="00C44F2A">
        <w:rPr>
          <w:rStyle w:val="StyleUnderline"/>
        </w:rPr>
        <w:t xml:space="preserve"> is</w:t>
      </w:r>
      <w:r w:rsidRPr="00C44F2A">
        <w:rPr>
          <w:sz w:val="14"/>
        </w:rPr>
        <w:t xml:space="preserve"> that we recognize that </w:t>
      </w:r>
      <w:r w:rsidRPr="009E7E95">
        <w:rPr>
          <w:rStyle w:val="Emphasis"/>
          <w:highlight w:val="cyan"/>
        </w:rPr>
        <w:t>feminist</w:t>
      </w:r>
      <w:r w:rsidRPr="00C44F2A">
        <w:rPr>
          <w:rStyle w:val="StyleUnderline"/>
        </w:rPr>
        <w:t xml:space="preserve"> and </w:t>
      </w:r>
      <w:r w:rsidRPr="009E7E95">
        <w:rPr>
          <w:rStyle w:val="Emphasis"/>
          <w:highlight w:val="cyan"/>
        </w:rPr>
        <w:t>queer</w:t>
      </w:r>
      <w:r w:rsidRPr="009E7E95">
        <w:rPr>
          <w:rStyle w:val="StyleUnderline"/>
          <w:highlight w:val="cyan"/>
        </w:rPr>
        <w:t xml:space="preserve"> interventions against</w:t>
      </w:r>
      <w:r w:rsidRPr="00C44F2A">
        <w:rPr>
          <w:rStyle w:val="StyleUnderline"/>
        </w:rPr>
        <w:t xml:space="preserve"> </w:t>
      </w:r>
      <w:r w:rsidRPr="00C44F2A">
        <w:rPr>
          <w:rStyle w:val="Emphasis"/>
        </w:rPr>
        <w:t xml:space="preserve">heteronormative </w:t>
      </w:r>
      <w:r w:rsidRPr="009E7E95">
        <w:rPr>
          <w:rStyle w:val="Emphasis"/>
          <w:highlight w:val="cyan"/>
        </w:rPr>
        <w:t>patriarchy</w:t>
      </w:r>
      <w:r w:rsidRPr="00C44F2A">
        <w:rPr>
          <w:sz w:val="14"/>
        </w:rPr>
        <w:t xml:space="preserve">, that </w:t>
      </w:r>
      <w:r w:rsidRPr="009E7E95">
        <w:rPr>
          <w:rStyle w:val="Emphasis"/>
          <w:highlight w:val="cyan"/>
        </w:rPr>
        <w:t>Black</w:t>
      </w:r>
      <w:r w:rsidRPr="009E7E95">
        <w:rPr>
          <w:rStyle w:val="StyleUnderline"/>
          <w:highlight w:val="cyan"/>
        </w:rPr>
        <w:t xml:space="preserve"> interventions against</w:t>
      </w:r>
      <w:r w:rsidRPr="00C44F2A">
        <w:rPr>
          <w:sz w:val="14"/>
        </w:rPr>
        <w:t xml:space="preserve"> the theory and practice of </w:t>
      </w:r>
      <w:r w:rsidRPr="009E7E95">
        <w:rPr>
          <w:rStyle w:val="Emphasis"/>
          <w:highlight w:val="cyan"/>
        </w:rPr>
        <w:t>slavery</w:t>
      </w:r>
      <w:r w:rsidRPr="00C44F2A">
        <w:rPr>
          <w:sz w:val="14"/>
        </w:rPr>
        <w:t xml:space="preserve">, which is ongoing, </w:t>
      </w:r>
      <w:r w:rsidRPr="00C44F2A">
        <w:rPr>
          <w:rStyle w:val="StyleUnderline"/>
        </w:rPr>
        <w:t xml:space="preserve">that </w:t>
      </w:r>
      <w:r w:rsidRPr="009E7E95">
        <w:rPr>
          <w:rStyle w:val="Emphasis"/>
          <w:highlight w:val="cyan"/>
        </w:rPr>
        <w:t>indigenous</w:t>
      </w:r>
      <w:r w:rsidRPr="009E7E95">
        <w:rPr>
          <w:rStyle w:val="StyleUnderline"/>
          <w:highlight w:val="cyan"/>
        </w:rPr>
        <w:t xml:space="preserve"> interventions against </w:t>
      </w:r>
      <w:r w:rsidRPr="009E7E95">
        <w:rPr>
          <w:rStyle w:val="Emphasis"/>
          <w:highlight w:val="cyan"/>
        </w:rPr>
        <w:t>set</w:t>
      </w:r>
      <w:r w:rsidRPr="00C44F2A">
        <w:rPr>
          <w:rStyle w:val="Emphasis"/>
        </w:rPr>
        <w:t xml:space="preserve">tler </w:t>
      </w:r>
      <w:r w:rsidRPr="009E7E95">
        <w:rPr>
          <w:rStyle w:val="Emphasis"/>
          <w:highlight w:val="cyan"/>
        </w:rPr>
        <w:t>colonialism</w:t>
      </w:r>
      <w:r w:rsidRPr="009E7E95">
        <w:rPr>
          <w:sz w:val="14"/>
          <w:highlight w:val="cyan"/>
        </w:rPr>
        <w:t xml:space="preserve"> </w:t>
      </w:r>
      <w:r w:rsidRPr="009E7E95">
        <w:rPr>
          <w:rStyle w:val="StyleUnderline"/>
          <w:highlight w:val="cyan"/>
        </w:rPr>
        <w:t>constitute</w:t>
      </w:r>
      <w:r w:rsidRPr="00C44F2A">
        <w:rPr>
          <w:sz w:val="14"/>
        </w:rPr>
        <w:t xml:space="preserve"> the general both </w:t>
      </w:r>
      <w:r w:rsidRPr="00C44F2A">
        <w:rPr>
          <w:rStyle w:val="Emphasis"/>
        </w:rPr>
        <w:t>practical</w:t>
      </w:r>
      <w:r w:rsidRPr="00C44F2A">
        <w:rPr>
          <w:rStyle w:val="StyleUnderline"/>
        </w:rPr>
        <w:t xml:space="preserve"> and </w:t>
      </w:r>
      <w:r w:rsidRPr="00C44F2A">
        <w:rPr>
          <w:rStyle w:val="Emphasis"/>
        </w:rPr>
        <w:t>intellectual</w:t>
      </w:r>
      <w:r w:rsidRPr="00C44F2A">
        <w:rPr>
          <w:rStyle w:val="StyleUnderline"/>
        </w:rPr>
        <w:t xml:space="preserve"> basis for</w:t>
      </w:r>
      <w:r w:rsidRPr="00C44F2A">
        <w:rPr>
          <w:sz w:val="14"/>
        </w:rPr>
        <w:t xml:space="preserve"> not only our </w:t>
      </w:r>
      <w:r w:rsidRPr="009E7E95">
        <w:rPr>
          <w:rStyle w:val="StyleUnderline"/>
          <w:highlight w:val="cyan"/>
        </w:rPr>
        <w:t xml:space="preserve">attempts to </w:t>
      </w:r>
      <w:r w:rsidRPr="009E7E95">
        <w:rPr>
          <w:rStyle w:val="Emphasis"/>
          <w:sz w:val="30"/>
          <w:szCs w:val="30"/>
          <w:highlight w:val="cyan"/>
        </w:rPr>
        <w:t>survive</w:t>
      </w:r>
      <w:r w:rsidRPr="00C44F2A">
        <w:rPr>
          <w:sz w:val="14"/>
        </w:rPr>
        <w:t xml:space="preserve">, but also our attempts </w:t>
      </w:r>
      <w:r w:rsidRPr="00C44F2A">
        <w:rPr>
          <w:rStyle w:val="StyleUnderline"/>
        </w:rPr>
        <w:t>to</w:t>
      </w:r>
      <w:r w:rsidRPr="00C44F2A">
        <w:rPr>
          <w:sz w:val="14"/>
        </w:rPr>
        <w:t xml:space="preserve">, as I said before, </w:t>
      </w:r>
      <w:r w:rsidRPr="009E7E95">
        <w:rPr>
          <w:rStyle w:val="Emphasis"/>
          <w:sz w:val="30"/>
          <w:szCs w:val="30"/>
          <w:highlight w:val="cyan"/>
        </w:rPr>
        <w:t>save the Earth</w:t>
      </w:r>
      <w:r w:rsidRPr="00C44F2A">
        <w:rPr>
          <w:sz w:val="14"/>
        </w:rPr>
        <w:t xml:space="preserve">. And, and I put it in terms that the great poet Ed Roberson puts it; not just to save the Earth, but </w:t>
      </w:r>
      <w:r w:rsidRPr="0031088D">
        <w:rPr>
          <w:rStyle w:val="StyleUnderline"/>
        </w:rPr>
        <w:t xml:space="preserve">to see the Earth </w:t>
      </w:r>
      <w:r w:rsidRPr="009E7E95">
        <w:rPr>
          <w:rStyle w:val="Emphasis"/>
          <w:sz w:val="30"/>
          <w:szCs w:val="30"/>
          <w:highlight w:val="cyan"/>
        </w:rPr>
        <w:t>before</w:t>
      </w:r>
      <w:r w:rsidRPr="0031088D">
        <w:rPr>
          <w:rStyle w:val="Emphasis"/>
          <w:sz w:val="30"/>
          <w:szCs w:val="30"/>
        </w:rPr>
        <w:t xml:space="preserve"> the </w:t>
      </w:r>
      <w:r w:rsidRPr="009E7E95">
        <w:rPr>
          <w:rStyle w:val="Emphasis"/>
          <w:sz w:val="30"/>
          <w:szCs w:val="30"/>
          <w:highlight w:val="cyan"/>
        </w:rPr>
        <w:t>end of the world</w:t>
      </w:r>
      <w:r w:rsidRPr="00C44F2A">
        <w:rPr>
          <w:sz w:val="14"/>
        </w:rPr>
        <w:t xml:space="preserve">. And </w:t>
      </w:r>
      <w:r w:rsidRPr="009E7E95">
        <w:rPr>
          <w:rStyle w:val="StyleUnderline"/>
          <w:highlight w:val="cyan"/>
        </w:rPr>
        <w:t>this is</w:t>
      </w:r>
      <w:r w:rsidRPr="00C44F2A">
        <w:rPr>
          <w:rStyle w:val="StyleUnderline"/>
        </w:rPr>
        <w:t xml:space="preserve"> an </w:t>
      </w:r>
      <w:r w:rsidRPr="00C44F2A">
        <w:rPr>
          <w:rStyle w:val="Emphasis"/>
        </w:rPr>
        <w:t>emergency</w:t>
      </w:r>
      <w:r w:rsidRPr="00C44F2A">
        <w:rPr>
          <w:sz w:val="14"/>
        </w:rPr>
        <w:t xml:space="preserve"> that we're in now </w:t>
      </w:r>
      <w:r w:rsidRPr="00C44F2A">
        <w:rPr>
          <w:rStyle w:val="StyleUnderline"/>
        </w:rPr>
        <w:t xml:space="preserve">and it's </w:t>
      </w:r>
      <w:r w:rsidRPr="009E7E95">
        <w:rPr>
          <w:rStyle w:val="Emphasis"/>
          <w:highlight w:val="cyan"/>
        </w:rPr>
        <w:t>urgent</w:t>
      </w:r>
      <w:r w:rsidRPr="00C44F2A">
        <w:rPr>
          <w:sz w:val="14"/>
        </w:rPr>
        <w:t xml:space="preserve">. Um, and I believe that </w:t>
      </w:r>
      <w:r w:rsidRPr="00C44F2A">
        <w:rPr>
          <w:rStyle w:val="StyleUnderline"/>
        </w:rPr>
        <w:t>there’s</w:t>
      </w:r>
      <w:r w:rsidRPr="00C44F2A">
        <w:rPr>
          <w:sz w:val="14"/>
        </w:rPr>
        <w:t xml:space="preserve"> a specific </w:t>
      </w:r>
      <w:r w:rsidRPr="00C44F2A">
        <w:rPr>
          <w:rStyle w:val="Emphasis"/>
        </w:rPr>
        <w:t>convergence</w:t>
      </w:r>
      <w:r w:rsidRPr="00C44F2A">
        <w:rPr>
          <w:rStyle w:val="StyleUnderline"/>
        </w:rPr>
        <w:t xml:space="preserve"> of black</w:t>
      </w:r>
      <w:r w:rsidRPr="00C44F2A">
        <w:rPr>
          <w:sz w:val="14"/>
        </w:rPr>
        <w:t xml:space="preserve"> thought and indigenous thought that situates itself precisely in relation to, and is articulated through, the interventions of queer thought and feminist thought that we want to take up. And, and it, and it strikes me as, for me at least, it's, it's a way of taking up a kind an—it's, it’s a way of imagining how one might be able to, how we might be able to walk more lightly on the Earth. To honor the Earth as we walk on it, as we stand on it. To not stomp on it, to not stomp all over it, where every step you take is a claim of ownership.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It's like another way of being on the Earth that doesn't allow you in some vicious and brutal way to claim that it is yours,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2EF7EDA" w14:textId="77777777" w:rsidR="00704358" w:rsidRPr="001C26F3" w:rsidRDefault="00704358" w:rsidP="00704358"/>
    <w:p w14:paraId="68E25D3D" w14:textId="77777777" w:rsidR="00704358" w:rsidRDefault="00704358" w:rsidP="00704358">
      <w:pPr>
        <w:pStyle w:val="Heading3"/>
      </w:pPr>
      <w:r>
        <w:t xml:space="preserve">Link---AT: State </w:t>
      </w:r>
    </w:p>
    <w:p w14:paraId="4F1FEAAA" w14:textId="77777777" w:rsidR="00704358" w:rsidRDefault="00704358" w:rsidP="00704358">
      <w:pPr>
        <w:pStyle w:val="Heading3"/>
      </w:pPr>
      <w:r>
        <w:t>2AC---Extinction</w:t>
      </w:r>
    </w:p>
    <w:p w14:paraId="167A5F1E" w14:textId="77777777" w:rsidR="00704358" w:rsidRDefault="00704358" w:rsidP="00704358"/>
    <w:p w14:paraId="6F9FAFD4" w14:textId="77777777" w:rsidR="00704358" w:rsidRPr="002A685A" w:rsidRDefault="00704358" w:rsidP="00704358">
      <w:pPr>
        <w:pStyle w:val="Analytics0"/>
      </w:pPr>
      <w:r>
        <w:t xml:space="preserve">It’s a </w:t>
      </w:r>
      <w:r>
        <w:rPr>
          <w:u w:val="single"/>
        </w:rPr>
        <w:t>straight turn</w:t>
      </w:r>
      <w:r>
        <w:t xml:space="preserve">: </w:t>
      </w:r>
    </w:p>
    <w:p w14:paraId="5C293F1E" w14:textId="77777777" w:rsidR="00704358" w:rsidRPr="00D8477A" w:rsidRDefault="00704358" w:rsidP="00704358">
      <w:pPr>
        <w:pStyle w:val="Heading4"/>
      </w:pPr>
      <w:r>
        <w:t xml:space="preserve">Survival is a </w:t>
      </w:r>
      <w:r>
        <w:rPr>
          <w:u w:val="single"/>
        </w:rPr>
        <w:t>precondition</w:t>
      </w:r>
      <w:r>
        <w:t xml:space="preserve"> to </w:t>
      </w:r>
      <w:r>
        <w:rPr>
          <w:u w:val="single"/>
        </w:rPr>
        <w:t>pessimism</w:t>
      </w:r>
      <w:r>
        <w:t xml:space="preserve"> and </w:t>
      </w:r>
      <w:r>
        <w:rPr>
          <w:u w:val="single"/>
        </w:rPr>
        <w:t>insulated</w:t>
      </w:r>
      <w:r>
        <w:t xml:space="preserve"> from </w:t>
      </w:r>
      <w:r>
        <w:rPr>
          <w:u w:val="single"/>
        </w:rPr>
        <w:t>ontology</w:t>
      </w:r>
      <w:r>
        <w:t xml:space="preserve">---disavowal of life </w:t>
      </w:r>
      <w:r>
        <w:rPr>
          <w:u w:val="single"/>
        </w:rPr>
        <w:t>fl</w:t>
      </w:r>
      <w:r w:rsidRPr="00BC4693">
        <w:rPr>
          <w:u w:val="single"/>
        </w:rPr>
        <w:t>attens difference</w:t>
      </w:r>
      <w:r>
        <w:t xml:space="preserve"> and devolves into </w:t>
      </w:r>
      <w:r>
        <w:rPr>
          <w:u w:val="single"/>
        </w:rPr>
        <w:t>fatalist</w:t>
      </w:r>
      <w:r>
        <w:t xml:space="preserve">, </w:t>
      </w:r>
      <w:r>
        <w:rPr>
          <w:u w:val="single"/>
        </w:rPr>
        <w:t>anti-black</w:t>
      </w:r>
      <w:r>
        <w:t xml:space="preserve"> apathy. </w:t>
      </w:r>
    </w:p>
    <w:p w14:paraId="35673957" w14:textId="77777777" w:rsidR="00704358" w:rsidRDefault="00704358" w:rsidP="00704358">
      <w:r w:rsidRPr="005E4742">
        <w:rPr>
          <w:rStyle w:val="Style13ptBold"/>
        </w:rPr>
        <w:t>Syedullah</w:t>
      </w:r>
      <w:r>
        <w:rPr>
          <w:rStyle w:val="Style13ptBold"/>
        </w:rPr>
        <w:t xml:space="preserve"> ’18</w:t>
      </w:r>
      <w:r>
        <w:t xml:space="preserve"> [Jasmine; 2018; Visiting Assistant Professor of Sociology at Vassar College; Contemporary Political Theory, “Afro-pessimism: Critical Exchange,” vol. 17 no. 1] </w:t>
      </w:r>
    </w:p>
    <w:p w14:paraId="540F9778" w14:textId="77777777" w:rsidR="00704358" w:rsidRPr="00515173" w:rsidRDefault="00704358" w:rsidP="00704358">
      <w:pPr>
        <w:rPr>
          <w:sz w:val="16"/>
        </w:rPr>
      </w:pPr>
      <w:r w:rsidRPr="00515173">
        <w:rPr>
          <w:sz w:val="16"/>
        </w:rPr>
        <w:t xml:space="preserve">Given that the endgame of Afro-pessimism as an academic enterprise is limited by its location within the neoliberal university (see Fred Moten and Stephano Harney’s ‘‘The University and the UnderCommons,’’), the most generative aspects of its analysis of anti-blackness and Western civilization are indebted to knowledge about black life and liberation produced outside the academy and on the ground of struggles for freedom. The pessimism of conventional philosophical concern presses on the ontological foundations of a person’s individual sense of agency and purpose, throwing one’s will to live into question. Prophetic despair, such as that which Baldwin expresses in an often quoted interview between James Baldwin Dr. Kenneth Clark in May of 1963, presses on the material cohesion of our moral infrastructure. In the interview Baldwin professes to remaining pessimistic with regard to his own life when he says, ‘‘It doesn’t matter any longer what you do to me; you can put me in jail, you can kill me. By the time I was 17, you’d done everything that you could do to me. The problem now is, how are you going to save yourselves?’’ He goes on a bit later to </w:t>
      </w:r>
      <w:r w:rsidRPr="00D8477A">
        <w:rPr>
          <w:rStyle w:val="Emphasis"/>
        </w:rPr>
        <w:t>refuse</w:t>
      </w:r>
      <w:r w:rsidRPr="00515173">
        <w:rPr>
          <w:sz w:val="16"/>
        </w:rPr>
        <w:t xml:space="preserve">, in no uncertain term, </w:t>
      </w:r>
      <w:r w:rsidRPr="00515173">
        <w:rPr>
          <w:rStyle w:val="Emphasis"/>
        </w:rPr>
        <w:t>pessimism</w:t>
      </w:r>
      <w:r w:rsidRPr="00515173">
        <w:rPr>
          <w:rStyle w:val="StyleUnderline"/>
        </w:rPr>
        <w:t xml:space="preserve"> as a </w:t>
      </w:r>
      <w:r w:rsidRPr="00515173">
        <w:rPr>
          <w:rStyle w:val="Emphasis"/>
        </w:rPr>
        <w:t>politics</w:t>
      </w:r>
      <w:r w:rsidRPr="00515173">
        <w:rPr>
          <w:rStyle w:val="StyleUnderline"/>
        </w:rPr>
        <w:t xml:space="preserve"> of the future</w:t>
      </w:r>
      <w:r w:rsidRPr="00515173">
        <w:rPr>
          <w:sz w:val="16"/>
        </w:rPr>
        <w:t>. When Clark asks, ‘‘Jim, what do you see deep in the recesses of your own mind as the future of our nation, … I think that the future of the Negro and the future of the nation are linked … What do you see?,’’ Baldwin replies, ‘‘</w:t>
      </w:r>
      <w:r w:rsidRPr="009E7E95">
        <w:rPr>
          <w:rStyle w:val="StyleUnderline"/>
          <w:highlight w:val="cyan"/>
        </w:rPr>
        <w:t xml:space="preserve">I </w:t>
      </w:r>
      <w:r w:rsidRPr="009E7E95">
        <w:rPr>
          <w:rStyle w:val="Emphasis"/>
          <w:highlight w:val="cyan"/>
        </w:rPr>
        <w:t>can’t</w:t>
      </w:r>
      <w:r w:rsidRPr="009E7E95">
        <w:rPr>
          <w:rStyle w:val="StyleUnderline"/>
          <w:highlight w:val="cyan"/>
        </w:rPr>
        <w:t xml:space="preserve"> be</w:t>
      </w:r>
      <w:r w:rsidRPr="00515173">
        <w:rPr>
          <w:rStyle w:val="StyleUnderline"/>
        </w:rPr>
        <w:t xml:space="preserve"> a </w:t>
      </w:r>
      <w:r w:rsidRPr="009E7E95">
        <w:rPr>
          <w:rStyle w:val="StyleUnderline"/>
          <w:highlight w:val="cyan"/>
        </w:rPr>
        <w:t xml:space="preserve">pessimist because </w:t>
      </w:r>
      <w:r w:rsidRPr="009E7E95">
        <w:rPr>
          <w:rStyle w:val="Emphasis"/>
          <w:sz w:val="30"/>
          <w:szCs w:val="30"/>
          <w:highlight w:val="cyan"/>
        </w:rPr>
        <w:t>I’m alive</w:t>
      </w:r>
      <w:r w:rsidRPr="009E7E95">
        <w:rPr>
          <w:rStyle w:val="StyleUnderline"/>
          <w:highlight w:val="cyan"/>
        </w:rPr>
        <w:t xml:space="preserve">. To be a </w:t>
      </w:r>
      <w:r w:rsidRPr="009E7E95">
        <w:rPr>
          <w:rStyle w:val="Emphasis"/>
          <w:highlight w:val="cyan"/>
        </w:rPr>
        <w:t>pessimist</w:t>
      </w:r>
      <w:r w:rsidRPr="009E7E95">
        <w:rPr>
          <w:rStyle w:val="StyleUnderline"/>
          <w:highlight w:val="cyan"/>
        </w:rPr>
        <w:t xml:space="preserve"> means</w:t>
      </w:r>
      <w:r w:rsidRPr="00515173">
        <w:rPr>
          <w:sz w:val="16"/>
        </w:rPr>
        <w:t xml:space="preserve"> that </w:t>
      </w:r>
      <w:r w:rsidRPr="009E7E95">
        <w:rPr>
          <w:rStyle w:val="StyleUnderline"/>
          <w:highlight w:val="cyan"/>
        </w:rPr>
        <w:t>you</w:t>
      </w:r>
      <w:r w:rsidRPr="00515173">
        <w:rPr>
          <w:sz w:val="16"/>
        </w:rPr>
        <w:t xml:space="preserve"> have </w:t>
      </w:r>
      <w:r w:rsidRPr="009E7E95">
        <w:rPr>
          <w:rStyle w:val="Emphasis"/>
          <w:highlight w:val="cyan"/>
        </w:rPr>
        <w:t>agreed</w:t>
      </w:r>
      <w:r w:rsidRPr="00515173">
        <w:rPr>
          <w:sz w:val="16"/>
        </w:rPr>
        <w:t xml:space="preserve"> that human </w:t>
      </w:r>
      <w:r w:rsidRPr="009E7E95">
        <w:rPr>
          <w:rStyle w:val="Emphasis"/>
          <w:highlight w:val="cyan"/>
        </w:rPr>
        <w:t>life</w:t>
      </w:r>
      <w:r w:rsidRPr="009E7E95">
        <w:rPr>
          <w:rStyle w:val="StyleUnderline"/>
          <w:highlight w:val="cyan"/>
        </w:rPr>
        <w:t xml:space="preserve"> is</w:t>
      </w:r>
      <w:r w:rsidRPr="00515173">
        <w:rPr>
          <w:rStyle w:val="StyleUnderline"/>
        </w:rPr>
        <w:t xml:space="preserve"> an </w:t>
      </w:r>
      <w:r w:rsidRPr="009E7E95">
        <w:rPr>
          <w:rStyle w:val="Emphasis"/>
          <w:sz w:val="30"/>
          <w:szCs w:val="30"/>
          <w:highlight w:val="cyan"/>
        </w:rPr>
        <w:t>academic</w:t>
      </w:r>
      <w:r w:rsidRPr="00515173">
        <w:rPr>
          <w:rStyle w:val="Emphasis"/>
          <w:sz w:val="30"/>
          <w:szCs w:val="30"/>
        </w:rPr>
        <w:t xml:space="preserve"> matter</w:t>
      </w:r>
      <w:r w:rsidRPr="00515173">
        <w:rPr>
          <w:rStyle w:val="StyleUnderline"/>
        </w:rPr>
        <w:t xml:space="preserve">, so I’m forced to be an </w:t>
      </w:r>
      <w:r w:rsidRPr="00515173">
        <w:rPr>
          <w:rStyle w:val="Emphasis"/>
        </w:rPr>
        <w:t>optimist</w:t>
      </w:r>
      <w:r w:rsidRPr="00515173">
        <w:rPr>
          <w:sz w:val="16"/>
        </w:rPr>
        <w:t xml:space="preserve">. I’m forced to believe that we can survive whatever we must survive. But the future of the Negro in this country is precisely as bright or as dark as the future of the country (Clark et al., 1963). I want to savor the tensions of Baldwin’s response. I want to hold them, not resolve them, and observe how </w:t>
      </w:r>
      <w:r w:rsidRPr="00515173">
        <w:rPr>
          <w:rStyle w:val="StyleUnderline"/>
        </w:rPr>
        <w:t xml:space="preserve">they </w:t>
      </w:r>
      <w:r w:rsidRPr="009E7E95">
        <w:rPr>
          <w:rStyle w:val="StyleUnderline"/>
          <w:highlight w:val="cyan"/>
        </w:rPr>
        <w:t>situate</w:t>
      </w:r>
      <w:r w:rsidRPr="00515173">
        <w:rPr>
          <w:sz w:val="16"/>
        </w:rPr>
        <w:t xml:space="preserve"> pedestrian </w:t>
      </w:r>
      <w:r w:rsidRPr="009E7E95">
        <w:rPr>
          <w:rStyle w:val="Emphasis"/>
          <w:highlight w:val="cyan"/>
        </w:rPr>
        <w:t>personal pessimism</w:t>
      </w:r>
      <w:r w:rsidRPr="009E7E95">
        <w:rPr>
          <w:rStyle w:val="StyleUnderline"/>
          <w:highlight w:val="cyan"/>
        </w:rPr>
        <w:t xml:space="preserve"> outside</w:t>
      </w:r>
      <w:r w:rsidRPr="00515173">
        <w:rPr>
          <w:rStyle w:val="StyleUnderline"/>
        </w:rPr>
        <w:t xml:space="preserve"> the </w:t>
      </w:r>
      <w:r w:rsidRPr="009E7E95">
        <w:rPr>
          <w:rStyle w:val="Emphasis"/>
          <w:highlight w:val="cyan"/>
        </w:rPr>
        <w:t>movement</w:t>
      </w:r>
      <w:r w:rsidRPr="009E7E95">
        <w:rPr>
          <w:rStyle w:val="StyleUnderline"/>
          <w:highlight w:val="cyan"/>
        </w:rPr>
        <w:t xml:space="preserve"> for </w:t>
      </w:r>
      <w:r w:rsidRPr="009E7E95">
        <w:rPr>
          <w:rStyle w:val="Emphasis"/>
          <w:highlight w:val="cyan"/>
        </w:rPr>
        <w:t>black life</w:t>
      </w:r>
      <w:r w:rsidRPr="00515173">
        <w:rPr>
          <w:sz w:val="16"/>
        </w:rPr>
        <w:t xml:space="preserve">, while calling out the limits of a political process propelled and legitimated by white supremacy. Even </w:t>
      </w:r>
      <w:r w:rsidRPr="00515173">
        <w:rPr>
          <w:rStyle w:val="Emphasis"/>
        </w:rPr>
        <w:t>insofar</w:t>
      </w:r>
      <w:r w:rsidRPr="00515173">
        <w:rPr>
          <w:rStyle w:val="StyleUnderline"/>
        </w:rPr>
        <w:t xml:space="preserve"> as pessimism is a </w:t>
      </w:r>
      <w:r w:rsidRPr="00515173">
        <w:rPr>
          <w:rStyle w:val="Emphasis"/>
        </w:rPr>
        <w:t>social expression</w:t>
      </w:r>
      <w:r w:rsidRPr="00515173">
        <w:rPr>
          <w:rStyle w:val="StyleUnderline"/>
        </w:rPr>
        <w:t xml:space="preserve"> of</w:t>
      </w:r>
      <w:r w:rsidRPr="00515173">
        <w:rPr>
          <w:sz w:val="16"/>
        </w:rPr>
        <w:t xml:space="preserve"> the affective limits of </w:t>
      </w:r>
      <w:r w:rsidRPr="00515173">
        <w:rPr>
          <w:rStyle w:val="Emphasis"/>
        </w:rPr>
        <w:t>social death</w:t>
      </w:r>
      <w:r w:rsidRPr="00515173">
        <w:rPr>
          <w:sz w:val="16"/>
        </w:rPr>
        <w:t xml:space="preserve">, a feeling that brings us back to life, out of isolation, and into conversation with each other the promise of </w:t>
      </w:r>
      <w:r w:rsidRPr="00515173">
        <w:rPr>
          <w:rStyle w:val="StyleUnderline"/>
        </w:rPr>
        <w:t>pessimism is</w:t>
      </w:r>
      <w:r w:rsidRPr="00515173">
        <w:rPr>
          <w:sz w:val="16"/>
        </w:rPr>
        <w:t xml:space="preserve"> clearly </w:t>
      </w:r>
      <w:r w:rsidRPr="00515173">
        <w:rPr>
          <w:rStyle w:val="Emphasis"/>
        </w:rPr>
        <w:t>far more</w:t>
      </w:r>
      <w:r w:rsidRPr="00515173">
        <w:rPr>
          <w:rStyle w:val="StyleUnderline"/>
        </w:rPr>
        <w:t xml:space="preserve"> than an </w:t>
      </w:r>
      <w:r w:rsidRPr="00515173">
        <w:rPr>
          <w:rStyle w:val="Emphasis"/>
        </w:rPr>
        <w:t>academic matter</w:t>
      </w:r>
      <w:r w:rsidRPr="00515173">
        <w:rPr>
          <w:sz w:val="16"/>
        </w:rPr>
        <w:t xml:space="preserve">. The </w:t>
      </w:r>
      <w:r w:rsidRPr="009E7E95">
        <w:rPr>
          <w:rStyle w:val="Emphasis"/>
          <w:highlight w:val="cyan"/>
        </w:rPr>
        <w:t>antithesis</w:t>
      </w:r>
      <w:r w:rsidRPr="009E7E95">
        <w:rPr>
          <w:rStyle w:val="StyleUnderline"/>
          <w:highlight w:val="cyan"/>
        </w:rPr>
        <w:t xml:space="preserve"> of pessimism</w:t>
      </w:r>
      <w:r w:rsidRPr="00515173">
        <w:rPr>
          <w:sz w:val="16"/>
        </w:rPr>
        <w:t xml:space="preserve"> in this instance </w:t>
      </w:r>
      <w:r w:rsidRPr="009E7E95">
        <w:rPr>
          <w:rStyle w:val="StyleUnderline"/>
          <w:highlight w:val="cyan"/>
        </w:rPr>
        <w:t>is</w:t>
      </w:r>
      <w:r w:rsidRPr="00515173">
        <w:rPr>
          <w:rStyle w:val="StyleUnderline"/>
        </w:rPr>
        <w:t xml:space="preserve"> not optimism but </w:t>
      </w:r>
      <w:r w:rsidRPr="00D8477A">
        <w:rPr>
          <w:rStyle w:val="StyleUnderline"/>
        </w:rPr>
        <w:t>apathy</w:t>
      </w:r>
      <w:r w:rsidRPr="00515173">
        <w:rPr>
          <w:rStyle w:val="StyleUnderline"/>
        </w:rPr>
        <w:t xml:space="preserve">, willful </w:t>
      </w:r>
      <w:r w:rsidRPr="00D8477A">
        <w:rPr>
          <w:rStyle w:val="StyleUnderline"/>
        </w:rPr>
        <w:t>passive</w:t>
      </w:r>
      <w:r w:rsidRPr="00515173">
        <w:rPr>
          <w:rStyle w:val="StyleUnderline"/>
        </w:rPr>
        <w:t xml:space="preserve"> </w:t>
      </w:r>
      <w:r w:rsidRPr="009E7E95">
        <w:rPr>
          <w:rStyle w:val="StyleUnderline"/>
          <w:highlight w:val="cyan"/>
        </w:rPr>
        <w:t>acceptance of</w:t>
      </w:r>
      <w:r w:rsidRPr="00515173">
        <w:rPr>
          <w:sz w:val="16"/>
        </w:rPr>
        <w:t xml:space="preserve"> the </w:t>
      </w:r>
      <w:r w:rsidRPr="009E7E95">
        <w:rPr>
          <w:rStyle w:val="Emphasis"/>
          <w:highlight w:val="cyan"/>
        </w:rPr>
        <w:t>untenable conditions</w:t>
      </w:r>
      <w:r w:rsidRPr="00515173">
        <w:rPr>
          <w:rStyle w:val="StyleUnderline"/>
        </w:rPr>
        <w:t xml:space="preserve"> of a people </w:t>
      </w:r>
      <w:r w:rsidRPr="00515173">
        <w:rPr>
          <w:rStyle w:val="Emphasis"/>
        </w:rPr>
        <w:t>systemically</w:t>
      </w:r>
      <w:r w:rsidRPr="00515173">
        <w:rPr>
          <w:sz w:val="16"/>
        </w:rPr>
        <w:t xml:space="preserve"> and forcibly </w:t>
      </w:r>
      <w:r w:rsidRPr="00515173">
        <w:rPr>
          <w:rStyle w:val="StyleUnderline"/>
        </w:rPr>
        <w:t xml:space="preserve">made to understand that there are </w:t>
      </w:r>
      <w:r w:rsidRPr="00515173">
        <w:rPr>
          <w:rStyle w:val="Emphasis"/>
        </w:rPr>
        <w:t>some</w:t>
      </w:r>
      <w:r w:rsidRPr="00515173">
        <w:rPr>
          <w:rStyle w:val="StyleUnderline"/>
        </w:rPr>
        <w:t xml:space="preserve"> whose </w:t>
      </w:r>
      <w:r w:rsidRPr="00515173">
        <w:rPr>
          <w:rStyle w:val="Emphasis"/>
        </w:rPr>
        <w:t>existence</w:t>
      </w:r>
      <w:r w:rsidRPr="00515173">
        <w:rPr>
          <w:rStyle w:val="StyleUnderline"/>
        </w:rPr>
        <w:t xml:space="preserve"> is</w:t>
      </w:r>
      <w:r w:rsidRPr="00515173">
        <w:rPr>
          <w:sz w:val="16"/>
        </w:rPr>
        <w:t xml:space="preserve"> at best immaterial and at worst</w:t>
      </w:r>
      <w:r w:rsidRPr="00515173">
        <w:rPr>
          <w:rStyle w:val="StyleUnderline"/>
        </w:rPr>
        <w:t xml:space="preserve"> a clear and present </w:t>
      </w:r>
      <w:r w:rsidRPr="00515173">
        <w:rPr>
          <w:rStyle w:val="Emphasis"/>
        </w:rPr>
        <w:t>danger</w:t>
      </w:r>
      <w:r w:rsidRPr="00515173">
        <w:rPr>
          <w:sz w:val="16"/>
        </w:rPr>
        <w:t xml:space="preserve">, and then there are those </w:t>
      </w:r>
      <w:r w:rsidRPr="009E7E95">
        <w:rPr>
          <w:rStyle w:val="Emphasis"/>
          <w:sz w:val="30"/>
          <w:szCs w:val="30"/>
          <w:highlight w:val="cyan"/>
        </w:rPr>
        <w:t>lives</w:t>
      </w:r>
      <w:r w:rsidRPr="00515173">
        <w:rPr>
          <w:sz w:val="16"/>
        </w:rPr>
        <w:t xml:space="preserve"> that </w:t>
      </w:r>
      <w:r w:rsidRPr="009E7E95">
        <w:rPr>
          <w:rStyle w:val="Emphasis"/>
          <w:sz w:val="30"/>
          <w:szCs w:val="30"/>
          <w:highlight w:val="cyan"/>
        </w:rPr>
        <w:t>do matter</w:t>
      </w:r>
      <w:r w:rsidRPr="00515173">
        <w:rPr>
          <w:sz w:val="16"/>
        </w:rPr>
        <w:t xml:space="preserve">. What </w:t>
      </w:r>
      <w:r w:rsidRPr="00515173">
        <w:rPr>
          <w:rStyle w:val="StyleUnderline"/>
        </w:rPr>
        <w:t>we have been witnessing in</w:t>
      </w:r>
      <w:r w:rsidRPr="00515173">
        <w:rPr>
          <w:sz w:val="16"/>
        </w:rPr>
        <w:t xml:space="preserve"> the activist and </w:t>
      </w:r>
      <w:r w:rsidRPr="00515173">
        <w:rPr>
          <w:rStyle w:val="Emphasis"/>
        </w:rPr>
        <w:t>academic</w:t>
      </w:r>
      <w:r w:rsidRPr="00515173">
        <w:rPr>
          <w:rStyle w:val="StyleUnderline"/>
        </w:rPr>
        <w:t xml:space="preserve"> movements for black life</w:t>
      </w:r>
      <w:r w:rsidRPr="00515173">
        <w:rPr>
          <w:sz w:val="16"/>
        </w:rPr>
        <w:t xml:space="preserve"> is </w:t>
      </w:r>
      <w:r w:rsidRPr="00515173">
        <w:rPr>
          <w:rStyle w:val="StyleUnderline"/>
        </w:rPr>
        <w:t xml:space="preserve">the implosion of </w:t>
      </w:r>
      <w:r w:rsidRPr="00515173">
        <w:rPr>
          <w:rStyle w:val="Emphasis"/>
        </w:rPr>
        <w:t>identity politics</w:t>
      </w:r>
      <w:r w:rsidRPr="00515173">
        <w:rPr>
          <w:rStyle w:val="StyleUnderline"/>
        </w:rPr>
        <w:t xml:space="preserve"> and the </w:t>
      </w:r>
      <w:r w:rsidRPr="00515173">
        <w:rPr>
          <w:rStyle w:val="Emphasis"/>
        </w:rPr>
        <w:t>failure</w:t>
      </w:r>
      <w:r w:rsidRPr="00515173">
        <w:rPr>
          <w:rStyle w:val="StyleUnderline"/>
        </w:rPr>
        <w:t xml:space="preserve"> of</w:t>
      </w:r>
      <w:r w:rsidRPr="00515173">
        <w:rPr>
          <w:sz w:val="16"/>
        </w:rPr>
        <w:t xml:space="preserve"> its possessive </w:t>
      </w:r>
      <w:r w:rsidRPr="00515173">
        <w:rPr>
          <w:rStyle w:val="StyleUnderline"/>
        </w:rPr>
        <w:t xml:space="preserve">claims to </w:t>
      </w:r>
      <w:r w:rsidRPr="00515173">
        <w:rPr>
          <w:rStyle w:val="Emphasis"/>
        </w:rPr>
        <w:t>liberal demands</w:t>
      </w:r>
      <w:r w:rsidRPr="00515173">
        <w:rPr>
          <w:rStyle w:val="StyleUnderline"/>
        </w:rPr>
        <w:t xml:space="preserve"> for</w:t>
      </w:r>
      <w:r w:rsidRPr="00515173">
        <w:rPr>
          <w:sz w:val="16"/>
        </w:rPr>
        <w:t xml:space="preserve"> rights and </w:t>
      </w:r>
      <w:r w:rsidRPr="00515173">
        <w:rPr>
          <w:rStyle w:val="Emphasis"/>
        </w:rPr>
        <w:t>protection</w:t>
      </w:r>
      <w:r w:rsidRPr="00515173">
        <w:rPr>
          <w:sz w:val="16"/>
        </w:rPr>
        <w:t xml:space="preserve">. The </w:t>
      </w:r>
      <w:r w:rsidRPr="009E7E95">
        <w:rPr>
          <w:rStyle w:val="Emphasis"/>
          <w:highlight w:val="cyan"/>
        </w:rPr>
        <w:t>abolition of whiteness</w:t>
      </w:r>
      <w:r w:rsidRPr="009E7E95">
        <w:rPr>
          <w:rStyle w:val="StyleUnderline"/>
          <w:highlight w:val="cyan"/>
        </w:rPr>
        <w:t xml:space="preserve"> demands</w:t>
      </w:r>
      <w:r w:rsidRPr="00515173">
        <w:rPr>
          <w:sz w:val="16"/>
        </w:rPr>
        <w:t xml:space="preserve"> a kind of justice the state may not yet know how to sanction. As Patrisse Cullors (2015), one of three original founders of #BLM, argues, ‘‘I believe </w:t>
      </w:r>
      <w:r w:rsidRPr="00515173">
        <w:rPr>
          <w:rStyle w:val="StyleUnderline"/>
        </w:rPr>
        <w:t xml:space="preserve">we can’t </w:t>
      </w:r>
      <w:r w:rsidRPr="00515173">
        <w:rPr>
          <w:rStyle w:val="Emphasis"/>
        </w:rPr>
        <w:t>wait</w:t>
      </w:r>
      <w:r w:rsidRPr="00515173">
        <w:rPr>
          <w:rStyle w:val="StyleUnderline"/>
        </w:rPr>
        <w:t xml:space="preserve"> on the </w:t>
      </w:r>
      <w:r w:rsidRPr="00515173">
        <w:rPr>
          <w:rStyle w:val="Emphasis"/>
        </w:rPr>
        <w:t>State</w:t>
      </w:r>
      <w:r w:rsidRPr="00515173">
        <w:rPr>
          <w:sz w:val="16"/>
        </w:rPr>
        <w:t xml:space="preserve"> to take care of our Black lives. </w:t>
      </w:r>
      <w:r w:rsidRPr="009E7E95">
        <w:rPr>
          <w:rStyle w:val="StyleUnderline"/>
          <w:highlight w:val="cyan"/>
        </w:rPr>
        <w:t>We</w:t>
      </w:r>
      <w:r w:rsidRPr="00515173">
        <w:rPr>
          <w:rStyle w:val="StyleUnderline"/>
        </w:rPr>
        <w:t xml:space="preserve"> have to show up now to </w:t>
      </w:r>
      <w:r w:rsidRPr="009E7E95">
        <w:rPr>
          <w:rStyle w:val="Emphasis"/>
          <w:highlight w:val="cyan"/>
        </w:rPr>
        <w:t>build the world</w:t>
      </w:r>
      <w:r w:rsidRPr="009E7E95">
        <w:rPr>
          <w:rStyle w:val="StyleUnderline"/>
          <w:highlight w:val="cyan"/>
        </w:rPr>
        <w:t xml:space="preserve"> we </w:t>
      </w:r>
      <w:r w:rsidRPr="009E7E95">
        <w:rPr>
          <w:rStyle w:val="Emphasis"/>
          <w:highlight w:val="cyan"/>
        </w:rPr>
        <w:t>want to see</w:t>
      </w:r>
      <w:r w:rsidRPr="00515173">
        <w:rPr>
          <w:sz w:val="16"/>
        </w:rPr>
        <w:t xml:space="preserve">.’’ 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while we can take the analysis of power </w:t>
      </w:r>
      <w:r w:rsidRPr="009E7E95">
        <w:rPr>
          <w:rStyle w:val="Emphasis"/>
          <w:highlight w:val="cyan"/>
        </w:rPr>
        <w:t>Afro-pess</w:t>
      </w:r>
      <w:r w:rsidRPr="00515173">
        <w:rPr>
          <w:rStyle w:val="Emphasis"/>
        </w:rPr>
        <w:t>imism</w:t>
      </w:r>
      <w:r w:rsidRPr="00515173">
        <w:rPr>
          <w:sz w:val="16"/>
        </w:rPr>
        <w:t xml:space="preserve"> offers and run with it, academic enunciations of pessimism run the </w:t>
      </w:r>
      <w:r w:rsidRPr="00515173">
        <w:rPr>
          <w:rStyle w:val="Emphasis"/>
        </w:rPr>
        <w:t>risk</w:t>
      </w:r>
      <w:r w:rsidRPr="00515173">
        <w:rPr>
          <w:sz w:val="16"/>
        </w:rPr>
        <w:t xml:space="preserve"> of </w:t>
      </w:r>
      <w:r w:rsidRPr="009E7E95">
        <w:rPr>
          <w:rStyle w:val="StyleUnderline"/>
          <w:highlight w:val="cyan"/>
        </w:rPr>
        <w:t>remain</w:t>
      </w:r>
      <w:r w:rsidRPr="00515173">
        <w:rPr>
          <w:rStyle w:val="StyleUnderline"/>
        </w:rPr>
        <w:t xml:space="preserve">ing </w:t>
      </w:r>
      <w:r w:rsidRPr="009E7E95">
        <w:rPr>
          <w:rStyle w:val="Emphasis"/>
          <w:highlight w:val="cyan"/>
        </w:rPr>
        <w:t>loyal</w:t>
      </w:r>
      <w:r w:rsidRPr="009E7E95">
        <w:rPr>
          <w:rStyle w:val="StyleUnderline"/>
          <w:highlight w:val="cyan"/>
        </w:rPr>
        <w:t xml:space="preserve"> to</w:t>
      </w:r>
      <w:r w:rsidRPr="00515173">
        <w:rPr>
          <w:rStyle w:val="StyleUnderline"/>
        </w:rPr>
        <w:t xml:space="preserve"> the limits of legibility and respectability of </w:t>
      </w:r>
      <w:r w:rsidRPr="009E7E95">
        <w:rPr>
          <w:rStyle w:val="StyleUnderline"/>
          <w:highlight w:val="cyan"/>
        </w:rPr>
        <w:t xml:space="preserve">politics </w:t>
      </w:r>
      <w:r w:rsidRPr="009E7E95">
        <w:rPr>
          <w:rStyle w:val="Emphasis"/>
          <w:highlight w:val="cyan"/>
        </w:rPr>
        <w:t>as usual</w:t>
      </w:r>
      <w:r w:rsidRPr="00515173">
        <w:rPr>
          <w:sz w:val="16"/>
        </w:rPr>
        <w:t>. As Nick Mitchell (forthcoming, p. 10) writes: ‘‘</w:t>
      </w:r>
      <w:r w:rsidRPr="00515173">
        <w:rPr>
          <w:rStyle w:val="StyleUnderline"/>
        </w:rPr>
        <w:t>When</w:t>
      </w:r>
      <w:r w:rsidRPr="00515173">
        <w:rPr>
          <w:sz w:val="16"/>
        </w:rPr>
        <w:t xml:space="preserve"> the </w:t>
      </w:r>
      <w:r w:rsidRPr="00515173">
        <w:rPr>
          <w:rStyle w:val="Emphasis"/>
        </w:rPr>
        <w:t>intellectual</w:t>
      </w:r>
      <w:r w:rsidRPr="00515173">
        <w:rPr>
          <w:rStyle w:val="StyleUnderline"/>
        </w:rPr>
        <w:t xml:space="preserve"> becomes interchangeable with the </w:t>
      </w:r>
      <w:r w:rsidRPr="00515173">
        <w:rPr>
          <w:rStyle w:val="Emphasis"/>
        </w:rPr>
        <w:t>slave</w:t>
      </w:r>
      <w:r w:rsidRPr="00515173">
        <w:rPr>
          <w:rStyle w:val="StyleUnderline"/>
        </w:rPr>
        <w:t>, it is</w:t>
      </w:r>
      <w:r w:rsidRPr="00515173">
        <w:rPr>
          <w:sz w:val="16"/>
        </w:rPr>
        <w:t xml:space="preserve"> perhaps </w:t>
      </w:r>
      <w:r w:rsidRPr="009E7E95">
        <w:rPr>
          <w:rStyle w:val="Emphasis"/>
          <w:highlight w:val="cyan"/>
        </w:rPr>
        <w:t>too easy</w:t>
      </w:r>
      <w:r w:rsidRPr="00515173">
        <w:rPr>
          <w:sz w:val="16"/>
        </w:rPr>
        <w:t xml:space="preserve"> … </w:t>
      </w:r>
      <w:r w:rsidRPr="009E7E95">
        <w:rPr>
          <w:rStyle w:val="StyleUnderline"/>
          <w:highlight w:val="cyan"/>
        </w:rPr>
        <w:t>to smooth over</w:t>
      </w:r>
      <w:r w:rsidRPr="00515173">
        <w:rPr>
          <w:rStyle w:val="StyleUnderline"/>
        </w:rPr>
        <w:t xml:space="preserve"> the fact that </w:t>
      </w:r>
      <w:r w:rsidRPr="00515173">
        <w:rPr>
          <w:rStyle w:val="Emphasis"/>
        </w:rPr>
        <w:t xml:space="preserve">black </w:t>
      </w:r>
      <w:r w:rsidRPr="009E7E95">
        <w:rPr>
          <w:rStyle w:val="Emphasis"/>
          <w:highlight w:val="cyan"/>
        </w:rPr>
        <w:t>intellectuals</w:t>
      </w:r>
      <w:r w:rsidRPr="00515173">
        <w:rPr>
          <w:rStyle w:val="StyleUnderline"/>
        </w:rPr>
        <w:t xml:space="preserve"> have </w:t>
      </w:r>
      <w:r w:rsidRPr="00515173">
        <w:rPr>
          <w:rStyle w:val="Emphasis"/>
        </w:rPr>
        <w:t>interests</w:t>
      </w:r>
      <w:r w:rsidRPr="00515173">
        <w:rPr>
          <w:sz w:val="16"/>
        </w:rPr>
        <w:t xml:space="preserve"> as intellectuals </w:t>
      </w:r>
      <w:r w:rsidRPr="009E7E95">
        <w:rPr>
          <w:rStyle w:val="StyleUnderline"/>
          <w:highlight w:val="cyan"/>
        </w:rPr>
        <w:t>that</w:t>
      </w:r>
      <w:r w:rsidRPr="00515173">
        <w:rPr>
          <w:sz w:val="16"/>
        </w:rPr>
        <w:t xml:space="preserve"> can and do </w:t>
      </w:r>
      <w:r w:rsidRPr="009E7E95">
        <w:rPr>
          <w:rStyle w:val="Emphasis"/>
          <w:highlight w:val="cyan"/>
        </w:rPr>
        <w:t>diverge</w:t>
      </w:r>
      <w:r w:rsidRPr="00515173">
        <w:rPr>
          <w:sz w:val="16"/>
        </w:rPr>
        <w:t xml:space="preserve"> from those of the people for whom they might want justice. </w:t>
      </w:r>
      <w:r w:rsidRPr="009E7E95">
        <w:rPr>
          <w:rStyle w:val="StyleUnderline"/>
          <w:highlight w:val="cyan"/>
        </w:rPr>
        <w:t>Without</w:t>
      </w:r>
      <w:r w:rsidRPr="00515173">
        <w:rPr>
          <w:sz w:val="16"/>
        </w:rPr>
        <w:t xml:space="preserve"> an </w:t>
      </w:r>
      <w:r w:rsidRPr="009E7E95">
        <w:rPr>
          <w:rStyle w:val="Emphasis"/>
          <w:highlight w:val="cyan"/>
        </w:rPr>
        <w:t>acknowledgement</w:t>
      </w:r>
      <w:r w:rsidRPr="00515173">
        <w:rPr>
          <w:sz w:val="16"/>
        </w:rPr>
        <w:t xml:space="preserve"> (not a confession) </w:t>
      </w:r>
      <w:r w:rsidRPr="00515173">
        <w:rPr>
          <w:rStyle w:val="StyleUnderline"/>
        </w:rPr>
        <w:t>of</w:t>
      </w:r>
      <w:r w:rsidRPr="00515173">
        <w:rPr>
          <w:sz w:val="16"/>
        </w:rPr>
        <w:t xml:space="preserve"> this </w:t>
      </w:r>
      <w:r w:rsidRPr="00515173">
        <w:rPr>
          <w:rStyle w:val="Emphasis"/>
        </w:rPr>
        <w:t>divergence</w:t>
      </w:r>
      <w:r w:rsidRPr="00515173">
        <w:rPr>
          <w:sz w:val="16"/>
        </w:rPr>
        <w:t xml:space="preserve"> … the project of </w:t>
      </w:r>
      <w:r w:rsidRPr="00515173">
        <w:rPr>
          <w:rStyle w:val="Emphasis"/>
        </w:rPr>
        <w:t xml:space="preserve">race </w:t>
      </w:r>
      <w:r w:rsidRPr="009E7E95">
        <w:rPr>
          <w:rStyle w:val="Emphasis"/>
          <w:highlight w:val="cyan"/>
        </w:rPr>
        <w:t>theorization</w:t>
      </w:r>
      <w:r w:rsidRPr="009E7E95">
        <w:rPr>
          <w:rStyle w:val="StyleUnderline"/>
          <w:highlight w:val="cyan"/>
        </w:rPr>
        <w:t xml:space="preserve"> risks</w:t>
      </w:r>
      <w:r w:rsidRPr="00515173">
        <w:rPr>
          <w:sz w:val="16"/>
        </w:rPr>
        <w:t xml:space="preserve"> deploying the </w:t>
      </w:r>
      <w:r w:rsidRPr="009E7E95">
        <w:rPr>
          <w:rStyle w:val="Emphasis"/>
          <w:highlight w:val="cyan"/>
        </w:rPr>
        <w:t>generalizing</w:t>
      </w:r>
      <w:r w:rsidRPr="00515173">
        <w:rPr>
          <w:sz w:val="16"/>
        </w:rPr>
        <w:t xml:space="preserve"> force of theory and the moralizing tendency of critique to generalize a class perspective.’’ </w:t>
      </w:r>
      <w:r w:rsidRPr="009E7E95">
        <w:rPr>
          <w:rStyle w:val="StyleUnderline"/>
          <w:highlight w:val="cyan"/>
        </w:rPr>
        <w:t>What we are dealing with</w:t>
      </w:r>
      <w:r w:rsidRPr="00515173">
        <w:rPr>
          <w:rStyle w:val="StyleUnderline"/>
        </w:rPr>
        <w:t xml:space="preserve"> here </w:t>
      </w:r>
      <w:r w:rsidRPr="009E7E95">
        <w:rPr>
          <w:rStyle w:val="StyleUnderline"/>
          <w:highlight w:val="cyan"/>
        </w:rPr>
        <w:t xml:space="preserve">is </w:t>
      </w:r>
      <w:r w:rsidRPr="009E7E95">
        <w:rPr>
          <w:rStyle w:val="Emphasis"/>
          <w:highlight w:val="cyan"/>
        </w:rPr>
        <w:t>more</w:t>
      </w:r>
      <w:r w:rsidRPr="009E7E95">
        <w:rPr>
          <w:rStyle w:val="StyleUnderline"/>
          <w:highlight w:val="cyan"/>
        </w:rPr>
        <w:t xml:space="preserve"> than</w:t>
      </w:r>
      <w:r w:rsidRPr="00515173">
        <w:rPr>
          <w:sz w:val="16"/>
        </w:rPr>
        <w:t xml:space="preserve"> occidental anxiety of </w:t>
      </w:r>
      <w:r w:rsidRPr="009E7E95">
        <w:rPr>
          <w:rStyle w:val="Emphasis"/>
          <w:highlight w:val="cyan"/>
        </w:rPr>
        <w:t>ontological uncertainty</w:t>
      </w:r>
      <w:r w:rsidRPr="009E7E95">
        <w:rPr>
          <w:rStyle w:val="StyleUnderline"/>
          <w:highlight w:val="cyan"/>
        </w:rPr>
        <w:t>. It is</w:t>
      </w:r>
      <w:r w:rsidRPr="00515173">
        <w:rPr>
          <w:rStyle w:val="StyleUnderline"/>
        </w:rPr>
        <w:t xml:space="preserve"> an </w:t>
      </w:r>
      <w:r w:rsidRPr="00515173">
        <w:rPr>
          <w:rStyle w:val="Emphasis"/>
        </w:rPr>
        <w:t xml:space="preserve">ethical </w:t>
      </w:r>
      <w:r w:rsidRPr="009E7E95">
        <w:rPr>
          <w:rStyle w:val="Emphasis"/>
          <w:highlight w:val="cyan"/>
        </w:rPr>
        <w:t>imperative</w:t>
      </w:r>
      <w:r w:rsidRPr="009E7E95">
        <w:rPr>
          <w:rStyle w:val="StyleUnderline"/>
          <w:highlight w:val="cyan"/>
        </w:rPr>
        <w:t xml:space="preserve"> to</w:t>
      </w:r>
      <w:r w:rsidRPr="00515173">
        <w:rPr>
          <w:rStyle w:val="StyleUnderline"/>
        </w:rPr>
        <w:t xml:space="preserve"> engage in</w:t>
      </w:r>
      <w:r w:rsidRPr="00515173">
        <w:rPr>
          <w:sz w:val="16"/>
        </w:rPr>
        <w:t xml:space="preserve"> a </w:t>
      </w:r>
      <w:r w:rsidRPr="00515173">
        <w:rPr>
          <w:rStyle w:val="StyleUnderline"/>
        </w:rPr>
        <w:t xml:space="preserve">struggle to </w:t>
      </w:r>
      <w:r w:rsidRPr="009E7E95">
        <w:rPr>
          <w:rStyle w:val="Emphasis"/>
          <w:highlight w:val="cyan"/>
        </w:rPr>
        <w:t>change</w:t>
      </w:r>
      <w:r w:rsidRPr="00515173">
        <w:rPr>
          <w:sz w:val="16"/>
        </w:rPr>
        <w:t xml:space="preserve"> the meaning of </w:t>
      </w:r>
      <w:r w:rsidRPr="00515173">
        <w:rPr>
          <w:rStyle w:val="Emphasis"/>
        </w:rPr>
        <w:t>rights</w:t>
      </w:r>
      <w:r w:rsidRPr="00515173">
        <w:rPr>
          <w:rStyle w:val="StyleUnderline"/>
        </w:rPr>
        <w:t xml:space="preserve"> and </w:t>
      </w:r>
      <w:r w:rsidRPr="00515173">
        <w:rPr>
          <w:rStyle w:val="Emphasis"/>
        </w:rPr>
        <w:t>protection</w:t>
      </w:r>
      <w:r w:rsidRPr="00515173">
        <w:rPr>
          <w:sz w:val="16"/>
        </w:rPr>
        <w:t xml:space="preserve"> from the ground up (</w:t>
      </w:r>
      <w:r w:rsidRPr="00515173">
        <w:rPr>
          <w:rStyle w:val="StyleUnderline"/>
        </w:rPr>
        <w:t xml:space="preserve">or suffer </w:t>
      </w:r>
      <w:r w:rsidRPr="00515173">
        <w:rPr>
          <w:rStyle w:val="Emphasis"/>
        </w:rPr>
        <w:t>senselessly</w:t>
      </w:r>
      <w:r w:rsidRPr="00515173">
        <w:rPr>
          <w:rStyle w:val="StyleUnderline"/>
        </w:rPr>
        <w:t xml:space="preserve"> at the altar of the </w:t>
      </w:r>
      <w:r w:rsidRPr="00515173">
        <w:rPr>
          <w:rStyle w:val="Emphasis"/>
        </w:rPr>
        <w:t>state</w:t>
      </w:r>
      <w:r w:rsidRPr="00515173">
        <w:rPr>
          <w:sz w:val="16"/>
        </w:rPr>
        <w:t>’s right to defend itself by any means necessary).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The predicament of the pessimist is not a personal problem that is easily selfcontained. It presses upon the body, moving it to unrest, unleashing a rage that cannot stand to be at home in moral monstrosity. It just wants to burn it all down.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The question Afro-pessimism poses as a practice of prophetic desire then, turns away from a politics of recognition and respectability toward an abolitionist praxis of fugitive reparation to ask, ‘‘Will you run with me?’’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In the present moment Black Lives Matter (</w:t>
      </w:r>
      <w:r w:rsidRPr="009E7E95">
        <w:rPr>
          <w:rStyle w:val="Emphasis"/>
          <w:highlight w:val="cyan"/>
        </w:rPr>
        <w:t>BLM</w:t>
      </w:r>
      <w:r w:rsidRPr="00515173">
        <w:rPr>
          <w:sz w:val="16"/>
        </w:rPr>
        <w:t xml:space="preserve">) is advancing the cause for the abolition of white supremacy in local ways in chapters throughout the world. They </w:t>
      </w:r>
      <w:r w:rsidRPr="00515173">
        <w:rPr>
          <w:rStyle w:val="StyleUnderline"/>
        </w:rPr>
        <w:t>call us to account for</w:t>
      </w:r>
      <w:r w:rsidRPr="00515173">
        <w:rPr>
          <w:sz w:val="16"/>
        </w:rPr>
        <w:t xml:space="preserve"> the </w:t>
      </w:r>
      <w:r w:rsidRPr="00515173">
        <w:rPr>
          <w:rStyle w:val="Emphasis"/>
        </w:rPr>
        <w:t>material</w:t>
      </w:r>
      <w:r w:rsidRPr="00515173">
        <w:rPr>
          <w:rStyle w:val="StyleUnderline"/>
        </w:rPr>
        <w:t xml:space="preserve"> consequences of</w:t>
      </w:r>
      <w:r w:rsidRPr="00515173">
        <w:rPr>
          <w:sz w:val="16"/>
        </w:rPr>
        <w:t xml:space="preserve"> the </w:t>
      </w:r>
      <w:r w:rsidRPr="00515173">
        <w:rPr>
          <w:rStyle w:val="Emphasis"/>
        </w:rPr>
        <w:t>unfinished work</w:t>
      </w:r>
      <w:r w:rsidRPr="00515173">
        <w:rPr>
          <w:rStyle w:val="StyleUnderline"/>
        </w:rPr>
        <w:t xml:space="preserve"> of</w:t>
      </w:r>
      <w:r w:rsidRPr="00515173">
        <w:rPr>
          <w:sz w:val="16"/>
        </w:rPr>
        <w:t xml:space="preserve"> antislavery abolition and </w:t>
      </w:r>
      <w:r w:rsidRPr="00515173">
        <w:rPr>
          <w:rStyle w:val="Emphasis"/>
        </w:rPr>
        <w:t>reconstruction</w:t>
      </w:r>
      <w:r w:rsidRPr="00515173">
        <w:rPr>
          <w:sz w:val="16"/>
        </w:rPr>
        <w:t xml:space="preserve">. They are part of an underground lineage of fugitive communities that emerged from the marshes, swamps, and hiding spaces of the plantation South. Their message is decentralized. It is not uniform. </w:t>
      </w:r>
      <w:r w:rsidRPr="00515173">
        <w:rPr>
          <w:rStyle w:val="StyleUnderline"/>
        </w:rPr>
        <w:t xml:space="preserve">It </w:t>
      </w:r>
      <w:r w:rsidRPr="009E7E95">
        <w:rPr>
          <w:rStyle w:val="Emphasis"/>
          <w:highlight w:val="cyan"/>
        </w:rPr>
        <w:t>does not</w:t>
      </w:r>
      <w:r w:rsidRPr="009E7E95">
        <w:rPr>
          <w:rStyle w:val="StyleUnderline"/>
          <w:highlight w:val="cyan"/>
        </w:rPr>
        <w:t xml:space="preserve"> reproduce</w:t>
      </w:r>
      <w:r w:rsidRPr="00515173">
        <w:rPr>
          <w:rStyle w:val="StyleUnderline"/>
        </w:rPr>
        <w:t xml:space="preserve"> </w:t>
      </w:r>
      <w:r w:rsidRPr="00515173">
        <w:rPr>
          <w:rStyle w:val="Emphasis"/>
        </w:rPr>
        <w:t xml:space="preserve">old </w:t>
      </w:r>
      <w:r w:rsidRPr="009E7E95">
        <w:rPr>
          <w:rStyle w:val="Emphasis"/>
          <w:highlight w:val="cyan"/>
        </w:rPr>
        <w:t>antagonisms</w:t>
      </w:r>
      <w:r w:rsidRPr="00515173">
        <w:rPr>
          <w:sz w:val="16"/>
        </w:rPr>
        <w:t xml:space="preserve">. It does not pit moral suasion against direct confrontation. </w:t>
      </w:r>
      <w:r w:rsidRPr="00515173">
        <w:rPr>
          <w:rStyle w:val="StyleUnderline"/>
        </w:rPr>
        <w:t xml:space="preserve">It does not ask that we </w:t>
      </w:r>
      <w:r w:rsidRPr="00515173">
        <w:rPr>
          <w:rStyle w:val="Emphasis"/>
        </w:rPr>
        <w:t>choose</w:t>
      </w:r>
      <w:r w:rsidRPr="00515173">
        <w:rPr>
          <w:rStyle w:val="StyleUnderline"/>
        </w:rPr>
        <w:t xml:space="preserve"> to remain</w:t>
      </w:r>
      <w:r w:rsidRPr="00515173">
        <w:rPr>
          <w:sz w:val="16"/>
        </w:rPr>
        <w:t xml:space="preserve"> either </w:t>
      </w:r>
      <w:r w:rsidRPr="00515173">
        <w:rPr>
          <w:rStyle w:val="Emphasis"/>
        </w:rPr>
        <w:t>optimistic</w:t>
      </w:r>
      <w:r w:rsidRPr="00515173">
        <w:rPr>
          <w:rStyle w:val="StyleUnderline"/>
        </w:rPr>
        <w:t xml:space="preserve"> or </w:t>
      </w:r>
      <w:r w:rsidRPr="00515173">
        <w:rPr>
          <w:rStyle w:val="Emphasis"/>
        </w:rPr>
        <w:t>pessimistic</w:t>
      </w:r>
      <w:r w:rsidRPr="00515173">
        <w:rPr>
          <w:rStyle w:val="StyleUnderline"/>
        </w:rPr>
        <w:t xml:space="preserve">. It exercises a practice of the </w:t>
      </w:r>
      <w:r w:rsidRPr="009E7E95">
        <w:rPr>
          <w:rStyle w:val="Emphasis"/>
          <w:highlight w:val="cyan"/>
        </w:rPr>
        <w:t>political</w:t>
      </w:r>
      <w:r w:rsidRPr="00515173">
        <w:rPr>
          <w:rStyle w:val="StyleUnderline"/>
        </w:rPr>
        <w:t xml:space="preserve"> that </w:t>
      </w:r>
      <w:r w:rsidRPr="009E7E95">
        <w:rPr>
          <w:rStyle w:val="Emphasis"/>
          <w:highlight w:val="cyan"/>
        </w:rPr>
        <w:t>harnesses both</w:t>
      </w:r>
      <w:r w:rsidRPr="00515173">
        <w:rPr>
          <w:sz w:val="16"/>
        </w:rPr>
        <w:t xml:space="preserve">. In this last section then I turn to a speech against apathy by Patrisse Cullors, a beacon in a leader-full movement who has been animating pessimism as a protocol of self-care and prophetic political organizing powerful enough to propel activist and intellectual movements from isolated places of loss into collective liberation, out of abstractions into objections, subjecting the logics of antiblack racism to the collective force of intersecting fugitive communities of abolitionist movement </w:t>
      </w:r>
      <w:r w:rsidRPr="009E7E95">
        <w:rPr>
          <w:rStyle w:val="StyleUnderline"/>
          <w:highlight w:val="cyan"/>
        </w:rPr>
        <w:t xml:space="preserve">against </w:t>
      </w:r>
      <w:r w:rsidRPr="009E7E95">
        <w:rPr>
          <w:rStyle w:val="Emphasis"/>
          <w:highlight w:val="cyan"/>
        </w:rPr>
        <w:t>nihilism</w:t>
      </w:r>
      <w:r w:rsidRPr="00515173">
        <w:rPr>
          <w:sz w:val="16"/>
        </w:rPr>
        <w:t xml:space="preserve"> and </w:t>
      </w:r>
      <w:r w:rsidRPr="009E7E95">
        <w:rPr>
          <w:rStyle w:val="StyleUnderline"/>
          <w:highlight w:val="cyan"/>
        </w:rPr>
        <w:t>to</w:t>
      </w:r>
      <w:r w:rsidRPr="00515173">
        <w:rPr>
          <w:rStyle w:val="StyleUnderline"/>
        </w:rPr>
        <w:t xml:space="preserve">ward an </w:t>
      </w:r>
      <w:r w:rsidRPr="009E7E95">
        <w:rPr>
          <w:rStyle w:val="Emphasis"/>
          <w:sz w:val="30"/>
          <w:szCs w:val="30"/>
          <w:highlight w:val="cyan"/>
        </w:rPr>
        <w:t>affirmation of life</w:t>
      </w:r>
      <w:r w:rsidRPr="00515173">
        <w:rPr>
          <w:sz w:val="16"/>
        </w:rPr>
        <w:t xml:space="preserve">. 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affect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w:t>
      </w:r>
      <w:r w:rsidRPr="00515173">
        <w:rPr>
          <w:rStyle w:val="StyleUnderline"/>
        </w:rPr>
        <w:t xml:space="preserve">this a </w:t>
      </w:r>
      <w:r w:rsidRPr="00515173">
        <w:rPr>
          <w:rStyle w:val="Emphasis"/>
        </w:rPr>
        <w:t>great time</w:t>
      </w:r>
      <w:r w:rsidRPr="00515173">
        <w:rPr>
          <w:rStyle w:val="StyleUnderline"/>
        </w:rPr>
        <w:t xml:space="preserve"> to be </w:t>
      </w:r>
      <w:r w:rsidRPr="00515173">
        <w:rPr>
          <w:rStyle w:val="Emphasis"/>
          <w:sz w:val="30"/>
          <w:szCs w:val="30"/>
        </w:rPr>
        <w:t>alive</w:t>
      </w:r>
      <w:r w:rsidRPr="00515173">
        <w:rPr>
          <w:sz w:val="16"/>
        </w:rPr>
        <w:t>?’’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w:t>
      </w:r>
      <w:r w:rsidRPr="00515173">
        <w:rPr>
          <w:rStyle w:val="StyleUnderline"/>
        </w:rPr>
        <w:t xml:space="preserve">Protest is about </w:t>
      </w:r>
      <w:r w:rsidRPr="00515173">
        <w:rPr>
          <w:rStyle w:val="Emphasis"/>
        </w:rPr>
        <w:t>disrupting apathy</w:t>
      </w:r>
      <w:r w:rsidRPr="00515173">
        <w:rPr>
          <w:sz w:val="16"/>
        </w:rPr>
        <w:t xml:space="preserve">,’’ she continued. She left us eager to join her in this twenty-first century revival of reconstruction, in a </w:t>
      </w:r>
      <w:r w:rsidRPr="009E7E95">
        <w:rPr>
          <w:rStyle w:val="StyleUnderline"/>
          <w:highlight w:val="cyan"/>
        </w:rPr>
        <w:t xml:space="preserve">fight for </w:t>
      </w:r>
      <w:r w:rsidRPr="009E7E95">
        <w:rPr>
          <w:rStyle w:val="Emphasis"/>
          <w:highlight w:val="cyan"/>
        </w:rPr>
        <w:t>food</w:t>
      </w:r>
      <w:r w:rsidRPr="00515173">
        <w:rPr>
          <w:rStyle w:val="StyleUnderline"/>
        </w:rPr>
        <w:t>, for</w:t>
      </w:r>
      <w:r w:rsidRPr="00515173">
        <w:rPr>
          <w:sz w:val="16"/>
        </w:rPr>
        <w:t xml:space="preserve"> access to </w:t>
      </w:r>
      <w:r w:rsidRPr="009E7E95">
        <w:rPr>
          <w:rStyle w:val="Emphasis"/>
          <w:highlight w:val="cyan"/>
        </w:rPr>
        <w:t>housing</w:t>
      </w:r>
      <w:r w:rsidRPr="00515173">
        <w:rPr>
          <w:sz w:val="16"/>
        </w:rPr>
        <w:t xml:space="preserve">, for access to </w:t>
      </w:r>
      <w:r w:rsidRPr="009E7E95">
        <w:rPr>
          <w:rStyle w:val="Emphasis"/>
          <w:highlight w:val="cyan"/>
        </w:rPr>
        <w:t>education</w:t>
      </w:r>
      <w:r w:rsidRPr="00515173">
        <w:rPr>
          <w:sz w:val="16"/>
        </w:rPr>
        <w:t xml:space="preserve">, and </w:t>
      </w:r>
      <w:r w:rsidRPr="00515173">
        <w:rPr>
          <w:rStyle w:val="StyleUnderline"/>
        </w:rPr>
        <w:t xml:space="preserve">for a kind of justice for </w:t>
      </w:r>
      <w:r w:rsidRPr="00515173">
        <w:rPr>
          <w:rStyle w:val="Emphasis"/>
        </w:rPr>
        <w:t>black lives</w:t>
      </w:r>
      <w:r w:rsidRPr="00515173">
        <w:rPr>
          <w:rStyle w:val="StyleUnderline"/>
        </w:rPr>
        <w:t xml:space="preserve"> that </w:t>
      </w:r>
      <w:r w:rsidRPr="009E7E95">
        <w:rPr>
          <w:rStyle w:val="StyleUnderline"/>
          <w:highlight w:val="cyan"/>
        </w:rPr>
        <w:t>will not come without</w:t>
      </w:r>
      <w:r w:rsidRPr="00515173">
        <w:rPr>
          <w:sz w:val="16"/>
        </w:rPr>
        <w:t xml:space="preserve"> our </w:t>
      </w:r>
      <w:r w:rsidRPr="00515173">
        <w:rPr>
          <w:rStyle w:val="Emphasis"/>
        </w:rPr>
        <w:t>willingness</w:t>
      </w:r>
      <w:r w:rsidRPr="00515173">
        <w:rPr>
          <w:rStyle w:val="StyleUnderline"/>
        </w:rPr>
        <w:t xml:space="preserve"> to show up</w:t>
      </w:r>
      <w:r w:rsidRPr="00515173">
        <w:rPr>
          <w:sz w:val="16"/>
        </w:rPr>
        <w:t xml:space="preserve">, stand up, and throw down. In the streets, </w:t>
      </w:r>
      <w:r w:rsidRPr="00515173">
        <w:rPr>
          <w:rStyle w:val="StyleUnderline"/>
        </w:rPr>
        <w:t xml:space="preserve">in </w:t>
      </w:r>
      <w:r w:rsidRPr="00515173">
        <w:rPr>
          <w:rStyle w:val="Emphasis"/>
        </w:rPr>
        <w:t>solidarity</w:t>
      </w:r>
      <w:r w:rsidRPr="00515173">
        <w:rPr>
          <w:sz w:val="16"/>
        </w:rPr>
        <w:t xml:space="preserve">, we will find the power to change people, she said, </w:t>
      </w:r>
      <w:r w:rsidRPr="00515173">
        <w:rPr>
          <w:rStyle w:val="StyleUnderline"/>
        </w:rPr>
        <w:t xml:space="preserve">to </w:t>
      </w:r>
      <w:r w:rsidRPr="00515173">
        <w:rPr>
          <w:rStyle w:val="Emphasis"/>
          <w:sz w:val="30"/>
          <w:szCs w:val="30"/>
        </w:rPr>
        <w:t xml:space="preserve">change </w:t>
      </w:r>
      <w:r w:rsidRPr="009E7E95">
        <w:rPr>
          <w:rStyle w:val="Emphasis"/>
          <w:sz w:val="30"/>
          <w:szCs w:val="30"/>
          <w:highlight w:val="cyan"/>
        </w:rPr>
        <w:t>policy</w:t>
      </w:r>
      <w:r w:rsidRPr="00515173">
        <w:rPr>
          <w:sz w:val="16"/>
        </w:rPr>
        <w:t xml:space="preserve">. She echoed the words of civil rights organizer Ella Baker, ‘‘the system under which we now exist has to be radically changed… </w:t>
      </w:r>
      <w:r w:rsidRPr="00515173">
        <w:rPr>
          <w:rStyle w:val="StyleUnderline"/>
        </w:rPr>
        <w:t>It means</w:t>
      </w:r>
      <w:r w:rsidRPr="00515173">
        <w:rPr>
          <w:sz w:val="16"/>
        </w:rPr>
        <w:t xml:space="preserve"> facing a system that does not lend itself to your needs and </w:t>
      </w:r>
      <w:r w:rsidRPr="00515173">
        <w:rPr>
          <w:rStyle w:val="Emphasis"/>
        </w:rPr>
        <w:t>devising means</w:t>
      </w:r>
      <w:r w:rsidRPr="00515173">
        <w:rPr>
          <w:rStyle w:val="StyleUnderline"/>
        </w:rPr>
        <w:t xml:space="preserve"> by which you </w:t>
      </w:r>
      <w:r w:rsidRPr="00515173">
        <w:rPr>
          <w:rStyle w:val="Emphasis"/>
        </w:rPr>
        <w:t>change that system</w:t>
      </w:r>
      <w:r w:rsidRPr="00515173">
        <w:rPr>
          <w:sz w:val="16"/>
        </w:rPr>
        <w:t xml:space="preserve">.’’ For Cullors that ‘‘means’’ came by way of waves grief, rage, despair, the loss of family, the loss of hope, bearing witness, heartbreak, and the will to return to face it all again.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We Must Survive What Baldwin and Cullors make clear is that pessimism is most powerful as an unrelenting political process of coming back to life, beginning to feel one another’s humanity. What my students who are taking up the work of </w:t>
      </w:r>
      <w:r w:rsidRPr="009E7E95">
        <w:rPr>
          <w:rStyle w:val="Emphasis"/>
          <w:highlight w:val="cyan"/>
        </w:rPr>
        <w:t>Afro-pess</w:t>
      </w:r>
      <w:r w:rsidRPr="00D8477A">
        <w:rPr>
          <w:rStyle w:val="Emphasis"/>
        </w:rPr>
        <w:t>imism</w:t>
      </w:r>
      <w:r w:rsidRPr="00515173">
        <w:rPr>
          <w:sz w:val="16"/>
        </w:rPr>
        <w:t xml:space="preserve"> are in </w:t>
      </w:r>
      <w:r w:rsidRPr="00515173">
        <w:rPr>
          <w:rStyle w:val="Emphasis"/>
        </w:rPr>
        <w:t xml:space="preserve">most </w:t>
      </w:r>
      <w:r w:rsidRPr="009E7E95">
        <w:rPr>
          <w:rStyle w:val="Emphasis"/>
          <w:highlight w:val="cyan"/>
        </w:rPr>
        <w:t>need</w:t>
      </w:r>
      <w:r w:rsidRPr="00515173">
        <w:rPr>
          <w:sz w:val="16"/>
        </w:rPr>
        <w:t xml:space="preserve"> of are </w:t>
      </w:r>
      <w:r w:rsidRPr="00515173">
        <w:rPr>
          <w:rStyle w:val="StyleUnderline"/>
        </w:rPr>
        <w:t xml:space="preserve">new </w:t>
      </w:r>
      <w:r w:rsidRPr="009E7E95">
        <w:rPr>
          <w:rStyle w:val="StyleUnderline"/>
          <w:highlight w:val="cyan"/>
        </w:rPr>
        <w:t>ways to put</w:t>
      </w:r>
      <w:r w:rsidRPr="00515173">
        <w:rPr>
          <w:rStyle w:val="StyleUnderline"/>
        </w:rPr>
        <w:t xml:space="preserve"> their </w:t>
      </w:r>
      <w:r w:rsidRPr="009E7E95">
        <w:rPr>
          <w:rStyle w:val="Emphasis"/>
          <w:highlight w:val="cyan"/>
        </w:rPr>
        <w:t>pessimism</w:t>
      </w:r>
      <w:r w:rsidRPr="009E7E95">
        <w:rPr>
          <w:rStyle w:val="StyleUnderline"/>
          <w:highlight w:val="cyan"/>
        </w:rPr>
        <w:t xml:space="preserve"> to work</w:t>
      </w:r>
      <w:r w:rsidRPr="00515173">
        <w:rPr>
          <w:sz w:val="16"/>
        </w:rPr>
        <w:t xml:space="preserve">, to come together </w:t>
      </w:r>
      <w:r w:rsidRPr="00515173">
        <w:rPr>
          <w:rStyle w:val="StyleUnderline"/>
        </w:rPr>
        <w:t xml:space="preserve">and </w:t>
      </w:r>
      <w:r w:rsidRPr="00515173">
        <w:rPr>
          <w:rStyle w:val="Emphasis"/>
        </w:rPr>
        <w:t>collectively counterac</w:t>
      </w:r>
      <w:r w:rsidRPr="00515173">
        <w:rPr>
          <w:rStyle w:val="StyleUnderline"/>
        </w:rPr>
        <w:t>t</w:t>
      </w:r>
      <w:r w:rsidRPr="00515173">
        <w:rPr>
          <w:sz w:val="16"/>
        </w:rPr>
        <w:t xml:space="preserve"> the mind-numbing soul-crushing isolation centuries of </w:t>
      </w:r>
      <w:r w:rsidRPr="00515173">
        <w:rPr>
          <w:rStyle w:val="Emphasis"/>
        </w:rPr>
        <w:t>antiblack racism</w:t>
      </w:r>
      <w:r w:rsidRPr="00515173">
        <w:rPr>
          <w:sz w:val="16"/>
        </w:rPr>
        <w:t xml:space="preserve"> have waged on our humanity. We need not fear falling short. </w:t>
      </w:r>
      <w:r w:rsidRPr="00515173">
        <w:rPr>
          <w:rStyle w:val="StyleUnderline"/>
        </w:rPr>
        <w:t>The more we ‘‘</w:t>
      </w:r>
      <w:r w:rsidRPr="00515173">
        <w:rPr>
          <w:rStyle w:val="Emphasis"/>
        </w:rPr>
        <w:t>fail</w:t>
      </w:r>
      <w:r w:rsidRPr="00515173">
        <w:rPr>
          <w:rStyle w:val="StyleUnderline"/>
        </w:rPr>
        <w:t xml:space="preserve">,’’ the </w:t>
      </w:r>
      <w:r w:rsidRPr="00515173">
        <w:rPr>
          <w:rStyle w:val="Emphasis"/>
        </w:rPr>
        <w:t>stronger</w:t>
      </w:r>
      <w:r w:rsidRPr="00515173">
        <w:rPr>
          <w:rStyle w:val="StyleUnderline"/>
        </w:rPr>
        <w:t xml:space="preserve"> we rise to try again</w:t>
      </w:r>
      <w:r w:rsidRPr="00515173">
        <w:rPr>
          <w:sz w:val="16"/>
        </w:rPr>
        <w:t xml:space="preserve"> armed with the alchemy of despair. What we need are stories and speeches, and spaces that moves us from abjection toward that fertile ground of self-transformation one can only find in the witness of another. What might we give up in a move from critique to healing and reparation, generative of the choice to be fearless in the face of the impossibilities of freedom? What might the audacity to ‘‘lean on each other,’’ as Jasmine Abdullah Richards says in the epigraph, and </w:t>
      </w:r>
      <w:r w:rsidRPr="009E7E95">
        <w:rPr>
          <w:rStyle w:val="StyleUnderline"/>
          <w:highlight w:val="cyan"/>
        </w:rPr>
        <w:t>imagine</w:t>
      </w:r>
      <w:r w:rsidRPr="00515173">
        <w:rPr>
          <w:rStyle w:val="StyleUnderline"/>
        </w:rPr>
        <w:t xml:space="preserve"> a </w:t>
      </w:r>
      <w:r w:rsidRPr="009E7E95">
        <w:rPr>
          <w:rStyle w:val="Emphasis"/>
          <w:sz w:val="30"/>
          <w:szCs w:val="30"/>
          <w:highlight w:val="cyan"/>
        </w:rPr>
        <w:t>future for black life</w:t>
      </w:r>
      <w:r w:rsidRPr="00515173">
        <w:rPr>
          <w:sz w:val="16"/>
        </w:rPr>
        <w:t xml:space="preserve"> otherwise, add to the pursuits of the pessimist?</w:t>
      </w:r>
    </w:p>
    <w:p w14:paraId="7532C0C4" w14:textId="77777777" w:rsidR="00704358" w:rsidRPr="00FA4A28" w:rsidRDefault="00704358" w:rsidP="00704358"/>
    <w:p w14:paraId="574A2927" w14:textId="77777777" w:rsidR="00B73FB2" w:rsidRDefault="00B73FB2"/>
    <w:sectPr w:rsidR="00B73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730C50"/>
    <w:multiLevelType w:val="hybridMultilevel"/>
    <w:tmpl w:val="84A40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914243952">
    <w:abstractNumId w:val="22"/>
  </w:num>
  <w:num w:numId="16" w16cid:durableId="58525735">
    <w:abstractNumId w:val="11"/>
  </w:num>
  <w:num w:numId="17" w16cid:durableId="1959753839">
    <w:abstractNumId w:val="13"/>
  </w:num>
  <w:num w:numId="18" w16cid:durableId="2088532901">
    <w:abstractNumId w:val="10"/>
  </w:num>
  <w:num w:numId="19" w16cid:durableId="1089472293">
    <w:abstractNumId w:val="18"/>
  </w:num>
  <w:num w:numId="20" w16cid:durableId="1315454396">
    <w:abstractNumId w:val="24"/>
  </w:num>
  <w:num w:numId="21" w16cid:durableId="348993653">
    <w:abstractNumId w:val="29"/>
  </w:num>
  <w:num w:numId="22" w16cid:durableId="379747424">
    <w:abstractNumId w:val="19"/>
  </w:num>
  <w:num w:numId="23" w16cid:durableId="1913613232">
    <w:abstractNumId w:val="26"/>
  </w:num>
  <w:num w:numId="24" w16cid:durableId="1349984255">
    <w:abstractNumId w:val="21"/>
  </w:num>
  <w:num w:numId="25" w16cid:durableId="5712442">
    <w:abstractNumId w:val="14"/>
  </w:num>
  <w:num w:numId="26" w16cid:durableId="109785005">
    <w:abstractNumId w:val="27"/>
  </w:num>
  <w:num w:numId="27" w16cid:durableId="1068193557">
    <w:abstractNumId w:val="17"/>
  </w:num>
  <w:num w:numId="28" w16cid:durableId="409232507">
    <w:abstractNumId w:val="20"/>
  </w:num>
  <w:num w:numId="29" w16cid:durableId="871765358">
    <w:abstractNumId w:val="28"/>
  </w:num>
  <w:num w:numId="30" w16cid:durableId="8344969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B"/>
    <w:rsid w:val="00001D8F"/>
    <w:rsid w:val="0004766E"/>
    <w:rsid w:val="00090AF2"/>
    <w:rsid w:val="000A202C"/>
    <w:rsid w:val="000D24C8"/>
    <w:rsid w:val="00132A55"/>
    <w:rsid w:val="0019594A"/>
    <w:rsid w:val="001C7973"/>
    <w:rsid w:val="001D2A65"/>
    <w:rsid w:val="002006B3"/>
    <w:rsid w:val="002638D7"/>
    <w:rsid w:val="00294BAB"/>
    <w:rsid w:val="0035506F"/>
    <w:rsid w:val="003556AC"/>
    <w:rsid w:val="00404317"/>
    <w:rsid w:val="00485F04"/>
    <w:rsid w:val="004A2241"/>
    <w:rsid w:val="004F160B"/>
    <w:rsid w:val="004F28E5"/>
    <w:rsid w:val="00522BAB"/>
    <w:rsid w:val="00546AB6"/>
    <w:rsid w:val="005A20E8"/>
    <w:rsid w:val="005C0FEE"/>
    <w:rsid w:val="006A0B10"/>
    <w:rsid w:val="006C6C07"/>
    <w:rsid w:val="006E1167"/>
    <w:rsid w:val="006E5A70"/>
    <w:rsid w:val="00704358"/>
    <w:rsid w:val="00803271"/>
    <w:rsid w:val="00833B8B"/>
    <w:rsid w:val="00833E52"/>
    <w:rsid w:val="00841245"/>
    <w:rsid w:val="008445C5"/>
    <w:rsid w:val="008F3FE6"/>
    <w:rsid w:val="00937C53"/>
    <w:rsid w:val="00984331"/>
    <w:rsid w:val="009B13AB"/>
    <w:rsid w:val="00A43774"/>
    <w:rsid w:val="00AC26B5"/>
    <w:rsid w:val="00AD0FCE"/>
    <w:rsid w:val="00AD254B"/>
    <w:rsid w:val="00AF5A1C"/>
    <w:rsid w:val="00B6537B"/>
    <w:rsid w:val="00B73FB2"/>
    <w:rsid w:val="00BB2682"/>
    <w:rsid w:val="00BC7BCB"/>
    <w:rsid w:val="00BF548D"/>
    <w:rsid w:val="00C01829"/>
    <w:rsid w:val="00C36219"/>
    <w:rsid w:val="00C61BC4"/>
    <w:rsid w:val="00CA7A09"/>
    <w:rsid w:val="00CC06C2"/>
    <w:rsid w:val="00DA1D8A"/>
    <w:rsid w:val="00DB10C9"/>
    <w:rsid w:val="00DB4B13"/>
    <w:rsid w:val="00DC1A4E"/>
    <w:rsid w:val="00DE0AA8"/>
    <w:rsid w:val="00DE5477"/>
    <w:rsid w:val="00E201AA"/>
    <w:rsid w:val="00EA2603"/>
    <w:rsid w:val="00EB761D"/>
    <w:rsid w:val="00EC1ACB"/>
    <w:rsid w:val="00EE157E"/>
    <w:rsid w:val="00EE4614"/>
    <w:rsid w:val="00EE67CB"/>
    <w:rsid w:val="00EE75B4"/>
    <w:rsid w:val="00EE7DCF"/>
    <w:rsid w:val="00F6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833D5DF"/>
  <w15:chartTrackingRefBased/>
  <w15:docId w15:val="{FFF27921-C13A-AB4D-9DBE-A2625CA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04358"/>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7043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043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7043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7043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0435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043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04358"/>
  </w:style>
  <w:style w:type="character" w:customStyle="1" w:styleId="Heading1Char">
    <w:name w:val="Heading 1 Char"/>
    <w:aliases w:val="Pocket Char"/>
    <w:basedOn w:val="DefaultParagraphFont"/>
    <w:link w:val="Heading1"/>
    <w:rsid w:val="00704358"/>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704358"/>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704358"/>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704358"/>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704358"/>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8B"/>
    <w:rPr>
      <w:rFonts w:eastAsiaTheme="majorEastAsia" w:cstheme="majorBidi"/>
      <w:color w:val="272727" w:themeColor="text1" w:themeTint="D8"/>
    </w:rPr>
  </w:style>
  <w:style w:type="paragraph" w:styleId="Title">
    <w:name w:val="Title"/>
    <w:basedOn w:val="Normal"/>
    <w:next w:val="Normal"/>
    <w:link w:val="TitleChar"/>
    <w:uiPriority w:val="10"/>
    <w:qFormat/>
    <w:rsid w:val="008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833B8B"/>
    <w:rPr>
      <w:i/>
      <w:iCs/>
      <w:color w:val="404040" w:themeColor="text1" w:themeTint="BF"/>
    </w:rPr>
  </w:style>
  <w:style w:type="paragraph" w:styleId="ListParagraph">
    <w:name w:val="List Paragraph"/>
    <w:aliases w:val="6 font,List Paragraph1,List Paragraph2"/>
    <w:basedOn w:val="Normal"/>
    <w:uiPriority w:val="34"/>
    <w:qFormat/>
    <w:rsid w:val="00833B8B"/>
    <w:pPr>
      <w:ind w:left="720"/>
      <w:contextualSpacing/>
    </w:pPr>
  </w:style>
  <w:style w:type="character" w:styleId="IntenseEmphasis">
    <w:name w:val="Intense Emphasis"/>
    <w:basedOn w:val="DefaultParagraphFont"/>
    <w:uiPriority w:val="21"/>
    <w:qFormat/>
    <w:rsid w:val="00833B8B"/>
    <w:rPr>
      <w:i/>
      <w:iCs/>
      <w:color w:val="0F4761" w:themeColor="accent1" w:themeShade="BF"/>
    </w:rPr>
  </w:style>
  <w:style w:type="paragraph" w:styleId="IntenseQuote">
    <w:name w:val="Intense Quote"/>
    <w:basedOn w:val="Normal"/>
    <w:next w:val="Normal"/>
    <w:link w:val="IntenseQuoteChar"/>
    <w:uiPriority w:val="30"/>
    <w:qFormat/>
    <w:rsid w:val="0083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B8B"/>
    <w:rPr>
      <w:i/>
      <w:iCs/>
      <w:color w:val="0F4761" w:themeColor="accent1" w:themeShade="BF"/>
    </w:rPr>
  </w:style>
  <w:style w:type="character" w:styleId="IntenseReference">
    <w:name w:val="Intense Reference"/>
    <w:basedOn w:val="DefaultParagraphFont"/>
    <w:uiPriority w:val="32"/>
    <w:qFormat/>
    <w:rsid w:val="00833B8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0435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0435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0435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704358"/>
    <w:rPr>
      <w:b w:val="0"/>
      <w:sz w:val="22"/>
      <w:u w:val="single"/>
    </w:rPr>
  </w:style>
  <w:style w:type="character" w:styleId="Strong">
    <w:name w:val="Strong"/>
    <w:basedOn w:val="DefaultParagraphFont"/>
    <w:uiPriority w:val="22"/>
    <w:qFormat/>
    <w:rsid w:val="00704358"/>
    <w:rPr>
      <w:b/>
      <w:bCs/>
    </w:rPr>
  </w:style>
  <w:style w:type="character" w:styleId="BookTitle">
    <w:name w:val="Book Title"/>
    <w:basedOn w:val="DefaultParagraphFont"/>
    <w:uiPriority w:val="33"/>
    <w:qFormat/>
    <w:rsid w:val="00704358"/>
    <w:rPr>
      <w:b/>
      <w:bCs/>
      <w:i/>
      <w:iCs/>
      <w:spacing w:val="5"/>
    </w:rPr>
  </w:style>
  <w:style w:type="numbering" w:styleId="111111">
    <w:name w:val="Outline List 2"/>
    <w:basedOn w:val="NoList"/>
    <w:uiPriority w:val="99"/>
    <w:semiHidden/>
    <w:unhideWhenUsed/>
    <w:rsid w:val="00704358"/>
  </w:style>
  <w:style w:type="paragraph" w:styleId="Header">
    <w:name w:val="header"/>
    <w:basedOn w:val="Normal"/>
    <w:link w:val="HeaderChar"/>
    <w:uiPriority w:val="99"/>
    <w:semiHidden/>
    <w:rsid w:val="00704358"/>
    <w:pPr>
      <w:tabs>
        <w:tab w:val="center" w:pos="4680"/>
        <w:tab w:val="right" w:pos="9360"/>
      </w:tabs>
    </w:pPr>
  </w:style>
  <w:style w:type="character" w:customStyle="1" w:styleId="HeaderChar">
    <w:name w:val="Header Char"/>
    <w:basedOn w:val="DefaultParagraphFont"/>
    <w:link w:val="Header"/>
    <w:uiPriority w:val="99"/>
    <w:semiHidden/>
    <w:rsid w:val="00704358"/>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704358"/>
    <w:pPr>
      <w:tabs>
        <w:tab w:val="center" w:pos="4680"/>
        <w:tab w:val="right" w:pos="9360"/>
      </w:tabs>
    </w:pPr>
  </w:style>
  <w:style w:type="character" w:customStyle="1" w:styleId="FooterChar">
    <w:name w:val="Footer Char"/>
    <w:basedOn w:val="DefaultParagraphFont"/>
    <w:link w:val="Footer"/>
    <w:uiPriority w:val="99"/>
    <w:semiHidden/>
    <w:rsid w:val="00704358"/>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704358"/>
    <w:pPr>
      <w:spacing w:after="120"/>
    </w:pPr>
  </w:style>
  <w:style w:type="character" w:customStyle="1" w:styleId="BodyTextChar">
    <w:name w:val="Body Text Char"/>
    <w:basedOn w:val="DefaultParagraphFont"/>
    <w:link w:val="BodyText"/>
    <w:uiPriority w:val="99"/>
    <w:semiHidden/>
    <w:rsid w:val="00704358"/>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704358"/>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704358"/>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704358"/>
    <w:rPr>
      <w:color w:val="467886" w:themeColor="hyperlink"/>
      <w:u w:val="single"/>
    </w:rPr>
  </w:style>
  <w:style w:type="character" w:styleId="UnresolvedMention">
    <w:name w:val="Unresolved Mention"/>
    <w:basedOn w:val="DefaultParagraphFont"/>
    <w:uiPriority w:val="99"/>
    <w:semiHidden/>
    <w:unhideWhenUsed/>
    <w:rsid w:val="00704358"/>
    <w:rPr>
      <w:color w:val="605E5C"/>
      <w:shd w:val="clear" w:color="auto" w:fill="E1DFDD"/>
    </w:rPr>
  </w:style>
  <w:style w:type="paragraph" w:customStyle="1" w:styleId="Undertag">
    <w:name w:val="Undertag"/>
    <w:link w:val="UndertagChar"/>
    <w:autoRedefine/>
    <w:uiPriority w:val="5"/>
    <w:qFormat/>
    <w:rsid w:val="00704358"/>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704358"/>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704358"/>
    <w:rPr>
      <w:color w:val="0A2F41" w:themeColor="accent1" w:themeShade="80"/>
    </w:rPr>
  </w:style>
  <w:style w:type="character" w:customStyle="1" w:styleId="AnalyticChar">
    <w:name w:val="Analytic Char"/>
    <w:basedOn w:val="DefaultParagraphFont"/>
    <w:link w:val="Analytic"/>
    <w:uiPriority w:val="5"/>
    <w:rsid w:val="00704358"/>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A2241"/>
    <w:pPr>
      <w:widowControl w:val="0"/>
      <w:ind w:left="720"/>
    </w:pPr>
    <w:rPr>
      <w:rFonts w:eastAsiaTheme="minorEastAsia"/>
      <w:b/>
      <w:iCs/>
      <w:kern w:val="2"/>
      <w:szCs w:val="24"/>
      <w:u w:val="single"/>
      <w:bdr w:val="single" w:sz="8" w:space="0" w:color="auto"/>
      <w:lang w:eastAsia="zh-CN"/>
      <w14:ligatures w14:val="standardContextual"/>
    </w:rPr>
  </w:style>
  <w:style w:type="character" w:styleId="PlaceholderText">
    <w:name w:val="Placeholder Text"/>
    <w:basedOn w:val="DefaultParagraphFont"/>
    <w:uiPriority w:val="99"/>
    <w:unhideWhenUsed/>
    <w:rsid w:val="004A2241"/>
    <w:rPr>
      <w:color w:val="666666"/>
    </w:rPr>
  </w:style>
  <w:style w:type="paragraph" w:customStyle="1" w:styleId="analytics">
    <w:name w:val="analytics"/>
    <w:basedOn w:val="Heading4"/>
    <w:link w:val="analyticsChar"/>
    <w:autoRedefine/>
    <w:uiPriority w:val="4"/>
    <w:qFormat/>
    <w:rsid w:val="004A2241"/>
  </w:style>
  <w:style w:type="character" w:customStyle="1" w:styleId="analyticsChar">
    <w:name w:val="analytics Char"/>
    <w:basedOn w:val="DefaultParagraphFont"/>
    <w:link w:val="analytics"/>
    <w:uiPriority w:val="4"/>
    <w:rsid w:val="004A2241"/>
    <w:rPr>
      <w:rFonts w:ascii="Calibri" w:eastAsiaTheme="majorEastAsia" w:hAnsi="Calibri" w:cstheme="majorBidi"/>
      <w:b/>
      <w:iCs/>
      <w:kern w:val="0"/>
      <w:sz w:val="26"/>
      <w:szCs w:val="22"/>
      <w:lang w:eastAsia="en-US"/>
      <w14:ligatures w14:val="none"/>
    </w:rPr>
  </w:style>
  <w:style w:type="paragraph" w:customStyle="1" w:styleId="UnderlinePara">
    <w:name w:val="Underline Para"/>
    <w:basedOn w:val="Normal"/>
    <w:uiPriority w:val="7"/>
    <w:qFormat/>
    <w:rsid w:val="004A224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241"/>
    <w:pPr>
      <w:spacing w:after="0" w:line="240" w:lineRule="auto"/>
    </w:pPr>
    <w:rPr>
      <w:kern w:val="0"/>
      <w:sz w:val="22"/>
      <w:szCs w:val="22"/>
      <w:u w:val="single"/>
      <w:lang w:eastAsia="en-US"/>
      <w14:ligatures w14:val="none"/>
    </w:rPr>
  </w:style>
  <w:style w:type="paragraph" w:customStyle="1" w:styleId="Emphasis1">
    <w:name w:val="Emphasis1"/>
    <w:basedOn w:val="Normal"/>
    <w:uiPriority w:val="8"/>
    <w:qFormat/>
    <w:rsid w:val="004A22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s0">
    <w:name w:val="Analytics"/>
    <w:link w:val="AnalyticsChar0"/>
    <w:uiPriority w:val="4"/>
    <w:qFormat/>
    <w:rsid w:val="00704358"/>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0">
    <w:name w:val="Analytics Char"/>
    <w:basedOn w:val="DefaultParagraphFont"/>
    <w:link w:val="Analytics0"/>
    <w:uiPriority w:val="4"/>
    <w:rsid w:val="00704358"/>
    <w:rPr>
      <w:rFonts w:ascii="Calibri" w:eastAsiaTheme="majorEastAsia" w:hAnsi="Calibri" w:cstheme="majorBidi"/>
      <w:b/>
      <w:iCs/>
      <w:kern w:val="0"/>
      <w:sz w:val="26"/>
      <w:szCs w:val="2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1865/04/21/news/murderer-mr-lincoln-extraordinary-letter-john-wilkes-booth-proof-that-he.html?pagewanted=all" TargetMode="External"/><Relationship Id="rId13" Type="http://schemas.openxmlformats.org/officeDocument/2006/relationships/hyperlink" Target="http://www.chicagotribune.com/news/local/breaking/ct-joe-walsh-twitter-dallas-tweet-20160708-story.html" TargetMode="External"/><Relationship Id="rId18" Type="http://schemas.openxmlformats.org/officeDocument/2006/relationships/hyperlink" Target="http://www.rawstory.com/2015/08/oath-keepers-plan-to-arm-50-black-ferguson-demonstrators-with-ar-15-rifles-and-dare-cops-to-shoo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politico.com/story/2016/07/obama-war-on-cops-police-advocacy-group-225291" TargetMode="External"/><Relationship Id="rId12" Type="http://schemas.openxmlformats.org/officeDocument/2006/relationships/hyperlink" Target="http://www.nydailynews.com/news/national/joe-walsh-war-obama-black-lives-matter-dallas-article-1.2703883" TargetMode="External"/><Relationship Id="rId17" Type="http://schemas.openxmlformats.org/officeDocument/2006/relationships/hyperlink" Target="http://www.rawstory.com/2015/08/confederate-flag-loving-bikers-wave-guns-and-knives-at-black-lives-matter-protesters-during-florida-rally/" TargetMode="External"/><Relationship Id="rId2" Type="http://schemas.openxmlformats.org/officeDocument/2006/relationships/styles" Target="styles.xml"/><Relationship Id="rId16" Type="http://schemas.openxmlformats.org/officeDocument/2006/relationships/hyperlink" Target="https://www.salon.com/2015/08/19/wing_nuts_with_guns_dreams_of_a_race_war_inside_the_dangerous_obsessions_of_right_wing_extremists/" TargetMode="External"/><Relationship Id="rId20" Type="http://schemas.openxmlformats.org/officeDocument/2006/relationships/hyperlink" Target="http://cryptogon.com/docs/pirate_insurgency.html/" TargetMode="External"/><Relationship Id="rId1" Type="http://schemas.openxmlformats.org/officeDocument/2006/relationships/numbering" Target="numbering.xml"/><Relationship Id="rId6" Type="http://schemas.openxmlformats.org/officeDocument/2006/relationships/hyperlink" Target="https://mediamatters.org/video/2016/07/08/o-reilly-instructs-naacp-director-and-african-americans-distance-themselves-black-lives-matter/211462" TargetMode="External"/><Relationship Id="rId11" Type="http://schemas.openxmlformats.org/officeDocument/2006/relationships/hyperlink" Target="https://en.wikipedia.org/wiki/The_Turner_Diaries" TargetMode="External"/><Relationship Id="rId5" Type="http://schemas.openxmlformats.org/officeDocument/2006/relationships/hyperlink" Target="https://www.wnycstudios.org/podcasts/takeaway/segments/story-race-and-violence-america" TargetMode="External"/><Relationship Id="rId15" Type="http://schemas.openxmlformats.org/officeDocument/2006/relationships/hyperlink" Target="http://theblackpanthers.com/home/" TargetMode="External"/><Relationship Id="rId10" Type="http://schemas.openxmlformats.org/officeDocument/2006/relationships/hyperlink" Target="https://www.youtube.com/watch?v=scYQGiybJbY" TargetMode="External"/><Relationship Id="rId19" Type="http://schemas.openxmlformats.org/officeDocument/2006/relationships/hyperlink" Target="http://www.bobcesca.com/blog-archives/2009/03/convenient_patr.html" TargetMode="External"/><Relationship Id="rId4" Type="http://schemas.openxmlformats.org/officeDocument/2006/relationships/webSettings" Target="webSettings.xml"/><Relationship Id="rId9" Type="http://schemas.openxmlformats.org/officeDocument/2006/relationships/hyperlink" Target="https://en.wikipedia.org/wiki/H._Rap_Brown" TargetMode="External"/><Relationship Id="rId14" Type="http://schemas.openxmlformats.org/officeDocument/2006/relationships/hyperlink" Target="https://twitter.com/stanleynelson1"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44069</Words>
  <Characters>251198</Characters>
  <Application>Microsoft Office Word</Application>
  <DocSecurity>0</DocSecurity>
  <Lines>2093</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 [Ext Coach]</dc:creator>
  <cp:keywords/>
  <dc:description/>
  <cp:lastModifiedBy>Kevin Lai [Ext Coach]</cp:lastModifiedBy>
  <cp:revision>2</cp:revision>
  <dcterms:created xsi:type="dcterms:W3CDTF">2025-09-07T19:06:00Z</dcterms:created>
  <dcterms:modified xsi:type="dcterms:W3CDTF">2025-09-07T19:06:00Z</dcterms:modified>
</cp:coreProperties>
</file>