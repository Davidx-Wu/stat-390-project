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75778" w14:textId="2CAB3856" w:rsidR="00FE076F" w:rsidRDefault="00FE076F" w:rsidP="00FE076F">
      <w:pPr>
        <w:pStyle w:val="Heading1"/>
      </w:pPr>
      <w:r>
        <w:t xml:space="preserve">Timeless </w:t>
      </w:r>
      <w:proofErr w:type="gramStart"/>
      <w:r>
        <w:t>asylums</w:t>
      </w:r>
      <w:proofErr w:type="gramEnd"/>
      <w:r>
        <w:t xml:space="preserve"> v.2</w:t>
      </w:r>
    </w:p>
    <w:p w14:paraId="01A95341" w14:textId="61D5DB34" w:rsidR="00FE076F" w:rsidRPr="00B77B2C" w:rsidRDefault="00FE076F" w:rsidP="00FE076F">
      <w:pPr>
        <w:pStyle w:val="Heading4"/>
      </w:pPr>
      <w:r w:rsidRPr="00B77B2C">
        <w:t xml:space="preserve">The rationalist project of labor is a result of the colonial project of </w:t>
      </w:r>
      <w:r w:rsidRPr="00B77B2C">
        <w:rPr>
          <w:i/>
        </w:rPr>
        <w:t xml:space="preserve">mise </w:t>
      </w:r>
      <w:proofErr w:type="spellStart"/>
      <w:r w:rsidRPr="00B77B2C">
        <w:rPr>
          <w:i/>
        </w:rPr>
        <w:t>en</w:t>
      </w:r>
      <w:proofErr w:type="spellEnd"/>
      <w:r w:rsidRPr="00B77B2C">
        <w:rPr>
          <w:i/>
        </w:rPr>
        <w:t xml:space="preserve"> </w:t>
      </w:r>
      <w:proofErr w:type="spellStart"/>
      <w:r w:rsidRPr="00B77B2C">
        <w:rPr>
          <w:i/>
        </w:rPr>
        <w:t>valeur</w:t>
      </w:r>
      <w:proofErr w:type="spellEnd"/>
      <w:r w:rsidRPr="00B77B2C">
        <w:t xml:space="preserve"> and the eraser of incivility constituted by native and black people to produce the civility and passivity of the laborer</w:t>
      </w:r>
    </w:p>
    <w:p w14:paraId="57EB8D00" w14:textId="77777777" w:rsidR="00FE076F" w:rsidRPr="00B77B2C" w:rsidRDefault="00FE076F" w:rsidP="00FE076F">
      <w:r w:rsidRPr="00B77B2C">
        <w:rPr>
          <w:rStyle w:val="Style13ptBold"/>
        </w:rPr>
        <w:t>Keller</w:t>
      </w:r>
      <w:r w:rsidRPr="00B77B2C">
        <w:t>, R.C. (20</w:t>
      </w:r>
      <w:r w:rsidRPr="00B77B2C">
        <w:rPr>
          <w:b/>
          <w:bCs/>
          <w:u w:val="single"/>
        </w:rPr>
        <w:t>08</w:t>
      </w:r>
      <w:r w:rsidRPr="00B77B2C">
        <w:t>). Colonial Madness. University of Chicago Press. //SDPW</w:t>
      </w:r>
    </w:p>
    <w:p w14:paraId="028D0F2C" w14:textId="77777777" w:rsidR="00FE076F" w:rsidRPr="003E2106" w:rsidRDefault="00FE076F" w:rsidP="00FE076F">
      <w:pPr>
        <w:rPr>
          <w:sz w:val="16"/>
        </w:rPr>
      </w:pPr>
      <w:r w:rsidRPr="00B77B2C">
        <w:rPr>
          <w:sz w:val="16"/>
        </w:rPr>
        <w:t xml:space="preserve">Perhaps more than its rivals, France emphasized its </w:t>
      </w:r>
      <w:r w:rsidRPr="00B77B2C">
        <w:rPr>
          <w:b/>
          <w:bCs/>
          <w:highlight w:val="green"/>
          <w:u w:val="single"/>
        </w:rPr>
        <w:t>colonial expansion a</w:t>
      </w:r>
      <w:r w:rsidRPr="00B77B2C">
        <w:rPr>
          <w:sz w:val="16"/>
        </w:rPr>
        <w:t xml:space="preserve">s part of a larger project. The famous </w:t>
      </w:r>
      <w:r w:rsidRPr="00B77B2C">
        <w:rPr>
          <w:b/>
          <w:bCs/>
          <w:highlight w:val="green"/>
          <w:u w:val="single"/>
        </w:rPr>
        <w:t>“civilizing mission”</w:t>
      </w:r>
      <w:r w:rsidRPr="00B77B2C">
        <w:rPr>
          <w:sz w:val="16"/>
        </w:rPr>
        <w:t xml:space="preserve"> that undergirded French imperialism in the late nineteenth and early twentieth centuries incorporated a progressivist vision that sought the development of its colonies in every sense. Central to the project was the particularly French concept of </w:t>
      </w:r>
      <w:r w:rsidRPr="00B77B2C">
        <w:rPr>
          <w:b/>
          <w:bCs/>
          <w:i/>
          <w:iCs/>
          <w:highlight w:val="green"/>
          <w:u w:val="single"/>
        </w:rPr>
        <w:t xml:space="preserve">mise </w:t>
      </w:r>
      <w:proofErr w:type="spellStart"/>
      <w:r w:rsidRPr="00B77B2C">
        <w:rPr>
          <w:b/>
          <w:bCs/>
          <w:i/>
          <w:iCs/>
          <w:highlight w:val="green"/>
          <w:u w:val="single"/>
        </w:rPr>
        <w:t>en</w:t>
      </w:r>
      <w:proofErr w:type="spellEnd"/>
      <w:r w:rsidRPr="00B77B2C">
        <w:rPr>
          <w:b/>
          <w:bCs/>
          <w:i/>
          <w:iCs/>
          <w:highlight w:val="green"/>
          <w:u w:val="single"/>
        </w:rPr>
        <w:t xml:space="preserve"> </w:t>
      </w:r>
      <w:proofErr w:type="spellStart"/>
      <w:r w:rsidRPr="00B77B2C">
        <w:rPr>
          <w:b/>
          <w:bCs/>
          <w:i/>
          <w:iCs/>
          <w:highlight w:val="green"/>
          <w:u w:val="single"/>
        </w:rPr>
        <w:t>valeur</w:t>
      </w:r>
      <w:proofErr w:type="spellEnd"/>
      <w:r w:rsidRPr="00B77B2C">
        <w:rPr>
          <w:b/>
          <w:bCs/>
          <w:i/>
          <w:iCs/>
          <w:u w:val="single"/>
        </w:rPr>
        <w:t>.</w:t>
      </w:r>
      <w:r w:rsidRPr="00B77B2C">
        <w:rPr>
          <w:sz w:val="16"/>
        </w:rPr>
        <w:t xml:space="preserve"> Often taken as </w:t>
      </w:r>
      <w:r w:rsidRPr="00B77B2C">
        <w:rPr>
          <w:b/>
          <w:bCs/>
          <w:highlight w:val="green"/>
          <w:u w:val="single"/>
        </w:rPr>
        <w:t>synonymous with economic development</w:t>
      </w:r>
      <w:r w:rsidRPr="00B77B2C">
        <w:rPr>
          <w:sz w:val="16"/>
        </w:rPr>
        <w:t xml:space="preserve">, mise </w:t>
      </w:r>
      <w:proofErr w:type="spellStart"/>
      <w:r w:rsidRPr="00B77B2C">
        <w:rPr>
          <w:sz w:val="16"/>
        </w:rPr>
        <w:t>en</w:t>
      </w:r>
      <w:proofErr w:type="spellEnd"/>
      <w:r w:rsidRPr="00B77B2C">
        <w:rPr>
          <w:sz w:val="16"/>
        </w:rPr>
        <w:t xml:space="preserve"> </w:t>
      </w:r>
      <w:proofErr w:type="spellStart"/>
      <w:r w:rsidRPr="00B77B2C">
        <w:rPr>
          <w:sz w:val="16"/>
        </w:rPr>
        <w:t>valeur</w:t>
      </w:r>
      <w:proofErr w:type="spellEnd"/>
      <w:r w:rsidRPr="00B77B2C">
        <w:rPr>
          <w:sz w:val="16"/>
        </w:rPr>
        <w:t xml:space="preserve"> emerged as an important colonial ideology in the late nineteenth century. As historians Michael Osborne and Alice Conklin, among others, have noted, the concept marked a shift from the acquisition of new territories to the “rational” and “progressive” improvement of France’s existing colonies. In its most basic sense, mise </w:t>
      </w:r>
      <w:proofErr w:type="spellStart"/>
      <w:r w:rsidRPr="00B77B2C">
        <w:rPr>
          <w:sz w:val="16"/>
        </w:rPr>
        <w:t>en</w:t>
      </w:r>
      <w:proofErr w:type="spellEnd"/>
      <w:r w:rsidRPr="00B77B2C">
        <w:rPr>
          <w:sz w:val="16"/>
        </w:rPr>
        <w:t xml:space="preserve"> </w:t>
      </w:r>
      <w:proofErr w:type="spellStart"/>
      <w:r w:rsidRPr="00B77B2C">
        <w:rPr>
          <w:sz w:val="16"/>
        </w:rPr>
        <w:t>valeur</w:t>
      </w:r>
      <w:proofErr w:type="spellEnd"/>
      <w:r w:rsidRPr="00B77B2C">
        <w:rPr>
          <w:sz w:val="16"/>
        </w:rPr>
        <w:t xml:space="preserve"> applied to the economic development of the </w:t>
      </w:r>
      <w:proofErr w:type="gramStart"/>
      <w:r w:rsidRPr="00B77B2C">
        <w:rPr>
          <w:sz w:val="16"/>
        </w:rPr>
        <w:t>colonies;</w:t>
      </w:r>
      <w:proofErr w:type="gramEnd"/>
      <w:r w:rsidRPr="00B77B2C">
        <w:rPr>
          <w:sz w:val="16"/>
        </w:rPr>
        <w:t xml:space="preserve"> hence its connotation of conferring value upon a decadent space. Its initial applications in West Africa, for example, unfolded as the construction of railroads and efforts to improve public health: such endeavors would foster communication and the movement of goods while assuring the best yield from the colonies’ human capital. By the interwar period, </w:t>
      </w:r>
      <w:r w:rsidRPr="00B77B2C">
        <w:rPr>
          <w:b/>
          <w:bCs/>
          <w:i/>
          <w:iCs/>
          <w:highlight w:val="green"/>
          <w:u w:val="single"/>
        </w:rPr>
        <w:t xml:space="preserve">mise </w:t>
      </w:r>
      <w:proofErr w:type="spellStart"/>
      <w:r w:rsidRPr="00B77B2C">
        <w:rPr>
          <w:b/>
          <w:bCs/>
          <w:i/>
          <w:iCs/>
          <w:highlight w:val="green"/>
          <w:u w:val="single"/>
        </w:rPr>
        <w:t>en</w:t>
      </w:r>
      <w:proofErr w:type="spellEnd"/>
      <w:r w:rsidRPr="00B77B2C">
        <w:rPr>
          <w:b/>
          <w:bCs/>
          <w:i/>
          <w:iCs/>
          <w:highlight w:val="green"/>
          <w:u w:val="single"/>
        </w:rPr>
        <w:t xml:space="preserve"> </w:t>
      </w:r>
      <w:proofErr w:type="spellStart"/>
      <w:r w:rsidRPr="00B77B2C">
        <w:rPr>
          <w:b/>
          <w:bCs/>
          <w:i/>
          <w:iCs/>
          <w:highlight w:val="green"/>
          <w:u w:val="single"/>
        </w:rPr>
        <w:t>valeur</w:t>
      </w:r>
      <w:proofErr w:type="spellEnd"/>
      <w:r w:rsidRPr="00B77B2C">
        <w:rPr>
          <w:b/>
          <w:bCs/>
          <w:i/>
          <w:iCs/>
          <w:u w:val="single"/>
        </w:rPr>
        <w:t xml:space="preserve"> </w:t>
      </w:r>
      <w:r w:rsidRPr="00B77B2C">
        <w:rPr>
          <w:sz w:val="16"/>
        </w:rPr>
        <w:t xml:space="preserve">had become </w:t>
      </w:r>
      <w:r w:rsidRPr="00B77B2C">
        <w:rPr>
          <w:b/>
          <w:bCs/>
          <w:highlight w:val="green"/>
          <w:u w:val="single"/>
        </w:rPr>
        <w:t>a dominant component of</w:t>
      </w:r>
      <w:r w:rsidRPr="00B77B2C">
        <w:rPr>
          <w:sz w:val="16"/>
        </w:rPr>
        <w:t xml:space="preserve"> France’s </w:t>
      </w:r>
      <w:r w:rsidRPr="00B77B2C">
        <w:rPr>
          <w:b/>
          <w:bCs/>
          <w:highlight w:val="green"/>
          <w:u w:val="single"/>
        </w:rPr>
        <w:t>civilizing</w:t>
      </w:r>
      <w:r w:rsidRPr="00B77B2C">
        <w:rPr>
          <w:b/>
          <w:bCs/>
          <w:u w:val="single"/>
        </w:rPr>
        <w:t xml:space="preserve"> </w:t>
      </w:r>
      <w:r w:rsidRPr="00B77B2C">
        <w:rPr>
          <w:sz w:val="16"/>
        </w:rPr>
        <w:t xml:space="preserve">mission in its colonies. The practical dimensions of the concept mostly remained limited to efforts </w:t>
      </w:r>
      <w:r w:rsidRPr="00B77B2C">
        <w:rPr>
          <w:b/>
          <w:bCs/>
          <w:highlight w:val="green"/>
          <w:u w:val="single"/>
        </w:rPr>
        <w:t>to maintain a healthy labor force and to instill</w:t>
      </w:r>
      <w:r w:rsidRPr="00B77B2C">
        <w:rPr>
          <w:sz w:val="16"/>
        </w:rPr>
        <w:t xml:space="preserve"> (often through forcible means) a </w:t>
      </w:r>
      <w:r w:rsidRPr="00B77B2C">
        <w:rPr>
          <w:b/>
          <w:bCs/>
          <w:highlight w:val="green"/>
          <w:u w:val="single"/>
        </w:rPr>
        <w:t>work ethic in</w:t>
      </w:r>
      <w:r w:rsidRPr="00B77B2C">
        <w:rPr>
          <w:b/>
          <w:bCs/>
          <w:u w:val="single"/>
        </w:rPr>
        <w:t xml:space="preserve"> </w:t>
      </w:r>
      <w:r w:rsidRPr="00B77B2C">
        <w:rPr>
          <w:b/>
          <w:bCs/>
          <w:highlight w:val="green"/>
          <w:u w:val="single"/>
        </w:rPr>
        <w:t>colonized populations as the backbone of rational colonial exploitation</w:t>
      </w:r>
      <w:r w:rsidRPr="00B77B2C">
        <w:rPr>
          <w:sz w:val="16"/>
        </w:rPr>
        <w:t xml:space="preserve">—especially important in a period of economic depression.7 Yet for many “progressivists” in colonial politics, the rhetorical uses of mise </w:t>
      </w:r>
      <w:proofErr w:type="spellStart"/>
      <w:r w:rsidRPr="00B77B2C">
        <w:rPr>
          <w:sz w:val="16"/>
        </w:rPr>
        <w:t>en</w:t>
      </w:r>
      <w:proofErr w:type="spellEnd"/>
      <w:r w:rsidRPr="00B77B2C">
        <w:rPr>
          <w:sz w:val="16"/>
        </w:rPr>
        <w:t xml:space="preserve"> </w:t>
      </w:r>
      <w:proofErr w:type="spellStart"/>
      <w:r w:rsidRPr="00B77B2C">
        <w:rPr>
          <w:sz w:val="16"/>
        </w:rPr>
        <w:t>valeur</w:t>
      </w:r>
      <w:proofErr w:type="spellEnd"/>
      <w:r w:rsidRPr="00B77B2C">
        <w:rPr>
          <w:sz w:val="16"/>
        </w:rPr>
        <w:t xml:space="preserve"> went far</w:t>
      </w:r>
      <w:r w:rsidRPr="00B77B2C">
        <w:rPr>
          <w:b/>
          <w:bCs/>
          <w:u w:val="single"/>
        </w:rPr>
        <w:t xml:space="preserve"> </w:t>
      </w:r>
      <w:r w:rsidRPr="00B77B2C">
        <w:rPr>
          <w:b/>
          <w:bCs/>
          <w:highlight w:val="green"/>
          <w:u w:val="single"/>
        </w:rPr>
        <w:t xml:space="preserve">beyond the rationalization of labor. Mise </w:t>
      </w:r>
      <w:proofErr w:type="spellStart"/>
      <w:r w:rsidRPr="00B77B2C">
        <w:rPr>
          <w:b/>
          <w:bCs/>
          <w:highlight w:val="green"/>
          <w:u w:val="single"/>
        </w:rPr>
        <w:t>en</w:t>
      </w:r>
      <w:proofErr w:type="spellEnd"/>
      <w:r w:rsidRPr="00B77B2C">
        <w:rPr>
          <w:b/>
          <w:bCs/>
          <w:highlight w:val="green"/>
          <w:u w:val="single"/>
        </w:rPr>
        <w:t xml:space="preserve"> </w:t>
      </w:r>
      <w:proofErr w:type="spellStart"/>
      <w:r w:rsidRPr="00B77B2C">
        <w:rPr>
          <w:b/>
          <w:bCs/>
          <w:highlight w:val="green"/>
          <w:u w:val="single"/>
        </w:rPr>
        <w:t>valeur</w:t>
      </w:r>
      <w:proofErr w:type="spellEnd"/>
      <w:r w:rsidRPr="00B77B2C">
        <w:rPr>
          <w:b/>
          <w:bCs/>
          <w:highlight w:val="green"/>
          <w:u w:val="single"/>
        </w:rPr>
        <w:t xml:space="preserve"> meant the modernization of so- called primitive or barbaric worlds and their</w:t>
      </w:r>
      <w:r w:rsidRPr="00B77B2C">
        <w:rPr>
          <w:sz w:val="16"/>
        </w:rPr>
        <w:t xml:space="preserve"> inhabitants through the construction of new cities, the education of colonial </w:t>
      </w:r>
      <w:r w:rsidRPr="00B77B2C">
        <w:rPr>
          <w:b/>
          <w:bCs/>
          <w:highlight w:val="green"/>
          <w:u w:val="single"/>
        </w:rPr>
        <w:t>subjects</w:t>
      </w:r>
      <w:r w:rsidRPr="00B77B2C">
        <w:rPr>
          <w:sz w:val="16"/>
        </w:rPr>
        <w:t>, the recuperation of infertile soil, and the establishment of new institutions that sought to “civilize” colonial space and colonized peoples according to the ideals of republican virtue. As much recent scholarship has suggested, colonialism was a central element in the formation of the idea of modern citizenship itself. The colonial “primitive” represented a potential citizen in its most abstract form. The demands on settlers in the colonies both to set an example for the colonized and to defend European respectability were thus a driving factor in the making of modern citizenship rather than its result</w:t>
      </w:r>
      <w:proofErr w:type="gramStart"/>
      <w:r w:rsidRPr="00B77B2C">
        <w:rPr>
          <w:sz w:val="16"/>
        </w:rPr>
        <w:t>.8</w:t>
      </w:r>
      <w:proofErr w:type="gramEnd"/>
      <w:r w:rsidRPr="00B77B2C">
        <w:rPr>
          <w:sz w:val="16"/>
        </w:rPr>
        <w:t xml:space="preserve"> </w:t>
      </w:r>
      <w:r w:rsidRPr="00B77B2C">
        <w:rPr>
          <w:b/>
          <w:bCs/>
          <w:highlight w:val="green"/>
          <w:u w:val="single"/>
        </w:rPr>
        <w:t>Psychiatry, along with other biomedical sciences, contributed profoundly</w:t>
      </w:r>
      <w:r w:rsidRPr="00B77B2C">
        <w:rPr>
          <w:sz w:val="16"/>
        </w:rPr>
        <w:t xml:space="preserve"> to these diverse strains of mise </w:t>
      </w:r>
      <w:proofErr w:type="spellStart"/>
      <w:r w:rsidRPr="00B77B2C">
        <w:rPr>
          <w:sz w:val="16"/>
        </w:rPr>
        <w:t>en</w:t>
      </w:r>
      <w:proofErr w:type="spellEnd"/>
      <w:r w:rsidRPr="00B77B2C">
        <w:rPr>
          <w:sz w:val="16"/>
        </w:rPr>
        <w:t xml:space="preserve"> </w:t>
      </w:r>
      <w:proofErr w:type="spellStart"/>
      <w:r w:rsidRPr="00B77B2C">
        <w:rPr>
          <w:sz w:val="16"/>
        </w:rPr>
        <w:t>valeur</w:t>
      </w:r>
      <w:proofErr w:type="spellEnd"/>
      <w:r w:rsidRPr="00B77B2C">
        <w:rPr>
          <w:sz w:val="16"/>
        </w:rPr>
        <w:t xml:space="preserve">. With their aim </w:t>
      </w:r>
      <w:r w:rsidRPr="00B77B2C">
        <w:rPr>
          <w:b/>
          <w:bCs/>
          <w:highlight w:val="green"/>
          <w:u w:val="single"/>
        </w:rPr>
        <w:t>to produce physically and mentally sound subjects</w:t>
      </w:r>
      <w:r w:rsidRPr="00B77B2C">
        <w:rPr>
          <w:sz w:val="16"/>
        </w:rPr>
        <w:t xml:space="preserve">, epidemiologists, microbiologists, vaccinologists, and psychiatrists played significant roles in the integration of </w:t>
      </w:r>
      <w:r w:rsidRPr="00B77B2C">
        <w:rPr>
          <w:b/>
          <w:bCs/>
          <w:highlight w:val="green"/>
          <w:u w:val="single"/>
        </w:rPr>
        <w:t>a healthy labor force</w:t>
      </w:r>
      <w:r w:rsidRPr="00B77B2C">
        <w:rPr>
          <w:b/>
          <w:bCs/>
          <w:u w:val="single"/>
        </w:rPr>
        <w:t xml:space="preserve"> </w:t>
      </w:r>
      <w:r w:rsidRPr="00B77B2C">
        <w:rPr>
          <w:sz w:val="16"/>
        </w:rPr>
        <w:t>with the demands of an increasingly globalized colonial market system. Yet they also contributed to debates over the potential citizenship—indeed, the civilization—of colonial subjects in a broader sense. </w:t>
      </w:r>
    </w:p>
    <w:p w14:paraId="788BC593" w14:textId="77777777" w:rsidR="00FE076F" w:rsidRPr="00B77B2C" w:rsidRDefault="00FE076F" w:rsidP="00FE076F">
      <w:pPr>
        <w:pStyle w:val="Heading4"/>
      </w:pPr>
      <w:r w:rsidRPr="00B77B2C">
        <w:t>The asylum was never destroyed its walls just opened and became the world in which we are held - today we are the Lumpenproletariat the cast outs viewed as pestilence to our systems and useless to revolution</w:t>
      </w:r>
    </w:p>
    <w:p w14:paraId="25279A42" w14:textId="77777777" w:rsidR="00FE076F" w:rsidRPr="00B77B2C" w:rsidRDefault="00FE076F" w:rsidP="00FE076F">
      <w:pPr>
        <w:rPr>
          <w:rStyle w:val="Style13ptBold"/>
        </w:rPr>
      </w:pPr>
      <w:r w:rsidRPr="00B77B2C">
        <w:rPr>
          <w:rStyle w:val="Style13ptBold"/>
        </w:rPr>
        <w:t>Beck, T. (2021</w:t>
      </w:r>
      <w:r w:rsidRPr="00B77B2C">
        <w:t xml:space="preserve">). Can Critiques of Psychiatry Help us Imagine a Post-Capitalist Future? An Interview with Hans Skott-Myhre. [online] Mad </w:t>
      </w:r>
      <w:proofErr w:type="gramStart"/>
      <w:r w:rsidRPr="00B77B2C">
        <w:t>In</w:t>
      </w:r>
      <w:proofErr w:type="gramEnd"/>
      <w:r w:rsidRPr="00B77B2C">
        <w:t xml:space="preserve"> America. Available at: https://www.madinamerica.com/2021/10/can-critiques-psychiatry-help-us-imagine-post-capitalist-future-interview-hans-skott-myhre/ //SDPW</w:t>
      </w:r>
    </w:p>
    <w:p w14:paraId="7B559823" w14:textId="77777777" w:rsidR="00FE076F" w:rsidRPr="00B77B2C" w:rsidRDefault="00FE076F" w:rsidP="00FE076F">
      <w:pPr>
        <w:rPr>
          <w:sz w:val="14"/>
        </w:rPr>
      </w:pPr>
      <w:r w:rsidRPr="00B77B2C">
        <w:rPr>
          <w:sz w:val="14"/>
        </w:rPr>
        <w:t>Capitalism is an asylum in several respects.</w:t>
      </w:r>
      <w:r w:rsidRPr="00B77B2C">
        <w:rPr>
          <w:b/>
          <w:bCs/>
          <w:u w:val="single"/>
        </w:rPr>
        <w:t xml:space="preserve"> </w:t>
      </w:r>
      <w:r w:rsidRPr="00B77B2C">
        <w:rPr>
          <w:b/>
          <w:bCs/>
          <w:highlight w:val="green"/>
          <w:u w:val="single"/>
        </w:rPr>
        <w:t xml:space="preserve">First, the asylum was a space to contain misery, poverty, neurological </w:t>
      </w:r>
      <w:proofErr w:type="gramStart"/>
      <w:r w:rsidRPr="00B77B2C">
        <w:rPr>
          <w:b/>
          <w:bCs/>
          <w:highlight w:val="green"/>
          <w:u w:val="single"/>
        </w:rPr>
        <w:t>difference</w:t>
      </w:r>
      <w:proofErr w:type="gramEnd"/>
      <w:r w:rsidRPr="00B77B2C">
        <w:rPr>
          <w:b/>
          <w:bCs/>
          <w:highlight w:val="green"/>
          <w:u w:val="single"/>
        </w:rPr>
        <w:t xml:space="preserve">, </w:t>
      </w:r>
      <w:r w:rsidRPr="00B77B2C">
        <w:rPr>
          <w:b/>
          <w:bCs/>
          <w:u w:val="single"/>
        </w:rPr>
        <w:t>sadness, rage</w:t>
      </w:r>
      <w:r w:rsidRPr="00B77B2C">
        <w:rPr>
          <w:sz w:val="14"/>
        </w:rPr>
        <w:t>. It was a space to take people who express these things in disturbing ways to the dominant society that wanted to put these folks in a space where they were removed. Initially, these were spaces of containment, but that was the modernist way of doing such things. They were</w:t>
      </w:r>
      <w:r w:rsidRPr="00B77B2C">
        <w:rPr>
          <w:b/>
          <w:bCs/>
          <w:u w:val="single"/>
        </w:rPr>
        <w:t xml:space="preserve"> removed from society, but it wasn’t the bodies that were removed. </w:t>
      </w:r>
      <w:r w:rsidRPr="00B77B2C">
        <w:rPr>
          <w:b/>
          <w:bCs/>
          <w:highlight w:val="green"/>
          <w:u w:val="single"/>
        </w:rPr>
        <w:t xml:space="preserve">Those bodies </w:t>
      </w:r>
      <w:r w:rsidRPr="00B77B2C">
        <w:rPr>
          <w:b/>
          <w:bCs/>
          <w:u w:val="single"/>
        </w:rPr>
        <w:t xml:space="preserve">needed to be </w:t>
      </w:r>
      <w:r w:rsidRPr="00B77B2C">
        <w:rPr>
          <w:b/>
          <w:bCs/>
          <w:highlight w:val="green"/>
          <w:u w:val="single"/>
        </w:rPr>
        <w:t>removed because they were the symptoms</w:t>
      </w:r>
      <w:r w:rsidRPr="00B77B2C">
        <w:rPr>
          <w:b/>
          <w:bCs/>
          <w:u w:val="single"/>
        </w:rPr>
        <w:t>,</w:t>
      </w:r>
      <w:r w:rsidRPr="00B77B2C">
        <w:rPr>
          <w:sz w:val="14"/>
        </w:rPr>
        <w:t xml:space="preserve"> the obvious symptoms of society. Certainly, one way to manage the appearance of a society is to remove those bodies that express </w:t>
      </w:r>
      <w:proofErr w:type="gramStart"/>
      <w:r w:rsidRPr="00B77B2C">
        <w:rPr>
          <w:sz w:val="14"/>
        </w:rPr>
        <w:t>difference</w:t>
      </w:r>
      <w:proofErr w:type="gramEnd"/>
      <w:r w:rsidRPr="00B77B2C">
        <w:rPr>
          <w:sz w:val="14"/>
        </w:rPr>
        <w:t xml:space="preserve"> and agony and misery. Similarly, as </w:t>
      </w:r>
      <w:r w:rsidRPr="00B77B2C">
        <w:rPr>
          <w:b/>
          <w:bCs/>
          <w:highlight w:val="green"/>
          <w:u w:val="single"/>
        </w:rPr>
        <w:t xml:space="preserve">we have opened the asylum, </w:t>
      </w:r>
      <w:r w:rsidRPr="00B77B2C">
        <w:rPr>
          <w:b/>
          <w:bCs/>
          <w:u w:val="single"/>
        </w:rPr>
        <w:t xml:space="preserve">we just </w:t>
      </w:r>
      <w:r w:rsidRPr="00B77B2C">
        <w:rPr>
          <w:b/>
          <w:bCs/>
          <w:highlight w:val="green"/>
          <w:u w:val="single"/>
        </w:rPr>
        <w:t xml:space="preserve">created spaces everywhere </w:t>
      </w:r>
      <w:r w:rsidRPr="00B77B2C">
        <w:rPr>
          <w:b/>
          <w:bCs/>
          <w:u w:val="single"/>
        </w:rPr>
        <w:t>to do that</w:t>
      </w:r>
      <w:r w:rsidRPr="00B77B2C">
        <w:rPr>
          <w:sz w:val="14"/>
        </w:rPr>
        <w:t xml:space="preserve">. So </w:t>
      </w:r>
      <w:r w:rsidRPr="00B77B2C">
        <w:rPr>
          <w:b/>
          <w:bCs/>
          <w:u w:val="single"/>
        </w:rPr>
        <w:t xml:space="preserve">we </w:t>
      </w:r>
      <w:r w:rsidRPr="00B77B2C">
        <w:rPr>
          <w:sz w:val="14"/>
        </w:rPr>
        <w:t xml:space="preserve">now use medications, for example, to </w:t>
      </w:r>
      <w:r w:rsidRPr="00B77B2C">
        <w:rPr>
          <w:b/>
          <w:bCs/>
          <w:u w:val="single"/>
        </w:rPr>
        <w:t xml:space="preserve">do the same thing the asylum used to do: to create </w:t>
      </w:r>
      <w:r w:rsidRPr="00B77B2C">
        <w:rPr>
          <w:b/>
          <w:bCs/>
          <w:highlight w:val="green"/>
          <w:u w:val="single"/>
        </w:rPr>
        <w:t xml:space="preserve">smooth spaces </w:t>
      </w:r>
      <w:proofErr w:type="gramStart"/>
      <w:r w:rsidRPr="00B77B2C">
        <w:rPr>
          <w:b/>
          <w:bCs/>
          <w:highlight w:val="green"/>
          <w:u w:val="single"/>
        </w:rPr>
        <w:t>where</w:t>
      </w:r>
      <w:proofErr w:type="gramEnd"/>
      <w:r w:rsidRPr="00B77B2C">
        <w:rPr>
          <w:b/>
          <w:bCs/>
          <w:highlight w:val="green"/>
          <w:u w:val="single"/>
        </w:rPr>
        <w:t xml:space="preserve"> people no longer express misery or depression.</w:t>
      </w:r>
      <w:r w:rsidRPr="00B77B2C">
        <w:rPr>
          <w:b/>
          <w:bCs/>
          <w:u w:val="single"/>
        </w:rPr>
        <w:t xml:space="preserve"> </w:t>
      </w:r>
      <w:r w:rsidRPr="00B77B2C">
        <w:rPr>
          <w:sz w:val="14"/>
        </w:rPr>
        <w:t xml:space="preserve">We create programs through social media to give people the impression that they need to manage their misery, sadness, and anger so as not to be problematic to their work or their families. We manage people’s sense of difference by identifying them as diseased if they express emotions that indicate they’re unhappy with things. Certainly, if people have ways of perceiving reality that are at odds with the message that capitalism wants to give of being a purely rational system, when in fact it’s an utterly psychotic system and utterly delusional, then certainly you don’t want bodies around that give the impression that it is delusional. People are manifesting the </w:t>
      </w:r>
      <w:proofErr w:type="gramStart"/>
      <w:r w:rsidRPr="00B77B2C">
        <w:rPr>
          <w:sz w:val="14"/>
        </w:rPr>
        <w:t>delusional</w:t>
      </w:r>
      <w:proofErr w:type="gramEnd"/>
      <w:r w:rsidRPr="00B77B2C">
        <w:rPr>
          <w:sz w:val="14"/>
        </w:rPr>
        <w:t xml:space="preserve">. They’re picking up on an element and manifesting it through their neurology. </w:t>
      </w:r>
      <w:r w:rsidRPr="00B77B2C">
        <w:rPr>
          <w:b/>
          <w:bCs/>
          <w:u w:val="single"/>
        </w:rPr>
        <w:t>The asylum has been spread everywhere</w:t>
      </w:r>
      <w:r w:rsidRPr="00B77B2C">
        <w:rPr>
          <w:sz w:val="14"/>
        </w:rPr>
        <w:t xml:space="preserve">, but it does the same things. Capitalism is now the administrator of </w:t>
      </w:r>
      <w:proofErr w:type="gramStart"/>
      <w:r w:rsidRPr="00B77B2C">
        <w:rPr>
          <w:b/>
          <w:bCs/>
          <w:highlight w:val="green"/>
          <w:u w:val="single"/>
        </w:rPr>
        <w:t>the global</w:t>
      </w:r>
      <w:proofErr w:type="gramEnd"/>
      <w:r w:rsidRPr="00B77B2C">
        <w:rPr>
          <w:b/>
          <w:bCs/>
          <w:highlight w:val="green"/>
          <w:u w:val="single"/>
        </w:rPr>
        <w:t xml:space="preserve"> asylum</w:t>
      </w:r>
      <w:r w:rsidRPr="00B77B2C">
        <w:rPr>
          <w:sz w:val="14"/>
        </w:rPr>
        <w:t xml:space="preserve">. But it’s also </w:t>
      </w:r>
      <w:r w:rsidRPr="00B77B2C">
        <w:rPr>
          <w:b/>
          <w:bCs/>
          <w:highlight w:val="green"/>
          <w:u w:val="single"/>
        </w:rPr>
        <w:t>an iatrogenic system</w:t>
      </w:r>
      <w:r w:rsidRPr="00B77B2C">
        <w:rPr>
          <w:sz w:val="14"/>
        </w:rPr>
        <w:t xml:space="preserve">, which is to say </w:t>
      </w:r>
      <w:r w:rsidRPr="00B77B2C">
        <w:rPr>
          <w:b/>
          <w:bCs/>
          <w:highlight w:val="green"/>
          <w:u w:val="single"/>
        </w:rPr>
        <w:t>that</w:t>
      </w:r>
      <w:r w:rsidRPr="00B77B2C">
        <w:rPr>
          <w:sz w:val="14"/>
        </w:rPr>
        <w:t xml:space="preserve"> it </w:t>
      </w:r>
      <w:r w:rsidRPr="00B77B2C">
        <w:rPr>
          <w:b/>
          <w:bCs/>
          <w:highlight w:val="green"/>
          <w:u w:val="single"/>
        </w:rPr>
        <w:t>produces madness</w:t>
      </w:r>
      <w:r w:rsidRPr="00B77B2C">
        <w:rPr>
          <w:sz w:val="14"/>
        </w:rPr>
        <w:t xml:space="preserve">. We </w:t>
      </w:r>
      <w:proofErr w:type="gramStart"/>
      <w:r w:rsidRPr="00B77B2C">
        <w:rPr>
          <w:sz w:val="14"/>
        </w:rPr>
        <w:t>do put</w:t>
      </w:r>
      <w:proofErr w:type="gramEnd"/>
      <w:r w:rsidRPr="00B77B2C">
        <w:rPr>
          <w:sz w:val="14"/>
        </w:rPr>
        <w:t xml:space="preserve"> them in psychiatric hospitals for brief periods of time. </w:t>
      </w:r>
      <w:proofErr w:type="gramStart"/>
      <w:r w:rsidRPr="00B77B2C">
        <w:rPr>
          <w:sz w:val="14"/>
        </w:rPr>
        <w:t>More and more</w:t>
      </w:r>
      <w:proofErr w:type="gramEnd"/>
      <w:r w:rsidRPr="00B77B2C">
        <w:rPr>
          <w:sz w:val="14"/>
        </w:rPr>
        <w:t xml:space="preserve">, we put them in refugee camps; we put them in prisons, quite literally; in the United States, </w:t>
      </w:r>
      <w:r w:rsidRPr="00B77B2C">
        <w:rPr>
          <w:b/>
          <w:bCs/>
          <w:highlight w:val="green"/>
          <w:u w:val="single"/>
        </w:rPr>
        <w:t xml:space="preserve">the prison </w:t>
      </w:r>
      <w:r w:rsidRPr="00B77B2C">
        <w:rPr>
          <w:b/>
          <w:bCs/>
          <w:u w:val="single"/>
        </w:rPr>
        <w:t xml:space="preserve">industry </w:t>
      </w:r>
      <w:r w:rsidRPr="00B77B2C">
        <w:rPr>
          <w:b/>
          <w:bCs/>
          <w:highlight w:val="green"/>
          <w:u w:val="single"/>
        </w:rPr>
        <w:t>is where</w:t>
      </w:r>
      <w:r w:rsidRPr="00B77B2C">
        <w:rPr>
          <w:sz w:val="14"/>
        </w:rPr>
        <w:t xml:space="preserve"> we put a hell of a lot of </w:t>
      </w:r>
      <w:r w:rsidRPr="00B77B2C">
        <w:rPr>
          <w:b/>
          <w:bCs/>
          <w:highlight w:val="green"/>
          <w:u w:val="single"/>
        </w:rPr>
        <w:t>people who express</w:t>
      </w:r>
      <w:r w:rsidRPr="00B77B2C">
        <w:rPr>
          <w:sz w:val="14"/>
        </w:rPr>
        <w:t xml:space="preserve"> misery, anger, and sadness </w:t>
      </w:r>
      <w:r w:rsidRPr="00B77B2C">
        <w:rPr>
          <w:b/>
          <w:bCs/>
          <w:highlight w:val="green"/>
          <w:u w:val="single"/>
        </w:rPr>
        <w:t xml:space="preserve">in ways </w:t>
      </w:r>
      <w:r w:rsidRPr="00B77B2C">
        <w:rPr>
          <w:b/>
          <w:bCs/>
          <w:u w:val="single"/>
        </w:rPr>
        <w:t xml:space="preserve">that are </w:t>
      </w:r>
      <w:r w:rsidRPr="00B77B2C">
        <w:rPr>
          <w:b/>
          <w:bCs/>
          <w:highlight w:val="green"/>
          <w:u w:val="single"/>
        </w:rPr>
        <w:t>unacceptable</w:t>
      </w:r>
      <w:r w:rsidRPr="00B77B2C">
        <w:rPr>
          <w:sz w:val="14"/>
        </w:rPr>
        <w:t xml:space="preserve"> within the dominant society. They contravene the dominant narrative, which is that things can get better, you can always get better, you can always be happier, etc. You have bodies that contravene that message and say, no, you can’t; the system is not functional that way. You really can’t get happier. I mean, if everyone’s depressed and everyone’s anxious, then how can that be an individual problem? There </w:t>
      </w:r>
      <w:proofErr w:type="gramStart"/>
      <w:r w:rsidRPr="00B77B2C">
        <w:rPr>
          <w:sz w:val="14"/>
        </w:rPr>
        <w:t>has to</w:t>
      </w:r>
      <w:proofErr w:type="gramEnd"/>
      <w:r w:rsidRPr="00B77B2C">
        <w:rPr>
          <w:sz w:val="14"/>
        </w:rPr>
        <w:t xml:space="preserve"> be a social problem, and it’s a social problem that capitalism can’t admit because it means it’s not doing what it claims to do, which is to provide a society with enough capital so that everyone can strive and do better and be happier and healthier, right? Tim Beck: In your book, you mentioned Marx’s term,</w:t>
      </w:r>
      <w:r w:rsidRPr="00B77B2C">
        <w:rPr>
          <w:b/>
          <w:bCs/>
          <w:u w:val="single"/>
        </w:rPr>
        <w:t xml:space="preserve"> </w:t>
      </w:r>
      <w:r w:rsidRPr="00B77B2C">
        <w:rPr>
          <w:b/>
          <w:bCs/>
          <w:highlight w:val="green"/>
          <w:u w:val="single"/>
        </w:rPr>
        <w:t>the lumpenproletariat</w:t>
      </w:r>
      <w:r w:rsidRPr="00B77B2C">
        <w:rPr>
          <w:sz w:val="14"/>
        </w:rPr>
        <w:t xml:space="preserve">, and you say that this is where he refers to </w:t>
      </w:r>
      <w:r w:rsidRPr="00B77B2C">
        <w:rPr>
          <w:b/>
          <w:bCs/>
          <w:highlight w:val="green"/>
          <w:u w:val="single"/>
        </w:rPr>
        <w:t>people</w:t>
      </w:r>
      <w:r w:rsidRPr="00B77B2C">
        <w:rPr>
          <w:b/>
          <w:bCs/>
          <w:u w:val="single"/>
        </w:rPr>
        <w:t xml:space="preserve"> </w:t>
      </w:r>
      <w:r w:rsidRPr="00B77B2C">
        <w:rPr>
          <w:sz w:val="14"/>
        </w:rPr>
        <w:t xml:space="preserve">who are </w:t>
      </w:r>
      <w:r w:rsidRPr="00B77B2C">
        <w:rPr>
          <w:b/>
          <w:bCs/>
          <w:highlight w:val="green"/>
          <w:u w:val="single"/>
        </w:rPr>
        <w:t>disabled or severely distressed or without a home</w:t>
      </w:r>
      <w:r w:rsidRPr="00B77B2C">
        <w:rPr>
          <w:sz w:val="14"/>
        </w:rPr>
        <w:t xml:space="preserve">. He really struggles to figure out how they fit within his model of the revolution. They don’t quite work because </w:t>
      </w:r>
      <w:r w:rsidRPr="00B77B2C">
        <w:rPr>
          <w:b/>
          <w:bCs/>
          <w:u w:val="single"/>
        </w:rPr>
        <w:t xml:space="preserve">they’re not workers. </w:t>
      </w:r>
      <w:r w:rsidRPr="00B77B2C">
        <w:rPr>
          <w:b/>
          <w:bCs/>
          <w:highlight w:val="green"/>
          <w:u w:val="single"/>
        </w:rPr>
        <w:t>They’re not the working class</w:t>
      </w:r>
      <w:r w:rsidRPr="00B77B2C">
        <w:rPr>
          <w:sz w:val="14"/>
        </w:rPr>
        <w:t xml:space="preserve">. It seems like you’re saying that </w:t>
      </w:r>
      <w:r w:rsidRPr="00B77B2C">
        <w:rPr>
          <w:b/>
          <w:bCs/>
          <w:u w:val="single"/>
        </w:rPr>
        <w:t xml:space="preserve">this </w:t>
      </w:r>
      <w:r w:rsidRPr="00B77B2C">
        <w:rPr>
          <w:sz w:val="14"/>
        </w:rPr>
        <w:t xml:space="preserve">group fills this void within a system that he never really figures out what to do with it. But it also seems like you’re trying to reframe that group in a different way than Marx. At the beginning of your book, you have this </w:t>
      </w:r>
      <w:proofErr w:type="gramStart"/>
      <w:r w:rsidRPr="00B77B2C">
        <w:rPr>
          <w:sz w:val="14"/>
        </w:rPr>
        <w:t>really great</w:t>
      </w:r>
      <w:proofErr w:type="gramEnd"/>
      <w:r w:rsidRPr="00B77B2C">
        <w:rPr>
          <w:sz w:val="14"/>
        </w:rPr>
        <w:t xml:space="preserve"> phrase, “</w:t>
      </w:r>
      <w:r w:rsidRPr="00B77B2C">
        <w:rPr>
          <w:b/>
          <w:bCs/>
          <w:u w:val="single"/>
        </w:rPr>
        <w:t>who are we to become if we’re not this</w:t>
      </w:r>
      <w:r w:rsidRPr="00B77B2C">
        <w:rPr>
          <w:sz w:val="14"/>
        </w:rPr>
        <w:t xml:space="preserve">?” I like this idea of </w:t>
      </w:r>
      <w:r w:rsidRPr="00B77B2C">
        <w:rPr>
          <w:b/>
          <w:bCs/>
          <w:highlight w:val="green"/>
          <w:u w:val="single"/>
        </w:rPr>
        <w:t>reframing that group, not necessarily in a more productive way</w:t>
      </w:r>
      <w:r w:rsidRPr="00B77B2C">
        <w:rPr>
          <w:sz w:val="14"/>
        </w:rPr>
        <w:t>, in the sense of producing something for capitalism,</w:t>
      </w:r>
      <w:r w:rsidRPr="00B77B2C">
        <w:rPr>
          <w:b/>
          <w:bCs/>
          <w:u w:val="single"/>
        </w:rPr>
        <w:t xml:space="preserve"> </w:t>
      </w:r>
      <w:r w:rsidRPr="00B77B2C">
        <w:rPr>
          <w:b/>
          <w:bCs/>
          <w:highlight w:val="green"/>
          <w:u w:val="single"/>
        </w:rPr>
        <w:t>but in a way that create</w:t>
      </w:r>
      <w:r w:rsidRPr="00B77B2C">
        <w:rPr>
          <w:sz w:val="14"/>
        </w:rPr>
        <w:t xml:space="preserve">s some </w:t>
      </w:r>
      <w:r w:rsidRPr="00B77B2C">
        <w:rPr>
          <w:b/>
          <w:bCs/>
          <w:highlight w:val="green"/>
          <w:u w:val="single"/>
        </w:rPr>
        <w:t>value</w:t>
      </w:r>
      <w:r w:rsidRPr="00B77B2C">
        <w:rPr>
          <w:b/>
          <w:bCs/>
          <w:u w:val="single"/>
        </w:rPr>
        <w:t xml:space="preserve"> </w:t>
      </w:r>
      <w:r w:rsidRPr="00B77B2C">
        <w:rPr>
          <w:sz w:val="14"/>
        </w:rPr>
        <w:t xml:space="preserve">for that group. Can you elaborate a little bit on what role that plays for you in your thinking through a radical form of politics? Hans Skott-Myhre: I think there’s, of course, a fine and dangerous line here that some would say that you are romanticizing the folks who are suffering and saying they’re the revolutionary vanguard, they’re the ones to lead us </w:t>
      </w:r>
      <w:proofErr w:type="gramStart"/>
      <w:r w:rsidRPr="00B77B2C">
        <w:rPr>
          <w:sz w:val="14"/>
        </w:rPr>
        <w:t>forward—</w:t>
      </w:r>
      <w:proofErr w:type="gramEnd"/>
      <w:r w:rsidRPr="00B77B2C">
        <w:rPr>
          <w:sz w:val="14"/>
        </w:rPr>
        <w:t>isn’t that great? No, I’m not saying that. I am saying that they point to symptoms.</w:t>
      </w:r>
      <w:r w:rsidRPr="00B77B2C">
        <w:rPr>
          <w:b/>
          <w:bCs/>
          <w:u w:val="single"/>
        </w:rPr>
        <w:t xml:space="preserve"> </w:t>
      </w:r>
      <w:r w:rsidRPr="00B77B2C">
        <w:rPr>
          <w:b/>
          <w:bCs/>
          <w:highlight w:val="green"/>
          <w:u w:val="single"/>
        </w:rPr>
        <w:t xml:space="preserve">They point to both possibilities: alternate neurology, alternate ways of thinking about things, </w:t>
      </w:r>
      <w:r w:rsidRPr="00B77B2C">
        <w:rPr>
          <w:b/>
          <w:bCs/>
          <w:u w:val="single"/>
        </w:rPr>
        <w:t>alternate ways of managing emotion</w:t>
      </w:r>
      <w:r w:rsidRPr="00B77B2C">
        <w:rPr>
          <w:sz w:val="14"/>
        </w:rPr>
        <w:t xml:space="preserve">. There are lots of ways in which they point to something other than the conventional capitalist subject because, as I say in the book, they’re </w:t>
      </w:r>
      <w:r w:rsidRPr="00B77B2C">
        <w:rPr>
          <w:b/>
          <w:bCs/>
          <w:u w:val="single"/>
        </w:rPr>
        <w:t xml:space="preserve">constitutively </w:t>
      </w:r>
      <w:r w:rsidRPr="00B77B2C">
        <w:rPr>
          <w:b/>
          <w:bCs/>
          <w:highlight w:val="green"/>
          <w:u w:val="single"/>
        </w:rPr>
        <w:t>incapable of belonging</w:t>
      </w:r>
      <w:r w:rsidRPr="00B77B2C">
        <w:rPr>
          <w:b/>
          <w:bCs/>
          <w:u w:val="single"/>
        </w:rPr>
        <w:t xml:space="preserve">. </w:t>
      </w:r>
      <w:r w:rsidRPr="00B77B2C">
        <w:rPr>
          <w:sz w:val="14"/>
        </w:rPr>
        <w:t xml:space="preserve">I think </w:t>
      </w:r>
      <w:r w:rsidRPr="00B77B2C">
        <w:rPr>
          <w:b/>
          <w:bCs/>
          <w:highlight w:val="green"/>
          <w:u w:val="single"/>
        </w:rPr>
        <w:t xml:space="preserve">being </w:t>
      </w:r>
      <w:r w:rsidRPr="00B77B2C">
        <w:rPr>
          <w:b/>
          <w:bCs/>
          <w:u w:val="single"/>
        </w:rPr>
        <w:t xml:space="preserve">constitutively unable to belong to a system </w:t>
      </w:r>
      <w:r w:rsidRPr="00B77B2C">
        <w:rPr>
          <w:b/>
          <w:bCs/>
          <w:highlight w:val="green"/>
          <w:u w:val="single"/>
        </w:rPr>
        <w:t>because of</w:t>
      </w:r>
      <w:r w:rsidRPr="00B77B2C">
        <w:rPr>
          <w:sz w:val="14"/>
        </w:rPr>
        <w:t xml:space="preserve"> how you are configured </w:t>
      </w:r>
      <w:r w:rsidRPr="00B77B2C">
        <w:rPr>
          <w:b/>
          <w:bCs/>
          <w:highlight w:val="green"/>
          <w:u w:val="single"/>
        </w:rPr>
        <w:t xml:space="preserve">physically, neurologically, emotionally, or psychically </w:t>
      </w:r>
      <w:r w:rsidRPr="00B77B2C">
        <w:rPr>
          <w:b/>
          <w:bCs/>
          <w:u w:val="single"/>
        </w:rPr>
        <w:t xml:space="preserve">puts you in a unique position to </w:t>
      </w:r>
      <w:r w:rsidRPr="00B77B2C">
        <w:rPr>
          <w:b/>
          <w:bCs/>
          <w:highlight w:val="green"/>
          <w:u w:val="single"/>
        </w:rPr>
        <w:t>offer something different</w:t>
      </w:r>
      <w:r w:rsidRPr="00B77B2C">
        <w:rPr>
          <w:b/>
          <w:bCs/>
          <w:u w:val="single"/>
        </w:rPr>
        <w:t>.</w:t>
      </w:r>
      <w:r w:rsidRPr="00B77B2C">
        <w:rPr>
          <w:sz w:val="14"/>
        </w:rPr>
        <w:t xml:space="preserve"> It also places you in a </w:t>
      </w:r>
      <w:proofErr w:type="gramStart"/>
      <w:r w:rsidRPr="00B77B2C">
        <w:rPr>
          <w:sz w:val="14"/>
        </w:rPr>
        <w:t>really dangerous</w:t>
      </w:r>
      <w:proofErr w:type="gramEnd"/>
      <w:r w:rsidRPr="00B77B2C">
        <w:rPr>
          <w:sz w:val="14"/>
        </w:rPr>
        <w:t xml:space="preserve">, difficult position because you can’t fake it very well. The system doesn’t care for that very much because capitalism is built on faking it, right? I mean, that’s the name of the game. Fake it till you make it, quite literally. The idea is that we should somehow pretend that we’re okay. We get on Facebook, and we present this profile that isn’t us at all, and then we try to carry that through in our work life and go to work and be somebody that we really aren’t at all. And you can’t collapse, you can’t fall apart, but of course, if you do, then we give you medications to prove that we can make you okay. </w:t>
      </w:r>
      <w:proofErr w:type="gramStart"/>
      <w:r w:rsidRPr="00B77B2C">
        <w:rPr>
          <w:sz w:val="14"/>
        </w:rPr>
        <w:t>The majority of</w:t>
      </w:r>
      <w:proofErr w:type="gramEnd"/>
      <w:r w:rsidRPr="00B77B2C">
        <w:rPr>
          <w:sz w:val="14"/>
        </w:rPr>
        <w:t xml:space="preserve"> us are the proletariat because we all work in the intellectual labor market. </w:t>
      </w:r>
      <w:proofErr w:type="gramStart"/>
      <w:r w:rsidRPr="00B77B2C">
        <w:rPr>
          <w:sz w:val="14"/>
        </w:rPr>
        <w:t>We’re all</w:t>
      </w:r>
      <w:proofErr w:type="gramEnd"/>
      <w:r w:rsidRPr="00B77B2C">
        <w:rPr>
          <w:sz w:val="14"/>
        </w:rPr>
        <w:t xml:space="preserve"> producing </w:t>
      </w:r>
      <w:proofErr w:type="gramStart"/>
      <w:r w:rsidRPr="00B77B2C">
        <w:rPr>
          <w:sz w:val="14"/>
        </w:rPr>
        <w:t>all of</w:t>
      </w:r>
      <w:proofErr w:type="gramEnd"/>
      <w:r w:rsidRPr="00B77B2C">
        <w:rPr>
          <w:sz w:val="14"/>
        </w:rPr>
        <w:t xml:space="preserve"> the time through social media. We’re producing all the time through our consumption because capitalism has shifted its mode of production. </w:t>
      </w:r>
      <w:r w:rsidRPr="00B77B2C">
        <w:rPr>
          <w:b/>
          <w:bCs/>
          <w:u w:val="single"/>
        </w:rPr>
        <w:t>The lumpenproletariat is constitutively incapable of belonging.</w:t>
      </w:r>
      <w:r w:rsidRPr="00B77B2C">
        <w:rPr>
          <w:sz w:val="14"/>
        </w:rPr>
        <w:t xml:space="preserve"> For some of those folks, that really </w:t>
      </w:r>
      <w:r w:rsidRPr="00B77B2C">
        <w:rPr>
          <w:b/>
          <w:bCs/>
          <w:u w:val="single"/>
        </w:rPr>
        <w:t xml:space="preserve">leads to </w:t>
      </w:r>
      <w:r w:rsidRPr="00B77B2C">
        <w:rPr>
          <w:b/>
          <w:bCs/>
          <w:highlight w:val="green"/>
          <w:u w:val="single"/>
        </w:rPr>
        <w:t xml:space="preserve">being severely marginalized in </w:t>
      </w:r>
      <w:proofErr w:type="gramStart"/>
      <w:r w:rsidRPr="00B77B2C">
        <w:rPr>
          <w:b/>
          <w:bCs/>
          <w:highlight w:val="green"/>
          <w:u w:val="single"/>
        </w:rPr>
        <w:t>really dangerous</w:t>
      </w:r>
      <w:proofErr w:type="gramEnd"/>
      <w:r w:rsidRPr="00B77B2C">
        <w:rPr>
          <w:b/>
          <w:bCs/>
          <w:highlight w:val="green"/>
          <w:u w:val="single"/>
        </w:rPr>
        <w:t xml:space="preserve"> ways that can be life-threatening</w:t>
      </w:r>
      <w:r w:rsidRPr="00B77B2C">
        <w:rPr>
          <w:sz w:val="14"/>
        </w:rPr>
        <w:t xml:space="preserve">, most certainly. But it also leads to groups of people who find refuge in certain institutions and society. Universities are full of people who are constitutively incapable of belonging, both students and professors. I think this is one of the reasons that they’re under such assault right now because they’re one of the last places where you can find refuge and be and create and think outside of the dominant logic. Those spaces are a little bit more bourgeois; they’re a </w:t>
      </w:r>
      <w:proofErr w:type="gramStart"/>
      <w:r w:rsidRPr="00B77B2C">
        <w:rPr>
          <w:sz w:val="14"/>
        </w:rPr>
        <w:t>little safer places</w:t>
      </w:r>
      <w:proofErr w:type="gramEnd"/>
      <w:r w:rsidRPr="00B77B2C">
        <w:rPr>
          <w:sz w:val="14"/>
        </w:rPr>
        <w:t xml:space="preserve"> to be than for folks, for example, who are </w:t>
      </w:r>
      <w:r w:rsidRPr="00B77B2C">
        <w:rPr>
          <w:b/>
          <w:bCs/>
          <w:highlight w:val="green"/>
          <w:u w:val="single"/>
        </w:rPr>
        <w:t xml:space="preserve">living on the streets or in the prisons, </w:t>
      </w:r>
      <w:r w:rsidRPr="00B77B2C">
        <w:rPr>
          <w:b/>
          <w:bCs/>
          <w:u w:val="single"/>
        </w:rPr>
        <w:t>because they can’t constitutively belong</w:t>
      </w:r>
      <w:r w:rsidRPr="00B77B2C">
        <w:rPr>
          <w:b/>
          <w:bCs/>
          <w:highlight w:val="green"/>
          <w:u w:val="single"/>
        </w:rPr>
        <w:t xml:space="preserve">. But those bodies also indicate something other, something else, </w:t>
      </w:r>
      <w:r w:rsidRPr="00B77B2C">
        <w:rPr>
          <w:b/>
          <w:bCs/>
          <w:u w:val="single"/>
        </w:rPr>
        <w:t xml:space="preserve">something that we could be </w:t>
      </w:r>
      <w:r w:rsidRPr="00B77B2C">
        <w:rPr>
          <w:b/>
          <w:bCs/>
          <w:highlight w:val="green"/>
          <w:u w:val="single"/>
        </w:rPr>
        <w:t>that is frustrated, that is made miserable</w:t>
      </w:r>
      <w:r w:rsidRPr="00B77B2C">
        <w:rPr>
          <w:sz w:val="14"/>
        </w:rPr>
        <w:t>. If you manage things differently with people,</w:t>
      </w:r>
      <w:r w:rsidRPr="00B77B2C">
        <w:rPr>
          <w:b/>
          <w:bCs/>
          <w:u w:val="single"/>
        </w:rPr>
        <w:t xml:space="preserve"> </w:t>
      </w:r>
      <w:r w:rsidRPr="00B77B2C">
        <w:rPr>
          <w:b/>
          <w:bCs/>
          <w:highlight w:val="green"/>
          <w:u w:val="single"/>
        </w:rPr>
        <w:t>there are other</w:t>
      </w:r>
      <w:r w:rsidRPr="00B77B2C">
        <w:rPr>
          <w:sz w:val="14"/>
        </w:rPr>
        <w:t xml:space="preserve"> possibilities and </w:t>
      </w:r>
      <w:r w:rsidRPr="00B77B2C">
        <w:rPr>
          <w:b/>
          <w:bCs/>
          <w:highlight w:val="green"/>
          <w:u w:val="single"/>
        </w:rPr>
        <w:t>ways of being in the world that create alternative ways of thinking.</w:t>
      </w:r>
    </w:p>
    <w:p w14:paraId="1DBA5F78" w14:textId="77777777" w:rsidR="00FE076F" w:rsidRPr="00B77B2C" w:rsidRDefault="00FE076F" w:rsidP="00FE076F">
      <w:pPr>
        <w:rPr>
          <w:sz w:val="14"/>
        </w:rPr>
      </w:pPr>
    </w:p>
    <w:p w14:paraId="11ED2FAD" w14:textId="77777777" w:rsidR="00FE076F" w:rsidRPr="00B77B2C" w:rsidRDefault="00FE076F" w:rsidP="00FE076F">
      <w:pPr>
        <w:pStyle w:val="Heading4"/>
      </w:pPr>
      <w:r w:rsidRPr="00B77B2C">
        <w:t>The tools of our oppression escape time itself and become figures of our existence in the endless march towards our removal madness is mutilated through both time and space</w:t>
      </w:r>
    </w:p>
    <w:p w14:paraId="534AB259" w14:textId="77777777" w:rsidR="00FE076F" w:rsidRPr="00B77B2C" w:rsidRDefault="00FE076F" w:rsidP="00FE076F">
      <w:pPr>
        <w:rPr>
          <w:rStyle w:val="Style13ptBold"/>
        </w:rPr>
      </w:pPr>
      <w:r w:rsidRPr="00B77B2C">
        <w:rPr>
          <w:rStyle w:val="Style13ptBold"/>
        </w:rPr>
        <w:t>Hogan, N. (2016</w:t>
      </w:r>
      <w:r w:rsidRPr="00B77B2C">
        <w:t xml:space="preserve">). ‘We’re All Mad Here’: Power and Identity in the Modern Era of Mental Illness. [Word] pp.2–3. Available at: </w:t>
      </w:r>
      <w:hyperlink r:id="rId5" w:history="1">
        <w:r w:rsidRPr="00B77B2C">
          <w:rPr>
            <w:rStyle w:val="Hyperlink"/>
          </w:rPr>
          <w:t>https://ojs.stanford.edu/ojs/index.php/intersect/article/view/899</w:t>
        </w:r>
      </w:hyperlink>
      <w:r w:rsidRPr="00B77B2C">
        <w:t>. //SDPW</w:t>
      </w:r>
    </w:p>
    <w:p w14:paraId="73A8EA81" w14:textId="77777777" w:rsidR="00FE076F" w:rsidRPr="00960A8E" w:rsidRDefault="00FE076F" w:rsidP="00FE076F">
      <w:pPr>
        <w:rPr>
          <w:sz w:val="14"/>
          <w:szCs w:val="14"/>
        </w:rPr>
      </w:pPr>
      <w:r w:rsidRPr="00B77B2C">
        <w:rPr>
          <w:sz w:val="14"/>
          <w:szCs w:val="14"/>
        </w:rPr>
        <w:t xml:space="preserve">What was simply madness in </w:t>
      </w:r>
      <w:r w:rsidRPr="00B77B2C">
        <w:rPr>
          <w:b/>
          <w:bCs/>
          <w:highlight w:val="green"/>
          <w:u w:val="single"/>
        </w:rPr>
        <w:t xml:space="preserve">the time of the </w:t>
      </w:r>
      <w:proofErr w:type="spellStart"/>
      <w:r w:rsidRPr="00B77B2C">
        <w:rPr>
          <w:b/>
          <w:bCs/>
          <w:highlight w:val="green"/>
          <w:u w:val="single"/>
        </w:rPr>
        <w:t>Narrenschiff</w:t>
      </w:r>
      <w:proofErr w:type="spellEnd"/>
      <w:r w:rsidRPr="00B77B2C">
        <w:rPr>
          <w:b/>
          <w:bCs/>
          <w:highlight w:val="green"/>
          <w:u w:val="single"/>
        </w:rPr>
        <w:t xml:space="preserve"> </w:t>
      </w:r>
      <w:proofErr w:type="gramStart"/>
      <w:r w:rsidRPr="00B77B2C">
        <w:rPr>
          <w:b/>
          <w:bCs/>
          <w:highlight w:val="green"/>
          <w:u w:val="single"/>
        </w:rPr>
        <w:t>has been</w:t>
      </w:r>
      <w:proofErr w:type="gramEnd"/>
      <w:r w:rsidRPr="00B77B2C">
        <w:rPr>
          <w:b/>
          <w:bCs/>
          <w:highlight w:val="green"/>
          <w:u w:val="single"/>
        </w:rPr>
        <w:t xml:space="preserve"> subdivided into several distinct illnesses. Schizophrenia is rarely mistaken for</w:t>
      </w:r>
      <w:r w:rsidRPr="00B77B2C">
        <w:rPr>
          <w:sz w:val="14"/>
          <w:szCs w:val="14"/>
          <w:highlight w:val="green"/>
        </w:rPr>
        <w:t xml:space="preserve"> </w:t>
      </w:r>
      <w:r w:rsidRPr="00B77B2C">
        <w:rPr>
          <w:b/>
          <w:bCs/>
          <w:highlight w:val="green"/>
          <w:u w:val="single"/>
        </w:rPr>
        <w:t>o</w:t>
      </w:r>
      <w:r w:rsidRPr="00B77B2C">
        <w:rPr>
          <w:sz w:val="14"/>
          <w:szCs w:val="14"/>
        </w:rPr>
        <w:t xml:space="preserve">bsessive </w:t>
      </w:r>
      <w:r w:rsidRPr="00B77B2C">
        <w:rPr>
          <w:b/>
          <w:bCs/>
          <w:highlight w:val="green"/>
          <w:u w:val="single"/>
        </w:rPr>
        <w:t>c</w:t>
      </w:r>
      <w:r w:rsidRPr="00B77B2C">
        <w:rPr>
          <w:sz w:val="14"/>
          <w:szCs w:val="14"/>
        </w:rPr>
        <w:t xml:space="preserve">ompulsive </w:t>
      </w:r>
      <w:proofErr w:type="gramStart"/>
      <w:r w:rsidRPr="00B77B2C">
        <w:rPr>
          <w:b/>
          <w:bCs/>
          <w:highlight w:val="green"/>
          <w:u w:val="single"/>
        </w:rPr>
        <w:t>d</w:t>
      </w:r>
      <w:r w:rsidRPr="00B77B2C">
        <w:rPr>
          <w:sz w:val="14"/>
          <w:szCs w:val="14"/>
        </w:rPr>
        <w:t>isorder</w:t>
      </w:r>
      <w:proofErr w:type="gramEnd"/>
      <w:r w:rsidRPr="00B77B2C">
        <w:rPr>
          <w:b/>
          <w:bCs/>
          <w:u w:val="single"/>
        </w:rPr>
        <w:t xml:space="preserve"> </w:t>
      </w:r>
      <w:r w:rsidRPr="00B77B2C">
        <w:rPr>
          <w:b/>
          <w:bCs/>
          <w:highlight w:val="green"/>
          <w:u w:val="single"/>
        </w:rPr>
        <w:t>and</w:t>
      </w:r>
      <w:r w:rsidRPr="00B77B2C">
        <w:rPr>
          <w:sz w:val="14"/>
          <w:szCs w:val="14"/>
        </w:rPr>
        <w:t xml:space="preserve"> both share almost no symptoms with </w:t>
      </w:r>
      <w:r w:rsidRPr="00B77B2C">
        <w:rPr>
          <w:b/>
          <w:bCs/>
          <w:highlight w:val="green"/>
          <w:u w:val="single"/>
        </w:rPr>
        <w:t>epilepsy</w:t>
      </w:r>
      <w:r w:rsidRPr="00B77B2C">
        <w:rPr>
          <w:sz w:val="14"/>
          <w:szCs w:val="14"/>
          <w:highlight w:val="green"/>
        </w:rPr>
        <w:t xml:space="preserve">. </w:t>
      </w:r>
      <w:r w:rsidRPr="00B77B2C">
        <w:rPr>
          <w:b/>
          <w:bCs/>
          <w:highlight w:val="green"/>
          <w:u w:val="single"/>
        </w:rPr>
        <w:t>Yet</w:t>
      </w:r>
      <w:r w:rsidRPr="00B77B2C">
        <w:rPr>
          <w:b/>
          <w:bCs/>
          <w:u w:val="single"/>
        </w:rPr>
        <w:t xml:space="preserve"> </w:t>
      </w:r>
      <w:r w:rsidRPr="00B77B2C">
        <w:rPr>
          <w:sz w:val="14"/>
          <w:szCs w:val="14"/>
        </w:rPr>
        <w:t xml:space="preserve">it is only within </w:t>
      </w:r>
      <w:r w:rsidRPr="00B77B2C">
        <w:rPr>
          <w:b/>
          <w:bCs/>
          <w:highlight w:val="green"/>
          <w:u w:val="single"/>
        </w:rPr>
        <w:t>the last one hundred years</w:t>
      </w:r>
      <w:r w:rsidRPr="00B77B2C">
        <w:rPr>
          <w:sz w:val="14"/>
          <w:szCs w:val="14"/>
        </w:rPr>
        <w:t xml:space="preserve"> that </w:t>
      </w:r>
      <w:r w:rsidRPr="00B77B2C">
        <w:rPr>
          <w:b/>
          <w:bCs/>
          <w:highlight w:val="green"/>
          <w:u w:val="single"/>
        </w:rPr>
        <w:t>these</w:t>
      </w:r>
      <w:r w:rsidRPr="00B77B2C">
        <w:rPr>
          <w:b/>
          <w:bCs/>
          <w:u w:val="single"/>
        </w:rPr>
        <w:t xml:space="preserve"> </w:t>
      </w:r>
      <w:r w:rsidRPr="00B77B2C">
        <w:rPr>
          <w:sz w:val="14"/>
          <w:szCs w:val="14"/>
        </w:rPr>
        <w:t xml:space="preserve">illnesses would be </w:t>
      </w:r>
      <w:r w:rsidRPr="00B77B2C">
        <w:rPr>
          <w:b/>
          <w:bCs/>
          <w:highlight w:val="green"/>
          <w:u w:val="single"/>
        </w:rPr>
        <w:t>classified as anything other than madness</w:t>
      </w:r>
      <w:r w:rsidRPr="00B77B2C">
        <w:rPr>
          <w:sz w:val="14"/>
          <w:szCs w:val="14"/>
        </w:rPr>
        <w:t xml:space="preserve">. Until this time, the behavior brought on by illnesses of the mind was simply considered </w:t>
      </w:r>
      <w:r w:rsidRPr="00B77B2C">
        <w:rPr>
          <w:b/>
          <w:bCs/>
          <w:highlight w:val="green"/>
          <w:u w:val="single"/>
        </w:rPr>
        <w:t>deviant, incurable</w:t>
      </w:r>
      <w:r w:rsidRPr="00B77B2C">
        <w:rPr>
          <w:sz w:val="14"/>
          <w:szCs w:val="14"/>
        </w:rPr>
        <w:t xml:space="preserve">, and mysterious. The twentieth century, with these distinctions created, brought the era of what was called “heroic” therapies. Among these, </w:t>
      </w:r>
      <w:r w:rsidRPr="00B77B2C">
        <w:rPr>
          <w:b/>
          <w:bCs/>
          <w:highlight w:val="green"/>
          <w:u w:val="single"/>
        </w:rPr>
        <w:t xml:space="preserve">electroconvulsive therapy and </w:t>
      </w:r>
      <w:proofErr w:type="gramStart"/>
      <w:r w:rsidRPr="00B77B2C">
        <w:rPr>
          <w:b/>
          <w:bCs/>
          <w:highlight w:val="green"/>
          <w:u w:val="single"/>
        </w:rPr>
        <w:t>the lobotomy</w:t>
      </w:r>
      <w:proofErr w:type="gramEnd"/>
      <w:r w:rsidRPr="00B77B2C">
        <w:rPr>
          <w:sz w:val="14"/>
          <w:szCs w:val="14"/>
        </w:rPr>
        <w:t xml:space="preserve"> offered something that had never been observed before: a scientific method of </w:t>
      </w:r>
      <w:r w:rsidRPr="00B77B2C">
        <w:rPr>
          <w:b/>
          <w:bCs/>
          <w:highlight w:val="green"/>
          <w:u w:val="single"/>
        </w:rPr>
        <w:t>altering both mind and behavior</w:t>
      </w:r>
      <w:r w:rsidRPr="00B77B2C">
        <w:rPr>
          <w:sz w:val="14"/>
          <w:szCs w:val="14"/>
        </w:rPr>
        <w:t xml:space="preserve">. These technological advances shattered the illusion that the mind was divine and unable to be understood. While they may be seen as </w:t>
      </w:r>
      <w:r w:rsidRPr="00B77B2C">
        <w:rPr>
          <w:b/>
          <w:bCs/>
          <w:highlight w:val="green"/>
          <w:u w:val="single"/>
        </w:rPr>
        <w:t>crude instruments of the past, the lobotomy hammer and the shackles used in electroconvulsive therapy define the identity of the mad population today</w:t>
      </w:r>
      <w:r w:rsidRPr="00B77B2C">
        <w:rPr>
          <w:sz w:val="14"/>
          <w:szCs w:val="14"/>
        </w:rPr>
        <w:t xml:space="preserve">. While the deviant behavior of the mentally ill had defined only their social class, now science could interact with the mad through these tools. For the first time, madness could be observed and altered. </w:t>
      </w:r>
      <w:r w:rsidRPr="00B77B2C">
        <w:rPr>
          <w:b/>
          <w:bCs/>
          <w:highlight w:val="green"/>
          <w:u w:val="single"/>
        </w:rPr>
        <w:t>This began the modern era of mental healthcare, the first foray into curing madness</w:t>
      </w:r>
      <w:r w:rsidRPr="00B77B2C">
        <w:rPr>
          <w:b/>
          <w:bCs/>
          <w:u w:val="single"/>
        </w:rPr>
        <w:t>.</w:t>
      </w:r>
    </w:p>
    <w:p w14:paraId="32393F77" w14:textId="77777777" w:rsidR="00FE076F" w:rsidRPr="00B77B2C" w:rsidRDefault="00FE076F" w:rsidP="00FE076F">
      <w:pPr>
        <w:pStyle w:val="Heading4"/>
      </w:pPr>
      <w:r w:rsidRPr="00B77B2C">
        <w:t xml:space="preserve">The productive society was born in the ashes of madnesses genocide - unemployment was regulated and life was constricted into the asylums as madness was fed into the essential flame of the neoliberal world leaving the ontological stain of our </w:t>
      </w:r>
      <w:proofErr w:type="gramStart"/>
      <w:r w:rsidRPr="00B77B2C">
        <w:t>oppressors</w:t>
      </w:r>
      <w:proofErr w:type="gramEnd"/>
      <w:r w:rsidRPr="00B77B2C">
        <w:t xml:space="preserve"> tools</w:t>
      </w:r>
    </w:p>
    <w:p w14:paraId="59448196" w14:textId="77777777" w:rsidR="00FE076F" w:rsidRPr="00B77B2C" w:rsidRDefault="00FE076F" w:rsidP="00FE076F">
      <w:pPr>
        <w:rPr>
          <w:rStyle w:val="Style13ptBold"/>
        </w:rPr>
      </w:pPr>
      <w:r w:rsidRPr="00B77B2C">
        <w:rPr>
          <w:rStyle w:val="Style13ptBold"/>
        </w:rPr>
        <w:t>Hogan, N. (2016</w:t>
      </w:r>
      <w:r w:rsidRPr="00B77B2C">
        <w:t xml:space="preserve">). ‘We’re All Mad Here’: Power and Identity in the Modern Era of Mental Illness. [Word] pp.4–6. Available at: </w:t>
      </w:r>
      <w:hyperlink r:id="rId6" w:history="1">
        <w:r w:rsidRPr="00B77B2C">
          <w:rPr>
            <w:rStyle w:val="Hyperlink"/>
          </w:rPr>
          <w:t>https://ojs.stanford.edu/ojs/index.php/intersect/article/view/899</w:t>
        </w:r>
      </w:hyperlink>
      <w:r w:rsidRPr="00B77B2C">
        <w:t>. //SDPW</w:t>
      </w:r>
    </w:p>
    <w:p w14:paraId="342C2AAA" w14:textId="77777777" w:rsidR="00FE076F" w:rsidRPr="00B77B2C" w:rsidRDefault="00FE076F" w:rsidP="00FE076F">
      <w:pPr>
        <w:rPr>
          <w:sz w:val="14"/>
        </w:rPr>
      </w:pPr>
      <w:r w:rsidRPr="00B77B2C">
        <w:rPr>
          <w:sz w:val="14"/>
        </w:rPr>
        <w:t xml:space="preserve">Although the mad were labeled by their deviant behavior, for most of recorded history they were not considered ill or in need of treatment. The construction of insanity as an illness did not occur until </w:t>
      </w:r>
      <w:r w:rsidRPr="00B77B2C">
        <w:rPr>
          <w:b/>
          <w:bCs/>
          <w:highlight w:val="green"/>
          <w:u w:val="single"/>
        </w:rPr>
        <w:t>madness came into conflict with the values of Western culture</w:t>
      </w:r>
      <w:r w:rsidRPr="00B77B2C">
        <w:rPr>
          <w:sz w:val="14"/>
        </w:rPr>
        <w:t xml:space="preserve"> during The Enlightenment. At the turn of the 18th century, the West adopted a philosophy that revered logic, reason, and progress. These values conflicted directly with the behaviors of the mad. Thus,</w:t>
      </w:r>
      <w:r w:rsidRPr="00B77B2C">
        <w:rPr>
          <w:b/>
          <w:bCs/>
          <w:u w:val="single"/>
        </w:rPr>
        <w:t xml:space="preserve"> </w:t>
      </w:r>
      <w:r w:rsidRPr="00B77B2C">
        <w:rPr>
          <w:b/>
          <w:bCs/>
          <w:highlight w:val="green"/>
          <w:u w:val="single"/>
        </w:rPr>
        <w:t>the mad were seen to suffer from moral error</w:t>
      </w:r>
      <w:r w:rsidRPr="00B77B2C">
        <w:rPr>
          <w:sz w:val="14"/>
        </w:rPr>
        <w:t xml:space="preserve"> having </w:t>
      </w:r>
      <w:r w:rsidRPr="00B77B2C">
        <w:rPr>
          <w:b/>
          <w:bCs/>
          <w:highlight w:val="green"/>
          <w:u w:val="single"/>
        </w:rPr>
        <w:t>chosen unreason over logic. In the eyes of West</w:t>
      </w:r>
      <w:r w:rsidRPr="00B77B2C">
        <w:rPr>
          <w:sz w:val="14"/>
        </w:rPr>
        <w:t xml:space="preserve">ern publics, </w:t>
      </w:r>
      <w:r w:rsidRPr="00B77B2C">
        <w:rPr>
          <w:b/>
          <w:bCs/>
          <w:highlight w:val="green"/>
          <w:u w:val="single"/>
        </w:rPr>
        <w:t>the insane</w:t>
      </w:r>
      <w:r w:rsidRPr="00B77B2C">
        <w:rPr>
          <w:sz w:val="14"/>
        </w:rPr>
        <w:t xml:space="preserve"> ran counter to progress and</w:t>
      </w:r>
      <w:r w:rsidRPr="00B77B2C">
        <w:rPr>
          <w:b/>
          <w:bCs/>
          <w:u w:val="single"/>
        </w:rPr>
        <w:t xml:space="preserve"> </w:t>
      </w:r>
      <w:r w:rsidRPr="00B77B2C">
        <w:rPr>
          <w:b/>
          <w:bCs/>
          <w:highlight w:val="green"/>
          <w:u w:val="single"/>
        </w:rPr>
        <w:t>were unable to contribute</w:t>
      </w:r>
      <w:r w:rsidRPr="00B77B2C">
        <w:rPr>
          <w:sz w:val="14"/>
        </w:rPr>
        <w:t xml:space="preserve">. This left no room for the madmen, resulting in their isolation from the </w:t>
      </w:r>
      <w:proofErr w:type="gramStart"/>
      <w:r w:rsidRPr="00B77B2C">
        <w:rPr>
          <w:sz w:val="14"/>
        </w:rPr>
        <w:t>general public</w:t>
      </w:r>
      <w:proofErr w:type="gramEnd"/>
      <w:r w:rsidRPr="00B77B2C">
        <w:rPr>
          <w:sz w:val="14"/>
        </w:rPr>
        <w:t xml:space="preserve">. </w:t>
      </w:r>
      <w:proofErr w:type="gramStart"/>
      <w:r w:rsidRPr="00B77B2C">
        <w:rPr>
          <w:sz w:val="14"/>
        </w:rPr>
        <w:t>A number of</w:t>
      </w:r>
      <w:proofErr w:type="gramEnd"/>
      <w:r w:rsidRPr="00B77B2C">
        <w:rPr>
          <w:sz w:val="14"/>
        </w:rPr>
        <w:t xml:space="preserve"> social forces </w:t>
      </w:r>
      <w:r w:rsidRPr="00B77B2C">
        <w:rPr>
          <w:b/>
          <w:bCs/>
          <w:highlight w:val="green"/>
          <w:u w:val="single"/>
        </w:rPr>
        <w:t>resulting</w:t>
      </w:r>
      <w:r w:rsidRPr="00B77B2C">
        <w:rPr>
          <w:sz w:val="14"/>
        </w:rPr>
        <w:t xml:space="preserve"> from the counterculture behaviors of the mad drove Western publics </w:t>
      </w:r>
      <w:r w:rsidRPr="00B77B2C">
        <w:rPr>
          <w:b/>
          <w:bCs/>
          <w:highlight w:val="green"/>
          <w:u w:val="single"/>
        </w:rPr>
        <w:t>towards confinement as a solution</w:t>
      </w:r>
      <w:r w:rsidRPr="00B77B2C">
        <w:rPr>
          <w:sz w:val="14"/>
        </w:rPr>
        <w:t xml:space="preserve">. Within these forces, a desire to </w:t>
      </w:r>
      <w:r w:rsidRPr="00B77B2C">
        <w:rPr>
          <w:b/>
          <w:bCs/>
          <w:highlight w:val="green"/>
          <w:u w:val="single"/>
        </w:rPr>
        <w:t>regulate unemployment and create productive society</w:t>
      </w:r>
      <w:r w:rsidRPr="00B77B2C">
        <w:rPr>
          <w:sz w:val="14"/>
        </w:rPr>
        <w:t xml:space="preserve"> was very common. Since </w:t>
      </w:r>
      <w:r w:rsidRPr="00B77B2C">
        <w:rPr>
          <w:b/>
          <w:bCs/>
          <w:highlight w:val="green"/>
          <w:u w:val="single"/>
        </w:rPr>
        <w:t>the mad were seen as</w:t>
      </w:r>
      <w:r w:rsidRPr="00B77B2C">
        <w:rPr>
          <w:sz w:val="14"/>
        </w:rPr>
        <w:t xml:space="preserve"> having freely chosen to disrupt society, they were considered </w:t>
      </w:r>
      <w:proofErr w:type="gramStart"/>
      <w:r w:rsidRPr="00B77B2C">
        <w:rPr>
          <w:sz w:val="14"/>
        </w:rPr>
        <w:t>similar to</w:t>
      </w:r>
      <w:proofErr w:type="gramEnd"/>
      <w:r w:rsidRPr="00B77B2C">
        <w:rPr>
          <w:sz w:val="14"/>
        </w:rPr>
        <w:t xml:space="preserve"> </w:t>
      </w:r>
      <w:r w:rsidRPr="00B77B2C">
        <w:rPr>
          <w:b/>
          <w:bCs/>
          <w:highlight w:val="green"/>
          <w:u w:val="single"/>
        </w:rPr>
        <w:t>criminals</w:t>
      </w:r>
      <w:r w:rsidRPr="00B77B2C">
        <w:rPr>
          <w:sz w:val="14"/>
        </w:rPr>
        <w:t xml:space="preserve">, and they were treated as such. In the Age of Reason, the mad were seen not as a mystery but as a danger for the first time. This era was marked by a rapid proliferation in the number of asylums for the insane. Patients were generally </w:t>
      </w:r>
      <w:r w:rsidRPr="00B77B2C">
        <w:rPr>
          <w:b/>
          <w:bCs/>
          <w:highlight w:val="green"/>
          <w:u w:val="single"/>
        </w:rPr>
        <w:t>admitted without their consent</w:t>
      </w:r>
      <w:r w:rsidRPr="00B77B2C">
        <w:rPr>
          <w:sz w:val="14"/>
        </w:rPr>
        <w:t xml:space="preserve"> when the local public or their families deemed them problematic. Those who were </w:t>
      </w:r>
      <w:r w:rsidRPr="00B77B2C">
        <w:rPr>
          <w:b/>
          <w:bCs/>
          <w:highlight w:val="green"/>
          <w:u w:val="single"/>
        </w:rPr>
        <w:t>considered violent or especially disturbed would be chained</w:t>
      </w:r>
      <w:r w:rsidRPr="00B77B2C">
        <w:rPr>
          <w:sz w:val="14"/>
        </w:rPr>
        <w:t xml:space="preserve">, but other inmates were free to wander within the confines of these asylums (Andrews, Briggs, Porter, Tucker, &amp; Waddington, 2013). Foucault notes this movement as a radical shift in the treatment of the mad, referring to it as “The Great Confinement” (1965). The sudden rejection of the insane by the publics and the lack of a centralized response from Western governments meant that </w:t>
      </w:r>
      <w:r w:rsidRPr="00B77B2C">
        <w:rPr>
          <w:b/>
          <w:bCs/>
          <w:highlight w:val="green"/>
          <w:u w:val="single"/>
        </w:rPr>
        <w:t>private asylums quickly expanded</w:t>
      </w:r>
      <w:r w:rsidRPr="00B77B2C">
        <w:rPr>
          <w:sz w:val="14"/>
        </w:rPr>
        <w:t xml:space="preserve">. Surprisingly, this rejection and confinement of the mad by society directly led to the treatment of mental illness as we know it in the modern era. The Great Confinement resulted in, for the first time, isolated and observable populations of the mentally ill. This meant that their abnormal behaviors could be studied in a scientific manner. King George III's high profile mental illness further catalyzed scientific inquiry into the behaviors of the mad (King, 1971). Undergoing remission in the late 18th century, the monarch represented a well-known case of madness acting not as a mysterious force or moral error, but as an illness that could be treated and cured. This case caused a shift in the scientific community’s relationship with mental illness. With a conveniently isolated population of mentally insane subjects, doctors and scientists turned towards asylums and for the first </w:t>
      </w:r>
      <w:proofErr w:type="gramStart"/>
      <w:r w:rsidRPr="00B77B2C">
        <w:rPr>
          <w:sz w:val="14"/>
        </w:rPr>
        <w:t>time,</w:t>
      </w:r>
      <w:proofErr w:type="gramEnd"/>
      <w:r w:rsidRPr="00B77B2C">
        <w:rPr>
          <w:sz w:val="14"/>
        </w:rPr>
        <w:t xml:space="preserve"> approached madness with medicine and scientific </w:t>
      </w:r>
      <w:proofErr w:type="gramStart"/>
      <w:r w:rsidRPr="00B77B2C">
        <w:rPr>
          <w:sz w:val="14"/>
        </w:rPr>
        <w:t>method</w:t>
      </w:r>
      <w:proofErr w:type="gramEnd"/>
      <w:r w:rsidRPr="00B77B2C">
        <w:rPr>
          <w:sz w:val="14"/>
        </w:rPr>
        <w:t xml:space="preserve">. With madness having been declassified as a divine force during the Enlightenment and now defined as an illness by Western publics, the stage was set for the modern era of mental health to begin. While the initial goal of confining the mad from the </w:t>
      </w:r>
      <w:proofErr w:type="gramStart"/>
      <w:r w:rsidRPr="00B77B2C">
        <w:rPr>
          <w:sz w:val="14"/>
        </w:rPr>
        <w:t>general public</w:t>
      </w:r>
      <w:proofErr w:type="gramEnd"/>
      <w:r w:rsidRPr="00B77B2C">
        <w:rPr>
          <w:sz w:val="14"/>
        </w:rPr>
        <w:t xml:space="preserve"> was to reduce the impact of their deviant behavior, a newfound desire to cure the mad in a location away from their families or others who could not afford the necessary care at home began to emerge. Doctors and scientists now saw mental illness as a condition that, while still mysterious, shared characteristics with sicknesses of the body. This meant that the definition of </w:t>
      </w:r>
      <w:r w:rsidRPr="00B77B2C">
        <w:rPr>
          <w:b/>
          <w:bCs/>
          <w:highlight w:val="green"/>
          <w:u w:val="single"/>
        </w:rPr>
        <w:t>mental illness was now dependent on what those studying it could physically observe</w:t>
      </w:r>
      <w:r w:rsidRPr="00B77B2C">
        <w:rPr>
          <w:sz w:val="14"/>
        </w:rPr>
        <w:t>, and this was in turn dependent on the tools available to researchers. Through early history until the Enlightenment, madness had been considered as a divine force. The mad were not seen as at fault for their condition, but rather the passive recipients of an unfortunate and mysterious affliction. With the dawn of an Age of Reason, this reasoning changed. Consequently,</w:t>
      </w:r>
      <w:r w:rsidRPr="00B77B2C">
        <w:rPr>
          <w:b/>
          <w:bCs/>
          <w:u w:val="single"/>
        </w:rPr>
        <w:t xml:space="preserve"> </w:t>
      </w:r>
      <w:r w:rsidRPr="00B77B2C">
        <w:rPr>
          <w:b/>
          <w:bCs/>
          <w:highlight w:val="green"/>
          <w:u w:val="single"/>
        </w:rPr>
        <w:t>the mad were confined, locked away, and studied. This is where the first attempts to manipulate and cure the mind occurred</w:t>
      </w:r>
      <w:r w:rsidRPr="00B77B2C">
        <w:rPr>
          <w:b/>
          <w:bCs/>
          <w:u w:val="single"/>
        </w:rPr>
        <w:t>.</w:t>
      </w:r>
      <w:r w:rsidRPr="00B77B2C">
        <w:rPr>
          <w:sz w:val="14"/>
        </w:rPr>
        <w:t xml:space="preserve"> Furthermore, </w:t>
      </w:r>
      <w:r w:rsidRPr="00B77B2C">
        <w:rPr>
          <w:b/>
          <w:bCs/>
          <w:highlight w:val="green"/>
          <w:u w:val="single"/>
        </w:rPr>
        <w:t>this time is when the identity of the mentally ill became inexorably tied to the technological artifacts</w:t>
      </w:r>
      <w:r w:rsidRPr="00B77B2C">
        <w:rPr>
          <w:b/>
          <w:bCs/>
          <w:u w:val="single"/>
        </w:rPr>
        <w:t xml:space="preserve"> </w:t>
      </w:r>
      <w:r w:rsidRPr="00B77B2C">
        <w:rPr>
          <w:sz w:val="14"/>
        </w:rPr>
        <w:t>available to researchers for curing these illnesses</w:t>
      </w:r>
    </w:p>
    <w:p w14:paraId="1D6D8710" w14:textId="77777777" w:rsidR="00FE076F" w:rsidRPr="00B77B2C" w:rsidRDefault="00FE076F" w:rsidP="00FE076F">
      <w:pPr>
        <w:pStyle w:val="Heading4"/>
      </w:pPr>
      <w:r w:rsidRPr="00B77B2C">
        <w:t>The neoliberal model has left madness in a final breath to survive as it pushes endless optimization until burnout redlines our use to performance - putting madness in a double space of endless emotional labor and psyche ache</w:t>
      </w:r>
    </w:p>
    <w:p w14:paraId="0DE33959" w14:textId="77777777" w:rsidR="00FE076F" w:rsidRPr="00B77B2C" w:rsidRDefault="00FE076F" w:rsidP="00FE076F">
      <w:pPr>
        <w:rPr>
          <w:rStyle w:val="Style13ptBold"/>
        </w:rPr>
      </w:pPr>
      <w:r w:rsidRPr="00B77B2C">
        <w:rPr>
          <w:rStyle w:val="Style13ptBold"/>
        </w:rPr>
        <w:t>Han, B.-C. (2017</w:t>
      </w:r>
      <w:r w:rsidRPr="00B77B2C">
        <w:t xml:space="preserve">). </w:t>
      </w:r>
      <w:proofErr w:type="spellStart"/>
      <w:proofErr w:type="gramStart"/>
      <w:r w:rsidRPr="00B77B2C">
        <w:t>Psychopolitics</w:t>
      </w:r>
      <w:proofErr w:type="spellEnd"/>
      <w:r w:rsidRPr="00B77B2C">
        <w:t xml:space="preserve"> :</w:t>
      </w:r>
      <w:proofErr w:type="gramEnd"/>
      <w:r w:rsidRPr="00B77B2C">
        <w:t xml:space="preserve"> neoliberalism and new technologies of power. Translated by E. Butler. </w:t>
      </w:r>
      <w:proofErr w:type="gramStart"/>
      <w:r w:rsidRPr="00B77B2C">
        <w:t>London ;</w:t>
      </w:r>
      <w:proofErr w:type="gramEnd"/>
      <w:r w:rsidRPr="00B77B2C">
        <w:t xml:space="preserve"> Brooklyn, Ny: Verso. //SDPW</w:t>
      </w:r>
    </w:p>
    <w:p w14:paraId="611BB836" w14:textId="77777777" w:rsidR="00FE076F" w:rsidRPr="00B77B2C" w:rsidRDefault="00FE076F" w:rsidP="00FE076F">
      <w:pPr>
        <w:rPr>
          <w:sz w:val="14"/>
        </w:rPr>
      </w:pPr>
      <w:r w:rsidRPr="00B77B2C">
        <w:rPr>
          <w:sz w:val="14"/>
        </w:rPr>
        <w:t xml:space="preserve">The age of sovereignty was the age of levying and conscription: the expropriation and appropriation of goods and services. The power of sovereignty expressed itself as the right to seize and dispose at will. In contrast, disciplinary society banks on production. It is the age of active and industrial </w:t>
      </w:r>
      <w:proofErr w:type="gramStart"/>
      <w:r w:rsidRPr="00B77B2C">
        <w:rPr>
          <w:sz w:val="14"/>
        </w:rPr>
        <w:t>added-value</w:t>
      </w:r>
      <w:proofErr w:type="gramEnd"/>
      <w:r w:rsidRPr="00B77B2C">
        <w:rPr>
          <w:sz w:val="14"/>
        </w:rPr>
        <w:t xml:space="preserve">. That said, the time for creating new </w:t>
      </w:r>
      <w:proofErr w:type="gramStart"/>
      <w:r w:rsidRPr="00B77B2C">
        <w:rPr>
          <w:sz w:val="14"/>
        </w:rPr>
        <w:t>value</w:t>
      </w:r>
      <w:proofErr w:type="gramEnd"/>
      <w:r w:rsidRPr="00B77B2C">
        <w:rPr>
          <w:sz w:val="14"/>
        </w:rPr>
        <w:t xml:space="preserve"> which </w:t>
      </w:r>
      <w:proofErr w:type="gramStart"/>
      <w:r w:rsidRPr="00B77B2C">
        <w:rPr>
          <w:sz w:val="14"/>
        </w:rPr>
        <w:t>is</w:t>
      </w:r>
      <w:proofErr w:type="gramEnd"/>
      <w:r w:rsidRPr="00B77B2C">
        <w:rPr>
          <w:sz w:val="14"/>
        </w:rPr>
        <w:t xml:space="preserve"> real is over and done. Indeed, under the financial capitalism of our day,</w:t>
      </w:r>
      <w:r w:rsidRPr="00B77B2C">
        <w:rPr>
          <w:b/>
          <w:bCs/>
          <w:u w:val="single"/>
        </w:rPr>
        <w:t xml:space="preserve"> </w:t>
      </w:r>
      <w:r w:rsidRPr="00B77B2C">
        <w:rPr>
          <w:b/>
          <w:bCs/>
          <w:highlight w:val="green"/>
          <w:u w:val="single"/>
        </w:rPr>
        <w:t xml:space="preserve">value is being destroyed at the root - eradicated. The neoliberal regime is </w:t>
      </w:r>
      <w:proofErr w:type="gramStart"/>
      <w:r w:rsidRPr="00B77B2C">
        <w:rPr>
          <w:b/>
          <w:bCs/>
          <w:highlight w:val="green"/>
          <w:u w:val="single"/>
        </w:rPr>
        <w:t>in the course of</w:t>
      </w:r>
      <w:proofErr w:type="gramEnd"/>
      <w:r w:rsidRPr="00B77B2C">
        <w:rPr>
          <w:b/>
          <w:bCs/>
          <w:highlight w:val="green"/>
          <w:u w:val="single"/>
        </w:rPr>
        <w:t xml:space="preserve"> inaugurating the age of exhaustion</w:t>
      </w:r>
      <w:r w:rsidRPr="00B77B2C">
        <w:rPr>
          <w:b/>
          <w:bCs/>
          <w:u w:val="single"/>
        </w:rPr>
        <w:t>.</w:t>
      </w:r>
      <w:r w:rsidRPr="00B77B2C">
        <w:rPr>
          <w:sz w:val="14"/>
        </w:rPr>
        <w:t xml:space="preserve"> Today, the psyche itself is being exploited. Accordingly, psychic maladies such as </w:t>
      </w:r>
      <w:r w:rsidRPr="00B77B2C">
        <w:rPr>
          <w:b/>
          <w:bCs/>
          <w:highlight w:val="green"/>
          <w:u w:val="single"/>
        </w:rPr>
        <w:t>depression and burnout define our times</w:t>
      </w:r>
      <w:r w:rsidRPr="00B77B2C">
        <w:rPr>
          <w:b/>
          <w:bCs/>
          <w:u w:val="single"/>
        </w:rPr>
        <w:t>.</w:t>
      </w:r>
      <w:r w:rsidRPr="00B77B2C">
        <w:rPr>
          <w:sz w:val="14"/>
        </w:rPr>
        <w:t xml:space="preserve"> In contemporary </w:t>
      </w:r>
      <w:r w:rsidRPr="00B77B2C">
        <w:rPr>
          <w:b/>
          <w:bCs/>
          <w:highlight w:val="green"/>
          <w:u w:val="single"/>
        </w:rPr>
        <w:t>American</w:t>
      </w:r>
      <w:r w:rsidRPr="00B77B2C">
        <w:rPr>
          <w:sz w:val="14"/>
        </w:rPr>
        <w:t xml:space="preserve"> self-help </w:t>
      </w:r>
      <w:r w:rsidRPr="00B77B2C">
        <w:rPr>
          <w:b/>
          <w:bCs/>
          <w:highlight w:val="green"/>
          <w:u w:val="single"/>
        </w:rPr>
        <w:t>literature, the magic word</w:t>
      </w:r>
      <w:r w:rsidRPr="00B77B2C">
        <w:rPr>
          <w:sz w:val="14"/>
        </w:rPr>
        <w:t xml:space="preserve"> is </w:t>
      </w:r>
      <w:r w:rsidRPr="00B77B2C">
        <w:rPr>
          <w:b/>
          <w:bCs/>
          <w:highlight w:val="green"/>
          <w:u w:val="single"/>
        </w:rPr>
        <w:t>healing</w:t>
      </w:r>
      <w:r w:rsidRPr="00B77B2C">
        <w:rPr>
          <w:sz w:val="14"/>
        </w:rPr>
        <w:t>. The</w:t>
      </w:r>
      <w:r w:rsidRPr="00B77B2C">
        <w:rPr>
          <w:b/>
          <w:bCs/>
          <w:u w:val="single"/>
        </w:rPr>
        <w:t xml:space="preserve"> </w:t>
      </w:r>
      <w:r w:rsidRPr="00B77B2C">
        <w:rPr>
          <w:b/>
          <w:bCs/>
          <w:highlight w:val="green"/>
          <w:u w:val="single"/>
        </w:rPr>
        <w:t>term refers to self-optimization that</w:t>
      </w:r>
      <w:r w:rsidRPr="00B77B2C">
        <w:rPr>
          <w:sz w:val="14"/>
        </w:rPr>
        <w:t xml:space="preserve"> is supposed to therapeutically </w:t>
      </w:r>
      <w:r w:rsidRPr="00B77B2C">
        <w:rPr>
          <w:b/>
          <w:bCs/>
          <w:highlight w:val="green"/>
          <w:u w:val="single"/>
        </w:rPr>
        <w:t xml:space="preserve">eliminate </w:t>
      </w:r>
      <w:proofErr w:type="gramStart"/>
      <w:r w:rsidRPr="00B77B2C">
        <w:rPr>
          <w:b/>
          <w:bCs/>
          <w:highlight w:val="green"/>
          <w:u w:val="single"/>
        </w:rPr>
        <w:t>any and all</w:t>
      </w:r>
      <w:proofErr w:type="gramEnd"/>
      <w:r w:rsidRPr="00B77B2C">
        <w:rPr>
          <w:b/>
          <w:bCs/>
          <w:highlight w:val="green"/>
          <w:u w:val="single"/>
        </w:rPr>
        <w:t xml:space="preserve"> functional weakness or mental obstacles in the name of efficiency and performance</w:t>
      </w:r>
      <w:r w:rsidRPr="00B77B2C">
        <w:rPr>
          <w:sz w:val="14"/>
        </w:rPr>
        <w:t xml:space="preserve">. Yet </w:t>
      </w:r>
      <w:r w:rsidRPr="00B77B2C">
        <w:rPr>
          <w:b/>
          <w:bCs/>
          <w:highlight w:val="green"/>
          <w:u w:val="single"/>
        </w:rPr>
        <w:t>perpetual self-optimization</w:t>
      </w:r>
      <w:r w:rsidRPr="00B77B2C">
        <w:rPr>
          <w:sz w:val="14"/>
        </w:rPr>
        <w:t xml:space="preserve">, which coincides point-for-point with the optimization of the system, is proving destructive. It </w:t>
      </w:r>
      <w:r w:rsidRPr="00B77B2C">
        <w:rPr>
          <w:b/>
          <w:bCs/>
          <w:highlight w:val="green"/>
          <w:u w:val="single"/>
        </w:rPr>
        <w:t>is leading to mental collapse</w:t>
      </w:r>
      <w:r w:rsidRPr="00B77B2C">
        <w:rPr>
          <w:sz w:val="14"/>
        </w:rPr>
        <w:t xml:space="preserve">. Self-optimization, it turns out, </w:t>
      </w:r>
      <w:r w:rsidRPr="00B77B2C">
        <w:rPr>
          <w:b/>
          <w:bCs/>
          <w:highlight w:val="green"/>
          <w:u w:val="single"/>
        </w:rPr>
        <w:t>amounts to total self-exploitation</w:t>
      </w:r>
      <w:r w:rsidRPr="00B77B2C">
        <w:rPr>
          <w:b/>
          <w:bCs/>
          <w:u w:val="single"/>
        </w:rPr>
        <w:t>.</w:t>
      </w:r>
      <w:r w:rsidRPr="00B77B2C">
        <w:rPr>
          <w:sz w:val="14"/>
        </w:rPr>
        <w:t xml:space="preserve"> The neoliberal ideology of self-optimization displays religious - indeed, fanatical - traits. It entails a new form of subjectivation. </w:t>
      </w:r>
      <w:proofErr w:type="gramStart"/>
      <w:r w:rsidRPr="00B77B2C">
        <w:rPr>
          <w:sz w:val="14"/>
        </w:rPr>
        <w:t>Endlessly working</w:t>
      </w:r>
      <w:proofErr w:type="gramEnd"/>
      <w:r w:rsidRPr="00B77B2C">
        <w:rPr>
          <w:sz w:val="14"/>
        </w:rPr>
        <w:t xml:space="preserve"> at self-improvement resembles </w:t>
      </w:r>
      <w:proofErr w:type="gramStart"/>
      <w:r w:rsidRPr="00B77B2C">
        <w:rPr>
          <w:sz w:val="14"/>
        </w:rPr>
        <w:t>the self</w:t>
      </w:r>
      <w:proofErr w:type="gramEnd"/>
      <w:r w:rsidRPr="00B77B2C">
        <w:rPr>
          <w:sz w:val="14"/>
        </w:rPr>
        <w:t xml:space="preserve">-examination and self-monitoring of Protestantism, which represents a technology of subjectivation and </w:t>
      </w:r>
      <w:proofErr w:type="gramStart"/>
      <w:r w:rsidRPr="00B77B2C">
        <w:rPr>
          <w:sz w:val="14"/>
        </w:rPr>
        <w:t>domination in its own right</w:t>
      </w:r>
      <w:proofErr w:type="gramEnd"/>
      <w:r w:rsidRPr="00B77B2C">
        <w:rPr>
          <w:sz w:val="14"/>
        </w:rPr>
        <w:t>. Now,</w:t>
      </w:r>
      <w:r w:rsidRPr="00B77B2C">
        <w:rPr>
          <w:b/>
          <w:bCs/>
          <w:u w:val="single"/>
        </w:rPr>
        <w:t xml:space="preserve"> </w:t>
      </w:r>
      <w:r w:rsidRPr="00B77B2C">
        <w:rPr>
          <w:b/>
          <w:bCs/>
          <w:highlight w:val="green"/>
          <w:u w:val="single"/>
        </w:rPr>
        <w:t xml:space="preserve">instead of searching </w:t>
      </w:r>
      <w:proofErr w:type="gramStart"/>
      <w:r w:rsidRPr="00B77B2C">
        <w:rPr>
          <w:b/>
          <w:bCs/>
          <w:highlight w:val="green"/>
          <w:u w:val="single"/>
        </w:rPr>
        <w:t>out</w:t>
      </w:r>
      <w:proofErr w:type="gramEnd"/>
      <w:r w:rsidRPr="00B77B2C">
        <w:rPr>
          <w:b/>
          <w:bCs/>
          <w:highlight w:val="green"/>
          <w:u w:val="single"/>
        </w:rPr>
        <w:t xml:space="preserve"> sins, one hunts down negative thoughts. The ego grapples with itself as an enemy</w:t>
      </w:r>
      <w:r w:rsidRPr="00B77B2C">
        <w:rPr>
          <w:sz w:val="14"/>
        </w:rPr>
        <w:t>. Today, even fundamentalist preachers act like managers and motivational trainers, proclaiming the new Gospel of limitless achievement and optimization</w:t>
      </w:r>
      <w:r w:rsidRPr="00B77B2C">
        <w:rPr>
          <w:sz w:val="14"/>
          <w:highlight w:val="green"/>
        </w:rPr>
        <w:t xml:space="preserve">. </w:t>
      </w:r>
      <w:r w:rsidRPr="00B77B2C">
        <w:rPr>
          <w:b/>
          <w:bCs/>
          <w:highlight w:val="green"/>
          <w:u w:val="single"/>
        </w:rPr>
        <w:t xml:space="preserve">It is impossible to subordinate human personhood to the </w:t>
      </w:r>
      <w:proofErr w:type="gramStart"/>
      <w:r w:rsidRPr="00B77B2C">
        <w:rPr>
          <w:b/>
          <w:bCs/>
          <w:highlight w:val="green"/>
          <w:u w:val="single"/>
        </w:rPr>
        <w:t>dictates</w:t>
      </w:r>
      <w:proofErr w:type="gramEnd"/>
      <w:r w:rsidRPr="00B77B2C">
        <w:rPr>
          <w:b/>
          <w:bCs/>
          <w:highlight w:val="green"/>
          <w:u w:val="single"/>
        </w:rPr>
        <w:t xml:space="preserve"> of positivity entirely. Without negativity, life degrades into ‘something dead</w:t>
      </w:r>
      <w:r w:rsidRPr="00B77B2C">
        <w:rPr>
          <w:sz w:val="14"/>
          <w:highlight w:val="green"/>
        </w:rPr>
        <w:t>’</w:t>
      </w:r>
      <w:r w:rsidRPr="00B77B2C">
        <w:rPr>
          <w:sz w:val="14"/>
        </w:rPr>
        <w:t>.1 Indeed, negativity is what keeps life alive. Pain is constitutive for experience [</w:t>
      </w:r>
      <w:proofErr w:type="spellStart"/>
      <w:r w:rsidRPr="00B77B2C">
        <w:rPr>
          <w:sz w:val="14"/>
        </w:rPr>
        <w:t>Erfahrung</w:t>
      </w:r>
      <w:proofErr w:type="spellEnd"/>
      <w:r w:rsidRPr="00B77B2C">
        <w:rPr>
          <w:sz w:val="14"/>
        </w:rPr>
        <w:t xml:space="preserve">). Life that consists wholly of positive emotions and the sensation of ‘flow’ 1 2 is not human at all. The human soul owes its defining tautness and depth precisely to negativity: That tension of the soul in unhappiness which cultivates its strength ... its inventiveness and courage in </w:t>
      </w:r>
      <w:r w:rsidRPr="00B77B2C">
        <w:rPr>
          <w:b/>
          <w:bCs/>
          <w:highlight w:val="green"/>
          <w:u w:val="single"/>
        </w:rPr>
        <w:t>enduring, persevering, interpreting, and exploiting suffering, and whatever has been granted to it</w:t>
      </w:r>
      <w:r w:rsidRPr="00B77B2C">
        <w:rPr>
          <w:sz w:val="14"/>
        </w:rPr>
        <w:t xml:space="preserve"> of profundity, secret, mask, spirit, cunning, greatness - was it not granted through suffering, through the discipline of great suffering?3 The imperative of </w:t>
      </w:r>
      <w:r w:rsidRPr="00B77B2C">
        <w:rPr>
          <w:b/>
          <w:bCs/>
          <w:highlight w:val="green"/>
          <w:u w:val="single"/>
        </w:rPr>
        <w:t>boundless optimization even manages to exploit pain</w:t>
      </w:r>
      <w:r w:rsidRPr="00B77B2C">
        <w:rPr>
          <w:b/>
          <w:bCs/>
          <w:u w:val="single"/>
        </w:rPr>
        <w:t>.</w:t>
      </w:r>
      <w:r w:rsidRPr="00B77B2C">
        <w:rPr>
          <w:sz w:val="14"/>
        </w:rPr>
        <w:t xml:space="preserve"> Thus, the famous motivational speaker Tony Robbins has written: When you set a goal, you’ve committed to CANI (Constant, Never-Ending Improvement)! You’ve acknowledged the need that all human beings have for constant, never-ending improvement. There is a power in the pressure of dissatisfaction, in the tension </w:t>
      </w:r>
      <w:proofErr w:type="gramStart"/>
      <w:r w:rsidRPr="00B77B2C">
        <w:rPr>
          <w:sz w:val="14"/>
        </w:rPr>
        <w:t>of  temporary</w:t>
      </w:r>
      <w:proofErr w:type="gramEnd"/>
      <w:r w:rsidRPr="00B77B2C">
        <w:rPr>
          <w:sz w:val="14"/>
        </w:rPr>
        <w:t xml:space="preserve"> discomfort. This is the kind of pain you want in your life.4 Now, the only pain that is tolerated is pain that can be exploited for the purposes of optimization. </w:t>
      </w:r>
      <w:r w:rsidRPr="00B77B2C">
        <w:rPr>
          <w:b/>
          <w:bCs/>
          <w:highlight w:val="green"/>
          <w:u w:val="single"/>
        </w:rPr>
        <w:t>But the violence of positivity is just as destructive as the violence of negativity</w:t>
      </w:r>
      <w:r w:rsidRPr="00B77B2C">
        <w:rPr>
          <w:sz w:val="14"/>
          <w:highlight w:val="green"/>
        </w:rPr>
        <w:t>.5</w:t>
      </w:r>
      <w:r w:rsidRPr="00B77B2C">
        <w:rPr>
          <w:b/>
          <w:bCs/>
          <w:highlight w:val="green"/>
          <w:u w:val="single"/>
        </w:rPr>
        <w:t xml:space="preserve"> Neoliberal </w:t>
      </w:r>
      <w:proofErr w:type="spellStart"/>
      <w:r w:rsidRPr="00B77B2C">
        <w:rPr>
          <w:b/>
          <w:bCs/>
          <w:highlight w:val="green"/>
          <w:u w:val="single"/>
        </w:rPr>
        <w:t>psychopolitics</w:t>
      </w:r>
      <w:proofErr w:type="spellEnd"/>
      <w:r w:rsidRPr="00B77B2C">
        <w:rPr>
          <w:sz w:val="14"/>
        </w:rPr>
        <w:t xml:space="preserve">, with the consciousness industry it promotes, is </w:t>
      </w:r>
      <w:r w:rsidRPr="00B77B2C">
        <w:rPr>
          <w:b/>
          <w:bCs/>
          <w:highlight w:val="green"/>
          <w:u w:val="single"/>
        </w:rPr>
        <w:t>destroy</w:t>
      </w:r>
      <w:r w:rsidRPr="00B77B2C">
        <w:rPr>
          <w:sz w:val="14"/>
        </w:rPr>
        <w:t xml:space="preserve">ing </w:t>
      </w:r>
      <w:r w:rsidRPr="00B77B2C">
        <w:rPr>
          <w:b/>
          <w:bCs/>
          <w:highlight w:val="green"/>
          <w:u w:val="single"/>
        </w:rPr>
        <w:t>the human soul</w:t>
      </w:r>
      <w:r w:rsidRPr="00B77B2C">
        <w:rPr>
          <w:b/>
          <w:bCs/>
          <w:u w:val="single"/>
        </w:rPr>
        <w:t>,</w:t>
      </w:r>
      <w:r w:rsidRPr="00B77B2C">
        <w:rPr>
          <w:sz w:val="14"/>
        </w:rPr>
        <w:t xml:space="preserve"> which is anything but a machine of positivity (</w:t>
      </w:r>
      <w:proofErr w:type="spellStart"/>
      <w:r w:rsidRPr="00B77B2C">
        <w:rPr>
          <w:sz w:val="14"/>
        </w:rPr>
        <w:t>Positivmaschine</w:t>
      </w:r>
      <w:proofErr w:type="spellEnd"/>
      <w:r w:rsidRPr="00B77B2C">
        <w:rPr>
          <w:sz w:val="14"/>
        </w:rPr>
        <w:t xml:space="preserve">). </w:t>
      </w:r>
      <w:r w:rsidRPr="00B77B2C">
        <w:rPr>
          <w:b/>
          <w:bCs/>
          <w:highlight w:val="green"/>
          <w:u w:val="single"/>
        </w:rPr>
        <w:t xml:space="preserve">The neoliberal subject is running aground on the imperative of self-optimization, that is, on the compulsion always to achieve </w:t>
      </w:r>
      <w:proofErr w:type="gramStart"/>
      <w:r w:rsidRPr="00B77B2C">
        <w:rPr>
          <w:b/>
          <w:bCs/>
          <w:highlight w:val="green"/>
          <w:u w:val="single"/>
        </w:rPr>
        <w:t>more and more</w:t>
      </w:r>
      <w:proofErr w:type="gramEnd"/>
      <w:r w:rsidRPr="00B77B2C">
        <w:rPr>
          <w:b/>
          <w:bCs/>
          <w:highlight w:val="green"/>
          <w:u w:val="single"/>
        </w:rPr>
        <w:t>. Healing, it turns out, means killing</w:t>
      </w:r>
    </w:p>
    <w:p w14:paraId="7F76E840" w14:textId="77777777" w:rsidR="00FE076F" w:rsidRPr="00B77B2C" w:rsidRDefault="00FE076F" w:rsidP="00FE076F">
      <w:pPr>
        <w:pStyle w:val="Heading4"/>
      </w:pPr>
      <w:proofErr w:type="gramStart"/>
      <w:r w:rsidRPr="00B77B2C">
        <w:t>Thus</w:t>
      </w:r>
      <w:proofErr w:type="gramEnd"/>
      <w:r w:rsidRPr="00B77B2C">
        <w:t xml:space="preserve"> we affirm </w:t>
      </w:r>
      <w:proofErr w:type="spellStart"/>
      <w:r w:rsidRPr="00B77B2C">
        <w:t>madtime</w:t>
      </w:r>
      <w:proofErr w:type="spellEnd"/>
      <w:r w:rsidRPr="00B77B2C">
        <w:t>.  </w:t>
      </w:r>
    </w:p>
    <w:p w14:paraId="0FB8CA07" w14:textId="77777777" w:rsidR="00FE076F" w:rsidRPr="00B77B2C" w:rsidRDefault="00FE076F" w:rsidP="00FE076F">
      <w:pPr>
        <w:rPr>
          <w:sz w:val="14"/>
        </w:rPr>
      </w:pPr>
    </w:p>
    <w:p w14:paraId="3F2B1BE0" w14:textId="77777777" w:rsidR="00FE076F" w:rsidRPr="00B77B2C" w:rsidRDefault="00FE076F" w:rsidP="00FE076F">
      <w:pPr>
        <w:pStyle w:val="Heading4"/>
      </w:pPr>
      <w:r w:rsidRPr="00B77B2C">
        <w:t xml:space="preserve">Mad time escapes the wests narrative of labor working within interactions of endlessly entwined approaches </w:t>
      </w:r>
      <w:proofErr w:type="gramStart"/>
      <w:r w:rsidRPr="00B77B2C">
        <w:t>deconceptualizing  rationality</w:t>
      </w:r>
      <w:proofErr w:type="gramEnd"/>
      <w:r w:rsidRPr="00B77B2C">
        <w:t xml:space="preserve"> within spaces that define labor as time intensive refusing the sanist conception of correct being</w:t>
      </w:r>
    </w:p>
    <w:p w14:paraId="73D93617" w14:textId="77777777" w:rsidR="00FE076F" w:rsidRPr="00B77B2C" w:rsidRDefault="00FE076F" w:rsidP="00FE076F">
      <w:pPr>
        <w:rPr>
          <w:rStyle w:val="Style13ptBold"/>
        </w:rPr>
      </w:pPr>
      <w:r w:rsidRPr="00B77B2C">
        <w:rPr>
          <w:rStyle w:val="Style13ptBold"/>
        </w:rPr>
        <w:t>Sinclair, A. (2025</w:t>
      </w:r>
      <w:r w:rsidRPr="00B77B2C">
        <w:t>). Who decides on time? Mad Time as a disruptor of normative research politics and practices. [online] Nih.gov. Available at: https://pmc.ncbi.nlm.nih.gov/articles/PMC12044529/pdf/fsoc-10-1559616.pdf</w:t>
      </w:r>
      <w:r>
        <w:t xml:space="preserve"> </w:t>
      </w:r>
      <w:r w:rsidRPr="00B77B2C">
        <w:t>//SDPW</w:t>
      </w:r>
    </w:p>
    <w:p w14:paraId="6EFD08C3" w14:textId="77777777" w:rsidR="00FE076F" w:rsidRPr="00B77B2C" w:rsidRDefault="00FE076F" w:rsidP="00FE076F">
      <w:pPr>
        <w:rPr>
          <w:sz w:val="14"/>
        </w:rPr>
      </w:pPr>
      <w:r w:rsidRPr="00B77B2C">
        <w:rPr>
          <w:sz w:val="14"/>
        </w:rPr>
        <w:t xml:space="preserve">In thinking with Mad Time, I am stirred by Cosantino’s (2022, p. 1) powerful poetic meditation on Mad trans time, describing Mad trans time as “a deeply embodied theorizing, challenging and actively disrupting normative temporalities, blurring the artificial boundaries between past, present, and future; knowing and (un)knowing; being and becoming.” </w:t>
      </w:r>
      <w:r w:rsidRPr="00B77B2C">
        <w:rPr>
          <w:b/>
          <w:bCs/>
          <w:highlight w:val="green"/>
          <w:u w:val="single"/>
        </w:rPr>
        <w:t>Mad Time signifies multiple and diverse ways of thinking, feeling, and doing time that coincide with experiences of madness</w:t>
      </w:r>
      <w:r w:rsidRPr="00B77B2C">
        <w:rPr>
          <w:sz w:val="14"/>
        </w:rPr>
        <w:t xml:space="preserve">, the “material differences of life as part of a subaltern group” (Price, 2024), and that </w:t>
      </w:r>
      <w:r w:rsidRPr="00B77B2C">
        <w:rPr>
          <w:b/>
          <w:bCs/>
          <w:highlight w:val="green"/>
          <w:u w:val="single"/>
        </w:rPr>
        <w:t>sit in tension with sanist conceptualizations of the ‘right’ way of being in/through time</w:t>
      </w:r>
      <w:r w:rsidRPr="00B77B2C">
        <w:rPr>
          <w:b/>
          <w:bCs/>
          <w:u w:val="single"/>
        </w:rPr>
        <w:t>.</w:t>
      </w:r>
      <w:r w:rsidRPr="00B77B2C">
        <w:rPr>
          <w:sz w:val="14"/>
        </w:rPr>
        <w:t xml:space="preserve"> Bruce (2017, p. 1) provides examples of Mad Time: </w:t>
      </w:r>
      <w:r w:rsidRPr="00B77B2C">
        <w:rPr>
          <w:b/>
          <w:bCs/>
          <w:u w:val="single"/>
        </w:rPr>
        <w:t>“</w:t>
      </w:r>
      <w:r w:rsidRPr="00B77B2C">
        <w:rPr>
          <w:b/>
          <w:bCs/>
          <w:highlight w:val="green"/>
          <w:u w:val="single"/>
        </w:rPr>
        <w:t xml:space="preserve">the quick, restless time of mania; the slow, sorrowful time of depression; the infinite, exigent now of schizophrenia; and the </w:t>
      </w:r>
      <w:proofErr w:type="spellStart"/>
      <w:r w:rsidRPr="00B77B2C">
        <w:rPr>
          <w:b/>
          <w:bCs/>
          <w:highlight w:val="green"/>
          <w:u w:val="single"/>
        </w:rPr>
        <w:t>spiralling</w:t>
      </w:r>
      <w:proofErr w:type="spellEnd"/>
      <w:r w:rsidRPr="00B77B2C">
        <w:rPr>
          <w:b/>
          <w:bCs/>
          <w:highlight w:val="green"/>
          <w:u w:val="single"/>
        </w:rPr>
        <w:t>, zigzagging now-then-now-then of melancholia</w:t>
      </w:r>
      <w:r w:rsidRPr="00B77B2C">
        <w:rPr>
          <w:sz w:val="14"/>
        </w:rPr>
        <w:t xml:space="preserve">.” McEwan (2023, p.  35) works toward an </w:t>
      </w:r>
      <w:proofErr w:type="spellStart"/>
      <w:r w:rsidRPr="00B77B2C">
        <w:rPr>
          <w:sz w:val="14"/>
        </w:rPr>
        <w:t>obsessivecompulsive</w:t>
      </w:r>
      <w:proofErr w:type="spellEnd"/>
      <w:r w:rsidRPr="00B77B2C">
        <w:rPr>
          <w:sz w:val="14"/>
        </w:rPr>
        <w:t xml:space="preserve"> Mad Time, describing how such experiences “</w:t>
      </w:r>
      <w:r w:rsidRPr="00B77B2C">
        <w:rPr>
          <w:b/>
          <w:bCs/>
          <w:highlight w:val="green"/>
          <w:u w:val="single"/>
        </w:rPr>
        <w:t>both speed up time in the frantic repetition of obsession and compulsion” and yet externally “appear slow and illogical.”</w:t>
      </w:r>
      <w:r w:rsidRPr="00B77B2C">
        <w:rPr>
          <w:sz w:val="14"/>
          <w:highlight w:val="green"/>
        </w:rPr>
        <w:t xml:space="preserve"> </w:t>
      </w:r>
      <w:r w:rsidRPr="00B77B2C">
        <w:rPr>
          <w:b/>
          <w:bCs/>
          <w:highlight w:val="green"/>
          <w:u w:val="single"/>
        </w:rPr>
        <w:t>Mad Time, like queer and crip time</w:t>
      </w:r>
      <w:r w:rsidRPr="00B77B2C">
        <w:rPr>
          <w:b/>
          <w:bCs/>
          <w:u w:val="single"/>
        </w:rPr>
        <w:t>,</w:t>
      </w:r>
      <w:r w:rsidRPr="00B77B2C">
        <w:rPr>
          <w:sz w:val="14"/>
        </w:rPr>
        <w:t xml:space="preserve"> may </w:t>
      </w:r>
      <w:r w:rsidRPr="00B77B2C">
        <w:rPr>
          <w:b/>
          <w:bCs/>
          <w:highlight w:val="green"/>
          <w:u w:val="single"/>
        </w:rPr>
        <w:t>involve a refusal to embrace curative futures, time outside of productivity, flexible time, and departures from linear progress, particularly linear narratives of recovery</w:t>
      </w:r>
      <w:r w:rsidRPr="00B77B2C">
        <w:rPr>
          <w:sz w:val="14"/>
        </w:rPr>
        <w:t xml:space="preserve"> (Kafer, 2013, p.  34; Sheppard, 2020). </w:t>
      </w:r>
      <w:r w:rsidRPr="00B77B2C">
        <w:rPr>
          <w:b/>
          <w:bCs/>
          <w:highlight w:val="green"/>
          <w:u w:val="single"/>
        </w:rPr>
        <w:t>Mad Time “tears calendars, smashes clocks, ignores calls for timeliness</w:t>
      </w:r>
      <w:r w:rsidRPr="00B77B2C">
        <w:rPr>
          <w:sz w:val="14"/>
        </w:rPr>
        <w:t xml:space="preserve">, builds makeshift time machines, writes “poetry from the future” (Bruce, 2021, p. 204). Drawing from their lived experience, Morrigan (2017, p. 56) proposes that “queer temporalities” of “traumatized minds” provide “a creative, flexible and nonlinear way of relating to time,” </w:t>
      </w:r>
      <w:proofErr w:type="gramStart"/>
      <w:r w:rsidRPr="00B77B2C">
        <w:rPr>
          <w:sz w:val="14"/>
        </w:rPr>
        <w:t>opening up</w:t>
      </w:r>
      <w:proofErr w:type="gramEnd"/>
      <w:r w:rsidRPr="00B77B2C">
        <w:rPr>
          <w:sz w:val="14"/>
        </w:rPr>
        <w:t xml:space="preserve"> possibilities for different ways of being in the world, rather than a “problem, a tragedy, or an unfortunate condition requiring a cure.” Thus, </w:t>
      </w:r>
      <w:r w:rsidRPr="00B77B2C">
        <w:rPr>
          <w:b/>
          <w:bCs/>
          <w:highlight w:val="green"/>
          <w:u w:val="single"/>
        </w:rPr>
        <w:t>Mad Time defies “the Eurocentric, heteronormative, capitalist, rationalist clock-time that reigns in the modern West</w:t>
      </w:r>
      <w:r w:rsidRPr="00B77B2C">
        <w:rPr>
          <w:sz w:val="14"/>
        </w:rPr>
        <w:t xml:space="preserve">” (Bruce, 2021, p.  204). It defies normative futures associated with rationalist subjects. It defies, as Paula describes in the opening quote of this article, having to ‘rise and shine’ at a certain time as defined by clinicians within a mental health unit. We madden time whenever we “infuse the disruptive potential of [madness] into normative spaces and interactions” (Price, 2015, p. 269). Thinking </w:t>
      </w:r>
      <w:proofErr w:type="gramStart"/>
      <w:r w:rsidRPr="00B77B2C">
        <w:rPr>
          <w:sz w:val="14"/>
        </w:rPr>
        <w:t>with</w:t>
      </w:r>
      <w:proofErr w:type="gramEnd"/>
      <w:r w:rsidRPr="00B77B2C">
        <w:rPr>
          <w:sz w:val="14"/>
        </w:rPr>
        <w:t xml:space="preserve"> Mad Time involves </w:t>
      </w:r>
      <w:proofErr w:type="spellStart"/>
      <w:r w:rsidRPr="00B77B2C">
        <w:rPr>
          <w:sz w:val="14"/>
        </w:rPr>
        <w:t>centring</w:t>
      </w:r>
      <w:proofErr w:type="spellEnd"/>
      <w:r w:rsidRPr="00B77B2C">
        <w:rPr>
          <w:sz w:val="14"/>
        </w:rPr>
        <w:t xml:space="preserve"> the temporal expectations and activism of individuals who encounter psychiatric classification and violence. As an aspect of Mad theorizing, </w:t>
      </w:r>
      <w:r w:rsidRPr="00B77B2C">
        <w:rPr>
          <w:b/>
          <w:bCs/>
          <w:highlight w:val="green"/>
          <w:u w:val="single"/>
        </w:rPr>
        <w:t xml:space="preserve">Mad Time both critiques and aims to transcend </w:t>
      </w:r>
      <w:proofErr w:type="spellStart"/>
      <w:r w:rsidRPr="00B77B2C">
        <w:rPr>
          <w:b/>
          <w:bCs/>
          <w:highlight w:val="green"/>
          <w:u w:val="single"/>
        </w:rPr>
        <w:t>sanism</w:t>
      </w:r>
      <w:proofErr w:type="spellEnd"/>
      <w:r w:rsidRPr="00B77B2C">
        <w:rPr>
          <w:b/>
          <w:bCs/>
          <w:highlight w:val="green"/>
          <w:u w:val="single"/>
        </w:rPr>
        <w:t xml:space="preserve"> whilst recognizing the intersection of </w:t>
      </w:r>
      <w:proofErr w:type="spellStart"/>
      <w:r w:rsidRPr="00B77B2C">
        <w:rPr>
          <w:b/>
          <w:bCs/>
          <w:highlight w:val="green"/>
          <w:u w:val="single"/>
        </w:rPr>
        <w:t>sanism</w:t>
      </w:r>
      <w:proofErr w:type="spellEnd"/>
      <w:r w:rsidRPr="00B77B2C">
        <w:rPr>
          <w:b/>
          <w:bCs/>
          <w:highlight w:val="green"/>
          <w:u w:val="single"/>
        </w:rPr>
        <w:t xml:space="preserve"> with other forms of oppression</w:t>
      </w:r>
      <w:r w:rsidRPr="00B77B2C">
        <w:rPr>
          <w:sz w:val="14"/>
        </w:rPr>
        <w:t xml:space="preserve"> (Costa and Ross, 2022; LeFrançois et al., 2016). It invites consideration of the potential of madness to subvert the status quo, </w:t>
      </w:r>
      <w:r w:rsidRPr="00B77B2C">
        <w:rPr>
          <w:b/>
          <w:bCs/>
          <w:highlight w:val="green"/>
          <w:u w:val="single"/>
        </w:rPr>
        <w:t>disrupting dominant conceptualizations of madness as</w:t>
      </w:r>
      <w:r w:rsidRPr="00B77B2C">
        <w:rPr>
          <w:sz w:val="14"/>
        </w:rPr>
        <w:t xml:space="preserve"> only ever </w:t>
      </w:r>
      <w:r w:rsidRPr="00B77B2C">
        <w:rPr>
          <w:b/>
          <w:bCs/>
          <w:highlight w:val="green"/>
          <w:u w:val="single"/>
        </w:rPr>
        <w:t>requiring cure, treatment, or management</w:t>
      </w:r>
      <w:r w:rsidRPr="00B77B2C">
        <w:rPr>
          <w:sz w:val="14"/>
        </w:rPr>
        <w:t xml:space="preserve">. Numerous studies have not been written specifically about Mad Time but have, and continue to be, influential in thinking about Mad Time and knowledge production, and therefore require honoring here. First, the concept of Mad Time is heavily indebted to scholars and activists theorizing on crip, queer, and trans time (Bruce, 2017; Davies, 2024; Kafer, 2013; Price, 2024; Samuels, 2017). These concepts have, in common, a critique of normative assumptions about time and their oppressive effects, a </w:t>
      </w:r>
      <w:proofErr w:type="spellStart"/>
      <w:r w:rsidRPr="00B77B2C">
        <w:rPr>
          <w:sz w:val="14"/>
        </w:rPr>
        <w:t>centring</w:t>
      </w:r>
      <w:proofErr w:type="spellEnd"/>
      <w:r w:rsidRPr="00B77B2C">
        <w:rPr>
          <w:sz w:val="14"/>
        </w:rPr>
        <w:t xml:space="preserve"> of the experiences of individuals and communities that fail to measure up to such ‘normal’ temporalities, as well as provoking alternative ways of being in the world that not only accommodate but value difference. Such experiences are often intimately intertwined, with many theories interweaving them within their analysis. Bruce (2021), for example, writes of both Black and Mad Time, whilst </w:t>
      </w:r>
      <w:proofErr w:type="spellStart"/>
      <w:r w:rsidRPr="00B77B2C">
        <w:rPr>
          <w:sz w:val="14"/>
        </w:rPr>
        <w:t>Cosantino</w:t>
      </w:r>
      <w:proofErr w:type="spellEnd"/>
      <w:r w:rsidRPr="00B77B2C">
        <w:rPr>
          <w:sz w:val="14"/>
        </w:rPr>
        <w:t xml:space="preserve"> (2022) and Morrigan (2017) speak of Mad, trans, and queer time. Kafer (2013) weaves together feminist theorizing with queer and crip time, including both disabled bodies and minds under the banner of crip time. Whilst </w:t>
      </w:r>
      <w:r w:rsidRPr="00B77B2C">
        <w:rPr>
          <w:b/>
          <w:bCs/>
          <w:highlight w:val="green"/>
          <w:u w:val="single"/>
        </w:rPr>
        <w:t>recognizing the intimate entanglement of Mad Time with other temporalities,</w:t>
      </w:r>
      <w:r w:rsidRPr="00B77B2C">
        <w:rPr>
          <w:sz w:val="14"/>
        </w:rPr>
        <w:t xml:space="preserve"> I join others in arguing that </w:t>
      </w:r>
      <w:r w:rsidRPr="00B77B2C">
        <w:rPr>
          <w:b/>
          <w:bCs/>
          <w:highlight w:val="green"/>
          <w:u w:val="single"/>
        </w:rPr>
        <w:t>Mad Time holds</w:t>
      </w:r>
      <w:r w:rsidRPr="00B77B2C">
        <w:rPr>
          <w:b/>
          <w:bCs/>
          <w:u w:val="single"/>
        </w:rPr>
        <w:t xml:space="preserve"> </w:t>
      </w:r>
      <w:r w:rsidRPr="00B77B2C">
        <w:rPr>
          <w:b/>
          <w:bCs/>
          <w:highlight w:val="green"/>
          <w:u w:val="single"/>
        </w:rPr>
        <w:t>generative potential as a distinct analytical concept</w:t>
      </w:r>
      <w:r w:rsidRPr="00B77B2C">
        <w:rPr>
          <w:b/>
          <w:bCs/>
          <w:u w:val="single"/>
        </w:rPr>
        <w:t xml:space="preserve"> </w:t>
      </w:r>
      <w:r w:rsidRPr="00B77B2C">
        <w:rPr>
          <w:sz w:val="14"/>
        </w:rPr>
        <w:t xml:space="preserve">(Smith, 2017). </w:t>
      </w:r>
      <w:proofErr w:type="gramStart"/>
      <w:r w:rsidRPr="00B77B2C">
        <w:rPr>
          <w:sz w:val="14"/>
        </w:rPr>
        <w:t>In particular, I</w:t>
      </w:r>
      <w:proofErr w:type="gramEnd"/>
      <w:r w:rsidRPr="00B77B2C">
        <w:rPr>
          <w:sz w:val="14"/>
        </w:rPr>
        <w:t xml:space="preserve"> position Mad Time as overlapping with, but separate from, crip time. Mad Time, as an aspect of Mad studies, communities, and activism, has developed alongside but distinct from crip and disability communities. For example, Mad studies, a discipline that brings together Mad research, theorizing, activism, and </w:t>
      </w:r>
      <w:r w:rsidRPr="00B77B2C">
        <w:rPr>
          <w:b/>
          <w:bCs/>
          <w:highlight w:val="green"/>
          <w:u w:val="single"/>
        </w:rPr>
        <w:t>Mad culture, has a complex relationship with disability studies</w:t>
      </w:r>
      <w:r w:rsidRPr="00B77B2C">
        <w:rPr>
          <w:sz w:val="14"/>
        </w:rPr>
        <w:t xml:space="preserve"> (Jones and Kelly, 2015). Whilst emerging partially via critical disability studies, Mad activism and scholarship has tended to occur separately from disability politics </w:t>
      </w:r>
      <w:r w:rsidRPr="00B77B2C">
        <w:rPr>
          <w:u w:val="single"/>
        </w:rPr>
        <w:t>given the ambivalence around mainstream disability studies ability to theorize madness</w:t>
      </w:r>
      <w:r w:rsidRPr="00B77B2C">
        <w:rPr>
          <w:sz w:val="14"/>
        </w:rPr>
        <w:t xml:space="preserve">, and more critical perspectives within disability </w:t>
      </w:r>
      <w:r w:rsidRPr="00B77B2C">
        <w:rPr>
          <w:u w:val="single"/>
        </w:rPr>
        <w:t>scholarship “pushed to the margins” in favor of more pragmatic</w:t>
      </w:r>
      <w:r w:rsidRPr="00B77B2C">
        <w:rPr>
          <w:sz w:val="14"/>
        </w:rPr>
        <w:t xml:space="preserve"> (and fund-able) </w:t>
      </w:r>
      <w:r w:rsidRPr="00B77B2C">
        <w:rPr>
          <w:u w:val="single"/>
        </w:rPr>
        <w:t>research</w:t>
      </w:r>
      <w:r w:rsidRPr="00B77B2C">
        <w:rPr>
          <w:b/>
          <w:bCs/>
          <w:u w:val="single"/>
        </w:rPr>
        <w:t xml:space="preserve"> </w:t>
      </w:r>
      <w:r w:rsidRPr="00B77B2C">
        <w:rPr>
          <w:sz w:val="14"/>
        </w:rPr>
        <w:t xml:space="preserve">(Cohen, 2017, p. 2; </w:t>
      </w:r>
      <w:proofErr w:type="spellStart"/>
      <w:r w:rsidRPr="00B77B2C">
        <w:rPr>
          <w:sz w:val="14"/>
        </w:rPr>
        <w:t>Sapey</w:t>
      </w:r>
      <w:proofErr w:type="spellEnd"/>
      <w:r w:rsidRPr="00B77B2C">
        <w:rPr>
          <w:sz w:val="14"/>
        </w:rPr>
        <w:t xml:space="preserve"> et al., 2015). Mad Time, as a distinct analytical concept, centers the temporal experiences and activism of individuals who encounter psychiatric classification and violence and draws specific attention and critique to “</w:t>
      </w:r>
      <w:proofErr w:type="spellStart"/>
      <w:r w:rsidRPr="00B77B2C">
        <w:rPr>
          <w:sz w:val="14"/>
        </w:rPr>
        <w:t>psy-centred</w:t>
      </w:r>
      <w:proofErr w:type="spellEnd"/>
      <w:r w:rsidRPr="00B77B2C">
        <w:rPr>
          <w:sz w:val="14"/>
        </w:rPr>
        <w:t xml:space="preserve"> ways of thinking, behaving, relating, and being” in a way that cannot be done via a more generalized crip lens that focuses on ableism (Menzies </w:t>
      </w:r>
      <w:proofErr w:type="gramStart"/>
      <w:r w:rsidRPr="00B77B2C">
        <w:rPr>
          <w:sz w:val="14"/>
        </w:rPr>
        <w:t>et  al.</w:t>
      </w:r>
      <w:proofErr w:type="gramEnd"/>
      <w:r w:rsidRPr="00B77B2C">
        <w:rPr>
          <w:sz w:val="14"/>
        </w:rPr>
        <w:t xml:space="preserve">, 2013, p.  13). Similarly, Mad Time may be useful, but cannot speak fully, to the distinct experiences and ways of theorizing and responding within crip and disability communities. Whilst I argue for the utility of these as distinct concepts, I also </w:t>
      </w:r>
      <w:r w:rsidRPr="00B77B2C">
        <w:rPr>
          <w:b/>
          <w:bCs/>
          <w:highlight w:val="green"/>
          <w:u w:val="single"/>
        </w:rPr>
        <w:t>recognize the intimate entanglement between not only crip and Mad experiences but also a range of other experiences and that “we-who are not one and the same – are in this troubled world…together”</w:t>
      </w:r>
      <w:r w:rsidRPr="00B77B2C">
        <w:rPr>
          <w:sz w:val="14"/>
        </w:rPr>
        <w:t xml:space="preserve"> (</w:t>
      </w:r>
      <w:proofErr w:type="spellStart"/>
      <w:r w:rsidRPr="00B77B2C">
        <w:rPr>
          <w:sz w:val="14"/>
        </w:rPr>
        <w:t>Braidotti</w:t>
      </w:r>
      <w:proofErr w:type="spellEnd"/>
      <w:r w:rsidRPr="00B77B2C">
        <w:rPr>
          <w:sz w:val="14"/>
        </w:rPr>
        <w:t>, 2022, p. 241). There remain many similarities not only between experiences but also in the way such experiences are responded to as only ever requiring cure, treatment, or management. As such, there is great benefit in drawing from these concepts when theorizing ways in which normative temporalities may be disrupted within academia and beyond. I continually learn from crip theorizing and crip communities, and I desire to recognize the value of thinking together without “flatten[</w:t>
      </w:r>
      <w:proofErr w:type="spellStart"/>
      <w:r w:rsidRPr="00B77B2C">
        <w:rPr>
          <w:sz w:val="14"/>
        </w:rPr>
        <w:t>ing</w:t>
      </w:r>
      <w:proofErr w:type="spellEnd"/>
      <w:r w:rsidRPr="00B77B2C">
        <w:rPr>
          <w:sz w:val="14"/>
        </w:rPr>
        <w:t xml:space="preserve">] the diversity of disabled/mad/ chronically ill/debilitated communities” (Gauthier-Mamaril, 2024, p. 1). Within this article, I thus quote those who have written on crip time where such theorizing overlaps, or may speak to, Mad experiences, thinking, or practices. Furthermore, it is imperative that thinking with </w:t>
      </w:r>
      <w:r w:rsidRPr="00B77B2C">
        <w:rPr>
          <w:b/>
          <w:bCs/>
          <w:highlight w:val="green"/>
          <w:u w:val="single"/>
        </w:rPr>
        <w:t>Mad Time involves a consideration of First Nation knowledge and practices of resistance to the ongoing violence of both colonial and sanist temporalities</w:t>
      </w:r>
      <w:r w:rsidRPr="00B77B2C">
        <w:rPr>
          <w:sz w:val="14"/>
        </w:rPr>
        <w:t>. First Nation peoples from colonially named ‘Australia’ have orientations to time that differ from colonial time and temporalities (</w:t>
      </w:r>
      <w:proofErr w:type="spellStart"/>
      <w:r w:rsidRPr="00B77B2C">
        <w:rPr>
          <w:sz w:val="14"/>
        </w:rPr>
        <w:t>Yunkaporta</w:t>
      </w:r>
      <w:proofErr w:type="spellEnd"/>
      <w:r w:rsidRPr="00B77B2C">
        <w:rPr>
          <w:sz w:val="14"/>
        </w:rPr>
        <w:t>, 2023). Indigenous scholars (activists, poets, artists, teachers, and elders) have highlighted how such orientations enable meaningful engagement and sustainable relationships</w:t>
      </w:r>
      <w:r w:rsidRPr="00B77B2C">
        <w:rPr>
          <w:b/>
          <w:bCs/>
          <w:highlight w:val="green"/>
          <w:u w:val="single"/>
        </w:rPr>
        <w:t>, disrupting colonial academic temporalities</w:t>
      </w:r>
      <w:r w:rsidRPr="00B77B2C">
        <w:rPr>
          <w:sz w:val="14"/>
        </w:rPr>
        <w:t xml:space="preserve"> (Wright et al., 2016). Writing as a </w:t>
      </w:r>
      <w:proofErr w:type="spellStart"/>
      <w:r w:rsidRPr="00B77B2C">
        <w:rPr>
          <w:sz w:val="14"/>
        </w:rPr>
        <w:t>wadjela</w:t>
      </w:r>
      <w:proofErr w:type="spellEnd"/>
      <w:r w:rsidRPr="00B77B2C">
        <w:rPr>
          <w:sz w:val="14"/>
        </w:rPr>
        <w:t xml:space="preserve"> (white person/colonial settler) </w:t>
      </w:r>
      <w:r w:rsidRPr="00B77B2C">
        <w:rPr>
          <w:b/>
          <w:bCs/>
          <w:highlight w:val="green"/>
          <w:u w:val="single"/>
        </w:rPr>
        <w:t>on</w:t>
      </w:r>
      <w:r w:rsidRPr="00B77B2C">
        <w:rPr>
          <w:b/>
          <w:bCs/>
          <w:u w:val="single"/>
        </w:rPr>
        <w:t xml:space="preserve"> </w:t>
      </w:r>
      <w:r w:rsidRPr="00B77B2C">
        <w:rPr>
          <w:sz w:val="14"/>
        </w:rPr>
        <w:t>the</w:t>
      </w:r>
      <w:r w:rsidRPr="00B77B2C">
        <w:rPr>
          <w:b/>
          <w:bCs/>
          <w:u w:val="single"/>
        </w:rPr>
        <w:t xml:space="preserve"> </w:t>
      </w:r>
      <w:r w:rsidRPr="00B77B2C">
        <w:rPr>
          <w:b/>
          <w:bCs/>
          <w:highlight w:val="green"/>
          <w:u w:val="single"/>
        </w:rPr>
        <w:t>stolen lands</w:t>
      </w:r>
      <w:r w:rsidRPr="00B77B2C">
        <w:rPr>
          <w:sz w:val="14"/>
        </w:rPr>
        <w:t xml:space="preserve"> of the </w:t>
      </w:r>
      <w:proofErr w:type="spellStart"/>
      <w:r w:rsidRPr="00B77B2C">
        <w:rPr>
          <w:sz w:val="14"/>
        </w:rPr>
        <w:t>Wadjuck</w:t>
      </w:r>
      <w:proofErr w:type="spellEnd"/>
      <w:r w:rsidRPr="00B77B2C">
        <w:rPr>
          <w:sz w:val="14"/>
        </w:rPr>
        <w:t xml:space="preserve"> </w:t>
      </w:r>
      <w:proofErr w:type="spellStart"/>
      <w:r w:rsidRPr="00B77B2C">
        <w:rPr>
          <w:sz w:val="14"/>
        </w:rPr>
        <w:t>Noongar</w:t>
      </w:r>
      <w:proofErr w:type="spellEnd"/>
      <w:r w:rsidRPr="00B77B2C">
        <w:rPr>
          <w:sz w:val="14"/>
        </w:rPr>
        <w:t xml:space="preserve"> people, I reference such knowledge tentatively, given that they are not culturally bound to me, and the risk of appropriation within academia is significant. Indigenous worldviews and practices are often sidelined through academic claims of new ontologies and practices, despite Indigenous theorizing having always acknowledged complex and ever-shifting entanglements of the social and material (Arnold et al., 2021; Milroy, 2021; Price, 2024; Todd, 2016). Mad Time as an analytical concept is also indebted to activists and scholars who have theorized and practiced alternative ways of thinking and doing within Mad communities (Beresford and Russo, 2021; LeFrançois et al., 2013; Russo and Sweeney, 2016).3 My own thinking about Mad Time would not be possible without peers: individuals with lived experience of </w:t>
      </w:r>
      <w:proofErr w:type="spellStart"/>
      <w:r w:rsidRPr="00B77B2C">
        <w:rPr>
          <w:sz w:val="14"/>
        </w:rPr>
        <w:t>psy</w:t>
      </w:r>
      <w:proofErr w:type="spellEnd"/>
      <w:r w:rsidRPr="00B77B2C">
        <w:rPr>
          <w:sz w:val="14"/>
        </w:rPr>
        <w:t xml:space="preserve">-oppression and/or misfitting with normative temporalities who have shared their experiences and theorized alongside me, both within the scope of a formal research project (which I discuss shortly) as well as more broadly within the community. Whilst many did not use the language of Mad Time, their sharing of experiences becoming entangled with, and resisting, normative temporalities and understandings of such have provoked my own theorizing and maddening of time. </w:t>
      </w:r>
      <w:r w:rsidRPr="00B77B2C">
        <w:rPr>
          <w:b/>
          <w:bCs/>
          <w:highlight w:val="green"/>
          <w:u w:val="single"/>
        </w:rPr>
        <w:t>Mad individuals, particularly those outside academia, are rarely considered</w:t>
      </w:r>
      <w:r w:rsidRPr="00B77B2C">
        <w:rPr>
          <w:sz w:val="14"/>
        </w:rPr>
        <w:t xml:space="preserve"> theoretical provocateurs and critical theorists. </w:t>
      </w:r>
      <w:r w:rsidRPr="00B77B2C">
        <w:rPr>
          <w:b/>
          <w:bCs/>
          <w:highlight w:val="green"/>
          <w:u w:val="single"/>
        </w:rPr>
        <w:t>Nevertheless, those who draw on madness in their thinking and doing always have subversive potential</w:t>
      </w:r>
      <w:r w:rsidRPr="00B77B2C">
        <w:rPr>
          <w:sz w:val="14"/>
          <w:highlight w:val="green"/>
        </w:rPr>
        <w:t>.</w:t>
      </w:r>
      <w:r w:rsidRPr="00B77B2C">
        <w:rPr>
          <w:sz w:val="14"/>
        </w:rPr>
        <w:t xml:space="preserve"> Lastly, in considering the generative potential of Mad Time, I </w:t>
      </w:r>
      <w:r w:rsidRPr="00B77B2C">
        <w:rPr>
          <w:b/>
          <w:bCs/>
          <w:u w:val="single"/>
        </w:rPr>
        <w:t>resist romanticizing madness or Mad Time</w:t>
      </w:r>
      <w:r w:rsidRPr="00B77B2C">
        <w:rPr>
          <w:sz w:val="14"/>
        </w:rPr>
        <w:t xml:space="preserve">. As highlighted by Bruce (2021), madness, both one’s internal experiences as well as the experiences of being medicalized and discriminated against, can be </w:t>
      </w:r>
      <w:r w:rsidRPr="00B77B2C">
        <w:rPr>
          <w:b/>
          <w:bCs/>
          <w:highlight w:val="green"/>
          <w:u w:val="single"/>
        </w:rPr>
        <w:t>both a source of pain and a resource for revolution</w:t>
      </w:r>
      <w:r w:rsidRPr="00B77B2C">
        <w:rPr>
          <w:b/>
          <w:bCs/>
          <w:u w:val="single"/>
        </w:rPr>
        <w:t>.</w:t>
      </w:r>
      <w:r w:rsidRPr="00B77B2C">
        <w:rPr>
          <w:sz w:val="14"/>
        </w:rPr>
        <w:t xml:space="preserve"> Samuels (2017) makes the same argument about crip time, describing how, in their life, it has operated as a form of liberation as well as a site of loss and alienation. There are </w:t>
      </w:r>
      <w:r w:rsidRPr="00B77B2C">
        <w:rPr>
          <w:b/>
          <w:bCs/>
          <w:u w:val="single"/>
        </w:rPr>
        <w:t xml:space="preserve">“risks that haunt these temporalities. Manic time might rush recklessly into danger; depressive time might become so deeply wedged in woe that it does not ever get free; schizophrenic time might </w:t>
      </w:r>
      <w:proofErr w:type="gramStart"/>
      <w:r w:rsidRPr="00B77B2C">
        <w:rPr>
          <w:b/>
          <w:bCs/>
          <w:u w:val="single"/>
        </w:rPr>
        <w:t>be  crushed</w:t>
      </w:r>
      <w:proofErr w:type="gramEnd"/>
      <w:r w:rsidRPr="00B77B2C">
        <w:rPr>
          <w:b/>
          <w:bCs/>
          <w:u w:val="single"/>
        </w:rPr>
        <w:t xml:space="preserve"> between history’s hurt and the future’s threat; melancholic time might collapse under the weight of the lost and dead that it carrie</w:t>
      </w:r>
      <w:r w:rsidRPr="00B77B2C">
        <w:rPr>
          <w:sz w:val="14"/>
        </w:rPr>
        <w:t xml:space="preserve">s” (Bruce, 2021, p. 229). Considering </w:t>
      </w:r>
      <w:r w:rsidRPr="00B77B2C">
        <w:rPr>
          <w:b/>
          <w:bCs/>
          <w:u w:val="single"/>
        </w:rPr>
        <w:t>Mad Time means acknowledging its potential for both pain and revolution.</w:t>
      </w:r>
    </w:p>
    <w:p w14:paraId="7C461D24" w14:textId="77777777" w:rsidR="00FE076F" w:rsidRPr="000F7A87" w:rsidRDefault="00FE076F" w:rsidP="00FE076F">
      <w:pPr>
        <w:pStyle w:val="Heading4"/>
      </w:pPr>
      <w:r w:rsidRPr="000F7A87">
        <w:t xml:space="preserve">We embrace the negativity and pain that comes with mad time through the ethos of crip negativity - accepting we still can’t leave our position in this asylum but that the movement of </w:t>
      </w:r>
      <w:proofErr w:type="spellStart"/>
      <w:r w:rsidRPr="000F7A87">
        <w:rPr>
          <w:i/>
        </w:rPr>
        <w:t>Narrenschiff</w:t>
      </w:r>
      <w:proofErr w:type="spellEnd"/>
      <w:r w:rsidRPr="000F7A87">
        <w:rPr>
          <w:i/>
        </w:rPr>
        <w:t xml:space="preserve"> </w:t>
      </w:r>
      <w:r w:rsidRPr="000F7A87">
        <w:t>may be halted for a time to grieve to be given time to envision a future something that was stolen from our labor </w:t>
      </w:r>
    </w:p>
    <w:p w14:paraId="28D8FB78" w14:textId="77777777" w:rsidR="00FE076F" w:rsidRPr="000F7A87" w:rsidRDefault="00FE076F" w:rsidP="00FE076F">
      <w:pPr>
        <w:rPr>
          <w:rStyle w:val="Style13ptBold"/>
        </w:rPr>
      </w:pPr>
      <w:proofErr w:type="spellStart"/>
      <w:r w:rsidRPr="000F7A87">
        <w:rPr>
          <w:rStyle w:val="Style13ptBold"/>
        </w:rPr>
        <w:t>Smilges</w:t>
      </w:r>
      <w:proofErr w:type="spellEnd"/>
      <w:r w:rsidRPr="000F7A87">
        <w:rPr>
          <w:rStyle w:val="Style13ptBold"/>
        </w:rPr>
        <w:t xml:space="preserve"> 23 </w:t>
      </w:r>
      <w:r w:rsidRPr="000F7A87">
        <w:t xml:space="preserve">(J. Logan </w:t>
      </w:r>
      <w:proofErr w:type="spellStart"/>
      <w:r w:rsidRPr="000F7A87">
        <w:t>Smilges</w:t>
      </w:r>
      <w:proofErr w:type="spellEnd"/>
      <w:r w:rsidRPr="000F7A87">
        <w:t xml:space="preserve"> is assistant professor of English language and literatures at the University of British Columbia, “Crip Negativity”, University of Minnesota Press, ISBN:978-1-4529-6960-2, </w:t>
      </w:r>
      <w:hyperlink r:id="rId7" w:history="1">
        <w:r w:rsidRPr="000F7A87">
          <w:rPr>
            <w:rStyle w:val="Hyperlink"/>
          </w:rPr>
          <w:t>https://doi.org/10.5749/9781452969602</w:t>
        </w:r>
      </w:hyperlink>
      <w:r w:rsidRPr="000F7A87">
        <w:t>) //SDPW</w:t>
      </w:r>
    </w:p>
    <w:p w14:paraId="2733FB25" w14:textId="77777777" w:rsidR="00FE076F" w:rsidRPr="000F7A87" w:rsidRDefault="00FE076F" w:rsidP="00FE076F">
      <w:pPr>
        <w:rPr>
          <w:sz w:val="12"/>
        </w:rPr>
      </w:pPr>
      <w:r w:rsidRPr="000F7A87">
        <w:rPr>
          <w:sz w:val="12"/>
        </w:rPr>
        <w:t xml:space="preserve">The thrust of </w:t>
      </w:r>
      <w:r w:rsidRPr="000F7A87">
        <w:rPr>
          <w:b/>
          <w:bCs/>
          <w:highlight w:val="green"/>
          <w:u w:val="single"/>
        </w:rPr>
        <w:t xml:space="preserve">crip negativity lies between this </w:t>
      </w:r>
      <w:proofErr w:type="gramStart"/>
      <w:r w:rsidRPr="000F7A87">
        <w:rPr>
          <w:b/>
          <w:bCs/>
          <w:highlight w:val="green"/>
          <w:u w:val="single"/>
        </w:rPr>
        <w:t>will to</w:t>
      </w:r>
      <w:proofErr w:type="gramEnd"/>
      <w:r w:rsidRPr="000F7A87">
        <w:rPr>
          <w:b/>
          <w:bCs/>
          <w:highlight w:val="green"/>
          <w:u w:val="single"/>
        </w:rPr>
        <w:t xml:space="preserve"> believe and the strength needed to sustain it</w:t>
      </w:r>
      <w:r w:rsidRPr="000F7A87">
        <w:rPr>
          <w:sz w:val="12"/>
        </w:rPr>
        <w:t xml:space="preserve">. I believe, along with Muñoz, Kafer, and Lee, in the </w:t>
      </w:r>
      <w:r w:rsidRPr="000F7A87">
        <w:rPr>
          <w:b/>
          <w:bCs/>
          <w:highlight w:val="green"/>
          <w:u w:val="single"/>
        </w:rPr>
        <w:t xml:space="preserve">possibility of a different future. I will </w:t>
      </w:r>
      <w:r w:rsidRPr="000F7A87">
        <w:rPr>
          <w:sz w:val="12"/>
        </w:rPr>
        <w:t xml:space="preserve">myself </w:t>
      </w:r>
      <w:r w:rsidRPr="000F7A87">
        <w:rPr>
          <w:b/>
          <w:bCs/>
          <w:highlight w:val="green"/>
          <w:u w:val="single"/>
        </w:rPr>
        <w:t>into believing every day</w:t>
      </w:r>
      <w:r w:rsidRPr="000F7A87">
        <w:rPr>
          <w:sz w:val="12"/>
          <w:highlight w:val="green"/>
        </w:rPr>
        <w:t xml:space="preserve"> </w:t>
      </w:r>
      <w:r w:rsidRPr="000F7A87">
        <w:rPr>
          <w:sz w:val="12"/>
        </w:rPr>
        <w:t xml:space="preserve">because </w:t>
      </w:r>
      <w:r w:rsidRPr="000F7A87">
        <w:rPr>
          <w:b/>
          <w:bCs/>
          <w:highlight w:val="green"/>
          <w:u w:val="single"/>
        </w:rPr>
        <w:t>without that will, I’m not sure I could keep myself alive</w:t>
      </w:r>
      <w:r w:rsidRPr="000F7A87">
        <w:rPr>
          <w:sz w:val="12"/>
        </w:rPr>
        <w:t xml:space="preserve">. If I thought that there was no future at all for disabled people, well, I don’t think I’d see much purpose in surviving the present. But I also acknowledge that some days I don’t have the energy to think much about the future, let alone to pursue it. Some days my bad crip feelings are felt so </w:t>
      </w:r>
      <w:proofErr w:type="spellStart"/>
      <w:r w:rsidRPr="000F7A87">
        <w:rPr>
          <w:sz w:val="12"/>
        </w:rPr>
        <w:t>cripply</w:t>
      </w:r>
      <w:proofErr w:type="spellEnd"/>
      <w:r w:rsidRPr="000F7A87">
        <w:rPr>
          <w:sz w:val="12"/>
        </w:rPr>
        <w:t xml:space="preserve"> that</w:t>
      </w:r>
      <w:r w:rsidRPr="000F7A87">
        <w:rPr>
          <w:b/>
          <w:bCs/>
          <w:u w:val="single"/>
        </w:rPr>
        <w:t xml:space="preserve"> </w:t>
      </w:r>
      <w:r w:rsidRPr="000F7A87">
        <w:rPr>
          <w:b/>
          <w:bCs/>
          <w:highlight w:val="green"/>
          <w:u w:val="single"/>
        </w:rPr>
        <w:t>I live in a heap of tears and blankets. Sometimes I feel despair—total, fucking despair</w:t>
      </w:r>
      <w:r w:rsidRPr="000F7A87">
        <w:rPr>
          <w:sz w:val="12"/>
        </w:rPr>
        <w:t xml:space="preserve">. While a part of me is tempted to read these days and times as aberrations, temporary departures from the longer oeuvre of my affectivity that is, perhaps, less intensely pessimistic, I want to honor the depth of my bad crip feelings as no </w:t>
      </w:r>
      <w:proofErr w:type="gramStart"/>
      <w:r w:rsidRPr="000F7A87">
        <w:rPr>
          <w:sz w:val="12"/>
        </w:rPr>
        <w:t>more or less aberrant</w:t>
      </w:r>
      <w:proofErr w:type="gramEnd"/>
      <w:r w:rsidRPr="000F7A87">
        <w:rPr>
          <w:sz w:val="12"/>
        </w:rPr>
        <w:t xml:space="preserve"> than the bouts of optimism I feel at other times.</w:t>
      </w:r>
      <w:r w:rsidRPr="000F7A87">
        <w:rPr>
          <w:b/>
          <w:bCs/>
          <w:u w:val="single"/>
        </w:rPr>
        <w:t xml:space="preserve"> </w:t>
      </w:r>
      <w:r w:rsidRPr="000F7A87">
        <w:rPr>
          <w:b/>
          <w:bCs/>
          <w:highlight w:val="green"/>
          <w:u w:val="single"/>
        </w:rPr>
        <w:t>My thinking on time and feeling is informed by conversations in disability studies and Mad studies</w:t>
      </w:r>
      <w:r w:rsidRPr="000F7A87">
        <w:rPr>
          <w:sz w:val="12"/>
        </w:rPr>
        <w:t xml:space="preserve"> on </w:t>
      </w:r>
      <w:r w:rsidRPr="000F7A87">
        <w:rPr>
          <w:b/>
          <w:bCs/>
          <w:highlight w:val="green"/>
          <w:u w:val="single"/>
        </w:rPr>
        <w:t>how people’s experiences</w:t>
      </w:r>
      <w:r w:rsidRPr="000F7A87">
        <w:rPr>
          <w:sz w:val="12"/>
        </w:rPr>
        <w:t xml:space="preserve"> of disability, trauma, and madness </w:t>
      </w:r>
      <w:r w:rsidRPr="000F7A87">
        <w:rPr>
          <w:b/>
          <w:bCs/>
          <w:highlight w:val="green"/>
          <w:u w:val="single"/>
        </w:rPr>
        <w:t>can contour</w:t>
      </w:r>
      <w:r w:rsidRPr="000F7A87">
        <w:rPr>
          <w:sz w:val="12"/>
        </w:rPr>
        <w:t xml:space="preserve"> their relationships to </w:t>
      </w:r>
      <w:r w:rsidRPr="000F7A87">
        <w:rPr>
          <w:b/>
          <w:bCs/>
          <w:highlight w:val="green"/>
          <w:u w:val="single"/>
        </w:rPr>
        <w:t>temporality</w:t>
      </w:r>
      <w:r w:rsidRPr="000F7A87">
        <w:rPr>
          <w:sz w:val="12"/>
        </w:rPr>
        <w:t xml:space="preserve">. Ellen Samuels, for instance, tells us that “crip time is grief time” (2017). Clementine Morrigan offers “trauma time” as “a queer time traveling” produced by “dissociation, executive dysfunction, and confusion” (2017, 53, 56). And La Marr </w:t>
      </w:r>
      <w:proofErr w:type="spellStart"/>
      <w:r w:rsidRPr="000F7A87">
        <w:rPr>
          <w:sz w:val="12"/>
        </w:rPr>
        <w:t>Jurelle</w:t>
      </w:r>
      <w:proofErr w:type="spellEnd"/>
      <w:r w:rsidRPr="000F7A87">
        <w:rPr>
          <w:sz w:val="12"/>
        </w:rPr>
        <w:t xml:space="preserve"> Bruce adds “</w:t>
      </w:r>
      <w:proofErr w:type="spellStart"/>
      <w:r w:rsidRPr="000F7A87">
        <w:rPr>
          <w:sz w:val="12"/>
        </w:rPr>
        <w:t>madtime</w:t>
      </w:r>
      <w:proofErr w:type="spellEnd"/>
      <w:r w:rsidRPr="000F7A87">
        <w:rPr>
          <w:sz w:val="12"/>
        </w:rPr>
        <w:t>” to name the “</w:t>
      </w:r>
      <w:proofErr w:type="spellStart"/>
      <w:r w:rsidRPr="000F7A87">
        <w:rPr>
          <w:sz w:val="12"/>
        </w:rPr>
        <w:t>phenomenologies</w:t>
      </w:r>
      <w:proofErr w:type="spellEnd"/>
      <w:r w:rsidRPr="000F7A87">
        <w:rPr>
          <w:sz w:val="12"/>
        </w:rPr>
        <w:t xml:space="preserve"> of madness,” including “the quick time of mania; the slow time of depression; the infinite, exigent now of schizophrenia; and the spiraling now-then-now-then of melancholia” (2021, 32). </w:t>
      </w:r>
      <w:r w:rsidRPr="000F7A87">
        <w:rPr>
          <w:b/>
          <w:bCs/>
          <w:highlight w:val="green"/>
          <w:u w:val="single"/>
        </w:rPr>
        <w:t>Taken together, crip time, trauma time,</w:t>
      </w:r>
      <w:r w:rsidRPr="000F7A87">
        <w:rPr>
          <w:b/>
          <w:bCs/>
          <w:u w:val="single"/>
        </w:rPr>
        <w:t xml:space="preserve"> </w:t>
      </w:r>
      <w:r w:rsidRPr="000F7A87">
        <w:rPr>
          <w:b/>
          <w:bCs/>
          <w:highlight w:val="green"/>
          <w:u w:val="single"/>
        </w:rPr>
        <w:t>and mad time capture the affectivity of temporality, the dimension of feeling</w:t>
      </w:r>
      <w:r w:rsidRPr="000F7A87">
        <w:rPr>
          <w:sz w:val="12"/>
        </w:rPr>
        <w:t xml:space="preserve"> with/in time and sensing time with/in feeling. Sometimes I feel like queer and crip </w:t>
      </w:r>
      <w:r w:rsidRPr="000F7A87">
        <w:rPr>
          <w:b/>
          <w:bCs/>
          <w:highlight w:val="green"/>
          <w:u w:val="single"/>
        </w:rPr>
        <w:t>politics oriented toward the horizon or toward futurity don’t let me sit long enough in my grief. My grief for my body and its scars, for my mind and its nightmares</w:t>
      </w:r>
      <w:r w:rsidRPr="000F7A87">
        <w:rPr>
          <w:sz w:val="12"/>
        </w:rPr>
        <w:t xml:space="preserve">, for my parents and their fear, for my first love and his stolen youth, for my communities and the way we sharpen our pain, for our shared world and the weight of its history. </w:t>
      </w:r>
      <w:r w:rsidRPr="000F7A87">
        <w:rPr>
          <w:b/>
          <w:bCs/>
          <w:highlight w:val="green"/>
          <w:u w:val="single"/>
        </w:rPr>
        <w:t>Disabled people store so much grief in our bones; sometimes it holds us up and keeps us fighting, but other times it pulls us down, sealing us to the bed, bath, or silence</w:t>
      </w:r>
      <w:r w:rsidRPr="000F7A87">
        <w:rPr>
          <w:sz w:val="12"/>
        </w:rPr>
        <w:t xml:space="preserve">. What I find so comforting about queer negativity is not its disavowal of the future but its capacity to pause in the present. </w:t>
      </w:r>
      <w:r w:rsidRPr="000F7A87">
        <w:rPr>
          <w:b/>
          <w:bCs/>
          <w:highlight w:val="green"/>
          <w:u w:val="single"/>
        </w:rPr>
        <w:t>Negativity gives me time to mourn</w:t>
      </w:r>
      <w:r w:rsidRPr="000F7A87">
        <w:rPr>
          <w:sz w:val="12"/>
        </w:rPr>
        <w:t xml:space="preserve">. It lets me feel my bad crip feelings as </w:t>
      </w:r>
      <w:proofErr w:type="spellStart"/>
      <w:r w:rsidRPr="000F7A87">
        <w:rPr>
          <w:sz w:val="12"/>
        </w:rPr>
        <w:t>cripply</w:t>
      </w:r>
      <w:proofErr w:type="spellEnd"/>
      <w:r w:rsidRPr="000F7A87">
        <w:rPr>
          <w:sz w:val="12"/>
        </w:rPr>
        <w:t xml:space="preserve"> as I want and sometimes as </w:t>
      </w:r>
      <w:proofErr w:type="spellStart"/>
      <w:r w:rsidRPr="000F7A87">
        <w:rPr>
          <w:sz w:val="12"/>
        </w:rPr>
        <w:t>cripply</w:t>
      </w:r>
      <w:proofErr w:type="spellEnd"/>
      <w:r w:rsidRPr="000F7A87">
        <w:rPr>
          <w:sz w:val="12"/>
        </w:rPr>
        <w:t xml:space="preserve"> as I can: </w:t>
      </w:r>
      <w:r w:rsidRPr="000F7A87">
        <w:rPr>
          <w:b/>
          <w:bCs/>
          <w:highlight w:val="green"/>
          <w:u w:val="single"/>
        </w:rPr>
        <w:t>screaming into the void</w:t>
      </w:r>
      <w:r w:rsidRPr="000F7A87">
        <w:rPr>
          <w:b/>
          <w:bCs/>
          <w:u w:val="single"/>
        </w:rPr>
        <w:t xml:space="preserve"> </w:t>
      </w:r>
      <w:r w:rsidRPr="000F7A87">
        <w:rPr>
          <w:sz w:val="12"/>
        </w:rPr>
        <w:t xml:space="preserve">of pillows packed around my head, </w:t>
      </w:r>
      <w:r w:rsidRPr="000F7A87">
        <w:rPr>
          <w:b/>
          <w:bCs/>
          <w:highlight w:val="green"/>
          <w:u w:val="single"/>
        </w:rPr>
        <w:t>kicking and pounding the asphalt</w:t>
      </w:r>
      <w:r w:rsidRPr="000F7A87">
        <w:rPr>
          <w:b/>
          <w:bCs/>
          <w:u w:val="single"/>
        </w:rPr>
        <w:t xml:space="preserve"> </w:t>
      </w:r>
      <w:r w:rsidRPr="000F7A87">
        <w:rPr>
          <w:sz w:val="12"/>
        </w:rPr>
        <w:t xml:space="preserve">with my fists, or fucking my partner so hard that the pain melts me into an oblivion that feels like nothing. And it’s there, </w:t>
      </w:r>
      <w:r w:rsidRPr="000F7A87">
        <w:rPr>
          <w:b/>
          <w:bCs/>
          <w:highlight w:val="green"/>
          <w:u w:val="single"/>
        </w:rPr>
        <w:t>in the crystalized moment of the scream, the pound</w:t>
      </w:r>
      <w:r w:rsidRPr="000F7A87">
        <w:rPr>
          <w:sz w:val="12"/>
        </w:rPr>
        <w:t xml:space="preserve">, the fuck, </w:t>
      </w:r>
      <w:r w:rsidRPr="000F7A87">
        <w:rPr>
          <w:b/>
          <w:bCs/>
          <w:highlight w:val="green"/>
          <w:u w:val="single"/>
        </w:rPr>
        <w:t>that I can begin—not to imagine a future but to breathe myself out of the past</w:t>
      </w:r>
      <w:r w:rsidRPr="000F7A87">
        <w:rPr>
          <w:sz w:val="12"/>
        </w:rPr>
        <w:t xml:space="preserve">. It is with this appreciation for the way </w:t>
      </w:r>
      <w:r w:rsidRPr="000F7A87">
        <w:rPr>
          <w:b/>
          <w:bCs/>
          <w:highlight w:val="green"/>
          <w:u w:val="single"/>
        </w:rPr>
        <w:t>negativity holds open crip, trauma, and mad time</w:t>
      </w:r>
      <w:r w:rsidRPr="000F7A87">
        <w:rPr>
          <w:sz w:val="12"/>
        </w:rPr>
        <w:t xml:space="preserve"> that I find myself unable to part with Edelman, even as I acknowledge the flaws in his thinking.</w:t>
      </w:r>
      <w:r w:rsidRPr="000F7A87">
        <w:rPr>
          <w:b/>
          <w:bCs/>
          <w:u w:val="single"/>
        </w:rPr>
        <w:t xml:space="preserve"> </w:t>
      </w:r>
      <w:r w:rsidRPr="000F7A87">
        <w:rPr>
          <w:b/>
          <w:bCs/>
          <w:highlight w:val="green"/>
          <w:u w:val="single"/>
        </w:rPr>
        <w:t>The antisocial thesis allows me to indulge my negativity without demanding justification or immediate political application. Sometimes I just want to be sad! I just want to be mad! I just want to be disappointed</w:t>
      </w:r>
      <w:r w:rsidRPr="000F7A87">
        <w:rPr>
          <w:sz w:val="12"/>
        </w:rPr>
        <w:t xml:space="preserve">. My intention is not to reclaim the antisocial thesis so much as it is to expand it, to turn its negativity back on itself—that is, to add queer theory’s embedded racism and ableism to the list of reasons I’m grieving. In some ways, I am parroting Muñoz’s own methodological reasoning in Cruising Utopia, where he chooses to cite Martin Heidegger, a philosopher with debated Nazi sympathies, over other thinkers who are more frequently cited in queer studies. Muñoz writes, “Although I too have a great disdain for what Heidegger’s writing became, I nonetheless look on it as a failure worth knowing, a potential that faltered but can be nonetheless reworked in the service of a different politics and understanding of the world” (2009, 16). No Future and </w:t>
      </w:r>
      <w:r w:rsidRPr="000F7A87">
        <w:rPr>
          <w:b/>
          <w:bCs/>
          <w:highlight w:val="green"/>
          <w:u w:val="single"/>
        </w:rPr>
        <w:t>the antisocial thesis are, for me, failures worth knowing.</w:t>
      </w:r>
      <w:r w:rsidRPr="000F7A87">
        <w:rPr>
          <w:sz w:val="12"/>
        </w:rPr>
        <w:t xml:space="preserve"> They offer errors to learn from, certainly, but they also offer a temporal structure in which that learning can occur. This structure, what I’ve been describing as a kind of dis/affective lag between the </w:t>
      </w:r>
      <w:r w:rsidRPr="000F7A87">
        <w:rPr>
          <w:b/>
          <w:bCs/>
          <w:highlight w:val="green"/>
          <w:u w:val="single"/>
        </w:rPr>
        <w:t xml:space="preserve">grief of the present and the hope of the future, might herald different futures altogether. Perhaps negativity needed to be disavowed </w:t>
      </w:r>
      <w:proofErr w:type="gramStart"/>
      <w:r w:rsidRPr="000F7A87">
        <w:rPr>
          <w:b/>
          <w:bCs/>
          <w:highlight w:val="green"/>
          <w:u w:val="single"/>
        </w:rPr>
        <w:t>in order for</w:t>
      </w:r>
      <w:proofErr w:type="gramEnd"/>
      <w:r w:rsidRPr="000F7A87">
        <w:rPr>
          <w:b/>
          <w:bCs/>
          <w:highlight w:val="green"/>
          <w:u w:val="single"/>
        </w:rPr>
        <w:t xml:space="preserve"> its value to be realized.</w:t>
      </w:r>
      <w:r w:rsidRPr="000F7A87">
        <w:rPr>
          <w:sz w:val="12"/>
        </w:rPr>
        <w:t xml:space="preserve"> Perhaps what the antisocial thesis offers, more than anything, </w:t>
      </w:r>
      <w:r w:rsidRPr="000F7A87">
        <w:rPr>
          <w:b/>
          <w:bCs/>
          <w:highlight w:val="green"/>
          <w:u w:val="single"/>
        </w:rPr>
        <w:t>is permission to be crippled by bad crip feelings, including those felt toward the model of anti-future futurism</w:t>
      </w:r>
      <w:r w:rsidRPr="000F7A87">
        <w:rPr>
          <w:sz w:val="12"/>
        </w:rPr>
        <w:t xml:space="preserve"> that the antisocial thesis offers. </w:t>
      </w:r>
      <w:proofErr w:type="spellStart"/>
      <w:r w:rsidRPr="000F7A87">
        <w:rPr>
          <w:sz w:val="12"/>
        </w:rPr>
        <w:t>Cripping</w:t>
      </w:r>
      <w:proofErr w:type="spellEnd"/>
      <w:r w:rsidRPr="000F7A87">
        <w:rPr>
          <w:sz w:val="12"/>
        </w:rPr>
        <w:t xml:space="preserve"> Disability Among the crippling bad crip feelings that the antisocial thesis allows me to name is my frustration with the category of disability, the way it, too, is </w:t>
      </w:r>
      <w:r w:rsidRPr="000F7A87">
        <w:rPr>
          <w:b/>
          <w:bCs/>
          <w:highlight w:val="green"/>
          <w:u w:val="single"/>
        </w:rPr>
        <w:t>increasingly being used to promise a kind of future that I don’t want</w:t>
      </w:r>
      <w:r w:rsidRPr="000F7A87">
        <w:rPr>
          <w:sz w:val="12"/>
        </w:rPr>
        <w:t>. This is a future geared not only toward reproduction, á la reproductive futurism, but also toward a form of rehabilitation that “fantasize[s] the eradication of disability” (</w:t>
      </w:r>
      <w:proofErr w:type="spellStart"/>
      <w:r w:rsidRPr="000F7A87">
        <w:rPr>
          <w:sz w:val="12"/>
        </w:rPr>
        <w:t>Mollow</w:t>
      </w:r>
      <w:proofErr w:type="spellEnd"/>
      <w:r w:rsidRPr="000F7A87">
        <w:rPr>
          <w:sz w:val="12"/>
        </w:rPr>
        <w:t xml:space="preserve"> 2012, 288). According to Anna Mollow, </w:t>
      </w:r>
      <w:r w:rsidRPr="000F7A87">
        <w:rPr>
          <w:b/>
          <w:bCs/>
          <w:highlight w:val="green"/>
          <w:u w:val="single"/>
        </w:rPr>
        <w:t>such “rehabilitative futurism” works alongside reproductive futurism to ensure the continuity of hetero-</w:t>
      </w:r>
      <w:proofErr w:type="spellStart"/>
      <w:r w:rsidRPr="000F7A87">
        <w:rPr>
          <w:b/>
          <w:bCs/>
          <w:highlight w:val="green"/>
          <w:u w:val="single"/>
        </w:rPr>
        <w:t>ablenormativity</w:t>
      </w:r>
      <w:proofErr w:type="spellEnd"/>
      <w:r w:rsidRPr="000F7A87">
        <w:rPr>
          <w:b/>
          <w:bCs/>
          <w:highlight w:val="green"/>
          <w:u w:val="single"/>
        </w:rPr>
        <w:t xml:space="preserve"> through the elimination of disability, whether by way of “a recovery</w:t>
      </w:r>
      <w:r w:rsidRPr="000F7A87">
        <w:rPr>
          <w:sz w:val="12"/>
        </w:rPr>
        <w:t xml:space="preserve"> of a crippled (or hobbled) economy,</w:t>
      </w:r>
      <w:r w:rsidRPr="000F7A87">
        <w:rPr>
          <w:b/>
          <w:bCs/>
          <w:u w:val="single"/>
        </w:rPr>
        <w:t xml:space="preserve"> </w:t>
      </w:r>
      <w:r w:rsidRPr="000F7A87">
        <w:rPr>
          <w:b/>
          <w:bCs/>
          <w:highlight w:val="green"/>
          <w:u w:val="single"/>
        </w:rPr>
        <w:t>a cure for society’s ills, [or] an end to suffering and disease</w:t>
      </w:r>
      <w:r w:rsidRPr="000F7A87">
        <w:rPr>
          <w:b/>
          <w:bCs/>
          <w:u w:val="single"/>
        </w:rPr>
        <w:t>”</w:t>
      </w:r>
      <w:r w:rsidRPr="000F7A87">
        <w:rPr>
          <w:sz w:val="12"/>
        </w:rPr>
        <w:t xml:space="preserve"> (288). Channeling the reflexive negativity described above, we might also understand rehabilitative futurism in terms of disability’s subjectification, its capacitation. I am referring to forms of state and institutional recognition that </w:t>
      </w:r>
      <w:proofErr w:type="spellStart"/>
      <w:r w:rsidRPr="000F7A87">
        <w:rPr>
          <w:sz w:val="12"/>
        </w:rPr>
        <w:t>interpellate</w:t>
      </w:r>
      <w:proofErr w:type="spellEnd"/>
      <w:r w:rsidRPr="000F7A87">
        <w:rPr>
          <w:sz w:val="12"/>
        </w:rPr>
        <w:t xml:space="preserve"> disability into a respectable and perhaps even desirable subject position, one that can be invoked to justify the ongoing abjection of poor and racialized populations. This is a futurism marked not by the rehabilitation of disabled people into nondisabled people but by the rehabilitation of disabled people into proper citizens of the state: people granted </w:t>
      </w:r>
      <w:r w:rsidRPr="000F7A87">
        <w:rPr>
          <w:b/>
          <w:bCs/>
          <w:highlight w:val="green"/>
          <w:u w:val="single"/>
        </w:rPr>
        <w:t xml:space="preserve">rights and protection under antidiscrimination laws by a nation occupying the unceded lands of native and Indigenous tribes, built by enslaved peoples trafficked across the Atlantic, and sustained by a combination of extractive wage labor, stolen resources, a militarized police force, and a privatized prison system. Rehabilitation has never only been about altering the material </w:t>
      </w:r>
      <w:proofErr w:type="spellStart"/>
      <w:proofErr w:type="gramStart"/>
      <w:r w:rsidRPr="000F7A87">
        <w:rPr>
          <w:b/>
          <w:bCs/>
          <w:highlight w:val="green"/>
          <w:u w:val="single"/>
        </w:rPr>
        <w:t>bodymind</w:t>
      </w:r>
      <w:proofErr w:type="spellEnd"/>
      <w:proofErr w:type="gramEnd"/>
      <w:r w:rsidRPr="000F7A87">
        <w:rPr>
          <w:b/>
          <w:bCs/>
          <w:highlight w:val="green"/>
          <w:u w:val="single"/>
        </w:rPr>
        <w:t xml:space="preserve">; it’s </w:t>
      </w:r>
      <w:proofErr w:type="gramStart"/>
      <w:r w:rsidRPr="000F7A87">
        <w:rPr>
          <w:b/>
          <w:bCs/>
          <w:highlight w:val="green"/>
          <w:u w:val="single"/>
        </w:rPr>
        <w:t>also been</w:t>
      </w:r>
      <w:proofErr w:type="gramEnd"/>
      <w:r w:rsidRPr="000F7A87">
        <w:rPr>
          <w:b/>
          <w:bCs/>
          <w:highlight w:val="green"/>
          <w:u w:val="single"/>
        </w:rPr>
        <w:t xml:space="preserve"> about revising what the </w:t>
      </w:r>
      <w:proofErr w:type="spellStart"/>
      <w:r w:rsidRPr="000F7A87">
        <w:rPr>
          <w:b/>
          <w:bCs/>
          <w:highlight w:val="green"/>
          <w:u w:val="single"/>
        </w:rPr>
        <w:t>bodymind</w:t>
      </w:r>
      <w:proofErr w:type="spellEnd"/>
      <w:r w:rsidRPr="000F7A87">
        <w:rPr>
          <w:b/>
          <w:bCs/>
          <w:highlight w:val="green"/>
          <w:u w:val="single"/>
        </w:rPr>
        <w:t xml:space="preserve"> means</w:t>
      </w:r>
      <w:r w:rsidRPr="000F7A87">
        <w:rPr>
          <w:sz w:val="12"/>
        </w:rPr>
        <w:t xml:space="preserve">, how it signifies. Rehabilitative efforts to </w:t>
      </w:r>
      <w:proofErr w:type="spellStart"/>
      <w:r w:rsidRPr="000F7A87">
        <w:rPr>
          <w:sz w:val="12"/>
        </w:rPr>
        <w:t>resignify</w:t>
      </w:r>
      <w:proofErr w:type="spellEnd"/>
      <w:r w:rsidRPr="000F7A87">
        <w:rPr>
          <w:sz w:val="12"/>
        </w:rPr>
        <w:t xml:space="preserve"> the disabled </w:t>
      </w:r>
      <w:proofErr w:type="spellStart"/>
      <w:r w:rsidRPr="000F7A87">
        <w:rPr>
          <w:sz w:val="12"/>
        </w:rPr>
        <w:t>bodymind</w:t>
      </w:r>
      <w:proofErr w:type="spellEnd"/>
      <w:r w:rsidRPr="000F7A87">
        <w:rPr>
          <w:sz w:val="12"/>
        </w:rPr>
        <w:t xml:space="preserve"> work in concert with attempts to secure integrative access: both are more concerned about the facade of inclusivity than with the conditions of embodying alterity. </w:t>
      </w:r>
      <w:r w:rsidRPr="000F7A87">
        <w:rPr>
          <w:u w:val="single"/>
        </w:rPr>
        <w:t>The more energy we expend rehabilitating the category of disability into the liberal state and the narrower our focus on access for the purpose of inclusivity, the more we inadvertently contribute to the “</w:t>
      </w:r>
      <w:proofErr w:type="spellStart"/>
      <w:r w:rsidRPr="000F7A87">
        <w:rPr>
          <w:u w:val="single"/>
        </w:rPr>
        <w:t>heteroperpetuity</w:t>
      </w:r>
      <w:proofErr w:type="spellEnd"/>
      <w:r w:rsidRPr="000F7A87">
        <w:rPr>
          <w:u w:val="single"/>
        </w:rPr>
        <w:t>” of the liberal state itself</w:t>
      </w:r>
      <w:r w:rsidRPr="000F7A87">
        <w:rPr>
          <w:sz w:val="12"/>
        </w:rPr>
        <w:t xml:space="preserve"> (Bruce 2016). Thinking alongside Bruce’s use of the term, I urge us to be cognizant of how disability can be instrumentalized alongside heteronormativity to propagate white supremacy and </w:t>
      </w:r>
      <w:proofErr w:type="spellStart"/>
      <w:r w:rsidRPr="000F7A87">
        <w:rPr>
          <w:sz w:val="12"/>
        </w:rPr>
        <w:t>antiBlackness</w:t>
      </w:r>
      <w:proofErr w:type="spellEnd"/>
      <w:r w:rsidRPr="000F7A87">
        <w:rPr>
          <w:sz w:val="12"/>
        </w:rPr>
        <w:t xml:space="preserve">, ultimately ossifying </w:t>
      </w:r>
      <w:proofErr w:type="spellStart"/>
      <w:r w:rsidRPr="000F7A87">
        <w:rPr>
          <w:sz w:val="12"/>
        </w:rPr>
        <w:t>heteronorms</w:t>
      </w:r>
      <w:proofErr w:type="spellEnd"/>
      <w:r w:rsidRPr="000F7A87">
        <w:rPr>
          <w:sz w:val="12"/>
        </w:rPr>
        <w:t xml:space="preserve"> and “</w:t>
      </w:r>
      <w:proofErr w:type="spellStart"/>
      <w:r w:rsidRPr="000F7A87">
        <w:rPr>
          <w:sz w:val="12"/>
        </w:rPr>
        <w:t>produc</w:t>
      </w:r>
      <w:proofErr w:type="spellEnd"/>
      <w:r w:rsidRPr="000F7A87">
        <w:rPr>
          <w:sz w:val="12"/>
        </w:rPr>
        <w:t>[</w:t>
      </w:r>
      <w:proofErr w:type="spellStart"/>
      <w:r w:rsidRPr="000F7A87">
        <w:rPr>
          <w:sz w:val="12"/>
        </w:rPr>
        <w:t>ing</w:t>
      </w:r>
      <w:proofErr w:type="spellEnd"/>
      <w:r w:rsidRPr="000F7A87">
        <w:rPr>
          <w:sz w:val="12"/>
        </w:rPr>
        <w:t xml:space="preserve">] material structures and conditions to sustain those </w:t>
      </w:r>
      <w:proofErr w:type="spellStart"/>
      <w:r w:rsidRPr="000F7A87">
        <w:rPr>
          <w:sz w:val="12"/>
        </w:rPr>
        <w:t>heteronorms</w:t>
      </w:r>
      <w:proofErr w:type="spellEnd"/>
      <w:r w:rsidRPr="000F7A87">
        <w:rPr>
          <w:sz w:val="12"/>
        </w:rPr>
        <w:t xml:space="preserve">” (2016, 169). Historically, these material structures have included the pathologization of Black gender and sexual configurations—racism and ableism cooperating to elevate the desirability of white </w:t>
      </w:r>
      <w:proofErr w:type="spellStart"/>
      <w:r w:rsidRPr="000F7A87">
        <w:rPr>
          <w:sz w:val="12"/>
        </w:rPr>
        <w:t>abledness</w:t>
      </w:r>
      <w:proofErr w:type="spellEnd"/>
      <w:r w:rsidRPr="000F7A87">
        <w:rPr>
          <w:sz w:val="12"/>
        </w:rPr>
        <w:t xml:space="preserve"> and to ensure the disrepute of Black and disabled people. The subjectification of disability introduces a variation of </w:t>
      </w:r>
      <w:proofErr w:type="spellStart"/>
      <w:r w:rsidRPr="000F7A87">
        <w:rPr>
          <w:sz w:val="12"/>
        </w:rPr>
        <w:t>heteroperpetuity</w:t>
      </w:r>
      <w:proofErr w:type="spellEnd"/>
      <w:r w:rsidRPr="000F7A87">
        <w:rPr>
          <w:sz w:val="12"/>
        </w:rPr>
        <w:t xml:space="preserve"> (dis-perpetuity?) that welcomes disability into an adjacent relationship with normativity so long as it reifies the benevolence of white supremacy and the settler state. </w:t>
      </w:r>
    </w:p>
    <w:p w14:paraId="10367809" w14:textId="77777777" w:rsidR="00FE076F" w:rsidRPr="00B77B2C" w:rsidRDefault="00FE076F" w:rsidP="00FE076F">
      <w:pPr>
        <w:rPr>
          <w:sz w:val="14"/>
        </w:rPr>
      </w:pPr>
    </w:p>
    <w:p w14:paraId="14A7B096" w14:textId="77777777" w:rsidR="00FE076F" w:rsidRPr="00B77B2C" w:rsidRDefault="00FE076F" w:rsidP="00FE076F">
      <w:pPr>
        <w:pStyle w:val="Heading4"/>
      </w:pPr>
      <w:proofErr w:type="spellStart"/>
      <w:r w:rsidRPr="00B77B2C">
        <w:t>Madtime</w:t>
      </w:r>
      <w:proofErr w:type="spellEnd"/>
      <w:r w:rsidRPr="00B77B2C">
        <w:t xml:space="preserve"> liberates mad people from the endless repetition of </w:t>
      </w:r>
      <w:proofErr w:type="spellStart"/>
      <w:r w:rsidRPr="00B77B2C">
        <w:rPr>
          <w:i/>
        </w:rPr>
        <w:t>Narrenschiff</w:t>
      </w:r>
      <w:proofErr w:type="spellEnd"/>
      <w:r w:rsidRPr="00B77B2C">
        <w:rPr>
          <w:i/>
        </w:rPr>
        <w:t xml:space="preserve"> </w:t>
      </w:r>
      <w:r w:rsidRPr="00B77B2C">
        <w:t xml:space="preserve">allowing for labor to exist external to chrono-normative structures that deemed madness as unproductive and allows for mad temporalities to be deemed productive in defiance to labor effectively disrupting the </w:t>
      </w:r>
      <w:proofErr w:type="spellStart"/>
      <w:r w:rsidRPr="00B77B2C">
        <w:t>sanestream</w:t>
      </w:r>
      <w:proofErr w:type="spellEnd"/>
    </w:p>
    <w:p w14:paraId="002E30A1" w14:textId="77777777" w:rsidR="00FE076F" w:rsidRPr="00B77B2C" w:rsidRDefault="00FE076F" w:rsidP="00FE076F">
      <w:pPr>
        <w:rPr>
          <w:rStyle w:val="Style13ptBold"/>
        </w:rPr>
      </w:pPr>
      <w:r w:rsidRPr="00B77B2C">
        <w:rPr>
          <w:rStyle w:val="Style13ptBold"/>
        </w:rPr>
        <w:t>Sinclair, A. (2025</w:t>
      </w:r>
      <w:r w:rsidRPr="00B77B2C">
        <w:rPr>
          <w:rStyle w:val="Style13ptBold"/>
          <w:b w:val="0"/>
          <w:bCs w:val="0"/>
          <w:sz w:val="20"/>
          <w:szCs w:val="20"/>
        </w:rPr>
        <w:t>). Who decides on time? Mad Time as a disruptor of normative research politics and practices. [online] Nih.gov. Available at: https://pmc.ncbi.nlm.nih.gov/articles/PMC12044529/pdf/fsoc-10-1559616.pdf //SDPW</w:t>
      </w:r>
    </w:p>
    <w:p w14:paraId="070C4491" w14:textId="77777777" w:rsidR="00FE076F" w:rsidRPr="00B77B2C" w:rsidRDefault="00FE076F" w:rsidP="00FE076F">
      <w:pPr>
        <w:rPr>
          <w:sz w:val="14"/>
        </w:rPr>
      </w:pPr>
      <w:r w:rsidRPr="00B77B2C">
        <w:rPr>
          <w:sz w:val="14"/>
        </w:rPr>
        <w:t xml:space="preserve">Ironically, during this process, my </w:t>
      </w:r>
      <w:proofErr w:type="spellStart"/>
      <w:r w:rsidRPr="00B77B2C">
        <w:rPr>
          <w:b/>
          <w:bCs/>
          <w:highlight w:val="green"/>
          <w:u w:val="single"/>
        </w:rPr>
        <w:t>bodymind</w:t>
      </w:r>
      <w:proofErr w:type="spellEnd"/>
      <w:r w:rsidRPr="00B77B2C">
        <w:rPr>
          <w:b/>
          <w:bCs/>
          <w:highlight w:val="green"/>
          <w:u w:val="single"/>
        </w:rPr>
        <w:t xml:space="preserve"> slowed</w:t>
      </w:r>
      <w:r w:rsidRPr="00B77B2C">
        <w:rPr>
          <w:sz w:val="14"/>
        </w:rPr>
        <w:t xml:space="preserve">. I </w:t>
      </w:r>
      <w:r w:rsidRPr="00B77B2C">
        <w:rPr>
          <w:b/>
          <w:bCs/>
          <w:highlight w:val="green"/>
          <w:u w:val="single"/>
        </w:rPr>
        <w:t>struggle</w:t>
      </w:r>
      <w:r w:rsidRPr="00B77B2C">
        <w:rPr>
          <w:sz w:val="14"/>
        </w:rPr>
        <w:t xml:space="preserve">d </w:t>
      </w:r>
      <w:r w:rsidRPr="00B77B2C">
        <w:rPr>
          <w:b/>
          <w:bCs/>
          <w:highlight w:val="green"/>
          <w:u w:val="single"/>
        </w:rPr>
        <w:t>to get out of bed. Tasks took</w:t>
      </w:r>
      <w:r w:rsidRPr="00B77B2C">
        <w:rPr>
          <w:sz w:val="14"/>
        </w:rPr>
        <w:t xml:space="preserve"> me what seemed like </w:t>
      </w:r>
      <w:r w:rsidRPr="00B77B2C">
        <w:rPr>
          <w:b/>
          <w:bCs/>
          <w:highlight w:val="green"/>
          <w:u w:val="single"/>
        </w:rPr>
        <w:t xml:space="preserve">so long, and my brain would not work as quickly as </w:t>
      </w:r>
      <w:proofErr w:type="gramStart"/>
      <w:r w:rsidRPr="00B77B2C">
        <w:rPr>
          <w:b/>
          <w:bCs/>
          <w:highlight w:val="green"/>
          <w:u w:val="single"/>
        </w:rPr>
        <w:t>I  wanted</w:t>
      </w:r>
      <w:proofErr w:type="gramEnd"/>
      <w:r w:rsidRPr="00B77B2C">
        <w:rPr>
          <w:b/>
          <w:bCs/>
          <w:highlight w:val="green"/>
          <w:u w:val="single"/>
        </w:rPr>
        <w:t xml:space="preserve"> it to. Everyday conversations and decisions were hard</w:t>
      </w:r>
      <w:r w:rsidRPr="00B77B2C">
        <w:rPr>
          <w:b/>
          <w:bCs/>
          <w:u w:val="single"/>
        </w:rPr>
        <w:t xml:space="preserve"> </w:t>
      </w:r>
      <w:r w:rsidRPr="00B77B2C">
        <w:rPr>
          <w:sz w:val="14"/>
        </w:rPr>
        <w:t xml:space="preserve">as I </w:t>
      </w:r>
      <w:r w:rsidRPr="00B77B2C">
        <w:rPr>
          <w:b/>
          <w:bCs/>
          <w:highlight w:val="green"/>
          <w:u w:val="single"/>
        </w:rPr>
        <w:t>struggle</w:t>
      </w:r>
      <w:r w:rsidRPr="00B77B2C">
        <w:rPr>
          <w:sz w:val="14"/>
        </w:rPr>
        <w:t>d</w:t>
      </w:r>
      <w:r w:rsidRPr="00B77B2C">
        <w:rPr>
          <w:b/>
          <w:bCs/>
          <w:u w:val="single"/>
        </w:rPr>
        <w:t xml:space="preserve"> </w:t>
      </w:r>
      <w:r w:rsidRPr="00B77B2C">
        <w:rPr>
          <w:b/>
          <w:bCs/>
          <w:highlight w:val="green"/>
          <w:u w:val="single"/>
        </w:rPr>
        <w:t>to process the information coming in and integrate it with what was already known</w:t>
      </w:r>
      <w:r w:rsidRPr="00B77B2C">
        <w:rPr>
          <w:sz w:val="14"/>
        </w:rPr>
        <w:t xml:space="preserve">. I have been to this place many times before. I know with time, it will pass. I work with people close to me to clear the decks – I </w:t>
      </w:r>
      <w:r w:rsidRPr="00B77B2C">
        <w:rPr>
          <w:b/>
          <w:bCs/>
          <w:highlight w:val="green"/>
          <w:u w:val="single"/>
        </w:rPr>
        <w:t>cancel appointments</w:t>
      </w:r>
      <w:r w:rsidRPr="00B77B2C">
        <w:rPr>
          <w:sz w:val="14"/>
        </w:rPr>
        <w:t xml:space="preserve"> and </w:t>
      </w:r>
      <w:r w:rsidRPr="00B77B2C">
        <w:rPr>
          <w:b/>
          <w:bCs/>
          <w:highlight w:val="green"/>
          <w:u w:val="single"/>
        </w:rPr>
        <w:t>work, and</w:t>
      </w:r>
      <w:r w:rsidRPr="00B77B2C">
        <w:rPr>
          <w:sz w:val="14"/>
        </w:rPr>
        <w:t xml:space="preserve"> we </w:t>
      </w:r>
      <w:r w:rsidRPr="00B77B2C">
        <w:rPr>
          <w:b/>
          <w:bCs/>
          <w:highlight w:val="green"/>
          <w:u w:val="single"/>
        </w:rPr>
        <w:t>sit tight</w:t>
      </w:r>
      <w:r w:rsidRPr="00B77B2C">
        <w:rPr>
          <w:b/>
          <w:bCs/>
          <w:u w:val="single"/>
        </w:rPr>
        <w:t>.</w:t>
      </w:r>
      <w:r w:rsidRPr="00B77B2C">
        <w:rPr>
          <w:sz w:val="14"/>
        </w:rPr>
        <w:t xml:space="preserve"> We eat frozen meals. I potter around. Spend time in the garden. Go for slow walks</w:t>
      </w:r>
      <w:r w:rsidRPr="00B77B2C">
        <w:rPr>
          <w:b/>
          <w:bCs/>
          <w:u w:val="single"/>
        </w:rPr>
        <w:t xml:space="preserve">. </w:t>
      </w:r>
      <w:r w:rsidRPr="00B77B2C">
        <w:rPr>
          <w:b/>
          <w:bCs/>
          <w:highlight w:val="green"/>
          <w:u w:val="single"/>
        </w:rPr>
        <w:t xml:space="preserve">Slowly. Slowly, the world starts to feel safe enough to re-enter, my </w:t>
      </w:r>
      <w:proofErr w:type="spellStart"/>
      <w:proofErr w:type="gramStart"/>
      <w:r w:rsidRPr="00B77B2C">
        <w:rPr>
          <w:b/>
          <w:bCs/>
          <w:highlight w:val="green"/>
          <w:u w:val="single"/>
        </w:rPr>
        <w:t>bodymind</w:t>
      </w:r>
      <w:proofErr w:type="spellEnd"/>
      <w:proofErr w:type="gramEnd"/>
      <w:r w:rsidRPr="00B77B2C">
        <w:rPr>
          <w:b/>
          <w:bCs/>
          <w:highlight w:val="green"/>
          <w:u w:val="single"/>
        </w:rPr>
        <w:t xml:space="preserve"> feels strong enough to re-engage, and </w:t>
      </w:r>
      <w:proofErr w:type="gramStart"/>
      <w:r w:rsidRPr="00B77B2C">
        <w:rPr>
          <w:b/>
          <w:bCs/>
          <w:highlight w:val="green"/>
          <w:u w:val="single"/>
        </w:rPr>
        <w:t>I  return</w:t>
      </w:r>
      <w:proofErr w:type="gramEnd"/>
      <w:r w:rsidRPr="00B77B2C">
        <w:rPr>
          <w:b/>
          <w:bCs/>
          <w:highlight w:val="green"/>
          <w:u w:val="single"/>
        </w:rPr>
        <w:t xml:space="preserve"> to operating at a pace considered normal within</w:t>
      </w:r>
      <w:r w:rsidRPr="00B77B2C">
        <w:rPr>
          <w:sz w:val="14"/>
        </w:rPr>
        <w:t xml:space="preserve"> academic </w:t>
      </w:r>
      <w:r w:rsidRPr="00B77B2C">
        <w:rPr>
          <w:b/>
          <w:bCs/>
          <w:highlight w:val="green"/>
          <w:u w:val="single"/>
        </w:rPr>
        <w:t>spaces underpinned by neoliberal, capitalist, colonial, and patriarchal ideals</w:t>
      </w:r>
      <w:r w:rsidRPr="00B77B2C">
        <w:rPr>
          <w:sz w:val="14"/>
        </w:rPr>
        <w:t xml:space="preserve">. Doing so requires </w:t>
      </w:r>
      <w:proofErr w:type="gramStart"/>
      <w:r w:rsidRPr="00B77B2C">
        <w:rPr>
          <w:sz w:val="14"/>
        </w:rPr>
        <w:t>leaning</w:t>
      </w:r>
      <w:proofErr w:type="gramEnd"/>
      <w:r w:rsidRPr="00B77B2C">
        <w:rPr>
          <w:sz w:val="14"/>
        </w:rPr>
        <w:t xml:space="preserve"> on my socio-economic privilege, performing as a ‘supercrip’ to catch up on what is considered my reduced productivity (Clare, 2015). It is easy in such moments for me to curse my </w:t>
      </w:r>
      <w:proofErr w:type="spellStart"/>
      <w:r w:rsidRPr="00B77B2C">
        <w:rPr>
          <w:sz w:val="14"/>
        </w:rPr>
        <w:t>bodymind</w:t>
      </w:r>
      <w:proofErr w:type="spellEnd"/>
      <w:r w:rsidRPr="00B77B2C">
        <w:rPr>
          <w:sz w:val="14"/>
        </w:rPr>
        <w:t xml:space="preserve"> for </w:t>
      </w:r>
      <w:r w:rsidRPr="00B77B2C">
        <w:rPr>
          <w:b/>
          <w:bCs/>
          <w:highlight w:val="green"/>
          <w:u w:val="single"/>
        </w:rPr>
        <w:t>failing to keep up with normative temporal orientations</w:t>
      </w:r>
      <w:r w:rsidRPr="00B77B2C">
        <w:rPr>
          <w:sz w:val="14"/>
        </w:rPr>
        <w:t xml:space="preserve"> and for failing to do research in a way that aligns with academic schedules and expectations (Price, 2024; Rodgers et al., 2022). </w:t>
      </w:r>
      <w:r w:rsidRPr="00B77B2C">
        <w:rPr>
          <w:b/>
          <w:bCs/>
          <w:highlight w:val="green"/>
          <w:u w:val="single"/>
        </w:rPr>
        <w:t>However</w:t>
      </w:r>
      <w:r w:rsidRPr="00B77B2C">
        <w:rPr>
          <w:sz w:val="14"/>
        </w:rPr>
        <w:t xml:space="preserve">, readings on </w:t>
      </w:r>
      <w:r w:rsidRPr="00B77B2C">
        <w:rPr>
          <w:b/>
          <w:bCs/>
          <w:highlight w:val="green"/>
          <w:u w:val="single"/>
        </w:rPr>
        <w:t>Mad</w:t>
      </w:r>
      <w:r w:rsidRPr="00B77B2C">
        <w:rPr>
          <w:sz w:val="14"/>
        </w:rPr>
        <w:t>, crip, trans, queer, and Indigenous</w:t>
      </w:r>
      <w:r w:rsidRPr="00B77B2C">
        <w:rPr>
          <w:b/>
          <w:bCs/>
          <w:u w:val="single"/>
        </w:rPr>
        <w:t xml:space="preserve"> </w:t>
      </w:r>
      <w:r w:rsidRPr="00B77B2C">
        <w:rPr>
          <w:b/>
          <w:bCs/>
          <w:highlight w:val="green"/>
          <w:u w:val="single"/>
        </w:rPr>
        <w:t>time</w:t>
      </w:r>
      <w:r w:rsidRPr="00B77B2C">
        <w:rPr>
          <w:sz w:val="14"/>
        </w:rPr>
        <w:t xml:space="preserve"> alongside the knowledge and experiences of peer support workers have </w:t>
      </w:r>
      <w:r w:rsidRPr="00B77B2C">
        <w:rPr>
          <w:b/>
          <w:bCs/>
          <w:highlight w:val="green"/>
          <w:u w:val="single"/>
        </w:rPr>
        <w:t>enable</w:t>
      </w:r>
      <w:r w:rsidRPr="00B77B2C">
        <w:rPr>
          <w:sz w:val="14"/>
        </w:rPr>
        <w:t xml:space="preserve">d a growing </w:t>
      </w:r>
      <w:r w:rsidRPr="00B77B2C">
        <w:rPr>
          <w:b/>
          <w:bCs/>
          <w:highlight w:val="green"/>
          <w:u w:val="single"/>
        </w:rPr>
        <w:t>part</w:t>
      </w:r>
      <w:r w:rsidRPr="00B77B2C">
        <w:rPr>
          <w:sz w:val="14"/>
        </w:rPr>
        <w:t xml:space="preserve"> of me </w:t>
      </w:r>
      <w:r w:rsidRPr="00B77B2C">
        <w:rPr>
          <w:b/>
          <w:bCs/>
          <w:highlight w:val="green"/>
          <w:u w:val="single"/>
        </w:rPr>
        <w:t>to celebrate</w:t>
      </w:r>
      <w:r w:rsidRPr="00B77B2C">
        <w:rPr>
          <w:sz w:val="14"/>
        </w:rPr>
        <w:t xml:space="preserve"> my </w:t>
      </w:r>
      <w:proofErr w:type="spellStart"/>
      <w:r w:rsidRPr="00B77B2C">
        <w:rPr>
          <w:b/>
          <w:bCs/>
          <w:highlight w:val="green"/>
          <w:u w:val="single"/>
        </w:rPr>
        <w:t>bodymind’s</w:t>
      </w:r>
      <w:proofErr w:type="spellEnd"/>
      <w:r w:rsidRPr="00B77B2C">
        <w:rPr>
          <w:b/>
          <w:bCs/>
          <w:highlight w:val="green"/>
          <w:u w:val="single"/>
        </w:rPr>
        <w:t xml:space="preserve"> resistance to the normalized ideals of productivity</w:t>
      </w:r>
      <w:r w:rsidRPr="00B77B2C">
        <w:rPr>
          <w:sz w:val="14"/>
        </w:rPr>
        <w:t xml:space="preserve"> within research assemblages </w:t>
      </w:r>
      <w:r w:rsidRPr="00B77B2C">
        <w:rPr>
          <w:b/>
          <w:bCs/>
          <w:highlight w:val="green"/>
          <w:u w:val="single"/>
        </w:rPr>
        <w:t>and the chrono-normative ordering</w:t>
      </w:r>
      <w:r w:rsidRPr="00B77B2C">
        <w:rPr>
          <w:sz w:val="14"/>
        </w:rPr>
        <w:t xml:space="preserve"> of research. Rather than seeing </w:t>
      </w:r>
      <w:proofErr w:type="spellStart"/>
      <w:r w:rsidRPr="00B77B2C">
        <w:rPr>
          <w:sz w:val="14"/>
        </w:rPr>
        <w:t>bodyminds</w:t>
      </w:r>
      <w:proofErr w:type="spellEnd"/>
      <w:r w:rsidRPr="00B77B2C">
        <w:rPr>
          <w:sz w:val="14"/>
        </w:rPr>
        <w:t xml:space="preserve"> as needing discipline, I started to use </w:t>
      </w:r>
      <w:r w:rsidRPr="00B77B2C">
        <w:rPr>
          <w:b/>
          <w:bCs/>
          <w:highlight w:val="green"/>
          <w:u w:val="single"/>
        </w:rPr>
        <w:t>Mad Time</w:t>
      </w:r>
      <w:r w:rsidRPr="00B77B2C">
        <w:rPr>
          <w:sz w:val="14"/>
        </w:rPr>
        <w:t xml:space="preserve"> to </w:t>
      </w:r>
      <w:r w:rsidRPr="00B77B2C">
        <w:rPr>
          <w:b/>
          <w:bCs/>
          <w:highlight w:val="green"/>
          <w:u w:val="single"/>
        </w:rPr>
        <w:t>consider such failures as productive</w:t>
      </w:r>
      <w:r w:rsidRPr="00B77B2C">
        <w:rPr>
          <w:sz w:val="14"/>
        </w:rPr>
        <w:t xml:space="preserve">, becoming curious about how such thinking might be applied to methodology. How might my own, and others’, Mad experiences of temporal misfitting be considered valuable? My own experiences form part of what is contained within this article. I share my reflections on both engaging in this research and navigating different temporal orientations and expectations alongside the experiences of others as part of my commitment to becoming mad in our thinking and doing together. Bringing forward and sharing one’s experiences of madness and using such experiences to inform relationships, research, and activism is an integral part of peer work, survivor research, and Mad theorizing. However, drawing on </w:t>
      </w:r>
      <w:proofErr w:type="gramStart"/>
      <w:r w:rsidRPr="00B77B2C">
        <w:rPr>
          <w:sz w:val="14"/>
        </w:rPr>
        <w:t>a relational</w:t>
      </w:r>
      <w:proofErr w:type="gramEnd"/>
      <w:r w:rsidRPr="00B77B2C">
        <w:rPr>
          <w:sz w:val="14"/>
        </w:rPr>
        <w:t xml:space="preserve"> ontology, </w:t>
      </w:r>
      <w:proofErr w:type="gramStart"/>
      <w:r w:rsidRPr="00B77B2C">
        <w:rPr>
          <w:sz w:val="14"/>
        </w:rPr>
        <w:t>I  am</w:t>
      </w:r>
      <w:proofErr w:type="gramEnd"/>
      <w:r w:rsidRPr="00B77B2C">
        <w:rPr>
          <w:sz w:val="14"/>
        </w:rPr>
        <w:t xml:space="preserve">  uncomfortable positioning the work as autoethnographic. I do not see myself and my experiences as a separate piece of ‘data’ to be analyzed alongside </w:t>
      </w:r>
      <w:proofErr w:type="gramStart"/>
      <w:r w:rsidRPr="00B77B2C">
        <w:rPr>
          <w:sz w:val="14"/>
        </w:rPr>
        <w:t>those of others</w:t>
      </w:r>
      <w:proofErr w:type="gramEnd"/>
      <w:r w:rsidRPr="00B77B2C">
        <w:rPr>
          <w:sz w:val="14"/>
        </w:rPr>
        <w:t xml:space="preserve">, nor do I position them representative of a wider cultural experience. Instead, I conceptualize my body, history, emotions, desires, and experiences as deeply entangled with the research, both shaping and being shaped by it. For example, I consider the experiences and knowledge shared within discussions with peer support workers as produced in relation to other elements, including bodily responses, ideas, objects (technology, consent forms), expectations (for example, what we thought the other might want to hear), desires (for example, what I/they/we wanted to get off one’s chest), and dominant discourses (shaping what can and cannot be made sense of and articulated).4 I thus share my own experiences and reflections, not as representative, but as provocation points to think differently about madness and methodology. </w:t>
      </w:r>
      <w:r w:rsidRPr="00B77B2C">
        <w:rPr>
          <w:b/>
          <w:bCs/>
          <w:highlight w:val="green"/>
          <w:u w:val="single"/>
        </w:rPr>
        <w:t>A further element, post-qualitative inquiry (PQI), is also interwoven in</w:t>
      </w:r>
      <w:r w:rsidRPr="00B77B2C">
        <w:rPr>
          <w:sz w:val="14"/>
        </w:rPr>
        <w:t xml:space="preserve"> this research. </w:t>
      </w:r>
      <w:proofErr w:type="gramStart"/>
      <w:r w:rsidRPr="00B77B2C">
        <w:rPr>
          <w:sz w:val="14"/>
        </w:rPr>
        <w:t>Similar to</w:t>
      </w:r>
      <w:proofErr w:type="gramEnd"/>
      <w:r w:rsidRPr="00B77B2C">
        <w:rPr>
          <w:sz w:val="14"/>
        </w:rPr>
        <w:t xml:space="preserve"> Mad methodologies</w:t>
      </w:r>
      <w:r w:rsidRPr="00B77B2C">
        <w:rPr>
          <w:sz w:val="14"/>
          <w:highlight w:val="green"/>
        </w:rPr>
        <w:t xml:space="preserve">, </w:t>
      </w:r>
      <w:r w:rsidRPr="00B77B2C">
        <w:rPr>
          <w:b/>
          <w:bCs/>
          <w:highlight w:val="green"/>
          <w:u w:val="single"/>
        </w:rPr>
        <w:t>PQI rejects pre-existing methods and definitions</w:t>
      </w:r>
      <w:r w:rsidRPr="00B77B2C">
        <w:rPr>
          <w:sz w:val="14"/>
        </w:rPr>
        <w:t xml:space="preserve"> of how research should be done, arguing that </w:t>
      </w:r>
      <w:r w:rsidRPr="00B77B2C">
        <w:rPr>
          <w:b/>
          <w:bCs/>
          <w:highlight w:val="green"/>
          <w:u w:val="single"/>
        </w:rPr>
        <w:t>these methods</w:t>
      </w:r>
      <w:r w:rsidRPr="00B77B2C">
        <w:rPr>
          <w:sz w:val="14"/>
        </w:rPr>
        <w:t xml:space="preserve"> and research protocols </w:t>
      </w:r>
      <w:r w:rsidRPr="00B77B2C">
        <w:rPr>
          <w:b/>
          <w:bCs/>
          <w:highlight w:val="green"/>
          <w:u w:val="single"/>
        </w:rPr>
        <w:t>serve as exclusionary measures and, too often, simplify complex and multifaceted phenomena</w:t>
      </w:r>
      <w:r w:rsidRPr="00B77B2C">
        <w:rPr>
          <w:b/>
          <w:bCs/>
          <w:u w:val="single"/>
        </w:rPr>
        <w:t>.</w:t>
      </w:r>
      <w:r w:rsidRPr="00B77B2C">
        <w:rPr>
          <w:sz w:val="14"/>
        </w:rPr>
        <w:t xml:space="preserve"> Instead of prioritizing methods, PQI requires a commitment to thinking rigorously with theory and concepts (Koro-Ljungberg, 2016; Lather and Pierre, 2013; Liddiard et al., 2019; </w:t>
      </w:r>
      <w:proofErr w:type="spellStart"/>
      <w:r w:rsidRPr="00B77B2C">
        <w:rPr>
          <w:sz w:val="14"/>
        </w:rPr>
        <w:t>Murris</w:t>
      </w:r>
      <w:proofErr w:type="spellEnd"/>
      <w:r w:rsidRPr="00B77B2C">
        <w:rPr>
          <w:sz w:val="14"/>
        </w:rPr>
        <w:t xml:space="preserve">, 2020; Pierre, 2021). Taken </w:t>
      </w:r>
      <w:r w:rsidRPr="00B77B2C">
        <w:rPr>
          <w:b/>
          <w:bCs/>
          <w:highlight w:val="green"/>
          <w:u w:val="single"/>
        </w:rPr>
        <w:t xml:space="preserve">together, both Mad methodologies and PQI refuse “to make mad subjects both knowable and governable, or to make sense of that which cannot and should not </w:t>
      </w:r>
      <w:proofErr w:type="gramStart"/>
      <w:r w:rsidRPr="00B77B2C">
        <w:rPr>
          <w:b/>
          <w:bCs/>
          <w:highlight w:val="green"/>
          <w:u w:val="single"/>
        </w:rPr>
        <w:t>be  reduced</w:t>
      </w:r>
      <w:proofErr w:type="gramEnd"/>
      <w:r w:rsidRPr="00B77B2C">
        <w:rPr>
          <w:b/>
          <w:bCs/>
          <w:highlight w:val="green"/>
          <w:u w:val="single"/>
        </w:rPr>
        <w:t xml:space="preserve"> to the rationalist’s desire for uniformity, consistency, universality and conformity to the dominant logics of the </w:t>
      </w:r>
      <w:proofErr w:type="spellStart"/>
      <w:r w:rsidRPr="00B77B2C">
        <w:rPr>
          <w:b/>
          <w:bCs/>
          <w:highlight w:val="green"/>
          <w:u w:val="single"/>
        </w:rPr>
        <w:t>sanestream</w:t>
      </w:r>
      <w:proofErr w:type="spellEnd"/>
      <w:r w:rsidRPr="00B77B2C">
        <w:rPr>
          <w:sz w:val="14"/>
        </w:rPr>
        <w:t xml:space="preserve">” (LeFrancois and </w:t>
      </w:r>
      <w:proofErr w:type="spellStart"/>
      <w:r w:rsidRPr="00B77B2C">
        <w:rPr>
          <w:sz w:val="14"/>
        </w:rPr>
        <w:t>Voronka</w:t>
      </w:r>
      <w:proofErr w:type="spellEnd"/>
      <w:r w:rsidRPr="00B77B2C">
        <w:rPr>
          <w:sz w:val="14"/>
        </w:rPr>
        <w:t xml:space="preserve">, 2022, p.  108). Woven together, these approaches push toward enacting research as performative rather than representative, political rather than ‘objective’, prompting questions such as ‘What do our research practices produce?’ and ‘In what ways might </w:t>
      </w:r>
      <w:proofErr w:type="gramStart"/>
      <w:r w:rsidRPr="00B77B2C">
        <w:rPr>
          <w:sz w:val="14"/>
        </w:rPr>
        <w:t>we  identify</w:t>
      </w:r>
      <w:proofErr w:type="gramEnd"/>
      <w:r w:rsidRPr="00B77B2C">
        <w:rPr>
          <w:sz w:val="14"/>
        </w:rPr>
        <w:t xml:space="preserve"> and support relations that produce alternatives to </w:t>
      </w:r>
      <w:proofErr w:type="spellStart"/>
      <w:r w:rsidRPr="00B77B2C">
        <w:rPr>
          <w:sz w:val="14"/>
        </w:rPr>
        <w:t>psychiatrization</w:t>
      </w:r>
      <w:proofErr w:type="spellEnd"/>
      <w:r w:rsidRPr="00B77B2C">
        <w:rPr>
          <w:sz w:val="14"/>
        </w:rPr>
        <w:t xml:space="preserve">?’ These relations between Mad Time, PQI, peer support workers’ experiences, my own Mad desires, academic processes, and expectations cannot be separated into a set of linear and replicable methodological steps. Rather, they are part of the research assemblage: deeply entangled and collectively, they have produced what the thinking outlined below. </w:t>
      </w:r>
      <w:proofErr w:type="gramStart"/>
      <w:r w:rsidRPr="00B77B2C">
        <w:rPr>
          <w:sz w:val="14"/>
        </w:rPr>
        <w:t>I  desire</w:t>
      </w:r>
      <w:proofErr w:type="gramEnd"/>
      <w:r w:rsidRPr="00B77B2C">
        <w:rPr>
          <w:sz w:val="14"/>
        </w:rPr>
        <w:t xml:space="preserve"> this study to </w:t>
      </w:r>
      <w:proofErr w:type="gramStart"/>
      <w:r w:rsidRPr="00B77B2C">
        <w:rPr>
          <w:sz w:val="14"/>
        </w:rPr>
        <w:t>be  taken</w:t>
      </w:r>
      <w:proofErr w:type="gramEnd"/>
      <w:r w:rsidRPr="00B77B2C">
        <w:rPr>
          <w:sz w:val="14"/>
        </w:rPr>
        <w:t xml:space="preserve"> as a provocation, to </w:t>
      </w:r>
      <w:proofErr w:type="gramStart"/>
      <w:r w:rsidRPr="00B77B2C">
        <w:rPr>
          <w:sz w:val="14"/>
        </w:rPr>
        <w:t>open up</w:t>
      </w:r>
      <w:proofErr w:type="gramEnd"/>
      <w:r w:rsidRPr="00B77B2C">
        <w:rPr>
          <w:sz w:val="14"/>
        </w:rPr>
        <w:t xml:space="preserve"> ways for thinking about madness and methodologies as diverse and multiple, rather than taking such work as representative of Mad experiences and relations to time or arguing for the ‘right’ way to do research. I have used a variety of inputs to think through and against my own experiences of madness and temporality, including supervision, engaging with affective tensions and differences within transcripts, and thinking with theory across disciplines. However, I will have undoubtedly erased experiences and thinking that do not reflect my own. Madness exists in many forms, with many varied implications. Furthermore, my privilege and positionality in the world have, in many ways, sheltered me from the more oppressive intersections and effects of misfitting with normative temporalities. The thinking I share here is thus messy and unfinished, and </w:t>
      </w:r>
      <w:proofErr w:type="gramStart"/>
      <w:r w:rsidRPr="00B77B2C">
        <w:rPr>
          <w:sz w:val="14"/>
        </w:rPr>
        <w:t>I  offer</w:t>
      </w:r>
      <w:proofErr w:type="gramEnd"/>
      <w:r w:rsidRPr="00B77B2C">
        <w:rPr>
          <w:sz w:val="14"/>
        </w:rPr>
        <w:t xml:space="preserve"> it up imperfectly in the hope it may grow and become otherwise</w:t>
      </w:r>
    </w:p>
    <w:p w14:paraId="28C31C3A" w14:textId="77777777" w:rsidR="00D907E5" w:rsidRDefault="00D907E5"/>
    <w:sectPr w:rsidR="00D907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76F"/>
    <w:rsid w:val="003C7930"/>
    <w:rsid w:val="008B30EE"/>
    <w:rsid w:val="00C76C29"/>
    <w:rsid w:val="00D907E5"/>
    <w:rsid w:val="00FE07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8DF0D"/>
  <w15:chartTrackingRefBased/>
  <w15:docId w15:val="{69B19249-68FB-4AD5-A935-BBD8D47C7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E076F"/>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FE076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E076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FE076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FE076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E076F"/>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FE07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07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07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07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E076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E076F"/>
  </w:style>
  <w:style w:type="character" w:customStyle="1" w:styleId="Heading1Char">
    <w:name w:val="Heading 1 Char"/>
    <w:aliases w:val="Pocket Char"/>
    <w:basedOn w:val="DefaultParagraphFont"/>
    <w:link w:val="Heading1"/>
    <w:rsid w:val="00FE076F"/>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FE076F"/>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FE076F"/>
    <w:rPr>
      <w:rFonts w:ascii="Calibri" w:eastAsiaTheme="majorEastAsia" w:hAnsi="Calibri" w:cstheme="majorBidi"/>
      <w:b/>
      <w:kern w:val="0"/>
      <w:sz w:val="32"/>
      <w:u w:val="single"/>
      <w14:ligatures w14:val="none"/>
    </w:rPr>
  </w:style>
  <w:style w:type="character" w:customStyle="1" w:styleId="Heading4Char">
    <w:name w:val="Heading 4 Char"/>
    <w:aliases w:val="Tag Char"/>
    <w:basedOn w:val="DefaultParagraphFont"/>
    <w:link w:val="Heading4"/>
    <w:uiPriority w:val="3"/>
    <w:rsid w:val="00FE076F"/>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FE076F"/>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FE07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07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07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076F"/>
    <w:rPr>
      <w:rFonts w:eastAsiaTheme="majorEastAsia" w:cstheme="majorBidi"/>
      <w:color w:val="272727" w:themeColor="text1" w:themeTint="D8"/>
    </w:rPr>
  </w:style>
  <w:style w:type="paragraph" w:styleId="Title">
    <w:name w:val="Title"/>
    <w:basedOn w:val="Normal"/>
    <w:next w:val="Normal"/>
    <w:link w:val="TitleChar"/>
    <w:uiPriority w:val="10"/>
    <w:qFormat/>
    <w:rsid w:val="00FE07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07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07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07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076F"/>
    <w:pPr>
      <w:spacing w:before="160"/>
      <w:jc w:val="center"/>
    </w:pPr>
    <w:rPr>
      <w:i/>
      <w:iCs/>
      <w:color w:val="404040" w:themeColor="text1" w:themeTint="BF"/>
    </w:rPr>
  </w:style>
  <w:style w:type="character" w:customStyle="1" w:styleId="QuoteChar">
    <w:name w:val="Quote Char"/>
    <w:basedOn w:val="DefaultParagraphFont"/>
    <w:link w:val="Quote"/>
    <w:uiPriority w:val="29"/>
    <w:rsid w:val="00FE076F"/>
    <w:rPr>
      <w:i/>
      <w:iCs/>
      <w:color w:val="404040" w:themeColor="text1" w:themeTint="BF"/>
    </w:rPr>
  </w:style>
  <w:style w:type="paragraph" w:styleId="ListParagraph">
    <w:name w:val="List Paragraph"/>
    <w:basedOn w:val="Normal"/>
    <w:uiPriority w:val="34"/>
    <w:qFormat/>
    <w:rsid w:val="00FE076F"/>
    <w:pPr>
      <w:ind w:left="720"/>
      <w:contextualSpacing/>
    </w:pPr>
  </w:style>
  <w:style w:type="character" w:styleId="IntenseEmphasis">
    <w:name w:val="Intense Emphasis"/>
    <w:basedOn w:val="DefaultParagraphFont"/>
    <w:uiPriority w:val="21"/>
    <w:qFormat/>
    <w:rsid w:val="00FE076F"/>
    <w:rPr>
      <w:i/>
      <w:iCs/>
      <w:color w:val="0F4761" w:themeColor="accent1" w:themeShade="BF"/>
    </w:rPr>
  </w:style>
  <w:style w:type="paragraph" w:styleId="IntenseQuote">
    <w:name w:val="Intense Quote"/>
    <w:basedOn w:val="Normal"/>
    <w:next w:val="Normal"/>
    <w:link w:val="IntenseQuoteChar"/>
    <w:uiPriority w:val="30"/>
    <w:qFormat/>
    <w:rsid w:val="00FE07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076F"/>
    <w:rPr>
      <w:i/>
      <w:iCs/>
      <w:color w:val="0F4761" w:themeColor="accent1" w:themeShade="BF"/>
    </w:rPr>
  </w:style>
  <w:style w:type="character" w:styleId="IntenseReference">
    <w:name w:val="Intense Reference"/>
    <w:basedOn w:val="DefaultParagraphFont"/>
    <w:uiPriority w:val="32"/>
    <w:qFormat/>
    <w:rsid w:val="00FE076F"/>
    <w:rPr>
      <w:b/>
      <w:bCs/>
      <w:smallCaps/>
      <w:color w:val="0F4761" w:themeColor="accent1" w:themeShade="BF"/>
      <w:spacing w:val="5"/>
    </w:rPr>
  </w:style>
  <w:style w:type="character" w:customStyle="1" w:styleId="Style13ptBold">
    <w:name w:val="Style 13 pt Bold"/>
    <w:aliases w:val="Cite"/>
    <w:basedOn w:val="DefaultParagraphFont"/>
    <w:uiPriority w:val="6"/>
    <w:qFormat/>
    <w:rsid w:val="00FE076F"/>
    <w:rPr>
      <w:b/>
      <w:bCs/>
      <w:sz w:val="26"/>
      <w:u w:val="none"/>
    </w:rPr>
  </w:style>
  <w:style w:type="character" w:styleId="Hyperlink">
    <w:name w:val="Hyperlink"/>
    <w:basedOn w:val="DefaultParagraphFont"/>
    <w:uiPriority w:val="99"/>
    <w:unhideWhenUsed/>
    <w:rsid w:val="00FE076F"/>
    <w:rPr>
      <w:color w:val="467886" w:themeColor="hyperlink"/>
      <w:u w:val="single"/>
    </w:rPr>
  </w:style>
  <w:style w:type="character" w:styleId="Emphasis">
    <w:name w:val="Emphasis"/>
    <w:basedOn w:val="DefaultParagraphFont"/>
    <w:uiPriority w:val="8"/>
    <w:qFormat/>
    <w:rsid w:val="00FE076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E076F"/>
    <w:rPr>
      <w:color w:val="auto"/>
      <w:u w:val="none"/>
    </w:rPr>
  </w:style>
  <w:style w:type="character" w:customStyle="1" w:styleId="StyleUnderline">
    <w:name w:val="Style Underline"/>
    <w:aliases w:val="Underline"/>
    <w:basedOn w:val="DefaultParagraphFont"/>
    <w:uiPriority w:val="7"/>
    <w:qFormat/>
    <w:rsid w:val="00FE076F"/>
    <w:rPr>
      <w:b w:val="0"/>
      <w:sz w:val="22"/>
      <w:u w:val="single"/>
    </w:rPr>
  </w:style>
  <w:style w:type="character" w:styleId="Strong">
    <w:name w:val="Strong"/>
    <w:basedOn w:val="DefaultParagraphFont"/>
    <w:uiPriority w:val="22"/>
    <w:qFormat/>
    <w:rsid w:val="00FE076F"/>
    <w:rPr>
      <w:b/>
      <w:bCs/>
    </w:rPr>
  </w:style>
  <w:style w:type="character" w:styleId="BookTitle">
    <w:name w:val="Book Title"/>
    <w:basedOn w:val="DefaultParagraphFont"/>
    <w:uiPriority w:val="33"/>
    <w:qFormat/>
    <w:rsid w:val="00FE076F"/>
    <w:rPr>
      <w:b/>
      <w:bCs/>
      <w:i/>
      <w:iCs/>
      <w:spacing w:val="5"/>
    </w:rPr>
  </w:style>
  <w:style w:type="numbering" w:styleId="111111">
    <w:name w:val="Outline List 2"/>
    <w:basedOn w:val="NoList"/>
    <w:uiPriority w:val="99"/>
    <w:semiHidden/>
    <w:unhideWhenUsed/>
    <w:rsid w:val="00FE076F"/>
  </w:style>
  <w:style w:type="paragraph" w:styleId="Header">
    <w:name w:val="header"/>
    <w:basedOn w:val="Normal"/>
    <w:link w:val="HeaderChar"/>
    <w:uiPriority w:val="99"/>
    <w:semiHidden/>
    <w:rsid w:val="00FE076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E076F"/>
    <w:rPr>
      <w:rFonts w:ascii="Calibri" w:hAnsi="Calibri" w:cs="Calibri"/>
      <w:kern w:val="0"/>
      <w:sz w:val="22"/>
      <w:szCs w:val="22"/>
      <w14:ligatures w14:val="none"/>
    </w:rPr>
  </w:style>
  <w:style w:type="paragraph" w:styleId="Footer">
    <w:name w:val="footer"/>
    <w:basedOn w:val="Normal"/>
    <w:link w:val="FooterChar"/>
    <w:uiPriority w:val="99"/>
    <w:semiHidden/>
    <w:rsid w:val="00FE076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E076F"/>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FE076F"/>
    <w:pPr>
      <w:spacing w:after="120"/>
    </w:pPr>
  </w:style>
  <w:style w:type="character" w:customStyle="1" w:styleId="BodyTextChar">
    <w:name w:val="Body Text Char"/>
    <w:basedOn w:val="DefaultParagraphFont"/>
    <w:link w:val="BodyText"/>
    <w:uiPriority w:val="99"/>
    <w:semiHidden/>
    <w:rsid w:val="00FE076F"/>
    <w:rPr>
      <w:rFonts w:ascii="Calibri" w:hAnsi="Calibri" w:cs="Calibri"/>
      <w:kern w:val="0"/>
      <w:sz w:val="22"/>
      <w:szCs w:val="22"/>
      <w14:ligatures w14:val="none"/>
    </w:rPr>
  </w:style>
  <w:style w:type="paragraph" w:styleId="NoSpacing">
    <w:name w:val="No Spacing"/>
    <w:link w:val="NoSpacingChar"/>
    <w:uiPriority w:val="99"/>
    <w:unhideWhenUsed/>
    <w:qFormat/>
    <w:rsid w:val="00FE076F"/>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FE076F"/>
    <w:rPr>
      <w:rFonts w:ascii="Calibri" w:hAnsi="Calibri" w:cs="Calibri"/>
      <w:kern w:val="0"/>
      <w:sz w:val="22"/>
      <w:szCs w:val="22"/>
      <w14:ligatures w14:val="none"/>
    </w:rPr>
  </w:style>
  <w:style w:type="character" w:styleId="UnresolvedMention">
    <w:name w:val="Unresolved Mention"/>
    <w:basedOn w:val="DefaultParagraphFont"/>
    <w:uiPriority w:val="99"/>
    <w:semiHidden/>
    <w:unhideWhenUsed/>
    <w:rsid w:val="00FE07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5749/978145296960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js.stanford.edu/ojs/index.php/intersect/article/view/899" TargetMode="External"/><Relationship Id="rId5" Type="http://schemas.openxmlformats.org/officeDocument/2006/relationships/hyperlink" Target="https://ojs.stanford.edu/ojs/index.php/intersect/article/view/899"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res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6921</Words>
  <Characters>39452</Characters>
  <Application>Microsoft Office Word</Application>
  <DocSecurity>0</DocSecurity>
  <Lines>328</Lines>
  <Paragraphs>92</Paragraphs>
  <ScaleCrop>false</ScaleCrop>
  <Company/>
  <LinksUpToDate>false</LinksUpToDate>
  <CharactersWithSpaces>46281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preston werner</dc:creator>
  <cp:keywords/>
  <dc:description/>
  <cp:lastModifiedBy>preston werner</cp:lastModifiedBy>
  <cp:revision>1</cp:revision>
  <dcterms:created xsi:type="dcterms:W3CDTF">2025-09-06T16:01:00Z</dcterms:created>
  <dcterms:modified xsi:type="dcterms:W3CDTF">2025-09-06T16:03:00Z</dcterms:modified>
</cp:coreProperties>
</file>