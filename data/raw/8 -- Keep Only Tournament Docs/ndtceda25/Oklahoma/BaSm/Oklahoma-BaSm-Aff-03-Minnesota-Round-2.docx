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1F066" w14:textId="0201E52A" w:rsidR="009E680A" w:rsidRPr="000A7573" w:rsidRDefault="009E680A" w:rsidP="009E680A">
      <w:pPr>
        <w:pStyle w:val="Heading1"/>
        <w:rPr>
          <w:rFonts w:ascii="OpenDyslexic 3" w:hAnsi="OpenDyslexic 3"/>
        </w:rPr>
      </w:pPr>
      <w:r w:rsidRPr="000A7573">
        <w:rPr>
          <w:rFonts w:ascii="OpenDyslexic 3" w:hAnsi="OpenDyslexic 3"/>
        </w:rPr>
        <w:t>Oklahoma BS---1AC</w:t>
      </w:r>
    </w:p>
    <w:p w14:paraId="244054EC" w14:textId="77777777" w:rsidR="009E680A" w:rsidRPr="000A7573" w:rsidRDefault="009E680A" w:rsidP="009E680A">
      <w:pPr>
        <w:pStyle w:val="Heading2"/>
        <w:rPr>
          <w:rFonts w:ascii="OpenDyslexic 3" w:hAnsi="OpenDyslexic 3"/>
        </w:rPr>
      </w:pPr>
      <w:r w:rsidRPr="000A7573">
        <w:rPr>
          <w:rFonts w:ascii="OpenDyslexic 3" w:hAnsi="OpenDyslexic 3"/>
        </w:rPr>
        <w:t>1AC</w:t>
      </w:r>
    </w:p>
    <w:p w14:paraId="5306A060" w14:textId="77777777" w:rsidR="009E680A" w:rsidRPr="000A7573" w:rsidRDefault="009E680A" w:rsidP="009E680A">
      <w:pPr>
        <w:pStyle w:val="Heading3"/>
        <w:rPr>
          <w:rFonts w:ascii="OpenDyslexic 3" w:hAnsi="OpenDyslexic 3"/>
        </w:rPr>
      </w:pPr>
      <w:r w:rsidRPr="000A7573">
        <w:rPr>
          <w:rFonts w:ascii="OpenDyslexic 3" w:hAnsi="OpenDyslexic 3"/>
        </w:rPr>
        <w:t>1AC---Art Strikes</w:t>
      </w:r>
    </w:p>
    <w:p w14:paraId="40435705" w14:textId="77777777" w:rsidR="009E680A" w:rsidRPr="000A7573" w:rsidRDefault="009E680A" w:rsidP="009E680A">
      <w:pPr>
        <w:pStyle w:val="Heading4"/>
        <w:rPr>
          <w:rFonts w:ascii="OpenDyslexic 3" w:hAnsi="OpenDyslexic 3" w:cs="Times New Roman"/>
        </w:rPr>
      </w:pPr>
      <w:r w:rsidRPr="000A7573">
        <w:rPr>
          <w:rFonts w:ascii="OpenDyslexic 3" w:hAnsi="OpenDyslexic 3" w:cs="Times New Roman"/>
        </w:rPr>
        <w:t>Understanding the “work of art” as divorced from production exemplifies attempts to separate thinking and doing that imagines the artist as a managerial authority and the worker as irrelevant – this division is actualized through exploitation.</w:t>
      </w:r>
    </w:p>
    <w:p w14:paraId="726E33FA" w14:textId="77777777" w:rsidR="009E680A" w:rsidRPr="000A7573" w:rsidRDefault="009E680A" w:rsidP="009E680A">
      <w:pPr>
        <w:rPr>
          <w:rFonts w:ascii="OpenDyslexic 3" w:hAnsi="OpenDyslexic 3"/>
        </w:rPr>
      </w:pPr>
      <w:r w:rsidRPr="000A7573">
        <w:rPr>
          <w:rStyle w:val="Style13ptBold"/>
          <w:rFonts w:ascii="OpenDyslexic 3" w:hAnsi="OpenDyslexic 3"/>
        </w:rPr>
        <w:t>Kim ’24</w:t>
      </w:r>
      <w:r w:rsidRPr="000A7573">
        <w:rPr>
          <w:rFonts w:ascii="OpenDyslexic 3" w:hAnsi="OpenDyslexic 3"/>
        </w:rPr>
        <w:t xml:space="preserve"> </w:t>
      </w:r>
      <w:r w:rsidRPr="000A7573">
        <w:rPr>
          <w:rFonts w:ascii="OpenDyslexic 3" w:hAnsi="OpenDyslexic 3"/>
          <w:sz w:val="20"/>
          <w:szCs w:val="20"/>
        </w:rPr>
        <w:t>[Eunsong Kim, 2024, Associate Professor of English at Northeastern University whose work centers critiques of colonialisms and racial capitalism and draws from critical digital studies, translation studies, critical theory and critical race &amp; ethnic studies; Duke University Press, “The Politics of Collecting: Race and the Aestheticization of Property”, pages 74-80, lucas]</w:t>
      </w:r>
    </w:p>
    <w:p w14:paraId="08CD03DF" w14:textId="77777777" w:rsidR="009E680A" w:rsidRPr="000A7573" w:rsidRDefault="009E680A" w:rsidP="009E680A">
      <w:pPr>
        <w:rPr>
          <w:rFonts w:ascii="OpenDyslexic 3" w:hAnsi="OpenDyslexic 3"/>
          <w:sz w:val="14"/>
        </w:rPr>
      </w:pPr>
      <w:r w:rsidRPr="000A7573">
        <w:rPr>
          <w:rStyle w:val="Emphasis"/>
          <w:rFonts w:ascii="OpenDyslexic 3" w:hAnsi="OpenDyslexic 3"/>
          <w:highlight w:val="cyan"/>
        </w:rPr>
        <w:t>Modernism</w:t>
      </w:r>
      <w:r w:rsidRPr="000A7573">
        <w:rPr>
          <w:rStyle w:val="StyleUnderline"/>
          <w:rFonts w:ascii="OpenDyslexic 3" w:hAnsi="OpenDyslexic 3"/>
        </w:rPr>
        <w:t xml:space="preserve">, the </w:t>
      </w:r>
      <w:r w:rsidRPr="000A7573">
        <w:rPr>
          <w:rStyle w:val="Emphasis"/>
          <w:rFonts w:ascii="OpenDyslexic 3" w:hAnsi="OpenDyslexic 3"/>
          <w:highlight w:val="cyan"/>
        </w:rPr>
        <w:t>avant-garde</w:t>
      </w:r>
      <w:r w:rsidRPr="000A7573">
        <w:rPr>
          <w:rStyle w:val="StyleUnderline"/>
          <w:rFonts w:ascii="OpenDyslexic 3" w:hAnsi="OpenDyslexic 3"/>
          <w:highlight w:val="cyan"/>
        </w:rPr>
        <w:t xml:space="preserve">, and </w:t>
      </w:r>
      <w:r w:rsidRPr="000A7573">
        <w:rPr>
          <w:rStyle w:val="Emphasis"/>
          <w:rFonts w:ascii="OpenDyslexic 3" w:hAnsi="OpenDyslexic 3"/>
          <w:highlight w:val="cyan"/>
        </w:rPr>
        <w:t>conceptualism</w:t>
      </w:r>
      <w:r w:rsidRPr="000A7573">
        <w:rPr>
          <w:rStyle w:val="StyleUnderline"/>
          <w:rFonts w:ascii="OpenDyslexic 3" w:hAnsi="OpenDyslexic 3"/>
          <w:highlight w:val="cyan"/>
        </w:rPr>
        <w:t xml:space="preserve"> depended</w:t>
      </w:r>
      <w:r w:rsidRPr="000A7573">
        <w:rPr>
          <w:rStyle w:val="StyleUnderline"/>
          <w:rFonts w:ascii="OpenDyslexic 3" w:hAnsi="OpenDyslexic 3"/>
        </w:rPr>
        <w:t xml:space="preserve"> heavily </w:t>
      </w:r>
      <w:r w:rsidRPr="000A7573">
        <w:rPr>
          <w:rStyle w:val="StyleUnderline"/>
          <w:rFonts w:ascii="OpenDyslexic 3" w:hAnsi="OpenDyslexic 3"/>
          <w:highlight w:val="cyan"/>
        </w:rPr>
        <w:t>on</w:t>
      </w:r>
      <w:r w:rsidRPr="000A7573">
        <w:rPr>
          <w:rStyle w:val="StyleUnderline"/>
          <w:rFonts w:ascii="OpenDyslexic 3" w:hAnsi="OpenDyslexic 3"/>
        </w:rPr>
        <w:t xml:space="preserve"> the </w:t>
      </w:r>
      <w:r w:rsidRPr="000A7573">
        <w:rPr>
          <w:rStyle w:val="Emphasis"/>
          <w:rFonts w:ascii="OpenDyslexic 3" w:hAnsi="OpenDyslexic 3"/>
          <w:highlight w:val="cyan"/>
        </w:rPr>
        <w:t>reclassification</w:t>
      </w:r>
      <w:r w:rsidRPr="000A7573">
        <w:rPr>
          <w:rStyle w:val="StyleUnderline"/>
          <w:rFonts w:ascii="OpenDyslexic 3" w:hAnsi="OpenDyslexic 3"/>
          <w:highlight w:val="cyan"/>
        </w:rPr>
        <w:t xml:space="preserve"> of the </w:t>
      </w:r>
      <w:r w:rsidRPr="000A7573">
        <w:rPr>
          <w:rStyle w:val="Emphasis"/>
          <w:rFonts w:ascii="OpenDyslexic 3" w:hAnsi="OpenDyslexic 3"/>
          <w:highlight w:val="cyan"/>
        </w:rPr>
        <w:t>artist</w:t>
      </w:r>
      <w:r w:rsidRPr="000A7573">
        <w:rPr>
          <w:rStyle w:val="Emphasis"/>
          <w:rFonts w:ascii="OpenDyslexic 3" w:hAnsi="OpenDyslexic 3"/>
        </w:rPr>
        <w:t xml:space="preserve"> subject</w:t>
      </w:r>
      <w:r w:rsidRPr="000A7573">
        <w:rPr>
          <w:rStyle w:val="StyleUnderline"/>
          <w:rFonts w:ascii="OpenDyslexic 3" w:hAnsi="OpenDyslexic 3"/>
        </w:rPr>
        <w:t>.</w:t>
      </w:r>
      <w:r w:rsidRPr="000A7573">
        <w:rPr>
          <w:rFonts w:ascii="OpenDyslexic 3" w:hAnsi="OpenDyslexic 3"/>
          <w:sz w:val="14"/>
        </w:rPr>
        <w:t xml:space="preserve"> In Taylorist terminology, </w:t>
      </w:r>
      <w:r w:rsidRPr="000A7573">
        <w:rPr>
          <w:rStyle w:val="StyleUnderline"/>
          <w:rFonts w:ascii="OpenDyslexic 3" w:hAnsi="OpenDyslexic 3"/>
          <w:highlight w:val="cyan"/>
        </w:rPr>
        <w:t>artists went from</w:t>
      </w:r>
      <w:r w:rsidRPr="000A7573">
        <w:rPr>
          <w:rStyle w:val="StyleUnderline"/>
          <w:rFonts w:ascii="OpenDyslexic 3" w:hAnsi="OpenDyslexic 3"/>
        </w:rPr>
        <w:t xml:space="preserve"> understanding themselves as </w:t>
      </w:r>
      <w:r w:rsidRPr="000A7573">
        <w:rPr>
          <w:rStyle w:val="StyleUnderline"/>
          <w:rFonts w:ascii="OpenDyslexic 3" w:hAnsi="OpenDyslexic 3"/>
          <w:highlight w:val="cyan"/>
        </w:rPr>
        <w:t>hand workers to</w:t>
      </w:r>
      <w:r w:rsidRPr="000A7573">
        <w:rPr>
          <w:rStyle w:val="StyleUnderline"/>
          <w:rFonts w:ascii="OpenDyslexic 3" w:hAnsi="OpenDyslexic 3"/>
        </w:rPr>
        <w:t xml:space="preserve"> occupying a position of “skilled </w:t>
      </w:r>
      <w:r w:rsidRPr="000A7573">
        <w:rPr>
          <w:rStyle w:val="StyleUnderline"/>
          <w:rFonts w:ascii="OpenDyslexic 3" w:hAnsi="OpenDyslexic 3"/>
          <w:highlight w:val="cyan"/>
        </w:rPr>
        <w:t>mind worker.”</w:t>
      </w:r>
      <w:r w:rsidRPr="000A7573">
        <w:rPr>
          <w:rStyle w:val="StyleUnderline"/>
          <w:rFonts w:ascii="OpenDyslexic 3" w:hAnsi="OpenDyslexic 3"/>
        </w:rPr>
        <w:t xml:space="preserve"> In order to think about the aestheticization of divisions of labor and the function of the producer</w:t>
      </w:r>
      <w:r w:rsidRPr="000A7573">
        <w:rPr>
          <w:rFonts w:ascii="OpenDyslexic 3" w:hAnsi="OpenDyslexic 3"/>
          <w:sz w:val="14"/>
        </w:rPr>
        <w:t xml:space="preserve">, I </w:t>
      </w:r>
      <w:r w:rsidRPr="000A7573">
        <w:rPr>
          <w:rFonts w:ascii="OpenDyslexic 3" w:hAnsi="OpenDyslexic 3"/>
          <w:szCs w:val="36"/>
          <w:u w:val="single"/>
        </w:rPr>
        <w:t>p</w:t>
      </w:r>
      <w:r w:rsidRPr="000A7573">
        <w:rPr>
          <w:rStyle w:val="StyleUnderline"/>
          <w:rFonts w:ascii="OpenDyslexic 3" w:hAnsi="OpenDyslexic 3"/>
        </w:rPr>
        <w:t>air Taylor’s Shop Management manual with Sol LeWitt’s “Paragraphs on Conceptual Art”</w:t>
      </w:r>
      <w:r w:rsidRPr="000A7573">
        <w:rPr>
          <w:rFonts w:ascii="OpenDyslexic 3" w:hAnsi="OpenDyslexic 3"/>
          <w:sz w:val="14"/>
        </w:rPr>
        <w:t xml:space="preserve"> (1967), considered one of the most succinct manifestos in the Duchampian-conceptual tradition. </w:t>
      </w:r>
      <w:r w:rsidRPr="000A7573">
        <w:rPr>
          <w:rStyle w:val="StyleUnderline"/>
          <w:rFonts w:ascii="OpenDyslexic 3" w:hAnsi="OpenDyslexic 3"/>
        </w:rPr>
        <w:t>Taylor’s manual</w:t>
      </w:r>
      <w:r w:rsidRPr="000A7573">
        <w:rPr>
          <w:rFonts w:ascii="OpenDyslexic 3" w:hAnsi="OpenDyslexic 3"/>
          <w:sz w:val="14"/>
        </w:rPr>
        <w:t xml:space="preserve"> states, “All possible brain work should be removed from the shop and centered in the planning or laying-out department.”54 The </w:t>
      </w:r>
      <w:r w:rsidRPr="000A7573">
        <w:rPr>
          <w:rStyle w:val="StyleUnderline"/>
          <w:rFonts w:ascii="OpenDyslexic 3" w:hAnsi="OpenDyslexic 3"/>
        </w:rPr>
        <w:t>essence of this task is to forcefully separate the “science” of production from its supposedly manual yet necessary work. Analogously, LeWitt writes, “in conceptual art the idea of concept is the most important aspect of the work</w:t>
      </w:r>
      <w:r w:rsidRPr="000A7573">
        <w:rPr>
          <w:rFonts w:ascii="OpenDyslexic 3" w:hAnsi="OpenDyslexic 3"/>
          <w:sz w:val="14"/>
        </w:rPr>
        <w:t xml:space="preserve">. . . . The idea becomes a machine that makes the art. . . . It is usually free from the dependence on the skill of the artist as a craftsman.”55 </w:t>
      </w:r>
      <w:r w:rsidRPr="000A7573">
        <w:rPr>
          <w:rStyle w:val="StyleUnderline"/>
          <w:rFonts w:ascii="OpenDyslexic 3" w:hAnsi="OpenDyslexic 3"/>
        </w:rPr>
        <w:t xml:space="preserve">From the outset, the </w:t>
      </w:r>
      <w:r w:rsidRPr="000A7573">
        <w:rPr>
          <w:rStyle w:val="Emphasis"/>
          <w:rFonts w:ascii="OpenDyslexic 3" w:hAnsi="OpenDyslexic 3"/>
        </w:rPr>
        <w:t>work of art is divided</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machine</w:t>
      </w:r>
      <w:r w:rsidRPr="000A7573">
        <w:rPr>
          <w:rFonts w:ascii="OpenDyslexic 3" w:hAnsi="OpenDyslexic 3"/>
          <w:sz w:val="14"/>
        </w:rPr>
        <w:t>—described as “dead labor” by Marcuse and theorized by Braverman as an extension of the process of deskilling—</w:t>
      </w:r>
      <w:r w:rsidRPr="000A7573">
        <w:rPr>
          <w:rStyle w:val="StyleUnderline"/>
          <w:rFonts w:ascii="OpenDyslexic 3" w:hAnsi="OpenDyslexic 3"/>
          <w:highlight w:val="cyan"/>
        </w:rPr>
        <w:t xml:space="preserve">is </w:t>
      </w:r>
      <w:r w:rsidRPr="000A7573">
        <w:rPr>
          <w:rStyle w:val="Emphasis"/>
          <w:rFonts w:ascii="OpenDyslexic 3" w:hAnsi="OpenDyslexic 3"/>
          <w:highlight w:val="cyan"/>
        </w:rPr>
        <w:t xml:space="preserve">conjured </w:t>
      </w:r>
      <w:r w:rsidRPr="000A7573">
        <w:rPr>
          <w:rStyle w:val="Emphasis"/>
          <w:rFonts w:ascii="OpenDyslexic 3" w:hAnsi="OpenDyslexic 3"/>
        </w:rPr>
        <w:t>up</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in </w:t>
      </w:r>
      <w:r w:rsidRPr="000A7573">
        <w:rPr>
          <w:rStyle w:val="Emphasis"/>
          <w:rFonts w:ascii="OpenDyslexic 3" w:hAnsi="OpenDyslexic 3"/>
          <w:highlight w:val="cyan"/>
        </w:rPr>
        <w:t>place of</w:t>
      </w:r>
      <w:r w:rsidRPr="000A7573">
        <w:rPr>
          <w:rStyle w:val="StyleUnderline"/>
          <w:rFonts w:ascii="OpenDyslexic 3" w:hAnsi="OpenDyslexic 3"/>
        </w:rPr>
        <w:t xml:space="preserve"> the skill of the </w:t>
      </w:r>
      <w:r w:rsidRPr="000A7573">
        <w:rPr>
          <w:rStyle w:val="Emphasis"/>
          <w:rFonts w:ascii="OpenDyslexic 3" w:hAnsi="OpenDyslexic 3"/>
          <w:highlight w:val="cyan"/>
        </w:rPr>
        <w:t>artist as craftsman</w:t>
      </w:r>
      <w:r w:rsidRPr="000A7573">
        <w:rPr>
          <w:rStyle w:val="StyleUnderline"/>
          <w:rFonts w:ascii="OpenDyslexic 3" w:hAnsi="OpenDyslexic 3"/>
        </w:rPr>
        <w:t xml:space="preserve">. Even </w:t>
      </w:r>
      <w:r w:rsidRPr="000A7573">
        <w:rPr>
          <w:rStyle w:val="StyleUnderline"/>
          <w:rFonts w:ascii="OpenDyslexic 3" w:hAnsi="OpenDyslexic 3"/>
          <w:highlight w:val="cyan"/>
        </w:rPr>
        <w:t>if</w:t>
      </w:r>
      <w:r w:rsidRPr="000A7573">
        <w:rPr>
          <w:rStyle w:val="StyleUnderline"/>
          <w:rFonts w:ascii="OpenDyslexic 3" w:hAnsi="OpenDyslexic 3"/>
        </w:rPr>
        <w:t xml:space="preserve"> the </w:t>
      </w:r>
      <w:r w:rsidRPr="000A7573">
        <w:rPr>
          <w:rStyle w:val="StyleUnderline"/>
          <w:rFonts w:ascii="OpenDyslexic 3" w:hAnsi="OpenDyslexic 3"/>
          <w:highlight w:val="cyan"/>
        </w:rPr>
        <w:t>artist</w:t>
      </w:r>
      <w:r w:rsidRPr="000A7573">
        <w:rPr>
          <w:rStyle w:val="StyleUnderline"/>
          <w:rFonts w:ascii="OpenDyslexic 3" w:hAnsi="OpenDyslexic 3"/>
        </w:rPr>
        <w:t xml:space="preserve"> decides to </w:t>
      </w:r>
      <w:r w:rsidRPr="000A7573">
        <w:rPr>
          <w:rStyle w:val="StyleUnderline"/>
          <w:rFonts w:ascii="OpenDyslexic 3" w:hAnsi="OpenDyslexic 3"/>
          <w:highlight w:val="cyan"/>
        </w:rPr>
        <w:t>become</w:t>
      </w:r>
      <w:r w:rsidRPr="000A7573">
        <w:rPr>
          <w:rStyle w:val="StyleUnderline"/>
          <w:rFonts w:ascii="OpenDyslexic 3" w:hAnsi="OpenDyslexic 3"/>
        </w:rPr>
        <w:t xml:space="preserve"> a </w:t>
      </w:r>
      <w:r w:rsidRPr="000A7573">
        <w:rPr>
          <w:rStyle w:val="StyleUnderline"/>
          <w:rFonts w:ascii="OpenDyslexic 3" w:hAnsi="OpenDyslexic 3"/>
          <w:highlight w:val="cyan"/>
        </w:rPr>
        <w:t>craftsman to produce</w:t>
      </w:r>
      <w:r w:rsidRPr="000A7573">
        <w:rPr>
          <w:rStyle w:val="StyleUnderline"/>
          <w:rFonts w:ascii="OpenDyslexic 3" w:hAnsi="OpenDyslexic 3"/>
        </w:rPr>
        <w:t xml:space="preserve"> his art,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labor of making</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removed from</w:t>
      </w:r>
      <w:r w:rsidRPr="000A7573">
        <w:rPr>
          <w:rStyle w:val="StyleUnderline"/>
          <w:rFonts w:ascii="OpenDyslexic 3" w:hAnsi="OpenDyslexic 3"/>
        </w:rPr>
        <w:t xml:space="preserve"> the</w:t>
      </w:r>
      <w:r w:rsidRPr="000A7573">
        <w:rPr>
          <w:rStyle w:val="Emphasis"/>
          <w:rFonts w:ascii="OpenDyslexic 3" w:hAnsi="OpenDyslexic 3"/>
        </w:rPr>
        <w:t xml:space="preserve"> act of </w:t>
      </w:r>
      <w:r w:rsidRPr="000A7573">
        <w:rPr>
          <w:rStyle w:val="Emphasis"/>
          <w:rFonts w:ascii="OpenDyslexic 3" w:hAnsi="OpenDyslexic 3"/>
          <w:highlight w:val="cyan"/>
        </w:rPr>
        <w:t>the idea</w:t>
      </w:r>
      <w:r w:rsidRPr="000A7573">
        <w:rPr>
          <w:rStyle w:val="StyleUnderline"/>
          <w:rFonts w:ascii="OpenDyslexic 3" w:hAnsi="OpenDyslexic 3"/>
        </w:rPr>
        <w:t xml:space="preserve">. </w:t>
      </w:r>
      <w:r w:rsidRPr="000A7573">
        <w:rPr>
          <w:rFonts w:ascii="OpenDyslexic 3" w:hAnsi="OpenDyslexic 3"/>
          <w:sz w:val="14"/>
        </w:rPr>
        <w:t>Though LeWitt’s hierarchical ordering of the work of art is curious, as whom must he convince of the idea’s superiority?</w:t>
      </w:r>
    </w:p>
    <w:p w14:paraId="3C1A33D7" w14:textId="77777777" w:rsidR="009E680A" w:rsidRPr="000A7573" w:rsidRDefault="009E680A" w:rsidP="009E680A">
      <w:pPr>
        <w:rPr>
          <w:rFonts w:ascii="OpenDyslexic 3" w:hAnsi="OpenDyslexic 3"/>
          <w:sz w:val="14"/>
        </w:rPr>
      </w:pPr>
      <w:r w:rsidRPr="000A7573">
        <w:rPr>
          <w:rStyle w:val="StyleUnderline"/>
          <w:rFonts w:ascii="OpenDyslexic 3" w:hAnsi="OpenDyslexic 3"/>
          <w:highlight w:val="cyan"/>
        </w:rPr>
        <w:t>The</w:t>
      </w:r>
      <w:r w:rsidRPr="000A7573">
        <w:rPr>
          <w:rStyle w:val="StyleUnderline"/>
          <w:rFonts w:ascii="OpenDyslexic 3" w:hAnsi="OpenDyslexic 3"/>
        </w:rPr>
        <w:t xml:space="preserve"> </w:t>
      </w:r>
      <w:r w:rsidRPr="000A7573">
        <w:rPr>
          <w:rStyle w:val="Emphasis"/>
          <w:rFonts w:ascii="OpenDyslexic 3" w:hAnsi="OpenDyslexic 3"/>
          <w:highlight w:val="cyan"/>
        </w:rPr>
        <w:t>hierarchy formulated</w:t>
      </w:r>
      <w:r w:rsidRPr="000A7573">
        <w:rPr>
          <w:rStyle w:val="StyleUnderline"/>
          <w:rFonts w:ascii="OpenDyslexic 3" w:hAnsi="OpenDyslexic 3"/>
        </w:rPr>
        <w:t xml:space="preserve"> by LeWitt—</w:t>
      </w:r>
      <w:r w:rsidRPr="000A7573">
        <w:rPr>
          <w:rStyle w:val="StyleUnderline"/>
          <w:rFonts w:ascii="OpenDyslexic 3" w:hAnsi="OpenDyslexic 3"/>
          <w:highlight w:val="cyan"/>
        </w:rPr>
        <w:t xml:space="preserve">wherein </w:t>
      </w:r>
      <w:r w:rsidRPr="000A7573">
        <w:rPr>
          <w:rStyle w:val="StyleUnderline"/>
          <w:rFonts w:ascii="OpenDyslexic 3" w:hAnsi="OpenDyslexic 3"/>
        </w:rPr>
        <w:t xml:space="preserve">the </w:t>
      </w:r>
      <w:r w:rsidRPr="000A7573">
        <w:rPr>
          <w:rStyle w:val="StyleUnderline"/>
          <w:rFonts w:ascii="OpenDyslexic 3" w:hAnsi="OpenDyslexic 3"/>
          <w:highlight w:val="cyan"/>
        </w:rPr>
        <w:t xml:space="preserve">idea is prioritized above </w:t>
      </w:r>
      <w:r w:rsidRPr="000A7573">
        <w:rPr>
          <w:rStyle w:val="StyleUnderline"/>
          <w:rFonts w:ascii="OpenDyslexic 3" w:hAnsi="OpenDyslexic 3"/>
        </w:rPr>
        <w:t>the machine and the</w:t>
      </w:r>
      <w:r w:rsidRPr="000A7573">
        <w:rPr>
          <w:rStyle w:val="StyleUnderline"/>
          <w:rFonts w:ascii="OpenDyslexic 3" w:hAnsi="OpenDyslexic 3"/>
          <w:highlight w:val="cyan"/>
        </w:rPr>
        <w:t xml:space="preserve"> skill</w:t>
      </w:r>
      <w:r w:rsidRPr="000A7573">
        <w:rPr>
          <w:rStyle w:val="StyleUnderline"/>
          <w:rFonts w:ascii="OpenDyslexic 3" w:hAnsi="OpenDyslexic 3"/>
        </w:rPr>
        <w:t xml:space="preserve">—is a </w:t>
      </w:r>
      <w:r w:rsidRPr="000A7573">
        <w:rPr>
          <w:rStyle w:val="Emphasis"/>
          <w:rFonts w:ascii="OpenDyslexic 3" w:hAnsi="OpenDyslexic 3"/>
        </w:rPr>
        <w:t>doppelganger</w:t>
      </w:r>
      <w:r w:rsidRPr="000A7573">
        <w:rPr>
          <w:rStyle w:val="StyleUnderline"/>
          <w:rFonts w:ascii="OpenDyslexic 3" w:hAnsi="OpenDyslexic 3"/>
        </w:rPr>
        <w:t xml:space="preserve"> to Taylor’s furor for </w:t>
      </w:r>
      <w:r w:rsidRPr="000A7573">
        <w:rPr>
          <w:rStyle w:val="Emphasis"/>
          <w:rFonts w:ascii="OpenDyslexic 3" w:hAnsi="OpenDyslexic 3"/>
        </w:rPr>
        <w:t>mechanization</w:t>
      </w:r>
      <w:r w:rsidRPr="000A7573">
        <w:rPr>
          <w:rStyle w:val="StyleUnderline"/>
          <w:rFonts w:ascii="OpenDyslexic 3" w:hAnsi="OpenDyslexic 3"/>
        </w:rPr>
        <w:t xml:space="preserve">. The general principle of </w:t>
      </w:r>
      <w:r w:rsidRPr="000A7573">
        <w:rPr>
          <w:rStyle w:val="Emphasis"/>
          <w:rFonts w:ascii="OpenDyslexic 3" w:hAnsi="OpenDyslexic 3"/>
        </w:rPr>
        <w:t>Taylorism</w:t>
      </w:r>
      <w:r w:rsidRPr="000A7573">
        <w:rPr>
          <w:rStyle w:val="StyleUnderline"/>
          <w:rFonts w:ascii="OpenDyslexic 3" w:hAnsi="OpenDyslexic 3"/>
        </w:rPr>
        <w:t xml:space="preserve"> was “The man who did the work could not derive or fully understand its science,” and it argued for a “</w:t>
      </w:r>
      <w:r w:rsidRPr="000A7573">
        <w:rPr>
          <w:rStyle w:val="Emphasis"/>
          <w:rFonts w:ascii="OpenDyslexic 3" w:hAnsi="OpenDyslexic 3"/>
        </w:rPr>
        <w:t>radical separation of thinking from doing</w:t>
      </w:r>
      <w:r w:rsidRPr="000A7573">
        <w:rPr>
          <w:rStyle w:val="StyleUnderline"/>
          <w:rFonts w:ascii="OpenDyslexic 3" w:hAnsi="OpenDyslexic 3"/>
        </w:rPr>
        <w:t xml:space="preserve">.” Akin to LeWitt, who articulates for processes derived from the idea, in scientific management, the </w:t>
      </w:r>
      <w:r w:rsidRPr="000A7573">
        <w:rPr>
          <w:rStyle w:val="Emphasis"/>
          <w:rFonts w:ascii="OpenDyslexic 3" w:hAnsi="OpenDyslexic 3"/>
        </w:rPr>
        <w:t>separation</w:t>
      </w:r>
      <w:r w:rsidRPr="000A7573">
        <w:rPr>
          <w:rStyle w:val="StyleUnderline"/>
          <w:rFonts w:ascii="OpenDyslexic 3" w:hAnsi="OpenDyslexic 3"/>
        </w:rPr>
        <w:t xml:space="preserve"> was </w:t>
      </w:r>
      <w:r w:rsidRPr="000A7573">
        <w:rPr>
          <w:rStyle w:val="Emphasis"/>
          <w:rFonts w:ascii="OpenDyslexic 3" w:hAnsi="OpenDyslexic 3"/>
        </w:rPr>
        <w:t>hierarchical</w:t>
      </w:r>
      <w:r w:rsidRPr="000A7573">
        <w:rPr>
          <w:rStyle w:val="StyleUnderline"/>
          <w:rFonts w:ascii="OpenDyslexic 3" w:hAnsi="OpenDyslexic 3"/>
        </w:rPr>
        <w:t xml:space="preserve"> and </w:t>
      </w:r>
      <w:r w:rsidRPr="000A7573">
        <w:rPr>
          <w:rStyle w:val="Emphasis"/>
          <w:rFonts w:ascii="OpenDyslexic 3" w:hAnsi="OpenDyslexic 3"/>
        </w:rPr>
        <w:t>organizational</w:t>
      </w:r>
      <w:r w:rsidRPr="000A7573">
        <w:rPr>
          <w:rFonts w:ascii="OpenDyslexic 3" w:hAnsi="OpenDyslexic 3"/>
          <w:sz w:val="14"/>
        </w:rPr>
        <w:t xml:space="preserve">, with the explicit horizon where “those who understood were to plan the work and set the procedures; the workmen were simply to carry them into effect.”56 Writing on the art-historical genealogies and precursors of conceptual art, Alexander Alberro frankly describes that “the valuation of technical manual skill is largely (if not entirely) abandoned, as [is] the notion of an original, cohesive work.”57 </w:t>
      </w:r>
      <w:r w:rsidRPr="000A7573">
        <w:rPr>
          <w:rStyle w:val="StyleUnderline"/>
          <w:rFonts w:ascii="OpenDyslexic 3" w:hAnsi="OpenDyslexic 3"/>
        </w:rPr>
        <w:t xml:space="preserve">LeWitt’s “Paragraphs” clarifies that </w:t>
      </w:r>
      <w:r w:rsidRPr="000A7573">
        <w:rPr>
          <w:rStyle w:val="StyleUnderline"/>
          <w:rFonts w:ascii="OpenDyslexic 3" w:hAnsi="OpenDyslexic 3"/>
          <w:highlight w:val="cyan"/>
        </w:rPr>
        <w:t xml:space="preserve">this </w:t>
      </w:r>
      <w:r w:rsidRPr="000A7573">
        <w:rPr>
          <w:rStyle w:val="Emphasis"/>
          <w:rFonts w:ascii="OpenDyslexic 3" w:hAnsi="OpenDyslexic 3"/>
          <w:highlight w:val="cyan"/>
        </w:rPr>
        <w:t>division</w:t>
      </w:r>
      <w:r w:rsidRPr="000A7573">
        <w:rPr>
          <w:rStyle w:val="StyleUnderline"/>
          <w:rFonts w:ascii="OpenDyslexic 3" w:hAnsi="OpenDyslexic 3"/>
          <w:highlight w:val="cyan"/>
        </w:rPr>
        <w:t xml:space="preserve"> constituted the</w:t>
      </w:r>
      <w:r w:rsidRPr="000A7573">
        <w:rPr>
          <w:rStyle w:val="StyleUnderline"/>
          <w:rFonts w:ascii="OpenDyslexic 3" w:hAnsi="OpenDyslexic 3"/>
        </w:rPr>
        <w:t xml:space="preserve"> liberatory </w:t>
      </w:r>
      <w:r w:rsidRPr="000A7573">
        <w:rPr>
          <w:rStyle w:val="Emphasis"/>
          <w:rFonts w:ascii="OpenDyslexic 3" w:hAnsi="OpenDyslexic 3"/>
          <w:highlight w:val="cyan"/>
        </w:rPr>
        <w:t>framework for conceptual art</w:t>
      </w:r>
      <w:r w:rsidRPr="000A7573">
        <w:rPr>
          <w:rStyle w:val="StyleUnderline"/>
          <w:rFonts w:ascii="OpenDyslexic 3" w:hAnsi="OpenDyslexic 3"/>
        </w:rPr>
        <w:t>.</w:t>
      </w:r>
      <w:r w:rsidRPr="000A7573">
        <w:rPr>
          <w:rFonts w:ascii="OpenDyslexic 3" w:hAnsi="OpenDyslexic 3"/>
          <w:sz w:val="14"/>
        </w:rPr>
        <w:t xml:space="preserve"> Here, </w:t>
      </w:r>
      <w:r w:rsidRPr="000A7573">
        <w:rPr>
          <w:rStyle w:val="StyleUnderline"/>
          <w:rFonts w:ascii="OpenDyslexic 3" w:hAnsi="OpenDyslexic 3"/>
        </w:rPr>
        <w:t xml:space="preserve">the </w:t>
      </w:r>
      <w:r w:rsidRPr="000A7573">
        <w:rPr>
          <w:rStyle w:val="Emphasis"/>
          <w:rFonts w:ascii="OpenDyslexic 3" w:hAnsi="OpenDyslexic 3"/>
          <w:highlight w:val="cyan"/>
        </w:rPr>
        <w:t>artist</w:t>
      </w:r>
      <w:r w:rsidRPr="000A7573">
        <w:rPr>
          <w:rFonts w:ascii="OpenDyslexic 3" w:hAnsi="OpenDyslexic 3"/>
          <w:sz w:val="14"/>
        </w:rPr>
        <w:t xml:space="preserve">, to take up Benjamin’s language, </w:t>
      </w:r>
      <w:r w:rsidRPr="000A7573">
        <w:rPr>
          <w:rStyle w:val="StyleUnderline"/>
          <w:rFonts w:ascii="OpenDyslexic 3" w:hAnsi="OpenDyslexic 3"/>
        </w:rPr>
        <w:t>abandons the producer function altogether, and</w:t>
      </w:r>
      <w:r w:rsidRPr="000A7573">
        <w:rPr>
          <w:rFonts w:ascii="OpenDyslexic 3" w:hAnsi="OpenDyslexic 3"/>
          <w:sz w:val="14"/>
        </w:rPr>
        <w:t xml:space="preserve">, in the vocabulary of Taylor, </w:t>
      </w:r>
      <w:r w:rsidRPr="000A7573">
        <w:rPr>
          <w:rStyle w:val="Emphasis"/>
          <w:rFonts w:ascii="OpenDyslexic 3" w:hAnsi="OpenDyslexic 3"/>
          <w:highlight w:val="cyan"/>
        </w:rPr>
        <w:t>takes up</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location</w:t>
      </w:r>
      <w:r w:rsidRPr="000A7573">
        <w:rPr>
          <w:rStyle w:val="StyleUnderline"/>
          <w:rFonts w:ascii="OpenDyslexic 3" w:hAnsi="OpenDyslexic 3"/>
          <w:highlight w:val="cyan"/>
        </w:rPr>
        <w:t xml:space="preserve"> of the</w:t>
      </w:r>
      <w:r w:rsidRPr="000A7573">
        <w:rPr>
          <w:rStyle w:val="StyleUnderline"/>
          <w:rFonts w:ascii="OpenDyslexic 3" w:hAnsi="OpenDyslexic 3"/>
        </w:rPr>
        <w:t xml:space="preserve"> new </w:t>
      </w:r>
      <w:r w:rsidRPr="000A7573">
        <w:rPr>
          <w:rStyle w:val="Emphasis"/>
          <w:rFonts w:ascii="OpenDyslexic 3" w:hAnsi="OpenDyslexic 3"/>
          <w:highlight w:val="cyan"/>
        </w:rPr>
        <w:t>foreman</w:t>
      </w:r>
      <w:r w:rsidRPr="000A7573">
        <w:rPr>
          <w:rStyle w:val="StyleUnderline"/>
          <w:rFonts w:ascii="OpenDyslexic 3" w:hAnsi="OpenDyslexic 3"/>
        </w:rPr>
        <w:t xml:space="preserve">. The </w:t>
      </w:r>
      <w:r w:rsidRPr="000A7573">
        <w:rPr>
          <w:rStyle w:val="Emphasis"/>
          <w:rFonts w:ascii="OpenDyslexic 3" w:hAnsi="OpenDyslexic 3"/>
          <w:highlight w:val="cyan"/>
        </w:rPr>
        <w:t>freedom from production</w:t>
      </w:r>
      <w:r w:rsidRPr="000A7573">
        <w:rPr>
          <w:rStyle w:val="StyleUnderline"/>
          <w:rFonts w:ascii="OpenDyslexic 3" w:hAnsi="OpenDyslexic 3"/>
        </w:rPr>
        <w:t>, from the tedious labors of technique, craft, and skill—as provided by the historical backdrop of scientific management—</w:t>
      </w:r>
      <w:r w:rsidRPr="000A7573">
        <w:rPr>
          <w:rStyle w:val="StyleUnderline"/>
          <w:rFonts w:ascii="OpenDyslexic 3" w:hAnsi="OpenDyslexic 3"/>
          <w:highlight w:val="cyan"/>
        </w:rPr>
        <w:t xml:space="preserve">is </w:t>
      </w:r>
      <w:r w:rsidRPr="000A7573">
        <w:rPr>
          <w:rStyle w:val="Emphasis"/>
          <w:rFonts w:ascii="OpenDyslexic 3" w:hAnsi="OpenDyslexic 3"/>
          <w:highlight w:val="cyan"/>
        </w:rPr>
        <w:t>situated</w:t>
      </w:r>
      <w:r w:rsidRPr="000A7573">
        <w:rPr>
          <w:rStyle w:val="StyleUnderline"/>
          <w:rFonts w:ascii="OpenDyslexic 3" w:hAnsi="OpenDyslexic 3"/>
          <w:highlight w:val="cyan"/>
        </w:rPr>
        <w:t xml:space="preserve"> as the</w:t>
      </w:r>
      <w:r w:rsidRPr="000A7573">
        <w:rPr>
          <w:rStyle w:val="StyleUnderline"/>
          <w:rFonts w:ascii="OpenDyslexic 3" w:hAnsi="OpenDyslexic 3"/>
        </w:rPr>
        <w:t xml:space="preserve"> ideological </w:t>
      </w:r>
      <w:r w:rsidRPr="000A7573">
        <w:rPr>
          <w:rStyle w:val="Emphasis"/>
          <w:rFonts w:ascii="OpenDyslexic 3" w:hAnsi="OpenDyslexic 3"/>
          <w:highlight w:val="cyan"/>
        </w:rPr>
        <w:t>position of artistic freedom</w:t>
      </w:r>
      <w:r w:rsidRPr="000A7573">
        <w:rPr>
          <w:rStyle w:val="StyleUnderline"/>
          <w:rFonts w:ascii="OpenDyslexic 3" w:hAnsi="OpenDyslexic 3"/>
        </w:rPr>
        <w:t>.</w:t>
      </w:r>
      <w:r w:rsidRPr="000A7573">
        <w:rPr>
          <w:rFonts w:ascii="OpenDyslexic 3" w:hAnsi="OpenDyslexic 3"/>
          <w:sz w:val="14"/>
        </w:rPr>
        <w:t>58</w:t>
      </w:r>
    </w:p>
    <w:p w14:paraId="544390ED" w14:textId="77777777" w:rsidR="009E680A" w:rsidRPr="000A7573" w:rsidRDefault="009E680A" w:rsidP="009E680A">
      <w:pPr>
        <w:rPr>
          <w:rFonts w:ascii="OpenDyslexic 3" w:hAnsi="OpenDyslexic 3"/>
          <w:sz w:val="14"/>
        </w:rPr>
      </w:pPr>
      <w:r w:rsidRPr="000A7573">
        <w:rPr>
          <w:rStyle w:val="StyleUnderline"/>
          <w:rFonts w:ascii="OpenDyslexic 3" w:hAnsi="OpenDyslexic 3"/>
        </w:rPr>
        <w:t>Freedom, within liberalism and in this capitalist terrain, becomes the ability to manage the labor process from the owner’s perspective.</w:t>
      </w:r>
      <w:r w:rsidRPr="000A7573">
        <w:rPr>
          <w:rFonts w:ascii="OpenDyslexic 3" w:hAnsi="OpenDyslexic 3"/>
          <w:sz w:val="14"/>
        </w:rPr>
        <w:t xml:space="preserve"> LeWitt’s manifesto—the direct legacy of a Duchampian avant-garde—</w:t>
      </w:r>
      <w:r w:rsidRPr="000A7573">
        <w:rPr>
          <w:rStyle w:val="StyleUnderline"/>
          <w:rFonts w:ascii="OpenDyslexic 3" w:hAnsi="OpenDyslexic 3"/>
        </w:rPr>
        <w:t xml:space="preserve">navigates the progression from the mythology of a whole and liberal subject (artist) to the ability to </w:t>
      </w:r>
      <w:r w:rsidRPr="000A7573">
        <w:rPr>
          <w:rStyle w:val="Emphasis"/>
          <w:rFonts w:ascii="OpenDyslexic 3" w:hAnsi="OpenDyslexic 3"/>
        </w:rPr>
        <w:t>instrumentalize dispossession</w:t>
      </w:r>
      <w:r w:rsidRPr="000A7573">
        <w:rPr>
          <w:rStyle w:val="StyleUnderline"/>
          <w:rFonts w:ascii="OpenDyslexic 3" w:hAnsi="OpenDyslexic 3"/>
        </w:rPr>
        <w:t xml:space="preserve"> as a </w:t>
      </w:r>
      <w:r w:rsidRPr="000A7573">
        <w:rPr>
          <w:rStyle w:val="Emphasis"/>
          <w:rFonts w:ascii="OpenDyslexic 3" w:hAnsi="OpenDyslexic 3"/>
        </w:rPr>
        <w:t>triumphant</w:t>
      </w:r>
      <w:r w:rsidRPr="000A7573">
        <w:rPr>
          <w:rStyle w:val="StyleUnderline"/>
          <w:rFonts w:ascii="OpenDyslexic 3" w:hAnsi="OpenDyslexic 3"/>
        </w:rPr>
        <w:t xml:space="preserve"> new </w:t>
      </w:r>
      <w:r w:rsidRPr="000A7573">
        <w:rPr>
          <w:rStyle w:val="Emphasis"/>
          <w:rFonts w:ascii="OpenDyslexic 3" w:hAnsi="OpenDyslexic 3"/>
        </w:rPr>
        <w:t>manager (artist)</w:t>
      </w:r>
      <w:r w:rsidRPr="000A7573">
        <w:rPr>
          <w:rStyle w:val="StyleUnderline"/>
          <w:rFonts w:ascii="OpenDyslexic 3" w:hAnsi="OpenDyslexic 3"/>
        </w:rPr>
        <w:t>. Whereas previously it was believed that the worker/artist might embody both the meaning and the material of their work as the knowledge of production laid with them</w:t>
      </w:r>
      <w:r w:rsidRPr="000A7573">
        <w:rPr>
          <w:rFonts w:ascii="OpenDyslexic 3" w:hAnsi="OpenDyslexic 3"/>
          <w:sz w:val="14"/>
        </w:rPr>
        <w:t xml:space="preserve"> (which did not create the conditions for freedom), </w:t>
      </w:r>
      <w:r w:rsidRPr="000A7573">
        <w:rPr>
          <w:rStyle w:val="StyleUnderline"/>
          <w:rFonts w:ascii="OpenDyslexic 3" w:hAnsi="OpenDyslexic 3"/>
        </w:rPr>
        <w:t>evolution from this era dictates that meaning and production can and must be divided</w:t>
      </w:r>
      <w:r w:rsidRPr="000A7573">
        <w:rPr>
          <w:rFonts w:ascii="OpenDyslexic 3" w:hAnsi="OpenDyslexic 3"/>
          <w:sz w:val="14"/>
        </w:rPr>
        <w:t>. This becomes accepted as a form of innovation;</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worker</w:t>
      </w:r>
      <w:r w:rsidRPr="000A7573">
        <w:rPr>
          <w:rStyle w:val="StyleUnderline"/>
          <w:rFonts w:ascii="OpenDyslexic 3" w:hAnsi="OpenDyslexic 3"/>
          <w:highlight w:val="cyan"/>
        </w:rPr>
        <w:t xml:space="preserve"> is </w:t>
      </w:r>
      <w:r w:rsidRPr="000A7573">
        <w:rPr>
          <w:rStyle w:val="Emphasis"/>
          <w:rFonts w:ascii="OpenDyslexic 3" w:hAnsi="OpenDyslexic 3"/>
        </w:rPr>
        <w:t xml:space="preserve">reimagined as </w:t>
      </w:r>
      <w:r w:rsidRPr="000A7573">
        <w:rPr>
          <w:rStyle w:val="Emphasis"/>
          <w:rFonts w:ascii="OpenDyslexic 3" w:hAnsi="OpenDyslexic 3"/>
          <w:highlight w:val="cyan"/>
        </w:rPr>
        <w:t>removed</w:t>
      </w:r>
      <w:r w:rsidRPr="000A7573">
        <w:rPr>
          <w:rStyle w:val="StyleUnderline"/>
          <w:rFonts w:ascii="OpenDyslexic 3" w:hAnsi="OpenDyslexic 3"/>
        </w:rPr>
        <w:t xml:space="preserve"> and pieced, </w:t>
      </w:r>
      <w:r w:rsidRPr="000A7573">
        <w:rPr>
          <w:rStyle w:val="StyleUnderline"/>
          <w:rFonts w:ascii="OpenDyslexic 3" w:hAnsi="OpenDyslexic 3"/>
          <w:highlight w:val="cyan"/>
        </w:rPr>
        <w:t xml:space="preserve">while the </w:t>
      </w:r>
      <w:r w:rsidRPr="000A7573">
        <w:rPr>
          <w:rStyle w:val="Emphasis"/>
          <w:rFonts w:ascii="OpenDyslexic 3" w:hAnsi="OpenDyslexic 3"/>
          <w:highlight w:val="cyan"/>
        </w:rPr>
        <w:t>artist</w:t>
      </w:r>
      <w:r w:rsidRPr="000A7573">
        <w:rPr>
          <w:rStyle w:val="StyleUnderline"/>
          <w:rFonts w:ascii="OpenDyslexic 3" w:hAnsi="OpenDyslexic 3"/>
        </w:rPr>
        <w:t xml:space="preserve">, the </w:t>
      </w:r>
      <w:r w:rsidRPr="000A7573">
        <w:rPr>
          <w:rStyle w:val="Emphasis"/>
          <w:rFonts w:ascii="OpenDyslexic 3" w:hAnsi="OpenDyslexic 3"/>
        </w:rPr>
        <w:t>aspiring foreman</w:t>
      </w:r>
      <w:r w:rsidRPr="000A7573">
        <w:rPr>
          <w:rStyle w:val="StyleUnderline"/>
          <w:rFonts w:ascii="OpenDyslexic 3" w:hAnsi="OpenDyslexic 3"/>
        </w:rPr>
        <w:t xml:space="preserve">, </w:t>
      </w:r>
      <w:r w:rsidRPr="000A7573">
        <w:rPr>
          <w:rStyle w:val="Emphasis"/>
          <w:rFonts w:ascii="OpenDyslexic 3" w:hAnsi="OpenDyslexic 3"/>
          <w:highlight w:val="cyan"/>
        </w:rPr>
        <w:t>rearranges</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commodity</w:t>
      </w:r>
      <w:r w:rsidRPr="000A7573">
        <w:rPr>
          <w:rStyle w:val="StyleUnderline"/>
          <w:rFonts w:ascii="OpenDyslexic 3" w:hAnsi="OpenDyslexic 3"/>
        </w:rPr>
        <w:t xml:space="preserve"> for better site management.</w:t>
      </w:r>
    </w:p>
    <w:p w14:paraId="3F1BBB6D" w14:textId="77777777" w:rsidR="009E680A" w:rsidRPr="000A7573" w:rsidRDefault="009E680A" w:rsidP="009E680A">
      <w:pPr>
        <w:rPr>
          <w:rFonts w:ascii="OpenDyslexic 3" w:hAnsi="OpenDyslexic 3"/>
          <w:sz w:val="14"/>
        </w:rPr>
      </w:pPr>
      <w:r w:rsidRPr="000A7573">
        <w:rPr>
          <w:rFonts w:ascii="OpenDyslexic 3" w:hAnsi="OpenDyslexic 3"/>
          <w:sz w:val="14"/>
        </w:rPr>
        <w:t>How and why do new artistic forms ideologically mirror new economic systems? And in tending to their associative plots, how might we better inspect the political frameworks for what becomes considered innovative capital, innovative property?59 In thinking through this concern, I bring into the foray one other example that distills the elevation of brainwork as the function of the artist. As with scientific management, this elevation occurs in the arts through vocabulary and language; in its commitment to the aesthetics of deskilling, conceptual art moves toward a dependence on text. This approach is exemplified in 1968 by Lawrence Weiner, often noted as an artist of deep leftist leanings. First exhibited in Seth Siegelaub’s exhibition of conceptual art titled “January 5–31, 1969,” Wiener’s piece Declaration of Intent states:</w:t>
      </w:r>
    </w:p>
    <w:p w14:paraId="25F20A95" w14:textId="77777777" w:rsidR="009E680A" w:rsidRPr="000A7573" w:rsidRDefault="009E680A" w:rsidP="009E680A">
      <w:pPr>
        <w:pStyle w:val="ListParagraph"/>
        <w:numPr>
          <w:ilvl w:val="0"/>
          <w:numId w:val="49"/>
        </w:numPr>
        <w:rPr>
          <w:rFonts w:ascii="OpenDyslexic 3" w:hAnsi="OpenDyslexic 3"/>
          <w:sz w:val="14"/>
        </w:rPr>
      </w:pPr>
      <w:r w:rsidRPr="000A7573">
        <w:rPr>
          <w:rFonts w:ascii="OpenDyslexic 3" w:hAnsi="OpenDyslexic 3"/>
          <w:sz w:val="14"/>
        </w:rPr>
        <w:t>The artist may construct the piece</w:t>
      </w:r>
    </w:p>
    <w:p w14:paraId="518CC2A1" w14:textId="77777777" w:rsidR="009E680A" w:rsidRPr="000A7573" w:rsidRDefault="009E680A" w:rsidP="009E680A">
      <w:pPr>
        <w:pStyle w:val="ListParagraph"/>
        <w:numPr>
          <w:ilvl w:val="0"/>
          <w:numId w:val="49"/>
        </w:numPr>
        <w:rPr>
          <w:rFonts w:ascii="OpenDyslexic 3" w:hAnsi="OpenDyslexic 3"/>
          <w:sz w:val="14"/>
        </w:rPr>
      </w:pPr>
      <w:r w:rsidRPr="000A7573">
        <w:rPr>
          <w:rFonts w:ascii="OpenDyslexic 3" w:hAnsi="OpenDyslexic 3"/>
          <w:sz w:val="14"/>
        </w:rPr>
        <w:t>The piece may be fabricated</w:t>
      </w:r>
    </w:p>
    <w:p w14:paraId="201385CA" w14:textId="77777777" w:rsidR="009E680A" w:rsidRPr="000A7573" w:rsidRDefault="009E680A" w:rsidP="009E680A">
      <w:pPr>
        <w:pStyle w:val="ListParagraph"/>
        <w:numPr>
          <w:ilvl w:val="0"/>
          <w:numId w:val="49"/>
        </w:numPr>
        <w:rPr>
          <w:rFonts w:ascii="OpenDyslexic 3" w:hAnsi="OpenDyslexic 3"/>
          <w:sz w:val="14"/>
        </w:rPr>
      </w:pPr>
      <w:r w:rsidRPr="000A7573">
        <w:rPr>
          <w:rFonts w:ascii="OpenDyslexic 3" w:hAnsi="OpenDyslexic 3"/>
          <w:sz w:val="14"/>
        </w:rPr>
        <w:t>The piece need not be built</w:t>
      </w:r>
    </w:p>
    <w:p w14:paraId="28004E0E" w14:textId="77777777" w:rsidR="009E680A" w:rsidRPr="000A7573" w:rsidRDefault="009E680A" w:rsidP="009E680A">
      <w:pPr>
        <w:ind w:left="720"/>
        <w:rPr>
          <w:rFonts w:ascii="OpenDyslexic 3" w:hAnsi="OpenDyslexic 3"/>
          <w:sz w:val="14"/>
        </w:rPr>
      </w:pPr>
      <w:r w:rsidRPr="000A7573">
        <w:rPr>
          <w:rFonts w:ascii="OpenDyslexic 3" w:hAnsi="OpenDyslexic 3"/>
          <w:sz w:val="14"/>
        </w:rPr>
        <w:t>Each being equal and consistent with the intent of the artist the decision as to condition rests with the receiver upon the occasion of receivership.60</w:t>
      </w:r>
    </w:p>
    <w:p w14:paraId="2EBF475A" w14:textId="77777777" w:rsidR="009E680A" w:rsidRPr="000A7573" w:rsidRDefault="009E680A" w:rsidP="009E680A">
      <w:pPr>
        <w:rPr>
          <w:rFonts w:ascii="OpenDyslexic 3" w:hAnsi="OpenDyslexic 3"/>
          <w:sz w:val="14"/>
        </w:rPr>
      </w:pPr>
      <w:r w:rsidRPr="000A7573">
        <w:rPr>
          <w:rFonts w:ascii="OpenDyslexic 3" w:hAnsi="OpenDyslexic 3"/>
          <w:sz w:val="14"/>
        </w:rPr>
        <w:t xml:space="preserve">The piece echoes LeWitt by exemplifying and exceptionalizing artistic intent. </w:t>
      </w:r>
      <w:r w:rsidRPr="000A7573">
        <w:rPr>
          <w:rStyle w:val="StyleUnderline"/>
          <w:rFonts w:ascii="OpenDyslexic 3" w:hAnsi="OpenDyslexic 3"/>
        </w:rPr>
        <w:t>Abandoning the focus on the production of the object was to free the artist toward his true modern potential of pure, individual expression.</w:t>
      </w:r>
      <w:r w:rsidRPr="000A7573">
        <w:rPr>
          <w:rFonts w:ascii="OpenDyslexic 3" w:hAnsi="OpenDyslexic 3"/>
          <w:sz w:val="14"/>
        </w:rPr>
        <w:t xml:space="preserve"> In Weiner’s work, </w:t>
      </w:r>
      <w:r w:rsidRPr="000A7573">
        <w:rPr>
          <w:rStyle w:val="StyleUnderline"/>
          <w:rFonts w:ascii="OpenDyslexic 3" w:hAnsi="OpenDyslexic 3"/>
        </w:rPr>
        <w:t>“the piece” is ill defined; all we receive is the dialectical linkage between the “piece” and the “artist.” Central to this dialectic is the authority of the artist. The artist’s relegation of the “piece” becomes mythical, sacred; he decides what the “piece” is, and this intent alone is to suffice. The “intent of the artist” remains ideologically unbound.</w:t>
      </w:r>
      <w:r w:rsidRPr="000A7573">
        <w:rPr>
          <w:rFonts w:ascii="OpenDyslexic 3" w:hAnsi="OpenDyslexic 3"/>
          <w:sz w:val="14"/>
        </w:rPr>
        <w:t xml:space="preserve"> Is this because the “intent of the artist” is supposed to transcend ideology and production altogether?</w:t>
      </w:r>
      <w:r w:rsidRPr="000A7573">
        <w:rPr>
          <w:rStyle w:val="StyleUnderline"/>
          <w:rFonts w:ascii="OpenDyslexic 3" w:hAnsi="OpenDyslexic 3"/>
        </w:rPr>
        <w:t xml:space="preserve"> Is it because it is believed that the artist is neither politicized nor a worker, but outside the bounds of material frameworks altogether</w:t>
      </w:r>
      <w:r w:rsidRPr="000A7573">
        <w:rPr>
          <w:rFonts w:ascii="OpenDyslexic 3" w:hAnsi="OpenDyslexic 3"/>
          <w:sz w:val="14"/>
        </w:rPr>
        <w:t xml:space="preserve"> (“The piece need not be built”)?</w:t>
      </w:r>
    </w:p>
    <w:p w14:paraId="7B21207B" w14:textId="77777777" w:rsidR="009E680A" w:rsidRPr="000A7573" w:rsidRDefault="009E680A" w:rsidP="009E680A">
      <w:pPr>
        <w:rPr>
          <w:rFonts w:ascii="OpenDyslexic 3" w:hAnsi="OpenDyslexic 3"/>
          <w:sz w:val="14"/>
        </w:rPr>
      </w:pPr>
      <w:r w:rsidRPr="000A7573">
        <w:rPr>
          <w:rStyle w:val="StyleUnderline"/>
          <w:rFonts w:ascii="OpenDyslexic 3" w:hAnsi="OpenDyslexic 3"/>
        </w:rPr>
        <w:t xml:space="preserve">The </w:t>
      </w:r>
      <w:r w:rsidRPr="000A7573">
        <w:rPr>
          <w:rStyle w:val="Emphasis"/>
          <w:rFonts w:ascii="OpenDyslexic 3" w:hAnsi="OpenDyslexic 3"/>
          <w:highlight w:val="cyan"/>
        </w:rPr>
        <w:t>immateriality</w:t>
      </w:r>
      <w:r w:rsidRPr="000A7573">
        <w:rPr>
          <w:rStyle w:val="StyleUnderline"/>
          <w:rFonts w:ascii="OpenDyslexic 3" w:hAnsi="OpenDyslexic 3"/>
          <w:highlight w:val="cyan"/>
        </w:rPr>
        <w:t xml:space="preserve"> of the artist is </w:t>
      </w:r>
      <w:r w:rsidRPr="000A7573">
        <w:rPr>
          <w:rStyle w:val="Emphasis"/>
          <w:rFonts w:ascii="OpenDyslexic 3" w:hAnsi="OpenDyslexic 3"/>
          <w:highlight w:val="cyan"/>
        </w:rPr>
        <w:t>made possible</w:t>
      </w:r>
      <w:r w:rsidRPr="000A7573">
        <w:rPr>
          <w:rStyle w:val="StyleUnderline"/>
          <w:rFonts w:ascii="OpenDyslexic 3" w:hAnsi="OpenDyslexic 3"/>
          <w:highlight w:val="cyan"/>
        </w:rPr>
        <w:t xml:space="preserve"> by the </w:t>
      </w:r>
      <w:r w:rsidRPr="000A7573">
        <w:rPr>
          <w:rStyle w:val="Emphasis"/>
          <w:rFonts w:ascii="OpenDyslexic 3" w:hAnsi="OpenDyslexic 3"/>
          <w:highlight w:val="cyan"/>
        </w:rPr>
        <w:t>material infrastructure of racial capitalism</w:t>
      </w:r>
      <w:r w:rsidRPr="000A7573">
        <w:rPr>
          <w:rFonts w:ascii="OpenDyslexic 3" w:hAnsi="OpenDyslexic 3"/>
          <w:sz w:val="14"/>
        </w:rPr>
        <w:t xml:space="preserve">. In defiance of the past, Wiener’s </w:t>
      </w:r>
      <w:r w:rsidRPr="000A7573">
        <w:rPr>
          <w:rStyle w:val="Emphasis"/>
          <w:rFonts w:ascii="OpenDyslexic 3" w:hAnsi="OpenDyslexic 3"/>
        </w:rPr>
        <w:t xml:space="preserve">conclusion </w:t>
      </w:r>
      <w:r w:rsidRPr="000A7573">
        <w:rPr>
          <w:rStyle w:val="Emphasis"/>
          <w:rFonts w:ascii="OpenDyslexic 3" w:hAnsi="OpenDyslexic 3"/>
          <w:highlight w:val="cyan"/>
        </w:rPr>
        <w:t>rejects everything but the intent of the artist</w:t>
      </w:r>
      <w:r w:rsidRPr="000A7573">
        <w:rPr>
          <w:rStyle w:val="StyleUnderline"/>
          <w:rFonts w:ascii="OpenDyslexic 3" w:hAnsi="OpenDyslexic 3"/>
          <w:highlight w:val="cyan"/>
        </w:rPr>
        <w:t xml:space="preserve">. This </w:t>
      </w:r>
      <w:r w:rsidRPr="000A7573">
        <w:rPr>
          <w:rStyle w:val="Emphasis"/>
          <w:rFonts w:ascii="OpenDyslexic 3" w:hAnsi="OpenDyslexic 3"/>
          <w:highlight w:val="cyan"/>
        </w:rPr>
        <w:t>negation</w:t>
      </w:r>
      <w:r w:rsidRPr="000A7573">
        <w:rPr>
          <w:rStyle w:val="StyleUnderline"/>
          <w:rFonts w:ascii="OpenDyslexic 3" w:hAnsi="OpenDyslexic 3"/>
          <w:highlight w:val="cyan"/>
        </w:rPr>
        <w:t xml:space="preserve"> is an </w:t>
      </w:r>
      <w:r w:rsidRPr="000A7573">
        <w:rPr>
          <w:rStyle w:val="Emphasis"/>
          <w:rFonts w:ascii="OpenDyslexic 3" w:hAnsi="OpenDyslexic 3"/>
          <w:highlight w:val="cyan"/>
        </w:rPr>
        <w:t>affirmation</w:t>
      </w:r>
      <w:r w:rsidRPr="000A7573">
        <w:rPr>
          <w:rStyle w:val="StyleUnderline"/>
          <w:rFonts w:ascii="OpenDyslexic 3" w:hAnsi="OpenDyslexic 3"/>
          <w:highlight w:val="cyan"/>
        </w:rPr>
        <w:t xml:space="preserve"> of</w:t>
      </w:r>
      <w:r w:rsidRPr="000A7573">
        <w:rPr>
          <w:rStyle w:val="StyleUnderline"/>
          <w:rFonts w:ascii="OpenDyslexic 3" w:hAnsi="OpenDyslexic 3"/>
        </w:rPr>
        <w:t xml:space="preserve"> a </w:t>
      </w:r>
      <w:r w:rsidRPr="000A7573">
        <w:rPr>
          <w:rStyle w:val="Emphasis"/>
          <w:rFonts w:ascii="OpenDyslexic 3" w:hAnsi="OpenDyslexic 3"/>
          <w:highlight w:val="cyan"/>
        </w:rPr>
        <w:t>colonial presence</w:t>
      </w:r>
      <w:r w:rsidRPr="000A7573">
        <w:rPr>
          <w:rStyle w:val="StyleUnderline"/>
          <w:rFonts w:ascii="OpenDyslexic 3" w:hAnsi="OpenDyslexic 3"/>
        </w:rPr>
        <w:t xml:space="preserve">, particularly </w:t>
      </w:r>
      <w:r w:rsidRPr="000A7573">
        <w:rPr>
          <w:rStyle w:val="Emphasis"/>
          <w:rFonts w:ascii="OpenDyslexic 3" w:hAnsi="OpenDyslexic 3"/>
        </w:rPr>
        <w:t>concerning</w:t>
      </w:r>
      <w:r w:rsidRPr="000A7573">
        <w:rPr>
          <w:rStyle w:val="StyleUnderline"/>
          <w:rFonts w:ascii="OpenDyslexic 3" w:hAnsi="OpenDyslexic 3"/>
        </w:rPr>
        <w:t xml:space="preserve"> the existence of the </w:t>
      </w:r>
      <w:r w:rsidRPr="000A7573">
        <w:rPr>
          <w:rStyle w:val="Emphasis"/>
          <w:rFonts w:ascii="OpenDyslexic 3" w:hAnsi="OpenDyslexic 3"/>
          <w:highlight w:val="cyan"/>
        </w:rPr>
        <w:t>separation of mind from hand</w:t>
      </w:r>
      <w:r w:rsidRPr="000A7573">
        <w:rPr>
          <w:rStyle w:val="StyleUnderline"/>
          <w:rFonts w:ascii="OpenDyslexic 3" w:hAnsi="OpenDyslexic 3"/>
        </w:rPr>
        <w:t xml:space="preserve">, which is </w:t>
      </w:r>
      <w:r w:rsidRPr="000A7573">
        <w:rPr>
          <w:rStyle w:val="Emphasis"/>
          <w:rFonts w:ascii="OpenDyslexic 3" w:hAnsi="OpenDyslexic 3"/>
          <w:highlight w:val="cyan"/>
        </w:rPr>
        <w:t>rooted in</w:t>
      </w:r>
      <w:r w:rsidRPr="000A7573">
        <w:rPr>
          <w:rStyle w:val="StyleUnderline"/>
          <w:rFonts w:ascii="OpenDyslexic 3" w:hAnsi="OpenDyslexic 3"/>
        </w:rPr>
        <w:t xml:space="preserve"> the histories and presence of </w:t>
      </w:r>
      <w:r w:rsidRPr="000A7573">
        <w:rPr>
          <w:rStyle w:val="Emphasis"/>
          <w:rFonts w:ascii="OpenDyslexic 3" w:hAnsi="OpenDyslexic 3"/>
          <w:highlight w:val="cyan"/>
        </w:rPr>
        <w:t>slavery</w:t>
      </w:r>
      <w:r w:rsidRPr="000A7573">
        <w:rPr>
          <w:rStyle w:val="StyleUnderline"/>
          <w:rFonts w:ascii="OpenDyslexic 3" w:hAnsi="OpenDyslexic 3"/>
          <w:highlight w:val="cyan"/>
        </w:rPr>
        <w:t xml:space="preserve"> </w:t>
      </w:r>
      <w:r w:rsidRPr="000A7573">
        <w:rPr>
          <w:rStyle w:val="StyleUnderline"/>
          <w:rFonts w:ascii="OpenDyslexic 3" w:hAnsi="OpenDyslexic 3"/>
        </w:rPr>
        <w:t xml:space="preserve">and </w:t>
      </w:r>
      <w:r w:rsidRPr="000A7573">
        <w:rPr>
          <w:rStyle w:val="Emphasis"/>
          <w:rFonts w:ascii="OpenDyslexic 3" w:hAnsi="OpenDyslexic 3"/>
        </w:rPr>
        <w:t>segregation</w:t>
      </w:r>
      <w:r w:rsidRPr="000A7573">
        <w:rPr>
          <w:rStyle w:val="StyleUnderline"/>
          <w:rFonts w:ascii="OpenDyslexic 3" w:hAnsi="OpenDyslexic 3"/>
        </w:rPr>
        <w:t xml:space="preserve">. Modern and </w:t>
      </w:r>
      <w:r w:rsidRPr="000A7573">
        <w:rPr>
          <w:rStyle w:val="Emphasis"/>
          <w:rFonts w:ascii="OpenDyslexic 3" w:hAnsi="OpenDyslexic 3"/>
          <w:highlight w:val="cyan"/>
        </w:rPr>
        <w:t>contemporary authorship collapses</w:t>
      </w:r>
      <w:r w:rsidRPr="000A7573">
        <w:rPr>
          <w:rStyle w:val="StyleUnderline"/>
          <w:rFonts w:ascii="OpenDyslexic 3" w:hAnsi="OpenDyslexic 3"/>
        </w:rPr>
        <w:t xml:space="preserve"> the </w:t>
      </w:r>
      <w:r w:rsidRPr="000A7573">
        <w:rPr>
          <w:rStyle w:val="Emphasis"/>
          <w:rFonts w:ascii="OpenDyslexic 3" w:hAnsi="OpenDyslexic 3"/>
          <w:highlight w:val="cyan"/>
        </w:rPr>
        <w:t>dispossessed labor</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uncredited</w:t>
      </w:r>
      <w:r w:rsidRPr="000A7573">
        <w:rPr>
          <w:rStyle w:val="StyleUnderline"/>
          <w:rFonts w:ascii="OpenDyslexic 3" w:hAnsi="OpenDyslexic 3"/>
        </w:rPr>
        <w:t xml:space="preserve"> nonartistic </w:t>
      </w:r>
      <w:r w:rsidRPr="000A7573">
        <w:rPr>
          <w:rStyle w:val="Emphasis"/>
          <w:rFonts w:ascii="OpenDyslexic 3" w:hAnsi="OpenDyslexic 3"/>
          <w:highlight w:val="cyan"/>
        </w:rPr>
        <w:t>art persons</w:t>
      </w:r>
      <w:r w:rsidRPr="000A7573">
        <w:rPr>
          <w:rStyle w:val="StyleUnderline"/>
          <w:rFonts w:ascii="OpenDyslexic 3" w:hAnsi="OpenDyslexic 3"/>
        </w:rPr>
        <w:t xml:space="preserve">, in the capacity of contemporary corporate commodities. </w:t>
      </w:r>
      <w:r w:rsidRPr="000A7573">
        <w:rPr>
          <w:rFonts w:ascii="OpenDyslexic 3" w:hAnsi="OpenDyslexic 3"/>
          <w:sz w:val="14"/>
        </w:rPr>
        <w:t>When questioned about the signification of text in his art and whether “language is sculptural material” and thus, poetry, Weiner situates himself as a visual artist.61 This marker is of interest as an articulation of property and commodity forms, as the distinction between the artistic object and the mass-produced commodity. Either way, Weiner situates his stake as the author and not the producer of the “piece.</w:t>
      </w:r>
    </w:p>
    <w:p w14:paraId="40E81841" w14:textId="77777777" w:rsidR="009E680A" w:rsidRPr="000A7573" w:rsidRDefault="009E680A" w:rsidP="009E680A">
      <w:pPr>
        <w:rPr>
          <w:rFonts w:ascii="OpenDyslexic 3" w:hAnsi="OpenDyslexic 3"/>
          <w:sz w:val="14"/>
        </w:rPr>
      </w:pPr>
      <w:r w:rsidRPr="000A7573">
        <w:rPr>
          <w:rFonts w:ascii="OpenDyslexic 3" w:hAnsi="OpenDyslexic 3"/>
          <w:sz w:val="14"/>
        </w:rPr>
        <w:t>Weiner’s allegiance to the visual form is of importance in taking up production. Benjamin cautions that though the representation of the photograph may hold a revolutionary, political tendency, “it actually functions in a counterrevolutionary manner.”62 Arguing that a systematic transformation would be possible—for newspapers and for visual and literary mediums—if the laborer of their components were not fixed, Benjamin demands to tie and untie the position of the author and producer.63 This levy differs radically from the propositions of Taylor, LeWitt, and Weiner as it asks for the unmaking of divisions of labor to destroy the position of ownership.</w:t>
      </w:r>
    </w:p>
    <w:p w14:paraId="22F73BF9" w14:textId="77777777" w:rsidR="009E680A" w:rsidRPr="000A7573" w:rsidRDefault="009E680A" w:rsidP="009E680A">
      <w:pPr>
        <w:rPr>
          <w:rFonts w:ascii="OpenDyslexic 3" w:hAnsi="OpenDyslexic 3"/>
          <w:sz w:val="14"/>
        </w:rPr>
      </w:pPr>
      <w:r w:rsidRPr="000A7573">
        <w:rPr>
          <w:rStyle w:val="StyleUnderline"/>
          <w:rFonts w:ascii="OpenDyslexic 3" w:hAnsi="OpenDyslexic 3"/>
        </w:rPr>
        <w:t>From scientific management to the readymade in the avant-garde, what we might be witnessing is the crossing from dispossession-as-exploitation to dispossession-as-innovation—or, more succinctly, exploitation as innovation.</w:t>
      </w:r>
      <w:r w:rsidRPr="000A7573">
        <w:rPr>
          <w:rFonts w:ascii="OpenDyslexic 3" w:hAnsi="OpenDyslexic 3"/>
          <w:sz w:val="14"/>
        </w:rPr>
        <w:t xml:space="preserve"> The indexing of innovation with exploitation was also mirrored in iterations of managerial studies. In writing about the rise of “entrepreneurial management theory,” Erik Baker demonstrates that the managerial turn to the language of the entrepreneurial, charismatic leader appeased the changing liberal attitudes of the professional managerial class, yet nevertheless worked to perpetuate worker subordination.64 In this light, it is perhaps unsurprising that the artist subjects discussed in this chapter translate the ideologies of the leisure class as innovation and freedom. Chillingly, Taylor presaged this timeline: “The writer feels that management is also destined to become more of an art. . . . Management will be studied as an art and will rest upon well recognized, clearly defined, and fixed principles.”65</w:t>
      </w:r>
    </w:p>
    <w:p w14:paraId="01C48871" w14:textId="77777777" w:rsidR="009E680A" w:rsidRPr="000A7573" w:rsidRDefault="009E680A" w:rsidP="009E680A">
      <w:pPr>
        <w:rPr>
          <w:rFonts w:ascii="OpenDyslexic 3" w:hAnsi="OpenDyslexic 3"/>
          <w:sz w:val="14"/>
        </w:rPr>
      </w:pPr>
      <w:r w:rsidRPr="000A7573">
        <w:rPr>
          <w:rStyle w:val="StyleUnderline"/>
          <w:rFonts w:ascii="OpenDyslexic 3" w:hAnsi="OpenDyslexic 3"/>
        </w:rPr>
        <w:t xml:space="preserve">From the avant-garde to the conceptual tradition, there is a </w:t>
      </w:r>
      <w:r w:rsidRPr="000A7573">
        <w:rPr>
          <w:rStyle w:val="Emphasis"/>
          <w:rFonts w:ascii="OpenDyslexic 3" w:hAnsi="OpenDyslexic 3"/>
          <w:highlight w:val="cyan"/>
        </w:rPr>
        <w:t>harboring</w:t>
      </w:r>
      <w:r w:rsidRPr="000A7573">
        <w:rPr>
          <w:rStyle w:val="StyleUnderline"/>
          <w:rFonts w:ascii="OpenDyslexic 3" w:hAnsi="OpenDyslexic 3"/>
        </w:rPr>
        <w:t xml:space="preserve"> of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idea</w:t>
      </w:r>
      <w:r w:rsidRPr="000A7573">
        <w:rPr>
          <w:rStyle w:val="StyleUnderline"/>
          <w:rFonts w:ascii="OpenDyslexic 3" w:hAnsi="OpenDyslexic 3"/>
        </w:rPr>
        <w:t xml:space="preserve"> and the concept </w:t>
      </w:r>
      <w:r w:rsidRPr="000A7573">
        <w:rPr>
          <w:rStyle w:val="Emphasis"/>
          <w:rFonts w:ascii="OpenDyslexic 3" w:hAnsi="OpenDyslexic 3"/>
          <w:highlight w:val="cyan"/>
        </w:rPr>
        <w:t>free from materiality</w:t>
      </w:r>
      <w:r w:rsidRPr="000A7573">
        <w:rPr>
          <w:rStyle w:val="StyleUnderline"/>
          <w:rFonts w:ascii="OpenDyslexic 3" w:hAnsi="OpenDyslexic 3"/>
          <w:highlight w:val="cyan"/>
        </w:rPr>
        <w:t xml:space="preserve"> and,</w:t>
      </w:r>
      <w:r w:rsidRPr="000A7573">
        <w:rPr>
          <w:rStyle w:val="StyleUnderline"/>
          <w:rFonts w:ascii="OpenDyslexic 3" w:hAnsi="OpenDyslexic 3"/>
        </w:rPr>
        <w:t xml:space="preserve"> </w:t>
      </w:r>
      <w:r w:rsidRPr="000A7573">
        <w:rPr>
          <w:rStyle w:val="Emphasis"/>
          <w:rFonts w:ascii="OpenDyslexic 3" w:hAnsi="OpenDyslexic 3"/>
        </w:rPr>
        <w:t>subsequently</w:t>
      </w:r>
      <w:r w:rsidRPr="000A7573">
        <w:rPr>
          <w:rStyle w:val="StyleUnderline"/>
          <w:rFonts w:ascii="OpenDyslexic 3" w:hAnsi="OpenDyslexic 3"/>
        </w:rPr>
        <w:t xml:space="preserve">, </w:t>
      </w:r>
      <w:r w:rsidRPr="000A7573">
        <w:rPr>
          <w:rStyle w:val="Emphasis"/>
          <w:rFonts w:ascii="OpenDyslexic 3" w:hAnsi="OpenDyslexic 3"/>
          <w:b w:val="0"/>
          <w:bCs/>
        </w:rPr>
        <w:t>from</w:t>
      </w:r>
      <w:r w:rsidRPr="000A7573">
        <w:rPr>
          <w:rStyle w:val="Emphasis"/>
          <w:rFonts w:ascii="OpenDyslexic 3" w:hAnsi="OpenDyslexic 3"/>
        </w:rPr>
        <w:t xml:space="preserve"> </w:t>
      </w:r>
      <w:r w:rsidRPr="000A7573">
        <w:rPr>
          <w:rStyle w:val="Emphasis"/>
          <w:rFonts w:ascii="OpenDyslexic 3" w:hAnsi="OpenDyslexic 3"/>
          <w:highlight w:val="cyan"/>
        </w:rPr>
        <w:t>its laborer</w:t>
      </w:r>
      <w:r w:rsidRPr="000A7573">
        <w:rPr>
          <w:rStyle w:val="StyleUnderline"/>
          <w:rFonts w:ascii="OpenDyslexic 3" w:hAnsi="OpenDyslexic 3"/>
        </w:rPr>
        <w:t>.</w:t>
      </w:r>
      <w:r w:rsidRPr="000A7573">
        <w:rPr>
          <w:rFonts w:ascii="OpenDyslexic 3" w:hAnsi="OpenDyslexic 3"/>
          <w:sz w:val="14"/>
        </w:rPr>
        <w:t xml:space="preserve"> Both Taylorism and avant-garde </w:t>
      </w:r>
      <w:r w:rsidRPr="000A7573">
        <w:rPr>
          <w:rStyle w:val="Emphasis"/>
          <w:rFonts w:ascii="OpenDyslexic 3" w:hAnsi="OpenDyslexic 3"/>
        </w:rPr>
        <w:t>formulations</w:t>
      </w:r>
      <w:r w:rsidRPr="000A7573">
        <w:rPr>
          <w:rStyle w:val="StyleUnderline"/>
          <w:rFonts w:ascii="OpenDyslexic 3" w:hAnsi="OpenDyslexic 3"/>
        </w:rPr>
        <w:t xml:space="preserve"> of the “</w:t>
      </w:r>
      <w:r w:rsidRPr="000A7573">
        <w:rPr>
          <w:rStyle w:val="Emphasis"/>
          <w:rFonts w:ascii="OpenDyslexic 3" w:hAnsi="OpenDyslexic 3"/>
        </w:rPr>
        <w:t>concept</w:t>
      </w:r>
      <w:r w:rsidRPr="000A7573">
        <w:rPr>
          <w:rStyle w:val="StyleUnderline"/>
          <w:rFonts w:ascii="OpenDyslexic 3" w:hAnsi="OpenDyslexic 3"/>
        </w:rPr>
        <w:t xml:space="preserve">” and “intent” </w:t>
      </w:r>
      <w:r w:rsidRPr="000A7573">
        <w:rPr>
          <w:rStyle w:val="Emphasis"/>
          <w:rFonts w:ascii="OpenDyslexic 3" w:hAnsi="OpenDyslexic 3"/>
          <w:highlight w:val="cyan"/>
        </w:rPr>
        <w:t>do not deny</w:t>
      </w:r>
      <w:r w:rsidRPr="000A7573">
        <w:rPr>
          <w:rStyle w:val="StyleUnderline"/>
          <w:rFonts w:ascii="OpenDyslexic 3" w:hAnsi="OpenDyslexic 3"/>
          <w:color w:val="EE0000"/>
        </w:rPr>
        <w:t xml:space="preserve"> </w:t>
      </w:r>
      <w:r w:rsidRPr="000A7573">
        <w:rPr>
          <w:rStyle w:val="StyleUnderline"/>
          <w:rFonts w:ascii="OpenDyslexic 3" w:hAnsi="OpenDyslexic 3"/>
        </w:rPr>
        <w:t xml:space="preserve">the existence of </w:t>
      </w:r>
      <w:r w:rsidRPr="000A7573">
        <w:rPr>
          <w:rStyle w:val="Emphasis"/>
          <w:rFonts w:ascii="OpenDyslexic 3" w:hAnsi="OpenDyslexic 3"/>
          <w:highlight w:val="cyan"/>
        </w:rPr>
        <w:t>materiality</w:t>
      </w:r>
      <w:r w:rsidRPr="000A7573">
        <w:rPr>
          <w:rStyle w:val="StyleUnderline"/>
          <w:rFonts w:ascii="OpenDyslexic 3" w:hAnsi="OpenDyslexic 3"/>
        </w:rPr>
        <w:t xml:space="preserve"> or laborers, </w:t>
      </w:r>
      <w:r w:rsidRPr="000A7573">
        <w:rPr>
          <w:rStyle w:val="Emphasis"/>
          <w:rFonts w:ascii="OpenDyslexic 3" w:hAnsi="OpenDyslexic 3"/>
          <w:highlight w:val="cyan"/>
        </w:rPr>
        <w:t>but</w:t>
      </w:r>
      <w:r w:rsidRPr="000A7573">
        <w:rPr>
          <w:rStyle w:val="StyleUnderline"/>
          <w:rFonts w:ascii="OpenDyslexic 3" w:hAnsi="OpenDyslexic 3"/>
        </w:rPr>
        <w:t xml:space="preserve"> they rigorously </w:t>
      </w:r>
      <w:r w:rsidRPr="000A7573">
        <w:rPr>
          <w:rStyle w:val="Emphasis"/>
          <w:rFonts w:ascii="OpenDyslexic 3" w:hAnsi="OpenDyslexic 3"/>
          <w:highlight w:val="cyan"/>
        </w:rPr>
        <w:t>relegate</w:t>
      </w:r>
      <w:r w:rsidRPr="000A7573">
        <w:rPr>
          <w:rStyle w:val="StyleUnderline"/>
          <w:rFonts w:ascii="OpenDyslexic 3" w:hAnsi="OpenDyslexic 3"/>
        </w:rPr>
        <w:t xml:space="preserve"> the </w:t>
      </w:r>
      <w:r w:rsidRPr="000A7573">
        <w:rPr>
          <w:rStyle w:val="Emphasis"/>
          <w:rFonts w:ascii="OpenDyslexic 3" w:hAnsi="OpenDyslexic 3"/>
        </w:rPr>
        <w:t xml:space="preserve">category of </w:t>
      </w:r>
      <w:r w:rsidRPr="000A7573">
        <w:rPr>
          <w:rStyle w:val="Emphasis"/>
          <w:rFonts w:ascii="OpenDyslexic 3" w:hAnsi="OpenDyslexic 3"/>
          <w:highlight w:val="cyan"/>
        </w:rPr>
        <w:t>work</w:t>
      </w:r>
      <w:r w:rsidRPr="000A7573">
        <w:rPr>
          <w:rStyle w:val="StyleUnderline"/>
          <w:rFonts w:ascii="OpenDyslexic 3" w:hAnsi="OpenDyslexic 3"/>
        </w:rPr>
        <w:t xml:space="preserve"> and craft to a </w:t>
      </w:r>
      <w:r w:rsidRPr="000A7573">
        <w:rPr>
          <w:rStyle w:val="Emphasis"/>
          <w:rFonts w:ascii="OpenDyslexic 3" w:hAnsi="OpenDyslexic 3"/>
        </w:rPr>
        <w:t>position</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so </w:t>
      </w:r>
      <w:r w:rsidRPr="000A7573">
        <w:rPr>
          <w:rStyle w:val="Emphasis"/>
          <w:rFonts w:ascii="OpenDyslexic 3" w:hAnsi="OpenDyslexic 3"/>
          <w:highlight w:val="cyan"/>
        </w:rPr>
        <w:t>below</w:t>
      </w:r>
      <w:r w:rsidRPr="000A7573">
        <w:rPr>
          <w:rStyle w:val="StyleUnderline"/>
          <w:rFonts w:ascii="OpenDyslexic 3" w:hAnsi="OpenDyslexic 3"/>
        </w:rPr>
        <w:t xml:space="preserve"> and unfree </w:t>
      </w:r>
      <w:r w:rsidRPr="000A7573">
        <w:rPr>
          <w:rStyle w:val="StyleUnderline"/>
          <w:rFonts w:ascii="OpenDyslexic 3" w:hAnsi="OpenDyslexic 3"/>
          <w:highlight w:val="cyan"/>
        </w:rPr>
        <w:t>that they</w:t>
      </w:r>
      <w:r w:rsidRPr="000A7573">
        <w:rPr>
          <w:rStyle w:val="StyleUnderline"/>
          <w:rFonts w:ascii="OpenDyslexic 3" w:hAnsi="OpenDyslexic 3"/>
        </w:rPr>
        <w:t xml:space="preserve">, as free, </w:t>
      </w:r>
      <w:r w:rsidRPr="000A7573">
        <w:rPr>
          <w:rStyle w:val="StyleUnderline"/>
          <w:rFonts w:ascii="OpenDyslexic 3" w:hAnsi="OpenDyslexic 3"/>
          <w:highlight w:val="cyan"/>
        </w:rPr>
        <w:t>are absolved of it</w:t>
      </w:r>
      <w:r w:rsidRPr="000A7573">
        <w:rPr>
          <w:rFonts w:ascii="OpenDyslexic 3" w:hAnsi="OpenDyslexic 3"/>
          <w:sz w:val="14"/>
        </w:rPr>
        <w:t>.66 This is most clearly witnessed in the institutional and critical overlap between the October school of art historians discussed below, and in Marjorie Perloff ’s scholarship on experimental poetry discussed in chapter 4. Both camps consider Duchamp to be, if not the protagonist, at least the central figure of modern and contemporary art.</w:t>
      </w:r>
    </w:p>
    <w:p w14:paraId="6BB30761" w14:textId="77777777" w:rsidR="009E680A" w:rsidRPr="000A7573" w:rsidRDefault="009E680A" w:rsidP="009E680A">
      <w:pPr>
        <w:rPr>
          <w:rStyle w:val="StyleUnderline"/>
          <w:rFonts w:ascii="OpenDyslexic 3" w:hAnsi="OpenDyslexic 3"/>
        </w:rPr>
      </w:pPr>
      <w:r w:rsidRPr="000A7573">
        <w:rPr>
          <w:rStyle w:val="StyleUnderline"/>
          <w:rFonts w:ascii="OpenDyslexic 3" w:hAnsi="OpenDyslexic 3"/>
        </w:rPr>
        <w:t xml:space="preserve">The conflation between modern aesthetic notions of innovation and corporate notions of expansion can be connected through liberal notions of economic freedom. Each tract posits that the artist/subject cannot strive toward hand work, as work is the condition to be critiqued and subsequently and implicitly displaced. Craft, technique, skill, and knowledge of work was never a source of power and potential for the nameless hand worker. </w:t>
      </w:r>
      <w:r w:rsidRPr="000A7573">
        <w:rPr>
          <w:rStyle w:val="Emphasis"/>
          <w:rFonts w:ascii="OpenDyslexic 3" w:hAnsi="OpenDyslexic 3"/>
        </w:rPr>
        <w:t>When labor is divided</w:t>
      </w:r>
      <w:r w:rsidRPr="000A7573">
        <w:rPr>
          <w:rStyle w:val="StyleUnderline"/>
          <w:rFonts w:ascii="OpenDyslexic 3" w:hAnsi="OpenDyslexic 3"/>
        </w:rPr>
        <w:t xml:space="preserve"> in a capitalist system, skill/craft/technique is the </w:t>
      </w:r>
      <w:r w:rsidRPr="000A7573">
        <w:rPr>
          <w:rStyle w:val="Emphasis"/>
          <w:rFonts w:ascii="OpenDyslexic 3" w:hAnsi="OpenDyslexic 3"/>
        </w:rPr>
        <w:t>allocation of burden</w:t>
      </w:r>
      <w:r w:rsidRPr="000A7573">
        <w:rPr>
          <w:rStyle w:val="StyleUnderline"/>
          <w:rFonts w:ascii="OpenDyslexic 3" w:hAnsi="OpenDyslexic 3"/>
        </w:rPr>
        <w:t xml:space="preserve"> and should </w:t>
      </w:r>
      <w:r w:rsidRPr="000A7573">
        <w:rPr>
          <w:rStyle w:val="Emphasis"/>
          <w:rFonts w:ascii="OpenDyslexic 3" w:hAnsi="OpenDyslexic 3"/>
        </w:rPr>
        <w:t>not be advertised</w:t>
      </w:r>
      <w:r w:rsidRPr="000A7573">
        <w:rPr>
          <w:rStyle w:val="StyleUnderline"/>
          <w:rFonts w:ascii="OpenDyslexic 3" w:hAnsi="OpenDyslexic 3"/>
        </w:rPr>
        <w:t xml:space="preserve"> as the </w:t>
      </w:r>
      <w:r w:rsidRPr="000A7573">
        <w:rPr>
          <w:rStyle w:val="Emphasis"/>
          <w:rFonts w:ascii="OpenDyslexic 3" w:hAnsi="OpenDyslexic 3"/>
        </w:rPr>
        <w:t>symbol of</w:t>
      </w:r>
      <w:r w:rsidRPr="000A7573">
        <w:rPr>
          <w:rStyle w:val="StyleUnderline"/>
          <w:rFonts w:ascii="OpenDyslexic 3" w:hAnsi="OpenDyslexic 3"/>
        </w:rPr>
        <w:t xml:space="preserve"> </w:t>
      </w:r>
      <w:r w:rsidRPr="000A7573">
        <w:rPr>
          <w:rStyle w:val="Emphasis"/>
          <w:rFonts w:ascii="OpenDyslexic 3" w:hAnsi="OpenDyslexic 3"/>
        </w:rPr>
        <w:t>love</w:t>
      </w:r>
      <w:r w:rsidRPr="000A7573">
        <w:rPr>
          <w:rStyle w:val="StyleUnderline"/>
          <w:rFonts w:ascii="OpenDyslexic 3" w:hAnsi="OpenDyslexic 3"/>
        </w:rPr>
        <w:t xml:space="preserve">, </w:t>
      </w:r>
      <w:r w:rsidRPr="000A7573">
        <w:rPr>
          <w:rStyle w:val="Emphasis"/>
          <w:rFonts w:ascii="OpenDyslexic 3" w:hAnsi="OpenDyslexic 3"/>
        </w:rPr>
        <w:t>achievement</w:t>
      </w:r>
      <w:r w:rsidRPr="000A7573">
        <w:rPr>
          <w:rStyle w:val="StyleUnderline"/>
          <w:rFonts w:ascii="OpenDyslexic 3" w:hAnsi="OpenDyslexic 3"/>
        </w:rPr>
        <w:t xml:space="preserve">, or </w:t>
      </w:r>
      <w:r w:rsidRPr="000A7573">
        <w:rPr>
          <w:rStyle w:val="Emphasis"/>
          <w:rFonts w:ascii="OpenDyslexic 3" w:hAnsi="OpenDyslexic 3"/>
        </w:rPr>
        <w:t>freedom</w:t>
      </w:r>
      <w:r w:rsidRPr="000A7573">
        <w:rPr>
          <w:rStyle w:val="StyleUnderline"/>
          <w:rFonts w:ascii="OpenDyslexic 3" w:hAnsi="OpenDyslexic 3"/>
        </w:rPr>
        <w:t xml:space="preserve">. The </w:t>
      </w:r>
      <w:r w:rsidRPr="000A7573">
        <w:rPr>
          <w:rStyle w:val="Emphasis"/>
          <w:rFonts w:ascii="OpenDyslexic 3" w:hAnsi="OpenDyslexic 3"/>
        </w:rPr>
        <w:t>celebration of work</w:t>
      </w:r>
      <w:r w:rsidRPr="000A7573">
        <w:rPr>
          <w:rStyle w:val="StyleUnderline"/>
          <w:rFonts w:ascii="OpenDyslexic 3" w:hAnsi="OpenDyslexic 3"/>
        </w:rPr>
        <w:t xml:space="preserve"> is </w:t>
      </w:r>
      <w:r w:rsidRPr="000A7573">
        <w:rPr>
          <w:rStyle w:val="Emphasis"/>
          <w:rFonts w:ascii="OpenDyslexic 3" w:hAnsi="OpenDyslexic 3"/>
        </w:rPr>
        <w:t>not</w:t>
      </w:r>
      <w:r w:rsidRPr="000A7573">
        <w:rPr>
          <w:rStyle w:val="StyleUnderline"/>
          <w:rFonts w:ascii="OpenDyslexic 3" w:hAnsi="OpenDyslexic 3"/>
        </w:rPr>
        <w:t xml:space="preserve"> the </w:t>
      </w:r>
      <w:r w:rsidRPr="000A7573">
        <w:rPr>
          <w:rStyle w:val="Emphasis"/>
          <w:rFonts w:ascii="OpenDyslexic 3" w:hAnsi="OpenDyslexic 3"/>
        </w:rPr>
        <w:t>abolition of work</w:t>
      </w:r>
      <w:r w:rsidRPr="000A7573">
        <w:rPr>
          <w:rStyle w:val="StyleUnderline"/>
          <w:rFonts w:ascii="OpenDyslexic 3" w:hAnsi="OpenDyslexic 3"/>
        </w:rPr>
        <w:t xml:space="preserve"> and, conversely, </w:t>
      </w:r>
      <w:r w:rsidRPr="000A7573">
        <w:rPr>
          <w:rStyle w:val="Emphasis"/>
          <w:rFonts w:ascii="OpenDyslexic 3" w:hAnsi="OpenDyslexic 3"/>
        </w:rPr>
        <w:t>neither is</w:t>
      </w:r>
      <w:r w:rsidRPr="000A7573">
        <w:rPr>
          <w:rStyle w:val="StyleUnderline"/>
          <w:rFonts w:ascii="OpenDyslexic 3" w:hAnsi="OpenDyslexic 3"/>
        </w:rPr>
        <w:t xml:space="preserve"> the displacing, the evading, the </w:t>
      </w:r>
      <w:r w:rsidRPr="000A7573">
        <w:rPr>
          <w:rStyle w:val="Emphasis"/>
          <w:rFonts w:ascii="OpenDyslexic 3" w:hAnsi="OpenDyslexic 3"/>
        </w:rPr>
        <w:t>regulation</w:t>
      </w:r>
      <w:r w:rsidRPr="000A7573">
        <w:rPr>
          <w:rStyle w:val="StyleUnderline"/>
          <w:rFonts w:ascii="OpenDyslexic 3" w:hAnsi="OpenDyslexic 3"/>
        </w:rPr>
        <w:t xml:space="preserve">, nor the denial </w:t>
      </w:r>
      <w:r w:rsidRPr="000A7573">
        <w:rPr>
          <w:rStyle w:val="Emphasis"/>
          <w:rFonts w:ascii="OpenDyslexic 3" w:hAnsi="OpenDyslexic 3"/>
        </w:rPr>
        <w:t>of work its abolition</w:t>
      </w:r>
      <w:r w:rsidRPr="000A7573">
        <w:rPr>
          <w:rStyle w:val="StyleUnderline"/>
          <w:rFonts w:ascii="OpenDyslexic 3" w:hAnsi="OpenDyslexic 3"/>
        </w:rPr>
        <w:t>.</w:t>
      </w:r>
    </w:p>
    <w:p w14:paraId="4E2EF426" w14:textId="77777777" w:rsidR="009E680A" w:rsidRPr="000A7573" w:rsidRDefault="009E680A" w:rsidP="009E680A">
      <w:pPr>
        <w:rPr>
          <w:rFonts w:ascii="OpenDyslexic 3" w:hAnsi="OpenDyslexic 3"/>
          <w:sz w:val="14"/>
        </w:rPr>
      </w:pPr>
      <w:r w:rsidRPr="000A7573">
        <w:rPr>
          <w:rFonts w:ascii="OpenDyslexic 3" w:hAnsi="OpenDyslexic 3"/>
          <w:sz w:val="14"/>
        </w:rPr>
        <w:t>Though I am critical of both Taylorism and iterations of conceptualism, it should be clear that this does not lead to a romanticization of the past forms of work, previous divisions of labor, or even the elevation of craft/skill/technique above or below. Work has been and remains the unfree conveyor of private property. Additionally, as it has been demonstrated, the redivision of labor occurred with and through segregation: the past will never be safe. The segregation of labor and labor unions signals how previous divisions too were predicated upon violence, anti-Blackness in particular. Divisions created within capitalist systems are divisions of exploitation; we should refuse to argue that certain divisions were at one point less exploitative for specific groups of white workers.</w:t>
      </w:r>
    </w:p>
    <w:p w14:paraId="7A593389" w14:textId="77777777" w:rsidR="009E680A" w:rsidRPr="000A7573" w:rsidRDefault="009E680A" w:rsidP="009E680A">
      <w:pPr>
        <w:rPr>
          <w:rFonts w:ascii="OpenDyslexic 3" w:hAnsi="OpenDyslexic 3"/>
          <w:sz w:val="14"/>
        </w:rPr>
      </w:pPr>
      <w:r w:rsidRPr="000A7573">
        <w:rPr>
          <w:rFonts w:ascii="OpenDyslexic 3" w:hAnsi="OpenDyslexic 3"/>
          <w:sz w:val="14"/>
        </w:rPr>
        <w:t xml:space="preserve">Through aesthetic abstraction, leisure and merit become collapsed. If leisure was once the emblem of wealth, the collecting and canonization of art mutates from the ideology of art for art’s sake into “concepts.” </w:t>
      </w:r>
      <w:r w:rsidRPr="000A7573">
        <w:rPr>
          <w:rStyle w:val="StyleUnderline"/>
          <w:rFonts w:ascii="OpenDyslexic 3" w:hAnsi="OpenDyslexic 3"/>
        </w:rPr>
        <w:t xml:space="preserve">By </w:t>
      </w:r>
      <w:r w:rsidRPr="000A7573">
        <w:rPr>
          <w:rStyle w:val="Emphasis"/>
          <w:rFonts w:ascii="OpenDyslexic 3" w:hAnsi="OpenDyslexic 3"/>
        </w:rPr>
        <w:t>creating</w:t>
      </w:r>
      <w:r w:rsidRPr="000A7573">
        <w:rPr>
          <w:rStyle w:val="StyleUnderline"/>
          <w:rFonts w:ascii="OpenDyslexic 3" w:hAnsi="OpenDyslexic 3"/>
        </w:rPr>
        <w:t xml:space="preserve"> and then </w:t>
      </w:r>
      <w:r w:rsidRPr="000A7573">
        <w:rPr>
          <w:rStyle w:val="Emphasis"/>
          <w:rFonts w:ascii="OpenDyslexic 3" w:hAnsi="OpenDyslexic 3"/>
        </w:rPr>
        <w:t>elevating</w:t>
      </w:r>
      <w:r w:rsidRPr="000A7573">
        <w:rPr>
          <w:rStyle w:val="StyleUnderline"/>
          <w:rFonts w:ascii="OpenDyslexic 3" w:hAnsi="OpenDyslexic 3"/>
        </w:rPr>
        <w:t xml:space="preserve"> the “</w:t>
      </w:r>
      <w:r w:rsidRPr="000A7573">
        <w:rPr>
          <w:rStyle w:val="Emphasis"/>
          <w:rFonts w:ascii="OpenDyslexic 3" w:hAnsi="OpenDyslexic 3"/>
        </w:rPr>
        <w:t>idea</w:t>
      </w:r>
      <w:r w:rsidRPr="000A7573">
        <w:rPr>
          <w:rStyle w:val="StyleUnderline"/>
          <w:rFonts w:ascii="OpenDyslexic 3" w:hAnsi="OpenDyslexic 3"/>
        </w:rPr>
        <w:t>” of an artwork and</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insisting</w:t>
      </w:r>
      <w:r w:rsidRPr="000A7573">
        <w:rPr>
          <w:rStyle w:val="StyleUnderline"/>
          <w:rFonts w:ascii="OpenDyslexic 3" w:hAnsi="OpenDyslexic 3"/>
          <w:highlight w:val="cyan"/>
        </w:rPr>
        <w:t xml:space="preserve"> on</w:t>
      </w:r>
      <w:r w:rsidRPr="000A7573">
        <w:rPr>
          <w:rStyle w:val="StyleUnderline"/>
          <w:rFonts w:ascii="OpenDyslexic 3" w:hAnsi="OpenDyslexic 3"/>
        </w:rPr>
        <w:t xml:space="preserve"> the </w:t>
      </w:r>
      <w:r w:rsidRPr="000A7573">
        <w:rPr>
          <w:rStyle w:val="Emphasis"/>
          <w:rFonts w:ascii="OpenDyslexic 3" w:hAnsi="OpenDyslexic 3"/>
          <w:highlight w:val="cyan"/>
        </w:rPr>
        <w:t>separation</w:t>
      </w:r>
      <w:r w:rsidRPr="000A7573">
        <w:rPr>
          <w:rStyle w:val="StyleUnderline"/>
          <w:rFonts w:ascii="OpenDyslexic 3" w:hAnsi="OpenDyslexic 3"/>
          <w:highlight w:val="cyan"/>
        </w:rPr>
        <w:t xml:space="preserve"> of </w:t>
      </w:r>
      <w:r w:rsidRPr="000A7573">
        <w:rPr>
          <w:rStyle w:val="StyleUnderline"/>
          <w:rFonts w:ascii="OpenDyslexic 3" w:hAnsi="OpenDyslexic 3"/>
        </w:rPr>
        <w:t xml:space="preserve">the </w:t>
      </w:r>
      <w:r w:rsidRPr="000A7573">
        <w:rPr>
          <w:rStyle w:val="Emphasis"/>
          <w:rFonts w:ascii="OpenDyslexic 3" w:hAnsi="OpenDyslexic 3"/>
          <w:highlight w:val="cyan"/>
        </w:rPr>
        <w:t>idea from</w:t>
      </w:r>
      <w:r w:rsidRPr="000A7573">
        <w:rPr>
          <w:rStyle w:val="StyleUnderline"/>
          <w:rFonts w:ascii="OpenDyslexic 3" w:hAnsi="OpenDyslexic 3"/>
          <w:highlight w:val="cyan"/>
        </w:rPr>
        <w:t xml:space="preserve"> its </w:t>
      </w:r>
      <w:r w:rsidRPr="000A7573">
        <w:rPr>
          <w:rStyle w:val="Emphasis"/>
          <w:rFonts w:ascii="OpenDyslexic 3" w:hAnsi="OpenDyslexic 3"/>
          <w:highlight w:val="cyan"/>
        </w:rPr>
        <w:t>material form</w:t>
      </w:r>
      <w:r w:rsidRPr="000A7573">
        <w:rPr>
          <w:rStyle w:val="StyleUnderline"/>
          <w:rFonts w:ascii="OpenDyslexic 3" w:hAnsi="OpenDyslexic 3"/>
        </w:rPr>
        <w:t xml:space="preserve">, the avant-garde </w:t>
      </w:r>
      <w:r w:rsidRPr="000A7573">
        <w:rPr>
          <w:rStyle w:val="Emphasis"/>
          <w:rFonts w:ascii="OpenDyslexic 3" w:hAnsi="OpenDyslexic 3"/>
          <w:highlight w:val="cyan"/>
        </w:rPr>
        <w:t>reified</w:t>
      </w:r>
      <w:r w:rsidRPr="000A7573">
        <w:rPr>
          <w:rStyle w:val="StyleUnderline"/>
          <w:rFonts w:ascii="OpenDyslexic 3" w:hAnsi="OpenDyslexic 3"/>
        </w:rPr>
        <w:t xml:space="preserve"> the </w:t>
      </w:r>
      <w:r w:rsidRPr="000A7573">
        <w:rPr>
          <w:rStyle w:val="Emphasis"/>
          <w:rFonts w:ascii="OpenDyslexic 3" w:hAnsi="OpenDyslexic 3"/>
          <w:highlight w:val="cyan"/>
        </w:rPr>
        <w:t>hierarchies</w:t>
      </w:r>
      <w:r w:rsidRPr="000A7573">
        <w:rPr>
          <w:rStyle w:val="StyleUnderline"/>
          <w:rFonts w:ascii="OpenDyslexic 3" w:hAnsi="OpenDyslexic 3"/>
        </w:rPr>
        <w:t xml:space="preserve"> pivotal to the transition from aristocracy to meritocracy. Those who now partake in the </w:t>
      </w:r>
      <w:r w:rsidRPr="000A7573">
        <w:rPr>
          <w:rStyle w:val="Emphasis"/>
          <w:rFonts w:ascii="OpenDyslexic 3" w:hAnsi="OpenDyslexic 3"/>
        </w:rPr>
        <w:t>celebration</w:t>
      </w:r>
      <w:r w:rsidRPr="000A7573">
        <w:rPr>
          <w:rStyle w:val="StyleUnderline"/>
          <w:rFonts w:ascii="OpenDyslexic 3" w:hAnsi="OpenDyslexic 3"/>
        </w:rPr>
        <w:t xml:space="preserve"> of this “</w:t>
      </w:r>
      <w:r w:rsidRPr="000A7573">
        <w:rPr>
          <w:rStyle w:val="Emphasis"/>
          <w:rFonts w:ascii="OpenDyslexic 3" w:hAnsi="OpenDyslexic 3"/>
        </w:rPr>
        <w:t>new” form of the idea</w:t>
      </w:r>
      <w:r w:rsidRPr="000A7573">
        <w:rPr>
          <w:rStyle w:val="StyleUnderline"/>
          <w:rFonts w:ascii="OpenDyslexic 3" w:hAnsi="OpenDyslexic 3"/>
        </w:rPr>
        <w:t>—be it wealthy collectors, art historians, poets, or artists—</w:t>
      </w:r>
      <w:r w:rsidRPr="000A7573">
        <w:rPr>
          <w:rStyle w:val="Emphasis"/>
          <w:rFonts w:ascii="OpenDyslexic 3" w:hAnsi="OpenDyslexic 3"/>
        </w:rPr>
        <w:t>do so through</w:t>
      </w:r>
      <w:r w:rsidRPr="000A7573">
        <w:rPr>
          <w:rStyle w:val="StyleUnderline"/>
          <w:rFonts w:ascii="OpenDyslexic 3" w:hAnsi="OpenDyslexic 3"/>
        </w:rPr>
        <w:t xml:space="preserve"> their </w:t>
      </w:r>
      <w:r w:rsidRPr="000A7573">
        <w:rPr>
          <w:rStyle w:val="Emphasis"/>
          <w:rFonts w:ascii="OpenDyslexic 3" w:hAnsi="OpenDyslexic 3"/>
        </w:rPr>
        <w:t>prioritization of abstract thought</w:t>
      </w:r>
      <w:r w:rsidRPr="000A7573">
        <w:rPr>
          <w:rStyle w:val="StyleUnderline"/>
          <w:rFonts w:ascii="OpenDyslexic 3" w:hAnsi="OpenDyslexic 3"/>
        </w:rPr>
        <w:t xml:space="preserve"> as the most sacred aesthetic prioritization, a notion </w:t>
      </w:r>
      <w:r w:rsidRPr="000A7573">
        <w:rPr>
          <w:rStyle w:val="Emphasis"/>
          <w:rFonts w:ascii="OpenDyslexic 3" w:hAnsi="OpenDyslexic 3"/>
          <w:highlight w:val="cyan"/>
        </w:rPr>
        <w:t>dependent</w:t>
      </w:r>
      <w:r w:rsidRPr="000A7573">
        <w:rPr>
          <w:rStyle w:val="StyleUnderline"/>
          <w:rFonts w:ascii="OpenDyslexic 3" w:hAnsi="OpenDyslexic 3"/>
          <w:highlight w:val="cyan"/>
        </w:rPr>
        <w:t xml:space="preserve"> on </w:t>
      </w:r>
      <w:r w:rsidRPr="000A7573">
        <w:rPr>
          <w:rStyle w:val="Emphasis"/>
          <w:rFonts w:ascii="OpenDyslexic 3" w:hAnsi="OpenDyslexic 3"/>
          <w:highlight w:val="cyan"/>
        </w:rPr>
        <w:t>redivisions of labor</w:t>
      </w:r>
      <w:r w:rsidRPr="000A7573">
        <w:rPr>
          <w:rStyle w:val="StyleUnderline"/>
          <w:rFonts w:ascii="OpenDyslexic 3" w:hAnsi="OpenDyslexic 3"/>
        </w:rPr>
        <w:t xml:space="preserve">, which was </w:t>
      </w:r>
      <w:r w:rsidRPr="000A7573">
        <w:rPr>
          <w:rStyle w:val="Emphasis"/>
          <w:rFonts w:ascii="OpenDyslexic 3" w:hAnsi="OpenDyslexic 3"/>
          <w:highlight w:val="cyan"/>
        </w:rPr>
        <w:t>actualized through</w:t>
      </w:r>
      <w:r w:rsidRPr="000A7573">
        <w:rPr>
          <w:rStyle w:val="StyleUnderline"/>
          <w:rFonts w:ascii="OpenDyslexic 3" w:hAnsi="OpenDyslexic 3"/>
        </w:rPr>
        <w:t xml:space="preserve"> the standardization of </w:t>
      </w:r>
      <w:r w:rsidRPr="000A7573">
        <w:rPr>
          <w:rStyle w:val="Emphasis"/>
          <w:rFonts w:ascii="OpenDyslexic 3" w:hAnsi="OpenDyslexic 3"/>
          <w:highlight w:val="cyan"/>
        </w:rPr>
        <w:t>exploitation</w:t>
      </w:r>
      <w:r w:rsidRPr="000A7573">
        <w:rPr>
          <w:rStyle w:val="StyleUnderline"/>
          <w:rFonts w:ascii="OpenDyslexic 3" w:hAnsi="OpenDyslexic 3"/>
        </w:rPr>
        <w:t>.</w:t>
      </w:r>
      <w:r w:rsidRPr="000A7573">
        <w:rPr>
          <w:rFonts w:ascii="OpenDyslexic 3" w:hAnsi="OpenDyslexic 3"/>
          <w:sz w:val="14"/>
        </w:rPr>
        <w:t xml:space="preserve"> Economic occurrences and business systems share a material infrastructure and a symbiotic relationship to aesthetics.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dialectical relationship between patron and artist</w:t>
      </w:r>
      <w:r w:rsidRPr="000A7573">
        <w:rPr>
          <w:rStyle w:val="StyleUnderline"/>
          <w:rFonts w:ascii="OpenDyslexic 3" w:hAnsi="OpenDyslexic 3"/>
        </w:rPr>
        <w:t xml:space="preserve">, and </w:t>
      </w:r>
      <w:r w:rsidRPr="000A7573">
        <w:rPr>
          <w:rStyle w:val="StyleUnderline"/>
          <w:rFonts w:ascii="OpenDyslexic 3" w:hAnsi="OpenDyslexic 3"/>
          <w:highlight w:val="cyan"/>
        </w:rPr>
        <w:t xml:space="preserve">between </w:t>
      </w:r>
      <w:r w:rsidRPr="000A7573">
        <w:rPr>
          <w:rStyle w:val="Emphasis"/>
          <w:rFonts w:ascii="OpenDyslexic 3" w:hAnsi="OpenDyslexic 3"/>
          <w:highlight w:val="cyan"/>
        </w:rPr>
        <w:t>racial capitalism and museums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results in a shared ideology</w:t>
      </w:r>
      <w:r w:rsidRPr="000A7573">
        <w:rPr>
          <w:rStyle w:val="StyleUnderline"/>
          <w:rFonts w:ascii="OpenDyslexic 3" w:hAnsi="OpenDyslexic 3"/>
          <w:highlight w:val="cyan"/>
        </w:rPr>
        <w:t>. The artist</w:t>
      </w:r>
      <w:r w:rsidRPr="000A7573">
        <w:rPr>
          <w:rStyle w:val="StyleUnderline"/>
          <w:rFonts w:ascii="OpenDyslexic 3" w:hAnsi="OpenDyslexic 3"/>
        </w:rPr>
        <w:t xml:space="preserve">, along with the patron, </w:t>
      </w:r>
      <w:r w:rsidRPr="000A7573">
        <w:rPr>
          <w:rStyle w:val="StyleUnderline"/>
          <w:rFonts w:ascii="OpenDyslexic 3" w:hAnsi="OpenDyslexic 3"/>
          <w:highlight w:val="cyan"/>
        </w:rPr>
        <w:t>is the manager</w:t>
      </w:r>
      <w:r w:rsidRPr="000A7573">
        <w:rPr>
          <w:rStyle w:val="StyleUnderline"/>
          <w:rFonts w:ascii="OpenDyslexic 3" w:hAnsi="OpenDyslexic 3"/>
        </w:rPr>
        <w:t xml:space="preserve">, factory overseer, CEO. The </w:t>
      </w:r>
      <w:r w:rsidRPr="000A7573">
        <w:rPr>
          <w:rStyle w:val="StyleUnderline"/>
          <w:rFonts w:ascii="OpenDyslexic 3" w:hAnsi="OpenDyslexic 3"/>
          <w:highlight w:val="cyan"/>
        </w:rPr>
        <w:t>brainwork</w:t>
      </w:r>
      <w:r w:rsidRPr="000A7573">
        <w:rPr>
          <w:rStyle w:val="StyleUnderline"/>
          <w:rFonts w:ascii="OpenDyslexic 3" w:hAnsi="OpenDyslexic 3"/>
        </w:rPr>
        <w:t xml:space="preserve"> of the patron CEO </w:t>
      </w:r>
      <w:r w:rsidRPr="000A7573">
        <w:rPr>
          <w:rStyle w:val="StyleUnderline"/>
          <w:rFonts w:ascii="OpenDyslexic 3" w:hAnsi="OpenDyslexic 3"/>
          <w:highlight w:val="cyan"/>
        </w:rPr>
        <w:t>becomes</w:t>
      </w:r>
      <w:r w:rsidRPr="000A7573">
        <w:rPr>
          <w:rStyle w:val="StyleUnderline"/>
          <w:rFonts w:ascii="OpenDyslexic 3" w:hAnsi="OpenDyslexic 3"/>
        </w:rPr>
        <w:t xml:space="preserve"> elevated as </w:t>
      </w:r>
      <w:r w:rsidRPr="000A7573">
        <w:rPr>
          <w:rStyle w:val="StyleUnderline"/>
          <w:rFonts w:ascii="OpenDyslexic 3" w:hAnsi="OpenDyslexic 3"/>
          <w:highlight w:val="cyan"/>
        </w:rPr>
        <w:t>the most important artwork—activating ideologies that maintain</w:t>
      </w:r>
      <w:r w:rsidRPr="000A7573">
        <w:rPr>
          <w:rStyle w:val="StyleUnderline"/>
          <w:rFonts w:ascii="OpenDyslexic 3" w:hAnsi="OpenDyslexic 3"/>
        </w:rPr>
        <w:t xml:space="preserve"> their positions and </w:t>
      </w:r>
      <w:r w:rsidRPr="000A7573">
        <w:rPr>
          <w:rStyle w:val="StyleUnderline"/>
          <w:rFonts w:ascii="OpenDyslexic 3" w:hAnsi="OpenDyslexic 3"/>
          <w:highlight w:val="cyan"/>
        </w:rPr>
        <w:t>power</w:t>
      </w:r>
      <w:r w:rsidRPr="000A7573">
        <w:rPr>
          <w:rStyle w:val="StyleUnderline"/>
          <w:rFonts w:ascii="OpenDyslexic 3" w:hAnsi="OpenDyslexic 3"/>
        </w:rPr>
        <w:t>.</w:t>
      </w:r>
    </w:p>
    <w:p w14:paraId="4B1B17E3" w14:textId="77777777" w:rsidR="009E680A" w:rsidRPr="000A7573" w:rsidRDefault="009E680A" w:rsidP="009E680A">
      <w:pPr>
        <w:rPr>
          <w:rFonts w:ascii="OpenDyslexic 3" w:hAnsi="OpenDyslexic 3"/>
          <w:sz w:val="14"/>
        </w:rPr>
      </w:pPr>
      <w:r w:rsidRPr="000A7573">
        <w:rPr>
          <w:rFonts w:ascii="OpenDyslexic 3" w:hAnsi="OpenDyslexic 3"/>
          <w:sz w:val="14"/>
        </w:rPr>
        <w:t>Workers and unions understood the exploitation occurring through new forms of labor divisions and fought against the aestheticization of management.67 In the Manifesto of 1905, announcing the IWW (Industrial Workers of the World) founding convention, the workers warned that “laborers are no longer classified by difference in trade skill, but the employer assigns them according to the machine to which they are attached. These divisions, far from representing differences in skill or interests among the laborers, are imposed by the employers that workers may be pitted against one another and spurred to greater exertion in the shop, and that all resistance to capitalist tyranny may be weakened by artificial distinctions.”68 While unsuccessful in a linear timeline, unions and workers organized against the separation of mind from hand work. They understood that what was actually being contested through artificial labor divisions was the value of a life through its separation from ideas. The value of the beholder of the idea is re-posited as inherently more valuable than those without ideas. IWW—unlike members of the avant-garde—refused identification with patrons and understood the strategies of political disenfranchisement. They saw exploitation for what it was and refused its lure.</w:t>
      </w:r>
    </w:p>
    <w:p w14:paraId="697048E3" w14:textId="77777777" w:rsidR="009E680A" w:rsidRPr="000A7573" w:rsidRDefault="009E680A" w:rsidP="009E680A">
      <w:pPr>
        <w:rPr>
          <w:rFonts w:ascii="OpenDyslexic 3" w:hAnsi="OpenDyslexic 3"/>
          <w:sz w:val="14"/>
        </w:rPr>
      </w:pPr>
      <w:r w:rsidRPr="000A7573">
        <w:rPr>
          <w:rFonts w:ascii="OpenDyslexic 3" w:hAnsi="OpenDyslexic 3"/>
          <w:sz w:val="14"/>
        </w:rPr>
        <w:t xml:space="preserve">I belabor </w:t>
      </w:r>
      <w:r w:rsidRPr="000A7573">
        <w:rPr>
          <w:rStyle w:val="StyleUnderline"/>
          <w:rFonts w:ascii="OpenDyslexic 3" w:hAnsi="OpenDyslexic 3"/>
        </w:rPr>
        <w:t xml:space="preserve">the history and language of scientific management to materialize the ideology that separates the idea from the object in the arts and, thereby, to undo some of its romance and mystery. The </w:t>
      </w:r>
      <w:r w:rsidRPr="000A7573">
        <w:rPr>
          <w:rStyle w:val="Emphasis"/>
          <w:rFonts w:ascii="OpenDyslexic 3" w:hAnsi="OpenDyslexic 3"/>
        </w:rPr>
        <w:t>conclusion</w:t>
      </w:r>
      <w:r w:rsidRPr="000A7573">
        <w:rPr>
          <w:rStyle w:val="StyleUnderline"/>
          <w:rFonts w:ascii="OpenDyslexic 3" w:hAnsi="OpenDyslexic 3"/>
        </w:rPr>
        <w:t xml:space="preserve"> both camps come to, </w:t>
      </w:r>
      <w:r w:rsidRPr="000A7573">
        <w:rPr>
          <w:rStyle w:val="Emphasis"/>
          <w:rFonts w:ascii="OpenDyslexic 3" w:hAnsi="OpenDyslexic 3"/>
          <w:highlight w:val="cyan"/>
        </w:rPr>
        <w:t>that who makes something is inferior to who</w:t>
      </w:r>
      <w:r w:rsidRPr="000A7573">
        <w:rPr>
          <w:rStyle w:val="StyleUnderline"/>
          <w:rFonts w:ascii="OpenDyslexic 3" w:hAnsi="OpenDyslexic 3"/>
        </w:rPr>
        <w:t xml:space="preserve"> invents or </w:t>
      </w:r>
      <w:r w:rsidRPr="000A7573">
        <w:rPr>
          <w:rStyle w:val="Emphasis"/>
          <w:rFonts w:ascii="OpenDyslexic 3" w:hAnsi="OpenDyslexic 3"/>
          <w:highlight w:val="cyan"/>
        </w:rPr>
        <w:t>thinks it</w:t>
      </w:r>
      <w:r w:rsidRPr="000A7573">
        <w:rPr>
          <w:rStyle w:val="StyleUnderline"/>
          <w:rFonts w:ascii="OpenDyslexic 3" w:hAnsi="OpenDyslexic 3"/>
        </w:rPr>
        <w:t>—</w:t>
      </w:r>
      <w:r w:rsidRPr="000A7573">
        <w:rPr>
          <w:rStyle w:val="Emphasis"/>
          <w:rFonts w:ascii="OpenDyslexic 3" w:hAnsi="OpenDyslexic 3"/>
        </w:rPr>
        <w:t>and that they must be separated</w:t>
      </w:r>
      <w:r w:rsidRPr="000A7573">
        <w:rPr>
          <w:rStyle w:val="StyleUnderline"/>
          <w:rFonts w:ascii="OpenDyslexic 3" w:hAnsi="OpenDyslexic 3"/>
        </w:rPr>
        <w:t>—</w:t>
      </w:r>
      <w:r w:rsidRPr="000A7573">
        <w:rPr>
          <w:rStyle w:val="Emphasis"/>
          <w:rFonts w:ascii="OpenDyslexic 3" w:hAnsi="OpenDyslexic 3"/>
          <w:highlight w:val="cyan"/>
        </w:rPr>
        <w:t>is rooted in colonial imaginaries</w:t>
      </w:r>
      <w:r w:rsidRPr="000A7573">
        <w:rPr>
          <w:rStyle w:val="StyleUnderline"/>
          <w:rFonts w:ascii="OpenDyslexic 3" w:hAnsi="OpenDyslexic 3"/>
        </w:rPr>
        <w:t>.</w:t>
      </w:r>
      <w:r w:rsidRPr="000A7573">
        <w:rPr>
          <w:rFonts w:ascii="OpenDyslexic 3" w:hAnsi="OpenDyslexic 3"/>
          <w:sz w:val="14"/>
        </w:rPr>
        <w:t xml:space="preserve"> In scientific management,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language of exploitation manifests</w:t>
      </w:r>
      <w:r w:rsidRPr="000A7573">
        <w:rPr>
          <w:rStyle w:val="Emphasis"/>
          <w:rFonts w:ascii="OpenDyslexic 3" w:hAnsi="OpenDyslexic 3"/>
        </w:rPr>
        <w:t xml:space="preserve"> itself </w:t>
      </w:r>
      <w:r w:rsidRPr="000A7573">
        <w:rPr>
          <w:rStyle w:val="Emphasis"/>
          <w:rFonts w:ascii="OpenDyslexic 3" w:hAnsi="OpenDyslexic 3"/>
          <w:highlight w:val="cyan"/>
        </w:rPr>
        <w:t>through managerial hierarchies</w:t>
      </w:r>
      <w:r w:rsidRPr="000A7573">
        <w:rPr>
          <w:rStyle w:val="StyleUnderline"/>
          <w:rFonts w:ascii="OpenDyslexic 3" w:hAnsi="OpenDyslexic 3"/>
        </w:rPr>
        <w:t xml:space="preserve">; in the avant-garde, </w:t>
      </w:r>
      <w:r w:rsidRPr="000A7573">
        <w:rPr>
          <w:rStyle w:val="Emphasis"/>
          <w:rFonts w:ascii="OpenDyslexic 3" w:hAnsi="OpenDyslexic 3"/>
          <w:highlight w:val="cyan"/>
        </w:rPr>
        <w:t>racial capitalism is sublimated through the discourse of innovative forms</w:t>
      </w:r>
      <w:r w:rsidRPr="000A7573">
        <w:rPr>
          <w:rStyle w:val="StyleUnderline"/>
          <w:rFonts w:ascii="OpenDyslexic 3" w:hAnsi="OpenDyslexic 3"/>
        </w:rPr>
        <w:t xml:space="preserve"> such as the </w:t>
      </w:r>
      <w:r w:rsidRPr="000A7573">
        <w:rPr>
          <w:rStyle w:val="Emphasis"/>
          <w:rFonts w:ascii="OpenDyslexic 3" w:hAnsi="OpenDyslexic 3"/>
        </w:rPr>
        <w:t>readymade</w:t>
      </w:r>
      <w:r w:rsidRPr="000A7573">
        <w:rPr>
          <w:rStyle w:val="StyleUnderline"/>
          <w:rFonts w:ascii="OpenDyslexic 3" w:hAnsi="OpenDyslexic 3"/>
        </w:rPr>
        <w:t xml:space="preserve"> and the </w:t>
      </w:r>
      <w:r w:rsidRPr="000A7573">
        <w:rPr>
          <w:rStyle w:val="Emphasis"/>
          <w:rFonts w:ascii="OpenDyslexic 3" w:hAnsi="OpenDyslexic 3"/>
        </w:rPr>
        <w:t>conceptual</w:t>
      </w:r>
      <w:r w:rsidRPr="000A7573">
        <w:rPr>
          <w:rStyle w:val="StyleUnderline"/>
          <w:rFonts w:ascii="OpenDyslexic 3" w:hAnsi="OpenDyslexic 3"/>
        </w:rPr>
        <w:t>.</w:t>
      </w:r>
    </w:p>
    <w:p w14:paraId="13A91C1C" w14:textId="77777777" w:rsidR="009E680A" w:rsidRPr="000A7573" w:rsidRDefault="009E680A" w:rsidP="009E680A">
      <w:pPr>
        <w:rPr>
          <w:rStyle w:val="StyleUnderline"/>
          <w:rFonts w:ascii="OpenDyslexic 3" w:hAnsi="OpenDyslexic 3"/>
          <w:u w:val="none"/>
        </w:rPr>
      </w:pPr>
      <w:r w:rsidRPr="000A7573">
        <w:rPr>
          <w:rStyle w:val="StyleUnderline"/>
          <w:rFonts w:ascii="OpenDyslexic 3" w:hAnsi="OpenDyslexic 3"/>
        </w:rPr>
        <w:t xml:space="preserve">To exploit and be exploited is neither beside the point nor an intellectual exercise. </w:t>
      </w:r>
      <w:r w:rsidRPr="000A7573">
        <w:rPr>
          <w:rStyle w:val="Emphasis"/>
          <w:rFonts w:ascii="OpenDyslexic 3" w:hAnsi="OpenDyslexic 3"/>
          <w:b w:val="0"/>
          <w:bCs/>
          <w:highlight w:val="cyan"/>
        </w:rPr>
        <w:t xml:space="preserve">That </w:t>
      </w:r>
      <w:r w:rsidRPr="000A7573">
        <w:rPr>
          <w:rStyle w:val="Emphasis"/>
          <w:rFonts w:ascii="OpenDyslexic 3" w:hAnsi="OpenDyslexic 3"/>
          <w:highlight w:val="cyan"/>
        </w:rPr>
        <w:t>exploitation remains</w:t>
      </w:r>
      <w:r w:rsidRPr="000A7573">
        <w:rPr>
          <w:rStyle w:val="Emphasis"/>
          <w:rFonts w:ascii="OpenDyslexic 3" w:hAnsi="OpenDyslexic 3"/>
          <w:b w:val="0"/>
          <w:bCs/>
          <w:highlight w:val="cyan"/>
        </w:rPr>
        <w:t xml:space="preserve"> with</w:t>
      </w:r>
      <w:r w:rsidRPr="000A7573">
        <w:rPr>
          <w:rStyle w:val="Emphasis"/>
          <w:rFonts w:ascii="OpenDyslexic 3" w:hAnsi="OpenDyslexic 3"/>
          <w:b w:val="0"/>
          <w:bCs/>
        </w:rPr>
        <w:t xml:space="preserve"> specific </w:t>
      </w:r>
      <w:r w:rsidRPr="000A7573">
        <w:rPr>
          <w:rStyle w:val="Emphasis"/>
          <w:rFonts w:ascii="OpenDyslexic 3" w:hAnsi="OpenDyslexic 3"/>
          <w:highlight w:val="cyan"/>
        </w:rPr>
        <w:t>racialized</w:t>
      </w:r>
      <w:r w:rsidRPr="000A7573">
        <w:rPr>
          <w:rStyle w:val="Emphasis"/>
          <w:rFonts w:ascii="OpenDyslexic 3" w:hAnsi="OpenDyslexic 3"/>
          <w:b w:val="0"/>
          <w:bCs/>
          <w:highlight w:val="cyan"/>
        </w:rPr>
        <w:t xml:space="preserve"> and </w:t>
      </w:r>
      <w:r w:rsidRPr="000A7573">
        <w:rPr>
          <w:rStyle w:val="Emphasis"/>
          <w:rFonts w:ascii="OpenDyslexic 3" w:hAnsi="OpenDyslexic 3"/>
          <w:highlight w:val="cyan"/>
        </w:rPr>
        <w:t>colonized groups</w:t>
      </w:r>
      <w:r w:rsidRPr="000A7573">
        <w:rPr>
          <w:rStyle w:val="Emphasis"/>
          <w:rFonts w:ascii="OpenDyslexic 3" w:hAnsi="OpenDyslexic 3"/>
          <w:b w:val="0"/>
          <w:bCs/>
        </w:rPr>
        <w:t xml:space="preserve"> and does not disappear</w:t>
      </w:r>
      <w:r w:rsidRPr="000A7573">
        <w:rPr>
          <w:rStyle w:val="StyleUnderline"/>
          <w:rFonts w:ascii="OpenDyslexic 3" w:hAnsi="OpenDyslexic 3"/>
          <w:b/>
          <w:bCs/>
        </w:rPr>
        <w:t>,</w:t>
      </w:r>
      <w:r w:rsidRPr="000A7573">
        <w:rPr>
          <w:rStyle w:val="StyleUnderline"/>
          <w:rFonts w:ascii="OpenDyslexic 3" w:hAnsi="OpenDyslexic 3"/>
        </w:rPr>
        <w:t xml:space="preserve"> </w:t>
      </w:r>
      <w:r w:rsidRPr="000A7573">
        <w:rPr>
          <w:rStyle w:val="Emphasis"/>
          <w:rFonts w:ascii="OpenDyslexic 3" w:hAnsi="OpenDyslexic 3"/>
          <w:b w:val="0"/>
          <w:bCs/>
        </w:rPr>
        <w:t xml:space="preserve">that the notion of those </w:t>
      </w:r>
      <w:r w:rsidRPr="000A7573">
        <w:rPr>
          <w:rStyle w:val="Emphasis"/>
          <w:rFonts w:ascii="OpenDyslexic 3" w:hAnsi="OpenDyslexic 3"/>
          <w:highlight w:val="cyan"/>
        </w:rPr>
        <w:t>whose time</w:t>
      </w:r>
      <w:r w:rsidRPr="000A7573">
        <w:rPr>
          <w:rStyle w:val="Emphasis"/>
          <w:rFonts w:ascii="OpenDyslexic 3" w:hAnsi="OpenDyslexic 3"/>
          <w:b w:val="0"/>
          <w:bCs/>
          <w:highlight w:val="cyan"/>
        </w:rPr>
        <w:t xml:space="preserve"> is </w:t>
      </w:r>
      <w:r w:rsidRPr="000A7573">
        <w:rPr>
          <w:rStyle w:val="Emphasis"/>
          <w:rFonts w:ascii="OpenDyslexic 3" w:hAnsi="OpenDyslexic 3"/>
          <w:b w:val="0"/>
          <w:bCs/>
        </w:rPr>
        <w:t xml:space="preserve">considered </w:t>
      </w:r>
      <w:r w:rsidRPr="000A7573">
        <w:rPr>
          <w:rStyle w:val="Emphasis"/>
          <w:rFonts w:ascii="OpenDyslexic 3" w:hAnsi="OpenDyslexic 3"/>
          <w:highlight w:val="cyan"/>
        </w:rPr>
        <w:t>disposable</w:t>
      </w:r>
      <w:r w:rsidRPr="000A7573">
        <w:rPr>
          <w:rStyle w:val="Emphasis"/>
          <w:rFonts w:ascii="OpenDyslexic 3" w:hAnsi="OpenDyslexic 3"/>
          <w:b w:val="0"/>
          <w:bCs/>
        </w:rPr>
        <w:t xml:space="preserve"> does not disappear</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is </w:t>
      </w:r>
      <w:r w:rsidRPr="000A7573">
        <w:rPr>
          <w:rStyle w:val="Emphasis"/>
          <w:rFonts w:ascii="OpenDyslexic 3" w:hAnsi="OpenDyslexic 3"/>
          <w:highlight w:val="cyan"/>
        </w:rPr>
        <w:t>critical</w:t>
      </w:r>
      <w:r w:rsidRPr="000A7573">
        <w:rPr>
          <w:rStyle w:val="StyleUnderline"/>
          <w:rFonts w:ascii="OpenDyslexic 3" w:hAnsi="OpenDyslexic 3"/>
          <w:highlight w:val="cyan"/>
        </w:rPr>
        <w:t xml:space="preserve"> to the </w:t>
      </w:r>
      <w:r w:rsidRPr="000A7573">
        <w:rPr>
          <w:rStyle w:val="Emphasis"/>
          <w:rFonts w:ascii="OpenDyslexic 3" w:hAnsi="OpenDyslexic 3"/>
          <w:highlight w:val="cyan"/>
        </w:rPr>
        <w:t>notion of new ideas</w:t>
      </w:r>
      <w:r w:rsidRPr="000A7573">
        <w:rPr>
          <w:rStyle w:val="StyleUnderline"/>
          <w:rFonts w:ascii="OpenDyslexic 3" w:hAnsi="OpenDyslexic 3"/>
        </w:rPr>
        <w:t>.</w:t>
      </w:r>
      <w:r w:rsidRPr="000A7573">
        <w:rPr>
          <w:rFonts w:ascii="OpenDyslexic 3" w:hAnsi="OpenDyslexic 3"/>
          <w:sz w:val="14"/>
        </w:rPr>
        <w:t xml:space="preserve">69 I am suggesting that </w:t>
      </w:r>
      <w:r w:rsidRPr="000A7573">
        <w:rPr>
          <w:rStyle w:val="Emphasis"/>
          <w:rFonts w:ascii="OpenDyslexic 3" w:hAnsi="OpenDyslexic 3"/>
        </w:rPr>
        <w:t>conceptual formulations of the new within preexisting structures</w:t>
      </w:r>
      <w:r w:rsidRPr="000A7573">
        <w:rPr>
          <w:rStyle w:val="StyleUnderline"/>
          <w:rFonts w:ascii="OpenDyslexic 3" w:hAnsi="OpenDyslexic 3"/>
        </w:rPr>
        <w:t xml:space="preserve"> of capitalism </w:t>
      </w:r>
      <w:r w:rsidRPr="000A7573">
        <w:rPr>
          <w:rStyle w:val="Emphasis"/>
          <w:rFonts w:ascii="OpenDyslexic 3" w:hAnsi="OpenDyslexic 3"/>
        </w:rPr>
        <w:t>reify</w:t>
      </w:r>
      <w:r w:rsidRPr="000A7573">
        <w:rPr>
          <w:rStyle w:val="StyleUnderline"/>
          <w:rFonts w:ascii="OpenDyslexic 3" w:hAnsi="OpenDyslexic 3"/>
        </w:rPr>
        <w:t xml:space="preserve"> its </w:t>
      </w:r>
      <w:r w:rsidRPr="000A7573">
        <w:rPr>
          <w:rStyle w:val="Emphasis"/>
          <w:rFonts w:ascii="OpenDyslexic 3" w:hAnsi="OpenDyslexic 3"/>
        </w:rPr>
        <w:t>domination</w:t>
      </w:r>
      <w:r w:rsidRPr="000A7573">
        <w:rPr>
          <w:rStyle w:val="StyleUnderline"/>
          <w:rFonts w:ascii="OpenDyslexic 3" w:hAnsi="OpenDyslexic 3"/>
        </w:rPr>
        <w:t xml:space="preserve"> and ask for new methods, new forms, new ideas that work to undo the aestheticization of exploitation pivotal to the property form.</w:t>
      </w:r>
      <w:r w:rsidRPr="000A7573">
        <w:rPr>
          <w:rFonts w:ascii="OpenDyslexic 3" w:hAnsi="OpenDyslexic 3"/>
          <w:sz w:val="14"/>
        </w:rPr>
        <w:t xml:space="preserve"> In suggesting this, I understand that I am staking an antagonism toward most artists who are considered conceptual, avant-garde, and even some who may not identify as white. And in</w:t>
      </w:r>
      <w:r w:rsidRPr="000A7573">
        <w:rPr>
          <w:rFonts w:ascii="OpenDyslexic 3" w:hAnsi="OpenDyslexic 3"/>
          <w:szCs w:val="36"/>
          <w:u w:val="single"/>
        </w:rPr>
        <w:t xml:space="preserve"> </w:t>
      </w:r>
      <w:r w:rsidRPr="000A7573">
        <w:rPr>
          <w:rStyle w:val="Emphasis"/>
          <w:rFonts w:ascii="OpenDyslexic 3" w:hAnsi="OpenDyslexic 3"/>
        </w:rPr>
        <w:t>refusing</w:t>
      </w:r>
      <w:r w:rsidRPr="000A7573">
        <w:rPr>
          <w:rStyle w:val="StyleUnderline"/>
          <w:rFonts w:ascii="OpenDyslexic 3" w:hAnsi="OpenDyslexic 3"/>
        </w:rPr>
        <w:t xml:space="preserve"> the </w:t>
      </w:r>
      <w:r w:rsidRPr="000A7573">
        <w:rPr>
          <w:rStyle w:val="Emphasis"/>
          <w:rFonts w:ascii="OpenDyslexic 3" w:hAnsi="OpenDyslexic 3"/>
        </w:rPr>
        <w:t>mythology</w:t>
      </w:r>
      <w:r w:rsidRPr="000A7573">
        <w:rPr>
          <w:rStyle w:val="StyleUnderline"/>
          <w:rFonts w:ascii="OpenDyslexic 3" w:hAnsi="OpenDyslexic 3"/>
        </w:rPr>
        <w:t xml:space="preserve"> of an </w:t>
      </w:r>
      <w:r w:rsidRPr="000A7573">
        <w:rPr>
          <w:rStyle w:val="Emphasis"/>
          <w:rFonts w:ascii="OpenDyslexic 3" w:hAnsi="OpenDyslexic 3"/>
        </w:rPr>
        <w:t>immaterial separated from</w:t>
      </w:r>
      <w:r w:rsidRPr="000A7573">
        <w:rPr>
          <w:rStyle w:val="StyleUnderline"/>
          <w:rFonts w:ascii="OpenDyslexic 3" w:hAnsi="OpenDyslexic 3"/>
        </w:rPr>
        <w:t xml:space="preserve"> its </w:t>
      </w:r>
      <w:r w:rsidRPr="000A7573">
        <w:rPr>
          <w:rStyle w:val="Emphasis"/>
          <w:rFonts w:ascii="OpenDyslexic 3" w:hAnsi="OpenDyslexic 3"/>
        </w:rPr>
        <w:t>materiality</w:t>
      </w:r>
      <w:r w:rsidRPr="000A7573">
        <w:rPr>
          <w:rStyle w:val="StyleUnderline"/>
          <w:rFonts w:ascii="OpenDyslexic 3" w:hAnsi="OpenDyslexic 3"/>
        </w:rPr>
        <w:t xml:space="preserve">, I hope for the </w:t>
      </w:r>
      <w:r w:rsidRPr="000A7573">
        <w:rPr>
          <w:rStyle w:val="Emphasis"/>
          <w:rFonts w:ascii="OpenDyslexic 3" w:hAnsi="OpenDyslexic 3"/>
        </w:rPr>
        <w:t>construction of spaces</w:t>
      </w:r>
      <w:r w:rsidRPr="000A7573">
        <w:rPr>
          <w:rStyle w:val="StyleUnderline"/>
          <w:rFonts w:ascii="OpenDyslexic 3" w:hAnsi="OpenDyslexic 3"/>
        </w:rPr>
        <w:t xml:space="preserve"> in which we can </w:t>
      </w:r>
      <w:r w:rsidRPr="000A7573">
        <w:rPr>
          <w:rStyle w:val="Emphasis"/>
          <w:rFonts w:ascii="OpenDyslexic 3" w:hAnsi="OpenDyslexic 3"/>
        </w:rPr>
        <w:t>make</w:t>
      </w:r>
      <w:r w:rsidRPr="000A7573">
        <w:rPr>
          <w:rStyle w:val="StyleUnderline"/>
          <w:rFonts w:ascii="OpenDyslexic 3" w:hAnsi="OpenDyslexic 3"/>
        </w:rPr>
        <w:t xml:space="preserve">, </w:t>
      </w:r>
      <w:r w:rsidRPr="000A7573">
        <w:rPr>
          <w:rStyle w:val="Emphasis"/>
          <w:rFonts w:ascii="OpenDyslexic 3" w:hAnsi="OpenDyslexic 3"/>
        </w:rPr>
        <w:t>think</w:t>
      </w:r>
      <w:r w:rsidRPr="000A7573">
        <w:rPr>
          <w:rStyle w:val="StyleUnderline"/>
          <w:rFonts w:ascii="OpenDyslexic 3" w:hAnsi="OpenDyslexic 3"/>
        </w:rPr>
        <w:t xml:space="preserve">, and be </w:t>
      </w:r>
      <w:r w:rsidRPr="000A7573">
        <w:rPr>
          <w:rStyle w:val="Emphasis"/>
          <w:rFonts w:ascii="OpenDyslexic 3" w:hAnsi="OpenDyslexic 3"/>
        </w:rPr>
        <w:t>together</w:t>
      </w:r>
      <w:r w:rsidRPr="000A7573">
        <w:rPr>
          <w:rStyle w:val="StyleUnderline"/>
          <w:rFonts w:ascii="OpenDyslexic 3" w:hAnsi="OpenDyslexic 3"/>
        </w:rPr>
        <w:t>.</w:t>
      </w:r>
    </w:p>
    <w:p w14:paraId="59A82A5F" w14:textId="77777777" w:rsidR="009E680A" w:rsidRPr="000A7573" w:rsidRDefault="009E680A" w:rsidP="009E680A">
      <w:pPr>
        <w:pStyle w:val="Heading4"/>
        <w:rPr>
          <w:rFonts w:ascii="OpenDyslexic 3" w:hAnsi="OpenDyslexic 3" w:cs="Times New Roman"/>
        </w:rPr>
      </w:pPr>
      <w:r w:rsidRPr="000A7573">
        <w:rPr>
          <w:rFonts w:ascii="OpenDyslexic 3" w:hAnsi="OpenDyslexic 3" w:cs="Times New Roman"/>
        </w:rPr>
        <w:t xml:space="preserve">The decontextualization of art from the material conditions surrounding its production and procurement produces a static archive which naturalizes new world wealth dispossession. </w:t>
      </w:r>
    </w:p>
    <w:p w14:paraId="236E744D" w14:textId="77777777" w:rsidR="009E680A" w:rsidRPr="000A7573" w:rsidRDefault="009E680A" w:rsidP="009E680A">
      <w:pPr>
        <w:rPr>
          <w:rFonts w:ascii="OpenDyslexic 3" w:hAnsi="OpenDyslexic 3"/>
        </w:rPr>
      </w:pPr>
      <w:r w:rsidRPr="000A7573">
        <w:rPr>
          <w:rStyle w:val="Style13ptBold"/>
          <w:rFonts w:ascii="OpenDyslexic 3" w:hAnsi="OpenDyslexic 3"/>
        </w:rPr>
        <w:t xml:space="preserve">Kim ’24 </w:t>
      </w:r>
      <w:r w:rsidRPr="000A7573">
        <w:rPr>
          <w:rStyle w:val="Style13ptBold"/>
          <w:rFonts w:ascii="OpenDyslexic 3" w:hAnsi="OpenDyslexic 3"/>
          <w:b w:val="0"/>
          <w:bCs w:val="0"/>
          <w:sz w:val="20"/>
          <w:szCs w:val="20"/>
        </w:rPr>
        <w:t>[Eunsong Kim, 2024, Associate Professor of English at Northeastern University whose work centers critiques of colonialisms and racial capitalism and draws from critical digital studies, translation studies, critical theory and critical race &amp; ethnic studies; Duke University Press, “The Politics of Collecting: Race and the Aestheticization of Property”, pages 6-11, lucas]</w:t>
      </w:r>
    </w:p>
    <w:p w14:paraId="5F707621" w14:textId="77777777" w:rsidR="009E680A" w:rsidRPr="000A7573" w:rsidRDefault="009E680A" w:rsidP="009E680A">
      <w:pPr>
        <w:rPr>
          <w:rFonts w:ascii="OpenDyslexic 3" w:hAnsi="OpenDyslexic 3"/>
          <w:sz w:val="14"/>
        </w:rPr>
      </w:pPr>
      <w:r w:rsidRPr="000A7573">
        <w:rPr>
          <w:rFonts w:ascii="OpenDyslexic 3" w:hAnsi="OpenDyslexic 3"/>
          <w:sz w:val="14"/>
        </w:rPr>
        <w:t xml:space="preserve">It is through property relations that I inspect the politics that have expanded the category of aesthetics. In taking seriously the accepted modernist argument that Marcel Duchamp opens up the possibility of art—as in, he triumphantly delinks labor from concept and thereby offers and elevates the immateriality of the concept—I posit that the gesture did not open up the possibilities of the subject called the artist. Rather, it opened up possibilities only for a particular chosen subset.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elevated artist</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remains</w:t>
      </w:r>
      <w:r w:rsidRPr="000A7573">
        <w:rPr>
          <w:rStyle w:val="StyleUnderline"/>
          <w:rFonts w:ascii="OpenDyslexic 3" w:hAnsi="OpenDyslexic 3"/>
        </w:rPr>
        <w:t xml:space="preserve"> to this day </w:t>
      </w:r>
      <w:r w:rsidRPr="000A7573">
        <w:rPr>
          <w:rStyle w:val="Emphasis"/>
          <w:rFonts w:ascii="OpenDyslexic 3" w:hAnsi="OpenDyslexic 3"/>
        </w:rPr>
        <w:t>primarily</w:t>
      </w:r>
      <w:r w:rsidRPr="000A7573">
        <w:rPr>
          <w:rStyle w:val="StyleUnderline"/>
          <w:rFonts w:ascii="OpenDyslexic 3" w:hAnsi="OpenDyslexic 3"/>
        </w:rPr>
        <w:t xml:space="preserve"> </w:t>
      </w:r>
      <w:r w:rsidRPr="000A7573">
        <w:rPr>
          <w:rStyle w:val="Emphasis"/>
          <w:rFonts w:ascii="OpenDyslexic 3" w:hAnsi="OpenDyslexic 3"/>
          <w:highlight w:val="cyan"/>
        </w:rPr>
        <w:t>white and male</w:t>
      </w:r>
      <w:r w:rsidRPr="000A7573">
        <w:rPr>
          <w:rStyle w:val="StyleUnderline"/>
          <w:rFonts w:ascii="OpenDyslexic 3" w:hAnsi="OpenDyslexic 3"/>
        </w:rPr>
        <w:t>.</w:t>
      </w:r>
      <w:r w:rsidRPr="000A7573">
        <w:rPr>
          <w:rFonts w:ascii="OpenDyslexic 3" w:hAnsi="OpenDyslexic 3"/>
          <w:sz w:val="14"/>
        </w:rPr>
        <w:t xml:space="preserve"> Susan Cahan has demonstrated that </w:t>
      </w:r>
      <w:r w:rsidRPr="000A7573">
        <w:rPr>
          <w:rStyle w:val="StyleUnderline"/>
          <w:rFonts w:ascii="OpenDyslexic 3" w:hAnsi="OpenDyslexic 3"/>
          <w:highlight w:val="cyan"/>
        </w:rPr>
        <w:t xml:space="preserve">for </w:t>
      </w:r>
      <w:r w:rsidRPr="000A7573">
        <w:rPr>
          <w:rStyle w:val="Emphasis"/>
          <w:rFonts w:ascii="OpenDyslexic 3" w:hAnsi="OpenDyslexic 3"/>
          <w:highlight w:val="cyan"/>
        </w:rPr>
        <w:t>Black</w:t>
      </w:r>
      <w:r w:rsidRPr="000A7573">
        <w:rPr>
          <w:rStyle w:val="StyleUnderline"/>
          <w:rFonts w:ascii="OpenDyslexic 3" w:hAnsi="OpenDyslexic 3"/>
          <w:highlight w:val="cyan"/>
        </w:rPr>
        <w:t xml:space="preserve"> and </w:t>
      </w:r>
      <w:r w:rsidRPr="000A7573">
        <w:rPr>
          <w:rStyle w:val="Emphasis"/>
          <w:rFonts w:ascii="OpenDyslexic 3" w:hAnsi="OpenDyslexic 3"/>
          <w:highlight w:val="cyan"/>
        </w:rPr>
        <w:t>nonwhite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artists</w:t>
      </w:r>
      <w:r w:rsidRPr="000A7573">
        <w:rPr>
          <w:rStyle w:val="StyleUnderline"/>
          <w:rFonts w:ascii="OpenDyslexic 3" w:hAnsi="OpenDyslexic 3"/>
          <w:highlight w:val="cyan"/>
        </w:rPr>
        <w:t xml:space="preserve">, </w:t>
      </w:r>
      <w:r w:rsidRPr="000A7573">
        <w:rPr>
          <w:rStyle w:val="StyleUnderline"/>
          <w:rFonts w:ascii="OpenDyslexic 3" w:hAnsi="OpenDyslexic 3"/>
        </w:rPr>
        <w:t xml:space="preserve">even </w:t>
      </w:r>
      <w:r w:rsidRPr="000A7573">
        <w:rPr>
          <w:rStyle w:val="Emphasis"/>
          <w:rFonts w:ascii="OpenDyslexic 3" w:hAnsi="OpenDyslexic 3"/>
          <w:highlight w:val="cyan"/>
        </w:rPr>
        <w:t>placement</w:t>
      </w:r>
      <w:r w:rsidRPr="000A7573">
        <w:rPr>
          <w:rStyle w:val="StyleUnderline"/>
          <w:rFonts w:ascii="OpenDyslexic 3" w:hAnsi="OpenDyslexic 3"/>
          <w:highlight w:val="cyan"/>
        </w:rPr>
        <w:t xml:space="preserve"> in </w:t>
      </w:r>
      <w:r w:rsidRPr="000A7573">
        <w:rPr>
          <w:rStyle w:val="Emphasis"/>
          <w:rFonts w:ascii="OpenDyslexic 3" w:hAnsi="OpenDyslexic 3"/>
          <w:highlight w:val="cyan"/>
        </w:rPr>
        <w:t>permanent collections</w:t>
      </w:r>
      <w:r w:rsidRPr="000A7573">
        <w:rPr>
          <w:rStyle w:val="StyleUnderline"/>
          <w:rFonts w:ascii="OpenDyslexic 3" w:hAnsi="OpenDyslexic 3"/>
        </w:rPr>
        <w:t xml:space="preserve"> at premiere institutions </w:t>
      </w:r>
      <w:r w:rsidRPr="000A7573">
        <w:rPr>
          <w:rStyle w:val="StyleUnderline"/>
          <w:rFonts w:ascii="OpenDyslexic 3" w:hAnsi="OpenDyslexic 3"/>
          <w:highlight w:val="cyan"/>
        </w:rPr>
        <w:t xml:space="preserve">has </w:t>
      </w:r>
      <w:r w:rsidRPr="000A7573">
        <w:rPr>
          <w:rStyle w:val="Emphasis"/>
          <w:rFonts w:ascii="OpenDyslexic 3" w:hAnsi="OpenDyslexic 3"/>
          <w:highlight w:val="cyan"/>
        </w:rPr>
        <w:t>not</w:t>
      </w:r>
      <w:r w:rsidRPr="000A7573">
        <w:rPr>
          <w:rStyle w:val="StyleUnderline"/>
          <w:rFonts w:ascii="OpenDyslexic 3" w:hAnsi="OpenDyslexic 3"/>
          <w:highlight w:val="cyan"/>
        </w:rPr>
        <w:t xml:space="preserve"> resulted in</w:t>
      </w:r>
      <w:r w:rsidRPr="000A7573">
        <w:rPr>
          <w:rStyle w:val="StyleUnderline"/>
          <w:rFonts w:ascii="OpenDyslexic 3" w:hAnsi="OpenDyslexic 3"/>
        </w:rPr>
        <w:t xml:space="preserve"> “lifelong </w:t>
      </w:r>
      <w:r w:rsidRPr="000A7573">
        <w:rPr>
          <w:rStyle w:val="Emphasis"/>
          <w:rFonts w:ascii="OpenDyslexic 3" w:hAnsi="OpenDyslexic 3"/>
          <w:highlight w:val="cyan"/>
        </w:rPr>
        <w:t>membership</w:t>
      </w:r>
      <w:r w:rsidRPr="000A7573">
        <w:rPr>
          <w:rStyle w:val="StyleUnderline"/>
          <w:rFonts w:ascii="OpenDyslexic 3" w:hAnsi="OpenDyslexic 3"/>
        </w:rPr>
        <w:t>”—a curious duality.22 It is not much better in poetry. One can witness these debates whenever an anthology is published. When Pulitzer Prize–winning former poet laureate Rita Dove edited an anthology of US poetry in 2011 that included more Black poets than previous anthologies, the anti-Black backlash became so intense that headlines reviewing the debate unironically announced that there was a “Bloodletting over an Anthology.”</w:t>
      </w:r>
      <w:r w:rsidRPr="000A7573">
        <w:rPr>
          <w:rFonts w:ascii="OpenDyslexic 3" w:hAnsi="OpenDyslexic 3"/>
          <w:sz w:val="14"/>
        </w:rPr>
        <w:t>23</w:t>
      </w:r>
      <w:r w:rsidRPr="000A7573">
        <w:rPr>
          <w:rStyle w:val="Emphasis"/>
          <w:rFonts w:ascii="OpenDyslexic 3" w:hAnsi="OpenDyslexic 3"/>
        </w:rPr>
        <w:t xml:space="preserve"> </w:t>
      </w:r>
      <w:r w:rsidRPr="000A7573">
        <w:rPr>
          <w:rStyle w:val="Emphasis"/>
          <w:rFonts w:ascii="OpenDyslexic 3" w:hAnsi="OpenDyslexic 3"/>
          <w:highlight w:val="cyan"/>
        </w:rPr>
        <w:t>How is it that what “counts” as art expands</w:t>
      </w:r>
      <w:r w:rsidRPr="000A7573">
        <w:rPr>
          <w:rStyle w:val="StyleUnderline"/>
          <w:rFonts w:ascii="OpenDyslexic 3" w:hAnsi="OpenDyslexic 3"/>
          <w:highlight w:val="cyan"/>
        </w:rPr>
        <w:t xml:space="preserve">, while </w:t>
      </w:r>
      <w:r w:rsidRPr="000A7573">
        <w:rPr>
          <w:rStyle w:val="Emphasis"/>
          <w:rFonts w:ascii="OpenDyslexic 3" w:hAnsi="OpenDyslexic 3"/>
          <w:highlight w:val="cyan"/>
        </w:rPr>
        <w:t>who counts as artist remains?</w:t>
      </w:r>
      <w:r w:rsidRPr="000A7573">
        <w:rPr>
          <w:rFonts w:ascii="OpenDyslexic 3" w:hAnsi="OpenDyslexic 3"/>
          <w:sz w:val="14"/>
        </w:rPr>
        <w:t xml:space="preserve"> I situate this conundrum as one of property relations.</w:t>
      </w:r>
    </w:p>
    <w:p w14:paraId="7870A6C1" w14:textId="77777777" w:rsidR="009E680A" w:rsidRPr="000A7573" w:rsidRDefault="009E680A" w:rsidP="009E680A">
      <w:pPr>
        <w:rPr>
          <w:rStyle w:val="StyleUnderline"/>
          <w:rFonts w:ascii="OpenDyslexic 3" w:hAnsi="OpenDyslexic 3"/>
        </w:rPr>
      </w:pPr>
      <w:r w:rsidRPr="000A7573">
        <w:rPr>
          <w:rFonts w:ascii="OpenDyslexic 3" w:hAnsi="OpenDyslexic 3"/>
          <w:sz w:val="14"/>
        </w:rPr>
        <w:t xml:space="preserve">Moreover, </w:t>
      </w:r>
      <w:r w:rsidRPr="000A7573">
        <w:rPr>
          <w:rStyle w:val="StyleUnderline"/>
          <w:rFonts w:ascii="OpenDyslexic 3" w:hAnsi="OpenDyslexic 3"/>
        </w:rPr>
        <w:t xml:space="preserve">the </w:t>
      </w:r>
      <w:r w:rsidRPr="000A7573">
        <w:rPr>
          <w:rStyle w:val="Emphasis"/>
          <w:rFonts w:ascii="OpenDyslexic 3" w:hAnsi="OpenDyslexic 3"/>
          <w:highlight w:val="cyan"/>
        </w:rPr>
        <w:t>exclusion</w:t>
      </w:r>
      <w:r w:rsidRPr="000A7573">
        <w:rPr>
          <w:rStyle w:val="StyleUnderline"/>
          <w:rFonts w:ascii="OpenDyslexic 3" w:hAnsi="OpenDyslexic 3"/>
        </w:rPr>
        <w:t xml:space="preserve"> of nonwhite artists and poets from historically white institutions </w:t>
      </w:r>
      <w:r w:rsidRPr="000A7573">
        <w:rPr>
          <w:rStyle w:val="StyleUnderline"/>
          <w:rFonts w:ascii="OpenDyslexic 3" w:hAnsi="OpenDyslexic 3"/>
          <w:highlight w:val="cyan"/>
        </w:rPr>
        <w:t xml:space="preserve">is </w:t>
      </w:r>
      <w:r w:rsidRPr="000A7573">
        <w:rPr>
          <w:rStyle w:val="Emphasis"/>
          <w:rFonts w:ascii="OpenDyslexic 3" w:hAnsi="OpenDyslexic 3"/>
          <w:highlight w:val="cyan"/>
        </w:rPr>
        <w:t>more than</w:t>
      </w:r>
      <w:r w:rsidRPr="000A7573">
        <w:rPr>
          <w:rStyle w:val="StyleUnderline"/>
          <w:rFonts w:ascii="OpenDyslexic 3" w:hAnsi="OpenDyslexic 3"/>
          <w:highlight w:val="cyan"/>
        </w:rPr>
        <w:t xml:space="preserve"> a </w:t>
      </w:r>
      <w:r w:rsidRPr="000A7573">
        <w:rPr>
          <w:rStyle w:val="Emphasis"/>
          <w:rFonts w:ascii="OpenDyslexic 3" w:hAnsi="OpenDyslexic 3"/>
          <w:highlight w:val="cyan"/>
        </w:rPr>
        <w:t>question of representation</w:t>
      </w:r>
      <w:r w:rsidRPr="000A7573">
        <w:rPr>
          <w:rStyle w:val="StyleUnderline"/>
          <w:rFonts w:ascii="OpenDyslexic 3" w:hAnsi="OpenDyslexic 3"/>
          <w:highlight w:val="cyan"/>
        </w:rPr>
        <w:t xml:space="preserve">; it is </w:t>
      </w:r>
      <w:r w:rsidRPr="000A7573">
        <w:rPr>
          <w:rStyle w:val="Emphasis"/>
          <w:rFonts w:ascii="OpenDyslexic 3" w:hAnsi="OpenDyslexic 3"/>
          <w:highlight w:val="cyan"/>
        </w:rPr>
        <w:t>about</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materiality</w:t>
      </w:r>
      <w:r w:rsidRPr="000A7573">
        <w:rPr>
          <w:rStyle w:val="StyleUnderline"/>
          <w:rFonts w:ascii="OpenDyslexic 3" w:hAnsi="OpenDyslexic 3"/>
          <w:highlight w:val="cyan"/>
        </w:rPr>
        <w:t xml:space="preserve"> required to </w:t>
      </w:r>
      <w:r w:rsidRPr="000A7573">
        <w:rPr>
          <w:rStyle w:val="Emphasis"/>
          <w:rFonts w:ascii="OpenDyslexic 3" w:hAnsi="OpenDyslexic 3"/>
          <w:highlight w:val="cyan"/>
        </w:rPr>
        <w:t>maintain</w:t>
      </w:r>
      <w:r w:rsidRPr="000A7573">
        <w:rPr>
          <w:rStyle w:val="StyleUnderline"/>
          <w:rFonts w:ascii="OpenDyslexic 3" w:hAnsi="OpenDyslexic 3"/>
        </w:rPr>
        <w:t xml:space="preserve"> what Hortense Spillers calls </w:t>
      </w:r>
      <w:r w:rsidRPr="000A7573">
        <w:rPr>
          <w:rStyle w:val="StyleUnderline"/>
          <w:rFonts w:ascii="OpenDyslexic 3" w:hAnsi="OpenDyslexic 3"/>
          <w:highlight w:val="cyan"/>
        </w:rPr>
        <w:t xml:space="preserve">“their </w:t>
      </w:r>
      <w:r w:rsidRPr="000A7573">
        <w:rPr>
          <w:rStyle w:val="Emphasis"/>
          <w:rFonts w:ascii="OpenDyslexic 3" w:hAnsi="OpenDyslexic 3"/>
          <w:highlight w:val="cyan"/>
        </w:rPr>
        <w:t>new world</w:t>
      </w:r>
      <w:r w:rsidRPr="000A7573">
        <w:rPr>
          <w:rStyle w:val="StyleUnderline"/>
          <w:rFonts w:ascii="OpenDyslexic 3" w:hAnsi="OpenDyslexic 3"/>
          <w:highlight w:val="cyan"/>
        </w:rPr>
        <w:t>.”</w:t>
      </w:r>
      <w:r w:rsidRPr="000A7573">
        <w:rPr>
          <w:rStyle w:val="StyleUnderline"/>
          <w:rFonts w:ascii="OpenDyslexic 3" w:hAnsi="OpenDyslexic 3"/>
        </w:rPr>
        <w:t xml:space="preserve">24 Rather than a progressive narrative of new world culture, it is the </w:t>
      </w:r>
      <w:r w:rsidRPr="000A7573">
        <w:rPr>
          <w:rStyle w:val="Emphasis"/>
          <w:rFonts w:ascii="OpenDyslexic 3" w:hAnsi="OpenDyslexic 3"/>
          <w:highlight w:val="cyan"/>
        </w:rPr>
        <w:t>wealth dispossessed</w:t>
      </w:r>
      <w:r w:rsidRPr="000A7573">
        <w:rPr>
          <w:rStyle w:val="StyleUnderline"/>
          <w:rFonts w:ascii="OpenDyslexic 3" w:hAnsi="OpenDyslexic 3"/>
          <w:highlight w:val="cyan"/>
        </w:rPr>
        <w:t xml:space="preserve"> in the </w:t>
      </w:r>
      <w:r w:rsidRPr="000A7573">
        <w:rPr>
          <w:rStyle w:val="Emphasis"/>
          <w:rFonts w:ascii="OpenDyslexic 3" w:hAnsi="OpenDyslexic 3"/>
          <w:highlight w:val="cyan"/>
        </w:rPr>
        <w:t>new colonial world</w:t>
      </w:r>
      <w:r w:rsidRPr="000A7573">
        <w:rPr>
          <w:rStyle w:val="StyleUnderline"/>
          <w:rFonts w:ascii="OpenDyslexic 3" w:hAnsi="OpenDyslexic 3"/>
          <w:highlight w:val="cyan"/>
        </w:rPr>
        <w:t xml:space="preserve"> </w:t>
      </w:r>
      <w:r w:rsidRPr="000A7573">
        <w:rPr>
          <w:rStyle w:val="StyleUnderline"/>
          <w:rFonts w:ascii="OpenDyslexic 3" w:hAnsi="OpenDyslexic 3"/>
        </w:rPr>
        <w:t xml:space="preserve">that </w:t>
      </w:r>
      <w:r w:rsidRPr="000A7573">
        <w:rPr>
          <w:rStyle w:val="Emphasis"/>
          <w:rFonts w:ascii="OpenDyslexic 3" w:hAnsi="OpenDyslexic 3"/>
          <w:highlight w:val="cyan"/>
        </w:rPr>
        <w:t>upholds</w:t>
      </w:r>
      <w:r w:rsidRPr="000A7573">
        <w:rPr>
          <w:rStyle w:val="StyleUnderline"/>
          <w:rFonts w:ascii="OpenDyslexic 3" w:hAnsi="OpenDyslexic 3"/>
        </w:rPr>
        <w:t xml:space="preserve"> the traditions and artifacts of the </w:t>
      </w:r>
      <w:r w:rsidRPr="000A7573">
        <w:rPr>
          <w:rStyle w:val="Emphasis"/>
          <w:rFonts w:ascii="OpenDyslexic 3" w:hAnsi="OpenDyslexic 3"/>
          <w:highlight w:val="cyan"/>
        </w:rPr>
        <w:t>old world order</w:t>
      </w:r>
      <w:r w:rsidRPr="000A7573">
        <w:rPr>
          <w:rStyle w:val="StyleUnderline"/>
          <w:rFonts w:ascii="OpenDyslexic 3" w:hAnsi="OpenDyslexic 3"/>
        </w:rPr>
        <w:t>; the United States is entrusted with the role of global leader because of its commitment to the continuum of colonial rule.</w:t>
      </w:r>
      <w:r w:rsidRPr="000A7573">
        <w:rPr>
          <w:rFonts w:ascii="OpenDyslexic 3" w:hAnsi="OpenDyslexic 3"/>
          <w:sz w:val="14"/>
        </w:rPr>
        <w:t xml:space="preserve"> It is by design that </w:t>
      </w:r>
      <w:r w:rsidRPr="000A7573">
        <w:rPr>
          <w:rFonts w:ascii="OpenDyslexic 3" w:hAnsi="OpenDyslexic 3"/>
          <w:szCs w:val="36"/>
          <w:u w:val="single"/>
        </w:rPr>
        <w:t>t</w:t>
      </w:r>
      <w:r w:rsidRPr="000A7573">
        <w:rPr>
          <w:rStyle w:val="StyleUnderline"/>
          <w:rFonts w:ascii="OpenDyslexic 3" w:hAnsi="OpenDyslexic 3"/>
        </w:rPr>
        <w:t xml:space="preserve">his continuum is duly </w:t>
      </w:r>
      <w:r w:rsidRPr="000A7573">
        <w:rPr>
          <w:rStyle w:val="Emphasis"/>
          <w:rFonts w:ascii="OpenDyslexic 3" w:hAnsi="OpenDyslexic 3"/>
          <w:highlight w:val="cyan"/>
        </w:rPr>
        <w:t>extended</w:t>
      </w:r>
      <w:r w:rsidRPr="000A7573">
        <w:rPr>
          <w:rStyle w:val="StyleUnderline"/>
          <w:rFonts w:ascii="OpenDyslexic 3" w:hAnsi="OpenDyslexic 3"/>
          <w:highlight w:val="cyan"/>
        </w:rPr>
        <w:t xml:space="preserve"> through</w:t>
      </w:r>
      <w:r w:rsidRPr="000A7573">
        <w:rPr>
          <w:rStyle w:val="StyleUnderline"/>
          <w:rFonts w:ascii="OpenDyslexic 3" w:hAnsi="OpenDyslexic 3"/>
        </w:rPr>
        <w:t xml:space="preserve"> the composition of contemporary </w:t>
      </w:r>
      <w:r w:rsidRPr="000A7573">
        <w:rPr>
          <w:rStyle w:val="Emphasis"/>
          <w:rFonts w:ascii="OpenDyslexic 3" w:hAnsi="OpenDyslexic 3"/>
        </w:rPr>
        <w:t>museum</w:t>
      </w:r>
      <w:r w:rsidRPr="000A7573">
        <w:rPr>
          <w:rStyle w:val="StyleUnderline"/>
          <w:rFonts w:ascii="OpenDyslexic 3" w:hAnsi="OpenDyslexic 3"/>
        </w:rPr>
        <w:t xml:space="preserve"> boards and </w:t>
      </w:r>
      <w:r w:rsidRPr="000A7573">
        <w:rPr>
          <w:rStyle w:val="Emphasis"/>
          <w:rFonts w:ascii="OpenDyslexic 3" w:hAnsi="OpenDyslexic 3"/>
        </w:rPr>
        <w:t>prize committees</w:t>
      </w:r>
      <w:r w:rsidRPr="000A7573">
        <w:rPr>
          <w:rStyle w:val="StyleUnderline"/>
          <w:rFonts w:ascii="OpenDyslexic 3" w:hAnsi="OpenDyslexic 3"/>
        </w:rPr>
        <w:t>.</w:t>
      </w:r>
      <w:r w:rsidRPr="000A7573">
        <w:rPr>
          <w:rFonts w:ascii="OpenDyslexic 3" w:hAnsi="OpenDyslexic 3"/>
          <w:sz w:val="14"/>
        </w:rPr>
        <w:t xml:space="preserve">25 What has </w:t>
      </w:r>
      <w:r w:rsidRPr="000A7573">
        <w:rPr>
          <w:rStyle w:val="StyleUnderline"/>
          <w:rFonts w:ascii="OpenDyslexic 3" w:hAnsi="OpenDyslexic 3"/>
        </w:rPr>
        <w:t xml:space="preserve">received much less attention is </w:t>
      </w:r>
      <w:r w:rsidRPr="000A7573">
        <w:rPr>
          <w:rStyle w:val="Emphasis"/>
          <w:rFonts w:ascii="OpenDyslexic 3" w:hAnsi="OpenDyslexic 3"/>
        </w:rPr>
        <w:t>how</w:t>
      </w:r>
      <w:r w:rsidRPr="000A7573">
        <w:rPr>
          <w:rStyle w:val="StyleUnderline"/>
          <w:rFonts w:ascii="OpenDyslexic 3" w:hAnsi="OpenDyslexic 3"/>
        </w:rPr>
        <w:t xml:space="preserve"> </w:t>
      </w:r>
      <w:r w:rsidRPr="000A7573">
        <w:rPr>
          <w:rStyle w:val="Emphasis"/>
          <w:rFonts w:ascii="OpenDyslexic 3" w:hAnsi="OpenDyslexic 3"/>
        </w:rPr>
        <w:t>formative</w:t>
      </w:r>
      <w:r w:rsidRPr="000A7573">
        <w:rPr>
          <w:rStyle w:val="StyleUnderline"/>
          <w:rFonts w:ascii="OpenDyslexic 3" w:hAnsi="OpenDyslexic 3"/>
        </w:rPr>
        <w:t xml:space="preserve"> this </w:t>
      </w:r>
      <w:r w:rsidRPr="000A7573">
        <w:rPr>
          <w:rStyle w:val="Emphasis"/>
          <w:rFonts w:ascii="OpenDyslexic 3" w:hAnsi="OpenDyslexic 3"/>
        </w:rPr>
        <w:t>new world culture</w:t>
      </w:r>
      <w:r w:rsidRPr="000A7573">
        <w:rPr>
          <w:rStyle w:val="StyleUnderline"/>
          <w:rFonts w:ascii="OpenDyslexic 3" w:hAnsi="OpenDyslexic 3"/>
        </w:rPr>
        <w:t xml:space="preserve"> was and is to </w:t>
      </w:r>
      <w:r w:rsidRPr="000A7573">
        <w:rPr>
          <w:rStyle w:val="StyleUnderline"/>
          <w:rFonts w:ascii="OpenDyslexic 3" w:hAnsi="OpenDyslexic 3"/>
          <w:highlight w:val="cyan"/>
        </w:rPr>
        <w:t>the</w:t>
      </w:r>
      <w:r w:rsidRPr="000A7573">
        <w:rPr>
          <w:rStyle w:val="StyleUnderline"/>
          <w:rFonts w:ascii="OpenDyslexic 3" w:hAnsi="OpenDyslexic 3"/>
        </w:rPr>
        <w:t xml:space="preserve"> material </w:t>
      </w:r>
      <w:r w:rsidRPr="000A7573">
        <w:rPr>
          <w:rStyle w:val="Emphasis"/>
          <w:rFonts w:ascii="OpenDyslexic 3" w:hAnsi="OpenDyslexic 3"/>
          <w:highlight w:val="cyan"/>
        </w:rPr>
        <w:t>development</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art institutions</w:t>
      </w:r>
      <w:r w:rsidRPr="000A7573">
        <w:rPr>
          <w:rStyle w:val="StyleUnderline"/>
          <w:rFonts w:ascii="OpenDyslexic 3" w:hAnsi="OpenDyslexic 3"/>
          <w:highlight w:val="cyan"/>
        </w:rPr>
        <w:t xml:space="preserve"> and </w:t>
      </w:r>
      <w:r w:rsidRPr="000A7573">
        <w:rPr>
          <w:rStyle w:val="Emphasis"/>
          <w:rFonts w:ascii="OpenDyslexic 3" w:hAnsi="OpenDyslexic 3"/>
          <w:highlight w:val="cyan"/>
        </w:rPr>
        <w:t>aesthetic practice</w:t>
      </w:r>
      <w:r w:rsidRPr="000A7573">
        <w:rPr>
          <w:rStyle w:val="StyleUnderline"/>
          <w:rFonts w:ascii="OpenDyslexic 3" w:hAnsi="OpenDyslexic 3"/>
        </w:rPr>
        <w:t>.</w:t>
      </w:r>
    </w:p>
    <w:p w14:paraId="14BA20FE" w14:textId="77777777" w:rsidR="009E680A" w:rsidRPr="000A7573" w:rsidRDefault="009E680A" w:rsidP="009E680A">
      <w:pPr>
        <w:rPr>
          <w:rStyle w:val="StyleUnderline"/>
          <w:rFonts w:ascii="OpenDyslexic 3" w:hAnsi="OpenDyslexic 3"/>
        </w:rPr>
      </w:pPr>
      <w:r w:rsidRPr="000A7573">
        <w:rPr>
          <w:rStyle w:val="StyleUnderline"/>
          <w:rFonts w:ascii="OpenDyslexic 3" w:hAnsi="OpenDyslexic 3"/>
        </w:rPr>
        <w:t xml:space="preserve">The developmental narrative of museums posits that encyclopedic </w:t>
      </w:r>
      <w:r w:rsidRPr="000A7573">
        <w:rPr>
          <w:rStyle w:val="Emphasis"/>
          <w:rFonts w:ascii="OpenDyslexic 3" w:hAnsi="OpenDyslexic 3"/>
          <w:highlight w:val="cyan"/>
        </w:rPr>
        <w:t>museums</w:t>
      </w:r>
      <w:r w:rsidRPr="000A7573">
        <w:rPr>
          <w:rStyle w:val="StyleUnderline"/>
          <w:rFonts w:ascii="OpenDyslexic 3" w:hAnsi="OpenDyslexic 3"/>
          <w:highlight w:val="cyan"/>
        </w:rPr>
        <w:t xml:space="preserve"> began as “</w:t>
      </w:r>
      <w:r w:rsidRPr="000A7573">
        <w:rPr>
          <w:rStyle w:val="Emphasis"/>
          <w:rFonts w:ascii="OpenDyslexic 3" w:hAnsi="OpenDyslexic 3"/>
          <w:highlight w:val="cyan"/>
        </w:rPr>
        <w:t>cabinets of curiosities</w:t>
      </w:r>
      <w:r w:rsidRPr="000A7573">
        <w:rPr>
          <w:rStyle w:val="StyleUnderline"/>
          <w:rFonts w:ascii="OpenDyslexic 3" w:hAnsi="OpenDyslexic 3"/>
          <w:highlight w:val="cyan"/>
        </w:rPr>
        <w:t>”</w:t>
      </w:r>
      <w:r w:rsidRPr="000A7573">
        <w:rPr>
          <w:rStyle w:val="StyleUnderline"/>
          <w:rFonts w:ascii="OpenDyslexic 3" w:hAnsi="OpenDyslexic 3"/>
        </w:rPr>
        <w:t xml:space="preserve"> that </w:t>
      </w:r>
      <w:r w:rsidRPr="000A7573">
        <w:rPr>
          <w:rStyle w:val="Emphasis"/>
          <w:rFonts w:ascii="OpenDyslexic 3" w:hAnsi="OpenDyslexic 3"/>
          <w:b w:val="0"/>
          <w:bCs/>
        </w:rPr>
        <w:t xml:space="preserve">European </w:t>
      </w:r>
      <w:r w:rsidRPr="000A7573">
        <w:rPr>
          <w:rStyle w:val="Emphasis"/>
          <w:rFonts w:ascii="OpenDyslexic 3" w:hAnsi="OpenDyslexic 3"/>
          <w:highlight w:val="cyan"/>
        </w:rPr>
        <w:t>colonialists</w:t>
      </w:r>
      <w:r w:rsidRPr="000A7573">
        <w:rPr>
          <w:rStyle w:val="StyleUnderline"/>
          <w:rFonts w:ascii="OpenDyslexic 3" w:hAnsi="OpenDyslexic 3"/>
          <w:highlight w:val="cyan"/>
        </w:rPr>
        <w:t xml:space="preserve"> would </w:t>
      </w:r>
      <w:r w:rsidRPr="000A7573">
        <w:rPr>
          <w:rStyle w:val="Emphasis"/>
          <w:rFonts w:ascii="OpenDyslexic 3" w:hAnsi="OpenDyslexic 3"/>
          <w:highlight w:val="cyan"/>
        </w:rPr>
        <w:t>bring back</w:t>
      </w:r>
      <w:r w:rsidRPr="000A7573">
        <w:rPr>
          <w:rStyle w:val="StyleUnderline"/>
          <w:rFonts w:ascii="OpenDyslexic 3" w:hAnsi="OpenDyslexic 3"/>
        </w:rPr>
        <w:t xml:space="preserve"> in order to display “curiosities” in their homes, and that </w:t>
      </w:r>
      <w:r w:rsidRPr="000A7573">
        <w:rPr>
          <w:rStyle w:val="StyleUnderline"/>
          <w:rFonts w:ascii="OpenDyslexic 3" w:hAnsi="OpenDyslexic 3"/>
          <w:highlight w:val="cyan"/>
        </w:rPr>
        <w:t xml:space="preserve">this </w:t>
      </w:r>
      <w:r w:rsidRPr="000A7573">
        <w:rPr>
          <w:rStyle w:val="Emphasis"/>
          <w:rFonts w:ascii="OpenDyslexic 3" w:hAnsi="OpenDyslexic 3"/>
          <w:highlight w:val="cyan"/>
        </w:rPr>
        <w:t>colonial structure</w:t>
      </w:r>
      <w:r w:rsidRPr="000A7573">
        <w:rPr>
          <w:rStyle w:val="StyleUnderline"/>
          <w:rFonts w:ascii="OpenDyslexic 3" w:hAnsi="OpenDyslexic 3"/>
        </w:rPr>
        <w:t xml:space="preserve"> grew until it became a home unto itself.</w:t>
      </w:r>
      <w:r w:rsidRPr="000A7573">
        <w:rPr>
          <w:rFonts w:ascii="OpenDyslexic 3" w:hAnsi="OpenDyslexic 3"/>
          <w:sz w:val="14"/>
        </w:rPr>
        <w:t xml:space="preserve"> This </w:t>
      </w:r>
      <w:r w:rsidRPr="000A7573">
        <w:rPr>
          <w:rStyle w:val="StyleUnderline"/>
          <w:rFonts w:ascii="OpenDyslexic 3" w:hAnsi="OpenDyslexic 3"/>
        </w:rPr>
        <w:t xml:space="preserve">origin is </w:t>
      </w:r>
      <w:r w:rsidRPr="000A7573">
        <w:rPr>
          <w:rStyle w:val="Emphasis"/>
          <w:rFonts w:ascii="OpenDyslexic 3" w:hAnsi="OpenDyslexic 3"/>
          <w:highlight w:val="cyan"/>
        </w:rPr>
        <w:t>reflected</w:t>
      </w:r>
      <w:r w:rsidRPr="000A7573">
        <w:rPr>
          <w:rStyle w:val="StyleUnderline"/>
          <w:rFonts w:ascii="OpenDyslexic 3" w:hAnsi="OpenDyslexic 3"/>
          <w:highlight w:val="cyan"/>
        </w:rPr>
        <w:t xml:space="preserve"> in</w:t>
      </w:r>
      <w:r w:rsidRPr="000A7573">
        <w:rPr>
          <w:rStyle w:val="StyleUnderline"/>
          <w:rFonts w:ascii="OpenDyslexic 3" w:hAnsi="OpenDyslexic 3"/>
        </w:rPr>
        <w:t xml:space="preserve"> the </w:t>
      </w:r>
      <w:r w:rsidRPr="000A7573">
        <w:rPr>
          <w:rStyle w:val="Emphasis"/>
          <w:rFonts w:ascii="OpenDyslexic 3" w:hAnsi="OpenDyslexic 3"/>
          <w:highlight w:val="cyan"/>
        </w:rPr>
        <w:t>collecting</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practices</w:t>
      </w:r>
      <w:r w:rsidRPr="000A7573">
        <w:rPr>
          <w:rStyle w:val="StyleUnderline"/>
          <w:rFonts w:ascii="OpenDyslexic 3" w:hAnsi="OpenDyslexic 3"/>
        </w:rPr>
        <w:t xml:space="preserve"> and </w:t>
      </w:r>
      <w:r w:rsidRPr="000A7573">
        <w:rPr>
          <w:rStyle w:val="Emphasis"/>
          <w:rFonts w:ascii="OpenDyslexic 3" w:hAnsi="OpenDyslexic 3"/>
        </w:rPr>
        <w:t>policies</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of </w:t>
      </w:r>
      <w:r w:rsidRPr="000A7573">
        <w:rPr>
          <w:rStyle w:val="Emphasis"/>
          <w:rFonts w:ascii="OpenDyslexic 3" w:hAnsi="OpenDyslexic 3"/>
          <w:highlight w:val="cyan"/>
        </w:rPr>
        <w:t>museums</w:t>
      </w:r>
      <w:r w:rsidRPr="000A7573">
        <w:rPr>
          <w:rStyle w:val="StyleUnderline"/>
          <w:rFonts w:ascii="OpenDyslexic 3" w:hAnsi="OpenDyslexic 3"/>
        </w:rPr>
        <w:t xml:space="preserve">, as in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Louvre’s collection of Indigenous remains</w:t>
      </w:r>
      <w:r w:rsidRPr="000A7573">
        <w:rPr>
          <w:rStyle w:val="StyleUnderline"/>
          <w:rFonts w:ascii="OpenDyslexic 3" w:hAnsi="OpenDyslexic 3"/>
        </w:rPr>
        <w:t xml:space="preserve"> and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British Museum’s refusal to repatriate</w:t>
      </w:r>
      <w:r w:rsidRPr="000A7573">
        <w:rPr>
          <w:rStyle w:val="StyleUnderline"/>
          <w:rFonts w:ascii="OpenDyslexic 3" w:hAnsi="OpenDyslexic 3"/>
        </w:rPr>
        <w:t xml:space="preserve"> objects, as well as in the narration of US museums.</w:t>
      </w:r>
      <w:r w:rsidRPr="000A7573">
        <w:rPr>
          <w:rFonts w:ascii="OpenDyslexic 3" w:hAnsi="OpenDyslexic 3"/>
          <w:sz w:val="14"/>
        </w:rPr>
        <w:t xml:space="preserve"> </w:t>
      </w:r>
      <w:r w:rsidRPr="000A7573">
        <w:rPr>
          <w:rStyle w:val="StyleUnderline"/>
          <w:rFonts w:ascii="OpenDyslexic 3" w:hAnsi="OpenDyslexic 3"/>
        </w:rPr>
        <w:t xml:space="preserve">European </w:t>
      </w:r>
      <w:r w:rsidRPr="000A7573">
        <w:rPr>
          <w:rStyle w:val="StyleUnderline"/>
          <w:rFonts w:ascii="OpenDyslexic 3" w:hAnsi="OpenDyslexic 3"/>
          <w:highlight w:val="cyan"/>
        </w:rPr>
        <w:t>art dealers</w:t>
      </w:r>
      <w:r w:rsidRPr="000A7573">
        <w:rPr>
          <w:rFonts w:ascii="OpenDyslexic 3" w:hAnsi="OpenDyslexic 3"/>
          <w:sz w:val="14"/>
        </w:rPr>
        <w:t xml:space="preserve"> such as Joseph Duveen </w:t>
      </w:r>
      <w:r w:rsidRPr="000A7573">
        <w:rPr>
          <w:rStyle w:val="StyleUnderline"/>
          <w:rFonts w:ascii="OpenDyslexic 3" w:hAnsi="OpenDyslexic 3"/>
          <w:highlight w:val="cyan"/>
        </w:rPr>
        <w:t>and</w:t>
      </w:r>
      <w:r w:rsidRPr="000A7573">
        <w:rPr>
          <w:rStyle w:val="StyleUnderline"/>
          <w:rFonts w:ascii="OpenDyslexic 3" w:hAnsi="OpenDyslexic 3"/>
        </w:rPr>
        <w:t xml:space="preserve"> US art </w:t>
      </w:r>
      <w:r w:rsidRPr="000A7573">
        <w:rPr>
          <w:rStyle w:val="StyleUnderline"/>
          <w:rFonts w:ascii="OpenDyslexic 3" w:hAnsi="OpenDyslexic 3"/>
          <w:highlight w:val="cyan"/>
        </w:rPr>
        <w:t>galleries</w:t>
      </w:r>
      <w:r w:rsidRPr="000A7573">
        <w:rPr>
          <w:rFonts w:ascii="OpenDyslexic 3" w:hAnsi="OpenDyslexic 3"/>
          <w:sz w:val="14"/>
        </w:rPr>
        <w:t xml:space="preserve"> such as Knoedler </w:t>
      </w:r>
      <w:r w:rsidRPr="000A7573">
        <w:rPr>
          <w:rStyle w:val="StyleUnderline"/>
          <w:rFonts w:ascii="OpenDyslexic 3" w:hAnsi="OpenDyslexic 3"/>
          <w:highlight w:val="cyan"/>
        </w:rPr>
        <w:t>worked</w:t>
      </w:r>
      <w:r w:rsidRPr="000A7573">
        <w:rPr>
          <w:rStyle w:val="StyleUnderline"/>
          <w:rFonts w:ascii="OpenDyslexic 3" w:hAnsi="OpenDyslexic 3"/>
        </w:rPr>
        <w:t xml:space="preserve"> exclusively </w:t>
      </w:r>
      <w:r w:rsidRPr="000A7573">
        <w:rPr>
          <w:rStyle w:val="StyleUnderline"/>
          <w:rFonts w:ascii="OpenDyslexic 3" w:hAnsi="OpenDyslexic 3"/>
          <w:highlight w:val="cyan"/>
        </w:rPr>
        <w:t>between</w:t>
      </w:r>
      <w:r w:rsidRPr="000A7573">
        <w:rPr>
          <w:rStyle w:val="StyleUnderline"/>
          <w:rFonts w:ascii="OpenDyslexic 3" w:hAnsi="OpenDyslexic 3"/>
        </w:rPr>
        <w:t xml:space="preserve"> twentieth-century </w:t>
      </w:r>
      <w:r w:rsidRPr="000A7573">
        <w:rPr>
          <w:rStyle w:val="StyleUnderline"/>
          <w:rFonts w:ascii="OpenDyslexic 3" w:hAnsi="OpenDyslexic 3"/>
          <w:highlight w:val="cyan"/>
        </w:rPr>
        <w:t>robber barons</w:t>
      </w:r>
      <w:r w:rsidRPr="000A7573">
        <w:rPr>
          <w:rFonts w:ascii="OpenDyslexic 3" w:hAnsi="OpenDyslexic 3"/>
          <w:sz w:val="14"/>
        </w:rPr>
        <w:t>—Andrew Carnegie, Andrew Mellon, Henry Clay Frick, John D. Rockefeller, John Pierpont Morgan—</w:t>
      </w:r>
      <w:r w:rsidRPr="000A7573">
        <w:rPr>
          <w:rStyle w:val="StyleUnderline"/>
          <w:rFonts w:ascii="OpenDyslexic 3" w:hAnsi="OpenDyslexic 3"/>
          <w:highlight w:val="cyan"/>
        </w:rPr>
        <w:t>and</w:t>
      </w:r>
      <w:r w:rsidRPr="000A7573">
        <w:rPr>
          <w:rStyle w:val="StyleUnderline"/>
          <w:rFonts w:ascii="OpenDyslexic 3" w:hAnsi="OpenDyslexic 3"/>
        </w:rPr>
        <w:t xml:space="preserve"> European </w:t>
      </w:r>
      <w:r w:rsidRPr="000A7573">
        <w:rPr>
          <w:rStyle w:val="StyleUnderline"/>
          <w:rFonts w:ascii="OpenDyslexic 3" w:hAnsi="OpenDyslexic 3"/>
          <w:highlight w:val="cyan"/>
        </w:rPr>
        <w:t>aristocrats</w:t>
      </w:r>
      <w:r w:rsidRPr="000A7573">
        <w:rPr>
          <w:rStyle w:val="StyleUnderline"/>
          <w:rFonts w:ascii="OpenDyslexic 3" w:hAnsi="OpenDyslexic 3"/>
        </w:rPr>
        <w:t>, in the sale and transfer of objects.</w:t>
      </w:r>
      <w:r w:rsidRPr="000A7573">
        <w:rPr>
          <w:rFonts w:ascii="OpenDyslexic 3" w:hAnsi="OpenDyslexic 3"/>
          <w:sz w:val="14"/>
        </w:rPr>
        <w:t xml:space="preserve">26 </w:t>
      </w:r>
      <w:r w:rsidRPr="000A7573">
        <w:rPr>
          <w:rStyle w:val="StyleUnderline"/>
          <w:rFonts w:ascii="OpenDyslexic 3" w:hAnsi="OpenDyslexic 3"/>
        </w:rPr>
        <w:t xml:space="preserve">In </w:t>
      </w:r>
      <w:r w:rsidRPr="000A7573">
        <w:rPr>
          <w:rStyle w:val="Emphasis"/>
          <w:rFonts w:ascii="OpenDyslexic 3" w:hAnsi="OpenDyslexic 3"/>
          <w:highlight w:val="cyan"/>
        </w:rPr>
        <w:t>identifying</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artifact possibilities</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US</w:t>
      </w:r>
      <w:r w:rsidRPr="000A7573">
        <w:rPr>
          <w:rStyle w:val="StyleUnderline"/>
          <w:rFonts w:ascii="OpenDyslexic 3" w:hAnsi="OpenDyslexic 3"/>
        </w:rPr>
        <w:t xml:space="preserve"> new </w:t>
      </w:r>
      <w:r w:rsidRPr="000A7573">
        <w:rPr>
          <w:rStyle w:val="Emphasis"/>
          <w:rFonts w:ascii="OpenDyslexic 3" w:hAnsi="OpenDyslexic 3"/>
          <w:highlight w:val="cyan"/>
        </w:rPr>
        <w:t>money</w:t>
      </w:r>
      <w:r w:rsidRPr="000A7573">
        <w:rPr>
          <w:rStyle w:val="StyleUnderline"/>
          <w:rFonts w:ascii="OpenDyslexic 3" w:hAnsi="OpenDyslexic 3"/>
          <w:highlight w:val="cyan"/>
        </w:rPr>
        <w:t xml:space="preserve"> with </w:t>
      </w:r>
      <w:r w:rsidRPr="000A7573">
        <w:rPr>
          <w:rStyle w:val="Emphasis"/>
          <w:rFonts w:ascii="OpenDyslexic 3" w:hAnsi="OpenDyslexic 3"/>
          <w:highlight w:val="cyan"/>
        </w:rPr>
        <w:t>European</w:t>
      </w:r>
      <w:r w:rsidRPr="000A7573">
        <w:rPr>
          <w:rStyle w:val="StyleUnderline"/>
          <w:rFonts w:ascii="OpenDyslexic 3" w:hAnsi="OpenDyslexic 3"/>
        </w:rPr>
        <w:t xml:space="preserve"> old-world </w:t>
      </w:r>
      <w:r w:rsidRPr="000A7573">
        <w:rPr>
          <w:rStyle w:val="Emphasis"/>
          <w:rFonts w:ascii="OpenDyslexic 3" w:hAnsi="OpenDyslexic 3"/>
          <w:highlight w:val="cyan"/>
        </w:rPr>
        <w:t>dynasty</w:t>
      </w:r>
      <w:r w:rsidRPr="000A7573">
        <w:rPr>
          <w:rFonts w:ascii="OpenDyslexic 3" w:hAnsi="OpenDyslexic 3"/>
          <w:sz w:val="14"/>
        </w:rPr>
        <w:t xml:space="preserve">, Duveen and other functionary bureaucrats </w:t>
      </w:r>
      <w:r w:rsidRPr="000A7573">
        <w:rPr>
          <w:rStyle w:val="Emphasis"/>
          <w:rFonts w:ascii="OpenDyslexic 3" w:hAnsi="OpenDyslexic 3"/>
          <w:highlight w:val="cyan"/>
        </w:rPr>
        <w:t>mediated</w:t>
      </w:r>
      <w:r w:rsidRPr="000A7573">
        <w:rPr>
          <w:rStyle w:val="StyleUnderline"/>
          <w:rFonts w:ascii="OpenDyslexic 3" w:hAnsi="OpenDyslexic 3"/>
        </w:rPr>
        <w:t xml:space="preserve"> the </w:t>
      </w:r>
      <w:r w:rsidRPr="000A7573">
        <w:rPr>
          <w:rStyle w:val="Emphasis"/>
          <w:rFonts w:ascii="OpenDyslexic 3" w:hAnsi="OpenDyslexic 3"/>
          <w:highlight w:val="cyan"/>
        </w:rPr>
        <w:t>wealth</w:t>
      </w:r>
      <w:r w:rsidRPr="000A7573">
        <w:rPr>
          <w:rStyle w:val="StyleUnderline"/>
          <w:rFonts w:ascii="OpenDyslexic 3" w:hAnsi="OpenDyslexic 3"/>
          <w:highlight w:val="cyan"/>
        </w:rPr>
        <w:t xml:space="preserve"> and objects of the </w:t>
      </w:r>
      <w:r w:rsidRPr="000A7573">
        <w:rPr>
          <w:rStyle w:val="Emphasis"/>
          <w:rFonts w:ascii="OpenDyslexic 3" w:hAnsi="OpenDyslexic 3"/>
          <w:highlight w:val="cyan"/>
        </w:rPr>
        <w:t>US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through</w:t>
      </w:r>
      <w:r w:rsidRPr="000A7573">
        <w:rPr>
          <w:rStyle w:val="StyleUnderline"/>
          <w:rFonts w:ascii="OpenDyslexic 3" w:hAnsi="OpenDyslexic 3"/>
          <w:highlight w:val="cyan"/>
        </w:rPr>
        <w:t xml:space="preserve"> the creation of the</w:t>
      </w:r>
      <w:r w:rsidRPr="000A7573">
        <w:rPr>
          <w:rStyle w:val="StyleUnderline"/>
          <w:rFonts w:ascii="OpenDyslexic 3" w:hAnsi="OpenDyslexic 3"/>
        </w:rPr>
        <w:t xml:space="preserve"> personal collection </w:t>
      </w:r>
      <w:r w:rsidRPr="000A7573">
        <w:rPr>
          <w:rStyle w:val="Emphasis"/>
          <w:rFonts w:ascii="OpenDyslexic 3" w:hAnsi="OpenDyslexic 3"/>
          <w:highlight w:val="cyan"/>
        </w:rPr>
        <w:t>museum</w:t>
      </w:r>
      <w:r w:rsidRPr="000A7573">
        <w:rPr>
          <w:rStyle w:val="StyleUnderline"/>
          <w:rFonts w:ascii="OpenDyslexic 3" w:hAnsi="OpenDyslexic 3"/>
        </w:rPr>
        <w:t>.</w:t>
      </w:r>
      <w:r w:rsidRPr="000A7573">
        <w:rPr>
          <w:rFonts w:ascii="OpenDyslexic 3" w:hAnsi="OpenDyslexic 3"/>
          <w:sz w:val="14"/>
        </w:rPr>
        <w:t xml:space="preserve"> In particular, Duveen worked with Andrew Mellon to establish the objects that would come to constitute the National Gallery in Washington, DC, and was pivotal to the Frick Collection, in New York, procuring and offloading European artifacts to the United States on behalf of European aristocrats and US billionaires.27 His assistance in establishing single-minded US museums was one of explicit effort. </w:t>
      </w:r>
      <w:r w:rsidRPr="000A7573">
        <w:rPr>
          <w:rStyle w:val="StyleUnderline"/>
          <w:rFonts w:ascii="OpenDyslexic 3" w:hAnsi="OpenDyslexic 3"/>
        </w:rPr>
        <w:t xml:space="preserve">The </w:t>
      </w:r>
      <w:r w:rsidRPr="000A7573">
        <w:rPr>
          <w:rStyle w:val="Emphasis"/>
          <w:rFonts w:ascii="OpenDyslexic 3" w:hAnsi="OpenDyslexic 3"/>
        </w:rPr>
        <w:t>structural legacies</w:t>
      </w:r>
      <w:r w:rsidRPr="000A7573">
        <w:rPr>
          <w:rStyle w:val="StyleUnderline"/>
          <w:rFonts w:ascii="OpenDyslexic 3" w:hAnsi="OpenDyslexic 3"/>
        </w:rPr>
        <w:t xml:space="preserve"> shared by Europe and the United States are explained through this competitive and </w:t>
      </w:r>
      <w:r w:rsidRPr="000A7573">
        <w:rPr>
          <w:rStyle w:val="Emphasis"/>
          <w:rFonts w:ascii="OpenDyslexic 3" w:hAnsi="OpenDyslexic 3"/>
        </w:rPr>
        <w:t>colonial partnership</w:t>
      </w:r>
      <w:r w:rsidRPr="000A7573">
        <w:rPr>
          <w:rStyle w:val="StyleUnderline"/>
          <w:rFonts w:ascii="OpenDyslexic 3" w:hAnsi="OpenDyslexic 3"/>
        </w:rPr>
        <w:t>, and colonial notions of linear time are essential to how this dynasty becomes justified.</w:t>
      </w:r>
    </w:p>
    <w:p w14:paraId="439072E3" w14:textId="77777777" w:rsidR="009E680A" w:rsidRPr="000A7573" w:rsidRDefault="009E680A" w:rsidP="009E680A">
      <w:pPr>
        <w:rPr>
          <w:rFonts w:ascii="OpenDyslexic 3" w:hAnsi="OpenDyslexic 3"/>
          <w:sz w:val="14"/>
        </w:rPr>
      </w:pPr>
      <w:r w:rsidRPr="000A7573">
        <w:rPr>
          <w:rStyle w:val="StyleUnderline"/>
          <w:rFonts w:ascii="OpenDyslexic 3" w:hAnsi="OpenDyslexic 3"/>
        </w:rPr>
        <w:t>The direct connection between museums and industry is also largely subsumed under specific aesthetic periods, even as it is continuous.</w:t>
      </w:r>
      <w:r w:rsidRPr="000A7573">
        <w:rPr>
          <w:rFonts w:ascii="OpenDyslexic 3" w:hAnsi="OpenDyslexic 3"/>
          <w:sz w:val="14"/>
        </w:rPr>
        <w:t xml:space="preserve"> Though the extraction of coke, coal, and steel by robber barons Carnegie, Frick, Rockefeller, and, later, John D. Rockefeller Jr., is widely known, it is less advertised that the family of Duchamp’s primary patron, Walter Arensberg, operated a steel company along the same Allegheny River where Carnegie and Frick based their operations, and that this industry generated a dynastic wealth that exempted the Arensbergs (particularly Walter and his wife, Louise) from the lifelong exploitation of wage labor, that is, work. The coal extracted and generated into steel from this region would become the building blocks of what we now understand as the modern world: the skyhigh buildings, architectural gems, the Brooklyn Bridge, navy ships—the very marrow of US empire.</w:t>
      </w:r>
    </w:p>
    <w:p w14:paraId="1794344D" w14:textId="77777777" w:rsidR="009E680A" w:rsidRPr="000A7573" w:rsidRDefault="009E680A" w:rsidP="009E680A">
      <w:pPr>
        <w:rPr>
          <w:rFonts w:ascii="OpenDyslexic 3" w:hAnsi="OpenDyslexic 3"/>
          <w:sz w:val="14"/>
        </w:rPr>
      </w:pPr>
      <w:r w:rsidRPr="000A7573">
        <w:rPr>
          <w:rFonts w:ascii="OpenDyslexic 3" w:hAnsi="OpenDyslexic 3"/>
          <w:sz w:val="14"/>
        </w:rPr>
        <w:t xml:space="preserve">In situating my argument, I look to the historical parameters that transfigure property into art and examine sites that have been disconnected or misconnected in this process. Toward this end, my first chapter politicizes the provenance of the Frick Collection, today a museum housed in Frick’s New York City mansion. I read the development of the Frick Collection through the disavowal of union culture and the segregation primary to labor dispossession in the late nineteenth and early twentieth centuries. </w:t>
      </w:r>
      <w:r w:rsidRPr="000A7573">
        <w:rPr>
          <w:rStyle w:val="StyleUnderline"/>
          <w:rFonts w:ascii="OpenDyslexic 3" w:hAnsi="OpenDyslexic 3"/>
        </w:rPr>
        <w:t xml:space="preserve">In examining the violence that grounds the materialization of the personal collection museum space, I provoke connections between this history and the rise of twentieth-century scientific management. The </w:t>
      </w:r>
      <w:r w:rsidRPr="000A7573">
        <w:rPr>
          <w:rStyle w:val="Emphasis"/>
          <w:rFonts w:ascii="OpenDyslexic 3" w:hAnsi="OpenDyslexic 3"/>
        </w:rPr>
        <w:t>dispossession</w:t>
      </w:r>
      <w:r w:rsidRPr="000A7573">
        <w:rPr>
          <w:rStyle w:val="StyleUnderline"/>
          <w:rFonts w:ascii="OpenDyslexic 3" w:hAnsi="OpenDyslexic 3"/>
        </w:rPr>
        <w:t xml:space="preserve"> </w:t>
      </w:r>
      <w:r w:rsidRPr="000A7573">
        <w:rPr>
          <w:rStyle w:val="Emphasis"/>
          <w:rFonts w:ascii="OpenDyslexic 3" w:hAnsi="OpenDyslexic 3"/>
        </w:rPr>
        <w:t>pivotal</w:t>
      </w:r>
      <w:r w:rsidRPr="000A7573">
        <w:rPr>
          <w:rStyle w:val="StyleUnderline"/>
          <w:rFonts w:ascii="OpenDyslexic 3" w:hAnsi="OpenDyslexic 3"/>
        </w:rPr>
        <w:t xml:space="preserve"> to situating the exceptional </w:t>
      </w:r>
      <w:r w:rsidRPr="000A7573">
        <w:rPr>
          <w:rStyle w:val="Emphasis"/>
          <w:rFonts w:ascii="OpenDyslexic 3" w:hAnsi="OpenDyslexic 3"/>
        </w:rPr>
        <w:t>collecting</w:t>
      </w:r>
      <w:r w:rsidRPr="000A7573">
        <w:rPr>
          <w:rStyle w:val="StyleUnderline"/>
          <w:rFonts w:ascii="OpenDyslexic 3" w:hAnsi="OpenDyslexic 3"/>
        </w:rPr>
        <w:t xml:space="preserve"> space </w:t>
      </w:r>
      <w:r w:rsidRPr="000A7573">
        <w:rPr>
          <w:rStyle w:val="Emphasis"/>
          <w:rFonts w:ascii="OpenDyslexic 3" w:hAnsi="OpenDyslexic 3"/>
        </w:rPr>
        <w:t>parallels</w:t>
      </w:r>
      <w:r w:rsidRPr="000A7573">
        <w:rPr>
          <w:rStyle w:val="StyleUnderline"/>
          <w:rFonts w:ascii="OpenDyslexic 3" w:hAnsi="OpenDyslexic 3"/>
        </w:rPr>
        <w:t xml:space="preserve"> the </w:t>
      </w:r>
      <w:r w:rsidRPr="000A7573">
        <w:rPr>
          <w:rStyle w:val="Emphasis"/>
          <w:rFonts w:ascii="OpenDyslexic 3" w:hAnsi="OpenDyslexic 3"/>
        </w:rPr>
        <w:t>dispossession</w:t>
      </w:r>
      <w:r w:rsidRPr="000A7573">
        <w:rPr>
          <w:rStyle w:val="StyleUnderline"/>
          <w:rFonts w:ascii="OpenDyslexic 3" w:hAnsi="OpenDyslexic 3"/>
        </w:rPr>
        <w:t xml:space="preserve"> primary to the </w:t>
      </w:r>
      <w:r w:rsidRPr="000A7573">
        <w:rPr>
          <w:rStyle w:val="Emphasis"/>
          <w:rFonts w:ascii="OpenDyslexic 3" w:hAnsi="OpenDyslexic 3"/>
        </w:rPr>
        <w:t>rise of institutions</w:t>
      </w:r>
      <w:r w:rsidRPr="000A7573">
        <w:rPr>
          <w:rStyle w:val="StyleUnderline"/>
          <w:rFonts w:ascii="OpenDyslexic 3" w:hAnsi="OpenDyslexic 3"/>
        </w:rPr>
        <w:t xml:space="preserve"> of collecting and forms such as the found object and conceptual practices.</w:t>
      </w:r>
    </w:p>
    <w:p w14:paraId="2BA72C8A" w14:textId="77777777" w:rsidR="009E680A" w:rsidRPr="000A7573" w:rsidRDefault="009E680A" w:rsidP="009E680A">
      <w:pPr>
        <w:rPr>
          <w:rFonts w:ascii="OpenDyslexic 3" w:hAnsi="OpenDyslexic 3"/>
          <w:sz w:val="14"/>
        </w:rPr>
      </w:pPr>
      <w:r w:rsidRPr="000A7573">
        <w:rPr>
          <w:rFonts w:ascii="OpenDyslexic 3" w:hAnsi="OpenDyslexic 3"/>
          <w:sz w:val="14"/>
        </w:rPr>
        <w:t>In making my argument, I present a macro-examination of the museum and the archive, as well as a micro-inspection of elevated aesthetic objects. I consider art museums and aesthetic archives to be symbols, property, and symbolic property. For this reason, I do not discuss the variegated nuances between the encyclopedic and the specialized collection, their purported democratic ideals for artistic citizenship, or exceptional examples of stellar management or ethical collecting practices. I avoid these discussions because I am interested in demystifying symbolic property and examining the connections among aesthetics, property, and labor writ large. In addition, while I find examples of deviance to be necessary to the imagination, I am arguing that museum and archives are already constructed sites of exception, and therefore, I have devoted my energy to de-exceptionalizing this state.</w:t>
      </w:r>
    </w:p>
    <w:p w14:paraId="4764774F" w14:textId="77777777" w:rsidR="009E680A" w:rsidRPr="000A7573" w:rsidRDefault="009E680A" w:rsidP="009E680A">
      <w:pPr>
        <w:rPr>
          <w:rStyle w:val="StyleUnderline"/>
          <w:rFonts w:ascii="OpenDyslexic 3" w:hAnsi="OpenDyslexic 3"/>
        </w:rPr>
      </w:pPr>
      <w:r w:rsidRPr="000A7573">
        <w:rPr>
          <w:rFonts w:ascii="OpenDyslexic 3" w:hAnsi="OpenDyslexic 3"/>
          <w:sz w:val="14"/>
        </w:rPr>
        <w:t xml:space="preserve">Michel </w:t>
      </w:r>
      <w:r w:rsidRPr="000A7573">
        <w:rPr>
          <w:rStyle w:val="StyleUnderline"/>
          <w:rFonts w:ascii="OpenDyslexic 3" w:hAnsi="OpenDyslexic 3"/>
        </w:rPr>
        <w:t xml:space="preserve">Foucault described </w:t>
      </w:r>
      <w:r w:rsidRPr="000A7573">
        <w:rPr>
          <w:rStyle w:val="Emphasis"/>
          <w:rFonts w:ascii="OpenDyslexic 3" w:hAnsi="OpenDyslexic 3"/>
        </w:rPr>
        <w:t>museums</w:t>
      </w:r>
      <w:r w:rsidRPr="000A7573">
        <w:rPr>
          <w:rStyle w:val="StyleUnderline"/>
          <w:rFonts w:ascii="OpenDyslexic 3" w:hAnsi="OpenDyslexic 3"/>
        </w:rPr>
        <w:t xml:space="preserve"> as “</w:t>
      </w:r>
      <w:r w:rsidRPr="000A7573">
        <w:rPr>
          <w:rStyle w:val="Emphasis"/>
          <w:rFonts w:ascii="OpenDyslexic 3" w:hAnsi="OpenDyslexic 3"/>
          <w:highlight w:val="cyan"/>
        </w:rPr>
        <w:t>heterotopias</w:t>
      </w:r>
      <w:r w:rsidRPr="000A7573">
        <w:rPr>
          <w:rStyle w:val="StyleUnderline"/>
          <w:rFonts w:ascii="OpenDyslexic 3" w:hAnsi="OpenDyslexic 3"/>
          <w:highlight w:val="cyan"/>
        </w:rPr>
        <w:t>,” spaces “beyond” time and space</w:t>
      </w:r>
      <w:r w:rsidRPr="000A7573">
        <w:rPr>
          <w:rStyle w:val="StyleUnderline"/>
          <w:rFonts w:ascii="OpenDyslexic 3" w:hAnsi="OpenDyslexic 3"/>
        </w:rPr>
        <w:t>.</w:t>
      </w:r>
      <w:r w:rsidRPr="000A7573">
        <w:rPr>
          <w:rFonts w:ascii="OpenDyslexic 3" w:hAnsi="OpenDyslexic 3"/>
          <w:sz w:val="14"/>
        </w:rPr>
        <w:t xml:space="preserve">28 He wrote that </w:t>
      </w:r>
      <w:r w:rsidRPr="000A7573">
        <w:rPr>
          <w:rStyle w:val="StyleUnderline"/>
          <w:rFonts w:ascii="OpenDyslexic 3" w:hAnsi="OpenDyslexic 3"/>
          <w:highlight w:val="cyan"/>
        </w:rPr>
        <w:t xml:space="preserve">the site of the </w:t>
      </w:r>
      <w:r w:rsidRPr="000A7573">
        <w:rPr>
          <w:rStyle w:val="Emphasis"/>
          <w:rFonts w:ascii="OpenDyslexic 3" w:hAnsi="OpenDyslexic 3"/>
          <w:highlight w:val="cyan"/>
        </w:rPr>
        <w:t>archive</w:t>
      </w:r>
      <w:r w:rsidRPr="000A7573">
        <w:rPr>
          <w:rStyle w:val="StyleUnderline"/>
          <w:rFonts w:ascii="OpenDyslexic 3" w:hAnsi="OpenDyslexic 3"/>
        </w:rPr>
        <w:t xml:space="preserve"> </w:t>
      </w:r>
      <w:r w:rsidRPr="000A7573">
        <w:rPr>
          <w:rStyle w:val="StyleUnderline"/>
          <w:rFonts w:ascii="OpenDyslexic 3" w:hAnsi="OpenDyslexic 3"/>
          <w:highlight w:val="cyan"/>
        </w:rPr>
        <w:t>“is the first law of what can be said</w:t>
      </w:r>
      <w:r w:rsidRPr="000A7573">
        <w:rPr>
          <w:rStyle w:val="StyleUnderline"/>
          <w:rFonts w:ascii="OpenDyslexic 3" w:hAnsi="OpenDyslexic 3"/>
        </w:rPr>
        <w:t xml:space="preserve">, the </w:t>
      </w:r>
      <w:r w:rsidRPr="000A7573">
        <w:rPr>
          <w:rStyle w:val="Emphasis"/>
          <w:rFonts w:ascii="OpenDyslexic 3" w:hAnsi="OpenDyslexic 3"/>
        </w:rPr>
        <w:t>system</w:t>
      </w:r>
      <w:r w:rsidRPr="000A7573">
        <w:rPr>
          <w:rStyle w:val="StyleUnderline"/>
          <w:rFonts w:ascii="OpenDyslexic 3" w:hAnsi="OpenDyslexic 3"/>
        </w:rPr>
        <w:t xml:space="preserve"> that </w:t>
      </w:r>
      <w:r w:rsidRPr="000A7573">
        <w:rPr>
          <w:rStyle w:val="Emphasis"/>
          <w:rFonts w:ascii="OpenDyslexic 3" w:hAnsi="OpenDyslexic 3"/>
          <w:highlight w:val="cyan"/>
        </w:rPr>
        <w:t>governs</w:t>
      </w:r>
      <w:r w:rsidRPr="000A7573">
        <w:rPr>
          <w:rStyle w:val="StyleUnderline"/>
          <w:rFonts w:ascii="OpenDyslexic 3" w:hAnsi="OpenDyslexic 3"/>
        </w:rPr>
        <w:t xml:space="preserve"> the </w:t>
      </w:r>
      <w:r w:rsidRPr="000A7573">
        <w:rPr>
          <w:rStyle w:val="Emphasis"/>
          <w:rFonts w:ascii="OpenDyslexic 3" w:hAnsi="OpenDyslexic 3"/>
          <w:highlight w:val="cyan"/>
        </w:rPr>
        <w:t>appearance of statements as unique events</w:t>
      </w:r>
      <w:r w:rsidRPr="000A7573">
        <w:rPr>
          <w:rStyle w:val="StyleUnderline"/>
          <w:rFonts w:ascii="OpenDyslexic 3" w:hAnsi="OpenDyslexic 3"/>
        </w:rPr>
        <w:t xml:space="preserve">.”29 Considering that the </w:t>
      </w:r>
      <w:r w:rsidRPr="000A7573">
        <w:rPr>
          <w:rStyle w:val="Emphasis"/>
          <w:rFonts w:ascii="OpenDyslexic 3" w:hAnsi="OpenDyslexic 3"/>
        </w:rPr>
        <w:t>museum</w:t>
      </w:r>
      <w:r w:rsidRPr="000A7573">
        <w:rPr>
          <w:rStyle w:val="StyleUnderline"/>
          <w:rFonts w:ascii="OpenDyslexic 3" w:hAnsi="OpenDyslexic 3"/>
        </w:rPr>
        <w:t xml:space="preserve"> space </w:t>
      </w:r>
      <w:r w:rsidRPr="000A7573">
        <w:rPr>
          <w:rStyle w:val="Emphasis"/>
          <w:rFonts w:ascii="OpenDyslexic 3" w:hAnsi="OpenDyslexic 3"/>
        </w:rPr>
        <w:t>originated</w:t>
      </w:r>
      <w:r w:rsidRPr="000A7573">
        <w:rPr>
          <w:rStyle w:val="StyleUnderline"/>
          <w:rFonts w:ascii="OpenDyslexic 3" w:hAnsi="OpenDyslexic 3"/>
        </w:rPr>
        <w:t xml:space="preserve"> through the expansion of the </w:t>
      </w:r>
      <w:r w:rsidRPr="000A7573">
        <w:rPr>
          <w:rStyle w:val="Emphasis"/>
          <w:rFonts w:ascii="OpenDyslexic 3" w:hAnsi="OpenDyslexic 3"/>
        </w:rPr>
        <w:t>colonial</w:t>
      </w:r>
      <w:r w:rsidRPr="000A7573">
        <w:rPr>
          <w:rStyle w:val="StyleUnderline"/>
          <w:rFonts w:ascii="OpenDyslexic 3" w:hAnsi="OpenDyslexic 3"/>
        </w:rPr>
        <w:t xml:space="preserve"> cabinet of curiosities,</w:t>
      </w:r>
      <w:r w:rsidRPr="000A7573">
        <w:rPr>
          <w:rFonts w:ascii="OpenDyslexic 3" w:hAnsi="OpenDyslexic 3"/>
          <w:sz w:val="14"/>
        </w:rPr>
        <w:t xml:space="preserve"> my argument is one that traces how </w:t>
      </w:r>
      <w:r w:rsidRPr="000A7573">
        <w:rPr>
          <w:rStyle w:val="Emphasis"/>
          <w:rFonts w:ascii="OpenDyslexic 3" w:hAnsi="OpenDyslexic 3"/>
        </w:rPr>
        <w:t>colonialism</w:t>
      </w:r>
      <w:r w:rsidRPr="000A7573">
        <w:rPr>
          <w:rStyle w:val="StyleUnderline"/>
          <w:rFonts w:ascii="OpenDyslexic 3" w:hAnsi="OpenDyslexic 3"/>
        </w:rPr>
        <w:t xml:space="preserve"> continues to </w:t>
      </w:r>
      <w:r w:rsidRPr="000A7573">
        <w:rPr>
          <w:rStyle w:val="Emphasis"/>
          <w:rFonts w:ascii="OpenDyslexic 3" w:hAnsi="OpenDyslexic 3"/>
        </w:rPr>
        <w:t>structure</w:t>
      </w:r>
      <w:r w:rsidRPr="000A7573">
        <w:rPr>
          <w:rStyle w:val="StyleUnderline"/>
          <w:rFonts w:ascii="OpenDyslexic 3" w:hAnsi="OpenDyslexic 3"/>
        </w:rPr>
        <w:t xml:space="preserve"> our </w:t>
      </w:r>
      <w:r w:rsidRPr="000A7573">
        <w:rPr>
          <w:rStyle w:val="Emphasis"/>
          <w:rFonts w:ascii="OpenDyslexic 3" w:hAnsi="OpenDyslexic 3"/>
        </w:rPr>
        <w:t>relations</w:t>
      </w:r>
      <w:r w:rsidRPr="000A7573">
        <w:rPr>
          <w:rStyle w:val="StyleUnderline"/>
          <w:rFonts w:ascii="OpenDyslexic 3" w:hAnsi="OpenDyslexic 3"/>
        </w:rPr>
        <w:t xml:space="preserve">, </w:t>
      </w:r>
      <w:r w:rsidRPr="000A7573">
        <w:rPr>
          <w:rStyle w:val="Emphasis"/>
          <w:rFonts w:ascii="OpenDyslexic 3" w:hAnsi="OpenDyslexic 3"/>
        </w:rPr>
        <w:t>aesthetics</w:t>
      </w:r>
      <w:r w:rsidRPr="000A7573">
        <w:rPr>
          <w:rStyle w:val="StyleUnderline"/>
          <w:rFonts w:ascii="OpenDyslexic 3" w:hAnsi="OpenDyslexic 3"/>
        </w:rPr>
        <w:t xml:space="preserve">, and </w:t>
      </w:r>
      <w:r w:rsidRPr="000A7573">
        <w:rPr>
          <w:rStyle w:val="Emphasis"/>
          <w:rFonts w:ascii="OpenDyslexic 3" w:hAnsi="OpenDyslexic 3"/>
        </w:rPr>
        <w:t>otherwise</w:t>
      </w:r>
      <w:r w:rsidRPr="000A7573">
        <w:rPr>
          <w:rStyle w:val="StyleUnderline"/>
          <w:rFonts w:ascii="OpenDyslexic 3" w:hAnsi="OpenDyslexic 3"/>
        </w:rPr>
        <w:t xml:space="preserve"> through the </w:t>
      </w:r>
      <w:r w:rsidRPr="000A7573">
        <w:rPr>
          <w:rStyle w:val="Emphasis"/>
          <w:rFonts w:ascii="OpenDyslexic 3" w:hAnsi="OpenDyslexic 3"/>
        </w:rPr>
        <w:t>space of the archive and the museum</w:t>
      </w:r>
      <w:r w:rsidRPr="000A7573">
        <w:rPr>
          <w:rStyle w:val="StyleUnderline"/>
          <w:rFonts w:ascii="OpenDyslexic 3" w:hAnsi="OpenDyslexic 3"/>
        </w:rPr>
        <w:t>.</w:t>
      </w:r>
    </w:p>
    <w:p w14:paraId="7441EEFB" w14:textId="77777777" w:rsidR="009E680A" w:rsidRPr="000A7573" w:rsidRDefault="009E680A" w:rsidP="009E680A">
      <w:pPr>
        <w:rPr>
          <w:rFonts w:ascii="OpenDyslexic 3" w:hAnsi="OpenDyslexic 3"/>
          <w:sz w:val="14"/>
        </w:rPr>
      </w:pPr>
      <w:r w:rsidRPr="000A7573">
        <w:rPr>
          <w:rStyle w:val="StyleUnderline"/>
          <w:rFonts w:ascii="OpenDyslexic 3" w:hAnsi="OpenDyslexic 3"/>
        </w:rPr>
        <w:t xml:space="preserve">Heterotopic </w:t>
      </w:r>
      <w:r w:rsidRPr="000A7573">
        <w:rPr>
          <w:rStyle w:val="Emphasis"/>
          <w:rFonts w:ascii="OpenDyslexic 3" w:hAnsi="OpenDyslexic 3"/>
          <w:highlight w:val="cyan"/>
        </w:rPr>
        <w:t>idealizations</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museums as dead</w:t>
      </w:r>
      <w:r w:rsidRPr="000A7573">
        <w:rPr>
          <w:rStyle w:val="StyleUnderline"/>
          <w:rFonts w:ascii="OpenDyslexic 3" w:hAnsi="OpenDyslexic 3"/>
        </w:rPr>
        <w:t xml:space="preserve"> and consigned to the past </w:t>
      </w:r>
      <w:r w:rsidRPr="000A7573">
        <w:rPr>
          <w:rStyle w:val="Emphasis"/>
          <w:rFonts w:ascii="OpenDyslexic 3" w:hAnsi="OpenDyslexic 3"/>
          <w:highlight w:val="cyan"/>
        </w:rPr>
        <w:t>bypass</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genealogical imperative</w:t>
      </w:r>
      <w:r w:rsidRPr="000A7573">
        <w:rPr>
          <w:rStyle w:val="StyleUnderline"/>
          <w:rFonts w:ascii="OpenDyslexic 3" w:hAnsi="OpenDyslexic 3"/>
          <w:highlight w:val="cyan"/>
        </w:rPr>
        <w:t xml:space="preserve"> that roots how </w:t>
      </w:r>
      <w:r w:rsidRPr="000A7573">
        <w:rPr>
          <w:rStyle w:val="Emphasis"/>
          <w:rFonts w:ascii="OpenDyslexic 3" w:hAnsi="OpenDyslexic 3"/>
          <w:highlight w:val="cyan"/>
        </w:rPr>
        <w:t>museums</w:t>
      </w:r>
      <w:r w:rsidRPr="000A7573">
        <w:rPr>
          <w:rStyle w:val="StyleUnderline"/>
          <w:rFonts w:ascii="OpenDyslexic 3" w:hAnsi="OpenDyslexic 3"/>
          <w:highlight w:val="cyan"/>
        </w:rPr>
        <w:t xml:space="preserve"> were </w:t>
      </w:r>
      <w:r w:rsidRPr="000A7573">
        <w:rPr>
          <w:rStyle w:val="Emphasis"/>
          <w:rFonts w:ascii="OpenDyslexic 3" w:hAnsi="OpenDyslexic 3"/>
          <w:highlight w:val="cyan"/>
        </w:rPr>
        <w:t>founded</w:t>
      </w:r>
      <w:r w:rsidRPr="000A7573">
        <w:rPr>
          <w:rStyle w:val="StyleUnderline"/>
          <w:rFonts w:ascii="OpenDyslexic 3" w:hAnsi="OpenDyslexic 3"/>
        </w:rPr>
        <w:t xml:space="preserve"> as the first law: property. As property, they exist through the valence of power afforded by law. If reparations, redress, and disappearance are movements of the dead that the dying make, and the calls that some make on their behalf, I argue that a </w:t>
      </w:r>
      <w:r w:rsidRPr="000A7573">
        <w:rPr>
          <w:rStyle w:val="StyleUnderline"/>
          <w:rFonts w:ascii="OpenDyslexic 3" w:hAnsi="OpenDyslexic 3"/>
          <w:highlight w:val="cyan"/>
        </w:rPr>
        <w:t xml:space="preserve">better framing of </w:t>
      </w:r>
      <w:r w:rsidRPr="000A7573">
        <w:rPr>
          <w:rStyle w:val="Emphasis"/>
          <w:rFonts w:ascii="OpenDyslexic 3" w:hAnsi="OpenDyslexic 3"/>
          <w:highlight w:val="cyan"/>
        </w:rPr>
        <w:t>museums</w:t>
      </w:r>
      <w:r w:rsidRPr="000A7573">
        <w:rPr>
          <w:rStyle w:val="StyleUnderline"/>
          <w:rFonts w:ascii="OpenDyslexic 3" w:hAnsi="OpenDyslexic 3"/>
          <w:highlight w:val="cyan"/>
        </w:rPr>
        <w:t xml:space="preserve"> is their </w:t>
      </w:r>
      <w:r w:rsidRPr="000A7573">
        <w:rPr>
          <w:rStyle w:val="Emphasis"/>
          <w:rFonts w:ascii="OpenDyslexic 3" w:hAnsi="OpenDyslexic 3"/>
          <w:highlight w:val="cyan"/>
        </w:rPr>
        <w:t>undying</w:t>
      </w:r>
      <w:r w:rsidRPr="000A7573">
        <w:rPr>
          <w:rStyle w:val="StyleUnderline"/>
          <w:rFonts w:ascii="OpenDyslexic 3" w:hAnsi="OpenDyslexic 3"/>
        </w:rPr>
        <w:t>.</w:t>
      </w:r>
      <w:r w:rsidRPr="000A7573">
        <w:rPr>
          <w:rFonts w:ascii="OpenDyslexic 3" w:hAnsi="OpenDyslexic 3"/>
          <w:sz w:val="14"/>
        </w:rPr>
        <w:t xml:space="preserve"> They are </w:t>
      </w:r>
      <w:r w:rsidRPr="000A7573">
        <w:rPr>
          <w:rStyle w:val="Emphasis"/>
          <w:rFonts w:ascii="OpenDyslexic 3" w:hAnsi="OpenDyslexic 3"/>
          <w:highlight w:val="cyan"/>
        </w:rPr>
        <w:t>constant reminders</w:t>
      </w:r>
      <w:r w:rsidRPr="000A7573">
        <w:rPr>
          <w:rStyle w:val="StyleUnderline"/>
          <w:rFonts w:ascii="OpenDyslexic 3" w:hAnsi="OpenDyslexic 3"/>
          <w:highlight w:val="cyan"/>
        </w:rPr>
        <w:t xml:space="preserve"> of how </w:t>
      </w:r>
      <w:r w:rsidRPr="000A7573">
        <w:rPr>
          <w:rStyle w:val="Emphasis"/>
          <w:rFonts w:ascii="OpenDyslexic 3" w:hAnsi="OpenDyslexic 3"/>
          <w:highlight w:val="cyan"/>
        </w:rPr>
        <w:t>colonialism</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maintained</w:t>
      </w:r>
      <w:r w:rsidRPr="000A7573">
        <w:rPr>
          <w:rStyle w:val="StyleUnderline"/>
          <w:rFonts w:ascii="OpenDyslexic 3" w:hAnsi="OpenDyslexic 3"/>
        </w:rPr>
        <w:t xml:space="preserve">: the objects of the </w:t>
      </w:r>
      <w:r w:rsidRPr="000A7573">
        <w:rPr>
          <w:rStyle w:val="Emphasis"/>
          <w:rFonts w:ascii="OpenDyslexic 3" w:hAnsi="OpenDyslexic 3"/>
          <w:highlight w:val="cyan"/>
        </w:rPr>
        <w:t>museums</w:t>
      </w:r>
      <w:r w:rsidRPr="000A7573">
        <w:rPr>
          <w:rStyle w:val="StyleUnderline"/>
          <w:rFonts w:ascii="OpenDyslexic 3" w:hAnsi="OpenDyslexic 3"/>
        </w:rPr>
        <w:t xml:space="preserve"> cannot be repatriated, redressed, or burned down; to do so would be an affront to our </w:t>
      </w:r>
      <w:r w:rsidRPr="000A7573">
        <w:rPr>
          <w:rStyle w:val="Emphasis"/>
          <w:rFonts w:ascii="OpenDyslexic 3" w:hAnsi="OpenDyslexic 3"/>
          <w:highlight w:val="cyan"/>
        </w:rPr>
        <w:t>foundational relationship</w:t>
      </w:r>
      <w:r w:rsidRPr="000A7573">
        <w:rPr>
          <w:rStyle w:val="StyleUnderline"/>
          <w:rFonts w:ascii="OpenDyslexic 3" w:hAnsi="OpenDyslexic 3"/>
          <w:highlight w:val="cyan"/>
        </w:rPr>
        <w:t xml:space="preserve"> to the </w:t>
      </w:r>
      <w:r w:rsidRPr="000A7573">
        <w:rPr>
          <w:rStyle w:val="Emphasis"/>
          <w:rFonts w:ascii="OpenDyslexic 3" w:hAnsi="OpenDyslexic 3"/>
          <w:highlight w:val="cyan"/>
        </w:rPr>
        <w:t>preservation</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colonial aesthetics</w:t>
      </w:r>
      <w:r w:rsidRPr="000A7573">
        <w:rPr>
          <w:rStyle w:val="StyleUnderline"/>
          <w:rFonts w:ascii="OpenDyslexic 3" w:hAnsi="OpenDyslexic 3"/>
        </w:rPr>
        <w:t xml:space="preserve"> and, by extension, freedom.</w:t>
      </w:r>
      <w:r w:rsidRPr="000A7573">
        <w:rPr>
          <w:rFonts w:ascii="OpenDyslexic 3" w:hAnsi="OpenDyslexic 3"/>
          <w:sz w:val="14"/>
        </w:rPr>
        <w:t xml:space="preserve"> The </w:t>
      </w:r>
      <w:r w:rsidRPr="000A7573">
        <w:rPr>
          <w:rFonts w:ascii="OpenDyslexic 3" w:hAnsi="OpenDyslexic 3"/>
          <w:szCs w:val="36"/>
          <w:u w:val="single"/>
        </w:rPr>
        <w:t>r</w:t>
      </w:r>
      <w:r w:rsidRPr="000A7573">
        <w:rPr>
          <w:rStyle w:val="StyleUnderline"/>
          <w:rFonts w:ascii="OpenDyslexic 3" w:hAnsi="OpenDyslexic 3"/>
        </w:rPr>
        <w:t>ecent return of a small number of objects bears no existential threat to any such institution.</w:t>
      </w:r>
    </w:p>
    <w:p w14:paraId="207A18DC" w14:textId="77777777" w:rsidR="009E680A" w:rsidRPr="000A7573" w:rsidRDefault="009E680A" w:rsidP="009E680A">
      <w:pPr>
        <w:rPr>
          <w:rFonts w:ascii="OpenDyslexic 3" w:hAnsi="OpenDyslexic 3"/>
          <w:sz w:val="14"/>
        </w:rPr>
      </w:pPr>
      <w:r w:rsidRPr="000A7573">
        <w:rPr>
          <w:rStyle w:val="StyleUnderline"/>
          <w:rFonts w:ascii="OpenDyslexic 3" w:hAnsi="OpenDyslexic 3"/>
        </w:rPr>
        <w:t>This maintenance of property is afforded through the dynamics of colonial time.</w:t>
      </w:r>
      <w:r w:rsidRPr="000A7573">
        <w:rPr>
          <w:rFonts w:ascii="OpenDyslexic 3" w:hAnsi="OpenDyslexic 3"/>
          <w:sz w:val="14"/>
        </w:rPr>
        <w:t xml:space="preserve"> As Indigenous critical theorists such as Mishuana Goeman and Jodi Byrd have demonstrated, </w:t>
      </w:r>
      <w:r w:rsidRPr="000A7573">
        <w:rPr>
          <w:rStyle w:val="StyleUnderline"/>
          <w:rFonts w:ascii="OpenDyslexic 3" w:hAnsi="OpenDyslexic 3"/>
        </w:rPr>
        <w:t>discussions of settler colonial structures solely through time-based frameworks are limited by the discourse of progressive history and its articulations of past, present, and future.30 The undercurrents of time-based framings make inevitable the continuous presence of the colonial order</w:t>
      </w:r>
      <w:r w:rsidRPr="000A7573">
        <w:rPr>
          <w:rFonts w:ascii="OpenDyslexic 3" w:hAnsi="OpenDyslexic 3"/>
          <w:sz w:val="14"/>
        </w:rPr>
        <w:t xml:space="preserve">. As in, </w:t>
      </w:r>
      <w:r w:rsidRPr="000A7573">
        <w:rPr>
          <w:rStyle w:val="StyleUnderline"/>
          <w:rFonts w:ascii="OpenDyslexic 3" w:hAnsi="OpenDyslexic 3"/>
        </w:rPr>
        <w:t>if there is no way to go back to how things were, rather than grappling with</w:t>
      </w:r>
      <w:r w:rsidRPr="000A7573">
        <w:rPr>
          <w:rFonts w:ascii="OpenDyslexic 3" w:hAnsi="OpenDyslexic 3"/>
          <w:sz w:val="14"/>
        </w:rPr>
        <w:t xml:space="preserve"> what J. Kēhaulani Kauanui situates as “</w:t>
      </w:r>
      <w:r w:rsidRPr="000A7573">
        <w:rPr>
          <w:rStyle w:val="StyleUnderline"/>
          <w:rFonts w:ascii="OpenDyslexic 3" w:hAnsi="OpenDyslexic 3"/>
        </w:rPr>
        <w:t>enduring indigeneity”—both in that “indigeneity itself is enduring” and in that “settler colonialism is a structure that endures indigeneity, as it holds out against it”—the present colonial order is indemnified as the natural order of things.</w:t>
      </w:r>
      <w:r w:rsidRPr="000A7573">
        <w:rPr>
          <w:rFonts w:ascii="OpenDyslexic 3" w:hAnsi="OpenDyslexic 3"/>
          <w:sz w:val="14"/>
        </w:rPr>
        <w:t xml:space="preserve">31 In this hierarchy, </w:t>
      </w:r>
      <w:r w:rsidRPr="000A7573">
        <w:rPr>
          <w:rStyle w:val="StyleUnderline"/>
          <w:rFonts w:ascii="OpenDyslexic 3" w:hAnsi="OpenDyslexic 3"/>
        </w:rPr>
        <w:t>property and dispossession are naturalized foundations for the liberal world.</w:t>
      </w:r>
    </w:p>
    <w:p w14:paraId="07186533" w14:textId="77777777" w:rsidR="009E680A" w:rsidRPr="000A7573" w:rsidRDefault="009E680A" w:rsidP="009E680A">
      <w:pPr>
        <w:rPr>
          <w:rFonts w:ascii="OpenDyslexic 3" w:hAnsi="OpenDyslexic 3"/>
          <w:sz w:val="14"/>
        </w:rPr>
      </w:pPr>
      <w:r w:rsidRPr="000A7573">
        <w:rPr>
          <w:rFonts w:ascii="OpenDyslexic 3" w:hAnsi="OpenDyslexic 3"/>
          <w:sz w:val="14"/>
        </w:rPr>
        <w:t xml:space="preserve">In Ossuaries, poet Dionne Brand evokes the underground to unmask this developmental European fantasy. The fifteen-part epic poem centers on Yasmine, the object/subject imprisoned by the colonial museumification of life. Though the target of violence, Yasmine is refused an innocence, an “outside” elevation to her predicament.32 Brand labors against aesthetics as a cure (“a mild narcotic”) for the malady of colonial existence.33 Opening with the testament that even her body and her dreams are incarcerated, the epic traces imprisonment as the museum form.34 This voice is living yet denied life; Brand’s epic encircles the tempo and conditions of objecthood. Thus, </w:t>
      </w:r>
      <w:r w:rsidRPr="000A7573">
        <w:rPr>
          <w:rStyle w:val="StyleUnderline"/>
          <w:rFonts w:ascii="OpenDyslexic 3" w:hAnsi="OpenDyslexic 3"/>
        </w:rPr>
        <w:t>if Kauanui’s enduring indigeneity is foregrounded with Brand’s archaeological politicization of the museum form, rather than centralizing colonial time and positing a developmental narrative of movement—from European cabinets of curiosities to encyclopedic museums in Europe and the United States, from European dynasty to US settler-colonial extractive wealth, and from modernist to postmodernist forms—the museum apologia would have no standing.</w:t>
      </w:r>
      <w:r w:rsidRPr="000A7573">
        <w:rPr>
          <w:rFonts w:ascii="OpenDyslexic 3" w:hAnsi="OpenDyslexic 3"/>
          <w:sz w:val="14"/>
        </w:rPr>
        <w:t xml:space="preserve"> When orienting with Kauanui and Brand, colonial notions of the past are not treated as holding the evidence of colonization; the very metric of “the past” is evidence of settler colonialism. </w:t>
      </w:r>
      <w:r w:rsidRPr="000A7573">
        <w:rPr>
          <w:rStyle w:val="Emphasis"/>
          <w:rFonts w:ascii="OpenDyslexic 3" w:hAnsi="OpenDyslexic 3"/>
          <w:highlight w:val="cyan"/>
        </w:rPr>
        <w:t>Reform</w:t>
      </w:r>
      <w:r w:rsidRPr="000A7573">
        <w:rPr>
          <w:rStyle w:val="StyleUnderline"/>
          <w:rFonts w:ascii="OpenDyslexic 3" w:hAnsi="OpenDyslexic 3"/>
          <w:highlight w:val="cyan"/>
        </w:rPr>
        <w:t xml:space="preserve"> would be </w:t>
      </w:r>
      <w:r w:rsidRPr="000A7573">
        <w:rPr>
          <w:rStyle w:val="Emphasis"/>
          <w:rFonts w:ascii="OpenDyslexic 3" w:hAnsi="OpenDyslexic 3"/>
          <w:highlight w:val="cyan"/>
        </w:rPr>
        <w:t>inconceivable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if</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progressive lineage</w:t>
      </w:r>
      <w:r w:rsidRPr="000A7573">
        <w:rPr>
          <w:rStyle w:val="StyleUnderline"/>
          <w:rFonts w:ascii="OpenDyslexic 3" w:hAnsi="OpenDyslexic 3"/>
          <w:highlight w:val="cyan"/>
        </w:rPr>
        <w:t xml:space="preserve"> from </w:t>
      </w:r>
      <w:r w:rsidRPr="000A7573">
        <w:rPr>
          <w:rStyle w:val="Emphasis"/>
          <w:rFonts w:ascii="OpenDyslexic 3" w:hAnsi="OpenDyslexic 3"/>
          <w:highlight w:val="cyan"/>
        </w:rPr>
        <w:t>artifacts procured</w:t>
      </w:r>
      <w:r w:rsidRPr="000A7573">
        <w:rPr>
          <w:rStyle w:val="StyleUnderline"/>
          <w:rFonts w:ascii="OpenDyslexic 3" w:hAnsi="OpenDyslexic 3"/>
          <w:highlight w:val="cyan"/>
        </w:rPr>
        <w:t xml:space="preserve"> to </w:t>
      </w:r>
      <w:r w:rsidRPr="000A7573">
        <w:rPr>
          <w:rStyle w:val="Emphasis"/>
          <w:rFonts w:ascii="OpenDyslexic 3" w:hAnsi="OpenDyslexic 3"/>
          <w:highlight w:val="cyan"/>
        </w:rPr>
        <w:t>uphold</w:t>
      </w:r>
      <w:r w:rsidRPr="000A7573">
        <w:rPr>
          <w:rStyle w:val="StyleUnderline"/>
          <w:rFonts w:ascii="OpenDyslexic 3" w:hAnsi="OpenDyslexic 3"/>
          <w:highlight w:val="cyan"/>
        </w:rPr>
        <w:t xml:space="preserve"> chattel </w:t>
      </w:r>
      <w:r w:rsidRPr="000A7573">
        <w:rPr>
          <w:rStyle w:val="Emphasis"/>
          <w:rFonts w:ascii="OpenDyslexic 3" w:hAnsi="OpenDyslexic 3"/>
          <w:highlight w:val="cyan"/>
        </w:rPr>
        <w:t>slavery</w:t>
      </w:r>
      <w:r w:rsidRPr="000A7573">
        <w:rPr>
          <w:rStyle w:val="StyleUnderline"/>
          <w:rFonts w:ascii="OpenDyslexic 3" w:hAnsi="OpenDyslexic 3"/>
          <w:highlight w:val="cyan"/>
        </w:rPr>
        <w:t xml:space="preserve"> to </w:t>
      </w:r>
      <w:r w:rsidRPr="000A7573">
        <w:rPr>
          <w:rStyle w:val="Emphasis"/>
          <w:rFonts w:ascii="OpenDyslexic 3" w:hAnsi="OpenDyslexic 3"/>
          <w:highlight w:val="cyan"/>
        </w:rPr>
        <w:t>objects of aesthetic merit</w:t>
      </w:r>
      <w:r w:rsidRPr="000A7573">
        <w:rPr>
          <w:rStyle w:val="StyleUnderline"/>
          <w:rFonts w:ascii="OpenDyslexic 3" w:hAnsi="OpenDyslexic 3"/>
        </w:rPr>
        <w:t xml:space="preserve"> is pressed upon who </w:t>
      </w:r>
      <w:r w:rsidRPr="000A7573">
        <w:rPr>
          <w:rStyle w:val="Emphasis"/>
          <w:rFonts w:ascii="OpenDyslexic 3" w:hAnsi="OpenDyslexic 3"/>
          <w:highlight w:val="cyan"/>
        </w:rPr>
        <w:t>endures</w:t>
      </w:r>
      <w:r w:rsidRPr="000A7573">
        <w:rPr>
          <w:rStyle w:val="StyleUnderline"/>
          <w:rFonts w:ascii="OpenDyslexic 3" w:hAnsi="OpenDyslexic 3"/>
        </w:rPr>
        <w:t xml:space="preserve"> and who cannot rather than the elapsed time in which such collections were developed. </w:t>
      </w:r>
      <w:r w:rsidRPr="000A7573">
        <w:rPr>
          <w:rStyle w:val="StyleUnderline"/>
          <w:rFonts w:ascii="OpenDyslexic 3" w:hAnsi="OpenDyslexic 3"/>
          <w:highlight w:val="cyan"/>
        </w:rPr>
        <w:t xml:space="preserve">This </w:t>
      </w:r>
      <w:r w:rsidRPr="000A7573">
        <w:rPr>
          <w:rStyle w:val="Emphasis"/>
          <w:rFonts w:ascii="OpenDyslexic 3" w:hAnsi="OpenDyslexic 3"/>
          <w:highlight w:val="cyan"/>
        </w:rPr>
        <w:t>consideration</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materializes</w:t>
      </w:r>
      <w:r w:rsidRPr="000A7573">
        <w:rPr>
          <w:rStyle w:val="StyleUnderline"/>
          <w:rFonts w:ascii="OpenDyslexic 3" w:hAnsi="OpenDyslexic 3"/>
          <w:highlight w:val="cyan"/>
        </w:rPr>
        <w:t xml:space="preserve"> the way</w:t>
      </w:r>
      <w:r w:rsidRPr="000A7573">
        <w:rPr>
          <w:rStyle w:val="StyleUnderline"/>
          <w:rFonts w:ascii="OpenDyslexic 3" w:hAnsi="OpenDyslexic 3"/>
        </w:rPr>
        <w:t xml:space="preserve"> in which US and European </w:t>
      </w:r>
      <w:r w:rsidRPr="000A7573">
        <w:rPr>
          <w:rStyle w:val="Emphasis"/>
          <w:rFonts w:ascii="OpenDyslexic 3" w:hAnsi="OpenDyslexic 3"/>
          <w:highlight w:val="cyan"/>
        </w:rPr>
        <w:t>museums</w:t>
      </w:r>
      <w:r w:rsidRPr="000A7573">
        <w:rPr>
          <w:rStyle w:val="StyleUnderline"/>
          <w:rFonts w:ascii="OpenDyslexic 3" w:hAnsi="OpenDyslexic 3"/>
        </w:rPr>
        <w:t xml:space="preserve"> are </w:t>
      </w:r>
      <w:r w:rsidRPr="000A7573">
        <w:rPr>
          <w:rStyle w:val="Emphasis"/>
          <w:rFonts w:ascii="OpenDyslexic 3" w:hAnsi="OpenDyslexic 3"/>
        </w:rPr>
        <w:t>not</w:t>
      </w:r>
      <w:r w:rsidRPr="000A7573">
        <w:rPr>
          <w:rStyle w:val="StyleUnderline"/>
          <w:rFonts w:ascii="OpenDyslexic 3" w:hAnsi="OpenDyslexic 3"/>
        </w:rPr>
        <w:t xml:space="preserve"> collections that </w:t>
      </w:r>
      <w:r w:rsidRPr="000A7573">
        <w:rPr>
          <w:rStyle w:val="Emphasis"/>
          <w:rFonts w:ascii="OpenDyslexic 3" w:hAnsi="OpenDyslexic 3"/>
        </w:rPr>
        <w:t>hold</w:t>
      </w:r>
      <w:r w:rsidRPr="000A7573">
        <w:rPr>
          <w:rStyle w:val="StyleUnderline"/>
          <w:rFonts w:ascii="OpenDyslexic 3" w:hAnsi="OpenDyslexic 3"/>
        </w:rPr>
        <w:t xml:space="preserve"> the </w:t>
      </w:r>
      <w:r w:rsidRPr="000A7573">
        <w:rPr>
          <w:rStyle w:val="Emphasis"/>
          <w:rFonts w:ascii="OpenDyslexic 3" w:hAnsi="OpenDyslexic 3"/>
        </w:rPr>
        <w:t>proof</w:t>
      </w:r>
      <w:r w:rsidRPr="000A7573">
        <w:rPr>
          <w:rStyle w:val="StyleUnderline"/>
          <w:rFonts w:ascii="OpenDyslexic 3" w:hAnsi="OpenDyslexic 3"/>
        </w:rPr>
        <w:t xml:space="preserve"> of their </w:t>
      </w:r>
      <w:r w:rsidRPr="000A7573">
        <w:rPr>
          <w:rStyle w:val="Emphasis"/>
          <w:rFonts w:ascii="OpenDyslexic 3" w:hAnsi="OpenDyslexic 3"/>
        </w:rPr>
        <w:t>crimes</w:t>
      </w:r>
      <w:r w:rsidRPr="000A7573">
        <w:rPr>
          <w:rStyle w:val="StyleUnderline"/>
          <w:rFonts w:ascii="OpenDyslexic 3" w:hAnsi="OpenDyslexic 3"/>
        </w:rPr>
        <w:t xml:space="preserve">, but rather that their </w:t>
      </w:r>
      <w:r w:rsidRPr="000A7573">
        <w:rPr>
          <w:rStyle w:val="Emphasis"/>
          <w:rFonts w:ascii="OpenDyslexic 3" w:hAnsi="OpenDyslexic 3"/>
          <w:highlight w:val="cyan"/>
        </w:rPr>
        <w:t>continued</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spatial existence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constitutes</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crime</w:t>
      </w:r>
      <w:r w:rsidRPr="000A7573">
        <w:rPr>
          <w:rStyle w:val="StyleUnderline"/>
          <w:rFonts w:ascii="OpenDyslexic 3" w:hAnsi="OpenDyslexic 3"/>
        </w:rPr>
        <w:t>. They do not hold the proof, they are the proof.</w:t>
      </w:r>
      <w:r w:rsidRPr="000A7573">
        <w:rPr>
          <w:rFonts w:ascii="OpenDyslexic 3" w:hAnsi="OpenDyslexic 3"/>
          <w:sz w:val="14"/>
        </w:rPr>
        <w:t>35</w:t>
      </w:r>
    </w:p>
    <w:p w14:paraId="4DEF0E9F" w14:textId="77777777" w:rsidR="009E680A" w:rsidRPr="000A7573" w:rsidRDefault="009E680A" w:rsidP="009E680A">
      <w:pPr>
        <w:rPr>
          <w:rFonts w:ascii="OpenDyslexic 3" w:hAnsi="OpenDyslexic 3"/>
        </w:rPr>
      </w:pPr>
      <w:r w:rsidRPr="000A7573">
        <w:rPr>
          <w:rFonts w:ascii="OpenDyslexic 3" w:hAnsi="OpenDyslexic 3"/>
          <w:sz w:val="14"/>
        </w:rPr>
        <w:t xml:space="preserve">A critical intervention into time is necessary, as </w:t>
      </w:r>
      <w:r w:rsidRPr="000A7573">
        <w:rPr>
          <w:rStyle w:val="StyleUnderline"/>
          <w:rFonts w:ascii="OpenDyslexic 3" w:hAnsi="OpenDyslexic 3"/>
        </w:rPr>
        <w:t>the function of colonial time has also worked to uphold the archive’s explicit entitlement to ownership and dispossession: colonial time legitimates property.</w:t>
      </w:r>
      <w:r w:rsidRPr="000A7573">
        <w:rPr>
          <w:rFonts w:ascii="OpenDyslexic 3" w:hAnsi="OpenDyslexic 3"/>
          <w:sz w:val="14"/>
        </w:rPr>
        <w:t xml:space="preserve">36 </w:t>
      </w:r>
      <w:r w:rsidRPr="000A7573">
        <w:rPr>
          <w:rStyle w:val="StyleUnderline"/>
          <w:rFonts w:ascii="OpenDyslexic 3" w:hAnsi="OpenDyslexic 3"/>
        </w:rPr>
        <w:t xml:space="preserve">When </w:t>
      </w:r>
      <w:r w:rsidRPr="000A7573">
        <w:rPr>
          <w:rStyle w:val="Emphasis"/>
          <w:rFonts w:ascii="OpenDyslexic 3" w:hAnsi="OpenDyslexic 3"/>
        </w:rPr>
        <w:t>museum CEOs</w:t>
      </w:r>
      <w:r w:rsidRPr="000A7573">
        <w:rPr>
          <w:rStyle w:val="StyleUnderline"/>
          <w:rFonts w:ascii="OpenDyslexic 3" w:hAnsi="OpenDyslexic 3"/>
        </w:rPr>
        <w:t xml:space="preserve"> </w:t>
      </w:r>
      <w:r w:rsidRPr="000A7573">
        <w:rPr>
          <w:rStyle w:val="Emphasis"/>
          <w:rFonts w:ascii="OpenDyslexic 3" w:hAnsi="OpenDyslexic 3"/>
        </w:rPr>
        <w:t>defend</w:t>
      </w:r>
      <w:r w:rsidRPr="000A7573">
        <w:rPr>
          <w:rStyle w:val="StyleUnderline"/>
          <w:rFonts w:ascii="OpenDyslexic 3" w:hAnsi="OpenDyslexic 3"/>
        </w:rPr>
        <w:t xml:space="preserve"> their illegitimate </w:t>
      </w:r>
      <w:r w:rsidRPr="000A7573">
        <w:rPr>
          <w:rStyle w:val="Emphasis"/>
          <w:rFonts w:ascii="OpenDyslexic 3" w:hAnsi="OpenDyslexic 3"/>
        </w:rPr>
        <w:t>records</w:t>
      </w:r>
      <w:r w:rsidRPr="000A7573">
        <w:rPr>
          <w:rStyle w:val="StyleUnderline"/>
          <w:rFonts w:ascii="OpenDyslexic 3" w:hAnsi="OpenDyslexic 3"/>
        </w:rPr>
        <w:t xml:space="preserve"> and their </w:t>
      </w:r>
      <w:r w:rsidRPr="000A7573">
        <w:rPr>
          <w:rStyle w:val="Emphasis"/>
          <w:rFonts w:ascii="OpenDyslexic 3" w:hAnsi="OpenDyslexic 3"/>
        </w:rPr>
        <w:t>lack of provenance</w:t>
      </w:r>
      <w:r w:rsidRPr="000A7573">
        <w:rPr>
          <w:rStyle w:val="StyleUnderline"/>
          <w:rFonts w:ascii="OpenDyslexic 3" w:hAnsi="OpenDyslexic 3"/>
        </w:rPr>
        <w:t xml:space="preserve"> against repatriation, it is often through the metaphor of time as guardianship. It is </w:t>
      </w:r>
      <w:r w:rsidRPr="000A7573">
        <w:rPr>
          <w:rStyle w:val="Emphasis"/>
          <w:rFonts w:ascii="OpenDyslexic 3" w:hAnsi="OpenDyslexic 3"/>
        </w:rPr>
        <w:t>rationalized</w:t>
      </w:r>
      <w:r w:rsidRPr="000A7573">
        <w:rPr>
          <w:rStyle w:val="StyleUnderline"/>
          <w:rFonts w:ascii="OpenDyslexic 3" w:hAnsi="OpenDyslexic 3"/>
        </w:rPr>
        <w:t xml:space="preserve"> that the </w:t>
      </w:r>
      <w:r w:rsidRPr="000A7573">
        <w:rPr>
          <w:rStyle w:val="Emphasis"/>
          <w:rFonts w:ascii="OpenDyslexic 3" w:hAnsi="OpenDyslexic 3"/>
        </w:rPr>
        <w:t>colonial institution</w:t>
      </w:r>
      <w:r w:rsidRPr="000A7573">
        <w:rPr>
          <w:rStyle w:val="StyleUnderline"/>
          <w:rFonts w:ascii="OpenDyslexic 3" w:hAnsi="OpenDyslexic 3"/>
        </w:rPr>
        <w:t xml:space="preserve"> </w:t>
      </w:r>
      <w:r w:rsidRPr="000A7573">
        <w:rPr>
          <w:rStyle w:val="Emphasis"/>
          <w:rFonts w:ascii="OpenDyslexic 3" w:hAnsi="OpenDyslexic 3"/>
        </w:rPr>
        <w:t>protected</w:t>
      </w:r>
      <w:r w:rsidRPr="000A7573">
        <w:rPr>
          <w:rStyle w:val="StyleUnderline"/>
          <w:rFonts w:ascii="OpenDyslexic 3" w:hAnsi="OpenDyslexic 3"/>
        </w:rPr>
        <w:t xml:space="preserve"> the </w:t>
      </w:r>
      <w:r w:rsidRPr="000A7573">
        <w:rPr>
          <w:rStyle w:val="Emphasis"/>
          <w:rFonts w:ascii="OpenDyslexic 3" w:hAnsi="OpenDyslexic 3"/>
        </w:rPr>
        <w:t>artifact</w:t>
      </w:r>
      <w:r w:rsidRPr="000A7573">
        <w:rPr>
          <w:rStyle w:val="StyleUnderline"/>
          <w:rFonts w:ascii="OpenDyslexic 3" w:hAnsi="OpenDyslexic 3"/>
        </w:rPr>
        <w:t xml:space="preserve"> from destruction.</w:t>
      </w:r>
      <w:r w:rsidRPr="000A7573">
        <w:rPr>
          <w:rFonts w:ascii="OpenDyslexic 3" w:hAnsi="OpenDyslexic 3"/>
          <w:sz w:val="14"/>
        </w:rPr>
        <w:t xml:space="preserve"> The </w:t>
      </w:r>
      <w:r w:rsidRPr="000A7573">
        <w:rPr>
          <w:rStyle w:val="Emphasis"/>
          <w:rFonts w:ascii="OpenDyslexic 3" w:hAnsi="OpenDyslexic 3"/>
        </w:rPr>
        <w:t>decades</w:t>
      </w:r>
      <w:r w:rsidRPr="000A7573">
        <w:rPr>
          <w:rStyle w:val="StyleUnderline"/>
          <w:rFonts w:ascii="OpenDyslexic 3" w:hAnsi="OpenDyslexic 3"/>
        </w:rPr>
        <w:t xml:space="preserve"> or centuries of </w:t>
      </w:r>
      <w:r w:rsidRPr="000A7573">
        <w:rPr>
          <w:rStyle w:val="Emphasis"/>
          <w:rFonts w:ascii="OpenDyslexic 3" w:hAnsi="OpenDyslexic 3"/>
        </w:rPr>
        <w:t>preservation</w:t>
      </w:r>
      <w:r w:rsidRPr="000A7573">
        <w:rPr>
          <w:rStyle w:val="StyleUnderline"/>
          <w:rFonts w:ascii="OpenDyslexic 3" w:hAnsi="OpenDyslexic 3"/>
        </w:rPr>
        <w:t xml:space="preserve"> </w:t>
      </w:r>
      <w:r w:rsidRPr="000A7573">
        <w:rPr>
          <w:rStyle w:val="Emphasis"/>
          <w:rFonts w:ascii="OpenDyslexic 3" w:hAnsi="OpenDyslexic 3"/>
        </w:rPr>
        <w:t>serve as evidence</w:t>
      </w:r>
      <w:r w:rsidRPr="000A7573">
        <w:rPr>
          <w:rStyle w:val="StyleUnderline"/>
          <w:rFonts w:ascii="OpenDyslexic 3" w:hAnsi="OpenDyslexic 3"/>
        </w:rPr>
        <w:t xml:space="preserve"> of institutional care, and the longer the institution has confined the object, the deeper its entitlement.</w:t>
      </w:r>
      <w:r w:rsidRPr="000A7573">
        <w:rPr>
          <w:rFonts w:ascii="OpenDyslexic 3" w:hAnsi="OpenDyslexic 3"/>
          <w:sz w:val="14"/>
        </w:rPr>
        <w:t xml:space="preserve"> I look to historical materialist thinkers to undo this collapse. In Slaves and Other Objects, </w:t>
      </w:r>
      <w:r w:rsidRPr="000A7573">
        <w:rPr>
          <w:rStyle w:val="StyleUnderline"/>
          <w:rFonts w:ascii="OpenDyslexic 3" w:hAnsi="OpenDyslexic 3"/>
        </w:rPr>
        <w:t xml:space="preserve">Page duBois discusses how the field of </w:t>
      </w:r>
      <w:r w:rsidRPr="000A7573">
        <w:rPr>
          <w:rStyle w:val="Emphasis"/>
          <w:rFonts w:ascii="OpenDyslexic 3" w:hAnsi="OpenDyslexic 3"/>
        </w:rPr>
        <w:t>classics</w:t>
      </w:r>
      <w:r w:rsidRPr="000A7573">
        <w:rPr>
          <w:rStyle w:val="StyleUnderline"/>
          <w:rFonts w:ascii="OpenDyslexic 3" w:hAnsi="OpenDyslexic 3"/>
        </w:rPr>
        <w:t xml:space="preserve">, while fundamentally dependent on objects from antiquity, often </w:t>
      </w:r>
      <w:r w:rsidRPr="000A7573">
        <w:rPr>
          <w:rStyle w:val="Emphasis"/>
          <w:rFonts w:ascii="OpenDyslexic 3" w:hAnsi="OpenDyslexic 3"/>
        </w:rPr>
        <w:t>fails</w:t>
      </w:r>
      <w:r w:rsidRPr="000A7573">
        <w:rPr>
          <w:rStyle w:val="StyleUnderline"/>
          <w:rFonts w:ascii="OpenDyslexic 3" w:hAnsi="OpenDyslexic 3"/>
        </w:rPr>
        <w:t xml:space="preserve"> to </w:t>
      </w:r>
      <w:r w:rsidRPr="000A7573">
        <w:rPr>
          <w:rStyle w:val="Emphasis"/>
          <w:rFonts w:ascii="OpenDyslexic 3" w:hAnsi="OpenDyslexic 3"/>
        </w:rPr>
        <w:t>contextualize</w:t>
      </w:r>
      <w:r w:rsidRPr="000A7573">
        <w:rPr>
          <w:rStyle w:val="StyleUnderline"/>
          <w:rFonts w:ascii="OpenDyslexic 3" w:hAnsi="OpenDyslexic 3"/>
        </w:rPr>
        <w:t xml:space="preserve"> the </w:t>
      </w:r>
      <w:r w:rsidRPr="000A7573">
        <w:rPr>
          <w:rStyle w:val="Emphasis"/>
          <w:rFonts w:ascii="OpenDyslexic 3" w:hAnsi="OpenDyslexic 3"/>
        </w:rPr>
        <w:t>materiality</w:t>
      </w:r>
      <w:r w:rsidRPr="000A7573">
        <w:rPr>
          <w:rStyle w:val="StyleUnderline"/>
          <w:rFonts w:ascii="OpenDyslexic 3" w:hAnsi="OpenDyslexic 3"/>
        </w:rPr>
        <w:t xml:space="preserve"> of the object</w:t>
      </w:r>
      <w:r w:rsidRPr="000A7573">
        <w:rPr>
          <w:rFonts w:ascii="OpenDyslexic 3" w:hAnsi="OpenDyslexic 3"/>
          <w:sz w:val="14"/>
        </w:rPr>
        <w:t xml:space="preserve">. She posits that </w:t>
      </w:r>
      <w:r w:rsidRPr="000A7573">
        <w:rPr>
          <w:rStyle w:val="StyleUnderline"/>
          <w:rFonts w:ascii="OpenDyslexic 3" w:hAnsi="OpenDyslexic 3"/>
        </w:rPr>
        <w:t>the fields of classics and cultural studies—in their efforts to analyze the object—pry themselves away from the context or the dirt of the object; in this case, how each and every object the field of classics studies was made available through enslaved persons and derived through chattel slavery.</w:t>
      </w:r>
      <w:r w:rsidRPr="000A7573">
        <w:rPr>
          <w:rFonts w:ascii="OpenDyslexic 3" w:hAnsi="OpenDyslexic 3"/>
          <w:sz w:val="14"/>
        </w:rPr>
        <w:t xml:space="preserve"> Following duBois’s call for “embeddedness,” I likewise insist that </w:t>
      </w:r>
      <w:r w:rsidRPr="000A7573">
        <w:rPr>
          <w:rStyle w:val="Emphasis"/>
          <w:rFonts w:ascii="OpenDyslexic 3" w:hAnsi="OpenDyslexic 3"/>
          <w:highlight w:val="cyan"/>
        </w:rPr>
        <w:t>objects cannot be separated from their material conditions</w:t>
      </w:r>
      <w:r w:rsidRPr="000A7573">
        <w:rPr>
          <w:rStyle w:val="StyleUnderline"/>
          <w:rFonts w:ascii="OpenDyslexic 3" w:hAnsi="OpenDyslexic 3"/>
        </w:rPr>
        <w:t xml:space="preserve"> and their culture.</w:t>
      </w:r>
      <w:r w:rsidRPr="000A7573">
        <w:rPr>
          <w:rFonts w:ascii="OpenDyslexic 3" w:hAnsi="OpenDyslexic 3"/>
        </w:rPr>
        <w:t>37</w:t>
      </w:r>
    </w:p>
    <w:p w14:paraId="6710D355" w14:textId="77777777" w:rsidR="009E680A" w:rsidRPr="000A7573" w:rsidRDefault="009E680A" w:rsidP="009E680A">
      <w:pPr>
        <w:pStyle w:val="Heading4"/>
        <w:rPr>
          <w:rStyle w:val="StyleUnderline"/>
          <w:rFonts w:ascii="OpenDyslexic 3" w:hAnsi="OpenDyslexic 3" w:cs="Times New Roman"/>
          <w:i/>
          <w:iCs w:val="0"/>
          <w:u w:val="none"/>
        </w:rPr>
      </w:pPr>
      <w:r w:rsidRPr="000A7573">
        <w:rPr>
          <w:rFonts w:ascii="OpenDyslexic 3" w:hAnsi="OpenDyslexic 3" w:cs="Times New Roman"/>
        </w:rPr>
        <w:t xml:space="preserve">In 2024 </w:t>
      </w:r>
      <w:r w:rsidRPr="000A7573">
        <w:rPr>
          <w:rFonts w:ascii="OpenDyslexic 3" w:hAnsi="OpenDyslexic 3" w:cs="Times New Roman"/>
          <w:i/>
          <w:iCs w:val="0"/>
          <w:highlight w:val="cyan"/>
        </w:rPr>
        <w:t>Maurizio Cattelan’s Comedian—a banana taped onto a wall—fetched $6.2 million. The piece was purchased by a crypto overlord who proceeded to “eat” the work as a way to partake in the presence and history of transnational class warfare.</w:t>
      </w:r>
      <w:r w:rsidRPr="000A7573">
        <w:rPr>
          <w:rStyle w:val="FootnoteReference"/>
          <w:rFonts w:ascii="OpenDyslexic 3" w:hAnsi="OpenDyslexic 3" w:cs="Times New Roman"/>
          <w:i/>
          <w:iCs w:val="0"/>
          <w:highlight w:val="cyan"/>
        </w:rPr>
        <w:footnoteReference w:id="1"/>
      </w:r>
      <w:r w:rsidRPr="000A7573">
        <w:rPr>
          <w:rFonts w:ascii="OpenDyslexic 3" w:hAnsi="OpenDyslexic 3" w:cs="Times New Roman"/>
        </w:rPr>
        <w:t xml:space="preserve">This is only made possible by a Banana plantation in the Philippines, where the state and capital routinely massacres workers who engage in labor organizing. This is a reminder that </w:t>
      </w:r>
      <w:r w:rsidRPr="000A7573">
        <w:rPr>
          <w:rStyle w:val="StyleUnderline"/>
          <w:rFonts w:ascii="OpenDyslexic 3" w:hAnsi="OpenDyslexic 3" w:cs="Times New Roman"/>
          <w:i/>
          <w:iCs w:val="0"/>
          <w:highlight w:val="cyan"/>
          <w:u w:val="none"/>
        </w:rPr>
        <w:t>There is blood that gets washed out for every pretty picture in an exhibition space, unseen and unavoidable. And there is an invisible elephant behind all of this that sucks the life out from rural peripheries and comes prancing with pizzazz to glitzy art centers</w:t>
      </w:r>
      <w:r w:rsidRPr="000A7573">
        <w:rPr>
          <w:rStyle w:val="FootnoteReference"/>
          <w:rFonts w:ascii="OpenDyslexic 3" w:hAnsi="OpenDyslexic 3" w:cs="Times New Roman"/>
          <w:i/>
          <w:iCs w:val="0"/>
          <w:highlight w:val="cyan"/>
        </w:rPr>
        <w:footnoteReference w:id="2"/>
      </w:r>
      <w:r w:rsidRPr="000A7573">
        <w:rPr>
          <w:rStyle w:val="StyleUnderline"/>
          <w:rFonts w:ascii="OpenDyslexic 3" w:hAnsi="OpenDyslexic 3" w:cs="Times New Roman"/>
          <w:i/>
          <w:iCs w:val="0"/>
          <w:highlight w:val="cyan"/>
          <w:u w:val="none"/>
        </w:rPr>
        <w:t>.</w:t>
      </w:r>
    </w:p>
    <w:p w14:paraId="0B886176" w14:textId="77777777" w:rsidR="009E680A" w:rsidRPr="000A7573" w:rsidRDefault="009E680A" w:rsidP="009E680A">
      <w:pPr>
        <w:rPr>
          <w:rFonts w:ascii="OpenDyslexic 3" w:hAnsi="OpenDyslexic 3"/>
        </w:rPr>
      </w:pPr>
    </w:p>
    <w:p w14:paraId="0A0FAFD5" w14:textId="7BCFEE5D" w:rsidR="009E680A" w:rsidRPr="000A7573" w:rsidRDefault="009E680A" w:rsidP="009E680A">
      <w:pPr>
        <w:pStyle w:val="Heading4"/>
        <w:rPr>
          <w:rFonts w:ascii="OpenDyslexic 3" w:hAnsi="OpenDyslexic 3" w:cs="Times New Roman"/>
        </w:rPr>
      </w:pPr>
      <w:r w:rsidRPr="000A7573">
        <w:rPr>
          <w:rFonts w:ascii="OpenDyslexic 3" w:hAnsi="OpenDyslexic 3" w:cs="Times New Roman"/>
        </w:rPr>
        <w:t>The hierarchical division between the artist and the worker produces narrative suppression of colonial infrastructure and an artistic vocabulary of power that inverts criticism to maintain labor alienation.</w:t>
      </w:r>
    </w:p>
    <w:p w14:paraId="16D92831" w14:textId="77777777" w:rsidR="009E680A" w:rsidRPr="000A7573" w:rsidRDefault="009E680A" w:rsidP="009E680A">
      <w:pPr>
        <w:rPr>
          <w:rFonts w:ascii="OpenDyslexic 3" w:hAnsi="OpenDyslexic 3"/>
        </w:rPr>
      </w:pPr>
      <w:r w:rsidRPr="000A7573">
        <w:rPr>
          <w:rStyle w:val="Style13ptBold"/>
          <w:rFonts w:ascii="OpenDyslexic 3" w:hAnsi="OpenDyslexic 3"/>
        </w:rPr>
        <w:t xml:space="preserve">Kim ’25 </w:t>
      </w:r>
      <w:r w:rsidRPr="000A7573">
        <w:rPr>
          <w:rStyle w:val="Style13ptBold"/>
          <w:rFonts w:ascii="OpenDyslexic 3" w:hAnsi="OpenDyslexic 3"/>
          <w:b w:val="0"/>
          <w:bCs w:val="0"/>
          <w:sz w:val="20"/>
          <w:szCs w:val="20"/>
        </w:rPr>
        <w:t xml:space="preserve">[Eunsong Kim, Associate Professor of English at Northeastern University whose work centers critiques of colonialisms and racial capitalism and draws from critical digital studies, translation studies, critical theory and critical race &amp; ethnic studies; E-Flux, “No Aesthetic Autonomy Without Labor Autonomy”, June 2025, </w:t>
      </w:r>
      <w:hyperlink r:id="rId8" w:history="1">
        <w:r w:rsidRPr="000A7573">
          <w:rPr>
            <w:rStyle w:val="Hyperlink"/>
            <w:rFonts w:ascii="OpenDyslexic 3" w:hAnsi="OpenDyslexic 3"/>
            <w:sz w:val="20"/>
            <w:szCs w:val="20"/>
          </w:rPr>
          <w:t>https://www.e-flux.com/journal/155/676315/no-aesthetic-autonomy-without-labor-autonomy</w:t>
        </w:r>
      </w:hyperlink>
      <w:r w:rsidRPr="000A7573">
        <w:rPr>
          <w:rStyle w:val="Style13ptBold"/>
          <w:rFonts w:ascii="OpenDyslexic 3" w:hAnsi="OpenDyslexic 3"/>
          <w:b w:val="0"/>
          <w:bCs w:val="0"/>
          <w:sz w:val="20"/>
          <w:szCs w:val="20"/>
        </w:rPr>
        <w:t>, date accessed: 7/2/25, lucas]</w:t>
      </w:r>
    </w:p>
    <w:p w14:paraId="23E7A0EA"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u w:val="single"/>
        </w:rPr>
        <w:t xml:space="preserve">In examining </w:t>
      </w:r>
      <w:r w:rsidRPr="000A7573">
        <w:rPr>
          <w:rFonts w:ascii="OpenDyslexic 3" w:hAnsi="OpenDyslexic 3"/>
          <w:color w:val="000000" w:themeColor="text1"/>
          <w:highlight w:val="cyan"/>
          <w:u w:val="single"/>
        </w:rPr>
        <w:t xml:space="preserve">the </w:t>
      </w:r>
      <w:r w:rsidRPr="000A7573">
        <w:rPr>
          <w:rStyle w:val="Emphasis"/>
          <w:rFonts w:ascii="OpenDyslexic 3" w:hAnsi="OpenDyslexic 3"/>
          <w:highlight w:val="cyan"/>
        </w:rPr>
        <w:t>evacuation of symbols</w:t>
      </w:r>
      <w:r w:rsidRPr="000A7573">
        <w:rPr>
          <w:rFonts w:ascii="OpenDyslexic 3" w:hAnsi="OpenDyslexic 3"/>
          <w:color w:val="000000" w:themeColor="text1"/>
          <w:u w:val="single"/>
        </w:rPr>
        <w:t xml:space="preserve">, artist Bruno Zhu </w:t>
      </w:r>
      <w:r w:rsidRPr="000A7573">
        <w:rPr>
          <w:rStyle w:val="Emphasis"/>
          <w:rFonts w:ascii="OpenDyslexic 3" w:hAnsi="OpenDyslexic 3"/>
          <w:highlight w:val="cyan"/>
        </w:rPr>
        <w:t>connects</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erasure of meaning</w:t>
      </w:r>
      <w:r w:rsidRPr="000A7573">
        <w:rPr>
          <w:rFonts w:ascii="OpenDyslexic 3" w:hAnsi="OpenDyslexic 3"/>
          <w:color w:val="000000" w:themeColor="text1"/>
          <w:highlight w:val="cyan"/>
          <w:u w:val="single"/>
        </w:rPr>
        <w:t xml:space="preserve"> to</w:t>
      </w:r>
      <w:r w:rsidRPr="000A7573">
        <w:rPr>
          <w:rFonts w:ascii="OpenDyslexic 3" w:hAnsi="OpenDyslexic 3"/>
          <w:color w:val="000000" w:themeColor="text1"/>
          <w:u w:val="single"/>
        </w:rPr>
        <w:t xml:space="preserve"> the history of subsumed </w:t>
      </w:r>
      <w:r w:rsidRPr="000A7573">
        <w:rPr>
          <w:rStyle w:val="Emphasis"/>
          <w:rFonts w:ascii="OpenDyslexic 3" w:hAnsi="OpenDyslexic 3"/>
          <w:highlight w:val="cyan"/>
        </w:rPr>
        <w:t>class warfare</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In </w:t>
      </w:r>
      <w:hyperlink r:id="rId9" w:history="1">
        <w:r w:rsidRPr="000A7573">
          <w:rPr>
            <w:rStyle w:val="Hyperlink"/>
            <w:rFonts w:ascii="OpenDyslexic 3" w:hAnsi="OpenDyslexic 3"/>
            <w:i/>
            <w:iCs/>
            <w:color w:val="000000" w:themeColor="text1"/>
            <w:sz w:val="14"/>
            <w:u w:val="none"/>
          </w:rPr>
          <w:t>License to Live</w:t>
        </w:r>
      </w:hyperlink>
      <w:r w:rsidRPr="000A7573">
        <w:rPr>
          <w:rFonts w:ascii="OpenDyslexic 3" w:hAnsi="OpenDyslexic 3"/>
          <w:i/>
          <w:iCs/>
          <w:color w:val="000000" w:themeColor="text1"/>
          <w:sz w:val="14"/>
        </w:rPr>
        <w:t>,</w:t>
      </w:r>
      <w:r w:rsidRPr="000A7573">
        <w:rPr>
          <w:rFonts w:ascii="OpenDyslexic 3" w:hAnsi="OpenDyslexic 3"/>
          <w:color w:val="000000" w:themeColor="text1"/>
          <w:sz w:val="14"/>
        </w:rPr>
        <w:t> he describes expunged class history as situated </w:t>
      </w:r>
      <w:hyperlink r:id="rId10" w:history="1">
        <w:r w:rsidRPr="000A7573">
          <w:rPr>
            <w:rStyle w:val="Hyperlink"/>
            <w:rFonts w:ascii="OpenDyslexic 3" w:hAnsi="OpenDyslexic 3"/>
            <w:color w:val="000000" w:themeColor="text1"/>
            <w:sz w:val="14"/>
            <w:u w:val="none"/>
          </w:rPr>
          <w:t>in playing cards</w:t>
        </w:r>
      </w:hyperlink>
      <w:r w:rsidRPr="000A7573">
        <w:rPr>
          <w:rFonts w:ascii="OpenDyslexic 3" w:hAnsi="OpenDyslexic 3"/>
          <w:color w:val="000000" w:themeColor="text1"/>
          <w:sz w:val="14"/>
        </w:rPr>
        <w:t>:</w:t>
      </w:r>
    </w:p>
    <w:p w14:paraId="081504EE" w14:textId="77777777" w:rsidR="009E680A" w:rsidRPr="000A7573" w:rsidRDefault="009E680A" w:rsidP="009E680A">
      <w:pPr>
        <w:ind w:left="720"/>
        <w:rPr>
          <w:rFonts w:ascii="OpenDyslexic 3" w:hAnsi="OpenDyslexic 3"/>
          <w:color w:val="000000" w:themeColor="text1"/>
          <w:sz w:val="14"/>
        </w:rPr>
      </w:pPr>
      <w:r w:rsidRPr="000A7573">
        <w:rPr>
          <w:rFonts w:ascii="OpenDyslexic 3" w:hAnsi="OpenDyslexic 3"/>
          <w:color w:val="000000" w:themeColor="text1"/>
          <w:sz w:val="14"/>
        </w:rPr>
        <w:t xml:space="preserve">While they are socially naturalized, </w:t>
      </w:r>
      <w:r w:rsidRPr="000A7573">
        <w:rPr>
          <w:rFonts w:ascii="OpenDyslexic 3" w:hAnsi="OpenDyslexic 3"/>
          <w:color w:val="000000" w:themeColor="text1"/>
          <w:u w:val="single"/>
        </w:rPr>
        <w:t>playing cards also contain interesting and charged histories.</w:t>
      </w:r>
      <w:r w:rsidRPr="000A7573">
        <w:rPr>
          <w:rFonts w:ascii="OpenDyslexic 3" w:hAnsi="OpenDyslexic 3"/>
          <w:color w:val="000000" w:themeColor="text1"/>
          <w:sz w:val="14"/>
        </w:rPr>
        <w:t xml:space="preserve"> Historically in Europe, </w:t>
      </w:r>
      <w:r w:rsidRPr="000A7573">
        <w:rPr>
          <w:rStyle w:val="Emphasis"/>
          <w:rFonts w:ascii="OpenDyslexic 3" w:hAnsi="OpenDyslexic 3"/>
        </w:rPr>
        <w:t>card suits</w:t>
      </w:r>
      <w:r w:rsidRPr="000A7573">
        <w:rPr>
          <w:rFonts w:ascii="OpenDyslexic 3" w:hAnsi="OpenDyslexic 3"/>
          <w:color w:val="000000" w:themeColor="text1"/>
          <w:u w:val="single"/>
        </w:rPr>
        <w:t xml:space="preserve"> </w:t>
      </w:r>
      <w:r w:rsidRPr="000A7573">
        <w:rPr>
          <w:rStyle w:val="Emphasis"/>
          <w:rFonts w:ascii="OpenDyslexic 3" w:hAnsi="OpenDyslexic 3"/>
        </w:rPr>
        <w:t>alluded</w:t>
      </w:r>
      <w:r w:rsidRPr="000A7573">
        <w:rPr>
          <w:rFonts w:ascii="OpenDyslexic 3" w:hAnsi="OpenDyslexic 3"/>
          <w:color w:val="000000" w:themeColor="text1"/>
          <w:u w:val="single"/>
        </w:rPr>
        <w:t xml:space="preserve"> to </w:t>
      </w:r>
      <w:r w:rsidRPr="000A7573">
        <w:rPr>
          <w:rStyle w:val="Emphasis"/>
          <w:rFonts w:ascii="OpenDyslexic 3" w:hAnsi="OpenDyslexic 3"/>
        </w:rPr>
        <w:t>social stratification</w:t>
      </w:r>
      <w:r w:rsidRPr="000A7573">
        <w:rPr>
          <w:rFonts w:ascii="OpenDyslexic 3" w:hAnsi="OpenDyslexic 3"/>
          <w:color w:val="000000" w:themeColor="text1"/>
          <w:u w:val="single"/>
        </w:rPr>
        <w:t xml:space="preserve"> or weaponry … symbols that represented social classes</w:t>
      </w:r>
      <w:r w:rsidRPr="000A7573">
        <w:rPr>
          <w:rFonts w:ascii="OpenDyslexic 3" w:hAnsi="OpenDyslexic 3"/>
          <w:color w:val="000000" w:themeColor="text1"/>
          <w:sz w:val="14"/>
        </w:rPr>
        <w:t xml:space="preserve">: cups (hearts) for the clergy, swords (spades) for the nobility, diamonds for the merchant class, and clubs for the peasantry. </w:t>
      </w:r>
      <w:r w:rsidRPr="000A7573">
        <w:rPr>
          <w:rFonts w:ascii="OpenDyslexic 3" w:hAnsi="OpenDyslexic 3"/>
          <w:color w:val="000000" w:themeColor="text1"/>
          <w:u w:val="single"/>
        </w:rPr>
        <w:t xml:space="preserve">These </w:t>
      </w:r>
      <w:r w:rsidRPr="000A7573">
        <w:rPr>
          <w:rStyle w:val="Emphasis"/>
          <w:rFonts w:ascii="OpenDyslexic 3" w:hAnsi="OpenDyslexic 3"/>
        </w:rPr>
        <w:t>graphics</w:t>
      </w:r>
      <w:r w:rsidRPr="000A7573">
        <w:rPr>
          <w:rFonts w:ascii="OpenDyslexic 3" w:hAnsi="OpenDyslexic 3"/>
          <w:color w:val="000000" w:themeColor="text1"/>
          <w:u w:val="single"/>
        </w:rPr>
        <w:t xml:space="preserve"> have been so </w:t>
      </w:r>
      <w:r w:rsidRPr="000A7573">
        <w:rPr>
          <w:rStyle w:val="Emphasis"/>
          <w:rFonts w:ascii="OpenDyslexic 3" w:hAnsi="OpenDyslexic 3"/>
        </w:rPr>
        <w:t>flattened</w:t>
      </w:r>
      <w:r w:rsidRPr="000A7573">
        <w:rPr>
          <w:rFonts w:ascii="OpenDyslexic 3" w:hAnsi="OpenDyslexic 3"/>
          <w:color w:val="000000" w:themeColor="text1"/>
          <w:u w:val="single"/>
        </w:rPr>
        <w:t xml:space="preserve"> and </w:t>
      </w:r>
      <w:r w:rsidRPr="000A7573">
        <w:rPr>
          <w:rStyle w:val="Emphasis"/>
          <w:rFonts w:ascii="OpenDyslexic 3" w:hAnsi="OpenDyslexic 3"/>
        </w:rPr>
        <w:t>vectorized</w:t>
      </w:r>
      <w:r w:rsidRPr="000A7573">
        <w:rPr>
          <w:rFonts w:ascii="OpenDyslexic 3" w:hAnsi="OpenDyslexic 3"/>
          <w:color w:val="000000" w:themeColor="text1"/>
          <w:u w:val="single"/>
        </w:rPr>
        <w:t xml:space="preserve"> over time that they </w:t>
      </w:r>
      <w:r w:rsidRPr="000A7573">
        <w:rPr>
          <w:rStyle w:val="Emphasis"/>
          <w:rFonts w:ascii="OpenDyslexic 3" w:hAnsi="OpenDyslexic 3"/>
        </w:rPr>
        <w:t>infiltrate</w:t>
      </w:r>
      <w:r w:rsidRPr="000A7573">
        <w:rPr>
          <w:rFonts w:ascii="OpenDyslexic 3" w:hAnsi="OpenDyslexic 3"/>
          <w:color w:val="000000" w:themeColor="text1"/>
          <w:u w:val="single"/>
        </w:rPr>
        <w:t xml:space="preserve"> our </w:t>
      </w:r>
      <w:r w:rsidRPr="000A7573">
        <w:rPr>
          <w:rStyle w:val="Emphasis"/>
          <w:rFonts w:ascii="OpenDyslexic 3" w:hAnsi="OpenDyslexic 3"/>
        </w:rPr>
        <w:t>visual culture</w:t>
      </w:r>
      <w:r w:rsidRPr="000A7573">
        <w:rPr>
          <w:rFonts w:ascii="OpenDyslexic 3" w:hAnsi="OpenDyslexic 3"/>
          <w:color w:val="000000" w:themeColor="text1"/>
          <w:u w:val="single"/>
        </w:rPr>
        <w:t xml:space="preserve"> </w:t>
      </w:r>
      <w:r w:rsidRPr="000A7573">
        <w:rPr>
          <w:rStyle w:val="Emphasis"/>
          <w:rFonts w:ascii="OpenDyslexic 3" w:hAnsi="OpenDyslexic 3"/>
        </w:rPr>
        <w:t>hollowed</w:t>
      </w:r>
      <w:r w:rsidRPr="000A7573">
        <w:rPr>
          <w:rFonts w:ascii="OpenDyslexic 3" w:hAnsi="OpenDyslexic 3"/>
          <w:color w:val="000000" w:themeColor="text1"/>
          <w:u w:val="single"/>
        </w:rPr>
        <w:t xml:space="preserve"> of any </w:t>
      </w:r>
      <w:r w:rsidRPr="000A7573">
        <w:rPr>
          <w:rStyle w:val="Emphasis"/>
          <w:rFonts w:ascii="OpenDyslexic 3" w:hAnsi="OpenDyslexic 3"/>
        </w:rPr>
        <w:t>meaning</w:t>
      </w:r>
      <w:r w:rsidRPr="000A7573">
        <w:rPr>
          <w:rFonts w:ascii="OpenDyslexic 3" w:hAnsi="OpenDyslexic 3"/>
          <w:color w:val="000000" w:themeColor="text1"/>
          <w:u w:val="single"/>
        </w:rPr>
        <w:t>.</w:t>
      </w:r>
    </w:p>
    <w:p w14:paraId="296AE2B9"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sz w:val="14"/>
        </w:rPr>
        <w:t xml:space="preserve">The process of winning and losing a card game becomes remarkable when we consider how each result might speak to the conditions of medieval class war, and the processes through which the loss of a particular group might have been widely understood. </w:t>
      </w:r>
      <w:r w:rsidRPr="000A7573">
        <w:rPr>
          <w:rFonts w:ascii="OpenDyslexic 3" w:hAnsi="OpenDyslexic 3"/>
          <w:color w:val="000000" w:themeColor="text1"/>
          <w:u w:val="single"/>
        </w:rPr>
        <w:t xml:space="preserve">When card symbols are attached to their historical context and meaning, their naturalized hierarchies are elucidated. </w:t>
      </w:r>
      <w:r w:rsidRPr="000A7573">
        <w:rPr>
          <w:rStyle w:val="Emphasis"/>
          <w:rFonts w:ascii="OpenDyslexic 3" w:hAnsi="OpenDyslexic 3"/>
        </w:rPr>
        <w:t>Akin</w:t>
      </w:r>
      <w:r w:rsidRPr="000A7573">
        <w:rPr>
          <w:rFonts w:ascii="OpenDyslexic 3" w:hAnsi="OpenDyslexic 3"/>
          <w:color w:val="000000" w:themeColor="text1"/>
          <w:u w:val="single"/>
        </w:rPr>
        <w:t xml:space="preserve"> to </w:t>
      </w:r>
      <w:r w:rsidRPr="000A7573">
        <w:rPr>
          <w:rStyle w:val="Emphasis"/>
          <w:rFonts w:ascii="OpenDyslexic 3" w:hAnsi="OpenDyslexic 3"/>
        </w:rPr>
        <w:t>evacuated symbols</w:t>
      </w:r>
      <w:r w:rsidRPr="000A7573">
        <w:rPr>
          <w:rFonts w:ascii="OpenDyslexic 3" w:hAnsi="OpenDyslexic 3"/>
          <w:color w:val="000000" w:themeColor="text1"/>
          <w:u w:val="single"/>
        </w:rPr>
        <w:t xml:space="preserve"> once full of meaning, </w:t>
      </w:r>
      <w:r w:rsidRPr="000A7573">
        <w:rPr>
          <w:rFonts w:ascii="OpenDyslexic 3" w:hAnsi="OpenDyslexic 3"/>
          <w:color w:val="000000" w:themeColor="text1"/>
          <w:highlight w:val="cyan"/>
          <w:u w:val="single"/>
        </w:rPr>
        <w:t xml:space="preserve">the </w:t>
      </w:r>
      <w:r w:rsidRPr="000A7573">
        <w:rPr>
          <w:rStyle w:val="Emphasis"/>
          <w:rFonts w:ascii="OpenDyslexic 3" w:hAnsi="OpenDyslexic 3"/>
          <w:highlight w:val="cyan"/>
        </w:rPr>
        <w:t>banana</w:t>
      </w:r>
      <w:r w:rsidRPr="000A7573">
        <w:rPr>
          <w:rFonts w:ascii="OpenDyslexic 3" w:hAnsi="OpenDyslexic 3"/>
          <w:color w:val="000000" w:themeColor="text1"/>
          <w:highlight w:val="cyan"/>
          <w:u w:val="single"/>
        </w:rPr>
        <w:t xml:space="preserve"> becomes </w:t>
      </w:r>
      <w:r w:rsidRPr="000A7573">
        <w:rPr>
          <w:rStyle w:val="Emphasis"/>
          <w:rFonts w:ascii="OpenDyslexic 3" w:hAnsi="OpenDyslexic 3"/>
          <w:highlight w:val="cyan"/>
        </w:rPr>
        <w:t>introduced</w:t>
      </w:r>
      <w:r w:rsidRPr="000A7573">
        <w:rPr>
          <w:rFonts w:ascii="OpenDyslexic 3" w:hAnsi="OpenDyslexic 3"/>
          <w:color w:val="000000" w:themeColor="text1"/>
          <w:u w:val="single"/>
        </w:rPr>
        <w:t xml:space="preserve"> worldwide </w:t>
      </w:r>
      <w:r w:rsidRPr="000A7573">
        <w:rPr>
          <w:rStyle w:val="Emphasis"/>
          <w:rFonts w:ascii="OpenDyslexic 3" w:hAnsi="OpenDyslexic 3"/>
          <w:highlight w:val="cyan"/>
        </w:rPr>
        <w:t>through</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violence</w:t>
      </w:r>
      <w:r w:rsidRPr="000A7573">
        <w:rPr>
          <w:rFonts w:ascii="OpenDyslexic 3" w:hAnsi="OpenDyslexic 3"/>
          <w:color w:val="000000" w:themeColor="text1"/>
          <w:highlight w:val="cyan"/>
          <w:u w:val="single"/>
        </w:rPr>
        <w:t xml:space="preserve"> that makes</w:t>
      </w:r>
      <w:r w:rsidRPr="000A7573">
        <w:rPr>
          <w:rFonts w:ascii="OpenDyslexic 3" w:hAnsi="OpenDyslexic 3"/>
          <w:color w:val="000000" w:themeColor="text1"/>
          <w:u w:val="single"/>
        </w:rPr>
        <w:t xml:space="preserve"> and </w:t>
      </w:r>
      <w:r w:rsidRPr="000A7573">
        <w:rPr>
          <w:rStyle w:val="Emphasis"/>
          <w:rFonts w:ascii="OpenDyslexic 3" w:hAnsi="OpenDyslexic 3"/>
        </w:rPr>
        <w:t>masks</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colonial infrastructure</w:t>
      </w:r>
      <w:r w:rsidRPr="000A7573">
        <w:rPr>
          <w:rFonts w:ascii="OpenDyslexic 3" w:hAnsi="OpenDyslexic 3"/>
          <w:color w:val="000000" w:themeColor="text1"/>
          <w:u w:val="single"/>
        </w:rPr>
        <w:t>; and through advertisement, the fruit becomes attached to health, breakfast, dessert.</w:t>
      </w:r>
      <w:r w:rsidRPr="000A7573">
        <w:rPr>
          <w:rFonts w:ascii="OpenDyslexic 3" w:hAnsi="OpenDyslexic 3"/>
          <w:color w:val="000000" w:themeColor="text1"/>
          <w:sz w:val="14"/>
        </w:rPr>
        <w:t xml:space="preserve"> </w:t>
      </w:r>
      <w:r w:rsidRPr="000A7573">
        <w:rPr>
          <w:rFonts w:ascii="OpenDyslexic 3" w:hAnsi="OpenDyslexic 3"/>
          <w:color w:val="000000" w:themeColor="text1"/>
          <w:u w:val="single"/>
        </w:rPr>
        <w:t>Associated with pranks via filmic representations</w:t>
      </w:r>
      <w:r w:rsidRPr="000A7573">
        <w:rPr>
          <w:rFonts w:ascii="OpenDyslexic 3" w:hAnsi="OpenDyslexic 3"/>
          <w:color w:val="000000" w:themeColor="text1"/>
          <w:sz w:val="14"/>
        </w:rPr>
        <w:t xml:space="preserve"> (the banana peel slip, its usage in phallic innuendos, etc.), </w:t>
      </w:r>
      <w:r w:rsidRPr="000A7573">
        <w:rPr>
          <w:rFonts w:ascii="OpenDyslexic 3" w:hAnsi="OpenDyslexic 3"/>
          <w:color w:val="000000" w:themeColor="text1"/>
          <w:u w:val="single"/>
        </w:rPr>
        <w:t>and inserted into cartoons as part of its lighthearted innocence, and posited as color, vibrance, and mischief</w:t>
      </w:r>
      <w:r w:rsidRPr="000A7573">
        <w:rPr>
          <w:rFonts w:ascii="OpenDyslexic 3" w:hAnsi="OpenDyslexic 3"/>
          <w:color w:val="000000" w:themeColor="text1"/>
          <w:sz w:val="14"/>
        </w:rPr>
        <w:t>—as seen in </w:t>
      </w:r>
      <w:r w:rsidRPr="000A7573">
        <w:rPr>
          <w:rFonts w:ascii="OpenDyslexic 3" w:hAnsi="OpenDyslexic 3"/>
          <w:i/>
          <w:iCs/>
          <w:color w:val="000000" w:themeColor="text1"/>
          <w:sz w:val="14"/>
        </w:rPr>
        <w:t>The Comedian</w:t>
      </w:r>
      <w:r w:rsidRPr="000A7573">
        <w:rPr>
          <w:rFonts w:ascii="OpenDyslexic 3" w:hAnsi="OpenDyslexic 3"/>
          <w:color w:val="000000" w:themeColor="text1"/>
          <w:sz w:val="14"/>
        </w:rPr>
        <w:t>—</w:t>
      </w:r>
      <w:r w:rsidRPr="000A7573">
        <w:rPr>
          <w:rFonts w:ascii="OpenDyslexic 3" w:hAnsi="OpenDyslexic 3"/>
          <w:color w:val="000000" w:themeColor="text1"/>
          <w:highlight w:val="cyan"/>
          <w:u w:val="single"/>
        </w:rPr>
        <w:t xml:space="preserve">the banana </w:t>
      </w:r>
      <w:r w:rsidRPr="000A7573">
        <w:rPr>
          <w:rStyle w:val="Emphasis"/>
          <w:rFonts w:ascii="OpenDyslexic 3" w:hAnsi="OpenDyslexic 3"/>
          <w:highlight w:val="cyan"/>
        </w:rPr>
        <w:t>partakes</w:t>
      </w:r>
      <w:r w:rsidRPr="000A7573">
        <w:rPr>
          <w:rFonts w:ascii="OpenDyslexic 3" w:hAnsi="OpenDyslexic 3"/>
          <w:color w:val="000000" w:themeColor="text1"/>
          <w:highlight w:val="cyan"/>
          <w:u w:val="single"/>
        </w:rPr>
        <w:t xml:space="preserve"> in the </w:t>
      </w:r>
      <w:r w:rsidRPr="000A7573">
        <w:rPr>
          <w:rStyle w:val="Emphasis"/>
          <w:rFonts w:ascii="OpenDyslexic 3" w:hAnsi="OpenDyslexic 3"/>
          <w:highlight w:val="cyan"/>
        </w:rPr>
        <w:t>epilogue</w:t>
      </w:r>
      <w:r w:rsidRPr="000A7573">
        <w:rPr>
          <w:rFonts w:ascii="OpenDyslexic 3" w:hAnsi="OpenDyslexic 3"/>
          <w:color w:val="000000" w:themeColor="text1"/>
          <w:highlight w:val="cyan"/>
          <w:u w:val="single"/>
        </w:rPr>
        <w:t xml:space="preserve"> of </w:t>
      </w:r>
      <w:r w:rsidRPr="000A7573">
        <w:rPr>
          <w:rStyle w:val="Emphasis"/>
          <w:rFonts w:ascii="OpenDyslexic 3" w:hAnsi="OpenDyslexic 3"/>
          <w:highlight w:val="cyan"/>
        </w:rPr>
        <w:t>abstracted graphics</w:t>
      </w:r>
      <w:r w:rsidRPr="000A7573">
        <w:rPr>
          <w:rFonts w:ascii="OpenDyslexic 3" w:hAnsi="OpenDyslexic 3"/>
          <w:color w:val="000000" w:themeColor="text1"/>
          <w:u w:val="single"/>
        </w:rPr>
        <w:t xml:space="preserve"> both </w:t>
      </w:r>
      <w:r w:rsidRPr="000A7573">
        <w:rPr>
          <w:rStyle w:val="Emphasis"/>
          <w:rFonts w:ascii="OpenDyslexic 3" w:hAnsi="OpenDyslexic 3"/>
          <w:highlight w:val="cyan"/>
        </w:rPr>
        <w:t>full of</w:t>
      </w:r>
      <w:r w:rsidRPr="000A7573">
        <w:rPr>
          <w:rFonts w:ascii="OpenDyslexic 3" w:hAnsi="OpenDyslexic 3"/>
          <w:color w:val="000000" w:themeColor="text1"/>
          <w:highlight w:val="cyan"/>
          <w:u w:val="single"/>
        </w:rPr>
        <w:t xml:space="preserve"> and </w:t>
      </w:r>
      <w:r w:rsidRPr="000A7573">
        <w:rPr>
          <w:rStyle w:val="Emphasis"/>
          <w:rFonts w:ascii="OpenDyslexic 3" w:hAnsi="OpenDyslexic 3"/>
          <w:highlight w:val="cyan"/>
        </w:rPr>
        <w:t>denied</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signification</w:t>
      </w:r>
      <w:r w:rsidRPr="000A7573">
        <w:rPr>
          <w:rFonts w:ascii="OpenDyslexic 3" w:hAnsi="OpenDyslexic 3"/>
          <w:color w:val="000000" w:themeColor="text1"/>
          <w:u w:val="single"/>
        </w:rPr>
        <w:t>.</w:t>
      </w:r>
    </w:p>
    <w:p w14:paraId="048898E5"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sz w:val="14"/>
        </w:rPr>
        <w:t xml:space="preserve">As </w:t>
      </w:r>
      <w:r w:rsidRPr="000A7573">
        <w:rPr>
          <w:rStyle w:val="Emphasis"/>
          <w:rFonts w:ascii="OpenDyslexic 3" w:hAnsi="OpenDyslexic 3"/>
        </w:rPr>
        <w:t>card symbols</w:t>
      </w:r>
      <w:r w:rsidRPr="000A7573">
        <w:rPr>
          <w:rFonts w:ascii="OpenDyslexic 3" w:hAnsi="OpenDyslexic 3"/>
          <w:color w:val="000000" w:themeColor="text1"/>
          <w:u w:val="single"/>
        </w:rPr>
        <w:t xml:space="preserve"> </w:t>
      </w:r>
      <w:r w:rsidRPr="000A7573">
        <w:rPr>
          <w:rStyle w:val="Emphasis"/>
          <w:rFonts w:ascii="OpenDyslexic 3" w:hAnsi="OpenDyslexic 3"/>
        </w:rPr>
        <w:t>trace</w:t>
      </w:r>
      <w:r w:rsidRPr="000A7573">
        <w:rPr>
          <w:rFonts w:ascii="OpenDyslexic 3" w:hAnsi="OpenDyslexic 3"/>
          <w:color w:val="000000" w:themeColor="text1"/>
          <w:u w:val="single"/>
        </w:rPr>
        <w:t xml:space="preserve"> the process of enforced </w:t>
      </w:r>
      <w:r w:rsidRPr="000A7573">
        <w:rPr>
          <w:rStyle w:val="Emphasis"/>
          <w:rFonts w:ascii="OpenDyslexic 3" w:hAnsi="OpenDyslexic 3"/>
        </w:rPr>
        <w:t>dematerialization</w:t>
      </w:r>
      <w:r w:rsidRPr="000A7573">
        <w:rPr>
          <w:rFonts w:ascii="OpenDyslexic 3" w:hAnsi="OpenDyslexic 3"/>
          <w:color w:val="000000" w:themeColor="text1"/>
          <w:sz w:val="14"/>
        </w:rPr>
        <w:t xml:space="preserve">, Zhu’s </w:t>
      </w:r>
      <w:r w:rsidRPr="000A7573">
        <w:rPr>
          <w:rFonts w:ascii="OpenDyslexic 3" w:hAnsi="OpenDyslexic 3"/>
          <w:color w:val="000000" w:themeColor="text1"/>
          <w:u w:val="single"/>
        </w:rPr>
        <w:t xml:space="preserve">discussion of </w:t>
      </w:r>
      <w:r w:rsidRPr="000A7573">
        <w:rPr>
          <w:rStyle w:val="Emphasis"/>
          <w:rFonts w:ascii="OpenDyslexic 3" w:hAnsi="OpenDyslexic 3"/>
          <w:highlight w:val="cyan"/>
        </w:rPr>
        <w:t>flattened symbols</w:t>
      </w:r>
      <w:r w:rsidRPr="000A7573">
        <w:rPr>
          <w:rFonts w:ascii="OpenDyslexic 3" w:hAnsi="OpenDyslexic 3"/>
          <w:color w:val="000000" w:themeColor="text1"/>
          <w:highlight w:val="cyan"/>
          <w:u w:val="single"/>
        </w:rPr>
        <w:t xml:space="preserve"> offers</w:t>
      </w:r>
      <w:r w:rsidRPr="000A7573">
        <w:rPr>
          <w:rFonts w:ascii="OpenDyslexic 3" w:hAnsi="OpenDyslexic 3"/>
          <w:color w:val="000000" w:themeColor="text1"/>
          <w:u w:val="single"/>
        </w:rPr>
        <w:t xml:space="preserve"> another </w:t>
      </w:r>
      <w:r w:rsidRPr="000A7573">
        <w:rPr>
          <w:rFonts w:ascii="OpenDyslexic 3" w:hAnsi="OpenDyslexic 3"/>
          <w:color w:val="000000" w:themeColor="text1"/>
          <w:highlight w:val="cyan"/>
          <w:u w:val="single"/>
        </w:rPr>
        <w:t xml:space="preserve">way to </w:t>
      </w:r>
      <w:r w:rsidRPr="000A7573">
        <w:rPr>
          <w:rStyle w:val="Emphasis"/>
          <w:rFonts w:ascii="OpenDyslexic 3" w:hAnsi="OpenDyslexic 3"/>
          <w:highlight w:val="cyan"/>
        </w:rPr>
        <w:t>examine</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art market</w:t>
      </w:r>
      <w:r w:rsidRPr="000A7573">
        <w:rPr>
          <w:rFonts w:ascii="OpenDyslexic 3" w:hAnsi="OpenDyslexic 3"/>
          <w:color w:val="000000" w:themeColor="text1"/>
          <w:highlight w:val="cyan"/>
          <w:u w:val="single"/>
        </w:rPr>
        <w:t xml:space="preserve"> as the site of </w:t>
      </w:r>
      <w:r w:rsidRPr="000A7573">
        <w:rPr>
          <w:rStyle w:val="Emphasis"/>
          <w:rFonts w:ascii="OpenDyslexic 3" w:hAnsi="OpenDyslexic 3"/>
          <w:highlight w:val="cyan"/>
        </w:rPr>
        <w:t>class warfare</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Zhu describes </w:t>
      </w:r>
      <w:r w:rsidRPr="000A7573">
        <w:rPr>
          <w:rStyle w:val="Emphasis"/>
          <w:rFonts w:ascii="OpenDyslexic 3" w:hAnsi="OpenDyslexic 3"/>
          <w:highlight w:val="cyan"/>
        </w:rPr>
        <w:t>symbols</w:t>
      </w:r>
      <w:r w:rsidRPr="000A7573">
        <w:rPr>
          <w:rFonts w:ascii="OpenDyslexic 3" w:hAnsi="OpenDyslexic 3"/>
          <w:color w:val="000000" w:themeColor="text1"/>
          <w:u w:val="single"/>
        </w:rPr>
        <w:t xml:space="preserve"> that </w:t>
      </w:r>
      <w:r w:rsidRPr="000A7573">
        <w:rPr>
          <w:rFonts w:ascii="OpenDyslexic 3" w:hAnsi="OpenDyslexic 3"/>
          <w:color w:val="000000" w:themeColor="text1"/>
          <w:highlight w:val="cyan"/>
          <w:u w:val="single"/>
        </w:rPr>
        <w:t>are “</w:t>
      </w:r>
      <w:r w:rsidRPr="000A7573">
        <w:rPr>
          <w:rStyle w:val="Emphasis"/>
          <w:rFonts w:ascii="OpenDyslexic 3" w:hAnsi="OpenDyslexic 3"/>
          <w:highlight w:val="cyan"/>
        </w:rPr>
        <w:t>ubiquitous</w:t>
      </w:r>
      <w:r w:rsidRPr="000A7573">
        <w:rPr>
          <w:rFonts w:ascii="OpenDyslexic 3" w:hAnsi="OpenDyslexic 3"/>
          <w:color w:val="000000" w:themeColor="text1"/>
          <w:highlight w:val="cyan"/>
          <w:u w:val="single"/>
        </w:rPr>
        <w:t xml:space="preserve"> and </w:t>
      </w:r>
      <w:r w:rsidRPr="000A7573">
        <w:rPr>
          <w:rStyle w:val="Emphasis"/>
          <w:rFonts w:ascii="OpenDyslexic 3" w:hAnsi="OpenDyslexic 3"/>
          <w:highlight w:val="cyan"/>
        </w:rPr>
        <w:t>emptied of meaning</w:t>
      </w:r>
      <w:r w:rsidRPr="000A7573">
        <w:rPr>
          <w:rFonts w:ascii="OpenDyslexic 3" w:hAnsi="OpenDyslexic 3"/>
          <w:color w:val="000000" w:themeColor="text1"/>
          <w:highlight w:val="cyan"/>
          <w:u w:val="single"/>
        </w:rPr>
        <w:t xml:space="preserve"> because they have become</w:t>
      </w:r>
      <w:r w:rsidRPr="000A7573">
        <w:rPr>
          <w:rFonts w:ascii="OpenDyslexic 3" w:hAnsi="OpenDyslexic 3"/>
          <w:color w:val="000000" w:themeColor="text1"/>
          <w:u w:val="single"/>
        </w:rPr>
        <w:t xml:space="preserve"> so </w:t>
      </w:r>
      <w:r w:rsidRPr="000A7573">
        <w:rPr>
          <w:rStyle w:val="Emphasis"/>
          <w:rFonts w:ascii="OpenDyslexic 3" w:hAnsi="OpenDyslexic 3"/>
          <w:highlight w:val="cyan"/>
        </w:rPr>
        <w:t>historically saturated</w:t>
      </w:r>
      <w:r w:rsidRPr="000A7573">
        <w:rPr>
          <w:rFonts w:ascii="OpenDyslexic 3" w:hAnsi="OpenDyslexic 3"/>
          <w:color w:val="000000" w:themeColor="text1"/>
          <w:u w:val="single"/>
        </w:rPr>
        <w:t xml:space="preserve"> over time.</w:t>
      </w:r>
      <w:r w:rsidRPr="000A7573">
        <w:rPr>
          <w:rFonts w:ascii="OpenDyslexic 3" w:hAnsi="OpenDyslexic 3"/>
          <w:color w:val="000000" w:themeColor="text1"/>
          <w:sz w:val="14"/>
        </w:rPr>
        <w:t>” The sale of </w:t>
      </w:r>
      <w:r w:rsidRPr="000A7573">
        <w:rPr>
          <w:rFonts w:ascii="OpenDyslexic 3" w:hAnsi="OpenDyslexic 3"/>
          <w:i/>
          <w:iCs/>
          <w:color w:val="000000" w:themeColor="text1"/>
          <w:sz w:val="14"/>
        </w:rPr>
        <w:t>Comedian</w:t>
      </w:r>
      <w:r w:rsidRPr="000A7573">
        <w:rPr>
          <w:rFonts w:ascii="OpenDyslexic 3" w:hAnsi="OpenDyslexic 3"/>
          <w:color w:val="000000" w:themeColor="text1"/>
          <w:sz w:val="14"/>
        </w:rPr>
        <w:t> and </w:t>
      </w:r>
      <w:r w:rsidRPr="000A7573">
        <w:rPr>
          <w:rFonts w:ascii="OpenDyslexic 3" w:hAnsi="OpenDyslexic 3"/>
          <w:i/>
          <w:iCs/>
          <w:color w:val="000000" w:themeColor="text1"/>
          <w:sz w:val="14"/>
        </w:rPr>
        <w:t>In Advance of a Broken Arm</w:t>
      </w:r>
      <w:r w:rsidRPr="000A7573">
        <w:rPr>
          <w:rFonts w:ascii="OpenDyslexic 3" w:hAnsi="OpenDyslexic 3"/>
          <w:color w:val="000000" w:themeColor="text1"/>
          <w:sz w:val="14"/>
        </w:rPr>
        <w:t>, the renovation of the </w:t>
      </w:r>
      <w:hyperlink r:id="rId11" w:history="1">
        <w:r w:rsidRPr="000A7573">
          <w:rPr>
            <w:rStyle w:val="Hyperlink"/>
            <w:rFonts w:ascii="OpenDyslexic 3" w:hAnsi="OpenDyslexic 3"/>
            <w:color w:val="000000" w:themeColor="text1"/>
            <w:sz w:val="14"/>
            <w:u w:val="none"/>
          </w:rPr>
          <w:t>Frick Collection</w:t>
        </w:r>
      </w:hyperlink>
      <w:r w:rsidRPr="000A7573">
        <w:rPr>
          <w:rFonts w:ascii="OpenDyslexic 3" w:hAnsi="OpenDyslexic 3"/>
          <w:color w:val="000000" w:themeColor="text1"/>
          <w:sz w:val="14"/>
        </w:rPr>
        <w:t xml:space="preserve">: these are under-described present-day applications of domination. </w:t>
      </w:r>
      <w:r w:rsidRPr="000A7573">
        <w:rPr>
          <w:rFonts w:ascii="OpenDyslexic 3" w:hAnsi="OpenDyslexic 3"/>
          <w:color w:val="000000" w:themeColor="text1"/>
          <w:u w:val="single"/>
        </w:rPr>
        <w:t xml:space="preserve">Unlike the wars of the past, </w:t>
      </w:r>
      <w:r w:rsidRPr="000A7573">
        <w:rPr>
          <w:rFonts w:ascii="OpenDyslexic 3" w:hAnsi="OpenDyslexic 3"/>
          <w:color w:val="000000" w:themeColor="text1"/>
          <w:highlight w:val="cyan"/>
          <w:u w:val="single"/>
        </w:rPr>
        <w:t xml:space="preserve">this </w:t>
      </w:r>
      <w:r w:rsidRPr="000A7573">
        <w:rPr>
          <w:rStyle w:val="Emphasis"/>
          <w:rFonts w:ascii="OpenDyslexic 3" w:hAnsi="OpenDyslexic 3"/>
          <w:highlight w:val="cyan"/>
        </w:rPr>
        <w:t>contemporary war</w:t>
      </w:r>
      <w:r w:rsidRPr="000A7573">
        <w:rPr>
          <w:rFonts w:ascii="OpenDyslexic 3" w:hAnsi="OpenDyslexic 3"/>
          <w:color w:val="000000" w:themeColor="text1"/>
          <w:u w:val="single"/>
        </w:rPr>
        <w:t xml:space="preserve"> is often </w:t>
      </w:r>
      <w:r w:rsidRPr="000A7573">
        <w:rPr>
          <w:rStyle w:val="Emphasis"/>
          <w:rFonts w:ascii="OpenDyslexic 3" w:hAnsi="OpenDyslexic 3"/>
          <w:highlight w:val="cyan"/>
        </w:rPr>
        <w:t>deprived</w:t>
      </w:r>
      <w:r w:rsidRPr="000A7573">
        <w:rPr>
          <w:rFonts w:ascii="OpenDyslexic 3" w:hAnsi="OpenDyslexic 3"/>
          <w:color w:val="000000" w:themeColor="text1"/>
          <w:highlight w:val="cyan"/>
          <w:u w:val="single"/>
        </w:rPr>
        <w:t xml:space="preserve"> of </w:t>
      </w:r>
      <w:r w:rsidRPr="000A7573">
        <w:rPr>
          <w:rFonts w:ascii="OpenDyslexic 3" w:hAnsi="OpenDyslexic 3"/>
          <w:color w:val="000000" w:themeColor="text1"/>
          <w:u w:val="single"/>
        </w:rPr>
        <w:t xml:space="preserve">the </w:t>
      </w:r>
      <w:r w:rsidRPr="000A7573">
        <w:rPr>
          <w:rStyle w:val="Emphasis"/>
          <w:rFonts w:ascii="OpenDyslexic 3" w:hAnsi="OpenDyslexic 3"/>
          <w:highlight w:val="cyan"/>
        </w:rPr>
        <w:t>language</w:t>
      </w:r>
      <w:r w:rsidRPr="000A7573">
        <w:rPr>
          <w:rFonts w:ascii="OpenDyslexic 3" w:hAnsi="OpenDyslexic 3"/>
          <w:color w:val="000000" w:themeColor="text1"/>
          <w:highlight w:val="cyan"/>
          <w:u w:val="single"/>
        </w:rPr>
        <w:t xml:space="preserve"> required for</w:t>
      </w:r>
      <w:r w:rsidRPr="000A7573">
        <w:rPr>
          <w:rFonts w:ascii="OpenDyslexic 3" w:hAnsi="OpenDyslexic 3"/>
          <w:color w:val="000000" w:themeColor="text1"/>
          <w:u w:val="single"/>
        </w:rPr>
        <w:t xml:space="preserve"> basic </w:t>
      </w:r>
      <w:r w:rsidRPr="000A7573">
        <w:rPr>
          <w:rStyle w:val="Emphasis"/>
          <w:rFonts w:ascii="OpenDyslexic 3" w:hAnsi="OpenDyslexic 3"/>
          <w:highlight w:val="cyan"/>
        </w:rPr>
        <w:t>description</w:t>
      </w:r>
      <w:r w:rsidRPr="000A7573">
        <w:rPr>
          <w:rFonts w:ascii="OpenDyslexic 3" w:hAnsi="OpenDyslexic 3"/>
          <w:color w:val="000000" w:themeColor="text1"/>
          <w:u w:val="single"/>
        </w:rPr>
        <w:t>.</w:t>
      </w:r>
      <w:r w:rsidRPr="000A7573">
        <w:rPr>
          <w:rFonts w:ascii="OpenDyslexic 3" w:hAnsi="OpenDyslexic 3"/>
          <w:color w:val="000000" w:themeColor="text1"/>
          <w:sz w:val="14"/>
        </w:rPr>
        <w:t> </w:t>
      </w:r>
      <w:hyperlink r:id="rId12" w:history="1">
        <w:r w:rsidRPr="000A7573">
          <w:rPr>
            <w:rStyle w:val="Hyperlink"/>
            <w:rFonts w:ascii="OpenDyslexic 3" w:hAnsi="OpenDyslexic 3"/>
            <w:color w:val="000000" w:themeColor="text1"/>
          </w:rPr>
          <w:t>Mustapha Khayati</w:t>
        </w:r>
      </w:hyperlink>
      <w:r w:rsidRPr="000A7573">
        <w:rPr>
          <w:rFonts w:ascii="OpenDyslexic 3" w:hAnsi="OpenDyslexic 3"/>
          <w:color w:val="000000" w:themeColor="text1"/>
          <w:u w:val="single"/>
        </w:rPr>
        <w:t> clarifies how “</w:t>
      </w:r>
      <w:r w:rsidRPr="000A7573">
        <w:rPr>
          <w:rFonts w:ascii="OpenDyslexic 3" w:hAnsi="OpenDyslexic 3"/>
          <w:color w:val="000000" w:themeColor="text1"/>
          <w:highlight w:val="cyan"/>
          <w:u w:val="single"/>
        </w:rPr>
        <w:t xml:space="preserve">concepts of </w:t>
      </w:r>
      <w:r w:rsidRPr="000A7573">
        <w:rPr>
          <w:rStyle w:val="Emphasis"/>
          <w:rFonts w:ascii="OpenDyslexic 3" w:hAnsi="OpenDyslexic 3"/>
          <w:highlight w:val="cyan"/>
        </w:rPr>
        <w:t>radical critique</w:t>
      </w:r>
      <w:r w:rsidRPr="000A7573">
        <w:rPr>
          <w:rFonts w:ascii="OpenDyslexic 3" w:hAnsi="OpenDyslexic 3"/>
          <w:color w:val="000000" w:themeColor="text1"/>
          <w:u w:val="single"/>
        </w:rPr>
        <w:t xml:space="preserve"> suffer the same fate as the proletariat: they are </w:t>
      </w:r>
      <w:r w:rsidRPr="000A7573">
        <w:rPr>
          <w:rStyle w:val="Emphasis"/>
          <w:rFonts w:ascii="OpenDyslexic 3" w:hAnsi="OpenDyslexic 3"/>
          <w:highlight w:val="cyan"/>
        </w:rPr>
        <w:t>deprived</w:t>
      </w:r>
      <w:r w:rsidRPr="000A7573">
        <w:rPr>
          <w:rFonts w:ascii="OpenDyslexic 3" w:hAnsi="OpenDyslexic 3"/>
          <w:color w:val="000000" w:themeColor="text1"/>
          <w:highlight w:val="cyan"/>
          <w:u w:val="single"/>
        </w:rPr>
        <w:t xml:space="preserve"> of</w:t>
      </w:r>
      <w:r w:rsidRPr="000A7573">
        <w:rPr>
          <w:rFonts w:ascii="OpenDyslexic 3" w:hAnsi="OpenDyslexic 3"/>
          <w:color w:val="000000" w:themeColor="text1"/>
          <w:u w:val="single"/>
        </w:rPr>
        <w:t xml:space="preserve"> their </w:t>
      </w:r>
      <w:r w:rsidRPr="000A7573">
        <w:rPr>
          <w:rStyle w:val="Emphasis"/>
          <w:rFonts w:ascii="OpenDyslexic 3" w:hAnsi="OpenDyslexic 3"/>
          <w:highlight w:val="cyan"/>
        </w:rPr>
        <w:t>history</w:t>
      </w:r>
      <w:r w:rsidRPr="000A7573">
        <w:rPr>
          <w:rFonts w:ascii="OpenDyslexic 3" w:hAnsi="OpenDyslexic 3"/>
          <w:color w:val="000000" w:themeColor="text1"/>
          <w:u w:val="single"/>
        </w:rPr>
        <w:t xml:space="preserve">, cut off from their roots. They </w:t>
      </w:r>
      <w:r w:rsidRPr="000A7573">
        <w:rPr>
          <w:rStyle w:val="Emphasis"/>
          <w:rFonts w:ascii="OpenDyslexic 3" w:hAnsi="OpenDyslexic 3"/>
          <w:highlight w:val="cyan"/>
        </w:rPr>
        <w:t>become</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grist</w:t>
      </w:r>
      <w:r w:rsidRPr="000A7573">
        <w:rPr>
          <w:rFonts w:ascii="OpenDyslexic 3" w:hAnsi="OpenDyslexic 3"/>
          <w:color w:val="000000" w:themeColor="text1"/>
          <w:highlight w:val="cyan"/>
          <w:u w:val="single"/>
        </w:rPr>
        <w:t xml:space="preserve"> for</w:t>
      </w:r>
      <w:r w:rsidRPr="000A7573">
        <w:rPr>
          <w:rStyle w:val="Emphasis"/>
          <w:rFonts w:ascii="OpenDyslexic 3" w:hAnsi="OpenDyslexic 3"/>
          <w:highlight w:val="cyan"/>
        </w:rPr>
        <w:t xml:space="preserve"> power’s thinking machines</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A </w:t>
      </w:r>
      <w:r w:rsidRPr="000A7573">
        <w:rPr>
          <w:rStyle w:val="Emphasis"/>
          <w:rFonts w:ascii="OpenDyslexic 3" w:hAnsi="OpenDyslexic 3"/>
          <w:highlight w:val="cyan"/>
        </w:rPr>
        <w:t>key feature</w:t>
      </w:r>
      <w:r w:rsidRPr="000A7573">
        <w:rPr>
          <w:rFonts w:ascii="OpenDyslexic 3" w:hAnsi="OpenDyslexic 3"/>
          <w:color w:val="000000" w:themeColor="text1"/>
          <w:u w:val="single"/>
        </w:rPr>
        <w:t xml:space="preserve"> of this machine </w:t>
      </w:r>
      <w:r w:rsidRPr="000A7573">
        <w:rPr>
          <w:rFonts w:ascii="OpenDyslexic 3" w:hAnsi="OpenDyslexic 3"/>
          <w:color w:val="000000" w:themeColor="text1"/>
          <w:highlight w:val="cyan"/>
          <w:u w:val="single"/>
        </w:rPr>
        <w:t>is</w:t>
      </w:r>
      <w:r w:rsidRPr="000A7573">
        <w:rPr>
          <w:rFonts w:ascii="OpenDyslexic 3" w:hAnsi="OpenDyslexic 3"/>
          <w:color w:val="000000" w:themeColor="text1"/>
          <w:u w:val="single"/>
        </w:rPr>
        <w:t xml:space="preserve"> the </w:t>
      </w:r>
      <w:r w:rsidRPr="000A7573">
        <w:rPr>
          <w:rStyle w:val="Emphasis"/>
          <w:rFonts w:ascii="OpenDyslexic 3" w:hAnsi="OpenDyslexic 3"/>
        </w:rPr>
        <w:t>evacuation of meaning</w:t>
      </w:r>
      <w:r w:rsidRPr="000A7573">
        <w:rPr>
          <w:rFonts w:ascii="OpenDyslexic 3" w:hAnsi="OpenDyslexic 3"/>
          <w:color w:val="000000" w:themeColor="text1"/>
          <w:u w:val="single"/>
        </w:rPr>
        <w:t xml:space="preserve">, </w:t>
      </w:r>
      <w:r w:rsidRPr="000A7573">
        <w:rPr>
          <w:rFonts w:ascii="OpenDyslexic 3" w:hAnsi="OpenDyslexic 3"/>
          <w:color w:val="000000" w:themeColor="text1"/>
          <w:highlight w:val="cyan"/>
          <w:u w:val="single"/>
        </w:rPr>
        <w:t xml:space="preserve">the </w:t>
      </w:r>
      <w:r w:rsidRPr="000A7573">
        <w:rPr>
          <w:rStyle w:val="Emphasis"/>
          <w:rFonts w:ascii="OpenDyslexic 3" w:hAnsi="OpenDyslexic 3"/>
          <w:highlight w:val="cyan"/>
        </w:rPr>
        <w:t>narration</w:t>
      </w:r>
      <w:r w:rsidRPr="000A7573">
        <w:rPr>
          <w:rFonts w:ascii="OpenDyslexic 3" w:hAnsi="OpenDyslexic 3"/>
          <w:color w:val="000000" w:themeColor="text1"/>
          <w:highlight w:val="cyan"/>
          <w:u w:val="single"/>
        </w:rPr>
        <w:t xml:space="preserve"> of</w:t>
      </w:r>
      <w:r w:rsidRPr="000A7573">
        <w:rPr>
          <w:rFonts w:ascii="OpenDyslexic 3" w:hAnsi="OpenDyslexic 3"/>
          <w:color w:val="000000" w:themeColor="text1"/>
          <w:u w:val="single"/>
        </w:rPr>
        <w:t xml:space="preserve"> systematic </w:t>
      </w:r>
      <w:r w:rsidRPr="000A7573">
        <w:rPr>
          <w:rFonts w:ascii="OpenDyslexic 3" w:hAnsi="OpenDyslexic 3"/>
          <w:color w:val="000000" w:themeColor="text1"/>
          <w:highlight w:val="cyan"/>
          <w:u w:val="single"/>
        </w:rPr>
        <w:t xml:space="preserve">labor </w:t>
      </w:r>
      <w:r w:rsidRPr="000A7573">
        <w:rPr>
          <w:rStyle w:val="Emphasis"/>
          <w:rFonts w:ascii="OpenDyslexic 3" w:hAnsi="OpenDyslexic 3"/>
          <w:highlight w:val="cyan"/>
        </w:rPr>
        <w:t>exploitation</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as</w:t>
      </w:r>
      <w:r w:rsidRPr="000A7573">
        <w:rPr>
          <w:rFonts w:ascii="OpenDyslexic 3" w:hAnsi="OpenDyslexic 3"/>
          <w:color w:val="000000" w:themeColor="text1"/>
          <w:u w:val="single"/>
        </w:rPr>
        <w:t xml:space="preserve"> merely a concern of </w:t>
      </w:r>
      <w:r w:rsidRPr="000A7573">
        <w:rPr>
          <w:rStyle w:val="Emphasis"/>
          <w:rFonts w:ascii="OpenDyslexic 3" w:hAnsi="OpenDyslexic 3"/>
          <w:highlight w:val="cyan"/>
        </w:rPr>
        <w:t>individual preference</w:t>
      </w:r>
      <w:r w:rsidRPr="000A7573">
        <w:rPr>
          <w:rFonts w:ascii="OpenDyslexic 3" w:hAnsi="OpenDyslexic 3"/>
          <w:color w:val="000000" w:themeColor="text1"/>
          <w:sz w:val="14"/>
        </w:rPr>
        <w:t xml:space="preserve"> (</w:t>
      </w:r>
      <w:r w:rsidRPr="000A7573">
        <w:rPr>
          <w:rFonts w:ascii="OpenDyslexic 3" w:hAnsi="OpenDyslexic 3"/>
          <w:i/>
          <w:iCs/>
          <w:color w:val="000000" w:themeColor="text1"/>
          <w:sz w:val="14"/>
        </w:rPr>
        <w:t>get another job</w:t>
      </w:r>
      <w:r w:rsidRPr="000A7573">
        <w:rPr>
          <w:rFonts w:ascii="OpenDyslexic 3" w:hAnsi="OpenDyslexic 3"/>
          <w:color w:val="000000" w:themeColor="text1"/>
          <w:sz w:val="14"/>
        </w:rPr>
        <w:t xml:space="preserve">), </w:t>
      </w:r>
      <w:r w:rsidRPr="000A7573">
        <w:rPr>
          <w:rFonts w:ascii="OpenDyslexic 3" w:hAnsi="OpenDyslexic 3"/>
          <w:color w:val="000000" w:themeColor="text1"/>
          <w:u w:val="single"/>
        </w:rPr>
        <w:t xml:space="preserve">and </w:t>
      </w:r>
      <w:r w:rsidRPr="000A7573">
        <w:rPr>
          <w:rFonts w:ascii="OpenDyslexic 3" w:hAnsi="OpenDyslexic 3"/>
          <w:color w:val="000000" w:themeColor="text1"/>
          <w:highlight w:val="cyan"/>
          <w:u w:val="single"/>
        </w:rPr>
        <w:t>a</w:t>
      </w:r>
      <w:r w:rsidRPr="000A7573">
        <w:rPr>
          <w:rFonts w:ascii="OpenDyslexic 3" w:hAnsi="OpenDyslexic 3"/>
          <w:color w:val="000000" w:themeColor="text1"/>
          <w:u w:val="single"/>
        </w:rPr>
        <w:t xml:space="preserve"> fundamental </w:t>
      </w:r>
      <w:r w:rsidRPr="000A7573">
        <w:rPr>
          <w:rStyle w:val="Emphasis"/>
          <w:rFonts w:ascii="OpenDyslexic 3" w:hAnsi="OpenDyslexic 3"/>
          <w:highlight w:val="cyan"/>
        </w:rPr>
        <w:t>narrative suppression</w:t>
      </w:r>
      <w:r w:rsidRPr="000A7573">
        <w:rPr>
          <w:rFonts w:ascii="OpenDyslexic 3" w:hAnsi="OpenDyslexic 3"/>
          <w:color w:val="000000" w:themeColor="text1"/>
          <w:highlight w:val="cyan"/>
          <w:u w:val="single"/>
        </w:rPr>
        <w:t xml:space="preserve"> of the </w:t>
      </w:r>
      <w:r w:rsidRPr="000A7573">
        <w:rPr>
          <w:rStyle w:val="Emphasis"/>
          <w:rFonts w:ascii="OpenDyslexic 3" w:hAnsi="OpenDyslexic 3"/>
          <w:highlight w:val="cyan"/>
        </w:rPr>
        <w:t>supply chain</w:t>
      </w:r>
      <w:r w:rsidRPr="000A7573">
        <w:rPr>
          <w:rFonts w:ascii="OpenDyslexic 3" w:hAnsi="OpenDyslexic 3"/>
          <w:color w:val="000000" w:themeColor="text1"/>
          <w:highlight w:val="cyan"/>
          <w:u w:val="single"/>
        </w:rPr>
        <w:t>.</w:t>
      </w:r>
    </w:p>
    <w:p w14:paraId="075E39D3" w14:textId="77777777" w:rsidR="009E680A" w:rsidRPr="000A7573" w:rsidRDefault="009E680A" w:rsidP="009E680A">
      <w:pPr>
        <w:rPr>
          <w:rFonts w:ascii="OpenDyslexic 3" w:hAnsi="OpenDyslexic 3"/>
          <w:color w:val="000000" w:themeColor="text1"/>
          <w:u w:val="single"/>
        </w:rPr>
      </w:pPr>
      <w:r w:rsidRPr="000A7573">
        <w:rPr>
          <w:rFonts w:ascii="OpenDyslexic 3" w:hAnsi="OpenDyslexic 3"/>
          <w:color w:val="000000" w:themeColor="text1"/>
          <w:sz w:val="14"/>
        </w:rPr>
        <w:t>To speculatively reconstruct the supply chain: Mr. Alam tells the </w:t>
      </w:r>
      <w:r w:rsidRPr="000A7573">
        <w:rPr>
          <w:rFonts w:ascii="OpenDyslexic 3" w:hAnsi="OpenDyslexic 3"/>
          <w:i/>
          <w:iCs/>
          <w:color w:val="000000" w:themeColor="text1"/>
          <w:sz w:val="14"/>
        </w:rPr>
        <w:t>New York Times </w:t>
      </w:r>
      <w:r w:rsidRPr="000A7573">
        <w:rPr>
          <w:rFonts w:ascii="OpenDyslexic 3" w:hAnsi="OpenDyslexic 3"/>
          <w:color w:val="000000" w:themeColor="text1"/>
          <w:sz w:val="14"/>
        </w:rPr>
        <w:t>that he sells bananas for thirty-five cents apiece, or four for a dollar, and is paid twelve dollars an hour and works twelve-hour shifts; Sotheby’s buys one from him on behalf of an auction and sells the piece for over $6 million. The crypto buyer proceeds to cannibalize the purchase in order to further embellish various disembodied grifts. (In May 2025, he was among the attendees at the </w:t>
      </w:r>
      <w:hyperlink r:id="rId13" w:tgtFrame="_blank" w:history="1">
        <w:r w:rsidRPr="000A7573">
          <w:rPr>
            <w:rStyle w:val="Hyperlink"/>
            <w:rFonts w:ascii="OpenDyslexic 3" w:hAnsi="OpenDyslexic 3"/>
            <w:color w:val="000000" w:themeColor="text1"/>
            <w:sz w:val="14"/>
            <w:u w:val="none"/>
          </w:rPr>
          <w:t>dinner</w:t>
        </w:r>
      </w:hyperlink>
      <w:r w:rsidRPr="000A7573">
        <w:rPr>
          <w:rFonts w:ascii="OpenDyslexic 3" w:hAnsi="OpenDyslexic 3"/>
          <w:color w:val="000000" w:themeColor="text1"/>
          <w:sz w:val="14"/>
        </w:rPr>
        <w:t xml:space="preserve"> for major investors in a certain meme coin.) What is not explicit but can be gauged is how someone else sold the fruit to the owner of the stand. Before this sale, many people who are not in the United States or Europe tended to the banana plant, soil, and water, and many others picked and packed this and other crops. Not to mention the various middlemen, who are only being invoked as a reminder that management overhead remains steep, and various corporations and subcontractors partake in the scheme and may or may not receive subsidies for overseeing this extraction. </w:t>
      </w:r>
      <w:r w:rsidRPr="000A7573">
        <w:rPr>
          <w:rStyle w:val="Emphasis"/>
          <w:rFonts w:ascii="OpenDyslexic 3" w:hAnsi="OpenDyslexic 3"/>
          <w:highlight w:val="cyan"/>
        </w:rPr>
        <w:t>Neocolonial dynamics</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cannot be denied</w:t>
      </w:r>
      <w:r w:rsidRPr="000A7573">
        <w:rPr>
          <w:rFonts w:ascii="OpenDyslexic 3" w:hAnsi="OpenDyslexic 3"/>
          <w:color w:val="000000" w:themeColor="text1"/>
          <w:u w:val="single"/>
        </w:rPr>
        <w:t xml:space="preserve"> when we examine how little the workers in the producing country make compared to the profits earned by the exporters.</w:t>
      </w:r>
      <w:r w:rsidRPr="000A7573">
        <w:rPr>
          <w:rFonts w:ascii="OpenDyslexic 3" w:hAnsi="OpenDyslexic 3"/>
          <w:color w:val="000000" w:themeColor="text1"/>
          <w:sz w:val="14"/>
        </w:rPr>
        <w:t xml:space="preserve"> Citing anthropologist Darcy Ribeiro, </w:t>
      </w:r>
      <w:hyperlink r:id="rId14" w:history="1">
        <w:r w:rsidRPr="000A7573">
          <w:rPr>
            <w:rStyle w:val="Hyperlink"/>
            <w:rFonts w:ascii="OpenDyslexic 3" w:hAnsi="OpenDyslexic 3"/>
            <w:color w:val="000000" w:themeColor="text1"/>
            <w:sz w:val="14"/>
            <w:u w:val="none"/>
          </w:rPr>
          <w:t>Eduardo Galeano</w:t>
        </w:r>
      </w:hyperlink>
      <w:r w:rsidRPr="000A7573">
        <w:rPr>
          <w:rFonts w:ascii="OpenDyslexic 3" w:hAnsi="OpenDyslexic 3"/>
          <w:color w:val="000000" w:themeColor="text1"/>
          <w:sz w:val="14"/>
        </w:rPr>
        <w:t> writes that “</w:t>
      </w:r>
      <w:r w:rsidRPr="000A7573">
        <w:rPr>
          <w:rFonts w:ascii="OpenDyslexic 3" w:hAnsi="OpenDyslexic 3"/>
          <w:color w:val="000000" w:themeColor="text1"/>
          <w:highlight w:val="cyan"/>
          <w:u w:val="single"/>
        </w:rPr>
        <w:t xml:space="preserve">for </w:t>
      </w:r>
      <w:r w:rsidRPr="000A7573">
        <w:rPr>
          <w:rStyle w:val="Emphasis"/>
          <w:rFonts w:ascii="OpenDyslexic 3" w:hAnsi="OpenDyslexic 3"/>
          <w:highlight w:val="cyan"/>
        </w:rPr>
        <w:t>every dollar</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produced</w:t>
      </w:r>
      <w:r w:rsidRPr="000A7573">
        <w:rPr>
          <w:rFonts w:ascii="OpenDyslexic 3" w:hAnsi="OpenDyslexic 3"/>
          <w:color w:val="000000" w:themeColor="text1"/>
          <w:u w:val="single"/>
        </w:rPr>
        <w:t xml:space="preserve"> from </w:t>
      </w:r>
      <w:r w:rsidRPr="000A7573">
        <w:rPr>
          <w:rStyle w:val="Emphasis"/>
          <w:rFonts w:ascii="OpenDyslexic 3" w:hAnsi="OpenDyslexic 3"/>
          <w:highlight w:val="cyan"/>
        </w:rPr>
        <w:t>exporting</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bananas</w:t>
      </w:r>
      <w:r w:rsidRPr="000A7573">
        <w:rPr>
          <w:rFonts w:ascii="OpenDyslexic 3" w:hAnsi="OpenDyslexic 3"/>
          <w:color w:val="000000" w:themeColor="text1"/>
          <w:u w:val="single"/>
        </w:rPr>
        <w:t xml:space="preserve">, just </w:t>
      </w:r>
      <w:r w:rsidRPr="000A7573">
        <w:rPr>
          <w:rStyle w:val="Emphasis"/>
          <w:rFonts w:ascii="OpenDyslexic 3" w:hAnsi="OpenDyslexic 3"/>
          <w:highlight w:val="cyan"/>
        </w:rPr>
        <w:t>eleven cents</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remain</w:t>
      </w:r>
      <w:r w:rsidRPr="000A7573">
        <w:rPr>
          <w:rFonts w:ascii="OpenDyslexic 3" w:hAnsi="OpenDyslexic 3"/>
          <w:color w:val="000000" w:themeColor="text1"/>
          <w:highlight w:val="cyan"/>
          <w:u w:val="single"/>
        </w:rPr>
        <w:t xml:space="preserve"> in the </w:t>
      </w:r>
      <w:r w:rsidRPr="000A7573">
        <w:rPr>
          <w:rStyle w:val="Emphasis"/>
          <w:rFonts w:ascii="OpenDyslexic 3" w:hAnsi="OpenDyslexic 3"/>
          <w:highlight w:val="cyan"/>
        </w:rPr>
        <w:t>producing</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country</w:t>
      </w:r>
      <w:r w:rsidRPr="000A7573">
        <w:rPr>
          <w:rFonts w:ascii="OpenDyslexic 3" w:hAnsi="OpenDyslexic 3"/>
          <w:color w:val="000000" w:themeColor="text1"/>
          <w:u w:val="single"/>
        </w:rPr>
        <w:t xml:space="preserve">. Of those eleven cents, </w:t>
      </w:r>
      <w:r w:rsidRPr="000A7573">
        <w:rPr>
          <w:rStyle w:val="Emphasis"/>
          <w:rFonts w:ascii="OpenDyslexic 3" w:hAnsi="OpenDyslexic 3"/>
        </w:rPr>
        <w:t>only</w:t>
      </w:r>
      <w:r w:rsidRPr="000A7573">
        <w:rPr>
          <w:rFonts w:ascii="OpenDyslexic 3" w:hAnsi="OpenDyslexic 3"/>
          <w:color w:val="000000" w:themeColor="text1"/>
          <w:u w:val="single"/>
        </w:rPr>
        <w:t xml:space="preserve"> </w:t>
      </w:r>
      <w:r w:rsidRPr="000A7573">
        <w:rPr>
          <w:rFonts w:ascii="OpenDyslexic 3" w:hAnsi="OpenDyslexic 3"/>
          <w:color w:val="000000" w:themeColor="text1"/>
          <w:highlight w:val="cyan"/>
          <w:u w:val="single"/>
        </w:rPr>
        <w:t xml:space="preserve">a </w:t>
      </w:r>
      <w:r w:rsidRPr="000A7573">
        <w:rPr>
          <w:rStyle w:val="Emphasis"/>
          <w:rFonts w:ascii="OpenDyslexic 3" w:hAnsi="OpenDyslexic 3"/>
          <w:highlight w:val="cyan"/>
        </w:rPr>
        <w:t>meager portion</w:t>
      </w:r>
      <w:r w:rsidRPr="000A7573">
        <w:rPr>
          <w:rFonts w:ascii="OpenDyslexic 3" w:hAnsi="OpenDyslexic 3"/>
          <w:color w:val="000000" w:themeColor="text1"/>
          <w:highlight w:val="cyan"/>
          <w:u w:val="single"/>
        </w:rPr>
        <w:t xml:space="preserve"> goes to </w:t>
      </w:r>
      <w:r w:rsidRPr="000A7573">
        <w:rPr>
          <w:rFonts w:ascii="OpenDyslexic 3" w:hAnsi="OpenDyslexic 3"/>
          <w:color w:val="000000" w:themeColor="text1"/>
          <w:u w:val="single"/>
        </w:rPr>
        <w:t xml:space="preserve">the </w:t>
      </w:r>
      <w:r w:rsidRPr="000A7573">
        <w:rPr>
          <w:rStyle w:val="Emphasis"/>
          <w:rFonts w:ascii="OpenDyslexic 3" w:hAnsi="OpenDyslexic 3"/>
          <w:highlight w:val="cyan"/>
        </w:rPr>
        <w:t>plantation workers</w:t>
      </w:r>
      <w:r w:rsidRPr="000A7573">
        <w:rPr>
          <w:rFonts w:ascii="OpenDyslexic 3" w:hAnsi="OpenDyslexic 3"/>
          <w:color w:val="000000" w:themeColor="text1"/>
          <w:u w:val="single"/>
        </w:rPr>
        <w:t xml:space="preserve">. Do the proportions change when a Latin American country exports automobiles?” This is to ask: </w:t>
      </w:r>
      <w:r w:rsidRPr="000A7573">
        <w:rPr>
          <w:rStyle w:val="Emphasis"/>
          <w:rFonts w:ascii="OpenDyslexic 3" w:hAnsi="OpenDyslexic 3"/>
        </w:rPr>
        <w:t>If the conditions remain as the objects are altered, how might the conditions be transformed?</w:t>
      </w:r>
    </w:p>
    <w:p w14:paraId="44DD02B5"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sz w:val="14"/>
        </w:rPr>
        <w:t>A fantastical text concerning transformation, Jacob Wren’s novel </w:t>
      </w:r>
      <w:hyperlink r:id="rId15" w:history="1">
        <w:r w:rsidRPr="000A7573">
          <w:rPr>
            <w:rStyle w:val="Hyperlink"/>
            <w:rFonts w:ascii="OpenDyslexic 3" w:hAnsi="OpenDyslexic 3"/>
            <w:i/>
            <w:iCs/>
            <w:color w:val="000000" w:themeColor="text1"/>
            <w:sz w:val="14"/>
            <w:u w:val="none"/>
          </w:rPr>
          <w:t>Dry Your Tears to Perfect Your Aim</w:t>
        </w:r>
      </w:hyperlink>
      <w:r w:rsidRPr="000A7573">
        <w:rPr>
          <w:rFonts w:ascii="OpenDyslexic 3" w:hAnsi="OpenDyslexic 3"/>
          <w:color w:val="000000" w:themeColor="text1"/>
          <w:sz w:val="14"/>
        </w:rPr>
        <w:t> follows a narrator to an unidentified liberated zone, where noncapitalist, collective practices are formed, reworked, and communalized. The zone is unidyllic as it continues to be bombed and fired upon by nearby and faraway imperialists. Amidst the daily raids, the narrator is allowed to sit in on town meetings, where economics and trade become reinvented. In one such meeting, the narrator hears a woman discussing how concerns over goods being “too expensive” must also be applied to items being “too cheap.” She says, “Just as you mustn’t accept a price that is too high, you also must not fight, nor constantly search, for a price that is too low … You need to understand that those who sell you these things also need to live.”</w:t>
      </w:r>
    </w:p>
    <w:p w14:paraId="6DBDB64A"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sz w:val="14"/>
        </w:rPr>
        <w:t xml:space="preserve">This gallows humor highlights the disparities between life and death and locates a price so low that some are explicitly not allowed to live. Tellingly, </w:t>
      </w:r>
      <w:r w:rsidRPr="000A7573">
        <w:rPr>
          <w:rStyle w:val="Emphasis"/>
          <w:rFonts w:ascii="OpenDyslexic 3" w:hAnsi="OpenDyslexic 3"/>
          <w:highlight w:val="cyan"/>
        </w:rPr>
        <w:t>Cattelan</w:t>
      </w:r>
      <w:r w:rsidRPr="000A7573">
        <w:rPr>
          <w:rFonts w:ascii="OpenDyslexic 3" w:hAnsi="OpenDyslexic 3"/>
          <w:color w:val="000000" w:themeColor="text1"/>
          <w:u w:val="single"/>
        </w:rPr>
        <w:t xml:space="preserve">, the supposed prankster who will sell and hire others to do everything and treats all matter as dispensable, </w:t>
      </w:r>
      <w:r w:rsidRPr="000A7573">
        <w:rPr>
          <w:rStyle w:val="Emphasis"/>
          <w:rFonts w:ascii="OpenDyslexic 3" w:hAnsi="OpenDyslexic 3"/>
          <w:highlight w:val="cyan"/>
        </w:rPr>
        <w:t>predictably</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imposes</w:t>
      </w:r>
      <w:r w:rsidRPr="000A7573">
        <w:rPr>
          <w:rFonts w:ascii="OpenDyslexic 3" w:hAnsi="OpenDyslexic 3"/>
          <w:color w:val="000000" w:themeColor="text1"/>
          <w:highlight w:val="cyan"/>
          <w:u w:val="single"/>
        </w:rPr>
        <w:t xml:space="preserve"> a </w:t>
      </w:r>
      <w:r w:rsidRPr="000A7573">
        <w:rPr>
          <w:rStyle w:val="Emphasis"/>
          <w:rFonts w:ascii="OpenDyslexic 3" w:hAnsi="OpenDyslexic 3"/>
          <w:highlight w:val="cyan"/>
        </w:rPr>
        <w:t>boundary on engagement</w:t>
      </w:r>
      <w:r w:rsidRPr="000A7573">
        <w:rPr>
          <w:rFonts w:ascii="OpenDyslexic 3" w:hAnsi="OpenDyslexic 3"/>
          <w:color w:val="000000" w:themeColor="text1"/>
          <w:highlight w:val="cyan"/>
          <w:u w:val="single"/>
        </w:rPr>
        <w:t xml:space="preserve"> with his own critique.</w:t>
      </w:r>
      <w:r w:rsidRPr="000A7573">
        <w:rPr>
          <w:rFonts w:ascii="OpenDyslexic 3" w:hAnsi="OpenDyslexic 3"/>
          <w:color w:val="000000" w:themeColor="text1"/>
          <w:sz w:val="14"/>
        </w:rPr>
        <w:t xml:space="preserve"> In response to Mr. Alam’s critiques of his exploitation, Cattelan </w:t>
      </w:r>
      <w:r w:rsidRPr="000A7573">
        <w:rPr>
          <w:rFonts w:ascii="OpenDyslexic 3" w:hAnsi="OpenDyslexic 3"/>
          <w:color w:val="000000" w:themeColor="text1"/>
          <w:u w:val="single"/>
        </w:rPr>
        <w:t xml:space="preserve">stated that “art, by its nature, does not solve problems—if it did, it would be politics.” </w:t>
      </w:r>
      <w:r w:rsidRPr="000A7573">
        <w:rPr>
          <w:rStyle w:val="Emphasis"/>
          <w:rFonts w:ascii="OpenDyslexic 3" w:hAnsi="OpenDyslexic 3"/>
          <w:highlight w:val="cyan"/>
        </w:rPr>
        <w:t>Evading criticism</w:t>
      </w:r>
      <w:r w:rsidRPr="000A7573">
        <w:rPr>
          <w:rFonts w:ascii="OpenDyslexic 3" w:hAnsi="OpenDyslexic 3"/>
          <w:color w:val="000000" w:themeColor="text1"/>
          <w:highlight w:val="cyan"/>
          <w:u w:val="single"/>
        </w:rPr>
        <w:t xml:space="preserve"> through</w:t>
      </w:r>
      <w:r w:rsidRPr="000A7573">
        <w:rPr>
          <w:rFonts w:ascii="OpenDyslexic 3" w:hAnsi="OpenDyslexic 3"/>
          <w:color w:val="000000" w:themeColor="text1"/>
          <w:u w:val="single"/>
        </w:rPr>
        <w:t xml:space="preserve"> a well-worn notion of </w:t>
      </w:r>
      <w:r w:rsidRPr="000A7573">
        <w:rPr>
          <w:rStyle w:val="Emphasis"/>
          <w:rFonts w:ascii="OpenDyslexic 3" w:hAnsi="OpenDyslexic 3"/>
          <w:highlight w:val="cyan"/>
        </w:rPr>
        <w:t>aesthetic isolationism</w:t>
      </w:r>
      <w:r w:rsidRPr="000A7573">
        <w:rPr>
          <w:rFonts w:ascii="OpenDyslexic 3" w:hAnsi="OpenDyslexic 3"/>
          <w:color w:val="000000" w:themeColor="text1"/>
          <w:sz w:val="14"/>
        </w:rPr>
        <w:t xml:space="preserve">, Cattelan </w:t>
      </w:r>
      <w:r w:rsidRPr="000A7573">
        <w:rPr>
          <w:rFonts w:ascii="OpenDyslexic 3" w:hAnsi="OpenDyslexic 3"/>
          <w:color w:val="000000" w:themeColor="text1"/>
          <w:u w:val="single"/>
        </w:rPr>
        <w:t xml:space="preserve">offers art that ideologically </w:t>
      </w:r>
      <w:r w:rsidRPr="000A7573">
        <w:rPr>
          <w:rStyle w:val="Emphasis"/>
          <w:rFonts w:ascii="OpenDyslexic 3" w:hAnsi="OpenDyslexic 3"/>
          <w:highlight w:val="cyan"/>
        </w:rPr>
        <w:t>affirms</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status quo</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upholding</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supply-chain repression</w:t>
      </w:r>
      <w:r w:rsidRPr="000A7573">
        <w:rPr>
          <w:rFonts w:ascii="OpenDyslexic 3" w:hAnsi="OpenDyslexic 3"/>
          <w:color w:val="000000" w:themeColor="text1"/>
          <w:highlight w:val="cyan"/>
          <w:u w:val="single"/>
        </w:rPr>
        <w:t xml:space="preserve"> and</w:t>
      </w:r>
      <w:r w:rsidRPr="000A7573">
        <w:rPr>
          <w:rFonts w:ascii="OpenDyslexic 3" w:hAnsi="OpenDyslexic 3"/>
          <w:color w:val="000000" w:themeColor="text1"/>
          <w:u w:val="single"/>
        </w:rPr>
        <w:t xml:space="preserve"> enforcing and </w:t>
      </w:r>
      <w:r w:rsidRPr="000A7573">
        <w:rPr>
          <w:rStyle w:val="Emphasis"/>
          <w:rFonts w:ascii="OpenDyslexic 3" w:hAnsi="OpenDyslexic 3"/>
          <w:highlight w:val="cyan"/>
        </w:rPr>
        <w:t>extending</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class domination</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(He offers, in other words, enmeshed and predictable capitalism-as-art.)</w:t>
      </w:r>
    </w:p>
    <w:p w14:paraId="22071B3D" w14:textId="77777777" w:rsidR="009E680A" w:rsidRPr="000A7573" w:rsidRDefault="009E680A" w:rsidP="009E680A">
      <w:pPr>
        <w:rPr>
          <w:rFonts w:ascii="OpenDyslexic 3" w:hAnsi="OpenDyslexic 3"/>
          <w:color w:val="000000" w:themeColor="text1"/>
          <w:u w:val="single"/>
        </w:rPr>
      </w:pPr>
      <w:r w:rsidRPr="000A7573">
        <w:rPr>
          <w:rFonts w:ascii="OpenDyslexic 3" w:hAnsi="OpenDyslexic 3"/>
          <w:color w:val="000000" w:themeColor="text1"/>
          <w:sz w:val="14"/>
        </w:rPr>
        <w:t>Regarding that which is purposefully degraded and denied in the supply chain: </w:t>
      </w:r>
      <w:hyperlink r:id="rId16" w:history="1">
        <w:r w:rsidRPr="000A7573">
          <w:rPr>
            <w:rStyle w:val="Hyperlink"/>
            <w:rFonts w:ascii="OpenDyslexic 3" w:hAnsi="OpenDyslexic 3"/>
            <w:color w:val="000000" w:themeColor="text1"/>
            <w:sz w:val="14"/>
            <w:u w:val="none"/>
          </w:rPr>
          <w:t>when Daniel Druet</w:t>
        </w:r>
      </w:hyperlink>
      <w:r w:rsidRPr="000A7573">
        <w:rPr>
          <w:rFonts w:ascii="OpenDyslexic 3" w:hAnsi="OpenDyslexic 3"/>
          <w:color w:val="000000" w:themeColor="text1"/>
          <w:sz w:val="14"/>
        </w:rPr>
        <w:t>, the artist who made </w:t>
      </w:r>
      <w:r w:rsidRPr="000A7573">
        <w:rPr>
          <w:rFonts w:ascii="OpenDyslexic 3" w:hAnsi="OpenDyslexic 3"/>
          <w:i/>
          <w:iCs/>
          <w:color w:val="000000" w:themeColor="text1"/>
          <w:sz w:val="14"/>
        </w:rPr>
        <w:t>Untitled (Stephanie)</w:t>
      </w:r>
      <w:r w:rsidRPr="000A7573">
        <w:rPr>
          <w:rFonts w:ascii="OpenDyslexic 3" w:hAnsi="OpenDyslexic 3"/>
          <w:color w:val="000000" w:themeColor="text1"/>
          <w:sz w:val="14"/>
        </w:rPr>
        <w:t xml:space="preserve">, sued Cattelan’s gallery over authorship and payment, contemporary artists such as Sophie Calle signed an open letter in support of Cattelan. It stated: “Daniel Druet’s quest for recognition as the exclusive author of the works imagined by Maurizio Cattelan opens the door to the disqualification of conceptual art.” </w:t>
      </w:r>
      <w:r w:rsidRPr="000A7573">
        <w:rPr>
          <w:rStyle w:val="Emphasis"/>
          <w:rFonts w:ascii="OpenDyslexic 3" w:hAnsi="OpenDyslexic 3"/>
        </w:rPr>
        <w:t>Does</w:t>
      </w:r>
      <w:r w:rsidRPr="000A7573">
        <w:rPr>
          <w:rFonts w:ascii="OpenDyslexic 3" w:hAnsi="OpenDyslexic 3"/>
          <w:color w:val="000000" w:themeColor="text1"/>
          <w:u w:val="single"/>
        </w:rPr>
        <w:t xml:space="preserve"> the qualification of conceptual </w:t>
      </w:r>
      <w:r w:rsidRPr="000A7573">
        <w:rPr>
          <w:rStyle w:val="Emphasis"/>
          <w:rFonts w:ascii="OpenDyslexic 3" w:hAnsi="OpenDyslexic 3"/>
        </w:rPr>
        <w:t>art</w:t>
      </w:r>
      <w:r w:rsidRPr="000A7573">
        <w:rPr>
          <w:rFonts w:ascii="OpenDyslexic 3" w:hAnsi="OpenDyslexic 3"/>
          <w:color w:val="000000" w:themeColor="text1"/>
          <w:u w:val="single"/>
        </w:rPr>
        <w:t xml:space="preserve"> </w:t>
      </w:r>
      <w:r w:rsidRPr="000A7573">
        <w:rPr>
          <w:rStyle w:val="Emphasis"/>
          <w:rFonts w:ascii="OpenDyslexic 3" w:hAnsi="OpenDyslexic 3"/>
        </w:rPr>
        <w:t>hinge</w:t>
      </w:r>
      <w:r w:rsidRPr="000A7573">
        <w:rPr>
          <w:rFonts w:ascii="OpenDyslexic 3" w:hAnsi="OpenDyslexic 3"/>
          <w:color w:val="000000" w:themeColor="text1"/>
          <w:u w:val="single"/>
        </w:rPr>
        <w:t xml:space="preserve"> on the </w:t>
      </w:r>
      <w:r w:rsidRPr="000A7573">
        <w:rPr>
          <w:rStyle w:val="Emphasis"/>
          <w:rFonts w:ascii="OpenDyslexic 3" w:hAnsi="OpenDyslexic 3"/>
        </w:rPr>
        <w:t>erasure of laborers</w:t>
      </w:r>
      <w:r w:rsidRPr="000A7573">
        <w:rPr>
          <w:rFonts w:ascii="OpenDyslexic 3" w:hAnsi="OpenDyslexic 3"/>
          <w:color w:val="000000" w:themeColor="text1"/>
          <w:u w:val="single"/>
        </w:rPr>
        <w:t xml:space="preserve"> and the </w:t>
      </w:r>
      <w:r w:rsidRPr="000A7573">
        <w:rPr>
          <w:rStyle w:val="Emphasis"/>
          <w:rFonts w:ascii="OpenDyslexic 3" w:hAnsi="OpenDyslexic 3"/>
        </w:rPr>
        <w:t>repression of its making?</w:t>
      </w:r>
      <w:r w:rsidRPr="000A7573">
        <w:rPr>
          <w:rFonts w:ascii="OpenDyslexic 3" w:hAnsi="OpenDyslexic 3"/>
          <w:color w:val="000000" w:themeColor="text1"/>
          <w:u w:val="single"/>
        </w:rPr>
        <w:t xml:space="preserve"> The artists who signed the letter seem to think so. Other than capitalism, what qualifies conceptual art?</w:t>
      </w:r>
    </w:p>
    <w:p w14:paraId="05ACAB6F"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u w:val="single"/>
        </w:rPr>
        <w:t>Cattelan’s gallerist</w:t>
      </w:r>
      <w:r w:rsidRPr="000A7573">
        <w:rPr>
          <w:rFonts w:ascii="OpenDyslexic 3" w:hAnsi="OpenDyslexic 3"/>
          <w:color w:val="000000" w:themeColor="text1"/>
          <w:sz w:val="14"/>
        </w:rPr>
        <w:t xml:space="preserve">, Emmanuel Perrotin, </w:t>
      </w:r>
      <w:r w:rsidRPr="000A7573">
        <w:rPr>
          <w:rStyle w:val="Emphasis"/>
          <w:rFonts w:ascii="OpenDyslexic 3" w:hAnsi="OpenDyslexic 3"/>
          <w:highlight w:val="cyan"/>
        </w:rPr>
        <w:t>disorients</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vocabulary of power</w:t>
      </w:r>
      <w:r w:rsidRPr="000A7573">
        <w:rPr>
          <w:rFonts w:ascii="OpenDyslexic 3" w:hAnsi="OpenDyslexic 3"/>
          <w:color w:val="000000" w:themeColor="text1"/>
          <w:highlight w:val="cyan"/>
          <w:u w:val="single"/>
        </w:rPr>
        <w:t xml:space="preserve"> and</w:t>
      </w:r>
      <w:r w:rsidRPr="000A7573">
        <w:rPr>
          <w:rFonts w:ascii="OpenDyslexic 3" w:hAnsi="OpenDyslexic 3"/>
          <w:color w:val="000000" w:themeColor="text1"/>
          <w:u w:val="single"/>
        </w:rPr>
        <w:t xml:space="preserve"> the </w:t>
      </w:r>
      <w:r w:rsidRPr="000A7573">
        <w:rPr>
          <w:rStyle w:val="Emphasis"/>
          <w:rFonts w:ascii="OpenDyslexic 3" w:hAnsi="OpenDyslexic 3"/>
          <w:highlight w:val="cyan"/>
        </w:rPr>
        <w:t>location</w:t>
      </w:r>
      <w:r w:rsidRPr="000A7573">
        <w:rPr>
          <w:rFonts w:ascii="OpenDyslexic 3" w:hAnsi="OpenDyslexic 3"/>
          <w:color w:val="000000" w:themeColor="text1"/>
          <w:highlight w:val="cyan"/>
          <w:u w:val="single"/>
        </w:rPr>
        <w:t xml:space="preserve"> of the </w:t>
      </w:r>
      <w:r w:rsidRPr="000A7573">
        <w:rPr>
          <w:rStyle w:val="Emphasis"/>
          <w:rFonts w:ascii="OpenDyslexic 3" w:hAnsi="OpenDyslexic 3"/>
          <w:highlight w:val="cyan"/>
        </w:rPr>
        <w:t>abused</w:t>
      </w:r>
      <w:r w:rsidRPr="000A7573">
        <w:rPr>
          <w:rFonts w:ascii="OpenDyslexic 3" w:hAnsi="OpenDyslexic 3"/>
          <w:color w:val="000000" w:themeColor="text1"/>
          <w:highlight w:val="cyan"/>
          <w:u w:val="single"/>
        </w:rPr>
        <w:t xml:space="preserve"> to </w:t>
      </w:r>
      <w:r w:rsidRPr="000A7573">
        <w:rPr>
          <w:rStyle w:val="Emphasis"/>
          <w:rFonts w:ascii="OpenDyslexic 3" w:hAnsi="OpenDyslexic 3"/>
          <w:highlight w:val="cyan"/>
        </w:rPr>
        <w:t>affirm</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exploitation</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naturalized</w:t>
      </w:r>
      <w:r w:rsidRPr="000A7573">
        <w:rPr>
          <w:rFonts w:ascii="OpenDyslexic 3" w:hAnsi="OpenDyslexic 3"/>
          <w:color w:val="000000" w:themeColor="text1"/>
          <w:u w:val="single"/>
        </w:rPr>
        <w:t xml:space="preserve"> (but </w:t>
      </w:r>
      <w:r w:rsidRPr="000A7573">
        <w:rPr>
          <w:rStyle w:val="Emphasis"/>
          <w:rFonts w:ascii="OpenDyslexic 3" w:hAnsi="OpenDyslexic 3"/>
        </w:rPr>
        <w:t>not natural</w:t>
      </w:r>
      <w:r w:rsidRPr="000A7573">
        <w:rPr>
          <w:rFonts w:ascii="OpenDyslexic 3" w:hAnsi="OpenDyslexic 3"/>
          <w:color w:val="000000" w:themeColor="text1"/>
          <w:u w:val="single"/>
        </w:rPr>
        <w:t xml:space="preserve">) in preexisting </w:t>
      </w:r>
      <w:r w:rsidRPr="000A7573">
        <w:rPr>
          <w:rStyle w:val="Emphasis"/>
          <w:rFonts w:ascii="OpenDyslexic 3" w:hAnsi="OpenDyslexic 3"/>
          <w:highlight w:val="cyan"/>
        </w:rPr>
        <w:t>labor hierarchies</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Perrotin tells </w:t>
      </w:r>
      <w:r w:rsidRPr="000A7573">
        <w:rPr>
          <w:rFonts w:ascii="OpenDyslexic 3" w:hAnsi="OpenDyslexic 3"/>
          <w:i/>
          <w:iCs/>
          <w:color w:val="000000" w:themeColor="text1"/>
          <w:sz w:val="14"/>
        </w:rPr>
        <w:t>Le Monde </w:t>
      </w:r>
      <w:r w:rsidRPr="000A7573">
        <w:rPr>
          <w:rFonts w:ascii="OpenDyslexic 3" w:hAnsi="OpenDyslexic 3"/>
          <w:color w:val="000000" w:themeColor="text1"/>
          <w:sz w:val="14"/>
        </w:rPr>
        <w:t xml:space="preserve">that “Druet will remain in art history. If he loses, the jurisprudence that we’ve waited for so long will finally protect artists against potential abuses of power by manufacturers we don’t even know. If he wins, all artists will be attacked, and it will be the end of contemporary art in France.” </w:t>
      </w:r>
      <w:r w:rsidRPr="000A7573">
        <w:rPr>
          <w:rStyle w:val="Emphasis"/>
          <w:rFonts w:ascii="OpenDyslexic 3" w:hAnsi="OpenDyslexic 3"/>
          <w:highlight w:val="cyan"/>
        </w:rPr>
        <w:t>Inverting</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critiques of capital</w:t>
      </w:r>
      <w:r w:rsidRPr="000A7573">
        <w:rPr>
          <w:rFonts w:ascii="OpenDyslexic 3" w:hAnsi="OpenDyslexic 3"/>
          <w:color w:val="000000" w:themeColor="text1"/>
          <w:u w:val="single"/>
        </w:rPr>
        <w:t xml:space="preserve"> and capitalism, Perrotin </w:t>
      </w:r>
      <w:r w:rsidRPr="000A7573">
        <w:rPr>
          <w:rStyle w:val="Emphasis"/>
          <w:rFonts w:ascii="OpenDyslexic 3" w:hAnsi="OpenDyslexic 3"/>
        </w:rPr>
        <w:t>contends</w:t>
      </w:r>
      <w:r w:rsidRPr="000A7573">
        <w:rPr>
          <w:rFonts w:ascii="OpenDyslexic 3" w:hAnsi="OpenDyslexic 3"/>
          <w:color w:val="000000" w:themeColor="text1"/>
          <w:u w:val="single"/>
        </w:rPr>
        <w:t xml:space="preserve"> that rather than the subcontracted artisans and laborers, the artists and </w:t>
      </w:r>
      <w:r w:rsidRPr="000A7573">
        <w:rPr>
          <w:rStyle w:val="Emphasis"/>
          <w:rFonts w:ascii="OpenDyslexic 3" w:hAnsi="OpenDyslexic 3"/>
        </w:rPr>
        <w:t>galleries</w:t>
      </w:r>
      <w:r w:rsidRPr="000A7573">
        <w:rPr>
          <w:rFonts w:ascii="OpenDyslexic 3" w:hAnsi="OpenDyslexic 3"/>
          <w:color w:val="000000" w:themeColor="text1"/>
          <w:u w:val="single"/>
        </w:rPr>
        <w:t xml:space="preserve"> must be </w:t>
      </w:r>
      <w:r w:rsidRPr="000A7573">
        <w:rPr>
          <w:rStyle w:val="Emphasis"/>
          <w:rFonts w:ascii="OpenDyslexic 3" w:hAnsi="OpenDyslexic 3"/>
        </w:rPr>
        <w:t>protected</w:t>
      </w:r>
      <w:r w:rsidRPr="000A7573">
        <w:rPr>
          <w:rFonts w:ascii="OpenDyslexic 3" w:hAnsi="OpenDyslexic 3"/>
          <w:color w:val="000000" w:themeColor="text1"/>
          <w:u w:val="single"/>
        </w:rPr>
        <w:t xml:space="preserve"> from the “attack” and “power” of </w:t>
      </w:r>
      <w:r w:rsidRPr="000A7573">
        <w:rPr>
          <w:rStyle w:val="Emphasis"/>
          <w:rFonts w:ascii="OpenDyslexic 3" w:hAnsi="OpenDyslexic 3"/>
        </w:rPr>
        <w:t>artisans</w:t>
      </w:r>
      <w:r w:rsidRPr="000A7573">
        <w:rPr>
          <w:rFonts w:ascii="OpenDyslexic 3" w:hAnsi="OpenDyslexic 3"/>
          <w:color w:val="000000" w:themeColor="text1"/>
          <w:u w:val="single"/>
        </w:rPr>
        <w:t xml:space="preserve"> and </w:t>
      </w:r>
      <w:r w:rsidRPr="000A7573">
        <w:rPr>
          <w:rStyle w:val="Emphasis"/>
          <w:rFonts w:ascii="OpenDyslexic 3" w:hAnsi="OpenDyslexic 3"/>
        </w:rPr>
        <w:t>laborers</w:t>
      </w:r>
      <w:r w:rsidRPr="000A7573">
        <w:rPr>
          <w:rFonts w:ascii="OpenDyslexic 3" w:hAnsi="OpenDyslexic 3"/>
          <w:color w:val="000000" w:themeColor="text1"/>
          <w:u w:val="single"/>
        </w:rPr>
        <w:t xml:space="preserve">. In wanting to </w:t>
      </w:r>
      <w:r w:rsidRPr="000A7573">
        <w:rPr>
          <w:rStyle w:val="Emphasis"/>
          <w:rFonts w:ascii="OpenDyslexic 3" w:hAnsi="OpenDyslexic 3"/>
        </w:rPr>
        <w:t>dismiss</w:t>
      </w:r>
      <w:r w:rsidRPr="000A7573">
        <w:rPr>
          <w:rFonts w:ascii="OpenDyslexic 3" w:hAnsi="OpenDyslexic 3"/>
          <w:color w:val="000000" w:themeColor="text1"/>
          <w:u w:val="single"/>
        </w:rPr>
        <w:t xml:space="preserve"> structures of </w:t>
      </w:r>
      <w:r w:rsidRPr="000A7573">
        <w:rPr>
          <w:rStyle w:val="Emphasis"/>
          <w:rFonts w:ascii="OpenDyslexic 3" w:hAnsi="OpenDyslexic 3"/>
        </w:rPr>
        <w:t>accountability</w:t>
      </w:r>
      <w:r w:rsidRPr="000A7573">
        <w:rPr>
          <w:rFonts w:ascii="OpenDyslexic 3" w:hAnsi="OpenDyslexic 3"/>
          <w:color w:val="000000" w:themeColor="text1"/>
          <w:sz w:val="14"/>
        </w:rPr>
        <w:t xml:space="preserve">, Perrotin </w:t>
      </w:r>
      <w:r w:rsidRPr="000A7573">
        <w:rPr>
          <w:rStyle w:val="Emphasis"/>
          <w:rFonts w:ascii="OpenDyslexic 3" w:hAnsi="OpenDyslexic 3"/>
        </w:rPr>
        <w:t>reveals</w:t>
      </w:r>
      <w:r w:rsidRPr="000A7573">
        <w:rPr>
          <w:rFonts w:ascii="OpenDyslexic 3" w:hAnsi="OpenDyslexic 3"/>
          <w:color w:val="000000" w:themeColor="text1"/>
          <w:sz w:val="14"/>
        </w:rPr>
        <w:t xml:space="preserve"> his </w:t>
      </w:r>
      <w:r w:rsidRPr="000A7573">
        <w:rPr>
          <w:rStyle w:val="Emphasis"/>
          <w:rFonts w:ascii="OpenDyslexic 3" w:hAnsi="OpenDyslexic 3"/>
        </w:rPr>
        <w:t>elite position</w:t>
      </w:r>
      <w:r w:rsidRPr="000A7573">
        <w:rPr>
          <w:rFonts w:ascii="OpenDyslexic 3" w:hAnsi="OpenDyslexic 3"/>
          <w:color w:val="000000" w:themeColor="text1"/>
          <w:u w:val="single"/>
        </w:rPr>
        <w:t xml:space="preserve"> on the hierarchy by pointing to the anonymity of those below</w:t>
      </w:r>
      <w:r w:rsidRPr="000A7573">
        <w:rPr>
          <w:rFonts w:ascii="OpenDyslexic 3" w:hAnsi="OpenDyslexic 3"/>
          <w:color w:val="000000" w:themeColor="text1"/>
          <w:sz w:val="14"/>
        </w:rPr>
        <w:t xml:space="preserve"> (“manufacturers we don’t even know”).</w:t>
      </w:r>
    </w:p>
    <w:p w14:paraId="4C39849C"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sz w:val="14"/>
        </w:rPr>
        <w:t>Invoking Mustapha Khayati—former member of the Situationist International—once more, he writes about the function of language in counterrevolutionary, reactionary frameworks. His analysis is relevant to the Cattelan variant of reaction. In 1966 Khayati </w:t>
      </w:r>
      <w:hyperlink r:id="rId17" w:history="1">
        <w:r w:rsidRPr="000A7573">
          <w:rPr>
            <w:rStyle w:val="Hyperlink"/>
            <w:rFonts w:ascii="OpenDyslexic 3" w:hAnsi="OpenDyslexic 3"/>
            <w:color w:val="000000" w:themeColor="text1"/>
            <w:sz w:val="14"/>
            <w:u w:val="none"/>
          </w:rPr>
          <w:t>writes</w:t>
        </w:r>
      </w:hyperlink>
      <w:r w:rsidRPr="000A7573">
        <w:rPr>
          <w:rFonts w:ascii="OpenDyslexic 3" w:hAnsi="OpenDyslexic 3"/>
          <w:color w:val="000000" w:themeColor="text1"/>
          <w:sz w:val="14"/>
        </w:rPr>
        <w:t>,</w:t>
      </w:r>
    </w:p>
    <w:p w14:paraId="55A132DB" w14:textId="77777777" w:rsidR="009E680A" w:rsidRPr="000A7573" w:rsidRDefault="009E680A" w:rsidP="009E680A">
      <w:pPr>
        <w:ind w:left="720"/>
        <w:rPr>
          <w:rFonts w:ascii="OpenDyslexic 3" w:hAnsi="OpenDyslexic 3"/>
          <w:color w:val="000000" w:themeColor="text1"/>
          <w:sz w:val="14"/>
        </w:rPr>
      </w:pPr>
      <w:r w:rsidRPr="000A7573">
        <w:rPr>
          <w:rFonts w:ascii="OpenDyslexic 3" w:hAnsi="OpenDyslexic 3"/>
          <w:color w:val="000000" w:themeColor="text1"/>
          <w:u w:val="single"/>
        </w:rPr>
        <w:t>The decline of radical thought considerably increases the power of words, the words of power … Words forged by revolutionary criticism are like partisans’ weapons: abandoned on the battlefield, they fall into the hands of the counterrevolution.</w:t>
      </w:r>
      <w:r w:rsidRPr="000A7573">
        <w:rPr>
          <w:rFonts w:ascii="OpenDyslexic 3" w:hAnsi="OpenDyslexic 3"/>
          <w:color w:val="000000" w:themeColor="text1"/>
          <w:sz w:val="14"/>
        </w:rPr>
        <w:t xml:space="preserve"> And like prisoners of war, they are subjected to forced labor. </w:t>
      </w:r>
      <w:r w:rsidRPr="000A7573">
        <w:rPr>
          <w:rFonts w:ascii="OpenDyslexic 3" w:hAnsi="OpenDyslexic 3"/>
          <w:color w:val="000000" w:themeColor="text1"/>
          <w:u w:val="single"/>
        </w:rPr>
        <w:t>Our most direct enemies are the proponents and established functionaries of false critique.</w:t>
      </w:r>
    </w:p>
    <w:p w14:paraId="2428E1C3" w14:textId="77777777" w:rsidR="009E680A" w:rsidRPr="000A7573" w:rsidRDefault="009E680A" w:rsidP="009E680A">
      <w:pPr>
        <w:rPr>
          <w:rFonts w:ascii="OpenDyslexic 3" w:hAnsi="OpenDyslexic 3"/>
          <w:color w:val="000000" w:themeColor="text1"/>
          <w:sz w:val="14"/>
        </w:rPr>
      </w:pPr>
      <w:r w:rsidRPr="000A7573">
        <w:rPr>
          <w:rStyle w:val="Emphasis"/>
          <w:rFonts w:ascii="OpenDyslexic 3" w:hAnsi="OpenDyslexic 3"/>
          <w:highlight w:val="cyan"/>
        </w:rPr>
        <w:t>Instrumentalizing</w:t>
      </w:r>
      <w:r w:rsidRPr="000A7573">
        <w:rPr>
          <w:rFonts w:ascii="OpenDyslexic 3" w:hAnsi="OpenDyslexic 3"/>
          <w:color w:val="000000" w:themeColor="text1"/>
          <w:u w:val="single"/>
        </w:rPr>
        <w:t xml:space="preserve"> the thrust of </w:t>
      </w:r>
      <w:r w:rsidRPr="000A7573">
        <w:rPr>
          <w:rStyle w:val="Emphasis"/>
          <w:rFonts w:ascii="OpenDyslexic 3" w:hAnsi="OpenDyslexic 3"/>
          <w:highlight w:val="cyan"/>
        </w:rPr>
        <w:t>Marxist</w:t>
      </w:r>
      <w:r w:rsidRPr="000A7573">
        <w:rPr>
          <w:rFonts w:ascii="OpenDyslexic 3" w:hAnsi="OpenDyslexic 3"/>
          <w:color w:val="000000" w:themeColor="text1"/>
          <w:highlight w:val="cyan"/>
          <w:u w:val="single"/>
        </w:rPr>
        <w:t xml:space="preserve"> and </w:t>
      </w:r>
      <w:r w:rsidRPr="000A7573">
        <w:rPr>
          <w:rStyle w:val="Emphasis"/>
          <w:rFonts w:ascii="OpenDyslexic 3" w:hAnsi="OpenDyslexic 3"/>
          <w:highlight w:val="cyan"/>
        </w:rPr>
        <w:t>feminist</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theory</w:t>
      </w:r>
      <w:r w:rsidRPr="000A7573">
        <w:rPr>
          <w:rFonts w:ascii="OpenDyslexic 3" w:hAnsi="OpenDyslexic 3"/>
          <w:color w:val="000000" w:themeColor="text1"/>
          <w:u w:val="single"/>
        </w:rPr>
        <w:t xml:space="preserve">—which </w:t>
      </w:r>
      <w:r w:rsidRPr="000A7573">
        <w:rPr>
          <w:rStyle w:val="Emphasis"/>
          <w:rFonts w:ascii="OpenDyslexic 3" w:hAnsi="OpenDyslexic 3"/>
          <w:highlight w:val="cyan"/>
        </w:rPr>
        <w:t>clarify</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language of power</w:t>
      </w:r>
      <w:r w:rsidRPr="000A7573">
        <w:rPr>
          <w:rFonts w:ascii="OpenDyslexic 3" w:hAnsi="OpenDyslexic 3"/>
          <w:color w:val="000000" w:themeColor="text1"/>
          <w:u w:val="single"/>
        </w:rPr>
        <w:t xml:space="preserve"> and identify those exploited and abused—Perrotin </w:t>
      </w:r>
      <w:r w:rsidRPr="000A7573">
        <w:rPr>
          <w:rStyle w:val="Emphasis"/>
          <w:rFonts w:ascii="OpenDyslexic 3" w:hAnsi="OpenDyslexic 3"/>
          <w:highlight w:val="cyan"/>
        </w:rPr>
        <w:t>evacuates</w:t>
      </w:r>
      <w:r w:rsidRPr="000A7573">
        <w:rPr>
          <w:rFonts w:ascii="OpenDyslexic 3" w:hAnsi="OpenDyslexic 3"/>
          <w:color w:val="000000" w:themeColor="text1"/>
          <w:u w:val="single"/>
        </w:rPr>
        <w:t xml:space="preserve"> their </w:t>
      </w:r>
      <w:r w:rsidRPr="000A7573">
        <w:rPr>
          <w:rStyle w:val="Emphasis"/>
          <w:rFonts w:ascii="OpenDyslexic 3" w:hAnsi="OpenDyslexic 3"/>
          <w:highlight w:val="cyan"/>
        </w:rPr>
        <w:t>meaning</w:t>
      </w:r>
      <w:r w:rsidRPr="000A7573">
        <w:rPr>
          <w:rFonts w:ascii="OpenDyslexic 3" w:hAnsi="OpenDyslexic 3"/>
          <w:color w:val="000000" w:themeColor="text1"/>
          <w:highlight w:val="cyan"/>
          <w:u w:val="single"/>
        </w:rPr>
        <w:t xml:space="preserve"> to </w:t>
      </w:r>
      <w:r w:rsidRPr="000A7573">
        <w:rPr>
          <w:rStyle w:val="Emphasis"/>
          <w:rFonts w:ascii="OpenDyslexic 3" w:hAnsi="OpenDyslexic 3"/>
          <w:highlight w:val="cyan"/>
        </w:rPr>
        <w:t>maintain</w:t>
      </w:r>
      <w:r w:rsidRPr="000A7573">
        <w:rPr>
          <w:rFonts w:ascii="OpenDyslexic 3" w:hAnsi="OpenDyslexic 3"/>
          <w:color w:val="000000" w:themeColor="text1"/>
          <w:u w:val="single"/>
        </w:rPr>
        <w:t xml:space="preserve"> the </w:t>
      </w:r>
      <w:r w:rsidRPr="000A7573">
        <w:rPr>
          <w:rStyle w:val="Emphasis"/>
          <w:rFonts w:ascii="OpenDyslexic 3" w:hAnsi="OpenDyslexic 3"/>
          <w:highlight w:val="cyan"/>
        </w:rPr>
        <w:t>alienation of labor</w:t>
      </w:r>
      <w:r w:rsidRPr="000A7573">
        <w:rPr>
          <w:rFonts w:ascii="OpenDyslexic 3" w:hAnsi="OpenDyslexic 3"/>
          <w:color w:val="000000" w:themeColor="text1"/>
          <w:highlight w:val="cyan"/>
          <w:u w:val="single"/>
        </w:rPr>
        <w:t xml:space="preserve"> and</w:t>
      </w:r>
      <w:r w:rsidRPr="000A7573">
        <w:rPr>
          <w:rFonts w:ascii="OpenDyslexic 3" w:hAnsi="OpenDyslexic 3"/>
          <w:color w:val="000000" w:themeColor="text1"/>
          <w:u w:val="single"/>
        </w:rPr>
        <w:t xml:space="preserve"> to </w:t>
      </w:r>
      <w:r w:rsidRPr="000A7573">
        <w:rPr>
          <w:rStyle w:val="Emphasis"/>
          <w:rFonts w:ascii="OpenDyslexic 3" w:hAnsi="OpenDyslexic 3"/>
          <w:highlight w:val="cyan"/>
        </w:rPr>
        <w:t>suppress protest</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It is agreed that the artist or the gallery or the auction house sells an authorized object they have no material relationship to for $6 million or $17 million: their asking price knows no bounds. </w:t>
      </w:r>
      <w:r w:rsidRPr="000A7573">
        <w:rPr>
          <w:rFonts w:ascii="OpenDyslexic 3" w:hAnsi="OpenDyslexic 3"/>
          <w:color w:val="000000" w:themeColor="text1"/>
          <w:u w:val="single"/>
        </w:rPr>
        <w:t xml:space="preserve">The </w:t>
      </w:r>
      <w:r w:rsidRPr="000A7573">
        <w:rPr>
          <w:rStyle w:val="Emphasis"/>
          <w:rFonts w:ascii="OpenDyslexic 3" w:hAnsi="OpenDyslexic 3"/>
          <w:highlight w:val="cyan"/>
        </w:rPr>
        <w:t>laborers</w:t>
      </w:r>
      <w:r w:rsidRPr="000A7573">
        <w:rPr>
          <w:rFonts w:ascii="OpenDyslexic 3" w:hAnsi="OpenDyslexic 3"/>
          <w:color w:val="000000" w:themeColor="text1"/>
          <w:highlight w:val="cyan"/>
          <w:u w:val="single"/>
        </w:rPr>
        <w:t xml:space="preserve"> who </w:t>
      </w:r>
      <w:r w:rsidRPr="000A7573">
        <w:rPr>
          <w:rStyle w:val="Emphasis"/>
          <w:rFonts w:ascii="OpenDyslexic 3" w:hAnsi="OpenDyslexic 3"/>
          <w:highlight w:val="cyan"/>
        </w:rPr>
        <w:t>make</w:t>
      </w:r>
      <w:r w:rsidRPr="000A7573">
        <w:rPr>
          <w:rFonts w:ascii="OpenDyslexic 3" w:hAnsi="OpenDyslexic 3"/>
          <w:color w:val="000000" w:themeColor="text1"/>
          <w:u w:val="single"/>
        </w:rPr>
        <w:t xml:space="preserve"> the </w:t>
      </w:r>
      <w:r w:rsidRPr="000A7573">
        <w:rPr>
          <w:rStyle w:val="Emphasis"/>
          <w:rFonts w:ascii="OpenDyslexic 3" w:hAnsi="OpenDyslexic 3"/>
          <w:highlight w:val="cyan"/>
        </w:rPr>
        <w:t>production</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possible</w:t>
      </w:r>
      <w:r w:rsidRPr="000A7573">
        <w:rPr>
          <w:rFonts w:ascii="OpenDyslexic 3" w:hAnsi="OpenDyslexic 3"/>
          <w:color w:val="000000" w:themeColor="text1"/>
          <w:highlight w:val="cyan"/>
          <w:u w:val="single"/>
        </w:rPr>
        <w:t xml:space="preserve"> are</w:t>
      </w:r>
      <w:r w:rsidRPr="000A7573">
        <w:rPr>
          <w:rFonts w:ascii="OpenDyslexic 3" w:hAnsi="OpenDyslexic 3"/>
          <w:color w:val="000000" w:themeColor="text1"/>
          <w:u w:val="single"/>
        </w:rPr>
        <w:t xml:space="preserve"> openly </w:t>
      </w:r>
      <w:r w:rsidRPr="000A7573">
        <w:rPr>
          <w:rStyle w:val="Emphasis"/>
          <w:rFonts w:ascii="OpenDyslexic 3" w:hAnsi="OpenDyslexic 3"/>
          <w:highlight w:val="cyan"/>
        </w:rPr>
        <w:t>situated</w:t>
      </w:r>
      <w:r w:rsidRPr="000A7573">
        <w:rPr>
          <w:rFonts w:ascii="OpenDyslexic 3" w:hAnsi="OpenDyslexic 3"/>
          <w:color w:val="000000" w:themeColor="text1"/>
          <w:highlight w:val="cyan"/>
          <w:u w:val="single"/>
        </w:rPr>
        <w:t xml:space="preserve"> as </w:t>
      </w:r>
      <w:r w:rsidRPr="000A7573">
        <w:rPr>
          <w:rStyle w:val="Emphasis"/>
          <w:rFonts w:ascii="OpenDyslexic 3" w:hAnsi="OpenDyslexic 3"/>
          <w:highlight w:val="cyan"/>
        </w:rPr>
        <w:t>unimaginative</w:t>
      </w:r>
      <w:r w:rsidRPr="000A7573">
        <w:rPr>
          <w:rFonts w:ascii="OpenDyslexic 3" w:hAnsi="OpenDyslexic 3"/>
          <w:color w:val="000000" w:themeColor="text1"/>
          <w:u w:val="single"/>
        </w:rPr>
        <w:t xml:space="preserve"> and receive not even a fraction of the sale price. The </w:t>
      </w:r>
      <w:r w:rsidRPr="000A7573">
        <w:rPr>
          <w:rStyle w:val="Emphasis"/>
          <w:rFonts w:ascii="OpenDyslexic 3" w:hAnsi="OpenDyslexic 3"/>
          <w:highlight w:val="cyan"/>
        </w:rPr>
        <w:t>absence</w:t>
      </w:r>
      <w:r w:rsidRPr="000A7573">
        <w:rPr>
          <w:rFonts w:ascii="OpenDyslexic 3" w:hAnsi="OpenDyslexic 3"/>
          <w:color w:val="000000" w:themeColor="text1"/>
          <w:highlight w:val="cyan"/>
          <w:u w:val="single"/>
        </w:rPr>
        <w:t xml:space="preserve"> of</w:t>
      </w:r>
      <w:r w:rsidRPr="000A7573">
        <w:rPr>
          <w:rFonts w:ascii="OpenDyslexic 3" w:hAnsi="OpenDyslexic 3"/>
          <w:color w:val="000000" w:themeColor="text1"/>
          <w:u w:val="single"/>
        </w:rPr>
        <w:t xml:space="preserve"> just compensation and </w:t>
      </w:r>
      <w:r w:rsidRPr="000A7573">
        <w:rPr>
          <w:rStyle w:val="Emphasis"/>
          <w:rFonts w:ascii="OpenDyslexic 3" w:hAnsi="OpenDyslexic 3"/>
          <w:highlight w:val="cyan"/>
        </w:rPr>
        <w:t>attribution</w:t>
      </w:r>
      <w:r w:rsidRPr="000A7573">
        <w:rPr>
          <w:rFonts w:ascii="OpenDyslexic 3" w:hAnsi="OpenDyslexic 3"/>
          <w:color w:val="000000" w:themeColor="text1"/>
          <w:highlight w:val="cyan"/>
          <w:u w:val="single"/>
        </w:rPr>
        <w:t xml:space="preserve"> is </w:t>
      </w:r>
      <w:r w:rsidRPr="000A7573">
        <w:rPr>
          <w:rStyle w:val="Emphasis"/>
          <w:rFonts w:ascii="OpenDyslexic 3" w:hAnsi="OpenDyslexic 3"/>
          <w:highlight w:val="cyan"/>
        </w:rPr>
        <w:t>not recognized</w:t>
      </w:r>
      <w:r w:rsidRPr="000A7573">
        <w:rPr>
          <w:rFonts w:ascii="OpenDyslexic 3" w:hAnsi="OpenDyslexic 3"/>
          <w:color w:val="000000" w:themeColor="text1"/>
          <w:highlight w:val="cyan"/>
          <w:u w:val="single"/>
        </w:rPr>
        <w:t xml:space="preserve"> as the </w:t>
      </w:r>
      <w:r w:rsidRPr="000A7573">
        <w:rPr>
          <w:rStyle w:val="Emphasis"/>
          <w:rFonts w:ascii="OpenDyslexic 3" w:hAnsi="OpenDyslexic 3"/>
          <w:highlight w:val="cyan"/>
        </w:rPr>
        <w:t>crisis</w:t>
      </w:r>
      <w:r w:rsidRPr="000A7573">
        <w:rPr>
          <w:rFonts w:ascii="OpenDyslexic 3" w:hAnsi="OpenDyslexic 3"/>
          <w:color w:val="000000" w:themeColor="text1"/>
          <w:u w:val="single"/>
        </w:rPr>
        <w:t xml:space="preserve"> or the abuse—such is the function of false critique. It is the </w:t>
      </w:r>
      <w:r w:rsidRPr="000A7573">
        <w:rPr>
          <w:rStyle w:val="Emphasis"/>
          <w:rFonts w:ascii="OpenDyslexic 3" w:hAnsi="OpenDyslexic 3"/>
        </w:rPr>
        <w:t>laborers’ potential request</w:t>
      </w:r>
      <w:r w:rsidRPr="000A7573">
        <w:rPr>
          <w:rFonts w:ascii="OpenDyslexic 3" w:hAnsi="OpenDyslexic 3"/>
          <w:color w:val="000000" w:themeColor="text1"/>
          <w:u w:val="single"/>
        </w:rPr>
        <w:t xml:space="preserve"> for compensation and attribution, their anonymity, and their existence that </w:t>
      </w:r>
      <w:r w:rsidRPr="000A7573">
        <w:rPr>
          <w:rStyle w:val="Emphasis"/>
          <w:rFonts w:ascii="OpenDyslexic 3" w:hAnsi="OpenDyslexic 3"/>
        </w:rPr>
        <w:t>constitute</w:t>
      </w:r>
      <w:r w:rsidRPr="000A7573">
        <w:rPr>
          <w:rFonts w:ascii="OpenDyslexic 3" w:hAnsi="OpenDyslexic 3"/>
          <w:color w:val="000000" w:themeColor="text1"/>
          <w:u w:val="single"/>
        </w:rPr>
        <w:t xml:space="preserve"> the </w:t>
      </w:r>
      <w:r w:rsidRPr="000A7573">
        <w:rPr>
          <w:rStyle w:val="Emphasis"/>
          <w:rFonts w:ascii="OpenDyslexic 3" w:hAnsi="OpenDyslexic 3"/>
        </w:rPr>
        <w:t>threat</w:t>
      </w:r>
      <w:r w:rsidRPr="000A7573">
        <w:rPr>
          <w:rFonts w:ascii="OpenDyslexic 3" w:hAnsi="OpenDyslexic 3"/>
          <w:color w:val="000000" w:themeColor="text1"/>
          <w:u w:val="single"/>
        </w:rPr>
        <w:t xml:space="preserve"> and power.</w:t>
      </w:r>
      <w:r w:rsidRPr="000A7573">
        <w:rPr>
          <w:rFonts w:ascii="OpenDyslexic 3" w:hAnsi="OpenDyslexic 3"/>
          <w:color w:val="000000" w:themeColor="text1"/>
          <w:sz w:val="14"/>
        </w:rPr>
        <w:t xml:space="preserve"> The judges rule against Druet in favor of the gallery, and the result of the case can best be summed up by </w:t>
      </w:r>
      <w:hyperlink r:id="rId18" w:history="1">
        <w:r w:rsidRPr="000A7573">
          <w:rPr>
            <w:rStyle w:val="Hyperlink"/>
            <w:rFonts w:ascii="OpenDyslexic 3" w:hAnsi="OpenDyslexic 3"/>
            <w:color w:val="000000" w:themeColor="text1"/>
            <w:sz w:val="14"/>
            <w:u w:val="none"/>
          </w:rPr>
          <w:t>Marx</w:t>
        </w:r>
      </w:hyperlink>
      <w:r w:rsidRPr="000A7573">
        <w:rPr>
          <w:rFonts w:ascii="OpenDyslexic 3" w:hAnsi="OpenDyslexic 3"/>
          <w:color w:val="000000" w:themeColor="text1"/>
          <w:sz w:val="14"/>
        </w:rPr>
        <w:t>: “The alienation of the worker in his product means not only that his labour becomes an object … It means that the life which he has conferred on the object confronts him as something hostile and alien.”</w:t>
      </w:r>
    </w:p>
    <w:p w14:paraId="4F69C663"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sz w:val="14"/>
        </w:rPr>
        <w:t xml:space="preserve">The rise of and sale of works branded as Cattelan’s by him and the gallery, the ongoing inflation of all markets, and </w:t>
      </w:r>
      <w:r w:rsidRPr="000A7573">
        <w:rPr>
          <w:rFonts w:ascii="OpenDyslexic 3" w:hAnsi="OpenDyslexic 3"/>
          <w:color w:val="000000" w:themeColor="text1"/>
          <w:u w:val="single"/>
        </w:rPr>
        <w:t xml:space="preserve">the </w:t>
      </w:r>
      <w:r w:rsidRPr="000A7573">
        <w:rPr>
          <w:rStyle w:val="Emphasis"/>
          <w:rFonts w:ascii="OpenDyslexic 3" w:hAnsi="OpenDyslexic 3"/>
        </w:rPr>
        <w:t>elevation</w:t>
      </w:r>
      <w:r w:rsidRPr="000A7573">
        <w:rPr>
          <w:rFonts w:ascii="OpenDyslexic 3" w:hAnsi="OpenDyslexic 3"/>
          <w:color w:val="000000" w:themeColor="text1"/>
          <w:u w:val="single"/>
        </w:rPr>
        <w:t xml:space="preserve"> of </w:t>
      </w:r>
      <w:r w:rsidRPr="000A7573">
        <w:rPr>
          <w:rStyle w:val="Emphasis"/>
          <w:rFonts w:ascii="OpenDyslexic 3" w:hAnsi="OpenDyslexic 3"/>
        </w:rPr>
        <w:t>conceptual</w:t>
      </w:r>
      <w:r w:rsidRPr="000A7573">
        <w:rPr>
          <w:rFonts w:ascii="OpenDyslexic 3" w:hAnsi="OpenDyslexic 3"/>
          <w:color w:val="000000" w:themeColor="text1"/>
          <w:u w:val="single"/>
        </w:rPr>
        <w:t xml:space="preserve"> and </w:t>
      </w:r>
      <w:r w:rsidRPr="000A7573">
        <w:rPr>
          <w:rStyle w:val="Emphasis"/>
          <w:rFonts w:ascii="OpenDyslexic 3" w:hAnsi="OpenDyslexic 3"/>
        </w:rPr>
        <w:t>managerial forms</w:t>
      </w:r>
      <w:r w:rsidRPr="000A7573">
        <w:rPr>
          <w:rFonts w:ascii="OpenDyslexic 3" w:hAnsi="OpenDyslexic 3"/>
          <w:color w:val="000000" w:themeColor="text1"/>
          <w:u w:val="single"/>
        </w:rPr>
        <w:t xml:space="preserve"> to the most </w:t>
      </w:r>
      <w:r w:rsidRPr="000A7573">
        <w:rPr>
          <w:rStyle w:val="Emphasis"/>
          <w:rFonts w:ascii="OpenDyslexic 3" w:hAnsi="OpenDyslexic 3"/>
        </w:rPr>
        <w:t>sacred position</w:t>
      </w:r>
      <w:r w:rsidRPr="000A7573">
        <w:rPr>
          <w:rFonts w:ascii="OpenDyslexic 3" w:hAnsi="OpenDyslexic 3"/>
          <w:color w:val="000000" w:themeColor="text1"/>
          <w:u w:val="single"/>
        </w:rPr>
        <w:t xml:space="preserve"> in contemporary </w:t>
      </w:r>
      <w:r w:rsidRPr="000A7573">
        <w:rPr>
          <w:rStyle w:val="Emphasis"/>
          <w:rFonts w:ascii="OpenDyslexic 3" w:hAnsi="OpenDyslexic 3"/>
        </w:rPr>
        <w:t>art</w:t>
      </w:r>
      <w:r w:rsidRPr="000A7573">
        <w:rPr>
          <w:rFonts w:ascii="OpenDyslexic 3" w:hAnsi="OpenDyslexic 3"/>
          <w:color w:val="000000" w:themeColor="text1"/>
          <w:u w:val="single"/>
        </w:rPr>
        <w:t xml:space="preserve"> are </w:t>
      </w:r>
      <w:r w:rsidRPr="000A7573">
        <w:rPr>
          <w:rStyle w:val="Emphasis"/>
          <w:rFonts w:ascii="OpenDyslexic 3" w:hAnsi="OpenDyslexic 3"/>
        </w:rPr>
        <w:t>symptomatic</w:t>
      </w:r>
      <w:r w:rsidRPr="000A7573">
        <w:rPr>
          <w:rFonts w:ascii="OpenDyslexic 3" w:hAnsi="OpenDyslexic 3"/>
          <w:color w:val="000000" w:themeColor="text1"/>
          <w:u w:val="single"/>
        </w:rPr>
        <w:t xml:space="preserve"> of the decline of radical thought and the </w:t>
      </w:r>
      <w:r w:rsidRPr="000A7573">
        <w:rPr>
          <w:rStyle w:val="Emphasis"/>
          <w:rFonts w:ascii="OpenDyslexic 3" w:hAnsi="OpenDyslexic 3"/>
        </w:rPr>
        <w:t>abandonment of language</w:t>
      </w:r>
      <w:r w:rsidRPr="000A7573">
        <w:rPr>
          <w:rFonts w:ascii="OpenDyslexic 3" w:hAnsi="OpenDyslexic 3"/>
          <w:color w:val="000000" w:themeColor="text1"/>
          <w:u w:val="single"/>
        </w:rPr>
        <w:t>. The inventors of revolutionary criticism have</w:t>
      </w:r>
      <w:r w:rsidRPr="000A7573">
        <w:rPr>
          <w:rFonts w:ascii="OpenDyslexic 3" w:hAnsi="OpenDyslexic 3"/>
          <w:color w:val="000000" w:themeColor="text1"/>
          <w:sz w:val="14"/>
        </w:rPr>
        <w:t xml:space="preserve">, in Khayati’s words, </w:t>
      </w:r>
      <w:r w:rsidRPr="000A7573">
        <w:rPr>
          <w:rFonts w:ascii="OpenDyslexic 3" w:hAnsi="OpenDyslexic 3"/>
          <w:color w:val="000000" w:themeColor="text1"/>
          <w:u w:val="single"/>
        </w:rPr>
        <w:t>become prisoners of war in the counterrevolution.</w:t>
      </w:r>
      <w:r w:rsidRPr="000A7573">
        <w:rPr>
          <w:rFonts w:ascii="OpenDyslexic 3" w:hAnsi="OpenDyslexic 3"/>
          <w:color w:val="000000" w:themeColor="text1"/>
          <w:sz w:val="14"/>
        </w:rPr>
        <w:t xml:space="preserve"> And we live in the paradise of false critique.</w:t>
      </w:r>
    </w:p>
    <w:p w14:paraId="27ECA7EC"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u w:val="single"/>
        </w:rPr>
        <w:t xml:space="preserve">In the </w:t>
      </w:r>
      <w:r w:rsidRPr="000A7573">
        <w:rPr>
          <w:rStyle w:val="Emphasis"/>
          <w:rFonts w:ascii="OpenDyslexic 3" w:hAnsi="OpenDyslexic 3"/>
        </w:rPr>
        <w:t>compromised</w:t>
      </w:r>
      <w:r w:rsidRPr="000A7573">
        <w:rPr>
          <w:rFonts w:ascii="OpenDyslexic 3" w:hAnsi="OpenDyslexic 3"/>
          <w:color w:val="000000" w:themeColor="text1"/>
          <w:u w:val="single"/>
        </w:rPr>
        <w:t xml:space="preserve"> milieu of </w:t>
      </w:r>
      <w:r w:rsidRPr="000A7573">
        <w:rPr>
          <w:rStyle w:val="Emphasis"/>
          <w:rFonts w:ascii="OpenDyslexic 3" w:hAnsi="OpenDyslexic 3"/>
        </w:rPr>
        <w:t>pragmatism</w:t>
      </w:r>
      <w:r w:rsidRPr="000A7573">
        <w:rPr>
          <w:rFonts w:ascii="OpenDyslexic 3" w:hAnsi="OpenDyslexic 3"/>
          <w:color w:val="000000" w:themeColor="text1"/>
          <w:u w:val="single"/>
        </w:rPr>
        <w:t xml:space="preserve"> and </w:t>
      </w:r>
      <w:r w:rsidRPr="000A7573">
        <w:rPr>
          <w:rStyle w:val="Emphasis"/>
          <w:rFonts w:ascii="OpenDyslexic 3" w:hAnsi="OpenDyslexic 3"/>
        </w:rPr>
        <w:t>util</w:t>
      </w:r>
      <w:r w:rsidRPr="000A7573">
        <w:rPr>
          <w:rFonts w:ascii="OpenDyslexic 3" w:hAnsi="OpenDyslexic 3"/>
          <w:color w:val="000000" w:themeColor="text1"/>
          <w:u w:val="single"/>
        </w:rPr>
        <w:t>itarianism—which infects liberal and left discourse as much as it is championed by neoliberal war hawks—</w:t>
      </w:r>
      <w:r w:rsidRPr="000A7573">
        <w:rPr>
          <w:rFonts w:ascii="OpenDyslexic 3" w:hAnsi="OpenDyslexic 3"/>
          <w:color w:val="000000" w:themeColor="text1"/>
          <w:sz w:val="14"/>
        </w:rPr>
        <w:t xml:space="preserve">Mr. Alam’s invocation remains unexamined: “Those who bought it, what kind of people are they?” he asked. “Do they not know what a banana is?” The </w:t>
      </w:r>
      <w:r w:rsidRPr="000A7573">
        <w:rPr>
          <w:rStyle w:val="Emphasis"/>
          <w:rFonts w:ascii="OpenDyslexic 3" w:hAnsi="OpenDyslexic 3"/>
          <w:highlight w:val="cyan"/>
        </w:rPr>
        <w:t>labor dynamic</w:t>
      </w:r>
      <w:r w:rsidRPr="000A7573">
        <w:rPr>
          <w:rFonts w:ascii="OpenDyslexic 3" w:hAnsi="OpenDyslexic 3"/>
          <w:color w:val="000000" w:themeColor="text1"/>
          <w:sz w:val="14"/>
        </w:rPr>
        <w:t xml:space="preserve"> he locates, in which he who is among the least paid is sacrificed to produce the joke,</w:t>
      </w:r>
      <w:r w:rsidRPr="000A7573">
        <w:rPr>
          <w:rFonts w:ascii="OpenDyslexic 3" w:hAnsi="OpenDyslexic 3"/>
          <w:color w:val="000000" w:themeColor="text1"/>
          <w:u w:val="single"/>
        </w:rPr>
        <w:t xml:space="preserve"> </w:t>
      </w:r>
      <w:r w:rsidRPr="000A7573">
        <w:rPr>
          <w:rStyle w:val="Emphasis"/>
          <w:rFonts w:ascii="OpenDyslexic 3" w:hAnsi="OpenDyslexic 3"/>
          <w:highlight w:val="cyan"/>
        </w:rPr>
        <w:t>clarifies</w:t>
      </w:r>
      <w:r w:rsidRPr="000A7573">
        <w:rPr>
          <w:rFonts w:ascii="OpenDyslexic 3" w:hAnsi="OpenDyslexic 3"/>
          <w:color w:val="000000" w:themeColor="text1"/>
          <w:highlight w:val="cyan"/>
          <w:u w:val="single"/>
        </w:rPr>
        <w:t xml:space="preserve"> how </w:t>
      </w:r>
      <w:r w:rsidRPr="000A7573">
        <w:rPr>
          <w:rStyle w:val="Emphasis"/>
          <w:rFonts w:ascii="OpenDyslexic 3" w:hAnsi="OpenDyslexic 3"/>
          <w:highlight w:val="cyan"/>
        </w:rPr>
        <w:t>contemporary aesthetics</w:t>
      </w:r>
      <w:r w:rsidRPr="000A7573">
        <w:rPr>
          <w:rFonts w:ascii="OpenDyslexic 3" w:hAnsi="OpenDyslexic 3"/>
          <w:color w:val="000000" w:themeColor="text1"/>
          <w:highlight w:val="cyan"/>
          <w:u w:val="single"/>
        </w:rPr>
        <w:t xml:space="preserve"> remain </w:t>
      </w:r>
      <w:r w:rsidRPr="000A7573">
        <w:rPr>
          <w:rStyle w:val="Emphasis"/>
          <w:rFonts w:ascii="OpenDyslexic 3" w:hAnsi="OpenDyslexic 3"/>
          <w:highlight w:val="cyan"/>
        </w:rPr>
        <w:t>situated</w:t>
      </w:r>
      <w:r w:rsidRPr="000A7573">
        <w:rPr>
          <w:rFonts w:ascii="OpenDyslexic 3" w:hAnsi="OpenDyslexic 3"/>
          <w:color w:val="000000" w:themeColor="text1"/>
          <w:highlight w:val="cyan"/>
          <w:u w:val="single"/>
        </w:rPr>
        <w:t xml:space="preserve"> in </w:t>
      </w:r>
      <w:r w:rsidRPr="000A7573">
        <w:rPr>
          <w:rStyle w:val="Emphasis"/>
          <w:rFonts w:ascii="OpenDyslexic 3" w:hAnsi="OpenDyslexic 3"/>
          <w:highlight w:val="cyan"/>
        </w:rPr>
        <w:t>relation</w:t>
      </w:r>
      <w:r w:rsidRPr="000A7573">
        <w:rPr>
          <w:rFonts w:ascii="OpenDyslexic 3" w:hAnsi="OpenDyslexic 3"/>
          <w:color w:val="000000" w:themeColor="text1"/>
          <w:highlight w:val="cyan"/>
          <w:u w:val="single"/>
        </w:rPr>
        <w:t xml:space="preserve"> to exploitation</w:t>
      </w:r>
      <w:r w:rsidRPr="000A7573">
        <w:rPr>
          <w:rFonts w:ascii="OpenDyslexic 3" w:hAnsi="OpenDyslexic 3"/>
          <w:color w:val="000000" w:themeColor="text1"/>
          <w:u w:val="single"/>
        </w:rPr>
        <w:t xml:space="preserve">: explicitly, the </w:t>
      </w:r>
      <w:r w:rsidRPr="000A7573">
        <w:rPr>
          <w:rStyle w:val="Emphasis"/>
          <w:rFonts w:ascii="OpenDyslexic 3" w:hAnsi="OpenDyslexic 3"/>
        </w:rPr>
        <w:t>exploitation</w:t>
      </w:r>
      <w:r w:rsidRPr="000A7573">
        <w:rPr>
          <w:rFonts w:ascii="OpenDyslexic 3" w:hAnsi="OpenDyslexic 3"/>
          <w:color w:val="000000" w:themeColor="text1"/>
          <w:u w:val="single"/>
        </w:rPr>
        <w:t xml:space="preserve"> </w:t>
      </w:r>
      <w:r w:rsidRPr="000A7573">
        <w:rPr>
          <w:rStyle w:val="Emphasis"/>
          <w:rFonts w:ascii="OpenDyslexic 3" w:hAnsi="OpenDyslexic 3"/>
        </w:rPr>
        <w:t>pivotal</w:t>
      </w:r>
      <w:r w:rsidRPr="000A7573">
        <w:rPr>
          <w:rFonts w:ascii="OpenDyslexic 3" w:hAnsi="OpenDyslexic 3"/>
          <w:color w:val="000000" w:themeColor="text1"/>
          <w:u w:val="single"/>
        </w:rPr>
        <w:t xml:space="preserve"> to </w:t>
      </w:r>
      <w:r w:rsidRPr="000A7573">
        <w:rPr>
          <w:rStyle w:val="Emphasis"/>
          <w:rFonts w:ascii="OpenDyslexic 3" w:hAnsi="OpenDyslexic 3"/>
        </w:rPr>
        <w:t>their aesthetics.</w:t>
      </w:r>
    </w:p>
    <w:p w14:paraId="3CF2C80D"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u w:val="single"/>
        </w:rPr>
        <w:t>Every few years someone publishes a </w:t>
      </w:r>
      <w:hyperlink r:id="rId19" w:history="1">
        <w:r w:rsidRPr="000A7573">
          <w:rPr>
            <w:rStyle w:val="Hyperlink"/>
            <w:rFonts w:ascii="OpenDyslexic 3" w:hAnsi="OpenDyslexic 3"/>
            <w:color w:val="000000" w:themeColor="text1"/>
          </w:rPr>
          <w:t>brilliant essay</w:t>
        </w:r>
      </w:hyperlink>
      <w:r w:rsidRPr="000A7573">
        <w:rPr>
          <w:rFonts w:ascii="OpenDyslexic 3" w:hAnsi="OpenDyslexic 3"/>
          <w:color w:val="000000" w:themeColor="text1"/>
          <w:u w:val="single"/>
        </w:rPr>
        <w:t> that examines capitalism and contemporary art, and the political function of the art market. The article is widely shared and many agree that the art market should implode, but irrespective of consensus, the patron class somehow remains intact.</w:t>
      </w:r>
      <w:r w:rsidRPr="000A7573">
        <w:rPr>
          <w:rFonts w:ascii="OpenDyslexic 3" w:hAnsi="OpenDyslexic 3"/>
          <w:color w:val="000000" w:themeColor="text1"/>
          <w:sz w:val="14"/>
        </w:rPr>
        <w:t xml:space="preserve"> A few years pass and then another marvelous essay comes forth. </w:t>
      </w:r>
      <w:r w:rsidRPr="000A7573">
        <w:rPr>
          <w:rFonts w:ascii="OpenDyslexic 3" w:hAnsi="OpenDyslexic 3"/>
          <w:color w:val="000000" w:themeColor="text1"/>
          <w:u w:val="single"/>
        </w:rPr>
        <w:t xml:space="preserve">Is the erasure of critique compulsive and thus the current writing of such essays compensatory? </w:t>
      </w:r>
      <w:r w:rsidRPr="000A7573">
        <w:rPr>
          <w:rStyle w:val="Emphasis"/>
          <w:rFonts w:ascii="OpenDyslexic 3" w:hAnsi="OpenDyslexic 3"/>
        </w:rPr>
        <w:t>Market apologists</w:t>
      </w:r>
      <w:r w:rsidRPr="000A7573">
        <w:rPr>
          <w:rFonts w:ascii="OpenDyslexic 3" w:hAnsi="OpenDyslexic 3"/>
          <w:color w:val="000000" w:themeColor="text1"/>
          <w:u w:val="single"/>
        </w:rPr>
        <w:t xml:space="preserve"> often </w:t>
      </w:r>
      <w:r w:rsidRPr="000A7573">
        <w:rPr>
          <w:rStyle w:val="Emphasis"/>
          <w:rFonts w:ascii="OpenDyslexic 3" w:hAnsi="OpenDyslexic 3"/>
        </w:rPr>
        <w:t>point</w:t>
      </w:r>
      <w:r w:rsidRPr="000A7573">
        <w:rPr>
          <w:rFonts w:ascii="OpenDyslexic 3" w:hAnsi="OpenDyslexic 3"/>
          <w:color w:val="000000" w:themeColor="text1"/>
          <w:u w:val="single"/>
        </w:rPr>
        <w:t xml:space="preserve"> to a </w:t>
      </w:r>
      <w:r w:rsidRPr="000A7573">
        <w:rPr>
          <w:rStyle w:val="Emphasis"/>
          <w:rFonts w:ascii="OpenDyslexic 3" w:hAnsi="OpenDyslexic 3"/>
        </w:rPr>
        <w:t>different moment</w:t>
      </w:r>
      <w:r w:rsidRPr="000A7573">
        <w:rPr>
          <w:rFonts w:ascii="OpenDyslexic 3" w:hAnsi="OpenDyslexic 3"/>
          <w:color w:val="000000" w:themeColor="text1"/>
          <w:u w:val="single"/>
        </w:rPr>
        <w:t xml:space="preserve"> in </w:t>
      </w:r>
      <w:r w:rsidRPr="000A7573">
        <w:rPr>
          <w:rStyle w:val="Emphasis"/>
          <w:rFonts w:ascii="OpenDyslexic 3" w:hAnsi="OpenDyslexic 3"/>
        </w:rPr>
        <w:t>history</w:t>
      </w:r>
      <w:r w:rsidRPr="000A7573">
        <w:rPr>
          <w:rFonts w:ascii="OpenDyslexic 3" w:hAnsi="OpenDyslexic 3"/>
          <w:color w:val="000000" w:themeColor="text1"/>
          <w:u w:val="single"/>
        </w:rPr>
        <w:t xml:space="preserve"> when </w:t>
      </w:r>
      <w:r w:rsidRPr="000A7573">
        <w:rPr>
          <w:rStyle w:val="Emphasis"/>
          <w:rFonts w:ascii="OpenDyslexic 3" w:hAnsi="OpenDyslexic 3"/>
        </w:rPr>
        <w:t>things looked the same</w:t>
      </w:r>
      <w:r w:rsidRPr="000A7573">
        <w:rPr>
          <w:rFonts w:ascii="OpenDyslexic 3" w:hAnsi="OpenDyslexic 3"/>
          <w:color w:val="000000" w:themeColor="text1"/>
          <w:u w:val="single"/>
        </w:rPr>
        <w:t xml:space="preserve"> as a way to </w:t>
      </w:r>
      <w:r w:rsidRPr="000A7573">
        <w:rPr>
          <w:rStyle w:val="Emphasis"/>
          <w:rFonts w:ascii="OpenDyslexic 3" w:hAnsi="OpenDyslexic 3"/>
        </w:rPr>
        <w:t>suppress</w:t>
      </w:r>
      <w:r w:rsidRPr="000A7573">
        <w:rPr>
          <w:rFonts w:ascii="OpenDyslexic 3" w:hAnsi="OpenDyslexic 3"/>
          <w:color w:val="000000" w:themeColor="text1"/>
          <w:u w:val="single"/>
        </w:rPr>
        <w:t xml:space="preserve"> </w:t>
      </w:r>
      <w:r w:rsidRPr="000A7573">
        <w:rPr>
          <w:rStyle w:val="Emphasis"/>
          <w:rFonts w:ascii="OpenDyslexic 3" w:hAnsi="OpenDyslexic 3"/>
        </w:rPr>
        <w:t>transformation</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Sophisticated citations might include W. G. Sebald’s </w:t>
      </w:r>
      <w:r w:rsidRPr="000A7573">
        <w:rPr>
          <w:rFonts w:ascii="OpenDyslexic 3" w:hAnsi="OpenDyslexic 3"/>
          <w:i/>
          <w:iCs/>
          <w:color w:val="000000" w:themeColor="text1"/>
          <w:sz w:val="14"/>
        </w:rPr>
        <w:t>The Rings of Saturn, </w:t>
      </w:r>
      <w:r w:rsidRPr="000A7573">
        <w:rPr>
          <w:rFonts w:ascii="OpenDyslexic 3" w:hAnsi="OpenDyslexic 3"/>
          <w:color w:val="000000" w:themeColor="text1"/>
          <w:sz w:val="14"/>
        </w:rPr>
        <w:t>where he connects chattel slavery to European paintings, writing,</w:t>
      </w:r>
    </w:p>
    <w:p w14:paraId="48F160DB" w14:textId="77777777" w:rsidR="009E680A" w:rsidRPr="000A7573" w:rsidRDefault="009E680A" w:rsidP="009E680A">
      <w:pPr>
        <w:ind w:left="720"/>
        <w:rPr>
          <w:rFonts w:ascii="OpenDyslexic 3" w:hAnsi="OpenDyslexic 3"/>
          <w:color w:val="000000" w:themeColor="text1"/>
          <w:sz w:val="14"/>
        </w:rPr>
      </w:pPr>
      <w:r w:rsidRPr="000A7573">
        <w:rPr>
          <w:rFonts w:ascii="OpenDyslexic 3" w:hAnsi="OpenDyslexic 3"/>
          <w:color w:val="000000" w:themeColor="text1"/>
          <w:sz w:val="14"/>
        </w:rPr>
        <w:t>The capital amassed in the eighteenth and nineteenth century through various forms of slave economy is still in circulation … One of the most tried and tested ways of legitimizing this kind of money has always been patronage of the arts, the purchase and exhibiting of paintings and sculptures … as if all works of art were coated with a sugar glaze or indeed made completely of sugar.</w:t>
      </w:r>
    </w:p>
    <w:p w14:paraId="6F1D8BFF"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u w:val="single"/>
        </w:rPr>
        <w:t xml:space="preserve">Such citations are to </w:t>
      </w:r>
      <w:r w:rsidRPr="000A7573">
        <w:rPr>
          <w:rStyle w:val="Emphasis"/>
          <w:rFonts w:ascii="OpenDyslexic 3" w:hAnsi="OpenDyslexic 3"/>
        </w:rPr>
        <w:t>serve</w:t>
      </w:r>
      <w:r w:rsidRPr="000A7573">
        <w:rPr>
          <w:rFonts w:ascii="OpenDyslexic 3" w:hAnsi="OpenDyslexic 3"/>
          <w:color w:val="000000" w:themeColor="text1"/>
          <w:u w:val="single"/>
        </w:rPr>
        <w:t xml:space="preserve"> as a </w:t>
      </w:r>
      <w:r w:rsidRPr="000A7573">
        <w:rPr>
          <w:rStyle w:val="Emphasis"/>
          <w:rFonts w:ascii="OpenDyslexic 3" w:hAnsi="OpenDyslexic 3"/>
        </w:rPr>
        <w:t>conclusion</w:t>
      </w:r>
      <w:r w:rsidRPr="000A7573">
        <w:rPr>
          <w:rFonts w:ascii="OpenDyslexic 3" w:hAnsi="OpenDyslexic 3"/>
          <w:color w:val="000000" w:themeColor="text1"/>
          <w:u w:val="single"/>
        </w:rPr>
        <w:t>, a </w:t>
      </w:r>
      <w:r w:rsidRPr="000A7573">
        <w:rPr>
          <w:rStyle w:val="Emphasis"/>
          <w:rFonts w:ascii="OpenDyslexic 3" w:hAnsi="OpenDyslexic 3"/>
        </w:rPr>
        <w:t>see it’s all the same so relax</w:t>
      </w:r>
      <w:r w:rsidRPr="000A7573">
        <w:rPr>
          <w:rFonts w:ascii="OpenDyslexic 3" w:hAnsi="OpenDyslexic 3"/>
          <w:i/>
          <w:iCs/>
          <w:color w:val="000000" w:themeColor="text1"/>
          <w:u w:val="single"/>
        </w:rPr>
        <w:t> </w:t>
      </w:r>
      <w:r w:rsidRPr="000A7573">
        <w:rPr>
          <w:rStyle w:val="Emphasis"/>
          <w:rFonts w:ascii="OpenDyslexic 3" w:hAnsi="OpenDyslexic 3"/>
        </w:rPr>
        <w:t>ruse</w:t>
      </w:r>
      <w:r w:rsidRPr="000A7573">
        <w:rPr>
          <w:rFonts w:ascii="OpenDyslexic 3" w:hAnsi="OpenDyslexic 3"/>
          <w:color w:val="000000" w:themeColor="text1"/>
          <w:u w:val="single"/>
        </w:rPr>
        <w:t>.</w:t>
      </w:r>
      <w:r w:rsidRPr="000A7573">
        <w:rPr>
          <w:rFonts w:ascii="OpenDyslexic 3" w:hAnsi="OpenDyslexic 3"/>
          <w:color w:val="000000" w:themeColor="text1"/>
          <w:sz w:val="14"/>
          <w:szCs w:val="14"/>
        </w:rPr>
        <w:t xml:space="preserve"> Rather than careful critique and careful dismissals, others participate in the wholesale dismissal of the realm of aesthetics, as undifferentiated from markets. </w:t>
      </w:r>
      <w:r w:rsidRPr="000A7573">
        <w:rPr>
          <w:rFonts w:ascii="OpenDyslexic 3" w:hAnsi="OpenDyslexic 3"/>
          <w:color w:val="000000" w:themeColor="text1"/>
          <w:sz w:val="14"/>
        </w:rPr>
        <w:t>Discussions about wealth and expropriation quickly become about everything else. How to discuss class warfare in a way that doesn’t become the fodder for some neoliberal or parochial moral? How to create weapons where neither orthodox state socialists nor race-neutral antagonists nor any libertarian and their gallerists chums might seize and appropriate the language and symbols for their worlds? How to critique class in a non-populist way, but in the material ways that situate </w:t>
      </w:r>
      <w:hyperlink r:id="rId20" w:history="1">
        <w:r w:rsidRPr="000A7573">
          <w:rPr>
            <w:rStyle w:val="Hyperlink"/>
            <w:rFonts w:ascii="OpenDyslexic 3" w:hAnsi="OpenDyslexic 3"/>
            <w:color w:val="000000" w:themeColor="text1"/>
            <w:sz w:val="14"/>
            <w:u w:val="none"/>
          </w:rPr>
          <w:t>fantasies of the people</w:t>
        </w:r>
      </w:hyperlink>
      <w:r w:rsidRPr="000A7573">
        <w:rPr>
          <w:rFonts w:ascii="OpenDyslexic 3" w:hAnsi="OpenDyslexic 3"/>
          <w:color w:val="000000" w:themeColor="text1"/>
          <w:sz w:val="14"/>
        </w:rPr>
        <w:t>?</w:t>
      </w:r>
    </w:p>
    <w:p w14:paraId="5B9098B1" w14:textId="77777777" w:rsidR="009E680A" w:rsidRPr="000A7573" w:rsidRDefault="009E680A" w:rsidP="009E680A">
      <w:pPr>
        <w:rPr>
          <w:rFonts w:ascii="OpenDyslexic 3" w:hAnsi="OpenDyslexic 3"/>
          <w:color w:val="000000" w:themeColor="text1"/>
          <w:sz w:val="14"/>
        </w:rPr>
      </w:pPr>
      <w:hyperlink r:id="rId21" w:history="1">
        <w:r w:rsidRPr="000A7573">
          <w:rPr>
            <w:rStyle w:val="Hyperlink"/>
            <w:rFonts w:ascii="OpenDyslexic 3" w:hAnsi="OpenDyslexic 3"/>
            <w:color w:val="000000" w:themeColor="text1"/>
          </w:rPr>
          <w:t>Donna Miranda and Angelo V. Suarez</w:t>
        </w:r>
      </w:hyperlink>
      <w:r w:rsidRPr="000A7573">
        <w:rPr>
          <w:rFonts w:ascii="OpenDyslexic 3" w:hAnsi="OpenDyslexic 3"/>
          <w:color w:val="000000" w:themeColor="text1"/>
          <w:u w:val="single"/>
        </w:rPr>
        <w:t> discuss the context of the 2023 Cattelan retrospective at the Leeum Museum</w:t>
      </w:r>
      <w:r w:rsidRPr="000A7573">
        <w:rPr>
          <w:rFonts w:ascii="OpenDyslexic 3" w:hAnsi="OpenDyslexic 3"/>
          <w:color w:val="000000" w:themeColor="text1"/>
          <w:sz w:val="14"/>
        </w:rPr>
        <w:t>—the gallery of the Samsung Corporation—in Korea, where the </w:t>
      </w:r>
      <w:r w:rsidRPr="000A7573">
        <w:rPr>
          <w:rFonts w:ascii="OpenDyslexic 3" w:hAnsi="OpenDyslexic 3"/>
          <w:i/>
          <w:iCs/>
          <w:color w:val="000000" w:themeColor="text1"/>
          <w:sz w:val="14"/>
        </w:rPr>
        <w:t>Comedian</w:t>
      </w:r>
      <w:r w:rsidRPr="000A7573">
        <w:rPr>
          <w:rFonts w:ascii="OpenDyslexic 3" w:hAnsi="OpenDyslexic 3"/>
          <w:color w:val="000000" w:themeColor="text1"/>
          <w:sz w:val="14"/>
        </w:rPr>
        <w:t> banana was featured and eaten.</w:t>
      </w:r>
      <w:r w:rsidRPr="000A7573">
        <w:rPr>
          <w:rFonts w:ascii="OpenDyslexic 3" w:hAnsi="OpenDyslexic 3"/>
          <w:color w:val="000000" w:themeColor="text1"/>
          <w:u w:val="single"/>
        </w:rPr>
        <w:t xml:space="preserve"> The artists emphasize how the exported banana at the exhibition came from the Philippines, and detail the state violence against farmers that maintains the country’s fruit exports. Likewise, </w:t>
      </w:r>
      <w:hyperlink r:id="rId22" w:history="1">
        <w:r w:rsidRPr="000A7573">
          <w:rPr>
            <w:rStyle w:val="Hyperlink"/>
            <w:rFonts w:ascii="OpenDyslexic 3" w:hAnsi="OpenDyslexic 3"/>
            <w:color w:val="000000" w:themeColor="text1"/>
          </w:rPr>
          <w:t>Dominic Zinampan</w:t>
        </w:r>
      </w:hyperlink>
      <w:r w:rsidRPr="000A7573">
        <w:rPr>
          <w:rFonts w:ascii="OpenDyslexic 3" w:hAnsi="OpenDyslexic 3"/>
          <w:color w:val="000000" w:themeColor="text1"/>
          <w:u w:val="single"/>
        </w:rPr>
        <w:t> connects contemporary art spaces in the Philippines to the subjugation of agricultural laborers</w:t>
      </w:r>
      <w:r w:rsidRPr="000A7573">
        <w:rPr>
          <w:rFonts w:ascii="OpenDyslexic 3" w:hAnsi="OpenDyslexic 3"/>
          <w:color w:val="000000" w:themeColor="text1"/>
          <w:sz w:val="14"/>
        </w:rPr>
        <w:t>, as Lapanday Foods Corporation (LFC), the primary banana exporter in the country, routinely opens fire on protesting farmers and denies their autonomy.</w:t>
      </w:r>
    </w:p>
    <w:p w14:paraId="553E9D3C" w14:textId="77777777" w:rsidR="009E680A" w:rsidRPr="000A7573" w:rsidRDefault="009E680A" w:rsidP="009E680A">
      <w:pPr>
        <w:rPr>
          <w:rFonts w:ascii="OpenDyslexic 3" w:hAnsi="OpenDyslexic 3"/>
          <w:color w:val="000000" w:themeColor="text1"/>
          <w:sz w:val="14"/>
        </w:rPr>
      </w:pPr>
      <w:r w:rsidRPr="000A7573">
        <w:rPr>
          <w:rStyle w:val="Emphasis"/>
          <w:rFonts w:ascii="OpenDyslexic 3" w:hAnsi="OpenDyslexic 3"/>
        </w:rPr>
        <w:t>Concerning</w:t>
      </w:r>
      <w:r w:rsidRPr="000A7573">
        <w:rPr>
          <w:rFonts w:ascii="OpenDyslexic 3" w:hAnsi="OpenDyslexic 3"/>
          <w:color w:val="000000" w:themeColor="text1"/>
          <w:u w:val="single"/>
        </w:rPr>
        <w:t xml:space="preserve"> the politics of </w:t>
      </w:r>
      <w:r w:rsidRPr="000A7573">
        <w:rPr>
          <w:rStyle w:val="Emphasis"/>
          <w:rFonts w:ascii="OpenDyslexic 3" w:hAnsi="OpenDyslexic 3"/>
        </w:rPr>
        <w:t>contemporary art</w:t>
      </w:r>
      <w:r w:rsidRPr="000A7573">
        <w:rPr>
          <w:rFonts w:ascii="OpenDyslexic 3" w:hAnsi="OpenDyslexic 3"/>
          <w:color w:val="000000" w:themeColor="text1"/>
          <w:u w:val="single"/>
        </w:rPr>
        <w:t xml:space="preserve"> and </w:t>
      </w:r>
      <w:r w:rsidRPr="000A7573">
        <w:rPr>
          <w:rStyle w:val="Emphasis"/>
          <w:rFonts w:ascii="OpenDyslexic 3" w:hAnsi="OpenDyslexic 3"/>
        </w:rPr>
        <w:t>gallery spaces</w:t>
      </w:r>
      <w:r w:rsidRPr="000A7573">
        <w:rPr>
          <w:rFonts w:ascii="OpenDyslexic 3" w:hAnsi="OpenDyslexic 3"/>
          <w:color w:val="000000" w:themeColor="text1"/>
          <w:u w:val="single"/>
        </w:rPr>
        <w:t>, Enzo Camacho and Ami Lien</w:t>
      </w:r>
      <w:r w:rsidRPr="000A7573">
        <w:rPr>
          <w:rFonts w:ascii="OpenDyslexic 3" w:hAnsi="OpenDyslexic 3"/>
          <w:b/>
          <w:bCs/>
          <w:color w:val="000000" w:themeColor="text1"/>
          <w:u w:val="single"/>
        </w:rPr>
        <w:t>6</w:t>
      </w:r>
      <w:r w:rsidRPr="000A7573">
        <w:rPr>
          <w:rFonts w:ascii="OpenDyslexic 3" w:hAnsi="OpenDyslexic 3"/>
          <w:color w:val="000000" w:themeColor="text1"/>
          <w:u w:val="single"/>
        </w:rPr>
        <w:t xml:space="preserve"> write: “That the </w:t>
      </w:r>
      <w:r w:rsidRPr="000A7573">
        <w:rPr>
          <w:rStyle w:val="Emphasis"/>
          <w:rFonts w:ascii="OpenDyslexic 3" w:hAnsi="OpenDyslexic 3"/>
        </w:rPr>
        <w:t>support structure</w:t>
      </w:r>
      <w:r w:rsidRPr="000A7573">
        <w:rPr>
          <w:rFonts w:ascii="OpenDyslexic 3" w:hAnsi="OpenDyslexic 3"/>
          <w:color w:val="000000" w:themeColor="text1"/>
          <w:u w:val="single"/>
        </w:rPr>
        <w:t xml:space="preserve"> for </w:t>
      </w:r>
      <w:r w:rsidRPr="000A7573">
        <w:rPr>
          <w:rStyle w:val="Emphasis"/>
          <w:rFonts w:ascii="OpenDyslexic 3" w:hAnsi="OpenDyslexic 3"/>
        </w:rPr>
        <w:t>contemporary art</w:t>
      </w:r>
      <w:r w:rsidRPr="000A7573">
        <w:rPr>
          <w:rFonts w:ascii="OpenDyslexic 3" w:hAnsi="OpenDyslexic 3"/>
          <w:color w:val="000000" w:themeColor="text1"/>
          <w:u w:val="single"/>
        </w:rPr>
        <w:t xml:space="preserve"> would </w:t>
      </w:r>
      <w:r w:rsidRPr="000A7573">
        <w:rPr>
          <w:rStyle w:val="Emphasis"/>
          <w:rFonts w:ascii="OpenDyslexic 3" w:hAnsi="OpenDyslexic 3"/>
        </w:rPr>
        <w:t>rest</w:t>
      </w:r>
      <w:r w:rsidRPr="000A7573">
        <w:rPr>
          <w:rFonts w:ascii="OpenDyslexic 3" w:hAnsi="OpenDyslexic 3"/>
          <w:color w:val="000000" w:themeColor="text1"/>
          <w:u w:val="single"/>
        </w:rPr>
        <w:t xml:space="preserve"> on the </w:t>
      </w:r>
      <w:r w:rsidRPr="000A7573">
        <w:rPr>
          <w:rStyle w:val="Emphasis"/>
          <w:rFonts w:ascii="OpenDyslexic 3" w:hAnsi="OpenDyslexic 3"/>
        </w:rPr>
        <w:t>violence</w:t>
      </w:r>
      <w:r w:rsidRPr="000A7573">
        <w:rPr>
          <w:rFonts w:ascii="OpenDyslexic 3" w:hAnsi="OpenDyslexic 3"/>
          <w:color w:val="000000" w:themeColor="text1"/>
          <w:u w:val="single"/>
        </w:rPr>
        <w:t xml:space="preserve"> of </w:t>
      </w:r>
      <w:r w:rsidRPr="000A7573">
        <w:rPr>
          <w:rStyle w:val="Emphasis"/>
          <w:rFonts w:ascii="OpenDyslexic 3" w:hAnsi="OpenDyslexic 3"/>
        </w:rPr>
        <w:t>corporate power</w:t>
      </w:r>
      <w:r w:rsidRPr="000A7573">
        <w:rPr>
          <w:rFonts w:ascii="OpenDyslexic 3" w:hAnsi="OpenDyslexic 3"/>
          <w:color w:val="000000" w:themeColor="text1"/>
          <w:u w:val="single"/>
        </w:rPr>
        <w:t xml:space="preserve"> should </w:t>
      </w:r>
      <w:r w:rsidRPr="000A7573">
        <w:rPr>
          <w:rStyle w:val="Emphasis"/>
          <w:rFonts w:ascii="OpenDyslexic 3" w:hAnsi="OpenDyslexic 3"/>
        </w:rPr>
        <w:t>come as no surprise</w:t>
      </w:r>
      <w:r w:rsidRPr="000A7573">
        <w:rPr>
          <w:rFonts w:ascii="OpenDyslexic 3" w:hAnsi="OpenDyslexic 3"/>
          <w:color w:val="000000" w:themeColor="text1"/>
          <w:u w:val="single"/>
        </w:rPr>
        <w:t xml:space="preserve"> to anyone anywhere.”</w:t>
      </w:r>
      <w:r w:rsidRPr="000A7573">
        <w:rPr>
          <w:rFonts w:ascii="OpenDyslexic 3" w:hAnsi="OpenDyslexic 3"/>
          <w:color w:val="000000" w:themeColor="text1"/>
          <w:sz w:val="14"/>
        </w:rPr>
        <w:t xml:space="preserve"> And in the case of the Philippines,</w:t>
      </w:r>
    </w:p>
    <w:p w14:paraId="5E22E5F4" w14:textId="77777777" w:rsidR="009E680A" w:rsidRPr="000A7573" w:rsidRDefault="009E680A" w:rsidP="009E680A">
      <w:pPr>
        <w:ind w:left="720"/>
        <w:rPr>
          <w:rFonts w:ascii="OpenDyslexic 3" w:hAnsi="OpenDyslexic 3"/>
          <w:color w:val="000000" w:themeColor="text1"/>
          <w:sz w:val="14"/>
        </w:rPr>
      </w:pPr>
      <w:r w:rsidRPr="000A7573">
        <w:rPr>
          <w:rFonts w:ascii="OpenDyslexic 3" w:hAnsi="OpenDyslexic 3"/>
          <w:color w:val="000000" w:themeColor="text1"/>
          <w:sz w:val="14"/>
        </w:rPr>
        <w:t>It should be remembered that the Philippines is the site of one of the longest-running Communist insurgencies in the world, an armed civil conflict that has claimed tens of thousands of lives since its beginning in 1969 and has been particularly concentrated in the southern island of Mindanao, where the LFC plantations are located.</w:t>
      </w:r>
    </w:p>
    <w:p w14:paraId="7BDCB5B4" w14:textId="77777777" w:rsidR="009E680A" w:rsidRPr="000A7573" w:rsidRDefault="009E680A" w:rsidP="009E680A">
      <w:pPr>
        <w:rPr>
          <w:rFonts w:ascii="OpenDyslexic 3" w:hAnsi="OpenDyslexic 3"/>
          <w:color w:val="000000" w:themeColor="text1"/>
          <w:u w:val="single"/>
        </w:rPr>
      </w:pPr>
      <w:r w:rsidRPr="000A7573">
        <w:rPr>
          <w:rFonts w:ascii="OpenDyslexic 3" w:hAnsi="OpenDyslexic 3"/>
          <w:color w:val="000000" w:themeColor="text1"/>
          <w:u w:val="single"/>
        </w:rPr>
        <w:t xml:space="preserve">Camacho and Lien elucidate how the </w:t>
      </w:r>
      <w:r w:rsidRPr="000A7573">
        <w:rPr>
          <w:rStyle w:val="Emphasis"/>
          <w:rFonts w:ascii="OpenDyslexic 3" w:hAnsi="OpenDyslexic 3"/>
          <w:highlight w:val="cyan"/>
        </w:rPr>
        <w:t>supply chain</w:t>
      </w:r>
      <w:r w:rsidRPr="000A7573">
        <w:rPr>
          <w:rFonts w:ascii="OpenDyslexic 3" w:hAnsi="OpenDyslexic 3"/>
          <w:color w:val="000000" w:themeColor="text1"/>
          <w:highlight w:val="cyan"/>
          <w:u w:val="single"/>
        </w:rPr>
        <w:t xml:space="preserve"> of </w:t>
      </w:r>
      <w:r w:rsidRPr="000A7573">
        <w:rPr>
          <w:rStyle w:val="Emphasis"/>
          <w:rFonts w:ascii="OpenDyslexic 3" w:hAnsi="OpenDyslexic 3"/>
          <w:highlight w:val="cyan"/>
        </w:rPr>
        <w:t>contemporary art</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begins</w:t>
      </w:r>
      <w:r w:rsidRPr="000A7573">
        <w:rPr>
          <w:rFonts w:ascii="OpenDyslexic 3" w:hAnsi="OpenDyslexic 3"/>
          <w:color w:val="000000" w:themeColor="text1"/>
          <w:highlight w:val="cyan"/>
          <w:u w:val="single"/>
        </w:rPr>
        <w:t xml:space="preserve"> at the </w:t>
      </w:r>
      <w:r w:rsidRPr="000A7573">
        <w:rPr>
          <w:rStyle w:val="Emphasis"/>
          <w:rFonts w:ascii="OpenDyslexic 3" w:hAnsi="OpenDyslexic 3"/>
          <w:highlight w:val="cyan"/>
        </w:rPr>
        <w:t>plantation</w:t>
      </w:r>
      <w:r w:rsidRPr="000A7573">
        <w:rPr>
          <w:rFonts w:ascii="OpenDyslexic 3" w:hAnsi="OpenDyslexic 3"/>
          <w:color w:val="000000" w:themeColor="text1"/>
          <w:u w:val="single"/>
        </w:rPr>
        <w:t>.</w:t>
      </w:r>
      <w:r w:rsidRPr="000A7573">
        <w:rPr>
          <w:rFonts w:ascii="OpenDyslexic 3" w:hAnsi="OpenDyslexic 3"/>
          <w:b/>
          <w:bCs/>
          <w:color w:val="000000" w:themeColor="text1"/>
          <w:u w:val="single"/>
        </w:rPr>
        <w:t>8</w:t>
      </w:r>
      <w:r w:rsidRPr="000A7573">
        <w:rPr>
          <w:rFonts w:ascii="OpenDyslexic 3" w:hAnsi="OpenDyslexic 3"/>
          <w:color w:val="000000" w:themeColor="text1"/>
          <w:u w:val="single"/>
        </w:rPr>
        <w:t xml:space="preserve"> And while </w:t>
      </w:r>
      <w:r w:rsidRPr="000A7573">
        <w:rPr>
          <w:rStyle w:val="Emphasis"/>
          <w:rFonts w:ascii="OpenDyslexic 3" w:hAnsi="OpenDyslexic 3"/>
          <w:highlight w:val="cyan"/>
        </w:rPr>
        <w:t>auction houses</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gallerists</w:t>
      </w:r>
      <w:r w:rsidRPr="000A7573">
        <w:rPr>
          <w:rFonts w:ascii="OpenDyslexic 3" w:hAnsi="OpenDyslexic 3"/>
          <w:color w:val="000000" w:themeColor="text1"/>
          <w:highlight w:val="cyan"/>
          <w:u w:val="single"/>
        </w:rPr>
        <w:t>, and</w:t>
      </w:r>
      <w:r w:rsidRPr="000A7573">
        <w:rPr>
          <w:rFonts w:ascii="OpenDyslexic 3" w:hAnsi="OpenDyslexic 3"/>
          <w:color w:val="000000" w:themeColor="text1"/>
          <w:u w:val="single"/>
        </w:rPr>
        <w:t xml:space="preserve"> artist </w:t>
      </w:r>
      <w:r w:rsidRPr="000A7573">
        <w:rPr>
          <w:rStyle w:val="Emphasis"/>
          <w:rFonts w:ascii="OpenDyslexic 3" w:hAnsi="OpenDyslexic 3"/>
          <w:highlight w:val="cyan"/>
        </w:rPr>
        <w:t>brands</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narrate</w:t>
      </w:r>
      <w:r w:rsidRPr="000A7573">
        <w:rPr>
          <w:rFonts w:ascii="OpenDyslexic 3" w:hAnsi="OpenDyslexic 3"/>
          <w:color w:val="000000" w:themeColor="text1"/>
          <w:u w:val="single"/>
        </w:rPr>
        <w:t xml:space="preserve"> the ongoing </w:t>
      </w:r>
      <w:r w:rsidRPr="000A7573">
        <w:rPr>
          <w:rStyle w:val="Emphasis"/>
          <w:rFonts w:ascii="OpenDyslexic 3" w:hAnsi="OpenDyslexic 3"/>
          <w:highlight w:val="cyan"/>
        </w:rPr>
        <w:t>counterrevolution</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through</w:t>
      </w:r>
      <w:r w:rsidRPr="000A7573">
        <w:rPr>
          <w:rFonts w:ascii="OpenDyslexic 3" w:hAnsi="OpenDyslexic 3"/>
          <w:color w:val="000000" w:themeColor="text1"/>
          <w:u w:val="single"/>
        </w:rPr>
        <w:t xml:space="preserve"> the forced labor of </w:t>
      </w:r>
      <w:r w:rsidRPr="000A7573">
        <w:rPr>
          <w:rStyle w:val="Emphasis"/>
          <w:rFonts w:ascii="OpenDyslexic 3" w:hAnsi="OpenDyslexic 3"/>
          <w:highlight w:val="cyan"/>
        </w:rPr>
        <w:t>revolutionary language</w:t>
      </w:r>
      <w:r w:rsidRPr="000A7573">
        <w:rPr>
          <w:rFonts w:ascii="OpenDyslexic 3" w:hAnsi="OpenDyslexic 3"/>
          <w:color w:val="000000" w:themeColor="text1"/>
          <w:u w:val="single"/>
        </w:rPr>
        <w:t>, Camacho and Lien press upon the actuality of ongoing insurgencies as the foci to be born.</w:t>
      </w:r>
    </w:p>
    <w:p w14:paraId="5D33A217" w14:textId="3C794329" w:rsidR="009E680A" w:rsidRPr="000A7573" w:rsidRDefault="009E680A" w:rsidP="009E680A">
      <w:pPr>
        <w:pStyle w:val="Heading4"/>
        <w:rPr>
          <w:rStyle w:val="Style13ptBold"/>
          <w:rFonts w:ascii="OpenDyslexic 3" w:hAnsi="OpenDyslexic 3" w:cs="Times New Roman"/>
          <w:b/>
          <w:bCs w:val="0"/>
          <w:szCs w:val="26"/>
        </w:rPr>
      </w:pPr>
      <w:r w:rsidRPr="000A7573">
        <w:rPr>
          <w:rStyle w:val="Style13ptBold"/>
          <w:rFonts w:ascii="OpenDyslexic 3" w:hAnsi="OpenDyslexic 3" w:cs="Times New Roman"/>
          <w:b/>
          <w:bCs w:val="0"/>
          <w:szCs w:val="26"/>
        </w:rPr>
        <w:t xml:space="preserve">It is not just the narrative suppression of colonial dynamics that makes artists complicit perpetrators but also the utilization of images of suffering for artistic gain. The prioritization of the idea over production means that if the final product is “beautiful” enough than the presentation of suffering is not only excusable, but desirable. This is exemplified when Sebastião Salgado would travel around the world and photograph workers in exploitative conditions. </w:t>
      </w:r>
      <w:r w:rsidRPr="000A7573">
        <w:rPr>
          <w:rStyle w:val="Style13ptBold"/>
          <w:rFonts w:ascii="OpenDyslexic 3" w:hAnsi="OpenDyslexic 3" w:cs="Times New Roman"/>
          <w:b/>
          <w:bCs w:val="0"/>
          <w:i/>
          <w:iCs w:val="0"/>
          <w:szCs w:val="26"/>
          <w:highlight w:val="cyan"/>
        </w:rPr>
        <w:t>Ingrid Sischy wrote “Salgado is far too busy with the compositional aspects of his pictures—with finding the ‘grace’ and ‘beauty’ in the twisted forms of his anguished subjects. And this beautification of tragedy results in pictures that ultimately reinforce our passivity toward the experience they reveal. To aestheticize is the fastest way to anesthetize the feeling of those who are witnessing it. Beauty is a call to admiration, not to action ….”</w:t>
      </w:r>
      <w:r w:rsidRPr="000A7573">
        <w:rPr>
          <w:rStyle w:val="FootnoteReference"/>
          <w:rFonts w:ascii="OpenDyslexic 3" w:hAnsi="OpenDyslexic 3" w:cs="Times New Roman"/>
          <w:i/>
          <w:iCs w:val="0"/>
          <w:szCs w:val="26"/>
          <w:highlight w:val="cyan"/>
        </w:rPr>
        <w:footnoteReference w:id="3"/>
      </w:r>
    </w:p>
    <w:p w14:paraId="20DE352F" w14:textId="77777777" w:rsidR="009E680A" w:rsidRPr="000A7573" w:rsidRDefault="009E680A" w:rsidP="009E680A">
      <w:pPr>
        <w:rPr>
          <w:rFonts w:ascii="OpenDyslexic 3" w:hAnsi="OpenDyslexic 3"/>
        </w:rPr>
      </w:pPr>
    </w:p>
    <w:p w14:paraId="07AB03F9" w14:textId="40A6A806" w:rsidR="009E680A" w:rsidRPr="000A7573" w:rsidRDefault="009E680A" w:rsidP="009E680A">
      <w:pPr>
        <w:pStyle w:val="Heading4"/>
        <w:rPr>
          <w:rFonts w:ascii="OpenDyslexic 3" w:hAnsi="OpenDyslexic 3" w:cs="Times New Roman"/>
        </w:rPr>
      </w:pPr>
      <w:r w:rsidRPr="000A7573">
        <w:rPr>
          <w:rFonts w:ascii="OpenDyslexic 3" w:hAnsi="OpenDyslexic 3" w:cs="Times New Roman"/>
        </w:rPr>
        <w:t>Art is not an intrinsic act of liberation, for every art piece that spurred an act of antifascist action so too did a fascist poet write a poem celebrating their violent occupation. The question therefore is not how do we ensure art is possible, but rather what is the process that determines which forms are recognized by power and where does that power comes from.</w:t>
      </w:r>
    </w:p>
    <w:p w14:paraId="46C42E44" w14:textId="77777777" w:rsidR="009E680A" w:rsidRPr="000A7573" w:rsidRDefault="009E680A" w:rsidP="009E680A">
      <w:pPr>
        <w:rPr>
          <w:rFonts w:ascii="OpenDyslexic 3" w:hAnsi="OpenDyslexic 3"/>
          <w:sz w:val="20"/>
          <w:szCs w:val="20"/>
        </w:rPr>
      </w:pPr>
      <w:r w:rsidRPr="000A7573">
        <w:rPr>
          <w:rStyle w:val="Style13ptBold"/>
          <w:rFonts w:ascii="OpenDyslexic 3" w:hAnsi="OpenDyslexic 3"/>
        </w:rPr>
        <w:t>Kim ’24</w:t>
      </w:r>
      <w:r w:rsidRPr="000A7573">
        <w:rPr>
          <w:rFonts w:ascii="OpenDyslexic 3" w:hAnsi="OpenDyslexic 3"/>
        </w:rPr>
        <w:t xml:space="preserve"> </w:t>
      </w:r>
      <w:r w:rsidRPr="000A7573">
        <w:rPr>
          <w:rFonts w:ascii="OpenDyslexic 3" w:hAnsi="OpenDyslexic 3"/>
          <w:sz w:val="20"/>
          <w:szCs w:val="20"/>
        </w:rPr>
        <w:t>[Eunsong Kim, 2024, Associate Professor of English at Northeastern University whose work centers critiques of colonialisms and racial capitalism and draws from critical digital studies, translation studies, critical theory and critical race &amp; ethnic studies; Duke University Press, “The Politics of Collecting: Race and the Aestheticization of Property”, pages 209-214, lucas]</w:t>
      </w:r>
    </w:p>
    <w:p w14:paraId="6F2FB321" w14:textId="77777777" w:rsidR="009E680A" w:rsidRPr="000A7573" w:rsidRDefault="009E680A" w:rsidP="009E680A">
      <w:pPr>
        <w:rPr>
          <w:rFonts w:ascii="OpenDyslexic 3" w:hAnsi="OpenDyslexic 3"/>
          <w:sz w:val="14"/>
        </w:rPr>
      </w:pPr>
      <w:r w:rsidRPr="000A7573">
        <w:rPr>
          <w:rFonts w:ascii="OpenDyslexic 3" w:hAnsi="OpenDyslexic 3"/>
          <w:sz w:val="14"/>
        </w:rPr>
        <w:t xml:space="preserve">In this vein, </w:t>
      </w:r>
      <w:r w:rsidRPr="000A7573">
        <w:rPr>
          <w:rFonts w:ascii="OpenDyslexic 3" w:hAnsi="OpenDyslexic 3"/>
          <w:u w:val="single"/>
        </w:rPr>
        <w:t xml:space="preserve">I turn to </w:t>
      </w:r>
      <w:r w:rsidRPr="000A7573">
        <w:rPr>
          <w:rFonts w:ascii="OpenDyslexic 3" w:hAnsi="OpenDyslexic 3"/>
          <w:highlight w:val="cyan"/>
          <w:u w:val="single"/>
        </w:rPr>
        <w:t xml:space="preserve">a line from </w:t>
      </w:r>
      <w:r w:rsidRPr="000A7573">
        <w:rPr>
          <w:rFonts w:ascii="OpenDyslexic 3" w:hAnsi="OpenDyslexic 3"/>
          <w:u w:val="single"/>
        </w:rPr>
        <w:t>the poet</w:t>
      </w:r>
      <w:r w:rsidRPr="000A7573">
        <w:rPr>
          <w:rFonts w:ascii="OpenDyslexic 3" w:hAnsi="OpenDyslexic 3"/>
          <w:sz w:val="14"/>
        </w:rPr>
        <w:t xml:space="preserve"> Paul </w:t>
      </w:r>
      <w:r w:rsidRPr="000A7573">
        <w:rPr>
          <w:rFonts w:ascii="OpenDyslexic 3" w:hAnsi="OpenDyslexic 3"/>
          <w:szCs w:val="36"/>
          <w:highlight w:val="cyan"/>
          <w:u w:val="single"/>
        </w:rPr>
        <w:t>Celan</w:t>
      </w:r>
      <w:r w:rsidRPr="000A7573">
        <w:rPr>
          <w:rFonts w:ascii="OpenDyslexic 3" w:hAnsi="OpenDyslexic 3"/>
          <w:sz w:val="14"/>
        </w:rPr>
        <w:t>. Celan lived in a German-speaking region of Romania, which, when he was born in 1920, was part of the Austro-Hungarian Empire. He spent his formative years in Nazi-enforced ghettos and then in labor camps. As the sole survivor of his family, he wrote often about the tensions of a mother tongue. Though German was the language he would publish in throughout his life, Celan noted that it was the language of his family’s murderers. It was the language he wrote in, and it was an alienated language, an alienating language.</w:t>
      </w:r>
    </w:p>
    <w:p w14:paraId="13F7DD52" w14:textId="77777777" w:rsidR="009E680A" w:rsidRPr="000A7573" w:rsidRDefault="009E680A" w:rsidP="009E680A">
      <w:pPr>
        <w:rPr>
          <w:rStyle w:val="StyleUnderline"/>
          <w:rFonts w:ascii="OpenDyslexic 3" w:hAnsi="OpenDyslexic 3"/>
        </w:rPr>
      </w:pPr>
      <w:r w:rsidRPr="000A7573">
        <w:rPr>
          <w:rFonts w:ascii="OpenDyslexic 3" w:hAnsi="OpenDyslexic 3"/>
          <w:sz w:val="14"/>
        </w:rPr>
        <w:t xml:space="preserve">It wasn’t simply that he and his mother shared a language with her executioners; Celan ruminated on aesthetic planes. In the long poem Wolfsbohne (translated as Wolf ’s Bean), </w:t>
      </w:r>
      <w:r w:rsidRPr="000A7573">
        <w:rPr>
          <w:rStyle w:val="StyleUnderline"/>
          <w:rFonts w:ascii="OpenDyslexic 3" w:hAnsi="OpenDyslexic 3"/>
        </w:rPr>
        <w:t>he states, “</w:t>
      </w:r>
      <w:r w:rsidRPr="000A7573">
        <w:rPr>
          <w:rStyle w:val="Emphasis"/>
          <w:rFonts w:ascii="OpenDyslexic 3" w:hAnsi="OpenDyslexic 3"/>
          <w:highlight w:val="cyan"/>
        </w:rPr>
        <w:t>Mother, no one / interrupts when the murderers talk. / Mother, they write poems</w:t>
      </w:r>
      <w:r w:rsidRPr="000A7573">
        <w:rPr>
          <w:rStyle w:val="StyleUnderline"/>
          <w:rFonts w:ascii="OpenDyslexic 3" w:hAnsi="OpenDyslexic 3"/>
        </w:rPr>
        <w:t>.</w:t>
      </w:r>
      <w:r w:rsidRPr="000A7573">
        <w:rPr>
          <w:rFonts w:ascii="OpenDyslexic 3" w:hAnsi="OpenDyslexic 3"/>
          <w:sz w:val="14"/>
        </w:rPr>
        <w:t xml:space="preserve">”8 </w:t>
      </w:r>
      <w:r w:rsidRPr="000A7573">
        <w:rPr>
          <w:rStyle w:val="StyleUnderline"/>
          <w:rFonts w:ascii="OpenDyslexic 3" w:hAnsi="OpenDyslexic 3"/>
        </w:rPr>
        <w:t xml:space="preserve">They write poems encapsulates much that has been woven through this book. </w:t>
      </w:r>
      <w:r w:rsidRPr="000A7573">
        <w:rPr>
          <w:rStyle w:val="Emphasis"/>
          <w:rFonts w:ascii="OpenDyslexic 3" w:hAnsi="OpenDyslexic 3"/>
          <w:highlight w:val="cyan"/>
        </w:rPr>
        <w:t>They</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enemy</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colonizers</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fascists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write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share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partake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build</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make poems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art forms</w:t>
      </w:r>
      <w:r w:rsidRPr="000A7573">
        <w:rPr>
          <w:rStyle w:val="StyleUnderline"/>
          <w:rFonts w:ascii="OpenDyslexic 3" w:hAnsi="OpenDyslexic 3"/>
          <w:highlight w:val="cyan"/>
        </w:rPr>
        <w:t xml:space="preserve"> that </w:t>
      </w:r>
      <w:r w:rsidRPr="000A7573">
        <w:rPr>
          <w:rStyle w:val="Emphasis"/>
          <w:rFonts w:ascii="OpenDyslexic 3" w:hAnsi="OpenDyslexic 3"/>
          <w:highlight w:val="cyan"/>
        </w:rPr>
        <w:t>seem</w:t>
      </w:r>
      <w:r w:rsidRPr="000A7573">
        <w:rPr>
          <w:rStyle w:val="StyleUnderline"/>
          <w:rFonts w:ascii="OpenDyslexic 3" w:hAnsi="OpenDyslexic 3"/>
        </w:rPr>
        <w:t xml:space="preserve"> so </w:t>
      </w:r>
      <w:r w:rsidRPr="000A7573">
        <w:rPr>
          <w:rStyle w:val="Emphasis"/>
          <w:rFonts w:ascii="OpenDyslexic 3" w:hAnsi="OpenDyslexic 3"/>
          <w:highlight w:val="cyan"/>
        </w:rPr>
        <w:t>primary</w:t>
      </w:r>
      <w:r w:rsidRPr="000A7573">
        <w:rPr>
          <w:rStyle w:val="StyleUnderline"/>
          <w:rFonts w:ascii="OpenDyslexic 3" w:hAnsi="OpenDyslexic 3"/>
        </w:rPr>
        <w:t xml:space="preserve"> and, perhaps, sacred. </w:t>
      </w:r>
      <w:r w:rsidRPr="000A7573">
        <w:rPr>
          <w:rFonts w:ascii="OpenDyslexic 3" w:hAnsi="OpenDyslexic 3"/>
          <w:i/>
          <w:iCs/>
          <w:sz w:val="14"/>
        </w:rPr>
        <w:t>They write poems</w:t>
      </w:r>
      <w:r w:rsidRPr="000A7573">
        <w:rPr>
          <w:rFonts w:ascii="OpenDyslexic 3" w:hAnsi="OpenDyslexic 3"/>
          <w:sz w:val="14"/>
        </w:rPr>
        <w:t xml:space="preserve"> is both matter of fact and full of surprise, discovery, and surrender. In </w:t>
      </w:r>
      <w:r w:rsidRPr="000A7573">
        <w:rPr>
          <w:rFonts w:ascii="OpenDyslexic 3" w:hAnsi="OpenDyslexic 3"/>
          <w:i/>
          <w:iCs/>
          <w:sz w:val="14"/>
        </w:rPr>
        <w:t>Anarchism Is Not Enough</w:t>
      </w:r>
      <w:r w:rsidRPr="000A7573">
        <w:rPr>
          <w:rFonts w:ascii="OpenDyslexic 3" w:hAnsi="OpenDyslexic 3"/>
          <w:sz w:val="14"/>
        </w:rPr>
        <w:t xml:space="preserve">, Laura Riding considers that people often write poetry to feel upper class or exceptional.9 Celan besieges this exceptionalist narrative concerning art. </w:t>
      </w:r>
      <w:r w:rsidRPr="000A7573">
        <w:rPr>
          <w:rStyle w:val="Emphasis"/>
          <w:rFonts w:ascii="OpenDyslexic 3" w:hAnsi="OpenDyslexic 3"/>
          <w:highlight w:val="cyan"/>
        </w:rPr>
        <w:t>Art</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not sacred</w:t>
      </w:r>
      <w:r w:rsidRPr="000A7573">
        <w:rPr>
          <w:rStyle w:val="StyleUnderline"/>
          <w:rFonts w:ascii="OpenDyslexic 3" w:hAnsi="OpenDyslexic 3"/>
        </w:rPr>
        <w:t xml:space="preserve">, </w:t>
      </w:r>
      <w:r w:rsidRPr="000A7573">
        <w:rPr>
          <w:rStyle w:val="Emphasis"/>
          <w:rFonts w:ascii="OpenDyslexic 3" w:hAnsi="OpenDyslexic 3"/>
        </w:rPr>
        <w:t>exclusive</w:t>
      </w:r>
      <w:r w:rsidRPr="000A7573">
        <w:rPr>
          <w:rStyle w:val="StyleUnderline"/>
          <w:rFonts w:ascii="OpenDyslexic 3" w:hAnsi="OpenDyslexic 3"/>
        </w:rPr>
        <w:t>—</w:t>
      </w:r>
      <w:r w:rsidRPr="000A7573">
        <w:rPr>
          <w:rStyle w:val="StyleUnderline"/>
          <w:rFonts w:ascii="OpenDyslexic 3" w:hAnsi="OpenDyslexic 3"/>
          <w:highlight w:val="cyan"/>
        </w:rPr>
        <w:t xml:space="preserve">it </w:t>
      </w:r>
      <w:r w:rsidRPr="000A7573">
        <w:rPr>
          <w:rStyle w:val="Emphasis"/>
          <w:rFonts w:ascii="OpenDyslexic 3" w:hAnsi="OpenDyslexic 3"/>
          <w:highlight w:val="cyan"/>
        </w:rPr>
        <w:t>does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not make</w:t>
      </w:r>
      <w:r w:rsidRPr="000A7573">
        <w:rPr>
          <w:rStyle w:val="StyleUnderline"/>
          <w:rFonts w:ascii="OpenDyslexic 3" w:hAnsi="OpenDyslexic 3"/>
          <w:highlight w:val="cyan"/>
        </w:rPr>
        <w:t xml:space="preserve"> one </w:t>
      </w:r>
      <w:r w:rsidRPr="000A7573">
        <w:rPr>
          <w:rStyle w:val="Emphasis"/>
          <w:rFonts w:ascii="OpenDyslexic 3" w:hAnsi="OpenDyslexic 3"/>
          <w:highlight w:val="cyan"/>
        </w:rPr>
        <w:t>better</w:t>
      </w:r>
      <w:r w:rsidRPr="000A7573">
        <w:rPr>
          <w:rStyle w:val="StyleUnderline"/>
          <w:rFonts w:ascii="OpenDyslexic 3" w:hAnsi="OpenDyslexic 3"/>
        </w:rPr>
        <w:t xml:space="preserve"> or human. It certainly </w:t>
      </w:r>
      <w:r w:rsidRPr="000A7573">
        <w:rPr>
          <w:rStyle w:val="Emphasis"/>
          <w:rFonts w:ascii="OpenDyslexic 3" w:hAnsi="OpenDyslexic 3"/>
          <w:highlight w:val="cyan"/>
        </w:rPr>
        <w:t>cannot make</w:t>
      </w:r>
      <w:r w:rsidRPr="000A7573">
        <w:rPr>
          <w:rStyle w:val="StyleUnderline"/>
          <w:rFonts w:ascii="OpenDyslexic 3" w:hAnsi="OpenDyslexic 3"/>
          <w:highlight w:val="cyan"/>
        </w:rPr>
        <w:t xml:space="preserve"> one </w:t>
      </w:r>
      <w:r w:rsidRPr="000A7573">
        <w:rPr>
          <w:rStyle w:val="Emphasis"/>
          <w:rFonts w:ascii="OpenDyslexic 3" w:hAnsi="OpenDyslexic 3"/>
          <w:highlight w:val="cyan"/>
        </w:rPr>
        <w:t>antifascist</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Art</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not</w:t>
      </w:r>
      <w:r w:rsidRPr="000A7573">
        <w:rPr>
          <w:rStyle w:val="StyleUnderline"/>
          <w:rFonts w:ascii="OpenDyslexic 3" w:hAnsi="OpenDyslexic 3"/>
        </w:rPr>
        <w:t xml:space="preserve"> a </w:t>
      </w:r>
      <w:r w:rsidRPr="000A7573">
        <w:rPr>
          <w:rStyle w:val="Emphasis"/>
          <w:rFonts w:ascii="OpenDyslexic 3" w:hAnsi="OpenDyslexic 3"/>
          <w:highlight w:val="cyan"/>
        </w:rPr>
        <w:t>straightforward</w:t>
      </w:r>
      <w:r w:rsidRPr="000A7573">
        <w:rPr>
          <w:rStyle w:val="StyleUnderline"/>
          <w:rFonts w:ascii="OpenDyslexic 3" w:hAnsi="OpenDyslexic 3"/>
        </w:rPr>
        <w:t xml:space="preserve"> entrance into </w:t>
      </w:r>
      <w:r w:rsidRPr="000A7573">
        <w:rPr>
          <w:rStyle w:val="Emphasis"/>
          <w:rFonts w:ascii="OpenDyslexic 3" w:hAnsi="OpenDyslexic 3"/>
          <w:highlight w:val="cyan"/>
        </w:rPr>
        <w:t>liberation</w:t>
      </w:r>
      <w:r w:rsidRPr="000A7573">
        <w:rPr>
          <w:rStyle w:val="StyleUnderline"/>
          <w:rFonts w:ascii="OpenDyslexic 3" w:hAnsi="OpenDyslexic 3"/>
          <w:highlight w:val="cyan"/>
        </w:rPr>
        <w:t xml:space="preserve">, but a </w:t>
      </w:r>
      <w:r w:rsidRPr="000A7573">
        <w:rPr>
          <w:rStyle w:val="Emphasis"/>
          <w:rFonts w:ascii="OpenDyslexic 3" w:hAnsi="OpenDyslexic 3"/>
          <w:highlight w:val="cyan"/>
        </w:rPr>
        <w:t>pathway</w:t>
      </w:r>
      <w:r w:rsidRPr="000A7573">
        <w:rPr>
          <w:rStyle w:val="StyleUnderline"/>
          <w:rFonts w:ascii="OpenDyslexic 3" w:hAnsi="OpenDyslexic 3"/>
          <w:highlight w:val="cyan"/>
        </w:rPr>
        <w:t xml:space="preserve"> into</w:t>
      </w:r>
      <w:r w:rsidRPr="000A7573">
        <w:rPr>
          <w:rStyle w:val="StyleUnderline"/>
          <w:rFonts w:ascii="OpenDyslexic 3" w:hAnsi="OpenDyslexic 3"/>
        </w:rPr>
        <w:t xml:space="preserve"> </w:t>
      </w:r>
      <w:r w:rsidRPr="000A7573">
        <w:rPr>
          <w:rStyle w:val="Emphasis"/>
          <w:rFonts w:ascii="OpenDyslexic 3" w:hAnsi="OpenDyslexic 3"/>
        </w:rPr>
        <w:t>usurped</w:t>
      </w:r>
      <w:r w:rsidRPr="000A7573">
        <w:rPr>
          <w:rStyle w:val="StyleUnderline"/>
          <w:rFonts w:ascii="OpenDyslexic 3" w:hAnsi="OpenDyslexic 3"/>
        </w:rPr>
        <w:t xml:space="preserve"> and enforced </w:t>
      </w:r>
      <w:r w:rsidRPr="000A7573">
        <w:rPr>
          <w:rStyle w:val="Emphasis"/>
          <w:rFonts w:ascii="OpenDyslexic 3" w:hAnsi="OpenDyslexic 3"/>
          <w:highlight w:val="cyan"/>
        </w:rPr>
        <w:t>forms of power</w:t>
      </w:r>
      <w:r w:rsidRPr="000A7573">
        <w:rPr>
          <w:rStyle w:val="StyleUnderline"/>
          <w:rFonts w:ascii="OpenDyslexic 3" w:hAnsi="OpenDyslexic 3"/>
        </w:rPr>
        <w:t>. This is both devastation and a matter of fact: They write poems.</w:t>
      </w:r>
    </w:p>
    <w:p w14:paraId="26F24EA9" w14:textId="77777777" w:rsidR="009E680A" w:rsidRPr="000A7573" w:rsidRDefault="009E680A" w:rsidP="009E680A">
      <w:pPr>
        <w:rPr>
          <w:rStyle w:val="Emphasis"/>
          <w:rFonts w:ascii="OpenDyslexic 3" w:hAnsi="OpenDyslexic 3"/>
        </w:rPr>
      </w:pPr>
      <w:r w:rsidRPr="000A7573">
        <w:rPr>
          <w:rFonts w:ascii="OpenDyslexic 3" w:hAnsi="OpenDyslexic 3"/>
          <w:sz w:val="14"/>
        </w:rPr>
        <w:t xml:space="preserve">In the discourse of liberal humanism, </w:t>
      </w:r>
      <w:r w:rsidRPr="000A7573">
        <w:rPr>
          <w:rStyle w:val="StyleUnderline"/>
          <w:rFonts w:ascii="OpenDyslexic 3" w:hAnsi="OpenDyslexic 3"/>
        </w:rPr>
        <w:t>aesthetics is often gestured toward as the signification of humanity.</w:t>
      </w:r>
      <w:r w:rsidRPr="000A7573">
        <w:rPr>
          <w:rFonts w:ascii="OpenDyslexic 3" w:hAnsi="OpenDyslexic 3"/>
          <w:sz w:val="14"/>
        </w:rPr>
        <w:t xml:space="preserve"> Hence, anthropologists and art historians look at cave drawings, sculptures, and pottery as markers of civilization. In science fiction, art becomes the test of the human against the potential other: clones and artificial intelligences are asked to make art to prove their worth. This gesture spans into colonization. </w:t>
      </w:r>
      <w:r w:rsidRPr="000A7573">
        <w:rPr>
          <w:rStyle w:val="StyleUnderline"/>
          <w:rFonts w:ascii="OpenDyslexic 3" w:hAnsi="OpenDyslexic 3"/>
        </w:rPr>
        <w:t>On the one hand, art and poetry are proof of humanity—how many films, stories, are there about the marginalized individual who is secretly a great poet and is thus able to elevate her life? And in these stories, what of everyone who remains not a poet, by selection or structural design? On the other hand, they write poems.</w:t>
      </w:r>
      <w:r w:rsidRPr="000A7573">
        <w:rPr>
          <w:rFonts w:ascii="OpenDyslexic 3" w:hAnsi="OpenDyslexic 3"/>
          <w:sz w:val="14"/>
        </w:rPr>
        <w:t xml:space="preserve"> </w:t>
      </w:r>
      <w:r w:rsidRPr="000A7573">
        <w:rPr>
          <w:rStyle w:val="StyleUnderline"/>
          <w:rFonts w:ascii="OpenDyslexic 3" w:hAnsi="OpenDyslexic 3"/>
        </w:rPr>
        <w:t xml:space="preserve">Thus, </w:t>
      </w:r>
      <w:r w:rsidRPr="000A7573">
        <w:rPr>
          <w:rStyle w:val="Emphasis"/>
          <w:rFonts w:ascii="OpenDyslexic 3" w:hAnsi="OpenDyslexic 3"/>
        </w:rPr>
        <w:t>what would it be</w:t>
      </w:r>
      <w:r w:rsidRPr="000A7573">
        <w:rPr>
          <w:rStyle w:val="StyleUnderline"/>
          <w:rFonts w:ascii="OpenDyslexic 3" w:hAnsi="OpenDyslexic 3"/>
        </w:rPr>
        <w:t xml:space="preserve"> to </w:t>
      </w:r>
      <w:r w:rsidRPr="000A7573">
        <w:rPr>
          <w:rStyle w:val="Emphasis"/>
          <w:rFonts w:ascii="OpenDyslexic 3" w:hAnsi="OpenDyslexic 3"/>
        </w:rPr>
        <w:t>take</w:t>
      </w:r>
      <w:r w:rsidRPr="000A7573">
        <w:rPr>
          <w:rStyle w:val="StyleUnderline"/>
          <w:rFonts w:ascii="OpenDyslexic 3" w:hAnsi="OpenDyslexic 3"/>
        </w:rPr>
        <w:t xml:space="preserve"> most </w:t>
      </w:r>
      <w:r w:rsidRPr="000A7573">
        <w:rPr>
          <w:rStyle w:val="Emphasis"/>
          <w:rFonts w:ascii="OpenDyslexic 3" w:hAnsi="OpenDyslexic 3"/>
        </w:rPr>
        <w:t>seriously</w:t>
      </w:r>
      <w:r w:rsidRPr="000A7573">
        <w:rPr>
          <w:rStyle w:val="StyleUnderline"/>
          <w:rFonts w:ascii="OpenDyslexic 3" w:hAnsi="OpenDyslexic 3"/>
        </w:rPr>
        <w:t xml:space="preserve"> the </w:t>
      </w:r>
      <w:r w:rsidRPr="000A7573">
        <w:rPr>
          <w:rStyle w:val="Emphasis"/>
          <w:rFonts w:ascii="OpenDyslexic 3" w:hAnsi="OpenDyslexic 3"/>
        </w:rPr>
        <w:t>politics</w:t>
      </w:r>
      <w:r w:rsidRPr="000A7573">
        <w:rPr>
          <w:rStyle w:val="StyleUnderline"/>
          <w:rFonts w:ascii="OpenDyslexic 3" w:hAnsi="OpenDyslexic 3"/>
        </w:rPr>
        <w:t xml:space="preserve"> of </w:t>
      </w:r>
      <w:r w:rsidRPr="000A7573">
        <w:rPr>
          <w:rStyle w:val="Emphasis"/>
          <w:rFonts w:ascii="OpenDyslexic 3" w:hAnsi="OpenDyslexic 3"/>
        </w:rPr>
        <w:t>art institutions</w:t>
      </w:r>
      <w:r w:rsidRPr="000A7573">
        <w:rPr>
          <w:rStyle w:val="StyleUnderline"/>
          <w:rFonts w:ascii="OpenDyslexic 3" w:hAnsi="OpenDyslexic 3"/>
        </w:rPr>
        <w:t xml:space="preserve">, </w:t>
      </w:r>
      <w:r w:rsidRPr="000A7573">
        <w:rPr>
          <w:rStyle w:val="Emphasis"/>
          <w:rFonts w:ascii="OpenDyslexic 3" w:hAnsi="OpenDyslexic 3"/>
        </w:rPr>
        <w:t>aesthetic forms</w:t>
      </w:r>
      <w:r w:rsidRPr="000A7573">
        <w:rPr>
          <w:rStyle w:val="StyleUnderline"/>
          <w:rFonts w:ascii="OpenDyslexic 3" w:hAnsi="OpenDyslexic 3"/>
        </w:rPr>
        <w:t xml:space="preserve">, and their </w:t>
      </w:r>
      <w:r w:rsidRPr="000A7573">
        <w:rPr>
          <w:rStyle w:val="Emphasis"/>
          <w:rFonts w:ascii="OpenDyslexic 3" w:hAnsi="OpenDyslexic 3"/>
        </w:rPr>
        <w:t>ideologies</w:t>
      </w:r>
      <w:r w:rsidRPr="000A7573">
        <w:rPr>
          <w:rStyle w:val="StyleUnderline"/>
          <w:rFonts w:ascii="OpenDyslexic 3" w:hAnsi="OpenDyslexic 3"/>
        </w:rPr>
        <w:t xml:space="preserve">? And what would it take to </w:t>
      </w:r>
      <w:r w:rsidRPr="000A7573">
        <w:rPr>
          <w:rStyle w:val="Emphasis"/>
          <w:rFonts w:ascii="OpenDyslexic 3" w:hAnsi="OpenDyslexic 3"/>
          <w:highlight w:val="cyan"/>
        </w:rPr>
        <w:t>consider</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art</w:t>
      </w:r>
      <w:r w:rsidRPr="000A7573">
        <w:rPr>
          <w:rStyle w:val="StyleUnderline"/>
          <w:rFonts w:ascii="OpenDyslexic 3" w:hAnsi="OpenDyslexic 3"/>
        </w:rPr>
        <w:t xml:space="preserve"> and poetry not </w:t>
      </w:r>
      <w:r w:rsidRPr="000A7573">
        <w:rPr>
          <w:rStyle w:val="StyleUnderline"/>
          <w:rFonts w:ascii="OpenDyslexic 3" w:hAnsi="OpenDyslexic 3"/>
          <w:highlight w:val="cyan"/>
        </w:rPr>
        <w:t>as</w:t>
      </w:r>
      <w:r w:rsidRPr="000A7573">
        <w:rPr>
          <w:rStyle w:val="StyleUnderline"/>
          <w:rFonts w:ascii="OpenDyslexic 3" w:hAnsi="OpenDyslexic 3"/>
        </w:rPr>
        <w:t xml:space="preserve"> inherent goods but as </w:t>
      </w:r>
      <w:r w:rsidRPr="000A7573">
        <w:rPr>
          <w:rStyle w:val="Emphasis"/>
          <w:rFonts w:ascii="OpenDyslexic 3" w:hAnsi="OpenDyslexic 3"/>
          <w:highlight w:val="cyan"/>
        </w:rPr>
        <w:t>forms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recognized in power?</w:t>
      </w:r>
    </w:p>
    <w:p w14:paraId="38C061E4" w14:textId="77777777" w:rsidR="009E680A" w:rsidRPr="000A7573" w:rsidRDefault="009E680A" w:rsidP="009E680A">
      <w:pPr>
        <w:rPr>
          <w:rFonts w:ascii="OpenDyslexic 3" w:hAnsi="OpenDyslexic 3"/>
          <w:sz w:val="14"/>
        </w:rPr>
      </w:pPr>
      <w:r w:rsidRPr="000A7573">
        <w:rPr>
          <w:rFonts w:ascii="OpenDyslexic 3" w:hAnsi="OpenDyslexic 3"/>
          <w:sz w:val="14"/>
        </w:rPr>
        <w:t>The architecture of Celan’s work presents us with the complexities and possibilities of aesthetics. It simultaneously asks whether people who practice art can do so as an extension of preestablished ideologies and whether poetry has ever been enclosure.</w:t>
      </w:r>
    </w:p>
    <w:p w14:paraId="47784005" w14:textId="77777777" w:rsidR="009E680A" w:rsidRPr="000A7573" w:rsidRDefault="009E680A" w:rsidP="009E680A">
      <w:pPr>
        <w:rPr>
          <w:rFonts w:ascii="OpenDyslexic 3" w:hAnsi="OpenDyslexic 3"/>
          <w:sz w:val="14"/>
        </w:rPr>
      </w:pPr>
      <w:r w:rsidRPr="000A7573">
        <w:rPr>
          <w:rFonts w:ascii="OpenDyslexic 3" w:hAnsi="OpenDyslexic 3"/>
          <w:sz w:val="14"/>
        </w:rPr>
        <w:t>Artist: Manager, Worker, Traitor</w:t>
      </w:r>
    </w:p>
    <w:p w14:paraId="6B3CD1A3" w14:textId="77777777" w:rsidR="009E680A" w:rsidRPr="000A7573" w:rsidRDefault="009E680A" w:rsidP="009E680A">
      <w:pPr>
        <w:rPr>
          <w:rFonts w:ascii="OpenDyslexic 3" w:hAnsi="OpenDyslexic 3"/>
          <w:sz w:val="14"/>
        </w:rPr>
      </w:pPr>
      <w:r w:rsidRPr="000A7573">
        <w:rPr>
          <w:rFonts w:ascii="OpenDyslexic 3" w:hAnsi="OpenDyslexic 3"/>
          <w:sz w:val="14"/>
        </w:rPr>
        <w:t>To return to the underexamined and overdetermined realm considered outside of “art” and “the artist,” I turn once more to the function of the worker. In theorizing the relationship between artist and worker, Julia Bryan-Wilson opens her book Art Workers: Radical Practice in the Vietnam Era with an anonymous letter from 1969.10 The letter powerfully states, “We must support the Revolution by bringing down our part of the system and clearing the way for change. This action implies total dissociation of art making from capitalism. . . . Signed ‘An art worker.’” Bryan-Wilson writes that the group that penned the letter advocated for a system where “</w:t>
      </w:r>
      <w:r w:rsidRPr="000A7573">
        <w:rPr>
          <w:rStyle w:val="Emphasis"/>
          <w:rFonts w:ascii="OpenDyslexic 3" w:hAnsi="OpenDyslexic 3"/>
          <w:highlight w:val="cyan"/>
        </w:rPr>
        <w:t>art work</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no longer confined</w:t>
      </w:r>
      <w:r w:rsidRPr="000A7573">
        <w:rPr>
          <w:rStyle w:val="StyleUnderline"/>
          <w:rFonts w:ascii="OpenDyslexic 3" w:hAnsi="OpenDyslexic 3"/>
          <w:highlight w:val="cyan"/>
        </w:rPr>
        <w:t xml:space="preserve"> to </w:t>
      </w:r>
      <w:r w:rsidRPr="000A7573">
        <w:rPr>
          <w:rStyle w:val="Emphasis"/>
          <w:rFonts w:ascii="OpenDyslexic 3" w:hAnsi="OpenDyslexic 3"/>
          <w:highlight w:val="cyan"/>
        </w:rPr>
        <w:t>describing</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aesthetic methods</w:t>
      </w:r>
      <w:r w:rsidRPr="000A7573">
        <w:rPr>
          <w:rStyle w:val="StyleUnderline"/>
          <w:rFonts w:ascii="OpenDyslexic 3" w:hAnsi="OpenDyslexic 3"/>
        </w:rPr>
        <w:t xml:space="preserve">, </w:t>
      </w:r>
      <w:r w:rsidRPr="000A7573">
        <w:rPr>
          <w:rStyle w:val="Emphasis"/>
          <w:rFonts w:ascii="OpenDyslexic 3" w:hAnsi="OpenDyslexic 3"/>
        </w:rPr>
        <w:t>acts of making</w:t>
      </w:r>
      <w:r w:rsidRPr="000A7573">
        <w:rPr>
          <w:rStyle w:val="StyleUnderline"/>
          <w:rFonts w:ascii="OpenDyslexic 3" w:hAnsi="OpenDyslexic 3"/>
        </w:rPr>
        <w:t xml:space="preserve">, or </w:t>
      </w:r>
      <w:r w:rsidRPr="000A7573">
        <w:rPr>
          <w:rStyle w:val="Emphasis"/>
          <w:rFonts w:ascii="OpenDyslexic 3" w:hAnsi="OpenDyslexic 3"/>
        </w:rPr>
        <w:t>art objects</w:t>
      </w:r>
      <w:r w:rsidRPr="000A7573">
        <w:rPr>
          <w:rStyle w:val="StyleUnderline"/>
          <w:rFonts w:ascii="OpenDyslexic 3" w:hAnsi="OpenDyslexic 3"/>
        </w:rPr>
        <w:t>—the traditional referents of the term—</w:t>
      </w:r>
      <w:r w:rsidRPr="000A7573">
        <w:rPr>
          <w:rStyle w:val="StyleUnderline"/>
          <w:rFonts w:ascii="OpenDyslexic 3" w:hAnsi="OpenDyslexic 3"/>
          <w:highlight w:val="cyan"/>
        </w:rPr>
        <w:t>but</w:t>
      </w:r>
      <w:r w:rsidRPr="000A7573">
        <w:rPr>
          <w:rStyle w:val="StyleUnderline"/>
          <w:rFonts w:ascii="OpenDyslexic 3" w:hAnsi="OpenDyslexic 3"/>
        </w:rPr>
        <w:t xml:space="preserve"> is </w:t>
      </w:r>
      <w:r w:rsidRPr="000A7573">
        <w:rPr>
          <w:rStyle w:val="Emphasis"/>
          <w:rFonts w:ascii="OpenDyslexic 3" w:hAnsi="OpenDyslexic 3"/>
          <w:highlight w:val="cyan"/>
        </w:rPr>
        <w:t>implicated</w:t>
      </w:r>
      <w:r w:rsidRPr="000A7573">
        <w:rPr>
          <w:rStyle w:val="StyleUnderline"/>
          <w:rFonts w:ascii="OpenDyslexic 3" w:hAnsi="OpenDyslexic 3"/>
          <w:highlight w:val="cyan"/>
        </w:rPr>
        <w:t xml:space="preserve"> in </w:t>
      </w:r>
      <w:r w:rsidRPr="000A7573">
        <w:rPr>
          <w:rStyle w:val="Emphasis"/>
          <w:rFonts w:ascii="OpenDyslexic 3" w:hAnsi="OpenDyslexic 3"/>
          <w:highlight w:val="cyan"/>
        </w:rPr>
        <w:t>artists’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collective working conditions</w:t>
      </w:r>
      <w:r w:rsidRPr="000A7573">
        <w:rPr>
          <w:rStyle w:val="StyleUnderline"/>
          <w:rFonts w:ascii="OpenDyslexic 3" w:hAnsi="OpenDyslexic 3"/>
        </w:rPr>
        <w:t>, the demolition of the capitalist art market</w:t>
      </w:r>
      <w:r w:rsidRPr="000A7573">
        <w:rPr>
          <w:rFonts w:ascii="OpenDyslexic 3" w:hAnsi="OpenDyslexic 3"/>
          <w:sz w:val="14"/>
        </w:rPr>
        <w:t>, and even revolution.”11 And in this vein, she concludes the book by describing a performance that I wish to analyze with a contemporary comparison. She writes:</w:t>
      </w:r>
    </w:p>
    <w:p w14:paraId="1743418B" w14:textId="77777777" w:rsidR="009E680A" w:rsidRPr="000A7573" w:rsidRDefault="009E680A" w:rsidP="009E680A">
      <w:pPr>
        <w:ind w:left="720"/>
        <w:rPr>
          <w:rFonts w:ascii="OpenDyslexic 3" w:hAnsi="OpenDyslexic 3"/>
          <w:sz w:val="4"/>
          <w:szCs w:val="4"/>
        </w:rPr>
      </w:pPr>
      <w:r w:rsidRPr="000A7573">
        <w:rPr>
          <w:rFonts w:ascii="OpenDyslexic 3" w:hAnsi="OpenDyslexic 3"/>
          <w:sz w:val="4"/>
          <w:szCs w:val="4"/>
        </w:rPr>
        <w:t>On November 14, 1969, the day of a nationwide anti-Vietnam War moratorium, members of gaag [Guerilla Art Action Group] dumped red liquid on the lobby floor of the Whitney. The artists then produced sponges and mops and began furiously to scrub the bloodied floors, intentionally spreading the crimson pigment as far as possible. gaag’s laborers were accompanied by two scripted lines of dialogue, which they muttered as their hands became stained with fake blood: “We’ve got to clean this place up. This place is a mess from the war.” In so doing, they castigated the museum for its failure to respect a nationwide anti-war moratorium. . . .</w:t>
      </w:r>
    </w:p>
    <w:p w14:paraId="0A36378F" w14:textId="77777777" w:rsidR="009E680A" w:rsidRPr="000A7573" w:rsidRDefault="009E680A" w:rsidP="009E680A">
      <w:pPr>
        <w:ind w:left="720"/>
        <w:rPr>
          <w:rFonts w:ascii="OpenDyslexic 3" w:hAnsi="OpenDyslexic 3"/>
          <w:sz w:val="4"/>
          <w:szCs w:val="4"/>
        </w:rPr>
      </w:pPr>
      <w:r w:rsidRPr="000A7573">
        <w:rPr>
          <w:rFonts w:ascii="OpenDyslexic 3" w:hAnsi="OpenDyslexic 3"/>
          <w:sz w:val="4"/>
          <w:szCs w:val="4"/>
        </w:rPr>
        <w:t>By making a mockery of cleaning, they visibly worked at dirtying the floors. It was a performance inflected with gendered labor, to be sure . . . but their alignment with labor only went so far. When a Whitney worker approached them to ask what their demands were and identified himself as part of the repair and maintenance team, someone in gaag replied, “That’s not enough, we want to see an official representative of the museum.” They waited until the director of public relations came to take their leaflet, and then they abandoned their buckets and rags and left the museum, leaving a wide swath of shiny, slippery liquid for the cleanup crew. This refusal to deal with the worker who would be responsible for cleaning up their mess exemplifies the frequently tense affiliation between the artists’ identifications as art workers and the “actual” working class. Such a contradiction demonstrates the vexed nature of artistic labor as labor in this moment.12</w:t>
      </w:r>
    </w:p>
    <w:p w14:paraId="5CFE160E" w14:textId="77777777" w:rsidR="009E680A" w:rsidRPr="000A7573" w:rsidRDefault="009E680A" w:rsidP="009E680A">
      <w:pPr>
        <w:rPr>
          <w:rFonts w:ascii="OpenDyslexic 3" w:hAnsi="OpenDyslexic 3"/>
          <w:sz w:val="4"/>
          <w:szCs w:val="4"/>
        </w:rPr>
      </w:pPr>
      <w:r w:rsidRPr="000A7573">
        <w:rPr>
          <w:rFonts w:ascii="OpenDyslexic 3" w:hAnsi="OpenDyslexic 3"/>
          <w:sz w:val="4"/>
          <w:szCs w:val="4"/>
        </w:rPr>
        <w:t>While I admire in many respects the art workers’ manifesto and believe we need more legible critiques of museums, war, and capitalism, theirs is a liberal idealization of radical politics. The differentiation between them and the worker is one that they did not create, yet which, through stratification, they embody, as their interaction with “nonofficial representatives” replicates the hierarchies of the systems they publicly claimed to have opposed.</w:t>
      </w:r>
    </w:p>
    <w:p w14:paraId="1AA0FE44" w14:textId="77777777" w:rsidR="009E680A" w:rsidRPr="000A7573" w:rsidRDefault="009E680A" w:rsidP="009E680A">
      <w:pPr>
        <w:rPr>
          <w:rFonts w:ascii="OpenDyslexic 3" w:hAnsi="OpenDyslexic 3"/>
          <w:sz w:val="14"/>
        </w:rPr>
      </w:pPr>
      <w:r w:rsidRPr="000A7573">
        <w:rPr>
          <w:rFonts w:ascii="OpenDyslexic 3" w:hAnsi="OpenDyslexic 3"/>
          <w:sz w:val="14"/>
        </w:rPr>
        <w:t>In connection with this protest, I quote the comments of Naeem Mohaiemen and Hans Haacke on their attempt to negotiate the working conditions at Guggenheim Abu Dhabi in 2011 on behalf of the Gulf Labor Coalition:</w:t>
      </w:r>
    </w:p>
    <w:p w14:paraId="2D472EC0" w14:textId="77777777" w:rsidR="009E680A" w:rsidRPr="000A7573" w:rsidRDefault="009E680A" w:rsidP="009E680A">
      <w:pPr>
        <w:ind w:left="720"/>
        <w:rPr>
          <w:rFonts w:ascii="OpenDyslexic 3" w:hAnsi="OpenDyslexic 3"/>
          <w:sz w:val="14"/>
        </w:rPr>
      </w:pPr>
      <w:r w:rsidRPr="000A7573">
        <w:rPr>
          <w:rStyle w:val="StyleUnderline"/>
          <w:rFonts w:ascii="OpenDyslexic 3" w:hAnsi="OpenDyslexic 3"/>
        </w:rPr>
        <w:t xml:space="preserve">One of the radical moves artists can make is to challenge the conditions under which institutions exhibit their work. But why do such </w:t>
      </w:r>
      <w:r w:rsidRPr="000A7573">
        <w:rPr>
          <w:rStyle w:val="Emphasis"/>
          <w:rFonts w:ascii="OpenDyslexic 3" w:hAnsi="OpenDyslexic 3"/>
          <w:highlight w:val="cyan"/>
        </w:rPr>
        <w:t xml:space="preserve">tangible demands </w:t>
      </w:r>
      <w:r w:rsidRPr="000A7573">
        <w:rPr>
          <w:rStyle w:val="StyleUnderline"/>
          <w:rFonts w:ascii="OpenDyslexic 3" w:hAnsi="OpenDyslexic 3"/>
        </w:rPr>
        <w:t xml:space="preserve">get </w:t>
      </w:r>
      <w:r w:rsidRPr="000A7573">
        <w:rPr>
          <w:rStyle w:val="Emphasis"/>
          <w:rFonts w:ascii="OpenDyslexic 3" w:hAnsi="OpenDyslexic 3"/>
          <w:highlight w:val="cyan"/>
        </w:rPr>
        <w:t>bracketed</w:t>
      </w:r>
      <w:r w:rsidRPr="000A7573">
        <w:rPr>
          <w:rStyle w:val="StyleUnderline"/>
          <w:rFonts w:ascii="OpenDyslexic 3" w:hAnsi="OpenDyslexic 3"/>
          <w:highlight w:val="cyan"/>
        </w:rPr>
        <w:t xml:space="preserve"> as </w:t>
      </w:r>
      <w:r w:rsidRPr="000A7573">
        <w:rPr>
          <w:rStyle w:val="Emphasis"/>
          <w:rFonts w:ascii="OpenDyslexic 3" w:hAnsi="OpenDyslexic 3"/>
          <w:highlight w:val="cyan"/>
        </w:rPr>
        <w:t>posturing</w:t>
      </w:r>
      <w:r w:rsidRPr="000A7573">
        <w:rPr>
          <w:rStyle w:val="StyleUnderline"/>
          <w:rFonts w:ascii="OpenDyslexic 3" w:hAnsi="OpenDyslexic 3"/>
          <w:highlight w:val="cyan"/>
        </w:rPr>
        <w:t xml:space="preserve">, while </w:t>
      </w:r>
      <w:r w:rsidRPr="000A7573">
        <w:rPr>
          <w:rStyle w:val="Emphasis"/>
          <w:rFonts w:ascii="OpenDyslexic 3" w:hAnsi="OpenDyslexic 3"/>
          <w:highlight w:val="cyan"/>
        </w:rPr>
        <w:t>metaphoric confrontations</w:t>
      </w:r>
      <w:r w:rsidRPr="000A7573">
        <w:rPr>
          <w:rStyle w:val="StyleUnderline"/>
          <w:rFonts w:ascii="OpenDyslexic 3" w:hAnsi="OpenDyslexic 3"/>
          <w:highlight w:val="cyan"/>
        </w:rPr>
        <w:t xml:space="preserve"> are </w:t>
      </w:r>
      <w:r w:rsidRPr="000A7573">
        <w:rPr>
          <w:rStyle w:val="Emphasis"/>
          <w:rFonts w:ascii="OpenDyslexic 3" w:hAnsi="OpenDyslexic 3"/>
          <w:highlight w:val="cyan"/>
        </w:rPr>
        <w:t>celebrated?</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Defiance</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welcomed</w:t>
      </w:r>
      <w:r w:rsidRPr="000A7573">
        <w:rPr>
          <w:rStyle w:val="StyleUnderline"/>
          <w:rFonts w:ascii="OpenDyslexic 3" w:hAnsi="OpenDyslexic 3"/>
        </w:rPr>
        <w:t xml:space="preserve"> when it is sanctioned and staged as art.</w:t>
      </w:r>
      <w:r w:rsidRPr="000A7573">
        <w:rPr>
          <w:rFonts w:ascii="OpenDyslexic 3" w:hAnsi="OpenDyslexic 3"/>
          <w:sz w:val="14"/>
        </w:rPr>
        <w:t xml:space="preserve"> Drill a crater in the floor, flood a gallery, embalm an animal, smash an object, stage a pitiful death—</w:t>
      </w:r>
      <w:r w:rsidRPr="000A7573">
        <w:rPr>
          <w:rStyle w:val="Emphasis"/>
          <w:rFonts w:ascii="OpenDyslexic 3" w:hAnsi="OpenDyslexic 3"/>
        </w:rPr>
        <w:t>critics</w:t>
      </w:r>
      <w:r w:rsidRPr="000A7573">
        <w:rPr>
          <w:rStyle w:val="StyleUnderline"/>
          <w:rFonts w:ascii="OpenDyslexic 3" w:hAnsi="OpenDyslexic 3"/>
        </w:rPr>
        <w:t xml:space="preserve"> </w:t>
      </w:r>
      <w:r w:rsidRPr="000A7573">
        <w:rPr>
          <w:rStyle w:val="Emphasis"/>
          <w:rFonts w:ascii="OpenDyslexic 3" w:hAnsi="OpenDyslexic 3"/>
        </w:rPr>
        <w:t>hail</w:t>
      </w:r>
      <w:r w:rsidRPr="000A7573">
        <w:rPr>
          <w:rStyle w:val="StyleUnderline"/>
          <w:rFonts w:ascii="OpenDyslexic 3" w:hAnsi="OpenDyslexic 3"/>
        </w:rPr>
        <w:t xml:space="preserve"> these </w:t>
      </w:r>
      <w:r w:rsidRPr="000A7573">
        <w:rPr>
          <w:rStyle w:val="Emphasis"/>
          <w:rFonts w:ascii="OpenDyslexic 3" w:hAnsi="OpenDyslexic 3"/>
        </w:rPr>
        <w:t>gestures</w:t>
      </w:r>
      <w:r w:rsidRPr="000A7573">
        <w:rPr>
          <w:rStyle w:val="StyleUnderline"/>
          <w:rFonts w:ascii="OpenDyslexic 3" w:hAnsi="OpenDyslexic 3"/>
        </w:rPr>
        <w:t xml:space="preserve"> as having the </w:t>
      </w:r>
      <w:r w:rsidRPr="000A7573">
        <w:rPr>
          <w:rStyle w:val="Emphasis"/>
          <w:rFonts w:ascii="OpenDyslexic 3" w:hAnsi="OpenDyslexic 3"/>
        </w:rPr>
        <w:t>power</w:t>
      </w:r>
      <w:r w:rsidRPr="000A7573">
        <w:rPr>
          <w:rStyle w:val="StyleUnderline"/>
          <w:rFonts w:ascii="OpenDyslexic 3" w:hAnsi="OpenDyslexic 3"/>
        </w:rPr>
        <w:t xml:space="preserve"> to “</w:t>
      </w:r>
      <w:r w:rsidRPr="000A7573">
        <w:rPr>
          <w:rStyle w:val="Emphasis"/>
          <w:rFonts w:ascii="OpenDyslexic 3" w:hAnsi="OpenDyslexic 3"/>
        </w:rPr>
        <w:t>shape worlds</w:t>
      </w:r>
      <w:r w:rsidRPr="000A7573">
        <w:rPr>
          <w:rStyle w:val="StyleUnderline"/>
          <w:rFonts w:ascii="OpenDyslexic 3" w:hAnsi="OpenDyslexic 3"/>
        </w:rPr>
        <w:t xml:space="preserve">.” But </w:t>
      </w:r>
      <w:r w:rsidRPr="000A7573">
        <w:rPr>
          <w:rStyle w:val="StyleUnderline"/>
          <w:rFonts w:ascii="OpenDyslexic 3" w:hAnsi="OpenDyslexic 3"/>
          <w:highlight w:val="cyan"/>
        </w:rPr>
        <w:t xml:space="preserve">when </w:t>
      </w:r>
      <w:r w:rsidRPr="000A7573">
        <w:rPr>
          <w:rStyle w:val="Emphasis"/>
          <w:rFonts w:ascii="OpenDyslexic 3" w:hAnsi="OpenDyslexic 3"/>
        </w:rPr>
        <w:t>artists</w:t>
      </w:r>
      <w:r w:rsidRPr="000A7573">
        <w:rPr>
          <w:rStyle w:val="StyleUnderline"/>
          <w:rFonts w:ascii="OpenDyslexic 3" w:hAnsi="OpenDyslexic 3"/>
        </w:rPr>
        <w:t xml:space="preserve"> sit down at a conference table with museum administrators and read from a list of </w:t>
      </w:r>
      <w:r w:rsidRPr="000A7573">
        <w:rPr>
          <w:rStyle w:val="Emphasis"/>
          <w:rFonts w:ascii="OpenDyslexic 3" w:hAnsi="OpenDyslexic 3"/>
        </w:rPr>
        <w:t>demand</w:t>
      </w:r>
      <w:r w:rsidRPr="000A7573">
        <w:rPr>
          <w:rStyle w:val="StyleUnderline"/>
          <w:rFonts w:ascii="OpenDyslexic 3" w:hAnsi="OpenDyslexic 3"/>
        </w:rPr>
        <w:t xml:space="preserve">s for </w:t>
      </w:r>
      <w:r w:rsidRPr="000A7573">
        <w:rPr>
          <w:rStyle w:val="Emphasis"/>
          <w:rFonts w:ascii="OpenDyslexic 3" w:hAnsi="OpenDyslexic 3"/>
        </w:rPr>
        <w:t>labor rights</w:t>
      </w:r>
      <w:r w:rsidRPr="000A7573">
        <w:rPr>
          <w:rStyle w:val="StyleUnderline"/>
          <w:rFonts w:ascii="OpenDyslexic 3" w:hAnsi="OpenDyslexic 3"/>
        </w:rPr>
        <w:t>, this work</w:t>
      </w:r>
      <w:r w:rsidRPr="000A7573">
        <w:rPr>
          <w:rFonts w:ascii="OpenDyslexic 3" w:hAnsi="OpenDyslexic 3"/>
          <w:sz w:val="14"/>
        </w:rPr>
        <w:t>—</w:t>
      </w:r>
      <w:r w:rsidRPr="000A7573">
        <w:rPr>
          <w:rStyle w:val="StyleUnderline"/>
          <w:rFonts w:ascii="OpenDyslexic 3" w:hAnsi="OpenDyslexic 3"/>
        </w:rPr>
        <w:t xml:space="preserve">involving conversation, negotiation, research, protest—suddenly </w:t>
      </w:r>
      <w:r w:rsidRPr="000A7573">
        <w:rPr>
          <w:rStyle w:val="Emphasis"/>
          <w:rFonts w:ascii="OpenDyslexic 3" w:hAnsi="OpenDyslexic 3"/>
        </w:rPr>
        <w:t>becomes</w:t>
      </w:r>
      <w:r w:rsidRPr="000A7573">
        <w:rPr>
          <w:rStyle w:val="StyleUnderline"/>
          <w:rFonts w:ascii="OpenDyslexic 3" w:hAnsi="OpenDyslexic 3"/>
        </w:rPr>
        <w:t xml:space="preserve"> </w:t>
      </w:r>
      <w:r w:rsidRPr="000A7573">
        <w:rPr>
          <w:rStyle w:val="Emphasis"/>
          <w:rFonts w:ascii="OpenDyslexic 3" w:hAnsi="OpenDyslexic 3"/>
        </w:rPr>
        <w:t>illegible</w:t>
      </w:r>
      <w:r w:rsidRPr="000A7573">
        <w:rPr>
          <w:rStyle w:val="StyleUnderline"/>
          <w:rFonts w:ascii="OpenDyslexic 3" w:hAnsi="OpenDyslexic 3"/>
        </w:rPr>
        <w:t xml:space="preserve"> to the same museum. The artists whose projects were previously praised as stretching boundaries are now tagged as maverick spoilers.</w:t>
      </w:r>
      <w:r w:rsidRPr="000A7573">
        <w:rPr>
          <w:rFonts w:ascii="OpenDyslexic 3" w:hAnsi="OpenDyslexic 3"/>
          <w:sz w:val="14"/>
        </w:rPr>
        <w:t>13</w:t>
      </w:r>
    </w:p>
    <w:p w14:paraId="1ED9507F" w14:textId="77777777" w:rsidR="009E680A" w:rsidRPr="000A7573" w:rsidRDefault="009E680A" w:rsidP="009E680A">
      <w:pPr>
        <w:rPr>
          <w:rStyle w:val="StyleUnderline"/>
          <w:rFonts w:ascii="OpenDyslexic 3" w:hAnsi="OpenDyslexic 3"/>
        </w:rPr>
      </w:pPr>
      <w:r w:rsidRPr="000A7573">
        <w:rPr>
          <w:rFonts w:ascii="OpenDyslexic 3" w:hAnsi="OpenDyslexic 3"/>
          <w:sz w:val="14"/>
        </w:rPr>
        <w:t xml:space="preserve">Mohaiemen and Haacke illustrate the ongoing contradiction highlighted by the gaag artists and their refusal to engage with a maintenance worker. I would counter that </w:t>
      </w:r>
      <w:r w:rsidRPr="000A7573">
        <w:rPr>
          <w:rStyle w:val="StyleUnderline"/>
          <w:rFonts w:ascii="OpenDyslexic 3" w:hAnsi="OpenDyslexic 3"/>
        </w:rPr>
        <w:t xml:space="preserve">defiance is welcomed in the museum space because </w:t>
      </w:r>
      <w:r w:rsidRPr="000A7573">
        <w:rPr>
          <w:rStyle w:val="Emphasis"/>
          <w:rFonts w:ascii="OpenDyslexic 3" w:hAnsi="OpenDyslexic 3"/>
        </w:rPr>
        <w:t>defiance</w:t>
      </w:r>
      <w:r w:rsidRPr="000A7573">
        <w:rPr>
          <w:rStyle w:val="StyleUnderline"/>
          <w:rFonts w:ascii="OpenDyslexic 3" w:hAnsi="OpenDyslexic 3"/>
        </w:rPr>
        <w:t xml:space="preserve"> has been the </w:t>
      </w:r>
      <w:r w:rsidRPr="000A7573">
        <w:rPr>
          <w:rStyle w:val="Emphasis"/>
          <w:rFonts w:ascii="OpenDyslexic 3" w:hAnsi="OpenDyslexic 3"/>
        </w:rPr>
        <w:t>narrative</w:t>
      </w:r>
      <w:r w:rsidRPr="000A7573">
        <w:rPr>
          <w:rStyle w:val="StyleUnderline"/>
          <w:rFonts w:ascii="OpenDyslexic 3" w:hAnsi="OpenDyslexic 3"/>
        </w:rPr>
        <w:t xml:space="preserve"> of </w:t>
      </w:r>
      <w:r w:rsidRPr="000A7573">
        <w:rPr>
          <w:rStyle w:val="Emphasis"/>
          <w:rFonts w:ascii="OpenDyslexic 3" w:hAnsi="OpenDyslexic 3"/>
        </w:rPr>
        <w:t>artistic development</w:t>
      </w:r>
      <w:r w:rsidRPr="000A7573">
        <w:rPr>
          <w:rStyle w:val="StyleUnderline"/>
          <w:rFonts w:ascii="OpenDyslexic 3" w:hAnsi="OpenDyslexic 3"/>
        </w:rPr>
        <w:t xml:space="preserve">; </w:t>
      </w:r>
      <w:r w:rsidRPr="000A7573">
        <w:rPr>
          <w:rStyle w:val="Emphasis"/>
          <w:rFonts w:ascii="OpenDyslexic 3" w:hAnsi="OpenDyslexic 3"/>
        </w:rPr>
        <w:t>defiance</w:t>
      </w:r>
      <w:r w:rsidRPr="000A7573">
        <w:rPr>
          <w:rStyle w:val="StyleUnderline"/>
          <w:rFonts w:ascii="OpenDyslexic 3" w:hAnsi="OpenDyslexic 3"/>
        </w:rPr>
        <w:t xml:space="preserve"> is the </w:t>
      </w:r>
      <w:r w:rsidRPr="000A7573">
        <w:rPr>
          <w:rStyle w:val="Emphasis"/>
          <w:rFonts w:ascii="OpenDyslexic 3" w:hAnsi="OpenDyslexic 3"/>
        </w:rPr>
        <w:t>sheen</w:t>
      </w:r>
      <w:r w:rsidRPr="000A7573">
        <w:rPr>
          <w:rStyle w:val="StyleUnderline"/>
          <w:rFonts w:ascii="OpenDyslexic 3" w:hAnsi="OpenDyslexic 3"/>
        </w:rPr>
        <w:t xml:space="preserve"> of </w:t>
      </w:r>
      <w:r w:rsidRPr="000A7573">
        <w:rPr>
          <w:rStyle w:val="Emphasis"/>
          <w:rFonts w:ascii="OpenDyslexic 3" w:hAnsi="OpenDyslexic 3"/>
        </w:rPr>
        <w:t>capital-A art</w:t>
      </w:r>
      <w:r w:rsidRPr="000A7573">
        <w:rPr>
          <w:rStyle w:val="StyleUnderline"/>
          <w:rFonts w:ascii="OpenDyslexic 3" w:hAnsi="OpenDyslexic 3"/>
        </w:rPr>
        <w:t xml:space="preserve">. The </w:t>
      </w:r>
      <w:r w:rsidRPr="000A7573">
        <w:rPr>
          <w:rStyle w:val="Emphasis"/>
          <w:rFonts w:ascii="OpenDyslexic 3" w:hAnsi="OpenDyslexic 3"/>
        </w:rPr>
        <w:t>museum space</w:t>
      </w:r>
      <w:r w:rsidRPr="000A7573">
        <w:rPr>
          <w:rStyle w:val="StyleUnderline"/>
          <w:rFonts w:ascii="OpenDyslexic 3" w:hAnsi="OpenDyslexic 3"/>
        </w:rPr>
        <w:t xml:space="preserve"> is a concentrated </w:t>
      </w:r>
      <w:r w:rsidRPr="000A7573">
        <w:rPr>
          <w:rStyle w:val="Emphasis"/>
          <w:rFonts w:ascii="OpenDyslexic 3" w:hAnsi="OpenDyslexic 3"/>
        </w:rPr>
        <w:t>vacuum</w:t>
      </w:r>
      <w:r w:rsidRPr="000A7573">
        <w:rPr>
          <w:rStyle w:val="StyleUnderline"/>
          <w:rFonts w:ascii="OpenDyslexic 3" w:hAnsi="OpenDyslexic 3"/>
        </w:rPr>
        <w:t xml:space="preserve"> for metaphoric </w:t>
      </w:r>
      <w:r w:rsidRPr="000A7573">
        <w:rPr>
          <w:rStyle w:val="Emphasis"/>
          <w:rFonts w:ascii="OpenDyslexic 3" w:hAnsi="OpenDyslexic 3"/>
        </w:rPr>
        <w:t>defiances</w:t>
      </w:r>
      <w:r w:rsidRPr="000A7573">
        <w:rPr>
          <w:rStyle w:val="StyleUnderline"/>
          <w:rFonts w:ascii="OpenDyslexic 3" w:hAnsi="OpenDyslexic 3"/>
        </w:rPr>
        <w:t>—such acts have never been gestures of radical violence, worker solidarity, or even critique of the artist subject.</w:t>
      </w:r>
    </w:p>
    <w:p w14:paraId="11F1DC53" w14:textId="77777777" w:rsidR="009E680A" w:rsidRPr="000A7573" w:rsidRDefault="009E680A" w:rsidP="009E680A">
      <w:pPr>
        <w:rPr>
          <w:rFonts w:ascii="OpenDyslexic 3" w:hAnsi="OpenDyslexic 3"/>
          <w:sz w:val="14"/>
        </w:rPr>
      </w:pPr>
      <w:r w:rsidRPr="000A7573">
        <w:rPr>
          <w:rFonts w:ascii="OpenDyslexic 3" w:hAnsi="OpenDyslexic 3"/>
          <w:sz w:val="14"/>
        </w:rPr>
        <w:t>Similarly to gaag’s “performance,” yet more subtly, Mohaiemen and Haacke confirm a tradition of museum art and institutional critique that has collapsed performance and protest. They seem to be surprised that their protest was not accepted as part of their aesthetic oeuvre. In the gaag “protest,” we can see how a protest that fundamentally affirms a division of labor that’s been historically accepted as part of art history is recorded subsequently as art.</w:t>
      </w:r>
      <w:r w:rsidRPr="000A7573">
        <w:rPr>
          <w:rStyle w:val="StyleUnderline"/>
          <w:rFonts w:ascii="OpenDyslexic 3" w:hAnsi="OpenDyslexic 3"/>
        </w:rPr>
        <w:t xml:space="preserve"> In the case of the Guggenheim, we see how </w:t>
      </w:r>
      <w:r w:rsidRPr="000A7573">
        <w:rPr>
          <w:rStyle w:val="Emphasis"/>
          <w:rFonts w:ascii="OpenDyslexic 3" w:hAnsi="OpenDyslexic 3"/>
          <w:highlight w:val="cyan"/>
        </w:rPr>
        <w:t>protesting</w:t>
      </w:r>
      <w:r w:rsidRPr="000A7573">
        <w:rPr>
          <w:rStyle w:val="StyleUnderline"/>
          <w:rFonts w:ascii="OpenDyslexic 3" w:hAnsi="OpenDyslexic 3"/>
        </w:rPr>
        <w:t xml:space="preserve"> the </w:t>
      </w:r>
      <w:r w:rsidRPr="000A7573">
        <w:rPr>
          <w:rStyle w:val="Emphasis"/>
          <w:rFonts w:ascii="OpenDyslexic 3" w:hAnsi="OpenDyslexic 3"/>
          <w:highlight w:val="cyan"/>
        </w:rPr>
        <w:t>working conditions</w:t>
      </w:r>
      <w:r w:rsidRPr="000A7573">
        <w:rPr>
          <w:rStyle w:val="StyleUnderline"/>
          <w:rFonts w:ascii="OpenDyslexic 3" w:hAnsi="OpenDyslexic 3"/>
          <w:highlight w:val="cyan"/>
        </w:rPr>
        <w:t xml:space="preserve"> and the </w:t>
      </w:r>
      <w:r w:rsidRPr="000A7573">
        <w:rPr>
          <w:rStyle w:val="Emphasis"/>
          <w:rFonts w:ascii="OpenDyslexic 3" w:hAnsi="OpenDyslexic 3"/>
          <w:highlight w:val="cyan"/>
        </w:rPr>
        <w:t>context</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racial violence</w:t>
      </w:r>
      <w:r w:rsidRPr="000A7573">
        <w:rPr>
          <w:rStyle w:val="StyleUnderline"/>
          <w:rFonts w:ascii="OpenDyslexic 3" w:hAnsi="OpenDyslexic 3"/>
        </w:rPr>
        <w:t xml:space="preserve"> affirmed in erecting the structure of the museum space </w:t>
      </w:r>
      <w:r w:rsidRPr="000A7573">
        <w:rPr>
          <w:rStyle w:val="StyleUnderline"/>
          <w:rFonts w:ascii="OpenDyslexic 3" w:hAnsi="OpenDyslexic 3"/>
          <w:highlight w:val="cyan"/>
        </w:rPr>
        <w:t>is</w:t>
      </w:r>
      <w:r w:rsidRPr="000A7573">
        <w:rPr>
          <w:rStyle w:val="StyleUnderline"/>
          <w:rFonts w:ascii="OpenDyslexic 3" w:hAnsi="OpenDyslexic 3"/>
        </w:rPr>
        <w:t xml:space="preserve"> not only derelict, but </w:t>
      </w:r>
      <w:r w:rsidRPr="000A7573">
        <w:rPr>
          <w:rStyle w:val="Emphasis"/>
          <w:rFonts w:ascii="OpenDyslexic 3" w:hAnsi="OpenDyslexic 3"/>
          <w:highlight w:val="cyan"/>
        </w:rPr>
        <w:t>illegible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as</w:t>
      </w:r>
      <w:r w:rsidRPr="000A7573">
        <w:rPr>
          <w:rStyle w:val="StyleUnderline"/>
          <w:rFonts w:ascii="OpenDyslexic 3" w:hAnsi="OpenDyslexic 3"/>
        </w:rPr>
        <w:t xml:space="preserve"> an “</w:t>
      </w:r>
      <w:r w:rsidRPr="000A7573">
        <w:rPr>
          <w:rStyle w:val="Emphasis"/>
          <w:rFonts w:ascii="OpenDyslexic 3" w:hAnsi="OpenDyslexic 3"/>
          <w:highlight w:val="cyan"/>
        </w:rPr>
        <w:t>artistic” claim</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Strikes</w:t>
      </w:r>
      <w:r w:rsidRPr="000A7573">
        <w:rPr>
          <w:rStyle w:val="StyleUnderline"/>
          <w:rFonts w:ascii="OpenDyslexic 3" w:hAnsi="OpenDyslexic 3"/>
        </w:rPr>
        <w:t xml:space="preserve"> that </w:t>
      </w:r>
      <w:r w:rsidRPr="000A7573">
        <w:rPr>
          <w:rStyle w:val="Emphasis"/>
          <w:rFonts w:ascii="OpenDyslexic 3" w:hAnsi="OpenDyslexic 3"/>
        </w:rPr>
        <w:t>contest property</w:t>
      </w:r>
      <w:r w:rsidRPr="000A7573">
        <w:rPr>
          <w:rStyle w:val="StyleUnderline"/>
          <w:rFonts w:ascii="OpenDyslexic 3" w:hAnsi="OpenDyslexic 3"/>
        </w:rPr>
        <w:t xml:space="preserve">, that defy the space being constructed as the “owners” see fit, will not be accepted as aesthetic, as they </w:t>
      </w:r>
      <w:r w:rsidRPr="000A7573">
        <w:rPr>
          <w:rStyle w:val="Emphasis"/>
          <w:rFonts w:ascii="OpenDyslexic 3" w:hAnsi="OpenDyslexic 3"/>
          <w:highlight w:val="cyan"/>
        </w:rPr>
        <w:t>threaten</w:t>
      </w:r>
      <w:r w:rsidRPr="000A7573">
        <w:rPr>
          <w:rStyle w:val="StyleUnderline"/>
          <w:rFonts w:ascii="OpenDyslexic 3" w:hAnsi="OpenDyslexic 3"/>
        </w:rPr>
        <w:t xml:space="preserve"> the very </w:t>
      </w:r>
      <w:r w:rsidRPr="000A7573">
        <w:rPr>
          <w:rStyle w:val="Emphasis"/>
          <w:rFonts w:ascii="OpenDyslexic 3" w:hAnsi="OpenDyslexic 3"/>
          <w:highlight w:val="cyan"/>
        </w:rPr>
        <w:t>ideological foundations</w:t>
      </w:r>
      <w:r w:rsidRPr="000A7573">
        <w:rPr>
          <w:rStyle w:val="StyleUnderline"/>
          <w:rFonts w:ascii="OpenDyslexic 3" w:hAnsi="OpenDyslexic 3"/>
        </w:rPr>
        <w:t xml:space="preserve"> of its existence.</w:t>
      </w:r>
    </w:p>
    <w:p w14:paraId="069E1ADF" w14:textId="77777777" w:rsidR="009E680A" w:rsidRPr="000A7573" w:rsidRDefault="009E680A" w:rsidP="009E680A">
      <w:pPr>
        <w:rPr>
          <w:rStyle w:val="StyleUnderline"/>
          <w:rFonts w:ascii="OpenDyslexic 3" w:hAnsi="OpenDyslexic 3"/>
        </w:rPr>
      </w:pPr>
      <w:r w:rsidRPr="000A7573">
        <w:rPr>
          <w:rStyle w:val="StyleUnderline"/>
          <w:rFonts w:ascii="OpenDyslexic 3" w:hAnsi="OpenDyslexic 3"/>
        </w:rPr>
        <w:t xml:space="preserve">Depending on their stratification, the </w:t>
      </w:r>
      <w:r w:rsidRPr="000A7573">
        <w:rPr>
          <w:rStyle w:val="Emphasis"/>
          <w:rFonts w:ascii="OpenDyslexic 3" w:hAnsi="OpenDyslexic 3"/>
        </w:rPr>
        <w:t>artist</w:t>
      </w:r>
      <w:r w:rsidRPr="000A7573">
        <w:rPr>
          <w:rStyle w:val="StyleUnderline"/>
          <w:rFonts w:ascii="OpenDyslexic 3" w:hAnsi="OpenDyslexic 3"/>
        </w:rPr>
        <w:t xml:space="preserve"> often </w:t>
      </w:r>
      <w:r w:rsidRPr="000A7573">
        <w:rPr>
          <w:rStyle w:val="Emphasis"/>
          <w:rFonts w:ascii="OpenDyslexic 3" w:hAnsi="OpenDyslexic 3"/>
        </w:rPr>
        <w:t>occupies</w:t>
      </w:r>
      <w:r w:rsidRPr="000A7573">
        <w:rPr>
          <w:rStyle w:val="StyleUnderline"/>
          <w:rFonts w:ascii="OpenDyslexic 3" w:hAnsi="OpenDyslexic 3"/>
        </w:rPr>
        <w:t xml:space="preserve"> a range of </w:t>
      </w:r>
      <w:r w:rsidRPr="000A7573">
        <w:rPr>
          <w:rStyle w:val="Emphasis"/>
          <w:rFonts w:ascii="OpenDyslexic 3" w:hAnsi="OpenDyslexic 3"/>
        </w:rPr>
        <w:t>hazy functions</w:t>
      </w:r>
      <w:r w:rsidRPr="000A7573">
        <w:rPr>
          <w:rStyle w:val="StyleUnderline"/>
          <w:rFonts w:ascii="OpenDyslexic 3" w:hAnsi="OpenDyslexic 3"/>
        </w:rPr>
        <w:t xml:space="preserve">. As in, unbeknownst to anyone, they </w:t>
      </w:r>
      <w:r w:rsidRPr="000A7573">
        <w:rPr>
          <w:rStyle w:val="Emphasis"/>
          <w:rFonts w:ascii="OpenDyslexic 3" w:hAnsi="OpenDyslexic 3"/>
        </w:rPr>
        <w:t>could be</w:t>
      </w:r>
      <w:r w:rsidRPr="000A7573">
        <w:rPr>
          <w:rStyle w:val="StyleUnderline"/>
          <w:rFonts w:ascii="OpenDyslexic 3" w:hAnsi="OpenDyslexic 3"/>
        </w:rPr>
        <w:t xml:space="preserve"> the </w:t>
      </w:r>
      <w:r w:rsidRPr="000A7573">
        <w:rPr>
          <w:rStyle w:val="Emphasis"/>
          <w:rFonts w:ascii="OpenDyslexic 3" w:hAnsi="OpenDyslexic 3"/>
        </w:rPr>
        <w:t>sole laborer</w:t>
      </w:r>
      <w:r w:rsidRPr="000A7573">
        <w:rPr>
          <w:rStyle w:val="StyleUnderline"/>
          <w:rFonts w:ascii="OpenDyslexic 3" w:hAnsi="OpenDyslexic 3"/>
        </w:rPr>
        <w:t xml:space="preserve">, the sole manager, audience, and patron. Equally, the </w:t>
      </w:r>
      <w:r w:rsidRPr="000A7573">
        <w:rPr>
          <w:rStyle w:val="Emphasis"/>
          <w:rFonts w:ascii="OpenDyslexic 3" w:hAnsi="OpenDyslexic 3"/>
        </w:rPr>
        <w:t>artist</w:t>
      </w:r>
      <w:r w:rsidRPr="000A7573">
        <w:rPr>
          <w:rStyle w:val="StyleUnderline"/>
          <w:rFonts w:ascii="OpenDyslexic 3" w:hAnsi="OpenDyslexic 3"/>
        </w:rPr>
        <w:t xml:space="preserve"> could also be the </w:t>
      </w:r>
      <w:r w:rsidRPr="000A7573">
        <w:rPr>
          <w:rStyle w:val="Emphasis"/>
          <w:rFonts w:ascii="OpenDyslexic 3" w:hAnsi="OpenDyslexic 3"/>
        </w:rPr>
        <w:t>laborer</w:t>
      </w:r>
      <w:r w:rsidRPr="000A7573">
        <w:rPr>
          <w:rStyle w:val="StyleUnderline"/>
          <w:rFonts w:ascii="OpenDyslexic 3" w:hAnsi="OpenDyslexic 3"/>
        </w:rPr>
        <w:t xml:space="preserve"> of </w:t>
      </w:r>
      <w:r w:rsidRPr="000A7573">
        <w:rPr>
          <w:rStyle w:val="Emphasis"/>
          <w:rFonts w:ascii="OpenDyslexic 3" w:hAnsi="OpenDyslexic 3"/>
        </w:rPr>
        <w:t>another artist</w:t>
      </w:r>
      <w:r w:rsidRPr="000A7573">
        <w:rPr>
          <w:rStyle w:val="StyleUnderline"/>
          <w:rFonts w:ascii="OpenDyslexic 3" w:hAnsi="OpenDyslexic 3"/>
        </w:rPr>
        <w:t xml:space="preserve"> as a wage worker, in the form of artist assistants. The </w:t>
      </w:r>
      <w:r w:rsidRPr="000A7573">
        <w:rPr>
          <w:rStyle w:val="Emphasis"/>
          <w:rFonts w:ascii="OpenDyslexic 3" w:hAnsi="OpenDyslexic 3"/>
        </w:rPr>
        <w:t>artist</w:t>
      </w:r>
      <w:r w:rsidRPr="000A7573">
        <w:rPr>
          <w:rStyle w:val="StyleUnderline"/>
          <w:rFonts w:ascii="OpenDyslexic 3" w:hAnsi="OpenDyslexic 3"/>
        </w:rPr>
        <w:t xml:space="preserve"> could also be the </w:t>
      </w:r>
      <w:r w:rsidRPr="000A7573">
        <w:rPr>
          <w:rStyle w:val="Emphasis"/>
          <w:rFonts w:ascii="OpenDyslexic 3" w:hAnsi="OpenDyslexic 3"/>
        </w:rPr>
        <w:t>manager</w:t>
      </w:r>
      <w:r w:rsidRPr="000A7573">
        <w:rPr>
          <w:rStyle w:val="StyleUnderline"/>
          <w:rFonts w:ascii="OpenDyslexic 3" w:hAnsi="OpenDyslexic 3"/>
        </w:rPr>
        <w:t xml:space="preserve">, the </w:t>
      </w:r>
      <w:r w:rsidRPr="000A7573">
        <w:rPr>
          <w:rStyle w:val="Emphasis"/>
          <w:rFonts w:ascii="OpenDyslexic 3" w:hAnsi="OpenDyslexic 3"/>
        </w:rPr>
        <w:t>CEO</w:t>
      </w:r>
      <w:r w:rsidRPr="000A7573">
        <w:rPr>
          <w:rStyle w:val="StyleUnderline"/>
          <w:rFonts w:ascii="OpenDyslexic 3" w:hAnsi="OpenDyslexic 3"/>
        </w:rPr>
        <w:t xml:space="preserve">. Because </w:t>
      </w:r>
      <w:r w:rsidRPr="000A7573">
        <w:rPr>
          <w:rStyle w:val="Emphasis"/>
          <w:rFonts w:ascii="OpenDyslexic 3" w:hAnsi="OpenDyslexic 3"/>
        </w:rPr>
        <w:t>work and labor</w:t>
      </w:r>
      <w:r w:rsidRPr="000A7573">
        <w:rPr>
          <w:rStyle w:val="StyleUnderline"/>
          <w:rFonts w:ascii="OpenDyslexic 3" w:hAnsi="OpenDyslexic 3"/>
        </w:rPr>
        <w:t xml:space="preserve"> continue to be </w:t>
      </w:r>
      <w:r w:rsidRPr="000A7573">
        <w:rPr>
          <w:rStyle w:val="Emphasis"/>
          <w:rFonts w:ascii="OpenDyslexic 3" w:hAnsi="OpenDyslexic 3"/>
        </w:rPr>
        <w:t>mystified</w:t>
      </w:r>
      <w:r w:rsidRPr="000A7573">
        <w:rPr>
          <w:rStyle w:val="StyleUnderline"/>
          <w:rFonts w:ascii="OpenDyslexic 3" w:hAnsi="OpenDyslexic 3"/>
        </w:rPr>
        <w:t xml:space="preserve"> in the realm of </w:t>
      </w:r>
      <w:r w:rsidRPr="000A7573">
        <w:rPr>
          <w:rStyle w:val="Emphasis"/>
          <w:rFonts w:ascii="OpenDyslexic 3" w:hAnsi="OpenDyslexic 3"/>
        </w:rPr>
        <w:t>aesthetic production</w:t>
      </w:r>
      <w:r w:rsidRPr="000A7573">
        <w:rPr>
          <w:rStyle w:val="StyleUnderline"/>
          <w:rFonts w:ascii="OpenDyslexic 3" w:hAnsi="OpenDyslexic 3"/>
        </w:rPr>
        <w:t>, and aesthetic creation, the work, worker, and property remain mystified.</w:t>
      </w:r>
    </w:p>
    <w:p w14:paraId="7A7991C2" w14:textId="77777777" w:rsidR="009E680A" w:rsidRPr="000A7573" w:rsidRDefault="009E680A" w:rsidP="009E680A">
      <w:pPr>
        <w:rPr>
          <w:rFonts w:ascii="OpenDyslexic 3" w:hAnsi="OpenDyslexic 3"/>
          <w:sz w:val="14"/>
        </w:rPr>
      </w:pPr>
      <w:r w:rsidRPr="000A7573">
        <w:rPr>
          <w:rFonts w:ascii="OpenDyslexic 3" w:hAnsi="OpenDyslexic 3"/>
          <w:sz w:val="14"/>
        </w:rPr>
        <w:t>Additionally, Mohaiemen and Haacke’s commentary illuminates how</w:t>
      </w:r>
      <w:r w:rsidRPr="000A7573">
        <w:rPr>
          <w:rStyle w:val="StyleUnderline"/>
          <w:rFonts w:ascii="OpenDyslexic 3" w:hAnsi="OpenDyslexic 3"/>
        </w:rPr>
        <w:t xml:space="preserve"> the </w:t>
      </w:r>
      <w:r w:rsidRPr="000A7573">
        <w:rPr>
          <w:rStyle w:val="Emphasis"/>
          <w:rFonts w:ascii="OpenDyslexic 3" w:hAnsi="OpenDyslexic 3"/>
          <w:highlight w:val="cyan"/>
        </w:rPr>
        <w:t>category of artist</w:t>
      </w:r>
      <w:r w:rsidRPr="000A7573">
        <w:rPr>
          <w:rStyle w:val="StyleUnderline"/>
          <w:rFonts w:ascii="OpenDyslexic 3" w:hAnsi="OpenDyslexic 3"/>
          <w:highlight w:val="cyan"/>
        </w:rPr>
        <w:t xml:space="preserve"> becomes </w:t>
      </w:r>
      <w:r w:rsidRPr="000A7573">
        <w:rPr>
          <w:rStyle w:val="Emphasis"/>
          <w:rFonts w:ascii="OpenDyslexic 3" w:hAnsi="OpenDyslexic 3"/>
          <w:highlight w:val="cyan"/>
        </w:rPr>
        <w:t>incapacitated</w:t>
      </w:r>
      <w:r w:rsidRPr="000A7573">
        <w:rPr>
          <w:rStyle w:val="StyleUnderline"/>
          <w:rFonts w:ascii="OpenDyslexic 3" w:hAnsi="OpenDyslexic 3"/>
          <w:highlight w:val="cyan"/>
        </w:rPr>
        <w:t xml:space="preserve"> when the </w:t>
      </w:r>
      <w:r w:rsidRPr="000A7573">
        <w:rPr>
          <w:rStyle w:val="Emphasis"/>
          <w:rFonts w:ascii="OpenDyslexic 3" w:hAnsi="OpenDyslexic 3"/>
          <w:highlight w:val="cyan"/>
        </w:rPr>
        <w:t>protest</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no longer</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metaphorical</w:t>
      </w:r>
      <w:r w:rsidRPr="000A7573">
        <w:rPr>
          <w:rStyle w:val="StyleUnderline"/>
          <w:rFonts w:ascii="OpenDyslexic 3" w:hAnsi="OpenDyslexic 3"/>
          <w:highlight w:val="cyan"/>
        </w:rPr>
        <w:t>. When artists identify not with</w:t>
      </w:r>
      <w:r w:rsidRPr="000A7573">
        <w:rPr>
          <w:rStyle w:val="StyleUnderline"/>
          <w:rFonts w:ascii="OpenDyslexic 3" w:hAnsi="OpenDyslexic 3"/>
        </w:rPr>
        <w:t xml:space="preserve"> the museum director and </w:t>
      </w:r>
      <w:r w:rsidRPr="000A7573">
        <w:rPr>
          <w:rStyle w:val="StyleUnderline"/>
          <w:rFonts w:ascii="OpenDyslexic 3" w:hAnsi="OpenDyslexic 3"/>
          <w:highlight w:val="cyan"/>
        </w:rPr>
        <w:t>managers</w:t>
      </w:r>
      <w:r w:rsidRPr="000A7573">
        <w:rPr>
          <w:rStyle w:val="StyleUnderline"/>
          <w:rFonts w:ascii="OpenDyslexic 3" w:hAnsi="OpenDyslexic 3"/>
        </w:rPr>
        <w:t>—no longer speaking and interacting only with them—</w:t>
      </w:r>
      <w:r w:rsidRPr="000A7573">
        <w:rPr>
          <w:rStyle w:val="StyleUnderline"/>
          <w:rFonts w:ascii="OpenDyslexic 3" w:hAnsi="OpenDyslexic 3"/>
          <w:highlight w:val="cyan"/>
        </w:rPr>
        <w:t>but</w:t>
      </w:r>
      <w:r w:rsidRPr="000A7573">
        <w:rPr>
          <w:rStyle w:val="StyleUnderline"/>
          <w:rFonts w:ascii="OpenDyslexic 3" w:hAnsi="OpenDyslexic 3"/>
        </w:rPr>
        <w:t xml:space="preserve"> instead </w:t>
      </w:r>
      <w:r w:rsidRPr="000A7573">
        <w:rPr>
          <w:rStyle w:val="StyleUnderline"/>
          <w:rFonts w:ascii="OpenDyslexic 3" w:hAnsi="OpenDyslexic 3"/>
          <w:highlight w:val="cyan"/>
        </w:rPr>
        <w:t>collaborate against them</w:t>
      </w:r>
      <w:r w:rsidRPr="000A7573">
        <w:rPr>
          <w:rStyle w:val="StyleUnderline"/>
          <w:rFonts w:ascii="OpenDyslexic 3" w:hAnsi="OpenDyslexic 3"/>
        </w:rPr>
        <w:t xml:space="preserve"> and with others, then </w:t>
      </w:r>
      <w:r w:rsidRPr="000A7573">
        <w:rPr>
          <w:rStyle w:val="StyleUnderline"/>
          <w:rFonts w:ascii="OpenDyslexic 3" w:hAnsi="OpenDyslexic 3"/>
          <w:highlight w:val="cyan"/>
        </w:rPr>
        <w:t>artists are no longer afforded the protection of the museum</w:t>
      </w:r>
      <w:r w:rsidRPr="000A7573">
        <w:rPr>
          <w:rStyle w:val="StyleUnderline"/>
          <w:rFonts w:ascii="OpenDyslexic 3" w:hAnsi="OpenDyslexic 3"/>
        </w:rPr>
        <w:t xml:space="preserve"> space. </w:t>
      </w:r>
      <w:r w:rsidRPr="000A7573">
        <w:rPr>
          <w:rStyle w:val="StyleUnderline"/>
          <w:rFonts w:ascii="OpenDyslexic 3" w:hAnsi="OpenDyslexic 3"/>
          <w:highlight w:val="cyan"/>
        </w:rPr>
        <w:t xml:space="preserve">To </w:t>
      </w:r>
      <w:r w:rsidRPr="000A7573">
        <w:rPr>
          <w:rStyle w:val="Emphasis"/>
          <w:rFonts w:ascii="OpenDyslexic 3" w:hAnsi="OpenDyslexic 3"/>
          <w:highlight w:val="cyan"/>
        </w:rPr>
        <w:t>address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labor conditions</w:t>
      </w:r>
      <w:r w:rsidRPr="000A7573">
        <w:rPr>
          <w:rStyle w:val="StyleUnderline"/>
          <w:rFonts w:ascii="OpenDyslexic 3" w:hAnsi="OpenDyslexic 3"/>
        </w:rPr>
        <w:t xml:space="preserve">, to </w:t>
      </w:r>
      <w:r w:rsidRPr="000A7573">
        <w:rPr>
          <w:rStyle w:val="Emphasis"/>
          <w:rFonts w:ascii="OpenDyslexic 3" w:hAnsi="OpenDyslexic 3"/>
        </w:rPr>
        <w:t>work through</w:t>
      </w:r>
      <w:r w:rsidRPr="000A7573">
        <w:rPr>
          <w:rStyle w:val="StyleUnderline"/>
          <w:rFonts w:ascii="OpenDyslexic 3" w:hAnsi="OpenDyslexic 3"/>
        </w:rPr>
        <w:t xml:space="preserve"> the </w:t>
      </w:r>
      <w:r w:rsidRPr="000A7573">
        <w:rPr>
          <w:rStyle w:val="Emphasis"/>
          <w:rFonts w:ascii="OpenDyslexic 3" w:hAnsi="OpenDyslexic 3"/>
        </w:rPr>
        <w:t>dynamics of exploitation</w:t>
      </w:r>
      <w:r w:rsidRPr="000A7573">
        <w:rPr>
          <w:rStyle w:val="StyleUnderline"/>
          <w:rFonts w:ascii="OpenDyslexic 3" w:hAnsi="OpenDyslexic 3"/>
        </w:rPr>
        <w:t xml:space="preserve"> as they unfold</w:t>
      </w:r>
      <w:r w:rsidRPr="000A7573">
        <w:rPr>
          <w:rFonts w:ascii="OpenDyslexic 3" w:hAnsi="OpenDyslexic 3"/>
          <w:u w:val="single"/>
        </w:rPr>
        <w:t>—t</w:t>
      </w:r>
      <w:r w:rsidRPr="000A7573">
        <w:rPr>
          <w:rStyle w:val="StyleUnderline"/>
          <w:rFonts w:ascii="OpenDyslexic 3" w:hAnsi="OpenDyslexic 3"/>
        </w:rPr>
        <w:t xml:space="preserve">hese </w:t>
      </w:r>
      <w:r w:rsidRPr="000A7573">
        <w:rPr>
          <w:rStyle w:val="StyleUnderline"/>
          <w:rFonts w:ascii="OpenDyslexic 3" w:hAnsi="OpenDyslexic 3"/>
          <w:highlight w:val="cyan"/>
        </w:rPr>
        <w:t>are the concerns of illegible nonsubjects, not the artist subject.</w:t>
      </w:r>
      <w:r w:rsidRPr="000A7573">
        <w:rPr>
          <w:rStyle w:val="StyleUnderline"/>
          <w:rFonts w:ascii="OpenDyslexic 3" w:hAnsi="OpenDyslexic 3"/>
        </w:rPr>
        <w:t xml:space="preserve"> I would argue that </w:t>
      </w:r>
      <w:r w:rsidRPr="000A7573">
        <w:rPr>
          <w:rStyle w:val="Emphasis"/>
          <w:rFonts w:ascii="OpenDyslexic 3" w:hAnsi="OpenDyslexic 3"/>
          <w:highlight w:val="cyan"/>
        </w:rPr>
        <w:t>artists</w:t>
      </w:r>
      <w:r w:rsidRPr="000A7573">
        <w:rPr>
          <w:rStyle w:val="StyleUnderline"/>
          <w:rFonts w:ascii="OpenDyslexic 3" w:hAnsi="OpenDyslexic 3"/>
          <w:highlight w:val="cyan"/>
        </w:rPr>
        <w:t xml:space="preserve"> who partake in</w:t>
      </w:r>
      <w:r w:rsidRPr="000A7573">
        <w:rPr>
          <w:rStyle w:val="StyleUnderline"/>
          <w:rFonts w:ascii="OpenDyslexic 3" w:hAnsi="OpenDyslexic 3"/>
        </w:rPr>
        <w:t xml:space="preserve"> such </w:t>
      </w:r>
      <w:r w:rsidRPr="000A7573">
        <w:rPr>
          <w:rStyle w:val="StyleUnderline"/>
          <w:rFonts w:ascii="OpenDyslexic 3" w:hAnsi="OpenDyslexic 3"/>
          <w:highlight w:val="cyan"/>
        </w:rPr>
        <w:t>protests are</w:t>
      </w:r>
      <w:r w:rsidRPr="000A7573">
        <w:rPr>
          <w:rStyle w:val="StyleUnderline"/>
          <w:rFonts w:ascii="OpenDyslexic 3" w:hAnsi="OpenDyslexic 3"/>
        </w:rPr>
        <w:t xml:space="preserve"> not merely </w:t>
      </w:r>
      <w:r w:rsidRPr="000A7573">
        <w:rPr>
          <w:rStyle w:val="StyleUnderline"/>
          <w:rFonts w:ascii="OpenDyslexic 3" w:hAnsi="OpenDyslexic 3"/>
          <w:highlight w:val="cyan"/>
        </w:rPr>
        <w:t>witnessed</w:t>
      </w:r>
      <w:r w:rsidRPr="000A7573">
        <w:rPr>
          <w:rStyle w:val="StyleUnderline"/>
          <w:rFonts w:ascii="OpenDyslexic 3" w:hAnsi="OpenDyslexic 3"/>
        </w:rPr>
        <w:t xml:space="preserve"> as “maverick spoilers” but </w:t>
      </w:r>
      <w:r w:rsidRPr="000A7573">
        <w:rPr>
          <w:rStyle w:val="StyleUnderline"/>
          <w:rFonts w:ascii="OpenDyslexic 3" w:hAnsi="OpenDyslexic 3"/>
          <w:highlight w:val="cyan"/>
        </w:rPr>
        <w:t xml:space="preserve">as </w:t>
      </w:r>
      <w:r w:rsidRPr="000A7573">
        <w:rPr>
          <w:rStyle w:val="Emphasis"/>
          <w:rFonts w:ascii="OpenDyslexic 3" w:hAnsi="OpenDyslexic 3"/>
          <w:highlight w:val="cyan"/>
        </w:rPr>
        <w:t>traitors</w:t>
      </w:r>
      <w:r w:rsidRPr="000A7573">
        <w:rPr>
          <w:rStyle w:val="StyleUnderline"/>
          <w:rFonts w:ascii="OpenDyslexic 3" w:hAnsi="OpenDyslexic 3"/>
        </w:rPr>
        <w:t xml:space="preserve"> to the </w:t>
      </w:r>
      <w:r w:rsidRPr="000A7573">
        <w:rPr>
          <w:rStyle w:val="Emphasis"/>
          <w:rFonts w:ascii="OpenDyslexic 3" w:hAnsi="OpenDyslexic 3"/>
        </w:rPr>
        <w:t>agreed</w:t>
      </w:r>
      <w:r w:rsidRPr="000A7573">
        <w:rPr>
          <w:rStyle w:val="StyleUnderline"/>
          <w:rFonts w:ascii="OpenDyslexic 3" w:hAnsi="OpenDyslexic 3"/>
        </w:rPr>
        <w:t xml:space="preserve"> upon </w:t>
      </w:r>
      <w:r w:rsidRPr="000A7573">
        <w:rPr>
          <w:rStyle w:val="Emphasis"/>
          <w:rFonts w:ascii="OpenDyslexic 3" w:hAnsi="OpenDyslexic 3"/>
        </w:rPr>
        <w:t>limits</w:t>
      </w:r>
      <w:r w:rsidRPr="000A7573">
        <w:rPr>
          <w:rStyle w:val="StyleUnderline"/>
          <w:rFonts w:ascii="OpenDyslexic 3" w:hAnsi="OpenDyslexic 3"/>
        </w:rPr>
        <w:t xml:space="preserve"> of their critique</w:t>
      </w:r>
      <w:r w:rsidRPr="000A7573">
        <w:rPr>
          <w:rFonts w:ascii="OpenDyslexic 3" w:hAnsi="OpenDyslexic 3"/>
          <w:sz w:val="14"/>
        </w:rPr>
        <w:t xml:space="preserve">. </w:t>
      </w:r>
      <w:r w:rsidRPr="000A7573">
        <w:rPr>
          <w:rStyle w:val="Emphasis"/>
          <w:rFonts w:ascii="OpenDyslexic 3" w:hAnsi="OpenDyslexic 3"/>
        </w:rPr>
        <w:t>Institutional critique</w:t>
      </w:r>
      <w:r w:rsidRPr="000A7573">
        <w:rPr>
          <w:rStyle w:val="StyleUnderline"/>
          <w:rFonts w:ascii="OpenDyslexic 3" w:hAnsi="OpenDyslexic 3"/>
        </w:rPr>
        <w:t xml:space="preserve"> as </w:t>
      </w:r>
      <w:r w:rsidRPr="000A7573">
        <w:rPr>
          <w:rStyle w:val="Emphasis"/>
          <w:rFonts w:ascii="OpenDyslexic 3" w:hAnsi="OpenDyslexic 3"/>
        </w:rPr>
        <w:t>grounded</w:t>
      </w:r>
      <w:r w:rsidRPr="000A7573">
        <w:rPr>
          <w:rStyle w:val="StyleUnderline"/>
          <w:rFonts w:ascii="OpenDyslexic 3" w:hAnsi="OpenDyslexic 3"/>
        </w:rPr>
        <w:t xml:space="preserve"> in </w:t>
      </w:r>
      <w:r w:rsidRPr="000A7573">
        <w:rPr>
          <w:rStyle w:val="Emphasis"/>
          <w:rFonts w:ascii="OpenDyslexic 3" w:hAnsi="OpenDyslexic 3"/>
        </w:rPr>
        <w:t>liberalist discourse</w:t>
      </w:r>
      <w:r w:rsidRPr="000A7573">
        <w:rPr>
          <w:rStyle w:val="StyleUnderline"/>
          <w:rFonts w:ascii="OpenDyslexic 3" w:hAnsi="OpenDyslexic 3"/>
        </w:rPr>
        <w:t xml:space="preserve"> may offer </w:t>
      </w:r>
      <w:r w:rsidRPr="000A7573">
        <w:rPr>
          <w:rStyle w:val="Emphasis"/>
          <w:rFonts w:ascii="OpenDyslexic 3" w:hAnsi="OpenDyslexic 3"/>
        </w:rPr>
        <w:t>only</w:t>
      </w:r>
      <w:r w:rsidRPr="000A7573">
        <w:rPr>
          <w:rStyle w:val="StyleUnderline"/>
          <w:rFonts w:ascii="OpenDyslexic 3" w:hAnsi="OpenDyslexic 3"/>
        </w:rPr>
        <w:t xml:space="preserve"> </w:t>
      </w:r>
      <w:r w:rsidRPr="000A7573">
        <w:rPr>
          <w:rStyle w:val="Emphasis"/>
          <w:rFonts w:ascii="OpenDyslexic 3" w:hAnsi="OpenDyslexic 3"/>
        </w:rPr>
        <w:t>metaphorical</w:t>
      </w:r>
      <w:r w:rsidRPr="000A7573">
        <w:rPr>
          <w:rStyle w:val="StyleUnderline"/>
          <w:rFonts w:ascii="OpenDyslexic 3" w:hAnsi="OpenDyslexic 3"/>
        </w:rPr>
        <w:t xml:space="preserve"> gestures</w:t>
      </w:r>
      <w:r w:rsidRPr="000A7573">
        <w:rPr>
          <w:rFonts w:ascii="OpenDyslexic 3" w:hAnsi="OpenDyslexic 3"/>
          <w:sz w:val="14"/>
        </w:rPr>
        <w:t>—paint on the ground—and must exit before others show up to clean up its mess.</w:t>
      </w:r>
    </w:p>
    <w:p w14:paraId="24D9BAE3" w14:textId="77777777" w:rsidR="009E680A" w:rsidRPr="000A7573" w:rsidRDefault="009E680A" w:rsidP="009E680A">
      <w:pPr>
        <w:rPr>
          <w:rFonts w:ascii="OpenDyslexic 3" w:hAnsi="OpenDyslexic 3"/>
          <w:sz w:val="14"/>
        </w:rPr>
      </w:pPr>
      <w:r w:rsidRPr="000A7573">
        <w:rPr>
          <w:rFonts w:ascii="OpenDyslexic 3" w:hAnsi="OpenDyslexic 3"/>
          <w:sz w:val="14"/>
        </w:rPr>
        <w:t>Those Inoperative—</w:t>
      </w:r>
    </w:p>
    <w:p w14:paraId="4FE3503C" w14:textId="77777777" w:rsidR="009E680A" w:rsidRPr="000A7573" w:rsidRDefault="009E680A" w:rsidP="009E680A">
      <w:pPr>
        <w:rPr>
          <w:rFonts w:ascii="OpenDyslexic 3" w:hAnsi="OpenDyslexic 3"/>
          <w:sz w:val="14"/>
        </w:rPr>
      </w:pPr>
      <w:r w:rsidRPr="000A7573">
        <w:rPr>
          <w:rStyle w:val="Emphasis"/>
          <w:rFonts w:ascii="OpenDyslexic 3" w:hAnsi="OpenDyslexic 3"/>
        </w:rPr>
        <w:t>Suppose</w:t>
      </w:r>
      <w:r w:rsidRPr="000A7573">
        <w:rPr>
          <w:rStyle w:val="StyleUnderline"/>
          <w:rFonts w:ascii="OpenDyslexic 3" w:hAnsi="OpenDyslexic 3"/>
        </w:rPr>
        <w:t xml:space="preserve"> that, </w:t>
      </w:r>
      <w:r w:rsidRPr="000A7573">
        <w:rPr>
          <w:rStyle w:val="Emphasis"/>
          <w:rFonts w:ascii="OpenDyslexic 3" w:hAnsi="OpenDyslexic 3"/>
        </w:rPr>
        <w:t>instead of</w:t>
      </w:r>
      <w:r w:rsidRPr="000A7573">
        <w:rPr>
          <w:rStyle w:val="StyleUnderline"/>
          <w:rFonts w:ascii="OpenDyslexic 3" w:hAnsi="OpenDyslexic 3"/>
        </w:rPr>
        <w:t xml:space="preserve"> the “art workers” and their </w:t>
      </w:r>
      <w:r w:rsidRPr="000A7573">
        <w:rPr>
          <w:rStyle w:val="Emphasis"/>
          <w:rFonts w:ascii="OpenDyslexic 3" w:hAnsi="OpenDyslexic 3"/>
        </w:rPr>
        <w:t>dumping</w:t>
      </w:r>
      <w:r w:rsidRPr="000A7573">
        <w:rPr>
          <w:rStyle w:val="StyleUnderline"/>
          <w:rFonts w:ascii="OpenDyslexic 3" w:hAnsi="OpenDyslexic 3"/>
        </w:rPr>
        <w:t xml:space="preserve"> of </w:t>
      </w:r>
      <w:r w:rsidRPr="000A7573">
        <w:rPr>
          <w:rStyle w:val="Emphasis"/>
          <w:rFonts w:ascii="OpenDyslexic 3" w:hAnsi="OpenDyslexic 3"/>
        </w:rPr>
        <w:t>paint</w:t>
      </w:r>
      <w:r w:rsidRPr="000A7573">
        <w:rPr>
          <w:rStyle w:val="StyleUnderline"/>
          <w:rFonts w:ascii="OpenDyslexic 3" w:hAnsi="OpenDyslexic 3"/>
        </w:rPr>
        <w:t xml:space="preserve"> onto museum floors </w:t>
      </w:r>
      <w:r w:rsidRPr="000A7573">
        <w:rPr>
          <w:rStyle w:val="Emphasis"/>
          <w:rFonts w:ascii="OpenDyslexic 3" w:hAnsi="OpenDyslexic 3"/>
        </w:rPr>
        <w:t>as</w:t>
      </w:r>
      <w:r w:rsidRPr="000A7573">
        <w:rPr>
          <w:rStyle w:val="StyleUnderline"/>
          <w:rFonts w:ascii="OpenDyslexic 3" w:hAnsi="OpenDyslexic 3"/>
        </w:rPr>
        <w:t xml:space="preserve"> </w:t>
      </w:r>
      <w:r w:rsidRPr="000A7573">
        <w:rPr>
          <w:rStyle w:val="Emphasis"/>
          <w:rFonts w:ascii="OpenDyslexic 3" w:hAnsi="OpenDyslexic 3"/>
        </w:rPr>
        <w:t>antiwar art</w:t>
      </w:r>
      <w:r w:rsidRPr="000A7573">
        <w:rPr>
          <w:rStyle w:val="StyleUnderline"/>
          <w:rFonts w:ascii="OpenDyslexic 3" w:hAnsi="OpenDyslexic 3"/>
        </w:rPr>
        <w:t xml:space="preserve">, it is the </w:t>
      </w:r>
      <w:r w:rsidRPr="000A7573">
        <w:rPr>
          <w:rStyle w:val="Emphasis"/>
          <w:rFonts w:ascii="OpenDyslexic 3" w:hAnsi="OpenDyslexic 3"/>
        </w:rPr>
        <w:t>museum worker’s inquiry</w:t>
      </w:r>
      <w:r w:rsidRPr="000A7573">
        <w:rPr>
          <w:rStyle w:val="StyleUnderline"/>
          <w:rFonts w:ascii="OpenDyslexic 3" w:hAnsi="OpenDyslexic 3"/>
        </w:rPr>
        <w:t xml:space="preserve"> that’s </w:t>
      </w:r>
      <w:r w:rsidRPr="000A7573">
        <w:rPr>
          <w:rStyle w:val="Emphasis"/>
          <w:rFonts w:ascii="OpenDyslexic 3" w:hAnsi="OpenDyslexic 3"/>
        </w:rPr>
        <w:t>examined</w:t>
      </w:r>
      <w:r w:rsidRPr="000A7573">
        <w:rPr>
          <w:rStyle w:val="StyleUnderline"/>
          <w:rFonts w:ascii="OpenDyslexic 3" w:hAnsi="OpenDyslexic 3"/>
        </w:rPr>
        <w:t xml:space="preserve"> as an </w:t>
      </w:r>
      <w:r w:rsidRPr="000A7573">
        <w:rPr>
          <w:rStyle w:val="Emphasis"/>
          <w:rFonts w:ascii="OpenDyslexic 3" w:hAnsi="OpenDyslexic 3"/>
        </w:rPr>
        <w:t>experiment in rupture</w:t>
      </w:r>
      <w:r w:rsidRPr="000A7573">
        <w:rPr>
          <w:rStyle w:val="StyleUnderline"/>
          <w:rFonts w:ascii="OpenDyslexic 3" w:hAnsi="OpenDyslexic 3"/>
        </w:rPr>
        <w:t>.</w:t>
      </w:r>
      <w:r w:rsidRPr="000A7573">
        <w:rPr>
          <w:rFonts w:ascii="OpenDyslexic 3" w:hAnsi="OpenDyslexic 3"/>
          <w:sz w:val="14"/>
        </w:rPr>
        <w:t xml:space="preserve"> Suppose that, </w:t>
      </w:r>
      <w:r w:rsidRPr="000A7573">
        <w:rPr>
          <w:rStyle w:val="StyleUnderline"/>
          <w:rFonts w:ascii="OpenDyslexic 3" w:hAnsi="OpenDyslexic 3"/>
        </w:rPr>
        <w:t>instead of the artists’ appearance and disappearance from the museum as the scene of emphasis, it is the bodies of those who appear after, to clean the space, that situate something more powerful than the “art workers” imagined.</w:t>
      </w:r>
      <w:r w:rsidRPr="000A7573">
        <w:rPr>
          <w:rFonts w:ascii="OpenDyslexic 3" w:hAnsi="OpenDyslexic 3"/>
          <w:sz w:val="14"/>
        </w:rPr>
        <w:t xml:space="preserve"> Suppose their bodies, their lives, span from workers, unrecorded, illegible, into something else. </w:t>
      </w:r>
      <w:r w:rsidRPr="000A7573">
        <w:rPr>
          <w:rStyle w:val="StyleUnderline"/>
          <w:rFonts w:ascii="OpenDyslexic 3" w:hAnsi="OpenDyslexic 3"/>
          <w:highlight w:val="cyan"/>
        </w:rPr>
        <w:t xml:space="preserve">Suppose the </w:t>
      </w:r>
      <w:r w:rsidRPr="000A7573">
        <w:rPr>
          <w:rStyle w:val="Emphasis"/>
          <w:rFonts w:ascii="OpenDyslexic 3" w:hAnsi="OpenDyslexic 3"/>
          <w:highlight w:val="cyan"/>
        </w:rPr>
        <w:t>project</w:t>
      </w:r>
      <w:r w:rsidRPr="000A7573">
        <w:rPr>
          <w:rStyle w:val="StyleUnderline"/>
          <w:rFonts w:ascii="OpenDyslexic 3" w:hAnsi="OpenDyslexic 3"/>
          <w:highlight w:val="cyan"/>
        </w:rPr>
        <w:t xml:space="preserve"> is not an expansion of the category of art</w:t>
      </w:r>
      <w:r w:rsidRPr="000A7573">
        <w:rPr>
          <w:rStyle w:val="StyleUnderline"/>
          <w:rFonts w:ascii="OpenDyslexic 3" w:hAnsi="OpenDyslexic 3"/>
        </w:rPr>
        <w:t xml:space="preserve">, still preserved for the artist, </w:t>
      </w:r>
      <w:r w:rsidRPr="000A7573">
        <w:rPr>
          <w:rStyle w:val="StyleUnderline"/>
          <w:rFonts w:ascii="OpenDyslexic 3" w:hAnsi="OpenDyslexic 3"/>
          <w:highlight w:val="cyan"/>
        </w:rPr>
        <w:t>but</w:t>
      </w:r>
      <w:r w:rsidRPr="000A7573">
        <w:rPr>
          <w:rStyle w:val="StyleUnderline"/>
          <w:rFonts w:ascii="OpenDyslexic 3" w:hAnsi="OpenDyslexic 3"/>
        </w:rPr>
        <w:t xml:space="preserve"> the </w:t>
      </w:r>
      <w:r w:rsidRPr="000A7573">
        <w:rPr>
          <w:rStyle w:val="Emphasis"/>
          <w:rFonts w:ascii="OpenDyslexic 3" w:hAnsi="OpenDyslexic 3"/>
          <w:highlight w:val="cyan"/>
        </w:rPr>
        <w:t>expansion of art for those outside the artist subject</w:t>
      </w:r>
      <w:r w:rsidRPr="000A7573">
        <w:rPr>
          <w:rStyle w:val="StyleUnderline"/>
          <w:rFonts w:ascii="OpenDyslexic 3" w:hAnsi="OpenDyslexic 3"/>
        </w:rPr>
        <w:t>—and more.</w:t>
      </w:r>
    </w:p>
    <w:p w14:paraId="5E89E95C" w14:textId="77777777" w:rsidR="009E680A" w:rsidRPr="000A7573" w:rsidRDefault="009E680A" w:rsidP="009E680A">
      <w:pPr>
        <w:rPr>
          <w:rFonts w:ascii="OpenDyslexic 3" w:hAnsi="OpenDyslexic 3"/>
          <w:sz w:val="14"/>
        </w:rPr>
      </w:pPr>
      <w:r w:rsidRPr="000A7573">
        <w:rPr>
          <w:rStyle w:val="StyleUnderline"/>
          <w:rFonts w:ascii="OpenDyslexic 3" w:hAnsi="OpenDyslexic 3"/>
        </w:rPr>
        <w:t xml:space="preserve">Instead of artists engaging in a memorialized protest for art documentation, suppose </w:t>
      </w:r>
      <w:r w:rsidRPr="000A7573">
        <w:rPr>
          <w:rStyle w:val="StyleUnderline"/>
          <w:rFonts w:ascii="OpenDyslexic 3" w:hAnsi="OpenDyslexic 3"/>
          <w:highlight w:val="cyan"/>
        </w:rPr>
        <w:t xml:space="preserve">that </w:t>
      </w:r>
      <w:r w:rsidRPr="000A7573">
        <w:rPr>
          <w:rStyle w:val="Emphasis"/>
          <w:rFonts w:ascii="OpenDyslexic 3" w:hAnsi="OpenDyslexic 3"/>
          <w:highlight w:val="cyan"/>
        </w:rPr>
        <w:t>illegible impressions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become</w:t>
      </w:r>
      <w:r w:rsidRPr="000A7573">
        <w:rPr>
          <w:rStyle w:val="StyleUnderline"/>
          <w:rFonts w:ascii="OpenDyslexic 3" w:hAnsi="OpenDyslexic 3"/>
        </w:rPr>
        <w:t xml:space="preserve"> an </w:t>
      </w:r>
      <w:r w:rsidRPr="000A7573">
        <w:rPr>
          <w:rStyle w:val="Emphasis"/>
          <w:rFonts w:ascii="OpenDyslexic 3" w:hAnsi="OpenDyslexic 3"/>
          <w:highlight w:val="cyan"/>
        </w:rPr>
        <w:t>aesthetics</w:t>
      </w:r>
      <w:r w:rsidRPr="000A7573">
        <w:rPr>
          <w:rStyle w:val="StyleUnderline"/>
          <w:rFonts w:ascii="OpenDyslexic 3" w:hAnsi="OpenDyslexic 3"/>
          <w:highlight w:val="cyan"/>
        </w:rPr>
        <w:t xml:space="preserve"> we have </w:t>
      </w:r>
      <w:r w:rsidRPr="000A7573">
        <w:rPr>
          <w:rStyle w:val="Emphasis"/>
          <w:rFonts w:ascii="OpenDyslexic 3" w:hAnsi="OpenDyslexic 3"/>
          <w:highlight w:val="cyan"/>
        </w:rPr>
        <w:t>yet to fathom</w:t>
      </w:r>
      <w:r w:rsidRPr="000A7573">
        <w:rPr>
          <w:rStyle w:val="StyleUnderline"/>
          <w:rFonts w:ascii="OpenDyslexic 3" w:hAnsi="OpenDyslexic 3"/>
          <w:highlight w:val="cyan"/>
        </w:rPr>
        <w:t>.</w:t>
      </w:r>
      <w:r w:rsidRPr="000A7573">
        <w:rPr>
          <w:rStyle w:val="StyleUnderline"/>
          <w:rFonts w:ascii="OpenDyslexic 3" w:hAnsi="OpenDyslexic 3"/>
        </w:rPr>
        <w:t xml:space="preserve"> Aesthetic categorizations would not absolve such actions from an analysis of race and land relations, as aesthetic categorizations are not shields against politics or analyses.</w:t>
      </w:r>
      <w:r w:rsidRPr="000A7573">
        <w:rPr>
          <w:rFonts w:ascii="OpenDyslexic 3" w:hAnsi="OpenDyslexic 3"/>
          <w:sz w:val="14"/>
        </w:rPr>
        <w:t xml:space="preserve"> They are, however, forms of categorizations cultivated as deserving protection and care. Even when the artifacts (their performances) disappear or are destroyed—as with the art workers and their performance strikes—we seemingly work to preserve their version of the narrative.</w:t>
      </w:r>
    </w:p>
    <w:p w14:paraId="6BCA46E9" w14:textId="77777777" w:rsidR="009E680A" w:rsidRPr="000A7573" w:rsidRDefault="009E680A" w:rsidP="009E680A">
      <w:pPr>
        <w:rPr>
          <w:rFonts w:ascii="OpenDyslexic 3" w:hAnsi="OpenDyslexic 3"/>
          <w:sz w:val="14"/>
        </w:rPr>
      </w:pPr>
      <w:r w:rsidRPr="000A7573">
        <w:rPr>
          <w:rFonts w:ascii="OpenDyslexic 3" w:hAnsi="OpenDyslexic 3"/>
          <w:sz w:val="14"/>
        </w:rPr>
        <w:t xml:space="preserve">So </w:t>
      </w:r>
      <w:r w:rsidRPr="000A7573">
        <w:rPr>
          <w:rStyle w:val="StyleUnderline"/>
          <w:rFonts w:ascii="OpenDyslexic 3" w:hAnsi="OpenDyslexic 3"/>
        </w:rPr>
        <w:t>suppose we tend to that which remains unconsidered, theorized as an aesthetic commons.14 Suppose, too, such aims are not sanctified; it is an ideal in need of protection and inquiry.</w:t>
      </w:r>
      <w:r w:rsidRPr="000A7573">
        <w:rPr>
          <w:rFonts w:ascii="OpenDyslexic 3" w:hAnsi="OpenDyslexic 3"/>
          <w:sz w:val="14"/>
        </w:rPr>
        <w:t xml:space="preserve"> Publics from all over the universe arrive to tend to and preserve this manifestation; how else might it grow? </w:t>
      </w:r>
      <w:r w:rsidRPr="000A7573">
        <w:rPr>
          <w:rStyle w:val="StyleUnderline"/>
          <w:rFonts w:ascii="OpenDyslexic 3" w:hAnsi="OpenDyslexic 3"/>
        </w:rPr>
        <w:t xml:space="preserve">The </w:t>
      </w:r>
      <w:r w:rsidRPr="000A7573">
        <w:rPr>
          <w:rStyle w:val="Emphasis"/>
          <w:rFonts w:ascii="OpenDyslexic 3" w:hAnsi="OpenDyslexic 3"/>
        </w:rPr>
        <w:t>aesthetic collection</w:t>
      </w:r>
      <w:r w:rsidRPr="000A7573">
        <w:rPr>
          <w:rStyle w:val="StyleUnderline"/>
          <w:rFonts w:ascii="OpenDyslexic 3" w:hAnsi="OpenDyslexic 3"/>
        </w:rPr>
        <w:t xml:space="preserve"> then is </w:t>
      </w:r>
      <w:r w:rsidRPr="000A7573">
        <w:rPr>
          <w:rStyle w:val="Emphasis"/>
          <w:rFonts w:ascii="OpenDyslexic 3" w:hAnsi="OpenDyslexic 3"/>
        </w:rPr>
        <w:t>not one</w:t>
      </w:r>
      <w:r w:rsidRPr="000A7573">
        <w:rPr>
          <w:rStyle w:val="StyleUnderline"/>
          <w:rFonts w:ascii="OpenDyslexic 3" w:hAnsi="OpenDyslexic 3"/>
        </w:rPr>
        <w:t xml:space="preserve"> </w:t>
      </w:r>
      <w:r w:rsidRPr="000A7573">
        <w:rPr>
          <w:rStyle w:val="Emphasis"/>
          <w:rFonts w:ascii="OpenDyslexic 3" w:hAnsi="OpenDyslexic 3"/>
        </w:rPr>
        <w:t>room</w:t>
      </w:r>
      <w:r w:rsidRPr="000A7573">
        <w:rPr>
          <w:rStyle w:val="StyleUnderline"/>
          <w:rFonts w:ascii="OpenDyslexic 3" w:hAnsi="OpenDyslexic 3"/>
        </w:rPr>
        <w:t xml:space="preserve">, </w:t>
      </w:r>
      <w:r w:rsidRPr="000A7573">
        <w:rPr>
          <w:rStyle w:val="Emphasis"/>
          <w:rFonts w:ascii="OpenDyslexic 3" w:hAnsi="OpenDyslexic 3"/>
        </w:rPr>
        <w:t>one building</w:t>
      </w:r>
      <w:r w:rsidRPr="000A7573">
        <w:rPr>
          <w:rStyle w:val="StyleUnderline"/>
          <w:rFonts w:ascii="OpenDyslexic 3" w:hAnsi="OpenDyslexic 3"/>
        </w:rPr>
        <w:t xml:space="preserve">, </w:t>
      </w:r>
      <w:r w:rsidRPr="000A7573">
        <w:rPr>
          <w:rStyle w:val="Emphasis"/>
          <w:rFonts w:ascii="OpenDyslexic 3" w:hAnsi="OpenDyslexic 3"/>
        </w:rPr>
        <w:t>one space</w:t>
      </w:r>
      <w:r w:rsidRPr="000A7573">
        <w:rPr>
          <w:rStyle w:val="StyleUnderline"/>
          <w:rFonts w:ascii="OpenDyslexic 3" w:hAnsi="OpenDyslexic 3"/>
        </w:rPr>
        <w:t xml:space="preserve">, </w:t>
      </w:r>
      <w:r w:rsidRPr="000A7573">
        <w:rPr>
          <w:rStyle w:val="Emphasis"/>
          <w:rFonts w:ascii="OpenDyslexic 3" w:hAnsi="OpenDyslexic 3"/>
        </w:rPr>
        <w:t>but</w:t>
      </w:r>
      <w:r w:rsidRPr="000A7573">
        <w:rPr>
          <w:rStyle w:val="StyleUnderline"/>
          <w:rFonts w:ascii="OpenDyslexic 3" w:hAnsi="OpenDyslexic 3"/>
        </w:rPr>
        <w:t xml:space="preserve"> the unforgettable </w:t>
      </w:r>
      <w:r w:rsidRPr="000A7573">
        <w:rPr>
          <w:rStyle w:val="Emphasis"/>
          <w:rFonts w:ascii="OpenDyslexic 3" w:hAnsi="OpenDyslexic 3"/>
        </w:rPr>
        <w:t>lives impressed</w:t>
      </w:r>
      <w:r w:rsidRPr="000A7573">
        <w:rPr>
          <w:rStyle w:val="StyleUnderline"/>
          <w:rFonts w:ascii="OpenDyslexic 3" w:hAnsi="OpenDyslexic 3"/>
        </w:rPr>
        <w:t xml:space="preserve"> and submerged so deep within us that we have forgotten—and below that. How can we but remember?</w:t>
      </w:r>
      <w:r w:rsidRPr="000A7573">
        <w:rPr>
          <w:rFonts w:ascii="OpenDyslexic 3" w:hAnsi="OpenDyslexic 3"/>
          <w:sz w:val="14"/>
        </w:rPr>
        <w:t>15</w:t>
      </w:r>
    </w:p>
    <w:p w14:paraId="4A0F4657" w14:textId="77777777" w:rsidR="009E680A" w:rsidRPr="000A7573" w:rsidRDefault="009E680A" w:rsidP="009E680A">
      <w:pPr>
        <w:rPr>
          <w:rFonts w:ascii="OpenDyslexic 3" w:hAnsi="OpenDyslexic 3"/>
          <w:sz w:val="14"/>
        </w:rPr>
      </w:pPr>
      <w:r w:rsidRPr="000A7573">
        <w:rPr>
          <w:rFonts w:ascii="OpenDyslexic 3" w:hAnsi="OpenDyslexic 3"/>
          <w:sz w:val="14"/>
        </w:rPr>
        <w:t>Rather than glorifying the invention of the Bessemer process and the Whitney cotton gin, the formation of Carnegie Steel, and the innovation of profit, this project looks in the direction of Aimé Césaire:</w:t>
      </w:r>
    </w:p>
    <w:p w14:paraId="470A4E72" w14:textId="77777777" w:rsidR="009E680A" w:rsidRPr="000A7573" w:rsidRDefault="009E680A" w:rsidP="009E680A">
      <w:pPr>
        <w:ind w:firstLine="720"/>
        <w:rPr>
          <w:rFonts w:ascii="OpenDyslexic 3" w:hAnsi="OpenDyslexic 3"/>
          <w:sz w:val="14"/>
        </w:rPr>
      </w:pPr>
      <w:r w:rsidRPr="000A7573">
        <w:rPr>
          <w:rFonts w:ascii="OpenDyslexic 3" w:hAnsi="OpenDyslexic 3"/>
          <w:sz w:val="14"/>
        </w:rPr>
        <w:t>Eia for those who never invented anything</w:t>
      </w:r>
    </w:p>
    <w:p w14:paraId="71705942" w14:textId="77777777" w:rsidR="009E680A" w:rsidRPr="000A7573" w:rsidRDefault="009E680A" w:rsidP="009E680A">
      <w:pPr>
        <w:ind w:firstLine="720"/>
        <w:rPr>
          <w:rFonts w:ascii="OpenDyslexic 3" w:hAnsi="OpenDyslexic 3"/>
          <w:sz w:val="14"/>
        </w:rPr>
      </w:pPr>
      <w:r w:rsidRPr="000A7573">
        <w:rPr>
          <w:rFonts w:ascii="OpenDyslexic 3" w:hAnsi="OpenDyslexic 3"/>
          <w:sz w:val="14"/>
        </w:rPr>
        <w:t>for those who never explored anything</w:t>
      </w:r>
    </w:p>
    <w:p w14:paraId="7E1D1DC0" w14:textId="77777777" w:rsidR="009E680A" w:rsidRPr="000A7573" w:rsidRDefault="009E680A" w:rsidP="009E680A">
      <w:pPr>
        <w:ind w:firstLine="720"/>
        <w:rPr>
          <w:rFonts w:ascii="OpenDyslexic 3" w:hAnsi="OpenDyslexic 3"/>
          <w:sz w:val="14"/>
        </w:rPr>
      </w:pPr>
      <w:r w:rsidRPr="000A7573">
        <w:rPr>
          <w:rFonts w:ascii="OpenDyslexic 3" w:hAnsi="OpenDyslexic 3"/>
          <w:sz w:val="14"/>
        </w:rPr>
        <w:t>for those who never conquered anything</w:t>
      </w:r>
    </w:p>
    <w:p w14:paraId="3E0B5ACB" w14:textId="77777777" w:rsidR="009E680A" w:rsidRPr="000A7573" w:rsidRDefault="009E680A" w:rsidP="009E680A">
      <w:pPr>
        <w:ind w:firstLine="720"/>
        <w:rPr>
          <w:rFonts w:ascii="OpenDyslexic 3" w:hAnsi="OpenDyslexic 3"/>
          <w:sz w:val="14"/>
        </w:rPr>
      </w:pPr>
      <w:r w:rsidRPr="000A7573">
        <w:rPr>
          <w:rFonts w:ascii="OpenDyslexic 3" w:hAnsi="OpenDyslexic 3"/>
          <w:sz w:val="14"/>
        </w:rPr>
        <w:t>but yield, captivated, to the essence of things . . .</w:t>
      </w:r>
    </w:p>
    <w:p w14:paraId="54A6E3F4" w14:textId="77777777" w:rsidR="009E680A" w:rsidRPr="000A7573" w:rsidRDefault="009E680A" w:rsidP="009E680A">
      <w:pPr>
        <w:ind w:firstLine="720"/>
        <w:rPr>
          <w:rFonts w:ascii="OpenDyslexic 3" w:hAnsi="OpenDyslexic 3"/>
          <w:sz w:val="14"/>
        </w:rPr>
      </w:pPr>
      <w:r w:rsidRPr="000A7573">
        <w:rPr>
          <w:rFonts w:ascii="OpenDyslexic 3" w:hAnsi="OpenDyslexic 3"/>
          <w:sz w:val="14"/>
        </w:rPr>
        <w:t>indifferent to conquering, but playing the game of the world.</w:t>
      </w:r>
    </w:p>
    <w:p w14:paraId="2183E90D" w14:textId="77777777" w:rsidR="009E680A" w:rsidRPr="000A7573" w:rsidRDefault="009E680A" w:rsidP="009E680A">
      <w:pPr>
        <w:rPr>
          <w:rStyle w:val="StyleUnderline"/>
          <w:rFonts w:ascii="OpenDyslexic 3" w:hAnsi="OpenDyslexic 3"/>
        </w:rPr>
      </w:pPr>
      <w:r w:rsidRPr="000A7573">
        <w:rPr>
          <w:rFonts w:ascii="OpenDyslexic 3" w:hAnsi="OpenDyslexic 3"/>
          <w:sz w:val="14"/>
        </w:rPr>
        <w:t xml:space="preserve">While the things we have been given reflect all that has and continues to be lost, the absence of those who never invented or conquered anything remains. Because of this and from here, eia. </w:t>
      </w:r>
      <w:r w:rsidRPr="000A7573">
        <w:rPr>
          <w:rStyle w:val="Emphasis"/>
          <w:rFonts w:ascii="OpenDyslexic 3" w:hAnsi="OpenDyslexic 3"/>
        </w:rPr>
        <w:t>To those inoperative, who make nothing but the world.</w:t>
      </w:r>
    </w:p>
    <w:p w14:paraId="5C90504B" w14:textId="77777777" w:rsidR="009E680A" w:rsidRPr="000A7573" w:rsidRDefault="009E680A" w:rsidP="009E680A">
      <w:pPr>
        <w:pStyle w:val="Heading4"/>
        <w:rPr>
          <w:rFonts w:ascii="OpenDyslexic 3" w:hAnsi="OpenDyslexic 3" w:cs="Times New Roman"/>
        </w:rPr>
      </w:pPr>
      <w:r w:rsidRPr="000A7573">
        <w:rPr>
          <w:rFonts w:ascii="OpenDyslexic 3" w:hAnsi="OpenDyslexic 3" w:cs="Times New Roman"/>
        </w:rPr>
        <w:t xml:space="preserve">Thus, affirm </w:t>
      </w:r>
      <w:r w:rsidRPr="000A7573">
        <w:rPr>
          <w:rFonts w:ascii="OpenDyslexic 3" w:hAnsi="OpenDyslexic 3" w:cs="Times New Roman"/>
          <w:u w:val="single"/>
        </w:rPr>
        <w:t>art strikes</w:t>
      </w:r>
      <w:r w:rsidRPr="000A7573">
        <w:rPr>
          <w:rFonts w:ascii="OpenDyslexic 3" w:hAnsi="OpenDyslexic 3" w:cs="Times New Roman"/>
        </w:rPr>
        <w:t>.</w:t>
      </w:r>
    </w:p>
    <w:p w14:paraId="27652C68" w14:textId="77777777" w:rsidR="009E680A" w:rsidRPr="000A7573" w:rsidRDefault="009E680A" w:rsidP="009E680A">
      <w:pPr>
        <w:pStyle w:val="Heading4"/>
        <w:rPr>
          <w:rFonts w:ascii="OpenDyslexic 3" w:hAnsi="OpenDyslexic 3" w:cs="Times New Roman"/>
        </w:rPr>
      </w:pPr>
      <w:r w:rsidRPr="000A7573">
        <w:rPr>
          <w:rFonts w:ascii="OpenDyslexic 3" w:hAnsi="OpenDyslexic 3" w:cs="Times New Roman"/>
        </w:rPr>
        <w:t xml:space="preserve">Art strikes are a form of productive withdrawal that disengages from institutional configurations that center the artistic concept over the material conditions that were required for production. This process of disrupting and reforming social patterns sustains new organizations of artistic production. </w:t>
      </w:r>
    </w:p>
    <w:p w14:paraId="6F655F7B" w14:textId="77777777" w:rsidR="009E680A" w:rsidRPr="000A7573" w:rsidRDefault="009E680A" w:rsidP="009E680A">
      <w:pPr>
        <w:rPr>
          <w:rFonts w:ascii="OpenDyslexic 3" w:hAnsi="OpenDyslexic 3"/>
        </w:rPr>
      </w:pPr>
      <w:r w:rsidRPr="000A7573">
        <w:rPr>
          <w:rStyle w:val="Style13ptBold"/>
          <w:rFonts w:ascii="OpenDyslexic 3" w:hAnsi="OpenDyslexic 3"/>
        </w:rPr>
        <w:t xml:space="preserve">Szreder ’17 </w:t>
      </w:r>
      <w:r w:rsidRPr="000A7573">
        <w:rPr>
          <w:rStyle w:val="Style13ptBold"/>
          <w:rFonts w:ascii="OpenDyslexic 3" w:hAnsi="OpenDyslexic 3"/>
          <w:b w:val="0"/>
          <w:bCs w:val="0"/>
          <w:color w:val="000000" w:themeColor="text1"/>
          <w:sz w:val="20"/>
          <w:szCs w:val="20"/>
        </w:rPr>
        <w:t xml:space="preserve">[Kuba Szreder, Kuba Szreder is a lecturer in the department of art theory at the Academy of Fine Arts in Warsaw, e-flux, “Productive Withdrawals: Art Strikes, Art Worlds, and Art as a Practice of Freedom”, December 2017, </w:t>
      </w:r>
      <w:hyperlink r:id="rId23" w:history="1">
        <w:r w:rsidRPr="000A7573">
          <w:rPr>
            <w:rStyle w:val="Hyperlink"/>
            <w:rFonts w:ascii="OpenDyslexic 3" w:hAnsi="OpenDyslexic 3"/>
            <w:color w:val="000000" w:themeColor="text1"/>
            <w:sz w:val="20"/>
            <w:szCs w:val="20"/>
          </w:rPr>
          <w:t>https://www.e-flux.com/journal/87/168899/productive-withdrawals-art-strikes-art-worlds-and-art-as-a-practice-of-freedom</w:t>
        </w:r>
      </w:hyperlink>
      <w:r w:rsidRPr="000A7573">
        <w:rPr>
          <w:rStyle w:val="Style13ptBold"/>
          <w:rFonts w:ascii="OpenDyslexic 3" w:hAnsi="OpenDyslexic 3"/>
          <w:b w:val="0"/>
          <w:bCs w:val="0"/>
          <w:color w:val="000000" w:themeColor="text1"/>
          <w:sz w:val="20"/>
          <w:szCs w:val="20"/>
        </w:rPr>
        <w:t>, date accessed: 7/1/25, lucas]</w:t>
      </w:r>
    </w:p>
    <w:p w14:paraId="1F0CD963" w14:textId="77777777" w:rsidR="009E680A" w:rsidRPr="000A7573" w:rsidRDefault="009E680A" w:rsidP="009E680A">
      <w:pPr>
        <w:rPr>
          <w:rFonts w:ascii="OpenDyslexic 3" w:hAnsi="OpenDyslexic 3"/>
          <w:u w:val="single"/>
        </w:rPr>
      </w:pPr>
      <w:r w:rsidRPr="000A7573">
        <w:rPr>
          <w:rStyle w:val="Emphasis"/>
          <w:rFonts w:ascii="OpenDyslexic 3" w:hAnsi="OpenDyslexic 3"/>
          <w:highlight w:val="cyan"/>
        </w:rPr>
        <w:t>Art strikes</w:t>
      </w:r>
      <w:r w:rsidRPr="000A7573">
        <w:rPr>
          <w:rFonts w:ascii="OpenDyslexic 3" w:hAnsi="OpenDyslexic 3"/>
          <w:u w:val="single"/>
        </w:rPr>
        <w:t xml:space="preserve"> should be seen </w:t>
      </w:r>
      <w:r w:rsidRPr="000A7573">
        <w:rPr>
          <w:rStyle w:val="Emphasis"/>
          <w:rFonts w:ascii="OpenDyslexic 3" w:hAnsi="OpenDyslexic 3"/>
          <w:highlight w:val="cyan"/>
        </w:rPr>
        <w:t>not</w:t>
      </w:r>
      <w:r w:rsidRPr="000A7573">
        <w:rPr>
          <w:rFonts w:ascii="OpenDyslexic 3" w:hAnsi="OpenDyslexic 3"/>
          <w:u w:val="single"/>
        </w:rPr>
        <w:t xml:space="preserve"> as </w:t>
      </w:r>
      <w:r w:rsidRPr="000A7573">
        <w:rPr>
          <w:rStyle w:val="Emphasis"/>
          <w:rFonts w:ascii="OpenDyslexic 3" w:hAnsi="OpenDyslexic 3"/>
          <w:highlight w:val="cyan"/>
        </w:rPr>
        <w:t>disengagements</w:t>
      </w:r>
      <w:r w:rsidRPr="000A7573">
        <w:rPr>
          <w:rFonts w:ascii="OpenDyslexic 3" w:hAnsi="OpenDyslexic 3"/>
          <w:highlight w:val="cyan"/>
          <w:u w:val="single"/>
        </w:rPr>
        <w:t xml:space="preserve"> but</w:t>
      </w:r>
      <w:r w:rsidRPr="000A7573">
        <w:rPr>
          <w:rFonts w:ascii="OpenDyslexic 3" w:hAnsi="OpenDyslexic 3"/>
          <w:u w:val="single"/>
        </w:rPr>
        <w:t xml:space="preserve"> as </w:t>
      </w:r>
      <w:r w:rsidRPr="000A7573">
        <w:rPr>
          <w:rStyle w:val="Emphasis"/>
          <w:rFonts w:ascii="OpenDyslexic 3" w:hAnsi="OpenDyslexic 3"/>
          <w:highlight w:val="cyan"/>
        </w:rPr>
        <w:t>eruptions of social energy</w:t>
      </w:r>
      <w:r w:rsidRPr="000A7573">
        <w:rPr>
          <w:rFonts w:ascii="OpenDyslexic 3" w:hAnsi="OpenDyslexic 3"/>
          <w:highlight w:val="cyan"/>
          <w:u w:val="single"/>
        </w:rPr>
        <w:t>. “</w:t>
      </w:r>
      <w:r w:rsidRPr="000A7573">
        <w:rPr>
          <w:rStyle w:val="Emphasis"/>
          <w:rFonts w:ascii="OpenDyslexic 3" w:hAnsi="OpenDyslexic 3"/>
          <w:highlight w:val="cyan"/>
        </w:rPr>
        <w:t>Productive withdrawal</w:t>
      </w:r>
      <w:r w:rsidRPr="000A7573">
        <w:rPr>
          <w:rFonts w:ascii="OpenDyslexic 3" w:hAnsi="OpenDyslexic 3"/>
          <w:u w:val="single"/>
        </w:rPr>
        <w:t xml:space="preserve">” names precisely this </w:t>
      </w:r>
      <w:r w:rsidRPr="000A7573">
        <w:rPr>
          <w:rStyle w:val="Emphasis"/>
          <w:rFonts w:ascii="OpenDyslexic 3" w:hAnsi="OpenDyslexic 3"/>
        </w:rPr>
        <w:t>double movement</w:t>
      </w:r>
      <w:r w:rsidRPr="000A7573">
        <w:rPr>
          <w:rFonts w:ascii="OpenDyslexic 3" w:hAnsi="OpenDyslexic 3"/>
          <w:u w:val="single"/>
        </w:rPr>
        <w:t>,</w:t>
      </w:r>
      <w:r w:rsidRPr="000A7573">
        <w:rPr>
          <w:rFonts w:ascii="OpenDyslexic 3" w:hAnsi="OpenDyslexic 3"/>
          <w:sz w:val="14"/>
        </w:rPr>
        <w:t xml:space="preserve"> and it will be familiar to anyone who has ever organized a strike, an occupation, or a boycott.21 Every organizer knows that such </w:t>
      </w:r>
      <w:r w:rsidRPr="000A7573">
        <w:rPr>
          <w:rFonts w:ascii="OpenDyslexic 3" w:hAnsi="OpenDyslexic 3"/>
          <w:u w:val="single"/>
        </w:rPr>
        <w:t xml:space="preserve">actions are not idle affairs. They are </w:t>
      </w:r>
      <w:r w:rsidRPr="000A7573">
        <w:rPr>
          <w:rStyle w:val="Emphasis"/>
          <w:rFonts w:ascii="OpenDyslexic 3" w:hAnsi="OpenDyslexic 3"/>
        </w:rPr>
        <w:t>deeply engaging</w:t>
      </w:r>
      <w:r w:rsidRPr="000A7573">
        <w:rPr>
          <w:rFonts w:ascii="OpenDyslexic 3" w:hAnsi="OpenDyslexic 3"/>
          <w:u w:val="single"/>
        </w:rPr>
        <w:t>.</w:t>
      </w:r>
      <w:r w:rsidRPr="000A7573">
        <w:rPr>
          <w:rFonts w:ascii="OpenDyslexic 3" w:hAnsi="OpenDyslexic 3"/>
          <w:sz w:val="14"/>
        </w:rPr>
        <w:t xml:space="preserve"> </w:t>
      </w:r>
      <w:r w:rsidRPr="000A7573">
        <w:rPr>
          <w:rFonts w:ascii="OpenDyslexic 3" w:hAnsi="OpenDyslexic 3"/>
          <w:u w:val="single"/>
        </w:rPr>
        <w:t xml:space="preserve">When activists from </w:t>
      </w:r>
      <w:r w:rsidRPr="000A7573">
        <w:rPr>
          <w:rStyle w:val="Emphasis"/>
          <w:rFonts w:ascii="OpenDyslexic 3" w:hAnsi="OpenDyslexic 3"/>
          <w:highlight w:val="cyan"/>
        </w:rPr>
        <w:t>G.U.L.F.</w:t>
      </w:r>
      <w:r w:rsidRPr="000A7573">
        <w:rPr>
          <w:rFonts w:ascii="OpenDyslexic 3" w:hAnsi="OpenDyslexic 3"/>
          <w:sz w:val="14"/>
        </w:rPr>
        <w:t xml:space="preserve"> (Global Ultra Luxury Faction) </w:t>
      </w:r>
      <w:r w:rsidRPr="000A7573">
        <w:rPr>
          <w:rFonts w:ascii="OpenDyslexic 3" w:hAnsi="OpenDyslexic 3"/>
          <w:szCs w:val="36"/>
          <w:u w:val="single"/>
        </w:rPr>
        <w:t>t</w:t>
      </w:r>
      <w:r w:rsidRPr="000A7573">
        <w:rPr>
          <w:rFonts w:ascii="OpenDyslexic 3" w:hAnsi="OpenDyslexic 3"/>
          <w:u w:val="single"/>
        </w:rPr>
        <w:t xml:space="preserve">emporarily </w:t>
      </w:r>
      <w:r w:rsidRPr="000A7573">
        <w:rPr>
          <w:rFonts w:ascii="OpenDyslexic 3" w:hAnsi="OpenDyslexic 3"/>
          <w:highlight w:val="cyan"/>
          <w:u w:val="single"/>
        </w:rPr>
        <w:t>occupied the Guggenheim</w:t>
      </w:r>
      <w:r w:rsidRPr="000A7573">
        <w:rPr>
          <w:rFonts w:ascii="OpenDyslexic 3" w:hAnsi="OpenDyslexic 3"/>
          <w:u w:val="single"/>
        </w:rPr>
        <w:t xml:space="preserve"> in New York </w:t>
      </w:r>
      <w:r w:rsidRPr="000A7573">
        <w:rPr>
          <w:rFonts w:ascii="OpenDyslexic 3" w:hAnsi="OpenDyslexic 3"/>
          <w:highlight w:val="cyan"/>
          <w:u w:val="single"/>
        </w:rPr>
        <w:t xml:space="preserve">to </w:t>
      </w:r>
      <w:r w:rsidRPr="000A7573">
        <w:rPr>
          <w:rStyle w:val="Emphasis"/>
          <w:rFonts w:ascii="OpenDyslexic 3" w:hAnsi="OpenDyslexic 3"/>
          <w:highlight w:val="cyan"/>
        </w:rPr>
        <w:t>protest</w:t>
      </w:r>
      <w:r w:rsidRPr="000A7573">
        <w:rPr>
          <w:rFonts w:ascii="OpenDyslexic 3" w:hAnsi="OpenDyslexic 3"/>
          <w:u w:val="single"/>
        </w:rPr>
        <w:t xml:space="preserve"> against the appalling </w:t>
      </w:r>
      <w:r w:rsidRPr="000A7573">
        <w:rPr>
          <w:rFonts w:ascii="OpenDyslexic 3" w:hAnsi="OpenDyslexic 3"/>
          <w:highlight w:val="cyan"/>
          <w:u w:val="single"/>
        </w:rPr>
        <w:t xml:space="preserve">labor conditions </w:t>
      </w:r>
      <w:r w:rsidRPr="000A7573">
        <w:rPr>
          <w:rFonts w:ascii="OpenDyslexic 3" w:hAnsi="OpenDyslexic 3"/>
          <w:u w:val="single"/>
        </w:rPr>
        <w:t xml:space="preserve">of workers </w:t>
      </w:r>
      <w:r w:rsidRPr="000A7573">
        <w:rPr>
          <w:rStyle w:val="Emphasis"/>
          <w:rFonts w:ascii="OpenDyslexic 3" w:hAnsi="OpenDyslexic 3"/>
          <w:highlight w:val="cyan"/>
        </w:rPr>
        <w:t>constructing</w:t>
      </w:r>
      <w:r w:rsidRPr="000A7573">
        <w:rPr>
          <w:rFonts w:ascii="OpenDyslexic 3" w:hAnsi="OpenDyslexic 3"/>
          <w:highlight w:val="cyan"/>
          <w:u w:val="single"/>
        </w:rPr>
        <w:t xml:space="preserve"> the </w:t>
      </w:r>
      <w:r w:rsidRPr="000A7573">
        <w:rPr>
          <w:rStyle w:val="Emphasis"/>
          <w:rFonts w:ascii="OpenDyslexic 3" w:hAnsi="OpenDyslexic 3"/>
          <w:highlight w:val="cyan"/>
        </w:rPr>
        <w:t>Guggenheim Abu Dhabi</w:t>
      </w:r>
      <w:r w:rsidRPr="000A7573">
        <w:rPr>
          <w:rFonts w:ascii="OpenDyslexic 3" w:hAnsi="OpenDyslexic 3"/>
          <w:highlight w:val="cyan"/>
          <w:u w:val="single"/>
        </w:rPr>
        <w:t xml:space="preserve">, the </w:t>
      </w:r>
      <w:r w:rsidRPr="000A7573">
        <w:rPr>
          <w:rStyle w:val="Emphasis"/>
          <w:rFonts w:ascii="OpenDyslexic 3" w:hAnsi="OpenDyslexic 3"/>
          <w:highlight w:val="cyan"/>
        </w:rPr>
        <w:t>museum</w:t>
      </w:r>
      <w:r w:rsidRPr="000A7573">
        <w:rPr>
          <w:rFonts w:ascii="OpenDyslexic 3" w:hAnsi="OpenDyslexic 3"/>
          <w:highlight w:val="cyan"/>
          <w:u w:val="single"/>
        </w:rPr>
        <w:t xml:space="preserve"> responded by</w:t>
      </w:r>
      <w:r w:rsidRPr="000A7573">
        <w:rPr>
          <w:rFonts w:ascii="OpenDyslexic 3" w:hAnsi="OpenDyslexic 3"/>
          <w:u w:val="single"/>
        </w:rPr>
        <w:t xml:space="preserve"> closing the premises to visitors and </w:t>
      </w:r>
      <w:r w:rsidRPr="000A7573">
        <w:rPr>
          <w:rStyle w:val="Emphasis"/>
          <w:rFonts w:ascii="OpenDyslexic 3" w:hAnsi="OpenDyslexic 3"/>
          <w:highlight w:val="cyan"/>
        </w:rPr>
        <w:t>emptying</w:t>
      </w:r>
      <w:r w:rsidRPr="000A7573">
        <w:rPr>
          <w:rFonts w:ascii="OpenDyslexic 3" w:hAnsi="OpenDyslexic 3"/>
          <w:u w:val="single"/>
        </w:rPr>
        <w:t xml:space="preserve"> the </w:t>
      </w:r>
      <w:r w:rsidRPr="000A7573">
        <w:rPr>
          <w:rStyle w:val="Emphasis"/>
          <w:rFonts w:ascii="OpenDyslexic 3" w:hAnsi="OpenDyslexic 3"/>
          <w:highlight w:val="cyan"/>
        </w:rPr>
        <w:t>exhibition halls</w:t>
      </w:r>
      <w:r w:rsidRPr="000A7573">
        <w:rPr>
          <w:rFonts w:ascii="OpenDyslexic 3" w:hAnsi="OpenDyslexic 3"/>
          <w:highlight w:val="cyan"/>
          <w:u w:val="single"/>
        </w:rPr>
        <w:t>, while</w:t>
      </w:r>
      <w:r w:rsidRPr="000A7573">
        <w:rPr>
          <w:rFonts w:ascii="OpenDyslexic 3" w:hAnsi="OpenDyslexic 3"/>
          <w:u w:val="single"/>
        </w:rPr>
        <w:t xml:space="preserve"> the </w:t>
      </w:r>
      <w:r w:rsidRPr="000A7573">
        <w:rPr>
          <w:rStyle w:val="Emphasis"/>
          <w:rFonts w:ascii="OpenDyslexic 3" w:hAnsi="OpenDyslexic 3"/>
          <w:highlight w:val="cyan"/>
        </w:rPr>
        <w:t>activists</w:t>
      </w:r>
      <w:r w:rsidRPr="000A7573">
        <w:rPr>
          <w:rFonts w:ascii="OpenDyslexic 3" w:hAnsi="OpenDyslexic 3"/>
          <w:highlight w:val="cyan"/>
          <w:u w:val="single"/>
        </w:rPr>
        <w:t xml:space="preserve"> </w:t>
      </w:r>
      <w:r w:rsidRPr="000A7573">
        <w:rPr>
          <w:rStyle w:val="Emphasis"/>
          <w:rFonts w:ascii="OpenDyslexic 3" w:hAnsi="OpenDyslexic 3"/>
          <w:highlight w:val="cyan"/>
        </w:rPr>
        <w:t>engaged</w:t>
      </w:r>
      <w:r w:rsidRPr="000A7573">
        <w:rPr>
          <w:rFonts w:ascii="OpenDyslexic 3" w:hAnsi="OpenDyslexic 3"/>
          <w:highlight w:val="cyan"/>
          <w:u w:val="single"/>
        </w:rPr>
        <w:t xml:space="preserve"> in</w:t>
      </w:r>
      <w:r w:rsidRPr="000A7573">
        <w:rPr>
          <w:rFonts w:ascii="OpenDyslexic 3" w:hAnsi="OpenDyslexic 3"/>
          <w:u w:val="single"/>
        </w:rPr>
        <w:t xml:space="preserve"> fervent </w:t>
      </w:r>
      <w:r w:rsidRPr="000A7573">
        <w:rPr>
          <w:rStyle w:val="Emphasis"/>
          <w:rFonts w:ascii="OpenDyslexic 3" w:hAnsi="OpenDyslexic 3"/>
          <w:highlight w:val="cyan"/>
        </w:rPr>
        <w:t>discussions</w:t>
      </w:r>
      <w:r w:rsidRPr="000A7573">
        <w:rPr>
          <w:rFonts w:ascii="OpenDyslexic 3" w:hAnsi="OpenDyslexic 3"/>
          <w:highlight w:val="cyan"/>
          <w:u w:val="single"/>
        </w:rPr>
        <w:t xml:space="preserve"> and</w:t>
      </w:r>
      <w:r w:rsidRPr="000A7573">
        <w:rPr>
          <w:rFonts w:ascii="OpenDyslexic 3" w:hAnsi="OpenDyslexic 3"/>
          <w:u w:val="single"/>
        </w:rPr>
        <w:t xml:space="preserve"> ad-hoc </w:t>
      </w:r>
      <w:r w:rsidRPr="000A7573">
        <w:rPr>
          <w:rStyle w:val="Emphasis"/>
          <w:rFonts w:ascii="OpenDyslexic 3" w:hAnsi="OpenDyslexic 3"/>
          <w:highlight w:val="cyan"/>
        </w:rPr>
        <w:t>assemblies</w:t>
      </w:r>
      <w:r w:rsidRPr="000A7573">
        <w:rPr>
          <w:rFonts w:ascii="OpenDyslexic 3" w:hAnsi="OpenDyslexic 3"/>
          <w:highlight w:val="cyan"/>
          <w:u w:val="single"/>
        </w:rPr>
        <w:t>.</w:t>
      </w:r>
      <w:r w:rsidRPr="000A7573">
        <w:rPr>
          <w:rFonts w:ascii="OpenDyslexic 3" w:hAnsi="OpenDyslexic 3"/>
          <w:sz w:val="14"/>
          <w:highlight w:val="cyan"/>
        </w:rPr>
        <w:t xml:space="preserve"> </w:t>
      </w:r>
      <w:r w:rsidRPr="000A7573">
        <w:rPr>
          <w:rFonts w:ascii="OpenDyslexic 3" w:hAnsi="OpenDyslexic 3"/>
          <w:u w:val="single"/>
        </w:rPr>
        <w:t xml:space="preserve">When </w:t>
      </w:r>
      <w:r w:rsidRPr="000A7573">
        <w:rPr>
          <w:rStyle w:val="Emphasis"/>
          <w:rFonts w:ascii="OpenDyslexic 3" w:hAnsi="OpenDyslexic 3"/>
          <w:highlight w:val="cyan"/>
        </w:rPr>
        <w:t>Chto Delat?</w:t>
      </w:r>
      <w:r w:rsidRPr="000A7573">
        <w:rPr>
          <w:rFonts w:ascii="OpenDyslexic 3" w:hAnsi="OpenDyslexic 3"/>
          <w:u w:val="single"/>
        </w:rPr>
        <w:t xml:space="preserve"> decided to boycott Manifesta in St. Petersburg, they </w:t>
      </w:r>
      <w:r w:rsidRPr="000A7573">
        <w:rPr>
          <w:rStyle w:val="Emphasis"/>
          <w:rFonts w:ascii="OpenDyslexic 3" w:hAnsi="OpenDyslexic 3"/>
          <w:highlight w:val="cyan"/>
        </w:rPr>
        <w:t>organized</w:t>
      </w:r>
      <w:r w:rsidRPr="000A7573">
        <w:rPr>
          <w:rFonts w:ascii="OpenDyslexic 3" w:hAnsi="OpenDyslexic 3"/>
          <w:highlight w:val="cyan"/>
          <w:u w:val="single"/>
        </w:rPr>
        <w:t xml:space="preserve"> </w:t>
      </w:r>
      <w:r w:rsidRPr="000A7573">
        <w:rPr>
          <w:rStyle w:val="Emphasis"/>
          <w:rFonts w:ascii="OpenDyslexic 3" w:hAnsi="OpenDyslexic 3"/>
          <w:highlight w:val="cyan"/>
        </w:rPr>
        <w:t>parallel political</w:t>
      </w:r>
      <w:r w:rsidRPr="000A7573">
        <w:rPr>
          <w:rFonts w:ascii="OpenDyslexic 3" w:hAnsi="OpenDyslexic 3"/>
          <w:u w:val="single"/>
        </w:rPr>
        <w:t xml:space="preserve"> and educational </w:t>
      </w:r>
      <w:r w:rsidRPr="000A7573">
        <w:rPr>
          <w:rStyle w:val="Emphasis"/>
          <w:rFonts w:ascii="OpenDyslexic 3" w:hAnsi="OpenDyslexic 3"/>
          <w:highlight w:val="cyan"/>
        </w:rPr>
        <w:t>events</w:t>
      </w:r>
      <w:r w:rsidRPr="000A7573">
        <w:rPr>
          <w:rFonts w:ascii="OpenDyslexic 3" w:hAnsi="OpenDyslexic 3"/>
          <w:u w:val="single"/>
        </w:rPr>
        <w:t xml:space="preserve">, published </w:t>
      </w:r>
      <w:r w:rsidRPr="000A7573">
        <w:rPr>
          <w:rStyle w:val="Emphasis"/>
          <w:rFonts w:ascii="OpenDyslexic 3" w:hAnsi="OpenDyslexic 3"/>
        </w:rPr>
        <w:t>statements</w:t>
      </w:r>
      <w:r w:rsidRPr="000A7573">
        <w:rPr>
          <w:rFonts w:ascii="OpenDyslexic 3" w:hAnsi="OpenDyslexic 3"/>
          <w:u w:val="single"/>
        </w:rPr>
        <w:t xml:space="preserve">, and engaged in </w:t>
      </w:r>
      <w:r w:rsidRPr="000A7573">
        <w:rPr>
          <w:rStyle w:val="Emphasis"/>
          <w:rFonts w:ascii="OpenDyslexic 3" w:hAnsi="OpenDyslexic 3"/>
        </w:rPr>
        <w:t>conversations</w:t>
      </w:r>
      <w:r w:rsidRPr="000A7573">
        <w:rPr>
          <w:rFonts w:ascii="OpenDyslexic 3" w:hAnsi="OpenDyslexic 3"/>
          <w:u w:val="single"/>
        </w:rPr>
        <w:t>.</w:t>
      </w:r>
      <w:r w:rsidRPr="000A7573">
        <w:rPr>
          <w:rFonts w:ascii="OpenDyslexic 3" w:hAnsi="OpenDyslexic 3"/>
          <w:sz w:val="14"/>
        </w:rPr>
        <w:t xml:space="preserve"> During the</w:t>
      </w:r>
      <w:r w:rsidRPr="000A7573">
        <w:rPr>
          <w:rFonts w:ascii="OpenDyslexic 3" w:hAnsi="OpenDyslexic 3"/>
          <w:u w:val="single"/>
        </w:rPr>
        <w:t xml:space="preserve"> </w:t>
      </w:r>
      <w:r w:rsidRPr="000A7573">
        <w:rPr>
          <w:rStyle w:val="Emphasis"/>
          <w:rFonts w:ascii="OpenDyslexic 3" w:hAnsi="OpenDyslexic 3"/>
          <w:highlight w:val="cyan"/>
        </w:rPr>
        <w:t>Day Without Art</w:t>
      </w:r>
      <w:r w:rsidRPr="000A7573">
        <w:rPr>
          <w:rFonts w:ascii="OpenDyslexic 3" w:hAnsi="OpenDyslexic 3"/>
          <w:u w:val="single"/>
        </w:rPr>
        <w:t xml:space="preserve">, Polish art workers not only convinced sympathetic institutions to close their doors to protest against artistic precarity, but also </w:t>
      </w:r>
      <w:r w:rsidRPr="000A7573">
        <w:rPr>
          <w:rStyle w:val="Emphasis"/>
          <w:rFonts w:ascii="OpenDyslexic 3" w:hAnsi="OpenDyslexic 3"/>
        </w:rPr>
        <w:t>published newspapers</w:t>
      </w:r>
      <w:r w:rsidRPr="000A7573">
        <w:rPr>
          <w:rFonts w:ascii="OpenDyslexic 3" w:hAnsi="OpenDyslexic 3"/>
          <w:u w:val="single"/>
        </w:rPr>
        <w:t xml:space="preserve">, </w:t>
      </w:r>
      <w:r w:rsidRPr="000A7573">
        <w:rPr>
          <w:rStyle w:val="Emphasis"/>
          <w:rFonts w:ascii="OpenDyslexic 3" w:hAnsi="OpenDyslexic 3"/>
        </w:rPr>
        <w:t>distributed flyers</w:t>
      </w:r>
      <w:r w:rsidRPr="000A7573">
        <w:rPr>
          <w:rFonts w:ascii="OpenDyslexic 3" w:hAnsi="OpenDyslexic 3"/>
          <w:u w:val="single"/>
        </w:rPr>
        <w:t xml:space="preserve">, and </w:t>
      </w:r>
      <w:r w:rsidRPr="000A7573">
        <w:rPr>
          <w:rStyle w:val="Emphasis"/>
          <w:rFonts w:ascii="OpenDyslexic 3" w:hAnsi="OpenDyslexic 3"/>
          <w:highlight w:val="cyan"/>
        </w:rPr>
        <w:t>organized</w:t>
      </w:r>
      <w:r w:rsidRPr="000A7573">
        <w:rPr>
          <w:rFonts w:ascii="OpenDyslexic 3" w:hAnsi="OpenDyslexic 3"/>
          <w:u w:val="single"/>
        </w:rPr>
        <w:t xml:space="preserve"> a professional </w:t>
      </w:r>
      <w:r w:rsidRPr="000A7573">
        <w:rPr>
          <w:rStyle w:val="Emphasis"/>
          <w:rFonts w:ascii="OpenDyslexic 3" w:hAnsi="OpenDyslexic 3"/>
          <w:highlight w:val="cyan"/>
        </w:rPr>
        <w:t>media campaign</w:t>
      </w:r>
      <w:r w:rsidRPr="000A7573">
        <w:rPr>
          <w:rFonts w:ascii="OpenDyslexic 3" w:hAnsi="OpenDyslexic 3"/>
          <w:highlight w:val="cyan"/>
          <w:u w:val="single"/>
        </w:rPr>
        <w:t xml:space="preserve">, </w:t>
      </w:r>
      <w:r w:rsidRPr="000A7573">
        <w:rPr>
          <w:rStyle w:val="Emphasis"/>
          <w:rFonts w:ascii="OpenDyslexic 3" w:hAnsi="OpenDyslexic 3"/>
          <w:highlight w:val="cyan"/>
        </w:rPr>
        <w:t>prompting</w:t>
      </w:r>
      <w:r w:rsidRPr="000A7573">
        <w:rPr>
          <w:rFonts w:ascii="OpenDyslexic 3" w:hAnsi="OpenDyslexic 3"/>
          <w:u w:val="single"/>
        </w:rPr>
        <w:t xml:space="preserve"> a vigorous </w:t>
      </w:r>
      <w:r w:rsidRPr="000A7573">
        <w:rPr>
          <w:rStyle w:val="Emphasis"/>
          <w:rFonts w:ascii="OpenDyslexic 3" w:hAnsi="OpenDyslexic 3"/>
          <w:highlight w:val="cyan"/>
        </w:rPr>
        <w:t>discussion</w:t>
      </w:r>
      <w:r w:rsidRPr="000A7573">
        <w:rPr>
          <w:rFonts w:ascii="OpenDyslexic 3" w:hAnsi="OpenDyslexic 3"/>
          <w:u w:val="single"/>
        </w:rPr>
        <w:t xml:space="preserve"> that has reverberated since.</w:t>
      </w:r>
    </w:p>
    <w:p w14:paraId="4AFC6D6D" w14:textId="77777777" w:rsidR="009E680A" w:rsidRPr="000A7573" w:rsidRDefault="009E680A" w:rsidP="009E680A">
      <w:pPr>
        <w:rPr>
          <w:rFonts w:ascii="OpenDyslexic 3" w:hAnsi="OpenDyslexic 3"/>
          <w:sz w:val="14"/>
        </w:rPr>
      </w:pPr>
      <w:r w:rsidRPr="000A7573">
        <w:rPr>
          <w:rFonts w:ascii="OpenDyslexic 3" w:hAnsi="OpenDyslexic 3"/>
          <w:u w:val="single"/>
        </w:rPr>
        <w:t xml:space="preserve">In light of such practices, it is clear that </w:t>
      </w:r>
      <w:r w:rsidRPr="000A7573">
        <w:rPr>
          <w:rStyle w:val="Emphasis"/>
          <w:rFonts w:ascii="OpenDyslexic 3" w:hAnsi="OpenDyslexic 3"/>
        </w:rPr>
        <w:t>deviations</w:t>
      </w:r>
      <w:r w:rsidRPr="000A7573">
        <w:rPr>
          <w:rFonts w:ascii="OpenDyslexic 3" w:hAnsi="OpenDyslexic 3"/>
          <w:u w:val="single"/>
        </w:rPr>
        <w:t xml:space="preserve"> from </w:t>
      </w:r>
      <w:r w:rsidRPr="000A7573">
        <w:rPr>
          <w:rStyle w:val="Emphasis"/>
          <w:rFonts w:ascii="OpenDyslexic 3" w:hAnsi="OpenDyslexic 3"/>
        </w:rPr>
        <w:t>institutional routines</w:t>
      </w:r>
      <w:r w:rsidRPr="000A7573">
        <w:rPr>
          <w:rFonts w:ascii="OpenDyslexic 3" w:hAnsi="OpenDyslexic 3"/>
          <w:u w:val="single"/>
        </w:rPr>
        <w:t xml:space="preserve"> should </w:t>
      </w:r>
      <w:r w:rsidRPr="000A7573">
        <w:rPr>
          <w:rStyle w:val="Emphasis"/>
          <w:rFonts w:ascii="OpenDyslexic 3" w:hAnsi="OpenDyslexic 3"/>
        </w:rPr>
        <w:t>not</w:t>
      </w:r>
      <w:r w:rsidRPr="000A7573">
        <w:rPr>
          <w:rFonts w:ascii="OpenDyslexic 3" w:hAnsi="OpenDyslexic 3"/>
          <w:u w:val="single"/>
        </w:rPr>
        <w:t xml:space="preserve"> be </w:t>
      </w:r>
      <w:r w:rsidRPr="000A7573">
        <w:rPr>
          <w:rStyle w:val="Emphasis"/>
          <w:rFonts w:ascii="OpenDyslexic 3" w:hAnsi="OpenDyslexic 3"/>
        </w:rPr>
        <w:t>mistaken</w:t>
      </w:r>
      <w:r w:rsidRPr="000A7573">
        <w:rPr>
          <w:rFonts w:ascii="OpenDyslexic 3" w:hAnsi="OpenDyslexic 3"/>
          <w:u w:val="single"/>
        </w:rPr>
        <w:t xml:space="preserve"> for a </w:t>
      </w:r>
      <w:r w:rsidRPr="000A7573">
        <w:rPr>
          <w:rStyle w:val="Emphasis"/>
          <w:rFonts w:ascii="OpenDyslexic 3" w:hAnsi="OpenDyslexic 3"/>
        </w:rPr>
        <w:t>lack of productivity</w:t>
      </w:r>
      <w:r w:rsidRPr="000A7573">
        <w:rPr>
          <w:rFonts w:ascii="OpenDyslexic 3" w:hAnsi="OpenDyslexic 3"/>
          <w:u w:val="single"/>
        </w:rPr>
        <w:t>.</w:t>
      </w:r>
      <w:r w:rsidRPr="000A7573">
        <w:rPr>
          <w:rFonts w:ascii="OpenDyslexic 3" w:hAnsi="OpenDyslexic 3"/>
          <w:sz w:val="14"/>
        </w:rPr>
        <w:t xml:space="preserve"> The </w:t>
      </w:r>
      <w:r w:rsidRPr="000A7573">
        <w:rPr>
          <w:rStyle w:val="Emphasis"/>
          <w:rFonts w:ascii="OpenDyslexic 3" w:hAnsi="OpenDyslexic 3"/>
          <w:highlight w:val="cyan"/>
        </w:rPr>
        <w:t>emptied space means time freed</w:t>
      </w:r>
      <w:r w:rsidRPr="000A7573">
        <w:rPr>
          <w:rFonts w:ascii="OpenDyslexic 3" w:hAnsi="OpenDyslexic 3"/>
          <w:u w:val="single"/>
        </w:rPr>
        <w:t xml:space="preserve">. And </w:t>
      </w:r>
      <w:r w:rsidRPr="000A7573">
        <w:rPr>
          <w:rFonts w:ascii="OpenDyslexic 3" w:hAnsi="OpenDyslexic 3"/>
          <w:highlight w:val="cyan"/>
          <w:u w:val="single"/>
        </w:rPr>
        <w:t>time freed is</w:t>
      </w:r>
      <w:r w:rsidRPr="000A7573">
        <w:rPr>
          <w:rFonts w:ascii="OpenDyslexic 3" w:hAnsi="OpenDyslexic 3"/>
          <w:u w:val="single"/>
        </w:rPr>
        <w:t xml:space="preserve"> quickly </w:t>
      </w:r>
      <w:r w:rsidRPr="000A7573">
        <w:rPr>
          <w:rStyle w:val="Emphasis"/>
          <w:rFonts w:ascii="OpenDyslexic 3" w:hAnsi="OpenDyslexic 3"/>
          <w:highlight w:val="cyan"/>
        </w:rPr>
        <w:t>filled</w:t>
      </w:r>
      <w:r w:rsidRPr="000A7573">
        <w:rPr>
          <w:rFonts w:ascii="OpenDyslexic 3" w:hAnsi="OpenDyslexic 3"/>
          <w:highlight w:val="cyan"/>
          <w:u w:val="single"/>
        </w:rPr>
        <w:t xml:space="preserve"> with </w:t>
      </w:r>
      <w:r w:rsidRPr="000A7573">
        <w:rPr>
          <w:rStyle w:val="Emphasis"/>
          <w:rFonts w:ascii="OpenDyslexic 3" w:hAnsi="OpenDyslexic 3"/>
          <w:highlight w:val="cyan"/>
        </w:rPr>
        <w:t>activity</w:t>
      </w:r>
      <w:r w:rsidRPr="000A7573">
        <w:rPr>
          <w:rFonts w:ascii="OpenDyslexic 3" w:hAnsi="OpenDyslexic 3"/>
          <w:u w:val="single"/>
        </w:rPr>
        <w:t xml:space="preserve"> of a different sort</w:t>
      </w:r>
      <w:r w:rsidRPr="000A7573">
        <w:rPr>
          <w:rFonts w:ascii="OpenDyslexic 3" w:hAnsi="OpenDyslexic 3"/>
          <w:sz w:val="14"/>
        </w:rPr>
        <w:t xml:space="preserve">: political </w:t>
      </w:r>
      <w:r w:rsidRPr="000A7573">
        <w:rPr>
          <w:rFonts w:ascii="OpenDyslexic 3" w:hAnsi="OpenDyslexic 3"/>
          <w:u w:val="single"/>
        </w:rPr>
        <w:t>actions</w:t>
      </w:r>
      <w:r w:rsidRPr="000A7573">
        <w:rPr>
          <w:rFonts w:ascii="OpenDyslexic 3" w:hAnsi="OpenDyslexic 3"/>
          <w:sz w:val="14"/>
        </w:rPr>
        <w:t xml:space="preserve">, discussions, and media campaigns that aim to </w:t>
      </w:r>
      <w:r w:rsidRPr="000A7573">
        <w:rPr>
          <w:rFonts w:ascii="OpenDyslexic 3" w:hAnsi="OpenDyslexic 3"/>
          <w:u w:val="single"/>
        </w:rPr>
        <w:t>ensure that business as usual will not continue.</w:t>
      </w:r>
      <w:r w:rsidRPr="000A7573">
        <w:rPr>
          <w:rFonts w:ascii="OpenDyslexic 3" w:hAnsi="OpenDyslexic 3"/>
          <w:sz w:val="14"/>
        </w:rPr>
        <w:t xml:space="preserve"> Furthermore, </w:t>
      </w:r>
      <w:r w:rsidRPr="000A7573">
        <w:rPr>
          <w:rStyle w:val="Emphasis"/>
          <w:rFonts w:ascii="OpenDyslexic 3" w:hAnsi="OpenDyslexic 3"/>
          <w:highlight w:val="cyan"/>
        </w:rPr>
        <w:t>art strikes</w:t>
      </w:r>
      <w:r w:rsidRPr="000A7573">
        <w:rPr>
          <w:rFonts w:ascii="OpenDyslexic 3" w:hAnsi="OpenDyslexic 3"/>
          <w:u w:val="single"/>
        </w:rPr>
        <w:t xml:space="preserve">, boycotts, occupations, and protests </w:t>
      </w:r>
      <w:r w:rsidRPr="000A7573">
        <w:rPr>
          <w:rFonts w:ascii="OpenDyslexic 3" w:hAnsi="OpenDyslexic 3"/>
          <w:highlight w:val="cyan"/>
          <w:u w:val="single"/>
        </w:rPr>
        <w:t xml:space="preserve">are </w:t>
      </w:r>
      <w:r w:rsidRPr="000A7573">
        <w:rPr>
          <w:rStyle w:val="Emphasis"/>
          <w:rFonts w:ascii="OpenDyslexic 3" w:hAnsi="OpenDyslexic 3"/>
          <w:highlight w:val="cyan"/>
        </w:rPr>
        <w:t>moments</w:t>
      </w:r>
      <w:r w:rsidRPr="000A7573">
        <w:rPr>
          <w:rFonts w:ascii="OpenDyslexic 3" w:hAnsi="OpenDyslexic 3"/>
          <w:highlight w:val="cyan"/>
          <w:u w:val="single"/>
        </w:rPr>
        <w:t xml:space="preserve"> of </w:t>
      </w:r>
      <w:r w:rsidRPr="000A7573">
        <w:rPr>
          <w:rStyle w:val="Emphasis"/>
          <w:rFonts w:ascii="OpenDyslexic 3" w:hAnsi="OpenDyslexic 3"/>
          <w:highlight w:val="cyan"/>
        </w:rPr>
        <w:t>collective creativity</w:t>
      </w:r>
      <w:r w:rsidRPr="000A7573">
        <w:rPr>
          <w:rFonts w:ascii="OpenDyslexic 3" w:hAnsi="OpenDyslexic 3"/>
          <w:highlight w:val="cyan"/>
          <w:u w:val="single"/>
        </w:rPr>
        <w:t xml:space="preserve">, </w:t>
      </w:r>
      <w:r w:rsidRPr="000A7573">
        <w:rPr>
          <w:rStyle w:val="Emphasis"/>
          <w:rFonts w:ascii="OpenDyslexic 3" w:hAnsi="OpenDyslexic 3"/>
          <w:highlight w:val="cyan"/>
        </w:rPr>
        <w:t>influencing</w:t>
      </w:r>
      <w:r w:rsidRPr="000A7573">
        <w:rPr>
          <w:rFonts w:ascii="OpenDyslexic 3" w:hAnsi="OpenDyslexic 3"/>
          <w:highlight w:val="cyan"/>
          <w:u w:val="single"/>
        </w:rPr>
        <w:t xml:space="preserve"> the </w:t>
      </w:r>
      <w:r w:rsidRPr="000A7573">
        <w:rPr>
          <w:rStyle w:val="Emphasis"/>
          <w:rFonts w:ascii="OpenDyslexic 3" w:hAnsi="OpenDyslexic 3"/>
          <w:highlight w:val="cyan"/>
        </w:rPr>
        <w:t>ways</w:t>
      </w:r>
      <w:r w:rsidRPr="000A7573">
        <w:rPr>
          <w:rFonts w:ascii="OpenDyslexic 3" w:hAnsi="OpenDyslexic 3"/>
          <w:u w:val="single"/>
        </w:rPr>
        <w:t xml:space="preserve"> in which </w:t>
      </w:r>
      <w:r w:rsidRPr="000A7573">
        <w:rPr>
          <w:rStyle w:val="Emphasis"/>
          <w:rFonts w:ascii="OpenDyslexic 3" w:hAnsi="OpenDyslexic 3"/>
          <w:highlight w:val="cyan"/>
        </w:rPr>
        <w:t>art</w:t>
      </w:r>
      <w:r w:rsidRPr="000A7573">
        <w:rPr>
          <w:rFonts w:ascii="OpenDyslexic 3" w:hAnsi="OpenDyslexic 3"/>
          <w:highlight w:val="cyan"/>
          <w:u w:val="single"/>
        </w:rPr>
        <w:t xml:space="preserve"> is </w:t>
      </w:r>
      <w:r w:rsidRPr="000A7573">
        <w:rPr>
          <w:rStyle w:val="Emphasis"/>
          <w:rFonts w:ascii="OpenDyslexic 3" w:hAnsi="OpenDyslexic 3"/>
          <w:highlight w:val="cyan"/>
        </w:rPr>
        <w:t>practiced</w:t>
      </w:r>
      <w:r w:rsidRPr="000A7573">
        <w:rPr>
          <w:rFonts w:ascii="OpenDyslexic 3" w:hAnsi="OpenDyslexic 3"/>
          <w:u w:val="single"/>
        </w:rPr>
        <w:t xml:space="preserve">, </w:t>
      </w:r>
      <w:r w:rsidRPr="000A7573">
        <w:rPr>
          <w:rStyle w:val="Emphasis"/>
          <w:rFonts w:ascii="OpenDyslexic 3" w:hAnsi="OpenDyslexic 3"/>
          <w:highlight w:val="cyan"/>
        </w:rPr>
        <w:t>produced</w:t>
      </w:r>
      <w:r w:rsidRPr="000A7573">
        <w:rPr>
          <w:rFonts w:ascii="OpenDyslexic 3" w:hAnsi="OpenDyslexic 3"/>
          <w:highlight w:val="cyan"/>
          <w:u w:val="single"/>
        </w:rPr>
        <w:t xml:space="preserve">, and </w:t>
      </w:r>
      <w:r w:rsidRPr="000A7573">
        <w:rPr>
          <w:rStyle w:val="Emphasis"/>
          <w:rFonts w:ascii="OpenDyslexic 3" w:hAnsi="OpenDyslexic 3"/>
          <w:highlight w:val="cyan"/>
        </w:rPr>
        <w:t>theorized</w:t>
      </w:r>
      <w:r w:rsidRPr="000A7573">
        <w:rPr>
          <w:rFonts w:ascii="OpenDyslexic 3" w:hAnsi="OpenDyslexic 3"/>
          <w:highlight w:val="cyan"/>
          <w:u w:val="single"/>
        </w:rPr>
        <w:t>.</w:t>
      </w:r>
      <w:r w:rsidRPr="000A7573">
        <w:rPr>
          <w:rFonts w:ascii="OpenDyslexic 3" w:hAnsi="OpenDyslexic 3"/>
          <w:sz w:val="14"/>
          <w:highlight w:val="cyan"/>
        </w:rPr>
        <w:t xml:space="preserve"> </w:t>
      </w:r>
      <w:r w:rsidRPr="000A7573">
        <w:rPr>
          <w:rFonts w:ascii="OpenDyslexic 3" w:hAnsi="OpenDyslexic 3"/>
          <w:highlight w:val="cyan"/>
          <w:u w:val="single"/>
        </w:rPr>
        <w:t xml:space="preserve">If </w:t>
      </w:r>
      <w:r w:rsidRPr="000A7573">
        <w:rPr>
          <w:rStyle w:val="Emphasis"/>
          <w:rFonts w:ascii="OpenDyslexic 3" w:hAnsi="OpenDyslexic 3"/>
          <w:highlight w:val="cyan"/>
        </w:rPr>
        <w:t>artistic circulation</w:t>
      </w:r>
      <w:r w:rsidRPr="000A7573">
        <w:rPr>
          <w:rFonts w:ascii="OpenDyslexic 3" w:hAnsi="OpenDyslexic 3"/>
          <w:highlight w:val="cyan"/>
          <w:u w:val="single"/>
        </w:rPr>
        <w:t xml:space="preserve"> is</w:t>
      </w:r>
      <w:r w:rsidRPr="000A7573">
        <w:rPr>
          <w:rFonts w:ascii="OpenDyslexic 3" w:hAnsi="OpenDyslexic 3"/>
          <w:u w:val="single"/>
        </w:rPr>
        <w:t xml:space="preserve"> in itself </w:t>
      </w:r>
      <w:r w:rsidRPr="000A7573">
        <w:rPr>
          <w:rFonts w:ascii="OpenDyslexic 3" w:hAnsi="OpenDyslexic 3"/>
          <w:highlight w:val="cyan"/>
          <w:u w:val="single"/>
        </w:rPr>
        <w:t xml:space="preserve">an </w:t>
      </w:r>
      <w:r w:rsidRPr="000A7573">
        <w:rPr>
          <w:rStyle w:val="Emphasis"/>
          <w:rFonts w:ascii="OpenDyslexic 3" w:hAnsi="OpenDyslexic 3"/>
          <w:highlight w:val="cyan"/>
        </w:rPr>
        <w:t>interruption</w:t>
      </w:r>
      <w:r w:rsidRPr="000A7573">
        <w:rPr>
          <w:rFonts w:ascii="OpenDyslexic 3" w:hAnsi="OpenDyslexic 3"/>
          <w:highlight w:val="cyan"/>
          <w:u w:val="single"/>
        </w:rPr>
        <w:t xml:space="preserve"> of the </w:t>
      </w:r>
      <w:r w:rsidRPr="000A7573">
        <w:rPr>
          <w:rStyle w:val="Emphasis"/>
          <w:rFonts w:ascii="OpenDyslexic 3" w:hAnsi="OpenDyslexic 3"/>
        </w:rPr>
        <w:t xml:space="preserve">steady </w:t>
      </w:r>
      <w:r w:rsidRPr="000A7573">
        <w:rPr>
          <w:rStyle w:val="Emphasis"/>
          <w:rFonts w:ascii="OpenDyslexic 3" w:hAnsi="OpenDyslexic 3"/>
          <w:highlight w:val="cyan"/>
        </w:rPr>
        <w:t>flow of time</w:t>
      </w:r>
      <w:r w:rsidRPr="000A7573">
        <w:rPr>
          <w:rFonts w:ascii="OpenDyslexic 3" w:hAnsi="OpenDyslexic 3"/>
          <w:u w:val="single"/>
        </w:rPr>
        <w:t xml:space="preserve"> that is characteristic of the </w:t>
      </w:r>
      <w:r w:rsidRPr="000A7573">
        <w:rPr>
          <w:rStyle w:val="Emphasis"/>
          <w:rFonts w:ascii="OpenDyslexic 3" w:hAnsi="OpenDyslexic 3"/>
        </w:rPr>
        <w:t>Fordist assembly line</w:t>
      </w:r>
      <w:r w:rsidRPr="000A7573">
        <w:rPr>
          <w:rFonts w:ascii="OpenDyslexic 3" w:hAnsi="OpenDyslexic 3"/>
          <w:u w:val="single"/>
        </w:rPr>
        <w:t xml:space="preserve">, </w:t>
      </w:r>
      <w:r w:rsidRPr="000A7573">
        <w:rPr>
          <w:rStyle w:val="Emphasis"/>
          <w:rFonts w:ascii="OpenDyslexic 3" w:hAnsi="OpenDyslexic 3"/>
          <w:highlight w:val="cyan"/>
        </w:rPr>
        <w:t>striking</w:t>
      </w:r>
      <w:r w:rsidRPr="000A7573">
        <w:rPr>
          <w:rFonts w:ascii="OpenDyslexic 3" w:hAnsi="OpenDyslexic 3"/>
          <w:u w:val="single"/>
        </w:rPr>
        <w:t xml:space="preserve"> art workers </w:t>
      </w:r>
      <w:r w:rsidRPr="000A7573">
        <w:rPr>
          <w:rStyle w:val="Emphasis"/>
          <w:rFonts w:ascii="OpenDyslexic 3" w:hAnsi="OpenDyslexic 3"/>
          <w:highlight w:val="cyan"/>
        </w:rPr>
        <w:t>interrupt the interruption</w:t>
      </w:r>
      <w:r w:rsidRPr="000A7573">
        <w:rPr>
          <w:rFonts w:ascii="OpenDyslexic 3" w:hAnsi="OpenDyslexic 3"/>
          <w:highlight w:val="cyan"/>
          <w:u w:val="single"/>
        </w:rPr>
        <w:t xml:space="preserve"> with </w:t>
      </w:r>
      <w:r w:rsidRPr="000A7573">
        <w:rPr>
          <w:rStyle w:val="Emphasis"/>
          <w:rFonts w:ascii="OpenDyslexic 3" w:hAnsi="OpenDyslexic 3"/>
          <w:highlight w:val="cyan"/>
        </w:rPr>
        <w:t>festivals</w:t>
      </w:r>
      <w:r w:rsidRPr="000A7573">
        <w:rPr>
          <w:rFonts w:ascii="OpenDyslexic 3" w:hAnsi="OpenDyslexic 3"/>
          <w:highlight w:val="cyan"/>
          <w:u w:val="single"/>
        </w:rPr>
        <w:t xml:space="preserve"> of</w:t>
      </w:r>
      <w:r w:rsidRPr="000A7573">
        <w:rPr>
          <w:rFonts w:ascii="OpenDyslexic 3" w:hAnsi="OpenDyslexic 3"/>
          <w:u w:val="single"/>
        </w:rPr>
        <w:t xml:space="preserve"> orgiastic, </w:t>
      </w:r>
      <w:r w:rsidRPr="000A7573">
        <w:rPr>
          <w:rStyle w:val="Emphasis"/>
          <w:rFonts w:ascii="OpenDyslexic 3" w:hAnsi="OpenDyslexic 3"/>
        </w:rPr>
        <w:t xml:space="preserve">self-directed </w:t>
      </w:r>
      <w:r w:rsidRPr="000A7573">
        <w:rPr>
          <w:rStyle w:val="Emphasis"/>
          <w:rFonts w:ascii="OpenDyslexic 3" w:hAnsi="OpenDyslexic 3"/>
          <w:highlight w:val="cyan"/>
        </w:rPr>
        <w:t>creativity</w:t>
      </w:r>
      <w:r w:rsidRPr="000A7573">
        <w:rPr>
          <w:rFonts w:ascii="OpenDyslexic 3" w:hAnsi="OpenDyslexic 3"/>
          <w:u w:val="single"/>
        </w:rPr>
        <w:t>.</w:t>
      </w:r>
      <w:r w:rsidRPr="000A7573">
        <w:rPr>
          <w:rFonts w:ascii="OpenDyslexic 3" w:hAnsi="OpenDyslexic 3"/>
          <w:sz w:val="14"/>
        </w:rPr>
        <w:t xml:space="preserve"> The</w:t>
      </w:r>
      <w:r w:rsidRPr="000A7573">
        <w:rPr>
          <w:rFonts w:ascii="OpenDyslexic 3" w:hAnsi="OpenDyslexic 3"/>
          <w:u w:val="single"/>
        </w:rPr>
        <w:t xml:space="preserve"> </w:t>
      </w:r>
      <w:r w:rsidRPr="000A7573">
        <w:rPr>
          <w:rStyle w:val="Emphasis"/>
          <w:rFonts w:ascii="OpenDyslexic 3" w:hAnsi="OpenDyslexic 3"/>
        </w:rPr>
        <w:t>interruption of the interruption</w:t>
      </w:r>
      <w:r w:rsidRPr="000A7573">
        <w:rPr>
          <w:rFonts w:ascii="OpenDyslexic 3" w:hAnsi="OpenDyslexic 3"/>
          <w:u w:val="single"/>
        </w:rPr>
        <w:t xml:space="preserve"> </w:t>
      </w:r>
      <w:r w:rsidRPr="000A7573">
        <w:rPr>
          <w:rStyle w:val="Emphasis"/>
          <w:rFonts w:ascii="OpenDyslexic 3" w:hAnsi="OpenDyslexic 3"/>
        </w:rPr>
        <w:t>creates</w:t>
      </w:r>
      <w:r w:rsidRPr="000A7573">
        <w:rPr>
          <w:rFonts w:ascii="OpenDyslexic 3" w:hAnsi="OpenDyslexic 3"/>
          <w:u w:val="single"/>
        </w:rPr>
        <w:t xml:space="preserve"> conditions for an industrious </w:t>
      </w:r>
      <w:r w:rsidRPr="000A7573">
        <w:rPr>
          <w:rStyle w:val="Emphasis"/>
          <w:rFonts w:ascii="OpenDyslexic 3" w:hAnsi="OpenDyslexic 3"/>
        </w:rPr>
        <w:t>filling of interrupted time</w:t>
      </w:r>
      <w:r w:rsidRPr="000A7573">
        <w:rPr>
          <w:rFonts w:ascii="OpenDyslexic 3" w:hAnsi="OpenDyslexic 3"/>
          <w:u w:val="single"/>
        </w:rPr>
        <w:t>.</w:t>
      </w:r>
      <w:r w:rsidRPr="000A7573">
        <w:rPr>
          <w:rFonts w:ascii="OpenDyslexic 3" w:hAnsi="OpenDyslexic 3"/>
          <w:sz w:val="14"/>
        </w:rPr>
        <w:t xml:space="preserve"> This industriousness </w:t>
      </w:r>
      <w:r w:rsidRPr="000A7573">
        <w:rPr>
          <w:rFonts w:ascii="OpenDyslexic 3" w:hAnsi="OpenDyslexic 3"/>
          <w:u w:val="single"/>
        </w:rPr>
        <w:t>harks back to the genealogical core of the word “</w:t>
      </w:r>
      <w:r w:rsidRPr="000A7573">
        <w:rPr>
          <w:rFonts w:ascii="OpenDyslexic 3" w:hAnsi="OpenDyslexic 3"/>
          <w:i/>
          <w:iCs/>
          <w:u w:val="single"/>
        </w:rPr>
        <w:t>industria</w:t>
      </w:r>
      <w:r w:rsidRPr="000A7573">
        <w:rPr>
          <w:rFonts w:ascii="OpenDyslexic 3" w:hAnsi="OpenDyslexic 3"/>
          <w:u w:val="single"/>
        </w:rPr>
        <w:t xml:space="preserve">,” understood as an </w:t>
      </w:r>
      <w:r w:rsidRPr="000A7573">
        <w:rPr>
          <w:rStyle w:val="Emphasis"/>
          <w:rFonts w:ascii="OpenDyslexic 3" w:hAnsi="OpenDyslexic 3"/>
        </w:rPr>
        <w:t>inventive reappropriation</w:t>
      </w:r>
      <w:r w:rsidRPr="000A7573">
        <w:rPr>
          <w:rFonts w:ascii="OpenDyslexic 3" w:hAnsi="OpenDyslexic 3"/>
          <w:u w:val="single"/>
        </w:rPr>
        <w:t xml:space="preserve"> of </w:t>
      </w:r>
      <w:r w:rsidRPr="000A7573">
        <w:rPr>
          <w:rStyle w:val="Emphasis"/>
          <w:rFonts w:ascii="OpenDyslexic 3" w:hAnsi="OpenDyslexic 3"/>
        </w:rPr>
        <w:t>time</w:t>
      </w:r>
      <w:r w:rsidRPr="000A7573">
        <w:rPr>
          <w:rFonts w:ascii="OpenDyslexic 3" w:hAnsi="OpenDyslexic 3"/>
          <w:u w:val="single"/>
        </w:rPr>
        <w:t xml:space="preserve">, </w:t>
      </w:r>
      <w:r w:rsidRPr="000A7573">
        <w:rPr>
          <w:rFonts w:ascii="OpenDyslexic 3" w:hAnsi="OpenDyslexic 3"/>
          <w:sz w:val="14"/>
        </w:rPr>
        <w:t xml:space="preserve">a molding of the excesses of </w:t>
      </w:r>
      <w:r w:rsidRPr="000A7573">
        <w:rPr>
          <w:rStyle w:val="Emphasis"/>
          <w:rFonts w:ascii="OpenDyslexic 3" w:hAnsi="OpenDyslexic 3"/>
          <w:highlight w:val="cyan"/>
        </w:rPr>
        <w:t>collective energy</w:t>
      </w:r>
      <w:r w:rsidRPr="000A7573">
        <w:rPr>
          <w:rFonts w:ascii="OpenDyslexic 3" w:hAnsi="OpenDyslexic 3"/>
          <w:u w:val="single"/>
        </w:rPr>
        <w:t xml:space="preserve"> to </w:t>
      </w:r>
      <w:r w:rsidRPr="000A7573">
        <w:rPr>
          <w:rStyle w:val="Emphasis"/>
          <w:rFonts w:ascii="OpenDyslexic 3" w:hAnsi="OpenDyslexic 3"/>
          <w:highlight w:val="cyan"/>
        </w:rPr>
        <w:t>shape</w:t>
      </w:r>
      <w:r w:rsidRPr="000A7573">
        <w:rPr>
          <w:rFonts w:ascii="OpenDyslexic 3" w:hAnsi="OpenDyslexic 3"/>
          <w:highlight w:val="cyan"/>
          <w:u w:val="single"/>
        </w:rPr>
        <w:t xml:space="preserve"> </w:t>
      </w:r>
      <w:r w:rsidRPr="000A7573">
        <w:rPr>
          <w:rStyle w:val="Emphasis"/>
          <w:rFonts w:ascii="OpenDyslexic 3" w:hAnsi="OpenDyslexic 3"/>
          <w:highlight w:val="cyan"/>
        </w:rPr>
        <w:t>new</w:t>
      </w:r>
      <w:r w:rsidRPr="000A7573">
        <w:rPr>
          <w:rFonts w:ascii="OpenDyslexic 3" w:hAnsi="OpenDyslexic 3"/>
          <w:highlight w:val="cyan"/>
          <w:u w:val="single"/>
        </w:rPr>
        <w:t xml:space="preserve"> </w:t>
      </w:r>
      <w:r w:rsidRPr="000A7573">
        <w:rPr>
          <w:rStyle w:val="Emphasis"/>
          <w:rFonts w:ascii="OpenDyslexic 3" w:hAnsi="OpenDyslexic 3"/>
          <w:highlight w:val="cyan"/>
        </w:rPr>
        <w:t>social universes</w:t>
      </w:r>
      <w:r w:rsidRPr="000A7573">
        <w:rPr>
          <w:rFonts w:ascii="OpenDyslexic 3" w:hAnsi="OpenDyslexic 3"/>
          <w:u w:val="single"/>
        </w:rPr>
        <w:t>.</w:t>
      </w:r>
      <w:r w:rsidRPr="000A7573">
        <w:rPr>
          <w:rFonts w:ascii="OpenDyslexic 3" w:hAnsi="OpenDyslexic 3"/>
          <w:sz w:val="14"/>
        </w:rPr>
        <w:t xml:space="preserve">22 Yates McKee discusses how </w:t>
      </w:r>
      <w:r w:rsidRPr="000A7573">
        <w:rPr>
          <w:rFonts w:ascii="OpenDyslexic 3" w:hAnsi="OpenDyslexic 3"/>
          <w:u w:val="single"/>
        </w:rPr>
        <w:t>the term “</w:t>
      </w:r>
      <w:r w:rsidRPr="000A7573">
        <w:rPr>
          <w:rStyle w:val="Emphasis"/>
          <w:rFonts w:ascii="OpenDyslexic 3" w:hAnsi="OpenDyslexic 3"/>
          <w:highlight w:val="cyan"/>
        </w:rPr>
        <w:t>art strike</w:t>
      </w:r>
      <w:r w:rsidRPr="000A7573">
        <w:rPr>
          <w:rFonts w:ascii="OpenDyslexic 3" w:hAnsi="OpenDyslexic 3"/>
          <w:highlight w:val="cyan"/>
          <w:u w:val="single"/>
        </w:rPr>
        <w:t xml:space="preserve">” </w:t>
      </w:r>
      <w:r w:rsidRPr="000A7573">
        <w:rPr>
          <w:rStyle w:val="Emphasis"/>
          <w:rFonts w:ascii="OpenDyslexic 3" w:hAnsi="OpenDyslexic 3"/>
          <w:highlight w:val="cyan"/>
        </w:rPr>
        <w:t>signifies</w:t>
      </w:r>
      <w:r w:rsidRPr="000A7573">
        <w:rPr>
          <w:rFonts w:ascii="OpenDyslexic 3" w:hAnsi="OpenDyslexic 3"/>
          <w:u w:val="single"/>
        </w:rPr>
        <w:t xml:space="preserve"> both </w:t>
      </w:r>
      <w:r w:rsidRPr="000A7573">
        <w:rPr>
          <w:rStyle w:val="Emphasis"/>
          <w:rFonts w:ascii="OpenDyslexic 3" w:hAnsi="OpenDyslexic 3"/>
          <w:highlight w:val="cyan"/>
        </w:rPr>
        <w:t>withdrawing</w:t>
      </w:r>
      <w:r w:rsidRPr="000A7573">
        <w:rPr>
          <w:rFonts w:ascii="OpenDyslexic 3" w:hAnsi="OpenDyslexic 3"/>
          <w:highlight w:val="cyan"/>
          <w:u w:val="single"/>
        </w:rPr>
        <w:t xml:space="preserve"> and </w:t>
      </w:r>
      <w:r w:rsidRPr="000A7573">
        <w:rPr>
          <w:rStyle w:val="Emphasis"/>
          <w:rFonts w:ascii="OpenDyslexic 3" w:hAnsi="OpenDyslexic 3"/>
          <w:highlight w:val="cyan"/>
        </w:rPr>
        <w:t>striking</w:t>
      </w:r>
      <w:r w:rsidRPr="000A7573">
        <w:rPr>
          <w:rFonts w:ascii="OpenDyslexic 3" w:hAnsi="OpenDyslexic 3"/>
          <w:u w:val="single"/>
        </w:rPr>
        <w:t xml:space="preserve"> against the current art system, </w:t>
      </w:r>
      <w:r w:rsidRPr="000A7573">
        <w:rPr>
          <w:rStyle w:val="Emphasis"/>
          <w:rFonts w:ascii="OpenDyslexic 3" w:hAnsi="OpenDyslexic 3"/>
          <w:highlight w:val="cyan"/>
        </w:rPr>
        <w:t>liberating</w:t>
      </w:r>
      <w:r w:rsidRPr="000A7573">
        <w:rPr>
          <w:rFonts w:ascii="OpenDyslexic 3" w:hAnsi="OpenDyslexic 3"/>
          <w:u w:val="single"/>
        </w:rPr>
        <w:t xml:space="preserve"> artistic </w:t>
      </w:r>
      <w:r w:rsidRPr="000A7573">
        <w:rPr>
          <w:rStyle w:val="Emphasis"/>
          <w:rFonts w:ascii="OpenDyslexic 3" w:hAnsi="OpenDyslexic 3"/>
          <w:highlight w:val="cyan"/>
        </w:rPr>
        <w:t>creativity</w:t>
      </w:r>
      <w:r w:rsidRPr="000A7573">
        <w:rPr>
          <w:rFonts w:ascii="OpenDyslexic 3" w:hAnsi="OpenDyslexic 3"/>
          <w:highlight w:val="cyan"/>
          <w:u w:val="single"/>
        </w:rPr>
        <w:t xml:space="preserve"> </w:t>
      </w:r>
      <w:r w:rsidRPr="000A7573">
        <w:rPr>
          <w:rStyle w:val="Emphasis"/>
          <w:rFonts w:ascii="OpenDyslexic 3" w:hAnsi="OpenDyslexic 3"/>
          <w:highlight w:val="cyan"/>
        </w:rPr>
        <w:t>from</w:t>
      </w:r>
      <w:r w:rsidRPr="000A7573">
        <w:rPr>
          <w:rFonts w:ascii="OpenDyslexic 3" w:hAnsi="OpenDyslexic 3"/>
          <w:highlight w:val="cyan"/>
          <w:u w:val="single"/>
        </w:rPr>
        <w:t xml:space="preserve"> </w:t>
      </w:r>
      <w:r w:rsidRPr="000A7573">
        <w:rPr>
          <w:rStyle w:val="Emphasis"/>
          <w:rFonts w:ascii="OpenDyslexic 3" w:hAnsi="OpenDyslexic 3"/>
          <w:highlight w:val="cyan"/>
        </w:rPr>
        <w:t>institutionally induced alienation</w:t>
      </w:r>
      <w:r w:rsidRPr="000A7573">
        <w:rPr>
          <w:rFonts w:ascii="OpenDyslexic 3" w:hAnsi="OpenDyslexic 3"/>
          <w:u w:val="single"/>
        </w:rPr>
        <w:t>.</w:t>
      </w:r>
      <w:r w:rsidRPr="000A7573">
        <w:rPr>
          <w:rFonts w:ascii="OpenDyslexic 3" w:hAnsi="OpenDyslexic 3"/>
          <w:sz w:val="14"/>
        </w:rPr>
        <w:t xml:space="preserve"> He </w:t>
      </w:r>
      <w:r w:rsidRPr="000A7573">
        <w:rPr>
          <w:rStyle w:val="Emphasis"/>
          <w:rFonts w:ascii="OpenDyslexic 3" w:hAnsi="OpenDyslexic 3"/>
        </w:rPr>
        <w:t>discusses</w:t>
      </w:r>
      <w:r w:rsidRPr="000A7573">
        <w:rPr>
          <w:rFonts w:ascii="OpenDyslexic 3" w:hAnsi="OpenDyslexic 3"/>
          <w:szCs w:val="36"/>
        </w:rPr>
        <w:t xml:space="preserve"> </w:t>
      </w:r>
      <w:r w:rsidRPr="000A7573">
        <w:rPr>
          <w:rStyle w:val="Emphasis"/>
          <w:rFonts w:ascii="OpenDyslexic 3" w:hAnsi="OpenDyslexic 3"/>
          <w:highlight w:val="cyan"/>
        </w:rPr>
        <w:t>parallel processes</w:t>
      </w:r>
      <w:r w:rsidRPr="000A7573">
        <w:rPr>
          <w:rFonts w:ascii="OpenDyslexic 3" w:hAnsi="OpenDyslexic 3"/>
          <w:highlight w:val="cyan"/>
          <w:u w:val="single"/>
        </w:rPr>
        <w:t xml:space="preserve"> of </w:t>
      </w:r>
      <w:r w:rsidRPr="000A7573">
        <w:rPr>
          <w:rStyle w:val="Emphasis"/>
          <w:rFonts w:ascii="OpenDyslexic 3" w:hAnsi="OpenDyslexic 3"/>
          <w:highlight w:val="cyan"/>
        </w:rPr>
        <w:t>negation</w:t>
      </w:r>
      <w:r w:rsidRPr="000A7573">
        <w:rPr>
          <w:rFonts w:ascii="OpenDyslexic 3" w:hAnsi="OpenDyslexic 3"/>
          <w:highlight w:val="cyan"/>
          <w:u w:val="single"/>
        </w:rPr>
        <w:t xml:space="preserve"> and </w:t>
      </w:r>
      <w:r w:rsidRPr="000A7573">
        <w:rPr>
          <w:rStyle w:val="Emphasis"/>
          <w:rFonts w:ascii="OpenDyslexic 3" w:hAnsi="OpenDyslexic 3"/>
          <w:highlight w:val="cyan"/>
        </w:rPr>
        <w:t>affirmation</w:t>
      </w:r>
      <w:r w:rsidRPr="000A7573">
        <w:rPr>
          <w:rFonts w:ascii="OpenDyslexic 3" w:hAnsi="OpenDyslexic 3"/>
          <w:highlight w:val="cyan"/>
          <w:u w:val="single"/>
        </w:rPr>
        <w:t xml:space="preserve">, </w:t>
      </w:r>
      <w:r w:rsidRPr="000A7573">
        <w:rPr>
          <w:rStyle w:val="Emphasis"/>
          <w:rFonts w:ascii="OpenDyslexic 3" w:hAnsi="OpenDyslexic 3"/>
          <w:highlight w:val="cyan"/>
        </w:rPr>
        <w:t>unmaking</w:t>
      </w:r>
      <w:r w:rsidRPr="000A7573">
        <w:rPr>
          <w:rFonts w:ascii="OpenDyslexic 3" w:hAnsi="OpenDyslexic 3"/>
          <w:highlight w:val="cyan"/>
          <w:u w:val="single"/>
        </w:rPr>
        <w:t xml:space="preserve"> and </w:t>
      </w:r>
      <w:r w:rsidRPr="000A7573">
        <w:rPr>
          <w:rStyle w:val="Emphasis"/>
          <w:rFonts w:ascii="OpenDyslexic 3" w:hAnsi="OpenDyslexic 3"/>
          <w:highlight w:val="cyan"/>
        </w:rPr>
        <w:t>reinvention</w:t>
      </w:r>
      <w:r w:rsidRPr="000A7573">
        <w:rPr>
          <w:rFonts w:ascii="OpenDyslexic 3" w:hAnsi="OpenDyslexic 3"/>
          <w:u w:val="single"/>
        </w:rPr>
        <w:t>:</w:t>
      </w:r>
    </w:p>
    <w:p w14:paraId="50FECCDB" w14:textId="77777777" w:rsidR="009E680A" w:rsidRPr="000A7573" w:rsidRDefault="009E680A" w:rsidP="009E680A">
      <w:pPr>
        <w:ind w:left="720"/>
        <w:rPr>
          <w:rFonts w:ascii="OpenDyslexic 3" w:hAnsi="OpenDyslexic 3"/>
          <w:sz w:val="14"/>
        </w:rPr>
      </w:pPr>
      <w:r w:rsidRPr="000A7573">
        <w:rPr>
          <w:rFonts w:ascii="OpenDyslexic 3" w:hAnsi="OpenDyslexic 3"/>
          <w:sz w:val="14"/>
        </w:rPr>
        <w:t xml:space="preserve">this </w:t>
      </w:r>
      <w:r w:rsidRPr="000A7573">
        <w:rPr>
          <w:rStyle w:val="Emphasis"/>
          <w:rFonts w:ascii="OpenDyslexic 3" w:hAnsi="OpenDyslexic 3"/>
        </w:rPr>
        <w:t>renaissance</w:t>
      </w:r>
      <w:r w:rsidRPr="000A7573">
        <w:rPr>
          <w:rFonts w:ascii="OpenDyslexic 3" w:hAnsi="OpenDyslexic 3"/>
          <w:sz w:val="14"/>
        </w:rPr>
        <w:t xml:space="preserve"> [of occupations] </w:t>
      </w:r>
      <w:r w:rsidRPr="000A7573">
        <w:rPr>
          <w:rFonts w:ascii="OpenDyslexic 3" w:hAnsi="OpenDyslexic 3"/>
          <w:u w:val="single"/>
        </w:rPr>
        <w:t>involves the unmaking of art as it exists within the discourses, economies, and institutions</w:t>
      </w:r>
      <w:r w:rsidRPr="000A7573">
        <w:rPr>
          <w:rFonts w:ascii="OpenDyslexic 3" w:hAnsi="OpenDyslexic 3"/>
          <w:sz w:val="14"/>
        </w:rPr>
        <w:t xml:space="preserve"> of the contemporary art system—</w:t>
      </w:r>
      <w:r w:rsidRPr="000A7573">
        <w:rPr>
          <w:rFonts w:ascii="OpenDyslexic 3" w:hAnsi="OpenDyslexic 3"/>
          <w:u w:val="single"/>
        </w:rPr>
        <w:t>including its progressive sectors nominally concerned with public participation and civic dialogue.</w:t>
      </w:r>
      <w:r w:rsidRPr="000A7573">
        <w:rPr>
          <w:rFonts w:ascii="OpenDyslexic 3" w:hAnsi="OpenDyslexic 3"/>
          <w:sz w:val="14"/>
        </w:rPr>
        <w:t xml:space="preserve"> At the </w:t>
      </w:r>
      <w:r w:rsidRPr="000A7573">
        <w:rPr>
          <w:rFonts w:ascii="OpenDyslexic 3" w:hAnsi="OpenDyslexic 3"/>
          <w:u w:val="single"/>
        </w:rPr>
        <w:t xml:space="preserve">same time, it </w:t>
      </w:r>
      <w:r w:rsidRPr="000A7573">
        <w:rPr>
          <w:rStyle w:val="Emphasis"/>
          <w:rFonts w:ascii="OpenDyslexic 3" w:hAnsi="OpenDyslexic 3"/>
        </w:rPr>
        <w:t>involves</w:t>
      </w:r>
      <w:r w:rsidRPr="000A7573">
        <w:rPr>
          <w:rFonts w:ascii="OpenDyslexic 3" w:hAnsi="OpenDyslexic 3"/>
          <w:u w:val="single"/>
        </w:rPr>
        <w:t xml:space="preserve"> the </w:t>
      </w:r>
      <w:r w:rsidRPr="000A7573">
        <w:rPr>
          <w:rStyle w:val="Emphasis"/>
          <w:rFonts w:ascii="OpenDyslexic 3" w:hAnsi="OpenDyslexic 3"/>
        </w:rPr>
        <w:t>reinvention</w:t>
      </w:r>
      <w:r w:rsidRPr="000A7573">
        <w:rPr>
          <w:rFonts w:ascii="OpenDyslexic 3" w:hAnsi="OpenDyslexic 3"/>
          <w:u w:val="single"/>
        </w:rPr>
        <w:t xml:space="preserve"> of </w:t>
      </w:r>
      <w:r w:rsidRPr="000A7573">
        <w:rPr>
          <w:rStyle w:val="Emphasis"/>
          <w:rFonts w:ascii="OpenDyslexic 3" w:hAnsi="OpenDyslexic 3"/>
        </w:rPr>
        <w:t>art</w:t>
      </w:r>
      <w:r w:rsidRPr="000A7573">
        <w:rPr>
          <w:rFonts w:ascii="OpenDyslexic 3" w:hAnsi="OpenDyslexic 3"/>
          <w:u w:val="single"/>
        </w:rPr>
        <w:t xml:space="preserve"> as </w:t>
      </w:r>
      <w:r w:rsidRPr="000A7573">
        <w:rPr>
          <w:rStyle w:val="Emphasis"/>
          <w:rFonts w:ascii="OpenDyslexic 3" w:hAnsi="OpenDyslexic 3"/>
        </w:rPr>
        <w:t>direct action</w:t>
      </w:r>
      <w:r w:rsidRPr="000A7573">
        <w:rPr>
          <w:rFonts w:ascii="OpenDyslexic 3" w:hAnsi="OpenDyslexic 3"/>
          <w:u w:val="single"/>
        </w:rPr>
        <w:t xml:space="preserve">, </w:t>
      </w:r>
      <w:r w:rsidRPr="000A7573">
        <w:rPr>
          <w:rStyle w:val="Emphasis"/>
          <w:rFonts w:ascii="OpenDyslexic 3" w:hAnsi="OpenDyslexic 3"/>
        </w:rPr>
        <w:t>collective affect</w:t>
      </w:r>
      <w:r w:rsidRPr="000A7573">
        <w:rPr>
          <w:rFonts w:ascii="OpenDyslexic 3" w:hAnsi="OpenDyslexic 3"/>
          <w:u w:val="single"/>
        </w:rPr>
        <w:t xml:space="preserve">, and </w:t>
      </w:r>
      <w:r w:rsidRPr="000A7573">
        <w:rPr>
          <w:rStyle w:val="Emphasis"/>
          <w:rFonts w:ascii="OpenDyslexic 3" w:hAnsi="OpenDyslexic 3"/>
        </w:rPr>
        <w:t>political subjectivization</w:t>
      </w:r>
      <w:r w:rsidRPr="000A7573">
        <w:rPr>
          <w:rFonts w:ascii="OpenDyslexic 3" w:hAnsi="OpenDyslexic 3"/>
          <w:u w:val="single"/>
        </w:rPr>
        <w:t xml:space="preserve"> embedded in radical movements working to reconstruct the commons in the face of</w:t>
      </w:r>
      <w:r w:rsidRPr="000A7573">
        <w:rPr>
          <w:rFonts w:ascii="OpenDyslexic 3" w:hAnsi="OpenDyslexic 3"/>
          <w:sz w:val="14"/>
        </w:rPr>
        <w:t xml:space="preserve"> both localized injustices and </w:t>
      </w:r>
      <w:r w:rsidRPr="000A7573">
        <w:rPr>
          <w:rFonts w:ascii="OpenDyslexic 3" w:hAnsi="OpenDyslexic 3"/>
          <w:u w:val="single"/>
        </w:rPr>
        <w:t>systemic crises</w:t>
      </w:r>
      <w:r w:rsidRPr="000A7573">
        <w:rPr>
          <w:rFonts w:ascii="OpenDyslexic 3" w:hAnsi="OpenDyslexic 3"/>
          <w:sz w:val="14"/>
        </w:rPr>
        <w:t xml:space="preserve"> that characterize the contemporary capitalist order.</w:t>
      </w:r>
    </w:p>
    <w:p w14:paraId="5A05DABA" w14:textId="77777777" w:rsidR="009E680A" w:rsidRPr="000A7573" w:rsidRDefault="009E680A" w:rsidP="009E680A">
      <w:pPr>
        <w:rPr>
          <w:rFonts w:ascii="OpenDyslexic 3" w:hAnsi="OpenDyslexic 3"/>
          <w:u w:val="single"/>
        </w:rPr>
      </w:pPr>
      <w:r w:rsidRPr="000A7573">
        <w:rPr>
          <w:rStyle w:val="Emphasis"/>
          <w:rFonts w:ascii="OpenDyslexic 3" w:hAnsi="OpenDyslexic 3"/>
          <w:highlight w:val="cyan"/>
        </w:rPr>
        <w:t>Social energy</w:t>
      </w:r>
      <w:r w:rsidRPr="000A7573">
        <w:rPr>
          <w:rFonts w:ascii="OpenDyslexic 3" w:hAnsi="OpenDyslexic 3"/>
          <w:u w:val="single"/>
        </w:rPr>
        <w:t xml:space="preserve"> is </w:t>
      </w:r>
      <w:r w:rsidRPr="000A7573">
        <w:rPr>
          <w:rStyle w:val="Emphasis"/>
          <w:rFonts w:ascii="OpenDyslexic 3" w:hAnsi="OpenDyslexic 3"/>
          <w:highlight w:val="cyan"/>
        </w:rPr>
        <w:t>released</w:t>
      </w:r>
      <w:r w:rsidRPr="000A7573">
        <w:rPr>
          <w:rFonts w:ascii="OpenDyslexic 3" w:hAnsi="OpenDyslexic 3"/>
          <w:highlight w:val="cyan"/>
          <w:u w:val="single"/>
        </w:rPr>
        <w:t xml:space="preserve"> in</w:t>
      </w:r>
      <w:r w:rsidRPr="000A7573">
        <w:rPr>
          <w:rFonts w:ascii="OpenDyslexic 3" w:hAnsi="OpenDyslexic 3"/>
          <w:u w:val="single"/>
        </w:rPr>
        <w:t xml:space="preserve"> the </w:t>
      </w:r>
      <w:r w:rsidRPr="000A7573">
        <w:rPr>
          <w:rStyle w:val="Emphasis"/>
          <w:rFonts w:ascii="OpenDyslexic 3" w:hAnsi="OpenDyslexic 3"/>
        </w:rPr>
        <w:t>process</w:t>
      </w:r>
      <w:r w:rsidRPr="000A7573">
        <w:rPr>
          <w:rFonts w:ascii="OpenDyslexic 3" w:hAnsi="OpenDyslexic 3"/>
          <w:u w:val="single"/>
        </w:rPr>
        <w:t xml:space="preserve"> of </w:t>
      </w:r>
      <w:r w:rsidRPr="000A7573">
        <w:rPr>
          <w:rStyle w:val="Emphasis"/>
          <w:rFonts w:ascii="OpenDyslexic 3" w:hAnsi="OpenDyslexic 3"/>
          <w:highlight w:val="cyan"/>
        </w:rPr>
        <w:t>unmaking</w:t>
      </w:r>
      <w:r w:rsidRPr="000A7573">
        <w:rPr>
          <w:rFonts w:ascii="OpenDyslexic 3" w:hAnsi="OpenDyslexic 3"/>
          <w:u w:val="single"/>
        </w:rPr>
        <w:t xml:space="preserve"> old </w:t>
      </w:r>
      <w:r w:rsidRPr="000A7573">
        <w:rPr>
          <w:rStyle w:val="Emphasis"/>
          <w:rFonts w:ascii="OpenDyslexic 3" w:hAnsi="OpenDyslexic 3"/>
          <w:highlight w:val="cyan"/>
        </w:rPr>
        <w:t>social patterns</w:t>
      </w:r>
      <w:r w:rsidRPr="000A7573">
        <w:rPr>
          <w:rFonts w:ascii="OpenDyslexic 3" w:hAnsi="OpenDyslexic 3"/>
          <w:u w:val="single"/>
        </w:rPr>
        <w:t xml:space="preserve">, such as market-dominated forms of </w:t>
      </w:r>
      <w:r w:rsidRPr="000A7573">
        <w:rPr>
          <w:rStyle w:val="Emphasis"/>
          <w:rFonts w:ascii="OpenDyslexic 3" w:hAnsi="OpenDyslexic 3"/>
          <w:highlight w:val="cyan"/>
        </w:rPr>
        <w:t>global artistic circulation</w:t>
      </w:r>
      <w:r w:rsidRPr="000A7573">
        <w:rPr>
          <w:rFonts w:ascii="OpenDyslexic 3" w:hAnsi="OpenDyslexic 3"/>
          <w:u w:val="single"/>
        </w:rPr>
        <w:t xml:space="preserve">. These </w:t>
      </w:r>
      <w:r w:rsidRPr="000A7573">
        <w:rPr>
          <w:rStyle w:val="Emphasis"/>
          <w:rFonts w:ascii="OpenDyslexic 3" w:hAnsi="OpenDyslexic 3"/>
          <w:highlight w:val="cyan"/>
        </w:rPr>
        <w:t>patterns</w:t>
      </w:r>
      <w:r w:rsidRPr="000A7573">
        <w:rPr>
          <w:rFonts w:ascii="OpenDyslexic 3" w:hAnsi="OpenDyslexic 3"/>
          <w:highlight w:val="cyan"/>
          <w:u w:val="single"/>
        </w:rPr>
        <w:t xml:space="preserve"> are </w:t>
      </w:r>
      <w:r w:rsidRPr="000A7573">
        <w:rPr>
          <w:rStyle w:val="Emphasis"/>
          <w:rFonts w:ascii="OpenDyslexic 3" w:hAnsi="OpenDyslexic 3"/>
          <w:highlight w:val="cyan"/>
        </w:rPr>
        <w:t>reinvented</w:t>
      </w:r>
      <w:r w:rsidRPr="000A7573">
        <w:rPr>
          <w:rFonts w:ascii="OpenDyslexic 3" w:hAnsi="OpenDyslexic 3"/>
          <w:u w:val="single"/>
        </w:rPr>
        <w:t xml:space="preserve"> and molded </w:t>
      </w:r>
      <w:r w:rsidRPr="000A7573">
        <w:rPr>
          <w:rFonts w:ascii="OpenDyslexic 3" w:hAnsi="OpenDyslexic 3"/>
          <w:highlight w:val="cyan"/>
          <w:u w:val="single"/>
        </w:rPr>
        <w:t xml:space="preserve">into </w:t>
      </w:r>
      <w:r w:rsidRPr="000A7573">
        <w:rPr>
          <w:rStyle w:val="Emphasis"/>
          <w:rFonts w:ascii="OpenDyslexic 3" w:hAnsi="OpenDyslexic 3"/>
          <w:highlight w:val="cyan"/>
        </w:rPr>
        <w:t>new forms</w:t>
      </w:r>
      <w:r w:rsidRPr="000A7573">
        <w:rPr>
          <w:rFonts w:ascii="OpenDyslexic 3" w:hAnsi="OpenDyslexic 3"/>
          <w:u w:val="single"/>
        </w:rPr>
        <w:t xml:space="preserve">, such as </w:t>
      </w:r>
      <w:r w:rsidRPr="000A7573">
        <w:rPr>
          <w:rStyle w:val="Emphasis"/>
          <w:rFonts w:ascii="OpenDyslexic 3" w:hAnsi="OpenDyslexic 3"/>
        </w:rPr>
        <w:t>international networks</w:t>
      </w:r>
      <w:r w:rsidRPr="000A7573">
        <w:rPr>
          <w:rFonts w:ascii="OpenDyslexic 3" w:hAnsi="OpenDyslexic 3"/>
          <w:u w:val="single"/>
        </w:rPr>
        <w:t xml:space="preserve"> of art-activists </w:t>
      </w:r>
      <w:r w:rsidRPr="000A7573">
        <w:rPr>
          <w:rStyle w:val="Emphasis"/>
          <w:rFonts w:ascii="OpenDyslexic 3" w:hAnsi="OpenDyslexic 3"/>
        </w:rPr>
        <w:t>assembled</w:t>
      </w:r>
      <w:r w:rsidRPr="000A7573">
        <w:rPr>
          <w:rFonts w:ascii="OpenDyslexic 3" w:hAnsi="OpenDyslexic 3"/>
          <w:u w:val="single"/>
        </w:rPr>
        <w:t xml:space="preserve"> around </w:t>
      </w:r>
      <w:r w:rsidRPr="000A7573">
        <w:rPr>
          <w:rStyle w:val="Emphasis"/>
          <w:rFonts w:ascii="OpenDyslexic 3" w:hAnsi="OpenDyslexic 3"/>
        </w:rPr>
        <w:t>ecological movements</w:t>
      </w:r>
      <w:r w:rsidRPr="000A7573">
        <w:rPr>
          <w:rFonts w:ascii="OpenDyslexic 3" w:hAnsi="OpenDyslexic 3"/>
          <w:u w:val="single"/>
        </w:rPr>
        <w:t xml:space="preserve"> or </w:t>
      </w:r>
      <w:r w:rsidRPr="000A7573">
        <w:rPr>
          <w:rStyle w:val="Emphasis"/>
          <w:rFonts w:ascii="OpenDyslexic 3" w:hAnsi="OpenDyslexic 3"/>
        </w:rPr>
        <w:t>ephemeral alliances of art workers.</w:t>
      </w:r>
    </w:p>
    <w:p w14:paraId="2DA5045D" w14:textId="77777777" w:rsidR="009E680A" w:rsidRPr="000A7573" w:rsidRDefault="009E680A" w:rsidP="009E680A">
      <w:pPr>
        <w:rPr>
          <w:rFonts w:ascii="OpenDyslexic 3" w:hAnsi="OpenDyslexic 3"/>
          <w:sz w:val="14"/>
        </w:rPr>
      </w:pPr>
      <w:r w:rsidRPr="000A7573">
        <w:rPr>
          <w:rStyle w:val="Emphasis"/>
          <w:rFonts w:ascii="OpenDyslexic 3" w:hAnsi="OpenDyslexic 3"/>
          <w:highlight w:val="cyan"/>
        </w:rPr>
        <w:t>Productive withdrawals</w:t>
      </w:r>
      <w:r w:rsidRPr="000A7573">
        <w:rPr>
          <w:rFonts w:ascii="OpenDyslexic 3" w:hAnsi="OpenDyslexic 3"/>
          <w:highlight w:val="cyan"/>
          <w:u w:val="single"/>
        </w:rPr>
        <w:t xml:space="preserve"> </w:t>
      </w:r>
      <w:r w:rsidRPr="000A7573">
        <w:rPr>
          <w:rStyle w:val="Emphasis"/>
          <w:rFonts w:ascii="OpenDyslexic 3" w:hAnsi="OpenDyslexic 3"/>
          <w:highlight w:val="cyan"/>
        </w:rPr>
        <w:t>realign</w:t>
      </w:r>
      <w:r w:rsidRPr="000A7573">
        <w:rPr>
          <w:rFonts w:ascii="OpenDyslexic 3" w:hAnsi="OpenDyslexic 3"/>
          <w:u w:val="single"/>
        </w:rPr>
        <w:t xml:space="preserve"> institutional and personalized </w:t>
      </w:r>
      <w:r w:rsidRPr="000A7573">
        <w:rPr>
          <w:rStyle w:val="Emphasis"/>
          <w:rFonts w:ascii="OpenDyslexic 3" w:hAnsi="OpenDyslexic 3"/>
          <w:highlight w:val="cyan"/>
        </w:rPr>
        <w:t>trajectories</w:t>
      </w:r>
      <w:r w:rsidRPr="000A7573">
        <w:rPr>
          <w:rFonts w:ascii="OpenDyslexic 3" w:hAnsi="OpenDyslexic 3"/>
          <w:u w:val="single"/>
        </w:rPr>
        <w:t xml:space="preserve"> alike.</w:t>
      </w:r>
      <w:r w:rsidRPr="000A7573">
        <w:rPr>
          <w:rFonts w:ascii="OpenDyslexic 3" w:hAnsi="OpenDyslexic 3"/>
          <w:sz w:val="14"/>
        </w:rPr>
        <w:t xml:space="preserve"> In 2011, during Occupy in New York, a studio artist could decide to bring their work to an ongoing occupation, organize assemblies, discuss issues of art and labor, or start new inquiries into artists’ debt. </w:t>
      </w:r>
      <w:r w:rsidRPr="000A7573">
        <w:rPr>
          <w:rFonts w:ascii="OpenDyslexic 3" w:hAnsi="OpenDyslexic 3"/>
          <w:u w:val="single"/>
        </w:rPr>
        <w:t xml:space="preserve">Artists made use of artistic and organizational competences alike. When a similar path is taken by others, a </w:t>
      </w:r>
      <w:r w:rsidRPr="000A7573">
        <w:rPr>
          <w:rStyle w:val="Emphasis"/>
          <w:rFonts w:ascii="OpenDyslexic 3" w:hAnsi="OpenDyslexic 3"/>
          <w:highlight w:val="cyan"/>
        </w:rPr>
        <w:t>new social assemblage emerges</w:t>
      </w:r>
      <w:r w:rsidRPr="000A7573">
        <w:rPr>
          <w:rFonts w:ascii="OpenDyslexic 3" w:hAnsi="OpenDyslexic 3"/>
          <w:u w:val="single"/>
        </w:rPr>
        <w:t xml:space="preserve">; it is at </w:t>
      </w:r>
      <w:r w:rsidRPr="000A7573">
        <w:rPr>
          <w:rStyle w:val="Emphasis"/>
          <w:rFonts w:ascii="OpenDyslexic 3" w:hAnsi="OpenDyslexic 3"/>
        </w:rPr>
        <w:t>first ephemeral</w:t>
      </w:r>
      <w:r w:rsidRPr="000A7573">
        <w:rPr>
          <w:rFonts w:ascii="OpenDyslexic 3" w:hAnsi="OpenDyslexic 3"/>
          <w:u w:val="single"/>
        </w:rPr>
        <w:t xml:space="preserve">, </w:t>
      </w:r>
      <w:r w:rsidRPr="000A7573">
        <w:rPr>
          <w:rStyle w:val="Emphasis"/>
          <w:rFonts w:ascii="OpenDyslexic 3" w:hAnsi="OpenDyslexic 3"/>
        </w:rPr>
        <w:t>but</w:t>
      </w:r>
      <w:r w:rsidRPr="000A7573">
        <w:rPr>
          <w:rFonts w:ascii="OpenDyslexic 3" w:hAnsi="OpenDyslexic 3"/>
          <w:u w:val="single"/>
        </w:rPr>
        <w:t xml:space="preserve"> if it is </w:t>
      </w:r>
      <w:r w:rsidRPr="000A7573">
        <w:rPr>
          <w:rStyle w:val="Emphasis"/>
          <w:rFonts w:ascii="OpenDyslexic 3" w:hAnsi="OpenDyslexic 3"/>
        </w:rPr>
        <w:t>compelling</w:t>
      </w:r>
      <w:r w:rsidRPr="000A7573">
        <w:rPr>
          <w:rFonts w:ascii="OpenDyslexic 3" w:hAnsi="OpenDyslexic 3"/>
          <w:u w:val="single"/>
        </w:rPr>
        <w:t xml:space="preserve"> and </w:t>
      </w:r>
      <w:r w:rsidRPr="000A7573">
        <w:rPr>
          <w:rStyle w:val="Emphasis"/>
          <w:rFonts w:ascii="OpenDyslexic 3" w:hAnsi="OpenDyslexic 3"/>
        </w:rPr>
        <w:t>persistent</w:t>
      </w:r>
      <w:r w:rsidRPr="000A7573">
        <w:rPr>
          <w:rFonts w:ascii="OpenDyslexic 3" w:hAnsi="OpenDyslexic 3"/>
          <w:u w:val="single"/>
        </w:rPr>
        <w:t xml:space="preserve"> </w:t>
      </w:r>
      <w:r w:rsidRPr="000A7573">
        <w:rPr>
          <w:rStyle w:val="Emphasis"/>
          <w:rFonts w:ascii="OpenDyslexic 3" w:hAnsi="OpenDyslexic 3"/>
        </w:rPr>
        <w:t>enough</w:t>
      </w:r>
      <w:r w:rsidRPr="000A7573">
        <w:rPr>
          <w:rFonts w:ascii="OpenDyslexic 3" w:hAnsi="OpenDyslexic 3"/>
          <w:u w:val="single"/>
        </w:rPr>
        <w:t xml:space="preserve">, it becomes a </w:t>
      </w:r>
      <w:r w:rsidRPr="000A7573">
        <w:rPr>
          <w:rStyle w:val="Emphasis"/>
          <w:rFonts w:ascii="OpenDyslexic 3" w:hAnsi="OpenDyslexic 3"/>
        </w:rPr>
        <w:t>new center</w:t>
      </w:r>
      <w:r w:rsidRPr="000A7573">
        <w:rPr>
          <w:rFonts w:ascii="OpenDyslexic 3" w:hAnsi="OpenDyslexic 3"/>
          <w:u w:val="single"/>
        </w:rPr>
        <w:t xml:space="preserve"> of </w:t>
      </w:r>
      <w:r w:rsidRPr="000A7573">
        <w:rPr>
          <w:rStyle w:val="Emphasis"/>
          <w:rFonts w:ascii="OpenDyslexic 3" w:hAnsi="OpenDyslexic 3"/>
        </w:rPr>
        <w:t>social gravity</w:t>
      </w:r>
      <w:r w:rsidRPr="000A7573">
        <w:rPr>
          <w:rFonts w:ascii="OpenDyslexic 3" w:hAnsi="OpenDyslexic 3"/>
          <w:u w:val="single"/>
        </w:rPr>
        <w:t xml:space="preserve">, twisting social trajectories and </w:t>
      </w:r>
      <w:r w:rsidRPr="000A7573">
        <w:rPr>
          <w:rStyle w:val="Emphasis"/>
          <w:rFonts w:ascii="OpenDyslexic 3" w:hAnsi="OpenDyslexic 3"/>
        </w:rPr>
        <w:t>forging</w:t>
      </w:r>
      <w:r w:rsidRPr="000A7573">
        <w:rPr>
          <w:rFonts w:ascii="OpenDyslexic 3" w:hAnsi="OpenDyslexic 3"/>
          <w:u w:val="single"/>
        </w:rPr>
        <w:t xml:space="preserve"> </w:t>
      </w:r>
      <w:r w:rsidRPr="000A7573">
        <w:rPr>
          <w:rStyle w:val="Emphasis"/>
          <w:rFonts w:ascii="OpenDyslexic 3" w:hAnsi="OpenDyslexic 3"/>
        </w:rPr>
        <w:t>new</w:t>
      </w:r>
      <w:r w:rsidRPr="000A7573">
        <w:rPr>
          <w:rFonts w:ascii="OpenDyslexic 3" w:hAnsi="OpenDyslexic 3"/>
          <w:u w:val="single"/>
        </w:rPr>
        <w:t xml:space="preserve"> patterns of </w:t>
      </w:r>
      <w:r w:rsidRPr="000A7573">
        <w:rPr>
          <w:rStyle w:val="Emphasis"/>
          <w:rFonts w:ascii="OpenDyslexic 3" w:hAnsi="OpenDyslexic 3"/>
        </w:rPr>
        <w:t>social flows</w:t>
      </w:r>
      <w:r w:rsidRPr="000A7573">
        <w:rPr>
          <w:rFonts w:ascii="OpenDyslexic 3" w:hAnsi="OpenDyslexic 3"/>
          <w:u w:val="single"/>
        </w:rPr>
        <w:t>.</w:t>
      </w:r>
      <w:r w:rsidRPr="000A7573">
        <w:rPr>
          <w:rFonts w:ascii="OpenDyslexic 3" w:hAnsi="OpenDyslexic 3"/>
          <w:sz w:val="14"/>
        </w:rPr>
        <w:t xml:space="preserve"> Art systems are unmade and reinvented together with their inherent aesthetical concepts, modes of justification, and institutional infrastructures.</w:t>
      </w:r>
    </w:p>
    <w:p w14:paraId="2EA521C1" w14:textId="77777777" w:rsidR="009E680A" w:rsidRPr="000A7573" w:rsidRDefault="009E680A" w:rsidP="009E680A">
      <w:pPr>
        <w:rPr>
          <w:rFonts w:ascii="OpenDyslexic 3" w:hAnsi="OpenDyslexic 3"/>
          <w:u w:val="single"/>
        </w:rPr>
      </w:pPr>
      <w:r w:rsidRPr="000A7573">
        <w:rPr>
          <w:rFonts w:ascii="OpenDyslexic 3" w:hAnsi="OpenDyslexic 3"/>
          <w:u w:val="single"/>
        </w:rPr>
        <w:t>Instituting Exodus</w:t>
      </w:r>
    </w:p>
    <w:p w14:paraId="100CA4E9" w14:textId="77777777" w:rsidR="009E680A" w:rsidRPr="000A7573" w:rsidRDefault="009E680A" w:rsidP="009E680A">
      <w:pPr>
        <w:rPr>
          <w:rFonts w:ascii="OpenDyslexic 3" w:hAnsi="OpenDyslexic 3"/>
          <w:sz w:val="14"/>
        </w:rPr>
      </w:pPr>
      <w:r w:rsidRPr="000A7573">
        <w:rPr>
          <w:rStyle w:val="Emphasis"/>
          <w:rFonts w:ascii="OpenDyslexic 3" w:hAnsi="OpenDyslexic 3"/>
        </w:rPr>
        <w:t>Art strikes</w:t>
      </w:r>
      <w:r w:rsidRPr="000A7573">
        <w:rPr>
          <w:rFonts w:ascii="OpenDyslexic 3" w:hAnsi="OpenDyslexic 3"/>
          <w:u w:val="single"/>
        </w:rPr>
        <w:t>,</w:t>
      </w:r>
      <w:r w:rsidRPr="000A7573">
        <w:rPr>
          <w:rFonts w:ascii="OpenDyslexic 3" w:hAnsi="OpenDyslexic 3"/>
          <w:sz w:val="14"/>
        </w:rPr>
        <w:t xml:space="preserve"> boycotts, and occupations </w:t>
      </w:r>
      <w:r w:rsidRPr="000A7573">
        <w:rPr>
          <w:rFonts w:ascii="OpenDyslexic 3" w:hAnsi="OpenDyslexic 3"/>
          <w:u w:val="single"/>
        </w:rPr>
        <w:t xml:space="preserve">are </w:t>
      </w:r>
      <w:r w:rsidRPr="000A7573">
        <w:rPr>
          <w:rStyle w:val="Emphasis"/>
          <w:rFonts w:ascii="OpenDyslexic 3" w:hAnsi="OpenDyslexic 3"/>
        </w:rPr>
        <w:t>examples</w:t>
      </w:r>
      <w:r w:rsidRPr="000A7573">
        <w:rPr>
          <w:rFonts w:ascii="OpenDyslexic 3" w:hAnsi="OpenDyslexic 3"/>
          <w:u w:val="single"/>
        </w:rPr>
        <w:t xml:space="preserve"> of</w:t>
      </w:r>
      <w:r w:rsidRPr="000A7573">
        <w:rPr>
          <w:rFonts w:ascii="OpenDyslexic 3" w:hAnsi="OpenDyslexic 3"/>
          <w:sz w:val="14"/>
        </w:rPr>
        <w:t xml:space="preserve"> what Virno theorizes as </w:t>
      </w:r>
      <w:r w:rsidRPr="000A7573">
        <w:rPr>
          <w:rStyle w:val="Emphasis"/>
          <w:rFonts w:ascii="OpenDyslexic 3" w:hAnsi="OpenDyslexic 3"/>
        </w:rPr>
        <w:t>exodus</w:t>
      </w:r>
      <w:r w:rsidRPr="000A7573">
        <w:rPr>
          <w:rFonts w:ascii="OpenDyslexic 3" w:hAnsi="OpenDyslexic 3"/>
          <w:sz w:val="14"/>
        </w:rPr>
        <w:t>.24</w:t>
      </w:r>
      <w:r w:rsidRPr="000A7573">
        <w:rPr>
          <w:rFonts w:ascii="OpenDyslexic 3" w:hAnsi="OpenDyslexic 3"/>
          <w:u w:val="single"/>
        </w:rPr>
        <w:t xml:space="preserve"> In contrast to idle escapism, exodus is a </w:t>
      </w:r>
      <w:r w:rsidRPr="000A7573">
        <w:rPr>
          <w:rStyle w:val="Emphasis"/>
          <w:rFonts w:ascii="OpenDyslexic 3" w:hAnsi="OpenDyslexic 3"/>
        </w:rPr>
        <w:t>productive act</w:t>
      </w:r>
      <w:r w:rsidRPr="000A7573">
        <w:rPr>
          <w:rFonts w:ascii="OpenDyslexic 3" w:hAnsi="OpenDyslexic 3"/>
          <w:u w:val="single"/>
        </w:rPr>
        <w:t xml:space="preserve"> of </w:t>
      </w:r>
      <w:r w:rsidRPr="000A7573">
        <w:rPr>
          <w:rStyle w:val="Emphasis"/>
          <w:rFonts w:ascii="OpenDyslexic 3" w:hAnsi="OpenDyslexic 3"/>
        </w:rPr>
        <w:t>contestation</w:t>
      </w:r>
      <w:r w:rsidRPr="000A7573">
        <w:rPr>
          <w:rFonts w:ascii="OpenDyslexic 3" w:hAnsi="OpenDyslexic 3"/>
          <w:u w:val="single"/>
        </w:rPr>
        <w:t xml:space="preserve"> that unmakes structural ossifications in order to </w:t>
      </w:r>
      <w:r w:rsidRPr="000A7573">
        <w:rPr>
          <w:rStyle w:val="Emphasis"/>
          <w:rFonts w:ascii="OpenDyslexic 3" w:hAnsi="OpenDyslexic 3"/>
        </w:rPr>
        <w:t>emancipate</w:t>
      </w:r>
      <w:r w:rsidRPr="000A7573">
        <w:rPr>
          <w:rFonts w:ascii="OpenDyslexic 3" w:hAnsi="OpenDyslexic 3"/>
          <w:u w:val="single"/>
        </w:rPr>
        <w:t xml:space="preserve"> </w:t>
      </w:r>
      <w:r w:rsidRPr="000A7573">
        <w:rPr>
          <w:rStyle w:val="Emphasis"/>
          <w:rFonts w:ascii="OpenDyslexic 3" w:hAnsi="OpenDyslexic 3"/>
        </w:rPr>
        <w:t>social energy</w:t>
      </w:r>
      <w:r w:rsidRPr="000A7573">
        <w:rPr>
          <w:rFonts w:ascii="OpenDyslexic 3" w:hAnsi="OpenDyslexic 3"/>
          <w:u w:val="single"/>
        </w:rPr>
        <w:t xml:space="preserve">. </w:t>
      </w:r>
      <w:r w:rsidRPr="000A7573">
        <w:rPr>
          <w:rStyle w:val="Emphasis"/>
          <w:rFonts w:ascii="OpenDyslexic 3" w:hAnsi="OpenDyslexic 3"/>
        </w:rPr>
        <w:t>Exodus</w:t>
      </w:r>
      <w:r w:rsidRPr="000A7573">
        <w:rPr>
          <w:rFonts w:ascii="OpenDyslexic 3" w:hAnsi="OpenDyslexic 3"/>
          <w:u w:val="single"/>
        </w:rPr>
        <w:t xml:space="preserve"> is an </w:t>
      </w:r>
      <w:r w:rsidRPr="000A7573">
        <w:rPr>
          <w:rStyle w:val="Emphasis"/>
          <w:rFonts w:ascii="OpenDyslexic 3" w:hAnsi="OpenDyslexic 3"/>
        </w:rPr>
        <w:t>expression</w:t>
      </w:r>
      <w:r w:rsidRPr="000A7573">
        <w:rPr>
          <w:rFonts w:ascii="OpenDyslexic 3" w:hAnsi="OpenDyslexic 3"/>
          <w:u w:val="single"/>
        </w:rPr>
        <w:t xml:space="preserve"> of constituent power, a form of </w:t>
      </w:r>
      <w:r w:rsidRPr="000A7573">
        <w:rPr>
          <w:rStyle w:val="Emphasis"/>
          <w:rFonts w:ascii="OpenDyslexic 3" w:hAnsi="OpenDyslexic 3"/>
        </w:rPr>
        <w:t>collective potency</w:t>
      </w:r>
      <w:r w:rsidRPr="000A7573">
        <w:rPr>
          <w:rFonts w:ascii="OpenDyslexic 3" w:hAnsi="OpenDyslexic 3"/>
          <w:u w:val="single"/>
        </w:rPr>
        <w:t xml:space="preserve"> </w:t>
      </w:r>
      <w:r w:rsidRPr="000A7573">
        <w:rPr>
          <w:rStyle w:val="Emphasis"/>
          <w:rFonts w:ascii="OpenDyslexic 3" w:hAnsi="OpenDyslexic 3"/>
        </w:rPr>
        <w:t>fundamental</w:t>
      </w:r>
      <w:r w:rsidRPr="000A7573">
        <w:rPr>
          <w:rFonts w:ascii="OpenDyslexic 3" w:hAnsi="OpenDyslexic 3"/>
          <w:u w:val="single"/>
        </w:rPr>
        <w:t xml:space="preserve"> for </w:t>
      </w:r>
      <w:r w:rsidRPr="000A7573">
        <w:rPr>
          <w:rStyle w:val="Emphasis"/>
          <w:rFonts w:ascii="OpenDyslexic 3" w:hAnsi="OpenDyslexic 3"/>
        </w:rPr>
        <w:t>establishing</w:t>
      </w:r>
      <w:r w:rsidRPr="000A7573">
        <w:rPr>
          <w:rFonts w:ascii="OpenDyslexic 3" w:hAnsi="OpenDyslexic 3"/>
          <w:u w:val="single"/>
        </w:rPr>
        <w:t xml:space="preserve"> </w:t>
      </w:r>
      <w:r w:rsidRPr="000A7573">
        <w:rPr>
          <w:rStyle w:val="Emphasis"/>
          <w:rFonts w:ascii="OpenDyslexic 3" w:hAnsi="OpenDyslexic 3"/>
        </w:rPr>
        <w:t>new</w:t>
      </w:r>
      <w:r w:rsidRPr="000A7573">
        <w:rPr>
          <w:rFonts w:ascii="OpenDyslexic 3" w:hAnsi="OpenDyslexic 3"/>
          <w:u w:val="single"/>
        </w:rPr>
        <w:t xml:space="preserve"> institutional </w:t>
      </w:r>
      <w:r w:rsidRPr="000A7573">
        <w:rPr>
          <w:rStyle w:val="Emphasis"/>
          <w:rFonts w:ascii="OpenDyslexic 3" w:hAnsi="OpenDyslexic 3"/>
        </w:rPr>
        <w:t>forms</w:t>
      </w:r>
      <w:r w:rsidRPr="000A7573">
        <w:rPr>
          <w:rFonts w:ascii="OpenDyslexic 3" w:hAnsi="OpenDyslexic 3"/>
          <w:u w:val="single"/>
        </w:rPr>
        <w:t>.</w:t>
      </w:r>
      <w:r w:rsidRPr="000A7573">
        <w:rPr>
          <w:rFonts w:ascii="OpenDyslexic 3" w:hAnsi="OpenDyslexic 3"/>
          <w:sz w:val="14"/>
        </w:rPr>
        <w:t xml:space="preserve">25 New institutions of the commons emerge beyond the tired opposition of the public sphere and the private sphere (a division based on the bourgeoisie concept of individual ownership). </w:t>
      </w:r>
      <w:r w:rsidRPr="000A7573">
        <w:rPr>
          <w:rFonts w:ascii="OpenDyslexic 3" w:hAnsi="OpenDyslexic 3"/>
          <w:u w:val="single"/>
        </w:rPr>
        <w:t xml:space="preserve">As a form of exodus, </w:t>
      </w:r>
      <w:r w:rsidRPr="000A7573">
        <w:rPr>
          <w:rStyle w:val="Emphasis"/>
          <w:rFonts w:ascii="OpenDyslexic 3" w:hAnsi="OpenDyslexic 3"/>
          <w:highlight w:val="cyan"/>
        </w:rPr>
        <w:t>productive withdrawal</w:t>
      </w:r>
      <w:r w:rsidRPr="000A7573">
        <w:rPr>
          <w:rFonts w:ascii="OpenDyslexic 3" w:hAnsi="OpenDyslexic 3"/>
          <w:u w:val="single"/>
        </w:rPr>
        <w:t xml:space="preserve"> aims to build such new common institutions. In the context of rising fascism, reinstituting the commons constitutes an institutional </w:t>
      </w:r>
      <w:r w:rsidRPr="000A7573">
        <w:rPr>
          <w:rStyle w:val="Emphasis"/>
          <w:rFonts w:ascii="OpenDyslexic 3" w:hAnsi="OpenDyslexic 3"/>
          <w:highlight w:val="cyan"/>
        </w:rPr>
        <w:t>bulwark</w:t>
      </w:r>
      <w:r w:rsidRPr="000A7573">
        <w:rPr>
          <w:rFonts w:ascii="OpenDyslexic 3" w:hAnsi="OpenDyslexic 3"/>
          <w:highlight w:val="cyan"/>
          <w:u w:val="single"/>
        </w:rPr>
        <w:t xml:space="preserve"> </w:t>
      </w:r>
      <w:r w:rsidRPr="000A7573">
        <w:rPr>
          <w:rStyle w:val="Emphasis"/>
          <w:rFonts w:ascii="OpenDyslexic 3" w:hAnsi="OpenDyslexic 3"/>
          <w:highlight w:val="cyan"/>
        </w:rPr>
        <w:t>against</w:t>
      </w:r>
      <w:r w:rsidRPr="000A7573">
        <w:rPr>
          <w:rFonts w:ascii="OpenDyslexic 3" w:hAnsi="OpenDyslexic 3"/>
          <w:highlight w:val="cyan"/>
          <w:u w:val="single"/>
        </w:rPr>
        <w:t xml:space="preserve"> </w:t>
      </w:r>
      <w:r w:rsidRPr="000A7573">
        <w:rPr>
          <w:rStyle w:val="Emphasis"/>
          <w:rFonts w:ascii="OpenDyslexic 3" w:hAnsi="OpenDyslexic 3"/>
          <w:highlight w:val="cyan"/>
        </w:rPr>
        <w:t>micro-fascism</w:t>
      </w:r>
      <w:r w:rsidRPr="000A7573">
        <w:rPr>
          <w:rFonts w:ascii="OpenDyslexic 3" w:hAnsi="OpenDyslexic 3"/>
          <w:u w:val="single"/>
        </w:rPr>
        <w:t xml:space="preserve"> and articulates new left politics.</w:t>
      </w:r>
      <w:r w:rsidRPr="000A7573">
        <w:rPr>
          <w:rFonts w:ascii="OpenDyslexic 3" w:hAnsi="OpenDyslexic 3"/>
          <w:sz w:val="14"/>
        </w:rPr>
        <w:t>26</w:t>
      </w:r>
    </w:p>
    <w:p w14:paraId="501F302C" w14:textId="77777777" w:rsidR="009E680A" w:rsidRPr="000A7573" w:rsidRDefault="009E680A" w:rsidP="009E680A">
      <w:pPr>
        <w:rPr>
          <w:rFonts w:ascii="OpenDyslexic 3" w:hAnsi="OpenDyslexic 3"/>
          <w:sz w:val="14"/>
        </w:rPr>
      </w:pPr>
      <w:r w:rsidRPr="000A7573">
        <w:rPr>
          <w:rFonts w:ascii="OpenDyslexic 3" w:hAnsi="OpenDyslexic 3"/>
          <w:u w:val="single"/>
        </w:rPr>
        <w:t xml:space="preserve">The concept of </w:t>
      </w:r>
      <w:r w:rsidRPr="000A7573">
        <w:rPr>
          <w:rStyle w:val="Emphasis"/>
          <w:rFonts w:ascii="OpenDyslexic 3" w:hAnsi="OpenDyslexic 3"/>
        </w:rPr>
        <w:t>productive withdrawal</w:t>
      </w:r>
      <w:r w:rsidRPr="000A7573">
        <w:rPr>
          <w:rFonts w:ascii="OpenDyslexic 3" w:hAnsi="OpenDyslexic 3"/>
          <w:u w:val="single"/>
        </w:rPr>
        <w:t xml:space="preserve"> </w:t>
      </w:r>
      <w:r w:rsidRPr="000A7573">
        <w:rPr>
          <w:rStyle w:val="Emphasis"/>
          <w:rFonts w:ascii="OpenDyslexic 3" w:hAnsi="OpenDyslexic 3"/>
          <w:highlight w:val="cyan"/>
        </w:rPr>
        <w:t>intervenes</w:t>
      </w:r>
      <w:r w:rsidRPr="000A7573">
        <w:rPr>
          <w:rFonts w:ascii="OpenDyslexic 3" w:hAnsi="OpenDyslexic 3"/>
          <w:highlight w:val="cyan"/>
          <w:u w:val="single"/>
        </w:rPr>
        <w:t xml:space="preserve"> </w:t>
      </w:r>
      <w:r w:rsidRPr="000A7573">
        <w:rPr>
          <w:rFonts w:ascii="OpenDyslexic 3" w:hAnsi="OpenDyslexic 3"/>
          <w:u w:val="single"/>
        </w:rPr>
        <w:t xml:space="preserve">directly </w:t>
      </w:r>
      <w:r w:rsidRPr="000A7573">
        <w:rPr>
          <w:rFonts w:ascii="OpenDyslexic 3" w:hAnsi="OpenDyslexic 3"/>
          <w:highlight w:val="cyan"/>
          <w:u w:val="single"/>
        </w:rPr>
        <w:t xml:space="preserve">in </w:t>
      </w:r>
      <w:r w:rsidRPr="000A7573">
        <w:rPr>
          <w:rStyle w:val="Emphasis"/>
          <w:rFonts w:ascii="OpenDyslexic 3" w:hAnsi="OpenDyslexic 3"/>
          <w:highlight w:val="cyan"/>
        </w:rPr>
        <w:t>debates</w:t>
      </w:r>
      <w:r w:rsidRPr="000A7573">
        <w:rPr>
          <w:rFonts w:ascii="OpenDyslexic 3" w:hAnsi="OpenDyslexic 3"/>
          <w:highlight w:val="cyan"/>
          <w:u w:val="single"/>
        </w:rPr>
        <w:t xml:space="preserve"> about</w:t>
      </w:r>
      <w:r w:rsidRPr="000A7573">
        <w:rPr>
          <w:rFonts w:ascii="OpenDyslexic 3" w:hAnsi="OpenDyslexic 3"/>
          <w:sz w:val="14"/>
        </w:rPr>
        <w:t xml:space="preserve"> artistic </w:t>
      </w:r>
      <w:r w:rsidRPr="000A7573">
        <w:rPr>
          <w:rStyle w:val="Emphasis"/>
          <w:rFonts w:ascii="OpenDyslexic 3" w:hAnsi="OpenDyslexic 3"/>
          <w:highlight w:val="cyan"/>
        </w:rPr>
        <w:t>self-organization</w:t>
      </w:r>
      <w:r w:rsidRPr="000A7573">
        <w:rPr>
          <w:rFonts w:ascii="OpenDyslexic 3" w:hAnsi="OpenDyslexic 3"/>
          <w:u w:val="single"/>
        </w:rPr>
        <w:t>.</w:t>
      </w:r>
      <w:r w:rsidRPr="000A7573">
        <w:rPr>
          <w:rFonts w:ascii="OpenDyslexic 3" w:hAnsi="OpenDyslexic 3"/>
          <w:sz w:val="14"/>
        </w:rPr>
        <w:t xml:space="preserve"> Discussing constituent power, the European Institute for Progressive Cultural Policies (EIPCP) has proposed the term “institutions of exodus,” </w:t>
      </w:r>
      <w:r w:rsidRPr="000A7573">
        <w:rPr>
          <w:rStyle w:val="Emphasis"/>
          <w:rFonts w:ascii="OpenDyslexic 3" w:hAnsi="OpenDyslexic 3"/>
        </w:rPr>
        <w:t>underlining</w:t>
      </w:r>
      <w:r w:rsidRPr="000A7573">
        <w:rPr>
          <w:rFonts w:ascii="OpenDyslexic 3" w:hAnsi="OpenDyslexic 3"/>
          <w:u w:val="single"/>
        </w:rPr>
        <w:t xml:space="preserve"> the </w:t>
      </w:r>
      <w:r w:rsidRPr="000A7573">
        <w:rPr>
          <w:rStyle w:val="Emphasis"/>
          <w:rFonts w:ascii="OpenDyslexic 3" w:hAnsi="OpenDyslexic 3"/>
        </w:rPr>
        <w:t>radical productivity</w:t>
      </w:r>
      <w:r w:rsidRPr="000A7573">
        <w:rPr>
          <w:rFonts w:ascii="OpenDyslexic 3" w:hAnsi="OpenDyslexic 3"/>
          <w:u w:val="single"/>
        </w:rPr>
        <w:t xml:space="preserve"> that emerges along lines of flights transversal to corrupted institutional territories. Universidad Nomada in Spain has talked about “</w:t>
      </w:r>
      <w:r w:rsidRPr="000A7573">
        <w:rPr>
          <w:rStyle w:val="Emphasis"/>
          <w:rFonts w:ascii="OpenDyslexic 3" w:hAnsi="OpenDyslexic 3"/>
        </w:rPr>
        <w:t>monster institutions</w:t>
      </w:r>
      <w:r w:rsidRPr="000A7573">
        <w:rPr>
          <w:rFonts w:ascii="OpenDyslexic 3" w:hAnsi="OpenDyslexic 3"/>
          <w:u w:val="single"/>
        </w:rPr>
        <w:t>”—</w:t>
      </w:r>
      <w:r w:rsidRPr="000A7573">
        <w:rPr>
          <w:rStyle w:val="Emphasis"/>
          <w:rFonts w:ascii="OpenDyslexic 3" w:hAnsi="OpenDyslexic 3"/>
        </w:rPr>
        <w:t>hybrid formations</w:t>
      </w:r>
      <w:r w:rsidRPr="000A7573">
        <w:rPr>
          <w:rFonts w:ascii="OpenDyslexic 3" w:hAnsi="OpenDyslexic 3"/>
          <w:u w:val="single"/>
        </w:rPr>
        <w:t xml:space="preserve"> that are a cross </w:t>
      </w:r>
      <w:r w:rsidRPr="000A7573">
        <w:rPr>
          <w:rStyle w:val="Emphasis"/>
          <w:rFonts w:ascii="OpenDyslexic 3" w:hAnsi="OpenDyslexic 3"/>
        </w:rPr>
        <w:t>between</w:t>
      </w:r>
      <w:r w:rsidRPr="000A7573">
        <w:rPr>
          <w:rFonts w:ascii="OpenDyslexic 3" w:hAnsi="OpenDyslexic 3"/>
          <w:u w:val="single"/>
        </w:rPr>
        <w:t xml:space="preserve"> an </w:t>
      </w:r>
      <w:r w:rsidRPr="000A7573">
        <w:rPr>
          <w:rStyle w:val="Emphasis"/>
          <w:rFonts w:ascii="OpenDyslexic 3" w:hAnsi="OpenDyslexic 3"/>
        </w:rPr>
        <w:t>institution</w:t>
      </w:r>
      <w:r w:rsidRPr="000A7573">
        <w:rPr>
          <w:rFonts w:ascii="OpenDyslexic 3" w:hAnsi="OpenDyslexic 3"/>
          <w:u w:val="single"/>
        </w:rPr>
        <w:t xml:space="preserve"> and a </w:t>
      </w:r>
      <w:r w:rsidRPr="000A7573">
        <w:rPr>
          <w:rStyle w:val="Emphasis"/>
          <w:rFonts w:ascii="OpenDyslexic 3" w:hAnsi="OpenDyslexic 3"/>
        </w:rPr>
        <w:t>movement</w:t>
      </w:r>
      <w:r w:rsidRPr="000A7573">
        <w:rPr>
          <w:rFonts w:ascii="OpenDyslexic 3" w:hAnsi="OpenDyslexic 3"/>
          <w:u w:val="single"/>
        </w:rPr>
        <w:t>.</w:t>
      </w:r>
      <w:r w:rsidRPr="000A7573">
        <w:rPr>
          <w:rFonts w:ascii="OpenDyslexic 3" w:hAnsi="OpenDyslexic 3"/>
          <w:sz w:val="14"/>
        </w:rPr>
        <w:t>27 Gregory Sholette points to a plethora of mock institutions that are native to artistic dark matter—</w:t>
      </w:r>
      <w:r w:rsidRPr="000A7573">
        <w:rPr>
          <w:rFonts w:ascii="OpenDyslexic 3" w:hAnsi="OpenDyslexic 3"/>
          <w:u w:val="single"/>
        </w:rPr>
        <w:t xml:space="preserve">research institutes, informal universities, collectives of urban gardeners, tribes of survivalists, temporary service points—each of which tends to operate in an institutional landscape ravaged by hostile forces of late capitalism, </w:t>
      </w:r>
      <w:r w:rsidRPr="000A7573">
        <w:rPr>
          <w:rStyle w:val="Emphasis"/>
          <w:rFonts w:ascii="OpenDyslexic 3" w:hAnsi="OpenDyslexic 3"/>
        </w:rPr>
        <w:t>filling</w:t>
      </w:r>
      <w:r w:rsidRPr="000A7573">
        <w:rPr>
          <w:rFonts w:ascii="OpenDyslexic 3" w:hAnsi="OpenDyslexic 3"/>
          <w:u w:val="single"/>
        </w:rPr>
        <w:t xml:space="preserve"> the </w:t>
      </w:r>
      <w:r w:rsidRPr="000A7573">
        <w:rPr>
          <w:rStyle w:val="Emphasis"/>
          <w:rFonts w:ascii="OpenDyslexic 3" w:hAnsi="OpenDyslexic 3"/>
        </w:rPr>
        <w:t>vacuum</w:t>
      </w:r>
      <w:r w:rsidRPr="000A7573">
        <w:rPr>
          <w:rFonts w:ascii="OpenDyslexic 3" w:hAnsi="OpenDyslexic 3"/>
          <w:u w:val="single"/>
        </w:rPr>
        <w:t xml:space="preserve"> left after </w:t>
      </w:r>
      <w:r w:rsidRPr="000A7573">
        <w:rPr>
          <w:rStyle w:val="Emphasis"/>
          <w:rFonts w:ascii="OpenDyslexic 3" w:hAnsi="OpenDyslexic 3"/>
        </w:rPr>
        <w:t>crises of public institutions</w:t>
      </w:r>
      <w:r w:rsidRPr="000A7573">
        <w:rPr>
          <w:rFonts w:ascii="OpenDyslexic 3" w:hAnsi="OpenDyslexic 3"/>
          <w:u w:val="single"/>
        </w:rPr>
        <w:t>, and which “</w:t>
      </w:r>
      <w:r w:rsidRPr="000A7573">
        <w:rPr>
          <w:rStyle w:val="Emphasis"/>
          <w:rFonts w:ascii="OpenDyslexic 3" w:hAnsi="OpenDyslexic 3"/>
        </w:rPr>
        <w:t>superimpose</w:t>
      </w:r>
      <w:r w:rsidRPr="000A7573">
        <w:rPr>
          <w:rFonts w:ascii="OpenDyslexic 3" w:hAnsi="OpenDyslexic 3"/>
          <w:u w:val="single"/>
        </w:rPr>
        <w:t xml:space="preserve"> </w:t>
      </w:r>
      <w:r w:rsidRPr="000A7573">
        <w:rPr>
          <w:rStyle w:val="Emphasis"/>
          <w:rFonts w:ascii="OpenDyslexic 3" w:hAnsi="OpenDyslexic 3"/>
        </w:rPr>
        <w:t>two different states of being in the world</w:t>
      </w:r>
      <w:r w:rsidRPr="000A7573">
        <w:rPr>
          <w:rFonts w:ascii="OpenDyslexic 3" w:hAnsi="OpenDyslexic 3"/>
          <w:u w:val="single"/>
        </w:rPr>
        <w:t>—</w:t>
      </w:r>
      <w:r w:rsidRPr="000A7573">
        <w:rPr>
          <w:rStyle w:val="Emphasis"/>
          <w:rFonts w:ascii="OpenDyslexic 3" w:hAnsi="OpenDyslexic 3"/>
        </w:rPr>
        <w:t>one</w:t>
      </w:r>
      <w:r w:rsidRPr="000A7573">
        <w:rPr>
          <w:rFonts w:ascii="OpenDyslexic 3" w:hAnsi="OpenDyslexic 3"/>
          <w:u w:val="single"/>
        </w:rPr>
        <w:t xml:space="preserve"> deeply </w:t>
      </w:r>
      <w:r w:rsidRPr="000A7573">
        <w:rPr>
          <w:rStyle w:val="Emphasis"/>
          <w:rFonts w:ascii="OpenDyslexic 3" w:hAnsi="OpenDyslexic 3"/>
        </w:rPr>
        <w:t>suspicious</w:t>
      </w:r>
      <w:r w:rsidRPr="000A7573">
        <w:rPr>
          <w:rFonts w:ascii="OpenDyslexic 3" w:hAnsi="OpenDyslexic 3"/>
          <w:u w:val="single"/>
        </w:rPr>
        <w:t xml:space="preserve"> of </w:t>
      </w:r>
      <w:r w:rsidRPr="000A7573">
        <w:rPr>
          <w:rStyle w:val="Emphasis"/>
          <w:rFonts w:ascii="OpenDyslexic 3" w:hAnsi="OpenDyslexic 3"/>
        </w:rPr>
        <w:t>institutional authority</w:t>
      </w:r>
      <w:r w:rsidRPr="000A7573">
        <w:rPr>
          <w:rFonts w:ascii="OpenDyslexic 3" w:hAnsi="OpenDyslexic 3"/>
          <w:u w:val="single"/>
        </w:rPr>
        <w:t xml:space="preserve"> … and therefore </w:t>
      </w:r>
      <w:r w:rsidRPr="000A7573">
        <w:rPr>
          <w:rStyle w:val="Emphasis"/>
          <w:rFonts w:ascii="OpenDyslexic 3" w:hAnsi="OpenDyslexic 3"/>
        </w:rPr>
        <w:t>informally organized</w:t>
      </w:r>
      <w:r w:rsidRPr="000A7573">
        <w:rPr>
          <w:rFonts w:ascii="OpenDyslexic 3" w:hAnsi="OpenDyslexic 3"/>
          <w:u w:val="single"/>
        </w:rPr>
        <w:t xml:space="preserve">, and </w:t>
      </w:r>
      <w:r w:rsidRPr="000A7573">
        <w:rPr>
          <w:rStyle w:val="Emphasis"/>
          <w:rFonts w:ascii="OpenDyslexic 3" w:hAnsi="OpenDyslexic 3"/>
        </w:rPr>
        <w:t>one</w:t>
      </w:r>
      <w:r w:rsidRPr="000A7573">
        <w:rPr>
          <w:rFonts w:ascii="OpenDyslexic 3" w:hAnsi="OpenDyslexic 3"/>
          <w:u w:val="single"/>
        </w:rPr>
        <w:t xml:space="preserve"> </w:t>
      </w:r>
      <w:r w:rsidRPr="000A7573">
        <w:rPr>
          <w:rStyle w:val="Emphasis"/>
          <w:rFonts w:ascii="OpenDyslexic 3" w:hAnsi="OpenDyslexic 3"/>
        </w:rPr>
        <w:t>mimicking</w:t>
      </w:r>
      <w:r w:rsidRPr="000A7573">
        <w:rPr>
          <w:rFonts w:ascii="OpenDyslexic 3" w:hAnsi="OpenDyslexic 3"/>
          <w:u w:val="single"/>
        </w:rPr>
        <w:t xml:space="preserve"> … the actual </w:t>
      </w:r>
      <w:r w:rsidRPr="000A7573">
        <w:rPr>
          <w:rStyle w:val="Emphasis"/>
          <w:rFonts w:ascii="OpenDyslexic 3" w:hAnsi="OpenDyslexic 3"/>
        </w:rPr>
        <w:t>function</w:t>
      </w:r>
      <w:r w:rsidRPr="000A7573">
        <w:rPr>
          <w:rFonts w:ascii="OpenDyslexic 3" w:hAnsi="OpenDyslexic 3"/>
          <w:u w:val="single"/>
        </w:rPr>
        <w:t xml:space="preserve"> of institutions.”</w:t>
      </w:r>
      <w:r w:rsidRPr="000A7573">
        <w:rPr>
          <w:rFonts w:ascii="OpenDyslexic 3" w:hAnsi="OpenDyslexic 3"/>
          <w:sz w:val="14"/>
        </w:rPr>
        <w:t>28</w:t>
      </w:r>
    </w:p>
    <w:p w14:paraId="5787E44B" w14:textId="77777777" w:rsidR="009E680A" w:rsidRPr="000A7573" w:rsidRDefault="009E680A" w:rsidP="009E680A">
      <w:pPr>
        <w:rPr>
          <w:rFonts w:ascii="OpenDyslexic 3" w:hAnsi="OpenDyslexic 3"/>
          <w:sz w:val="14"/>
        </w:rPr>
      </w:pPr>
      <w:r w:rsidRPr="000A7573">
        <w:rPr>
          <w:rFonts w:ascii="OpenDyslexic 3" w:hAnsi="OpenDyslexic 3"/>
          <w:sz w:val="14"/>
        </w:rPr>
        <w:t>The Free/Slow University of Warsaw proposed the term “patainstitutionalism,” a neologism patterned after pataphysics,29 the fictional discipline outlined in the nineteenth century by French proto-surrealist writer Alfred Jarry. According to Jarry, pataphysics is a way of thinking and acting motivated by the belief that “the virtual or imaginary nature of things as glimpsed by the heightened vision of poetry or science or love can be seized and lived as real.” It is much the same with patainstitutionalism, whose organizational potential is a product of the imagination. A similar concept was coined by Goldex Poldex, an anarcho-artistic cooperative functioning since the late 2000s in Kraków and Warsaw, who have talked about a mode of instituting called “Sector Pi,” which would exist in a transversal relation to policed conventions of the bourgeoisie public sphere. Using the irrational immeasurability of pi, whose digits stretch out infinitely (3.14159265358979…), to signify a surplus sociality has allowed Sector Pi to distinguish itself from the so-called Third Sector composed of nongovernmental organizations, which, according to Janek Sowa, a social theoretician and member of Goldex Poldex, are frequently subdued by market logic or governmental agendas.30</w:t>
      </w:r>
    </w:p>
    <w:p w14:paraId="134E090F" w14:textId="77777777" w:rsidR="009E680A" w:rsidRPr="000A7573" w:rsidRDefault="009E680A" w:rsidP="009E680A">
      <w:pPr>
        <w:rPr>
          <w:rFonts w:ascii="OpenDyslexic 3" w:hAnsi="OpenDyslexic 3"/>
          <w:sz w:val="14"/>
        </w:rPr>
      </w:pPr>
      <w:r w:rsidRPr="000A7573">
        <w:rPr>
          <w:rFonts w:ascii="OpenDyslexic 3" w:hAnsi="OpenDyslexic 3"/>
          <w:u w:val="single"/>
        </w:rPr>
        <w:t xml:space="preserve">The recent wave of </w:t>
      </w:r>
      <w:r w:rsidRPr="000A7573">
        <w:rPr>
          <w:rStyle w:val="Emphasis"/>
          <w:rFonts w:ascii="OpenDyslexic 3" w:hAnsi="OpenDyslexic 3"/>
          <w:highlight w:val="cyan"/>
        </w:rPr>
        <w:t>art strikes</w:t>
      </w:r>
      <w:r w:rsidRPr="000A7573">
        <w:rPr>
          <w:rFonts w:ascii="OpenDyslexic 3" w:hAnsi="OpenDyslexic 3"/>
          <w:u w:val="single"/>
        </w:rPr>
        <w:t xml:space="preserve">, occupations, and boycotts </w:t>
      </w:r>
      <w:r w:rsidRPr="000A7573">
        <w:rPr>
          <w:rStyle w:val="Emphasis"/>
          <w:rFonts w:ascii="OpenDyslexic 3" w:hAnsi="OpenDyslexic 3"/>
          <w:highlight w:val="cyan"/>
        </w:rPr>
        <w:t>shifts</w:t>
      </w:r>
      <w:r w:rsidRPr="000A7573">
        <w:rPr>
          <w:rFonts w:ascii="OpenDyslexic 3" w:hAnsi="OpenDyslexic 3"/>
          <w:u w:val="single"/>
        </w:rPr>
        <w:t xml:space="preserve"> the </w:t>
      </w:r>
      <w:r w:rsidRPr="000A7573">
        <w:rPr>
          <w:rStyle w:val="Emphasis"/>
          <w:rFonts w:ascii="OpenDyslexic 3" w:hAnsi="OpenDyslexic 3"/>
          <w:highlight w:val="cyan"/>
        </w:rPr>
        <w:t>focus</w:t>
      </w:r>
      <w:r w:rsidRPr="000A7573">
        <w:rPr>
          <w:rFonts w:ascii="OpenDyslexic 3" w:hAnsi="OpenDyslexic 3"/>
          <w:u w:val="single"/>
        </w:rPr>
        <w:t xml:space="preserve"> away </w:t>
      </w:r>
      <w:r w:rsidRPr="000A7573">
        <w:rPr>
          <w:rStyle w:val="Emphasis"/>
          <w:rFonts w:ascii="OpenDyslexic 3" w:hAnsi="OpenDyslexic 3"/>
          <w:highlight w:val="cyan"/>
        </w:rPr>
        <w:t>from</w:t>
      </w:r>
      <w:r w:rsidRPr="000A7573">
        <w:rPr>
          <w:rFonts w:ascii="OpenDyslexic 3" w:hAnsi="OpenDyslexic 3"/>
          <w:u w:val="single"/>
        </w:rPr>
        <w:t xml:space="preserve"> a </w:t>
      </w:r>
      <w:r w:rsidRPr="000A7573">
        <w:rPr>
          <w:rStyle w:val="Emphasis"/>
          <w:rFonts w:ascii="OpenDyslexic 3" w:hAnsi="OpenDyslexic 3"/>
        </w:rPr>
        <w:t>singular</w:t>
      </w:r>
      <w:r w:rsidRPr="000A7573">
        <w:rPr>
          <w:rStyle w:val="Emphasis"/>
          <w:rFonts w:ascii="OpenDyslexic 3" w:hAnsi="OpenDyslexic 3"/>
          <w:highlight w:val="cyan"/>
        </w:rPr>
        <w:t xml:space="preserve"> institution</w:t>
      </w:r>
      <w:r w:rsidRPr="000A7573">
        <w:rPr>
          <w:rFonts w:ascii="OpenDyslexic 3" w:hAnsi="OpenDyslexic 3"/>
          <w:highlight w:val="cyan"/>
          <w:u w:val="single"/>
        </w:rPr>
        <w:t xml:space="preserve"> to</w:t>
      </w:r>
      <w:r w:rsidRPr="000A7573">
        <w:rPr>
          <w:rFonts w:ascii="OpenDyslexic 3" w:hAnsi="OpenDyslexic 3"/>
          <w:u w:val="single"/>
        </w:rPr>
        <w:t xml:space="preserve"> the larger </w:t>
      </w:r>
      <w:r w:rsidRPr="000A7573">
        <w:rPr>
          <w:rStyle w:val="Emphasis"/>
          <w:rFonts w:ascii="OpenDyslexic 3" w:hAnsi="OpenDyslexic 3"/>
        </w:rPr>
        <w:t>landscape</w:t>
      </w:r>
      <w:r w:rsidRPr="000A7573">
        <w:rPr>
          <w:rFonts w:ascii="OpenDyslexic 3" w:hAnsi="OpenDyslexic 3"/>
          <w:u w:val="single"/>
        </w:rPr>
        <w:t xml:space="preserve"> of their </w:t>
      </w:r>
      <w:r w:rsidRPr="000A7573">
        <w:rPr>
          <w:rStyle w:val="Emphasis"/>
          <w:rFonts w:ascii="OpenDyslexic 3" w:hAnsi="OpenDyslexic 3"/>
          <w:highlight w:val="cyan"/>
        </w:rPr>
        <w:t>interlocking configuration</w:t>
      </w:r>
      <w:r w:rsidRPr="000A7573">
        <w:rPr>
          <w:rFonts w:ascii="OpenDyslexic 3" w:hAnsi="OpenDyslexic 3"/>
          <w:u w:val="single"/>
        </w:rPr>
        <w:t xml:space="preserve">. There is always more than one patainstitution, and </w:t>
      </w:r>
      <w:r w:rsidRPr="000A7573">
        <w:rPr>
          <w:rStyle w:val="Emphasis"/>
          <w:rFonts w:ascii="OpenDyslexic 3" w:hAnsi="OpenDyslexic 3"/>
        </w:rPr>
        <w:t>monster institutions</w:t>
      </w:r>
      <w:r w:rsidRPr="000A7573">
        <w:rPr>
          <w:rFonts w:ascii="OpenDyslexic 3" w:hAnsi="OpenDyslexic 3"/>
          <w:u w:val="single"/>
        </w:rPr>
        <w:t xml:space="preserve"> come in </w:t>
      </w:r>
      <w:r w:rsidRPr="000A7573">
        <w:rPr>
          <w:rStyle w:val="Emphasis"/>
          <w:rFonts w:ascii="OpenDyslexic 3" w:hAnsi="OpenDyslexic 3"/>
        </w:rPr>
        <w:t>swarms</w:t>
      </w:r>
      <w:r w:rsidRPr="000A7573">
        <w:rPr>
          <w:rFonts w:ascii="OpenDyslexic 3" w:hAnsi="OpenDyslexic 3"/>
          <w:u w:val="single"/>
        </w:rPr>
        <w:t xml:space="preserve">, </w:t>
      </w:r>
      <w:r w:rsidRPr="000A7573">
        <w:rPr>
          <w:rStyle w:val="Emphasis"/>
          <w:rFonts w:ascii="OpenDyslexic 3" w:hAnsi="OpenDyslexic 3"/>
        </w:rPr>
        <w:t>networks</w:t>
      </w:r>
      <w:r w:rsidRPr="000A7573">
        <w:rPr>
          <w:rFonts w:ascii="OpenDyslexic 3" w:hAnsi="OpenDyslexic 3"/>
          <w:u w:val="single"/>
        </w:rPr>
        <w:t xml:space="preserve">, </w:t>
      </w:r>
      <w:r w:rsidRPr="000A7573">
        <w:rPr>
          <w:rStyle w:val="Emphasis"/>
          <w:rFonts w:ascii="OpenDyslexic 3" w:hAnsi="OpenDyslexic 3"/>
        </w:rPr>
        <w:t>assemblies</w:t>
      </w:r>
      <w:r w:rsidRPr="000A7573">
        <w:rPr>
          <w:rFonts w:ascii="OpenDyslexic 3" w:hAnsi="OpenDyslexic 3"/>
          <w:sz w:val="14"/>
        </w:rPr>
        <w:t xml:space="preserve">. That’s what makes them monstrous. </w:t>
      </w:r>
      <w:r w:rsidRPr="000A7573">
        <w:rPr>
          <w:rStyle w:val="Emphasis"/>
          <w:rFonts w:ascii="OpenDyslexic 3" w:hAnsi="OpenDyslexic 3"/>
          <w:highlight w:val="cyan"/>
        </w:rPr>
        <w:t>During strikes</w:t>
      </w:r>
      <w:r w:rsidRPr="000A7573">
        <w:rPr>
          <w:rFonts w:ascii="OpenDyslexic 3" w:hAnsi="OpenDyslexic 3"/>
          <w:u w:val="single"/>
        </w:rPr>
        <w:t xml:space="preserve">, boycotts, and occupations, </w:t>
      </w:r>
      <w:r w:rsidRPr="000A7573">
        <w:rPr>
          <w:rStyle w:val="Emphasis"/>
          <w:rFonts w:ascii="OpenDyslexic 3" w:hAnsi="OpenDyslexic 3"/>
          <w:highlight w:val="cyan"/>
        </w:rPr>
        <w:t>artistic dark matter glows</w:t>
      </w:r>
      <w:r w:rsidRPr="000A7573">
        <w:rPr>
          <w:rFonts w:ascii="OpenDyslexic 3" w:hAnsi="OpenDyslexic 3"/>
          <w:u w:val="single"/>
        </w:rPr>
        <w:t xml:space="preserve">. Its molecular </w:t>
      </w:r>
      <w:r w:rsidRPr="000A7573">
        <w:rPr>
          <w:rStyle w:val="Emphasis"/>
          <w:rFonts w:ascii="OpenDyslexic 3" w:hAnsi="OpenDyslexic 3"/>
          <w:highlight w:val="cyan"/>
        </w:rPr>
        <w:t>motion</w:t>
      </w:r>
      <w:r w:rsidRPr="000A7573">
        <w:rPr>
          <w:rFonts w:ascii="OpenDyslexic 3" w:hAnsi="OpenDyslexic 3"/>
          <w:highlight w:val="cyan"/>
          <w:u w:val="single"/>
        </w:rPr>
        <w:t xml:space="preserve"> </w:t>
      </w:r>
      <w:r w:rsidRPr="000A7573">
        <w:rPr>
          <w:rStyle w:val="Emphasis"/>
          <w:rFonts w:ascii="OpenDyslexic 3" w:hAnsi="OpenDyslexic 3"/>
          <w:highlight w:val="cyan"/>
        </w:rPr>
        <w:t>accelerates</w:t>
      </w:r>
      <w:r w:rsidRPr="000A7573">
        <w:rPr>
          <w:rFonts w:ascii="OpenDyslexic 3" w:hAnsi="OpenDyslexic 3"/>
          <w:highlight w:val="cyan"/>
          <w:u w:val="single"/>
        </w:rPr>
        <w:t xml:space="preserve"> </w:t>
      </w:r>
      <w:r w:rsidRPr="000A7573">
        <w:rPr>
          <w:rStyle w:val="Emphasis"/>
          <w:rFonts w:ascii="OpenDyslexic 3" w:hAnsi="OpenDyslexic 3"/>
          <w:highlight w:val="cyan"/>
        </w:rPr>
        <w:t>until</w:t>
      </w:r>
      <w:r w:rsidRPr="000A7573">
        <w:rPr>
          <w:rFonts w:ascii="OpenDyslexic 3" w:hAnsi="OpenDyslexic 3"/>
          <w:u w:val="single"/>
        </w:rPr>
        <w:t xml:space="preserve"> the moment of </w:t>
      </w:r>
      <w:r w:rsidRPr="000A7573">
        <w:rPr>
          <w:rStyle w:val="Emphasis"/>
          <w:rFonts w:ascii="OpenDyslexic 3" w:hAnsi="OpenDyslexic 3"/>
          <w:highlight w:val="cyan"/>
        </w:rPr>
        <w:t>fusion</w:t>
      </w:r>
      <w:r w:rsidRPr="000A7573">
        <w:rPr>
          <w:rFonts w:ascii="OpenDyslexic 3" w:hAnsi="OpenDyslexic 3"/>
          <w:u w:val="single"/>
        </w:rPr>
        <w:t xml:space="preserve">, when a </w:t>
      </w:r>
      <w:r w:rsidRPr="000A7573">
        <w:rPr>
          <w:rStyle w:val="Emphasis"/>
          <w:rFonts w:ascii="OpenDyslexic 3" w:hAnsi="OpenDyslexic 3"/>
          <w:highlight w:val="cyan"/>
        </w:rPr>
        <w:t>creative surplus ruptures art circulation</w:t>
      </w:r>
      <w:r w:rsidRPr="000A7573">
        <w:rPr>
          <w:rFonts w:ascii="OpenDyslexic 3" w:hAnsi="OpenDyslexic 3"/>
          <w:u w:val="single"/>
        </w:rPr>
        <w:t xml:space="preserve">, and an immeasurable element of </w:t>
      </w:r>
      <w:r w:rsidRPr="000A7573">
        <w:rPr>
          <w:rStyle w:val="Emphasis"/>
          <w:rFonts w:ascii="OpenDyslexic 3" w:hAnsi="OpenDyslexic 3"/>
          <w:highlight w:val="cyan"/>
        </w:rPr>
        <w:t>social energy</w:t>
      </w:r>
      <w:r w:rsidRPr="000A7573">
        <w:rPr>
          <w:rFonts w:ascii="OpenDyslexic 3" w:hAnsi="OpenDyslexic 3"/>
          <w:highlight w:val="cyan"/>
          <w:u w:val="single"/>
        </w:rPr>
        <w:t xml:space="preserve"> is released that </w:t>
      </w:r>
      <w:r w:rsidRPr="000A7573">
        <w:rPr>
          <w:rStyle w:val="Emphasis"/>
          <w:rFonts w:ascii="OpenDyslexic 3" w:hAnsi="OpenDyslexic 3"/>
          <w:highlight w:val="cyan"/>
        </w:rPr>
        <w:t>begins</w:t>
      </w:r>
      <w:r w:rsidRPr="000A7573">
        <w:rPr>
          <w:rFonts w:ascii="OpenDyslexic 3" w:hAnsi="OpenDyslexic 3"/>
          <w:u w:val="single"/>
        </w:rPr>
        <w:t xml:space="preserve"> the work of </w:t>
      </w:r>
      <w:r w:rsidRPr="000A7573">
        <w:rPr>
          <w:rStyle w:val="Emphasis"/>
          <w:rFonts w:ascii="OpenDyslexic 3" w:hAnsi="OpenDyslexic 3"/>
          <w:highlight w:val="cyan"/>
        </w:rPr>
        <w:t>constituting</w:t>
      </w:r>
      <w:r w:rsidRPr="000A7573">
        <w:rPr>
          <w:rFonts w:ascii="OpenDyslexic 3" w:hAnsi="OpenDyslexic 3"/>
          <w:highlight w:val="cyan"/>
          <w:u w:val="single"/>
        </w:rPr>
        <w:t xml:space="preserve"> </w:t>
      </w:r>
      <w:r w:rsidRPr="000A7573">
        <w:rPr>
          <w:rStyle w:val="Emphasis"/>
          <w:rFonts w:ascii="OpenDyslexic 3" w:hAnsi="OpenDyslexic 3"/>
          <w:highlight w:val="cyan"/>
        </w:rPr>
        <w:t>new</w:t>
      </w:r>
      <w:r w:rsidRPr="000A7573">
        <w:rPr>
          <w:rFonts w:ascii="OpenDyslexic 3" w:hAnsi="OpenDyslexic 3"/>
          <w:u w:val="single"/>
        </w:rPr>
        <w:t xml:space="preserve"> institutional </w:t>
      </w:r>
      <w:r w:rsidRPr="000A7573">
        <w:rPr>
          <w:rStyle w:val="Emphasis"/>
          <w:rFonts w:ascii="OpenDyslexic 3" w:hAnsi="OpenDyslexic 3"/>
          <w:highlight w:val="cyan"/>
        </w:rPr>
        <w:t>configurations</w:t>
      </w:r>
      <w:r w:rsidRPr="000A7573">
        <w:rPr>
          <w:rFonts w:ascii="OpenDyslexic 3" w:hAnsi="OpenDyslexic 3"/>
          <w:u w:val="single"/>
        </w:rPr>
        <w:t xml:space="preserve"> and revamping existing institutions in the spirit of the commons.</w:t>
      </w:r>
      <w:r w:rsidRPr="000A7573">
        <w:rPr>
          <w:rFonts w:ascii="OpenDyslexic 3" w:hAnsi="OpenDyslexic 3"/>
          <w:sz w:val="14"/>
        </w:rPr>
        <w:t xml:space="preserve"> If one were to trace back far enough the history of progressive public institutions, associations, and institutes, one would eventually locate their origins in a similar set of events. </w:t>
      </w:r>
      <w:r w:rsidRPr="000A7573">
        <w:rPr>
          <w:rFonts w:ascii="OpenDyslexic 3" w:hAnsi="OpenDyslexic 3"/>
          <w:u w:val="single"/>
        </w:rPr>
        <w:t xml:space="preserve">Social movements, </w:t>
      </w:r>
      <w:r w:rsidRPr="000A7573">
        <w:rPr>
          <w:rStyle w:val="Emphasis"/>
          <w:rFonts w:ascii="OpenDyslexic 3" w:hAnsi="OpenDyslexic 3"/>
          <w:highlight w:val="cyan"/>
        </w:rPr>
        <w:t>striking collectives</w:t>
      </w:r>
      <w:r w:rsidRPr="000A7573">
        <w:rPr>
          <w:rFonts w:ascii="OpenDyslexic 3" w:hAnsi="OpenDyslexic 3"/>
          <w:u w:val="single"/>
        </w:rPr>
        <w:t xml:space="preserve">, and political groupings are </w:t>
      </w:r>
      <w:r w:rsidRPr="000A7573">
        <w:rPr>
          <w:rStyle w:val="Emphasis"/>
          <w:rFonts w:ascii="OpenDyslexic 3" w:hAnsi="OpenDyslexic 3"/>
          <w:highlight w:val="cyan"/>
        </w:rPr>
        <w:t>always</w:t>
      </w:r>
      <w:r w:rsidRPr="000A7573">
        <w:rPr>
          <w:rFonts w:ascii="OpenDyslexic 3" w:hAnsi="OpenDyslexic 3"/>
          <w:highlight w:val="cyan"/>
          <w:u w:val="single"/>
        </w:rPr>
        <w:t xml:space="preserve"> the </w:t>
      </w:r>
      <w:r w:rsidRPr="000A7573">
        <w:rPr>
          <w:rStyle w:val="Emphasis"/>
          <w:rFonts w:ascii="OpenDyslexic 3" w:hAnsi="OpenDyslexic 3"/>
          <w:highlight w:val="cyan"/>
        </w:rPr>
        <w:t>catalyst</w:t>
      </w:r>
      <w:r w:rsidRPr="000A7573">
        <w:rPr>
          <w:rFonts w:ascii="OpenDyslexic 3" w:hAnsi="OpenDyslexic 3"/>
          <w:u w:val="single"/>
        </w:rPr>
        <w:t xml:space="preserve"> behind the progressive revamping of institutions, spurring the birth of new formats.</w:t>
      </w:r>
      <w:r w:rsidRPr="000A7573">
        <w:rPr>
          <w:rFonts w:ascii="OpenDyslexic 3" w:hAnsi="OpenDyslexic 3"/>
          <w:sz w:val="14"/>
        </w:rPr>
        <w:t xml:space="preserve"> It is not the charity of the upper classes but rather sustained pressure from below that democratized universities, museums, and hospitals.</w:t>
      </w:r>
    </w:p>
    <w:p w14:paraId="33BE48EF" w14:textId="77777777" w:rsidR="009E680A" w:rsidRPr="000A7573" w:rsidRDefault="009E680A" w:rsidP="009E680A">
      <w:pPr>
        <w:rPr>
          <w:rFonts w:ascii="OpenDyslexic 3" w:hAnsi="OpenDyslexic 3"/>
          <w:sz w:val="14"/>
        </w:rPr>
      </w:pPr>
      <w:r w:rsidRPr="000A7573">
        <w:rPr>
          <w:rFonts w:ascii="OpenDyslexic 3" w:hAnsi="OpenDyslexic 3"/>
          <w:sz w:val="14"/>
        </w:rPr>
        <w:t xml:space="preserve">In the context of the art world, </w:t>
      </w:r>
      <w:r w:rsidRPr="000A7573">
        <w:rPr>
          <w:rStyle w:val="Emphasis"/>
          <w:rFonts w:ascii="OpenDyslexic 3" w:hAnsi="OpenDyslexic 3"/>
        </w:rPr>
        <w:t>exodus</w:t>
      </w:r>
      <w:r w:rsidRPr="000A7573">
        <w:rPr>
          <w:rFonts w:ascii="OpenDyslexic 3" w:hAnsi="OpenDyslexic 3"/>
          <w:u w:val="single"/>
        </w:rPr>
        <w:t xml:space="preserve"> </w:t>
      </w:r>
      <w:r w:rsidRPr="000A7573">
        <w:rPr>
          <w:rStyle w:val="Emphasis"/>
          <w:rFonts w:ascii="OpenDyslexic 3" w:hAnsi="OpenDyslexic 3"/>
          <w:highlight w:val="cyan"/>
        </w:rPr>
        <w:t>represents</w:t>
      </w:r>
      <w:r w:rsidRPr="000A7573">
        <w:rPr>
          <w:rFonts w:ascii="OpenDyslexic 3" w:hAnsi="OpenDyslexic 3"/>
          <w:u w:val="single"/>
        </w:rPr>
        <w:t xml:space="preserve"> less an escape from institutionality than </w:t>
      </w:r>
      <w:r w:rsidRPr="000A7573">
        <w:rPr>
          <w:rStyle w:val="Emphasis"/>
          <w:rFonts w:ascii="OpenDyslexic 3" w:hAnsi="OpenDyslexic 3"/>
          <w:highlight w:val="cyan"/>
        </w:rPr>
        <w:t>suspension</w:t>
      </w:r>
      <w:r w:rsidRPr="000A7573">
        <w:rPr>
          <w:rFonts w:ascii="OpenDyslexic 3" w:hAnsi="OpenDyslexic 3"/>
          <w:highlight w:val="cyan"/>
          <w:u w:val="single"/>
        </w:rPr>
        <w:t xml:space="preserve"> of</w:t>
      </w:r>
      <w:r w:rsidRPr="000A7573">
        <w:rPr>
          <w:rFonts w:ascii="OpenDyslexic 3" w:hAnsi="OpenDyslexic 3"/>
          <w:u w:val="single"/>
        </w:rPr>
        <w:t xml:space="preserve"> its </w:t>
      </w:r>
      <w:r w:rsidRPr="000A7573">
        <w:rPr>
          <w:rStyle w:val="Emphasis"/>
          <w:rFonts w:ascii="OpenDyslexic 3" w:hAnsi="OpenDyslexic 3"/>
          <w:highlight w:val="cyan"/>
        </w:rPr>
        <w:t>politically compromised forms</w:t>
      </w:r>
      <w:r w:rsidRPr="000A7573">
        <w:rPr>
          <w:rFonts w:ascii="OpenDyslexic 3" w:hAnsi="OpenDyslexic 3"/>
          <w:u w:val="single"/>
        </w:rPr>
        <w:t xml:space="preserve">: a </w:t>
      </w:r>
      <w:r w:rsidRPr="000A7573">
        <w:rPr>
          <w:rStyle w:val="Emphasis"/>
          <w:rFonts w:ascii="OpenDyslexic 3" w:hAnsi="OpenDyslexic 3"/>
        </w:rPr>
        <w:t>performative attempt</w:t>
      </w:r>
      <w:r w:rsidRPr="000A7573">
        <w:rPr>
          <w:rFonts w:ascii="OpenDyslexic 3" w:hAnsi="OpenDyslexic 3"/>
          <w:u w:val="single"/>
        </w:rPr>
        <w:t xml:space="preserve"> at </w:t>
      </w:r>
      <w:r w:rsidRPr="000A7573">
        <w:rPr>
          <w:rStyle w:val="Emphasis"/>
          <w:rFonts w:ascii="OpenDyslexic 3" w:hAnsi="OpenDyslexic 3"/>
          <w:highlight w:val="cyan"/>
        </w:rPr>
        <w:t>rehearsing</w:t>
      </w:r>
      <w:r w:rsidRPr="000A7573">
        <w:rPr>
          <w:rFonts w:ascii="OpenDyslexic 3" w:hAnsi="OpenDyslexic 3"/>
          <w:highlight w:val="cyan"/>
          <w:u w:val="single"/>
        </w:rPr>
        <w:t xml:space="preserve"> the </w:t>
      </w:r>
      <w:r w:rsidRPr="000A7573">
        <w:rPr>
          <w:rStyle w:val="Emphasis"/>
          <w:rFonts w:ascii="OpenDyslexic 3" w:hAnsi="OpenDyslexic 3"/>
          <w:highlight w:val="cyan"/>
        </w:rPr>
        <w:t>constitution</w:t>
      </w:r>
      <w:r w:rsidRPr="000A7573">
        <w:rPr>
          <w:rFonts w:ascii="OpenDyslexic 3" w:hAnsi="OpenDyslexic 3"/>
          <w:highlight w:val="cyan"/>
          <w:u w:val="single"/>
        </w:rPr>
        <w:t xml:space="preserve"> of </w:t>
      </w:r>
      <w:r w:rsidRPr="000A7573">
        <w:rPr>
          <w:rStyle w:val="Emphasis"/>
          <w:rFonts w:ascii="OpenDyslexic 3" w:hAnsi="OpenDyslexic 3"/>
          <w:highlight w:val="cyan"/>
        </w:rPr>
        <w:t>new</w:t>
      </w:r>
      <w:r w:rsidRPr="000A7573">
        <w:rPr>
          <w:rFonts w:ascii="OpenDyslexic 3" w:hAnsi="OpenDyslexic 3"/>
          <w:u w:val="single"/>
        </w:rPr>
        <w:t xml:space="preserve"> institutional </w:t>
      </w:r>
      <w:r w:rsidRPr="000A7573">
        <w:rPr>
          <w:rStyle w:val="Emphasis"/>
          <w:rFonts w:ascii="OpenDyslexic 3" w:hAnsi="OpenDyslexic 3"/>
          <w:highlight w:val="cyan"/>
        </w:rPr>
        <w:t>frameworks</w:t>
      </w:r>
      <w:r w:rsidRPr="000A7573">
        <w:rPr>
          <w:rFonts w:ascii="OpenDyslexic 3" w:hAnsi="OpenDyslexic 3"/>
          <w:u w:val="single"/>
        </w:rPr>
        <w:t xml:space="preserve">, alternative to the ones linking corporate museums, large artistic events, and international art fairs. Such </w:t>
      </w:r>
      <w:r w:rsidRPr="000A7573">
        <w:rPr>
          <w:rStyle w:val="Emphasis"/>
          <w:rFonts w:ascii="OpenDyslexic 3" w:hAnsi="OpenDyslexic 3"/>
        </w:rPr>
        <w:t>emergent assemblages</w:t>
      </w:r>
      <w:r w:rsidRPr="000A7573">
        <w:rPr>
          <w:rFonts w:ascii="OpenDyslexic 3" w:hAnsi="OpenDyslexic 3"/>
          <w:u w:val="single"/>
        </w:rPr>
        <w:t xml:space="preserve"> might include both informal collectives and public institutions, who </w:t>
      </w:r>
      <w:r w:rsidRPr="000A7573">
        <w:rPr>
          <w:rStyle w:val="Emphasis"/>
          <w:rFonts w:ascii="OpenDyslexic 3" w:hAnsi="OpenDyslexic 3"/>
        </w:rPr>
        <w:t>transform</w:t>
      </w:r>
      <w:r w:rsidRPr="000A7573">
        <w:rPr>
          <w:rFonts w:ascii="OpenDyslexic 3" w:hAnsi="OpenDyslexic 3"/>
          <w:u w:val="single"/>
        </w:rPr>
        <w:t xml:space="preserve"> themselves in a </w:t>
      </w:r>
      <w:r w:rsidRPr="000A7573">
        <w:rPr>
          <w:rStyle w:val="Emphasis"/>
          <w:rFonts w:ascii="OpenDyslexic 3" w:hAnsi="OpenDyslexic 3"/>
        </w:rPr>
        <w:t>process</w:t>
      </w:r>
      <w:r w:rsidRPr="000A7573">
        <w:rPr>
          <w:rFonts w:ascii="OpenDyslexic 3" w:hAnsi="OpenDyslexic 3"/>
          <w:u w:val="single"/>
        </w:rPr>
        <w:t xml:space="preserve"> of </w:t>
      </w:r>
      <w:r w:rsidRPr="000A7573">
        <w:rPr>
          <w:rStyle w:val="Emphasis"/>
          <w:rFonts w:ascii="OpenDyslexic 3" w:hAnsi="OpenDyslexic 3"/>
        </w:rPr>
        <w:t>transversal</w:t>
      </w:r>
      <w:r w:rsidRPr="000A7573">
        <w:rPr>
          <w:rFonts w:ascii="OpenDyslexic 3" w:hAnsi="OpenDyslexic 3"/>
          <w:u w:val="single"/>
        </w:rPr>
        <w:t xml:space="preserve"> </w:t>
      </w:r>
      <w:r w:rsidRPr="000A7573">
        <w:rPr>
          <w:rStyle w:val="Emphasis"/>
          <w:rFonts w:ascii="OpenDyslexic 3" w:hAnsi="OpenDyslexic 3"/>
        </w:rPr>
        <w:t>exchange</w:t>
      </w:r>
      <w:r w:rsidRPr="000A7573">
        <w:rPr>
          <w:rFonts w:ascii="OpenDyslexic 3" w:hAnsi="OpenDyslexic 3"/>
          <w:u w:val="single"/>
        </w:rPr>
        <w:t xml:space="preserve"> and </w:t>
      </w:r>
      <w:r w:rsidRPr="000A7573">
        <w:rPr>
          <w:rStyle w:val="Emphasis"/>
          <w:rFonts w:ascii="OpenDyslexic 3" w:hAnsi="OpenDyslexic 3"/>
        </w:rPr>
        <w:t>friction</w:t>
      </w:r>
      <w:r w:rsidRPr="000A7573">
        <w:rPr>
          <w:rFonts w:ascii="OpenDyslexic 3" w:hAnsi="OpenDyslexic 3"/>
          <w:u w:val="single"/>
        </w:rPr>
        <w:t xml:space="preserve">, </w:t>
      </w:r>
      <w:r w:rsidRPr="000A7573">
        <w:rPr>
          <w:rStyle w:val="Emphasis"/>
          <w:rFonts w:ascii="OpenDyslexic 3" w:hAnsi="OpenDyslexic 3"/>
        </w:rPr>
        <w:t>creating</w:t>
      </w:r>
      <w:r w:rsidRPr="000A7573">
        <w:rPr>
          <w:rFonts w:ascii="OpenDyslexic 3" w:hAnsi="OpenDyslexic 3"/>
          <w:u w:val="single"/>
        </w:rPr>
        <w:t xml:space="preserve"> </w:t>
      </w:r>
      <w:r w:rsidRPr="000A7573">
        <w:rPr>
          <w:rStyle w:val="Emphasis"/>
          <w:rFonts w:ascii="OpenDyslexic 3" w:hAnsi="OpenDyslexic 3"/>
        </w:rPr>
        <w:t>new ways</w:t>
      </w:r>
      <w:r w:rsidRPr="000A7573">
        <w:rPr>
          <w:rFonts w:ascii="OpenDyslexic 3" w:hAnsi="OpenDyslexic 3"/>
          <w:u w:val="single"/>
        </w:rPr>
        <w:t xml:space="preserve"> of </w:t>
      </w:r>
      <w:r w:rsidRPr="000A7573">
        <w:rPr>
          <w:rStyle w:val="Emphasis"/>
          <w:rFonts w:ascii="OpenDyslexic 3" w:hAnsi="OpenDyslexic 3"/>
        </w:rPr>
        <w:t>practicing</w:t>
      </w:r>
      <w:r w:rsidRPr="000A7573">
        <w:rPr>
          <w:rFonts w:ascii="OpenDyslexic 3" w:hAnsi="OpenDyslexic 3"/>
          <w:u w:val="single"/>
        </w:rPr>
        <w:t xml:space="preserve">, </w:t>
      </w:r>
      <w:r w:rsidRPr="000A7573">
        <w:rPr>
          <w:rStyle w:val="Emphasis"/>
          <w:rFonts w:ascii="OpenDyslexic 3" w:hAnsi="OpenDyslexic 3"/>
        </w:rPr>
        <w:t>thinking</w:t>
      </w:r>
      <w:r w:rsidRPr="000A7573">
        <w:rPr>
          <w:rFonts w:ascii="OpenDyslexic 3" w:hAnsi="OpenDyslexic 3"/>
          <w:u w:val="single"/>
        </w:rPr>
        <w:t xml:space="preserve"> about, and </w:t>
      </w:r>
      <w:r w:rsidRPr="000A7573">
        <w:rPr>
          <w:rStyle w:val="Emphasis"/>
          <w:rFonts w:ascii="OpenDyslexic 3" w:hAnsi="OpenDyslexic 3"/>
        </w:rPr>
        <w:t>sustaining</w:t>
      </w:r>
      <w:r w:rsidRPr="000A7573">
        <w:rPr>
          <w:rFonts w:ascii="OpenDyslexic 3" w:hAnsi="OpenDyslexic 3"/>
          <w:u w:val="single"/>
        </w:rPr>
        <w:t xml:space="preserve"> </w:t>
      </w:r>
      <w:r w:rsidRPr="000A7573">
        <w:rPr>
          <w:rStyle w:val="Emphasis"/>
          <w:rFonts w:ascii="OpenDyslexic 3" w:hAnsi="OpenDyslexic 3"/>
        </w:rPr>
        <w:t>art</w:t>
      </w:r>
      <w:r w:rsidRPr="000A7573">
        <w:rPr>
          <w:rFonts w:ascii="OpenDyslexic 3" w:hAnsi="OpenDyslexic 3"/>
          <w:u w:val="single"/>
        </w:rPr>
        <w:t>.</w:t>
      </w:r>
      <w:r w:rsidRPr="000A7573">
        <w:rPr>
          <w:rFonts w:ascii="OpenDyslexic 3" w:hAnsi="OpenDyslexic 3"/>
          <w:sz w:val="14"/>
        </w:rPr>
        <w:t xml:space="preserve"> An alliance of collectives, NGOs, progressive institutions, media outlets, and channels of formal and informal communication created the conditions of possibility for Occupy Wall Street in New York, and these networks reflected the ripples left after Occupy was done. Movements like Occupy have their well-documented legacies, institutional structures, value systems, and aesthetic conventions, which are transversal to the dominant order—neither totally external (unwaveringly oppositional) nor subsumed (pathetically peripheral). Collectives and institutions like Not an Alternative, 16 Beaver, and Creative Time are not located totally outside the art system—however defined—but nor are they subsumed by an inherently corrupted mainstream. When analyzing such situations, one has to maneuver between a Scylla of totalized critique and a Charybdis of a romanticized vision of an institutional outside, a pristine territory of unspoiled righteousness and human spontaneity. </w:t>
      </w:r>
      <w:r w:rsidRPr="000A7573">
        <w:rPr>
          <w:rStyle w:val="Emphasis"/>
          <w:rFonts w:ascii="OpenDyslexic 3" w:hAnsi="OpenDyslexic 3"/>
          <w:highlight w:val="cyan"/>
        </w:rPr>
        <w:t>Strikes</w:t>
      </w:r>
      <w:r w:rsidRPr="000A7573">
        <w:rPr>
          <w:rFonts w:ascii="OpenDyslexic 3" w:hAnsi="OpenDyslexic 3"/>
          <w:u w:val="single"/>
        </w:rPr>
        <w:t xml:space="preserve">, occupations, and boycotts </w:t>
      </w:r>
      <w:r w:rsidRPr="000A7573">
        <w:rPr>
          <w:rFonts w:ascii="OpenDyslexic 3" w:hAnsi="OpenDyslexic 3"/>
          <w:highlight w:val="cyan"/>
          <w:u w:val="single"/>
        </w:rPr>
        <w:t xml:space="preserve">are </w:t>
      </w:r>
      <w:r w:rsidRPr="000A7573">
        <w:rPr>
          <w:rStyle w:val="Emphasis"/>
          <w:rFonts w:ascii="OpenDyslexic 3" w:hAnsi="OpenDyslexic 3"/>
          <w:highlight w:val="cyan"/>
        </w:rPr>
        <w:t>organized</w:t>
      </w:r>
      <w:r w:rsidRPr="000A7573">
        <w:rPr>
          <w:rFonts w:ascii="OpenDyslexic 3" w:hAnsi="OpenDyslexic 3"/>
          <w:highlight w:val="cyan"/>
          <w:u w:val="single"/>
        </w:rPr>
        <w:t xml:space="preserve"> from </w:t>
      </w:r>
      <w:r w:rsidRPr="000A7573">
        <w:rPr>
          <w:rStyle w:val="Emphasis"/>
          <w:rFonts w:ascii="OpenDyslexic 3" w:hAnsi="OpenDyslexic 3"/>
          <w:highlight w:val="cyan"/>
        </w:rPr>
        <w:t>inside</w:t>
      </w:r>
      <w:r w:rsidRPr="000A7573">
        <w:rPr>
          <w:rFonts w:ascii="OpenDyslexic 3" w:hAnsi="OpenDyslexic 3"/>
          <w:highlight w:val="cyan"/>
          <w:u w:val="single"/>
        </w:rPr>
        <w:t xml:space="preserve"> </w:t>
      </w:r>
      <w:r w:rsidRPr="000A7573">
        <w:rPr>
          <w:rStyle w:val="Emphasis"/>
          <w:rFonts w:ascii="OpenDyslexic 3" w:hAnsi="OpenDyslexic 3"/>
          <w:highlight w:val="cyan"/>
        </w:rPr>
        <w:t>contested territory</w:t>
      </w:r>
      <w:r w:rsidRPr="000A7573">
        <w:rPr>
          <w:rFonts w:ascii="OpenDyslexic 3" w:hAnsi="OpenDyslexic 3"/>
          <w:u w:val="single"/>
        </w:rPr>
        <w:t xml:space="preserve">, frequently </w:t>
      </w:r>
      <w:r w:rsidRPr="000A7573">
        <w:rPr>
          <w:rStyle w:val="Emphasis"/>
          <w:rFonts w:ascii="OpenDyslexic 3" w:hAnsi="OpenDyslexic 3"/>
          <w:highlight w:val="cyan"/>
        </w:rPr>
        <w:t>making use</w:t>
      </w:r>
      <w:r w:rsidRPr="000A7573">
        <w:rPr>
          <w:rFonts w:ascii="OpenDyslexic 3" w:hAnsi="OpenDyslexic 3"/>
          <w:highlight w:val="cyan"/>
          <w:u w:val="single"/>
        </w:rPr>
        <w:t xml:space="preserve"> of </w:t>
      </w:r>
      <w:r w:rsidRPr="000A7573">
        <w:rPr>
          <w:rStyle w:val="Emphasis"/>
          <w:rFonts w:ascii="OpenDyslexic 3" w:hAnsi="OpenDyslexic 3"/>
          <w:highlight w:val="cyan"/>
        </w:rPr>
        <w:t>resources</w:t>
      </w:r>
      <w:r w:rsidRPr="000A7573">
        <w:rPr>
          <w:rFonts w:ascii="OpenDyslexic 3" w:hAnsi="OpenDyslexic 3"/>
          <w:highlight w:val="cyan"/>
          <w:u w:val="single"/>
        </w:rPr>
        <w:t xml:space="preserve">, </w:t>
      </w:r>
      <w:r w:rsidRPr="000A7573">
        <w:rPr>
          <w:rStyle w:val="Emphasis"/>
          <w:rFonts w:ascii="OpenDyslexic 3" w:hAnsi="OpenDyslexic 3"/>
          <w:highlight w:val="cyan"/>
        </w:rPr>
        <w:t>institutions</w:t>
      </w:r>
      <w:r w:rsidRPr="000A7573">
        <w:rPr>
          <w:rFonts w:ascii="OpenDyslexic 3" w:hAnsi="OpenDyslexic 3"/>
          <w:highlight w:val="cyan"/>
          <w:u w:val="single"/>
        </w:rPr>
        <w:t xml:space="preserve">, and </w:t>
      </w:r>
      <w:r w:rsidRPr="000A7573">
        <w:rPr>
          <w:rStyle w:val="Emphasis"/>
          <w:rFonts w:ascii="OpenDyslexic 3" w:hAnsi="OpenDyslexic 3"/>
          <w:highlight w:val="cyan"/>
        </w:rPr>
        <w:t xml:space="preserve">agents </w:t>
      </w:r>
      <w:r w:rsidRPr="000A7573">
        <w:rPr>
          <w:rStyle w:val="Emphasis"/>
          <w:rFonts w:ascii="OpenDyslexic 3" w:hAnsi="OpenDyslexic 3"/>
        </w:rPr>
        <w:t>specific</w:t>
      </w:r>
      <w:r w:rsidRPr="000A7573">
        <w:rPr>
          <w:rFonts w:ascii="OpenDyslexic 3" w:hAnsi="OpenDyslexic 3"/>
          <w:u w:val="single"/>
        </w:rPr>
        <w:t xml:space="preserve"> to it, slightly yet significantly </w:t>
      </w:r>
      <w:r w:rsidRPr="000A7573">
        <w:rPr>
          <w:rStyle w:val="Emphasis"/>
          <w:rFonts w:ascii="OpenDyslexic 3" w:hAnsi="OpenDyslexic 3"/>
          <w:highlight w:val="cyan"/>
        </w:rPr>
        <w:t>transforming</w:t>
      </w:r>
      <w:r w:rsidRPr="000A7573">
        <w:rPr>
          <w:rFonts w:ascii="OpenDyslexic 3" w:hAnsi="OpenDyslexic 3"/>
          <w:highlight w:val="cyan"/>
          <w:u w:val="single"/>
        </w:rPr>
        <w:t xml:space="preserve"> </w:t>
      </w:r>
      <w:r w:rsidRPr="000A7573">
        <w:rPr>
          <w:rFonts w:ascii="OpenDyslexic 3" w:hAnsi="OpenDyslexic 3"/>
          <w:u w:val="single"/>
        </w:rPr>
        <w:t>the</w:t>
      </w:r>
      <w:r w:rsidRPr="000A7573">
        <w:rPr>
          <w:rStyle w:val="Emphasis"/>
          <w:rFonts w:ascii="OpenDyslexic 3" w:hAnsi="OpenDyslexic 3"/>
        </w:rPr>
        <w:t xml:space="preserve"> </w:t>
      </w:r>
      <w:r w:rsidRPr="000A7573">
        <w:rPr>
          <w:rStyle w:val="Emphasis"/>
          <w:rFonts w:ascii="OpenDyslexic 3" w:hAnsi="OpenDyslexic 3"/>
          <w:highlight w:val="cyan"/>
        </w:rPr>
        <w:t>orderings of these assemblages.</w:t>
      </w:r>
    </w:p>
    <w:p w14:paraId="2600D36A" w14:textId="77777777" w:rsidR="009E680A" w:rsidRPr="000A7573" w:rsidRDefault="009E680A" w:rsidP="009E680A">
      <w:pPr>
        <w:rPr>
          <w:rFonts w:ascii="OpenDyslexic 3" w:hAnsi="OpenDyslexic 3"/>
          <w:sz w:val="14"/>
        </w:rPr>
      </w:pPr>
      <w:r w:rsidRPr="000A7573">
        <w:rPr>
          <w:rFonts w:ascii="OpenDyslexic 3" w:hAnsi="OpenDyslexic 3"/>
          <w:sz w:val="14"/>
        </w:rPr>
        <w:t xml:space="preserve">The Polish Day Without Art would not have happened if organizers were unsuccessful in their attempts to harness the support of both rank-and-file of art workers and more celebrated artists and public institutions. </w:t>
      </w:r>
      <w:r w:rsidRPr="000A7573">
        <w:rPr>
          <w:rFonts w:ascii="OpenDyslexic 3" w:hAnsi="OpenDyslexic 3"/>
          <w:u w:val="single"/>
        </w:rPr>
        <w:t xml:space="preserve">The significant </w:t>
      </w:r>
      <w:r w:rsidRPr="000A7573">
        <w:rPr>
          <w:rStyle w:val="Emphasis"/>
          <w:rFonts w:ascii="OpenDyslexic 3" w:hAnsi="OpenDyslexic 3"/>
        </w:rPr>
        <w:t>recomposition</w:t>
      </w:r>
      <w:r w:rsidRPr="000A7573">
        <w:rPr>
          <w:rFonts w:ascii="OpenDyslexic 3" w:hAnsi="OpenDyslexic 3"/>
          <w:u w:val="single"/>
        </w:rPr>
        <w:t xml:space="preserve"> of the local art scene that followed in the </w:t>
      </w:r>
      <w:r w:rsidRPr="000A7573">
        <w:rPr>
          <w:rStyle w:val="Emphasis"/>
          <w:rFonts w:ascii="OpenDyslexic 3" w:hAnsi="OpenDyslexic 3"/>
        </w:rPr>
        <w:t>wake</w:t>
      </w:r>
      <w:r w:rsidRPr="000A7573">
        <w:rPr>
          <w:rFonts w:ascii="OpenDyslexic 3" w:hAnsi="OpenDyslexic 3"/>
          <w:u w:val="single"/>
        </w:rPr>
        <w:t xml:space="preserve"> of the </w:t>
      </w:r>
      <w:r w:rsidRPr="000A7573">
        <w:rPr>
          <w:rStyle w:val="Emphasis"/>
          <w:rFonts w:ascii="OpenDyslexic 3" w:hAnsi="OpenDyslexic 3"/>
        </w:rPr>
        <w:t>art strike</w:t>
      </w:r>
      <w:r w:rsidRPr="000A7573">
        <w:rPr>
          <w:rFonts w:ascii="OpenDyslexic 3" w:hAnsi="OpenDyslexic 3"/>
          <w:u w:val="single"/>
        </w:rPr>
        <w:t xml:space="preserve"> would </w:t>
      </w:r>
      <w:r w:rsidRPr="000A7573">
        <w:rPr>
          <w:rStyle w:val="Emphasis"/>
          <w:rFonts w:ascii="OpenDyslexic 3" w:hAnsi="OpenDyslexic 3"/>
        </w:rPr>
        <w:t>not</w:t>
      </w:r>
      <w:r w:rsidRPr="000A7573">
        <w:rPr>
          <w:rFonts w:ascii="OpenDyslexic 3" w:hAnsi="OpenDyslexic 3"/>
          <w:u w:val="single"/>
        </w:rPr>
        <w:t xml:space="preserve"> have been </w:t>
      </w:r>
      <w:r w:rsidRPr="000A7573">
        <w:rPr>
          <w:rStyle w:val="Emphasis"/>
          <w:rFonts w:ascii="OpenDyslexic 3" w:hAnsi="OpenDyslexic 3"/>
        </w:rPr>
        <w:t>possible</w:t>
      </w:r>
      <w:r w:rsidRPr="000A7573">
        <w:rPr>
          <w:rFonts w:ascii="OpenDyslexic 3" w:hAnsi="OpenDyslexic 3"/>
          <w:u w:val="single"/>
        </w:rPr>
        <w:t xml:space="preserve"> </w:t>
      </w:r>
      <w:r w:rsidRPr="000A7573">
        <w:rPr>
          <w:rStyle w:val="Emphasis"/>
          <w:rFonts w:ascii="OpenDyslexic 3" w:hAnsi="OpenDyslexic 3"/>
        </w:rPr>
        <w:t>without</w:t>
      </w:r>
      <w:r w:rsidRPr="000A7573">
        <w:rPr>
          <w:rFonts w:ascii="OpenDyslexic 3" w:hAnsi="OpenDyslexic 3"/>
          <w:u w:val="single"/>
        </w:rPr>
        <w:t xml:space="preserve"> this </w:t>
      </w:r>
      <w:r w:rsidRPr="000A7573">
        <w:rPr>
          <w:rStyle w:val="Emphasis"/>
          <w:rFonts w:ascii="OpenDyslexic 3" w:hAnsi="OpenDyslexic 3"/>
        </w:rPr>
        <w:t>engagement</w:t>
      </w:r>
      <w:r w:rsidRPr="000A7573">
        <w:rPr>
          <w:rFonts w:ascii="OpenDyslexic 3" w:hAnsi="OpenDyslexic 3"/>
          <w:u w:val="single"/>
        </w:rPr>
        <w:t xml:space="preserve">. Politicized art workers reinvigorated institutional infrastructures, </w:t>
      </w:r>
      <w:r w:rsidRPr="000A7573">
        <w:rPr>
          <w:rStyle w:val="Emphasis"/>
          <w:rFonts w:ascii="OpenDyslexic 3" w:hAnsi="OpenDyslexic 3"/>
        </w:rPr>
        <w:t>sustaining politicized modes of practicing art</w:t>
      </w:r>
      <w:r w:rsidRPr="000A7573">
        <w:rPr>
          <w:rFonts w:ascii="OpenDyslexic 3" w:hAnsi="OpenDyslexic 3"/>
          <w:u w:val="single"/>
        </w:rPr>
        <w:t xml:space="preserve"> and thinking about art, such as </w:t>
      </w:r>
      <w:r w:rsidRPr="000A7573">
        <w:rPr>
          <w:rStyle w:val="Emphasis"/>
          <w:rFonts w:ascii="OpenDyslexic 3" w:hAnsi="OpenDyslexic 3"/>
        </w:rPr>
        <w:t>art-workers trade unions</w:t>
      </w:r>
      <w:r w:rsidRPr="000A7573">
        <w:rPr>
          <w:rFonts w:ascii="OpenDyslexic 3" w:hAnsi="OpenDyslexic 3"/>
          <w:u w:val="single"/>
        </w:rPr>
        <w:t xml:space="preserve"> and other art-activist groups.</w:t>
      </w:r>
      <w:r w:rsidRPr="000A7573">
        <w:rPr>
          <w:rFonts w:ascii="OpenDyslexic 3" w:hAnsi="OpenDyslexic 3"/>
          <w:sz w:val="14"/>
        </w:rPr>
        <w:t>31 </w:t>
      </w:r>
      <w:r w:rsidRPr="000A7573">
        <w:rPr>
          <w:rFonts w:ascii="OpenDyslexic 3" w:hAnsi="OpenDyslexic 3"/>
          <w:u w:val="single"/>
        </w:rPr>
        <w:t>Since the art strike, they have partaken in many political actions,</w:t>
      </w:r>
      <w:r w:rsidRPr="000A7573">
        <w:rPr>
          <w:rFonts w:ascii="OpenDyslexic 3" w:hAnsi="OpenDyslexic 3"/>
          <w:sz w:val="14"/>
        </w:rPr>
        <w:t xml:space="preserve"> making use of their artistic competences beyond the narrow confines of the gallery-exhibition nexus. </w:t>
      </w:r>
      <w:r w:rsidRPr="000A7573">
        <w:rPr>
          <w:rFonts w:ascii="OpenDyslexic 3" w:hAnsi="OpenDyslexic 3"/>
          <w:u w:val="single"/>
        </w:rPr>
        <w:t>It was a significant outcome, especially if one compares it to the means involved, as the strike was organized on a shoestring, the only investment being the energy and enthusiasm of the organizers.</w:t>
      </w:r>
    </w:p>
    <w:p w14:paraId="08BB5424" w14:textId="77777777" w:rsidR="009E680A" w:rsidRPr="000A7573" w:rsidRDefault="009E680A" w:rsidP="009E680A">
      <w:pPr>
        <w:rPr>
          <w:rFonts w:ascii="OpenDyslexic 3" w:hAnsi="OpenDyslexic 3"/>
        </w:rPr>
      </w:pPr>
      <w:r w:rsidRPr="000A7573">
        <w:rPr>
          <w:rFonts w:ascii="OpenDyslexic 3" w:hAnsi="OpenDyslexic 3"/>
          <w:sz w:val="14"/>
        </w:rPr>
        <w:t xml:space="preserve">In any case, </w:t>
      </w:r>
      <w:r w:rsidRPr="000A7573">
        <w:rPr>
          <w:rFonts w:ascii="OpenDyslexic 3" w:hAnsi="OpenDyslexic 3"/>
          <w:u w:val="single"/>
        </w:rPr>
        <w:t>forging such new assemblages is a messy affair, as it is not an easy task to rupture existing connections and sustain new ones.</w:t>
      </w:r>
      <w:r w:rsidRPr="000A7573">
        <w:rPr>
          <w:rFonts w:ascii="OpenDyslexic 3" w:hAnsi="OpenDyslexic 3"/>
          <w:sz w:val="14"/>
        </w:rPr>
        <w:t xml:space="preserve"> Art workers are ravaged by the forces of capitalism, which make their lives harder, resources scarce, and time precarious. The elites of the art sector are able to maintain their domination precisely because they ride on the same global flows of speculative capital that threaten the existence of everybody else. </w:t>
      </w:r>
      <w:r w:rsidRPr="000A7573">
        <w:rPr>
          <w:rFonts w:ascii="OpenDyslexic 3" w:hAnsi="OpenDyslexic 3"/>
          <w:u w:val="single"/>
        </w:rPr>
        <w:t xml:space="preserve">After movements subside, occupations dissipate, and boycotts runs their course, there is a tendency to return to business as usual. But from time to time the new social habitats prove quite resilient, surviving beyond the dispersal of the occupying multitudes. </w:t>
      </w:r>
      <w:r w:rsidRPr="000A7573">
        <w:rPr>
          <w:rStyle w:val="Emphasis"/>
          <w:rFonts w:ascii="OpenDyslexic 3" w:hAnsi="OpenDyslexic 3"/>
        </w:rPr>
        <w:t>Strikes</w:t>
      </w:r>
      <w:r w:rsidRPr="000A7573">
        <w:rPr>
          <w:rFonts w:ascii="OpenDyslexic 3" w:hAnsi="OpenDyslexic 3"/>
          <w:u w:val="single"/>
        </w:rPr>
        <w:t xml:space="preserve">, boycotts, occupations can be quite </w:t>
      </w:r>
      <w:r w:rsidRPr="000A7573">
        <w:rPr>
          <w:rStyle w:val="Emphasis"/>
          <w:rFonts w:ascii="OpenDyslexic 3" w:hAnsi="OpenDyslexic 3"/>
        </w:rPr>
        <w:t>potent</w:t>
      </w:r>
      <w:r w:rsidRPr="000A7573">
        <w:rPr>
          <w:rFonts w:ascii="OpenDyslexic 3" w:hAnsi="OpenDyslexic 3"/>
          <w:u w:val="single"/>
        </w:rPr>
        <w:t xml:space="preserve"> in </w:t>
      </w:r>
      <w:r w:rsidRPr="000A7573">
        <w:rPr>
          <w:rStyle w:val="Emphasis"/>
          <w:rFonts w:ascii="OpenDyslexic 3" w:hAnsi="OpenDyslexic 3"/>
        </w:rPr>
        <w:t>reverse engineering</w:t>
      </w:r>
      <w:r w:rsidRPr="000A7573">
        <w:rPr>
          <w:rFonts w:ascii="OpenDyslexic 3" w:hAnsi="OpenDyslexic 3"/>
          <w:u w:val="single"/>
        </w:rPr>
        <w:t xml:space="preserve"> </w:t>
      </w:r>
      <w:r w:rsidRPr="000A7573">
        <w:rPr>
          <w:rStyle w:val="Emphasis"/>
          <w:rFonts w:ascii="OpenDyslexic 3" w:hAnsi="OpenDyslexic 3"/>
        </w:rPr>
        <w:t>connections</w:t>
      </w:r>
      <w:r w:rsidRPr="000A7573">
        <w:rPr>
          <w:rFonts w:ascii="OpenDyslexic 3" w:hAnsi="OpenDyslexic 3"/>
          <w:u w:val="single"/>
        </w:rPr>
        <w:t xml:space="preserve">, even the ones constitutive of the dominant system, weakening or even </w:t>
      </w:r>
      <w:r w:rsidRPr="000A7573">
        <w:rPr>
          <w:rStyle w:val="Emphasis"/>
          <w:rFonts w:ascii="OpenDyslexic 3" w:hAnsi="OpenDyslexic 3"/>
        </w:rPr>
        <w:t>unpicking</w:t>
      </w:r>
      <w:r w:rsidRPr="000A7573">
        <w:rPr>
          <w:rFonts w:ascii="OpenDyslexic 3" w:hAnsi="OpenDyslexic 3"/>
          <w:u w:val="single"/>
        </w:rPr>
        <w:t xml:space="preserve"> the </w:t>
      </w:r>
      <w:r w:rsidRPr="000A7573">
        <w:rPr>
          <w:rStyle w:val="Emphasis"/>
          <w:rFonts w:ascii="OpenDyslexic 3" w:hAnsi="OpenDyslexic 3"/>
        </w:rPr>
        <w:t>internal ties</w:t>
      </w:r>
      <w:r w:rsidRPr="000A7573">
        <w:rPr>
          <w:rFonts w:ascii="OpenDyslexic 3" w:hAnsi="OpenDyslexic 3"/>
          <w:u w:val="single"/>
        </w:rPr>
        <w:t xml:space="preserve"> </w:t>
      </w:r>
      <w:r w:rsidRPr="000A7573">
        <w:rPr>
          <w:rStyle w:val="Emphasis"/>
          <w:rFonts w:ascii="OpenDyslexic 3" w:hAnsi="OpenDyslexic 3"/>
        </w:rPr>
        <w:t>between</w:t>
      </w:r>
      <w:r w:rsidRPr="000A7573">
        <w:rPr>
          <w:rFonts w:ascii="OpenDyslexic 3" w:hAnsi="OpenDyslexic 3"/>
          <w:u w:val="single"/>
        </w:rPr>
        <w:t xml:space="preserve"> their </w:t>
      </w:r>
      <w:r w:rsidRPr="000A7573">
        <w:rPr>
          <w:rStyle w:val="Emphasis"/>
          <w:rFonts w:ascii="OpenDyslexic 3" w:hAnsi="OpenDyslexic 3"/>
        </w:rPr>
        <w:t>core elements</w:t>
      </w:r>
      <w:r w:rsidRPr="000A7573">
        <w:rPr>
          <w:rFonts w:ascii="OpenDyslexic 3" w:hAnsi="OpenDyslexic 3"/>
          <w:u w:val="single"/>
        </w:rPr>
        <w:t>.</w:t>
      </w:r>
    </w:p>
    <w:p w14:paraId="15979943" w14:textId="77777777" w:rsidR="009E680A" w:rsidRPr="000A7573" w:rsidRDefault="009E680A" w:rsidP="009E680A">
      <w:pPr>
        <w:pStyle w:val="Heading4"/>
        <w:rPr>
          <w:rFonts w:ascii="OpenDyslexic 3" w:hAnsi="OpenDyslexic 3" w:cs="Times New Roman"/>
        </w:rPr>
      </w:pPr>
      <w:r w:rsidRPr="000A7573">
        <w:rPr>
          <w:rFonts w:ascii="OpenDyslexic 3" w:hAnsi="OpenDyslexic 3" w:cs="Times New Roman"/>
        </w:rPr>
        <w:t>That challenges understandings of artistic production by operating in the tension within the idea that “everyone is an artist” attuned to the ways everyone is simultaneously enmeshed in artistic production while also excluded by contemporary conceptions of art.</w:t>
      </w:r>
    </w:p>
    <w:p w14:paraId="73DF4AF2" w14:textId="77777777" w:rsidR="009E680A" w:rsidRPr="000A7573" w:rsidRDefault="009E680A" w:rsidP="009E680A">
      <w:pPr>
        <w:rPr>
          <w:rStyle w:val="Style13ptBold"/>
          <w:rFonts w:ascii="OpenDyslexic 3" w:hAnsi="OpenDyslexic 3"/>
        </w:rPr>
      </w:pPr>
      <w:r w:rsidRPr="000A7573">
        <w:rPr>
          <w:rStyle w:val="Style13ptBold"/>
          <w:rFonts w:ascii="OpenDyslexic 3" w:hAnsi="OpenDyslexic 3"/>
        </w:rPr>
        <w:t xml:space="preserve">Shukaitis ’14 </w:t>
      </w:r>
      <w:r w:rsidRPr="000A7573">
        <w:rPr>
          <w:rStyle w:val="Style13ptBold"/>
          <w:rFonts w:ascii="OpenDyslexic 3" w:hAnsi="OpenDyslexic 3"/>
          <w:b w:val="0"/>
          <w:bCs w:val="0"/>
          <w:sz w:val="20"/>
          <w:szCs w:val="16"/>
        </w:rPr>
        <w:t>[Stevphen Shukaitis, 2014, Stevphen Shukaitis is Lecturer of Work and Organization at the University of Essex, UK; “Joy Forever: The Political Economy of Social Creativity”, “Art strikes and the metropolitan factory”, page 232-236, lucas]</w:t>
      </w:r>
    </w:p>
    <w:p w14:paraId="584B1B2D" w14:textId="77777777" w:rsidR="009E680A" w:rsidRPr="000A7573" w:rsidRDefault="009E680A" w:rsidP="009E680A">
      <w:pPr>
        <w:rPr>
          <w:rFonts w:ascii="OpenDyslexic 3" w:hAnsi="OpenDyslexic 3"/>
          <w:u w:val="single"/>
        </w:rPr>
      </w:pPr>
      <w:r w:rsidRPr="000A7573">
        <w:rPr>
          <w:rStyle w:val="Emphasis"/>
          <w:rFonts w:ascii="OpenDyslexic 3" w:hAnsi="OpenDyslexic 3"/>
          <w:highlight w:val="cyan"/>
        </w:rPr>
        <w:t>Everyone is an artist</w:t>
      </w:r>
      <w:r w:rsidRPr="000A7573">
        <w:rPr>
          <w:rFonts w:ascii="OpenDyslexic 3" w:hAnsi="OpenDyslexic 3"/>
          <w:u w:val="single"/>
        </w:rPr>
        <w:t>.</w:t>
      </w:r>
      <w:r w:rsidRPr="000A7573">
        <w:rPr>
          <w:rFonts w:ascii="OpenDyslexic 3" w:hAnsi="OpenDyslexic 3"/>
          <w:sz w:val="14"/>
        </w:rPr>
        <w:t xml:space="preserve"> This would seem a simple enough place to begin; with a statement connecting directly to Joseph Beuys, and more generally to the historic avant-garde’s aesthetic politics aiming to break down barriers between artistic production and everyday life. </w:t>
      </w:r>
      <w:r w:rsidRPr="000A7573">
        <w:rPr>
          <w:rFonts w:ascii="OpenDyslexic 3" w:hAnsi="OpenDyslexic 3"/>
          <w:u w:val="single"/>
        </w:rPr>
        <w:t xml:space="preserve">It </w:t>
      </w:r>
      <w:r w:rsidRPr="000A7573">
        <w:rPr>
          <w:rStyle w:val="Emphasis"/>
          <w:rFonts w:ascii="OpenDyslexic 3" w:hAnsi="OpenDyslexic 3"/>
          <w:highlight w:val="cyan"/>
        </w:rPr>
        <w:t>invokes</w:t>
      </w:r>
      <w:r w:rsidRPr="000A7573">
        <w:rPr>
          <w:rFonts w:ascii="OpenDyslexic 3" w:hAnsi="OpenDyslexic 3"/>
          <w:u w:val="single"/>
        </w:rPr>
        <w:t xml:space="preserve"> an </w:t>
      </w:r>
      <w:r w:rsidRPr="000A7573">
        <w:rPr>
          <w:rStyle w:val="Emphasis"/>
          <w:rFonts w:ascii="OpenDyslexic 3" w:hAnsi="OpenDyslexic 3"/>
          <w:highlight w:val="cyan"/>
        </w:rPr>
        <w:t>artistic politics</w:t>
      </w:r>
      <w:r w:rsidRPr="000A7573">
        <w:rPr>
          <w:rFonts w:ascii="OpenDyslexic 3" w:hAnsi="OpenDyslexic 3"/>
          <w:u w:val="single"/>
        </w:rPr>
        <w:t xml:space="preserve"> that runs through Dada to the Situationists, and meanders and dérives through various rivulets in the history of radical politics and social movement organizing.</w:t>
      </w:r>
      <w:r w:rsidRPr="000A7573">
        <w:rPr>
          <w:rFonts w:ascii="OpenDyslexic 3" w:hAnsi="OpenDyslexic 3"/>
          <w:sz w:val="14"/>
        </w:rPr>
        <w:t xml:space="preserve"> But let’s pause for a second. While seemingly simple, there is much more to this one statement than presents itself. </w:t>
      </w:r>
      <w:r w:rsidRPr="000A7573">
        <w:rPr>
          <w:rFonts w:ascii="OpenDyslexic 3" w:hAnsi="OpenDyslexic 3"/>
          <w:u w:val="single"/>
        </w:rPr>
        <w:t xml:space="preserve">It is a statement </w:t>
      </w:r>
      <w:r w:rsidRPr="000A7573">
        <w:rPr>
          <w:rFonts w:ascii="OpenDyslexic 3" w:hAnsi="OpenDyslexic 3"/>
          <w:highlight w:val="cyan"/>
          <w:u w:val="single"/>
        </w:rPr>
        <w:t xml:space="preserve">that </w:t>
      </w:r>
      <w:r w:rsidRPr="000A7573">
        <w:rPr>
          <w:rStyle w:val="Emphasis"/>
          <w:rFonts w:ascii="OpenDyslexic 3" w:hAnsi="OpenDyslexic 3"/>
          <w:highlight w:val="cyan"/>
        </w:rPr>
        <w:t>contains</w:t>
      </w:r>
      <w:r w:rsidRPr="000A7573">
        <w:rPr>
          <w:rFonts w:ascii="OpenDyslexic 3" w:hAnsi="OpenDyslexic 3"/>
          <w:u w:val="single"/>
        </w:rPr>
        <w:t xml:space="preserve"> within it </w:t>
      </w:r>
      <w:r w:rsidRPr="000A7573">
        <w:rPr>
          <w:rStyle w:val="Emphasis"/>
          <w:rFonts w:ascii="OpenDyslexic 3" w:hAnsi="OpenDyslexic 3"/>
          <w:highlight w:val="cyan"/>
        </w:rPr>
        <w:t>two notions</w:t>
      </w:r>
      <w:r w:rsidRPr="000A7573">
        <w:rPr>
          <w:rFonts w:ascii="OpenDyslexic 3" w:hAnsi="OpenDyslexic 3"/>
          <w:u w:val="single"/>
        </w:rPr>
        <w:t xml:space="preserve"> of time and the </w:t>
      </w:r>
      <w:r w:rsidRPr="000A7573">
        <w:rPr>
          <w:rStyle w:val="Emphasis"/>
          <w:rFonts w:ascii="OpenDyslexic 3" w:hAnsi="OpenDyslexic 3"/>
        </w:rPr>
        <w:t>potentials</w:t>
      </w:r>
      <w:r w:rsidRPr="000A7573">
        <w:rPr>
          <w:rFonts w:ascii="OpenDyslexic 3" w:hAnsi="OpenDyslexic 3"/>
          <w:u w:val="single"/>
        </w:rPr>
        <w:t xml:space="preserve"> of </w:t>
      </w:r>
      <w:r w:rsidRPr="000A7573">
        <w:rPr>
          <w:rStyle w:val="Emphasis"/>
          <w:rFonts w:ascii="OpenDyslexic 3" w:hAnsi="OpenDyslexic 3"/>
        </w:rPr>
        <w:t>artistic</w:t>
      </w:r>
      <w:r w:rsidRPr="000A7573">
        <w:rPr>
          <w:rFonts w:ascii="OpenDyslexic 3" w:hAnsi="OpenDyslexic 3"/>
          <w:u w:val="single"/>
        </w:rPr>
        <w:t xml:space="preserve"> and cultural </w:t>
      </w:r>
      <w:r w:rsidRPr="000A7573">
        <w:rPr>
          <w:rStyle w:val="Emphasis"/>
          <w:rFonts w:ascii="OpenDyslexic 3" w:hAnsi="OpenDyslexic 3"/>
        </w:rPr>
        <w:t>production</w:t>
      </w:r>
      <w:r w:rsidRPr="000A7573">
        <w:rPr>
          <w:rFonts w:ascii="OpenDyslexic 3" w:hAnsi="OpenDyslexic 3"/>
          <w:sz w:val="14"/>
          <w:szCs w:val="14"/>
        </w:rPr>
        <w:t>, albeit notions that are often conflated, mixed, or confused.</w:t>
      </w:r>
      <w:r w:rsidRPr="000A7573">
        <w:rPr>
          <w:rFonts w:ascii="OpenDyslexic 3" w:hAnsi="OpenDyslexic 3"/>
          <w:sz w:val="14"/>
        </w:rPr>
        <w:t xml:space="preserve"> </w:t>
      </w:r>
      <w:r w:rsidRPr="000A7573">
        <w:rPr>
          <w:rFonts w:ascii="OpenDyslexic 3" w:hAnsi="OpenDyslexic 3"/>
          <w:u w:val="single"/>
        </w:rPr>
        <w:t xml:space="preserve">By </w:t>
      </w:r>
      <w:r w:rsidRPr="000A7573">
        <w:rPr>
          <w:rStyle w:val="Emphasis"/>
          <w:rFonts w:ascii="OpenDyslexic 3" w:hAnsi="OpenDyslexic 3"/>
        </w:rPr>
        <w:t>teasing out</w:t>
      </w:r>
      <w:r w:rsidRPr="000A7573">
        <w:rPr>
          <w:rFonts w:ascii="OpenDyslexic 3" w:hAnsi="OpenDyslexic 3"/>
          <w:u w:val="single"/>
        </w:rPr>
        <w:t xml:space="preserve"> these two </w:t>
      </w:r>
      <w:r w:rsidRPr="000A7573">
        <w:rPr>
          <w:rStyle w:val="Emphasis"/>
          <w:rFonts w:ascii="OpenDyslexic 3" w:hAnsi="OpenDyslexic 3"/>
        </w:rPr>
        <w:t>notions</w:t>
      </w:r>
      <w:r w:rsidRPr="000A7573">
        <w:rPr>
          <w:rFonts w:ascii="OpenDyslexic 3" w:hAnsi="OpenDyslexic 3"/>
          <w:u w:val="single"/>
        </w:rPr>
        <w:t xml:space="preserve"> and </w:t>
      </w:r>
      <w:r w:rsidRPr="000A7573">
        <w:rPr>
          <w:rStyle w:val="Emphasis"/>
          <w:rFonts w:ascii="OpenDyslexic 3" w:hAnsi="OpenDyslexic 3"/>
        </w:rPr>
        <w:t>creatively recombining them</w:t>
      </w:r>
      <w:r w:rsidRPr="000A7573">
        <w:rPr>
          <w:rFonts w:ascii="OpenDyslexic 3" w:hAnsi="OpenDyslexic 3"/>
          <w:u w:val="single"/>
        </w:rPr>
        <w:t xml:space="preserve">, perhaps there might be </w:t>
      </w:r>
      <w:r w:rsidRPr="000A7573">
        <w:rPr>
          <w:rStyle w:val="Emphasis"/>
          <w:rFonts w:ascii="OpenDyslexic 3" w:hAnsi="OpenDyslexic 3"/>
        </w:rPr>
        <w:t>something</w:t>
      </w:r>
      <w:r w:rsidRPr="000A7573">
        <w:rPr>
          <w:rFonts w:ascii="OpenDyslexic 3" w:hAnsi="OpenDyslexic 3"/>
          <w:u w:val="single"/>
        </w:rPr>
        <w:t xml:space="preserve"> to be </w:t>
      </w:r>
      <w:r w:rsidRPr="000A7573">
        <w:rPr>
          <w:rStyle w:val="Emphasis"/>
          <w:rFonts w:ascii="OpenDyslexic 3" w:hAnsi="OpenDyslexic 3"/>
        </w:rPr>
        <w:t>gained</w:t>
      </w:r>
      <w:r w:rsidRPr="000A7573">
        <w:rPr>
          <w:rFonts w:ascii="OpenDyslexic 3" w:hAnsi="OpenDyslexic 3"/>
          <w:u w:val="single"/>
        </w:rPr>
        <w:t xml:space="preserve"> in </w:t>
      </w:r>
      <w:r w:rsidRPr="000A7573">
        <w:rPr>
          <w:rStyle w:val="Emphasis"/>
          <w:rFonts w:ascii="OpenDyslexic 3" w:hAnsi="OpenDyslexic 3"/>
        </w:rPr>
        <w:t>rethinking</w:t>
      </w:r>
      <w:r w:rsidRPr="000A7573">
        <w:rPr>
          <w:rFonts w:ascii="OpenDyslexic 3" w:hAnsi="OpenDyslexic 3"/>
          <w:u w:val="single"/>
        </w:rPr>
        <w:t xml:space="preserve"> the </w:t>
      </w:r>
      <w:r w:rsidRPr="000A7573">
        <w:rPr>
          <w:rStyle w:val="Emphasis"/>
          <w:rFonts w:ascii="OpenDyslexic 3" w:hAnsi="OpenDyslexic 3"/>
        </w:rPr>
        <w:t>antagonistic</w:t>
      </w:r>
      <w:r w:rsidRPr="000A7573">
        <w:rPr>
          <w:rFonts w:ascii="OpenDyslexic 3" w:hAnsi="OpenDyslexic 3"/>
          <w:u w:val="single"/>
        </w:rPr>
        <w:t xml:space="preserve"> and </w:t>
      </w:r>
      <w:r w:rsidRPr="000A7573">
        <w:rPr>
          <w:rStyle w:val="Emphasis"/>
          <w:rFonts w:ascii="OpenDyslexic 3" w:hAnsi="OpenDyslexic 3"/>
        </w:rPr>
        <w:t>movement</w:t>
      </w:r>
      <w:r w:rsidRPr="000A7573">
        <w:rPr>
          <w:rFonts w:ascii="OpenDyslexic 3" w:hAnsi="OpenDyslexic 3"/>
          <w:u w:val="single"/>
        </w:rPr>
        <w:t xml:space="preserve">-building </w:t>
      </w:r>
      <w:r w:rsidRPr="000A7573">
        <w:rPr>
          <w:rStyle w:val="Emphasis"/>
          <w:rFonts w:ascii="OpenDyslexic 3" w:hAnsi="OpenDyslexic 3"/>
        </w:rPr>
        <w:t>potential</w:t>
      </w:r>
      <w:r w:rsidRPr="000A7573">
        <w:rPr>
          <w:rFonts w:ascii="OpenDyslexic 3" w:hAnsi="OpenDyslexic 3"/>
          <w:u w:val="single"/>
        </w:rPr>
        <w:t xml:space="preserve"> of </w:t>
      </w:r>
      <w:r w:rsidRPr="000A7573">
        <w:rPr>
          <w:rStyle w:val="Emphasis"/>
          <w:rFonts w:ascii="OpenDyslexic 3" w:hAnsi="OpenDyslexic 3"/>
        </w:rPr>
        <w:t>cultural production</w:t>
      </w:r>
      <w:r w:rsidRPr="000A7573">
        <w:rPr>
          <w:rFonts w:ascii="OpenDyslexic 3" w:hAnsi="OpenDyslexic 3"/>
          <w:u w:val="single"/>
        </w:rPr>
        <w:t xml:space="preserve">: to </w:t>
      </w:r>
      <w:r w:rsidRPr="000A7573">
        <w:rPr>
          <w:rStyle w:val="Emphasis"/>
          <w:rFonts w:ascii="OpenDyslexic 3" w:hAnsi="OpenDyslexic 3"/>
        </w:rPr>
        <w:t>reconsider</w:t>
      </w:r>
      <w:r w:rsidRPr="000A7573">
        <w:rPr>
          <w:rFonts w:ascii="OpenDyslexic 3" w:hAnsi="OpenDyslexic 3"/>
          <w:u w:val="single"/>
        </w:rPr>
        <w:t xml:space="preserve"> its </w:t>
      </w:r>
      <w:r w:rsidRPr="000A7573">
        <w:rPr>
          <w:rStyle w:val="Emphasis"/>
          <w:rFonts w:ascii="OpenDyslexic 3" w:hAnsi="OpenDyslexic 3"/>
        </w:rPr>
        <w:t>compositional potential</w:t>
      </w:r>
      <w:r w:rsidRPr="000A7573">
        <w:rPr>
          <w:rFonts w:ascii="OpenDyslexic 3" w:hAnsi="OpenDyslexic 3"/>
          <w:u w:val="single"/>
        </w:rPr>
        <w:t>.</w:t>
      </w:r>
    </w:p>
    <w:p w14:paraId="545E7187" w14:textId="77777777" w:rsidR="009E680A" w:rsidRPr="000A7573" w:rsidRDefault="009E680A" w:rsidP="009E680A">
      <w:pPr>
        <w:rPr>
          <w:rFonts w:ascii="OpenDyslexic 3" w:hAnsi="OpenDyslexic 3"/>
          <w:u w:val="single"/>
        </w:rPr>
      </w:pPr>
      <w:r w:rsidRPr="000A7573">
        <w:rPr>
          <w:rFonts w:ascii="OpenDyslexic 3" w:hAnsi="OpenDyslexic 3"/>
          <w:u w:val="single"/>
        </w:rPr>
        <w:t xml:space="preserve">The first notion </w:t>
      </w:r>
      <w:r w:rsidRPr="000A7573">
        <w:rPr>
          <w:rStyle w:val="Emphasis"/>
          <w:rFonts w:ascii="OpenDyslexic 3" w:hAnsi="OpenDyslexic 3"/>
          <w:highlight w:val="cyan"/>
        </w:rPr>
        <w:t>alludes</w:t>
      </w:r>
      <w:r w:rsidRPr="000A7573">
        <w:rPr>
          <w:rFonts w:ascii="OpenDyslexic 3" w:hAnsi="OpenDyslexic 3"/>
          <w:highlight w:val="cyan"/>
          <w:u w:val="single"/>
        </w:rPr>
        <w:t xml:space="preserve"> to a</w:t>
      </w:r>
      <w:r w:rsidRPr="000A7573">
        <w:rPr>
          <w:rFonts w:ascii="OpenDyslexic 3" w:hAnsi="OpenDyslexic 3"/>
          <w:u w:val="single"/>
        </w:rPr>
        <w:t xml:space="preserve"> kind of </w:t>
      </w:r>
      <w:r w:rsidRPr="000A7573">
        <w:rPr>
          <w:rStyle w:val="Emphasis"/>
          <w:rFonts w:ascii="OpenDyslexic 3" w:hAnsi="OpenDyslexic 3"/>
          <w:highlight w:val="cyan"/>
        </w:rPr>
        <w:t>potentiality</w:t>
      </w:r>
      <w:r w:rsidRPr="000A7573">
        <w:rPr>
          <w:rFonts w:ascii="OpenDyslexic 3" w:hAnsi="OpenDyslexic 3"/>
          <w:u w:val="single"/>
        </w:rPr>
        <w:t xml:space="preserve"> present but </w:t>
      </w:r>
      <w:r w:rsidRPr="000A7573">
        <w:rPr>
          <w:rFonts w:ascii="OpenDyslexic 3" w:hAnsi="OpenDyslexic 3"/>
          <w:highlight w:val="cyan"/>
          <w:u w:val="single"/>
        </w:rPr>
        <w:t>unrealized through artistic work;</w:t>
      </w:r>
      <w:r w:rsidRPr="000A7573">
        <w:rPr>
          <w:rFonts w:ascii="OpenDyslexic 3" w:hAnsi="OpenDyslexic 3"/>
          <w:u w:val="single"/>
        </w:rPr>
        <w:t xml:space="preserve"> the </w:t>
      </w:r>
      <w:r w:rsidRPr="000A7573">
        <w:rPr>
          <w:rStyle w:val="Emphasis"/>
          <w:rFonts w:ascii="OpenDyslexic 3" w:hAnsi="OpenDyslexic 3"/>
          <w:highlight w:val="cyan"/>
        </w:rPr>
        <w:t>creativity</w:t>
      </w:r>
      <w:r w:rsidRPr="000A7573">
        <w:rPr>
          <w:rFonts w:ascii="OpenDyslexic 3" w:hAnsi="OpenDyslexic 3"/>
          <w:highlight w:val="cyan"/>
          <w:u w:val="single"/>
        </w:rPr>
        <w:t xml:space="preserve"> </w:t>
      </w:r>
      <w:r w:rsidRPr="000A7573">
        <w:rPr>
          <w:rFonts w:ascii="OpenDyslexic 3" w:hAnsi="OpenDyslexic 3"/>
          <w:u w:val="single"/>
        </w:rPr>
        <w:t xml:space="preserve">that </w:t>
      </w:r>
      <w:r w:rsidRPr="000A7573">
        <w:rPr>
          <w:rFonts w:ascii="OpenDyslexic 3" w:hAnsi="OpenDyslexic 3"/>
          <w:highlight w:val="cyan"/>
          <w:u w:val="single"/>
        </w:rPr>
        <w:t xml:space="preserve">everyone could </w:t>
      </w:r>
      <w:r w:rsidRPr="000A7573">
        <w:rPr>
          <w:rStyle w:val="Emphasis"/>
          <w:rFonts w:ascii="OpenDyslexic 3" w:hAnsi="OpenDyslexic 3"/>
          <w:highlight w:val="cyan"/>
        </w:rPr>
        <w:t>exercise</w:t>
      </w:r>
      <w:r w:rsidRPr="000A7573">
        <w:rPr>
          <w:rFonts w:ascii="OpenDyslexic 3" w:hAnsi="OpenDyslexic 3"/>
          <w:u w:val="single"/>
        </w:rPr>
        <w:t xml:space="preserve"> if they realized and developed </w:t>
      </w:r>
      <w:r w:rsidRPr="000A7573">
        <w:rPr>
          <w:rStyle w:val="Emphasis"/>
          <w:rFonts w:ascii="OpenDyslexic 3" w:hAnsi="OpenDyslexic 3"/>
        </w:rPr>
        <w:t>potentials</w:t>
      </w:r>
      <w:r w:rsidRPr="000A7573">
        <w:rPr>
          <w:rFonts w:ascii="OpenDyslexic 3" w:hAnsi="OpenDyslexic 3"/>
          <w:u w:val="single"/>
        </w:rPr>
        <w:t xml:space="preserve"> that have been </w:t>
      </w:r>
      <w:r w:rsidRPr="000A7573">
        <w:rPr>
          <w:rStyle w:val="Emphasis"/>
          <w:rFonts w:ascii="OpenDyslexic 3" w:hAnsi="OpenDyslexic 3"/>
          <w:highlight w:val="cyan"/>
        </w:rPr>
        <w:t>held back</w:t>
      </w:r>
      <w:r w:rsidRPr="000A7573">
        <w:rPr>
          <w:rFonts w:ascii="OpenDyslexic 3" w:hAnsi="OpenDyslexic 3"/>
          <w:u w:val="single"/>
        </w:rPr>
        <w:t xml:space="preserve"> and stunted </w:t>
      </w:r>
      <w:r w:rsidRPr="000A7573">
        <w:rPr>
          <w:rStyle w:val="Emphasis"/>
          <w:rFonts w:ascii="OpenDyslexic 3" w:hAnsi="OpenDyslexic 3"/>
          <w:highlight w:val="cyan"/>
        </w:rPr>
        <w:t>by</w:t>
      </w:r>
      <w:r w:rsidRPr="000A7573">
        <w:rPr>
          <w:rFonts w:ascii="OpenDyslexic 3" w:hAnsi="OpenDyslexic 3"/>
          <w:u w:val="single"/>
        </w:rPr>
        <w:t xml:space="preserve"> capital and </w:t>
      </w:r>
      <w:r w:rsidRPr="000A7573">
        <w:rPr>
          <w:rStyle w:val="Emphasis"/>
          <w:rFonts w:ascii="OpenDyslexic 3" w:hAnsi="OpenDyslexic 3"/>
        </w:rPr>
        <w:t>unrealistic</w:t>
      </w:r>
      <w:r w:rsidRPr="000A7573">
        <w:rPr>
          <w:rFonts w:ascii="OpenDyslexic 3" w:hAnsi="OpenDyslexic 3"/>
          <w:u w:val="single"/>
        </w:rPr>
        <w:t xml:space="preserve"> </w:t>
      </w:r>
      <w:r w:rsidRPr="000A7573">
        <w:rPr>
          <w:rStyle w:val="Emphasis"/>
          <w:rFonts w:ascii="OpenDyslexic 3" w:hAnsi="OpenDyslexic 3"/>
          <w:highlight w:val="cyan"/>
        </w:rPr>
        <w:t>conceptions of artistic production</w:t>
      </w:r>
      <w:r w:rsidRPr="000A7573">
        <w:rPr>
          <w:rFonts w:ascii="OpenDyslexic 3" w:hAnsi="OpenDyslexic 3"/>
          <w:u w:val="single"/>
        </w:rPr>
        <w:t xml:space="preserve"> through mystified notions of creative genius.</w:t>
      </w:r>
      <w:r w:rsidRPr="000A7573">
        <w:rPr>
          <w:rFonts w:ascii="OpenDyslexic 3" w:hAnsi="OpenDyslexic 3"/>
          <w:sz w:val="14"/>
        </w:rPr>
        <w:t xml:space="preserve"> Let’s call this </w:t>
      </w:r>
      <w:r w:rsidRPr="000A7573">
        <w:rPr>
          <w:rFonts w:ascii="OpenDyslexic 3" w:hAnsi="OpenDyslexic 3"/>
          <w:u w:val="single"/>
        </w:rPr>
        <w:t>the ‘</w:t>
      </w:r>
      <w:r w:rsidRPr="000A7573">
        <w:rPr>
          <w:rStyle w:val="Emphasis"/>
          <w:rFonts w:ascii="OpenDyslexic 3" w:hAnsi="OpenDyslexic 3"/>
        </w:rPr>
        <w:t>not-yet’ potential</w:t>
      </w:r>
      <w:r w:rsidRPr="000A7573">
        <w:rPr>
          <w:rFonts w:ascii="OpenDyslexic 3" w:hAnsi="OpenDyslexic 3"/>
          <w:u w:val="single"/>
        </w:rPr>
        <w:t xml:space="preserve"> of </w:t>
      </w:r>
      <w:r w:rsidRPr="000A7573">
        <w:rPr>
          <w:rStyle w:val="Emphasis"/>
          <w:rFonts w:ascii="OpenDyslexic 3" w:hAnsi="OpenDyslexic 3"/>
        </w:rPr>
        <w:t>everyone</w:t>
      </w:r>
      <w:r w:rsidRPr="000A7573">
        <w:rPr>
          <w:rFonts w:ascii="OpenDyslexic 3" w:hAnsi="OpenDyslexic 3"/>
          <w:u w:val="single"/>
        </w:rPr>
        <w:t xml:space="preserve"> </w:t>
      </w:r>
      <w:r w:rsidRPr="000A7573">
        <w:rPr>
          <w:rStyle w:val="Emphasis"/>
          <w:rFonts w:ascii="OpenDyslexic 3" w:hAnsi="OpenDyslexic 3"/>
        </w:rPr>
        <w:t>becoming</w:t>
      </w:r>
      <w:r w:rsidRPr="000A7573">
        <w:rPr>
          <w:rFonts w:ascii="OpenDyslexic 3" w:hAnsi="OpenDyslexic 3"/>
          <w:u w:val="single"/>
        </w:rPr>
        <w:t xml:space="preserve"> an </w:t>
      </w:r>
      <w:r w:rsidRPr="000A7573">
        <w:rPr>
          <w:rStyle w:val="Emphasis"/>
          <w:rFonts w:ascii="OpenDyslexic 3" w:hAnsi="OpenDyslexic 3"/>
        </w:rPr>
        <w:t>artist</w:t>
      </w:r>
      <w:r w:rsidRPr="000A7573">
        <w:rPr>
          <w:rFonts w:ascii="OpenDyslexic 3" w:hAnsi="OpenDyslexic 3"/>
          <w:u w:val="single"/>
        </w:rPr>
        <w:t xml:space="preserve"> through the </w:t>
      </w:r>
      <w:r w:rsidRPr="000A7573">
        <w:rPr>
          <w:rStyle w:val="Emphasis"/>
          <w:rFonts w:ascii="OpenDyslexic 3" w:hAnsi="OpenDyslexic 3"/>
        </w:rPr>
        <w:t>horizontal sublation</w:t>
      </w:r>
      <w:r w:rsidRPr="000A7573">
        <w:rPr>
          <w:rFonts w:ascii="OpenDyslexic 3" w:hAnsi="OpenDyslexic 3"/>
          <w:u w:val="single"/>
        </w:rPr>
        <w:t xml:space="preserve"> of </w:t>
      </w:r>
      <w:r w:rsidRPr="000A7573">
        <w:rPr>
          <w:rStyle w:val="Emphasis"/>
          <w:rFonts w:ascii="OpenDyslexic 3" w:hAnsi="OpenDyslexic 3"/>
        </w:rPr>
        <w:t>art into daily life</w:t>
      </w:r>
      <w:r w:rsidRPr="000A7573">
        <w:rPr>
          <w:rFonts w:ascii="OpenDyslexic 3" w:hAnsi="OpenDyslexic 3"/>
          <w:u w:val="single"/>
        </w:rPr>
        <w:t>.</w:t>
      </w:r>
      <w:r w:rsidRPr="000A7573">
        <w:rPr>
          <w:rFonts w:ascii="OpenDyslexic 3" w:hAnsi="OpenDyslexic 3"/>
          <w:sz w:val="14"/>
        </w:rPr>
        <w:t xml:space="preserve"> The </w:t>
      </w:r>
      <w:r w:rsidRPr="000A7573">
        <w:rPr>
          <w:rFonts w:ascii="OpenDyslexic 3" w:hAnsi="OpenDyslexic 3"/>
          <w:highlight w:val="cyan"/>
          <w:u w:val="single"/>
        </w:rPr>
        <w:t>second understanding</w:t>
      </w:r>
      <w:r w:rsidRPr="000A7573">
        <w:rPr>
          <w:rFonts w:ascii="OpenDyslexic 3" w:hAnsi="OpenDyslexic 3"/>
          <w:sz w:val="14"/>
        </w:rPr>
        <w:t xml:space="preserve"> of the phrase </w:t>
      </w:r>
      <w:r w:rsidRPr="000A7573">
        <w:rPr>
          <w:rFonts w:ascii="OpenDyslexic 3" w:hAnsi="OpenDyslexic 3"/>
          <w:u w:val="single"/>
        </w:rPr>
        <w:t xml:space="preserve">forms around the argument </w:t>
      </w:r>
      <w:r w:rsidRPr="000A7573">
        <w:rPr>
          <w:rFonts w:ascii="OpenDyslexic 3" w:hAnsi="OpenDyslexic 3"/>
          <w:highlight w:val="cyan"/>
          <w:u w:val="single"/>
        </w:rPr>
        <w:t xml:space="preserve">that </w:t>
      </w:r>
      <w:r w:rsidRPr="000A7573">
        <w:rPr>
          <w:rStyle w:val="Emphasis"/>
          <w:rFonts w:ascii="OpenDyslexic 3" w:hAnsi="OpenDyslexic 3"/>
          <w:highlight w:val="cyan"/>
        </w:rPr>
        <w:t>everyone</w:t>
      </w:r>
      <w:r w:rsidRPr="000A7573">
        <w:rPr>
          <w:rFonts w:ascii="OpenDyslexic 3" w:hAnsi="OpenDyslexic 3"/>
          <w:highlight w:val="cyan"/>
          <w:u w:val="single"/>
        </w:rPr>
        <w:t xml:space="preserve"> already</w:t>
      </w:r>
      <w:r w:rsidRPr="000A7573">
        <w:rPr>
          <w:rFonts w:ascii="OpenDyslexic 3" w:hAnsi="OpenDyslexic 3"/>
          <w:u w:val="single"/>
        </w:rPr>
        <w:t xml:space="preserve"> is an artist and </w:t>
      </w:r>
      <w:r w:rsidRPr="000A7573">
        <w:rPr>
          <w:rStyle w:val="Emphasis"/>
          <w:rFonts w:ascii="OpenDyslexic 3" w:hAnsi="OpenDyslexic 3"/>
          <w:highlight w:val="cyan"/>
        </w:rPr>
        <w:t>embodies</w:t>
      </w:r>
      <w:r w:rsidRPr="000A7573">
        <w:rPr>
          <w:rFonts w:ascii="OpenDyslexic 3" w:hAnsi="OpenDyslexic 3"/>
          <w:highlight w:val="cyan"/>
          <w:u w:val="single"/>
        </w:rPr>
        <w:t xml:space="preserve"> </w:t>
      </w:r>
      <w:r w:rsidRPr="000A7573">
        <w:rPr>
          <w:rStyle w:val="Emphasis"/>
          <w:rFonts w:ascii="OpenDyslexic 3" w:hAnsi="OpenDyslexic 3"/>
          <w:highlight w:val="cyan"/>
        </w:rPr>
        <w:t>creative action</w:t>
      </w:r>
      <w:r w:rsidRPr="000A7573">
        <w:rPr>
          <w:rFonts w:ascii="OpenDyslexic 3" w:hAnsi="OpenDyslexic 3"/>
          <w:highlight w:val="cyan"/>
          <w:u w:val="single"/>
        </w:rPr>
        <w:t xml:space="preserve"> </w:t>
      </w:r>
      <w:r w:rsidRPr="000A7573">
        <w:rPr>
          <w:rFonts w:ascii="OpenDyslexic 3" w:hAnsi="OpenDyslexic 3"/>
          <w:u w:val="single"/>
        </w:rPr>
        <w:t xml:space="preserve">and production </w:t>
      </w:r>
      <w:r w:rsidRPr="000A7573">
        <w:rPr>
          <w:rStyle w:val="Emphasis"/>
          <w:rFonts w:ascii="OpenDyslexic 3" w:hAnsi="OpenDyslexic 3"/>
          <w:highlight w:val="cyan"/>
        </w:rPr>
        <w:t>within</w:t>
      </w:r>
      <w:r w:rsidRPr="000A7573">
        <w:rPr>
          <w:rFonts w:ascii="OpenDyslexic 3" w:hAnsi="OpenDyslexic 3"/>
          <w:u w:val="single"/>
        </w:rPr>
        <w:t xml:space="preserve"> their </w:t>
      </w:r>
      <w:r w:rsidRPr="000A7573">
        <w:rPr>
          <w:rStyle w:val="Emphasis"/>
          <w:rFonts w:ascii="OpenDyslexic 3" w:hAnsi="OpenDyslexic 3"/>
          <w:highlight w:val="cyan"/>
        </w:rPr>
        <w:t>life</w:t>
      </w:r>
      <w:r w:rsidRPr="000A7573">
        <w:rPr>
          <w:rFonts w:ascii="OpenDyslexic 3" w:hAnsi="OpenDyslexic 3"/>
          <w:u w:val="single"/>
        </w:rPr>
        <w:t xml:space="preserve"> and </w:t>
      </w:r>
      <w:r w:rsidRPr="000A7573">
        <w:rPr>
          <w:rStyle w:val="Emphasis"/>
          <w:rFonts w:ascii="OpenDyslexic 3" w:hAnsi="OpenDyslexic 3"/>
        </w:rPr>
        <w:t>being</w:t>
      </w:r>
      <w:r w:rsidRPr="000A7573">
        <w:rPr>
          <w:rFonts w:ascii="OpenDyslexic 3" w:hAnsi="OpenDyslexic 3"/>
          <w:u w:val="single"/>
        </w:rPr>
        <w:t>.</w:t>
      </w:r>
      <w:r w:rsidRPr="000A7573">
        <w:rPr>
          <w:rFonts w:ascii="OpenDyslexic 3" w:hAnsi="OpenDyslexic 3"/>
          <w:sz w:val="14"/>
        </w:rPr>
        <w:t xml:space="preserve"> Duchamp’s notion of the readymade gestures towards this as he proclaims art as the recombination of previously existing forms. The painter creates by recombining the pre-given readymades of paints and canvas; the baker creates by recombining the readymade elements of flour, yeast, etc. </w:t>
      </w:r>
      <w:r w:rsidRPr="000A7573">
        <w:rPr>
          <w:rFonts w:ascii="OpenDyslexic 3" w:hAnsi="OpenDyslexic 3"/>
          <w:u w:val="single"/>
        </w:rPr>
        <w:t xml:space="preserve">In other words, it is not that everyone will become an artist, but that </w:t>
      </w:r>
      <w:r w:rsidRPr="000A7573">
        <w:rPr>
          <w:rStyle w:val="Emphasis"/>
          <w:rFonts w:ascii="OpenDyslexic 3" w:hAnsi="OpenDyslexic 3"/>
        </w:rPr>
        <w:t>everyone</w:t>
      </w:r>
      <w:r w:rsidRPr="000A7573">
        <w:rPr>
          <w:rFonts w:ascii="OpenDyslexic 3" w:hAnsi="OpenDyslexic 3"/>
          <w:u w:val="single"/>
        </w:rPr>
        <w:t xml:space="preserve"> already is </w:t>
      </w:r>
      <w:r w:rsidRPr="000A7573">
        <w:rPr>
          <w:rStyle w:val="Emphasis"/>
          <w:rFonts w:ascii="OpenDyslexic 3" w:hAnsi="OpenDyslexic 3"/>
        </w:rPr>
        <w:t>immersed</w:t>
      </w:r>
      <w:r w:rsidRPr="000A7573">
        <w:rPr>
          <w:rFonts w:ascii="OpenDyslexic 3" w:hAnsi="OpenDyslexic 3"/>
          <w:u w:val="single"/>
        </w:rPr>
        <w:t xml:space="preserve"> in myriad </w:t>
      </w:r>
      <w:r w:rsidRPr="000A7573">
        <w:rPr>
          <w:rStyle w:val="Emphasis"/>
          <w:rFonts w:ascii="OpenDyslexic 3" w:hAnsi="OpenDyslexic 3"/>
        </w:rPr>
        <w:t>forms</w:t>
      </w:r>
      <w:r w:rsidRPr="000A7573">
        <w:rPr>
          <w:rFonts w:ascii="OpenDyslexic 3" w:hAnsi="OpenDyslexic 3"/>
          <w:u w:val="single"/>
        </w:rPr>
        <w:t xml:space="preserve"> of creative production, or </w:t>
      </w:r>
      <w:r w:rsidRPr="000A7573">
        <w:rPr>
          <w:rStyle w:val="Emphasis"/>
          <w:rFonts w:ascii="OpenDyslexic 3" w:hAnsi="OpenDyslexic 3"/>
        </w:rPr>
        <w:t>artistic production</w:t>
      </w:r>
      <w:r w:rsidRPr="000A7573">
        <w:rPr>
          <w:rFonts w:ascii="OpenDyslexic 3" w:hAnsi="OpenDyslexic 3"/>
          <w:u w:val="single"/>
        </w:rPr>
        <w:t xml:space="preserve">, given a more general </w:t>
      </w:r>
      <w:r w:rsidRPr="000A7573">
        <w:rPr>
          <w:rStyle w:val="Emphasis"/>
          <w:rFonts w:ascii="OpenDyslexic 3" w:hAnsi="OpenDyslexic 3"/>
        </w:rPr>
        <w:t>notion of art</w:t>
      </w:r>
      <w:r w:rsidRPr="000A7573">
        <w:rPr>
          <w:rFonts w:ascii="OpenDyslexic 3" w:hAnsi="OpenDyslexic 3"/>
          <w:u w:val="single"/>
        </w:rPr>
        <w:t>.</w:t>
      </w:r>
    </w:p>
    <w:p w14:paraId="46361C43" w14:textId="77777777" w:rsidR="009E680A" w:rsidRPr="000A7573" w:rsidRDefault="009E680A" w:rsidP="009E680A">
      <w:pPr>
        <w:rPr>
          <w:rFonts w:ascii="OpenDyslexic 3" w:hAnsi="OpenDyslexic 3"/>
          <w:u w:val="single"/>
        </w:rPr>
      </w:pPr>
      <w:r w:rsidRPr="000A7573">
        <w:rPr>
          <w:rFonts w:ascii="OpenDyslexic 3" w:hAnsi="OpenDyslexic 3"/>
          <w:u w:val="single"/>
        </w:rPr>
        <w:t xml:space="preserve">These two </w:t>
      </w:r>
      <w:r w:rsidRPr="000A7573">
        <w:rPr>
          <w:rStyle w:val="Emphasis"/>
          <w:rFonts w:ascii="OpenDyslexic 3" w:hAnsi="OpenDyslexic 3"/>
        </w:rPr>
        <w:t>notions</w:t>
      </w:r>
      <w:r w:rsidRPr="000A7573">
        <w:rPr>
          <w:rFonts w:ascii="OpenDyslexic 3" w:hAnsi="OpenDyslexic 3"/>
          <w:sz w:val="14"/>
        </w:rPr>
        <w:t xml:space="preserve">, how they collide and overlap, </w:t>
      </w:r>
      <w:r w:rsidRPr="000A7573">
        <w:rPr>
          <w:rFonts w:ascii="OpenDyslexic 3" w:hAnsi="OpenDyslexic 3"/>
          <w:u w:val="single"/>
        </w:rPr>
        <w:t xml:space="preserve">move towards an important </w:t>
      </w:r>
      <w:r w:rsidRPr="000A7573">
        <w:rPr>
          <w:rStyle w:val="Emphasis"/>
          <w:rFonts w:ascii="OpenDyslexic 3" w:hAnsi="OpenDyslexic 3"/>
        </w:rPr>
        <w:t>focal point</w:t>
      </w:r>
      <w:r w:rsidRPr="000A7573">
        <w:rPr>
          <w:rFonts w:ascii="OpenDyslexic 3" w:hAnsi="OpenDyslexic 3"/>
          <w:u w:val="single"/>
        </w:rPr>
        <w:t>: if there has been an end of the avant-garde it is not its death but rather a monstrous multiplication and expansion of artistic production in zombified forms.</w:t>
      </w:r>
      <w:r w:rsidRPr="000A7573">
        <w:rPr>
          <w:rFonts w:ascii="OpenDyslexic 3" w:hAnsi="OpenDyslexic 3"/>
          <w:sz w:val="14"/>
        </w:rPr>
        <w:t xml:space="preserve"> The avant-garde has not died,</w:t>
      </w:r>
      <w:r w:rsidRPr="000A7573">
        <w:rPr>
          <w:rFonts w:ascii="OpenDyslexic 3" w:hAnsi="OpenDyslexic 3"/>
          <w:u w:val="single"/>
        </w:rPr>
        <w:t xml:space="preserve"> the </w:t>
      </w:r>
      <w:r w:rsidRPr="000A7573">
        <w:rPr>
          <w:rStyle w:val="Emphasis"/>
          <w:rFonts w:ascii="OpenDyslexic 3" w:hAnsi="OpenDyslexic 3"/>
        </w:rPr>
        <w:t>creativity</w:t>
      </w:r>
      <w:r w:rsidRPr="000A7573">
        <w:rPr>
          <w:rFonts w:ascii="OpenDyslexic 3" w:hAnsi="OpenDyslexic 3"/>
          <w:u w:val="single"/>
        </w:rPr>
        <w:t xml:space="preserve"> </w:t>
      </w:r>
      <w:r w:rsidRPr="000A7573">
        <w:rPr>
          <w:rStyle w:val="Emphasis"/>
          <w:rFonts w:ascii="OpenDyslexic 3" w:hAnsi="OpenDyslexic 3"/>
        </w:rPr>
        <w:t>contained</w:t>
      </w:r>
      <w:r w:rsidRPr="000A7573">
        <w:rPr>
          <w:rFonts w:ascii="OpenDyslexic 3" w:hAnsi="OpenDyslexic 3"/>
          <w:u w:val="single"/>
        </w:rPr>
        <w:t xml:space="preserve"> within the </w:t>
      </w:r>
      <w:r w:rsidRPr="000A7573">
        <w:rPr>
          <w:rStyle w:val="Emphasis"/>
          <w:rFonts w:ascii="OpenDyslexic 3" w:hAnsi="OpenDyslexic 3"/>
        </w:rPr>
        <w:t>future oriented potential</w:t>
      </w:r>
      <w:r w:rsidRPr="000A7573">
        <w:rPr>
          <w:rFonts w:ascii="OpenDyslexic 3" w:hAnsi="OpenDyslexic 3"/>
          <w:u w:val="single"/>
        </w:rPr>
        <w:t xml:space="preserve"> of the </w:t>
      </w:r>
      <w:r w:rsidRPr="000A7573">
        <w:rPr>
          <w:rStyle w:val="Emphasis"/>
          <w:rFonts w:ascii="OpenDyslexic 3" w:hAnsi="OpenDyslexic 3"/>
        </w:rPr>
        <w:t>becoming-artistic</w:t>
      </w:r>
      <w:r w:rsidRPr="000A7573">
        <w:rPr>
          <w:rFonts w:ascii="OpenDyslexic 3" w:hAnsi="OpenDyslexic 3"/>
          <w:u w:val="single"/>
        </w:rPr>
        <w:t xml:space="preserve"> has </w:t>
      </w:r>
      <w:r w:rsidRPr="000A7573">
        <w:rPr>
          <w:rStyle w:val="Emphasis"/>
          <w:rFonts w:ascii="OpenDyslexic 3" w:hAnsi="OpenDyslexic 3"/>
        </w:rPr>
        <w:t>lapsed</w:t>
      </w:r>
      <w:r w:rsidRPr="000A7573">
        <w:rPr>
          <w:rFonts w:ascii="OpenDyslexic 3" w:hAnsi="OpenDyslexic 3"/>
          <w:u w:val="single"/>
        </w:rPr>
        <w:t xml:space="preserve"> precisely because it has </w:t>
      </w:r>
      <w:r w:rsidRPr="000A7573">
        <w:rPr>
          <w:rStyle w:val="Emphasis"/>
          <w:rFonts w:ascii="OpenDyslexic 3" w:hAnsi="OpenDyslexic 3"/>
        </w:rPr>
        <w:t>perversely</w:t>
      </w:r>
      <w:r w:rsidRPr="000A7573">
        <w:rPr>
          <w:rFonts w:ascii="OpenDyslexic 3" w:hAnsi="OpenDyslexic 3"/>
          <w:u w:val="single"/>
        </w:rPr>
        <w:t xml:space="preserve"> been </w:t>
      </w:r>
      <w:r w:rsidRPr="000A7573">
        <w:rPr>
          <w:rStyle w:val="Emphasis"/>
          <w:rFonts w:ascii="OpenDyslexic 3" w:hAnsi="OpenDyslexic 3"/>
        </w:rPr>
        <w:t>realized</w:t>
      </w:r>
      <w:r w:rsidRPr="000A7573">
        <w:rPr>
          <w:rFonts w:ascii="OpenDyslexic 3" w:hAnsi="OpenDyslexic 3"/>
          <w:u w:val="single"/>
        </w:rPr>
        <w:t xml:space="preserve"> in existing </w:t>
      </w:r>
      <w:r w:rsidRPr="000A7573">
        <w:rPr>
          <w:rStyle w:val="Emphasis"/>
          <w:rFonts w:ascii="OpenDyslexic 3" w:hAnsi="OpenDyslexic 3"/>
        </w:rPr>
        <w:t>forms</w:t>
      </w:r>
      <w:r w:rsidRPr="000A7573">
        <w:rPr>
          <w:rFonts w:ascii="OpenDyslexic 3" w:hAnsi="OpenDyslexic 3"/>
          <w:u w:val="single"/>
        </w:rPr>
        <w:t xml:space="preserve"> of </w:t>
      </w:r>
      <w:r w:rsidRPr="000A7573">
        <w:rPr>
          <w:rStyle w:val="Emphasis"/>
          <w:rFonts w:ascii="OpenDyslexic 3" w:hAnsi="OpenDyslexic 3"/>
        </w:rPr>
        <w:t>diffuse</w:t>
      </w:r>
      <w:r w:rsidRPr="000A7573">
        <w:rPr>
          <w:rFonts w:ascii="OpenDyslexic 3" w:hAnsi="OpenDyslexic 3"/>
          <w:u w:val="single"/>
        </w:rPr>
        <w:t xml:space="preserve"> </w:t>
      </w:r>
      <w:r w:rsidRPr="000A7573">
        <w:rPr>
          <w:rStyle w:val="Emphasis"/>
          <w:rFonts w:ascii="OpenDyslexic 3" w:hAnsi="OpenDyslexic 3"/>
        </w:rPr>
        <w:t>cultural production</w:t>
      </w:r>
      <w:r w:rsidRPr="000A7573">
        <w:rPr>
          <w:rFonts w:ascii="OpenDyslexic 3" w:hAnsi="OpenDyslexic 3"/>
          <w:sz w:val="14"/>
        </w:rPr>
        <w:t xml:space="preserve">. </w:t>
      </w:r>
      <w:r w:rsidRPr="000A7573">
        <w:rPr>
          <w:rFonts w:ascii="OpenDyslexic 3" w:hAnsi="OpenDyslexic 3"/>
          <w:u w:val="single"/>
        </w:rPr>
        <w:t>‘</w:t>
      </w:r>
      <w:r w:rsidRPr="000A7573">
        <w:rPr>
          <w:rStyle w:val="Emphasis"/>
          <w:rFonts w:ascii="OpenDyslexic 3" w:hAnsi="OpenDyslexic 3"/>
          <w:highlight w:val="cyan"/>
        </w:rPr>
        <w:t>Everyone is an artist</w:t>
      </w:r>
      <w:r w:rsidRPr="000A7573">
        <w:rPr>
          <w:rFonts w:ascii="OpenDyslexic 3" w:hAnsi="OpenDyslexic 3"/>
          <w:u w:val="single"/>
        </w:rPr>
        <w:t xml:space="preserve">’ as </w:t>
      </w:r>
      <w:r w:rsidRPr="000A7573">
        <w:rPr>
          <w:rFonts w:ascii="OpenDyslexic 3" w:hAnsi="OpenDyslexic 3"/>
          <w:highlight w:val="cyan"/>
          <w:u w:val="single"/>
        </w:rPr>
        <w:t xml:space="preserve">a </w:t>
      </w:r>
      <w:r w:rsidRPr="000A7573">
        <w:rPr>
          <w:rStyle w:val="Emphasis"/>
          <w:rFonts w:ascii="OpenDyslexic 3" w:hAnsi="OpenDyslexic 3"/>
          <w:highlight w:val="cyan"/>
        </w:rPr>
        <w:t>utopian possibility</w:t>
      </w:r>
      <w:r w:rsidRPr="000A7573">
        <w:rPr>
          <w:rFonts w:ascii="OpenDyslexic 3" w:hAnsi="OpenDyslexic 3"/>
          <w:u w:val="single"/>
        </w:rPr>
        <w:t xml:space="preserve"> is </w:t>
      </w:r>
      <w:r w:rsidRPr="000A7573">
        <w:rPr>
          <w:rFonts w:ascii="OpenDyslexic 3" w:hAnsi="OpenDyslexic 3"/>
          <w:highlight w:val="cyan"/>
          <w:u w:val="single"/>
        </w:rPr>
        <w:t>realized</w:t>
      </w:r>
      <w:r w:rsidRPr="000A7573">
        <w:rPr>
          <w:rFonts w:ascii="OpenDyslexic 3" w:hAnsi="OpenDyslexic 3"/>
          <w:u w:val="single"/>
        </w:rPr>
        <w:t xml:space="preserve"> just </w:t>
      </w:r>
      <w:r w:rsidRPr="000A7573">
        <w:rPr>
          <w:rFonts w:ascii="OpenDyslexic 3" w:hAnsi="OpenDyslexic 3"/>
          <w:highlight w:val="cyan"/>
          <w:u w:val="single"/>
        </w:rPr>
        <w:t>as ‘</w:t>
      </w:r>
      <w:r w:rsidRPr="000A7573">
        <w:rPr>
          <w:rStyle w:val="Emphasis"/>
          <w:rFonts w:ascii="OpenDyslexic 3" w:hAnsi="OpenDyslexic 3"/>
          <w:highlight w:val="cyan"/>
        </w:rPr>
        <w:t>everyone is a worker</w:t>
      </w:r>
      <w:r w:rsidRPr="000A7573">
        <w:rPr>
          <w:rFonts w:ascii="OpenDyslexic 3" w:hAnsi="OpenDyslexic 3"/>
          <w:highlight w:val="cyan"/>
          <w:u w:val="single"/>
        </w:rPr>
        <w:t xml:space="preserve">’. This </w:t>
      </w:r>
      <w:r w:rsidRPr="000A7573">
        <w:rPr>
          <w:rStyle w:val="Emphasis"/>
          <w:rFonts w:ascii="OpenDyslexic 3" w:hAnsi="OpenDyslexic 3"/>
          <w:highlight w:val="cyan"/>
        </w:rPr>
        <w:t>condition</w:t>
      </w:r>
      <w:r w:rsidRPr="000A7573">
        <w:rPr>
          <w:rFonts w:ascii="OpenDyslexic 3" w:hAnsi="OpenDyslexic 3"/>
          <w:u w:val="single"/>
        </w:rPr>
        <w:t xml:space="preserve"> has </w:t>
      </w:r>
      <w:r w:rsidRPr="000A7573">
        <w:rPr>
          <w:rFonts w:ascii="OpenDyslexic 3" w:hAnsi="OpenDyslexic 3"/>
          <w:highlight w:val="cyan"/>
          <w:u w:val="single"/>
        </w:rPr>
        <w:t xml:space="preserve">reached a </w:t>
      </w:r>
      <w:r w:rsidRPr="000A7573">
        <w:rPr>
          <w:rStyle w:val="Emphasis"/>
          <w:rFonts w:ascii="OpenDyslexic 3" w:hAnsi="OpenDyslexic 3"/>
          <w:highlight w:val="cyan"/>
        </w:rPr>
        <w:t>new</w:t>
      </w:r>
      <w:r w:rsidRPr="000A7573">
        <w:rPr>
          <w:rFonts w:ascii="OpenDyslexic 3" w:hAnsi="OpenDyslexic 3"/>
          <w:u w:val="single"/>
        </w:rPr>
        <w:t xml:space="preserve"> degree of </w:t>
      </w:r>
      <w:r w:rsidRPr="000A7573">
        <w:rPr>
          <w:rStyle w:val="Emphasis"/>
          <w:rFonts w:ascii="OpenDyslexic 3" w:hAnsi="OpenDyslexic 3"/>
          <w:highlight w:val="cyan"/>
        </w:rPr>
        <w:t>concentration</w:t>
      </w:r>
      <w:r w:rsidRPr="000A7573">
        <w:rPr>
          <w:rFonts w:ascii="OpenDyslexic 3" w:hAnsi="OpenDyslexic 3"/>
          <w:u w:val="single"/>
        </w:rPr>
        <w:t xml:space="preserve"> and intensity </w:t>
      </w:r>
      <w:r w:rsidRPr="000A7573">
        <w:rPr>
          <w:rFonts w:ascii="OpenDyslexic 3" w:hAnsi="OpenDyslexic 3"/>
          <w:highlight w:val="cyan"/>
          <w:u w:val="single"/>
        </w:rPr>
        <w:t>within</w:t>
      </w:r>
      <w:r w:rsidRPr="000A7573">
        <w:rPr>
          <w:rFonts w:ascii="OpenDyslexic 3" w:hAnsi="OpenDyslexic 3"/>
          <w:u w:val="single"/>
        </w:rPr>
        <w:t xml:space="preserve"> the basins of cultural production; the </w:t>
      </w:r>
      <w:r w:rsidRPr="000A7573">
        <w:rPr>
          <w:rStyle w:val="Emphasis"/>
          <w:rFonts w:ascii="OpenDyslexic 3" w:hAnsi="OpenDyslexic 3"/>
          <w:highlight w:val="cyan"/>
        </w:rPr>
        <w:t>post-Fordist</w:t>
      </w:r>
      <w:r w:rsidRPr="000A7573">
        <w:rPr>
          <w:rFonts w:ascii="OpenDyslexic 3" w:hAnsi="OpenDyslexic 3"/>
          <w:highlight w:val="cyan"/>
          <w:u w:val="single"/>
        </w:rPr>
        <w:t xml:space="preserve"> </w:t>
      </w:r>
      <w:r w:rsidRPr="000A7573">
        <w:rPr>
          <w:rStyle w:val="Emphasis"/>
          <w:rFonts w:ascii="OpenDyslexic 3" w:hAnsi="OpenDyslexic 3"/>
        </w:rPr>
        <w:t>participation-based</w:t>
      </w:r>
      <w:r w:rsidRPr="000A7573">
        <w:rPr>
          <w:rFonts w:ascii="OpenDyslexic 3" w:hAnsi="OpenDyslexic 3"/>
          <w:u w:val="single"/>
        </w:rPr>
        <w:t xml:space="preserve"> </w:t>
      </w:r>
      <w:r w:rsidRPr="000A7573">
        <w:rPr>
          <w:rStyle w:val="Emphasis"/>
          <w:rFonts w:ascii="OpenDyslexic 3" w:hAnsi="OpenDyslexic 3"/>
          <w:highlight w:val="cyan"/>
        </w:rPr>
        <w:t>economy</w:t>
      </w:r>
      <w:r w:rsidRPr="000A7573">
        <w:rPr>
          <w:rFonts w:ascii="OpenDyslexic 3" w:hAnsi="OpenDyslexic 3"/>
          <w:u w:val="single"/>
        </w:rPr>
        <w:t xml:space="preserve"> where the </w:t>
      </w:r>
      <w:r w:rsidRPr="000A7573">
        <w:rPr>
          <w:rStyle w:val="Emphasis"/>
          <w:rFonts w:ascii="OpenDyslexic 3" w:hAnsi="OpenDyslexic 3"/>
        </w:rPr>
        <w:t>multitudes</w:t>
      </w:r>
      <w:r w:rsidRPr="000A7573">
        <w:rPr>
          <w:rFonts w:ascii="OpenDyslexic 3" w:hAnsi="OpenDyslexic 3"/>
          <w:u w:val="single"/>
        </w:rPr>
        <w:t xml:space="preserve"> are sent to work in the metropolitan factory, </w:t>
      </w:r>
      <w:r w:rsidRPr="000A7573">
        <w:rPr>
          <w:rStyle w:val="Emphasis"/>
          <w:rFonts w:ascii="OpenDyslexic 3" w:hAnsi="OpenDyslexic 3"/>
          <w:highlight w:val="cyan"/>
        </w:rPr>
        <w:t>recombining</w:t>
      </w:r>
      <w:r w:rsidRPr="000A7573">
        <w:rPr>
          <w:rFonts w:ascii="OpenDyslexic 3" w:hAnsi="OpenDyslexic 3"/>
          <w:highlight w:val="cyan"/>
          <w:u w:val="single"/>
        </w:rPr>
        <w:t xml:space="preserve"> </w:t>
      </w:r>
      <w:r w:rsidRPr="000A7573">
        <w:rPr>
          <w:rStyle w:val="Emphasis"/>
          <w:rFonts w:ascii="OpenDyslexic 3" w:hAnsi="OpenDyslexic 3"/>
          <w:highlight w:val="cyan"/>
        </w:rPr>
        <w:t>ideas</w:t>
      </w:r>
      <w:r w:rsidRPr="000A7573">
        <w:rPr>
          <w:rFonts w:ascii="OpenDyslexic 3" w:hAnsi="OpenDyslexic 3"/>
          <w:u w:val="single"/>
        </w:rPr>
        <w:t xml:space="preserve"> and </w:t>
      </w:r>
      <w:r w:rsidRPr="000A7573">
        <w:rPr>
          <w:rStyle w:val="Emphasis"/>
          <w:rFonts w:ascii="OpenDyslexic 3" w:hAnsi="OpenDyslexic 3"/>
        </w:rPr>
        <w:t>images</w:t>
      </w:r>
      <w:r w:rsidRPr="000A7573">
        <w:rPr>
          <w:rFonts w:ascii="OpenDyslexic 3" w:hAnsi="OpenDyslexic 3"/>
          <w:u w:val="single"/>
        </w:rPr>
        <w:t xml:space="preserve"> </w:t>
      </w:r>
      <w:r w:rsidRPr="000A7573">
        <w:rPr>
          <w:rFonts w:ascii="OpenDyslexic 3" w:hAnsi="OpenDyslexic 3"/>
          <w:highlight w:val="cyan"/>
          <w:u w:val="single"/>
        </w:rPr>
        <w:t>through</w:t>
      </w:r>
      <w:r w:rsidRPr="000A7573">
        <w:rPr>
          <w:rFonts w:ascii="OpenDyslexic 3" w:hAnsi="OpenDyslexic 3"/>
          <w:u w:val="single"/>
        </w:rPr>
        <w:t xml:space="preserve"> </w:t>
      </w:r>
      <w:r w:rsidRPr="000A7573">
        <w:rPr>
          <w:rStyle w:val="Emphasis"/>
          <w:rFonts w:ascii="OpenDyslexic 3" w:hAnsi="OpenDyslexic 3"/>
        </w:rPr>
        <w:t>social networks</w:t>
      </w:r>
      <w:r w:rsidRPr="000A7573">
        <w:rPr>
          <w:rFonts w:ascii="OpenDyslexic 3" w:hAnsi="OpenDyslexic 3"/>
          <w:u w:val="single"/>
        </w:rPr>
        <w:t xml:space="preserve"> and technologically </w:t>
      </w:r>
      <w:r w:rsidRPr="000A7573">
        <w:rPr>
          <w:rStyle w:val="Emphasis"/>
          <w:rFonts w:ascii="OpenDyslexic 3" w:hAnsi="OpenDyslexic 3"/>
          <w:highlight w:val="cyan"/>
        </w:rPr>
        <w:t>mediated</w:t>
      </w:r>
      <w:r w:rsidRPr="000A7573">
        <w:rPr>
          <w:rFonts w:ascii="OpenDyslexic 3" w:hAnsi="OpenDyslexic 3"/>
          <w:u w:val="single"/>
        </w:rPr>
        <w:t xml:space="preserve"> forms of </w:t>
      </w:r>
      <w:r w:rsidRPr="000A7573">
        <w:rPr>
          <w:rStyle w:val="Emphasis"/>
          <w:rFonts w:ascii="OpenDyslexic 3" w:hAnsi="OpenDyslexic 3"/>
          <w:highlight w:val="cyan"/>
        </w:rPr>
        <w:t>communication</w:t>
      </w:r>
      <w:r w:rsidRPr="000A7573">
        <w:rPr>
          <w:rFonts w:ascii="OpenDyslexic 3" w:hAnsi="OpenDyslexic 3"/>
          <w:sz w:val="14"/>
        </w:rPr>
        <w:t xml:space="preserve">. We don’t often think of all these activities as either work or art. </w:t>
      </w:r>
      <w:r w:rsidRPr="000A7573">
        <w:rPr>
          <w:rFonts w:ascii="OpenDyslexic 3" w:hAnsi="OpenDyslexic 3"/>
          <w:u w:val="single"/>
        </w:rPr>
        <w:t xml:space="preserve">Consequently </w:t>
      </w:r>
      <w:r w:rsidRPr="000A7573">
        <w:rPr>
          <w:rFonts w:ascii="OpenDyslexic 3" w:hAnsi="OpenDyslexic 3"/>
          <w:highlight w:val="cyan"/>
          <w:u w:val="single"/>
        </w:rPr>
        <w:t xml:space="preserve">it becomes </w:t>
      </w:r>
      <w:r w:rsidRPr="000A7573">
        <w:rPr>
          <w:rStyle w:val="Emphasis"/>
          <w:rFonts w:ascii="OpenDyslexic 3" w:hAnsi="OpenDyslexic 3"/>
          <w:highlight w:val="cyan"/>
        </w:rPr>
        <w:t>difficult</w:t>
      </w:r>
      <w:r w:rsidRPr="000A7573">
        <w:rPr>
          <w:rFonts w:ascii="OpenDyslexic 3" w:hAnsi="OpenDyslexic 3"/>
          <w:highlight w:val="cyan"/>
          <w:u w:val="single"/>
        </w:rPr>
        <w:t xml:space="preserve"> to </w:t>
      </w:r>
      <w:r w:rsidRPr="000A7573">
        <w:rPr>
          <w:rStyle w:val="Emphasis"/>
          <w:rFonts w:ascii="OpenDyslexic 3" w:hAnsi="OpenDyslexic 3"/>
          <w:highlight w:val="cyan"/>
        </w:rPr>
        <w:t>think through</w:t>
      </w:r>
      <w:r w:rsidRPr="000A7573">
        <w:rPr>
          <w:rFonts w:ascii="OpenDyslexic 3" w:hAnsi="OpenDyslexic 3"/>
          <w:highlight w:val="cyan"/>
          <w:u w:val="single"/>
        </w:rPr>
        <w:t xml:space="preserve"> the </w:t>
      </w:r>
      <w:r w:rsidRPr="000A7573">
        <w:rPr>
          <w:rStyle w:val="Emphasis"/>
          <w:rFonts w:ascii="OpenDyslexic 3" w:hAnsi="OpenDyslexic 3"/>
          <w:highlight w:val="cyan"/>
        </w:rPr>
        <w:t>politics of labor</w:t>
      </w:r>
      <w:r w:rsidRPr="000A7573">
        <w:rPr>
          <w:rFonts w:ascii="OpenDyslexic 3" w:hAnsi="OpenDyslexic 3"/>
          <w:u w:val="single"/>
        </w:rPr>
        <w:t xml:space="preserve"> around them, whether as artistic labor or just labor itself.</w:t>
      </w:r>
    </w:p>
    <w:p w14:paraId="24E7167A" w14:textId="77777777" w:rsidR="009E680A" w:rsidRPr="000A7573" w:rsidRDefault="009E680A" w:rsidP="009E680A">
      <w:pPr>
        <w:rPr>
          <w:rFonts w:ascii="OpenDyslexic 3" w:hAnsi="OpenDyslexic 3"/>
          <w:u w:val="single"/>
        </w:rPr>
      </w:pPr>
      <w:r w:rsidRPr="000A7573">
        <w:rPr>
          <w:rFonts w:ascii="OpenDyslexic 3" w:hAnsi="OpenDyslexic 3"/>
          <w:u w:val="single"/>
        </w:rPr>
        <w:t xml:space="preserve">The </w:t>
      </w:r>
      <w:r w:rsidRPr="000A7573">
        <w:rPr>
          <w:rStyle w:val="Emphasis"/>
          <w:rFonts w:ascii="OpenDyslexic 3" w:hAnsi="OpenDyslexic 3"/>
          <w:highlight w:val="cyan"/>
        </w:rPr>
        <w:t>notion</w:t>
      </w:r>
      <w:r w:rsidRPr="000A7573">
        <w:rPr>
          <w:rFonts w:ascii="OpenDyslexic 3" w:hAnsi="OpenDyslexic 3"/>
          <w:highlight w:val="cyan"/>
          <w:u w:val="single"/>
        </w:rPr>
        <w:t xml:space="preserve"> of the </w:t>
      </w:r>
      <w:r w:rsidRPr="000A7573">
        <w:rPr>
          <w:rStyle w:val="Emphasis"/>
          <w:rFonts w:ascii="OpenDyslexic 3" w:hAnsi="OpenDyslexic 3"/>
          <w:highlight w:val="cyan"/>
        </w:rPr>
        <w:t>Art Strike</w:t>
      </w:r>
      <w:r w:rsidRPr="000A7573">
        <w:rPr>
          <w:rFonts w:ascii="OpenDyslexic 3" w:hAnsi="OpenDyslexic 3"/>
          <w:u w:val="single"/>
        </w:rPr>
        <w:t xml:space="preserve">, its reconsideration and socialization within the post-Fordist economy, </w:t>
      </w:r>
      <w:r w:rsidRPr="000A7573">
        <w:rPr>
          <w:rFonts w:ascii="OpenDyslexic 3" w:hAnsi="OpenDyslexic 3"/>
          <w:highlight w:val="cyan"/>
          <w:u w:val="single"/>
        </w:rPr>
        <w:t>becomes</w:t>
      </w:r>
      <w:r w:rsidRPr="000A7573">
        <w:rPr>
          <w:rFonts w:ascii="OpenDyslexic 3" w:hAnsi="OpenDyslexic 3"/>
          <w:u w:val="single"/>
        </w:rPr>
        <w:t xml:space="preserve"> more interesting and </w:t>
      </w:r>
      <w:r w:rsidRPr="000A7573">
        <w:rPr>
          <w:rFonts w:ascii="OpenDyslexic 3" w:hAnsi="OpenDyslexic 3"/>
          <w:highlight w:val="cyan"/>
          <w:u w:val="single"/>
        </w:rPr>
        <w:t>productive</w:t>
      </w:r>
      <w:r w:rsidRPr="000A7573">
        <w:rPr>
          <w:rFonts w:ascii="OpenDyslexic 3" w:hAnsi="OpenDyslexic 3"/>
          <w:u w:val="single"/>
        </w:rPr>
        <w:t xml:space="preserve"> (or perhaps anti-productive) precisely </w:t>
      </w:r>
      <w:r w:rsidRPr="000A7573">
        <w:rPr>
          <w:rFonts w:ascii="OpenDyslexic 3" w:hAnsi="OpenDyslexic 3"/>
          <w:highlight w:val="cyan"/>
          <w:u w:val="single"/>
        </w:rPr>
        <w:t xml:space="preserve">as </w:t>
      </w:r>
      <w:r w:rsidRPr="000A7573">
        <w:rPr>
          <w:rStyle w:val="Emphasis"/>
          <w:rFonts w:ascii="OpenDyslexic 3" w:hAnsi="OpenDyslexic 3"/>
          <w:highlight w:val="cyan"/>
        </w:rPr>
        <w:t xml:space="preserve">labor changes </w:t>
      </w:r>
      <w:r w:rsidRPr="000A7573">
        <w:rPr>
          <w:rStyle w:val="Emphasis"/>
          <w:rFonts w:ascii="OpenDyslexic 3" w:hAnsi="OpenDyslexic 3"/>
        </w:rPr>
        <w:t>articulation</w:t>
      </w:r>
      <w:r w:rsidRPr="000A7573">
        <w:rPr>
          <w:rFonts w:ascii="OpenDyslexic 3" w:hAnsi="OpenDyslexic 3"/>
          <w:u w:val="single"/>
        </w:rPr>
        <w:t xml:space="preserve"> </w:t>
      </w:r>
      <w:r w:rsidRPr="000A7573">
        <w:rPr>
          <w:rFonts w:ascii="OpenDyslexic 3" w:hAnsi="OpenDyslexic 3"/>
          <w:highlight w:val="cyan"/>
          <w:u w:val="single"/>
        </w:rPr>
        <w:t xml:space="preserve">in </w:t>
      </w:r>
      <w:r w:rsidRPr="000A7573">
        <w:rPr>
          <w:rStyle w:val="Emphasis"/>
          <w:rFonts w:ascii="OpenDyslexic 3" w:hAnsi="OpenDyslexic 3"/>
          <w:highlight w:val="cyan"/>
        </w:rPr>
        <w:t>relation</w:t>
      </w:r>
      <w:r w:rsidRPr="000A7573">
        <w:rPr>
          <w:rFonts w:ascii="OpenDyslexic 3" w:hAnsi="OpenDyslexic 3"/>
          <w:highlight w:val="cyan"/>
          <w:u w:val="single"/>
        </w:rPr>
        <w:t xml:space="preserve"> to</w:t>
      </w:r>
      <w:r w:rsidRPr="000A7573">
        <w:rPr>
          <w:rFonts w:ascii="OpenDyslexic 3" w:hAnsi="OpenDyslexic 3"/>
          <w:u w:val="single"/>
        </w:rPr>
        <w:t xml:space="preserve"> the current </w:t>
      </w:r>
      <w:r w:rsidRPr="000A7573">
        <w:rPr>
          <w:rStyle w:val="Emphasis"/>
          <w:rFonts w:ascii="OpenDyslexic 3" w:hAnsi="OpenDyslexic 3"/>
        </w:rPr>
        <w:t>composition</w:t>
      </w:r>
      <w:r w:rsidRPr="000A7573">
        <w:rPr>
          <w:rFonts w:ascii="OpenDyslexic 3" w:hAnsi="OpenDyslexic 3"/>
          <w:u w:val="single"/>
        </w:rPr>
        <w:t xml:space="preserve"> of </w:t>
      </w:r>
      <w:r w:rsidRPr="000A7573">
        <w:rPr>
          <w:rStyle w:val="Emphasis"/>
          <w:rFonts w:ascii="OpenDyslexic 3" w:hAnsi="OpenDyslexic 3"/>
          <w:highlight w:val="cyan"/>
        </w:rPr>
        <w:t>artistic</w:t>
      </w:r>
      <w:r w:rsidRPr="000A7573">
        <w:rPr>
          <w:rFonts w:ascii="OpenDyslexic 3" w:hAnsi="OpenDyslexic 3"/>
          <w:u w:val="single"/>
        </w:rPr>
        <w:t xml:space="preserve"> and cultural </w:t>
      </w:r>
      <w:r w:rsidRPr="000A7573">
        <w:rPr>
          <w:rStyle w:val="Emphasis"/>
          <w:rFonts w:ascii="OpenDyslexic 3" w:hAnsi="OpenDyslexic 3"/>
          <w:highlight w:val="cyan"/>
        </w:rPr>
        <w:t>work</w:t>
      </w:r>
      <w:r w:rsidRPr="000A7573">
        <w:rPr>
          <w:rFonts w:ascii="OpenDyslexic 3" w:hAnsi="OpenDyslexic 3"/>
          <w:u w:val="single"/>
        </w:rPr>
        <w:t>.</w:t>
      </w:r>
      <w:r w:rsidRPr="000A7573">
        <w:rPr>
          <w:rFonts w:ascii="OpenDyslexic 3" w:hAnsi="OpenDyslexic 3"/>
          <w:sz w:val="14"/>
        </w:rPr>
        <w:t xml:space="preserve"> The Art Strike starts with Art Workers Coalition and Gustav Metzger and their calls to withdraw their labor. First the AWC called for a strike in 1969 to protest the involvement of museum board members and trustees in war related industries, as explored brilliantly by Julia Bryan-Wilson (2009). Gustav Metzger then called for a strike of a minimum of three years, from 1977-1980, although he notes that almost no one noticed (which perhaps is not so surprising when you go on strike by yourself). Metzger and the AWC’s formulation of the Art Strike was directed against the problems of the gallery system. This conception was picked up by Stewart Home and various others within the Neoist milieu who called upon artists to cease artistic work entirely for the years 1990-1993. In this version,</w:t>
      </w:r>
      <w:r w:rsidRPr="000A7573">
        <w:rPr>
          <w:rFonts w:ascii="OpenDyslexic 3" w:hAnsi="OpenDyslexic 3"/>
          <w:u w:val="single"/>
        </w:rPr>
        <w:t xml:space="preserve"> </w:t>
      </w:r>
      <w:r w:rsidRPr="000A7573">
        <w:rPr>
          <w:rFonts w:ascii="OpenDyslexic 3" w:hAnsi="OpenDyslexic 3"/>
          <w:highlight w:val="cyan"/>
          <w:u w:val="single"/>
        </w:rPr>
        <w:t xml:space="preserve">the </w:t>
      </w:r>
      <w:r w:rsidRPr="000A7573">
        <w:rPr>
          <w:rStyle w:val="Emphasis"/>
          <w:rFonts w:ascii="OpenDyslexic 3" w:hAnsi="OpenDyslexic 3"/>
          <w:highlight w:val="cyan"/>
        </w:rPr>
        <w:t>strike</w:t>
      </w:r>
      <w:r w:rsidRPr="000A7573">
        <w:rPr>
          <w:rFonts w:ascii="OpenDyslexic 3" w:hAnsi="OpenDyslexic 3"/>
          <w:highlight w:val="cyan"/>
          <w:u w:val="single"/>
        </w:rPr>
        <w:t xml:space="preserve"> </w:t>
      </w:r>
      <w:r w:rsidRPr="000A7573">
        <w:rPr>
          <w:rStyle w:val="Emphasis"/>
          <w:rFonts w:ascii="OpenDyslexic 3" w:hAnsi="OpenDyslexic 3"/>
          <w:highlight w:val="cyan"/>
        </w:rPr>
        <w:t>moves beyond</w:t>
      </w:r>
      <w:r w:rsidRPr="000A7573">
        <w:rPr>
          <w:rFonts w:ascii="OpenDyslexic 3" w:hAnsi="OpenDyslexic 3"/>
          <w:u w:val="single"/>
        </w:rPr>
        <w:t xml:space="preserve"> a focus on </w:t>
      </w:r>
      <w:r w:rsidRPr="000A7573">
        <w:rPr>
          <w:rFonts w:ascii="OpenDyslexic 3" w:hAnsi="OpenDyslexic 3"/>
          <w:highlight w:val="cyan"/>
          <w:u w:val="single"/>
        </w:rPr>
        <w:t xml:space="preserve">the </w:t>
      </w:r>
      <w:r w:rsidRPr="000A7573">
        <w:rPr>
          <w:rStyle w:val="Emphasis"/>
          <w:rFonts w:ascii="OpenDyslexic 3" w:hAnsi="OpenDyslexic 3"/>
          <w:highlight w:val="cyan"/>
        </w:rPr>
        <w:t>gallery</w:t>
      </w:r>
      <w:r w:rsidRPr="000A7573">
        <w:rPr>
          <w:rFonts w:ascii="OpenDyslexic 3" w:hAnsi="OpenDyslexic 3"/>
          <w:u w:val="single"/>
        </w:rPr>
        <w:t xml:space="preserve"> system </w:t>
      </w:r>
      <w:r w:rsidRPr="000A7573">
        <w:rPr>
          <w:rFonts w:ascii="OpenDyslexic 3" w:hAnsi="OpenDyslexic 3"/>
          <w:highlight w:val="cyan"/>
          <w:u w:val="single"/>
        </w:rPr>
        <w:t xml:space="preserve">to </w:t>
      </w:r>
      <w:r w:rsidRPr="000A7573">
        <w:rPr>
          <w:rFonts w:ascii="OpenDyslexic 3" w:hAnsi="OpenDyslexic 3"/>
          <w:u w:val="single"/>
        </w:rPr>
        <w:t xml:space="preserve">a more </w:t>
      </w:r>
      <w:r w:rsidRPr="000A7573">
        <w:rPr>
          <w:rStyle w:val="Emphasis"/>
          <w:rFonts w:ascii="OpenDyslexic 3" w:hAnsi="OpenDyslexic 3"/>
          <w:highlight w:val="cyan"/>
        </w:rPr>
        <w:t>general consideration</w:t>
      </w:r>
      <w:r w:rsidRPr="000A7573">
        <w:rPr>
          <w:rFonts w:ascii="OpenDyslexic 3" w:hAnsi="OpenDyslexic 3"/>
          <w:highlight w:val="cyan"/>
          <w:u w:val="single"/>
        </w:rPr>
        <w:t xml:space="preserve"> of </w:t>
      </w:r>
      <w:r w:rsidRPr="000A7573">
        <w:rPr>
          <w:rStyle w:val="Emphasis"/>
          <w:rFonts w:ascii="OpenDyslexic 3" w:hAnsi="OpenDyslexic 3"/>
          <w:highlight w:val="cyan"/>
        </w:rPr>
        <w:t>artistic production</w:t>
      </w:r>
      <w:r w:rsidRPr="000A7573">
        <w:rPr>
          <w:rFonts w:ascii="OpenDyslexic 3" w:hAnsi="OpenDyslexic 3"/>
          <w:highlight w:val="cyan"/>
          <w:u w:val="single"/>
        </w:rPr>
        <w:t xml:space="preserve"> and </w:t>
      </w:r>
      <w:r w:rsidRPr="000A7573">
        <w:rPr>
          <w:rFonts w:ascii="OpenDyslexic 3" w:hAnsi="OpenDyslexic 3"/>
          <w:u w:val="single"/>
        </w:rPr>
        <w:t xml:space="preserve">a </w:t>
      </w:r>
      <w:r w:rsidRPr="000A7573">
        <w:rPr>
          <w:rStyle w:val="Emphasis"/>
          <w:rFonts w:ascii="OpenDyslexic 3" w:hAnsi="OpenDyslexic 3"/>
        </w:rPr>
        <w:t>questioning</w:t>
      </w:r>
      <w:r w:rsidRPr="000A7573">
        <w:rPr>
          <w:rFonts w:ascii="OpenDyslexic 3" w:hAnsi="OpenDyslexic 3"/>
          <w:u w:val="single"/>
        </w:rPr>
        <w:t xml:space="preserve"> of the </w:t>
      </w:r>
      <w:r w:rsidRPr="000A7573">
        <w:rPr>
          <w:rStyle w:val="Emphasis"/>
          <w:rFonts w:ascii="OpenDyslexic 3" w:hAnsi="OpenDyslexic 3"/>
        </w:rPr>
        <w:t xml:space="preserve">role of the </w:t>
      </w:r>
      <w:r w:rsidRPr="000A7573">
        <w:rPr>
          <w:rStyle w:val="Emphasis"/>
          <w:rFonts w:ascii="OpenDyslexic 3" w:hAnsi="OpenDyslexic 3"/>
          <w:highlight w:val="cyan"/>
        </w:rPr>
        <w:t>artist</w:t>
      </w:r>
      <w:r w:rsidRPr="000A7573">
        <w:rPr>
          <w:rFonts w:ascii="OpenDyslexic 3" w:hAnsi="OpenDyslexic 3"/>
          <w:u w:val="single"/>
        </w:rPr>
        <w:t>.</w:t>
      </w:r>
      <w:r w:rsidRPr="000A7573">
        <w:rPr>
          <w:rFonts w:ascii="OpenDyslexic 3" w:hAnsi="OpenDyslexic 3"/>
          <w:sz w:val="14"/>
        </w:rPr>
        <w:t xml:space="preserve"> In the most recent and presently emerging iteration, Redas Dirzys and a Temporary Art Strike Committee have been calling for an Art Strike currently as a response to Vilnius, the capital of Lithuania, becoming a European Capital of Culture for 2009. The designation of a city as a capital of culture is part of a process of metropolitan branding and a strategy of capitalist valorization through the circulation of cultural and artistic heritage. (In Vilnius this has played out through figures like Jonas Mekas, George Maciunas, the legacy of Fluxus, and the Uzupis arts district.) </w:t>
      </w:r>
      <w:r w:rsidRPr="000A7573">
        <w:rPr>
          <w:rFonts w:ascii="OpenDyslexic 3" w:hAnsi="OpenDyslexic 3"/>
          <w:u w:val="single"/>
        </w:rPr>
        <w:t xml:space="preserve">In Vilnius we see the broadening of the </w:t>
      </w:r>
      <w:r w:rsidRPr="000A7573">
        <w:rPr>
          <w:rStyle w:val="Emphasis"/>
          <w:rFonts w:ascii="OpenDyslexic 3" w:hAnsi="OpenDyslexic 3"/>
        </w:rPr>
        <w:t>Art Strike</w:t>
      </w:r>
      <w:r w:rsidRPr="000A7573">
        <w:rPr>
          <w:rFonts w:ascii="OpenDyslexic 3" w:hAnsi="OpenDyslexic 3"/>
          <w:u w:val="single"/>
        </w:rPr>
        <w:t xml:space="preserve"> from a </w:t>
      </w:r>
      <w:r w:rsidRPr="000A7573">
        <w:rPr>
          <w:rStyle w:val="Emphasis"/>
          <w:rFonts w:ascii="OpenDyslexic 3" w:hAnsi="OpenDyslexic 3"/>
        </w:rPr>
        <w:t>focus</w:t>
      </w:r>
      <w:r w:rsidRPr="000A7573">
        <w:rPr>
          <w:rFonts w:ascii="OpenDyslexic 3" w:hAnsi="OpenDyslexic 3"/>
          <w:u w:val="single"/>
        </w:rPr>
        <w:t xml:space="preserve"> on the gallery system to artistic production more generally, and finally to the </w:t>
      </w:r>
      <w:r w:rsidRPr="000A7573">
        <w:rPr>
          <w:rStyle w:val="Emphasis"/>
          <w:rFonts w:ascii="OpenDyslexic 3" w:hAnsi="OpenDyslexic 3"/>
        </w:rPr>
        <w:t>ways</w:t>
      </w:r>
      <w:r w:rsidRPr="000A7573">
        <w:rPr>
          <w:rFonts w:ascii="OpenDyslexic 3" w:hAnsi="OpenDyslexic 3"/>
          <w:u w:val="single"/>
        </w:rPr>
        <w:t xml:space="preserve"> in which </w:t>
      </w:r>
      <w:r w:rsidRPr="000A7573">
        <w:rPr>
          <w:rStyle w:val="Emphasis"/>
          <w:rFonts w:ascii="OpenDyslexic 3" w:hAnsi="OpenDyslexic 3"/>
        </w:rPr>
        <w:t>artistic</w:t>
      </w:r>
      <w:r w:rsidRPr="000A7573">
        <w:rPr>
          <w:rFonts w:ascii="OpenDyslexic 3" w:hAnsi="OpenDyslexic 3"/>
          <w:u w:val="single"/>
        </w:rPr>
        <w:t xml:space="preserve"> and cultural </w:t>
      </w:r>
      <w:r w:rsidRPr="000A7573">
        <w:rPr>
          <w:rStyle w:val="Emphasis"/>
          <w:rFonts w:ascii="OpenDyslexic 3" w:hAnsi="OpenDyslexic 3"/>
        </w:rPr>
        <w:t>production</w:t>
      </w:r>
      <w:r w:rsidRPr="000A7573">
        <w:rPr>
          <w:rFonts w:ascii="OpenDyslexic 3" w:hAnsi="OpenDyslexic 3"/>
          <w:u w:val="single"/>
        </w:rPr>
        <w:t xml:space="preserve"> are </w:t>
      </w:r>
      <w:r w:rsidRPr="000A7573">
        <w:rPr>
          <w:rStyle w:val="Emphasis"/>
          <w:rFonts w:ascii="OpenDyslexic 3" w:hAnsi="OpenDyslexic 3"/>
        </w:rPr>
        <w:t>infused</w:t>
      </w:r>
      <w:r w:rsidRPr="000A7573">
        <w:rPr>
          <w:rFonts w:ascii="OpenDyslexic 3" w:hAnsi="OpenDyslexic 3"/>
          <w:u w:val="single"/>
        </w:rPr>
        <w:t xml:space="preserve"> throughout </w:t>
      </w:r>
      <w:r w:rsidRPr="000A7573">
        <w:rPr>
          <w:rStyle w:val="Emphasis"/>
          <w:rFonts w:ascii="OpenDyslexic 3" w:hAnsi="OpenDyslexic 3"/>
        </w:rPr>
        <w:t>daily life</w:t>
      </w:r>
      <w:r w:rsidRPr="000A7573">
        <w:rPr>
          <w:rFonts w:ascii="OpenDyslexic 3" w:hAnsi="OpenDyslexic 3"/>
          <w:u w:val="single"/>
        </w:rPr>
        <w:t xml:space="preserve"> and embedded within the production of the metropolis.</w:t>
      </w:r>
    </w:p>
    <w:p w14:paraId="5055FB85" w14:textId="77777777" w:rsidR="009E680A" w:rsidRPr="000A7573" w:rsidRDefault="009E680A" w:rsidP="009E680A">
      <w:pPr>
        <w:rPr>
          <w:rFonts w:ascii="OpenDyslexic 3" w:hAnsi="OpenDyslexic 3"/>
          <w:sz w:val="14"/>
        </w:rPr>
      </w:pPr>
      <w:r w:rsidRPr="000A7573">
        <w:rPr>
          <w:rFonts w:ascii="OpenDyslexic 3" w:hAnsi="OpenDyslexic 3"/>
          <w:u w:val="single"/>
        </w:rPr>
        <w:t xml:space="preserve">The </w:t>
      </w:r>
      <w:r w:rsidRPr="000A7573">
        <w:rPr>
          <w:rStyle w:val="Emphasis"/>
          <w:rFonts w:ascii="OpenDyslexic 3" w:hAnsi="OpenDyslexic 3"/>
        </w:rPr>
        <w:t>Art Strike</w:t>
      </w:r>
      <w:r w:rsidRPr="000A7573">
        <w:rPr>
          <w:rFonts w:ascii="OpenDyslexic 3" w:hAnsi="OpenDyslexic 3"/>
          <w:u w:val="single"/>
        </w:rPr>
        <w:t xml:space="preserve"> emerges as a </w:t>
      </w:r>
      <w:r w:rsidRPr="000A7573">
        <w:rPr>
          <w:rStyle w:val="Emphasis"/>
          <w:rFonts w:ascii="OpenDyslexic 3" w:hAnsi="OpenDyslexic 3"/>
        </w:rPr>
        <w:t>nodal point</w:t>
      </w:r>
      <w:r w:rsidRPr="000A7573">
        <w:rPr>
          <w:rFonts w:ascii="OpenDyslexic 3" w:hAnsi="OpenDyslexic 3"/>
          <w:u w:val="single"/>
        </w:rPr>
        <w:t xml:space="preserve"> for </w:t>
      </w:r>
      <w:r w:rsidRPr="000A7573">
        <w:rPr>
          <w:rFonts w:ascii="OpenDyslexic 3" w:hAnsi="OpenDyslexic 3"/>
          <w:highlight w:val="cyan"/>
          <w:u w:val="single"/>
        </w:rPr>
        <w:t>finding ways to work</w:t>
      </w:r>
      <w:r w:rsidRPr="000A7573">
        <w:rPr>
          <w:rFonts w:ascii="OpenDyslexic 3" w:hAnsi="OpenDyslexic 3"/>
          <w:u w:val="single"/>
        </w:rPr>
        <w:t xml:space="preserve"> critically </w:t>
      </w:r>
      <w:r w:rsidRPr="000A7573">
        <w:rPr>
          <w:rStyle w:val="Emphasis"/>
          <w:rFonts w:ascii="OpenDyslexic 3" w:hAnsi="OpenDyslexic 3"/>
          <w:highlight w:val="cyan"/>
        </w:rPr>
        <w:t>between</w:t>
      </w:r>
      <w:r w:rsidRPr="000A7573">
        <w:rPr>
          <w:rFonts w:ascii="OpenDyslexic 3" w:hAnsi="OpenDyslexic 3"/>
          <w:u w:val="single"/>
        </w:rPr>
        <w:t xml:space="preserve"> the two </w:t>
      </w:r>
      <w:r w:rsidRPr="000A7573">
        <w:rPr>
          <w:rStyle w:val="Emphasis"/>
          <w:rFonts w:ascii="OpenDyslexic 3" w:hAnsi="OpenDyslexic 3"/>
          <w:highlight w:val="cyan"/>
        </w:rPr>
        <w:t>compositional modes</w:t>
      </w:r>
      <w:r w:rsidRPr="000A7573">
        <w:rPr>
          <w:rFonts w:ascii="OpenDyslexic 3" w:hAnsi="OpenDyslexic 3"/>
          <w:u w:val="single"/>
        </w:rPr>
        <w:t xml:space="preserve"> contained within the statement ‘everyone is an artist’. An </w:t>
      </w:r>
      <w:r w:rsidRPr="000A7573">
        <w:rPr>
          <w:rStyle w:val="Emphasis"/>
          <w:rFonts w:ascii="OpenDyslexic 3" w:hAnsi="OpenDyslexic 3"/>
        </w:rPr>
        <w:t>autonomist</w:t>
      </w:r>
      <w:r w:rsidRPr="000A7573">
        <w:rPr>
          <w:rFonts w:ascii="OpenDyslexic 3" w:hAnsi="OpenDyslexic 3"/>
          <w:u w:val="single"/>
        </w:rPr>
        <w:t xml:space="preserve"> politics </w:t>
      </w:r>
      <w:r w:rsidRPr="000A7573">
        <w:rPr>
          <w:rStyle w:val="Emphasis"/>
          <w:rFonts w:ascii="OpenDyslexic 3" w:hAnsi="OpenDyslexic 3"/>
        </w:rPr>
        <w:t>focuses</w:t>
      </w:r>
      <w:r w:rsidRPr="000A7573">
        <w:rPr>
          <w:rFonts w:ascii="OpenDyslexic 3" w:hAnsi="OpenDyslexic 3"/>
          <w:u w:val="single"/>
        </w:rPr>
        <w:t xml:space="preserve"> on class composition, or the relation between the </w:t>
      </w:r>
      <w:r w:rsidRPr="000A7573">
        <w:rPr>
          <w:rStyle w:val="Emphasis"/>
          <w:rFonts w:ascii="OpenDyslexic 3" w:hAnsi="OpenDyslexic 3"/>
        </w:rPr>
        <w:t>technical arrangement</w:t>
      </w:r>
      <w:r w:rsidRPr="000A7573">
        <w:rPr>
          <w:rFonts w:ascii="OpenDyslexic 3" w:hAnsi="OpenDyslexic 3"/>
          <w:u w:val="single"/>
        </w:rPr>
        <w:t xml:space="preserve"> of </w:t>
      </w:r>
      <w:r w:rsidRPr="000A7573">
        <w:rPr>
          <w:rStyle w:val="Emphasis"/>
          <w:rFonts w:ascii="OpenDyslexic 3" w:hAnsi="OpenDyslexic 3"/>
        </w:rPr>
        <w:t>economic production</w:t>
      </w:r>
      <w:r w:rsidRPr="000A7573">
        <w:rPr>
          <w:rFonts w:ascii="OpenDyslexic 3" w:hAnsi="OpenDyslexic 3"/>
          <w:u w:val="single"/>
        </w:rPr>
        <w:t xml:space="preserve"> and the </w:t>
      </w:r>
      <w:r w:rsidRPr="000A7573">
        <w:rPr>
          <w:rStyle w:val="Emphasis"/>
          <w:rFonts w:ascii="OpenDyslexic 3" w:hAnsi="OpenDyslexic 3"/>
        </w:rPr>
        <w:t>political composition</w:t>
      </w:r>
      <w:r w:rsidRPr="000A7573">
        <w:rPr>
          <w:rFonts w:ascii="OpenDyslexic 3" w:hAnsi="OpenDyslexic 3"/>
          <w:u w:val="single"/>
        </w:rPr>
        <w:t xml:space="preserve"> activated by </w:t>
      </w:r>
      <w:r w:rsidRPr="000A7573">
        <w:rPr>
          <w:rStyle w:val="Emphasis"/>
          <w:rFonts w:ascii="OpenDyslexic 3" w:hAnsi="OpenDyslexic 3"/>
        </w:rPr>
        <w:t>forms</w:t>
      </w:r>
      <w:r w:rsidRPr="000A7573">
        <w:rPr>
          <w:rFonts w:ascii="OpenDyslexic 3" w:hAnsi="OpenDyslexic 3"/>
          <w:u w:val="single"/>
        </w:rPr>
        <w:t xml:space="preserve"> of </w:t>
      </w:r>
      <w:r w:rsidRPr="000A7573">
        <w:rPr>
          <w:rStyle w:val="Emphasis"/>
          <w:rFonts w:ascii="OpenDyslexic 3" w:hAnsi="OpenDyslexic 3"/>
        </w:rPr>
        <w:t>social insurgency</w:t>
      </w:r>
      <w:r w:rsidRPr="000A7573">
        <w:rPr>
          <w:rFonts w:ascii="OpenDyslexic 3" w:hAnsi="OpenDyslexic 3"/>
          <w:u w:val="single"/>
        </w:rPr>
        <w:t xml:space="preserve"> and resistance.</w:t>
      </w:r>
      <w:r w:rsidRPr="000A7573">
        <w:rPr>
          <w:rFonts w:ascii="OpenDyslexic 3" w:hAnsi="OpenDyslexic 3"/>
          <w:sz w:val="14"/>
        </w:rPr>
        <w:t xml:space="preserve"> Capital evolves by turning emerging political compositions into technical compositions of surplus value production. Similarly, </w:t>
      </w:r>
      <w:r w:rsidRPr="000A7573">
        <w:rPr>
          <w:rFonts w:ascii="OpenDyslexic 3" w:hAnsi="OpenDyslexic 3"/>
          <w:u w:val="single"/>
        </w:rPr>
        <w:t xml:space="preserve">the </w:t>
      </w:r>
      <w:r w:rsidRPr="000A7573">
        <w:rPr>
          <w:rStyle w:val="Emphasis"/>
          <w:rFonts w:ascii="OpenDyslexic 3" w:hAnsi="OpenDyslexic 3"/>
        </w:rPr>
        <w:t>aesthetic politics</w:t>
      </w:r>
      <w:r w:rsidRPr="000A7573">
        <w:rPr>
          <w:rFonts w:ascii="OpenDyslexic 3" w:hAnsi="OpenDyslexic 3"/>
          <w:u w:val="single"/>
        </w:rPr>
        <w:t xml:space="preserve"> of the </w:t>
      </w:r>
      <w:r w:rsidRPr="000A7573">
        <w:rPr>
          <w:rStyle w:val="Emphasis"/>
          <w:rFonts w:ascii="OpenDyslexic 3" w:hAnsi="OpenDyslexic 3"/>
        </w:rPr>
        <w:t>avant-garde</w:t>
      </w:r>
      <w:r w:rsidRPr="000A7573">
        <w:rPr>
          <w:rFonts w:ascii="OpenDyslexic 3" w:hAnsi="OpenDyslexic 3"/>
          <w:u w:val="single"/>
        </w:rPr>
        <w:t xml:space="preserve"> find the </w:t>
      </w:r>
      <w:r w:rsidRPr="000A7573">
        <w:rPr>
          <w:rStyle w:val="Emphasis"/>
          <w:rFonts w:ascii="OpenDyslexic 3" w:hAnsi="OpenDyslexic 3"/>
        </w:rPr>
        <w:t>political compositions</w:t>
      </w:r>
      <w:r w:rsidRPr="000A7573">
        <w:rPr>
          <w:rFonts w:ascii="OpenDyslexic 3" w:hAnsi="OpenDyslexic 3"/>
          <w:u w:val="single"/>
        </w:rPr>
        <w:t xml:space="preserve"> they animate turned into </w:t>
      </w:r>
      <w:r w:rsidRPr="000A7573">
        <w:rPr>
          <w:rStyle w:val="Emphasis"/>
          <w:rFonts w:ascii="OpenDyslexic 3" w:hAnsi="OpenDyslexic 3"/>
        </w:rPr>
        <w:t>new forms</w:t>
      </w:r>
      <w:r w:rsidRPr="000A7573">
        <w:rPr>
          <w:rFonts w:ascii="OpenDyslexic 3" w:hAnsi="OpenDyslexic 3"/>
          <w:u w:val="single"/>
        </w:rPr>
        <w:t xml:space="preserve"> of </w:t>
      </w:r>
      <w:r w:rsidRPr="000A7573">
        <w:rPr>
          <w:rStyle w:val="Emphasis"/>
          <w:rFonts w:ascii="OpenDyslexic 3" w:hAnsi="OpenDyslexic 3"/>
        </w:rPr>
        <w:t>value production</w:t>
      </w:r>
      <w:r w:rsidRPr="000A7573">
        <w:rPr>
          <w:rFonts w:ascii="OpenDyslexic 3" w:hAnsi="OpenDyslexic 3"/>
          <w:u w:val="single"/>
        </w:rPr>
        <w:t xml:space="preserve"> and </w:t>
      </w:r>
      <w:r w:rsidRPr="000A7573">
        <w:rPr>
          <w:rStyle w:val="Emphasis"/>
          <w:rFonts w:ascii="OpenDyslexic 3" w:hAnsi="OpenDyslexic 3"/>
        </w:rPr>
        <w:t>circulation</w:t>
      </w:r>
      <w:r w:rsidRPr="000A7573">
        <w:rPr>
          <w:rFonts w:ascii="OpenDyslexic 3" w:hAnsi="OpenDyslexic 3"/>
          <w:u w:val="single"/>
        </w:rPr>
        <w:t xml:space="preserve">. The </w:t>
      </w:r>
      <w:r w:rsidRPr="000A7573">
        <w:rPr>
          <w:rStyle w:val="Emphasis"/>
          <w:rFonts w:ascii="OpenDyslexic 3" w:hAnsi="OpenDyslexic 3"/>
        </w:rPr>
        <w:t>Art Strike</w:t>
      </w:r>
      <w:r w:rsidRPr="000A7573">
        <w:rPr>
          <w:rFonts w:ascii="OpenDyslexic 3" w:hAnsi="OpenDyslexic 3"/>
          <w:u w:val="single"/>
        </w:rPr>
        <w:t xml:space="preserve"> becomes </w:t>
      </w:r>
      <w:r w:rsidRPr="000A7573">
        <w:rPr>
          <w:rFonts w:ascii="OpenDyslexic 3" w:hAnsi="OpenDyslexic 3"/>
          <w:highlight w:val="cyan"/>
          <w:u w:val="single"/>
        </w:rPr>
        <w:t xml:space="preserve">a </w:t>
      </w:r>
      <w:r w:rsidRPr="000A7573">
        <w:rPr>
          <w:rStyle w:val="Emphasis"/>
          <w:rFonts w:ascii="OpenDyslexic 3" w:hAnsi="OpenDyslexic 3"/>
          <w:highlight w:val="cyan"/>
        </w:rPr>
        <w:t>tactic</w:t>
      </w:r>
      <w:r w:rsidRPr="000A7573">
        <w:rPr>
          <w:rFonts w:ascii="OpenDyslexic 3" w:hAnsi="OpenDyslexic 3"/>
          <w:highlight w:val="cyan"/>
          <w:u w:val="single"/>
        </w:rPr>
        <w:t xml:space="preserve"> </w:t>
      </w:r>
      <w:r w:rsidRPr="000A7573">
        <w:rPr>
          <w:rFonts w:ascii="OpenDyslexic 3" w:hAnsi="OpenDyslexic 3"/>
          <w:u w:val="single"/>
        </w:rPr>
        <w:t xml:space="preserve">for </w:t>
      </w:r>
      <w:r w:rsidRPr="000A7573">
        <w:rPr>
          <w:rStyle w:val="Emphasis"/>
          <w:rFonts w:ascii="OpenDyslexic 3" w:hAnsi="OpenDyslexic 3"/>
          <w:highlight w:val="cyan"/>
        </w:rPr>
        <w:t>working</w:t>
      </w:r>
      <w:r w:rsidRPr="000A7573">
        <w:rPr>
          <w:rFonts w:ascii="OpenDyslexic 3" w:hAnsi="OpenDyslexic 3"/>
          <w:highlight w:val="cyan"/>
          <w:u w:val="single"/>
        </w:rPr>
        <w:t xml:space="preserve"> </w:t>
      </w:r>
      <w:r w:rsidRPr="000A7573">
        <w:rPr>
          <w:rStyle w:val="Emphasis"/>
          <w:rFonts w:ascii="OpenDyslexic 3" w:hAnsi="OpenDyslexic 3"/>
          <w:highlight w:val="cyan"/>
        </w:rPr>
        <w:t>between</w:t>
      </w:r>
      <w:r w:rsidRPr="000A7573">
        <w:rPr>
          <w:rFonts w:ascii="OpenDyslexic 3" w:hAnsi="OpenDyslexic 3"/>
          <w:highlight w:val="cyan"/>
          <w:u w:val="single"/>
        </w:rPr>
        <w:t xml:space="preserve"> the </w:t>
      </w:r>
      <w:r w:rsidRPr="000A7573">
        <w:rPr>
          <w:rFonts w:ascii="OpenDyslexic 3" w:hAnsi="OpenDyslexic 3"/>
          <w:u w:val="single"/>
        </w:rPr>
        <w:t xml:space="preserve">utopian </w:t>
      </w:r>
      <w:r w:rsidRPr="000A7573">
        <w:rPr>
          <w:rStyle w:val="Emphasis"/>
          <w:rFonts w:ascii="OpenDyslexic 3" w:hAnsi="OpenDyslexic 3"/>
          <w:highlight w:val="cyan"/>
        </w:rPr>
        <w:t>not-yet</w:t>
      </w:r>
      <w:r w:rsidRPr="000A7573">
        <w:rPr>
          <w:rFonts w:ascii="OpenDyslexic 3" w:hAnsi="OpenDyslexic 3"/>
          <w:highlight w:val="cyan"/>
          <w:u w:val="single"/>
        </w:rPr>
        <w:t xml:space="preserve"> promise of </w:t>
      </w:r>
      <w:r w:rsidRPr="000A7573">
        <w:rPr>
          <w:rStyle w:val="Emphasis"/>
          <w:rFonts w:ascii="OpenDyslexic 3" w:hAnsi="OpenDyslexic 3"/>
          <w:highlight w:val="cyan"/>
        </w:rPr>
        <w:t>unleashed creativity</w:t>
      </w:r>
      <w:r w:rsidRPr="000A7573">
        <w:rPr>
          <w:rFonts w:ascii="OpenDyslexic 3" w:hAnsi="OpenDyslexic 3"/>
          <w:highlight w:val="cyan"/>
          <w:u w:val="single"/>
        </w:rPr>
        <w:t xml:space="preserve"> and </w:t>
      </w:r>
      <w:r w:rsidRPr="000A7573">
        <w:rPr>
          <w:rFonts w:ascii="OpenDyslexic 3" w:hAnsi="OpenDyslexic 3"/>
          <w:u w:val="single"/>
        </w:rPr>
        <w:t xml:space="preserve">the </w:t>
      </w:r>
      <w:r w:rsidRPr="000A7573">
        <w:rPr>
          <w:rStyle w:val="Emphasis"/>
          <w:rFonts w:ascii="OpenDyslexic 3" w:hAnsi="OpenDyslexic 3"/>
          <w:highlight w:val="cyan"/>
        </w:rPr>
        <w:t>always-already</w:t>
      </w:r>
      <w:r w:rsidRPr="000A7573">
        <w:rPr>
          <w:rFonts w:ascii="OpenDyslexic 3" w:hAnsi="OpenDyslexic 3"/>
          <w:u w:val="single"/>
        </w:rPr>
        <w:t xml:space="preserve"> but </w:t>
      </w:r>
      <w:r w:rsidRPr="000A7573">
        <w:rPr>
          <w:rStyle w:val="Emphasis"/>
          <w:rFonts w:ascii="OpenDyslexic 3" w:hAnsi="OpenDyslexic 3"/>
        </w:rPr>
        <w:t>compromised</w:t>
      </w:r>
      <w:r w:rsidRPr="000A7573">
        <w:rPr>
          <w:rFonts w:ascii="OpenDyslexic 3" w:hAnsi="OpenDyslexic 3"/>
          <w:u w:val="single"/>
        </w:rPr>
        <w:t xml:space="preserve"> </w:t>
      </w:r>
      <w:r w:rsidRPr="000A7573">
        <w:rPr>
          <w:rStyle w:val="Emphasis"/>
          <w:rFonts w:ascii="OpenDyslexic 3" w:hAnsi="OpenDyslexic 3"/>
        </w:rPr>
        <w:t>forms</w:t>
      </w:r>
      <w:r w:rsidRPr="000A7573">
        <w:rPr>
          <w:rFonts w:ascii="OpenDyslexic 3" w:hAnsi="OpenDyslexic 3"/>
          <w:u w:val="single"/>
        </w:rPr>
        <w:t xml:space="preserve"> of </w:t>
      </w:r>
      <w:r w:rsidRPr="000A7573">
        <w:rPr>
          <w:rStyle w:val="Emphasis"/>
          <w:rFonts w:ascii="OpenDyslexic 3" w:hAnsi="OpenDyslexic 3"/>
          <w:highlight w:val="cyan"/>
        </w:rPr>
        <w:t>artistic labor</w:t>
      </w:r>
      <w:r w:rsidRPr="000A7573">
        <w:rPr>
          <w:rFonts w:ascii="OpenDyslexic 3" w:hAnsi="OpenDyslexic 3"/>
          <w:u w:val="single"/>
        </w:rPr>
        <w:t xml:space="preserve"> we’re </w:t>
      </w:r>
      <w:r w:rsidRPr="000A7573">
        <w:rPr>
          <w:rStyle w:val="Emphasis"/>
          <w:rFonts w:ascii="OpenDyslexic 3" w:hAnsi="OpenDyslexic 3"/>
        </w:rPr>
        <w:t>enmeshed</w:t>
      </w:r>
      <w:r w:rsidRPr="000A7573">
        <w:rPr>
          <w:rFonts w:ascii="OpenDyslexic 3" w:hAnsi="OpenDyslexic 3"/>
          <w:u w:val="single"/>
        </w:rPr>
        <w:t xml:space="preserve"> in. In the space between </w:t>
      </w:r>
      <w:r w:rsidRPr="000A7573">
        <w:rPr>
          <w:rStyle w:val="Emphasis"/>
          <w:rFonts w:ascii="OpenDyslexic 3" w:hAnsi="OpenDyslexic 3"/>
        </w:rPr>
        <w:t>forms</w:t>
      </w:r>
      <w:r w:rsidRPr="000A7573">
        <w:rPr>
          <w:rFonts w:ascii="OpenDyslexic 3" w:hAnsi="OpenDyslexic 3"/>
          <w:u w:val="single"/>
        </w:rPr>
        <w:t xml:space="preserve"> of </w:t>
      </w:r>
      <w:r w:rsidRPr="000A7573">
        <w:rPr>
          <w:rStyle w:val="Emphasis"/>
          <w:rFonts w:ascii="OpenDyslexic 3" w:hAnsi="OpenDyslexic 3"/>
        </w:rPr>
        <w:t>creative recombination</w:t>
      </w:r>
      <w:r w:rsidRPr="000A7573">
        <w:rPr>
          <w:rFonts w:ascii="OpenDyslexic 3" w:hAnsi="OpenDyslexic 3"/>
          <w:u w:val="single"/>
        </w:rPr>
        <w:t xml:space="preserve"> currently in motion, and the </w:t>
      </w:r>
      <w:r w:rsidRPr="000A7573">
        <w:rPr>
          <w:rStyle w:val="Emphasis"/>
          <w:rFonts w:ascii="OpenDyslexic 3" w:hAnsi="OpenDyslexic 3"/>
        </w:rPr>
        <w:t>potential</w:t>
      </w:r>
      <w:r w:rsidRPr="000A7573">
        <w:rPr>
          <w:rFonts w:ascii="OpenDyslexic 3" w:hAnsi="OpenDyslexic 3"/>
          <w:u w:val="single"/>
        </w:rPr>
        <w:t xml:space="preserve"> of what could be </w:t>
      </w:r>
      <w:r w:rsidRPr="000A7573">
        <w:rPr>
          <w:rStyle w:val="Emphasis"/>
          <w:rFonts w:ascii="OpenDyslexic 3" w:hAnsi="OpenDyslexic 3"/>
        </w:rPr>
        <w:t>if</w:t>
      </w:r>
      <w:r w:rsidRPr="000A7573">
        <w:rPr>
          <w:rFonts w:ascii="OpenDyslexic 3" w:hAnsi="OpenDyslexic 3"/>
          <w:u w:val="single"/>
        </w:rPr>
        <w:t xml:space="preserve"> they were </w:t>
      </w:r>
      <w:r w:rsidRPr="000A7573">
        <w:rPr>
          <w:rStyle w:val="Emphasis"/>
          <w:rFonts w:ascii="OpenDyslexic 3" w:hAnsi="OpenDyslexic 3"/>
        </w:rPr>
        <w:t>not</w:t>
      </w:r>
      <w:r w:rsidRPr="000A7573">
        <w:rPr>
          <w:rFonts w:ascii="OpenDyslexic 3" w:hAnsi="OpenDyslexic 3"/>
          <w:u w:val="single"/>
        </w:rPr>
        <w:t xml:space="preserve"> continually </w:t>
      </w:r>
      <w:r w:rsidRPr="000A7573">
        <w:rPr>
          <w:rStyle w:val="Emphasis"/>
          <w:rFonts w:ascii="OpenDyslexic 3" w:hAnsi="OpenDyslexic 3"/>
        </w:rPr>
        <w:t>rendered</w:t>
      </w:r>
      <w:r w:rsidRPr="000A7573">
        <w:rPr>
          <w:rFonts w:ascii="OpenDyslexic 3" w:hAnsi="OpenDyslexic 3"/>
          <w:u w:val="single"/>
        </w:rPr>
        <w:t xml:space="preserve"> into </w:t>
      </w:r>
      <w:r w:rsidRPr="000A7573">
        <w:rPr>
          <w:rStyle w:val="Emphasis"/>
          <w:rFonts w:ascii="OpenDyslexic 3" w:hAnsi="OpenDyslexic 3"/>
        </w:rPr>
        <w:t>forms</w:t>
      </w:r>
      <w:r w:rsidRPr="000A7573">
        <w:rPr>
          <w:rFonts w:ascii="OpenDyslexic 3" w:hAnsi="OpenDyslexic 3"/>
          <w:u w:val="single"/>
        </w:rPr>
        <w:t xml:space="preserve"> more </w:t>
      </w:r>
      <w:r w:rsidRPr="000A7573">
        <w:rPr>
          <w:rStyle w:val="Emphasis"/>
          <w:rFonts w:ascii="OpenDyslexic 3" w:hAnsi="OpenDyslexic 3"/>
        </w:rPr>
        <w:t>palatable</w:t>
      </w:r>
      <w:r w:rsidRPr="000A7573">
        <w:rPr>
          <w:rFonts w:ascii="OpenDyslexic 3" w:hAnsi="OpenDyslexic 3"/>
          <w:u w:val="single"/>
        </w:rPr>
        <w:t xml:space="preserve"> to </w:t>
      </w:r>
      <w:r w:rsidRPr="000A7573">
        <w:rPr>
          <w:rStyle w:val="Emphasis"/>
          <w:rFonts w:ascii="OpenDyslexic 3" w:hAnsi="OpenDyslexic 3"/>
        </w:rPr>
        <w:t>capitalist production</w:t>
      </w:r>
      <w:r w:rsidRPr="000A7573">
        <w:rPr>
          <w:rFonts w:ascii="OpenDyslexic 3" w:hAnsi="OpenDyslexic 3"/>
          <w:u w:val="single"/>
        </w:rPr>
        <w:t xml:space="preserve">, </w:t>
      </w:r>
      <w:r w:rsidRPr="000A7573">
        <w:rPr>
          <w:rStyle w:val="Emphasis"/>
          <w:rFonts w:ascii="OpenDyslexic 3" w:hAnsi="OpenDyslexic 3"/>
        </w:rPr>
        <w:t>something new emerges</w:t>
      </w:r>
      <w:r w:rsidRPr="000A7573">
        <w:rPr>
          <w:rFonts w:ascii="OpenDyslexic 3" w:hAnsi="OpenDyslexic 3"/>
          <w:u w:val="single"/>
        </w:rPr>
        <w:t xml:space="preserve">. To </w:t>
      </w:r>
      <w:r w:rsidRPr="000A7573">
        <w:rPr>
          <w:rStyle w:val="Emphasis"/>
          <w:rFonts w:ascii="OpenDyslexic 3" w:hAnsi="OpenDyslexic 3"/>
        </w:rPr>
        <w:t>re-propose</w:t>
      </w:r>
      <w:r w:rsidRPr="000A7573">
        <w:rPr>
          <w:rFonts w:ascii="OpenDyslexic 3" w:hAnsi="OpenDyslexic 3"/>
          <w:u w:val="single"/>
        </w:rPr>
        <w:t xml:space="preserve"> </w:t>
      </w:r>
      <w:r w:rsidRPr="000A7573">
        <w:rPr>
          <w:rFonts w:ascii="OpenDyslexic 3" w:hAnsi="OpenDyslexic 3"/>
          <w:highlight w:val="cyan"/>
          <w:u w:val="single"/>
        </w:rPr>
        <w:t xml:space="preserve">an </w:t>
      </w:r>
      <w:r w:rsidRPr="000A7573">
        <w:rPr>
          <w:rStyle w:val="Emphasis"/>
          <w:rFonts w:ascii="OpenDyslexic 3" w:hAnsi="OpenDyslexic 3"/>
          <w:highlight w:val="cyan"/>
        </w:rPr>
        <w:t>Art Strike</w:t>
      </w:r>
      <w:r w:rsidRPr="000A7573">
        <w:rPr>
          <w:rFonts w:ascii="OpenDyslexic 3" w:hAnsi="OpenDyslexic 3"/>
          <w:u w:val="single"/>
        </w:rPr>
        <w:t xml:space="preserve"> at this juncture, </w:t>
      </w:r>
      <w:r w:rsidRPr="000A7573">
        <w:rPr>
          <w:rFonts w:ascii="OpenDyslexic 3" w:hAnsi="OpenDyslexic 3"/>
          <w:highlight w:val="cyan"/>
          <w:u w:val="single"/>
        </w:rPr>
        <w:t>when artistic labor is</w:t>
      </w:r>
      <w:r w:rsidRPr="000A7573">
        <w:rPr>
          <w:rFonts w:ascii="OpenDyslexic 3" w:hAnsi="OpenDyslexic 3"/>
          <w:u w:val="single"/>
        </w:rPr>
        <w:t xml:space="preserve"> both </w:t>
      </w:r>
      <w:r w:rsidRPr="000A7573">
        <w:rPr>
          <w:rFonts w:ascii="OpenDyslexic 3" w:hAnsi="OpenDyslexic 3"/>
          <w:highlight w:val="cyan"/>
          <w:u w:val="single"/>
        </w:rPr>
        <w:t>everywhere and nowhere</w:t>
      </w:r>
      <w:r w:rsidRPr="000A7573">
        <w:rPr>
          <w:rFonts w:ascii="OpenDyslexic 3" w:hAnsi="OpenDyslexic 3"/>
          <w:u w:val="single"/>
        </w:rPr>
        <w:t xml:space="preserve">, is to </w:t>
      </w:r>
      <w:r w:rsidRPr="000A7573">
        <w:rPr>
          <w:rStyle w:val="Emphasis"/>
          <w:rFonts w:ascii="OpenDyslexic 3" w:hAnsi="OpenDyslexic 3"/>
          <w:highlight w:val="cyan"/>
        </w:rPr>
        <w:t>force</w:t>
      </w:r>
      <w:r w:rsidRPr="000A7573">
        <w:rPr>
          <w:rFonts w:ascii="OpenDyslexic 3" w:hAnsi="OpenDyslexic 3"/>
          <w:highlight w:val="cyan"/>
          <w:u w:val="single"/>
        </w:rPr>
        <w:t xml:space="preserve"> that </w:t>
      </w:r>
      <w:r w:rsidRPr="000A7573">
        <w:rPr>
          <w:rStyle w:val="Emphasis"/>
          <w:rFonts w:ascii="OpenDyslexic 3" w:hAnsi="OpenDyslexic 3"/>
          <w:highlight w:val="cyan"/>
        </w:rPr>
        <w:t>issue</w:t>
      </w:r>
      <w:r w:rsidRPr="000A7573">
        <w:rPr>
          <w:rFonts w:ascii="OpenDyslexic 3" w:hAnsi="OpenDyslexic 3"/>
          <w:u w:val="single"/>
        </w:rPr>
        <w:t>. It becomes not a concern of solely the one who</w:t>
      </w:r>
      <w:r w:rsidRPr="000A7573">
        <w:rPr>
          <w:rFonts w:ascii="OpenDyslexic 3" w:hAnsi="OpenDyslexic 3"/>
          <w:sz w:val="14"/>
        </w:rPr>
        <w:t xml:space="preserve"> identifies (or </w:t>
      </w:r>
      <w:r w:rsidRPr="000A7573">
        <w:rPr>
          <w:rFonts w:ascii="OpenDyslexic 3" w:hAnsi="OpenDyslexic 3"/>
          <w:u w:val="single"/>
        </w:rPr>
        <w:t>is</w:t>
      </w:r>
      <w:r w:rsidRPr="000A7573">
        <w:rPr>
          <w:rFonts w:ascii="OpenDyslexic 3" w:hAnsi="OpenDyslexic 3"/>
          <w:sz w:val="14"/>
        </w:rPr>
        <w:t xml:space="preserve"> identified) as </w:t>
      </w:r>
      <w:r w:rsidRPr="000A7573">
        <w:rPr>
          <w:rFonts w:ascii="OpenDyslexic 3" w:hAnsi="OpenDyslexic 3"/>
          <w:u w:val="single"/>
        </w:rPr>
        <w:t xml:space="preserve">the artist, but a </w:t>
      </w:r>
      <w:r w:rsidRPr="000A7573">
        <w:rPr>
          <w:rStyle w:val="Emphasis"/>
          <w:rFonts w:ascii="OpenDyslexic 3" w:hAnsi="OpenDyslexic 3"/>
        </w:rPr>
        <w:t>method</w:t>
      </w:r>
      <w:r w:rsidRPr="000A7573">
        <w:rPr>
          <w:rFonts w:ascii="OpenDyslexic 3" w:hAnsi="OpenDyslexic 3"/>
          <w:u w:val="single"/>
        </w:rPr>
        <w:t xml:space="preserve"> to </w:t>
      </w:r>
      <w:r w:rsidRPr="000A7573">
        <w:rPr>
          <w:rStyle w:val="Emphasis"/>
          <w:rFonts w:ascii="OpenDyslexic 3" w:hAnsi="OpenDyslexic 3"/>
        </w:rPr>
        <w:t>withdraw</w:t>
      </w:r>
      <w:r w:rsidRPr="000A7573">
        <w:rPr>
          <w:rFonts w:ascii="OpenDyslexic 3" w:hAnsi="OpenDyslexic 3"/>
          <w:u w:val="single"/>
        </w:rPr>
        <w:t xml:space="preserve"> the </w:t>
      </w:r>
      <w:r w:rsidRPr="000A7573">
        <w:rPr>
          <w:rStyle w:val="Emphasis"/>
          <w:rFonts w:ascii="OpenDyslexic 3" w:hAnsi="OpenDyslexic 3"/>
        </w:rPr>
        <w:t>labor of imagination</w:t>
      </w:r>
      <w:r w:rsidRPr="000A7573">
        <w:rPr>
          <w:rFonts w:ascii="OpenDyslexic 3" w:hAnsi="OpenDyslexic 3"/>
          <w:u w:val="single"/>
        </w:rPr>
        <w:t xml:space="preserve"> and recombination involved in what we’re already doing to hint towards the potential of what we could be doing.</w:t>
      </w:r>
    </w:p>
    <w:p w14:paraId="0D9EF5CF" w14:textId="77777777" w:rsidR="009E680A" w:rsidRPr="000A7573" w:rsidRDefault="009E680A" w:rsidP="009E680A">
      <w:pPr>
        <w:rPr>
          <w:rFonts w:ascii="OpenDyslexic 3" w:hAnsi="OpenDyslexic 3"/>
          <w:u w:val="single"/>
        </w:rPr>
      </w:pPr>
      <w:r w:rsidRPr="000A7573">
        <w:rPr>
          <w:rFonts w:ascii="OpenDyslexic 3" w:hAnsi="OpenDyslexic 3"/>
          <w:sz w:val="14"/>
        </w:rPr>
        <w:t xml:space="preserve">Bob </w:t>
      </w:r>
      <w:r w:rsidRPr="000A7573">
        <w:rPr>
          <w:rFonts w:ascii="OpenDyslexic 3" w:hAnsi="OpenDyslexic 3"/>
          <w:u w:val="single"/>
        </w:rPr>
        <w:t xml:space="preserve">Black, in his </w:t>
      </w:r>
      <w:r w:rsidRPr="000A7573">
        <w:rPr>
          <w:rStyle w:val="Emphasis"/>
          <w:rFonts w:ascii="OpenDyslexic 3" w:hAnsi="OpenDyslexic 3"/>
        </w:rPr>
        <w:t>critique of the Art Strike</w:t>
      </w:r>
      <w:r w:rsidRPr="000A7573">
        <w:rPr>
          <w:rFonts w:ascii="OpenDyslexic 3" w:hAnsi="OpenDyslexic 3"/>
          <w:sz w:val="14"/>
        </w:rPr>
        <w:t xml:space="preserve"> (1992), </w:t>
      </w:r>
      <w:r w:rsidRPr="000A7573">
        <w:rPr>
          <w:rStyle w:val="Emphasis"/>
          <w:rFonts w:ascii="OpenDyslexic 3" w:hAnsi="OpenDyslexic 3"/>
        </w:rPr>
        <w:t>argues</w:t>
      </w:r>
      <w:r w:rsidRPr="000A7573">
        <w:rPr>
          <w:rFonts w:ascii="OpenDyslexic 3" w:hAnsi="OpenDyslexic 3"/>
          <w:u w:val="single"/>
        </w:rPr>
        <w:t xml:space="preserve"> that far from going on a strike by withdrawing forms of artistic labor, the </w:t>
      </w:r>
      <w:r w:rsidRPr="000A7573">
        <w:rPr>
          <w:rStyle w:val="Emphasis"/>
          <w:rFonts w:ascii="OpenDyslexic 3" w:hAnsi="OpenDyslexic 3"/>
        </w:rPr>
        <w:t>Art Strike</w:t>
      </w:r>
      <w:r w:rsidRPr="000A7573">
        <w:rPr>
          <w:rFonts w:ascii="OpenDyslexic 3" w:hAnsi="OpenDyslexic 3"/>
          <w:u w:val="single"/>
        </w:rPr>
        <w:t xml:space="preserve"> formed as the ultimate </w:t>
      </w:r>
      <w:r w:rsidRPr="000A7573">
        <w:rPr>
          <w:rStyle w:val="Emphasis"/>
          <w:rFonts w:ascii="OpenDyslexic 3" w:hAnsi="OpenDyslexic 3"/>
        </w:rPr>
        <w:t>realization of art</w:t>
      </w:r>
      <w:r w:rsidRPr="000A7573">
        <w:rPr>
          <w:rFonts w:ascii="OpenDyslexic 3" w:hAnsi="OpenDyslexic 3"/>
          <w:u w:val="single"/>
        </w:rPr>
        <w:t xml:space="preserve">, where even the </w:t>
      </w:r>
      <w:r w:rsidRPr="000A7573">
        <w:rPr>
          <w:rStyle w:val="Emphasis"/>
          <w:rFonts w:ascii="OpenDyslexic 3" w:hAnsi="OpenDyslexic 3"/>
        </w:rPr>
        <w:t>act of not making art becomes</w:t>
      </w:r>
      <w:r w:rsidRPr="000A7573">
        <w:rPr>
          <w:rFonts w:ascii="OpenDyslexic 3" w:hAnsi="OpenDyslexic 3"/>
          <w:u w:val="single"/>
        </w:rPr>
        <w:t xml:space="preserve"> part of an </w:t>
      </w:r>
      <w:r w:rsidRPr="000A7573">
        <w:rPr>
          <w:rStyle w:val="Emphasis"/>
          <w:rFonts w:ascii="OpenDyslexic 3" w:hAnsi="OpenDyslexic 3"/>
        </w:rPr>
        <w:t>artistic process</w:t>
      </w:r>
      <w:r w:rsidRPr="000A7573">
        <w:rPr>
          <w:rFonts w:ascii="OpenDyslexic 3" w:hAnsi="OpenDyslexic 3"/>
          <w:u w:val="single"/>
        </w:rPr>
        <w:t>.</w:t>
      </w:r>
      <w:r w:rsidRPr="000A7573">
        <w:rPr>
          <w:rFonts w:ascii="OpenDyslexic 3" w:hAnsi="OpenDyslexic 3"/>
          <w:sz w:val="14"/>
        </w:rPr>
        <w:t xml:space="preserve"> While Black might have meant to point out a hypocrisy or contradiction, </w:t>
      </w:r>
      <w:r w:rsidRPr="000A7573">
        <w:rPr>
          <w:rFonts w:ascii="OpenDyslexic 3" w:hAnsi="OpenDyslexic 3"/>
          <w:u w:val="single"/>
        </w:rPr>
        <w:t xml:space="preserve">if we recall the </w:t>
      </w:r>
      <w:r w:rsidRPr="000A7573">
        <w:rPr>
          <w:rStyle w:val="Emphasis"/>
          <w:rFonts w:ascii="OpenDyslexic 3" w:hAnsi="OpenDyslexic 3"/>
        </w:rPr>
        <w:t>overlapping compositional modes</w:t>
      </w:r>
      <w:r w:rsidRPr="000A7573">
        <w:rPr>
          <w:rFonts w:ascii="OpenDyslexic 3" w:hAnsi="OpenDyslexic 3"/>
          <w:u w:val="single"/>
        </w:rPr>
        <w:t xml:space="preserve"> of everyone being an artist, this </w:t>
      </w:r>
      <w:r w:rsidRPr="000A7573">
        <w:rPr>
          <w:rStyle w:val="Emphasis"/>
          <w:rFonts w:ascii="OpenDyslexic 3" w:hAnsi="OpenDyslexic 3"/>
        </w:rPr>
        <w:t>no longer</w:t>
      </w:r>
      <w:r w:rsidRPr="000A7573">
        <w:rPr>
          <w:rFonts w:ascii="OpenDyslexic 3" w:hAnsi="OpenDyslexic 3"/>
          <w:u w:val="single"/>
        </w:rPr>
        <w:t xml:space="preserve"> appears as an </w:t>
      </w:r>
      <w:r w:rsidRPr="000A7573">
        <w:rPr>
          <w:rStyle w:val="Emphasis"/>
          <w:rFonts w:ascii="OpenDyslexic 3" w:hAnsi="OpenDyslexic 3"/>
        </w:rPr>
        <w:t>antinomy</w:t>
      </w:r>
      <w:r w:rsidRPr="000A7573">
        <w:rPr>
          <w:rFonts w:ascii="OpenDyslexic 3" w:hAnsi="OpenDyslexic 3"/>
          <w:u w:val="single"/>
        </w:rPr>
        <w:t xml:space="preserve"> but rather a </w:t>
      </w:r>
      <w:r w:rsidRPr="000A7573">
        <w:rPr>
          <w:rStyle w:val="Emphasis"/>
          <w:rFonts w:ascii="OpenDyslexic 3" w:hAnsi="OpenDyslexic 3"/>
        </w:rPr>
        <w:t>shifting</w:t>
      </w:r>
      <w:r w:rsidRPr="000A7573">
        <w:rPr>
          <w:rFonts w:ascii="OpenDyslexic 3" w:hAnsi="OpenDyslexic 3"/>
          <w:u w:val="single"/>
        </w:rPr>
        <w:t xml:space="preserve"> back and forth </w:t>
      </w:r>
      <w:r w:rsidRPr="000A7573">
        <w:rPr>
          <w:rStyle w:val="Emphasis"/>
          <w:rFonts w:ascii="OpenDyslexic 3" w:hAnsi="OpenDyslexic 3"/>
        </w:rPr>
        <w:t>between</w:t>
      </w:r>
      <w:r w:rsidRPr="000A7573">
        <w:rPr>
          <w:rFonts w:ascii="OpenDyslexic 3" w:hAnsi="OpenDyslexic 3"/>
          <w:u w:val="single"/>
        </w:rPr>
        <w:t xml:space="preserve"> different </w:t>
      </w:r>
      <w:r w:rsidRPr="000A7573">
        <w:rPr>
          <w:rStyle w:val="Emphasis"/>
          <w:rFonts w:ascii="OpenDyslexic 3" w:hAnsi="OpenDyslexic 3"/>
        </w:rPr>
        <w:t>compositional modes</w:t>
      </w:r>
      <w:r w:rsidRPr="000A7573">
        <w:rPr>
          <w:rFonts w:ascii="OpenDyslexic 3" w:hAnsi="OpenDyslexic 3"/>
          <w:u w:val="single"/>
        </w:rPr>
        <w:t>.</w:t>
      </w:r>
      <w:r w:rsidRPr="000A7573">
        <w:rPr>
          <w:rFonts w:ascii="OpenDyslexic 3" w:hAnsi="OpenDyslexic 3"/>
          <w:sz w:val="14"/>
        </w:rPr>
        <w:t xml:space="preserve"> While Stewart Home has argued repeatedly that the importance of the Art Strike lies not in its feasibility but rather in the ability to expand the terrain of class struggle, Black objects to this on the grounds that most artistic workers operate as independent contractors and therefore strikes do not make sense for them. While this is indeed a concern, it is also very much the condition encountered by forms of labor in a precarious post-Fordist economy. </w:t>
      </w:r>
      <w:r w:rsidRPr="000A7573">
        <w:rPr>
          <w:rFonts w:ascii="OpenDyslexic 3" w:hAnsi="OpenDyslexic 3"/>
          <w:sz w:val="14"/>
          <w:szCs w:val="14"/>
        </w:rPr>
        <w:t>The Art Strike moves from being a proposal for social action by artists to a form of social action potentially of use to all who find their creativity and imagination exploited within existing productive networks.</w:t>
      </w:r>
    </w:p>
    <w:p w14:paraId="2648CD88" w14:textId="77777777" w:rsidR="009E680A" w:rsidRPr="000A7573" w:rsidRDefault="009E680A" w:rsidP="009E680A">
      <w:pPr>
        <w:rPr>
          <w:rFonts w:ascii="OpenDyslexic 3" w:hAnsi="OpenDyslexic 3"/>
          <w:sz w:val="14"/>
        </w:rPr>
      </w:pPr>
      <w:r w:rsidRPr="000A7573">
        <w:rPr>
          <w:rFonts w:ascii="OpenDyslexic 3" w:hAnsi="OpenDyslexic 3"/>
          <w:sz w:val="14"/>
        </w:rPr>
        <w:t xml:space="preserve">But ask the skeptics: how we can enact this form of strike? And, as comrades and allies inquire, how can this subsumption of creativity and imagination and creativity by capital be undone? That is precisely the problem, for as artistic and cultural production become more ubiquitous and spread throughout the social field, they are rendered all the more apparently imperceptible. </w:t>
      </w:r>
      <w:r w:rsidRPr="000A7573">
        <w:rPr>
          <w:rFonts w:ascii="OpenDyslexic 3" w:hAnsi="OpenDyslexic 3"/>
          <w:u w:val="single"/>
        </w:rPr>
        <w:t xml:space="preserve">The </w:t>
      </w:r>
      <w:r w:rsidRPr="000A7573">
        <w:rPr>
          <w:rStyle w:val="Emphasis"/>
          <w:rFonts w:ascii="OpenDyslexic 3" w:hAnsi="OpenDyslexic 3"/>
        </w:rPr>
        <w:t>avant-garde</w:t>
      </w:r>
      <w:r w:rsidRPr="000A7573">
        <w:rPr>
          <w:rFonts w:ascii="OpenDyslexic 3" w:hAnsi="OpenDyslexic 3"/>
          <w:u w:val="single"/>
        </w:rPr>
        <w:t xml:space="preserve"> focus on </w:t>
      </w:r>
      <w:r w:rsidRPr="000A7573">
        <w:rPr>
          <w:rStyle w:val="Emphasis"/>
          <w:rFonts w:ascii="OpenDyslexic 3" w:hAnsi="OpenDyslexic 3"/>
        </w:rPr>
        <w:t>shaping relationality</w:t>
      </w:r>
      <w:r w:rsidRPr="000A7573">
        <w:rPr>
          <w:rFonts w:ascii="OpenDyslexic 3" w:hAnsi="OpenDyslexic 3"/>
          <w:sz w:val="14"/>
        </w:rPr>
        <w:t xml:space="preserve"> (for instance in Beuys’ notion of social sculpture), </w:t>
      </w:r>
      <w:r w:rsidRPr="000A7573">
        <w:rPr>
          <w:rFonts w:ascii="OpenDyslexic 3" w:hAnsi="OpenDyslexic 3"/>
          <w:u w:val="single"/>
        </w:rPr>
        <w:t xml:space="preserve">or in </w:t>
      </w:r>
      <w:r w:rsidRPr="000A7573">
        <w:rPr>
          <w:rStyle w:val="Emphasis"/>
          <w:rFonts w:ascii="OpenDyslexic 3" w:hAnsi="OpenDyslexic 3"/>
        </w:rPr>
        <w:t>creative recombination</w:t>
      </w:r>
      <w:r w:rsidRPr="000A7573">
        <w:rPr>
          <w:rFonts w:ascii="OpenDyslexic 3" w:hAnsi="OpenDyslexic 3"/>
          <w:u w:val="single"/>
        </w:rPr>
        <w:t xml:space="preserve"> and detournément, </w:t>
      </w:r>
      <w:r w:rsidRPr="000A7573">
        <w:rPr>
          <w:rStyle w:val="Emphasis"/>
          <w:rFonts w:ascii="OpenDyslexic 3" w:hAnsi="OpenDyslexic 3"/>
        </w:rPr>
        <w:t>exists</w:t>
      </w:r>
      <w:r w:rsidRPr="000A7573">
        <w:rPr>
          <w:rFonts w:ascii="OpenDyslexic 3" w:hAnsi="OpenDyslexic 3"/>
          <w:u w:val="single"/>
        </w:rPr>
        <w:t xml:space="preserve"> all </w:t>
      </w:r>
      <w:r w:rsidRPr="000A7573">
        <w:rPr>
          <w:rStyle w:val="Emphasis"/>
          <w:rFonts w:ascii="OpenDyslexic 3" w:hAnsi="OpenDyslexic 3"/>
        </w:rPr>
        <w:t>around us</w:t>
      </w:r>
      <w:r w:rsidRPr="000A7573">
        <w:rPr>
          <w:rFonts w:ascii="OpenDyslexic 3" w:hAnsi="OpenDyslexic 3"/>
          <w:u w:val="single"/>
        </w:rPr>
        <w:t xml:space="preserve"> flowing through the net economy. </w:t>
      </w:r>
      <w:r w:rsidRPr="000A7573">
        <w:rPr>
          <w:rStyle w:val="Emphasis"/>
          <w:rFonts w:ascii="OpenDyslexic 3" w:hAnsi="OpenDyslexic 3"/>
        </w:rPr>
        <w:t>Relational aesthetics</w:t>
      </w:r>
      <w:r w:rsidRPr="000A7573">
        <w:rPr>
          <w:rFonts w:ascii="OpenDyslexic 3" w:hAnsi="OpenDyslexic 3"/>
          <w:u w:val="single"/>
        </w:rPr>
        <w:t xml:space="preserve"> </w:t>
      </w:r>
      <w:r w:rsidRPr="000A7573">
        <w:rPr>
          <w:rStyle w:val="Emphasis"/>
          <w:rFonts w:ascii="OpenDyslexic 3" w:hAnsi="OpenDyslexic 3"/>
        </w:rPr>
        <w:t>recapitulates</w:t>
      </w:r>
      <w:r w:rsidRPr="000A7573">
        <w:rPr>
          <w:rFonts w:ascii="OpenDyslexic 3" w:hAnsi="OpenDyslexic 3"/>
          <w:u w:val="single"/>
        </w:rPr>
        <w:t xml:space="preserve"> avant-garde ideas and practices </w:t>
      </w:r>
      <w:r w:rsidRPr="000A7573">
        <w:rPr>
          <w:rStyle w:val="Emphasis"/>
          <w:rFonts w:ascii="OpenDyslexic 3" w:hAnsi="OpenDyslexic 3"/>
        </w:rPr>
        <w:t>into</w:t>
      </w:r>
      <w:r w:rsidRPr="000A7573">
        <w:rPr>
          <w:rFonts w:ascii="OpenDyslexic 3" w:hAnsi="OpenDyslexic 3"/>
          <w:u w:val="single"/>
        </w:rPr>
        <w:t xml:space="preserve"> a </w:t>
      </w:r>
      <w:r w:rsidRPr="000A7573">
        <w:rPr>
          <w:rStyle w:val="Emphasis"/>
          <w:rFonts w:ascii="OpenDyslexic 3" w:hAnsi="OpenDyslexic 3"/>
        </w:rPr>
        <w:t>capital-friendly</w:t>
      </w:r>
      <w:r w:rsidRPr="000A7573">
        <w:rPr>
          <w:rFonts w:ascii="OpenDyslexic 3" w:hAnsi="OpenDyslexic 3"/>
          <w:u w:val="single"/>
        </w:rPr>
        <w:t xml:space="preserve">, service economy aesthetics. This </w:t>
      </w:r>
      <w:r w:rsidRPr="000A7573">
        <w:rPr>
          <w:rStyle w:val="Emphasis"/>
          <w:rFonts w:ascii="OpenDyslexic 3" w:hAnsi="OpenDyslexic 3"/>
        </w:rPr>
        <w:t>does not mean</w:t>
      </w:r>
      <w:r w:rsidRPr="000A7573">
        <w:rPr>
          <w:rFonts w:ascii="OpenDyslexic 3" w:hAnsi="OpenDyslexic 3"/>
          <w:u w:val="single"/>
        </w:rPr>
        <w:t xml:space="preserve"> that they are </w:t>
      </w:r>
      <w:r w:rsidRPr="000A7573">
        <w:rPr>
          <w:rStyle w:val="Emphasis"/>
          <w:rFonts w:ascii="OpenDyslexic 3" w:hAnsi="OpenDyslexic 3"/>
        </w:rPr>
        <w:t>useless</w:t>
      </w:r>
      <w:r w:rsidRPr="000A7573">
        <w:rPr>
          <w:rFonts w:ascii="OpenDyslexic 3" w:hAnsi="OpenDyslexic 3"/>
          <w:u w:val="single"/>
        </w:rPr>
        <w:t xml:space="preserve"> or that they should be discarded. </w:t>
      </w:r>
      <w:r w:rsidRPr="000A7573">
        <w:rPr>
          <w:rStyle w:val="Emphasis"/>
          <w:rFonts w:ascii="OpenDyslexic 3" w:hAnsi="OpenDyslexic 3"/>
        </w:rPr>
        <w:t>Rather</w:t>
      </w:r>
      <w:r w:rsidRPr="000A7573">
        <w:rPr>
          <w:rFonts w:ascii="OpenDyslexic 3" w:hAnsi="OpenDyslexic 3"/>
          <w:u w:val="single"/>
        </w:rPr>
        <w:t xml:space="preserve">, by </w:t>
      </w:r>
      <w:r w:rsidRPr="000A7573">
        <w:rPr>
          <w:rStyle w:val="Emphasis"/>
          <w:rFonts w:ascii="OpenDyslexic 3" w:hAnsi="OpenDyslexic 3"/>
        </w:rPr>
        <w:t>teasing out</w:t>
      </w:r>
      <w:r w:rsidRPr="000A7573">
        <w:rPr>
          <w:rFonts w:ascii="OpenDyslexic 3" w:hAnsi="OpenDyslexic 3"/>
          <w:u w:val="single"/>
        </w:rPr>
        <w:t xml:space="preserve"> the </w:t>
      </w:r>
      <w:r w:rsidRPr="000A7573">
        <w:rPr>
          <w:rStyle w:val="Emphasis"/>
          <w:rFonts w:ascii="OpenDyslexic 3" w:hAnsi="OpenDyslexic 3"/>
        </w:rPr>
        <w:t>compositional modes</w:t>
      </w:r>
      <w:r w:rsidRPr="000A7573">
        <w:rPr>
          <w:rFonts w:ascii="OpenDyslexic 3" w:hAnsi="OpenDyslexic 3"/>
          <w:u w:val="single"/>
        </w:rPr>
        <w:t xml:space="preserve"> contained within them they can be considered and </w:t>
      </w:r>
      <w:r w:rsidRPr="000A7573">
        <w:rPr>
          <w:rStyle w:val="Emphasis"/>
          <w:rFonts w:ascii="OpenDyslexic 3" w:hAnsi="OpenDyslexic 3"/>
        </w:rPr>
        <w:t>reworked</w:t>
      </w:r>
      <w:r w:rsidRPr="000A7573">
        <w:rPr>
          <w:rFonts w:ascii="OpenDyslexic 3" w:hAnsi="OpenDyslexic 3"/>
          <w:u w:val="single"/>
        </w:rPr>
        <w:t>.</w:t>
      </w:r>
      <w:r w:rsidRPr="000A7573">
        <w:rPr>
          <w:rFonts w:ascii="OpenDyslexic 3" w:hAnsi="OpenDyslexic 3"/>
          <w:sz w:val="14"/>
        </w:rPr>
        <w:t xml:space="preserve"> How can we struggle around or organize diffuse forms of cultural and artistic labor? This is precisely the kind of question explored by groups such as the Carrotworkers’ Collective, a group from London who are formulating ways to organize around labor involved in unpaid forms of cultural production, such as all the unpaid internships sustaining the workings of artistic and cultural institutions.</w:t>
      </w:r>
    </w:p>
    <w:p w14:paraId="5201B13F" w14:textId="77777777" w:rsidR="009E680A" w:rsidRPr="000A7573" w:rsidRDefault="009E680A" w:rsidP="009E680A">
      <w:pPr>
        <w:rPr>
          <w:rFonts w:ascii="OpenDyslexic 3" w:hAnsi="OpenDyslexic 3"/>
        </w:rPr>
      </w:pPr>
      <w:r w:rsidRPr="000A7573">
        <w:rPr>
          <w:rFonts w:ascii="OpenDyslexic 3" w:hAnsi="OpenDyslexic 3"/>
          <w:sz w:val="14"/>
        </w:rPr>
        <w:t xml:space="preserve">In 1953, Guy Debord painted on the wall of the Rue de Seine the slogan ‘Ne travaillez jamais’, or ‘Never work’. </w:t>
      </w:r>
      <w:r w:rsidRPr="000A7573">
        <w:rPr>
          <w:rFonts w:ascii="OpenDyslexic 3" w:hAnsi="OpenDyslexic 3"/>
          <w:u w:val="single"/>
        </w:rPr>
        <w:t xml:space="preserve">The history of the avant-garde is filled with calls to ‘never artwork’, but the </w:t>
      </w:r>
      <w:r w:rsidRPr="000A7573">
        <w:rPr>
          <w:rStyle w:val="Emphasis"/>
          <w:rFonts w:ascii="OpenDyslexic 3" w:hAnsi="OpenDyslexic 3"/>
        </w:rPr>
        <w:t>dissolution</w:t>
      </w:r>
      <w:r w:rsidRPr="000A7573">
        <w:rPr>
          <w:rFonts w:ascii="OpenDyslexic 3" w:hAnsi="OpenDyslexic 3"/>
          <w:u w:val="single"/>
        </w:rPr>
        <w:t xml:space="preserve"> of the </w:t>
      </w:r>
      <w:r w:rsidRPr="000A7573">
        <w:rPr>
          <w:rStyle w:val="Emphasis"/>
          <w:rFonts w:ascii="OpenDyslexic 3" w:hAnsi="OpenDyslexic 3"/>
        </w:rPr>
        <w:t>artistic object</w:t>
      </w:r>
      <w:r w:rsidRPr="000A7573">
        <w:rPr>
          <w:rFonts w:ascii="OpenDyslexic 3" w:hAnsi="OpenDyslexic 3"/>
          <w:u w:val="single"/>
        </w:rPr>
        <w:t xml:space="preserve"> and </w:t>
      </w:r>
      <w:r w:rsidRPr="000A7573">
        <w:rPr>
          <w:rStyle w:val="Emphasis"/>
          <w:rFonts w:ascii="OpenDyslexic 3" w:hAnsi="OpenDyslexic 3"/>
        </w:rPr>
        <w:t>insurgent energies</w:t>
      </w:r>
      <w:r w:rsidRPr="000A7573">
        <w:rPr>
          <w:rFonts w:ascii="OpenDyslexic 3" w:hAnsi="OpenDyslexic 3"/>
          <w:u w:val="single"/>
        </w:rPr>
        <w:t xml:space="preserve"> of </w:t>
      </w:r>
      <w:r w:rsidRPr="000A7573">
        <w:rPr>
          <w:rStyle w:val="Emphasis"/>
          <w:rFonts w:ascii="OpenDyslexic 3" w:hAnsi="OpenDyslexic 3"/>
        </w:rPr>
        <w:t>labor refusal</w:t>
      </w:r>
      <w:r w:rsidRPr="000A7573">
        <w:rPr>
          <w:rFonts w:ascii="OpenDyslexic 3" w:hAnsi="OpenDyslexic 3"/>
          <w:u w:val="single"/>
        </w:rPr>
        <w:t xml:space="preserve"> have become </w:t>
      </w:r>
      <w:r w:rsidRPr="000A7573">
        <w:rPr>
          <w:rStyle w:val="Emphasis"/>
          <w:rFonts w:ascii="OpenDyslexic 3" w:hAnsi="OpenDyslexic 3"/>
        </w:rPr>
        <w:t>rendered</w:t>
      </w:r>
      <w:r w:rsidRPr="000A7573">
        <w:rPr>
          <w:rFonts w:ascii="OpenDyslexic 3" w:hAnsi="OpenDyslexic 3"/>
          <w:u w:val="single"/>
        </w:rPr>
        <w:t xml:space="preserve"> into the workings of </w:t>
      </w:r>
      <w:r w:rsidRPr="000A7573">
        <w:rPr>
          <w:rStyle w:val="Emphasis"/>
          <w:rFonts w:ascii="OpenDyslexic 3" w:hAnsi="OpenDyslexic 3"/>
        </w:rPr>
        <w:t>semiocapitalism</w:t>
      </w:r>
      <w:r w:rsidRPr="000A7573">
        <w:rPr>
          <w:rFonts w:ascii="OpenDyslexic 3" w:hAnsi="OpenDyslexic 3"/>
          <w:u w:val="single"/>
        </w:rPr>
        <w:t xml:space="preserve"> and the metropolitan factory. </w:t>
      </w:r>
      <w:r w:rsidRPr="000A7573">
        <w:rPr>
          <w:rFonts w:ascii="OpenDyslexic 3" w:hAnsi="OpenDyslexic 3"/>
          <w:highlight w:val="cyan"/>
          <w:u w:val="single"/>
        </w:rPr>
        <w:t xml:space="preserve">To </w:t>
      </w:r>
      <w:r w:rsidRPr="000A7573">
        <w:rPr>
          <w:rStyle w:val="Emphasis"/>
          <w:rFonts w:ascii="OpenDyslexic 3" w:hAnsi="OpenDyslexic 3"/>
          <w:highlight w:val="cyan"/>
        </w:rPr>
        <w:t>renew</w:t>
      </w:r>
      <w:r w:rsidRPr="000A7573">
        <w:rPr>
          <w:rFonts w:ascii="OpenDyslexic 3" w:hAnsi="OpenDyslexic 3"/>
          <w:u w:val="single"/>
        </w:rPr>
        <w:t xml:space="preserve"> and rebuild </w:t>
      </w:r>
      <w:r w:rsidRPr="000A7573">
        <w:rPr>
          <w:rStyle w:val="Emphasis"/>
          <w:rFonts w:ascii="OpenDyslexic 3" w:hAnsi="OpenDyslexic 3"/>
        </w:rPr>
        <w:t xml:space="preserve">a </w:t>
      </w:r>
      <w:r w:rsidRPr="000A7573">
        <w:rPr>
          <w:rStyle w:val="Emphasis"/>
          <w:rFonts w:ascii="OpenDyslexic 3" w:hAnsi="OpenDyslexic 3"/>
          <w:highlight w:val="cyan"/>
        </w:rPr>
        <w:t>politics</w:t>
      </w:r>
      <w:r w:rsidRPr="000A7573">
        <w:rPr>
          <w:rFonts w:ascii="OpenDyslexic 3" w:hAnsi="OpenDyslexic 3"/>
          <w:u w:val="single"/>
        </w:rPr>
        <w:t xml:space="preserve"> and form of social movement adequate to the current composition </w:t>
      </w:r>
      <w:r w:rsidRPr="000A7573">
        <w:rPr>
          <w:rStyle w:val="Emphasis"/>
          <w:rFonts w:ascii="OpenDyslexic 3" w:hAnsi="OpenDyslexic 3"/>
          <w:highlight w:val="cyan"/>
        </w:rPr>
        <w:t>does not</w:t>
      </w:r>
      <w:r w:rsidRPr="000A7573">
        <w:rPr>
          <w:rFonts w:ascii="OpenDyslexic 3" w:hAnsi="OpenDyslexic 3"/>
          <w:highlight w:val="cyan"/>
          <w:u w:val="single"/>
        </w:rPr>
        <w:t xml:space="preserve"> start from </w:t>
      </w:r>
      <w:r w:rsidRPr="000A7573">
        <w:rPr>
          <w:rStyle w:val="Emphasis"/>
          <w:rFonts w:ascii="OpenDyslexic 3" w:hAnsi="OpenDyslexic 3"/>
          <w:highlight w:val="cyan"/>
        </w:rPr>
        <w:t>romanticizing</w:t>
      </w:r>
      <w:r w:rsidRPr="000A7573">
        <w:rPr>
          <w:rFonts w:ascii="OpenDyslexic 3" w:hAnsi="OpenDyslexic 3"/>
          <w:u w:val="single"/>
        </w:rPr>
        <w:t xml:space="preserve"> the potentiality of </w:t>
      </w:r>
      <w:r w:rsidRPr="000A7573">
        <w:rPr>
          <w:rStyle w:val="Emphasis"/>
          <w:rFonts w:ascii="OpenDyslexic 3" w:hAnsi="OpenDyslexic 3"/>
          <w:highlight w:val="cyan"/>
        </w:rPr>
        <w:t>becoming creative</w:t>
      </w:r>
      <w:r w:rsidRPr="000A7573">
        <w:rPr>
          <w:rFonts w:ascii="OpenDyslexic 3" w:hAnsi="OpenDyslexic 3"/>
          <w:highlight w:val="cyan"/>
          <w:u w:val="single"/>
        </w:rPr>
        <w:t xml:space="preserve"> through </w:t>
      </w:r>
      <w:r w:rsidRPr="000A7573">
        <w:rPr>
          <w:rStyle w:val="Emphasis"/>
          <w:rFonts w:ascii="OpenDyslexic 3" w:hAnsi="OpenDyslexic 3"/>
          <w:highlight w:val="cyan"/>
        </w:rPr>
        <w:t>artistic production</w:t>
      </w:r>
      <w:r w:rsidRPr="000A7573">
        <w:rPr>
          <w:rFonts w:ascii="OpenDyslexic 3" w:hAnsi="OpenDyslexic 3"/>
          <w:u w:val="single"/>
        </w:rPr>
        <w:t xml:space="preserve"> </w:t>
      </w:r>
      <w:r w:rsidRPr="000A7573">
        <w:rPr>
          <w:rStyle w:val="Emphasis"/>
          <w:rFonts w:ascii="OpenDyslexic 3" w:hAnsi="OpenDyslexic 3"/>
        </w:rPr>
        <w:t>or</w:t>
      </w:r>
      <w:r w:rsidRPr="000A7573">
        <w:rPr>
          <w:rFonts w:ascii="OpenDyslexic 3" w:hAnsi="OpenDyslexic 3"/>
          <w:u w:val="single"/>
        </w:rPr>
        <w:t xml:space="preserve"> working from the </w:t>
      </w:r>
      <w:r w:rsidRPr="000A7573">
        <w:rPr>
          <w:rStyle w:val="Emphasis"/>
          <w:rFonts w:ascii="OpenDyslexic 3" w:hAnsi="OpenDyslexic 3"/>
        </w:rPr>
        <w:t>creative production</w:t>
      </w:r>
      <w:r w:rsidRPr="000A7573">
        <w:rPr>
          <w:rFonts w:ascii="OpenDyslexic 3" w:hAnsi="OpenDyslexic 3"/>
          <w:u w:val="single"/>
        </w:rPr>
        <w:t xml:space="preserve"> </w:t>
      </w:r>
      <w:r w:rsidRPr="000A7573">
        <w:rPr>
          <w:rFonts w:ascii="OpenDyslexic 3" w:hAnsi="OpenDyslexic 3"/>
          <w:highlight w:val="cyan"/>
          <w:u w:val="single"/>
        </w:rPr>
        <w:t xml:space="preserve">that </w:t>
      </w:r>
      <w:r w:rsidRPr="000A7573">
        <w:rPr>
          <w:rStyle w:val="Emphasis"/>
          <w:rFonts w:ascii="OpenDyslexic 3" w:hAnsi="OpenDyslexic 3"/>
          <w:highlight w:val="cyan"/>
        </w:rPr>
        <w:t>already is</w:t>
      </w:r>
      <w:r w:rsidRPr="000A7573">
        <w:rPr>
          <w:rFonts w:ascii="OpenDyslexic 3" w:hAnsi="OpenDyslexic 3"/>
          <w:u w:val="single"/>
        </w:rPr>
        <w:t xml:space="preserve">, but </w:t>
      </w:r>
      <w:r w:rsidRPr="000A7573">
        <w:rPr>
          <w:rStyle w:val="Emphasis"/>
          <w:rFonts w:ascii="OpenDyslexic 3" w:hAnsi="OpenDyslexic 3"/>
          <w:highlight w:val="cyan"/>
        </w:rPr>
        <w:t>rather</w:t>
      </w:r>
      <w:r w:rsidRPr="000A7573">
        <w:rPr>
          <w:rFonts w:ascii="OpenDyslexic 3" w:hAnsi="OpenDyslexic 3"/>
          <w:highlight w:val="cyan"/>
          <w:u w:val="single"/>
        </w:rPr>
        <w:t xml:space="preserve"> </w:t>
      </w:r>
      <w:r w:rsidRPr="000A7573">
        <w:rPr>
          <w:rFonts w:ascii="OpenDyslexic 3" w:hAnsi="OpenDyslexic 3"/>
          <w:u w:val="single"/>
        </w:rPr>
        <w:t xml:space="preserve">by </w:t>
      </w:r>
      <w:r w:rsidRPr="000A7573">
        <w:rPr>
          <w:rStyle w:val="Emphasis"/>
          <w:rFonts w:ascii="OpenDyslexic 3" w:hAnsi="OpenDyslexic 3"/>
        </w:rPr>
        <w:t>working</w:t>
      </w:r>
      <w:r w:rsidRPr="000A7573">
        <w:rPr>
          <w:rFonts w:ascii="OpenDyslexic 3" w:hAnsi="OpenDyslexic 3"/>
          <w:u w:val="single"/>
        </w:rPr>
        <w:t xml:space="preserve"> in the </w:t>
      </w:r>
      <w:r w:rsidRPr="000A7573">
        <w:rPr>
          <w:rStyle w:val="Emphasis"/>
          <w:rFonts w:ascii="OpenDyslexic 3" w:hAnsi="OpenDyslexic 3"/>
        </w:rPr>
        <w:t>nexus between</w:t>
      </w:r>
      <w:r w:rsidRPr="000A7573">
        <w:rPr>
          <w:rFonts w:ascii="OpenDyslexic 3" w:hAnsi="OpenDyslexic 3"/>
          <w:u w:val="single"/>
        </w:rPr>
        <w:t xml:space="preserve"> the two. In other words, to </w:t>
      </w:r>
      <w:r w:rsidRPr="000A7573">
        <w:rPr>
          <w:rStyle w:val="Emphasis"/>
          <w:rFonts w:ascii="OpenDyslexic 3" w:hAnsi="OpenDyslexic 3"/>
          <w:highlight w:val="cyan"/>
        </w:rPr>
        <w:t>start</w:t>
      </w:r>
      <w:r w:rsidRPr="000A7573">
        <w:rPr>
          <w:rFonts w:ascii="OpenDyslexic 3" w:hAnsi="OpenDyslexic 3"/>
          <w:highlight w:val="cyan"/>
          <w:u w:val="single"/>
        </w:rPr>
        <w:t xml:space="preserve"> from </w:t>
      </w:r>
      <w:r w:rsidRPr="000A7573">
        <w:rPr>
          <w:rFonts w:ascii="OpenDyslexic 3" w:hAnsi="OpenDyslexic 3"/>
          <w:u w:val="single"/>
        </w:rPr>
        <w:t xml:space="preserve">how </w:t>
      </w:r>
      <w:r w:rsidRPr="000A7573">
        <w:rPr>
          <w:rFonts w:ascii="OpenDyslexic 3" w:hAnsi="OpenDyslexic 3"/>
          <w:highlight w:val="cyan"/>
          <w:u w:val="single"/>
        </w:rPr>
        <w:t xml:space="preserve">the </w:t>
      </w:r>
      <w:r w:rsidRPr="000A7573">
        <w:rPr>
          <w:rStyle w:val="Emphasis"/>
          <w:rFonts w:ascii="OpenDyslexic 3" w:hAnsi="OpenDyslexic 3"/>
          <w:highlight w:val="cyan"/>
        </w:rPr>
        <w:t>refusal of work</w:t>
      </w:r>
      <w:r w:rsidRPr="000A7573">
        <w:rPr>
          <w:rFonts w:ascii="OpenDyslexic 3" w:hAnsi="OpenDyslexic 3"/>
          <w:u w:val="single"/>
        </w:rPr>
        <w:t xml:space="preserve"> is</w:t>
      </w:r>
      <w:r w:rsidRPr="000A7573">
        <w:rPr>
          <w:rFonts w:ascii="OpenDyslexic 3" w:hAnsi="OpenDyslexic 3"/>
          <w:highlight w:val="cyan"/>
          <w:u w:val="single"/>
        </w:rPr>
        <w:t xml:space="preserve"> </w:t>
      </w:r>
      <w:r w:rsidRPr="000A7573">
        <w:rPr>
          <w:rStyle w:val="Emphasis"/>
          <w:rFonts w:ascii="OpenDyslexic 3" w:hAnsi="OpenDyslexic 3"/>
          <w:highlight w:val="cyan"/>
        </w:rPr>
        <w:t>re-infused into work</w:t>
      </w:r>
      <w:r w:rsidRPr="000A7573">
        <w:rPr>
          <w:rFonts w:ascii="OpenDyslexic 3" w:hAnsi="OpenDyslexic 3"/>
          <w:u w:val="single"/>
        </w:rPr>
        <w:t xml:space="preserve">, and by </w:t>
      </w:r>
      <w:r w:rsidRPr="000A7573">
        <w:rPr>
          <w:rStyle w:val="Emphasis"/>
          <w:rFonts w:ascii="OpenDyslexic 3" w:hAnsi="OpenDyslexic 3"/>
          <w:highlight w:val="cyan"/>
        </w:rPr>
        <w:t>understanding</w:t>
      </w:r>
      <w:r w:rsidRPr="000A7573">
        <w:rPr>
          <w:rFonts w:ascii="OpenDyslexic 3" w:hAnsi="OpenDyslexic 3"/>
          <w:highlight w:val="cyan"/>
          <w:u w:val="single"/>
        </w:rPr>
        <w:t xml:space="preserve"> </w:t>
      </w:r>
      <w:r w:rsidRPr="000A7573">
        <w:rPr>
          <w:rFonts w:ascii="OpenDyslexic 3" w:hAnsi="OpenDyslexic 3"/>
          <w:u w:val="single"/>
        </w:rPr>
        <w:t xml:space="preserve">that </w:t>
      </w:r>
      <w:r w:rsidRPr="000A7573">
        <w:rPr>
          <w:rStyle w:val="Emphasis"/>
          <w:rFonts w:ascii="OpenDyslexic 3" w:hAnsi="OpenDyslexic 3"/>
          <w:highlight w:val="cyan"/>
        </w:rPr>
        <w:t>imposition</w:t>
      </w:r>
      <w:r w:rsidRPr="000A7573">
        <w:rPr>
          <w:rFonts w:ascii="OpenDyslexic 3" w:hAnsi="OpenDyslexic 3"/>
          <w:u w:val="single"/>
        </w:rPr>
        <w:t xml:space="preserve"> and rendering, </w:t>
      </w:r>
      <w:r w:rsidRPr="000A7573">
        <w:rPr>
          <w:rFonts w:ascii="OpenDyslexic 3" w:hAnsi="OpenDyslexic 3"/>
          <w:highlight w:val="cyan"/>
          <w:u w:val="single"/>
        </w:rPr>
        <w:t xml:space="preserve">and </w:t>
      </w:r>
      <w:r w:rsidRPr="000A7573">
        <w:rPr>
          <w:rStyle w:val="Emphasis"/>
          <w:rFonts w:ascii="OpenDyslexic 3" w:hAnsi="OpenDyslexic 3"/>
          <w:highlight w:val="cyan"/>
        </w:rPr>
        <w:t>struggling</w:t>
      </w:r>
      <w:r w:rsidRPr="000A7573">
        <w:rPr>
          <w:rFonts w:ascii="OpenDyslexic 3" w:hAnsi="OpenDyslexic 3"/>
          <w:highlight w:val="cyan"/>
          <w:u w:val="single"/>
        </w:rPr>
        <w:t xml:space="preserve"> </w:t>
      </w:r>
      <w:r w:rsidRPr="000A7573">
        <w:rPr>
          <w:rStyle w:val="Emphasis"/>
          <w:rFonts w:ascii="OpenDyslexic 3" w:hAnsi="OpenDyslexic 3"/>
          <w:highlight w:val="cyan"/>
        </w:rPr>
        <w:t>within</w:t>
      </w:r>
      <w:r w:rsidRPr="000A7573">
        <w:rPr>
          <w:rFonts w:ascii="OpenDyslexic 3" w:hAnsi="OpenDyslexic 3"/>
          <w:u w:val="single"/>
        </w:rPr>
        <w:t xml:space="preserve">, against and through </w:t>
      </w:r>
      <w:r w:rsidRPr="000A7573">
        <w:rPr>
          <w:rStyle w:val="Emphasis"/>
          <w:rFonts w:ascii="OpenDyslexic 3" w:hAnsi="OpenDyslexic 3"/>
          <w:highlight w:val="cyan"/>
        </w:rPr>
        <w:t>it</w:t>
      </w:r>
      <w:r w:rsidRPr="000A7573">
        <w:rPr>
          <w:rFonts w:ascii="OpenDyslexic 3" w:hAnsi="OpenDyslexic 3"/>
          <w:u w:val="single"/>
        </w:rPr>
        <w:t>.</w:t>
      </w:r>
    </w:p>
    <w:p w14:paraId="29F815B9" w14:textId="77777777" w:rsidR="0052003B" w:rsidRPr="00644085" w:rsidRDefault="0052003B" w:rsidP="0052003B">
      <w:pPr>
        <w:pStyle w:val="Heading4"/>
        <w:rPr>
          <w:rStyle w:val="StyleUnderline"/>
          <w:rFonts w:ascii="OpenDyslexic 3" w:hAnsi="OpenDyslexic 3" w:cs="Times New Roman"/>
          <w:u w:val="none"/>
        </w:rPr>
      </w:pPr>
      <w:r w:rsidRPr="00644085">
        <w:rPr>
          <w:rStyle w:val="StyleUnderline"/>
          <w:rFonts w:ascii="OpenDyslexic 3" w:hAnsi="OpenDyslexic 3" w:cs="Times New Roman"/>
          <w:u w:val="none"/>
        </w:rPr>
        <w:t>Reimagining artistic production while forcing institutions to navigate decision dilemmas produces opportunities to transform artistic institutions and conceptualizations of what it means to be an artist.</w:t>
      </w:r>
    </w:p>
    <w:p w14:paraId="2D663672" w14:textId="77777777" w:rsidR="0052003B" w:rsidRPr="00644085" w:rsidRDefault="0052003B" w:rsidP="0052003B">
      <w:pPr>
        <w:rPr>
          <w:rStyle w:val="Style13ptBold"/>
          <w:rFonts w:ascii="OpenDyslexic 3" w:hAnsi="OpenDyslexic 3"/>
        </w:rPr>
      </w:pPr>
      <w:r w:rsidRPr="00644085">
        <w:rPr>
          <w:rStyle w:val="Style13ptBold"/>
          <w:rFonts w:ascii="OpenDyslexic 3" w:hAnsi="OpenDyslexic 3"/>
          <w:highlight w:val="cyan"/>
        </w:rPr>
        <w:t>MTL Collective ’18</w:t>
      </w:r>
      <w:r w:rsidRPr="00644085">
        <w:rPr>
          <w:rStyle w:val="Style13ptBold"/>
          <w:rFonts w:ascii="OpenDyslexic 3" w:hAnsi="OpenDyslexic 3"/>
        </w:rPr>
        <w:t xml:space="preserve"> </w:t>
      </w:r>
      <w:r w:rsidRPr="00644085">
        <w:rPr>
          <w:rStyle w:val="Style13ptBold"/>
          <w:rFonts w:ascii="OpenDyslexic 3" w:hAnsi="OpenDyslexic 3"/>
          <w:b w:val="0"/>
          <w:bCs w:val="0"/>
          <w:sz w:val="20"/>
          <w:szCs w:val="16"/>
        </w:rPr>
        <w:t>[MTL Collective, Summer 2018, MTL Collective (Amin Husain and Nitasha Dhillon) joins research and activism with artistic practice. MTL’s work has been curated in major international art exhibitions and festivals around the world including the 2016 Athens Biennale and 2015 Venice Biennale; October Magazine, “From Institutional Critique to Institutional Liberation? A Decolonial Perspective on the Crisis of Contemporary Art”, https://direct.mit.edu/octo/article/doi/10.1162/octo_a_00329/59390/From-Institutional-Critique-to-Institutional, date accessed: 7/22/25, lucas]</w:t>
      </w:r>
    </w:p>
    <w:p w14:paraId="45437DE5" w14:textId="77777777" w:rsidR="0052003B" w:rsidRPr="00644085" w:rsidRDefault="0052003B" w:rsidP="0052003B">
      <w:pPr>
        <w:rPr>
          <w:rFonts w:ascii="OpenDyslexic 3" w:hAnsi="OpenDyslexic 3"/>
          <w:sz w:val="14"/>
        </w:rPr>
      </w:pPr>
      <w:r w:rsidRPr="00644085">
        <w:rPr>
          <w:rFonts w:ascii="OpenDyslexic 3" w:hAnsi="OpenDyslexic 3"/>
          <w:sz w:val="14"/>
        </w:rPr>
        <w:t xml:space="preserve">In general, </w:t>
      </w:r>
      <w:r w:rsidRPr="00644085">
        <w:rPr>
          <w:rFonts w:ascii="OpenDyslexic 3" w:hAnsi="OpenDyslexic 3"/>
          <w:szCs w:val="36"/>
          <w:u w:val="single"/>
        </w:rPr>
        <w:t>t</w:t>
      </w:r>
      <w:r w:rsidRPr="00644085">
        <w:rPr>
          <w:rStyle w:val="StyleUnderline"/>
          <w:rFonts w:ascii="OpenDyslexic 3" w:hAnsi="OpenDyslexic 3"/>
        </w:rPr>
        <w:t xml:space="preserve">he </w:t>
      </w:r>
      <w:r w:rsidRPr="00644085">
        <w:rPr>
          <w:rStyle w:val="Emphasis"/>
          <w:rFonts w:ascii="OpenDyslexic 3" w:hAnsi="OpenDyslexic 3"/>
          <w:highlight w:val="cyan"/>
        </w:rPr>
        <w:t>resurgence of activism</w:t>
      </w:r>
      <w:r w:rsidRPr="00644085">
        <w:rPr>
          <w:rStyle w:val="StyleUnderline"/>
          <w:rFonts w:ascii="OpenDyslexic 3" w:hAnsi="OpenDyslexic 3"/>
        </w:rPr>
        <w:t xml:space="preserve"> around artistic institutions in recent years has </w:t>
      </w:r>
      <w:r w:rsidRPr="00644085">
        <w:rPr>
          <w:rStyle w:val="Emphasis"/>
          <w:rFonts w:ascii="OpenDyslexic 3" w:hAnsi="OpenDyslexic 3"/>
          <w:highlight w:val="cyan"/>
        </w:rPr>
        <w:t>aimed</w:t>
      </w:r>
      <w:r w:rsidRPr="00644085">
        <w:rPr>
          <w:rStyle w:val="StyleUnderline"/>
          <w:rFonts w:ascii="OpenDyslexic 3" w:hAnsi="OpenDyslexic 3"/>
          <w:highlight w:val="cyan"/>
        </w:rPr>
        <w:t xml:space="preserve"> to </w:t>
      </w:r>
      <w:r w:rsidRPr="00644085">
        <w:rPr>
          <w:rStyle w:val="Emphasis"/>
          <w:rFonts w:ascii="OpenDyslexic 3" w:hAnsi="OpenDyslexic 3"/>
          <w:highlight w:val="cyan"/>
        </w:rPr>
        <w:t>alter</w:t>
      </w:r>
      <w:r w:rsidRPr="00644085">
        <w:rPr>
          <w:rStyle w:val="StyleUnderline"/>
          <w:rFonts w:ascii="OpenDyslexic 3" w:hAnsi="OpenDyslexic 3"/>
        </w:rPr>
        <w:t xml:space="preserve"> their </w:t>
      </w:r>
      <w:r w:rsidRPr="00644085">
        <w:rPr>
          <w:rStyle w:val="Emphasis"/>
          <w:rFonts w:ascii="OpenDyslexic 3" w:hAnsi="OpenDyslexic 3"/>
          <w:highlight w:val="cyan"/>
        </w:rPr>
        <w:t>conduct</w:t>
      </w:r>
      <w:r w:rsidRPr="00644085">
        <w:rPr>
          <w:rStyle w:val="StyleUnderline"/>
          <w:rFonts w:ascii="OpenDyslexic 3" w:hAnsi="OpenDyslexic 3"/>
        </w:rPr>
        <w:t xml:space="preserve"> in light of their own stated commitments to civic engagement, cultural education, and aesthetic enrichment beyond the dictates of the market.</w:t>
      </w:r>
      <w:r w:rsidRPr="00644085">
        <w:rPr>
          <w:rFonts w:ascii="OpenDyslexic 3" w:hAnsi="OpenDyslexic 3"/>
          <w:sz w:val="14"/>
        </w:rPr>
        <w:t xml:space="preserve"> However, </w:t>
      </w:r>
      <w:r w:rsidRPr="00644085">
        <w:rPr>
          <w:rStyle w:val="StyleUnderline"/>
          <w:rFonts w:ascii="OpenDyslexic 3" w:hAnsi="OpenDyslexic 3"/>
        </w:rPr>
        <w:t xml:space="preserve">these </w:t>
      </w:r>
      <w:r w:rsidRPr="00644085">
        <w:rPr>
          <w:rStyle w:val="Emphasis"/>
          <w:rFonts w:ascii="OpenDyslexic 3" w:hAnsi="OpenDyslexic 3"/>
          <w:highlight w:val="cyan"/>
        </w:rPr>
        <w:t>practices go</w:t>
      </w:r>
      <w:r w:rsidRPr="00644085">
        <w:rPr>
          <w:rStyle w:val="StyleUnderline"/>
          <w:rFonts w:ascii="OpenDyslexic 3" w:hAnsi="OpenDyslexic 3"/>
        </w:rPr>
        <w:t xml:space="preserve"> well </w:t>
      </w:r>
      <w:r w:rsidRPr="00644085">
        <w:rPr>
          <w:rStyle w:val="Emphasis"/>
          <w:rFonts w:ascii="OpenDyslexic 3" w:hAnsi="OpenDyslexic 3"/>
          <w:highlight w:val="cyan"/>
        </w:rPr>
        <w:t>beyond</w:t>
      </w:r>
      <w:r w:rsidRPr="00644085">
        <w:rPr>
          <w:rFonts w:ascii="OpenDyslexic 3" w:hAnsi="OpenDyslexic 3"/>
          <w:sz w:val="14"/>
        </w:rPr>
        <w:t xml:space="preserve"> Holland Cotter’s </w:t>
      </w:r>
      <w:r w:rsidRPr="00644085">
        <w:rPr>
          <w:rStyle w:val="Emphasis"/>
          <w:rFonts w:ascii="OpenDyslexic 3" w:hAnsi="OpenDyslexic 3"/>
          <w:highlight w:val="cyan"/>
        </w:rPr>
        <w:t>call to</w:t>
      </w:r>
      <w:r w:rsidRPr="00644085">
        <w:rPr>
          <w:rStyle w:val="Emphasis"/>
          <w:rFonts w:ascii="OpenDyslexic 3" w:hAnsi="OpenDyslexic 3"/>
        </w:rPr>
        <w:t xml:space="preserve"> </w:t>
      </w:r>
      <w:r w:rsidRPr="00644085">
        <w:rPr>
          <w:rStyle w:val="StyleUnderline"/>
          <w:rFonts w:ascii="OpenDyslexic 3" w:hAnsi="OpenDyslexic 3"/>
        </w:rPr>
        <w:t xml:space="preserve">“make museums moral again,” that is, to </w:t>
      </w:r>
      <w:r w:rsidRPr="00644085">
        <w:rPr>
          <w:rStyle w:val="Emphasis"/>
          <w:rFonts w:ascii="OpenDyslexic 3" w:hAnsi="OpenDyslexic 3"/>
          <w:highlight w:val="cyan"/>
        </w:rPr>
        <w:t>restore</w:t>
      </w:r>
      <w:r w:rsidRPr="00644085">
        <w:rPr>
          <w:rStyle w:val="StyleUnderline"/>
          <w:rFonts w:ascii="OpenDyslexic 3" w:hAnsi="OpenDyslexic 3"/>
        </w:rPr>
        <w:t xml:space="preserve"> a foundational set of </w:t>
      </w:r>
      <w:r w:rsidRPr="00644085">
        <w:rPr>
          <w:rStyle w:val="Emphasis"/>
          <w:rFonts w:ascii="OpenDyslexic 3" w:hAnsi="OpenDyslexic 3"/>
          <w:highlight w:val="cyan"/>
        </w:rPr>
        <w:t>liberal values</w:t>
      </w:r>
      <w:r w:rsidRPr="00644085">
        <w:rPr>
          <w:rStyle w:val="StyleUnderline"/>
          <w:rFonts w:ascii="OpenDyslexic 3" w:hAnsi="OpenDyslexic 3"/>
        </w:rPr>
        <w:t>, which have supposedly been distorted or lost, through improved governance of institutions as they exist</w:t>
      </w:r>
      <w:r w:rsidRPr="00644085">
        <w:rPr>
          <w:rFonts w:ascii="OpenDyslexic 3" w:hAnsi="OpenDyslexic 3"/>
          <w:sz w:val="14"/>
        </w:rPr>
        <w:t xml:space="preserve">.17 Unlike the professionalized paradigm of “social practice art” increasingly adopted as official policy by museums, city agencies, and nonprofit organizations, </w:t>
      </w:r>
      <w:r w:rsidRPr="00644085">
        <w:rPr>
          <w:rStyle w:val="StyleUnderline"/>
          <w:rFonts w:ascii="OpenDyslexic 3" w:hAnsi="OpenDyslexic 3"/>
        </w:rPr>
        <w:t xml:space="preserve">these </w:t>
      </w:r>
      <w:r w:rsidRPr="00644085">
        <w:rPr>
          <w:rStyle w:val="Emphasis"/>
          <w:rFonts w:ascii="OpenDyslexic 3" w:hAnsi="OpenDyslexic 3"/>
          <w:highlight w:val="cyan"/>
        </w:rPr>
        <w:t>campaigns</w:t>
      </w:r>
      <w:r w:rsidRPr="00644085">
        <w:rPr>
          <w:rStyle w:val="StyleUnderline"/>
          <w:rFonts w:ascii="OpenDyslexic 3" w:hAnsi="OpenDyslexic 3"/>
        </w:rPr>
        <w:t xml:space="preserve"> have been unafraid to </w:t>
      </w:r>
      <w:r w:rsidRPr="00644085">
        <w:rPr>
          <w:rStyle w:val="Emphasis"/>
          <w:rFonts w:ascii="OpenDyslexic 3" w:hAnsi="OpenDyslexic 3"/>
          <w:highlight w:val="cyan"/>
        </w:rPr>
        <w:t>forcefully antagonize</w:t>
      </w:r>
      <w:r w:rsidRPr="00644085">
        <w:rPr>
          <w:rStyle w:val="StyleUnderline"/>
          <w:rFonts w:ascii="OpenDyslexic 3" w:hAnsi="OpenDyslexic 3"/>
        </w:rPr>
        <w:t xml:space="preserve"> the </w:t>
      </w:r>
      <w:r w:rsidRPr="00644085">
        <w:rPr>
          <w:rStyle w:val="Emphasis"/>
          <w:rFonts w:ascii="OpenDyslexic 3" w:hAnsi="OpenDyslexic 3"/>
          <w:highlight w:val="cyan"/>
        </w:rPr>
        <w:t>institutions</w:t>
      </w:r>
      <w:r w:rsidRPr="00644085">
        <w:rPr>
          <w:rStyle w:val="StyleUnderline"/>
          <w:rFonts w:ascii="OpenDyslexic 3" w:hAnsi="OpenDyslexic 3"/>
        </w:rPr>
        <w:t xml:space="preserve"> with which they are engaged, often deliberately </w:t>
      </w:r>
      <w:r w:rsidRPr="00644085">
        <w:rPr>
          <w:rStyle w:val="Emphasis"/>
          <w:rFonts w:ascii="OpenDyslexic 3" w:hAnsi="OpenDyslexic 3"/>
          <w:highlight w:val="cyan"/>
        </w:rPr>
        <w:t>creating</w:t>
      </w:r>
      <w:r w:rsidRPr="00644085">
        <w:rPr>
          <w:rStyle w:val="StyleUnderline"/>
          <w:rFonts w:ascii="OpenDyslexic 3" w:hAnsi="OpenDyslexic 3"/>
        </w:rPr>
        <w:t xml:space="preserve"> </w:t>
      </w:r>
      <w:r w:rsidRPr="00644085">
        <w:rPr>
          <w:rStyle w:val="Emphasis"/>
          <w:rFonts w:ascii="OpenDyslexic 3" w:hAnsi="OpenDyslexic 3"/>
        </w:rPr>
        <w:t>publicity crises</w:t>
      </w:r>
      <w:r w:rsidRPr="00644085">
        <w:rPr>
          <w:rStyle w:val="StyleUnderline"/>
          <w:rFonts w:ascii="OpenDyslexic 3" w:hAnsi="OpenDyslexic 3"/>
        </w:rPr>
        <w:t xml:space="preserve"> and </w:t>
      </w:r>
      <w:r w:rsidRPr="00644085">
        <w:rPr>
          <w:rStyle w:val="Emphasis"/>
          <w:rFonts w:ascii="OpenDyslexic 3" w:hAnsi="OpenDyslexic 3"/>
          <w:highlight w:val="cyan"/>
        </w:rPr>
        <w:t>decision dilemmas</w:t>
      </w:r>
      <w:r w:rsidRPr="00644085">
        <w:rPr>
          <w:rStyle w:val="StyleUnderline"/>
          <w:rFonts w:ascii="OpenDyslexic 3" w:hAnsi="OpenDyslexic 3"/>
        </w:rPr>
        <w:t xml:space="preserve"> for </w:t>
      </w:r>
      <w:r w:rsidRPr="00644085">
        <w:rPr>
          <w:rStyle w:val="Emphasis"/>
          <w:rFonts w:ascii="OpenDyslexic 3" w:hAnsi="OpenDyslexic 3"/>
        </w:rPr>
        <w:t>institutional governance</w:t>
      </w:r>
      <w:r w:rsidRPr="00644085">
        <w:rPr>
          <w:rStyle w:val="StyleUnderline"/>
          <w:rFonts w:ascii="OpenDyslexic 3" w:hAnsi="OpenDyslexic 3"/>
        </w:rPr>
        <w:t>.</w:t>
      </w:r>
      <w:r w:rsidRPr="00644085">
        <w:rPr>
          <w:rFonts w:ascii="OpenDyslexic 3" w:hAnsi="OpenDyslexic 3"/>
          <w:sz w:val="14"/>
        </w:rPr>
        <w:t>18</w:t>
      </w:r>
    </w:p>
    <w:p w14:paraId="494182CC" w14:textId="77777777" w:rsidR="0052003B" w:rsidRPr="00644085" w:rsidRDefault="0052003B" w:rsidP="0052003B">
      <w:pPr>
        <w:rPr>
          <w:rFonts w:ascii="OpenDyslexic 3" w:hAnsi="OpenDyslexic 3"/>
          <w:sz w:val="14"/>
        </w:rPr>
      </w:pPr>
      <w:r w:rsidRPr="00644085">
        <w:rPr>
          <w:rStyle w:val="StyleUnderline"/>
          <w:rFonts w:ascii="OpenDyslexic 3" w:hAnsi="OpenDyslexic 3"/>
        </w:rPr>
        <w:t>Such work is not limited to acts of negation or censure. Rather, it involves</w:t>
      </w:r>
      <w:r w:rsidRPr="00644085">
        <w:rPr>
          <w:rFonts w:ascii="OpenDyslexic 3" w:hAnsi="OpenDyslexic 3"/>
          <w:sz w:val="14"/>
        </w:rPr>
        <w:t xml:space="preserve"> what Kuba Szreder calls “</w:t>
      </w:r>
      <w:r w:rsidRPr="00644085">
        <w:rPr>
          <w:rStyle w:val="Emphasis"/>
          <w:rFonts w:ascii="OpenDyslexic 3" w:hAnsi="OpenDyslexic 3"/>
          <w:highlight w:val="cyan"/>
        </w:rPr>
        <w:t>productive withdrawals</w:t>
      </w:r>
      <w:r w:rsidRPr="00644085">
        <w:rPr>
          <w:rStyle w:val="StyleUnderline"/>
          <w:rFonts w:ascii="OpenDyslexic 3" w:hAnsi="OpenDyslexic 3"/>
        </w:rPr>
        <w:t>” from business-as-usual in the art system by actors who supply the labor and ideas that keep that system running.</w:t>
      </w:r>
      <w:r w:rsidRPr="00644085">
        <w:rPr>
          <w:rFonts w:ascii="OpenDyslexic 3" w:hAnsi="OpenDyslexic 3"/>
          <w:sz w:val="14"/>
        </w:rPr>
        <w:t xml:space="preserve">19 While </w:t>
      </w:r>
      <w:r w:rsidRPr="00644085">
        <w:rPr>
          <w:rStyle w:val="Emphasis"/>
          <w:rFonts w:ascii="OpenDyslexic 3" w:hAnsi="OpenDyslexic 3"/>
        </w:rPr>
        <w:t>taking aim</w:t>
      </w:r>
      <w:r w:rsidRPr="00644085">
        <w:rPr>
          <w:rStyle w:val="StyleUnderline"/>
          <w:rFonts w:ascii="OpenDyslexic 3" w:hAnsi="OpenDyslexic 3"/>
        </w:rPr>
        <w:t xml:space="preserve"> at specific </w:t>
      </w:r>
      <w:r w:rsidRPr="00644085">
        <w:rPr>
          <w:rStyle w:val="Emphasis"/>
          <w:rFonts w:ascii="OpenDyslexic 3" w:hAnsi="OpenDyslexic 3"/>
        </w:rPr>
        <w:t>policies</w:t>
      </w:r>
      <w:r w:rsidRPr="00644085">
        <w:rPr>
          <w:rStyle w:val="StyleUnderline"/>
          <w:rFonts w:ascii="OpenDyslexic 3" w:hAnsi="OpenDyslexic 3"/>
        </w:rPr>
        <w:t xml:space="preserve"> and </w:t>
      </w:r>
      <w:r w:rsidRPr="00644085">
        <w:rPr>
          <w:rStyle w:val="Emphasis"/>
          <w:rFonts w:ascii="OpenDyslexic 3" w:hAnsi="OpenDyslexic 3"/>
        </w:rPr>
        <w:t>practices</w:t>
      </w:r>
      <w:r w:rsidRPr="00644085">
        <w:rPr>
          <w:rStyle w:val="StyleUnderline"/>
          <w:rFonts w:ascii="OpenDyslexic 3" w:hAnsi="OpenDyslexic 3"/>
        </w:rPr>
        <w:t xml:space="preserve"> of institutions, such work often </w:t>
      </w:r>
      <w:r w:rsidRPr="00644085">
        <w:rPr>
          <w:rStyle w:val="Emphasis"/>
          <w:rFonts w:ascii="OpenDyslexic 3" w:hAnsi="OpenDyslexic 3"/>
          <w:highlight w:val="cyan"/>
        </w:rPr>
        <w:t>results</w:t>
      </w:r>
      <w:r w:rsidRPr="00644085">
        <w:rPr>
          <w:rStyle w:val="StyleUnderline"/>
          <w:rFonts w:ascii="OpenDyslexic 3" w:hAnsi="OpenDyslexic 3"/>
          <w:highlight w:val="cyan"/>
        </w:rPr>
        <w:t xml:space="preserve"> in the</w:t>
      </w:r>
      <w:r w:rsidRPr="00644085">
        <w:rPr>
          <w:rStyle w:val="StyleUnderline"/>
          <w:rFonts w:ascii="OpenDyslexic 3" w:hAnsi="OpenDyslexic 3"/>
        </w:rPr>
        <w:t xml:space="preserve"> temporary </w:t>
      </w:r>
      <w:r w:rsidRPr="00644085">
        <w:rPr>
          <w:rStyle w:val="Emphasis"/>
          <w:rFonts w:ascii="OpenDyslexic 3" w:hAnsi="OpenDyslexic 3"/>
          <w:highlight w:val="cyan"/>
        </w:rPr>
        <w:t>re-functioning of the institution</w:t>
      </w:r>
      <w:r w:rsidRPr="00644085">
        <w:rPr>
          <w:rStyle w:val="StyleUnderline"/>
          <w:rFonts w:ascii="OpenDyslexic 3" w:hAnsi="OpenDyslexic 3"/>
        </w:rPr>
        <w:t>, prefiguring what the institution could or should be beyond its current form.</w:t>
      </w:r>
      <w:r w:rsidRPr="00644085">
        <w:rPr>
          <w:rFonts w:ascii="OpenDyslexic 3" w:hAnsi="OpenDyslexic 3"/>
          <w:sz w:val="14"/>
        </w:rPr>
        <w:t xml:space="preserve"> At its best, it </w:t>
      </w:r>
      <w:r w:rsidRPr="00644085">
        <w:rPr>
          <w:rStyle w:val="Emphasis"/>
          <w:rFonts w:ascii="OpenDyslexic 3" w:hAnsi="OpenDyslexic 3"/>
          <w:highlight w:val="cyan"/>
        </w:rPr>
        <w:t>reimagines</w:t>
      </w:r>
      <w:r w:rsidRPr="00644085">
        <w:rPr>
          <w:rStyle w:val="StyleUnderline"/>
          <w:rFonts w:ascii="OpenDyslexic 3" w:hAnsi="OpenDyslexic 3"/>
        </w:rPr>
        <w:t xml:space="preserve"> the nature of </w:t>
      </w:r>
      <w:r w:rsidRPr="00644085">
        <w:rPr>
          <w:rStyle w:val="Emphasis"/>
          <w:rFonts w:ascii="OpenDyslexic 3" w:hAnsi="OpenDyslexic 3"/>
          <w:highlight w:val="cyan"/>
        </w:rPr>
        <w:t>artistic production</w:t>
      </w:r>
      <w:r w:rsidRPr="00644085">
        <w:rPr>
          <w:rStyle w:val="StyleUnderline"/>
          <w:rFonts w:ascii="OpenDyslexic 3" w:hAnsi="OpenDyslexic 3"/>
          <w:highlight w:val="cyan"/>
        </w:rPr>
        <w:t xml:space="preserve">, </w:t>
      </w:r>
      <w:r w:rsidRPr="00644085">
        <w:rPr>
          <w:rStyle w:val="Emphasis"/>
          <w:rFonts w:ascii="OpenDyslexic 3" w:hAnsi="OpenDyslexic 3"/>
          <w:highlight w:val="cyan"/>
        </w:rPr>
        <w:t>spectatorship</w:t>
      </w:r>
      <w:r w:rsidRPr="00644085">
        <w:rPr>
          <w:rStyle w:val="StyleUnderline"/>
          <w:rFonts w:ascii="OpenDyslexic 3" w:hAnsi="OpenDyslexic 3"/>
          <w:highlight w:val="cyan"/>
        </w:rPr>
        <w:t xml:space="preserve">, and </w:t>
      </w:r>
      <w:r w:rsidRPr="00644085">
        <w:rPr>
          <w:rStyle w:val="Emphasis"/>
          <w:rFonts w:ascii="OpenDyslexic 3" w:hAnsi="OpenDyslexic 3"/>
          <w:highlight w:val="cyan"/>
        </w:rPr>
        <w:t>institutionality</w:t>
      </w:r>
      <w:r w:rsidRPr="00644085">
        <w:rPr>
          <w:rStyle w:val="StyleUnderline"/>
          <w:rFonts w:ascii="OpenDyslexic 3" w:hAnsi="OpenDyslexic 3"/>
        </w:rPr>
        <w:t xml:space="preserve"> itself, giving rise to some of the most striking analysis, imagery, and performance in contemporary art over the past decade.</w:t>
      </w:r>
    </w:p>
    <w:p w14:paraId="7143A652" w14:textId="77777777" w:rsidR="0052003B" w:rsidRPr="00644085" w:rsidRDefault="0052003B" w:rsidP="0052003B">
      <w:pPr>
        <w:rPr>
          <w:rFonts w:ascii="OpenDyslexic 3" w:hAnsi="OpenDyslexic 3"/>
          <w:sz w:val="14"/>
        </w:rPr>
      </w:pPr>
      <w:r w:rsidRPr="00644085">
        <w:rPr>
          <w:rStyle w:val="StyleUnderline"/>
          <w:rFonts w:ascii="OpenDyslexic 3" w:hAnsi="OpenDyslexic 3"/>
        </w:rPr>
        <w:t xml:space="preserve">Consider the </w:t>
      </w:r>
      <w:r w:rsidRPr="00644085">
        <w:rPr>
          <w:rStyle w:val="Emphasis"/>
          <w:rFonts w:ascii="OpenDyslexic 3" w:hAnsi="OpenDyslexic 3"/>
        </w:rPr>
        <w:t>Gulf Labor Campaign</w:t>
      </w:r>
      <w:r w:rsidRPr="00644085">
        <w:rPr>
          <w:rStyle w:val="StyleUnderline"/>
          <w:rFonts w:ascii="OpenDyslexic 3" w:hAnsi="OpenDyslexic 3"/>
        </w:rPr>
        <w:t xml:space="preserve"> (GLC).</w:t>
      </w:r>
      <w:r w:rsidRPr="00644085">
        <w:rPr>
          <w:rFonts w:ascii="OpenDyslexic 3" w:hAnsi="OpenDyslexic 3"/>
          <w:sz w:val="14"/>
        </w:rPr>
        <w:t xml:space="preserve"> Founded by artists including Walid Raad, Hans Haacke, Rene Gabri, and Ayreen Anastas, it has </w:t>
      </w:r>
      <w:r w:rsidRPr="00644085">
        <w:rPr>
          <w:rStyle w:val="StyleUnderline"/>
          <w:rFonts w:ascii="OpenDyslexic 3" w:hAnsi="OpenDyslexic 3"/>
        </w:rPr>
        <w:t xml:space="preserve">aimed to </w:t>
      </w:r>
      <w:r w:rsidRPr="00644085">
        <w:rPr>
          <w:rStyle w:val="Emphasis"/>
          <w:rFonts w:ascii="OpenDyslexic 3" w:hAnsi="OpenDyslexic 3"/>
        </w:rPr>
        <w:t>pressure</w:t>
      </w:r>
      <w:r w:rsidRPr="00644085">
        <w:rPr>
          <w:rStyle w:val="StyleUnderline"/>
          <w:rFonts w:ascii="OpenDyslexic 3" w:hAnsi="OpenDyslexic 3"/>
        </w:rPr>
        <w:t xml:space="preserve"> the </w:t>
      </w:r>
      <w:r w:rsidRPr="00644085">
        <w:rPr>
          <w:rStyle w:val="Emphasis"/>
          <w:rFonts w:ascii="OpenDyslexic 3" w:hAnsi="OpenDyslexic 3"/>
        </w:rPr>
        <w:t>Guggenheim</w:t>
      </w:r>
      <w:r w:rsidRPr="00644085">
        <w:rPr>
          <w:rStyle w:val="StyleUnderline"/>
          <w:rFonts w:ascii="OpenDyslexic 3" w:hAnsi="OpenDyslexic 3"/>
        </w:rPr>
        <w:t xml:space="preserve"> to </w:t>
      </w:r>
      <w:r w:rsidRPr="00644085">
        <w:rPr>
          <w:rStyle w:val="Emphasis"/>
          <w:rFonts w:ascii="OpenDyslexic 3" w:hAnsi="OpenDyslexic 3"/>
        </w:rPr>
        <w:t>redress</w:t>
      </w:r>
      <w:r w:rsidRPr="00644085">
        <w:rPr>
          <w:rStyle w:val="StyleUnderline"/>
          <w:rFonts w:ascii="OpenDyslexic 3" w:hAnsi="OpenDyslexic 3"/>
        </w:rPr>
        <w:t xml:space="preserve"> the </w:t>
      </w:r>
      <w:r w:rsidRPr="00644085">
        <w:rPr>
          <w:rStyle w:val="Emphasis"/>
          <w:rFonts w:ascii="OpenDyslexic 3" w:hAnsi="OpenDyslexic 3"/>
        </w:rPr>
        <w:t>oppressive labor conditions</w:t>
      </w:r>
      <w:r w:rsidRPr="00644085">
        <w:rPr>
          <w:rStyle w:val="StyleUnderline"/>
          <w:rFonts w:ascii="OpenDyslexic 3" w:hAnsi="OpenDyslexic 3"/>
        </w:rPr>
        <w:t xml:space="preserve"> of South Asian migrant workers at the construction site of its new branch on Abu Dhabi’s “Happiness island.</w:t>
      </w:r>
      <w:r w:rsidRPr="00644085">
        <w:rPr>
          <w:rFonts w:ascii="OpenDyslexic 3" w:hAnsi="OpenDyslexic 3"/>
          <w:sz w:val="14"/>
        </w:rPr>
        <w:t xml:space="preserve">”20 The group has </w:t>
      </w:r>
      <w:r w:rsidRPr="00644085">
        <w:rPr>
          <w:rStyle w:val="StyleUnderline"/>
          <w:rFonts w:ascii="OpenDyslexic 3" w:hAnsi="OpenDyslexic 3"/>
        </w:rPr>
        <w:t>involved networking through the social ecologies of the art system</w:t>
      </w:r>
      <w:r w:rsidRPr="00644085">
        <w:rPr>
          <w:rFonts w:ascii="OpenDyslexic 3" w:hAnsi="OpenDyslexic 3"/>
          <w:sz w:val="14"/>
        </w:rPr>
        <w:t xml:space="preserve">, researching the conditions of Abu Dhabi, and performing through creative actions directly targeting the museum.21 The last has been the province of the </w:t>
      </w:r>
      <w:r w:rsidRPr="00644085">
        <w:rPr>
          <w:rStyle w:val="Emphasis"/>
          <w:rFonts w:ascii="OpenDyslexic 3" w:hAnsi="OpenDyslexic 3"/>
        </w:rPr>
        <w:t>Global Ultra Luxury Faction</w:t>
      </w:r>
      <w:r w:rsidRPr="00644085">
        <w:rPr>
          <w:rFonts w:ascii="OpenDyslexic 3" w:hAnsi="OpenDyslexic 3"/>
          <w:sz w:val="14"/>
        </w:rPr>
        <w:t xml:space="preserve"> (G.U.L.F.), an </w:t>
      </w:r>
      <w:r w:rsidRPr="00644085">
        <w:rPr>
          <w:rStyle w:val="Emphasis"/>
          <w:rFonts w:ascii="OpenDyslexic 3" w:hAnsi="OpenDyslexic 3"/>
        </w:rPr>
        <w:t>autonomous offshoot</w:t>
      </w:r>
      <w:r w:rsidRPr="00644085">
        <w:rPr>
          <w:rStyle w:val="StyleUnderline"/>
          <w:rFonts w:ascii="OpenDyslexic 3" w:hAnsi="OpenDyslexic 3"/>
        </w:rPr>
        <w:t xml:space="preserve"> of GLC known in part for its iconic projections on the facade of the flagship Frank Lloyd Wright structure, placing unauthorized propaganda on the walls of the museum, and ultimately </w:t>
      </w:r>
      <w:r w:rsidRPr="00644085">
        <w:rPr>
          <w:rStyle w:val="Emphasis"/>
          <w:rFonts w:ascii="OpenDyslexic 3" w:hAnsi="OpenDyslexic 3"/>
        </w:rPr>
        <w:t>shutting it down</w:t>
      </w:r>
      <w:r w:rsidRPr="00644085">
        <w:rPr>
          <w:rStyle w:val="StyleUnderline"/>
          <w:rFonts w:ascii="OpenDyslexic 3" w:hAnsi="OpenDyslexic 3"/>
        </w:rPr>
        <w:t xml:space="preserve"> on </w:t>
      </w:r>
      <w:r w:rsidRPr="00644085">
        <w:rPr>
          <w:rStyle w:val="Emphasis"/>
          <w:rFonts w:ascii="OpenDyslexic 3" w:hAnsi="OpenDyslexic 3"/>
        </w:rPr>
        <w:t>May Day 2015</w:t>
      </w:r>
      <w:r w:rsidRPr="00644085">
        <w:rPr>
          <w:rStyle w:val="StyleUnderline"/>
          <w:rFonts w:ascii="OpenDyslexic 3" w:hAnsi="OpenDyslexic 3"/>
        </w:rPr>
        <w:t xml:space="preserve"> with a </w:t>
      </w:r>
      <w:r w:rsidRPr="00644085">
        <w:rPr>
          <w:rStyle w:val="Emphasis"/>
          <w:rFonts w:ascii="OpenDyslexic 3" w:hAnsi="OpenDyslexic 3"/>
        </w:rPr>
        <w:t>sit-in</w:t>
      </w:r>
      <w:r w:rsidRPr="00644085">
        <w:rPr>
          <w:rStyle w:val="StyleUnderline"/>
          <w:rFonts w:ascii="OpenDyslexic 3" w:hAnsi="OpenDyslexic 3"/>
        </w:rPr>
        <w:t xml:space="preserve"> that drew its visual language from the On Kawara exhibition on display at the time.</w:t>
      </w:r>
      <w:r w:rsidRPr="00644085">
        <w:rPr>
          <w:rFonts w:ascii="OpenDyslexic 3" w:hAnsi="OpenDyslexic 3"/>
          <w:sz w:val="14"/>
        </w:rPr>
        <w:t>22</w:t>
      </w:r>
    </w:p>
    <w:p w14:paraId="4B508C4D" w14:textId="77777777" w:rsidR="0052003B" w:rsidRPr="00644085" w:rsidRDefault="0052003B" w:rsidP="0052003B">
      <w:pPr>
        <w:rPr>
          <w:rFonts w:ascii="OpenDyslexic 3" w:hAnsi="OpenDyslexic 3"/>
          <w:sz w:val="14"/>
        </w:rPr>
      </w:pPr>
      <w:r w:rsidRPr="00644085">
        <w:rPr>
          <w:rStyle w:val="StyleUnderline"/>
          <w:rFonts w:ascii="OpenDyslexic 3" w:hAnsi="OpenDyslexic 3"/>
        </w:rPr>
        <w:t xml:space="preserve">Another example is </w:t>
      </w:r>
      <w:r w:rsidRPr="00644085">
        <w:rPr>
          <w:rStyle w:val="Emphasis"/>
          <w:rFonts w:ascii="OpenDyslexic 3" w:hAnsi="OpenDyslexic 3"/>
          <w:highlight w:val="cyan"/>
        </w:rPr>
        <w:t>Liberate Tate</w:t>
      </w:r>
      <w:r w:rsidRPr="00644085">
        <w:rPr>
          <w:rStyle w:val="StyleUnderline"/>
          <w:rFonts w:ascii="OpenDyslexic 3" w:hAnsi="OpenDyslexic 3"/>
        </w:rPr>
        <w:t xml:space="preserve">, which after a five-year campaign </w:t>
      </w:r>
      <w:r w:rsidRPr="00644085">
        <w:rPr>
          <w:rStyle w:val="Emphasis"/>
          <w:rFonts w:ascii="OpenDyslexic 3" w:hAnsi="OpenDyslexic 3"/>
          <w:highlight w:val="cyan"/>
        </w:rPr>
        <w:t>succeeded</w:t>
      </w:r>
      <w:r w:rsidRPr="00644085">
        <w:rPr>
          <w:rStyle w:val="StyleUnderline"/>
          <w:rFonts w:ascii="OpenDyslexic 3" w:hAnsi="OpenDyslexic 3"/>
          <w:highlight w:val="cyan"/>
        </w:rPr>
        <w:t xml:space="preserve"> in </w:t>
      </w:r>
      <w:r w:rsidRPr="00644085">
        <w:rPr>
          <w:rStyle w:val="Emphasis"/>
          <w:rFonts w:ascii="OpenDyslexic 3" w:hAnsi="OpenDyslexic 3"/>
          <w:highlight w:val="cyan"/>
        </w:rPr>
        <w:t>pressuring</w:t>
      </w:r>
      <w:r w:rsidRPr="00644085">
        <w:rPr>
          <w:rStyle w:val="StyleUnderline"/>
          <w:rFonts w:ascii="OpenDyslexic 3" w:hAnsi="OpenDyslexic 3"/>
        </w:rPr>
        <w:t xml:space="preserve"> the </w:t>
      </w:r>
      <w:r w:rsidRPr="00644085">
        <w:rPr>
          <w:rStyle w:val="Emphasis"/>
          <w:rFonts w:ascii="OpenDyslexic 3" w:hAnsi="OpenDyslexic 3"/>
          <w:highlight w:val="cyan"/>
        </w:rPr>
        <w:t>Tate museum</w:t>
      </w:r>
      <w:r w:rsidRPr="00644085">
        <w:rPr>
          <w:rStyle w:val="StyleUnderline"/>
          <w:rFonts w:ascii="OpenDyslexic 3" w:hAnsi="OpenDyslexic 3"/>
          <w:highlight w:val="cyan"/>
        </w:rPr>
        <w:t xml:space="preserve"> to </w:t>
      </w:r>
      <w:r w:rsidRPr="00644085">
        <w:rPr>
          <w:rStyle w:val="Emphasis"/>
          <w:rFonts w:ascii="OpenDyslexic 3" w:hAnsi="OpenDyslexic 3"/>
          <w:highlight w:val="cyan"/>
        </w:rPr>
        <w:t>end</w:t>
      </w:r>
      <w:r w:rsidRPr="00644085">
        <w:rPr>
          <w:rStyle w:val="StyleUnderline"/>
          <w:rFonts w:ascii="OpenDyslexic 3" w:hAnsi="OpenDyslexic 3"/>
        </w:rPr>
        <w:t xml:space="preserve"> its sponsorship </w:t>
      </w:r>
      <w:r w:rsidRPr="00644085">
        <w:rPr>
          <w:rStyle w:val="Emphasis"/>
          <w:rFonts w:ascii="OpenDyslexic 3" w:hAnsi="OpenDyslexic 3"/>
          <w:highlight w:val="cyan"/>
        </w:rPr>
        <w:t>agreement</w:t>
      </w:r>
      <w:r w:rsidRPr="00644085">
        <w:rPr>
          <w:rStyle w:val="StyleUnderline"/>
          <w:rFonts w:ascii="OpenDyslexic 3" w:hAnsi="OpenDyslexic 3"/>
          <w:highlight w:val="cyan"/>
        </w:rPr>
        <w:t xml:space="preserve"> with</w:t>
      </w:r>
      <w:r w:rsidRPr="00644085">
        <w:rPr>
          <w:rStyle w:val="StyleUnderline"/>
          <w:rFonts w:ascii="OpenDyslexic 3" w:hAnsi="OpenDyslexic 3"/>
        </w:rPr>
        <w:t xml:space="preserve"> oil giant </w:t>
      </w:r>
      <w:r w:rsidRPr="00644085">
        <w:rPr>
          <w:rStyle w:val="Emphasis"/>
          <w:rFonts w:ascii="OpenDyslexic 3" w:hAnsi="OpenDyslexic 3"/>
          <w:highlight w:val="cyan"/>
        </w:rPr>
        <w:t>B</w:t>
      </w:r>
      <w:r w:rsidRPr="00644085">
        <w:rPr>
          <w:rStyle w:val="Emphasis"/>
          <w:rFonts w:ascii="OpenDyslexic 3" w:hAnsi="OpenDyslexic 3"/>
        </w:rPr>
        <w:t>ritish</w:t>
      </w:r>
      <w:r w:rsidRPr="00644085">
        <w:rPr>
          <w:rStyle w:val="Emphasis"/>
          <w:rFonts w:ascii="OpenDyslexic 3" w:hAnsi="OpenDyslexic 3"/>
          <w:highlight w:val="cyan"/>
        </w:rPr>
        <w:t xml:space="preserve"> P</w:t>
      </w:r>
      <w:r w:rsidRPr="00644085">
        <w:rPr>
          <w:rStyle w:val="Emphasis"/>
          <w:rFonts w:ascii="OpenDyslexic 3" w:hAnsi="OpenDyslexic 3"/>
        </w:rPr>
        <w:t>etroleum</w:t>
      </w:r>
      <w:r w:rsidRPr="00644085">
        <w:rPr>
          <w:rStyle w:val="StyleUnderline"/>
          <w:rFonts w:ascii="OpenDyslexic 3" w:hAnsi="OpenDyslexic 3"/>
        </w:rPr>
        <w:t>.</w:t>
      </w:r>
      <w:r w:rsidRPr="00644085">
        <w:rPr>
          <w:rFonts w:ascii="OpenDyslexic 3" w:hAnsi="OpenDyslexic 3"/>
          <w:sz w:val="14"/>
        </w:rPr>
        <w:t xml:space="preserve">23 Over the course of the campaign, the group developed an extensive performative repertoire, often making art-historical citations. These included reanimating Malevich’s Black Square during a blockbuster exhibition of the artist’s work, transforming it into a participatory mass icon held aloft in the famous Turbine Hall as a cipher of both ecological apocalypse and revolutionary potential. </w:t>
      </w:r>
      <w:r w:rsidRPr="00644085">
        <w:rPr>
          <w:rStyle w:val="StyleUnderline"/>
          <w:rFonts w:ascii="OpenDyslexic 3" w:hAnsi="OpenDyslexic 3"/>
        </w:rPr>
        <w:t>Allied with Liberate Tate in its call for a movement of “fossil-free culture” are groups such as the Natural History Museum (whose deadpan name, logo, and pedagogical displays détourn those of the official institution).</w:t>
      </w:r>
      <w:r w:rsidRPr="00644085">
        <w:rPr>
          <w:rFonts w:ascii="OpenDyslexic 3" w:hAnsi="OpenDyslexic 3"/>
          <w:sz w:val="14"/>
        </w:rPr>
        <w:t xml:space="preserve"> inspired in part by the work of Haacke and Mark Dion, </w:t>
      </w:r>
      <w:r w:rsidRPr="00644085">
        <w:rPr>
          <w:rStyle w:val="StyleUnderline"/>
          <w:rFonts w:ascii="OpenDyslexic 3" w:hAnsi="OpenDyslexic 3"/>
        </w:rPr>
        <w:t xml:space="preserve">the </w:t>
      </w:r>
      <w:r w:rsidRPr="00644085">
        <w:rPr>
          <w:rStyle w:val="Emphasis"/>
          <w:rFonts w:ascii="OpenDyslexic 3" w:hAnsi="OpenDyslexic 3"/>
          <w:highlight w:val="cyan"/>
        </w:rPr>
        <w:t>Natural History Museum</w:t>
      </w:r>
      <w:r w:rsidRPr="00644085">
        <w:rPr>
          <w:rStyle w:val="StyleUnderline"/>
          <w:rFonts w:ascii="OpenDyslexic 3" w:hAnsi="OpenDyslexic 3"/>
          <w:highlight w:val="cyan"/>
        </w:rPr>
        <w:t xml:space="preserve"> </w:t>
      </w:r>
      <w:r w:rsidRPr="00644085">
        <w:rPr>
          <w:rStyle w:val="Emphasis"/>
          <w:rFonts w:ascii="OpenDyslexic 3" w:hAnsi="OpenDyslexic 3"/>
          <w:highlight w:val="cyan"/>
        </w:rPr>
        <w:t>targets</w:t>
      </w:r>
      <w:r w:rsidRPr="00644085">
        <w:rPr>
          <w:rStyle w:val="StyleUnderline"/>
          <w:rFonts w:ascii="OpenDyslexic 3" w:hAnsi="OpenDyslexic 3"/>
        </w:rPr>
        <w:t xml:space="preserve"> the worlds of </w:t>
      </w:r>
      <w:r w:rsidRPr="00644085">
        <w:rPr>
          <w:rStyle w:val="Emphasis"/>
          <w:rFonts w:ascii="OpenDyslexic 3" w:hAnsi="OpenDyslexic 3"/>
          <w:highlight w:val="cyan"/>
        </w:rPr>
        <w:t>science and museum professionals</w:t>
      </w:r>
      <w:r w:rsidRPr="00644085">
        <w:rPr>
          <w:rStyle w:val="StyleUnderline"/>
          <w:rFonts w:ascii="OpenDyslexic 3" w:hAnsi="OpenDyslexic 3"/>
        </w:rPr>
        <w:t xml:space="preserve">, and has </w:t>
      </w:r>
      <w:r w:rsidRPr="00644085">
        <w:rPr>
          <w:rStyle w:val="Emphasis"/>
          <w:rFonts w:ascii="OpenDyslexic 3" w:hAnsi="OpenDyslexic 3"/>
          <w:highlight w:val="cyan"/>
        </w:rPr>
        <w:t>forced</w:t>
      </w:r>
      <w:r w:rsidRPr="00644085">
        <w:rPr>
          <w:rStyle w:val="StyleUnderline"/>
          <w:rFonts w:ascii="OpenDyslexic 3" w:hAnsi="OpenDyslexic 3"/>
        </w:rPr>
        <w:t xml:space="preserve"> US cultural </w:t>
      </w:r>
      <w:r w:rsidRPr="00644085">
        <w:rPr>
          <w:rStyle w:val="Emphasis"/>
          <w:rFonts w:ascii="OpenDyslexic 3" w:hAnsi="OpenDyslexic 3"/>
          <w:highlight w:val="cyan"/>
        </w:rPr>
        <w:t>institutions</w:t>
      </w:r>
      <w:r w:rsidRPr="00644085">
        <w:rPr>
          <w:rStyle w:val="StyleUnderline"/>
          <w:rFonts w:ascii="OpenDyslexic 3" w:hAnsi="OpenDyslexic 3"/>
          <w:highlight w:val="cyan"/>
        </w:rPr>
        <w:t xml:space="preserve"> to </w:t>
      </w:r>
      <w:r w:rsidRPr="00644085">
        <w:rPr>
          <w:rStyle w:val="Emphasis"/>
          <w:rFonts w:ascii="OpenDyslexic 3" w:hAnsi="OpenDyslexic 3"/>
          <w:highlight w:val="cyan"/>
        </w:rPr>
        <w:t>remove</w:t>
      </w:r>
      <w:r w:rsidRPr="00644085">
        <w:rPr>
          <w:rStyle w:val="StyleUnderline"/>
          <w:rFonts w:ascii="OpenDyslexic 3" w:hAnsi="OpenDyslexic 3"/>
          <w:highlight w:val="cyan"/>
        </w:rPr>
        <w:t xml:space="preserve"> </w:t>
      </w:r>
      <w:r w:rsidRPr="00644085">
        <w:rPr>
          <w:rStyle w:val="Emphasis"/>
          <w:rFonts w:ascii="OpenDyslexic 3" w:hAnsi="OpenDyslexic 3"/>
          <w:highlight w:val="cyan"/>
        </w:rPr>
        <w:t>climate-denying donors</w:t>
      </w:r>
      <w:r w:rsidRPr="00644085">
        <w:rPr>
          <w:rStyle w:val="StyleUnderline"/>
          <w:rFonts w:ascii="OpenDyslexic 3" w:hAnsi="OpenDyslexic 3"/>
        </w:rPr>
        <w:t xml:space="preserve"> like the Koch brothers and, most recently, the Mercer family </w:t>
      </w:r>
      <w:r w:rsidRPr="00644085">
        <w:rPr>
          <w:rStyle w:val="Emphasis"/>
          <w:rFonts w:ascii="OpenDyslexic 3" w:hAnsi="OpenDyslexic 3"/>
          <w:highlight w:val="cyan"/>
        </w:rPr>
        <w:t>from</w:t>
      </w:r>
      <w:r w:rsidRPr="00644085">
        <w:rPr>
          <w:rStyle w:val="StyleUnderline"/>
          <w:rFonts w:ascii="OpenDyslexic 3" w:hAnsi="OpenDyslexic 3"/>
        </w:rPr>
        <w:t xml:space="preserve"> their </w:t>
      </w:r>
      <w:r w:rsidRPr="00644085">
        <w:rPr>
          <w:rStyle w:val="Emphasis"/>
          <w:rFonts w:ascii="OpenDyslexic 3" w:hAnsi="OpenDyslexic 3"/>
          <w:highlight w:val="cyan"/>
        </w:rPr>
        <w:t>boards</w:t>
      </w:r>
      <w:r w:rsidRPr="00644085">
        <w:rPr>
          <w:rStyle w:val="StyleUnderline"/>
          <w:rFonts w:ascii="OpenDyslexic 3" w:hAnsi="OpenDyslexic 3"/>
        </w:rPr>
        <w:t>.</w:t>
      </w:r>
      <w:r w:rsidRPr="00644085">
        <w:rPr>
          <w:rFonts w:ascii="OpenDyslexic 3" w:hAnsi="OpenDyslexic 3"/>
          <w:sz w:val="14"/>
        </w:rPr>
        <w:t>24</w:t>
      </w:r>
    </w:p>
    <w:p w14:paraId="6C235131" w14:textId="77777777" w:rsidR="0052003B" w:rsidRPr="00644085" w:rsidRDefault="0052003B" w:rsidP="0052003B">
      <w:pPr>
        <w:rPr>
          <w:rStyle w:val="StyleUnderline"/>
          <w:rFonts w:ascii="OpenDyslexic 3" w:hAnsi="OpenDyslexic 3"/>
        </w:rPr>
      </w:pPr>
      <w:r w:rsidRPr="00644085">
        <w:rPr>
          <w:rStyle w:val="Emphasis"/>
          <w:rFonts w:ascii="OpenDyslexic 3" w:hAnsi="OpenDyslexic 3"/>
        </w:rPr>
        <w:t>Other groups</w:t>
      </w:r>
      <w:r w:rsidRPr="00644085">
        <w:rPr>
          <w:rStyle w:val="StyleUnderline"/>
          <w:rFonts w:ascii="OpenDyslexic 3" w:hAnsi="OpenDyslexic 3"/>
        </w:rPr>
        <w:t xml:space="preserve">, such as </w:t>
      </w:r>
      <w:r w:rsidRPr="00644085">
        <w:rPr>
          <w:rStyle w:val="Emphasis"/>
          <w:rFonts w:ascii="OpenDyslexic 3" w:hAnsi="OpenDyslexic 3"/>
          <w:highlight w:val="cyan"/>
        </w:rPr>
        <w:t>W.A.G.E</w:t>
      </w:r>
      <w:r w:rsidRPr="00644085">
        <w:rPr>
          <w:rStyle w:val="StyleUnderline"/>
          <w:rFonts w:ascii="OpenDyslexic 3" w:hAnsi="OpenDyslexic 3"/>
          <w:highlight w:val="cyan"/>
        </w:rPr>
        <w:t xml:space="preserve">., </w:t>
      </w:r>
      <w:r w:rsidRPr="00644085">
        <w:rPr>
          <w:rStyle w:val="Emphasis"/>
          <w:rFonts w:ascii="OpenDyslexic 3" w:hAnsi="OpenDyslexic 3"/>
          <w:highlight w:val="cyan"/>
        </w:rPr>
        <w:t>Arts and Labor</w:t>
      </w:r>
      <w:r w:rsidRPr="00644085">
        <w:rPr>
          <w:rStyle w:val="StyleUnderline"/>
          <w:rFonts w:ascii="OpenDyslexic 3" w:hAnsi="OpenDyslexic 3"/>
          <w:highlight w:val="cyan"/>
        </w:rPr>
        <w:t xml:space="preserve">, and </w:t>
      </w:r>
      <w:r w:rsidRPr="00644085">
        <w:rPr>
          <w:rStyle w:val="StyleUnderline"/>
          <w:rFonts w:ascii="OpenDyslexic 3" w:hAnsi="OpenDyslexic 3"/>
        </w:rPr>
        <w:t>the</w:t>
      </w:r>
      <w:r w:rsidRPr="00644085">
        <w:rPr>
          <w:rStyle w:val="Emphasis"/>
          <w:rFonts w:ascii="OpenDyslexic 3" w:hAnsi="OpenDyslexic 3"/>
        </w:rPr>
        <w:t xml:space="preserve"> </w:t>
      </w:r>
      <w:r w:rsidRPr="00644085">
        <w:rPr>
          <w:rStyle w:val="Emphasis"/>
          <w:rFonts w:ascii="OpenDyslexic 3" w:hAnsi="OpenDyslexic 3"/>
          <w:highlight w:val="cyan"/>
        </w:rPr>
        <w:t>People’s Cultural Plan</w:t>
      </w:r>
      <w:r w:rsidRPr="00644085">
        <w:rPr>
          <w:rStyle w:val="StyleUnderline"/>
          <w:rFonts w:ascii="OpenDyslexic 3" w:hAnsi="OpenDyslexic 3"/>
        </w:rPr>
        <w:t xml:space="preserve">, have over the past decade </w:t>
      </w:r>
      <w:r w:rsidRPr="00644085">
        <w:rPr>
          <w:rStyle w:val="Emphasis"/>
          <w:rFonts w:ascii="OpenDyslexic 3" w:hAnsi="OpenDyslexic 3"/>
          <w:highlight w:val="cyan"/>
        </w:rPr>
        <w:t>taken on</w:t>
      </w:r>
      <w:r w:rsidRPr="00644085">
        <w:rPr>
          <w:rStyle w:val="StyleUnderline"/>
          <w:rFonts w:ascii="OpenDyslexic 3" w:hAnsi="OpenDyslexic 3"/>
        </w:rPr>
        <w:t xml:space="preserve"> the </w:t>
      </w:r>
      <w:r w:rsidRPr="00644085">
        <w:rPr>
          <w:rStyle w:val="Emphasis"/>
          <w:rFonts w:ascii="OpenDyslexic 3" w:hAnsi="OpenDyslexic 3"/>
          <w:highlight w:val="cyan"/>
        </w:rPr>
        <w:t>precarious working conditions</w:t>
      </w:r>
      <w:r w:rsidRPr="00644085">
        <w:rPr>
          <w:rStyle w:val="Emphasis"/>
          <w:rFonts w:ascii="OpenDyslexic 3" w:hAnsi="OpenDyslexic 3"/>
        </w:rPr>
        <w:t xml:space="preserve"> </w:t>
      </w:r>
      <w:r w:rsidRPr="00644085">
        <w:rPr>
          <w:rStyle w:val="StyleUnderline"/>
          <w:rFonts w:ascii="OpenDyslexic 3" w:hAnsi="OpenDyslexic 3"/>
        </w:rPr>
        <w:t>at the heart of the art economy itself</w:t>
      </w:r>
      <w:r w:rsidRPr="00644085">
        <w:rPr>
          <w:rFonts w:ascii="OpenDyslexic 3" w:hAnsi="OpenDyslexic 3"/>
          <w:sz w:val="14"/>
        </w:rPr>
        <w:t xml:space="preserve">. They have </w:t>
      </w:r>
      <w:r w:rsidRPr="00644085">
        <w:rPr>
          <w:rStyle w:val="Emphasis"/>
          <w:rFonts w:ascii="OpenDyslexic 3" w:hAnsi="OpenDyslexic 3"/>
          <w:highlight w:val="cyan"/>
        </w:rPr>
        <w:t>scored important wins</w:t>
      </w:r>
      <w:r w:rsidRPr="00644085">
        <w:rPr>
          <w:rStyle w:val="StyleUnderline"/>
          <w:rFonts w:ascii="OpenDyslexic 3" w:hAnsi="OpenDyslexic 3"/>
        </w:rPr>
        <w:t xml:space="preserve">, such as the adoption of </w:t>
      </w:r>
      <w:r w:rsidRPr="00644085">
        <w:rPr>
          <w:rStyle w:val="Emphasis"/>
          <w:rFonts w:ascii="OpenDyslexic 3" w:hAnsi="OpenDyslexic 3"/>
        </w:rPr>
        <w:t>W.A.G.E. compensation standards</w:t>
      </w:r>
      <w:r w:rsidRPr="00644085">
        <w:rPr>
          <w:rStyle w:val="StyleUnderline"/>
          <w:rFonts w:ascii="OpenDyslexic 3" w:hAnsi="OpenDyslexic 3"/>
        </w:rPr>
        <w:t xml:space="preserve"> by an increasing number of institutions and the </w:t>
      </w:r>
      <w:r w:rsidRPr="00644085">
        <w:rPr>
          <w:rStyle w:val="Emphasis"/>
          <w:rFonts w:ascii="OpenDyslexic 3" w:hAnsi="OpenDyslexic 3"/>
          <w:highlight w:val="cyan"/>
        </w:rPr>
        <w:t>unionization of art handlers</w:t>
      </w:r>
      <w:r w:rsidRPr="00644085">
        <w:rPr>
          <w:rStyle w:val="StyleUnderline"/>
          <w:rFonts w:ascii="OpenDyslexic 3" w:hAnsi="OpenDyslexic 3"/>
        </w:rPr>
        <w:t xml:space="preserve"> at the Frieze Art Fair.</w:t>
      </w:r>
      <w:r w:rsidRPr="00644085">
        <w:rPr>
          <w:rFonts w:ascii="OpenDyslexic 3" w:hAnsi="OpenDyslexic 3"/>
          <w:sz w:val="14"/>
        </w:rPr>
        <w:t xml:space="preserve">25 Meanwhile, </w:t>
      </w:r>
      <w:r w:rsidRPr="00644085">
        <w:rPr>
          <w:rStyle w:val="Emphasis"/>
          <w:rFonts w:ascii="OpenDyslexic 3" w:hAnsi="OpenDyslexic 3"/>
          <w:highlight w:val="cyan"/>
        </w:rPr>
        <w:t>art students have mobilized</w:t>
      </w:r>
      <w:r w:rsidRPr="00644085">
        <w:rPr>
          <w:rStyle w:val="StyleUnderline"/>
          <w:rFonts w:ascii="OpenDyslexic 3" w:hAnsi="OpenDyslexic 3"/>
          <w:highlight w:val="cyan"/>
        </w:rPr>
        <w:t xml:space="preserve"> </w:t>
      </w:r>
      <w:r w:rsidRPr="00644085">
        <w:rPr>
          <w:rStyle w:val="Emphasis"/>
          <w:rFonts w:ascii="OpenDyslexic 3" w:hAnsi="OpenDyslexic 3"/>
          <w:highlight w:val="cyan"/>
        </w:rPr>
        <w:t>around</w:t>
      </w:r>
      <w:r w:rsidRPr="00644085">
        <w:rPr>
          <w:rStyle w:val="StyleUnderline"/>
          <w:rFonts w:ascii="OpenDyslexic 3" w:hAnsi="OpenDyslexic 3"/>
        </w:rPr>
        <w:t xml:space="preserve"> their own </w:t>
      </w:r>
      <w:r w:rsidRPr="00644085">
        <w:rPr>
          <w:rStyle w:val="Emphasis"/>
          <w:rFonts w:ascii="OpenDyslexic 3" w:hAnsi="OpenDyslexic 3"/>
          <w:highlight w:val="cyan"/>
        </w:rPr>
        <w:t>conditions of precarity.</w:t>
      </w:r>
      <w:r w:rsidRPr="00644085">
        <w:rPr>
          <w:rStyle w:val="StyleUnderline"/>
          <w:rFonts w:ascii="OpenDyslexic 3" w:hAnsi="OpenDyslexic 3"/>
        </w:rPr>
        <w:t xml:space="preserve"> This includes the resignation of USC students in response to the elimination of graduate teaching stipends, as well as the Free Cooper Union campaign, which blasted the hitherto unspoken politics of student debt in the art world into media visibility.</w:t>
      </w:r>
    </w:p>
    <w:p w14:paraId="21EEC23C" w14:textId="77777777" w:rsidR="0052003B" w:rsidRPr="00644085" w:rsidRDefault="0052003B" w:rsidP="0052003B">
      <w:pPr>
        <w:rPr>
          <w:rFonts w:ascii="OpenDyslexic 3" w:hAnsi="OpenDyslexic 3"/>
          <w:sz w:val="14"/>
        </w:rPr>
      </w:pPr>
      <w:r w:rsidRPr="00644085">
        <w:rPr>
          <w:rFonts w:ascii="OpenDyslexic 3" w:hAnsi="OpenDyslexic 3"/>
          <w:sz w:val="14"/>
        </w:rPr>
        <w:t xml:space="preserve">Of course, the </w:t>
      </w:r>
      <w:r w:rsidRPr="00644085">
        <w:rPr>
          <w:rStyle w:val="StyleUnderline"/>
          <w:rFonts w:ascii="OpenDyslexic 3" w:hAnsi="OpenDyslexic 3"/>
        </w:rPr>
        <w:t>election of Donald Trump precipitated a wave of action in and around the art system, beginning with the J20 Art Strike, a call for “collective noncompliance” addressed to art institutions for inauguration Day.</w:t>
      </w:r>
      <w:r w:rsidRPr="00644085">
        <w:rPr>
          <w:rFonts w:ascii="OpenDyslexic 3" w:hAnsi="OpenDyslexic 3"/>
          <w:sz w:val="14"/>
        </w:rPr>
        <w:t xml:space="preserve"> The call </w:t>
      </w:r>
      <w:r w:rsidRPr="00644085">
        <w:rPr>
          <w:rStyle w:val="StyleUnderline"/>
          <w:rFonts w:ascii="OpenDyslexic 3" w:hAnsi="OpenDyslexic 3"/>
        </w:rPr>
        <w:t>resulted in a wide range of responses</w:t>
      </w:r>
      <w:r w:rsidRPr="00644085">
        <w:rPr>
          <w:rFonts w:ascii="OpenDyslexic 3" w:hAnsi="OpenDyslexic 3"/>
          <w:sz w:val="14"/>
        </w:rPr>
        <w:t xml:space="preserve">, from the shuttering of galleries to the waiving of admissions fees at museums to special programming addressing the crisis, </w:t>
      </w:r>
      <w:r w:rsidRPr="00644085">
        <w:rPr>
          <w:rStyle w:val="StyleUnderline"/>
          <w:rFonts w:ascii="OpenDyslexic 3" w:hAnsi="OpenDyslexic 3"/>
        </w:rPr>
        <w:t>including the “Anti-Fascist speak out” organized by Occupy Museums in collaboration with the education department of the Whitney Museum.</w:t>
      </w:r>
      <w:r w:rsidRPr="00644085">
        <w:rPr>
          <w:rFonts w:ascii="OpenDyslexic 3" w:hAnsi="OpenDyslexic 3"/>
          <w:sz w:val="14"/>
        </w:rPr>
        <w:t>26 As the organizers of the strike put it in an anonymous statement, “Despite its contradictions, the art world has significant amounts of capital––material, social, and cultural––at its disposal. The time has come to imagine and to implement ways of redirecting these resources in solidarity with broader social movements leading the way in the fight against Trumpism.”27</w:t>
      </w:r>
    </w:p>
    <w:p w14:paraId="5F9E2DF8" w14:textId="77777777" w:rsidR="0052003B" w:rsidRPr="00644085" w:rsidRDefault="0052003B" w:rsidP="0052003B">
      <w:pPr>
        <w:rPr>
          <w:rFonts w:ascii="OpenDyslexic 3" w:hAnsi="OpenDyslexic 3"/>
          <w:sz w:val="14"/>
        </w:rPr>
      </w:pPr>
      <w:r w:rsidRPr="00644085">
        <w:rPr>
          <w:rFonts w:ascii="OpenDyslexic 3" w:hAnsi="OpenDyslexic 3"/>
          <w:sz w:val="14"/>
        </w:rPr>
        <w:t xml:space="preserve">Since the election of Trump, </w:t>
      </w:r>
      <w:r w:rsidRPr="00644085">
        <w:rPr>
          <w:rStyle w:val="StyleUnderline"/>
          <w:rFonts w:ascii="OpenDyslexic 3" w:hAnsi="OpenDyslexic 3"/>
        </w:rPr>
        <w:t>campaigns targeting the nexus of</w:t>
      </w:r>
      <w:r w:rsidRPr="00644085">
        <w:rPr>
          <w:rFonts w:ascii="OpenDyslexic 3" w:hAnsi="OpenDyslexic 3"/>
          <w:sz w:val="14"/>
        </w:rPr>
        <w:t xml:space="preserve"> what Andrea Fraser calls “</w:t>
      </w:r>
      <w:r w:rsidRPr="00644085">
        <w:rPr>
          <w:rStyle w:val="StyleUnderline"/>
          <w:rFonts w:ascii="OpenDyslexic 3" w:hAnsi="OpenDyslexic 3"/>
        </w:rPr>
        <w:t>philanthropy and plutocracy” have developed, with the intent to “challenge the trusteeship of patrons who support art institutions financially while also supporting politicians who undermine the values on which those institutions depend.</w:t>
      </w:r>
      <w:r w:rsidRPr="00644085">
        <w:rPr>
          <w:rFonts w:ascii="OpenDyslexic 3" w:hAnsi="OpenDyslexic 3"/>
          <w:sz w:val="14"/>
        </w:rPr>
        <w:t xml:space="preserve">”28 </w:t>
      </w:r>
      <w:r w:rsidRPr="00644085">
        <w:rPr>
          <w:rStyle w:val="StyleUnderline"/>
          <w:rFonts w:ascii="OpenDyslexic 3" w:hAnsi="OpenDyslexic 3"/>
        </w:rPr>
        <w:t>This line of work resulted in an early win with the resignation of Steven Mnuchin, Trump’s treasury secretary, from the board of LA MoCA.</w:t>
      </w:r>
      <w:r w:rsidRPr="00644085">
        <w:rPr>
          <w:rFonts w:ascii="OpenDyslexic 3" w:hAnsi="OpenDyslexic 3"/>
          <w:sz w:val="14"/>
        </w:rPr>
        <w:t xml:space="preserve"> Other actions have taken aim at the presence of Trump advisor Larry Fink on the board of MoMA, while Nan Goldin recently launched a campaign targeting the Sackler family, which made its fortune through expanding the deadly opioid industry across the US and whose name appears on dozens of cultural institutions.29</w:t>
      </w:r>
    </w:p>
    <w:p w14:paraId="52566972" w14:textId="77777777" w:rsidR="0052003B" w:rsidRPr="00644085" w:rsidRDefault="0052003B" w:rsidP="0052003B">
      <w:pPr>
        <w:rPr>
          <w:rFonts w:ascii="OpenDyslexic 3" w:hAnsi="OpenDyslexic 3"/>
          <w:sz w:val="14"/>
        </w:rPr>
      </w:pPr>
      <w:r w:rsidRPr="00644085">
        <w:rPr>
          <w:rFonts w:ascii="OpenDyslexic 3" w:hAnsi="OpenDyslexic 3"/>
          <w:sz w:val="14"/>
        </w:rPr>
        <w:t>Finally, dovetailing with the energies of the post-inaugural Women’s March of 2017, the #metoo movement targeting sexual assault and gendered inequality in the culture industries has ramified into the art system as well. Far from a single-issue campaign, #metoo has been a system-wide indictment. it has utilized popular anti-sexist outrage against high-visibility predators from Trump to Harvey Weinstein to Knight Landesman in order to amplify deep-rooted feminist calls to combat the patriarchal violence that permeates institutions and relationships of every kind, while at the same time facing challenges to the default whiteness that has long characterized mainstream feminist culture in the United States.30</w:t>
      </w:r>
    </w:p>
    <w:p w14:paraId="581818E6" w14:textId="77777777" w:rsidR="0052003B" w:rsidRPr="00644085" w:rsidRDefault="0052003B" w:rsidP="0052003B">
      <w:pPr>
        <w:rPr>
          <w:rFonts w:ascii="OpenDyslexic 3" w:hAnsi="OpenDyslexic 3"/>
          <w:sz w:val="14"/>
        </w:rPr>
      </w:pPr>
      <w:r w:rsidRPr="00644085">
        <w:rPr>
          <w:rStyle w:val="StyleUnderline"/>
          <w:rFonts w:ascii="OpenDyslexic 3" w:hAnsi="OpenDyslexic 3"/>
        </w:rPr>
        <w:t>Immediately after the election, artists such as Chitra Ganesh and Hannah Black pointed to the ways in which liberal shock in the face of Trump’s white nationalism often served to efface deep, foundational structures of white supremacy in the art system and in the US at large</w:t>
      </w:r>
      <w:r w:rsidRPr="00644085">
        <w:rPr>
          <w:rFonts w:ascii="OpenDyslexic 3" w:hAnsi="OpenDyslexic 3"/>
          <w:sz w:val="14"/>
        </w:rPr>
        <w:t xml:space="preserve">.31 Two months after the J20 speak-out, </w:t>
      </w:r>
      <w:r w:rsidRPr="00644085">
        <w:rPr>
          <w:rStyle w:val="StyleUnderline"/>
          <w:rFonts w:ascii="OpenDyslexic 3" w:hAnsi="OpenDyslexic 3"/>
        </w:rPr>
        <w:t xml:space="preserve">the </w:t>
      </w:r>
      <w:r w:rsidRPr="00644085">
        <w:rPr>
          <w:rStyle w:val="Emphasis"/>
          <w:rFonts w:ascii="OpenDyslexic 3" w:hAnsi="OpenDyslexic 3"/>
          <w:highlight w:val="cyan"/>
        </w:rPr>
        <w:t>Whitney Biennial</w:t>
      </w:r>
      <w:r w:rsidRPr="00644085">
        <w:rPr>
          <w:rStyle w:val="StyleUnderline"/>
          <w:rFonts w:ascii="OpenDyslexic 3" w:hAnsi="OpenDyslexic 3"/>
        </w:rPr>
        <w:t xml:space="preserve"> itself </w:t>
      </w:r>
      <w:r w:rsidRPr="00644085">
        <w:rPr>
          <w:rStyle w:val="Emphasis"/>
          <w:rFonts w:ascii="OpenDyslexic 3" w:hAnsi="OpenDyslexic 3"/>
          <w:highlight w:val="cyan"/>
        </w:rPr>
        <w:t>became</w:t>
      </w:r>
      <w:r w:rsidRPr="00644085">
        <w:rPr>
          <w:rStyle w:val="StyleUnderline"/>
          <w:rFonts w:ascii="OpenDyslexic 3" w:hAnsi="OpenDyslexic 3"/>
          <w:highlight w:val="cyan"/>
        </w:rPr>
        <w:t xml:space="preserve"> a </w:t>
      </w:r>
      <w:r w:rsidRPr="00644085">
        <w:rPr>
          <w:rStyle w:val="Emphasis"/>
          <w:rFonts w:ascii="OpenDyslexic 3" w:hAnsi="OpenDyslexic 3"/>
          <w:highlight w:val="cyan"/>
        </w:rPr>
        <w:t>locus of conflict</w:t>
      </w:r>
      <w:r w:rsidRPr="00644085">
        <w:rPr>
          <w:rStyle w:val="StyleUnderline"/>
          <w:rFonts w:ascii="OpenDyslexic 3" w:hAnsi="OpenDyslexic 3"/>
          <w:highlight w:val="cyan"/>
        </w:rPr>
        <w:t xml:space="preserve"> with the </w:t>
      </w:r>
      <w:r w:rsidRPr="00644085">
        <w:rPr>
          <w:rStyle w:val="Emphasis"/>
          <w:rFonts w:ascii="OpenDyslexic 3" w:hAnsi="OpenDyslexic 3"/>
          <w:highlight w:val="cyan"/>
        </w:rPr>
        <w:t>campaign</w:t>
      </w:r>
      <w:r w:rsidRPr="00644085">
        <w:rPr>
          <w:rStyle w:val="StyleUnderline"/>
          <w:rFonts w:ascii="OpenDyslexic 3" w:hAnsi="OpenDyslexic 3"/>
        </w:rPr>
        <w:t xml:space="preserve"> launched by Parker Bright and Black </w:t>
      </w:r>
      <w:r w:rsidRPr="00644085">
        <w:rPr>
          <w:rStyle w:val="Emphasis"/>
          <w:rFonts w:ascii="OpenDyslexic 3" w:hAnsi="OpenDyslexic 3"/>
          <w:highlight w:val="cyan"/>
        </w:rPr>
        <w:t>calling</w:t>
      </w:r>
      <w:r w:rsidRPr="00644085">
        <w:rPr>
          <w:rStyle w:val="StyleUnderline"/>
          <w:rFonts w:ascii="OpenDyslexic 3" w:hAnsi="OpenDyslexic 3"/>
          <w:highlight w:val="cyan"/>
        </w:rPr>
        <w:t xml:space="preserve"> for the </w:t>
      </w:r>
      <w:r w:rsidRPr="00644085">
        <w:rPr>
          <w:rStyle w:val="Emphasis"/>
          <w:rFonts w:ascii="OpenDyslexic 3" w:hAnsi="OpenDyslexic 3"/>
          <w:highlight w:val="cyan"/>
        </w:rPr>
        <w:t>destruction of Dana Schutz’s Open Casket</w:t>
      </w:r>
      <w:r w:rsidRPr="00644085">
        <w:rPr>
          <w:rStyle w:val="StyleUnderline"/>
          <w:rFonts w:ascii="OpenDyslexic 3" w:hAnsi="OpenDyslexic 3"/>
        </w:rPr>
        <w:t xml:space="preserve"> (2016)—a forceful invitation to the artist and the institution alike to set an example of how to redress enactments of white violence on the part of even well-intentioned actors in the art world.</w:t>
      </w:r>
      <w:r w:rsidRPr="00644085">
        <w:rPr>
          <w:rFonts w:ascii="OpenDyslexic 3" w:hAnsi="OpenDyslexic 3"/>
          <w:sz w:val="14"/>
        </w:rPr>
        <w:t xml:space="preserve">32 Soon after the controversy at the Whitney, </w:t>
      </w:r>
      <w:r w:rsidRPr="00644085">
        <w:rPr>
          <w:rStyle w:val="Emphasis"/>
          <w:rFonts w:ascii="OpenDyslexic 3" w:hAnsi="OpenDyslexic 3"/>
          <w:highlight w:val="cyan"/>
        </w:rPr>
        <w:t>indigenous communities</w:t>
      </w:r>
      <w:r w:rsidRPr="00644085">
        <w:rPr>
          <w:rStyle w:val="StyleUnderline"/>
          <w:rFonts w:ascii="OpenDyslexic 3" w:hAnsi="OpenDyslexic 3"/>
        </w:rPr>
        <w:t xml:space="preserve"> in Minneapolis </w:t>
      </w:r>
      <w:r w:rsidRPr="00644085">
        <w:rPr>
          <w:rStyle w:val="Emphasis"/>
          <w:rFonts w:ascii="OpenDyslexic 3" w:hAnsi="OpenDyslexic 3"/>
          <w:highlight w:val="cyan"/>
        </w:rPr>
        <w:t>successfully</w:t>
      </w:r>
      <w:r w:rsidRPr="00644085">
        <w:rPr>
          <w:rStyle w:val="StyleUnderline"/>
          <w:rFonts w:ascii="OpenDyslexic 3" w:hAnsi="OpenDyslexic 3"/>
          <w:highlight w:val="cyan"/>
        </w:rPr>
        <w:t xml:space="preserve"> </w:t>
      </w:r>
      <w:r w:rsidRPr="00644085">
        <w:rPr>
          <w:rStyle w:val="Emphasis"/>
          <w:rFonts w:ascii="OpenDyslexic 3" w:hAnsi="OpenDyslexic 3"/>
          <w:highlight w:val="cyan"/>
        </w:rPr>
        <w:t>called for</w:t>
      </w:r>
      <w:r w:rsidRPr="00644085">
        <w:rPr>
          <w:rStyle w:val="StyleUnderline"/>
          <w:rFonts w:ascii="OpenDyslexic 3" w:hAnsi="OpenDyslexic 3"/>
          <w:highlight w:val="cyan"/>
        </w:rPr>
        <w:t xml:space="preserve"> the </w:t>
      </w:r>
      <w:r w:rsidRPr="00644085">
        <w:rPr>
          <w:rStyle w:val="Emphasis"/>
          <w:rFonts w:ascii="OpenDyslexic 3" w:hAnsi="OpenDyslexic 3"/>
          <w:highlight w:val="cyan"/>
        </w:rPr>
        <w:t>deconstruction</w:t>
      </w:r>
      <w:r w:rsidRPr="00644085">
        <w:rPr>
          <w:rStyle w:val="StyleUnderline"/>
          <w:rFonts w:ascii="OpenDyslexic 3" w:hAnsi="OpenDyslexic 3"/>
          <w:highlight w:val="cyan"/>
        </w:rPr>
        <w:t xml:space="preserve"> of </w:t>
      </w:r>
      <w:r w:rsidRPr="00644085">
        <w:rPr>
          <w:rStyle w:val="Emphasis"/>
          <w:rFonts w:ascii="OpenDyslexic 3" w:hAnsi="OpenDyslexic 3"/>
          <w:highlight w:val="cyan"/>
        </w:rPr>
        <w:t>Sam Durant’s Scaffold</w:t>
      </w:r>
      <w:r w:rsidRPr="00644085">
        <w:rPr>
          <w:rStyle w:val="StyleUnderline"/>
          <w:rFonts w:ascii="OpenDyslexic 3" w:hAnsi="OpenDyslexic 3"/>
        </w:rPr>
        <w:t xml:space="preserve"> (2012) at the Walker Art Center, a work originally intended to highlight traumatic settler violence that, from the vantage point of protesters, ended up recommitting such violence.</w:t>
      </w:r>
      <w:r w:rsidRPr="00644085">
        <w:rPr>
          <w:rFonts w:ascii="OpenDyslexic 3" w:hAnsi="OpenDyslexic 3"/>
          <w:sz w:val="14"/>
        </w:rPr>
        <w:t xml:space="preserve"> Durant and museum director Olga Viso entered into a productive process of collaboration with those making the demand that ultimately resulted in the burial of the work. Rather than an abhorrent act of censorship, the process of dismantling and burying the work became a critical and creative process in its own right, and would later lead Viso to pen an influential New York Times article calling for the “decolonization of art museums,” arguing, “if museums want to continue to have a place, they must stop seeing activists as antagonists. They must position themselves as learning centers, not impenetrable centers of self-validating authority.”33</w:t>
      </w:r>
    </w:p>
    <w:p w14:paraId="2F800B45" w14:textId="77777777" w:rsidR="0052003B" w:rsidRPr="00644085" w:rsidRDefault="0052003B" w:rsidP="0052003B">
      <w:pPr>
        <w:rPr>
          <w:rFonts w:ascii="OpenDyslexic 3" w:hAnsi="OpenDyslexic 3"/>
          <w:sz w:val="14"/>
        </w:rPr>
      </w:pPr>
      <w:r w:rsidRPr="00644085">
        <w:rPr>
          <w:rStyle w:val="Emphasis"/>
          <w:rFonts w:ascii="OpenDyslexic 3" w:hAnsi="OpenDyslexic 3"/>
          <w:highlight w:val="cyan"/>
        </w:rPr>
        <w:t>Recent initiatives</w:t>
      </w:r>
      <w:r w:rsidRPr="00644085">
        <w:rPr>
          <w:rStyle w:val="StyleUnderline"/>
          <w:rFonts w:ascii="OpenDyslexic 3" w:hAnsi="OpenDyslexic 3"/>
        </w:rPr>
        <w:t xml:space="preserve"> have also </w:t>
      </w:r>
      <w:r w:rsidRPr="00644085">
        <w:rPr>
          <w:rStyle w:val="Emphasis"/>
          <w:rFonts w:ascii="OpenDyslexic 3" w:hAnsi="OpenDyslexic 3"/>
          <w:highlight w:val="cyan"/>
        </w:rPr>
        <w:t>brought attention</w:t>
      </w:r>
      <w:r w:rsidRPr="00644085">
        <w:rPr>
          <w:rStyle w:val="StyleUnderline"/>
          <w:rFonts w:ascii="OpenDyslexic 3" w:hAnsi="OpenDyslexic 3"/>
          <w:highlight w:val="cyan"/>
        </w:rPr>
        <w:t xml:space="preserve"> to</w:t>
      </w:r>
      <w:r w:rsidRPr="00644085">
        <w:rPr>
          <w:rStyle w:val="StyleUnderline"/>
          <w:rFonts w:ascii="OpenDyslexic 3" w:hAnsi="OpenDyslexic 3"/>
        </w:rPr>
        <w:t xml:space="preserve"> the use of culture as a tool of “</w:t>
      </w:r>
      <w:r w:rsidRPr="00644085">
        <w:rPr>
          <w:rStyle w:val="Emphasis"/>
          <w:rFonts w:ascii="OpenDyslexic 3" w:hAnsi="OpenDyslexic 3"/>
          <w:highlight w:val="cyan"/>
        </w:rPr>
        <w:t>artwashing</w:t>
      </w:r>
      <w:r w:rsidRPr="00644085">
        <w:rPr>
          <w:rStyle w:val="StyleUnderline"/>
          <w:rFonts w:ascii="OpenDyslexic 3" w:hAnsi="OpenDyslexic 3"/>
        </w:rPr>
        <w:t xml:space="preserve">” by predatory real-estate developers and urban policymakers in </w:t>
      </w:r>
      <w:r w:rsidRPr="00644085">
        <w:rPr>
          <w:rStyle w:val="Emphasis"/>
          <w:rFonts w:ascii="OpenDyslexic 3" w:hAnsi="OpenDyslexic 3"/>
          <w:highlight w:val="cyan"/>
        </w:rPr>
        <w:t>facilitating</w:t>
      </w:r>
      <w:r w:rsidRPr="00644085">
        <w:rPr>
          <w:rStyle w:val="StyleUnderline"/>
          <w:rFonts w:ascii="OpenDyslexic 3" w:hAnsi="OpenDyslexic 3"/>
        </w:rPr>
        <w:t xml:space="preserve"> the </w:t>
      </w:r>
      <w:r w:rsidRPr="00644085">
        <w:rPr>
          <w:rStyle w:val="Emphasis"/>
          <w:rFonts w:ascii="OpenDyslexic 3" w:hAnsi="OpenDyslexic 3"/>
          <w:highlight w:val="cyan"/>
        </w:rPr>
        <w:t>gentrification</w:t>
      </w:r>
      <w:r w:rsidRPr="00644085">
        <w:rPr>
          <w:rStyle w:val="StyleUnderline"/>
          <w:rFonts w:ascii="OpenDyslexic 3" w:hAnsi="OpenDyslexic 3"/>
        </w:rPr>
        <w:t xml:space="preserve"> of US cities.</w:t>
      </w:r>
      <w:r w:rsidRPr="00644085">
        <w:rPr>
          <w:rFonts w:ascii="OpenDyslexic 3" w:hAnsi="OpenDyslexic 3"/>
          <w:sz w:val="14"/>
        </w:rPr>
        <w:t xml:space="preserve"> The most </w:t>
      </w:r>
      <w:r w:rsidRPr="00644085">
        <w:rPr>
          <w:rStyle w:val="StyleUnderline"/>
          <w:rFonts w:ascii="OpenDyslexic 3" w:hAnsi="OpenDyslexic 3"/>
        </w:rPr>
        <w:t xml:space="preserve">visible case is </w:t>
      </w:r>
      <w:r w:rsidRPr="00644085">
        <w:rPr>
          <w:rStyle w:val="Emphasis"/>
          <w:rFonts w:ascii="OpenDyslexic 3" w:hAnsi="OpenDyslexic 3"/>
          <w:highlight w:val="cyan"/>
        </w:rPr>
        <w:t>Boyle Heights</w:t>
      </w:r>
      <w:r w:rsidRPr="00644085">
        <w:rPr>
          <w:rStyle w:val="StyleUnderline"/>
          <w:rFonts w:ascii="OpenDyslexic 3" w:hAnsi="OpenDyslexic 3"/>
        </w:rPr>
        <w:t xml:space="preserve"> in Los Angeles, where </w:t>
      </w:r>
      <w:r w:rsidRPr="00644085">
        <w:rPr>
          <w:rStyle w:val="Emphasis"/>
          <w:rFonts w:ascii="OpenDyslexic 3" w:hAnsi="OpenDyslexic 3"/>
        </w:rPr>
        <w:t>local groups</w:t>
      </w:r>
      <w:r w:rsidRPr="00644085">
        <w:rPr>
          <w:rStyle w:val="StyleUnderline"/>
          <w:rFonts w:ascii="OpenDyslexic 3" w:hAnsi="OpenDyslexic 3"/>
        </w:rPr>
        <w:t xml:space="preserve"> from the Latinx neighborhood have </w:t>
      </w:r>
      <w:r w:rsidRPr="00644085">
        <w:rPr>
          <w:rStyle w:val="Emphasis"/>
          <w:rFonts w:ascii="OpenDyslexic 3" w:hAnsi="OpenDyslexic 3"/>
        </w:rPr>
        <w:t>adopted</w:t>
      </w:r>
      <w:r w:rsidRPr="00644085">
        <w:rPr>
          <w:rStyle w:val="StyleUnderline"/>
          <w:rFonts w:ascii="OpenDyslexic 3" w:hAnsi="OpenDyslexic 3"/>
        </w:rPr>
        <w:t xml:space="preserve"> a </w:t>
      </w:r>
      <w:r w:rsidRPr="00644085">
        <w:rPr>
          <w:rStyle w:val="Emphasis"/>
          <w:rFonts w:ascii="OpenDyslexic 3" w:hAnsi="OpenDyslexic 3"/>
        </w:rPr>
        <w:t>combative stance toward art-world actors</w:t>
      </w:r>
      <w:r w:rsidRPr="00644085">
        <w:rPr>
          <w:rStyle w:val="StyleUnderline"/>
          <w:rFonts w:ascii="OpenDyslexic 3" w:hAnsi="OpenDyslexic 3"/>
        </w:rPr>
        <w:t xml:space="preserve">, </w:t>
      </w:r>
      <w:r w:rsidRPr="00644085">
        <w:rPr>
          <w:rStyle w:val="Emphasis"/>
          <w:rFonts w:ascii="OpenDyslexic 3" w:hAnsi="OpenDyslexic 3"/>
        </w:rPr>
        <w:t>calling for</w:t>
      </w:r>
      <w:r w:rsidRPr="00644085">
        <w:rPr>
          <w:rStyle w:val="StyleUnderline"/>
          <w:rFonts w:ascii="OpenDyslexic 3" w:hAnsi="OpenDyslexic 3"/>
        </w:rPr>
        <w:t xml:space="preserve"> a </w:t>
      </w:r>
      <w:r w:rsidRPr="00644085">
        <w:rPr>
          <w:rStyle w:val="Emphasis"/>
          <w:rFonts w:ascii="OpenDyslexic 3" w:hAnsi="OpenDyslexic 3"/>
        </w:rPr>
        <w:t>moratorium on new galleries</w:t>
      </w:r>
      <w:r w:rsidRPr="00644085">
        <w:rPr>
          <w:rStyle w:val="StyleUnderline"/>
          <w:rFonts w:ascii="OpenDyslexic 3" w:hAnsi="OpenDyslexic 3"/>
        </w:rPr>
        <w:t xml:space="preserve"> and even for the </w:t>
      </w:r>
      <w:r w:rsidRPr="00644085">
        <w:rPr>
          <w:rStyle w:val="Emphasis"/>
          <w:rFonts w:ascii="OpenDyslexic 3" w:hAnsi="OpenDyslexic 3"/>
        </w:rPr>
        <w:t>community takeover</w:t>
      </w:r>
      <w:r w:rsidRPr="00644085">
        <w:rPr>
          <w:rStyle w:val="StyleUnderline"/>
          <w:rFonts w:ascii="OpenDyslexic 3" w:hAnsi="OpenDyslexic 3"/>
        </w:rPr>
        <w:t xml:space="preserve"> of already </w:t>
      </w:r>
      <w:r w:rsidRPr="00644085">
        <w:rPr>
          <w:rStyle w:val="Emphasis"/>
          <w:rFonts w:ascii="OpenDyslexic 3" w:hAnsi="OpenDyslexic 3"/>
        </w:rPr>
        <w:t>existing ones</w:t>
      </w:r>
      <w:r w:rsidRPr="00644085">
        <w:rPr>
          <w:rStyle w:val="StyleUnderline"/>
          <w:rFonts w:ascii="OpenDyslexic 3" w:hAnsi="OpenDyslexic 3"/>
        </w:rPr>
        <w:t>.</w:t>
      </w:r>
      <w:r w:rsidRPr="00644085">
        <w:rPr>
          <w:rFonts w:ascii="OpenDyslexic 3" w:hAnsi="OpenDyslexic 3"/>
          <w:sz w:val="14"/>
        </w:rPr>
        <w:t>34</w:t>
      </w:r>
      <w:r w:rsidRPr="00644085">
        <w:rPr>
          <w:rStyle w:val="StyleUnderline"/>
          <w:rFonts w:ascii="OpenDyslexic 3" w:hAnsi="OpenDyslexic 3"/>
        </w:rPr>
        <w:t xml:space="preserve"> in New York, the </w:t>
      </w:r>
      <w:r w:rsidRPr="00644085">
        <w:rPr>
          <w:rStyle w:val="Emphasis"/>
          <w:rFonts w:ascii="OpenDyslexic 3" w:hAnsi="OpenDyslexic 3"/>
          <w:highlight w:val="cyan"/>
        </w:rPr>
        <w:t>Chinatown Arts Brigade</w:t>
      </w:r>
      <w:r w:rsidRPr="00644085">
        <w:rPr>
          <w:rStyle w:val="StyleUnderline"/>
          <w:rFonts w:ascii="OpenDyslexic 3" w:hAnsi="OpenDyslexic 3"/>
        </w:rPr>
        <w:t xml:space="preserve"> (CAB) has taken </w:t>
      </w:r>
      <w:r w:rsidRPr="00644085">
        <w:rPr>
          <w:rStyle w:val="Emphasis"/>
          <w:rFonts w:ascii="OpenDyslexic 3" w:hAnsi="OpenDyslexic 3"/>
        </w:rPr>
        <w:t>similar aim</w:t>
      </w:r>
      <w:r w:rsidRPr="00644085">
        <w:rPr>
          <w:rStyle w:val="StyleUnderline"/>
          <w:rFonts w:ascii="OpenDyslexic 3" w:hAnsi="OpenDyslexic 3"/>
        </w:rPr>
        <w:t xml:space="preserve"> at the conjunction of art and displacement; this came to a head with a </w:t>
      </w:r>
      <w:r w:rsidRPr="00644085">
        <w:rPr>
          <w:rStyle w:val="Emphasis"/>
          <w:rFonts w:ascii="OpenDyslexic 3" w:hAnsi="OpenDyslexic 3"/>
        </w:rPr>
        <w:t>series of actions targeting</w:t>
      </w:r>
      <w:r w:rsidRPr="00644085">
        <w:rPr>
          <w:rStyle w:val="StyleUnderline"/>
          <w:rFonts w:ascii="OpenDyslexic 3" w:hAnsi="OpenDyslexic 3"/>
        </w:rPr>
        <w:t xml:space="preserve"> an exhibition by Omer Fast at </w:t>
      </w:r>
      <w:r w:rsidRPr="00644085">
        <w:rPr>
          <w:rStyle w:val="Emphasis"/>
          <w:rFonts w:ascii="OpenDyslexic 3" w:hAnsi="OpenDyslexic 3"/>
        </w:rPr>
        <w:t>James Cohan gallery</w:t>
      </w:r>
      <w:r w:rsidRPr="00644085">
        <w:rPr>
          <w:rStyle w:val="StyleUnderline"/>
          <w:rFonts w:ascii="OpenDyslexic 3" w:hAnsi="OpenDyslexic 3"/>
        </w:rPr>
        <w:t xml:space="preserve"> that involved the artist redesigning the space in the guise of a dilapidated local Chinese business—a smugly ironic commentary on the demographic shifts of the neighborhood that CAB and its allies labeled “racist poverty porn.”</w:t>
      </w:r>
      <w:r w:rsidRPr="00644085">
        <w:rPr>
          <w:rFonts w:ascii="OpenDyslexic 3" w:hAnsi="OpenDyslexic 3"/>
          <w:sz w:val="14"/>
        </w:rPr>
        <w:t xml:space="preserve"> At the same time, </w:t>
      </w:r>
      <w:r w:rsidRPr="00644085">
        <w:rPr>
          <w:rStyle w:val="StyleUnderline"/>
          <w:rFonts w:ascii="OpenDyslexic 3" w:hAnsi="OpenDyslexic 3"/>
          <w:highlight w:val="cyan"/>
        </w:rPr>
        <w:t xml:space="preserve">the </w:t>
      </w:r>
      <w:r w:rsidRPr="00644085">
        <w:rPr>
          <w:rStyle w:val="Emphasis"/>
          <w:rFonts w:ascii="OpenDyslexic 3" w:hAnsi="OpenDyslexic 3"/>
          <w:highlight w:val="cyan"/>
        </w:rPr>
        <w:t>use of art as a “weapon of mass displacement,</w:t>
      </w:r>
      <w:r w:rsidRPr="00644085">
        <w:rPr>
          <w:rStyle w:val="StyleUnderline"/>
          <w:rFonts w:ascii="OpenDyslexic 3" w:hAnsi="OpenDyslexic 3"/>
        </w:rPr>
        <w:t>”</w:t>
      </w:r>
      <w:r w:rsidRPr="00644085">
        <w:rPr>
          <w:rFonts w:ascii="OpenDyslexic 3" w:hAnsi="OpenDyslexic 3"/>
          <w:sz w:val="14"/>
        </w:rPr>
        <w:t xml:space="preserve"> to use Shellyne Rodriguez’s term, </w:t>
      </w:r>
      <w:r w:rsidRPr="00644085">
        <w:rPr>
          <w:rStyle w:val="StyleUnderline"/>
          <w:rFonts w:ascii="OpenDyslexic 3" w:hAnsi="OpenDyslexic 3"/>
        </w:rPr>
        <w:t xml:space="preserve">has </w:t>
      </w:r>
      <w:r w:rsidRPr="00644085">
        <w:rPr>
          <w:rStyle w:val="Emphasis"/>
          <w:rFonts w:ascii="OpenDyslexic 3" w:hAnsi="OpenDyslexic 3"/>
        </w:rPr>
        <w:t>come under fire</w:t>
      </w:r>
      <w:r w:rsidRPr="00644085">
        <w:rPr>
          <w:rStyle w:val="StyleUnderline"/>
          <w:rFonts w:ascii="OpenDyslexic 3" w:hAnsi="OpenDyslexic 3"/>
        </w:rPr>
        <w:t xml:space="preserve"> </w:t>
      </w:r>
      <w:r w:rsidRPr="00644085">
        <w:rPr>
          <w:rStyle w:val="StyleUnderline"/>
          <w:rFonts w:ascii="OpenDyslexic 3" w:hAnsi="OpenDyslexic 3"/>
          <w:highlight w:val="cyan"/>
        </w:rPr>
        <w:t xml:space="preserve">in the </w:t>
      </w:r>
      <w:r w:rsidRPr="00644085">
        <w:rPr>
          <w:rStyle w:val="Emphasis"/>
          <w:rFonts w:ascii="OpenDyslexic 3" w:hAnsi="OpenDyslexic 3"/>
          <w:highlight w:val="cyan"/>
        </w:rPr>
        <w:t>South Bronx</w:t>
      </w:r>
      <w:r w:rsidRPr="00644085">
        <w:rPr>
          <w:rStyle w:val="StyleUnderline"/>
          <w:rFonts w:ascii="OpenDyslexic 3" w:hAnsi="OpenDyslexic 3"/>
        </w:rPr>
        <w:t>, where developers and celebrities have attempted to draw on the “gritty” history of hip-hop culture in their marketing of the area as a newly rezoned ultra-luxury enclave.</w:t>
      </w:r>
      <w:r w:rsidRPr="00644085">
        <w:rPr>
          <w:rFonts w:ascii="OpenDyslexic 3" w:hAnsi="OpenDyslexic 3"/>
          <w:sz w:val="14"/>
        </w:rPr>
        <w:t>35</w:t>
      </w:r>
    </w:p>
    <w:p w14:paraId="5E3D1621" w14:textId="77777777" w:rsidR="0052003B" w:rsidRPr="00644085" w:rsidRDefault="0052003B" w:rsidP="0052003B">
      <w:pPr>
        <w:rPr>
          <w:rFonts w:ascii="OpenDyslexic 3" w:hAnsi="OpenDyslexic 3"/>
          <w:sz w:val="14"/>
        </w:rPr>
      </w:pPr>
      <w:r w:rsidRPr="00644085">
        <w:rPr>
          <w:rFonts w:ascii="OpenDyslexic 3" w:hAnsi="OpenDyslexic 3"/>
          <w:sz w:val="14"/>
        </w:rPr>
        <w:t xml:space="preserve">The </w:t>
      </w:r>
      <w:r w:rsidRPr="00644085">
        <w:rPr>
          <w:rStyle w:val="StyleUnderline"/>
          <w:rFonts w:ascii="OpenDyslexic 3" w:hAnsi="OpenDyslexic 3"/>
        </w:rPr>
        <w:t>diagnosis of artwashing has been taken up by artists and activists working to advance the Palestinian Boycott, Divestment, Sanction (BDS) movement into the international art system as well.</w:t>
      </w:r>
      <w:r w:rsidRPr="00644085">
        <w:rPr>
          <w:rFonts w:ascii="OpenDyslexic 3" w:hAnsi="OpenDyslexic 3"/>
          <w:sz w:val="14"/>
        </w:rPr>
        <w:t xml:space="preserve"> in this context, </w:t>
      </w:r>
      <w:r w:rsidRPr="00644085">
        <w:rPr>
          <w:rStyle w:val="StyleUnderline"/>
          <w:rFonts w:ascii="OpenDyslexic 3" w:hAnsi="OpenDyslexic 3"/>
        </w:rPr>
        <w:t>artwashing means the use of art and culture by the state of Israel to bolster its international reputation as a cosmopolitan and enlightened society even as it perpetuates violent policies of ethnic cleansing against</w:t>
      </w:r>
      <w:r w:rsidRPr="00644085">
        <w:rPr>
          <w:rFonts w:ascii="OpenDyslexic 3" w:hAnsi="OpenDyslexic 3"/>
          <w:sz w:val="14"/>
        </w:rPr>
        <w:t xml:space="preserve"> the native </w:t>
      </w:r>
      <w:r w:rsidRPr="00644085">
        <w:rPr>
          <w:rStyle w:val="StyleUnderline"/>
          <w:rFonts w:ascii="OpenDyslexic 3" w:hAnsi="OpenDyslexic 3"/>
        </w:rPr>
        <w:t>Palestinian population</w:t>
      </w:r>
      <w:r w:rsidRPr="00644085">
        <w:rPr>
          <w:rFonts w:ascii="OpenDyslexic 3" w:hAnsi="OpenDyslexic 3"/>
          <w:sz w:val="14"/>
        </w:rPr>
        <w:t xml:space="preserve"> dating back to the foundation of the state in 1948. in Assuming Boycott: Resistance, Agency, and Cultural Production, Kareem Estefan, Laura Raicovich, and Carin Kuoni note that boycott, in inviting participants to withdraw from interacting with oppressive regimes, is a matter not of negative restriction but of affirmative solidarity and creative opportunity.36 Of all the arenas of arts activism in recent years, BDS has proven to be among the most agonistic given the power of the pro-Israeli lobby in the US, and Raicovich’s explicit and implicit gestures of solidarity with the movement likely played a role in her ouster as director of the Queens Museum.37</w:t>
      </w:r>
    </w:p>
    <w:p w14:paraId="6886D570" w14:textId="77777777" w:rsidR="0052003B" w:rsidRPr="00644085" w:rsidRDefault="0052003B" w:rsidP="0052003B">
      <w:pPr>
        <w:rPr>
          <w:rFonts w:ascii="OpenDyslexic 3" w:hAnsi="OpenDyslexic 3"/>
        </w:rPr>
      </w:pPr>
      <w:r w:rsidRPr="00644085">
        <w:rPr>
          <w:rStyle w:val="StyleUnderline"/>
          <w:rFonts w:ascii="OpenDyslexic 3" w:hAnsi="OpenDyslexic 3"/>
        </w:rPr>
        <w:t xml:space="preserve">These campaigns are </w:t>
      </w:r>
      <w:r w:rsidRPr="00644085">
        <w:rPr>
          <w:rStyle w:val="Emphasis"/>
          <w:rFonts w:ascii="OpenDyslexic 3" w:hAnsi="OpenDyslexic 3"/>
          <w:highlight w:val="cyan"/>
        </w:rPr>
        <w:t>diverse</w:t>
      </w:r>
      <w:r w:rsidRPr="00644085">
        <w:rPr>
          <w:rStyle w:val="StyleUnderline"/>
          <w:rFonts w:ascii="OpenDyslexic 3" w:hAnsi="OpenDyslexic 3"/>
        </w:rPr>
        <w:t xml:space="preserve"> in their </w:t>
      </w:r>
      <w:r w:rsidRPr="00644085">
        <w:rPr>
          <w:rStyle w:val="Emphasis"/>
          <w:rFonts w:ascii="OpenDyslexic 3" w:hAnsi="OpenDyslexic 3"/>
          <w:highlight w:val="cyan"/>
        </w:rPr>
        <w:t>tactics</w:t>
      </w:r>
      <w:r w:rsidRPr="00644085">
        <w:rPr>
          <w:rStyle w:val="StyleUnderline"/>
          <w:rFonts w:ascii="OpenDyslexic 3" w:hAnsi="OpenDyslexic 3"/>
          <w:highlight w:val="cyan"/>
        </w:rPr>
        <w:t xml:space="preserve">, </w:t>
      </w:r>
      <w:r w:rsidRPr="00644085">
        <w:rPr>
          <w:rStyle w:val="Emphasis"/>
          <w:rFonts w:ascii="OpenDyslexic 3" w:hAnsi="OpenDyslexic 3"/>
          <w:highlight w:val="cyan"/>
        </w:rPr>
        <w:t>aesthetics</w:t>
      </w:r>
      <w:r w:rsidRPr="00644085">
        <w:rPr>
          <w:rStyle w:val="StyleUnderline"/>
          <w:rFonts w:ascii="OpenDyslexic 3" w:hAnsi="OpenDyslexic 3"/>
          <w:highlight w:val="cyan"/>
        </w:rPr>
        <w:t xml:space="preserve">, and </w:t>
      </w:r>
      <w:r w:rsidRPr="00644085">
        <w:rPr>
          <w:rStyle w:val="Emphasis"/>
          <w:rFonts w:ascii="OpenDyslexic 3" w:hAnsi="OpenDyslexic 3"/>
          <w:highlight w:val="cyan"/>
        </w:rPr>
        <w:t>political horizons</w:t>
      </w:r>
      <w:r w:rsidRPr="00644085">
        <w:rPr>
          <w:rStyle w:val="StyleUnderline"/>
          <w:rFonts w:ascii="OpenDyslexic 3" w:hAnsi="OpenDyslexic 3"/>
          <w:highlight w:val="cyan"/>
        </w:rPr>
        <w:t>, but</w:t>
      </w:r>
      <w:r w:rsidRPr="00644085">
        <w:rPr>
          <w:rStyle w:val="StyleUnderline"/>
          <w:rFonts w:ascii="OpenDyslexic 3" w:hAnsi="OpenDyslexic 3"/>
        </w:rPr>
        <w:t xml:space="preserve"> in each case we </w:t>
      </w:r>
      <w:r w:rsidRPr="00644085">
        <w:rPr>
          <w:rStyle w:val="Emphasis"/>
          <w:rFonts w:ascii="OpenDyslexic 3" w:hAnsi="OpenDyslexic 3"/>
          <w:highlight w:val="cyan"/>
        </w:rPr>
        <w:t>find</w:t>
      </w:r>
      <w:r w:rsidRPr="00644085">
        <w:rPr>
          <w:rStyle w:val="StyleUnderline"/>
          <w:rFonts w:ascii="OpenDyslexic 3" w:hAnsi="OpenDyslexic 3"/>
          <w:highlight w:val="cyan"/>
        </w:rPr>
        <w:t xml:space="preserve"> a </w:t>
      </w:r>
      <w:r w:rsidRPr="00644085">
        <w:rPr>
          <w:rStyle w:val="Emphasis"/>
          <w:rFonts w:ascii="OpenDyslexic 3" w:hAnsi="OpenDyslexic 3"/>
          <w:highlight w:val="cyan"/>
        </w:rPr>
        <w:t>simultaneous decentering of institutional authority</w:t>
      </w:r>
      <w:r w:rsidRPr="00644085">
        <w:rPr>
          <w:rStyle w:val="StyleUnderline"/>
          <w:rFonts w:ascii="OpenDyslexic 3" w:hAnsi="OpenDyslexic 3"/>
          <w:highlight w:val="cyan"/>
        </w:rPr>
        <w:t xml:space="preserve"> and </w:t>
      </w:r>
      <w:r w:rsidRPr="00644085">
        <w:rPr>
          <w:rStyle w:val="Emphasis"/>
          <w:rFonts w:ascii="OpenDyslexic 3" w:hAnsi="OpenDyslexic 3"/>
          <w:highlight w:val="cyan"/>
        </w:rPr>
        <w:t>intensification of accountability</w:t>
      </w:r>
      <w:r w:rsidRPr="00644085">
        <w:rPr>
          <w:rStyle w:val="StyleUnderline"/>
          <w:rFonts w:ascii="OpenDyslexic 3" w:hAnsi="OpenDyslexic 3"/>
        </w:rPr>
        <w:t xml:space="preserve">. What are cultural institutions for? Whom do they serve? How are they funded? How they are governed? What is to be done with them in the face of intensifying political emergencies? Such questions have been especially resonant for those working inside the targeted institutions. </w:t>
      </w:r>
      <w:r w:rsidRPr="00644085">
        <w:rPr>
          <w:rFonts w:ascii="OpenDyslexic 3" w:hAnsi="OpenDyslexic 3"/>
          <w:sz w:val="14"/>
        </w:rPr>
        <w:t xml:space="preserve">These </w:t>
      </w:r>
      <w:r w:rsidRPr="00644085">
        <w:rPr>
          <w:rStyle w:val="StyleUnderline"/>
          <w:rFonts w:ascii="OpenDyslexic 3" w:hAnsi="OpenDyslexic 3"/>
        </w:rPr>
        <w:t xml:space="preserve">actors </w:t>
      </w:r>
      <w:r w:rsidRPr="00644085">
        <w:rPr>
          <w:rStyle w:val="Emphasis"/>
          <w:rFonts w:ascii="OpenDyslexic 3" w:hAnsi="OpenDyslexic 3"/>
          <w:highlight w:val="cyan"/>
        </w:rPr>
        <w:t>sometimes</w:t>
      </w:r>
      <w:r w:rsidRPr="00644085">
        <w:rPr>
          <w:rStyle w:val="StyleUnderline"/>
          <w:rFonts w:ascii="OpenDyslexic 3" w:hAnsi="OpenDyslexic 3"/>
          <w:highlight w:val="cyan"/>
        </w:rPr>
        <w:t xml:space="preserve"> have the </w:t>
      </w:r>
      <w:r w:rsidRPr="00644085">
        <w:rPr>
          <w:rStyle w:val="Emphasis"/>
          <w:rFonts w:ascii="OpenDyslexic 3" w:hAnsi="OpenDyslexic 3"/>
          <w:highlight w:val="cyan"/>
        </w:rPr>
        <w:t>opportunity</w:t>
      </w:r>
      <w:r w:rsidRPr="00644085">
        <w:rPr>
          <w:rStyle w:val="StyleUnderline"/>
          <w:rFonts w:ascii="OpenDyslexic 3" w:hAnsi="OpenDyslexic 3"/>
          <w:highlight w:val="cyan"/>
        </w:rPr>
        <w:t xml:space="preserve"> to </w:t>
      </w:r>
      <w:r w:rsidRPr="00644085">
        <w:rPr>
          <w:rStyle w:val="Emphasis"/>
          <w:rFonts w:ascii="OpenDyslexic 3" w:hAnsi="OpenDyslexic 3"/>
          <w:highlight w:val="cyan"/>
        </w:rPr>
        <w:t>transform institutions</w:t>
      </w:r>
      <w:r w:rsidRPr="00644085">
        <w:rPr>
          <w:rStyle w:val="StyleUnderline"/>
          <w:rFonts w:ascii="OpenDyslexic 3" w:hAnsi="OpenDyslexic 3"/>
        </w:rPr>
        <w:t xml:space="preserve"> in response to or in collaboration with outside agitators.</w:t>
      </w:r>
      <w:r w:rsidRPr="00644085">
        <w:rPr>
          <w:rFonts w:ascii="OpenDyslexic 3" w:hAnsi="OpenDyslexic 3"/>
          <w:sz w:val="14"/>
        </w:rPr>
        <w:t xml:space="preserve"> They may partake in such campaigns with varying degrees of discretion and visibility, protection and risk, tacit support and overt engagement. in general, </w:t>
      </w:r>
      <w:r w:rsidRPr="00644085">
        <w:rPr>
          <w:rStyle w:val="StyleUnderline"/>
          <w:rFonts w:ascii="OpenDyslexic 3" w:hAnsi="OpenDyslexic 3"/>
          <w:highlight w:val="cyan"/>
        </w:rPr>
        <w:t xml:space="preserve">the </w:t>
      </w:r>
      <w:r w:rsidRPr="00644085">
        <w:rPr>
          <w:rStyle w:val="Emphasis"/>
          <w:rFonts w:ascii="OpenDyslexic 3" w:hAnsi="OpenDyslexic 3"/>
          <w:highlight w:val="cyan"/>
        </w:rPr>
        <w:t>line between “outsiders” and “insiders”</w:t>
      </w:r>
      <w:r w:rsidRPr="00644085">
        <w:rPr>
          <w:rStyle w:val="StyleUnderline"/>
          <w:rFonts w:ascii="OpenDyslexic 3" w:hAnsi="OpenDyslexic 3"/>
        </w:rPr>
        <w:t xml:space="preserve"> in the art ecosystem </w:t>
      </w:r>
      <w:r w:rsidRPr="00644085">
        <w:rPr>
          <w:rStyle w:val="StyleUnderline"/>
          <w:rFonts w:ascii="OpenDyslexic 3" w:hAnsi="OpenDyslexic 3"/>
          <w:highlight w:val="cyan"/>
        </w:rPr>
        <w:t>is</w:t>
      </w:r>
      <w:r w:rsidRPr="00644085">
        <w:rPr>
          <w:rStyle w:val="StyleUnderline"/>
          <w:rFonts w:ascii="OpenDyslexic 3" w:hAnsi="OpenDyslexic 3"/>
        </w:rPr>
        <w:t xml:space="preserve"> often </w:t>
      </w:r>
      <w:r w:rsidRPr="00644085">
        <w:rPr>
          <w:rStyle w:val="Emphasis"/>
          <w:rFonts w:ascii="OpenDyslexic 3" w:hAnsi="OpenDyslexic 3"/>
          <w:highlight w:val="cyan"/>
        </w:rPr>
        <w:t>blurred</w:t>
      </w:r>
      <w:r w:rsidRPr="00644085">
        <w:rPr>
          <w:rStyle w:val="StyleUnderline"/>
          <w:rFonts w:ascii="OpenDyslexic 3" w:hAnsi="OpenDyslexic 3"/>
        </w:rPr>
        <w:t xml:space="preserve"> or ambiguous; indeed, </w:t>
      </w:r>
      <w:r w:rsidRPr="00644085">
        <w:rPr>
          <w:rStyle w:val="StyleUnderline"/>
          <w:rFonts w:ascii="OpenDyslexic 3" w:hAnsi="OpenDyslexic 3"/>
          <w:highlight w:val="cyan"/>
        </w:rPr>
        <w:t xml:space="preserve">this </w:t>
      </w:r>
      <w:r w:rsidRPr="00644085">
        <w:rPr>
          <w:rStyle w:val="Emphasis"/>
          <w:rFonts w:ascii="OpenDyslexic 3" w:hAnsi="OpenDyslexic 3"/>
          <w:highlight w:val="cyan"/>
        </w:rPr>
        <w:t>line is a site of political organizing</w:t>
      </w:r>
      <w:r w:rsidRPr="00644085">
        <w:rPr>
          <w:rStyle w:val="StyleUnderline"/>
          <w:rFonts w:ascii="OpenDyslexic 3" w:hAnsi="OpenDyslexic 3"/>
        </w:rPr>
        <w:t xml:space="preserve"> in its own right. Of course, </w:t>
      </w:r>
      <w:r w:rsidRPr="00644085">
        <w:rPr>
          <w:rStyle w:val="Emphasis"/>
          <w:rFonts w:ascii="OpenDyslexic 3" w:hAnsi="OpenDyslexic 3"/>
        </w:rPr>
        <w:t>inequalities</w:t>
      </w:r>
      <w:r w:rsidRPr="00644085">
        <w:rPr>
          <w:rStyle w:val="StyleUnderline"/>
          <w:rFonts w:ascii="OpenDyslexic 3" w:hAnsi="OpenDyslexic 3"/>
        </w:rPr>
        <w:t xml:space="preserve"> among those working in institutions are always </w:t>
      </w:r>
      <w:r w:rsidRPr="00644085">
        <w:rPr>
          <w:rStyle w:val="Emphasis"/>
          <w:rFonts w:ascii="OpenDyslexic 3" w:hAnsi="OpenDyslexic 3"/>
        </w:rPr>
        <w:t>potential areas of antagonism</w:t>
      </w:r>
      <w:r w:rsidRPr="00644085">
        <w:rPr>
          <w:rStyle w:val="StyleUnderline"/>
          <w:rFonts w:ascii="OpenDyslexic 3" w:hAnsi="OpenDyslexic 3"/>
        </w:rPr>
        <w:t xml:space="preserve"> as well, especially as the structures of patriarchy and white supremacy that continue to define the labor that sustains these institutions come under increasing scrutiny.</w:t>
      </w:r>
    </w:p>
    <w:p w14:paraId="17B727A5" w14:textId="77777777" w:rsidR="0052003B" w:rsidRPr="00644085" w:rsidRDefault="0052003B" w:rsidP="0052003B">
      <w:pPr>
        <w:rPr>
          <w:rFonts w:ascii="OpenDyslexic 3" w:hAnsi="OpenDyslexic 3"/>
        </w:rPr>
      </w:pPr>
    </w:p>
    <w:p w14:paraId="25F9ABBC" w14:textId="77777777" w:rsidR="005D388F" w:rsidRPr="000A7573" w:rsidRDefault="005D388F" w:rsidP="005D388F">
      <w:pPr>
        <w:rPr>
          <w:rFonts w:ascii="OpenDyslexic 3" w:hAnsi="OpenDyslexic 3"/>
        </w:rPr>
      </w:pPr>
    </w:p>
    <w:sectPr w:rsidR="005D388F" w:rsidRPr="000A75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FBE26" w14:textId="77777777" w:rsidR="00FA61D2" w:rsidRDefault="00FA61D2" w:rsidP="00066D2C">
      <w:r>
        <w:separator/>
      </w:r>
    </w:p>
  </w:endnote>
  <w:endnote w:type="continuationSeparator" w:id="0">
    <w:p w14:paraId="44B196FD" w14:textId="77777777" w:rsidR="00FA61D2" w:rsidRDefault="00FA61D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OpenDyslexic 3">
    <w:altName w:val="Calibri"/>
    <w:panose1 w:val="00000000000000000000"/>
    <w:charset w:val="00"/>
    <w:family w:val="auto"/>
    <w:pitch w:val="variable"/>
    <w:sig w:usb0="A00002FF" w:usb1="4000205A"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E1A15" w14:textId="77777777" w:rsidR="00FA61D2" w:rsidRDefault="00FA61D2" w:rsidP="00066D2C">
      <w:r>
        <w:separator/>
      </w:r>
    </w:p>
  </w:footnote>
  <w:footnote w:type="continuationSeparator" w:id="0">
    <w:p w14:paraId="3C8524C2" w14:textId="77777777" w:rsidR="00FA61D2" w:rsidRDefault="00FA61D2" w:rsidP="00066D2C">
      <w:r>
        <w:continuationSeparator/>
      </w:r>
    </w:p>
  </w:footnote>
  <w:footnote w:id="1">
    <w:p w14:paraId="48BCCCE2" w14:textId="77777777" w:rsidR="009E680A" w:rsidRDefault="009E680A" w:rsidP="009E680A">
      <w:pPr>
        <w:pStyle w:val="FootnoteText"/>
      </w:pPr>
      <w:r>
        <w:rPr>
          <w:rStyle w:val="FootnoteReference"/>
        </w:rPr>
        <w:footnoteRef/>
      </w:r>
      <w:r>
        <w:t xml:space="preserve"> </w:t>
      </w:r>
      <w:r>
        <w:rPr>
          <w:rStyle w:val="Style13ptBold"/>
        </w:rPr>
        <w:t xml:space="preserve">Kim ’25 </w:t>
      </w:r>
      <w:r w:rsidRPr="0091484A">
        <w:rPr>
          <w:rStyle w:val="Style13ptBold"/>
          <w:b w:val="0"/>
          <w:bCs w:val="0"/>
          <w:sz w:val="20"/>
        </w:rPr>
        <w:t xml:space="preserve">[Eunsong Kim, </w:t>
      </w:r>
      <w:r>
        <w:rPr>
          <w:rStyle w:val="Style13ptBold"/>
          <w:b w:val="0"/>
          <w:bCs w:val="0"/>
          <w:sz w:val="20"/>
        </w:rPr>
        <w:t xml:space="preserve">Associate </w:t>
      </w:r>
      <w:r w:rsidRPr="0091484A">
        <w:rPr>
          <w:rStyle w:val="Style13ptBold"/>
          <w:b w:val="0"/>
          <w:bCs w:val="0"/>
          <w:sz w:val="20"/>
        </w:rPr>
        <w:t>Professor</w:t>
      </w:r>
      <w:r>
        <w:rPr>
          <w:rStyle w:val="Style13ptBold"/>
          <w:b w:val="0"/>
          <w:bCs w:val="0"/>
          <w:sz w:val="20"/>
        </w:rPr>
        <w:t xml:space="preserve"> of English at Northeastern University whose</w:t>
      </w:r>
      <w:r w:rsidRPr="0091484A">
        <w:rPr>
          <w:rStyle w:val="Style13ptBold"/>
          <w:b w:val="0"/>
          <w:bCs w:val="0"/>
          <w:sz w:val="20"/>
        </w:rPr>
        <w:t xml:space="preserve"> work centers critiques of colonialisms and racial capitalism and draws from critical digital studies, translation studies, critical theory and critical race &amp; ethnic studies; E-Flux, “No Aesthetic Autonomy Without Labor Autonomy”, June 2025, </w:t>
      </w:r>
      <w:hyperlink r:id="rId1" w:history="1">
        <w:r w:rsidRPr="00AE2F32">
          <w:rPr>
            <w:rStyle w:val="Hyperlink"/>
          </w:rPr>
          <w:t>https://www.e-flux.com/journal/155/676315/no-aesthetic-autonomy-without-labor-autonomy</w:t>
        </w:r>
      </w:hyperlink>
      <w:r>
        <w:rPr>
          <w:rStyle w:val="Style13ptBold"/>
          <w:b w:val="0"/>
          <w:bCs w:val="0"/>
          <w:sz w:val="20"/>
        </w:rPr>
        <w:t>, date accessed: 7/2/25, lucas]</w:t>
      </w:r>
    </w:p>
  </w:footnote>
  <w:footnote w:id="2">
    <w:p w14:paraId="0E0CC303" w14:textId="77777777" w:rsidR="009E680A" w:rsidRDefault="009E680A" w:rsidP="009E680A">
      <w:pPr>
        <w:pStyle w:val="FootnoteText"/>
      </w:pPr>
      <w:r>
        <w:rPr>
          <w:rStyle w:val="FootnoteReference"/>
        </w:rPr>
        <w:footnoteRef/>
      </w:r>
      <w:r>
        <w:t xml:space="preserve"> </w:t>
      </w:r>
      <w:r>
        <w:rPr>
          <w:rStyle w:val="Style13ptBold"/>
        </w:rPr>
        <w:t xml:space="preserve">Zinampan ’20 </w:t>
      </w:r>
      <w:r w:rsidRPr="00157E04">
        <w:rPr>
          <w:rStyle w:val="Style13ptBold"/>
          <w:b w:val="0"/>
          <w:bCs w:val="0"/>
          <w:sz w:val="20"/>
          <w:szCs w:val="16"/>
        </w:rPr>
        <w:t>[Dominic Zinampan is the Managing Editor of Green Papaya Art Projects, bassist of Manila-based band The Buildings, and co-founder of mumo, an informal research initiative; Medium, “These tombs and graves of art*”</w:t>
      </w:r>
      <w:r>
        <w:rPr>
          <w:rStyle w:val="Style13ptBold"/>
          <w:b w:val="0"/>
          <w:bCs w:val="0"/>
          <w:sz w:val="20"/>
          <w:szCs w:val="16"/>
        </w:rPr>
        <w:t xml:space="preserve">, </w:t>
      </w:r>
      <w:hyperlink r:id="rId2" w:history="1">
        <w:r w:rsidRPr="0045760A">
          <w:rPr>
            <w:rStyle w:val="Hyperlink"/>
            <w:szCs w:val="16"/>
          </w:rPr>
          <w:t>https://tractions-artwriting.medium.com/these-tombs-and-graves-of-art-50223b45eab5</w:t>
        </w:r>
      </w:hyperlink>
      <w:r>
        <w:rPr>
          <w:rStyle w:val="Style13ptBold"/>
          <w:b w:val="0"/>
          <w:bCs w:val="0"/>
          <w:sz w:val="20"/>
          <w:szCs w:val="16"/>
        </w:rPr>
        <w:t>, date accessed: 8/18/25, lucas]</w:t>
      </w:r>
    </w:p>
  </w:footnote>
  <w:footnote w:id="3">
    <w:p w14:paraId="1AA1F374" w14:textId="77777777" w:rsidR="009E680A" w:rsidRDefault="009E680A" w:rsidP="009E680A">
      <w:pPr>
        <w:pStyle w:val="FootnoteText"/>
      </w:pPr>
      <w:r>
        <w:rPr>
          <w:rStyle w:val="FootnoteReference"/>
        </w:rPr>
        <w:footnoteRef/>
      </w:r>
      <w:r>
        <w:t xml:space="preserve"> </w:t>
      </w:r>
      <w:r>
        <w:rPr>
          <w:rStyle w:val="Style13ptBold"/>
        </w:rPr>
        <w:t xml:space="preserve">McDonald ’05 </w:t>
      </w:r>
      <w:r w:rsidRPr="00B802CD">
        <w:rPr>
          <w:rStyle w:val="Style13ptBold"/>
          <w:b w:val="0"/>
          <w:bCs w:val="0"/>
          <w:sz w:val="20"/>
          <w:szCs w:val="16"/>
        </w:rPr>
        <w:t>[Michele McDonald is a photographer with The Boston Globe, March 15</w:t>
      </w:r>
      <w:r w:rsidRPr="00B802CD">
        <w:rPr>
          <w:rStyle w:val="Style13ptBold"/>
          <w:b w:val="0"/>
          <w:bCs w:val="0"/>
          <w:sz w:val="20"/>
          <w:szCs w:val="16"/>
          <w:vertAlign w:val="superscript"/>
        </w:rPr>
        <w:t>th</w:t>
      </w:r>
      <w:r w:rsidRPr="00B802CD">
        <w:rPr>
          <w:rStyle w:val="Style13ptBold"/>
          <w:b w:val="0"/>
          <w:bCs w:val="0"/>
          <w:sz w:val="20"/>
          <w:szCs w:val="16"/>
        </w:rPr>
        <w:t xml:space="preserve"> 2005, Nieman Reports, “When People’s Suffering is Portrayed as Art”, </w:t>
      </w:r>
      <w:hyperlink r:id="rId3" w:history="1">
        <w:r w:rsidRPr="0045760A">
          <w:rPr>
            <w:rStyle w:val="Hyperlink"/>
            <w:szCs w:val="16"/>
          </w:rPr>
          <w:t>https://niemanreports.org/when-peoples-suffering-is-portrayed-as-art/</w:t>
        </w:r>
      </w:hyperlink>
      <w:r>
        <w:rPr>
          <w:rStyle w:val="Style13ptBold"/>
          <w:b w:val="0"/>
          <w:bCs w:val="0"/>
          <w:sz w:val="20"/>
          <w:szCs w:val="16"/>
        </w:rPr>
        <w:t>, date accessed: 8/18/25, lucas]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4B1539"/>
    <w:multiLevelType w:val="hybridMultilevel"/>
    <w:tmpl w:val="1A963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9E426F"/>
    <w:multiLevelType w:val="hybridMultilevel"/>
    <w:tmpl w:val="16AAC370"/>
    <w:lvl w:ilvl="0" w:tplc="BE32020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3D3E65"/>
    <w:multiLevelType w:val="hybridMultilevel"/>
    <w:tmpl w:val="AD8E992E"/>
    <w:lvl w:ilvl="0" w:tplc="44AC0A2C">
      <w:start w:val="2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081B92"/>
    <w:multiLevelType w:val="hybridMultilevel"/>
    <w:tmpl w:val="C3900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952BDE"/>
    <w:multiLevelType w:val="hybridMultilevel"/>
    <w:tmpl w:val="13307492"/>
    <w:lvl w:ilvl="0" w:tplc="02F252F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DC6294"/>
    <w:multiLevelType w:val="hybridMultilevel"/>
    <w:tmpl w:val="D3A04F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F80D30"/>
    <w:multiLevelType w:val="hybridMultilevel"/>
    <w:tmpl w:val="7FF680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AB7EA9"/>
    <w:multiLevelType w:val="hybridMultilevel"/>
    <w:tmpl w:val="14043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563D9E"/>
    <w:multiLevelType w:val="hybridMultilevel"/>
    <w:tmpl w:val="D9F07CCA"/>
    <w:lvl w:ilvl="0" w:tplc="0E2E68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8E132D"/>
    <w:multiLevelType w:val="hybridMultilevel"/>
    <w:tmpl w:val="E1F40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682888"/>
    <w:multiLevelType w:val="hybridMultilevel"/>
    <w:tmpl w:val="8AEACA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FD40DB"/>
    <w:multiLevelType w:val="hybridMultilevel"/>
    <w:tmpl w:val="8772A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142166"/>
    <w:multiLevelType w:val="hybridMultilevel"/>
    <w:tmpl w:val="DA64B85A"/>
    <w:lvl w:ilvl="0" w:tplc="7B1EA9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B41D6E"/>
    <w:multiLevelType w:val="hybridMultilevel"/>
    <w:tmpl w:val="B76C3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F16DC8"/>
    <w:multiLevelType w:val="hybridMultilevel"/>
    <w:tmpl w:val="EF3A2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57456F"/>
    <w:multiLevelType w:val="hybridMultilevel"/>
    <w:tmpl w:val="A1084438"/>
    <w:lvl w:ilvl="0" w:tplc="C5F868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861585E"/>
    <w:multiLevelType w:val="hybridMultilevel"/>
    <w:tmpl w:val="CE8C9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160F62"/>
    <w:multiLevelType w:val="hybridMultilevel"/>
    <w:tmpl w:val="34587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EF11A6"/>
    <w:multiLevelType w:val="hybridMultilevel"/>
    <w:tmpl w:val="019E7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024FF1"/>
    <w:multiLevelType w:val="hybridMultilevel"/>
    <w:tmpl w:val="C264F1D6"/>
    <w:lvl w:ilvl="0" w:tplc="7B2A59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6E0CC4"/>
    <w:multiLevelType w:val="hybridMultilevel"/>
    <w:tmpl w:val="89D64414"/>
    <w:lvl w:ilvl="0" w:tplc="B2FCF0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9BE4903"/>
    <w:multiLevelType w:val="hybridMultilevel"/>
    <w:tmpl w:val="89D6441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7C982D73"/>
    <w:multiLevelType w:val="hybridMultilevel"/>
    <w:tmpl w:val="199CB83C"/>
    <w:lvl w:ilvl="0" w:tplc="FF8E8DD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8F089A"/>
    <w:multiLevelType w:val="hybridMultilevel"/>
    <w:tmpl w:val="B3CC1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B8396A"/>
    <w:multiLevelType w:val="hybridMultilevel"/>
    <w:tmpl w:val="81CCE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596257830">
    <w:abstractNumId w:val="22"/>
  </w:num>
  <w:num w:numId="46" w16cid:durableId="2032993695">
    <w:abstractNumId w:val="11"/>
  </w:num>
  <w:num w:numId="47" w16cid:durableId="149370176">
    <w:abstractNumId w:val="21"/>
  </w:num>
  <w:num w:numId="48" w16cid:durableId="304702923">
    <w:abstractNumId w:val="29"/>
  </w:num>
  <w:num w:numId="49" w16cid:durableId="885528726">
    <w:abstractNumId w:val="34"/>
  </w:num>
  <w:num w:numId="50" w16cid:durableId="170721961">
    <w:abstractNumId w:val="33"/>
  </w:num>
  <w:num w:numId="51" w16cid:durableId="1921406235">
    <w:abstractNumId w:val="13"/>
  </w:num>
  <w:num w:numId="52" w16cid:durableId="1499073254">
    <w:abstractNumId w:val="37"/>
  </w:num>
  <w:num w:numId="53" w16cid:durableId="1121270266">
    <w:abstractNumId w:val="30"/>
  </w:num>
  <w:num w:numId="54" w16cid:durableId="948783006">
    <w:abstractNumId w:val="35"/>
  </w:num>
  <w:num w:numId="55" w16cid:durableId="1528636944">
    <w:abstractNumId w:val="14"/>
  </w:num>
  <w:num w:numId="56" w16cid:durableId="1058478381">
    <w:abstractNumId w:val="32"/>
  </w:num>
  <w:num w:numId="57" w16cid:durableId="1824619240">
    <w:abstractNumId w:val="28"/>
  </w:num>
  <w:num w:numId="58" w16cid:durableId="352924786">
    <w:abstractNumId w:val="25"/>
  </w:num>
  <w:num w:numId="59" w16cid:durableId="692803814">
    <w:abstractNumId w:val="38"/>
  </w:num>
  <w:num w:numId="60" w16cid:durableId="1052508942">
    <w:abstractNumId w:val="27"/>
  </w:num>
  <w:num w:numId="61" w16cid:durableId="1084256349">
    <w:abstractNumId w:val="18"/>
  </w:num>
  <w:num w:numId="62" w16cid:durableId="673386808">
    <w:abstractNumId w:val="19"/>
  </w:num>
  <w:num w:numId="63" w16cid:durableId="1194028808">
    <w:abstractNumId w:val="24"/>
  </w:num>
  <w:num w:numId="64" w16cid:durableId="2015301300">
    <w:abstractNumId w:val="23"/>
  </w:num>
  <w:num w:numId="65" w16cid:durableId="773985377">
    <w:abstractNumId w:val="20"/>
  </w:num>
  <w:num w:numId="66" w16cid:durableId="224798319">
    <w:abstractNumId w:val="31"/>
  </w:num>
  <w:num w:numId="67" w16cid:durableId="2078356323">
    <w:abstractNumId w:val="10"/>
  </w:num>
  <w:num w:numId="68" w16cid:durableId="938025969">
    <w:abstractNumId w:val="17"/>
  </w:num>
  <w:num w:numId="69" w16cid:durableId="115856901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E680A"/>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7573"/>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C39"/>
    <w:rsid w:val="003B4705"/>
    <w:rsid w:val="003B4F86"/>
    <w:rsid w:val="003B734D"/>
    <w:rsid w:val="003C177C"/>
    <w:rsid w:val="003C251E"/>
    <w:rsid w:val="003C3CCA"/>
    <w:rsid w:val="003C6CA9"/>
    <w:rsid w:val="003D3B44"/>
    <w:rsid w:val="003D4150"/>
    <w:rsid w:val="003D5367"/>
    <w:rsid w:val="003F07B1"/>
    <w:rsid w:val="003F3920"/>
    <w:rsid w:val="003F4D5F"/>
    <w:rsid w:val="003F6C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989"/>
    <w:rsid w:val="00500F93"/>
    <w:rsid w:val="005015BF"/>
    <w:rsid w:val="00503593"/>
    <w:rsid w:val="005036B1"/>
    <w:rsid w:val="00511177"/>
    <w:rsid w:val="005125C9"/>
    <w:rsid w:val="00515BDD"/>
    <w:rsid w:val="0052003B"/>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09D"/>
    <w:rsid w:val="005932B4"/>
    <w:rsid w:val="005938C3"/>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9C3"/>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EC8"/>
    <w:rsid w:val="007E408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80A"/>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2231D"/>
    <w:rsid w:val="00A2334F"/>
    <w:rsid w:val="00A241BA"/>
    <w:rsid w:val="00A2487B"/>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106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6D"/>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380F"/>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A0A18"/>
    <w:rsid w:val="00FA1BBD"/>
    <w:rsid w:val="00FA61D2"/>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7D40E6"/>
  <w15:chartTrackingRefBased/>
  <w15:docId w15:val="{65769881-8F1B-45D2-8583-26C11360F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003B"/>
    <w:rPr>
      <w:rFonts w:ascii="Calibri" w:hAnsi="Calibri" w:cs="Calibri"/>
    </w:rPr>
  </w:style>
  <w:style w:type="paragraph" w:styleId="Heading1">
    <w:name w:val="heading 1"/>
    <w:aliases w:val="Pocket"/>
    <w:basedOn w:val="Normal"/>
    <w:next w:val="Normal"/>
    <w:link w:val="Heading1Char"/>
    <w:qFormat/>
    <w:rsid w:val="005200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200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3: Cite,Heading 3 Char Char Char,Index Headers"/>
    <w:basedOn w:val="Normal"/>
    <w:next w:val="Normal"/>
    <w:link w:val="Heading3Char"/>
    <w:uiPriority w:val="2"/>
    <w:qFormat/>
    <w:rsid w:val="005200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 Ch"/>
    <w:basedOn w:val="Normal"/>
    <w:next w:val="Normal"/>
    <w:link w:val="Heading4Char"/>
    <w:uiPriority w:val="3"/>
    <w:qFormat/>
    <w:rsid w:val="005200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2003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E680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5200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003B"/>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52003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2003B"/>
    <w:rPr>
      <w:color w:val="auto"/>
      <w:u w:val="none"/>
    </w:rPr>
  </w:style>
  <w:style w:type="character" w:customStyle="1" w:styleId="Heading1Char">
    <w:name w:val="Heading 1 Char"/>
    <w:aliases w:val="Pocket Char"/>
    <w:basedOn w:val="DefaultParagraphFont"/>
    <w:link w:val="Heading1"/>
    <w:rsid w:val="005200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2003B"/>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52003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52003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2003B"/>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52003B"/>
    <w:rPr>
      <w:b w:val="0"/>
      <w:sz w:val="22"/>
      <w:u w:val="single"/>
    </w:rPr>
  </w:style>
  <w:style w:type="character" w:styleId="Strong">
    <w:name w:val="Strong"/>
    <w:basedOn w:val="DefaultParagraphFont"/>
    <w:uiPriority w:val="22"/>
    <w:qFormat/>
    <w:rsid w:val="0052003B"/>
    <w:rPr>
      <w:b/>
      <w:bCs/>
    </w:rPr>
  </w:style>
  <w:style w:type="character" w:styleId="BookTitle">
    <w:name w:val="Book Title"/>
    <w:basedOn w:val="DefaultParagraphFont"/>
    <w:uiPriority w:val="33"/>
    <w:qFormat/>
    <w:rsid w:val="0052003B"/>
    <w:rPr>
      <w:b/>
      <w:bCs/>
      <w:i/>
      <w:iCs/>
      <w:spacing w:val="5"/>
    </w:rPr>
  </w:style>
  <w:style w:type="character" w:customStyle="1" w:styleId="Heading5Char">
    <w:name w:val="Heading 5 Char"/>
    <w:basedOn w:val="DefaultParagraphFont"/>
    <w:link w:val="Heading5"/>
    <w:uiPriority w:val="9"/>
    <w:semiHidden/>
    <w:rsid w:val="005200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2003B"/>
  </w:style>
  <w:style w:type="paragraph" w:styleId="Header">
    <w:name w:val="header"/>
    <w:basedOn w:val="Normal"/>
    <w:link w:val="HeaderChar"/>
    <w:uiPriority w:val="99"/>
    <w:semiHidden/>
    <w:rsid w:val="005200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003B"/>
    <w:rPr>
      <w:rFonts w:ascii="Calibri" w:hAnsi="Calibri" w:cs="Calibri"/>
    </w:rPr>
  </w:style>
  <w:style w:type="paragraph" w:styleId="Footer">
    <w:name w:val="footer"/>
    <w:basedOn w:val="Normal"/>
    <w:link w:val="FooterChar"/>
    <w:uiPriority w:val="99"/>
    <w:semiHidden/>
    <w:rsid w:val="005200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003B"/>
    <w:rPr>
      <w:rFonts w:ascii="Calibri" w:hAnsi="Calibri" w:cs="Calibri"/>
    </w:rPr>
  </w:style>
  <w:style w:type="paragraph" w:styleId="BodyText">
    <w:name w:val="Body Text"/>
    <w:basedOn w:val="Normal"/>
    <w:link w:val="BodyTextChar"/>
    <w:uiPriority w:val="99"/>
    <w:semiHidden/>
    <w:unhideWhenUsed/>
    <w:rsid w:val="0052003B"/>
    <w:pPr>
      <w:spacing w:after="120"/>
    </w:pPr>
  </w:style>
  <w:style w:type="character" w:customStyle="1" w:styleId="BodyTextChar">
    <w:name w:val="Body Text Char"/>
    <w:basedOn w:val="DefaultParagraphFont"/>
    <w:link w:val="BodyText"/>
    <w:uiPriority w:val="99"/>
    <w:semiHidden/>
    <w:rsid w:val="0052003B"/>
    <w:rPr>
      <w:rFonts w:ascii="Calibri" w:hAnsi="Calibri" w:cs="Calibri"/>
    </w:rPr>
  </w:style>
  <w:style w:type="paragraph" w:styleId="NoSpacing">
    <w:name w:val="No Spacing"/>
    <w:link w:val="NoSpacingChar"/>
    <w:uiPriority w:val="99"/>
    <w:unhideWhenUsed/>
    <w:qFormat/>
    <w:rsid w:val="0052003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2003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52003B"/>
    <w:rPr>
      <w:color w:val="0563C1" w:themeColor="hyperlink"/>
      <w:u w:val="single"/>
    </w:rPr>
  </w:style>
  <w:style w:type="character" w:styleId="UnresolvedMention">
    <w:name w:val="Unresolved Mention"/>
    <w:basedOn w:val="DefaultParagraphFont"/>
    <w:uiPriority w:val="99"/>
    <w:semiHidden/>
    <w:unhideWhenUsed/>
    <w:rsid w:val="0052003B"/>
    <w:rPr>
      <w:color w:val="605E5C"/>
      <w:shd w:val="clear" w:color="auto" w:fill="E1DFDD"/>
    </w:rPr>
  </w:style>
  <w:style w:type="paragraph" w:customStyle="1" w:styleId="Undertag">
    <w:name w:val="Undertag"/>
    <w:link w:val="UndertagChar"/>
    <w:autoRedefine/>
    <w:uiPriority w:val="5"/>
    <w:qFormat/>
    <w:rsid w:val="009E680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E680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E680A"/>
    <w:rPr>
      <w:color w:val="000099"/>
    </w:rPr>
  </w:style>
  <w:style w:type="character" w:customStyle="1" w:styleId="AnalyticChar">
    <w:name w:val="Analytic Char"/>
    <w:basedOn w:val="DefaultParagraphFont"/>
    <w:link w:val="Analytic"/>
    <w:uiPriority w:val="5"/>
    <w:rsid w:val="009E680A"/>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E680A"/>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link w:val="Emphasis"/>
    <w:autoRedefine/>
    <w:uiPriority w:val="8"/>
    <w:qFormat/>
    <w:rsid w:val="009E680A"/>
    <w:pPr>
      <w:ind w:left="720"/>
      <w:jc w:val="both"/>
    </w:pPr>
    <w:rPr>
      <w:b/>
      <w:iCs/>
      <w:u w:val="single"/>
    </w:rPr>
  </w:style>
  <w:style w:type="paragraph" w:customStyle="1" w:styleId="Emphasis1">
    <w:name w:val="Emphasis1"/>
    <w:basedOn w:val="Normal"/>
    <w:autoRedefine/>
    <w:uiPriority w:val="8"/>
    <w:qFormat/>
    <w:rsid w:val="009E680A"/>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E680A"/>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9E680A"/>
    <w:rPr>
      <w:rFonts w:asciiTheme="majorHAnsi" w:eastAsiaTheme="majorEastAsia" w:hAnsiTheme="majorHAnsi" w:cstheme="majorBidi"/>
      <w:color w:val="1F3763" w:themeColor="accent1" w:themeShade="7F"/>
    </w:rPr>
  </w:style>
  <w:style w:type="paragraph" w:styleId="ListParagraph">
    <w:name w:val="List Paragraph"/>
    <w:basedOn w:val="Normal"/>
    <w:uiPriority w:val="34"/>
    <w:unhideWhenUsed/>
    <w:qFormat/>
    <w:rsid w:val="009E680A"/>
    <w:pPr>
      <w:ind w:left="720"/>
      <w:contextualSpacing/>
    </w:pPr>
  </w:style>
  <w:style w:type="paragraph" w:styleId="FootnoteText">
    <w:name w:val="footnote text"/>
    <w:basedOn w:val="Normal"/>
    <w:link w:val="FootnoteTextChar"/>
    <w:uiPriority w:val="99"/>
    <w:semiHidden/>
    <w:unhideWhenUsed/>
    <w:rsid w:val="009E68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680A"/>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9E680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flux.com/journal/155/676315/no-aesthetic-autonomy-without-labor-autonomy" TargetMode="External"/><Relationship Id="rId13" Type="http://schemas.openxmlformats.org/officeDocument/2006/relationships/hyperlink" Target="https://www.npr.org/2025/05/22/nx-s1-5406209/trump-meme-coin-dinner-crypto" TargetMode="External"/><Relationship Id="rId18" Type="http://schemas.openxmlformats.org/officeDocument/2006/relationships/hyperlink" Target="https://www.marxists.org/archive/marx/works/1844/manuscripts/labour.htm" TargetMode="External"/><Relationship Id="rId3" Type="http://schemas.openxmlformats.org/officeDocument/2006/relationships/styles" Target="styles.xml"/><Relationship Id="rId21" Type="http://schemas.openxmlformats.org/officeDocument/2006/relationships/hyperlink" Target="https://sites.google.com/view/no-communityrunspace/oct-2023?authuser=0" TargetMode="External"/><Relationship Id="rId7" Type="http://schemas.openxmlformats.org/officeDocument/2006/relationships/endnotes" Target="endnotes.xml"/><Relationship Id="rId12" Type="http://schemas.openxmlformats.org/officeDocument/2006/relationships/hyperlink" Target="https://theanarchistlibrary.org/library/mustapha-khayati-captive-words-preface-to-a-situationist-dictionary" TargetMode="External"/><Relationship Id="rId17" Type="http://schemas.openxmlformats.org/officeDocument/2006/relationships/hyperlink" Target="https://theanarchistlibrary.org/library/mustapha-khayati-captive-words-preface-to-a-situationist-dictionary"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news.artnet.com/art-world/druet-v-maurizio-cattelan-trial-2115444" TargetMode="External"/><Relationship Id="rId20" Type="http://schemas.openxmlformats.org/officeDocument/2006/relationships/hyperlink" Target="https://fantasy.initiative.humanities.princeton.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yperallergic.com/1003333/is-the-new-frick-collection-just-the-same-old-thin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ookhugpress.ca/shop/author/jacob-wren/dry-your-tears-to-perfect-your-aim-by-jacob-wren/" TargetMode="External"/><Relationship Id="rId23" Type="http://schemas.openxmlformats.org/officeDocument/2006/relationships/hyperlink" Target="https://www.e-flux.com/journal/87/168899/productive-withdrawals-art-strikes-art-worlds-and-art-as-a-practice-of-freedom" TargetMode="External"/><Relationship Id="rId10" Type="http://schemas.openxmlformats.org/officeDocument/2006/relationships/hyperlink" Target="https://chisenhale.org.uk/2025/01/06/Bruno_Zhu_Interview.pdf" TargetMode="External"/><Relationship Id="rId19" Type="http://schemas.openxmlformats.org/officeDocument/2006/relationships/hyperlink" Target="http://worker01.e-flux.com/pdf/article_8888181.pdf" TargetMode="External"/><Relationship Id="rId4" Type="http://schemas.openxmlformats.org/officeDocument/2006/relationships/settings" Target="settings.xml"/><Relationship Id="rId9" Type="http://schemas.openxmlformats.org/officeDocument/2006/relationships/hyperlink" Target="https://chisenhale.org.uk/project/bruno-zhu/" TargetMode="External"/><Relationship Id="rId14" Type="http://schemas.openxmlformats.org/officeDocument/2006/relationships/hyperlink" Target="https://archive.org/details/openveinsoflatin0000gale" TargetMode="External"/><Relationship Id="rId22" Type="http://schemas.openxmlformats.org/officeDocument/2006/relationships/hyperlink" Target="https://tractions-artwriting.medium.com/these-tombs-and-graves-of-art-50223b45eab5"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niemanreports.org/when-peoples-suffering-is-portrayed-as-art/" TargetMode="External"/><Relationship Id="rId2" Type="http://schemas.openxmlformats.org/officeDocument/2006/relationships/hyperlink" Target="https://tractions-artwriting.medium.com/these-tombs-and-graves-of-art-50223b45eab5" TargetMode="External"/><Relationship Id="rId1" Type="http://schemas.openxmlformats.org/officeDocument/2006/relationships/hyperlink" Target="https://www.e-flux.com/journal/155/676315/no-aesthetic-autonomy-without-labor-autono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48</TotalTime>
  <Pages>1</Pages>
  <Words>14144</Words>
  <Characters>80621</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blaire smith</cp:lastModifiedBy>
  <cp:revision>3</cp:revision>
  <dcterms:created xsi:type="dcterms:W3CDTF">2025-09-11T15:26:00Z</dcterms:created>
  <dcterms:modified xsi:type="dcterms:W3CDTF">2025-10-17T22:32:00Z</dcterms:modified>
</cp:coreProperties>
</file>