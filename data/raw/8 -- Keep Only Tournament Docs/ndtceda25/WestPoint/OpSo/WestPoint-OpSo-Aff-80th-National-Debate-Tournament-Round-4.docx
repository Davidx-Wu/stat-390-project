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National president of the American Federation of Governemnt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A9CE0DE"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064931">
        <w:rPr>
          <w:rStyle w:val="StyleUnderline"/>
        </w:rPr>
        <w:t xml:space="preserve">the government </w:t>
      </w:r>
      <w:r w:rsidRPr="00064931">
        <w:rPr>
          <w:strike/>
          <w:sz w:val="16"/>
        </w:rPr>
        <w:t>paralyzed</w:t>
      </w:r>
      <w:r w:rsidRPr="00064931">
        <w:rPr>
          <w:rStyle w:val="StyleUnderline"/>
          <w:sz w:val="16"/>
        </w:rPr>
        <w:t xml:space="preserve"> </w:t>
      </w:r>
      <w:r w:rsidRPr="00195278">
        <w:rPr>
          <w:rStyle w:val="StyleUnderline"/>
        </w:rPr>
        <w:t xml:space="preserve">from </w:t>
      </w:r>
      <w:r w:rsidRPr="00064931">
        <w:rPr>
          <w:rStyle w:val="Emphasis"/>
          <w:highlight w:val="cyan"/>
        </w:rPr>
        <w:t>staff shortages</w:t>
      </w:r>
      <w:r w:rsidRPr="00064931">
        <w:rPr>
          <w:rStyle w:val="StyleUnderline"/>
          <w:highlight w:val="cyan"/>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r w:rsidRPr="0047135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en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r w:rsidRPr="0047135D">
        <w:rPr>
          <w:rStyle w:val="StyleUnderline"/>
          <w:highlight w:val="cyan"/>
        </w:rPr>
        <w:t xml:space="preserve">favours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r w:rsidRPr="0047135D">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EE1669F" w14:textId="77777777" w:rsidR="002A0196" w:rsidRPr="00033ACA" w:rsidRDefault="002A0196" w:rsidP="002A0196">
      <w:pPr>
        <w:rPr>
          <w:sz w:val="12"/>
        </w:rPr>
      </w:pPr>
      <w:r w:rsidRPr="00033ACA">
        <w:rPr>
          <w:sz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(Brattberg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Muggah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(Organisation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Pr="00061460"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w:t>
      </w:r>
      <w:r w:rsidRPr="00061460">
        <w:rPr>
          <w:rStyle w:val="StyleUnderline"/>
        </w:rPr>
        <w:t xml:space="preserve">pollutants like </w:t>
      </w:r>
      <w:r w:rsidRPr="00061460">
        <w:rPr>
          <w:rStyle w:val="Emphasis"/>
        </w:rPr>
        <w:t>smog</w:t>
      </w:r>
      <w:r w:rsidRPr="00061460">
        <w:rPr>
          <w:rStyle w:val="StyleUnderline"/>
        </w:rPr>
        <w:t xml:space="preserve">, </w:t>
      </w:r>
      <w:r w:rsidRPr="00061460">
        <w:rPr>
          <w:rStyle w:val="Emphasis"/>
        </w:rPr>
        <w:t>particulate matter</w:t>
      </w:r>
      <w:r w:rsidRPr="00061460">
        <w:rPr>
          <w:rStyle w:val="StyleUnderline"/>
        </w:rPr>
        <w:t xml:space="preserve"> and </w:t>
      </w:r>
      <w:r w:rsidRPr="00061460">
        <w:rPr>
          <w:rStyle w:val="Emphasis"/>
        </w:rPr>
        <w:t>sulfur dioxide</w:t>
      </w:r>
      <w:r w:rsidRPr="00061460">
        <w:rPr>
          <w:sz w:val="16"/>
        </w:rPr>
        <w:t>.</w:t>
      </w:r>
    </w:p>
    <w:p w14:paraId="379CB337" w14:textId="77777777" w:rsidR="002A0196" w:rsidRDefault="002A0196" w:rsidP="002A0196">
      <w:pPr>
        <w:rPr>
          <w:sz w:val="16"/>
        </w:rPr>
      </w:pPr>
      <w:r w:rsidRPr="00061460">
        <w:rPr>
          <w:rStyle w:val="Emphasis"/>
        </w:rPr>
        <w:t>Particulate matter</w:t>
      </w:r>
      <w:r w:rsidRPr="00061460">
        <w:rPr>
          <w:sz w:val="16"/>
        </w:rPr>
        <w:t xml:space="preserve"> is air pollution made up of tiny particles smaller than 10 microns in diameter — about 10 times smaller than the width of a human hair. These particles can </w:t>
      </w:r>
      <w:r w:rsidRPr="00061460">
        <w:rPr>
          <w:rStyle w:val="StyleUnderline"/>
        </w:rPr>
        <w:t xml:space="preserve">travel deep into the </w:t>
      </w:r>
      <w:r w:rsidRPr="00061460">
        <w:rPr>
          <w:rStyle w:val="Emphasis"/>
        </w:rPr>
        <w:t>lungs</w:t>
      </w:r>
      <w:r w:rsidRPr="00061460">
        <w:rPr>
          <w:rStyle w:val="StyleUnderline"/>
        </w:rPr>
        <w:t xml:space="preserve">, posing risks to human health that include serious respiratory </w:t>
      </w:r>
      <w:r w:rsidRPr="00061460">
        <w:rPr>
          <w:rStyle w:val="Emphasis"/>
        </w:rPr>
        <w:t>illness</w:t>
      </w:r>
      <w:r w:rsidRPr="00061460">
        <w:rPr>
          <w:rStyle w:val="StyleUnderline"/>
        </w:rPr>
        <w:t xml:space="preserve"> and</w:t>
      </w:r>
      <w:r w:rsidRPr="00061460">
        <w:rPr>
          <w:sz w:val="16"/>
        </w:rPr>
        <w:t xml:space="preserve"> premature </w:t>
      </w:r>
      <w:r w:rsidRPr="00061460">
        <w:rPr>
          <w:rStyle w:val="Emphasis"/>
        </w:rPr>
        <w:t>death</w:t>
      </w:r>
      <w:r w:rsidRPr="00061460">
        <w:rPr>
          <w:sz w:val="16"/>
        </w:rPr>
        <w:t xml:space="preserve">. Particulate pollution also </w:t>
      </w:r>
      <w:r w:rsidRPr="00061460">
        <w:rPr>
          <w:rStyle w:val="StyleUnderline"/>
        </w:rPr>
        <w:t xml:space="preserve">damages </w:t>
      </w:r>
      <w:r w:rsidRPr="00061460">
        <w:rPr>
          <w:rStyle w:val="Emphasis"/>
        </w:rPr>
        <w:t>ecosystems</w:t>
      </w:r>
      <w:r w:rsidRPr="00061460">
        <w:rPr>
          <w:rStyle w:val="StyleUnderline"/>
        </w:rPr>
        <w:t xml:space="preserve"> and</w:t>
      </w:r>
      <w:r>
        <w:rPr>
          <w:rStyle w:val="StyleUnderline"/>
        </w:rPr>
        <w:t xml:space="preserve">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Chonghuai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ie,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r w:rsidRPr="0047135D">
        <w:rPr>
          <w:rStyle w:val="StyleUnderline"/>
          <w:highlight w:val="cyan"/>
        </w:rPr>
        <w:t>jeopardises</w:t>
      </w:r>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r w:rsidRPr="0047135D">
        <w:rPr>
          <w:rStyle w:val="Emphasis"/>
          <w:highlight w:val="cyan"/>
        </w:rPr>
        <w:t>sulphur</w:t>
      </w:r>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losses totalling</w:t>
      </w:r>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r w:rsidR="00145B7A">
        <w:rPr>
          <w:sz w:val="14"/>
        </w:rPr>
        <w:t xml:space="preserve"> </w:t>
      </w:r>
      <w:bookmarkStart w:id="3" w:name="_Hlk207291598"/>
      <w:r w:rsidRPr="00033ACA">
        <w:rPr>
          <w:sz w:val="14"/>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(eg,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(eg,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(ie,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hospitalisation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unionization,"[e]lected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47135D">
        <w:rPr>
          <w:rStyle w:val="StyleUnderline"/>
          <w:highlight w:val="cyan"/>
        </w:rPr>
        <w:t xml:space="preserve">incentivizes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r w:rsidRPr="00061460">
        <w:rPr>
          <w:rStyle w:val="Emphasis"/>
          <w:highlight w:val="cyan"/>
        </w:rPr>
        <w:t>proregulation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to presidential management</w:t>
      </w:r>
      <w:r w:rsidRPr="00F51D0B">
        <w:rPr>
          <w:sz w:val="16"/>
        </w:rPr>
        <w:t>.The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r w:rsidRPr="0047135D">
        <w:rPr>
          <w:rStyle w:val="Emphasis"/>
          <w:highlight w:val="cyan"/>
        </w:rPr>
        <w:t>incentivizes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FFE2E69" w14:textId="77777777" w:rsidR="008A6C78" w:rsidRPr="00132731" w:rsidRDefault="008A6C78" w:rsidP="008A6C78">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5475187" w14:textId="77777777" w:rsidR="008A6C78" w:rsidRPr="006312C2" w:rsidRDefault="008A6C78" w:rsidP="008A6C78">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C0F8AA7" w14:textId="77777777" w:rsidR="008A6C78" w:rsidRPr="0006531C" w:rsidRDefault="008A6C78" w:rsidP="008A6C78">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4B46DDA4" w14:textId="77777777" w:rsidR="008A6C78" w:rsidRPr="0006531C" w:rsidRDefault="008A6C78" w:rsidP="008A6C78">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78B1C686" w14:textId="77777777" w:rsidR="008A6C78" w:rsidRPr="0006531C" w:rsidRDefault="008A6C78" w:rsidP="008A6C78">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5719FCBD" w14:textId="77777777" w:rsidR="008A6C78" w:rsidRDefault="008A6C78" w:rsidP="008A6C78">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B01B475" w14:textId="77777777" w:rsidR="008A6C78" w:rsidRDefault="008A6C78" w:rsidP="008A6C78">
      <w:pPr>
        <w:rPr>
          <w:sz w:val="16"/>
        </w:rPr>
      </w:pPr>
    </w:p>
    <w:p w14:paraId="2B749F28" w14:textId="77777777" w:rsidR="008A6C78" w:rsidRPr="00A24272" w:rsidRDefault="008A6C78" w:rsidP="008A6C78">
      <w:pPr>
        <w:pStyle w:val="Heading4"/>
      </w:pPr>
      <w:r>
        <w:t>And provides a “</w:t>
      </w:r>
      <w:r>
        <w:rPr>
          <w:u w:val="single"/>
        </w:rPr>
        <w:t>collective identity</w:t>
      </w:r>
      <w:r>
        <w:t>” that strengthens governance.</w:t>
      </w:r>
    </w:p>
    <w:p w14:paraId="517BC8B6" w14:textId="77777777" w:rsidR="00433020" w:rsidRPr="00EA1B0D" w:rsidRDefault="00433020" w:rsidP="00433020">
      <w:bookmarkStart w:id="5" w:name="_Hlk2140949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self </w:t>
      </w:r>
      <w:r w:rsidRPr="00E90D44">
        <w:rPr>
          <w:rStyle w:val="StyleUnderline"/>
          <w:highlight w:val="cyan"/>
        </w:rPr>
        <w:t xml:space="preserve">offer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696824B4" w14:textId="77777777" w:rsidR="00003264" w:rsidRPr="00362270" w:rsidRDefault="00003264" w:rsidP="00003264">
      <w:pPr>
        <w:pStyle w:val="Heading4"/>
      </w:pPr>
      <w:r w:rsidRPr="005E16E9">
        <w:t>Collective voice</w:t>
      </w:r>
      <w:r>
        <w:t xml:space="preserve"> is </w:t>
      </w:r>
      <w:r w:rsidRPr="005E16E9">
        <w:rPr>
          <w:u w:val="single"/>
        </w:rPr>
        <w:t>essential</w:t>
      </w:r>
      <w:r>
        <w:t xml:space="preserve"> for employee empowerment.</w:t>
      </w:r>
    </w:p>
    <w:p w14:paraId="5B54FAC9" w14:textId="77777777" w:rsidR="00003264" w:rsidRPr="00EB4B80" w:rsidRDefault="00003264" w:rsidP="00003264">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6625D259" w14:textId="77777777" w:rsidR="00003264" w:rsidRPr="00D7093F" w:rsidRDefault="00003264" w:rsidP="00003264">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w:t>
      </w:r>
      <w:r w:rsidRPr="00F56A32">
        <w:rPr>
          <w:rStyle w:val="StyleUnderline"/>
          <w:highlight w:val="cyan"/>
        </w:rPr>
        <w:t>ns 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54039EA9" w14:textId="77777777" w:rsidR="00003264" w:rsidRPr="00D7093F" w:rsidRDefault="00003264" w:rsidP="00003264">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29EA9CAD" w14:textId="77777777" w:rsidR="00003264" w:rsidRPr="00D7093F" w:rsidRDefault="00003264" w:rsidP="00003264">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2889662D" w14:textId="77777777" w:rsidR="00003264" w:rsidRPr="00D7093F" w:rsidRDefault="00003264" w:rsidP="00003264">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3A219135" w14:textId="77777777" w:rsidR="00003264" w:rsidRDefault="00003264" w:rsidP="00003264">
      <w:pPr>
        <w:rPr>
          <w:b/>
          <w:bCs/>
        </w:rPr>
      </w:pPr>
      <w:r w:rsidRPr="00F06604">
        <w:rPr>
          <w:b/>
          <w:bCs/>
        </w:rPr>
        <w:t>&lt;Condensed&gt;</w:t>
      </w:r>
    </w:p>
    <w:p w14:paraId="34CC7552" w14:textId="77777777" w:rsidR="00003264" w:rsidRPr="00EB4B80" w:rsidRDefault="00003264" w:rsidP="00003264">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22BDA72E" w14:textId="77777777" w:rsidR="00003264" w:rsidRPr="009250FD" w:rsidRDefault="00003264" w:rsidP="00003264">
      <w:pPr>
        <w:rPr>
          <w:b/>
          <w:bCs/>
        </w:rPr>
      </w:pPr>
      <w:r w:rsidRPr="009250FD">
        <w:rPr>
          <w:b/>
          <w:bCs/>
        </w:rPr>
        <w:t>&lt;Integrity Returns&gt;</w:t>
      </w:r>
    </w:p>
    <w:p w14:paraId="60C341C3" w14:textId="77777777" w:rsidR="00003264" w:rsidRDefault="00003264" w:rsidP="00003264">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3DBEBC91" w14:textId="77777777" w:rsidR="00003264" w:rsidRDefault="00003264" w:rsidP="00003264">
      <w:pPr>
        <w:rPr>
          <w:sz w:val="16"/>
        </w:rPr>
      </w:pPr>
    </w:p>
    <w:p w14:paraId="5954E1A3" w14:textId="77777777" w:rsidR="00003264" w:rsidRPr="003F3EC2" w:rsidRDefault="00003264" w:rsidP="00003264">
      <w:pPr>
        <w:pStyle w:val="Heading4"/>
      </w:pPr>
      <w:r>
        <w:t xml:space="preserve">Especially because governmental </w:t>
      </w:r>
      <w:r>
        <w:rPr>
          <w:u w:val="single"/>
        </w:rPr>
        <w:t>capacity</w:t>
      </w:r>
      <w:r>
        <w:t xml:space="preserve"> is strong, but workers are </w:t>
      </w:r>
      <w:r>
        <w:rPr>
          <w:u w:val="single"/>
        </w:rPr>
        <w:t>too scared</w:t>
      </w:r>
      <w:r>
        <w:t xml:space="preserve"> to speak up.</w:t>
      </w:r>
    </w:p>
    <w:p w14:paraId="286117B0" w14:textId="77777777" w:rsidR="00003264" w:rsidRDefault="00003264" w:rsidP="00003264">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2FD67CE0" w14:textId="77777777" w:rsidR="00003264" w:rsidRPr="005C1C7F" w:rsidRDefault="00003264" w:rsidP="00003264">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2817138" w14:textId="77777777" w:rsidR="00003264" w:rsidRPr="005C1C7F" w:rsidRDefault="00003264" w:rsidP="00003264">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4AE154FF" w14:textId="77777777" w:rsidR="00003264" w:rsidRPr="005C1C7F" w:rsidRDefault="00003264" w:rsidP="00003264">
      <w:pPr>
        <w:rPr>
          <w:sz w:val="16"/>
        </w:rPr>
      </w:pPr>
      <w:r w:rsidRPr="005C1C7F">
        <w:rPr>
          <w:sz w:val="16"/>
        </w:rPr>
        <w:t>At the end of the day, career staffers still believe that politicians come and go and it’s them who will persevere, the survivors told POLITICO.</w:t>
      </w:r>
    </w:p>
    <w:p w14:paraId="4186AACE" w14:textId="77777777" w:rsidR="00003264" w:rsidRPr="005C1C7F" w:rsidRDefault="00003264" w:rsidP="00003264">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66537773" w14:textId="77777777" w:rsidR="00003264" w:rsidRPr="005C1C7F" w:rsidRDefault="00003264" w:rsidP="00003264">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B1A7615" w14:textId="77777777" w:rsidR="00003264" w:rsidRPr="005C1C7F" w:rsidRDefault="00003264" w:rsidP="00003264">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3130CE69" w14:textId="77777777" w:rsidR="00003264" w:rsidRPr="005C1C7F" w:rsidRDefault="00003264" w:rsidP="00003264">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86B5043" w14:textId="77777777" w:rsidR="00003264" w:rsidRPr="005C1C7F" w:rsidRDefault="00003264" w:rsidP="00003264">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7F2E413" w14:textId="77777777" w:rsidR="00003264" w:rsidRPr="005C1C7F" w:rsidRDefault="00003264" w:rsidP="00003264">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C245631" w14:textId="77777777" w:rsidR="00003264" w:rsidRPr="005C1C7F" w:rsidRDefault="00003264" w:rsidP="00003264">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90B4C7F" w14:textId="77777777" w:rsidR="00003264" w:rsidRPr="005C1C7F" w:rsidRDefault="00003264" w:rsidP="00003264">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718294E7" w14:textId="77777777" w:rsidR="00003264" w:rsidRPr="005C1C7F" w:rsidRDefault="00003264" w:rsidP="00003264">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399749EB" w14:textId="77777777" w:rsidR="00003264" w:rsidRPr="005C1C7F" w:rsidRDefault="00003264" w:rsidP="00003264">
      <w:pPr>
        <w:rPr>
          <w:sz w:val="16"/>
        </w:rPr>
      </w:pPr>
      <w:r w:rsidRPr="005C1C7F">
        <w:rPr>
          <w:sz w:val="16"/>
        </w:rPr>
        <w:t>That’s despite the White House’s estimate that 80 percent of the departures were voluntary.</w:t>
      </w:r>
    </w:p>
    <w:p w14:paraId="7BFB9AB4" w14:textId="77777777" w:rsidR="00003264" w:rsidRPr="005C1C7F" w:rsidRDefault="00003264" w:rsidP="00003264">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E6ADF87" w14:textId="77777777" w:rsidR="00003264" w:rsidRPr="005C1C7F" w:rsidRDefault="00003264" w:rsidP="00003264">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650E2CDC" w14:textId="77777777" w:rsidR="00003264" w:rsidRPr="005C1C7F" w:rsidRDefault="00003264" w:rsidP="00003264">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BDBE6A2" w14:textId="77777777" w:rsidR="00003264" w:rsidRPr="005C1C7F" w:rsidRDefault="00003264" w:rsidP="00003264">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E2BD893" w14:textId="77777777" w:rsidR="00003264" w:rsidRPr="005C1C7F" w:rsidRDefault="00003264" w:rsidP="00003264">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32065D5" w14:textId="77777777" w:rsidR="00003264" w:rsidRPr="005C1C7F" w:rsidRDefault="00003264" w:rsidP="00003264">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CEF5B8C" w14:textId="77777777" w:rsidR="00003264" w:rsidRDefault="00003264" w:rsidP="00003264">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7597C20D" w14:textId="77777777" w:rsidR="00003264" w:rsidRPr="00C178A8" w:rsidRDefault="00003264" w:rsidP="00003264">
      <w:pPr>
        <w:pStyle w:val="Heading4"/>
      </w:pPr>
      <w:r>
        <w:t xml:space="preserve">Rights are </w:t>
      </w:r>
      <w:r>
        <w:rPr>
          <w:u w:val="single"/>
        </w:rPr>
        <w:t>enforceable</w:t>
      </w:r>
      <w:r>
        <w:t xml:space="preserve"> even during </w:t>
      </w:r>
      <w:r>
        <w:rPr>
          <w:u w:val="single"/>
        </w:rPr>
        <w:t>Republican</w:t>
      </w:r>
      <w:r>
        <w:t xml:space="preserve"> presidencies.</w:t>
      </w:r>
    </w:p>
    <w:p w14:paraId="59FC75C4" w14:textId="77777777" w:rsidR="00003264" w:rsidRDefault="00003264" w:rsidP="00003264">
      <w:bookmarkStart w:id="6"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6"/>
    <w:p w14:paraId="453EC295" w14:textId="77777777" w:rsidR="00003264" w:rsidRPr="00C36252" w:rsidRDefault="00003264" w:rsidP="00003264">
      <w:pPr>
        <w:rPr>
          <w:sz w:val="16"/>
        </w:rPr>
      </w:pPr>
      <w:r w:rsidRPr="00C36252">
        <w:rPr>
          <w:sz w:val="16"/>
        </w:rPr>
        <w:t>III Bargaining as Bureaucratic Power in Contemporary Practice</w:t>
      </w:r>
    </w:p>
    <w:p w14:paraId="13BBBAEE" w14:textId="77777777" w:rsidR="00003264" w:rsidRPr="00C36252" w:rsidRDefault="00003264" w:rsidP="00003264">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23FEE60C" w14:textId="77777777" w:rsidR="00003264" w:rsidRPr="00C36252" w:rsidRDefault="00003264" w:rsidP="00003264">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4CC2CEF" w14:textId="77777777" w:rsidR="00003264" w:rsidRPr="00C36252" w:rsidRDefault="00003264" w:rsidP="00003264">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7E486BF" w14:textId="77777777" w:rsidR="00003264" w:rsidRPr="00C36252" w:rsidRDefault="00003264" w:rsidP="00003264">
      <w:pPr>
        <w:rPr>
          <w:sz w:val="16"/>
        </w:rPr>
      </w:pPr>
      <w:r w:rsidRPr="00C36252">
        <w:rPr>
          <w:sz w:val="16"/>
        </w:rPr>
        <w:t>A. Data</w:t>
      </w:r>
    </w:p>
    <w:p w14:paraId="05121087" w14:textId="77777777" w:rsidR="00003264" w:rsidRPr="00C36252" w:rsidRDefault="00003264" w:rsidP="00003264">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110B4EE" w14:textId="77777777" w:rsidR="00003264" w:rsidRPr="00C36252" w:rsidRDefault="00003264" w:rsidP="00003264">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8F9D68B" w14:textId="77777777" w:rsidR="00003264" w:rsidRPr="00C36252" w:rsidRDefault="00003264" w:rsidP="00003264">
      <w:pPr>
        <w:rPr>
          <w:sz w:val="16"/>
        </w:rPr>
      </w:pPr>
      <w:r w:rsidRPr="00C36252">
        <w:rPr>
          <w:sz w:val="16"/>
        </w:rPr>
        <w:t>1. Wins and Losses</w:t>
      </w:r>
    </w:p>
    <w:p w14:paraId="43A8624B" w14:textId="77777777" w:rsidR="00003264" w:rsidRPr="00C36252" w:rsidRDefault="00003264" w:rsidP="00003264">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DCFC23F" w14:textId="77777777" w:rsidR="00003264" w:rsidRPr="00C36252" w:rsidRDefault="00003264" w:rsidP="00003264">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165BAD0D" w14:textId="77777777" w:rsidR="00003264" w:rsidRPr="00C36252" w:rsidRDefault="00003264" w:rsidP="00003264">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560A8E1C" w14:textId="77777777" w:rsidR="00003264" w:rsidRPr="00C36252" w:rsidRDefault="00003264" w:rsidP="00003264">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DFA9F76" w14:textId="77777777" w:rsidR="00003264" w:rsidRPr="004D2FCE" w:rsidRDefault="00003264" w:rsidP="00003264">
      <w:pPr>
        <w:rPr>
          <w:sz w:val="16"/>
        </w:rPr>
      </w:pPr>
      <w:r w:rsidRPr="004D2FCE">
        <w:rPr>
          <w:sz w:val="16"/>
        </w:rPr>
        <w:t>2. Controversy</w:t>
      </w:r>
    </w:p>
    <w:p w14:paraId="42C46329" w14:textId="77777777" w:rsidR="00003264" w:rsidRDefault="00003264" w:rsidP="00003264">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sectPr w:rsidR="000032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6B130" w14:textId="77777777" w:rsidR="00912C5D" w:rsidRDefault="00912C5D" w:rsidP="00066D2C">
      <w:pPr>
        <w:spacing w:after="0" w:line="240" w:lineRule="auto"/>
      </w:pPr>
      <w:r>
        <w:separator/>
      </w:r>
    </w:p>
  </w:endnote>
  <w:endnote w:type="continuationSeparator" w:id="0">
    <w:p w14:paraId="1817E3C4" w14:textId="77777777" w:rsidR="00912C5D" w:rsidRDefault="00912C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Times New Roman"/>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88863" w14:textId="77777777" w:rsidR="00912C5D" w:rsidRDefault="00912C5D" w:rsidP="00066D2C">
      <w:pPr>
        <w:spacing w:after="0" w:line="240" w:lineRule="auto"/>
      </w:pPr>
      <w:r>
        <w:separator/>
      </w:r>
    </w:p>
  </w:footnote>
  <w:footnote w:type="continuationSeparator" w:id="0">
    <w:p w14:paraId="5657D6A1" w14:textId="77777777" w:rsidR="00912C5D" w:rsidRDefault="00912C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3193441008"/>
    <w:docVar w:name="VerbatimVersion" w:val="6.0.0"/>
    <w:docVar w:name="WordVersion" w:val="16.0"/>
  </w:docVars>
  <w:rsids>
    <w:rsidRoot w:val="002A0196"/>
    <w:rsid w:val="00001C7E"/>
    <w:rsid w:val="00003264"/>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493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17"/>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24"/>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43F6"/>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632"/>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A8D"/>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D1B"/>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E3B"/>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76156"/>
    <w:rsid w:val="0089108B"/>
    <w:rsid w:val="008923AB"/>
    <w:rsid w:val="00892EE6"/>
    <w:rsid w:val="008931B4"/>
    <w:rsid w:val="008973A2"/>
    <w:rsid w:val="008A0E76"/>
    <w:rsid w:val="008A42FE"/>
    <w:rsid w:val="008A4F23"/>
    <w:rsid w:val="008A6C78"/>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12C5D"/>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57"/>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385"/>
    <w:rsid w:val="00AC6ED5"/>
    <w:rsid w:val="00AD5BC7"/>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6F"/>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47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47"/>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04"/>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736"/>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326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032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032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032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00326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032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032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264"/>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00326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0326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0326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0326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00326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0326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003264"/>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S"/>
    <w:basedOn w:val="DefaultParagraphFont"/>
    <w:uiPriority w:val="7"/>
    <w:qFormat/>
    <w:rsid w:val="0000326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003264"/>
    <w:rPr>
      <w:b/>
      <w:bCs/>
    </w:rPr>
  </w:style>
  <w:style w:type="character" w:styleId="BookTitle">
    <w:name w:val="Book Title"/>
    <w:basedOn w:val="DefaultParagraphFont"/>
    <w:uiPriority w:val="33"/>
    <w:qFormat/>
    <w:rsid w:val="0000326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0326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0326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0326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03264"/>
    <w:rPr>
      <w:rFonts w:ascii="Calibri" w:hAnsi="Calibri" w:cs="Calibri"/>
    </w:rPr>
  </w:style>
  <w:style w:type="paragraph" w:styleId="Footer">
    <w:name w:val="footer"/>
    <w:basedOn w:val="Normal"/>
    <w:link w:val="FooterChar"/>
    <w:uiPriority w:val="99"/>
    <w:rsid w:val="00003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264"/>
    <w:rPr>
      <w:rFonts w:ascii="Calibri" w:hAnsi="Calibri" w:cs="Calibri"/>
    </w:rPr>
  </w:style>
  <w:style w:type="paragraph" w:styleId="BodyText">
    <w:name w:val="Body Text"/>
    <w:aliases w:val="BT"/>
    <w:basedOn w:val="Normal"/>
    <w:link w:val="BodyTextChar"/>
    <w:uiPriority w:val="99"/>
    <w:unhideWhenUsed/>
    <w:rsid w:val="00003264"/>
    <w:pPr>
      <w:spacing w:after="120"/>
    </w:pPr>
  </w:style>
  <w:style w:type="character" w:customStyle="1" w:styleId="BodyTextChar">
    <w:name w:val="Body Text Char"/>
    <w:aliases w:val="BT Char"/>
    <w:basedOn w:val="DefaultParagraphFont"/>
    <w:link w:val="BodyText"/>
    <w:uiPriority w:val="99"/>
    <w:rsid w:val="0000326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0326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0326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03264"/>
    <w:rPr>
      <w:color w:val="0563C1" w:themeColor="hyperlink"/>
      <w:u w:val="single"/>
    </w:rPr>
  </w:style>
  <w:style w:type="character" w:styleId="UnresolvedMention">
    <w:name w:val="Unresolved Mention"/>
    <w:basedOn w:val="DefaultParagraphFont"/>
    <w:uiPriority w:val="99"/>
    <w:unhideWhenUsed/>
    <w:rsid w:val="00003264"/>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C57470"/>
    <w:rPr>
      <w:color w:val="1F3864" w:themeColor="accent1" w:themeShade="80"/>
    </w:rPr>
  </w:style>
  <w:style w:type="character" w:customStyle="1" w:styleId="AnalyticChar">
    <w:name w:val="Analytic Char"/>
    <w:basedOn w:val="DefaultParagraphFont"/>
    <w:link w:val="Analytic"/>
    <w:uiPriority w:val="5"/>
    <w:rsid w:val="00C5747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267</TotalTime>
  <Pages>1</Pages>
  <Words>28755</Words>
  <Characters>176847</Characters>
  <Application>Microsoft Office Word</Application>
  <DocSecurity>0</DocSecurity>
  <Lines>2009</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39</cp:revision>
  <dcterms:created xsi:type="dcterms:W3CDTF">2025-09-12T18:42:00Z</dcterms:created>
  <dcterms:modified xsi:type="dcterms:W3CDTF">2026-03-28T13:53:00Z</dcterms:modified>
</cp:coreProperties>
</file>