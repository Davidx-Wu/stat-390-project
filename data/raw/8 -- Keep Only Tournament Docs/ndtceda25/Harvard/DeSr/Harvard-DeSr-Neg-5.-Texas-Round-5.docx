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4559822" w14:textId="1572164A" w:rsidR="00E96075" w:rsidRDefault="00515D11" w:rsidP="00515D11">
      <w:pPr>
        <w:pStyle w:val="Heading3"/>
      </w:pPr>
      <w:r>
        <w:t>OFF</w:t>
      </w:r>
    </w:p>
    <w:p w14:paraId="3CAE2261" w14:textId="2CD3CC69" w:rsidR="005165EB" w:rsidRPr="0062398D" w:rsidRDefault="005165EB" w:rsidP="005165EB">
      <w:pPr>
        <w:pStyle w:val="Heading4"/>
      </w:pPr>
      <w:r>
        <w:t xml:space="preserve">Capitalism is a </w:t>
      </w:r>
      <w:r>
        <w:rPr>
          <w:u w:val="single"/>
        </w:rPr>
        <w:t>necrotic system</w:t>
      </w:r>
      <w:r>
        <w:t xml:space="preserve"> that sustains itself through imperial and settler dispossession culminating in </w:t>
      </w:r>
      <w:r>
        <w:rPr>
          <w:u w:val="single"/>
        </w:rPr>
        <w:t>extinction</w:t>
      </w:r>
      <w:r>
        <w:t xml:space="preserve">. The </w:t>
      </w:r>
      <w:r>
        <w:rPr>
          <w:u w:val="single"/>
        </w:rPr>
        <w:t>only hope</w:t>
      </w:r>
      <w:r>
        <w:t xml:space="preserve"> lies in </w:t>
      </w:r>
      <w:r>
        <w:rPr>
          <w:u w:val="single"/>
        </w:rPr>
        <w:t>collective organizing</w:t>
      </w:r>
      <w:r>
        <w:t xml:space="preserve"> to turn </w:t>
      </w:r>
      <w:r>
        <w:rPr>
          <w:u w:val="single"/>
        </w:rPr>
        <w:t>analysis</w:t>
      </w:r>
      <w:r>
        <w:t xml:space="preserve"> into </w:t>
      </w:r>
      <w:r>
        <w:rPr>
          <w:u w:val="single"/>
        </w:rPr>
        <w:t>action</w:t>
      </w:r>
      <w:r>
        <w:t>.</w:t>
      </w:r>
    </w:p>
    <w:p w14:paraId="16A71885" w14:textId="37C904A2" w:rsidR="005165EB" w:rsidRPr="004749E2" w:rsidRDefault="005165EB" w:rsidP="005165EB">
      <w:pPr>
        <w:rPr>
          <w:b/>
          <w:bCs/>
          <w:sz w:val="26"/>
        </w:rPr>
      </w:pPr>
      <w:r>
        <w:rPr>
          <w:rStyle w:val="Style13ptBold"/>
        </w:rPr>
        <w:t xml:space="preserve">JMP </w:t>
      </w:r>
      <w:r w:rsidR="004749E2">
        <w:rPr>
          <w:rStyle w:val="Style13ptBold"/>
        </w:rPr>
        <w:t>’</w:t>
      </w:r>
      <w:r>
        <w:rPr>
          <w:rStyle w:val="Style13ptBold"/>
        </w:rPr>
        <w:t>21</w:t>
      </w:r>
      <w:r w:rsidR="004749E2">
        <w:rPr>
          <w:rStyle w:val="Style13ptBold"/>
        </w:rPr>
        <w:t xml:space="preserve"> </w:t>
      </w:r>
      <w:r w:rsidRPr="00256204">
        <w:t xml:space="preserve">[Joshua Moufawad-Paul, PhD, philosophy @ York University. 08/15/2021. “Reflections about ‘On Necrocapitalism’”, Medium. </w:t>
      </w:r>
      <w:hyperlink r:id="rId8" w:history="1">
        <w:r w:rsidRPr="00256204">
          <w:rPr>
            <w:rStyle w:val="Hyperlink"/>
          </w:rPr>
          <w:t>https://medium.com/@j.moufawadpaul/reflections-about-on-necrocapitalism-e1ea9b61e05a</w:t>
        </w:r>
      </w:hyperlink>
      <w:r w:rsidRPr="00256204">
        <w:t xml:space="preserve">] </w:t>
      </w:r>
    </w:p>
    <w:p w14:paraId="23645274" w14:textId="77777777" w:rsidR="005165EB" w:rsidRPr="0062398D" w:rsidRDefault="005165EB" w:rsidP="005165EB">
      <w:pPr>
        <w:rPr>
          <w:sz w:val="12"/>
        </w:rPr>
      </w:pPr>
      <w:r w:rsidRPr="002452B4">
        <w:rPr>
          <w:rStyle w:val="StyleUnderline"/>
        </w:rPr>
        <w:t>The term “necrocapitalism” is one that has had a variety of coinings and recoinings since its first appearance</w:t>
      </w:r>
      <w:r w:rsidRPr="0062398D">
        <w:rPr>
          <w:sz w:val="12"/>
        </w:rPr>
        <w:t xml:space="preserve"> (at least as far as we could tell) in S.B. Banerjee’s 2008 essay of the same name. </w:t>
      </w:r>
      <w:r w:rsidRPr="002452B4">
        <w:rPr>
          <w:rStyle w:val="StyleUnderline"/>
        </w:rPr>
        <w:t xml:space="preserve">Banerjee used the term to examine structures “of </w:t>
      </w:r>
      <w:r w:rsidRPr="002452B4">
        <w:rPr>
          <w:rStyle w:val="StyleUnderline"/>
          <w:highlight w:val="green"/>
        </w:rPr>
        <w:t>organizational accumulation that involve dispossession and death</w:t>
      </w:r>
      <w:r w:rsidRPr="0062398D">
        <w:rPr>
          <w:sz w:val="12"/>
        </w:rPr>
        <w:t xml:space="preserve">,” </w:t>
      </w:r>
      <w:r w:rsidRPr="002452B4">
        <w:rPr>
          <w:rStyle w:val="StyleUnderline"/>
        </w:rPr>
        <w:t xml:space="preserve">and to our mind it </w:t>
      </w:r>
      <w:r w:rsidRPr="002452B4">
        <w:rPr>
          <w:rStyle w:val="StyleUnderline"/>
          <w:highlight w:val="green"/>
        </w:rPr>
        <w:t>was</w:t>
      </w:r>
      <w:r w:rsidRPr="002452B4">
        <w:rPr>
          <w:rStyle w:val="StyleUnderline"/>
        </w:rPr>
        <w:t xml:space="preserve"> a term that best explained </w:t>
      </w:r>
      <w:r w:rsidRPr="002452B4">
        <w:rPr>
          <w:rStyle w:val="Emphasis"/>
          <w:highlight w:val="green"/>
        </w:rPr>
        <w:t>a permanent characteristic of capitalism</w:t>
      </w:r>
      <w:r w:rsidRPr="0062398D">
        <w:rPr>
          <w:sz w:val="12"/>
        </w:rPr>
        <w:t>. We were not trying to extend Banerjee’s critique, although we noted at the outset that his term was the most appropriate one for our project, but merely using it as synonymous with other terms (such as Sayek Valencia’s “gore capitalism” or Mark Steven’s “splatter capital” or Robert Biel’s “exterminism” or Achille Mbembe’s “necropolitics”) to think the permanent violence of capitalism as it manifested in the time of pandemic.</w:t>
      </w:r>
    </w:p>
    <w:p w14:paraId="5ABBDF17" w14:textId="77777777" w:rsidR="005165EB" w:rsidRPr="0062398D" w:rsidRDefault="005165EB" w:rsidP="005165EB">
      <w:pPr>
        <w:rPr>
          <w:sz w:val="8"/>
          <w:szCs w:val="8"/>
        </w:rPr>
      </w:pPr>
      <w:r w:rsidRPr="0062398D">
        <w:rPr>
          <w:sz w:val="8"/>
          <w:szCs w:val="8"/>
        </w:rPr>
        <w:t>Later we would discover that Kwame Holmes had recoined the term (without any evidence he was aware of Banerjee’s coining just as we were not aware of Holmes’ usage at the time) in his 2017 essay “Necrocapitalism, Or, The Value of Black Death” which examined how the US white middle class’s anxiety over property values was reliant on black death. We encountered this 2017 version of the term around the time our project was nearly finished through the accident of a google search.</w:t>
      </w:r>
    </w:p>
    <w:p w14:paraId="746A62F9" w14:textId="77777777" w:rsidR="005165EB" w:rsidRPr="0062398D" w:rsidRDefault="005165EB" w:rsidP="005165EB">
      <w:pPr>
        <w:rPr>
          <w:sz w:val="12"/>
        </w:rPr>
      </w:pPr>
      <w:r w:rsidRPr="0062398D">
        <w:rPr>
          <w:sz w:val="12"/>
        </w:rPr>
        <w:t xml:space="preserve">Before being even aware of Holmes’ 2017 recoining, though, we encountered another recoining midway through the pandemic and after our project had gathered steam: Mark LeVine used the term (apparently under the assumption he had first thought of the neologism since there was no awareness of the other usages, no awareness even of our serial that had already repopularized it) in “From Neoliberalism to Necrocapitalism in 20 Years”. </w:t>
      </w:r>
      <w:r w:rsidRPr="007460B6">
        <w:rPr>
          <w:rStyle w:val="StyleUnderline"/>
          <w:highlight w:val="green"/>
        </w:rPr>
        <w:t>The problem</w:t>
      </w:r>
      <w:r w:rsidRPr="002452B4">
        <w:rPr>
          <w:rStyle w:val="StyleUnderline"/>
        </w:rPr>
        <w:t xml:space="preserve"> with LeVine’s version of the term</w:t>
      </w:r>
      <w:r w:rsidRPr="0062398D">
        <w:rPr>
          <w:sz w:val="12"/>
        </w:rPr>
        <w:t xml:space="preserve">, however, </w:t>
      </w:r>
      <w:r w:rsidRPr="007460B6">
        <w:rPr>
          <w:rStyle w:val="StyleUnderline"/>
          <w:highlight w:val="green"/>
        </w:rPr>
        <w:t>was</w:t>
      </w:r>
      <w:r w:rsidRPr="002452B4">
        <w:rPr>
          <w:rStyle w:val="StyleUnderline"/>
        </w:rPr>
        <w:t xml:space="preserve"> that he was using it to do precisely what we had warned against</w:t>
      </w:r>
      <w:r w:rsidRPr="0062398D">
        <w:rPr>
          <w:sz w:val="12"/>
        </w:rPr>
        <w:t xml:space="preserve">: </w:t>
      </w:r>
      <w:r w:rsidRPr="002452B4">
        <w:rPr>
          <w:rStyle w:val="StyleUnderline"/>
          <w:highlight w:val="green"/>
        </w:rPr>
        <w:t>to imagine</w:t>
      </w:r>
      <w:r w:rsidRPr="002452B4">
        <w:rPr>
          <w:rStyle w:val="StyleUnderline"/>
        </w:rPr>
        <w:t xml:space="preserve"> that capitalism had entered </w:t>
      </w:r>
      <w:r w:rsidRPr="002452B4">
        <w:rPr>
          <w:rStyle w:val="StyleUnderline"/>
          <w:highlight w:val="green"/>
        </w:rPr>
        <w:t>a new phase</w:t>
      </w:r>
      <w:r w:rsidRPr="0062398D">
        <w:rPr>
          <w:sz w:val="12"/>
        </w:rPr>
        <w:t>––no longer “neoliberal” but instead “necrocapitalist”––</w:t>
      </w:r>
      <w:r w:rsidRPr="002452B4">
        <w:rPr>
          <w:rStyle w:val="StyleUnderline"/>
          <w:highlight w:val="green"/>
        </w:rPr>
        <w:t>rather than realize</w:t>
      </w:r>
      <w:r w:rsidRPr="002452B4">
        <w:rPr>
          <w:rStyle w:val="StyleUnderline"/>
        </w:rPr>
        <w:t xml:space="preserve"> that </w:t>
      </w:r>
      <w:r w:rsidRPr="002452B4">
        <w:rPr>
          <w:rStyle w:val="Emphasis"/>
          <w:highlight w:val="green"/>
        </w:rPr>
        <w:t>capitalism has always been necrotic</w:t>
      </w:r>
      <w:r w:rsidRPr="0062398D">
        <w:rPr>
          <w:sz w:val="12"/>
        </w:rPr>
        <w:t>.</w:t>
      </w:r>
    </w:p>
    <w:p w14:paraId="3063E0B2" w14:textId="77777777" w:rsidR="005165EB" w:rsidRPr="0062398D" w:rsidRDefault="005165EB" w:rsidP="005165EB">
      <w:pPr>
        <w:rPr>
          <w:sz w:val="12"/>
        </w:rPr>
      </w:pPr>
      <w:r w:rsidRPr="0062398D">
        <w:rPr>
          <w:sz w:val="12"/>
        </w:rPr>
        <w:t xml:space="preserve">As Marx noted in Capital, </w:t>
      </w:r>
      <w:r w:rsidRPr="009A19F6">
        <w:rPr>
          <w:rStyle w:val="StyleUnderline"/>
          <w:highlight w:val="green"/>
        </w:rPr>
        <w:t>the</w:t>
      </w:r>
      <w:r w:rsidRPr="002452B4">
        <w:rPr>
          <w:rStyle w:val="StyleUnderline"/>
        </w:rPr>
        <w:t xml:space="preserve"> so-called </w:t>
      </w:r>
      <w:r w:rsidRPr="009A19F6">
        <w:rPr>
          <w:rStyle w:val="StyleUnderline"/>
          <w:highlight w:val="green"/>
        </w:rPr>
        <w:t>“rosy dawn”</w:t>
      </w:r>
      <w:r w:rsidRPr="002452B4">
        <w:rPr>
          <w:rStyle w:val="StyleUnderline"/>
        </w:rPr>
        <w:t xml:space="preserve"> of capitalism </w:t>
      </w:r>
      <w:r w:rsidRPr="009A19F6">
        <w:rPr>
          <w:rStyle w:val="StyleUnderline"/>
          <w:highlight w:val="green"/>
        </w:rPr>
        <w:t>was</w:t>
      </w:r>
      <w:r w:rsidRPr="002452B4">
        <w:rPr>
          <w:rStyle w:val="StyleUnderline"/>
        </w:rPr>
        <w:t xml:space="preserve"> one of </w:t>
      </w:r>
      <w:r w:rsidRPr="009A19F6">
        <w:rPr>
          <w:rStyle w:val="StyleUnderline"/>
          <w:highlight w:val="green"/>
        </w:rPr>
        <w:t>brutal</w:t>
      </w:r>
      <w:r w:rsidRPr="002452B4">
        <w:rPr>
          <w:rStyle w:val="StyleUnderline"/>
        </w:rPr>
        <w:t xml:space="preserve"> violence</w:t>
      </w:r>
      <w:r w:rsidRPr="0062398D">
        <w:rPr>
          <w:sz w:val="12"/>
        </w:rPr>
        <w:t xml:space="preserve">. Silvia Federici referred to the period of capitalism’s emergence as “an immense concentration camp.” </w:t>
      </w:r>
      <w:r w:rsidRPr="009A19F6">
        <w:rPr>
          <w:rStyle w:val="StyleUnderline"/>
        </w:rPr>
        <w:t>And there has never been any period where capitalism</w:t>
      </w:r>
      <w:r w:rsidRPr="0062398D">
        <w:rPr>
          <w:sz w:val="12"/>
        </w:rPr>
        <w:t xml:space="preserve">, </w:t>
      </w:r>
      <w:r w:rsidRPr="009A19F6">
        <w:rPr>
          <w:rStyle w:val="StyleUnderline"/>
          <w:highlight w:val="green"/>
        </w:rPr>
        <w:t>with</w:t>
      </w:r>
      <w:r w:rsidRPr="009A19F6">
        <w:rPr>
          <w:rStyle w:val="StyleUnderline"/>
        </w:rPr>
        <w:t xml:space="preserve"> its ongoing </w:t>
      </w:r>
      <w:r w:rsidRPr="009A19F6">
        <w:rPr>
          <w:rStyle w:val="StyleUnderline"/>
          <w:highlight w:val="green"/>
        </w:rPr>
        <w:t>connection to settler-colonialism and imperialism</w:t>
      </w:r>
      <w:r w:rsidRPr="0062398D">
        <w:rPr>
          <w:sz w:val="12"/>
        </w:rPr>
        <w:t xml:space="preserve">, </w:t>
      </w:r>
      <w:r w:rsidRPr="009A19F6">
        <w:rPr>
          <w:rStyle w:val="StyleUnderline"/>
        </w:rPr>
        <w:t>when capitalism was not necrocapitalism</w:t>
      </w:r>
      <w:r w:rsidRPr="0062398D">
        <w:rPr>
          <w:sz w:val="12"/>
        </w:rPr>
        <w:t>. Neoliberalism was no exception: with every shift in its market deployment, with every costume it has chosen to wear, the same characteristic of immeasurable violence has persisted. A system based on exploitation, on the law of capitalist accumulation, can be nothing but necrocapitalism. When we fail to grasp this reality, then we end up hoping for a return to a kinder/gentler capitalism that has only ever existed in bourgeois mythology and for some people but at the expense of most of the world.</w:t>
      </w:r>
    </w:p>
    <w:p w14:paraId="02AFD86C" w14:textId="77777777" w:rsidR="005165EB" w:rsidRPr="0062398D" w:rsidRDefault="005165EB" w:rsidP="005165EB">
      <w:pPr>
        <w:rPr>
          <w:sz w:val="12"/>
        </w:rPr>
      </w:pPr>
      <w:r w:rsidRPr="0062398D">
        <w:rPr>
          <w:sz w:val="12"/>
        </w:rPr>
        <w:t xml:space="preserve">In any case, what these multiple coinings of the term perhaps reveal is the inescapable revelation that capitalism means death and has always meant death. </w:t>
      </w:r>
      <w:r w:rsidRPr="009A19F6">
        <w:rPr>
          <w:rStyle w:val="StyleUnderline"/>
          <w:highlight w:val="green"/>
        </w:rPr>
        <w:t>If</w:t>
      </w:r>
      <w:r w:rsidRPr="009A19F6">
        <w:rPr>
          <w:rStyle w:val="StyleUnderline"/>
        </w:rPr>
        <w:t xml:space="preserve"> the hideous mismanagement of </w:t>
      </w:r>
      <w:r w:rsidRPr="009A19F6">
        <w:rPr>
          <w:rStyle w:val="StyleUnderline"/>
          <w:highlight w:val="green"/>
        </w:rPr>
        <w:t>the pandemic</w:t>
      </w:r>
      <w:r w:rsidRPr="009A19F6">
        <w:rPr>
          <w:rStyle w:val="StyleUnderline"/>
        </w:rPr>
        <w:t xml:space="preserve"> by the most powerful capitalist nation-states </w:t>
      </w:r>
      <w:r w:rsidRPr="009A19F6">
        <w:rPr>
          <w:rStyle w:val="StyleUnderline"/>
          <w:highlight w:val="green"/>
        </w:rPr>
        <w:t>did not emphasize this</w:t>
      </w:r>
      <w:r w:rsidRPr="009A19F6">
        <w:rPr>
          <w:rStyle w:val="StyleUnderline"/>
        </w:rPr>
        <w:t xml:space="preserve"> truth</w:t>
      </w:r>
      <w:r w:rsidRPr="0062398D">
        <w:rPr>
          <w:sz w:val="12"/>
        </w:rPr>
        <w:t xml:space="preserve">, </w:t>
      </w:r>
      <w:r w:rsidRPr="009A19F6">
        <w:rPr>
          <w:rStyle w:val="StyleUnderline"/>
        </w:rPr>
        <w:t xml:space="preserve">then the horrors of capitalist-created </w:t>
      </w:r>
      <w:r w:rsidRPr="009A19F6">
        <w:rPr>
          <w:rStyle w:val="StyleUnderline"/>
          <w:highlight w:val="green"/>
        </w:rPr>
        <w:t>climate change</w:t>
      </w:r>
      <w:r w:rsidRPr="009A19F6">
        <w:rPr>
          <w:rStyle w:val="StyleUnderline"/>
        </w:rPr>
        <w:t xml:space="preserve"> that were reinforced at the end of pandemic</w:t>
      </w:r>
      <w:r w:rsidRPr="0062398D">
        <w:rPr>
          <w:sz w:val="12"/>
        </w:rPr>
        <w:t xml:space="preserve"> (record heat waves, towns burned to the ground, an ocean on fire) </w:t>
      </w:r>
      <w:r w:rsidRPr="009A19F6">
        <w:rPr>
          <w:rStyle w:val="StyleUnderline"/>
          <w:highlight w:val="green"/>
        </w:rPr>
        <w:t>should</w:t>
      </w:r>
      <w:r w:rsidRPr="009A19F6">
        <w:rPr>
          <w:rStyle w:val="StyleUnderline"/>
        </w:rPr>
        <w:t xml:space="preserve"> surely </w:t>
      </w:r>
      <w:r w:rsidRPr="009A19F6">
        <w:rPr>
          <w:rStyle w:val="StyleUnderline"/>
          <w:highlight w:val="green"/>
        </w:rPr>
        <w:t>tell anyone</w:t>
      </w:r>
      <w:r w:rsidRPr="009A19F6">
        <w:rPr>
          <w:rStyle w:val="StyleUnderline"/>
        </w:rPr>
        <w:t xml:space="preserve"> who is not staring at the figurative shadows on the wall in Plato’s story of the cave that </w:t>
      </w:r>
      <w:r w:rsidRPr="009A19F6">
        <w:rPr>
          <w:rStyle w:val="Emphasis"/>
          <w:highlight w:val="green"/>
        </w:rPr>
        <w:t>capitalism has orientated our entire species towards death</w:t>
      </w:r>
      <w:r w:rsidRPr="0062398D">
        <w:rPr>
          <w:sz w:val="12"/>
        </w:rPr>
        <w:t>.</w:t>
      </w:r>
    </w:p>
    <w:p w14:paraId="2F0E4CDA" w14:textId="77777777" w:rsidR="005165EB" w:rsidRPr="0062398D" w:rsidRDefault="005165EB" w:rsidP="005165EB">
      <w:pPr>
        <w:rPr>
          <w:sz w:val="8"/>
          <w:szCs w:val="8"/>
        </w:rPr>
      </w:pPr>
      <w:r w:rsidRPr="0062398D">
        <w:rPr>
          <w:sz w:val="8"/>
          <w:szCs w:val="8"/>
        </w:rPr>
        <w:t>A collective writing project, especially if it is political, is a greatly informative experience. It reminds those involved that writing is a social process, that we are not isolated unique authors. The myth of the singular authorial voice is immediately undermined because everyone is aware that there is not a single authority. A written work is always a conversation, even when authors pretend it is not, and a collectively written work cannot avoid this truism.</w:t>
      </w:r>
    </w:p>
    <w:p w14:paraId="52A701B7" w14:textId="77777777" w:rsidR="005165EB" w:rsidRPr="0062398D" w:rsidRDefault="005165EB" w:rsidP="005165EB">
      <w:pPr>
        <w:rPr>
          <w:sz w:val="8"/>
          <w:szCs w:val="8"/>
        </w:rPr>
      </w:pPr>
      <w:r w:rsidRPr="0062398D">
        <w:rPr>
          <w:sz w:val="8"/>
          <w:szCs w:val="8"/>
        </w:rPr>
        <w:t>There have been, of course, many attempted collective writing projects that have fallen apart because those involved could not work with each other. These are also informative because they teach us of the ways in which bourgeois/petty-bourgeois individualism can get in the way of cooperation. Thankfully, we did not have this problem with On Necrocapitalism. For myself, at least, it was a joy to participate in a year long writing conversation with the other participants. I learned so much from their contributions, and how successive entries forced me to think and write when it was my turn to write. Different skills and perspectives were brought to the figurative table, and there were those wondrous times when it felt like multiple thought was condensing to a unity––where I saw others write the same things I would have wanted to write, or draw on the same material I had planned to draw on––and thus the project that I once worried could devolve into chaos before imploding actually thrived.</w:t>
      </w:r>
    </w:p>
    <w:p w14:paraId="6BF9B500" w14:textId="77777777" w:rsidR="005165EB" w:rsidRPr="0062398D" w:rsidRDefault="005165EB" w:rsidP="005165EB">
      <w:pPr>
        <w:rPr>
          <w:sz w:val="8"/>
          <w:szCs w:val="8"/>
        </w:rPr>
      </w:pPr>
      <w:r w:rsidRPr="0062398D">
        <w:rPr>
          <w:sz w:val="8"/>
          <w:szCs w:val="8"/>
        </w:rPr>
        <w:t>Personally speaking, I enjoy writing. It is one of the small joys of my life, a meditative activity where I actively think through problematics or just work out the general frustration of existence. I have never believed it exists in a void, because it is always a response and contribution to the social process(es) to which I belong. Such a joy is always conditioned by conversations I have with my partner, friends, colleagues, and comrades. I work out ideas in conversation and debate, I assess and reassess what I have written with those close to me. Hence, collaborative and collective writing is something I have tried to make space for.</w:t>
      </w:r>
    </w:p>
    <w:p w14:paraId="65A1B3F0" w14:textId="77777777" w:rsidR="005165EB" w:rsidRPr="0062398D" w:rsidRDefault="005165EB" w:rsidP="005165EB">
      <w:pPr>
        <w:rPr>
          <w:sz w:val="8"/>
          <w:szCs w:val="8"/>
        </w:rPr>
      </w:pPr>
      <w:r w:rsidRPr="0062398D">
        <w:rPr>
          <w:sz w:val="8"/>
          <w:szCs w:val="8"/>
        </w:rPr>
        <w:t>Years before this project I worked with Benjanun Sriduangkaew on Methods Devour Themselves, and I learned and grew as a writer and thinker. So working with even more authors to create a chain book was another chance to grow. There is a dynamism in collaborative and collective writing that does not exist, at least not to the same level, when you work on something as the sole author. Although one is not truly alone in a single authored work (due to the social processes one is a member of), there is sometimes a feeling of loneliness, of being shut up in one’s own head, that we often encounter. And while it is the case that sometimes I appreciate these solitary moments of communion, being part of something bigger than oneself is a great feeling. Which should be, of course, why we ought to participate in political movements or revolutionary parties. To become a partisan rather than an individual apart.</w:t>
      </w:r>
    </w:p>
    <w:p w14:paraId="0780F09B" w14:textId="77777777" w:rsidR="005165EB" w:rsidRPr="0062398D" w:rsidRDefault="005165EB" w:rsidP="005165EB">
      <w:pPr>
        <w:rPr>
          <w:sz w:val="12"/>
        </w:rPr>
      </w:pPr>
      <w:r w:rsidRPr="0062398D">
        <w:rPr>
          <w:sz w:val="12"/>
        </w:rPr>
        <w:t xml:space="preserve">And when we write together, just as when we work and organize together, we resubjectivize ourselves into collective beings. We learn from each other, we learn to respect each other, we hopefully figure out how to kill the bourgeois individual within us. Which, in the case of On Necrocapitalism, should be a very meaningful practice. For </w:t>
      </w:r>
      <w:r w:rsidRPr="009A19F6">
        <w:rPr>
          <w:rStyle w:val="StyleUnderline"/>
        </w:rPr>
        <w:t xml:space="preserve">if there is a </w:t>
      </w:r>
      <w:r w:rsidRPr="009A19F6">
        <w:rPr>
          <w:rStyle w:val="StyleUnderline"/>
          <w:highlight w:val="green"/>
        </w:rPr>
        <w:t>hope of escaping</w:t>
      </w:r>
      <w:r w:rsidRPr="009A19F6">
        <w:rPr>
          <w:rStyle w:val="StyleUnderline"/>
        </w:rPr>
        <w:t xml:space="preserve"> the nightmare logic of capitalism then it </w:t>
      </w:r>
      <w:r w:rsidRPr="009A19F6">
        <w:rPr>
          <w:rStyle w:val="StyleUnderline"/>
          <w:highlight w:val="green"/>
        </w:rPr>
        <w:t>lies in</w:t>
      </w:r>
      <w:r w:rsidRPr="009A19F6">
        <w:rPr>
          <w:rStyle w:val="StyleUnderline"/>
        </w:rPr>
        <w:t xml:space="preserve"> </w:t>
      </w:r>
      <w:r w:rsidRPr="009A19F6">
        <w:rPr>
          <w:rStyle w:val="Emphasis"/>
        </w:rPr>
        <w:t xml:space="preserve">studious, structured, and </w:t>
      </w:r>
      <w:r w:rsidRPr="009A19F6">
        <w:rPr>
          <w:rStyle w:val="Emphasis"/>
          <w:highlight w:val="green"/>
        </w:rPr>
        <w:t>collective</w:t>
      </w:r>
      <w:r w:rsidRPr="009A19F6">
        <w:rPr>
          <w:rStyle w:val="Emphasis"/>
        </w:rPr>
        <w:t xml:space="preserve"> partisan </w:t>
      </w:r>
      <w:r w:rsidRPr="009A19F6">
        <w:rPr>
          <w:rStyle w:val="Emphasis"/>
          <w:highlight w:val="green"/>
        </w:rPr>
        <w:t>organizing</w:t>
      </w:r>
      <w:r w:rsidRPr="0062398D">
        <w:rPr>
          <w:sz w:val="12"/>
        </w:rPr>
        <w:t>.</w:t>
      </w:r>
    </w:p>
    <w:p w14:paraId="789B2BCB" w14:textId="77777777" w:rsidR="005165EB" w:rsidRPr="0062398D" w:rsidRDefault="005165EB" w:rsidP="005165EB">
      <w:pPr>
        <w:rPr>
          <w:sz w:val="8"/>
          <w:szCs w:val="8"/>
        </w:rPr>
      </w:pPr>
      <w:r w:rsidRPr="0062398D">
        <w:rPr>
          <w:sz w:val="8"/>
          <w:szCs w:val="8"/>
        </w:rPr>
        <w:t>By the time we concluded the project, embarked on editing, and prepared to draft a conclusion the revelations of the mass graves in former Canadian residential schools were being broadcasted by mainstream media. These of course were not truly “revelations”, since Indigenous survivors had long argued that such graves existed and the Truth and Reconciliation Report about residential schools had indicated such, but they were finally being excavated. The initial death count of 215 buried children grew to the 1000s as new graves were unearthed at different sites. A combination of performative liberal crocodile tails and conservative denialism proliferated.</w:t>
      </w:r>
    </w:p>
    <w:p w14:paraId="73EC0181" w14:textId="77777777" w:rsidR="005165EB" w:rsidRPr="0062398D" w:rsidRDefault="005165EB" w:rsidP="005165EB">
      <w:pPr>
        <w:rPr>
          <w:sz w:val="12"/>
        </w:rPr>
      </w:pPr>
      <w:r w:rsidRPr="009A19F6">
        <w:rPr>
          <w:rStyle w:val="StyleUnderline"/>
        </w:rPr>
        <w:lastRenderedPageBreak/>
        <w:t xml:space="preserve">If there is one thing </w:t>
      </w:r>
      <w:r w:rsidRPr="009A19F6">
        <w:rPr>
          <w:rStyle w:val="StyleUnderline"/>
          <w:highlight w:val="green"/>
        </w:rPr>
        <w:t>the</w:t>
      </w:r>
      <w:r w:rsidRPr="009A19F6">
        <w:rPr>
          <w:rStyle w:val="StyleUnderline"/>
        </w:rPr>
        <w:t xml:space="preserve"> world’s </w:t>
      </w:r>
      <w:r w:rsidRPr="009A19F6">
        <w:rPr>
          <w:rStyle w:val="StyleUnderline"/>
          <w:highlight w:val="green"/>
        </w:rPr>
        <w:t>most powerful capitalist nation-states</w:t>
      </w:r>
      <w:r w:rsidRPr="0062398D">
        <w:rPr>
          <w:sz w:val="12"/>
        </w:rPr>
        <w:t>––</w:t>
      </w:r>
      <w:r w:rsidRPr="009A19F6">
        <w:rPr>
          <w:rStyle w:val="StyleUnderline"/>
        </w:rPr>
        <w:t>those social formations whose current power rests on a history of settler-colonial and imperial violence</w:t>
      </w:r>
      <w:r w:rsidRPr="0062398D">
        <w:rPr>
          <w:sz w:val="12"/>
        </w:rPr>
        <w:t>––</w:t>
      </w:r>
      <w:r w:rsidRPr="009A19F6">
        <w:rPr>
          <w:rStyle w:val="StyleUnderline"/>
          <w:highlight w:val="green"/>
        </w:rPr>
        <w:t>are good at</w:t>
      </w:r>
      <w:r w:rsidRPr="0062398D">
        <w:rPr>
          <w:sz w:val="12"/>
        </w:rPr>
        <w:t xml:space="preserve">, </w:t>
      </w:r>
      <w:r w:rsidRPr="009A19F6">
        <w:rPr>
          <w:rStyle w:val="StyleUnderline"/>
        </w:rPr>
        <w:t xml:space="preserve">it’s being able to generate various forms of </w:t>
      </w:r>
      <w:r w:rsidRPr="009A19F6">
        <w:rPr>
          <w:rStyle w:val="StyleUnderline"/>
          <w:highlight w:val="green"/>
        </w:rPr>
        <w:t>denial</w:t>
      </w:r>
      <w:r w:rsidRPr="009A19F6">
        <w:rPr>
          <w:rStyle w:val="StyleUnderline"/>
        </w:rPr>
        <w:t xml:space="preserve"> even in the face of overwhelming evidence</w:t>
      </w:r>
      <w:r w:rsidRPr="0062398D">
        <w:rPr>
          <w:sz w:val="12"/>
        </w:rPr>
        <w:t xml:space="preserve">. On the one hand, the denial functions in the grossest manner: the refusal to even consider, for example, the history of slavery in the US as essential to the identity of the US––the censure of the 1619 project, the anger over so-called “Critical Race Theory”, and the legal mandate to prevent any talk of the history of US white supremacy. On the other hand, there is that denial that comes from blaming the unavoidable facts on a reified history: this violence happened in the past because of some bad actors, these bad actors were just products of their time, the present has nothing to with such bad actors. </w:t>
      </w:r>
      <w:r w:rsidRPr="009A19F6">
        <w:rPr>
          <w:rStyle w:val="StyleUnderline"/>
        </w:rPr>
        <w:t>In both cases</w:t>
      </w:r>
      <w:r w:rsidRPr="0062398D">
        <w:rPr>
          <w:sz w:val="12"/>
        </w:rPr>
        <w:t xml:space="preserve">, and this is what we found extremely interesting in our project, </w:t>
      </w:r>
      <w:r w:rsidRPr="009A19F6">
        <w:rPr>
          <w:rStyle w:val="StyleUnderline"/>
        </w:rPr>
        <w:t xml:space="preserve">the </w:t>
      </w:r>
      <w:r w:rsidRPr="009A19F6">
        <w:rPr>
          <w:rStyle w:val="StyleUnderline"/>
          <w:highlight w:val="green"/>
        </w:rPr>
        <w:t>ongoing</w:t>
      </w:r>
      <w:r w:rsidRPr="009A19F6">
        <w:rPr>
          <w:rStyle w:val="StyleUnderline"/>
        </w:rPr>
        <w:t xml:space="preserve"> and unavoidable </w:t>
      </w:r>
      <w:r w:rsidRPr="009A19F6">
        <w:rPr>
          <w:rStyle w:val="StyleUnderline"/>
          <w:highlight w:val="green"/>
        </w:rPr>
        <w:t>violence</w:t>
      </w:r>
      <w:r w:rsidRPr="009A19F6">
        <w:rPr>
          <w:rStyle w:val="StyleUnderline"/>
        </w:rPr>
        <w:t xml:space="preserve"> of multiple capitalist states of affairs </w:t>
      </w:r>
      <w:r w:rsidRPr="007460B6">
        <w:rPr>
          <w:rStyle w:val="StyleUnderline"/>
          <w:highlight w:val="green"/>
        </w:rPr>
        <w:t xml:space="preserve">is projected </w:t>
      </w:r>
      <w:r w:rsidRPr="009A19F6">
        <w:rPr>
          <w:rStyle w:val="StyleUnderline"/>
          <w:highlight w:val="green"/>
        </w:rPr>
        <w:t>on</w:t>
      </w:r>
      <w:r w:rsidRPr="009A19F6">
        <w:rPr>
          <w:rStyle w:val="StyleUnderline"/>
        </w:rPr>
        <w:t xml:space="preserve"> capitalism’s other</w:t>
      </w:r>
      <w:r w:rsidRPr="0062398D">
        <w:rPr>
          <w:sz w:val="12"/>
        </w:rPr>
        <w:t xml:space="preserve">: </w:t>
      </w:r>
      <w:r w:rsidRPr="009A19F6">
        <w:rPr>
          <w:rStyle w:val="StyleUnderline"/>
        </w:rPr>
        <w:t xml:space="preserve">it is </w:t>
      </w:r>
      <w:r w:rsidRPr="009A19F6">
        <w:rPr>
          <w:rStyle w:val="Emphasis"/>
          <w:highlight w:val="green"/>
        </w:rPr>
        <w:t>the anti-capitalists</w:t>
      </w:r>
      <w:r w:rsidRPr="0062398D">
        <w:rPr>
          <w:sz w:val="12"/>
        </w:rPr>
        <w:t xml:space="preserve">, </w:t>
      </w:r>
      <w:r w:rsidRPr="009A19F6">
        <w:rPr>
          <w:rStyle w:val="StyleUnderline"/>
        </w:rPr>
        <w:t>particularly the history of communism</w:t>
      </w:r>
      <w:r w:rsidRPr="0062398D">
        <w:rPr>
          <w:sz w:val="12"/>
        </w:rPr>
        <w:t xml:space="preserve">, </w:t>
      </w:r>
      <w:r w:rsidRPr="009A19F6">
        <w:rPr>
          <w:rStyle w:val="StyleUnderline"/>
        </w:rPr>
        <w:t>that are guilty of the greatest evil</w:t>
      </w:r>
      <w:r w:rsidRPr="0062398D">
        <w:rPr>
          <w:sz w:val="12"/>
        </w:rPr>
        <w:t>; ignore the actual history of capitalism and its vast graveyard, focus instead on the cold war propaganda that is in fact a psychological projection of the worst excesses of capitalism!</w:t>
      </w:r>
    </w:p>
    <w:p w14:paraId="4002AE52" w14:textId="77777777" w:rsidR="005165EB" w:rsidRPr="0062398D" w:rsidRDefault="005165EB" w:rsidP="005165EB">
      <w:pPr>
        <w:rPr>
          <w:sz w:val="12"/>
        </w:rPr>
      </w:pPr>
      <w:r w:rsidRPr="0062398D">
        <w:rPr>
          <w:sz w:val="12"/>
        </w:rPr>
        <w:t xml:space="preserve">So how is it, in the midst of a pandemic that was clearly mismanaged by the most powerful capitalist nation-states, that people are still willing to believe that capitalism is “the best of the worse” despite all empirical evidence to the contrary? This was indeed an implicit question in our project. </w:t>
      </w:r>
      <w:r w:rsidRPr="009A19F6">
        <w:rPr>
          <w:rStyle w:val="StyleUnderline"/>
          <w:highlight w:val="green"/>
        </w:rPr>
        <w:t>The capitalist imaginary has</w:t>
      </w:r>
      <w:r w:rsidRPr="009A19F6">
        <w:rPr>
          <w:rStyle w:val="StyleUnderline"/>
        </w:rPr>
        <w:t xml:space="preserve"> a </w:t>
      </w:r>
      <w:r w:rsidRPr="009A19F6">
        <w:rPr>
          <w:rStyle w:val="StyleUnderline"/>
          <w:highlight w:val="green"/>
        </w:rPr>
        <w:t>powerful purchase</w:t>
      </w:r>
      <w:r w:rsidRPr="009A19F6">
        <w:rPr>
          <w:rStyle w:val="StyleUnderline"/>
        </w:rPr>
        <w:t xml:space="preserve"> on our thoughts</w:t>
      </w:r>
      <w:r w:rsidRPr="0062398D">
        <w:rPr>
          <w:sz w:val="12"/>
        </w:rPr>
        <w:t xml:space="preserve">, </w:t>
      </w:r>
      <w:r w:rsidRPr="009A19F6">
        <w:rPr>
          <w:rStyle w:val="StyleUnderline"/>
          <w:highlight w:val="green"/>
        </w:rPr>
        <w:t>even when</w:t>
      </w:r>
      <w:r w:rsidRPr="009A19F6">
        <w:rPr>
          <w:rStyle w:val="StyleUnderline"/>
        </w:rPr>
        <w:t xml:space="preserve"> it is constantly </w:t>
      </w:r>
      <w:r w:rsidRPr="009A19F6">
        <w:rPr>
          <w:rStyle w:val="StyleUnderline"/>
          <w:highlight w:val="green"/>
        </w:rPr>
        <w:t>revealing</w:t>
      </w:r>
      <w:r w:rsidRPr="009A19F6">
        <w:rPr>
          <w:rStyle w:val="StyleUnderline"/>
        </w:rPr>
        <w:t xml:space="preserve"> itself to mean </w:t>
      </w:r>
      <w:r w:rsidRPr="009A19F6">
        <w:rPr>
          <w:rStyle w:val="StyleUnderline"/>
          <w:highlight w:val="green"/>
        </w:rPr>
        <w:t>the death of our species</w:t>
      </w:r>
      <w:r w:rsidRPr="0062398D">
        <w:rPr>
          <w:sz w:val="12"/>
        </w:rPr>
        <w:t xml:space="preserve">. Part of the work of anti-capitalist writers and artists has always been to reveal the truth behind this imaginary, to dispel the ideological fog that functions to normalize capitalist business as usual so as to emphasize that the horrendous violence––what Fanon called “an avalanche of murders”––is this business as usual. </w:t>
      </w:r>
      <w:r w:rsidRPr="009A19F6">
        <w:rPr>
          <w:rStyle w:val="StyleUnderline"/>
        </w:rPr>
        <w:t>While the most oppressed and exploited know this fact instinctively</w:t>
      </w:r>
      <w:r w:rsidRPr="0062398D">
        <w:rPr>
          <w:sz w:val="12"/>
        </w:rPr>
        <w:t xml:space="preserve">, </w:t>
      </w:r>
      <w:r w:rsidRPr="009A19F6">
        <w:rPr>
          <w:rStyle w:val="StyleUnderline"/>
        </w:rPr>
        <w:t xml:space="preserve">the imaginary is such that </w:t>
      </w:r>
      <w:r w:rsidRPr="009A19F6">
        <w:rPr>
          <w:rStyle w:val="StyleUnderline"/>
          <w:highlight w:val="green"/>
        </w:rPr>
        <w:t>it is easier to</w:t>
      </w:r>
      <w:r w:rsidRPr="009A19F6">
        <w:rPr>
          <w:rStyle w:val="StyleUnderline"/>
        </w:rPr>
        <w:t xml:space="preserve"> think the violence is not baked into the system itself</w:t>
      </w:r>
      <w:r w:rsidRPr="0062398D">
        <w:rPr>
          <w:sz w:val="12"/>
        </w:rPr>
        <w:t xml:space="preserve"> (there is a trend in the US and Canada, for example, of seeing racism as an additive problem that prevents capitalism from being truly “democratic” rather than understanding that it is intrinsic to capitalism) </w:t>
      </w:r>
      <w:r w:rsidRPr="009A19F6">
        <w:rPr>
          <w:rStyle w:val="StyleUnderline"/>
        </w:rPr>
        <w:t>or</w:t>
      </w:r>
      <w:r w:rsidRPr="0062398D">
        <w:rPr>
          <w:sz w:val="12"/>
        </w:rPr>
        <w:t xml:space="preserve">, </w:t>
      </w:r>
      <w:r w:rsidRPr="009A19F6">
        <w:rPr>
          <w:rStyle w:val="StyleUnderline"/>
        </w:rPr>
        <w:t>isolated without a mass movement</w:t>
      </w:r>
      <w:r w:rsidRPr="0062398D">
        <w:rPr>
          <w:sz w:val="12"/>
        </w:rPr>
        <w:t xml:space="preserve">, </w:t>
      </w:r>
      <w:r w:rsidRPr="009A19F6">
        <w:rPr>
          <w:rStyle w:val="StyleUnderline"/>
        </w:rPr>
        <w:t xml:space="preserve">to </w:t>
      </w:r>
      <w:r w:rsidRPr="009A19F6">
        <w:rPr>
          <w:rStyle w:val="StyleUnderline"/>
          <w:highlight w:val="green"/>
        </w:rPr>
        <w:t>opt for nihilism</w:t>
      </w:r>
      <w:r w:rsidRPr="0062398D">
        <w:rPr>
          <w:sz w:val="12"/>
        </w:rPr>
        <w:t>.</w:t>
      </w:r>
    </w:p>
    <w:p w14:paraId="41E64E64" w14:textId="77777777" w:rsidR="005165EB" w:rsidRPr="0062398D" w:rsidRDefault="005165EB" w:rsidP="005165EB">
      <w:pPr>
        <w:rPr>
          <w:sz w:val="12"/>
        </w:rPr>
      </w:pPr>
      <w:r w:rsidRPr="0062398D">
        <w:rPr>
          <w:sz w:val="12"/>
        </w:rPr>
        <w:t xml:space="preserve">Thus, any work that functions to dispel this ideological fog can only go so far. For </w:t>
      </w:r>
      <w:r w:rsidRPr="009A19F6">
        <w:rPr>
          <w:rStyle w:val="StyleUnderline"/>
          <w:highlight w:val="green"/>
        </w:rPr>
        <w:t>what is needed</w:t>
      </w:r>
      <w:r w:rsidRPr="0062398D">
        <w:rPr>
          <w:sz w:val="12"/>
        </w:rPr>
        <w:t xml:space="preserve">, </w:t>
      </w:r>
      <w:r w:rsidRPr="009A19F6">
        <w:rPr>
          <w:rStyle w:val="StyleUnderline"/>
          <w:highlight w:val="green"/>
        </w:rPr>
        <w:t>more than analyses</w:t>
      </w:r>
      <w:r w:rsidRPr="009A19F6">
        <w:rPr>
          <w:rStyle w:val="StyleUnderline"/>
        </w:rPr>
        <w:t xml:space="preserve"> and diatribes about the state of affairs</w:t>
      </w:r>
      <w:r w:rsidRPr="0062398D">
        <w:rPr>
          <w:sz w:val="12"/>
        </w:rPr>
        <w:t xml:space="preserve">, </w:t>
      </w:r>
      <w:r w:rsidRPr="009A19F6">
        <w:rPr>
          <w:rStyle w:val="StyleUnderline"/>
          <w:highlight w:val="green"/>
        </w:rPr>
        <w:t xml:space="preserve">are </w:t>
      </w:r>
      <w:r w:rsidRPr="009A19F6">
        <w:rPr>
          <w:rStyle w:val="Emphasis"/>
          <w:highlight w:val="green"/>
        </w:rPr>
        <w:t>sustainable revolutionary movements</w:t>
      </w:r>
      <w:r w:rsidRPr="009A19F6">
        <w:rPr>
          <w:rStyle w:val="StyleUnderline"/>
        </w:rPr>
        <w:t xml:space="preserve"> that can also provide an alternative to the capitalist imaginary</w:t>
      </w:r>
      <w:r w:rsidRPr="0062398D">
        <w:rPr>
          <w:sz w:val="12"/>
        </w:rPr>
        <w:t>. Such movements can (and have and do!) link “the ruthless criticism of all that exists” with a practice designed to bring about another existence, unleashing another imaginary. The uniqueness of On Necrocapitalism, if it is unique (in a small sense), is that it provided a year’s worth of theoretical journaling against the normalization of the capitalist imaginary––exposing how ludicrous this imaginary was in the face of a pandemic that capitalism could not help but mismanage. Hell, even when vaccines were invented the brakes that capitalist social relations put on medical technology were undeniable: on the one hand an imperialist vaccine apartheid (because Pfizer, Moderna, etc. would rather millions die than lose their patents), and on the other hand a science denialism that capitalist politicians either supported or believed was justifiable because of a warped notion of freedom.</w:t>
      </w:r>
    </w:p>
    <w:p w14:paraId="3B5A1A8F" w14:textId="77777777" w:rsidR="005165EB" w:rsidRPr="0062398D" w:rsidRDefault="005165EB" w:rsidP="005165EB">
      <w:pPr>
        <w:rPr>
          <w:sz w:val="8"/>
          <w:szCs w:val="8"/>
        </w:rPr>
      </w:pPr>
      <w:r w:rsidRPr="0062398D">
        <w:rPr>
          <w:sz w:val="8"/>
          <w:szCs w:val="8"/>
        </w:rPr>
        <w:t>In any case, whatever prolonged/protracted exposure of capitalism’s warped logic that On Necrocapitalism was able to provide is not enough. But, since everyone in the collective was also an organizer, we understood this from the get-go. The project was wagered in the service of anti-capitalist partisan movements. In our first entry we pointed out that we sought to emphasize the aspirations of anti-capitalist movements. In the epilogue we wrote: “This project’s analysis is not enough, which is why it has not pretended to be a replacement for these fragmentary diagnostics [i.e. “biopolitical” and other especial academic analyses] but, instead, a reminder of the living theory of struggle.” And, as should be obvious, “the living theory of struggle” means the theory that originates from and develops within what Marx and Engels called “the real movement which abolishes the present state of things.”</w:t>
      </w:r>
    </w:p>
    <w:p w14:paraId="0AB9BDB0" w14:textId="77777777" w:rsidR="005165EB" w:rsidRPr="0062398D" w:rsidRDefault="005165EB" w:rsidP="005165EB">
      <w:pPr>
        <w:rPr>
          <w:sz w:val="8"/>
          <w:szCs w:val="8"/>
        </w:rPr>
      </w:pPr>
      <w:r w:rsidRPr="0062398D">
        <w:rPr>
          <w:sz w:val="8"/>
          <w:szCs w:val="8"/>
        </w:rPr>
        <w:t>In conclusion, looking back on the entire year of the project during the collective editing process was overwhelming. There was much I had forgotten, events and thoughts about those events that were nearly lost in the spectacle of official policy. So much transpired in those months and it would be easy to forget the immediacy of these events that have been placed within the cantonment of pandemic time. And yet the project preserved this immediacy, especially the anger. So much of bourgeois political philosophy attempts to deny the anger of the oppressed and pursue an abstract logic that is in fact intensely ideological. Fuck that: the politics of the real is immediate, it necessitates polemics, and anyone not outraged by the state of affairs is a collaborator.</w:t>
      </w:r>
    </w:p>
    <w:p w14:paraId="12AEC555" w14:textId="77777777" w:rsidR="005165EB" w:rsidRDefault="005165EB" w:rsidP="005165EB">
      <w:pPr>
        <w:rPr>
          <w:sz w:val="12"/>
        </w:rPr>
      </w:pPr>
      <w:r w:rsidRPr="0062398D">
        <w:rPr>
          <w:sz w:val="12"/>
        </w:rPr>
        <w:t>As we wrote in the conclusion: “</w:t>
      </w:r>
      <w:r w:rsidRPr="009A19F6">
        <w:rPr>
          <w:rStyle w:val="StyleUnderline"/>
        </w:rPr>
        <w:t xml:space="preserve">We must never forget that </w:t>
      </w:r>
      <w:r w:rsidRPr="009A19F6">
        <w:rPr>
          <w:rStyle w:val="StyleUnderline"/>
          <w:highlight w:val="green"/>
        </w:rPr>
        <w:t>capitalism will murder</w:t>
      </w:r>
      <w:r w:rsidRPr="0062398D">
        <w:rPr>
          <w:sz w:val="12"/>
        </w:rPr>
        <w:t xml:space="preserve">, </w:t>
      </w:r>
      <w:r w:rsidRPr="009A19F6">
        <w:rPr>
          <w:rStyle w:val="StyleUnderline"/>
        </w:rPr>
        <w:t>torture</w:t>
      </w:r>
      <w:r w:rsidRPr="0062398D">
        <w:rPr>
          <w:sz w:val="12"/>
        </w:rPr>
        <w:t xml:space="preserve">, </w:t>
      </w:r>
      <w:r w:rsidRPr="009A19F6">
        <w:rPr>
          <w:rStyle w:val="StyleUnderline"/>
          <w:highlight w:val="green"/>
        </w:rPr>
        <w:t>incarcerate</w:t>
      </w:r>
      <w:r w:rsidRPr="0062398D">
        <w:rPr>
          <w:sz w:val="12"/>
        </w:rPr>
        <w:t xml:space="preserve">, </w:t>
      </w:r>
      <w:r w:rsidRPr="009A19F6">
        <w:rPr>
          <w:rStyle w:val="StyleUnderline"/>
          <w:highlight w:val="green"/>
        </w:rPr>
        <w:t>and devour anything</w:t>
      </w:r>
      <w:r w:rsidRPr="009A19F6">
        <w:rPr>
          <w:rStyle w:val="StyleUnderline"/>
        </w:rPr>
        <w:t xml:space="preserve"> and everyone</w:t>
      </w:r>
      <w:r w:rsidRPr="0062398D">
        <w:rPr>
          <w:sz w:val="12"/>
        </w:rPr>
        <w:t>.” And we must also never forget the ways in which people organized, during this pandemic, against state violence and for mutual aid. At the very least On Necrocapitalism functions as a testament of resistance, however limited this resistance was, in a time of capitalist managed medical emergency. If this testament can help in some way, however small, to spur on the development of stronger partisan movements against capitalism, and for a communist imaginary, then so much the better.</w:t>
      </w:r>
    </w:p>
    <w:p w14:paraId="5737AD21" w14:textId="09B23CAF" w:rsidR="002B700B" w:rsidRPr="009341E8" w:rsidRDefault="002B700B" w:rsidP="002B700B">
      <w:pPr>
        <w:pStyle w:val="Heading4"/>
      </w:pPr>
      <w:r>
        <w:t xml:space="preserve">Survivalism is an </w:t>
      </w:r>
      <w:r w:rsidRPr="002C5F39">
        <w:rPr>
          <w:u w:val="single"/>
        </w:rPr>
        <w:t>unsustainable</w:t>
      </w:r>
      <w:r>
        <w:t xml:space="preserve"> and </w:t>
      </w:r>
      <w:r w:rsidRPr="00933367">
        <w:rPr>
          <w:u w:val="single"/>
        </w:rPr>
        <w:t>inaccessible</w:t>
      </w:r>
      <w:r>
        <w:t xml:space="preserve"> starting point for </w:t>
      </w:r>
      <w:r w:rsidRPr="00701AC5">
        <w:rPr>
          <w:u w:val="single"/>
        </w:rPr>
        <w:t>revolutionary change</w:t>
      </w:r>
      <w:r>
        <w:t xml:space="preserve">. The AFF displaces </w:t>
      </w:r>
      <w:r>
        <w:rPr>
          <w:u w:val="single"/>
        </w:rPr>
        <w:t>harm</w:t>
      </w:r>
      <w:r>
        <w:t xml:space="preserve"> and </w:t>
      </w:r>
      <w:r>
        <w:rPr>
          <w:u w:val="single"/>
        </w:rPr>
        <w:t>guilt</w:t>
      </w:r>
      <w:r>
        <w:t xml:space="preserve"> onto individuals for the </w:t>
      </w:r>
      <w:r w:rsidRPr="00A941B1">
        <w:rPr>
          <w:u w:val="single"/>
        </w:rPr>
        <w:t>structural conditions</w:t>
      </w:r>
      <w:r>
        <w:t xml:space="preserve"> produced by </w:t>
      </w:r>
      <w:r w:rsidRPr="0038622B">
        <w:rPr>
          <w:u w:val="single"/>
        </w:rPr>
        <w:t>larger institutions</w:t>
      </w:r>
      <w:r>
        <w:t xml:space="preserve">, preventing any </w:t>
      </w:r>
      <w:r w:rsidRPr="00D966DA">
        <w:rPr>
          <w:u w:val="single"/>
        </w:rPr>
        <w:t>genuine engagement</w:t>
      </w:r>
      <w:r>
        <w:t xml:space="preserve"> with </w:t>
      </w:r>
      <w:r w:rsidR="00256204">
        <w:t>their politic.</w:t>
      </w:r>
    </w:p>
    <w:p w14:paraId="0DF9B551" w14:textId="77777777" w:rsidR="002B700B" w:rsidRPr="00AD1C11" w:rsidRDefault="002B700B" w:rsidP="002B700B">
      <w:r w:rsidRPr="00AD1C11">
        <w:rPr>
          <w:rFonts w:eastAsiaTheme="majorEastAsia" w:cstheme="majorBidi"/>
          <w:b/>
          <w:iCs/>
          <w:sz w:val="26"/>
        </w:rPr>
        <w:t>Washington ‘24</w:t>
      </w:r>
      <w:r w:rsidRPr="00AD1C11">
        <w:t xml:space="preserve"> [Trey Washington, 3-28-2024, "Rest is Not Resistance, and That is OK – Scalawag," Scalawag, https://scalawagmagazine.org/2024/03/rest-is-not-resistance-and-that-is-ok/ Trey Washington is a curious and grief-stricken Black, Queer, rural-Southerner practicing community and world building alongside their comrades in so-called North Carolina</w:t>
      </w:r>
      <w:r>
        <w:t>, s</w:t>
      </w:r>
      <w:r w:rsidRPr="00AD1C11">
        <w:t>pence]</w:t>
      </w:r>
    </w:p>
    <w:p w14:paraId="3FAD8E3C" w14:textId="77777777" w:rsidR="002B700B" w:rsidRPr="008241AB" w:rsidRDefault="002B700B" w:rsidP="002B700B">
      <w:pPr>
        <w:rPr>
          <w:rStyle w:val="StyleUnderline"/>
        </w:rPr>
      </w:pPr>
      <w:r w:rsidRPr="00601348">
        <w:rPr>
          <w:sz w:val="16"/>
        </w:rPr>
        <w:t xml:space="preserve">I received a call around 11 p.m. the night my Gramma died. I immediately knew what the buzzing on my nightstand meant for my world from then on. That knowing prevented me from answering the phone. One, I wanted to hold onto my grandmother for one more night. Two, </w:t>
      </w:r>
      <w:r w:rsidRPr="008241AB">
        <w:rPr>
          <w:rStyle w:val="StyleUnderline"/>
        </w:rPr>
        <w:t>getting on the call meant that I would have to calculate how much time I could afford to take off without overdrafting the PTO I'd banked—one day for sure but two might be pushing it, I thought—which was a task that my spirit rejected outright.</w:t>
      </w:r>
    </w:p>
    <w:p w14:paraId="00367B47" w14:textId="77777777" w:rsidR="002B700B" w:rsidRPr="00601348" w:rsidRDefault="002B700B" w:rsidP="002B700B">
      <w:pPr>
        <w:rPr>
          <w:sz w:val="16"/>
        </w:rPr>
      </w:pPr>
      <w:r w:rsidRPr="00601348">
        <w:rPr>
          <w:sz w:val="16"/>
        </w:rPr>
        <w:lastRenderedPageBreak/>
        <w:t xml:space="preserve">That night, and in the days that followed, </w:t>
      </w:r>
      <w:r w:rsidRPr="008241AB">
        <w:rPr>
          <w:rStyle w:val="StyleUnderline"/>
        </w:rPr>
        <w:t>grief brought me face-to-face with the realization that what I needed</w:t>
      </w:r>
      <w:r w:rsidRPr="00601348">
        <w:rPr>
          <w:sz w:val="16"/>
        </w:rPr>
        <w:t xml:space="preserve"> after my Gramma's passing—</w:t>
      </w:r>
      <w:r w:rsidRPr="008241AB">
        <w:rPr>
          <w:rStyle w:val="StyleUnderline"/>
        </w:rPr>
        <w:t xml:space="preserve">time for myself, rest, connection to others, connection to nature, connection to ritual—had been severed </w:t>
      </w:r>
      <w:r w:rsidRPr="00601348">
        <w:rPr>
          <w:sz w:val="16"/>
        </w:rPr>
        <w:t>at worst and rendered anemic</w:t>
      </w:r>
      <w:r w:rsidRPr="008241AB">
        <w:rPr>
          <w:rStyle w:val="StyleUnderline"/>
        </w:rPr>
        <w:t xml:space="preserve"> by capitalism </w:t>
      </w:r>
      <w:r w:rsidRPr="00601348">
        <w:rPr>
          <w:sz w:val="16"/>
        </w:rPr>
        <w:t xml:space="preserve">at best. </w:t>
      </w:r>
    </w:p>
    <w:p w14:paraId="45240059" w14:textId="77777777" w:rsidR="002B700B" w:rsidRPr="00601348" w:rsidRDefault="002B700B" w:rsidP="002B700B">
      <w:pPr>
        <w:rPr>
          <w:sz w:val="16"/>
        </w:rPr>
      </w:pPr>
      <w:r w:rsidRPr="003D55A1">
        <w:rPr>
          <w:rStyle w:val="Emphasis"/>
          <w:highlight w:val="cyan"/>
        </w:rPr>
        <w:t>I did not choose not to rest. I was robbed of the possibility</w:t>
      </w:r>
      <w:r w:rsidRPr="008241AB">
        <w:rPr>
          <w:rStyle w:val="Emphasis"/>
        </w:rPr>
        <w:t xml:space="preserve"> of even making </w:t>
      </w:r>
      <w:r w:rsidRPr="003D55A1">
        <w:rPr>
          <w:rStyle w:val="Emphasis"/>
          <w:highlight w:val="cyan"/>
        </w:rPr>
        <w:t>that choice by a system that necessitates</w:t>
      </w:r>
      <w:r w:rsidRPr="008241AB">
        <w:rPr>
          <w:rStyle w:val="Emphasis"/>
        </w:rPr>
        <w:t xml:space="preserve"> the maintenance of </w:t>
      </w:r>
      <w:r w:rsidRPr="00601348">
        <w:rPr>
          <w:sz w:val="16"/>
        </w:rPr>
        <w:t xml:space="preserve">two things: my (return to) </w:t>
      </w:r>
      <w:r w:rsidRPr="003D55A1">
        <w:rPr>
          <w:rStyle w:val="Emphasis"/>
          <w:highlight w:val="cyan"/>
        </w:rPr>
        <w:t>labor, and</w:t>
      </w:r>
      <w:r w:rsidRPr="00601348">
        <w:rPr>
          <w:sz w:val="16"/>
        </w:rPr>
        <w:t xml:space="preserve"> my </w:t>
      </w:r>
      <w:r w:rsidRPr="003D55A1">
        <w:rPr>
          <w:rStyle w:val="Emphasis"/>
          <w:highlight w:val="cyan"/>
        </w:rPr>
        <w:t>perpetual exhaustion</w:t>
      </w:r>
      <w:r w:rsidRPr="00601348">
        <w:rPr>
          <w:sz w:val="16"/>
        </w:rPr>
        <w:t>. Therein lies the problem.</w:t>
      </w:r>
    </w:p>
    <w:p w14:paraId="112E40F6" w14:textId="77777777" w:rsidR="002B700B" w:rsidRPr="00601348" w:rsidRDefault="002B700B" w:rsidP="002B700B">
      <w:pPr>
        <w:rPr>
          <w:sz w:val="16"/>
        </w:rPr>
      </w:pPr>
      <w:r w:rsidRPr="00601348">
        <w:rPr>
          <w:sz w:val="16"/>
        </w:rPr>
        <w:t>"Why don't you take some time off?"</w:t>
      </w:r>
    </w:p>
    <w:p w14:paraId="367ECB13" w14:textId="77777777" w:rsidR="002B700B" w:rsidRPr="00601348" w:rsidRDefault="002B700B" w:rsidP="002B700B">
      <w:pPr>
        <w:rPr>
          <w:sz w:val="16"/>
        </w:rPr>
      </w:pPr>
      <w:r w:rsidRPr="00601348">
        <w:rPr>
          <w:sz w:val="16"/>
        </w:rPr>
        <w:t>I was often asked, "Why don't you take some time off?" while I stumbled through the days that felt like hours and months that felt like minutes, following my Gramma's escape from this "fucked-up white boys' world," in the words of Audre Lorde.</w:t>
      </w:r>
    </w:p>
    <w:p w14:paraId="39416A19" w14:textId="77777777" w:rsidR="002B700B" w:rsidRPr="00601348" w:rsidRDefault="002B700B" w:rsidP="002B700B">
      <w:pPr>
        <w:rPr>
          <w:sz w:val="16"/>
        </w:rPr>
      </w:pPr>
      <w:r w:rsidRPr="00223BD7">
        <w:rPr>
          <w:rStyle w:val="Emphasis"/>
        </w:rPr>
        <w:t>The</w:t>
      </w:r>
      <w:r w:rsidRPr="005F1206">
        <w:rPr>
          <w:rStyle w:val="Emphasis"/>
        </w:rPr>
        <w:t xml:space="preserve"> false choice of rest was presented to me as the salve I needed to heal</w:t>
      </w:r>
      <w:r w:rsidRPr="00601348">
        <w:rPr>
          <w:sz w:val="16"/>
        </w:rPr>
        <w:t xml:space="preserve"> the wounds of losing someone to cancer in the span of a year (diagnosis to death); someone who, to my recollection, had never even been sick before.</w:t>
      </w:r>
    </w:p>
    <w:p w14:paraId="1D9024E4" w14:textId="77777777" w:rsidR="002B700B" w:rsidRPr="00601348" w:rsidRDefault="002B700B" w:rsidP="002B700B">
      <w:pPr>
        <w:rPr>
          <w:sz w:val="16"/>
        </w:rPr>
      </w:pPr>
      <w:r w:rsidRPr="008241AB">
        <w:rPr>
          <w:rStyle w:val="StyleUnderline"/>
        </w:rPr>
        <w:t xml:space="preserve">People weren't entirely wrong in suggesting "rest," and I know it </w:t>
      </w:r>
      <w:r w:rsidRPr="001A5D81">
        <w:rPr>
          <w:rStyle w:val="Emphasis"/>
        </w:rPr>
        <w:t>came from a good place</w:t>
      </w:r>
      <w:r w:rsidRPr="008241AB">
        <w:rPr>
          <w:rStyle w:val="StyleUnderline"/>
        </w:rPr>
        <w:t>.</w:t>
      </w:r>
      <w:r w:rsidRPr="00601348">
        <w:rPr>
          <w:sz w:val="16"/>
        </w:rPr>
        <w:t xml:space="preserve"> But there were days when I literally could not remember how I got from Point A to Point B. I would leave our apartment and end up at work, with no conscious recollection of how I got there, of the weather, nor any familiar landmarks I passed along the way.</w:t>
      </w:r>
    </w:p>
    <w:p w14:paraId="3DE3F035" w14:textId="77777777" w:rsidR="002B700B" w:rsidRPr="00601348" w:rsidRDefault="002B700B" w:rsidP="002B700B">
      <w:pPr>
        <w:rPr>
          <w:sz w:val="16"/>
        </w:rPr>
      </w:pPr>
      <w:r w:rsidRPr="00601348">
        <w:rPr>
          <w:sz w:val="16"/>
        </w:rPr>
        <w:t xml:space="preserve">The days gradually folded into each other, like butter being cut into dough. My existence became the anecdotal evidence presented in research studies about how burnout and exhaustion can lead to neural changes in our prefrontal cortex, altering our planning, decision-making, and working memory.  </w:t>
      </w:r>
    </w:p>
    <w:p w14:paraId="6C82EFA0" w14:textId="77777777" w:rsidR="002B700B" w:rsidRPr="001F2C1B" w:rsidRDefault="002B700B" w:rsidP="002B700B">
      <w:pPr>
        <w:rPr>
          <w:rStyle w:val="StyleUnderline"/>
        </w:rPr>
      </w:pPr>
      <w:r w:rsidRPr="001E423C">
        <w:rPr>
          <w:rStyle w:val="Emphasis"/>
        </w:rPr>
        <w:t xml:space="preserve">The reality was </w:t>
      </w:r>
      <w:r w:rsidRPr="003D55A1">
        <w:rPr>
          <w:rStyle w:val="Emphasis"/>
          <w:highlight w:val="cyan"/>
        </w:rPr>
        <w:t>there was no "time off" to take.</w:t>
      </w:r>
      <w:r w:rsidRPr="00601348">
        <w:rPr>
          <w:sz w:val="16"/>
        </w:rPr>
        <w:t xml:space="preserve"> I had used most of my PTO for emergencies in the months prior. Like the day my Mama and I drove two hours to our hometown, where I literally hoisted my Gramma out of her bed, over my shoulder and into my car. Then, we drove two hours back up the road to the hospital because she would not eat and was too weak to stand on her own. After that day, my Gramma would never return to her own house. The home she and my Granddad built—</w:t>
      </w:r>
      <w:r w:rsidRPr="001F2C1B">
        <w:rPr>
          <w:rStyle w:val="StyleUnderline"/>
        </w:rPr>
        <w:t>the place where she wanted to rest—was no longer safe for her because neither she, nor we, had the resources to make her home accessible and secure around-the-clock aide services in our absence.</w:t>
      </w:r>
    </w:p>
    <w:p w14:paraId="762FCD2D" w14:textId="77777777" w:rsidR="002B700B" w:rsidRPr="001F0F70" w:rsidRDefault="002B700B" w:rsidP="002B700B">
      <w:pPr>
        <w:rPr>
          <w:rStyle w:val="StyleUnderline"/>
        </w:rPr>
      </w:pPr>
      <w:r w:rsidRPr="00601348">
        <w:rPr>
          <w:sz w:val="16"/>
        </w:rPr>
        <w:t xml:space="preserve">It became apparent to me during my grandmother's last days, that </w:t>
      </w:r>
      <w:r w:rsidRPr="001F0F70">
        <w:rPr>
          <w:rStyle w:val="StyleUnderline"/>
        </w:rPr>
        <w:t>our choice to rest is not only stolen from us in life, but also in where and how we die.</w:t>
      </w:r>
    </w:p>
    <w:p w14:paraId="22DF2186" w14:textId="77777777" w:rsidR="002B700B" w:rsidRPr="001F0F70" w:rsidRDefault="002B700B" w:rsidP="002B700B">
      <w:pPr>
        <w:rPr>
          <w:rStyle w:val="Emphasis"/>
        </w:rPr>
      </w:pPr>
      <w:r w:rsidRPr="003D55A1">
        <w:rPr>
          <w:rStyle w:val="Emphasis"/>
          <w:highlight w:val="cyan"/>
        </w:rPr>
        <w:t>personal choices cannot upend oppression.</w:t>
      </w:r>
    </w:p>
    <w:p w14:paraId="6515D3FD" w14:textId="77777777" w:rsidR="002B700B" w:rsidRPr="00601348" w:rsidRDefault="002B700B" w:rsidP="002B700B">
      <w:pPr>
        <w:rPr>
          <w:sz w:val="16"/>
        </w:rPr>
      </w:pPr>
      <w:r w:rsidRPr="00601348">
        <w:rPr>
          <w:sz w:val="16"/>
        </w:rPr>
        <w:t xml:space="preserve">"Each of these emotions and experiences has vitality in it, and that is our work: to be alive and to be a good host to whoever arrives at the door of our house." </w:t>
      </w:r>
    </w:p>
    <w:p w14:paraId="1172879A" w14:textId="77777777" w:rsidR="002B700B" w:rsidRPr="00601348" w:rsidRDefault="002B700B" w:rsidP="002B700B">
      <w:pPr>
        <w:rPr>
          <w:sz w:val="16"/>
        </w:rPr>
      </w:pPr>
      <w:r w:rsidRPr="00601348">
        <w:rPr>
          <w:sz w:val="16"/>
        </w:rPr>
        <w:t>Francis Weller, The Wild Edge of Sorrow: Rituals of Renewal and the Sacred Work of Grief</w:t>
      </w:r>
    </w:p>
    <w:p w14:paraId="71C8C7A1" w14:textId="77777777" w:rsidR="002B700B" w:rsidRPr="00601348" w:rsidRDefault="002B700B" w:rsidP="002B700B">
      <w:pPr>
        <w:rPr>
          <w:sz w:val="16"/>
        </w:rPr>
      </w:pPr>
      <w:r w:rsidRPr="00601348">
        <w:rPr>
          <w:sz w:val="16"/>
        </w:rPr>
        <w:t>My therapist always tells me to focus on what I can control and to cope with what I cannot control. I believe in the utility of this practice. In the eight months since my Grandmother's passing, I cut back on my hours and now work four days of the week. I picked up some somatic practices that I use when I'm feeling particularly ungrounded. I am intentional about spending time with my friends and family, to the extent that COVID-19 will allow. I attend regular grief meetings via Zoom.</w:t>
      </w:r>
    </w:p>
    <w:p w14:paraId="3E9F5D88" w14:textId="77777777" w:rsidR="002B700B" w:rsidRPr="00601348" w:rsidRDefault="002B700B" w:rsidP="002B700B">
      <w:pPr>
        <w:rPr>
          <w:sz w:val="16"/>
        </w:rPr>
      </w:pPr>
      <w:r w:rsidRPr="00601348">
        <w:rPr>
          <w:sz w:val="16"/>
        </w:rPr>
        <w:t>I am taking things day by day. In the words of Francis Weller, I am trying to be "a good host" to whatever visits me. I have structured my life—to the extent that I can—around rest and healing.</w:t>
      </w:r>
    </w:p>
    <w:p w14:paraId="02D3EF92" w14:textId="77777777" w:rsidR="002B700B" w:rsidRPr="001F0F70" w:rsidRDefault="002B700B" w:rsidP="002B700B">
      <w:pPr>
        <w:rPr>
          <w:rStyle w:val="StyleUnderline"/>
        </w:rPr>
      </w:pPr>
      <w:r w:rsidRPr="001F0F70">
        <w:rPr>
          <w:rStyle w:val="StyleUnderline"/>
        </w:rPr>
        <w:t>I wish I could say that the sum of these strategies have made things easier</w:t>
      </w:r>
      <w:r w:rsidRPr="00601348">
        <w:rPr>
          <w:sz w:val="16"/>
        </w:rPr>
        <w:t xml:space="preserve">. To some degree, I'm sure they have. </w:t>
      </w:r>
      <w:r w:rsidRPr="001F0F70">
        <w:rPr>
          <w:rStyle w:val="Emphasis"/>
        </w:rPr>
        <w:t>But no matter how hard I try, my personal choices cannot upend oppression</w:t>
      </w:r>
      <w:r w:rsidRPr="001F0F70">
        <w:rPr>
          <w:rStyle w:val="StyleUnderline"/>
        </w:rPr>
        <w:t xml:space="preserve">. The </w:t>
      </w:r>
      <w:r w:rsidRPr="003D55A1">
        <w:rPr>
          <w:rStyle w:val="StyleUnderline"/>
          <w:highlight w:val="cyan"/>
        </w:rPr>
        <w:t>exhaustion</w:t>
      </w:r>
      <w:r w:rsidRPr="001F0F70">
        <w:rPr>
          <w:rStyle w:val="StyleUnderline"/>
        </w:rPr>
        <w:t xml:space="preserve"> that I feel</w:t>
      </w:r>
      <w:r w:rsidRPr="00601348">
        <w:rPr>
          <w:sz w:val="16"/>
        </w:rPr>
        <w:t xml:space="preserve"> from navigating the loss of my Gramma </w:t>
      </w:r>
      <w:r w:rsidRPr="003D55A1">
        <w:rPr>
          <w:rStyle w:val="StyleUnderline"/>
          <w:highlight w:val="cyan"/>
        </w:rPr>
        <w:t>has</w:t>
      </w:r>
      <w:r w:rsidRPr="00C3616C">
        <w:rPr>
          <w:rStyle w:val="StyleUnderline"/>
        </w:rPr>
        <w:t xml:space="preserve"> only</w:t>
      </w:r>
      <w:r w:rsidRPr="001F0F70">
        <w:rPr>
          <w:rStyle w:val="StyleUnderline"/>
        </w:rPr>
        <w:t xml:space="preserve"> been </w:t>
      </w:r>
      <w:r w:rsidRPr="003D55A1">
        <w:rPr>
          <w:rStyle w:val="StyleUnderline"/>
          <w:highlight w:val="cyan"/>
        </w:rPr>
        <w:t>compounded by</w:t>
      </w:r>
      <w:r w:rsidRPr="001F0F70">
        <w:rPr>
          <w:rStyle w:val="StyleUnderline"/>
        </w:rPr>
        <w:t xml:space="preserve"> Israel's </w:t>
      </w:r>
      <w:r w:rsidRPr="003D55A1">
        <w:rPr>
          <w:rStyle w:val="StyleUnderline"/>
          <w:highlight w:val="cyan"/>
        </w:rPr>
        <w:t>genocide of</w:t>
      </w:r>
      <w:r w:rsidRPr="001F0F70">
        <w:rPr>
          <w:rStyle w:val="StyleUnderline"/>
        </w:rPr>
        <w:t xml:space="preserve"> the </w:t>
      </w:r>
      <w:r w:rsidRPr="003D55A1">
        <w:rPr>
          <w:rStyle w:val="StyleUnderline"/>
          <w:highlight w:val="cyan"/>
        </w:rPr>
        <w:t>Palestinian people</w:t>
      </w:r>
      <w:r w:rsidRPr="001F0F70">
        <w:rPr>
          <w:rStyle w:val="StyleUnderline"/>
        </w:rPr>
        <w:t xml:space="preserve">, the ongoing </w:t>
      </w:r>
      <w:r w:rsidRPr="003D55A1">
        <w:rPr>
          <w:rStyle w:val="StyleUnderline"/>
          <w:highlight w:val="cyan"/>
        </w:rPr>
        <w:t>mass displacement of</w:t>
      </w:r>
      <w:r w:rsidRPr="001F0F70">
        <w:rPr>
          <w:rStyle w:val="StyleUnderline"/>
        </w:rPr>
        <w:t xml:space="preserve"> the </w:t>
      </w:r>
      <w:r w:rsidRPr="003D55A1">
        <w:rPr>
          <w:rStyle w:val="StyleUnderline"/>
          <w:highlight w:val="cyan"/>
        </w:rPr>
        <w:t>Sudanese and Congolese people,</w:t>
      </w:r>
      <w:r w:rsidRPr="001F0F70">
        <w:rPr>
          <w:rStyle w:val="StyleUnderline"/>
        </w:rPr>
        <w:t xml:space="preserve"> the hyper-vigilance required to navigate a "post-COVID" </w:t>
      </w:r>
      <w:r w:rsidRPr="003D55A1">
        <w:rPr>
          <w:rStyle w:val="StyleUnderline"/>
          <w:highlight w:val="cyan"/>
        </w:rPr>
        <w:t>COVID-</w:t>
      </w:r>
      <w:r w:rsidRPr="00C3616C">
        <w:rPr>
          <w:rStyle w:val="StyleUnderline"/>
        </w:rPr>
        <w:t>19</w:t>
      </w:r>
      <w:r w:rsidRPr="001F0F70">
        <w:rPr>
          <w:rStyle w:val="StyleUnderline"/>
        </w:rPr>
        <w:t xml:space="preserve"> world, all </w:t>
      </w:r>
      <w:r w:rsidRPr="003D55A1">
        <w:rPr>
          <w:rStyle w:val="StyleUnderline"/>
          <w:highlight w:val="cyan"/>
        </w:rPr>
        <w:t>while laboring under capitalism to ensure</w:t>
      </w:r>
      <w:r w:rsidRPr="001F0F70">
        <w:rPr>
          <w:rStyle w:val="StyleUnderline"/>
        </w:rPr>
        <w:t xml:space="preserve"> that </w:t>
      </w:r>
      <w:r w:rsidRPr="003D55A1">
        <w:rPr>
          <w:rStyle w:val="StyleUnderline"/>
          <w:highlight w:val="cyan"/>
        </w:rPr>
        <w:t>my most basic</w:t>
      </w:r>
      <w:r w:rsidRPr="001F0F70">
        <w:rPr>
          <w:rStyle w:val="StyleUnderline"/>
        </w:rPr>
        <w:t xml:space="preserve"> human </w:t>
      </w:r>
      <w:r w:rsidRPr="003D55A1">
        <w:rPr>
          <w:rStyle w:val="StyleUnderline"/>
          <w:highlight w:val="cyan"/>
        </w:rPr>
        <w:t>needs are met.</w:t>
      </w:r>
    </w:p>
    <w:p w14:paraId="179A5A41" w14:textId="77777777" w:rsidR="002B700B" w:rsidRPr="001F0F70" w:rsidRDefault="002B700B" w:rsidP="002B700B">
      <w:pPr>
        <w:rPr>
          <w:rStyle w:val="Emphasis"/>
        </w:rPr>
      </w:pPr>
      <w:r w:rsidRPr="003D55A1">
        <w:rPr>
          <w:rStyle w:val="StyleUnderline"/>
          <w:highlight w:val="cyan"/>
        </w:rPr>
        <w:lastRenderedPageBreak/>
        <w:t xml:space="preserve">What my body-mind needs is not </w:t>
      </w:r>
      <w:r w:rsidRPr="003D55A1">
        <w:rPr>
          <w:rStyle w:val="Emphasis"/>
          <w:highlight w:val="cyan"/>
        </w:rPr>
        <w:t>to make the choice to rest</w:t>
      </w:r>
      <w:r w:rsidRPr="001F0F70">
        <w:rPr>
          <w:rStyle w:val="StyleUnderline"/>
        </w:rPr>
        <w:t xml:space="preserve"> and to heal—</w:t>
      </w:r>
      <w:r w:rsidRPr="003D55A1">
        <w:rPr>
          <w:rStyle w:val="Emphasis"/>
          <w:highlight w:val="cyan"/>
        </w:rPr>
        <w:t>it isn't a real choice</w:t>
      </w:r>
      <w:r w:rsidRPr="00601348">
        <w:rPr>
          <w:sz w:val="16"/>
        </w:rPr>
        <w:t xml:space="preserve"> to begin with. </w:t>
      </w:r>
      <w:r w:rsidRPr="001F0F70">
        <w:rPr>
          <w:rStyle w:val="Emphasis"/>
        </w:rPr>
        <w:t xml:space="preserve">What </w:t>
      </w:r>
      <w:r w:rsidRPr="003D55A1">
        <w:rPr>
          <w:rStyle w:val="Emphasis"/>
          <w:highlight w:val="cyan"/>
        </w:rPr>
        <w:t>my body-mind</w:t>
      </w:r>
      <w:r w:rsidRPr="001F0F70">
        <w:rPr>
          <w:rStyle w:val="Emphasis"/>
        </w:rPr>
        <w:t xml:space="preserve"> truly </w:t>
      </w:r>
      <w:r w:rsidRPr="003D55A1">
        <w:rPr>
          <w:rStyle w:val="Emphasis"/>
          <w:highlight w:val="cyan"/>
        </w:rPr>
        <w:t>needs</w:t>
      </w:r>
      <w:r w:rsidRPr="001F0F70">
        <w:rPr>
          <w:rStyle w:val="Emphasis"/>
        </w:rPr>
        <w:t xml:space="preserve"> is </w:t>
      </w:r>
      <w:r w:rsidRPr="003D55A1">
        <w:rPr>
          <w:rStyle w:val="Emphasis"/>
          <w:highlight w:val="cyan"/>
        </w:rPr>
        <w:t>the fall of empire.</w:t>
      </w:r>
    </w:p>
    <w:p w14:paraId="17853B85" w14:textId="77777777" w:rsidR="002B700B" w:rsidRPr="00601348" w:rsidRDefault="002B700B" w:rsidP="002B700B">
      <w:pPr>
        <w:rPr>
          <w:sz w:val="16"/>
        </w:rPr>
      </w:pPr>
      <w:r w:rsidRPr="00601348">
        <w:rPr>
          <w:sz w:val="16"/>
        </w:rPr>
        <w:t>Diana C.S. Becerra explains why personal choice is an incomplete response to oppression:</w:t>
      </w:r>
    </w:p>
    <w:p w14:paraId="6D4927DE" w14:textId="77777777" w:rsidR="002B700B" w:rsidRPr="00601348" w:rsidRDefault="002B700B" w:rsidP="002B700B">
      <w:pPr>
        <w:rPr>
          <w:sz w:val="16"/>
        </w:rPr>
      </w:pPr>
      <w:r w:rsidRPr="00601348">
        <w:rPr>
          <w:sz w:val="16"/>
        </w:rPr>
        <w:t>"</w:t>
      </w:r>
      <w:r w:rsidRPr="003D55A1">
        <w:rPr>
          <w:rStyle w:val="StyleUnderline"/>
          <w:highlight w:val="cyan"/>
        </w:rPr>
        <w:t>Any political project based around 'choice' needs to critically question</w:t>
      </w:r>
      <w:r w:rsidRPr="00802678">
        <w:rPr>
          <w:rStyle w:val="StyleUnderline"/>
        </w:rPr>
        <w:t xml:space="preserve"> </w:t>
      </w:r>
      <w:r w:rsidRPr="00AD2202">
        <w:rPr>
          <w:rStyle w:val="StyleUnderline"/>
        </w:rPr>
        <w:t xml:space="preserve">the </w:t>
      </w:r>
      <w:r w:rsidRPr="003D55A1">
        <w:rPr>
          <w:rStyle w:val="StyleUnderline"/>
          <w:highlight w:val="cyan"/>
        </w:rPr>
        <w:t>options available</w:t>
      </w:r>
      <w:r w:rsidRPr="00AD2202">
        <w:rPr>
          <w:rStyle w:val="StyleUnderline"/>
        </w:rPr>
        <w:t xml:space="preserve"> to people, which for the majority are limited and outright oppressive</w:t>
      </w:r>
      <w:r w:rsidRPr="003D55A1">
        <w:rPr>
          <w:rStyle w:val="Emphasis"/>
          <w:highlight w:val="cyan"/>
        </w:rPr>
        <w:t>.</w:t>
      </w:r>
      <w:r w:rsidRPr="00AD2202">
        <w:rPr>
          <w:sz w:val="16"/>
        </w:rPr>
        <w:t xml:space="preserve"> As we struggle to expand a person's fundamental right to make decisi</w:t>
      </w:r>
      <w:r w:rsidRPr="00601348">
        <w:rPr>
          <w:sz w:val="16"/>
        </w:rPr>
        <w:t xml:space="preserve">ons about their lives, from the bedroom to the doctor's office and workplace, </w:t>
      </w:r>
      <w:r w:rsidRPr="00802678">
        <w:rPr>
          <w:rStyle w:val="StyleUnderline"/>
        </w:rPr>
        <w:t xml:space="preserve">we have to recognize that </w:t>
      </w:r>
      <w:r w:rsidRPr="003D55A1">
        <w:rPr>
          <w:rStyle w:val="StyleUnderline"/>
          <w:highlight w:val="cyan"/>
        </w:rPr>
        <w:t>institutionalized privilege grants some people</w:t>
      </w:r>
      <w:r w:rsidRPr="00802678">
        <w:rPr>
          <w:rStyle w:val="StyleUnderline"/>
        </w:rPr>
        <w:t xml:space="preserve"> </w:t>
      </w:r>
      <w:r w:rsidRPr="003131F3">
        <w:rPr>
          <w:rStyle w:val="StyleUnderline"/>
        </w:rPr>
        <w:t xml:space="preserve">more </w:t>
      </w:r>
      <w:r w:rsidRPr="003D55A1">
        <w:rPr>
          <w:rStyle w:val="StyleUnderline"/>
          <w:highlight w:val="cyan"/>
        </w:rPr>
        <w:t xml:space="preserve">choices at the direct </w:t>
      </w:r>
      <w:r w:rsidRPr="003131F3">
        <w:rPr>
          <w:rStyle w:val="StyleUnderline"/>
        </w:rPr>
        <w:t xml:space="preserve">or indirect </w:t>
      </w:r>
      <w:r w:rsidRPr="003D55A1">
        <w:rPr>
          <w:rStyle w:val="StyleUnderline"/>
          <w:highlight w:val="cyan"/>
        </w:rPr>
        <w:t>expense of others.</w:t>
      </w:r>
      <w:r w:rsidRPr="003D55A1">
        <w:rPr>
          <w:rStyle w:val="Emphasis"/>
          <w:highlight w:val="cyan"/>
        </w:rPr>
        <w:t xml:space="preserve"> Individual choice as the</w:t>
      </w:r>
      <w:r w:rsidRPr="00802678">
        <w:rPr>
          <w:rStyle w:val="Emphasis"/>
        </w:rPr>
        <w:t xml:space="preserve"> sole </w:t>
      </w:r>
      <w:r w:rsidRPr="003D55A1">
        <w:rPr>
          <w:rStyle w:val="Emphasis"/>
          <w:highlight w:val="cyan"/>
        </w:rPr>
        <w:t xml:space="preserve">means of resistance will always be limited by </w:t>
      </w:r>
      <w:r w:rsidRPr="004151DB">
        <w:rPr>
          <w:rStyle w:val="Emphasis"/>
        </w:rPr>
        <w:t xml:space="preserve">hierarchical </w:t>
      </w:r>
      <w:r w:rsidRPr="003D55A1">
        <w:rPr>
          <w:rStyle w:val="Emphasis"/>
          <w:highlight w:val="cyan"/>
        </w:rPr>
        <w:t>institutions that deny</w:t>
      </w:r>
      <w:r w:rsidRPr="00802678">
        <w:rPr>
          <w:rStyle w:val="Emphasis"/>
        </w:rPr>
        <w:t xml:space="preserve"> us or others </w:t>
      </w:r>
      <w:r w:rsidRPr="00E53093">
        <w:rPr>
          <w:rStyle w:val="Emphasis"/>
        </w:rPr>
        <w:t xml:space="preserve">meaningful </w:t>
      </w:r>
      <w:r w:rsidRPr="003D55A1">
        <w:rPr>
          <w:rStyle w:val="Emphasis"/>
          <w:highlight w:val="cyan"/>
        </w:rPr>
        <w:t>choice."</w:t>
      </w:r>
    </w:p>
    <w:p w14:paraId="2A8B6596" w14:textId="77777777" w:rsidR="002B700B" w:rsidRPr="00601348" w:rsidRDefault="002B700B" w:rsidP="002B700B">
      <w:pPr>
        <w:rPr>
          <w:sz w:val="16"/>
        </w:rPr>
      </w:pPr>
      <w:r w:rsidRPr="00601348">
        <w:rPr>
          <w:sz w:val="16"/>
        </w:rPr>
        <w:t>Queering Anarchism</w:t>
      </w:r>
    </w:p>
    <w:p w14:paraId="40C501BC" w14:textId="77777777" w:rsidR="002B700B" w:rsidRPr="00601348" w:rsidRDefault="002B700B" w:rsidP="002B700B">
      <w:pPr>
        <w:rPr>
          <w:sz w:val="16"/>
        </w:rPr>
      </w:pPr>
      <w:r w:rsidRPr="00601348">
        <w:rPr>
          <w:sz w:val="16"/>
        </w:rPr>
        <w:t>I do not think rest is resistance.</w:t>
      </w:r>
    </w:p>
    <w:p w14:paraId="60E065C2" w14:textId="77777777" w:rsidR="002B700B" w:rsidRPr="00601348" w:rsidRDefault="002B700B" w:rsidP="002B700B">
      <w:pPr>
        <w:rPr>
          <w:sz w:val="16"/>
        </w:rPr>
      </w:pPr>
      <w:r w:rsidRPr="00601348">
        <w:rPr>
          <w:sz w:val="16"/>
        </w:rPr>
        <w:t>A while back, I unintentionally upset some folks on the site formerly known as Twitter for writing that I do not think rest is resistance.</w:t>
      </w:r>
    </w:p>
    <w:p w14:paraId="1BACA2DD" w14:textId="77777777" w:rsidR="002B700B" w:rsidRPr="00601348" w:rsidRDefault="002B700B" w:rsidP="002B700B">
      <w:pPr>
        <w:rPr>
          <w:sz w:val="16"/>
        </w:rPr>
      </w:pPr>
      <w:r w:rsidRPr="00601348">
        <w:rPr>
          <w:sz w:val="16"/>
        </w:rPr>
        <w:t>Folks responded to me defending their "right to rest," as if to suggest that I was personally prying a nap from their hands. In reality, I was quoting many things, including Audre Lorde's A Burst of Light: "Caring for myself is not self-indulgence, it is self-preservation, and that is an act of political warfare." My fleeting thought, colored by eight months of perpetual exhaustion and grief, became proxy for folks' rightful-yet-misplaced rebuttals about the importance of rest.</w:t>
      </w:r>
    </w:p>
    <w:p w14:paraId="48F0B487" w14:textId="77777777" w:rsidR="002B700B" w:rsidRPr="00601348" w:rsidRDefault="002B700B" w:rsidP="002B700B">
      <w:pPr>
        <w:rPr>
          <w:sz w:val="16"/>
        </w:rPr>
      </w:pPr>
      <w:r w:rsidRPr="00355B24">
        <w:rPr>
          <w:rStyle w:val="StyleUnderline"/>
        </w:rPr>
        <w:t xml:space="preserve">I will never question the merits of </w:t>
      </w:r>
      <w:r w:rsidRPr="00617FA4">
        <w:rPr>
          <w:rStyle w:val="Emphasis"/>
        </w:rPr>
        <w:t>rest</w:t>
      </w:r>
      <w:r w:rsidRPr="00617FA4">
        <w:rPr>
          <w:rStyle w:val="StyleUnderline"/>
        </w:rPr>
        <w:t>. But</w:t>
      </w:r>
      <w:r w:rsidRPr="00355B24">
        <w:rPr>
          <w:rStyle w:val="StyleUnderline"/>
        </w:rPr>
        <w:t xml:space="preserve"> in the hand</w:t>
      </w:r>
      <w:r w:rsidRPr="004D5D0F">
        <w:rPr>
          <w:rStyle w:val="StyleUnderline"/>
        </w:rPr>
        <w:t xml:space="preserve">s of liberalism, </w:t>
      </w:r>
      <w:r w:rsidRPr="003D55A1">
        <w:rPr>
          <w:rStyle w:val="StyleUnderline"/>
          <w:highlight w:val="cyan"/>
        </w:rPr>
        <w:t>rest</w:t>
      </w:r>
      <w:r w:rsidRPr="004D5D0F">
        <w:rPr>
          <w:rStyle w:val="StyleUnderline"/>
        </w:rPr>
        <w:t xml:space="preserve"> and self-care </w:t>
      </w:r>
      <w:r w:rsidRPr="00B22FE0">
        <w:rPr>
          <w:rStyle w:val="StyleUnderline"/>
        </w:rPr>
        <w:t>has become</w:t>
      </w:r>
      <w:r w:rsidRPr="004D5D0F">
        <w:rPr>
          <w:rStyle w:val="StyleUnderline"/>
        </w:rPr>
        <w:t xml:space="preserve"> highly </w:t>
      </w:r>
      <w:r w:rsidRPr="003D55A1">
        <w:rPr>
          <w:rStyle w:val="Emphasis"/>
          <w:highlight w:val="cyan"/>
        </w:rPr>
        <w:t>individualized, reduced to a choice</w:t>
      </w:r>
      <w:r w:rsidRPr="003D55A1">
        <w:rPr>
          <w:rStyle w:val="StyleUnderline"/>
          <w:highlight w:val="cyan"/>
        </w:rPr>
        <w:t xml:space="preserve">, </w:t>
      </w:r>
      <w:r w:rsidRPr="00B22FE0">
        <w:rPr>
          <w:rStyle w:val="StyleUnderline"/>
        </w:rPr>
        <w:t xml:space="preserve">which </w:t>
      </w:r>
      <w:r w:rsidRPr="003D55A1">
        <w:rPr>
          <w:rStyle w:val="Emphasis"/>
          <w:highlight w:val="cyan"/>
        </w:rPr>
        <w:t>shifts the burden away from the</w:t>
      </w:r>
      <w:r w:rsidRPr="004D5D0F">
        <w:rPr>
          <w:rStyle w:val="StyleUnderline"/>
        </w:rPr>
        <w:t xml:space="preserve"> very </w:t>
      </w:r>
      <w:r w:rsidRPr="003D55A1">
        <w:rPr>
          <w:rStyle w:val="Emphasis"/>
          <w:highlight w:val="cyan"/>
        </w:rPr>
        <w:t>institutions</w:t>
      </w:r>
      <w:r w:rsidRPr="003D55A1">
        <w:rPr>
          <w:rStyle w:val="StyleUnderline"/>
          <w:highlight w:val="cyan"/>
        </w:rPr>
        <w:t xml:space="preserve"> that </w:t>
      </w:r>
      <w:r w:rsidRPr="003D55A1">
        <w:rPr>
          <w:rStyle w:val="Emphasis"/>
          <w:highlight w:val="cyan"/>
        </w:rPr>
        <w:t>steal our</w:t>
      </w:r>
      <w:r w:rsidRPr="003D55A1">
        <w:rPr>
          <w:rStyle w:val="StyleUnderline"/>
          <w:highlight w:val="cyan"/>
        </w:rPr>
        <w:t xml:space="preserve"> time, </w:t>
      </w:r>
      <w:r w:rsidRPr="003D55A1">
        <w:rPr>
          <w:rStyle w:val="Emphasis"/>
          <w:highlight w:val="cyan"/>
        </w:rPr>
        <w:t>energy</w:t>
      </w:r>
      <w:r w:rsidRPr="003D55A1">
        <w:rPr>
          <w:rStyle w:val="StyleUnderline"/>
          <w:highlight w:val="cyan"/>
        </w:rPr>
        <w:t>, and resources in the first place</w:t>
      </w:r>
      <w:r w:rsidRPr="00601348">
        <w:rPr>
          <w:sz w:val="16"/>
        </w:rPr>
        <w:t xml:space="preserve">, and onto the backs of the global majority. </w:t>
      </w:r>
      <w:r w:rsidRPr="004D5D0F">
        <w:rPr>
          <w:rStyle w:val="Emphasis"/>
        </w:rPr>
        <w:t>The choice to rest is a luxury few can actually afford</w:t>
      </w:r>
      <w:r w:rsidRPr="00601348">
        <w:rPr>
          <w:sz w:val="16"/>
        </w:rPr>
        <w:t>, and I want to hold space and discontent for that.</w:t>
      </w:r>
    </w:p>
    <w:p w14:paraId="554A7A61" w14:textId="77777777" w:rsidR="002B700B" w:rsidRPr="00601348" w:rsidRDefault="002B700B" w:rsidP="002B700B">
      <w:pPr>
        <w:rPr>
          <w:sz w:val="16"/>
        </w:rPr>
      </w:pPr>
      <w:r w:rsidRPr="00601348">
        <w:rPr>
          <w:sz w:val="16"/>
        </w:rPr>
        <w:t>As Peggy Kornegger states:</w:t>
      </w:r>
    </w:p>
    <w:p w14:paraId="2545C530" w14:textId="77777777" w:rsidR="002B700B" w:rsidRPr="00601348" w:rsidRDefault="002B700B" w:rsidP="002B700B">
      <w:pPr>
        <w:rPr>
          <w:sz w:val="16"/>
        </w:rPr>
      </w:pPr>
      <w:r w:rsidRPr="00601348">
        <w:rPr>
          <w:sz w:val="16"/>
        </w:rPr>
        <w:t>"[To] separate the process from the goals of revolution is to ensure the perpetuation of oppressive structure and style."</w:t>
      </w:r>
    </w:p>
    <w:p w14:paraId="00AA9623" w14:textId="77777777" w:rsidR="002B700B" w:rsidRPr="00601348" w:rsidRDefault="002B700B" w:rsidP="002B700B">
      <w:pPr>
        <w:rPr>
          <w:sz w:val="16"/>
        </w:rPr>
      </w:pPr>
      <w:r w:rsidRPr="00601348">
        <w:rPr>
          <w:sz w:val="16"/>
        </w:rPr>
        <w:t>"Anarchism: The Feminist Connection,"</w:t>
      </w:r>
    </w:p>
    <w:p w14:paraId="2B4E6C12" w14:textId="6D64FC8D" w:rsidR="002B700B" w:rsidRDefault="002B700B" w:rsidP="002B700B">
      <w:pPr>
        <w:rPr>
          <w:sz w:val="16"/>
        </w:rPr>
      </w:pPr>
      <w:r w:rsidRPr="00764983">
        <w:rPr>
          <w:rStyle w:val="StyleUnderline"/>
        </w:rPr>
        <w:t xml:space="preserve">Stated differently, </w:t>
      </w:r>
      <w:r w:rsidRPr="003D55A1">
        <w:rPr>
          <w:rStyle w:val="Emphasis"/>
          <w:highlight w:val="cyan"/>
        </w:rPr>
        <w:t>if our goal is liberation</w:t>
      </w:r>
      <w:r w:rsidRPr="00764983">
        <w:rPr>
          <w:rStyle w:val="StyleUnderline"/>
        </w:rPr>
        <w:t xml:space="preserve">, self-determination, and universal access to all the things that we need to thrive, </w:t>
      </w:r>
      <w:r w:rsidRPr="003D55A1">
        <w:rPr>
          <w:rStyle w:val="StyleUnderline"/>
          <w:highlight w:val="cyan"/>
        </w:rPr>
        <w:t>then</w:t>
      </w:r>
      <w:r w:rsidRPr="00764983">
        <w:rPr>
          <w:rStyle w:val="StyleUnderline"/>
        </w:rPr>
        <w:t xml:space="preserve"> </w:t>
      </w:r>
      <w:r w:rsidRPr="00C02004">
        <w:rPr>
          <w:rStyle w:val="Emphasis"/>
        </w:rPr>
        <w:t xml:space="preserve">the process through which we achieve that end </w:t>
      </w:r>
      <w:r w:rsidRPr="003D55A1">
        <w:rPr>
          <w:rStyle w:val="StyleUnderline"/>
          <w:highlight w:val="cyan"/>
        </w:rPr>
        <w:t xml:space="preserve">(resistance) </w:t>
      </w:r>
      <w:r w:rsidRPr="003D55A1">
        <w:rPr>
          <w:rStyle w:val="Emphasis"/>
          <w:highlight w:val="cyan"/>
        </w:rPr>
        <w:t>cannot be characterized by the individual choice</w:t>
      </w:r>
      <w:r w:rsidRPr="00601348">
        <w:rPr>
          <w:sz w:val="16"/>
        </w:rPr>
        <w:t xml:space="preserve"> (to rest) that some folks simply do not have. </w:t>
      </w:r>
      <w:r w:rsidRPr="003D55A1">
        <w:rPr>
          <w:rStyle w:val="Emphasis"/>
          <w:highlight w:val="cyan"/>
        </w:rPr>
        <w:t>Resistance must be centered</w:t>
      </w:r>
      <w:r w:rsidRPr="00764983">
        <w:rPr>
          <w:rStyle w:val="Emphasis"/>
        </w:rPr>
        <w:t xml:space="preserve"> around </w:t>
      </w:r>
      <w:r w:rsidRPr="003D55A1">
        <w:rPr>
          <w:rStyle w:val="Emphasis"/>
          <w:highlight w:val="cyan"/>
        </w:rPr>
        <w:t>dismantling the systems that rob us of choice</w:t>
      </w:r>
      <w:r w:rsidRPr="00601348">
        <w:rPr>
          <w:sz w:val="16"/>
        </w:rPr>
        <w:t>, while building care networks to ensure equitable access to choice.</w:t>
      </w:r>
    </w:p>
    <w:p w14:paraId="78BFD9F7" w14:textId="77777777" w:rsidR="00B72934" w:rsidRPr="00121DD6" w:rsidRDefault="00B72934" w:rsidP="00B72934">
      <w:pPr>
        <w:pStyle w:val="Heading4"/>
      </w:pPr>
      <w:r>
        <w:t xml:space="preserve">Framing their academic </w:t>
      </w:r>
      <w:r w:rsidRPr="000F57CF">
        <w:rPr>
          <w:u w:val="single"/>
        </w:rPr>
        <w:t>speech act</w:t>
      </w:r>
      <w:r>
        <w:t xml:space="preserve"> as “radical” commodifies the </w:t>
      </w:r>
      <w:r w:rsidRPr="00197AE7">
        <w:rPr>
          <w:u w:val="single"/>
        </w:rPr>
        <w:t>material work</w:t>
      </w:r>
      <w:r>
        <w:t xml:space="preserve"> of </w:t>
      </w:r>
      <w:r w:rsidRPr="00416364">
        <w:rPr>
          <w:u w:val="single"/>
        </w:rPr>
        <w:t>institutional resistance</w:t>
      </w:r>
      <w:r>
        <w:t xml:space="preserve">, which plays into the hands of </w:t>
      </w:r>
      <w:r w:rsidRPr="00694E91">
        <w:rPr>
          <w:u w:val="single"/>
        </w:rPr>
        <w:t>elites</w:t>
      </w:r>
      <w:r>
        <w:t xml:space="preserve">. </w:t>
      </w:r>
    </w:p>
    <w:p w14:paraId="7319DED9" w14:textId="77777777" w:rsidR="00B72934" w:rsidRDefault="00B72934" w:rsidP="00B72934">
      <w:r w:rsidRPr="00121DD6">
        <w:rPr>
          <w:rStyle w:val="Style13ptBold"/>
        </w:rPr>
        <w:t xml:space="preserve">Love </w:t>
      </w:r>
      <w:r>
        <w:rPr>
          <w:rStyle w:val="Style13ptBold"/>
        </w:rPr>
        <w:t>‘</w:t>
      </w:r>
      <w:r w:rsidRPr="00121DD6">
        <w:rPr>
          <w:rStyle w:val="Style13ptBold"/>
        </w:rPr>
        <w:t>20</w:t>
      </w:r>
      <w:r>
        <w:t xml:space="preserve"> [Davyon Love is the director of Public Policy at Leaders For A Beautiful Struggle, and one half of the 2008 CEDA Champions), The</w:t>
      </w:r>
      <w:r w:rsidRPr="00121DD6">
        <w:t xml:space="preserve"> </w:t>
      </w:r>
      <w:r>
        <w:t>Colonization</w:t>
      </w:r>
      <w:r w:rsidRPr="00121DD6">
        <w:t xml:space="preserve"> </w:t>
      </w:r>
      <w:r>
        <w:t>of</w:t>
      </w:r>
      <w:r w:rsidRPr="00121DD6">
        <w:t xml:space="preserve"> “</w:t>
      </w:r>
      <w:r>
        <w:t>Radical</w:t>
      </w:r>
      <w:r w:rsidRPr="00121DD6">
        <w:t xml:space="preserve"> </w:t>
      </w:r>
      <w:r>
        <w:t>Politics</w:t>
      </w:r>
      <w:r w:rsidRPr="00121DD6">
        <w:t>”</w:t>
      </w:r>
      <w:r>
        <w:t xml:space="preserve">, </w:t>
      </w:r>
      <w:r w:rsidRPr="00121DD6">
        <w:t>https://lbsbaltimore.com/the-colonization-of-radical-politics</w:t>
      </w:r>
      <w:r>
        <w:t>]</w:t>
      </w:r>
    </w:p>
    <w:p w14:paraId="4287306E" w14:textId="77777777" w:rsidR="00B72934" w:rsidRDefault="00B72934" w:rsidP="00B72934">
      <w:pPr>
        <w:rPr>
          <w:sz w:val="16"/>
        </w:rPr>
      </w:pPr>
      <w:r w:rsidRPr="00121DD6">
        <w:rPr>
          <w:sz w:val="16"/>
        </w:rPr>
        <w:t>Radical as a brand, not as politics</w:t>
      </w:r>
      <w:r>
        <w:rPr>
          <w:sz w:val="16"/>
        </w:rPr>
        <w:t xml:space="preserve"> </w:t>
      </w:r>
      <w:r w:rsidRPr="00121DD6">
        <w:rPr>
          <w:rStyle w:val="Emphasis"/>
        </w:rPr>
        <w:t xml:space="preserve">American </w:t>
      </w:r>
      <w:r w:rsidRPr="003D55A1">
        <w:rPr>
          <w:rStyle w:val="Emphasis"/>
          <w:highlight w:val="cyan"/>
        </w:rPr>
        <w:t>capitalism has mastered the ability to commodify radical</w:t>
      </w:r>
      <w:r w:rsidRPr="00121DD6">
        <w:rPr>
          <w:rStyle w:val="Emphasis"/>
        </w:rPr>
        <w:t xml:space="preserve"> political </w:t>
      </w:r>
      <w:r w:rsidRPr="003D55A1">
        <w:rPr>
          <w:rStyle w:val="Emphasis"/>
          <w:highlight w:val="cyan"/>
        </w:rPr>
        <w:t>figures</w:t>
      </w:r>
      <w:r w:rsidRPr="00121DD6">
        <w:rPr>
          <w:rStyle w:val="Emphasis"/>
        </w:rPr>
        <w:t>, histories, and movements</w:t>
      </w:r>
      <w:r w:rsidRPr="00121DD6">
        <w:rPr>
          <w:sz w:val="16"/>
        </w:rPr>
        <w:t>. Most relevant to this discussion are two particular ways that this happens. The first way involves selected histories that are popularized in order to encourage a certain line of political thought. Dr. Martin Luther King Jr’s position on non-violence is a great example of this.</w:t>
      </w:r>
      <w:r>
        <w:rPr>
          <w:sz w:val="16"/>
        </w:rPr>
        <w:t xml:space="preserve"> </w:t>
      </w:r>
      <w:r w:rsidRPr="00121DD6">
        <w:rPr>
          <w:sz w:val="16"/>
        </w:rPr>
        <w:t>We are taught a version of Dr. King’s work that elevates his non-violent approach and minimizes his eventual condemnation of capitalism and his opposition to the imperialist war against Vietnam. Subsequently, we have a distorted perspective of King’s confrontation with the white supremacist status quo that frames his effectiveness on his ability to appeal to the moral sensibilities of white people. In other words, we are taught that getting white people to recognize our pain and suffering is how to empower our community. This discourages us from disrupting the system and building independent Black institutions.</w:t>
      </w:r>
      <w:r>
        <w:rPr>
          <w:sz w:val="16"/>
        </w:rPr>
        <w:t xml:space="preserve"> </w:t>
      </w:r>
      <w:r w:rsidRPr="00121DD6">
        <w:rPr>
          <w:rStyle w:val="Emphasis"/>
        </w:rPr>
        <w:t xml:space="preserve">The second way that this commodification happens is </w:t>
      </w:r>
      <w:r w:rsidRPr="003D55A1">
        <w:rPr>
          <w:rStyle w:val="Emphasis"/>
          <w:highlight w:val="cyan"/>
        </w:rPr>
        <w:t>by</w:t>
      </w:r>
      <w:r w:rsidRPr="00121DD6">
        <w:rPr>
          <w:rStyle w:val="Emphasis"/>
        </w:rPr>
        <w:t xml:space="preserve"> advancing </w:t>
      </w:r>
      <w:r w:rsidRPr="003D55A1">
        <w:rPr>
          <w:rStyle w:val="Emphasis"/>
          <w:highlight w:val="cyan"/>
        </w:rPr>
        <w:t>the notion that any activity</w:t>
      </w:r>
      <w:r w:rsidRPr="00121DD6">
        <w:rPr>
          <w:rStyle w:val="Emphasis"/>
        </w:rPr>
        <w:t xml:space="preserve"> that is </w:t>
      </w:r>
      <w:r w:rsidRPr="003D55A1">
        <w:rPr>
          <w:rStyle w:val="Emphasis"/>
          <w:highlight w:val="cyan"/>
        </w:rPr>
        <w:t>understood to be</w:t>
      </w:r>
      <w:r w:rsidRPr="00121DD6">
        <w:rPr>
          <w:rStyle w:val="Emphasis"/>
        </w:rPr>
        <w:t xml:space="preserve"> </w:t>
      </w:r>
      <w:r w:rsidRPr="00121DD6">
        <w:rPr>
          <w:rStyle w:val="Emphasis"/>
        </w:rPr>
        <w:lastRenderedPageBreak/>
        <w:t xml:space="preserve">generally </w:t>
      </w:r>
      <w:r w:rsidRPr="003D76A3">
        <w:rPr>
          <w:rStyle w:val="Emphasis"/>
        </w:rPr>
        <w:t>disruptive,</w:t>
      </w:r>
      <w:r w:rsidRPr="00121DD6">
        <w:rPr>
          <w:rStyle w:val="Emphasis"/>
        </w:rPr>
        <w:t xml:space="preserve"> controversial, or evoking </w:t>
      </w:r>
      <w:r w:rsidRPr="003D55A1">
        <w:rPr>
          <w:rStyle w:val="Emphasis"/>
          <w:highlight w:val="cyan"/>
        </w:rPr>
        <w:t>radical rhetoric is itself radical</w:t>
      </w:r>
      <w:r w:rsidRPr="00121DD6">
        <w:rPr>
          <w:sz w:val="16"/>
        </w:rPr>
        <w:t xml:space="preserve">. </w:t>
      </w:r>
      <w:r w:rsidRPr="00121DD6">
        <w:rPr>
          <w:rStyle w:val="StyleUnderline"/>
        </w:rPr>
        <w:t xml:space="preserve">The best example of this is the so-called “resistance” that has emerged since the election of Donald </w:t>
      </w:r>
      <w:r w:rsidRPr="00A8599A">
        <w:rPr>
          <w:rStyle w:val="StyleUnderline"/>
        </w:rPr>
        <w:t>Trump</w:t>
      </w:r>
      <w:r w:rsidRPr="00A8599A">
        <w:rPr>
          <w:sz w:val="16"/>
          <w:u w:val="single"/>
        </w:rPr>
        <w:t xml:space="preserve">. </w:t>
      </w:r>
      <w:r w:rsidRPr="00A8599A">
        <w:rPr>
          <w:rStyle w:val="Emphasis"/>
          <w:b w:val="0"/>
          <w:bCs/>
        </w:rPr>
        <w:t>The</w:t>
      </w:r>
      <w:r w:rsidRPr="00A8599A">
        <w:rPr>
          <w:rStyle w:val="Emphasis"/>
        </w:rPr>
        <w:t xml:space="preserve"> resistance</w:t>
      </w:r>
      <w:r w:rsidRPr="00121DD6">
        <w:rPr>
          <w:rStyle w:val="Emphasis"/>
        </w:rPr>
        <w:t xml:space="preserve"> is described as fighting white supremacy and patriarchy, and challenging the status quo, merely because of </w:t>
      </w:r>
      <w:r w:rsidRPr="003D76A3">
        <w:rPr>
          <w:rStyle w:val="Emphasis"/>
        </w:rPr>
        <w:t>a particular set of espoused statements</w:t>
      </w:r>
      <w:r w:rsidRPr="00121DD6">
        <w:rPr>
          <w:rStyle w:val="Emphasis"/>
        </w:rPr>
        <w:t xml:space="preserve"> of radicalism</w:t>
      </w:r>
      <w:r w:rsidRPr="00121DD6">
        <w:rPr>
          <w:sz w:val="16"/>
        </w:rPr>
        <w:t>. Standing in solidarity with dreamers, or protesting the Muslim ban, or wearing a pink hat are gestures that are often associated with “the resistance.”</w:t>
      </w:r>
      <w:r>
        <w:rPr>
          <w:sz w:val="16"/>
        </w:rPr>
        <w:t xml:space="preserve"> </w:t>
      </w:r>
      <w:r w:rsidRPr="00743314">
        <w:rPr>
          <w:rStyle w:val="Emphasis"/>
          <w:b w:val="0"/>
          <w:bCs/>
        </w:rPr>
        <w:t xml:space="preserve">This is a form of </w:t>
      </w:r>
      <w:r w:rsidRPr="00121DD6">
        <w:rPr>
          <w:rStyle w:val="Emphasis"/>
        </w:rPr>
        <w:t xml:space="preserve">incorporated resistance </w:t>
      </w:r>
      <w:r w:rsidRPr="003D55A1">
        <w:rPr>
          <w:rStyle w:val="Emphasis"/>
          <w:highlight w:val="cyan"/>
        </w:rPr>
        <w:t>where activists, professors, non-profit professionals</w:t>
      </w:r>
      <w:r w:rsidRPr="00121DD6">
        <w:rPr>
          <w:rStyle w:val="Emphasis"/>
        </w:rPr>
        <w:t xml:space="preserve">, etc </w:t>
      </w:r>
      <w:r w:rsidRPr="003D55A1">
        <w:rPr>
          <w:rStyle w:val="Emphasis"/>
          <w:highlight w:val="cyan"/>
        </w:rPr>
        <w:t>are allowed to make</w:t>
      </w:r>
      <w:r w:rsidRPr="00121DD6">
        <w:rPr>
          <w:rStyle w:val="Emphasis"/>
        </w:rPr>
        <w:t xml:space="preserve"> grand </w:t>
      </w:r>
      <w:r w:rsidRPr="003D55A1">
        <w:rPr>
          <w:rStyle w:val="Emphasis"/>
          <w:highlight w:val="cyan"/>
        </w:rPr>
        <w:t>statements of resistance or</w:t>
      </w:r>
      <w:r w:rsidRPr="00121DD6">
        <w:rPr>
          <w:rStyle w:val="Emphasis"/>
        </w:rPr>
        <w:t xml:space="preserve"> even </w:t>
      </w:r>
      <w:r w:rsidRPr="003D55A1">
        <w:rPr>
          <w:rStyle w:val="Emphasis"/>
          <w:highlight w:val="cyan"/>
        </w:rPr>
        <w:t>revolution</w:t>
      </w:r>
      <w:r w:rsidRPr="00121DD6">
        <w:rPr>
          <w:rStyle w:val="Emphasis"/>
        </w:rPr>
        <w:t xml:space="preserve">, </w:t>
      </w:r>
      <w:r w:rsidRPr="003D55A1">
        <w:rPr>
          <w:rStyle w:val="Emphasis"/>
          <w:highlight w:val="cyan"/>
        </w:rPr>
        <w:t>but</w:t>
      </w:r>
      <w:r w:rsidRPr="00121DD6">
        <w:rPr>
          <w:rStyle w:val="Emphasis"/>
        </w:rPr>
        <w:t xml:space="preserve"> ultimately </w:t>
      </w:r>
      <w:r w:rsidRPr="003D55A1">
        <w:rPr>
          <w:rStyle w:val="Emphasis"/>
          <w:highlight w:val="cyan"/>
        </w:rPr>
        <w:t>their ability to confront and change the actual structures of power is inhibited</w:t>
      </w:r>
      <w:r w:rsidRPr="00121DD6">
        <w:rPr>
          <w:rStyle w:val="Emphasis"/>
        </w:rPr>
        <w:t xml:space="preserve">. </w:t>
      </w:r>
      <w:r w:rsidRPr="00121DD6">
        <w:rPr>
          <w:sz w:val="16"/>
        </w:rPr>
        <w:t xml:space="preserve">This fact will be further explained later. </w:t>
      </w:r>
      <w:r w:rsidRPr="00121DD6">
        <w:rPr>
          <w:rStyle w:val="StyleUnderline"/>
        </w:rPr>
        <w:t>The point here is that commodification is carried out when an activity or rhetoric that is generally understood to be disruptive is characterized as radical, regardless of whether or not it actually challenges the existing power arrangement</w:t>
      </w:r>
      <w:r w:rsidRPr="00121DD6">
        <w:rPr>
          <w:sz w:val="16"/>
        </w:rPr>
        <w:t xml:space="preserve">. </w:t>
      </w:r>
    </w:p>
    <w:p w14:paraId="56398C15" w14:textId="73BC8B7B" w:rsidR="00B72934" w:rsidRDefault="00B72934" w:rsidP="002B700B">
      <w:pPr>
        <w:rPr>
          <w:rStyle w:val="Emphasis"/>
        </w:rPr>
      </w:pPr>
      <w:r w:rsidRPr="00121DD6">
        <w:rPr>
          <w:rStyle w:val="Emphasis"/>
        </w:rPr>
        <w:t xml:space="preserve">The term </w:t>
      </w:r>
      <w:r w:rsidRPr="003D55A1">
        <w:rPr>
          <w:rStyle w:val="Emphasis"/>
          <w:highlight w:val="cyan"/>
        </w:rPr>
        <w:t>radical</w:t>
      </w:r>
      <w:r w:rsidRPr="00121DD6">
        <w:rPr>
          <w:rStyle w:val="Emphasis"/>
        </w:rPr>
        <w:t xml:space="preserve"> simply </w:t>
      </w:r>
      <w:r w:rsidRPr="003D55A1">
        <w:rPr>
          <w:rStyle w:val="Emphasis"/>
          <w:highlight w:val="cyan"/>
        </w:rPr>
        <w:t>becomes a brand</w:t>
      </w:r>
      <w:r w:rsidRPr="00121DD6">
        <w:rPr>
          <w:rStyle w:val="Emphasis"/>
        </w:rPr>
        <w:t xml:space="preserve"> </w:t>
      </w:r>
      <w:r w:rsidRPr="00121DD6">
        <w:rPr>
          <w:sz w:val="16"/>
        </w:rPr>
        <w:t xml:space="preserve">that is used to compete for attention and recognition as a warrior of social justice </w:t>
      </w:r>
      <w:r w:rsidRPr="003D55A1">
        <w:rPr>
          <w:rStyle w:val="Emphasis"/>
          <w:highlight w:val="cyan"/>
        </w:rPr>
        <w:t>without</w:t>
      </w:r>
      <w:r w:rsidRPr="00121DD6">
        <w:rPr>
          <w:rStyle w:val="Emphasis"/>
        </w:rPr>
        <w:t xml:space="preserve"> any </w:t>
      </w:r>
      <w:r w:rsidRPr="003D55A1">
        <w:rPr>
          <w:rStyle w:val="Emphasis"/>
          <w:highlight w:val="cyan"/>
        </w:rPr>
        <w:t>accountability</w:t>
      </w:r>
      <w:r w:rsidRPr="00121DD6">
        <w:rPr>
          <w:rStyle w:val="Emphasis"/>
        </w:rPr>
        <w:t xml:space="preserve"> for producing material results</w:t>
      </w:r>
      <w:r w:rsidRPr="00121DD6">
        <w:rPr>
          <w:sz w:val="16"/>
        </w:rPr>
        <w:t>.</w:t>
      </w:r>
      <w:r>
        <w:rPr>
          <w:sz w:val="16"/>
        </w:rPr>
        <w:t xml:space="preserve"> </w:t>
      </w:r>
      <w:r w:rsidRPr="00121DD6">
        <w:rPr>
          <w:sz w:val="16"/>
        </w:rPr>
        <w:t>White leftists absorption of Black politics</w:t>
      </w:r>
      <w:r>
        <w:rPr>
          <w:sz w:val="16"/>
        </w:rPr>
        <w:t xml:space="preserve"> </w:t>
      </w:r>
      <w:r w:rsidRPr="00121DD6">
        <w:rPr>
          <w:sz w:val="16"/>
        </w:rPr>
        <w:t>White progressive, leftist and liberal political and social formations have a parasitic relationship to Black people and our suffering. Harold Cruse describes in his work “Crisis of the Negro Intellectual” the way in which white liberals (which in the context of Cruse’s work includes socialists and communists) position themselves, institutionally, as the arbiters of Black political thought. He writes:</w:t>
      </w:r>
      <w:r>
        <w:rPr>
          <w:sz w:val="16"/>
        </w:rPr>
        <w:t xml:space="preserve"> </w:t>
      </w:r>
      <w:r w:rsidRPr="00121DD6">
        <w:rPr>
          <w:sz w:val="16"/>
        </w:rPr>
        <w:t>The Negro intellectuals of today are the victims of the intellectual default of yesterday. The intellectual, theoretical, and cultural methods of self-orientation and self-leadership have been taken out of their hands.</w:t>
      </w:r>
      <w:r>
        <w:rPr>
          <w:sz w:val="16"/>
        </w:rPr>
        <w:t xml:space="preserve"> </w:t>
      </w:r>
      <w:r w:rsidRPr="00121DD6">
        <w:rPr>
          <w:sz w:val="16"/>
        </w:rPr>
        <w:t>The Negro intellectual has been bereft of the means of solving his own problems because his class has traditionally been maneuvered into the position where his problems are solved by others. Instead of being able to essay his own solutions, the Negro intellectual has been transformed into a problem by the white liberal, who prefers to keep him in that position. The white liberal problem solver has been institutionalized as an organic part of the entire civil rights movement and is the emasculator of the creative and intellectual potential of the Negro intelligentsia.</w:t>
      </w:r>
      <w:r>
        <w:rPr>
          <w:sz w:val="16"/>
        </w:rPr>
        <w:t xml:space="preserve"> </w:t>
      </w:r>
      <w:r w:rsidRPr="00121DD6">
        <w:rPr>
          <w:sz w:val="16"/>
        </w:rPr>
        <w:t>Negro intellectuals cannot effectively interpret themselves in the arts, in social criticism, in the social sciences, in research fields, etc; nor can they make objective interpretations of their own relation to the American scene that have any impact on American affairs.</w:t>
      </w:r>
      <w:r>
        <w:rPr>
          <w:sz w:val="16"/>
        </w:rPr>
        <w:t xml:space="preserve"> </w:t>
      </w:r>
      <w:r w:rsidRPr="00121DD6">
        <w:rPr>
          <w:sz w:val="16"/>
        </w:rPr>
        <w:t>Harold Cruse</w:t>
      </w:r>
      <w:r>
        <w:rPr>
          <w:sz w:val="16"/>
        </w:rPr>
        <w:t xml:space="preserve"> </w:t>
      </w:r>
      <w:r w:rsidRPr="00121DD6">
        <w:rPr>
          <w:sz w:val="16"/>
        </w:rPr>
        <w:t>"Crisis of the Negro Intellectual"</w:t>
      </w:r>
      <w:r>
        <w:rPr>
          <w:sz w:val="16"/>
        </w:rPr>
        <w:t xml:space="preserve"> </w:t>
      </w:r>
      <w:r w:rsidRPr="00121DD6">
        <w:rPr>
          <w:sz w:val="16"/>
        </w:rPr>
        <w:t>Baked into the political and intellectual ethos of white liberals, progressives, and leftists are the belief that their fight for social justice is about solving Black people’s problems, which implies that we are not capable of doing that ourselves.</w:t>
      </w:r>
      <w:r>
        <w:rPr>
          <w:sz w:val="16"/>
        </w:rPr>
        <w:t xml:space="preserve"> </w:t>
      </w:r>
      <w:r w:rsidRPr="00121DD6">
        <w:rPr>
          <w:sz w:val="16"/>
        </w:rPr>
        <w:t>This obsession on the part of white people with trying to solve Black people’s suffering distracts from the more legitimate political and intellectual endeavor of dealing with the pathology of white people’s collective proclivity toward oppression. Toni Morrison does this beautifully in her 1993 interview with Charlie Rose when she says:</w:t>
      </w:r>
      <w:r>
        <w:rPr>
          <w:sz w:val="16"/>
        </w:rPr>
        <w:t xml:space="preserve"> </w:t>
      </w:r>
      <w:r w:rsidRPr="00121DD6">
        <w:rPr>
          <w:sz w:val="16"/>
        </w:rPr>
        <w:t>The people who practice racism are bereft, that there is something distorted about the psyche, its a huge waste… its a profound neurosis nobody examines. It is crazy, it feels crazy… I am not a victim, I refuse to be one.</w:t>
      </w:r>
      <w:r>
        <w:rPr>
          <w:sz w:val="16"/>
        </w:rPr>
        <w:t xml:space="preserve"> </w:t>
      </w:r>
      <w:r w:rsidRPr="00121DD6">
        <w:rPr>
          <w:sz w:val="16"/>
        </w:rPr>
        <w:t>Toni Morrison</w:t>
      </w:r>
      <w:r>
        <w:rPr>
          <w:sz w:val="16"/>
        </w:rPr>
        <w:t xml:space="preserve"> </w:t>
      </w:r>
      <w:r w:rsidRPr="00121DD6">
        <w:rPr>
          <w:sz w:val="16"/>
        </w:rPr>
        <w:t>"I Love Myself When I am Smiling and Then Again When I Look Mean"</w:t>
      </w:r>
      <w:r>
        <w:rPr>
          <w:sz w:val="16"/>
        </w:rPr>
        <w:t xml:space="preserve"> </w:t>
      </w:r>
      <w:r w:rsidRPr="00121DD6">
        <w:rPr>
          <w:sz w:val="16"/>
        </w:rPr>
        <w:t>Even though there is discussion in white liberal spaces about issues like white privilege, there is often too much attention paid to Black suffering and not enough attention paid to the “profound neurosis” that characterizes the social and political behavior of white people that control white liberal/progressive institutions.</w:t>
      </w:r>
      <w:r>
        <w:rPr>
          <w:sz w:val="16"/>
        </w:rPr>
        <w:t xml:space="preserve"> </w:t>
      </w:r>
      <w:r w:rsidRPr="00121DD6">
        <w:rPr>
          <w:rStyle w:val="StyleUnderline"/>
        </w:rPr>
        <w:t xml:space="preserve">Given the fact that </w:t>
      </w:r>
      <w:r w:rsidRPr="003D55A1">
        <w:rPr>
          <w:rStyle w:val="StyleUnderline"/>
          <w:highlight w:val="cyan"/>
        </w:rPr>
        <w:t>white people control</w:t>
      </w:r>
      <w:r w:rsidRPr="00121DD6">
        <w:rPr>
          <w:rStyle w:val="StyleUnderline"/>
        </w:rPr>
        <w:t xml:space="preserve"> many of the </w:t>
      </w:r>
      <w:r w:rsidRPr="003D55A1">
        <w:rPr>
          <w:rStyle w:val="StyleUnderline"/>
          <w:highlight w:val="cyan"/>
        </w:rPr>
        <w:t>mainstream institutions</w:t>
      </w:r>
      <w:r w:rsidRPr="00121DD6">
        <w:rPr>
          <w:rStyle w:val="StyleUnderline"/>
        </w:rPr>
        <w:t xml:space="preserve"> that curate which Black people are given legitimacy in particular political and social circles (i.e., Universities, non-profits, philanthropy, mainstream labor organizations, mainstream, and progressive media), Black people often find ourselves navigating a political economy where our livelihoods and our political and social viability is dependent on seeking approval from white liberals and the institutions that they control</w:t>
      </w:r>
      <w:r w:rsidRPr="00121DD6">
        <w:rPr>
          <w:sz w:val="16"/>
        </w:rPr>
        <w:t xml:space="preserve">. </w:t>
      </w:r>
      <w:r w:rsidRPr="003D55A1">
        <w:rPr>
          <w:rStyle w:val="Emphasis"/>
          <w:highlight w:val="cyan"/>
        </w:rPr>
        <w:t xml:space="preserve">Rarely are there </w:t>
      </w:r>
      <w:r w:rsidRPr="003D76A3">
        <w:rPr>
          <w:rStyle w:val="Emphasis"/>
        </w:rPr>
        <w:t>a</w:t>
      </w:r>
      <w:r w:rsidRPr="00121DD6">
        <w:rPr>
          <w:rStyle w:val="Emphasis"/>
        </w:rPr>
        <w:t xml:space="preserve">uthentic public </w:t>
      </w:r>
      <w:r w:rsidRPr="003D55A1">
        <w:rPr>
          <w:rStyle w:val="Emphasis"/>
          <w:highlight w:val="cyan"/>
        </w:rPr>
        <w:t>conversations</w:t>
      </w:r>
      <w:r w:rsidRPr="00121DD6">
        <w:rPr>
          <w:rStyle w:val="Emphasis"/>
        </w:rPr>
        <w:t xml:space="preserve"> among Black people who identify as radicals </w:t>
      </w:r>
      <w:r w:rsidRPr="003D55A1">
        <w:rPr>
          <w:rStyle w:val="Emphasis"/>
          <w:highlight w:val="cyan"/>
        </w:rPr>
        <w:t>about this dynamic because it would</w:t>
      </w:r>
      <w:r w:rsidRPr="00121DD6">
        <w:rPr>
          <w:rStyle w:val="Emphasis"/>
        </w:rPr>
        <w:t xml:space="preserve"> expose uncomfortable truths and, quite frankly, ineptitudes that would </w:t>
      </w:r>
      <w:r w:rsidRPr="003D55A1">
        <w:rPr>
          <w:rStyle w:val="Emphasis"/>
          <w:highlight w:val="cyan"/>
        </w:rPr>
        <w:t>discredit their claims that they are radical</w:t>
      </w:r>
      <w:r w:rsidRPr="00121DD6">
        <w:rPr>
          <w:rStyle w:val="Emphasis"/>
        </w:rPr>
        <w:t>.</w:t>
      </w:r>
    </w:p>
    <w:p w14:paraId="6795C3A0" w14:textId="77777777" w:rsidR="0071688E" w:rsidRDefault="0071688E" w:rsidP="0071688E">
      <w:pPr>
        <w:pStyle w:val="Heading4"/>
      </w:pPr>
      <w:r w:rsidRPr="0066304E">
        <w:rPr>
          <w:u w:val="single"/>
        </w:rPr>
        <w:t>Endurance</w:t>
      </w:r>
      <w:r>
        <w:t xml:space="preserve"> is </w:t>
      </w:r>
      <w:r w:rsidRPr="0066304E">
        <w:rPr>
          <w:u w:val="single"/>
        </w:rPr>
        <w:t>smoke and mirrors</w:t>
      </w:r>
      <w:r>
        <w:t xml:space="preserve"> for capitalism AND can </w:t>
      </w:r>
      <w:r w:rsidRPr="0066304E">
        <w:rPr>
          <w:u w:val="single"/>
        </w:rPr>
        <w:t>never resolve</w:t>
      </w:r>
      <w:r>
        <w:t xml:space="preserve"> the violence described in the 1AC.</w:t>
      </w:r>
    </w:p>
    <w:p w14:paraId="777EBB5F" w14:textId="77777777" w:rsidR="0071688E" w:rsidRDefault="0071688E" w:rsidP="0071688E">
      <w:r w:rsidRPr="00B12777">
        <w:rPr>
          <w:rStyle w:val="Style13ptBold"/>
        </w:rPr>
        <w:t>Cotter ’13</w:t>
      </w:r>
      <w:r>
        <w:t xml:space="preserve"> [Jennifer; 2013; Assistant Professor of English at William Jewell College, Ph.D. in Critical Literary and Cultural Studies from the University of Pittsburgh; Stories in Post-Human Cultures, “Posthumanist Feminism and the Embodiment of Class,” p. 27-37]</w:t>
      </w:r>
    </w:p>
    <w:p w14:paraId="53E71B14" w14:textId="77777777" w:rsidR="0071688E" w:rsidRPr="00B12777" w:rsidRDefault="0071688E" w:rsidP="0071688E">
      <w:pPr>
        <w:rPr>
          <w:sz w:val="16"/>
        </w:rPr>
      </w:pPr>
      <w:r w:rsidRPr="003118A3">
        <w:rPr>
          <w:rStyle w:val="StyleUnderline"/>
          <w:highlight w:val="cyan"/>
        </w:rPr>
        <w:t>‘</w:t>
      </w:r>
      <w:r w:rsidRPr="009C7C8B">
        <w:rPr>
          <w:rStyle w:val="Emphasis"/>
          <w:highlight w:val="cyan"/>
        </w:rPr>
        <w:t>Survival</w:t>
      </w:r>
      <w:r w:rsidRPr="003118A3">
        <w:rPr>
          <w:rStyle w:val="StyleUnderline"/>
          <w:highlight w:val="cyan"/>
        </w:rPr>
        <w:t>,’ ‘</w:t>
      </w:r>
      <w:r w:rsidRPr="009C7C8B">
        <w:rPr>
          <w:rStyle w:val="Emphasis"/>
          <w:highlight w:val="cyan"/>
        </w:rPr>
        <w:t>endurance</w:t>
      </w:r>
      <w:r w:rsidRPr="003118A3">
        <w:rPr>
          <w:rStyle w:val="StyleUnderline"/>
          <w:highlight w:val="cyan"/>
        </w:rPr>
        <w:t>,’ and ‘</w:t>
      </w:r>
      <w:r w:rsidRPr="009C7C8B">
        <w:rPr>
          <w:rStyle w:val="Emphasis"/>
          <w:highlight w:val="cyan"/>
        </w:rPr>
        <w:t>putting up</w:t>
      </w:r>
      <w:r w:rsidRPr="003118A3">
        <w:rPr>
          <w:rStyle w:val="StyleUnderline"/>
          <w:highlight w:val="cyan"/>
        </w:rPr>
        <w:t xml:space="preserve"> with </w:t>
      </w:r>
      <w:r w:rsidRPr="009C7C8B">
        <w:rPr>
          <w:rStyle w:val="Emphasis"/>
          <w:highlight w:val="cyan"/>
        </w:rPr>
        <w:t>hardship</w:t>
      </w:r>
      <w:r w:rsidRPr="003118A3">
        <w:rPr>
          <w:rStyle w:val="StyleUnderline"/>
        </w:rPr>
        <w:t xml:space="preserve"> and </w:t>
      </w:r>
      <w:r w:rsidRPr="00B3073C">
        <w:rPr>
          <w:rStyle w:val="Emphasis"/>
        </w:rPr>
        <w:t>physical pain</w:t>
      </w:r>
      <w:r w:rsidRPr="003118A3">
        <w:rPr>
          <w:rStyle w:val="StyleUnderline"/>
        </w:rPr>
        <w:t xml:space="preserve">,’ </w:t>
      </w:r>
      <w:r w:rsidRPr="003118A3">
        <w:rPr>
          <w:rStyle w:val="StyleUnderline"/>
          <w:highlight w:val="cyan"/>
        </w:rPr>
        <w:t>while maintaining</w:t>
      </w:r>
      <w:r w:rsidRPr="003118A3">
        <w:rPr>
          <w:rStyle w:val="StyleUnderline"/>
        </w:rPr>
        <w:t xml:space="preserve"> a ‘</w:t>
      </w:r>
      <w:r w:rsidRPr="00B3073C">
        <w:rPr>
          <w:rStyle w:val="Emphasis"/>
        </w:rPr>
        <w:t xml:space="preserve">positive </w:t>
      </w:r>
      <w:r w:rsidRPr="009C7C8B">
        <w:rPr>
          <w:rStyle w:val="Emphasis"/>
          <w:highlight w:val="cyan"/>
        </w:rPr>
        <w:t>affect</w:t>
      </w:r>
      <w:r w:rsidRPr="003118A3">
        <w:rPr>
          <w:rStyle w:val="StyleUnderline"/>
        </w:rPr>
        <w:t>’ are represented</w:t>
      </w:r>
      <w:r w:rsidRPr="00B12777">
        <w:rPr>
          <w:sz w:val="16"/>
        </w:rPr>
        <w:t xml:space="preserve"> by Braidotti </w:t>
      </w:r>
      <w:r w:rsidRPr="003118A3">
        <w:rPr>
          <w:rStyle w:val="StyleUnderline"/>
          <w:highlight w:val="cyan"/>
        </w:rPr>
        <w:t>as</w:t>
      </w:r>
      <w:r w:rsidRPr="003118A3">
        <w:rPr>
          <w:rStyle w:val="StyleUnderline"/>
        </w:rPr>
        <w:t xml:space="preserve"> forms of ‘</w:t>
      </w:r>
      <w:r w:rsidRPr="009C7C8B">
        <w:rPr>
          <w:rStyle w:val="Emphasis"/>
          <w:highlight w:val="cyan"/>
        </w:rPr>
        <w:t>radical</w:t>
      </w:r>
      <w:r w:rsidRPr="00B12777">
        <w:rPr>
          <w:sz w:val="16"/>
        </w:rPr>
        <w:t xml:space="preserve"> feminist </w:t>
      </w:r>
      <w:r w:rsidRPr="009C7C8B">
        <w:rPr>
          <w:rStyle w:val="Emphasis"/>
          <w:highlight w:val="cyan"/>
        </w:rPr>
        <w:t>resistance</w:t>
      </w:r>
      <w:r w:rsidRPr="003118A3">
        <w:rPr>
          <w:rStyle w:val="StyleUnderline"/>
        </w:rPr>
        <w:t xml:space="preserve">’ </w:t>
      </w:r>
      <w:r w:rsidRPr="009C7C8B">
        <w:rPr>
          <w:rStyle w:val="Emphasis"/>
          <w:highlight w:val="cyan"/>
        </w:rPr>
        <w:t>within</w:t>
      </w:r>
      <w:r w:rsidRPr="003118A3">
        <w:rPr>
          <w:rStyle w:val="StyleUnderline"/>
          <w:highlight w:val="cyan"/>
        </w:rPr>
        <w:t xml:space="preserve"> and</w:t>
      </w:r>
      <w:r w:rsidRPr="003118A3">
        <w:rPr>
          <w:rStyle w:val="StyleUnderline"/>
        </w:rPr>
        <w:t xml:space="preserve"> at the same time </w:t>
      </w:r>
      <w:r w:rsidRPr="009C7C8B">
        <w:rPr>
          <w:rStyle w:val="Emphasis"/>
          <w:highlight w:val="cyan"/>
        </w:rPr>
        <w:t>beyond</w:t>
      </w:r>
      <w:r w:rsidRPr="00B12777">
        <w:rPr>
          <w:sz w:val="16"/>
        </w:rPr>
        <w:t xml:space="preserve"> capitalism. </w:t>
      </w:r>
      <w:r w:rsidRPr="003118A3">
        <w:rPr>
          <w:rStyle w:val="StyleUnderline"/>
          <w:highlight w:val="cyan"/>
        </w:rPr>
        <w:t>This</w:t>
      </w:r>
      <w:r w:rsidRPr="003118A3">
        <w:rPr>
          <w:rStyle w:val="StyleUnderline"/>
        </w:rPr>
        <w:t xml:space="preserve"> is a </w:t>
      </w:r>
      <w:r w:rsidRPr="003118A3">
        <w:rPr>
          <w:rStyle w:val="StyleUnderline"/>
          <w:highlight w:val="cyan"/>
        </w:rPr>
        <w:t>politics</w:t>
      </w:r>
      <w:r w:rsidRPr="003118A3">
        <w:rPr>
          <w:rStyle w:val="StyleUnderline"/>
        </w:rPr>
        <w:t xml:space="preserve"> which </w:t>
      </w:r>
      <w:r w:rsidRPr="009C7C8B">
        <w:rPr>
          <w:rStyle w:val="Emphasis"/>
          <w:highlight w:val="cyan"/>
        </w:rPr>
        <w:t>marginalises</w:t>
      </w:r>
      <w:r w:rsidRPr="003118A3">
        <w:rPr>
          <w:rStyle w:val="StyleUnderline"/>
        </w:rPr>
        <w:t xml:space="preserve"> the </w:t>
      </w:r>
      <w:r w:rsidRPr="003118A3">
        <w:rPr>
          <w:rStyle w:val="StyleUnderline"/>
          <w:highlight w:val="cyan"/>
        </w:rPr>
        <w:t>necessity of</w:t>
      </w:r>
      <w:r w:rsidRPr="003118A3">
        <w:rPr>
          <w:rStyle w:val="StyleUnderline"/>
        </w:rPr>
        <w:t xml:space="preserve"> </w:t>
      </w:r>
      <w:r w:rsidRPr="00B3073C">
        <w:rPr>
          <w:rStyle w:val="Emphasis"/>
        </w:rPr>
        <w:t xml:space="preserve">collective </w:t>
      </w:r>
      <w:r w:rsidRPr="009C7C8B">
        <w:rPr>
          <w:rStyle w:val="Emphasis"/>
          <w:highlight w:val="cyan"/>
        </w:rPr>
        <w:t>transformation</w:t>
      </w:r>
      <w:r w:rsidRPr="003118A3">
        <w:rPr>
          <w:rStyle w:val="StyleUnderline"/>
        </w:rPr>
        <w:t xml:space="preserve"> of the </w:t>
      </w:r>
      <w:r w:rsidRPr="003118A3">
        <w:rPr>
          <w:rStyle w:val="StyleUnderline"/>
        </w:rPr>
        <w:lastRenderedPageBreak/>
        <w:t xml:space="preserve">‘ensemble of social relations of production’ </w:t>
      </w:r>
      <w:r w:rsidRPr="003118A3">
        <w:rPr>
          <w:rStyle w:val="StyleUnderline"/>
          <w:highlight w:val="cyan"/>
        </w:rPr>
        <w:t xml:space="preserve">and focuses on </w:t>
      </w:r>
      <w:r w:rsidRPr="009C7C8B">
        <w:rPr>
          <w:rStyle w:val="Emphasis"/>
          <w:highlight w:val="cyan"/>
        </w:rPr>
        <w:t>changing</w:t>
      </w:r>
      <w:r w:rsidRPr="003118A3">
        <w:rPr>
          <w:rStyle w:val="StyleUnderline"/>
        </w:rPr>
        <w:t xml:space="preserve"> the </w:t>
      </w:r>
      <w:r w:rsidRPr="009C7C8B">
        <w:rPr>
          <w:rStyle w:val="Emphasis"/>
          <w:highlight w:val="cyan"/>
        </w:rPr>
        <w:t>felt experience</w:t>
      </w:r>
      <w:r w:rsidRPr="003118A3">
        <w:rPr>
          <w:rStyle w:val="StyleUnderline"/>
        </w:rPr>
        <w:t xml:space="preserve"> of exploitation within capitalism in crisis</w:t>
      </w:r>
      <w:r w:rsidRPr="00B12777">
        <w:rPr>
          <w:sz w:val="16"/>
        </w:rPr>
        <w:t>. ‘A radically immanent intensive body’ Braidotti argues, is ‘a portion of […] forces […] that is stable enough to sustain and undergo constant […] fluxes of transformation.’ 29</w:t>
      </w:r>
    </w:p>
    <w:p w14:paraId="6406B9F0" w14:textId="77777777" w:rsidR="0071688E" w:rsidRPr="00B12777" w:rsidRDefault="0071688E" w:rsidP="0071688E">
      <w:pPr>
        <w:rPr>
          <w:sz w:val="16"/>
        </w:rPr>
      </w:pPr>
      <w:r w:rsidRPr="00B12777">
        <w:rPr>
          <w:sz w:val="16"/>
        </w:rPr>
        <w:t xml:space="preserve">Braidotti’s </w:t>
      </w:r>
      <w:r w:rsidRPr="003118A3">
        <w:rPr>
          <w:rStyle w:val="StyleUnderline"/>
          <w:highlight w:val="cyan"/>
        </w:rPr>
        <w:t xml:space="preserve">theory </w:t>
      </w:r>
      <w:r w:rsidRPr="009C7C8B">
        <w:rPr>
          <w:rStyle w:val="Emphasis"/>
          <w:highlight w:val="cyan"/>
        </w:rPr>
        <w:t>glosses over</w:t>
      </w:r>
      <w:r w:rsidRPr="003118A3">
        <w:rPr>
          <w:rStyle w:val="StyleUnderline"/>
        </w:rPr>
        <w:t xml:space="preserve"> the </w:t>
      </w:r>
      <w:r w:rsidRPr="009C7C8B">
        <w:rPr>
          <w:rStyle w:val="Emphasis"/>
          <w:highlight w:val="cyan"/>
        </w:rPr>
        <w:t>historical</w:t>
      </w:r>
      <w:r w:rsidRPr="003118A3">
        <w:rPr>
          <w:rStyle w:val="StyleUnderline"/>
          <w:highlight w:val="cyan"/>
        </w:rPr>
        <w:t xml:space="preserve"> and </w:t>
      </w:r>
      <w:r w:rsidRPr="009C7C8B">
        <w:rPr>
          <w:rStyle w:val="Emphasis"/>
          <w:highlight w:val="cyan"/>
        </w:rPr>
        <w:t>material relations</w:t>
      </w:r>
      <w:r w:rsidRPr="003118A3">
        <w:rPr>
          <w:rStyle w:val="StyleUnderline"/>
          <w:highlight w:val="cyan"/>
        </w:rPr>
        <w:t xml:space="preserve"> in which</w:t>
      </w:r>
      <w:r w:rsidRPr="003118A3">
        <w:rPr>
          <w:rStyle w:val="StyleUnderline"/>
        </w:rPr>
        <w:t xml:space="preserve"> the </w:t>
      </w:r>
      <w:r w:rsidRPr="00654431">
        <w:rPr>
          <w:rStyle w:val="Emphasis"/>
        </w:rPr>
        <w:t xml:space="preserve">conditions of </w:t>
      </w:r>
      <w:r w:rsidRPr="009C7C8B">
        <w:rPr>
          <w:rStyle w:val="Emphasis"/>
          <w:highlight w:val="cyan"/>
        </w:rPr>
        <w:t>survival</w:t>
      </w:r>
      <w:r w:rsidRPr="00B12777">
        <w:rPr>
          <w:sz w:val="16"/>
        </w:rPr>
        <w:t xml:space="preserve"> for increasing numbers of women around the world </w:t>
      </w:r>
      <w:r w:rsidRPr="009C7C8B">
        <w:rPr>
          <w:rStyle w:val="Emphasis"/>
          <w:highlight w:val="cyan"/>
        </w:rPr>
        <w:t>depend</w:t>
      </w:r>
      <w:r w:rsidRPr="003118A3">
        <w:rPr>
          <w:rStyle w:val="StyleUnderline"/>
          <w:highlight w:val="cyan"/>
        </w:rPr>
        <w:t xml:space="preserve"> upon</w:t>
      </w:r>
      <w:r w:rsidRPr="00B12777">
        <w:rPr>
          <w:sz w:val="16"/>
        </w:rPr>
        <w:t xml:space="preserve"> their capacity to sell their labour-power to </w:t>
      </w:r>
      <w:r w:rsidRPr="009C7C8B">
        <w:rPr>
          <w:rStyle w:val="Emphasis"/>
          <w:highlight w:val="cyan"/>
        </w:rPr>
        <w:t>capital</w:t>
      </w:r>
      <w:r w:rsidRPr="00B12777">
        <w:rPr>
          <w:sz w:val="16"/>
        </w:rPr>
        <w:t xml:space="preserve"> for a wage and thus become part of the logic of the capitalist working day. In doing so, she romanticises exploited women, while conveniently dispensing with the necessity to critique and to transform the material relations in which women are exploited. </w:t>
      </w:r>
      <w:r w:rsidRPr="009C7C8B">
        <w:rPr>
          <w:rStyle w:val="Emphasis"/>
          <w:highlight w:val="cyan"/>
        </w:rPr>
        <w:t>Posthumanist</w:t>
      </w:r>
      <w:r w:rsidRPr="00B12777">
        <w:rPr>
          <w:sz w:val="16"/>
        </w:rPr>
        <w:t xml:space="preserve"> feminism </w:t>
      </w:r>
      <w:r w:rsidRPr="003118A3">
        <w:rPr>
          <w:rStyle w:val="StyleUnderline"/>
          <w:highlight w:val="cyan"/>
        </w:rPr>
        <w:t>is</w:t>
      </w:r>
      <w:r w:rsidRPr="003118A3">
        <w:rPr>
          <w:rStyle w:val="StyleUnderline"/>
        </w:rPr>
        <w:t xml:space="preserve"> </w:t>
      </w:r>
      <w:r w:rsidRPr="00B3073C">
        <w:rPr>
          <w:rStyle w:val="Emphasis"/>
        </w:rPr>
        <w:t>ultimately</w:t>
      </w:r>
      <w:r w:rsidRPr="003118A3">
        <w:rPr>
          <w:rStyle w:val="StyleUnderline"/>
        </w:rPr>
        <w:t xml:space="preserve"> a </w:t>
      </w:r>
      <w:r w:rsidRPr="009C7C8B">
        <w:rPr>
          <w:rStyle w:val="Emphasis"/>
          <w:highlight w:val="cyan"/>
        </w:rPr>
        <w:t>ruling-class survivalism</w:t>
      </w:r>
      <w:r w:rsidRPr="003118A3">
        <w:rPr>
          <w:rStyle w:val="StyleUnderline"/>
          <w:highlight w:val="cyan"/>
        </w:rPr>
        <w:t xml:space="preserve"> that bypasses</w:t>
      </w:r>
      <w:r w:rsidRPr="003118A3">
        <w:rPr>
          <w:rStyle w:val="StyleUnderline"/>
        </w:rPr>
        <w:t xml:space="preserve"> the </w:t>
      </w:r>
      <w:r w:rsidRPr="003118A3">
        <w:rPr>
          <w:rStyle w:val="StyleUnderline"/>
          <w:highlight w:val="cyan"/>
        </w:rPr>
        <w:t>social</w:t>
      </w:r>
      <w:r w:rsidRPr="00B12777">
        <w:rPr>
          <w:sz w:val="16"/>
        </w:rPr>
        <w:t xml:space="preserve"> – particularly the need for social transformation to abolish the exploitation of labour – </w:t>
      </w:r>
      <w:r w:rsidRPr="003118A3">
        <w:rPr>
          <w:rStyle w:val="StyleUnderline"/>
          <w:highlight w:val="cyan"/>
        </w:rPr>
        <w:t xml:space="preserve">and </w:t>
      </w:r>
      <w:r w:rsidRPr="009C7C8B">
        <w:rPr>
          <w:rStyle w:val="Emphasis"/>
          <w:highlight w:val="cyan"/>
        </w:rPr>
        <w:t>returns</w:t>
      </w:r>
      <w:r w:rsidRPr="003118A3">
        <w:rPr>
          <w:rStyle w:val="StyleUnderline"/>
          <w:highlight w:val="cyan"/>
        </w:rPr>
        <w:t xml:space="preserve"> to</w:t>
      </w:r>
      <w:r w:rsidRPr="003118A3">
        <w:rPr>
          <w:rStyle w:val="StyleUnderline"/>
        </w:rPr>
        <w:t xml:space="preserve"> the ‘</w:t>
      </w:r>
      <w:r w:rsidRPr="009C7C8B">
        <w:rPr>
          <w:rStyle w:val="Emphasis"/>
          <w:highlight w:val="cyan"/>
        </w:rPr>
        <w:t>elemental</w:t>
      </w:r>
      <w:r w:rsidRPr="003118A3">
        <w:rPr>
          <w:rStyle w:val="StyleUnderline"/>
        </w:rPr>
        <w:t>’ and the ‘</w:t>
      </w:r>
      <w:r w:rsidRPr="00B3073C">
        <w:rPr>
          <w:rStyle w:val="Emphasis"/>
        </w:rPr>
        <w:t>natural</w:t>
      </w:r>
      <w:r w:rsidRPr="003118A3">
        <w:rPr>
          <w:rStyle w:val="StyleUnderline"/>
        </w:rPr>
        <w:t>.’</w:t>
      </w:r>
      <w:r w:rsidRPr="00B12777">
        <w:rPr>
          <w:sz w:val="16"/>
        </w:rPr>
        <w:t xml:space="preserve"> To put this another way, </w:t>
      </w:r>
      <w:r w:rsidRPr="00B3073C">
        <w:rPr>
          <w:rStyle w:val="Emphasis"/>
        </w:rPr>
        <w:t>posthumanism ideologically naturalises</w:t>
      </w:r>
      <w:r w:rsidRPr="003118A3">
        <w:rPr>
          <w:rStyle w:val="StyleUnderline"/>
        </w:rPr>
        <w:t xml:space="preserve"> the way in which wage-labour/capital relations </w:t>
      </w:r>
      <w:r w:rsidRPr="00B3073C">
        <w:rPr>
          <w:rStyle w:val="Emphasis"/>
        </w:rPr>
        <w:t>exploit</w:t>
      </w:r>
      <w:r w:rsidRPr="003118A3">
        <w:rPr>
          <w:rStyle w:val="StyleUnderline"/>
        </w:rPr>
        <w:t xml:space="preserve"> the </w:t>
      </w:r>
      <w:r w:rsidRPr="00B3073C">
        <w:rPr>
          <w:rStyle w:val="Emphasis"/>
        </w:rPr>
        <w:t>surplus-labour</w:t>
      </w:r>
      <w:r w:rsidRPr="003118A3">
        <w:rPr>
          <w:rStyle w:val="StyleUnderline"/>
        </w:rPr>
        <w:t xml:space="preserve"> of workers and </w:t>
      </w:r>
      <w:r w:rsidRPr="00B3073C">
        <w:rPr>
          <w:rStyle w:val="Emphasis"/>
        </w:rPr>
        <w:t>reduce</w:t>
      </w:r>
      <w:r w:rsidRPr="003118A3">
        <w:rPr>
          <w:rStyle w:val="StyleUnderline"/>
        </w:rPr>
        <w:t xml:space="preserve"> workers to </w:t>
      </w:r>
      <w:r w:rsidRPr="00B3073C">
        <w:rPr>
          <w:rStyle w:val="Emphasis"/>
        </w:rPr>
        <w:t>basic survival</w:t>
      </w:r>
      <w:r w:rsidRPr="003118A3">
        <w:rPr>
          <w:rStyle w:val="StyleUnderline"/>
        </w:rPr>
        <w:t xml:space="preserve"> for the </w:t>
      </w:r>
      <w:r w:rsidRPr="00B3073C">
        <w:rPr>
          <w:rStyle w:val="Emphasis"/>
        </w:rPr>
        <w:t>next working day</w:t>
      </w:r>
      <w:r w:rsidRPr="00B12777">
        <w:rPr>
          <w:sz w:val="16"/>
        </w:rPr>
        <w:t xml:space="preserve">. </w:t>
      </w:r>
    </w:p>
    <w:p w14:paraId="711806B3" w14:textId="77777777" w:rsidR="0071688E" w:rsidRPr="00B12777" w:rsidRDefault="0071688E" w:rsidP="0071688E">
      <w:pPr>
        <w:rPr>
          <w:sz w:val="16"/>
        </w:rPr>
      </w:pPr>
      <w:r w:rsidRPr="00B12777">
        <w:rPr>
          <w:sz w:val="16"/>
        </w:rPr>
        <w:t xml:space="preserve">4. Feminist Science Fiction, Survivalism and Wage-Labour </w:t>
      </w:r>
    </w:p>
    <w:p w14:paraId="41C5EB0D" w14:textId="77777777" w:rsidR="0071688E" w:rsidRPr="00B12777" w:rsidRDefault="0071688E" w:rsidP="0071688E">
      <w:pPr>
        <w:rPr>
          <w:sz w:val="16"/>
        </w:rPr>
      </w:pPr>
      <w:r w:rsidRPr="00B12777">
        <w:rPr>
          <w:sz w:val="16"/>
        </w:rPr>
        <w:t xml:space="preserve">This logic is also evident in the film, Hanna which has been proclaimed by its director Joe Wright to be a feminist science fiction film. 30 Hanna is a teenage girl who is the product of a now terminated CIA led bio-genetic engineering programme to breed children as ‘perfect soldiers’ for U.S. imperialism. The defunct programme, led by CIA agents Marissa Wiegler and Erik Heller, recruited pregnant women from an abortion clinic, including Johanna, Hanna’s biological mother. Upon ending the program Wiegler exterminated all of the children, except Hanna, who escaped with Johanna and the now ‘rogue’ agent Erik. In flashback scenes, Wiegler pursues Erik, Johanna and two year old Hanna – tropes of a young, loving, nuclear family – shoots and kills Johanna, who whispers to Wiegler upon her death, ‘she’ll never be yours.’ Meanwhile, though Wiegler is in pursuit with intent to kill, Erik Heller escapes with young Hanna. </w:t>
      </w:r>
    </w:p>
    <w:p w14:paraId="60D72C76" w14:textId="77777777" w:rsidR="0071688E" w:rsidRPr="00B12777" w:rsidRDefault="0071688E" w:rsidP="0071688E">
      <w:pPr>
        <w:rPr>
          <w:sz w:val="16"/>
        </w:rPr>
      </w:pPr>
      <w:r w:rsidRPr="00B12777">
        <w:rPr>
          <w:sz w:val="16"/>
        </w:rPr>
        <w:t>The film opens with teenage Hanna, raised in isolation in the forest by Erik who is training her as an assassin to kill her would-be assassin, Wiegler. Though not without fatherly affect, Erik’s affective education of Hanna is represented as stunted. For example, during fireside reading, Hanna longs to know ‘what music feels like,’ and Erik gives her an encyclopaedic definition of music. Hanna wishes to ‘hear it for herself’ and struggles to reconcile rote description with affective experience. 31 D D The film in this sense is a bio-political coming of age story in which Hanna, the genetically-engineered killer, is ‘ready’ to undertake her adult mission to assassinate Wiegler – which begins by flipping a switch that signals Wiegler of her remote location, thus setting Wiegler in pursuit, and along the way longs to become part of an alternative, affective, community that is latent within and yet suppressed and marginalised by a cold, austere, techno-mediated world.</w:t>
      </w:r>
    </w:p>
    <w:p w14:paraId="39D1836F" w14:textId="77777777" w:rsidR="0071688E" w:rsidRPr="00B12777" w:rsidRDefault="0071688E" w:rsidP="0071688E">
      <w:pPr>
        <w:rPr>
          <w:sz w:val="16"/>
        </w:rPr>
      </w:pPr>
      <w:r w:rsidRPr="00B12777">
        <w:rPr>
          <w:sz w:val="16"/>
        </w:rPr>
        <w:t xml:space="preserve">Like Braidotti’s writings, the film’s narrative formally distances itself from cyberfeminist depictions of technology and the imperialist expansion of capitalism as ‘emancipatory’ for women. It does so, however, through gendered caricature. This is particularly evident in the character of Marissa Wiegler. Austere, calculating, and consumerist, Wiegler is at once a technologically adept imperialist aggressor and the ‘motherless career woman’ who has ‘made certain choices’ and now reacts with vengeance against mothers and children. 32 When Hanna’s grandmother confronts Wiegler by saying that she will never know what it is like to lose a child because she has not had the experience of motherhood, Wiegler loads a gun and puts a bullet in her head. </w:t>
      </w:r>
    </w:p>
    <w:p w14:paraId="35AC07A0" w14:textId="77777777" w:rsidR="0071688E" w:rsidRPr="00B12777" w:rsidRDefault="0071688E" w:rsidP="0071688E">
      <w:pPr>
        <w:rPr>
          <w:sz w:val="16"/>
        </w:rPr>
      </w:pPr>
      <w:r w:rsidRPr="00B12777">
        <w:rPr>
          <w:sz w:val="16"/>
        </w:rPr>
        <w:t xml:space="preserve">Through Wiegler’s character the film alludes to the fact that in transnational capitalism now, a small class fraction of women in fact do hold positions of wealth and power, alongside of ruling class men, and have a vested interest in maintaining and profiting from material relations in which other working class women and men, boys and girls are exploited. Yet, at the same time, the film’s narrative ‘ideologically resolves’ the material contradictions of wage-labour/capital relations in which the majority of women are exploited, attributing them to a loss of ‘ethics,’ love, affect, and, ultimately, family values. This is underscored by the presence of sympathetic ‘mothers’ in the narrative – Johanna; Hanna’s grandmother; and Rachel, the mother of a bohemian English family traveling the world in a campervan – who provide a space of acceptance, love, and affect but who are all captured and/or assassinated by Wiegler and her henchmen. </w:t>
      </w:r>
    </w:p>
    <w:p w14:paraId="23AD57D9" w14:textId="77777777" w:rsidR="0071688E" w:rsidRPr="00B12777" w:rsidRDefault="0071688E" w:rsidP="0071688E">
      <w:pPr>
        <w:rPr>
          <w:sz w:val="16"/>
        </w:rPr>
      </w:pPr>
      <w:r w:rsidRPr="00B12777">
        <w:rPr>
          <w:sz w:val="16"/>
        </w:rPr>
        <w:t>Such a narrative not only pits working class women with and without children against each other, it obscures the relationship of gender, the family, and technology to the social relations of production in capitalism and mystifies the material basis of the exploitation of women in the theft of surplus labour. The family continues to be what Jen Roesch, following Engels, calls an ‘economic unit’ under capitalism in which ‘employers pay workers a wage, but take no responsibility for most of the social costs of maintaining the current generation of workers – or for raising the next generation of workers.’ D 33 D Inequality continues in an era of high development of technology and increased participation of women in the paid workforce not, at root, owing to a loss of affect and family values but because the exploitation of worker’s surplus-labour by capital continues to shape social life in the 21 st century. Marx’s explanation of the social relations of exploitation behind the development of new technologies and the integration of women into wage-labour continues to provide the most effective means for understanding the material relations behind the deepening inequality of women now. When women were restricted to unpaid domestic labour, Marx explains:</w:t>
      </w:r>
    </w:p>
    <w:p w14:paraId="4C0FE7B0" w14:textId="77777777" w:rsidR="0071688E" w:rsidRPr="00B12777" w:rsidRDefault="0071688E" w:rsidP="0071688E">
      <w:pPr>
        <w:ind w:left="720"/>
        <w:rPr>
          <w:sz w:val="16"/>
        </w:rPr>
      </w:pPr>
      <w:r w:rsidRPr="00B12777">
        <w:rPr>
          <w:sz w:val="16"/>
        </w:rPr>
        <w:t xml:space="preserve">The value of labour-power was determined, not only by the labour-time necessary to maintain the individual adult labourer, but also by that necessary to maintain his family. Machinery, by throwing every member of that family on to the labour market, spreads the value of the man’s labour-power over his whole family. It thus depreciates his labour-power. To purchase the labour-power of a family of four workers may, perhaps, cost more than it formerly did to purchase the labour-power of one, but, in return, four days’ </w:t>
      </w:r>
      <w:r w:rsidRPr="00B12777">
        <w:rPr>
          <w:sz w:val="16"/>
        </w:rPr>
        <w:lastRenderedPageBreak/>
        <w:t>labour takes the place of one, and their price falls in proportion to the excess of the surplus labour of four over the surplus labour of one. In order that the family may live, four people must now not only labour but expend surplus labour for the capitalist. Thus we see that machinery, while augmenting the human material that forms the principle object of capital’s exploiting power, at the same time raises the degree of exploitation. 34</w:t>
      </w:r>
    </w:p>
    <w:p w14:paraId="19382C32" w14:textId="77777777" w:rsidR="0071688E" w:rsidRPr="00B12777" w:rsidRDefault="0071688E" w:rsidP="0071688E">
      <w:pPr>
        <w:rPr>
          <w:sz w:val="16"/>
        </w:rPr>
      </w:pPr>
      <w:r w:rsidRPr="00B12777">
        <w:rPr>
          <w:sz w:val="16"/>
        </w:rPr>
        <w:t xml:space="preserve">It is the theft of surplus-labour by capital and the increase of the rate of exploitation that explains why women and men are becoming poorer at a time of the development of new technologies and the further integration of women into the workforces of capitalism. 35 </w:t>
      </w:r>
    </w:p>
    <w:p w14:paraId="1B044B2A" w14:textId="77777777" w:rsidR="0071688E" w:rsidRPr="00B12777" w:rsidRDefault="0071688E" w:rsidP="0071688E">
      <w:pPr>
        <w:rPr>
          <w:sz w:val="16"/>
        </w:rPr>
      </w:pPr>
      <w:r w:rsidRPr="00B12777">
        <w:rPr>
          <w:sz w:val="16"/>
        </w:rPr>
        <w:t>Hanna is ultimately a D film that puts forward ‘endurance’ and ‘survival’ as forms of ‘radical resistance.’ At the hands of Wiegler, Hanna endures the pain of loss of all persons with whom she has established any affective connection. The film ends where it begins. In the opening scene Hanna shoots an elk during a training session and laments her failure: ‘I just missed your heart.’ 36 In the end, in the final standoff with Wiegler, Hanna does not want to hurt anyone anymore and attempts to walk away proclaiming ‘it’s over.’ D 37 D When Wiegler shouts ‘don’t you walk away from me, young lady,’ draws her gun and shoots Hanna anyway, quick-reflexed Hanna simultaneously shoots Wiegler with an arrow laying Wiegler flat on her back. Hanna repeats the refrain, ‘I just missed your heart,’ picks up Wiegler’s gun and shoots her. 38 Hanna has become the assassin that she has been bred to be and fulfils her coming of age mission. The film represents this as a radical act of survival and resistance to an austere techno-mediated world. Hanna is not able to ‘pierce the heart’ of Wiegler or to escape her embodied existence as a killing machine. She cuts her losses and kills Wiegler, presumably to endure and move on. At the same time, through the repetition of the refrain, Hanna is represented as recognising the necessity of the ‘heart’ and therefore as maintaining an alternative trans-humanity in the face of Wiegler’s instrumentalism.</w:t>
      </w:r>
    </w:p>
    <w:p w14:paraId="233FF48E" w14:textId="4B2E8D3A" w:rsidR="0071688E" w:rsidRDefault="0071688E" w:rsidP="002B700B">
      <w:pPr>
        <w:rPr>
          <w:sz w:val="16"/>
        </w:rPr>
      </w:pPr>
      <w:r w:rsidRPr="00B12777">
        <w:rPr>
          <w:sz w:val="16"/>
        </w:rPr>
        <w:t xml:space="preserve">Yet, this is precisely the way in which the film and the </w:t>
      </w:r>
      <w:r w:rsidRPr="009C7C8B">
        <w:rPr>
          <w:rStyle w:val="Emphasis"/>
          <w:highlight w:val="cyan"/>
        </w:rPr>
        <w:t>larger narratives</w:t>
      </w:r>
      <w:r w:rsidRPr="003118A3">
        <w:rPr>
          <w:rStyle w:val="StyleUnderline"/>
        </w:rPr>
        <w:t xml:space="preserve"> of posthumanist</w:t>
      </w:r>
      <w:r w:rsidRPr="00B12777">
        <w:rPr>
          <w:sz w:val="16"/>
        </w:rPr>
        <w:t xml:space="preserve"> feminism </w:t>
      </w:r>
      <w:r w:rsidRPr="003118A3">
        <w:rPr>
          <w:rStyle w:val="StyleUnderline"/>
          <w:highlight w:val="cyan"/>
        </w:rPr>
        <w:t>do not</w:t>
      </w:r>
      <w:r w:rsidRPr="003118A3">
        <w:rPr>
          <w:rStyle w:val="StyleUnderline"/>
        </w:rPr>
        <w:t xml:space="preserve"> represent a </w:t>
      </w:r>
      <w:r w:rsidRPr="009C7C8B">
        <w:rPr>
          <w:rStyle w:val="Emphasis"/>
          <w:highlight w:val="cyan"/>
        </w:rPr>
        <w:t>break</w:t>
      </w:r>
      <w:r w:rsidRPr="003118A3">
        <w:rPr>
          <w:rStyle w:val="StyleUnderline"/>
        </w:rPr>
        <w:t xml:space="preserve"> from the </w:t>
      </w:r>
      <w:r w:rsidRPr="00907226">
        <w:rPr>
          <w:rStyle w:val="Emphasis"/>
        </w:rPr>
        <w:t>ideology of capitalism</w:t>
      </w:r>
      <w:r w:rsidRPr="003118A3">
        <w:rPr>
          <w:rStyle w:val="StyleUnderline"/>
        </w:rPr>
        <w:t xml:space="preserve"> </w:t>
      </w:r>
      <w:r w:rsidRPr="003118A3">
        <w:rPr>
          <w:rStyle w:val="StyleUnderline"/>
          <w:highlight w:val="cyan"/>
        </w:rPr>
        <w:t xml:space="preserve">but a </w:t>
      </w:r>
      <w:r w:rsidRPr="009C7C8B">
        <w:rPr>
          <w:rStyle w:val="Emphasis"/>
          <w:highlight w:val="cyan"/>
        </w:rPr>
        <w:t>cultural updating</w:t>
      </w:r>
      <w:r w:rsidRPr="003118A3">
        <w:rPr>
          <w:rStyle w:val="StyleUnderline"/>
        </w:rPr>
        <w:t xml:space="preserve"> of it </w:t>
      </w:r>
      <w:r w:rsidRPr="003118A3">
        <w:rPr>
          <w:rStyle w:val="StyleUnderline"/>
          <w:highlight w:val="cyan"/>
        </w:rPr>
        <w:t>to adjust</w:t>
      </w:r>
      <w:r w:rsidRPr="00B12777">
        <w:rPr>
          <w:sz w:val="16"/>
        </w:rPr>
        <w:t xml:space="preserve"> women </w:t>
      </w:r>
      <w:r w:rsidRPr="003118A3">
        <w:rPr>
          <w:rStyle w:val="StyleUnderline"/>
        </w:rPr>
        <w:t xml:space="preserve">to </w:t>
      </w:r>
      <w:r w:rsidRPr="003118A3">
        <w:rPr>
          <w:rStyle w:val="StyleUnderline"/>
          <w:highlight w:val="cyan"/>
        </w:rPr>
        <w:t xml:space="preserve">the </w:t>
      </w:r>
      <w:r w:rsidRPr="009C7C8B">
        <w:rPr>
          <w:rStyle w:val="Emphasis"/>
          <w:highlight w:val="cyan"/>
        </w:rPr>
        <w:t>exigencies</w:t>
      </w:r>
      <w:r w:rsidRPr="003118A3">
        <w:rPr>
          <w:rStyle w:val="StyleUnderline"/>
          <w:highlight w:val="cyan"/>
        </w:rPr>
        <w:t xml:space="preserve"> of </w:t>
      </w:r>
      <w:r w:rsidRPr="009C7C8B">
        <w:rPr>
          <w:rStyle w:val="Emphasis"/>
          <w:highlight w:val="cyan"/>
        </w:rPr>
        <w:t>capitalism</w:t>
      </w:r>
      <w:r w:rsidRPr="00907226">
        <w:rPr>
          <w:rStyle w:val="Emphasis"/>
        </w:rPr>
        <w:t xml:space="preserve"> in crisis</w:t>
      </w:r>
      <w:r w:rsidRPr="00B12777">
        <w:rPr>
          <w:sz w:val="16"/>
        </w:rPr>
        <w:t xml:space="preserve">. Cyberfeminism obscured these conditions by equating the development of new digital technologies and neoliberalism with freedom for women. Cyberfeminism failed to bring about freedom for women because it is not technology that is the root of freedom from necessity, but the abolition of exploitation and the social relations of production founded on private property relations. </w:t>
      </w:r>
      <w:r w:rsidRPr="003118A3">
        <w:rPr>
          <w:rStyle w:val="StyleUnderline"/>
        </w:rPr>
        <w:t>Posthumanist</w:t>
      </w:r>
      <w:r w:rsidRPr="00B12777">
        <w:rPr>
          <w:sz w:val="16"/>
        </w:rPr>
        <w:t xml:space="preserve"> feminism </w:t>
      </w:r>
      <w:r w:rsidRPr="003118A3">
        <w:rPr>
          <w:rStyle w:val="StyleUnderline"/>
          <w:highlight w:val="cyan"/>
        </w:rPr>
        <w:t xml:space="preserve">legitimates relations of exploitation by advocating a </w:t>
      </w:r>
      <w:r w:rsidRPr="009C7C8B">
        <w:rPr>
          <w:rStyle w:val="Emphasis"/>
          <w:highlight w:val="cyan"/>
        </w:rPr>
        <w:t>pragmatic adjustment</w:t>
      </w:r>
      <w:r w:rsidRPr="003118A3">
        <w:rPr>
          <w:rStyle w:val="StyleUnderline"/>
          <w:highlight w:val="cyan"/>
        </w:rPr>
        <w:t xml:space="preserve"> to</w:t>
      </w:r>
      <w:r w:rsidRPr="003118A3">
        <w:rPr>
          <w:rStyle w:val="StyleUnderline"/>
        </w:rPr>
        <w:t xml:space="preserve"> them as </w:t>
      </w:r>
      <w:r w:rsidRPr="009C7C8B">
        <w:rPr>
          <w:rStyle w:val="Emphasis"/>
          <w:highlight w:val="cyan"/>
        </w:rPr>
        <w:t>existential conditions of life</w:t>
      </w:r>
      <w:r w:rsidRPr="003118A3">
        <w:rPr>
          <w:rStyle w:val="StyleUnderline"/>
        </w:rPr>
        <w:t xml:space="preserve"> as such. </w:t>
      </w:r>
      <w:r w:rsidRPr="003118A3">
        <w:rPr>
          <w:rStyle w:val="StyleUnderline"/>
          <w:highlight w:val="cyan"/>
        </w:rPr>
        <w:t>By arguing against</w:t>
      </w:r>
      <w:r w:rsidRPr="003118A3">
        <w:rPr>
          <w:rStyle w:val="StyleUnderline"/>
        </w:rPr>
        <w:t xml:space="preserve"> the </w:t>
      </w:r>
      <w:r w:rsidRPr="00907226">
        <w:rPr>
          <w:rStyle w:val="Emphasis"/>
        </w:rPr>
        <w:t>necessity</w:t>
      </w:r>
      <w:r w:rsidRPr="003118A3">
        <w:rPr>
          <w:rStyle w:val="StyleUnderline"/>
        </w:rPr>
        <w:t xml:space="preserve"> of </w:t>
      </w:r>
      <w:r w:rsidRPr="009C7C8B">
        <w:rPr>
          <w:rStyle w:val="Emphasis"/>
          <w:highlight w:val="cyan"/>
        </w:rPr>
        <w:t>materially transforming</w:t>
      </w:r>
      <w:r w:rsidRPr="00B12777">
        <w:rPr>
          <w:sz w:val="16"/>
        </w:rPr>
        <w:t xml:space="preserve"> the </w:t>
      </w:r>
      <w:r w:rsidRPr="003118A3">
        <w:rPr>
          <w:rStyle w:val="StyleUnderline"/>
        </w:rPr>
        <w:t>relations</w:t>
      </w:r>
      <w:r w:rsidRPr="00B12777">
        <w:rPr>
          <w:sz w:val="16"/>
        </w:rPr>
        <w:t xml:space="preserve"> of production </w:t>
      </w:r>
      <w:r w:rsidRPr="003118A3">
        <w:rPr>
          <w:rStyle w:val="StyleUnderline"/>
          <w:highlight w:val="cyan"/>
        </w:rPr>
        <w:t>and</w:t>
      </w:r>
      <w:r w:rsidRPr="003118A3">
        <w:rPr>
          <w:rStyle w:val="StyleUnderline"/>
        </w:rPr>
        <w:t xml:space="preserve">, at the same time, </w:t>
      </w:r>
      <w:r w:rsidRPr="003118A3">
        <w:rPr>
          <w:rStyle w:val="StyleUnderline"/>
          <w:highlight w:val="cyan"/>
        </w:rPr>
        <w:t>arguing for</w:t>
      </w:r>
      <w:r w:rsidRPr="003118A3">
        <w:rPr>
          <w:rStyle w:val="StyleUnderline"/>
        </w:rPr>
        <w:t xml:space="preserve"> the ‘</w:t>
      </w:r>
      <w:r w:rsidRPr="009C7C8B">
        <w:rPr>
          <w:rStyle w:val="Emphasis"/>
          <w:highlight w:val="cyan"/>
        </w:rPr>
        <w:t>endurance</w:t>
      </w:r>
      <w:r w:rsidRPr="003118A3">
        <w:rPr>
          <w:rStyle w:val="StyleUnderline"/>
        </w:rPr>
        <w:t xml:space="preserve"> of </w:t>
      </w:r>
      <w:r w:rsidRPr="00907226">
        <w:rPr>
          <w:rStyle w:val="Emphasis"/>
        </w:rPr>
        <w:t>pain</w:t>
      </w:r>
      <w:r w:rsidRPr="003118A3">
        <w:rPr>
          <w:rStyle w:val="StyleUnderline"/>
        </w:rPr>
        <w:t xml:space="preserve"> and </w:t>
      </w:r>
      <w:r w:rsidRPr="00907226">
        <w:rPr>
          <w:rStyle w:val="Emphasis"/>
        </w:rPr>
        <w:t>hardship</w:t>
      </w:r>
      <w:r w:rsidRPr="003118A3">
        <w:rPr>
          <w:rStyle w:val="StyleUnderline"/>
        </w:rPr>
        <w:t xml:space="preserve">’ </w:t>
      </w:r>
      <w:r w:rsidRPr="003118A3">
        <w:rPr>
          <w:rStyle w:val="StyleUnderline"/>
          <w:highlight w:val="cyan"/>
        </w:rPr>
        <w:t>and</w:t>
      </w:r>
      <w:r w:rsidRPr="003118A3">
        <w:rPr>
          <w:rStyle w:val="StyleUnderline"/>
        </w:rPr>
        <w:t xml:space="preserve"> ‘</w:t>
      </w:r>
      <w:r w:rsidRPr="00907226">
        <w:rPr>
          <w:rStyle w:val="Emphasis"/>
        </w:rPr>
        <w:t xml:space="preserve">expressing </w:t>
      </w:r>
      <w:r w:rsidRPr="009C7C8B">
        <w:rPr>
          <w:rStyle w:val="Emphasis"/>
          <w:highlight w:val="cyan"/>
        </w:rPr>
        <w:t>positive affect</w:t>
      </w:r>
      <w:r w:rsidRPr="003118A3">
        <w:rPr>
          <w:rStyle w:val="StyleUnderline"/>
        </w:rPr>
        <w:t>’ within capitalism, posthumanist</w:t>
      </w:r>
      <w:r w:rsidRPr="00B12777">
        <w:rPr>
          <w:sz w:val="16"/>
        </w:rPr>
        <w:t xml:space="preserve"> feminism is, </w:t>
      </w:r>
      <w:r w:rsidRPr="003118A3">
        <w:rPr>
          <w:rStyle w:val="StyleUnderline"/>
          <w:highlight w:val="cyan"/>
        </w:rPr>
        <w:t xml:space="preserve">in effect, arguing for </w:t>
      </w:r>
      <w:r w:rsidRPr="009C7C8B">
        <w:rPr>
          <w:rStyle w:val="Emphasis"/>
          <w:highlight w:val="cyan"/>
        </w:rPr>
        <w:t>increasing</w:t>
      </w:r>
      <w:r w:rsidRPr="00B12777">
        <w:rPr>
          <w:sz w:val="16"/>
        </w:rPr>
        <w:t xml:space="preserve"> the </w:t>
      </w:r>
      <w:r w:rsidRPr="009C7C8B">
        <w:rPr>
          <w:rStyle w:val="Emphasis"/>
          <w:highlight w:val="cyan"/>
        </w:rPr>
        <w:t>endurance</w:t>
      </w:r>
      <w:r w:rsidRPr="00B12777">
        <w:rPr>
          <w:sz w:val="16"/>
        </w:rPr>
        <w:t xml:space="preserve"> of women workers and, </w:t>
      </w:r>
      <w:r w:rsidRPr="003118A3">
        <w:rPr>
          <w:rStyle w:val="StyleUnderline"/>
          <w:highlight w:val="cyan"/>
        </w:rPr>
        <w:t xml:space="preserve">therefore, </w:t>
      </w:r>
      <w:r w:rsidRPr="009C7C8B">
        <w:rPr>
          <w:rStyle w:val="Emphasis"/>
          <w:highlight w:val="cyan"/>
        </w:rPr>
        <w:t>increasing</w:t>
      </w:r>
      <w:r w:rsidRPr="003118A3">
        <w:rPr>
          <w:rStyle w:val="StyleUnderline"/>
        </w:rPr>
        <w:t xml:space="preserve"> their </w:t>
      </w:r>
      <w:r w:rsidRPr="009C7C8B">
        <w:rPr>
          <w:rStyle w:val="Emphasis"/>
          <w:highlight w:val="cyan"/>
        </w:rPr>
        <w:t>productivity</w:t>
      </w:r>
      <w:r w:rsidRPr="003118A3">
        <w:rPr>
          <w:rStyle w:val="StyleUnderline"/>
          <w:highlight w:val="cyan"/>
        </w:rPr>
        <w:t>, within</w:t>
      </w:r>
      <w:r w:rsidRPr="00B12777">
        <w:rPr>
          <w:sz w:val="16"/>
        </w:rPr>
        <w:t xml:space="preserve"> increased rates of </w:t>
      </w:r>
      <w:r w:rsidRPr="003118A3">
        <w:rPr>
          <w:rStyle w:val="StyleUnderline"/>
          <w:highlight w:val="cyan"/>
        </w:rPr>
        <w:t>exploitation. This</w:t>
      </w:r>
      <w:r w:rsidRPr="003118A3">
        <w:rPr>
          <w:rStyle w:val="StyleUnderline"/>
        </w:rPr>
        <w:t xml:space="preserve"> is an </w:t>
      </w:r>
      <w:r w:rsidRPr="009C7C8B">
        <w:rPr>
          <w:rStyle w:val="Emphasis"/>
          <w:highlight w:val="cyan"/>
        </w:rPr>
        <w:t>austerity</w:t>
      </w:r>
      <w:r w:rsidRPr="00B12777">
        <w:rPr>
          <w:sz w:val="16"/>
        </w:rPr>
        <w:t xml:space="preserve"> feminism </w:t>
      </w:r>
      <w:r w:rsidRPr="003118A3">
        <w:rPr>
          <w:rStyle w:val="StyleUnderline"/>
        </w:rPr>
        <w:t xml:space="preserve">that </w:t>
      </w:r>
      <w:r w:rsidRPr="009C7C8B">
        <w:rPr>
          <w:rStyle w:val="Emphasis"/>
          <w:highlight w:val="cyan"/>
        </w:rPr>
        <w:t>preaches</w:t>
      </w:r>
      <w:r w:rsidRPr="003118A3">
        <w:rPr>
          <w:rStyle w:val="StyleUnderline"/>
          <w:highlight w:val="cyan"/>
        </w:rPr>
        <w:t xml:space="preserve"> on </w:t>
      </w:r>
      <w:r w:rsidRPr="009C7C8B">
        <w:rPr>
          <w:rStyle w:val="Emphasis"/>
          <w:highlight w:val="cyan"/>
        </w:rPr>
        <w:t>behalf of capital</w:t>
      </w:r>
      <w:r w:rsidRPr="00B12777">
        <w:rPr>
          <w:sz w:val="16"/>
        </w:rPr>
        <w:t xml:space="preserve"> to the exploited women of the world </w:t>
      </w:r>
      <w:r w:rsidRPr="003118A3">
        <w:rPr>
          <w:rStyle w:val="StyleUnderline"/>
        </w:rPr>
        <w:t xml:space="preserve">to get by </w:t>
      </w:r>
      <w:r w:rsidRPr="00907226">
        <w:rPr>
          <w:rStyle w:val="Emphasis"/>
        </w:rPr>
        <w:t>on less</w:t>
      </w:r>
      <w:r w:rsidRPr="003118A3">
        <w:rPr>
          <w:rStyle w:val="StyleUnderline"/>
        </w:rPr>
        <w:t xml:space="preserve">, </w:t>
      </w:r>
      <w:r w:rsidRPr="00907226">
        <w:rPr>
          <w:rStyle w:val="Emphasis"/>
        </w:rPr>
        <w:t>endure more</w:t>
      </w:r>
      <w:r w:rsidRPr="003118A3">
        <w:rPr>
          <w:rStyle w:val="StyleUnderline"/>
        </w:rPr>
        <w:t xml:space="preserve">, </w:t>
      </w:r>
      <w:r w:rsidRPr="00907226">
        <w:rPr>
          <w:rStyle w:val="Emphasis"/>
        </w:rPr>
        <w:t>survive</w:t>
      </w:r>
      <w:r w:rsidRPr="003118A3">
        <w:rPr>
          <w:rStyle w:val="StyleUnderline"/>
        </w:rPr>
        <w:t xml:space="preserve">, and </w:t>
      </w:r>
      <w:r w:rsidRPr="00907226">
        <w:rPr>
          <w:rStyle w:val="Emphasis"/>
        </w:rPr>
        <w:t>maintain</w:t>
      </w:r>
      <w:r w:rsidRPr="003118A3">
        <w:rPr>
          <w:rStyle w:val="StyleUnderline"/>
        </w:rPr>
        <w:t xml:space="preserve"> a </w:t>
      </w:r>
      <w:r w:rsidRPr="00907226">
        <w:rPr>
          <w:rStyle w:val="Emphasis"/>
        </w:rPr>
        <w:t>positive affect</w:t>
      </w:r>
      <w:r w:rsidRPr="003118A3">
        <w:rPr>
          <w:rStyle w:val="StyleUnderline"/>
        </w:rPr>
        <w:t xml:space="preserve"> instead of </w:t>
      </w:r>
      <w:r w:rsidRPr="00907226">
        <w:rPr>
          <w:rStyle w:val="Emphasis"/>
        </w:rPr>
        <w:t>struggling</w:t>
      </w:r>
      <w:r w:rsidRPr="003118A3">
        <w:rPr>
          <w:rStyle w:val="StyleUnderline"/>
        </w:rPr>
        <w:t xml:space="preserve"> for </w:t>
      </w:r>
      <w:r w:rsidRPr="00907226">
        <w:rPr>
          <w:rStyle w:val="Emphasis"/>
        </w:rPr>
        <w:t>social transformation</w:t>
      </w:r>
      <w:r w:rsidRPr="00B12777">
        <w:rPr>
          <w:sz w:val="16"/>
        </w:rPr>
        <w:t>.</w:t>
      </w:r>
    </w:p>
    <w:p w14:paraId="3EEABEE2" w14:textId="1360572D" w:rsidR="008823BC" w:rsidRPr="002A0199" w:rsidRDefault="008823BC" w:rsidP="008823BC">
      <w:pPr>
        <w:pStyle w:val="Heading4"/>
        <w:rPr>
          <w:rFonts w:cs="Calibri"/>
        </w:rPr>
      </w:pPr>
      <w:r w:rsidRPr="002A0199">
        <w:rPr>
          <w:rFonts w:cs="Calibri"/>
        </w:rPr>
        <w:t xml:space="preserve">Refusal </w:t>
      </w:r>
      <w:r>
        <w:rPr>
          <w:rFonts w:cs="Calibri"/>
        </w:rPr>
        <w:t xml:space="preserve">is a capitalist’s </w:t>
      </w:r>
      <w:r w:rsidRPr="00BF61DA">
        <w:rPr>
          <w:rFonts w:cs="Calibri"/>
          <w:u w:val="single"/>
        </w:rPr>
        <w:t>pipe dream</w:t>
      </w:r>
      <w:r>
        <w:rPr>
          <w:rFonts w:cs="Calibri"/>
        </w:rPr>
        <w:t xml:space="preserve">; the AFF </w:t>
      </w:r>
      <w:r w:rsidRPr="004A0463">
        <w:rPr>
          <w:rFonts w:cs="Calibri"/>
          <w:u w:val="single"/>
        </w:rPr>
        <w:t>abdicates</w:t>
      </w:r>
      <w:r>
        <w:rPr>
          <w:rFonts w:cs="Calibri"/>
        </w:rPr>
        <w:t xml:space="preserve"> the </w:t>
      </w:r>
      <w:r w:rsidRPr="00305C80">
        <w:rPr>
          <w:rFonts w:cs="Calibri"/>
          <w:u w:val="single"/>
        </w:rPr>
        <w:t>hard work</w:t>
      </w:r>
      <w:r>
        <w:rPr>
          <w:rFonts w:cs="Calibri"/>
        </w:rPr>
        <w:t xml:space="preserve"> of class struggle for academic moralizing, ensuring continued violence</w:t>
      </w:r>
      <w:r w:rsidRPr="002A0199">
        <w:rPr>
          <w:rFonts w:cs="Calibri"/>
        </w:rPr>
        <w:t xml:space="preserve">. </w:t>
      </w:r>
    </w:p>
    <w:p w14:paraId="4EA9BE8A" w14:textId="77777777" w:rsidR="008823BC" w:rsidRPr="002A0199" w:rsidRDefault="008823BC" w:rsidP="008823BC">
      <w:bookmarkStart w:id="0" w:name="_Hlk158252"/>
      <w:r w:rsidRPr="002A0199">
        <w:rPr>
          <w:rStyle w:val="Style13ptBold"/>
        </w:rPr>
        <w:t xml:space="preserve">Not An Alternative </w:t>
      </w:r>
      <w:r>
        <w:rPr>
          <w:rStyle w:val="Style13ptBold"/>
        </w:rPr>
        <w:t>‘</w:t>
      </w:r>
      <w:r w:rsidRPr="002A0199">
        <w:rPr>
          <w:rStyle w:val="Style13ptBold"/>
        </w:rPr>
        <w:t>16</w:t>
      </w:r>
      <w:r w:rsidRPr="002A0199">
        <w:t xml:space="preserve"> </w:t>
      </w:r>
      <w:r>
        <w:t>[</w:t>
      </w:r>
      <w:r w:rsidRPr="002A0199">
        <w:t xml:space="preserve">New York-Based Collective and Non-Profit Organization That Works at the Intersection of Art, Activism and Pedagogy “Institutional Liberation” </w:t>
      </w:r>
      <w:r w:rsidRPr="002A0199">
        <w:rPr>
          <w:i/>
        </w:rPr>
        <w:t xml:space="preserve">E-Flux </w:t>
      </w:r>
      <w:r w:rsidRPr="002A0199">
        <w:t>77</w:t>
      </w:r>
      <w:r>
        <w:t>]</w:t>
      </w:r>
    </w:p>
    <w:p w14:paraId="53ECCFBF" w14:textId="6F63A014" w:rsidR="008823BC" w:rsidRDefault="008823BC" w:rsidP="002B700B">
      <w:pPr>
        <w:rPr>
          <w:rStyle w:val="StyleUnderline"/>
        </w:rPr>
      </w:pPr>
      <w:r w:rsidRPr="003D55A1">
        <w:rPr>
          <w:rStyle w:val="Emphasis"/>
          <w:highlight w:val="cyan"/>
        </w:rPr>
        <w:t xml:space="preserve">Refusal and subtraction </w:t>
      </w:r>
      <w:r w:rsidRPr="003D55A1">
        <w:rPr>
          <w:rStyle w:val="Emphasis"/>
          <w:b w:val="0"/>
          <w:bCs/>
          <w:highlight w:val="cyan"/>
        </w:rPr>
        <w:t>have been</w:t>
      </w:r>
      <w:r w:rsidRPr="003D55A1">
        <w:rPr>
          <w:rStyle w:val="Emphasis"/>
          <w:highlight w:val="cyan"/>
        </w:rPr>
        <w:t xml:space="preserve"> disastrous as Left political tactics.</w:t>
      </w:r>
      <w:r w:rsidRPr="003D55A1">
        <w:rPr>
          <w:sz w:val="12"/>
          <w:highlight w:val="cyan"/>
          <w:u w:val="single"/>
        </w:rPr>
        <w:t xml:space="preserve"> </w:t>
      </w:r>
      <w:r w:rsidRPr="003D55A1">
        <w:rPr>
          <w:rStyle w:val="StyleUnderline"/>
          <w:highlight w:val="cyan"/>
        </w:rPr>
        <w:t xml:space="preserve">They have </w:t>
      </w:r>
      <w:r w:rsidRPr="003D55A1">
        <w:rPr>
          <w:rStyle w:val="StyleUnderline"/>
          <w:b/>
          <w:bCs/>
          <w:highlight w:val="cyan"/>
        </w:rPr>
        <w:t>surrendered the power</w:t>
      </w:r>
      <w:r w:rsidRPr="003D55A1">
        <w:rPr>
          <w:rStyle w:val="StyleUnderline"/>
          <w:highlight w:val="cyan"/>
        </w:rPr>
        <w:t xml:space="preserve"> aggregated in institutions to capital and the state.</w:t>
      </w:r>
      <w:r w:rsidRPr="002A0199">
        <w:rPr>
          <w:rStyle w:val="StyleUnderline"/>
        </w:rPr>
        <w:t xml:space="preserve"> The tactics of institutional liberation treat institutions as tools, weapons, and bases of political struggle. They take on and over the institution’s radical premise: the collectivity and futurity that underpins any collection.</w:t>
      </w:r>
      <w:r w:rsidRPr="002A0199">
        <w:rPr>
          <w:sz w:val="12"/>
        </w:rPr>
        <w:t xml:space="preserve"> The force that comes from organization, collectivity, and institutionality, the symbolic power that accompanies and exceeds aggregation, becomes a resource for the Left, a resource that enables us to combine and scale. </w:t>
      </w:r>
      <w:r w:rsidRPr="003D55A1">
        <w:rPr>
          <w:rStyle w:val="Emphasis"/>
          <w:highlight w:val="cyan"/>
        </w:rPr>
        <w:t>Many can be more powerful than few, but only when they are organized.</w:t>
      </w:r>
      <w:r w:rsidRPr="003D55A1">
        <w:rPr>
          <w:sz w:val="12"/>
          <w:highlight w:val="cyan"/>
        </w:rPr>
        <w:t xml:space="preserve"> </w:t>
      </w:r>
      <w:r w:rsidRPr="003D55A1">
        <w:rPr>
          <w:rStyle w:val="StyleUnderline"/>
          <w:highlight w:val="cyan"/>
        </w:rPr>
        <w:t>Contemporary capitalism</w:t>
      </w:r>
      <w:r w:rsidRPr="002A0199">
        <w:rPr>
          <w:rStyle w:val="StyleUnderline"/>
        </w:rPr>
        <w:t xml:space="preserve"> </w:t>
      </w:r>
      <w:r w:rsidRPr="002A0199">
        <w:rPr>
          <w:sz w:val="12"/>
        </w:rPr>
        <w:t xml:space="preserve">relies on dispersing us into powerlessness. It </w:t>
      </w:r>
      <w:r w:rsidRPr="003D55A1">
        <w:rPr>
          <w:rStyle w:val="StyleUnderline"/>
          <w:b/>
          <w:bCs/>
          <w:highlight w:val="cyan"/>
        </w:rPr>
        <w:t>celebrates</w:t>
      </w:r>
      <w:r w:rsidRPr="003D55A1">
        <w:rPr>
          <w:rStyle w:val="StyleUnderline"/>
          <w:highlight w:val="cyan"/>
        </w:rPr>
        <w:t xml:space="preserve"> </w:t>
      </w:r>
      <w:r w:rsidRPr="003D55A1">
        <w:rPr>
          <w:rStyle w:val="StyleUnderline"/>
          <w:b/>
          <w:bCs/>
          <w:highlight w:val="cyan"/>
        </w:rPr>
        <w:t>individualism</w:t>
      </w:r>
      <w:r w:rsidRPr="002A0199">
        <w:rPr>
          <w:rStyle w:val="StyleUnderline"/>
        </w:rPr>
        <w:t xml:space="preserve"> and uniqueness, as if one person alone could bring down the fossil fuel </w:t>
      </w:r>
      <w:r w:rsidRPr="0028702C">
        <w:rPr>
          <w:rStyle w:val="StyleUnderline"/>
        </w:rPr>
        <w:t xml:space="preserve">economy. This individualist dream </w:t>
      </w:r>
      <w:r w:rsidRPr="003D55A1">
        <w:rPr>
          <w:rStyle w:val="StyleUnderline"/>
          <w:highlight w:val="cyan"/>
        </w:rPr>
        <w:t xml:space="preserve">entraps us in the nightmare of accelerating inequality and ecological devastation. Institutional liberation claims the power of collectivity, </w:t>
      </w:r>
      <w:r w:rsidRPr="003D55A1">
        <w:rPr>
          <w:rStyle w:val="Emphasis"/>
          <w:highlight w:val="cyan"/>
        </w:rPr>
        <w:t>the necessity of alliance, combination, and commonality in struggle.</w:t>
      </w:r>
      <w:r w:rsidRPr="002A0199">
        <w:rPr>
          <w:sz w:val="12"/>
        </w:rPr>
        <w:t xml:space="preserve"> This is why we see today the appearance and reappearance of common images, names, and tactics. </w:t>
      </w:r>
      <w:r w:rsidRPr="002A0199">
        <w:rPr>
          <w:rStyle w:val="StyleUnderline"/>
        </w:rPr>
        <w:t xml:space="preserve">The various projects we see combining into an emergent movement for </w:t>
      </w:r>
      <w:r w:rsidRPr="003D55A1">
        <w:rPr>
          <w:rStyle w:val="StyleUnderline"/>
          <w:highlight w:val="cyan"/>
        </w:rPr>
        <w:t xml:space="preserve">institutional liberation </w:t>
      </w:r>
      <w:r w:rsidRPr="003D55A1">
        <w:rPr>
          <w:rStyle w:val="Emphasis"/>
          <w:highlight w:val="cyan"/>
        </w:rPr>
        <w:t>do not value critique qua critique.</w:t>
      </w:r>
      <w:r w:rsidRPr="002A0199">
        <w:rPr>
          <w:sz w:val="12"/>
        </w:rPr>
        <w:t xml:space="preserve"> </w:t>
      </w:r>
      <w:r w:rsidRPr="002A0199">
        <w:rPr>
          <w:rStyle w:val="StyleUnderline"/>
        </w:rPr>
        <w:t xml:space="preserve">They turn the institution against itself, side with its better nature, and force others </w:t>
      </w:r>
      <w:r w:rsidRPr="002A0199">
        <w:rPr>
          <w:rStyle w:val="StyleUnderline"/>
        </w:rPr>
        <w:lastRenderedPageBreak/>
        <w:t xml:space="preserve">to take a side. They look for allies, “double agents” already working within the institution, reinforce them, and in so doing activate the power that is already there. </w:t>
      </w:r>
      <w:r w:rsidRPr="003D55A1">
        <w:rPr>
          <w:rStyle w:val="Emphasis"/>
          <w:highlight w:val="cyan"/>
        </w:rPr>
        <w:t>Institutional liberation is not reformist.</w:t>
      </w:r>
      <w:r w:rsidRPr="002A0199">
        <w:rPr>
          <w:rStyle w:val="StyleUnderline"/>
        </w:rPr>
        <w:t xml:space="preserve"> It does not simply expose our complicities with state and capital. It directs its critical perspective in the service of a broader political movement, treating institutions as forms to be seized and connected into a counterpower infrastructure. </w:t>
      </w:r>
      <w:r w:rsidRPr="003D55A1">
        <w:rPr>
          <w:rStyle w:val="StyleUnderline"/>
          <w:highlight w:val="cyan"/>
        </w:rPr>
        <w:t>The liberation of institutions</w:t>
      </w:r>
      <w:r w:rsidRPr="002A0199">
        <w:rPr>
          <w:rStyle w:val="StyleUnderline"/>
        </w:rPr>
        <w:t xml:space="preserve"> will not result from any singular procedure. </w:t>
      </w:r>
      <w:r w:rsidRPr="003D55A1">
        <w:rPr>
          <w:rStyle w:val="Emphasis"/>
          <w:highlight w:val="cyan"/>
        </w:rPr>
        <w:t>It depends on sustained pressure, a commitment to long-term struggle.</w:t>
      </w:r>
      <w:r w:rsidRPr="002A0199">
        <w:rPr>
          <w:sz w:val="12"/>
        </w:rPr>
        <w:t xml:space="preserve"> More than a critique of institutions—because, face it, at this point the inequality, oppression, and violence of the capitalist state is not a mystery to be solved but a system to be abolished—</w:t>
      </w:r>
      <w:r w:rsidRPr="002A0199">
        <w:rPr>
          <w:rStyle w:val="StyleUnderline"/>
        </w:rPr>
        <w:t xml:space="preserve">institutional liberation affirms the productive and creative dimension of collective struggle. </w:t>
      </w:r>
      <w:r w:rsidRPr="003D55A1">
        <w:rPr>
          <w:rStyle w:val="StyleUnderline"/>
          <w:highlight w:val="cyan"/>
        </w:rPr>
        <w:t>Our actions are not</w:t>
      </w:r>
      <w:r w:rsidRPr="002A0199">
        <w:rPr>
          <w:rStyle w:val="StyleUnderline"/>
        </w:rPr>
        <w:t xml:space="preserve"> simply </w:t>
      </w:r>
      <w:r w:rsidRPr="003D55A1">
        <w:rPr>
          <w:rStyle w:val="StyleUnderline"/>
          <w:highlight w:val="cyan"/>
        </w:rPr>
        <w:t xml:space="preserve">against. They are </w:t>
      </w:r>
      <w:r w:rsidRPr="003D55A1">
        <w:rPr>
          <w:rStyle w:val="StyleUnderline"/>
          <w:b/>
          <w:bCs/>
          <w:highlight w:val="cyan"/>
        </w:rPr>
        <w:t>for</w:t>
      </w:r>
      <w:r w:rsidRPr="003D55A1">
        <w:rPr>
          <w:rStyle w:val="StyleUnderline"/>
          <w:highlight w:val="cyan"/>
        </w:rPr>
        <w:t>: for emancipation, equality, collectivity, and the commons. Institutional liberation</w:t>
      </w:r>
      <w:r w:rsidRPr="002A0199">
        <w:rPr>
          <w:rStyle w:val="StyleUnderline"/>
        </w:rPr>
        <w:t xml:space="preserve"> is not a messianic event. It </w:t>
      </w:r>
      <w:r w:rsidRPr="003D55A1">
        <w:rPr>
          <w:rStyle w:val="StyleUnderline"/>
          <w:highlight w:val="cyan"/>
        </w:rPr>
        <w:t xml:space="preserve">is the building of </w:t>
      </w:r>
      <w:r w:rsidRPr="003D55A1">
        <w:rPr>
          <w:rStyle w:val="StyleUnderline"/>
          <w:b/>
          <w:bCs/>
          <w:highlight w:val="cyan"/>
        </w:rPr>
        <w:t>counterpower infrastructure</w:t>
      </w:r>
      <w:r w:rsidRPr="003D55A1">
        <w:rPr>
          <w:rStyle w:val="StyleUnderline"/>
          <w:highlight w:val="cyan"/>
        </w:rPr>
        <w:t>.</w:t>
      </w:r>
      <w:r w:rsidRPr="002A0199">
        <w:rPr>
          <w:rStyle w:val="StyleUnderline"/>
        </w:rPr>
        <w:t xml:space="preserve"> Once they take the side of the common, institutions liberate themselves from capitalist interests endeavoring to control and exploit them. So </w:t>
      </w:r>
      <w:r w:rsidRPr="003D55A1">
        <w:rPr>
          <w:rStyle w:val="StyleUnderline"/>
          <w:highlight w:val="cyan"/>
        </w:rPr>
        <w:t xml:space="preserve">institutional liberation isn’t about making institutions better, more inclusive, </w:t>
      </w:r>
      <w:r w:rsidRPr="003D55A1">
        <w:rPr>
          <w:rStyle w:val="StyleUnderline"/>
          <w:b/>
          <w:bCs/>
          <w:highlight w:val="cyan"/>
        </w:rPr>
        <w:t>more participatory</w:t>
      </w:r>
      <w:r w:rsidRPr="003D55A1">
        <w:rPr>
          <w:rStyle w:val="StyleUnderline"/>
          <w:highlight w:val="cyan"/>
        </w:rPr>
        <w:t xml:space="preserve">. It’s about establishing </w:t>
      </w:r>
      <w:r w:rsidRPr="003D55A1">
        <w:rPr>
          <w:rStyle w:val="StyleUnderline"/>
          <w:b/>
          <w:bCs/>
          <w:highlight w:val="cyan"/>
        </w:rPr>
        <w:t>politicized base camps</w:t>
      </w:r>
      <w:r w:rsidRPr="003D55A1">
        <w:rPr>
          <w:rStyle w:val="StyleUnderline"/>
          <w:highlight w:val="cyan"/>
        </w:rPr>
        <w:t xml:space="preserve"> from which ever more coordinated, elaborate, and effective campaigns against the capitalist state in all its racist, exploitative, extractivist, and colonizing dimensions can be carried out.</w:t>
      </w:r>
      <w:r w:rsidRPr="002A0199">
        <w:rPr>
          <w:rStyle w:val="StyleUnderline"/>
        </w:rPr>
        <w:t xml:space="preserve"> This takeover will not happen overnight. But it is happening now at an international scale, accumulating force and momentum with every repetition of a common name and image, every iteration of associated acts: red lines, red squares, arrayed tents, money drops, blockades, occupations.</w:t>
      </w:r>
      <w:bookmarkEnd w:id="0"/>
    </w:p>
    <w:p w14:paraId="2E07DF9F" w14:textId="2B981D26" w:rsidR="00274184" w:rsidRPr="006B69B1" w:rsidRDefault="00274184" w:rsidP="00274184">
      <w:pPr>
        <w:pStyle w:val="Heading4"/>
      </w:pPr>
      <w:r w:rsidRPr="00333D67">
        <w:rPr>
          <w:u w:val="single"/>
        </w:rPr>
        <w:t>Affective appeals</w:t>
      </w:r>
      <w:r>
        <w:t xml:space="preserve"> to “refusal of work” </w:t>
      </w:r>
      <w:r w:rsidRPr="00333D67">
        <w:rPr>
          <w:u w:val="single"/>
        </w:rPr>
        <w:t>displaces</w:t>
      </w:r>
      <w:r>
        <w:t xml:space="preserve"> a larger struggle for </w:t>
      </w:r>
      <w:r w:rsidRPr="00333D67">
        <w:rPr>
          <w:u w:val="single"/>
        </w:rPr>
        <w:t>re-structuring</w:t>
      </w:r>
      <w:r>
        <w:t xml:space="preserve"> of economic relations, which not only </w:t>
      </w:r>
      <w:r w:rsidRPr="00333D67">
        <w:rPr>
          <w:u w:val="single"/>
        </w:rPr>
        <w:t>fails</w:t>
      </w:r>
      <w:r>
        <w:t xml:space="preserve"> to generate freedom from wage labor, but </w:t>
      </w:r>
      <w:r w:rsidRPr="00333D67">
        <w:rPr>
          <w:u w:val="single"/>
        </w:rPr>
        <w:t>shuffles the deck</w:t>
      </w:r>
      <w:r>
        <w:t xml:space="preserve"> of labor towards other </w:t>
      </w:r>
      <w:r w:rsidRPr="00333D67">
        <w:rPr>
          <w:u w:val="single"/>
        </w:rPr>
        <w:t>loci</w:t>
      </w:r>
      <w:r>
        <w:t xml:space="preserve"> of re-production that perpetuates </w:t>
      </w:r>
      <w:r w:rsidRPr="00333D67">
        <w:rPr>
          <w:u w:val="single"/>
        </w:rPr>
        <w:t>structural violence</w:t>
      </w:r>
      <w:r>
        <w:t xml:space="preserve"> under capitalism---instead, you should orient yourself towards </w:t>
      </w:r>
      <w:r w:rsidRPr="006B69B1">
        <w:rPr>
          <w:u w:val="single"/>
        </w:rPr>
        <w:t>collective class struggle</w:t>
      </w:r>
      <w:r>
        <w:t xml:space="preserve"> to reclaim the commons</w:t>
      </w:r>
      <w:r w:rsidR="00C5404B">
        <w:t>.</w:t>
      </w:r>
    </w:p>
    <w:p w14:paraId="7F1A9FBD" w14:textId="77777777" w:rsidR="00274184" w:rsidRPr="002220C6" w:rsidRDefault="00274184" w:rsidP="00274184">
      <w:r w:rsidRPr="002220C6">
        <w:rPr>
          <w:rStyle w:val="Style13ptBold"/>
        </w:rPr>
        <w:t>Wandavra 13</w:t>
      </w:r>
      <w:r>
        <w:t xml:space="preserve"> [</w:t>
      </w:r>
      <w:r w:rsidRPr="002220C6">
        <w:t>Work and the Politics of Refusal</w:t>
      </w:r>
      <w:r>
        <w:t xml:space="preserve">, 6-13, </w:t>
      </w:r>
      <w:r w:rsidRPr="002220C6">
        <w:t>The Disorder Of Things; Being a group blog devoted to the critical inquiry of global politics, but with a Decided Preference for the exploration of the Normative, the Philosophical and the Polemical</w:t>
      </w:r>
      <w:r>
        <w:t xml:space="preserve">, </w:t>
      </w:r>
      <w:r w:rsidRPr="002220C6">
        <w:t>https://thedisorderofthings.com/author/leejones1981/</w:t>
      </w:r>
      <w:r>
        <w:t>]</w:t>
      </w:r>
    </w:p>
    <w:p w14:paraId="3B6F12B7" w14:textId="77777777" w:rsidR="00274184" w:rsidRPr="002C09BA" w:rsidRDefault="00274184" w:rsidP="00274184">
      <w:pPr>
        <w:rPr>
          <w:sz w:val="16"/>
        </w:rPr>
      </w:pPr>
      <w:bookmarkStart w:id="1" w:name="_Hlk207999571"/>
      <w:r w:rsidRPr="008D2448">
        <w:rPr>
          <w:rStyle w:val="StyleUnderline"/>
        </w:rPr>
        <w:t xml:space="preserve">At the heart of recent </w:t>
      </w:r>
      <w:r w:rsidRPr="008D2448">
        <w:rPr>
          <w:rStyle w:val="Emphasis"/>
        </w:rPr>
        <w:t>discussions on work</w:t>
      </w:r>
      <w:r w:rsidRPr="008D2448">
        <w:rPr>
          <w:sz w:val="16"/>
        </w:rPr>
        <w:t xml:space="preserve"> </w:t>
      </w:r>
      <w:r w:rsidRPr="008D2448">
        <w:rPr>
          <w:rStyle w:val="StyleUnderline"/>
        </w:rPr>
        <w:t>lies an enduring</w:t>
      </w:r>
      <w:r w:rsidRPr="008D2448">
        <w:rPr>
          <w:sz w:val="16"/>
        </w:rPr>
        <w:t xml:space="preserve"> </w:t>
      </w:r>
      <w:r w:rsidRPr="008D2448">
        <w:rPr>
          <w:rStyle w:val="Emphasis"/>
        </w:rPr>
        <w:t>tension</w:t>
      </w:r>
      <w:bookmarkEnd w:id="1"/>
      <w:r w:rsidRPr="008D2448">
        <w:rPr>
          <w:sz w:val="16"/>
        </w:rPr>
        <w:t xml:space="preserve">. </w:t>
      </w:r>
      <w:r w:rsidRPr="008D2448">
        <w:rPr>
          <w:rStyle w:val="StyleUnderline"/>
        </w:rPr>
        <w:t xml:space="preserve">We can </w:t>
      </w:r>
      <w:r w:rsidRPr="008D2448">
        <w:rPr>
          <w:rStyle w:val="Emphasis"/>
        </w:rPr>
        <w:t>sense</w:t>
      </w:r>
      <w:r w:rsidRPr="008D2448">
        <w:rPr>
          <w:sz w:val="16"/>
        </w:rPr>
        <w:t xml:space="preserve"> </w:t>
      </w:r>
      <w:r w:rsidRPr="008D2448">
        <w:rPr>
          <w:rStyle w:val="StyleUnderline"/>
        </w:rPr>
        <w:t>that modern work isn’t</w:t>
      </w:r>
      <w:r w:rsidRPr="008D2448">
        <w:rPr>
          <w:sz w:val="16"/>
        </w:rPr>
        <w:t xml:space="preserve"> </w:t>
      </w:r>
      <w:r w:rsidRPr="008D2448">
        <w:rPr>
          <w:rStyle w:val="StyleUnderline"/>
        </w:rPr>
        <w:t>working</w:t>
      </w:r>
      <w:r w:rsidRPr="008D2448">
        <w:rPr>
          <w:sz w:val="16"/>
        </w:rPr>
        <w:t xml:space="preserve"> anymore, </w:t>
      </w:r>
      <w:r w:rsidRPr="008D2448">
        <w:rPr>
          <w:rStyle w:val="StyleUnderline"/>
        </w:rPr>
        <w:t xml:space="preserve">but we don’t know </w:t>
      </w:r>
      <w:r w:rsidRPr="008D2448">
        <w:rPr>
          <w:rStyle w:val="Emphasis"/>
        </w:rPr>
        <w:t>how</w:t>
      </w:r>
      <w:r w:rsidRPr="008D2448">
        <w:rPr>
          <w:rStyle w:val="StyleUnderline"/>
        </w:rPr>
        <w:t xml:space="preserve"> to let </w:t>
      </w:r>
      <w:r w:rsidRPr="008D2448">
        <w:rPr>
          <w:rStyle w:val="Emphasis"/>
        </w:rPr>
        <w:t>go of</w:t>
      </w:r>
      <w:r w:rsidRPr="008D2448">
        <w:rPr>
          <w:rStyle w:val="StyleUnderline"/>
        </w:rPr>
        <w:t xml:space="preserve"> it</w:t>
      </w:r>
      <w:r w:rsidRPr="008D2448">
        <w:rPr>
          <w:sz w:val="16"/>
        </w:rPr>
        <w:t xml:space="preserve">. </w:t>
      </w:r>
      <w:r w:rsidRPr="008D2448">
        <w:rPr>
          <w:rStyle w:val="StyleUnderline"/>
        </w:rPr>
        <w:t>The</w:t>
      </w:r>
      <w:r w:rsidRPr="008D2448">
        <w:rPr>
          <w:sz w:val="16"/>
        </w:rPr>
        <w:t xml:space="preserve"> disintegration and </w:t>
      </w:r>
      <w:r w:rsidRPr="008D2448">
        <w:rPr>
          <w:rStyle w:val="Emphasis"/>
        </w:rPr>
        <w:t>degradation</w:t>
      </w:r>
      <w:r w:rsidRPr="008D2448">
        <w:rPr>
          <w:sz w:val="16"/>
        </w:rPr>
        <w:t xml:space="preserve"> </w:t>
      </w:r>
      <w:r w:rsidRPr="008D2448">
        <w:rPr>
          <w:rStyle w:val="StyleUnderline"/>
        </w:rPr>
        <w:t>of wage labor</w:t>
      </w:r>
      <w:r w:rsidRPr="008D2448">
        <w:rPr>
          <w:sz w:val="16"/>
        </w:rPr>
        <w:t xml:space="preserve"> through technological “progress,” </w:t>
      </w:r>
      <w:r w:rsidRPr="008D2448">
        <w:rPr>
          <w:rStyle w:val="StyleUnderline"/>
        </w:rPr>
        <w:t xml:space="preserve">increasing </w:t>
      </w:r>
      <w:r w:rsidRPr="008D2448">
        <w:rPr>
          <w:rStyle w:val="Emphasis"/>
        </w:rPr>
        <w:t>commodification</w:t>
      </w:r>
      <w:r w:rsidRPr="008D2448">
        <w:rPr>
          <w:sz w:val="16"/>
        </w:rPr>
        <w:t xml:space="preserve"> </w:t>
      </w:r>
      <w:r w:rsidRPr="008D2448">
        <w:rPr>
          <w:rStyle w:val="StyleUnderline"/>
        </w:rPr>
        <w:t>and</w:t>
      </w:r>
      <w:r w:rsidRPr="008D2448">
        <w:rPr>
          <w:sz w:val="16"/>
        </w:rPr>
        <w:t xml:space="preserve"> </w:t>
      </w:r>
      <w:r w:rsidRPr="008D2448">
        <w:rPr>
          <w:rStyle w:val="Emphasis"/>
        </w:rPr>
        <w:t>devaluation</w:t>
      </w:r>
      <w:r w:rsidRPr="008D2448">
        <w:rPr>
          <w:sz w:val="16"/>
        </w:rPr>
        <w:t xml:space="preserve"> </w:t>
      </w:r>
      <w:r w:rsidRPr="008D2448">
        <w:rPr>
          <w:rStyle w:val="StyleUnderline"/>
        </w:rPr>
        <w:t xml:space="preserve">of </w:t>
      </w:r>
      <w:r w:rsidRPr="008D2448">
        <w:rPr>
          <w:rStyle w:val="Emphasis"/>
        </w:rPr>
        <w:t>reproductive</w:t>
      </w:r>
      <w:r w:rsidRPr="008D2448">
        <w:rPr>
          <w:sz w:val="16"/>
        </w:rPr>
        <w:t xml:space="preserve"> </w:t>
      </w:r>
      <w:r w:rsidRPr="008D2448">
        <w:rPr>
          <w:rStyle w:val="StyleUnderline"/>
        </w:rPr>
        <w:t>work</w:t>
      </w:r>
      <w:r w:rsidRPr="008D2448">
        <w:rPr>
          <w:sz w:val="16"/>
        </w:rPr>
        <w:t xml:space="preserve">, </w:t>
      </w:r>
      <w:r w:rsidRPr="008D2448">
        <w:rPr>
          <w:rStyle w:val="StyleUnderline"/>
        </w:rPr>
        <w:t>steadily</w:t>
      </w:r>
      <w:r w:rsidRPr="008D2448">
        <w:rPr>
          <w:sz w:val="16"/>
        </w:rPr>
        <w:t xml:space="preserve"> </w:t>
      </w:r>
      <w:r w:rsidRPr="008D2448">
        <w:rPr>
          <w:rStyle w:val="StyleUnderline"/>
        </w:rPr>
        <w:t>rising unemployment</w:t>
      </w:r>
      <w:r w:rsidRPr="008D2448">
        <w:rPr>
          <w:sz w:val="16"/>
        </w:rPr>
        <w:t xml:space="preserve"> and precarious employment, and sustained attacks on the last bastion of permanent employment (the public sector) together with our desperate attempts to resurrect</w:t>
      </w:r>
      <w:r w:rsidRPr="002C09BA">
        <w:rPr>
          <w:sz w:val="16"/>
        </w:rPr>
        <w:t xml:space="preserve"> a corporatist corpse that won’t return, </w:t>
      </w:r>
      <w:r w:rsidRPr="00D701B1">
        <w:rPr>
          <w:rStyle w:val="StyleUnderline"/>
        </w:rPr>
        <w:t>all point to the fact that modern employment “exists less and less to provide a living, let alone a life</w:t>
      </w:r>
      <w:r w:rsidRPr="002C09BA">
        <w:rPr>
          <w:sz w:val="16"/>
        </w:rPr>
        <w:t>.” Marxist outliers (Andre Gorz, Ivan Illich, Antonio Negri, Zerowork) have been announcing a crisis of work for some time now, remarking how automation both reduces necessary labor time and degrades work without, however, releasing us from the obligation to earn money for a living. Today work persists in a zombie state despite the disintegration of working class culture and organizations and a continuous process of proletarianization. These conversations have returned in full force in recent years with the publication of Kathi Weeks’ groundbreaking The Problem with Work: Marxism, Feminism, Antiwork Politics and Postwork Imaginaries and a sustained interest in these matters in the Jacobin and even mainstream media.</w:t>
      </w:r>
    </w:p>
    <w:p w14:paraId="2F2DD677" w14:textId="77777777" w:rsidR="00274184" w:rsidRPr="002C09BA" w:rsidRDefault="00274184" w:rsidP="00274184">
      <w:pPr>
        <w:rPr>
          <w:sz w:val="16"/>
        </w:rPr>
      </w:pPr>
      <w:r w:rsidRPr="00BF7E86">
        <w:rPr>
          <w:rStyle w:val="StyleUnderline"/>
          <w:highlight w:val="green"/>
        </w:rPr>
        <w:t xml:space="preserve">In </w:t>
      </w:r>
      <w:r w:rsidRPr="008D2448">
        <w:rPr>
          <w:rStyle w:val="Emphasis"/>
        </w:rPr>
        <w:t xml:space="preserve">these </w:t>
      </w:r>
      <w:r w:rsidRPr="00BF7E86">
        <w:rPr>
          <w:rStyle w:val="Emphasis"/>
          <w:highlight w:val="green"/>
        </w:rPr>
        <w:t>debates</w:t>
      </w:r>
      <w:r w:rsidRPr="002C09BA">
        <w:rPr>
          <w:sz w:val="16"/>
        </w:rPr>
        <w:t xml:space="preserve">, however, </w:t>
      </w:r>
      <w:r w:rsidRPr="00BF7E86">
        <w:rPr>
          <w:rStyle w:val="StyleUnderline"/>
          <w:highlight w:val="green"/>
        </w:rPr>
        <w:t xml:space="preserve">there remains </w:t>
      </w:r>
      <w:r w:rsidRPr="00BF7E86">
        <w:rPr>
          <w:rStyle w:val="Emphasis"/>
          <w:sz w:val="24"/>
          <w:szCs w:val="32"/>
          <w:highlight w:val="green"/>
        </w:rPr>
        <w:t>an unreconciled tension</w:t>
      </w:r>
      <w:r w:rsidRPr="00BF7E86">
        <w:rPr>
          <w:sz w:val="16"/>
          <w:szCs w:val="32"/>
          <w:highlight w:val="green"/>
        </w:rPr>
        <w:t xml:space="preserve"> </w:t>
      </w:r>
      <w:r w:rsidRPr="00BF7E86">
        <w:rPr>
          <w:rStyle w:val="StyleUnderline"/>
          <w:highlight w:val="green"/>
        </w:rPr>
        <w:t xml:space="preserve">between the </w:t>
      </w:r>
      <w:r w:rsidRPr="00BF7E86">
        <w:rPr>
          <w:rStyle w:val="Emphasis"/>
          <w:highlight w:val="green"/>
        </w:rPr>
        <w:t>obligation</w:t>
      </w:r>
      <w:r w:rsidRPr="002C09BA">
        <w:rPr>
          <w:sz w:val="16"/>
        </w:rPr>
        <w:t xml:space="preserve"> (of any self-respecting socialist) </w:t>
      </w:r>
      <w:r w:rsidRPr="00BF7E86">
        <w:rPr>
          <w:rStyle w:val="StyleUnderline"/>
          <w:highlight w:val="green"/>
        </w:rPr>
        <w:t xml:space="preserve">to </w:t>
      </w:r>
      <w:r w:rsidRPr="00BF7E86">
        <w:rPr>
          <w:rStyle w:val="Emphasis"/>
          <w:highlight w:val="green"/>
        </w:rPr>
        <w:t>celebrate work</w:t>
      </w:r>
      <w:r w:rsidRPr="00BF7E86">
        <w:rPr>
          <w:sz w:val="16"/>
          <w:highlight w:val="green"/>
        </w:rPr>
        <w:t xml:space="preserve"> </w:t>
      </w:r>
      <w:r w:rsidRPr="00BF7E86">
        <w:rPr>
          <w:rStyle w:val="StyleUnderline"/>
          <w:highlight w:val="green"/>
        </w:rPr>
        <w:t xml:space="preserve">as a source of </w:t>
      </w:r>
      <w:r w:rsidRPr="00BF7E86">
        <w:rPr>
          <w:rStyle w:val="Emphasis"/>
          <w:highlight w:val="green"/>
        </w:rPr>
        <w:t>collective power</w:t>
      </w:r>
      <w:r w:rsidRPr="002C09BA">
        <w:rPr>
          <w:sz w:val="16"/>
        </w:rPr>
        <w:t xml:space="preserve"> and personal pride </w:t>
      </w:r>
      <w:r w:rsidRPr="00BF7E86">
        <w:rPr>
          <w:rStyle w:val="StyleUnderline"/>
          <w:highlight w:val="green"/>
        </w:rPr>
        <w:t>and the</w:t>
      </w:r>
      <w:r w:rsidRPr="00D701B1">
        <w:rPr>
          <w:rStyle w:val="StyleUnderline"/>
        </w:rPr>
        <w:t xml:space="preserve"> more futuristic</w:t>
      </w:r>
      <w:r w:rsidRPr="002C09BA">
        <w:rPr>
          <w:sz w:val="16"/>
        </w:rPr>
        <w:t xml:space="preserve"> </w:t>
      </w:r>
      <w:r w:rsidRPr="00BF7E86">
        <w:rPr>
          <w:rStyle w:val="StyleUnderline"/>
          <w:highlight w:val="green"/>
        </w:rPr>
        <w:t xml:space="preserve">desire to </w:t>
      </w:r>
      <w:r w:rsidRPr="00BF7E86">
        <w:rPr>
          <w:rStyle w:val="Emphasis"/>
          <w:highlight w:val="green"/>
        </w:rPr>
        <w:t>overcome work</w:t>
      </w:r>
      <w:r w:rsidRPr="002C09BA">
        <w:rPr>
          <w:sz w:val="16"/>
        </w:rPr>
        <w:t xml:space="preserve"> and even our self-understanding as workers for a more multivalent understanding of life. This is effectively the tension between Marx and his son-in-law Lafargue, between laborists and anarchists, between a politics of equality and one of autonomy. Of course, there can never be a satisfying answer to this problem because the dichotomy itself is a sectarian caricature. Much more interesting would be to stick with this tension as a provocation for a politics whose form and direction has yet to be decided.</w:t>
      </w:r>
    </w:p>
    <w:p w14:paraId="0C8960DC" w14:textId="77777777" w:rsidR="00274184" w:rsidRPr="002C09BA" w:rsidRDefault="00274184" w:rsidP="00274184">
      <w:pPr>
        <w:rPr>
          <w:sz w:val="16"/>
        </w:rPr>
      </w:pPr>
      <w:r w:rsidRPr="002C09BA">
        <w:rPr>
          <w:sz w:val="16"/>
        </w:rPr>
        <w:lastRenderedPageBreak/>
        <w:t>How do we, at once, celebrate the types of cooperation, organization, and identities born out of wage labor and recognize that these are inadequate and insufficient modern inventions that have run their course? How can we advance the cause of wage laborers and fight for people to one day stop functioning as workers? An impossible (and scandalous) proposition such as this is the “refusal of work,” the Italian autonomist theory/practice, which claims that workers are able to produce and sustain value independent of capitalist relations of production and centralized power.</w:t>
      </w:r>
    </w:p>
    <w:p w14:paraId="0D55924B" w14:textId="77777777" w:rsidR="00274184" w:rsidRPr="002C09BA" w:rsidRDefault="00274184" w:rsidP="00274184">
      <w:pPr>
        <w:rPr>
          <w:sz w:val="16"/>
        </w:rPr>
      </w:pPr>
      <w:r w:rsidRPr="002C09BA">
        <w:rPr>
          <w:sz w:val="16"/>
        </w:rPr>
        <w:t>Autonomia Face</w:t>
      </w:r>
    </w:p>
    <w:p w14:paraId="26DA0DD5" w14:textId="77777777" w:rsidR="00274184" w:rsidRPr="002C09BA" w:rsidRDefault="00274184" w:rsidP="00274184">
      <w:pPr>
        <w:rPr>
          <w:sz w:val="16"/>
        </w:rPr>
      </w:pPr>
      <w:r w:rsidRPr="00BF7E86">
        <w:rPr>
          <w:rStyle w:val="Emphasis"/>
          <w:highlight w:val="green"/>
        </w:rPr>
        <w:t>Italy</w:t>
      </w:r>
      <w:r w:rsidRPr="00BF7E86">
        <w:rPr>
          <w:rStyle w:val="StyleUnderline"/>
          <w:highlight w:val="green"/>
        </w:rPr>
        <w:t xml:space="preserve"> during the 1970s</w:t>
      </w:r>
      <w:r w:rsidRPr="002C09BA">
        <w:rPr>
          <w:sz w:val="16"/>
        </w:rPr>
        <w:t xml:space="preserve"> was a laboratory for new types of political activism and thinking. </w:t>
      </w:r>
      <w:r w:rsidRPr="00D701B1">
        <w:rPr>
          <w:rStyle w:val="StyleUnderline"/>
        </w:rPr>
        <w:t xml:space="preserve">The </w:t>
      </w:r>
      <w:r w:rsidRPr="00D701B1">
        <w:rPr>
          <w:rStyle w:val="Emphasis"/>
        </w:rPr>
        <w:t>wave</w:t>
      </w:r>
      <w:r w:rsidRPr="00D701B1">
        <w:rPr>
          <w:rStyle w:val="StyleUnderline"/>
        </w:rPr>
        <w:t xml:space="preserve"> of </w:t>
      </w:r>
      <w:r w:rsidRPr="00D701B1">
        <w:rPr>
          <w:rStyle w:val="Emphasis"/>
        </w:rPr>
        <w:t>revolt</w:t>
      </w:r>
      <w:r w:rsidRPr="00D701B1">
        <w:rPr>
          <w:rStyle w:val="StyleUnderline"/>
        </w:rPr>
        <w:t xml:space="preserve"> began</w:t>
      </w:r>
      <w:r w:rsidRPr="002C09BA">
        <w:rPr>
          <w:sz w:val="16"/>
        </w:rPr>
        <w:t>, like in many other places, in the late 60s with workers demanding wage increases, shorter work hours, and greater workplace democracy. Very quickly, though, the movement extended from factories and formal channels of political mediation into the streets of metropolitan centers, where it swept up students, precarious workers, and women, and acquired a much more autonomous character. By the mid-70s</w:t>
      </w:r>
      <w:r w:rsidRPr="00BF7E86">
        <w:rPr>
          <w:sz w:val="16"/>
          <w:highlight w:val="green"/>
        </w:rPr>
        <w:t xml:space="preserve">, </w:t>
      </w:r>
      <w:r w:rsidRPr="00BF7E86">
        <w:rPr>
          <w:rStyle w:val="StyleUnderline"/>
          <w:highlight w:val="green"/>
        </w:rPr>
        <w:t>a newly formed “</w:t>
      </w:r>
      <w:r w:rsidRPr="00BF7E86">
        <w:rPr>
          <w:rStyle w:val="Emphasis"/>
          <w:highlight w:val="green"/>
        </w:rPr>
        <w:t>social stratum</w:t>
      </w:r>
      <w:r w:rsidRPr="002C09BA">
        <w:rPr>
          <w:sz w:val="16"/>
        </w:rPr>
        <w:t xml:space="preserve"> </w:t>
      </w:r>
      <w:r w:rsidRPr="00D701B1">
        <w:rPr>
          <w:rStyle w:val="StyleUnderline"/>
        </w:rPr>
        <w:t>recalcitrant</w:t>
      </w:r>
      <w:r w:rsidRPr="002C09BA">
        <w:rPr>
          <w:sz w:val="16"/>
        </w:rPr>
        <w:t xml:space="preserve"> before the notions of salaried work” </w:t>
      </w:r>
      <w:r w:rsidRPr="00BF7E86">
        <w:rPr>
          <w:rStyle w:val="StyleUnderline"/>
          <w:highlight w:val="green"/>
        </w:rPr>
        <w:t>started experimenting with</w:t>
      </w:r>
      <w:r w:rsidRPr="00D701B1">
        <w:rPr>
          <w:rStyle w:val="StyleUnderline"/>
        </w:rPr>
        <w:t xml:space="preserve"> ways to stage</w:t>
      </w:r>
      <w:r w:rsidRPr="00D701B1">
        <w:rPr>
          <w:rStyle w:val="Emphasis"/>
        </w:rPr>
        <w:t xml:space="preserve"> </w:t>
      </w:r>
      <w:r w:rsidRPr="00BF7E86">
        <w:rPr>
          <w:rStyle w:val="Emphasis"/>
          <w:highlight w:val="green"/>
        </w:rPr>
        <w:t>a collective exodus</w:t>
      </w:r>
      <w:r w:rsidRPr="00BF7E86">
        <w:rPr>
          <w:sz w:val="16"/>
          <w:highlight w:val="green"/>
        </w:rPr>
        <w:t xml:space="preserve"> </w:t>
      </w:r>
      <w:r w:rsidRPr="00BF7E86">
        <w:rPr>
          <w:rStyle w:val="StyleUnderline"/>
          <w:highlight w:val="green"/>
        </w:rPr>
        <w:t>from</w:t>
      </w:r>
      <w:r w:rsidRPr="00BF7E86">
        <w:rPr>
          <w:sz w:val="16"/>
          <w:highlight w:val="green"/>
        </w:rPr>
        <w:t xml:space="preserve"> </w:t>
      </w:r>
      <w:r w:rsidRPr="00BF7E86">
        <w:rPr>
          <w:rStyle w:val="StyleUnderline"/>
          <w:highlight w:val="green"/>
        </w:rPr>
        <w:t>capitalist</w:t>
      </w:r>
      <w:r w:rsidRPr="00D701B1">
        <w:rPr>
          <w:rStyle w:val="StyleUnderline"/>
        </w:rPr>
        <w:t xml:space="preserve"> </w:t>
      </w:r>
      <w:r w:rsidRPr="00BF7E86">
        <w:rPr>
          <w:rStyle w:val="StyleUnderline"/>
          <w:highlight w:val="green"/>
        </w:rPr>
        <w:t>life</w:t>
      </w:r>
      <w:r w:rsidRPr="002C09BA">
        <w:rPr>
          <w:sz w:val="16"/>
        </w:rPr>
        <w:t xml:space="preserve"> (not unlike Occupy). </w:t>
      </w:r>
      <w:r w:rsidRPr="00BF7E86">
        <w:rPr>
          <w:rStyle w:val="StyleUnderline"/>
          <w:highlight w:val="green"/>
        </w:rPr>
        <w:t xml:space="preserve">Bus riders </w:t>
      </w:r>
      <w:r w:rsidRPr="00BF7E86">
        <w:rPr>
          <w:rStyle w:val="Emphasis"/>
          <w:highlight w:val="green"/>
        </w:rPr>
        <w:t>refused</w:t>
      </w:r>
      <w:r w:rsidRPr="002C09BA">
        <w:rPr>
          <w:sz w:val="16"/>
        </w:rPr>
        <w:t xml:space="preserve"> to buy </w:t>
      </w:r>
      <w:r w:rsidRPr="00D701B1">
        <w:rPr>
          <w:rStyle w:val="StyleUnderline"/>
        </w:rPr>
        <w:t>tickets</w:t>
      </w:r>
      <w:r w:rsidRPr="002C09BA">
        <w:rPr>
          <w:sz w:val="16"/>
        </w:rPr>
        <w:t xml:space="preserve">, </w:t>
      </w:r>
      <w:r w:rsidRPr="00D701B1">
        <w:rPr>
          <w:rStyle w:val="StyleUnderline"/>
        </w:rPr>
        <w:t xml:space="preserve">young </w:t>
      </w:r>
      <w:r w:rsidRPr="00BF7E86">
        <w:rPr>
          <w:rStyle w:val="StyleUnderline"/>
          <w:highlight w:val="green"/>
        </w:rPr>
        <w:t>people</w:t>
      </w:r>
      <w:r w:rsidRPr="00BF7E86">
        <w:rPr>
          <w:sz w:val="16"/>
          <w:highlight w:val="green"/>
        </w:rPr>
        <w:t xml:space="preserve"> </w:t>
      </w:r>
      <w:r w:rsidRPr="00BF7E86">
        <w:rPr>
          <w:rStyle w:val="Emphasis"/>
          <w:highlight w:val="green"/>
        </w:rPr>
        <w:t>stormed</w:t>
      </w:r>
      <w:r w:rsidRPr="00BF7E86">
        <w:rPr>
          <w:sz w:val="16"/>
          <w:highlight w:val="green"/>
        </w:rPr>
        <w:t xml:space="preserve"> </w:t>
      </w:r>
      <w:r w:rsidRPr="00BF7E86">
        <w:rPr>
          <w:rStyle w:val="StyleUnderline"/>
          <w:highlight w:val="green"/>
        </w:rPr>
        <w:t>theaters</w:t>
      </w:r>
      <w:r w:rsidRPr="002C09BA">
        <w:rPr>
          <w:sz w:val="16"/>
        </w:rPr>
        <w:t xml:space="preserve"> and cinemas </w:t>
      </w:r>
      <w:r w:rsidRPr="00D701B1">
        <w:rPr>
          <w:rStyle w:val="StyleUnderline"/>
        </w:rPr>
        <w:t>for free</w:t>
      </w:r>
      <w:r w:rsidRPr="002C09BA">
        <w:rPr>
          <w:sz w:val="16"/>
        </w:rPr>
        <w:t xml:space="preserve">, city </w:t>
      </w:r>
      <w:r w:rsidRPr="00BF7E86">
        <w:rPr>
          <w:rStyle w:val="StyleUnderline"/>
          <w:highlight w:val="green"/>
        </w:rPr>
        <w:t xml:space="preserve">dwellers </w:t>
      </w:r>
      <w:r w:rsidRPr="00BF7E86">
        <w:rPr>
          <w:rStyle w:val="Emphasis"/>
          <w:highlight w:val="green"/>
        </w:rPr>
        <w:t>stopped</w:t>
      </w:r>
      <w:r w:rsidRPr="00BF7E86">
        <w:rPr>
          <w:sz w:val="16"/>
          <w:highlight w:val="green"/>
        </w:rPr>
        <w:t xml:space="preserve"> </w:t>
      </w:r>
      <w:r w:rsidRPr="00BF7E86">
        <w:rPr>
          <w:rStyle w:val="StyleUnderline"/>
          <w:highlight w:val="green"/>
        </w:rPr>
        <w:t>paying</w:t>
      </w:r>
      <w:r w:rsidRPr="002C09BA">
        <w:rPr>
          <w:sz w:val="16"/>
        </w:rPr>
        <w:t xml:space="preserve"> their </w:t>
      </w:r>
      <w:r w:rsidRPr="00BF7E86">
        <w:rPr>
          <w:rStyle w:val="StyleUnderline"/>
          <w:highlight w:val="green"/>
        </w:rPr>
        <w:t>rents</w:t>
      </w:r>
      <w:r w:rsidRPr="002C09BA">
        <w:rPr>
          <w:sz w:val="16"/>
        </w:rPr>
        <w:t xml:space="preserve"> en mass, </w:t>
      </w:r>
      <w:r w:rsidRPr="00BF7E86">
        <w:rPr>
          <w:rStyle w:val="StyleUnderline"/>
          <w:highlight w:val="green"/>
        </w:rPr>
        <w:t xml:space="preserve">students </w:t>
      </w:r>
      <w:r w:rsidRPr="00BF7E86">
        <w:rPr>
          <w:rStyle w:val="Emphasis"/>
          <w:highlight w:val="green"/>
        </w:rPr>
        <w:t>occupied</w:t>
      </w:r>
      <w:r w:rsidRPr="002C09BA">
        <w:rPr>
          <w:sz w:val="16"/>
        </w:rPr>
        <w:t xml:space="preserve"> universities and squats, </w:t>
      </w:r>
      <w:r w:rsidRPr="00D701B1">
        <w:rPr>
          <w:rStyle w:val="StyleUnderline"/>
        </w:rPr>
        <w:t>and women</w:t>
      </w:r>
      <w:r w:rsidRPr="002C09BA">
        <w:rPr>
          <w:sz w:val="16"/>
        </w:rPr>
        <w:t xml:space="preserve"> </w:t>
      </w:r>
      <w:r w:rsidRPr="00D701B1">
        <w:rPr>
          <w:rStyle w:val="StyleUnderline"/>
        </w:rPr>
        <w:t xml:space="preserve">demanded </w:t>
      </w:r>
      <w:r w:rsidRPr="00D701B1">
        <w:rPr>
          <w:rStyle w:val="Emphasis"/>
        </w:rPr>
        <w:t>wages</w:t>
      </w:r>
      <w:r w:rsidRPr="002C09BA">
        <w:rPr>
          <w:sz w:val="16"/>
        </w:rPr>
        <w:t xml:space="preserve"> for housework. Autonomists did not limit themselves to a standard critique of exploitation in work. Neither were they purely troubled by alienation. </w:t>
      </w:r>
      <w:r w:rsidRPr="00BF7E86">
        <w:rPr>
          <w:rStyle w:val="StyleUnderline"/>
          <w:highlight w:val="green"/>
        </w:rPr>
        <w:t>Their ambition was</w:t>
      </w:r>
      <w:r w:rsidRPr="00D701B1">
        <w:rPr>
          <w:rStyle w:val="StyleUnderline"/>
        </w:rPr>
        <w:t xml:space="preserve"> the “</w:t>
      </w:r>
      <w:r w:rsidRPr="00BF7E86">
        <w:rPr>
          <w:rStyle w:val="Emphasis"/>
          <w:sz w:val="24"/>
          <w:szCs w:val="32"/>
          <w:highlight w:val="green"/>
        </w:rPr>
        <w:t>refusal of work</w:t>
      </w:r>
      <w:r w:rsidRPr="008D2448">
        <w:rPr>
          <w:sz w:val="16"/>
        </w:rPr>
        <w:t>,”</w:t>
      </w:r>
      <w:r w:rsidRPr="002C09BA">
        <w:rPr>
          <w:sz w:val="16"/>
        </w:rPr>
        <w:t xml:space="preserve"> to reject work as “the highest calling and moral duty,” the ultimate measure for value, recognition and status. A heresy like this could only end in “failure.” </w:t>
      </w:r>
      <w:r w:rsidRPr="00BF7E86">
        <w:rPr>
          <w:rStyle w:val="StyleUnderline"/>
          <w:highlight w:val="green"/>
        </w:rPr>
        <w:t>By the end</w:t>
      </w:r>
      <w:r w:rsidRPr="002C09BA">
        <w:rPr>
          <w:sz w:val="16"/>
        </w:rPr>
        <w:t xml:space="preserve"> of the 70s, </w:t>
      </w:r>
      <w:r w:rsidRPr="00BF7E86">
        <w:rPr>
          <w:rStyle w:val="StyleUnderline"/>
          <w:highlight w:val="green"/>
        </w:rPr>
        <w:t>the movement found</w:t>
      </w:r>
      <w:r w:rsidRPr="00D701B1">
        <w:rPr>
          <w:rStyle w:val="StyleUnderline"/>
        </w:rPr>
        <w:t xml:space="preserve"> itself </w:t>
      </w:r>
      <w:r w:rsidRPr="00BF7E86">
        <w:rPr>
          <w:rStyle w:val="Emphasis"/>
          <w:highlight w:val="green"/>
        </w:rPr>
        <w:t>squeezed</w:t>
      </w:r>
      <w:r w:rsidRPr="00BF7E86">
        <w:rPr>
          <w:sz w:val="16"/>
          <w:highlight w:val="green"/>
        </w:rPr>
        <w:t xml:space="preserve"> </w:t>
      </w:r>
      <w:r w:rsidRPr="00BF7E86">
        <w:rPr>
          <w:rStyle w:val="StyleUnderline"/>
          <w:highlight w:val="green"/>
        </w:rPr>
        <w:t>between</w:t>
      </w:r>
      <w:r w:rsidRPr="00BF7E86">
        <w:rPr>
          <w:sz w:val="16"/>
          <w:highlight w:val="green"/>
        </w:rPr>
        <w:t xml:space="preserve"> </w:t>
      </w:r>
      <w:r w:rsidRPr="00BF7E86">
        <w:rPr>
          <w:rStyle w:val="Emphasis"/>
          <w:highlight w:val="green"/>
        </w:rPr>
        <w:t>state repression</w:t>
      </w:r>
      <w:r w:rsidRPr="002C09BA">
        <w:rPr>
          <w:sz w:val="16"/>
        </w:rPr>
        <w:t xml:space="preserve">, </w:t>
      </w:r>
      <w:r w:rsidRPr="00D701B1">
        <w:rPr>
          <w:rStyle w:val="StyleUnderline"/>
        </w:rPr>
        <w:t xml:space="preserve">from the one side, </w:t>
      </w:r>
      <w:r w:rsidRPr="00BF7E86">
        <w:rPr>
          <w:rStyle w:val="StyleUnderline"/>
          <w:highlight w:val="green"/>
        </w:rPr>
        <w:t xml:space="preserve">and </w:t>
      </w:r>
      <w:r w:rsidRPr="00BF7E86">
        <w:rPr>
          <w:rStyle w:val="Emphasis"/>
          <w:highlight w:val="green"/>
        </w:rPr>
        <w:t>armed</w:t>
      </w:r>
      <w:r w:rsidRPr="002C09BA">
        <w:rPr>
          <w:sz w:val="16"/>
        </w:rPr>
        <w:t xml:space="preserve"> terrorist </w:t>
      </w:r>
      <w:r w:rsidRPr="00BF7E86">
        <w:rPr>
          <w:rStyle w:val="Emphasis"/>
          <w:highlight w:val="green"/>
        </w:rPr>
        <w:t>struggle</w:t>
      </w:r>
      <w:r w:rsidRPr="002C09BA">
        <w:rPr>
          <w:sz w:val="16"/>
        </w:rPr>
        <w:t xml:space="preserve">, </w:t>
      </w:r>
      <w:r w:rsidRPr="00D701B1">
        <w:rPr>
          <w:rStyle w:val="StyleUnderline"/>
        </w:rPr>
        <w:t>from the other</w:t>
      </w:r>
      <w:r w:rsidRPr="002C09BA">
        <w:rPr>
          <w:sz w:val="16"/>
        </w:rPr>
        <w:t xml:space="preserve">, </w:t>
      </w:r>
      <w:r w:rsidRPr="00BF7E86">
        <w:rPr>
          <w:rStyle w:val="Emphasis"/>
          <w:highlight w:val="green"/>
        </w:rPr>
        <w:t>unable</w:t>
      </w:r>
      <w:r w:rsidRPr="00BF7E86">
        <w:rPr>
          <w:sz w:val="16"/>
          <w:highlight w:val="green"/>
        </w:rPr>
        <w:t xml:space="preserve"> </w:t>
      </w:r>
      <w:r w:rsidRPr="00BF7E86">
        <w:rPr>
          <w:rStyle w:val="StyleUnderline"/>
          <w:highlight w:val="green"/>
        </w:rPr>
        <w:t xml:space="preserve">to propose </w:t>
      </w:r>
      <w:r w:rsidRPr="00BF7E86">
        <w:rPr>
          <w:rStyle w:val="Emphasis"/>
          <w:sz w:val="24"/>
          <w:szCs w:val="32"/>
          <w:highlight w:val="green"/>
        </w:rPr>
        <w:t>a viable</w:t>
      </w:r>
      <w:r w:rsidRPr="00D701B1">
        <w:rPr>
          <w:rStyle w:val="Emphasis"/>
          <w:sz w:val="24"/>
          <w:szCs w:val="32"/>
        </w:rPr>
        <w:t xml:space="preserve"> political </w:t>
      </w:r>
      <w:r w:rsidRPr="00BF7E86">
        <w:rPr>
          <w:rStyle w:val="Emphasis"/>
          <w:sz w:val="24"/>
          <w:szCs w:val="32"/>
          <w:highlight w:val="green"/>
        </w:rPr>
        <w:t>program for workers but against work</w:t>
      </w:r>
      <w:r w:rsidRPr="002C09BA">
        <w:rPr>
          <w:sz w:val="16"/>
        </w:rPr>
        <w:t>.</w:t>
      </w:r>
    </w:p>
    <w:p w14:paraId="16515BE7" w14:textId="77777777" w:rsidR="00274184" w:rsidRPr="002C09BA" w:rsidRDefault="00274184" w:rsidP="00274184">
      <w:pPr>
        <w:rPr>
          <w:sz w:val="16"/>
        </w:rPr>
      </w:pPr>
      <w:r w:rsidRPr="002C09BA">
        <w:rPr>
          <w:sz w:val="16"/>
        </w:rPr>
        <w:t>This tension between the anti-work and the dignity-in-work position or between students and workers is dramatized excellently in Elio Petri’s little-known gem The Working Class Goes to Heaven (1971). Already in the second scene, which shows Italian students trying to organize workers at the factory gates, we begin to distrust such an alliance.</w:t>
      </w:r>
    </w:p>
    <w:p w14:paraId="4A3F773F" w14:textId="77777777" w:rsidR="00274184" w:rsidRPr="002C09BA" w:rsidRDefault="00274184" w:rsidP="00274184">
      <w:pPr>
        <w:rPr>
          <w:sz w:val="16"/>
        </w:rPr>
      </w:pPr>
      <w:r w:rsidRPr="002C09BA">
        <w:rPr>
          <w:sz w:val="16"/>
        </w:rPr>
        <w:t>Workers! Workers!</w:t>
      </w:r>
    </w:p>
    <w:p w14:paraId="7FCE8CEA" w14:textId="77777777" w:rsidR="00274184" w:rsidRPr="002C09BA" w:rsidRDefault="00274184" w:rsidP="00274184">
      <w:pPr>
        <w:rPr>
          <w:sz w:val="16"/>
        </w:rPr>
      </w:pPr>
      <w:r w:rsidRPr="002C09BA">
        <w:rPr>
          <w:sz w:val="16"/>
        </w:rPr>
        <w:t>Do it for your student comrades</w:t>
      </w:r>
    </w:p>
    <w:p w14:paraId="3200F5D4" w14:textId="77777777" w:rsidR="00274184" w:rsidRPr="002C09BA" w:rsidRDefault="00274184" w:rsidP="00274184">
      <w:pPr>
        <w:rPr>
          <w:sz w:val="16"/>
        </w:rPr>
      </w:pPr>
      <w:r w:rsidRPr="002C09BA">
        <w:rPr>
          <w:sz w:val="16"/>
        </w:rPr>
        <w:t>It is 8 in the morning! When you come out it will already be dark</w:t>
      </w:r>
    </w:p>
    <w:p w14:paraId="69E39390" w14:textId="77777777" w:rsidR="00274184" w:rsidRPr="002C09BA" w:rsidRDefault="00274184" w:rsidP="00274184">
      <w:pPr>
        <w:rPr>
          <w:sz w:val="16"/>
        </w:rPr>
      </w:pPr>
      <w:r w:rsidRPr="002C09BA">
        <w:rPr>
          <w:sz w:val="16"/>
        </w:rPr>
        <w:t>Today for you the sunlight will not shine</w:t>
      </w:r>
    </w:p>
    <w:p w14:paraId="5AA0FB70" w14:textId="77777777" w:rsidR="00274184" w:rsidRPr="002C09BA" w:rsidRDefault="00274184" w:rsidP="00274184">
      <w:pPr>
        <w:rPr>
          <w:sz w:val="16"/>
        </w:rPr>
      </w:pPr>
      <w:r w:rsidRPr="002C09BA">
        <w:rPr>
          <w:sz w:val="16"/>
        </w:rPr>
        <w:t>You will be doing piecework… 8 hours of piecework</w:t>
      </w:r>
    </w:p>
    <w:p w14:paraId="6CDAE8C0" w14:textId="77777777" w:rsidR="00274184" w:rsidRPr="002C09BA" w:rsidRDefault="00274184" w:rsidP="00274184">
      <w:pPr>
        <w:rPr>
          <w:sz w:val="16"/>
        </w:rPr>
      </w:pPr>
      <w:r w:rsidRPr="002C09BA">
        <w:rPr>
          <w:sz w:val="16"/>
        </w:rPr>
        <w:t>And you will come out old and empty</w:t>
      </w:r>
    </w:p>
    <w:p w14:paraId="252011A0" w14:textId="77777777" w:rsidR="00274184" w:rsidRPr="002C09BA" w:rsidRDefault="00274184" w:rsidP="00274184">
      <w:pPr>
        <w:rPr>
          <w:sz w:val="16"/>
        </w:rPr>
      </w:pPr>
      <w:r w:rsidRPr="002C09BA">
        <w:rPr>
          <w:sz w:val="16"/>
        </w:rPr>
        <w:t>Convinced you have earned yourselves a day-wage</w:t>
      </w:r>
    </w:p>
    <w:p w14:paraId="5A50F4F9" w14:textId="77777777" w:rsidR="00274184" w:rsidRPr="002C09BA" w:rsidRDefault="00274184" w:rsidP="00274184">
      <w:pPr>
        <w:rPr>
          <w:sz w:val="16"/>
        </w:rPr>
      </w:pPr>
      <w:r w:rsidRPr="002C09BA">
        <w:rPr>
          <w:sz w:val="16"/>
        </w:rPr>
        <w:t>And instead, you have been robbed! Yes, Robbed!</w:t>
      </w:r>
    </w:p>
    <w:p w14:paraId="6ED2EA18" w14:textId="77777777" w:rsidR="00274184" w:rsidRPr="002C09BA" w:rsidRDefault="00274184" w:rsidP="00274184">
      <w:pPr>
        <w:rPr>
          <w:sz w:val="16"/>
        </w:rPr>
      </w:pPr>
      <w:r w:rsidRPr="002C09BA">
        <w:rPr>
          <w:sz w:val="16"/>
        </w:rPr>
        <w:t>Workers, you are entering prison!</w:t>
      </w:r>
    </w:p>
    <w:p w14:paraId="2C6B7B4E" w14:textId="77777777" w:rsidR="00274184" w:rsidRPr="002C09BA" w:rsidRDefault="00274184" w:rsidP="00274184">
      <w:pPr>
        <w:rPr>
          <w:sz w:val="16"/>
        </w:rPr>
      </w:pPr>
      <w:r w:rsidRPr="002C09BA">
        <w:rPr>
          <w:sz w:val="16"/>
        </w:rPr>
        <w:t>The Working Class Go To Heaven ()</w:t>
      </w:r>
    </w:p>
    <w:p w14:paraId="3266180F" w14:textId="77777777" w:rsidR="00274184" w:rsidRPr="002C09BA" w:rsidRDefault="00274184" w:rsidP="00274184">
      <w:pPr>
        <w:rPr>
          <w:sz w:val="16"/>
        </w:rPr>
      </w:pPr>
      <w:r w:rsidRPr="002C09BA">
        <w:rPr>
          <w:sz w:val="16"/>
        </w:rPr>
        <w:t>Elio Petri, The Working Class Go To Heaven (1971)</w:t>
      </w:r>
    </w:p>
    <w:p w14:paraId="11B5BE2F" w14:textId="77777777" w:rsidR="00274184" w:rsidRPr="002C09BA" w:rsidRDefault="00274184" w:rsidP="00274184">
      <w:pPr>
        <w:rPr>
          <w:sz w:val="16"/>
        </w:rPr>
      </w:pPr>
      <w:r w:rsidRPr="002C09BA">
        <w:rPr>
          <w:sz w:val="16"/>
        </w:rPr>
        <w:t xml:space="preserve">The film reaches its climax when one of the workers, suggestively named “Lulu the Tool,” loses his job, family and mind after taking the “refusal of work” to heart, and turns to the students for help only to receive empty Marxist slogans instead of genuine solidarity. Petri’s film confirms what we suspected about the New Left all along: </w:t>
      </w:r>
      <w:r w:rsidRPr="00BF7E86">
        <w:rPr>
          <w:rStyle w:val="StyleUnderline"/>
          <w:highlight w:val="green"/>
        </w:rPr>
        <w:t xml:space="preserve">a politics of </w:t>
      </w:r>
      <w:r w:rsidRPr="00BF7E86">
        <w:rPr>
          <w:rStyle w:val="Emphasis"/>
          <w:highlight w:val="green"/>
        </w:rPr>
        <w:t>refusal</w:t>
      </w:r>
      <w:r w:rsidRPr="00BF7E86">
        <w:rPr>
          <w:sz w:val="16"/>
          <w:highlight w:val="green"/>
        </w:rPr>
        <w:t xml:space="preserve"> </w:t>
      </w:r>
      <w:r w:rsidRPr="00BF7E86">
        <w:rPr>
          <w:rStyle w:val="StyleUnderline"/>
          <w:highlight w:val="green"/>
        </w:rPr>
        <w:t xml:space="preserve">that </w:t>
      </w:r>
      <w:r w:rsidRPr="00BF7E86">
        <w:rPr>
          <w:rStyle w:val="Emphasis"/>
          <w:sz w:val="24"/>
          <w:szCs w:val="32"/>
          <w:highlight w:val="green"/>
        </w:rPr>
        <w:t>lacks a social basis for struggle</w:t>
      </w:r>
      <w:r w:rsidRPr="00BF7E86">
        <w:rPr>
          <w:sz w:val="16"/>
          <w:szCs w:val="32"/>
          <w:highlight w:val="green"/>
        </w:rPr>
        <w:t xml:space="preserve"> </w:t>
      </w:r>
      <w:r w:rsidRPr="00BF7E86">
        <w:rPr>
          <w:rStyle w:val="StyleUnderline"/>
          <w:highlight w:val="green"/>
        </w:rPr>
        <w:t xml:space="preserve">or </w:t>
      </w:r>
      <w:r w:rsidRPr="00BF7E86">
        <w:rPr>
          <w:rStyle w:val="Emphasis"/>
          <w:sz w:val="24"/>
          <w:szCs w:val="32"/>
          <w:highlight w:val="green"/>
        </w:rPr>
        <w:t>any relation to material conditions</w:t>
      </w:r>
      <w:r w:rsidRPr="00BF7E86">
        <w:rPr>
          <w:sz w:val="16"/>
          <w:szCs w:val="32"/>
          <w:highlight w:val="green"/>
        </w:rPr>
        <w:t xml:space="preserve"> </w:t>
      </w:r>
      <w:r w:rsidRPr="00BF7E86">
        <w:rPr>
          <w:rStyle w:val="StyleUnderline"/>
          <w:highlight w:val="green"/>
        </w:rPr>
        <w:t xml:space="preserve">cannot effect </w:t>
      </w:r>
      <w:r w:rsidRPr="00BF7E86">
        <w:rPr>
          <w:rStyle w:val="Emphasis"/>
          <w:highlight w:val="green"/>
        </w:rPr>
        <w:t>lasting</w:t>
      </w:r>
      <w:r w:rsidRPr="00D701B1">
        <w:rPr>
          <w:rStyle w:val="StyleUnderline"/>
        </w:rPr>
        <w:t xml:space="preserve"> social </w:t>
      </w:r>
      <w:r w:rsidRPr="00BF7E86">
        <w:rPr>
          <w:rStyle w:val="StyleUnderline"/>
          <w:highlight w:val="green"/>
        </w:rPr>
        <w:t>change</w:t>
      </w:r>
      <w:r w:rsidRPr="002C09BA">
        <w:rPr>
          <w:sz w:val="16"/>
        </w:rPr>
        <w:t>, and will dissolve into childish extremism. Although a fair point, thus is also a much too convenient way to discredit utopian demands for less work and more pay (work reduction, wages for housework, basic income), and turn them into a “realistic” program for creating more and better jobs.</w:t>
      </w:r>
    </w:p>
    <w:p w14:paraId="044DD689" w14:textId="77777777" w:rsidR="00274184" w:rsidRDefault="00274184" w:rsidP="00274184">
      <w:pPr>
        <w:rPr>
          <w:rStyle w:val="Emphasis"/>
        </w:rPr>
      </w:pPr>
      <w:r w:rsidRPr="00D701B1">
        <w:rPr>
          <w:rStyle w:val="StyleUnderline"/>
        </w:rPr>
        <w:t>Today, the “</w:t>
      </w:r>
      <w:r w:rsidRPr="00BF7E86">
        <w:rPr>
          <w:rStyle w:val="Emphasis"/>
          <w:highlight w:val="green"/>
        </w:rPr>
        <w:t>refusal</w:t>
      </w:r>
      <w:r w:rsidRPr="00D701B1">
        <w:rPr>
          <w:rStyle w:val="StyleUnderline"/>
        </w:rPr>
        <w:t xml:space="preserve"> of work” </w:t>
      </w:r>
      <w:r w:rsidRPr="00BF7E86">
        <w:rPr>
          <w:rStyle w:val="StyleUnderline"/>
          <w:highlight w:val="green"/>
        </w:rPr>
        <w:t xml:space="preserve">lives on more as a </w:t>
      </w:r>
      <w:r w:rsidRPr="00BF7E86">
        <w:rPr>
          <w:rStyle w:val="Emphasis"/>
          <w:highlight w:val="green"/>
        </w:rPr>
        <w:t>path</w:t>
      </w:r>
      <w:r w:rsidRPr="00BF7E86">
        <w:rPr>
          <w:sz w:val="16"/>
          <w:highlight w:val="green"/>
        </w:rPr>
        <w:t xml:space="preserve"> </w:t>
      </w:r>
      <w:r w:rsidRPr="00BF7E86">
        <w:rPr>
          <w:rStyle w:val="StyleUnderline"/>
          <w:highlight w:val="green"/>
        </w:rPr>
        <w:t xml:space="preserve">than a </w:t>
      </w:r>
      <w:r w:rsidRPr="00BF7E86">
        <w:rPr>
          <w:rStyle w:val="Emphasis"/>
          <w:highlight w:val="green"/>
        </w:rPr>
        <w:t>concrete</w:t>
      </w:r>
      <w:r w:rsidRPr="00BF7E86">
        <w:rPr>
          <w:sz w:val="16"/>
          <w:highlight w:val="green"/>
        </w:rPr>
        <w:t xml:space="preserve"> </w:t>
      </w:r>
      <w:r w:rsidRPr="00BF7E86">
        <w:rPr>
          <w:rStyle w:val="StyleUnderline"/>
          <w:highlight w:val="green"/>
        </w:rPr>
        <w:t>goal</w:t>
      </w:r>
      <w:r w:rsidRPr="002C09BA">
        <w:rPr>
          <w:sz w:val="16"/>
        </w:rPr>
        <w:t xml:space="preserve">. </w:t>
      </w:r>
      <w:r w:rsidRPr="00D701B1">
        <w:rPr>
          <w:rStyle w:val="StyleUnderline"/>
        </w:rPr>
        <w:t>It is used more to restore confidence in</w:t>
      </w:r>
      <w:r w:rsidRPr="002C09BA">
        <w:rPr>
          <w:sz w:val="16"/>
        </w:rPr>
        <w:t xml:space="preserve"> </w:t>
      </w:r>
      <w:r w:rsidRPr="00D701B1">
        <w:rPr>
          <w:rStyle w:val="StyleUnderline"/>
        </w:rPr>
        <w:t>the</w:t>
      </w:r>
      <w:r w:rsidRPr="002C09BA">
        <w:rPr>
          <w:sz w:val="16"/>
        </w:rPr>
        <w:t xml:space="preserve"> “invention </w:t>
      </w:r>
      <w:r w:rsidRPr="00D701B1">
        <w:rPr>
          <w:rStyle w:val="StyleUnderline"/>
        </w:rPr>
        <w:t>powers” of workers</w:t>
      </w:r>
      <w:r w:rsidRPr="002C09BA">
        <w:rPr>
          <w:sz w:val="16"/>
        </w:rPr>
        <w:t xml:space="preserve"> </w:t>
      </w:r>
      <w:r w:rsidRPr="00D701B1">
        <w:rPr>
          <w:rStyle w:val="Emphasis"/>
        </w:rPr>
        <w:t>than</w:t>
      </w:r>
      <w:r w:rsidRPr="002C09BA">
        <w:rPr>
          <w:sz w:val="16"/>
        </w:rPr>
        <w:t xml:space="preserve"> </w:t>
      </w:r>
      <w:r w:rsidRPr="00D701B1">
        <w:rPr>
          <w:rStyle w:val="StyleUnderline"/>
        </w:rPr>
        <w:t>as a</w:t>
      </w:r>
      <w:r w:rsidRPr="002C09BA">
        <w:rPr>
          <w:sz w:val="16"/>
        </w:rPr>
        <w:t xml:space="preserve">n actual </w:t>
      </w:r>
      <w:r w:rsidRPr="00D701B1">
        <w:rPr>
          <w:rStyle w:val="StyleUnderline"/>
        </w:rPr>
        <w:t xml:space="preserve">strategy for </w:t>
      </w:r>
      <w:r w:rsidRPr="00D701B1">
        <w:rPr>
          <w:rStyle w:val="Emphasis"/>
        </w:rPr>
        <w:t>mass revolutionary</w:t>
      </w:r>
      <w:r w:rsidRPr="002C09BA">
        <w:rPr>
          <w:sz w:val="16"/>
        </w:rPr>
        <w:t xml:space="preserve"> </w:t>
      </w:r>
      <w:r w:rsidRPr="00D701B1">
        <w:rPr>
          <w:rStyle w:val="StyleUnderline"/>
        </w:rPr>
        <w:t>struggle</w:t>
      </w:r>
      <w:r w:rsidRPr="002C09BA">
        <w:rPr>
          <w:sz w:val="16"/>
        </w:rPr>
        <w:t xml:space="preserve">. </w:t>
      </w:r>
      <w:r w:rsidRPr="002C09BA">
        <w:rPr>
          <w:rStyle w:val="StyleUnderline"/>
        </w:rPr>
        <w:t>The</w:t>
      </w:r>
      <w:r w:rsidRPr="002C09BA">
        <w:rPr>
          <w:sz w:val="16"/>
        </w:rPr>
        <w:t xml:space="preserve"> basic Autonomist </w:t>
      </w:r>
      <w:r w:rsidRPr="002C09BA">
        <w:rPr>
          <w:rStyle w:val="StyleUnderline"/>
        </w:rPr>
        <w:t>insight</w:t>
      </w:r>
      <w:r w:rsidRPr="002C09BA">
        <w:rPr>
          <w:sz w:val="16"/>
        </w:rPr>
        <w:t xml:space="preserve"> is </w:t>
      </w:r>
      <w:r w:rsidRPr="002C09BA">
        <w:rPr>
          <w:rStyle w:val="StyleUnderline"/>
        </w:rPr>
        <w:t xml:space="preserve">that labor is </w:t>
      </w:r>
      <w:r w:rsidRPr="002C09BA">
        <w:rPr>
          <w:rStyle w:val="Emphasis"/>
        </w:rPr>
        <w:t>an inalienable</w:t>
      </w:r>
      <w:r w:rsidRPr="002C09BA">
        <w:rPr>
          <w:sz w:val="16"/>
        </w:rPr>
        <w:t xml:space="preserve"> </w:t>
      </w:r>
      <w:r w:rsidRPr="002C09BA">
        <w:rPr>
          <w:rStyle w:val="StyleUnderline"/>
        </w:rPr>
        <w:t xml:space="preserve">property of human existence which capital </w:t>
      </w:r>
      <w:r w:rsidRPr="002C09BA">
        <w:rPr>
          <w:rStyle w:val="StyleUnderline"/>
        </w:rPr>
        <w:lastRenderedPageBreak/>
        <w:t>systematically tries to bring under</w:t>
      </w:r>
      <w:r w:rsidRPr="002C09BA">
        <w:rPr>
          <w:sz w:val="16"/>
        </w:rPr>
        <w:t xml:space="preserve"> its </w:t>
      </w:r>
      <w:r w:rsidRPr="002C09BA">
        <w:rPr>
          <w:rStyle w:val="StyleUnderline"/>
        </w:rPr>
        <w:t>control</w:t>
      </w:r>
      <w:r w:rsidRPr="002C09BA">
        <w:rPr>
          <w:sz w:val="16"/>
        </w:rPr>
        <w:t xml:space="preserve"> and channel towards profitable ends. </w:t>
      </w:r>
      <w:r w:rsidRPr="002C09BA">
        <w:rPr>
          <w:rStyle w:val="StyleUnderline"/>
        </w:rPr>
        <w:t>However</w:t>
      </w:r>
      <w:r w:rsidRPr="002C09BA">
        <w:rPr>
          <w:sz w:val="16"/>
        </w:rPr>
        <w:t xml:space="preserve">, </w:t>
      </w:r>
      <w:r w:rsidRPr="002C09BA">
        <w:rPr>
          <w:rStyle w:val="StyleUnderline"/>
        </w:rPr>
        <w:t>this</w:t>
      </w:r>
      <w:r w:rsidRPr="002C09BA">
        <w:rPr>
          <w:sz w:val="16"/>
        </w:rPr>
        <w:t xml:space="preserve"> process </w:t>
      </w:r>
      <w:r w:rsidRPr="002C09BA">
        <w:rPr>
          <w:rStyle w:val="StyleUnderline"/>
        </w:rPr>
        <w:t xml:space="preserve">is </w:t>
      </w:r>
      <w:r w:rsidRPr="002C09BA">
        <w:rPr>
          <w:rStyle w:val="Emphasis"/>
        </w:rPr>
        <w:t>never complete</w:t>
      </w:r>
      <w:r w:rsidRPr="002C09BA">
        <w:rPr>
          <w:sz w:val="16"/>
        </w:rPr>
        <w:t xml:space="preserve"> or ultimately successful. </w:t>
      </w:r>
      <w:r w:rsidRPr="008D2448">
        <w:rPr>
          <w:rStyle w:val="StyleUnderline"/>
        </w:rPr>
        <w:t xml:space="preserve">Since </w:t>
      </w:r>
      <w:r w:rsidRPr="00BF7E86">
        <w:rPr>
          <w:rStyle w:val="StyleUnderline"/>
          <w:highlight w:val="green"/>
        </w:rPr>
        <w:t>labor</w:t>
      </w:r>
      <w:r w:rsidRPr="002C09BA">
        <w:rPr>
          <w:sz w:val="16"/>
        </w:rPr>
        <w:t xml:space="preserve"> power </w:t>
      </w:r>
      <w:r w:rsidRPr="00BF7E86">
        <w:rPr>
          <w:rStyle w:val="StyleUnderline"/>
          <w:highlight w:val="green"/>
        </w:rPr>
        <w:t>is the source of</w:t>
      </w:r>
      <w:r w:rsidRPr="002C09BA">
        <w:rPr>
          <w:sz w:val="16"/>
        </w:rPr>
        <w:t xml:space="preserve"> all </w:t>
      </w:r>
      <w:r w:rsidRPr="00BF7E86">
        <w:rPr>
          <w:rStyle w:val="StyleUnderline"/>
          <w:highlight w:val="green"/>
        </w:rPr>
        <w:t>wealth</w:t>
      </w:r>
      <w:r w:rsidRPr="002C09BA">
        <w:rPr>
          <w:rStyle w:val="StyleUnderline"/>
        </w:rPr>
        <w:t xml:space="preserve"> creation</w:t>
      </w:r>
      <w:r w:rsidRPr="002C09BA">
        <w:rPr>
          <w:sz w:val="16"/>
        </w:rPr>
        <w:t xml:space="preserve">, </w:t>
      </w:r>
      <w:r w:rsidRPr="00BF7E86">
        <w:rPr>
          <w:rStyle w:val="StyleUnderline"/>
          <w:highlight w:val="green"/>
        </w:rPr>
        <w:t>workers</w:t>
      </w:r>
      <w:r w:rsidRPr="002C09BA">
        <w:rPr>
          <w:rStyle w:val="StyleUnderline"/>
        </w:rPr>
        <w:t xml:space="preserve"> always </w:t>
      </w:r>
      <w:r w:rsidRPr="00BF7E86">
        <w:rPr>
          <w:rStyle w:val="Emphasis"/>
          <w:highlight w:val="green"/>
        </w:rPr>
        <w:t>have</w:t>
      </w:r>
      <w:r w:rsidRPr="00BF7E86">
        <w:rPr>
          <w:rStyle w:val="StyleUnderline"/>
          <w:highlight w:val="green"/>
        </w:rPr>
        <w:t xml:space="preserve"> the ability to</w:t>
      </w:r>
      <w:r w:rsidRPr="002C09BA">
        <w:rPr>
          <w:rStyle w:val="StyleUnderline"/>
        </w:rPr>
        <w:t xml:space="preserve"> produce and </w:t>
      </w:r>
      <w:r w:rsidRPr="00BF7E86">
        <w:rPr>
          <w:rStyle w:val="StyleUnderline"/>
          <w:highlight w:val="green"/>
        </w:rPr>
        <w:t xml:space="preserve">create value </w:t>
      </w:r>
      <w:r w:rsidRPr="00BF7E86">
        <w:rPr>
          <w:rStyle w:val="Emphasis"/>
          <w:highlight w:val="green"/>
        </w:rPr>
        <w:t>outside</w:t>
      </w:r>
      <w:r w:rsidRPr="00BF7E86">
        <w:rPr>
          <w:rStyle w:val="StyleUnderline"/>
          <w:highlight w:val="green"/>
        </w:rPr>
        <w:t xml:space="preserve"> capitalist imperatives</w:t>
      </w:r>
      <w:r w:rsidRPr="00BF7E86">
        <w:rPr>
          <w:sz w:val="16"/>
          <w:highlight w:val="green"/>
        </w:rPr>
        <w:t xml:space="preserve">. </w:t>
      </w:r>
      <w:r w:rsidRPr="00BF7E86">
        <w:rPr>
          <w:rStyle w:val="StyleUnderline"/>
          <w:highlight w:val="green"/>
        </w:rPr>
        <w:t>What</w:t>
      </w:r>
      <w:r w:rsidRPr="002C09BA">
        <w:rPr>
          <w:rStyle w:val="StyleUnderline"/>
        </w:rPr>
        <w:t xml:space="preserve"> </w:t>
      </w:r>
      <w:r w:rsidRPr="00BF7E86">
        <w:rPr>
          <w:rStyle w:val="StyleUnderline"/>
          <w:highlight w:val="green"/>
        </w:rPr>
        <w:t>this might look like</w:t>
      </w:r>
      <w:r w:rsidRPr="002C09BA">
        <w:rPr>
          <w:sz w:val="16"/>
        </w:rPr>
        <w:t xml:space="preserve">, </w:t>
      </w:r>
      <w:r w:rsidRPr="002C09BA">
        <w:rPr>
          <w:rStyle w:val="Emphasis"/>
        </w:rPr>
        <w:t>however</w:t>
      </w:r>
      <w:r w:rsidRPr="002C09BA">
        <w:rPr>
          <w:sz w:val="16"/>
        </w:rPr>
        <w:t xml:space="preserve">, </w:t>
      </w:r>
      <w:r w:rsidRPr="00BF7E86">
        <w:rPr>
          <w:rStyle w:val="StyleUnderline"/>
          <w:highlight w:val="green"/>
        </w:rPr>
        <w:t xml:space="preserve">has been </w:t>
      </w:r>
      <w:r w:rsidRPr="00BF7E86">
        <w:rPr>
          <w:rStyle w:val="Emphasis"/>
          <w:highlight w:val="green"/>
        </w:rPr>
        <w:t>left</w:t>
      </w:r>
      <w:r w:rsidRPr="002C09BA">
        <w:rPr>
          <w:rStyle w:val="Emphasis"/>
        </w:rPr>
        <w:t xml:space="preserve"> intentionally </w:t>
      </w:r>
      <w:r w:rsidRPr="00BF7E86">
        <w:rPr>
          <w:rStyle w:val="Emphasis"/>
          <w:highlight w:val="green"/>
        </w:rPr>
        <w:t>vague</w:t>
      </w:r>
      <w:r w:rsidRPr="00BF7E86">
        <w:rPr>
          <w:sz w:val="16"/>
          <w:highlight w:val="green"/>
        </w:rPr>
        <w:t xml:space="preserve"> </w:t>
      </w:r>
      <w:r w:rsidRPr="00BF7E86">
        <w:rPr>
          <w:rStyle w:val="StyleUnderline"/>
          <w:highlight w:val="green"/>
        </w:rPr>
        <w:t xml:space="preserve">to </w:t>
      </w:r>
      <w:r w:rsidRPr="00BF7E86">
        <w:rPr>
          <w:rStyle w:val="Emphasis"/>
          <w:highlight w:val="green"/>
        </w:rPr>
        <w:t>defang</w:t>
      </w:r>
      <w:r w:rsidRPr="002C09BA">
        <w:rPr>
          <w:sz w:val="16"/>
        </w:rPr>
        <w:t xml:space="preserve"> </w:t>
      </w:r>
      <w:r w:rsidRPr="002C09BA">
        <w:rPr>
          <w:rStyle w:val="StyleUnderline"/>
        </w:rPr>
        <w:t>the “</w:t>
      </w:r>
      <w:r w:rsidRPr="00BF7E86">
        <w:rPr>
          <w:rStyle w:val="StyleUnderline"/>
          <w:highlight w:val="green"/>
        </w:rPr>
        <w:t>refusal</w:t>
      </w:r>
      <w:r w:rsidRPr="002C09BA">
        <w:rPr>
          <w:rStyle w:val="StyleUnderline"/>
        </w:rPr>
        <w:t xml:space="preserve"> of work” </w:t>
      </w:r>
      <w:r w:rsidRPr="00BF7E86">
        <w:rPr>
          <w:rStyle w:val="StyleUnderline"/>
          <w:highlight w:val="green"/>
        </w:rPr>
        <w:t>of</w:t>
      </w:r>
      <w:r w:rsidRPr="002C09BA">
        <w:rPr>
          <w:rStyle w:val="StyleUnderline"/>
        </w:rPr>
        <w:t xml:space="preserve"> its </w:t>
      </w:r>
      <w:r w:rsidRPr="00BF7E86">
        <w:rPr>
          <w:rStyle w:val="Emphasis"/>
          <w:highlight w:val="green"/>
        </w:rPr>
        <w:t>anti-workerist connotations</w:t>
      </w:r>
      <w:r w:rsidRPr="002C09BA">
        <w:rPr>
          <w:sz w:val="16"/>
        </w:rPr>
        <w:t xml:space="preserve">. </w:t>
      </w:r>
      <w:r w:rsidRPr="002C09BA">
        <w:rPr>
          <w:rStyle w:val="StyleUnderline"/>
        </w:rPr>
        <w:t xml:space="preserve">Kathi </w:t>
      </w:r>
      <w:r w:rsidRPr="00BF7E86">
        <w:rPr>
          <w:rStyle w:val="Emphasis"/>
          <w:highlight w:val="green"/>
        </w:rPr>
        <w:t>Weeks’</w:t>
      </w:r>
      <w:r w:rsidRPr="002C09BA">
        <w:rPr>
          <w:sz w:val="16"/>
        </w:rPr>
        <w:t xml:space="preserve"> book, for instance, manages to get away with having both the terms “antiwork politics” and “postwork imaginaries” in the title of her book only by </w:t>
      </w:r>
      <w:r w:rsidRPr="002C09BA">
        <w:rPr>
          <w:rStyle w:val="StyleUnderline"/>
        </w:rPr>
        <w:t>l</w:t>
      </w:r>
      <w:r w:rsidRPr="00BF7E86">
        <w:rPr>
          <w:rStyle w:val="StyleUnderline"/>
          <w:highlight w:val="green"/>
        </w:rPr>
        <w:t>ett</w:t>
      </w:r>
      <w:r w:rsidRPr="002C09BA">
        <w:rPr>
          <w:rStyle w:val="StyleUnderline"/>
        </w:rPr>
        <w:t>i</w:t>
      </w:r>
      <w:r w:rsidRPr="002C09BA">
        <w:rPr>
          <w:sz w:val="16"/>
        </w:rPr>
        <w:t xml:space="preserve">ng </w:t>
      </w:r>
      <w:r w:rsidRPr="00BF7E86">
        <w:rPr>
          <w:rStyle w:val="StyleUnderline"/>
          <w:highlight w:val="green"/>
        </w:rPr>
        <w:t>these function as</w:t>
      </w:r>
      <w:r w:rsidRPr="002C09BA">
        <w:rPr>
          <w:rStyle w:val="StyleUnderline"/>
        </w:rPr>
        <w:t xml:space="preserve"> </w:t>
      </w:r>
      <w:r w:rsidRPr="00BF7E86">
        <w:rPr>
          <w:rStyle w:val="Emphasis"/>
          <w:highlight w:val="green"/>
        </w:rPr>
        <w:t>performative utopias</w:t>
      </w:r>
      <w:r w:rsidRPr="002C09BA">
        <w:rPr>
          <w:sz w:val="16"/>
        </w:rPr>
        <w:t xml:space="preserve">, used to provoke desire and movement, </w:t>
      </w:r>
      <w:r w:rsidRPr="00BF7E86">
        <w:rPr>
          <w:rStyle w:val="Emphasis"/>
          <w:sz w:val="24"/>
          <w:szCs w:val="32"/>
          <w:highlight w:val="green"/>
        </w:rPr>
        <w:t>not concrete alternatives</w:t>
      </w:r>
      <w:r w:rsidRPr="002C09BA">
        <w:rPr>
          <w:rStyle w:val="Emphasis"/>
          <w:sz w:val="24"/>
          <w:szCs w:val="32"/>
        </w:rPr>
        <w:t xml:space="preserve"> to the present.</w:t>
      </w:r>
      <w:r w:rsidRPr="002C09BA">
        <w:rPr>
          <w:sz w:val="16"/>
        </w:rPr>
        <w:t xml:space="preserve"> </w:t>
      </w:r>
      <w:r w:rsidRPr="00BF7E86">
        <w:rPr>
          <w:rStyle w:val="StyleUnderline"/>
          <w:highlight w:val="green"/>
        </w:rPr>
        <w:t>By demoting</w:t>
      </w:r>
      <w:r w:rsidRPr="002C09BA">
        <w:rPr>
          <w:rStyle w:val="StyleUnderline"/>
        </w:rPr>
        <w:t xml:space="preserve"> the “</w:t>
      </w:r>
      <w:r w:rsidRPr="00BF7E86">
        <w:rPr>
          <w:rStyle w:val="Emphasis"/>
          <w:highlight w:val="green"/>
        </w:rPr>
        <w:t>refusal</w:t>
      </w:r>
      <w:r w:rsidRPr="002C09BA">
        <w:rPr>
          <w:rStyle w:val="Emphasis"/>
        </w:rPr>
        <w:t xml:space="preserve"> of work</w:t>
      </w:r>
      <w:r w:rsidRPr="002C09BA">
        <w:rPr>
          <w:sz w:val="16"/>
        </w:rPr>
        <w:t xml:space="preserve">” </w:t>
      </w:r>
      <w:r w:rsidRPr="00BF7E86">
        <w:rPr>
          <w:rStyle w:val="StyleUnderline"/>
          <w:highlight w:val="green"/>
        </w:rPr>
        <w:t>from</w:t>
      </w:r>
      <w:r w:rsidRPr="002C09BA">
        <w:rPr>
          <w:rStyle w:val="StyleUnderline"/>
        </w:rPr>
        <w:t xml:space="preserve"> </w:t>
      </w:r>
      <w:r w:rsidRPr="00BF7E86">
        <w:rPr>
          <w:rStyle w:val="Emphasis"/>
          <w:highlight w:val="green"/>
        </w:rPr>
        <w:t>practice</w:t>
      </w:r>
      <w:r w:rsidRPr="00BF7E86">
        <w:rPr>
          <w:rStyle w:val="StyleUnderline"/>
          <w:highlight w:val="green"/>
        </w:rPr>
        <w:t xml:space="preserve"> to </w:t>
      </w:r>
      <w:r w:rsidRPr="00BF7E86">
        <w:rPr>
          <w:rStyle w:val="Emphasis"/>
          <w:highlight w:val="green"/>
        </w:rPr>
        <w:t>provocation</w:t>
      </w:r>
      <w:r w:rsidRPr="00BF7E86">
        <w:rPr>
          <w:sz w:val="16"/>
          <w:highlight w:val="green"/>
        </w:rPr>
        <w:t xml:space="preserve">, </w:t>
      </w:r>
      <w:r w:rsidRPr="00BF7E86">
        <w:rPr>
          <w:rStyle w:val="StyleUnderline"/>
          <w:highlight w:val="green"/>
        </w:rPr>
        <w:t>its</w:t>
      </w:r>
      <w:r w:rsidRPr="002C09BA">
        <w:rPr>
          <w:sz w:val="16"/>
        </w:rPr>
        <w:t xml:space="preserve"> offensive and </w:t>
      </w:r>
      <w:r w:rsidRPr="00BF7E86">
        <w:rPr>
          <w:rStyle w:val="Emphasis"/>
          <w:highlight w:val="green"/>
        </w:rPr>
        <w:t>dangerous</w:t>
      </w:r>
      <w:r w:rsidRPr="00BF7E86">
        <w:rPr>
          <w:sz w:val="16"/>
          <w:highlight w:val="green"/>
        </w:rPr>
        <w:t xml:space="preserve"> </w:t>
      </w:r>
      <w:r w:rsidRPr="00BF7E86">
        <w:rPr>
          <w:rStyle w:val="StyleUnderline"/>
          <w:highlight w:val="green"/>
        </w:rPr>
        <w:t xml:space="preserve">qualities are </w:t>
      </w:r>
      <w:r w:rsidRPr="00BF7E86">
        <w:rPr>
          <w:rStyle w:val="Emphasis"/>
          <w:highlight w:val="green"/>
        </w:rPr>
        <w:t>tamed</w:t>
      </w:r>
      <w:r w:rsidRPr="002C09BA">
        <w:rPr>
          <w:sz w:val="16"/>
        </w:rPr>
        <w:t xml:space="preserve"> and its detractors largely appeased. </w:t>
      </w:r>
      <w:r w:rsidRPr="002C09BA">
        <w:rPr>
          <w:rStyle w:val="StyleUnderline"/>
        </w:rPr>
        <w:t>This way, the “</w:t>
      </w:r>
      <w:r w:rsidRPr="00BF7E86">
        <w:rPr>
          <w:rStyle w:val="StyleUnderline"/>
          <w:highlight w:val="green"/>
        </w:rPr>
        <w:t>refusal</w:t>
      </w:r>
      <w:r w:rsidRPr="002C09BA">
        <w:rPr>
          <w:rStyle w:val="StyleUnderline"/>
        </w:rPr>
        <w:t xml:space="preserve"> of work” </w:t>
      </w:r>
      <w:r w:rsidRPr="00BF7E86">
        <w:rPr>
          <w:rStyle w:val="StyleUnderline"/>
          <w:highlight w:val="green"/>
        </w:rPr>
        <w:t xml:space="preserve">is never at risk of becoming </w:t>
      </w:r>
      <w:r w:rsidRPr="00BF7E86">
        <w:rPr>
          <w:rStyle w:val="Emphasis"/>
          <w:highlight w:val="green"/>
        </w:rPr>
        <w:t>an actual “refusal</w:t>
      </w:r>
      <w:r w:rsidRPr="002C09BA">
        <w:rPr>
          <w:rStyle w:val="Emphasis"/>
        </w:rPr>
        <w:t xml:space="preserve"> to work.”</w:t>
      </w:r>
    </w:p>
    <w:p w14:paraId="392C07DB" w14:textId="77777777" w:rsidR="00274184" w:rsidRPr="002C09BA" w:rsidRDefault="00274184" w:rsidP="00274184">
      <w:pPr>
        <w:rPr>
          <w:sz w:val="16"/>
        </w:rPr>
      </w:pPr>
      <w:r w:rsidRPr="002C09BA">
        <w:rPr>
          <w:sz w:val="16"/>
        </w:rPr>
        <w:t>Debord - Ne Travaillez Jamais</w:t>
      </w:r>
    </w:p>
    <w:p w14:paraId="69363E56" w14:textId="77777777" w:rsidR="00274184" w:rsidRPr="002C09BA" w:rsidRDefault="00274184" w:rsidP="00274184">
      <w:pPr>
        <w:rPr>
          <w:sz w:val="16"/>
        </w:rPr>
      </w:pPr>
      <w:r w:rsidRPr="002C09BA">
        <w:rPr>
          <w:sz w:val="16"/>
        </w:rPr>
        <w:t>Guy Debord, 1953</w:t>
      </w:r>
    </w:p>
    <w:p w14:paraId="61026B04" w14:textId="77777777" w:rsidR="00274184" w:rsidRPr="002C09BA" w:rsidRDefault="00274184" w:rsidP="00274184">
      <w:pPr>
        <w:rPr>
          <w:sz w:val="16"/>
        </w:rPr>
      </w:pPr>
      <w:r w:rsidRPr="002C09BA">
        <w:rPr>
          <w:sz w:val="16"/>
        </w:rPr>
        <w:t xml:space="preserve">Doing nothing is a heresy of athletic and self-destructive proportions, frightening to both liberals and socialists, which is why it has usually been left up to artists, anarchists and punks. Bartleby’s “I would prefer not to” is the consummate refusal. </w:t>
      </w:r>
      <w:r w:rsidRPr="002C09BA">
        <w:rPr>
          <w:rStyle w:val="StyleUnderline"/>
        </w:rPr>
        <w:t>What starts out as a</w:t>
      </w:r>
      <w:r w:rsidRPr="002C09BA">
        <w:rPr>
          <w:sz w:val="16"/>
        </w:rPr>
        <w:t xml:space="preserve"> </w:t>
      </w:r>
      <w:r w:rsidRPr="002C09BA">
        <w:rPr>
          <w:rStyle w:val="Emphasis"/>
        </w:rPr>
        <w:t>refusal</w:t>
      </w:r>
      <w:r w:rsidRPr="002C09BA">
        <w:rPr>
          <w:sz w:val="16"/>
        </w:rPr>
        <w:t xml:space="preserve"> </w:t>
      </w:r>
      <w:r w:rsidRPr="002C09BA">
        <w:rPr>
          <w:rStyle w:val="StyleUnderline"/>
        </w:rPr>
        <w:t>to do</w:t>
      </w:r>
      <w:r w:rsidRPr="002C09BA">
        <w:rPr>
          <w:sz w:val="16"/>
        </w:rPr>
        <w:t xml:space="preserve"> his </w:t>
      </w:r>
      <w:r w:rsidRPr="002C09BA">
        <w:rPr>
          <w:rStyle w:val="StyleUnderline"/>
        </w:rPr>
        <w:t>job</w:t>
      </w:r>
      <w:r w:rsidRPr="002C09BA">
        <w:rPr>
          <w:sz w:val="16"/>
        </w:rPr>
        <w:t xml:space="preserve"> slowly </w:t>
      </w:r>
      <w:r w:rsidRPr="002C09BA">
        <w:rPr>
          <w:rStyle w:val="StyleUnderline"/>
        </w:rPr>
        <w:t xml:space="preserve">becomes a </w:t>
      </w:r>
      <w:r w:rsidRPr="002C09BA">
        <w:rPr>
          <w:rStyle w:val="Emphasis"/>
        </w:rPr>
        <w:t>refusal to perform</w:t>
      </w:r>
      <w:r w:rsidRPr="002C09BA">
        <w:rPr>
          <w:sz w:val="16"/>
        </w:rPr>
        <w:t xml:space="preserve"> </w:t>
      </w:r>
      <w:r w:rsidRPr="002C09BA">
        <w:rPr>
          <w:rStyle w:val="StyleUnderline"/>
        </w:rPr>
        <w:t>the work of reproducing</w:t>
      </w:r>
      <w:r w:rsidRPr="002C09BA">
        <w:rPr>
          <w:sz w:val="16"/>
        </w:rPr>
        <w:t xml:space="preserve"> his </w:t>
      </w:r>
      <w:r w:rsidRPr="002C09BA">
        <w:rPr>
          <w:rStyle w:val="StyleUnderline"/>
        </w:rPr>
        <w:t>body</w:t>
      </w:r>
      <w:r w:rsidRPr="002C09BA">
        <w:rPr>
          <w:sz w:val="16"/>
        </w:rPr>
        <w:t xml:space="preserve">, his slow-motion suicide showing just how coterminous work and life are. </w:t>
      </w:r>
      <w:r w:rsidRPr="002C09BA">
        <w:rPr>
          <w:rStyle w:val="StyleUnderline"/>
        </w:rPr>
        <w:t>To refuse work is</w:t>
      </w:r>
      <w:r w:rsidRPr="002C09BA">
        <w:rPr>
          <w:sz w:val="16"/>
        </w:rPr>
        <w:t xml:space="preserve"> </w:t>
      </w:r>
      <w:r w:rsidRPr="002C09BA">
        <w:rPr>
          <w:rStyle w:val="StyleUnderline"/>
        </w:rPr>
        <w:t xml:space="preserve">ultimately to </w:t>
      </w:r>
      <w:r w:rsidRPr="002C09BA">
        <w:rPr>
          <w:rStyle w:val="Emphasis"/>
        </w:rPr>
        <w:t>refuse</w:t>
      </w:r>
      <w:r w:rsidRPr="002C09BA">
        <w:rPr>
          <w:rStyle w:val="StyleUnderline"/>
        </w:rPr>
        <w:t xml:space="preserve"> representation</w:t>
      </w:r>
      <w:r w:rsidRPr="002C09BA">
        <w:rPr>
          <w:sz w:val="16"/>
        </w:rPr>
        <w:t xml:space="preserve">, </w:t>
      </w:r>
      <w:r w:rsidRPr="002C09BA">
        <w:rPr>
          <w:rStyle w:val="StyleUnderline"/>
        </w:rPr>
        <w:t xml:space="preserve">even the </w:t>
      </w:r>
      <w:r w:rsidRPr="002C09BA">
        <w:rPr>
          <w:rStyle w:val="Emphasis"/>
        </w:rPr>
        <w:t>representation</w:t>
      </w:r>
      <w:r w:rsidRPr="002C09BA">
        <w:rPr>
          <w:rStyle w:val="StyleUnderline"/>
        </w:rPr>
        <w:t xml:space="preserve"> of </w:t>
      </w:r>
      <w:r w:rsidRPr="002C09BA">
        <w:rPr>
          <w:rStyle w:val="Emphasis"/>
        </w:rPr>
        <w:t>one’s body</w:t>
      </w:r>
      <w:r w:rsidRPr="002C09BA">
        <w:rPr>
          <w:sz w:val="16"/>
        </w:rPr>
        <w:t>.</w:t>
      </w:r>
    </w:p>
    <w:p w14:paraId="34D0695F" w14:textId="77777777" w:rsidR="00274184" w:rsidRPr="002C09BA" w:rsidRDefault="00274184" w:rsidP="00274184">
      <w:pPr>
        <w:rPr>
          <w:sz w:val="16"/>
        </w:rPr>
      </w:pPr>
      <w:r w:rsidRPr="002C09BA">
        <w:rPr>
          <w:rStyle w:val="StyleUnderline"/>
        </w:rPr>
        <w:t>In the 60s</w:t>
      </w:r>
      <w:r w:rsidRPr="002C09BA">
        <w:rPr>
          <w:sz w:val="16"/>
        </w:rPr>
        <w:t xml:space="preserve">, </w:t>
      </w:r>
      <w:r w:rsidRPr="002C09BA">
        <w:rPr>
          <w:rStyle w:val="StyleUnderline"/>
        </w:rPr>
        <w:t xml:space="preserve">the </w:t>
      </w:r>
      <w:r w:rsidRPr="002C09BA">
        <w:rPr>
          <w:rStyle w:val="Emphasis"/>
        </w:rPr>
        <w:t>refusal</w:t>
      </w:r>
      <w:r w:rsidRPr="002C09BA">
        <w:rPr>
          <w:sz w:val="16"/>
        </w:rPr>
        <w:t xml:space="preserve"> </w:t>
      </w:r>
      <w:r w:rsidRPr="002C09BA">
        <w:rPr>
          <w:rStyle w:val="StyleUnderline"/>
        </w:rPr>
        <w:t xml:space="preserve">became a common tactic of </w:t>
      </w:r>
      <w:r w:rsidRPr="002C09BA">
        <w:rPr>
          <w:rStyle w:val="Emphasis"/>
        </w:rPr>
        <w:t>revolt</w:t>
      </w:r>
      <w:r w:rsidRPr="002C09BA">
        <w:rPr>
          <w:sz w:val="16"/>
        </w:rPr>
        <w:t>. Situationists insisted “Never Work!” and existential Marxists claimed that since all life is already subsumed to capitalism, doing nothing is the only virtuous option. In the film Un homme qui dort (1974), Georges Perec tells the story of a young man who decides to leave this world without actually killing himself. “You eat, you sleep, you walk, you are clothed. Let these be actions or gestures, but not proofs, not some kind of symbolic currency. Your dress, your food, your reading matter will not speak in your stead. Never again will you entrust them the mortal burden of representing you. You put on your shirt and coat, you read the paper, you pay your electric bill, you ingest, once or twice a day, rarely more, a calculable compound of proteins and glucosides…” and so on. Perec’s hero does just enough to remain alive, which means that, different from Bartleby, his refusal has no foreseeable end in sight. To not work is to exist outside of time.</w:t>
      </w:r>
    </w:p>
    <w:p w14:paraId="3A673116" w14:textId="77777777" w:rsidR="00274184" w:rsidRPr="002C09BA" w:rsidRDefault="00274184" w:rsidP="00274184">
      <w:pPr>
        <w:rPr>
          <w:sz w:val="16"/>
        </w:rPr>
      </w:pPr>
      <w:r w:rsidRPr="002C09BA">
        <w:rPr>
          <w:sz w:val="16"/>
        </w:rPr>
        <w:t>A Man Asleep (1974)</w:t>
      </w:r>
    </w:p>
    <w:p w14:paraId="23D2EF16" w14:textId="77777777" w:rsidR="00274184" w:rsidRPr="002C09BA" w:rsidRDefault="00274184" w:rsidP="00274184">
      <w:pPr>
        <w:rPr>
          <w:sz w:val="16"/>
        </w:rPr>
      </w:pPr>
      <w:r w:rsidRPr="002C09BA">
        <w:rPr>
          <w:sz w:val="16"/>
        </w:rPr>
        <w:t>A Man Asleep (1974)</w:t>
      </w:r>
    </w:p>
    <w:p w14:paraId="6E2AED84" w14:textId="77777777" w:rsidR="00274184" w:rsidRPr="002C09BA" w:rsidRDefault="00274184" w:rsidP="00274184">
      <w:pPr>
        <w:rPr>
          <w:sz w:val="16"/>
        </w:rPr>
      </w:pPr>
      <w:r w:rsidRPr="002C09BA">
        <w:rPr>
          <w:sz w:val="16"/>
        </w:rPr>
        <w:t xml:space="preserve">A non-productive attitude is not an uncommon thing in art. Being the single other artifact, aside from money, whose value is entirely a construct of our imagination, art is always under pressure to convince us of its worth </w:t>
      </w:r>
      <w:r w:rsidRPr="008D2448">
        <w:rPr>
          <w:sz w:val="16"/>
        </w:rPr>
        <w:t xml:space="preserve">through constant production, representation and claims of authorship. Artists have tried to resist this injunction to perform, for instance by living the social life of an artist without making any art. </w:t>
      </w:r>
      <w:r w:rsidRPr="008D2448">
        <w:rPr>
          <w:rStyle w:val="StyleUnderline"/>
        </w:rPr>
        <w:t xml:space="preserve">If capital is </w:t>
      </w:r>
      <w:r w:rsidRPr="008D2448">
        <w:rPr>
          <w:rStyle w:val="Emphasis"/>
        </w:rPr>
        <w:t>accumulated</w:t>
      </w:r>
      <w:r w:rsidRPr="008D2448">
        <w:rPr>
          <w:rStyle w:val="StyleUnderline"/>
        </w:rPr>
        <w:t xml:space="preserve"> wealth,</w:t>
      </w:r>
      <w:r w:rsidRPr="008D2448">
        <w:rPr>
          <w:sz w:val="16"/>
        </w:rPr>
        <w:t xml:space="preserve"> </w:t>
      </w:r>
      <w:r w:rsidRPr="008D2448">
        <w:rPr>
          <w:rStyle w:val="StyleUnderline"/>
        </w:rPr>
        <w:t xml:space="preserve">the bohemian attitude has been to squander </w:t>
      </w:r>
      <w:r w:rsidRPr="008D2448">
        <w:rPr>
          <w:rStyle w:val="Emphasis"/>
        </w:rPr>
        <w:t>anything of value</w:t>
      </w:r>
      <w:r w:rsidRPr="008D2448">
        <w:rPr>
          <w:sz w:val="16"/>
        </w:rPr>
        <w:t xml:space="preserve">. If the bourgeois urge is to save and stash away, the artist wastes and gets wasted. </w:t>
      </w:r>
      <w:r w:rsidRPr="008D2448">
        <w:rPr>
          <w:rStyle w:val="StyleUnderline"/>
        </w:rPr>
        <w:t xml:space="preserve">This is not even about </w:t>
      </w:r>
      <w:r w:rsidRPr="008D2448">
        <w:rPr>
          <w:rStyle w:val="Emphasis"/>
        </w:rPr>
        <w:t>resistance</w:t>
      </w:r>
      <w:r w:rsidRPr="008D2448">
        <w:rPr>
          <w:sz w:val="16"/>
        </w:rPr>
        <w:t xml:space="preserve">, since </w:t>
      </w:r>
      <w:r w:rsidRPr="00BF7E86">
        <w:rPr>
          <w:rStyle w:val="Emphasis"/>
          <w:highlight w:val="green"/>
        </w:rPr>
        <w:t>resistance</w:t>
      </w:r>
      <w:r w:rsidRPr="00BF7E86">
        <w:rPr>
          <w:sz w:val="16"/>
          <w:highlight w:val="green"/>
        </w:rPr>
        <w:t xml:space="preserve"> </w:t>
      </w:r>
      <w:r w:rsidRPr="00BF7E86">
        <w:rPr>
          <w:rStyle w:val="StyleUnderline"/>
          <w:highlight w:val="green"/>
        </w:rPr>
        <w:t>is</w:t>
      </w:r>
      <w:r w:rsidRPr="008D2448">
        <w:rPr>
          <w:rStyle w:val="StyleUnderline"/>
        </w:rPr>
        <w:t xml:space="preserve"> also </w:t>
      </w:r>
      <w:r w:rsidRPr="00BF7E86">
        <w:rPr>
          <w:rStyle w:val="StyleUnderline"/>
          <w:highlight w:val="green"/>
        </w:rPr>
        <w:t xml:space="preserve">an </w:t>
      </w:r>
      <w:r w:rsidRPr="00BF7E86">
        <w:rPr>
          <w:rStyle w:val="Emphasis"/>
          <w:highlight w:val="green"/>
        </w:rPr>
        <w:t>instrumental activity</w:t>
      </w:r>
      <w:r w:rsidRPr="00BF7E86">
        <w:rPr>
          <w:rStyle w:val="StyleUnderline"/>
          <w:highlight w:val="green"/>
        </w:rPr>
        <w:t xml:space="preserve"> that hopes to produce </w:t>
      </w:r>
      <w:r w:rsidRPr="00BF7E86">
        <w:rPr>
          <w:rStyle w:val="Emphasis"/>
          <w:highlight w:val="green"/>
        </w:rPr>
        <w:t>a</w:t>
      </w:r>
      <w:r w:rsidRPr="008D2448">
        <w:rPr>
          <w:rStyle w:val="Emphasis"/>
        </w:rPr>
        <w:t>n event</w:t>
      </w:r>
      <w:r w:rsidRPr="008D2448">
        <w:rPr>
          <w:sz w:val="16"/>
        </w:rPr>
        <w:t xml:space="preserve"> </w:t>
      </w:r>
      <w:r w:rsidRPr="008D2448">
        <w:rPr>
          <w:rStyle w:val="StyleUnderline"/>
        </w:rPr>
        <w:t>or</w:t>
      </w:r>
      <w:r w:rsidRPr="008D2448">
        <w:rPr>
          <w:sz w:val="16"/>
        </w:rPr>
        <w:t xml:space="preserve"> </w:t>
      </w:r>
      <w:r w:rsidRPr="00BF7E86">
        <w:rPr>
          <w:rStyle w:val="Emphasis"/>
          <w:sz w:val="24"/>
          <w:szCs w:val="32"/>
          <w:highlight w:val="green"/>
        </w:rPr>
        <w:t>model of opposition</w:t>
      </w:r>
      <w:r w:rsidRPr="008D2448">
        <w:rPr>
          <w:sz w:val="16"/>
        </w:rPr>
        <w:t xml:space="preserve">. </w:t>
      </w:r>
      <w:r w:rsidRPr="008D2448">
        <w:rPr>
          <w:rStyle w:val="StyleUnderline"/>
        </w:rPr>
        <w:t xml:space="preserve">It is </w:t>
      </w:r>
      <w:r w:rsidRPr="008D2448">
        <w:rPr>
          <w:rStyle w:val="Emphasis"/>
        </w:rPr>
        <w:t>non-action</w:t>
      </w:r>
      <w:r w:rsidRPr="008D2448">
        <w:rPr>
          <w:sz w:val="16"/>
        </w:rPr>
        <w:t xml:space="preserve"> </w:t>
      </w:r>
      <w:r w:rsidRPr="008D2448">
        <w:rPr>
          <w:rStyle w:val="StyleUnderline"/>
        </w:rPr>
        <w:t xml:space="preserve">that exists </w:t>
      </w:r>
      <w:r w:rsidRPr="008D2448">
        <w:rPr>
          <w:rStyle w:val="Emphasis"/>
        </w:rPr>
        <w:t>outside</w:t>
      </w:r>
      <w:r w:rsidRPr="008D2448">
        <w:rPr>
          <w:rStyle w:val="StyleUnderline"/>
        </w:rPr>
        <w:t xml:space="preserve"> the dialectics of</w:t>
      </w:r>
      <w:r w:rsidRPr="008D2448">
        <w:rPr>
          <w:sz w:val="16"/>
        </w:rPr>
        <w:t xml:space="preserve"> </w:t>
      </w:r>
      <w:r w:rsidRPr="008D2448">
        <w:rPr>
          <w:rStyle w:val="Emphasis"/>
        </w:rPr>
        <w:t>cooptation</w:t>
      </w:r>
      <w:r w:rsidRPr="008D2448">
        <w:rPr>
          <w:sz w:val="16"/>
        </w:rPr>
        <w:t xml:space="preserve"> </w:t>
      </w:r>
      <w:r w:rsidRPr="008D2448">
        <w:rPr>
          <w:rStyle w:val="StyleUnderline"/>
        </w:rPr>
        <w:t>and</w:t>
      </w:r>
      <w:r w:rsidRPr="008D2448">
        <w:rPr>
          <w:sz w:val="16"/>
        </w:rPr>
        <w:t xml:space="preserve"> </w:t>
      </w:r>
      <w:r w:rsidRPr="008D2448">
        <w:rPr>
          <w:rStyle w:val="Emphasis"/>
        </w:rPr>
        <w:t>resistance</w:t>
      </w:r>
      <w:r w:rsidRPr="008D2448">
        <w:rPr>
          <w:sz w:val="16"/>
        </w:rPr>
        <w:t xml:space="preserve">. </w:t>
      </w:r>
      <w:r w:rsidRPr="00BF7E86">
        <w:rPr>
          <w:rStyle w:val="Emphasis"/>
          <w:sz w:val="24"/>
          <w:szCs w:val="32"/>
          <w:highlight w:val="green"/>
        </w:rPr>
        <w:t>Yet</w:t>
      </w:r>
      <w:r w:rsidRPr="00BF7E86">
        <w:rPr>
          <w:sz w:val="16"/>
          <w:szCs w:val="32"/>
          <w:highlight w:val="green"/>
        </w:rPr>
        <w:t xml:space="preserve"> </w:t>
      </w:r>
      <w:r w:rsidRPr="00BF7E86">
        <w:rPr>
          <w:rStyle w:val="StyleUnderline"/>
          <w:highlight w:val="green"/>
        </w:rPr>
        <w:t xml:space="preserve">to be </w:t>
      </w:r>
      <w:r w:rsidRPr="00BF7E86">
        <w:rPr>
          <w:rStyle w:val="Emphasis"/>
          <w:highlight w:val="green"/>
        </w:rPr>
        <w:t>uncooperative</w:t>
      </w:r>
      <w:r w:rsidRPr="00BF7E86">
        <w:rPr>
          <w:sz w:val="16"/>
          <w:highlight w:val="green"/>
        </w:rPr>
        <w:t xml:space="preserve"> </w:t>
      </w:r>
      <w:r w:rsidRPr="00BF7E86">
        <w:rPr>
          <w:rStyle w:val="StyleUnderline"/>
          <w:highlight w:val="green"/>
        </w:rPr>
        <w:t>is not just to</w:t>
      </w:r>
      <w:r w:rsidRPr="008D2448">
        <w:rPr>
          <w:rStyle w:val="StyleUnderline"/>
        </w:rPr>
        <w:t xml:space="preserve"> </w:t>
      </w:r>
      <w:r w:rsidRPr="00BF7E86">
        <w:rPr>
          <w:rStyle w:val="Emphasis"/>
          <w:highlight w:val="green"/>
        </w:rPr>
        <w:t>refuse</w:t>
      </w:r>
      <w:r w:rsidRPr="00BF7E86">
        <w:rPr>
          <w:sz w:val="16"/>
          <w:highlight w:val="green"/>
        </w:rPr>
        <w:t xml:space="preserve"> </w:t>
      </w:r>
      <w:r w:rsidRPr="00BF7E86">
        <w:rPr>
          <w:rStyle w:val="StyleUnderline"/>
          <w:highlight w:val="green"/>
        </w:rPr>
        <w:t>to produce the content of</w:t>
      </w:r>
      <w:r w:rsidRPr="00BF7E86">
        <w:rPr>
          <w:sz w:val="16"/>
          <w:highlight w:val="green"/>
        </w:rPr>
        <w:t xml:space="preserve"> </w:t>
      </w:r>
      <w:r w:rsidRPr="00BF7E86">
        <w:rPr>
          <w:rStyle w:val="Emphasis"/>
          <w:highlight w:val="green"/>
        </w:rPr>
        <w:t>communicative capitalism</w:t>
      </w:r>
      <w:r w:rsidRPr="008D2448">
        <w:rPr>
          <w:sz w:val="16"/>
        </w:rPr>
        <w:t xml:space="preserve">. </w:t>
      </w:r>
      <w:r w:rsidRPr="00BF7E86">
        <w:rPr>
          <w:rStyle w:val="StyleUnderline"/>
          <w:highlight w:val="green"/>
        </w:rPr>
        <w:t>It</w:t>
      </w:r>
      <w:r w:rsidRPr="008D2448">
        <w:rPr>
          <w:sz w:val="16"/>
        </w:rPr>
        <w:t xml:space="preserve"> also </w:t>
      </w:r>
      <w:r w:rsidRPr="00BF7E86">
        <w:rPr>
          <w:rStyle w:val="StyleUnderline"/>
          <w:highlight w:val="green"/>
        </w:rPr>
        <w:t xml:space="preserve">means to </w:t>
      </w:r>
      <w:r w:rsidRPr="00BF7E86">
        <w:rPr>
          <w:rStyle w:val="Emphasis"/>
          <w:highlight w:val="green"/>
        </w:rPr>
        <w:t>refuse</w:t>
      </w:r>
      <w:r w:rsidRPr="00BF7E86">
        <w:rPr>
          <w:rStyle w:val="StyleUnderline"/>
          <w:highlight w:val="green"/>
        </w:rPr>
        <w:t xml:space="preserve"> to communicate</w:t>
      </w:r>
      <w:r w:rsidRPr="008D2448">
        <w:rPr>
          <w:rStyle w:val="StyleUnderline"/>
        </w:rPr>
        <w:t xml:space="preserve"> </w:t>
      </w:r>
      <w:r w:rsidRPr="008D2448">
        <w:rPr>
          <w:rStyle w:val="Emphasis"/>
        </w:rPr>
        <w:t>oneself</w:t>
      </w:r>
      <w:r w:rsidRPr="008D2448">
        <w:rPr>
          <w:sz w:val="16"/>
        </w:rPr>
        <w:t xml:space="preserve"> </w:t>
      </w:r>
      <w:r w:rsidRPr="00BF7E86">
        <w:rPr>
          <w:rStyle w:val="StyleUnderline"/>
          <w:highlight w:val="green"/>
        </w:rPr>
        <w:t xml:space="preserve">and build </w:t>
      </w:r>
      <w:r w:rsidRPr="00BF7E86">
        <w:rPr>
          <w:rStyle w:val="Emphasis"/>
          <w:highlight w:val="green"/>
        </w:rPr>
        <w:t>communities</w:t>
      </w:r>
      <w:r w:rsidRPr="008D2448">
        <w:rPr>
          <w:rStyle w:val="Emphasis"/>
        </w:rPr>
        <w:t xml:space="preserve"> with others</w:t>
      </w:r>
      <w:r w:rsidRPr="002C09BA">
        <w:rPr>
          <w:sz w:val="16"/>
        </w:rPr>
        <w:t xml:space="preserve">. </w:t>
      </w:r>
      <w:r w:rsidRPr="00BF7E86">
        <w:rPr>
          <w:rStyle w:val="StyleUnderline"/>
          <w:highlight w:val="green"/>
        </w:rPr>
        <w:t>This is</w:t>
      </w:r>
      <w:r w:rsidRPr="002C09BA">
        <w:rPr>
          <w:rStyle w:val="StyleUnderline"/>
        </w:rPr>
        <w:t xml:space="preserve"> the </w:t>
      </w:r>
      <w:r w:rsidRPr="00BF7E86">
        <w:rPr>
          <w:rStyle w:val="StyleUnderline"/>
          <w:highlight w:val="green"/>
        </w:rPr>
        <w:t xml:space="preserve">problem with </w:t>
      </w:r>
      <w:r w:rsidRPr="00BF7E86">
        <w:rPr>
          <w:rStyle w:val="Emphasis"/>
          <w:highlight w:val="green"/>
        </w:rPr>
        <w:t>complete</w:t>
      </w:r>
      <w:r w:rsidRPr="002C09BA">
        <w:rPr>
          <w:sz w:val="16"/>
        </w:rPr>
        <w:t xml:space="preserve"> </w:t>
      </w:r>
      <w:r w:rsidRPr="002C09BA">
        <w:rPr>
          <w:rStyle w:val="StyleUnderline"/>
        </w:rPr>
        <w:t xml:space="preserve">acts of </w:t>
      </w:r>
      <w:r w:rsidRPr="00BF7E86">
        <w:rPr>
          <w:rStyle w:val="StyleUnderline"/>
          <w:highlight w:val="green"/>
        </w:rPr>
        <w:t>refusal</w:t>
      </w:r>
      <w:r w:rsidRPr="002C09BA">
        <w:rPr>
          <w:sz w:val="16"/>
        </w:rPr>
        <w:t xml:space="preserve">. </w:t>
      </w:r>
      <w:r w:rsidRPr="00BF7E86">
        <w:rPr>
          <w:rStyle w:val="Emphasis"/>
          <w:sz w:val="24"/>
          <w:szCs w:val="32"/>
          <w:highlight w:val="green"/>
        </w:rPr>
        <w:t>For the “No” to be seen, there must also be a “Yes” to representation, communication and action</w:t>
      </w:r>
      <w:r w:rsidRPr="002C09BA">
        <w:rPr>
          <w:sz w:val="16"/>
        </w:rPr>
        <w:t>. In the long run</w:t>
      </w:r>
      <w:r w:rsidRPr="002C09BA">
        <w:rPr>
          <w:rStyle w:val="StyleUnderline"/>
        </w:rPr>
        <w:t xml:space="preserve">, a practice that </w:t>
      </w:r>
      <w:r w:rsidRPr="002C09BA">
        <w:rPr>
          <w:rStyle w:val="Emphasis"/>
        </w:rPr>
        <w:t>refuses</w:t>
      </w:r>
      <w:r w:rsidRPr="002C09BA">
        <w:rPr>
          <w:rStyle w:val="StyleUnderline"/>
        </w:rPr>
        <w:t xml:space="preserve"> the</w:t>
      </w:r>
      <w:r w:rsidRPr="002C09BA">
        <w:rPr>
          <w:sz w:val="16"/>
        </w:rPr>
        <w:t xml:space="preserve"> </w:t>
      </w:r>
      <w:r w:rsidRPr="002C09BA">
        <w:rPr>
          <w:rStyle w:val="StyleUnderline"/>
        </w:rPr>
        <w:t>latter is a</w:t>
      </w:r>
      <w:r w:rsidRPr="002C09BA">
        <w:rPr>
          <w:sz w:val="16"/>
        </w:rPr>
        <w:t xml:space="preserve"> kind of </w:t>
      </w:r>
      <w:r w:rsidRPr="002C09BA">
        <w:rPr>
          <w:rStyle w:val="StyleUnderline"/>
        </w:rPr>
        <w:t xml:space="preserve">creative </w:t>
      </w:r>
      <w:r w:rsidRPr="002C09BA">
        <w:rPr>
          <w:rStyle w:val="Emphasis"/>
        </w:rPr>
        <w:t>death</w:t>
      </w:r>
      <w:r w:rsidRPr="002C09BA">
        <w:rPr>
          <w:sz w:val="16"/>
        </w:rPr>
        <w:t>. Even Bartleby needed Melville to do the work of representation for him.</w:t>
      </w:r>
    </w:p>
    <w:p w14:paraId="7FE6C893" w14:textId="77777777" w:rsidR="00274184" w:rsidRPr="008D2448" w:rsidRDefault="00274184" w:rsidP="00274184">
      <w:pPr>
        <w:rPr>
          <w:rStyle w:val="Emphasis"/>
        </w:rPr>
      </w:pPr>
      <w:r w:rsidRPr="002C09BA">
        <w:rPr>
          <w:rStyle w:val="StyleUnderline"/>
        </w:rPr>
        <w:t>When looking at the</w:t>
      </w:r>
      <w:r w:rsidRPr="002C09BA">
        <w:rPr>
          <w:sz w:val="16"/>
        </w:rPr>
        <w:t xml:space="preserve"> actual </w:t>
      </w:r>
      <w:r w:rsidRPr="002C09BA">
        <w:rPr>
          <w:rStyle w:val="Emphasis"/>
        </w:rPr>
        <w:t>history</w:t>
      </w:r>
      <w:r w:rsidRPr="002C09BA">
        <w:rPr>
          <w:sz w:val="16"/>
        </w:rPr>
        <w:t xml:space="preserve"> </w:t>
      </w:r>
      <w:r w:rsidRPr="002C09BA">
        <w:rPr>
          <w:rStyle w:val="StyleUnderline"/>
        </w:rPr>
        <w:t>of refusing work</w:t>
      </w:r>
      <w:r w:rsidRPr="002C09BA">
        <w:rPr>
          <w:sz w:val="16"/>
        </w:rPr>
        <w:t>, we don’t see the welfare scrounger or the self-</w:t>
      </w:r>
      <w:r w:rsidRPr="008D2448">
        <w:rPr>
          <w:sz w:val="16"/>
        </w:rPr>
        <w:t xml:space="preserve">contented idler. What </w:t>
      </w:r>
      <w:r w:rsidRPr="008D2448">
        <w:rPr>
          <w:rStyle w:val="StyleUnderline"/>
        </w:rPr>
        <w:t>we see</w:t>
      </w:r>
      <w:r w:rsidRPr="008D2448">
        <w:rPr>
          <w:sz w:val="16"/>
        </w:rPr>
        <w:t xml:space="preserve"> is </w:t>
      </w:r>
      <w:r w:rsidRPr="008D2448">
        <w:rPr>
          <w:rStyle w:val="Emphasis"/>
        </w:rPr>
        <w:t>nihilistic exhaustion</w:t>
      </w:r>
      <w:r w:rsidRPr="008D2448">
        <w:rPr>
          <w:sz w:val="16"/>
        </w:rPr>
        <w:t xml:space="preserve">, </w:t>
      </w:r>
      <w:r w:rsidRPr="008D2448">
        <w:rPr>
          <w:rStyle w:val="Emphasis"/>
        </w:rPr>
        <w:t>gratuitous expenditure</w:t>
      </w:r>
      <w:r w:rsidRPr="008D2448">
        <w:rPr>
          <w:rStyle w:val="StyleUnderline"/>
        </w:rPr>
        <w:t xml:space="preserve"> of energies</w:t>
      </w:r>
      <w:r w:rsidRPr="008D2448">
        <w:rPr>
          <w:sz w:val="16"/>
        </w:rPr>
        <w:t xml:space="preserve">, </w:t>
      </w:r>
      <w:r w:rsidRPr="008D2448">
        <w:rPr>
          <w:rStyle w:val="StyleUnderline"/>
        </w:rPr>
        <w:t xml:space="preserve">a systematic </w:t>
      </w:r>
      <w:r w:rsidRPr="008D2448">
        <w:rPr>
          <w:rStyle w:val="Emphasis"/>
        </w:rPr>
        <w:t>suppression</w:t>
      </w:r>
      <w:r w:rsidRPr="008D2448">
        <w:rPr>
          <w:rStyle w:val="StyleUnderline"/>
        </w:rPr>
        <w:t xml:space="preserve"> of all</w:t>
      </w:r>
      <w:r w:rsidRPr="008D2448">
        <w:rPr>
          <w:sz w:val="16"/>
        </w:rPr>
        <w:t xml:space="preserve"> </w:t>
      </w:r>
      <w:r w:rsidRPr="008D2448">
        <w:rPr>
          <w:rStyle w:val="StyleUnderline"/>
        </w:rPr>
        <w:t>that is</w:t>
      </w:r>
      <w:r w:rsidRPr="008D2448">
        <w:rPr>
          <w:sz w:val="16"/>
        </w:rPr>
        <w:t xml:space="preserve"> useful and </w:t>
      </w:r>
      <w:r w:rsidRPr="008D2448">
        <w:rPr>
          <w:rStyle w:val="Emphasis"/>
        </w:rPr>
        <w:t>productive</w:t>
      </w:r>
      <w:r w:rsidRPr="008D2448">
        <w:rPr>
          <w:sz w:val="16"/>
        </w:rPr>
        <w:t xml:space="preserve"> </w:t>
      </w:r>
      <w:r w:rsidRPr="008D2448">
        <w:rPr>
          <w:rStyle w:val="StyleUnderline"/>
        </w:rPr>
        <w:t>in us to maintain an artificial</w:t>
      </w:r>
      <w:r w:rsidRPr="008D2448">
        <w:rPr>
          <w:sz w:val="16"/>
        </w:rPr>
        <w:t xml:space="preserve"> and ultimately anti-humanistic stance of deliberate </w:t>
      </w:r>
      <w:r w:rsidRPr="008D2448">
        <w:rPr>
          <w:rStyle w:val="StyleUnderline"/>
        </w:rPr>
        <w:t>inactivity</w:t>
      </w:r>
      <w:r w:rsidRPr="008D2448">
        <w:rPr>
          <w:sz w:val="16"/>
        </w:rPr>
        <w:t xml:space="preserve">. </w:t>
      </w:r>
      <w:r w:rsidRPr="008D2448">
        <w:rPr>
          <w:rStyle w:val="Emphasis"/>
        </w:rPr>
        <w:t>Refusing to work</w:t>
      </w:r>
      <w:r w:rsidRPr="008D2448">
        <w:rPr>
          <w:sz w:val="16"/>
        </w:rPr>
        <w:t xml:space="preserve"> </w:t>
      </w:r>
      <w:r w:rsidRPr="008D2448">
        <w:rPr>
          <w:rStyle w:val="StyleUnderline"/>
        </w:rPr>
        <w:t xml:space="preserve">is an act of </w:t>
      </w:r>
      <w:r w:rsidRPr="008D2448">
        <w:rPr>
          <w:rStyle w:val="Emphasis"/>
        </w:rPr>
        <w:t>sacrifice</w:t>
      </w:r>
      <w:r w:rsidRPr="008D2448">
        <w:rPr>
          <w:sz w:val="16"/>
        </w:rPr>
        <w:t xml:space="preserve">, </w:t>
      </w:r>
      <w:r w:rsidRPr="008D2448">
        <w:rPr>
          <w:rStyle w:val="StyleUnderline"/>
        </w:rPr>
        <w:t xml:space="preserve">a performance for </w:t>
      </w:r>
      <w:r w:rsidRPr="008D2448">
        <w:rPr>
          <w:rStyle w:val="Emphasis"/>
        </w:rPr>
        <w:t>others</w:t>
      </w:r>
      <w:r w:rsidRPr="008D2448">
        <w:rPr>
          <w:sz w:val="16"/>
        </w:rPr>
        <w:t xml:space="preserve"> </w:t>
      </w:r>
      <w:r w:rsidRPr="008D2448">
        <w:rPr>
          <w:rStyle w:val="StyleUnderline"/>
        </w:rPr>
        <w:t xml:space="preserve">at the </w:t>
      </w:r>
      <w:r w:rsidRPr="008D2448">
        <w:rPr>
          <w:rStyle w:val="Emphasis"/>
        </w:rPr>
        <w:t>expense</w:t>
      </w:r>
      <w:r w:rsidRPr="008D2448">
        <w:rPr>
          <w:rStyle w:val="StyleUnderline"/>
        </w:rPr>
        <w:t xml:space="preserve"> of oneself</w:t>
      </w:r>
      <w:r w:rsidRPr="008D2448">
        <w:rPr>
          <w:sz w:val="16"/>
        </w:rPr>
        <w:t>. Watching others not work helps us realize both how deeply lodged the Protestant values of personal responsibility and productivity are inside of us and how delusional</w:t>
      </w:r>
      <w:r w:rsidRPr="002C09BA">
        <w:rPr>
          <w:sz w:val="16"/>
        </w:rPr>
        <w:t xml:space="preserve"> it is to think that we could ever escape the material obligations of life. Exercises such as these cannot but be short-lived </w:t>
      </w:r>
      <w:r w:rsidRPr="008D2448">
        <w:rPr>
          <w:sz w:val="16"/>
        </w:rPr>
        <w:t xml:space="preserve">and disastrous. </w:t>
      </w:r>
      <w:r w:rsidRPr="008D2448">
        <w:rPr>
          <w:rStyle w:val="StyleUnderline"/>
        </w:rPr>
        <w:t xml:space="preserve">Constantly </w:t>
      </w:r>
      <w:r w:rsidRPr="008D2448">
        <w:rPr>
          <w:rStyle w:val="Emphasis"/>
        </w:rPr>
        <w:lastRenderedPageBreak/>
        <w:t>oscillating</w:t>
      </w:r>
      <w:r w:rsidRPr="008D2448">
        <w:rPr>
          <w:sz w:val="16"/>
        </w:rPr>
        <w:t xml:space="preserve"> </w:t>
      </w:r>
      <w:r w:rsidRPr="008D2448">
        <w:rPr>
          <w:rStyle w:val="StyleUnderline"/>
        </w:rPr>
        <w:t xml:space="preserve">between </w:t>
      </w:r>
      <w:r w:rsidRPr="008D2448">
        <w:rPr>
          <w:rStyle w:val="Emphasis"/>
        </w:rPr>
        <w:t>exhaustion</w:t>
      </w:r>
      <w:r w:rsidRPr="008D2448">
        <w:rPr>
          <w:rStyle w:val="StyleUnderline"/>
        </w:rPr>
        <w:t xml:space="preserve"> and</w:t>
      </w:r>
      <w:r w:rsidRPr="008D2448">
        <w:rPr>
          <w:sz w:val="16"/>
        </w:rPr>
        <w:t xml:space="preserve"> </w:t>
      </w:r>
      <w:r w:rsidRPr="008D2448">
        <w:rPr>
          <w:rStyle w:val="Emphasis"/>
        </w:rPr>
        <w:t>exuberance</w:t>
      </w:r>
      <w:r w:rsidRPr="008D2448">
        <w:rPr>
          <w:sz w:val="16"/>
        </w:rPr>
        <w:t xml:space="preserve">, </w:t>
      </w:r>
      <w:r w:rsidRPr="008D2448">
        <w:rPr>
          <w:rStyle w:val="StyleUnderline"/>
        </w:rPr>
        <w:t xml:space="preserve">they are meant for </w:t>
      </w:r>
      <w:r w:rsidRPr="008D2448">
        <w:rPr>
          <w:rStyle w:val="Emphasis"/>
        </w:rPr>
        <w:t>failure</w:t>
      </w:r>
      <w:r w:rsidRPr="008D2448">
        <w:rPr>
          <w:sz w:val="16"/>
        </w:rPr>
        <w:t xml:space="preserve"> </w:t>
      </w:r>
      <w:r w:rsidRPr="008D2448">
        <w:rPr>
          <w:rStyle w:val="StyleUnderline"/>
        </w:rPr>
        <w:t xml:space="preserve">from the </w:t>
      </w:r>
      <w:r w:rsidRPr="008D2448">
        <w:rPr>
          <w:rStyle w:val="Emphasis"/>
        </w:rPr>
        <w:t>very beginning</w:t>
      </w:r>
      <w:r w:rsidRPr="008D2448">
        <w:rPr>
          <w:sz w:val="16"/>
        </w:rPr>
        <w:t xml:space="preserve">, </w:t>
      </w:r>
      <w:r w:rsidRPr="008D2448">
        <w:rPr>
          <w:rStyle w:val="StyleUnderline"/>
        </w:rPr>
        <w:t xml:space="preserve">their failure only reinforcing that there is </w:t>
      </w:r>
      <w:r w:rsidRPr="008D2448">
        <w:rPr>
          <w:rStyle w:val="Emphasis"/>
        </w:rPr>
        <w:t>no path worth taking.</w:t>
      </w:r>
    </w:p>
    <w:p w14:paraId="53A9B7B2" w14:textId="77777777" w:rsidR="00274184" w:rsidRPr="008D2448" w:rsidRDefault="00274184" w:rsidP="00274184">
      <w:pPr>
        <w:rPr>
          <w:sz w:val="16"/>
        </w:rPr>
      </w:pPr>
      <w:r w:rsidRPr="008D2448">
        <w:rPr>
          <w:sz w:val="16"/>
        </w:rPr>
        <w:t>Bas Jan Ader, Fall 2(1970)</w:t>
      </w:r>
    </w:p>
    <w:p w14:paraId="30F91117" w14:textId="77777777" w:rsidR="00274184" w:rsidRPr="002C09BA" w:rsidRDefault="00274184" w:rsidP="00274184">
      <w:pPr>
        <w:rPr>
          <w:sz w:val="16"/>
        </w:rPr>
      </w:pPr>
      <w:r w:rsidRPr="008D2448">
        <w:rPr>
          <w:sz w:val="16"/>
        </w:rPr>
        <w:t>Bas Jan Ader, Fall 2 (1970)</w:t>
      </w:r>
    </w:p>
    <w:p w14:paraId="5E1168A2" w14:textId="77777777" w:rsidR="00274184" w:rsidRPr="002C09BA" w:rsidRDefault="00274184" w:rsidP="00274184">
      <w:pPr>
        <w:rPr>
          <w:sz w:val="16"/>
        </w:rPr>
      </w:pPr>
      <w:r w:rsidRPr="002C09BA">
        <w:rPr>
          <w:sz w:val="16"/>
        </w:rPr>
        <w:t xml:space="preserve">The difference between the Autonomist “refusal of work” and this much more drastic “refusal to work” is not that one is affirmative and the other nihilistic. (There is, in fact, a great will to power in these exercises of social resignation, they just happen to look like art, not politics.) The difference is that one presupposes a collective act of self-creation, whereas the other is an individual feat of endurance. </w:t>
      </w:r>
      <w:r w:rsidRPr="00BF7E86">
        <w:rPr>
          <w:rStyle w:val="StyleUnderline"/>
          <w:highlight w:val="green"/>
        </w:rPr>
        <w:t xml:space="preserve">Whereas one is trying to </w:t>
      </w:r>
      <w:r w:rsidRPr="00BF7E86">
        <w:rPr>
          <w:rStyle w:val="Emphasis"/>
          <w:highlight w:val="green"/>
        </w:rPr>
        <w:t>pool together</w:t>
      </w:r>
      <w:r w:rsidRPr="002C09BA">
        <w:rPr>
          <w:rStyle w:val="StyleUnderline"/>
        </w:rPr>
        <w:t xml:space="preserve"> our </w:t>
      </w:r>
      <w:r w:rsidRPr="00BF7E86">
        <w:rPr>
          <w:rStyle w:val="Emphasis"/>
          <w:highlight w:val="green"/>
        </w:rPr>
        <w:t>tools</w:t>
      </w:r>
      <w:r w:rsidRPr="00BF7E86">
        <w:rPr>
          <w:sz w:val="16"/>
          <w:highlight w:val="green"/>
        </w:rPr>
        <w:t xml:space="preserve"> </w:t>
      </w:r>
      <w:r w:rsidRPr="00BF7E86">
        <w:rPr>
          <w:rStyle w:val="StyleUnderline"/>
          <w:highlight w:val="green"/>
        </w:rPr>
        <w:t xml:space="preserve">and </w:t>
      </w:r>
      <w:r w:rsidRPr="00BF7E86">
        <w:rPr>
          <w:rStyle w:val="Emphasis"/>
          <w:highlight w:val="green"/>
        </w:rPr>
        <w:t>resources</w:t>
      </w:r>
      <w:r w:rsidRPr="00BF7E86">
        <w:rPr>
          <w:sz w:val="16"/>
          <w:highlight w:val="green"/>
        </w:rPr>
        <w:t xml:space="preserve"> </w:t>
      </w:r>
      <w:r w:rsidRPr="00BF7E86">
        <w:rPr>
          <w:rStyle w:val="StyleUnderline"/>
          <w:highlight w:val="green"/>
        </w:rPr>
        <w:t>for survival to stage</w:t>
      </w:r>
      <w:r w:rsidRPr="00BF7E86">
        <w:rPr>
          <w:sz w:val="16"/>
          <w:highlight w:val="green"/>
        </w:rPr>
        <w:t xml:space="preserve"> </w:t>
      </w:r>
      <w:r w:rsidRPr="00BF7E86">
        <w:rPr>
          <w:rStyle w:val="Emphasis"/>
          <w:highlight w:val="green"/>
        </w:rPr>
        <w:t>a collective exit</w:t>
      </w:r>
      <w:r w:rsidRPr="00BF7E86">
        <w:rPr>
          <w:sz w:val="16"/>
          <w:highlight w:val="green"/>
        </w:rPr>
        <w:t xml:space="preserve"> </w:t>
      </w:r>
      <w:r w:rsidRPr="00BF7E86">
        <w:rPr>
          <w:rStyle w:val="StyleUnderline"/>
          <w:highlight w:val="green"/>
        </w:rPr>
        <w:t>from wage labor</w:t>
      </w:r>
      <w:r w:rsidRPr="002C09BA">
        <w:rPr>
          <w:sz w:val="16"/>
        </w:rPr>
        <w:t xml:space="preserve">, or at least a relaxation of its grip, </w:t>
      </w:r>
      <w:r w:rsidRPr="00BF7E86">
        <w:rPr>
          <w:rStyle w:val="StyleUnderline"/>
          <w:highlight w:val="green"/>
        </w:rPr>
        <w:t xml:space="preserve">the </w:t>
      </w:r>
      <w:r w:rsidRPr="00BF7E86">
        <w:rPr>
          <w:rStyle w:val="Emphasis"/>
          <w:highlight w:val="green"/>
        </w:rPr>
        <w:t>non-productive attitude</w:t>
      </w:r>
      <w:r w:rsidRPr="00BF7E86">
        <w:rPr>
          <w:rStyle w:val="StyleUnderline"/>
          <w:highlight w:val="green"/>
        </w:rPr>
        <w:t xml:space="preserve"> refuses to engage with </w:t>
      </w:r>
      <w:r w:rsidRPr="00BF7E86">
        <w:rPr>
          <w:rStyle w:val="Emphasis"/>
          <w:highlight w:val="green"/>
        </w:rPr>
        <w:t>questions</w:t>
      </w:r>
      <w:r w:rsidRPr="00BF7E86">
        <w:rPr>
          <w:sz w:val="16"/>
          <w:highlight w:val="green"/>
        </w:rPr>
        <w:t xml:space="preserve"> </w:t>
      </w:r>
      <w:r w:rsidRPr="00BF7E86">
        <w:rPr>
          <w:rStyle w:val="StyleUnderline"/>
          <w:highlight w:val="green"/>
        </w:rPr>
        <w:t>relating to</w:t>
      </w:r>
      <w:r w:rsidRPr="002C09BA">
        <w:rPr>
          <w:rStyle w:val="StyleUnderline"/>
        </w:rPr>
        <w:t xml:space="preserve"> the </w:t>
      </w:r>
      <w:r w:rsidRPr="00BF7E86">
        <w:rPr>
          <w:rStyle w:val="Emphasis"/>
          <w:highlight w:val="green"/>
        </w:rPr>
        <w:t>reproduction</w:t>
      </w:r>
      <w:r w:rsidRPr="002C09BA">
        <w:rPr>
          <w:rStyle w:val="Emphasis"/>
        </w:rPr>
        <w:t xml:space="preserve"> of human life</w:t>
      </w:r>
      <w:r w:rsidRPr="002C09BA">
        <w:rPr>
          <w:sz w:val="16"/>
        </w:rPr>
        <w:t xml:space="preserve">. </w:t>
      </w:r>
      <w:r w:rsidRPr="00BF7E86">
        <w:rPr>
          <w:rStyle w:val="Emphasis"/>
          <w:sz w:val="24"/>
          <w:szCs w:val="32"/>
          <w:highlight w:val="green"/>
        </w:rPr>
        <w:t>Who picks up the pieces when you reject work?</w:t>
      </w:r>
      <w:r w:rsidRPr="002C09BA">
        <w:rPr>
          <w:sz w:val="16"/>
          <w:szCs w:val="32"/>
        </w:rPr>
        <w:t xml:space="preserve"> </w:t>
      </w:r>
      <w:r w:rsidRPr="002C09BA">
        <w:rPr>
          <w:sz w:val="16"/>
        </w:rPr>
        <w:t xml:space="preserve">Who does the work of recognizing your spectacular acts of inactivity? And who helps you when you fail? </w:t>
      </w:r>
      <w:r w:rsidRPr="002C09BA">
        <w:rPr>
          <w:rStyle w:val="StyleUnderline"/>
        </w:rPr>
        <w:t xml:space="preserve">A </w:t>
      </w:r>
      <w:r w:rsidRPr="002C09BA">
        <w:rPr>
          <w:rStyle w:val="Emphasis"/>
        </w:rPr>
        <w:t>feminist</w:t>
      </w:r>
      <w:r w:rsidRPr="002C09BA">
        <w:rPr>
          <w:rStyle w:val="StyleUnderline"/>
        </w:rPr>
        <w:t xml:space="preserve"> politics of refusal</w:t>
      </w:r>
      <w:r w:rsidRPr="002C09BA">
        <w:rPr>
          <w:sz w:val="16"/>
        </w:rPr>
        <w:t xml:space="preserve"> or a refusal “from below” </w:t>
      </w:r>
      <w:r w:rsidRPr="002C09BA">
        <w:rPr>
          <w:rStyle w:val="StyleUnderline"/>
        </w:rPr>
        <w:t>would look</w:t>
      </w:r>
      <w:r w:rsidRPr="002C09BA">
        <w:rPr>
          <w:sz w:val="16"/>
        </w:rPr>
        <w:t xml:space="preserve"> </w:t>
      </w:r>
      <w:r w:rsidRPr="002C09BA">
        <w:rPr>
          <w:rStyle w:val="StyleUnderline"/>
        </w:rPr>
        <w:t>very differently</w:t>
      </w:r>
      <w:r w:rsidRPr="002C09BA">
        <w:rPr>
          <w:sz w:val="16"/>
        </w:rPr>
        <w:t xml:space="preserve">. </w:t>
      </w:r>
      <w:r w:rsidRPr="002C09BA">
        <w:rPr>
          <w:rStyle w:val="StyleUnderline"/>
        </w:rPr>
        <w:t xml:space="preserve">Instead of remaining </w:t>
      </w:r>
      <w:r w:rsidRPr="002C09BA">
        <w:rPr>
          <w:rStyle w:val="Emphasis"/>
        </w:rPr>
        <w:t>trapped</w:t>
      </w:r>
      <w:r w:rsidRPr="002C09BA">
        <w:rPr>
          <w:sz w:val="16"/>
        </w:rPr>
        <w:t xml:space="preserve"> </w:t>
      </w:r>
      <w:r w:rsidRPr="002C09BA">
        <w:rPr>
          <w:rStyle w:val="StyleUnderline"/>
        </w:rPr>
        <w:t xml:space="preserve">between two ideal positions of </w:t>
      </w:r>
      <w:r w:rsidRPr="002C09BA">
        <w:rPr>
          <w:rStyle w:val="Emphasis"/>
        </w:rPr>
        <w:t>submission</w:t>
      </w:r>
      <w:r w:rsidRPr="002C09BA">
        <w:rPr>
          <w:sz w:val="16"/>
        </w:rPr>
        <w:t xml:space="preserve"> </w:t>
      </w:r>
      <w:r w:rsidRPr="002C09BA">
        <w:rPr>
          <w:rStyle w:val="StyleUnderline"/>
        </w:rPr>
        <w:t xml:space="preserve">and </w:t>
      </w:r>
      <w:r w:rsidRPr="002C09BA">
        <w:rPr>
          <w:rStyle w:val="Emphasis"/>
        </w:rPr>
        <w:t>inaction</w:t>
      </w:r>
      <w:r w:rsidRPr="002C09BA">
        <w:rPr>
          <w:sz w:val="16"/>
        </w:rPr>
        <w:t xml:space="preserve">, </w:t>
      </w:r>
      <w:r w:rsidRPr="002C09BA">
        <w:rPr>
          <w:rStyle w:val="StyleUnderline"/>
        </w:rPr>
        <w:t xml:space="preserve">it would recognize that </w:t>
      </w:r>
      <w:r w:rsidRPr="00BF7E86">
        <w:rPr>
          <w:rStyle w:val="Emphasis"/>
          <w:highlight w:val="green"/>
        </w:rPr>
        <w:t>all forms of action</w:t>
      </w:r>
      <w:r w:rsidRPr="00BF7E86">
        <w:rPr>
          <w:sz w:val="16"/>
          <w:highlight w:val="green"/>
        </w:rPr>
        <w:t xml:space="preserve"> </w:t>
      </w:r>
      <w:r w:rsidRPr="00BF7E86">
        <w:rPr>
          <w:rStyle w:val="StyleUnderline"/>
          <w:highlight w:val="green"/>
        </w:rPr>
        <w:t xml:space="preserve">and </w:t>
      </w:r>
      <w:r w:rsidRPr="00BF7E86">
        <w:rPr>
          <w:rStyle w:val="Emphasis"/>
          <w:highlight w:val="green"/>
        </w:rPr>
        <w:t>inaction</w:t>
      </w:r>
      <w:r w:rsidRPr="00BF7E86">
        <w:rPr>
          <w:sz w:val="16"/>
          <w:highlight w:val="green"/>
        </w:rPr>
        <w:t xml:space="preserve"> </w:t>
      </w:r>
      <w:r w:rsidRPr="00BF7E86">
        <w:rPr>
          <w:rStyle w:val="StyleUnderline"/>
          <w:highlight w:val="green"/>
        </w:rPr>
        <w:t>are</w:t>
      </w:r>
      <w:r w:rsidRPr="002C09BA">
        <w:rPr>
          <w:sz w:val="16"/>
        </w:rPr>
        <w:t xml:space="preserve"> already </w:t>
      </w:r>
      <w:r w:rsidRPr="00BF7E86">
        <w:rPr>
          <w:rStyle w:val="Emphasis"/>
          <w:highlight w:val="green"/>
        </w:rPr>
        <w:t>indebted</w:t>
      </w:r>
      <w:r w:rsidRPr="00BF7E86">
        <w:rPr>
          <w:sz w:val="16"/>
          <w:highlight w:val="green"/>
        </w:rPr>
        <w:t xml:space="preserve"> </w:t>
      </w:r>
      <w:r w:rsidRPr="00BF7E86">
        <w:rPr>
          <w:rStyle w:val="StyleUnderline"/>
          <w:highlight w:val="green"/>
        </w:rPr>
        <w:t>and</w:t>
      </w:r>
      <w:r w:rsidRPr="00BF7E86">
        <w:rPr>
          <w:sz w:val="16"/>
          <w:highlight w:val="green"/>
        </w:rPr>
        <w:t xml:space="preserve"> </w:t>
      </w:r>
      <w:r w:rsidRPr="00BF7E86">
        <w:rPr>
          <w:rStyle w:val="Emphasis"/>
          <w:highlight w:val="green"/>
        </w:rPr>
        <w:t>dedicated</w:t>
      </w:r>
      <w:r w:rsidRPr="00BF7E86">
        <w:rPr>
          <w:sz w:val="16"/>
          <w:highlight w:val="green"/>
        </w:rPr>
        <w:t xml:space="preserve"> </w:t>
      </w:r>
      <w:r w:rsidRPr="00BF7E86">
        <w:rPr>
          <w:rStyle w:val="StyleUnderline"/>
          <w:highlight w:val="green"/>
        </w:rPr>
        <w:t>to someone else’s labor. To</w:t>
      </w:r>
      <w:r w:rsidRPr="00BF7E86">
        <w:rPr>
          <w:sz w:val="16"/>
          <w:highlight w:val="green"/>
        </w:rPr>
        <w:t xml:space="preserve"> </w:t>
      </w:r>
      <w:r w:rsidRPr="00BF7E86">
        <w:rPr>
          <w:rStyle w:val="StyleUnderline"/>
          <w:highlight w:val="green"/>
        </w:rPr>
        <w:t>act</w:t>
      </w:r>
      <w:r w:rsidRPr="002C09BA">
        <w:rPr>
          <w:sz w:val="16"/>
        </w:rPr>
        <w:t xml:space="preserve">, therefore, </w:t>
      </w:r>
      <w:r w:rsidRPr="00BF7E86">
        <w:rPr>
          <w:rStyle w:val="StyleUnderline"/>
          <w:highlight w:val="green"/>
        </w:rPr>
        <w:t>is</w:t>
      </w:r>
      <w:r w:rsidRPr="002C09BA">
        <w:rPr>
          <w:sz w:val="16"/>
        </w:rPr>
        <w:t xml:space="preserve"> also </w:t>
      </w:r>
      <w:r w:rsidRPr="00BF7E86">
        <w:rPr>
          <w:rStyle w:val="StyleUnderline"/>
          <w:highlight w:val="green"/>
        </w:rPr>
        <w:t xml:space="preserve">to </w:t>
      </w:r>
      <w:r w:rsidRPr="00BF7E86">
        <w:rPr>
          <w:rStyle w:val="Emphasis"/>
          <w:highlight w:val="green"/>
        </w:rPr>
        <w:t>care</w:t>
      </w:r>
      <w:r w:rsidRPr="00BF7E86">
        <w:rPr>
          <w:sz w:val="16"/>
          <w:highlight w:val="green"/>
        </w:rPr>
        <w:t xml:space="preserve"> </w:t>
      </w:r>
      <w:r w:rsidRPr="00BF7E86">
        <w:rPr>
          <w:rStyle w:val="StyleUnderline"/>
          <w:highlight w:val="green"/>
        </w:rPr>
        <w:t xml:space="preserve">or to be </w:t>
      </w:r>
      <w:r w:rsidRPr="00BF7E86">
        <w:rPr>
          <w:rStyle w:val="Emphasis"/>
          <w:highlight w:val="green"/>
        </w:rPr>
        <w:t>grateful</w:t>
      </w:r>
      <w:r w:rsidRPr="002C09BA">
        <w:rPr>
          <w:sz w:val="16"/>
        </w:rPr>
        <w:t>.</w:t>
      </w:r>
    </w:p>
    <w:p w14:paraId="5CE8016A" w14:textId="77777777" w:rsidR="00274184" w:rsidRPr="002C09BA" w:rsidRDefault="00274184" w:rsidP="00274184">
      <w:pPr>
        <w:rPr>
          <w:sz w:val="16"/>
        </w:rPr>
      </w:pPr>
      <w:r w:rsidRPr="002C09BA">
        <w:rPr>
          <w:sz w:val="16"/>
        </w:rPr>
        <w:t>Jan Verwoert: To All Those who Set the Stage from Smart Museum of Art on Vimeo.</w:t>
      </w:r>
    </w:p>
    <w:p w14:paraId="4B8B354B" w14:textId="77777777" w:rsidR="00274184" w:rsidRPr="002C09BA" w:rsidRDefault="00274184" w:rsidP="00274184">
      <w:pPr>
        <w:rPr>
          <w:sz w:val="16"/>
        </w:rPr>
      </w:pPr>
      <w:r w:rsidRPr="002C09BA">
        <w:rPr>
          <w:sz w:val="16"/>
        </w:rPr>
        <w:t>To take a most explicit example, in the acclaimed anarcha-feminist sci-fi novel, Woman on the Edge of Time (1976), Marge Piercy imagines an egalitarian, communistic society where all work is mechanized except for child rearing and agricultural work. The very activities we tend to think of as most cumbersome and tedious are, in fact, the most essential to life and to collective self-determination. The realm of necessity becomes the realm of autonomy.</w:t>
      </w:r>
    </w:p>
    <w:p w14:paraId="36886CC4" w14:textId="77777777" w:rsidR="00274184" w:rsidRDefault="00274184" w:rsidP="00274184">
      <w:pPr>
        <w:rPr>
          <w:rStyle w:val="StyleUnderline"/>
        </w:rPr>
      </w:pPr>
      <w:r w:rsidRPr="002C09BA">
        <w:rPr>
          <w:sz w:val="16"/>
        </w:rPr>
        <w:t xml:space="preserve">Autonomist feminists and ecofeminists flatly reject the great modernist promise that technological progress and planning will deliver us from material obligations into a world of cognitive work and creativity. Not only has automation not created the conditions for an egalitarian society, but the fantasy that freedom lies outside the realm of necessity is also a most bizarre form of fetishism. No amount of automation can replace the work of physically and emotionally reproducing life. Neither should this work be mechanized. If dead labor separates people from themselves and the world around them, </w:t>
      </w:r>
      <w:r w:rsidRPr="002C09BA">
        <w:rPr>
          <w:rStyle w:val="StyleUnderline"/>
        </w:rPr>
        <w:t xml:space="preserve">through </w:t>
      </w:r>
      <w:r w:rsidRPr="002C09BA">
        <w:rPr>
          <w:rStyle w:val="Emphasis"/>
        </w:rPr>
        <w:t>labor for life</w:t>
      </w:r>
      <w:r w:rsidRPr="002C09BA">
        <w:rPr>
          <w:sz w:val="16"/>
        </w:rPr>
        <w:t xml:space="preserve"> “</w:t>
      </w:r>
      <w:r w:rsidRPr="002C09BA">
        <w:rPr>
          <w:rStyle w:val="StyleUnderline"/>
        </w:rPr>
        <w:t xml:space="preserve">persons come to belong to themselves and to one another in their communities” and become “rooted in their sensory </w:t>
      </w:r>
      <w:r w:rsidRPr="002C09BA">
        <w:rPr>
          <w:rStyle w:val="Emphasis"/>
        </w:rPr>
        <w:t>materiality of the world</w:t>
      </w:r>
      <w:r w:rsidRPr="002C09BA">
        <w:rPr>
          <w:sz w:val="16"/>
        </w:rPr>
        <w:t xml:space="preserve"> </w:t>
      </w:r>
      <w:r w:rsidRPr="002C09BA">
        <w:rPr>
          <w:rStyle w:val="StyleUnderline"/>
        </w:rPr>
        <w:t>and to share that world with others.”</w:t>
      </w:r>
    </w:p>
    <w:p w14:paraId="5C01041E" w14:textId="748939EC" w:rsidR="00274184" w:rsidRPr="00274184" w:rsidRDefault="00274184" w:rsidP="002B700B">
      <w:pPr>
        <w:rPr>
          <w:sz w:val="16"/>
        </w:rPr>
      </w:pPr>
      <w:r w:rsidRPr="00BF7E86">
        <w:rPr>
          <w:rStyle w:val="StyleUnderline"/>
          <w:highlight w:val="green"/>
        </w:rPr>
        <w:t xml:space="preserve">To </w:t>
      </w:r>
      <w:r w:rsidRPr="00BF7E86">
        <w:rPr>
          <w:rStyle w:val="Emphasis"/>
          <w:highlight w:val="green"/>
        </w:rPr>
        <w:t>resist</w:t>
      </w:r>
      <w:r w:rsidRPr="002C09BA">
        <w:rPr>
          <w:sz w:val="16"/>
        </w:rPr>
        <w:t xml:space="preserve"> </w:t>
      </w:r>
      <w:r w:rsidRPr="002C09BA">
        <w:rPr>
          <w:rStyle w:val="StyleUnderline"/>
        </w:rPr>
        <w:t xml:space="preserve">the </w:t>
      </w:r>
      <w:r w:rsidRPr="00BF7E86">
        <w:rPr>
          <w:rStyle w:val="StyleUnderline"/>
          <w:highlight w:val="green"/>
        </w:rPr>
        <w:t xml:space="preserve">hegemony of </w:t>
      </w:r>
      <w:r w:rsidRPr="00BF7E86">
        <w:rPr>
          <w:rStyle w:val="Emphasis"/>
          <w:highlight w:val="green"/>
        </w:rPr>
        <w:t>wage labor</w:t>
      </w:r>
      <w:r w:rsidRPr="00BF7E86">
        <w:rPr>
          <w:rStyle w:val="StyleUnderline"/>
          <w:highlight w:val="green"/>
        </w:rPr>
        <w:t xml:space="preserve"> while </w:t>
      </w:r>
      <w:r w:rsidRPr="00BF7E86">
        <w:rPr>
          <w:rStyle w:val="Emphasis"/>
          <w:highlight w:val="green"/>
        </w:rPr>
        <w:t>maintaining</w:t>
      </w:r>
      <w:r w:rsidRPr="002C09BA">
        <w:rPr>
          <w:sz w:val="16"/>
        </w:rPr>
        <w:t xml:space="preserve"> </w:t>
      </w:r>
      <w:r w:rsidRPr="002C09BA">
        <w:rPr>
          <w:rStyle w:val="StyleUnderline"/>
        </w:rPr>
        <w:t xml:space="preserve">the </w:t>
      </w:r>
      <w:r w:rsidRPr="002C09BA">
        <w:rPr>
          <w:rStyle w:val="Emphasis"/>
        </w:rPr>
        <w:t>social usefulness</w:t>
      </w:r>
      <w:r w:rsidRPr="002C09BA">
        <w:rPr>
          <w:sz w:val="16"/>
        </w:rPr>
        <w:t xml:space="preserve"> </w:t>
      </w:r>
      <w:r w:rsidRPr="002C09BA">
        <w:rPr>
          <w:rStyle w:val="StyleUnderline"/>
        </w:rPr>
        <w:t>and</w:t>
      </w:r>
      <w:r w:rsidRPr="002C09BA">
        <w:rPr>
          <w:sz w:val="16"/>
        </w:rPr>
        <w:t xml:space="preserve"> </w:t>
      </w:r>
      <w:r w:rsidRPr="00BF7E86">
        <w:rPr>
          <w:rStyle w:val="Emphasis"/>
          <w:highlight w:val="green"/>
        </w:rPr>
        <w:t>creative</w:t>
      </w:r>
      <w:r w:rsidRPr="002C09BA">
        <w:rPr>
          <w:rStyle w:val="Emphasis"/>
        </w:rPr>
        <w:t xml:space="preserve"> satisfaction of </w:t>
      </w:r>
      <w:r w:rsidRPr="00BF7E86">
        <w:rPr>
          <w:rStyle w:val="Emphasis"/>
          <w:highlight w:val="green"/>
        </w:rPr>
        <w:t>work</w:t>
      </w:r>
      <w:r w:rsidRPr="00BF7E86">
        <w:rPr>
          <w:sz w:val="16"/>
          <w:highlight w:val="green"/>
        </w:rPr>
        <w:t xml:space="preserve"> </w:t>
      </w:r>
      <w:r w:rsidRPr="00BF7E86">
        <w:rPr>
          <w:rStyle w:val="StyleUnderline"/>
          <w:highlight w:val="green"/>
        </w:rPr>
        <w:t xml:space="preserve">requires access to </w:t>
      </w:r>
      <w:r w:rsidRPr="00BF7E86">
        <w:rPr>
          <w:rStyle w:val="Emphasis"/>
          <w:szCs w:val="28"/>
          <w:highlight w:val="green"/>
        </w:rPr>
        <w:t>collective, autonomous forms of subsistence</w:t>
      </w:r>
      <w:r w:rsidRPr="002C09BA">
        <w:rPr>
          <w:sz w:val="16"/>
        </w:rPr>
        <w:t xml:space="preserve">. </w:t>
      </w:r>
      <w:r w:rsidRPr="002C09BA">
        <w:rPr>
          <w:rStyle w:val="StyleUnderline"/>
        </w:rPr>
        <w:t xml:space="preserve">That is why the </w:t>
      </w:r>
      <w:r w:rsidRPr="002C09BA">
        <w:rPr>
          <w:rStyle w:val="Emphasis"/>
        </w:rPr>
        <w:t>struggles</w:t>
      </w:r>
      <w:r w:rsidRPr="002C09BA">
        <w:rPr>
          <w:sz w:val="16"/>
        </w:rPr>
        <w:t xml:space="preserve"> </w:t>
      </w:r>
      <w:r w:rsidRPr="002C09BA">
        <w:rPr>
          <w:rStyle w:val="StyleUnderline"/>
        </w:rPr>
        <w:t xml:space="preserve">against modern enclosures waged by </w:t>
      </w:r>
      <w:r w:rsidRPr="002C09BA">
        <w:rPr>
          <w:rStyle w:val="Emphasis"/>
        </w:rPr>
        <w:t>indigenous</w:t>
      </w:r>
      <w:r w:rsidRPr="002C09BA">
        <w:rPr>
          <w:rStyle w:val="StyleUnderline"/>
        </w:rPr>
        <w:t xml:space="preserve"> people</w:t>
      </w:r>
      <w:r w:rsidRPr="002C09BA">
        <w:rPr>
          <w:sz w:val="16"/>
        </w:rPr>
        <w:t xml:space="preserve">, </w:t>
      </w:r>
      <w:r w:rsidRPr="002C09BA">
        <w:rPr>
          <w:rStyle w:val="Emphasis"/>
        </w:rPr>
        <w:t>landless peasants</w:t>
      </w:r>
      <w:r w:rsidRPr="002C09BA">
        <w:rPr>
          <w:rStyle w:val="StyleUnderline"/>
        </w:rPr>
        <w:t xml:space="preserve"> and </w:t>
      </w:r>
      <w:r w:rsidRPr="002C09BA">
        <w:rPr>
          <w:rStyle w:val="Emphasis"/>
        </w:rPr>
        <w:t>women</w:t>
      </w:r>
      <w:r w:rsidRPr="002C09BA">
        <w:rPr>
          <w:rStyle w:val="StyleUnderline"/>
        </w:rPr>
        <w:t xml:space="preserve"> in </w:t>
      </w:r>
      <w:r w:rsidRPr="002C09BA">
        <w:rPr>
          <w:rStyle w:val="Emphasis"/>
        </w:rPr>
        <w:t>the Global South</w:t>
      </w:r>
      <w:r w:rsidRPr="002C09BA">
        <w:rPr>
          <w:sz w:val="16"/>
        </w:rPr>
        <w:t xml:space="preserve"> </w:t>
      </w:r>
      <w:r w:rsidRPr="002C09BA">
        <w:rPr>
          <w:rStyle w:val="StyleUnderline"/>
        </w:rPr>
        <w:t>are</w:t>
      </w:r>
      <w:r w:rsidRPr="002C09BA">
        <w:rPr>
          <w:sz w:val="16"/>
        </w:rPr>
        <w:t xml:space="preserve">, in a sense, </w:t>
      </w:r>
      <w:r w:rsidRPr="002C09BA">
        <w:rPr>
          <w:rStyle w:val="StyleUnderline"/>
        </w:rPr>
        <w:t xml:space="preserve">struggles against work. </w:t>
      </w:r>
      <w:r w:rsidRPr="00BF7E86">
        <w:rPr>
          <w:rStyle w:val="StyleUnderline"/>
          <w:highlight w:val="green"/>
        </w:rPr>
        <w:t xml:space="preserve">If we consider that </w:t>
      </w:r>
      <w:r w:rsidRPr="00BF7E86">
        <w:rPr>
          <w:rStyle w:val="Emphasis"/>
          <w:highlight w:val="green"/>
        </w:rPr>
        <w:t>modern work</w:t>
      </w:r>
      <w:r w:rsidRPr="00BF7E86">
        <w:rPr>
          <w:sz w:val="16"/>
          <w:highlight w:val="green"/>
        </w:rPr>
        <w:t xml:space="preserve"> </w:t>
      </w:r>
      <w:r w:rsidRPr="00BF7E86">
        <w:rPr>
          <w:rStyle w:val="StyleUnderline"/>
          <w:highlight w:val="green"/>
        </w:rPr>
        <w:t>has</w:t>
      </w:r>
      <w:r w:rsidRPr="002C09BA">
        <w:rPr>
          <w:sz w:val="16"/>
        </w:rPr>
        <w:t xml:space="preserve"> its </w:t>
      </w:r>
      <w:r w:rsidRPr="00BF7E86">
        <w:rPr>
          <w:rStyle w:val="StyleUnderline"/>
          <w:highlight w:val="green"/>
        </w:rPr>
        <w:t xml:space="preserve">origins in the </w:t>
      </w:r>
      <w:r w:rsidRPr="00BF7E86">
        <w:rPr>
          <w:rStyle w:val="Emphasis"/>
          <w:highlight w:val="green"/>
        </w:rPr>
        <w:t>violent expropriation</w:t>
      </w:r>
      <w:r w:rsidRPr="002C09BA">
        <w:rPr>
          <w:sz w:val="16"/>
        </w:rPr>
        <w:t xml:space="preserve"> and </w:t>
      </w:r>
      <w:r w:rsidRPr="008D2448">
        <w:rPr>
          <w:sz w:val="16"/>
        </w:rPr>
        <w:t xml:space="preserve">separation </w:t>
      </w:r>
      <w:r w:rsidRPr="00BF7E86">
        <w:rPr>
          <w:rStyle w:val="StyleUnderline"/>
          <w:highlight w:val="green"/>
        </w:rPr>
        <w:t xml:space="preserve">from </w:t>
      </w:r>
      <w:r w:rsidRPr="00BF7E86">
        <w:rPr>
          <w:rStyle w:val="Emphasis"/>
          <w:highlight w:val="green"/>
        </w:rPr>
        <w:t>common means</w:t>
      </w:r>
      <w:r w:rsidRPr="00BF7E86">
        <w:rPr>
          <w:rStyle w:val="StyleUnderline"/>
          <w:highlight w:val="green"/>
        </w:rPr>
        <w:t xml:space="preserve"> of </w:t>
      </w:r>
      <w:r w:rsidRPr="00BF7E86">
        <w:rPr>
          <w:rStyle w:val="Emphasis"/>
          <w:highlight w:val="green"/>
        </w:rPr>
        <w:t>subsistence</w:t>
      </w:r>
      <w:r w:rsidRPr="002C09BA">
        <w:rPr>
          <w:sz w:val="16"/>
        </w:rPr>
        <w:t xml:space="preserve"> (land, resources, tools, skills, knowledge, culture, social bonds), </w:t>
      </w:r>
      <w:r w:rsidRPr="00BF7E86">
        <w:rPr>
          <w:rStyle w:val="StyleUnderline"/>
          <w:highlight w:val="green"/>
        </w:rPr>
        <w:t>displacing</w:t>
      </w:r>
      <w:r w:rsidRPr="002C09BA">
        <w:rPr>
          <w:rStyle w:val="StyleUnderline"/>
        </w:rPr>
        <w:t xml:space="preserve"> the </w:t>
      </w:r>
      <w:r w:rsidRPr="00BF7E86">
        <w:rPr>
          <w:rStyle w:val="Emphasis"/>
          <w:highlight w:val="green"/>
        </w:rPr>
        <w:t>centrality of</w:t>
      </w:r>
      <w:r w:rsidRPr="002C09BA">
        <w:rPr>
          <w:rStyle w:val="Emphasis"/>
        </w:rPr>
        <w:t xml:space="preserve"> wage </w:t>
      </w:r>
      <w:r w:rsidRPr="00BF7E86">
        <w:rPr>
          <w:rStyle w:val="Emphasis"/>
          <w:highlight w:val="green"/>
        </w:rPr>
        <w:t>labor</w:t>
      </w:r>
      <w:r w:rsidRPr="002C09BA">
        <w:rPr>
          <w:sz w:val="16"/>
        </w:rPr>
        <w:t xml:space="preserve"> (and the commodification of life) </w:t>
      </w:r>
      <w:r w:rsidRPr="00BF7E86">
        <w:rPr>
          <w:rStyle w:val="StyleUnderline"/>
          <w:highlight w:val="green"/>
        </w:rPr>
        <w:t xml:space="preserve">can only begin with </w:t>
      </w:r>
      <w:r w:rsidRPr="00BF7E86">
        <w:rPr>
          <w:rStyle w:val="Emphasis"/>
          <w:highlight w:val="green"/>
        </w:rPr>
        <w:t>reclaiming the commons</w:t>
      </w:r>
      <w:r w:rsidRPr="00BF7E86">
        <w:rPr>
          <w:sz w:val="16"/>
          <w:highlight w:val="green"/>
        </w:rPr>
        <w:t xml:space="preserve"> </w:t>
      </w:r>
      <w:r w:rsidRPr="00BF7E86">
        <w:rPr>
          <w:rStyle w:val="StyleUnderline"/>
          <w:highlight w:val="green"/>
        </w:rPr>
        <w:t xml:space="preserve">and restoring the </w:t>
      </w:r>
      <w:r w:rsidRPr="00BF7E86">
        <w:rPr>
          <w:rStyle w:val="Emphasis"/>
          <w:highlight w:val="green"/>
        </w:rPr>
        <w:t>centrality</w:t>
      </w:r>
      <w:r w:rsidRPr="00BF7E86">
        <w:rPr>
          <w:rStyle w:val="StyleUnderline"/>
          <w:highlight w:val="green"/>
        </w:rPr>
        <w:t xml:space="preserve"> and </w:t>
      </w:r>
      <w:r w:rsidRPr="00BF7E86">
        <w:rPr>
          <w:rStyle w:val="Emphasis"/>
          <w:highlight w:val="green"/>
        </w:rPr>
        <w:t>dignity</w:t>
      </w:r>
      <w:r w:rsidRPr="00BF7E86">
        <w:rPr>
          <w:sz w:val="16"/>
          <w:highlight w:val="green"/>
        </w:rPr>
        <w:t xml:space="preserve"> </w:t>
      </w:r>
      <w:r w:rsidRPr="00BF7E86">
        <w:rPr>
          <w:rStyle w:val="StyleUnderline"/>
          <w:highlight w:val="green"/>
        </w:rPr>
        <w:t>of</w:t>
      </w:r>
      <w:r w:rsidRPr="002C09BA">
        <w:rPr>
          <w:rStyle w:val="StyleUnderline"/>
        </w:rPr>
        <w:t xml:space="preserve"> reproductive </w:t>
      </w:r>
      <w:r w:rsidRPr="00BF7E86">
        <w:rPr>
          <w:rStyle w:val="StyleUnderline"/>
          <w:highlight w:val="green"/>
        </w:rPr>
        <w:t>labor</w:t>
      </w:r>
      <w:r w:rsidRPr="002C09BA">
        <w:rPr>
          <w:sz w:val="16"/>
        </w:rPr>
        <w:t>. According to the prefigurative utopia described in Woman on the Edge of Time, the result could be a world where there no longer is a difference between caring and creating, and maybe even art could stop functioning as art.</w:t>
      </w:r>
    </w:p>
    <w:p w14:paraId="69F1F716" w14:textId="77777777" w:rsidR="005165EB" w:rsidRDefault="005165EB" w:rsidP="005165EB">
      <w:pPr>
        <w:pStyle w:val="Heading4"/>
      </w:pPr>
      <w:r>
        <w:t xml:space="preserve">Vote negative to join the </w:t>
      </w:r>
      <w:r>
        <w:rPr>
          <w:u w:val="single"/>
        </w:rPr>
        <w:t>communist party</w:t>
      </w:r>
      <w:r>
        <w:t xml:space="preserve">. The scientific principles of Maoism provide a </w:t>
      </w:r>
      <w:r>
        <w:rPr>
          <w:u w:val="single"/>
        </w:rPr>
        <w:t>material basis</w:t>
      </w:r>
      <w:r>
        <w:t xml:space="preserve"> for philosophical struggle and social transformation, but that requires a </w:t>
      </w:r>
      <w:r>
        <w:rPr>
          <w:u w:val="single"/>
        </w:rPr>
        <w:t>revolutionary vanguard</w:t>
      </w:r>
      <w:r>
        <w:t xml:space="preserve"> which renews itself </w:t>
      </w:r>
      <w:r w:rsidRPr="00CA51A4">
        <w:rPr>
          <w:u w:val="single"/>
        </w:rPr>
        <w:t>within the masses</w:t>
      </w:r>
      <w:r>
        <w:t>.</w:t>
      </w:r>
    </w:p>
    <w:p w14:paraId="1D135502" w14:textId="52D5FF43" w:rsidR="005165EB" w:rsidRPr="004144B5" w:rsidRDefault="005165EB" w:rsidP="005165EB">
      <w:pPr>
        <w:rPr>
          <w:b/>
          <w:bCs/>
          <w:sz w:val="26"/>
        </w:rPr>
      </w:pPr>
      <w:r>
        <w:rPr>
          <w:rStyle w:val="Style13ptBold"/>
        </w:rPr>
        <w:t xml:space="preserve">JMP and Todoroff </w:t>
      </w:r>
      <w:r w:rsidR="004144B5">
        <w:rPr>
          <w:rStyle w:val="Style13ptBold"/>
        </w:rPr>
        <w:t>’</w:t>
      </w:r>
      <w:r>
        <w:rPr>
          <w:rStyle w:val="Style13ptBold"/>
        </w:rPr>
        <w:t>19</w:t>
      </w:r>
      <w:r w:rsidR="004144B5">
        <w:rPr>
          <w:rStyle w:val="Style13ptBold"/>
        </w:rPr>
        <w:t xml:space="preserve"> </w:t>
      </w:r>
      <w:r w:rsidRPr="008A5D9F">
        <w:rPr>
          <w:sz w:val="16"/>
          <w:szCs w:val="16"/>
        </w:rPr>
        <w:t xml:space="preserve">[Josuha Moufawad-Paul, </w:t>
      </w:r>
      <w:r>
        <w:rPr>
          <w:sz w:val="16"/>
          <w:szCs w:val="16"/>
        </w:rPr>
        <w:t>PhD, philosophy @</w:t>
      </w:r>
      <w:r w:rsidRPr="008A5D9F">
        <w:rPr>
          <w:sz w:val="16"/>
          <w:szCs w:val="16"/>
        </w:rPr>
        <w:t xml:space="preserve"> York University, and Uriah Marc Todoroff, Montreal-based writer specializing in art, philosophy, and communism. 06/10/2019. “The Limit Does Not Exist”,</w:t>
      </w:r>
      <w:r>
        <w:rPr>
          <w:sz w:val="16"/>
          <w:szCs w:val="16"/>
        </w:rPr>
        <w:t xml:space="preserve"> </w:t>
      </w:r>
      <w:r>
        <w:rPr>
          <w:i/>
          <w:iCs/>
          <w:sz w:val="16"/>
          <w:szCs w:val="16"/>
        </w:rPr>
        <w:t>The New Inquiry</w:t>
      </w:r>
      <w:r>
        <w:rPr>
          <w:sz w:val="16"/>
          <w:szCs w:val="16"/>
        </w:rPr>
        <w:t>.</w:t>
      </w:r>
      <w:r w:rsidRPr="008A5D9F">
        <w:rPr>
          <w:sz w:val="16"/>
          <w:szCs w:val="16"/>
        </w:rPr>
        <w:t xml:space="preserve"> </w:t>
      </w:r>
      <w:hyperlink r:id="rId9" w:history="1">
        <w:r w:rsidRPr="00565B13">
          <w:rPr>
            <w:rStyle w:val="Hyperlink"/>
            <w:sz w:val="16"/>
            <w:szCs w:val="16"/>
          </w:rPr>
          <w:t>https://thenewinquiry.com/the-limit-does-not-exist/</w:t>
        </w:r>
      </w:hyperlink>
      <w:r w:rsidRPr="008A5D9F">
        <w:rPr>
          <w:sz w:val="16"/>
          <w:szCs w:val="16"/>
        </w:rPr>
        <w:t xml:space="preserve">] pat – indicators of who says what </w:t>
      </w:r>
      <w:r>
        <w:rPr>
          <w:sz w:val="16"/>
          <w:szCs w:val="16"/>
        </w:rPr>
        <w:t xml:space="preserve">added </w:t>
      </w:r>
      <w:r w:rsidRPr="008A5D9F">
        <w:rPr>
          <w:sz w:val="16"/>
          <w:szCs w:val="16"/>
        </w:rPr>
        <w:t>in brackets</w:t>
      </w:r>
      <w:r>
        <w:rPr>
          <w:sz w:val="16"/>
          <w:szCs w:val="16"/>
        </w:rPr>
        <w:t xml:space="preserve"> at beginning of paragraphs</w:t>
      </w:r>
    </w:p>
    <w:p w14:paraId="09B0F7FC" w14:textId="77777777" w:rsidR="005165EB" w:rsidRPr="003714AE" w:rsidRDefault="005165EB" w:rsidP="005165EB">
      <w:pPr>
        <w:rPr>
          <w:sz w:val="12"/>
        </w:rPr>
      </w:pPr>
      <w:r w:rsidRPr="008A5D9F">
        <w:rPr>
          <w:sz w:val="12"/>
        </w:rPr>
        <w:t>[JMP]</w:t>
      </w:r>
      <w:r w:rsidRPr="003714AE">
        <w:rPr>
          <w:sz w:val="12"/>
        </w:rPr>
        <w:t xml:space="preserve"> </w:t>
      </w:r>
      <w:r w:rsidRPr="003714AE">
        <w:rPr>
          <w:rStyle w:val="StyleUnderline"/>
        </w:rPr>
        <w:t xml:space="preserve">When it comes to </w:t>
      </w:r>
      <w:r w:rsidRPr="0096370C">
        <w:rPr>
          <w:rStyle w:val="StyleUnderline"/>
        </w:rPr>
        <w:t>the criticism that Marxism is flawed because it is wagered as a science</w:t>
      </w:r>
      <w:r w:rsidRPr="0096370C">
        <w:rPr>
          <w:sz w:val="12"/>
        </w:rPr>
        <w:t xml:space="preserve">, </w:t>
      </w:r>
      <w:r w:rsidRPr="0096370C">
        <w:rPr>
          <w:rStyle w:val="StyleUnderline"/>
        </w:rPr>
        <w:t>one of the claims is that it excludes</w:t>
      </w:r>
      <w:r w:rsidRPr="0096370C">
        <w:rPr>
          <w:sz w:val="12"/>
        </w:rPr>
        <w:t>—because it comes out of Europe and the European Enlightenment—</w:t>
      </w:r>
      <w:r w:rsidRPr="0096370C">
        <w:rPr>
          <w:rStyle w:val="StyleUnderline"/>
        </w:rPr>
        <w:t xml:space="preserve">other ways of living and other ways of </w:t>
      </w:r>
      <w:r w:rsidRPr="0096370C">
        <w:rPr>
          <w:rStyle w:val="StyleUnderline"/>
        </w:rPr>
        <w:lastRenderedPageBreak/>
        <w:t>knowing</w:t>
      </w:r>
      <w:r w:rsidRPr="003714AE">
        <w:rPr>
          <w:sz w:val="12"/>
        </w:rPr>
        <w:t xml:space="preserve">. There is a truth to this criticism, since Enlightenment thought as a whole has excluded other ways of thinking, and it would be wrong of us to say that the people developing Marxism didn’t get things wrong because of the problem of Eurocentrism and the history of violent colonial and capitalist relations that the Enlightenment developed alongside of. </w:t>
      </w:r>
      <w:r w:rsidRPr="003714AE">
        <w:rPr>
          <w:rStyle w:val="Emphasis"/>
        </w:rPr>
        <w:t xml:space="preserve">The </w:t>
      </w:r>
      <w:r w:rsidRPr="003714AE">
        <w:rPr>
          <w:rStyle w:val="Emphasis"/>
          <w:highlight w:val="green"/>
        </w:rPr>
        <w:t>historical-materialist method</w:t>
      </w:r>
      <w:r w:rsidRPr="003714AE">
        <w:rPr>
          <w:rStyle w:val="Emphasis"/>
        </w:rPr>
        <w:t xml:space="preserve"> itself </w:t>
      </w:r>
      <w:r w:rsidRPr="003714AE">
        <w:rPr>
          <w:rStyle w:val="Emphasis"/>
          <w:highlight w:val="green"/>
        </w:rPr>
        <w:t>explains why</w:t>
      </w:r>
      <w:r w:rsidRPr="003714AE">
        <w:rPr>
          <w:rStyle w:val="Emphasis"/>
        </w:rPr>
        <w:t xml:space="preserve"> we get things wrong—because </w:t>
      </w:r>
      <w:r w:rsidRPr="003714AE">
        <w:rPr>
          <w:rStyle w:val="Emphasis"/>
          <w:highlight w:val="green"/>
        </w:rPr>
        <w:t>we’re limited by</w:t>
      </w:r>
      <w:r w:rsidRPr="003714AE">
        <w:rPr>
          <w:rStyle w:val="Emphasis"/>
        </w:rPr>
        <w:t xml:space="preserve"> the </w:t>
      </w:r>
      <w:r w:rsidRPr="003714AE">
        <w:rPr>
          <w:rStyle w:val="Emphasis"/>
          <w:highlight w:val="green"/>
        </w:rPr>
        <w:t>social relations</w:t>
      </w:r>
      <w:r w:rsidRPr="003714AE">
        <w:rPr>
          <w:rStyle w:val="Emphasis"/>
        </w:rPr>
        <w:t xml:space="preserve"> that we find ourselves in when we’re investigating the world</w:t>
      </w:r>
      <w:r w:rsidRPr="003714AE">
        <w:rPr>
          <w:sz w:val="12"/>
        </w:rPr>
        <w:t>.</w:t>
      </w:r>
    </w:p>
    <w:p w14:paraId="6526323F" w14:textId="77777777" w:rsidR="005165EB" w:rsidRPr="003714AE" w:rsidRDefault="005165EB" w:rsidP="005165EB">
      <w:pPr>
        <w:rPr>
          <w:sz w:val="12"/>
        </w:rPr>
      </w:pPr>
      <w:r w:rsidRPr="003714AE">
        <w:rPr>
          <w:rStyle w:val="StyleUnderline"/>
        </w:rPr>
        <w:t xml:space="preserve">There are a lot of Marxists who do think that </w:t>
      </w:r>
      <w:r w:rsidRPr="003714AE">
        <w:rPr>
          <w:rStyle w:val="StyleUnderline"/>
          <w:highlight w:val="green"/>
        </w:rPr>
        <w:t>other knowledges</w:t>
      </w:r>
      <w:r w:rsidRPr="003714AE">
        <w:rPr>
          <w:rStyle w:val="StyleUnderline"/>
        </w:rPr>
        <w:t xml:space="preserve"> and ways of living are important to </w:t>
      </w:r>
      <w:r w:rsidRPr="003714AE">
        <w:rPr>
          <w:rStyle w:val="StyleUnderline"/>
          <w:highlight w:val="green"/>
        </w:rPr>
        <w:t>incorporate</w:t>
      </w:r>
      <w:r w:rsidRPr="003714AE">
        <w:rPr>
          <w:rStyle w:val="StyleUnderline"/>
        </w:rPr>
        <w:t xml:space="preserve"> into historical materialism</w:t>
      </w:r>
      <w:r w:rsidRPr="003714AE">
        <w:rPr>
          <w:sz w:val="12"/>
        </w:rPr>
        <w:t xml:space="preserve">. </w:t>
      </w:r>
      <w:r w:rsidRPr="003714AE">
        <w:rPr>
          <w:rStyle w:val="StyleUnderline"/>
        </w:rPr>
        <w:t>Historical materialism is quite flexible in that it has been able to do that</w:t>
      </w:r>
      <w:r w:rsidRPr="003714AE">
        <w:rPr>
          <w:sz w:val="12"/>
        </w:rPr>
        <w:t xml:space="preserve">. </w:t>
      </w:r>
      <w:r w:rsidRPr="003714AE">
        <w:rPr>
          <w:rStyle w:val="StyleUnderline"/>
          <w:highlight w:val="green"/>
        </w:rPr>
        <w:t>Look at</w:t>
      </w:r>
      <w:r w:rsidRPr="003714AE">
        <w:rPr>
          <w:rStyle w:val="StyleUnderline"/>
        </w:rPr>
        <w:t xml:space="preserve"> the way that it developed through </w:t>
      </w:r>
      <w:r w:rsidRPr="003714AE">
        <w:rPr>
          <w:rStyle w:val="StyleUnderline"/>
          <w:highlight w:val="green"/>
        </w:rPr>
        <w:t>the Chinese Revolution</w:t>
      </w:r>
      <w:r w:rsidRPr="003714AE">
        <w:rPr>
          <w:sz w:val="12"/>
        </w:rPr>
        <w:t>: You see the universal aspects of it being adapted to quite clear, particular contexts and thus developing successive notions and conceptions based on the actualities of China.</w:t>
      </w:r>
    </w:p>
    <w:p w14:paraId="05628178" w14:textId="77777777" w:rsidR="005165EB" w:rsidRPr="003714AE" w:rsidRDefault="005165EB" w:rsidP="005165EB">
      <w:pPr>
        <w:rPr>
          <w:sz w:val="8"/>
          <w:szCs w:val="8"/>
        </w:rPr>
      </w:pPr>
      <w:r w:rsidRPr="008A5D9F">
        <w:rPr>
          <w:sz w:val="8"/>
          <w:szCs w:val="8"/>
        </w:rPr>
        <w:t xml:space="preserve">[Marc] </w:t>
      </w:r>
      <w:r w:rsidRPr="003714AE">
        <w:rPr>
          <w:sz w:val="8"/>
          <w:szCs w:val="8"/>
        </w:rPr>
        <w:t>Just like any scientific study, Foucault’s genealogical method, which he adapts from Nietzsche, is based on empirical data. Foucault and the scientifically minded Marxists are both methodologically committed to theories of marginalization that challenge conventional understanding. Where the two historical approaches diverge is at the level of historiography: A materialist history uses matter as the common element that provides a consistent context to explain change. Foucault does not believe that there truly is any such consistency in history; he offers the concept of “power” as a substitute for the being that exists in history. What is seemingly an advantage of this genealogical approach is that its edginess is perhaps more metaphysically sound, but furthermore it claims a greater theoretical respect for diversity. Foucault’s work is based on the study of empirical data, so it follows the scientific method in that regard. His method is based on carrying out case studies of marginalia, so it is also at least nominally radical. What do you think of the genealogical challenge to historical materialism?</w:t>
      </w:r>
    </w:p>
    <w:p w14:paraId="2F0D7F42" w14:textId="77777777" w:rsidR="005165EB" w:rsidRPr="008A5D9F" w:rsidRDefault="005165EB" w:rsidP="005165EB">
      <w:pPr>
        <w:rPr>
          <w:sz w:val="12"/>
        </w:rPr>
      </w:pPr>
      <w:r w:rsidRPr="008A5D9F">
        <w:rPr>
          <w:sz w:val="12"/>
        </w:rPr>
        <w:t xml:space="preserve">[JMP] </w:t>
      </w:r>
      <w:r w:rsidRPr="00422835">
        <w:rPr>
          <w:rStyle w:val="StyleUnderline"/>
        </w:rPr>
        <w:t>Historical materialism</w:t>
      </w:r>
      <w:r w:rsidRPr="003714AE">
        <w:rPr>
          <w:rStyle w:val="StyleUnderline"/>
        </w:rPr>
        <w:t xml:space="preserve"> claims that </w:t>
      </w:r>
      <w:r w:rsidRPr="003714AE">
        <w:rPr>
          <w:rStyle w:val="StyleUnderline"/>
          <w:highlight w:val="green"/>
        </w:rPr>
        <w:t>history</w:t>
      </w:r>
      <w:r w:rsidRPr="003714AE">
        <w:rPr>
          <w:rStyle w:val="StyleUnderline"/>
        </w:rPr>
        <w:t xml:space="preserve"> to date </w:t>
      </w:r>
      <w:r w:rsidRPr="0096370C">
        <w:rPr>
          <w:rStyle w:val="StyleUnderline"/>
        </w:rPr>
        <w:t xml:space="preserve">can be </w:t>
      </w:r>
      <w:r w:rsidRPr="003714AE">
        <w:rPr>
          <w:rStyle w:val="StyleUnderline"/>
          <w:highlight w:val="green"/>
        </w:rPr>
        <w:t xml:space="preserve">understood </w:t>
      </w:r>
      <w:r w:rsidRPr="003714AE">
        <w:rPr>
          <w:rStyle w:val="Emphasis"/>
          <w:highlight w:val="green"/>
        </w:rPr>
        <w:t>according to class struggle</w:t>
      </w:r>
      <w:r w:rsidRPr="003714AE">
        <w:rPr>
          <w:sz w:val="12"/>
        </w:rPr>
        <w:t>, which is what Foucault would call a metahistorical claim that attempts to force a coherence on history when in fact there are no real origins or destinations. For Foucault, to claim that history can be understood by scientific axioms is to distort history. So for him the only thing to do is to trace the line of descent between historical phenomena, but it’s just a tracing, and it’s usually found in texts, discursive frameworks.</w:t>
      </w:r>
    </w:p>
    <w:p w14:paraId="33D7D654" w14:textId="77777777" w:rsidR="005165EB" w:rsidRPr="00342658" w:rsidRDefault="005165EB" w:rsidP="005165EB">
      <w:pPr>
        <w:rPr>
          <w:sz w:val="12"/>
        </w:rPr>
      </w:pPr>
      <w:r w:rsidRPr="003714AE">
        <w:rPr>
          <w:sz w:val="12"/>
        </w:rPr>
        <w:t xml:space="preserve">Another quote from his essay “Nietzsche, Genealogy, History” about this that I think we can turn to is: “Genealogy . . . seeks to reestablish the various systems of subjection, not the anticipatory power of meaning but the hazardous play of dominations.” The fact that he sees genealogy as this history of contingent moments of power, and displacements of power, means that there’s no value more meaningful than another. </w:t>
      </w:r>
      <w:r w:rsidRPr="003714AE">
        <w:rPr>
          <w:rStyle w:val="StyleUnderline"/>
        </w:rPr>
        <w:t xml:space="preserve">Historical </w:t>
      </w:r>
      <w:r w:rsidRPr="003714AE">
        <w:rPr>
          <w:rStyle w:val="StyleUnderline"/>
          <w:highlight w:val="green"/>
        </w:rPr>
        <w:t>materialism</w:t>
      </w:r>
      <w:r w:rsidRPr="003714AE">
        <w:rPr>
          <w:sz w:val="12"/>
        </w:rPr>
        <w:t xml:space="preserve">, though, </w:t>
      </w:r>
      <w:r w:rsidRPr="003714AE">
        <w:rPr>
          <w:rStyle w:val="StyleUnderline"/>
          <w:highlight w:val="green"/>
        </w:rPr>
        <w:t>holds</w:t>
      </w:r>
      <w:r w:rsidRPr="003714AE">
        <w:rPr>
          <w:rStyle w:val="StyleUnderline"/>
        </w:rPr>
        <w:t xml:space="preserve"> that </w:t>
      </w:r>
      <w:r w:rsidRPr="003714AE">
        <w:rPr>
          <w:rStyle w:val="StyleUnderline"/>
          <w:highlight w:val="green"/>
        </w:rPr>
        <w:t>you can talk</w:t>
      </w:r>
      <w:r w:rsidRPr="003714AE">
        <w:rPr>
          <w:rStyle w:val="StyleUnderline"/>
        </w:rPr>
        <w:t xml:space="preserve"> meaningfully </w:t>
      </w:r>
      <w:r w:rsidRPr="003714AE">
        <w:rPr>
          <w:rStyle w:val="StyleUnderline"/>
          <w:highlight w:val="green"/>
        </w:rPr>
        <w:t>about the past</w:t>
      </w:r>
      <w:r w:rsidRPr="003714AE">
        <w:rPr>
          <w:sz w:val="12"/>
        </w:rPr>
        <w:t xml:space="preserve">, </w:t>
      </w:r>
      <w:r w:rsidRPr="003714AE">
        <w:rPr>
          <w:rStyle w:val="StyleUnderline"/>
        </w:rPr>
        <w:t xml:space="preserve">that </w:t>
      </w:r>
      <w:r w:rsidRPr="003714AE">
        <w:rPr>
          <w:rStyle w:val="StyleUnderline"/>
          <w:highlight w:val="green"/>
        </w:rPr>
        <w:t>abstraction</w:t>
      </w:r>
      <w:r w:rsidRPr="003714AE">
        <w:rPr>
          <w:rStyle w:val="StyleUnderline"/>
        </w:rPr>
        <w:t xml:space="preserve"> from historical data </w:t>
      </w:r>
      <w:r w:rsidRPr="003714AE">
        <w:rPr>
          <w:rStyle w:val="StyleUnderline"/>
          <w:highlight w:val="green"/>
        </w:rPr>
        <w:t>is not</w:t>
      </w:r>
      <w:r w:rsidRPr="003714AE">
        <w:rPr>
          <w:rStyle w:val="StyleUnderline"/>
        </w:rPr>
        <w:t xml:space="preserve"> necessarily </w:t>
      </w:r>
      <w:r w:rsidRPr="003714AE">
        <w:rPr>
          <w:rStyle w:val="StyleUnderline"/>
          <w:highlight w:val="green"/>
        </w:rPr>
        <w:t>murderous</w:t>
      </w:r>
      <w:r w:rsidRPr="003714AE">
        <w:rPr>
          <w:sz w:val="12"/>
        </w:rPr>
        <w:t xml:space="preserve">, </w:t>
      </w:r>
      <w:r w:rsidRPr="003714AE">
        <w:rPr>
          <w:rStyle w:val="StyleUnderline"/>
          <w:highlight w:val="green"/>
        </w:rPr>
        <w:t>and</w:t>
      </w:r>
      <w:r w:rsidRPr="003714AE">
        <w:rPr>
          <w:rStyle w:val="StyleUnderline"/>
        </w:rPr>
        <w:t xml:space="preserve"> that </w:t>
      </w:r>
      <w:r w:rsidRPr="003714AE">
        <w:rPr>
          <w:rStyle w:val="Emphasis"/>
          <w:highlight w:val="green"/>
        </w:rPr>
        <w:t>everything is not contingent</w:t>
      </w:r>
      <w:r w:rsidRPr="003714AE">
        <w:rPr>
          <w:sz w:val="12"/>
        </w:rPr>
        <w:t xml:space="preserve">. </w:t>
      </w:r>
      <w:r w:rsidRPr="003714AE">
        <w:rPr>
          <w:rStyle w:val="StyleUnderline"/>
        </w:rPr>
        <w:t xml:space="preserve">There is </w:t>
      </w:r>
      <w:r w:rsidRPr="0096370C">
        <w:rPr>
          <w:rStyle w:val="StyleUnderline"/>
        </w:rPr>
        <w:t>necessity just as much</w:t>
      </w:r>
      <w:r w:rsidRPr="003714AE">
        <w:rPr>
          <w:rStyle w:val="StyleUnderline"/>
        </w:rPr>
        <w:t xml:space="preserve"> as there is contingency</w:t>
      </w:r>
      <w:r w:rsidRPr="003714AE">
        <w:rPr>
          <w:sz w:val="12"/>
        </w:rPr>
        <w:t xml:space="preserve">; </w:t>
      </w:r>
      <w:r w:rsidRPr="003714AE">
        <w:rPr>
          <w:rStyle w:val="StyleUnderline"/>
        </w:rPr>
        <w:t xml:space="preserve">there are </w:t>
      </w:r>
      <w:r w:rsidRPr="003714AE">
        <w:rPr>
          <w:rStyle w:val="StyleUnderline"/>
          <w:highlight w:val="green"/>
        </w:rPr>
        <w:t>things to be valued and</w:t>
      </w:r>
      <w:r w:rsidRPr="003714AE">
        <w:rPr>
          <w:rStyle w:val="StyleUnderline"/>
        </w:rPr>
        <w:t xml:space="preserve"> things to be </w:t>
      </w:r>
      <w:r w:rsidRPr="003714AE">
        <w:rPr>
          <w:rStyle w:val="StyleUnderline"/>
          <w:highlight w:val="green"/>
        </w:rPr>
        <w:t>condemned</w:t>
      </w:r>
      <w:r w:rsidRPr="003714AE">
        <w:rPr>
          <w:sz w:val="12"/>
        </w:rPr>
        <w:t>. And according to the genealogical method, once you start valorizing a notion such as class struggle, and creating categories such as “proletarian” and imposing them on what survives of historical memory, you start distorting history by excluding what does not fit into these categories.</w:t>
      </w:r>
      <w:r w:rsidRPr="003714AE">
        <w:rPr>
          <w:sz w:val="12"/>
        </w:rPr>
        <w:br/>
        <w:t>One of the best ways that I can begin to address these problems is through Spivak’s critique of Foucault. Her famous piece “Can the Subaltern Speak?” actually begins by defending Marx’s approach against Foucault and Deleuze and Guattari and in fact using aspects of it to critique them.</w:t>
      </w:r>
    </w:p>
    <w:p w14:paraId="7A4615B3" w14:textId="77777777" w:rsidR="005165EB" w:rsidRPr="003714AE" w:rsidRDefault="005165EB" w:rsidP="005165EB">
      <w:pPr>
        <w:rPr>
          <w:sz w:val="12"/>
        </w:rPr>
      </w:pPr>
      <w:r w:rsidRPr="003714AE">
        <w:rPr>
          <w:sz w:val="12"/>
        </w:rPr>
        <w:t xml:space="preserve">She says, for example, that the problem with Foucault is that his entire approach is as exclusionary as, if not more so than, what he critiques in approaches such as historical materialism. </w:t>
      </w:r>
      <w:r w:rsidRPr="003714AE">
        <w:rPr>
          <w:rStyle w:val="StyleUnderline"/>
        </w:rPr>
        <w:t xml:space="preserve">Understanding </w:t>
      </w:r>
      <w:r w:rsidRPr="00C9259E">
        <w:rPr>
          <w:rStyle w:val="StyleUnderline"/>
          <w:highlight w:val="green"/>
        </w:rPr>
        <w:t>questions of subjectivity</w:t>
      </w:r>
      <w:r w:rsidRPr="003714AE">
        <w:rPr>
          <w:rStyle w:val="StyleUnderline"/>
        </w:rPr>
        <w:t xml:space="preserve"> concerning what Spivak calls the “non-European other” is beyond Foucault because</w:t>
      </w:r>
      <w:r w:rsidRPr="003714AE">
        <w:rPr>
          <w:sz w:val="12"/>
        </w:rPr>
        <w:t xml:space="preserve">, she says, </w:t>
      </w:r>
      <w:r w:rsidRPr="003714AE">
        <w:rPr>
          <w:rStyle w:val="StyleUnderline"/>
        </w:rPr>
        <w:t xml:space="preserve">he </w:t>
      </w:r>
      <w:r w:rsidRPr="003714AE">
        <w:rPr>
          <w:rStyle w:val="StyleUnderline"/>
          <w:highlight w:val="green"/>
        </w:rPr>
        <w:t>reduce</w:t>
      </w:r>
      <w:r w:rsidRPr="003714AE">
        <w:rPr>
          <w:sz w:val="12"/>
          <w:szCs w:val="12"/>
        </w:rPr>
        <w:t xml:space="preserve">s </w:t>
      </w:r>
      <w:r w:rsidRPr="003714AE">
        <w:rPr>
          <w:rStyle w:val="StyleUnderline"/>
        </w:rPr>
        <w:t xml:space="preserve">Marxist </w:t>
      </w:r>
      <w:r w:rsidRPr="003714AE">
        <w:rPr>
          <w:rStyle w:val="StyleUnderline"/>
          <w:highlight w:val="green"/>
        </w:rPr>
        <w:t>political economy to</w:t>
      </w:r>
      <w:r w:rsidRPr="003714AE">
        <w:rPr>
          <w:rStyle w:val="StyleUnderline"/>
        </w:rPr>
        <w:t xml:space="preserve"> a </w:t>
      </w:r>
      <w:r w:rsidRPr="003714AE">
        <w:rPr>
          <w:rStyle w:val="StyleUnderline"/>
          <w:highlight w:val="green"/>
        </w:rPr>
        <w:t>social text</w:t>
      </w:r>
      <w:r w:rsidRPr="003714AE">
        <w:rPr>
          <w:sz w:val="12"/>
        </w:rPr>
        <w:t xml:space="preserve">, </w:t>
      </w:r>
      <w:r w:rsidRPr="003714AE">
        <w:rPr>
          <w:rStyle w:val="StyleUnderline"/>
          <w:highlight w:val="green"/>
        </w:rPr>
        <w:t>when</w:t>
      </w:r>
      <w:r w:rsidRPr="003714AE">
        <w:rPr>
          <w:rStyle w:val="StyleUnderline"/>
        </w:rPr>
        <w:t xml:space="preserve"> in fact </w:t>
      </w:r>
      <w:r w:rsidRPr="003714AE">
        <w:rPr>
          <w:rStyle w:val="StyleUnderline"/>
          <w:highlight w:val="green"/>
        </w:rPr>
        <w:t>it’s</w:t>
      </w:r>
      <w:r w:rsidRPr="003714AE">
        <w:rPr>
          <w:rStyle w:val="StyleUnderline"/>
        </w:rPr>
        <w:t xml:space="preserve"> actually </w:t>
      </w:r>
      <w:r w:rsidRPr="003714AE">
        <w:rPr>
          <w:rStyle w:val="StyleUnderline"/>
          <w:highlight w:val="green"/>
        </w:rPr>
        <w:t>explaining</w:t>
      </w:r>
      <w:r w:rsidRPr="003714AE">
        <w:rPr>
          <w:rStyle w:val="StyleUnderline"/>
        </w:rPr>
        <w:t xml:space="preserve"> very </w:t>
      </w:r>
      <w:r w:rsidRPr="003714AE">
        <w:rPr>
          <w:rStyle w:val="StyleUnderline"/>
          <w:highlight w:val="green"/>
        </w:rPr>
        <w:t>real economic processes</w:t>
      </w:r>
      <w:r w:rsidRPr="003714AE">
        <w:rPr>
          <w:sz w:val="12"/>
        </w:rPr>
        <w:t xml:space="preserve">. And, in the process of this reduction, </w:t>
      </w:r>
      <w:r w:rsidRPr="003714AE">
        <w:rPr>
          <w:rStyle w:val="StyleUnderline"/>
        </w:rPr>
        <w:t xml:space="preserve">Spivak indicates that Foucault’s </w:t>
      </w:r>
      <w:r w:rsidRPr="00C9259E">
        <w:rPr>
          <w:rStyle w:val="StyleUnderline"/>
          <w:highlight w:val="green"/>
        </w:rPr>
        <w:t>genealogy</w:t>
      </w:r>
      <w:r w:rsidRPr="003714AE">
        <w:rPr>
          <w:sz w:val="12"/>
        </w:rPr>
        <w:t xml:space="preserve">, which claims to be about recognizing what is marginalized, </w:t>
      </w:r>
      <w:r w:rsidRPr="003714AE">
        <w:rPr>
          <w:rStyle w:val="StyleUnderline"/>
        </w:rPr>
        <w:t>doesn’t grant the marginalized a voice either</w:t>
      </w:r>
      <w:r w:rsidRPr="003714AE">
        <w:rPr>
          <w:sz w:val="12"/>
        </w:rPr>
        <w:t xml:space="preserve">. In fact, </w:t>
      </w:r>
      <w:r w:rsidRPr="003714AE">
        <w:rPr>
          <w:rStyle w:val="Emphasis"/>
        </w:rPr>
        <w:t xml:space="preserve">it </w:t>
      </w:r>
      <w:r w:rsidRPr="003714AE">
        <w:rPr>
          <w:rStyle w:val="Emphasis"/>
          <w:highlight w:val="green"/>
        </w:rPr>
        <w:t>takes away</w:t>
      </w:r>
      <w:r w:rsidRPr="003714AE">
        <w:rPr>
          <w:rStyle w:val="Emphasis"/>
        </w:rPr>
        <w:t xml:space="preserve"> their </w:t>
      </w:r>
      <w:r w:rsidRPr="003714AE">
        <w:rPr>
          <w:rStyle w:val="Emphasis"/>
          <w:highlight w:val="green"/>
        </w:rPr>
        <w:t>voice by</w:t>
      </w:r>
      <w:r w:rsidRPr="003714AE">
        <w:rPr>
          <w:rStyle w:val="Emphasis"/>
        </w:rPr>
        <w:t xml:space="preserve"> in fact </w:t>
      </w:r>
      <w:r w:rsidRPr="003714AE">
        <w:rPr>
          <w:rStyle w:val="Emphasis"/>
          <w:highlight w:val="green"/>
        </w:rPr>
        <w:t>mistaking</w:t>
      </w:r>
      <w:r w:rsidRPr="003714AE">
        <w:rPr>
          <w:rStyle w:val="Emphasis"/>
        </w:rPr>
        <w:t xml:space="preserve"> the “macrological” </w:t>
      </w:r>
      <w:r w:rsidRPr="003714AE">
        <w:rPr>
          <w:rStyle w:val="Emphasis"/>
          <w:highlight w:val="green"/>
        </w:rPr>
        <w:t>approach that concretely explains why they are marginalized for</w:t>
      </w:r>
      <w:r w:rsidRPr="003714AE">
        <w:rPr>
          <w:rStyle w:val="Emphasis"/>
        </w:rPr>
        <w:t xml:space="preserve"> a </w:t>
      </w:r>
      <w:r w:rsidRPr="003714AE">
        <w:rPr>
          <w:rStyle w:val="Emphasis"/>
          <w:highlight w:val="green"/>
        </w:rPr>
        <w:t>totalizing narrative</w:t>
      </w:r>
      <w:r w:rsidRPr="003714AE">
        <w:rPr>
          <w:rStyle w:val="Emphasis"/>
        </w:rPr>
        <w:t xml:space="preserve"> of exclusion</w:t>
      </w:r>
      <w:r w:rsidRPr="003714AE">
        <w:rPr>
          <w:sz w:val="12"/>
        </w:rPr>
        <w:t>.</w:t>
      </w:r>
    </w:p>
    <w:p w14:paraId="6DBB7547" w14:textId="77777777" w:rsidR="005165EB" w:rsidRPr="00E54BBB" w:rsidRDefault="005165EB" w:rsidP="005165EB">
      <w:pPr>
        <w:rPr>
          <w:sz w:val="12"/>
        </w:rPr>
      </w:pPr>
      <w:r w:rsidRPr="003714AE">
        <w:rPr>
          <w:sz w:val="12"/>
        </w:rPr>
        <w:t xml:space="preserve">There is a reason why there is an English translation industry around Foucault, in contrast to other Marxist social theorists who were writing at the same time in France (e.g. the Marxist authors grouped around Althusser, many of whom only started to get published in English decades after they broke from Marxism). </w:t>
      </w:r>
      <w:r w:rsidRPr="004C6558">
        <w:rPr>
          <w:rStyle w:val="StyleUnderline"/>
        </w:rPr>
        <w:t xml:space="preserve">Foucault’s </w:t>
      </w:r>
      <w:r w:rsidRPr="004C6558">
        <w:rPr>
          <w:rStyle w:val="StyleUnderline"/>
          <w:highlight w:val="green"/>
        </w:rPr>
        <w:t>publishing</w:t>
      </w:r>
      <w:r w:rsidRPr="004C6558">
        <w:rPr>
          <w:rStyle w:val="StyleUnderline"/>
        </w:rPr>
        <w:t xml:space="preserve"> industry</w:t>
      </w:r>
      <w:r w:rsidRPr="003714AE">
        <w:rPr>
          <w:sz w:val="12"/>
        </w:rPr>
        <w:t>—</w:t>
      </w:r>
      <w:r w:rsidRPr="004C6558">
        <w:rPr>
          <w:rStyle w:val="StyleUnderline"/>
        </w:rPr>
        <w:t xml:space="preserve">and the same with Derrida and other so-called </w:t>
      </w:r>
      <w:r w:rsidRPr="004C6558">
        <w:rPr>
          <w:rStyle w:val="StyleUnderline"/>
          <w:highlight w:val="green"/>
        </w:rPr>
        <w:t>“postmodern philosophers”</w:t>
      </w:r>
      <w:r w:rsidRPr="003714AE">
        <w:rPr>
          <w:sz w:val="12"/>
        </w:rPr>
        <w:t>—</w:t>
      </w:r>
      <w:r w:rsidRPr="004C6558">
        <w:rPr>
          <w:rStyle w:val="Emphasis"/>
          <w:highlight w:val="green"/>
        </w:rPr>
        <w:t>is massive</w:t>
      </w:r>
      <w:r w:rsidRPr="003714AE">
        <w:rPr>
          <w:sz w:val="12"/>
        </w:rPr>
        <w:t xml:space="preserve">. </w:t>
      </w:r>
      <w:r w:rsidRPr="004C6558">
        <w:rPr>
          <w:rStyle w:val="StyleUnderline"/>
        </w:rPr>
        <w:t>And now we know why</w:t>
      </w:r>
      <w:r w:rsidRPr="003714AE">
        <w:rPr>
          <w:sz w:val="12"/>
        </w:rPr>
        <w:t xml:space="preserve">: </w:t>
      </w:r>
      <w:r w:rsidRPr="004C6558">
        <w:rPr>
          <w:rStyle w:val="StyleUnderline"/>
        </w:rPr>
        <w:t>Gabriel Rockhill</w:t>
      </w:r>
      <w:r w:rsidRPr="003714AE">
        <w:rPr>
          <w:sz w:val="12"/>
        </w:rPr>
        <w:t xml:space="preserve"> (an associate professor of philosophy at Villanova and the author of </w:t>
      </w:r>
      <w:r w:rsidRPr="003714AE">
        <w:rPr>
          <w:i/>
          <w:iCs/>
          <w:sz w:val="12"/>
        </w:rPr>
        <w:t>Counter-History of the Present</w:t>
      </w:r>
      <w:r w:rsidRPr="003714AE">
        <w:rPr>
          <w:sz w:val="12"/>
        </w:rPr>
        <w:t xml:space="preserve">) </w:t>
      </w:r>
      <w:r w:rsidRPr="004C6558">
        <w:rPr>
          <w:rStyle w:val="StyleUnderline"/>
        </w:rPr>
        <w:t>has done this whole study on it</w:t>
      </w:r>
      <w:r w:rsidRPr="003714AE">
        <w:rPr>
          <w:sz w:val="12"/>
        </w:rPr>
        <w:t xml:space="preserve">, </w:t>
      </w:r>
      <w:r w:rsidRPr="004C6558">
        <w:rPr>
          <w:rStyle w:val="StyleUnderline"/>
        </w:rPr>
        <w:t>based on declassified U.S. intelligence documents</w:t>
      </w:r>
      <w:r w:rsidRPr="003714AE">
        <w:rPr>
          <w:sz w:val="12"/>
        </w:rPr>
        <w:t xml:space="preserve">. </w:t>
      </w:r>
      <w:r w:rsidRPr="004C6558">
        <w:rPr>
          <w:rStyle w:val="StyleUnderline"/>
          <w:highlight w:val="green"/>
        </w:rPr>
        <w:t>The CIA</w:t>
      </w:r>
      <w:r w:rsidRPr="004C6558">
        <w:rPr>
          <w:rStyle w:val="StyleUnderline"/>
        </w:rPr>
        <w:t xml:space="preserve"> was involved in </w:t>
      </w:r>
      <w:r w:rsidRPr="004C6558">
        <w:rPr>
          <w:rStyle w:val="StyleUnderline"/>
          <w:highlight w:val="green"/>
        </w:rPr>
        <w:t>push</w:t>
      </w:r>
      <w:r w:rsidRPr="00CD7AEE">
        <w:rPr>
          <w:sz w:val="12"/>
          <w:szCs w:val="12"/>
        </w:rPr>
        <w:t xml:space="preserve">ing </w:t>
      </w:r>
      <w:r w:rsidRPr="004C6558">
        <w:rPr>
          <w:rStyle w:val="StyleUnderline"/>
        </w:rPr>
        <w:t xml:space="preserve">the </w:t>
      </w:r>
      <w:r w:rsidRPr="004C6558">
        <w:rPr>
          <w:rStyle w:val="StyleUnderline"/>
          <w:highlight w:val="green"/>
        </w:rPr>
        <w:t>over-translation</w:t>
      </w:r>
      <w:r w:rsidRPr="004C6558">
        <w:rPr>
          <w:rStyle w:val="StyleUnderline"/>
        </w:rPr>
        <w:t xml:space="preserve"> of Foucault </w:t>
      </w:r>
      <w:r w:rsidRPr="004C6558">
        <w:rPr>
          <w:rStyle w:val="StyleUnderline"/>
          <w:highlight w:val="green"/>
        </w:rPr>
        <w:t>because</w:t>
      </w:r>
      <w:r w:rsidRPr="004C6558">
        <w:rPr>
          <w:rStyle w:val="StyleUnderline"/>
        </w:rPr>
        <w:t xml:space="preserve"> they felt </w:t>
      </w:r>
      <w:r w:rsidRPr="004C6558">
        <w:rPr>
          <w:rStyle w:val="StyleUnderline"/>
          <w:highlight w:val="green"/>
        </w:rPr>
        <w:t>it was critical enough to be enjoyed</w:t>
      </w:r>
      <w:r w:rsidRPr="004C6558">
        <w:rPr>
          <w:rStyle w:val="StyleUnderline"/>
        </w:rPr>
        <w:t xml:space="preserve"> in academia </w:t>
      </w:r>
      <w:r w:rsidRPr="004C6558">
        <w:rPr>
          <w:rStyle w:val="StyleUnderline"/>
          <w:highlight w:val="green"/>
        </w:rPr>
        <w:t>but</w:t>
      </w:r>
      <w:r w:rsidRPr="004C6558">
        <w:rPr>
          <w:rStyle w:val="StyleUnderline"/>
        </w:rPr>
        <w:t xml:space="preserve"> was the kind of theory that </w:t>
      </w:r>
      <w:r w:rsidRPr="00E54BBB">
        <w:rPr>
          <w:rStyle w:val="StyleUnderline"/>
          <w:highlight w:val="green"/>
        </w:rPr>
        <w:t>would</w:t>
      </w:r>
      <w:r w:rsidRPr="004C6558">
        <w:rPr>
          <w:rStyle w:val="StyleUnderline"/>
        </w:rPr>
        <w:t xml:space="preserve"> also </w:t>
      </w:r>
      <w:r w:rsidRPr="00E54BBB">
        <w:rPr>
          <w:rStyle w:val="StyleUnderline"/>
          <w:highlight w:val="green"/>
        </w:rPr>
        <w:t>undermine</w:t>
      </w:r>
      <w:r w:rsidRPr="004C6558">
        <w:rPr>
          <w:rStyle w:val="StyleUnderline"/>
        </w:rPr>
        <w:t xml:space="preserve"> the popularity of </w:t>
      </w:r>
      <w:r w:rsidRPr="00E54BBB">
        <w:rPr>
          <w:rStyle w:val="StyleUnderline"/>
          <w:highlight w:val="green"/>
        </w:rPr>
        <w:t>Marxist theory</w:t>
      </w:r>
      <w:r w:rsidRPr="003714AE">
        <w:rPr>
          <w:sz w:val="12"/>
        </w:rPr>
        <w:t xml:space="preserve">. </w:t>
      </w:r>
      <w:r w:rsidRPr="00E54BBB">
        <w:rPr>
          <w:rStyle w:val="StyleUnderline"/>
        </w:rPr>
        <w:t>Of course this doesn’t mean Foucault is a CIA stooge</w:t>
      </w:r>
      <w:r w:rsidRPr="003714AE">
        <w:rPr>
          <w:sz w:val="12"/>
        </w:rPr>
        <w:t xml:space="preserve">—he would have despised these people and would have been horrified about what they were doing with his work— </w:t>
      </w:r>
      <w:r w:rsidRPr="00E54BBB">
        <w:rPr>
          <w:rStyle w:val="StyleUnderline"/>
        </w:rPr>
        <w:t xml:space="preserve">but it does indicate that </w:t>
      </w:r>
      <w:r w:rsidRPr="00E54BBB">
        <w:rPr>
          <w:rStyle w:val="StyleUnderline"/>
          <w:highlight w:val="green"/>
        </w:rPr>
        <w:t>counterinsurgency</w:t>
      </w:r>
      <w:r w:rsidRPr="003714AE">
        <w:rPr>
          <w:rStyle w:val="StyleUnderline"/>
          <w:highlight w:val="green"/>
        </w:rPr>
        <w:t xml:space="preserve"> forces understand</w:t>
      </w:r>
      <w:r w:rsidRPr="003714AE">
        <w:rPr>
          <w:rStyle w:val="StyleUnderline"/>
        </w:rPr>
        <w:t xml:space="preserve"> that </w:t>
      </w:r>
      <w:r w:rsidRPr="0027222A">
        <w:rPr>
          <w:rStyle w:val="StyleUnderline"/>
        </w:rPr>
        <w:t xml:space="preserve">there’s </w:t>
      </w:r>
      <w:r w:rsidRPr="003714AE">
        <w:rPr>
          <w:rStyle w:val="StyleUnderline"/>
          <w:highlight w:val="green"/>
        </w:rPr>
        <w:t>something</w:t>
      </w:r>
      <w:r w:rsidRPr="0027222A">
        <w:rPr>
          <w:rStyle w:val="StyleUnderline"/>
        </w:rPr>
        <w:t xml:space="preserve"> </w:t>
      </w:r>
      <w:r w:rsidRPr="0027222A">
        <w:rPr>
          <w:rStyle w:val="Emphasis"/>
        </w:rPr>
        <w:t xml:space="preserve">more </w:t>
      </w:r>
      <w:r w:rsidRPr="0027222A">
        <w:rPr>
          <w:rStyle w:val="Emphasis"/>
          <w:highlight w:val="green"/>
        </w:rPr>
        <w:t>dangerous</w:t>
      </w:r>
      <w:r w:rsidRPr="0027222A">
        <w:rPr>
          <w:rStyle w:val="StyleUnderline"/>
          <w:highlight w:val="green"/>
        </w:rPr>
        <w:t xml:space="preserve"> about</w:t>
      </w:r>
      <w:r w:rsidRPr="00E54BBB">
        <w:rPr>
          <w:rStyle w:val="StyleUnderline"/>
        </w:rPr>
        <w:t xml:space="preserve"> the </w:t>
      </w:r>
      <w:r w:rsidRPr="0027222A">
        <w:rPr>
          <w:rStyle w:val="StyleUnderline"/>
          <w:highlight w:val="green"/>
        </w:rPr>
        <w:t>Marxist approach</w:t>
      </w:r>
      <w:r w:rsidRPr="00E54BBB">
        <w:rPr>
          <w:rStyle w:val="StyleUnderline"/>
        </w:rPr>
        <w:t xml:space="preserve"> to making revolution than other theoretical traditions</w:t>
      </w:r>
      <w:r w:rsidRPr="00E54BBB">
        <w:rPr>
          <w:sz w:val="12"/>
        </w:rPr>
        <w:t>.</w:t>
      </w:r>
    </w:p>
    <w:p w14:paraId="4B8F0B5F" w14:textId="77777777" w:rsidR="005165EB" w:rsidRPr="003714AE" w:rsidRDefault="005165EB" w:rsidP="005165EB">
      <w:pPr>
        <w:rPr>
          <w:sz w:val="12"/>
        </w:rPr>
      </w:pPr>
      <w:r w:rsidRPr="00E54BBB">
        <w:rPr>
          <w:sz w:val="12"/>
        </w:rPr>
        <w:t xml:space="preserve">[Marc] When I read your last book, </w:t>
      </w:r>
      <w:r w:rsidRPr="00E54BBB">
        <w:rPr>
          <w:i/>
          <w:iCs/>
          <w:sz w:val="12"/>
        </w:rPr>
        <w:t>Continuity and Rupture</w:t>
      </w:r>
      <w:r w:rsidRPr="00E54BBB">
        <w:rPr>
          <w:sz w:val="12"/>
        </w:rPr>
        <w:t>, I was struck by how the new m</w:t>
      </w:r>
      <w:r w:rsidRPr="003714AE">
        <w:rPr>
          <w:sz w:val="12"/>
        </w:rPr>
        <w:t xml:space="preserve">odel of a Maoist revolutionary party that you described was built to be fluid in a way that seems very modern. I think this appeals to a righteous expectation of people in general, which is for their technology of social organization to develop in relation to other technological developments. </w:t>
      </w:r>
      <w:r w:rsidRPr="003714AE">
        <w:rPr>
          <w:rStyle w:val="StyleUnderline"/>
        </w:rPr>
        <w:t xml:space="preserve">The challenge for </w:t>
      </w:r>
      <w:r w:rsidRPr="003714AE">
        <w:rPr>
          <w:rStyle w:val="StyleUnderline"/>
          <w:highlight w:val="green"/>
        </w:rPr>
        <w:t>a revolutionary party has</w:t>
      </w:r>
      <w:r w:rsidRPr="003714AE">
        <w:rPr>
          <w:rStyle w:val="StyleUnderline"/>
        </w:rPr>
        <w:t xml:space="preserve"> been </w:t>
      </w:r>
      <w:r w:rsidRPr="003714AE">
        <w:rPr>
          <w:rStyle w:val="StyleUnderline"/>
          <w:highlight w:val="green"/>
        </w:rPr>
        <w:t>to maintain a coherent</w:t>
      </w:r>
      <w:r w:rsidRPr="003714AE">
        <w:rPr>
          <w:rStyle w:val="StyleUnderline"/>
        </w:rPr>
        <w:t xml:space="preserve"> vanguard </w:t>
      </w:r>
      <w:r w:rsidRPr="003714AE">
        <w:rPr>
          <w:rStyle w:val="StyleUnderline"/>
          <w:highlight w:val="green"/>
        </w:rPr>
        <w:t>identity</w:t>
      </w:r>
      <w:r w:rsidRPr="003714AE">
        <w:rPr>
          <w:sz w:val="12"/>
        </w:rPr>
        <w:t xml:space="preserve">, </w:t>
      </w:r>
      <w:r w:rsidRPr="003714AE">
        <w:rPr>
          <w:rStyle w:val="StyleUnderline"/>
          <w:highlight w:val="green"/>
        </w:rPr>
        <w:t>and</w:t>
      </w:r>
      <w:r w:rsidRPr="003714AE">
        <w:rPr>
          <w:rStyle w:val="StyleUnderline"/>
        </w:rPr>
        <w:t xml:space="preserve"> at the same time </w:t>
      </w:r>
      <w:r w:rsidRPr="003714AE">
        <w:rPr>
          <w:rStyle w:val="StyleUnderline"/>
          <w:highlight w:val="green"/>
        </w:rPr>
        <w:t>safeguard</w:t>
      </w:r>
      <w:r w:rsidRPr="003714AE">
        <w:rPr>
          <w:rStyle w:val="StyleUnderline"/>
        </w:rPr>
        <w:t xml:space="preserve"> itself </w:t>
      </w:r>
      <w:r w:rsidRPr="003714AE">
        <w:rPr>
          <w:rStyle w:val="StyleUnderline"/>
          <w:highlight w:val="green"/>
        </w:rPr>
        <w:t>against</w:t>
      </w:r>
      <w:r w:rsidRPr="003714AE">
        <w:rPr>
          <w:rStyle w:val="StyleUnderline"/>
        </w:rPr>
        <w:t xml:space="preserve"> the kind of </w:t>
      </w:r>
      <w:r w:rsidRPr="003714AE">
        <w:rPr>
          <w:rStyle w:val="StyleUnderline"/>
          <w:highlight w:val="green"/>
        </w:rPr>
        <w:t>internal corruption</w:t>
      </w:r>
      <w:r w:rsidRPr="003714AE">
        <w:rPr>
          <w:rStyle w:val="StyleUnderline"/>
        </w:rPr>
        <w:t xml:space="preserve"> that you write about as endemic to Leninism</w:t>
      </w:r>
      <w:r w:rsidRPr="003714AE">
        <w:rPr>
          <w:sz w:val="12"/>
        </w:rPr>
        <w:t>.</w:t>
      </w:r>
    </w:p>
    <w:p w14:paraId="49B4089D" w14:textId="77777777" w:rsidR="005165EB" w:rsidRPr="003714AE" w:rsidRDefault="005165EB" w:rsidP="005165EB">
      <w:pPr>
        <w:rPr>
          <w:sz w:val="12"/>
        </w:rPr>
      </w:pPr>
      <w:r w:rsidRPr="007A3353">
        <w:rPr>
          <w:sz w:val="12"/>
        </w:rPr>
        <w:lastRenderedPageBreak/>
        <w:t xml:space="preserve">[JMP] </w:t>
      </w:r>
      <w:r w:rsidRPr="003714AE">
        <w:rPr>
          <w:sz w:val="12"/>
        </w:rPr>
        <w:t xml:space="preserve">There’s this old style of seeing the vanguard party as the general staff of the proletariat, as being top-down and commanding. </w:t>
      </w:r>
      <w:r w:rsidRPr="003714AE">
        <w:rPr>
          <w:rStyle w:val="StyleUnderline"/>
        </w:rPr>
        <w:t xml:space="preserve">And I think </w:t>
      </w:r>
      <w:r w:rsidRPr="003714AE">
        <w:rPr>
          <w:rStyle w:val="StyleUnderline"/>
          <w:highlight w:val="green"/>
        </w:rPr>
        <w:t>the Maoist</w:t>
      </w:r>
      <w:r w:rsidRPr="003714AE">
        <w:rPr>
          <w:rStyle w:val="StyleUnderline"/>
        </w:rPr>
        <w:t xml:space="preserve"> conception of the vanguard </w:t>
      </w:r>
      <w:r w:rsidRPr="003714AE">
        <w:rPr>
          <w:rStyle w:val="StyleUnderline"/>
          <w:highlight w:val="green"/>
        </w:rPr>
        <w:t>party</w:t>
      </w:r>
      <w:r w:rsidRPr="003714AE">
        <w:rPr>
          <w:rStyle w:val="StyleUnderline"/>
        </w:rPr>
        <w:t xml:space="preserve"> that emerges first in the Chinese Revolution </w:t>
      </w:r>
      <w:r w:rsidRPr="003714AE">
        <w:rPr>
          <w:rStyle w:val="StyleUnderline"/>
          <w:highlight w:val="green"/>
        </w:rPr>
        <w:t>is</w:t>
      </w:r>
      <w:r w:rsidRPr="003714AE">
        <w:rPr>
          <w:rStyle w:val="StyleUnderline"/>
        </w:rPr>
        <w:t xml:space="preserve"> </w:t>
      </w:r>
      <w:r w:rsidRPr="00C46639">
        <w:rPr>
          <w:rStyle w:val="StyleUnderline"/>
        </w:rPr>
        <w:t>one that is connected to the mass line</w:t>
      </w:r>
      <w:r w:rsidRPr="00C46639">
        <w:rPr>
          <w:sz w:val="12"/>
        </w:rPr>
        <w:t xml:space="preserve">, </w:t>
      </w:r>
      <w:r w:rsidRPr="00C46639">
        <w:rPr>
          <w:rStyle w:val="StyleUnderline"/>
        </w:rPr>
        <w:t xml:space="preserve">the circuit </w:t>
      </w:r>
      <w:r w:rsidRPr="003714AE">
        <w:rPr>
          <w:rStyle w:val="StyleUnderline"/>
          <w:highlight w:val="green"/>
        </w:rPr>
        <w:t>from</w:t>
      </w:r>
      <w:r w:rsidRPr="003714AE">
        <w:rPr>
          <w:rStyle w:val="StyleUnderline"/>
        </w:rPr>
        <w:t xml:space="preserve"> the masses </w:t>
      </w:r>
      <w:r w:rsidRPr="003714AE">
        <w:rPr>
          <w:rStyle w:val="StyleUnderline"/>
          <w:highlight w:val="green"/>
        </w:rPr>
        <w:t>and to the masses</w:t>
      </w:r>
      <w:r w:rsidRPr="003714AE">
        <w:rPr>
          <w:sz w:val="12"/>
        </w:rPr>
        <w:t xml:space="preserve">. </w:t>
      </w:r>
      <w:r w:rsidRPr="003714AE">
        <w:rPr>
          <w:rStyle w:val="Emphasis"/>
          <w:highlight w:val="green"/>
        </w:rPr>
        <w:t>This is still</w:t>
      </w:r>
      <w:r w:rsidRPr="003714AE">
        <w:rPr>
          <w:rStyle w:val="Emphasis"/>
        </w:rPr>
        <w:t xml:space="preserve"> the notion of </w:t>
      </w:r>
      <w:r w:rsidRPr="003714AE">
        <w:rPr>
          <w:rStyle w:val="Emphasis"/>
          <w:highlight w:val="green"/>
        </w:rPr>
        <w:t>the vanguard; you</w:t>
      </w:r>
      <w:r w:rsidRPr="003714AE">
        <w:rPr>
          <w:rStyle w:val="Emphasis"/>
        </w:rPr>
        <w:t xml:space="preserve"> still </w:t>
      </w:r>
      <w:r w:rsidRPr="003714AE">
        <w:rPr>
          <w:rStyle w:val="Emphasis"/>
          <w:highlight w:val="green"/>
        </w:rPr>
        <w:t>want to organize</w:t>
      </w:r>
      <w:r w:rsidRPr="003714AE">
        <w:rPr>
          <w:rStyle w:val="Emphasis"/>
        </w:rPr>
        <w:t xml:space="preserve"> the most </w:t>
      </w:r>
      <w:r w:rsidRPr="003714AE">
        <w:rPr>
          <w:rStyle w:val="Emphasis"/>
          <w:highlight w:val="green"/>
        </w:rPr>
        <w:t>advanced elements</w:t>
      </w:r>
      <w:r w:rsidRPr="003714AE">
        <w:rPr>
          <w:rStyle w:val="Emphasis"/>
        </w:rPr>
        <w:t xml:space="preserve"> first through the practice of the mass line</w:t>
      </w:r>
      <w:r w:rsidRPr="003714AE">
        <w:rPr>
          <w:sz w:val="12"/>
        </w:rPr>
        <w:t xml:space="preserve">. </w:t>
      </w:r>
      <w:r w:rsidRPr="003714AE">
        <w:rPr>
          <w:rStyle w:val="StyleUnderline"/>
        </w:rPr>
        <w:t xml:space="preserve">In order to do this there’s the idea of </w:t>
      </w:r>
      <w:r w:rsidRPr="003714AE">
        <w:rPr>
          <w:rStyle w:val="StyleUnderline"/>
          <w:highlight w:val="green"/>
        </w:rPr>
        <w:t>developing organizations around the party</w:t>
      </w:r>
      <w:r w:rsidRPr="003714AE">
        <w:rPr>
          <w:sz w:val="12"/>
        </w:rPr>
        <w:t>—some closer, some at a greater distance—</w:t>
      </w:r>
      <w:r w:rsidRPr="003714AE">
        <w:rPr>
          <w:rStyle w:val="StyleUnderline"/>
        </w:rPr>
        <w:t>which is the notion of the mass organization</w:t>
      </w:r>
      <w:r w:rsidRPr="003714AE">
        <w:rPr>
          <w:sz w:val="12"/>
        </w:rPr>
        <w:t xml:space="preserve">. </w:t>
      </w:r>
      <w:r w:rsidRPr="003714AE">
        <w:rPr>
          <w:rStyle w:val="StyleUnderline"/>
        </w:rPr>
        <w:t xml:space="preserve">Basically create and </w:t>
      </w:r>
      <w:r w:rsidRPr="003714AE">
        <w:rPr>
          <w:rStyle w:val="StyleUnderline"/>
          <w:highlight w:val="green"/>
        </w:rPr>
        <w:t>engage with</w:t>
      </w:r>
      <w:r w:rsidRPr="003714AE">
        <w:rPr>
          <w:rStyle w:val="StyleUnderline"/>
        </w:rPr>
        <w:t xml:space="preserve"> all these small </w:t>
      </w:r>
      <w:r w:rsidRPr="003714AE">
        <w:rPr>
          <w:rStyle w:val="StyleUnderline"/>
          <w:highlight w:val="green"/>
        </w:rPr>
        <w:t>movements that meet people’s needs</w:t>
      </w:r>
      <w:r w:rsidRPr="003714AE">
        <w:rPr>
          <w:rStyle w:val="StyleUnderline"/>
        </w:rPr>
        <w:t xml:space="preserve"> and try </w:t>
      </w:r>
      <w:r w:rsidRPr="003714AE">
        <w:rPr>
          <w:rStyle w:val="StyleUnderline"/>
          <w:highlight w:val="green"/>
        </w:rPr>
        <w:t>to bring people into a</w:t>
      </w:r>
      <w:r w:rsidRPr="003714AE">
        <w:rPr>
          <w:rStyle w:val="StyleUnderline"/>
        </w:rPr>
        <w:t xml:space="preserve"> much more heterogeneous </w:t>
      </w:r>
      <w:r w:rsidRPr="003714AE">
        <w:rPr>
          <w:rStyle w:val="StyleUnderline"/>
          <w:highlight w:val="green"/>
        </w:rPr>
        <w:t>party-as-process</w:t>
      </w:r>
      <w:r w:rsidRPr="003714AE">
        <w:rPr>
          <w:sz w:val="12"/>
        </w:rPr>
        <w:t xml:space="preserve">, </w:t>
      </w:r>
      <w:r w:rsidRPr="003714AE">
        <w:rPr>
          <w:rStyle w:val="StyleUnderline"/>
        </w:rPr>
        <w:t>which uses mass organizations to renew itse</w:t>
      </w:r>
      <w:r w:rsidRPr="00C46639">
        <w:rPr>
          <w:rStyle w:val="StyleUnderline"/>
        </w:rPr>
        <w:t>lf</w:t>
      </w:r>
      <w:r w:rsidRPr="003714AE">
        <w:rPr>
          <w:sz w:val="12"/>
        </w:rPr>
        <w:t>.</w:t>
      </w:r>
    </w:p>
    <w:p w14:paraId="1ABB455B" w14:textId="77777777" w:rsidR="005165EB" w:rsidRPr="003714AE" w:rsidRDefault="005165EB" w:rsidP="005165EB">
      <w:pPr>
        <w:rPr>
          <w:sz w:val="12"/>
        </w:rPr>
      </w:pPr>
      <w:r w:rsidRPr="003714AE">
        <w:rPr>
          <w:sz w:val="12"/>
        </w:rPr>
        <w:t xml:space="preserve">Of course, </w:t>
      </w:r>
      <w:r w:rsidRPr="003714AE">
        <w:rPr>
          <w:rStyle w:val="StyleUnderline"/>
        </w:rPr>
        <w:t xml:space="preserve">I’m of the opinion that </w:t>
      </w:r>
      <w:r w:rsidRPr="003714AE">
        <w:rPr>
          <w:rStyle w:val="StyleUnderline"/>
          <w:highlight w:val="green"/>
        </w:rPr>
        <w:t>you still need</w:t>
      </w:r>
      <w:r w:rsidRPr="003714AE">
        <w:rPr>
          <w:rStyle w:val="StyleUnderline"/>
        </w:rPr>
        <w:t xml:space="preserve"> to have </w:t>
      </w:r>
      <w:r w:rsidRPr="003714AE">
        <w:rPr>
          <w:rStyle w:val="StyleUnderline"/>
          <w:highlight w:val="green"/>
        </w:rPr>
        <w:t>a party apparatus</w:t>
      </w:r>
      <w:r w:rsidRPr="003714AE">
        <w:rPr>
          <w:rStyle w:val="StyleUnderline"/>
        </w:rPr>
        <w:t xml:space="preserve"> that is both </w:t>
      </w:r>
      <w:r w:rsidRPr="003714AE">
        <w:rPr>
          <w:rStyle w:val="StyleUnderline"/>
          <w:highlight w:val="green"/>
        </w:rPr>
        <w:t>separate and involved</w:t>
      </w:r>
      <w:r w:rsidRPr="003714AE">
        <w:rPr>
          <w:rStyle w:val="StyleUnderline"/>
        </w:rPr>
        <w:t xml:space="preserve"> with the movements it creates or absorbs</w:t>
      </w:r>
      <w:r w:rsidRPr="003714AE">
        <w:rPr>
          <w:sz w:val="12"/>
        </w:rPr>
        <w:t xml:space="preserve">, </w:t>
      </w:r>
      <w:r w:rsidRPr="003714AE">
        <w:rPr>
          <w:rStyle w:val="StyleUnderline"/>
        </w:rPr>
        <w:t xml:space="preserve">and this apparatus has </w:t>
      </w:r>
      <w:r w:rsidRPr="003714AE">
        <w:rPr>
          <w:rStyle w:val="StyleUnderline"/>
          <w:highlight w:val="green"/>
        </w:rPr>
        <w:t>characteristics scientifically learned</w:t>
      </w:r>
      <w:r w:rsidRPr="003714AE">
        <w:rPr>
          <w:rStyle w:val="StyleUnderline"/>
        </w:rPr>
        <w:t xml:space="preserve"> from history</w:t>
      </w:r>
      <w:r w:rsidRPr="003714AE">
        <w:rPr>
          <w:sz w:val="12"/>
        </w:rPr>
        <w:t xml:space="preserve">: </w:t>
      </w:r>
      <w:r w:rsidRPr="003714AE">
        <w:rPr>
          <w:rStyle w:val="Emphasis"/>
          <w:highlight w:val="green"/>
        </w:rPr>
        <w:t>democratic centralism</w:t>
      </w:r>
      <w:r w:rsidRPr="003714AE">
        <w:rPr>
          <w:rStyle w:val="Emphasis"/>
        </w:rPr>
        <w:t xml:space="preserve">, and the concept of </w:t>
      </w:r>
      <w:r w:rsidRPr="003714AE">
        <w:rPr>
          <w:rStyle w:val="Emphasis"/>
          <w:highlight w:val="green"/>
        </w:rPr>
        <w:t>the vanguard, a clandestine aspect</w:t>
      </w:r>
      <w:r w:rsidRPr="003714AE">
        <w:rPr>
          <w:sz w:val="12"/>
        </w:rPr>
        <w:t xml:space="preserve"> (if it’s trying to survive for very long and not get infiltrated to the extent that all its members are feds). But this party also needs to have multiple points of contact where it renews itself, or its dynamics can change because it’s held to account, where its members are also in these mass organizations or small movements that it calls into being. So that it can become a movement of movements, as I say. So that it can expand its sphere of influence in that kind of counter-hegemonic way.</w:t>
      </w:r>
    </w:p>
    <w:p w14:paraId="1D607121" w14:textId="77777777" w:rsidR="005165EB" w:rsidRPr="003714AE" w:rsidRDefault="005165EB" w:rsidP="005165EB">
      <w:pPr>
        <w:rPr>
          <w:sz w:val="8"/>
          <w:szCs w:val="8"/>
        </w:rPr>
      </w:pPr>
      <w:r w:rsidRPr="007A3353">
        <w:rPr>
          <w:sz w:val="8"/>
          <w:szCs w:val="8"/>
        </w:rPr>
        <w:t xml:space="preserve">[Marc] </w:t>
      </w:r>
      <w:r w:rsidRPr="003714AE">
        <w:rPr>
          <w:sz w:val="8"/>
          <w:szCs w:val="8"/>
        </w:rPr>
        <w:t>A party that is constantly renewing itself through points of contact with the masses is more modern and appealing than a rigid Stalinist centralized institution; it even mirrors the development of state liberalism into the more agile neoliberal model, capable of meeting increasingly complex logistical demands. How does the “party of a new type” that you describe respond to the learned logistical and organizational experiences of making the two world-historical revolutions, in Russia and China?</w:t>
      </w:r>
    </w:p>
    <w:p w14:paraId="17E0B3E4" w14:textId="77777777" w:rsidR="005165EB" w:rsidRPr="003714AE" w:rsidRDefault="005165EB" w:rsidP="005165EB">
      <w:pPr>
        <w:rPr>
          <w:sz w:val="8"/>
          <w:szCs w:val="8"/>
        </w:rPr>
      </w:pPr>
      <w:r w:rsidRPr="007A3353">
        <w:rPr>
          <w:sz w:val="8"/>
          <w:szCs w:val="8"/>
        </w:rPr>
        <w:t xml:space="preserve">[JMP] </w:t>
      </w:r>
      <w:r w:rsidRPr="003714AE">
        <w:rPr>
          <w:sz w:val="8"/>
          <w:szCs w:val="8"/>
        </w:rPr>
        <w:t xml:space="preserve">When I conceptualize the party in the general way that I did in </w:t>
      </w:r>
      <w:r w:rsidRPr="003714AE">
        <w:rPr>
          <w:i/>
          <w:iCs/>
          <w:sz w:val="8"/>
          <w:szCs w:val="8"/>
        </w:rPr>
        <w:t>Continuity and Rupture</w:t>
      </w:r>
      <w:r w:rsidRPr="003714AE">
        <w:rPr>
          <w:sz w:val="8"/>
          <w:szCs w:val="8"/>
        </w:rPr>
        <w:t>, and other works, it is based on putting together a bunch of texts that come out through a certain region of Marxist theory, conceptions from the Communist Party of the Philippines or the Communist Party of Peru, for example.</w:t>
      </w:r>
    </w:p>
    <w:p w14:paraId="2261EE72" w14:textId="77777777" w:rsidR="005165EB" w:rsidRPr="00896063" w:rsidRDefault="005165EB" w:rsidP="005165EB">
      <w:pPr>
        <w:rPr>
          <w:sz w:val="8"/>
          <w:szCs w:val="8"/>
        </w:rPr>
      </w:pPr>
      <w:r w:rsidRPr="003714AE">
        <w:rPr>
          <w:sz w:val="8"/>
          <w:szCs w:val="8"/>
        </w:rPr>
        <w:t xml:space="preserve">The problems that led the bureaucratic apparatus that was established in the Soviet Union to defeat weren’t primarily on the level of productive relations and institutional development because, despite the kind of siege-socialist paranoia it endured, it still was productively impressive. There are good studies in this area, and I always instruct everyone to read what I think is the best of these: Charles Bettelheim’s </w:t>
      </w:r>
      <w:r w:rsidRPr="003714AE">
        <w:rPr>
          <w:i/>
          <w:iCs/>
          <w:sz w:val="8"/>
          <w:szCs w:val="8"/>
        </w:rPr>
        <w:t xml:space="preserve">Class Struggles in the USSR. </w:t>
      </w:r>
      <w:r w:rsidRPr="00896063">
        <w:rPr>
          <w:sz w:val="8"/>
          <w:szCs w:val="8"/>
        </w:rPr>
        <w:t>Without being a starry-eyed account—its title is intentional and indicates the Maoist notion that class struggle persists within socialism—it does chart what was able to be accomplished while also getting into the limits of the economism that it criticizes.</w:t>
      </w:r>
    </w:p>
    <w:p w14:paraId="2205633B" w14:textId="77777777" w:rsidR="005165EB" w:rsidRPr="003714AE" w:rsidRDefault="005165EB" w:rsidP="005165EB">
      <w:pPr>
        <w:rPr>
          <w:sz w:val="12"/>
        </w:rPr>
      </w:pPr>
      <w:r w:rsidRPr="003714AE">
        <w:rPr>
          <w:sz w:val="12"/>
        </w:rPr>
        <w:t xml:space="preserve">This is where the Maoist notion of a party comes in, because </w:t>
      </w:r>
      <w:r w:rsidRPr="003714AE">
        <w:rPr>
          <w:rStyle w:val="StyleUnderline"/>
        </w:rPr>
        <w:t xml:space="preserve">I think the problems with </w:t>
      </w:r>
      <w:r w:rsidRPr="003714AE">
        <w:rPr>
          <w:rStyle w:val="StyleUnderline"/>
          <w:highlight w:val="green"/>
        </w:rPr>
        <w:t>the Soviet approach</w:t>
      </w:r>
      <w:r w:rsidRPr="003714AE">
        <w:rPr>
          <w:rStyle w:val="StyleUnderline"/>
        </w:rPr>
        <w:t xml:space="preserve"> had less to do with its command over productive forces and more to do with the party’s inability to locate itself within the masses</w:t>
      </w:r>
      <w:r w:rsidRPr="003714AE">
        <w:rPr>
          <w:sz w:val="12"/>
        </w:rPr>
        <w:t xml:space="preserve">, which led to a commandism where it misunderstood the problems facing its development as mainly coming from external agents. </w:t>
      </w:r>
      <w:r w:rsidRPr="003714AE">
        <w:rPr>
          <w:rStyle w:val="StyleUnderline"/>
        </w:rPr>
        <w:t xml:space="preserve">It </w:t>
      </w:r>
      <w:r w:rsidRPr="003714AE">
        <w:rPr>
          <w:rStyle w:val="StyleUnderline"/>
          <w:highlight w:val="green"/>
        </w:rPr>
        <w:t>couldn’t conceptualize</w:t>
      </w:r>
      <w:r w:rsidRPr="003714AE">
        <w:rPr>
          <w:rStyle w:val="StyleUnderline"/>
        </w:rPr>
        <w:t xml:space="preserve"> </w:t>
      </w:r>
      <w:r w:rsidRPr="003714AE">
        <w:rPr>
          <w:rStyle w:val="Emphasis"/>
        </w:rPr>
        <w:t xml:space="preserve">that </w:t>
      </w:r>
      <w:r w:rsidRPr="003714AE">
        <w:rPr>
          <w:rStyle w:val="Emphasis"/>
          <w:highlight w:val="green"/>
        </w:rPr>
        <w:t>bourgeois ideology lingered</w:t>
      </w:r>
      <w:r w:rsidRPr="003714AE">
        <w:rPr>
          <w:rStyle w:val="Emphasis"/>
        </w:rPr>
        <w:t xml:space="preserve"> within socialism</w:t>
      </w:r>
      <w:r w:rsidRPr="003714AE">
        <w:rPr>
          <w:sz w:val="12"/>
        </w:rPr>
        <w:t xml:space="preserve">, internal to the society. </w:t>
      </w:r>
      <w:r w:rsidRPr="0096370C">
        <w:rPr>
          <w:rStyle w:val="StyleUnderline"/>
          <w:highlight w:val="green"/>
        </w:rPr>
        <w:t xml:space="preserve">Maoism conceptualizes line </w:t>
      </w:r>
      <w:r w:rsidRPr="003714AE">
        <w:rPr>
          <w:rStyle w:val="StyleUnderline"/>
          <w:highlight w:val="green"/>
        </w:rPr>
        <w:t>struggle</w:t>
      </w:r>
      <w:r w:rsidRPr="003714AE">
        <w:rPr>
          <w:sz w:val="12"/>
        </w:rPr>
        <w:t xml:space="preserve"> (</w:t>
      </w:r>
      <w:r w:rsidRPr="003714AE">
        <w:rPr>
          <w:rStyle w:val="StyleUnderline"/>
        </w:rPr>
        <w:t>the notion that different political lines will emerge within a revolutionary organization during the course of struggle</w:t>
      </w:r>
      <w:r w:rsidRPr="003714AE">
        <w:rPr>
          <w:sz w:val="12"/>
        </w:rPr>
        <w:t xml:space="preserve">, and be either antagonistic or nonantagonistic, </w:t>
      </w:r>
      <w:r w:rsidRPr="003714AE">
        <w:rPr>
          <w:rStyle w:val="StyleUnderline"/>
        </w:rPr>
        <w:t>and that the course of the movement is determined by the vicissitudes of line struggle</w:t>
      </w:r>
      <w:r w:rsidRPr="003714AE">
        <w:rPr>
          <w:sz w:val="12"/>
        </w:rPr>
        <w:t xml:space="preserve">) </w:t>
      </w:r>
      <w:r w:rsidRPr="003714AE">
        <w:rPr>
          <w:rStyle w:val="StyleUnderline"/>
          <w:highlight w:val="green"/>
        </w:rPr>
        <w:t>and cultural revolution</w:t>
      </w:r>
      <w:r w:rsidRPr="003714AE">
        <w:rPr>
          <w:sz w:val="12"/>
        </w:rPr>
        <w:t xml:space="preserve"> (</w:t>
      </w:r>
      <w:r w:rsidRPr="003714AE">
        <w:rPr>
          <w:rStyle w:val="StyleUnderline"/>
        </w:rPr>
        <w:t>the notion that the superstructure can obstruct the base and that classes and class struggle persist under socialism</w:t>
      </w:r>
      <w:r w:rsidRPr="003714AE">
        <w:rPr>
          <w:sz w:val="12"/>
        </w:rPr>
        <w:t>). Maoism thus holds that class struggle within socialist society generates the aforementioned problems. This is why Mao said that Stalin tended to treat non-antagonistic contradictions as antagonistic.</w:t>
      </w:r>
    </w:p>
    <w:p w14:paraId="43BCA3C7" w14:textId="77777777" w:rsidR="005165EB" w:rsidRPr="003714AE" w:rsidRDefault="005165EB" w:rsidP="005165EB">
      <w:pPr>
        <w:rPr>
          <w:sz w:val="12"/>
        </w:rPr>
      </w:pPr>
      <w:r w:rsidRPr="003714AE">
        <w:rPr>
          <w:sz w:val="12"/>
        </w:rPr>
        <w:t xml:space="preserve">If we start imagining the way in which this idea of a vanguard party articulates itself through a whole plethora of mass organizations directly connected to what the masses want and need, we will also understand leadership among the masses and how to connect these masses with the party. </w:t>
      </w:r>
      <w:r w:rsidRPr="003714AE">
        <w:rPr>
          <w:rStyle w:val="StyleUnderline"/>
        </w:rPr>
        <w:t xml:space="preserve">I think this approach will produce an understanding of how to </w:t>
      </w:r>
      <w:r w:rsidRPr="003714AE">
        <w:rPr>
          <w:rStyle w:val="StyleUnderline"/>
          <w:highlight w:val="green"/>
        </w:rPr>
        <w:t>balance</w:t>
      </w:r>
      <w:r w:rsidRPr="003714AE">
        <w:rPr>
          <w:rStyle w:val="StyleUnderline"/>
        </w:rPr>
        <w:t xml:space="preserve"> decentralization with </w:t>
      </w:r>
      <w:r w:rsidRPr="003714AE">
        <w:rPr>
          <w:rStyle w:val="StyleUnderline"/>
          <w:highlight w:val="green"/>
        </w:rPr>
        <w:t>centralization while</w:t>
      </w:r>
      <w:r w:rsidRPr="003714AE">
        <w:rPr>
          <w:rStyle w:val="StyleUnderline"/>
        </w:rPr>
        <w:t xml:space="preserve"> also</w:t>
      </w:r>
      <w:r w:rsidRPr="003714AE">
        <w:rPr>
          <w:sz w:val="12"/>
        </w:rPr>
        <w:t xml:space="preserve">, in the course of making revolution, </w:t>
      </w:r>
      <w:r w:rsidRPr="003714AE">
        <w:rPr>
          <w:rStyle w:val="StyleUnderline"/>
          <w:highlight w:val="green"/>
        </w:rPr>
        <w:t>generating</w:t>
      </w:r>
      <w:r w:rsidRPr="003714AE">
        <w:rPr>
          <w:rStyle w:val="StyleUnderline"/>
        </w:rPr>
        <w:t xml:space="preserve"> the germinal </w:t>
      </w:r>
      <w:r w:rsidRPr="003714AE">
        <w:rPr>
          <w:rStyle w:val="StyleUnderline"/>
          <w:highlight w:val="green"/>
        </w:rPr>
        <w:t>institutions</w:t>
      </w:r>
      <w:r w:rsidRPr="003714AE">
        <w:rPr>
          <w:rStyle w:val="StyleUnderline"/>
        </w:rPr>
        <w:t xml:space="preserve"> and structures </w:t>
      </w:r>
      <w:r w:rsidRPr="003714AE">
        <w:rPr>
          <w:rStyle w:val="StyleUnderline"/>
          <w:highlight w:val="green"/>
        </w:rPr>
        <w:t>of socialist society</w:t>
      </w:r>
      <w:r w:rsidRPr="003714AE">
        <w:rPr>
          <w:sz w:val="12"/>
        </w:rPr>
        <w:t>. The struggle in this process will set up the possibility of a more substantial socialism.</w:t>
      </w:r>
    </w:p>
    <w:p w14:paraId="36E3DEDD" w14:textId="77777777" w:rsidR="005165EB" w:rsidRPr="003714AE" w:rsidRDefault="005165EB" w:rsidP="005165EB">
      <w:pPr>
        <w:rPr>
          <w:sz w:val="8"/>
          <w:szCs w:val="8"/>
        </w:rPr>
      </w:pPr>
      <w:r w:rsidRPr="007A3353">
        <w:rPr>
          <w:sz w:val="8"/>
          <w:szCs w:val="8"/>
        </w:rPr>
        <w:t xml:space="preserve">[Marc] </w:t>
      </w:r>
      <w:r w:rsidRPr="003714AE">
        <w:rPr>
          <w:sz w:val="8"/>
          <w:szCs w:val="8"/>
        </w:rPr>
        <w:t>What can be done, in the role of philosopher, to move revolutionary theory forward?</w:t>
      </w:r>
    </w:p>
    <w:p w14:paraId="5EE98865" w14:textId="1E942792" w:rsidR="005165EB" w:rsidRDefault="005165EB" w:rsidP="005165EB">
      <w:pPr>
        <w:rPr>
          <w:sz w:val="12"/>
        </w:rPr>
      </w:pPr>
      <w:r w:rsidRPr="007A3353">
        <w:rPr>
          <w:sz w:val="12"/>
        </w:rPr>
        <w:t xml:space="preserve">[JMP] </w:t>
      </w:r>
      <w:r w:rsidRPr="003714AE">
        <w:rPr>
          <w:sz w:val="12"/>
        </w:rPr>
        <w:t xml:space="preserve">The idea of intervention and demarcation is important. </w:t>
      </w:r>
      <w:r w:rsidRPr="003714AE">
        <w:rPr>
          <w:rStyle w:val="StyleUnderline"/>
          <w:highlight w:val="green"/>
        </w:rPr>
        <w:t>Philosophy’s strength</w:t>
      </w:r>
      <w:r w:rsidRPr="003714AE">
        <w:rPr>
          <w:rStyle w:val="StyleUnderline"/>
        </w:rPr>
        <w:t xml:space="preserve"> as a practice </w:t>
      </w:r>
      <w:r w:rsidRPr="003714AE">
        <w:rPr>
          <w:rStyle w:val="StyleUnderline"/>
          <w:highlight w:val="green"/>
        </w:rPr>
        <w:t>lies in forcing arguments upon</w:t>
      </w:r>
      <w:r w:rsidRPr="003714AE">
        <w:rPr>
          <w:rStyle w:val="StyleUnderline"/>
        </w:rPr>
        <w:t xml:space="preserve"> the </w:t>
      </w:r>
      <w:r w:rsidRPr="003714AE">
        <w:rPr>
          <w:rStyle w:val="StyleUnderline"/>
          <w:highlight w:val="green"/>
        </w:rPr>
        <w:t>theoretical terrain</w:t>
      </w:r>
      <w:r w:rsidRPr="003714AE">
        <w:rPr>
          <w:sz w:val="12"/>
        </w:rPr>
        <w:t xml:space="preserve">—forcing particular positions, to make them stronger and encourage others to accept them. But, as I noted above, </w:t>
      </w:r>
      <w:r w:rsidRPr="003714AE">
        <w:rPr>
          <w:rStyle w:val="Emphasis"/>
          <w:highlight w:val="green"/>
        </w:rPr>
        <w:t>philosophers should be part of a mass movement and understand</w:t>
      </w:r>
      <w:r w:rsidRPr="003714AE">
        <w:rPr>
          <w:rStyle w:val="Emphasis"/>
        </w:rPr>
        <w:t xml:space="preserve"> that their </w:t>
      </w:r>
      <w:r w:rsidRPr="003714AE">
        <w:rPr>
          <w:rStyle w:val="Emphasis"/>
          <w:highlight w:val="green"/>
        </w:rPr>
        <w:t>insights are worked out within</w:t>
      </w:r>
      <w:r w:rsidRPr="001B255F">
        <w:rPr>
          <w:rStyle w:val="Emphasis"/>
        </w:rPr>
        <w:t xml:space="preserve"> such</w:t>
      </w:r>
      <w:r w:rsidRPr="003714AE">
        <w:rPr>
          <w:rStyle w:val="Emphasis"/>
        </w:rPr>
        <w:t xml:space="preserve"> a movement</w:t>
      </w:r>
      <w:r w:rsidRPr="003714AE">
        <w:rPr>
          <w:sz w:val="12"/>
        </w:rPr>
        <w:t>. I think that every philosopher who cares about radical social transformation should be a kind of cadre connected to a mass movement, and using this connection to guide their practice, so that philosophy can function alongside a mass movement’s concerns. In this way, philosophy can present things with the kind of clarity and precision that movements need.</w:t>
      </w:r>
    </w:p>
    <w:p w14:paraId="1935698B" w14:textId="77777777" w:rsidR="00585D5F" w:rsidRDefault="00585D5F" w:rsidP="00585D5F">
      <w:pPr>
        <w:pStyle w:val="Heading4"/>
        <w:rPr>
          <w:rFonts w:ascii="Georgia" w:hAnsi="Georgia"/>
        </w:rPr>
      </w:pPr>
      <w:r>
        <w:t xml:space="preserve">Authority is </w:t>
      </w:r>
      <w:r w:rsidRPr="002C7328">
        <w:rPr>
          <w:u w:val="single"/>
        </w:rPr>
        <w:t>key</w:t>
      </w:r>
      <w:r>
        <w:t xml:space="preserve"> to an effective anti-capitalist agenda and is </w:t>
      </w:r>
      <w:r w:rsidRPr="002C7328">
        <w:rPr>
          <w:u w:val="single"/>
        </w:rPr>
        <w:t>inevitable</w:t>
      </w:r>
      <w:r>
        <w:t xml:space="preserve">, </w:t>
      </w:r>
      <w:r w:rsidRPr="004A11EB">
        <w:rPr>
          <w:u w:val="single"/>
        </w:rPr>
        <w:t>but</w:t>
      </w:r>
      <w:r>
        <w:t xml:space="preserve"> </w:t>
      </w:r>
      <w:r w:rsidRPr="004A11EB">
        <w:t>the</w:t>
      </w:r>
      <w:r>
        <w:t xml:space="preserve"> aff fails to deploy it properly, which turns their critiques of it.</w:t>
      </w:r>
    </w:p>
    <w:p w14:paraId="311EC254" w14:textId="77777777" w:rsidR="00585D5F" w:rsidRPr="00745012" w:rsidRDefault="00585D5F" w:rsidP="00585D5F">
      <w:r w:rsidRPr="00BE7B72">
        <w:rPr>
          <w:rFonts w:eastAsiaTheme="majorEastAsia" w:cstheme="majorBidi"/>
          <w:b/>
          <w:iCs/>
          <w:sz w:val="26"/>
        </w:rPr>
        <w:t>Harvey ‘15</w:t>
      </w:r>
      <w:r w:rsidRPr="00745012">
        <w:t xml:space="preserve"> [David, Anthropology and Geography @ CUNY. Winter 2015. “Consolidating Power,” interviewed by AK Malabocas – initials inserted in brackets to indicate speakers for context. https://roarmag.org/magazine/david-harvey-consolidating-power/] </w:t>
      </w:r>
    </w:p>
    <w:p w14:paraId="0411D946" w14:textId="77777777" w:rsidR="00585D5F" w:rsidRPr="006E066A" w:rsidRDefault="00585D5F" w:rsidP="00585D5F">
      <w:pPr>
        <w:rPr>
          <w:sz w:val="16"/>
        </w:rPr>
      </w:pPr>
      <w:r w:rsidRPr="006E066A">
        <w:rPr>
          <w:sz w:val="16"/>
        </w:rPr>
        <w:lastRenderedPageBreak/>
        <w:t>[AK Malabocas:] In the recent waves of protest—in Spain and Greece, for instance, or in the Occupy movement—you can find this idea of “localizing resistance.” It seems that these movements tend to organize around issues of everyday life, rather than the big ideological questions that the traditional left used to focus on.</w:t>
      </w:r>
    </w:p>
    <w:p w14:paraId="3BC91438" w14:textId="77777777" w:rsidR="00585D5F" w:rsidRPr="006E066A" w:rsidRDefault="00585D5F" w:rsidP="00585D5F">
      <w:pPr>
        <w:rPr>
          <w:sz w:val="16"/>
        </w:rPr>
      </w:pPr>
      <w:r w:rsidRPr="006E066A">
        <w:rPr>
          <w:sz w:val="16"/>
        </w:rPr>
        <w:t xml:space="preserve">[David Harvey:] Why would you say that organizing around everyday life is not one of the big questions? I think it </w:t>
      </w:r>
      <w:r w:rsidRPr="006E066A">
        <w:rPr>
          <w:i/>
          <w:iCs/>
          <w:sz w:val="16"/>
        </w:rPr>
        <w:t>is</w:t>
      </w:r>
      <w:r w:rsidRPr="006E066A">
        <w:rPr>
          <w:sz w:val="16"/>
        </w:rPr>
        <w:t xml:space="preserve"> one of the big questions. More than half of the world’s population lives in cities, and everyday life in cities is what people are exposed to and have their difficulties in. These difficulties reside as much in the sphere of the realization of value as in the sphere of the production of value.</w:t>
      </w:r>
    </w:p>
    <w:p w14:paraId="2C196E41" w14:textId="77777777" w:rsidR="00585D5F" w:rsidRPr="006E066A" w:rsidRDefault="00585D5F" w:rsidP="00585D5F">
      <w:pPr>
        <w:rPr>
          <w:sz w:val="16"/>
        </w:rPr>
      </w:pPr>
      <w:r w:rsidRPr="006E066A">
        <w:rPr>
          <w:sz w:val="16"/>
        </w:rPr>
        <w:t xml:space="preserve">This is one of my very important theoretical arguments: everybody reads Volume I of </w:t>
      </w:r>
      <w:r w:rsidRPr="006E066A">
        <w:rPr>
          <w:i/>
          <w:iCs/>
          <w:sz w:val="16"/>
        </w:rPr>
        <w:t>Capital</w:t>
      </w:r>
      <w:r w:rsidRPr="006E066A">
        <w:rPr>
          <w:sz w:val="16"/>
        </w:rPr>
        <w:t xml:space="preserve"> and nobody reads Volume II. Volume I is about the production of value, Volume II is about the realization of value. Focusing on Volume II, you clearly see that the conditions of realization are just as important as the conditions of production.</w:t>
      </w:r>
    </w:p>
    <w:p w14:paraId="66A77925" w14:textId="77777777" w:rsidR="00585D5F" w:rsidRPr="006E066A" w:rsidRDefault="00585D5F" w:rsidP="00585D5F">
      <w:pPr>
        <w:rPr>
          <w:sz w:val="16"/>
        </w:rPr>
      </w:pPr>
      <w:r w:rsidRPr="003D55A1">
        <w:rPr>
          <w:rStyle w:val="StyleUnderline"/>
          <w:highlight w:val="cyan"/>
        </w:rPr>
        <w:t>Class struggles over</w:t>
      </w:r>
      <w:r w:rsidRPr="006E066A">
        <w:rPr>
          <w:rStyle w:val="StyleUnderline"/>
        </w:rPr>
        <w:t xml:space="preserve"> realization</w:t>
      </w:r>
      <w:r w:rsidRPr="006E066A">
        <w:rPr>
          <w:sz w:val="16"/>
        </w:rPr>
        <w:t>—</w:t>
      </w:r>
      <w:r w:rsidRPr="006E066A">
        <w:rPr>
          <w:rStyle w:val="StyleUnderline"/>
        </w:rPr>
        <w:t xml:space="preserve">over affordable </w:t>
      </w:r>
      <w:r w:rsidRPr="003D55A1">
        <w:rPr>
          <w:rStyle w:val="StyleUnderline"/>
          <w:highlight w:val="cyan"/>
        </w:rPr>
        <w:t>housing</w:t>
      </w:r>
      <w:r w:rsidRPr="006E066A">
        <w:rPr>
          <w:sz w:val="16"/>
        </w:rPr>
        <w:t>, for example—</w:t>
      </w:r>
      <w:r w:rsidRPr="003D55A1">
        <w:rPr>
          <w:rStyle w:val="StyleUnderline"/>
          <w:highlight w:val="cyan"/>
        </w:rPr>
        <w:t>are</w:t>
      </w:r>
      <w:r w:rsidRPr="006E066A">
        <w:rPr>
          <w:rStyle w:val="StyleUnderline"/>
        </w:rPr>
        <w:t xml:space="preserve"> just </w:t>
      </w:r>
      <w:r w:rsidRPr="003D55A1">
        <w:rPr>
          <w:rStyle w:val="StyleUnderline"/>
          <w:highlight w:val="cyan"/>
        </w:rPr>
        <w:t>as significant</w:t>
      </w:r>
      <w:r w:rsidRPr="006E066A">
        <w:rPr>
          <w:rStyle w:val="StyleUnderline"/>
        </w:rPr>
        <w:t xml:space="preserve"> for the working class </w:t>
      </w:r>
      <w:r w:rsidRPr="003D55A1">
        <w:rPr>
          <w:rStyle w:val="StyleUnderline"/>
          <w:highlight w:val="cyan"/>
        </w:rPr>
        <w:t>as</w:t>
      </w:r>
      <w:r w:rsidRPr="006E066A">
        <w:rPr>
          <w:rStyle w:val="StyleUnderline"/>
        </w:rPr>
        <w:t xml:space="preserve"> struggles of </w:t>
      </w:r>
      <w:r w:rsidRPr="003D55A1">
        <w:rPr>
          <w:rStyle w:val="StyleUnderline"/>
          <w:highlight w:val="cyan"/>
        </w:rPr>
        <w:t>wages and work conditions</w:t>
      </w:r>
      <w:r w:rsidRPr="006E066A">
        <w:rPr>
          <w:sz w:val="16"/>
        </w:rPr>
        <w:t>. What is the point of having a higher wage if it is immediately taken back in terms of higher housing costs?</w:t>
      </w:r>
    </w:p>
    <w:p w14:paraId="41DF6FDC" w14:textId="77777777" w:rsidR="00585D5F" w:rsidRPr="006E066A" w:rsidRDefault="00585D5F" w:rsidP="00585D5F">
      <w:pPr>
        <w:rPr>
          <w:sz w:val="16"/>
        </w:rPr>
      </w:pPr>
      <w:r w:rsidRPr="006E066A">
        <w:rPr>
          <w:sz w:val="16"/>
        </w:rPr>
        <w:t>Marx often talks about the necessity of seeing capital as the contradictory unity between production and realization. Where value is produced and where it is realized are two different things. For example, a lot of value is produced in China and is actually realized by Apple or by Walmart in the United States. And, of course, the realization of value is about the realization of value by means of expensive working-class consumption.</w:t>
      </w:r>
    </w:p>
    <w:p w14:paraId="33D32895" w14:textId="77777777" w:rsidR="00585D5F" w:rsidRPr="006E066A" w:rsidRDefault="00585D5F" w:rsidP="00585D5F">
      <w:pPr>
        <w:rPr>
          <w:sz w:val="16"/>
        </w:rPr>
      </w:pPr>
      <w:r w:rsidRPr="006E066A">
        <w:rPr>
          <w:sz w:val="16"/>
        </w:rPr>
        <w:t>Capital might concede higher wages at the point of production, but then it recuperates it at the point of realization by the fact that working people have to pay much higher rents and housing costs, telephone costs, credit card costs and so on. So class struggles over realization—over affordable housing, for example—are just as significant for the working class as struggles of wages and work conditions. What is the point of having a higher wage if it is immediately taken back in terms of higher housing costs?</w:t>
      </w:r>
    </w:p>
    <w:p w14:paraId="46C8B7EA" w14:textId="77777777" w:rsidR="00585D5F" w:rsidRPr="006E066A" w:rsidRDefault="00585D5F" w:rsidP="00585D5F">
      <w:pPr>
        <w:rPr>
          <w:sz w:val="16"/>
        </w:rPr>
      </w:pPr>
      <w:r w:rsidRPr="006E066A">
        <w:rPr>
          <w:sz w:val="16"/>
        </w:rPr>
        <w:t>In their relationship to the working class, capitalists long ago learned that they can make a lot of money out of taking back what they have given away. And, to the degree that—particularly in the 1960s and 1970s—workers became increasingly empowered in the sphere of consumption, capital starts to concentrate much more on pulling back value through consumption.</w:t>
      </w:r>
    </w:p>
    <w:p w14:paraId="1D447968" w14:textId="77777777" w:rsidR="00585D5F" w:rsidRPr="006E066A" w:rsidRDefault="00585D5F" w:rsidP="00585D5F">
      <w:pPr>
        <w:rPr>
          <w:sz w:val="16"/>
        </w:rPr>
      </w:pPr>
      <w:r w:rsidRPr="006E066A">
        <w:rPr>
          <w:sz w:val="16"/>
        </w:rPr>
        <w:t xml:space="preserve">So the struggles in the sphere of realization, which where not that strong in Marx’s times, and the fact that nobody reads the damn book (Volume II), is a problem for the conventional left. When you say to me: ‘what is the macro-problem here?’—well, </w:t>
      </w:r>
      <w:r w:rsidRPr="006E066A">
        <w:rPr>
          <w:i/>
          <w:iCs/>
          <w:sz w:val="16"/>
        </w:rPr>
        <w:t>this</w:t>
      </w:r>
      <w:r w:rsidRPr="006E066A">
        <w:rPr>
          <w:sz w:val="16"/>
        </w:rPr>
        <w:t xml:space="preserve"> is a macro-problem! The conception of capital and the relation between production and realization. If you don’t see the contradictory unity between both then you will not get the whole picture. Class struggle is written all over it and I can’t understand why a lot of Marxists can’t get their head around how important this is.</w:t>
      </w:r>
    </w:p>
    <w:p w14:paraId="66F245BF" w14:textId="77777777" w:rsidR="00585D5F" w:rsidRPr="006E066A" w:rsidRDefault="00585D5F" w:rsidP="00585D5F">
      <w:pPr>
        <w:rPr>
          <w:sz w:val="16"/>
        </w:rPr>
      </w:pPr>
      <w:r w:rsidRPr="006E066A">
        <w:rPr>
          <w:sz w:val="16"/>
        </w:rPr>
        <w:t>The problem is how we understand Marx in 2015. In Marx’s times, the extent of urbanization was relatively convenient and the consumerism of the working class was almost non-existent, so all Marx had to talk about was that the working class manages to survive on a meager wage and that they are very sophisticated in doing that. Capital left them to their own devices to do what they like.</w:t>
      </w:r>
    </w:p>
    <w:p w14:paraId="776AAEB6" w14:textId="77777777" w:rsidR="00585D5F" w:rsidRPr="006E066A" w:rsidRDefault="00585D5F" w:rsidP="00585D5F">
      <w:pPr>
        <w:rPr>
          <w:sz w:val="16"/>
        </w:rPr>
      </w:pPr>
      <w:r w:rsidRPr="006E066A">
        <w:rPr>
          <w:sz w:val="16"/>
        </w:rPr>
        <w:t>But nowadays we are in a world where consumerism is responsible for about 30 percent of the dynamic of the global economy—in the US it’s even 70 percent. So why are we sitting here and saying consumerism is kind of irrelevant, sticking to Volume I and talking about production and not about consumerism?</w:t>
      </w:r>
    </w:p>
    <w:p w14:paraId="52BD85C2" w14:textId="77777777" w:rsidR="00585D5F" w:rsidRPr="006E066A" w:rsidRDefault="00585D5F" w:rsidP="00585D5F">
      <w:pPr>
        <w:rPr>
          <w:sz w:val="16"/>
        </w:rPr>
      </w:pPr>
      <w:r w:rsidRPr="006E066A">
        <w:rPr>
          <w:sz w:val="16"/>
        </w:rPr>
        <w:t>What urbanization does is to force us into certain kinds of consumerism, for example: you have to have an automobile. So your lifestyle is dictated in lots of ways by the form urbanization takes. And again, in Marx’s days this wasn’t significant, but in our days this is crucial. We have to get around with forms of organizing that actually recognize this change in the dynamic of class struggle.</w:t>
      </w:r>
    </w:p>
    <w:p w14:paraId="4BC1573E" w14:textId="77777777" w:rsidR="00585D5F" w:rsidRPr="006E066A" w:rsidRDefault="00585D5F" w:rsidP="00585D5F">
      <w:pPr>
        <w:rPr>
          <w:sz w:val="16"/>
        </w:rPr>
      </w:pPr>
      <w:r w:rsidRPr="006E066A">
        <w:rPr>
          <w:sz w:val="16"/>
        </w:rPr>
        <w:t>[AKM] Given this shift, the left would definitely have to adjust its tactics and forms of organizing, as well as its conception of what to organize for.</w:t>
      </w:r>
    </w:p>
    <w:p w14:paraId="533CB15A" w14:textId="77777777" w:rsidR="00585D5F" w:rsidRPr="006E066A" w:rsidRDefault="00585D5F" w:rsidP="00585D5F">
      <w:pPr>
        <w:rPr>
          <w:sz w:val="16"/>
        </w:rPr>
      </w:pPr>
      <w:r w:rsidRPr="006E066A">
        <w:rPr>
          <w:sz w:val="16"/>
        </w:rPr>
        <w:t>[DH] The groups that stamped the recent movements with their character, coming from the anarchist and autonomist traditions, are much more embedded in the politics of everyday life, much more than the traditional Marxists.</w:t>
      </w:r>
    </w:p>
    <w:p w14:paraId="5A6C9CA4" w14:textId="77777777" w:rsidR="00585D5F" w:rsidRPr="006E066A" w:rsidRDefault="00585D5F" w:rsidP="00585D5F">
      <w:pPr>
        <w:rPr>
          <w:sz w:val="16"/>
        </w:rPr>
      </w:pPr>
      <w:r w:rsidRPr="006E066A">
        <w:rPr>
          <w:sz w:val="16"/>
        </w:rPr>
        <w:t>I am very sympathetic to the anarchists, they have a much better line on this, precisely in dealing with the politics of consumption and their critique of what consumerism is about. Part of their objective is to change and reorganize everyday life around new and different principles. So I think this is a crucial point to which a lot of political action has to be directed these days. But I disagree with you in saying that this is no “big question.”</w:t>
      </w:r>
    </w:p>
    <w:p w14:paraId="13C21C58" w14:textId="77777777" w:rsidR="00585D5F" w:rsidRPr="006E066A" w:rsidRDefault="00585D5F" w:rsidP="00585D5F">
      <w:pPr>
        <w:rPr>
          <w:sz w:val="16"/>
        </w:rPr>
      </w:pPr>
      <w:r w:rsidRPr="006E066A">
        <w:rPr>
          <w:sz w:val="16"/>
        </w:rPr>
        <w:t>[AKM] So, looking at examples from southern Europe—solidarity networks in Greece, self-organization in Spain or Turkey—these seem to be very crucial for building social movements around everyday life and basic needs these days. Do you see this as a promising approach?</w:t>
      </w:r>
    </w:p>
    <w:p w14:paraId="18C60A80" w14:textId="77777777" w:rsidR="00585D5F" w:rsidRPr="006E066A" w:rsidRDefault="00585D5F" w:rsidP="00585D5F">
      <w:pPr>
        <w:rPr>
          <w:sz w:val="16"/>
        </w:rPr>
      </w:pPr>
      <w:r w:rsidRPr="006E066A">
        <w:rPr>
          <w:sz w:val="16"/>
        </w:rPr>
        <w:t xml:space="preserve">[DH] I think it is very promising, but there is a clear self-limitation in it, which is a problem for me. </w:t>
      </w:r>
      <w:r w:rsidRPr="003D55A1">
        <w:rPr>
          <w:rStyle w:val="Emphasis"/>
          <w:highlight w:val="cyan"/>
        </w:rPr>
        <w:t>The self-limitation is</w:t>
      </w:r>
      <w:r w:rsidRPr="006E066A">
        <w:rPr>
          <w:rStyle w:val="Emphasis"/>
        </w:rPr>
        <w:t xml:space="preserve"> the </w:t>
      </w:r>
      <w:r w:rsidRPr="003D55A1">
        <w:rPr>
          <w:rStyle w:val="Emphasis"/>
          <w:highlight w:val="cyan"/>
        </w:rPr>
        <w:t>reluctance to take power</w:t>
      </w:r>
      <w:r w:rsidRPr="006E066A">
        <w:rPr>
          <w:rStyle w:val="Emphasis"/>
        </w:rPr>
        <w:t xml:space="preserve"> at some point</w:t>
      </w:r>
      <w:r w:rsidRPr="006E066A">
        <w:rPr>
          <w:sz w:val="16"/>
        </w:rPr>
        <w:t xml:space="preserve">. Bookchin, in his last book, says that the problem with the anarchists is their denial of </w:t>
      </w:r>
      <w:r w:rsidRPr="006E066A">
        <w:rPr>
          <w:sz w:val="16"/>
        </w:rPr>
        <w:lastRenderedPageBreak/>
        <w:t>the significance of power and their inability to take it. Bookchin doesn’t go this far, but I think it is the refusal to see the state as a possible partner to radical transformation.</w:t>
      </w:r>
    </w:p>
    <w:p w14:paraId="008DA2A0" w14:textId="77777777" w:rsidR="00585D5F" w:rsidRPr="006E066A" w:rsidRDefault="00585D5F" w:rsidP="00585D5F">
      <w:pPr>
        <w:rPr>
          <w:sz w:val="16"/>
        </w:rPr>
      </w:pPr>
      <w:r w:rsidRPr="006E066A">
        <w:rPr>
          <w:rStyle w:val="StyleUnderline"/>
        </w:rPr>
        <w:t xml:space="preserve">There is a </w:t>
      </w:r>
      <w:r w:rsidRPr="003D55A1">
        <w:rPr>
          <w:rStyle w:val="StyleUnderline"/>
          <w:highlight w:val="cyan"/>
        </w:rPr>
        <w:t>tendency to regard the state as</w:t>
      </w:r>
      <w:r w:rsidRPr="006E066A">
        <w:rPr>
          <w:rStyle w:val="StyleUnderline"/>
        </w:rPr>
        <w:t xml:space="preserve"> being </w:t>
      </w:r>
      <w:r w:rsidRPr="003D55A1">
        <w:rPr>
          <w:rStyle w:val="StyleUnderline"/>
          <w:highlight w:val="cyan"/>
        </w:rPr>
        <w:t>the enemy</w:t>
      </w:r>
      <w:r w:rsidRPr="006E066A">
        <w:rPr>
          <w:sz w:val="16"/>
        </w:rPr>
        <w:t xml:space="preserve">, the 100 percent enemy. And there are plenty of examples of repressive states out of public control where this is the case. No question: the capitalist state has to be fought, </w:t>
      </w:r>
      <w:r w:rsidRPr="003D55A1">
        <w:rPr>
          <w:rStyle w:val="StyleUnderline"/>
          <w:highlight w:val="cyan"/>
        </w:rPr>
        <w:t>but without dominating</w:t>
      </w:r>
      <w:r w:rsidRPr="006E066A">
        <w:rPr>
          <w:rStyle w:val="StyleUnderline"/>
        </w:rPr>
        <w:t xml:space="preserve"> state power and without taking it on </w:t>
      </w:r>
      <w:r w:rsidRPr="003D55A1">
        <w:rPr>
          <w:rStyle w:val="StyleUnderline"/>
          <w:highlight w:val="cyan"/>
        </w:rPr>
        <w:t>you quickly get into the story of</w:t>
      </w:r>
      <w:r w:rsidRPr="006E066A">
        <w:rPr>
          <w:rStyle w:val="StyleUnderline"/>
        </w:rPr>
        <w:t xml:space="preserve"> what happened for example in 1936 and 1937 in </w:t>
      </w:r>
      <w:r w:rsidRPr="003D55A1">
        <w:rPr>
          <w:rStyle w:val="StyleUnderline"/>
          <w:highlight w:val="cyan"/>
        </w:rPr>
        <w:t>Barcelona and</w:t>
      </w:r>
      <w:r w:rsidRPr="006E066A">
        <w:rPr>
          <w:rStyle w:val="StyleUnderline"/>
        </w:rPr>
        <w:t xml:space="preserve"> then all over </w:t>
      </w:r>
      <w:r w:rsidRPr="003D55A1">
        <w:rPr>
          <w:rStyle w:val="StyleUnderline"/>
          <w:highlight w:val="cyan"/>
        </w:rPr>
        <w:t>Spain</w:t>
      </w:r>
      <w:r w:rsidRPr="006E066A">
        <w:rPr>
          <w:sz w:val="16"/>
        </w:rPr>
        <w:t>. By refusing to take the state at a moment where they had the power to do it, the revolutionaries in Spain allowed the state to fall back into the hands of the bourgeoisie and the Stalinist wing of the Communist movement—and the state got reorganized and smashed the resistance.</w:t>
      </w:r>
    </w:p>
    <w:p w14:paraId="54A48A99" w14:textId="77777777" w:rsidR="00585D5F" w:rsidRPr="006E066A" w:rsidRDefault="00585D5F" w:rsidP="00585D5F">
      <w:pPr>
        <w:rPr>
          <w:sz w:val="16"/>
        </w:rPr>
      </w:pPr>
      <w:r w:rsidRPr="006E066A">
        <w:rPr>
          <w:sz w:val="16"/>
        </w:rPr>
        <w:t>[AKM] That might be true for the Spanish state in the 1930s, but if we look at the contemporary neoliberal state and the retreat of the welfare state, what is left of the state to be conquered, to be seized?</w:t>
      </w:r>
    </w:p>
    <w:p w14:paraId="4765EB72" w14:textId="77777777" w:rsidR="00585D5F" w:rsidRPr="006E066A" w:rsidRDefault="00585D5F" w:rsidP="00585D5F">
      <w:pPr>
        <w:rPr>
          <w:rStyle w:val="StyleUnderline"/>
        </w:rPr>
      </w:pPr>
      <w:r w:rsidRPr="006E066A">
        <w:rPr>
          <w:sz w:val="16"/>
        </w:rPr>
        <w:t xml:space="preserve">[DH] To begin with, </w:t>
      </w:r>
      <w:r w:rsidRPr="003D55A1">
        <w:rPr>
          <w:rStyle w:val="Emphasis"/>
          <w:highlight w:val="cyan"/>
        </w:rPr>
        <w:t>the left is not</w:t>
      </w:r>
      <w:r w:rsidRPr="006E066A">
        <w:rPr>
          <w:rStyle w:val="Emphasis"/>
        </w:rPr>
        <w:t xml:space="preserve"> very </w:t>
      </w:r>
      <w:r w:rsidRPr="003D55A1">
        <w:rPr>
          <w:rStyle w:val="Emphasis"/>
          <w:highlight w:val="cyan"/>
        </w:rPr>
        <w:t>good at answering</w:t>
      </w:r>
      <w:r w:rsidRPr="006E066A">
        <w:rPr>
          <w:rStyle w:val="Emphasis"/>
        </w:rPr>
        <w:t xml:space="preserve"> the question of </w:t>
      </w:r>
      <w:r w:rsidRPr="003D55A1">
        <w:rPr>
          <w:rStyle w:val="Emphasis"/>
          <w:highlight w:val="cyan"/>
        </w:rPr>
        <w:t>how we build</w:t>
      </w:r>
      <w:r w:rsidRPr="006E066A">
        <w:rPr>
          <w:rStyle w:val="Emphasis"/>
        </w:rPr>
        <w:t xml:space="preserve"> massive </w:t>
      </w:r>
      <w:r w:rsidRPr="003D55A1">
        <w:rPr>
          <w:rStyle w:val="Emphasis"/>
          <w:highlight w:val="cyan"/>
        </w:rPr>
        <w:t>infrastructures</w:t>
      </w:r>
      <w:r w:rsidRPr="006E066A">
        <w:rPr>
          <w:sz w:val="16"/>
        </w:rPr>
        <w:t>. How will the left build the Brooklyn bridge, for example? Any society relies on big infrastructures, infrastructures for a whole city—</w:t>
      </w:r>
      <w:r w:rsidRPr="006E066A">
        <w:rPr>
          <w:rStyle w:val="StyleUnderline"/>
        </w:rPr>
        <w:t xml:space="preserve">like the </w:t>
      </w:r>
      <w:r w:rsidRPr="003D55A1">
        <w:rPr>
          <w:rStyle w:val="StyleUnderline"/>
          <w:highlight w:val="cyan"/>
        </w:rPr>
        <w:t>water supply</w:t>
      </w:r>
      <w:r w:rsidRPr="006E066A">
        <w:rPr>
          <w:sz w:val="16"/>
        </w:rPr>
        <w:t xml:space="preserve">, </w:t>
      </w:r>
      <w:r w:rsidRPr="003D55A1">
        <w:rPr>
          <w:rStyle w:val="StyleUnderline"/>
          <w:highlight w:val="cyan"/>
        </w:rPr>
        <w:t>electricity and so on</w:t>
      </w:r>
      <w:r w:rsidRPr="006E066A">
        <w:rPr>
          <w:sz w:val="16"/>
        </w:rPr>
        <w:t xml:space="preserve">. </w:t>
      </w:r>
      <w:r w:rsidRPr="006E066A">
        <w:rPr>
          <w:rStyle w:val="StyleUnderline"/>
        </w:rPr>
        <w:t xml:space="preserve">I think that there is a big reluctance among the left to recognize that therefore </w:t>
      </w:r>
      <w:r w:rsidRPr="003D55A1">
        <w:rPr>
          <w:rStyle w:val="StyleUnderline"/>
          <w:highlight w:val="cyan"/>
        </w:rPr>
        <w:t>we need</w:t>
      </w:r>
      <w:r w:rsidRPr="006E066A">
        <w:rPr>
          <w:rStyle w:val="StyleUnderline"/>
        </w:rPr>
        <w:t xml:space="preserve"> some different forms of </w:t>
      </w:r>
      <w:r w:rsidRPr="003D55A1">
        <w:rPr>
          <w:rStyle w:val="StyleUnderline"/>
          <w:highlight w:val="cyan"/>
        </w:rPr>
        <w:t>organization</w:t>
      </w:r>
      <w:r w:rsidRPr="006E066A">
        <w:rPr>
          <w:rStyle w:val="StyleUnderline"/>
        </w:rPr>
        <w:t>.</w:t>
      </w:r>
    </w:p>
    <w:p w14:paraId="2C064DE1" w14:textId="77777777" w:rsidR="00585D5F" w:rsidRPr="006E066A" w:rsidRDefault="00585D5F" w:rsidP="00585D5F">
      <w:pPr>
        <w:rPr>
          <w:rStyle w:val="StyleUnderline"/>
        </w:rPr>
      </w:pPr>
      <w:r w:rsidRPr="006E066A">
        <w:rPr>
          <w:rStyle w:val="StyleUnderline"/>
        </w:rPr>
        <w:t xml:space="preserve">There are </w:t>
      </w:r>
      <w:r w:rsidRPr="003D55A1">
        <w:rPr>
          <w:rStyle w:val="StyleUnderline"/>
          <w:highlight w:val="cyan"/>
        </w:rPr>
        <w:t>wings of the state</w:t>
      </w:r>
      <w:r w:rsidRPr="006E066A">
        <w:rPr>
          <w:rStyle w:val="StyleUnderline"/>
        </w:rPr>
        <w:t xml:space="preserve"> apparatus</w:t>
      </w:r>
      <w:r w:rsidRPr="006E066A">
        <w:rPr>
          <w:sz w:val="16"/>
        </w:rPr>
        <w:t xml:space="preserve">, </w:t>
      </w:r>
      <w:r w:rsidRPr="003D55A1">
        <w:rPr>
          <w:rStyle w:val="Emphasis"/>
          <w:highlight w:val="cyan"/>
        </w:rPr>
        <w:t>even</w:t>
      </w:r>
      <w:r w:rsidRPr="006E066A">
        <w:rPr>
          <w:rStyle w:val="Emphasis"/>
        </w:rPr>
        <w:t xml:space="preserve"> of </w:t>
      </w:r>
      <w:r w:rsidRPr="003D55A1">
        <w:rPr>
          <w:rStyle w:val="Emphasis"/>
          <w:highlight w:val="cyan"/>
        </w:rPr>
        <w:t>the neoliberal state</w:t>
      </w:r>
      <w:r w:rsidRPr="006E066A">
        <w:rPr>
          <w:rStyle w:val="Emphasis"/>
        </w:rPr>
        <w:t xml:space="preserve"> apparatus</w:t>
      </w:r>
      <w:r w:rsidRPr="006E066A">
        <w:rPr>
          <w:sz w:val="16"/>
        </w:rPr>
        <w:t xml:space="preserve">, </w:t>
      </w:r>
      <w:r w:rsidRPr="006E066A">
        <w:rPr>
          <w:rStyle w:val="StyleUnderline"/>
        </w:rPr>
        <w:t xml:space="preserve">which </w:t>
      </w:r>
      <w:r w:rsidRPr="003D55A1">
        <w:rPr>
          <w:rStyle w:val="StyleUnderline"/>
          <w:highlight w:val="cyan"/>
        </w:rPr>
        <w:t>are</w:t>
      </w:r>
      <w:r w:rsidRPr="006E066A">
        <w:rPr>
          <w:rStyle w:val="StyleUnderline"/>
        </w:rPr>
        <w:t xml:space="preserve"> therefore terribly </w:t>
      </w:r>
      <w:r w:rsidRPr="003D55A1">
        <w:rPr>
          <w:rStyle w:val="StyleUnderline"/>
          <w:highlight w:val="cyan"/>
        </w:rPr>
        <w:t>important</w:t>
      </w:r>
      <w:r w:rsidRPr="006E066A">
        <w:rPr>
          <w:sz w:val="16"/>
        </w:rPr>
        <w:t>—</w:t>
      </w:r>
      <w:r w:rsidRPr="006E066A">
        <w:rPr>
          <w:rStyle w:val="StyleUnderline"/>
        </w:rPr>
        <w:t>the center of disease control</w:t>
      </w:r>
      <w:r w:rsidRPr="006E066A">
        <w:rPr>
          <w:sz w:val="16"/>
        </w:rPr>
        <w:t xml:space="preserve">, for example. </w:t>
      </w:r>
      <w:r w:rsidRPr="003D55A1">
        <w:rPr>
          <w:rStyle w:val="StyleUnderline"/>
          <w:highlight w:val="cyan"/>
        </w:rPr>
        <w:t>How do we respond to</w:t>
      </w:r>
      <w:r w:rsidRPr="006E066A">
        <w:rPr>
          <w:rStyle w:val="StyleUnderline"/>
        </w:rPr>
        <w:t xml:space="preserve"> global </w:t>
      </w:r>
      <w:r w:rsidRPr="003D55A1">
        <w:rPr>
          <w:rStyle w:val="StyleUnderline"/>
          <w:highlight w:val="cyan"/>
        </w:rPr>
        <w:t>epidemics</w:t>
      </w:r>
      <w:r w:rsidRPr="006E066A">
        <w:rPr>
          <w:rStyle w:val="StyleUnderline"/>
        </w:rPr>
        <w:t xml:space="preserve"> such as Ebola and the like</w:t>
      </w:r>
      <w:r w:rsidRPr="003D55A1">
        <w:rPr>
          <w:rStyle w:val="StyleUnderline"/>
          <w:highlight w:val="cyan"/>
        </w:rPr>
        <w:t>?</w:t>
      </w:r>
      <w:r w:rsidRPr="006E066A">
        <w:rPr>
          <w:sz w:val="16"/>
        </w:rPr>
        <w:t xml:space="preserve"> You can’t do it in the anarchist way of DIY-organization. There are many instances where you need some state-like forms of infrastructure. </w:t>
      </w:r>
      <w:r w:rsidRPr="003D55A1">
        <w:rPr>
          <w:rStyle w:val="Emphasis"/>
          <w:highlight w:val="cyan"/>
        </w:rPr>
        <w:t>We can’t confront</w:t>
      </w:r>
      <w:r w:rsidRPr="006E066A">
        <w:rPr>
          <w:rStyle w:val="Emphasis"/>
        </w:rPr>
        <w:t xml:space="preserve"> the problem of global </w:t>
      </w:r>
      <w:r w:rsidRPr="003D55A1">
        <w:rPr>
          <w:rStyle w:val="Emphasis"/>
          <w:highlight w:val="cyan"/>
        </w:rPr>
        <w:t>warming through decentralized</w:t>
      </w:r>
      <w:r w:rsidRPr="006E066A">
        <w:rPr>
          <w:rStyle w:val="Emphasis"/>
        </w:rPr>
        <w:t xml:space="preserve"> forms of </w:t>
      </w:r>
      <w:r w:rsidRPr="003D55A1">
        <w:rPr>
          <w:rStyle w:val="Emphasis"/>
          <w:highlight w:val="cyan"/>
        </w:rPr>
        <w:t>confrontations</w:t>
      </w:r>
      <w:r w:rsidRPr="006E066A">
        <w:rPr>
          <w:rStyle w:val="Emphasis"/>
        </w:rPr>
        <w:t xml:space="preserve"> and activities alone</w:t>
      </w:r>
      <w:r w:rsidRPr="006E066A">
        <w:rPr>
          <w:sz w:val="16"/>
        </w:rPr>
        <w:t>.</w:t>
      </w:r>
    </w:p>
    <w:p w14:paraId="08E685EF" w14:textId="77777777" w:rsidR="00585D5F" w:rsidRPr="006E066A" w:rsidRDefault="00585D5F" w:rsidP="00585D5F">
      <w:pPr>
        <w:rPr>
          <w:b/>
          <w:sz w:val="16"/>
        </w:rPr>
      </w:pPr>
      <w:r w:rsidRPr="006E066A">
        <w:rPr>
          <w:rStyle w:val="StyleUnderline"/>
        </w:rPr>
        <w:t>One example that is often mentioned</w:t>
      </w:r>
      <w:r w:rsidRPr="006E066A">
        <w:rPr>
          <w:sz w:val="16"/>
        </w:rPr>
        <w:t xml:space="preserve">, despite its many problems, </w:t>
      </w:r>
      <w:r w:rsidRPr="006E066A">
        <w:rPr>
          <w:rStyle w:val="StyleUnderline"/>
        </w:rPr>
        <w:t xml:space="preserve">is </w:t>
      </w:r>
      <w:r w:rsidRPr="003D55A1">
        <w:rPr>
          <w:rStyle w:val="StyleUnderline"/>
          <w:highlight w:val="cyan"/>
        </w:rPr>
        <w:t>the Montreal Protocol</w:t>
      </w:r>
      <w:r w:rsidRPr="006E066A">
        <w:rPr>
          <w:rStyle w:val="StyleUnderline"/>
        </w:rPr>
        <w:t xml:space="preserve"> to phase out the use of chlorofluorocarbon in refrigerators to limit the depletion of the ozone layer</w:t>
      </w:r>
      <w:r w:rsidRPr="006E066A">
        <w:rPr>
          <w:sz w:val="16"/>
        </w:rPr>
        <w:t xml:space="preserve">. </w:t>
      </w:r>
      <w:r w:rsidRPr="006E066A">
        <w:rPr>
          <w:rStyle w:val="StyleUnderline"/>
        </w:rPr>
        <w:t xml:space="preserve">It </w:t>
      </w:r>
      <w:r w:rsidRPr="003D55A1">
        <w:rPr>
          <w:rStyle w:val="StyleUnderline"/>
          <w:highlight w:val="cyan"/>
        </w:rPr>
        <w:t>was successfully enforced</w:t>
      </w:r>
      <w:r w:rsidRPr="006E066A">
        <w:rPr>
          <w:rStyle w:val="StyleUnderline"/>
        </w:rPr>
        <w:t xml:space="preserve"> in the 1990s </w:t>
      </w:r>
      <w:r w:rsidRPr="003D55A1">
        <w:rPr>
          <w:rStyle w:val="StyleUnderline"/>
          <w:highlight w:val="cyan"/>
        </w:rPr>
        <w:t>but</w:t>
      </w:r>
      <w:r w:rsidRPr="006E066A">
        <w:rPr>
          <w:rStyle w:val="StyleUnderline"/>
        </w:rPr>
        <w:t xml:space="preserve"> it </w:t>
      </w:r>
      <w:r w:rsidRPr="003D55A1">
        <w:rPr>
          <w:rStyle w:val="StyleUnderline"/>
          <w:highlight w:val="cyan"/>
        </w:rPr>
        <w:t>needed</w:t>
      </w:r>
      <w:r w:rsidRPr="006E066A">
        <w:rPr>
          <w:rStyle w:val="StyleUnderline"/>
        </w:rPr>
        <w:t xml:space="preserve"> some kind of </w:t>
      </w:r>
      <w:r w:rsidRPr="003D55A1">
        <w:rPr>
          <w:rStyle w:val="StyleUnderline"/>
          <w:highlight w:val="cyan"/>
        </w:rPr>
        <w:t>organization</w:t>
      </w:r>
      <w:r w:rsidRPr="006E066A">
        <w:rPr>
          <w:rStyle w:val="StyleUnderline"/>
        </w:rPr>
        <w:t xml:space="preserve"> that is very different to the one coming out of assembly-based politics</w:t>
      </w:r>
      <w:r w:rsidRPr="006E066A">
        <w:rPr>
          <w:sz w:val="16"/>
        </w:rPr>
        <w:t>.</w:t>
      </w:r>
    </w:p>
    <w:p w14:paraId="0EACE976" w14:textId="77777777" w:rsidR="00585D5F" w:rsidRPr="006E066A" w:rsidRDefault="00585D5F" w:rsidP="00585D5F">
      <w:pPr>
        <w:rPr>
          <w:sz w:val="16"/>
        </w:rPr>
      </w:pPr>
      <w:r w:rsidRPr="006E066A">
        <w:rPr>
          <w:sz w:val="16"/>
        </w:rPr>
        <w:t>[AKM] From an anarchist perspective, I would say that it is possible to replace even supra-national institutions like the WHO with confederal organizations which are built from the bottom up and which eventually arrive at worldwide decision-making.</w:t>
      </w:r>
    </w:p>
    <w:p w14:paraId="1A84F9DC" w14:textId="77777777" w:rsidR="00585D5F" w:rsidRPr="006E066A" w:rsidRDefault="00585D5F" w:rsidP="00585D5F">
      <w:pPr>
        <w:rPr>
          <w:sz w:val="16"/>
        </w:rPr>
      </w:pPr>
      <w:r w:rsidRPr="006E066A">
        <w:rPr>
          <w:sz w:val="16"/>
        </w:rPr>
        <w:t xml:space="preserve">[DH] </w:t>
      </w:r>
      <w:r w:rsidRPr="006E066A">
        <w:rPr>
          <w:rStyle w:val="StyleUnderline"/>
        </w:rPr>
        <w:t>Maybe to a certain degree</w:t>
      </w:r>
      <w:r w:rsidRPr="006E066A">
        <w:rPr>
          <w:sz w:val="16"/>
        </w:rPr>
        <w:t xml:space="preserve">, </w:t>
      </w:r>
      <w:r w:rsidRPr="006E066A">
        <w:rPr>
          <w:rStyle w:val="StyleUnderline"/>
        </w:rPr>
        <w:t xml:space="preserve">but we have to be aware that </w:t>
      </w:r>
      <w:r w:rsidRPr="003D55A1">
        <w:rPr>
          <w:rStyle w:val="Emphasis"/>
          <w:highlight w:val="cyan"/>
        </w:rPr>
        <w:t>there will always be</w:t>
      </w:r>
      <w:r w:rsidRPr="006E066A">
        <w:rPr>
          <w:rStyle w:val="Emphasis"/>
        </w:rPr>
        <w:t xml:space="preserve"> some kind of </w:t>
      </w:r>
      <w:r w:rsidRPr="003D55A1">
        <w:rPr>
          <w:rStyle w:val="Emphasis"/>
          <w:highlight w:val="cyan"/>
        </w:rPr>
        <w:t>hierarchies and</w:t>
      </w:r>
      <w:r w:rsidRPr="006E066A">
        <w:rPr>
          <w:rStyle w:val="Emphasis"/>
        </w:rPr>
        <w:t xml:space="preserve"> we will always face </w:t>
      </w:r>
      <w:r w:rsidRPr="003D55A1">
        <w:rPr>
          <w:rStyle w:val="Emphasis"/>
          <w:highlight w:val="cyan"/>
        </w:rPr>
        <w:t>problems like accountability</w:t>
      </w:r>
      <w:r w:rsidRPr="006E066A">
        <w:rPr>
          <w:rStyle w:val="StyleUnderline"/>
        </w:rPr>
        <w:t xml:space="preserve"> or the right of recourse</w:t>
      </w:r>
      <w:r w:rsidRPr="006E066A">
        <w:rPr>
          <w:sz w:val="16"/>
        </w:rPr>
        <w:t>. There will be complicated relationships between, for example, people dealing with the problem of global warming from the standpoint of the world as a whole and from the standpoint of a group that is on the ground, let’s say in Hanover or somewhere, and that wonders: ‘why should we listen to what they are saying?’</w:t>
      </w:r>
    </w:p>
    <w:p w14:paraId="7A7223EA" w14:textId="77777777" w:rsidR="00585D5F" w:rsidRPr="006E066A" w:rsidRDefault="00585D5F" w:rsidP="00585D5F">
      <w:pPr>
        <w:rPr>
          <w:sz w:val="16"/>
        </w:rPr>
      </w:pPr>
      <w:r w:rsidRPr="006E066A">
        <w:rPr>
          <w:sz w:val="16"/>
        </w:rPr>
        <w:t>[AKM] So you believe this would require some form of authority?</w:t>
      </w:r>
    </w:p>
    <w:p w14:paraId="07D8D4A7" w14:textId="77777777" w:rsidR="00585D5F" w:rsidRPr="006E066A" w:rsidRDefault="00585D5F" w:rsidP="00585D5F">
      <w:pPr>
        <w:rPr>
          <w:sz w:val="16"/>
        </w:rPr>
      </w:pPr>
      <w:r w:rsidRPr="006E066A">
        <w:rPr>
          <w:sz w:val="16"/>
        </w:rPr>
        <w:t xml:space="preserve">[DH] </w:t>
      </w:r>
      <w:r w:rsidRPr="006E066A">
        <w:rPr>
          <w:rStyle w:val="Emphasis"/>
        </w:rPr>
        <w:t xml:space="preserve">No, </w:t>
      </w:r>
      <w:r w:rsidRPr="003D55A1">
        <w:rPr>
          <w:rStyle w:val="Emphasis"/>
          <w:highlight w:val="cyan"/>
        </w:rPr>
        <w:t>there will be authority</w:t>
      </w:r>
      <w:r w:rsidRPr="006E066A">
        <w:rPr>
          <w:rStyle w:val="Emphasis"/>
        </w:rPr>
        <w:t xml:space="preserve"> structures anyway—there will </w:t>
      </w:r>
      <w:r w:rsidRPr="003D55A1">
        <w:rPr>
          <w:rStyle w:val="Emphasis"/>
          <w:highlight w:val="cyan"/>
        </w:rPr>
        <w:t>always</w:t>
      </w:r>
      <w:r w:rsidRPr="006E066A">
        <w:rPr>
          <w:rStyle w:val="Emphasis"/>
        </w:rPr>
        <w:t xml:space="preserve"> be</w:t>
      </w:r>
      <w:r w:rsidRPr="006E066A">
        <w:rPr>
          <w:sz w:val="16"/>
        </w:rPr>
        <w:t xml:space="preserve">. </w:t>
      </w:r>
      <w:r w:rsidRPr="003D55A1">
        <w:rPr>
          <w:rStyle w:val="StyleUnderline"/>
          <w:highlight w:val="cyan"/>
        </w:rPr>
        <w:t>I have never been in an anarchist meeting where there was no secret authority structure</w:t>
      </w:r>
      <w:r w:rsidRPr="006E066A">
        <w:rPr>
          <w:sz w:val="16"/>
        </w:rPr>
        <w:t xml:space="preserve">. </w:t>
      </w:r>
      <w:r w:rsidRPr="006E066A">
        <w:rPr>
          <w:rStyle w:val="StyleUnderline"/>
        </w:rPr>
        <w:t xml:space="preserve">There is always </w:t>
      </w:r>
      <w:r w:rsidRPr="003D55A1">
        <w:rPr>
          <w:rStyle w:val="StyleUnderline"/>
          <w:highlight w:val="cyan"/>
        </w:rPr>
        <w:t>this fantasy of</w:t>
      </w:r>
      <w:r w:rsidRPr="006E066A">
        <w:rPr>
          <w:rStyle w:val="StyleUnderline"/>
        </w:rPr>
        <w:t xml:space="preserve"> everything </w:t>
      </w:r>
      <w:r w:rsidRPr="003D55A1">
        <w:rPr>
          <w:rStyle w:val="StyleUnderline"/>
          <w:highlight w:val="cyan"/>
        </w:rPr>
        <w:t>being horizontal</w:t>
      </w:r>
      <w:r w:rsidRPr="006E066A">
        <w:rPr>
          <w:sz w:val="16"/>
        </w:rPr>
        <w:t xml:space="preserve">, </w:t>
      </w:r>
      <w:r w:rsidRPr="006E066A">
        <w:rPr>
          <w:rStyle w:val="StyleUnderline"/>
        </w:rPr>
        <w:t>but I sit there and watch and think</w:t>
      </w:r>
      <w:r w:rsidRPr="006E066A">
        <w:rPr>
          <w:sz w:val="16"/>
        </w:rPr>
        <w:t xml:space="preserve">: </w:t>
      </w:r>
      <w:r w:rsidRPr="006E066A">
        <w:rPr>
          <w:rStyle w:val="StyleUnderline"/>
        </w:rPr>
        <w:t>‘oh god</w:t>
      </w:r>
      <w:r w:rsidRPr="006E066A">
        <w:rPr>
          <w:sz w:val="16"/>
        </w:rPr>
        <w:t xml:space="preserve">, </w:t>
      </w:r>
      <w:r w:rsidRPr="006E066A">
        <w:rPr>
          <w:rStyle w:val="StyleUnderline"/>
        </w:rPr>
        <w:t xml:space="preserve">there </w:t>
      </w:r>
      <w:r w:rsidRPr="003D55A1">
        <w:rPr>
          <w:rStyle w:val="StyleUnderline"/>
          <w:highlight w:val="cyan"/>
        </w:rPr>
        <w:t>is a</w:t>
      </w:r>
      <w:r w:rsidRPr="006E066A">
        <w:rPr>
          <w:rStyle w:val="StyleUnderline"/>
        </w:rPr>
        <w:t xml:space="preserve"> whole </w:t>
      </w:r>
      <w:r w:rsidRPr="003D55A1">
        <w:rPr>
          <w:rStyle w:val="StyleUnderline"/>
          <w:highlight w:val="cyan"/>
        </w:rPr>
        <w:t>hierarchical structure</w:t>
      </w:r>
      <w:r w:rsidRPr="006E066A">
        <w:rPr>
          <w:rStyle w:val="StyleUnderline"/>
        </w:rPr>
        <w:t xml:space="preserve"> in here</w:t>
      </w:r>
      <w:r w:rsidRPr="006E066A">
        <w:rPr>
          <w:sz w:val="16"/>
        </w:rPr>
        <w:t>—</w:t>
      </w:r>
      <w:r w:rsidRPr="003D55A1">
        <w:rPr>
          <w:rStyle w:val="Emphasis"/>
          <w:highlight w:val="cyan"/>
        </w:rPr>
        <w:t>but it’s covert</w:t>
      </w:r>
      <w:r w:rsidRPr="006E066A">
        <w:rPr>
          <w:sz w:val="16"/>
        </w:rPr>
        <w:t>.’</w:t>
      </w:r>
    </w:p>
    <w:p w14:paraId="2462BBE6" w14:textId="77777777" w:rsidR="00585D5F" w:rsidRPr="006E066A" w:rsidRDefault="00585D5F" w:rsidP="00585D5F">
      <w:pPr>
        <w:rPr>
          <w:sz w:val="16"/>
        </w:rPr>
      </w:pPr>
      <w:r w:rsidRPr="006E066A">
        <w:rPr>
          <w:sz w:val="16"/>
        </w:rPr>
        <w:t>[AKM] Coming back to the recent protests around the Mediterranean: many movements have focused on local struggles. What is the next step to take towards social transformation?</w:t>
      </w:r>
    </w:p>
    <w:p w14:paraId="7ACF26FD" w14:textId="77777777" w:rsidR="00585D5F" w:rsidRPr="006E066A" w:rsidRDefault="00585D5F" w:rsidP="00585D5F">
      <w:pPr>
        <w:rPr>
          <w:sz w:val="16"/>
        </w:rPr>
      </w:pPr>
      <w:r w:rsidRPr="006E066A">
        <w:rPr>
          <w:sz w:val="16"/>
        </w:rPr>
        <w:t xml:space="preserve">[DH] </w:t>
      </w:r>
      <w:r w:rsidRPr="006E066A">
        <w:rPr>
          <w:rStyle w:val="StyleUnderline"/>
        </w:rPr>
        <w:t xml:space="preserve">At some point </w:t>
      </w:r>
      <w:r w:rsidRPr="003D55A1">
        <w:rPr>
          <w:rStyle w:val="StyleUnderline"/>
          <w:highlight w:val="cyan"/>
        </w:rPr>
        <w:t>we have to create organizations</w:t>
      </w:r>
      <w:r w:rsidRPr="006E066A">
        <w:rPr>
          <w:rStyle w:val="StyleUnderline"/>
        </w:rPr>
        <w:t xml:space="preserve"> which are able </w:t>
      </w:r>
      <w:r w:rsidRPr="003D55A1">
        <w:rPr>
          <w:rStyle w:val="StyleUnderline"/>
          <w:highlight w:val="cyan"/>
        </w:rPr>
        <w:t>to</w:t>
      </w:r>
      <w:r w:rsidRPr="006E066A">
        <w:rPr>
          <w:rStyle w:val="StyleUnderline"/>
        </w:rPr>
        <w:t xml:space="preserve"> assemble and </w:t>
      </w:r>
      <w:r w:rsidRPr="003D55A1">
        <w:rPr>
          <w:rStyle w:val="StyleUnderline"/>
          <w:highlight w:val="cyan"/>
        </w:rPr>
        <w:t xml:space="preserve">enforce </w:t>
      </w:r>
      <w:r w:rsidRPr="006E066A">
        <w:rPr>
          <w:rStyle w:val="StyleUnderline"/>
        </w:rPr>
        <w:t xml:space="preserve">social </w:t>
      </w:r>
      <w:r w:rsidRPr="003D55A1">
        <w:rPr>
          <w:rStyle w:val="StyleUnderline"/>
          <w:highlight w:val="cyan"/>
        </w:rPr>
        <w:t>change on a broader scale</w:t>
      </w:r>
      <w:r w:rsidRPr="006E066A">
        <w:rPr>
          <w:rStyle w:val="StyleUnderline"/>
        </w:rPr>
        <w:t>.</w:t>
      </w:r>
      <w:r w:rsidRPr="006E066A">
        <w:rPr>
          <w:sz w:val="16"/>
        </w:rPr>
        <w:t xml:space="preserve"> For example, will Podemos in Spain be able to do that? In a chaotic situation like the economic crisis of the last years, it is important for the left to act. </w:t>
      </w:r>
      <w:r w:rsidRPr="003D55A1">
        <w:rPr>
          <w:rStyle w:val="Emphasis"/>
          <w:highlight w:val="cyan"/>
        </w:rPr>
        <w:t>If the left doesn’t make it</w:t>
      </w:r>
      <w:r w:rsidRPr="006E066A">
        <w:rPr>
          <w:rStyle w:val="Emphasis"/>
        </w:rPr>
        <w:t xml:space="preserve">, then </w:t>
      </w:r>
      <w:r w:rsidRPr="003D55A1">
        <w:rPr>
          <w:rStyle w:val="Emphasis"/>
          <w:highlight w:val="cyan"/>
        </w:rPr>
        <w:t>the right</w:t>
      </w:r>
      <w:r w:rsidRPr="006E066A">
        <w:rPr>
          <w:rStyle w:val="Emphasis"/>
        </w:rPr>
        <w:t xml:space="preserve">-wing </w:t>
      </w:r>
      <w:r w:rsidRPr="003D55A1">
        <w:rPr>
          <w:rStyle w:val="Emphasis"/>
          <w:highlight w:val="cyan"/>
        </w:rPr>
        <w:t>is the next option</w:t>
      </w:r>
      <w:r w:rsidRPr="006E066A">
        <w:rPr>
          <w:sz w:val="16"/>
        </w:rPr>
        <w:t>. I think—and I hate to say this—but I think the left has to be more pragmatic in relation to the dynamics going on right now.</w:t>
      </w:r>
    </w:p>
    <w:p w14:paraId="7817C034" w14:textId="77777777" w:rsidR="00585D5F" w:rsidRPr="006E066A" w:rsidRDefault="00585D5F" w:rsidP="00585D5F">
      <w:pPr>
        <w:rPr>
          <w:sz w:val="16"/>
        </w:rPr>
      </w:pPr>
      <w:r w:rsidRPr="006E066A">
        <w:rPr>
          <w:sz w:val="16"/>
        </w:rPr>
        <w:t>[AKM] More pragmatic in what sense?</w:t>
      </w:r>
    </w:p>
    <w:p w14:paraId="42357451" w14:textId="77777777" w:rsidR="00585D5F" w:rsidRPr="006E066A" w:rsidRDefault="00585D5F" w:rsidP="00585D5F">
      <w:pPr>
        <w:rPr>
          <w:sz w:val="16"/>
        </w:rPr>
      </w:pPr>
      <w:r w:rsidRPr="006E066A">
        <w:rPr>
          <w:sz w:val="16"/>
        </w:rPr>
        <w:lastRenderedPageBreak/>
        <w:t>[DH] Well, why did I support SYRIZA even though it is not a revolutionary party? Because it opened a space in which something different could happen and therefore it was a progressive move for me.</w:t>
      </w:r>
    </w:p>
    <w:p w14:paraId="17BC10C9" w14:textId="77777777" w:rsidR="00585D5F" w:rsidRPr="006E066A" w:rsidRDefault="00585D5F" w:rsidP="00585D5F">
      <w:pPr>
        <w:rPr>
          <w:sz w:val="16"/>
        </w:rPr>
      </w:pPr>
      <w:r w:rsidRPr="006E066A">
        <w:rPr>
          <w:sz w:val="16"/>
        </w:rPr>
        <w:t xml:space="preserve">It is a bit like Marx saying: </w:t>
      </w:r>
      <w:r w:rsidRPr="003D55A1">
        <w:rPr>
          <w:rStyle w:val="Emphasis"/>
          <w:highlight w:val="cyan"/>
        </w:rPr>
        <w:t>the first step to freedom is</w:t>
      </w:r>
      <w:r w:rsidRPr="006E066A">
        <w:rPr>
          <w:rStyle w:val="Emphasis"/>
        </w:rPr>
        <w:t xml:space="preserve"> the </w:t>
      </w:r>
      <w:r w:rsidRPr="003D55A1">
        <w:rPr>
          <w:rStyle w:val="Emphasis"/>
          <w:highlight w:val="cyan"/>
        </w:rPr>
        <w:t>limitation of</w:t>
      </w:r>
      <w:r w:rsidRPr="006E066A">
        <w:rPr>
          <w:rStyle w:val="Emphasis"/>
        </w:rPr>
        <w:t xml:space="preserve"> the length of </w:t>
      </w:r>
      <w:r w:rsidRPr="003D55A1">
        <w:rPr>
          <w:rStyle w:val="Emphasis"/>
          <w:highlight w:val="cyan"/>
        </w:rPr>
        <w:t>the working day</w:t>
      </w:r>
      <w:r w:rsidRPr="006E066A">
        <w:rPr>
          <w:sz w:val="16"/>
        </w:rPr>
        <w:t xml:space="preserve">. </w:t>
      </w:r>
      <w:r w:rsidRPr="006E066A">
        <w:rPr>
          <w:rStyle w:val="StyleUnderline"/>
        </w:rPr>
        <w:t xml:space="preserve">Very narrow </w:t>
      </w:r>
      <w:r w:rsidRPr="003D55A1">
        <w:rPr>
          <w:rStyle w:val="StyleUnderline"/>
          <w:highlight w:val="cyan"/>
        </w:rPr>
        <w:t>demands open</w:t>
      </w:r>
      <w:r w:rsidRPr="006E066A">
        <w:rPr>
          <w:rStyle w:val="StyleUnderline"/>
        </w:rPr>
        <w:t xml:space="preserve"> up </w:t>
      </w:r>
      <w:r w:rsidRPr="003D55A1">
        <w:rPr>
          <w:rStyle w:val="StyleUnderline"/>
          <w:highlight w:val="cyan"/>
        </w:rPr>
        <w:t>space for</w:t>
      </w:r>
      <w:r w:rsidRPr="006E066A">
        <w:rPr>
          <w:rStyle w:val="StyleUnderline"/>
        </w:rPr>
        <w:t xml:space="preserve"> much more </w:t>
      </w:r>
      <w:r w:rsidRPr="003D55A1">
        <w:rPr>
          <w:rStyle w:val="StyleUnderline"/>
          <w:highlight w:val="cyan"/>
        </w:rPr>
        <w:t>revolutionary outcomes</w:t>
      </w:r>
      <w:r w:rsidRPr="006E066A">
        <w:rPr>
          <w:sz w:val="16"/>
        </w:rPr>
        <w:t>, and even when there isn’t any possibility for any revolutionary outcomes, we have to look for compromise solutions which nevertheless roll back the neoliberal austerity nonsense and open the space where new forms of organizing can take place.</w:t>
      </w:r>
    </w:p>
    <w:p w14:paraId="24DC9BD4" w14:textId="77777777" w:rsidR="00585D5F" w:rsidRPr="006E066A" w:rsidRDefault="00585D5F" w:rsidP="00585D5F">
      <w:pPr>
        <w:rPr>
          <w:sz w:val="16"/>
        </w:rPr>
      </w:pPr>
      <w:r w:rsidRPr="006E066A">
        <w:rPr>
          <w:sz w:val="16"/>
        </w:rPr>
        <w:t>For example, it would be interesting if Podemos looked towards organizing forms of democratic confederalism—because in some ways Podemos originated with lots of assembly-type meetings taking place all over Spain, so they are very experienced with the assembly structure.</w:t>
      </w:r>
    </w:p>
    <w:p w14:paraId="3E52DF52" w14:textId="77777777" w:rsidR="00585D5F" w:rsidRPr="006E066A" w:rsidRDefault="00585D5F" w:rsidP="00585D5F">
      <w:pPr>
        <w:rPr>
          <w:rStyle w:val="StyleUnderline"/>
        </w:rPr>
      </w:pPr>
      <w:r w:rsidRPr="006E066A">
        <w:rPr>
          <w:sz w:val="16"/>
        </w:rPr>
        <w:t xml:space="preserve">The question is how they connect the assembly-form to some permanent forms of organization concerning their upcoming position as a strong party in Parliament. </w:t>
      </w:r>
      <w:r w:rsidRPr="003D55A1">
        <w:rPr>
          <w:rStyle w:val="StyleUnderline"/>
          <w:highlight w:val="cyan"/>
        </w:rPr>
        <w:t>This</w:t>
      </w:r>
      <w:r w:rsidRPr="006E066A">
        <w:rPr>
          <w:rStyle w:val="StyleUnderline"/>
        </w:rPr>
        <w:t xml:space="preserve"> also </w:t>
      </w:r>
      <w:r w:rsidRPr="003D55A1">
        <w:rPr>
          <w:rStyle w:val="StyleUnderline"/>
          <w:highlight w:val="cyan"/>
        </w:rPr>
        <w:t>goes back to</w:t>
      </w:r>
      <w:r w:rsidRPr="006E066A">
        <w:rPr>
          <w:rStyle w:val="StyleUnderline"/>
        </w:rPr>
        <w:t xml:space="preserve"> the question of </w:t>
      </w:r>
      <w:r w:rsidRPr="003D55A1">
        <w:rPr>
          <w:rStyle w:val="StyleUnderline"/>
          <w:highlight w:val="cyan"/>
        </w:rPr>
        <w:t>consolidating power</w:t>
      </w:r>
      <w:r w:rsidRPr="006E066A">
        <w:rPr>
          <w:sz w:val="16"/>
        </w:rPr>
        <w:t xml:space="preserve">: </w:t>
      </w:r>
      <w:r w:rsidRPr="006E066A">
        <w:rPr>
          <w:rStyle w:val="Emphasis"/>
        </w:rPr>
        <w:t xml:space="preserve">you have to find ways to do so, because </w:t>
      </w:r>
      <w:r w:rsidRPr="003D55A1">
        <w:rPr>
          <w:rStyle w:val="Emphasis"/>
          <w:highlight w:val="cyan"/>
        </w:rPr>
        <w:t>without it</w:t>
      </w:r>
      <w:r w:rsidRPr="006E066A">
        <w:rPr>
          <w:rStyle w:val="Emphasis"/>
        </w:rPr>
        <w:t xml:space="preserve"> the bourgeoisie and corporate </w:t>
      </w:r>
      <w:r w:rsidRPr="003D55A1">
        <w:rPr>
          <w:rStyle w:val="Emphasis"/>
          <w:highlight w:val="cyan"/>
        </w:rPr>
        <w:t>capitalism</w:t>
      </w:r>
      <w:r w:rsidRPr="006E066A">
        <w:rPr>
          <w:rStyle w:val="Emphasis"/>
        </w:rPr>
        <w:t xml:space="preserve"> are going to find ways to </w:t>
      </w:r>
      <w:r w:rsidRPr="003D55A1">
        <w:rPr>
          <w:rStyle w:val="Emphasis"/>
          <w:highlight w:val="cyan"/>
        </w:rPr>
        <w:t>reassert it</w:t>
      </w:r>
      <w:r w:rsidRPr="006E066A">
        <w:rPr>
          <w:rStyle w:val="Emphasis"/>
        </w:rPr>
        <w:t xml:space="preserve"> and take the power back</w:t>
      </w:r>
      <w:r w:rsidRPr="006E066A">
        <w:rPr>
          <w:sz w:val="16"/>
        </w:rPr>
        <w:t>.</w:t>
      </w:r>
    </w:p>
    <w:p w14:paraId="0C4E1553" w14:textId="77777777" w:rsidR="00585D5F" w:rsidRPr="006E066A" w:rsidRDefault="00585D5F" w:rsidP="00585D5F">
      <w:pPr>
        <w:rPr>
          <w:sz w:val="16"/>
        </w:rPr>
      </w:pPr>
      <w:r w:rsidRPr="006E066A">
        <w:rPr>
          <w:sz w:val="16"/>
        </w:rPr>
        <w:t>[AKM] What do you think about the dilemma of solidarity networks filling the void after the retreat of the welfare state and indirectly becoming a partner of neoliberalism in this way?</w:t>
      </w:r>
    </w:p>
    <w:p w14:paraId="2A94BE09" w14:textId="77777777" w:rsidR="00585D5F" w:rsidRPr="006E066A" w:rsidRDefault="00585D5F" w:rsidP="00585D5F">
      <w:pPr>
        <w:rPr>
          <w:sz w:val="16"/>
        </w:rPr>
      </w:pPr>
      <w:r w:rsidRPr="006E066A">
        <w:rPr>
          <w:sz w:val="16"/>
        </w:rPr>
        <w:t>[DH] There are two ways of organizing. One is a vast growth of the NGO sector, but a lot of that is externally funded, not grassroots, and doesn’t tackle the question of the big donors who set the agenda—which won’t be a radical agenda. Here we touch upon the privatization of the welfare state.</w:t>
      </w:r>
    </w:p>
    <w:p w14:paraId="274B318B" w14:textId="77777777" w:rsidR="00585D5F" w:rsidRPr="006E066A" w:rsidRDefault="00585D5F" w:rsidP="00585D5F">
      <w:pPr>
        <w:rPr>
          <w:sz w:val="16"/>
        </w:rPr>
      </w:pPr>
      <w:r w:rsidRPr="006E066A">
        <w:rPr>
          <w:sz w:val="16"/>
        </w:rPr>
        <w:t>This seems to me to be very different politically from grassroots organizations where people are on their own, saying: ‘OK, the state doesn’t take care of anything, so we are going to have to take care of it by ourselves.’ That seems to me to be leading to forms of grassroots organization with a very different political status.</w:t>
      </w:r>
    </w:p>
    <w:p w14:paraId="0AB865E9" w14:textId="77777777" w:rsidR="00585D5F" w:rsidRPr="006E066A" w:rsidRDefault="00585D5F" w:rsidP="00585D5F">
      <w:pPr>
        <w:rPr>
          <w:sz w:val="16"/>
        </w:rPr>
      </w:pPr>
      <w:r w:rsidRPr="006E066A">
        <w:rPr>
          <w:sz w:val="16"/>
        </w:rPr>
        <w:t>[AKM] But how to avoid filling that gap by helping, for example, unemployed people not to get squeezed out by neoliberal state?</w:t>
      </w:r>
    </w:p>
    <w:p w14:paraId="34BEDD1D" w14:textId="450FAE31" w:rsidR="00585D5F" w:rsidRPr="00585D5F" w:rsidRDefault="00585D5F" w:rsidP="005165EB">
      <w:r w:rsidRPr="006E066A">
        <w:rPr>
          <w:sz w:val="16"/>
        </w:rPr>
        <w:t xml:space="preserve">[DH] </w:t>
      </w:r>
      <w:r w:rsidRPr="006E066A">
        <w:rPr>
          <w:rStyle w:val="StyleUnderline"/>
        </w:rPr>
        <w:t xml:space="preserve">Well there has to be </w:t>
      </w:r>
      <w:r w:rsidRPr="003D55A1">
        <w:rPr>
          <w:rStyle w:val="StyleUnderline"/>
          <w:highlight w:val="cyan"/>
        </w:rPr>
        <w:t>an anti-capitalist agenda</w:t>
      </w:r>
      <w:r w:rsidRPr="006E066A">
        <w:t xml:space="preserve">, </w:t>
      </w:r>
      <w:r w:rsidRPr="006E066A">
        <w:rPr>
          <w:rStyle w:val="StyleUnderline"/>
        </w:rPr>
        <w:t xml:space="preserve">so that when the group works with people everybody knows that it </w:t>
      </w:r>
      <w:r w:rsidRPr="003D55A1">
        <w:rPr>
          <w:rStyle w:val="StyleUnderline"/>
          <w:highlight w:val="cyan"/>
        </w:rPr>
        <w:t>is not</w:t>
      </w:r>
      <w:r w:rsidRPr="006E066A">
        <w:rPr>
          <w:rStyle w:val="StyleUnderline"/>
        </w:rPr>
        <w:t xml:space="preserve"> only </w:t>
      </w:r>
      <w:r w:rsidRPr="003D55A1">
        <w:rPr>
          <w:rStyle w:val="StyleUnderline"/>
          <w:highlight w:val="cyan"/>
        </w:rPr>
        <w:t>about helping</w:t>
      </w:r>
      <w:r w:rsidRPr="006E066A">
        <w:rPr>
          <w:rStyle w:val="StyleUnderline"/>
        </w:rPr>
        <w:t xml:space="preserve"> them to </w:t>
      </w:r>
      <w:r w:rsidRPr="003D55A1">
        <w:rPr>
          <w:rStyle w:val="StyleUnderline"/>
          <w:highlight w:val="cyan"/>
        </w:rPr>
        <w:t>cope but</w:t>
      </w:r>
      <w:r w:rsidRPr="006E066A">
        <w:rPr>
          <w:rStyle w:val="StyleUnderline"/>
        </w:rPr>
        <w:t xml:space="preserve"> that there is an organized intent </w:t>
      </w:r>
      <w:r w:rsidRPr="003D55A1">
        <w:rPr>
          <w:rStyle w:val="StyleUnderline"/>
          <w:highlight w:val="cyan"/>
        </w:rPr>
        <w:t>to</w:t>
      </w:r>
      <w:r w:rsidRPr="006E066A">
        <w:rPr>
          <w:rStyle w:val="StyleUnderline"/>
        </w:rPr>
        <w:t xml:space="preserve"> politically </w:t>
      </w:r>
      <w:r w:rsidRPr="003D55A1">
        <w:rPr>
          <w:rStyle w:val="StyleUnderline"/>
          <w:highlight w:val="cyan"/>
        </w:rPr>
        <w:t xml:space="preserve">change the system </w:t>
      </w:r>
      <w:r w:rsidRPr="006E066A">
        <w:rPr>
          <w:rStyle w:val="StyleUnderline"/>
        </w:rPr>
        <w:t>in its entirety</w:t>
      </w:r>
      <w:r w:rsidRPr="006E066A">
        <w:t xml:space="preserve">. </w:t>
      </w:r>
      <w:r w:rsidRPr="003D55A1">
        <w:rPr>
          <w:rStyle w:val="Emphasis"/>
          <w:highlight w:val="cyan"/>
        </w:rPr>
        <w:t>This means having a</w:t>
      </w:r>
      <w:r w:rsidRPr="006E066A">
        <w:rPr>
          <w:rStyle w:val="Emphasis"/>
        </w:rPr>
        <w:t xml:space="preserve"> very </w:t>
      </w:r>
      <w:r w:rsidRPr="003D55A1">
        <w:rPr>
          <w:rStyle w:val="Emphasis"/>
          <w:highlight w:val="cyan"/>
        </w:rPr>
        <w:t>clear</w:t>
      </w:r>
      <w:r w:rsidRPr="006E066A">
        <w:rPr>
          <w:rStyle w:val="Emphasis"/>
        </w:rPr>
        <w:t xml:space="preserve"> political </w:t>
      </w:r>
      <w:r w:rsidRPr="003D55A1">
        <w:rPr>
          <w:rStyle w:val="Emphasis"/>
          <w:highlight w:val="cyan"/>
        </w:rPr>
        <w:t>project, which is problematic with decentralized</w:t>
      </w:r>
      <w:r w:rsidRPr="006E066A">
        <w:rPr>
          <w:rStyle w:val="Emphasis"/>
        </w:rPr>
        <w:t xml:space="preserve">, non-homogenous types of </w:t>
      </w:r>
      <w:r w:rsidRPr="003D55A1">
        <w:rPr>
          <w:rStyle w:val="Emphasis"/>
          <w:highlight w:val="cyan"/>
        </w:rPr>
        <w:t>movements where</w:t>
      </w:r>
      <w:r w:rsidRPr="006E066A">
        <w:rPr>
          <w:rStyle w:val="Emphasis"/>
        </w:rPr>
        <w:t xml:space="preserve"> somebody works one way, </w:t>
      </w:r>
      <w:r w:rsidRPr="003D55A1">
        <w:rPr>
          <w:rStyle w:val="Emphasis"/>
          <w:highlight w:val="cyan"/>
        </w:rPr>
        <w:t xml:space="preserve">others work differently </w:t>
      </w:r>
      <w:r w:rsidRPr="006E066A">
        <w:rPr>
          <w:rStyle w:val="Emphasis"/>
        </w:rPr>
        <w:t>and there is no collective or common project</w:t>
      </w:r>
      <w:r w:rsidRPr="006E066A">
        <w:t>.</w:t>
      </w:r>
    </w:p>
    <w:p w14:paraId="031B5FB6" w14:textId="23C39D0E" w:rsidR="005165EB" w:rsidRPr="008E2A2E" w:rsidRDefault="005165EB" w:rsidP="005165EB">
      <w:pPr>
        <w:pStyle w:val="Heading4"/>
      </w:pPr>
      <w:r w:rsidRPr="00B170CC">
        <w:t>You</w:t>
      </w:r>
      <w:r>
        <w:t xml:space="preserve"> are the tiebreaking vote over whether the 1ac’s politics is something organizers </w:t>
      </w:r>
      <w:r>
        <w:rPr>
          <w:u w:val="single"/>
        </w:rPr>
        <w:t>should adopt</w:t>
      </w:r>
      <w:r>
        <w:t xml:space="preserve"> or not – if we win the 1ac is incorrect at the level of </w:t>
      </w:r>
      <w:r>
        <w:rPr>
          <w:u w:val="single"/>
        </w:rPr>
        <w:t>conceptualization</w:t>
      </w:r>
      <w:r w:rsidRPr="009C4532">
        <w:t xml:space="preserve"> </w:t>
      </w:r>
      <w:r>
        <w:t xml:space="preserve">or </w:t>
      </w:r>
      <w:r>
        <w:rPr>
          <w:u w:val="single"/>
        </w:rPr>
        <w:t>contact</w:t>
      </w:r>
      <w:r>
        <w:t xml:space="preserve">, </w:t>
      </w:r>
      <w:r>
        <w:rPr>
          <w:u w:val="single"/>
        </w:rPr>
        <w:t>vote neg</w:t>
      </w:r>
      <w:r>
        <w:t>.</w:t>
      </w:r>
    </w:p>
    <w:p w14:paraId="6D794DD0" w14:textId="7A28F22C" w:rsidR="005165EB" w:rsidRPr="00600CAD" w:rsidRDefault="005165EB" w:rsidP="005165EB">
      <w:pPr>
        <w:rPr>
          <w:b/>
          <w:bCs/>
          <w:sz w:val="26"/>
        </w:rPr>
      </w:pPr>
      <w:r w:rsidRPr="00F7266F">
        <w:rPr>
          <w:rStyle w:val="Style13ptBold"/>
        </w:rPr>
        <w:t xml:space="preserve">les materialistes </w:t>
      </w:r>
      <w:r w:rsidR="00600CAD">
        <w:rPr>
          <w:rStyle w:val="Style13ptBold"/>
        </w:rPr>
        <w:t>’</w:t>
      </w:r>
      <w:r w:rsidRPr="00F7266F">
        <w:rPr>
          <w:rStyle w:val="Style13ptBold"/>
        </w:rPr>
        <w:t>14</w:t>
      </w:r>
      <w:r w:rsidR="00600CAD">
        <w:rPr>
          <w:rStyle w:val="Style13ptBold"/>
        </w:rPr>
        <w:t xml:space="preserve"> </w:t>
      </w:r>
      <w:r w:rsidRPr="00804B61">
        <w:rPr>
          <w:sz w:val="16"/>
          <w:szCs w:val="16"/>
        </w:rPr>
        <w:t>[(Now defunct) joint theoretical journal of the Centre Marxiste-Léniniste-Maoiste of Belgium and the Communist Party of France (Marxiste-Léniniste-Maoist). The site is no</w:t>
      </w:r>
      <w:r>
        <w:rPr>
          <w:sz w:val="16"/>
          <w:szCs w:val="16"/>
        </w:rPr>
        <w:t xml:space="preserve"> longer maintained</w:t>
      </w:r>
      <w:r w:rsidRPr="00804B61">
        <w:rPr>
          <w:sz w:val="16"/>
          <w:szCs w:val="16"/>
        </w:rPr>
        <w:t>, the formatting is a nightmare, and half of the information on the party history is only in French, but from what I can tell</w:t>
      </w:r>
      <w:r>
        <w:rPr>
          <w:sz w:val="16"/>
          <w:szCs w:val="16"/>
        </w:rPr>
        <w:t xml:space="preserve"> based on my own translation</w:t>
      </w:r>
      <w:r w:rsidRPr="00804B61">
        <w:rPr>
          <w:sz w:val="16"/>
          <w:szCs w:val="16"/>
        </w:rPr>
        <w:t xml:space="preserve"> it was principally run and reviewed by the academic</w:t>
      </w:r>
      <w:r>
        <w:rPr>
          <w:sz w:val="16"/>
          <w:szCs w:val="16"/>
        </w:rPr>
        <w:t>s in</w:t>
      </w:r>
      <w:r w:rsidRPr="00804B61">
        <w:rPr>
          <w:sz w:val="16"/>
          <w:szCs w:val="16"/>
        </w:rPr>
        <w:t xml:space="preserve"> the party cadres – although many of the submissions were anonymized </w:t>
      </w:r>
      <w:r>
        <w:rPr>
          <w:sz w:val="16"/>
          <w:szCs w:val="16"/>
        </w:rPr>
        <w:t xml:space="preserve">(including this one) </w:t>
      </w:r>
      <w:r w:rsidRPr="00804B61">
        <w:rPr>
          <w:sz w:val="16"/>
          <w:szCs w:val="16"/>
        </w:rPr>
        <w:t>due to anti-terror laws in Belgium and France targeting the Maoists, everything published was all subject to editorial/peer review by those academics.</w:t>
      </w:r>
      <w:r>
        <w:rPr>
          <w:sz w:val="16"/>
          <w:szCs w:val="16"/>
        </w:rPr>
        <w:t xml:space="preserve"> </w:t>
      </w:r>
      <w:r w:rsidRPr="00804B61">
        <w:rPr>
          <w:sz w:val="16"/>
          <w:szCs w:val="16"/>
        </w:rPr>
        <w:t>09/28/2014.</w:t>
      </w:r>
      <w:r>
        <w:rPr>
          <w:sz w:val="16"/>
          <w:szCs w:val="16"/>
        </w:rPr>
        <w:t xml:space="preserve"> “Sikder and the dialectical materialist epistemology”, </w:t>
      </w:r>
      <w:r>
        <w:rPr>
          <w:i/>
          <w:iCs/>
          <w:sz w:val="16"/>
          <w:szCs w:val="16"/>
        </w:rPr>
        <w:t>les materialistes</w:t>
      </w:r>
      <w:r w:rsidRPr="00FC523D">
        <w:rPr>
          <w:i/>
          <w:iCs/>
          <w:sz w:val="16"/>
          <w:szCs w:val="16"/>
        </w:rPr>
        <w:t>.</w:t>
      </w:r>
      <w:r w:rsidRPr="00804B61">
        <w:rPr>
          <w:sz w:val="16"/>
          <w:szCs w:val="16"/>
        </w:rPr>
        <w:t xml:space="preserve"> </w:t>
      </w:r>
      <w:hyperlink r:id="rId10" w:history="1">
        <w:r w:rsidRPr="00804B61">
          <w:rPr>
            <w:rStyle w:val="Hyperlink"/>
            <w:sz w:val="16"/>
            <w:szCs w:val="16"/>
          </w:rPr>
          <w:t>https://lesmaterialistes.com/english/sikder-and-dialectical-materialist-epistemology</w:t>
        </w:r>
      </w:hyperlink>
      <w:r w:rsidRPr="00804B61">
        <w:rPr>
          <w:sz w:val="16"/>
          <w:szCs w:val="16"/>
        </w:rPr>
        <w:t xml:space="preserve">] </w:t>
      </w:r>
    </w:p>
    <w:p w14:paraId="61AB24C3" w14:textId="77777777" w:rsidR="005165EB" w:rsidRPr="00FA66EF" w:rsidRDefault="005165EB" w:rsidP="005165EB">
      <w:pPr>
        <w:rPr>
          <w:sz w:val="12"/>
        </w:rPr>
      </w:pPr>
      <w:r w:rsidRPr="004F57D5">
        <w:rPr>
          <w:rStyle w:val="StyleUnderline"/>
        </w:rPr>
        <w:t xml:space="preserve">The word </w:t>
      </w:r>
      <w:r w:rsidRPr="004F57D5">
        <w:rPr>
          <w:rStyle w:val="StyleUnderline"/>
          <w:highlight w:val="green"/>
        </w:rPr>
        <w:t>“epistemology”</w:t>
      </w:r>
      <w:r w:rsidRPr="004F57D5">
        <w:rPr>
          <w:rStyle w:val="StyleUnderline"/>
        </w:rPr>
        <w:t xml:space="preserve"> is not common</w:t>
      </w:r>
      <w:r w:rsidRPr="00FA66EF">
        <w:rPr>
          <w:sz w:val="12"/>
        </w:rPr>
        <w:t xml:space="preserve">, </w:t>
      </w:r>
      <w:r w:rsidRPr="004F57D5">
        <w:rPr>
          <w:rStyle w:val="StyleUnderline"/>
        </w:rPr>
        <w:t xml:space="preserve">but </w:t>
      </w:r>
      <w:r w:rsidRPr="004F57D5">
        <w:rPr>
          <w:rStyle w:val="Emphasis"/>
        </w:rPr>
        <w:t xml:space="preserve">it </w:t>
      </w:r>
      <w:r w:rsidRPr="004F57D5">
        <w:rPr>
          <w:rStyle w:val="Emphasis"/>
          <w:highlight w:val="green"/>
        </w:rPr>
        <w:t>is important</w:t>
      </w:r>
      <w:r w:rsidRPr="00FA66EF">
        <w:rPr>
          <w:sz w:val="12"/>
        </w:rPr>
        <w:t>. It comes from the Greek and means to speak about knowledge (“epistēmē”) i.e. it's the study of the foundations of science.</w:t>
      </w:r>
    </w:p>
    <w:p w14:paraId="7DAE44F2" w14:textId="77777777" w:rsidR="005165EB" w:rsidRPr="00FA66EF" w:rsidRDefault="005165EB" w:rsidP="005165EB">
      <w:pPr>
        <w:rPr>
          <w:sz w:val="12"/>
        </w:rPr>
      </w:pPr>
      <w:r w:rsidRPr="00FA66EF">
        <w:rPr>
          <w:sz w:val="12"/>
        </w:rPr>
        <w:t xml:space="preserve">For example, </w:t>
      </w:r>
      <w:r w:rsidRPr="004F57D5">
        <w:rPr>
          <w:rStyle w:val="StyleUnderline"/>
          <w:highlight w:val="green"/>
        </w:rPr>
        <w:t>the foundation of</w:t>
      </w:r>
      <w:r w:rsidRPr="004F57D5">
        <w:rPr>
          <w:rStyle w:val="StyleUnderline"/>
        </w:rPr>
        <w:t xml:space="preserve"> the Christian “science” is the figure of the Christ</w:t>
      </w:r>
      <w:r w:rsidRPr="00FA66EF">
        <w:rPr>
          <w:sz w:val="12"/>
        </w:rPr>
        <w:t xml:space="preserve">, </w:t>
      </w:r>
      <w:r w:rsidRPr="004F57D5">
        <w:rPr>
          <w:rStyle w:val="StyleUnderline"/>
        </w:rPr>
        <w:t xml:space="preserve">and the one of </w:t>
      </w:r>
      <w:r w:rsidRPr="004F57D5">
        <w:rPr>
          <w:rStyle w:val="StyleUnderline"/>
          <w:highlight w:val="green"/>
        </w:rPr>
        <w:t>dialectical materialism is matter</w:t>
      </w:r>
      <w:r w:rsidRPr="004F57D5">
        <w:rPr>
          <w:rStyle w:val="StyleUnderline"/>
        </w:rPr>
        <w:t xml:space="preserve"> considered as eternal and </w:t>
      </w:r>
      <w:r w:rsidRPr="004F57D5">
        <w:rPr>
          <w:rStyle w:val="StyleUnderline"/>
          <w:highlight w:val="green"/>
        </w:rPr>
        <w:t>in movement</w:t>
      </w:r>
      <w:r w:rsidRPr="00FA66EF">
        <w:rPr>
          <w:sz w:val="12"/>
        </w:rPr>
        <w:t>.</w:t>
      </w:r>
    </w:p>
    <w:p w14:paraId="2197FEA3" w14:textId="77777777" w:rsidR="005165EB" w:rsidRPr="00FA66EF" w:rsidRDefault="005165EB" w:rsidP="005165EB">
      <w:pPr>
        <w:rPr>
          <w:sz w:val="12"/>
        </w:rPr>
      </w:pPr>
      <w:r w:rsidRPr="00FA66EF">
        <w:rPr>
          <w:sz w:val="12"/>
        </w:rPr>
        <w:t>The great Bangladeshi revolutionary Siraj Sikder expresses here a very interesting point of view, very deep, very intense, very dense. Here is what he says:</w:t>
      </w:r>
    </w:p>
    <w:p w14:paraId="5F107D78" w14:textId="77777777" w:rsidR="005165EB" w:rsidRPr="00FA66EF" w:rsidRDefault="005165EB" w:rsidP="005165EB">
      <w:pPr>
        <w:ind w:left="720"/>
        <w:rPr>
          <w:sz w:val="12"/>
        </w:rPr>
      </w:pPr>
      <w:r w:rsidRPr="00FA66EF">
        <w:rPr>
          <w:sz w:val="12"/>
        </w:rPr>
        <w:t>“</w:t>
      </w:r>
      <w:r w:rsidRPr="004F57D5">
        <w:rPr>
          <w:rStyle w:val="StyleUnderline"/>
          <w:highlight w:val="green"/>
        </w:rPr>
        <w:t>The correct line</w:t>
      </w:r>
      <w:r w:rsidRPr="004F57D5">
        <w:rPr>
          <w:rStyle w:val="StyleUnderline"/>
        </w:rPr>
        <w:t xml:space="preserve"> of leadership </w:t>
      </w:r>
      <w:r w:rsidRPr="004F57D5">
        <w:rPr>
          <w:rStyle w:val="StyleUnderline"/>
          <w:highlight w:val="green"/>
        </w:rPr>
        <w:t>develops only after</w:t>
      </w:r>
      <w:r w:rsidRPr="004F57D5">
        <w:rPr>
          <w:rStyle w:val="StyleUnderline"/>
        </w:rPr>
        <w:t xml:space="preserve"> many times </w:t>
      </w:r>
      <w:r w:rsidRPr="004F57D5">
        <w:rPr>
          <w:rStyle w:val="StyleUnderline"/>
          <w:highlight w:val="green"/>
        </w:rPr>
        <w:t>repetition of</w:t>
      </w:r>
      <w:r w:rsidRPr="004F57D5">
        <w:rPr>
          <w:rStyle w:val="StyleUnderline"/>
        </w:rPr>
        <w:t xml:space="preserve"> the cycle of matter to conscience</w:t>
      </w:r>
      <w:r w:rsidRPr="00FA66EF">
        <w:rPr>
          <w:sz w:val="12"/>
        </w:rPr>
        <w:t xml:space="preserve">, </w:t>
      </w:r>
      <w:r w:rsidRPr="004F57D5">
        <w:rPr>
          <w:rStyle w:val="StyleUnderline"/>
        </w:rPr>
        <w:t>conscience to matter</w:t>
      </w:r>
      <w:r w:rsidRPr="00FA66EF">
        <w:rPr>
          <w:sz w:val="12"/>
        </w:rPr>
        <w:t xml:space="preserve">, </w:t>
      </w:r>
      <w:r w:rsidRPr="004F57D5">
        <w:rPr>
          <w:rStyle w:val="StyleUnderline"/>
        </w:rPr>
        <w:t>that is</w:t>
      </w:r>
      <w:r w:rsidRPr="00FA66EF">
        <w:rPr>
          <w:sz w:val="12"/>
        </w:rPr>
        <w:t xml:space="preserve">, </w:t>
      </w:r>
      <w:r w:rsidRPr="004F57D5">
        <w:rPr>
          <w:rStyle w:val="StyleUnderline"/>
          <w:highlight w:val="green"/>
        </w:rPr>
        <w:t>practice to knowledge</w:t>
      </w:r>
      <w:r w:rsidRPr="00FA66EF">
        <w:rPr>
          <w:sz w:val="12"/>
        </w:rPr>
        <w:t xml:space="preserve">, </w:t>
      </w:r>
      <w:r w:rsidRPr="004F57D5">
        <w:rPr>
          <w:rStyle w:val="StyleUnderline"/>
          <w:highlight w:val="green"/>
        </w:rPr>
        <w:t>knowledge to practice</w:t>
      </w:r>
      <w:r w:rsidRPr="00FA66EF">
        <w:rPr>
          <w:sz w:val="12"/>
        </w:rPr>
        <w:t xml:space="preserve">. </w:t>
      </w:r>
      <w:r w:rsidRPr="004F57D5">
        <w:rPr>
          <w:rStyle w:val="Emphasis"/>
          <w:highlight w:val="green"/>
        </w:rPr>
        <w:t>This is the epistemology of Marxism</w:t>
      </w:r>
      <w:r w:rsidRPr="00FA66EF">
        <w:rPr>
          <w:sz w:val="12"/>
        </w:rPr>
        <w:t xml:space="preserve">, </w:t>
      </w:r>
      <w:r w:rsidRPr="004F57D5">
        <w:rPr>
          <w:rStyle w:val="StyleUnderline"/>
        </w:rPr>
        <w:t>that is</w:t>
      </w:r>
      <w:r w:rsidRPr="00FA66EF">
        <w:rPr>
          <w:sz w:val="12"/>
        </w:rPr>
        <w:t xml:space="preserve">, </w:t>
      </w:r>
      <w:r w:rsidRPr="004F57D5">
        <w:rPr>
          <w:rStyle w:val="StyleUnderline"/>
        </w:rPr>
        <w:t>dialectical materialist epistemology</w:t>
      </w:r>
      <w:r w:rsidRPr="00FA66EF">
        <w:rPr>
          <w:sz w:val="12"/>
        </w:rPr>
        <w:t>.</w:t>
      </w:r>
    </w:p>
    <w:p w14:paraId="16AA3EA9" w14:textId="77777777" w:rsidR="005165EB" w:rsidRPr="00FA66EF" w:rsidRDefault="005165EB" w:rsidP="005165EB">
      <w:pPr>
        <w:ind w:left="720"/>
        <w:rPr>
          <w:sz w:val="12"/>
        </w:rPr>
      </w:pPr>
      <w:r w:rsidRPr="00FA66EF">
        <w:rPr>
          <w:sz w:val="12"/>
        </w:rPr>
        <w:lastRenderedPageBreak/>
        <w:t>Chairman Mao more elaborately discussed it in ‘Some questions concerning methods of leadership’. There he said, “</w:t>
      </w:r>
      <w:r w:rsidRPr="006427F7">
        <w:rPr>
          <w:rStyle w:val="StyleUnderline"/>
        </w:rPr>
        <w:t xml:space="preserve">All correct leadership of our Party is necessarily </w:t>
      </w:r>
      <w:r w:rsidRPr="006427F7">
        <w:rPr>
          <w:rStyle w:val="Emphasis"/>
          <w:highlight w:val="green"/>
        </w:rPr>
        <w:t>‘from the masses, to the masses’</w:t>
      </w:r>
      <w:r w:rsidRPr="00FA66EF">
        <w:rPr>
          <w:sz w:val="12"/>
        </w:rPr>
        <w:t>.</w:t>
      </w:r>
    </w:p>
    <w:p w14:paraId="1C32999C" w14:textId="77777777" w:rsidR="005165EB" w:rsidRPr="00FA66EF" w:rsidRDefault="005165EB" w:rsidP="005165EB">
      <w:pPr>
        <w:ind w:left="720"/>
        <w:rPr>
          <w:sz w:val="12"/>
        </w:rPr>
      </w:pPr>
      <w:r w:rsidRPr="00FA66EF">
        <w:rPr>
          <w:sz w:val="12"/>
        </w:rPr>
        <w:t xml:space="preserve">This means: </w:t>
      </w:r>
      <w:r w:rsidRPr="004F57D5">
        <w:rPr>
          <w:rStyle w:val="StyleUnderline"/>
          <w:highlight w:val="green"/>
        </w:rPr>
        <w:t>take</w:t>
      </w:r>
      <w:r w:rsidRPr="00747B07">
        <w:rPr>
          <w:rStyle w:val="StyleUnderline"/>
        </w:rPr>
        <w:t xml:space="preserve"> the ideas of the masses</w:t>
      </w:r>
      <w:r w:rsidRPr="00FA66EF">
        <w:rPr>
          <w:sz w:val="12"/>
        </w:rPr>
        <w:t xml:space="preserve"> (</w:t>
      </w:r>
      <w:r w:rsidRPr="004F57D5">
        <w:rPr>
          <w:rStyle w:val="StyleUnderline"/>
          <w:highlight w:val="green"/>
        </w:rPr>
        <w:t xml:space="preserve">scattered and </w:t>
      </w:r>
      <w:r w:rsidRPr="00747B07">
        <w:rPr>
          <w:rStyle w:val="StyleUnderline"/>
          <w:highlight w:val="green"/>
        </w:rPr>
        <w:t>unsystematic ideas</w:t>
      </w:r>
      <w:r w:rsidRPr="00FA66EF">
        <w:rPr>
          <w:sz w:val="12"/>
        </w:rPr>
        <w:t xml:space="preserve">) </w:t>
      </w:r>
      <w:r w:rsidRPr="004F57D5">
        <w:rPr>
          <w:rStyle w:val="StyleUnderline"/>
          <w:highlight w:val="green"/>
        </w:rPr>
        <w:t>and concentrate them</w:t>
      </w:r>
      <w:r w:rsidRPr="00FA66EF">
        <w:rPr>
          <w:sz w:val="12"/>
        </w:rPr>
        <w:t xml:space="preserve"> (</w:t>
      </w:r>
      <w:r w:rsidRPr="004F57D5">
        <w:rPr>
          <w:rStyle w:val="StyleUnderline"/>
        </w:rPr>
        <w:t xml:space="preserve">through study turn them </w:t>
      </w:r>
      <w:r w:rsidRPr="004F57D5">
        <w:rPr>
          <w:rStyle w:val="StyleUnderline"/>
          <w:highlight w:val="green"/>
        </w:rPr>
        <w:t>into</w:t>
      </w:r>
      <w:r w:rsidRPr="004F57D5">
        <w:rPr>
          <w:rStyle w:val="StyleUnderline"/>
        </w:rPr>
        <w:t xml:space="preserve"> concentrated and </w:t>
      </w:r>
      <w:r w:rsidRPr="004F57D5">
        <w:rPr>
          <w:rStyle w:val="StyleUnderline"/>
          <w:highlight w:val="green"/>
        </w:rPr>
        <w:t>systematic ideas</w:t>
      </w:r>
      <w:r w:rsidRPr="00FA66EF">
        <w:rPr>
          <w:sz w:val="12"/>
        </w:rPr>
        <w:t xml:space="preserve">), </w:t>
      </w:r>
      <w:r w:rsidRPr="008E2A2E">
        <w:rPr>
          <w:rStyle w:val="StyleUnderline"/>
          <w:highlight w:val="green"/>
        </w:rPr>
        <w:t>then</w:t>
      </w:r>
      <w:r w:rsidRPr="004F57D5">
        <w:rPr>
          <w:rStyle w:val="StyleUnderline"/>
        </w:rPr>
        <w:t xml:space="preserve"> go to the masses and </w:t>
      </w:r>
      <w:r w:rsidRPr="008E2A2E">
        <w:rPr>
          <w:rStyle w:val="StyleUnderline"/>
          <w:highlight w:val="green"/>
        </w:rPr>
        <w:t>propagate and explain</w:t>
      </w:r>
      <w:r w:rsidRPr="004F57D5">
        <w:rPr>
          <w:rStyle w:val="StyleUnderline"/>
        </w:rPr>
        <w:t xml:space="preserve"> these ideas </w:t>
      </w:r>
      <w:r w:rsidRPr="008E2A2E">
        <w:rPr>
          <w:rStyle w:val="StyleUnderline"/>
          <w:highlight w:val="green"/>
        </w:rPr>
        <w:t>until the masses embrace them</w:t>
      </w:r>
      <w:r w:rsidRPr="004F57D5">
        <w:rPr>
          <w:rStyle w:val="StyleUnderline"/>
        </w:rPr>
        <w:t xml:space="preserve"> as their own</w:t>
      </w:r>
      <w:r w:rsidRPr="00FA66EF">
        <w:rPr>
          <w:sz w:val="12"/>
        </w:rPr>
        <w:t>, hold fast to them and translate them into action, and test the correctness of these ideas in such action.</w:t>
      </w:r>
    </w:p>
    <w:p w14:paraId="5C3BC2B2" w14:textId="77777777" w:rsidR="005165EB" w:rsidRPr="00FA66EF" w:rsidRDefault="005165EB" w:rsidP="005165EB">
      <w:pPr>
        <w:ind w:left="720"/>
        <w:rPr>
          <w:sz w:val="12"/>
        </w:rPr>
      </w:pPr>
      <w:r w:rsidRPr="00FA66EF">
        <w:rPr>
          <w:sz w:val="12"/>
        </w:rPr>
        <w:t xml:space="preserve">Then once again concentrate ideas from the masses and once again go to the masses so that the ideas are persevered in and carried through. </w:t>
      </w:r>
      <w:r w:rsidRPr="00D92453">
        <w:rPr>
          <w:rStyle w:val="StyleUnderline"/>
        </w:rPr>
        <w:t>And so on</w:t>
      </w:r>
      <w:r w:rsidRPr="00FA66EF">
        <w:rPr>
          <w:sz w:val="12"/>
        </w:rPr>
        <w:t xml:space="preserve">, </w:t>
      </w:r>
      <w:r w:rsidRPr="00D92453">
        <w:rPr>
          <w:rStyle w:val="StyleUnderline"/>
        </w:rPr>
        <w:t xml:space="preserve">over and over again </w:t>
      </w:r>
      <w:r w:rsidRPr="00D92453">
        <w:rPr>
          <w:rStyle w:val="StyleUnderline"/>
          <w:highlight w:val="green"/>
        </w:rPr>
        <w:t>in an endless spiral</w:t>
      </w:r>
      <w:r w:rsidRPr="00FA66EF">
        <w:rPr>
          <w:sz w:val="12"/>
        </w:rPr>
        <w:t xml:space="preserve">, </w:t>
      </w:r>
      <w:r w:rsidRPr="00D92453">
        <w:rPr>
          <w:rStyle w:val="StyleUnderline"/>
          <w:highlight w:val="green"/>
        </w:rPr>
        <w:t>with</w:t>
      </w:r>
      <w:r w:rsidRPr="00D92453">
        <w:rPr>
          <w:rStyle w:val="StyleUnderline"/>
        </w:rPr>
        <w:t xml:space="preserve"> the </w:t>
      </w:r>
      <w:r w:rsidRPr="00D92453">
        <w:rPr>
          <w:rStyle w:val="StyleUnderline"/>
          <w:highlight w:val="green"/>
        </w:rPr>
        <w:t xml:space="preserve">ideas becoming </w:t>
      </w:r>
      <w:r w:rsidRPr="00D92453">
        <w:rPr>
          <w:rStyle w:val="Emphasis"/>
          <w:highlight w:val="green"/>
        </w:rPr>
        <w:t>more correct</w:t>
      </w:r>
      <w:r w:rsidRPr="00FA66EF">
        <w:rPr>
          <w:sz w:val="12"/>
        </w:rPr>
        <w:t xml:space="preserve">, </w:t>
      </w:r>
      <w:r w:rsidRPr="00D92453">
        <w:rPr>
          <w:rStyle w:val="StyleUnderline"/>
        </w:rPr>
        <w:t>more vital and richer each time</w:t>
      </w:r>
      <w:r w:rsidRPr="00FA66EF">
        <w:rPr>
          <w:sz w:val="12"/>
        </w:rPr>
        <w:t xml:space="preserve">. </w:t>
      </w:r>
      <w:r w:rsidRPr="00D92453">
        <w:rPr>
          <w:rStyle w:val="StyleUnderline"/>
        </w:rPr>
        <w:t>Such is the Marxist theory of knowledge</w:t>
      </w:r>
      <w:r w:rsidRPr="00FA66EF">
        <w:rPr>
          <w:sz w:val="12"/>
        </w:rPr>
        <w:t>.”</w:t>
      </w:r>
    </w:p>
    <w:p w14:paraId="7BA91C60" w14:textId="77777777" w:rsidR="005165EB" w:rsidRPr="00FA66EF" w:rsidRDefault="005165EB" w:rsidP="005165EB">
      <w:pPr>
        <w:ind w:firstLine="720"/>
        <w:rPr>
          <w:sz w:val="8"/>
          <w:szCs w:val="8"/>
        </w:rPr>
      </w:pPr>
      <w:r w:rsidRPr="00FA66EF">
        <w:rPr>
          <w:sz w:val="8"/>
          <w:szCs w:val="8"/>
        </w:rPr>
        <w:t>From that we get two following process of development of knowledge:</w:t>
      </w:r>
    </w:p>
    <w:p w14:paraId="21B2766E" w14:textId="77777777" w:rsidR="005165EB" w:rsidRPr="00FA66EF" w:rsidRDefault="005165EB" w:rsidP="005165EB">
      <w:pPr>
        <w:ind w:firstLine="720"/>
        <w:rPr>
          <w:sz w:val="8"/>
          <w:szCs w:val="8"/>
        </w:rPr>
      </w:pPr>
      <w:r w:rsidRPr="00FA66EF">
        <w:rPr>
          <w:sz w:val="8"/>
          <w:szCs w:val="8"/>
        </w:rPr>
        <w:t>A) Perceptual knowledge from matter – Practice</w:t>
      </w:r>
    </w:p>
    <w:p w14:paraId="56760EA2" w14:textId="77777777" w:rsidR="005165EB" w:rsidRPr="00FA66EF" w:rsidRDefault="005165EB" w:rsidP="005165EB">
      <w:pPr>
        <w:ind w:left="720"/>
        <w:rPr>
          <w:sz w:val="8"/>
          <w:szCs w:val="8"/>
        </w:rPr>
      </w:pPr>
      <w:r w:rsidRPr="00FA66EF">
        <w:rPr>
          <w:sz w:val="8"/>
          <w:szCs w:val="8"/>
        </w:rPr>
        <w:t>To collect ideas of masses, that is, going to contact of object, reflecting that in brain and collecting perceptual knowledge. For that, leadership needs to break the ice. That means to resolve all the problems regarding leadership in a unit or area.</w:t>
      </w:r>
    </w:p>
    <w:p w14:paraId="0A1C514B" w14:textId="77777777" w:rsidR="005165EB" w:rsidRPr="00FA66EF" w:rsidRDefault="005165EB" w:rsidP="005165EB">
      <w:pPr>
        <w:ind w:firstLine="720"/>
        <w:rPr>
          <w:sz w:val="8"/>
          <w:szCs w:val="8"/>
        </w:rPr>
      </w:pPr>
      <w:r w:rsidRPr="00FA66EF">
        <w:rPr>
          <w:sz w:val="8"/>
          <w:szCs w:val="8"/>
        </w:rPr>
        <w:t>B) Conceptual Knowledge – stage of Theory</w:t>
      </w:r>
    </w:p>
    <w:p w14:paraId="7B67680F" w14:textId="77777777" w:rsidR="005165EB" w:rsidRPr="00FA66EF" w:rsidRDefault="005165EB" w:rsidP="005165EB">
      <w:pPr>
        <w:ind w:left="720"/>
        <w:rPr>
          <w:sz w:val="8"/>
          <w:szCs w:val="8"/>
        </w:rPr>
      </w:pPr>
      <w:r w:rsidRPr="00FA66EF">
        <w:rPr>
          <w:sz w:val="8"/>
          <w:szCs w:val="8"/>
        </w:rPr>
        <w:t>This stage is to transform collected ideas into synthesized ideas, to make Conceptual Knowledge-Theory-Plan-General line, that is, to raise Matter-Perceptual Knowledge to Conscience-Conceptual Knowledge stage.</w:t>
      </w:r>
    </w:p>
    <w:p w14:paraId="49100208" w14:textId="77777777" w:rsidR="005165EB" w:rsidRPr="00FA66EF" w:rsidRDefault="005165EB" w:rsidP="005165EB">
      <w:pPr>
        <w:ind w:firstLine="720"/>
        <w:rPr>
          <w:sz w:val="8"/>
          <w:szCs w:val="8"/>
        </w:rPr>
      </w:pPr>
      <w:r w:rsidRPr="00FA66EF">
        <w:rPr>
          <w:sz w:val="8"/>
          <w:szCs w:val="8"/>
        </w:rPr>
        <w:t>C) Contact with Matter – Practice</w:t>
      </w:r>
    </w:p>
    <w:p w14:paraId="062ACD0B" w14:textId="77777777" w:rsidR="005165EB" w:rsidRPr="00FA66EF" w:rsidRDefault="005165EB" w:rsidP="005165EB">
      <w:pPr>
        <w:ind w:left="720"/>
        <w:rPr>
          <w:sz w:val="8"/>
          <w:szCs w:val="8"/>
        </w:rPr>
      </w:pPr>
      <w:r w:rsidRPr="00FA66EF">
        <w:rPr>
          <w:sz w:val="8"/>
          <w:szCs w:val="8"/>
        </w:rPr>
        <w:t>To bring Conceptual Knowledge-Conscience-Theory-Plan-General Line to masses, activate that, i.e. to apply Conceptual Knowledge-Conscience-Theory-Plan-General Line to Practice and test the correctness of Theory-Plan-General Line through perseveringly transforming matter according to that.</w:t>
      </w:r>
    </w:p>
    <w:p w14:paraId="3308D432" w14:textId="77777777" w:rsidR="005165EB" w:rsidRPr="00FA66EF" w:rsidRDefault="005165EB" w:rsidP="005165EB">
      <w:pPr>
        <w:ind w:left="720"/>
        <w:rPr>
          <w:sz w:val="8"/>
          <w:szCs w:val="8"/>
        </w:rPr>
      </w:pPr>
      <w:r w:rsidRPr="00FA66EF">
        <w:rPr>
          <w:sz w:val="8"/>
          <w:szCs w:val="8"/>
        </w:rPr>
        <w:t>The transformation of matter happens in course of practice according to the Conceptual Knowledge-Conscience-Theory-Plan-General Line, is correct. In that stage, knowledge regarding matter completes.</w:t>
      </w:r>
    </w:p>
    <w:p w14:paraId="74C15AA7" w14:textId="77777777" w:rsidR="005165EB" w:rsidRPr="00FA66EF" w:rsidRDefault="005165EB" w:rsidP="005165EB">
      <w:pPr>
        <w:ind w:left="720"/>
        <w:rPr>
          <w:sz w:val="8"/>
          <w:szCs w:val="8"/>
        </w:rPr>
      </w:pPr>
      <w:r w:rsidRPr="00FA66EF">
        <w:rPr>
          <w:sz w:val="8"/>
          <w:szCs w:val="8"/>
        </w:rPr>
        <w:t>If conceptual knowledge does not fully conform to the change and transformation of matter, then, we have to create perceptual knowledge in course of practice and application, clear the errors through making summation of experience and research, and make new Theory-Plan-General Line, that is, Conceptual Knowledge has to be made, again that has to be applied in Practice for verification; we have to apply that to change and transform matter.</w:t>
      </w:r>
    </w:p>
    <w:p w14:paraId="38BFA65D" w14:textId="77777777" w:rsidR="005165EB" w:rsidRPr="00FA66EF" w:rsidRDefault="005165EB" w:rsidP="005165EB">
      <w:pPr>
        <w:ind w:left="720"/>
        <w:rPr>
          <w:sz w:val="12"/>
        </w:rPr>
      </w:pPr>
      <w:r w:rsidRPr="00FA66EF">
        <w:rPr>
          <w:sz w:val="12"/>
        </w:rPr>
        <w:t xml:space="preserve">Thus, correct line develops going through the repeated cycles of Matter-Practice-Perceptual Knowledge to Conscience-Conceptual Knowledge-Theory-Plan-General Line, and from Conscience-Conceptual Knowledge-Theory-Plan-General Line to Matter-Practice-Perceptual Knowledge. </w:t>
      </w:r>
      <w:r w:rsidRPr="00B945F8">
        <w:rPr>
          <w:rStyle w:val="StyleUnderline"/>
          <w:highlight w:val="green"/>
        </w:rPr>
        <w:t>We have to apply</w:t>
      </w:r>
      <w:r w:rsidRPr="00B945F8">
        <w:rPr>
          <w:rStyle w:val="StyleUnderline"/>
        </w:rPr>
        <w:t xml:space="preserve"> method of </w:t>
      </w:r>
      <w:r w:rsidRPr="00B945F8">
        <w:rPr>
          <w:rStyle w:val="StyleUnderline"/>
          <w:highlight w:val="green"/>
        </w:rPr>
        <w:t>mass line in guiding cadres too</w:t>
      </w:r>
      <w:r w:rsidRPr="00FA66EF">
        <w:rPr>
          <w:sz w:val="12"/>
        </w:rPr>
        <w:t>.”</w:t>
      </w:r>
    </w:p>
    <w:p w14:paraId="2B5E14A1" w14:textId="77777777" w:rsidR="005165EB" w:rsidRPr="00FA66EF" w:rsidRDefault="005165EB" w:rsidP="005165EB">
      <w:pPr>
        <w:rPr>
          <w:sz w:val="12"/>
        </w:rPr>
      </w:pPr>
      <w:r w:rsidRPr="00FA66EF">
        <w:rPr>
          <w:sz w:val="12"/>
        </w:rPr>
        <w:t xml:space="preserve">This is indeed the correct explanation of the law of reflection. </w:t>
      </w:r>
      <w:r w:rsidRPr="00B945F8">
        <w:rPr>
          <w:rStyle w:val="StyleUnderline"/>
        </w:rPr>
        <w:t xml:space="preserve">When saying </w:t>
      </w:r>
      <w:r w:rsidRPr="00747E0B">
        <w:rPr>
          <w:rStyle w:val="StyleUnderline"/>
          <w:highlight w:val="green"/>
        </w:rPr>
        <w:t>“</w:t>
      </w:r>
      <w:r w:rsidRPr="00FA66EF">
        <w:rPr>
          <w:rStyle w:val="StyleUnderline"/>
          <w:highlight w:val="green"/>
        </w:rPr>
        <w:t>to collect ideas</w:t>
      </w:r>
      <w:r w:rsidRPr="00B945F8">
        <w:rPr>
          <w:rStyle w:val="StyleUnderline"/>
        </w:rPr>
        <w:t xml:space="preserve"> of masses</w:t>
      </w:r>
      <w:r w:rsidRPr="00FA66EF">
        <w:rPr>
          <w:sz w:val="12"/>
        </w:rPr>
        <w:t xml:space="preserve">, that is, </w:t>
      </w:r>
      <w:r w:rsidRPr="00B945F8">
        <w:rPr>
          <w:rStyle w:val="StyleUnderline"/>
        </w:rPr>
        <w:t>going to contact of object</w:t>
      </w:r>
      <w:r w:rsidRPr="00FA66EF">
        <w:rPr>
          <w:sz w:val="12"/>
        </w:rPr>
        <w:t xml:space="preserve">, </w:t>
      </w:r>
      <w:r w:rsidRPr="00FA66EF">
        <w:rPr>
          <w:rStyle w:val="StyleUnderline"/>
          <w:highlight w:val="green"/>
        </w:rPr>
        <w:t>reflecting</w:t>
      </w:r>
      <w:r w:rsidRPr="00B945F8">
        <w:rPr>
          <w:rStyle w:val="StyleUnderline"/>
        </w:rPr>
        <w:t xml:space="preserve"> that in brain and collecting perceptual </w:t>
      </w:r>
      <w:r w:rsidRPr="00FA66EF">
        <w:rPr>
          <w:rStyle w:val="StyleUnderline"/>
          <w:highlight w:val="green"/>
        </w:rPr>
        <w:t>knowledge</w:t>
      </w:r>
      <w:r w:rsidRPr="00747E0B">
        <w:rPr>
          <w:rStyle w:val="StyleUnderline"/>
          <w:highlight w:val="green"/>
        </w:rPr>
        <w:t>”</w:t>
      </w:r>
      <w:r w:rsidRPr="00FA66EF">
        <w:rPr>
          <w:sz w:val="12"/>
        </w:rPr>
        <w:t>, Sikder uses clear words for that:</w:t>
      </w:r>
    </w:p>
    <w:p w14:paraId="534A2BF8" w14:textId="77777777" w:rsidR="005165EB" w:rsidRPr="00FA66EF" w:rsidRDefault="005165EB" w:rsidP="005165EB">
      <w:pPr>
        <w:rPr>
          <w:sz w:val="8"/>
          <w:szCs w:val="8"/>
        </w:rPr>
      </w:pPr>
      <w:r w:rsidRPr="00FA66EF">
        <w:rPr>
          <w:sz w:val="8"/>
          <w:szCs w:val="8"/>
        </w:rPr>
        <w:t xml:space="preserve">- </w:t>
      </w:r>
      <w:r w:rsidRPr="00FA66EF">
        <w:rPr>
          <w:rFonts w:ascii="Nirmala UI" w:hAnsi="Nirmala UI" w:cs="Nirmala UI"/>
          <w:sz w:val="8"/>
          <w:szCs w:val="8"/>
        </w:rPr>
        <w:t>বস্তু</w:t>
      </w:r>
      <w:r w:rsidRPr="00FA66EF">
        <w:rPr>
          <w:sz w:val="8"/>
          <w:szCs w:val="8"/>
        </w:rPr>
        <w:t xml:space="preserve"> means object (“bastu”),</w:t>
      </w:r>
    </w:p>
    <w:p w14:paraId="5F85ADDF" w14:textId="77777777" w:rsidR="005165EB" w:rsidRPr="00FA66EF" w:rsidRDefault="005165EB" w:rsidP="005165EB">
      <w:pPr>
        <w:rPr>
          <w:sz w:val="8"/>
          <w:szCs w:val="8"/>
        </w:rPr>
      </w:pPr>
      <w:r w:rsidRPr="00FA66EF">
        <w:rPr>
          <w:sz w:val="8"/>
          <w:szCs w:val="8"/>
        </w:rPr>
        <w:t xml:space="preserve">- </w:t>
      </w:r>
      <w:r w:rsidRPr="00FA66EF">
        <w:rPr>
          <w:rFonts w:ascii="Nirmala UI" w:hAnsi="Nirmala UI" w:cs="Nirmala UI"/>
          <w:sz w:val="8"/>
          <w:szCs w:val="8"/>
        </w:rPr>
        <w:t>মস্তিষ্কে</w:t>
      </w:r>
      <w:r w:rsidRPr="00FA66EF">
        <w:rPr>
          <w:sz w:val="8"/>
          <w:szCs w:val="8"/>
        </w:rPr>
        <w:t xml:space="preserve"> means the brain (“mastiṣka”),</w:t>
      </w:r>
    </w:p>
    <w:p w14:paraId="266C299E" w14:textId="77777777" w:rsidR="005165EB" w:rsidRPr="00FA66EF" w:rsidRDefault="005165EB" w:rsidP="005165EB">
      <w:pPr>
        <w:rPr>
          <w:sz w:val="8"/>
          <w:szCs w:val="8"/>
        </w:rPr>
      </w:pPr>
      <w:r w:rsidRPr="00FA66EF">
        <w:rPr>
          <w:sz w:val="8"/>
          <w:szCs w:val="8"/>
        </w:rPr>
        <w:t xml:space="preserve">- </w:t>
      </w:r>
      <w:r w:rsidRPr="00FA66EF">
        <w:rPr>
          <w:rFonts w:ascii="Nirmala UI" w:hAnsi="Nirmala UI" w:cs="Nirmala UI"/>
          <w:sz w:val="8"/>
          <w:szCs w:val="8"/>
        </w:rPr>
        <w:t>প্রতিফলিত</w:t>
      </w:r>
      <w:r w:rsidRPr="00FA66EF">
        <w:rPr>
          <w:sz w:val="8"/>
          <w:szCs w:val="8"/>
        </w:rPr>
        <w:t xml:space="preserve"> </w:t>
      </w:r>
      <w:r w:rsidRPr="00FA66EF">
        <w:rPr>
          <w:rFonts w:ascii="Nirmala UI" w:hAnsi="Nirmala UI" w:cs="Nirmala UI"/>
          <w:sz w:val="8"/>
          <w:szCs w:val="8"/>
        </w:rPr>
        <w:t>করা</w:t>
      </w:r>
      <w:r w:rsidRPr="00FA66EF">
        <w:rPr>
          <w:sz w:val="8"/>
          <w:szCs w:val="8"/>
        </w:rPr>
        <w:t xml:space="preserve"> means to reflect.</w:t>
      </w:r>
    </w:p>
    <w:p w14:paraId="1E855191" w14:textId="77777777" w:rsidR="005165EB" w:rsidRPr="00FA66EF" w:rsidRDefault="005165EB" w:rsidP="005165EB">
      <w:pPr>
        <w:rPr>
          <w:sz w:val="12"/>
        </w:rPr>
      </w:pPr>
      <w:r w:rsidRPr="00FA66EF">
        <w:rPr>
          <w:sz w:val="12"/>
        </w:rPr>
        <w:t xml:space="preserve">And we can see two steps: the first of this step concerns the five senses. It is logical, as the humans are living matter. </w:t>
      </w:r>
      <w:r w:rsidRPr="000D2936">
        <w:rPr>
          <w:rStyle w:val="StyleUnderline"/>
        </w:rPr>
        <w:t>What drives the humans is not a “spirit”</w:t>
      </w:r>
      <w:r w:rsidRPr="00FA66EF">
        <w:rPr>
          <w:sz w:val="12"/>
        </w:rPr>
        <w:t xml:space="preserve">, a “soul”, </w:t>
      </w:r>
      <w:r w:rsidRPr="000D2936">
        <w:rPr>
          <w:rStyle w:val="StyleUnderline"/>
        </w:rPr>
        <w:t>but their own material existence</w:t>
      </w:r>
      <w:r w:rsidRPr="00FA66EF">
        <w:rPr>
          <w:sz w:val="12"/>
        </w:rPr>
        <w:t>.</w:t>
      </w:r>
    </w:p>
    <w:p w14:paraId="7B96DFDE" w14:textId="77777777" w:rsidR="005165EB" w:rsidRPr="00FA66EF" w:rsidRDefault="005165EB" w:rsidP="005165EB">
      <w:pPr>
        <w:rPr>
          <w:sz w:val="12"/>
        </w:rPr>
      </w:pPr>
      <w:r w:rsidRPr="00FA66EF">
        <w:rPr>
          <w:rStyle w:val="StyleUnderline"/>
        </w:rPr>
        <w:t xml:space="preserve">Therefore </w:t>
      </w:r>
      <w:r w:rsidRPr="00427AF3">
        <w:rPr>
          <w:rStyle w:val="StyleUnderline"/>
          <w:highlight w:val="green"/>
        </w:rPr>
        <w:t>the first step</w:t>
      </w:r>
      <w:r w:rsidRPr="00FA66EF">
        <w:rPr>
          <w:rStyle w:val="StyleUnderline"/>
        </w:rPr>
        <w:t xml:space="preserve"> can </w:t>
      </w:r>
      <w:r w:rsidRPr="004C6EA0">
        <w:rPr>
          <w:rStyle w:val="StyleUnderline"/>
        </w:rPr>
        <w:t>only</w:t>
      </w:r>
      <w:r w:rsidRPr="00FA66EF">
        <w:rPr>
          <w:rStyle w:val="StyleUnderline"/>
        </w:rPr>
        <w:t xml:space="preserve"> be </w:t>
      </w:r>
      <w:r w:rsidRPr="00427AF3">
        <w:rPr>
          <w:rStyle w:val="StyleUnderline"/>
          <w:highlight w:val="green"/>
        </w:rPr>
        <w:t>based on perception</w:t>
      </w:r>
      <w:r w:rsidRPr="00FA66EF">
        <w:rPr>
          <w:sz w:val="12"/>
        </w:rPr>
        <w:t xml:space="preserve">, </w:t>
      </w:r>
      <w:r w:rsidRPr="00F7266F">
        <w:rPr>
          <w:rStyle w:val="StyleUnderline"/>
        </w:rPr>
        <w:t>connected to practice</w:t>
      </w:r>
      <w:r w:rsidRPr="00FA66EF">
        <w:rPr>
          <w:sz w:val="12"/>
        </w:rPr>
        <w:t xml:space="preserve">, </w:t>
      </w:r>
      <w:r w:rsidRPr="00FA66EF">
        <w:rPr>
          <w:rStyle w:val="StyleUnderline"/>
        </w:rPr>
        <w:t>because practice means transformation and therefore feelings that go with it</w:t>
      </w:r>
      <w:r w:rsidRPr="00FA66EF">
        <w:rPr>
          <w:sz w:val="12"/>
        </w:rPr>
        <w:t>. That's why the working class is the most revolutionary class of the history.</w:t>
      </w:r>
    </w:p>
    <w:p w14:paraId="661750B1" w14:textId="77777777" w:rsidR="005165EB" w:rsidRPr="00FA66EF" w:rsidRDefault="005165EB" w:rsidP="005165EB">
      <w:pPr>
        <w:rPr>
          <w:sz w:val="12"/>
        </w:rPr>
      </w:pPr>
      <w:r w:rsidRPr="00427AF3">
        <w:rPr>
          <w:rStyle w:val="StyleUnderline"/>
          <w:highlight w:val="green"/>
        </w:rPr>
        <w:t>The second step concerns</w:t>
      </w:r>
      <w:r w:rsidRPr="00174819">
        <w:rPr>
          <w:rStyle w:val="StyleUnderline"/>
        </w:rPr>
        <w:t xml:space="preserve"> the </w:t>
      </w:r>
      <w:r w:rsidRPr="003E73F6">
        <w:rPr>
          <w:rStyle w:val="StyleUnderline"/>
          <w:highlight w:val="green"/>
        </w:rPr>
        <w:t>Theory</w:t>
      </w:r>
      <w:r w:rsidRPr="00FA66EF">
        <w:rPr>
          <w:sz w:val="12"/>
        </w:rPr>
        <w:t xml:space="preserve">, </w:t>
      </w:r>
      <w:r w:rsidRPr="000D2936">
        <w:rPr>
          <w:rStyle w:val="StyleUnderline"/>
        </w:rPr>
        <w:t>the conceptualization</w:t>
      </w:r>
      <w:r w:rsidRPr="00FA66EF">
        <w:rPr>
          <w:sz w:val="12"/>
        </w:rPr>
        <w:t>. Here, Sikder shows that he understood perfectly the teachings of Lenin and, before him, of the European social-democracy of the end of the 19th century.</w:t>
      </w:r>
    </w:p>
    <w:p w14:paraId="277F78AF" w14:textId="77777777" w:rsidR="005165EB" w:rsidRPr="00FA66EF" w:rsidRDefault="005165EB" w:rsidP="005165EB">
      <w:pPr>
        <w:rPr>
          <w:sz w:val="12"/>
        </w:rPr>
      </w:pPr>
      <w:r w:rsidRPr="000D2936">
        <w:rPr>
          <w:rStyle w:val="StyleUnderline"/>
        </w:rPr>
        <w:t xml:space="preserve">Dialectical materialism considers that </w:t>
      </w:r>
      <w:r w:rsidRPr="000D2936">
        <w:rPr>
          <w:rStyle w:val="StyleUnderline"/>
          <w:highlight w:val="green"/>
        </w:rPr>
        <w:t>without</w:t>
      </w:r>
      <w:r w:rsidRPr="000D2936">
        <w:rPr>
          <w:rStyle w:val="StyleUnderline"/>
        </w:rPr>
        <w:t xml:space="preserve"> the </w:t>
      </w:r>
      <w:r w:rsidRPr="000D2936">
        <w:rPr>
          <w:rStyle w:val="StyleUnderline"/>
          <w:highlight w:val="green"/>
        </w:rPr>
        <w:t>conceptualization</w:t>
      </w:r>
      <w:r w:rsidRPr="00FA66EF">
        <w:rPr>
          <w:sz w:val="12"/>
        </w:rPr>
        <w:t xml:space="preserve">, </w:t>
      </w:r>
      <w:r w:rsidRPr="000D2936">
        <w:rPr>
          <w:rStyle w:val="Emphasis"/>
          <w:highlight w:val="green"/>
        </w:rPr>
        <w:t>there is no synthesis</w:t>
      </w:r>
      <w:r w:rsidRPr="00FA66EF">
        <w:rPr>
          <w:sz w:val="12"/>
        </w:rPr>
        <w:t xml:space="preserve">. Of course, the synthesis must come back to the masses, and this is a difficult task. </w:t>
      </w:r>
      <w:r w:rsidRPr="003E73F6">
        <w:rPr>
          <w:rStyle w:val="Emphasis"/>
        </w:rPr>
        <w:t xml:space="preserve">But </w:t>
      </w:r>
      <w:r w:rsidRPr="003E73F6">
        <w:rPr>
          <w:rStyle w:val="Emphasis"/>
          <w:highlight w:val="green"/>
        </w:rPr>
        <w:t>nothing is more wrong than the spontaneous line that refuse</w:t>
      </w:r>
      <w:r w:rsidRPr="003E73F6">
        <w:rPr>
          <w:rStyle w:val="Emphasis"/>
        </w:rPr>
        <w:t xml:space="preserve"> this </w:t>
      </w:r>
      <w:r w:rsidRPr="003E73F6">
        <w:rPr>
          <w:rStyle w:val="Emphasis"/>
          <w:highlight w:val="green"/>
        </w:rPr>
        <w:t>conceptualization</w:t>
      </w:r>
      <w:r w:rsidRPr="00FA66EF">
        <w:rPr>
          <w:sz w:val="12"/>
        </w:rPr>
        <w:t>.</w:t>
      </w:r>
    </w:p>
    <w:p w14:paraId="60459801" w14:textId="77777777" w:rsidR="005165EB" w:rsidRPr="00F7266F" w:rsidRDefault="005165EB" w:rsidP="005165EB">
      <w:pPr>
        <w:rPr>
          <w:sz w:val="8"/>
          <w:szCs w:val="8"/>
        </w:rPr>
      </w:pPr>
      <w:r w:rsidRPr="00F7266F">
        <w:rPr>
          <w:sz w:val="8"/>
          <w:szCs w:val="8"/>
        </w:rPr>
        <w:t>When we look at Charu Mazumdar, we can see that he is often accused of leftism in India, for his line of annihilation. But if we take a look at Mazumdar's teachings, we don't see that he “stopped” the process at the first step. On the contrary, he battled for the constitution of the Party – precisely for the existence of the level of conceptualization. So, he was no a mere partisan of spontaneity.</w:t>
      </w:r>
    </w:p>
    <w:p w14:paraId="68E554AC" w14:textId="77777777" w:rsidR="005165EB" w:rsidRDefault="005165EB" w:rsidP="005165EB">
      <w:pPr>
        <w:rPr>
          <w:sz w:val="12"/>
        </w:rPr>
      </w:pPr>
      <w:r w:rsidRPr="000D2936">
        <w:rPr>
          <w:rStyle w:val="StyleUnderline"/>
        </w:rPr>
        <w:t xml:space="preserve">The concept of </w:t>
      </w:r>
      <w:r w:rsidRPr="000D2936">
        <w:rPr>
          <w:rStyle w:val="StyleUnderline"/>
          <w:highlight w:val="green"/>
        </w:rPr>
        <w:t>“Party” is not simply</w:t>
      </w:r>
      <w:r w:rsidRPr="000D2936">
        <w:rPr>
          <w:rStyle w:val="StyleUnderline"/>
        </w:rPr>
        <w:t xml:space="preserve"> a “political” one</w:t>
      </w:r>
      <w:r w:rsidRPr="00FA66EF">
        <w:rPr>
          <w:sz w:val="12"/>
        </w:rPr>
        <w:t xml:space="preserve">, </w:t>
      </w:r>
      <w:r w:rsidRPr="000D2936">
        <w:rPr>
          <w:rStyle w:val="StyleUnderline"/>
        </w:rPr>
        <w:t xml:space="preserve">it is not merely </w:t>
      </w:r>
      <w:r w:rsidRPr="000D2936">
        <w:rPr>
          <w:rStyle w:val="StyleUnderline"/>
          <w:highlight w:val="green"/>
        </w:rPr>
        <w:t>an “organization”</w:t>
      </w:r>
      <w:r w:rsidRPr="00FA66EF">
        <w:rPr>
          <w:sz w:val="12"/>
        </w:rPr>
        <w:t xml:space="preserve">: </w:t>
      </w:r>
      <w:r w:rsidRPr="000D2936">
        <w:rPr>
          <w:rStyle w:val="Emphasis"/>
          <w:highlight w:val="green"/>
        </w:rPr>
        <w:t>it is a place for synthesis</w:t>
      </w:r>
      <w:r w:rsidRPr="00FA66EF">
        <w:rPr>
          <w:sz w:val="12"/>
        </w:rPr>
        <w:t xml:space="preserve">, </w:t>
      </w:r>
      <w:r w:rsidRPr="000D2936">
        <w:rPr>
          <w:rStyle w:val="StyleUnderline"/>
        </w:rPr>
        <w:t xml:space="preserve">and that's why there is always a two </w:t>
      </w:r>
      <w:r w:rsidRPr="000D2936">
        <w:rPr>
          <w:rStyle w:val="StyleUnderline"/>
          <w:highlight w:val="green"/>
        </w:rPr>
        <w:t>line struggle</w:t>
      </w:r>
      <w:r w:rsidRPr="000D2936">
        <w:rPr>
          <w:rStyle w:val="StyleUnderline"/>
        </w:rPr>
        <w:t xml:space="preserve"> in it</w:t>
      </w:r>
      <w:r w:rsidRPr="00FA66EF">
        <w:rPr>
          <w:sz w:val="12"/>
        </w:rPr>
        <w:t xml:space="preserve">: </w:t>
      </w:r>
      <w:r w:rsidRPr="000D2936">
        <w:rPr>
          <w:rStyle w:val="StyleUnderline"/>
        </w:rPr>
        <w:t xml:space="preserve">it </w:t>
      </w:r>
      <w:r w:rsidRPr="000D2936">
        <w:rPr>
          <w:rStyle w:val="StyleUnderline"/>
          <w:highlight w:val="green"/>
        </w:rPr>
        <w:t>reflects the dialectical process</w:t>
      </w:r>
      <w:r w:rsidRPr="000D2936">
        <w:rPr>
          <w:rStyle w:val="StyleUnderline"/>
        </w:rPr>
        <w:t xml:space="preserve"> which is happening</w:t>
      </w:r>
      <w:r w:rsidRPr="00FA66EF">
        <w:rPr>
          <w:sz w:val="12"/>
        </w:rPr>
        <w:t>.</w:t>
      </w:r>
    </w:p>
    <w:p w14:paraId="40EE436B" w14:textId="77777777" w:rsidR="005165EB" w:rsidRPr="00105607" w:rsidRDefault="005165EB" w:rsidP="005165EB">
      <w:pPr>
        <w:pStyle w:val="Heading4"/>
      </w:pPr>
      <w:r>
        <w:lastRenderedPageBreak/>
        <w:t xml:space="preserve">That means there is a Revisionism DA – Marxism </w:t>
      </w:r>
      <w:r w:rsidRPr="004A318F">
        <w:rPr>
          <w:u w:val="single"/>
        </w:rPr>
        <w:t>speaks to difference</w:t>
      </w:r>
      <w:r>
        <w:t xml:space="preserve">, but disavowing the </w:t>
      </w:r>
      <w:r>
        <w:rPr>
          <w:u w:val="single"/>
        </w:rPr>
        <w:t>primacy</w:t>
      </w:r>
      <w:r>
        <w:t xml:space="preserve"> of concrete relations reproduces </w:t>
      </w:r>
      <w:r>
        <w:rPr>
          <w:u w:val="single"/>
        </w:rPr>
        <w:t>eclecticism</w:t>
      </w:r>
      <w:r>
        <w:t xml:space="preserve"> and </w:t>
      </w:r>
      <w:r>
        <w:rPr>
          <w:u w:val="single"/>
        </w:rPr>
        <w:t>empiricism</w:t>
      </w:r>
      <w:r>
        <w:t>.</w:t>
      </w:r>
    </w:p>
    <w:p w14:paraId="1EB301AB" w14:textId="15062C70" w:rsidR="005165EB" w:rsidRPr="006104B7" w:rsidRDefault="005165EB" w:rsidP="005165EB">
      <w:pPr>
        <w:rPr>
          <w:b/>
          <w:bCs/>
          <w:sz w:val="26"/>
        </w:rPr>
      </w:pPr>
      <w:r>
        <w:rPr>
          <w:rStyle w:val="Style13ptBold"/>
        </w:rPr>
        <w:t xml:space="preserve">Das </w:t>
      </w:r>
      <w:r w:rsidR="006104B7">
        <w:rPr>
          <w:rStyle w:val="Style13ptBold"/>
        </w:rPr>
        <w:t>’</w:t>
      </w:r>
      <w:r>
        <w:rPr>
          <w:rStyle w:val="Style13ptBold"/>
        </w:rPr>
        <w:t>23</w:t>
      </w:r>
      <w:r w:rsidR="006104B7">
        <w:rPr>
          <w:rStyle w:val="Style13ptBold"/>
        </w:rPr>
        <w:t xml:space="preserve"> </w:t>
      </w:r>
      <w:r w:rsidRPr="00594CBC">
        <w:rPr>
          <w:sz w:val="16"/>
          <w:szCs w:val="16"/>
        </w:rPr>
        <w:t xml:space="preserve">[Raju, PhD, Environmental and Urban Change @ York University. September 2023. “Marxism and revisionism in the world today”, </w:t>
      </w:r>
      <w:r w:rsidRPr="00594CBC">
        <w:rPr>
          <w:i/>
          <w:iCs/>
          <w:sz w:val="16"/>
          <w:szCs w:val="16"/>
        </w:rPr>
        <w:t>Capital &amp; Class</w:t>
      </w:r>
      <w:r w:rsidRPr="00594CBC">
        <w:rPr>
          <w:sz w:val="16"/>
          <w:szCs w:val="16"/>
        </w:rPr>
        <w:t xml:space="preserve">. </w:t>
      </w:r>
      <w:hyperlink r:id="rId11" w:history="1">
        <w:r w:rsidRPr="00594CBC">
          <w:rPr>
            <w:rStyle w:val="Hyperlink"/>
            <w:sz w:val="16"/>
            <w:szCs w:val="16"/>
          </w:rPr>
          <w:t>https://journals.sagepub.com/doi/10.1177/03098168221139287</w:t>
        </w:r>
      </w:hyperlink>
      <w:r w:rsidRPr="00594CBC">
        <w:rPr>
          <w:sz w:val="16"/>
          <w:szCs w:val="16"/>
        </w:rPr>
        <w:t xml:space="preserve">] </w:t>
      </w:r>
    </w:p>
    <w:p w14:paraId="5453CD5E" w14:textId="77777777" w:rsidR="005165EB" w:rsidRPr="00DC2232" w:rsidRDefault="005165EB" w:rsidP="005165EB">
      <w:pPr>
        <w:rPr>
          <w:rStyle w:val="StyleUnderline"/>
        </w:rPr>
      </w:pPr>
      <w:r w:rsidRPr="00ED20D4">
        <w:rPr>
          <w:rStyle w:val="StyleUnderline"/>
          <w:highlight w:val="green"/>
        </w:rPr>
        <w:t>Revisionist claims</w:t>
      </w:r>
      <w:r w:rsidRPr="00A60209">
        <w:rPr>
          <w:rStyle w:val="StyleUnderline"/>
        </w:rPr>
        <w:t xml:space="preserve"> about society presuppose certain philosophical views which are problematic</w:t>
      </w:r>
      <w:r w:rsidRPr="00594CBC">
        <w:rPr>
          <w:sz w:val="12"/>
        </w:rPr>
        <w:t xml:space="preserve">. For a start, </w:t>
      </w:r>
      <w:r w:rsidRPr="00ED20D4">
        <w:rPr>
          <w:rStyle w:val="StyleUnderline"/>
        </w:rPr>
        <w:t>Post-modernist</w:t>
      </w:r>
      <w:r w:rsidRPr="00C31BFC">
        <w:rPr>
          <w:rStyle w:val="StyleUnderline"/>
        </w:rPr>
        <w:t xml:space="preserve"> Marxists </w:t>
      </w:r>
      <w:r w:rsidRPr="00C31BFC">
        <w:rPr>
          <w:rStyle w:val="StyleUnderline"/>
          <w:highlight w:val="green"/>
        </w:rPr>
        <w:t>believe</w:t>
      </w:r>
      <w:r w:rsidRPr="00C31BFC">
        <w:rPr>
          <w:rStyle w:val="StyleUnderline"/>
        </w:rPr>
        <w:t xml:space="preserve"> that </w:t>
      </w:r>
      <w:r w:rsidRPr="00C31BFC">
        <w:rPr>
          <w:rStyle w:val="StyleUnderline"/>
          <w:highlight w:val="green"/>
        </w:rPr>
        <w:t xml:space="preserve">there is </w:t>
      </w:r>
      <w:r w:rsidRPr="005770AE">
        <w:rPr>
          <w:rStyle w:val="Emphasis"/>
          <w:highlight w:val="green"/>
        </w:rPr>
        <w:t>no</w:t>
      </w:r>
      <w:r w:rsidRPr="005770AE">
        <w:rPr>
          <w:rStyle w:val="Emphasis"/>
        </w:rPr>
        <w:t xml:space="preserve"> space for </w:t>
      </w:r>
      <w:r w:rsidRPr="005770AE">
        <w:rPr>
          <w:rStyle w:val="Emphasis"/>
          <w:highlight w:val="green"/>
        </w:rPr>
        <w:t>primacy</w:t>
      </w:r>
      <w:r w:rsidRPr="005770AE">
        <w:rPr>
          <w:rStyle w:val="Emphasis"/>
        </w:rPr>
        <w:t xml:space="preserve"> for anything</w:t>
      </w:r>
      <w:r w:rsidRPr="00594CBC">
        <w:rPr>
          <w:sz w:val="12"/>
        </w:rPr>
        <w:t xml:space="preserve">. With its stratified ontology, </w:t>
      </w:r>
      <w:r w:rsidRPr="005770AE">
        <w:rPr>
          <w:rStyle w:val="StyleUnderline"/>
          <w:highlight w:val="green"/>
        </w:rPr>
        <w:t>Marxist</w:t>
      </w:r>
      <w:r w:rsidRPr="009877A8">
        <w:rPr>
          <w:rStyle w:val="StyleUnderline"/>
        </w:rPr>
        <w:t xml:space="preserve"> dialectical </w:t>
      </w:r>
      <w:r w:rsidRPr="005770AE">
        <w:rPr>
          <w:rStyle w:val="StyleUnderline"/>
          <w:highlight w:val="green"/>
        </w:rPr>
        <w:t>philosophy is sensitive to difference but</w:t>
      </w:r>
      <w:r w:rsidRPr="009877A8">
        <w:rPr>
          <w:rStyle w:val="StyleUnderline"/>
        </w:rPr>
        <w:t xml:space="preserve"> it </w:t>
      </w:r>
      <w:r w:rsidRPr="005770AE">
        <w:rPr>
          <w:rStyle w:val="StyleUnderline"/>
        </w:rPr>
        <w:t>takes</w:t>
      </w:r>
      <w:r w:rsidRPr="009877A8">
        <w:rPr>
          <w:rStyle w:val="StyleUnderline"/>
        </w:rPr>
        <w:t xml:space="preserve"> the concept of primacy seriously</w:t>
      </w:r>
      <w:r w:rsidRPr="00594CBC">
        <w:rPr>
          <w:sz w:val="12"/>
        </w:rPr>
        <w:t xml:space="preserve">. So: </w:t>
      </w:r>
      <w:r w:rsidRPr="005770AE">
        <w:rPr>
          <w:rStyle w:val="StyleUnderline"/>
          <w:highlight w:val="green"/>
        </w:rPr>
        <w:t xml:space="preserve">certain </w:t>
      </w:r>
      <w:r w:rsidRPr="00ED20D4">
        <w:rPr>
          <w:rStyle w:val="StyleUnderline"/>
          <w:highlight w:val="green"/>
        </w:rPr>
        <w:t>things are</w:t>
      </w:r>
      <w:r w:rsidRPr="003670C2">
        <w:rPr>
          <w:rStyle w:val="StyleUnderline"/>
        </w:rPr>
        <w:t xml:space="preserve"> seen as </w:t>
      </w:r>
      <w:r w:rsidRPr="00ED20D4">
        <w:rPr>
          <w:rStyle w:val="StyleUnderline"/>
        </w:rPr>
        <w:t xml:space="preserve">having primacy </w:t>
      </w:r>
      <w:r w:rsidRPr="005770AE">
        <w:rPr>
          <w:rStyle w:val="StyleUnderline"/>
          <w:highlight w:val="green"/>
        </w:rPr>
        <w:t xml:space="preserve">over </w:t>
      </w:r>
      <w:r w:rsidRPr="00ED20D4">
        <w:rPr>
          <w:rStyle w:val="StyleUnderline"/>
          <w:highlight w:val="green"/>
        </w:rPr>
        <w:t>other things</w:t>
      </w:r>
      <w:r w:rsidRPr="00594CBC">
        <w:rPr>
          <w:sz w:val="12"/>
        </w:rPr>
        <w:t xml:space="preserve"> (e.g. social being over social consciousness; </w:t>
      </w:r>
      <w:r w:rsidRPr="005770AE">
        <w:rPr>
          <w:rStyle w:val="StyleUnderline"/>
        </w:rPr>
        <w:t xml:space="preserve">the act of </w:t>
      </w:r>
      <w:r w:rsidRPr="00ED20D4">
        <w:rPr>
          <w:rStyle w:val="StyleUnderline"/>
        </w:rPr>
        <w:t>eating/drinking over doing politics or praying</w:t>
      </w:r>
      <w:r w:rsidRPr="00594CBC">
        <w:rPr>
          <w:sz w:val="12"/>
        </w:rPr>
        <w:t xml:space="preserve">; </w:t>
      </w:r>
      <w:r w:rsidRPr="00ED20D4">
        <w:rPr>
          <w:rStyle w:val="StyleUnderline"/>
          <w:highlight w:val="green"/>
        </w:rPr>
        <w:t>economic</w:t>
      </w:r>
      <w:r w:rsidRPr="005770AE">
        <w:rPr>
          <w:rStyle w:val="StyleUnderline"/>
        </w:rPr>
        <w:t xml:space="preserve"> relations </w:t>
      </w:r>
      <w:r w:rsidRPr="00ED20D4">
        <w:rPr>
          <w:rStyle w:val="StyleUnderline"/>
          <w:highlight w:val="green"/>
        </w:rPr>
        <w:t>over political-legal relations</w:t>
      </w:r>
      <w:r w:rsidRPr="00594CBC">
        <w:rPr>
          <w:sz w:val="12"/>
        </w:rPr>
        <w:t xml:space="preserve">; </w:t>
      </w:r>
      <w:r w:rsidRPr="005770AE">
        <w:rPr>
          <w:rStyle w:val="StyleUnderline"/>
          <w:highlight w:val="green"/>
        </w:rPr>
        <w:t>society-wide</w:t>
      </w:r>
      <w:r w:rsidRPr="005770AE">
        <w:rPr>
          <w:rStyle w:val="StyleUnderline"/>
        </w:rPr>
        <w:t xml:space="preserve"> processes </w:t>
      </w:r>
      <w:r w:rsidRPr="005770AE">
        <w:rPr>
          <w:rStyle w:val="StyleUnderline"/>
          <w:highlight w:val="green"/>
        </w:rPr>
        <w:t>over individual</w:t>
      </w:r>
      <w:r w:rsidRPr="005770AE">
        <w:rPr>
          <w:rStyle w:val="StyleUnderline"/>
        </w:rPr>
        <w:t xml:space="preserve">-based </w:t>
      </w:r>
      <w:r w:rsidRPr="005770AE">
        <w:rPr>
          <w:rStyle w:val="StyleUnderline"/>
          <w:highlight w:val="green"/>
        </w:rPr>
        <w:t>processes</w:t>
      </w:r>
      <w:r w:rsidRPr="00594CBC">
        <w:rPr>
          <w:sz w:val="12"/>
        </w:rPr>
        <w:t xml:space="preserve">; </w:t>
      </w:r>
      <w:r w:rsidRPr="005770AE">
        <w:rPr>
          <w:rStyle w:val="StyleUnderline"/>
        </w:rPr>
        <w:t>class relations over non-class relations</w:t>
      </w:r>
      <w:r w:rsidRPr="00594CBC">
        <w:rPr>
          <w:sz w:val="12"/>
        </w:rPr>
        <w:t xml:space="preserve">). </w:t>
      </w:r>
      <w:r w:rsidRPr="00DF7D45">
        <w:rPr>
          <w:rStyle w:val="StyleUnderline"/>
        </w:rPr>
        <w:t>A Marxist can agree with revisionists that capitalists and workers do have other interests than having to make an average rate of profit and having to earn a daily wage</w:t>
      </w:r>
      <w:r w:rsidRPr="00594CBC">
        <w:rPr>
          <w:sz w:val="12"/>
        </w:rPr>
        <w:t xml:space="preserve">, respectively. </w:t>
      </w:r>
      <w:r w:rsidRPr="00DF7D45">
        <w:rPr>
          <w:rStyle w:val="StyleUnderline"/>
        </w:rPr>
        <w:t xml:space="preserve">But does that mean that these two imperatives do not tend to subordinate the other things they do? </w:t>
      </w:r>
      <w:r w:rsidRPr="00146DB8">
        <w:rPr>
          <w:rStyle w:val="StyleUnderline"/>
        </w:rPr>
        <w:t>A Marxist can agree that state regulation impacts accumulation and distribution of surplus</w:t>
      </w:r>
      <w:r w:rsidRPr="00146DB8">
        <w:rPr>
          <w:sz w:val="12"/>
        </w:rPr>
        <w:t xml:space="preserve">. </w:t>
      </w:r>
      <w:r w:rsidRPr="00146DB8">
        <w:rPr>
          <w:rStyle w:val="StyleUnderline"/>
        </w:rPr>
        <w:t>But does this mean that the state is not fundamentally subordinated to the capitalists’ class rule? Non-class relations</w:t>
      </w:r>
      <w:r w:rsidRPr="00594CBC">
        <w:rPr>
          <w:sz w:val="12"/>
        </w:rPr>
        <w:t xml:space="preserve"> (e.g. gender discrimination) </w:t>
      </w:r>
      <w:r w:rsidRPr="00DC2232">
        <w:rPr>
          <w:rStyle w:val="StyleUnderline"/>
        </w:rPr>
        <w:t xml:space="preserve">or </w:t>
      </w:r>
      <w:r w:rsidRPr="00DC2232">
        <w:rPr>
          <w:rStyle w:val="StyleUnderline"/>
          <w:highlight w:val="green"/>
        </w:rPr>
        <w:t>non-capitalist relations</w:t>
      </w:r>
      <w:r w:rsidRPr="00594CBC">
        <w:rPr>
          <w:sz w:val="12"/>
        </w:rPr>
        <w:t xml:space="preserve"> (e.g. remnants of feudal relations) </w:t>
      </w:r>
      <w:r w:rsidRPr="007C6D2E">
        <w:rPr>
          <w:rStyle w:val="StyleUnderline"/>
        </w:rPr>
        <w:t xml:space="preserve">do </w:t>
      </w:r>
      <w:r w:rsidRPr="00DC2232">
        <w:rPr>
          <w:rStyle w:val="StyleUnderline"/>
          <w:highlight w:val="green"/>
        </w:rPr>
        <w:t>exist</w:t>
      </w:r>
      <w:r w:rsidRPr="00DC2232">
        <w:rPr>
          <w:rStyle w:val="StyleUnderline"/>
        </w:rPr>
        <w:t xml:space="preserve"> along with capitalism</w:t>
      </w:r>
      <w:r w:rsidRPr="00594CBC">
        <w:rPr>
          <w:sz w:val="12"/>
        </w:rPr>
        <w:t xml:space="preserve">. </w:t>
      </w:r>
      <w:r w:rsidRPr="00DC2232">
        <w:rPr>
          <w:rStyle w:val="StyleUnderline"/>
          <w:highlight w:val="green"/>
        </w:rPr>
        <w:t>But</w:t>
      </w:r>
      <w:r w:rsidRPr="00146DB8">
        <w:rPr>
          <w:rStyle w:val="StyleUnderline"/>
        </w:rPr>
        <w:t xml:space="preserve"> does that fact automatically mean tha</w:t>
      </w:r>
      <w:r w:rsidRPr="00DC2232">
        <w:rPr>
          <w:rStyle w:val="StyleUnderline"/>
        </w:rPr>
        <w:t xml:space="preserve">t </w:t>
      </w:r>
      <w:r w:rsidRPr="00DC2232">
        <w:rPr>
          <w:rStyle w:val="StyleUnderline"/>
          <w:highlight w:val="green"/>
        </w:rPr>
        <w:t>they can</w:t>
      </w:r>
      <w:r w:rsidRPr="00734C1F">
        <w:rPr>
          <w:sz w:val="12"/>
          <w:szCs w:val="12"/>
        </w:rPr>
        <w:t xml:space="preserve">not </w:t>
      </w:r>
      <w:r w:rsidRPr="00DC2232">
        <w:rPr>
          <w:rStyle w:val="StyleUnderline"/>
          <w:highlight w:val="green"/>
        </w:rPr>
        <w:t>exist</w:t>
      </w:r>
      <w:r w:rsidRPr="00DC2232">
        <w:rPr>
          <w:rStyle w:val="StyleUnderline"/>
        </w:rPr>
        <w:t xml:space="preserve"> in any </w:t>
      </w:r>
      <w:r w:rsidRPr="00DC2232">
        <w:rPr>
          <w:rStyle w:val="StyleUnderline"/>
          <w:highlight w:val="green"/>
        </w:rPr>
        <w:t>subordinate</w:t>
      </w:r>
      <w:r w:rsidRPr="00DC2232">
        <w:rPr>
          <w:rStyle w:val="StyleUnderline"/>
        </w:rPr>
        <w:t xml:space="preserve"> status in relation </w:t>
      </w:r>
      <w:r w:rsidRPr="00DC2232">
        <w:rPr>
          <w:rStyle w:val="StyleUnderline"/>
          <w:highlight w:val="green"/>
        </w:rPr>
        <w:t>to capitalism</w:t>
      </w:r>
      <w:r w:rsidRPr="00734C1F">
        <w:rPr>
          <w:sz w:val="12"/>
          <w:szCs w:val="12"/>
        </w:rPr>
        <w:t>?</w:t>
      </w:r>
    </w:p>
    <w:p w14:paraId="2DFA7D98" w14:textId="77777777" w:rsidR="005165EB" w:rsidRPr="00594CBC" w:rsidRDefault="005165EB" w:rsidP="005165EB">
      <w:pPr>
        <w:rPr>
          <w:sz w:val="12"/>
        </w:rPr>
      </w:pPr>
      <w:r w:rsidRPr="00594CBC">
        <w:rPr>
          <w:sz w:val="12"/>
        </w:rPr>
        <w:t xml:space="preserve">Similarly, in revisionism, in part because class and non-class relations all interact, it is not possible to say that class is more important as a causal force in people’s lives than race and gender. </w:t>
      </w:r>
      <w:r w:rsidRPr="00EB450F">
        <w:rPr>
          <w:rStyle w:val="StyleUnderline"/>
        </w:rPr>
        <w:t xml:space="preserve">This is </w:t>
      </w:r>
      <w:r w:rsidRPr="00EB450F">
        <w:rPr>
          <w:rStyle w:val="StyleUnderline"/>
          <w:highlight w:val="green"/>
        </w:rPr>
        <w:t xml:space="preserve">an </w:t>
      </w:r>
      <w:r w:rsidRPr="00EB450F">
        <w:rPr>
          <w:rStyle w:val="Emphasis"/>
          <w:highlight w:val="green"/>
        </w:rPr>
        <w:t>un-dialectical view</w:t>
      </w:r>
      <w:r w:rsidRPr="00EB450F">
        <w:rPr>
          <w:rStyle w:val="Emphasis"/>
        </w:rPr>
        <w:t xml:space="preserve"> of the world</w:t>
      </w:r>
      <w:r w:rsidRPr="00EB450F">
        <w:rPr>
          <w:rStyle w:val="StyleUnderline"/>
        </w:rPr>
        <w:t xml:space="preserve"> </w:t>
      </w:r>
      <w:r w:rsidRPr="00E22636">
        <w:rPr>
          <w:rStyle w:val="StyleUnderline"/>
        </w:rPr>
        <w:t xml:space="preserve">which </w:t>
      </w:r>
      <w:r w:rsidRPr="00EB450F">
        <w:rPr>
          <w:rStyle w:val="StyleUnderline"/>
          <w:highlight w:val="green"/>
        </w:rPr>
        <w:t>says</w:t>
      </w:r>
      <w:r w:rsidRPr="00EB450F">
        <w:rPr>
          <w:rStyle w:val="StyleUnderline"/>
        </w:rPr>
        <w:t xml:space="preserve"> that </w:t>
      </w:r>
      <w:r w:rsidRPr="00EB450F">
        <w:rPr>
          <w:rStyle w:val="StyleUnderline"/>
          <w:highlight w:val="green"/>
        </w:rPr>
        <w:t>the world is ontologically fragmented</w:t>
      </w:r>
      <w:r w:rsidRPr="00594CBC">
        <w:rPr>
          <w:sz w:val="12"/>
        </w:rPr>
        <w:t xml:space="preserve"> (</w:t>
      </w:r>
      <w:r w:rsidRPr="00EB450F">
        <w:rPr>
          <w:rStyle w:val="StyleUnderline"/>
        </w:rPr>
        <w:t xml:space="preserve">and </w:t>
      </w:r>
      <w:r w:rsidRPr="00D84815">
        <w:rPr>
          <w:rStyle w:val="StyleUnderline"/>
        </w:rPr>
        <w:t>not stratified</w:t>
      </w:r>
      <w:r w:rsidRPr="00594CBC">
        <w:rPr>
          <w:sz w:val="12"/>
        </w:rPr>
        <w:t xml:space="preserve">). </w:t>
      </w:r>
      <w:r w:rsidRPr="00EB450F">
        <w:rPr>
          <w:rStyle w:val="StyleUnderline"/>
        </w:rPr>
        <w:t>Marxism absolutely recognizes that</w:t>
      </w:r>
      <w:r w:rsidRPr="00594CBC">
        <w:rPr>
          <w:sz w:val="12"/>
        </w:rPr>
        <w:t xml:space="preserve">: </w:t>
      </w:r>
      <w:r w:rsidRPr="00D24794">
        <w:rPr>
          <w:rStyle w:val="StyleUnderline"/>
          <w:highlight w:val="green"/>
        </w:rPr>
        <w:t>class</w:t>
      </w:r>
      <w:r w:rsidRPr="00594CBC">
        <w:rPr>
          <w:sz w:val="12"/>
        </w:rPr>
        <w:t xml:space="preserve">, </w:t>
      </w:r>
      <w:r w:rsidRPr="00D24794">
        <w:rPr>
          <w:rStyle w:val="StyleUnderline"/>
          <w:highlight w:val="green"/>
        </w:rPr>
        <w:t>gender</w:t>
      </w:r>
      <w:r w:rsidRPr="00594CBC">
        <w:rPr>
          <w:sz w:val="12"/>
        </w:rPr>
        <w:t xml:space="preserve">, </w:t>
      </w:r>
      <w:r w:rsidRPr="00D24794">
        <w:rPr>
          <w:rStyle w:val="StyleUnderline"/>
          <w:highlight w:val="green"/>
        </w:rPr>
        <w:t>and race</w:t>
      </w:r>
      <w:r w:rsidRPr="00EB450F">
        <w:rPr>
          <w:rStyle w:val="StyleUnderline"/>
        </w:rPr>
        <w:t xml:space="preserve"> relations </w:t>
      </w:r>
      <w:r w:rsidRPr="00D24794">
        <w:rPr>
          <w:rStyle w:val="StyleUnderline"/>
          <w:highlight w:val="green"/>
        </w:rPr>
        <w:t>are inter-connected</w:t>
      </w:r>
      <w:r w:rsidRPr="00EB450F">
        <w:rPr>
          <w:rStyle w:val="StyleUnderline"/>
        </w:rPr>
        <w:t xml:space="preserve"> at a concrete lev</w:t>
      </w:r>
      <w:r w:rsidRPr="00D84815">
        <w:rPr>
          <w:rStyle w:val="StyleUnderline"/>
        </w:rPr>
        <w:t>el</w:t>
      </w:r>
      <w:r w:rsidRPr="00594CBC">
        <w:rPr>
          <w:sz w:val="12"/>
        </w:rPr>
        <w:t xml:space="preserve">, and gender and race relations do enormously affect the everyday lives of the working people adversely. </w:t>
      </w:r>
      <w:r w:rsidRPr="00EB450F">
        <w:rPr>
          <w:rStyle w:val="StyleUnderline"/>
          <w:highlight w:val="green"/>
        </w:rPr>
        <w:t>But</w:t>
      </w:r>
      <w:r w:rsidRPr="00EB450F">
        <w:rPr>
          <w:rStyle w:val="StyleUnderline"/>
        </w:rPr>
        <w:t xml:space="preserve"> it asks</w:t>
      </w:r>
      <w:r w:rsidRPr="00594CBC">
        <w:rPr>
          <w:sz w:val="12"/>
        </w:rPr>
        <w:t xml:space="preserve">: </w:t>
      </w:r>
      <w:r w:rsidRPr="00EB450F">
        <w:rPr>
          <w:rStyle w:val="Emphasis"/>
          <w:highlight w:val="green"/>
        </w:rPr>
        <w:t>what is</w:t>
      </w:r>
      <w:r w:rsidRPr="00EB450F">
        <w:rPr>
          <w:rStyle w:val="Emphasis"/>
        </w:rPr>
        <w:t xml:space="preserve"> the theory – </w:t>
      </w:r>
      <w:r w:rsidRPr="00EB450F">
        <w:rPr>
          <w:rStyle w:val="Emphasis"/>
          <w:highlight w:val="green"/>
        </w:rPr>
        <w:t>the logic</w:t>
      </w:r>
      <w:r w:rsidRPr="00EB450F">
        <w:rPr>
          <w:rStyle w:val="Emphasis"/>
        </w:rPr>
        <w:t xml:space="preserve"> – </w:t>
      </w:r>
      <w:r w:rsidRPr="00EB450F">
        <w:rPr>
          <w:rStyle w:val="Emphasis"/>
          <w:highlight w:val="green"/>
        </w:rPr>
        <w:t>of that inter-connection?</w:t>
      </w:r>
      <w:r w:rsidRPr="00594CBC">
        <w:rPr>
          <w:sz w:val="12"/>
        </w:rPr>
        <w:t xml:space="preserve"> In part because of a lack of such a theory, the importance that class has, in the view of Post-modernist-Marxists with their sympathy for identity politics, is merely up to the personal whim of the scholar. With its materialist and dialectical philosophy, Marxism assigns primacy to class as a causal structure of antagonistic relations rooted in material conditions. Yet, in explaining the concrete world, Marxism pays serious attention to racial and gender and forms of non-class oppression (Anderson 2016; Brown 2012), and in the world of practice, </w:t>
      </w:r>
      <w:r w:rsidRPr="00E612C2">
        <w:rPr>
          <w:rStyle w:val="StyleUnderline"/>
        </w:rPr>
        <w:t>Marxism</w:t>
      </w:r>
      <w:r w:rsidRPr="00E612C2">
        <w:rPr>
          <w:sz w:val="12"/>
        </w:rPr>
        <w:t xml:space="preserve"> – </w:t>
      </w:r>
      <w:r w:rsidRPr="00E612C2">
        <w:rPr>
          <w:rStyle w:val="StyleUnderline"/>
        </w:rPr>
        <w:t xml:space="preserve">as </w:t>
      </w:r>
      <w:r w:rsidRPr="00E612C2">
        <w:rPr>
          <w:rStyle w:val="Emphasis"/>
        </w:rPr>
        <w:t>an intellectual tribune of the people</w:t>
      </w:r>
      <w:r w:rsidRPr="00E612C2">
        <w:rPr>
          <w:sz w:val="12"/>
        </w:rPr>
        <w:t xml:space="preserve"> – </w:t>
      </w:r>
      <w:r w:rsidRPr="00E612C2">
        <w:rPr>
          <w:rStyle w:val="StyleUnderline"/>
        </w:rPr>
        <w:t>places the struggle against special oppression at the heart of</w:t>
      </w:r>
      <w:r w:rsidRPr="00703CDA">
        <w:rPr>
          <w:rStyle w:val="StyleUnderline"/>
        </w:rPr>
        <w:t xml:space="preserve"> its socialist politics</w:t>
      </w:r>
      <w:r w:rsidRPr="00594CBC">
        <w:rPr>
          <w:sz w:val="12"/>
        </w:rPr>
        <w:t xml:space="preserve"> (Das 2020a, 2022b; Pateman 2021).</w:t>
      </w:r>
    </w:p>
    <w:p w14:paraId="7DB10004" w14:textId="77777777" w:rsidR="005165EB" w:rsidRPr="00594CBC" w:rsidRDefault="005165EB" w:rsidP="005165EB">
      <w:pPr>
        <w:rPr>
          <w:sz w:val="12"/>
        </w:rPr>
      </w:pPr>
      <w:r w:rsidRPr="00F50083">
        <w:rPr>
          <w:rStyle w:val="StyleUnderline"/>
        </w:rPr>
        <w:t>The idea that Marxism has serious deficiencies and that it is no more useful than other ways of thinking about society</w:t>
      </w:r>
      <w:r w:rsidRPr="00594CBC">
        <w:rPr>
          <w:sz w:val="12"/>
        </w:rPr>
        <w:t xml:space="preserve"> (e.g. identity politics; social democracy; mainstream economics; liberalism, Post-modernism, etc.) </w:t>
      </w:r>
      <w:r w:rsidRPr="00F50083">
        <w:rPr>
          <w:rStyle w:val="StyleUnderline"/>
        </w:rPr>
        <w:t xml:space="preserve">allows one </w:t>
      </w:r>
      <w:r w:rsidRPr="00084BDB">
        <w:rPr>
          <w:rStyle w:val="StyleUnderline"/>
          <w:highlight w:val="green"/>
        </w:rPr>
        <w:t xml:space="preserve">to be </w:t>
      </w:r>
      <w:r w:rsidRPr="00084BDB">
        <w:rPr>
          <w:rStyle w:val="Emphasis"/>
          <w:highlight w:val="green"/>
        </w:rPr>
        <w:t>eclectic</w:t>
      </w:r>
      <w:r w:rsidRPr="00594CBC">
        <w:rPr>
          <w:sz w:val="12"/>
        </w:rPr>
        <w:t xml:space="preserve">, that is, </w:t>
      </w:r>
      <w:r w:rsidRPr="00F50083">
        <w:rPr>
          <w:rStyle w:val="StyleUnderline"/>
        </w:rPr>
        <w:t xml:space="preserve">to </w:t>
      </w:r>
      <w:r w:rsidRPr="00084BDB">
        <w:rPr>
          <w:rStyle w:val="StyleUnderline"/>
          <w:highlight w:val="green"/>
        </w:rPr>
        <w:t>combine</w:t>
      </w:r>
      <w:r w:rsidRPr="00F50083">
        <w:rPr>
          <w:rStyle w:val="StyleUnderline"/>
        </w:rPr>
        <w:t xml:space="preserve"> a little bit of </w:t>
      </w:r>
      <w:r w:rsidRPr="00084BDB">
        <w:rPr>
          <w:rStyle w:val="StyleUnderline"/>
          <w:highlight w:val="green"/>
        </w:rPr>
        <w:t>Marxism with non-</w:t>
      </w:r>
      <w:r w:rsidRPr="00DE2780">
        <w:rPr>
          <w:rStyle w:val="StyleUnderline"/>
          <w:highlight w:val="green"/>
        </w:rPr>
        <w:t>Marxist method</w:t>
      </w:r>
      <w:r w:rsidRPr="00084BDB">
        <w:rPr>
          <w:rStyle w:val="StyleUnderline"/>
        </w:rPr>
        <w:t xml:space="preserve"> of </w:t>
      </w:r>
      <w:r w:rsidRPr="00DE2780">
        <w:rPr>
          <w:rStyle w:val="StyleUnderline"/>
        </w:rPr>
        <w:t xml:space="preserve">knowing </w:t>
      </w:r>
      <w:r w:rsidRPr="00084BDB">
        <w:rPr>
          <w:rStyle w:val="StyleUnderline"/>
          <w:highlight w:val="green"/>
        </w:rPr>
        <w:t>at</w:t>
      </w:r>
      <w:r w:rsidRPr="00F50083">
        <w:rPr>
          <w:rStyle w:val="StyleUnderline"/>
        </w:rPr>
        <w:t xml:space="preserve"> a fundamental theoretical level</w:t>
      </w:r>
      <w:r w:rsidRPr="00594CBC">
        <w:rPr>
          <w:sz w:val="12"/>
        </w:rPr>
        <w:t xml:space="preserve">: </w:t>
      </w:r>
      <w:r w:rsidRPr="00084BDB">
        <w:rPr>
          <w:rStyle w:val="StyleUnderline"/>
          <w:highlight w:val="green"/>
        </w:rPr>
        <w:t>the level</w:t>
      </w:r>
      <w:r w:rsidRPr="00F50083">
        <w:rPr>
          <w:rStyle w:val="StyleUnderline"/>
        </w:rPr>
        <w:t xml:space="preserve"> at </w:t>
      </w:r>
      <w:r w:rsidRPr="00084BDB">
        <w:rPr>
          <w:rStyle w:val="StyleUnderline"/>
          <w:highlight w:val="green"/>
        </w:rPr>
        <w:t>which</w:t>
      </w:r>
      <w:r w:rsidRPr="00F50083">
        <w:rPr>
          <w:rStyle w:val="StyleUnderline"/>
        </w:rPr>
        <w:t xml:space="preserve"> Marxism </w:t>
      </w:r>
      <w:r w:rsidRPr="00084BDB">
        <w:rPr>
          <w:rStyle w:val="StyleUnderline"/>
          <w:highlight w:val="green"/>
        </w:rPr>
        <w:t>unpacks</w:t>
      </w:r>
      <w:r w:rsidRPr="00F50083">
        <w:rPr>
          <w:rStyle w:val="StyleUnderline"/>
        </w:rPr>
        <w:t xml:space="preserve"> the </w:t>
      </w:r>
      <w:r w:rsidRPr="00084BDB">
        <w:rPr>
          <w:rStyle w:val="StyleUnderline"/>
          <w:highlight w:val="green"/>
        </w:rPr>
        <w:t>structural tendencies</w:t>
      </w:r>
      <w:r w:rsidRPr="00E612C2">
        <w:rPr>
          <w:rStyle w:val="StyleUnderline"/>
        </w:rPr>
        <w:t xml:space="preserve"> of capitalism and class society</w:t>
      </w:r>
      <w:r w:rsidRPr="00E612C2">
        <w:rPr>
          <w:sz w:val="12"/>
        </w:rPr>
        <w:t xml:space="preserve">. </w:t>
      </w:r>
      <w:r w:rsidRPr="00E612C2">
        <w:rPr>
          <w:rStyle w:val="StyleUnderline"/>
        </w:rPr>
        <w:t xml:space="preserve">Such an eclectic approach is acceptable to revisionism because for it Marxism </w:t>
      </w:r>
      <w:r w:rsidRPr="009A4D23">
        <w:rPr>
          <w:rStyle w:val="StyleUnderline"/>
          <w:highlight w:val="green"/>
        </w:rPr>
        <w:t>is not incommensurate with bourgeois theory</w:t>
      </w:r>
      <w:r w:rsidRPr="00594CBC">
        <w:rPr>
          <w:sz w:val="12"/>
        </w:rPr>
        <w:t>. Criticizing what they call ‘traditional Marxism’, revisionists insist that ‘its reconstruction is essential’ (Wright 1993), so they resort to eclecticism. The eclectic reconstruction of Marxism in their hands means destroying a beautiful and tall mansion and boarding it up. It does not strengthen the foundation of Marxism.</w:t>
      </w:r>
    </w:p>
    <w:p w14:paraId="0A5A8474" w14:textId="77777777" w:rsidR="005165EB" w:rsidRPr="00594CBC" w:rsidRDefault="005165EB" w:rsidP="005165EB">
      <w:pPr>
        <w:rPr>
          <w:sz w:val="12"/>
        </w:rPr>
      </w:pPr>
      <w:r w:rsidRPr="00594CBC">
        <w:rPr>
          <w:sz w:val="12"/>
        </w:rPr>
        <w:t xml:space="preserve">There are intellectual reasons why eclecticism is not acceptable to Marxism. </w:t>
      </w:r>
      <w:r w:rsidRPr="00E74316">
        <w:rPr>
          <w:rStyle w:val="Emphasis"/>
        </w:rPr>
        <w:t>Marxism is dialectical</w:t>
      </w:r>
      <w:r w:rsidRPr="00594CBC">
        <w:rPr>
          <w:sz w:val="12"/>
        </w:rPr>
        <w:t xml:space="preserve">. </w:t>
      </w:r>
      <w:r w:rsidRPr="00E74316">
        <w:rPr>
          <w:rStyle w:val="StyleUnderline"/>
        </w:rPr>
        <w:t xml:space="preserve">The </w:t>
      </w:r>
      <w:r w:rsidRPr="00DE2780">
        <w:rPr>
          <w:rStyle w:val="StyleUnderline"/>
        </w:rPr>
        <w:t>revisionist tendency is to conflate dialectics with eclecticism</w:t>
      </w:r>
      <w:r w:rsidRPr="00DE2780">
        <w:rPr>
          <w:sz w:val="12"/>
        </w:rPr>
        <w:t xml:space="preserve">: </w:t>
      </w:r>
      <w:r w:rsidRPr="00DE2780">
        <w:rPr>
          <w:rStyle w:val="StyleUnderline"/>
        </w:rPr>
        <w:t>‘eclecticism seems to take into account all sides of the process</w:t>
      </w:r>
      <w:r w:rsidRPr="00DE2780">
        <w:rPr>
          <w:sz w:val="12"/>
        </w:rPr>
        <w:t xml:space="preserve">, </w:t>
      </w:r>
      <w:r w:rsidRPr="00DE2780">
        <w:rPr>
          <w:rStyle w:val="StyleUnderline"/>
        </w:rPr>
        <w:t>all trends of development</w:t>
      </w:r>
      <w:r w:rsidRPr="00DE2780">
        <w:rPr>
          <w:sz w:val="12"/>
        </w:rPr>
        <w:t xml:space="preserve">, </w:t>
      </w:r>
      <w:r w:rsidRPr="00DE2780">
        <w:rPr>
          <w:rStyle w:val="StyleUnderline"/>
        </w:rPr>
        <w:t>all the conflicting influences</w:t>
      </w:r>
      <w:r w:rsidRPr="00DE2780">
        <w:rPr>
          <w:sz w:val="12"/>
        </w:rPr>
        <w:t xml:space="preserve">, and so forth, </w:t>
      </w:r>
      <w:r w:rsidRPr="00DE2780">
        <w:rPr>
          <w:rStyle w:val="StyleUnderline"/>
        </w:rPr>
        <w:t>whereas in reality it provides</w:t>
      </w:r>
      <w:r w:rsidRPr="00E74316">
        <w:rPr>
          <w:rStyle w:val="StyleUnderline"/>
        </w:rPr>
        <w:t xml:space="preserve"> no integral and revolutionary conception of the process of social development at all’</w:t>
      </w:r>
      <w:r w:rsidRPr="00594CBC">
        <w:rPr>
          <w:sz w:val="12"/>
        </w:rPr>
        <w:t xml:space="preserve"> (Lenin 1917a). According to Marxism, there is a hierarchy of ideas reflecting the fact that certain processes are more concrete (they are products of multiple determinations) and that other processes are more one-sided (i.e. abstract). Some ideas therefore are more abstract than other ideas. Marxist and non-Marxist ideas cannot be combined at a given level of theoretical abstraction. </w:t>
      </w:r>
      <w:r w:rsidRPr="00330828">
        <w:rPr>
          <w:rStyle w:val="StyleUnderline"/>
        </w:rPr>
        <w:t>At more concrete levels</w:t>
      </w:r>
      <w:r w:rsidRPr="00594CBC">
        <w:rPr>
          <w:sz w:val="12"/>
        </w:rPr>
        <w:t xml:space="preserve">, however, </w:t>
      </w:r>
      <w:r w:rsidRPr="00DA4FD3">
        <w:rPr>
          <w:rStyle w:val="StyleUnderline"/>
        </w:rPr>
        <w:t>it is possible that</w:t>
      </w:r>
      <w:r w:rsidRPr="00330828">
        <w:rPr>
          <w:rStyle w:val="StyleUnderline"/>
        </w:rPr>
        <w:t xml:space="preserve"> there are </w:t>
      </w:r>
      <w:r w:rsidRPr="00DA4FD3">
        <w:rPr>
          <w:rStyle w:val="StyleUnderline"/>
          <w:highlight w:val="green"/>
        </w:rPr>
        <w:t>mechanisms</w:t>
      </w:r>
      <w:r w:rsidRPr="00330828">
        <w:rPr>
          <w:rStyle w:val="StyleUnderline"/>
        </w:rPr>
        <w:t xml:space="preserve"> that </w:t>
      </w:r>
      <w:r w:rsidRPr="00DA4FD3">
        <w:rPr>
          <w:rStyle w:val="StyleUnderline"/>
          <w:highlight w:val="green"/>
        </w:rPr>
        <w:t>non-Marxist discourses</w:t>
      </w:r>
      <w:r w:rsidRPr="00330828">
        <w:rPr>
          <w:rStyle w:val="StyleUnderline"/>
        </w:rPr>
        <w:t xml:space="preserve"> have </w:t>
      </w:r>
      <w:r w:rsidRPr="00DA4FD3">
        <w:rPr>
          <w:rStyle w:val="StyleUnderline"/>
          <w:highlight w:val="green"/>
        </w:rPr>
        <w:t>shed light on</w:t>
      </w:r>
      <w:r w:rsidRPr="00330828">
        <w:rPr>
          <w:rStyle w:val="StyleUnderline"/>
        </w:rPr>
        <w:t xml:space="preserve"> better than Marxism has</w:t>
      </w:r>
      <w:r w:rsidRPr="00594CBC">
        <w:rPr>
          <w:sz w:val="12"/>
        </w:rPr>
        <w:t xml:space="preserve"> (e.g. psychology, neuroscience, micro-sociology of power, environmental mechanisms, etc.), </w:t>
      </w:r>
      <w:r w:rsidRPr="00330828">
        <w:rPr>
          <w:rStyle w:val="StyleUnderline"/>
        </w:rPr>
        <w:t xml:space="preserve">which </w:t>
      </w:r>
      <w:r w:rsidRPr="00DA4FD3">
        <w:rPr>
          <w:rStyle w:val="StyleUnderline"/>
          <w:highlight w:val="green"/>
        </w:rPr>
        <w:t>can be incorporated</w:t>
      </w:r>
      <w:r w:rsidRPr="00330828">
        <w:rPr>
          <w:rStyle w:val="StyleUnderline"/>
        </w:rPr>
        <w:t xml:space="preserve"> within the currently existing framework of Marxism</w:t>
      </w:r>
      <w:r w:rsidRPr="00594CBC">
        <w:rPr>
          <w:sz w:val="12"/>
        </w:rPr>
        <w:t xml:space="preserve">, </w:t>
      </w:r>
      <w:r w:rsidRPr="00DA4FD3">
        <w:rPr>
          <w:rStyle w:val="Emphasis"/>
          <w:highlight w:val="green"/>
        </w:rPr>
        <w:t>with some care</w:t>
      </w:r>
      <w:r w:rsidRPr="00594CBC">
        <w:rPr>
          <w:sz w:val="12"/>
        </w:rPr>
        <w:t xml:space="preserve">. So, Marxism is much more epistemologically flexible than assumed: it does allow for incorporating new empirical facts and new relatively concrete-level concepts to update the Marxist analysis of society. Marxists can reshape a particular concept from a non-Marxist in a way that is in line with the overall intellectual character of Marxism (its philosophy, and its political economy and class theory). Lenin (1939) did this: he learnt from Hobson, for example, about imperialism. Before </w:t>
      </w:r>
      <w:r w:rsidRPr="00594CBC">
        <w:rPr>
          <w:sz w:val="12"/>
        </w:rPr>
        <w:lastRenderedPageBreak/>
        <w:t xml:space="preserve">him, Marx did this: he learnt from Smith and Ricardo. </w:t>
      </w:r>
      <w:r w:rsidRPr="00376F6F">
        <w:rPr>
          <w:rStyle w:val="StyleUnderline"/>
        </w:rPr>
        <w:t xml:space="preserve">Marxism masters the entire intellectual heritage of humanity </w:t>
      </w:r>
      <w:r w:rsidRPr="00DA4FD3">
        <w:rPr>
          <w:rStyle w:val="StyleUnderline"/>
          <w:highlight w:val="green"/>
        </w:rPr>
        <w:t>on the basis of</w:t>
      </w:r>
      <w:r w:rsidRPr="00376F6F">
        <w:rPr>
          <w:rStyle w:val="StyleUnderline"/>
        </w:rPr>
        <w:t xml:space="preserve"> its own fundamental philosophical and </w:t>
      </w:r>
      <w:r w:rsidRPr="00DA4FD3">
        <w:rPr>
          <w:rStyle w:val="StyleUnderline"/>
          <w:highlight w:val="green"/>
        </w:rPr>
        <w:t>scientific principles</w:t>
      </w:r>
      <w:r w:rsidRPr="00594CBC">
        <w:rPr>
          <w:sz w:val="12"/>
        </w:rPr>
        <w:t>.</w:t>
      </w:r>
    </w:p>
    <w:p w14:paraId="4D98184D" w14:textId="77777777" w:rsidR="005165EB" w:rsidRPr="00594CBC" w:rsidRDefault="005165EB" w:rsidP="005165EB">
      <w:pPr>
        <w:rPr>
          <w:sz w:val="12"/>
        </w:rPr>
      </w:pPr>
      <w:r w:rsidRPr="00594CBC">
        <w:rPr>
          <w:sz w:val="12"/>
        </w:rPr>
        <w:t xml:space="preserve">Besides, ideas are different in terms of which class interests they represent; after all, ideas, ultimately, reflect class (and class-fractional) interests. </w:t>
      </w:r>
      <w:r w:rsidRPr="00376F6F">
        <w:rPr>
          <w:rStyle w:val="StyleUnderline"/>
        </w:rPr>
        <w:t xml:space="preserve">Marxist ideas reflect the </w:t>
      </w:r>
      <w:r w:rsidRPr="00416E59">
        <w:rPr>
          <w:rStyle w:val="StyleUnderline"/>
        </w:rPr>
        <w:t xml:space="preserve">interests of </w:t>
      </w:r>
      <w:r w:rsidRPr="00FF382B">
        <w:rPr>
          <w:rStyle w:val="StyleUnderline"/>
          <w:highlight w:val="green"/>
        </w:rPr>
        <w:t>the</w:t>
      </w:r>
      <w:r w:rsidRPr="00376F6F">
        <w:rPr>
          <w:rStyle w:val="StyleUnderline"/>
        </w:rPr>
        <w:t xml:space="preserve"> exploited </w:t>
      </w:r>
      <w:r w:rsidRPr="00FF382B">
        <w:rPr>
          <w:rStyle w:val="StyleUnderline"/>
          <w:highlight w:val="green"/>
        </w:rPr>
        <w:t>masses</w:t>
      </w:r>
      <w:r w:rsidRPr="00594CBC">
        <w:rPr>
          <w:sz w:val="12"/>
        </w:rPr>
        <w:t xml:space="preserve">, </w:t>
      </w:r>
      <w:r w:rsidRPr="00443712">
        <w:rPr>
          <w:rStyle w:val="StyleUnderline"/>
        </w:rPr>
        <w:t xml:space="preserve">and </w:t>
      </w:r>
      <w:r w:rsidRPr="00FF382B">
        <w:rPr>
          <w:rStyle w:val="StyleUnderline"/>
          <w:highlight w:val="green"/>
        </w:rPr>
        <w:t>are opposed to</w:t>
      </w:r>
      <w:r w:rsidRPr="00443712">
        <w:rPr>
          <w:rStyle w:val="StyleUnderline"/>
        </w:rPr>
        <w:t xml:space="preserve"> the populist representation of interests of opposed classes that defines </w:t>
      </w:r>
      <w:r w:rsidRPr="00FF382B">
        <w:rPr>
          <w:rStyle w:val="StyleUnderline"/>
        </w:rPr>
        <w:t xml:space="preserve">the </w:t>
      </w:r>
      <w:r w:rsidRPr="00FF382B">
        <w:rPr>
          <w:rStyle w:val="StyleUnderline"/>
          <w:highlight w:val="green"/>
        </w:rPr>
        <w:t>revisionist</w:t>
      </w:r>
      <w:r w:rsidRPr="00FF382B">
        <w:rPr>
          <w:rStyle w:val="StyleUnderline"/>
        </w:rPr>
        <w:t xml:space="preserve"> project</w:t>
      </w:r>
      <w:r w:rsidRPr="00594CBC">
        <w:rPr>
          <w:sz w:val="12"/>
        </w:rPr>
        <w:t xml:space="preserve">. </w:t>
      </w:r>
      <w:r w:rsidRPr="00443712">
        <w:rPr>
          <w:rStyle w:val="StyleUnderline"/>
        </w:rPr>
        <w:t xml:space="preserve">The revisionist-eclectic approach </w:t>
      </w:r>
      <w:r w:rsidRPr="00283A40">
        <w:rPr>
          <w:rStyle w:val="Emphasis"/>
        </w:rPr>
        <w:t xml:space="preserve">licenses </w:t>
      </w:r>
      <w:r w:rsidRPr="00283A40">
        <w:rPr>
          <w:rStyle w:val="Emphasis"/>
          <w:highlight w:val="green"/>
        </w:rPr>
        <w:t>collaboration with forces</w:t>
      </w:r>
      <w:r w:rsidRPr="00283A40">
        <w:rPr>
          <w:rStyle w:val="Emphasis"/>
        </w:rPr>
        <w:t xml:space="preserve"> other than (those which represent) the exploited</w:t>
      </w:r>
      <w:r w:rsidRPr="00594CBC">
        <w:rPr>
          <w:sz w:val="12"/>
        </w:rPr>
        <w:t xml:space="preserve">. </w:t>
      </w:r>
      <w:r w:rsidRPr="00443712">
        <w:rPr>
          <w:rStyle w:val="StyleUnderline"/>
        </w:rPr>
        <w:t xml:space="preserve">Such an approach is different from </w:t>
      </w:r>
      <w:r w:rsidRPr="00FF382B">
        <w:rPr>
          <w:rStyle w:val="StyleUnderline"/>
          <w:highlight w:val="green"/>
        </w:rPr>
        <w:t>the Marxist view</w:t>
      </w:r>
      <w:r w:rsidRPr="00443712">
        <w:rPr>
          <w:rStyle w:val="StyleUnderline"/>
        </w:rPr>
        <w:t xml:space="preserve"> advanced by Lenin and others in the 20th century</w:t>
      </w:r>
      <w:r w:rsidRPr="00594CBC">
        <w:rPr>
          <w:sz w:val="12"/>
        </w:rPr>
        <w:t xml:space="preserve">, </w:t>
      </w:r>
      <w:r w:rsidRPr="00443712">
        <w:rPr>
          <w:rStyle w:val="StyleUnderline"/>
        </w:rPr>
        <w:t xml:space="preserve">which </w:t>
      </w:r>
      <w:r w:rsidRPr="00FF382B">
        <w:rPr>
          <w:rStyle w:val="StyleUnderline"/>
          <w:highlight w:val="green"/>
        </w:rPr>
        <w:t>is</w:t>
      </w:r>
      <w:r w:rsidRPr="00D368AF">
        <w:rPr>
          <w:rStyle w:val="StyleUnderline"/>
        </w:rPr>
        <w:t xml:space="preserve"> not only ‘Infinitely more exacting</w:t>
      </w:r>
      <w:r w:rsidRPr="00D368AF">
        <w:rPr>
          <w:sz w:val="12"/>
        </w:rPr>
        <w:t xml:space="preserve">, </w:t>
      </w:r>
      <w:r w:rsidRPr="00D368AF">
        <w:rPr>
          <w:rStyle w:val="StyleUnderline"/>
        </w:rPr>
        <w:t xml:space="preserve">rigorous and well-balanced’ </w:t>
      </w:r>
      <w:r w:rsidRPr="00D368AF">
        <w:rPr>
          <w:rStyle w:val="Emphasis"/>
        </w:rPr>
        <w:t xml:space="preserve">but also </w:t>
      </w:r>
      <w:r w:rsidRPr="00FF382B">
        <w:rPr>
          <w:rStyle w:val="Emphasis"/>
          <w:highlight w:val="green"/>
        </w:rPr>
        <w:t>‘a guide to action’</w:t>
      </w:r>
      <w:r w:rsidRPr="00594CBC">
        <w:rPr>
          <w:sz w:val="12"/>
        </w:rPr>
        <w:t xml:space="preserve"> (Trotsky 1936) </w:t>
      </w:r>
      <w:r w:rsidRPr="00443712">
        <w:rPr>
          <w:rStyle w:val="StyleUnderline"/>
        </w:rPr>
        <w:t>on the part of the working class in pursuit of a socialist-democratic world</w:t>
      </w:r>
      <w:r w:rsidRPr="00594CBC">
        <w:rPr>
          <w:sz w:val="12"/>
        </w:rPr>
        <w:t>, a world that would be much more democratic than the bourgeois-democracies.</w:t>
      </w:r>
    </w:p>
    <w:p w14:paraId="5EE92AB9" w14:textId="77777777" w:rsidR="005165EB" w:rsidRPr="00594CBC" w:rsidRDefault="005165EB" w:rsidP="005165EB">
      <w:pPr>
        <w:rPr>
          <w:sz w:val="12"/>
        </w:rPr>
      </w:pPr>
      <w:r w:rsidRPr="00594CBC">
        <w:rPr>
          <w:sz w:val="12"/>
        </w:rPr>
        <w:t xml:space="preserve">Revisionism emphasizes openness in the world. This idea is not at all new to Marxism. Central to Marxism is the idea that the openness in the world is expressed in temporal and spatial variability in social phenomena: the average rate of profit can rise, a rise in wages can at times cut into profit rates, class struggle can cause barbarism and not socialism, state actors can undermine conditions for accumulation, workers can turn to fascism rather than be revolutionary, and so on. All these can happen at certain times in the world and/or in certain regions of the world at a given point in time. Yet, </w:t>
      </w:r>
      <w:r w:rsidRPr="00495B14">
        <w:rPr>
          <w:rStyle w:val="StyleUnderline"/>
        </w:rPr>
        <w:t>Marxism says</w:t>
      </w:r>
      <w:r w:rsidRPr="00594CBC">
        <w:rPr>
          <w:sz w:val="12"/>
        </w:rPr>
        <w:t xml:space="preserve">, </w:t>
      </w:r>
      <w:r w:rsidRPr="00495B14">
        <w:rPr>
          <w:rStyle w:val="StyleUnderline"/>
        </w:rPr>
        <w:t xml:space="preserve">the degree of </w:t>
      </w:r>
      <w:r w:rsidRPr="00FF382B">
        <w:rPr>
          <w:rStyle w:val="StyleUnderline"/>
          <w:highlight w:val="green"/>
        </w:rPr>
        <w:t>openness is within</w:t>
      </w:r>
      <w:r w:rsidRPr="00495B14">
        <w:rPr>
          <w:rStyle w:val="StyleUnderline"/>
        </w:rPr>
        <w:t xml:space="preserve"> definite material/</w:t>
      </w:r>
      <w:r w:rsidRPr="00FF382B">
        <w:rPr>
          <w:rStyle w:val="StyleUnderline"/>
          <w:highlight w:val="green"/>
        </w:rPr>
        <w:t>objective constraints</w:t>
      </w:r>
      <w:r w:rsidRPr="00594CBC">
        <w:rPr>
          <w:sz w:val="12"/>
        </w:rPr>
        <w:t xml:space="preserve">, </w:t>
      </w:r>
      <w:r w:rsidRPr="006D311A">
        <w:rPr>
          <w:rStyle w:val="StyleUnderline"/>
        </w:rPr>
        <w:t>so it rejects revisionist advocacy for extreme uncertainty</w:t>
      </w:r>
      <w:r w:rsidRPr="00594CBC">
        <w:rPr>
          <w:sz w:val="12"/>
        </w:rPr>
        <w:t>. As Eagleton (2021) eloquently puts it,</w:t>
      </w:r>
    </w:p>
    <w:p w14:paraId="3218D280" w14:textId="77777777" w:rsidR="005165EB" w:rsidRPr="00594CBC" w:rsidRDefault="005165EB" w:rsidP="005165EB">
      <w:pPr>
        <w:ind w:left="720"/>
        <w:rPr>
          <w:sz w:val="12"/>
        </w:rPr>
      </w:pPr>
      <w:r w:rsidRPr="00594CBC">
        <w:rPr>
          <w:sz w:val="12"/>
        </w:rPr>
        <w:t>The most useless theory of knowledge is one that prevents us from saying with reasonable certainty, for example, that a great many Africans were once enslaved by the west. Yet you can find such theories of knowledge in most seminar rooms, even if those who tout them can rightly think of little more outrageous than slavery.</w:t>
      </w:r>
    </w:p>
    <w:p w14:paraId="7D50436D" w14:textId="77777777" w:rsidR="005165EB" w:rsidRPr="00D46CC3" w:rsidRDefault="005165EB" w:rsidP="005165EB">
      <w:pPr>
        <w:rPr>
          <w:sz w:val="12"/>
        </w:rPr>
      </w:pPr>
      <w:r w:rsidRPr="00594CBC">
        <w:rPr>
          <w:sz w:val="12"/>
        </w:rPr>
        <w:t xml:space="preserve">Extreme scepticism towards certainty is associated with another problem. </w:t>
      </w:r>
      <w:r w:rsidRPr="006D311A">
        <w:rPr>
          <w:rStyle w:val="StyleUnderline"/>
        </w:rPr>
        <w:t>Revisionists</w:t>
      </w:r>
      <w:r w:rsidRPr="00594CBC">
        <w:rPr>
          <w:sz w:val="12"/>
        </w:rPr>
        <w:t xml:space="preserve">, consciously or not, </w:t>
      </w:r>
      <w:r w:rsidRPr="006D311A">
        <w:rPr>
          <w:rStyle w:val="StyleUnderline"/>
        </w:rPr>
        <w:t xml:space="preserve">tend to emphasize an </w:t>
      </w:r>
      <w:r w:rsidRPr="00FF382B">
        <w:rPr>
          <w:rStyle w:val="StyleUnderline"/>
          <w:highlight w:val="green"/>
        </w:rPr>
        <w:t>empirical</w:t>
      </w:r>
      <w:r w:rsidRPr="006D311A">
        <w:rPr>
          <w:rStyle w:val="StyleUnderline"/>
        </w:rPr>
        <w:t xml:space="preserve"> or quasi-empirical mode of </w:t>
      </w:r>
      <w:r w:rsidRPr="00FF382B">
        <w:rPr>
          <w:rStyle w:val="StyleUnderline"/>
          <w:highlight w:val="green"/>
        </w:rPr>
        <w:t>thinking</w:t>
      </w:r>
      <w:r w:rsidRPr="00594CBC">
        <w:rPr>
          <w:sz w:val="12"/>
        </w:rPr>
        <w:t xml:space="preserve">. </w:t>
      </w:r>
      <w:r w:rsidRPr="006D311A">
        <w:rPr>
          <w:rStyle w:val="StyleUnderline"/>
        </w:rPr>
        <w:t>This involves</w:t>
      </w:r>
      <w:r w:rsidRPr="00594CBC">
        <w:rPr>
          <w:sz w:val="12"/>
        </w:rPr>
        <w:t xml:space="preserve">, for example, </w:t>
      </w:r>
      <w:r w:rsidRPr="00FF382B">
        <w:rPr>
          <w:rStyle w:val="StyleUnderline"/>
          <w:highlight w:val="green"/>
        </w:rPr>
        <w:t>figuring out</w:t>
      </w:r>
      <w:r w:rsidRPr="006D311A">
        <w:rPr>
          <w:rStyle w:val="StyleUnderline"/>
        </w:rPr>
        <w:t xml:space="preserve"> the various </w:t>
      </w:r>
      <w:r w:rsidRPr="00416E59">
        <w:rPr>
          <w:rStyle w:val="StyleUnderline"/>
        </w:rPr>
        <w:t xml:space="preserve">taxonomic </w:t>
      </w:r>
      <w:r w:rsidRPr="00FF382B">
        <w:rPr>
          <w:rStyle w:val="StyleUnderline"/>
          <w:highlight w:val="green"/>
        </w:rPr>
        <w:t>ways</w:t>
      </w:r>
      <w:r w:rsidRPr="006D311A">
        <w:rPr>
          <w:rStyle w:val="StyleUnderline"/>
        </w:rPr>
        <w:t xml:space="preserve"> in which the quantity of originally </w:t>
      </w:r>
      <w:r w:rsidRPr="00FF382B">
        <w:rPr>
          <w:rStyle w:val="StyleUnderline"/>
        </w:rPr>
        <w:t xml:space="preserve">produced </w:t>
      </w:r>
      <w:r w:rsidRPr="00FF382B">
        <w:rPr>
          <w:rStyle w:val="StyleUnderline"/>
          <w:highlight w:val="green"/>
        </w:rPr>
        <w:t>surplus is shared</w:t>
      </w:r>
      <w:r w:rsidRPr="006D311A">
        <w:rPr>
          <w:rStyle w:val="StyleUnderline"/>
        </w:rPr>
        <w:t xml:space="preserve"> by n number of groups</w:t>
      </w:r>
      <w:r w:rsidRPr="00594CBC">
        <w:rPr>
          <w:sz w:val="12"/>
        </w:rPr>
        <w:t xml:space="preserve">. </w:t>
      </w:r>
      <w:r w:rsidRPr="00FF382B">
        <w:rPr>
          <w:rStyle w:val="StyleUnderline"/>
        </w:rPr>
        <w:t>Or</w:t>
      </w:r>
      <w:r w:rsidRPr="00594CBC">
        <w:rPr>
          <w:sz w:val="12"/>
        </w:rPr>
        <w:t xml:space="preserve">, </w:t>
      </w:r>
      <w:r w:rsidRPr="006D311A">
        <w:rPr>
          <w:rStyle w:val="StyleUnderline"/>
        </w:rPr>
        <w:t xml:space="preserve">the revisionist strategy involves </w:t>
      </w:r>
      <w:r w:rsidRPr="00FF382B">
        <w:rPr>
          <w:rStyle w:val="StyleUnderline"/>
          <w:highlight w:val="green"/>
        </w:rPr>
        <w:t>counting</w:t>
      </w:r>
      <w:r w:rsidRPr="006D311A">
        <w:rPr>
          <w:rStyle w:val="StyleUnderline"/>
        </w:rPr>
        <w:t xml:space="preserve"> how a society is divided into n number of classes/</w:t>
      </w:r>
      <w:r w:rsidRPr="00FF382B">
        <w:rPr>
          <w:rStyle w:val="StyleUnderline"/>
          <w:highlight w:val="green"/>
        </w:rPr>
        <w:t>class-fractions</w:t>
      </w:r>
      <w:r w:rsidRPr="00594CBC">
        <w:rPr>
          <w:sz w:val="12"/>
        </w:rPr>
        <w:t xml:space="preserve">, </w:t>
      </w:r>
      <w:r w:rsidRPr="006D311A">
        <w:rPr>
          <w:rStyle w:val="StyleUnderline"/>
        </w:rPr>
        <w:t>and examining how individual members of a class/fraction think/act differently</w:t>
      </w:r>
      <w:r w:rsidRPr="00594CBC">
        <w:rPr>
          <w:sz w:val="12"/>
        </w:rPr>
        <w:t xml:space="preserve">, </w:t>
      </w:r>
      <w:r w:rsidRPr="006D311A">
        <w:rPr>
          <w:rStyle w:val="StyleUnderline"/>
        </w:rPr>
        <w:t xml:space="preserve">which can be </w:t>
      </w:r>
      <w:r w:rsidRPr="00FF382B">
        <w:rPr>
          <w:rStyle w:val="StyleUnderline"/>
          <w:highlight w:val="green"/>
        </w:rPr>
        <w:t>measured quantitatively</w:t>
      </w:r>
      <w:r w:rsidRPr="00594CBC">
        <w:rPr>
          <w:sz w:val="12"/>
        </w:rPr>
        <w:t xml:space="preserve">. The emphasis on micro-foundations (explanations based on what empirically identifiable individuals think and do), when applied to theory of class and class-consciousness, is particularly problematic: ‘classes are distinct, even though individuals may move freely from one class to another’ and ‘trends in political life are distinct in spite of the fact that individuals may change freely from one trend to another’ (Lenin 1917b). </w:t>
      </w:r>
      <w:r w:rsidRPr="00F264C3">
        <w:rPr>
          <w:rStyle w:val="StyleUnderline"/>
        </w:rPr>
        <w:t>Empiricism</w:t>
      </w:r>
      <w:r w:rsidRPr="00594CBC">
        <w:rPr>
          <w:sz w:val="12"/>
        </w:rPr>
        <w:t xml:space="preserve">, and what is often its twin, eclecticism, </w:t>
      </w:r>
      <w:r w:rsidRPr="00B9485B">
        <w:rPr>
          <w:rStyle w:val="StyleUnderline"/>
          <w:highlight w:val="green"/>
        </w:rPr>
        <w:t xml:space="preserve">is conducive </w:t>
      </w:r>
      <w:r w:rsidRPr="00FF382B">
        <w:rPr>
          <w:rStyle w:val="StyleUnderline"/>
          <w:highlight w:val="green"/>
        </w:rPr>
        <w:t xml:space="preserve">to </w:t>
      </w:r>
      <w:r w:rsidRPr="00FF382B">
        <w:rPr>
          <w:rStyle w:val="Emphasis"/>
          <w:highlight w:val="green"/>
        </w:rPr>
        <w:t>pragmatism</w:t>
      </w:r>
      <w:r w:rsidRPr="00FB558A">
        <w:rPr>
          <w:rStyle w:val="Emphasis"/>
        </w:rPr>
        <w:t xml:space="preserve"> of revisionists</w:t>
      </w:r>
      <w:r w:rsidRPr="00594CBC">
        <w:rPr>
          <w:sz w:val="12"/>
        </w:rPr>
        <w:t>. Yet, revisionists justify their eclectic position by falsely faulting Marxism for being dogmatic (Trotsky 1939).</w:t>
      </w:r>
    </w:p>
    <w:p w14:paraId="7D6A5576" w14:textId="2BB9CBD7" w:rsidR="005D388F" w:rsidRDefault="00B6144E" w:rsidP="00B6144E">
      <w:pPr>
        <w:pStyle w:val="Heading3"/>
      </w:pPr>
      <w:r>
        <w:lastRenderedPageBreak/>
        <w:t>OFF</w:t>
      </w:r>
    </w:p>
    <w:p w14:paraId="4198EB49" w14:textId="77777777" w:rsidR="005076D5" w:rsidRPr="00F119BF" w:rsidRDefault="005076D5" w:rsidP="005076D5">
      <w:pPr>
        <w:pStyle w:val="Heading4"/>
      </w:pPr>
      <w:r w:rsidRPr="00F119BF">
        <w:t xml:space="preserve">Interpretation: the aff should win </w:t>
      </w:r>
      <w:r w:rsidRPr="00F119BF">
        <w:rPr>
          <w:u w:val="single"/>
        </w:rPr>
        <w:t>if and only if</w:t>
      </w:r>
      <w:r w:rsidRPr="00F119BF">
        <w:t xml:space="preserve"> they propose an instance of </w:t>
      </w:r>
      <w:r w:rsidRPr="00F119BF">
        <w:rPr>
          <w:u w:val="single"/>
        </w:rPr>
        <w:t>resolutional action</w:t>
      </w:r>
      <w:r w:rsidRPr="00F119BF">
        <w:t xml:space="preserve"> and </w:t>
      </w:r>
      <w:r w:rsidRPr="00F119BF">
        <w:rPr>
          <w:u w:val="single"/>
        </w:rPr>
        <w:t>prove it true</w:t>
      </w:r>
      <w:r w:rsidRPr="00F119BF">
        <w:t>. The neg should win if not.</w:t>
      </w:r>
    </w:p>
    <w:p w14:paraId="228719B3" w14:textId="77777777" w:rsidR="005076D5" w:rsidRPr="00F119BF" w:rsidRDefault="005076D5" w:rsidP="005076D5"/>
    <w:p w14:paraId="33F1BB20" w14:textId="77777777" w:rsidR="005076D5" w:rsidRPr="005F412C" w:rsidRDefault="005076D5" w:rsidP="005076D5">
      <w:pPr>
        <w:pStyle w:val="Heading4"/>
      </w:pPr>
      <w:r>
        <w:rPr>
          <w:u w:val="single"/>
        </w:rPr>
        <w:t>USFG</w:t>
      </w:r>
      <w:r>
        <w:t>.</w:t>
      </w:r>
    </w:p>
    <w:p w14:paraId="5BA47EF5" w14:textId="77777777" w:rsidR="005076D5" w:rsidRPr="00F119BF" w:rsidRDefault="005076D5" w:rsidP="005076D5">
      <w:r w:rsidRPr="00F119BF">
        <w:rPr>
          <w:rStyle w:val="Style13ptBold"/>
        </w:rPr>
        <w:t>US Legal No Date</w:t>
      </w:r>
      <w:r w:rsidRPr="00F119BF">
        <w:t>, organization offering legal assistance and attorney access. ("United States Federal Government Law and Legal Definition," https://definitions.uslegal.com/u/united-states-federal-government/)</w:t>
      </w:r>
    </w:p>
    <w:p w14:paraId="50A77005" w14:textId="77777777" w:rsidR="005076D5" w:rsidRPr="00F119BF" w:rsidRDefault="005076D5" w:rsidP="005076D5">
      <w:pPr>
        <w:rPr>
          <w:rStyle w:val="StyleUnderline"/>
        </w:rPr>
      </w:pPr>
      <w:r w:rsidRPr="00BA7503">
        <w:rPr>
          <w:rStyle w:val="StyleUnderline"/>
          <w:highlight w:val="green"/>
        </w:rPr>
        <w:t xml:space="preserve">The </w:t>
      </w:r>
      <w:r w:rsidRPr="00BA7503">
        <w:rPr>
          <w:rStyle w:val="Emphasis"/>
          <w:highlight w:val="green"/>
        </w:rPr>
        <w:t>U</w:t>
      </w:r>
      <w:r w:rsidRPr="00F119BF">
        <w:rPr>
          <w:sz w:val="16"/>
        </w:rPr>
        <w:t xml:space="preserve">nited </w:t>
      </w:r>
      <w:r w:rsidRPr="00BA7503">
        <w:rPr>
          <w:rStyle w:val="Emphasis"/>
          <w:highlight w:val="green"/>
        </w:rPr>
        <w:t>S</w:t>
      </w:r>
      <w:r w:rsidRPr="00F119BF">
        <w:rPr>
          <w:sz w:val="16"/>
        </w:rPr>
        <w:t xml:space="preserve">tates </w:t>
      </w:r>
      <w:r w:rsidRPr="00BA7503">
        <w:rPr>
          <w:rStyle w:val="Emphasis"/>
          <w:highlight w:val="green"/>
        </w:rPr>
        <w:t>F</w:t>
      </w:r>
      <w:r w:rsidRPr="00F119BF">
        <w:rPr>
          <w:sz w:val="16"/>
        </w:rPr>
        <w:t xml:space="preserve">ederal </w:t>
      </w:r>
      <w:r w:rsidRPr="00BA7503">
        <w:rPr>
          <w:rStyle w:val="Emphasis"/>
          <w:highlight w:val="green"/>
        </w:rPr>
        <w:t>G</w:t>
      </w:r>
      <w:r w:rsidRPr="00F119BF">
        <w:rPr>
          <w:sz w:val="16"/>
        </w:rPr>
        <w:t xml:space="preserve">overnment </w:t>
      </w:r>
      <w:r w:rsidRPr="00BA7503">
        <w:rPr>
          <w:rStyle w:val="StyleUnderline"/>
          <w:highlight w:val="green"/>
        </w:rPr>
        <w:t>is established by the</w:t>
      </w:r>
      <w:r w:rsidRPr="00F119BF">
        <w:rPr>
          <w:sz w:val="16"/>
        </w:rPr>
        <w:t xml:space="preserve"> US </w:t>
      </w:r>
      <w:r w:rsidRPr="00BA7503">
        <w:rPr>
          <w:rStyle w:val="Emphasis"/>
          <w:highlight w:val="green"/>
        </w:rPr>
        <w:t>Constitution</w:t>
      </w:r>
      <w:r w:rsidRPr="00F119BF">
        <w:rPr>
          <w:sz w:val="16"/>
        </w:rPr>
        <w:t xml:space="preserve">. The Federal Government shares sovereignty over the United Sates with the individual governments of the States of US. </w:t>
      </w:r>
      <w:r w:rsidRPr="00BA7503">
        <w:rPr>
          <w:rStyle w:val="StyleUnderline"/>
          <w:highlight w:val="green"/>
        </w:rPr>
        <w:t>The Fed</w:t>
      </w:r>
      <w:r w:rsidRPr="00F119BF">
        <w:rPr>
          <w:sz w:val="16"/>
          <w:szCs w:val="16"/>
        </w:rPr>
        <w:t>e</w:t>
      </w:r>
      <w:r w:rsidRPr="00F119BF">
        <w:rPr>
          <w:sz w:val="16"/>
        </w:rPr>
        <w:t xml:space="preserve">ral government </w:t>
      </w:r>
      <w:r w:rsidRPr="00BA7503">
        <w:rPr>
          <w:rStyle w:val="StyleUnderline"/>
          <w:highlight w:val="green"/>
        </w:rPr>
        <w:t>has three branches</w:t>
      </w:r>
      <w:r w:rsidRPr="00F119BF">
        <w:rPr>
          <w:sz w:val="16"/>
        </w:rPr>
        <w:t xml:space="preserve">: i) </w:t>
      </w:r>
      <w:r w:rsidRPr="00F119BF">
        <w:rPr>
          <w:rStyle w:val="StyleUnderline"/>
        </w:rPr>
        <w:t xml:space="preserve">the </w:t>
      </w:r>
      <w:r w:rsidRPr="00BA7503">
        <w:rPr>
          <w:rStyle w:val="Emphasis"/>
          <w:highlight w:val="green"/>
        </w:rPr>
        <w:t>legislature</w:t>
      </w:r>
      <w:r w:rsidRPr="00F119BF">
        <w:rPr>
          <w:sz w:val="16"/>
        </w:rPr>
        <w:t xml:space="preserve">, which is the US Congress, ii) </w:t>
      </w:r>
      <w:r w:rsidRPr="00BA7503">
        <w:rPr>
          <w:rStyle w:val="Emphasis"/>
          <w:highlight w:val="green"/>
        </w:rPr>
        <w:t>Executive</w:t>
      </w:r>
      <w:r w:rsidRPr="00F119BF">
        <w:rPr>
          <w:sz w:val="16"/>
        </w:rPr>
        <w:t xml:space="preserve">, comprised of the President and Vice president of the US </w:t>
      </w:r>
      <w:r w:rsidRPr="00BA7503">
        <w:rPr>
          <w:rStyle w:val="StyleUnderline"/>
          <w:highlight w:val="green"/>
        </w:rPr>
        <w:t>and</w:t>
      </w:r>
      <w:r w:rsidRPr="00F119BF">
        <w:rPr>
          <w:sz w:val="16"/>
        </w:rPr>
        <w:t xml:space="preserve"> iii) </w:t>
      </w:r>
      <w:r w:rsidRPr="00BA7503">
        <w:rPr>
          <w:rStyle w:val="Emphasis"/>
          <w:highlight w:val="green"/>
        </w:rPr>
        <w:t>Judiciary</w:t>
      </w:r>
      <w:r w:rsidRPr="00F119BF">
        <w:rPr>
          <w:sz w:val="16"/>
        </w:rPr>
        <w:t xml:space="preserve">. The US Constitution prescribes a system of separation of powers and ‘checks and balances’ for the smooth functioning of all the three branches of the Federal Government. The US Constitution limits the powers of the Federal Government to the powers assigned to it; </w:t>
      </w:r>
      <w:r w:rsidRPr="00F119BF">
        <w:rPr>
          <w:rStyle w:val="StyleUnderline"/>
        </w:rPr>
        <w:t>all powers not expressly assigned to the Fed</w:t>
      </w:r>
      <w:r w:rsidRPr="00F119BF">
        <w:rPr>
          <w:sz w:val="16"/>
        </w:rPr>
        <w:t xml:space="preserve">eral Government </w:t>
      </w:r>
      <w:r w:rsidRPr="00F119BF">
        <w:rPr>
          <w:rStyle w:val="StyleUnderline"/>
        </w:rPr>
        <w:t>are reserved to</w:t>
      </w:r>
      <w:r w:rsidRPr="00F119BF">
        <w:rPr>
          <w:sz w:val="16"/>
        </w:rPr>
        <w:t xml:space="preserve"> the States or to </w:t>
      </w:r>
      <w:r w:rsidRPr="00F119BF">
        <w:rPr>
          <w:rStyle w:val="StyleUnderline"/>
        </w:rPr>
        <w:t>the people.</w:t>
      </w:r>
    </w:p>
    <w:p w14:paraId="428142B0" w14:textId="77777777" w:rsidR="005076D5" w:rsidRPr="00F119BF" w:rsidRDefault="005076D5" w:rsidP="005076D5"/>
    <w:p w14:paraId="73E82FBA" w14:textId="77777777" w:rsidR="005076D5" w:rsidRPr="007760C3" w:rsidRDefault="005076D5" w:rsidP="005076D5">
      <w:pPr>
        <w:pStyle w:val="Heading4"/>
        <w:rPr>
          <w:rFonts w:cs="Times New Roman"/>
        </w:rPr>
      </w:pPr>
      <w:r>
        <w:rPr>
          <w:rFonts w:cs="Times New Roman"/>
          <w:u w:val="single"/>
        </w:rPr>
        <w:t>COLLECTIVE BARGAINING</w:t>
      </w:r>
      <w:r>
        <w:rPr>
          <w:rFonts w:cs="Times New Roman"/>
        </w:rPr>
        <w:t>.</w:t>
      </w:r>
    </w:p>
    <w:p w14:paraId="2D7BF1F3" w14:textId="77777777" w:rsidR="005076D5" w:rsidRPr="00406A3D" w:rsidRDefault="005076D5" w:rsidP="005076D5">
      <w:r w:rsidRPr="00406A3D">
        <w:rPr>
          <w:rStyle w:val="Style13ptBold"/>
        </w:rPr>
        <w:t>AFL-CIO ND</w:t>
      </w:r>
      <w:r w:rsidRPr="00406A3D">
        <w:t xml:space="preserve"> [American Federation of Labor and Congress of Industrial Organizations, </w:t>
      </w:r>
      <w:hyperlink r:id="rId12" w:history="1">
        <w:r w:rsidRPr="00406A3D">
          <w:rPr>
            <w:rStyle w:val="Hyperlink"/>
          </w:rPr>
          <w:t>https://aflcio.org/what-unions-do/empower-workers/collective-bargaining</w:t>
        </w:r>
      </w:hyperlink>
      <w:r w:rsidRPr="00406A3D">
        <w:t>, seiji]</w:t>
      </w:r>
    </w:p>
    <w:p w14:paraId="06FDC907" w14:textId="77777777" w:rsidR="005076D5" w:rsidRPr="00406A3D" w:rsidRDefault="005076D5" w:rsidP="005076D5">
      <w:pPr>
        <w:rPr>
          <w:sz w:val="16"/>
        </w:rPr>
      </w:pPr>
      <w:r w:rsidRPr="00406A3D">
        <w:rPr>
          <w:sz w:val="16"/>
        </w:rPr>
        <w:t>Collective Bargaining</w:t>
      </w:r>
    </w:p>
    <w:p w14:paraId="5115CB89" w14:textId="77777777" w:rsidR="005076D5" w:rsidRPr="00406A3D" w:rsidRDefault="005076D5" w:rsidP="005076D5">
      <w:pPr>
        <w:rPr>
          <w:sz w:val="16"/>
        </w:rPr>
      </w:pPr>
      <w:r w:rsidRPr="00BA7503">
        <w:rPr>
          <w:rStyle w:val="Emphasis"/>
          <w:highlight w:val="green"/>
        </w:rPr>
        <w:t>Collective bargaining</w:t>
      </w:r>
      <w:r w:rsidRPr="00BA7503">
        <w:rPr>
          <w:sz w:val="16"/>
          <w:highlight w:val="green"/>
        </w:rPr>
        <w:t xml:space="preserve"> </w:t>
      </w:r>
      <w:r w:rsidRPr="00BA7503">
        <w:rPr>
          <w:highlight w:val="green"/>
          <w:u w:val="single"/>
        </w:rPr>
        <w:t>is the process in which</w:t>
      </w:r>
      <w:r w:rsidRPr="00406A3D">
        <w:rPr>
          <w:u w:val="single"/>
        </w:rPr>
        <w:t xml:space="preserve"> working people, through their </w:t>
      </w:r>
      <w:r w:rsidRPr="00BA7503">
        <w:rPr>
          <w:rStyle w:val="Emphasis"/>
          <w:highlight w:val="green"/>
        </w:rPr>
        <w:t>unions</w:t>
      </w:r>
      <w:r w:rsidRPr="00406A3D">
        <w:rPr>
          <w:u w:val="single"/>
        </w:rPr>
        <w:t xml:space="preserve">, </w:t>
      </w:r>
      <w:r w:rsidRPr="00BA7503">
        <w:rPr>
          <w:highlight w:val="green"/>
          <w:u w:val="single"/>
        </w:rPr>
        <w:t>negotiate contracts with</w:t>
      </w:r>
      <w:r w:rsidRPr="00406A3D">
        <w:rPr>
          <w:u w:val="single"/>
        </w:rPr>
        <w:t xml:space="preserve"> their </w:t>
      </w:r>
      <w:r w:rsidRPr="00BA7503">
        <w:rPr>
          <w:rStyle w:val="Emphasis"/>
          <w:highlight w:val="green"/>
        </w:rPr>
        <w:t>employers</w:t>
      </w:r>
      <w:r w:rsidRPr="00406A3D">
        <w:rPr>
          <w:u w:val="single"/>
        </w:rPr>
        <w:t xml:space="preserve"> to determine their </w:t>
      </w:r>
      <w:r w:rsidRPr="00406A3D">
        <w:rPr>
          <w:rStyle w:val="Emphasis"/>
        </w:rPr>
        <w:t>terms of employment</w:t>
      </w:r>
      <w:r w:rsidRPr="00406A3D">
        <w:rPr>
          <w:sz w:val="16"/>
        </w:rPr>
        <w:t>, including pay, benefits, hours, leave, job health and safety policies, ways to balance work and family, and more. Collective bargaining is a way to solve workplace problems. It is also the best means for raising wages in America. Indeed, through collective bargaining, working people in unions have higher wages, better benefits and safer workplaces.</w:t>
      </w:r>
    </w:p>
    <w:p w14:paraId="4C2E373D" w14:textId="77777777" w:rsidR="005076D5" w:rsidRPr="00F119BF" w:rsidRDefault="005076D5" w:rsidP="005076D5"/>
    <w:p w14:paraId="2409EB4A" w14:textId="0DB5AB1B" w:rsidR="005076D5" w:rsidRPr="00F119BF" w:rsidRDefault="00426FF5" w:rsidP="005076D5">
      <w:pPr>
        <w:pStyle w:val="Heading4"/>
      </w:pPr>
      <w:r>
        <w:t xml:space="preserve">Vote NEG for </w:t>
      </w:r>
      <w:r w:rsidRPr="00F267F1">
        <w:rPr>
          <w:u w:val="single"/>
        </w:rPr>
        <w:t>predictable limits</w:t>
      </w:r>
      <w:r>
        <w:t xml:space="preserve">. </w:t>
      </w:r>
      <w:r w:rsidR="00DF3B38">
        <w:t xml:space="preserve">Tightly bounded, contestable topics are key to enable </w:t>
      </w:r>
      <w:r w:rsidR="00DF3B38" w:rsidRPr="00A00CF0">
        <w:rPr>
          <w:u w:val="single"/>
        </w:rPr>
        <w:t>viable contestation</w:t>
      </w:r>
      <w:r w:rsidR="00DF3B38">
        <w:t xml:space="preserve"> and </w:t>
      </w:r>
      <w:r w:rsidR="00DF45DB">
        <w:t xml:space="preserve">engagement with their method. </w:t>
      </w:r>
      <w:r w:rsidR="000657D4" w:rsidRPr="00F119BF">
        <w:t xml:space="preserve">Non-topical advocacies allow the aff to unilaterally determine negative positions and create an incentive to minimize </w:t>
      </w:r>
      <w:r w:rsidR="000657D4" w:rsidRPr="00F119BF">
        <w:rPr>
          <w:u w:val="single"/>
        </w:rPr>
        <w:t>viable contestation</w:t>
      </w:r>
      <w:r w:rsidR="000657D4" w:rsidRPr="00F119BF">
        <w:t>.</w:t>
      </w:r>
      <w:r w:rsidR="000657D4">
        <w:t xml:space="preserve"> It’s a </w:t>
      </w:r>
      <w:r w:rsidR="000657D4" w:rsidRPr="00BF2337">
        <w:rPr>
          <w:u w:val="single"/>
        </w:rPr>
        <w:t>precondition</w:t>
      </w:r>
      <w:r w:rsidR="000657D4">
        <w:t xml:space="preserve"> to garnering any </w:t>
      </w:r>
      <w:r w:rsidR="000657D4" w:rsidRPr="001771DC">
        <w:rPr>
          <w:u w:val="single"/>
        </w:rPr>
        <w:t>value</w:t>
      </w:r>
      <w:r w:rsidR="000657D4">
        <w:t xml:space="preserve"> from debate that </w:t>
      </w:r>
      <w:r w:rsidR="00FD6FCE">
        <w:t>emerges</w:t>
      </w:r>
      <w:r w:rsidR="000657D4">
        <w:t xml:space="preserve"> from </w:t>
      </w:r>
      <w:r w:rsidR="00D177F3" w:rsidRPr="00E3235D">
        <w:rPr>
          <w:u w:val="single"/>
        </w:rPr>
        <w:t>disagreement</w:t>
      </w:r>
      <w:r w:rsidR="00FD6FCE">
        <w:t xml:space="preserve"> and </w:t>
      </w:r>
      <w:r w:rsidR="00FD6FCE" w:rsidRPr="006D158C">
        <w:rPr>
          <w:u w:val="single"/>
        </w:rPr>
        <w:t>clash</w:t>
      </w:r>
      <w:r w:rsidR="00FD6FCE">
        <w:t>.</w:t>
      </w:r>
      <w:r w:rsidR="0027377E">
        <w:t xml:space="preserve"> </w:t>
      </w:r>
    </w:p>
    <w:p w14:paraId="72ADA33E" w14:textId="144711A9" w:rsidR="005076D5" w:rsidRDefault="005076D5" w:rsidP="005076D5">
      <w:pPr>
        <w:pStyle w:val="Heading4"/>
      </w:pPr>
      <w:r w:rsidRPr="00F119BF">
        <w:t xml:space="preserve">Evaluate </w:t>
      </w:r>
      <w:r w:rsidRPr="00F119BF">
        <w:rPr>
          <w:u w:val="single"/>
        </w:rPr>
        <w:t>competing interps</w:t>
      </w:r>
      <w:r w:rsidRPr="00F119BF">
        <w:t>. Gauging whether one aff is reasonable in a vacuum is arbitrary and makes limits inoperative.</w:t>
      </w:r>
    </w:p>
    <w:p w14:paraId="321E8273" w14:textId="77777777" w:rsidR="000A02B7" w:rsidRDefault="000A02B7" w:rsidP="000A02B7">
      <w:pPr>
        <w:pStyle w:val="Heading3"/>
      </w:pPr>
      <w:r>
        <w:lastRenderedPageBreak/>
        <w:t>1NC – Top</w:t>
      </w:r>
    </w:p>
    <w:p w14:paraId="7397E968" w14:textId="69296F78" w:rsidR="000A02B7" w:rsidRPr="0051584B" w:rsidRDefault="000A02B7" w:rsidP="000A02B7">
      <w:pPr>
        <w:pStyle w:val="Heading4"/>
      </w:pPr>
      <w:r>
        <w:t xml:space="preserve">C – </w:t>
      </w:r>
      <w:r>
        <w:rPr>
          <w:u w:val="single"/>
        </w:rPr>
        <w:t>Devolution</w:t>
      </w:r>
      <w:r>
        <w:t xml:space="preserve"> turn.  Reducing the </w:t>
      </w:r>
      <w:r>
        <w:rPr>
          <w:u w:val="single"/>
        </w:rPr>
        <w:t>scale</w:t>
      </w:r>
      <w:r>
        <w:t xml:space="preserve"> of solvency to ‘debates about debate’ trains </w:t>
      </w:r>
      <w:r>
        <w:rPr>
          <w:u w:val="single"/>
        </w:rPr>
        <w:t>powerlessness</w:t>
      </w:r>
      <w:r>
        <w:t>.</w:t>
      </w:r>
    </w:p>
    <w:p w14:paraId="25E230CC" w14:textId="77777777" w:rsidR="000A02B7" w:rsidRPr="00AB2993" w:rsidRDefault="000A02B7" w:rsidP="000A02B7">
      <w:r w:rsidRPr="00AB2993">
        <w:rPr>
          <w:rStyle w:val="Style13ptBold"/>
        </w:rPr>
        <w:t>Rigakos </w:t>
      </w:r>
      <w:r>
        <w:rPr>
          <w:rStyle w:val="Style13ptBold"/>
        </w:rPr>
        <w:t xml:space="preserve">&amp; </w:t>
      </w:r>
      <w:r w:rsidRPr="00AB2993">
        <w:rPr>
          <w:rStyle w:val="Style13ptBold"/>
        </w:rPr>
        <w:t>Law</w:t>
      </w:r>
      <w:r>
        <w:rPr>
          <w:rStyle w:val="Style13ptBold"/>
        </w:rPr>
        <w:t xml:space="preserve"> ’</w:t>
      </w:r>
      <w:r w:rsidRPr="00AB2993">
        <w:rPr>
          <w:rStyle w:val="Style13ptBold"/>
        </w:rPr>
        <w:t>9</w:t>
      </w:r>
      <w:r>
        <w:t xml:space="preserve"> [George, Asst Prof of Law at Carleton University; Alexandra, PhD, Legal Studies, Carleton University.</w:t>
      </w:r>
      <w:r w:rsidRPr="00AB2993">
        <w:t xml:space="preserve"> “Risk, Realism and</w:t>
      </w:r>
      <w:r>
        <w:t xml:space="preserve"> the Politics of Resistance,” </w:t>
      </w:r>
      <w:r w:rsidRPr="00AB2993">
        <w:t>Critical Sociology 35(1) 79-103</w:t>
      </w:r>
      <w:r>
        <w:t xml:space="preserve">] </w:t>
      </w:r>
    </w:p>
    <w:p w14:paraId="7176B8E1" w14:textId="77777777" w:rsidR="000A02B7" w:rsidRPr="00B91BC9" w:rsidRDefault="000A02B7" w:rsidP="000A02B7">
      <w:pPr>
        <w:rPr>
          <w:sz w:val="16"/>
        </w:rPr>
      </w:pPr>
      <w:r w:rsidRPr="00B91BC9">
        <w:rPr>
          <w:sz w:val="16"/>
        </w:rPr>
        <w:t xml:space="preserve">McCann and March (1996: 244) next set out </w:t>
      </w:r>
      <w:r w:rsidRPr="00B91BC9">
        <w:rPr>
          <w:rStyle w:val="IntenseEmphasis"/>
        </w:rPr>
        <w:t xml:space="preserve">the ‘justification for treating </w:t>
      </w:r>
      <w:r w:rsidRPr="00B91BC9">
        <w:rPr>
          <w:rStyle w:val="Emphasis"/>
        </w:rPr>
        <w:t>everyday practices</w:t>
      </w:r>
      <w:r w:rsidRPr="00B91BC9">
        <w:rPr>
          <w:rStyle w:val="IntenseEmphasis"/>
        </w:rPr>
        <w:t xml:space="preserve"> as significant’</w:t>
      </w:r>
      <w:r w:rsidRPr="00B91BC9">
        <w:rPr>
          <w:sz w:val="16"/>
        </w:rPr>
        <w:t xml:space="preserve"> suggested by the above literature. First, the works studied </w:t>
      </w:r>
      <w:r w:rsidRPr="00B91BC9">
        <w:rPr>
          <w:rStyle w:val="IntenseEmphasis"/>
        </w:rPr>
        <w:t>are concerned with proving people are not ‘</w:t>
      </w:r>
      <w:r w:rsidRPr="00B91BC9">
        <w:rPr>
          <w:rStyle w:val="Emphasis"/>
        </w:rPr>
        <w:t>duped</w:t>
      </w:r>
      <w:r w:rsidRPr="00B91BC9">
        <w:rPr>
          <w:rStyle w:val="IntenseEmphasis"/>
        </w:rPr>
        <w:t xml:space="preserve">’ by their surroundings. At the level of consciousness, subjects ‘are </w:t>
      </w:r>
      <w:r w:rsidRPr="00B91BC9">
        <w:rPr>
          <w:rStyle w:val="Emphasis"/>
        </w:rPr>
        <w:t>ironic</w:t>
      </w:r>
      <w:r w:rsidRPr="00B91BC9">
        <w:rPr>
          <w:rStyle w:val="IntenseEmphasis"/>
        </w:rPr>
        <w:t xml:space="preserve">, </w:t>
      </w:r>
      <w:r w:rsidRPr="00B91BC9">
        <w:rPr>
          <w:rStyle w:val="Emphasis"/>
        </w:rPr>
        <w:t>critical</w:t>
      </w:r>
      <w:r w:rsidRPr="00B91BC9">
        <w:rPr>
          <w:rStyle w:val="IntenseEmphasis"/>
        </w:rPr>
        <w:t xml:space="preserve">, </w:t>
      </w:r>
      <w:r w:rsidRPr="00B91BC9">
        <w:rPr>
          <w:rStyle w:val="Emphasis"/>
        </w:rPr>
        <w:t>realistic</w:t>
      </w:r>
      <w:r w:rsidRPr="00B91BC9">
        <w:rPr>
          <w:rStyle w:val="IntenseEmphasis"/>
        </w:rPr>
        <w:t xml:space="preserve">, even </w:t>
      </w:r>
      <w:r w:rsidRPr="00B91BC9">
        <w:rPr>
          <w:rStyle w:val="Emphasis"/>
        </w:rPr>
        <w:t>sophisticated</w:t>
      </w:r>
      <w:r w:rsidRPr="00B91BC9">
        <w:rPr>
          <w:rStyle w:val="IntenseEmphasis"/>
        </w:rPr>
        <w:t>’</w:t>
      </w:r>
      <w:r w:rsidRPr="00B91BC9">
        <w:rPr>
          <w:sz w:val="16"/>
        </w:rPr>
        <w:t xml:space="preserve"> (1996: 225). </w:t>
      </w:r>
      <w:r w:rsidRPr="00B91BC9">
        <w:rPr>
          <w:rStyle w:val="IntenseEmphasis"/>
        </w:rPr>
        <w:t>But</w:t>
      </w:r>
      <w:r w:rsidRPr="00B91BC9">
        <w:rPr>
          <w:sz w:val="16"/>
        </w:rPr>
        <w:t xml:space="preserve"> McCann and March remind us that earlier radical or Left </w:t>
      </w:r>
      <w:r w:rsidRPr="00B91BC9">
        <w:rPr>
          <w:rStyle w:val="IntenseEmphasis"/>
        </w:rPr>
        <w:t xml:space="preserve">theorists have made similar arguments </w:t>
      </w:r>
      <w:r w:rsidRPr="00B91BC9">
        <w:rPr>
          <w:rStyle w:val="Emphasis"/>
        </w:rPr>
        <w:t>without</w:t>
      </w:r>
      <w:r w:rsidRPr="00B91BC9">
        <w:rPr>
          <w:rStyle w:val="IntenseEmphasis"/>
        </w:rPr>
        <w:t xml:space="preserve"> resorting to stories of </w:t>
      </w:r>
      <w:r w:rsidRPr="00B91BC9">
        <w:rPr>
          <w:rStyle w:val="Emphasis"/>
        </w:rPr>
        <w:t>everyday resistance</w:t>
      </w:r>
      <w:r w:rsidRPr="00B91BC9">
        <w:rPr>
          <w:rStyle w:val="IntenseEmphasis"/>
        </w:rPr>
        <w:t> in order to do so</w:t>
      </w:r>
      <w:r w:rsidRPr="00B91BC9">
        <w:rPr>
          <w:sz w:val="16"/>
        </w:rPr>
        <w:t>. Second, </w:t>
      </w:r>
      <w:r w:rsidRPr="00B91BC9">
        <w:rPr>
          <w:rStyle w:val="IntenseEmphasis"/>
        </w:rPr>
        <w:t xml:space="preserve">everyday resistance on a discursive level is said to </w:t>
      </w:r>
      <w:r w:rsidRPr="00B91BC9">
        <w:rPr>
          <w:rStyle w:val="Emphasis"/>
        </w:rPr>
        <w:t>reaffirm the subject’s dignity</w:t>
      </w:r>
      <w:r w:rsidRPr="00B91BC9">
        <w:rPr>
          <w:rStyle w:val="IntenseEmphasis"/>
        </w:rPr>
        <w:t xml:space="preserve">. But this too causes a </w:t>
      </w:r>
      <w:r w:rsidRPr="00B91BC9">
        <w:rPr>
          <w:rStyle w:val="Emphasis"/>
        </w:rPr>
        <w:t>problem</w:t>
      </w:r>
      <w:r w:rsidRPr="00B91BC9">
        <w:rPr>
          <w:sz w:val="16"/>
        </w:rPr>
        <w:t xml:space="preserve"> for the authors because </w:t>
      </w:r>
      <w:r w:rsidRPr="00B91BC9">
        <w:rPr>
          <w:rStyle w:val="IntenseEmphasis"/>
        </w:rPr>
        <w:t>they</w:t>
      </w:r>
      <w:r w:rsidRPr="00B91BC9">
        <w:rPr>
          <w:sz w:val="16"/>
        </w:rPr>
        <w:t xml:space="preserve">: </w:t>
      </w:r>
    </w:p>
    <w:p w14:paraId="729F8779" w14:textId="77777777" w:rsidR="000A02B7" w:rsidRPr="00B91BC9" w:rsidRDefault="000A02B7" w:rsidP="000A02B7">
      <w:pPr>
        <w:rPr>
          <w:sz w:val="16"/>
        </w:rPr>
      </w:pPr>
      <w:r w:rsidRPr="00B91BC9">
        <w:rPr>
          <w:rStyle w:val="Emphasis"/>
        </w:rPr>
        <w:t>query</w:t>
      </w:r>
      <w:r w:rsidRPr="00B91BC9">
        <w:rPr>
          <w:rStyle w:val="IntenseEmphasis"/>
        </w:rPr>
        <w:t xml:space="preserve"> why subversive ‘</w:t>
      </w:r>
      <w:r w:rsidRPr="00B91BC9">
        <w:rPr>
          <w:rStyle w:val="Emphasis"/>
        </w:rPr>
        <w:t>assertions of self</w:t>
      </w:r>
      <w:r w:rsidRPr="00B91BC9">
        <w:rPr>
          <w:rStyle w:val="IntenseEmphasis"/>
        </w:rPr>
        <w:t>’ should bring</w:t>
      </w:r>
      <w:r w:rsidRPr="00B91BC9">
        <w:rPr>
          <w:sz w:val="16"/>
        </w:rPr>
        <w:t xml:space="preserve"> dignity and psychological </w:t>
      </w:r>
      <w:r w:rsidRPr="00B91BC9">
        <w:rPr>
          <w:rStyle w:val="Emphasis"/>
        </w:rPr>
        <w:t>empowerment</w:t>
      </w:r>
      <w:r w:rsidRPr="00B91BC9">
        <w:rPr>
          <w:rStyle w:val="IntenseEmphasis"/>
        </w:rPr>
        <w:t xml:space="preserve"> when they produce </w:t>
      </w:r>
      <w:r w:rsidRPr="00B91BC9">
        <w:rPr>
          <w:rStyle w:val="Emphasis"/>
        </w:rPr>
        <w:t>no greater material benefits</w:t>
      </w:r>
      <w:r w:rsidRPr="00B91BC9">
        <w:rPr>
          <w:rStyle w:val="IntenseEmphasis"/>
        </w:rPr>
        <w:t xml:space="preserve"> or </w:t>
      </w:r>
      <w:r w:rsidRPr="00B91BC9">
        <w:rPr>
          <w:rStyle w:val="Emphasis"/>
        </w:rPr>
        <w:t>changes in relational power</w:t>
      </w:r>
      <w:r w:rsidRPr="00B91BC9">
        <w:rPr>
          <w:sz w:val="16"/>
        </w:rPr>
        <w:t xml:space="preserve"> … By standards of ‘realism’, … subjects given to avoidance and ‘lumping it’ may be the most sophisticated of all. (1996: 227) </w:t>
      </w:r>
    </w:p>
    <w:p w14:paraId="6D1D10FC" w14:textId="77777777" w:rsidR="000A02B7" w:rsidRPr="00B91BC9" w:rsidRDefault="000A02B7" w:rsidP="000A02B7">
      <w:pPr>
        <w:rPr>
          <w:sz w:val="16"/>
        </w:rPr>
      </w:pPr>
      <w:r w:rsidRPr="00B91BC9">
        <w:rPr>
          <w:sz w:val="16"/>
        </w:rPr>
        <w:t>Thus, their criticism boils down to two main points. First, </w:t>
      </w:r>
      <w:r w:rsidRPr="009E4AF5">
        <w:rPr>
          <w:rStyle w:val="IntenseEmphasis"/>
          <w:highlight w:val="green"/>
        </w:rPr>
        <w:t>everyday resistance </w:t>
      </w:r>
      <w:r w:rsidRPr="009E4AF5">
        <w:rPr>
          <w:rStyle w:val="Emphasis"/>
          <w:highlight w:val="green"/>
        </w:rPr>
        <w:t>fails</w:t>
      </w:r>
      <w:r w:rsidRPr="009E4AF5">
        <w:rPr>
          <w:rStyle w:val="IntenseEmphasis"/>
          <w:highlight w:val="green"/>
        </w:rPr>
        <w:t xml:space="preserve"> to tell us</w:t>
      </w:r>
      <w:r w:rsidRPr="00B91BC9">
        <w:rPr>
          <w:rStyle w:val="IntenseEmphasis"/>
        </w:rPr>
        <w:t xml:space="preserve"> any </w:t>
      </w:r>
      <w:r w:rsidRPr="009E4AF5">
        <w:rPr>
          <w:rStyle w:val="IntenseEmphasis"/>
          <w:highlight w:val="green"/>
        </w:rPr>
        <w:t>more</w:t>
      </w:r>
      <w:r w:rsidRPr="00B91BC9">
        <w:rPr>
          <w:rStyle w:val="IntenseEmphasis"/>
        </w:rPr>
        <w:t> about so-called </w:t>
      </w:r>
      <w:r w:rsidRPr="00B91BC9">
        <w:rPr>
          <w:rStyle w:val="Emphasis"/>
        </w:rPr>
        <w:t>false consciousness</w:t>
      </w:r>
      <w:r w:rsidRPr="00B91BC9">
        <w:rPr>
          <w:rStyle w:val="IntenseEmphasis"/>
        </w:rPr>
        <w:t> </w:t>
      </w:r>
      <w:r w:rsidRPr="009E4AF5">
        <w:rPr>
          <w:rStyle w:val="IntenseEmphasis"/>
          <w:highlight w:val="green"/>
        </w:rPr>
        <w:t xml:space="preserve">than was </w:t>
      </w:r>
      <w:r w:rsidRPr="009E4AF5">
        <w:rPr>
          <w:rStyle w:val="Emphasis"/>
          <w:highlight w:val="green"/>
        </w:rPr>
        <w:t>already known</w:t>
      </w:r>
      <w:r w:rsidRPr="00B91BC9">
        <w:rPr>
          <w:sz w:val="16"/>
        </w:rPr>
        <w:t xml:space="preserve"> among earlier Left theorists; </w:t>
      </w:r>
      <w:r w:rsidRPr="009E4AF5">
        <w:rPr>
          <w:rStyle w:val="IntenseEmphasis"/>
          <w:highlight w:val="green"/>
        </w:rPr>
        <w:t>and</w:t>
      </w:r>
      <w:r w:rsidRPr="00B91BC9">
        <w:rPr>
          <w:sz w:val="16"/>
        </w:rPr>
        <w:t xml:space="preserve"> second, that a focus on discursive resistance </w:t>
      </w:r>
      <w:r w:rsidRPr="009E4AF5">
        <w:rPr>
          <w:rStyle w:val="Emphasis"/>
          <w:highlight w:val="green"/>
        </w:rPr>
        <w:t>ignores</w:t>
      </w:r>
      <w:r w:rsidRPr="00B91BC9">
        <w:rPr>
          <w:rStyle w:val="IntenseEmphasis"/>
        </w:rPr>
        <w:t> the role of </w:t>
      </w:r>
      <w:r w:rsidRPr="009E4AF5">
        <w:rPr>
          <w:rStyle w:val="Emphasis"/>
          <w:highlight w:val="green"/>
        </w:rPr>
        <w:t>material conditions</w:t>
      </w:r>
      <w:r w:rsidRPr="00B91BC9">
        <w:rPr>
          <w:rStyle w:val="IntenseEmphasis"/>
        </w:rPr>
        <w:t> in helping to shape identity</w:t>
      </w:r>
      <w:r w:rsidRPr="00B91BC9">
        <w:rPr>
          <w:sz w:val="16"/>
        </w:rPr>
        <w:t xml:space="preserve">. </w:t>
      </w:r>
    </w:p>
    <w:p w14:paraId="0F218045" w14:textId="77777777" w:rsidR="000A02B7" w:rsidRPr="006727F6" w:rsidRDefault="000A02B7" w:rsidP="000A02B7">
      <w:pPr>
        <w:rPr>
          <w:sz w:val="16"/>
        </w:rPr>
      </w:pPr>
      <w:r w:rsidRPr="00B91BC9">
        <w:rPr>
          <w:sz w:val="16"/>
        </w:rPr>
        <w:t>Indeed, </w:t>
      </w:r>
      <w:r w:rsidRPr="006727F6">
        <w:rPr>
          <w:rStyle w:val="IntenseEmphasis"/>
        </w:rPr>
        <w:t xml:space="preserve">absent a </w:t>
      </w:r>
      <w:r w:rsidRPr="006727F6">
        <w:rPr>
          <w:rStyle w:val="Emphasis"/>
        </w:rPr>
        <w:t>broader political struggle</w:t>
      </w:r>
      <w:r w:rsidRPr="006727F6">
        <w:rPr>
          <w:rStyle w:val="IntenseEmphasis"/>
        </w:rPr>
        <w:t> or chance</w:t>
      </w:r>
      <w:r w:rsidRPr="00B91BC9">
        <w:rPr>
          <w:rStyle w:val="IntenseEmphasis"/>
        </w:rPr>
        <w:t xml:space="preserve"> at </w:t>
      </w:r>
      <w:r w:rsidRPr="00B91BC9">
        <w:rPr>
          <w:rStyle w:val="Emphasis"/>
        </w:rPr>
        <w:t>effective resistance</w:t>
      </w:r>
      <w:r w:rsidRPr="00B91BC9">
        <w:rPr>
          <w:sz w:val="16"/>
        </w:rPr>
        <w:t xml:space="preserve"> it would seem to the authors that ‘</w:t>
      </w:r>
      <w:r w:rsidRPr="009E4AF5">
        <w:rPr>
          <w:rStyle w:val="Emphasis"/>
          <w:highlight w:val="green"/>
        </w:rPr>
        <w:t>powerlessness is learned</w:t>
      </w:r>
      <w:r w:rsidRPr="009E4AF5">
        <w:rPr>
          <w:rStyle w:val="IntenseEmphasis"/>
          <w:highlight w:val="green"/>
        </w:rPr>
        <w:t xml:space="preserve"> out of</w:t>
      </w:r>
      <w:r w:rsidRPr="00B91BC9">
        <w:rPr>
          <w:rStyle w:val="IntenseEmphasis"/>
        </w:rPr>
        <w:t xml:space="preserve"> the </w:t>
      </w:r>
      <w:r w:rsidRPr="00B91BC9">
        <w:rPr>
          <w:rStyle w:val="Emphasis"/>
        </w:rPr>
        <w:t xml:space="preserve">accumulated experiences of </w:t>
      </w:r>
      <w:r w:rsidRPr="009E4AF5">
        <w:rPr>
          <w:rStyle w:val="Emphasis"/>
          <w:highlight w:val="green"/>
        </w:rPr>
        <w:t>futility</w:t>
      </w:r>
      <w:r w:rsidRPr="009E4AF5">
        <w:rPr>
          <w:rStyle w:val="IntenseEmphasis"/>
          <w:highlight w:val="green"/>
        </w:rPr>
        <w:t xml:space="preserve"> and </w:t>
      </w:r>
      <w:r w:rsidRPr="009E4AF5">
        <w:rPr>
          <w:rStyle w:val="Emphasis"/>
          <w:highlight w:val="green"/>
        </w:rPr>
        <w:t>entrapment</w:t>
      </w:r>
      <w:r w:rsidRPr="009E4AF5">
        <w:rPr>
          <w:sz w:val="16"/>
          <w:highlight w:val="green"/>
        </w:rPr>
        <w:t>’</w:t>
      </w:r>
      <w:r w:rsidRPr="00B91BC9">
        <w:rPr>
          <w:sz w:val="16"/>
        </w:rPr>
        <w:t xml:space="preserve"> (1996: 228). A lamentable prospect, but nonetheless a source of closure for the governmentality theorist. In his own meta-analysis of studies on resistance, Rubin (1996: 242) finds that ‘discursive </w:t>
      </w:r>
      <w:r w:rsidRPr="009E4AF5">
        <w:rPr>
          <w:rStyle w:val="IntenseEmphasis"/>
          <w:highlight w:val="green"/>
        </w:rPr>
        <w:t>practices</w:t>
      </w:r>
      <w:r w:rsidRPr="00B91BC9">
        <w:rPr>
          <w:rStyle w:val="IntenseEmphasis"/>
        </w:rPr>
        <w:t> that </w:t>
      </w:r>
      <w:r w:rsidRPr="009E4AF5">
        <w:rPr>
          <w:rStyle w:val="IntenseEmphasis"/>
          <w:highlight w:val="green"/>
        </w:rPr>
        <w:t xml:space="preserve">neither </w:t>
      </w:r>
      <w:r w:rsidRPr="009E4AF5">
        <w:rPr>
          <w:rStyle w:val="Emphasis"/>
          <w:highlight w:val="green"/>
        </w:rPr>
        <w:t>alter material conditions</w:t>
      </w:r>
      <w:r w:rsidRPr="009E4AF5">
        <w:rPr>
          <w:rStyle w:val="IntenseEmphasis"/>
          <w:highlight w:val="green"/>
        </w:rPr>
        <w:t xml:space="preserve"> nor</w:t>
      </w:r>
      <w:r w:rsidRPr="00B91BC9">
        <w:rPr>
          <w:rStyle w:val="IntenseEmphasis"/>
        </w:rPr>
        <w:t> </w:t>
      </w:r>
      <w:r w:rsidRPr="00B91BC9">
        <w:rPr>
          <w:rStyle w:val="Emphasis"/>
        </w:rPr>
        <w:t>directly </w:t>
      </w:r>
      <w:r w:rsidRPr="009E4AF5">
        <w:rPr>
          <w:rStyle w:val="Emphasis"/>
          <w:highlight w:val="green"/>
        </w:rPr>
        <w:t>challenge</w:t>
      </w:r>
      <w:r w:rsidRPr="00B91BC9">
        <w:rPr>
          <w:rStyle w:val="Emphasis"/>
        </w:rPr>
        <w:t> broad </w:t>
      </w:r>
      <w:r w:rsidRPr="009E4AF5">
        <w:rPr>
          <w:rStyle w:val="Emphasis"/>
          <w:highlight w:val="green"/>
        </w:rPr>
        <w:t>structures</w:t>
      </w:r>
      <w:r w:rsidRPr="00B91BC9">
        <w:rPr>
          <w:rStyle w:val="IntenseEmphasis"/>
        </w:rPr>
        <w:t> are nevertheless</w:t>
      </w:r>
      <w:r w:rsidRPr="00B91BC9">
        <w:rPr>
          <w:sz w:val="16"/>
        </w:rPr>
        <w:t xml:space="preserve">’ </w:t>
      </w:r>
      <w:r w:rsidRPr="00B91BC9">
        <w:rPr>
          <w:rStyle w:val="IntenseEmphasis"/>
        </w:rPr>
        <w:t>considered</w:t>
      </w:r>
      <w:r w:rsidRPr="00B91BC9">
        <w:rPr>
          <w:sz w:val="16"/>
        </w:rPr>
        <w:t> by the authors he examined ‘</w:t>
      </w:r>
      <w:r w:rsidRPr="00B91BC9">
        <w:rPr>
          <w:rStyle w:val="IntenseEmphasis"/>
        </w:rPr>
        <w:t xml:space="preserve">the stuff out of which </w:t>
      </w:r>
      <w:r w:rsidRPr="009E4AF5">
        <w:rPr>
          <w:rStyle w:val="IntenseEmphasis"/>
          <w:highlight w:val="green"/>
        </w:rPr>
        <w:t>power is</w:t>
      </w:r>
      <w:r w:rsidRPr="00B91BC9">
        <w:rPr>
          <w:rStyle w:val="IntenseEmphasis"/>
        </w:rPr>
        <w:t xml:space="preserve"> </w:t>
      </w:r>
      <w:r w:rsidRPr="00B91BC9">
        <w:rPr>
          <w:rStyle w:val="Emphasis"/>
        </w:rPr>
        <w:t>made</w:t>
      </w:r>
      <w:r w:rsidRPr="00B91BC9">
        <w:rPr>
          <w:rStyle w:val="IntenseEmphasis"/>
        </w:rPr>
        <w:t xml:space="preserve"> and </w:t>
      </w:r>
      <w:r w:rsidRPr="009E4AF5">
        <w:rPr>
          <w:rStyle w:val="Emphasis"/>
          <w:highlight w:val="green"/>
        </w:rPr>
        <w:t>remade</w:t>
      </w:r>
      <w:r w:rsidRPr="009572B6">
        <w:rPr>
          <w:sz w:val="16"/>
        </w:rPr>
        <w:t>’.</w:t>
      </w:r>
      <w:r w:rsidRPr="00B91BC9">
        <w:rPr>
          <w:sz w:val="16"/>
        </w:rPr>
        <w:t xml:space="preserve"> If this sounds familiar, it is because the authors studied by McCann, March and Rubin found their claims about everyday resistance on the same understanding </w:t>
      </w:r>
      <w:r w:rsidRPr="006727F6">
        <w:rPr>
          <w:sz w:val="16"/>
        </w:rPr>
        <w:t>of power and government employed by postmodern theorists of risk. </w:t>
      </w:r>
      <w:r w:rsidRPr="006727F6">
        <w:rPr>
          <w:rStyle w:val="IntenseEmphasis"/>
        </w:rPr>
        <w:t xml:space="preserve">Arguing </w:t>
      </w:r>
      <w:r w:rsidRPr="006727F6">
        <w:rPr>
          <w:rStyle w:val="Emphasis"/>
        </w:rPr>
        <w:t>against</w:t>
      </w:r>
      <w:r w:rsidRPr="006727F6">
        <w:rPr>
          <w:rStyle w:val="IntenseEmphasis"/>
        </w:rPr>
        <w:t xml:space="preserve"> celebrating forms of resistance that </w:t>
      </w:r>
      <w:r w:rsidRPr="006727F6">
        <w:rPr>
          <w:rStyle w:val="Emphasis"/>
        </w:rPr>
        <w:t>fail to alter broader power relations</w:t>
      </w:r>
      <w:r w:rsidRPr="006727F6">
        <w:rPr>
          <w:rStyle w:val="IntenseEmphasis"/>
        </w:rPr>
        <w:t xml:space="preserve"> or </w:t>
      </w:r>
      <w:r w:rsidRPr="006727F6">
        <w:rPr>
          <w:rStyle w:val="Emphasis"/>
        </w:rPr>
        <w:t>material conditions</w:t>
      </w:r>
      <w:r w:rsidRPr="006727F6">
        <w:rPr>
          <w:rStyle w:val="IntenseEmphasis"/>
        </w:rPr>
        <w:t xml:space="preserve"> is</w:t>
      </w:r>
      <w:r w:rsidRPr="006727F6">
        <w:rPr>
          <w:sz w:val="16"/>
        </w:rPr>
        <w:t>, in part, </w:t>
      </w:r>
      <w:r w:rsidRPr="006727F6">
        <w:rPr>
          <w:rStyle w:val="Emphasis"/>
        </w:rPr>
        <w:t>recognizing</w:t>
      </w:r>
      <w:r w:rsidRPr="006727F6">
        <w:rPr>
          <w:rStyle w:val="IntenseEmphasis"/>
        </w:rPr>
        <w:t xml:space="preserve"> the continued ‘</w:t>
      </w:r>
      <w:r w:rsidRPr="006727F6">
        <w:rPr>
          <w:rStyle w:val="Emphasis"/>
        </w:rPr>
        <w:t>real</w:t>
      </w:r>
      <w:r w:rsidRPr="006727F6">
        <w:rPr>
          <w:rStyle w:val="IntenseEmphasis"/>
        </w:rPr>
        <w:t xml:space="preserve">’ existence of </w:t>
      </w:r>
      <w:r w:rsidRPr="006727F6">
        <w:rPr>
          <w:rStyle w:val="Emphasis"/>
        </w:rPr>
        <w:t>identifiable</w:t>
      </w:r>
      <w:r w:rsidRPr="006727F6">
        <w:rPr>
          <w:rStyle w:val="IntenseEmphasis"/>
        </w:rPr>
        <w:t xml:space="preserve">, </w:t>
      </w:r>
      <w:r w:rsidRPr="006727F6">
        <w:rPr>
          <w:rStyle w:val="Emphasis"/>
        </w:rPr>
        <w:t>powerful groups</w:t>
      </w:r>
      <w:r w:rsidRPr="006727F6">
        <w:rPr>
          <w:sz w:val="16"/>
        </w:rPr>
        <w:t xml:space="preserve"> (classes). In downplaying the worth of </w:t>
      </w:r>
      <w:r w:rsidRPr="006727F6">
        <w:rPr>
          <w:rStyle w:val="IntenseEmphasis"/>
        </w:rPr>
        <w:t>everyday forms of resistance</w:t>
      </w:r>
      <w:r w:rsidRPr="006727F6">
        <w:rPr>
          <w:sz w:val="16"/>
        </w:rPr>
        <w:t xml:space="preserve"> (arguing that these acts </w:t>
      </w:r>
      <w:r w:rsidRPr="006727F6">
        <w:rPr>
          <w:rStyle w:val="IntenseEmphasis"/>
        </w:rPr>
        <w:t xml:space="preserve">are </w:t>
      </w:r>
      <w:r w:rsidRPr="006727F6">
        <w:rPr>
          <w:rStyle w:val="Emphasis"/>
        </w:rPr>
        <w:t>not as worthy</w:t>
      </w:r>
      <w:r w:rsidRPr="006727F6">
        <w:rPr>
          <w:rStyle w:val="IntenseEmphasis"/>
        </w:rPr>
        <w:t xml:space="preserve"> of the label as those acts which bring about </w:t>
      </w:r>
      <w:r w:rsidRPr="006727F6">
        <w:rPr>
          <w:rStyle w:val="Emphasis"/>
        </w:rPr>
        <w:t>lasting social change</w:t>
      </w:r>
      <w:r w:rsidRPr="006727F6">
        <w:rPr>
          <w:sz w:val="16"/>
        </w:rPr>
        <w:t xml:space="preserve">), Rubin appears to be taking issue with </w:t>
      </w:r>
      <w:r w:rsidRPr="006727F6">
        <w:rPr>
          <w:rStyle w:val="IntenseEmphasis"/>
        </w:rPr>
        <w:t xml:space="preserve">a </w:t>
      </w:r>
      <w:r w:rsidRPr="006727F6">
        <w:rPr>
          <w:rStyle w:val="Emphasis"/>
        </w:rPr>
        <w:t>locally focused vision</w:t>
      </w:r>
      <w:r w:rsidRPr="006727F6">
        <w:rPr>
          <w:rStyle w:val="IntenseEmphasis"/>
        </w:rPr>
        <w:t xml:space="preserve"> of power and identity</w:t>
      </w:r>
      <w:r w:rsidRPr="006727F6">
        <w:rPr>
          <w:sz w:val="16"/>
        </w:rPr>
        <w:t xml:space="preserve"> that </w:t>
      </w:r>
      <w:r w:rsidRPr="006727F6">
        <w:rPr>
          <w:rStyle w:val="Emphasis"/>
        </w:rPr>
        <w:t>denies the possibility</w:t>
      </w:r>
      <w:r w:rsidRPr="006727F6">
        <w:rPr>
          <w:rStyle w:val="IntenseEmphasis"/>
        </w:rPr>
        <w:t xml:space="preserve"> of opposing domination at the level of ‘</w:t>
      </w:r>
      <w:r w:rsidRPr="006727F6">
        <w:rPr>
          <w:rStyle w:val="Emphasis"/>
        </w:rPr>
        <w:t>constructs</w:t>
      </w:r>
      <w:r w:rsidRPr="006727F6">
        <w:rPr>
          <w:rStyle w:val="IntenseEmphasis"/>
        </w:rPr>
        <w:t>’</w:t>
      </w:r>
      <w:r w:rsidRPr="006727F6">
        <w:rPr>
          <w:sz w:val="16"/>
        </w:rPr>
        <w:t xml:space="preserve"> such as class. </w:t>
      </w:r>
    </w:p>
    <w:p w14:paraId="1342A020" w14:textId="77777777" w:rsidR="000A02B7" w:rsidRPr="00B91BC9" w:rsidRDefault="000A02B7" w:rsidP="000A02B7">
      <w:pPr>
        <w:rPr>
          <w:sz w:val="16"/>
        </w:rPr>
      </w:pPr>
      <w:r w:rsidRPr="006727F6">
        <w:rPr>
          <w:sz w:val="16"/>
        </w:rPr>
        <w:t xml:space="preserve">Rubin (1996: 242) makes another argument about </w:t>
      </w:r>
      <w:r w:rsidRPr="006727F6">
        <w:rPr>
          <w:rStyle w:val="IntenseEmphasis"/>
        </w:rPr>
        <w:t>celebratory</w:t>
      </w:r>
      <w:r w:rsidRPr="00B91BC9">
        <w:rPr>
          <w:rStyle w:val="IntenseEmphasis"/>
        </w:rPr>
        <w:t xml:space="preserve"> accounts of everyday resistance</w:t>
      </w:r>
      <w:r w:rsidRPr="00B91BC9">
        <w:rPr>
          <w:sz w:val="16"/>
        </w:rPr>
        <w:t xml:space="preserve"> that bears consideration: </w:t>
      </w:r>
    </w:p>
    <w:p w14:paraId="7E05A2EB" w14:textId="77777777" w:rsidR="000A02B7" w:rsidRPr="00B91BC9" w:rsidRDefault="000A02B7" w:rsidP="000A02B7">
      <w:pPr>
        <w:rPr>
          <w:sz w:val="16"/>
        </w:rPr>
      </w:pPr>
      <w:r w:rsidRPr="00B91BC9">
        <w:rPr>
          <w:sz w:val="16"/>
        </w:rPr>
        <w:t>[T]hese authors generally </w:t>
      </w:r>
      <w:r w:rsidRPr="00B91BC9">
        <w:rPr>
          <w:rStyle w:val="Emphasis"/>
        </w:rPr>
        <w:t>do not differentiate</w:t>
      </w:r>
      <w:r w:rsidRPr="00B91BC9">
        <w:rPr>
          <w:rStyle w:val="IntenseEmphasis"/>
        </w:rPr>
        <w:t xml:space="preserve"> </w:t>
      </w:r>
      <w:r w:rsidRPr="006727F6">
        <w:rPr>
          <w:rStyle w:val="IntenseEmphasis"/>
        </w:rPr>
        <w:t xml:space="preserve">between practices that </w:t>
      </w:r>
      <w:r w:rsidRPr="006727F6">
        <w:rPr>
          <w:rStyle w:val="Emphasis"/>
        </w:rPr>
        <w:t>reproduce</w:t>
      </w:r>
      <w:r w:rsidRPr="006727F6">
        <w:rPr>
          <w:rStyle w:val="IntenseEmphasis"/>
        </w:rPr>
        <w:t xml:space="preserve"> power and those that </w:t>
      </w:r>
      <w:r w:rsidRPr="006727F6">
        <w:rPr>
          <w:rStyle w:val="Emphasis"/>
        </w:rPr>
        <w:t>alter</w:t>
      </w:r>
      <w:r w:rsidRPr="006727F6">
        <w:rPr>
          <w:rStyle w:val="IntenseEmphasis"/>
        </w:rPr>
        <w:t xml:space="preserve"> power. [The former] might involve pressing that power to </w:t>
      </w:r>
      <w:r w:rsidRPr="006727F6">
        <w:rPr>
          <w:rStyle w:val="Emphasis"/>
        </w:rPr>
        <w:t>become more adept at domination</w:t>
      </w:r>
      <w:r w:rsidRPr="006727F6">
        <w:rPr>
          <w:rStyle w:val="IntenseEmphasis"/>
        </w:rPr>
        <w:t xml:space="preserve"> or to </w:t>
      </w:r>
      <w:r w:rsidRPr="006727F6">
        <w:rPr>
          <w:rStyle w:val="Emphasis"/>
        </w:rPr>
        <w:t>dominate differently</w:t>
      </w:r>
      <w:r w:rsidRPr="006727F6">
        <w:rPr>
          <w:rStyle w:val="IntenseEmphasis"/>
        </w:rPr>
        <w:t xml:space="preserve">, or it might mean </w:t>
      </w:r>
      <w:r w:rsidRPr="006727F6">
        <w:rPr>
          <w:rStyle w:val="Emphasis"/>
        </w:rPr>
        <w:t>precluding alternative acts</w:t>
      </w:r>
      <w:r w:rsidRPr="006727F6">
        <w:rPr>
          <w:rStyle w:val="IntenseEmphasis"/>
        </w:rPr>
        <w:t xml:space="preserve"> that would </w:t>
      </w:r>
      <w:r w:rsidRPr="006727F6">
        <w:rPr>
          <w:rStyle w:val="Emphasis"/>
        </w:rPr>
        <w:t>more successfully</w:t>
      </w:r>
      <w:r w:rsidRPr="00B91BC9">
        <w:rPr>
          <w:rStyle w:val="Emphasis"/>
        </w:rPr>
        <w:t xml:space="preserve"> challenge power</w:t>
      </w:r>
      <w:r w:rsidRPr="00B91BC9">
        <w:rPr>
          <w:sz w:val="16"/>
        </w:rPr>
        <w:t xml:space="preserve">. … </w:t>
      </w:r>
      <w:r w:rsidRPr="009E4AF5">
        <w:rPr>
          <w:rStyle w:val="IntenseEmphasis"/>
          <w:highlight w:val="green"/>
        </w:rPr>
        <w:t xml:space="preserve">[I]t is </w:t>
      </w:r>
      <w:r w:rsidRPr="009E4AF5">
        <w:rPr>
          <w:rStyle w:val="Emphasis"/>
          <w:highlight w:val="green"/>
        </w:rPr>
        <w:t>necessary to do more</w:t>
      </w:r>
      <w:r w:rsidRPr="009E4AF5">
        <w:rPr>
          <w:rStyle w:val="IntenseEmphasis"/>
          <w:highlight w:val="green"/>
        </w:rPr>
        <w:t> than show that</w:t>
      </w:r>
      <w:r w:rsidRPr="00B91BC9">
        <w:rPr>
          <w:rStyle w:val="IntenseEmphasis"/>
        </w:rPr>
        <w:t xml:space="preserve"> such </w:t>
      </w:r>
      <w:r w:rsidRPr="009E4AF5">
        <w:rPr>
          <w:rStyle w:val="IntenseEmphasis"/>
          <w:highlight w:val="green"/>
        </w:rPr>
        <w:t xml:space="preserve">discursive acts </w:t>
      </w:r>
      <w:r w:rsidRPr="009E4AF5">
        <w:rPr>
          <w:rStyle w:val="Emphasis"/>
          <w:highlight w:val="green"/>
        </w:rPr>
        <w:t>speak to</w:t>
      </w:r>
      <w:r w:rsidRPr="00B91BC9">
        <w:rPr>
          <w:rStyle w:val="IntenseEmphasis"/>
        </w:rPr>
        <w:t xml:space="preserve">, or </w:t>
      </w:r>
      <w:r w:rsidRPr="00B91BC9">
        <w:rPr>
          <w:rStyle w:val="Emphasis"/>
        </w:rPr>
        <w:t>engage with</w:t>
      </w:r>
      <w:r w:rsidRPr="00B91BC9">
        <w:rPr>
          <w:rStyle w:val="IntenseEmphasis"/>
        </w:rPr>
        <w:t>, </w:t>
      </w:r>
      <w:r w:rsidRPr="009E4AF5">
        <w:rPr>
          <w:rStyle w:val="IntenseEmphasis"/>
          <w:highlight w:val="green"/>
        </w:rPr>
        <w:t>power</w:t>
      </w:r>
      <w:r w:rsidRPr="00B91BC9">
        <w:rPr>
          <w:rStyle w:val="IntenseEmphasis"/>
        </w:rPr>
        <w:t xml:space="preserve">. </w:t>
      </w:r>
      <w:r w:rsidRPr="009E4AF5">
        <w:rPr>
          <w:rStyle w:val="IntenseEmphasis"/>
          <w:highlight w:val="green"/>
        </w:rPr>
        <w:t xml:space="preserve">It </w:t>
      </w:r>
      <w:r w:rsidRPr="009E4AF5">
        <w:rPr>
          <w:rStyle w:val="Emphasis"/>
          <w:highlight w:val="green"/>
        </w:rPr>
        <w:t>must</w:t>
      </w:r>
      <w:r w:rsidRPr="00B91BC9">
        <w:rPr>
          <w:rStyle w:val="Emphasis"/>
        </w:rPr>
        <w:t xml:space="preserve"> also </w:t>
      </w:r>
      <w:r w:rsidRPr="006727F6">
        <w:rPr>
          <w:rStyle w:val="Emphasis"/>
        </w:rPr>
        <w:t xml:space="preserve">be </w:t>
      </w:r>
      <w:r w:rsidRPr="009E4AF5">
        <w:rPr>
          <w:rStyle w:val="Emphasis"/>
          <w:highlight w:val="green"/>
        </w:rPr>
        <w:t>demonstrate</w:t>
      </w:r>
      <w:r w:rsidRPr="006727F6">
        <w:rPr>
          <w:rStyle w:val="Emphasis"/>
        </w:rPr>
        <w:t>d</w:t>
      </w:r>
      <w:r w:rsidRPr="006727F6">
        <w:rPr>
          <w:rStyle w:val="IntenseEmphasis"/>
        </w:rPr>
        <w:t xml:space="preserve"> that</w:t>
      </w:r>
      <w:r w:rsidRPr="00B91BC9">
        <w:rPr>
          <w:rStyle w:val="IntenseEmphasis"/>
        </w:rPr>
        <w:t xml:space="preserve"> such acts </w:t>
      </w:r>
      <w:r w:rsidRPr="00B91BC9">
        <w:rPr>
          <w:rStyle w:val="Emphasis"/>
        </w:rPr>
        <w:t>add up to</w:t>
      </w:r>
      <w:r w:rsidRPr="00B91BC9">
        <w:rPr>
          <w:rStyle w:val="IntenseEmphasis"/>
        </w:rPr>
        <w:t xml:space="preserve"> or </w:t>
      </w:r>
      <w:r w:rsidRPr="00B91BC9">
        <w:rPr>
          <w:rStyle w:val="Emphasis"/>
        </w:rPr>
        <w:t xml:space="preserve">engender </w:t>
      </w:r>
      <w:r w:rsidRPr="009E4AF5">
        <w:rPr>
          <w:rStyle w:val="Emphasis"/>
          <w:highlight w:val="green"/>
        </w:rPr>
        <w:t>broader change</w:t>
      </w:r>
      <w:r w:rsidRPr="00B91BC9">
        <w:rPr>
          <w:rStyle w:val="Emphasis"/>
        </w:rPr>
        <w:t>s</w:t>
      </w:r>
      <w:r w:rsidRPr="00B91BC9">
        <w:rPr>
          <w:sz w:val="16"/>
        </w:rPr>
        <w:t xml:space="preserve">. </w:t>
      </w:r>
    </w:p>
    <w:p w14:paraId="39481386" w14:textId="77777777" w:rsidR="000A02B7" w:rsidRPr="00B91BC9" w:rsidRDefault="000A02B7" w:rsidP="000A02B7">
      <w:pPr>
        <w:rPr>
          <w:sz w:val="16"/>
        </w:rPr>
      </w:pPr>
      <w:r w:rsidRPr="00B91BC9">
        <w:rPr>
          <w:sz w:val="16"/>
        </w:rPr>
        <w:t>In other words, </w:t>
      </w:r>
      <w:r w:rsidRPr="00B91BC9">
        <w:rPr>
          <w:rStyle w:val="IntenseEmphasis"/>
        </w:rPr>
        <w:t>some of the acts of </w:t>
      </w:r>
      <w:r w:rsidRPr="009E4AF5">
        <w:rPr>
          <w:rStyle w:val="IntenseEmphasis"/>
          <w:highlight w:val="green"/>
        </w:rPr>
        <w:t>everyday resistance</w:t>
      </w:r>
      <w:r w:rsidRPr="00B91BC9">
        <w:rPr>
          <w:rStyle w:val="IntenseEmphasis"/>
        </w:rPr>
        <w:t xml:space="preserve"> </w:t>
      </w:r>
      <w:r w:rsidRPr="00B91BC9">
        <w:rPr>
          <w:rStyle w:val="Emphasis"/>
        </w:rPr>
        <w:t>may</w:t>
      </w:r>
      <w:r w:rsidRPr="00B91BC9">
        <w:rPr>
          <w:rStyle w:val="IntenseEmphasis"/>
        </w:rPr>
        <w:t xml:space="preserve"> in the </w:t>
      </w:r>
      <w:r w:rsidRPr="00B91BC9">
        <w:rPr>
          <w:rStyle w:val="Emphasis"/>
        </w:rPr>
        <w:t>real world</w:t>
      </w:r>
      <w:r w:rsidRPr="00B91BC9">
        <w:rPr>
          <w:rStyle w:val="IntenseEmphasis"/>
        </w:rPr>
        <w:t xml:space="preserve">, through their </w:t>
      </w:r>
      <w:r w:rsidRPr="00B91BC9">
        <w:rPr>
          <w:rStyle w:val="Emphasis"/>
        </w:rPr>
        <w:t>absorption into mechanisms of power</w:t>
      </w:r>
      <w:r w:rsidRPr="00B91BC9">
        <w:rPr>
          <w:rStyle w:val="IntenseEmphasis"/>
        </w:rPr>
        <w:t>, </w:t>
      </w:r>
      <w:r w:rsidRPr="009E4AF5">
        <w:rPr>
          <w:rStyle w:val="Emphasis"/>
          <w:highlight w:val="green"/>
        </w:rPr>
        <w:t>reinforce</w:t>
      </w:r>
      <w:r w:rsidRPr="00B91BC9">
        <w:rPr>
          <w:rStyle w:val="Emphasis"/>
        </w:rPr>
        <w:t> the </w:t>
      </w:r>
      <w:r w:rsidRPr="009E4AF5">
        <w:rPr>
          <w:rStyle w:val="Emphasis"/>
          <w:highlight w:val="green"/>
        </w:rPr>
        <w:t>localized domination</w:t>
      </w:r>
      <w:r w:rsidRPr="00B91BC9">
        <w:rPr>
          <w:rStyle w:val="IntenseEmphasis"/>
        </w:rPr>
        <w:t xml:space="preserve"> that </w:t>
      </w:r>
      <w:r w:rsidRPr="009E4AF5">
        <w:rPr>
          <w:rStyle w:val="IntenseEmphasis"/>
          <w:highlight w:val="green"/>
        </w:rPr>
        <w:t>they</w:t>
      </w:r>
      <w:r w:rsidRPr="00B91BC9">
        <w:rPr>
          <w:rStyle w:val="IntenseEmphasis"/>
        </w:rPr>
        <w:t xml:space="preserve"> </w:t>
      </w:r>
      <w:r w:rsidRPr="00B91BC9">
        <w:rPr>
          <w:rStyle w:val="Emphasis"/>
        </w:rPr>
        <w:t xml:space="preserve">supposedly </w:t>
      </w:r>
      <w:r w:rsidRPr="009E4AF5">
        <w:rPr>
          <w:rStyle w:val="Emphasis"/>
          <w:highlight w:val="green"/>
        </w:rPr>
        <w:t>oppose</w:t>
      </w:r>
      <w:r w:rsidRPr="00B91BC9">
        <w:rPr>
          <w:sz w:val="16"/>
        </w:rPr>
        <w:t>. The implications of this argument can be further clarified when we study the way ‘resistance’ is dealt with in a risk society.</w:t>
      </w:r>
    </w:p>
    <w:p w14:paraId="1D21C2CA" w14:textId="77777777" w:rsidR="000A02B7" w:rsidRPr="00B91BC9" w:rsidRDefault="000A02B7" w:rsidP="000A02B7">
      <w:pPr>
        <w:rPr>
          <w:sz w:val="16"/>
        </w:rPr>
      </w:pPr>
      <w:r w:rsidRPr="00B91BC9">
        <w:rPr>
          <w:sz w:val="16"/>
        </w:rPr>
        <w:lastRenderedPageBreak/>
        <w:t xml:space="preserve">Risk theorists already understand that every administrative system has holes which can be exploited by those who learn about them. That is </w:t>
      </w:r>
      <w:r w:rsidRPr="009E4AF5">
        <w:rPr>
          <w:rStyle w:val="IntenseEmphasis"/>
          <w:highlight w:val="green"/>
        </w:rPr>
        <w:t xml:space="preserve">what </w:t>
      </w:r>
      <w:r w:rsidRPr="009E4AF5">
        <w:rPr>
          <w:rStyle w:val="Emphasis"/>
          <w:highlight w:val="green"/>
        </w:rPr>
        <w:t>makes governmentality work</w:t>
      </w:r>
      <w:r w:rsidRPr="00B91BC9">
        <w:rPr>
          <w:sz w:val="16"/>
        </w:rPr>
        <w:t xml:space="preserve">: the supposed governor </w:t>
      </w:r>
      <w:r w:rsidRPr="009E4AF5">
        <w:rPr>
          <w:rStyle w:val="IntenseEmphasis"/>
          <w:highlight w:val="green"/>
        </w:rPr>
        <w:t>is</w:t>
      </w:r>
      <w:r w:rsidRPr="00B91BC9">
        <w:rPr>
          <w:sz w:val="16"/>
        </w:rPr>
        <w:t xml:space="preserve"> in turn governed – in part through </w:t>
      </w:r>
      <w:r w:rsidRPr="00B91BC9">
        <w:rPr>
          <w:rStyle w:val="IntenseEmphasis"/>
        </w:rPr>
        <w:t xml:space="preserve">the </w:t>
      </w:r>
      <w:r w:rsidRPr="009E4AF5">
        <w:rPr>
          <w:rStyle w:val="Emphasis"/>
          <w:highlight w:val="green"/>
        </w:rPr>
        <w:t>noncompliance</w:t>
      </w:r>
      <w:r w:rsidRPr="009E4AF5">
        <w:rPr>
          <w:rStyle w:val="IntenseEmphasis"/>
          <w:highlight w:val="green"/>
        </w:rPr>
        <w:t xml:space="preserve"> of subjects</w:t>
      </w:r>
      <w:r w:rsidRPr="00B91BC9">
        <w:rPr>
          <w:sz w:val="16"/>
        </w:rPr>
        <w:t xml:space="preserve"> (Foucault, 1991a; Rose and Miller, 1992). For example, where employees demonstrate unwillingness to embrace technological changes in the workplace, management consultants can create: </w:t>
      </w:r>
    </w:p>
    <w:p w14:paraId="333A8152" w14:textId="77777777" w:rsidR="000A02B7" w:rsidRPr="00B91BC9" w:rsidRDefault="000A02B7" w:rsidP="000A02B7">
      <w:pPr>
        <w:rPr>
          <w:sz w:val="16"/>
        </w:rPr>
      </w:pPr>
      <w:r w:rsidRPr="00B91BC9">
        <w:rPr>
          <w:sz w:val="16"/>
        </w:rPr>
        <w:t xml:space="preserve">a point of entry, but also a ‘problem’ that their ‘packages’ are designed to resolve. … In short, consultants readily constitute certain forms of conduct as ‘resistance to technology’ as this gives them some purchase on its reform by identifying a space in which expertise can be brought to bear in the exercise of power. </w:t>
      </w:r>
      <w:r w:rsidRPr="00B91BC9">
        <w:rPr>
          <w:rStyle w:val="IntenseEmphasis"/>
        </w:rPr>
        <w:t>Resistance</w:t>
      </w:r>
      <w:r w:rsidRPr="00B91BC9">
        <w:rPr>
          <w:sz w:val="16"/>
        </w:rPr>
        <w:t xml:space="preserve"> consequently </w:t>
      </w:r>
      <w:r w:rsidRPr="00B91BC9">
        <w:rPr>
          <w:rStyle w:val="IntenseEmphasis"/>
        </w:rPr>
        <w:t xml:space="preserve">plays the role of </w:t>
      </w:r>
      <w:r w:rsidRPr="00B91BC9">
        <w:rPr>
          <w:rStyle w:val="Emphasis"/>
        </w:rPr>
        <w:t xml:space="preserve">continuously </w:t>
      </w:r>
      <w:r w:rsidRPr="009E4AF5">
        <w:rPr>
          <w:rStyle w:val="Emphasis"/>
          <w:highlight w:val="green"/>
        </w:rPr>
        <w:t>provoking</w:t>
      </w:r>
      <w:r w:rsidRPr="00B91BC9">
        <w:rPr>
          <w:rStyle w:val="Emphasis"/>
        </w:rPr>
        <w:t xml:space="preserve"> extensions</w:t>
      </w:r>
      <w:r w:rsidRPr="00B91BC9">
        <w:rPr>
          <w:rStyle w:val="IntenseEmphasis"/>
        </w:rPr>
        <w:t xml:space="preserve">, </w:t>
      </w:r>
      <w:r w:rsidRPr="009E4AF5">
        <w:rPr>
          <w:rStyle w:val="Emphasis"/>
          <w:highlight w:val="green"/>
        </w:rPr>
        <w:t>revisions</w:t>
      </w:r>
      <w:r w:rsidRPr="00B91BC9">
        <w:rPr>
          <w:rStyle w:val="IntenseEmphasis"/>
        </w:rPr>
        <w:t xml:space="preserve"> and </w:t>
      </w:r>
      <w:r w:rsidRPr="00B91BC9">
        <w:rPr>
          <w:rStyle w:val="Emphasis"/>
        </w:rPr>
        <w:t>refinements</w:t>
      </w:r>
      <w:r w:rsidRPr="00B91BC9">
        <w:rPr>
          <w:rStyle w:val="IntenseEmphasis"/>
        </w:rPr>
        <w:t xml:space="preserve"> of those </w:t>
      </w:r>
      <w:r w:rsidRPr="00B91BC9">
        <w:rPr>
          <w:rStyle w:val="Emphasis"/>
        </w:rPr>
        <w:t>same practices</w:t>
      </w:r>
      <w:r w:rsidRPr="00B91BC9">
        <w:rPr>
          <w:rStyle w:val="IntenseEmphasis"/>
        </w:rPr>
        <w:t xml:space="preserve"> which it confronts</w:t>
      </w:r>
      <w:r w:rsidRPr="00B91BC9">
        <w:rPr>
          <w:sz w:val="16"/>
        </w:rPr>
        <w:t xml:space="preserve">. (Knights and Vurdubakis, 1994: 80) </w:t>
      </w:r>
    </w:p>
    <w:p w14:paraId="667FFAA2" w14:textId="77777777" w:rsidR="000A02B7" w:rsidRPr="00B91BC9" w:rsidRDefault="000A02B7" w:rsidP="000A02B7">
      <w:pPr>
        <w:rPr>
          <w:sz w:val="16"/>
        </w:rPr>
      </w:pPr>
      <w:r w:rsidRPr="00B91BC9">
        <w:rPr>
          <w:sz w:val="16"/>
        </w:rPr>
        <w:t xml:space="preserve">This appears to be a very different kind of resistance from that contemplated by Rubin, but perhaps not so different from that of the authors whom he and McCann and March </w:t>
      </w:r>
      <w:r w:rsidRPr="00B91BC9">
        <w:rPr>
          <w:rStyle w:val="IntenseEmphasis"/>
        </w:rPr>
        <w:t>critique</w:t>
      </w:r>
      <w:r w:rsidRPr="00B91BC9">
        <w:rPr>
          <w:sz w:val="16"/>
        </w:rPr>
        <w:t xml:space="preserve">: those </w:t>
      </w:r>
      <w:r w:rsidRPr="00B91BC9">
        <w:rPr>
          <w:rStyle w:val="IntenseEmphasis"/>
        </w:rPr>
        <w:t xml:space="preserve">whose analysis </w:t>
      </w:r>
      <w:r w:rsidRPr="00B91BC9">
        <w:rPr>
          <w:rStyle w:val="Emphasis"/>
        </w:rPr>
        <w:t>ends</w:t>
      </w:r>
      <w:r w:rsidRPr="00B91BC9">
        <w:rPr>
          <w:rStyle w:val="IntenseEmphasis"/>
        </w:rPr>
        <w:t xml:space="preserve"> at the </w:t>
      </w:r>
      <w:r w:rsidRPr="00B91BC9">
        <w:rPr>
          <w:rStyle w:val="Emphasis"/>
        </w:rPr>
        <w:t>discursive production of noncompliance</w:t>
      </w:r>
      <w:r w:rsidRPr="00B91BC9">
        <w:rPr>
          <w:sz w:val="16"/>
        </w:rPr>
        <w:t xml:space="preserve">. Instead, the above account </w:t>
      </w:r>
      <w:r w:rsidRPr="00B91BC9">
        <w:rPr>
          <w:rStyle w:val="IntenseEmphasis"/>
        </w:rPr>
        <w:t>is</w:t>
      </w:r>
      <w:r w:rsidRPr="00B91BC9">
        <w:rPr>
          <w:sz w:val="16"/>
        </w:rPr>
        <w:t xml:space="preserve"> of </w:t>
      </w:r>
      <w:r w:rsidRPr="00B91BC9">
        <w:rPr>
          <w:rStyle w:val="IntenseEmphasis"/>
        </w:rPr>
        <w:t xml:space="preserve">a </w:t>
      </w:r>
      <w:r w:rsidRPr="009E4AF5">
        <w:rPr>
          <w:rStyle w:val="IntenseEmphasis"/>
          <w:highlight w:val="green"/>
        </w:rPr>
        <w:t>resistance</w:t>
      </w:r>
      <w:r w:rsidRPr="00B91BC9">
        <w:rPr>
          <w:rStyle w:val="IntenseEmphasis"/>
        </w:rPr>
        <w:t xml:space="preserve"> that </w:t>
      </w:r>
      <w:r w:rsidRPr="00B91BC9">
        <w:rPr>
          <w:rStyle w:val="Emphasis"/>
        </w:rPr>
        <w:t xml:space="preserve">almost invariably </w:t>
      </w:r>
      <w:r w:rsidRPr="009E4AF5">
        <w:rPr>
          <w:rStyle w:val="Emphasis"/>
          <w:highlight w:val="green"/>
        </w:rPr>
        <w:t xml:space="preserve">helps power </w:t>
      </w:r>
      <w:r w:rsidRPr="00164103">
        <w:rPr>
          <w:rStyle w:val="Emphasis"/>
        </w:rPr>
        <w:t xml:space="preserve">to </w:t>
      </w:r>
      <w:r w:rsidRPr="009E4AF5">
        <w:rPr>
          <w:rStyle w:val="Emphasis"/>
          <w:highlight w:val="green"/>
        </w:rPr>
        <w:t>work better</w:t>
      </w:r>
      <w:r w:rsidRPr="00B91BC9">
        <w:rPr>
          <w:sz w:val="16"/>
        </w:rPr>
        <w:t xml:space="preserve">. A conclusion in the present day that ominously foreshadows the futuristic, dystopic risk assemblage described by Bogard (1996). </w:t>
      </w:r>
    </w:p>
    <w:p w14:paraId="56BEFC81" w14:textId="77777777" w:rsidR="000A02B7" w:rsidRPr="00164103" w:rsidRDefault="000A02B7" w:rsidP="000A02B7">
      <w:pPr>
        <w:rPr>
          <w:sz w:val="16"/>
        </w:rPr>
      </w:pPr>
      <w:r w:rsidRPr="00B91BC9">
        <w:rPr>
          <w:sz w:val="16"/>
        </w:rPr>
        <w:t xml:space="preserve">Another example of the ‘resolution’ of resistance proposed above is the institution of a tool library described by Shearing (2001: 204–5). In this parable, a business deals with the issue of tool theft on the part of workers by installing a ‘lending library’ of tools instead of engaging in vigorous prosecution and jeopardizing worker morale. While the parable is meant to indicate a difference between actuarial and more traditional (moral) forms of justice, it also demonstrates how </w:t>
      </w:r>
      <w:r w:rsidRPr="00B91BC9">
        <w:rPr>
          <w:rStyle w:val="IntenseEmphasis"/>
        </w:rPr>
        <w:t>an act that may be considered ‘</w:t>
      </w:r>
      <w:r w:rsidRPr="00B91BC9">
        <w:rPr>
          <w:rStyle w:val="Emphasis"/>
        </w:rPr>
        <w:t>resistant</w:t>
      </w:r>
      <w:r w:rsidRPr="00B91BC9">
        <w:rPr>
          <w:rStyle w:val="IntenseEmphasis"/>
        </w:rPr>
        <w:t xml:space="preserve">’ is </w:t>
      </w:r>
      <w:r w:rsidRPr="00B91BC9">
        <w:rPr>
          <w:rStyle w:val="Emphasis"/>
        </w:rPr>
        <w:t>incorporated without conflict</w:t>
      </w:r>
      <w:r w:rsidRPr="00B91BC9">
        <w:rPr>
          <w:rStyle w:val="IntenseEmphasis"/>
        </w:rPr>
        <w:t xml:space="preserve"> into</w:t>
      </w:r>
      <w:r w:rsidRPr="00B91BC9">
        <w:rPr>
          <w:sz w:val="16"/>
        </w:rPr>
        <w:t xml:space="preserve"> the workplace loss-prevention scheme – </w:t>
      </w:r>
      <w:r w:rsidRPr="00B91BC9">
        <w:rPr>
          <w:rStyle w:val="IntenseEmphasis"/>
        </w:rPr>
        <w:t xml:space="preserve">an </w:t>
      </w:r>
      <w:r w:rsidRPr="00B91BC9">
        <w:rPr>
          <w:rStyle w:val="Emphasis"/>
        </w:rPr>
        <w:t>eminently preferable</w:t>
      </w:r>
      <w:r w:rsidRPr="00B91BC9">
        <w:rPr>
          <w:rStyle w:val="IntenseEmphasis"/>
        </w:rPr>
        <w:t>, ‘</w:t>
      </w:r>
      <w:r w:rsidRPr="00B91BC9">
        <w:rPr>
          <w:rStyle w:val="Emphasis"/>
        </w:rPr>
        <w:t>forward-looking</w:t>
      </w:r>
      <w:r w:rsidRPr="00B91BC9">
        <w:rPr>
          <w:rStyle w:val="IntenseEmphasis"/>
        </w:rPr>
        <w:t>’ solution within the logic of risk management</w:t>
      </w:r>
      <w:r w:rsidRPr="00B91BC9">
        <w:rPr>
          <w:sz w:val="16"/>
        </w:rPr>
        <w:t xml:space="preserve">. The same is possible in the case of more discursive forms of resistance. If I do not see myself as a Guinness man, for example, market researchers will do their best to adapt Guinness to the way I do see myself (Miller and Rose, 1997). The end result, of course, is that I purchase the beer. As manifested in a form of justice (Shearing and Johnston, 2005), it always consolidates, tempers emotions, cools the analysis, reconciles factions, and always relentlessly moves forward, assimilating as it grows. In this sense, therefore, Bogard’s ‘social science fiction’ actually pre-supposes and logically extends Shearing’s (2001) rather cheery and benevolent rendering of risk thinking. </w:t>
      </w:r>
      <w:r w:rsidRPr="00B91BC9">
        <w:rPr>
          <w:rStyle w:val="IntenseEmphasis"/>
        </w:rPr>
        <w:t>In this context of</w:t>
      </w:r>
      <w:r w:rsidRPr="00B91BC9">
        <w:rPr>
          <w:sz w:val="16"/>
        </w:rPr>
        <w:t xml:space="preserve"> governmentality </w:t>
      </w:r>
      <w:r w:rsidRPr="00B91BC9">
        <w:rPr>
          <w:rStyle w:val="IntenseEmphasis"/>
        </w:rPr>
        <w:t>theory</w:t>
      </w:r>
      <w:r w:rsidRPr="00B91BC9">
        <w:rPr>
          <w:sz w:val="16"/>
        </w:rPr>
        <w:t xml:space="preserve"> – as self-described and </w:t>
      </w:r>
      <w:r w:rsidRPr="00B91BC9">
        <w:rPr>
          <w:rStyle w:val="Emphasis"/>
        </w:rPr>
        <w:t>lauded</w:t>
      </w:r>
      <w:r w:rsidRPr="00B91BC9">
        <w:rPr>
          <w:rStyle w:val="IntenseEmphasis"/>
        </w:rPr>
        <w:t xml:space="preserve"> for its </w:t>
      </w:r>
      <w:r w:rsidRPr="00B91BC9">
        <w:rPr>
          <w:rStyle w:val="Emphasis"/>
        </w:rPr>
        <w:t>political non-prescription</w:t>
      </w:r>
      <w:r w:rsidRPr="00B91BC9">
        <w:rPr>
          <w:sz w:val="16"/>
        </w:rPr>
        <w:t xml:space="preserve"> by its own pundits – </w:t>
      </w:r>
      <w:r w:rsidRPr="00164103">
        <w:rPr>
          <w:rStyle w:val="IntenseEmphasis"/>
        </w:rPr>
        <w:t xml:space="preserve">the </w:t>
      </w:r>
      <w:r w:rsidRPr="00164103">
        <w:rPr>
          <w:rStyle w:val="Emphasis"/>
        </w:rPr>
        <w:t>acts</w:t>
      </w:r>
      <w:r w:rsidRPr="00164103">
        <w:rPr>
          <w:rStyle w:val="IntenseEmphasis"/>
        </w:rPr>
        <w:t xml:space="preserve"> or </w:t>
      </w:r>
      <w:r w:rsidRPr="00164103">
        <w:rPr>
          <w:rStyle w:val="Emphasis"/>
        </w:rPr>
        <w:t>attitudes described as resistant</w:t>
      </w:r>
      <w:r w:rsidRPr="00B91BC9">
        <w:rPr>
          <w:rStyle w:val="IntenseEmphasis"/>
        </w:rPr>
        <w:t xml:space="preserve"> are, </w:t>
      </w:r>
      <w:r w:rsidRPr="00B91BC9">
        <w:rPr>
          <w:rStyle w:val="Emphasis"/>
        </w:rPr>
        <w:t>in the end</w:t>
      </w:r>
      <w:r w:rsidRPr="00B91BC9">
        <w:rPr>
          <w:rStyle w:val="IntenseEmphasis"/>
        </w:rPr>
        <w:t xml:space="preserve">, </w:t>
      </w:r>
      <w:r w:rsidRPr="009E4AF5">
        <w:rPr>
          <w:rStyle w:val="Emphasis"/>
          <w:highlight w:val="green"/>
        </w:rPr>
        <w:t>absorbed by those who govern</w:t>
      </w:r>
      <w:r w:rsidRPr="00B91BC9">
        <w:rPr>
          <w:rStyle w:val="IntenseEmphasis"/>
        </w:rPr>
        <w:t xml:space="preserve">. Resistance as an </w:t>
      </w:r>
      <w:r w:rsidRPr="00B91BC9">
        <w:rPr>
          <w:rStyle w:val="Emphasis"/>
        </w:rPr>
        <w:t>oppositional force</w:t>
      </w:r>
      <w:r w:rsidRPr="00B91BC9">
        <w:rPr>
          <w:rStyle w:val="IntenseEmphasis"/>
        </w:rPr>
        <w:t xml:space="preserve"> – that </w:t>
      </w:r>
      <w:r w:rsidRPr="00B91BC9">
        <w:rPr>
          <w:rStyle w:val="Emphasis"/>
        </w:rPr>
        <w:t>pushes against</w:t>
      </w:r>
      <w:r w:rsidRPr="00B91BC9">
        <w:rPr>
          <w:rStyle w:val="IntenseEmphasis"/>
        </w:rPr>
        <w:t xml:space="preserve"> or has the potential to </w:t>
      </w:r>
      <w:r w:rsidRPr="00B91BC9">
        <w:rPr>
          <w:rStyle w:val="Emphasis"/>
        </w:rPr>
        <w:t>take power</w:t>
      </w:r>
      <w:r w:rsidRPr="00B91BC9">
        <w:rPr>
          <w:rStyle w:val="IntenseEmphasis"/>
        </w:rPr>
        <w:t xml:space="preserve"> – is </w:t>
      </w:r>
      <w:r w:rsidRPr="00B91BC9">
        <w:rPr>
          <w:rStyle w:val="Emphasis"/>
        </w:rPr>
        <w:t>theoretically</w:t>
      </w:r>
      <w:r w:rsidRPr="00B91BC9">
        <w:rPr>
          <w:rStyle w:val="IntenseEmphasis"/>
        </w:rPr>
        <w:t xml:space="preserve"> and </w:t>
      </w:r>
      <w:r w:rsidRPr="00B91BC9">
        <w:rPr>
          <w:rStyle w:val="Emphasis"/>
        </w:rPr>
        <w:t>politically neutralized</w:t>
      </w:r>
      <w:r w:rsidRPr="00B91BC9">
        <w:rPr>
          <w:rStyle w:val="IntenseEmphasis"/>
        </w:rPr>
        <w:t xml:space="preserve">. In the neutralization </w:t>
      </w:r>
      <w:r w:rsidRPr="00164103">
        <w:rPr>
          <w:rStyle w:val="IntenseEmphasis"/>
        </w:rPr>
        <w:t xml:space="preserve">process, </w:t>
      </w:r>
      <w:r w:rsidRPr="00164103">
        <w:rPr>
          <w:rStyle w:val="Emphasis"/>
        </w:rPr>
        <w:t>power is reproduced</w:t>
      </w:r>
      <w:r w:rsidRPr="00164103">
        <w:rPr>
          <w:sz w:val="16"/>
        </w:rPr>
        <w:t xml:space="preserve">. </w:t>
      </w:r>
    </w:p>
    <w:p w14:paraId="77E9D107" w14:textId="77777777" w:rsidR="000A02B7" w:rsidRDefault="000A02B7" w:rsidP="000A02B7">
      <w:pPr>
        <w:rPr>
          <w:sz w:val="16"/>
        </w:rPr>
      </w:pPr>
      <w:r w:rsidRPr="00164103">
        <w:rPr>
          <w:sz w:val="16"/>
        </w:rPr>
        <w:t>So, along with McCann and March’s observatio</w:t>
      </w:r>
      <w:r w:rsidRPr="00B91BC9">
        <w:rPr>
          <w:sz w:val="16"/>
        </w:rPr>
        <w:t xml:space="preserve">ns that </w:t>
      </w:r>
      <w:r w:rsidRPr="009E4AF5">
        <w:rPr>
          <w:rStyle w:val="IntenseEmphasis"/>
          <w:highlight w:val="green"/>
        </w:rPr>
        <w:t>everyday resistance</w:t>
      </w:r>
      <w:r w:rsidRPr="00B91BC9">
        <w:rPr>
          <w:sz w:val="16"/>
        </w:rPr>
        <w:t xml:space="preserve"> adds little to our understanding of false consciousness and that it denies the role of material factors in shaping identity, we can add Rubin’s two main criticisms of everyday resistance: it </w:t>
      </w:r>
      <w:r w:rsidRPr="009E4AF5">
        <w:rPr>
          <w:rStyle w:val="IntenseEmphasis"/>
          <w:highlight w:val="green"/>
        </w:rPr>
        <w:t>relies on</w:t>
      </w:r>
      <w:r w:rsidRPr="00B91BC9">
        <w:rPr>
          <w:rStyle w:val="IntenseEmphasis"/>
        </w:rPr>
        <w:t xml:space="preserve"> an </w:t>
      </w:r>
      <w:r w:rsidRPr="009E4AF5">
        <w:rPr>
          <w:rStyle w:val="Emphasis"/>
          <w:highlight w:val="green"/>
        </w:rPr>
        <w:t>inaccurate understanding</w:t>
      </w:r>
      <w:r w:rsidRPr="00B91BC9">
        <w:rPr>
          <w:rStyle w:val="IntenseEmphasis"/>
        </w:rPr>
        <w:t xml:space="preserve"> of power, and acts of resistance which supposedly emancipate </w:t>
      </w:r>
      <w:r w:rsidRPr="00B91BC9">
        <w:rPr>
          <w:rStyle w:val="Emphasis"/>
        </w:rPr>
        <w:t>actually may reinforce domination</w:t>
      </w:r>
      <w:r w:rsidRPr="00B91BC9">
        <w:rPr>
          <w:sz w:val="16"/>
        </w:rPr>
        <w:t xml:space="preserve">. All four of </w:t>
      </w:r>
      <w:r w:rsidRPr="00B91BC9">
        <w:rPr>
          <w:rStyle w:val="IntenseEmphasis"/>
        </w:rPr>
        <w:t>these</w:t>
      </w:r>
      <w:r w:rsidRPr="00B91BC9">
        <w:rPr>
          <w:sz w:val="16"/>
        </w:rPr>
        <w:t xml:space="preserve"> criticisms </w:t>
      </w:r>
      <w:r w:rsidRPr="00B91BC9">
        <w:rPr>
          <w:rStyle w:val="IntenseEmphasis"/>
        </w:rPr>
        <w:t xml:space="preserve">demand the </w:t>
      </w:r>
      <w:r w:rsidRPr="00B91BC9">
        <w:rPr>
          <w:rStyle w:val="Emphasis"/>
        </w:rPr>
        <w:t>same thing</w:t>
      </w:r>
      <w:r w:rsidRPr="00B91BC9">
        <w:rPr>
          <w:rStyle w:val="IntenseEmphasis"/>
        </w:rPr>
        <w:t xml:space="preserve">: to </w:t>
      </w:r>
      <w:r w:rsidRPr="00B91BC9">
        <w:rPr>
          <w:rStyle w:val="Emphasis"/>
        </w:rPr>
        <w:t>know what is really going on</w:t>
      </w:r>
      <w:r w:rsidRPr="00B91BC9">
        <w:rPr>
          <w:rStyle w:val="IntenseEmphasis"/>
        </w:rPr>
        <w:t xml:space="preserve">, to get an </w:t>
      </w:r>
      <w:r w:rsidRPr="00B91BC9">
        <w:rPr>
          <w:rStyle w:val="Emphasis"/>
        </w:rPr>
        <w:t>adequate grasp</w:t>
      </w:r>
      <w:r w:rsidRPr="00B91BC9">
        <w:rPr>
          <w:rStyle w:val="IntenseEmphasis"/>
        </w:rPr>
        <w:t xml:space="preserve"> of the social</w:t>
      </w:r>
      <w:r w:rsidRPr="00B91BC9">
        <w:rPr>
          <w:sz w:val="16"/>
        </w:rPr>
        <w:t xml:space="preserve">. </w:t>
      </w:r>
    </w:p>
    <w:p w14:paraId="11CDBDFE" w14:textId="1EDDF77B" w:rsidR="00B6144E" w:rsidRDefault="0074481B" w:rsidP="0074481B">
      <w:pPr>
        <w:pStyle w:val="Heading3"/>
      </w:pPr>
      <w:r>
        <w:t>Case</w:t>
      </w:r>
    </w:p>
    <w:p w14:paraId="79AE5873" w14:textId="77777777" w:rsidR="00311681" w:rsidRPr="00912BAD" w:rsidRDefault="00311681" w:rsidP="00311681">
      <w:pPr>
        <w:pStyle w:val="Heading4"/>
        <w:rPr>
          <w:u w:val="single"/>
        </w:rPr>
      </w:pPr>
      <w:r w:rsidRPr="00912BAD">
        <w:t xml:space="preserve">The 1AC is a form of </w:t>
      </w:r>
      <w:r w:rsidRPr="00912BAD">
        <w:rPr>
          <w:u w:val="single"/>
        </w:rPr>
        <w:t>possibility politics</w:t>
      </w:r>
      <w:r w:rsidRPr="00912BAD">
        <w:t xml:space="preserve"> more enamored with </w:t>
      </w:r>
      <w:r w:rsidRPr="00912BAD">
        <w:rPr>
          <w:u w:val="single"/>
        </w:rPr>
        <w:t>self-indulgent critique</w:t>
      </w:r>
      <w:r w:rsidRPr="00912BAD">
        <w:t xml:space="preserve"> than </w:t>
      </w:r>
      <w:r w:rsidRPr="00912BAD">
        <w:rPr>
          <w:u w:val="single"/>
        </w:rPr>
        <w:t>praxis</w:t>
      </w:r>
      <w:r w:rsidRPr="00912BAD">
        <w:t>. Vague platitudes of</w:t>
      </w:r>
      <w:r>
        <w:t xml:space="preserve"> affirming acts of the wayward</w:t>
      </w:r>
      <w:r w:rsidRPr="00912BAD">
        <w:t xml:space="preserve"> are </w:t>
      </w:r>
      <w:r w:rsidRPr="00912BAD">
        <w:rPr>
          <w:u w:val="single"/>
        </w:rPr>
        <w:t>cruel optimism</w:t>
      </w:r>
      <w:r w:rsidRPr="00912BAD">
        <w:t xml:space="preserve">---they lock </w:t>
      </w:r>
      <w:r w:rsidRPr="00912BAD">
        <w:rPr>
          <w:u w:val="single"/>
        </w:rPr>
        <w:t>affect</w:t>
      </w:r>
      <w:r w:rsidRPr="00912BAD">
        <w:t xml:space="preserve"> into a </w:t>
      </w:r>
      <w:r w:rsidRPr="00912BAD">
        <w:rPr>
          <w:u w:val="single"/>
        </w:rPr>
        <w:t>cycle</w:t>
      </w:r>
      <w:r w:rsidRPr="00912BAD">
        <w:t xml:space="preserve"> of hope and despair that guarantees scholarly activism remains a </w:t>
      </w:r>
      <w:r w:rsidRPr="00912BAD">
        <w:rPr>
          <w:u w:val="single"/>
        </w:rPr>
        <w:t>language game</w:t>
      </w:r>
      <w:r w:rsidRPr="00912BAD">
        <w:t xml:space="preserve"> rather than enabling of </w:t>
      </w:r>
      <w:r w:rsidRPr="00912BAD">
        <w:rPr>
          <w:u w:val="single"/>
        </w:rPr>
        <w:t>resistive action</w:t>
      </w:r>
      <w:r w:rsidRPr="00912BAD">
        <w:t xml:space="preserve">. </w:t>
      </w:r>
    </w:p>
    <w:p w14:paraId="3084370E" w14:textId="77777777" w:rsidR="00311681" w:rsidRPr="00FC6EF2" w:rsidRDefault="00311681" w:rsidP="00311681">
      <w:pPr>
        <w:rPr>
          <w:lang w:val="de-DE"/>
        </w:rPr>
      </w:pPr>
      <w:r w:rsidRPr="00912BAD">
        <w:t xml:space="preserve">Ryan </w:t>
      </w:r>
      <w:r w:rsidRPr="00912BAD">
        <w:rPr>
          <w:rStyle w:val="Style13ptBold"/>
        </w:rPr>
        <w:t>Carroll 24</w:t>
      </w:r>
      <w:r w:rsidRPr="00912BAD">
        <w:t xml:space="preserve">. PhD student in English and Comparative Literature at UNC-Chapel Hill. “The Future Isn’t Now: Impossible Action in Political Scholarship.” Lateral. </w:t>
      </w:r>
      <w:r w:rsidRPr="00FC6EF2">
        <w:rPr>
          <w:lang w:val="de-DE"/>
        </w:rPr>
        <w:t>Spring 2024. https://csalateral.org/section/ap</w:t>
      </w:r>
      <w:r w:rsidRPr="00FC6EF2">
        <w:rPr>
          <w:lang w:val="de-DE"/>
        </w:rPr>
        <w:lastRenderedPageBreak/>
        <w:t>orias/the-future-isnt-now-impossible-action-political-scholarship-carroll/. //krissy</w:t>
      </w:r>
    </w:p>
    <w:p w14:paraId="5B40D08D" w14:textId="77777777" w:rsidR="00311681" w:rsidRPr="00912BAD" w:rsidRDefault="00311681" w:rsidP="00311681">
      <w:pPr>
        <w:rPr>
          <w:rStyle w:val="StyleUnderline"/>
        </w:rPr>
      </w:pPr>
      <w:r w:rsidRPr="00912BAD">
        <w:rPr>
          <w:rStyle w:val="StyleUnderline"/>
        </w:rPr>
        <w:t xml:space="preserve">In a dark world, it’s exhilarating to </w:t>
      </w:r>
      <w:r w:rsidRPr="00912BAD">
        <w:rPr>
          <w:rStyle w:val="Emphasis"/>
        </w:rPr>
        <w:t>dream of possibility</w:t>
      </w:r>
      <w:r w:rsidRPr="00912BAD">
        <w:rPr>
          <w:rStyle w:val="StyleUnderline"/>
        </w:rPr>
        <w:t xml:space="preserve">. A certain vein of literary and cultural </w:t>
      </w:r>
      <w:r w:rsidRPr="00C728F3">
        <w:rPr>
          <w:rStyle w:val="StyleUnderline"/>
          <w:highlight w:val="green"/>
        </w:rPr>
        <w:t>critique</w:t>
      </w:r>
      <w:r w:rsidRPr="00912BAD">
        <w:rPr>
          <w:rStyle w:val="StyleUnderline"/>
        </w:rPr>
        <w:t xml:space="preserve"> is founded on this principle, proposing that there is something politically productive in imagining otherwise. Such scholarship, which stretches across a variety of different methodological positions, is readily recognized by its </w:t>
      </w:r>
      <w:r w:rsidRPr="00C728F3">
        <w:rPr>
          <w:rStyle w:val="Emphasis"/>
          <w:highlight w:val="green"/>
        </w:rPr>
        <w:t>gestural rhetoric</w:t>
      </w:r>
      <w:r w:rsidRPr="00912BAD">
        <w:rPr>
          <w:rStyle w:val="StyleUnderline"/>
        </w:rPr>
        <w:t xml:space="preserve">—its stakes are </w:t>
      </w:r>
      <w:r w:rsidRPr="00C728F3">
        <w:rPr>
          <w:rStyle w:val="StyleUnderline"/>
          <w:highlight w:val="green"/>
        </w:rPr>
        <w:t xml:space="preserve">to </w:t>
      </w:r>
      <w:r w:rsidRPr="00912BAD">
        <w:rPr>
          <w:rStyle w:val="Emphasis"/>
        </w:rPr>
        <w:t>inaugurate new paradigms</w:t>
      </w:r>
      <w:r w:rsidRPr="00912BAD">
        <w:rPr>
          <w:rStyle w:val="StyleUnderline"/>
        </w:rPr>
        <w:t xml:space="preserve">, shed light on </w:t>
      </w:r>
      <w:r w:rsidRPr="00912BAD">
        <w:rPr>
          <w:rStyle w:val="Emphasis"/>
        </w:rPr>
        <w:t>potential ways of being</w:t>
      </w:r>
      <w:r w:rsidRPr="00912BAD">
        <w:rPr>
          <w:rStyle w:val="StyleUnderline"/>
        </w:rPr>
        <w:t xml:space="preserve">, </w:t>
      </w:r>
      <w:r w:rsidRPr="00C728F3">
        <w:rPr>
          <w:rStyle w:val="Emphasis"/>
          <w:highlight w:val="green"/>
        </w:rPr>
        <w:t>envision other worlds</w:t>
      </w:r>
      <w:r w:rsidRPr="00912BAD">
        <w:rPr>
          <w:sz w:val="14"/>
        </w:rPr>
        <w:t xml:space="preserve">. In one way, this ethos makes sense: radical politics should point the way to something better than death and destruction. </w:t>
      </w:r>
      <w:r w:rsidRPr="00912BAD">
        <w:rPr>
          <w:rStyle w:val="StyleUnderline"/>
        </w:rPr>
        <w:t xml:space="preserve">But it seems that the thrill of possibility-creation has produced </w:t>
      </w:r>
      <w:r w:rsidRPr="00C728F3">
        <w:rPr>
          <w:rStyle w:val="StyleUnderline"/>
          <w:highlight w:val="green"/>
        </w:rPr>
        <w:t xml:space="preserve">a </w:t>
      </w:r>
      <w:r w:rsidRPr="00C728F3">
        <w:rPr>
          <w:rStyle w:val="Emphasis"/>
          <w:highlight w:val="green"/>
        </w:rPr>
        <w:t>new aporia</w:t>
      </w:r>
      <w:r w:rsidRPr="00912BAD">
        <w:rPr>
          <w:rStyle w:val="Emphasis"/>
        </w:rPr>
        <w:t xml:space="preserve"> for critique</w:t>
      </w:r>
      <w:r w:rsidRPr="00912BAD">
        <w:rPr>
          <w:rStyle w:val="StyleUnderline"/>
        </w:rPr>
        <w:t xml:space="preserve">. The affect that undergirds </w:t>
      </w:r>
      <w:r w:rsidRPr="00C728F3">
        <w:rPr>
          <w:rStyle w:val="Emphasis"/>
          <w:highlight w:val="green"/>
        </w:rPr>
        <w:t>possibility politics</w:t>
      </w:r>
      <w:r w:rsidRPr="00912BAD">
        <w:rPr>
          <w:rStyle w:val="StyleUnderline"/>
        </w:rPr>
        <w:t>—</w:t>
      </w:r>
      <w:r w:rsidRPr="00912BAD">
        <w:rPr>
          <w:rStyle w:val="Emphasis"/>
        </w:rPr>
        <w:t xml:space="preserve">the </w:t>
      </w:r>
      <w:r w:rsidRPr="00C728F3">
        <w:rPr>
          <w:rStyle w:val="Emphasis"/>
          <w:highlight w:val="green"/>
        </w:rPr>
        <w:t>ecstasy of imagining otherwise</w:t>
      </w:r>
      <w:r w:rsidRPr="00912BAD">
        <w:rPr>
          <w:rStyle w:val="StyleUnderline"/>
        </w:rPr>
        <w:t xml:space="preserve">—runs the risk of </w:t>
      </w:r>
      <w:r w:rsidRPr="00C728F3">
        <w:rPr>
          <w:rStyle w:val="Emphasis"/>
          <w:highlight w:val="green"/>
        </w:rPr>
        <w:t>obscur</w:t>
      </w:r>
      <w:r w:rsidRPr="00912BAD">
        <w:rPr>
          <w:rStyle w:val="Emphasis"/>
        </w:rPr>
        <w:t xml:space="preserve">ing the </w:t>
      </w:r>
      <w:r w:rsidRPr="00C728F3">
        <w:rPr>
          <w:rStyle w:val="Emphasis"/>
          <w:highlight w:val="green"/>
        </w:rPr>
        <w:t>obstacles</w:t>
      </w:r>
      <w:r w:rsidRPr="00C728F3">
        <w:rPr>
          <w:rStyle w:val="StyleUnderline"/>
          <w:highlight w:val="green"/>
        </w:rPr>
        <w:t xml:space="preserve"> between critique and action</w:t>
      </w:r>
      <w:r w:rsidRPr="00912BAD">
        <w:rPr>
          <w:rStyle w:val="StyleUnderline"/>
        </w:rPr>
        <w:t xml:space="preserve"> and thereby making critique </w:t>
      </w:r>
      <w:r w:rsidRPr="00C728F3">
        <w:rPr>
          <w:rStyle w:val="Emphasis"/>
          <w:highlight w:val="green"/>
        </w:rPr>
        <w:t>more indulgent than generative</w:t>
      </w:r>
      <w:r w:rsidRPr="00912BAD">
        <w:rPr>
          <w:rStyle w:val="StyleUnderline"/>
        </w:rPr>
        <w:t xml:space="preserve">, </w:t>
      </w:r>
      <w:r w:rsidRPr="00912BAD">
        <w:rPr>
          <w:rStyle w:val="Emphasis"/>
        </w:rPr>
        <w:t>more projective than powerful</w:t>
      </w:r>
      <w:r w:rsidRPr="00912BAD">
        <w:rPr>
          <w:rStyle w:val="StyleUnderline"/>
        </w:rPr>
        <w:t xml:space="preserve">, </w:t>
      </w:r>
      <w:r w:rsidRPr="00912BAD">
        <w:rPr>
          <w:rStyle w:val="Emphasis"/>
        </w:rPr>
        <w:t>more self-soothing than edifying</w:t>
      </w:r>
      <w:r w:rsidRPr="00912BAD">
        <w:rPr>
          <w:rStyle w:val="StyleUnderline"/>
        </w:rPr>
        <w:t>.</w:t>
      </w:r>
    </w:p>
    <w:p w14:paraId="608DA177" w14:textId="77777777" w:rsidR="00311681" w:rsidRPr="00912BAD" w:rsidRDefault="00311681" w:rsidP="00311681">
      <w:pPr>
        <w:rPr>
          <w:sz w:val="14"/>
        </w:rPr>
      </w:pPr>
      <w:r w:rsidRPr="00912BAD">
        <w:rPr>
          <w:rStyle w:val="StyleUnderline"/>
        </w:rPr>
        <w:t xml:space="preserve">The politics of possibility descends from a critical-theoretical turn toward speculative thinking in the past two decades. José Esteban Muñoz’s Cruising Utopia (2009), a seminal text in queer studies, is perhaps the most salient example of such thought: </w:t>
      </w:r>
      <w:r w:rsidRPr="00912BAD">
        <w:rPr>
          <w:sz w:val="14"/>
        </w:rPr>
        <w:t xml:space="preserve">Muñoz posits on the first page that queerness is emblematic of “an insistence on potentiality or concrete possibility for another world.”1 For him, queerness is a “warm illumination of a horizon imbued with potentiality” and studying queer aesthetics unveils “blueprints and schemata of a forward-dawning futurity” for human sociality.2 But Cruising Utopia is not alone in its speculative disposition. </w:t>
      </w:r>
      <w:r w:rsidRPr="00912BAD">
        <w:rPr>
          <w:rStyle w:val="StyleUnderline"/>
        </w:rPr>
        <w:t>A similar maneuver appears, albeit with different disciplinary coordinates, in Saidiya Hartman’s “Venus in Two Acts,” which positions Hartman’s method of critical fabulation as a means for “exploiting the capacities of the subjunctive</w:t>
      </w:r>
      <w:r w:rsidRPr="00912BAD">
        <w:rPr>
          <w:sz w:val="14"/>
        </w:rPr>
        <w:t xml:space="preserve"> (a grammatical mood that expresses doubts, wishes, and possibilities)” to tell provisional histories of transatlantic slavery.3 Though slavery’s archive is inevitably fragmented, possibility lingers in the act of critical intervention: aporia births vitality, if only temporarily. </w:t>
      </w:r>
      <w:r w:rsidRPr="00912BAD">
        <w:rPr>
          <w:rStyle w:val="StyleUnderline"/>
        </w:rPr>
        <w:t>Hartman’s later Wayward Lives, Beautiful Experiments (2019) offers a less qualified version of this historical-poetical method</w:t>
      </w:r>
      <w:r w:rsidRPr="00912BAD">
        <w:rPr>
          <w:sz w:val="14"/>
        </w:rPr>
        <w:t>: excavating “the nothing special and the extraordinary brutality” of fin-de-siècle Black life, she says, produces a “chorus” which “propels transformation . . . is an incubator of possibility, an assembly sustaining dreams of otherwise.”4 While Hartman does not avow precisely the same utopianist commitment as Muñoz, possibility is still a galvanic force of her work; critique’s work seems to be its possibility-making.</w:t>
      </w:r>
    </w:p>
    <w:p w14:paraId="34782FD1" w14:textId="77777777" w:rsidR="00311681" w:rsidRPr="00912BAD" w:rsidRDefault="00311681" w:rsidP="00311681">
      <w:pPr>
        <w:rPr>
          <w:sz w:val="14"/>
        </w:rPr>
      </w:pPr>
      <w:r w:rsidRPr="00912BAD">
        <w:rPr>
          <w:sz w:val="14"/>
        </w:rPr>
        <w:t>Nor are appeals to possibility confined to what we loosely (and/or arbitrarily) call critique. Eve Kosofsky Sedgwick’s “Paranoid Reading, Reparative Reading,” for instance, posits the titular reparative method not as an aesthetic practice for the well-lettered but as a way to “assemble and confer plenitude on an object that will then have the resources to offer an inchoate self.”5 What we “learn” from such objects, she argues, is the “many ways selves and communities succeed in extracting sustenance from the objects of a culture.”6 Tucked into Sedgwick’s language is an appeal to criticism’s possibility-making faculty: her reparative politics is about discerning what makes it possible for an individual or collective to survive in a hostile world. Even Rita Felski’s The Limits of Critique, the most stridently anti-critique entry in literary studies’ so-called Method Wars, nestles an appeal to possibility within its political pragmatism. Though Felski dismisses critique’s supposed utopianism, she asserts that her aim is to find a method, and thus a politics, open to “the differences, variations, contradictions, and possibilities in social conditions as we find them.”7 The problem, for Felski, is about how literary methodology conditions our ability to judge which resources for possible worlds are contained in which political environments—not so different from Muñoz or Hartman, in an odd sense.</w:t>
      </w:r>
    </w:p>
    <w:p w14:paraId="01CF39C0" w14:textId="77777777" w:rsidR="00311681" w:rsidRPr="00912BAD" w:rsidRDefault="00311681" w:rsidP="00311681">
      <w:pPr>
        <w:rPr>
          <w:rStyle w:val="StyleUnderline"/>
        </w:rPr>
      </w:pPr>
      <w:r w:rsidRPr="00912BAD">
        <w:rPr>
          <w:sz w:val="14"/>
        </w:rPr>
        <w:t xml:space="preserve">I make this critical tour to highlight that possibility politics is not a narrow strain of thought. On the contrary, as Caroline Levine argues, critical attention to potentiality stretches across theoretical schools and methodologies (Levine herself cites Derek Attridge, Jonathan Kramnick, and Roderick Ferguson as noteworthy examples,8 though we might also think of Ernst Bloch,9 Theodor Adorno,10 Herbert Marcuse,11 or, for that matter, the lengthy Hegelian philosophical tradition from which they emerged—all of which is incredibly productive to consider but which there isn’t space here to discuss).12 </w:t>
      </w:r>
      <w:r w:rsidRPr="00912BAD">
        <w:rPr>
          <w:rStyle w:val="StyleUnderline"/>
        </w:rPr>
        <w:t xml:space="preserve">This sort of scholarship asserts that cultural materials, whether in themselves or upon being activated by scholarly engagement, contain some way of coordinating possibilities and envisioning new worlds. By extension, critical </w:t>
      </w:r>
      <w:r w:rsidRPr="00912BAD">
        <w:rPr>
          <w:rStyle w:val="StyleUnderline"/>
        </w:rPr>
        <w:lastRenderedPageBreak/>
        <w:t xml:space="preserve">theory’s competency is to make these possibilities explicit. In the ecosystem of revolutionary vocations, the </w:t>
      </w:r>
      <w:r w:rsidRPr="00C728F3">
        <w:rPr>
          <w:rStyle w:val="StyleUnderline"/>
          <w:highlight w:val="green"/>
        </w:rPr>
        <w:t>scholar</w:t>
      </w:r>
      <w:r w:rsidRPr="00912BAD">
        <w:rPr>
          <w:rStyle w:val="StyleUnderline"/>
        </w:rPr>
        <w:t xml:space="preserve"> is </w:t>
      </w:r>
      <w:r w:rsidRPr="00C728F3">
        <w:rPr>
          <w:rStyle w:val="StyleUnderline"/>
          <w:highlight w:val="green"/>
        </w:rPr>
        <w:t>imagined as</w:t>
      </w:r>
      <w:r w:rsidRPr="00912BAD">
        <w:rPr>
          <w:rStyle w:val="StyleUnderline"/>
        </w:rPr>
        <w:t xml:space="preserve"> a medley of </w:t>
      </w:r>
      <w:r w:rsidRPr="00C728F3">
        <w:rPr>
          <w:rStyle w:val="Emphasis"/>
          <w:highlight w:val="green"/>
        </w:rPr>
        <w:t>prophet</w:t>
      </w:r>
      <w:r w:rsidRPr="00912BAD">
        <w:rPr>
          <w:rStyle w:val="StyleUnderline"/>
        </w:rPr>
        <w:t xml:space="preserve"> and </w:t>
      </w:r>
      <w:r w:rsidRPr="00912BAD">
        <w:rPr>
          <w:rStyle w:val="Emphasis"/>
        </w:rPr>
        <w:t>strategist</w:t>
      </w:r>
      <w:r w:rsidRPr="00912BAD">
        <w:rPr>
          <w:rStyle w:val="StyleUnderline"/>
        </w:rPr>
        <w:t>, herald of the possible and presager of action.</w:t>
      </w:r>
    </w:p>
    <w:p w14:paraId="05E71F8B" w14:textId="77777777" w:rsidR="00311681" w:rsidRPr="00912BAD" w:rsidRDefault="00311681" w:rsidP="00311681">
      <w:pPr>
        <w:rPr>
          <w:sz w:val="14"/>
        </w:rPr>
      </w:pPr>
      <w:r w:rsidRPr="00912BAD">
        <w:rPr>
          <w:rStyle w:val="StyleUnderline"/>
        </w:rPr>
        <w:t xml:space="preserve">But the critique that’s followed Sedgwick, Hartman, and Muñoz, I think, has become yoked to an affect that </w:t>
      </w:r>
      <w:r w:rsidRPr="00C728F3">
        <w:rPr>
          <w:rStyle w:val="StyleUnderline"/>
          <w:highlight w:val="green"/>
        </w:rPr>
        <w:t xml:space="preserve">risks </w:t>
      </w:r>
      <w:r w:rsidRPr="00C728F3">
        <w:rPr>
          <w:rStyle w:val="Emphasis"/>
          <w:highlight w:val="green"/>
        </w:rPr>
        <w:t xml:space="preserve">entrapment in </w:t>
      </w:r>
      <w:r w:rsidRPr="00912BAD">
        <w:rPr>
          <w:rStyle w:val="Emphasis"/>
        </w:rPr>
        <w:t>the promise of</w:t>
      </w:r>
      <w:r w:rsidRPr="00C728F3">
        <w:rPr>
          <w:rStyle w:val="Emphasis"/>
          <w:highlight w:val="green"/>
        </w:rPr>
        <w:t xml:space="preserve"> possibility</w:t>
      </w:r>
      <w:r w:rsidRPr="00912BAD">
        <w:rPr>
          <w:rStyle w:val="StyleUnderline"/>
        </w:rPr>
        <w:t xml:space="preserve">. Although it’s </w:t>
      </w:r>
      <w:r w:rsidRPr="00C728F3">
        <w:rPr>
          <w:rStyle w:val="StyleUnderline"/>
          <w:highlight w:val="green"/>
        </w:rPr>
        <w:t xml:space="preserve">easy to </w:t>
      </w:r>
      <w:r w:rsidRPr="00C728F3">
        <w:rPr>
          <w:rStyle w:val="Emphasis"/>
          <w:highlight w:val="green"/>
        </w:rPr>
        <w:t xml:space="preserve">indulge in </w:t>
      </w:r>
      <w:r w:rsidRPr="00912BAD">
        <w:rPr>
          <w:rStyle w:val="Emphasis"/>
        </w:rPr>
        <w:t>rapturous accounts</w:t>
      </w:r>
      <w:r w:rsidRPr="00912BAD">
        <w:rPr>
          <w:rStyle w:val="StyleUnderline"/>
        </w:rPr>
        <w:t xml:space="preserve"> of scholarship’s </w:t>
      </w:r>
      <w:r w:rsidRPr="00C728F3">
        <w:rPr>
          <w:rStyle w:val="StyleUnderline"/>
          <w:highlight w:val="green"/>
        </w:rPr>
        <w:t xml:space="preserve">worldmaking </w:t>
      </w:r>
      <w:r w:rsidRPr="00912BAD">
        <w:rPr>
          <w:rStyle w:val="StyleUnderline"/>
        </w:rPr>
        <w:t xml:space="preserve">power, it’s also easy </w:t>
      </w:r>
      <w:r w:rsidRPr="00C728F3">
        <w:rPr>
          <w:rStyle w:val="StyleUnderline"/>
          <w:highlight w:val="green"/>
        </w:rPr>
        <w:t>to forget</w:t>
      </w:r>
      <w:r w:rsidRPr="00912BAD">
        <w:rPr>
          <w:rStyle w:val="StyleUnderline"/>
        </w:rPr>
        <w:t xml:space="preserve"> that there’s </w:t>
      </w:r>
      <w:r w:rsidRPr="00C728F3">
        <w:rPr>
          <w:rStyle w:val="Emphasis"/>
          <w:highlight w:val="green"/>
        </w:rPr>
        <w:t xml:space="preserve">no </w:t>
      </w:r>
      <w:r w:rsidRPr="00912BAD">
        <w:rPr>
          <w:rStyle w:val="Emphasis"/>
        </w:rPr>
        <w:t xml:space="preserve">necessary </w:t>
      </w:r>
      <w:r w:rsidRPr="00C728F3">
        <w:rPr>
          <w:rStyle w:val="Emphasis"/>
          <w:highlight w:val="green"/>
        </w:rPr>
        <w:t>connection</w:t>
      </w:r>
      <w:r w:rsidRPr="00C728F3">
        <w:rPr>
          <w:rStyle w:val="StyleUnderline"/>
          <w:highlight w:val="green"/>
        </w:rPr>
        <w:t xml:space="preserve"> between</w:t>
      </w:r>
      <w:r w:rsidRPr="00912BAD">
        <w:rPr>
          <w:rStyle w:val="StyleUnderline"/>
        </w:rPr>
        <w:t xml:space="preserve"> a hopeful </w:t>
      </w:r>
      <w:r w:rsidRPr="00C728F3">
        <w:rPr>
          <w:rStyle w:val="StyleUnderline"/>
          <w:highlight w:val="green"/>
        </w:rPr>
        <w:t>affect and</w:t>
      </w:r>
      <w:r w:rsidRPr="00912BAD">
        <w:rPr>
          <w:rStyle w:val="StyleUnderline"/>
        </w:rPr>
        <w:t xml:space="preserve"> an ability to </w:t>
      </w:r>
      <w:r w:rsidRPr="00C728F3">
        <w:rPr>
          <w:rStyle w:val="StyleUnderline"/>
          <w:highlight w:val="green"/>
        </w:rPr>
        <w:t>enact</w:t>
      </w:r>
      <w:r w:rsidRPr="00912BAD">
        <w:rPr>
          <w:rStyle w:val="StyleUnderline"/>
        </w:rPr>
        <w:t xml:space="preserve"> possibilities. As Patricia Stuelke has remarked, “</w:t>
      </w:r>
      <w:r w:rsidRPr="00C728F3">
        <w:rPr>
          <w:rStyle w:val="StyleUnderline"/>
          <w:highlight w:val="green"/>
        </w:rPr>
        <w:t xml:space="preserve">To </w:t>
      </w:r>
      <w:r w:rsidRPr="00912BAD">
        <w:rPr>
          <w:rStyle w:val="StyleUnderline"/>
        </w:rPr>
        <w:t xml:space="preserve">imagine that things are broken and can be </w:t>
      </w:r>
      <w:r w:rsidRPr="00C728F3">
        <w:rPr>
          <w:rStyle w:val="Emphasis"/>
          <w:highlight w:val="green"/>
        </w:rPr>
        <w:t>fix</w:t>
      </w:r>
      <w:r w:rsidRPr="00912BAD">
        <w:rPr>
          <w:rStyle w:val="Emphasis"/>
        </w:rPr>
        <w:t xml:space="preserve">ed </w:t>
      </w:r>
      <w:r w:rsidRPr="00C728F3">
        <w:rPr>
          <w:rStyle w:val="Emphasis"/>
          <w:highlight w:val="green"/>
        </w:rPr>
        <w:t>with</w:t>
      </w:r>
      <w:r w:rsidRPr="00912BAD">
        <w:rPr>
          <w:rStyle w:val="Emphasis"/>
        </w:rPr>
        <w:t xml:space="preserve"> the best of </w:t>
      </w:r>
      <w:r w:rsidRPr="00C728F3">
        <w:rPr>
          <w:rStyle w:val="Emphasis"/>
          <w:highlight w:val="green"/>
        </w:rPr>
        <w:t>intention</w:t>
      </w:r>
      <w:r w:rsidRPr="00912BAD">
        <w:rPr>
          <w:rStyle w:val="Emphasis"/>
        </w:rPr>
        <w:t>s</w:t>
      </w:r>
      <w:r w:rsidRPr="00912BAD">
        <w:rPr>
          <w:rStyle w:val="StyleUnderline"/>
        </w:rPr>
        <w:t xml:space="preserve">, with a labor of love, with a new way of reading . . . </w:t>
      </w:r>
      <w:r w:rsidRPr="00912BAD">
        <w:rPr>
          <w:rStyle w:val="Emphasis"/>
        </w:rPr>
        <w:t xml:space="preserve">is </w:t>
      </w:r>
      <w:r w:rsidRPr="00C728F3">
        <w:rPr>
          <w:rStyle w:val="Emphasis"/>
          <w:highlight w:val="green"/>
        </w:rPr>
        <w:t xml:space="preserve">a </w:t>
      </w:r>
      <w:r w:rsidRPr="00912BAD">
        <w:rPr>
          <w:rStyle w:val="Emphasis"/>
        </w:rPr>
        <w:t xml:space="preserve">category </w:t>
      </w:r>
      <w:r w:rsidRPr="00C728F3">
        <w:rPr>
          <w:rStyle w:val="Emphasis"/>
          <w:highlight w:val="green"/>
        </w:rPr>
        <w:t>error</w:t>
      </w:r>
      <w:r w:rsidRPr="00C728F3">
        <w:rPr>
          <w:rStyle w:val="StyleUnderline"/>
          <w:highlight w:val="green"/>
        </w:rPr>
        <w:t xml:space="preserve"> that neither the planet nor</w:t>
      </w:r>
      <w:r w:rsidRPr="00912BAD">
        <w:rPr>
          <w:rStyle w:val="StyleUnderline"/>
        </w:rPr>
        <w:t xml:space="preserve"> any of its </w:t>
      </w:r>
      <w:r w:rsidRPr="00C728F3">
        <w:rPr>
          <w:rStyle w:val="StyleUnderline"/>
          <w:highlight w:val="green"/>
        </w:rPr>
        <w:t>inhabitants can afford</w:t>
      </w:r>
      <w:r w:rsidRPr="00912BAD">
        <w:rPr>
          <w:rStyle w:val="StyleUnderline"/>
        </w:rPr>
        <w:t xml:space="preserve">.”13 Although we can </w:t>
      </w:r>
      <w:r w:rsidRPr="00912BAD">
        <w:rPr>
          <w:rStyle w:val="Emphasis"/>
        </w:rPr>
        <w:t>revel in imagining the construction of a better world</w:t>
      </w:r>
      <w:r w:rsidRPr="00912BAD">
        <w:rPr>
          <w:rStyle w:val="StyleUnderline"/>
        </w:rPr>
        <w:t xml:space="preserve">, there’s </w:t>
      </w:r>
      <w:r w:rsidRPr="00C728F3">
        <w:rPr>
          <w:rStyle w:val="Emphasis"/>
          <w:highlight w:val="green"/>
        </w:rPr>
        <w:t>no guarantee</w:t>
      </w:r>
      <w:r w:rsidRPr="00912BAD">
        <w:rPr>
          <w:rStyle w:val="StyleUnderline"/>
        </w:rPr>
        <w:t xml:space="preserve"> our </w:t>
      </w:r>
      <w:r w:rsidRPr="00C728F3">
        <w:rPr>
          <w:rStyle w:val="Emphasis"/>
          <w:highlight w:val="green"/>
        </w:rPr>
        <w:t>blueprints reach the builder</w:t>
      </w:r>
      <w:r w:rsidRPr="00912BAD">
        <w:rPr>
          <w:rStyle w:val="StyleUnderline"/>
        </w:rPr>
        <w:t xml:space="preserve">—and, even worse, the </w:t>
      </w:r>
      <w:r w:rsidRPr="00C728F3">
        <w:rPr>
          <w:rStyle w:val="Emphasis"/>
          <w:sz w:val="28"/>
          <w:szCs w:val="28"/>
          <w:highlight w:val="green"/>
        </w:rPr>
        <w:t>binge of hope</w:t>
      </w:r>
      <w:r w:rsidRPr="00C728F3">
        <w:rPr>
          <w:rStyle w:val="StyleUnderline"/>
          <w:sz w:val="28"/>
          <w:szCs w:val="28"/>
          <w:highlight w:val="green"/>
        </w:rPr>
        <w:t xml:space="preserve"> </w:t>
      </w:r>
      <w:r w:rsidRPr="00912BAD">
        <w:rPr>
          <w:rStyle w:val="StyleUnderline"/>
          <w:sz w:val="28"/>
          <w:szCs w:val="28"/>
        </w:rPr>
        <w:t xml:space="preserve">can </w:t>
      </w:r>
      <w:r w:rsidRPr="00C728F3">
        <w:rPr>
          <w:rStyle w:val="Emphasis"/>
          <w:sz w:val="28"/>
          <w:szCs w:val="28"/>
          <w:highlight w:val="green"/>
        </w:rPr>
        <w:t>lead</w:t>
      </w:r>
      <w:r w:rsidRPr="00912BAD">
        <w:rPr>
          <w:rStyle w:val="Emphasis"/>
          <w:sz w:val="28"/>
          <w:szCs w:val="28"/>
        </w:rPr>
        <w:t xml:space="preserve"> back in</w:t>
      </w:r>
      <w:r w:rsidRPr="00C728F3">
        <w:rPr>
          <w:rStyle w:val="Emphasis"/>
          <w:sz w:val="28"/>
          <w:szCs w:val="28"/>
          <w:highlight w:val="green"/>
        </w:rPr>
        <w:t>to despair</w:t>
      </w:r>
      <w:r w:rsidRPr="00912BAD">
        <w:rPr>
          <w:rStyle w:val="StyleUnderline"/>
          <w:sz w:val="28"/>
          <w:szCs w:val="28"/>
        </w:rPr>
        <w:t>.</w:t>
      </w:r>
    </w:p>
    <w:p w14:paraId="0EB1D218" w14:textId="77777777" w:rsidR="00311681" w:rsidRPr="00912BAD" w:rsidRDefault="00311681" w:rsidP="00311681">
      <w:pPr>
        <w:rPr>
          <w:rStyle w:val="Emphasis"/>
          <w:sz w:val="28"/>
          <w:szCs w:val="28"/>
        </w:rPr>
      </w:pPr>
      <w:r w:rsidRPr="00912BAD">
        <w:rPr>
          <w:sz w:val="14"/>
        </w:rPr>
        <w:t xml:space="preserve">To be clear, I am not taking issue with the speculative scholars I’ve considered so far—their work is illuminating, and in fact, it’s precisely my belief that we haven’t read them well enough. Instead, </w:t>
      </w:r>
      <w:r w:rsidRPr="00912BAD">
        <w:rPr>
          <w:rStyle w:val="StyleUnderline"/>
        </w:rPr>
        <w:t xml:space="preserve">our readings have led to a kind of </w:t>
      </w:r>
      <w:r w:rsidRPr="00C728F3">
        <w:rPr>
          <w:rStyle w:val="Emphasis"/>
          <w:highlight w:val="green"/>
        </w:rPr>
        <w:t>ersatz utopianism</w:t>
      </w:r>
      <w:r w:rsidRPr="00912BAD">
        <w:rPr>
          <w:rStyle w:val="StyleUnderline"/>
        </w:rPr>
        <w:t xml:space="preserve"> that can </w:t>
      </w:r>
      <w:r w:rsidRPr="00C728F3">
        <w:rPr>
          <w:rStyle w:val="StyleUnderline"/>
          <w:highlight w:val="green"/>
        </w:rPr>
        <w:t>occlude</w:t>
      </w:r>
      <w:r w:rsidRPr="00912BAD">
        <w:rPr>
          <w:rStyle w:val="StyleUnderline"/>
        </w:rPr>
        <w:t xml:space="preserve"> the </w:t>
      </w:r>
      <w:r w:rsidRPr="00912BAD">
        <w:rPr>
          <w:rStyle w:val="Emphasis"/>
        </w:rPr>
        <w:t>real demands</w:t>
      </w:r>
      <w:r w:rsidRPr="00912BAD">
        <w:rPr>
          <w:rStyle w:val="StyleUnderline"/>
        </w:rPr>
        <w:t xml:space="preserve"> of </w:t>
      </w:r>
      <w:r w:rsidRPr="00C728F3">
        <w:rPr>
          <w:rStyle w:val="Emphasis"/>
          <w:highlight w:val="green"/>
        </w:rPr>
        <w:t>activist commitment</w:t>
      </w:r>
      <w:r w:rsidRPr="00912BAD">
        <w:rPr>
          <w:rStyle w:val="StyleUnderline"/>
        </w:rPr>
        <w:t>. Although a variety of material factors stand in the way of scholar-activism, from institutional complicity to prohibitive constraints on time,14 the affect of possibility scholarship risks painting over these difficulties.</w:t>
      </w:r>
      <w:r w:rsidRPr="00912BAD">
        <w:rPr>
          <w:sz w:val="14"/>
        </w:rPr>
        <w:t xml:space="preserve"> </w:t>
      </w:r>
      <w:r w:rsidRPr="00912BAD">
        <w:rPr>
          <w:rStyle w:val="StyleUnderline"/>
        </w:rPr>
        <w:t xml:space="preserve">The stakes are high: if we do not recognize the feelings that structure our scholarly political commitments, </w:t>
      </w:r>
      <w:r w:rsidRPr="00C728F3">
        <w:rPr>
          <w:rStyle w:val="Emphasis"/>
          <w:sz w:val="28"/>
          <w:szCs w:val="28"/>
          <w:highlight w:val="green"/>
        </w:rPr>
        <w:t xml:space="preserve">scholarly activism </w:t>
      </w:r>
      <w:r w:rsidRPr="00912BAD">
        <w:rPr>
          <w:rStyle w:val="Emphasis"/>
          <w:sz w:val="28"/>
          <w:szCs w:val="28"/>
        </w:rPr>
        <w:t xml:space="preserve">will be </w:t>
      </w:r>
      <w:r w:rsidRPr="00C728F3">
        <w:rPr>
          <w:rStyle w:val="Emphasis"/>
          <w:sz w:val="28"/>
          <w:szCs w:val="28"/>
          <w:highlight w:val="green"/>
        </w:rPr>
        <w:t>nothing more than a language game.</w:t>
      </w:r>
    </w:p>
    <w:p w14:paraId="56D5AED6" w14:textId="77777777" w:rsidR="00311681" w:rsidRPr="00912BAD" w:rsidRDefault="00311681" w:rsidP="00311681">
      <w:pPr>
        <w:rPr>
          <w:sz w:val="14"/>
        </w:rPr>
      </w:pPr>
      <w:r w:rsidRPr="00912BAD">
        <w:rPr>
          <w:rStyle w:val="StyleUnderline"/>
        </w:rPr>
        <w:t xml:space="preserve">It begins when I (you, we) inhabit the world. </w:t>
      </w:r>
      <w:r w:rsidRPr="00C728F3">
        <w:rPr>
          <w:rStyle w:val="StyleUnderline"/>
          <w:highlight w:val="green"/>
        </w:rPr>
        <w:t>The world feels terrible</w:t>
      </w:r>
      <w:r w:rsidRPr="00912BAD">
        <w:rPr>
          <w:rStyle w:val="StyleUnderline"/>
        </w:rPr>
        <w:t>.</w:t>
      </w:r>
      <w:r w:rsidRPr="00912BAD">
        <w:rPr>
          <w:sz w:val="14"/>
        </w:rPr>
        <w:t xml:space="preserve"> For reasons related to content oversaturation, to my own uncertainty in what I do, to my own struggle to commit to doing the work of making the world better, and to the multiple cultural phenomena grouped under the rubric of “crisis,” things feel bad.</w:t>
      </w:r>
    </w:p>
    <w:p w14:paraId="5EA12750" w14:textId="77777777" w:rsidR="00311681" w:rsidRPr="00912BAD" w:rsidRDefault="00311681" w:rsidP="00311681">
      <w:pPr>
        <w:rPr>
          <w:rStyle w:val="StyleUnderline"/>
        </w:rPr>
      </w:pPr>
      <w:r w:rsidRPr="00912BAD">
        <w:rPr>
          <w:rStyle w:val="StyleUnderline"/>
        </w:rPr>
        <w:t xml:space="preserve">Then, </w:t>
      </w:r>
      <w:r w:rsidRPr="00C728F3">
        <w:rPr>
          <w:rStyle w:val="StyleUnderline"/>
          <w:highlight w:val="green"/>
        </w:rPr>
        <w:t>I open a book</w:t>
      </w:r>
      <w:r w:rsidRPr="00912BAD">
        <w:rPr>
          <w:rStyle w:val="StyleUnderline"/>
        </w:rPr>
        <w:t>.</w:t>
      </w:r>
      <w:r w:rsidRPr="00912BAD">
        <w:rPr>
          <w:sz w:val="14"/>
        </w:rPr>
        <w:t xml:space="preserve"> A special book. I read a pithy, punchy, compelling voice: </w:t>
      </w:r>
      <w:r w:rsidRPr="00912BAD">
        <w:rPr>
          <w:rStyle w:val="StyleUnderline"/>
        </w:rPr>
        <w:t xml:space="preserve">English departments and/or the humanities and/or higher education and/or liberal democracy and/or </w:t>
      </w:r>
      <w:r w:rsidRPr="00C728F3">
        <w:rPr>
          <w:rStyle w:val="StyleUnderline"/>
          <w:highlight w:val="green"/>
        </w:rPr>
        <w:t>glob</w:t>
      </w:r>
      <w:r w:rsidRPr="00912BAD">
        <w:rPr>
          <w:rStyle w:val="StyleUnderline"/>
        </w:rPr>
        <w:t xml:space="preserve">al ecology is/are </w:t>
      </w:r>
      <w:r w:rsidRPr="00C728F3">
        <w:rPr>
          <w:rStyle w:val="StyleUnderline"/>
          <w:highlight w:val="green"/>
        </w:rPr>
        <w:t>in</w:t>
      </w:r>
      <w:r w:rsidRPr="00912BAD">
        <w:rPr>
          <w:rStyle w:val="StyleUnderline"/>
        </w:rPr>
        <w:t xml:space="preserve"> a state of </w:t>
      </w:r>
      <w:r w:rsidRPr="00C728F3">
        <w:rPr>
          <w:rStyle w:val="StyleUnderline"/>
          <w:highlight w:val="green"/>
        </w:rPr>
        <w:t>crisis</w:t>
      </w:r>
      <w:r w:rsidRPr="00912BAD">
        <w:rPr>
          <w:rStyle w:val="StyleUnderline"/>
        </w:rPr>
        <w:t>, the kind of crisis that seems as crushing to read about as it is to experience</w:t>
      </w:r>
      <w:r w:rsidRPr="00912BAD">
        <w:rPr>
          <w:sz w:val="14"/>
        </w:rPr>
        <w:t xml:space="preserve"> (a vulgar abstraction, but a common one for many in the academy). </w:t>
      </w:r>
      <w:r w:rsidRPr="00C728F3">
        <w:rPr>
          <w:rStyle w:val="StyleUnderline"/>
          <w:highlight w:val="green"/>
        </w:rPr>
        <w:t>Then</w:t>
      </w:r>
      <w:r w:rsidRPr="00912BAD">
        <w:rPr>
          <w:sz w:val="14"/>
        </w:rPr>
        <w:t xml:space="preserve">, somewhere in the book, perhaps in its introduction or methodological outline, maybe in the theoretical intervention or maybe in the rhetorical flourish that hints at its final chapter, </w:t>
      </w:r>
      <w:r w:rsidRPr="00912BAD">
        <w:rPr>
          <w:rStyle w:val="StyleUnderline"/>
        </w:rPr>
        <w:t xml:space="preserve">there’s something else. Literary studies itself, I learn, represents hope. </w:t>
      </w:r>
      <w:r w:rsidRPr="00C728F3">
        <w:rPr>
          <w:rStyle w:val="StyleUnderline"/>
          <w:highlight w:val="green"/>
        </w:rPr>
        <w:t>I realize,</w:t>
      </w:r>
      <w:r w:rsidRPr="00912BAD">
        <w:rPr>
          <w:rStyle w:val="StyleUnderline"/>
        </w:rPr>
        <w:t xml:space="preserve"> carried along by the beaming light of incandescent language, that </w:t>
      </w:r>
      <w:r w:rsidRPr="00C728F3">
        <w:rPr>
          <w:rStyle w:val="StyleUnderline"/>
          <w:highlight w:val="green"/>
        </w:rPr>
        <w:t>reading</w:t>
      </w:r>
      <w:r w:rsidRPr="00912BAD">
        <w:rPr>
          <w:rStyle w:val="StyleUnderline"/>
        </w:rPr>
        <w:t xml:space="preserve"> can </w:t>
      </w:r>
      <w:r w:rsidRPr="00C728F3">
        <w:rPr>
          <w:rStyle w:val="StyleUnderline"/>
          <w:highlight w:val="green"/>
        </w:rPr>
        <w:t>sculpt</w:t>
      </w:r>
      <w:r w:rsidRPr="00912BAD">
        <w:rPr>
          <w:rStyle w:val="StyleUnderline"/>
        </w:rPr>
        <w:t xml:space="preserve"> the flames of </w:t>
      </w:r>
      <w:r w:rsidRPr="00C728F3">
        <w:rPr>
          <w:rStyle w:val="StyleUnderline"/>
          <w:highlight w:val="green"/>
        </w:rPr>
        <w:t xml:space="preserve">possibility. </w:t>
      </w:r>
      <w:r w:rsidRPr="00912BAD">
        <w:rPr>
          <w:rStyle w:val="StyleUnderline"/>
        </w:rPr>
        <w:t xml:space="preserve">Suddenly, it seems thrillingly simple to touch another world. I learn that I can build with literature, that the past contains tools to reconstruct the future, that I belong to a class of heroes </w:t>
      </w:r>
      <w:r w:rsidRPr="00912BAD">
        <w:rPr>
          <w:rStyle w:val="Emphasis"/>
        </w:rPr>
        <w:t>prophesying visions</w:t>
      </w:r>
      <w:r w:rsidRPr="00912BAD">
        <w:rPr>
          <w:rStyle w:val="StyleUnderline"/>
        </w:rPr>
        <w:t xml:space="preserve"> to construct a new world. </w:t>
      </w:r>
      <w:r w:rsidRPr="00C728F3">
        <w:rPr>
          <w:rStyle w:val="StyleUnderline"/>
          <w:highlight w:val="green"/>
        </w:rPr>
        <w:t xml:space="preserve">I just need do </w:t>
      </w:r>
      <w:r w:rsidRPr="00C728F3">
        <w:rPr>
          <w:rStyle w:val="Emphasis"/>
          <w:highlight w:val="green"/>
        </w:rPr>
        <w:t>what I’m already</w:t>
      </w:r>
      <w:r w:rsidRPr="00912BAD">
        <w:rPr>
          <w:rStyle w:val="Emphasis"/>
        </w:rPr>
        <w:t xml:space="preserve"> good at </w:t>
      </w:r>
      <w:r w:rsidRPr="00C728F3">
        <w:rPr>
          <w:rStyle w:val="Emphasis"/>
          <w:highlight w:val="green"/>
        </w:rPr>
        <w:t>doing</w:t>
      </w:r>
      <w:r w:rsidRPr="00C728F3">
        <w:rPr>
          <w:rStyle w:val="StyleUnderline"/>
          <w:highlight w:val="green"/>
        </w:rPr>
        <w:t xml:space="preserve">: write </w:t>
      </w:r>
      <w:r w:rsidRPr="00912BAD">
        <w:rPr>
          <w:rStyle w:val="StyleUnderline"/>
        </w:rPr>
        <w:t>about books.</w:t>
      </w:r>
    </w:p>
    <w:p w14:paraId="676E08DE" w14:textId="77777777" w:rsidR="00311681" w:rsidRPr="00912BAD" w:rsidRDefault="00311681" w:rsidP="00311681">
      <w:pPr>
        <w:rPr>
          <w:rStyle w:val="StyleUnderline"/>
        </w:rPr>
      </w:pPr>
      <w:r w:rsidRPr="00912BAD">
        <w:rPr>
          <w:sz w:val="14"/>
        </w:rPr>
        <w:t xml:space="preserve">I tell my colleagues about the text, mention it in conference panels, drop references in essays, content myself with knowing that I am on the frontlines of something new. </w:t>
      </w:r>
      <w:r w:rsidRPr="00912BAD">
        <w:rPr>
          <w:rStyle w:val="StyleUnderline"/>
        </w:rPr>
        <w:t xml:space="preserve">Possibilities seize me: </w:t>
      </w:r>
      <w:r w:rsidRPr="00C728F3">
        <w:rPr>
          <w:rStyle w:val="StyleUnderline"/>
          <w:highlight w:val="green"/>
        </w:rPr>
        <w:t xml:space="preserve">perhaps I will </w:t>
      </w:r>
      <w:r w:rsidRPr="00912BAD">
        <w:rPr>
          <w:rStyle w:val="StyleUnderline"/>
        </w:rPr>
        <w:t xml:space="preserve">use Wilkie Collins’ The Woman in White (1860) for mutual aid communications or Virginia Woolf’s Between the Acts (1941) to </w:t>
      </w:r>
      <w:r w:rsidRPr="00C728F3">
        <w:rPr>
          <w:rStyle w:val="StyleUnderline"/>
          <w:highlight w:val="green"/>
        </w:rPr>
        <w:t>organize</w:t>
      </w:r>
      <w:r w:rsidRPr="00912BAD">
        <w:rPr>
          <w:rStyle w:val="StyleUnderline"/>
        </w:rPr>
        <w:t xml:space="preserve"> a community collective or Morowa Yejidé’s Creatures of Passage (2021) for creating collective historical records.</w:t>
      </w:r>
    </w:p>
    <w:p w14:paraId="03572091" w14:textId="77777777" w:rsidR="00311681" w:rsidRPr="00912BAD" w:rsidRDefault="00311681" w:rsidP="00311681">
      <w:pPr>
        <w:rPr>
          <w:rStyle w:val="Emphasis"/>
        </w:rPr>
      </w:pPr>
      <w:r w:rsidRPr="00C728F3">
        <w:rPr>
          <w:rStyle w:val="Emphasis"/>
          <w:highlight w:val="green"/>
        </w:rPr>
        <w:t>But I don’t.</w:t>
      </w:r>
      <w:r w:rsidRPr="00912BAD">
        <w:rPr>
          <w:rStyle w:val="Emphasis"/>
        </w:rPr>
        <w:t xml:space="preserve"> </w:t>
      </w:r>
    </w:p>
    <w:p w14:paraId="40890E14" w14:textId="77777777" w:rsidR="00311681" w:rsidRPr="00912BAD" w:rsidRDefault="00311681" w:rsidP="00311681">
      <w:pPr>
        <w:rPr>
          <w:rStyle w:val="StyleUnderline"/>
          <w:b/>
          <w:iCs/>
          <w:bdr w:val="single" w:sz="8" w:space="0" w:color="auto"/>
        </w:rPr>
      </w:pPr>
      <w:r w:rsidRPr="00912BAD">
        <w:rPr>
          <w:rStyle w:val="StyleUnderline"/>
        </w:rPr>
        <w:t xml:space="preserve">I might fire off an email or donate money to a bail fund or germinate an idea for a discussion group, but eventually, the </w:t>
      </w:r>
      <w:r w:rsidRPr="00C728F3">
        <w:rPr>
          <w:rStyle w:val="Emphasis"/>
          <w:highlight w:val="green"/>
        </w:rPr>
        <w:t>ecstasy fades</w:t>
      </w:r>
      <w:r w:rsidRPr="00C728F3">
        <w:rPr>
          <w:rStyle w:val="StyleUnderline"/>
          <w:highlight w:val="green"/>
        </w:rPr>
        <w:t xml:space="preserve"> into</w:t>
      </w:r>
      <w:r w:rsidRPr="00912BAD">
        <w:rPr>
          <w:rStyle w:val="StyleUnderline"/>
        </w:rPr>
        <w:t xml:space="preserve"> the murmur of </w:t>
      </w:r>
      <w:r w:rsidRPr="00C728F3">
        <w:rPr>
          <w:rStyle w:val="StyleUnderline"/>
          <w:highlight w:val="green"/>
        </w:rPr>
        <w:t>everyday life</w:t>
      </w:r>
      <w:r w:rsidRPr="00912BAD">
        <w:rPr>
          <w:rStyle w:val="StyleUnderline"/>
        </w:rPr>
        <w:t xml:space="preserve">. I return to research and teaching, and the grand possibilities I excavated from my literature of choice fade away. I tell myself it’s okay (the real </w:t>
      </w:r>
      <w:r w:rsidRPr="00912BAD">
        <w:rPr>
          <w:rStyle w:val="StyleUnderline"/>
        </w:rPr>
        <w:lastRenderedPageBreak/>
        <w:t xml:space="preserve">work I do is the care work of teaching, anyway). I open my phone. </w:t>
      </w:r>
      <w:r w:rsidRPr="00C728F3">
        <w:rPr>
          <w:rStyle w:val="StyleUnderline"/>
          <w:highlight w:val="green"/>
        </w:rPr>
        <w:t>I’m slapped</w:t>
      </w:r>
      <w:r w:rsidRPr="00912BAD">
        <w:rPr>
          <w:rStyle w:val="StyleUnderline"/>
        </w:rPr>
        <w:t xml:space="preserve"> in the face </w:t>
      </w:r>
      <w:r w:rsidRPr="00C728F3">
        <w:rPr>
          <w:rStyle w:val="StyleUnderline"/>
          <w:highlight w:val="green"/>
        </w:rPr>
        <w:t>with</w:t>
      </w:r>
      <w:r w:rsidRPr="00912BAD">
        <w:rPr>
          <w:rStyle w:val="StyleUnderline"/>
        </w:rPr>
        <w:t xml:space="preserve"> content overload, </w:t>
      </w:r>
      <w:r w:rsidRPr="00C728F3">
        <w:rPr>
          <w:rStyle w:val="Emphasis"/>
          <w:highlight w:val="green"/>
        </w:rPr>
        <w:t>crisis porn</w:t>
      </w:r>
      <w:r w:rsidRPr="00912BAD">
        <w:rPr>
          <w:rStyle w:val="StyleUnderline"/>
        </w:rPr>
        <w:t xml:space="preserve">. Things feel bad. </w:t>
      </w:r>
      <w:r w:rsidRPr="00C728F3">
        <w:rPr>
          <w:rStyle w:val="Emphasis"/>
          <w:highlight w:val="green"/>
        </w:rPr>
        <w:t>It begins again.</w:t>
      </w:r>
    </w:p>
    <w:p w14:paraId="64EDDFF8" w14:textId="77777777" w:rsidR="00311681" w:rsidRPr="00912BAD" w:rsidRDefault="00311681" w:rsidP="00311681">
      <w:pPr>
        <w:rPr>
          <w:rStyle w:val="StyleUnderline"/>
        </w:rPr>
      </w:pPr>
      <w:r w:rsidRPr="00912BAD">
        <w:rPr>
          <w:sz w:val="14"/>
        </w:rPr>
        <w:t xml:space="preserve">In part, this is a story about one person (me) with their own foibles (mine). Simultaneously, however, </w:t>
      </w:r>
      <w:r w:rsidRPr="00912BAD">
        <w:rPr>
          <w:rStyle w:val="StyleUnderline"/>
        </w:rPr>
        <w:t>this is also not about just one person</w:t>
      </w:r>
      <w:r w:rsidRPr="00912BAD">
        <w:rPr>
          <w:sz w:val="14"/>
        </w:rPr>
        <w:t xml:space="preserve">. This is about the kinds of feelings that thread across our intellectual engagement, the affects that shape how we read and speak and think about acting. My intent here is not to engage in what David Kurnick has thoughtfully called a “moralized characterology,” a rhetorical maneuver implying that the crisis in the humanities has something to do with particular kinds of psyches.15 To be clear: whether or not the humanities wither under institutional austerity will have little to do with the affect of our possibility politics. Yet though our psyches won’t determine critique’s institutional fate, </w:t>
      </w:r>
      <w:r w:rsidRPr="00912BAD">
        <w:rPr>
          <w:rStyle w:val="StyleUnderline"/>
        </w:rPr>
        <w:t xml:space="preserve">whether and how we’re able to put our </w:t>
      </w:r>
      <w:r w:rsidRPr="00912BAD">
        <w:rPr>
          <w:rStyle w:val="Emphasis"/>
        </w:rPr>
        <w:t>gestures into action</w:t>
      </w:r>
      <w:r w:rsidRPr="00912BAD">
        <w:rPr>
          <w:rStyle w:val="StyleUnderline"/>
        </w:rPr>
        <w:t xml:space="preserve"> has entirely to do with our </w:t>
      </w:r>
      <w:r w:rsidRPr="00912BAD">
        <w:rPr>
          <w:rStyle w:val="Emphasis"/>
        </w:rPr>
        <w:t>affective disposition</w:t>
      </w:r>
      <w:r w:rsidRPr="00912BAD">
        <w:rPr>
          <w:rStyle w:val="StyleUnderline"/>
        </w:rPr>
        <w:t xml:space="preserve">, with our ability to convert everyday feelings into political commitments. </w:t>
      </w:r>
    </w:p>
    <w:p w14:paraId="14B60A9B" w14:textId="77777777" w:rsidR="00311681" w:rsidRPr="00912BAD" w:rsidRDefault="00311681" w:rsidP="00311681">
      <w:pPr>
        <w:rPr>
          <w:sz w:val="14"/>
        </w:rPr>
      </w:pPr>
      <w:r w:rsidRPr="00912BAD">
        <w:rPr>
          <w:sz w:val="14"/>
        </w:rPr>
        <w:t xml:space="preserve">And so this is not just a story about me. I suspect that you, too, have read a work that’s made you hope, that’s given you the thrill of possibility, and that has dropped you back into hopelessness. </w:t>
      </w:r>
      <w:r w:rsidRPr="00912BAD">
        <w:rPr>
          <w:rStyle w:val="StyleUnderline"/>
        </w:rPr>
        <w:t xml:space="preserve">I suspect that you’ve read a paper or heard a conference presentation that contends with unspeakable violence—white supremacy, homophobia, imperialism—and, blithely invoking </w:t>
      </w:r>
      <w:r w:rsidRPr="00C728F3">
        <w:rPr>
          <w:rStyle w:val="StyleUnderline"/>
          <w:highlight w:val="green"/>
        </w:rPr>
        <w:t>possibility scholarship</w:t>
      </w:r>
      <w:r w:rsidRPr="00912BAD">
        <w:rPr>
          <w:rStyle w:val="StyleUnderline"/>
        </w:rPr>
        <w:t xml:space="preserve"> (often that of Muñoz or Hartman), </w:t>
      </w:r>
      <w:r w:rsidRPr="00C728F3">
        <w:rPr>
          <w:rStyle w:val="StyleUnderline"/>
          <w:highlight w:val="green"/>
        </w:rPr>
        <w:t xml:space="preserve">paves over the </w:t>
      </w:r>
      <w:r w:rsidRPr="00C728F3">
        <w:rPr>
          <w:rStyle w:val="Emphasis"/>
          <w:highlight w:val="green"/>
        </w:rPr>
        <w:t>difference between gesture and action</w:t>
      </w:r>
      <w:r w:rsidRPr="00C728F3">
        <w:rPr>
          <w:sz w:val="14"/>
          <w:highlight w:val="green"/>
        </w:rPr>
        <w:t>.</w:t>
      </w:r>
    </w:p>
    <w:p w14:paraId="26C1AA29" w14:textId="77777777" w:rsidR="00311681" w:rsidRPr="00912BAD" w:rsidRDefault="00311681" w:rsidP="00311681">
      <w:pPr>
        <w:rPr>
          <w:sz w:val="14"/>
        </w:rPr>
      </w:pPr>
      <w:r w:rsidRPr="00912BAD">
        <w:rPr>
          <w:rStyle w:val="StyleUnderline"/>
        </w:rPr>
        <w:t xml:space="preserve">This mode of scholarship, I contend, risks </w:t>
      </w:r>
      <w:r w:rsidRPr="00C728F3">
        <w:rPr>
          <w:rStyle w:val="StyleUnderline"/>
          <w:highlight w:val="green"/>
        </w:rPr>
        <w:t>producing</w:t>
      </w:r>
      <w:r w:rsidRPr="00912BAD">
        <w:rPr>
          <w:rStyle w:val="StyleUnderline"/>
        </w:rPr>
        <w:t xml:space="preserve"> the kind of the affect that Lauren Berlant terms </w:t>
      </w:r>
      <w:r w:rsidRPr="00C728F3">
        <w:rPr>
          <w:rStyle w:val="Emphasis"/>
          <w:sz w:val="28"/>
          <w:szCs w:val="28"/>
          <w:highlight w:val="green"/>
        </w:rPr>
        <w:t>cruel optimism</w:t>
      </w:r>
      <w:r w:rsidRPr="00912BAD">
        <w:rPr>
          <w:rStyle w:val="StyleUnderline"/>
        </w:rPr>
        <w:t>: “When something you desire is actually an obstacle to your flourishing.”</w:t>
      </w:r>
      <w:r w:rsidRPr="00912BAD">
        <w:rPr>
          <w:sz w:val="14"/>
        </w:rPr>
        <w:t xml:space="preserve">16 For Berlant, this kind of relation is constituted by “attachments that organize the present,” rather than ones that responsibly relate to the future.17 </w:t>
      </w:r>
      <w:r w:rsidRPr="00912BAD">
        <w:rPr>
          <w:rStyle w:val="StyleUnderline"/>
        </w:rPr>
        <w:t xml:space="preserve">The connection might seem odd, given that possibility politics professes to be about futurity—but despite its notional commitment to the future, the affect of possibility politics is inevitably bound up with how one feels now. Inevitably, any critical maneuver will draw from and produce specific affects in those who make and read them; in the case of possibility politics, it isn’t just about the future we imagine but our disposition to the present, the way that dreams of possible worlds can </w:t>
      </w:r>
      <w:r w:rsidRPr="00912BAD">
        <w:rPr>
          <w:rStyle w:val="Emphasis"/>
        </w:rPr>
        <w:t>soothe the psychic pain</w:t>
      </w:r>
      <w:r w:rsidRPr="00912BAD">
        <w:rPr>
          <w:rStyle w:val="StyleUnderline"/>
        </w:rPr>
        <w:t xml:space="preserve"> of contemporary political violence. But—and this part is crucial—</w:t>
      </w:r>
      <w:r w:rsidRPr="00C728F3">
        <w:rPr>
          <w:rStyle w:val="Emphasis"/>
          <w:highlight w:val="green"/>
        </w:rPr>
        <w:t>despite</w:t>
      </w:r>
      <w:r w:rsidRPr="00912BAD">
        <w:rPr>
          <w:rStyle w:val="Emphasis"/>
        </w:rPr>
        <w:t xml:space="preserve"> its </w:t>
      </w:r>
      <w:r w:rsidRPr="00C728F3">
        <w:rPr>
          <w:rStyle w:val="Emphasis"/>
          <w:highlight w:val="green"/>
        </w:rPr>
        <w:t>power to energize</w:t>
      </w:r>
      <w:r w:rsidRPr="00912BAD">
        <w:rPr>
          <w:rStyle w:val="StyleUnderline"/>
        </w:rPr>
        <w:t xml:space="preserve"> the writer and reader, to soothe the psychic pain of living in an ailing world, </w:t>
      </w:r>
      <w:r w:rsidRPr="00C728F3">
        <w:rPr>
          <w:rStyle w:val="Emphasis"/>
          <w:highlight w:val="green"/>
        </w:rPr>
        <w:t xml:space="preserve">scholarly possibilities have no </w:t>
      </w:r>
      <w:r w:rsidRPr="00912BAD">
        <w:rPr>
          <w:rStyle w:val="Emphasis"/>
        </w:rPr>
        <w:t xml:space="preserve">necessary </w:t>
      </w:r>
      <w:r w:rsidRPr="00C728F3">
        <w:rPr>
          <w:rStyle w:val="Emphasis"/>
          <w:highlight w:val="green"/>
        </w:rPr>
        <w:t>relation to future</w:t>
      </w:r>
      <w:r w:rsidRPr="00912BAD">
        <w:rPr>
          <w:rStyle w:val="Emphasis"/>
        </w:rPr>
        <w:t>-oriented</w:t>
      </w:r>
      <w:r w:rsidRPr="00C728F3">
        <w:rPr>
          <w:rStyle w:val="Emphasis"/>
          <w:highlight w:val="green"/>
        </w:rPr>
        <w:t xml:space="preserve"> action</w:t>
      </w:r>
      <w:r w:rsidRPr="00912BAD">
        <w:rPr>
          <w:rStyle w:val="StyleUnderline"/>
        </w:rPr>
        <w:t>. Gestures toward possibility do not, for instance, fix the fact that, as sociologist Francesca Cancian has highlighted, to be a professional academic and committed activist are each so demanding as to preclude one another.18</w:t>
      </w:r>
      <w:r w:rsidRPr="00912BAD">
        <w:rPr>
          <w:sz w:val="14"/>
        </w:rPr>
        <w:t xml:space="preserve"> </w:t>
      </w:r>
    </w:p>
    <w:p w14:paraId="6EA9B62B" w14:textId="77777777" w:rsidR="00311681" w:rsidRPr="00912BAD" w:rsidRDefault="00311681" w:rsidP="00311681">
      <w:pPr>
        <w:rPr>
          <w:rStyle w:val="StyleUnderline"/>
        </w:rPr>
      </w:pPr>
      <w:r w:rsidRPr="00912BAD">
        <w:rPr>
          <w:rStyle w:val="StyleUnderline"/>
        </w:rPr>
        <w:t xml:space="preserve">Now, </w:t>
      </w:r>
      <w:r w:rsidRPr="00C728F3">
        <w:rPr>
          <w:rStyle w:val="StyleUnderline"/>
          <w:highlight w:val="green"/>
        </w:rPr>
        <w:t xml:space="preserve">we might </w:t>
      </w:r>
      <w:r w:rsidRPr="00912BAD">
        <w:rPr>
          <w:rStyle w:val="StyleUnderline"/>
        </w:rPr>
        <w:t xml:space="preserve">tell ourselves, it’s hardly fair to </w:t>
      </w:r>
      <w:r w:rsidRPr="00C728F3">
        <w:rPr>
          <w:rStyle w:val="StyleUnderline"/>
          <w:highlight w:val="green"/>
        </w:rPr>
        <w:t xml:space="preserve">think </w:t>
      </w:r>
      <w:r w:rsidRPr="00912BAD">
        <w:rPr>
          <w:rStyle w:val="StyleUnderline"/>
        </w:rPr>
        <w:t xml:space="preserve">of theory in the same way we think about concrete action like community agriculture, wealth redistribution, or eviction disruption. Theory, we know so well and are so happy to explain, belongs in a dialectic with action; </w:t>
      </w:r>
      <w:r w:rsidRPr="00C728F3">
        <w:rPr>
          <w:rStyle w:val="StyleUnderline"/>
          <w:highlight w:val="green"/>
        </w:rPr>
        <w:t>theory’s purpose is</w:t>
      </w:r>
      <w:r w:rsidRPr="00912BAD">
        <w:rPr>
          <w:rStyle w:val="StyleUnderline"/>
        </w:rPr>
        <w:t xml:space="preserve"> to offer </w:t>
      </w:r>
      <w:r w:rsidRPr="00C728F3">
        <w:rPr>
          <w:rStyle w:val="StyleUnderline"/>
          <w:highlight w:val="green"/>
        </w:rPr>
        <w:t>provocation</w:t>
      </w:r>
      <w:r w:rsidRPr="00912BAD">
        <w:rPr>
          <w:rStyle w:val="StyleUnderline"/>
        </w:rPr>
        <w:t>s</w:t>
      </w:r>
      <w:r w:rsidRPr="00C728F3">
        <w:rPr>
          <w:rStyle w:val="StyleUnderline"/>
          <w:highlight w:val="green"/>
        </w:rPr>
        <w:t xml:space="preserve"> rather than</w:t>
      </w:r>
      <w:r w:rsidRPr="00912BAD">
        <w:rPr>
          <w:rStyle w:val="StyleUnderline"/>
        </w:rPr>
        <w:t xml:space="preserve"> engage in concrete </w:t>
      </w:r>
      <w:r w:rsidRPr="00C728F3">
        <w:rPr>
          <w:rStyle w:val="StyleUnderline"/>
          <w:highlight w:val="green"/>
        </w:rPr>
        <w:t>solution</w:t>
      </w:r>
      <w:r w:rsidRPr="00912BAD">
        <w:rPr>
          <w:rStyle w:val="StyleUnderline"/>
        </w:rPr>
        <w:t>-making, and it demands non-instrumentalized thinking to do so.</w:t>
      </w:r>
      <w:r w:rsidRPr="00912BAD">
        <w:rPr>
          <w:sz w:val="14"/>
        </w:rPr>
        <w:t xml:space="preserve">19 </w:t>
      </w:r>
      <w:r w:rsidRPr="00C728F3">
        <w:rPr>
          <w:rStyle w:val="StyleUnderline"/>
          <w:highlight w:val="green"/>
        </w:rPr>
        <w:t>But</w:t>
      </w:r>
      <w:r w:rsidRPr="00912BAD">
        <w:rPr>
          <w:rStyle w:val="StyleUnderline"/>
        </w:rPr>
        <w:t xml:space="preserve"> we shouldn’t forget that </w:t>
      </w:r>
      <w:r w:rsidRPr="00C728F3">
        <w:rPr>
          <w:rStyle w:val="Emphasis"/>
          <w:highlight w:val="green"/>
        </w:rPr>
        <w:t>dialectic demands moving between theory and action</w:t>
      </w:r>
      <w:r w:rsidRPr="00C728F3">
        <w:rPr>
          <w:rStyle w:val="StyleUnderline"/>
          <w:highlight w:val="green"/>
        </w:rPr>
        <w:t xml:space="preserve">, not </w:t>
      </w:r>
      <w:r w:rsidRPr="00912BAD">
        <w:rPr>
          <w:rStyle w:val="StyleUnderline"/>
        </w:rPr>
        <w:t xml:space="preserve">simply </w:t>
      </w:r>
      <w:r w:rsidRPr="00C728F3">
        <w:rPr>
          <w:rStyle w:val="Emphasis"/>
          <w:highlight w:val="green"/>
        </w:rPr>
        <w:t>flinging possibilities into a void</w:t>
      </w:r>
      <w:r w:rsidRPr="00912BAD">
        <w:rPr>
          <w:rStyle w:val="StyleUnderline"/>
        </w:rPr>
        <w:t xml:space="preserve"> and hoping something will happen.</w:t>
      </w:r>
      <w:r w:rsidRPr="00912BAD">
        <w:rPr>
          <w:sz w:val="14"/>
        </w:rPr>
        <w:t xml:space="preserve"> As Nicholas Whittaker has incisively argued of “</w:t>
      </w:r>
      <w:r w:rsidRPr="00912BAD">
        <w:rPr>
          <w:rStyle w:val="Emphasis"/>
        </w:rPr>
        <w:t>undercommons</w:t>
      </w:r>
      <w:r w:rsidRPr="00912BAD">
        <w:rPr>
          <w:sz w:val="14"/>
        </w:rPr>
        <w:t>” scholarship: “</w:t>
      </w:r>
      <w:r w:rsidRPr="00912BAD">
        <w:rPr>
          <w:rStyle w:val="StyleUnderline"/>
        </w:rPr>
        <w:t xml:space="preserve">it might seem as though all the undercommons has to offer us are declarations: screeds and manifestos and reading groups and open-access journals. If David’s stone cannot fell Goliath, </w:t>
      </w:r>
      <w:r w:rsidRPr="00912BAD">
        <w:rPr>
          <w:rStyle w:val="Emphasis"/>
        </w:rPr>
        <w:t>what good are his words?”</w:t>
      </w:r>
      <w:r w:rsidRPr="00912BAD">
        <w:rPr>
          <w:sz w:val="14"/>
        </w:rPr>
        <w:t xml:space="preserve">20 </w:t>
      </w:r>
      <w:r w:rsidRPr="00912BAD">
        <w:rPr>
          <w:rStyle w:val="StyleUnderline"/>
        </w:rPr>
        <w:t xml:space="preserve">Ultimately, </w:t>
      </w:r>
      <w:r w:rsidRPr="00C728F3">
        <w:rPr>
          <w:rStyle w:val="StyleUnderline"/>
          <w:highlight w:val="green"/>
        </w:rPr>
        <w:t xml:space="preserve">if critique only produces </w:t>
      </w:r>
      <w:r w:rsidRPr="00C728F3">
        <w:rPr>
          <w:rStyle w:val="Emphasis"/>
          <w:highlight w:val="green"/>
        </w:rPr>
        <w:t>hypothetical possibility</w:t>
      </w:r>
      <w:r w:rsidRPr="00C728F3">
        <w:rPr>
          <w:rStyle w:val="StyleUnderline"/>
          <w:highlight w:val="green"/>
        </w:rPr>
        <w:t xml:space="preserve"> and </w:t>
      </w:r>
      <w:r w:rsidRPr="00C728F3">
        <w:rPr>
          <w:rStyle w:val="Emphasis"/>
          <w:highlight w:val="green"/>
        </w:rPr>
        <w:t>inebriated hope</w:t>
      </w:r>
      <w:r w:rsidRPr="00C728F3">
        <w:rPr>
          <w:rStyle w:val="StyleUnderline"/>
          <w:highlight w:val="green"/>
        </w:rPr>
        <w:t xml:space="preserve">, then </w:t>
      </w:r>
      <w:r w:rsidRPr="00C728F3">
        <w:rPr>
          <w:rStyle w:val="Emphasis"/>
          <w:sz w:val="28"/>
          <w:szCs w:val="28"/>
          <w:highlight w:val="green"/>
        </w:rPr>
        <w:t>it isn’t praxis—it’s escapism</w:t>
      </w:r>
      <w:r w:rsidRPr="00C728F3">
        <w:rPr>
          <w:rStyle w:val="StyleUnderline"/>
          <w:highlight w:val="green"/>
        </w:rPr>
        <w:t>.</w:t>
      </w:r>
    </w:p>
    <w:p w14:paraId="7FBE7033" w14:textId="77777777" w:rsidR="00311681" w:rsidRDefault="00311681" w:rsidP="00311681">
      <w:pPr>
        <w:pStyle w:val="Heading4"/>
      </w:pPr>
      <w:r>
        <w:rPr>
          <w:u w:val="single"/>
        </w:rPr>
        <w:t>A</w:t>
      </w:r>
      <w:r w:rsidRPr="00524D2D">
        <w:rPr>
          <w:u w:val="single"/>
        </w:rPr>
        <w:t>nti</w:t>
      </w:r>
      <w:r>
        <w:rPr>
          <w:u w:val="single"/>
        </w:rPr>
        <w:t>-</w:t>
      </w:r>
      <w:r w:rsidRPr="00524D2D">
        <w:rPr>
          <w:u w:val="single"/>
        </w:rPr>
        <w:t>stat</w:t>
      </w:r>
      <w:r>
        <w:rPr>
          <w:u w:val="single"/>
        </w:rPr>
        <w:t xml:space="preserve">e </w:t>
      </w:r>
      <w:r w:rsidRPr="00524D2D">
        <w:rPr>
          <w:u w:val="single"/>
        </w:rPr>
        <w:t>politics</w:t>
      </w:r>
      <w:r>
        <w:t xml:space="preserve"> make </w:t>
      </w:r>
      <w:r w:rsidRPr="00524D2D">
        <w:rPr>
          <w:u w:val="single"/>
        </w:rPr>
        <w:t>freedom impossible</w:t>
      </w:r>
      <w:r>
        <w:t xml:space="preserve">. </w:t>
      </w:r>
    </w:p>
    <w:p w14:paraId="47E359F9" w14:textId="77777777" w:rsidR="00311681" w:rsidRPr="00524D2D" w:rsidRDefault="00311681" w:rsidP="00311681">
      <w:r>
        <w:t xml:space="preserve">Samantha </w:t>
      </w:r>
      <w:r w:rsidRPr="00524D2D">
        <w:rPr>
          <w:rStyle w:val="Style13ptBold"/>
        </w:rPr>
        <w:t>Davis 22</w:t>
      </w:r>
      <w:r>
        <w:t>. PhD Dissertation, University of Massachusetts Amherst. September 2022. “Theorizing Black Statecraft.” https://scholarworks.umass.edu/cgi/viewcontent.cgi?article=3800&amp;context=dissertations_2</w:t>
      </w:r>
    </w:p>
    <w:p w14:paraId="77FF92A0" w14:textId="77777777" w:rsidR="00311681" w:rsidRPr="00C728F3" w:rsidRDefault="00311681" w:rsidP="00311681">
      <w:pPr>
        <w:rPr>
          <w:rStyle w:val="StyleUnderline"/>
          <w:highlight w:val="green"/>
        </w:rPr>
      </w:pPr>
      <w:r w:rsidRPr="00C728F3">
        <w:rPr>
          <w:sz w:val="16"/>
        </w:rPr>
        <w:lastRenderedPageBreak/>
        <w:t xml:space="preserve">In this dissertation I contend that </w:t>
      </w:r>
      <w:r w:rsidRPr="00C728F3">
        <w:rPr>
          <w:rStyle w:val="Emphasis"/>
          <w:highlight w:val="green"/>
        </w:rPr>
        <w:t xml:space="preserve">we have much to lose by discounting black </w:t>
      </w:r>
      <w:r w:rsidRPr="002104C9">
        <w:rPr>
          <w:rStyle w:val="Emphasis"/>
        </w:rPr>
        <w:t xml:space="preserve">political </w:t>
      </w:r>
      <w:r w:rsidRPr="00C728F3">
        <w:rPr>
          <w:rStyle w:val="Emphasis"/>
          <w:highlight w:val="green"/>
        </w:rPr>
        <w:t xml:space="preserve">agency and efforts to </w:t>
      </w:r>
      <w:r w:rsidRPr="002104C9">
        <w:rPr>
          <w:rStyle w:val="Emphasis"/>
        </w:rPr>
        <w:t xml:space="preserve">achieve freedom that </w:t>
      </w:r>
      <w:r w:rsidRPr="00C728F3">
        <w:rPr>
          <w:rStyle w:val="Emphasis"/>
          <w:highlight w:val="green"/>
        </w:rPr>
        <w:t>turn to the state</w:t>
      </w:r>
      <w:r w:rsidRPr="00C728F3">
        <w:rPr>
          <w:sz w:val="16"/>
        </w:rPr>
        <w:t xml:space="preserve">. </w:t>
      </w:r>
      <w:r w:rsidRPr="002104C9">
        <w:rPr>
          <w:rStyle w:val="StyleUnderline"/>
        </w:rPr>
        <w:t xml:space="preserve">We discount black political agency with our </w:t>
      </w:r>
      <w:r w:rsidRPr="00C728F3">
        <w:rPr>
          <w:rStyle w:val="StyleUnderline"/>
          <w:highlight w:val="green"/>
        </w:rPr>
        <w:t>critique of the state</w:t>
      </w:r>
      <w:r w:rsidRPr="00C728F3">
        <w:rPr>
          <w:sz w:val="16"/>
        </w:rPr>
        <w:t xml:space="preserve"> and of efforts to achieve freedom that turn to the state and statecraft. Moreover, I will argue this approach </w:t>
      </w:r>
      <w:r w:rsidRPr="00C728F3">
        <w:rPr>
          <w:rStyle w:val="Emphasis"/>
          <w:highlight w:val="green"/>
        </w:rPr>
        <w:t>advances a disavowal of black agency</w:t>
      </w:r>
      <w:r w:rsidRPr="00C728F3">
        <w:rPr>
          <w:sz w:val="16"/>
        </w:rPr>
        <w:t xml:space="preserve"> in addition to its disavowal of the state, thus, </w:t>
      </w:r>
      <w:r w:rsidRPr="00C728F3">
        <w:rPr>
          <w:rStyle w:val="StyleUnderline"/>
          <w:highlight w:val="green"/>
        </w:rPr>
        <w:t>painting</w:t>
      </w:r>
      <w:r w:rsidRPr="00C728F3">
        <w:rPr>
          <w:sz w:val="16"/>
          <w:highlight w:val="green"/>
        </w:rPr>
        <w:t xml:space="preserve"> </w:t>
      </w:r>
      <w:r w:rsidRPr="00C728F3">
        <w:rPr>
          <w:sz w:val="16"/>
        </w:rPr>
        <w:t xml:space="preserve">a picture of postcolonial, </w:t>
      </w:r>
      <w:r w:rsidRPr="00C728F3">
        <w:rPr>
          <w:rStyle w:val="StyleUnderline"/>
          <w:highlight w:val="green"/>
        </w:rPr>
        <w:t xml:space="preserve">black subjectivities as </w:t>
      </w:r>
      <w:r w:rsidRPr="00C728F3">
        <w:rPr>
          <w:rStyle w:val="Emphasis"/>
          <w:highlight w:val="green"/>
        </w:rPr>
        <w:t xml:space="preserve">lacking </w:t>
      </w:r>
      <w:r w:rsidRPr="002104C9">
        <w:rPr>
          <w:rStyle w:val="Emphasis"/>
        </w:rPr>
        <w:t xml:space="preserve">full </w:t>
      </w:r>
      <w:r w:rsidRPr="00C728F3">
        <w:rPr>
          <w:rStyle w:val="Emphasis"/>
          <w:highlight w:val="green"/>
        </w:rPr>
        <w:t>agency</w:t>
      </w:r>
      <w:r w:rsidRPr="002104C9">
        <w:rPr>
          <w:rStyle w:val="StyleUnderline"/>
        </w:rPr>
        <w:t>.</w:t>
      </w:r>
    </w:p>
    <w:p w14:paraId="22A8F6EB" w14:textId="77777777" w:rsidR="00311681" w:rsidRPr="00C728F3" w:rsidRDefault="00311681" w:rsidP="00311681">
      <w:pPr>
        <w:rPr>
          <w:sz w:val="16"/>
        </w:rPr>
      </w:pPr>
      <w:r w:rsidRPr="00C728F3">
        <w:rPr>
          <w:sz w:val="16"/>
        </w:rPr>
        <w:t xml:space="preserve">For the second set of approaches, </w:t>
      </w:r>
      <w:r w:rsidRPr="002104C9">
        <w:rPr>
          <w:rStyle w:val="StyleUnderline"/>
        </w:rPr>
        <w:t>black freedom can only be obtained outside state structures</w:t>
      </w:r>
      <w:r w:rsidRPr="00C728F3">
        <w:rPr>
          <w:sz w:val="16"/>
        </w:rPr>
        <w:t xml:space="preserve"> as true, complete freedom is only possible outside the state, among alternative social formations or ways of being (Fick 1990; Fischer 2004; Roberts 2015). </w:t>
      </w:r>
      <w:r w:rsidRPr="002104C9">
        <w:rPr>
          <w:rStyle w:val="StyleUnderline"/>
        </w:rPr>
        <w:t>For instance, in</w:t>
      </w:r>
      <w:r w:rsidRPr="00C728F3">
        <w:rPr>
          <w:sz w:val="16"/>
        </w:rPr>
        <w:t xml:space="preserve"> Freedom as </w:t>
      </w:r>
      <w:r w:rsidRPr="00C728F3">
        <w:rPr>
          <w:rStyle w:val="Emphasis"/>
          <w:highlight w:val="green"/>
        </w:rPr>
        <w:t>Marronage</w:t>
      </w:r>
      <w:r w:rsidRPr="00C728F3">
        <w:rPr>
          <w:sz w:val="16"/>
          <w:highlight w:val="green"/>
        </w:rPr>
        <w:t xml:space="preserve"> </w:t>
      </w:r>
      <w:r w:rsidRPr="00C728F3">
        <w:rPr>
          <w:sz w:val="16"/>
        </w:rPr>
        <w:t xml:space="preserve">Neil </w:t>
      </w:r>
      <w:r w:rsidRPr="002104C9">
        <w:rPr>
          <w:rStyle w:val="StyleUnderline"/>
        </w:rPr>
        <w:t>Roberts</w:t>
      </w:r>
      <w:r w:rsidRPr="00C728F3">
        <w:rPr>
          <w:sz w:val="16"/>
        </w:rPr>
        <w:t xml:space="preserve"> (2015) </w:t>
      </w:r>
      <w:r w:rsidRPr="002104C9">
        <w:rPr>
          <w:rStyle w:val="StyleUnderline"/>
        </w:rPr>
        <w:t xml:space="preserve">posits black freedom in terms of marronage in two distinct modes: sovereign marronage </w:t>
      </w:r>
      <w:r w:rsidRPr="00C728F3">
        <w:rPr>
          <w:rStyle w:val="StyleUnderline"/>
          <w:highlight w:val="green"/>
        </w:rPr>
        <w:t xml:space="preserve">and </w:t>
      </w:r>
      <w:r w:rsidRPr="002104C9">
        <w:rPr>
          <w:rStyle w:val="StyleUnderline"/>
        </w:rPr>
        <w:t>sociogenic marronage</w:t>
      </w:r>
      <w:r w:rsidRPr="00C728F3">
        <w:rPr>
          <w:sz w:val="16"/>
        </w:rPr>
        <w:t xml:space="preserve">, to capture “the activity of flight carried out by lawgivers, or sovereign political leaders, and agents of mass revolution” (Roberts 2015, 10). </w:t>
      </w:r>
      <w:r w:rsidRPr="002104C9">
        <w:rPr>
          <w:rStyle w:val="StyleUnderline"/>
        </w:rPr>
        <w:t>Roberts’ critique lies with sovereignty conceptualized as given through the lawgiver rather than statecraft in terms of the people’s will</w:t>
      </w:r>
      <w:r w:rsidRPr="00C728F3">
        <w:rPr>
          <w:sz w:val="16"/>
        </w:rPr>
        <w:t>. According to Roberts, while “the desire for sovereignty often mirrors freedom visions” (Roberts 2015, 103). sovereignty is incapable of achieving them. As a result, sovereignty limits the popular imagination to figures of the lawgiver or leader at the expense of alternative forms of freedom operating at the time. Freedom is understood top down instead of bottom up. It is the singular lawgiver, or sovereign, to whom agents look for guidance to achieve freedom for self and community. The tensions between the sovereign lawgiver and the masses are irreconcilable. Flight from the structures of colonialism represents the best hope for the freedom of the formerly enslaved. In other words, to realize freedom, the masses must be involved in their own governance or flee.</w:t>
      </w:r>
    </w:p>
    <w:p w14:paraId="47155356" w14:textId="77777777" w:rsidR="00311681" w:rsidRPr="00C728F3" w:rsidRDefault="00311681" w:rsidP="00311681">
      <w:pPr>
        <w:rPr>
          <w:sz w:val="16"/>
        </w:rPr>
      </w:pPr>
      <w:r w:rsidRPr="002104C9">
        <w:rPr>
          <w:rStyle w:val="StyleUnderline"/>
        </w:rPr>
        <w:t xml:space="preserve">Roberts’ work reflects broader movements, theorizing notions of </w:t>
      </w:r>
      <w:r w:rsidRPr="00C728F3">
        <w:rPr>
          <w:rStyle w:val="Emphasis"/>
          <w:highlight w:val="green"/>
        </w:rPr>
        <w:t>black fugitivity</w:t>
      </w:r>
      <w:r w:rsidRPr="00C728F3">
        <w:rPr>
          <w:rStyle w:val="StyleUnderline"/>
          <w:highlight w:val="green"/>
        </w:rPr>
        <w:t xml:space="preserve"> </w:t>
      </w:r>
      <w:r w:rsidRPr="002104C9">
        <w:rPr>
          <w:rStyle w:val="StyleUnderline"/>
        </w:rPr>
        <w:t>as a form and resource of politics</w:t>
      </w:r>
      <w:r w:rsidRPr="00C728F3">
        <w:rPr>
          <w:sz w:val="16"/>
        </w:rPr>
        <w:t xml:space="preserve"> (Hesse 2014; </w:t>
      </w:r>
      <w:r w:rsidRPr="002104C9">
        <w:rPr>
          <w:rStyle w:val="Emphasis"/>
        </w:rPr>
        <w:t>Harvey and Moten</w:t>
      </w:r>
      <w:r w:rsidRPr="00C728F3">
        <w:rPr>
          <w:sz w:val="16"/>
        </w:rPr>
        <w:t xml:space="preserve"> 2013; Shulman 2021). This dissertation argues that </w:t>
      </w:r>
      <w:r w:rsidRPr="002104C9">
        <w:rPr>
          <w:rStyle w:val="StyleUnderline"/>
        </w:rPr>
        <w:t xml:space="preserve">these movements have ultimately </w:t>
      </w:r>
      <w:r w:rsidRPr="00C728F3">
        <w:rPr>
          <w:rStyle w:val="StyleUnderline"/>
          <w:highlight w:val="green"/>
        </w:rPr>
        <w:t xml:space="preserve">led to an overwhelming </w:t>
      </w:r>
      <w:r w:rsidRPr="00C728F3">
        <w:rPr>
          <w:rStyle w:val="Emphasis"/>
          <w:highlight w:val="green"/>
        </w:rPr>
        <w:t>disavowal of the state</w:t>
      </w:r>
      <w:r w:rsidRPr="00C728F3">
        <w:rPr>
          <w:sz w:val="16"/>
        </w:rPr>
        <w:t xml:space="preserve"> as a form capable of achieving and securing black liberation and black freedom. </w:t>
      </w:r>
      <w:r w:rsidRPr="002104C9">
        <w:rPr>
          <w:rStyle w:val="StyleUnderline"/>
        </w:rPr>
        <w:t>They</w:t>
      </w:r>
      <w:r w:rsidRPr="00C728F3">
        <w:rPr>
          <w:sz w:val="16"/>
        </w:rPr>
        <w:t xml:space="preserve"> tend to </w:t>
      </w:r>
      <w:r w:rsidRPr="002104C9">
        <w:rPr>
          <w:rStyle w:val="StyleUnderline"/>
        </w:rPr>
        <w:t>favor a deconstructive approach</w:t>
      </w:r>
      <w:r w:rsidRPr="00C728F3">
        <w:rPr>
          <w:sz w:val="16"/>
        </w:rPr>
        <w:t xml:space="preserve"> which aims to destroy the world as constituted by the western powers, in favor of alternatives more closely inspired by our African heritage, and which accordingly promotes narratives of separation and nationalism.</w:t>
      </w:r>
    </w:p>
    <w:p w14:paraId="182AEC67" w14:textId="77777777" w:rsidR="00311681" w:rsidRPr="00C728F3" w:rsidRDefault="00311681" w:rsidP="00311681">
      <w:pPr>
        <w:rPr>
          <w:sz w:val="16"/>
        </w:rPr>
      </w:pPr>
      <w:r w:rsidRPr="002104C9">
        <w:rPr>
          <w:rStyle w:val="StyleUnderline"/>
        </w:rPr>
        <w:t>Their</w:t>
      </w:r>
      <w:r w:rsidRPr="00C728F3">
        <w:rPr>
          <w:sz w:val="16"/>
        </w:rPr>
        <w:t xml:space="preserve"> arguments for a </w:t>
      </w:r>
      <w:r w:rsidRPr="002104C9">
        <w:rPr>
          <w:rStyle w:val="StyleUnderline"/>
        </w:rPr>
        <w:t xml:space="preserve">search of alternative traditions urge us to </w:t>
      </w:r>
      <w:r w:rsidRPr="002104C9">
        <w:rPr>
          <w:rStyle w:val="Emphasis"/>
        </w:rPr>
        <w:t>flee</w:t>
      </w:r>
      <w:r w:rsidRPr="00C728F3">
        <w:rPr>
          <w:sz w:val="16"/>
        </w:rPr>
        <w:t xml:space="preserve"> or runaway to find freedom end right at the moment that interests me the most and that prompt the questions underpinning this dissertation. And </w:t>
      </w:r>
      <w:r w:rsidRPr="00C728F3">
        <w:rPr>
          <w:rStyle w:val="Emphasis"/>
          <w:highlight w:val="green"/>
        </w:rPr>
        <w:t xml:space="preserve">what will they build </w:t>
      </w:r>
      <w:r w:rsidRPr="002104C9">
        <w:rPr>
          <w:rStyle w:val="Emphasis"/>
        </w:rPr>
        <w:t xml:space="preserve">there, </w:t>
      </w:r>
      <w:r w:rsidRPr="00C728F3">
        <w:rPr>
          <w:rStyle w:val="Emphasis"/>
          <w:highlight w:val="green"/>
        </w:rPr>
        <w:t>at the end of revolution? How will they organize society to secure</w:t>
      </w:r>
      <w:r w:rsidRPr="00C728F3">
        <w:rPr>
          <w:sz w:val="16"/>
          <w:highlight w:val="green"/>
        </w:rPr>
        <w:t xml:space="preserve"> </w:t>
      </w:r>
      <w:r w:rsidRPr="00C728F3">
        <w:rPr>
          <w:sz w:val="16"/>
        </w:rPr>
        <w:t xml:space="preserve">and promote </w:t>
      </w:r>
      <w:r w:rsidRPr="00C728F3">
        <w:rPr>
          <w:rStyle w:val="Emphasis"/>
          <w:highlight w:val="green"/>
        </w:rPr>
        <w:t>black freedom</w:t>
      </w:r>
      <w:r w:rsidRPr="00C728F3">
        <w:rPr>
          <w:sz w:val="16"/>
        </w:rPr>
        <w:t xml:space="preserve">, but also freedom for all within its territory? And if nationalism is the way, in what ways are they building something different from what came before or what they escaped? The question, then, becomes might there be something different in state projects that sustain racial hierarchies and those aimed at destroying them? </w:t>
      </w:r>
    </w:p>
    <w:p w14:paraId="41BBDCF2" w14:textId="77777777" w:rsidR="00311681" w:rsidRDefault="00311681" w:rsidP="00311681">
      <w:pPr>
        <w:rPr>
          <w:rStyle w:val="StyleUnderline"/>
        </w:rPr>
      </w:pPr>
      <w:r w:rsidRPr="00C728F3">
        <w:rPr>
          <w:sz w:val="16"/>
        </w:rPr>
        <w:t xml:space="preserve">These are questions that attend to what David Scott terms “the problem-space” of black politics in the 19th and 20th centuries. I turn to the longstanding problem of decolonization and the state, centralizing how this issue influences/affects the postcolonial state among black thinkers and political actors in the 19th and 20th centuries. </w:t>
      </w:r>
      <w:r w:rsidRPr="00C728F3">
        <w:rPr>
          <w:rStyle w:val="Emphasis"/>
          <w:highlight w:val="green"/>
        </w:rPr>
        <w:t>Rather than</w:t>
      </w:r>
      <w:r w:rsidRPr="002104C9">
        <w:rPr>
          <w:rStyle w:val="Emphasis"/>
        </w:rPr>
        <w:t xml:space="preserve"> a </w:t>
      </w:r>
      <w:r w:rsidRPr="00C728F3">
        <w:rPr>
          <w:rStyle w:val="Emphasis"/>
          <w:highlight w:val="green"/>
        </w:rPr>
        <w:t xml:space="preserve">turn </w:t>
      </w:r>
      <w:r w:rsidRPr="002104C9">
        <w:rPr>
          <w:rStyle w:val="Emphasis"/>
        </w:rPr>
        <w:t xml:space="preserve">away </w:t>
      </w:r>
      <w:r w:rsidRPr="00C728F3">
        <w:rPr>
          <w:rStyle w:val="Emphasis"/>
          <w:highlight w:val="green"/>
        </w:rPr>
        <w:t>from the state</w:t>
      </w:r>
      <w:r w:rsidRPr="00C728F3">
        <w:rPr>
          <w:rStyle w:val="StyleUnderline"/>
          <w:highlight w:val="green"/>
        </w:rPr>
        <w:t xml:space="preserve">, I propose </w:t>
      </w:r>
      <w:r w:rsidRPr="002104C9">
        <w:rPr>
          <w:rStyle w:val="StyleUnderline"/>
        </w:rPr>
        <w:t xml:space="preserve">we investigate </w:t>
      </w:r>
      <w:r w:rsidRPr="00C728F3">
        <w:rPr>
          <w:rStyle w:val="StyleUnderline"/>
          <w:highlight w:val="green"/>
        </w:rPr>
        <w:t xml:space="preserve">the </w:t>
      </w:r>
      <w:r w:rsidRPr="002104C9">
        <w:rPr>
          <w:rStyle w:val="StyleUnderline"/>
        </w:rPr>
        <w:t xml:space="preserve">kind of </w:t>
      </w:r>
      <w:r w:rsidRPr="00C728F3">
        <w:rPr>
          <w:rStyle w:val="Emphasis"/>
          <w:highlight w:val="green"/>
        </w:rPr>
        <w:t>states black thinkers have shaped</w:t>
      </w:r>
      <w:r w:rsidRPr="002104C9">
        <w:rPr>
          <w:rStyle w:val="StyleUnderline"/>
        </w:rPr>
        <w:t xml:space="preserve">. Central to this task is the idea of what I term black statecraft. </w:t>
      </w:r>
    </w:p>
    <w:p w14:paraId="5F180C39" w14:textId="77777777" w:rsidR="00311681" w:rsidRPr="00C728F3" w:rsidRDefault="00311681" w:rsidP="00311681">
      <w:pPr>
        <w:rPr>
          <w:sz w:val="16"/>
        </w:rPr>
      </w:pPr>
      <w:r w:rsidRPr="00C728F3">
        <w:rPr>
          <w:sz w:val="16"/>
        </w:rPr>
        <w:t>Black Statecraft</w:t>
      </w:r>
    </w:p>
    <w:p w14:paraId="3899DE85" w14:textId="77777777" w:rsidR="00311681" w:rsidRPr="00C728F3" w:rsidRDefault="00311681" w:rsidP="00311681">
      <w:pPr>
        <w:rPr>
          <w:sz w:val="16"/>
        </w:rPr>
      </w:pPr>
      <w:r w:rsidRPr="00C728F3">
        <w:rPr>
          <w:rStyle w:val="Emphasis"/>
          <w:highlight w:val="green"/>
        </w:rPr>
        <w:t>This</w:t>
      </w:r>
      <w:r w:rsidRPr="00C728F3">
        <w:rPr>
          <w:sz w:val="16"/>
          <w:highlight w:val="green"/>
        </w:rPr>
        <w:t xml:space="preserve"> </w:t>
      </w:r>
      <w:r w:rsidRPr="00C728F3">
        <w:rPr>
          <w:sz w:val="16"/>
        </w:rPr>
        <w:t xml:space="preserve">dissertation </w:t>
      </w:r>
      <w:r w:rsidRPr="002104C9">
        <w:rPr>
          <w:rStyle w:val="Emphasis"/>
        </w:rPr>
        <w:t>offers black statecraft</w:t>
      </w:r>
      <w:r w:rsidRPr="00C728F3">
        <w:rPr>
          <w:sz w:val="16"/>
        </w:rPr>
        <w:t xml:space="preserve"> as a theoretical lens to capture a range of ideas and engagements/entanglements black people have had with the state. </w:t>
      </w:r>
      <w:r w:rsidRPr="002104C9">
        <w:rPr>
          <w:rStyle w:val="StyleUnderline"/>
        </w:rPr>
        <w:t xml:space="preserve">It </w:t>
      </w:r>
      <w:r w:rsidRPr="00C728F3">
        <w:rPr>
          <w:rStyle w:val="StyleUnderline"/>
          <w:highlight w:val="green"/>
        </w:rPr>
        <w:t xml:space="preserve">rejects the idea that black actors engaged with state-making </w:t>
      </w:r>
      <w:r w:rsidRPr="002104C9">
        <w:rPr>
          <w:rStyle w:val="StyleUnderline"/>
        </w:rPr>
        <w:t xml:space="preserve">and theorizing </w:t>
      </w:r>
      <w:r w:rsidRPr="00C728F3">
        <w:rPr>
          <w:rStyle w:val="StyleUnderline"/>
          <w:highlight w:val="green"/>
        </w:rPr>
        <w:t xml:space="preserve">are </w:t>
      </w:r>
      <w:r w:rsidRPr="002104C9">
        <w:rPr>
          <w:rStyle w:val="StyleUnderline"/>
        </w:rPr>
        <w:t xml:space="preserve">merely </w:t>
      </w:r>
      <w:r w:rsidRPr="00C728F3">
        <w:rPr>
          <w:rStyle w:val="StyleUnderline"/>
          <w:highlight w:val="green"/>
        </w:rPr>
        <w:t>privileging Western</w:t>
      </w:r>
      <w:r w:rsidRPr="002104C9">
        <w:rPr>
          <w:rStyle w:val="StyleUnderline"/>
        </w:rPr>
        <w:t xml:space="preserve"> categories and </w:t>
      </w:r>
      <w:r w:rsidRPr="00C728F3">
        <w:rPr>
          <w:rStyle w:val="StyleUnderline"/>
          <w:highlight w:val="green"/>
        </w:rPr>
        <w:t xml:space="preserve">values. </w:t>
      </w:r>
      <w:r w:rsidRPr="00C728F3">
        <w:rPr>
          <w:rStyle w:val="Emphasis"/>
          <w:highlight w:val="green"/>
        </w:rPr>
        <w:t>Black statecraft</w:t>
      </w:r>
      <w:r w:rsidRPr="00C728F3">
        <w:rPr>
          <w:sz w:val="16"/>
        </w:rPr>
        <w:t xml:space="preserve"> instead </w:t>
      </w:r>
      <w:r w:rsidRPr="00C728F3">
        <w:rPr>
          <w:rStyle w:val="Emphasis"/>
          <w:highlight w:val="green"/>
        </w:rPr>
        <w:t>attunes us to</w:t>
      </w:r>
      <w:r w:rsidRPr="00C728F3">
        <w:rPr>
          <w:sz w:val="16"/>
          <w:highlight w:val="green"/>
        </w:rPr>
        <w:t xml:space="preserve"> </w:t>
      </w:r>
      <w:r w:rsidRPr="00C728F3">
        <w:rPr>
          <w:sz w:val="16"/>
        </w:rPr>
        <w:t xml:space="preserve">the radical features of this </w:t>
      </w:r>
      <w:r w:rsidRPr="00C728F3">
        <w:rPr>
          <w:rStyle w:val="Emphasis"/>
          <w:highlight w:val="green"/>
        </w:rPr>
        <w:t>revolutionary</w:t>
      </w:r>
      <w:r w:rsidRPr="00C728F3">
        <w:rPr>
          <w:sz w:val="16"/>
          <w:highlight w:val="green"/>
        </w:rPr>
        <w:t xml:space="preserve"> </w:t>
      </w:r>
      <w:r w:rsidRPr="00C728F3">
        <w:rPr>
          <w:sz w:val="16"/>
        </w:rPr>
        <w:t xml:space="preserve">event of </w:t>
      </w:r>
      <w:r w:rsidRPr="00C728F3">
        <w:rPr>
          <w:rStyle w:val="Emphasis"/>
          <w:highlight w:val="green"/>
        </w:rPr>
        <w:t>state-making</w:t>
      </w:r>
      <w:r w:rsidRPr="00C728F3">
        <w:rPr>
          <w:rStyle w:val="StyleUnderline"/>
          <w:highlight w:val="green"/>
        </w:rPr>
        <w:t xml:space="preserve"> in</w:t>
      </w:r>
      <w:r w:rsidRPr="00C728F3">
        <w:rPr>
          <w:sz w:val="16"/>
        </w:rPr>
        <w:t xml:space="preserve"> their connections to the contexts of decolonial revolutions in the social heterogeneity of </w:t>
      </w:r>
      <w:r w:rsidRPr="00C728F3">
        <w:rPr>
          <w:rStyle w:val="Emphasis"/>
          <w:highlight w:val="green"/>
        </w:rPr>
        <w:t>the antislavery movement</w:t>
      </w:r>
      <w:r w:rsidRPr="00C728F3">
        <w:rPr>
          <w:sz w:val="16"/>
        </w:rPr>
        <w:t xml:space="preserve">, a transnational/transcultural network and media sphere, </w:t>
      </w:r>
      <w:r w:rsidRPr="00C728F3">
        <w:rPr>
          <w:rStyle w:val="StyleUnderline"/>
          <w:highlight w:val="green"/>
        </w:rPr>
        <w:t>and</w:t>
      </w:r>
      <w:r w:rsidRPr="00C728F3">
        <w:rPr>
          <w:sz w:val="16"/>
          <w:highlight w:val="green"/>
        </w:rPr>
        <w:t xml:space="preserve"> </w:t>
      </w:r>
      <w:r w:rsidRPr="00C728F3">
        <w:rPr>
          <w:sz w:val="16"/>
        </w:rPr>
        <w:t xml:space="preserve">diverse practices of slave </w:t>
      </w:r>
      <w:r w:rsidRPr="00C728F3">
        <w:rPr>
          <w:rStyle w:val="StyleUnderline"/>
          <w:highlight w:val="green"/>
        </w:rPr>
        <w:t>resistance</w:t>
      </w:r>
      <w:r w:rsidRPr="00C728F3">
        <w:rPr>
          <w:sz w:val="16"/>
        </w:rPr>
        <w:t>. The Haitian Revolution and the founding of the first black independent nation in the Atlantic world, I argue begins a long tradition of black statecraft that extends across the United States and the Caribbean.</w:t>
      </w:r>
    </w:p>
    <w:p w14:paraId="01FA58CE" w14:textId="77777777" w:rsidR="00311681" w:rsidRPr="00C728F3" w:rsidRDefault="00311681" w:rsidP="00311681">
      <w:pPr>
        <w:rPr>
          <w:sz w:val="16"/>
        </w:rPr>
      </w:pPr>
      <w:r w:rsidRPr="00C728F3">
        <w:rPr>
          <w:rStyle w:val="StyleUnderline"/>
          <w:highlight w:val="green"/>
        </w:rPr>
        <w:t>By keeping</w:t>
      </w:r>
      <w:r w:rsidRPr="00C728F3">
        <w:rPr>
          <w:sz w:val="16"/>
          <w:highlight w:val="green"/>
        </w:rPr>
        <w:t xml:space="preserve"> </w:t>
      </w:r>
      <w:r w:rsidRPr="00C728F3">
        <w:rPr>
          <w:sz w:val="16"/>
        </w:rPr>
        <w:t xml:space="preserve">our </w:t>
      </w:r>
      <w:r w:rsidRPr="00C728F3">
        <w:rPr>
          <w:rStyle w:val="Emphasis"/>
          <w:highlight w:val="green"/>
        </w:rPr>
        <w:t>visions of the state</w:t>
      </w:r>
      <w:r w:rsidRPr="00C728F3">
        <w:rPr>
          <w:sz w:val="16"/>
          <w:highlight w:val="green"/>
        </w:rPr>
        <w:t xml:space="preserve"> </w:t>
      </w:r>
      <w:r w:rsidRPr="00C728F3">
        <w:rPr>
          <w:sz w:val="16"/>
        </w:rPr>
        <w:t xml:space="preserve">(political community) and freedom in view </w:t>
      </w:r>
      <w:r w:rsidRPr="00C728F3">
        <w:rPr>
          <w:rStyle w:val="Emphasis"/>
          <w:highlight w:val="green"/>
        </w:rPr>
        <w:t>alongside</w:t>
      </w:r>
      <w:r w:rsidRPr="00C728F3">
        <w:rPr>
          <w:sz w:val="16"/>
          <w:highlight w:val="green"/>
        </w:rPr>
        <w:t xml:space="preserve"> </w:t>
      </w:r>
      <w:r w:rsidRPr="00C728F3">
        <w:rPr>
          <w:sz w:val="16"/>
        </w:rPr>
        <w:t xml:space="preserve">our </w:t>
      </w:r>
      <w:r w:rsidRPr="00C728F3">
        <w:rPr>
          <w:rStyle w:val="StyleUnderline"/>
          <w:highlight w:val="green"/>
        </w:rPr>
        <w:t>critiques of the state</w:t>
      </w:r>
      <w:r w:rsidRPr="00C728F3">
        <w:rPr>
          <w:sz w:val="16"/>
        </w:rPr>
        <w:t xml:space="preserve">, </w:t>
      </w:r>
      <w:r w:rsidRPr="00C728F3">
        <w:rPr>
          <w:rStyle w:val="StyleUnderline"/>
          <w:highlight w:val="green"/>
        </w:rPr>
        <w:t>black statecraft brings attention</w:t>
      </w:r>
      <w:r w:rsidRPr="00C728F3">
        <w:rPr>
          <w:sz w:val="16"/>
          <w:highlight w:val="green"/>
        </w:rPr>
        <w:t xml:space="preserve"> </w:t>
      </w:r>
      <w:r w:rsidRPr="00C728F3">
        <w:rPr>
          <w:sz w:val="16"/>
        </w:rPr>
        <w:t xml:space="preserve">away from a shared or unified vision of the state and freedom, and instead </w:t>
      </w:r>
      <w:r w:rsidRPr="00C728F3">
        <w:rPr>
          <w:rStyle w:val="StyleUnderline"/>
          <w:highlight w:val="green"/>
        </w:rPr>
        <w:t xml:space="preserve">to </w:t>
      </w:r>
      <w:r w:rsidRPr="002104C9">
        <w:rPr>
          <w:rStyle w:val="StyleUnderline"/>
        </w:rPr>
        <w:t xml:space="preserve">a shared set of </w:t>
      </w:r>
      <w:r w:rsidRPr="002104C9">
        <w:rPr>
          <w:rStyle w:val="StyleUnderline"/>
        </w:rPr>
        <w:lastRenderedPageBreak/>
        <w:t xml:space="preserve">questions and </w:t>
      </w:r>
      <w:r w:rsidRPr="00C728F3">
        <w:rPr>
          <w:rStyle w:val="StyleUnderline"/>
          <w:highlight w:val="green"/>
        </w:rPr>
        <w:t>problems</w:t>
      </w:r>
      <w:r w:rsidRPr="002104C9">
        <w:rPr>
          <w:rStyle w:val="StyleUnderline"/>
        </w:rPr>
        <w:t xml:space="preserve"> that </w:t>
      </w:r>
      <w:r w:rsidRPr="00C728F3">
        <w:rPr>
          <w:rStyle w:val="Emphasis"/>
          <w:highlight w:val="green"/>
        </w:rPr>
        <w:t>real world political actors</w:t>
      </w:r>
      <w:r w:rsidRPr="00C728F3">
        <w:rPr>
          <w:rStyle w:val="StyleUnderline"/>
          <w:highlight w:val="green"/>
        </w:rPr>
        <w:t xml:space="preserve"> face</w:t>
      </w:r>
      <w:r w:rsidRPr="00C728F3">
        <w:rPr>
          <w:sz w:val="16"/>
        </w:rPr>
        <w:t>, what David Scott terms “the problem space.” As Scott (2005) defines it, the problem space is,</w:t>
      </w:r>
    </w:p>
    <w:p w14:paraId="7C2D8B0F" w14:textId="77777777" w:rsidR="00311681" w:rsidRPr="00C728F3" w:rsidRDefault="00311681" w:rsidP="00311681">
      <w:pPr>
        <w:ind w:left="720"/>
        <w:rPr>
          <w:sz w:val="16"/>
        </w:rPr>
      </w:pPr>
      <w:r w:rsidRPr="00C728F3">
        <w:rPr>
          <w:sz w:val="16"/>
        </w:rPr>
        <w:t xml:space="preserve">First of all a conjunctural space, a historically constituted discursive space. This discursive conjuncture is defined by a complex of questions and answers – or better, a complex of statements, propositions, resolutions, and arguments offered in answer to largely implicit questions or problems. Or to put this another way, these statements and so on are moves in a field or space of argument, and to understand them requires reconstructing that space of problems that elicited them. </w:t>
      </w:r>
    </w:p>
    <w:p w14:paraId="7A3CAF71" w14:textId="77777777" w:rsidR="00311681" w:rsidRPr="00C728F3" w:rsidRDefault="00311681" w:rsidP="00311681">
      <w:pPr>
        <w:rPr>
          <w:sz w:val="16"/>
        </w:rPr>
      </w:pPr>
      <w:r w:rsidRPr="00C728F3">
        <w:rPr>
          <w:sz w:val="16"/>
        </w:rPr>
        <w:t>To uncover the dynamics of black statecraft, I use Scott’s notion as a way of understanding and analyzing the conceptual and ideological work objects, like the state and statecraft, are meant to perform.</w:t>
      </w:r>
    </w:p>
    <w:p w14:paraId="05236FAD" w14:textId="77777777" w:rsidR="00311681" w:rsidRPr="00C728F3" w:rsidRDefault="00311681" w:rsidP="00311681">
      <w:pPr>
        <w:rPr>
          <w:sz w:val="16"/>
        </w:rPr>
      </w:pPr>
      <w:r w:rsidRPr="00C728F3">
        <w:rPr>
          <w:sz w:val="16"/>
        </w:rPr>
        <w:t xml:space="preserve">Throughout this dissertation, I aim to make visible black political engagements with statecraft in terms of a “theory-problem.” Thinking of the state as a theory problem and statecraft as a problem-space provides an opportunity to theorize black engagements with statecraft in terms of what is viewed as a problem itself. In other words, it makes visible what the black actors under study were doing with the state, what foundations they wanted to build. At the same time, </w:t>
      </w:r>
      <w:r w:rsidRPr="00524D2D">
        <w:rPr>
          <w:rStyle w:val="StyleUnderline"/>
        </w:rPr>
        <w:t xml:space="preserve">rather than explain the </w:t>
      </w:r>
      <w:r w:rsidRPr="00C728F3">
        <w:rPr>
          <w:rStyle w:val="StyleUnderline"/>
          <w:highlight w:val="green"/>
        </w:rPr>
        <w:t xml:space="preserve">failures of state </w:t>
      </w:r>
      <w:r w:rsidRPr="00524D2D">
        <w:rPr>
          <w:rStyle w:val="StyleUnderline"/>
        </w:rPr>
        <w:t xml:space="preserve">or </w:t>
      </w:r>
      <w:r w:rsidRPr="00C728F3">
        <w:rPr>
          <w:rStyle w:val="StyleUnderline"/>
          <w:highlight w:val="green"/>
        </w:rPr>
        <w:t>ideology</w:t>
      </w:r>
      <w:r w:rsidRPr="00C728F3">
        <w:rPr>
          <w:sz w:val="16"/>
        </w:rPr>
        <w:t xml:space="preserve">, I reflect on the ways in which </w:t>
      </w:r>
      <w:r w:rsidRPr="00524D2D">
        <w:rPr>
          <w:rStyle w:val="StyleUnderline"/>
        </w:rPr>
        <w:t xml:space="preserve">this approach to the issue of enacting black freedom </w:t>
      </w:r>
      <w:r w:rsidRPr="00C728F3">
        <w:rPr>
          <w:rStyle w:val="Emphasis"/>
          <w:highlight w:val="green"/>
        </w:rPr>
        <w:t>results in an antipolitical response</w:t>
      </w:r>
      <w:r w:rsidRPr="00C728F3">
        <w:rPr>
          <w:sz w:val="16"/>
        </w:rPr>
        <w:t xml:space="preserve">. My main contention is that </w:t>
      </w:r>
      <w:r w:rsidRPr="00524D2D">
        <w:rPr>
          <w:rStyle w:val="StyleUnderline"/>
        </w:rPr>
        <w:t>theories of the state are implicitly theories of politics</w:t>
      </w:r>
      <w:r w:rsidRPr="00C728F3">
        <w:rPr>
          <w:sz w:val="16"/>
        </w:rPr>
        <w:t xml:space="preserve">. Therefore, </w:t>
      </w:r>
      <w:r w:rsidRPr="00C728F3">
        <w:rPr>
          <w:rStyle w:val="Emphasis"/>
          <w:highlight w:val="green"/>
        </w:rPr>
        <w:t>the disavowal of the state is</w:t>
      </w:r>
      <w:r w:rsidRPr="00C728F3">
        <w:rPr>
          <w:sz w:val="16"/>
          <w:highlight w:val="green"/>
        </w:rPr>
        <w:t xml:space="preserve"> </w:t>
      </w:r>
      <w:r w:rsidRPr="00C728F3">
        <w:rPr>
          <w:sz w:val="16"/>
        </w:rPr>
        <w:t xml:space="preserve">also a </w:t>
      </w:r>
      <w:r w:rsidRPr="00C728F3">
        <w:rPr>
          <w:rStyle w:val="Emphasis"/>
          <w:highlight w:val="green"/>
        </w:rPr>
        <w:t>disavowal of black politics</w:t>
      </w:r>
      <w:r w:rsidRPr="00C728F3">
        <w:rPr>
          <w:sz w:val="16"/>
        </w:rPr>
        <w:t>.</w:t>
      </w:r>
    </w:p>
    <w:p w14:paraId="3B7FE96F" w14:textId="77777777" w:rsidR="00311681" w:rsidRPr="00C728F3" w:rsidRDefault="00311681" w:rsidP="00311681">
      <w:pPr>
        <w:rPr>
          <w:sz w:val="16"/>
        </w:rPr>
      </w:pPr>
      <w:r w:rsidRPr="00C728F3">
        <w:rPr>
          <w:sz w:val="16"/>
        </w:rPr>
        <w:t xml:space="preserve">Black statecraft, as this dissertation will illuminate is an important part of black political practice of politics in the 19th and 20th centuries. Through an engagement with Toussaint Louverture, Frederick Douglass, and C.L.R. James, I will illustrate how </w:t>
      </w:r>
      <w:r w:rsidRPr="00C728F3">
        <w:rPr>
          <w:rStyle w:val="Emphasis"/>
          <w:highlight w:val="green"/>
        </w:rPr>
        <w:t>responses to the state speaks to</w:t>
      </w:r>
      <w:r w:rsidRPr="00C728F3">
        <w:rPr>
          <w:sz w:val="16"/>
          <w:highlight w:val="green"/>
        </w:rPr>
        <w:t xml:space="preserve"> </w:t>
      </w:r>
      <w:r w:rsidRPr="00C728F3">
        <w:rPr>
          <w:sz w:val="16"/>
        </w:rPr>
        <w:t xml:space="preserve">a larger problem of the </w:t>
      </w:r>
      <w:r w:rsidRPr="00C728F3">
        <w:rPr>
          <w:rStyle w:val="Emphasis"/>
          <w:highlight w:val="green"/>
        </w:rPr>
        <w:t>possibilities of black politics</w:t>
      </w:r>
      <w:r w:rsidRPr="00C728F3">
        <w:rPr>
          <w:sz w:val="16"/>
          <w:highlight w:val="green"/>
        </w:rPr>
        <w:t xml:space="preserve"> </w:t>
      </w:r>
      <w:r w:rsidRPr="00C728F3">
        <w:rPr>
          <w:sz w:val="16"/>
        </w:rPr>
        <w:t>in a racialized world. Engaging with these thinkers through the lens of black statecraft and attuned to their problem-space also gets to the specificity of black freedom struggles in the 19th and 20th centuries.</w:t>
      </w:r>
    </w:p>
    <w:p w14:paraId="352B19E5" w14:textId="77777777" w:rsidR="00311681" w:rsidRPr="00524D2D" w:rsidRDefault="00311681" w:rsidP="00311681">
      <w:pPr>
        <w:rPr>
          <w:rStyle w:val="StyleUnderline"/>
        </w:rPr>
      </w:pPr>
      <w:r w:rsidRPr="00C728F3">
        <w:rPr>
          <w:rStyle w:val="StyleUnderline"/>
          <w:highlight w:val="green"/>
        </w:rPr>
        <w:t xml:space="preserve">By </w:t>
      </w:r>
      <w:r w:rsidRPr="00C728F3">
        <w:rPr>
          <w:rStyle w:val="Emphasis"/>
          <w:highlight w:val="green"/>
        </w:rPr>
        <w:t>undervaluing the state</w:t>
      </w:r>
      <w:r w:rsidRPr="00C728F3">
        <w:rPr>
          <w:sz w:val="16"/>
        </w:rPr>
        <w:t xml:space="preserve"> and statecraft as a topic worthy of investigation, </w:t>
      </w:r>
      <w:r w:rsidRPr="00C728F3">
        <w:rPr>
          <w:rStyle w:val="StyleUnderline"/>
          <w:highlight w:val="green"/>
        </w:rPr>
        <w:t>scholarship</w:t>
      </w:r>
      <w:r w:rsidRPr="00C728F3">
        <w:rPr>
          <w:sz w:val="16"/>
          <w:highlight w:val="green"/>
        </w:rPr>
        <w:t xml:space="preserve"> </w:t>
      </w:r>
      <w:r w:rsidRPr="00C728F3">
        <w:rPr>
          <w:sz w:val="16"/>
        </w:rPr>
        <w:t xml:space="preserve">in political theory </w:t>
      </w:r>
      <w:r w:rsidRPr="00C728F3">
        <w:rPr>
          <w:rStyle w:val="StyleUnderline"/>
          <w:highlight w:val="green"/>
        </w:rPr>
        <w:t xml:space="preserve">ignores </w:t>
      </w:r>
      <w:r w:rsidRPr="00524D2D">
        <w:rPr>
          <w:rStyle w:val="StyleUnderline"/>
        </w:rPr>
        <w:t xml:space="preserve">the ways in which these </w:t>
      </w:r>
      <w:r w:rsidRPr="00C728F3">
        <w:rPr>
          <w:rStyle w:val="StyleUnderline"/>
          <w:highlight w:val="green"/>
        </w:rPr>
        <w:t xml:space="preserve">black </w:t>
      </w:r>
      <w:r w:rsidRPr="00524D2D">
        <w:rPr>
          <w:rStyle w:val="StyleUnderline"/>
        </w:rPr>
        <w:t xml:space="preserve">statecraft thinkers provide </w:t>
      </w:r>
      <w:r w:rsidRPr="00C728F3">
        <w:rPr>
          <w:rStyle w:val="StyleUnderline"/>
          <w:highlight w:val="green"/>
        </w:rPr>
        <w:t xml:space="preserve">alternatives </w:t>
      </w:r>
      <w:r w:rsidRPr="00524D2D">
        <w:rPr>
          <w:rStyle w:val="StyleUnderline"/>
        </w:rPr>
        <w:t xml:space="preserve">and innovations in statemaking, </w:t>
      </w:r>
      <w:r w:rsidRPr="00C728F3">
        <w:rPr>
          <w:rStyle w:val="StyleUnderline"/>
          <w:highlight w:val="green"/>
        </w:rPr>
        <w:t xml:space="preserve">bending </w:t>
      </w:r>
      <w:r w:rsidRPr="00524D2D">
        <w:rPr>
          <w:rStyle w:val="StyleUnderline"/>
        </w:rPr>
        <w:t xml:space="preserve">the arc of </w:t>
      </w:r>
      <w:r w:rsidRPr="00C728F3">
        <w:rPr>
          <w:rStyle w:val="Emphasis"/>
          <w:highlight w:val="green"/>
        </w:rPr>
        <w:t>history closer to justice</w:t>
      </w:r>
      <w:r w:rsidRPr="00C728F3">
        <w:rPr>
          <w:sz w:val="16"/>
        </w:rPr>
        <w:t xml:space="preserve">. Both approaches to black freedom and the state along with the </w:t>
      </w:r>
      <w:r w:rsidRPr="00C728F3">
        <w:rPr>
          <w:rStyle w:val="StyleUnderline"/>
          <w:highlight w:val="green"/>
        </w:rPr>
        <w:t>binary thinking</w:t>
      </w:r>
      <w:r w:rsidRPr="00C728F3">
        <w:rPr>
          <w:sz w:val="16"/>
          <w:highlight w:val="green"/>
        </w:rPr>
        <w:t xml:space="preserve"> </w:t>
      </w:r>
      <w:r w:rsidRPr="00C728F3">
        <w:rPr>
          <w:sz w:val="16"/>
        </w:rPr>
        <w:t xml:space="preserve">it encourages </w:t>
      </w:r>
      <w:r w:rsidRPr="00C728F3">
        <w:rPr>
          <w:rStyle w:val="Emphasis"/>
          <w:highlight w:val="green"/>
        </w:rPr>
        <w:t>blunts our understanding</w:t>
      </w:r>
      <w:r w:rsidRPr="00C728F3">
        <w:rPr>
          <w:sz w:val="16"/>
          <w:highlight w:val="green"/>
        </w:rPr>
        <w:t xml:space="preserve"> </w:t>
      </w:r>
      <w:r w:rsidRPr="00C728F3">
        <w:rPr>
          <w:sz w:val="16"/>
        </w:rPr>
        <w:t xml:space="preserve">of the contours </w:t>
      </w:r>
      <w:r w:rsidRPr="00C728F3">
        <w:rPr>
          <w:rStyle w:val="StyleUnderline"/>
          <w:highlight w:val="green"/>
        </w:rPr>
        <w:t xml:space="preserve">of decolonization and </w:t>
      </w:r>
      <w:r w:rsidRPr="00C728F3">
        <w:rPr>
          <w:rStyle w:val="Emphasis"/>
          <w:highlight w:val="green"/>
        </w:rPr>
        <w:t>limits the way we view our resources</w:t>
      </w:r>
      <w:r w:rsidRPr="00524D2D">
        <w:rPr>
          <w:rStyle w:val="StyleUnderline"/>
        </w:rPr>
        <w:t xml:space="preserve"> in the events and thinkers of the past.</w:t>
      </w:r>
    </w:p>
    <w:p w14:paraId="518D4679" w14:textId="77777777" w:rsidR="00311681" w:rsidRPr="00C728F3" w:rsidRDefault="00311681" w:rsidP="00311681">
      <w:pPr>
        <w:rPr>
          <w:sz w:val="16"/>
        </w:rPr>
      </w:pPr>
      <w:r w:rsidRPr="00C728F3">
        <w:rPr>
          <w:sz w:val="16"/>
        </w:rPr>
        <w:t>This dissertation engages with the persistent and ongoing question of enacting black freedom in the context of a racialized world in the Caribbean and the United States in the 19th and 20th centuries. I aim to show the variety of ways black thinkers and actors reflected upon their experience through critical engagement to put forward political ideas and projects that continue to shape the ways in which we engage or choose to disengage the state, politics, and the political.</w:t>
      </w:r>
    </w:p>
    <w:p w14:paraId="33D57975" w14:textId="77777777" w:rsidR="00311681" w:rsidRPr="00C728F3" w:rsidRDefault="00311681" w:rsidP="00311681">
      <w:pPr>
        <w:rPr>
          <w:sz w:val="16"/>
        </w:rPr>
      </w:pPr>
      <w:r w:rsidRPr="00C728F3">
        <w:rPr>
          <w:sz w:val="16"/>
        </w:rPr>
        <w:t xml:space="preserve">I insist that we must return to these questions of founding, freedom, and the state because </w:t>
      </w:r>
      <w:r w:rsidRPr="00C728F3">
        <w:rPr>
          <w:rStyle w:val="Emphasis"/>
          <w:highlight w:val="green"/>
        </w:rPr>
        <w:t>the state is</w:t>
      </w:r>
      <w:r w:rsidRPr="00C728F3">
        <w:rPr>
          <w:sz w:val="16"/>
          <w:highlight w:val="green"/>
        </w:rPr>
        <w:t xml:space="preserve"> </w:t>
      </w:r>
      <w:r w:rsidRPr="00C728F3">
        <w:rPr>
          <w:sz w:val="16"/>
        </w:rPr>
        <w:t xml:space="preserve">also </w:t>
      </w:r>
      <w:r w:rsidRPr="00C728F3">
        <w:rPr>
          <w:rStyle w:val="Emphasis"/>
          <w:highlight w:val="green"/>
        </w:rPr>
        <w:t>a site of contestation</w:t>
      </w:r>
      <w:r w:rsidRPr="00C728F3">
        <w:rPr>
          <w:sz w:val="16"/>
        </w:rPr>
        <w:t xml:space="preserve">. Through an investigation of how these theorists of black statecraft engage with and theorize the state, we are better able to reflect on the areas of political contestation reshaping the way certain concepts like the state and freedom, to name a few key concepts explored in this study, are understood, and mediated. These </w:t>
      </w:r>
      <w:r w:rsidRPr="00524D2D">
        <w:rPr>
          <w:rStyle w:val="StyleUnderline"/>
        </w:rPr>
        <w:t>black political thinkers provide great reflections for what we are fighting for</w:t>
      </w:r>
      <w:r w:rsidRPr="00C728F3">
        <w:rPr>
          <w:sz w:val="16"/>
        </w:rPr>
        <w:t>, to give content to the kind of political-social community we seek to build upon principles of freedom, equality, and justice. My work responds to the need for reconceptualizing and expanding anticolonial politics and principles, decolonizing principles of freedom, self-determination, and autonomy.</w:t>
      </w:r>
    </w:p>
    <w:p w14:paraId="06896EAC" w14:textId="77777777" w:rsidR="00116ABC" w:rsidRDefault="00116ABC" w:rsidP="00116ABC">
      <w:pPr>
        <w:pStyle w:val="Heading4"/>
      </w:pPr>
      <w:r>
        <w:t xml:space="preserve">Reject ontology arguments---they generate </w:t>
      </w:r>
      <w:r w:rsidRPr="00B86C00">
        <w:rPr>
          <w:iCs w:val="0"/>
          <w:u w:val="single"/>
        </w:rPr>
        <w:t>passive subjectivity</w:t>
      </w:r>
      <w:r>
        <w:t xml:space="preserve"> </w:t>
      </w:r>
    </w:p>
    <w:p w14:paraId="61678384" w14:textId="77777777" w:rsidR="00116ABC" w:rsidRPr="00B86C00" w:rsidRDefault="00116ABC" w:rsidP="00116ABC">
      <w:r w:rsidRPr="00B86C00">
        <w:rPr>
          <w:rStyle w:val="Style13ptBold"/>
        </w:rPr>
        <w:t>Etoke</w:t>
      </w:r>
      <w:r>
        <w:t xml:space="preserve"> </w:t>
      </w:r>
      <w:r w:rsidRPr="00B86C00">
        <w:rPr>
          <w:rStyle w:val="Style13ptBold"/>
        </w:rPr>
        <w:t>22</w:t>
      </w:r>
      <w:r>
        <w:t xml:space="preserve">, PhD, Africana Studies @ CUNY (Nathalie and Lewis Gordon, 12-28-20-2022, “What Does It Mean to Be Free?,” </w:t>
      </w:r>
      <w:r w:rsidRPr="002F3B10">
        <w:rPr>
          <w:i/>
          <w:iCs/>
        </w:rPr>
        <w:t>Boston Review</w:t>
      </w:r>
      <w:r>
        <w:t xml:space="preserve">, </w:t>
      </w:r>
      <w:hyperlink r:id="rId13" w:history="1">
        <w:r w:rsidRPr="00CF0AA3">
          <w:rPr>
            <w:rStyle w:val="Hyperlink"/>
          </w:rPr>
          <w:t>https://www.bostonreview.net/articles/what-does-it-mean-to-be-free/</w:t>
        </w:r>
      </w:hyperlink>
      <w:r>
        <w:t>)</w:t>
      </w:r>
    </w:p>
    <w:p w14:paraId="5B2D4049" w14:textId="77777777" w:rsidR="00116ABC" w:rsidRDefault="00116ABC" w:rsidP="00116ABC">
      <w:pPr>
        <w:rPr>
          <w:sz w:val="16"/>
        </w:rPr>
      </w:pPr>
      <w:r w:rsidRPr="00704BDB">
        <w:rPr>
          <w:sz w:val="16"/>
        </w:rPr>
        <w:t xml:space="preserve">LG: Well, I’ll start with the first one, and be very short. It can be elaborated elsewhere. But </w:t>
      </w:r>
      <w:r w:rsidRPr="0067065D">
        <w:rPr>
          <w:rStyle w:val="StyleUnderline"/>
        </w:rPr>
        <w:t xml:space="preserve">if we’re going to talk about ontological resistance, we’re talking about the question of </w:t>
      </w:r>
      <w:r w:rsidRPr="0067065D">
        <w:rPr>
          <w:rStyle w:val="Emphasis"/>
        </w:rPr>
        <w:t>everyday life</w:t>
      </w:r>
      <w:r w:rsidRPr="00704BDB">
        <w:rPr>
          <w:sz w:val="16"/>
        </w:rPr>
        <w:t xml:space="preserve">. And </w:t>
      </w:r>
      <w:r w:rsidRPr="0067065D">
        <w:rPr>
          <w:rStyle w:val="StyleUnderline"/>
        </w:rPr>
        <w:t>Fanon is very explicit</w:t>
      </w:r>
      <w:r w:rsidRPr="00704BDB">
        <w:rPr>
          <w:sz w:val="16"/>
        </w:rPr>
        <w:t xml:space="preserve"> </w:t>
      </w:r>
      <w:r w:rsidRPr="0067065D">
        <w:rPr>
          <w:rStyle w:val="StyleUnderline"/>
        </w:rPr>
        <w:t>that all over the world, Black people live everyday life among one another perfectly fine</w:t>
      </w:r>
      <w:r w:rsidRPr="00704BDB">
        <w:rPr>
          <w:sz w:val="16"/>
        </w:rPr>
        <w:t xml:space="preserve">. That’s one of the reasons why, in a lot of our books, Nathalie and I, begin with the experience of being Black people from Black countries. And we’re able to do that perfectly well. And </w:t>
      </w:r>
      <w:r w:rsidRPr="0067065D">
        <w:rPr>
          <w:rStyle w:val="StyleUnderline"/>
        </w:rPr>
        <w:t>when we’re in situations where there are white people trying to tell us that we’re not people, it’s almost laughable to us</w:t>
      </w:r>
      <w:r w:rsidRPr="00704BDB">
        <w:rPr>
          <w:sz w:val="16"/>
        </w:rPr>
        <w:t xml:space="preserve">. So the short answer is, </w:t>
      </w:r>
      <w:r w:rsidRPr="00704BDB">
        <w:rPr>
          <w:rStyle w:val="StyleUnderline"/>
          <w:highlight w:val="cyan"/>
        </w:rPr>
        <w:t>the problem when people</w:t>
      </w:r>
      <w:r w:rsidRPr="0067065D">
        <w:rPr>
          <w:rStyle w:val="StyleUnderline"/>
        </w:rPr>
        <w:t xml:space="preserve"> try to </w:t>
      </w:r>
      <w:r w:rsidRPr="00704BDB">
        <w:rPr>
          <w:rStyle w:val="Emphasis"/>
          <w:highlight w:val="cyan"/>
        </w:rPr>
        <w:t>think ontologically</w:t>
      </w:r>
      <w:r w:rsidRPr="0067065D">
        <w:rPr>
          <w:rStyle w:val="StyleUnderline"/>
        </w:rPr>
        <w:t xml:space="preserve">, </w:t>
      </w:r>
      <w:r w:rsidRPr="00704BDB">
        <w:rPr>
          <w:rStyle w:val="StyleUnderline"/>
          <w:highlight w:val="cyan"/>
        </w:rPr>
        <w:t xml:space="preserve">is they think it’s </w:t>
      </w:r>
      <w:r w:rsidRPr="00704BDB">
        <w:rPr>
          <w:rStyle w:val="Emphasis"/>
          <w:highlight w:val="cyan"/>
        </w:rPr>
        <w:lastRenderedPageBreak/>
        <w:t>complete</w:t>
      </w:r>
      <w:r w:rsidRPr="00704BDB">
        <w:rPr>
          <w:sz w:val="16"/>
        </w:rPr>
        <w:t xml:space="preserve">. But </w:t>
      </w:r>
      <w:r w:rsidRPr="0067065D">
        <w:rPr>
          <w:rStyle w:val="StyleUnderline"/>
        </w:rPr>
        <w:t>t</w:t>
      </w:r>
      <w:r w:rsidRPr="00704BDB">
        <w:rPr>
          <w:rStyle w:val="StyleUnderline"/>
          <w:highlight w:val="cyan"/>
        </w:rPr>
        <w:t>he reality is</w:t>
      </w:r>
      <w:r w:rsidRPr="0067065D">
        <w:rPr>
          <w:rStyle w:val="StyleUnderline"/>
        </w:rPr>
        <w:t xml:space="preserve"> that </w:t>
      </w:r>
      <w:r w:rsidRPr="00704BDB">
        <w:rPr>
          <w:rStyle w:val="Emphasis"/>
          <w:highlight w:val="cyan"/>
        </w:rPr>
        <w:t>even under</w:t>
      </w:r>
      <w:r w:rsidRPr="0067065D">
        <w:rPr>
          <w:rStyle w:val="Emphasis"/>
        </w:rPr>
        <w:t xml:space="preserve"> conditions of </w:t>
      </w:r>
      <w:r w:rsidRPr="00704BDB">
        <w:rPr>
          <w:rStyle w:val="Emphasis"/>
          <w:highlight w:val="cyan"/>
        </w:rPr>
        <w:t>enslavement</w:t>
      </w:r>
      <w:r w:rsidRPr="00704BDB">
        <w:rPr>
          <w:sz w:val="16"/>
        </w:rPr>
        <w:t xml:space="preserve">, </w:t>
      </w:r>
      <w:r w:rsidRPr="0067065D">
        <w:rPr>
          <w:rStyle w:val="StyleUnderline"/>
        </w:rPr>
        <w:t xml:space="preserve">enslaved </w:t>
      </w:r>
      <w:r w:rsidRPr="00704BDB">
        <w:rPr>
          <w:rStyle w:val="StyleUnderline"/>
          <w:highlight w:val="cyan"/>
        </w:rPr>
        <w:t>people were finding ways to live</w:t>
      </w:r>
      <w:r w:rsidRPr="0067065D">
        <w:rPr>
          <w:rStyle w:val="StyleUnderline"/>
        </w:rPr>
        <w:t xml:space="preserve"> their </w:t>
      </w:r>
      <w:r w:rsidRPr="00704BDB">
        <w:rPr>
          <w:rStyle w:val="StyleUnderline"/>
          <w:highlight w:val="cyan"/>
        </w:rPr>
        <w:t>humanity</w:t>
      </w:r>
      <w:r w:rsidRPr="00704BDB">
        <w:t xml:space="preserve">, </w:t>
      </w:r>
      <w:r w:rsidRPr="00704BDB">
        <w:rPr>
          <w:rStyle w:val="StyleUnderline"/>
          <w:highlight w:val="cyan"/>
        </w:rPr>
        <w:t>and</w:t>
      </w:r>
      <w:r w:rsidRPr="0067065D">
        <w:rPr>
          <w:rStyle w:val="StyleUnderline"/>
        </w:rPr>
        <w:t xml:space="preserve"> they found ways to </w:t>
      </w:r>
      <w:r w:rsidRPr="00704BDB">
        <w:rPr>
          <w:rStyle w:val="StyleUnderline"/>
          <w:highlight w:val="cyan"/>
        </w:rPr>
        <w:t>experience</w:t>
      </w:r>
      <w:r w:rsidRPr="0067065D">
        <w:rPr>
          <w:rStyle w:val="StyleUnderline"/>
        </w:rPr>
        <w:t xml:space="preserve"> </w:t>
      </w:r>
      <w:r w:rsidRPr="00704BDB">
        <w:rPr>
          <w:rStyle w:val="Emphasis"/>
        </w:rPr>
        <w:t>value</w:t>
      </w:r>
      <w:r w:rsidRPr="0067065D">
        <w:rPr>
          <w:rStyle w:val="StyleUnderline"/>
        </w:rPr>
        <w:t xml:space="preserve"> and </w:t>
      </w:r>
      <w:r w:rsidRPr="00704BDB">
        <w:rPr>
          <w:rStyle w:val="Emphasis"/>
          <w:highlight w:val="cyan"/>
        </w:rPr>
        <w:t>joy</w:t>
      </w:r>
      <w:r w:rsidRPr="0067065D">
        <w:rPr>
          <w:rStyle w:val="StyleUnderline"/>
        </w:rPr>
        <w:t>, and assert dignity</w:t>
      </w:r>
      <w:r w:rsidRPr="00704BDB">
        <w:rPr>
          <w:sz w:val="16"/>
        </w:rPr>
        <w:t xml:space="preserve">. </w:t>
      </w:r>
      <w:r w:rsidRPr="0067065D">
        <w:rPr>
          <w:rStyle w:val="StyleUnderline"/>
        </w:rPr>
        <w:t>We know that because it is by their actions that many of us are still here.</w:t>
      </w:r>
      <w:r w:rsidRPr="00704BDB">
        <w:rPr>
          <w:sz w:val="16"/>
        </w:rPr>
        <w:t xml:space="preserve"> There’s a longer answer to that, but </w:t>
      </w:r>
      <w:r w:rsidRPr="0067065D">
        <w:rPr>
          <w:rStyle w:val="StyleUnderline"/>
        </w:rPr>
        <w:t>the short answer is, we are able to articulate lives for ourselves worth living.</w:t>
      </w:r>
      <w:r w:rsidRPr="00704BDB">
        <w:rPr>
          <w:sz w:val="16"/>
        </w:rPr>
        <w:t xml:space="preserve"> Nathalie may want to take over. NE: Just to add to what you said, </w:t>
      </w:r>
      <w:r w:rsidRPr="0067065D">
        <w:rPr>
          <w:rStyle w:val="StyleUnderline"/>
        </w:rPr>
        <w:t>another way to talk about it</w:t>
      </w:r>
      <w:r w:rsidRPr="00704BDB">
        <w:rPr>
          <w:sz w:val="16"/>
        </w:rPr>
        <w:t xml:space="preserve">, if you don’t want to use the word ontological resistance, </w:t>
      </w:r>
      <w:r w:rsidRPr="0067065D">
        <w:rPr>
          <w:rStyle w:val="StyleUnderline"/>
        </w:rPr>
        <w:t>is by using what</w:t>
      </w:r>
      <w:r w:rsidRPr="00704BDB">
        <w:rPr>
          <w:sz w:val="16"/>
        </w:rPr>
        <w:t xml:space="preserve"> Sylvia </w:t>
      </w:r>
      <w:r w:rsidRPr="0067065D">
        <w:rPr>
          <w:rStyle w:val="StyleUnderline"/>
        </w:rPr>
        <w:t xml:space="preserve">Wynter calls </w:t>
      </w:r>
      <w:r w:rsidRPr="0067065D">
        <w:rPr>
          <w:rStyle w:val="Emphasis"/>
        </w:rPr>
        <w:t>ontological sovereignty</w:t>
      </w:r>
      <w:r w:rsidRPr="00704BDB">
        <w:rPr>
          <w:sz w:val="16"/>
        </w:rPr>
        <w:t xml:space="preserve">. This is </w:t>
      </w:r>
      <w:r w:rsidRPr="0067065D">
        <w:rPr>
          <w:rStyle w:val="StyleUnderline"/>
        </w:rPr>
        <w:t>the idea that we have to move completely outside of our present conception of the human</w:t>
      </w:r>
      <w:r w:rsidRPr="00704BDB">
        <w:rPr>
          <w:sz w:val="16"/>
        </w:rPr>
        <w:t xml:space="preserve">. It goes back to what Lewis was trying to say, I think. </w:t>
      </w:r>
      <w:r w:rsidRPr="0067065D">
        <w:rPr>
          <w:rStyle w:val="StyleUnderline"/>
        </w:rPr>
        <w:t>With regard to Moten, I’m familiar with that approach</w:t>
      </w:r>
      <w:r w:rsidRPr="00704BDB">
        <w:rPr>
          <w:sz w:val="16"/>
        </w:rPr>
        <w:t xml:space="preserve">, </w:t>
      </w:r>
      <w:r w:rsidRPr="0067065D">
        <w:rPr>
          <w:rStyle w:val="StyleUnderline"/>
        </w:rPr>
        <w:t xml:space="preserve">but </w:t>
      </w:r>
      <w:r w:rsidRPr="00704BDB">
        <w:rPr>
          <w:sz w:val="16"/>
        </w:rPr>
        <w:t xml:space="preserve">also in my own work, </w:t>
      </w:r>
      <w:r w:rsidRPr="0067065D">
        <w:rPr>
          <w:rStyle w:val="StyleUnderline"/>
        </w:rPr>
        <w:t xml:space="preserve">I talk about </w:t>
      </w:r>
      <w:r w:rsidRPr="0067065D">
        <w:rPr>
          <w:rStyle w:val="Emphasis"/>
        </w:rPr>
        <w:t>active subjectivity versus passive subjectivity</w:t>
      </w:r>
      <w:r w:rsidRPr="00704BDB">
        <w:rPr>
          <w:sz w:val="16"/>
        </w:rPr>
        <w:t xml:space="preserve">. </w:t>
      </w:r>
      <w:r w:rsidRPr="00704BDB">
        <w:rPr>
          <w:rStyle w:val="StyleUnderline"/>
          <w:highlight w:val="cyan"/>
        </w:rPr>
        <w:t>Passive subjectivity is</w:t>
      </w:r>
      <w:r w:rsidRPr="0067065D">
        <w:rPr>
          <w:rStyle w:val="StyleUnderline"/>
        </w:rPr>
        <w:t xml:space="preserve"> like </w:t>
      </w:r>
      <w:r w:rsidRPr="00704BDB">
        <w:rPr>
          <w:rStyle w:val="Emphasis"/>
          <w:highlight w:val="cyan"/>
        </w:rPr>
        <w:t>living with white people in your head</w:t>
      </w:r>
      <w:r w:rsidRPr="00704BDB">
        <w:t>,</w:t>
      </w:r>
      <w:r w:rsidRPr="00704BDB">
        <w:rPr>
          <w:sz w:val="16"/>
        </w:rPr>
        <w:t xml:space="preserve"> basically, </w:t>
      </w:r>
      <w:r w:rsidRPr="00704BDB">
        <w:rPr>
          <w:rStyle w:val="StyleUnderline"/>
          <w:highlight w:val="cyan"/>
        </w:rPr>
        <w:t>defining</w:t>
      </w:r>
      <w:r w:rsidRPr="0067065D">
        <w:rPr>
          <w:rStyle w:val="StyleUnderline"/>
        </w:rPr>
        <w:t xml:space="preserve"> </w:t>
      </w:r>
      <w:r w:rsidRPr="00704BDB">
        <w:rPr>
          <w:rStyle w:val="StyleUnderline"/>
          <w:highlight w:val="cyan"/>
        </w:rPr>
        <w:t>yourself in</w:t>
      </w:r>
      <w:r w:rsidRPr="0067065D">
        <w:rPr>
          <w:rStyle w:val="StyleUnderline"/>
        </w:rPr>
        <w:t xml:space="preserve"> the context </w:t>
      </w:r>
      <w:r w:rsidRPr="00704BDB">
        <w:rPr>
          <w:rStyle w:val="StyleUnderline"/>
          <w:highlight w:val="cyan"/>
        </w:rPr>
        <w:t xml:space="preserve">of </w:t>
      </w:r>
      <w:r w:rsidRPr="00704BDB">
        <w:rPr>
          <w:rStyle w:val="Emphasis"/>
          <w:highlight w:val="cyan"/>
        </w:rPr>
        <w:t>white supremacy</w:t>
      </w:r>
      <w:r w:rsidRPr="00704BDB">
        <w:rPr>
          <w:rStyle w:val="StyleUnderline"/>
        </w:rPr>
        <w:t>, and internalizing a degrading image of who you are.</w:t>
      </w:r>
      <w:r w:rsidRPr="00704BDB">
        <w:rPr>
          <w:sz w:val="16"/>
        </w:rPr>
        <w:t xml:space="preserve"> Not because it’s your fault, but because you’re bombarded with this idea that you’re lesser than. </w:t>
      </w:r>
      <w:r w:rsidRPr="00704BDB">
        <w:rPr>
          <w:rStyle w:val="StyleUnderline"/>
          <w:highlight w:val="cyan"/>
        </w:rPr>
        <w:t>But</w:t>
      </w:r>
      <w:r w:rsidRPr="0067065D">
        <w:rPr>
          <w:rStyle w:val="StyleUnderline"/>
        </w:rPr>
        <w:t xml:space="preserve"> then you have </w:t>
      </w:r>
      <w:r w:rsidRPr="00704BDB">
        <w:rPr>
          <w:rStyle w:val="Emphasis"/>
          <w:highlight w:val="cyan"/>
        </w:rPr>
        <w:t>active subjectivity</w:t>
      </w:r>
      <w:r w:rsidRPr="00704BDB">
        <w:rPr>
          <w:sz w:val="16"/>
        </w:rPr>
        <w:t xml:space="preserve">, which to me is </w:t>
      </w:r>
      <w:r w:rsidRPr="0067065D">
        <w:rPr>
          <w:rStyle w:val="StyleUnderline"/>
        </w:rPr>
        <w:t>the ways in which you resist</w:t>
      </w:r>
      <w:r w:rsidRPr="00704BDB">
        <w:rPr>
          <w:sz w:val="16"/>
        </w:rPr>
        <w:t xml:space="preserve">, </w:t>
      </w:r>
      <w:r w:rsidRPr="0067065D">
        <w:rPr>
          <w:rStyle w:val="StyleUnderline"/>
        </w:rPr>
        <w:t xml:space="preserve">not necessarily because </w:t>
      </w:r>
      <w:r w:rsidRPr="00704BDB">
        <w:rPr>
          <w:rStyle w:val="StyleUnderline"/>
          <w:highlight w:val="cyan"/>
        </w:rPr>
        <w:t>you’re trying to challenge</w:t>
      </w:r>
      <w:r w:rsidRPr="0067065D">
        <w:rPr>
          <w:rStyle w:val="StyleUnderline"/>
        </w:rPr>
        <w:t xml:space="preserve"> or dismantle white supremacy, but</w:t>
      </w:r>
      <w:r w:rsidRPr="00704BDB">
        <w:rPr>
          <w:sz w:val="16"/>
        </w:rPr>
        <w:t xml:space="preserve"> just like what Lewis just said, </w:t>
      </w:r>
      <w:r w:rsidRPr="00704BDB">
        <w:rPr>
          <w:rStyle w:val="Emphasis"/>
          <w:highlight w:val="cyan"/>
        </w:rPr>
        <w:t>because you know you’re a human being</w:t>
      </w:r>
      <w:r w:rsidRPr="00704BDB">
        <w:t xml:space="preserve">, </w:t>
      </w:r>
      <w:r w:rsidRPr="0067065D">
        <w:rPr>
          <w:rStyle w:val="Emphasis"/>
        </w:rPr>
        <w:t>and you’re going about your life on a regular basis.</w:t>
      </w:r>
      <w:r w:rsidRPr="00704BDB">
        <w:rPr>
          <w:sz w:val="16"/>
        </w:rPr>
        <w:t xml:space="preserve"> That’s what I mean. So, it’s more active. </w:t>
      </w:r>
      <w:r w:rsidRPr="0067065D">
        <w:rPr>
          <w:rStyle w:val="StyleUnderline"/>
        </w:rPr>
        <w:t xml:space="preserve">The </w:t>
      </w:r>
      <w:r w:rsidRPr="00704BDB">
        <w:rPr>
          <w:rStyle w:val="StyleUnderline"/>
          <w:highlight w:val="cyan"/>
        </w:rPr>
        <w:t xml:space="preserve">external forces of </w:t>
      </w:r>
      <w:r w:rsidRPr="00704BDB">
        <w:rPr>
          <w:rStyle w:val="Emphasis"/>
          <w:highlight w:val="cyan"/>
        </w:rPr>
        <w:t>oppression</w:t>
      </w:r>
      <w:r w:rsidRPr="00704BDB">
        <w:rPr>
          <w:rStyle w:val="StyleUnderline"/>
          <w:highlight w:val="cyan"/>
        </w:rPr>
        <w:t xml:space="preserve"> are</w:t>
      </w:r>
      <w:r w:rsidRPr="0067065D">
        <w:rPr>
          <w:rStyle w:val="StyleUnderline"/>
        </w:rPr>
        <w:t xml:space="preserve"> still </w:t>
      </w:r>
      <w:r w:rsidRPr="00704BDB">
        <w:rPr>
          <w:rStyle w:val="StyleUnderline"/>
          <w:highlight w:val="cyan"/>
        </w:rPr>
        <w:t>there</w:t>
      </w:r>
      <w:r w:rsidRPr="0067065D">
        <w:rPr>
          <w:rStyle w:val="StyleUnderline"/>
        </w:rPr>
        <w:t xml:space="preserve">, </w:t>
      </w:r>
      <w:r w:rsidRPr="00704BDB">
        <w:rPr>
          <w:rStyle w:val="StyleUnderline"/>
          <w:highlight w:val="cyan"/>
        </w:rPr>
        <w:t>you’re</w:t>
      </w:r>
      <w:r w:rsidRPr="0067065D">
        <w:rPr>
          <w:rStyle w:val="StyleUnderline"/>
        </w:rPr>
        <w:t xml:space="preserve"> still </w:t>
      </w:r>
      <w:r w:rsidRPr="00704BDB">
        <w:rPr>
          <w:rStyle w:val="StyleUnderline"/>
          <w:highlight w:val="cyan"/>
        </w:rPr>
        <w:t>confronting them</w:t>
      </w:r>
      <w:r w:rsidRPr="0067065D">
        <w:rPr>
          <w:rStyle w:val="StyleUnderline"/>
        </w:rPr>
        <w:t xml:space="preserve">, </w:t>
      </w:r>
      <w:r w:rsidRPr="00704BDB">
        <w:rPr>
          <w:rStyle w:val="StyleUnderline"/>
          <w:highlight w:val="cyan"/>
        </w:rPr>
        <w:t>but it doesn’t mean</w:t>
      </w:r>
      <w:r w:rsidRPr="0067065D">
        <w:rPr>
          <w:rStyle w:val="StyleUnderline"/>
        </w:rPr>
        <w:t xml:space="preserve"> that you </w:t>
      </w:r>
      <w:r w:rsidRPr="00704BDB">
        <w:rPr>
          <w:rStyle w:val="StyleUnderline"/>
          <w:highlight w:val="cyan"/>
        </w:rPr>
        <w:t>surrender</w:t>
      </w:r>
      <w:r w:rsidRPr="0067065D">
        <w:rPr>
          <w:rStyle w:val="StyleUnderline"/>
        </w:rPr>
        <w:t xml:space="preserve"> or are surrendering to them</w:t>
      </w:r>
      <w:r w:rsidRPr="00704BDB">
        <w:rPr>
          <w:sz w:val="16"/>
        </w:rPr>
        <w:t xml:space="preserve">. </w:t>
      </w:r>
      <w:r w:rsidRPr="00704BDB">
        <w:rPr>
          <w:rStyle w:val="StyleUnderline"/>
          <w:highlight w:val="cyan"/>
        </w:rPr>
        <w:t xml:space="preserve">Whereas in </w:t>
      </w:r>
      <w:r w:rsidRPr="00704BDB">
        <w:rPr>
          <w:rStyle w:val="Emphasis"/>
          <w:highlight w:val="cyan"/>
        </w:rPr>
        <w:t>passive</w:t>
      </w:r>
      <w:r w:rsidRPr="0067065D">
        <w:rPr>
          <w:rStyle w:val="StyleUnderline"/>
        </w:rPr>
        <w:t xml:space="preserve"> subjectivity,</w:t>
      </w:r>
      <w:r w:rsidRPr="00704BDB">
        <w:rPr>
          <w:sz w:val="16"/>
        </w:rPr>
        <w:t xml:space="preserve"> it’s just, </w:t>
      </w:r>
      <w:r w:rsidRPr="00704BDB">
        <w:rPr>
          <w:rStyle w:val="StyleUnderline"/>
          <w:highlight w:val="cyan"/>
        </w:rPr>
        <w:t>you</w:t>
      </w:r>
      <w:r w:rsidRPr="0067065D">
        <w:rPr>
          <w:rStyle w:val="StyleUnderline"/>
        </w:rPr>
        <w:t xml:space="preserve"> just buy into that image</w:t>
      </w:r>
      <w:r w:rsidRPr="00704BDB">
        <w:rPr>
          <w:sz w:val="16"/>
        </w:rPr>
        <w:t xml:space="preserve">, and </w:t>
      </w:r>
      <w:r w:rsidRPr="00704BDB">
        <w:rPr>
          <w:rStyle w:val="StyleUnderline"/>
          <w:highlight w:val="cyan"/>
        </w:rPr>
        <w:t>you find yourself in</w:t>
      </w:r>
      <w:r w:rsidRPr="0067065D">
        <w:rPr>
          <w:rStyle w:val="StyleUnderline"/>
        </w:rPr>
        <w:t xml:space="preserve"> a state of </w:t>
      </w:r>
      <w:r w:rsidRPr="00CE6456">
        <w:rPr>
          <w:rStyle w:val="Emphasis"/>
          <w:highlight w:val="cyan"/>
        </w:rPr>
        <w:t>paralysis</w:t>
      </w:r>
      <w:r w:rsidRPr="0067065D">
        <w:rPr>
          <w:rStyle w:val="StyleUnderline"/>
        </w:rPr>
        <w:t xml:space="preserve"> which starts psychologically and internally. </w:t>
      </w:r>
      <w:r w:rsidRPr="0067065D">
        <w:rPr>
          <w:rStyle w:val="Emphasis"/>
        </w:rPr>
        <w:t>What the world tried to do to you is one thing</w:t>
      </w:r>
      <w:r w:rsidRPr="00CE6456">
        <w:t xml:space="preserve">, </w:t>
      </w:r>
      <w:r w:rsidRPr="0067065D">
        <w:rPr>
          <w:rStyle w:val="Emphasis"/>
        </w:rPr>
        <w:t>but then what you do with what the world is trying to do to you is something else</w:t>
      </w:r>
      <w:r w:rsidRPr="00CE6456">
        <w:t xml:space="preserve">. </w:t>
      </w:r>
      <w:r w:rsidRPr="00704BDB">
        <w:rPr>
          <w:sz w:val="16"/>
        </w:rPr>
        <w:t xml:space="preserve">That’s why I separate passive subjectivity from active subjectivity, but they’re not mutually exclusive. LG: </w:t>
      </w:r>
      <w:r w:rsidRPr="00453200">
        <w:rPr>
          <w:rStyle w:val="StyleUnderline"/>
        </w:rPr>
        <w:t xml:space="preserve">One </w:t>
      </w:r>
      <w:r w:rsidRPr="00704BDB">
        <w:rPr>
          <w:sz w:val="16"/>
        </w:rPr>
        <w:t xml:space="preserve">of the </w:t>
      </w:r>
      <w:r w:rsidRPr="00453200">
        <w:rPr>
          <w:rStyle w:val="StyleUnderline"/>
        </w:rPr>
        <w:t>thing</w:t>
      </w:r>
      <w:r w:rsidRPr="00704BDB">
        <w:rPr>
          <w:sz w:val="16"/>
        </w:rPr>
        <w:t xml:space="preserve">s that’s </w:t>
      </w:r>
      <w:r w:rsidRPr="00453200">
        <w:rPr>
          <w:rStyle w:val="StyleUnderline"/>
        </w:rPr>
        <w:t>often overlooked</w:t>
      </w:r>
      <w:r w:rsidRPr="00704BDB">
        <w:rPr>
          <w:sz w:val="16"/>
        </w:rPr>
        <w:t xml:space="preserve"> </w:t>
      </w:r>
      <w:r w:rsidRPr="00453200">
        <w:rPr>
          <w:rStyle w:val="StyleUnderline"/>
        </w:rPr>
        <w:t>is that narrative of</w:t>
      </w:r>
      <w:r w:rsidRPr="00704BDB">
        <w:rPr>
          <w:sz w:val="16"/>
        </w:rPr>
        <w:t xml:space="preserve"> </w:t>
      </w:r>
      <w:r w:rsidRPr="00CE6456">
        <w:rPr>
          <w:rStyle w:val="Emphasis"/>
          <w:highlight w:val="cyan"/>
        </w:rPr>
        <w:t>ontological closure is a lie</w:t>
      </w:r>
      <w:r w:rsidRPr="00704BDB">
        <w:rPr>
          <w:sz w:val="16"/>
        </w:rPr>
        <w:t xml:space="preserve"> </w:t>
      </w:r>
      <w:r w:rsidRPr="00CE6456">
        <w:rPr>
          <w:rStyle w:val="StyleUnderline"/>
          <w:highlight w:val="cyan"/>
        </w:rPr>
        <w:t xml:space="preserve">to make us think </w:t>
      </w:r>
      <w:r w:rsidRPr="00CE6456">
        <w:rPr>
          <w:rStyle w:val="Emphasis"/>
          <w:highlight w:val="cyan"/>
        </w:rPr>
        <w:t>liberation</w:t>
      </w:r>
      <w:r w:rsidRPr="00453200">
        <w:rPr>
          <w:rStyle w:val="StyleUnderline"/>
        </w:rPr>
        <w:t xml:space="preserve"> and freedom are </w:t>
      </w:r>
      <w:r w:rsidRPr="00CE6456">
        <w:rPr>
          <w:rStyle w:val="Emphasis"/>
          <w:highlight w:val="cyan"/>
        </w:rPr>
        <w:t>not possible</w:t>
      </w:r>
      <w:r w:rsidRPr="00704BDB">
        <w:rPr>
          <w:sz w:val="16"/>
        </w:rPr>
        <w:t xml:space="preserve">. And the very fact </w:t>
      </w:r>
      <w:r w:rsidRPr="00451C49">
        <w:rPr>
          <w:rStyle w:val="StyleUnderline"/>
        </w:rPr>
        <w:t xml:space="preserve">that it’s a lie already tells you that it’s </w:t>
      </w:r>
      <w:r w:rsidRPr="00451C49">
        <w:rPr>
          <w:rStyle w:val="Emphasis"/>
        </w:rPr>
        <w:t>undermined with the assertion that it’s complete.</w:t>
      </w:r>
      <w:r w:rsidRPr="00704BDB">
        <w:rPr>
          <w:sz w:val="16"/>
        </w:rPr>
        <w:t xml:space="preserve"> The other thing is, </w:t>
      </w:r>
      <w:r w:rsidRPr="00451C49">
        <w:rPr>
          <w:rStyle w:val="StyleUnderline"/>
        </w:rPr>
        <w:t>is it’s very strange that we always make the neurotic stand for Black people</w:t>
      </w:r>
      <w:r w:rsidRPr="00704BDB">
        <w:rPr>
          <w:sz w:val="16"/>
        </w:rPr>
        <w:t xml:space="preserve">. </w:t>
      </w:r>
      <w:r w:rsidRPr="00451C49">
        <w:rPr>
          <w:rStyle w:val="StyleUnderline"/>
        </w:rPr>
        <w:t>Neurotics are people who suffer a form of ego collapse through which they are not able to articulate their relationship to the world.</w:t>
      </w:r>
      <w:r w:rsidRPr="00704BDB">
        <w:rPr>
          <w:sz w:val="16"/>
        </w:rPr>
        <w:t xml:space="preserve"> And </w:t>
      </w:r>
      <w:r w:rsidRPr="00451C49">
        <w:rPr>
          <w:rStyle w:val="StyleUnderline"/>
        </w:rPr>
        <w:t xml:space="preserve">there are many Black people who don’t have white people in our heads. </w:t>
      </w:r>
      <w:r w:rsidRPr="00704BDB">
        <w:rPr>
          <w:sz w:val="16"/>
        </w:rPr>
        <w:t xml:space="preserve">We see white people out there. </w:t>
      </w:r>
      <w:r w:rsidRPr="00451C49">
        <w:rPr>
          <w:rStyle w:val="StyleUnderline"/>
        </w:rPr>
        <w:t>What we have in our heads are our mothers,</w:t>
      </w:r>
      <w:r w:rsidRPr="00704BDB">
        <w:rPr>
          <w:sz w:val="16"/>
        </w:rPr>
        <w:t xml:space="preserve"> our </w:t>
      </w:r>
      <w:r w:rsidRPr="00451C49">
        <w:rPr>
          <w:rStyle w:val="StyleUnderline"/>
        </w:rPr>
        <w:t>fathers</w:t>
      </w:r>
      <w:r w:rsidRPr="00704BDB">
        <w:rPr>
          <w:sz w:val="16"/>
        </w:rPr>
        <w:t xml:space="preserve">, our brothers, our sisters, our </w:t>
      </w:r>
      <w:r w:rsidRPr="00451C49">
        <w:rPr>
          <w:rStyle w:val="StyleUnderline"/>
        </w:rPr>
        <w:t>loved ones</w:t>
      </w:r>
      <w:r w:rsidRPr="00704BDB">
        <w:rPr>
          <w:sz w:val="16"/>
        </w:rPr>
        <w:t xml:space="preserve">. And </w:t>
      </w:r>
      <w:r w:rsidRPr="00CE6456">
        <w:rPr>
          <w:rStyle w:val="StyleUnderline"/>
          <w:highlight w:val="cyan"/>
        </w:rPr>
        <w:t>it’s very strange</w:t>
      </w:r>
      <w:r w:rsidRPr="00FE4054">
        <w:rPr>
          <w:rStyle w:val="StyleUnderline"/>
        </w:rPr>
        <w:t xml:space="preserve"> that</w:t>
      </w:r>
      <w:r w:rsidRPr="00451C49">
        <w:rPr>
          <w:rStyle w:val="StyleUnderline"/>
        </w:rPr>
        <w:t xml:space="preserve"> </w:t>
      </w:r>
      <w:r w:rsidRPr="00FE4054">
        <w:rPr>
          <w:rStyle w:val="StyleUnderline"/>
          <w:highlight w:val="cyan"/>
        </w:rPr>
        <w:t>there’s a tendency</w:t>
      </w:r>
      <w:r w:rsidRPr="00704BDB">
        <w:rPr>
          <w:sz w:val="16"/>
        </w:rPr>
        <w:t xml:space="preserve">, </w:t>
      </w:r>
      <w:r w:rsidRPr="00451C49">
        <w:rPr>
          <w:rStyle w:val="Emphasis"/>
        </w:rPr>
        <w:t xml:space="preserve">particularly </w:t>
      </w:r>
      <w:r w:rsidRPr="00CE6456">
        <w:rPr>
          <w:rStyle w:val="Emphasis"/>
          <w:highlight w:val="cyan"/>
        </w:rPr>
        <w:t>in academic literature</w:t>
      </w:r>
      <w:r w:rsidRPr="00704BDB">
        <w:rPr>
          <w:sz w:val="16"/>
        </w:rPr>
        <w:t xml:space="preserve">, </w:t>
      </w:r>
      <w:r w:rsidRPr="00FE4054">
        <w:rPr>
          <w:rStyle w:val="StyleUnderline"/>
          <w:highlight w:val="cyan"/>
        </w:rPr>
        <w:t>to throw Black people</w:t>
      </w:r>
      <w:r w:rsidRPr="00451C49">
        <w:rPr>
          <w:rStyle w:val="StyleUnderline"/>
        </w:rPr>
        <w:t xml:space="preserve"> always </w:t>
      </w:r>
      <w:r w:rsidRPr="00FE4054">
        <w:rPr>
          <w:rStyle w:val="StyleUnderline"/>
          <w:highlight w:val="cyan"/>
        </w:rPr>
        <w:t>into</w:t>
      </w:r>
      <w:r w:rsidRPr="00451C49">
        <w:rPr>
          <w:rStyle w:val="StyleUnderline"/>
        </w:rPr>
        <w:t xml:space="preserve"> the </w:t>
      </w:r>
      <w:r w:rsidRPr="00FE4054">
        <w:rPr>
          <w:rStyle w:val="StyleUnderline"/>
          <w:highlight w:val="cyan"/>
        </w:rPr>
        <w:t>category of</w:t>
      </w:r>
      <w:r w:rsidRPr="00451C49">
        <w:rPr>
          <w:rStyle w:val="StyleUnderline"/>
        </w:rPr>
        <w:t xml:space="preserve"> the </w:t>
      </w:r>
      <w:r w:rsidRPr="00FE4054">
        <w:rPr>
          <w:rStyle w:val="StyleUnderline"/>
          <w:highlight w:val="cyan"/>
        </w:rPr>
        <w:t>pathological</w:t>
      </w:r>
      <w:r w:rsidRPr="00704BDB">
        <w:rPr>
          <w:sz w:val="16"/>
        </w:rPr>
        <w:t xml:space="preserve">, the psychotic, the neurotic. But </w:t>
      </w:r>
      <w:r w:rsidRPr="00451C49">
        <w:rPr>
          <w:rStyle w:val="StyleUnderline"/>
        </w:rPr>
        <w:t>the fact of the matter is that most Black people spend a lot of our lives not walking around asking ourselves, are we white enough? We don’t even ask if we’re Black enough. We ask stuff like: Are we going to get enough food toda</w:t>
      </w:r>
      <w:r w:rsidRPr="00704BDB">
        <w:rPr>
          <w:sz w:val="16"/>
        </w:rPr>
        <w:t xml:space="preserve">y? How’re our friends doing? How are our neighbors? Am I going to get a job? And </w:t>
      </w:r>
      <w:r w:rsidRPr="00FE4054">
        <w:rPr>
          <w:rStyle w:val="Emphasis"/>
          <w:highlight w:val="cyan"/>
        </w:rPr>
        <w:t>we need to get away from</w:t>
      </w:r>
      <w:r w:rsidRPr="00451C49">
        <w:rPr>
          <w:rStyle w:val="Emphasis"/>
        </w:rPr>
        <w:t xml:space="preserve"> these very </w:t>
      </w:r>
      <w:r w:rsidRPr="00FE4054">
        <w:rPr>
          <w:rStyle w:val="Emphasis"/>
          <w:highlight w:val="cyan"/>
        </w:rPr>
        <w:t>distorted</w:t>
      </w:r>
      <w:r w:rsidRPr="00FE4054">
        <w:t xml:space="preserve">, </w:t>
      </w:r>
      <w:r w:rsidRPr="00451C49">
        <w:rPr>
          <w:rStyle w:val="Emphasis"/>
        </w:rPr>
        <w:t xml:space="preserve">ultimately neurotic bourgeois </w:t>
      </w:r>
      <w:r w:rsidRPr="00FE4054">
        <w:rPr>
          <w:rStyle w:val="Emphasis"/>
          <w:highlight w:val="cyan"/>
        </w:rPr>
        <w:t>ways of thinking about Blackness</w:t>
      </w:r>
      <w:r w:rsidRPr="00704BDB">
        <w:rPr>
          <w:sz w:val="16"/>
        </w:rPr>
        <w:t>.</w:t>
      </w:r>
    </w:p>
    <w:p w14:paraId="7208087C" w14:textId="77777777" w:rsidR="00116ABC" w:rsidRPr="005A36D6" w:rsidRDefault="00116ABC" w:rsidP="00116ABC">
      <w:pPr>
        <w:pStyle w:val="Heading4"/>
      </w:pPr>
      <w:r>
        <w:t xml:space="preserve">Undoing power relations requires </w:t>
      </w:r>
      <w:r>
        <w:rPr>
          <w:u w:val="single"/>
        </w:rPr>
        <w:t>legal pragmatism</w:t>
      </w:r>
      <w:r>
        <w:t xml:space="preserve"> – normative commitments </w:t>
      </w:r>
      <w:r>
        <w:rPr>
          <w:u w:val="single"/>
        </w:rPr>
        <w:t>can’t</w:t>
      </w:r>
      <w:r>
        <w:t xml:space="preserve"> compel change. </w:t>
      </w:r>
    </w:p>
    <w:p w14:paraId="393A6054" w14:textId="77777777" w:rsidR="00116ABC" w:rsidRPr="003A56BD" w:rsidRDefault="00116ABC" w:rsidP="00116ABC">
      <w:r w:rsidRPr="005A36D6">
        <w:rPr>
          <w:rStyle w:val="Style13ptBold"/>
        </w:rPr>
        <w:t>Zack 17</w:t>
      </w:r>
      <w:r>
        <w:t xml:space="preserve">, </w:t>
      </w:r>
      <w:r w:rsidRPr="003A56BD">
        <w:t>Professor of philosophy at the University of Oregon</w:t>
      </w:r>
      <w:r>
        <w:t>. (Naomi, 2017, “</w:t>
      </w:r>
      <w:r w:rsidRPr="003A56BD">
        <w:t>Ideal, Nonideal, and Empirical Theories of Social Justice: The Need for Applicative Justice in Addressing Injustice</w:t>
      </w:r>
      <w:r>
        <w:t xml:space="preserve">,” </w:t>
      </w:r>
      <w:r w:rsidRPr="003A56BD">
        <w:t>The Oxford Handbook of Philosophy and Race, Oxford University Press</w:t>
      </w:r>
      <w:r>
        <w:t xml:space="preserve">, </w:t>
      </w:r>
      <w:r w:rsidRPr="005A36D6">
        <w:t>https://academic.oup.com/edited-volume/28299/chapter-abstract/214992727?redirectedFrom=fulltext</w:t>
      </w:r>
      <w:r>
        <w:t>,)</w:t>
      </w:r>
    </w:p>
    <w:p w14:paraId="0F8E43EB" w14:textId="77777777" w:rsidR="00116ABC" w:rsidRPr="005A36D6" w:rsidRDefault="00116ABC" w:rsidP="00116ABC">
      <w:pPr>
        <w:rPr>
          <w:sz w:val="16"/>
        </w:rPr>
      </w:pPr>
      <w:r w:rsidRPr="005A36D6">
        <w:rPr>
          <w:sz w:val="16"/>
        </w:rPr>
        <w:t xml:space="preserve">Rawls’s ideal theory is too abstract to correct injustice or provide justice for victims of injustice in reality, because it is based on a thought experiment and the assumption of a “well-ordered” society in which there already is compliance with law (Zack 2016, 1–64). </w:t>
      </w:r>
      <w:r w:rsidRPr="005A36D6">
        <w:rPr>
          <w:rStyle w:val="StyleUnderline"/>
        </w:rPr>
        <w:t xml:space="preserve">What </w:t>
      </w:r>
      <w:r w:rsidRPr="005A36D6">
        <w:rPr>
          <w:rStyle w:val="StyleUnderline"/>
          <w:highlight w:val="green"/>
        </w:rPr>
        <w:t>people care about</w:t>
      </w:r>
      <w:r w:rsidRPr="005A36D6">
        <w:rPr>
          <w:rStyle w:val="StyleUnderline"/>
        </w:rPr>
        <w:t xml:space="preserve"> in reality concerning justice is not what ideal justice is or would be, but how </w:t>
      </w:r>
      <w:r w:rsidRPr="005A36D6">
        <w:rPr>
          <w:rStyle w:val="Emphasis"/>
          <w:highlight w:val="green"/>
        </w:rPr>
        <w:t>immediate injustice</w:t>
      </w:r>
      <w:r w:rsidRPr="005A36D6">
        <w:rPr>
          <w:sz w:val="16"/>
        </w:rPr>
        <w:t xml:space="preserve"> </w:t>
      </w:r>
      <w:r w:rsidRPr="005A36D6">
        <w:rPr>
          <w:rStyle w:val="StyleUnderline"/>
        </w:rPr>
        <w:t>can be corrected</w:t>
      </w:r>
      <w:r w:rsidRPr="005A36D6">
        <w:rPr>
          <w:sz w:val="16"/>
        </w:rPr>
        <w:t xml:space="preserve">. </w:t>
      </w:r>
      <w:r w:rsidRPr="005A36D6">
        <w:rPr>
          <w:rStyle w:val="StyleUnderline"/>
          <w:highlight w:val="green"/>
        </w:rPr>
        <w:t>Injustice is</w:t>
      </w:r>
      <w:r w:rsidRPr="005A36D6">
        <w:rPr>
          <w:sz w:val="16"/>
        </w:rPr>
        <w:t xml:space="preserve"> always </w:t>
      </w:r>
      <w:r w:rsidRPr="005A36D6">
        <w:rPr>
          <w:rStyle w:val="Emphasis"/>
        </w:rPr>
        <w:t xml:space="preserve">specific in </w:t>
      </w:r>
      <w:r w:rsidRPr="005A36D6">
        <w:rPr>
          <w:rStyle w:val="Emphasis"/>
          <w:highlight w:val="green"/>
        </w:rPr>
        <w:t>concrete</w:t>
      </w:r>
      <w:r w:rsidRPr="005A36D6">
        <w:rPr>
          <w:rStyle w:val="Emphasis"/>
        </w:rPr>
        <w:t xml:space="preserve"> events</w:t>
      </w:r>
      <w:r w:rsidRPr="005A36D6">
        <w:rPr>
          <w:sz w:val="16"/>
        </w:rPr>
        <w:t xml:space="preserve"> that are recognizable as certain types, for example, theft, murder, or police racial profiling. </w:t>
      </w:r>
      <w:r w:rsidRPr="005A36D6">
        <w:rPr>
          <w:rStyle w:val="Emphasis"/>
          <w:highlight w:val="green"/>
        </w:rPr>
        <w:t>Injustice can be corrected</w:t>
      </w:r>
      <w:r w:rsidRPr="005A36D6">
        <w:rPr>
          <w:sz w:val="16"/>
        </w:rPr>
        <w:t xml:space="preserve"> by punishing those responsible for it in specific cases and instituting social changes that prevent or reduce future occurrences of the same type. </w:t>
      </w:r>
    </w:p>
    <w:p w14:paraId="5FD05A32" w14:textId="77777777" w:rsidR="00116ABC" w:rsidRPr="005A36D6" w:rsidRDefault="00116ABC" w:rsidP="00116ABC">
      <w:pPr>
        <w:rPr>
          <w:sz w:val="16"/>
        </w:rPr>
      </w:pPr>
      <w:r w:rsidRPr="005A36D6">
        <w:rPr>
          <w:sz w:val="16"/>
        </w:rPr>
        <w:lastRenderedPageBreak/>
        <w:t xml:space="preserve">Rawlsian nonideal theories of justice, constructed for societies where people do not comply with just laws, rely on ideal theory as a standard for just institutional structures. The main question driving nonideal theory is how to construct a model or picture of justice that will result in the future correction or avoidance of present injustices. John Simmons quotes John Rawls from Law of Peoples, on this matter. </w:t>
      </w:r>
    </w:p>
    <w:p w14:paraId="57212979" w14:textId="77777777" w:rsidR="00116ABC" w:rsidRPr="005A36D6" w:rsidRDefault="00116ABC" w:rsidP="00116ABC">
      <w:pPr>
        <w:ind w:left="720"/>
        <w:rPr>
          <w:sz w:val="16"/>
        </w:rPr>
      </w:pPr>
      <w:r w:rsidRPr="005A36D6">
        <w:rPr>
          <w:sz w:val="16"/>
        </w:rPr>
        <w:t xml:space="preserve">Nonideal theory asks how this long-term goal might be achieved, or worked toward, usually in gradual steps. It looks for courses of action that are morally permissible and politically possible as well as likely to be effective [LOP p. 89]. </w:t>
      </w:r>
    </w:p>
    <w:p w14:paraId="2E40E3B8" w14:textId="77777777" w:rsidR="00116ABC" w:rsidRPr="005A36D6" w:rsidRDefault="00116ABC" w:rsidP="00116ABC">
      <w:pPr>
        <w:ind w:left="720"/>
        <w:rPr>
          <w:sz w:val="16"/>
        </w:rPr>
      </w:pPr>
      <w:r w:rsidRPr="005A36D6">
        <w:rPr>
          <w:sz w:val="16"/>
        </w:rPr>
        <w:t xml:space="preserve">(Simmons 2010, 7) </w:t>
      </w:r>
    </w:p>
    <w:p w14:paraId="0A6CDEBE" w14:textId="77777777" w:rsidR="00116ABC" w:rsidRPr="005A36D6" w:rsidRDefault="00116ABC" w:rsidP="00116ABC">
      <w:pPr>
        <w:rPr>
          <w:sz w:val="16"/>
        </w:rPr>
      </w:pPr>
      <w:r w:rsidRPr="005A36D6">
        <w:rPr>
          <w:sz w:val="16"/>
        </w:rPr>
        <w:t xml:space="preserve">However, injured or indignant parties may not care about the long-term goal of justice that could lead to balance or compensation for their situations. Not only are what P. F. Strawson (1962) called “reactive attitudes,” such as moral indignation, blame, and a desire for deserved punishment, strong in their focus on injustice, but </w:t>
      </w:r>
      <w:r w:rsidRPr="005A36D6">
        <w:rPr>
          <w:rStyle w:val="StyleUnderline"/>
          <w:highlight w:val="green"/>
        </w:rPr>
        <w:t>the best theory</w:t>
      </w:r>
      <w:r w:rsidRPr="005A36D6">
        <w:rPr>
          <w:rStyle w:val="StyleUnderline"/>
        </w:rPr>
        <w:t xml:space="preserve"> of justice in the world </w:t>
      </w:r>
      <w:r w:rsidRPr="005A36D6">
        <w:rPr>
          <w:rStyle w:val="StyleUnderline"/>
          <w:highlight w:val="green"/>
        </w:rPr>
        <w:t>does not tell us what</w:t>
      </w:r>
      <w:r w:rsidRPr="005A36D6">
        <w:rPr>
          <w:rStyle w:val="StyleUnderline"/>
        </w:rPr>
        <w:t xml:space="preserve"> to do about the injustices </w:t>
      </w:r>
      <w:r w:rsidRPr="005A36D6">
        <w:rPr>
          <w:rStyle w:val="StyleUnderline"/>
          <w:highlight w:val="green"/>
        </w:rPr>
        <w:t>we are faced with</w:t>
      </w:r>
      <w:r w:rsidRPr="005A36D6">
        <w:rPr>
          <w:rStyle w:val="StyleUnderline"/>
        </w:rPr>
        <w:t xml:space="preserve"> in the </w:t>
      </w:r>
      <w:r w:rsidRPr="005A36D6">
        <w:rPr>
          <w:rStyle w:val="StyleUnderline"/>
          <w:highlight w:val="green"/>
        </w:rPr>
        <w:t>here and now</w:t>
      </w:r>
      <w:r w:rsidRPr="005A36D6">
        <w:rPr>
          <w:sz w:val="16"/>
        </w:rPr>
        <w:t xml:space="preserve">, especially “the more pressing problems” of race-related injustices. Such questions cannot be answered with reference to ideal theory or some application of ideal or nonideal theory to their concrete situations, because the a priori nature of both of these does not provide a fit with specific contingencies—ideal and nonideal theories do not generate practical bridge principles. As theories, they posit ideal entities, but without the apparatus of scientific theories which provides connections to observable entities or events. (Moulines 1985). The correction of injustice or injustice theory requires a philosophical foundation for itself. </w:t>
      </w:r>
    </w:p>
    <w:p w14:paraId="0DA9CAC9" w14:textId="77777777" w:rsidR="00116ABC" w:rsidRPr="005A36D6" w:rsidRDefault="00116ABC" w:rsidP="00116ABC">
      <w:pPr>
        <w:rPr>
          <w:sz w:val="16"/>
        </w:rPr>
      </w:pPr>
      <w:r w:rsidRPr="005A36D6">
        <w:rPr>
          <w:rStyle w:val="StyleUnderline"/>
          <w:highlight w:val="green"/>
        </w:rPr>
        <w:t>Models of justice</w:t>
      </w:r>
      <w:r w:rsidRPr="005A36D6">
        <w:rPr>
          <w:sz w:val="16"/>
        </w:rPr>
        <w:t xml:space="preserve"> have often been naïvely utopian throughout the history of philosophy, because they </w:t>
      </w:r>
      <w:r w:rsidRPr="005A36D6">
        <w:rPr>
          <w:rStyle w:val="StyleUnderline"/>
          <w:highlight w:val="green"/>
        </w:rPr>
        <w:t>are based on</w:t>
      </w:r>
      <w:r w:rsidRPr="005A36D6">
        <w:rPr>
          <w:rStyle w:val="StyleUnderline"/>
        </w:rPr>
        <w:t xml:space="preserve"> an </w:t>
      </w:r>
      <w:r w:rsidRPr="005A36D6">
        <w:rPr>
          <w:rStyle w:val="StyleUnderline"/>
          <w:highlight w:val="green"/>
        </w:rPr>
        <w:t>assumption</w:t>
      </w:r>
      <w:r w:rsidRPr="005A36D6">
        <w:rPr>
          <w:sz w:val="16"/>
        </w:rPr>
        <w:t xml:space="preserve"> </w:t>
      </w:r>
      <w:r w:rsidRPr="005A36D6">
        <w:rPr>
          <w:rStyle w:val="StyleUnderline"/>
        </w:rPr>
        <w:t>of automatic total compliance</w:t>
      </w:r>
      <w:r w:rsidRPr="005A36D6">
        <w:rPr>
          <w:sz w:val="16"/>
        </w:rPr>
        <w:t xml:space="preserve">, </w:t>
      </w:r>
      <w:r w:rsidRPr="005A36D6">
        <w:rPr>
          <w:rStyle w:val="StyleUnderline"/>
          <w:highlight w:val="green"/>
        </w:rPr>
        <w:t>as though</w:t>
      </w:r>
      <w:r w:rsidRPr="005A36D6">
        <w:rPr>
          <w:sz w:val="16"/>
        </w:rPr>
        <w:t xml:space="preserve"> the </w:t>
      </w:r>
      <w:r w:rsidRPr="005A36D6">
        <w:rPr>
          <w:rStyle w:val="Emphasis"/>
          <w:highlight w:val="green"/>
        </w:rPr>
        <w:t>right words</w:t>
      </w:r>
      <w:r w:rsidRPr="005A36D6">
        <w:rPr>
          <w:sz w:val="16"/>
        </w:rPr>
        <w:t xml:space="preserve"> or pictures </w:t>
      </w:r>
      <w:r w:rsidRPr="005A36D6">
        <w:rPr>
          <w:rStyle w:val="StyleUnderline"/>
        </w:rPr>
        <w:t>by themselves have</w:t>
      </w:r>
      <w:r w:rsidRPr="005A36D6">
        <w:rPr>
          <w:sz w:val="16"/>
        </w:rPr>
        <w:t xml:space="preserve"> the </w:t>
      </w:r>
      <w:r w:rsidRPr="005A36D6">
        <w:rPr>
          <w:rStyle w:val="Emphasis"/>
        </w:rPr>
        <w:t xml:space="preserve">power to </w:t>
      </w:r>
      <w:r w:rsidRPr="005A36D6">
        <w:rPr>
          <w:rStyle w:val="Emphasis"/>
          <w:highlight w:val="green"/>
        </w:rPr>
        <w:t>transform reality</w:t>
      </w:r>
      <w:r w:rsidRPr="005A36D6">
        <w:rPr>
          <w:rStyle w:val="StyleUnderline"/>
        </w:rPr>
        <w:t xml:space="preserve">, </w:t>
      </w:r>
      <w:r w:rsidRPr="005A36D6">
        <w:rPr>
          <w:rStyle w:val="StyleUnderline"/>
          <w:highlight w:val="green"/>
        </w:rPr>
        <w:t>or</w:t>
      </w:r>
      <w:r w:rsidRPr="005A36D6">
        <w:rPr>
          <w:rStyle w:val="StyleUnderline"/>
        </w:rPr>
        <w:t xml:space="preserve"> as though </w:t>
      </w:r>
      <w:r w:rsidRPr="005A36D6">
        <w:rPr>
          <w:rStyle w:val="StyleUnderline"/>
          <w:highlight w:val="green"/>
        </w:rPr>
        <w:t>agreement</w:t>
      </w:r>
      <w:r w:rsidRPr="005A36D6">
        <w:rPr>
          <w:rStyle w:val="StyleUnderline"/>
        </w:rPr>
        <w:t xml:space="preserve"> with those right words or pictures </w:t>
      </w:r>
      <w:r w:rsidRPr="005A36D6">
        <w:rPr>
          <w:rStyle w:val="StyleUnderline"/>
          <w:highlight w:val="green"/>
        </w:rPr>
        <w:t>will</w:t>
      </w:r>
      <w:r w:rsidRPr="005A36D6">
        <w:rPr>
          <w:rStyle w:val="StyleUnderline"/>
        </w:rPr>
        <w:t xml:space="preserve"> </w:t>
      </w:r>
      <w:r w:rsidRPr="005A36D6">
        <w:rPr>
          <w:rStyle w:val="Emphasis"/>
          <w:highlight w:val="green"/>
        </w:rPr>
        <w:t>automatically result in action</w:t>
      </w:r>
      <w:r w:rsidRPr="005A36D6">
        <w:rPr>
          <w:sz w:val="16"/>
        </w:rPr>
        <w:t xml:space="preserve"> </w:t>
      </w:r>
      <w:r w:rsidRPr="005A36D6">
        <w:rPr>
          <w:rStyle w:val="StyleUnderline"/>
        </w:rPr>
        <w:t>that will automatically make the world instantiate those words or pictures</w:t>
      </w:r>
      <w:r w:rsidRPr="005A36D6">
        <w:rPr>
          <w:sz w:val="16"/>
        </w:rPr>
        <w:t xml:space="preserve">. </w:t>
      </w:r>
      <w:r w:rsidRPr="005A36D6">
        <w:rPr>
          <w:rStyle w:val="StyleUnderline"/>
        </w:rPr>
        <w:t>When they are not fantastically and ineffectively utopian in this way, such models have been used to justify the already-existing dominance of some groups over others</w:t>
      </w:r>
      <w:r w:rsidRPr="005A36D6">
        <w:rPr>
          <w:sz w:val="16"/>
        </w:rPr>
        <w:t xml:space="preserve">. (A prime example is John Locke’s Second Treatise of Government, written decades before 1688 Glorious Revolution, to express the interests of the new rising class of landed gentry, which were eventually fulfilled by a Protestant king on the throne and a strong representative parliament after that revolution [Laslett 1988].) </w:t>
      </w:r>
    </w:p>
    <w:p w14:paraId="45D5377E" w14:textId="77777777" w:rsidR="00116ABC" w:rsidRPr="005A36D6" w:rsidRDefault="00116ABC" w:rsidP="00116ABC">
      <w:pPr>
        <w:rPr>
          <w:sz w:val="16"/>
        </w:rPr>
      </w:pPr>
      <w:r w:rsidRPr="005A36D6">
        <w:rPr>
          <w:sz w:val="16"/>
        </w:rPr>
        <w:t xml:space="preserve">Models of justice have legitimately served to inspire law in modern societies with government constitutions and national and local law. But, sometimes, as in US founding documents, although universal and absolute justice is proclaimed, subsequent events make it clear that this language was intended to legitimize just treatment for members of selected groups only, that is, white male property owners, at first. As a result of just law and its selective application, over time, there comes to be justice for an expanding group, but still not everyone in society. However, what is written, together with descriptions of real justice for some, can be a powerful lever for obtaining justice for at least some of the excluded. To understand how that works, it is necessary to develop an approach to justice that begins with injustice, in real situations where there is already some degree of justice in a larger whole. The extension of existing practices of justice to members of new groups is applicative justice, a concept with substantial historical and intellectual precedent, although not by that name. In what follows, more will be said about the idea of applicative justice and then its history will be considered. Voting rights and housing rights are examples of candidates for applicative justice in our time. Finally, content in the form of narrative may be motivational for social change. </w:t>
      </w:r>
    </w:p>
    <w:p w14:paraId="1FBEB8A3" w14:textId="77777777" w:rsidR="00116ABC" w:rsidRPr="005A36D6" w:rsidRDefault="00116ABC" w:rsidP="00116ABC">
      <w:pPr>
        <w:rPr>
          <w:sz w:val="16"/>
        </w:rPr>
      </w:pPr>
      <w:r w:rsidRPr="005A36D6">
        <w:rPr>
          <w:sz w:val="16"/>
        </w:rPr>
        <w:t xml:space="preserve">The Idea of Applicative Justice </w:t>
      </w:r>
    </w:p>
    <w:p w14:paraId="72BE1336" w14:textId="77777777" w:rsidR="00116ABC" w:rsidRPr="005A36D6" w:rsidRDefault="00116ABC" w:rsidP="00116ABC">
      <w:pPr>
        <w:rPr>
          <w:sz w:val="16"/>
        </w:rPr>
      </w:pPr>
      <w:r w:rsidRPr="005A36D6">
        <w:rPr>
          <w:sz w:val="16"/>
        </w:rPr>
        <w:t xml:space="preserve">Applicative justice is an approach to justice with the goal of making the unjust treatment of some comparable to those who already receive just treatment. </w:t>
      </w:r>
      <w:r w:rsidRPr="005A36D6">
        <w:rPr>
          <w:rStyle w:val="StyleUnderline"/>
          <w:highlight w:val="green"/>
        </w:rPr>
        <w:t>Applicative justice takes</w:t>
      </w:r>
      <w:r w:rsidRPr="005A36D6">
        <w:rPr>
          <w:rStyle w:val="StyleUnderline"/>
        </w:rPr>
        <w:t xml:space="preserve"> a comparative approach</w:t>
      </w:r>
      <w:r w:rsidRPr="005A36D6">
        <w:rPr>
          <w:sz w:val="16"/>
        </w:rPr>
        <w:t xml:space="preserve">, for example, comparing how young black males are treated by police officers in contemporary US society, to how young white males are treated (Jones 2013; Zack 2013, 2015). Applicative justice </w:t>
      </w:r>
      <w:r w:rsidRPr="005A36D6">
        <w:rPr>
          <w:rStyle w:val="StyleUnderline"/>
        </w:rPr>
        <w:t xml:space="preserve">rests on </w:t>
      </w:r>
      <w:r w:rsidRPr="005A36D6">
        <w:rPr>
          <w:rStyle w:val="StyleUnderline"/>
          <w:highlight w:val="green"/>
        </w:rPr>
        <w:t xml:space="preserve">a </w:t>
      </w:r>
      <w:r w:rsidRPr="005A36D6">
        <w:rPr>
          <w:rStyle w:val="Emphasis"/>
          <w:highlight w:val="green"/>
        </w:rPr>
        <w:t>pragmatic approach</w:t>
      </w:r>
      <w:r w:rsidRPr="005A36D6">
        <w:rPr>
          <w:sz w:val="16"/>
        </w:rPr>
        <w:t xml:space="preserve"> to social ills, </w:t>
      </w:r>
      <w:r w:rsidRPr="005A36D6">
        <w:rPr>
          <w:rStyle w:val="StyleUnderline"/>
        </w:rPr>
        <w:t>which includes the premise</w:t>
      </w:r>
      <w:r w:rsidRPr="005A36D6">
        <w:rPr>
          <w:sz w:val="16"/>
        </w:rPr>
        <w:t xml:space="preserve">, based on Arthur Bentley’s 1908 insights in The Process of Government, </w:t>
      </w:r>
      <w:r w:rsidRPr="005A36D6">
        <w:rPr>
          <w:rStyle w:val="StyleUnderline"/>
        </w:rPr>
        <w:t>that government is much more than the apparatus of state and written laws</w:t>
      </w:r>
      <w:r w:rsidRPr="005A36D6">
        <w:rPr>
          <w:sz w:val="16"/>
        </w:rPr>
        <w:t xml:space="preserve"> and court decisions. </w:t>
      </w:r>
      <w:r w:rsidRPr="005A36D6">
        <w:rPr>
          <w:rStyle w:val="StyleUnderline"/>
          <w:highlight w:val="green"/>
        </w:rPr>
        <w:t>Government is</w:t>
      </w:r>
      <w:r w:rsidRPr="005A36D6">
        <w:rPr>
          <w:rStyle w:val="StyleUnderline"/>
        </w:rPr>
        <w:t xml:space="preserve"> an extended, </w:t>
      </w:r>
      <w:r w:rsidRPr="005A36D6">
        <w:rPr>
          <w:rStyle w:val="Emphasis"/>
          <w:highlight w:val="green"/>
        </w:rPr>
        <w:t>dynamic process</w:t>
      </w:r>
      <w:r w:rsidRPr="005A36D6">
        <w:rPr>
          <w:sz w:val="16"/>
        </w:rPr>
        <w:t xml:space="preserve">, </w:t>
      </w:r>
      <w:r w:rsidRPr="005A36D6">
        <w:rPr>
          <w:rStyle w:val="StyleUnderline"/>
        </w:rPr>
        <w:t xml:space="preserve">an ongoing contention </w:t>
      </w:r>
      <w:r w:rsidRPr="005A36D6">
        <w:rPr>
          <w:rStyle w:val="StyleUnderline"/>
          <w:highlight w:val="green"/>
        </w:rPr>
        <w:t>among interest groups</w:t>
      </w:r>
      <w:r w:rsidRPr="005A36D6">
        <w:rPr>
          <w:rStyle w:val="StyleUnderline"/>
        </w:rPr>
        <w:t xml:space="preserve"> in society</w:t>
      </w:r>
      <w:r w:rsidRPr="005A36D6">
        <w:rPr>
          <w:sz w:val="16"/>
        </w:rPr>
        <w:t xml:space="preserve">. This full-bodied, empirical and pragmatic view of government process entails, for example, that we consider as parts of the same political mix/phenomenon/raw material all of the foregoing: </w:t>
      </w:r>
      <w:r w:rsidRPr="005A36D6">
        <w:rPr>
          <w:rStyle w:val="StyleUnderline"/>
        </w:rPr>
        <w:t>the Fourth and Fourteenth Amendments, the 1960s Civil Rights Legislation, doctrines of probable cause, the disproportionate incarceration of African Americans, racial profiling, and police homicide with impunity</w:t>
      </w:r>
      <w:r w:rsidRPr="005A36D6">
        <w:rPr>
          <w:sz w:val="16"/>
        </w:rPr>
        <w:t xml:space="preserve">. Thus, Rawls’s insistence that “the rights secured by justice are not subject to political bargaining or to the calculus of social interests” (Rawls 1971, 4), should be understood as “the rights secured by justice should not be subject to political bargaining or to the calculus of social interests.” In reality, </w:t>
      </w:r>
      <w:r w:rsidRPr="005A36D6">
        <w:rPr>
          <w:rStyle w:val="StyleUnderline"/>
        </w:rPr>
        <w:t xml:space="preserve">“the </w:t>
      </w:r>
      <w:r w:rsidRPr="005A36D6">
        <w:rPr>
          <w:rStyle w:val="StyleUnderline"/>
          <w:highlight w:val="green"/>
        </w:rPr>
        <w:t>rights</w:t>
      </w:r>
      <w:r w:rsidRPr="005A36D6">
        <w:rPr>
          <w:rStyle w:val="StyleUnderline"/>
        </w:rPr>
        <w:t xml:space="preserve"> secured by justice” </w:t>
      </w:r>
      <w:r w:rsidRPr="005A36D6">
        <w:rPr>
          <w:rStyle w:val="StyleUnderline"/>
          <w:highlight w:val="green"/>
        </w:rPr>
        <w:t>are</w:t>
      </w:r>
      <w:r w:rsidRPr="005A36D6">
        <w:rPr>
          <w:rStyle w:val="StyleUnderline"/>
        </w:rPr>
        <w:t xml:space="preserve"> constantly </w:t>
      </w:r>
      <w:r w:rsidRPr="005A36D6">
        <w:rPr>
          <w:rStyle w:val="Emphasis"/>
          <w:highlight w:val="green"/>
        </w:rPr>
        <w:t>subject</w:t>
      </w:r>
      <w:r w:rsidRPr="005A36D6">
        <w:rPr>
          <w:rStyle w:val="StyleUnderline"/>
          <w:highlight w:val="green"/>
        </w:rPr>
        <w:t xml:space="preserve"> to </w:t>
      </w:r>
      <w:r w:rsidRPr="005A36D6">
        <w:rPr>
          <w:rStyle w:val="Emphasis"/>
          <w:highlight w:val="green"/>
        </w:rPr>
        <w:t>political bargaining</w:t>
      </w:r>
      <w:r w:rsidRPr="005A36D6">
        <w:rPr>
          <w:rStyle w:val="StyleUnderline"/>
        </w:rPr>
        <w:t xml:space="preserve"> and the living calculus </w:t>
      </w:r>
      <w:r w:rsidRPr="005A36D6">
        <w:rPr>
          <w:rStyle w:val="StyleUnderline"/>
          <w:highlight w:val="green"/>
        </w:rPr>
        <w:t xml:space="preserve">of </w:t>
      </w:r>
      <w:r w:rsidRPr="005A36D6">
        <w:rPr>
          <w:rStyle w:val="Emphasis"/>
          <w:highlight w:val="green"/>
        </w:rPr>
        <w:t>social interests</w:t>
      </w:r>
      <w:r w:rsidRPr="005A36D6">
        <w:rPr>
          <w:sz w:val="16"/>
        </w:rPr>
        <w:t xml:space="preserve">. </w:t>
      </w:r>
      <w:r w:rsidRPr="005A36D6">
        <w:rPr>
          <w:rStyle w:val="StyleUnderline"/>
        </w:rPr>
        <w:t xml:space="preserve">One consequence of this empirical perspective is that moral outrage, </w:t>
      </w:r>
      <w:r w:rsidRPr="005A36D6">
        <w:rPr>
          <w:rStyle w:val="StyleUnderline"/>
          <w:highlight w:val="green"/>
        </w:rPr>
        <w:t>critiques of white supremacy</w:t>
      </w:r>
      <w:r w:rsidRPr="005A36D6">
        <w:rPr>
          <w:rStyle w:val="StyleUnderline"/>
        </w:rPr>
        <w:t>, or analyses of white privilege</w:t>
      </w:r>
      <w:r w:rsidRPr="005A36D6">
        <w:rPr>
          <w:sz w:val="16"/>
        </w:rPr>
        <w:t xml:space="preserve">, </w:t>
      </w:r>
      <w:r w:rsidRPr="005A36D6">
        <w:rPr>
          <w:sz w:val="16"/>
        </w:rPr>
        <w:lastRenderedPageBreak/>
        <w:t xml:space="preserve">along with other forms of blame, </w:t>
      </w:r>
      <w:r w:rsidRPr="005A36D6">
        <w:rPr>
          <w:rStyle w:val="StyleUnderline"/>
          <w:highlight w:val="green"/>
        </w:rPr>
        <w:t>cannot be assumed to</w:t>
      </w:r>
      <w:r w:rsidRPr="005A36D6">
        <w:rPr>
          <w:rStyle w:val="StyleUnderline"/>
        </w:rPr>
        <w:t xml:space="preserve"> have the power to </w:t>
      </w:r>
      <w:r w:rsidRPr="005A36D6">
        <w:rPr>
          <w:rStyle w:val="StyleUnderline"/>
          <w:highlight w:val="green"/>
        </w:rPr>
        <w:t>change anything, by themselves</w:t>
      </w:r>
      <w:r w:rsidRPr="005A36D6">
        <w:rPr>
          <w:rStyle w:val="StyleUnderline"/>
        </w:rPr>
        <w:t xml:space="preserve">. </w:t>
      </w:r>
      <w:r w:rsidRPr="005A36D6">
        <w:rPr>
          <w:rStyle w:val="Emphasis"/>
          <w:highlight w:val="green"/>
        </w:rPr>
        <w:t>By contrast</w:t>
      </w:r>
      <w:r w:rsidRPr="005A36D6">
        <w:rPr>
          <w:sz w:val="16"/>
        </w:rPr>
        <w:t xml:space="preserve">, changing relationships between police officers and their local communities, or </w:t>
      </w:r>
      <w:r w:rsidRPr="005A36D6">
        <w:rPr>
          <w:rStyle w:val="StyleUnderline"/>
          <w:highlight w:val="green"/>
        </w:rPr>
        <w:t>changing the rules</w:t>
      </w:r>
      <w:r w:rsidRPr="005A36D6">
        <w:rPr>
          <w:sz w:val="16"/>
        </w:rPr>
        <w:t xml:space="preserve"> of engagement when police stop or attempt to stop suspects, </w:t>
      </w:r>
      <w:r w:rsidRPr="005A36D6">
        <w:rPr>
          <w:rStyle w:val="Emphasis"/>
        </w:rPr>
        <w:t xml:space="preserve">might on this view </w:t>
      </w:r>
      <w:r w:rsidRPr="005A36D6">
        <w:rPr>
          <w:rStyle w:val="Emphasis"/>
          <w:highlight w:val="green"/>
        </w:rPr>
        <w:t>have</w:t>
      </w:r>
      <w:r w:rsidRPr="005A36D6">
        <w:rPr>
          <w:rStyle w:val="Emphasis"/>
        </w:rPr>
        <w:t xml:space="preserve"> some </w:t>
      </w:r>
      <w:r w:rsidRPr="005A36D6">
        <w:rPr>
          <w:rStyle w:val="Emphasis"/>
          <w:highlight w:val="green"/>
        </w:rPr>
        <w:t>causal power</w:t>
      </w:r>
      <w:r w:rsidRPr="005A36D6">
        <w:rPr>
          <w:sz w:val="16"/>
        </w:rPr>
        <w:t xml:space="preserve"> (Ayres and Markovits 2014). It is important to realize that such changes in practice would not be specific applications of a theory of justice, but ways of changing social reality into a different political mix. </w:t>
      </w:r>
    </w:p>
    <w:p w14:paraId="00F40232" w14:textId="77777777" w:rsidR="00116ABC" w:rsidRDefault="00116ABC" w:rsidP="00116ABC">
      <w:pPr>
        <w:rPr>
          <w:sz w:val="16"/>
        </w:rPr>
      </w:pPr>
      <w:r w:rsidRPr="005A36D6">
        <w:rPr>
          <w:sz w:val="16"/>
        </w:rPr>
        <w:t xml:space="preserve">However, a better theory of justice, even a more racially egalitarian one and even a theory of applicative justice that was widely accepted, would still be no more than a change in what Bentley calls “political content.” Any theory of justice or any set of just laws is compatible with widespread racially unequal and unjust practice. And the converse also holds. Unjust laws or laws with gaps for unjust practice are compatible with just practice. Thus, applicative justice is pragmatic in taking the whole political mix/ phenomenon/raw material as its subject for a specific injustice. Unlike ideal or nonideal justice theory, the applicative justice approach brooks little faith that reality can be changed by a special conceptual space or mode of critical moral discourse that is undertaken apart from reality. </w:t>
      </w:r>
      <w:r w:rsidRPr="005A36D6">
        <w:rPr>
          <w:rStyle w:val="StyleUnderline"/>
          <w:highlight w:val="green"/>
        </w:rPr>
        <w:t>Reality cannot be changed by normative pronouncements</w:t>
      </w:r>
      <w:r w:rsidRPr="005A36D6">
        <w:rPr>
          <w:rStyle w:val="StyleUnderline"/>
        </w:rPr>
        <w:t>, by or on behalf of the oppressed, but only by shifts in existing interests of groups of real people</w:t>
      </w:r>
      <w:r w:rsidRPr="005A36D6">
        <w:rPr>
          <w:sz w:val="16"/>
        </w:rPr>
        <w:t xml:space="preserve">. </w:t>
      </w:r>
      <w:r w:rsidRPr="005A36D6">
        <w:rPr>
          <w:rStyle w:val="StyleUnderline"/>
          <w:highlight w:val="green"/>
        </w:rPr>
        <w:t>To base hopes</w:t>
      </w:r>
      <w:r w:rsidRPr="005A36D6">
        <w:rPr>
          <w:rStyle w:val="StyleUnderline"/>
        </w:rPr>
        <w:t xml:space="preserve"> for change </w:t>
      </w:r>
      <w:r w:rsidRPr="005A36D6">
        <w:rPr>
          <w:rStyle w:val="StyleUnderline"/>
          <w:highlight w:val="green"/>
        </w:rPr>
        <w:t>on normative content</w:t>
      </w:r>
      <w:r w:rsidRPr="005A36D6">
        <w:rPr>
          <w:rStyle w:val="StyleUnderline"/>
        </w:rPr>
        <w:t xml:space="preserve"> alone </w:t>
      </w:r>
      <w:r w:rsidRPr="005A36D6">
        <w:rPr>
          <w:rStyle w:val="StyleUnderline"/>
          <w:highlight w:val="green"/>
        </w:rPr>
        <w:t>may</w:t>
      </w:r>
      <w:r w:rsidRPr="005A36D6">
        <w:rPr>
          <w:sz w:val="16"/>
        </w:rPr>
        <w:t xml:space="preserve"> paralyze </w:t>
      </w:r>
      <w:r w:rsidRPr="005A36D6">
        <w:rPr>
          <w:rStyle w:val="StyleUnderline"/>
        </w:rPr>
        <w:t>[</w:t>
      </w:r>
      <w:r w:rsidRPr="005A36D6">
        <w:rPr>
          <w:rStyle w:val="StyleUnderline"/>
          <w:highlight w:val="green"/>
        </w:rPr>
        <w:t>eliminate</w:t>
      </w:r>
      <w:r w:rsidRPr="005A36D6">
        <w:rPr>
          <w:rStyle w:val="StyleUnderline"/>
        </w:rPr>
        <w:t>]</w:t>
      </w:r>
      <w:r w:rsidRPr="005A36D6">
        <w:rPr>
          <w:sz w:val="16"/>
        </w:rPr>
        <w:t xml:space="preserve"> the </w:t>
      </w:r>
      <w:r w:rsidRPr="005A36D6">
        <w:rPr>
          <w:rStyle w:val="Emphasis"/>
          <w:highlight w:val="green"/>
        </w:rPr>
        <w:t>means for taking action</w:t>
      </w:r>
      <w:r w:rsidRPr="005A36D6">
        <w:rPr>
          <w:rStyle w:val="Emphasis"/>
        </w:rPr>
        <w:t xml:space="preserve"> that could result in change</w:t>
      </w:r>
      <w:r w:rsidRPr="005A36D6">
        <w:rPr>
          <w:sz w:val="16"/>
        </w:rPr>
        <w:t xml:space="preserve">, because such content proceeds as though matters of justice were only matters of argument. Those who have opposed social racial justice have understood this well enough, because instead of mainly arguing against new just law over the twentieth century, they have taken action to block progress. </w:t>
      </w:r>
    </w:p>
    <w:p w14:paraId="2C04EA25" w14:textId="77777777" w:rsidR="00116ABC" w:rsidRPr="0050684A" w:rsidRDefault="00116ABC" w:rsidP="00116ABC"/>
    <w:p w14:paraId="539746D6" w14:textId="77777777" w:rsidR="00116ABC" w:rsidRPr="00332CAC" w:rsidRDefault="00116ABC" w:rsidP="00116ABC">
      <w:pPr>
        <w:pStyle w:val="Heading4"/>
      </w:pPr>
      <w:r>
        <w:t>Hartman overlooks empirical resistance</w:t>
      </w:r>
    </w:p>
    <w:p w14:paraId="6D856A53" w14:textId="77777777" w:rsidR="00116ABC" w:rsidRPr="003E79BF" w:rsidRDefault="00116ABC" w:rsidP="00116ABC">
      <w:r w:rsidRPr="003E79BF">
        <w:rPr>
          <w:rStyle w:val="Style13ptBold"/>
        </w:rPr>
        <w:t>Brown 9</w:t>
      </w:r>
      <w:r>
        <w:t xml:space="preserve">, PhD, Charles Warren Professor of History, Professor of African and African-American Studies, and Director of the History Design Studio at Harvard University (Vincent Brown, 2009, “Social Death and Political Life in the Study of Slavery,” </w:t>
      </w:r>
      <w:r w:rsidRPr="003E79BF">
        <w:rPr>
          <w:i/>
        </w:rPr>
        <w:t>The American Historical Review</w:t>
      </w:r>
      <w:r>
        <w:t>, 114.5)</w:t>
      </w:r>
    </w:p>
    <w:p w14:paraId="324CEDEF" w14:textId="77777777" w:rsidR="00116ABC" w:rsidRPr="00E74E5A" w:rsidRDefault="00116ABC" w:rsidP="00116ABC">
      <w:pPr>
        <w:rPr>
          <w:sz w:val="16"/>
        </w:rPr>
      </w:pPr>
      <w:r w:rsidRPr="004D3BFE">
        <w:rPr>
          <w:rStyle w:val="StyleUnderline"/>
        </w:rPr>
        <w:t>Among the most insightful texts to explore the experiential meaning of Afro-Atlantic slavery</w:t>
      </w:r>
      <w:r w:rsidRPr="00E74E5A">
        <w:rPr>
          <w:sz w:val="16"/>
        </w:rPr>
        <w:t xml:space="preserve"> (for both the slaves and their descendants) </w:t>
      </w:r>
      <w:r w:rsidRPr="004D3BFE">
        <w:rPr>
          <w:rStyle w:val="StyleUnderline"/>
        </w:rPr>
        <w:t>are</w:t>
      </w:r>
      <w:r w:rsidRPr="00E74E5A">
        <w:rPr>
          <w:sz w:val="16"/>
        </w:rPr>
        <w:t xml:space="preserve"> two </w:t>
      </w:r>
      <w:r w:rsidRPr="004D3BFE">
        <w:rPr>
          <w:rStyle w:val="StyleUnderline"/>
        </w:rPr>
        <w:t>recent books by</w:t>
      </w:r>
      <w:r w:rsidRPr="00E74E5A">
        <w:rPr>
          <w:sz w:val="16"/>
        </w:rPr>
        <w:t xml:space="preserve"> Saidiya </w:t>
      </w:r>
      <w:r w:rsidRPr="00723D5B">
        <w:rPr>
          <w:rStyle w:val="Emphasis"/>
        </w:rPr>
        <w:t>Hartman</w:t>
      </w:r>
      <w:r w:rsidRPr="00E74E5A">
        <w:rPr>
          <w:sz w:val="16"/>
        </w:rPr>
        <w:t xml:space="preserve"> and Stephanie Smallwood. </w:t>
      </w:r>
      <w:r w:rsidRPr="004D3BFE">
        <w:rPr>
          <w:rStyle w:val="StyleUnderline"/>
        </w:rPr>
        <w:t>Rather than eschewing the concept of social death</w:t>
      </w:r>
      <w:r w:rsidRPr="00E74E5A">
        <w:rPr>
          <w:sz w:val="16"/>
        </w:rPr>
        <w:t xml:space="preserve">, as might be expected from writing that begins by considering the perspective of the enslaved, </w:t>
      </w:r>
      <w:r w:rsidRPr="004D3BFE">
        <w:rPr>
          <w:rStyle w:val="StyleUnderline"/>
        </w:rPr>
        <w:t>these</w:t>
      </w:r>
      <w:r w:rsidRPr="00E74E5A">
        <w:rPr>
          <w:sz w:val="16"/>
        </w:rPr>
        <w:t xml:space="preserve"> two </w:t>
      </w:r>
      <w:r w:rsidRPr="004D3BFE">
        <w:rPr>
          <w:rStyle w:val="StyleUnderline"/>
        </w:rPr>
        <w:t xml:space="preserve">authors use the </w:t>
      </w:r>
      <w:r w:rsidRPr="00723D5B">
        <w:rPr>
          <w:rStyle w:val="StyleUnderline"/>
        </w:rPr>
        <w:t>idea</w:t>
      </w:r>
      <w:r w:rsidRPr="004D3BFE">
        <w:rPr>
          <w:rStyle w:val="StyleUnderline"/>
        </w:rPr>
        <w:t xml:space="preserve"> in penetrating ways. Hartman's Lose Your Mother</w:t>
      </w:r>
      <w:r w:rsidRPr="00E74E5A">
        <w:rPr>
          <w:sz w:val="16"/>
        </w:rPr>
        <w:t xml:space="preserve">: A Journey along the Atlantic Slave Route and Smallwood's Saltwater Slavery: A Middle Passage from Africa to American Diaspora </w:t>
      </w:r>
      <w:r w:rsidRPr="004D3BFE">
        <w:rPr>
          <w:rStyle w:val="StyleUnderline"/>
        </w:rPr>
        <w:t xml:space="preserve">extend social death beyond a general description of slavery as a condition and imagine it as an experience </w:t>
      </w:r>
      <w:r w:rsidRPr="00723D5B">
        <w:rPr>
          <w:rStyle w:val="StyleUnderline"/>
        </w:rPr>
        <w:t>of self. Here</w:t>
      </w:r>
      <w:r w:rsidRPr="00E74E5A">
        <w:rPr>
          <w:sz w:val="16"/>
        </w:rPr>
        <w:t xml:space="preserve"> both </w:t>
      </w:r>
      <w:r w:rsidRPr="004D3BFE">
        <w:rPr>
          <w:rStyle w:val="StyleUnderline"/>
        </w:rPr>
        <w:t>the</w:t>
      </w:r>
      <w:r w:rsidRPr="00E74E5A">
        <w:rPr>
          <w:sz w:val="16"/>
        </w:rPr>
        <w:t xml:space="preserve"> promise and </w:t>
      </w:r>
      <w:r w:rsidRPr="004D3BFE">
        <w:rPr>
          <w:rStyle w:val="StyleUnderline"/>
        </w:rPr>
        <w:t>the problem with the concept are most fully apparent</w:t>
      </w:r>
      <w:r w:rsidRPr="00E74E5A">
        <w:rPr>
          <w:sz w:val="16"/>
        </w:rPr>
        <w:t xml:space="preserve">.16 Both authors seek a deeper understanding of the experience of enslavement and its consequences for the past, present, and future of black life than we generally find in histories of slavery. In Hartman's account especially, slavery is not only an object of study, but also the focus of a personal memoir. She travels along a slave route in Ghana, from its coastal forts to the backcountry hinterlands, symbolically reversing the first stage of the trek now commonly called the Middle Passage. In searching prose, she meditates on the history of slavery in Africa to explore the precarious nature of belonging to the social category “African American.” Rendering her remarkable facility with social theory in elegant and affective terms, Hartman asks the question that nags all identities, but especially those forged by the descendants of slaves: What identifications, imagined affinities, mythical narratives, and acts of remembering and forgetting hold the category together? Confronting her own alienation from any story that would yield a knowable genealogy or a comfortable identity, Hartman wrestles with what it means to be a stranger in one's putative motherland, to be denied country, kin, and identity, and to forget one's past—to be an orphan.17 Ultimately, as the title suggests, </w:t>
      </w:r>
      <w:r w:rsidRPr="00723D5B">
        <w:rPr>
          <w:rStyle w:val="StyleUnderline"/>
          <w:highlight w:val="cyan"/>
        </w:rPr>
        <w:t>Lose Your Mother is an injunction to accept dispossession as the basis of</w:t>
      </w:r>
      <w:r w:rsidRPr="004D3BFE">
        <w:rPr>
          <w:rStyle w:val="StyleUnderline"/>
        </w:rPr>
        <w:t xml:space="preserve"> black </w:t>
      </w:r>
      <w:r w:rsidRPr="00723D5B">
        <w:rPr>
          <w:rStyle w:val="StyleUnderline"/>
          <w:highlight w:val="cyan"/>
        </w:rPr>
        <w:t>self-definition</w:t>
      </w:r>
      <w:r w:rsidRPr="00723D5B">
        <w:rPr>
          <w:rStyle w:val="StyleUnderline"/>
        </w:rPr>
        <w:t>. Such</w:t>
      </w:r>
      <w:r w:rsidRPr="004D3BFE">
        <w:rPr>
          <w:rStyle w:val="StyleUnderline"/>
        </w:rPr>
        <w:t xml:space="preserve"> a judgment is warranted, in Hartman's account, by the implications of social death both for the experience of enslavement and for slavery's afterlife in the present</w:t>
      </w:r>
      <w:r w:rsidRPr="00E74E5A">
        <w:rPr>
          <w:sz w:val="16"/>
        </w:rPr>
        <w:t xml:space="preserve">. As Patterson delineated in sociological terms the death of social personhood and the reincorporation of individuals into slavery, Hartman sets out on a personal quest to “retrace the process by which lives were destroyed and slaves born.”18 When she contends with what it meant to be a slave, she frequently invokes Patterson's idiom: “Seized from home, sold in the market, and severed from kin, the slave was for all intents and purposes dead, no less so than had he been killed in combat. No less so than had she never belonged to the world.” By making men, women, and children into commodities, enslavement destroyed lineages, tethering people to owners rather than families, and in this way it “annulled lives, transforming men and women into dead matter, and then resuscitated them for servitude.” Admittedly, the enslaved “lived and breathed, b Like Baucom, </w:t>
      </w:r>
      <w:r w:rsidRPr="00723D5B">
        <w:rPr>
          <w:rStyle w:val="StyleUnderline"/>
          <w:highlight w:val="cyan"/>
        </w:rPr>
        <w:t>Hartman sees the history of slavery as a</w:t>
      </w:r>
      <w:r w:rsidRPr="004D3BFE">
        <w:rPr>
          <w:rStyle w:val="StyleUnderline"/>
        </w:rPr>
        <w:t xml:space="preserve"> </w:t>
      </w:r>
      <w:r w:rsidRPr="00723D5B">
        <w:rPr>
          <w:rStyle w:val="Emphasis"/>
        </w:rPr>
        <w:t xml:space="preserve">constituent </w:t>
      </w:r>
      <w:r w:rsidRPr="00723D5B">
        <w:rPr>
          <w:rStyle w:val="Emphasis"/>
          <w:highlight w:val="cyan"/>
        </w:rPr>
        <w:t>part of a</w:t>
      </w:r>
      <w:r w:rsidRPr="00723D5B">
        <w:rPr>
          <w:rStyle w:val="Emphasis"/>
        </w:rPr>
        <w:t xml:space="preserve"> tragic </w:t>
      </w:r>
      <w:r w:rsidRPr="00723D5B">
        <w:rPr>
          <w:rStyle w:val="Emphasis"/>
          <w:highlight w:val="cyan"/>
        </w:rPr>
        <w:t>present</w:t>
      </w:r>
      <w:r w:rsidRPr="00E74E5A">
        <w:rPr>
          <w:sz w:val="16"/>
        </w:rPr>
        <w:t xml:space="preserve">. Atlantic slavery continues to be manifested in black people's skewed life chances, poor education and health, and high rates of incarceration, poverty, and premature death. Disregarding the commonplace temporalities of professional historians, whose </w:t>
      </w:r>
      <w:r w:rsidRPr="00E74E5A">
        <w:rPr>
          <w:sz w:val="16"/>
        </w:rPr>
        <w:lastRenderedPageBreak/>
        <w:t xml:space="preserve">literary conventions are generally predicated on a formal distinction between past, present, and future, Hartman addresses slavery as a problem that spans all three. The afterlife of slavery inhabits the nature of belonging, which in turn guides the “freedom dreams” that shape prospects for change. “If slavery persists as an issue in the political life of black America,” she writes, “it is not because of an antiquated obsession with bygone days or the burden of a too-long memory, but because black lives are still imperiled and devalued by a racial calculus and a political arithmetic that were entrenched centuries ago.”22 A professor of English and comparative literature, Hartman is in many respects in a better position than most historians to understand events such as the funeral aboard the Hudibras. This is because for all of her evident erudition, her scholarship is harnessed not so much to a performance of mastery over the facts of what happened, which might substitute precision for understanding, as to an act of mourning, even yearning. She writes with a depth of introspection and personal anguish that is transgressive of professional boundaries but absolutely appropriate to the task. Reading Hartman, one wonders how a historian could ever write dispassionately about slavery without feeling complicit and ashamed. For dispassionate accounting—exemplified by the ledgers of slave traders—has been a great weapon of the powerful, an episteme that made the grossest violations of personhood acceptable, even necessary. This is the kind of bookkeeping that bore fruit upon the Zong. “It made it easier for a trader to countenance yet another dead black body or for a captain to dump a shipload of captives into the sea in order to collect the insurance, since it wasn't possible to kill cargo or to murder a thing already denied life. Death was simply part of the workings of the trade.” The archive of slavery, then, is “a mortuary.” Not content to total up the body count, Hartman offers elegy, echoing in her own way the lamentations of the women aboard the Hudibras. Like them, she is concerned with the dead and what they mean to the living. “I was desperate to reclaim the dead,” she writes, “to reckon with the lives undone and obliterated in the making of human commodities.”23 </w:t>
      </w:r>
      <w:r w:rsidRPr="003E79BF">
        <w:rPr>
          <w:rStyle w:val="StyleUnderline"/>
        </w:rPr>
        <w:t xml:space="preserve">It </w:t>
      </w:r>
      <w:r w:rsidRPr="00723D5B">
        <w:rPr>
          <w:rStyle w:val="StyleUnderline"/>
          <w:highlight w:val="cyan"/>
        </w:rPr>
        <w:t xml:space="preserve">is this mournful quality of Lose Your Mother that elevates it </w:t>
      </w:r>
      <w:r w:rsidRPr="00332CAC">
        <w:rPr>
          <w:rStyle w:val="StyleUnderline"/>
          <w:highlight w:val="cyan"/>
        </w:rPr>
        <w:t>above</w:t>
      </w:r>
      <w:r w:rsidRPr="003E79BF">
        <w:rPr>
          <w:rStyle w:val="StyleUnderline"/>
        </w:rPr>
        <w:t xml:space="preserve"> so many </w:t>
      </w:r>
      <w:r w:rsidRPr="00723D5B">
        <w:rPr>
          <w:rStyle w:val="StyleUnderline"/>
          <w:highlight w:val="cyan"/>
        </w:rPr>
        <w:t>histories slavery, but the</w:t>
      </w:r>
      <w:r w:rsidRPr="003E79BF">
        <w:rPr>
          <w:rStyle w:val="StyleUnderline"/>
        </w:rPr>
        <w:t xml:space="preserve"> same </w:t>
      </w:r>
      <w:r w:rsidRPr="00723D5B">
        <w:rPr>
          <w:rStyle w:val="StyleUnderline"/>
          <w:highlight w:val="cyan"/>
        </w:rPr>
        <w:t>sense of lament seems to require that Hartman overlook</w:t>
      </w:r>
      <w:r w:rsidRPr="003E79BF">
        <w:rPr>
          <w:rStyle w:val="StyleUnderline"/>
        </w:rPr>
        <w:t xml:space="preserve"> </w:t>
      </w:r>
      <w:r w:rsidRPr="00723D5B">
        <w:rPr>
          <w:rStyle w:val="Emphasis"/>
        </w:rPr>
        <w:t>small</w:t>
      </w:r>
      <w:r w:rsidRPr="003E79BF">
        <w:rPr>
          <w:rStyle w:val="StyleUnderline"/>
        </w:rPr>
        <w:t xml:space="preserve"> but </w:t>
      </w:r>
      <w:r w:rsidRPr="00723D5B">
        <w:rPr>
          <w:rStyle w:val="Emphasis"/>
          <w:highlight w:val="cyan"/>
        </w:rPr>
        <w:t>significant political victories</w:t>
      </w:r>
      <w:r w:rsidRPr="00E74E5A">
        <w:rPr>
          <w:sz w:val="16"/>
        </w:rPr>
        <w:t xml:space="preserve"> like the one described by Butterworth. Even as Hartman seems </w:t>
      </w:r>
      <w:r w:rsidRPr="003E79BF">
        <w:rPr>
          <w:rStyle w:val="StyleUnderline"/>
        </w:rPr>
        <w:t>of</w:t>
      </w:r>
      <w:r w:rsidRPr="00332CAC">
        <w:t xml:space="preserve"> </w:t>
      </w:r>
      <w:r w:rsidRPr="00E74E5A">
        <w:rPr>
          <w:sz w:val="16"/>
        </w:rPr>
        <w:t xml:space="preserve">to agree with Paul Gilroy on the “value of seeing the consciousness of the slave as involving an extended act of mourning,” </w:t>
      </w:r>
      <w:r w:rsidRPr="003E79BF">
        <w:rPr>
          <w:rStyle w:val="StyleUnderline"/>
        </w:rPr>
        <w:t>she remains so focused on her own commemorations that her text makes little space for a consideration of how the enslaved struggled with alienation and the fragility of belonging, or of the mourning rites they used to confront their condition</w:t>
      </w:r>
      <w:r w:rsidRPr="00E74E5A">
        <w:rPr>
          <w:sz w:val="16"/>
        </w:rPr>
        <w:t>.24 All of the questions she raises about the meaning of slavery in the present—both highly personal and insistently political—might as well be asked about the meaning of slavery to slaves themselves, that is, if one begins by closely examining their social and political lives rather than assuming their lack of social being</w:t>
      </w:r>
      <w:r w:rsidRPr="003E79BF">
        <w:rPr>
          <w:rStyle w:val="StyleUnderline"/>
        </w:rPr>
        <w:t>. Here Hartman is undone by her reliance on Orlando Patterson's totalizing definition of slavery</w:t>
      </w:r>
      <w:r w:rsidRPr="00E74E5A">
        <w:rPr>
          <w:sz w:val="16"/>
        </w:rPr>
        <w:t xml:space="preserve">. She asserts that “no solace can be found in the death of the slave, no higher ground can be located, no perspective can be found from which death serves a greater good or becomes anything other than what it is.”25 If she is correct, the events on the Hudibras were of negligible importance. And indeed, </w:t>
      </w:r>
      <w:r w:rsidRPr="00723D5B">
        <w:rPr>
          <w:rStyle w:val="StyleUnderline"/>
          <w:highlight w:val="cyan"/>
        </w:rPr>
        <w:t>Hartman's</w:t>
      </w:r>
      <w:r w:rsidRPr="003E79BF">
        <w:rPr>
          <w:rStyle w:val="StyleUnderline"/>
        </w:rPr>
        <w:t xml:space="preserve"> understandable </w:t>
      </w:r>
      <w:r w:rsidRPr="00723D5B">
        <w:rPr>
          <w:rStyle w:val="StyleUnderline"/>
          <w:highlight w:val="cyan"/>
        </w:rPr>
        <w:t>emphasis on</w:t>
      </w:r>
      <w:r w:rsidRPr="003E79BF">
        <w:rPr>
          <w:rStyle w:val="StyleUnderline"/>
        </w:rPr>
        <w:t xml:space="preserve"> the </w:t>
      </w:r>
      <w:r w:rsidRPr="00723D5B">
        <w:rPr>
          <w:rStyle w:val="StyleUnderline"/>
          <w:highlight w:val="cyan"/>
        </w:rPr>
        <w:t xml:space="preserve">personal damage wrought by slavery encourages her to </w:t>
      </w:r>
      <w:r w:rsidRPr="00723D5B">
        <w:rPr>
          <w:rStyle w:val="Emphasis"/>
          <w:highlight w:val="cyan"/>
        </w:rPr>
        <w:t>disavow two generations of social history</w:t>
      </w:r>
      <w:r w:rsidRPr="00723D5B">
        <w:rPr>
          <w:rStyle w:val="StyleUnderline"/>
          <w:highlight w:val="cyan"/>
        </w:rPr>
        <w:t xml:space="preserve"> that</w:t>
      </w:r>
      <w:r w:rsidRPr="003E79BF">
        <w:rPr>
          <w:rStyle w:val="StyleUnderline"/>
        </w:rPr>
        <w:t xml:space="preserve"> have </w:t>
      </w:r>
      <w:r w:rsidRPr="00723D5B">
        <w:rPr>
          <w:rStyle w:val="StyleUnderline"/>
          <w:highlight w:val="cyan"/>
        </w:rPr>
        <w:t>demonstrated slaves'</w:t>
      </w:r>
      <w:r w:rsidRPr="003E79BF">
        <w:rPr>
          <w:rStyle w:val="StyleUnderline"/>
        </w:rPr>
        <w:t xml:space="preserve"> </w:t>
      </w:r>
      <w:r w:rsidRPr="00723D5B">
        <w:rPr>
          <w:rStyle w:val="Emphasis"/>
        </w:rPr>
        <w:t xml:space="preserve">remarkable </w:t>
      </w:r>
      <w:r w:rsidRPr="00723D5B">
        <w:rPr>
          <w:rStyle w:val="Emphasis"/>
          <w:highlight w:val="cyan"/>
        </w:rPr>
        <w:t>capacity</w:t>
      </w:r>
      <w:r w:rsidRPr="00723D5B">
        <w:rPr>
          <w:rStyle w:val="StyleUnderline"/>
          <w:highlight w:val="cyan"/>
        </w:rPr>
        <w:t xml:space="preserve"> to </w:t>
      </w:r>
      <w:r w:rsidRPr="00723D5B">
        <w:rPr>
          <w:rStyle w:val="Emphasis"/>
          <w:highlight w:val="cyan"/>
        </w:rPr>
        <w:t>forge fragile communities</w:t>
      </w:r>
      <w:r w:rsidRPr="00723D5B">
        <w:rPr>
          <w:rStyle w:val="StyleUnderline"/>
          <w:highlight w:val="cyan"/>
        </w:rPr>
        <w:t xml:space="preserve">, </w:t>
      </w:r>
      <w:r w:rsidRPr="00723D5B">
        <w:rPr>
          <w:rStyle w:val="Emphasis"/>
          <w:highlight w:val="cyan"/>
        </w:rPr>
        <w:t>preserve cultural inheritance</w:t>
      </w:r>
      <w:r w:rsidRPr="00723D5B">
        <w:rPr>
          <w:rStyle w:val="StyleUnderline"/>
          <w:highlight w:val="cyan"/>
        </w:rPr>
        <w:t xml:space="preserve">, and </w:t>
      </w:r>
      <w:r w:rsidRPr="00723D5B">
        <w:rPr>
          <w:rStyle w:val="Emphasis"/>
          <w:highlight w:val="cyan"/>
        </w:rPr>
        <w:t>resist</w:t>
      </w:r>
      <w:r w:rsidRPr="00723D5B">
        <w:rPr>
          <w:rStyle w:val="Emphasis"/>
        </w:rPr>
        <w:t xml:space="preserve"> the predations of </w:t>
      </w:r>
      <w:r w:rsidRPr="00723D5B">
        <w:rPr>
          <w:rStyle w:val="Emphasis"/>
          <w:highlight w:val="cyan"/>
        </w:rPr>
        <w:t>slaveholders</w:t>
      </w:r>
      <w:r w:rsidRPr="00723D5B">
        <w:rPr>
          <w:rStyle w:val="StyleUnderline"/>
          <w:highlight w:val="cyan"/>
        </w:rPr>
        <w:t>. This</w:t>
      </w:r>
      <w:r w:rsidRPr="00E74E5A">
        <w:rPr>
          <w:sz w:val="16"/>
        </w:rPr>
        <w:t xml:space="preserve"> in turn </w:t>
      </w:r>
      <w:r w:rsidRPr="00723D5B">
        <w:rPr>
          <w:rStyle w:val="StyleUnderline"/>
          <w:highlight w:val="cyan"/>
        </w:rPr>
        <w:t>precludes her from describing</w:t>
      </w:r>
      <w:r w:rsidRPr="003E79BF">
        <w:rPr>
          <w:rStyle w:val="StyleUnderline"/>
        </w:rPr>
        <w:t xml:space="preserve"> the </w:t>
      </w:r>
      <w:r w:rsidRPr="00723D5B">
        <w:rPr>
          <w:rStyle w:val="StyleUnderline"/>
          <w:highlight w:val="cyan"/>
        </w:rPr>
        <w:t>ways that violence, dislocation, and death</w:t>
      </w:r>
      <w:r w:rsidRPr="003E79BF">
        <w:rPr>
          <w:rStyle w:val="StyleUnderline"/>
        </w:rPr>
        <w:t xml:space="preserve"> actually </w:t>
      </w:r>
      <w:r w:rsidRPr="00723D5B">
        <w:rPr>
          <w:rStyle w:val="Emphasis"/>
          <w:highlight w:val="cyan"/>
        </w:rPr>
        <w:t>generate culture</w:t>
      </w:r>
      <w:r w:rsidRPr="00723D5B">
        <w:rPr>
          <w:rStyle w:val="StyleUnderline"/>
          <w:highlight w:val="cyan"/>
        </w:rPr>
        <w:t xml:space="preserve">, </w:t>
      </w:r>
      <w:r w:rsidRPr="00723D5B">
        <w:rPr>
          <w:rStyle w:val="Emphasis"/>
          <w:highlight w:val="cyan"/>
        </w:rPr>
        <w:t>politics</w:t>
      </w:r>
      <w:r w:rsidRPr="00723D5B">
        <w:rPr>
          <w:rStyle w:val="StyleUnderline"/>
          <w:highlight w:val="cyan"/>
        </w:rPr>
        <w:t>, and</w:t>
      </w:r>
      <w:r w:rsidRPr="003E79BF">
        <w:rPr>
          <w:rStyle w:val="StyleUnderline"/>
        </w:rPr>
        <w:t xml:space="preserve"> </w:t>
      </w:r>
      <w:r w:rsidRPr="00723D5B">
        <w:rPr>
          <w:rStyle w:val="Emphasis"/>
        </w:rPr>
        <w:t xml:space="preserve">consequential </w:t>
      </w:r>
      <w:r w:rsidRPr="00723D5B">
        <w:rPr>
          <w:rStyle w:val="Emphasis"/>
          <w:highlight w:val="cyan"/>
        </w:rPr>
        <w:t>action</w:t>
      </w:r>
      <w:r w:rsidRPr="00723D5B">
        <w:rPr>
          <w:rStyle w:val="StyleUnderline"/>
          <w:highlight w:val="cyan"/>
        </w:rPr>
        <w:t xml:space="preserve"> by the enslaved</w:t>
      </w:r>
      <w:r w:rsidRPr="00E74E5A">
        <w:rPr>
          <w:sz w:val="16"/>
        </w:rPr>
        <w:t xml:space="preserve">.26 This limitation is particularly evident in a stunning chapter that Hartman calls “The Dead Book.” Here she creatively reimagines the events that occurred on the voyage of the slave ship Recovery, bound, like the Hudibras, from the Bight of Biafra to Grenada, when Captain John Kimber hung an enslaved girl naked from the mizzen stay and beat her, ultimately to her death, for being “sulky”: she was sick and could not dance when so ordered. As Hartman notes, the event would have been unremarkable had not Captain Kimber been tried for murder on the testimony of the ship's surgeon, a brief transcript of the trial been published, and the woman's death been offered up as allegory by the abolitionist William Wilberforce and the graphic satirist Isaac Cruikshank. Hartman re-creates the murder and the surge of words it inspired, representing the perspectives of the captain, the surgeon, and the abolitionist, for each of whom the girl was a cipher “outfitted in a different guise,” and then she puts herself in the position of the victim, substituting her own voice for the unknowable thoughts of the girl. Imagining the experience as her own and wistfully representing her demise as a suicide—a final act of agency—Hartman hopes, by this bold device, to save the girl from oblivion. Or perhaps her hope is to prove the impossibility of ever doing so, because by failing, she concedes that the girl cannot be put to rest. It is a compelling move, but there is something missing. Hartman discerns a convincing subject position for all of the participants in the events surrounding the death of the girl, except for the other slaves who watched the woman die and carried the memory with them to the Americas, presumably to tell others, plausibly even survivors of the Hudibras, who must have drawn from such stories a basic perspective on the history of the Atlantic world. For the enslaved spectators, Hartman imagines only a fatalistic detachment: “The women were assembled a few feet away, but it might well have been a thousand. They held back from the girl, steering clear of her bad luck, pestilence, and recklessness. Some said she had lost her mind. What could they do, anyway? The women danced and sang as she lay dying.” </w:t>
      </w:r>
      <w:r w:rsidRPr="00332CAC">
        <w:rPr>
          <w:rStyle w:val="StyleUnderline"/>
          <w:highlight w:val="cyan"/>
        </w:rPr>
        <w:t>Hartman ends her odyssey among the Gwolu, descendants of peoples who fled</w:t>
      </w:r>
      <w:r w:rsidRPr="003E79BF">
        <w:rPr>
          <w:rStyle w:val="StyleUnderline"/>
        </w:rPr>
        <w:t xml:space="preserve"> the slave </w:t>
      </w:r>
      <w:r w:rsidRPr="00332CAC">
        <w:rPr>
          <w:rStyle w:val="StyleUnderline"/>
          <w:highlight w:val="cyan"/>
        </w:rPr>
        <w:t>raids and who, as</w:t>
      </w:r>
      <w:r w:rsidRPr="003E79BF">
        <w:rPr>
          <w:rStyle w:val="StyleUnderline"/>
        </w:rPr>
        <w:t xml:space="preserve"> communities of </w:t>
      </w:r>
      <w:r w:rsidRPr="00332CAC">
        <w:rPr>
          <w:rStyle w:val="StyleUnderline"/>
          <w:highlight w:val="cyan"/>
        </w:rPr>
        <w:t>refugees, shared her</w:t>
      </w:r>
      <w:r w:rsidRPr="003E79BF">
        <w:rPr>
          <w:rStyle w:val="StyleUnderline"/>
        </w:rPr>
        <w:t xml:space="preserve"> sense of </w:t>
      </w:r>
      <w:r w:rsidRPr="00332CAC">
        <w:rPr>
          <w:rStyle w:val="StyleUnderline"/>
          <w:highlight w:val="cyan"/>
        </w:rPr>
        <w:t>dispossession</w:t>
      </w:r>
      <w:r w:rsidRPr="00E74E5A">
        <w:rPr>
          <w:sz w:val="16"/>
        </w:rPr>
        <w:t xml:space="preserve">. “Newcomers were welcome. It didn't matter that they weren't kin because genealogy didn't matter”; rather, “building community did.” </w:t>
      </w:r>
      <w:r w:rsidRPr="003E79BF">
        <w:rPr>
          <w:rStyle w:val="StyleUnderline"/>
        </w:rPr>
        <w:t>Lose Your Mother concludes with a moving description of a particular one of their songs, a lament for those who were lost,</w:t>
      </w:r>
      <w:r w:rsidRPr="00E74E5A">
        <w:rPr>
          <w:sz w:val="16"/>
        </w:rPr>
        <w:t xml:space="preserve"> which resonated deeply with her sense of slavery's meaning in the present. </w:t>
      </w:r>
      <w:r w:rsidRPr="003E79BF">
        <w:rPr>
          <w:rStyle w:val="StyleUnderline"/>
        </w:rPr>
        <w:t xml:space="preserve">And yet </w:t>
      </w:r>
      <w:r w:rsidRPr="00332CAC">
        <w:rPr>
          <w:rStyle w:val="StyleUnderline"/>
          <w:highlight w:val="cyan"/>
        </w:rPr>
        <w:t>Hartman has</w:t>
      </w:r>
      <w:r w:rsidRPr="003E79BF">
        <w:rPr>
          <w:rStyle w:val="StyleUnderline"/>
        </w:rPr>
        <w:t xml:space="preserve"> more </w:t>
      </w:r>
      <w:r w:rsidRPr="00332CAC">
        <w:rPr>
          <w:rStyle w:val="StyleUnderline"/>
          <w:highlight w:val="cyan"/>
        </w:rPr>
        <w:t>difficulty hearing</w:t>
      </w:r>
      <w:r w:rsidRPr="003E79BF">
        <w:rPr>
          <w:rStyle w:val="StyleUnderline"/>
        </w:rPr>
        <w:t xml:space="preserve"> similar </w:t>
      </w:r>
      <w:r w:rsidRPr="00332CAC">
        <w:rPr>
          <w:rStyle w:val="StyleUnderline"/>
          <w:highlight w:val="cyan"/>
        </w:rPr>
        <w:t>cries intoned</w:t>
      </w:r>
      <w:r w:rsidRPr="003E79BF">
        <w:rPr>
          <w:rStyle w:val="StyleUnderline"/>
        </w:rPr>
        <w:t xml:space="preserve"> in the </w:t>
      </w:r>
      <w:r w:rsidRPr="003E79BF">
        <w:rPr>
          <w:rStyle w:val="StyleUnderline"/>
        </w:rPr>
        <w:lastRenderedPageBreak/>
        <w:t xml:space="preserve">past </w:t>
      </w:r>
      <w:r w:rsidRPr="00332CAC">
        <w:rPr>
          <w:rStyle w:val="StyleUnderline"/>
          <w:highlight w:val="cyan"/>
        </w:rPr>
        <w:t>by slaves who managed to find themselves</w:t>
      </w:r>
      <w:r w:rsidRPr="00E74E5A">
        <w:rPr>
          <w:sz w:val="16"/>
        </w:rPr>
        <w:t>.</w:t>
      </w:r>
      <w:r w:rsidRPr="00C95032">
        <w:rPr>
          <w:sz w:val="8"/>
          <w:szCs w:val="14"/>
        </w:rPr>
        <w:t>27</w:t>
      </w:r>
      <w:r w:rsidRPr="00E74E5A">
        <w:rPr>
          <w:sz w:val="16"/>
        </w:rPr>
        <w:t xml:space="preserve"> </w:t>
      </w:r>
      <w:r w:rsidRPr="00C95032">
        <w:rPr>
          <w:sz w:val="8"/>
          <w:szCs w:val="14"/>
        </w:rPr>
        <w:t>Saltwater Slavery has much in common with Lose Your Mother. Smallwood's study of the slave trade from the Gold Coast to the British Americas in the late seventeenth and early eighteenth centuries likewise redeems the experience of the people traded like so many bolts of cloth, “who were represented merely as ciphers in the political arithmetic,” and therefore “feature in the documentary record not as subjects of a social history but as objects or quantities.”28 Each text offers a penetrating analysis of the market logic that turned people into goods. Both books work with the concept of social death. However, Smallwood examines the problem of social death for the enslaved even more closely than Hartman does.29 Like Hartman, Smallwood sees social death as a by-product of commodification. “If in the regime of the market Africans' most socially relevant feature was their exchangeability,” she argues, “for Africans as immigrants the most socially relevant feature was their isolation, their desperate need to restore some measure of social life to counterbalance the alienation engendered by their social death.” But Smallwood's approach is different in a subtle way. Whereas for Hartman, as for others, social death is an accomplished state of being, Smallwood veers between a notion of social death as an actual condition produced by violent dislocation and social death as a compelling threat. On the one hand, she argues, captivity on the Atlantic littoral was a social death. Exchangeable persons “inhabited a new category of marginalization, one not of extreme alienation within the community, but rather of absolute exclusion from any community.” She seems to accept the idea of enslaved commodities as finished products for whom there could be no socially relevant relationships: “the slave cargo constituted the antithesis of community.” Yet elsewhere she contends that captives were only “menaced” with social death. “At every point along the passage from African to New World markets,” she writes, “we find a stark contest between slave traders and slaves, between the traders' will to commodify people and the captives' will to remain fully recognizable as human subjects.”30 Here, I think, Smallwood captures the truth of the idea: social death was a receding horizon—the farther slaveholders moved toward the goal of complete mastery, the more they found that struggles with their human property would continue, even into the most elemental realms: birth, hunger, health, fellowship, sex, death, and time. If social death did not define the slaves' condition, it did frame their vision of apocalypse. In a harrowing chapter on the meaning of death (that is, physical death) during the Atlantic passage, Smallwood is clear that the captives could have no frame of reference for the experience aboard the slave ships, but she also shows how desperate they were to make one. If they could not reassemble some meaningful way to map their social worlds, “slaves could foresee only further descent into an endless purgatory.” The women aboard the Hudibras were not in fact the living dead; they were the mothers of gasping new societies. Their view of the danger that confronted them made their mourning rites vitally important, putting these at the center of the women's emerging lives as slaves—and as a result at the heart of the struggles that would define them. As Smallwood argues, this was first and foremost a battle over their presence in time, to define their place among ancestors, kin, friends, and future progeny. “The connection Africans needed was a narrative continuity between past and present—an epistemological means of connecting the dots between there and here, then and now, to craft a coherent story out of incoherent experience.” That is precisely what the women on the Hudibras fought to accomplish.31 THE PREMISE OF ORLANDO PATTERSON'S MAJOR WORK, that enslaved Africans were natally alienated and culturally isolated, was challenged even before he published his influential thesis, primarily by scholars concerned with “survivals” or “retentions” of African culture and by historians of slave resistance. In the early to mid-twentieth century, when Robert Park's view of “the Negro” predominated among scholars, it was generally assumed that the slave trade and slavery had denuded black people of any ancestral heritage from Africa. The historians Carter G. Woodson and W. E. B. Du Bois and the anthropologist Melville J. Herskovits argued the opposite. Their research supported the conclusion that while enslaved Africans could not have brought intact social, political, and religious institutions with them to the Americas, they did maintain significant aspects of their cultural backgrounds.32 Herskovits examined “Africanisms”—any practices that seemed to be identifiably African—as useful symbols of cultural survival that would help him to analyze change and continuity in African American culture.33 He engaged in one of his most heated scholarly disputes with the sociologist E. Franklin Frazier, a student of Park's, who emphasized the damage wrought by slavery on black families and folkways.34 More recently, a number of scholars have built on Herskovits's line of thought, enhancing our understanding of African history during the era of the slave trade. Their studies have evolved productively from assertions about general cultural heritage into more precise demonstrations of the continuity of worldviews, categories of belonging, and social practices from Africa to America. For these scholars, the preservation of distinctive cultural forms has served as an index both of a resilient social personhood, or identity, and of resistance to slavery itself.35 Scholars of slave resistance have never had much use for the concept of social death. The early efforts of writers such as Herbert Aptheker aimed to derail the popular notion that American slavery had been a civilizing institution threatened by “slave crime.”36 Soon after, studies of slave revolts and conspiracies advocated the idea that resistance demonstrated the basic humanity and intractable will of the enslaved—indeed, they often equated acts of will with humanity itself. As these writers turned toward more detailed analyses of the causes, strategies, and tactics of slave revolts in the context of the social relations of slavery, they had trouble squaring abstract characterizations of “the slave” with what they were learning about the enslaved.37 Michael Craton, who authored Testing the Chains: Resistance to Slavery in the British West Indies, was an early critic of Slavery and Social Death, protesting that what was known about chattel bondage in the Americas did not confirm Patterson's definition of slavery. “If slaves were in fact ‘generally dishonored,’” Craton asked, “how does he explain the degrees of rank found among all groups of slaves—that is, the scale of ‘reputation’ and authority accorded, or at least acknowledged, by slave and master alike?” How could they have formed the fragile families documented by social historians if they had been “natally alienated” by definition? Finally, and perhaps most tellingly, if slaves had been uniformly subjected to “permanent violent domination,” they could not have revolted as often as they did or shown the “varied manifestations of their resistance” that so frustrated masters and compromised their power, sometimes “fatally.”38 The dynamics of social control and slave resistance falsified Patterson's description of slavery even as the tenacity of African culture showed that enslaved men, women, and children had arrived in the Americas bearing much more than their “tropical temperament.” The cultural continuity and resistance schools of thought come together powerfully in an important book by Walter C. Rucker, The River Flows On: Black Resistance, Culture, and Identity Formation in Early America. In Rucker's analysis of slave revolts, conspiracies, and daily recalcitrance, African concepts, values, and cultural metaphors play the central role. Unlike Smallwood and Hartman, for whom “the rupture was the story” of slavery, Rucker aims to reveal the “perseverance of African culture even among second, third, and fourth generation creoles.”39 He looks again at some familiar events in North America—New York City's 1712 Coromantee revolt and 1741 conspiracy, the 1739 Stono rebellion in South Carolina, as well as the plots, schemes, and insurgencies of Gabriel Prosser, Denmark Vesey, and Nat Turner—deftly teasing out the African origins of many of the attitudes and actions of the black rebels. Rucker outlines how the transformation of a “shared cultural heritage” that shaped collective action against slavery corresponded to the “various steps Africans made in the process of becoming ‘African American’ in culture, orientation, and identity.”40 Like scholars of resistance before him, Rucker effectively refutes any contention that the enslaved were socially dead. At the same time, his focus on the making of African American culture obscures a crucial dimension of the politics of slavery. In The River Flows On, resistance is the expression of culture, and peoplehood is the outcome of resistance, but Rucker places much less emphasis on the kinds of existential problems highlighted by Hartman and Smallwood. He does not ignore the violence of slavery, but he invokes bondage and its depredations as the antithesis of black self-making, rather than as a constitutive part of it. If for Hartman dispossession “had made us an us,” Rucker believes that resistance was the crucible in which black people forged identity from a vital inheritance.41 How might his approach account for the dislocations, physical violations, and cosmic crises that preoccupy Hartman and Smallwood? Here is where scholars of retention and resistance may yet have something to learn from the concept of social death, viewed properly as a compelling metaphysical threat. African American history has grown from the kinds of people's histories that emphasize a progressive struggle toward an ultimate victory over the tyranny of the powerful. Consequently, studies that privilege the perspectives of the enslaved depend in some measure on the chronicling of heroic achievement, and historians of slave culture and resistance have recently been accused of romanticizing their subject of study.42 Because these scholars have done so much to enhance our understanding of slave life beyond what was imaginable a scant few generations ago, the allegation may seem unfair. Nevertheless, some of the criticisms are helpful. As the historian Walter Johnson has argued, studies of slavery conducted within the terms of social history have often taken “agency,” or the self-willed activity of choice-making subjects, to be their starting point.43 Perhaps it was inevitable, then, that many historians would find themselves charged with depicting slave communities and cultures that were so resistant and so vibrant that the social relations of slavery must not have done much damage at all. Even if this particular accusation is a form of caricature, it contains an important insight, that the agency of the weak and the power of the strong have too often been viewed as simple opposites. The anthropologist David Scott is probably correct to suggest that for most scholars, the power of slaveholders and the damage wrought by slavery have been “pictured principally as a negative or limiting force” that “restricted, blocked, paralyzed, or deformed the transformative agency of the slave.”44 In this sense, scholars who have emphasized slavery's corrosive power and those who stress resistance and resilience share the same assumption. However, the violent domination of slavery generated political action; it was not antithetical to it. If one sees power as productive and the fear of social death not as incapacity but as a generative force—a peril that motivated enslaved activity—a different image of slavery slides into view, one in which the object of slave politics is not simply the power of slaveholders, but the very terms and conditions of social existence. WRITING THE HISTORY OF SLAVERY in a way that emphasizes struggles against social alienation requires some readjustment in commonplace understandings of culture and politics. Historians and social scientists have often debated the question of slave cultures and the cultures of slavery through residual Victorian understandings of culture as the civilizational achievements of “the West,” “Africa,” or various other groups, to be attained, lost, or re-created. The meanings attributed to things are often taken to indicate complete and integrated systems of belief and behavior, even identities, that corresponded to distinct population groups. This approach has been subjected to critical scrutiny in a number of disciplines.45 While culture may still refer to what William Sewell, Jr. has called “the particular shapes and consistencies of worlds of meaning in different places and times” that somehow fit together despite tension and conflict, the fluidity of this definition would suggest that practices of meaning are better seen as tools to be used than as possessions to be lost.46 And though culture is still sometimes portrayed as a holistic set of worldviews or attitudes commensurate with circumscribed populations, historical writers should begin from a different point of departure, highlighting instead particular meanings as situational guides to consequential action—motivations, sometimes temporary, that are best evaluated in terms of how they are publicly enacted, shared, and reproduced. The focus would be less on finding an integrated and coherent ethos among slaves and more on the particular acts of communication that allowed enslaved people to articulate idioms of belonging, similarity, and distinction. The virtues of this method are on display in James Sidbury's Becoming African in America: Race and Nation in the Early Black Atlantic, which shows how Anglophone black people expressed their sense of being African “in tension with, and in partial opposition to, memories and experiences of the indigenous cultures of Africa, rather than directly out of them.”47 The meaning of the category “African” was not merely a reflection of cultural tenacity but the consequence of repeated acts of political imagination. Slaves needed such acts of imagination to do much more than conserve cultures or create identities. They had to make the threat of social chaos meaningful. On this point, Smallwood is especially helpful. The cultures produced by enslaved Africans in the Americas did not reflect a “simple transfer and continuation” but were based rather on the “elaboration of specific cultural content and its transformation to meet the particular needs of slave life.” Most important was “their need to reassert some kind of healthy relationship to ancestors; to manage death; to produce social networks, communities, and relations of kinship; to address the imbalance of power between black and white; to stake a claim to their bodies to counter the plantation economy's claim to ownership.”48 To do these things, slaves undoubtedly drew upon what they had experienced in Africa, along their Atlantic journey, and under the particular conditions of their enslavement in America. But what is more important here is the emphasis on the contextual needs of the enslaved, which compelled them to make their cultural practices from the stuff of death and dissolution.49 As Alexander Byrd has urged, scholars must recognize “how central violence and disaster, and emigrants' responses to duress and catastrophe, were to the formation and articulation of black migrant society</w:t>
      </w:r>
      <w:r w:rsidRPr="00E74E5A">
        <w:rPr>
          <w:sz w:val="16"/>
        </w:rPr>
        <w:t>.”</w:t>
      </w:r>
      <w:r w:rsidRPr="00C95032">
        <w:rPr>
          <w:sz w:val="8"/>
          <w:szCs w:val="14"/>
        </w:rPr>
        <w:t xml:space="preserve">50 </w:t>
      </w:r>
      <w:r w:rsidRPr="00332CAC">
        <w:rPr>
          <w:rStyle w:val="StyleUnderline"/>
          <w:highlight w:val="cyan"/>
        </w:rPr>
        <w:t>This view of the cultural challenges facing the enslaved</w:t>
      </w:r>
      <w:r w:rsidRPr="003E79BF">
        <w:rPr>
          <w:rStyle w:val="StyleUnderline"/>
        </w:rPr>
        <w:t xml:space="preserve"> certainly </w:t>
      </w:r>
      <w:r w:rsidRPr="00332CAC">
        <w:rPr>
          <w:rStyle w:val="StyleUnderline"/>
          <w:highlight w:val="cyan"/>
        </w:rPr>
        <w:t>has implications for the way we think about slaves' resistance, or</w:t>
      </w:r>
      <w:r w:rsidRPr="003E79BF">
        <w:rPr>
          <w:rStyle w:val="StyleUnderline"/>
        </w:rPr>
        <w:t xml:space="preserve"> better yet, </w:t>
      </w:r>
      <w:r w:rsidRPr="00332CAC">
        <w:rPr>
          <w:rStyle w:val="Emphasis"/>
          <w:highlight w:val="cyan"/>
        </w:rPr>
        <w:t>politics</w:t>
      </w:r>
      <w:r w:rsidRPr="003E79BF">
        <w:rPr>
          <w:rStyle w:val="StyleUnderline"/>
        </w:rPr>
        <w:t>.</w:t>
      </w:r>
      <w:r w:rsidRPr="00E74E5A">
        <w:rPr>
          <w:sz w:val="16"/>
        </w:rPr>
        <w:t xml:space="preserve"> Scholars have commonly treated retention of African cultural forms as an index of black agency, which could in turn be cited to prove the retention of basic humanity in an inhuman system. </w:t>
      </w:r>
      <w:r w:rsidRPr="00332CAC">
        <w:rPr>
          <w:rStyle w:val="StyleUnderline"/>
          <w:highlight w:val="cyan"/>
        </w:rPr>
        <w:t>What if</w:t>
      </w:r>
      <w:r w:rsidRPr="003E79BF">
        <w:rPr>
          <w:rStyle w:val="StyleUnderline"/>
        </w:rPr>
        <w:t xml:space="preserve"> instead</w:t>
      </w:r>
      <w:r w:rsidRPr="00E74E5A">
        <w:rPr>
          <w:sz w:val="16"/>
        </w:rPr>
        <w:t xml:space="preserve">, as Walter Johnson has suggested, </w:t>
      </w:r>
      <w:r w:rsidRPr="00332CAC">
        <w:rPr>
          <w:rStyle w:val="StyleUnderline"/>
          <w:highlight w:val="cyan"/>
        </w:rPr>
        <w:t>we treated agency</w:t>
      </w:r>
      <w:r w:rsidRPr="003E79BF">
        <w:rPr>
          <w:rStyle w:val="StyleUnderline"/>
        </w:rPr>
        <w:t xml:space="preserve"> not as a thing to be discovered or assigned by historians hoping to redeem the humanity of slaves, but </w:t>
      </w:r>
      <w:r w:rsidRPr="00332CAC">
        <w:rPr>
          <w:rStyle w:val="StyleUnderline"/>
          <w:highlight w:val="cyan"/>
        </w:rPr>
        <w:t>as an aspect of existence to be assumed</w:t>
      </w:r>
      <w:r w:rsidRPr="003E79BF">
        <w:rPr>
          <w:rStyle w:val="StyleUnderline"/>
        </w:rPr>
        <w:t xml:space="preserve"> even </w:t>
      </w:r>
      <w:r w:rsidRPr="00332CAC">
        <w:rPr>
          <w:rStyle w:val="StyleUnderline"/>
          <w:highlight w:val="cyan"/>
        </w:rPr>
        <w:t>under</w:t>
      </w:r>
      <w:r w:rsidRPr="003E79BF">
        <w:rPr>
          <w:rStyle w:val="StyleUnderline"/>
        </w:rPr>
        <w:t xml:space="preserve"> conditions of “</w:t>
      </w:r>
      <w:r w:rsidRPr="00332CAC">
        <w:rPr>
          <w:rStyle w:val="Emphasis"/>
          <w:highlight w:val="cyan"/>
        </w:rPr>
        <w:t>bare life</w:t>
      </w:r>
      <w:r w:rsidRPr="003E79BF">
        <w:rPr>
          <w:rStyle w:val="StyleUnderline"/>
        </w:rPr>
        <w:t>”</w:t>
      </w:r>
      <w:r w:rsidRPr="00E74E5A">
        <w:rPr>
          <w:sz w:val="16"/>
        </w:rPr>
        <w:t xml:space="preserve">?51 It might be even clearer then that </w:t>
      </w:r>
      <w:r w:rsidRPr="00332CAC">
        <w:rPr>
          <w:rStyle w:val="StyleUnderline"/>
          <w:highlight w:val="cyan"/>
        </w:rPr>
        <w:t>the struggles of slaves were not</w:t>
      </w:r>
      <w:r w:rsidRPr="003E79BF">
        <w:rPr>
          <w:rStyle w:val="StyleUnderline"/>
        </w:rPr>
        <w:t xml:space="preserve"> simply </w:t>
      </w:r>
      <w:r w:rsidRPr="00332CAC">
        <w:rPr>
          <w:rStyle w:val="StyleUnderline"/>
          <w:highlight w:val="cyan"/>
        </w:rPr>
        <w:t xml:space="preserve">beset by the depredations of slavery but were </w:t>
      </w:r>
      <w:r w:rsidRPr="00332CAC">
        <w:rPr>
          <w:rStyle w:val="Emphasis"/>
          <w:highlight w:val="cyan"/>
        </w:rPr>
        <w:t>shaped</w:t>
      </w:r>
      <w:r w:rsidRPr="00332CAC">
        <w:rPr>
          <w:rStyle w:val="StyleUnderline"/>
          <w:highlight w:val="cyan"/>
        </w:rPr>
        <w:t xml:space="preserve"> and </w:t>
      </w:r>
      <w:r w:rsidRPr="00332CAC">
        <w:rPr>
          <w:rStyle w:val="Emphasis"/>
          <w:highlight w:val="cyan"/>
        </w:rPr>
        <w:t>directed by them</w:t>
      </w:r>
      <w:r w:rsidRPr="00E74E5A">
        <w:rPr>
          <w:sz w:val="16"/>
        </w:rPr>
        <w:t xml:space="preserve">. The activities of slaves could be more easily understood as having been compelled by the very conditions that slaves have been described as resisting. </w:t>
      </w:r>
      <w:r w:rsidRPr="00332CAC">
        <w:rPr>
          <w:rStyle w:val="StyleUnderline"/>
          <w:highlight w:val="cyan"/>
        </w:rPr>
        <w:t>This would imply</w:t>
      </w:r>
      <w:r w:rsidRPr="003E79BF">
        <w:rPr>
          <w:rStyle w:val="StyleUnderline"/>
        </w:rPr>
        <w:t xml:space="preserve"> a </w:t>
      </w:r>
      <w:r w:rsidRPr="00332CAC">
        <w:rPr>
          <w:rStyle w:val="Emphasis"/>
          <w:highlight w:val="cyan"/>
        </w:rPr>
        <w:t>politics of survival</w:t>
      </w:r>
      <w:r w:rsidRPr="003E79BF">
        <w:rPr>
          <w:rStyle w:val="StyleUnderline"/>
        </w:rPr>
        <w:t xml:space="preserve">, existential </w:t>
      </w:r>
      <w:r w:rsidRPr="00332CAC">
        <w:rPr>
          <w:rStyle w:val="StyleUnderline"/>
          <w:highlight w:val="cyan"/>
        </w:rPr>
        <w:t xml:space="preserve">struggle </w:t>
      </w:r>
      <w:r w:rsidRPr="00332CAC">
        <w:rPr>
          <w:rStyle w:val="Emphasis"/>
          <w:highlight w:val="cyan"/>
        </w:rPr>
        <w:t>transcending resistance against enslavement</w:t>
      </w:r>
      <w:r w:rsidRPr="00332CAC">
        <w:rPr>
          <w:rStyle w:val="StyleUnderline"/>
        </w:rPr>
        <w:t>.</w:t>
      </w:r>
    </w:p>
    <w:p w14:paraId="4C50C65C" w14:textId="77777777" w:rsidR="00116ABC" w:rsidRPr="00332CAC" w:rsidRDefault="00116ABC" w:rsidP="00116ABC"/>
    <w:p w14:paraId="51D69DC6" w14:textId="77777777" w:rsidR="00116ABC" w:rsidRDefault="00116ABC" w:rsidP="00116ABC">
      <w:pPr>
        <w:pStyle w:val="Heading4"/>
      </w:pPr>
      <w:r>
        <w:t xml:space="preserve">She is too quick to reject state engagement, but the alt is </w:t>
      </w:r>
      <w:r w:rsidRPr="00A240CC">
        <w:rPr>
          <w:u w:val="single"/>
        </w:rPr>
        <w:t>impossible</w:t>
      </w:r>
      <w:r>
        <w:t>---rejection of institutions sacrifices fragile protections in the name of deterministic pessimism</w:t>
      </w:r>
    </w:p>
    <w:p w14:paraId="316F936A" w14:textId="77777777" w:rsidR="00116ABC" w:rsidRPr="00A240CC" w:rsidRDefault="00116ABC" w:rsidP="00116ABC">
      <w:pPr>
        <w:spacing w:after="0"/>
      </w:pPr>
      <w:r w:rsidRPr="00A240CC">
        <w:t xml:space="preserve"> </w:t>
      </w:r>
      <w:r w:rsidRPr="00A240CC">
        <w:rPr>
          <w:rFonts w:ascii="Tahoma" w:hAnsi="Tahoma" w:cs="Tahoma"/>
        </w:rPr>
        <w:t>⁠</w:t>
      </w:r>
      <w:r w:rsidRPr="00A240CC">
        <w:t xml:space="preserve">— edited for potentially problematic language that we do not endorse </w:t>
      </w:r>
    </w:p>
    <w:p w14:paraId="20772539" w14:textId="77777777" w:rsidR="00116ABC" w:rsidRPr="009C723E" w:rsidRDefault="00116ABC" w:rsidP="00116ABC">
      <w:pPr>
        <w:rPr>
          <w:rFonts w:eastAsia="Cambria"/>
        </w:rPr>
      </w:pPr>
      <w:r w:rsidRPr="00A240CC">
        <w:rPr>
          <w:rStyle w:val="Style13ptBold"/>
        </w:rPr>
        <w:t>Neptune 8</w:t>
      </w:r>
      <w:r>
        <w:rPr>
          <w:rFonts w:eastAsia="Cambria"/>
        </w:rPr>
        <w:t xml:space="preserve">, </w:t>
      </w:r>
      <w:r w:rsidRPr="009C723E">
        <w:rPr>
          <w:rFonts w:eastAsia="Cambria"/>
        </w:rPr>
        <w:t>Associate Professor of History at Temple</w:t>
      </w:r>
      <w:r>
        <w:rPr>
          <w:rFonts w:eastAsia="Cambria"/>
        </w:rPr>
        <w:t xml:space="preserve"> </w:t>
      </w:r>
      <w:r w:rsidRPr="009C723E">
        <w:rPr>
          <w:rFonts w:eastAsia="Cambria"/>
        </w:rPr>
        <w:t>(Harvey</w:t>
      </w:r>
      <w:r>
        <w:rPr>
          <w:rFonts w:eastAsia="Cambria"/>
        </w:rPr>
        <w:t xml:space="preserve"> Neptune, 2008</w:t>
      </w:r>
      <w:r w:rsidRPr="009C723E">
        <w:rPr>
          <w:rFonts w:eastAsia="Cambria"/>
        </w:rPr>
        <w:t>, Loving Through Loss: Reading Saidiya Hartman’s History of Black Hurt, Anthurium 6:1</w:t>
      </w:r>
      <w:r>
        <w:rPr>
          <w:rFonts w:eastAsia="Cambria"/>
        </w:rPr>
        <w:t>)</w:t>
      </w:r>
    </w:p>
    <w:p w14:paraId="15DBBBC6" w14:textId="77777777" w:rsidR="00116ABC" w:rsidRPr="00A240CC" w:rsidRDefault="00116ABC" w:rsidP="00116ABC">
      <w:pPr>
        <w:rPr>
          <w:rFonts w:eastAsia="Cambria"/>
          <w:sz w:val="16"/>
        </w:rPr>
      </w:pPr>
      <w:r w:rsidRPr="00CE5AA9">
        <w:rPr>
          <w:rStyle w:val="StyleUnderline"/>
          <w:highlight w:val="cyan"/>
        </w:rPr>
        <w:t xml:space="preserve">While there are </w:t>
      </w:r>
      <w:r w:rsidRPr="00A240CC">
        <w:rPr>
          <w:rFonts w:eastAsia="Cambria"/>
          <w:sz w:val="16"/>
        </w:rPr>
        <w:t xml:space="preserve">tragically </w:t>
      </w:r>
      <w:r w:rsidRPr="00CE5AA9">
        <w:rPr>
          <w:rStyle w:val="StyleUnderline"/>
          <w:highlight w:val="cyan"/>
        </w:rPr>
        <w:t>just reasons to recognize the limits of government</w:t>
      </w:r>
      <w:r w:rsidRPr="00A240CC">
        <w:rPr>
          <w:rStyle w:val="StyleUnderline"/>
        </w:rPr>
        <w:t xml:space="preserve"> </w:t>
      </w:r>
      <w:r w:rsidRPr="00BF371D">
        <w:rPr>
          <w:rStyle w:val="StyleUnderline"/>
        </w:rPr>
        <w:t xml:space="preserve">as an instrument of emancipation, </w:t>
      </w:r>
      <w:r w:rsidRPr="00CE5AA9">
        <w:rPr>
          <w:rStyle w:val="StyleUnderline"/>
          <w:highlight w:val="cyan"/>
        </w:rPr>
        <w:t xml:space="preserve">championing statelessness (as </w:t>
      </w:r>
      <w:r w:rsidRPr="00A240CC">
        <w:rPr>
          <w:rStyle w:val="Emphasis"/>
          <w:highlight w:val="cyan"/>
        </w:rPr>
        <w:t>Hartman</w:t>
      </w:r>
      <w:r w:rsidRPr="00CE5AA9">
        <w:rPr>
          <w:rStyle w:val="StyleUnderline"/>
          <w:highlight w:val="cyan"/>
        </w:rPr>
        <w:t xml:space="preserve"> does) is </w:t>
      </w:r>
      <w:r w:rsidRPr="00CE5AA9">
        <w:rPr>
          <w:rStyle w:val="Emphasis"/>
          <w:highlight w:val="cyan"/>
        </w:rPr>
        <w:t>not without great peril</w:t>
      </w:r>
      <w:r w:rsidRPr="00A240CC">
        <w:rPr>
          <w:rStyle w:val="StyleUnderline"/>
        </w:rPr>
        <w:t xml:space="preserve">. </w:t>
      </w:r>
      <w:r w:rsidRPr="00BF371D">
        <w:rPr>
          <w:rStyle w:val="StyleUnderline"/>
        </w:rPr>
        <w:t>Nation-states</w:t>
      </w:r>
      <w:r w:rsidRPr="00A240CC">
        <w:rPr>
          <w:rFonts w:eastAsia="Cambria"/>
          <w:sz w:val="16"/>
        </w:rPr>
        <w:t xml:space="preserve">, as blacks all over can attest, </w:t>
      </w:r>
      <w:r w:rsidRPr="00BF371D">
        <w:rPr>
          <w:rStyle w:val="StyleUnderline"/>
        </w:rPr>
        <w:t>continue to be shamefully unscrupulous</w:t>
      </w:r>
      <w:r w:rsidRPr="00A240CC">
        <w:rPr>
          <w:rFonts w:eastAsia="Cambria"/>
          <w:sz w:val="16"/>
        </w:rPr>
        <w:t xml:space="preserve"> guarantors of rights and privileges. </w:t>
      </w:r>
      <w:r w:rsidRPr="00BF371D">
        <w:rPr>
          <w:rStyle w:val="StyleUnderline"/>
        </w:rPr>
        <w:t xml:space="preserve">Still, </w:t>
      </w:r>
      <w:r w:rsidRPr="00CE5AA9">
        <w:rPr>
          <w:rStyle w:val="StyleUnderline"/>
          <w:highlight w:val="cyan"/>
        </w:rPr>
        <w:t>to exist outside of that global system can be fatally precarious.</w:t>
      </w:r>
      <w:r w:rsidRPr="00BF371D">
        <w:rPr>
          <w:rStyle w:val="StyleUnderline"/>
        </w:rPr>
        <w:t xml:space="preserve"> To be stateless at present is to be naked before government agencies possessed of a cold faith in documents and to be defenseless before armies </w:t>
      </w:r>
      <w:r w:rsidRPr="00BF371D">
        <w:rPr>
          <w:rStyle w:val="StyleUnderline"/>
        </w:rPr>
        <w:lastRenderedPageBreak/>
        <w:t>empowered to detain and torture with immunity.</w:t>
      </w:r>
      <w:r w:rsidRPr="00A240CC">
        <w:rPr>
          <w:rFonts w:eastAsia="Cambria"/>
          <w:sz w:val="16"/>
        </w:rPr>
        <w:t xml:space="preserve"> Perhaps, Hartman meant to be metaphoric in employing the term “stateless,” for, although she includes herself in that category, the ironic truth is that </w:t>
      </w:r>
      <w:r w:rsidRPr="00BF371D">
        <w:rPr>
          <w:rStyle w:val="StyleUnderline"/>
        </w:rPr>
        <w:t xml:space="preserve">the genuinely stateless </w:t>
      </w:r>
      <w:r w:rsidRPr="00A240CC">
        <w:rPr>
          <w:rFonts w:eastAsia="Cambria"/>
          <w:sz w:val="16"/>
        </w:rPr>
        <w:t xml:space="preserve">tend to </w:t>
      </w:r>
      <w:r w:rsidRPr="00BF371D">
        <w:rPr>
          <w:rStyle w:val="StyleUnderline"/>
        </w:rPr>
        <w:t xml:space="preserve">find themselves stuck. </w:t>
      </w:r>
      <w:r w:rsidRPr="00CE5AA9">
        <w:rPr>
          <w:rStyle w:val="StyleUnderline"/>
          <w:highlight w:val="cyan"/>
        </w:rPr>
        <w:t>For non-citizens, the mobility Hartman boasts is</w:t>
      </w:r>
      <w:r w:rsidRPr="00A240CC">
        <w:rPr>
          <w:rFonts w:eastAsia="Cambria"/>
          <w:sz w:val="16"/>
          <w:highlight w:val="cyan"/>
        </w:rPr>
        <w:t xml:space="preserve"> </w:t>
      </w:r>
      <w:r w:rsidRPr="00A240CC">
        <w:rPr>
          <w:rFonts w:eastAsia="Cambria"/>
          <w:sz w:val="16"/>
        </w:rPr>
        <w:t xml:space="preserve">nearly </w:t>
      </w:r>
      <w:r w:rsidRPr="00BF371D">
        <w:rPr>
          <w:rStyle w:val="StyleUnderline"/>
        </w:rPr>
        <w:t>impossible or</w:t>
      </w:r>
      <w:r w:rsidRPr="00A240CC">
        <w:rPr>
          <w:rFonts w:eastAsia="Cambria"/>
          <w:sz w:val="16"/>
        </w:rPr>
        <w:t xml:space="preserve"> dearly </w:t>
      </w:r>
      <w:r w:rsidRPr="00CE5AA9">
        <w:rPr>
          <w:rStyle w:val="StyleUnderline"/>
          <w:highlight w:val="cyan"/>
        </w:rPr>
        <w:t>dangerous</w:t>
      </w:r>
      <w:r w:rsidRPr="00C95032">
        <w:rPr>
          <w:rStyle w:val="StyleUnderline"/>
        </w:rPr>
        <w:t>.</w:t>
      </w:r>
      <w:r w:rsidRPr="00BF371D">
        <w:rPr>
          <w:rStyle w:val="StyleUnderline"/>
        </w:rPr>
        <w:t xml:space="preserve"> However weary of America, </w:t>
      </w:r>
      <w:r w:rsidRPr="00CE5AA9">
        <w:rPr>
          <w:rStyle w:val="StyleUnderline"/>
          <w:highlight w:val="cyan"/>
        </w:rPr>
        <w:t>the author</w:t>
      </w:r>
      <w:r w:rsidRPr="00A240CC">
        <w:rPr>
          <w:rFonts w:eastAsia="Cambria"/>
          <w:sz w:val="16"/>
        </w:rPr>
        <w:t xml:space="preserve"> of Lose Your Mother, </w:t>
      </w:r>
      <w:r w:rsidRPr="00BF371D">
        <w:rPr>
          <w:rStyle w:val="StyleUnderline"/>
        </w:rPr>
        <w:t xml:space="preserve">as a US citizen, </w:t>
      </w:r>
      <w:r w:rsidRPr="00CE5AA9">
        <w:rPr>
          <w:rStyle w:val="StyleUnderline"/>
          <w:highlight w:val="cyan"/>
        </w:rPr>
        <w:t>could apply for a passport</w:t>
      </w:r>
      <w:r w:rsidRPr="00A240CC">
        <w:rPr>
          <w:rStyle w:val="StyleUnderline"/>
        </w:rPr>
        <w:t xml:space="preserve"> </w:t>
      </w:r>
      <w:r w:rsidRPr="00BF371D">
        <w:rPr>
          <w:rStyle w:val="StyleUnderline"/>
        </w:rPr>
        <w:t xml:space="preserve">and </w:t>
      </w:r>
      <w:r w:rsidRPr="00A240CC">
        <w:rPr>
          <w:rFonts w:eastAsia="Cambria"/>
          <w:sz w:val="16"/>
        </w:rPr>
        <w:t xml:space="preserve">with relative ease </w:t>
      </w:r>
      <w:r w:rsidRPr="00BF371D">
        <w:rPr>
          <w:rStyle w:val="StyleUnderline"/>
        </w:rPr>
        <w:t xml:space="preserve">secure entry into scores of countries around the world. For the vast majority of the world, such trips belong to the realm of the wishful imagination. </w:t>
      </w:r>
      <w:r w:rsidRPr="00CE5AA9">
        <w:rPr>
          <w:rStyle w:val="StyleUnderline"/>
          <w:highlight w:val="cyan"/>
        </w:rPr>
        <w:t>The</w:t>
      </w:r>
      <w:r w:rsidRPr="00BF371D">
        <w:rPr>
          <w:rStyle w:val="StyleUnderline"/>
        </w:rPr>
        <w:t xml:space="preserve"> very </w:t>
      </w:r>
      <w:r w:rsidRPr="00CE5AA9">
        <w:rPr>
          <w:rStyle w:val="StyleUnderline"/>
          <w:highlight w:val="cyan"/>
        </w:rPr>
        <w:t>movement endorsed</w:t>
      </w:r>
      <w:r w:rsidRPr="00A240CC">
        <w:rPr>
          <w:rFonts w:eastAsia="Cambria"/>
          <w:sz w:val="16"/>
          <w:highlight w:val="cyan"/>
        </w:rPr>
        <w:t xml:space="preserve"> </w:t>
      </w:r>
      <w:r w:rsidRPr="00A240CC">
        <w:rPr>
          <w:rFonts w:eastAsia="Cambria"/>
          <w:sz w:val="16"/>
        </w:rPr>
        <w:t xml:space="preserve">in Lose Your Mother, </w:t>
      </w:r>
      <w:r w:rsidRPr="00BF371D">
        <w:rPr>
          <w:rStyle w:val="StyleUnderline"/>
        </w:rPr>
        <w:t xml:space="preserve">in other words, </w:t>
      </w:r>
      <w:r w:rsidRPr="00CE5AA9">
        <w:rPr>
          <w:rStyle w:val="StyleUnderline"/>
          <w:highlight w:val="cyan"/>
        </w:rPr>
        <w:t>rests upon</w:t>
      </w:r>
      <w:r w:rsidRPr="00A240CC">
        <w:rPr>
          <w:rStyle w:val="StyleUnderline"/>
        </w:rPr>
        <w:t xml:space="preserve"> </w:t>
      </w:r>
      <w:r w:rsidRPr="00BF371D">
        <w:rPr>
          <w:rStyle w:val="StyleUnderline"/>
        </w:rPr>
        <w:t xml:space="preserve">the author’s access to the </w:t>
      </w:r>
      <w:r w:rsidRPr="00CE5AA9">
        <w:rPr>
          <w:rStyle w:val="StyleUnderline"/>
          <w:highlight w:val="cyan"/>
        </w:rPr>
        <w:t>sanctions of a powerful state</w:t>
      </w:r>
      <w:r w:rsidRPr="00BF371D">
        <w:rPr>
          <w:rStyle w:val="StyleUnderline"/>
        </w:rPr>
        <w:t>.</w:t>
      </w:r>
      <w:r w:rsidRPr="00A240CC">
        <w:rPr>
          <w:sz w:val="16"/>
          <w:szCs w:val="16"/>
        </w:rPr>
        <w:t xml:space="preserve">4 </w:t>
      </w:r>
      <w:r w:rsidRPr="00BF371D">
        <w:rPr>
          <w:rStyle w:val="StyleUnderline"/>
        </w:rPr>
        <w:t>Might Hartman in the end be too quick to dismiss the state as a fruitful arena of freedom-centered politics? And might that be because her</w:t>
      </w:r>
      <w:r w:rsidRPr="00A240CC">
        <w:rPr>
          <w:rFonts w:eastAsia="Cambria"/>
          <w:sz w:val="16"/>
        </w:rPr>
        <w:t xml:space="preserve"> own </w:t>
      </w:r>
      <w:r w:rsidRPr="00BF371D">
        <w:rPr>
          <w:rStyle w:val="StyleUnderline"/>
        </w:rPr>
        <w:t>biography allows her to take its protective and enabling aspects for granted?</w:t>
      </w:r>
      <w:r w:rsidRPr="00A240CC">
        <w:rPr>
          <w:rFonts w:eastAsia="Cambria"/>
          <w:sz w:val="16"/>
        </w:rPr>
        <w:t xml:space="preserve"> The author’s doubts about the cost of citizenship are not unthinking; in fact, they are deeply considered and are of a part with a mood putatively endemic to a generation. </w:t>
      </w:r>
      <w:r w:rsidRPr="00BF371D">
        <w:rPr>
          <w:rStyle w:val="StyleUnderline"/>
        </w:rPr>
        <w:t>This cohort</w:t>
      </w:r>
      <w:r w:rsidRPr="00A240CC">
        <w:rPr>
          <w:rFonts w:eastAsia="Cambria"/>
          <w:sz w:val="16"/>
        </w:rPr>
        <w:t xml:space="preserve">, goes the conventional wisdom, </w:t>
      </w:r>
      <w:r w:rsidRPr="00BF371D">
        <w:rPr>
          <w:rStyle w:val="StyleUnderline"/>
        </w:rPr>
        <w:t>has been</w:t>
      </w:r>
      <w:r w:rsidRPr="00A240CC">
        <w:t xml:space="preserve"> </w:t>
      </w:r>
      <w:r w:rsidRPr="00A240CC">
        <w:rPr>
          <w:rFonts w:eastAsia="Cambria"/>
          <w:strike/>
          <w:sz w:val="16"/>
        </w:rPr>
        <w:t>paralyzed</w:t>
      </w:r>
      <w:r w:rsidRPr="00A240CC">
        <w:t xml:space="preserve"> </w:t>
      </w:r>
      <w:r w:rsidRPr="00BF371D">
        <w:rPr>
          <w:rStyle w:val="StyleUnderline"/>
        </w:rPr>
        <w:t xml:space="preserve">[hindered] by </w:t>
      </w:r>
      <w:r w:rsidRPr="00CE5AA9">
        <w:rPr>
          <w:rStyle w:val="Emphasis"/>
          <w:highlight w:val="cyan"/>
        </w:rPr>
        <w:t>pessimism</w:t>
      </w:r>
      <w:r w:rsidRPr="00BF371D">
        <w:rPr>
          <w:rStyle w:val="StyleUnderline"/>
        </w:rPr>
        <w:t xml:space="preserve"> with regard to the potential for collectively transforming society.</w:t>
      </w:r>
      <w:r w:rsidRPr="00A240CC">
        <w:rPr>
          <w:rFonts w:eastAsia="Cambria"/>
          <w:sz w:val="16"/>
        </w:rPr>
        <w:t xml:space="preserve"> Having come of age too late for the idealism of civil rights and decolonization movements and having witnessed their reversals, corruptions and demises</w:t>
      </w:r>
      <w:r w:rsidRPr="00A240CC">
        <w:rPr>
          <w:sz w:val="16"/>
          <w:szCs w:val="16"/>
        </w:rPr>
        <w:t xml:space="preserve">, </w:t>
      </w:r>
      <w:r w:rsidRPr="00BF371D">
        <w:rPr>
          <w:rStyle w:val="StyleUnderline"/>
        </w:rPr>
        <w:t xml:space="preserve">they sit resigned, like belated guests to the party that promise to make the world anew.5 This generational paradigm </w:t>
      </w:r>
      <w:r w:rsidRPr="00CE5AA9">
        <w:rPr>
          <w:rStyle w:val="StyleUnderline"/>
          <w:highlight w:val="cyan"/>
        </w:rPr>
        <w:t>should not go unquestioned. Its acceptance</w:t>
      </w:r>
      <w:r w:rsidRPr="00BF371D">
        <w:rPr>
          <w:rStyle w:val="StyleUnderline"/>
        </w:rPr>
        <w:t xml:space="preserve"> facilitates a fudging that </w:t>
      </w:r>
      <w:r w:rsidRPr="00CE5AA9">
        <w:rPr>
          <w:rStyle w:val="StyleUnderline"/>
          <w:highlight w:val="cyan"/>
        </w:rPr>
        <w:t xml:space="preserve">allows individual thinkers to avoid dealing with the ambiguities and nuances of the political present and making tough contingent choices about </w:t>
      </w:r>
      <w:r w:rsidRPr="00CE5AA9">
        <w:rPr>
          <w:rStyle w:val="Emphasis"/>
          <w:highlight w:val="cyan"/>
        </w:rPr>
        <w:t>appropriate courses of action</w:t>
      </w:r>
      <w:r w:rsidRPr="00BF371D">
        <w:rPr>
          <w:rStyle w:val="StyleUnderline"/>
        </w:rPr>
        <w:t>.</w:t>
      </w:r>
      <w:r w:rsidRPr="00A240CC">
        <w:rPr>
          <w:rFonts w:eastAsia="Cambria"/>
          <w:sz w:val="16"/>
        </w:rPr>
        <w:t xml:space="preserve"> Lose Your Mother, insofar as it is framed as an offspring of a postcolonial melancholia or post civil rights </w:t>
      </w:r>
      <w:r w:rsidRPr="00BF371D">
        <w:rPr>
          <w:rStyle w:val="StyleUnderline"/>
        </w:rPr>
        <w:t>despair, resurrects my wariness about</w:t>
      </w:r>
      <w:r w:rsidRPr="00A240CC">
        <w:rPr>
          <w:rFonts w:eastAsia="Cambria"/>
          <w:sz w:val="16"/>
        </w:rPr>
        <w:t xml:space="preserve"> this brand of soft demographic </w:t>
      </w:r>
      <w:r w:rsidRPr="00BF371D">
        <w:rPr>
          <w:rStyle w:val="StyleUnderline"/>
        </w:rPr>
        <w:t>determinism.</w:t>
      </w:r>
      <w:r w:rsidRPr="00A240CC">
        <w:rPr>
          <w:rFonts w:eastAsia="Cambria"/>
          <w:sz w:val="16"/>
        </w:rPr>
        <w:t xml:space="preserve"> Hartman, of course, is too thoughtful to attribute her political disposition to some simple generational inheritance. Indeed, she explicitly acknowledges the possibility of adopting politics in a radically different key through her running engagement with another book, Robin Kelley’s Freedom Dreams: The Black Radical Imagination. A kind of foil for Lose Your Mother, this series of essays by a scholar roughly of Hartman’s generation mines a rich past of lesser-known black liberation struggles toward inspiring present-day radicals. And although Hartman confesses to harboring a secret wish to share Kelley’s optimism, her writing stops far short of the kind of hope that invigorates Freedom’s Dreams. This invocation of Kelley is pertinent; it is an admission that </w:t>
      </w:r>
      <w:r w:rsidRPr="00BF371D">
        <w:rPr>
          <w:rStyle w:val="StyleUnderline"/>
        </w:rPr>
        <w:t>there is no necessary link between a post-sixties maturation and a political temperament resistant to hope.</w:t>
      </w:r>
      <w:r w:rsidRPr="00A240CC">
        <w:rPr>
          <w:rFonts w:eastAsia="Cambria"/>
          <w:sz w:val="16"/>
        </w:rPr>
        <w:t xml:space="preserve"> Indeed, one can only wonder how she regards another intellectual peer who has also written thoughtfully about self-making, politics and the black diaspora and whose rhetoric of hopes and dreams just might land him in the White House. </w:t>
      </w:r>
      <w:r w:rsidRPr="00BF371D">
        <w:rPr>
          <w:rStyle w:val="StyleUnderline"/>
        </w:rPr>
        <w:t>The phenomenal ascendance of</w:t>
      </w:r>
      <w:r w:rsidRPr="00A240CC">
        <w:rPr>
          <w:rFonts w:eastAsia="Cambria"/>
          <w:sz w:val="16"/>
        </w:rPr>
        <w:t xml:space="preserve"> Barack </w:t>
      </w:r>
      <w:r w:rsidRPr="00BF371D">
        <w:rPr>
          <w:rStyle w:val="StyleUnderline"/>
        </w:rPr>
        <w:t>Obama ought to serve as a cautionary tale for those who feel comfortable framing the present. Ours might not quite be the romantic age of black radicalism, but neither does it quite look like one of tragic defeat.</w:t>
      </w:r>
      <w:r w:rsidRPr="00A240CC">
        <w:rPr>
          <w:rFonts w:eastAsia="Cambria"/>
          <w:sz w:val="16"/>
        </w:rPr>
        <w:t xml:space="preserve"> If recent epochal political changes cannot explain straightforwardly the grimness that haunts Lose Your Mother, what does? Aware of this lurking question, Hartman responds by owning up to the book’s personal investments. The text’s discouraging darkness, she accepts, is deeply indicative of her stalking despair. Early, in fact, Hartman discloses that her interest in slavery is partially motivated by a belief that it has shaped the person she has become. The sad fates of those millions stolen, bought, sold, and killed, she is convinced, somehow find expression in her soul. Their death sentences compose her life’s story. As she concedes at one point, a grave in Africa marks the proper beginning for her autobiography. Yet this take on the connection between the author’s affective life and </w:t>
      </w:r>
      <w:r w:rsidRPr="00CE5AA9">
        <w:rPr>
          <w:rStyle w:val="StyleUnderline"/>
          <w:highlight w:val="cyan"/>
        </w:rPr>
        <w:t>her writing on slavery</w:t>
      </w:r>
      <w:r w:rsidRPr="00A240CC">
        <w:rPr>
          <w:rStyle w:val="StyleUnderline"/>
        </w:rPr>
        <w:t xml:space="preserve"> is</w:t>
      </w:r>
      <w:r w:rsidRPr="00BF371D">
        <w:rPr>
          <w:rStyle w:val="StyleUnderline"/>
        </w:rPr>
        <w:t xml:space="preserve"> not the only valid</w:t>
      </w:r>
      <w:r w:rsidRPr="009C723E">
        <w:rPr>
          <w:rFonts w:eastAsia="Cambria"/>
          <w:b/>
          <w:u w:val="single"/>
        </w:rPr>
        <w:t xml:space="preserve"> </w:t>
      </w:r>
      <w:r w:rsidRPr="00BF371D">
        <w:rPr>
          <w:rStyle w:val="StyleUnderline"/>
        </w:rPr>
        <w:t>one</w:t>
      </w:r>
      <w:r w:rsidRPr="00A240CC">
        <w:rPr>
          <w:rFonts w:eastAsia="Cambria"/>
          <w:sz w:val="16"/>
        </w:rPr>
        <w:t xml:space="preserve">, perhaps not even the immediately obvious one. </w:t>
      </w:r>
      <w:r w:rsidRPr="00BF371D">
        <w:rPr>
          <w:rStyle w:val="StyleUnderline"/>
        </w:rPr>
        <w:t>The logic might just as easily be reversed</w:t>
      </w:r>
      <w:r w:rsidRPr="00A240CC">
        <w:rPr>
          <w:rFonts w:eastAsia="Cambria"/>
          <w:sz w:val="16"/>
        </w:rPr>
        <w:t xml:space="preserve">; in other words, it is no less credible to view the history Hartman has chosen to write as the product of the person she has become. Both forms of reasoning are legitimate and ultimately inseparable, belonging to a circle of causation. Still, each implies a different emphasis. </w:t>
      </w:r>
      <w:r w:rsidRPr="00BF371D">
        <w:rPr>
          <w:rStyle w:val="StyleUnderline"/>
        </w:rPr>
        <w:t>The second approach, importantly,</w:t>
      </w:r>
      <w:r w:rsidRPr="00A240CC">
        <w:rPr>
          <w:rFonts w:eastAsia="Cambria"/>
          <w:sz w:val="16"/>
        </w:rPr>
        <w:t xml:space="preserve"> suspends the presumption about the appropriate point of entry for Hartman’s autobiography. It </w:t>
      </w:r>
      <w:r w:rsidRPr="00CE5AA9">
        <w:rPr>
          <w:rStyle w:val="StyleUnderline"/>
          <w:highlight w:val="cyan"/>
        </w:rPr>
        <w:t>does not make slavery the self-evident start, leaving open the possibility of a story with a different timeline</w:t>
      </w:r>
      <w:r w:rsidRPr="00BF371D">
        <w:rPr>
          <w:rStyle w:val="StyleUnderline"/>
        </w:rPr>
        <w:t>. This perspective could endorse training attention on Hartman’s lived experiences rather than on “history.”</w:t>
      </w:r>
      <w:r w:rsidRPr="00A240CC">
        <w:rPr>
          <w:rFonts w:eastAsia="Cambria"/>
          <w:sz w:val="16"/>
        </w:rPr>
        <w:t xml:space="preserve"> To what extent, for example, might her Brooklyn upbringing—and not the plight of fugitive slaves— better account for the melancholy that pervades her worldview. Lose Your Mother, however, does not entertain this kind of query. As autobiography, it tends to tease, remaining mostly guarded about the signal turns, eddies, erosions and falls that shaped the course of the author’s life. Saidiya, the text lets on, is a loner and can be argumentative, short-tempered and stubborn. We are at a loss, however, as to how she became that way. </w:t>
      </w:r>
    </w:p>
    <w:p w14:paraId="446BE148" w14:textId="77777777" w:rsidR="00311681" w:rsidRPr="00311681" w:rsidRDefault="00311681" w:rsidP="00311681"/>
    <w:sectPr w:rsidR="00311681" w:rsidRPr="0031168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5BCF03B" w14:textId="77777777" w:rsidR="002835FB" w:rsidRDefault="002835FB" w:rsidP="00066D2C">
      <w:pPr>
        <w:spacing w:after="0" w:line="240" w:lineRule="auto"/>
      </w:pPr>
      <w:r>
        <w:separator/>
      </w:r>
    </w:p>
  </w:endnote>
  <w:endnote w:type="continuationSeparator" w:id="0">
    <w:p w14:paraId="55715283" w14:textId="77777777" w:rsidR="002835FB" w:rsidRDefault="002835FB"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Nirmala UI">
    <w:panose1 w:val="020B0502040204020203"/>
    <w:charset w:val="00"/>
    <w:family w:val="swiss"/>
    <w:pitch w:val="variable"/>
    <w:sig w:usb0="80FF8023" w:usb1="0200004A" w:usb2="00000200" w:usb3="00000000" w:csb0="00000001"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8823946" w14:textId="77777777" w:rsidR="002835FB" w:rsidRDefault="002835FB" w:rsidP="00066D2C">
      <w:pPr>
        <w:spacing w:after="0" w:line="240" w:lineRule="auto"/>
      </w:pPr>
      <w:r>
        <w:separator/>
      </w:r>
    </w:p>
  </w:footnote>
  <w:footnote w:type="continuationSeparator" w:id="0">
    <w:p w14:paraId="4D74626D" w14:textId="77777777" w:rsidR="002835FB" w:rsidRDefault="002835FB"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4" w15:restartNumberingAfterBreak="0">
    <w:nsid w:val="76363973"/>
    <w:multiLevelType w:val="hybridMultilevel"/>
    <w:tmpl w:val="C28608E8"/>
    <w:lvl w:ilvl="0" w:tplc="7FC4F2A8">
      <w:start w:val="3"/>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09073978">
    <w:abstractNumId w:val="1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2"/>
  </w:num>
  <w:num w:numId="43" w16cid:durableId="1695883432">
    <w:abstractNumId w:val="11"/>
  </w:num>
  <w:num w:numId="44" w16cid:durableId="720713117">
    <w:abstractNumId w:val="10"/>
  </w:num>
  <w:num w:numId="45" w16cid:durableId="1606840943">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zoom w:percent="140"/>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AB1609"/>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D4"/>
    <w:rsid w:val="000657E9"/>
    <w:rsid w:val="00066D2C"/>
    <w:rsid w:val="0007328F"/>
    <w:rsid w:val="00074F1E"/>
    <w:rsid w:val="0007573B"/>
    <w:rsid w:val="0007578B"/>
    <w:rsid w:val="0007692C"/>
    <w:rsid w:val="00076EA7"/>
    <w:rsid w:val="00077EDF"/>
    <w:rsid w:val="00080E37"/>
    <w:rsid w:val="00080F27"/>
    <w:rsid w:val="000912B1"/>
    <w:rsid w:val="00093AB9"/>
    <w:rsid w:val="00094DF4"/>
    <w:rsid w:val="000961CD"/>
    <w:rsid w:val="00096A7D"/>
    <w:rsid w:val="000A0198"/>
    <w:rsid w:val="000A02B7"/>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126"/>
    <w:rsid w:val="001119CE"/>
    <w:rsid w:val="001128A3"/>
    <w:rsid w:val="00114316"/>
    <w:rsid w:val="001149FE"/>
    <w:rsid w:val="00116ABC"/>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55909"/>
    <w:rsid w:val="00163574"/>
    <w:rsid w:val="001645D4"/>
    <w:rsid w:val="0016567B"/>
    <w:rsid w:val="0016568A"/>
    <w:rsid w:val="00170A72"/>
    <w:rsid w:val="00171A2A"/>
    <w:rsid w:val="001723BA"/>
    <w:rsid w:val="00175A0C"/>
    <w:rsid w:val="001771D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16B2"/>
    <w:rsid w:val="002052E3"/>
    <w:rsid w:val="00210DC2"/>
    <w:rsid w:val="002110D6"/>
    <w:rsid w:val="002152F9"/>
    <w:rsid w:val="0021530A"/>
    <w:rsid w:val="002212A9"/>
    <w:rsid w:val="002234FB"/>
    <w:rsid w:val="00225437"/>
    <w:rsid w:val="002263A1"/>
    <w:rsid w:val="00232746"/>
    <w:rsid w:val="00236707"/>
    <w:rsid w:val="00241116"/>
    <w:rsid w:val="0024328E"/>
    <w:rsid w:val="00244F5B"/>
    <w:rsid w:val="002508CB"/>
    <w:rsid w:val="002514A7"/>
    <w:rsid w:val="00253733"/>
    <w:rsid w:val="00256204"/>
    <w:rsid w:val="00256AC0"/>
    <w:rsid w:val="002573AF"/>
    <w:rsid w:val="00263CC5"/>
    <w:rsid w:val="00271866"/>
    <w:rsid w:val="0027377E"/>
    <w:rsid w:val="00274184"/>
    <w:rsid w:val="00276E12"/>
    <w:rsid w:val="00277BB1"/>
    <w:rsid w:val="00281B05"/>
    <w:rsid w:val="00282932"/>
    <w:rsid w:val="00282FFC"/>
    <w:rsid w:val="002835FB"/>
    <w:rsid w:val="002878D0"/>
    <w:rsid w:val="00290F1B"/>
    <w:rsid w:val="00291C09"/>
    <w:rsid w:val="002A3018"/>
    <w:rsid w:val="002A4DA5"/>
    <w:rsid w:val="002A57B1"/>
    <w:rsid w:val="002B2116"/>
    <w:rsid w:val="002B3050"/>
    <w:rsid w:val="002B5F0C"/>
    <w:rsid w:val="002B700B"/>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45F9"/>
    <w:rsid w:val="002F5A47"/>
    <w:rsid w:val="002F636E"/>
    <w:rsid w:val="00300F2F"/>
    <w:rsid w:val="00304257"/>
    <w:rsid w:val="00304A78"/>
    <w:rsid w:val="00306FDE"/>
    <w:rsid w:val="00307FBA"/>
    <w:rsid w:val="003106D9"/>
    <w:rsid w:val="00311112"/>
    <w:rsid w:val="00311681"/>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D55A5"/>
    <w:rsid w:val="003F3920"/>
    <w:rsid w:val="003F4D5F"/>
    <w:rsid w:val="00405AD7"/>
    <w:rsid w:val="004127EF"/>
    <w:rsid w:val="004144B5"/>
    <w:rsid w:val="00414EB4"/>
    <w:rsid w:val="004208C6"/>
    <w:rsid w:val="00425531"/>
    <w:rsid w:val="00425A83"/>
    <w:rsid w:val="00426CC6"/>
    <w:rsid w:val="00426FF5"/>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749E2"/>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076D5"/>
    <w:rsid w:val="00511177"/>
    <w:rsid w:val="005125C9"/>
    <w:rsid w:val="00515BDD"/>
    <w:rsid w:val="00515D11"/>
    <w:rsid w:val="005165EB"/>
    <w:rsid w:val="00521B9F"/>
    <w:rsid w:val="005268F8"/>
    <w:rsid w:val="0053626E"/>
    <w:rsid w:val="00544936"/>
    <w:rsid w:val="005449A8"/>
    <w:rsid w:val="0055242A"/>
    <w:rsid w:val="005525AE"/>
    <w:rsid w:val="005546C5"/>
    <w:rsid w:val="005558FC"/>
    <w:rsid w:val="00557B59"/>
    <w:rsid w:val="00565142"/>
    <w:rsid w:val="00567D6A"/>
    <w:rsid w:val="00567D90"/>
    <w:rsid w:val="00575723"/>
    <w:rsid w:val="00583644"/>
    <w:rsid w:val="00585D5F"/>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19B"/>
    <w:rsid w:val="005F5E14"/>
    <w:rsid w:val="00600CAD"/>
    <w:rsid w:val="006104B7"/>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158C"/>
    <w:rsid w:val="006D767A"/>
    <w:rsid w:val="006E2A45"/>
    <w:rsid w:val="006E37D4"/>
    <w:rsid w:val="006F3768"/>
    <w:rsid w:val="006F71DE"/>
    <w:rsid w:val="00704573"/>
    <w:rsid w:val="007072CC"/>
    <w:rsid w:val="0071254A"/>
    <w:rsid w:val="007131D2"/>
    <w:rsid w:val="00713917"/>
    <w:rsid w:val="0071688E"/>
    <w:rsid w:val="00717AF8"/>
    <w:rsid w:val="00720F86"/>
    <w:rsid w:val="00722E77"/>
    <w:rsid w:val="007245F1"/>
    <w:rsid w:val="007247B8"/>
    <w:rsid w:val="0072731C"/>
    <w:rsid w:val="0073056C"/>
    <w:rsid w:val="00735B1F"/>
    <w:rsid w:val="00737502"/>
    <w:rsid w:val="00740B3A"/>
    <w:rsid w:val="00740C8B"/>
    <w:rsid w:val="00743263"/>
    <w:rsid w:val="0074481B"/>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B636A"/>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0AE"/>
    <w:rsid w:val="00852FB9"/>
    <w:rsid w:val="008536B7"/>
    <w:rsid w:val="00860F34"/>
    <w:rsid w:val="00862AC4"/>
    <w:rsid w:val="0086319B"/>
    <w:rsid w:val="008674A6"/>
    <w:rsid w:val="0087210F"/>
    <w:rsid w:val="0087564D"/>
    <w:rsid w:val="00876000"/>
    <w:rsid w:val="008823BC"/>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0CF0"/>
    <w:rsid w:val="00A035A3"/>
    <w:rsid w:val="00A1128F"/>
    <w:rsid w:val="00A16440"/>
    <w:rsid w:val="00A169AC"/>
    <w:rsid w:val="00A17E53"/>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1609"/>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0CC"/>
    <w:rsid w:val="00B17927"/>
    <w:rsid w:val="00B2113E"/>
    <w:rsid w:val="00B2123B"/>
    <w:rsid w:val="00B2410E"/>
    <w:rsid w:val="00B2727D"/>
    <w:rsid w:val="00B301A2"/>
    <w:rsid w:val="00B31350"/>
    <w:rsid w:val="00B315A8"/>
    <w:rsid w:val="00B32C3E"/>
    <w:rsid w:val="00B33FE1"/>
    <w:rsid w:val="00B41D37"/>
    <w:rsid w:val="00B45128"/>
    <w:rsid w:val="00B53DB3"/>
    <w:rsid w:val="00B6144E"/>
    <w:rsid w:val="00B66AF2"/>
    <w:rsid w:val="00B72848"/>
    <w:rsid w:val="00B72934"/>
    <w:rsid w:val="00B74544"/>
    <w:rsid w:val="00B77754"/>
    <w:rsid w:val="00B81054"/>
    <w:rsid w:val="00B820DB"/>
    <w:rsid w:val="00B837F0"/>
    <w:rsid w:val="00B83896"/>
    <w:rsid w:val="00B860A9"/>
    <w:rsid w:val="00B9705B"/>
    <w:rsid w:val="00B97264"/>
    <w:rsid w:val="00BA0143"/>
    <w:rsid w:val="00BA227A"/>
    <w:rsid w:val="00BA4C69"/>
    <w:rsid w:val="00BA61AF"/>
    <w:rsid w:val="00BB1630"/>
    <w:rsid w:val="00BB4937"/>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337"/>
    <w:rsid w:val="00BF2B0D"/>
    <w:rsid w:val="00BF4E3B"/>
    <w:rsid w:val="00BF5454"/>
    <w:rsid w:val="00BF7EC9"/>
    <w:rsid w:val="00C00D8A"/>
    <w:rsid w:val="00C01C49"/>
    <w:rsid w:val="00C06437"/>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404B"/>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177F3"/>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4E1E"/>
    <w:rsid w:val="00D9566D"/>
    <w:rsid w:val="00DA0EF7"/>
    <w:rsid w:val="00DA4B3F"/>
    <w:rsid w:val="00DA4EB6"/>
    <w:rsid w:val="00DA5F0C"/>
    <w:rsid w:val="00DB20EB"/>
    <w:rsid w:val="00DB33F6"/>
    <w:rsid w:val="00DB38CC"/>
    <w:rsid w:val="00DB5377"/>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3B38"/>
    <w:rsid w:val="00DF45DB"/>
    <w:rsid w:val="00DF7D53"/>
    <w:rsid w:val="00E12F22"/>
    <w:rsid w:val="00E165FC"/>
    <w:rsid w:val="00E168D7"/>
    <w:rsid w:val="00E23A47"/>
    <w:rsid w:val="00E23E0E"/>
    <w:rsid w:val="00E2482B"/>
    <w:rsid w:val="00E2592B"/>
    <w:rsid w:val="00E25D98"/>
    <w:rsid w:val="00E264F8"/>
    <w:rsid w:val="00E30C52"/>
    <w:rsid w:val="00E3235D"/>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6075"/>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67F1"/>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588B"/>
    <w:rsid w:val="00FD5DC9"/>
    <w:rsid w:val="00FD6FCE"/>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5E50312"/>
  <w15:chartTrackingRefBased/>
  <w15:docId w15:val="{06D1AF32-C2EA-D842-9E20-88B00BA10E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6"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6"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D94E1E"/>
    <w:rPr>
      <w:rFonts w:ascii="Calibri" w:hAnsi="Calibri" w:cs="Calibri"/>
    </w:rPr>
  </w:style>
  <w:style w:type="paragraph" w:styleId="Heading1">
    <w:name w:val="heading 1"/>
    <w:aliases w:val="Pocket"/>
    <w:basedOn w:val="Normal"/>
    <w:next w:val="Normal"/>
    <w:link w:val="Heading1Char"/>
    <w:qFormat/>
    <w:rsid w:val="00D94E1E"/>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D94E1E"/>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Char,Citation,CardStyle,Heading 3 Foldover,3: Cite,Index Headers,Tag Char Char,Bold Cite,Cite 1,Read Char,Heading 3 Char1 Char Char,Text 7,Tags v 2,Underline Char Char Char,Char1,n"/>
    <w:basedOn w:val="Normal"/>
    <w:next w:val="Normal"/>
    <w:link w:val="Heading3Char"/>
    <w:uiPriority w:val="2"/>
    <w:qFormat/>
    <w:rsid w:val="00D94E1E"/>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no read,small text,Big card,body,Normal Tag,heading 2,Ch,Heading 2 Char2 Char, Ch,Heading 2 Char1 Char Char,No Spacing211,No Spacing11111,No Spacing5,No Spacing12,No Spacing2111,tags,ta,t,No Spacing4,No Spacing21,CD - Cite,No Spacing111111"/>
    <w:basedOn w:val="Normal"/>
    <w:next w:val="Normal"/>
    <w:link w:val="Heading4Char"/>
    <w:uiPriority w:val="3"/>
    <w:qFormat/>
    <w:rsid w:val="00D94E1E"/>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D94E1E"/>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D94E1E"/>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D94E1E"/>
  </w:style>
  <w:style w:type="character" w:styleId="Emphasis">
    <w:name w:val="Emphasis"/>
    <w:aliases w:val="Evidence,Minimized,minimized,Highlighted,tag2,Size 10,emphasis in card,Underlined,CD Card,ED - Tag,emphasis,Bold Underline,Emphasis!!,small,Qualifications,bold underline,normal card text,Shrunk,qualifications in card,qualifications,Style1,B,Box"/>
    <w:basedOn w:val="DefaultParagraphFont"/>
    <w:link w:val="textbold"/>
    <w:uiPriority w:val="8"/>
    <w:qFormat/>
    <w:rsid w:val="00D94E1E"/>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D94E1E"/>
    <w:rPr>
      <w:color w:val="auto"/>
      <w:u w:val="none"/>
    </w:rPr>
  </w:style>
  <w:style w:type="character" w:customStyle="1" w:styleId="Heading1Char">
    <w:name w:val="Heading 1 Char"/>
    <w:aliases w:val="Pocket Char"/>
    <w:basedOn w:val="DefaultParagraphFont"/>
    <w:link w:val="Heading1"/>
    <w:rsid w:val="00D94E1E"/>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D94E1E"/>
    <w:rPr>
      <w:rFonts w:ascii="Calibri" w:eastAsiaTheme="majorEastAsia" w:hAnsi="Calibri" w:cstheme="majorBidi"/>
      <w:b/>
      <w:sz w:val="44"/>
      <w:szCs w:val="26"/>
      <w:u w:val="double"/>
    </w:rPr>
  </w:style>
  <w:style w:type="character" w:customStyle="1" w:styleId="Heading3Char">
    <w:name w:val="Heading 3 Char"/>
    <w:aliases w:val="Block Char,Char Char Char Char Char Char Char Char,Heading 3 Char Char Char,Char Char,Citation Char,CardStyle Char,Heading 3 Foldover Char,3: Cite Char,Index Headers Char,Tag Char Char Char,Bold Cite Char,Cite 1 Char,Read Char Char,n Char"/>
    <w:basedOn w:val="DefaultParagraphFont"/>
    <w:link w:val="Heading3"/>
    <w:uiPriority w:val="2"/>
    <w:rsid w:val="00D94E1E"/>
    <w:rPr>
      <w:rFonts w:ascii="Calibri" w:eastAsiaTheme="majorEastAsia" w:hAnsi="Calibri" w:cstheme="majorBidi"/>
      <w:b/>
      <w:sz w:val="32"/>
      <w:szCs w:val="24"/>
      <w:u w:val="single"/>
    </w:rPr>
  </w:style>
  <w:style w:type="character" w:customStyle="1" w:styleId="Heading4Char">
    <w:name w:val="Heading 4 Char"/>
    <w:aliases w:val="Tag Char,no read Char,small text Char,Big card Char,body Char,Normal Tag Char,heading 2 Char,Ch Char,Heading 2 Char2 Char Char, Ch Char,Heading 2 Char1 Char Char Char,No Spacing211 Char,No Spacing11111 Char,No Spacing5 Char,tags Char"/>
    <w:basedOn w:val="DefaultParagraphFont"/>
    <w:link w:val="Heading4"/>
    <w:uiPriority w:val="3"/>
    <w:rsid w:val="00D94E1E"/>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D94E1E"/>
    <w:rPr>
      <w:b/>
      <w:bCs/>
      <w:sz w:val="26"/>
      <w:u w:val="none"/>
    </w:rPr>
  </w:style>
  <w:style w:type="character" w:customStyle="1" w:styleId="StyleUnderline">
    <w:name w:val="Style Underline"/>
    <w:aliases w:val="Underline,Style Bold Underline,apple-style-span + 6 pt,Kern at 16 pt,Style,Bold,Intense Emphasis1,Intense Emphasis2,HHeading 3 + 12 pt,Cards + Font: 12 pt Char,Citation Char Char Char,Heading 3 Char1 Char Char Char,ci,c,Bo,cite,cit,8.,S"/>
    <w:basedOn w:val="DefaultParagraphFont"/>
    <w:uiPriority w:val="7"/>
    <w:qFormat/>
    <w:rsid w:val="00D94E1E"/>
    <w:rPr>
      <w:b w:val="0"/>
      <w:sz w:val="22"/>
      <w:u w:val="single"/>
    </w:rPr>
  </w:style>
  <w:style w:type="character" w:styleId="Strong">
    <w:name w:val="Strong"/>
    <w:basedOn w:val="DefaultParagraphFont"/>
    <w:uiPriority w:val="22"/>
    <w:semiHidden/>
    <w:qFormat/>
    <w:rsid w:val="00D94E1E"/>
    <w:rPr>
      <w:b/>
      <w:bCs/>
    </w:rPr>
  </w:style>
  <w:style w:type="character" w:styleId="BookTitle">
    <w:name w:val="Book Title"/>
    <w:basedOn w:val="DefaultParagraphFont"/>
    <w:uiPriority w:val="33"/>
    <w:semiHidden/>
    <w:qFormat/>
    <w:rsid w:val="00D94E1E"/>
    <w:rPr>
      <w:b/>
      <w:bCs/>
      <w:i/>
      <w:iCs/>
      <w:spacing w:val="5"/>
    </w:rPr>
  </w:style>
  <w:style w:type="character" w:customStyle="1" w:styleId="Heading5Char">
    <w:name w:val="Heading 5 Char"/>
    <w:basedOn w:val="DefaultParagraphFont"/>
    <w:link w:val="Heading5"/>
    <w:uiPriority w:val="9"/>
    <w:semiHidden/>
    <w:rsid w:val="00D94E1E"/>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D94E1E"/>
  </w:style>
  <w:style w:type="paragraph" w:styleId="Header">
    <w:name w:val="header"/>
    <w:basedOn w:val="Normal"/>
    <w:link w:val="HeaderChar"/>
    <w:uiPriority w:val="99"/>
    <w:semiHidden/>
    <w:rsid w:val="00D94E1E"/>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D94E1E"/>
    <w:rPr>
      <w:rFonts w:ascii="Calibri" w:hAnsi="Calibri" w:cs="Calibri"/>
    </w:rPr>
  </w:style>
  <w:style w:type="paragraph" w:styleId="Footer">
    <w:name w:val="footer"/>
    <w:basedOn w:val="Normal"/>
    <w:link w:val="FooterChar"/>
    <w:uiPriority w:val="99"/>
    <w:semiHidden/>
    <w:rsid w:val="00D94E1E"/>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D94E1E"/>
    <w:rPr>
      <w:rFonts w:ascii="Calibri" w:hAnsi="Calibri" w:cs="Calibri"/>
    </w:rPr>
  </w:style>
  <w:style w:type="paragraph" w:styleId="BodyText">
    <w:name w:val="Body Text"/>
    <w:basedOn w:val="Normal"/>
    <w:link w:val="BodyTextChar"/>
    <w:uiPriority w:val="99"/>
    <w:semiHidden/>
    <w:unhideWhenUsed/>
    <w:rsid w:val="00D94E1E"/>
    <w:pPr>
      <w:spacing w:after="120"/>
    </w:pPr>
  </w:style>
  <w:style w:type="character" w:customStyle="1" w:styleId="BodyTextChar">
    <w:name w:val="Body Text Char"/>
    <w:basedOn w:val="DefaultParagraphFont"/>
    <w:link w:val="BodyText"/>
    <w:uiPriority w:val="99"/>
    <w:semiHidden/>
    <w:rsid w:val="00D94E1E"/>
    <w:rPr>
      <w:rFonts w:ascii="Calibri" w:hAnsi="Calibri" w:cs="Calibri"/>
    </w:rPr>
  </w:style>
  <w:style w:type="paragraph" w:styleId="NoSpacing">
    <w:name w:val="No Spacing"/>
    <w:link w:val="NoSpacingChar"/>
    <w:uiPriority w:val="99"/>
    <w:semiHidden/>
    <w:unhideWhenUsed/>
    <w:qFormat/>
    <w:rsid w:val="00D94E1E"/>
    <w:pPr>
      <w:spacing w:after="0" w:line="240" w:lineRule="auto"/>
    </w:pPr>
    <w:rPr>
      <w:rFonts w:ascii="Calibri" w:hAnsi="Calibri" w:cs="Calibri"/>
    </w:rPr>
  </w:style>
  <w:style w:type="character" w:customStyle="1" w:styleId="NoSpacingChar">
    <w:name w:val="No Spacing Char"/>
    <w:basedOn w:val="DefaultParagraphFont"/>
    <w:link w:val="NoSpacing"/>
    <w:uiPriority w:val="99"/>
    <w:semiHidden/>
    <w:rsid w:val="00D94E1E"/>
    <w:rPr>
      <w:rFonts w:ascii="Calibri" w:hAnsi="Calibri" w:cs="Calibri"/>
    </w:rPr>
  </w:style>
  <w:style w:type="character" w:styleId="Hyperlink">
    <w:name w:val="Hyperlink"/>
    <w:aliases w:val="heading 1 (block title),Important,Read,Card Text,Internet Link,Analytic Text,Internet link,Char Char1,Underline Char Char Char Char1,Heading 3 Char Char Char Char Char Char Char Char Char Char1,Heading 1 Char1,Pocket Char1,F2 - Heading 1 Char1"/>
    <w:basedOn w:val="DefaultParagraphFont"/>
    <w:link w:val="Card"/>
    <w:uiPriority w:val="99"/>
    <w:unhideWhenUsed/>
    <w:rsid w:val="00D94E1E"/>
    <w:rPr>
      <w:color w:val="0563C1" w:themeColor="hyperlink"/>
      <w:u w:val="single"/>
    </w:rPr>
  </w:style>
  <w:style w:type="character" w:styleId="UnresolvedMention">
    <w:name w:val="Unresolved Mention"/>
    <w:basedOn w:val="DefaultParagraphFont"/>
    <w:uiPriority w:val="99"/>
    <w:semiHidden/>
    <w:unhideWhenUsed/>
    <w:rsid w:val="00D94E1E"/>
    <w:rPr>
      <w:color w:val="605E5C"/>
      <w:shd w:val="clear" w:color="auto" w:fill="E1DFDD"/>
    </w:rPr>
  </w:style>
  <w:style w:type="paragraph" w:styleId="ListParagraph">
    <w:name w:val="List Paragraph"/>
    <w:basedOn w:val="Normal"/>
    <w:uiPriority w:val="99"/>
    <w:unhideWhenUsed/>
    <w:qFormat/>
    <w:rsid w:val="005165EB"/>
    <w:pPr>
      <w:ind w:left="720"/>
      <w:contextualSpacing/>
    </w:pPr>
  </w:style>
  <w:style w:type="paragraph" w:customStyle="1" w:styleId="textbold">
    <w:name w:val="text bold"/>
    <w:basedOn w:val="Normal"/>
    <w:link w:val="Emphasis"/>
    <w:uiPriority w:val="8"/>
    <w:qFormat/>
    <w:rsid w:val="005165EB"/>
    <w:pPr>
      <w:pBdr>
        <w:top w:val="single" w:sz="4" w:space="0" w:color="auto"/>
        <w:left w:val="single" w:sz="4" w:space="0" w:color="auto"/>
        <w:bottom w:val="single" w:sz="4" w:space="0" w:color="auto"/>
        <w:right w:val="single" w:sz="4" w:space="0" w:color="auto"/>
      </w:pBdr>
      <w:spacing w:line="252" w:lineRule="auto"/>
      <w:ind w:left="720"/>
      <w:jc w:val="both"/>
    </w:pPr>
    <w:rPr>
      <w:b/>
      <w:iCs/>
      <w:u w:val="single"/>
    </w:rPr>
  </w:style>
  <w:style w:type="paragraph" w:customStyle="1" w:styleId="Card">
    <w:name w:val="Card"/>
    <w:aliases w:val="card,Debate Text,No Spacing11,No Spacing111,No Spacing3,No Spacing2,Read stuff,tag,No Spacing1111,No Spacing41,No Spacing1,No Spacing111112,No Spacing112,No Spacing22,Medium Grid 21,Tags,No Spacing31,No Spacing1121,Dont use,Tag and Cite,Small Text"/>
    <w:basedOn w:val="Heading1"/>
    <w:link w:val="Hyperlink"/>
    <w:autoRedefine/>
    <w:uiPriority w:val="99"/>
    <w:qFormat/>
    <w:rsid w:val="005165EB"/>
    <w:pPr>
      <w:keepNext w:val="0"/>
      <w:keepLines w:val="0"/>
      <w:pageBreakBefore w:val="0"/>
      <w:pBdr>
        <w:top w:val="none" w:sz="0" w:space="0" w:color="auto"/>
        <w:left w:val="none" w:sz="0" w:space="0" w:color="auto"/>
        <w:bottom w:val="none" w:sz="0" w:space="0" w:color="auto"/>
        <w:right w:val="none" w:sz="0" w:space="0" w:color="auto"/>
      </w:pBdr>
      <w:jc w:val="left"/>
      <w:outlineLvl w:val="9"/>
    </w:pPr>
    <w:rPr>
      <w:rFonts w:asciiTheme="minorHAnsi" w:eastAsiaTheme="minorHAnsi" w:hAnsiTheme="minorHAnsi" w:cstheme="minorBidi"/>
      <w:b w:val="0"/>
      <w:color w:val="0563C1" w:themeColor="hyperlink"/>
      <w:sz w:val="22"/>
      <w:szCs w:val="22"/>
      <w:u w:val="single"/>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autoRedefine/>
    <w:uiPriority w:val="7"/>
    <w:qFormat/>
    <w:rsid w:val="002B700B"/>
    <w:pPr>
      <w:pBdr>
        <w:top w:val="single" w:sz="12" w:space="1" w:color="auto"/>
        <w:left w:val="single" w:sz="12" w:space="4" w:color="auto"/>
        <w:bottom w:val="single" w:sz="12" w:space="1" w:color="auto"/>
        <w:right w:val="single" w:sz="12" w:space="4" w:color="auto"/>
      </w:pBdr>
      <w:spacing w:after="0" w:line="240" w:lineRule="auto"/>
    </w:pPr>
    <w:rPr>
      <w:u w:val="single"/>
    </w:rPr>
  </w:style>
  <w:style w:type="paragraph" w:customStyle="1" w:styleId="Emphasis1">
    <w:name w:val="Emphasis1"/>
    <w:basedOn w:val="Normal"/>
    <w:autoRedefine/>
    <w:uiPriority w:val="8"/>
    <w:qFormat/>
    <w:rsid w:val="002B700B"/>
    <w:pPr>
      <w:pBdr>
        <w:top w:val="single" w:sz="8" w:space="1" w:color="auto"/>
        <w:left w:val="single" w:sz="8" w:space="4" w:color="auto"/>
        <w:bottom w:val="single" w:sz="8" w:space="1" w:color="auto"/>
        <w:right w:val="single" w:sz="8" w:space="4" w:color="auto"/>
      </w:pBdr>
      <w:ind w:left="720"/>
      <w:jc w:val="both"/>
    </w:pPr>
    <w:rPr>
      <w:b/>
      <w:iCs/>
      <w:u w:val="single"/>
    </w:rPr>
  </w:style>
  <w:style w:type="paragraph" w:customStyle="1" w:styleId="Heading411">
    <w:name w:val="Heading 411"/>
    <w:basedOn w:val="Heading1"/>
    <w:next w:val="NoSpacing"/>
    <w:autoRedefine/>
    <w:uiPriority w:val="99"/>
    <w:qFormat/>
    <w:rsid w:val="005076D5"/>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0563C1" w:themeColor="hyperlink"/>
      <w:kern w:val="2"/>
      <w:sz w:val="24"/>
      <w:szCs w:val="24"/>
      <w:u w:val="single"/>
      <w14:ligatures w14:val="standardContextual"/>
    </w:rPr>
  </w:style>
  <w:style w:type="paragraph" w:customStyle="1" w:styleId="Emphasize">
    <w:name w:val="Emphasize"/>
    <w:basedOn w:val="Normal"/>
    <w:autoRedefine/>
    <w:uiPriority w:val="8"/>
    <w:qFormat/>
    <w:rsid w:val="00311681"/>
    <w:pPr>
      <w:pBdr>
        <w:top w:val="single" w:sz="18" w:space="0" w:color="auto"/>
        <w:left w:val="single" w:sz="18" w:space="0" w:color="auto"/>
        <w:bottom w:val="single" w:sz="18" w:space="0" w:color="auto"/>
        <w:right w:val="single" w:sz="18" w:space="0" w:color="auto"/>
      </w:pBdr>
      <w:spacing w:line="256" w:lineRule="auto"/>
      <w:ind w:left="720"/>
      <w:jc w:val="both"/>
    </w:pPr>
    <w:rPr>
      <w:b/>
      <w:iCs/>
      <w:u w:val="single"/>
    </w:rPr>
  </w:style>
  <w:style w:type="character" w:styleId="IntenseEmphasis">
    <w:name w:val="Intense Emphasis"/>
    <w:aliases w:val="Title Char,title Char,UNDERLINE Char,Cites and Cards Char,Bold Underlined Char,Block Heading Char,Read This Char,Non Read Text Char,Debate Normal Char"/>
    <w:basedOn w:val="DefaultParagraphFont"/>
    <w:link w:val="Title"/>
    <w:uiPriority w:val="6"/>
    <w:qFormat/>
    <w:rsid w:val="000A02B7"/>
    <w:rPr>
      <w:rFonts w:cs="Times New Roman"/>
      <w:u w:val="single"/>
    </w:rPr>
  </w:style>
  <w:style w:type="paragraph" w:styleId="Title">
    <w:name w:val="Title"/>
    <w:aliases w:val="title,UNDERLINE,Cites and Cards,Bold Underlined,Block Heading,Read This,Non Read Text,Debate Normal"/>
    <w:basedOn w:val="Normal"/>
    <w:next w:val="BodyText"/>
    <w:link w:val="IntenseEmphasis"/>
    <w:uiPriority w:val="6"/>
    <w:qFormat/>
    <w:rsid w:val="000A02B7"/>
    <w:pPr>
      <w:keepNext/>
      <w:keepLines/>
      <w:spacing w:after="240"/>
      <w:jc w:val="center"/>
      <w:outlineLvl w:val="0"/>
    </w:pPr>
    <w:rPr>
      <w:rFonts w:asciiTheme="minorHAnsi" w:hAnsiTheme="minorHAnsi" w:cs="Times New Roman"/>
      <w:u w:val="single"/>
    </w:rPr>
  </w:style>
  <w:style w:type="character" w:customStyle="1" w:styleId="TitleChar1">
    <w:name w:val="Title Char1"/>
    <w:basedOn w:val="DefaultParagraphFont"/>
    <w:uiPriority w:val="10"/>
    <w:semiHidden/>
    <w:rsid w:val="000A02B7"/>
    <w:rPr>
      <w:rFonts w:asciiTheme="majorHAnsi" w:eastAsiaTheme="majorEastAsia" w:hAnsiTheme="majorHAnsi" w:cstheme="majorBidi"/>
      <w:spacing w:val="-10"/>
      <w:kern w:val="28"/>
      <w:sz w:val="56"/>
      <w:szCs w:val="5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medium.com/@j.moufawadpaul/reflections-about-on-necrocapitalism-e1ea9b61e05a" TargetMode="External"/><Relationship Id="rId13" Type="http://schemas.openxmlformats.org/officeDocument/2006/relationships/hyperlink" Target="https://www.bostonreview.net/articles/what-does-it-mean-to-be-free/"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aflcio.org/what-unions-do/empower-workers/collective-bargaining"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journals.sagepub.com/doi/10.1177/03098168221139287" TargetMode="Externa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yperlink" Target="https://lesmaterialistes.com/english/sikder-and-dialectical-materialist-epistemology" TargetMode="External"/><Relationship Id="rId4" Type="http://schemas.openxmlformats.org/officeDocument/2006/relationships/settings" Target="settings.xml"/><Relationship Id="rId9" Type="http://schemas.openxmlformats.org/officeDocument/2006/relationships/hyperlink" Target="https://thenewinquiry.com/the-limit-does-not-exist/" TargetMode="External"/><Relationship Id="rId14"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agastyasridharan/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7</TotalTime>
  <Pages>33</Pages>
  <Words>26806</Words>
  <Characters>152796</Characters>
  <Application>Microsoft Office Word</Application>
  <DocSecurity>0</DocSecurity>
  <Lines>1273</Lines>
  <Paragraphs>358</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179244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Agastya Sridharan</dc:creator>
  <cp:keywords>6.0.0</cp:keywords>
  <dc:description/>
  <cp:lastModifiedBy>Agastya Sridharan</cp:lastModifiedBy>
  <cp:revision>53</cp:revision>
  <dcterms:created xsi:type="dcterms:W3CDTF">2026-02-01T13:24:00Z</dcterms:created>
  <dcterms:modified xsi:type="dcterms:W3CDTF">2026-02-01T19:48:00Z</dcterms:modified>
</cp:coreProperties>
</file>