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C5F86" w14:textId="77777777" w:rsidR="004026C5" w:rsidRDefault="004026C5" w:rsidP="004026C5">
      <w:pPr>
        <w:pStyle w:val="Heading1"/>
      </w:pPr>
      <w:r>
        <w:t>1NC---NU R8---Georgetown</w:t>
      </w:r>
    </w:p>
    <w:p w14:paraId="15B963E2" w14:textId="77777777" w:rsidR="004026C5" w:rsidRDefault="004026C5" w:rsidP="004026C5">
      <w:pPr>
        <w:pStyle w:val="Heading2"/>
      </w:pPr>
      <w:r>
        <w:t>1NC---OFF</w:t>
      </w:r>
    </w:p>
    <w:p w14:paraId="0439A488" w14:textId="77777777" w:rsidR="004026C5" w:rsidRDefault="004026C5" w:rsidP="004026C5">
      <w:pPr>
        <w:pStyle w:val="Heading3"/>
      </w:pPr>
      <w:r>
        <w:t>1NC---K</w:t>
      </w:r>
    </w:p>
    <w:p w14:paraId="32699733" w14:textId="77777777" w:rsidR="004026C5" w:rsidRDefault="004026C5" w:rsidP="004026C5">
      <w:r>
        <w:t>K</w:t>
      </w:r>
    </w:p>
    <w:p w14:paraId="17DA564C" w14:textId="77777777" w:rsidR="004026C5" w:rsidRDefault="004026C5" w:rsidP="004026C5">
      <w:pPr>
        <w:pStyle w:val="Heading4"/>
      </w:pPr>
      <w:r>
        <w:t>The plan fiats the result of impending court cases on the “historically feminized” character of domestic labor. This forecloses the opportunity to embrace the undecidable aporia of justice by ceding law to calculability.</w:t>
      </w:r>
    </w:p>
    <w:p w14:paraId="2E2D6220" w14:textId="77777777" w:rsidR="004026C5" w:rsidRDefault="004026C5" w:rsidP="004026C5">
      <w:r w:rsidRPr="00AF7884">
        <w:rPr>
          <w:rStyle w:val="Style13ptBold"/>
        </w:rPr>
        <w:t>Derrida, 92</w:t>
      </w:r>
      <w:r w:rsidRPr="00AF7884">
        <w:t xml:space="preserve"> – </w:t>
      </w:r>
      <w:r>
        <w:t xml:space="preserve">[Jacques: “Force of Law: The ‘Mystical Foundation of Authority,’” Chapter 1 in </w:t>
      </w:r>
      <w:r>
        <w:rPr>
          <w:u w:val="single"/>
        </w:rPr>
        <w:t>Deconstruction and the Possibility of Justice</w:t>
      </w:r>
      <w:r>
        <w:t xml:space="preserve"> (Routledge, 1992), ISBN: 978-0-415-90304-2]//AD</w:t>
      </w:r>
    </w:p>
    <w:p w14:paraId="1E1A282A" w14:textId="77777777" w:rsidR="004026C5" w:rsidRPr="00C21E32" w:rsidRDefault="004026C5" w:rsidP="004026C5">
      <w:pPr>
        <w:rPr>
          <w:b/>
          <w:bCs/>
        </w:rPr>
      </w:pPr>
      <w:r>
        <w:t>*edited for language</w:t>
      </w:r>
    </w:p>
    <w:p w14:paraId="6C83921F" w14:textId="77777777" w:rsidR="004026C5" w:rsidRPr="00721E1A" w:rsidRDefault="004026C5" w:rsidP="004026C5">
      <w:pPr>
        <w:rPr>
          <w:sz w:val="16"/>
        </w:rPr>
      </w:pPr>
      <w:r w:rsidRPr="00721E1A">
        <w:rPr>
          <w:sz w:val="16"/>
        </w:rPr>
        <w:t xml:space="preserve">To be just, </w:t>
      </w:r>
      <w:r w:rsidRPr="00F1103A">
        <w:rPr>
          <w:rStyle w:val="StyleUnderline"/>
          <w:highlight w:val="green"/>
        </w:rPr>
        <w:t xml:space="preserve">the </w:t>
      </w:r>
      <w:r w:rsidRPr="00F1103A">
        <w:rPr>
          <w:rStyle w:val="Emphasis"/>
          <w:highlight w:val="green"/>
        </w:rPr>
        <w:t>decision of a judge</w:t>
      </w:r>
      <w:r w:rsidRPr="00721E1A">
        <w:rPr>
          <w:sz w:val="16"/>
        </w:rPr>
        <w:t xml:space="preserve">, for example, </w:t>
      </w:r>
      <w:r w:rsidRPr="001B7198">
        <w:rPr>
          <w:rStyle w:val="StyleUnderline"/>
        </w:rPr>
        <w:t xml:space="preserve">must </w:t>
      </w:r>
      <w:r w:rsidRPr="00F1103A">
        <w:rPr>
          <w:rStyle w:val="StyleUnderline"/>
          <w:highlight w:val="green"/>
        </w:rPr>
        <w:t>not only folIow a rule of law</w:t>
      </w:r>
      <w:r w:rsidRPr="00721E1A">
        <w:rPr>
          <w:sz w:val="16"/>
        </w:rPr>
        <w:t xml:space="preserve"> or a general law </w:t>
      </w:r>
      <w:r w:rsidRPr="00F1103A">
        <w:rPr>
          <w:rStyle w:val="StyleUnderline"/>
          <w:highlight w:val="green"/>
        </w:rPr>
        <w:t>but</w:t>
      </w:r>
      <w:r w:rsidRPr="001B7198">
        <w:rPr>
          <w:rStyle w:val="StyleUnderline"/>
        </w:rPr>
        <w:t xml:space="preserve"> must also assume it, approve it, </w:t>
      </w:r>
      <w:r w:rsidRPr="00F1103A">
        <w:rPr>
          <w:rStyle w:val="Emphasis"/>
          <w:highlight w:val="green"/>
        </w:rPr>
        <w:t>confirm its value</w:t>
      </w:r>
      <w:r w:rsidRPr="00F1103A">
        <w:rPr>
          <w:rStyle w:val="StyleUnderline"/>
          <w:highlight w:val="green"/>
        </w:rPr>
        <w:t>, by</w:t>
      </w:r>
      <w:r w:rsidRPr="001B7198">
        <w:rPr>
          <w:rStyle w:val="StyleUnderline"/>
        </w:rPr>
        <w:t xml:space="preserve"> a </w:t>
      </w:r>
      <w:r w:rsidRPr="001B7198">
        <w:rPr>
          <w:rStyle w:val="Emphasis"/>
        </w:rPr>
        <w:t xml:space="preserve">reinstituting act of </w:t>
      </w:r>
      <w:r w:rsidRPr="00F1103A">
        <w:rPr>
          <w:rStyle w:val="Emphasis"/>
          <w:highlight w:val="green"/>
        </w:rPr>
        <w:t>interpretation</w:t>
      </w:r>
      <w:r w:rsidRPr="00721E1A">
        <w:rPr>
          <w:sz w:val="16"/>
        </w:rPr>
        <w:t xml:space="preserve">, as if ultimately nothing previously existed of the law, </w:t>
      </w:r>
      <w:r w:rsidRPr="001B7198">
        <w:rPr>
          <w:rStyle w:val="StyleUnderline"/>
        </w:rPr>
        <w:t>as if the judge</w:t>
      </w:r>
      <w:r w:rsidRPr="00721E1A">
        <w:rPr>
          <w:sz w:val="16"/>
        </w:rPr>
        <w:t xml:space="preserve"> himself </w:t>
      </w:r>
      <w:r w:rsidRPr="001B7198">
        <w:rPr>
          <w:rStyle w:val="StyleUnderline"/>
        </w:rPr>
        <w:t>invented the law in every case.</w:t>
      </w:r>
      <w:r w:rsidRPr="00721E1A">
        <w:rPr>
          <w:sz w:val="16"/>
        </w:rPr>
        <w:t xml:space="preserve"> No exercise of justice as law can be just unless there is a "fresh judgment" (I borrow this English expression from Stanley Fish's article, "Force," in Doing What Comes Naturally). This "fresh judgment" can very well-must very well-conform to a preexisting law, but the reinstituting, reinventive and freely decisive interpretation, the responsible interpretation of the judge requires that his "justice" not just consist in conformity, in the conservative and reproductive activity of judgment. In short, </w:t>
      </w:r>
      <w:r w:rsidRPr="001B7198">
        <w:rPr>
          <w:rStyle w:val="StyleUnderline"/>
        </w:rPr>
        <w:t xml:space="preserve">for </w:t>
      </w:r>
      <w:r w:rsidRPr="00F1103A">
        <w:rPr>
          <w:rStyle w:val="StyleUnderline"/>
          <w:highlight w:val="green"/>
        </w:rPr>
        <w:t>a decision</w:t>
      </w:r>
      <w:r w:rsidRPr="001B7198">
        <w:rPr>
          <w:rStyle w:val="StyleUnderline"/>
        </w:rPr>
        <w:t xml:space="preserve"> to be</w:t>
      </w:r>
      <w:r w:rsidRPr="00721E1A">
        <w:rPr>
          <w:sz w:val="16"/>
        </w:rPr>
        <w:t xml:space="preserve"> just and </w:t>
      </w:r>
      <w:r w:rsidRPr="001B7198">
        <w:rPr>
          <w:rStyle w:val="StyleUnderline"/>
        </w:rPr>
        <w:t>responsible, it must</w:t>
      </w:r>
      <w:r w:rsidRPr="00721E1A">
        <w:rPr>
          <w:sz w:val="16"/>
        </w:rPr>
        <w:t xml:space="preserve">, in its proper moment if there is one, </w:t>
      </w:r>
      <w:r w:rsidRPr="001B7198">
        <w:rPr>
          <w:rStyle w:val="StyleUnderline"/>
        </w:rPr>
        <w:t xml:space="preserve">be </w:t>
      </w:r>
      <w:r w:rsidRPr="001B7198">
        <w:rPr>
          <w:rStyle w:val="Emphasis"/>
        </w:rPr>
        <w:t>both regulated and without regulation</w:t>
      </w:r>
      <w:r w:rsidRPr="001B7198">
        <w:rPr>
          <w:rStyle w:val="StyleUnderline"/>
        </w:rPr>
        <w:t xml:space="preserve">: it </w:t>
      </w:r>
      <w:r w:rsidRPr="00F1103A">
        <w:rPr>
          <w:rStyle w:val="StyleUnderline"/>
          <w:highlight w:val="green"/>
        </w:rPr>
        <w:t xml:space="preserve">must </w:t>
      </w:r>
      <w:r w:rsidRPr="00F1103A">
        <w:rPr>
          <w:rStyle w:val="Emphasis"/>
          <w:highlight w:val="green"/>
        </w:rPr>
        <w:t>conserve the law and also destroy it</w:t>
      </w:r>
      <w:r w:rsidRPr="001B7198">
        <w:rPr>
          <w:rStyle w:val="StyleUnderline"/>
        </w:rPr>
        <w:t xml:space="preserve"> or suspend it enough to have to reinvent it in each case, rejustify it, at least reinvent it in the reaffirmation and the new and free confirmation of its principle.</w:t>
      </w:r>
      <w:r w:rsidRPr="00721E1A">
        <w:rPr>
          <w:sz w:val="16"/>
        </w:rPr>
        <w:t xml:space="preserve"> Each case is other, </w:t>
      </w:r>
      <w:r w:rsidRPr="00721E1A">
        <w:rPr>
          <w:rStyle w:val="StyleUnderline"/>
        </w:rPr>
        <w:t xml:space="preserve">each decision is different and requires an </w:t>
      </w:r>
      <w:r w:rsidRPr="00721E1A">
        <w:rPr>
          <w:rStyle w:val="Emphasis"/>
        </w:rPr>
        <w:t>absolutely unique interpretation</w:t>
      </w:r>
      <w:r w:rsidRPr="00721E1A">
        <w:rPr>
          <w:sz w:val="16"/>
        </w:rPr>
        <w:t xml:space="preserve">, which no existing, coded rule can or ought to guarantee absolutely. At least, if the rule guarantees it in no uncertain terms, </w:t>
      </w:r>
      <w:r w:rsidRPr="00721E1A">
        <w:rPr>
          <w:rStyle w:val="StyleUnderline"/>
        </w:rPr>
        <w:t xml:space="preserve">so that </w:t>
      </w:r>
      <w:r w:rsidRPr="00F1103A">
        <w:rPr>
          <w:rStyle w:val="Emphasis"/>
          <w:highlight w:val="green"/>
        </w:rPr>
        <w:t>the judge is a calculating machine</w:t>
      </w:r>
      <w:r w:rsidRPr="00721E1A">
        <w:rPr>
          <w:sz w:val="16"/>
        </w:rPr>
        <w:t xml:space="preserve">, which happens, </w:t>
      </w:r>
      <w:r w:rsidRPr="00F1103A">
        <w:rPr>
          <w:rStyle w:val="StyleUnderline"/>
          <w:highlight w:val="green"/>
        </w:rPr>
        <w:t>and</w:t>
      </w:r>
      <w:r w:rsidRPr="00721E1A">
        <w:rPr>
          <w:rStyle w:val="StyleUnderline"/>
        </w:rPr>
        <w:t xml:space="preserve"> we will </w:t>
      </w:r>
      <w:r w:rsidRPr="00F1103A">
        <w:rPr>
          <w:rStyle w:val="StyleUnderline"/>
          <w:highlight w:val="green"/>
        </w:rPr>
        <w:t>not</w:t>
      </w:r>
      <w:r w:rsidRPr="00721E1A">
        <w:rPr>
          <w:rStyle w:val="StyleUnderline"/>
        </w:rPr>
        <w:t xml:space="preserve"> say that </w:t>
      </w:r>
      <w:r w:rsidRPr="00721E1A">
        <w:rPr>
          <w:strike/>
          <w:sz w:val="16"/>
        </w:rPr>
        <w:t>he is</w:t>
      </w:r>
      <w:r w:rsidRPr="00721E1A">
        <w:rPr>
          <w:rStyle w:val="StyleUnderline"/>
        </w:rPr>
        <w:t xml:space="preserve"> [they are] </w:t>
      </w:r>
      <w:r w:rsidRPr="00F1103A">
        <w:rPr>
          <w:rStyle w:val="StyleUnderline"/>
          <w:highlight w:val="green"/>
        </w:rPr>
        <w:t>just, free and responsible.</w:t>
      </w:r>
      <w:r w:rsidRPr="00721E1A">
        <w:rPr>
          <w:rStyle w:val="StyleUnderline"/>
        </w:rPr>
        <w:t xml:space="preserve"> But we also won't say it if [they] </w:t>
      </w:r>
      <w:r w:rsidRPr="00721E1A">
        <w:rPr>
          <w:strike/>
          <w:sz w:val="16"/>
        </w:rPr>
        <w:t>he</w:t>
      </w:r>
      <w:r w:rsidRPr="00721E1A">
        <w:rPr>
          <w:sz w:val="16"/>
        </w:rPr>
        <w:t xml:space="preserve"> doesn't refer to any law, to any rule or if, because he doesn't take any rule for granted beyond his own interpretation, he </w:t>
      </w:r>
      <w:r w:rsidRPr="00721E1A">
        <w:rPr>
          <w:strike/>
          <w:sz w:val="16"/>
        </w:rPr>
        <w:t>suspends his</w:t>
      </w:r>
      <w:r w:rsidRPr="00721E1A">
        <w:rPr>
          <w:sz w:val="16"/>
        </w:rPr>
        <w:t xml:space="preserve"> </w:t>
      </w:r>
      <w:r>
        <w:rPr>
          <w:rStyle w:val="StyleUnderline"/>
        </w:rPr>
        <w:t xml:space="preserve">[suspend their] </w:t>
      </w:r>
      <w:r w:rsidRPr="004D2D8F">
        <w:rPr>
          <w:rStyle w:val="StyleUnderline"/>
        </w:rPr>
        <w:t xml:space="preserve">decision, stops short before the undecidable or if </w:t>
      </w:r>
      <w:r w:rsidRPr="00721E1A">
        <w:rPr>
          <w:strike/>
          <w:sz w:val="16"/>
        </w:rPr>
        <w:t>he improvises and leaves</w:t>
      </w:r>
      <w:r w:rsidRPr="004D2D8F">
        <w:rPr>
          <w:rStyle w:val="StyleUnderline"/>
        </w:rPr>
        <w:t xml:space="preserve"> </w:t>
      </w:r>
      <w:r>
        <w:rPr>
          <w:rStyle w:val="StyleUnderline"/>
        </w:rPr>
        <w:t xml:space="preserve">[they improvise and leave] </w:t>
      </w:r>
      <w:r w:rsidRPr="004D2D8F">
        <w:rPr>
          <w:rStyle w:val="StyleUnderline"/>
        </w:rPr>
        <w:t>aside all rules, all principles.</w:t>
      </w:r>
      <w:r w:rsidRPr="00721E1A">
        <w:rPr>
          <w:sz w:val="16"/>
        </w:rPr>
        <w:t xml:space="preserve"> </w:t>
      </w:r>
      <w:r w:rsidRPr="004D2D8F">
        <w:rPr>
          <w:rStyle w:val="StyleUnderline"/>
        </w:rPr>
        <w:t xml:space="preserve">It follows from this paradox that </w:t>
      </w:r>
      <w:r w:rsidRPr="00F1103A">
        <w:rPr>
          <w:rStyle w:val="Emphasis"/>
          <w:sz w:val="28"/>
          <w:highlight w:val="green"/>
        </w:rPr>
        <w:t>there is never a moment that we can say in the present that a decision is just</w:t>
      </w:r>
      <w:r w:rsidRPr="004D2D8F">
        <w:rPr>
          <w:rStyle w:val="StyleUnderline"/>
          <w:sz w:val="28"/>
        </w:rPr>
        <w:t xml:space="preserve"> </w:t>
      </w:r>
      <w:r w:rsidRPr="004D2D8F">
        <w:rPr>
          <w:rStyle w:val="StyleUnderline"/>
        </w:rPr>
        <w:t>(that is, free and responsible), or that someone is</w:t>
      </w:r>
      <w:r w:rsidRPr="00721E1A">
        <w:rPr>
          <w:sz w:val="16"/>
        </w:rPr>
        <w:t xml:space="preserve"> a </w:t>
      </w:r>
      <w:r w:rsidRPr="004D2D8F">
        <w:rPr>
          <w:rStyle w:val="StyleUnderline"/>
        </w:rPr>
        <w:t>just</w:t>
      </w:r>
      <w:r w:rsidRPr="00721E1A">
        <w:rPr>
          <w:sz w:val="16"/>
        </w:rPr>
        <w:t xml:space="preserve"> man-even less, "/ am just</w:t>
      </w:r>
      <w:r w:rsidRPr="004D2D8F">
        <w:rPr>
          <w:rStyle w:val="StyleUnderline"/>
        </w:rPr>
        <w:t>.</w:t>
      </w:r>
      <w:r w:rsidRPr="00721E1A">
        <w:rPr>
          <w:sz w:val="16"/>
        </w:rPr>
        <w:t xml:space="preserve">" </w:t>
      </w:r>
      <w:r w:rsidRPr="00F1103A">
        <w:rPr>
          <w:rStyle w:val="StyleUnderline"/>
          <w:highlight w:val="green"/>
        </w:rPr>
        <w:t>Instead</w:t>
      </w:r>
      <w:r w:rsidRPr="004D2D8F">
        <w:rPr>
          <w:rStyle w:val="StyleUnderline"/>
        </w:rPr>
        <w:t xml:space="preserve"> of "just," </w:t>
      </w:r>
      <w:r w:rsidRPr="00F1103A">
        <w:rPr>
          <w:rStyle w:val="StyleUnderline"/>
          <w:highlight w:val="green"/>
        </w:rPr>
        <w:t>we</w:t>
      </w:r>
      <w:r w:rsidRPr="004D2D8F">
        <w:rPr>
          <w:rStyle w:val="StyleUnderline"/>
        </w:rPr>
        <w:t xml:space="preserve"> could </w:t>
      </w:r>
      <w:r w:rsidRPr="00F1103A">
        <w:rPr>
          <w:rStyle w:val="StyleUnderline"/>
          <w:highlight w:val="green"/>
        </w:rPr>
        <w:t xml:space="preserve">say </w:t>
      </w:r>
      <w:r w:rsidRPr="00F1103A">
        <w:rPr>
          <w:rStyle w:val="Emphasis"/>
          <w:highlight w:val="green"/>
        </w:rPr>
        <w:t>legal</w:t>
      </w:r>
      <w:r w:rsidRPr="004D2D8F">
        <w:rPr>
          <w:rStyle w:val="StyleUnderline"/>
        </w:rPr>
        <w:t xml:space="preserve"> </w:t>
      </w:r>
      <w:r w:rsidRPr="00721E1A">
        <w:rPr>
          <w:sz w:val="16"/>
        </w:rPr>
        <w:t>or legitimate</w:t>
      </w:r>
      <w:r w:rsidRPr="004D2D8F">
        <w:rPr>
          <w:rStyle w:val="StyleUnderline"/>
        </w:rPr>
        <w:t>, in conformity with a state of law,</w:t>
      </w:r>
      <w:r w:rsidRPr="00721E1A">
        <w:rPr>
          <w:sz w:val="16"/>
        </w:rPr>
        <w:t xml:space="preserve"> with the rules and conventions </w:t>
      </w:r>
      <w:r w:rsidRPr="004D2D8F">
        <w:rPr>
          <w:rStyle w:val="StyleUnderline"/>
        </w:rPr>
        <w:t>that authorize calculation</w:t>
      </w:r>
      <w:r w:rsidRPr="00721E1A">
        <w:rPr>
          <w:sz w:val="16"/>
        </w:rPr>
        <w:t xml:space="preserve"> but whose founding origin only defers the problem of justice</w:t>
      </w:r>
      <w:r w:rsidRPr="004D2D8F">
        <w:rPr>
          <w:rStyle w:val="StyleUnderline"/>
        </w:rPr>
        <w:t>.</w:t>
      </w:r>
      <w:r w:rsidRPr="00721E1A">
        <w:rPr>
          <w:sz w:val="16"/>
        </w:rPr>
        <w:t xml:space="preserve"> </w:t>
      </w:r>
      <w:r w:rsidRPr="00F1103A">
        <w:rPr>
          <w:rStyle w:val="StyleUnderline"/>
          <w:highlight w:val="green"/>
        </w:rPr>
        <w:t xml:space="preserve">For in the </w:t>
      </w:r>
      <w:r w:rsidRPr="00F1103A">
        <w:rPr>
          <w:rStyle w:val="Emphasis"/>
          <w:highlight w:val="green"/>
        </w:rPr>
        <w:t>founding of law</w:t>
      </w:r>
      <w:r w:rsidRPr="00721E1A">
        <w:rPr>
          <w:sz w:val="16"/>
        </w:rPr>
        <w:t xml:space="preserve"> or in its institution</w:t>
      </w:r>
      <w:r w:rsidRPr="004D2D8F">
        <w:rPr>
          <w:rStyle w:val="StyleUnderline"/>
        </w:rPr>
        <w:t xml:space="preserve">, </w:t>
      </w:r>
      <w:r w:rsidRPr="00F1103A">
        <w:rPr>
          <w:rStyle w:val="StyleUnderline"/>
          <w:highlight w:val="green"/>
        </w:rPr>
        <w:t>the</w:t>
      </w:r>
      <w:r w:rsidRPr="00721E1A">
        <w:rPr>
          <w:sz w:val="16"/>
        </w:rPr>
        <w:t xml:space="preserve"> same </w:t>
      </w:r>
      <w:r w:rsidRPr="00F1103A">
        <w:rPr>
          <w:rStyle w:val="Emphasis"/>
          <w:highlight w:val="green"/>
        </w:rPr>
        <w:t>problem of justice</w:t>
      </w:r>
      <w:r w:rsidRPr="004D2D8F">
        <w:rPr>
          <w:rStyle w:val="StyleUnderline"/>
        </w:rPr>
        <w:t xml:space="preserve"> will </w:t>
      </w:r>
      <w:r w:rsidRPr="00F1103A">
        <w:rPr>
          <w:rStyle w:val="StyleUnderline"/>
          <w:highlight w:val="green"/>
        </w:rPr>
        <w:t xml:space="preserve">have been </w:t>
      </w:r>
      <w:r w:rsidRPr="00F1103A">
        <w:rPr>
          <w:rStyle w:val="Emphasis"/>
          <w:highlight w:val="green"/>
        </w:rPr>
        <w:t>posed</w:t>
      </w:r>
      <w:r w:rsidRPr="00F1103A">
        <w:rPr>
          <w:rStyle w:val="StyleUnderline"/>
          <w:highlight w:val="green"/>
        </w:rPr>
        <w:t xml:space="preserve"> and </w:t>
      </w:r>
      <w:r w:rsidRPr="00F1103A">
        <w:rPr>
          <w:rStyle w:val="Emphasis"/>
          <w:highlight w:val="green"/>
        </w:rPr>
        <w:t>violently resolved</w:t>
      </w:r>
      <w:r w:rsidRPr="004D2D8F">
        <w:rPr>
          <w:rStyle w:val="StyleUnderline"/>
        </w:rPr>
        <w:t xml:space="preserve">, that is to say </w:t>
      </w:r>
      <w:r w:rsidRPr="00F1103A">
        <w:rPr>
          <w:rStyle w:val="StyleUnderline"/>
          <w:highlight w:val="green"/>
        </w:rPr>
        <w:t xml:space="preserve">buried, dissimulated, </w:t>
      </w:r>
      <w:r w:rsidRPr="00F1103A">
        <w:rPr>
          <w:rStyle w:val="Emphasis"/>
          <w:highlight w:val="green"/>
        </w:rPr>
        <w:t>repressed</w:t>
      </w:r>
      <w:r w:rsidRPr="00F1103A">
        <w:rPr>
          <w:rStyle w:val="StyleUnderline"/>
          <w:highlight w:val="green"/>
        </w:rPr>
        <w:t>.</w:t>
      </w:r>
      <w:r w:rsidRPr="00721E1A">
        <w:rPr>
          <w:sz w:val="16"/>
        </w:rPr>
        <w:t xml:space="preserve"> Here the best paradigm is the founding of the nation-states or the institutive act of a constitution that establishes what one calls in French !'etat de droit.</w:t>
      </w:r>
    </w:p>
    <w:p w14:paraId="0E899851" w14:textId="77777777" w:rsidR="004026C5" w:rsidRPr="00721E1A" w:rsidRDefault="004026C5" w:rsidP="004026C5">
      <w:pPr>
        <w:rPr>
          <w:sz w:val="16"/>
        </w:rPr>
      </w:pPr>
      <w:r w:rsidRPr="00721E1A">
        <w:rPr>
          <w:sz w:val="16"/>
        </w:rPr>
        <w:t>2. Second aporia: the ghost of the undecidable.</w:t>
      </w:r>
    </w:p>
    <w:p w14:paraId="4FA50203" w14:textId="77777777" w:rsidR="004026C5" w:rsidRPr="00721E1A" w:rsidRDefault="004026C5" w:rsidP="004026C5">
      <w:pPr>
        <w:rPr>
          <w:sz w:val="16"/>
        </w:rPr>
      </w:pPr>
      <w:r w:rsidRPr="00F1103A">
        <w:rPr>
          <w:rStyle w:val="Emphasis"/>
          <w:sz w:val="28"/>
          <w:highlight w:val="green"/>
        </w:rPr>
        <w:t>Justice, as law, is never exercised without a decision that cuts</w:t>
      </w:r>
      <w:r w:rsidRPr="004D2D8F">
        <w:rPr>
          <w:rStyle w:val="Emphasis"/>
          <w:sz w:val="28"/>
        </w:rPr>
        <w:t>, that divides.</w:t>
      </w:r>
      <w:r w:rsidRPr="00721E1A">
        <w:rPr>
          <w:sz w:val="16"/>
        </w:rPr>
        <w:t xml:space="preserve"> </w:t>
      </w:r>
      <w:r w:rsidRPr="00F1103A">
        <w:rPr>
          <w:rStyle w:val="StyleUnderline"/>
          <w:highlight w:val="green"/>
        </w:rPr>
        <w:t>This</w:t>
      </w:r>
      <w:r w:rsidRPr="004D2D8F">
        <w:rPr>
          <w:rStyle w:val="StyleUnderline"/>
        </w:rPr>
        <w:t xml:space="preserve"> decision</w:t>
      </w:r>
      <w:r w:rsidRPr="00721E1A">
        <w:rPr>
          <w:sz w:val="16"/>
        </w:rPr>
        <w:t xml:space="preserve"> does not simply consist in its final form, for example a penal sanction, equitable or not, in the order of proportional or distributive justice. It </w:t>
      </w:r>
      <w:r w:rsidRPr="00F1103A">
        <w:rPr>
          <w:rStyle w:val="StyleUnderline"/>
          <w:highlight w:val="green"/>
        </w:rPr>
        <w:t>begins</w:t>
      </w:r>
      <w:r w:rsidRPr="00721E1A">
        <w:rPr>
          <w:sz w:val="16"/>
        </w:rPr>
        <w:t xml:space="preserve">, it ought to begin, </w:t>
      </w:r>
      <w:r w:rsidRPr="00F1103A">
        <w:rPr>
          <w:rStyle w:val="Emphasis"/>
          <w:highlight w:val="green"/>
        </w:rPr>
        <w:t>by right</w:t>
      </w:r>
      <w:r w:rsidRPr="00721E1A">
        <w:rPr>
          <w:sz w:val="16"/>
        </w:rPr>
        <w:t xml:space="preserve"> or in principle, </w:t>
      </w:r>
      <w:r w:rsidRPr="00F1103A">
        <w:rPr>
          <w:rStyle w:val="StyleUnderline"/>
          <w:highlight w:val="green"/>
        </w:rPr>
        <w:t>with</w:t>
      </w:r>
      <w:r w:rsidRPr="004D2D8F">
        <w:rPr>
          <w:rStyle w:val="StyleUnderline"/>
        </w:rPr>
        <w:t xml:space="preserve"> the initiative of</w:t>
      </w:r>
      <w:r w:rsidRPr="00721E1A">
        <w:rPr>
          <w:sz w:val="16"/>
        </w:rPr>
        <w:t xml:space="preserve"> learning, reading, understanding, </w:t>
      </w:r>
      <w:r w:rsidRPr="00F1103A">
        <w:rPr>
          <w:rStyle w:val="Emphasis"/>
          <w:highlight w:val="green"/>
        </w:rPr>
        <w:t>interpreting the rule</w:t>
      </w:r>
      <w:r w:rsidRPr="00721E1A">
        <w:rPr>
          <w:sz w:val="16"/>
        </w:rPr>
        <w:t>, and even in calculating</w:t>
      </w:r>
      <w:r w:rsidRPr="004D2D8F">
        <w:rPr>
          <w:rStyle w:val="StyleUnderline"/>
        </w:rPr>
        <w:t xml:space="preserve">. </w:t>
      </w:r>
      <w:r w:rsidRPr="00721E1A">
        <w:rPr>
          <w:sz w:val="16"/>
        </w:rPr>
        <w:t>For if calculation is calculation, the decision to calculate is not of the order of the calculable, and must not be.</w:t>
      </w:r>
    </w:p>
    <w:p w14:paraId="084B1BD6" w14:textId="77777777" w:rsidR="004026C5" w:rsidRPr="00721E1A" w:rsidRDefault="004026C5" w:rsidP="004026C5">
      <w:pPr>
        <w:rPr>
          <w:sz w:val="16"/>
        </w:rPr>
      </w:pPr>
      <w:r w:rsidRPr="00721E1A">
        <w:rPr>
          <w:sz w:val="16"/>
        </w:rPr>
        <w:t xml:space="preserve">The undecidable, a theme often associated with deconstruction, is not merely the oscillation between two significations or two contradictory and very determinate rules, each equally imperative (for example respect for equity and universal right but also for the always heterogeneous and unique singularity of the unsubsumable example). </w:t>
      </w:r>
      <w:r w:rsidRPr="00F1103A">
        <w:rPr>
          <w:rStyle w:val="StyleUnderline"/>
          <w:highlight w:val="green"/>
        </w:rPr>
        <w:t>The</w:t>
      </w:r>
      <w:r w:rsidRPr="00F1103A">
        <w:rPr>
          <w:sz w:val="16"/>
          <w:highlight w:val="green"/>
        </w:rPr>
        <w:t xml:space="preserve"> </w:t>
      </w:r>
      <w:r w:rsidRPr="00F1103A">
        <w:rPr>
          <w:rStyle w:val="Emphasis"/>
          <w:highlight w:val="green"/>
        </w:rPr>
        <w:t>undecidable</w:t>
      </w:r>
      <w:r w:rsidRPr="00721E1A">
        <w:rPr>
          <w:sz w:val="16"/>
        </w:rPr>
        <w:t xml:space="preserve"> is not merely the oscillation or the tension between two decisions; it </w:t>
      </w:r>
      <w:r w:rsidRPr="00F1103A">
        <w:rPr>
          <w:rStyle w:val="StyleUnderline"/>
          <w:highlight w:val="green"/>
        </w:rPr>
        <w:t>is</w:t>
      </w:r>
      <w:r w:rsidRPr="004D2D8F">
        <w:rPr>
          <w:rStyle w:val="StyleUnderline"/>
        </w:rPr>
        <w:t xml:space="preserve"> the experience of </w:t>
      </w:r>
      <w:r w:rsidRPr="00F1103A">
        <w:rPr>
          <w:rStyle w:val="StyleUnderline"/>
          <w:highlight w:val="green"/>
        </w:rPr>
        <w:t xml:space="preserve">that which, </w:t>
      </w:r>
      <w:r w:rsidRPr="00F1103A">
        <w:rPr>
          <w:rStyle w:val="Emphasis"/>
          <w:highlight w:val="green"/>
        </w:rPr>
        <w:t>though</w:t>
      </w:r>
      <w:r w:rsidRPr="004D2D8F">
        <w:rPr>
          <w:rStyle w:val="Emphasis"/>
        </w:rPr>
        <w:t xml:space="preserve"> heterogeneous, </w:t>
      </w:r>
      <w:r w:rsidRPr="00F1103A">
        <w:rPr>
          <w:rStyle w:val="Emphasis"/>
          <w:highlight w:val="green"/>
        </w:rPr>
        <w:t>foreign to the order of</w:t>
      </w:r>
      <w:r w:rsidRPr="004D2D8F">
        <w:rPr>
          <w:rStyle w:val="Emphasis"/>
        </w:rPr>
        <w:t xml:space="preserve"> the calculable and </w:t>
      </w:r>
      <w:r w:rsidRPr="00F1103A">
        <w:rPr>
          <w:rStyle w:val="Emphasis"/>
          <w:highlight w:val="green"/>
        </w:rPr>
        <w:t>the rule, is still obliged</w:t>
      </w:r>
      <w:r w:rsidRPr="004D2D8F">
        <w:rPr>
          <w:rStyle w:val="StyleUnderline"/>
        </w:rPr>
        <w:t xml:space="preserve">-it is of obligation that we must speak-to give itself up to the impossible decision, while taking account of law and rules. </w:t>
      </w:r>
      <w:r w:rsidRPr="00F1103A">
        <w:rPr>
          <w:rStyle w:val="StyleUnderline"/>
          <w:highlight w:val="green"/>
        </w:rPr>
        <w:t>A decision that didn't go through the ordeal of the undecidable</w:t>
      </w:r>
      <w:r w:rsidRPr="004D2D8F">
        <w:rPr>
          <w:rStyle w:val="StyleUnderline"/>
        </w:rPr>
        <w:t xml:space="preserve"> would not be a free decision, it </w:t>
      </w:r>
      <w:r w:rsidRPr="00F1103A">
        <w:rPr>
          <w:rStyle w:val="StyleUnderline"/>
          <w:highlight w:val="green"/>
        </w:rPr>
        <w:t xml:space="preserve">would only be the </w:t>
      </w:r>
      <w:r w:rsidRPr="00F1103A">
        <w:rPr>
          <w:rStyle w:val="Emphasis"/>
          <w:highlight w:val="green"/>
        </w:rPr>
        <w:t>programmable application</w:t>
      </w:r>
      <w:r w:rsidRPr="004D2D8F">
        <w:rPr>
          <w:rStyle w:val="Emphasis"/>
        </w:rPr>
        <w:t xml:space="preserve"> or unfolding </w:t>
      </w:r>
      <w:r w:rsidRPr="00F1103A">
        <w:rPr>
          <w:rStyle w:val="Emphasis"/>
          <w:highlight w:val="green"/>
        </w:rPr>
        <w:t>of a calculable process</w:t>
      </w:r>
      <w:r w:rsidRPr="00F1103A">
        <w:rPr>
          <w:rStyle w:val="StyleUnderline"/>
          <w:highlight w:val="green"/>
        </w:rPr>
        <w:t>.</w:t>
      </w:r>
      <w:r w:rsidRPr="00F1103A">
        <w:rPr>
          <w:sz w:val="16"/>
          <w:highlight w:val="green"/>
        </w:rPr>
        <w:t xml:space="preserve"> </w:t>
      </w:r>
      <w:r w:rsidRPr="00F1103A">
        <w:rPr>
          <w:rStyle w:val="Emphasis"/>
          <w:sz w:val="28"/>
          <w:highlight w:val="green"/>
        </w:rPr>
        <w:t>It might be legal; it would not be just.</w:t>
      </w:r>
      <w:r w:rsidRPr="00721E1A">
        <w:rPr>
          <w:sz w:val="16"/>
        </w:rPr>
        <w:t xml:space="preserve"> But in the moment of suspense of the undecidable, it is not just either, for only a decision is just (in order to maintain the proposition "only a decision is just," one need not refer decision to the structure of a subject or to the propositional form of a judgment). And </w:t>
      </w:r>
      <w:r w:rsidRPr="004D2D8F">
        <w:rPr>
          <w:rStyle w:val="StyleUnderline"/>
        </w:rPr>
        <w:t>once the ordeal of the undecidable is past</w:t>
      </w:r>
      <w:r w:rsidRPr="00721E1A">
        <w:rPr>
          <w:sz w:val="16"/>
        </w:rPr>
        <w:t xml:space="preserve"> (if that is possible)</w:t>
      </w:r>
      <w:r w:rsidRPr="004D2D8F">
        <w:rPr>
          <w:rStyle w:val="StyleUnderline"/>
        </w:rPr>
        <w:t>, the decision has again followed a rule or given itself a rule, invented it or reinvented,</w:t>
      </w:r>
      <w:r w:rsidRPr="00721E1A">
        <w:rPr>
          <w:sz w:val="16"/>
        </w:rPr>
        <w:t xml:space="preserve"> reaffirmed it, </w:t>
      </w:r>
      <w:r w:rsidRPr="004D2D8F">
        <w:rPr>
          <w:rStyle w:val="StyleUnderline"/>
        </w:rPr>
        <w:t>it is no longer presently just, fully just.</w:t>
      </w:r>
      <w:r w:rsidRPr="00721E1A">
        <w:rPr>
          <w:sz w:val="16"/>
        </w:rPr>
        <w:t xml:space="preserve"> There is apparently no moment in which a decision can be called presently and fully just: either it has not yet been made according to a rule, and nothing allows us to call it just, or it has already followed a rule-whether received, confirmed, conserved or reinvented-which in its turn is not absolutely guaranteed by anything; and, moreover, if it were guaranteed, the decision would be reduced to calculation and we couldn't call it just. That is why the ordeal of the undecidable that I just said must be gone through by any decision worthy of the name is never past or passed, it is not a surmounted or sublated (aufgehoben) moment in the decision. </w:t>
      </w:r>
      <w:r w:rsidRPr="00721E1A">
        <w:rPr>
          <w:rStyle w:val="StyleUnderline"/>
        </w:rPr>
        <w:t>The undecidable remains caught, lodged, at least as a ghost-but an essential ghost-in every decision, in every event of decision.</w:t>
      </w:r>
      <w:r w:rsidRPr="00721E1A">
        <w:rPr>
          <w:sz w:val="16"/>
        </w:rPr>
        <w:t xml:space="preserve"> Its ghostliness deconstructs from within any assurance of presence, any certitude or any supposed criteriology that would assure us of the justice of a decision, in truth of the very event of a decision. Who will ever be able to assure us that a decision as such has taken place? That it has not, through such and such a detour, followed a cause, a calculation, a rule, without even that imperceptible suspense that marks any free decision, at the moment that a rule is, or is not, applied?</w:t>
      </w:r>
    </w:p>
    <w:p w14:paraId="4477A60D" w14:textId="77777777" w:rsidR="004026C5" w:rsidRPr="00721E1A" w:rsidRDefault="004026C5" w:rsidP="004026C5">
      <w:pPr>
        <w:rPr>
          <w:sz w:val="16"/>
        </w:rPr>
      </w:pPr>
      <w:r w:rsidRPr="00F1103A">
        <w:rPr>
          <w:rStyle w:val="StyleUnderline"/>
          <w:highlight w:val="green"/>
        </w:rPr>
        <w:t>The</w:t>
      </w:r>
      <w:r w:rsidRPr="00721E1A">
        <w:rPr>
          <w:rStyle w:val="StyleUnderline"/>
        </w:rPr>
        <w:t xml:space="preserve"> whole </w:t>
      </w:r>
      <w:r w:rsidRPr="00F1103A">
        <w:rPr>
          <w:rStyle w:val="StyleUnderline"/>
          <w:highlight w:val="green"/>
        </w:rPr>
        <w:t>subjectal axiomatic of responsibility</w:t>
      </w:r>
      <w:r w:rsidRPr="00721E1A">
        <w:rPr>
          <w:sz w:val="16"/>
        </w:rPr>
        <w:t xml:space="preserve">, of conscience, of intentionality, of property </w:t>
      </w:r>
      <w:r w:rsidRPr="00F1103A">
        <w:rPr>
          <w:rStyle w:val="StyleUnderline"/>
          <w:highlight w:val="green"/>
        </w:rPr>
        <w:t>that governs today's</w:t>
      </w:r>
      <w:r w:rsidRPr="00721E1A">
        <w:rPr>
          <w:rStyle w:val="StyleUnderline"/>
        </w:rPr>
        <w:t xml:space="preserve"> dominant </w:t>
      </w:r>
      <w:r w:rsidRPr="00F1103A">
        <w:rPr>
          <w:rStyle w:val="StyleUnderline"/>
          <w:highlight w:val="green"/>
        </w:rPr>
        <w:t>juridical discourse</w:t>
      </w:r>
      <w:r w:rsidRPr="00721E1A">
        <w:rPr>
          <w:rStyle w:val="StyleUnderline"/>
        </w:rPr>
        <w:t xml:space="preserve"> and the category of decision right down to its appeals</w:t>
      </w:r>
      <w:r w:rsidRPr="00721E1A">
        <w:rPr>
          <w:sz w:val="16"/>
        </w:rPr>
        <w:t xml:space="preserve"> to medical expertise </w:t>
      </w:r>
      <w:r w:rsidRPr="00F1103A">
        <w:rPr>
          <w:rStyle w:val="StyleUnderline"/>
          <w:highlight w:val="green"/>
        </w:rPr>
        <w:t>is</w:t>
      </w:r>
      <w:r w:rsidRPr="00721E1A">
        <w:rPr>
          <w:sz w:val="16"/>
        </w:rPr>
        <w:t xml:space="preserve"> so </w:t>
      </w:r>
      <w:r w:rsidRPr="00F1103A">
        <w:rPr>
          <w:rStyle w:val="Emphasis"/>
          <w:highlight w:val="green"/>
        </w:rPr>
        <w:t>theoretically weak</w:t>
      </w:r>
      <w:r w:rsidRPr="00721E1A">
        <w:rPr>
          <w:sz w:val="16"/>
        </w:rPr>
        <w:t xml:space="preserve"> and crude that I need not emphasize it here</w:t>
      </w:r>
      <w:r w:rsidRPr="00721E1A">
        <w:rPr>
          <w:rStyle w:val="StyleUnderline"/>
        </w:rPr>
        <w:t>.</w:t>
      </w:r>
      <w:r w:rsidRPr="00721E1A">
        <w:rPr>
          <w:sz w:val="16"/>
        </w:rPr>
        <w:t xml:space="preserve"> And the effects of these limitations are massive and concrete enough that I don't have to give examples.</w:t>
      </w:r>
    </w:p>
    <w:p w14:paraId="3D2A1B3D" w14:textId="77777777" w:rsidR="004026C5" w:rsidRPr="00721E1A" w:rsidRDefault="004026C5" w:rsidP="004026C5">
      <w:pPr>
        <w:rPr>
          <w:sz w:val="16"/>
        </w:rPr>
      </w:pPr>
      <w:r w:rsidRPr="00721E1A">
        <w:rPr>
          <w:sz w:val="16"/>
        </w:rPr>
        <w:t xml:space="preserve">We can already see from this second aporia or this second form of the same aporia that the </w:t>
      </w:r>
      <w:r w:rsidRPr="00F1103A">
        <w:rPr>
          <w:rStyle w:val="StyleUnderline"/>
          <w:highlight w:val="green"/>
        </w:rPr>
        <w:t>deconstruction of</w:t>
      </w:r>
      <w:r w:rsidRPr="00721E1A">
        <w:rPr>
          <w:rStyle w:val="StyleUnderline"/>
        </w:rPr>
        <w:t xml:space="preserve"> all presumption of </w:t>
      </w:r>
      <w:r w:rsidRPr="00F1103A">
        <w:rPr>
          <w:rStyle w:val="StyleUnderline"/>
          <w:highlight w:val="green"/>
        </w:rPr>
        <w:t xml:space="preserve">a </w:t>
      </w:r>
      <w:r w:rsidRPr="00F1103A">
        <w:rPr>
          <w:rStyle w:val="Emphasis"/>
          <w:highlight w:val="green"/>
        </w:rPr>
        <w:t>determinant certitude</w:t>
      </w:r>
      <w:r w:rsidRPr="00F1103A">
        <w:rPr>
          <w:rStyle w:val="StyleUnderline"/>
          <w:highlight w:val="green"/>
        </w:rPr>
        <w:t xml:space="preserve"> of</w:t>
      </w:r>
      <w:r w:rsidRPr="00721E1A">
        <w:rPr>
          <w:rStyle w:val="StyleUnderline"/>
        </w:rPr>
        <w:t xml:space="preserve"> a present </w:t>
      </w:r>
      <w:r w:rsidRPr="00F1103A">
        <w:rPr>
          <w:rStyle w:val="StyleUnderline"/>
          <w:highlight w:val="green"/>
        </w:rPr>
        <w:t>justice</w:t>
      </w:r>
      <w:r w:rsidRPr="00721E1A">
        <w:rPr>
          <w:rStyle w:val="StyleUnderline"/>
        </w:rPr>
        <w:t xml:space="preserve"> itself </w:t>
      </w:r>
      <w:r w:rsidRPr="00F1103A">
        <w:rPr>
          <w:rStyle w:val="StyleUnderline"/>
          <w:highlight w:val="green"/>
        </w:rPr>
        <w:t>operates on the</w:t>
      </w:r>
      <w:r w:rsidRPr="00721E1A">
        <w:rPr>
          <w:rStyle w:val="StyleUnderline"/>
        </w:rPr>
        <w:t xml:space="preserve"> basis of an </w:t>
      </w:r>
      <w:r w:rsidRPr="00F1103A">
        <w:rPr>
          <w:rStyle w:val="StyleUnderline"/>
          <w:highlight w:val="green"/>
        </w:rPr>
        <w:t>infinite</w:t>
      </w:r>
      <w:r w:rsidRPr="00721E1A">
        <w:rPr>
          <w:rStyle w:val="StyleUnderline"/>
        </w:rPr>
        <w:t xml:space="preserve"> "idea </w:t>
      </w:r>
      <w:r w:rsidRPr="00F1103A">
        <w:rPr>
          <w:rStyle w:val="StyleUnderline"/>
          <w:highlight w:val="green"/>
        </w:rPr>
        <w:t>of justice</w:t>
      </w:r>
      <w:r w:rsidRPr="00721E1A">
        <w:rPr>
          <w:rStyle w:val="StyleUnderline"/>
        </w:rPr>
        <w:t xml:space="preserve">," </w:t>
      </w:r>
      <w:r w:rsidRPr="00721E1A">
        <w:rPr>
          <w:rStyle w:val="Emphasis"/>
        </w:rPr>
        <w:t xml:space="preserve">infinite </w:t>
      </w:r>
      <w:r w:rsidRPr="00F1103A">
        <w:rPr>
          <w:rStyle w:val="Emphasis"/>
          <w:highlight w:val="green"/>
        </w:rPr>
        <w:t>because it is irreducible,</w:t>
      </w:r>
      <w:r w:rsidRPr="00721E1A">
        <w:rPr>
          <w:rStyle w:val="Emphasis"/>
        </w:rPr>
        <w:t xml:space="preserve"> irreducible because </w:t>
      </w:r>
      <w:r w:rsidRPr="00F1103A">
        <w:rPr>
          <w:rStyle w:val="Emphasis"/>
          <w:highlight w:val="green"/>
        </w:rPr>
        <w:t>owed to the other</w:t>
      </w:r>
      <w:r w:rsidRPr="00721E1A">
        <w:rPr>
          <w:sz w:val="16"/>
        </w:rPr>
        <w:t xml:space="preserve">, owed to the other, </w:t>
      </w:r>
      <w:r w:rsidRPr="00F1103A">
        <w:rPr>
          <w:rStyle w:val="Emphasis"/>
          <w:highlight w:val="green"/>
        </w:rPr>
        <w:t>before any contract</w:t>
      </w:r>
      <w:r w:rsidRPr="00721E1A">
        <w:rPr>
          <w:sz w:val="16"/>
        </w:rPr>
        <w:t>, because it has come, the other's coming as the singularity that is always other</w:t>
      </w:r>
      <w:r w:rsidRPr="00721E1A">
        <w:rPr>
          <w:rStyle w:val="StyleUnderline"/>
        </w:rPr>
        <w:t>. This "idea of justice" seems to be irreducible</w:t>
      </w:r>
      <w:r w:rsidRPr="00721E1A">
        <w:rPr>
          <w:sz w:val="16"/>
        </w:rPr>
        <w:t xml:space="preserve"> in its affirmative character, </w:t>
      </w:r>
      <w:r w:rsidRPr="00721E1A">
        <w:rPr>
          <w:rStyle w:val="StyleUnderline"/>
        </w:rPr>
        <w:t xml:space="preserve">in its </w:t>
      </w:r>
      <w:r w:rsidRPr="00721E1A">
        <w:rPr>
          <w:rStyle w:val="Emphasis"/>
        </w:rPr>
        <w:t>demand of gift without exchange</w:t>
      </w:r>
      <w:r w:rsidRPr="00721E1A">
        <w:rPr>
          <w:rStyle w:val="StyleUnderline"/>
        </w:rPr>
        <w:t>,</w:t>
      </w:r>
      <w:r w:rsidRPr="00721E1A">
        <w:rPr>
          <w:sz w:val="16"/>
        </w:rPr>
        <w:t xml:space="preserve"> without circulation, without recognition or gratitude, without economic circularity, </w:t>
      </w:r>
      <w:r w:rsidRPr="00F1103A">
        <w:rPr>
          <w:rStyle w:val="StyleUnderline"/>
          <w:highlight w:val="green"/>
        </w:rPr>
        <w:t xml:space="preserve">without calculation and </w:t>
      </w:r>
      <w:r w:rsidRPr="00721E1A">
        <w:rPr>
          <w:rStyle w:val="Emphasis"/>
        </w:rPr>
        <w:t xml:space="preserve">without </w:t>
      </w:r>
      <w:r w:rsidRPr="00F1103A">
        <w:rPr>
          <w:rStyle w:val="Emphasis"/>
          <w:highlight w:val="green"/>
        </w:rPr>
        <w:t>rules</w:t>
      </w:r>
      <w:r w:rsidRPr="00721E1A">
        <w:rPr>
          <w:sz w:val="16"/>
        </w:rPr>
        <w:t>, without reason and without rationality</w:t>
      </w:r>
      <w:r w:rsidRPr="00721E1A">
        <w:rPr>
          <w:rStyle w:val="StyleUnderline"/>
        </w:rPr>
        <w:t>.</w:t>
      </w:r>
      <w:r w:rsidRPr="00721E1A">
        <w:rPr>
          <w:sz w:val="16"/>
        </w:rPr>
        <w:t xml:space="preserve"> And so we can recognize in it, indeed accuse, identify a madness. And perhaps another sort of mystique. And deconstruction is mad about this kind of justice. Mad about this desire for justice. </w:t>
      </w:r>
      <w:r w:rsidRPr="00F1103A">
        <w:rPr>
          <w:rStyle w:val="StyleUnderline"/>
          <w:highlight w:val="green"/>
        </w:rPr>
        <w:t>This</w:t>
      </w:r>
      <w:r w:rsidRPr="00721E1A">
        <w:rPr>
          <w:rStyle w:val="StyleUnderline"/>
        </w:rPr>
        <w:t xml:space="preserve"> kind of </w:t>
      </w:r>
      <w:r w:rsidRPr="00F1103A">
        <w:rPr>
          <w:rStyle w:val="StyleUnderline"/>
          <w:highlight w:val="green"/>
        </w:rPr>
        <w:t xml:space="preserve">justice, </w:t>
      </w:r>
      <w:r w:rsidRPr="00F1103A">
        <w:rPr>
          <w:rStyle w:val="Emphasis"/>
          <w:highlight w:val="green"/>
        </w:rPr>
        <w:t>which isn't law</w:t>
      </w:r>
      <w:r w:rsidRPr="00F1103A">
        <w:rPr>
          <w:rStyle w:val="StyleUnderline"/>
          <w:highlight w:val="green"/>
        </w:rPr>
        <w:t>, is the</w:t>
      </w:r>
      <w:r w:rsidRPr="00721E1A">
        <w:rPr>
          <w:rStyle w:val="StyleUnderline"/>
        </w:rPr>
        <w:t xml:space="preserve"> very </w:t>
      </w:r>
      <w:r w:rsidRPr="00F1103A">
        <w:rPr>
          <w:rStyle w:val="StyleUnderline"/>
          <w:highlight w:val="green"/>
        </w:rPr>
        <w:t xml:space="preserve">movement of deconstruction at work </w:t>
      </w:r>
      <w:r w:rsidRPr="00721E1A">
        <w:rPr>
          <w:rStyle w:val="StyleUnderline"/>
        </w:rPr>
        <w:t>in law</w:t>
      </w:r>
      <w:r w:rsidRPr="00721E1A">
        <w:rPr>
          <w:sz w:val="16"/>
        </w:rPr>
        <w:t xml:space="preserve"> and the history of law, in political history and history itself, before it even presents itself as the discourse that the academy or modern culture labels "deconstructionism."</w:t>
      </w:r>
    </w:p>
    <w:p w14:paraId="1363B6D3" w14:textId="77777777" w:rsidR="004026C5" w:rsidRPr="0087566B" w:rsidRDefault="004026C5" w:rsidP="004026C5"/>
    <w:p w14:paraId="736970F3" w14:textId="77777777" w:rsidR="004026C5" w:rsidRDefault="004026C5" w:rsidP="004026C5">
      <w:pPr>
        <w:pStyle w:val="Heading4"/>
      </w:pPr>
      <w:r>
        <w:t>Legal revitalization of domestic labor protections reinforces the “two-track” system of rights that treats systemic issues as individual. Turns case.</w:t>
      </w:r>
    </w:p>
    <w:p w14:paraId="2F1F123D" w14:textId="77777777" w:rsidR="004026C5" w:rsidRPr="006345CC" w:rsidRDefault="004026C5" w:rsidP="004026C5">
      <w:r w:rsidRPr="0057394B">
        <w:rPr>
          <w:rStyle w:val="Style13ptBold"/>
        </w:rPr>
        <w:t>Crain and Matheny, 19</w:t>
      </w:r>
      <w:r>
        <w:t xml:space="preserve"> – [Marion, Vice Provost and Wiley B. Rutledge Prof. Law @ WashU St. Louis; and Ken, Retired Administrative Appeals Judge for the Social Security Administration: “Sexual Harassment and Solidarity,” </w:t>
      </w:r>
      <w:r w:rsidRPr="0057394B">
        <w:rPr>
          <w:i/>
        </w:rPr>
        <w:t>George Washington Law Review</w:t>
      </w:r>
      <w:r>
        <w:t xml:space="preserve"> 87:1 (January 2019), pp. 56-123, HeinOnline]//AD</w:t>
      </w:r>
    </w:p>
    <w:p w14:paraId="560B80A8" w14:textId="77777777" w:rsidR="004026C5" w:rsidRPr="0072305F" w:rsidRDefault="004026C5" w:rsidP="004026C5">
      <w:pPr>
        <w:rPr>
          <w:sz w:val="16"/>
        </w:rPr>
      </w:pPr>
      <w:r w:rsidRPr="0072305F">
        <w:rPr>
          <w:sz w:val="16"/>
        </w:rPr>
        <w:t xml:space="preserve">Both Miscimarra's dissent and </w:t>
      </w:r>
      <w:r w:rsidRPr="00F1103A">
        <w:rPr>
          <w:rStyle w:val="StyleUnderline"/>
          <w:highlight w:val="green"/>
        </w:rPr>
        <w:t>the</w:t>
      </w:r>
      <w:r w:rsidRPr="0072305F">
        <w:rPr>
          <w:sz w:val="16"/>
        </w:rPr>
        <w:t xml:space="preserve"> earlier majority </w:t>
      </w:r>
      <w:r w:rsidRPr="00F1103A">
        <w:rPr>
          <w:rStyle w:val="StyleUnderline"/>
          <w:highlight w:val="green"/>
        </w:rPr>
        <w:t>opinion</w:t>
      </w:r>
      <w:r w:rsidRPr="0072305F">
        <w:rPr>
          <w:sz w:val="16"/>
        </w:rPr>
        <w:t xml:space="preserve"> in Holling Press </w:t>
      </w:r>
      <w:r w:rsidRPr="00F1103A">
        <w:rPr>
          <w:rStyle w:val="StyleUnderline"/>
          <w:highlight w:val="green"/>
        </w:rPr>
        <w:t>invoked</w:t>
      </w:r>
      <w:r w:rsidRPr="0072305F">
        <w:rPr>
          <w:rStyle w:val="StyleUnderline"/>
        </w:rPr>
        <w:t xml:space="preserve"> the notion of </w:t>
      </w:r>
      <w:r w:rsidRPr="00F1103A">
        <w:rPr>
          <w:rStyle w:val="StyleUnderline"/>
          <w:highlight w:val="green"/>
        </w:rPr>
        <w:t xml:space="preserve">a </w:t>
      </w:r>
      <w:r w:rsidRPr="00F1103A">
        <w:rPr>
          <w:rStyle w:val="Emphasis"/>
          <w:highlight w:val="green"/>
        </w:rPr>
        <w:t>two-track system of rights</w:t>
      </w:r>
      <w:r w:rsidRPr="00F1103A">
        <w:rPr>
          <w:rStyle w:val="StyleUnderline"/>
          <w:highlight w:val="green"/>
        </w:rPr>
        <w:t xml:space="preserve">, in which </w:t>
      </w:r>
      <w:r w:rsidRPr="00675CB0">
        <w:rPr>
          <w:rStyle w:val="StyleUnderline"/>
        </w:rPr>
        <w:t>the NLRA protects workers' rights to economic justice and Title VII and parallel state laws protect</w:t>
      </w:r>
      <w:r w:rsidRPr="00675CB0">
        <w:rPr>
          <w:sz w:val="16"/>
        </w:rPr>
        <w:t xml:space="preserve"> their </w:t>
      </w:r>
      <w:r w:rsidRPr="00675CB0">
        <w:rPr>
          <w:rStyle w:val="StyleUnderline"/>
        </w:rPr>
        <w:t>civil rights to gender and racial equality.</w:t>
      </w:r>
      <w:r w:rsidRPr="00675CB0">
        <w:rPr>
          <w:sz w:val="16"/>
        </w:rPr>
        <w:t xml:space="preserve">2 " </w:t>
      </w:r>
      <w:r w:rsidRPr="00675CB0">
        <w:rPr>
          <w:rStyle w:val="StyleUnderline"/>
        </w:rPr>
        <w:t>In this system</w:t>
      </w:r>
      <w:r w:rsidRPr="0072305F">
        <w:rPr>
          <w:rStyle w:val="StyleUnderline"/>
        </w:rPr>
        <w:t xml:space="preserve">, </w:t>
      </w:r>
      <w:r w:rsidRPr="00F1103A">
        <w:rPr>
          <w:rStyle w:val="Emphasis"/>
          <w:highlight w:val="green"/>
        </w:rPr>
        <w:t>unions</w:t>
      </w:r>
      <w:r w:rsidRPr="00F1103A">
        <w:rPr>
          <w:rStyle w:val="StyleUnderline"/>
          <w:highlight w:val="green"/>
        </w:rPr>
        <w:t xml:space="preserve"> see themselves as</w:t>
      </w:r>
      <w:r w:rsidRPr="0072305F">
        <w:rPr>
          <w:rStyle w:val="StyleUnderline"/>
        </w:rPr>
        <w:t xml:space="preserve"> the </w:t>
      </w:r>
      <w:r w:rsidRPr="00F1103A">
        <w:rPr>
          <w:rStyle w:val="Emphasis"/>
          <w:highlight w:val="green"/>
        </w:rPr>
        <w:t>watchdogs</w:t>
      </w:r>
      <w:r w:rsidRPr="00F1103A">
        <w:rPr>
          <w:rStyle w:val="StyleUnderline"/>
          <w:highlight w:val="green"/>
        </w:rPr>
        <w:t xml:space="preserve"> for</w:t>
      </w:r>
      <w:r w:rsidRPr="0072305F">
        <w:rPr>
          <w:rStyle w:val="StyleUnderline"/>
        </w:rPr>
        <w:t xml:space="preserve"> workers' </w:t>
      </w:r>
      <w:r w:rsidRPr="00F1103A">
        <w:rPr>
          <w:rStyle w:val="Emphasis"/>
          <w:highlight w:val="green"/>
        </w:rPr>
        <w:t>economic rights</w:t>
      </w:r>
      <w:r w:rsidRPr="00F1103A">
        <w:rPr>
          <w:rStyle w:val="StyleUnderline"/>
          <w:highlight w:val="green"/>
        </w:rPr>
        <w:t xml:space="preserve">, while </w:t>
      </w:r>
      <w:r w:rsidRPr="00F1103A">
        <w:rPr>
          <w:rStyle w:val="Emphasis"/>
          <w:highlight w:val="green"/>
        </w:rPr>
        <w:t>individual employees</w:t>
      </w:r>
      <w:r w:rsidRPr="00F1103A">
        <w:rPr>
          <w:rStyle w:val="StyleUnderline"/>
          <w:highlight w:val="green"/>
        </w:rPr>
        <w:t xml:space="preserve"> must take it upon themselves to</w:t>
      </w:r>
      <w:r w:rsidRPr="0072305F">
        <w:rPr>
          <w:rStyle w:val="StyleUnderline"/>
        </w:rPr>
        <w:t xml:space="preserve"> initiate proceedings</w:t>
      </w:r>
      <w:r w:rsidRPr="0072305F">
        <w:rPr>
          <w:sz w:val="16"/>
        </w:rPr>
        <w:t xml:space="preserve"> before agencies or </w:t>
      </w:r>
      <w:r w:rsidRPr="0072305F">
        <w:rPr>
          <w:rStyle w:val="StyleUnderline"/>
        </w:rPr>
        <w:t xml:space="preserve">in court to </w:t>
      </w:r>
      <w:r w:rsidRPr="00F1103A">
        <w:rPr>
          <w:rStyle w:val="Emphasis"/>
          <w:highlight w:val="green"/>
        </w:rPr>
        <w:t>enforce their civil rights</w:t>
      </w:r>
      <w:r w:rsidRPr="00F1103A">
        <w:rPr>
          <w:rStyle w:val="StyleUnderline"/>
          <w:highlight w:val="green"/>
        </w:rPr>
        <w:t xml:space="preserve"> to be free from discriminatory harassment</w:t>
      </w:r>
      <w:r w:rsidRPr="0072305F">
        <w:rPr>
          <w:sz w:val="16"/>
        </w:rPr>
        <w:t xml:space="preserve"> at work, with assistance from private attorneys, the EEOC, civil rights groups, feminist groups, and other </w:t>
      </w:r>
      <w:r w:rsidRPr="0036057A">
        <w:rPr>
          <w:sz w:val="16"/>
        </w:rPr>
        <w:t>nonlabor groups</w:t>
      </w:r>
      <w:r w:rsidRPr="0036057A">
        <w:rPr>
          <w:rStyle w:val="StyleUnderline"/>
        </w:rPr>
        <w:t>.</w:t>
      </w:r>
      <w:r w:rsidRPr="0036057A">
        <w:rPr>
          <w:sz w:val="16"/>
        </w:rPr>
        <w:t xml:space="preserve"> </w:t>
      </w:r>
      <w:r w:rsidRPr="0036057A">
        <w:rPr>
          <w:rStyle w:val="StyleUnderline"/>
        </w:rPr>
        <w:t>The two-track system</w:t>
      </w:r>
      <w:r w:rsidRPr="0036057A">
        <w:rPr>
          <w:sz w:val="16"/>
        </w:rPr>
        <w:t xml:space="preserve"> has </w:t>
      </w:r>
      <w:r w:rsidRPr="0036057A">
        <w:rPr>
          <w:rStyle w:val="StyleUnderline"/>
        </w:rPr>
        <w:t>induced unions to ignore or</w:t>
      </w:r>
      <w:r w:rsidRPr="0072305F">
        <w:rPr>
          <w:sz w:val="16"/>
        </w:rPr>
        <w:t xml:space="preserve"> even </w:t>
      </w:r>
      <w:r w:rsidRPr="00F1103A">
        <w:rPr>
          <w:rStyle w:val="Emphasis"/>
          <w:highlight w:val="green"/>
        </w:rPr>
        <w:t>reinforce hostile work environments</w:t>
      </w:r>
      <w:r w:rsidRPr="0072305F">
        <w:rPr>
          <w:sz w:val="16"/>
        </w:rPr>
        <w:t xml:space="preserve"> in many workplaces, </w:t>
      </w:r>
      <w:r w:rsidRPr="0072305F">
        <w:rPr>
          <w:rStyle w:val="StyleUnderline"/>
        </w:rPr>
        <w:t xml:space="preserve">either </w:t>
      </w:r>
      <w:r w:rsidRPr="00F1103A">
        <w:rPr>
          <w:rStyle w:val="StyleUnderline"/>
          <w:highlight w:val="green"/>
        </w:rPr>
        <w:t xml:space="preserve">by </w:t>
      </w:r>
      <w:r w:rsidRPr="00F1103A">
        <w:rPr>
          <w:rStyle w:val="Emphasis"/>
          <w:highlight w:val="green"/>
        </w:rPr>
        <w:t>declining to process sexual harassment complaints</w:t>
      </w:r>
      <w:r w:rsidRPr="00F1103A">
        <w:rPr>
          <w:rStyle w:val="StyleUnderline"/>
          <w:highlight w:val="green"/>
        </w:rPr>
        <w:t xml:space="preserve"> through arbitration</w:t>
      </w:r>
      <w:r w:rsidRPr="0072305F">
        <w:rPr>
          <w:sz w:val="16"/>
        </w:rPr>
        <w:t xml:space="preserve"> under the labor contract</w:t>
      </w:r>
      <w:r w:rsidRPr="00F1103A">
        <w:rPr>
          <w:rStyle w:val="StyleUnderline"/>
          <w:highlight w:val="green"/>
        </w:rPr>
        <w:t xml:space="preserve">, </w:t>
      </w:r>
      <w:r w:rsidRPr="00F1103A">
        <w:rPr>
          <w:rStyle w:val="Emphasis"/>
          <w:highlight w:val="green"/>
        </w:rPr>
        <w:t xml:space="preserve">representing </w:t>
      </w:r>
      <w:r w:rsidRPr="00634312">
        <w:rPr>
          <w:rStyle w:val="Emphasis"/>
        </w:rPr>
        <w:t xml:space="preserve">male </w:t>
      </w:r>
      <w:r w:rsidRPr="00F1103A">
        <w:rPr>
          <w:rStyle w:val="Emphasis"/>
          <w:highlight w:val="green"/>
        </w:rPr>
        <w:t>workers accused</w:t>
      </w:r>
      <w:r w:rsidRPr="0072305F">
        <w:rPr>
          <w:rStyle w:val="StyleUnderline"/>
        </w:rPr>
        <w:t xml:space="preserve"> of sexual harassment</w:t>
      </w:r>
      <w:r w:rsidRPr="0072305F">
        <w:rPr>
          <w:sz w:val="16"/>
        </w:rPr>
        <w:t xml:space="preserve"> and leaving the victims to pursue remedies under Title VII with their own resources</w:t>
      </w:r>
      <w:r w:rsidRPr="00F1103A">
        <w:rPr>
          <w:rStyle w:val="StyleUnderline"/>
          <w:highlight w:val="green"/>
        </w:rPr>
        <w:t>, or</w:t>
      </w:r>
      <w:r w:rsidRPr="0072305F">
        <w:rPr>
          <w:sz w:val="16"/>
        </w:rPr>
        <w:t xml:space="preserve"> (in the most egregious cases) </w:t>
      </w:r>
      <w:r w:rsidRPr="0072305F">
        <w:rPr>
          <w:rStyle w:val="StyleUnderline"/>
        </w:rPr>
        <w:t xml:space="preserve">by </w:t>
      </w:r>
      <w:r w:rsidRPr="00F1103A">
        <w:rPr>
          <w:rStyle w:val="StyleUnderline"/>
          <w:highlight w:val="green"/>
        </w:rPr>
        <w:t xml:space="preserve">union officials who </w:t>
      </w:r>
      <w:r w:rsidRPr="00F1103A">
        <w:rPr>
          <w:rStyle w:val="Emphasis"/>
          <w:highlight w:val="green"/>
        </w:rPr>
        <w:t>use</w:t>
      </w:r>
      <w:r w:rsidRPr="00634312">
        <w:rPr>
          <w:rStyle w:val="Emphasis"/>
        </w:rPr>
        <w:t xml:space="preserve"> their power</w:t>
      </w:r>
      <w:r w:rsidRPr="0072305F">
        <w:rPr>
          <w:rStyle w:val="StyleUnderline"/>
        </w:rPr>
        <w:t xml:space="preserve"> within</w:t>
      </w:r>
      <w:r w:rsidRPr="0072305F">
        <w:rPr>
          <w:sz w:val="16"/>
        </w:rPr>
        <w:t xml:space="preserve"> the union </w:t>
      </w:r>
      <w:r w:rsidRPr="00F1103A">
        <w:rPr>
          <w:rStyle w:val="StyleUnderline"/>
          <w:highlight w:val="green"/>
        </w:rPr>
        <w:t xml:space="preserve">hierarchy to </w:t>
      </w:r>
      <w:r w:rsidRPr="00F1103A">
        <w:rPr>
          <w:rStyle w:val="Emphasis"/>
          <w:highlight w:val="green"/>
        </w:rPr>
        <w:t>harass</w:t>
      </w:r>
      <w:r w:rsidRPr="00F1103A">
        <w:rPr>
          <w:rStyle w:val="StyleUnderline"/>
          <w:highlight w:val="green"/>
        </w:rPr>
        <w:t xml:space="preserve"> </w:t>
      </w:r>
      <w:r w:rsidRPr="00634312">
        <w:rPr>
          <w:rStyle w:val="StyleUnderline"/>
        </w:rPr>
        <w:t>women</w:t>
      </w:r>
      <w:r w:rsidRPr="0072305F">
        <w:rPr>
          <w:rStyle w:val="StyleUnderline"/>
        </w:rPr>
        <w:t xml:space="preserve"> bargaining-unit </w:t>
      </w:r>
      <w:r w:rsidRPr="00F1103A">
        <w:rPr>
          <w:rStyle w:val="StyleUnderline"/>
          <w:highlight w:val="green"/>
        </w:rPr>
        <w:t>members</w:t>
      </w:r>
      <w:r w:rsidRPr="0072305F">
        <w:rPr>
          <w:rStyle w:val="StyleUnderline"/>
        </w:rPr>
        <w:t>.</w:t>
      </w:r>
      <w:r w:rsidRPr="0072305F">
        <w:rPr>
          <w:sz w:val="16"/>
        </w:rPr>
        <w:t>291</w:t>
      </w:r>
    </w:p>
    <w:p w14:paraId="12538659" w14:textId="77777777" w:rsidR="004026C5" w:rsidRPr="0072305F" w:rsidRDefault="004026C5" w:rsidP="004026C5">
      <w:pPr>
        <w:rPr>
          <w:sz w:val="16"/>
        </w:rPr>
      </w:pPr>
      <w:r w:rsidRPr="00F1103A">
        <w:rPr>
          <w:rStyle w:val="Emphasis"/>
          <w:highlight w:val="green"/>
        </w:rPr>
        <w:t>The</w:t>
      </w:r>
      <w:r w:rsidRPr="0072305F">
        <w:rPr>
          <w:rStyle w:val="Emphasis"/>
        </w:rPr>
        <w:t xml:space="preserve"> two-track </w:t>
      </w:r>
      <w:r w:rsidRPr="00F1103A">
        <w:rPr>
          <w:rStyle w:val="Emphasis"/>
          <w:highlight w:val="green"/>
        </w:rPr>
        <w:t>system does not reflect reality on the ground</w:t>
      </w:r>
      <w:r w:rsidRPr="00F1103A">
        <w:rPr>
          <w:rStyle w:val="StyleUnderline"/>
          <w:highlight w:val="green"/>
        </w:rPr>
        <w:t>, where sex and race discrimination</w:t>
      </w:r>
      <w:r w:rsidRPr="0072305F">
        <w:rPr>
          <w:rStyle w:val="StyleUnderline"/>
        </w:rPr>
        <w:t xml:space="preserve"> often </w:t>
      </w:r>
      <w:r w:rsidRPr="00F1103A">
        <w:rPr>
          <w:rStyle w:val="StyleUnderline"/>
          <w:highlight w:val="green"/>
        </w:rPr>
        <w:t>intertwine with economic injustice</w:t>
      </w:r>
      <w:r w:rsidRPr="0072305F">
        <w:rPr>
          <w:sz w:val="16"/>
        </w:rPr>
        <w:t xml:space="preserve">. 2 92 Many issues that might be categorized as legally actionable under Title VII also have obvious economic levers, </w:t>
      </w:r>
      <w:r w:rsidRPr="00F1103A">
        <w:rPr>
          <w:rStyle w:val="StyleUnderline"/>
          <w:highlight w:val="green"/>
        </w:rPr>
        <w:t xml:space="preserve">including </w:t>
      </w:r>
      <w:r w:rsidRPr="00F1103A">
        <w:rPr>
          <w:rStyle w:val="Emphasis"/>
          <w:highlight w:val="green"/>
        </w:rPr>
        <w:t>unequal wages</w:t>
      </w:r>
      <w:r w:rsidRPr="00F1103A">
        <w:rPr>
          <w:rStyle w:val="StyleUnderline"/>
          <w:highlight w:val="green"/>
        </w:rPr>
        <w:t>,</w:t>
      </w:r>
      <w:r w:rsidRPr="0072305F">
        <w:rPr>
          <w:rStyle w:val="StyleUnderline"/>
        </w:rPr>
        <w:t xml:space="preserve"> job channeling into </w:t>
      </w:r>
      <w:r w:rsidRPr="00F1103A">
        <w:rPr>
          <w:rStyle w:val="Emphasis"/>
          <w:highlight w:val="green"/>
        </w:rPr>
        <w:t>segregated workforces</w:t>
      </w:r>
      <w:r w:rsidRPr="0072305F">
        <w:rPr>
          <w:rStyle w:val="StyleUnderline"/>
        </w:rPr>
        <w:t xml:space="preserve"> associated with </w:t>
      </w:r>
      <w:r w:rsidRPr="00F1103A">
        <w:rPr>
          <w:rStyle w:val="Emphasis"/>
          <w:highlight w:val="green"/>
        </w:rPr>
        <w:t>differential rates of pay</w:t>
      </w:r>
      <w:r w:rsidRPr="00F1103A">
        <w:rPr>
          <w:rStyle w:val="StyleUnderline"/>
          <w:highlight w:val="green"/>
        </w:rPr>
        <w:t xml:space="preserve">, and </w:t>
      </w:r>
      <w:r w:rsidRPr="00F1103A">
        <w:rPr>
          <w:rStyle w:val="Emphasis"/>
          <w:highlight w:val="green"/>
        </w:rPr>
        <w:t>sexual harassment</w:t>
      </w:r>
      <w:r w:rsidRPr="00F1103A">
        <w:rPr>
          <w:rStyle w:val="StyleUnderline"/>
          <w:highlight w:val="green"/>
        </w:rPr>
        <w:t xml:space="preserve"> designed </w:t>
      </w:r>
      <w:r w:rsidRPr="00F1103A">
        <w:rPr>
          <w:rStyle w:val="Emphasis"/>
          <w:highlight w:val="green"/>
        </w:rPr>
        <w:t>to police pay and gender boundaries</w:t>
      </w:r>
      <w:r w:rsidRPr="0072305F">
        <w:rPr>
          <w:rStyle w:val="StyleUnderline"/>
        </w:rPr>
        <w:t>.</w:t>
      </w:r>
      <w:r w:rsidRPr="0072305F">
        <w:rPr>
          <w:sz w:val="16"/>
        </w:rPr>
        <w:t xml:space="preserve"> Finally, </w:t>
      </w:r>
      <w:r w:rsidRPr="0072305F">
        <w:rPr>
          <w:rStyle w:val="StyleUnderline"/>
        </w:rPr>
        <w:t>the two-track regime</w:t>
      </w:r>
      <w:r w:rsidRPr="0072305F">
        <w:rPr>
          <w:sz w:val="16"/>
        </w:rPr>
        <w:t xml:space="preserve"> tends to </w:t>
      </w:r>
      <w:r w:rsidRPr="0072305F">
        <w:rPr>
          <w:rStyle w:val="StyleUnderline"/>
        </w:rPr>
        <w:t xml:space="preserve">entrench unions' deplorable history of sexism and racism, </w:t>
      </w:r>
      <w:r w:rsidRPr="00F1103A">
        <w:rPr>
          <w:rStyle w:val="StyleUnderline"/>
          <w:highlight w:val="green"/>
        </w:rPr>
        <w:t>making</w:t>
      </w:r>
      <w:r w:rsidRPr="0072305F">
        <w:rPr>
          <w:sz w:val="16"/>
        </w:rPr>
        <w:t xml:space="preserve"> ever </w:t>
      </w:r>
      <w:r w:rsidRPr="00F1103A">
        <w:rPr>
          <w:rStyle w:val="Emphasis"/>
          <w:highlight w:val="green"/>
        </w:rPr>
        <w:t>more difficult</w:t>
      </w:r>
      <w:r w:rsidRPr="00F1103A">
        <w:rPr>
          <w:rStyle w:val="StyleUnderline"/>
          <w:highlight w:val="green"/>
        </w:rPr>
        <w:t xml:space="preserve"> unions' struggle to</w:t>
      </w:r>
      <w:r w:rsidRPr="0072305F">
        <w:rPr>
          <w:rStyle w:val="StyleUnderline"/>
        </w:rPr>
        <w:t xml:space="preserve"> </w:t>
      </w:r>
      <w:r w:rsidRPr="0072305F">
        <w:rPr>
          <w:rStyle w:val="Emphasis"/>
        </w:rPr>
        <w:t>reinvent</w:t>
      </w:r>
      <w:r w:rsidRPr="0072305F">
        <w:rPr>
          <w:rStyle w:val="StyleUnderline"/>
        </w:rPr>
        <w:t xml:space="preserve"> themselves to </w:t>
      </w:r>
      <w:r w:rsidRPr="00F1103A">
        <w:rPr>
          <w:rStyle w:val="StyleUnderline"/>
          <w:highlight w:val="green"/>
        </w:rPr>
        <w:t>attract</w:t>
      </w:r>
      <w:r w:rsidRPr="0072305F">
        <w:rPr>
          <w:sz w:val="16"/>
        </w:rPr>
        <w:t xml:space="preserve"> those workers who hold the key to labor's future-</w:t>
      </w:r>
      <w:r w:rsidRPr="00F1103A">
        <w:rPr>
          <w:rStyle w:val="StyleUnderline"/>
          <w:highlight w:val="green"/>
        </w:rPr>
        <w:t>women, people of color, and</w:t>
      </w:r>
      <w:r w:rsidRPr="0072305F">
        <w:rPr>
          <w:rStyle w:val="StyleUnderline"/>
        </w:rPr>
        <w:t xml:space="preserve"> idealistic </w:t>
      </w:r>
      <w:r w:rsidRPr="00F1103A">
        <w:rPr>
          <w:rStyle w:val="StyleUnderline"/>
          <w:highlight w:val="green"/>
        </w:rPr>
        <w:t>youth</w:t>
      </w:r>
      <w:r w:rsidRPr="0072305F">
        <w:rPr>
          <w:rStyle w:val="StyleUnderline"/>
        </w:rPr>
        <w:t>.</w:t>
      </w:r>
      <w:r w:rsidRPr="0072305F">
        <w:rPr>
          <w:sz w:val="16"/>
        </w:rPr>
        <w:t>293 Taken to its extreme, it isolates the labor movement from other progressive movements, relinquishing the moral high ground of the social justice agenda to civil rights and feminist groups that seek vindication of antidiscrimination rights. In the next Section, we discuss how the two-track regime influences the third element necessary for protection under section 7.</w:t>
      </w:r>
    </w:p>
    <w:p w14:paraId="2955CB97" w14:textId="77777777" w:rsidR="004026C5" w:rsidRPr="0087566B" w:rsidRDefault="004026C5" w:rsidP="004026C5"/>
    <w:p w14:paraId="5B702FBA" w14:textId="77777777" w:rsidR="004026C5" w:rsidRDefault="004026C5" w:rsidP="004026C5">
      <w:pPr>
        <w:pStyle w:val="Heading4"/>
      </w:pPr>
      <w:r>
        <w:t>There is no law without law enforcement. Law is textual and performative until it is backed by sovereign force. This sovereign force is the root of all unjust axes of domination.</w:t>
      </w:r>
    </w:p>
    <w:p w14:paraId="79E3E488" w14:textId="77777777" w:rsidR="004026C5" w:rsidRPr="00AF7884" w:rsidRDefault="004026C5" w:rsidP="004026C5">
      <w:pPr>
        <w:rPr>
          <w:b/>
          <w:bCs/>
        </w:rPr>
      </w:pPr>
      <w:r w:rsidRPr="00AF7884">
        <w:rPr>
          <w:rStyle w:val="Style13ptBold"/>
        </w:rPr>
        <w:t>Derrida, 92</w:t>
      </w:r>
      <w:r w:rsidRPr="00AF7884">
        <w:t xml:space="preserve"> – </w:t>
      </w:r>
      <w:r>
        <w:t xml:space="preserve">[Jacques: “Force of Law: The ‘Mystical Foundation of Authority,’” Chapter 1 in </w:t>
      </w:r>
      <w:r>
        <w:rPr>
          <w:u w:val="single"/>
        </w:rPr>
        <w:t>Deconstruction and the Possibility of Justice</w:t>
      </w:r>
      <w:r>
        <w:t xml:space="preserve"> (Routledge, 1992), ISBN: 978-0-415-90304-2]//AD</w:t>
      </w:r>
    </w:p>
    <w:p w14:paraId="36C3402D" w14:textId="77777777" w:rsidR="004026C5" w:rsidRPr="00485705" w:rsidRDefault="004026C5" w:rsidP="004026C5">
      <w:pPr>
        <w:rPr>
          <w:sz w:val="16"/>
        </w:rPr>
      </w:pPr>
      <w:r w:rsidRPr="00485705">
        <w:rPr>
          <w:sz w:val="16"/>
        </w:rPr>
        <w:t xml:space="preserve">But I have not yet begun. I started by saying that I must address myself to you in your language and announced right away that I've always found at least two of your idiomatic expressions invaluable, indeed irreplaceable. One was "to enforce the law," which always reminds us that </w:t>
      </w:r>
      <w:r w:rsidRPr="00AF7884">
        <w:rPr>
          <w:rStyle w:val="StyleUnderline"/>
        </w:rPr>
        <w:t xml:space="preserve">if justice is not necessarily </w:t>
      </w:r>
      <w:r w:rsidRPr="00485705">
        <w:rPr>
          <w:sz w:val="16"/>
        </w:rPr>
        <w:t xml:space="preserve">law (droit) or </w:t>
      </w:r>
      <w:r w:rsidRPr="00AF7884">
        <w:rPr>
          <w:rStyle w:val="StyleUnderline"/>
        </w:rPr>
        <w:t xml:space="preserve">the </w:t>
      </w:r>
      <w:r w:rsidRPr="00F1103A">
        <w:rPr>
          <w:rStyle w:val="StyleUnderline"/>
          <w:highlight w:val="green"/>
        </w:rPr>
        <w:t>law</w:t>
      </w:r>
      <w:r w:rsidRPr="00AF7884">
        <w:rPr>
          <w:rStyle w:val="StyleUnderline"/>
        </w:rPr>
        <w:t xml:space="preserve">, it </w:t>
      </w:r>
      <w:r w:rsidRPr="00F1103A">
        <w:rPr>
          <w:rStyle w:val="StyleUnderline"/>
          <w:highlight w:val="green"/>
        </w:rPr>
        <w:t>cannot become justice legitimately</w:t>
      </w:r>
      <w:r w:rsidRPr="00485705">
        <w:rPr>
          <w:sz w:val="16"/>
        </w:rPr>
        <w:t xml:space="preserve"> or de jure </w:t>
      </w:r>
      <w:r w:rsidRPr="00F1103A">
        <w:rPr>
          <w:rStyle w:val="Emphasis"/>
          <w:highlight w:val="green"/>
        </w:rPr>
        <w:t>except</w:t>
      </w:r>
      <w:r w:rsidRPr="00F1103A">
        <w:rPr>
          <w:sz w:val="16"/>
          <w:highlight w:val="green"/>
        </w:rPr>
        <w:t xml:space="preserve"> </w:t>
      </w:r>
      <w:r w:rsidRPr="00F1103A">
        <w:rPr>
          <w:rStyle w:val="StyleUnderline"/>
          <w:highlight w:val="green"/>
        </w:rPr>
        <w:t>by</w:t>
      </w:r>
      <w:r w:rsidRPr="00485705">
        <w:rPr>
          <w:sz w:val="16"/>
        </w:rPr>
        <w:t xml:space="preserve"> withholding force or rather by </w:t>
      </w:r>
      <w:r w:rsidRPr="00F1103A">
        <w:rPr>
          <w:rStyle w:val="Emphasis"/>
          <w:highlight w:val="green"/>
        </w:rPr>
        <w:t>appealing to force</w:t>
      </w:r>
      <w:r w:rsidRPr="00F1103A">
        <w:rPr>
          <w:sz w:val="16"/>
          <w:highlight w:val="green"/>
        </w:rPr>
        <w:t xml:space="preserve"> </w:t>
      </w:r>
      <w:r w:rsidRPr="00F1103A">
        <w:rPr>
          <w:rStyle w:val="StyleUnderline"/>
          <w:highlight w:val="green"/>
        </w:rPr>
        <w:t>from its first moment</w:t>
      </w:r>
      <w:r w:rsidRPr="00AF7884">
        <w:rPr>
          <w:rStyle w:val="StyleUnderline"/>
        </w:rPr>
        <w:t xml:space="preserve">, from its first word. </w:t>
      </w:r>
      <w:r w:rsidRPr="00485705">
        <w:rPr>
          <w:sz w:val="16"/>
        </w:rPr>
        <w:t>"At the beginning of justice there was logos, speech or language," which is not necessarily in contradiction with another incipit, namely, "In the beginning there will have been force."</w:t>
      </w:r>
    </w:p>
    <w:p w14:paraId="7B81C11B" w14:textId="77777777" w:rsidR="004026C5" w:rsidRPr="00485705" w:rsidRDefault="004026C5" w:rsidP="004026C5">
      <w:pPr>
        <w:rPr>
          <w:sz w:val="16"/>
        </w:rPr>
      </w:pPr>
      <w:r w:rsidRPr="00485705">
        <w:rPr>
          <w:sz w:val="16"/>
        </w:rPr>
        <w:t>Pascal says it in a fragment I may return to later, one of his famous "pensees," as usual more difficult than it seems. It starts like this: "Justice, (orce.-I1 est juste que ce qui est juste soit suivi, il est necessaire que ce qui est Ie plus fort soit suivi." (justice, force.-It is just that what is just be followed, it is necessary that what is strongest be followed" frag. 298, Brunschvicq edition) The beginning of this fragment is already extraordinary, at least in the rigor of its rhetoric. It says that what is just must be followed (followed by consequence, followed by effect, applied, enforced) and that what is strongest must also be followed (by consequence, effect, and so on). In other words, the common axiom is that the just and the strongest, the most just as or as well as the strongest, must be followed. But this "must be followed," common to the just and the strongest, is "right" ("juste") in one case, "necessary" in the other: "It is just that what is just be followed"-in other words, the concept or idea of the just, in the sense of justice, implies analytically and a priori that the just be "suivi," followed up, enforced, and it is just-also in the sense of "just right" -to think this way. "It is necessary that what is strongest be enforced."</w:t>
      </w:r>
    </w:p>
    <w:p w14:paraId="3BDA22F1" w14:textId="77777777" w:rsidR="004026C5" w:rsidRPr="00485705" w:rsidRDefault="004026C5" w:rsidP="004026C5">
      <w:pPr>
        <w:rPr>
          <w:sz w:val="16"/>
        </w:rPr>
      </w:pPr>
      <w:r w:rsidRPr="00485705">
        <w:rPr>
          <w:sz w:val="16"/>
        </w:rPr>
        <w:t xml:space="preserve">And Pascal continues: "La justice sans la force est impuissante" ("Justice without force is impotent")-in other words, </w:t>
      </w:r>
      <w:r w:rsidRPr="00485705">
        <w:rPr>
          <w:rStyle w:val="StyleUnderline"/>
        </w:rPr>
        <w:t>justice</w:t>
      </w:r>
      <w:r w:rsidRPr="00485705">
        <w:rPr>
          <w:sz w:val="16"/>
        </w:rPr>
        <w:t xml:space="preserve"> isn't justice, it </w:t>
      </w:r>
      <w:r w:rsidRPr="00485705">
        <w:rPr>
          <w:rStyle w:val="StyleUnderline"/>
        </w:rPr>
        <w:t xml:space="preserve">is not achieved if it doesn't have the force </w:t>
      </w:r>
      <w:r w:rsidRPr="00F1103A">
        <w:rPr>
          <w:rStyle w:val="StyleUnderline"/>
          <w:highlight w:val="green"/>
        </w:rPr>
        <w:t>to be "enforced;"</w:t>
      </w:r>
      <w:r w:rsidRPr="00485705">
        <w:rPr>
          <w:rStyle w:val="StyleUnderline"/>
        </w:rPr>
        <w:t xml:space="preserve"> </w:t>
      </w:r>
      <w:r w:rsidRPr="00485705">
        <w:rPr>
          <w:sz w:val="16"/>
        </w:rPr>
        <w:t xml:space="preserve">a powerless justice is not justice, in the sense of droit-"Ia force sans la justice est tyrannique. La justice sans force est contredite, parce qu'il y a toujours des mechants; la force sans la justice est accusee. II faut donc mettre ensemble la justice et la force; et pour cela faire que ce qui est juste soit fort, ou que ce qui est fort soit juste" ("force without justice is tyrannical. </w:t>
      </w:r>
      <w:r w:rsidRPr="00485705">
        <w:rPr>
          <w:rStyle w:val="StyleUnderline"/>
        </w:rPr>
        <w:t>Justice without force is contradictory,</w:t>
      </w:r>
      <w:r w:rsidRPr="00485705">
        <w:rPr>
          <w:sz w:val="16"/>
        </w:rPr>
        <w:t xml:space="preserve"> as there are always the wicked; </w:t>
      </w:r>
      <w:r w:rsidRPr="00485705">
        <w:rPr>
          <w:rStyle w:val="StyleUnderline"/>
        </w:rPr>
        <w:t>force without justice is accused of wrong.</w:t>
      </w:r>
      <w:r w:rsidRPr="00485705">
        <w:rPr>
          <w:sz w:val="16"/>
        </w:rPr>
        <w:t xml:space="preserve"> And so it is necessary to put justice and force together; and, for this, to make sure that what is just be strong, or what is strong be just.") It is difficult to decide whether the "it is necessary" in this conclusion ("And so it is necessary to put justice and force together") is an "it is necessary" prescribed by what is just in justice or by what is necessary in force. But that is a pointless hesitation since justice demands, as justice, recourse to force. The necessity of force is implied, then, in the "juste" in "justice."</w:t>
      </w:r>
    </w:p>
    <w:p w14:paraId="3A7B5463" w14:textId="77777777" w:rsidR="004026C5" w:rsidRPr="00485705" w:rsidRDefault="004026C5" w:rsidP="004026C5">
      <w:pPr>
        <w:rPr>
          <w:sz w:val="16"/>
        </w:rPr>
      </w:pPr>
      <w:r w:rsidRPr="00485705">
        <w:rPr>
          <w:sz w:val="16"/>
        </w:rPr>
        <w:t xml:space="preserve">This pensee, what continues and concludes it (" And so, since it was not possible to make the just strong, the strong have been made just") deserves a longer analysis than I can offer here. The principle of my analysis (or rather of my active and anything but non-violent interpretation), of the interpretation at the heart of what I will indirectly propose in the course of this lecture, will, notably in the case of this Pascal pensee, run counter to tradition and to its most obvious context. This context and the conventional interpretation that it seems to dictate runs, precisely, in a conventionalist direction toward the sort of pessimistic, relativistic and empiricist skepticism that drove Arnaud to suppress these pensees in the Port Royal edition, alleging that Pascal wrote them under the impression of a reading of Montaigne, who thought that laws were not in themselves just but rather were just only because they were laws. It is true that Montaigne used an interesting expression, which Pascal takes up for his own purposes and which I'd also like to reinterpret and to consider apart from its most conventional and conventionalist reading. The expression is "fondement mystique de I'autorite," "mystical foundation of authority." Pascal cites Montaigne without naming him when he writes in pensee 293: " ... I'un dit que I' essence de la justice est I'autorite du legislateur, I'autre la commodite du souverain, ['autre la coutume presente; et c'est Ie plus sur: rien, suivant la seule raison, n'est juste de soi; tout bran Ie avec Ie temps. La coutume fait toute /' equite, par cette seule raison qu'el/e est ret;ue; c'est Ie fondement mystique de son auto rite. Qui la ramene a son principe, I'aneantit." {" ... one man says that the essence of justice is the authority of the legislator, another that it is the con-venience of the king, another that it is current custom; and the latter is closest to the truth: simple reason tells us that </w:t>
      </w:r>
      <w:r w:rsidRPr="00485705">
        <w:rPr>
          <w:rStyle w:val="StyleUnderline"/>
        </w:rPr>
        <w:t>nothing is just in itself; everything crumbles with time. Custom is the sole basis for equity, for the simple reason that it is received; it is the mystical foundation of its authority.</w:t>
      </w:r>
      <w:r w:rsidRPr="00485705">
        <w:rPr>
          <w:sz w:val="16"/>
        </w:rPr>
        <w:t xml:space="preserve"> Whoever traces it to its source annihilates it.")</w:t>
      </w:r>
    </w:p>
    <w:p w14:paraId="286135D4" w14:textId="77777777" w:rsidR="004026C5" w:rsidRPr="00485705" w:rsidRDefault="004026C5" w:rsidP="004026C5">
      <w:pPr>
        <w:rPr>
          <w:sz w:val="16"/>
        </w:rPr>
      </w:pPr>
      <w:r w:rsidRPr="00485705">
        <w:rPr>
          <w:sz w:val="16"/>
        </w:rPr>
        <w:t xml:space="preserve">Montaigne was in fact talking about a "mystical foundation" of the authority of laws: "Or les loix," he says, "se maintiennent en credit, non paree qU'elles sont justes, mais parce qu'elles sont loix: c'est Ie fondement mystique de leur auctorite, elles n'en ont point d'autre . ... Quiconque leur obeit parce qu'elles sont justes, ne leur obeit pas justement par ou il doibt" ("And so </w:t>
      </w:r>
      <w:r w:rsidRPr="00AB2639">
        <w:rPr>
          <w:rStyle w:val="StyleUnderline"/>
        </w:rPr>
        <w:t>laws keep up their good standing, not because they are just, but because they are laws: that is the mystical foundation of their authority, they have no other</w:t>
      </w:r>
      <w:r w:rsidRPr="00485705">
        <w:rPr>
          <w:sz w:val="16"/>
        </w:rPr>
        <w:t xml:space="preserve"> .... Anyone who obeys them because they are just is not obeying them the way he ought to.")2</w:t>
      </w:r>
    </w:p>
    <w:p w14:paraId="345AD404" w14:textId="77777777" w:rsidR="004026C5" w:rsidRPr="00AB2639" w:rsidRDefault="004026C5" w:rsidP="004026C5">
      <w:pPr>
        <w:rPr>
          <w:rStyle w:val="Emphasis"/>
          <w:sz w:val="28"/>
        </w:rPr>
      </w:pPr>
      <w:r w:rsidRPr="00AB2639">
        <w:rPr>
          <w:rStyle w:val="StyleUnderline"/>
        </w:rPr>
        <w:t>Here Montaigne is clearly distinguishing laws</w:t>
      </w:r>
      <w:r w:rsidRPr="00485705">
        <w:rPr>
          <w:sz w:val="16"/>
        </w:rPr>
        <w:t xml:space="preserve">, that is to say droit, </w:t>
      </w:r>
      <w:r w:rsidRPr="00AB2639">
        <w:rPr>
          <w:rStyle w:val="StyleUnderline"/>
        </w:rPr>
        <w:t>from justice.</w:t>
      </w:r>
      <w:r w:rsidRPr="00485705">
        <w:rPr>
          <w:sz w:val="16"/>
        </w:rPr>
        <w:t xml:space="preserve"> The justice of law, justice as law is not justice. </w:t>
      </w:r>
      <w:r w:rsidRPr="00F1103A">
        <w:rPr>
          <w:rStyle w:val="Emphasis"/>
          <w:highlight w:val="green"/>
        </w:rPr>
        <w:t>Laws are not just as laws.</w:t>
      </w:r>
      <w:r w:rsidRPr="00F1103A">
        <w:rPr>
          <w:sz w:val="16"/>
          <w:highlight w:val="green"/>
        </w:rPr>
        <w:t xml:space="preserve"> </w:t>
      </w:r>
      <w:r w:rsidRPr="00F1103A">
        <w:rPr>
          <w:rStyle w:val="Emphasis"/>
          <w:sz w:val="28"/>
          <w:highlight w:val="green"/>
        </w:rPr>
        <w:t>One obeys them not because they are just but because they have authority.</w:t>
      </w:r>
    </w:p>
    <w:p w14:paraId="1B847AAB" w14:textId="77777777" w:rsidR="004026C5" w:rsidRPr="00485705" w:rsidRDefault="004026C5" w:rsidP="004026C5">
      <w:pPr>
        <w:rPr>
          <w:sz w:val="16"/>
        </w:rPr>
      </w:pPr>
      <w:r w:rsidRPr="00485705">
        <w:rPr>
          <w:sz w:val="16"/>
        </w:rPr>
        <w:t>Little by little I shall explain what I understand by this expression "mystical foundation of authority." It is true that Montaigne also wrote the following, which must, again, be interpreted by going beyond its simply conventional and conventionalist surface: "(notre droit meme a, dit-on des fictions iegitimes sur lesquelles if fonde la verite de sa justice)"; "(even our law, it is said, has legitimate fictions on which it founds the truth of its justice)." I used these words as an epigraph to a text on Vor dem Gesetz. What is a legitimate fiction? What does it mean to establish the truth of justice? These are among the questions that await us. It is true that Montaigne proposed an analogy between this supplement of a legitimate fiction, that is, the fiction necessary to establish the truth of justice, and the supplement of artifice called for by a deficiency in nature, as if the absence of natural law called for the supplement of historical or positive, that is to say, fictional, law (droit), just as-to use Montaigne's analogy- "les femmes qui emploient des dents d'ivoire ou les leurs naturelles leur manquent, et, au lieu de leur vrai teint, en forgent un de quelque matiere etrangere ... " (Livre II, ch. XII, p. 601 Pleiade); ("women who use ivory teeth when they're missing their real ones, and who, instead of showing their true complexion, forge one with some foreign material ... ").</w:t>
      </w:r>
    </w:p>
    <w:p w14:paraId="4462A419" w14:textId="77777777" w:rsidR="004026C5" w:rsidRPr="00485705" w:rsidRDefault="004026C5" w:rsidP="004026C5">
      <w:pPr>
        <w:rPr>
          <w:sz w:val="16"/>
        </w:rPr>
      </w:pPr>
      <w:r w:rsidRPr="00485705">
        <w:rPr>
          <w:sz w:val="16"/>
        </w:rPr>
        <w:t xml:space="preserve">Perhaps </w:t>
      </w:r>
      <w:r w:rsidRPr="00AB2639">
        <w:rPr>
          <w:rStyle w:val="StyleUnderline"/>
        </w:rPr>
        <w:t>the</w:t>
      </w:r>
      <w:r w:rsidRPr="00485705">
        <w:rPr>
          <w:sz w:val="16"/>
        </w:rPr>
        <w:t xml:space="preserve"> Pascal </w:t>
      </w:r>
      <w:r w:rsidRPr="00AB2639">
        <w:rPr>
          <w:rStyle w:val="StyleUnderline"/>
        </w:rPr>
        <w:t>pensee that</w:t>
      </w:r>
      <w:r w:rsidRPr="00485705">
        <w:rPr>
          <w:sz w:val="16"/>
        </w:rPr>
        <w:t xml:space="preserve">, as he says, </w:t>
      </w:r>
      <w:r w:rsidRPr="00AB2639">
        <w:rPr>
          <w:rStyle w:val="StyleUnderline"/>
        </w:rPr>
        <w:t>"puts together" justice and force and makes force an essential predicate of justice</w:t>
      </w:r>
      <w:r w:rsidRPr="00485705">
        <w:rPr>
          <w:sz w:val="16"/>
        </w:rPr>
        <w:t xml:space="preserve"> (by which he means "droit" more than justice) </w:t>
      </w:r>
      <w:r w:rsidRPr="00AB2639">
        <w:rPr>
          <w:rStyle w:val="StyleUnderline"/>
        </w:rPr>
        <w:t xml:space="preserve">goes beyond a </w:t>
      </w:r>
      <w:r w:rsidRPr="00485705">
        <w:rPr>
          <w:sz w:val="16"/>
        </w:rPr>
        <w:t xml:space="preserve">conventionalist or </w:t>
      </w:r>
      <w:r w:rsidRPr="00AB2639">
        <w:rPr>
          <w:rStyle w:val="StyleUnderline"/>
        </w:rPr>
        <w:t>utilitarian relativism</w:t>
      </w:r>
      <w:r w:rsidRPr="00485705">
        <w:rPr>
          <w:sz w:val="16"/>
        </w:rPr>
        <w:t xml:space="preserve">, beyond a nihilism, old or new, </w:t>
      </w:r>
      <w:r w:rsidRPr="00485705">
        <w:rPr>
          <w:rStyle w:val="StyleUnderline"/>
        </w:rPr>
        <w:t xml:space="preserve">that would make the law a "masked power," </w:t>
      </w:r>
      <w:r w:rsidRPr="00485705">
        <w:rPr>
          <w:sz w:val="16"/>
        </w:rPr>
        <w:t xml:space="preserve">beyond the cynical moral of La Fontaine's "The Wolf and the Sheep," </w:t>
      </w:r>
      <w:r w:rsidRPr="00F1103A">
        <w:rPr>
          <w:rStyle w:val="StyleUnderline"/>
          <w:highlight w:val="green"/>
        </w:rPr>
        <w:t>according to which</w:t>
      </w:r>
      <w:r w:rsidRPr="00485705">
        <w:rPr>
          <w:sz w:val="16"/>
        </w:rPr>
        <w:t xml:space="preserve"> "La raison du plus fort est toujours la meilleure" ("</w:t>
      </w:r>
      <w:r w:rsidRPr="00F1103A">
        <w:rPr>
          <w:rStyle w:val="Emphasis"/>
          <w:highlight w:val="green"/>
        </w:rPr>
        <w:t>Might makes right</w:t>
      </w:r>
      <w:r w:rsidRPr="00485705">
        <w:rPr>
          <w:sz w:val="16"/>
        </w:rPr>
        <w:t>")</w:t>
      </w:r>
      <w:r w:rsidRPr="00485705">
        <w:rPr>
          <w:rStyle w:val="StyleUnderline"/>
        </w:rPr>
        <w:t>.</w:t>
      </w:r>
    </w:p>
    <w:p w14:paraId="173E32D8" w14:textId="77777777" w:rsidR="004026C5" w:rsidRPr="00485705" w:rsidRDefault="004026C5" w:rsidP="004026C5">
      <w:pPr>
        <w:rPr>
          <w:sz w:val="16"/>
        </w:rPr>
      </w:pPr>
      <w:r w:rsidRPr="00485705">
        <w:rPr>
          <w:sz w:val="16"/>
        </w:rPr>
        <w:t>The Pascalian critique, in its principle, refers us back to original sin and to the corruption of natural laws by a reason that is itself corrupt. ("II y a sans doute des lois naturelles; mais cette belle raison a tout corrompu," section rv, 294; "There are, no doubt, natural laws; but this fine thing called reason has corrupted everything," and elsewhere: "Notre justice s'aneantit devant la justice divine," 263; "Our justice comes to nothing before divine justice." I cite these pensees to prepare for our reading of Benjamin.)</w:t>
      </w:r>
    </w:p>
    <w:p w14:paraId="48314130" w14:textId="77777777" w:rsidR="004026C5" w:rsidRPr="00485705" w:rsidRDefault="004026C5" w:rsidP="004026C5">
      <w:pPr>
        <w:rPr>
          <w:sz w:val="16"/>
        </w:rPr>
      </w:pPr>
      <w:r w:rsidRPr="00485705">
        <w:rPr>
          <w:sz w:val="16"/>
        </w:rPr>
        <w:t xml:space="preserve">But if we set aside the functional mechanism of the Pascalian critique, if we dissociate it from Christian pessimism, which is not impossible, then </w:t>
      </w:r>
      <w:r w:rsidRPr="00AB2639">
        <w:rPr>
          <w:rStyle w:val="StyleUnderline"/>
        </w:rPr>
        <w:t>we can find</w:t>
      </w:r>
      <w:r w:rsidRPr="00485705">
        <w:rPr>
          <w:sz w:val="16"/>
        </w:rPr>
        <w:t xml:space="preserve"> in it, as in Montaigne, </w:t>
      </w:r>
      <w:r w:rsidRPr="00AB2639">
        <w:rPr>
          <w:rStyle w:val="StyleUnderline"/>
        </w:rPr>
        <w:t xml:space="preserve">the basis for a modern critical philosophy, indeed for a critique of juridical ideology, a desedimentation of the </w:t>
      </w:r>
      <w:r w:rsidRPr="00F1103A">
        <w:rPr>
          <w:rStyle w:val="Emphasis"/>
          <w:highlight w:val="green"/>
        </w:rPr>
        <w:t>superstructures of law</w:t>
      </w:r>
      <w:r w:rsidRPr="00AB2639">
        <w:rPr>
          <w:rStyle w:val="StyleUnderline"/>
        </w:rPr>
        <w:t xml:space="preserve"> that both </w:t>
      </w:r>
      <w:r w:rsidRPr="00F1103A">
        <w:rPr>
          <w:rStyle w:val="Emphasis"/>
          <w:highlight w:val="green"/>
        </w:rPr>
        <w:t>hide</w:t>
      </w:r>
      <w:r w:rsidRPr="00F1103A">
        <w:rPr>
          <w:rStyle w:val="StyleUnderline"/>
          <w:highlight w:val="green"/>
        </w:rPr>
        <w:t xml:space="preserve"> and </w:t>
      </w:r>
      <w:r w:rsidRPr="00F1103A">
        <w:rPr>
          <w:rStyle w:val="Emphasis"/>
          <w:highlight w:val="green"/>
        </w:rPr>
        <w:t>reflect</w:t>
      </w:r>
      <w:r w:rsidRPr="00F1103A">
        <w:rPr>
          <w:rStyle w:val="StyleUnderline"/>
          <w:highlight w:val="green"/>
        </w:rPr>
        <w:t xml:space="preserve"> the </w:t>
      </w:r>
      <w:r w:rsidRPr="00F1103A">
        <w:rPr>
          <w:rStyle w:val="Emphasis"/>
          <w:highlight w:val="green"/>
        </w:rPr>
        <w:t>economic and political interests</w:t>
      </w:r>
      <w:r w:rsidRPr="00F1103A">
        <w:rPr>
          <w:rStyle w:val="StyleUnderline"/>
          <w:highlight w:val="green"/>
        </w:rPr>
        <w:t xml:space="preserve"> of the </w:t>
      </w:r>
      <w:r w:rsidRPr="00F1103A">
        <w:rPr>
          <w:rStyle w:val="Emphasis"/>
          <w:highlight w:val="green"/>
        </w:rPr>
        <w:t>dominant forces of society</w:t>
      </w:r>
      <w:r w:rsidRPr="00AB2639">
        <w:rPr>
          <w:rStyle w:val="StyleUnderline"/>
        </w:rPr>
        <w:t>.</w:t>
      </w:r>
      <w:r w:rsidRPr="00485705">
        <w:rPr>
          <w:sz w:val="16"/>
        </w:rPr>
        <w:t xml:space="preserve"> This would be both possible and always useful.</w:t>
      </w:r>
    </w:p>
    <w:p w14:paraId="249EBB89" w14:textId="77777777" w:rsidR="004026C5" w:rsidRDefault="004026C5" w:rsidP="004026C5">
      <w:r w:rsidRPr="00485705">
        <w:rPr>
          <w:sz w:val="16"/>
        </w:rPr>
        <w:t xml:space="preserve">But beyond its principle and its mechanism, this Pascalian pensee perhaps concerns a more intrinsic structure, one that a critique of juridical ideology should never overlook. </w:t>
      </w:r>
      <w:r w:rsidRPr="00485705">
        <w:rPr>
          <w:rStyle w:val="StyleUnderline"/>
        </w:rPr>
        <w:t xml:space="preserve">The very emergence of justice and law, </w:t>
      </w:r>
      <w:r w:rsidRPr="00F1103A">
        <w:rPr>
          <w:rStyle w:val="StyleUnderline"/>
          <w:highlight w:val="green"/>
        </w:rPr>
        <w:t>the founding</w:t>
      </w:r>
      <w:r w:rsidRPr="00485705">
        <w:rPr>
          <w:rStyle w:val="StyleUnderline"/>
        </w:rPr>
        <w:t xml:space="preserve"> and justifying </w:t>
      </w:r>
      <w:r w:rsidRPr="00F1103A">
        <w:rPr>
          <w:rStyle w:val="StyleUnderline"/>
          <w:highlight w:val="green"/>
        </w:rPr>
        <w:t>moment that institutes law implies a performative force</w:t>
      </w:r>
      <w:r w:rsidRPr="00485705">
        <w:rPr>
          <w:rStyle w:val="StyleUnderline"/>
        </w:rPr>
        <w:t>, which is always an interpretative force:</w:t>
      </w:r>
      <w:r w:rsidRPr="00485705">
        <w:rPr>
          <w:sz w:val="16"/>
        </w:rPr>
        <w:t xml:space="preserve"> this time not in the sense of law in the service of force, its docile instrument, servile and thus exterior to the dominant power, but rather </w:t>
      </w:r>
      <w:r w:rsidRPr="00485705">
        <w:rPr>
          <w:rStyle w:val="StyleUnderline"/>
        </w:rPr>
        <w:t xml:space="preserve">in the sense of law </w:t>
      </w:r>
      <w:r w:rsidRPr="00F1103A">
        <w:rPr>
          <w:rStyle w:val="StyleUnderline"/>
          <w:highlight w:val="green"/>
        </w:rPr>
        <w:t>that</w:t>
      </w:r>
      <w:r w:rsidRPr="00485705">
        <w:rPr>
          <w:rStyle w:val="StyleUnderline"/>
        </w:rPr>
        <w:t xml:space="preserve"> would </w:t>
      </w:r>
      <w:r w:rsidRPr="00F1103A">
        <w:rPr>
          <w:rStyle w:val="StyleUnderline"/>
          <w:highlight w:val="green"/>
        </w:rPr>
        <w:t>maintain</w:t>
      </w:r>
      <w:r w:rsidRPr="00485705">
        <w:rPr>
          <w:rStyle w:val="StyleUnderline"/>
        </w:rPr>
        <w:t xml:space="preserve"> a more </w:t>
      </w:r>
      <w:r w:rsidRPr="00F1103A">
        <w:rPr>
          <w:rStyle w:val="StyleUnderline"/>
          <w:highlight w:val="green"/>
        </w:rPr>
        <w:t>internal</w:t>
      </w:r>
      <w:r w:rsidRPr="00485705">
        <w:rPr>
          <w:sz w:val="16"/>
        </w:rPr>
        <w:t xml:space="preserve">, more complex </w:t>
      </w:r>
      <w:r w:rsidRPr="00F1103A">
        <w:rPr>
          <w:rStyle w:val="StyleUnderline"/>
          <w:highlight w:val="green"/>
        </w:rPr>
        <w:t>relation with</w:t>
      </w:r>
      <w:r w:rsidRPr="00485705">
        <w:rPr>
          <w:sz w:val="16"/>
        </w:rPr>
        <w:t xml:space="preserve"> what one calls force,</w:t>
      </w:r>
      <w:r w:rsidRPr="00485705">
        <w:rPr>
          <w:rStyle w:val="StyleUnderline"/>
        </w:rPr>
        <w:t xml:space="preserve"> </w:t>
      </w:r>
      <w:r w:rsidRPr="00F1103A">
        <w:rPr>
          <w:rStyle w:val="Emphasis"/>
          <w:highlight w:val="green"/>
        </w:rPr>
        <w:t>power</w:t>
      </w:r>
      <w:r w:rsidRPr="00F1103A">
        <w:rPr>
          <w:rStyle w:val="StyleUnderline"/>
          <w:highlight w:val="green"/>
        </w:rPr>
        <w:t xml:space="preserve"> or </w:t>
      </w:r>
      <w:r w:rsidRPr="00F1103A">
        <w:rPr>
          <w:rStyle w:val="Emphasis"/>
          <w:highlight w:val="green"/>
        </w:rPr>
        <w:t>violence</w:t>
      </w:r>
      <w:r w:rsidRPr="00485705">
        <w:rPr>
          <w:rStyle w:val="StyleUnderline"/>
        </w:rPr>
        <w:t xml:space="preserve">. </w:t>
      </w:r>
      <w:r w:rsidRPr="00485705">
        <w:rPr>
          <w:sz w:val="16"/>
        </w:rPr>
        <w:t xml:space="preserve">Justice-in the sense of droit (right or </w:t>
      </w:r>
      <w:r w:rsidRPr="00485705">
        <w:rPr>
          <w:rStyle w:val="StyleUnderline"/>
        </w:rPr>
        <w:t>law</w:t>
      </w:r>
      <w:r w:rsidRPr="00485705">
        <w:rPr>
          <w:sz w:val="16"/>
        </w:rPr>
        <w:t>)-</w:t>
      </w:r>
      <w:r w:rsidRPr="00485705">
        <w:rPr>
          <w:rStyle w:val="StyleUnderline"/>
        </w:rPr>
        <w:t xml:space="preserve">would </w:t>
      </w:r>
      <w:r w:rsidRPr="00485705">
        <w:rPr>
          <w:rStyle w:val="Emphasis"/>
        </w:rPr>
        <w:t>not simply</w:t>
      </w:r>
      <w:r w:rsidRPr="00485705">
        <w:rPr>
          <w:rStyle w:val="StyleUnderline"/>
        </w:rPr>
        <w:t xml:space="preserve"> be </w:t>
      </w:r>
      <w:r w:rsidRPr="00F1103A">
        <w:rPr>
          <w:rStyle w:val="StyleUnderline"/>
          <w:highlight w:val="green"/>
        </w:rPr>
        <w:t xml:space="preserve">put in the </w:t>
      </w:r>
      <w:r w:rsidRPr="00F1103A">
        <w:rPr>
          <w:rStyle w:val="Emphasis"/>
          <w:highlight w:val="green"/>
        </w:rPr>
        <w:t>service</w:t>
      </w:r>
      <w:r w:rsidRPr="00F1103A">
        <w:rPr>
          <w:rStyle w:val="StyleUnderline"/>
          <w:highlight w:val="green"/>
        </w:rPr>
        <w:t xml:space="preserve"> of a </w:t>
      </w:r>
      <w:r w:rsidRPr="00F1103A">
        <w:rPr>
          <w:rStyle w:val="Emphasis"/>
          <w:highlight w:val="green"/>
        </w:rPr>
        <w:t>social force or power</w:t>
      </w:r>
      <w:r w:rsidRPr="00485705">
        <w:rPr>
          <w:rStyle w:val="StyleUnderline"/>
        </w:rPr>
        <w:t xml:space="preserve">, for example an </w:t>
      </w:r>
      <w:r w:rsidRPr="00F1103A">
        <w:rPr>
          <w:rStyle w:val="Emphasis"/>
          <w:highlight w:val="green"/>
        </w:rPr>
        <w:t>economic</w:t>
      </w:r>
      <w:r w:rsidRPr="00F1103A">
        <w:rPr>
          <w:rStyle w:val="StyleUnderline"/>
          <w:highlight w:val="green"/>
        </w:rPr>
        <w:t xml:space="preserve">, </w:t>
      </w:r>
      <w:r w:rsidRPr="00F1103A">
        <w:rPr>
          <w:rStyle w:val="Emphasis"/>
          <w:highlight w:val="green"/>
        </w:rPr>
        <w:t>political</w:t>
      </w:r>
      <w:r w:rsidRPr="00F1103A">
        <w:rPr>
          <w:rStyle w:val="StyleUnderline"/>
          <w:highlight w:val="green"/>
        </w:rPr>
        <w:t xml:space="preserve">, </w:t>
      </w:r>
      <w:r w:rsidRPr="00F1103A">
        <w:rPr>
          <w:rStyle w:val="Emphasis"/>
          <w:highlight w:val="green"/>
        </w:rPr>
        <w:t>ideological</w:t>
      </w:r>
      <w:r w:rsidRPr="00485705">
        <w:rPr>
          <w:rStyle w:val="StyleUnderline"/>
        </w:rPr>
        <w:t xml:space="preserve"> power that would exist outside or before it and which it would have </w:t>
      </w:r>
      <w:r w:rsidRPr="00F1103A">
        <w:rPr>
          <w:rStyle w:val="StyleUnderline"/>
          <w:highlight w:val="green"/>
        </w:rPr>
        <w:t>to</w:t>
      </w:r>
      <w:r w:rsidRPr="00485705">
        <w:rPr>
          <w:rStyle w:val="StyleUnderline"/>
        </w:rPr>
        <w:t xml:space="preserve"> accommodate or </w:t>
      </w:r>
      <w:r w:rsidRPr="00F1103A">
        <w:rPr>
          <w:rStyle w:val="StyleUnderline"/>
          <w:highlight w:val="green"/>
        </w:rPr>
        <w:t>bend to when useful.</w:t>
      </w:r>
      <w:r w:rsidRPr="00F1103A">
        <w:rPr>
          <w:sz w:val="16"/>
          <w:highlight w:val="green"/>
        </w:rPr>
        <w:t xml:space="preserve"> </w:t>
      </w:r>
      <w:r w:rsidRPr="00F1103A">
        <w:rPr>
          <w:rStyle w:val="StyleUnderline"/>
          <w:highlight w:val="green"/>
        </w:rPr>
        <w:t xml:space="preserve">Its </w:t>
      </w:r>
      <w:r w:rsidRPr="00F1103A">
        <w:rPr>
          <w:rStyle w:val="Emphasis"/>
          <w:highlight w:val="green"/>
        </w:rPr>
        <w:t>very moment</w:t>
      </w:r>
      <w:r w:rsidRPr="00F1103A">
        <w:rPr>
          <w:rStyle w:val="StyleUnderline"/>
          <w:highlight w:val="green"/>
        </w:rPr>
        <w:t xml:space="preserve"> of </w:t>
      </w:r>
      <w:r w:rsidRPr="00485705">
        <w:rPr>
          <w:rStyle w:val="StyleUnderline"/>
        </w:rPr>
        <w:t xml:space="preserve">foundation or </w:t>
      </w:r>
      <w:r w:rsidRPr="00F1103A">
        <w:rPr>
          <w:rStyle w:val="Emphasis"/>
          <w:highlight w:val="green"/>
        </w:rPr>
        <w:t>institution</w:t>
      </w:r>
      <w:r w:rsidRPr="00485705">
        <w:rPr>
          <w:rStyle w:val="StyleUnderline"/>
        </w:rPr>
        <w:t xml:space="preserve"> </w:t>
      </w:r>
      <w:r w:rsidRPr="00485705">
        <w:rPr>
          <w:sz w:val="16"/>
        </w:rPr>
        <w:t xml:space="preserve">(which in any case is never a moment inscribed in the homogeneous tissue of a history, since it is ripped apart with one decision), the operation that amounts to founding, inaugurating, justifying law (droit), </w:t>
      </w:r>
      <w:r w:rsidRPr="00485705">
        <w:rPr>
          <w:rStyle w:val="StyleUnderline"/>
        </w:rPr>
        <w:t xml:space="preserve">making law, would </w:t>
      </w:r>
      <w:r w:rsidRPr="00F1103A">
        <w:rPr>
          <w:rStyle w:val="StyleUnderline"/>
          <w:highlight w:val="green"/>
        </w:rPr>
        <w:t xml:space="preserve">consist of a </w:t>
      </w:r>
      <w:r w:rsidRPr="00F1103A">
        <w:rPr>
          <w:rStyle w:val="Emphasis"/>
          <w:highlight w:val="green"/>
        </w:rPr>
        <w:t>coup de force</w:t>
      </w:r>
      <w:r w:rsidRPr="00F1103A">
        <w:rPr>
          <w:rStyle w:val="StyleUnderline"/>
          <w:highlight w:val="green"/>
        </w:rPr>
        <w:t>,</w:t>
      </w:r>
      <w:r w:rsidRPr="00485705">
        <w:rPr>
          <w:rStyle w:val="StyleUnderline"/>
        </w:rPr>
        <w:t xml:space="preserve"> of a </w:t>
      </w:r>
      <w:r w:rsidRPr="00F1103A">
        <w:rPr>
          <w:rStyle w:val="StyleUnderline"/>
          <w:highlight w:val="green"/>
        </w:rPr>
        <w:t>performative and</w:t>
      </w:r>
      <w:r w:rsidRPr="00485705">
        <w:rPr>
          <w:rStyle w:val="StyleUnderline"/>
        </w:rPr>
        <w:t xml:space="preserve"> therefore </w:t>
      </w:r>
      <w:r w:rsidRPr="00F1103A">
        <w:rPr>
          <w:rStyle w:val="StyleUnderline"/>
          <w:highlight w:val="green"/>
        </w:rPr>
        <w:t>interpretative violence</w:t>
      </w:r>
      <w:r w:rsidRPr="00485705">
        <w:rPr>
          <w:sz w:val="16"/>
        </w:rPr>
        <w:t xml:space="preserve"> that in itself is neither just nor unjust and </w:t>
      </w:r>
      <w:r w:rsidRPr="00485705">
        <w:rPr>
          <w:rStyle w:val="StyleUnderline"/>
        </w:rPr>
        <w:t>that no justice and no previous law</w:t>
      </w:r>
      <w:r w:rsidRPr="00485705">
        <w:rPr>
          <w:sz w:val="16"/>
        </w:rPr>
        <w:t xml:space="preserve"> with its founding anterior moment </w:t>
      </w:r>
      <w:r w:rsidRPr="00485705">
        <w:rPr>
          <w:rStyle w:val="StyleUnderline"/>
        </w:rPr>
        <w:t>could guarantee or contradict or invalidate.</w:t>
      </w:r>
      <w:r w:rsidRPr="00485705">
        <w:rPr>
          <w:sz w:val="16"/>
        </w:rPr>
        <w:t xml:space="preserve"> No justificatory discourse could or should insure the role of metalanguage in relation to the performativity of institutive language or to its dominant interpretation</w:t>
      </w:r>
      <w:r>
        <w:t>.</w:t>
      </w:r>
    </w:p>
    <w:p w14:paraId="788D3C3A" w14:textId="77777777" w:rsidR="004026C5" w:rsidRDefault="004026C5" w:rsidP="004026C5">
      <w:pPr>
        <w:pStyle w:val="Heading4"/>
      </w:pPr>
      <w:r>
        <w:t xml:space="preserve">Refuse the aff in favor of </w:t>
      </w:r>
      <w:r w:rsidRPr="002D6807">
        <w:rPr>
          <w:u w:val="single"/>
        </w:rPr>
        <w:t>legal critique</w:t>
      </w:r>
      <w:r>
        <w:t>. Only principled refusal can dismantle the authority of law and open pathways towards generative social mobilization.</w:t>
      </w:r>
    </w:p>
    <w:p w14:paraId="5D4C6585" w14:textId="77777777" w:rsidR="004026C5" w:rsidRPr="0019466A" w:rsidRDefault="004026C5" w:rsidP="004026C5">
      <w:r w:rsidRPr="0019466A">
        <w:rPr>
          <w:rStyle w:val="Style13ptBold"/>
        </w:rPr>
        <w:t>Willmington, 25</w:t>
      </w:r>
      <w:r>
        <w:t xml:space="preserve"> – [Lizzy, Lecturer in Law @ Cardiff (UK): “Permeating the boundaries: A call for critical socio-legal scholarship,” </w:t>
      </w:r>
      <w:r>
        <w:rPr>
          <w:i/>
        </w:rPr>
        <w:t>Journal of Law and Society</w:t>
      </w:r>
      <w:r>
        <w:t xml:space="preserve"> (July 2025), https://onlinelibrary.wiley.com/doi/10.1111/jols.70006?af=R]//AD</w:t>
      </w:r>
    </w:p>
    <w:p w14:paraId="56DF813F" w14:textId="77777777" w:rsidR="004026C5" w:rsidRPr="002D6807" w:rsidRDefault="004026C5" w:rsidP="004026C5">
      <w:pPr>
        <w:rPr>
          <w:sz w:val="16"/>
        </w:rPr>
      </w:pPr>
      <w:r w:rsidRPr="002D6807">
        <w:rPr>
          <w:sz w:val="16"/>
        </w:rPr>
        <w:t xml:space="preserve">I have argued above that </w:t>
      </w:r>
      <w:r w:rsidRPr="0019466A">
        <w:rPr>
          <w:rStyle w:val="StyleUnderline"/>
        </w:rPr>
        <w:t>the transformatory power of CLS is in the undoing of law’s logic, autonomy and power</w:t>
      </w:r>
      <w:r w:rsidRPr="002D6807">
        <w:rPr>
          <w:sz w:val="16"/>
        </w:rPr>
        <w:t xml:space="preserve">, but can be unrooted from the real-world implications. I have also argued that SLS can offer grounded understanding and perspective but while working within the hegemonic liberal and modern structures. </w:t>
      </w:r>
      <w:r w:rsidRPr="002D6807">
        <w:rPr>
          <w:rStyle w:val="StyleUnderline"/>
          <w:highlight w:val="green"/>
        </w:rPr>
        <w:t xml:space="preserve">Through </w:t>
      </w:r>
      <w:r w:rsidRPr="002D6807">
        <w:rPr>
          <w:rStyle w:val="Emphasis"/>
          <w:highlight w:val="green"/>
        </w:rPr>
        <w:t>critique</w:t>
      </w:r>
      <w:r w:rsidRPr="002D6807">
        <w:rPr>
          <w:rStyle w:val="StyleUnderline"/>
          <w:highlight w:val="green"/>
        </w:rPr>
        <w:t xml:space="preserve">, </w:t>
      </w:r>
      <w:r w:rsidRPr="002D6807">
        <w:rPr>
          <w:rStyle w:val="Emphasis"/>
          <w:highlight w:val="green"/>
        </w:rPr>
        <w:t>law’s promise</w:t>
      </w:r>
      <w:r w:rsidRPr="002D6807">
        <w:rPr>
          <w:rStyle w:val="StyleUnderline"/>
          <w:highlight w:val="green"/>
        </w:rPr>
        <w:t xml:space="preserve"> of justice and </w:t>
      </w:r>
      <w:r w:rsidRPr="002D6807">
        <w:rPr>
          <w:rStyle w:val="Emphasis"/>
          <w:highlight w:val="green"/>
        </w:rPr>
        <w:t>fairness</w:t>
      </w:r>
      <w:r w:rsidRPr="002D6807">
        <w:rPr>
          <w:rStyle w:val="StyleUnderline"/>
          <w:highlight w:val="green"/>
        </w:rPr>
        <w:t xml:space="preserve"> becomes </w:t>
      </w:r>
      <w:r w:rsidRPr="002D6807">
        <w:rPr>
          <w:rStyle w:val="Emphasis"/>
          <w:highlight w:val="green"/>
        </w:rPr>
        <w:t>incomprehensible</w:t>
      </w:r>
      <w:r w:rsidRPr="000D457E">
        <w:rPr>
          <w:rStyle w:val="StyleUnderline"/>
        </w:rPr>
        <w:t>.</w:t>
      </w:r>
      <w:r w:rsidRPr="002D6807">
        <w:rPr>
          <w:sz w:val="16"/>
        </w:rPr>
        <w:t xml:space="preserve"> However, </w:t>
      </w:r>
      <w:r w:rsidRPr="002D6807">
        <w:rPr>
          <w:rStyle w:val="StyleUnderline"/>
          <w:highlight w:val="green"/>
        </w:rPr>
        <w:t xml:space="preserve">through </w:t>
      </w:r>
      <w:r w:rsidRPr="002D6807">
        <w:rPr>
          <w:rStyle w:val="Emphasis"/>
          <w:highlight w:val="green"/>
        </w:rPr>
        <w:t>critical disruption</w:t>
      </w:r>
      <w:r w:rsidRPr="000D457E">
        <w:rPr>
          <w:rStyle w:val="StyleUnderline"/>
        </w:rPr>
        <w:t xml:space="preserve">, a conceptually </w:t>
      </w:r>
      <w:r w:rsidRPr="000D457E">
        <w:rPr>
          <w:rStyle w:val="Emphasis"/>
        </w:rPr>
        <w:t>expansive space is created</w:t>
      </w:r>
      <w:r w:rsidRPr="000D457E">
        <w:rPr>
          <w:rStyle w:val="StyleUnderline"/>
        </w:rPr>
        <w:t xml:space="preserve">, and </w:t>
      </w:r>
      <w:r w:rsidRPr="002D6807">
        <w:rPr>
          <w:rStyle w:val="Emphasis"/>
          <w:highlight w:val="green"/>
        </w:rPr>
        <w:t>opportunity</w:t>
      </w:r>
      <w:r w:rsidRPr="000D457E">
        <w:rPr>
          <w:rStyle w:val="StyleUnderline"/>
        </w:rPr>
        <w:t xml:space="preserve"> is provided </w:t>
      </w:r>
      <w:r w:rsidRPr="002D6807">
        <w:rPr>
          <w:rStyle w:val="StyleUnderline"/>
          <w:highlight w:val="green"/>
        </w:rPr>
        <w:t>for</w:t>
      </w:r>
      <w:r w:rsidRPr="000D457E">
        <w:rPr>
          <w:rStyle w:val="StyleUnderline"/>
        </w:rPr>
        <w:t xml:space="preserve"> conceptualising </w:t>
      </w:r>
      <w:r w:rsidRPr="002D6807">
        <w:rPr>
          <w:rStyle w:val="Emphasis"/>
          <w:highlight w:val="green"/>
        </w:rPr>
        <w:t>alternative</w:t>
      </w:r>
      <w:r w:rsidRPr="000D457E">
        <w:rPr>
          <w:rStyle w:val="StyleUnderline"/>
        </w:rPr>
        <w:t xml:space="preserve"> ways of </w:t>
      </w:r>
      <w:r w:rsidRPr="002D6807">
        <w:rPr>
          <w:rStyle w:val="Emphasis"/>
          <w:highlight w:val="green"/>
        </w:rPr>
        <w:t>organising</w:t>
      </w:r>
      <w:r w:rsidRPr="002D6807">
        <w:rPr>
          <w:rStyle w:val="StyleUnderline"/>
          <w:highlight w:val="green"/>
        </w:rPr>
        <w:t xml:space="preserve">, </w:t>
      </w:r>
      <w:r w:rsidRPr="002D6807">
        <w:rPr>
          <w:rStyle w:val="Emphasis"/>
          <w:highlight w:val="green"/>
        </w:rPr>
        <w:t>governing</w:t>
      </w:r>
      <w:r w:rsidRPr="002D6807">
        <w:rPr>
          <w:rStyle w:val="StyleUnderline"/>
          <w:highlight w:val="green"/>
        </w:rPr>
        <w:t xml:space="preserve"> and </w:t>
      </w:r>
      <w:r w:rsidRPr="002D6807">
        <w:rPr>
          <w:rStyle w:val="Emphasis"/>
          <w:highlight w:val="green"/>
        </w:rPr>
        <w:t>living</w:t>
      </w:r>
      <w:r w:rsidRPr="000D457E">
        <w:rPr>
          <w:rStyle w:val="StyleUnderline"/>
        </w:rPr>
        <w:t xml:space="preserve"> that can be </w:t>
      </w:r>
      <w:r w:rsidRPr="002D6807">
        <w:rPr>
          <w:rStyle w:val="Emphasis"/>
          <w:highlight w:val="green"/>
        </w:rPr>
        <w:t>materialised</w:t>
      </w:r>
      <w:r w:rsidRPr="002D6807">
        <w:rPr>
          <w:rStyle w:val="StyleUnderline"/>
          <w:highlight w:val="green"/>
        </w:rPr>
        <w:t xml:space="preserve"> through</w:t>
      </w:r>
      <w:r w:rsidRPr="000D457E">
        <w:rPr>
          <w:rStyle w:val="StyleUnderline"/>
        </w:rPr>
        <w:t xml:space="preserve"> creative, </w:t>
      </w:r>
      <w:r w:rsidRPr="002D6807">
        <w:rPr>
          <w:rStyle w:val="Emphasis"/>
          <w:highlight w:val="green"/>
        </w:rPr>
        <w:t>collaborative</w:t>
      </w:r>
      <w:r w:rsidRPr="002D6807">
        <w:rPr>
          <w:sz w:val="16"/>
        </w:rPr>
        <w:t xml:space="preserve"> and empirical </w:t>
      </w:r>
      <w:r w:rsidRPr="002D6807">
        <w:rPr>
          <w:rStyle w:val="StyleUnderline"/>
          <w:highlight w:val="green"/>
        </w:rPr>
        <w:t>methods</w:t>
      </w:r>
      <w:r w:rsidRPr="000D457E">
        <w:rPr>
          <w:rStyle w:val="StyleUnderline"/>
        </w:rPr>
        <w:t>.</w:t>
      </w:r>
      <w:r w:rsidRPr="002D6807">
        <w:rPr>
          <w:sz w:val="16"/>
        </w:rPr>
        <w:t xml:space="preserve"> It is this reciprocal space – of approaching critical questions through a critical legal analytical method as well as socio-legal and creative empirical methods – that I argue has great productive and transformatory value.</w:t>
      </w:r>
    </w:p>
    <w:p w14:paraId="576E373C" w14:textId="77777777" w:rsidR="004026C5" w:rsidRPr="002D6807" w:rsidRDefault="004026C5" w:rsidP="004026C5">
      <w:pPr>
        <w:rPr>
          <w:sz w:val="16"/>
        </w:rPr>
      </w:pPr>
      <w:r w:rsidRPr="002D6807">
        <w:rPr>
          <w:sz w:val="16"/>
        </w:rPr>
        <w:t xml:space="preserve">What I am suggesting is a synergetic approach. </w:t>
      </w:r>
      <w:r w:rsidRPr="000D457E">
        <w:rPr>
          <w:rStyle w:val="StyleUnderline"/>
        </w:rPr>
        <w:t xml:space="preserve">The transformatory core of critical legal questions challenges and </w:t>
      </w:r>
      <w:r w:rsidRPr="002D6807">
        <w:rPr>
          <w:rStyle w:val="Emphasis"/>
          <w:highlight w:val="green"/>
        </w:rPr>
        <w:t>dismantles</w:t>
      </w:r>
      <w:r w:rsidRPr="000D457E">
        <w:rPr>
          <w:rStyle w:val="StyleUnderline"/>
        </w:rPr>
        <w:t xml:space="preserve"> the </w:t>
      </w:r>
      <w:r w:rsidRPr="002D6807">
        <w:rPr>
          <w:rStyle w:val="Emphasis"/>
          <w:highlight w:val="green"/>
        </w:rPr>
        <w:t>self-proclaimed authority</w:t>
      </w:r>
      <w:r w:rsidRPr="000D457E">
        <w:rPr>
          <w:rStyle w:val="StyleUnderline"/>
        </w:rPr>
        <w:t xml:space="preserve"> and power </w:t>
      </w:r>
      <w:r w:rsidRPr="002D6807">
        <w:rPr>
          <w:rStyle w:val="StyleUnderline"/>
          <w:highlight w:val="green"/>
        </w:rPr>
        <w:t xml:space="preserve">of </w:t>
      </w:r>
      <w:r w:rsidRPr="002D6807">
        <w:rPr>
          <w:rStyle w:val="Emphasis"/>
          <w:highlight w:val="green"/>
        </w:rPr>
        <w:t>law</w:t>
      </w:r>
      <w:r w:rsidRPr="002D6807">
        <w:rPr>
          <w:rStyle w:val="StyleUnderline"/>
          <w:highlight w:val="green"/>
        </w:rPr>
        <w:t xml:space="preserve"> and </w:t>
      </w:r>
      <w:r w:rsidRPr="002D6807">
        <w:rPr>
          <w:rStyle w:val="Emphasis"/>
          <w:highlight w:val="green"/>
        </w:rPr>
        <w:t>frustrates research</w:t>
      </w:r>
      <w:r w:rsidRPr="002D6807">
        <w:rPr>
          <w:rStyle w:val="StyleUnderline"/>
          <w:highlight w:val="green"/>
        </w:rPr>
        <w:t xml:space="preserve"> in </w:t>
      </w:r>
      <w:r w:rsidRPr="002D6807">
        <w:rPr>
          <w:rStyle w:val="Emphasis"/>
          <w:highlight w:val="green"/>
        </w:rPr>
        <w:t>upholding and reproducing law’s</w:t>
      </w:r>
      <w:r w:rsidRPr="000D457E">
        <w:rPr>
          <w:rStyle w:val="Emphasis"/>
        </w:rPr>
        <w:t xml:space="preserve"> autonomy, authority and </w:t>
      </w:r>
      <w:r w:rsidRPr="002D6807">
        <w:rPr>
          <w:rStyle w:val="Emphasis"/>
          <w:highlight w:val="green"/>
        </w:rPr>
        <w:t>assumptions</w:t>
      </w:r>
      <w:r w:rsidRPr="002D6807">
        <w:rPr>
          <w:rStyle w:val="StyleUnderline"/>
          <w:highlight w:val="green"/>
        </w:rPr>
        <w:t>, which cause harm</w:t>
      </w:r>
      <w:r w:rsidRPr="002D6807">
        <w:rPr>
          <w:sz w:val="16"/>
        </w:rPr>
        <w:t>, a criticism of SLS</w:t>
      </w:r>
      <w:r w:rsidRPr="000D457E">
        <w:rPr>
          <w:rStyle w:val="StyleUnderline"/>
        </w:rPr>
        <w:t>.</w:t>
      </w:r>
      <w:r w:rsidRPr="002D6807">
        <w:rPr>
          <w:sz w:val="16"/>
        </w:rPr>
        <w:t xml:space="preserve"> Interdisciplinary or transdisciplinary approaches can pluralise the internal critique of CLS. As argued by law and humanities advocates, </w:t>
      </w:r>
      <w:r w:rsidRPr="000D457E">
        <w:rPr>
          <w:rStyle w:val="StyleUnderline"/>
        </w:rPr>
        <w:t>law ‘is not competent to see itself through its own eyes only’.</w:t>
      </w:r>
      <w:r w:rsidRPr="002D6807">
        <w:rPr>
          <w:sz w:val="16"/>
        </w:rPr>
        <w:t>102 Humanities and social sciences enable expansive thinking, beyond the constraints of legal definition by bringing law out of its insularity and exceptionalism and into conversation with culture and society, into the context in which it is created and interacted with. This can allow a grounded understanding of legal critique through its context of culture and society. Approaching critique in this way centres law as the object of study in the CLS tradition while also decentring law through the interdisciplinary tools of analysis, which define the approach of SLS. Empirical approaches can further ground critical questions and theoretical critique in a material or participatory way, again, bringing law into its context and action.</w:t>
      </w:r>
    </w:p>
    <w:p w14:paraId="3A49E179" w14:textId="77777777" w:rsidR="004026C5" w:rsidRPr="002D6807" w:rsidRDefault="004026C5" w:rsidP="004026C5">
      <w:pPr>
        <w:rPr>
          <w:sz w:val="16"/>
        </w:rPr>
      </w:pPr>
      <w:r w:rsidRPr="002D6807">
        <w:rPr>
          <w:sz w:val="16"/>
        </w:rPr>
        <w:t xml:space="preserve">As researchers know, </w:t>
      </w:r>
      <w:r w:rsidRPr="000D457E">
        <w:rPr>
          <w:rStyle w:val="StyleUnderline"/>
        </w:rPr>
        <w:t>finding the right methods or tools for the research questions is paramount.</w:t>
      </w:r>
      <w:r w:rsidRPr="002D6807">
        <w:rPr>
          <w:sz w:val="16"/>
        </w:rPr>
        <w:t xml:space="preserve"> Critique is necessary in developing our understandings of the role of law in shaping the world, and this understanding is an important position to come from when doing the empirical work of SLS. While not traditionally common in CLS, the importance of empirical approaches to draw out dynamics, questions and considerations that are not present within existing theories or knowledge was accepted, if not prominently practised by critical scholars from the beginning.103 Collaborative and empirical work goes some way to addressing criticisms of the ungrounded theoretical work of CLS. However, the politics of collaborative and empirical work is not easy. Much time, training and reflection are needed to ensure this process holds an ethics of care and is not extractive.104</w:t>
      </w:r>
    </w:p>
    <w:p w14:paraId="3F5BAF48" w14:textId="77777777" w:rsidR="004026C5" w:rsidRPr="002D6807" w:rsidRDefault="004026C5" w:rsidP="004026C5">
      <w:pPr>
        <w:rPr>
          <w:sz w:val="16"/>
        </w:rPr>
      </w:pPr>
      <w:r w:rsidRPr="002D6807">
        <w:rPr>
          <w:sz w:val="16"/>
        </w:rPr>
        <w:t>In the United Kingdom, empirical work is predominantly seen as something external to legal studies, which is brought in from other disciplines and is almost absent in undergraduate legal education.105 Within legal studies, SLS leads in empirical methods, but Mulcahy and CahillO’Callaghan argue there is insufficient training and development of methods and methodological understanding for law students and academics taking this approach.106 This is despite a number of reports demonstrating the need for empirical methods training to support research funding at all stages of academic careers.107 However, there is no distinct dichotomy of theory and empirical work nor is empirical work inherantly uncritical.</w:t>
      </w:r>
    </w:p>
    <w:p w14:paraId="3B602C35" w14:textId="77777777" w:rsidR="004026C5" w:rsidRPr="002D6807" w:rsidRDefault="004026C5" w:rsidP="004026C5">
      <w:pPr>
        <w:rPr>
          <w:sz w:val="16"/>
        </w:rPr>
      </w:pPr>
      <w:r w:rsidRPr="002D6807">
        <w:rPr>
          <w:sz w:val="16"/>
        </w:rPr>
        <w:t xml:space="preserve">While the advocates for critical socio-legal studies I have highlighted here would identify themselves as theorists, they do not subscribe to a limitation or duality between theoretical and empirical approaches. As Davies highlights, ‘[a]lthough socio-legal theory has some relationship to and background in empirical studies of law and society, it is by no means constrained by a need for empiricism and is methodologically and theoretically interwoven with the critical tradition’.108 Philippopoulos-Mihalopoulos explains that ‘this distinction is about the way in which our writing enters the world: an embracing of law’s transformative potential and a problematisation of law’s inherent inequalities, and an assembling of a common front, both theoretically and empirically engaged, against the various challenges that we are facing’.109 Davies theoretically engages with empirical work to understand how law flattens distinctions between the researcher and the researched, as well as the causal effects of law and self.110 Creating space for intellectual and experiential critique offers grounded insight. New theories of social transformation and a connection between theory and practice are, according to Hunt, what differentiates critique from criticism.111 In its simplest form, </w:t>
      </w:r>
      <w:r w:rsidRPr="000D457E">
        <w:rPr>
          <w:rStyle w:val="StyleUnderline"/>
        </w:rPr>
        <w:t xml:space="preserve">critical work is </w:t>
      </w:r>
      <w:r w:rsidRPr="000D457E">
        <w:rPr>
          <w:rStyle w:val="Emphasis"/>
        </w:rPr>
        <w:t>motivated to change society</w:t>
      </w:r>
      <w:r w:rsidRPr="000D457E">
        <w:rPr>
          <w:rStyle w:val="StyleUnderline"/>
        </w:rPr>
        <w:t xml:space="preserve"> rather than simply </w:t>
      </w:r>
      <w:r w:rsidRPr="002D6807">
        <w:rPr>
          <w:rStyle w:val="StyleUnderline"/>
        </w:rPr>
        <w:t>understand it. Critique is therefore essential for the work of social change.</w:t>
      </w:r>
      <w:r w:rsidRPr="000D457E">
        <w:rPr>
          <w:rStyle w:val="StyleUnderline"/>
        </w:rPr>
        <w:t xml:space="preserve"> </w:t>
      </w:r>
      <w:r w:rsidRPr="002D6807">
        <w:rPr>
          <w:rStyle w:val="Emphasis"/>
          <w:highlight w:val="green"/>
        </w:rPr>
        <w:t>Enacting</w:t>
      </w:r>
      <w:r w:rsidRPr="000D457E">
        <w:rPr>
          <w:rStyle w:val="Emphasis"/>
        </w:rPr>
        <w:t xml:space="preserve"> that </w:t>
      </w:r>
      <w:r w:rsidRPr="002D6807">
        <w:rPr>
          <w:rStyle w:val="Emphasis"/>
          <w:highlight w:val="green"/>
        </w:rPr>
        <w:t>change</w:t>
      </w:r>
      <w:r w:rsidRPr="000D457E">
        <w:rPr>
          <w:rStyle w:val="Emphasis"/>
        </w:rPr>
        <w:t xml:space="preserve"> in the </w:t>
      </w:r>
      <w:r w:rsidRPr="002D6807">
        <w:rPr>
          <w:rStyle w:val="Emphasis"/>
          <w:highlight w:val="green"/>
        </w:rPr>
        <w:t>here and now</w:t>
      </w:r>
      <w:r w:rsidRPr="000D457E">
        <w:rPr>
          <w:rStyle w:val="StyleUnderline"/>
        </w:rPr>
        <w:t xml:space="preserve">, rather than waiting for the perfect theoretic or political conditions, </w:t>
      </w:r>
      <w:r w:rsidRPr="002D6807">
        <w:rPr>
          <w:rStyle w:val="StyleUnderline"/>
          <w:highlight w:val="green"/>
        </w:rPr>
        <w:t>is</w:t>
      </w:r>
      <w:r w:rsidRPr="000D457E">
        <w:rPr>
          <w:rStyle w:val="StyleUnderline"/>
        </w:rPr>
        <w:t xml:space="preserve"> the approach of </w:t>
      </w:r>
      <w:r w:rsidRPr="002D6807">
        <w:rPr>
          <w:rStyle w:val="Emphasis"/>
          <w:highlight w:val="green"/>
        </w:rPr>
        <w:t>prefigurative politics</w:t>
      </w:r>
      <w:r w:rsidRPr="000D457E">
        <w:rPr>
          <w:rStyle w:val="StyleUnderline"/>
        </w:rPr>
        <w:t>.</w:t>
      </w:r>
      <w:r w:rsidRPr="002D6807">
        <w:rPr>
          <w:sz w:val="16"/>
        </w:rPr>
        <w:t xml:space="preserve">112 </w:t>
      </w:r>
      <w:r w:rsidRPr="002D6807">
        <w:rPr>
          <w:rStyle w:val="StyleUnderline"/>
          <w:highlight w:val="green"/>
        </w:rPr>
        <w:t>Through</w:t>
      </w:r>
      <w:r w:rsidRPr="000D457E">
        <w:rPr>
          <w:rStyle w:val="StyleUnderline"/>
        </w:rPr>
        <w:t xml:space="preserve"> analysis, </w:t>
      </w:r>
      <w:r w:rsidRPr="002D6807">
        <w:rPr>
          <w:rStyle w:val="Emphasis"/>
          <w:highlight w:val="green"/>
        </w:rPr>
        <w:t>critique</w:t>
      </w:r>
      <w:r w:rsidRPr="000D457E">
        <w:rPr>
          <w:rStyle w:val="StyleUnderline"/>
        </w:rPr>
        <w:t xml:space="preserve"> and a demonstration of an alternative </w:t>
      </w:r>
      <w:r w:rsidRPr="002D6807">
        <w:rPr>
          <w:rStyle w:val="StyleUnderline"/>
          <w:highlight w:val="green"/>
        </w:rPr>
        <w:t xml:space="preserve">change is </w:t>
      </w:r>
      <w:r w:rsidRPr="002D6807">
        <w:rPr>
          <w:rStyle w:val="Emphasis"/>
          <w:highlight w:val="green"/>
        </w:rPr>
        <w:t>written into theory</w:t>
      </w:r>
      <w:r w:rsidRPr="002D6807">
        <w:rPr>
          <w:rStyle w:val="StyleUnderline"/>
          <w:highlight w:val="green"/>
        </w:rPr>
        <w:t xml:space="preserve">, </w:t>
      </w:r>
      <w:r w:rsidRPr="002D6807">
        <w:rPr>
          <w:rStyle w:val="StyleUnderline"/>
        </w:rPr>
        <w:t>which</w:t>
      </w:r>
      <w:r w:rsidRPr="000D457E">
        <w:rPr>
          <w:rStyle w:val="StyleUnderline"/>
        </w:rPr>
        <w:t xml:space="preserve"> then </w:t>
      </w:r>
      <w:r w:rsidRPr="000D457E">
        <w:rPr>
          <w:rStyle w:val="Emphasis"/>
        </w:rPr>
        <w:t>contributes</w:t>
      </w:r>
      <w:r w:rsidRPr="000D457E">
        <w:rPr>
          <w:rStyle w:val="StyleUnderline"/>
        </w:rPr>
        <w:t xml:space="preserve"> to the role of theory in </w:t>
      </w:r>
      <w:r w:rsidRPr="002D6807">
        <w:rPr>
          <w:rStyle w:val="Emphasis"/>
          <w:highlight w:val="green"/>
        </w:rPr>
        <w:t>understanding and interpreting the world</w:t>
      </w:r>
      <w:r w:rsidRPr="000D457E">
        <w:rPr>
          <w:rStyle w:val="StyleUnderline"/>
        </w:rPr>
        <w:t>.</w:t>
      </w:r>
      <w:r w:rsidRPr="002D6807">
        <w:rPr>
          <w:sz w:val="16"/>
        </w:rPr>
        <w:t>113</w:t>
      </w:r>
    </w:p>
    <w:p w14:paraId="738CB8EE" w14:textId="77777777" w:rsidR="004026C5" w:rsidRPr="002D6807" w:rsidRDefault="004026C5" w:rsidP="004026C5">
      <w:pPr>
        <w:rPr>
          <w:sz w:val="16"/>
        </w:rPr>
      </w:pPr>
      <w:r w:rsidRPr="002D6807">
        <w:rPr>
          <w:sz w:val="16"/>
        </w:rPr>
        <w:t xml:space="preserve">In Everyday Utopias, Cooper explores functioning material sites that demonstrate the ‘paradoxical articulation of the utopia and the everyday’.114 The case studies of democratic space demonstrate ‘oscillating movement between imagining and actualizing’ in everyday life.115 </w:t>
      </w:r>
      <w:r w:rsidRPr="000D457E">
        <w:rPr>
          <w:rStyle w:val="StyleUnderline"/>
        </w:rPr>
        <w:t>This</w:t>
      </w:r>
      <w:r w:rsidRPr="002D6807">
        <w:rPr>
          <w:sz w:val="16"/>
        </w:rPr>
        <w:t xml:space="preserve"> not only </w:t>
      </w:r>
      <w:r w:rsidRPr="002D6807">
        <w:rPr>
          <w:rStyle w:val="StyleUnderline"/>
          <w:highlight w:val="green"/>
        </w:rPr>
        <w:t>provides</w:t>
      </w:r>
      <w:r w:rsidRPr="002D6807">
        <w:rPr>
          <w:sz w:val="16"/>
        </w:rPr>
        <w:t xml:space="preserve"> a place for assessment and critique but also offers </w:t>
      </w:r>
      <w:r w:rsidRPr="000D457E">
        <w:rPr>
          <w:rStyle w:val="StyleUnderline"/>
        </w:rPr>
        <w:t>a ‘</w:t>
      </w:r>
      <w:r w:rsidRPr="002D6807">
        <w:rPr>
          <w:rStyle w:val="Emphasis"/>
          <w:highlight w:val="green"/>
        </w:rPr>
        <w:t>viable alt</w:t>
      </w:r>
      <w:r w:rsidRPr="000D457E">
        <w:rPr>
          <w:rStyle w:val="Emphasis"/>
        </w:rPr>
        <w:t>ernative</w:t>
      </w:r>
      <w:r w:rsidRPr="000D457E">
        <w:rPr>
          <w:rStyle w:val="StyleUnderline"/>
        </w:rPr>
        <w:t xml:space="preserve">’ to begin to </w:t>
      </w:r>
      <w:r w:rsidRPr="000D457E">
        <w:rPr>
          <w:rStyle w:val="Emphasis"/>
        </w:rPr>
        <w:t>restore the space</w:t>
      </w:r>
      <w:r w:rsidRPr="000D457E">
        <w:rPr>
          <w:rStyle w:val="StyleUnderline"/>
        </w:rPr>
        <w:t xml:space="preserve"> made </w:t>
      </w:r>
      <w:r w:rsidRPr="002D6807">
        <w:rPr>
          <w:rStyle w:val="StyleUnderline"/>
          <w:highlight w:val="green"/>
        </w:rPr>
        <w:t xml:space="preserve">by </w:t>
      </w:r>
      <w:r w:rsidRPr="002D6807">
        <w:rPr>
          <w:rStyle w:val="Emphasis"/>
          <w:highlight w:val="green"/>
        </w:rPr>
        <w:t>deconstructing norms</w:t>
      </w:r>
      <w:r w:rsidRPr="000D457E">
        <w:rPr>
          <w:rStyle w:val="StyleUnderline"/>
        </w:rPr>
        <w:t>.</w:t>
      </w:r>
      <w:r w:rsidRPr="002D6807">
        <w:rPr>
          <w:sz w:val="16"/>
        </w:rPr>
        <w:t xml:space="preserve">116 They achieve this by doing and demonstrating that there are alternatives.117 </w:t>
      </w:r>
      <w:r w:rsidRPr="000D457E">
        <w:rPr>
          <w:rStyle w:val="StyleUnderline"/>
        </w:rPr>
        <w:t xml:space="preserve">They offer manageable </w:t>
      </w:r>
      <w:r w:rsidRPr="002D6807">
        <w:rPr>
          <w:sz w:val="16"/>
        </w:rPr>
        <w:t xml:space="preserve">localised </w:t>
      </w:r>
      <w:r w:rsidRPr="000D457E">
        <w:rPr>
          <w:rStyle w:val="StyleUnderline"/>
        </w:rPr>
        <w:t>projects</w:t>
      </w:r>
      <w:r w:rsidRPr="002D6807">
        <w:rPr>
          <w:sz w:val="16"/>
        </w:rPr>
        <w:t xml:space="preserve"> (geographically or conceptually) </w:t>
      </w:r>
      <w:r w:rsidRPr="000D457E">
        <w:rPr>
          <w:rStyle w:val="StyleUnderline"/>
        </w:rPr>
        <w:t>that pertain to a wider understanding in different environments and situations.</w:t>
      </w:r>
      <w:r w:rsidRPr="002D6807">
        <w:rPr>
          <w:sz w:val="16"/>
        </w:rPr>
        <w:t xml:space="preserve"> It is his paradoxical ‘estrangement’ and ‘critical proximity’ that allows a broad yet intimate and practical knowledge that is vital for the potential of these communities and activities.118 It is </w:t>
      </w:r>
      <w:r w:rsidRPr="000D457E">
        <w:rPr>
          <w:rStyle w:val="StyleUnderline"/>
        </w:rPr>
        <w:t>this</w:t>
      </w:r>
      <w:r w:rsidRPr="002D6807">
        <w:rPr>
          <w:sz w:val="16"/>
        </w:rPr>
        <w:t xml:space="preserve"> that </w:t>
      </w:r>
      <w:r w:rsidRPr="000D457E">
        <w:rPr>
          <w:rStyle w:val="StyleUnderline"/>
        </w:rPr>
        <w:t>offers the possibility to re-address the way we see and do the everyday</w:t>
      </w:r>
      <w:r w:rsidRPr="002D6807">
        <w:rPr>
          <w:sz w:val="16"/>
        </w:rPr>
        <w:t>, and, further, how these two approaches interact with one another</w:t>
      </w:r>
      <w:r w:rsidRPr="000D457E">
        <w:rPr>
          <w:rStyle w:val="StyleUnderline"/>
        </w:rPr>
        <w:t>.</w:t>
      </w:r>
      <w:r w:rsidRPr="002D6807">
        <w:rPr>
          <w:sz w:val="16"/>
        </w:rPr>
        <w:t xml:space="preserve"> </w:t>
      </w:r>
      <w:r w:rsidRPr="000D457E">
        <w:rPr>
          <w:rStyle w:val="StyleUnderline"/>
        </w:rPr>
        <w:t xml:space="preserve">By challenging current structures and </w:t>
      </w:r>
      <w:r w:rsidRPr="008C3068">
        <w:rPr>
          <w:rStyle w:val="Emphasis"/>
          <w:highlight w:val="green"/>
        </w:rPr>
        <w:t>demanding different ways of being, living and belonging</w:t>
      </w:r>
      <w:r w:rsidRPr="000D457E">
        <w:rPr>
          <w:rStyle w:val="StyleUnderline"/>
        </w:rPr>
        <w:t xml:space="preserve">, those participating in critical and grounded practices and projects </w:t>
      </w:r>
      <w:r w:rsidRPr="008C3068">
        <w:rPr>
          <w:rStyle w:val="StyleUnderline"/>
        </w:rPr>
        <w:t xml:space="preserve">are </w:t>
      </w:r>
      <w:r w:rsidRPr="008C3068">
        <w:rPr>
          <w:rStyle w:val="Emphasis"/>
        </w:rPr>
        <w:t>realising an imagined alternative</w:t>
      </w:r>
      <w:r w:rsidRPr="002D6807">
        <w:rPr>
          <w:sz w:val="16"/>
        </w:rPr>
        <w:t>; they are sharing ‘glimpses of the utopian’.119</w:t>
      </w:r>
    </w:p>
    <w:p w14:paraId="789F6DD4" w14:textId="77777777" w:rsidR="004026C5" w:rsidRPr="00C11E30" w:rsidRDefault="004026C5" w:rsidP="004026C5">
      <w:pPr>
        <w:rPr>
          <w:rStyle w:val="StyleUnderline"/>
        </w:rPr>
      </w:pPr>
      <w:r w:rsidRPr="000D457E">
        <w:rPr>
          <w:rStyle w:val="StyleUnderline"/>
        </w:rPr>
        <w:t>Bringing participatory democratic action into legal discourse challenged the relationship between theory and practice.</w:t>
      </w:r>
      <w:r w:rsidRPr="002D6807">
        <w:rPr>
          <w:sz w:val="16"/>
        </w:rPr>
        <w:t xml:space="preserve"> Scholarship on spectatorship can elucidate the importance of theory, which brings living alternatives to light. Placing productive challenges that embody and practice critical modes of being is both an invitation and a challenge to the reader to bring themselves into relationship with the work. The process of reading, seeing and learning about alternative ways of being in the here and now bridges the gap between author and audience. Much like the spectator of art works, they are brought into a participatory role of cause and effect with the subject matter of the work. An ‘organisation of view’ that divides the world into two can be created through exhibitions.120 This can happen in two ways, first, through their gaze, the viewer renders the viewed a spectacle. Second, this gaze is rendered invisible, making it objective.121 This creates two realms, the represented and the real.122 Challenging this passivity and objectivity, Debord argues, ‘[t]he spectacle is not a collection of images, it is a social relation between people that is mediated by images’.123 The viewed makes the viewer, as the viewer makes the viewed. The realms produce a co-constituting relationship. As Manderson argues, the temporal and spatial relationship between the viewer and viewed, in his case the art work, transforms from one of distance to one of closeness ‘by introducing the viewer as a key component of the effect of the image’.124 Breaking down the distance between the viewer and the viewed generates an ‘immediate, urgent and unavoidable – indeed revolutionary – demand for action’.125 Manderson calls this new relationship ‘now-time’. Through this understanding, we can see that </w:t>
      </w:r>
      <w:r w:rsidRPr="00C11E30">
        <w:rPr>
          <w:rStyle w:val="StyleUnderline"/>
        </w:rPr>
        <w:t xml:space="preserve">art has the power </w:t>
      </w:r>
      <w:r w:rsidRPr="008C3068">
        <w:rPr>
          <w:rStyle w:val="StyleUnderline"/>
          <w:highlight w:val="green"/>
        </w:rPr>
        <w:t xml:space="preserve">to call into </w:t>
      </w:r>
      <w:r w:rsidRPr="008C3068">
        <w:rPr>
          <w:rStyle w:val="Emphasis"/>
          <w:highlight w:val="green"/>
        </w:rPr>
        <w:t>question</w:t>
      </w:r>
      <w:r w:rsidRPr="008C3068">
        <w:rPr>
          <w:rStyle w:val="StyleUnderline"/>
          <w:highlight w:val="green"/>
        </w:rPr>
        <w:t xml:space="preserve"> the </w:t>
      </w:r>
      <w:r w:rsidRPr="008C3068">
        <w:rPr>
          <w:rStyle w:val="Emphasis"/>
          <w:highlight w:val="green"/>
        </w:rPr>
        <w:t xml:space="preserve">spectator and </w:t>
      </w:r>
      <w:r w:rsidRPr="008C3068">
        <w:rPr>
          <w:rStyle w:val="Emphasis"/>
        </w:rPr>
        <w:t xml:space="preserve">the </w:t>
      </w:r>
      <w:r w:rsidRPr="008C3068">
        <w:rPr>
          <w:rStyle w:val="Emphasis"/>
          <w:highlight w:val="green"/>
        </w:rPr>
        <w:t>audience distinction</w:t>
      </w:r>
      <w:r w:rsidRPr="00C11E30">
        <w:rPr>
          <w:rStyle w:val="StyleUnderline"/>
        </w:rPr>
        <w:t>.</w:t>
      </w:r>
      <w:r w:rsidRPr="002D6807">
        <w:rPr>
          <w:sz w:val="16"/>
        </w:rPr>
        <w:t xml:space="preserve"> </w:t>
      </w:r>
      <w:r w:rsidRPr="00C11E30">
        <w:rPr>
          <w:rStyle w:val="StyleUnderline"/>
        </w:rPr>
        <w:t>Critical engaged scholarship</w:t>
      </w:r>
      <w:r w:rsidRPr="002D6807">
        <w:rPr>
          <w:sz w:val="16"/>
        </w:rPr>
        <w:t xml:space="preserve">, both through theory and practice, I argue, </w:t>
      </w:r>
      <w:r w:rsidRPr="00C11E30">
        <w:rPr>
          <w:rStyle w:val="StyleUnderline"/>
        </w:rPr>
        <w:t>has this ability too.</w:t>
      </w:r>
    </w:p>
    <w:p w14:paraId="17456976" w14:textId="77777777" w:rsidR="004026C5" w:rsidRPr="002D6807" w:rsidRDefault="004026C5" w:rsidP="004026C5">
      <w:pPr>
        <w:rPr>
          <w:sz w:val="16"/>
        </w:rPr>
      </w:pPr>
      <w:r w:rsidRPr="008C3068">
        <w:rPr>
          <w:rStyle w:val="StyleUnderline"/>
          <w:highlight w:val="green"/>
        </w:rPr>
        <w:t>Critical</w:t>
      </w:r>
      <w:r w:rsidRPr="002D6807">
        <w:rPr>
          <w:sz w:val="16"/>
        </w:rPr>
        <w:t xml:space="preserve"> and contextual </w:t>
      </w:r>
      <w:r w:rsidRPr="008C3068">
        <w:rPr>
          <w:rStyle w:val="StyleUnderline"/>
          <w:highlight w:val="green"/>
        </w:rPr>
        <w:t>scholarship</w:t>
      </w:r>
      <w:r w:rsidRPr="00C11E30">
        <w:rPr>
          <w:rStyle w:val="StyleUnderline"/>
        </w:rPr>
        <w:t xml:space="preserve"> does not generate passive consumers or conforms to the dominant mode of thinking</w:t>
      </w:r>
      <w:r w:rsidRPr="002D6807">
        <w:rPr>
          <w:sz w:val="16"/>
        </w:rPr>
        <w:t xml:space="preserve">, as is Debord’s critique of the spectacle, </w:t>
      </w:r>
      <w:r w:rsidRPr="00C11E30">
        <w:rPr>
          <w:rStyle w:val="StyleUnderline"/>
        </w:rPr>
        <w:t xml:space="preserve">but </w:t>
      </w:r>
      <w:r w:rsidRPr="008C3068">
        <w:rPr>
          <w:rStyle w:val="Emphasis"/>
          <w:highlight w:val="green"/>
        </w:rPr>
        <w:t>highlights</w:t>
      </w:r>
      <w:r w:rsidRPr="00C11E30">
        <w:rPr>
          <w:rStyle w:val="Emphasis"/>
        </w:rPr>
        <w:t xml:space="preserve"> the </w:t>
      </w:r>
      <w:r w:rsidRPr="008C3068">
        <w:rPr>
          <w:rStyle w:val="Emphasis"/>
          <w:highlight w:val="green"/>
        </w:rPr>
        <w:t>structures that</w:t>
      </w:r>
      <w:r w:rsidRPr="00C11E30">
        <w:rPr>
          <w:rStyle w:val="Emphasis"/>
        </w:rPr>
        <w:t xml:space="preserve"> work to remove or </w:t>
      </w:r>
      <w:r w:rsidRPr="008C3068">
        <w:rPr>
          <w:rStyle w:val="Emphasis"/>
          <w:highlight w:val="green"/>
        </w:rPr>
        <w:t>reduce agency</w:t>
      </w:r>
      <w:r w:rsidRPr="00C11E30">
        <w:rPr>
          <w:rStyle w:val="StyleUnderline"/>
        </w:rPr>
        <w:t>.</w:t>
      </w:r>
      <w:r w:rsidRPr="002D6807">
        <w:rPr>
          <w:sz w:val="16"/>
        </w:rPr>
        <w:t xml:space="preserve"> </w:t>
      </w:r>
      <w:r w:rsidRPr="00C11E30">
        <w:rPr>
          <w:rStyle w:val="StyleUnderline"/>
        </w:rPr>
        <w:t>The</w:t>
      </w:r>
      <w:r w:rsidRPr="002D6807">
        <w:rPr>
          <w:sz w:val="16"/>
        </w:rPr>
        <w:t xml:space="preserve"> </w:t>
      </w:r>
      <w:r w:rsidRPr="008C3068">
        <w:rPr>
          <w:rStyle w:val="Emphasis"/>
          <w:sz w:val="28"/>
          <w:highlight w:val="green"/>
        </w:rPr>
        <w:t>internalisation of legal norms limits ways of understanding and being in the world</w:t>
      </w:r>
      <w:r w:rsidRPr="008C3068">
        <w:rPr>
          <w:rStyle w:val="StyleUnderline"/>
          <w:highlight w:val="green"/>
        </w:rPr>
        <w:t>, as well as</w:t>
      </w:r>
      <w:r w:rsidRPr="00C11E30">
        <w:rPr>
          <w:rStyle w:val="StyleUnderline"/>
        </w:rPr>
        <w:t xml:space="preserve"> the </w:t>
      </w:r>
      <w:r w:rsidRPr="008C3068">
        <w:rPr>
          <w:rStyle w:val="Emphasis"/>
          <w:sz w:val="28"/>
          <w:highlight w:val="green"/>
        </w:rPr>
        <w:t xml:space="preserve">imaginable </w:t>
      </w:r>
      <w:r w:rsidRPr="008C3068">
        <w:rPr>
          <w:rStyle w:val="Emphasis"/>
          <w:sz w:val="28"/>
        </w:rPr>
        <w:t>possibilities</w:t>
      </w:r>
      <w:r w:rsidRPr="008C3068">
        <w:rPr>
          <w:rStyle w:val="StyleUnderline"/>
          <w:sz w:val="28"/>
        </w:rPr>
        <w:t xml:space="preserve"> </w:t>
      </w:r>
      <w:r w:rsidRPr="008C3068">
        <w:rPr>
          <w:rStyle w:val="StyleUnderline"/>
        </w:rPr>
        <w:t>of</w:t>
      </w:r>
      <w:r w:rsidRPr="00C11E30">
        <w:rPr>
          <w:rStyle w:val="StyleUnderline"/>
        </w:rPr>
        <w:t xml:space="preserve"> legal approaches or </w:t>
      </w:r>
      <w:r w:rsidRPr="008C3068">
        <w:rPr>
          <w:rStyle w:val="Emphasis"/>
          <w:highlight w:val="green"/>
        </w:rPr>
        <w:t>remedies</w:t>
      </w:r>
      <w:r w:rsidRPr="00C11E30">
        <w:rPr>
          <w:rStyle w:val="StyleUnderline"/>
        </w:rPr>
        <w:t>.</w:t>
      </w:r>
      <w:r w:rsidRPr="002D6807">
        <w:rPr>
          <w:sz w:val="16"/>
        </w:rPr>
        <w:t xml:space="preserve">126 </w:t>
      </w:r>
      <w:r w:rsidRPr="008C3068">
        <w:rPr>
          <w:rStyle w:val="StyleUnderline"/>
          <w:highlight w:val="green"/>
        </w:rPr>
        <w:t>Critical work</w:t>
      </w:r>
      <w:r w:rsidRPr="008C3068">
        <w:rPr>
          <w:rStyle w:val="StyleUnderline"/>
        </w:rPr>
        <w:t xml:space="preserve"> calls into </w:t>
      </w:r>
      <w:r w:rsidRPr="008C3068">
        <w:rPr>
          <w:rStyle w:val="StyleUnderline"/>
          <w:highlight w:val="green"/>
        </w:rPr>
        <w:t>question</w:t>
      </w:r>
      <w:r w:rsidRPr="008C3068">
        <w:rPr>
          <w:sz w:val="16"/>
        </w:rPr>
        <w:t xml:space="preserve"> these </w:t>
      </w:r>
      <w:r w:rsidRPr="008C3068">
        <w:rPr>
          <w:rStyle w:val="StyleUnderline"/>
          <w:highlight w:val="green"/>
        </w:rPr>
        <w:t>normalised</w:t>
      </w:r>
      <w:r w:rsidRPr="008C3068">
        <w:rPr>
          <w:rStyle w:val="StyleUnderline"/>
        </w:rPr>
        <w:t xml:space="preserve"> and taken-for-granted </w:t>
      </w:r>
      <w:r w:rsidRPr="008C3068">
        <w:rPr>
          <w:rStyle w:val="StyleUnderline"/>
          <w:highlight w:val="green"/>
        </w:rPr>
        <w:t>modes of thinking and</w:t>
      </w:r>
      <w:r w:rsidRPr="008C3068">
        <w:rPr>
          <w:sz w:val="16"/>
        </w:rPr>
        <w:t xml:space="preserve"> can </w:t>
      </w:r>
      <w:r w:rsidRPr="008C3068">
        <w:rPr>
          <w:rStyle w:val="StyleUnderline"/>
          <w:highlight w:val="green"/>
        </w:rPr>
        <w:t>create ‘</w:t>
      </w:r>
      <w:r w:rsidRPr="008C3068">
        <w:rPr>
          <w:rStyle w:val="Emphasis"/>
          <w:highlight w:val="green"/>
        </w:rPr>
        <w:t>disruptive opening[s]</w:t>
      </w:r>
      <w:r w:rsidRPr="008C3068">
        <w:rPr>
          <w:rStyle w:val="StyleUnderline"/>
          <w:highlight w:val="green"/>
        </w:rPr>
        <w:t>’</w:t>
      </w:r>
      <w:r w:rsidRPr="008C3068">
        <w:rPr>
          <w:rStyle w:val="StyleUnderline"/>
        </w:rPr>
        <w:t>.</w:t>
      </w:r>
      <w:r w:rsidRPr="008C3068">
        <w:rPr>
          <w:sz w:val="16"/>
        </w:rPr>
        <w:t>127As Pollock proposes, ‘[a]rtistic practices are a form of witness, a testimony or survival, a promise of imaginative projection as well as the commitment to honest appraisal, to stories that must be told’.128 Prefigurative theory and politics do this too. Kemp asks how solidarity can be navigated between people outside and people inside immigration detention through the lens of SOAS Detainee Support.129 His analysis is grounded in</w:t>
      </w:r>
      <w:r w:rsidRPr="002D6807">
        <w:rPr>
          <w:sz w:val="16"/>
        </w:rPr>
        <w:t xml:space="preserve"> a critique of how immigration law individualises, dehistoricises and pacifies, which is empirically animated with people doing solidarity work within and beyond the immigration industrial complex’s walls. Collaborative and co-produced projects move beyond a singular and textual conception and communication of law, bringing legal concepts and understandings to different audiences through visual, creative and participatory processes. Transdisciplinary projects can help to broaden the skills and communities who engage with legal questions and offer a diversity of perspectives through empirical and creative methods and lenses.130 The Scottish Feminist Judgment Project brought legal academics and artists together to reinterpret legal judgements. In addition to rewriting judgements from a feminist perspective, itself a prefigurative action that has been built on in other areas,131 the group took their project outside of the capital’s academic, art and political institutions, and collaborators cycled the exhibition around Scotland, bringing the works, concepts and creations to meet people where they are.132 Participatory art practices challenge who produces knowledge, as indicated above, but also break down the separation of the ‘art’ and the ‘spectator’, through a mediated social relationship between all those involved through the art.133 Participatory projects, creative or otherwise, can facilitate a democratic space for dialogue and collaboration.134 </w:t>
      </w:r>
      <w:r w:rsidRPr="002D6807">
        <w:rPr>
          <w:rStyle w:val="StyleUnderline"/>
        </w:rPr>
        <w:t>Altering our perspective and relationship to the object of engagement, be it law, scholarship</w:t>
      </w:r>
      <w:r w:rsidRPr="002D6807">
        <w:rPr>
          <w:sz w:val="16"/>
        </w:rPr>
        <w:t xml:space="preserve"> or art, </w:t>
      </w:r>
      <w:r w:rsidRPr="002D6807">
        <w:rPr>
          <w:rStyle w:val="StyleUnderline"/>
        </w:rPr>
        <w:t>‘transforms our temporal and aesthetic relationship to the</w:t>
      </w:r>
      <w:r w:rsidRPr="002D6807">
        <w:rPr>
          <w:sz w:val="16"/>
        </w:rPr>
        <w:t xml:space="preserve"> image [or </w:t>
      </w:r>
      <w:r w:rsidRPr="002D6807">
        <w:rPr>
          <w:rStyle w:val="StyleUnderline"/>
        </w:rPr>
        <w:t>text</w:t>
      </w:r>
      <w:r w:rsidRPr="002D6807">
        <w:rPr>
          <w:sz w:val="16"/>
        </w:rPr>
        <w:t>]</w:t>
      </w:r>
      <w:r w:rsidRPr="002D6807">
        <w:rPr>
          <w:rStyle w:val="StyleUnderline"/>
        </w:rPr>
        <w:t>,</w:t>
      </w:r>
      <w:r w:rsidRPr="002D6807">
        <w:rPr>
          <w:sz w:val="16"/>
        </w:rPr>
        <w:t xml:space="preserve"> </w:t>
      </w:r>
      <w:r w:rsidRPr="002D6807">
        <w:rPr>
          <w:rStyle w:val="StyleUnderline"/>
        </w:rPr>
        <w:t>unleashing its critical potential by changing our point of view’.</w:t>
      </w:r>
      <w:r w:rsidRPr="002D6807">
        <w:rPr>
          <w:sz w:val="16"/>
        </w:rPr>
        <w:t>135 These projects embody practice that permeates boundaries. They start from a critical perspective and analysis and ground the exploration and development of the research through empirical and collaborative approaches, which in turn alter and complicate our position and relationship to the research.</w:t>
      </w:r>
    </w:p>
    <w:p w14:paraId="5CEB88B1" w14:textId="77777777" w:rsidR="004026C5" w:rsidRDefault="004026C5" w:rsidP="004026C5">
      <w:pPr>
        <w:pStyle w:val="Heading4"/>
      </w:pPr>
      <w:r>
        <w:t>Legal indeterminacy solves our links and the case.</w:t>
      </w:r>
    </w:p>
    <w:p w14:paraId="52E7CA50" w14:textId="77777777" w:rsidR="004026C5" w:rsidRPr="000B7E89" w:rsidRDefault="004026C5" w:rsidP="004026C5">
      <w:pPr>
        <w:rPr>
          <w:b/>
          <w:bCs/>
        </w:rPr>
      </w:pPr>
      <w:r w:rsidRPr="00AF7884">
        <w:rPr>
          <w:rStyle w:val="Style13ptBold"/>
        </w:rPr>
        <w:t>Derrida, 92</w:t>
      </w:r>
      <w:r w:rsidRPr="00AF7884">
        <w:t xml:space="preserve"> – </w:t>
      </w:r>
      <w:r>
        <w:t xml:space="preserve">[Jacques: “Force of Law: The ‘Mystical Foundation of Authority,’” Chapter 1 in </w:t>
      </w:r>
      <w:r>
        <w:rPr>
          <w:u w:val="single"/>
        </w:rPr>
        <w:t>Deconstruction and the Possibility of Justice</w:t>
      </w:r>
      <w:r>
        <w:t xml:space="preserve"> (Routledge, 1992), ISBN: 978-0-415-90304-2]//AD</w:t>
      </w:r>
    </w:p>
    <w:p w14:paraId="21493B00" w14:textId="77777777" w:rsidR="004026C5" w:rsidRPr="00EB6BEA" w:rsidRDefault="004026C5" w:rsidP="004026C5">
      <w:pPr>
        <w:rPr>
          <w:sz w:val="16"/>
        </w:rPr>
      </w:pPr>
      <w:r w:rsidRPr="00EB6BEA">
        <w:rPr>
          <w:sz w:val="16"/>
        </w:rPr>
        <w:t xml:space="preserve">The structure I am describing here </w:t>
      </w:r>
      <w:r w:rsidRPr="0067499E">
        <w:rPr>
          <w:sz w:val="16"/>
        </w:rPr>
        <w:t xml:space="preserve">is a structure in which </w:t>
      </w:r>
      <w:r w:rsidRPr="0067499E">
        <w:rPr>
          <w:rStyle w:val="StyleUnderline"/>
        </w:rPr>
        <w:t>law</w:t>
      </w:r>
      <w:r w:rsidRPr="0067499E">
        <w:rPr>
          <w:sz w:val="16"/>
        </w:rPr>
        <w:t xml:space="preserve"> (droit) </w:t>
      </w:r>
      <w:r w:rsidRPr="0067499E">
        <w:rPr>
          <w:rStyle w:val="StyleUnderline"/>
        </w:rPr>
        <w:t>is</w:t>
      </w:r>
      <w:r w:rsidRPr="0067499E">
        <w:rPr>
          <w:sz w:val="16"/>
        </w:rPr>
        <w:t xml:space="preserve"> </w:t>
      </w:r>
      <w:r w:rsidRPr="0067499E">
        <w:rPr>
          <w:rStyle w:val="Emphasis"/>
        </w:rPr>
        <w:t>essentially</w:t>
      </w:r>
      <w:r w:rsidRPr="0067499E">
        <w:rPr>
          <w:sz w:val="16"/>
        </w:rPr>
        <w:t xml:space="preserve"> </w:t>
      </w:r>
      <w:r w:rsidRPr="0067499E">
        <w:rPr>
          <w:rStyle w:val="StyleUnderline"/>
        </w:rPr>
        <w:t>deconstructible</w:t>
      </w:r>
      <w:r w:rsidRPr="0067499E">
        <w:rPr>
          <w:sz w:val="16"/>
        </w:rPr>
        <w:t xml:space="preserve">, whether </w:t>
      </w:r>
      <w:r w:rsidRPr="0067499E">
        <w:rPr>
          <w:rStyle w:val="StyleUnderline"/>
        </w:rPr>
        <w:t>because it is founded, constructed on interpretable and transformable textual strata</w:t>
      </w:r>
      <w:r w:rsidRPr="0067499E">
        <w:rPr>
          <w:sz w:val="16"/>
        </w:rPr>
        <w:t xml:space="preserve"> (and that is the history of law [droit], its possible and necessary transformation, sometimes its amelioration), or because its ultimate foundation is by definition unfounded</w:t>
      </w:r>
      <w:r w:rsidRPr="0067499E">
        <w:rPr>
          <w:rStyle w:val="StyleUnderline"/>
        </w:rPr>
        <w:t>.</w:t>
      </w:r>
      <w:r w:rsidRPr="0067499E">
        <w:rPr>
          <w:sz w:val="16"/>
        </w:rPr>
        <w:t xml:space="preserve"> The fact that law is deconstructible is not bad news. We may even see in this a stroke of luck for politics, for all historical progress. But the paradox that I'd like to submit for discussion is the following: </w:t>
      </w:r>
      <w:r w:rsidRPr="0067499E">
        <w:rPr>
          <w:rStyle w:val="StyleUnderline"/>
        </w:rPr>
        <w:t>it is this deconstructible</w:t>
      </w:r>
      <w:r w:rsidRPr="000B7E89">
        <w:rPr>
          <w:rStyle w:val="StyleUnderline"/>
        </w:rPr>
        <w:t xml:space="preserve"> structure of law</w:t>
      </w:r>
      <w:r w:rsidRPr="00EB6BEA">
        <w:rPr>
          <w:sz w:val="16"/>
        </w:rPr>
        <w:t xml:space="preserve"> (droit), or if you prefer of justice as droit, </w:t>
      </w:r>
      <w:r w:rsidRPr="000B7E89">
        <w:rPr>
          <w:rStyle w:val="StyleUnderline"/>
        </w:rPr>
        <w:t>that also insures the possibility of deconstruction.</w:t>
      </w:r>
      <w:r w:rsidRPr="00EB6BEA">
        <w:rPr>
          <w:sz w:val="16"/>
        </w:rPr>
        <w:t xml:space="preserve"> </w:t>
      </w:r>
      <w:r w:rsidRPr="00F1103A">
        <w:rPr>
          <w:rStyle w:val="StyleUnderline"/>
          <w:highlight w:val="green"/>
        </w:rPr>
        <w:t>Justice in itself</w:t>
      </w:r>
      <w:r w:rsidRPr="000B7E89">
        <w:rPr>
          <w:rStyle w:val="StyleUnderline"/>
        </w:rPr>
        <w:t xml:space="preserve">, if such a thing exists, </w:t>
      </w:r>
      <w:r w:rsidRPr="00F1103A">
        <w:rPr>
          <w:rStyle w:val="StyleUnderline"/>
          <w:highlight w:val="green"/>
        </w:rPr>
        <w:t>outside or beyond law, is not deconstructible</w:t>
      </w:r>
      <w:r w:rsidRPr="000B7E89">
        <w:rPr>
          <w:rStyle w:val="StyleUnderline"/>
        </w:rPr>
        <w:t>.</w:t>
      </w:r>
      <w:r w:rsidRPr="00EB6BEA">
        <w:rPr>
          <w:sz w:val="16"/>
        </w:rPr>
        <w:t xml:space="preserve"> No more than deconstruction itself, if such a thing exists. </w:t>
      </w:r>
      <w:r w:rsidRPr="00F1103A">
        <w:rPr>
          <w:rStyle w:val="Emphasis"/>
          <w:highlight w:val="green"/>
        </w:rPr>
        <w:t>Deconstruction is justice</w:t>
      </w:r>
      <w:r w:rsidRPr="000B7E89">
        <w:rPr>
          <w:rStyle w:val="Emphasis"/>
        </w:rPr>
        <w:t>.</w:t>
      </w:r>
      <w:r w:rsidRPr="00EB6BEA">
        <w:rPr>
          <w:sz w:val="16"/>
        </w:rPr>
        <w:t xml:space="preserve"> It is perhaps </w:t>
      </w:r>
      <w:r w:rsidRPr="00F1103A">
        <w:rPr>
          <w:rStyle w:val="StyleUnderline"/>
          <w:highlight w:val="green"/>
        </w:rPr>
        <w:t>because law</w:t>
      </w:r>
      <w:r w:rsidRPr="00EB6BEA">
        <w:rPr>
          <w:sz w:val="16"/>
        </w:rPr>
        <w:t xml:space="preserve"> (droit) (</w:t>
      </w:r>
      <w:r w:rsidRPr="00AC4C83">
        <w:rPr>
          <w:rStyle w:val="StyleUnderline"/>
        </w:rPr>
        <w:t>which I</w:t>
      </w:r>
      <w:r w:rsidRPr="00EB6BEA">
        <w:rPr>
          <w:sz w:val="16"/>
        </w:rPr>
        <w:t xml:space="preserve"> will consistently try to </w:t>
      </w:r>
      <w:r w:rsidRPr="00AC4C83">
        <w:rPr>
          <w:rStyle w:val="Emphasis"/>
        </w:rPr>
        <w:t>distinguish</w:t>
      </w:r>
      <w:r w:rsidRPr="00EB6BEA">
        <w:rPr>
          <w:sz w:val="16"/>
        </w:rPr>
        <w:t xml:space="preserve"> </w:t>
      </w:r>
      <w:r w:rsidRPr="00AC4C83">
        <w:rPr>
          <w:rStyle w:val="StyleUnderline"/>
        </w:rPr>
        <w:t xml:space="preserve">from justice) </w:t>
      </w:r>
      <w:r w:rsidRPr="00F1103A">
        <w:rPr>
          <w:rStyle w:val="StyleUnderline"/>
          <w:highlight w:val="green"/>
        </w:rPr>
        <w:t xml:space="preserve">is </w:t>
      </w:r>
      <w:r w:rsidRPr="00F1103A">
        <w:rPr>
          <w:rStyle w:val="Emphasis"/>
          <w:highlight w:val="green"/>
        </w:rPr>
        <w:t>constructible</w:t>
      </w:r>
      <w:r w:rsidRPr="00AC4C83">
        <w:rPr>
          <w:rStyle w:val="StyleUnderline"/>
        </w:rPr>
        <w:t xml:space="preserve">, in a sense that goes beyond the opposition between convention and nature, </w:t>
      </w:r>
      <w:r w:rsidRPr="00EB6BEA">
        <w:rPr>
          <w:sz w:val="16"/>
        </w:rPr>
        <w:t xml:space="preserve">it is perhaps insofar as it goes beyond this opposition that it is constructible and so deconstructible and, what's more, </w:t>
      </w:r>
      <w:r w:rsidRPr="00F1103A">
        <w:rPr>
          <w:rStyle w:val="StyleUnderline"/>
          <w:highlight w:val="green"/>
        </w:rPr>
        <w:t>that</w:t>
      </w:r>
      <w:r w:rsidRPr="00EB6BEA">
        <w:rPr>
          <w:sz w:val="16"/>
        </w:rPr>
        <w:t xml:space="preserve"> it </w:t>
      </w:r>
      <w:r w:rsidRPr="00F1103A">
        <w:rPr>
          <w:rStyle w:val="Emphasis"/>
          <w:highlight w:val="green"/>
        </w:rPr>
        <w:t>makes deconstruction possible</w:t>
      </w:r>
      <w:r w:rsidRPr="00EB6BEA">
        <w:rPr>
          <w:sz w:val="16"/>
        </w:rPr>
        <w:t>, or at least the practice of a deconstruction that, fundamentally, always proceeds to questions of droit and to the subject of droit</w:t>
      </w:r>
      <w:r w:rsidRPr="00AC4C83">
        <w:rPr>
          <w:rStyle w:val="StyleUnderline"/>
        </w:rPr>
        <w:t>.</w:t>
      </w:r>
      <w:r w:rsidRPr="00EB6BEA">
        <w:rPr>
          <w:sz w:val="16"/>
        </w:rPr>
        <w:t xml:space="preserve"> (1) </w:t>
      </w:r>
      <w:r w:rsidRPr="00AC4C83">
        <w:rPr>
          <w:rStyle w:val="StyleUnderline"/>
        </w:rPr>
        <w:t>The deconstructibility of law</w:t>
      </w:r>
      <w:r w:rsidRPr="00EB6BEA">
        <w:rPr>
          <w:sz w:val="16"/>
        </w:rPr>
        <w:t xml:space="preserve"> (droit)</w:t>
      </w:r>
      <w:r w:rsidRPr="00AC4C83">
        <w:rPr>
          <w:rStyle w:val="StyleUnderline"/>
        </w:rPr>
        <w:t>, of legality, legitimacy or legitimation</w:t>
      </w:r>
      <w:r w:rsidRPr="00EB6BEA">
        <w:rPr>
          <w:sz w:val="16"/>
        </w:rPr>
        <w:t xml:space="preserve"> (for example) </w:t>
      </w:r>
      <w:r w:rsidRPr="00AC4C83">
        <w:rPr>
          <w:rStyle w:val="StyleUnderline"/>
        </w:rPr>
        <w:t>makes deconstruction possible.</w:t>
      </w:r>
      <w:r w:rsidRPr="00EB6BEA">
        <w:rPr>
          <w:sz w:val="16"/>
        </w:rPr>
        <w:t xml:space="preserve"> (2) </w:t>
      </w:r>
      <w:r w:rsidRPr="00AC4C83">
        <w:rPr>
          <w:rStyle w:val="StyleUnderline"/>
        </w:rPr>
        <w:t>The undeconstructibility of justice also makes deconstruction possible, indeed is inseparable from it.</w:t>
      </w:r>
      <w:r w:rsidRPr="00EB6BEA">
        <w:rPr>
          <w:sz w:val="16"/>
        </w:rPr>
        <w:t xml:space="preserve"> (3) </w:t>
      </w:r>
      <w:r w:rsidRPr="00AC4C83">
        <w:rPr>
          <w:rStyle w:val="StyleUnderline"/>
        </w:rPr>
        <w:t xml:space="preserve">The result: </w:t>
      </w:r>
      <w:r w:rsidRPr="00F1103A">
        <w:rPr>
          <w:rStyle w:val="Emphasis"/>
          <w:sz w:val="28"/>
          <w:highlight w:val="green"/>
        </w:rPr>
        <w:t>deconstruction takes place in the interval that separates the undeconstructibility of justice from the deconstructibility of</w:t>
      </w:r>
      <w:r w:rsidRPr="00AC4C83">
        <w:rPr>
          <w:rStyle w:val="Emphasis"/>
          <w:sz w:val="28"/>
        </w:rPr>
        <w:t xml:space="preserve"> droit (</w:t>
      </w:r>
      <w:r w:rsidRPr="00F1103A">
        <w:rPr>
          <w:rStyle w:val="Emphasis"/>
          <w:sz w:val="28"/>
          <w:highlight w:val="green"/>
        </w:rPr>
        <w:t>authority, legitimacy</w:t>
      </w:r>
      <w:r w:rsidRPr="00AC4C83">
        <w:rPr>
          <w:rStyle w:val="Emphasis"/>
          <w:sz w:val="28"/>
        </w:rPr>
        <w:t>, and so on)</w:t>
      </w:r>
      <w:r w:rsidRPr="00AC4C83">
        <w:rPr>
          <w:rStyle w:val="StyleUnderline"/>
        </w:rPr>
        <w:t>.</w:t>
      </w:r>
      <w:r w:rsidRPr="00EB6BEA">
        <w:rPr>
          <w:sz w:val="16"/>
        </w:rPr>
        <w:t xml:space="preserve"> </w:t>
      </w:r>
      <w:r w:rsidRPr="00AC4C83">
        <w:rPr>
          <w:rStyle w:val="StyleUnderline"/>
        </w:rPr>
        <w:t xml:space="preserve">It is possible </w:t>
      </w:r>
      <w:r w:rsidRPr="00F1103A">
        <w:rPr>
          <w:rStyle w:val="StyleUnderline"/>
          <w:highlight w:val="green"/>
        </w:rPr>
        <w:t xml:space="preserve">as an </w:t>
      </w:r>
      <w:r w:rsidRPr="00F1103A">
        <w:rPr>
          <w:rStyle w:val="Emphasis"/>
          <w:highlight w:val="green"/>
        </w:rPr>
        <w:t>experience of the impossible</w:t>
      </w:r>
      <w:r w:rsidRPr="00AC4C83">
        <w:rPr>
          <w:rStyle w:val="StyleUnderline"/>
        </w:rPr>
        <w:t>,</w:t>
      </w:r>
      <w:r w:rsidRPr="00EB6BEA">
        <w:rPr>
          <w:sz w:val="16"/>
        </w:rPr>
        <w:t xml:space="preserve"> there </w:t>
      </w:r>
      <w:r w:rsidRPr="00AC4C83">
        <w:rPr>
          <w:rStyle w:val="StyleUnderline"/>
        </w:rPr>
        <w:t>where</w:t>
      </w:r>
      <w:r w:rsidRPr="00EB6BEA">
        <w:rPr>
          <w:sz w:val="16"/>
        </w:rPr>
        <w:t xml:space="preserve">, even if it does not exist (or does not yet exist, or never does exist), </w:t>
      </w:r>
      <w:r w:rsidRPr="00AC4C83">
        <w:rPr>
          <w:rStyle w:val="StyleUnderline"/>
        </w:rPr>
        <w:t>there is justice.</w:t>
      </w:r>
      <w:r w:rsidRPr="00EB6BEA">
        <w:rPr>
          <w:sz w:val="16"/>
        </w:rPr>
        <w:t xml:space="preserve"> Wherever one can replace, translate, determine the x of justice, one should say: deconstruction is possible, as impossible, to the extent (there) where there is (undeconstructible) x, thus to the extent (there) where there is (the undeconstructible).</w:t>
      </w:r>
    </w:p>
    <w:p w14:paraId="116943F9" w14:textId="77777777" w:rsidR="004026C5" w:rsidRPr="00EB6BEA" w:rsidRDefault="004026C5" w:rsidP="004026C5">
      <w:pPr>
        <w:rPr>
          <w:sz w:val="16"/>
        </w:rPr>
      </w:pPr>
      <w:r w:rsidRPr="00EB6BEA">
        <w:rPr>
          <w:sz w:val="16"/>
        </w:rPr>
        <w:t>In other words, the hypothesis and propositions toward which I'm tentatively moving here call more for the subtitle: justice as the possibility of deconstruction, the structure of law (droit) or of the law, the foundation or the self-authorization of law (droit) as the possibility of the exercise of deconstruction. I'm sure this isn't altogether clear; I hope, though I'm not sure of it, that it will become a little clearer in a moment.</w:t>
      </w:r>
    </w:p>
    <w:p w14:paraId="0E615A30" w14:textId="77777777" w:rsidR="004026C5" w:rsidRPr="00EB6BEA" w:rsidRDefault="004026C5" w:rsidP="004026C5">
      <w:pPr>
        <w:rPr>
          <w:sz w:val="16"/>
        </w:rPr>
      </w:pPr>
      <w:r w:rsidRPr="00EB6BEA">
        <w:rPr>
          <w:sz w:val="16"/>
        </w:rPr>
        <w:t>I've said, then, that I have not yet begun. Perhaps I'll never begin and perhaps this colloquium will have to do without a "keynote," except that I've already begun. I authorize myself-but by what right?-to multiply protocols and detours. I began by saying that I was in love with at least two of your idioms. One was the word "enforceability," the other was the transitive use of the verb "to address." In French, one addresses oneself to someone, one addresses a letter or a word, also a transitive use, without being sure that they will arrive at their destination, but one does not address a problem. Still less does one address someone. Tonight I have agreed by contract to address, in English, a problem, that is to go straight toward it and straight toward you, thematically and without detour, in addressing myself to you in your language. Between law or right, the rectitude of address, direction and uprightness, we should be able to find a direct line of communication and to find ourselves on the right track. Why does deconstruction have the reputation, justified or not, of treating things obliquely, indirectly, with "quotation marks," and of always asking whether things arrive at the indicated address? Is this reputation deserved? And, deserved or not, how does one explain it?</w:t>
      </w:r>
    </w:p>
    <w:p w14:paraId="47CD95CA" w14:textId="77777777" w:rsidR="004026C5" w:rsidRPr="00EB6BEA" w:rsidRDefault="004026C5" w:rsidP="004026C5">
      <w:pPr>
        <w:rPr>
          <w:sz w:val="16"/>
        </w:rPr>
      </w:pPr>
      <w:r w:rsidRPr="00EB6BEA">
        <w:rPr>
          <w:sz w:val="16"/>
        </w:rPr>
        <w:t>And so we have already, in the fact that I speak another's language and break with my own, in the fact that I give myself up to the other, a singular mixture of force, ;ustesse and justice.</w:t>
      </w:r>
    </w:p>
    <w:p w14:paraId="34F8429F" w14:textId="77777777" w:rsidR="004026C5" w:rsidRPr="00AC4C83" w:rsidRDefault="004026C5" w:rsidP="004026C5">
      <w:pPr>
        <w:rPr>
          <w:rStyle w:val="StyleUnderline"/>
        </w:rPr>
      </w:pPr>
      <w:r w:rsidRPr="00EB6BEA">
        <w:rPr>
          <w:sz w:val="16"/>
        </w:rPr>
        <w:t xml:space="preserve">And I am obliged, it is an obligation, to "address" in English, as you say in your language, infinite problems, infinite in their number, infinite in their history, infinite in their structure, covered by the title Deconstruction and the Possibility of Justice. But we already know that </w:t>
      </w:r>
      <w:r w:rsidRPr="00AC4C83">
        <w:rPr>
          <w:rStyle w:val="StyleUnderline"/>
        </w:rPr>
        <w:t>these problems</w:t>
      </w:r>
      <w:r w:rsidRPr="00EB6BEA">
        <w:rPr>
          <w:sz w:val="16"/>
        </w:rPr>
        <w:t xml:space="preserve"> are not infinite simply because they are infinitely numerous, nor because they are rooted in the infinity of memories and cultures (religious, philosophical, juridical, and so forth) that we shall never master. They </w:t>
      </w:r>
      <w:r w:rsidRPr="00AC4C83">
        <w:rPr>
          <w:rStyle w:val="StyleUnderline"/>
        </w:rPr>
        <w:t>are infinite</w:t>
      </w:r>
      <w:r w:rsidRPr="00EB6BEA">
        <w:rPr>
          <w:sz w:val="16"/>
        </w:rPr>
        <w:t xml:space="preserve">, if we may say so, </w:t>
      </w:r>
      <w:r w:rsidRPr="00AC4C83">
        <w:rPr>
          <w:rStyle w:val="StyleUnderline"/>
        </w:rPr>
        <w:t xml:space="preserve">in themselves, because they require the very experience of the aporia that is not unrelated to what I just called the "mystical." </w:t>
      </w:r>
      <w:r w:rsidRPr="00EB6BEA">
        <w:rPr>
          <w:sz w:val="16"/>
        </w:rPr>
        <w:t xml:space="preserve">When I say that they require the very experience of aporia, I mean two things. (1) As its name indicates, an experience is a traversal, something that traverses and travels toward a destination for which it finds the appropriate passage. The experience finds its way, its passage, it is possible. And in this sense it is impossible to have a full experience of aporia, that is, of something that does not allow passage. An aporia is a non-road. </w:t>
      </w:r>
      <w:r w:rsidRPr="00AC4C83">
        <w:rPr>
          <w:rStyle w:val="StyleUnderline"/>
        </w:rPr>
        <w:t>From this point of view, justice would be the experience that we are not able to experience. We shall soon encounter more than one aporia that we shall not be able to pass. But</w:t>
      </w:r>
      <w:r w:rsidRPr="00EB6BEA">
        <w:rPr>
          <w:sz w:val="16"/>
        </w:rPr>
        <w:t xml:space="preserve"> (2) </w:t>
      </w:r>
      <w:r w:rsidRPr="00AC4C83">
        <w:rPr>
          <w:rStyle w:val="StyleUnderline"/>
        </w:rPr>
        <w:t xml:space="preserve">I think that </w:t>
      </w:r>
      <w:r w:rsidRPr="00F1103A">
        <w:rPr>
          <w:rStyle w:val="StyleUnderline"/>
          <w:highlight w:val="green"/>
        </w:rPr>
        <w:t>there is no justice without this experience</w:t>
      </w:r>
      <w:r w:rsidRPr="00AC4C83">
        <w:rPr>
          <w:rStyle w:val="StyleUnderline"/>
        </w:rPr>
        <w:t xml:space="preserve">, however impossible it may be, </w:t>
      </w:r>
      <w:r w:rsidRPr="00F1103A">
        <w:rPr>
          <w:rStyle w:val="StyleUnderline"/>
          <w:highlight w:val="green"/>
        </w:rPr>
        <w:t xml:space="preserve">of </w:t>
      </w:r>
      <w:r w:rsidRPr="00F1103A">
        <w:rPr>
          <w:rStyle w:val="Emphasis"/>
          <w:highlight w:val="green"/>
        </w:rPr>
        <w:t>aporia</w:t>
      </w:r>
      <w:r w:rsidRPr="00AC4C83">
        <w:rPr>
          <w:rStyle w:val="StyleUnderline"/>
        </w:rPr>
        <w:t>.</w:t>
      </w:r>
      <w:r w:rsidRPr="00EB6BEA">
        <w:rPr>
          <w:sz w:val="16"/>
        </w:rPr>
        <w:t xml:space="preserve"> Justice is an experience of the impossible. A will, a desire, a demand for justice whose structure wouldn't be an experience of aporia would have no chance to be what it is, namely, a call for justice. Every time that something comes to pass or turns out well, </w:t>
      </w:r>
      <w:r w:rsidRPr="00F1103A">
        <w:rPr>
          <w:rStyle w:val="StyleUnderline"/>
          <w:highlight w:val="green"/>
        </w:rPr>
        <w:t>every time</w:t>
      </w:r>
      <w:r w:rsidRPr="00AC4C83">
        <w:rPr>
          <w:rStyle w:val="StyleUnderline"/>
        </w:rPr>
        <w:t xml:space="preserve"> that </w:t>
      </w:r>
      <w:r w:rsidRPr="00F1103A">
        <w:rPr>
          <w:rStyle w:val="StyleUnderline"/>
          <w:highlight w:val="green"/>
        </w:rPr>
        <w:t xml:space="preserve">we placidly </w:t>
      </w:r>
      <w:r w:rsidRPr="00F1103A">
        <w:rPr>
          <w:rStyle w:val="Emphasis"/>
          <w:highlight w:val="green"/>
        </w:rPr>
        <w:t>apply a good rule to a particular case</w:t>
      </w:r>
      <w:r w:rsidRPr="00F1103A">
        <w:rPr>
          <w:rStyle w:val="StyleUnderline"/>
          <w:highlight w:val="green"/>
        </w:rPr>
        <w:t>,</w:t>
      </w:r>
      <w:r w:rsidRPr="00AC4C83">
        <w:rPr>
          <w:rStyle w:val="StyleUnderline"/>
        </w:rPr>
        <w:t xml:space="preserve"> to a correctly subsumed example, according to a determinant judgment, we can be sure that </w:t>
      </w:r>
      <w:r w:rsidRPr="00F1103A">
        <w:rPr>
          <w:rStyle w:val="StyleUnderline"/>
          <w:highlight w:val="green"/>
        </w:rPr>
        <w:t>law</w:t>
      </w:r>
      <w:r w:rsidRPr="00EB6BEA">
        <w:rPr>
          <w:sz w:val="16"/>
        </w:rPr>
        <w:t xml:space="preserve"> (droit) </w:t>
      </w:r>
      <w:r w:rsidRPr="00F1103A">
        <w:rPr>
          <w:rStyle w:val="StyleUnderline"/>
          <w:highlight w:val="green"/>
        </w:rPr>
        <w:t>may find</w:t>
      </w:r>
      <w:r w:rsidRPr="00AC4C83">
        <w:rPr>
          <w:rStyle w:val="StyleUnderline"/>
        </w:rPr>
        <w:t xml:space="preserve"> itself </w:t>
      </w:r>
      <w:r w:rsidRPr="00F1103A">
        <w:rPr>
          <w:rStyle w:val="StyleUnderline"/>
          <w:highlight w:val="green"/>
        </w:rPr>
        <w:t>accounted</w:t>
      </w:r>
      <w:r w:rsidRPr="00AC4C83">
        <w:rPr>
          <w:rStyle w:val="StyleUnderline"/>
        </w:rPr>
        <w:t xml:space="preserve"> for</w:t>
      </w:r>
      <w:r w:rsidRPr="00F1103A">
        <w:rPr>
          <w:rStyle w:val="StyleUnderline"/>
          <w:highlight w:val="green"/>
        </w:rPr>
        <w:t>, but</w:t>
      </w:r>
      <w:r w:rsidRPr="00AC4C83">
        <w:rPr>
          <w:rStyle w:val="StyleUnderline"/>
        </w:rPr>
        <w:t xml:space="preserve"> </w:t>
      </w:r>
      <w:r w:rsidRPr="00AC4C83">
        <w:rPr>
          <w:rStyle w:val="Emphasis"/>
        </w:rPr>
        <w:t xml:space="preserve">certainly </w:t>
      </w:r>
      <w:r w:rsidRPr="00F1103A">
        <w:rPr>
          <w:rStyle w:val="Emphasis"/>
          <w:highlight w:val="green"/>
        </w:rPr>
        <w:t>not justice</w:t>
      </w:r>
      <w:r w:rsidRPr="00AC4C83">
        <w:rPr>
          <w:rStyle w:val="StyleUnderline"/>
        </w:rPr>
        <w:t>.</w:t>
      </w:r>
      <w:r w:rsidRPr="00EB6BEA">
        <w:rPr>
          <w:sz w:val="16"/>
        </w:rPr>
        <w:t xml:space="preserve"> Law (droit) is not justice. </w:t>
      </w:r>
      <w:r w:rsidRPr="00F1103A">
        <w:rPr>
          <w:rStyle w:val="StyleUnderline"/>
          <w:highlight w:val="green"/>
        </w:rPr>
        <w:t>Law is</w:t>
      </w:r>
      <w:r w:rsidRPr="00AC4C83">
        <w:rPr>
          <w:rStyle w:val="StyleUnderline"/>
        </w:rPr>
        <w:t xml:space="preserve"> the element of </w:t>
      </w:r>
      <w:r w:rsidRPr="00F1103A">
        <w:rPr>
          <w:rStyle w:val="StyleUnderline"/>
          <w:highlight w:val="green"/>
        </w:rPr>
        <w:t>calculation</w:t>
      </w:r>
      <w:r w:rsidRPr="00AC4C83">
        <w:rPr>
          <w:rStyle w:val="StyleUnderline"/>
        </w:rPr>
        <w:t>,</w:t>
      </w:r>
      <w:r w:rsidRPr="00EB6BEA">
        <w:rPr>
          <w:sz w:val="16"/>
        </w:rPr>
        <w:t xml:space="preserve"> and it is just that there be law, </w:t>
      </w:r>
      <w:r w:rsidRPr="00F1103A">
        <w:rPr>
          <w:rStyle w:val="Emphasis"/>
          <w:highlight w:val="green"/>
        </w:rPr>
        <w:t>but justice is incalculable</w:t>
      </w:r>
      <w:r w:rsidRPr="00EB6BEA">
        <w:rPr>
          <w:sz w:val="16"/>
        </w:rPr>
        <w:t xml:space="preserve">, it requires us to calculate with the incalculable; </w:t>
      </w:r>
      <w:r w:rsidRPr="00F1103A">
        <w:rPr>
          <w:rStyle w:val="StyleUnderline"/>
          <w:highlight w:val="green"/>
        </w:rPr>
        <w:t>and</w:t>
      </w:r>
      <w:r w:rsidRPr="00F1103A">
        <w:rPr>
          <w:sz w:val="16"/>
          <w:highlight w:val="green"/>
        </w:rPr>
        <w:t xml:space="preserve"> </w:t>
      </w:r>
      <w:r w:rsidRPr="00F1103A">
        <w:rPr>
          <w:rStyle w:val="Emphasis"/>
          <w:highlight w:val="green"/>
        </w:rPr>
        <w:t>aporetic experiences</w:t>
      </w:r>
      <w:r w:rsidRPr="00EB6BEA">
        <w:rPr>
          <w:sz w:val="16"/>
        </w:rPr>
        <w:t xml:space="preserve"> </w:t>
      </w:r>
      <w:r w:rsidRPr="00F1103A">
        <w:rPr>
          <w:rStyle w:val="StyleUnderline"/>
          <w:highlight w:val="green"/>
        </w:rPr>
        <w:t>are</w:t>
      </w:r>
      <w:r w:rsidRPr="00AC4C83">
        <w:rPr>
          <w:rStyle w:val="StyleUnderline"/>
        </w:rPr>
        <w:t xml:space="preserve"> the experiences</w:t>
      </w:r>
      <w:r w:rsidRPr="00EB6BEA">
        <w:rPr>
          <w:sz w:val="16"/>
        </w:rPr>
        <w:t xml:space="preserve">, as improbable as they are necessary, </w:t>
      </w:r>
      <w:r w:rsidRPr="00AC4C83">
        <w:rPr>
          <w:rStyle w:val="StyleUnderline"/>
        </w:rPr>
        <w:t>of justice,</w:t>
      </w:r>
      <w:r w:rsidRPr="00EB6BEA">
        <w:rPr>
          <w:sz w:val="16"/>
        </w:rPr>
        <w:t xml:space="preserve"> that is to say </w:t>
      </w:r>
      <w:r w:rsidRPr="00AC4C83">
        <w:rPr>
          <w:rStyle w:val="StyleUnderline"/>
        </w:rPr>
        <w:t xml:space="preserve">of </w:t>
      </w:r>
      <w:r w:rsidRPr="00F1103A">
        <w:rPr>
          <w:rStyle w:val="StyleUnderline"/>
          <w:highlight w:val="green"/>
        </w:rPr>
        <w:t xml:space="preserve">moments in which the </w:t>
      </w:r>
      <w:r w:rsidRPr="00F1103A">
        <w:rPr>
          <w:rStyle w:val="Emphasis"/>
          <w:highlight w:val="green"/>
        </w:rPr>
        <w:t>decision between just and unjust is never insured by a rule</w:t>
      </w:r>
      <w:r w:rsidRPr="00F1103A">
        <w:rPr>
          <w:rStyle w:val="StyleUnderline"/>
          <w:highlight w:val="green"/>
        </w:rPr>
        <w:t>.</w:t>
      </w:r>
    </w:p>
    <w:p w14:paraId="3320983E" w14:textId="77777777" w:rsidR="004026C5" w:rsidRPr="0087566B" w:rsidRDefault="004026C5" w:rsidP="004026C5"/>
    <w:p w14:paraId="047D4B22" w14:textId="77777777" w:rsidR="004026C5" w:rsidRDefault="004026C5" w:rsidP="004026C5"/>
    <w:p w14:paraId="55B80B33" w14:textId="77777777" w:rsidR="004026C5" w:rsidRDefault="004026C5" w:rsidP="004026C5"/>
    <w:p w14:paraId="1092980B" w14:textId="77777777" w:rsidR="004026C5" w:rsidRDefault="004026C5" w:rsidP="004026C5">
      <w:pPr>
        <w:pStyle w:val="Heading3"/>
      </w:pPr>
      <w:r>
        <w:t xml:space="preserve">1NC---T </w:t>
      </w:r>
    </w:p>
    <w:p w14:paraId="62DFA2C7" w14:textId="77777777" w:rsidR="004026C5" w:rsidRDefault="004026C5" w:rsidP="004026C5">
      <w:r>
        <w:t>T all-workers</w:t>
      </w:r>
    </w:p>
    <w:p w14:paraId="3874A2C1" w14:textId="77777777" w:rsidR="004026C5" w:rsidRPr="00CE4ED1" w:rsidRDefault="004026C5" w:rsidP="004026C5">
      <w:pPr>
        <w:pStyle w:val="Heading4"/>
        <w:rPr>
          <w:rFonts w:cs="Calibri"/>
          <w:u w:val="single"/>
        </w:rPr>
      </w:pPr>
      <w:r w:rsidRPr="00CE4ED1">
        <w:rPr>
          <w:rFonts w:cs="Calibri"/>
          <w:u w:val="single"/>
        </w:rPr>
        <w:t>Interpretation</w:t>
      </w:r>
      <w:r w:rsidRPr="00CE4ED1">
        <w:rPr>
          <w:rFonts w:cs="Calibri"/>
        </w:rPr>
        <w:t xml:space="preserve"> –</w:t>
      </w:r>
      <w:r>
        <w:rPr>
          <w:rFonts w:cs="Calibri"/>
        </w:rPr>
        <w:t xml:space="preserve"> A</w:t>
      </w:r>
      <w:r w:rsidRPr="00CE4ED1">
        <w:rPr>
          <w:rFonts w:cs="Calibri"/>
        </w:rPr>
        <w:t>ffs</w:t>
      </w:r>
      <w:r>
        <w:rPr>
          <w:rFonts w:cs="Calibri"/>
        </w:rPr>
        <w:t>’</w:t>
      </w:r>
      <w:r w:rsidRPr="00CE4ED1">
        <w:rPr>
          <w:rFonts w:cs="Calibri"/>
        </w:rPr>
        <w:t xml:space="preserve"> strengthening of rights must apply to </w:t>
      </w:r>
      <w:r w:rsidRPr="00CE4ED1">
        <w:rPr>
          <w:rFonts w:cs="Calibri"/>
          <w:u w:val="single"/>
        </w:rPr>
        <w:t xml:space="preserve">all workers </w:t>
      </w:r>
      <w:r w:rsidRPr="00CE4ED1">
        <w:rPr>
          <w:rFonts w:cs="Calibri"/>
        </w:rPr>
        <w:t>in the US</w:t>
      </w:r>
    </w:p>
    <w:p w14:paraId="6D94A69E" w14:textId="77777777" w:rsidR="004026C5" w:rsidRPr="00CE4ED1" w:rsidRDefault="004026C5" w:rsidP="004026C5">
      <w:pPr>
        <w:pStyle w:val="Heading4"/>
        <w:rPr>
          <w:rFonts w:cs="Calibri"/>
        </w:rPr>
      </w:pPr>
      <w:r w:rsidRPr="007D1D82">
        <w:rPr>
          <w:rFonts w:cs="Calibri"/>
          <w:u w:val="single"/>
        </w:rPr>
        <w:t>Substantial</w:t>
      </w:r>
      <w:r>
        <w:rPr>
          <w:rFonts w:cs="Calibri"/>
        </w:rPr>
        <w:t>ly</w:t>
      </w:r>
      <w:r w:rsidRPr="00CE4ED1">
        <w:rPr>
          <w:rFonts w:cs="Calibri"/>
        </w:rPr>
        <w:t xml:space="preserve"> means without material qualifications</w:t>
      </w:r>
    </w:p>
    <w:p w14:paraId="7AC8F9CD" w14:textId="77777777" w:rsidR="004026C5" w:rsidRPr="00CE4ED1" w:rsidRDefault="004026C5" w:rsidP="004026C5">
      <w:r w:rsidRPr="00CE4ED1">
        <w:rPr>
          <w:rStyle w:val="Style13ptBold"/>
        </w:rPr>
        <w:t>Novogradac, 14</w:t>
      </w:r>
      <w:r w:rsidRPr="00CE4ED1">
        <w:t xml:space="preserve"> – (Michael, “Close Enough? How to Measure “Substantially Similar” under FASB’s New LIHTC Investment Guidance” https://www.novoco.com/notes-from-novogradac/close-enough-how-measure-substantially-similar-under-fasbs-new-lihtc-investment-guidance)</w:t>
      </w:r>
    </w:p>
    <w:p w14:paraId="0B2417CD" w14:textId="77777777" w:rsidR="004026C5" w:rsidRPr="00CE4ED1" w:rsidRDefault="004026C5" w:rsidP="004026C5">
      <w:r w:rsidRPr="00CE4ED1">
        <w:t>Black’s Law dictionary defines “</w:t>
      </w:r>
      <w:r w:rsidRPr="00CE4ED1">
        <w:rPr>
          <w:rStyle w:val="StyleUnderline"/>
          <w:highlight w:val="yellow"/>
        </w:rPr>
        <w:t>substantially</w:t>
      </w:r>
      <w:r w:rsidRPr="00CE4ED1">
        <w:t>” as:</w:t>
      </w:r>
    </w:p>
    <w:p w14:paraId="02B1BD5D" w14:textId="77777777" w:rsidR="004026C5" w:rsidRPr="00CE4ED1" w:rsidRDefault="004026C5" w:rsidP="004026C5">
      <w:r w:rsidRPr="00CE4ED1">
        <w:t xml:space="preserve">“Essentially; </w:t>
      </w:r>
      <w:r w:rsidRPr="00CE4ED1">
        <w:rPr>
          <w:rStyle w:val="Emphasis"/>
          <w:highlight w:val="yellow"/>
        </w:rPr>
        <w:t>without material qualification</w:t>
      </w:r>
      <w:r w:rsidRPr="00CE4ED1">
        <w:t>; in the main; in substance, materially; in a substantial manner. About, actually, competently, and essentially.”</w:t>
      </w:r>
    </w:p>
    <w:p w14:paraId="77BA3A80" w14:textId="77777777" w:rsidR="004026C5" w:rsidRPr="00CE4ED1" w:rsidRDefault="004026C5" w:rsidP="004026C5">
      <w:pPr>
        <w:pStyle w:val="Heading4"/>
        <w:rPr>
          <w:rFonts w:cs="Calibri"/>
        </w:rPr>
      </w:pPr>
      <w:r w:rsidRPr="00CE4ED1">
        <w:rPr>
          <w:rFonts w:cs="Calibri"/>
          <w:u w:val="single"/>
        </w:rPr>
        <w:t>Workers</w:t>
      </w:r>
      <w:r w:rsidRPr="00CE4ED1">
        <w:rPr>
          <w:rFonts w:cs="Calibri"/>
        </w:rPr>
        <w:t xml:space="preserve"> are individuals who provide services for an employer in exchange for compensation</w:t>
      </w:r>
    </w:p>
    <w:p w14:paraId="3E6336AA" w14:textId="77777777" w:rsidR="004026C5" w:rsidRPr="00CE4ED1" w:rsidRDefault="004026C5" w:rsidP="004026C5">
      <w:r w:rsidRPr="00CE4ED1">
        <w:rPr>
          <w:rStyle w:val="Style13ptBold"/>
        </w:rPr>
        <w:t>AllVoices, no date,</w:t>
      </w:r>
      <w:r w:rsidRPr="00CE4ED1">
        <w:t xml:space="preserve"> (“What is a Worker?” All Voices, No Date, https://www.allvoices.co/glossary/worker)</w:t>
      </w:r>
    </w:p>
    <w:p w14:paraId="7F34F364" w14:textId="77777777" w:rsidR="004026C5" w:rsidRPr="00CE4ED1" w:rsidRDefault="004026C5" w:rsidP="004026C5">
      <w:pPr>
        <w:rPr>
          <w:sz w:val="14"/>
        </w:rPr>
      </w:pPr>
      <w:r w:rsidRPr="00CE4ED1">
        <w:rPr>
          <w:sz w:val="14"/>
        </w:rPr>
        <w:t>Understanding Worker</w:t>
      </w:r>
    </w:p>
    <w:p w14:paraId="2D6A4927" w14:textId="77777777" w:rsidR="004026C5" w:rsidRPr="00CE4ED1" w:rsidRDefault="004026C5" w:rsidP="004026C5">
      <w:pPr>
        <w:rPr>
          <w:rStyle w:val="StyleUnderline"/>
        </w:rPr>
      </w:pPr>
      <w:r w:rsidRPr="00CE4ED1">
        <w:rPr>
          <w:rStyle w:val="StyleUnderline"/>
        </w:rPr>
        <w:t xml:space="preserve">A </w:t>
      </w:r>
      <w:r w:rsidRPr="00CE4ED1">
        <w:rPr>
          <w:rStyle w:val="StyleUnderline"/>
          <w:highlight w:val="yellow"/>
        </w:rPr>
        <w:t>worker</w:t>
      </w:r>
      <w:r w:rsidRPr="00CE4ED1">
        <w:rPr>
          <w:rStyle w:val="StyleUnderline"/>
        </w:rPr>
        <w:t xml:space="preserve"> refers to </w:t>
      </w:r>
      <w:r w:rsidRPr="00CE4ED1">
        <w:rPr>
          <w:rStyle w:val="StyleUnderline"/>
          <w:highlight w:val="yellow"/>
        </w:rPr>
        <w:t>an individual who</w:t>
      </w:r>
      <w:r w:rsidRPr="00CE4ED1">
        <w:rPr>
          <w:rStyle w:val="StyleUnderline"/>
        </w:rPr>
        <w:t xml:space="preserve"> performs tasks or </w:t>
      </w:r>
      <w:r w:rsidRPr="00CE4ED1">
        <w:rPr>
          <w:rStyle w:val="StyleUnderline"/>
          <w:highlight w:val="yellow"/>
        </w:rPr>
        <w:t>provides services for an employer</w:t>
      </w:r>
      <w:r w:rsidRPr="00CE4ED1">
        <w:rPr>
          <w:rStyle w:val="StyleUnderline"/>
        </w:rPr>
        <w:t xml:space="preserve"> or organization </w:t>
      </w:r>
      <w:r w:rsidRPr="00CE4ED1">
        <w:rPr>
          <w:rStyle w:val="StyleUnderline"/>
          <w:highlight w:val="yellow"/>
        </w:rPr>
        <w:t>in exchange for compensation</w:t>
      </w:r>
      <w:r w:rsidRPr="00CE4ED1">
        <w:rPr>
          <w:sz w:val="14"/>
        </w:rPr>
        <w:t xml:space="preserve">. Workers can </w:t>
      </w:r>
      <w:r w:rsidRPr="00CE4ED1">
        <w:rPr>
          <w:rStyle w:val="Emphasis"/>
          <w:highlight w:val="yellow"/>
        </w:rPr>
        <w:t>include</w:t>
      </w:r>
      <w:r w:rsidRPr="00CE4ED1">
        <w:rPr>
          <w:sz w:val="14"/>
        </w:rPr>
        <w:t xml:space="preserve"> </w:t>
      </w:r>
      <w:r w:rsidRPr="00CE4ED1">
        <w:rPr>
          <w:rStyle w:val="StyleUnderline"/>
          <w:highlight w:val="yellow"/>
        </w:rPr>
        <w:t>employees</w:t>
      </w:r>
      <w:r w:rsidRPr="00CE4ED1">
        <w:rPr>
          <w:rStyle w:val="StyleUnderline"/>
        </w:rPr>
        <w:t xml:space="preserve">, </w:t>
      </w:r>
      <w:r w:rsidRPr="00CE4ED1">
        <w:rPr>
          <w:rStyle w:val="StyleUnderline"/>
          <w:highlight w:val="yellow"/>
        </w:rPr>
        <w:t>contractors</w:t>
      </w:r>
      <w:r w:rsidRPr="00CE4ED1">
        <w:rPr>
          <w:rStyle w:val="StyleUnderline"/>
        </w:rPr>
        <w:t xml:space="preserve">, </w:t>
      </w:r>
      <w:r w:rsidRPr="00CE4ED1">
        <w:rPr>
          <w:rStyle w:val="StyleUnderline"/>
          <w:highlight w:val="yellow"/>
        </w:rPr>
        <w:t>freelancers</w:t>
      </w:r>
      <w:r w:rsidRPr="00CE4ED1">
        <w:rPr>
          <w:rStyle w:val="StyleUnderline"/>
        </w:rPr>
        <w:t xml:space="preserve">, </w:t>
      </w:r>
      <w:r w:rsidRPr="00CE4ED1">
        <w:rPr>
          <w:rStyle w:val="StyleUnderline"/>
          <w:highlight w:val="yellow"/>
        </w:rPr>
        <w:t>temporary</w:t>
      </w:r>
      <w:r w:rsidRPr="00CE4ED1">
        <w:rPr>
          <w:rStyle w:val="StyleUnderline"/>
        </w:rPr>
        <w:t xml:space="preserve"> </w:t>
      </w:r>
      <w:r w:rsidRPr="00CE4ED1">
        <w:rPr>
          <w:rStyle w:val="StyleUnderline"/>
          <w:highlight w:val="yellow"/>
        </w:rPr>
        <w:t>workers</w:t>
      </w:r>
      <w:r w:rsidRPr="00CE4ED1">
        <w:rPr>
          <w:rStyle w:val="StyleUnderline"/>
        </w:rPr>
        <w:t>, and other individuals engaged in work activities</w:t>
      </w:r>
      <w:r w:rsidRPr="00CE4ED1">
        <w:rPr>
          <w:sz w:val="14"/>
        </w:rPr>
        <w:t xml:space="preserve">. </w:t>
      </w:r>
      <w:r w:rsidRPr="00CE4ED1">
        <w:rPr>
          <w:rStyle w:val="StyleUnderline"/>
          <w:highlight w:val="yellow"/>
        </w:rPr>
        <w:t>The term</w:t>
      </w:r>
      <w:r w:rsidRPr="00CE4ED1">
        <w:rPr>
          <w:rStyle w:val="StyleUnderline"/>
        </w:rPr>
        <w:t xml:space="preserve"> "worker" </w:t>
      </w:r>
      <w:r w:rsidRPr="00CE4ED1">
        <w:rPr>
          <w:rStyle w:val="StyleUnderline"/>
          <w:highlight w:val="yellow"/>
        </w:rPr>
        <w:t>encompasses</w:t>
      </w:r>
      <w:r w:rsidRPr="00CE4ED1">
        <w:rPr>
          <w:rStyle w:val="StyleUnderline"/>
        </w:rPr>
        <w:t xml:space="preserve"> a </w:t>
      </w:r>
      <w:r w:rsidRPr="00CE4ED1">
        <w:rPr>
          <w:rStyle w:val="Emphasis"/>
          <w:highlight w:val="yellow"/>
        </w:rPr>
        <w:t>wide range</w:t>
      </w:r>
      <w:r w:rsidRPr="00CE4ED1">
        <w:rPr>
          <w:rStyle w:val="StyleUnderline"/>
          <w:highlight w:val="yellow"/>
        </w:rPr>
        <w:t xml:space="preserve"> of roles and responsibilities</w:t>
      </w:r>
      <w:r w:rsidRPr="00CE4ED1">
        <w:rPr>
          <w:rStyle w:val="StyleUnderline"/>
        </w:rPr>
        <w:t>,</w:t>
      </w:r>
      <w:r w:rsidRPr="00CE4ED1">
        <w:rPr>
          <w:sz w:val="14"/>
        </w:rPr>
        <w:t xml:space="preserve"> from manual labor to professional and technical tasks. The goal of understanding the concept of a worker is to recognize the </w:t>
      </w:r>
      <w:r w:rsidRPr="00CE4ED1">
        <w:rPr>
          <w:rStyle w:val="StyleUnderline"/>
        </w:rPr>
        <w:t>diverse nature of the workforce and the various forms of work arrangements that exist in the modern labor market.</w:t>
      </w:r>
    </w:p>
    <w:p w14:paraId="61852087" w14:textId="77777777" w:rsidR="004026C5" w:rsidRPr="00CE4ED1" w:rsidRDefault="004026C5" w:rsidP="004026C5">
      <w:pPr>
        <w:rPr>
          <w:rStyle w:val="Emphasis"/>
        </w:rPr>
      </w:pPr>
      <w:r w:rsidRPr="00CE4ED1">
        <w:rPr>
          <w:rStyle w:val="Emphasis"/>
        </w:rPr>
        <w:t>Components of Worker</w:t>
      </w:r>
    </w:p>
    <w:p w14:paraId="4B3DC032" w14:textId="77777777" w:rsidR="004026C5" w:rsidRPr="00CE4ED1" w:rsidRDefault="004026C5" w:rsidP="004026C5">
      <w:pPr>
        <w:rPr>
          <w:sz w:val="14"/>
        </w:rPr>
      </w:pPr>
      <w:r w:rsidRPr="00CE4ED1">
        <w:rPr>
          <w:sz w:val="14"/>
        </w:rPr>
        <w:t>The concept of a worker involves several key components:</w:t>
      </w:r>
    </w:p>
    <w:p w14:paraId="1B03203F" w14:textId="77777777" w:rsidR="004026C5" w:rsidRPr="00CE4ED1" w:rsidRDefault="004026C5" w:rsidP="004026C5">
      <w:pPr>
        <w:rPr>
          <w:sz w:val="14"/>
        </w:rPr>
      </w:pPr>
      <w:r w:rsidRPr="00CE4ED1">
        <w:rPr>
          <w:rStyle w:val="StyleUnderline"/>
        </w:rPr>
        <w:t>Employment Relationship</w:t>
      </w:r>
      <w:r w:rsidRPr="00CE4ED1">
        <w:rPr>
          <w:sz w:val="14"/>
        </w:rPr>
        <w:t>: The relationship between the worker and the employer or organization, including the terms and conditions of employment.</w:t>
      </w:r>
    </w:p>
    <w:p w14:paraId="61F8E1CF" w14:textId="77777777" w:rsidR="004026C5" w:rsidRPr="00CE4ED1" w:rsidRDefault="004026C5" w:rsidP="004026C5">
      <w:pPr>
        <w:rPr>
          <w:sz w:val="14"/>
        </w:rPr>
      </w:pPr>
      <w:r w:rsidRPr="00CE4ED1">
        <w:rPr>
          <w:rStyle w:val="StyleUnderline"/>
        </w:rPr>
        <w:t>Compensation</w:t>
      </w:r>
      <w:r w:rsidRPr="00CE4ED1">
        <w:rPr>
          <w:sz w:val="14"/>
        </w:rPr>
        <w:t>: The compensation or payment received by the worker for their labor or services, which can include wages, salaries, benefits, and other forms of remuneration.</w:t>
      </w:r>
    </w:p>
    <w:p w14:paraId="23FBA2A2" w14:textId="77777777" w:rsidR="004026C5" w:rsidRPr="00CE4ED1" w:rsidRDefault="004026C5" w:rsidP="004026C5">
      <w:pPr>
        <w:rPr>
          <w:sz w:val="14"/>
        </w:rPr>
      </w:pPr>
      <w:r w:rsidRPr="00CE4ED1">
        <w:rPr>
          <w:rStyle w:val="StyleUnderline"/>
        </w:rPr>
        <w:t>Work Arrangements</w:t>
      </w:r>
      <w:r w:rsidRPr="00CE4ED1">
        <w:rPr>
          <w:sz w:val="14"/>
        </w:rPr>
        <w:t>: The various forms of work arrangements, such as full-time, part-time, temporary, contract, freelance, and gig work.</w:t>
      </w:r>
    </w:p>
    <w:p w14:paraId="079AF1EE" w14:textId="77777777" w:rsidR="004026C5" w:rsidRPr="00CE4ED1" w:rsidRDefault="004026C5" w:rsidP="004026C5">
      <w:pPr>
        <w:rPr>
          <w:sz w:val="14"/>
        </w:rPr>
      </w:pPr>
      <w:r w:rsidRPr="00CE4ED1">
        <w:rPr>
          <w:rStyle w:val="StyleUnderline"/>
        </w:rPr>
        <w:t>Roles and Responsibilities</w:t>
      </w:r>
      <w:r w:rsidRPr="00CE4ED1">
        <w:rPr>
          <w:sz w:val="14"/>
        </w:rPr>
        <w:t>: The specific tasks, duties, and responsibilities assigned to the worker based on their job role and position.</w:t>
      </w:r>
    </w:p>
    <w:p w14:paraId="5E3FD91A" w14:textId="77777777" w:rsidR="004026C5" w:rsidRPr="00CE4ED1" w:rsidRDefault="004026C5" w:rsidP="004026C5">
      <w:pPr>
        <w:rPr>
          <w:sz w:val="14"/>
        </w:rPr>
      </w:pPr>
      <w:r w:rsidRPr="00CE4ED1">
        <w:rPr>
          <w:rStyle w:val="StyleUnderline"/>
        </w:rPr>
        <w:t>Work Environment</w:t>
      </w:r>
      <w:r w:rsidRPr="00CE4ED1">
        <w:rPr>
          <w:sz w:val="14"/>
        </w:rPr>
        <w:t>: The physical and social environment in which the worker performs their tasks, including workplace conditions, safety, and organizational culture.</w:t>
      </w:r>
    </w:p>
    <w:p w14:paraId="5278A9A3" w14:textId="77777777" w:rsidR="004026C5" w:rsidRPr="00CE4ED1" w:rsidRDefault="004026C5" w:rsidP="004026C5">
      <w:pPr>
        <w:pStyle w:val="Heading4"/>
        <w:rPr>
          <w:rFonts w:cs="Calibri"/>
        </w:rPr>
      </w:pPr>
      <w:r w:rsidRPr="00CE4ED1">
        <w:rPr>
          <w:rFonts w:cs="Calibri"/>
        </w:rPr>
        <w:t xml:space="preserve">The scope of the bare plural noun “workers” is determined by context – “substantially” in the topic sentence modifies it to cover the </w:t>
      </w:r>
      <w:r w:rsidRPr="00CE4ED1">
        <w:rPr>
          <w:rFonts w:cs="Calibri"/>
          <w:u w:val="single"/>
        </w:rPr>
        <w:t>uniform class</w:t>
      </w:r>
      <w:r w:rsidRPr="00CE4ED1">
        <w:rPr>
          <w:rFonts w:cs="Calibri"/>
        </w:rPr>
        <w:t xml:space="preserve"> of “workers”, </w:t>
      </w:r>
      <w:r w:rsidRPr="00CE4ED1">
        <w:rPr>
          <w:rFonts w:cs="Calibri"/>
          <w:u w:val="single"/>
        </w:rPr>
        <w:t>not subsets</w:t>
      </w:r>
    </w:p>
    <w:p w14:paraId="7A10C155" w14:textId="77777777" w:rsidR="004026C5" w:rsidRPr="00CE4ED1" w:rsidRDefault="004026C5" w:rsidP="004026C5">
      <w:r w:rsidRPr="00CE4ED1">
        <w:t xml:space="preserve">Greg N. </w:t>
      </w:r>
      <w:r w:rsidRPr="00CE4ED1">
        <w:rPr>
          <w:rStyle w:val="Style13ptBold"/>
        </w:rPr>
        <w:t>Carlson</w:t>
      </w:r>
      <w:r w:rsidRPr="00CE4ED1">
        <w:t xml:space="preserve">, </w:t>
      </w:r>
      <w:r w:rsidRPr="00CE4ED1">
        <w:rPr>
          <w:rStyle w:val="Style13ptBold"/>
        </w:rPr>
        <w:t>‘77</w:t>
      </w:r>
      <w:r w:rsidRPr="00CE4ED1">
        <w:t xml:space="preserve"> (Professor Emeritus of Linguistics at University of Rochester, PhD, University of Massachusetts at Amherst, 1977, “A Unified Analysis of the English Bare Plural”, https://semantics.uchicago.edu/kennedy/classes/f11/na/docs/carlson77.pdf)</w:t>
      </w:r>
    </w:p>
    <w:p w14:paraId="6FD5C207" w14:textId="77777777" w:rsidR="004026C5" w:rsidRPr="00CE4ED1" w:rsidRDefault="004026C5" w:rsidP="004026C5">
      <w:pPr>
        <w:rPr>
          <w:rStyle w:val="StyleUnderline"/>
        </w:rPr>
      </w:pPr>
      <w:r w:rsidRPr="00CE4ED1">
        <w:rPr>
          <w:rStyle w:val="StyleUnderline"/>
        </w:rPr>
        <w:t xml:space="preserve">It is argued that </w:t>
      </w:r>
      <w:r w:rsidRPr="00CE4ED1">
        <w:rPr>
          <w:rStyle w:val="StyleUnderline"/>
          <w:highlight w:val="yellow"/>
        </w:rPr>
        <w:t>the English ‘bare plural’</w:t>
      </w:r>
      <w:r w:rsidRPr="00CE4ED1">
        <w:rPr>
          <w:sz w:val="14"/>
        </w:rPr>
        <w:t xml:space="preserve"> (an NP with plural head that lacks a determiner), </w:t>
      </w:r>
      <w:r w:rsidRPr="00CE4ED1">
        <w:rPr>
          <w:rStyle w:val="StyleUnderline"/>
        </w:rPr>
        <w:t xml:space="preserve">in spite of its apparently diverse possibilities of interpretation, </w:t>
      </w:r>
      <w:r w:rsidRPr="00CE4ED1">
        <w:rPr>
          <w:rStyle w:val="StyleUnderline"/>
          <w:highlight w:val="yellow"/>
        </w:rPr>
        <w:t xml:space="preserve">is </w:t>
      </w:r>
      <w:r w:rsidRPr="00CE4ED1">
        <w:rPr>
          <w:rStyle w:val="Emphasis"/>
          <w:highlight w:val="yellow"/>
        </w:rPr>
        <w:t>optimally represented</w:t>
      </w:r>
      <w:r w:rsidRPr="00CE4ED1">
        <w:rPr>
          <w:rStyle w:val="StyleUnderline"/>
        </w:rPr>
        <w:t xml:space="preserve"> in the grammar </w:t>
      </w:r>
      <w:r w:rsidRPr="00CE4ED1">
        <w:rPr>
          <w:rStyle w:val="Emphasis"/>
          <w:highlight w:val="yellow"/>
        </w:rPr>
        <w:t>as a unified phenomenon</w:t>
      </w:r>
      <w:r w:rsidRPr="00CE4ED1">
        <w:rPr>
          <w:rStyle w:val="Emphasis"/>
        </w:rPr>
        <w:t>.</w:t>
      </w:r>
      <w:r w:rsidRPr="00CE4ED1">
        <w:rPr>
          <w:rStyle w:val="StyleUnderline"/>
        </w:rPr>
        <w:t xml:space="preserve"> </w:t>
      </w:r>
      <w:r w:rsidRPr="00CE4ED1">
        <w:rPr>
          <w:sz w:val="14"/>
        </w:rPr>
        <w:t xml:space="preserve">The chief distinction to be dealt with is that between the ‘generic’ use of the bare plural (as in ‘dogs bark’) and its existential or ‘indefinite plural’ use (as in ‘He threw oranges at Alice’). </w:t>
      </w:r>
      <w:r w:rsidRPr="00CE4ED1">
        <w:rPr>
          <w:rStyle w:val="StyleUnderline"/>
          <w:highlight w:val="yellow"/>
        </w:rPr>
        <w:t>The difference between</w:t>
      </w:r>
      <w:r w:rsidRPr="00CE4ED1">
        <w:rPr>
          <w:sz w:val="14"/>
        </w:rPr>
        <w:t xml:space="preserve"> these </w:t>
      </w:r>
      <w:r w:rsidRPr="00CE4ED1">
        <w:rPr>
          <w:rStyle w:val="StyleUnderline"/>
          <w:highlight w:val="yellow"/>
        </w:rPr>
        <w:t>uses</w:t>
      </w:r>
      <w:r w:rsidRPr="00CE4ED1">
        <w:rPr>
          <w:rStyle w:val="StyleUnderline"/>
        </w:rPr>
        <w:t xml:space="preserve"> </w:t>
      </w:r>
      <w:r w:rsidRPr="00CE4ED1">
        <w:rPr>
          <w:rStyle w:val="StyleUnderline"/>
          <w:highlight w:val="yellow"/>
        </w:rPr>
        <w:t>is</w:t>
      </w:r>
      <w:r w:rsidRPr="00CE4ED1">
        <w:rPr>
          <w:rStyle w:val="StyleUnderline"/>
        </w:rPr>
        <w:t xml:space="preserve"> not to be </w:t>
      </w:r>
      <w:r w:rsidRPr="00CE4ED1">
        <w:rPr>
          <w:rStyle w:val="StyleUnderline"/>
          <w:highlight w:val="yellow"/>
        </w:rPr>
        <w:t>accounted for by</w:t>
      </w:r>
      <w:r w:rsidRPr="00CE4ED1">
        <w:rPr>
          <w:rStyle w:val="StyleUnderline"/>
        </w:rPr>
        <w:t xml:space="preserve"> an ambiguity in the NP itself, but rather by </w:t>
      </w:r>
      <w:r w:rsidRPr="00CE4ED1">
        <w:rPr>
          <w:rStyle w:val="Emphasis"/>
          <w:highlight w:val="yellow"/>
        </w:rPr>
        <w:t>explicating how the context of the sentence acts</w:t>
      </w:r>
      <w:r w:rsidRPr="00CE4ED1">
        <w:rPr>
          <w:rStyle w:val="StyleUnderline"/>
          <w:highlight w:val="yellow"/>
        </w:rPr>
        <w:t xml:space="preserve"> on the bare plural</w:t>
      </w:r>
      <w:r w:rsidRPr="00CE4ED1">
        <w:rPr>
          <w:rStyle w:val="StyleUnderline"/>
        </w:rPr>
        <w:t xml:space="preserve"> to give rise to this distinction</w:t>
      </w:r>
      <w:r w:rsidRPr="00CE4ED1">
        <w:rPr>
          <w:sz w:val="14"/>
        </w:rPr>
        <w:t xml:space="preserve">. A brief analysis is sketched in which bare plurals are treated in all instances as proper names of kinds of things. A subsidiary argument is that </w:t>
      </w:r>
      <w:r w:rsidRPr="00CE4ED1">
        <w:rPr>
          <w:rStyle w:val="StyleUnderline"/>
        </w:rPr>
        <w:t>the null determiner is not to be regarded as the plural of the indefinite article a.</w:t>
      </w:r>
    </w:p>
    <w:p w14:paraId="768172F6" w14:textId="77777777" w:rsidR="004026C5" w:rsidRPr="00CE4ED1" w:rsidRDefault="004026C5" w:rsidP="004026C5"/>
    <w:p w14:paraId="5F244146" w14:textId="77777777" w:rsidR="004026C5" w:rsidRPr="00CE4ED1" w:rsidRDefault="004026C5" w:rsidP="004026C5">
      <w:pPr>
        <w:pStyle w:val="Heading4"/>
        <w:rPr>
          <w:rFonts w:cs="Calibri"/>
        </w:rPr>
      </w:pPr>
      <w:r w:rsidRPr="00CE4ED1">
        <w:rPr>
          <w:rFonts w:cs="Calibri"/>
          <w:u w:val="single"/>
        </w:rPr>
        <w:t>Violation</w:t>
      </w:r>
      <w:r w:rsidRPr="00CE4ED1">
        <w:rPr>
          <w:rFonts w:cs="Calibri"/>
        </w:rPr>
        <w:t xml:space="preserve"> – the aff does not strengthen rights for all workers in the US</w:t>
      </w:r>
    </w:p>
    <w:p w14:paraId="0CE908A7" w14:textId="77777777" w:rsidR="004026C5" w:rsidRPr="00CE4ED1" w:rsidRDefault="004026C5" w:rsidP="004026C5"/>
    <w:p w14:paraId="62FDA98F" w14:textId="77777777" w:rsidR="004026C5" w:rsidRPr="00CE4ED1" w:rsidRDefault="004026C5" w:rsidP="004026C5">
      <w:pPr>
        <w:pStyle w:val="Heading4"/>
        <w:rPr>
          <w:rFonts w:cs="Calibri"/>
        </w:rPr>
      </w:pPr>
      <w:r w:rsidRPr="00CE4ED1">
        <w:rPr>
          <w:rFonts w:cs="Calibri"/>
          <w:u w:val="single"/>
        </w:rPr>
        <w:t>Vote negative</w:t>
      </w:r>
      <w:r w:rsidRPr="00CE4ED1">
        <w:rPr>
          <w:rFonts w:cs="Calibri"/>
        </w:rPr>
        <w:t xml:space="preserve"> for </w:t>
      </w:r>
      <w:r w:rsidRPr="00CE4ED1">
        <w:rPr>
          <w:rFonts w:cs="Calibri"/>
          <w:u w:val="single"/>
        </w:rPr>
        <w:t>limits</w:t>
      </w:r>
      <w:r w:rsidRPr="00CE4ED1">
        <w:rPr>
          <w:rFonts w:cs="Calibri"/>
        </w:rPr>
        <w:t xml:space="preserve"> and </w:t>
      </w:r>
      <w:r w:rsidRPr="00CE4ED1">
        <w:rPr>
          <w:rFonts w:cs="Calibri"/>
          <w:u w:val="single"/>
        </w:rPr>
        <w:t>ground</w:t>
      </w:r>
      <w:r w:rsidRPr="00CE4ED1">
        <w:rPr>
          <w:rFonts w:cs="Calibri"/>
        </w:rPr>
        <w:t xml:space="preserve"> – there are infinite subsets of workers not tied by uniform literature – only forcing affs to defend large changes to the entire labor force guarantees link uniqueness and makes meaningful neg prep possible.</w:t>
      </w:r>
    </w:p>
    <w:p w14:paraId="385ECA50" w14:textId="77777777" w:rsidR="004026C5" w:rsidRDefault="004026C5" w:rsidP="004026C5"/>
    <w:p w14:paraId="2784201A" w14:textId="77777777" w:rsidR="004026C5" w:rsidRDefault="004026C5" w:rsidP="004026C5">
      <w:pPr>
        <w:pStyle w:val="Heading3"/>
      </w:pPr>
      <w:r>
        <w:t>1NC---DA</w:t>
      </w:r>
    </w:p>
    <w:p w14:paraId="12D05266" w14:textId="77777777" w:rsidR="004026C5" w:rsidRDefault="004026C5" w:rsidP="004026C5">
      <w:r>
        <w:t>Econ</w:t>
      </w:r>
    </w:p>
    <w:p w14:paraId="5CF5DB6F" w14:textId="77777777" w:rsidR="004026C5" w:rsidRPr="009E6310" w:rsidRDefault="004026C5" w:rsidP="004026C5">
      <w:pPr>
        <w:pStyle w:val="Heading4"/>
        <w:rPr>
          <w:rFonts w:cs="Calibri"/>
        </w:rPr>
      </w:pPr>
      <w:r w:rsidRPr="009E6310">
        <w:rPr>
          <w:rFonts w:cs="Calibri"/>
        </w:rPr>
        <w:t xml:space="preserve">The plan locks-in </w:t>
      </w:r>
      <w:r w:rsidRPr="009E6310">
        <w:rPr>
          <w:rFonts w:cs="Calibri"/>
          <w:u w:val="single"/>
        </w:rPr>
        <w:t>inflation</w:t>
      </w:r>
      <w:r w:rsidRPr="009E6310">
        <w:rPr>
          <w:rFonts w:cs="Calibri"/>
        </w:rPr>
        <w:t xml:space="preserve"> and </w:t>
      </w:r>
      <w:r w:rsidRPr="009E6310">
        <w:rPr>
          <w:rFonts w:cs="Calibri"/>
          <w:u w:val="single"/>
        </w:rPr>
        <w:t>rocks</w:t>
      </w:r>
      <w:r w:rsidRPr="009E6310">
        <w:rPr>
          <w:rFonts w:cs="Calibri"/>
        </w:rPr>
        <w:t xml:space="preserve"> financial markets.</w:t>
      </w:r>
    </w:p>
    <w:p w14:paraId="5EF01CFF" w14:textId="77777777" w:rsidR="004026C5" w:rsidRPr="009E6310" w:rsidRDefault="004026C5" w:rsidP="004026C5">
      <w:r w:rsidRPr="009E6310">
        <w:rPr>
          <w:rStyle w:val="Style13ptBold"/>
        </w:rPr>
        <w:t>Lucotte and Pradines-Jobet 23</w:t>
      </w:r>
      <w:r w:rsidRPr="009E6310">
        <w:t xml:space="preserve"> – Yannick, Associate Professor of Economics at PSB Paris School of Business and Research Affiliate at Laboratoire d’Économie d’Orléans, Université d’Orléans; Florian, Assistant Professor of Economics at University of Orléans, 07/01/23, “The inflation loop is not a myth,” Finance Research Letters, 55(PB), p. 103970, doi:10.1016/j.frl.2023.103970, figures omitted </w:t>
      </w:r>
    </w:p>
    <w:p w14:paraId="3C953D27" w14:textId="77777777" w:rsidR="004026C5" w:rsidRPr="009E6310" w:rsidRDefault="004026C5" w:rsidP="004026C5">
      <w:pPr>
        <w:rPr>
          <w:sz w:val="14"/>
        </w:rPr>
      </w:pPr>
      <w:r w:rsidRPr="009E6310">
        <w:rPr>
          <w:sz w:val="14"/>
        </w:rPr>
        <w:t>3.2. Trade union density and wage bargaining coverage</w:t>
      </w:r>
    </w:p>
    <w:p w14:paraId="4457C4D4" w14:textId="77777777" w:rsidR="004026C5" w:rsidRPr="009E6310" w:rsidRDefault="004026C5" w:rsidP="004026C5">
      <w:pPr>
        <w:rPr>
          <w:sz w:val="14"/>
        </w:rPr>
      </w:pPr>
      <w:r w:rsidRPr="009E6310">
        <w:rPr>
          <w:sz w:val="14"/>
        </w:rPr>
        <w:t xml:space="preserve">The </w:t>
      </w:r>
      <w:r w:rsidRPr="009E6310">
        <w:rPr>
          <w:rStyle w:val="StyleUnderline"/>
        </w:rPr>
        <w:t xml:space="preserve">wage bargaining power of workers is usually proxied in the empirical literature by </w:t>
      </w:r>
      <w:r w:rsidRPr="009E6310">
        <w:rPr>
          <w:rStyle w:val="Emphasis"/>
        </w:rPr>
        <w:t>trade union density</w:t>
      </w:r>
      <w:r w:rsidRPr="009E6310">
        <w:rPr>
          <w:sz w:val="14"/>
        </w:rPr>
        <w:t xml:space="preserve">. If a large share of workers within a country are members of a </w:t>
      </w:r>
      <w:r w:rsidRPr="009E6310">
        <w:rPr>
          <w:rStyle w:val="StyleUnderline"/>
        </w:rPr>
        <w:t>trade union</w:t>
      </w:r>
      <w:r w:rsidRPr="009E6310">
        <w:rPr>
          <w:sz w:val="14"/>
        </w:rPr>
        <w:t xml:space="preserve">, they can </w:t>
      </w:r>
      <w:r w:rsidRPr="009E6310">
        <w:rPr>
          <w:rStyle w:val="StyleUnderline"/>
        </w:rPr>
        <w:t xml:space="preserve">have a significant </w:t>
      </w:r>
      <w:r w:rsidRPr="009E6310">
        <w:rPr>
          <w:rStyle w:val="StyleUnderline"/>
          <w:highlight w:val="cyan"/>
        </w:rPr>
        <w:t>bargaining power</w:t>
      </w:r>
      <w:r w:rsidRPr="009E6310">
        <w:rPr>
          <w:rStyle w:val="StyleUnderline"/>
        </w:rPr>
        <w:t xml:space="preserve"> in </w:t>
      </w:r>
      <w:r w:rsidRPr="009E6310">
        <w:rPr>
          <w:rStyle w:val="Emphasis"/>
          <w:highlight w:val="cyan"/>
        </w:rPr>
        <w:t>push</w:t>
      </w:r>
      <w:r w:rsidRPr="009E6310">
        <w:rPr>
          <w:rStyle w:val="Emphasis"/>
        </w:rPr>
        <w:t xml:space="preserve">ing </w:t>
      </w:r>
      <w:r w:rsidRPr="009E6310">
        <w:rPr>
          <w:rStyle w:val="Emphasis"/>
          <w:highlight w:val="cyan"/>
        </w:rPr>
        <w:t>up wages</w:t>
      </w:r>
      <w:r w:rsidRPr="009E6310">
        <w:rPr>
          <w:sz w:val="14"/>
        </w:rPr>
        <w:t xml:space="preserve">. This explains why </w:t>
      </w:r>
      <w:r w:rsidRPr="009E6310">
        <w:rPr>
          <w:rStyle w:val="StyleUnderline"/>
        </w:rPr>
        <w:t xml:space="preserve">a </w:t>
      </w:r>
      <w:r w:rsidRPr="009E6310">
        <w:rPr>
          <w:rStyle w:val="Emphasis"/>
        </w:rPr>
        <w:t xml:space="preserve">number of </w:t>
      </w:r>
      <w:r w:rsidRPr="009E6310">
        <w:rPr>
          <w:rStyle w:val="Emphasis"/>
          <w:highlight w:val="cyan"/>
        </w:rPr>
        <w:t>studies</w:t>
      </w:r>
      <w:r w:rsidRPr="009E6310">
        <w:rPr>
          <w:rStyle w:val="StyleUnderline"/>
          <w:highlight w:val="cyan"/>
        </w:rPr>
        <w:t xml:space="preserve"> find</w:t>
      </w:r>
      <w:r w:rsidRPr="009E6310">
        <w:rPr>
          <w:rStyle w:val="StyleUnderline"/>
        </w:rPr>
        <w:t xml:space="preserve"> a </w:t>
      </w:r>
      <w:r w:rsidRPr="009E6310">
        <w:rPr>
          <w:rStyle w:val="StyleUnderline"/>
          <w:highlight w:val="cyan"/>
        </w:rPr>
        <w:t>positive relationship between</w:t>
      </w:r>
      <w:r w:rsidRPr="009E6310">
        <w:rPr>
          <w:rStyle w:val="StyleUnderline"/>
        </w:rPr>
        <w:t xml:space="preserve"> trade </w:t>
      </w:r>
      <w:r w:rsidRPr="009E6310">
        <w:rPr>
          <w:rStyle w:val="StyleUnderline"/>
          <w:highlight w:val="cyan"/>
        </w:rPr>
        <w:t>union</w:t>
      </w:r>
      <w:r w:rsidRPr="009E6310">
        <w:rPr>
          <w:rStyle w:val="StyleUnderline"/>
        </w:rPr>
        <w:t xml:space="preserve"> den</w:t>
      </w:r>
      <w:r w:rsidRPr="009E6310">
        <w:rPr>
          <w:rStyle w:val="StyleUnderline"/>
          <w:highlight w:val="cyan"/>
        </w:rPr>
        <w:t>s</w:t>
      </w:r>
      <w:r w:rsidRPr="009E6310">
        <w:rPr>
          <w:rStyle w:val="StyleUnderline"/>
        </w:rPr>
        <w:t xml:space="preserve">ity </w:t>
      </w:r>
      <w:r w:rsidRPr="009E6310">
        <w:rPr>
          <w:rStyle w:val="StyleUnderline"/>
          <w:highlight w:val="cyan"/>
        </w:rPr>
        <w:t>and</w:t>
      </w:r>
      <w:r w:rsidRPr="009E6310">
        <w:rPr>
          <w:rStyle w:val="StyleUnderline"/>
        </w:rPr>
        <w:t xml:space="preserve"> the </w:t>
      </w:r>
      <w:r w:rsidRPr="009E6310">
        <w:rPr>
          <w:rStyle w:val="Emphasis"/>
        </w:rPr>
        <w:t>level</w:t>
      </w:r>
      <w:r w:rsidRPr="009E6310">
        <w:rPr>
          <w:rStyle w:val="StyleUnderline"/>
        </w:rPr>
        <w:t xml:space="preserve"> and </w:t>
      </w:r>
      <w:r w:rsidRPr="009E6310">
        <w:rPr>
          <w:rStyle w:val="Emphasis"/>
        </w:rPr>
        <w:t xml:space="preserve">persistence of </w:t>
      </w:r>
      <w:r w:rsidRPr="009E6310">
        <w:rPr>
          <w:rStyle w:val="Emphasis"/>
          <w:highlight w:val="cyan"/>
        </w:rPr>
        <w:t>inflation</w:t>
      </w:r>
      <w:r w:rsidRPr="009E6310">
        <w:rPr>
          <w:sz w:val="14"/>
        </w:rPr>
        <w:t xml:space="preserve"> (see, for instance, Bowdlert and Nunziata, 2007, Jaumotte and Morsy, 2012).</w:t>
      </w:r>
    </w:p>
    <w:p w14:paraId="7626D3AD" w14:textId="77777777" w:rsidR="004026C5" w:rsidRPr="009E6310" w:rsidRDefault="004026C5" w:rsidP="004026C5">
      <w:pPr>
        <w:rPr>
          <w:sz w:val="14"/>
        </w:rPr>
      </w:pPr>
      <w:r w:rsidRPr="009E6310">
        <w:rPr>
          <w:sz w:val="14"/>
        </w:rPr>
        <w:t xml:space="preserve">It might consequently be expected that </w:t>
      </w:r>
      <w:r w:rsidRPr="009E6310">
        <w:rPr>
          <w:rStyle w:val="StyleUnderline"/>
        </w:rPr>
        <w:t xml:space="preserve">the </w:t>
      </w:r>
      <w:r w:rsidRPr="009E6310">
        <w:rPr>
          <w:rStyle w:val="Emphasis"/>
        </w:rPr>
        <w:t>intensity of the response of prices to a shock</w:t>
      </w:r>
      <w:r w:rsidRPr="009E6310">
        <w:rPr>
          <w:rStyle w:val="StyleUnderline"/>
        </w:rPr>
        <w:t xml:space="preserve"> to inflation will depend on trade </w:t>
      </w:r>
      <w:r w:rsidRPr="009E6310">
        <w:rPr>
          <w:rStyle w:val="StyleUnderline"/>
          <w:highlight w:val="cyan"/>
        </w:rPr>
        <w:t>union density</w:t>
      </w:r>
      <w:r w:rsidRPr="009E6310">
        <w:rPr>
          <w:rStyle w:val="StyleUnderline"/>
        </w:rPr>
        <w:t xml:space="preserve">, and that this could </w:t>
      </w:r>
      <w:r w:rsidRPr="009E6310">
        <w:rPr>
          <w:rStyle w:val="StyleUnderline"/>
          <w:highlight w:val="cyan"/>
        </w:rPr>
        <w:t>explain</w:t>
      </w:r>
      <w:r w:rsidRPr="009E6310">
        <w:rPr>
          <w:rStyle w:val="StyleUnderline"/>
        </w:rPr>
        <w:t xml:space="preserve"> cross-country </w:t>
      </w:r>
      <w:r w:rsidRPr="009E6310">
        <w:rPr>
          <w:rStyle w:val="StyleUnderline"/>
          <w:highlight w:val="cyan"/>
        </w:rPr>
        <w:t>heterogeneity in</w:t>
      </w:r>
      <w:r w:rsidRPr="009E6310">
        <w:rPr>
          <w:rStyle w:val="StyleUnderline"/>
        </w:rPr>
        <w:t xml:space="preserve"> the </w:t>
      </w:r>
      <w:r w:rsidRPr="009E6310">
        <w:rPr>
          <w:rStyle w:val="StyleUnderline"/>
          <w:highlight w:val="cyan"/>
        </w:rPr>
        <w:t>price dynamics</w:t>
      </w:r>
      <w:r w:rsidRPr="009E6310">
        <w:rPr>
          <w:rStyle w:val="StyleUnderline"/>
        </w:rPr>
        <w:t xml:space="preserve"> following such a shock</w:t>
      </w:r>
      <w:r w:rsidRPr="009E6310">
        <w:rPr>
          <w:sz w:val="14"/>
        </w:rPr>
        <w:t>. Trade union density is defined as the proportion of employees who are members of a trade union among all employees in a given country.</w:t>
      </w:r>
    </w:p>
    <w:p w14:paraId="4A938BCF" w14:textId="77777777" w:rsidR="004026C5" w:rsidRPr="009E6310" w:rsidRDefault="004026C5" w:rsidP="004026C5">
      <w:pPr>
        <w:rPr>
          <w:sz w:val="14"/>
        </w:rPr>
      </w:pPr>
      <w:r w:rsidRPr="009E6310">
        <w:rPr>
          <w:sz w:val="14"/>
        </w:rPr>
        <w:t>Fig. 3. Impulse response function of prices to an inflation shock: union density.</w:t>
      </w:r>
    </w:p>
    <w:p w14:paraId="196756B3" w14:textId="77777777" w:rsidR="004026C5" w:rsidRPr="009E6310" w:rsidRDefault="004026C5" w:rsidP="004026C5">
      <w:pPr>
        <w:rPr>
          <w:sz w:val="14"/>
        </w:rPr>
      </w:pPr>
      <w:r w:rsidRPr="009E6310">
        <w:rPr>
          <w:sz w:val="14"/>
        </w:rPr>
        <w:t xml:space="preserve">The results of the IPVAR model that considers trade union density as an interactive variable are displayed in Fig. 3. To assess whether the orthogonalised responses of prices to an inflation shock are statistically different at different levels of union density, we focus on the 80th percentile and the 20th percentile of the variable, as these reflect a high level of wage bargaining power for the unions and a low level, respectively. The chart on the left displays the IRF obtained when we set the interactive variable at the 80th percentile of its sample distribution, while the chart in the centre shows the IRF evaluated at the 20th percentile of the variable. As above, the chart on the right reports the two IRFs with a 95% confidence interval. It shows a positive and statistically significant difference between the two IRFs. This suggests that </w:t>
      </w:r>
      <w:r w:rsidRPr="009E6310">
        <w:rPr>
          <w:rStyle w:val="Emphasis"/>
        </w:rPr>
        <w:t xml:space="preserve">price </w:t>
      </w:r>
      <w:r w:rsidRPr="009E6310">
        <w:rPr>
          <w:rStyle w:val="Emphasis"/>
          <w:highlight w:val="cyan"/>
        </w:rPr>
        <w:t>shocks are more likely to be</w:t>
      </w:r>
      <w:r w:rsidRPr="009E6310">
        <w:rPr>
          <w:rStyle w:val="Emphasis"/>
        </w:rPr>
        <w:t xml:space="preserve"> reflected in </w:t>
      </w:r>
      <w:r w:rsidRPr="009E6310">
        <w:rPr>
          <w:rStyle w:val="Emphasis"/>
          <w:highlight w:val="cyan"/>
        </w:rPr>
        <w:t>wage rises when union density is high</w:t>
      </w:r>
      <w:r w:rsidRPr="009E6310">
        <w:rPr>
          <w:rStyle w:val="StyleUnderline"/>
        </w:rPr>
        <w:t xml:space="preserve">, </w:t>
      </w:r>
      <w:r w:rsidRPr="009E6310">
        <w:rPr>
          <w:rStyle w:val="StyleUnderline"/>
          <w:highlight w:val="cyan"/>
        </w:rPr>
        <w:t>which</w:t>
      </w:r>
      <w:r w:rsidRPr="009E6310">
        <w:rPr>
          <w:rStyle w:val="StyleUnderline"/>
        </w:rPr>
        <w:t xml:space="preserve"> in turn </w:t>
      </w:r>
      <w:r w:rsidRPr="009E6310">
        <w:rPr>
          <w:rStyle w:val="StyleUnderline"/>
          <w:highlight w:val="cyan"/>
        </w:rPr>
        <w:t xml:space="preserve">leads to </w:t>
      </w:r>
      <w:r w:rsidRPr="009E6310">
        <w:rPr>
          <w:rStyle w:val="Emphasis"/>
          <w:highlight w:val="cyan"/>
        </w:rPr>
        <w:t>higher</w:t>
      </w:r>
      <w:r w:rsidRPr="009E6310">
        <w:rPr>
          <w:rStyle w:val="StyleUnderline"/>
        </w:rPr>
        <w:t xml:space="preserve"> and </w:t>
      </w:r>
      <w:r w:rsidRPr="009E6310">
        <w:rPr>
          <w:rStyle w:val="Emphasis"/>
        </w:rPr>
        <w:t xml:space="preserve">more </w:t>
      </w:r>
      <w:r w:rsidRPr="009E6310">
        <w:rPr>
          <w:rStyle w:val="Emphasis"/>
          <w:highlight w:val="cyan"/>
        </w:rPr>
        <w:t>persistent inflation</w:t>
      </w:r>
      <w:r w:rsidRPr="009E6310">
        <w:rPr>
          <w:sz w:val="14"/>
        </w:rPr>
        <w:t>.</w:t>
      </w:r>
    </w:p>
    <w:p w14:paraId="2C75C3FB" w14:textId="77777777" w:rsidR="004026C5" w:rsidRPr="009E6310" w:rsidRDefault="004026C5" w:rsidP="004026C5">
      <w:pPr>
        <w:rPr>
          <w:sz w:val="14"/>
        </w:rPr>
      </w:pPr>
      <w:r w:rsidRPr="009E6310">
        <w:rPr>
          <w:sz w:val="14"/>
        </w:rPr>
        <w:t xml:space="preserve">The </w:t>
      </w:r>
      <w:r w:rsidRPr="009E6310">
        <w:rPr>
          <w:rStyle w:val="StyleUnderline"/>
        </w:rPr>
        <w:t xml:space="preserve">trade union density gives a first picture of the wage bargaining power of workers, but another important aspect of </w:t>
      </w:r>
      <w:r w:rsidRPr="009E6310">
        <w:rPr>
          <w:rStyle w:val="Emphasis"/>
          <w:highlight w:val="cyan"/>
        </w:rPr>
        <w:t>collective</w:t>
      </w:r>
      <w:r w:rsidRPr="009E6310">
        <w:rPr>
          <w:rStyle w:val="Emphasis"/>
        </w:rPr>
        <w:t xml:space="preserve"> wage </w:t>
      </w:r>
      <w:r w:rsidRPr="009E6310">
        <w:rPr>
          <w:rStyle w:val="Emphasis"/>
          <w:highlight w:val="cyan"/>
        </w:rPr>
        <w:t>bargaining</w:t>
      </w:r>
      <w:r w:rsidRPr="009E6310">
        <w:rPr>
          <w:rStyle w:val="StyleUnderline"/>
        </w:rPr>
        <w:t xml:space="preserve"> is the </w:t>
      </w:r>
      <w:r w:rsidRPr="009E6310">
        <w:rPr>
          <w:rStyle w:val="Emphasis"/>
          <w:highlight w:val="cyan"/>
        </w:rPr>
        <w:t>coverage rate</w:t>
      </w:r>
      <w:r w:rsidRPr="009E6310">
        <w:rPr>
          <w:rStyle w:val="Emphasis"/>
        </w:rPr>
        <w:t xml:space="preserve"> of agreements</w:t>
      </w:r>
      <w:r w:rsidRPr="009E6310">
        <w:rPr>
          <w:rStyle w:val="StyleUnderline"/>
        </w:rPr>
        <w:t xml:space="preserve"> and </w:t>
      </w:r>
      <w:r w:rsidRPr="009E6310">
        <w:rPr>
          <w:rStyle w:val="Emphasis"/>
        </w:rPr>
        <w:t>negotiations</w:t>
      </w:r>
      <w:r w:rsidRPr="009E6310">
        <w:rPr>
          <w:sz w:val="14"/>
        </w:rPr>
        <w:t xml:space="preserve">. It refers to the percentage of workers in an economy whose terms and conditions of employment are determined by collective bargaining, whether or not the worker is a member of a union. More precisely, in our case </w:t>
      </w:r>
      <w:r w:rsidRPr="009E6310">
        <w:rPr>
          <w:rStyle w:val="StyleUnderline"/>
        </w:rPr>
        <w:t>it is defined as the number of employees covered by collective (wage) agreements as a percentage share of all the wage and salary earners in employment who have the right to bargain</w:t>
      </w:r>
      <w:r w:rsidRPr="009E6310">
        <w:rPr>
          <w:sz w:val="14"/>
        </w:rPr>
        <w:t xml:space="preserve">. </w:t>
      </w:r>
      <w:r w:rsidRPr="009E6310">
        <w:rPr>
          <w:rStyle w:val="StyleUnderline"/>
        </w:rPr>
        <w:t>This rate is adjusted to account for some sectors or occupations</w:t>
      </w:r>
      <w:r w:rsidRPr="009E6310">
        <w:rPr>
          <w:sz w:val="14"/>
        </w:rPr>
        <w:t xml:space="preserve"> being covered by a statutory regulation </w:t>
      </w:r>
      <w:r w:rsidRPr="009E6310">
        <w:rPr>
          <w:rStyle w:val="StyleUnderline"/>
        </w:rPr>
        <w:t>that excludes them from the right to bargain</w:t>
      </w:r>
      <w:r w:rsidRPr="009E6310">
        <w:rPr>
          <w:sz w:val="14"/>
        </w:rPr>
        <w:t>.</w:t>
      </w:r>
    </w:p>
    <w:p w14:paraId="3CEC3B71" w14:textId="77777777" w:rsidR="004026C5" w:rsidRPr="009E6310" w:rsidRDefault="004026C5" w:rsidP="004026C5">
      <w:pPr>
        <w:rPr>
          <w:sz w:val="14"/>
        </w:rPr>
      </w:pPr>
      <w:r w:rsidRPr="009E6310">
        <w:rPr>
          <w:sz w:val="14"/>
        </w:rPr>
        <w:t xml:space="preserve">By capturing the extent to which collective bargaining is inclusive, the coverage rate </w:t>
      </w:r>
      <w:r w:rsidRPr="009E6310">
        <w:rPr>
          <w:rStyle w:val="StyleUnderline"/>
          <w:highlight w:val="cyan"/>
        </w:rPr>
        <w:t>gives</w:t>
      </w:r>
      <w:r w:rsidRPr="009E6310">
        <w:rPr>
          <w:rStyle w:val="StyleUnderline"/>
        </w:rPr>
        <w:t xml:space="preserve"> an </w:t>
      </w:r>
      <w:r w:rsidRPr="009E6310">
        <w:rPr>
          <w:rStyle w:val="StyleUnderline"/>
          <w:highlight w:val="cyan"/>
        </w:rPr>
        <w:t xml:space="preserve">overview of the </w:t>
      </w:r>
      <w:r w:rsidRPr="009E6310">
        <w:rPr>
          <w:rStyle w:val="Emphasis"/>
          <w:highlight w:val="cyan"/>
        </w:rPr>
        <w:t>magnitude of wage rises</w:t>
      </w:r>
      <w:r w:rsidRPr="009E6310">
        <w:rPr>
          <w:rStyle w:val="Emphasis"/>
        </w:rPr>
        <w:t xml:space="preserve"> expected</w:t>
      </w:r>
      <w:r w:rsidRPr="009E6310">
        <w:rPr>
          <w:rStyle w:val="StyleUnderline"/>
        </w:rPr>
        <w:t xml:space="preserve"> within an economy following a price shock</w:t>
      </w:r>
      <w:r w:rsidRPr="009E6310">
        <w:rPr>
          <w:sz w:val="14"/>
        </w:rPr>
        <w:t xml:space="preserve">. We can consequently expect that </w:t>
      </w:r>
      <w:r w:rsidRPr="009E6310">
        <w:rPr>
          <w:rStyle w:val="StyleUnderline"/>
        </w:rPr>
        <w:t xml:space="preserve">in countries with a high bargaining coverage rate, the </w:t>
      </w:r>
      <w:r w:rsidRPr="009E6310">
        <w:rPr>
          <w:rStyle w:val="Emphasis"/>
          <w:highlight w:val="cyan"/>
        </w:rPr>
        <w:t>response of</w:t>
      </w:r>
      <w:r w:rsidRPr="009E6310">
        <w:rPr>
          <w:rStyle w:val="Emphasis"/>
        </w:rPr>
        <w:t xml:space="preserve"> average </w:t>
      </w:r>
      <w:r w:rsidRPr="009E6310">
        <w:rPr>
          <w:rStyle w:val="Emphasis"/>
          <w:highlight w:val="cyan"/>
        </w:rPr>
        <w:t>wage changes</w:t>
      </w:r>
      <w:r w:rsidRPr="009E6310">
        <w:rPr>
          <w:rStyle w:val="Emphasis"/>
        </w:rPr>
        <w:t xml:space="preserve"> will be larger </w:t>
      </w:r>
      <w:r w:rsidRPr="009E6310">
        <w:rPr>
          <w:rStyle w:val="Emphasis"/>
          <w:highlight w:val="cyan"/>
        </w:rPr>
        <w:t>after an inflation shock</w:t>
      </w:r>
      <w:r w:rsidRPr="009E6310">
        <w:rPr>
          <w:rStyle w:val="StyleUnderline"/>
        </w:rPr>
        <w:t xml:space="preserve">, amplifying the cost-push shock and so increasing the </w:t>
      </w:r>
      <w:r w:rsidRPr="009E6310">
        <w:rPr>
          <w:rStyle w:val="StyleUnderline"/>
          <w:highlight w:val="cyan"/>
        </w:rPr>
        <w:t>risk</w:t>
      </w:r>
      <w:r w:rsidRPr="009E6310">
        <w:rPr>
          <w:rStyle w:val="StyleUnderline"/>
        </w:rPr>
        <w:t xml:space="preserve"> of </w:t>
      </w:r>
      <w:r w:rsidRPr="009E6310">
        <w:rPr>
          <w:rStyle w:val="StyleUnderline"/>
          <w:highlight w:val="cyan"/>
        </w:rPr>
        <w:t>inflation becoming persistent</w:t>
      </w:r>
      <w:r w:rsidRPr="009E6310">
        <w:rPr>
          <w:sz w:val="14"/>
        </w:rPr>
        <w:t>.</w:t>
      </w:r>
    </w:p>
    <w:p w14:paraId="4DB12DED" w14:textId="77777777" w:rsidR="004026C5" w:rsidRPr="009E6310" w:rsidRDefault="004026C5" w:rsidP="004026C5">
      <w:pPr>
        <w:rPr>
          <w:sz w:val="14"/>
        </w:rPr>
      </w:pPr>
      <w:r w:rsidRPr="009E6310">
        <w:rPr>
          <w:sz w:val="14"/>
        </w:rPr>
        <w:t>Fig. 4. Impulse response function of prices to an inflation shock: coverage rate.</w:t>
      </w:r>
    </w:p>
    <w:p w14:paraId="213BA8B4" w14:textId="77777777" w:rsidR="004026C5" w:rsidRPr="009E6310" w:rsidRDefault="004026C5" w:rsidP="004026C5">
      <w:pPr>
        <w:rPr>
          <w:sz w:val="14"/>
        </w:rPr>
      </w:pPr>
      <w:r w:rsidRPr="009E6310">
        <w:rPr>
          <w:sz w:val="14"/>
        </w:rPr>
        <w:t xml:space="preserve">The results displayed in Fig. 4 confirm this intuition. The </w:t>
      </w:r>
      <w:r w:rsidRPr="009E6310">
        <w:rPr>
          <w:rStyle w:val="StyleUnderline"/>
        </w:rPr>
        <w:t>intensity of the response of inflation to an initial inflation shock appears to be higher for the IRF evaluated at the 80th percentile of the coverage rate than for the IRF evaluated at the 20th percentile</w:t>
      </w:r>
      <w:r w:rsidRPr="009E6310">
        <w:rPr>
          <w:sz w:val="14"/>
        </w:rPr>
        <w:t xml:space="preserve">. The difference between the two IRFs is </w:t>
      </w:r>
      <w:r w:rsidRPr="009E6310">
        <w:rPr>
          <w:rStyle w:val="Emphasis"/>
        </w:rPr>
        <w:t>statistically significant</w:t>
      </w:r>
      <w:r w:rsidRPr="009E6310">
        <w:rPr>
          <w:sz w:val="14"/>
        </w:rPr>
        <w:t xml:space="preserve"> at the conventional level.</w:t>
      </w:r>
    </w:p>
    <w:p w14:paraId="08C3BF6F" w14:textId="77777777" w:rsidR="004026C5" w:rsidRPr="009E6310" w:rsidRDefault="004026C5" w:rsidP="004026C5">
      <w:pPr>
        <w:rPr>
          <w:sz w:val="14"/>
        </w:rPr>
      </w:pPr>
      <w:r w:rsidRPr="009E6310">
        <w:rPr>
          <w:sz w:val="14"/>
        </w:rPr>
        <w:t>3.3. Characteristics of wage bargaining</w:t>
      </w:r>
    </w:p>
    <w:p w14:paraId="5893C816" w14:textId="77777777" w:rsidR="004026C5" w:rsidRPr="009E6310" w:rsidRDefault="004026C5" w:rsidP="004026C5">
      <w:pPr>
        <w:rPr>
          <w:sz w:val="14"/>
        </w:rPr>
      </w:pPr>
      <w:r w:rsidRPr="009E6310">
        <w:rPr>
          <w:sz w:val="14"/>
        </w:rPr>
        <w:t xml:space="preserve">One other important </w:t>
      </w:r>
      <w:r w:rsidRPr="009E6310">
        <w:rPr>
          <w:rStyle w:val="Emphasis"/>
        </w:rPr>
        <w:t>institutional feature</w:t>
      </w:r>
      <w:r w:rsidRPr="009E6310">
        <w:rPr>
          <w:sz w:val="14"/>
        </w:rPr>
        <w:t xml:space="preserve"> </w:t>
      </w:r>
      <w:r w:rsidRPr="009E6310">
        <w:rPr>
          <w:rStyle w:val="StyleUnderline"/>
        </w:rPr>
        <w:t>of wage bargaining that could drive inflation is the level at which bargaining takes place, meaning how centralised the bargaining is, and also how coordinated it is</w:t>
      </w:r>
      <w:r w:rsidRPr="009E6310">
        <w:rPr>
          <w:sz w:val="14"/>
        </w:rPr>
        <w:t>.</w:t>
      </w:r>
    </w:p>
    <w:p w14:paraId="386FC7C3" w14:textId="77777777" w:rsidR="004026C5" w:rsidRPr="009E6310" w:rsidRDefault="004026C5" w:rsidP="004026C5">
      <w:pPr>
        <w:rPr>
          <w:sz w:val="14"/>
        </w:rPr>
      </w:pPr>
      <w:r w:rsidRPr="009E6310">
        <w:rPr>
          <w:sz w:val="14"/>
        </w:rPr>
        <w:t xml:space="preserve">The </w:t>
      </w:r>
      <w:r w:rsidRPr="009E6310">
        <w:rPr>
          <w:rStyle w:val="Emphasis"/>
          <w:highlight w:val="cyan"/>
        </w:rPr>
        <w:t>decentralisation</w:t>
      </w:r>
      <w:r w:rsidRPr="009E6310">
        <w:rPr>
          <w:sz w:val="14"/>
        </w:rPr>
        <w:t xml:space="preserve"> of bargaining structures has been the main trend in labour markets and industrial relations in many countries since the 1980s (Visser, 2016). This trend </w:t>
      </w:r>
      <w:r w:rsidRPr="009E6310">
        <w:rPr>
          <w:rStyle w:val="StyleUnderline"/>
        </w:rPr>
        <w:t xml:space="preserve">has resulted in the bargaining power of workers and unions becoming weaker relative to that of employers, resulting in </w:t>
      </w:r>
      <w:r w:rsidRPr="009E6310">
        <w:rPr>
          <w:rStyle w:val="StyleUnderline"/>
          <w:highlight w:val="cyan"/>
        </w:rPr>
        <w:t>reduced wage dynamics</w:t>
      </w:r>
      <w:r w:rsidRPr="009E6310">
        <w:rPr>
          <w:sz w:val="14"/>
        </w:rPr>
        <w:t xml:space="preserve">. </w:t>
      </w:r>
      <w:r w:rsidRPr="009E6310">
        <w:rPr>
          <w:rStyle w:val="StyleUnderline"/>
        </w:rPr>
        <w:t xml:space="preserve">Wage growth can then be expected to be sluggish in response to an inflation shock in countries that have a </w:t>
      </w:r>
      <w:r w:rsidRPr="009E6310">
        <w:rPr>
          <w:rStyle w:val="StyleUnderline"/>
          <w:highlight w:val="cyan"/>
        </w:rPr>
        <w:t>lower degree of centralisation</w:t>
      </w:r>
      <w:r w:rsidRPr="009E6310">
        <w:rPr>
          <w:sz w:val="14"/>
        </w:rPr>
        <w:t xml:space="preserve">, </w:t>
      </w:r>
      <w:r w:rsidRPr="009E6310">
        <w:rPr>
          <w:rStyle w:val="Emphasis"/>
          <w:highlight w:val="cyan"/>
        </w:rPr>
        <w:t>reduc</w:t>
      </w:r>
      <w:r w:rsidRPr="009E6310">
        <w:rPr>
          <w:rStyle w:val="Emphasis"/>
        </w:rPr>
        <w:t xml:space="preserve">ing the </w:t>
      </w:r>
      <w:r w:rsidRPr="009E6310">
        <w:rPr>
          <w:rStyle w:val="Emphasis"/>
          <w:highlight w:val="cyan"/>
        </w:rPr>
        <w:t>risk of</w:t>
      </w:r>
      <w:r w:rsidRPr="009E6310">
        <w:rPr>
          <w:rStyle w:val="Emphasis"/>
        </w:rPr>
        <w:t xml:space="preserve"> a </w:t>
      </w:r>
      <w:r w:rsidRPr="009E6310">
        <w:rPr>
          <w:rStyle w:val="Emphasis"/>
          <w:highlight w:val="cyan"/>
        </w:rPr>
        <w:t>wage-price loop</w:t>
      </w:r>
      <w:r w:rsidRPr="009E6310">
        <w:rPr>
          <w:rStyle w:val="StyleUnderline"/>
        </w:rPr>
        <w:t xml:space="preserve"> emerging</w:t>
      </w:r>
      <w:r w:rsidRPr="009E6310">
        <w:rPr>
          <w:sz w:val="14"/>
        </w:rPr>
        <w:t xml:space="preserve">. How centralised wage bargaining is can be measured through an ordered categorical variable that ranges from 1 to 5, where a higher value corresponds to a higher degree of centralisation. In our case, </w:t>
      </w:r>
      <w:r w:rsidRPr="009E6310">
        <w:rPr>
          <w:rStyle w:val="StyleUnderline"/>
        </w:rPr>
        <w:t>we compare the IRF obtained when wage bargaining takes place</w:t>
      </w:r>
      <w:r w:rsidRPr="009E6310">
        <w:rPr>
          <w:sz w:val="14"/>
        </w:rPr>
        <w:t xml:space="preserve"> </w:t>
      </w:r>
      <w:r w:rsidRPr="009E6310">
        <w:rPr>
          <w:rStyle w:val="Emphasis"/>
        </w:rPr>
        <w:t>centrally</w:t>
      </w:r>
      <w:r w:rsidRPr="009E6310">
        <w:rPr>
          <w:sz w:val="14"/>
        </w:rPr>
        <w:t xml:space="preserve"> </w:t>
      </w:r>
      <w:r w:rsidRPr="009E6310">
        <w:rPr>
          <w:rStyle w:val="StyleUnderline"/>
        </w:rPr>
        <w:t>or at the</w:t>
      </w:r>
      <w:r w:rsidRPr="009E6310">
        <w:rPr>
          <w:sz w:val="14"/>
        </w:rPr>
        <w:t xml:space="preserve"> </w:t>
      </w:r>
      <w:r w:rsidRPr="009E6310">
        <w:rPr>
          <w:rStyle w:val="Emphasis"/>
        </w:rPr>
        <w:t>industry level</w:t>
      </w:r>
      <w:r w:rsidRPr="009E6310">
        <w:rPr>
          <w:sz w:val="14"/>
        </w:rPr>
        <w:t xml:space="preserve"> (modalities 4 and 5) </w:t>
      </w:r>
      <w:r w:rsidRPr="009E6310">
        <w:rPr>
          <w:rStyle w:val="StyleUnderline"/>
        </w:rPr>
        <w:t>to</w:t>
      </w:r>
      <w:r w:rsidRPr="009E6310">
        <w:rPr>
          <w:sz w:val="14"/>
        </w:rPr>
        <w:t xml:space="preserve"> the IRF obtained </w:t>
      </w:r>
      <w:r w:rsidRPr="009E6310">
        <w:rPr>
          <w:rStyle w:val="StyleUnderline"/>
        </w:rPr>
        <w:t xml:space="preserve">when bargaining predominantly takes place at the </w:t>
      </w:r>
      <w:r w:rsidRPr="009E6310">
        <w:rPr>
          <w:rStyle w:val="Emphasis"/>
        </w:rPr>
        <w:t>firm level</w:t>
      </w:r>
      <w:r w:rsidRPr="009E6310">
        <w:rPr>
          <w:sz w:val="14"/>
        </w:rPr>
        <w:t xml:space="preserve"> (modality 1).</w:t>
      </w:r>
    </w:p>
    <w:p w14:paraId="334F6087" w14:textId="77777777" w:rsidR="004026C5" w:rsidRPr="009E6310" w:rsidRDefault="004026C5" w:rsidP="004026C5">
      <w:pPr>
        <w:rPr>
          <w:sz w:val="14"/>
        </w:rPr>
      </w:pPr>
    </w:p>
    <w:p w14:paraId="0736E8F9" w14:textId="77777777" w:rsidR="004026C5" w:rsidRPr="009E6310" w:rsidRDefault="004026C5" w:rsidP="004026C5">
      <w:pPr>
        <w:rPr>
          <w:sz w:val="14"/>
        </w:rPr>
      </w:pPr>
      <w:r w:rsidRPr="009E6310">
        <w:rPr>
          <w:sz w:val="14"/>
        </w:rPr>
        <w:t>Fig. 5. Impulse response function of prices to an inflation shock: degree of centralisation.</w:t>
      </w:r>
    </w:p>
    <w:p w14:paraId="60944856" w14:textId="77777777" w:rsidR="004026C5" w:rsidRPr="009E6310" w:rsidRDefault="004026C5" w:rsidP="004026C5">
      <w:pPr>
        <w:rPr>
          <w:sz w:val="14"/>
        </w:rPr>
      </w:pPr>
      <w:r w:rsidRPr="009E6310">
        <w:rPr>
          <w:sz w:val="14"/>
        </w:rPr>
        <w:t xml:space="preserve">Fig. 5 displays the two IRFs and the difference between them. As expected the difference is positive but not statistically significant at 5%.4 There can be two explanations for this result. The first is that </w:t>
      </w:r>
      <w:r w:rsidRPr="009E6310">
        <w:rPr>
          <w:rStyle w:val="StyleUnderline"/>
          <w:highlight w:val="cyan"/>
        </w:rPr>
        <w:t>the link</w:t>
      </w:r>
      <w:r w:rsidRPr="009E6310">
        <w:rPr>
          <w:rStyle w:val="StyleUnderline"/>
        </w:rPr>
        <w:t xml:space="preserve"> between centralisation and inflation performance </w:t>
      </w:r>
      <w:r w:rsidRPr="009E6310">
        <w:rPr>
          <w:rStyle w:val="StyleUnderline"/>
          <w:highlight w:val="cyan"/>
        </w:rPr>
        <w:t xml:space="preserve">might be </w:t>
      </w:r>
      <w:r w:rsidRPr="009E6310">
        <w:rPr>
          <w:rStyle w:val="Emphasis"/>
          <w:highlight w:val="cyan"/>
        </w:rPr>
        <w:t>non-linear</w:t>
      </w:r>
      <w:r w:rsidRPr="009E6310">
        <w:rPr>
          <w:rStyle w:val="StyleUnderline"/>
        </w:rPr>
        <w:t xml:space="preserve"> and characterised by an inverse U-shaped relationship</w:t>
      </w:r>
      <w:r w:rsidRPr="009E6310">
        <w:rPr>
          <w:sz w:val="14"/>
        </w:rPr>
        <w:t xml:space="preserve">. As shown by Cukierman and Lippi (1999), a high degree of centralisation does not necessarily mean that there is a larger real wage premium and higher inflation. Calmfors and Driffill (1988) argue that trade unions are less likely to be militant when there is a higher degree of centralisation as they are more aware of how their actions will affect inflation. </w:t>
      </w:r>
      <w:r w:rsidRPr="009E6310">
        <w:rPr>
          <w:rStyle w:val="StyleUnderline"/>
        </w:rPr>
        <w:t>The second explanation</w:t>
      </w:r>
      <w:r w:rsidRPr="009E6310">
        <w:rPr>
          <w:sz w:val="14"/>
        </w:rPr>
        <w:t xml:space="preserve"> is that it is </w:t>
      </w:r>
      <w:r w:rsidRPr="009E6310">
        <w:rPr>
          <w:rStyle w:val="StyleUnderline"/>
        </w:rPr>
        <w:t>widely accepted in the literature</w:t>
      </w:r>
      <w:r w:rsidRPr="009E6310">
        <w:rPr>
          <w:sz w:val="14"/>
        </w:rPr>
        <w:t xml:space="preserve"> that one important factor that drives wage developments </w:t>
      </w:r>
      <w:r w:rsidRPr="009E6310">
        <w:rPr>
          <w:rStyle w:val="StyleUnderline"/>
        </w:rPr>
        <w:t>is bargaining coordination rather than bargaining centralisation</w:t>
      </w:r>
      <w:r w:rsidRPr="009E6310">
        <w:rPr>
          <w:sz w:val="14"/>
        </w:rPr>
        <w:t xml:space="preserve">. Indeed, </w:t>
      </w:r>
      <w:r w:rsidRPr="009E6310">
        <w:rPr>
          <w:rStyle w:val="StyleUnderline"/>
        </w:rPr>
        <w:t xml:space="preserve">centralisation refers to the “vertical ordering” of wage bargaining, while coordination aims to capture the “horizontal” relations </w:t>
      </w:r>
      <w:r w:rsidRPr="009E6310">
        <w:rPr>
          <w:rStyle w:val="Emphasis"/>
        </w:rPr>
        <w:t>between distinct bargaining units or actors</w:t>
      </w:r>
      <w:r w:rsidRPr="009E6310">
        <w:rPr>
          <w:sz w:val="14"/>
        </w:rPr>
        <w:t xml:space="preserve"> (Soskice, 1990). In other words, bargaining coordination measures more precisely how synchronised the wage claims of different bargaining units are and how stringent the collective wage agreements are. </w:t>
      </w:r>
      <w:r w:rsidRPr="009E6310">
        <w:rPr>
          <w:rStyle w:val="StyleUnderline"/>
        </w:rPr>
        <w:t xml:space="preserve">Coordination can be viewed as the general attitude of consensus between trade unions and employers’ associations in wage negotiations, and so a </w:t>
      </w:r>
      <w:r w:rsidRPr="009E6310">
        <w:rPr>
          <w:rStyle w:val="Emphasis"/>
          <w:highlight w:val="cyan"/>
        </w:rPr>
        <w:t>high</w:t>
      </w:r>
      <w:r w:rsidRPr="009E6310">
        <w:rPr>
          <w:rStyle w:val="Emphasis"/>
        </w:rPr>
        <w:t xml:space="preserve"> level of </w:t>
      </w:r>
      <w:r w:rsidRPr="009E6310">
        <w:rPr>
          <w:rStyle w:val="Emphasis"/>
          <w:highlight w:val="cyan"/>
        </w:rPr>
        <w:t>coordination</w:t>
      </w:r>
      <w:r w:rsidRPr="009E6310">
        <w:rPr>
          <w:rStyle w:val="StyleUnderline"/>
        </w:rPr>
        <w:t xml:space="preserve"> could be expected to </w:t>
      </w:r>
      <w:r w:rsidRPr="009E6310">
        <w:rPr>
          <w:rStyle w:val="StyleUnderline"/>
          <w:highlight w:val="cyan"/>
        </w:rPr>
        <w:t xml:space="preserve">result in </w:t>
      </w:r>
      <w:r w:rsidRPr="009E6310">
        <w:rPr>
          <w:rStyle w:val="Emphasis"/>
          <w:highlight w:val="cyan"/>
        </w:rPr>
        <w:t>high</w:t>
      </w:r>
      <w:r w:rsidRPr="009E6310">
        <w:rPr>
          <w:rStyle w:val="Emphasis"/>
        </w:rPr>
        <w:t xml:space="preserve">er wage and </w:t>
      </w:r>
      <w:r w:rsidRPr="009E6310">
        <w:rPr>
          <w:rStyle w:val="Emphasis"/>
          <w:highlight w:val="cyan"/>
        </w:rPr>
        <w:t>price increases</w:t>
      </w:r>
      <w:r w:rsidRPr="009E6310">
        <w:rPr>
          <w:sz w:val="14"/>
        </w:rPr>
        <w:t>.</w:t>
      </w:r>
    </w:p>
    <w:p w14:paraId="33A7E7B4" w14:textId="77777777" w:rsidR="004026C5" w:rsidRPr="009E6310" w:rsidRDefault="004026C5" w:rsidP="004026C5">
      <w:pPr>
        <w:rPr>
          <w:sz w:val="14"/>
        </w:rPr>
      </w:pPr>
      <w:r w:rsidRPr="009E6310">
        <w:rPr>
          <w:sz w:val="14"/>
        </w:rPr>
        <w:t xml:space="preserve">The variable that we consider is a de facto measure of wage bargaining coordination (Bowdlert and Nunziata, 2007). It measures how effective the coordination is by considering the behaviour of the bargainers and the stringency of the outcome of the bargaining process. The variable is an ordered categorical variable that ranges from 1 to 5, where 1 corresponds to fragmented wage bargaining with no coordination, and 5 to a centralised bargaining framework that has a high level of coordination and where the decision-making process leads to binding norms being adopted. In our case, </w:t>
      </w:r>
      <w:r w:rsidRPr="009E6310">
        <w:rPr>
          <w:rStyle w:val="StyleUnderline"/>
        </w:rPr>
        <w:t>we compare the IRF obtained when the wage bargaining framework is coordinated</w:t>
      </w:r>
      <w:r w:rsidRPr="009E6310">
        <w:rPr>
          <w:sz w:val="14"/>
        </w:rPr>
        <w:t xml:space="preserve"> (modalities 4 and 5) </w:t>
      </w:r>
      <w:r w:rsidRPr="009E6310">
        <w:rPr>
          <w:rStyle w:val="StyleUnderline"/>
        </w:rPr>
        <w:t>to the IRF obtained when this framework is fragmented and not coordinated</w:t>
      </w:r>
      <w:r w:rsidRPr="009E6310">
        <w:rPr>
          <w:sz w:val="14"/>
        </w:rPr>
        <w:t xml:space="preserve"> (modality 1). The two IRFs and the difference between them are reported in Fig. 6. </w:t>
      </w:r>
      <w:r w:rsidRPr="009E6310">
        <w:rPr>
          <w:rStyle w:val="StyleUnderline"/>
        </w:rPr>
        <w:t xml:space="preserve">The difference appears </w:t>
      </w:r>
      <w:r w:rsidRPr="009E6310">
        <w:rPr>
          <w:rStyle w:val="Emphasis"/>
        </w:rPr>
        <w:t>positive and statistically significant</w:t>
      </w:r>
      <w:r w:rsidRPr="009E6310">
        <w:rPr>
          <w:rStyle w:val="StyleUnderline"/>
        </w:rPr>
        <w:t xml:space="preserve">, which confirms that a </w:t>
      </w:r>
      <w:r w:rsidRPr="009E6310">
        <w:rPr>
          <w:rStyle w:val="StyleUnderline"/>
          <w:highlight w:val="cyan"/>
        </w:rPr>
        <w:t>high</w:t>
      </w:r>
      <w:r w:rsidRPr="009E6310">
        <w:rPr>
          <w:rStyle w:val="StyleUnderline"/>
        </w:rPr>
        <w:t xml:space="preserve"> level of wage </w:t>
      </w:r>
      <w:r w:rsidRPr="009E6310">
        <w:rPr>
          <w:rStyle w:val="StyleUnderline"/>
          <w:highlight w:val="cyan"/>
        </w:rPr>
        <w:t xml:space="preserve">bargaining coordination </w:t>
      </w:r>
      <w:r w:rsidRPr="009E6310">
        <w:rPr>
          <w:rStyle w:val="Emphasis"/>
          <w:highlight w:val="cyan"/>
        </w:rPr>
        <w:t>exacerbates</w:t>
      </w:r>
      <w:r w:rsidRPr="009E6310">
        <w:rPr>
          <w:rStyle w:val="Emphasis"/>
        </w:rPr>
        <w:t xml:space="preserve"> the </w:t>
      </w:r>
      <w:r w:rsidRPr="009E6310">
        <w:rPr>
          <w:rStyle w:val="Emphasis"/>
          <w:highlight w:val="cyan"/>
        </w:rPr>
        <w:t>response of prices to a</w:t>
      </w:r>
      <w:r w:rsidRPr="009E6310">
        <w:rPr>
          <w:rStyle w:val="Emphasis"/>
        </w:rPr>
        <w:t xml:space="preserve">n initial inflation </w:t>
      </w:r>
      <w:r w:rsidRPr="009E6310">
        <w:rPr>
          <w:rStyle w:val="Emphasis"/>
          <w:highlight w:val="cyan"/>
        </w:rPr>
        <w:t>shock</w:t>
      </w:r>
      <w:r w:rsidRPr="009E6310">
        <w:rPr>
          <w:sz w:val="14"/>
        </w:rPr>
        <w:t>.</w:t>
      </w:r>
    </w:p>
    <w:p w14:paraId="4B70C3C6" w14:textId="77777777" w:rsidR="004026C5" w:rsidRPr="009E6310" w:rsidRDefault="004026C5" w:rsidP="004026C5">
      <w:pPr>
        <w:rPr>
          <w:sz w:val="14"/>
        </w:rPr>
      </w:pPr>
      <w:r w:rsidRPr="009E6310">
        <w:rPr>
          <w:sz w:val="14"/>
        </w:rPr>
        <w:t>Fig. 6. Impulse response function of prices to an inflation shock: degree of coordination.</w:t>
      </w:r>
    </w:p>
    <w:p w14:paraId="40136589" w14:textId="77777777" w:rsidR="004026C5" w:rsidRPr="009E6310" w:rsidRDefault="004026C5" w:rsidP="004026C5">
      <w:pPr>
        <w:rPr>
          <w:sz w:val="14"/>
        </w:rPr>
      </w:pPr>
      <w:r w:rsidRPr="009E6310">
        <w:rPr>
          <w:sz w:val="14"/>
        </w:rPr>
        <w:t xml:space="preserve">Finally, we take one further step in order to have a complete view of the actual level of wage bargaining, and we consider two alternative interactive variables that capture the potential additional bargaining leverage of unions at firm level. </w:t>
      </w:r>
      <w:r w:rsidRPr="009E6310">
        <w:rPr>
          <w:rStyle w:val="StyleUnderline"/>
        </w:rPr>
        <w:t xml:space="preserve">The first variable measures the space that </w:t>
      </w:r>
      <w:r w:rsidRPr="009E6310">
        <w:rPr>
          <w:rStyle w:val="Emphasis"/>
        </w:rPr>
        <w:t>sectoral agreements</w:t>
      </w:r>
      <w:r w:rsidRPr="009E6310">
        <w:rPr>
          <w:rStyle w:val="StyleUnderline"/>
        </w:rPr>
        <w:t xml:space="preserve"> allow for enterprise bargaining</w:t>
      </w:r>
      <w:r w:rsidRPr="009E6310">
        <w:rPr>
          <w:sz w:val="14"/>
        </w:rPr>
        <w:t xml:space="preserve">, </w:t>
      </w:r>
      <w:r w:rsidRPr="009E6310">
        <w:rPr>
          <w:rStyle w:val="StyleUnderline"/>
        </w:rPr>
        <w:t>while the second variable captures the frequency and scope of additional firm-level bargaining and pay-setting</w:t>
      </w:r>
      <w:r w:rsidRPr="009E6310">
        <w:rPr>
          <w:sz w:val="14"/>
        </w:rPr>
        <w:t>.</w:t>
      </w:r>
    </w:p>
    <w:p w14:paraId="432B141B" w14:textId="77777777" w:rsidR="004026C5" w:rsidRPr="009E6310" w:rsidRDefault="004026C5" w:rsidP="004026C5">
      <w:pPr>
        <w:rPr>
          <w:sz w:val="14"/>
        </w:rPr>
      </w:pPr>
      <w:r w:rsidRPr="009E6310">
        <w:rPr>
          <w:sz w:val="14"/>
        </w:rPr>
        <w:t>Fig. 7. Impulse response function of prices to an inflation shock: sectoral agreements binding.</w:t>
      </w:r>
    </w:p>
    <w:p w14:paraId="66AF39C1" w14:textId="77777777" w:rsidR="004026C5" w:rsidRPr="009E6310" w:rsidRDefault="004026C5" w:rsidP="004026C5">
      <w:pPr>
        <w:rPr>
          <w:sz w:val="14"/>
        </w:rPr>
      </w:pPr>
      <w:r w:rsidRPr="009E6310">
        <w:rPr>
          <w:sz w:val="14"/>
        </w:rPr>
        <w:t xml:space="preserve">The first variable is an ordered categorical variable that ranges from 0 to 2, where a higher value indicates that sectoral agreements are less binding. The variable is equal to 2 when sectoral agreements only set the framework for enterprise bargaining, and it is equal to 0 when sectoral agreements define the minimum and actual levels of wages, meaning the terms of agreements between workers and employers are legally binding on all the firms within the sector. </w:t>
      </w:r>
      <w:r w:rsidRPr="009E6310">
        <w:rPr>
          <w:rStyle w:val="StyleUnderline"/>
        </w:rPr>
        <w:t xml:space="preserve">A </w:t>
      </w:r>
      <w:r w:rsidRPr="009E6310">
        <w:rPr>
          <w:rStyle w:val="StyleUnderline"/>
          <w:highlight w:val="cyan"/>
        </w:rPr>
        <w:t xml:space="preserve">stronger response from prices to </w:t>
      </w:r>
      <w:r w:rsidRPr="009E6310">
        <w:rPr>
          <w:rStyle w:val="Emphasis"/>
          <w:highlight w:val="cyan"/>
        </w:rPr>
        <w:t>a</w:t>
      </w:r>
      <w:r w:rsidRPr="009E6310">
        <w:rPr>
          <w:rStyle w:val="Emphasis"/>
        </w:rPr>
        <w:t xml:space="preserve">n inflation </w:t>
      </w:r>
      <w:r w:rsidRPr="009E6310">
        <w:rPr>
          <w:rStyle w:val="Emphasis"/>
          <w:highlight w:val="cyan"/>
        </w:rPr>
        <w:t>shock</w:t>
      </w:r>
      <w:r w:rsidRPr="009E6310">
        <w:rPr>
          <w:rStyle w:val="StyleUnderline"/>
        </w:rPr>
        <w:t xml:space="preserve"> would be expected </w:t>
      </w:r>
      <w:r w:rsidRPr="009E6310">
        <w:rPr>
          <w:rStyle w:val="StyleUnderline"/>
          <w:highlight w:val="cyan"/>
        </w:rPr>
        <w:t>when</w:t>
      </w:r>
      <w:r w:rsidRPr="009E6310">
        <w:rPr>
          <w:rStyle w:val="StyleUnderline"/>
        </w:rPr>
        <w:t xml:space="preserve"> sectoral </w:t>
      </w:r>
      <w:r w:rsidRPr="009E6310">
        <w:rPr>
          <w:rStyle w:val="StyleUnderline"/>
          <w:highlight w:val="cyan"/>
        </w:rPr>
        <w:t xml:space="preserve">agreements are </w:t>
      </w:r>
      <w:r w:rsidRPr="009E6310">
        <w:rPr>
          <w:rStyle w:val="Emphasis"/>
          <w:highlight w:val="cyan"/>
        </w:rPr>
        <w:t>more binding</w:t>
      </w:r>
      <w:r w:rsidRPr="009E6310">
        <w:rPr>
          <w:rStyle w:val="StyleUnderline"/>
          <w:highlight w:val="cyan"/>
        </w:rPr>
        <w:t xml:space="preserve"> </w:t>
      </w:r>
      <w:r w:rsidRPr="009E6310">
        <w:rPr>
          <w:rStyle w:val="StyleUnderline"/>
        </w:rPr>
        <w:t xml:space="preserve">and </w:t>
      </w:r>
      <w:r w:rsidRPr="009E6310">
        <w:rPr>
          <w:rStyle w:val="Emphasis"/>
        </w:rPr>
        <w:t>automatically apply</w:t>
      </w:r>
      <w:r w:rsidRPr="009E6310">
        <w:rPr>
          <w:rStyle w:val="StyleUnderline"/>
        </w:rPr>
        <w:t xml:space="preserve"> to all the employers covered by the scope of the agreement</w:t>
      </w:r>
      <w:r w:rsidRPr="009E6310">
        <w:rPr>
          <w:sz w:val="14"/>
        </w:rPr>
        <w:t>. The IRFs reported in Fig. 7 and the difference between them confirm this hypothesis.</w:t>
      </w:r>
    </w:p>
    <w:p w14:paraId="6B479B2B" w14:textId="77777777" w:rsidR="004026C5" w:rsidRPr="009E6310" w:rsidRDefault="004026C5" w:rsidP="004026C5">
      <w:pPr>
        <w:rPr>
          <w:sz w:val="14"/>
        </w:rPr>
      </w:pPr>
      <w:r w:rsidRPr="009E6310">
        <w:rPr>
          <w:sz w:val="14"/>
        </w:rPr>
        <w:t xml:space="preserve">The second interactive variable that we consider captures whether there is any additional enterprise bargaining about wages. We compare the response of prices to an inflation shock by considering two cases, which are the case where additional bargaining is common and covers at least 10% of the employees covered by collective agreements, and the case where there is no additional enterprise-level bargaining about wages. We can intuitively expect that the response of prices to an initial inflation shock will be more pronounced in countries where there is additional enterprise bargaining than in countries where there is no such bargaining or where it is explicitly forbidden. </w:t>
      </w:r>
      <w:r w:rsidRPr="009E6310">
        <w:rPr>
          <w:rStyle w:val="StyleUnderline"/>
        </w:rPr>
        <w:t>Our findings confirm</w:t>
      </w:r>
      <w:r w:rsidRPr="009E6310">
        <w:rPr>
          <w:sz w:val="14"/>
        </w:rPr>
        <w:t xml:space="preserve"> this. Fig. 8 shows that </w:t>
      </w:r>
      <w:r w:rsidRPr="009E6310">
        <w:rPr>
          <w:rStyle w:val="StyleUnderline"/>
          <w:highlight w:val="cyan"/>
        </w:rPr>
        <w:t>the difference</w:t>
      </w:r>
      <w:r w:rsidRPr="009E6310">
        <w:rPr>
          <w:rStyle w:val="StyleUnderline"/>
        </w:rPr>
        <w:t xml:space="preserve"> between the two IRFs </w:t>
      </w:r>
      <w:r w:rsidRPr="009E6310">
        <w:rPr>
          <w:rStyle w:val="StyleUnderline"/>
          <w:highlight w:val="cyan"/>
        </w:rPr>
        <w:t xml:space="preserve">is </w:t>
      </w:r>
      <w:r w:rsidRPr="009E6310">
        <w:rPr>
          <w:rStyle w:val="Emphasis"/>
          <w:highlight w:val="cyan"/>
        </w:rPr>
        <w:t>positive and statistically significant</w:t>
      </w:r>
      <w:r w:rsidRPr="009E6310">
        <w:rPr>
          <w:sz w:val="14"/>
          <w:highlight w:val="cyan"/>
        </w:rPr>
        <w:t xml:space="preserve">, </w:t>
      </w:r>
      <w:r w:rsidRPr="009E6310">
        <w:rPr>
          <w:rStyle w:val="StyleUnderline"/>
          <w:highlight w:val="cyan"/>
        </w:rPr>
        <w:t>which confirms</w:t>
      </w:r>
      <w:r w:rsidRPr="009E6310">
        <w:rPr>
          <w:rStyle w:val="StyleUnderline"/>
        </w:rPr>
        <w:t xml:space="preserve"> that </w:t>
      </w:r>
      <w:r w:rsidRPr="009E6310">
        <w:rPr>
          <w:rStyle w:val="StyleUnderline"/>
          <w:highlight w:val="cyan"/>
        </w:rPr>
        <w:t xml:space="preserve">the </w:t>
      </w:r>
      <w:r w:rsidRPr="009E6310">
        <w:rPr>
          <w:rStyle w:val="Emphasis"/>
          <w:highlight w:val="cyan"/>
        </w:rPr>
        <w:t>inflation spiral</w:t>
      </w:r>
      <w:r w:rsidRPr="009E6310">
        <w:rPr>
          <w:rStyle w:val="StyleUnderline"/>
        </w:rPr>
        <w:t xml:space="preserve"> tends to be stronger when there is additional</w:t>
      </w:r>
      <w:r w:rsidRPr="009E6310">
        <w:rPr>
          <w:sz w:val="14"/>
        </w:rPr>
        <w:t xml:space="preserve"> enterprise </w:t>
      </w:r>
      <w:r w:rsidRPr="009E6310">
        <w:rPr>
          <w:rStyle w:val="StyleUnderline"/>
        </w:rPr>
        <w:t>bargaining about wages</w:t>
      </w:r>
      <w:r w:rsidRPr="009E6310">
        <w:rPr>
          <w:sz w:val="14"/>
        </w:rPr>
        <w:t>.</w:t>
      </w:r>
    </w:p>
    <w:p w14:paraId="3518BCB4" w14:textId="77777777" w:rsidR="004026C5" w:rsidRPr="009E6310" w:rsidRDefault="004026C5" w:rsidP="004026C5">
      <w:pPr>
        <w:rPr>
          <w:sz w:val="14"/>
        </w:rPr>
      </w:pPr>
      <w:r w:rsidRPr="009E6310">
        <w:rPr>
          <w:sz w:val="14"/>
        </w:rPr>
        <w:t>Fig. 8. Impulse response function of prices to an inflation shock: additional enterprise bargaining about wages.</w:t>
      </w:r>
    </w:p>
    <w:p w14:paraId="110C1771" w14:textId="77777777" w:rsidR="004026C5" w:rsidRPr="009E6310" w:rsidRDefault="004026C5" w:rsidP="004026C5">
      <w:pPr>
        <w:rPr>
          <w:sz w:val="14"/>
        </w:rPr>
      </w:pPr>
      <w:r w:rsidRPr="009E6310">
        <w:rPr>
          <w:sz w:val="14"/>
        </w:rPr>
        <w:t>4. Concluding remarks</w:t>
      </w:r>
    </w:p>
    <w:p w14:paraId="17EBF98F" w14:textId="77777777" w:rsidR="004026C5" w:rsidRPr="009E6310" w:rsidRDefault="004026C5" w:rsidP="004026C5">
      <w:pPr>
        <w:rPr>
          <w:sz w:val="14"/>
        </w:rPr>
      </w:pPr>
      <w:r w:rsidRPr="009E6310">
        <w:rPr>
          <w:sz w:val="14"/>
        </w:rPr>
        <w:t xml:space="preserve">The current </w:t>
      </w:r>
      <w:r w:rsidRPr="009E6310">
        <w:rPr>
          <w:rStyle w:val="StyleUnderline"/>
        </w:rPr>
        <w:t xml:space="preserve">record-high inflation in advanced economies is </w:t>
      </w:r>
      <w:r w:rsidRPr="009E6310">
        <w:rPr>
          <w:rStyle w:val="Emphasis"/>
        </w:rPr>
        <w:t>turning up the heat on central banks</w:t>
      </w:r>
      <w:r w:rsidRPr="009E6310">
        <w:rPr>
          <w:sz w:val="14"/>
        </w:rPr>
        <w:t xml:space="preserve">. With wage growth expected to be strong in 2023 (Bodnár et al., 2022), they face a difficult trade-off between ignoring the overshoot to protect the post-COVID economic recovery, and shifting to a hawkish monetary policy stance to fight inflation and avoid a potential wage-price spiral. As argued by Blanchard (2022) and Boissay et al. (2022), the current price shock could take time to dissipate as </w:t>
      </w:r>
      <w:r w:rsidRPr="009E6310">
        <w:rPr>
          <w:rStyle w:val="StyleUnderline"/>
          <w:highlight w:val="cyan"/>
        </w:rPr>
        <w:t xml:space="preserve">higher wage inflation becomes a </w:t>
      </w:r>
      <w:r w:rsidRPr="009E6310">
        <w:rPr>
          <w:rStyle w:val="Emphasis"/>
          <w:highlight w:val="cyan"/>
        </w:rPr>
        <w:t>new cost-push shock</w:t>
      </w:r>
      <w:r w:rsidRPr="009E6310">
        <w:rPr>
          <w:rStyle w:val="StyleUnderline"/>
        </w:rPr>
        <w:t>,</w:t>
      </w:r>
      <w:r w:rsidRPr="009E6310">
        <w:rPr>
          <w:sz w:val="14"/>
        </w:rPr>
        <w:t xml:space="preserve"> </w:t>
      </w:r>
      <w:r w:rsidRPr="009E6310">
        <w:rPr>
          <w:rStyle w:val="StyleUnderline"/>
          <w:highlight w:val="cyan"/>
        </w:rPr>
        <w:t>forcing companies to raise</w:t>
      </w:r>
      <w:r w:rsidRPr="009E6310">
        <w:rPr>
          <w:rStyle w:val="StyleUnderline"/>
        </w:rPr>
        <w:t xml:space="preserve"> their selling </w:t>
      </w:r>
      <w:r w:rsidRPr="009E6310">
        <w:rPr>
          <w:rStyle w:val="StyleUnderline"/>
          <w:highlight w:val="cyan"/>
        </w:rPr>
        <w:t>prices to preserve</w:t>
      </w:r>
      <w:r w:rsidRPr="009E6310">
        <w:rPr>
          <w:rStyle w:val="StyleUnderline"/>
        </w:rPr>
        <w:t xml:space="preserve"> their </w:t>
      </w:r>
      <w:r w:rsidRPr="009E6310">
        <w:rPr>
          <w:rStyle w:val="StyleUnderline"/>
          <w:highlight w:val="cyan"/>
        </w:rPr>
        <w:t>margins</w:t>
      </w:r>
      <w:r w:rsidRPr="009E6310">
        <w:rPr>
          <w:sz w:val="14"/>
        </w:rPr>
        <w:t xml:space="preserve">, </w:t>
      </w:r>
      <w:r w:rsidRPr="009E6310">
        <w:rPr>
          <w:rStyle w:val="StyleUnderline"/>
        </w:rPr>
        <w:t xml:space="preserve">and so </w:t>
      </w:r>
      <w:r w:rsidRPr="009E6310">
        <w:rPr>
          <w:rStyle w:val="StyleUnderline"/>
          <w:highlight w:val="cyan"/>
        </w:rPr>
        <w:t xml:space="preserve">leading to a </w:t>
      </w:r>
      <w:r w:rsidRPr="009E6310">
        <w:rPr>
          <w:rStyle w:val="Emphasis"/>
          <w:highlight w:val="cyan"/>
        </w:rPr>
        <w:t>feedback loop between wages and prices</w:t>
      </w:r>
      <w:r w:rsidRPr="009E6310">
        <w:rPr>
          <w:sz w:val="14"/>
        </w:rPr>
        <w:t xml:space="preserve">. The inflation spiral is one of the principal concerns of the current debate among monetary policy practitioners, and some economists consider it a </w:t>
      </w:r>
      <w:r w:rsidRPr="009E6310">
        <w:rPr>
          <w:rStyle w:val="Emphasis"/>
        </w:rPr>
        <w:t>time bomb ticking for central bankers</w:t>
      </w:r>
      <w:r w:rsidRPr="009E6310">
        <w:rPr>
          <w:sz w:val="14"/>
        </w:rPr>
        <w:t>.</w:t>
      </w:r>
    </w:p>
    <w:p w14:paraId="52D19C91" w14:textId="77777777" w:rsidR="004026C5" w:rsidRPr="009E6310" w:rsidRDefault="004026C5" w:rsidP="004026C5">
      <w:pPr>
        <w:rPr>
          <w:sz w:val="14"/>
        </w:rPr>
      </w:pPr>
      <w:r w:rsidRPr="009E6310">
        <w:rPr>
          <w:sz w:val="14"/>
        </w:rPr>
        <w:t xml:space="preserve">In this context, our paper tries to give a first formal answer on the issue. Our empirical investigation assesses whether the prevalence of wage indexation arrangements and the balance of bargaining power between workers and firms can explain the cross-country differences in the dynamics of the inflation spiral. To this end, </w:t>
      </w:r>
      <w:r w:rsidRPr="009E6310">
        <w:rPr>
          <w:rStyle w:val="StyleUnderline"/>
        </w:rPr>
        <w:t>we estimate an IPVAR model on a sample of 37 OECD and non-OECD economies over the period 1960Q1-2019Q4</w:t>
      </w:r>
      <w:r w:rsidRPr="009E6310">
        <w:rPr>
          <w:sz w:val="14"/>
        </w:rPr>
        <w:t xml:space="preserve">. </w:t>
      </w:r>
      <w:r w:rsidRPr="009E6310">
        <w:rPr>
          <w:rStyle w:val="StyleUnderline"/>
        </w:rPr>
        <w:t xml:space="preserve">Our results confirm that </w:t>
      </w:r>
      <w:r w:rsidRPr="009E6310">
        <w:rPr>
          <w:rStyle w:val="Emphasis"/>
          <w:highlight w:val="cyan"/>
        </w:rPr>
        <w:t>wage indexation</w:t>
      </w:r>
      <w:r w:rsidRPr="009E6310">
        <w:rPr>
          <w:rStyle w:val="StyleUnderline"/>
        </w:rPr>
        <w:t xml:space="preserve">, </w:t>
      </w:r>
      <w:r w:rsidRPr="009E6310">
        <w:rPr>
          <w:rStyle w:val="Emphasis"/>
        </w:rPr>
        <w:t xml:space="preserve">trade </w:t>
      </w:r>
      <w:r w:rsidRPr="009E6310">
        <w:rPr>
          <w:rStyle w:val="Emphasis"/>
          <w:highlight w:val="cyan"/>
        </w:rPr>
        <w:t>union density</w:t>
      </w:r>
      <w:r w:rsidRPr="009E6310">
        <w:rPr>
          <w:rStyle w:val="StyleUnderline"/>
        </w:rPr>
        <w:t xml:space="preserve">, </w:t>
      </w:r>
      <w:r w:rsidRPr="009E6310">
        <w:rPr>
          <w:rStyle w:val="Emphasis"/>
        </w:rPr>
        <w:t xml:space="preserve">wage </w:t>
      </w:r>
      <w:r w:rsidRPr="009E6310">
        <w:rPr>
          <w:rStyle w:val="Emphasis"/>
          <w:highlight w:val="cyan"/>
        </w:rPr>
        <w:t>bargaining coverage</w:t>
      </w:r>
      <w:r w:rsidRPr="009E6310">
        <w:rPr>
          <w:rStyle w:val="StyleUnderline"/>
        </w:rPr>
        <w:t xml:space="preserve"> </w:t>
      </w:r>
      <w:r w:rsidRPr="009E6310">
        <w:rPr>
          <w:rStyle w:val="StyleUnderline"/>
          <w:highlight w:val="cyan"/>
        </w:rPr>
        <w:t>and</w:t>
      </w:r>
      <w:r w:rsidRPr="009E6310">
        <w:rPr>
          <w:rStyle w:val="StyleUnderline"/>
        </w:rPr>
        <w:t xml:space="preserve"> a </w:t>
      </w:r>
      <w:r w:rsidRPr="009E6310">
        <w:rPr>
          <w:rStyle w:val="Emphasis"/>
        </w:rPr>
        <w:t xml:space="preserve">high degree of </w:t>
      </w:r>
      <w:r w:rsidRPr="009E6310">
        <w:rPr>
          <w:rStyle w:val="Emphasis"/>
          <w:highlight w:val="cyan"/>
        </w:rPr>
        <w:t>coordination</w:t>
      </w:r>
      <w:r w:rsidRPr="009E6310">
        <w:rPr>
          <w:rStyle w:val="StyleUnderline"/>
        </w:rPr>
        <w:t xml:space="preserve"> in the wage-setting process all </w:t>
      </w:r>
      <w:r w:rsidRPr="009E6310">
        <w:rPr>
          <w:rStyle w:val="StyleUnderline"/>
          <w:highlight w:val="cyan"/>
        </w:rPr>
        <w:t>positively influence</w:t>
      </w:r>
      <w:r w:rsidRPr="009E6310">
        <w:rPr>
          <w:rStyle w:val="StyleUnderline"/>
        </w:rPr>
        <w:t xml:space="preserve"> the </w:t>
      </w:r>
      <w:r w:rsidRPr="009E6310">
        <w:rPr>
          <w:rStyle w:val="Emphasis"/>
        </w:rPr>
        <w:t xml:space="preserve">persistence of </w:t>
      </w:r>
      <w:r w:rsidRPr="009E6310">
        <w:rPr>
          <w:rStyle w:val="Emphasis"/>
          <w:highlight w:val="cyan"/>
        </w:rPr>
        <w:t>inflation</w:t>
      </w:r>
      <w:r w:rsidRPr="009E6310">
        <w:rPr>
          <w:rStyle w:val="StyleUnderline"/>
        </w:rPr>
        <w:t xml:space="preserve"> following an initial price shock</w:t>
      </w:r>
      <w:r w:rsidRPr="009E6310">
        <w:rPr>
          <w:sz w:val="14"/>
        </w:rPr>
        <w:t>.</w:t>
      </w:r>
    </w:p>
    <w:p w14:paraId="4E705AAA" w14:textId="77777777" w:rsidR="004026C5" w:rsidRPr="009E6310" w:rsidRDefault="004026C5" w:rsidP="004026C5">
      <w:pPr>
        <w:rPr>
          <w:sz w:val="14"/>
        </w:rPr>
      </w:pPr>
      <w:r w:rsidRPr="009E6310">
        <w:rPr>
          <w:sz w:val="14"/>
        </w:rPr>
        <w:t xml:space="preserve">Our </w:t>
      </w:r>
      <w:r w:rsidRPr="009E6310">
        <w:rPr>
          <w:rStyle w:val="StyleUnderline"/>
          <w:highlight w:val="cyan"/>
        </w:rPr>
        <w:t>findings</w:t>
      </w:r>
      <w:r w:rsidRPr="009E6310">
        <w:rPr>
          <w:sz w:val="14"/>
        </w:rPr>
        <w:t xml:space="preserve"> consequently </w:t>
      </w:r>
      <w:r w:rsidRPr="009E6310">
        <w:rPr>
          <w:rStyle w:val="StyleUnderline"/>
          <w:highlight w:val="cyan"/>
        </w:rPr>
        <w:t>suggest</w:t>
      </w:r>
      <w:r w:rsidRPr="009E6310">
        <w:rPr>
          <w:rStyle w:val="StyleUnderline"/>
        </w:rPr>
        <w:t xml:space="preserve"> that the institutional features of the </w:t>
      </w:r>
      <w:r w:rsidRPr="009E6310">
        <w:rPr>
          <w:rStyle w:val="Emphasis"/>
        </w:rPr>
        <w:t>labour market</w:t>
      </w:r>
      <w:r w:rsidRPr="009E6310">
        <w:rPr>
          <w:rStyle w:val="StyleUnderline"/>
        </w:rPr>
        <w:t xml:space="preserve"> and </w:t>
      </w:r>
      <w:r w:rsidRPr="009E6310">
        <w:rPr>
          <w:rStyle w:val="Emphasis"/>
        </w:rPr>
        <w:t>wage bargaining</w:t>
      </w:r>
      <w:r w:rsidRPr="009E6310">
        <w:rPr>
          <w:rStyle w:val="StyleUnderline"/>
        </w:rPr>
        <w:t xml:space="preserve"> should be taken into consideration by </w:t>
      </w:r>
      <w:r w:rsidRPr="009E6310">
        <w:rPr>
          <w:rStyle w:val="StyleUnderline"/>
          <w:highlight w:val="cyan"/>
        </w:rPr>
        <w:t>central banks</w:t>
      </w:r>
      <w:r w:rsidRPr="009E6310">
        <w:rPr>
          <w:rStyle w:val="StyleUnderline"/>
        </w:rPr>
        <w:t xml:space="preserve"> in the conduct of their monetary policy</w:t>
      </w:r>
      <w:r w:rsidRPr="009E6310">
        <w:rPr>
          <w:sz w:val="14"/>
        </w:rPr>
        <w:t xml:space="preserve">. </w:t>
      </w:r>
      <w:r w:rsidRPr="009E6310">
        <w:rPr>
          <w:rStyle w:val="StyleUnderline"/>
        </w:rPr>
        <w:t xml:space="preserve">This argues in favour of </w:t>
      </w:r>
      <w:r w:rsidRPr="009E6310">
        <w:rPr>
          <w:rStyle w:val="Emphasis"/>
          <w:highlight w:val="cyan"/>
        </w:rPr>
        <w:t>tightening</w:t>
      </w:r>
      <w:r w:rsidRPr="009E6310">
        <w:rPr>
          <w:rStyle w:val="Emphasis"/>
        </w:rPr>
        <w:t xml:space="preserve"> policy </w:t>
      </w:r>
      <w:r w:rsidRPr="009E6310">
        <w:rPr>
          <w:rStyle w:val="Emphasis"/>
          <w:highlight w:val="cyan"/>
        </w:rPr>
        <w:t>rates quickly</w:t>
      </w:r>
      <w:r w:rsidRPr="009E6310">
        <w:rPr>
          <w:rStyle w:val="StyleUnderline"/>
          <w:highlight w:val="cyan"/>
        </w:rPr>
        <w:t xml:space="preserve"> and </w:t>
      </w:r>
      <w:r w:rsidRPr="009E6310">
        <w:rPr>
          <w:rStyle w:val="Emphasis"/>
          <w:highlight w:val="cyan"/>
        </w:rPr>
        <w:t>firmly</w:t>
      </w:r>
      <w:r w:rsidRPr="009E6310">
        <w:rPr>
          <w:rStyle w:val="StyleUnderline"/>
          <w:highlight w:val="cyan"/>
        </w:rPr>
        <w:t xml:space="preserve"> to avoid a </w:t>
      </w:r>
      <w:r w:rsidRPr="009E6310">
        <w:rPr>
          <w:rStyle w:val="Emphasis"/>
          <w:highlight w:val="cyan"/>
        </w:rPr>
        <w:t>wage-price spiral</w:t>
      </w:r>
      <w:r w:rsidRPr="009E6310">
        <w:rPr>
          <w:rStyle w:val="StyleUnderline"/>
        </w:rPr>
        <w:t xml:space="preserve"> emerging that would </w:t>
      </w:r>
      <w:r w:rsidRPr="009E6310">
        <w:rPr>
          <w:rStyle w:val="Emphasis"/>
        </w:rPr>
        <w:t>add fuel to the fire</w:t>
      </w:r>
      <w:r w:rsidRPr="009E6310">
        <w:rPr>
          <w:sz w:val="14"/>
        </w:rPr>
        <w:t>.</w:t>
      </w:r>
    </w:p>
    <w:p w14:paraId="47530C7D" w14:textId="77777777" w:rsidR="004026C5" w:rsidRDefault="004026C5" w:rsidP="004026C5">
      <w:pPr>
        <w:rPr>
          <w:sz w:val="14"/>
        </w:rPr>
      </w:pPr>
      <w:r w:rsidRPr="009E6310">
        <w:rPr>
          <w:sz w:val="14"/>
        </w:rPr>
        <w:t xml:space="preserve">More largely, </w:t>
      </w:r>
      <w:r w:rsidRPr="009E6310">
        <w:rPr>
          <w:rStyle w:val="StyleUnderline"/>
        </w:rPr>
        <w:t xml:space="preserve">a high and persistent </w:t>
      </w:r>
      <w:r w:rsidRPr="009E6310">
        <w:rPr>
          <w:rStyle w:val="StyleUnderline"/>
          <w:highlight w:val="cyan"/>
        </w:rPr>
        <w:t>inflation</w:t>
      </w:r>
      <w:r w:rsidRPr="009E6310">
        <w:rPr>
          <w:rStyle w:val="StyleUnderline"/>
        </w:rPr>
        <w:t xml:space="preserve"> environment can also </w:t>
      </w:r>
      <w:r w:rsidRPr="009E6310">
        <w:rPr>
          <w:rStyle w:val="StyleUnderline"/>
          <w:highlight w:val="cyan"/>
        </w:rPr>
        <w:t xml:space="preserve">have a </w:t>
      </w:r>
      <w:r w:rsidRPr="009E6310">
        <w:rPr>
          <w:rStyle w:val="Emphasis"/>
          <w:highlight w:val="cyan"/>
        </w:rPr>
        <w:t>strong impact on financial markets</w:t>
      </w:r>
      <w:r w:rsidRPr="009E6310">
        <w:rPr>
          <w:sz w:val="14"/>
        </w:rPr>
        <w:t xml:space="preserve">. It is widely recognised that </w:t>
      </w:r>
      <w:r w:rsidRPr="009E6310">
        <w:rPr>
          <w:rStyle w:val="StyleUnderline"/>
        </w:rPr>
        <w:t xml:space="preserve">higher interest rates induced by a </w:t>
      </w:r>
      <w:r w:rsidRPr="009E6310">
        <w:rPr>
          <w:rStyle w:val="Emphasis"/>
        </w:rPr>
        <w:t>restrictive monetary policy</w:t>
      </w:r>
      <w:r w:rsidRPr="009E6310">
        <w:rPr>
          <w:rStyle w:val="StyleUnderline"/>
        </w:rPr>
        <w:t xml:space="preserve"> are most likely accompanied by </w:t>
      </w:r>
      <w:r w:rsidRPr="009E6310">
        <w:rPr>
          <w:rStyle w:val="Emphasis"/>
        </w:rPr>
        <w:t>lower stock market returns</w:t>
      </w:r>
      <w:r w:rsidRPr="009E6310">
        <w:rPr>
          <w:sz w:val="14"/>
        </w:rPr>
        <w:t xml:space="preserve"> (Chiang, 2022). As shown by Vukovic et al. (2022), this </w:t>
      </w:r>
      <w:r w:rsidRPr="009E6310">
        <w:rPr>
          <w:rStyle w:val="StyleUnderline"/>
          <w:highlight w:val="cyan"/>
        </w:rPr>
        <w:t xml:space="preserve">negative relationship between </w:t>
      </w:r>
      <w:r w:rsidRPr="009E6310">
        <w:rPr>
          <w:rStyle w:val="Emphasis"/>
          <w:highlight w:val="cyan"/>
        </w:rPr>
        <w:t>inflation and stock returns</w:t>
      </w:r>
      <w:r w:rsidRPr="009E6310">
        <w:rPr>
          <w:rStyle w:val="StyleUnderline"/>
        </w:rPr>
        <w:t xml:space="preserve"> has important practical </w:t>
      </w:r>
      <w:r w:rsidRPr="009E6310">
        <w:rPr>
          <w:rStyle w:val="StyleUnderline"/>
          <w:highlight w:val="cyan"/>
        </w:rPr>
        <w:t>implicat</w:t>
      </w:r>
      <w:r w:rsidRPr="009E6310">
        <w:rPr>
          <w:rStyle w:val="StyleUnderline"/>
        </w:rPr>
        <w:t xml:space="preserve">ions for the design of </w:t>
      </w:r>
      <w:r w:rsidRPr="009E6310">
        <w:rPr>
          <w:rStyle w:val="Emphasis"/>
          <w:highlight w:val="cyan"/>
        </w:rPr>
        <w:t>portfolio</w:t>
      </w:r>
      <w:r w:rsidRPr="009E6310">
        <w:rPr>
          <w:rStyle w:val="Emphasis"/>
        </w:rPr>
        <w:t xml:space="preserve"> allocation </w:t>
      </w:r>
      <w:r w:rsidRPr="009E6310">
        <w:rPr>
          <w:rStyle w:val="Emphasis"/>
          <w:highlight w:val="cyan"/>
        </w:rPr>
        <w:t>strategies</w:t>
      </w:r>
      <w:r w:rsidRPr="009E6310">
        <w:rPr>
          <w:rStyle w:val="StyleUnderline"/>
        </w:rPr>
        <w:t xml:space="preserve"> </w:t>
      </w:r>
      <w:r w:rsidRPr="009E6310">
        <w:rPr>
          <w:rStyle w:val="StyleUnderline"/>
          <w:highlight w:val="cyan"/>
        </w:rPr>
        <w:t>and</w:t>
      </w:r>
      <w:r w:rsidRPr="009E6310">
        <w:rPr>
          <w:rStyle w:val="StyleUnderline"/>
        </w:rPr>
        <w:t xml:space="preserve"> the </w:t>
      </w:r>
      <w:r w:rsidRPr="009E6310">
        <w:rPr>
          <w:rStyle w:val="Emphasis"/>
        </w:rPr>
        <w:t>cross-</w:t>
      </w:r>
      <w:r w:rsidRPr="009E6310">
        <w:rPr>
          <w:rStyle w:val="Emphasis"/>
          <w:highlight w:val="cyan"/>
        </w:rPr>
        <w:t>market risk management</w:t>
      </w:r>
      <w:r w:rsidRPr="009E6310">
        <w:rPr>
          <w:sz w:val="14"/>
        </w:rPr>
        <w:t xml:space="preserve">. Furthermore, </w:t>
      </w:r>
      <w:r w:rsidRPr="009E6310">
        <w:rPr>
          <w:rStyle w:val="StyleUnderline"/>
        </w:rPr>
        <w:t xml:space="preserve">as stock prices are less informative in a </w:t>
      </w:r>
      <w:r w:rsidRPr="009E6310">
        <w:rPr>
          <w:rStyle w:val="StyleUnderline"/>
          <w:highlight w:val="cyan"/>
        </w:rPr>
        <w:t>high inflation</w:t>
      </w:r>
      <w:r w:rsidRPr="009E6310">
        <w:rPr>
          <w:rStyle w:val="StyleUnderline"/>
        </w:rPr>
        <w:t xml:space="preserve"> environment</w:t>
      </w:r>
      <w:r w:rsidRPr="009E6310">
        <w:rPr>
          <w:sz w:val="14"/>
        </w:rPr>
        <w:t xml:space="preserve">, Farooq and Ahmed (2018) </w:t>
      </w:r>
      <w:r w:rsidRPr="009E6310">
        <w:rPr>
          <w:rStyle w:val="StyleUnderline"/>
        </w:rPr>
        <w:t xml:space="preserve">show that it </w:t>
      </w:r>
      <w:r w:rsidRPr="009E6310">
        <w:rPr>
          <w:rStyle w:val="StyleUnderline"/>
          <w:highlight w:val="cyan"/>
        </w:rPr>
        <w:t>reduces the ability</w:t>
      </w:r>
      <w:r w:rsidRPr="009E6310">
        <w:rPr>
          <w:rStyle w:val="StyleUnderline"/>
        </w:rPr>
        <w:t xml:space="preserve"> of managers </w:t>
      </w:r>
      <w:r w:rsidRPr="009E6310">
        <w:rPr>
          <w:rStyle w:val="StyleUnderline"/>
          <w:highlight w:val="cyan"/>
        </w:rPr>
        <w:t>to use info</w:t>
      </w:r>
      <w:r w:rsidRPr="009E6310">
        <w:rPr>
          <w:rStyle w:val="StyleUnderline"/>
        </w:rPr>
        <w:t xml:space="preserve">rmation </w:t>
      </w:r>
      <w:r w:rsidRPr="009E6310">
        <w:rPr>
          <w:rStyle w:val="StyleUnderline"/>
          <w:highlight w:val="cyan"/>
        </w:rPr>
        <w:t>from the</w:t>
      </w:r>
      <w:r w:rsidRPr="009E6310">
        <w:rPr>
          <w:rStyle w:val="StyleUnderline"/>
        </w:rPr>
        <w:t xml:space="preserve"> stock </w:t>
      </w:r>
      <w:r w:rsidRPr="009E6310">
        <w:rPr>
          <w:rStyle w:val="StyleUnderline"/>
          <w:highlight w:val="cyan"/>
        </w:rPr>
        <w:t>market to make</w:t>
      </w:r>
      <w:r w:rsidRPr="009E6310">
        <w:rPr>
          <w:rStyle w:val="StyleUnderline"/>
        </w:rPr>
        <w:t xml:space="preserve"> </w:t>
      </w:r>
      <w:r w:rsidRPr="009E6310">
        <w:rPr>
          <w:rStyle w:val="Emphasis"/>
        </w:rPr>
        <w:t xml:space="preserve">value enhancing </w:t>
      </w:r>
      <w:r w:rsidRPr="009E6310">
        <w:rPr>
          <w:rStyle w:val="Emphasis"/>
          <w:highlight w:val="cyan"/>
        </w:rPr>
        <w:t>investment decisions</w:t>
      </w:r>
      <w:r w:rsidRPr="009E6310">
        <w:rPr>
          <w:sz w:val="14"/>
        </w:rPr>
        <w:t xml:space="preserve">. Consequently, the fear of an </w:t>
      </w:r>
      <w:r w:rsidRPr="009E6310">
        <w:rPr>
          <w:rStyle w:val="Emphasis"/>
          <w:highlight w:val="cyan"/>
        </w:rPr>
        <w:t>inflation loop</w:t>
      </w:r>
      <w:r w:rsidRPr="009E6310">
        <w:rPr>
          <w:sz w:val="14"/>
        </w:rPr>
        <w:t xml:space="preserve"> is not only a macroeconomic issue, as it is expected to </w:t>
      </w:r>
      <w:r w:rsidRPr="009E6310">
        <w:rPr>
          <w:rStyle w:val="Emphasis"/>
        </w:rPr>
        <w:t xml:space="preserve">significantly </w:t>
      </w:r>
      <w:r w:rsidRPr="009E6310">
        <w:rPr>
          <w:rStyle w:val="Emphasis"/>
          <w:highlight w:val="cyan"/>
        </w:rPr>
        <w:t>drive</w:t>
      </w:r>
      <w:r w:rsidRPr="009E6310">
        <w:rPr>
          <w:rStyle w:val="Emphasis"/>
        </w:rPr>
        <w:t xml:space="preserve"> microeconomic decisions</w:t>
      </w:r>
      <w:r w:rsidRPr="009E6310">
        <w:rPr>
          <w:sz w:val="14"/>
        </w:rPr>
        <w:t xml:space="preserve"> </w:t>
      </w:r>
      <w:r w:rsidRPr="009E6310">
        <w:rPr>
          <w:rStyle w:val="StyleUnderline"/>
        </w:rPr>
        <w:t>and</w:t>
      </w:r>
      <w:r w:rsidRPr="009E6310">
        <w:rPr>
          <w:sz w:val="14"/>
        </w:rPr>
        <w:t xml:space="preserve"> </w:t>
      </w:r>
      <w:r w:rsidRPr="009E6310">
        <w:rPr>
          <w:rStyle w:val="StyleUnderline"/>
        </w:rPr>
        <w:t xml:space="preserve">change the </w:t>
      </w:r>
      <w:r w:rsidRPr="009E6310">
        <w:rPr>
          <w:rStyle w:val="Emphasis"/>
          <w:highlight w:val="cyan"/>
        </w:rPr>
        <w:t>behaviour of investors</w:t>
      </w:r>
      <w:r w:rsidRPr="009E6310">
        <w:rPr>
          <w:rStyle w:val="StyleUnderline"/>
        </w:rPr>
        <w:t xml:space="preserve"> and firms</w:t>
      </w:r>
      <w:r w:rsidRPr="009E6310">
        <w:rPr>
          <w:sz w:val="14"/>
        </w:rPr>
        <w:t>.</w:t>
      </w:r>
    </w:p>
    <w:p w14:paraId="5813045B" w14:textId="77777777" w:rsidR="004026C5" w:rsidRPr="009E6310" w:rsidRDefault="004026C5" w:rsidP="004026C5">
      <w:pPr>
        <w:rPr>
          <w:sz w:val="14"/>
        </w:rPr>
      </w:pPr>
    </w:p>
    <w:p w14:paraId="6C9AF4F1" w14:textId="77777777" w:rsidR="004026C5" w:rsidRPr="009E6310" w:rsidRDefault="004026C5" w:rsidP="004026C5">
      <w:pPr>
        <w:pStyle w:val="Heading4"/>
        <w:rPr>
          <w:rFonts w:cs="Calibri"/>
        </w:rPr>
      </w:pPr>
      <w:r w:rsidRPr="009E6310">
        <w:rPr>
          <w:rFonts w:cs="Calibri"/>
        </w:rPr>
        <w:t xml:space="preserve">Expanding collective bargaining rights constricts </w:t>
      </w:r>
      <w:r w:rsidRPr="009E6310">
        <w:rPr>
          <w:rFonts w:cs="Calibri"/>
          <w:u w:val="single"/>
        </w:rPr>
        <w:t>entrepreneurial capital flexibility</w:t>
      </w:r>
      <w:r w:rsidRPr="009E6310">
        <w:rPr>
          <w:rFonts w:cs="Calibri"/>
        </w:rPr>
        <w:t xml:space="preserve"> and ensures </w:t>
      </w:r>
      <w:r w:rsidRPr="009E6310">
        <w:rPr>
          <w:rFonts w:cs="Calibri"/>
          <w:u w:val="single"/>
        </w:rPr>
        <w:t xml:space="preserve">unemployment-induced </w:t>
      </w:r>
      <w:r>
        <w:rPr>
          <w:rFonts w:cs="Calibri"/>
          <w:u w:val="single"/>
        </w:rPr>
        <w:t>financial crash</w:t>
      </w:r>
      <w:r w:rsidRPr="009E6310">
        <w:rPr>
          <w:rFonts w:cs="Calibri"/>
        </w:rPr>
        <w:t xml:space="preserve">---that guarantees </w:t>
      </w:r>
      <w:r w:rsidRPr="009E6310">
        <w:rPr>
          <w:rFonts w:cs="Calibri"/>
          <w:u w:val="single"/>
        </w:rPr>
        <w:t>sudden</w:t>
      </w:r>
      <w:r w:rsidRPr="009E6310">
        <w:rPr>
          <w:rFonts w:cs="Calibri"/>
        </w:rPr>
        <w:t xml:space="preserve"> and </w:t>
      </w:r>
      <w:r w:rsidRPr="009E6310">
        <w:rPr>
          <w:rFonts w:cs="Calibri"/>
          <w:u w:val="single"/>
        </w:rPr>
        <w:t>protracted financial crisis</w:t>
      </w:r>
      <w:r w:rsidRPr="009E6310">
        <w:rPr>
          <w:rFonts w:cs="Calibri"/>
        </w:rPr>
        <w:t xml:space="preserve">. Even if the plan may </w:t>
      </w:r>
      <w:r w:rsidRPr="009E6310">
        <w:rPr>
          <w:rFonts w:cs="Calibri"/>
          <w:u w:val="single"/>
        </w:rPr>
        <w:t>seem</w:t>
      </w:r>
      <w:r w:rsidRPr="009E6310">
        <w:rPr>
          <w:rFonts w:cs="Calibri"/>
        </w:rPr>
        <w:t xml:space="preserve"> small, </w:t>
      </w:r>
      <w:r w:rsidRPr="009E6310">
        <w:rPr>
          <w:rFonts w:cs="Calibri"/>
          <w:u w:val="single"/>
        </w:rPr>
        <w:t>financial propagation mechanisms</w:t>
      </w:r>
      <w:r w:rsidRPr="009E6310">
        <w:rPr>
          <w:rFonts w:cs="Calibri"/>
        </w:rPr>
        <w:t xml:space="preserve"> </w:t>
      </w:r>
      <w:r w:rsidRPr="009E6310">
        <w:rPr>
          <w:rFonts w:cs="Calibri"/>
          <w:b w:val="0"/>
          <w:bCs/>
        </w:rPr>
        <w:t>such as the financial accelerator channel and Fisher deflator</w:t>
      </w:r>
      <w:r w:rsidRPr="009E6310">
        <w:rPr>
          <w:rFonts w:cs="Calibri"/>
        </w:rPr>
        <w:t xml:space="preserve"> </w:t>
      </w:r>
      <w:r w:rsidRPr="009E6310">
        <w:rPr>
          <w:rFonts w:cs="Calibri"/>
          <w:u w:val="single"/>
        </w:rPr>
        <w:t>magnify</w:t>
      </w:r>
      <w:r w:rsidRPr="009E6310">
        <w:rPr>
          <w:rFonts w:cs="Calibri"/>
        </w:rPr>
        <w:t xml:space="preserve"> macroeconomic effects. </w:t>
      </w:r>
    </w:p>
    <w:p w14:paraId="0FB3B23F" w14:textId="77777777" w:rsidR="004026C5" w:rsidRPr="009E6310" w:rsidRDefault="004026C5" w:rsidP="004026C5">
      <w:r w:rsidRPr="009E6310">
        <w:rPr>
          <w:rStyle w:val="Style13ptBold"/>
        </w:rPr>
        <w:t>Giakas 23</w:t>
      </w:r>
      <w:r w:rsidRPr="009E6310">
        <w:t xml:space="preserve"> – Konstantinos Giakas, Athens University of Economics and Business, Department of Economics, “Hysteresis, financial frictions and monetary policy,” The Journal of Economic Asymmetries, Volume 27, June 2023, e00286, https://doi.org/10.1016/j.jeca.2022.e00286</w:t>
      </w:r>
    </w:p>
    <w:p w14:paraId="7BC9D58D" w14:textId="77777777" w:rsidR="004026C5" w:rsidRPr="009E6310" w:rsidRDefault="004026C5" w:rsidP="004026C5">
      <w:pPr>
        <w:rPr>
          <w:sz w:val="14"/>
        </w:rPr>
      </w:pPr>
      <w:r w:rsidRPr="009E6310">
        <w:rPr>
          <w:sz w:val="14"/>
        </w:rPr>
        <w:t>The term hysteresis was first introduced by Blanchard and Summers (1986) to describe the significant persistence of the European unemployment rates after the economic crises of the 1970s and 1980s. Similar empirical results of significant persistence in labor market aggregates have been made earlier by Clark and Summers (1982) and Ellwood (1982); and have also been confirmed by more recent papers, such as Bluedorn and Leigh, 2018, Bluedorn and Leigh, 2019 and Cerra and Saxena (2000).</w:t>
      </w:r>
    </w:p>
    <w:p w14:paraId="09128B0C" w14:textId="77777777" w:rsidR="004026C5" w:rsidRPr="009E6310" w:rsidRDefault="004026C5" w:rsidP="004026C5">
      <w:pPr>
        <w:rPr>
          <w:sz w:val="14"/>
        </w:rPr>
      </w:pPr>
      <w:r w:rsidRPr="009E6310">
        <w:rPr>
          <w:sz w:val="14"/>
        </w:rPr>
        <w:t xml:space="preserve">It is clear that </w:t>
      </w:r>
      <w:r w:rsidRPr="009E6310">
        <w:rPr>
          <w:rStyle w:val="StyleUnderline"/>
        </w:rPr>
        <w:t xml:space="preserve">the empirical literature has produced a </w:t>
      </w:r>
      <w:r w:rsidRPr="009E6310">
        <w:rPr>
          <w:rStyle w:val="Emphasis"/>
        </w:rPr>
        <w:t>strong set of empirical results</w:t>
      </w:r>
      <w:r w:rsidRPr="009E6310">
        <w:rPr>
          <w:rStyle w:val="StyleUnderline"/>
        </w:rPr>
        <w:t xml:space="preserve"> that emphasizes the persistent nature of fluctuations</w:t>
      </w:r>
      <w:r w:rsidRPr="009E6310">
        <w:rPr>
          <w:sz w:val="14"/>
        </w:rPr>
        <w:t>. A thorough review of hysteresis is not pursued here. The interested reader can find an up-to-date survey on hysteresis in Cerra et al. (2020).</w:t>
      </w:r>
    </w:p>
    <w:p w14:paraId="276CF28C" w14:textId="77777777" w:rsidR="004026C5" w:rsidRPr="009E6310" w:rsidRDefault="004026C5" w:rsidP="004026C5">
      <w:pPr>
        <w:rPr>
          <w:sz w:val="14"/>
        </w:rPr>
      </w:pPr>
      <w:r w:rsidRPr="009E6310">
        <w:rPr>
          <w:sz w:val="14"/>
        </w:rPr>
        <w:t xml:space="preserve">Keeping in mind the aforementioned points and believing that </w:t>
      </w:r>
      <w:r w:rsidRPr="009E6310">
        <w:rPr>
          <w:rStyle w:val="StyleUnderline"/>
        </w:rPr>
        <w:t>DSGE models should be improved upon rather than discarded</w:t>
      </w:r>
      <w:r w:rsidRPr="009E6310">
        <w:rPr>
          <w:sz w:val="14"/>
        </w:rPr>
        <w:t>, this paper develops a medium-sized monetary DSGE model of unemployment which features financial along with labor market frictions. The goal is to develop a DSGE model that embeds a mix of frictions that could generate strong endogenous persistence for real output, unemployment and inflation, as observed after a financial crisis like the one of 2008–2009. Towards this end, emphasis is given on the role of hysteresis. Firstly, to explore how hysteresis affects the persistence of macroeconomic aggregates after temporary aggregate shocks; secondly, to investigate the implications of hysteresis for monetary policy.</w:t>
      </w:r>
    </w:p>
    <w:p w14:paraId="19A1BEA0" w14:textId="77777777" w:rsidR="004026C5" w:rsidRPr="009E6310" w:rsidRDefault="004026C5" w:rsidP="004026C5">
      <w:pPr>
        <w:rPr>
          <w:sz w:val="14"/>
        </w:rPr>
      </w:pPr>
      <w:r w:rsidRPr="009E6310">
        <w:rPr>
          <w:sz w:val="14"/>
        </w:rPr>
        <w:t xml:space="preserve">The core of the developed model is based on the baseline hysteresis model developed in Galí (2022), which is transformed towards two main directions. First, to incorporate the features and frictions found in a typical medium-sized New Keynesian model like those of Smets and Wouters (2007) and Christiano et al. (2005). These features are: </w:t>
      </w:r>
      <w:r w:rsidRPr="009E6310">
        <w:rPr>
          <w:rStyle w:val="StyleUnderline"/>
        </w:rPr>
        <w:t xml:space="preserve">habit formation in consumption, physical capital accumulation, investment adjustment costs, </w:t>
      </w:r>
      <w:r w:rsidRPr="009E6310">
        <w:rPr>
          <w:rStyle w:val="Emphasis"/>
        </w:rPr>
        <w:t>indexation to previous period inflation</w:t>
      </w:r>
      <w:r w:rsidRPr="009E6310">
        <w:rPr>
          <w:rStyle w:val="StyleUnderline"/>
        </w:rPr>
        <w:t xml:space="preserve"> for both prices and nominal wages that are not optimally chosen in a specific period</w:t>
      </w:r>
      <w:r w:rsidRPr="009E6310">
        <w:rPr>
          <w:sz w:val="14"/>
        </w:rPr>
        <w:t>, a fixed cost of production that ensures zero equilibrium profits for firms, a government that finances public spending through lump-sum taxes and bond issuing, and a monetary authority that conducts policy according to a Taylor rule that allows for policy inertia.</w:t>
      </w:r>
    </w:p>
    <w:p w14:paraId="6D1ACAD3" w14:textId="77777777" w:rsidR="004026C5" w:rsidRPr="009E6310" w:rsidRDefault="004026C5" w:rsidP="004026C5">
      <w:pPr>
        <w:rPr>
          <w:sz w:val="14"/>
        </w:rPr>
      </w:pPr>
      <w:r w:rsidRPr="009E6310">
        <w:rPr>
          <w:sz w:val="14"/>
        </w:rPr>
        <w:t xml:space="preserve">Second, to incorporate the costly state verification mechanism of Bernanke et al. (1999). This mechanism assumes that </w:t>
      </w:r>
      <w:r w:rsidRPr="009E6310">
        <w:rPr>
          <w:rStyle w:val="Emphasis"/>
          <w:highlight w:val="cyan"/>
        </w:rPr>
        <w:t>financial frictions</w:t>
      </w:r>
      <w:r w:rsidRPr="009E6310">
        <w:rPr>
          <w:rStyle w:val="StyleUnderline"/>
          <w:highlight w:val="cyan"/>
        </w:rPr>
        <w:t xml:space="preserve"> arise in</w:t>
      </w:r>
      <w:r w:rsidRPr="009E6310">
        <w:rPr>
          <w:rStyle w:val="StyleUnderline"/>
        </w:rPr>
        <w:t xml:space="preserve"> the </w:t>
      </w:r>
      <w:r w:rsidRPr="009E6310">
        <w:rPr>
          <w:rStyle w:val="StyleUnderline"/>
          <w:highlight w:val="cyan"/>
        </w:rPr>
        <w:t>demand of credit</w:t>
      </w:r>
      <w:r w:rsidRPr="009E6310">
        <w:rPr>
          <w:rStyle w:val="StyleUnderline"/>
        </w:rPr>
        <w:t xml:space="preserve"> or in other words, </w:t>
      </w:r>
      <w:r w:rsidRPr="009E6310">
        <w:rPr>
          <w:rStyle w:val="StyleUnderline"/>
          <w:highlight w:val="cyan"/>
        </w:rPr>
        <w:t>between</w:t>
      </w:r>
      <w:r w:rsidRPr="009E6310">
        <w:rPr>
          <w:rStyle w:val="StyleUnderline"/>
        </w:rPr>
        <w:t xml:space="preserve"> financial intermediaries</w:t>
      </w:r>
      <w:r w:rsidRPr="009E6310">
        <w:rPr>
          <w:sz w:val="14"/>
        </w:rPr>
        <w:t xml:space="preserve"> (</w:t>
      </w:r>
      <w:r w:rsidRPr="009E6310">
        <w:rPr>
          <w:rStyle w:val="StyleUnderline"/>
          <w:highlight w:val="cyan"/>
        </w:rPr>
        <w:t>banks</w:t>
      </w:r>
      <w:r w:rsidRPr="009E6310">
        <w:rPr>
          <w:sz w:val="14"/>
        </w:rPr>
        <w:t xml:space="preserve">) </w:t>
      </w:r>
      <w:r w:rsidRPr="009E6310">
        <w:rPr>
          <w:rStyle w:val="StyleUnderline"/>
          <w:highlight w:val="cyan"/>
        </w:rPr>
        <w:t>and</w:t>
      </w:r>
      <w:r w:rsidRPr="009E6310">
        <w:rPr>
          <w:rStyle w:val="StyleUnderline"/>
        </w:rPr>
        <w:t xml:space="preserve"> their borrowers</w:t>
      </w:r>
      <w:r w:rsidRPr="009E6310">
        <w:rPr>
          <w:sz w:val="14"/>
        </w:rPr>
        <w:t xml:space="preserve"> (</w:t>
      </w:r>
      <w:r w:rsidRPr="009E6310">
        <w:rPr>
          <w:rStyle w:val="StyleUnderline"/>
          <w:highlight w:val="cyan"/>
        </w:rPr>
        <w:t>entrepreneurs</w:t>
      </w:r>
      <w:r w:rsidRPr="009E6310">
        <w:rPr>
          <w:sz w:val="14"/>
        </w:rPr>
        <w:t xml:space="preserve">). The key mechanism of this type of </w:t>
      </w:r>
      <w:r w:rsidRPr="009E6310">
        <w:rPr>
          <w:rStyle w:val="StyleUnderline"/>
        </w:rPr>
        <w:t>financial frictions involves</w:t>
      </w:r>
      <w:r w:rsidRPr="009E6310">
        <w:rPr>
          <w:sz w:val="14"/>
        </w:rPr>
        <w:t xml:space="preserve"> a </w:t>
      </w:r>
      <w:r w:rsidRPr="009E6310">
        <w:rPr>
          <w:rStyle w:val="StyleUnderline"/>
        </w:rPr>
        <w:t>link between the “external finance” premium</w:t>
      </w:r>
      <w:r w:rsidRPr="009E6310">
        <w:rPr>
          <w:sz w:val="14"/>
        </w:rPr>
        <w:t xml:space="preserve"> (or the difference between the cost of funds raised externally and the opportunity cost of funds internal to the firm) </w:t>
      </w:r>
      <w:r w:rsidRPr="009E6310">
        <w:rPr>
          <w:rStyle w:val="StyleUnderline"/>
        </w:rPr>
        <w:t>and the net worth of entrepreneurs</w:t>
      </w:r>
      <w:r w:rsidRPr="009E6310">
        <w:rPr>
          <w:sz w:val="14"/>
        </w:rPr>
        <w:t>. As in Bernanke et al. (1999), the external finance premium is endogenously generated by introducing a conflict of interest (agency problem) between borrowers (entrepreneurs) and their respective lenders (financial intermediaries).</w:t>
      </w:r>
    </w:p>
    <w:p w14:paraId="37E40487" w14:textId="77777777" w:rsidR="004026C5" w:rsidRPr="009E6310" w:rsidRDefault="004026C5" w:rsidP="004026C5">
      <w:pPr>
        <w:rPr>
          <w:sz w:val="14"/>
        </w:rPr>
      </w:pPr>
      <w:r w:rsidRPr="009E6310">
        <w:rPr>
          <w:sz w:val="14"/>
        </w:rPr>
        <w:t xml:space="preserve">The model economy consists of the following agents: </w:t>
      </w:r>
      <w:r w:rsidRPr="009E6310">
        <w:rPr>
          <w:rStyle w:val="StyleUnderline"/>
        </w:rPr>
        <w:t>households, intermediate and final good producing firms, capital producers, entrepreneurs, financial intermediaries, a government and a monetary authority.</w:t>
      </w:r>
      <w:r w:rsidRPr="009E6310">
        <w:rPr>
          <w:sz w:val="14"/>
        </w:rPr>
        <w:t xml:space="preserve"> </w:t>
      </w:r>
      <w:r w:rsidRPr="009E6310">
        <w:rPr>
          <w:rStyle w:val="StyleUnderline"/>
        </w:rPr>
        <w:t>Households consume</w:t>
      </w:r>
      <w:r w:rsidRPr="009E6310">
        <w:rPr>
          <w:sz w:val="14"/>
        </w:rPr>
        <w:t xml:space="preserve">, </w:t>
      </w:r>
      <w:r w:rsidRPr="009E6310">
        <w:rPr>
          <w:rStyle w:val="StyleUnderline"/>
        </w:rPr>
        <w:t>supply differentiated labor to</w:t>
      </w:r>
      <w:r w:rsidRPr="009E6310">
        <w:rPr>
          <w:sz w:val="14"/>
        </w:rPr>
        <w:t xml:space="preserve"> intermediate good producing </w:t>
      </w:r>
      <w:r w:rsidRPr="009E6310">
        <w:rPr>
          <w:rStyle w:val="StyleUnderline"/>
        </w:rPr>
        <w:t>firms in a monopolistically competitive labor market</w:t>
      </w:r>
      <w:r w:rsidRPr="009E6310">
        <w:rPr>
          <w:sz w:val="14"/>
        </w:rPr>
        <w:t xml:space="preserve">, and make consumption and saving decisions. Intermediate goods producing firms are monopolistically competitive and subject to a Calvo mechanism for price setting. </w:t>
      </w:r>
      <w:r w:rsidRPr="009E6310">
        <w:rPr>
          <w:rStyle w:val="StyleUnderline"/>
        </w:rPr>
        <w:t>They rent physical capital from entrepreneurs which they then use for production.</w:t>
      </w:r>
      <w:r w:rsidRPr="009E6310">
        <w:rPr>
          <w:sz w:val="14"/>
        </w:rPr>
        <w:t xml:space="preserve"> Competitive final good firms produce using differentiated intermediate goods as inputs. </w:t>
      </w:r>
      <w:r w:rsidRPr="009E6310">
        <w:rPr>
          <w:rStyle w:val="StyleUnderline"/>
        </w:rPr>
        <w:t>The representative capital producer combines underappreciated physical capital with new investment</w:t>
      </w:r>
      <w:r w:rsidRPr="009E6310">
        <w:rPr>
          <w:sz w:val="14"/>
        </w:rPr>
        <w:t xml:space="preserve">. </w:t>
      </w:r>
      <w:r w:rsidRPr="009E6310">
        <w:rPr>
          <w:rStyle w:val="StyleUnderline"/>
        </w:rPr>
        <w:t>Entrepreneurs buy physical capital from capital good producers</w:t>
      </w:r>
      <w:r w:rsidRPr="009E6310">
        <w:rPr>
          <w:sz w:val="14"/>
        </w:rPr>
        <w:t>. Then they rent it to intermediate goods producing firms and re-sell the stock of underappreciated capital, back to capital good producers, at the end of the production cycle, accumulating net worth in the process. Net worth or equity is used to pay for capital in the next production round. However, entrepreneurial net worth is not enough to cover the whole value of capital, so entrepreneurs have to borrow a fraction of the required funds. The representative financial intermediary provides the necessary credit for this funding gap. In turn, the financial intermediary obtains its funds from households’ deposits.</w:t>
      </w:r>
    </w:p>
    <w:p w14:paraId="418E7CE5" w14:textId="77777777" w:rsidR="004026C5" w:rsidRPr="009E6310" w:rsidRDefault="004026C5" w:rsidP="004026C5">
      <w:pPr>
        <w:rPr>
          <w:sz w:val="14"/>
        </w:rPr>
      </w:pPr>
      <w:r w:rsidRPr="009E6310">
        <w:rPr>
          <w:sz w:val="14"/>
        </w:rPr>
        <w:t xml:space="preserve">Furthermore, following Bernanke et al. (1999) it is assumed that </w:t>
      </w:r>
      <w:r w:rsidRPr="009E6310">
        <w:rPr>
          <w:rStyle w:val="StyleUnderline"/>
          <w:highlight w:val="cyan"/>
        </w:rPr>
        <w:t xml:space="preserve">entrepreneurial loans are </w:t>
      </w:r>
      <w:r w:rsidRPr="009E6310">
        <w:rPr>
          <w:rStyle w:val="Emphasis"/>
          <w:highlight w:val="cyan"/>
        </w:rPr>
        <w:t>risky</w:t>
      </w:r>
      <w:r w:rsidRPr="009E6310">
        <w:rPr>
          <w:rStyle w:val="StyleUnderline"/>
          <w:highlight w:val="cyan"/>
        </w:rPr>
        <w:t xml:space="preserve"> since returns</w:t>
      </w:r>
      <w:r w:rsidRPr="009E6310">
        <w:rPr>
          <w:rStyle w:val="StyleUnderline"/>
        </w:rPr>
        <w:t xml:space="preserve"> on the entrepreneurial investments </w:t>
      </w:r>
      <w:r w:rsidRPr="009E6310">
        <w:rPr>
          <w:rStyle w:val="StyleUnderline"/>
          <w:highlight w:val="cyan"/>
        </w:rPr>
        <w:t>are</w:t>
      </w:r>
      <w:r w:rsidRPr="009E6310">
        <w:rPr>
          <w:rStyle w:val="StyleUnderline"/>
        </w:rPr>
        <w:t xml:space="preserve"> </w:t>
      </w:r>
      <w:r w:rsidRPr="009E6310">
        <w:rPr>
          <w:rStyle w:val="StyleUnderline"/>
          <w:highlight w:val="cyan"/>
        </w:rPr>
        <w:t>subject to</w:t>
      </w:r>
      <w:r w:rsidRPr="009E6310">
        <w:rPr>
          <w:rStyle w:val="StyleUnderline"/>
        </w:rPr>
        <w:t xml:space="preserve"> </w:t>
      </w:r>
      <w:r w:rsidRPr="009E6310">
        <w:rPr>
          <w:rStyle w:val="Emphasis"/>
        </w:rPr>
        <w:t xml:space="preserve">idiosyncratic </w:t>
      </w:r>
      <w:r w:rsidRPr="009E6310">
        <w:rPr>
          <w:rStyle w:val="Emphasis"/>
          <w:highlight w:val="cyan"/>
        </w:rPr>
        <w:t>shocks</w:t>
      </w:r>
      <w:r w:rsidRPr="009E6310">
        <w:rPr>
          <w:sz w:val="14"/>
        </w:rPr>
        <w:t xml:space="preserve">. </w:t>
      </w:r>
      <w:r w:rsidRPr="009E6310">
        <w:rPr>
          <w:rStyle w:val="StyleUnderline"/>
        </w:rPr>
        <w:t xml:space="preserve">A shock with a value lower than some threshold </w:t>
      </w:r>
      <w:r w:rsidRPr="009E6310">
        <w:rPr>
          <w:rStyle w:val="StyleUnderline"/>
          <w:highlight w:val="cyan"/>
        </w:rPr>
        <w:t xml:space="preserve">can lead to </w:t>
      </w:r>
      <w:r w:rsidRPr="009E6310">
        <w:rPr>
          <w:rStyle w:val="Emphasis"/>
          <w:highlight w:val="cyan"/>
        </w:rPr>
        <w:t>entrepreneur’s bankruptcy</w:t>
      </w:r>
      <w:r w:rsidRPr="009E6310">
        <w:rPr>
          <w:sz w:val="14"/>
        </w:rPr>
        <w:t xml:space="preserve">. In addition, it is assumed that </w:t>
      </w:r>
      <w:r w:rsidRPr="009E6310">
        <w:rPr>
          <w:rStyle w:val="StyleUnderline"/>
        </w:rPr>
        <w:t>the idiosyncratic shock is observed by the entrepreneur but not by the financial intermediary; who must pay a fixed monitoring cost in order to observe the entrepreneur’s realized return</w:t>
      </w:r>
      <w:r w:rsidRPr="009E6310">
        <w:rPr>
          <w:sz w:val="14"/>
        </w:rPr>
        <w:t>. To minimize expected agency costs caused by this asymmetric information problem, entrepreneurs and the financial intermediary sign a financial contract. According to this contract the entrepreneur commits to paying back the loan principal and a non-default interest rate, unless he declares bankruptcy. In the case of bankruptcy, the financial intermediary monitors the remaining value of the entrepreneurial assets and seizes them as a partial compensation. Moreover, the financial intermediary hedges against credit risk by charging a premium over the risk-free rate at which it can borrow funds from households. The government collects lump sum taxes and issues government debt in order to finance real government spending. Finally, the monetary authority sets nominal interest rates according to a Taylor rule that targets to stabilize inflation and the output while at the same time allows for interest rate smoothing.</w:t>
      </w:r>
    </w:p>
    <w:p w14:paraId="125A2C78" w14:textId="77777777" w:rsidR="004026C5" w:rsidRPr="009E6310" w:rsidRDefault="004026C5" w:rsidP="004026C5">
      <w:pPr>
        <w:rPr>
          <w:rStyle w:val="StyleUnderline"/>
        </w:rPr>
      </w:pPr>
      <w:r w:rsidRPr="009E6310">
        <w:rPr>
          <w:sz w:val="14"/>
        </w:rPr>
        <w:t xml:space="preserve">Overall, the model highlights two distinct </w:t>
      </w:r>
      <w:r w:rsidRPr="009E6310">
        <w:rPr>
          <w:rStyle w:val="Emphasis"/>
        </w:rPr>
        <w:t>financial propagation mechanisms</w:t>
      </w:r>
      <w:r w:rsidRPr="009E6310">
        <w:rPr>
          <w:sz w:val="14"/>
        </w:rPr>
        <w:t xml:space="preserve">. Both mechanisms work through changes in entrepreneurial net worth or equity. The first mechanism is known as </w:t>
      </w:r>
      <w:r w:rsidRPr="009E6310">
        <w:rPr>
          <w:rStyle w:val="StyleUnderline"/>
          <w:highlight w:val="cyan"/>
        </w:rPr>
        <w:t>the “</w:t>
      </w:r>
      <w:r w:rsidRPr="009E6310">
        <w:rPr>
          <w:rStyle w:val="Emphasis"/>
          <w:highlight w:val="cyan"/>
        </w:rPr>
        <w:t>financial accelerator</w:t>
      </w:r>
      <w:r w:rsidRPr="009E6310">
        <w:rPr>
          <w:rStyle w:val="StyleUnderline"/>
          <w:highlight w:val="cyan"/>
        </w:rPr>
        <w:t>” channel</w:t>
      </w:r>
      <w:r w:rsidRPr="009E6310">
        <w:rPr>
          <w:sz w:val="14"/>
        </w:rPr>
        <w:t xml:space="preserve"> and it was introduced in Bernanke and Gertler, 1989, Bernanke and Gertler, 1990 and Bernanke et al. (1999). It </w:t>
      </w:r>
      <w:r w:rsidRPr="009E6310">
        <w:rPr>
          <w:rStyle w:val="StyleUnderline"/>
        </w:rPr>
        <w:t xml:space="preserve">works by </w:t>
      </w:r>
      <w:r w:rsidRPr="009E6310">
        <w:rPr>
          <w:rStyle w:val="StyleUnderline"/>
          <w:highlight w:val="cyan"/>
        </w:rPr>
        <w:t>alter</w:t>
      </w:r>
      <w:r w:rsidRPr="009E6310">
        <w:rPr>
          <w:rStyle w:val="StyleUnderline"/>
        </w:rPr>
        <w:t xml:space="preserve">ing the net worth of entrepreneurs through changes in the flow of their </w:t>
      </w:r>
      <w:r w:rsidRPr="009E6310">
        <w:rPr>
          <w:rStyle w:val="StyleUnderline"/>
          <w:highlight w:val="cyan"/>
        </w:rPr>
        <w:t>earnings due to</w:t>
      </w:r>
      <w:r w:rsidRPr="009E6310">
        <w:rPr>
          <w:rStyle w:val="StyleUnderline"/>
        </w:rPr>
        <w:t xml:space="preserve"> idiosyncratic </w:t>
      </w:r>
      <w:r w:rsidRPr="009E6310">
        <w:rPr>
          <w:rStyle w:val="StyleUnderline"/>
          <w:highlight w:val="cyan"/>
        </w:rPr>
        <w:t>shocks</w:t>
      </w:r>
      <w:r w:rsidRPr="009E6310">
        <w:rPr>
          <w:rStyle w:val="StyleUnderline"/>
        </w:rPr>
        <w:t xml:space="preserve"> and </w:t>
      </w:r>
      <w:r w:rsidRPr="009E6310">
        <w:rPr>
          <w:rStyle w:val="StyleUnderline"/>
          <w:highlight w:val="cyan"/>
        </w:rPr>
        <w:t xml:space="preserve">by </w:t>
      </w:r>
      <w:r w:rsidRPr="009E6310">
        <w:rPr>
          <w:rStyle w:val="Emphasis"/>
          <w:highlight w:val="cyan"/>
        </w:rPr>
        <w:t>capital</w:t>
      </w:r>
      <w:r w:rsidRPr="009E6310">
        <w:rPr>
          <w:rStyle w:val="Emphasis"/>
        </w:rPr>
        <w:t xml:space="preserve"> gains and </w:t>
      </w:r>
      <w:r w:rsidRPr="009E6310">
        <w:rPr>
          <w:rStyle w:val="Emphasis"/>
          <w:highlight w:val="cyan"/>
        </w:rPr>
        <w:t>losses on</w:t>
      </w:r>
      <w:r w:rsidRPr="009E6310">
        <w:rPr>
          <w:rStyle w:val="Emphasis"/>
        </w:rPr>
        <w:t xml:space="preserve"> their </w:t>
      </w:r>
      <w:r w:rsidRPr="009E6310">
        <w:rPr>
          <w:rStyle w:val="Emphasis"/>
          <w:highlight w:val="cyan"/>
        </w:rPr>
        <w:t>assets</w:t>
      </w:r>
      <w:r w:rsidRPr="009E6310">
        <w:rPr>
          <w:rStyle w:val="StyleUnderline"/>
          <w:highlight w:val="cyan"/>
        </w:rPr>
        <w:t xml:space="preserve"> due to </w:t>
      </w:r>
      <w:r w:rsidRPr="009E6310">
        <w:rPr>
          <w:rStyle w:val="Emphasis"/>
          <w:highlight w:val="cyan"/>
        </w:rPr>
        <w:t>changes in the price of capital</w:t>
      </w:r>
      <w:r w:rsidRPr="009E6310">
        <w:rPr>
          <w:rStyle w:val="StyleUnderline"/>
        </w:rPr>
        <w:t xml:space="preserve">. This </w:t>
      </w:r>
      <w:r w:rsidRPr="009E6310">
        <w:rPr>
          <w:rStyle w:val="StyleUnderline"/>
          <w:highlight w:val="cyan"/>
        </w:rPr>
        <w:t>channel</w:t>
      </w:r>
      <w:r w:rsidRPr="009E6310">
        <w:rPr>
          <w:rStyle w:val="StyleUnderline"/>
        </w:rPr>
        <w:t xml:space="preserve"> tends to </w:t>
      </w:r>
      <w:r w:rsidRPr="009E6310">
        <w:rPr>
          <w:rStyle w:val="StyleUnderline"/>
          <w:highlight w:val="cyan"/>
        </w:rPr>
        <w:t>magnify</w:t>
      </w:r>
      <w:r w:rsidRPr="009E6310">
        <w:rPr>
          <w:rStyle w:val="StyleUnderline"/>
        </w:rPr>
        <w:t xml:space="preserve"> the </w:t>
      </w:r>
      <w:r w:rsidRPr="009E6310">
        <w:rPr>
          <w:rStyle w:val="Emphasis"/>
          <w:highlight w:val="cyan"/>
        </w:rPr>
        <w:t>macroeconomic effects</w:t>
      </w:r>
      <w:r w:rsidRPr="009E6310">
        <w:rPr>
          <w:rStyle w:val="StyleUnderline"/>
          <w:highlight w:val="cyan"/>
        </w:rPr>
        <w:t xml:space="preserve"> of</w:t>
      </w:r>
      <w:r w:rsidRPr="009E6310">
        <w:rPr>
          <w:rStyle w:val="StyleUnderline"/>
        </w:rPr>
        <w:t xml:space="preserve"> aggregate </w:t>
      </w:r>
      <w:r w:rsidRPr="009E6310">
        <w:rPr>
          <w:rStyle w:val="StyleUnderline"/>
          <w:highlight w:val="cyan"/>
        </w:rPr>
        <w:t>shocks</w:t>
      </w:r>
      <w:r w:rsidRPr="009E6310">
        <w:rPr>
          <w:rStyle w:val="StyleUnderline"/>
        </w:rPr>
        <w:t>.</w:t>
      </w:r>
    </w:p>
    <w:p w14:paraId="2868B1D1" w14:textId="77777777" w:rsidR="004026C5" w:rsidRPr="009E6310" w:rsidRDefault="004026C5" w:rsidP="004026C5">
      <w:pPr>
        <w:rPr>
          <w:sz w:val="14"/>
        </w:rPr>
      </w:pPr>
      <w:r w:rsidRPr="009E6310">
        <w:rPr>
          <w:sz w:val="14"/>
        </w:rPr>
        <w:t xml:space="preserve">The second financial propagation mechanism is known as </w:t>
      </w:r>
      <w:r w:rsidRPr="009E6310">
        <w:rPr>
          <w:rStyle w:val="StyleUnderline"/>
        </w:rPr>
        <w:t>the</w:t>
      </w:r>
      <w:r w:rsidRPr="009E6310">
        <w:rPr>
          <w:sz w:val="14"/>
        </w:rPr>
        <w:t xml:space="preserve"> “</w:t>
      </w:r>
      <w:r w:rsidRPr="009E6310">
        <w:rPr>
          <w:rStyle w:val="Emphasis"/>
          <w:highlight w:val="cyan"/>
        </w:rPr>
        <w:t>Fisher deflation</w:t>
      </w:r>
      <w:r w:rsidRPr="009E6310">
        <w:rPr>
          <w:sz w:val="14"/>
        </w:rPr>
        <w:t xml:space="preserve">” </w:t>
      </w:r>
      <w:r w:rsidRPr="009E6310">
        <w:rPr>
          <w:rStyle w:val="StyleUnderline"/>
          <w:highlight w:val="cyan"/>
        </w:rPr>
        <w:t>channel</w:t>
      </w:r>
      <w:r w:rsidRPr="009E6310">
        <w:rPr>
          <w:sz w:val="14"/>
        </w:rPr>
        <w:t xml:space="preserve"> and </w:t>
      </w:r>
      <w:r w:rsidRPr="009E6310">
        <w:rPr>
          <w:rStyle w:val="StyleUnderline"/>
          <w:highlight w:val="cyan"/>
        </w:rPr>
        <w:t>arises when debt</w:t>
      </w:r>
      <w:r w:rsidRPr="009E6310">
        <w:rPr>
          <w:rStyle w:val="StyleUnderline"/>
        </w:rPr>
        <w:t xml:space="preserve"> in the financial contract </w:t>
      </w:r>
      <w:r w:rsidRPr="009E6310">
        <w:rPr>
          <w:rStyle w:val="StyleUnderline"/>
          <w:highlight w:val="cyan"/>
        </w:rPr>
        <w:t>is</w:t>
      </w:r>
      <w:r w:rsidRPr="009E6310">
        <w:rPr>
          <w:rStyle w:val="StyleUnderline"/>
        </w:rPr>
        <w:t xml:space="preserve"> formulated </w:t>
      </w:r>
      <w:r w:rsidRPr="009E6310">
        <w:rPr>
          <w:rStyle w:val="StyleUnderline"/>
          <w:highlight w:val="cyan"/>
        </w:rPr>
        <w:t>in nominal terms</w:t>
      </w:r>
      <w:r w:rsidRPr="009E6310">
        <w:rPr>
          <w:sz w:val="14"/>
        </w:rPr>
        <w:t xml:space="preserve">. It is highlighted, among others, in Christiano et al. (2010) and Villaverde Jesús (2010). This mechanism works through the movements in entrepreneurial net worth that take place when </w:t>
      </w:r>
      <w:r w:rsidRPr="009E6310">
        <w:rPr>
          <w:rStyle w:val="StyleUnderline"/>
          <w:highlight w:val="cyan"/>
        </w:rPr>
        <w:t xml:space="preserve">an </w:t>
      </w:r>
      <w:r w:rsidRPr="009E6310">
        <w:rPr>
          <w:rStyle w:val="Emphasis"/>
          <w:highlight w:val="cyan"/>
        </w:rPr>
        <w:t>unexpected change in</w:t>
      </w:r>
      <w:r w:rsidRPr="009E6310">
        <w:rPr>
          <w:rStyle w:val="Emphasis"/>
        </w:rPr>
        <w:t xml:space="preserve"> the </w:t>
      </w:r>
      <w:r w:rsidRPr="009E6310">
        <w:rPr>
          <w:rStyle w:val="Emphasis"/>
          <w:highlight w:val="cyan"/>
        </w:rPr>
        <w:t>price</w:t>
      </w:r>
      <w:r w:rsidRPr="009E6310">
        <w:rPr>
          <w:rStyle w:val="Emphasis"/>
        </w:rPr>
        <w:t xml:space="preserve"> level</w:t>
      </w:r>
      <w:r w:rsidRPr="009E6310">
        <w:rPr>
          <w:rStyle w:val="StyleUnderline"/>
        </w:rPr>
        <w:t xml:space="preserve"> </w:t>
      </w:r>
      <w:r w:rsidRPr="009E6310">
        <w:rPr>
          <w:rStyle w:val="StyleUnderline"/>
          <w:highlight w:val="cyan"/>
        </w:rPr>
        <w:t>alters</w:t>
      </w:r>
      <w:r w:rsidRPr="009E6310">
        <w:rPr>
          <w:rStyle w:val="StyleUnderline"/>
        </w:rPr>
        <w:t xml:space="preserve"> the </w:t>
      </w:r>
      <w:r w:rsidRPr="009E6310">
        <w:rPr>
          <w:rStyle w:val="Emphasis"/>
        </w:rPr>
        <w:t xml:space="preserve">real entrepreneurial </w:t>
      </w:r>
      <w:r w:rsidRPr="009E6310">
        <w:rPr>
          <w:rStyle w:val="Emphasis"/>
          <w:highlight w:val="cyan"/>
        </w:rPr>
        <w:t>debt</w:t>
      </w:r>
      <w:r w:rsidRPr="009E6310">
        <w:rPr>
          <w:sz w:val="14"/>
        </w:rPr>
        <w:t xml:space="preserve">. The </w:t>
      </w:r>
      <w:r w:rsidRPr="009E6310">
        <w:rPr>
          <w:rStyle w:val="StyleUnderline"/>
        </w:rPr>
        <w:t xml:space="preserve">Fisher and financial accelerator </w:t>
      </w:r>
      <w:r w:rsidRPr="009E6310">
        <w:rPr>
          <w:rStyle w:val="Emphasis"/>
        </w:rPr>
        <w:t xml:space="preserve">propagation </w:t>
      </w:r>
      <w:r w:rsidRPr="009E6310">
        <w:rPr>
          <w:rStyle w:val="Emphasis"/>
          <w:highlight w:val="cyan"/>
        </w:rPr>
        <w:t>mechanisms reinforce each other</w:t>
      </w:r>
      <w:r w:rsidRPr="009E6310">
        <w:rPr>
          <w:rStyle w:val="StyleUnderline"/>
        </w:rPr>
        <w:t xml:space="preserve"> </w:t>
      </w:r>
      <w:r w:rsidRPr="009E6310">
        <w:rPr>
          <w:rStyle w:val="StyleUnderline"/>
          <w:highlight w:val="cyan"/>
        </w:rPr>
        <w:t>after</w:t>
      </w:r>
      <w:r w:rsidRPr="009E6310">
        <w:rPr>
          <w:rStyle w:val="StyleUnderline"/>
        </w:rPr>
        <w:t xml:space="preserve"> aggregate </w:t>
      </w:r>
      <w:r w:rsidRPr="009E6310">
        <w:rPr>
          <w:rStyle w:val="StyleUnderline"/>
          <w:highlight w:val="cyan"/>
        </w:rPr>
        <w:t xml:space="preserve">shocks that move </w:t>
      </w:r>
      <w:r w:rsidRPr="009E6310">
        <w:rPr>
          <w:rStyle w:val="Emphasis"/>
          <w:highlight w:val="cyan"/>
        </w:rPr>
        <w:t>inflation</w:t>
      </w:r>
      <w:r w:rsidRPr="009E6310">
        <w:rPr>
          <w:rStyle w:val="StyleUnderline"/>
        </w:rPr>
        <w:t xml:space="preserve"> </w:t>
      </w:r>
      <w:r w:rsidRPr="009E6310">
        <w:rPr>
          <w:rStyle w:val="StyleUnderline"/>
          <w:highlight w:val="cyan"/>
        </w:rPr>
        <w:t>and</w:t>
      </w:r>
      <w:r w:rsidRPr="009E6310">
        <w:rPr>
          <w:rStyle w:val="StyleUnderline"/>
        </w:rPr>
        <w:t xml:space="preserve"> the </w:t>
      </w:r>
      <w:r w:rsidRPr="009E6310">
        <w:rPr>
          <w:rStyle w:val="StyleUnderline"/>
          <w:highlight w:val="cyan"/>
        </w:rPr>
        <w:t>price</w:t>
      </w:r>
      <w:r w:rsidRPr="009E6310">
        <w:rPr>
          <w:rStyle w:val="StyleUnderline"/>
        </w:rPr>
        <w:t xml:space="preserve"> of capital goods towards the same direction</w:t>
      </w:r>
      <w:r w:rsidRPr="009E6310">
        <w:rPr>
          <w:sz w:val="14"/>
        </w:rPr>
        <w:t>. However, the two channels tend to cancel each other out when an aggregate shock pushes inflation and the price of capital goods towards opposite directions.</w:t>
      </w:r>
    </w:p>
    <w:p w14:paraId="537A5792" w14:textId="77777777" w:rsidR="004026C5" w:rsidRPr="009E6310" w:rsidRDefault="004026C5" w:rsidP="004026C5">
      <w:pPr>
        <w:rPr>
          <w:sz w:val="14"/>
        </w:rPr>
      </w:pPr>
      <w:r w:rsidRPr="009E6310">
        <w:rPr>
          <w:sz w:val="14"/>
        </w:rPr>
        <w:t xml:space="preserve">Moreover, unemployment is modeled in the extensive margin as in Galí (2011b) and Galí (2022). The adopted definition of </w:t>
      </w:r>
      <w:r w:rsidRPr="009E6310">
        <w:rPr>
          <w:rStyle w:val="StyleUnderline"/>
          <w:highlight w:val="cyan"/>
        </w:rPr>
        <w:t>unemployment is based on</w:t>
      </w:r>
      <w:r w:rsidRPr="009E6310">
        <w:rPr>
          <w:rStyle w:val="StyleUnderline"/>
        </w:rPr>
        <w:t xml:space="preserve"> the existence of a </w:t>
      </w:r>
      <w:r w:rsidRPr="009E6310">
        <w:rPr>
          <w:rStyle w:val="Emphasis"/>
          <w:highlight w:val="cyan"/>
        </w:rPr>
        <w:t>positive wage markup</w:t>
      </w:r>
      <w:r w:rsidRPr="009E6310">
        <w:rPr>
          <w:rStyle w:val="StyleUnderline"/>
        </w:rPr>
        <w:t xml:space="preserve"> </w:t>
      </w:r>
      <w:r w:rsidRPr="009E6310">
        <w:rPr>
          <w:rStyle w:val="StyleUnderline"/>
          <w:highlight w:val="cyan"/>
        </w:rPr>
        <w:t>that pins down the long-run unemployment rate to a</w:t>
      </w:r>
      <w:r w:rsidRPr="009E6310">
        <w:rPr>
          <w:rStyle w:val="StyleUnderline"/>
        </w:rPr>
        <w:t xml:space="preserve"> specific </w:t>
      </w:r>
      <w:r w:rsidRPr="009E6310">
        <w:rPr>
          <w:rStyle w:val="StyleUnderline"/>
          <w:highlight w:val="cyan"/>
        </w:rPr>
        <w:t>positive value</w:t>
      </w:r>
      <w:r w:rsidRPr="009E6310">
        <w:rPr>
          <w:sz w:val="14"/>
          <w:highlight w:val="cyan"/>
        </w:rPr>
        <w:t>,</w:t>
      </w:r>
      <w:r w:rsidRPr="009E6310">
        <w:rPr>
          <w:sz w:val="14"/>
        </w:rPr>
        <w:t xml:space="preserve"> along with the existence of </w:t>
      </w:r>
      <w:r w:rsidRPr="009E6310">
        <w:rPr>
          <w:rStyle w:val="StyleUnderline"/>
        </w:rPr>
        <w:t xml:space="preserve">nominal </w:t>
      </w:r>
      <w:r w:rsidRPr="009E6310">
        <w:rPr>
          <w:rStyle w:val="Emphasis"/>
        </w:rPr>
        <w:t>wage frictions</w:t>
      </w:r>
      <w:r w:rsidRPr="009E6310">
        <w:rPr>
          <w:sz w:val="14"/>
        </w:rPr>
        <w:t xml:space="preserve"> that </w:t>
      </w:r>
      <w:r w:rsidRPr="009E6310">
        <w:rPr>
          <w:rStyle w:val="StyleUnderline"/>
        </w:rPr>
        <w:t>generate</w:t>
      </w:r>
      <w:r w:rsidRPr="009E6310">
        <w:rPr>
          <w:sz w:val="14"/>
        </w:rPr>
        <w:t xml:space="preserve"> the </w:t>
      </w:r>
      <w:r w:rsidRPr="009E6310">
        <w:rPr>
          <w:rStyle w:val="StyleUnderline"/>
        </w:rPr>
        <w:t>fluctuations in the unemployment rate in response to aggregate shocks</w:t>
      </w:r>
      <w:r w:rsidRPr="009E6310">
        <w:rPr>
          <w:sz w:val="14"/>
        </w:rPr>
        <w:t>.</w:t>
      </w:r>
    </w:p>
    <w:p w14:paraId="177E622B" w14:textId="77777777" w:rsidR="004026C5" w:rsidRPr="009E6310" w:rsidRDefault="004026C5" w:rsidP="004026C5">
      <w:pPr>
        <w:rPr>
          <w:sz w:val="14"/>
        </w:rPr>
      </w:pPr>
      <w:r w:rsidRPr="009E6310">
        <w:rPr>
          <w:sz w:val="14"/>
        </w:rPr>
        <w:t xml:space="preserve">As far as the labor market is concerned, </w:t>
      </w:r>
      <w:r w:rsidRPr="009E6310">
        <w:rPr>
          <w:rStyle w:val="StyleUnderline"/>
        </w:rPr>
        <w:t>many theories have been proposed to explain the high persistence of (un)employment</w:t>
      </w:r>
      <w:r w:rsidRPr="009E6310">
        <w:rPr>
          <w:sz w:val="14"/>
        </w:rPr>
        <w:t xml:space="preserve">. The present paper follows </w:t>
      </w:r>
      <w:r w:rsidRPr="009E6310">
        <w:rPr>
          <w:rStyle w:val="StyleUnderline"/>
        </w:rPr>
        <w:t>the theory proposed</w:t>
      </w:r>
      <w:r w:rsidRPr="009E6310">
        <w:rPr>
          <w:sz w:val="14"/>
        </w:rPr>
        <w:t xml:space="preserve"> by Blanchard and Summers (1986), which </w:t>
      </w:r>
      <w:r w:rsidRPr="009E6310">
        <w:rPr>
          <w:rStyle w:val="StyleUnderline"/>
        </w:rPr>
        <w:t xml:space="preserve">is based on the interest conflict between </w:t>
      </w:r>
      <w:r w:rsidRPr="009E6310">
        <w:rPr>
          <w:rStyle w:val="Emphasis"/>
          <w:highlight w:val="cyan"/>
        </w:rPr>
        <w:t>insiders and outsiders</w:t>
      </w:r>
      <w:r w:rsidRPr="009E6310">
        <w:rPr>
          <w:rStyle w:val="StyleUnderline"/>
        </w:rPr>
        <w:t xml:space="preserve"> </w:t>
      </w:r>
      <w:r w:rsidRPr="009E6310">
        <w:rPr>
          <w:rStyle w:val="StyleUnderline"/>
          <w:highlight w:val="cyan"/>
        </w:rPr>
        <w:t>in the labor market driven by</w:t>
      </w:r>
      <w:r w:rsidRPr="009E6310">
        <w:rPr>
          <w:rStyle w:val="StyleUnderline"/>
        </w:rPr>
        <w:t xml:space="preserve"> the </w:t>
      </w:r>
      <w:r w:rsidRPr="009E6310">
        <w:rPr>
          <w:rStyle w:val="Emphasis"/>
          <w:highlight w:val="cyan"/>
        </w:rPr>
        <w:t>segmentation</w:t>
      </w:r>
      <w:r w:rsidRPr="009E6310">
        <w:rPr>
          <w:rStyle w:val="Emphasis"/>
        </w:rPr>
        <w:t xml:space="preserve"> of the labor force</w:t>
      </w:r>
      <w:r w:rsidRPr="009E6310">
        <w:rPr>
          <w:sz w:val="14"/>
        </w:rPr>
        <w:t xml:space="preserve">. More specifically, the modeling of insiders-outsiders is based on two assumptions. First, the labor force is segmented between those employed, called insiders, and those unemployed, called outsiders. </w:t>
      </w:r>
      <w:r w:rsidRPr="009E6310">
        <w:rPr>
          <w:rStyle w:val="StyleUnderline"/>
          <w:highlight w:val="cyan"/>
        </w:rPr>
        <w:t>A</w:t>
      </w:r>
      <w:r w:rsidRPr="009E6310">
        <w:rPr>
          <w:rStyle w:val="StyleUnderline"/>
        </w:rPr>
        <w:t xml:space="preserve"> monopoly </w:t>
      </w:r>
      <w:r w:rsidRPr="009E6310">
        <w:rPr>
          <w:rStyle w:val="Emphasis"/>
        </w:rPr>
        <w:t xml:space="preserve">labor </w:t>
      </w:r>
      <w:r w:rsidRPr="009E6310">
        <w:rPr>
          <w:rStyle w:val="Emphasis"/>
          <w:highlight w:val="cyan"/>
        </w:rPr>
        <w:t>union</w:t>
      </w:r>
      <w:r w:rsidRPr="009E6310">
        <w:rPr>
          <w:rStyle w:val="Emphasis"/>
        </w:rPr>
        <w:t xml:space="preserve"> that </w:t>
      </w:r>
      <w:r w:rsidRPr="009E6310">
        <w:rPr>
          <w:rStyle w:val="Emphasis"/>
          <w:highlight w:val="cyan"/>
        </w:rPr>
        <w:t>represents insiders</w:t>
      </w:r>
      <w:r w:rsidRPr="009E6310">
        <w:rPr>
          <w:rStyle w:val="StyleUnderline"/>
        </w:rPr>
        <w:t>, unilaterally sets the nominal wage so as to ensure employment for its members</w:t>
      </w:r>
      <w:r w:rsidRPr="009E6310">
        <w:rPr>
          <w:sz w:val="14"/>
        </w:rPr>
        <w:t>. Second, a hysteresis equation which implies that the measure of insiders endogenously evolves over time as a function of employment.</w:t>
      </w:r>
    </w:p>
    <w:p w14:paraId="6688D533" w14:textId="77777777" w:rsidR="004026C5" w:rsidRPr="009E6310" w:rsidRDefault="004026C5" w:rsidP="004026C5">
      <w:pPr>
        <w:rPr>
          <w:sz w:val="14"/>
        </w:rPr>
      </w:pPr>
      <w:r w:rsidRPr="009E6310">
        <w:rPr>
          <w:rStyle w:val="Emphasis"/>
        </w:rPr>
        <w:t xml:space="preserve">Labor market </w:t>
      </w:r>
      <w:r w:rsidRPr="009E6310">
        <w:rPr>
          <w:rStyle w:val="Emphasis"/>
          <w:highlight w:val="cyan"/>
        </w:rPr>
        <w:t>hysteresis</w:t>
      </w:r>
      <w:r w:rsidRPr="009E6310">
        <w:rPr>
          <w:rStyle w:val="StyleUnderline"/>
          <w:highlight w:val="cyan"/>
        </w:rPr>
        <w:t xml:space="preserve"> generates</w:t>
      </w:r>
      <w:r w:rsidRPr="009E6310">
        <w:rPr>
          <w:rStyle w:val="StyleUnderline"/>
        </w:rPr>
        <w:t xml:space="preserve"> an </w:t>
      </w:r>
      <w:r w:rsidRPr="009E6310">
        <w:rPr>
          <w:rStyle w:val="StyleUnderline"/>
          <w:highlight w:val="cyan"/>
        </w:rPr>
        <w:t>asymmetry between insiders and outsiders</w:t>
      </w:r>
      <w:r w:rsidRPr="009E6310">
        <w:rPr>
          <w:rStyle w:val="StyleUnderline"/>
        </w:rPr>
        <w:t xml:space="preserve"> since different weights are assigned to each group</w:t>
      </w:r>
      <w:r w:rsidRPr="009E6310">
        <w:rPr>
          <w:sz w:val="14"/>
        </w:rPr>
        <w:t xml:space="preserve">, as far as their next period employment status is concerned. When full hysteresis is assumed, the unemployment rate, employment and output are characterized by unit root behavior. In this case, </w:t>
      </w:r>
      <w:r w:rsidRPr="009E6310">
        <w:rPr>
          <w:rStyle w:val="Emphasis"/>
          <w:highlight w:val="cyan"/>
        </w:rPr>
        <w:t>temporary shocks</w:t>
      </w:r>
      <w:r w:rsidRPr="009E6310">
        <w:rPr>
          <w:rStyle w:val="StyleUnderline"/>
        </w:rPr>
        <w:t xml:space="preserve"> </w:t>
      </w:r>
      <w:r w:rsidRPr="009E6310">
        <w:rPr>
          <w:rStyle w:val="StyleUnderline"/>
          <w:highlight w:val="cyan"/>
        </w:rPr>
        <w:t>have</w:t>
      </w:r>
      <w:r w:rsidRPr="009E6310">
        <w:rPr>
          <w:rStyle w:val="StyleUnderline"/>
        </w:rPr>
        <w:t xml:space="preserve"> </w:t>
      </w:r>
      <w:r w:rsidRPr="009E6310">
        <w:rPr>
          <w:rStyle w:val="Emphasis"/>
          <w:highlight w:val="cyan"/>
        </w:rPr>
        <w:t>permanent effects</w:t>
      </w:r>
      <w:r w:rsidRPr="009E6310">
        <w:rPr>
          <w:rStyle w:val="StyleUnderline"/>
        </w:rPr>
        <w:t xml:space="preserve"> on these variables</w:t>
      </w:r>
      <w:r w:rsidRPr="009E6310">
        <w:rPr>
          <w:sz w:val="14"/>
        </w:rPr>
        <w:t>. On the contrary, when no hysteresis is assumed, it follows that even after a strong temporary shock, (un)employment quickly reverts to its steady state value.</w:t>
      </w:r>
    </w:p>
    <w:p w14:paraId="2A67ED9B" w14:textId="77777777" w:rsidR="004026C5" w:rsidRPr="009E6310" w:rsidRDefault="004026C5" w:rsidP="004026C5">
      <w:pPr>
        <w:rPr>
          <w:sz w:val="14"/>
        </w:rPr>
      </w:pPr>
      <w:r w:rsidRPr="009E6310">
        <w:rPr>
          <w:sz w:val="14"/>
        </w:rPr>
        <w:t xml:space="preserve">Two aggregate shocks are introduced, a monetary policy shock, and a financial shock modeled as an unexpected decrease in the survival probability of entrepreneurs. Both shocks are relevant to the onset of financial crises. Regarding the monetary policy, two policy rules are considered. Both of them target price inflation and either the output gap or the quarterly growth rate of real output. </w:t>
      </w:r>
      <w:r w:rsidRPr="009E6310">
        <w:rPr>
          <w:rStyle w:val="StyleUnderline"/>
        </w:rPr>
        <w:t xml:space="preserve">Quantitative results are compared against; first, a </w:t>
      </w:r>
      <w:r w:rsidRPr="009E6310">
        <w:rPr>
          <w:rStyle w:val="Emphasis"/>
        </w:rPr>
        <w:t>competitive labor market</w:t>
      </w:r>
      <w:r w:rsidRPr="009E6310">
        <w:rPr>
          <w:rStyle w:val="StyleUnderline"/>
        </w:rPr>
        <w:t xml:space="preserve"> where labor demand is determined solely by firms; with households supplying freely labor to cover this demand. Second, a standard Calvo nominal </w:t>
      </w:r>
      <w:r w:rsidRPr="009E6310">
        <w:rPr>
          <w:rStyle w:val="Emphasis"/>
        </w:rPr>
        <w:t>wage rigidities labor market structure</w:t>
      </w:r>
      <w:r w:rsidRPr="009E6310">
        <w:rPr>
          <w:sz w:val="14"/>
        </w:rPr>
        <w:t>.</w:t>
      </w:r>
    </w:p>
    <w:p w14:paraId="7013123F" w14:textId="77777777" w:rsidR="004026C5" w:rsidRPr="009E6310" w:rsidRDefault="004026C5" w:rsidP="004026C5">
      <w:pPr>
        <w:rPr>
          <w:sz w:val="14"/>
        </w:rPr>
      </w:pPr>
      <w:r w:rsidRPr="009E6310">
        <w:rPr>
          <w:sz w:val="14"/>
        </w:rPr>
        <w:t xml:space="preserve">Results suggest that </w:t>
      </w:r>
      <w:r w:rsidRPr="009E6310">
        <w:rPr>
          <w:rStyle w:val="StyleUnderline"/>
        </w:rPr>
        <w:t xml:space="preserve">a DSGE model that incorporates </w:t>
      </w:r>
      <w:r w:rsidRPr="009E6310">
        <w:rPr>
          <w:rStyle w:val="Emphasis"/>
          <w:highlight w:val="cyan"/>
        </w:rPr>
        <w:t>financial frictions</w:t>
      </w:r>
      <w:r w:rsidRPr="009E6310">
        <w:rPr>
          <w:rStyle w:val="StyleUnderline"/>
        </w:rPr>
        <w:t xml:space="preserve"> </w:t>
      </w:r>
      <w:r w:rsidRPr="009E6310">
        <w:rPr>
          <w:rStyle w:val="StyleUnderline"/>
          <w:highlight w:val="cyan"/>
        </w:rPr>
        <w:t>and</w:t>
      </w:r>
      <w:r w:rsidRPr="009E6310">
        <w:rPr>
          <w:rStyle w:val="StyleUnderline"/>
        </w:rPr>
        <w:t xml:space="preserve"> </w:t>
      </w:r>
      <w:r w:rsidRPr="009E6310">
        <w:rPr>
          <w:rStyle w:val="Emphasis"/>
        </w:rPr>
        <w:t xml:space="preserve">labor market </w:t>
      </w:r>
      <w:r w:rsidRPr="009E6310">
        <w:rPr>
          <w:rStyle w:val="Emphasis"/>
          <w:highlight w:val="cyan"/>
        </w:rPr>
        <w:t>hysteresis</w:t>
      </w:r>
      <w:r w:rsidRPr="009E6310">
        <w:rPr>
          <w:rStyle w:val="StyleUnderline"/>
        </w:rPr>
        <w:t xml:space="preserve"> can </w:t>
      </w:r>
      <w:r w:rsidRPr="009E6310">
        <w:rPr>
          <w:rStyle w:val="StyleUnderline"/>
          <w:highlight w:val="cyan"/>
        </w:rPr>
        <w:t>generate</w:t>
      </w:r>
      <w:r w:rsidRPr="009E6310">
        <w:rPr>
          <w:rStyle w:val="StyleUnderline"/>
        </w:rPr>
        <w:t xml:space="preserve"> </w:t>
      </w:r>
      <w:r w:rsidRPr="009E6310">
        <w:rPr>
          <w:rStyle w:val="Emphasis"/>
        </w:rPr>
        <w:t xml:space="preserve">strong endogenous </w:t>
      </w:r>
      <w:r w:rsidRPr="009E6310">
        <w:rPr>
          <w:rStyle w:val="Emphasis"/>
          <w:highlight w:val="cyan"/>
        </w:rPr>
        <w:t>persistence</w:t>
      </w:r>
      <w:r w:rsidRPr="009E6310">
        <w:rPr>
          <w:rStyle w:val="StyleUnderline"/>
          <w:highlight w:val="cyan"/>
        </w:rPr>
        <w:t xml:space="preserve"> for</w:t>
      </w:r>
      <w:r w:rsidRPr="009E6310">
        <w:rPr>
          <w:rStyle w:val="StyleUnderline"/>
        </w:rPr>
        <w:t xml:space="preserve"> </w:t>
      </w:r>
      <w:r w:rsidRPr="009E6310">
        <w:rPr>
          <w:rStyle w:val="Emphasis"/>
        </w:rPr>
        <w:t xml:space="preserve">real </w:t>
      </w:r>
      <w:r w:rsidRPr="009E6310">
        <w:rPr>
          <w:rStyle w:val="Emphasis"/>
          <w:highlight w:val="cyan"/>
        </w:rPr>
        <w:t>output</w:t>
      </w:r>
      <w:r w:rsidRPr="009E6310">
        <w:rPr>
          <w:rStyle w:val="StyleUnderline"/>
        </w:rPr>
        <w:t xml:space="preserve">, </w:t>
      </w:r>
      <w:r w:rsidRPr="009E6310">
        <w:rPr>
          <w:rStyle w:val="Emphasis"/>
        </w:rPr>
        <w:t>(un)</w:t>
      </w:r>
      <w:r w:rsidRPr="009E6310">
        <w:rPr>
          <w:rStyle w:val="Emphasis"/>
          <w:highlight w:val="cyan"/>
        </w:rPr>
        <w:t>employment</w:t>
      </w:r>
      <w:r w:rsidRPr="009E6310">
        <w:rPr>
          <w:rStyle w:val="StyleUnderline"/>
        </w:rPr>
        <w:t xml:space="preserve"> </w:t>
      </w:r>
      <w:r w:rsidRPr="009E6310">
        <w:rPr>
          <w:rStyle w:val="StyleUnderline"/>
          <w:highlight w:val="cyan"/>
        </w:rPr>
        <w:t>and</w:t>
      </w:r>
      <w:r w:rsidRPr="009E6310">
        <w:rPr>
          <w:rStyle w:val="StyleUnderline"/>
        </w:rPr>
        <w:t xml:space="preserve"> </w:t>
      </w:r>
      <w:r w:rsidRPr="009E6310">
        <w:rPr>
          <w:rStyle w:val="Emphasis"/>
          <w:highlight w:val="cyan"/>
        </w:rPr>
        <w:t>inflation</w:t>
      </w:r>
      <w:r w:rsidRPr="009E6310">
        <w:rPr>
          <w:rStyle w:val="StyleUnderline"/>
        </w:rPr>
        <w:t xml:space="preserve"> after the examined aggregate shocks; </w:t>
      </w:r>
      <w:r w:rsidRPr="009E6310">
        <w:rPr>
          <w:rStyle w:val="StyleUnderline"/>
          <w:highlight w:val="cyan"/>
        </w:rPr>
        <w:t>comparable to</w:t>
      </w:r>
      <w:r w:rsidRPr="009E6310">
        <w:rPr>
          <w:rStyle w:val="StyleUnderline"/>
        </w:rPr>
        <w:t xml:space="preserve"> the persistence observed after </w:t>
      </w:r>
      <w:r w:rsidRPr="009E6310">
        <w:rPr>
          <w:rStyle w:val="Emphasis"/>
        </w:rPr>
        <w:t>big macroeconomic turmoils</w:t>
      </w:r>
      <w:r w:rsidRPr="009E6310">
        <w:rPr>
          <w:rStyle w:val="StyleUnderline"/>
        </w:rPr>
        <w:t xml:space="preserve"> such as the </w:t>
      </w:r>
      <w:r w:rsidRPr="009E6310">
        <w:rPr>
          <w:rStyle w:val="StyleUnderline"/>
          <w:highlight w:val="cyan"/>
        </w:rPr>
        <w:t>Great Recession</w:t>
      </w:r>
      <w:r w:rsidRPr="009E6310">
        <w:rPr>
          <w:rStyle w:val="StyleUnderline"/>
        </w:rPr>
        <w:t xml:space="preserve"> of 2008</w:t>
      </w:r>
      <w:r w:rsidRPr="009E6310">
        <w:rPr>
          <w:sz w:val="14"/>
        </w:rPr>
        <w:t>–2009.</w:t>
      </w:r>
    </w:p>
    <w:p w14:paraId="26AFEAE8" w14:textId="77777777" w:rsidR="004026C5" w:rsidRPr="009E6310" w:rsidRDefault="004026C5" w:rsidP="004026C5">
      <w:pPr>
        <w:pStyle w:val="Heading4"/>
        <w:rPr>
          <w:rFonts w:cs="Calibri"/>
        </w:rPr>
      </w:pPr>
      <w:r w:rsidRPr="009E6310">
        <w:rPr>
          <w:rFonts w:cs="Calibri"/>
        </w:rPr>
        <w:t xml:space="preserve">Economic crises </w:t>
      </w:r>
      <w:r w:rsidRPr="009E6310">
        <w:rPr>
          <w:rFonts w:cs="Calibri"/>
          <w:u w:val="single"/>
        </w:rPr>
        <w:t>guarantee</w:t>
      </w:r>
      <w:r w:rsidRPr="009E6310">
        <w:rPr>
          <w:rFonts w:cs="Calibri"/>
        </w:rPr>
        <w:t xml:space="preserve"> war. </w:t>
      </w:r>
    </w:p>
    <w:p w14:paraId="45D38F09" w14:textId="77777777" w:rsidR="004026C5" w:rsidRPr="009E6310" w:rsidRDefault="004026C5" w:rsidP="004026C5">
      <w:r w:rsidRPr="009E6310">
        <w:rPr>
          <w:rStyle w:val="Style13ptBold"/>
        </w:rPr>
        <w:t>Jung 24</w:t>
      </w:r>
      <w:r w:rsidRPr="009E6310">
        <w:t xml:space="preserve"> – Sung Chul Jung, PhD in Political Science, Department of Political Science and Diplomacy, Assistant Professor at Myongji University, March, “Economic slowdowns and international conflict,” Journal of Peace Research, Peace Research Institute Oslo, vol 61(2), pgs 180-196, https://ideas.repec.org/a/sae/joupea/v61y2024i2p180-196.html *PI = Potential initiator, PT = Potential Target</w:t>
      </w:r>
    </w:p>
    <w:p w14:paraId="6023346B" w14:textId="77777777" w:rsidR="004026C5" w:rsidRPr="009E6310" w:rsidRDefault="004026C5" w:rsidP="004026C5">
      <w:pPr>
        <w:rPr>
          <w:sz w:val="16"/>
        </w:rPr>
      </w:pPr>
      <w:r w:rsidRPr="009E6310">
        <w:rPr>
          <w:sz w:val="16"/>
        </w:rPr>
        <w:t>A slowing economy and foreign aggression</w:t>
      </w:r>
    </w:p>
    <w:p w14:paraId="419ED925" w14:textId="77777777" w:rsidR="004026C5" w:rsidRPr="009E6310" w:rsidRDefault="004026C5" w:rsidP="004026C5">
      <w:pPr>
        <w:rPr>
          <w:sz w:val="16"/>
        </w:rPr>
      </w:pPr>
      <w:r w:rsidRPr="009E6310">
        <w:rPr>
          <w:sz w:val="16"/>
        </w:rPr>
        <w:t xml:space="preserve">Does an economic slowdown lead to diversionary conflict? As discussed above, research on diversionary conflict has highlighted different types of unrest. The present study uses a negative trend in economic growth in recent years as evidence of a slowing economy, rather than static values of per-capita income and unemployment rates in any given year. A </w:t>
      </w:r>
      <w:r w:rsidRPr="009E6310">
        <w:rPr>
          <w:rStyle w:val="StyleUnderline"/>
          <w:highlight w:val="cyan"/>
        </w:rPr>
        <w:t>slowing economy causes</w:t>
      </w:r>
      <w:r w:rsidRPr="009E6310">
        <w:rPr>
          <w:sz w:val="16"/>
        </w:rPr>
        <w:t xml:space="preserve"> many </w:t>
      </w:r>
      <w:r w:rsidRPr="009E6310">
        <w:rPr>
          <w:rStyle w:val="StyleUnderline"/>
          <w:highlight w:val="cyan"/>
        </w:rPr>
        <w:t xml:space="preserve">individuals to </w:t>
      </w:r>
      <w:r w:rsidRPr="009E6310">
        <w:rPr>
          <w:rStyle w:val="Emphasis"/>
          <w:highlight w:val="cyan"/>
        </w:rPr>
        <w:t>struggle</w:t>
      </w:r>
      <w:r w:rsidRPr="009E6310">
        <w:rPr>
          <w:rStyle w:val="StyleUnderline"/>
        </w:rPr>
        <w:t xml:space="preserve"> economically</w:t>
      </w:r>
      <w:r w:rsidRPr="009E6310">
        <w:rPr>
          <w:sz w:val="16"/>
        </w:rPr>
        <w:t xml:space="preserve">, fear for the future, and, as a consequence, </w:t>
      </w:r>
      <w:r w:rsidRPr="009E6310">
        <w:rPr>
          <w:rStyle w:val="StyleUnderline"/>
          <w:highlight w:val="cyan"/>
        </w:rPr>
        <w:t>be</w:t>
      </w:r>
      <w:r w:rsidRPr="009E6310">
        <w:rPr>
          <w:rStyle w:val="StyleUnderline"/>
        </w:rPr>
        <w:t xml:space="preserve"> </w:t>
      </w:r>
      <w:r w:rsidRPr="009E6310">
        <w:rPr>
          <w:rStyle w:val="Emphasis"/>
          <w:highlight w:val="cyan"/>
        </w:rPr>
        <w:t>less supportive</w:t>
      </w:r>
      <w:r w:rsidRPr="009E6310">
        <w:rPr>
          <w:rStyle w:val="StyleUnderline"/>
          <w:highlight w:val="cyan"/>
        </w:rPr>
        <w:t xml:space="preserve"> of</w:t>
      </w:r>
      <w:r w:rsidRPr="009E6310">
        <w:rPr>
          <w:rStyle w:val="StyleUnderline"/>
        </w:rPr>
        <w:t xml:space="preserve"> their </w:t>
      </w:r>
      <w:r w:rsidRPr="009E6310">
        <w:rPr>
          <w:rStyle w:val="StyleUnderline"/>
          <w:highlight w:val="cyan"/>
        </w:rPr>
        <w:t>government</w:t>
      </w:r>
      <w:r w:rsidRPr="009E6310">
        <w:rPr>
          <w:sz w:val="16"/>
        </w:rPr>
        <w:t xml:space="preserve">, even if their state is growing faster than or catching up with neighboring or rival states. To take a specific example, this is why some experts on China worry that its middle-income trap makes the Chinese Communist Party ‘feel compelled to act strongly and forcefully abroad’ (Pence, 2020). Although some studies argue that individuals use an international rather than historical benchmark to assess their government’s economic performance (e.g. Kayser &amp; Peress, 2012), others conclude that the </w:t>
      </w:r>
      <w:r w:rsidRPr="009E6310">
        <w:rPr>
          <w:sz w:val="16"/>
          <w:szCs w:val="16"/>
        </w:rPr>
        <w:t>public punishes incumbent leaders for a worsening economy (Hayes et al., 2015; Lewis-Beck &amp; Stegmaier, 2000). When expecting losses, or negative changes from their reference point, individuals prefer a risk-accepting option (changing or opposing leadership). Even in troubled economies, some leaders become popular in the event of small economic improvements, which may or may not have resulted from their reform programs. Since ordinary people, especially poorly educated ones, use an historical reference point when assessing leader competence (Aytaç, 2018), economic trends (improving or worsening) are more important than eco nomic outcomes (good or bad) for domestic popularity and legitimizing the incumbent’s leadership. A sound but worse economy does not aid an incumbent leader’s popularity (Aytaç, 2017). For instance, South Korean President Kim Dae-jung’s high approval rating in the wake of the Asian financial crisis (Leem, 2001: 54) can be explained by the country’s economic improvement as reflected in the declining unemployment rate, which fell from 6.96% in 1998 to 6.34% in 1999 and 4.4% in 2000 (World Bank, 2020). Before the global pandemic, former US President Donald</w:t>
      </w:r>
      <w:r w:rsidRPr="009E6310">
        <w:rPr>
          <w:sz w:val="16"/>
        </w:rPr>
        <w:t xml:space="preserve"> </w:t>
      </w:r>
      <w:r w:rsidRPr="009E6310">
        <w:rPr>
          <w:rStyle w:val="StyleUnderline"/>
          <w:highlight w:val="cyan"/>
        </w:rPr>
        <w:t>Trump gained strong</w:t>
      </w:r>
      <w:r w:rsidRPr="009E6310">
        <w:rPr>
          <w:rStyle w:val="StyleUnderline"/>
        </w:rPr>
        <w:t xml:space="preserve"> </w:t>
      </w:r>
      <w:r w:rsidRPr="009E6310">
        <w:rPr>
          <w:rStyle w:val="Emphasis"/>
        </w:rPr>
        <w:t xml:space="preserve">domestic </w:t>
      </w:r>
      <w:r w:rsidRPr="009E6310">
        <w:rPr>
          <w:rStyle w:val="Emphasis"/>
          <w:highlight w:val="cyan"/>
        </w:rPr>
        <w:t>support</w:t>
      </w:r>
      <w:r w:rsidRPr="009E6310">
        <w:rPr>
          <w:rStyle w:val="StyleUnderline"/>
          <w:highlight w:val="cyan"/>
        </w:rPr>
        <w:t xml:space="preserve"> because</w:t>
      </w:r>
      <w:r w:rsidRPr="009E6310">
        <w:rPr>
          <w:sz w:val="16"/>
        </w:rPr>
        <w:t xml:space="preserve"> the </w:t>
      </w:r>
      <w:r w:rsidRPr="009E6310">
        <w:rPr>
          <w:rStyle w:val="StyleUnderline"/>
          <w:highlight w:val="cyan"/>
        </w:rPr>
        <w:t>economy</w:t>
      </w:r>
      <w:r w:rsidRPr="009E6310">
        <w:rPr>
          <w:sz w:val="16"/>
        </w:rPr>
        <w:t xml:space="preserve"> was </w:t>
      </w:r>
      <w:r w:rsidRPr="009E6310">
        <w:rPr>
          <w:rStyle w:val="StyleUnderline"/>
          <w:highlight w:val="cyan"/>
        </w:rPr>
        <w:t>better</w:t>
      </w:r>
      <w:r w:rsidRPr="009E6310">
        <w:rPr>
          <w:sz w:val="16"/>
        </w:rPr>
        <w:t xml:space="preserve">, in terms of unemployment and stock market performance, </w:t>
      </w:r>
      <w:r w:rsidRPr="009E6310">
        <w:rPr>
          <w:rStyle w:val="StyleUnderline"/>
        </w:rPr>
        <w:t>than during</w:t>
      </w:r>
      <w:r w:rsidRPr="009E6310">
        <w:rPr>
          <w:sz w:val="16"/>
        </w:rPr>
        <w:t xml:space="preserve"> the </w:t>
      </w:r>
      <w:r w:rsidRPr="009E6310">
        <w:rPr>
          <w:rStyle w:val="StyleUnderline"/>
        </w:rPr>
        <w:t>second term of</w:t>
      </w:r>
      <w:r w:rsidRPr="009E6310">
        <w:rPr>
          <w:sz w:val="16"/>
        </w:rPr>
        <w:t xml:space="preserve"> the </w:t>
      </w:r>
      <w:r w:rsidRPr="009E6310">
        <w:rPr>
          <w:rStyle w:val="StyleUnderline"/>
        </w:rPr>
        <w:t>Obama</w:t>
      </w:r>
      <w:r w:rsidRPr="009E6310">
        <w:rPr>
          <w:sz w:val="16"/>
        </w:rPr>
        <w:t xml:space="preserve"> administration (BBC News, 2019).</w:t>
      </w:r>
    </w:p>
    <w:p w14:paraId="05FD25FB" w14:textId="77777777" w:rsidR="004026C5" w:rsidRPr="009E6310" w:rsidRDefault="004026C5" w:rsidP="004026C5">
      <w:pPr>
        <w:rPr>
          <w:sz w:val="16"/>
        </w:rPr>
      </w:pPr>
      <w:r w:rsidRPr="009E6310">
        <w:rPr>
          <w:sz w:val="16"/>
        </w:rPr>
        <w:t>[Text condensed, none omitted]</w:t>
      </w:r>
    </w:p>
    <w:p w14:paraId="5BA6B0E0" w14:textId="77777777" w:rsidR="004026C5" w:rsidRPr="009E6310" w:rsidRDefault="004026C5" w:rsidP="004026C5">
      <w:pPr>
        <w:rPr>
          <w:sz w:val="8"/>
          <w:szCs w:val="8"/>
        </w:rPr>
      </w:pPr>
      <w:r w:rsidRPr="009E6310">
        <w:rPr>
          <w:sz w:val="8"/>
          <w:szCs w:val="8"/>
        </w:rPr>
        <w:t>As illustrated in Figure 1, the present study explores economic problems that cause political and social unrest, and it explores the causal path linking an economic slow down that challenges incumbent leadership and military conflict. This study does not insist that other illnesses and troubles have little or no effect on leaders’ diversion ary incentives. Instead, it assumes that domestic chal lenges to political leaders result from a variety of political, social, and military situations. Given the long debate on the relationship between domestic problems and foreign aggression as discussed above, this article tests the hypothesis that economic slowdowns tend to cause states to initiate militarized aggression in a systema tic and rigorous way (H1). H1: A state is more likely to initiate a military conflict when it experiences a higher degree of economic slowdown. Economic dependence and attractive targets Even if economically troubled states tend to be aggres sive, unpopular leaders are not necessarily reckless and will not target other states indiscriminately. They can be prudent in choosing their military targets to restore their political influence. These leaders hope to avoid wars with high costs and unsuccessful outcomes. They need rally effects, not hard-won victories, to protect and prolong their political lives. Therefore, diversionary incentives should generate small-scale conflicts in terms of intensity and duration (Weisiger, 2013). Because long and bloody wars are not popular, leaders search for non-aggressive targets that are unlikely to lead to serious reprisals (Jung, 2014b). For example, since the first North Korean nuclear crisis, some experts have expressed the view that Pyongyang does not want a large-scale war but repeated crises that provide material benefits through the resulting negotiations with Washington and Seoul, which create a siege mentality among the North Korean elites and pub lic. Kim Jong Un knows that a war with the United States would be a catastrophe, but also that provocations short of war may well be advantageous. How do political leaders choose diversionary targets and gain domestic support through popular conflicts? 5 This analysis highlights a potential target’s (PT) eco nomic dependence on a potential initiator (PI) among others, which may affect political leaders’ decisions regarding diversionary conflict. Economic interdepen dence has been a prominent topic in international con flict studies, with some suggesting that it has pacifying effects. Liberal scholars have argued that ‘trading states’ that were once ‘territorial’ now make money, not war (Angell, 2012; Rosecrance, 1986). In a globalized econ omy, states see one another as business partners and believe that trade and investment with these partners will increase prosperity and stability, at least in the long term. Although one-time defection may provide larger short term benefits, repeated games encourage interstate cooperation through linkage politics and international organizations (Axelrod &amp; Keohane, 1985). According to some studies, democratic peace (i.e. the absence of war between democracies) can be attributed not to the normative and institutional characteristics of democra cies but to the economic interdependence among democracies, most of which have capitalist economies (Gartzke, 2007; Mousseau, 2002). However, some scholars have questioned the ability of economic interdependence to yield interstate peace and stability (e.g. Barbieri, 2002; Copeland, 2015; Grieco, 1988). Most if not all interdependent relations are asym metric. When two states become economic partners, one relies more on the other because of the former’s smaller economy and/or limited access to markets, resources, and products. As a result, the senior partner has leverage over the junior partner, which, in turn, is always suspi cious of the senior. This is why realists such as Waltz (1970) argue that economic interdependence is a cause of international conflict rather than of international peace. Stronger economic relations can stoke mistrust and provide more reasons for disputes. Indeed, wars such as World War I and the Pacific War turned partners in trade into enemies. This article suggests that leaders of economically troubled states will prefer vulnerable economic partners as diversionary targets. Due to its economic dependence, the junior partner can be expected, at least by the leader facing a domestic challenge, to respond timidly to mili tary aggression. The lack of harsh retaliation by the junior partner will enable the aggressor’s leader to benefit from rally effects without embarking on a protracted, costly conflict. If an economically troubled state experi enced a harsh response to an act of aggression, the aggres sor’s leader would face domestic criticism over the high cost of the military action. Targeting an economically vulnerable state can be less risky because the target is less committed to and has less capacity for escalation of a crisis. Given that leaders facing an economic slowdown prefer limited conflicts to all-out war, the present study hypothesizes that a PT’s economic dependence on a PI increases the possibility of the PI’s diversionary action against the PT (H2). Some may ask why certain economically dependent states do not respond to foreign aggression. Because of their dependence on other economies, their leaders may have high incentives to divert domestic attention to for eign affairs in politically or economically challenging times. However, this analysis does not make assumptions about the PT’s economic or political situation, but only about its level of economic dependence on the PI. Lit erature on the diversionary use of force has examined the effects on a PI’s use of force of aspects of the PT’s domestic situation such as unemployment and inflation (Clark, 2003; Clark, Fordham &amp; Nordstrom, 2011), presidential popularity (Davies, 2007), and legislative opposition (Foster, 2006). Chiozza &amp; Goemans (2004) argue that leaders at a higher risk of losing office are less likely to be military targets, based on a statistical analysis of global leaders from 1919 through 1999. This study shifts our attention to another feature of a potential target, namely economic dependence. H2: A state is more likely to initiate a military conflict against another state when the former’s economic slowdown is greater and the latter’s economic dependence on the former is stronger. How do economically dependent states respond to aggression by states with slowing economies? If econom ically troubled states expect a harsh response from their PTs, they may choose repression and reform rather than foreign diversion. The present study hypothesizes that economically dependent and politically democratic states encourage diversionary action. Democratic leaders journal of PEACE RESEARCH XX(X) should be accountable to their citizens and interest groups, whose main concern is economic interests and prosperity. As McGillivray &amp; Smith (2008) demon strate, democratic leaders maintain cooperation with for eign partners without risking harm to the long-term interests of societies that have the power to replace them selves. Most business sectors prefer peace over war with respect to their country’s relationships with major eco nomic partners, although companies that are less com petitive in the global market or wish to protect their technology and intellectual property sometimes press for hardline policies like economic sanctions. Often, mili tary conflict with senior economic partners creates domestic discontent and social unrest for junior partners. This is why easily replaceable leaders appear to be non aggressive targets that invite diversionary action, but not large-scale conflict (Jung, 2014b). However, democratic leaders can become attractive targets for autocracies, though not for fellow democra cies. According to Oneal &amp; Russett (2001) and Oneal &amp; Tir (2006), among others, democracies generally view each other as military and economic partners rather than military targets. Even in times of economic downturn, democratic leaders are unlikely to target other democra cies, mainly because such a decision would rarely gain popular support in liberal societies, which vehemently espouse democratic ideas and goals in international society such as the promotion of democracy and human rights protection. As shown in the Iraq War, democratic leaders undertaking aggressive military action prefer to claim that their actions are necessary to save ordinary people living under dictators and brutal regimes. Dem ocratic leaders can hardly legitimize a decision to initiate conflict with another democracy, even if it is short-lived, managed, and beneficial. To secure domestic and inter national support, democratic leaders of slowing econo mies may either choose non-democratic targets or opt for domestic solutions. Thus, this article’s final hypothesis is that an autocracy with a slowing economy is more likely to initiate a conflict with an economically dependent and politically dissimilar state. H3: A state is more likely to initiate a military conflict against another when the former’s economic slow down is greater and the latter’s economic depen dence on the former is stronger, if the potential initiator is an autocracy and the potential target is a democracy. Even rising powers cannot avoid domestic disgruntle ment due to economic slowdowns. Growing economies experience forms of economic stagnation such as the middle-income trap at times and cannot achieve high growth rates forever (Aiyar et al., 2013). Even political leaders in states with remarkable records of economic growth cannot avoid domestic problems, because rapid growth cannot solve all their internal problems and sometimes accelerates social divisions. However, when a slowing economy derails public expectations, the blame tends to be directed toward the government and racial, ethnic, or other groups. In this situation, as Organski (1968: 373) observed, political leaders ‘are led to provocative statements and actions toward other nations in an effort to distract attention from internal difficulties and fix the responsibility for internal trou bles on the outside’.</w:t>
      </w:r>
    </w:p>
    <w:p w14:paraId="24DC5F0A" w14:textId="77777777" w:rsidR="004026C5" w:rsidRPr="009E6310" w:rsidRDefault="004026C5" w:rsidP="004026C5">
      <w:pPr>
        <w:rPr>
          <w:sz w:val="16"/>
        </w:rPr>
      </w:pPr>
      <w:r w:rsidRPr="009E6310">
        <w:rPr>
          <w:sz w:val="16"/>
        </w:rPr>
        <w:t xml:space="preserve">[Regular paragraph breaks resume] </w:t>
      </w:r>
    </w:p>
    <w:p w14:paraId="3536B80F" w14:textId="77777777" w:rsidR="004026C5" w:rsidRPr="009E6310" w:rsidRDefault="004026C5" w:rsidP="004026C5">
      <w:pPr>
        <w:rPr>
          <w:sz w:val="16"/>
        </w:rPr>
      </w:pPr>
      <w:r w:rsidRPr="009E6310">
        <w:rPr>
          <w:sz w:val="16"/>
        </w:rPr>
        <w:t>Research design</w:t>
      </w:r>
    </w:p>
    <w:p w14:paraId="0F3FDE7C" w14:textId="77777777" w:rsidR="004026C5" w:rsidRPr="009E6310" w:rsidRDefault="004026C5" w:rsidP="004026C5">
      <w:r w:rsidRPr="009E6310">
        <w:rPr>
          <w:sz w:val="16"/>
        </w:rPr>
        <w:t xml:space="preserve">To test these hypotheses, this </w:t>
      </w:r>
      <w:r w:rsidRPr="009E6310">
        <w:rPr>
          <w:rStyle w:val="StyleUnderline"/>
          <w:highlight w:val="cyan"/>
        </w:rPr>
        <w:t>study examines</w:t>
      </w:r>
      <w:r w:rsidRPr="009E6310">
        <w:rPr>
          <w:rStyle w:val="StyleUnderline"/>
        </w:rPr>
        <w:t xml:space="preserve"> directed </w:t>
      </w:r>
      <w:r w:rsidRPr="009E6310">
        <w:rPr>
          <w:rStyle w:val="StyleUnderline"/>
          <w:highlight w:val="cyan"/>
        </w:rPr>
        <w:t xml:space="preserve">dyads from </w:t>
      </w:r>
      <w:r w:rsidRPr="009E6310">
        <w:rPr>
          <w:rStyle w:val="Emphasis"/>
          <w:highlight w:val="cyan"/>
        </w:rPr>
        <w:t>1950</w:t>
      </w:r>
      <w:r w:rsidRPr="009E6310">
        <w:rPr>
          <w:rStyle w:val="StyleUnderline"/>
          <w:highlight w:val="cyan"/>
        </w:rPr>
        <w:t xml:space="preserve"> to </w:t>
      </w:r>
      <w:r w:rsidRPr="009E6310">
        <w:rPr>
          <w:rStyle w:val="Emphasis"/>
          <w:highlight w:val="cyan"/>
        </w:rPr>
        <w:t>2010</w:t>
      </w:r>
      <w:r w:rsidRPr="009E6310">
        <w:rPr>
          <w:rStyle w:val="Emphasis"/>
        </w:rPr>
        <w:t>.</w:t>
      </w:r>
      <w:r w:rsidRPr="009E6310">
        <w:rPr>
          <w:sz w:val="16"/>
        </w:rPr>
        <w:t xml:space="preserve"> The unit of analysis is a directed dyad-year. The </w:t>
      </w:r>
      <w:r w:rsidRPr="009E6310">
        <w:rPr>
          <w:rStyle w:val="StyleUnderline"/>
          <w:highlight w:val="cyan"/>
        </w:rPr>
        <w:t>dependent variable</w:t>
      </w:r>
      <w:r w:rsidRPr="009E6310">
        <w:rPr>
          <w:sz w:val="16"/>
        </w:rPr>
        <w:t xml:space="preserve">, </w:t>
      </w:r>
      <w:r w:rsidRPr="009E6310">
        <w:rPr>
          <w:rStyle w:val="StyleUnderline"/>
        </w:rPr>
        <w:t>conflict initiation (</w:t>
      </w:r>
      <w:r w:rsidRPr="009E6310">
        <w:rPr>
          <w:rStyle w:val="Emphasis"/>
          <w:highlight w:val="cyan"/>
        </w:rPr>
        <w:t>Initiation</w:t>
      </w:r>
      <w:r w:rsidRPr="009E6310">
        <w:rPr>
          <w:rStyle w:val="StyleUnderline"/>
        </w:rPr>
        <w:t>)</w:t>
      </w:r>
      <w:r w:rsidRPr="009E6310">
        <w:rPr>
          <w:sz w:val="16"/>
        </w:rPr>
        <w:t xml:space="preserve">, is </w:t>
      </w:r>
      <w:r w:rsidRPr="009E6310">
        <w:rPr>
          <w:rStyle w:val="StyleUnderline"/>
        </w:rPr>
        <w:t>measured by</w:t>
      </w:r>
      <w:r w:rsidRPr="009E6310">
        <w:rPr>
          <w:sz w:val="16"/>
        </w:rPr>
        <w:t xml:space="preserve"> </w:t>
      </w:r>
      <w:r w:rsidRPr="009E6310">
        <w:rPr>
          <w:rStyle w:val="StyleUnderline"/>
          <w:highlight w:val="cyan"/>
        </w:rPr>
        <w:t>coding</w:t>
      </w:r>
      <w:r w:rsidRPr="009E6310">
        <w:rPr>
          <w:rStyle w:val="StyleUnderline"/>
        </w:rPr>
        <w:t xml:space="preserve"> </w:t>
      </w:r>
      <w:r w:rsidRPr="009E6310">
        <w:rPr>
          <w:rStyle w:val="StyleUnderline"/>
          <w:highlight w:val="cyan"/>
        </w:rPr>
        <w:t>whether</w:t>
      </w:r>
      <w:r w:rsidRPr="009E6310">
        <w:rPr>
          <w:sz w:val="16"/>
        </w:rPr>
        <w:t xml:space="preserve"> a </w:t>
      </w:r>
      <w:r w:rsidRPr="009E6310">
        <w:rPr>
          <w:rStyle w:val="StyleUnderline"/>
          <w:highlight w:val="cyan"/>
        </w:rPr>
        <w:t>PI initiated</w:t>
      </w:r>
      <w:r w:rsidRPr="009E6310">
        <w:rPr>
          <w:sz w:val="16"/>
        </w:rPr>
        <w:t xml:space="preserve"> a </w:t>
      </w:r>
      <w:r w:rsidRPr="009E6310">
        <w:rPr>
          <w:rStyle w:val="StyleUnderline"/>
        </w:rPr>
        <w:t xml:space="preserve">hostile </w:t>
      </w:r>
      <w:r w:rsidRPr="009E6310">
        <w:rPr>
          <w:rStyle w:val="Emphasis"/>
          <w:highlight w:val="cyan"/>
        </w:rPr>
        <w:t>m</w:t>
      </w:r>
      <w:r w:rsidRPr="009E6310">
        <w:rPr>
          <w:rStyle w:val="StyleUnderline"/>
        </w:rPr>
        <w:t xml:space="preserve">ilitarized </w:t>
      </w:r>
      <w:r w:rsidRPr="009E6310">
        <w:rPr>
          <w:rStyle w:val="Emphasis"/>
          <w:highlight w:val="cyan"/>
        </w:rPr>
        <w:t>i</w:t>
      </w:r>
      <w:r w:rsidRPr="009E6310">
        <w:rPr>
          <w:rStyle w:val="StyleUnderline"/>
        </w:rPr>
        <w:t xml:space="preserve">nterstate </w:t>
      </w:r>
      <w:r w:rsidRPr="009E6310">
        <w:rPr>
          <w:rStyle w:val="Emphasis"/>
          <w:highlight w:val="cyan"/>
        </w:rPr>
        <w:t>d</w:t>
      </w:r>
      <w:r w:rsidRPr="009E6310">
        <w:rPr>
          <w:rStyle w:val="StyleUnderline"/>
        </w:rPr>
        <w:t>ispute</w:t>
      </w:r>
      <w:r w:rsidRPr="009E6310">
        <w:rPr>
          <w:sz w:val="16"/>
        </w:rPr>
        <w:t xml:space="preserve"> (hostility level = 4 or 5; ‘</w:t>
      </w:r>
      <w:r w:rsidRPr="009E6310">
        <w:rPr>
          <w:rStyle w:val="StyleUnderline"/>
        </w:rPr>
        <w:t>use of force’ or ‘</w:t>
      </w:r>
      <w:r w:rsidRPr="009E6310">
        <w:rPr>
          <w:rStyle w:val="Emphasis"/>
        </w:rPr>
        <w:t>war’</w:t>
      </w:r>
      <w:r w:rsidRPr="009E6310">
        <w:rPr>
          <w:sz w:val="16"/>
        </w:rPr>
        <w:t xml:space="preserve">) </w:t>
      </w:r>
      <w:r w:rsidRPr="009E6310">
        <w:rPr>
          <w:rStyle w:val="StyleUnderline"/>
        </w:rPr>
        <w:t>against a PT in each year</w:t>
      </w:r>
      <w:r w:rsidRPr="009E6310">
        <w:rPr>
          <w:sz w:val="16"/>
        </w:rPr>
        <w:t xml:space="preserve">. Gibler, Miller &amp; Little’s (2016) Militarized Interstate Disputes (MID) dataset, a modified version of the Correlates of War (COW) Project’s MID dataset, is used for this measurement. </w:t>
      </w:r>
      <w:r w:rsidRPr="009E6310">
        <w:rPr>
          <w:rStyle w:val="StyleUnderline"/>
        </w:rPr>
        <w:t xml:space="preserve">Due to concerns about </w:t>
      </w:r>
      <w:r w:rsidRPr="009E6310">
        <w:rPr>
          <w:rStyle w:val="Emphasis"/>
        </w:rPr>
        <w:t>reverse causality</w:t>
      </w:r>
      <w:r w:rsidRPr="009E6310">
        <w:rPr>
          <w:sz w:val="16"/>
        </w:rPr>
        <w:t xml:space="preserve">, there is a </w:t>
      </w:r>
      <w:r w:rsidRPr="009E6310">
        <w:rPr>
          <w:rStyle w:val="StyleUnderline"/>
        </w:rPr>
        <w:t>one-year lag</w:t>
      </w:r>
      <w:r w:rsidRPr="009E6310">
        <w:rPr>
          <w:sz w:val="16"/>
        </w:rPr>
        <w:t xml:space="preserve"> </w:t>
      </w:r>
      <w:r w:rsidRPr="009E6310">
        <w:rPr>
          <w:rStyle w:val="StyleUnderline"/>
        </w:rPr>
        <w:t>between</w:t>
      </w:r>
      <w:r w:rsidRPr="009E6310">
        <w:rPr>
          <w:sz w:val="16"/>
        </w:rPr>
        <w:t xml:space="preserve"> the </w:t>
      </w:r>
      <w:r w:rsidRPr="009E6310">
        <w:rPr>
          <w:rStyle w:val="StyleUnderline"/>
        </w:rPr>
        <w:t>dependent variable</w:t>
      </w:r>
      <w:r w:rsidRPr="009E6310">
        <w:rPr>
          <w:sz w:val="16"/>
        </w:rPr>
        <w:t xml:space="preserve"> (year t) and the </w:t>
      </w:r>
      <w:r w:rsidRPr="009E6310">
        <w:rPr>
          <w:rStyle w:val="StyleUnderline"/>
        </w:rPr>
        <w:t>independent variables</w:t>
      </w:r>
      <w:r w:rsidRPr="009E6310">
        <w:rPr>
          <w:sz w:val="16"/>
        </w:rPr>
        <w:t xml:space="preserve"> (year </w:t>
      </w:r>
      <w:r w:rsidRPr="009E6310">
        <w:t>[t–1]).</w:t>
      </w:r>
    </w:p>
    <w:p w14:paraId="2046F605" w14:textId="77777777" w:rsidR="004026C5" w:rsidRPr="009E6310" w:rsidRDefault="004026C5" w:rsidP="004026C5">
      <w:pPr>
        <w:rPr>
          <w:sz w:val="16"/>
        </w:rPr>
      </w:pPr>
      <w:r w:rsidRPr="009E6310">
        <w:rPr>
          <w:sz w:val="16"/>
        </w:rPr>
        <w:t xml:space="preserve">The </w:t>
      </w:r>
      <w:r w:rsidRPr="009E6310">
        <w:rPr>
          <w:rStyle w:val="StyleUnderline"/>
          <w:highlight w:val="cyan"/>
        </w:rPr>
        <w:t>independent variable</w:t>
      </w:r>
      <w:r w:rsidRPr="009E6310">
        <w:rPr>
          <w:rStyle w:val="StyleUnderline"/>
        </w:rPr>
        <w:t xml:space="preserve"> of GDP growth rate (</w:t>
      </w:r>
      <w:r w:rsidRPr="009E6310">
        <w:rPr>
          <w:rStyle w:val="Emphasis"/>
          <w:highlight w:val="cyan"/>
        </w:rPr>
        <w:t>Growth</w:t>
      </w:r>
      <w:r w:rsidRPr="009E6310">
        <w:rPr>
          <w:rStyle w:val="StyleUnderline"/>
        </w:rPr>
        <w:t>)</w:t>
      </w:r>
      <w:r w:rsidRPr="009E6310">
        <w:rPr>
          <w:sz w:val="16"/>
        </w:rPr>
        <w:t xml:space="preserve"> is measured by averaging a PI’s annual GDP growth rates over the previous three years (i.e. years [t–3], [t–2], and [t–1]). A lower value represents slow economic growth, whereas a higher value shows rapid economic growth. As a robustness check, the growth variable is alternatively measured by averaging annual GDP growth rates (relative to all other states) over the previous two or five years. The GDP data are available at the Maddison Project Database v2018 (Bolt et al., 2018). The intervening variable, economic dependence (Dependence), is measured by dividing bilateral trade volume by a PT’s GDP in a given year. A higher value means that a PT has a larger economic dependence on a PI. For measurement purposes, this study relies on the economic variables of the Historical Bilateral Trade and Gravity Dataset (TRADHIST) (Fouquin &amp; Hugot, 2016), which contains both bilateral trade and GDP data with a large temporal and geographical coverage.</w:t>
      </w:r>
    </w:p>
    <w:p w14:paraId="5D58CF6B" w14:textId="77777777" w:rsidR="004026C5" w:rsidRPr="009E6310" w:rsidRDefault="004026C5" w:rsidP="004026C5">
      <w:pPr>
        <w:rPr>
          <w:sz w:val="12"/>
          <w:szCs w:val="12"/>
        </w:rPr>
      </w:pPr>
      <w:r w:rsidRPr="009E6310">
        <w:rPr>
          <w:sz w:val="12"/>
          <w:szCs w:val="12"/>
        </w:rPr>
        <w:t>Six control variables are added to the model to examine the net effects of the independent variables and their interactions. First, power parity (PowerParity) between a PI and a PT is a natural log of 1 plus a smaller Composite Index of National Capabilities (CINC) score divided by a larger CINC score. The CINC scores provided by the COW’s National Material Capabilities v5.0 (Singer, Bremer &amp; Stuckey, 1972) provide each state’s relative power in a given year. It is expected that the more power parity there is, the more likely a PI is to initiate a conflict (Bremer, 1992).</w:t>
      </w:r>
    </w:p>
    <w:p w14:paraId="331A1F27" w14:textId="77777777" w:rsidR="004026C5" w:rsidRPr="009E6310" w:rsidRDefault="004026C5" w:rsidP="004026C5">
      <w:pPr>
        <w:rPr>
          <w:sz w:val="12"/>
          <w:szCs w:val="12"/>
        </w:rPr>
      </w:pPr>
      <w:r w:rsidRPr="009E6310">
        <w:rPr>
          <w:sz w:val="12"/>
          <w:szCs w:val="12"/>
        </w:rPr>
        <w:t>Second, an alliance (Ally) between a PI and a PT is coded as 1 if they had a defense pact in a given year, based on the Formal Interstate Alliance Dataset v4.1 (Gibler, 2009). Since common threats produce alliances (Walt, 1987), an alliance relationship has a negative impact on conflict initiation.</w:t>
      </w:r>
    </w:p>
    <w:p w14:paraId="0C29E87F" w14:textId="77777777" w:rsidR="004026C5" w:rsidRPr="009E6310" w:rsidRDefault="004026C5" w:rsidP="004026C5">
      <w:pPr>
        <w:rPr>
          <w:sz w:val="12"/>
          <w:szCs w:val="12"/>
        </w:rPr>
      </w:pPr>
      <w:r w:rsidRPr="009E6310">
        <w:rPr>
          <w:sz w:val="12"/>
          <w:szCs w:val="12"/>
        </w:rPr>
        <w:t>Third, the democracy variable (JointDemocracy) is coded as 1 if both states in a dyad are democracies and 0 otherwise, using the polity scores available in the Polity IV Dataset (Marshall, Gurr &amp; Jaggers, 2019). A state is coded as a democracy if its polity score is greater than or equal to 6, as an autocracy if its polity is less than or equal to –6, and as mixed if its polity is between 6 and –6. It is widely known that democracies cooperate with each other more than other types of dyads, even in the presence of domestic challenges (Oneal &amp; Tir, 2006).</w:t>
      </w:r>
    </w:p>
    <w:p w14:paraId="3EC914FF" w14:textId="77777777" w:rsidR="004026C5" w:rsidRPr="009E6310" w:rsidRDefault="004026C5" w:rsidP="004026C5">
      <w:pPr>
        <w:rPr>
          <w:sz w:val="12"/>
          <w:szCs w:val="12"/>
        </w:rPr>
      </w:pPr>
      <w:r w:rsidRPr="009E6310">
        <w:rPr>
          <w:sz w:val="12"/>
          <w:szCs w:val="12"/>
        </w:rPr>
        <w:t>Fourth, the rivalry variable (Rivalry) is coded as 1 if the two states are rivals and 0 otherwise, using the rivalry dataset provided by Thompson and Dreyer (2012). Strategic and territorial rivals are known to participate in military conflicts more frequently, especially when faced with domestic problems (Mitchell &amp; Prins, 2004; Tir, 2010).</w:t>
      </w:r>
    </w:p>
    <w:p w14:paraId="433751B4" w14:textId="77777777" w:rsidR="004026C5" w:rsidRPr="009E6310" w:rsidRDefault="004026C5" w:rsidP="004026C5">
      <w:pPr>
        <w:rPr>
          <w:sz w:val="12"/>
          <w:szCs w:val="12"/>
        </w:rPr>
      </w:pPr>
      <w:r w:rsidRPr="009E6310">
        <w:rPr>
          <w:sz w:val="12"/>
          <w:szCs w:val="12"/>
        </w:rPr>
        <w:t>Fifth, whether a PI shares a border with a PT (Border) is measured with the COW’s contiguity dataset (Stinnett et al., 2002). A state is more likely to target a neighboring state, especially if a pre-existing territorial dispute exists.</w:t>
      </w:r>
    </w:p>
    <w:p w14:paraId="3C4642C7" w14:textId="77777777" w:rsidR="004026C5" w:rsidRPr="009E6310" w:rsidRDefault="004026C5" w:rsidP="004026C5">
      <w:pPr>
        <w:rPr>
          <w:sz w:val="12"/>
          <w:szCs w:val="12"/>
        </w:rPr>
      </w:pPr>
      <w:r w:rsidRPr="009E6310">
        <w:rPr>
          <w:sz w:val="12"/>
          <w:szCs w:val="12"/>
        </w:rPr>
        <w:t>Sixth, the distance variable (lnDistance) is the natural log of the distance between the two states’ capitals, which is computed by NewGene software (http://www.newgenesoftware.org/home/4587292843) using a method from EuGene software (Bennett &amp; Stam, 2000). States located closer to each other are more likely to be involved in a conflict because of territorial issues and convenient power projection.</w:t>
      </w:r>
    </w:p>
    <w:p w14:paraId="6E7CA4B5" w14:textId="77777777" w:rsidR="004026C5" w:rsidRPr="009E6310" w:rsidRDefault="004026C5" w:rsidP="004026C5">
      <w:pPr>
        <w:rPr>
          <w:sz w:val="12"/>
          <w:szCs w:val="12"/>
        </w:rPr>
      </w:pPr>
      <w:r w:rsidRPr="009E6310">
        <w:rPr>
          <w:sz w:val="12"/>
          <w:szCs w:val="12"/>
        </w:rPr>
        <w:t>Last, to control time dependence in a cross-national time-series dataset, the variable of peace years (PeaceYears) is added. It represents the number of years since the last MID, and its square and cube are also included (Carter &amp; Signorino, 2010).</w:t>
      </w:r>
    </w:p>
    <w:p w14:paraId="3EC79A7B" w14:textId="77777777" w:rsidR="004026C5" w:rsidRPr="009E6310" w:rsidRDefault="004026C5" w:rsidP="004026C5">
      <w:pPr>
        <w:rPr>
          <w:sz w:val="12"/>
          <w:szCs w:val="12"/>
        </w:rPr>
      </w:pPr>
      <w:r w:rsidRPr="009E6310">
        <w:rPr>
          <w:sz w:val="12"/>
          <w:szCs w:val="12"/>
        </w:rPr>
        <w:t xml:space="preserve">[Omitted Table 1] </w:t>
      </w:r>
    </w:p>
    <w:p w14:paraId="0A7E3BBA" w14:textId="77777777" w:rsidR="004026C5" w:rsidRPr="009E6310" w:rsidRDefault="004026C5" w:rsidP="004026C5">
      <w:pPr>
        <w:rPr>
          <w:sz w:val="16"/>
        </w:rPr>
      </w:pPr>
      <w:r w:rsidRPr="009E6310">
        <w:rPr>
          <w:sz w:val="16"/>
        </w:rPr>
        <w:t xml:space="preserve"> Results and discussion</w:t>
      </w:r>
    </w:p>
    <w:p w14:paraId="27C5F649" w14:textId="77777777" w:rsidR="004026C5" w:rsidRPr="009E6310" w:rsidRDefault="004026C5" w:rsidP="004026C5">
      <w:pPr>
        <w:rPr>
          <w:sz w:val="16"/>
        </w:rPr>
      </w:pPr>
      <w:r w:rsidRPr="009E6310">
        <w:rPr>
          <w:sz w:val="16"/>
        </w:rPr>
        <w:t xml:space="preserve">In general, the </w:t>
      </w:r>
      <w:r w:rsidRPr="009E6310">
        <w:rPr>
          <w:rStyle w:val="StyleUnderline"/>
        </w:rPr>
        <w:t>logit analysis</w:t>
      </w:r>
      <w:r w:rsidRPr="009E6310">
        <w:rPr>
          <w:sz w:val="16"/>
        </w:rPr>
        <w:t xml:space="preserve"> of the binary dependent variable </w:t>
      </w:r>
      <w:r w:rsidRPr="009E6310">
        <w:rPr>
          <w:rStyle w:val="StyleUnderline"/>
        </w:rPr>
        <w:t xml:space="preserve">provides </w:t>
      </w:r>
      <w:r w:rsidRPr="009E6310">
        <w:rPr>
          <w:rStyle w:val="Emphasis"/>
          <w:highlight w:val="cyan"/>
        </w:rPr>
        <w:t>strong support</w:t>
      </w:r>
      <w:r w:rsidRPr="009E6310">
        <w:rPr>
          <w:rStyle w:val="StyleUnderline"/>
        </w:rPr>
        <w:t xml:space="preserve"> for</w:t>
      </w:r>
      <w:r w:rsidRPr="009E6310">
        <w:rPr>
          <w:sz w:val="16"/>
        </w:rPr>
        <w:t xml:space="preserve"> the first </w:t>
      </w:r>
      <w:r w:rsidRPr="009E6310">
        <w:rPr>
          <w:rStyle w:val="StyleUnderline"/>
        </w:rPr>
        <w:t xml:space="preserve">hypothesis that an economic </w:t>
      </w:r>
      <w:r w:rsidRPr="009E6310">
        <w:rPr>
          <w:rStyle w:val="StyleUnderline"/>
          <w:highlight w:val="cyan"/>
        </w:rPr>
        <w:t xml:space="preserve">slowdown contributes </w:t>
      </w:r>
      <w:r w:rsidRPr="009E6310">
        <w:rPr>
          <w:rStyle w:val="Emphasis"/>
          <w:highlight w:val="cyan"/>
        </w:rPr>
        <w:t>positively</w:t>
      </w:r>
      <w:r w:rsidRPr="009E6310">
        <w:rPr>
          <w:rStyle w:val="StyleUnderline"/>
          <w:highlight w:val="cyan"/>
        </w:rPr>
        <w:t xml:space="preserve"> to conflict initiation</w:t>
      </w:r>
      <w:r w:rsidRPr="009E6310">
        <w:rPr>
          <w:sz w:val="16"/>
        </w:rPr>
        <w:t xml:space="preserve"> (H1), but little support for the second hypothesis that economically troubled states are more likely to target economically dependent states (H2). Model 1 (see Table I), which tests whether economic growth rate affects the initiation of military conflict, finds negative and significant effects at the 0.01 level. However, Model 2 finds that the interaction between growth and dependence (Growth (t–1) × Dependence (t–1)) and the variable of dependence (Dependence (t–1)) have nonsignificant effects, while the growth variable (Growth (t–1)) has stronger effects on hostile conflict initiation. In both models, the control variables – power parity, rivalry, border, and distance – show the expected effects at the 0.01 significance level, while the variables of joint democracy and alliance have non-significant effects.</w:t>
      </w:r>
    </w:p>
    <w:p w14:paraId="70860C55" w14:textId="77777777" w:rsidR="004026C5" w:rsidRPr="009E6310" w:rsidRDefault="004026C5" w:rsidP="004026C5">
      <w:pPr>
        <w:rPr>
          <w:sz w:val="16"/>
        </w:rPr>
      </w:pPr>
      <w:r w:rsidRPr="009E6310">
        <w:rPr>
          <w:sz w:val="16"/>
        </w:rPr>
        <w:t xml:space="preserve">Next, to test whether the regime type impacts the effects of the combination of growth and dependence (H3), Model 3 restricts their cases to the dyads in which PIs are autocracies and PTs are democracies. In this model, the interaction term has negative effects at the 0.01 level, and its constitutive terms – Growth (t–1) and Dependence (t–1) – have significant effects at the 0.01 or 0.05 level. This suggests that </w:t>
      </w:r>
      <w:r w:rsidRPr="009E6310">
        <w:rPr>
          <w:rStyle w:val="Emphasis"/>
          <w:highlight w:val="cyan"/>
        </w:rPr>
        <w:t>economically troubled</w:t>
      </w:r>
      <w:r w:rsidRPr="009E6310">
        <w:rPr>
          <w:rStyle w:val="StyleUnderline"/>
          <w:highlight w:val="cyan"/>
        </w:rPr>
        <w:t xml:space="preserve"> autocracies</w:t>
      </w:r>
      <w:r w:rsidRPr="009E6310">
        <w:rPr>
          <w:rStyle w:val="StyleUnderline"/>
        </w:rPr>
        <w:t xml:space="preserve"> tend to </w:t>
      </w:r>
      <w:r w:rsidRPr="009E6310">
        <w:rPr>
          <w:rStyle w:val="StyleUnderline"/>
          <w:highlight w:val="cyan"/>
        </w:rPr>
        <w:t>target states</w:t>
      </w:r>
      <w:r w:rsidRPr="009E6310">
        <w:rPr>
          <w:sz w:val="16"/>
        </w:rPr>
        <w:t xml:space="preserve"> that are </w:t>
      </w:r>
      <w:r w:rsidRPr="009E6310">
        <w:rPr>
          <w:rStyle w:val="StyleUnderline"/>
          <w:highlight w:val="cyan"/>
        </w:rPr>
        <w:t xml:space="preserve">economically </w:t>
      </w:r>
      <w:r w:rsidRPr="009E6310">
        <w:rPr>
          <w:rStyle w:val="Emphasis"/>
          <w:highlight w:val="cyan"/>
        </w:rPr>
        <w:t>dependent</w:t>
      </w:r>
      <w:r w:rsidRPr="009E6310">
        <w:rPr>
          <w:rStyle w:val="StyleUnderline"/>
        </w:rPr>
        <w:t xml:space="preserve"> and </w:t>
      </w:r>
      <w:r w:rsidRPr="009E6310">
        <w:rPr>
          <w:rStyle w:val="StyleUnderline"/>
          <w:highlight w:val="cyan"/>
        </w:rPr>
        <w:t xml:space="preserve">politically </w:t>
      </w:r>
      <w:r w:rsidRPr="009E6310">
        <w:rPr>
          <w:rStyle w:val="Emphasis"/>
          <w:highlight w:val="cyan"/>
        </w:rPr>
        <w:t>democratic</w:t>
      </w:r>
      <w:r w:rsidRPr="009E6310">
        <w:rPr>
          <w:sz w:val="16"/>
        </w:rPr>
        <w:t>. According to the models’ log likelihood and scores of AIC and BIC, Model 3 has the most explanatory power, even after considering the number of explanatory variables. In addition, to see whether the effects of growth, dependence, and their interaction hold for cases of any level of conflict, rather than only high-level conflict, Models 4 and 5 change the dependent variable from hostile conflict initiation to conflict initiation and yield the results similar to those from Models 1 and 3.</w:t>
      </w:r>
    </w:p>
    <w:p w14:paraId="61941376" w14:textId="77777777" w:rsidR="004026C5" w:rsidRPr="009E6310" w:rsidRDefault="004026C5" w:rsidP="004026C5">
      <w:pPr>
        <w:rPr>
          <w:sz w:val="16"/>
          <w:szCs w:val="16"/>
        </w:rPr>
      </w:pPr>
      <w:r w:rsidRPr="009E6310">
        <w:rPr>
          <w:sz w:val="16"/>
          <w:szCs w:val="16"/>
        </w:rPr>
        <w:t>To understand the interactive effects of growth rate and economic dependence, marginal effects and predicted probabilities based on Model 3 were calculated and illustrated.1 Following Berry, Golder &amp; Milton’s (2012) recommendations, here I illustrate the marginal effects of each of the two constitutive terms of the interaction term (Growth and Dependence) across the range of the other term while controlling other variables in accordance with a dyad of China (PI) and Japan (PT) in 2010.2 Figure 2(a) shows that marginal effects of a PT’s economic dependence decline as a PI’s economic growth increases from –20% to 20%. The dependence’s positive marginal effects are statistically significant only when the growth is slow (Growth (t–1) &lt;= 0 [11.34 percentile]). The marginal effects of economic growth also decrease as the level of dependence increases (Figure 2(b)). The marginal effects of the economic growth are negative and statistically significant in the most range of economic dependence (Dependence (t–1) &lt;= 0.05 [99.12 percentile]). In sum, these two graphs show that when a PI’s economy slows down, a PT’s dependence has positive effects on hostile conflict initiation. When a PT’s economic dependence on a PI is not so extreme, the PI’s economic growth has negative effects.</w:t>
      </w:r>
    </w:p>
    <w:p w14:paraId="08BB7601" w14:textId="77777777" w:rsidR="004026C5" w:rsidRPr="009E6310" w:rsidRDefault="004026C5" w:rsidP="004026C5">
      <w:pPr>
        <w:rPr>
          <w:sz w:val="16"/>
          <w:szCs w:val="16"/>
        </w:rPr>
      </w:pPr>
      <w:r w:rsidRPr="009E6310">
        <w:rPr>
          <w:sz w:val="16"/>
          <w:szCs w:val="16"/>
        </w:rPr>
        <w:t>Also, the probability of an autocracy’s (PI) initiation of hostile conflict against a democracy (PT) across the range of a PI’s growth and a PT’s dependence are predicted. By controlling other variables of power balance, ally, rivalry, border, distance, and peace years, we can determine how much effect the growth rate and economic dependence have on the probability of conflict initiation. As illustrated in Figure 3(a), the probability of conflict initiation against a potential target whose economic dependence is .02 decreases from .972 to .001 when a PI’s growth rate increases from –20% to 20%. Figure 3(b) shows the increased probability of conflict initiation by a PI whose economic growth is 0% from .231 to .971 as a PT’s economic dependence changes from 0 to .15.</w:t>
      </w:r>
    </w:p>
    <w:p w14:paraId="1AAAB991" w14:textId="77777777" w:rsidR="004026C5" w:rsidRPr="009E6310" w:rsidRDefault="004026C5" w:rsidP="004026C5">
      <w:pPr>
        <w:rPr>
          <w:sz w:val="16"/>
        </w:rPr>
      </w:pPr>
      <w:r w:rsidRPr="009E6310">
        <w:rPr>
          <w:rStyle w:val="StyleUnderline"/>
          <w:highlight w:val="cyan"/>
        </w:rPr>
        <w:t>As</w:t>
      </w:r>
      <w:r w:rsidRPr="009E6310">
        <w:rPr>
          <w:rStyle w:val="StyleUnderline"/>
        </w:rPr>
        <w:t xml:space="preserve"> a </w:t>
      </w:r>
      <w:r w:rsidRPr="009E6310">
        <w:rPr>
          <w:rStyle w:val="Emphasis"/>
          <w:highlight w:val="cyan"/>
        </w:rPr>
        <w:t>robustness check</w:t>
      </w:r>
      <w:r w:rsidRPr="009E6310">
        <w:rPr>
          <w:sz w:val="16"/>
        </w:rPr>
        <w:t xml:space="preserve">, the </w:t>
      </w:r>
      <w:r w:rsidRPr="009E6310">
        <w:rPr>
          <w:rStyle w:val="StyleUnderline"/>
          <w:highlight w:val="cyan"/>
        </w:rPr>
        <w:t>measures of growth</w:t>
      </w:r>
      <w:r w:rsidRPr="009E6310">
        <w:rPr>
          <w:sz w:val="16"/>
        </w:rPr>
        <w:t xml:space="preserve">, </w:t>
      </w:r>
      <w:r w:rsidRPr="009E6310">
        <w:rPr>
          <w:rStyle w:val="StyleUnderline"/>
          <w:highlight w:val="cyan"/>
        </w:rPr>
        <w:t>dependence</w:t>
      </w:r>
      <w:r w:rsidRPr="009E6310">
        <w:rPr>
          <w:sz w:val="16"/>
        </w:rPr>
        <w:t xml:space="preserve">, and </w:t>
      </w:r>
      <w:r w:rsidRPr="009E6310">
        <w:rPr>
          <w:rStyle w:val="StyleUnderline"/>
          <w:highlight w:val="cyan"/>
        </w:rPr>
        <w:t>democracy</w:t>
      </w:r>
      <w:r w:rsidRPr="009E6310">
        <w:rPr>
          <w:rStyle w:val="StyleUnderline"/>
        </w:rPr>
        <w:t xml:space="preserve"> are </w:t>
      </w:r>
      <w:r w:rsidRPr="009E6310">
        <w:rPr>
          <w:rStyle w:val="Emphasis"/>
          <w:highlight w:val="cyan"/>
        </w:rPr>
        <w:t>changed</w:t>
      </w:r>
      <w:r w:rsidRPr="009E6310">
        <w:rPr>
          <w:sz w:val="16"/>
        </w:rPr>
        <w:t xml:space="preserve">. First, </w:t>
      </w:r>
      <w:r w:rsidRPr="009E6310">
        <w:rPr>
          <w:rStyle w:val="StyleUnderline"/>
        </w:rPr>
        <w:t>economic growth is replaced by political unrest</w:t>
      </w:r>
      <w:r w:rsidRPr="009E6310">
        <w:rPr>
          <w:sz w:val="16"/>
        </w:rPr>
        <w:t xml:space="preserve">. Many studies of diversionary conflict have measured domestic unrest based on the number of dramatic political events such as military coups, political crises, and mass demonstrations. Relying on the Cross-National Time Series (CNTS) Dataset (Banks &amp; Wilson, 2020), the variable of political unrest (Unrest (t–1)) for this study is the natural log of 1 plus the number of ‘major government crises’ and ‘purges’ in a given year. Like the economic growth variable, political unrest has significant effects on conflict initiation (Models 6, 7, and 8 in Table II). However, the interaction between political unrest and economic dependence has non-significant effects in Models 7 and 8, while the economic dependence loses significance in Model 8. This result suggests that </w:t>
      </w:r>
      <w:r w:rsidRPr="009E6310">
        <w:rPr>
          <w:rStyle w:val="StyleUnderline"/>
        </w:rPr>
        <w:t>politically troubled states tend to be aggressors</w:t>
      </w:r>
      <w:r w:rsidRPr="009E6310">
        <w:rPr>
          <w:sz w:val="16"/>
        </w:rPr>
        <w:t xml:space="preserve">, </w:t>
      </w:r>
      <w:r w:rsidRPr="009E6310">
        <w:rPr>
          <w:rStyle w:val="StyleUnderline"/>
        </w:rPr>
        <w:t>irrespective of</w:t>
      </w:r>
      <w:r w:rsidRPr="009E6310">
        <w:rPr>
          <w:sz w:val="16"/>
        </w:rPr>
        <w:t xml:space="preserve"> </w:t>
      </w:r>
      <w:r w:rsidRPr="009E6310">
        <w:rPr>
          <w:rStyle w:val="StyleUnderline"/>
        </w:rPr>
        <w:t>their regime type</w:t>
      </w:r>
      <w:r w:rsidRPr="009E6310">
        <w:rPr>
          <w:sz w:val="16"/>
        </w:rPr>
        <w:t xml:space="preserve">, but </w:t>
      </w:r>
      <w:r w:rsidRPr="009E6310">
        <w:rPr>
          <w:rStyle w:val="StyleUnderline"/>
        </w:rPr>
        <w:t xml:space="preserve">that their PTs’ </w:t>
      </w:r>
      <w:r w:rsidRPr="009E6310">
        <w:rPr>
          <w:rStyle w:val="Emphasis"/>
        </w:rPr>
        <w:t>economic dependence</w:t>
      </w:r>
      <w:r w:rsidRPr="009E6310">
        <w:rPr>
          <w:rStyle w:val="StyleUnderline"/>
        </w:rPr>
        <w:t xml:space="preserve"> has </w:t>
      </w:r>
      <w:r w:rsidRPr="009E6310">
        <w:rPr>
          <w:rStyle w:val="Emphasis"/>
        </w:rPr>
        <w:t>little effect</w:t>
      </w:r>
      <w:r w:rsidRPr="009E6310">
        <w:rPr>
          <w:rStyle w:val="StyleUnderline"/>
        </w:rPr>
        <w:t xml:space="preserve"> on the military action</w:t>
      </w:r>
      <w:r w:rsidRPr="009E6310">
        <w:rPr>
          <w:sz w:val="16"/>
        </w:rPr>
        <w:t>.</w:t>
      </w:r>
    </w:p>
    <w:p w14:paraId="229DA1CE" w14:textId="77777777" w:rsidR="004026C5" w:rsidRPr="009E6310" w:rsidRDefault="004026C5" w:rsidP="004026C5">
      <w:pPr>
        <w:rPr>
          <w:sz w:val="16"/>
        </w:rPr>
      </w:pPr>
      <w:r w:rsidRPr="009E6310">
        <w:rPr>
          <w:sz w:val="16"/>
        </w:rPr>
        <w:t>Second, a PT’s dependence is measured by its dependence on the global economy. When a state is more involved in global trade and foreign investment, it is less likely to respond harshly due to the likely cost to its national economy and political leadership. Even for a state whose dependence on an economically troubled state is not great, the former can be seen as a non-aggressive target by the latter’s leaders. In this case, a globalized economy may invite aggression from the slowing economy by initiating a low-scale conflict for rally effects. The variable of global dependence (GlobalDependence (t–1)) is measured by a PT’s annual trade volume divided by its GDP in a given year. The results of Models 9 and 10 show that the variable of global dependence has significant but negative effect on conflict initiation. The significance of the interaction term between growth and global dependence disappears in the model with all dyads (Model 9), as well as in the model with dyads of autocracies (PIs) and democracies (PTs) (Model 10). Those states that are closely integrated into the global economy tend to avoid rather than to provoke conflict.</w:t>
      </w:r>
    </w:p>
    <w:p w14:paraId="1455232C" w14:textId="77777777" w:rsidR="004026C5" w:rsidRPr="009E6310" w:rsidRDefault="004026C5" w:rsidP="004026C5">
      <w:pPr>
        <w:rPr>
          <w:sz w:val="16"/>
          <w:szCs w:val="16"/>
        </w:rPr>
      </w:pPr>
      <w:r w:rsidRPr="009E6310">
        <w:rPr>
          <w:sz w:val="16"/>
          <w:szCs w:val="16"/>
        </w:rPr>
        <w:t xml:space="preserve">[Omitted figures] </w:t>
      </w:r>
    </w:p>
    <w:p w14:paraId="2132FF77" w14:textId="77777777" w:rsidR="004026C5" w:rsidRPr="009E6310" w:rsidRDefault="004026C5" w:rsidP="004026C5">
      <w:pPr>
        <w:rPr>
          <w:sz w:val="16"/>
        </w:rPr>
      </w:pPr>
      <w:r w:rsidRPr="009E6310">
        <w:rPr>
          <w:sz w:val="16"/>
        </w:rPr>
        <w:t xml:space="preserve">Third, PI and PT regime types (democracy, mixed, and autocracy) are measured by the polity score’s different thresholds (+7 and –7) and by V-Dem’s liberal democracy scores (Coppedge et al., 2021; see the Online appendix, Table A1). When using the liberal democracy index, this study uses two thresholds (.11 [33 percentile] and .41 [66 percentile]) to classify states into three categories: autocracy, mixed, and democracy. Models 11 and 12 show that the </w:t>
      </w:r>
      <w:r w:rsidRPr="009E6310">
        <w:rPr>
          <w:rStyle w:val="StyleUnderline"/>
          <w:highlight w:val="cyan"/>
        </w:rPr>
        <w:t>significant effects</w:t>
      </w:r>
      <w:r w:rsidRPr="009E6310">
        <w:rPr>
          <w:rStyle w:val="StyleUnderline"/>
        </w:rPr>
        <w:t xml:space="preserve"> on </w:t>
      </w:r>
      <w:r w:rsidRPr="009E6310">
        <w:rPr>
          <w:rStyle w:val="Emphasis"/>
        </w:rPr>
        <w:t>conflict initiation</w:t>
      </w:r>
      <w:r w:rsidRPr="009E6310">
        <w:rPr>
          <w:rStyle w:val="StyleUnderline"/>
        </w:rPr>
        <w:t xml:space="preserve"> of growth</w:t>
      </w:r>
      <w:r w:rsidRPr="009E6310">
        <w:rPr>
          <w:sz w:val="16"/>
        </w:rPr>
        <w:t xml:space="preserve"> and its </w:t>
      </w:r>
      <w:r w:rsidRPr="009E6310">
        <w:rPr>
          <w:rStyle w:val="StyleUnderline"/>
        </w:rPr>
        <w:t>interaction with</w:t>
      </w:r>
      <w:r w:rsidRPr="009E6310">
        <w:rPr>
          <w:sz w:val="16"/>
        </w:rPr>
        <w:t xml:space="preserve"> </w:t>
      </w:r>
      <w:r w:rsidRPr="009E6310">
        <w:rPr>
          <w:rStyle w:val="StyleUnderline"/>
        </w:rPr>
        <w:t xml:space="preserve">dependence remain constant </w:t>
      </w:r>
      <w:r w:rsidRPr="009E6310">
        <w:rPr>
          <w:rStyle w:val="Emphasis"/>
          <w:highlight w:val="cyan"/>
        </w:rPr>
        <w:t>independent</w:t>
      </w:r>
      <w:r w:rsidRPr="009E6310">
        <w:rPr>
          <w:rStyle w:val="StyleUnderline"/>
          <w:highlight w:val="cyan"/>
        </w:rPr>
        <w:t xml:space="preserve"> of</w:t>
      </w:r>
      <w:r w:rsidRPr="009E6310">
        <w:rPr>
          <w:sz w:val="16"/>
        </w:rPr>
        <w:t xml:space="preserve"> the </w:t>
      </w:r>
      <w:r w:rsidRPr="009E6310">
        <w:rPr>
          <w:rStyle w:val="StyleUnderline"/>
        </w:rPr>
        <w:t xml:space="preserve">measurements of </w:t>
      </w:r>
      <w:r w:rsidRPr="009E6310">
        <w:rPr>
          <w:rStyle w:val="StyleUnderline"/>
          <w:highlight w:val="cyan"/>
        </w:rPr>
        <w:t>regime types</w:t>
      </w:r>
      <w:r w:rsidRPr="009E6310">
        <w:rPr>
          <w:sz w:val="16"/>
        </w:rPr>
        <w:t>.</w:t>
      </w:r>
    </w:p>
    <w:p w14:paraId="3C7F3FB6" w14:textId="77777777" w:rsidR="004026C5" w:rsidRPr="009E6310" w:rsidRDefault="004026C5" w:rsidP="004026C5">
      <w:pPr>
        <w:rPr>
          <w:sz w:val="16"/>
          <w:szCs w:val="16"/>
        </w:rPr>
      </w:pPr>
      <w:r w:rsidRPr="009E6310">
        <w:rPr>
          <w:sz w:val="16"/>
          <w:szCs w:val="16"/>
        </w:rPr>
        <w:t>Fourth, this study measures the variable of economic growth rate in different ways. First, it averages annual growth rates over the previous five or two years rather than over the previous three years (Models 13 and 14 of Table A2 in the Online appendix). Next, it averages the previous three-year annual growth rates relative to the global average or global median (Models 15 and 16 of Table A2 in the Online appendix). The results of Models 13 and 14 are similar to those of Model 3, whereas a PI’s relative growth rate measurements in Models 15 and 16 show positive or insignificant effects of economic growth.</w:t>
      </w:r>
    </w:p>
    <w:p w14:paraId="78BC0DE5" w14:textId="77777777" w:rsidR="004026C5" w:rsidRPr="009E6310" w:rsidRDefault="004026C5" w:rsidP="004026C5">
      <w:pPr>
        <w:rPr>
          <w:sz w:val="16"/>
          <w:szCs w:val="16"/>
        </w:rPr>
      </w:pPr>
      <w:r w:rsidRPr="009E6310">
        <w:rPr>
          <w:sz w:val="16"/>
          <w:szCs w:val="16"/>
        </w:rPr>
        <w:t xml:space="preserve">[Omitted Table 2] </w:t>
      </w:r>
    </w:p>
    <w:p w14:paraId="616DEFCB" w14:textId="77777777" w:rsidR="004026C5" w:rsidRPr="009E6310" w:rsidRDefault="004026C5" w:rsidP="004026C5">
      <w:pPr>
        <w:rPr>
          <w:sz w:val="16"/>
        </w:rPr>
      </w:pPr>
      <w:r w:rsidRPr="009E6310">
        <w:rPr>
          <w:sz w:val="16"/>
        </w:rPr>
        <w:t>Finally, this study examines the Cold War and post-Cold War periods separately (Models 17 and 18 of Table A3 in the Online appendix), and it restricts cases to geographically close or major dyads, each of which is composed of two nearby states or at least one major power (Model 19 of Table A3 in the Online appendix). Economic growth rates have had negative effects in the Cold War and post-Cold War periods. However, after 1990, economic dependence loses its significant effects and its interaction with growth has positive, not negative, effects on conflict initiation. Future research should take this difference into account and compare regions in which states interact at different levels of economic dependence and political confrontation. When the set of cases changes from all dyads to geographically close or major dyads, the increased explanatory power is found from the AIC and BIC scores of Models 3 and 19, while the economic dependence variable loses its significance.</w:t>
      </w:r>
    </w:p>
    <w:p w14:paraId="51952446" w14:textId="77777777" w:rsidR="004026C5" w:rsidRPr="00F370DD" w:rsidRDefault="004026C5" w:rsidP="004026C5">
      <w:pPr>
        <w:rPr>
          <w:sz w:val="16"/>
        </w:rPr>
      </w:pPr>
      <w:r w:rsidRPr="009E6310">
        <w:rPr>
          <w:sz w:val="16"/>
        </w:rPr>
        <w:t xml:space="preserve">In sum, this </w:t>
      </w:r>
      <w:r w:rsidRPr="009E6310">
        <w:rPr>
          <w:rStyle w:val="StyleUnderline"/>
        </w:rPr>
        <w:t>statistical analysis shows</w:t>
      </w:r>
      <w:r w:rsidRPr="009E6310">
        <w:rPr>
          <w:sz w:val="16"/>
        </w:rPr>
        <w:t xml:space="preserve"> that an </w:t>
      </w:r>
      <w:r w:rsidRPr="009E6310">
        <w:rPr>
          <w:rStyle w:val="StyleUnderline"/>
        </w:rPr>
        <w:t xml:space="preserve">economic slowdown </w:t>
      </w:r>
      <w:r w:rsidRPr="009E6310">
        <w:rPr>
          <w:rStyle w:val="Emphasis"/>
        </w:rPr>
        <w:t>increases</w:t>
      </w:r>
      <w:r w:rsidRPr="009E6310">
        <w:rPr>
          <w:sz w:val="16"/>
        </w:rPr>
        <w:t xml:space="preserve"> the </w:t>
      </w:r>
      <w:r w:rsidRPr="009E6310">
        <w:rPr>
          <w:rStyle w:val="StyleUnderline"/>
        </w:rPr>
        <w:t xml:space="preserve">likelihood of initiating </w:t>
      </w:r>
      <w:r w:rsidRPr="009E6310">
        <w:rPr>
          <w:rStyle w:val="Emphasis"/>
        </w:rPr>
        <w:t>military conflict</w:t>
      </w:r>
      <w:r w:rsidRPr="009E6310">
        <w:rPr>
          <w:sz w:val="16"/>
        </w:rPr>
        <w:t xml:space="preserve">. Specifically, economically troubled autocracies act more aggressively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w:t>
      </w:r>
      <w:r w:rsidRPr="009E6310">
        <w:rPr>
          <w:rStyle w:val="StyleUnderline"/>
          <w:highlight w:val="cyan"/>
        </w:rPr>
        <w:t>autocracies</w:t>
      </w:r>
      <w:r w:rsidRPr="009E6310">
        <w:rPr>
          <w:sz w:val="16"/>
        </w:rPr>
        <w:t xml:space="preserve"> will </w:t>
      </w:r>
      <w:r w:rsidRPr="009E6310">
        <w:rPr>
          <w:rStyle w:val="StyleUnderline"/>
          <w:highlight w:val="cyan"/>
        </w:rPr>
        <w:t>present</w:t>
      </w:r>
      <w:r w:rsidRPr="009E6310">
        <w:rPr>
          <w:rStyle w:val="StyleUnderline"/>
        </w:rPr>
        <w:t xml:space="preserve"> their </w:t>
      </w:r>
      <w:r w:rsidRPr="009E6310">
        <w:rPr>
          <w:rStyle w:val="StyleUnderline"/>
          <w:highlight w:val="cyan"/>
        </w:rPr>
        <w:t>military decisions</w:t>
      </w:r>
      <w:r w:rsidRPr="009E6310">
        <w:rPr>
          <w:sz w:val="16"/>
          <w:highlight w:val="cyan"/>
        </w:rPr>
        <w:t xml:space="preserve"> </w:t>
      </w:r>
      <w:r w:rsidRPr="009E6310">
        <w:rPr>
          <w:rStyle w:val="StyleUnderline"/>
          <w:highlight w:val="cyan"/>
        </w:rPr>
        <w:t xml:space="preserve">as </w:t>
      </w:r>
      <w:r w:rsidRPr="009E6310">
        <w:rPr>
          <w:rStyle w:val="Emphasis"/>
          <w:highlight w:val="cyan"/>
        </w:rPr>
        <w:t>inevitable</w:t>
      </w:r>
      <w:r w:rsidRPr="009E6310">
        <w:rPr>
          <w:rStyle w:val="StyleUnderline"/>
          <w:highlight w:val="cyan"/>
        </w:rPr>
        <w:t xml:space="preserve"> to</w:t>
      </w:r>
      <w:r w:rsidRPr="009E6310">
        <w:rPr>
          <w:rStyle w:val="StyleUnderline"/>
        </w:rPr>
        <w:t xml:space="preserve"> correct international wrongs</w:t>
      </w:r>
      <w:r w:rsidRPr="009E6310">
        <w:rPr>
          <w:sz w:val="16"/>
        </w:rPr>
        <w:t xml:space="preserve"> and </w:t>
      </w:r>
      <w:r w:rsidRPr="009E6310">
        <w:rPr>
          <w:rStyle w:val="StyleUnderline"/>
          <w:highlight w:val="cyan"/>
        </w:rPr>
        <w:t>reboot</w:t>
      </w:r>
      <w:r w:rsidRPr="009E6310">
        <w:rPr>
          <w:sz w:val="16"/>
        </w:rPr>
        <w:t xml:space="preserve"> the </w:t>
      </w:r>
      <w:r w:rsidRPr="009E6310">
        <w:rPr>
          <w:rStyle w:val="Emphasis"/>
          <w:highlight w:val="cyan"/>
        </w:rPr>
        <w:t>national economy</w:t>
      </w:r>
      <w:r w:rsidRPr="009E6310">
        <w:rPr>
          <w:rStyle w:val="StyleUnderline"/>
        </w:rPr>
        <w:t>.</w:t>
      </w:r>
      <w:r w:rsidRPr="009E6310">
        <w:rPr>
          <w:sz w:val="16"/>
        </w:rPr>
        <w:t xml:space="preserve"> Meanwhile, leaders facing political unrest may seek diversionary targets, initiating a conflict through which they can mobilize their support base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w:t>
      </w:r>
      <w:r w:rsidRPr="009E6310">
        <w:rPr>
          <w:rStyle w:val="StyleUnderline"/>
        </w:rPr>
        <w:t>leaders</w:t>
      </w:r>
      <w:r w:rsidRPr="009E6310">
        <w:rPr>
          <w:sz w:val="16"/>
        </w:rPr>
        <w:t xml:space="preserve"> who are </w:t>
      </w:r>
      <w:r w:rsidRPr="009E6310">
        <w:rPr>
          <w:rStyle w:val="StyleUnderline"/>
        </w:rPr>
        <w:t xml:space="preserve">battling for their </w:t>
      </w:r>
      <w:r w:rsidRPr="009E6310">
        <w:rPr>
          <w:rStyle w:val="Emphasis"/>
        </w:rPr>
        <w:t>political survival</w:t>
      </w:r>
      <w:r w:rsidRPr="009E6310">
        <w:rPr>
          <w:sz w:val="16"/>
        </w:rPr>
        <w:t>.</w:t>
      </w:r>
    </w:p>
    <w:p w14:paraId="619D6FFD" w14:textId="77777777" w:rsidR="004026C5" w:rsidRDefault="004026C5" w:rsidP="004026C5"/>
    <w:p w14:paraId="6FDE1F97" w14:textId="77777777" w:rsidR="004026C5" w:rsidRPr="009E6310" w:rsidRDefault="004026C5" w:rsidP="004026C5"/>
    <w:p w14:paraId="376EC62A" w14:textId="77777777" w:rsidR="004026C5" w:rsidRDefault="004026C5" w:rsidP="004026C5"/>
    <w:p w14:paraId="2FB4F8B9" w14:textId="77777777" w:rsidR="004026C5" w:rsidRPr="00D0501E" w:rsidRDefault="004026C5" w:rsidP="004026C5">
      <w:pPr>
        <w:pStyle w:val="Heading4"/>
      </w:pPr>
      <w:r>
        <w:t xml:space="preserve">Collective existence is a </w:t>
      </w:r>
      <w:r>
        <w:rPr>
          <w:u w:val="single"/>
        </w:rPr>
        <w:t>grounding condition</w:t>
      </w:r>
      <w:r>
        <w:t xml:space="preserve"> for any source of value.</w:t>
      </w:r>
    </w:p>
    <w:p w14:paraId="4CB6A547" w14:textId="77777777" w:rsidR="004026C5" w:rsidRDefault="004026C5" w:rsidP="004026C5">
      <w:r w:rsidRPr="00D95D12">
        <w:rPr>
          <w:rStyle w:val="Style13ptBold"/>
        </w:rPr>
        <w:t>van der Lugt, 25</w:t>
      </w:r>
      <w:r>
        <w:t xml:space="preserve">—lecturer in philosophy at the University of St Andrews (Mara, “Losing the Future,” </w:t>
      </w:r>
      <w:r w:rsidRPr="00D95D12">
        <w:rPr>
          <w:i/>
          <w:iCs/>
        </w:rPr>
        <w:t>Hopeful Pessimism</w:t>
      </w:r>
      <w:r>
        <w:t>, Chapter 3, pp. 51-54, dml)</w:t>
      </w:r>
    </w:p>
    <w:p w14:paraId="15EF66FE" w14:textId="77777777" w:rsidR="004026C5" w:rsidRPr="00611349" w:rsidRDefault="004026C5" w:rsidP="004026C5">
      <w:pPr>
        <w:rPr>
          <w:sz w:val="14"/>
        </w:rPr>
      </w:pPr>
      <w:r w:rsidRPr="00535635">
        <w:rPr>
          <w:rStyle w:val="StyleUnderline"/>
          <w:highlight w:val="green"/>
        </w:rPr>
        <w:t>In</w:t>
      </w:r>
      <w:r w:rsidRPr="00611349">
        <w:rPr>
          <w:rStyle w:val="StyleUnderline"/>
        </w:rPr>
        <w:t xml:space="preserve"> the case of</w:t>
      </w:r>
      <w:r w:rsidRPr="00611349">
        <w:rPr>
          <w:sz w:val="14"/>
        </w:rPr>
        <w:t xml:space="preserve"> the </w:t>
      </w:r>
      <w:r w:rsidRPr="00535635">
        <w:rPr>
          <w:rStyle w:val="Emphasis"/>
          <w:highlight w:val="green"/>
        </w:rPr>
        <w:t>doomsday</w:t>
      </w:r>
      <w:r w:rsidRPr="00611349">
        <w:rPr>
          <w:sz w:val="14"/>
        </w:rPr>
        <w:t xml:space="preserve"> scenario, Scheffler imagines that most of us would probably respond with something like ‘profound dismay.’15 Beyond that, he suggests that some and possibly </w:t>
      </w:r>
      <w:r w:rsidRPr="00611349">
        <w:rPr>
          <w:rStyle w:val="StyleUnderline"/>
        </w:rPr>
        <w:t xml:space="preserve">many of </w:t>
      </w:r>
      <w:r w:rsidRPr="00535635">
        <w:rPr>
          <w:rStyle w:val="StyleUnderline"/>
          <w:highlight w:val="green"/>
        </w:rPr>
        <w:t xml:space="preserve">our most valued projects and activities would </w:t>
      </w:r>
      <w:r w:rsidRPr="00535635">
        <w:rPr>
          <w:rStyle w:val="Emphasis"/>
          <w:sz w:val="30"/>
          <w:szCs w:val="30"/>
          <w:highlight w:val="green"/>
        </w:rPr>
        <w:t>no longer seem worth doing</w:t>
      </w:r>
      <w:r w:rsidRPr="00611349">
        <w:rPr>
          <w:sz w:val="14"/>
        </w:rPr>
        <w:t xml:space="preserve">—for instance, finding a cure for cancer or having children and raising them. For some projects this is not so clear: would writers still write books if soon there will be no one left to read them? Perhaps; perhaps not. What is interesting to Scheffler is that </w:t>
      </w:r>
      <w:r w:rsidRPr="00611349">
        <w:rPr>
          <w:rStyle w:val="StyleUnderline"/>
        </w:rPr>
        <w:t xml:space="preserve">for many activities the prospect of our </w:t>
      </w:r>
      <w:r w:rsidRPr="008324EE">
        <w:rPr>
          <w:rStyle w:val="Emphasis"/>
        </w:rPr>
        <w:t>own</w:t>
      </w:r>
      <w:r w:rsidRPr="00611349">
        <w:rPr>
          <w:rStyle w:val="StyleUnderline"/>
        </w:rPr>
        <w:t xml:space="preserve"> deaths would not be a reason to stop doing them</w:t>
      </w:r>
      <w:r w:rsidRPr="00611349">
        <w:rPr>
          <w:sz w:val="14"/>
        </w:rPr>
        <w:t xml:space="preserve"> (on the contrary: we might do many things in the knowledge that posterity </w:t>
      </w:r>
      <w:r w:rsidRPr="002359A2">
        <w:rPr>
          <w:sz w:val="14"/>
        </w:rPr>
        <w:t xml:space="preserve">will benefit from them; and in any event we all know we are going to die someday). </w:t>
      </w:r>
      <w:r w:rsidRPr="002359A2">
        <w:rPr>
          <w:rStyle w:val="StyleUnderline"/>
        </w:rPr>
        <w:t xml:space="preserve">But the prospect of the death of </w:t>
      </w:r>
      <w:r w:rsidRPr="002359A2">
        <w:rPr>
          <w:rStyle w:val="Emphasis"/>
        </w:rPr>
        <w:t>everyone else</w:t>
      </w:r>
      <w:r w:rsidRPr="002359A2">
        <w:rPr>
          <w:rStyle w:val="StyleUnderline"/>
        </w:rPr>
        <w:t xml:space="preserve"> could be a reason to stop doing them</w:t>
      </w:r>
      <w:r w:rsidRPr="002359A2">
        <w:rPr>
          <w:sz w:val="14"/>
        </w:rPr>
        <w:t xml:space="preserve">. What this suggests, according to Scheffler, is that </w:t>
      </w:r>
      <w:r w:rsidRPr="002359A2">
        <w:rPr>
          <w:rStyle w:val="StyleUnderline"/>
        </w:rPr>
        <w:t xml:space="preserve">the afterlife of the rest of humanity seems to matter </w:t>
      </w:r>
      <w:r w:rsidRPr="002359A2">
        <w:rPr>
          <w:rStyle w:val="Emphasis"/>
        </w:rPr>
        <w:t>more</w:t>
      </w:r>
      <w:r w:rsidRPr="002359A2">
        <w:rPr>
          <w:rStyle w:val="StyleUnderline"/>
        </w:rPr>
        <w:t xml:space="preserve"> to us than</w:t>
      </w:r>
      <w:r w:rsidRPr="002359A2">
        <w:rPr>
          <w:sz w:val="14"/>
        </w:rPr>
        <w:t xml:space="preserve"> ‘</w:t>
      </w:r>
      <w:r w:rsidRPr="002359A2">
        <w:rPr>
          <w:rStyle w:val="StyleUnderline"/>
        </w:rPr>
        <w:t>our own continued existence</w:t>
      </w:r>
      <w:r w:rsidRPr="002359A2">
        <w:rPr>
          <w:sz w:val="14"/>
        </w:rPr>
        <w:t xml:space="preserve">.’ And </w:t>
      </w:r>
      <w:r w:rsidRPr="002359A2">
        <w:rPr>
          <w:rStyle w:val="StyleUnderline"/>
        </w:rPr>
        <w:t>the reason it matters more to us is that the afterlife of others is</w:t>
      </w:r>
      <w:r w:rsidRPr="002359A2">
        <w:rPr>
          <w:sz w:val="14"/>
        </w:rPr>
        <w:t xml:space="preserve"> ‘</w:t>
      </w:r>
      <w:r w:rsidRPr="002359A2">
        <w:rPr>
          <w:rStyle w:val="StyleUnderline"/>
        </w:rPr>
        <w:t xml:space="preserve">a </w:t>
      </w:r>
      <w:r w:rsidRPr="002359A2">
        <w:rPr>
          <w:rStyle w:val="Emphasis"/>
          <w:sz w:val="30"/>
          <w:szCs w:val="30"/>
        </w:rPr>
        <w:t>condition of other things mattering</w:t>
      </w:r>
      <w:r w:rsidRPr="002359A2">
        <w:rPr>
          <w:rStyle w:val="StyleUnderline"/>
        </w:rPr>
        <w:t xml:space="preserve"> to us</w:t>
      </w:r>
      <w:r w:rsidRPr="002359A2">
        <w:rPr>
          <w:sz w:val="14"/>
        </w:rPr>
        <w:t xml:space="preserve">. </w:t>
      </w:r>
      <w:r w:rsidRPr="002359A2">
        <w:rPr>
          <w:rStyle w:val="StyleUnderline"/>
        </w:rPr>
        <w:t>Without confidence in the existence of</w:t>
      </w:r>
      <w:r w:rsidRPr="002359A2">
        <w:rPr>
          <w:sz w:val="14"/>
        </w:rPr>
        <w:t xml:space="preserve"> the afterlife [of </w:t>
      </w:r>
      <w:r w:rsidRPr="002359A2">
        <w:rPr>
          <w:rStyle w:val="StyleUnderline"/>
        </w:rPr>
        <w:t>humanity</w:t>
      </w:r>
      <w:r w:rsidRPr="002359A2">
        <w:rPr>
          <w:sz w:val="14"/>
        </w:rPr>
        <w:t xml:space="preserve">], </w:t>
      </w:r>
      <w:r w:rsidRPr="002359A2">
        <w:rPr>
          <w:rStyle w:val="StyleUnderline"/>
        </w:rPr>
        <w:t xml:space="preserve">many of the things in our own lives that now matter to us would </w:t>
      </w:r>
      <w:r w:rsidRPr="002359A2">
        <w:rPr>
          <w:rStyle w:val="Emphasis"/>
        </w:rPr>
        <w:t>cease</w:t>
      </w:r>
      <w:r w:rsidRPr="002359A2">
        <w:rPr>
          <w:rStyle w:val="StyleUnderline"/>
        </w:rPr>
        <w:t xml:space="preserve"> to do so or</w:t>
      </w:r>
      <w:r w:rsidRPr="00611349">
        <w:rPr>
          <w:rStyle w:val="StyleUnderline"/>
        </w:rPr>
        <w:t xml:space="preserve"> would come to matter </w:t>
      </w:r>
      <w:r w:rsidRPr="00D0501E">
        <w:rPr>
          <w:rStyle w:val="Emphasis"/>
        </w:rPr>
        <w:t>less</w:t>
      </w:r>
      <w:r w:rsidRPr="00611349">
        <w:rPr>
          <w:sz w:val="14"/>
        </w:rPr>
        <w:t>.’16</w:t>
      </w:r>
    </w:p>
    <w:p w14:paraId="1C4EDBB8" w14:textId="77777777" w:rsidR="004026C5" w:rsidRPr="00611349" w:rsidRDefault="004026C5" w:rsidP="004026C5">
      <w:pPr>
        <w:rPr>
          <w:sz w:val="14"/>
        </w:rPr>
      </w:pPr>
      <w:r w:rsidRPr="00611349">
        <w:rPr>
          <w:sz w:val="14"/>
        </w:rPr>
        <w:t xml:space="preserve">And Scheffler thinks the same would hold for the infertility scenario: ‘I find it plausible to suppose that </w:t>
      </w:r>
      <w:r w:rsidRPr="00535635">
        <w:rPr>
          <w:rStyle w:val="StyleUnderline"/>
          <w:highlight w:val="green"/>
        </w:rPr>
        <w:t>such a world would be</w:t>
      </w:r>
      <w:r w:rsidRPr="00611349">
        <w:rPr>
          <w:sz w:val="14"/>
        </w:rPr>
        <w:t xml:space="preserve"> a world </w:t>
      </w:r>
      <w:r w:rsidRPr="00535635">
        <w:rPr>
          <w:rStyle w:val="StyleUnderline"/>
          <w:highlight w:val="green"/>
        </w:rPr>
        <w:t>characterized by</w:t>
      </w:r>
      <w:r w:rsidRPr="00611349">
        <w:rPr>
          <w:rStyle w:val="StyleUnderline"/>
        </w:rPr>
        <w:t xml:space="preserve"> </w:t>
      </w:r>
      <w:r w:rsidRPr="00D0501E">
        <w:rPr>
          <w:rStyle w:val="Emphasis"/>
        </w:rPr>
        <w:t xml:space="preserve">widespread </w:t>
      </w:r>
      <w:r w:rsidRPr="00535635">
        <w:rPr>
          <w:rStyle w:val="Emphasis"/>
          <w:highlight w:val="green"/>
        </w:rPr>
        <w:t>apathy</w:t>
      </w:r>
      <w:r w:rsidRPr="00611349">
        <w:rPr>
          <w:sz w:val="14"/>
        </w:rPr>
        <w:t xml:space="preserve">, </w:t>
      </w:r>
      <w:r w:rsidRPr="00D0501E">
        <w:rPr>
          <w:rStyle w:val="Emphasis"/>
        </w:rPr>
        <w:t>anomie</w:t>
      </w:r>
      <w:r w:rsidRPr="00611349">
        <w:rPr>
          <w:sz w:val="14"/>
        </w:rPr>
        <w:t xml:space="preserve">, </w:t>
      </w:r>
      <w:r w:rsidRPr="00535635">
        <w:rPr>
          <w:rStyle w:val="StyleUnderline"/>
          <w:highlight w:val="green"/>
        </w:rPr>
        <w:t xml:space="preserve">and </w:t>
      </w:r>
      <w:r w:rsidRPr="00535635">
        <w:rPr>
          <w:rStyle w:val="Emphasis"/>
          <w:highlight w:val="green"/>
        </w:rPr>
        <w:t>despair</w:t>
      </w:r>
      <w:r w:rsidRPr="00611349">
        <w:rPr>
          <w:sz w:val="14"/>
        </w:rPr>
        <w:t xml:space="preserve">; </w:t>
      </w:r>
      <w:r w:rsidRPr="00611349">
        <w:rPr>
          <w:rStyle w:val="StyleUnderline"/>
        </w:rPr>
        <w:t xml:space="preserve">by the </w:t>
      </w:r>
      <w:r w:rsidRPr="00535635">
        <w:rPr>
          <w:rStyle w:val="Emphasis"/>
          <w:highlight w:val="green"/>
        </w:rPr>
        <w:t>erosion</w:t>
      </w:r>
      <w:r w:rsidRPr="00535635">
        <w:rPr>
          <w:rStyle w:val="StyleUnderline"/>
          <w:highlight w:val="green"/>
        </w:rPr>
        <w:t xml:space="preserve"> of</w:t>
      </w:r>
      <w:r w:rsidRPr="00611349">
        <w:rPr>
          <w:rStyle w:val="StyleUnderline"/>
        </w:rPr>
        <w:t xml:space="preserve"> social </w:t>
      </w:r>
      <w:r w:rsidRPr="00535635">
        <w:rPr>
          <w:rStyle w:val="StyleUnderline"/>
          <w:highlight w:val="green"/>
        </w:rPr>
        <w:t>institutions and</w:t>
      </w:r>
      <w:r w:rsidRPr="00611349">
        <w:rPr>
          <w:rStyle w:val="StyleUnderline"/>
        </w:rPr>
        <w:t xml:space="preserve"> social </w:t>
      </w:r>
      <w:r w:rsidRPr="00535635">
        <w:rPr>
          <w:rStyle w:val="StyleUnderline"/>
          <w:highlight w:val="green"/>
        </w:rPr>
        <w:t>solidarity</w:t>
      </w:r>
      <w:r w:rsidRPr="00611349">
        <w:rPr>
          <w:sz w:val="14"/>
        </w:rPr>
        <w:t xml:space="preserve">; </w:t>
      </w:r>
      <w:r w:rsidRPr="00611349">
        <w:rPr>
          <w:rStyle w:val="StyleUnderline"/>
        </w:rPr>
        <w:t xml:space="preserve">by the </w:t>
      </w:r>
      <w:r w:rsidRPr="00535635">
        <w:rPr>
          <w:rStyle w:val="Emphasis"/>
          <w:highlight w:val="green"/>
        </w:rPr>
        <w:t>deterioration</w:t>
      </w:r>
      <w:r w:rsidRPr="00535635">
        <w:rPr>
          <w:rStyle w:val="StyleUnderline"/>
          <w:highlight w:val="green"/>
        </w:rPr>
        <w:t xml:space="preserve"> of the</w:t>
      </w:r>
      <w:r w:rsidRPr="00611349">
        <w:rPr>
          <w:rStyle w:val="StyleUnderline"/>
        </w:rPr>
        <w:t xml:space="preserve"> physical </w:t>
      </w:r>
      <w:r w:rsidRPr="00535635">
        <w:rPr>
          <w:rStyle w:val="StyleUnderline"/>
          <w:highlight w:val="green"/>
        </w:rPr>
        <w:t>environment</w:t>
      </w:r>
      <w:r w:rsidRPr="00611349">
        <w:rPr>
          <w:sz w:val="14"/>
        </w:rPr>
        <w:t xml:space="preserve">; </w:t>
      </w:r>
      <w:r w:rsidRPr="00535635">
        <w:rPr>
          <w:rStyle w:val="StyleUnderline"/>
          <w:highlight w:val="green"/>
        </w:rPr>
        <w:t>and</w:t>
      </w:r>
      <w:r w:rsidRPr="00611349">
        <w:rPr>
          <w:rStyle w:val="StyleUnderline"/>
        </w:rPr>
        <w:t xml:space="preserve"> by a </w:t>
      </w:r>
      <w:r w:rsidRPr="00535635">
        <w:rPr>
          <w:rStyle w:val="Emphasis"/>
          <w:highlight w:val="green"/>
        </w:rPr>
        <w:t>pervasive loss of conviction</w:t>
      </w:r>
      <w:r w:rsidRPr="00611349">
        <w:rPr>
          <w:rStyle w:val="StyleUnderline"/>
        </w:rPr>
        <w:t xml:space="preserve"> about the value or point of many activities</w:t>
      </w:r>
      <w:r w:rsidRPr="00611349">
        <w:rPr>
          <w:sz w:val="14"/>
        </w:rPr>
        <w:t xml:space="preserve">.’17 In other words, by precisely the kinds of characteristics sketched by P. D. James and, indeed, by Shelley before her. </w:t>
      </w:r>
      <w:r w:rsidRPr="00611349">
        <w:rPr>
          <w:rStyle w:val="StyleUnderline"/>
        </w:rPr>
        <w:t>While</w:t>
      </w:r>
      <w:r w:rsidRPr="00611349">
        <w:rPr>
          <w:sz w:val="14"/>
        </w:rPr>
        <w:t xml:space="preserve"> acknowledging that </w:t>
      </w:r>
      <w:r w:rsidRPr="00611349">
        <w:rPr>
          <w:rStyle w:val="StyleUnderline"/>
        </w:rPr>
        <w:t>it is hard for us to imagine what such a world would actually be like</w:t>
      </w:r>
      <w:r w:rsidRPr="00611349">
        <w:rPr>
          <w:sz w:val="14"/>
        </w:rPr>
        <w:t>, Scheffler thinks it likely that ‘</w:t>
      </w:r>
      <w:r w:rsidRPr="00535635">
        <w:rPr>
          <w:rStyle w:val="StyleUnderline"/>
          <w:highlight w:val="green"/>
        </w:rPr>
        <w:t xml:space="preserve">the imminent disappearance of human life would exert a </w:t>
      </w:r>
      <w:r w:rsidRPr="00535635">
        <w:rPr>
          <w:rStyle w:val="Emphasis"/>
          <w:highlight w:val="green"/>
        </w:rPr>
        <w:t>generally depressive effect</w:t>
      </w:r>
      <w:r w:rsidRPr="00535635">
        <w:rPr>
          <w:rStyle w:val="StyleUnderline"/>
          <w:highlight w:val="green"/>
        </w:rPr>
        <w:t xml:space="preserve"> on</w:t>
      </w:r>
      <w:r w:rsidRPr="00611349">
        <w:rPr>
          <w:rStyle w:val="StyleUnderline"/>
        </w:rPr>
        <w:t xml:space="preserve"> people’s </w:t>
      </w:r>
      <w:r w:rsidRPr="00535635">
        <w:rPr>
          <w:rStyle w:val="Emphasis"/>
          <w:highlight w:val="green"/>
        </w:rPr>
        <w:t>motivations</w:t>
      </w:r>
      <w:r w:rsidRPr="00535635">
        <w:rPr>
          <w:rStyle w:val="StyleUnderline"/>
          <w:highlight w:val="green"/>
        </w:rPr>
        <w:t xml:space="preserve"> and</w:t>
      </w:r>
      <w:r w:rsidRPr="00611349">
        <w:rPr>
          <w:rStyle w:val="StyleUnderline"/>
        </w:rPr>
        <w:t xml:space="preserve"> on their confidence in </w:t>
      </w:r>
      <w:r w:rsidRPr="00535635">
        <w:rPr>
          <w:rStyle w:val="StyleUnderline"/>
          <w:highlight w:val="green"/>
        </w:rPr>
        <w:t xml:space="preserve">the </w:t>
      </w:r>
      <w:r w:rsidRPr="00535635">
        <w:rPr>
          <w:rStyle w:val="Emphasis"/>
          <w:highlight w:val="green"/>
        </w:rPr>
        <w:t>value</w:t>
      </w:r>
      <w:r w:rsidRPr="00535635">
        <w:rPr>
          <w:rStyle w:val="StyleUnderline"/>
          <w:highlight w:val="green"/>
        </w:rPr>
        <w:t xml:space="preserve"> of</w:t>
      </w:r>
      <w:r w:rsidRPr="00611349">
        <w:rPr>
          <w:rStyle w:val="StyleUnderline"/>
        </w:rPr>
        <w:t xml:space="preserve"> their </w:t>
      </w:r>
      <w:r w:rsidRPr="00535635">
        <w:rPr>
          <w:rStyle w:val="StyleUnderline"/>
          <w:highlight w:val="green"/>
        </w:rPr>
        <w:t>activities</w:t>
      </w:r>
      <w:r w:rsidRPr="00611349">
        <w:rPr>
          <w:sz w:val="14"/>
        </w:rPr>
        <w:t xml:space="preserve">—that </w:t>
      </w:r>
      <w:r w:rsidRPr="00611349">
        <w:rPr>
          <w:rStyle w:val="StyleUnderline"/>
        </w:rPr>
        <w:t xml:space="preserve">it </w:t>
      </w:r>
      <w:r w:rsidRPr="00535635">
        <w:rPr>
          <w:rStyle w:val="StyleUnderline"/>
          <w:highlight w:val="green"/>
        </w:rPr>
        <w:t>would reduce</w:t>
      </w:r>
      <w:r w:rsidRPr="00611349">
        <w:rPr>
          <w:rStyle w:val="StyleUnderline"/>
        </w:rPr>
        <w:t xml:space="preserve"> their </w:t>
      </w:r>
      <w:r w:rsidRPr="00535635">
        <w:rPr>
          <w:rStyle w:val="StyleUnderline"/>
          <w:highlight w:val="green"/>
        </w:rPr>
        <w:t xml:space="preserve">capacity for </w:t>
      </w:r>
      <w:r w:rsidRPr="00535635">
        <w:rPr>
          <w:rStyle w:val="Emphasis"/>
          <w:highlight w:val="green"/>
        </w:rPr>
        <w:t>enthusiasm</w:t>
      </w:r>
      <w:r w:rsidRPr="00535635">
        <w:rPr>
          <w:rStyle w:val="StyleUnderline"/>
          <w:highlight w:val="green"/>
        </w:rPr>
        <w:t xml:space="preserve"> and</w:t>
      </w:r>
      <w:r w:rsidRPr="00611349">
        <w:rPr>
          <w:rStyle w:val="StyleUnderline"/>
        </w:rPr>
        <w:t xml:space="preserve"> for </w:t>
      </w:r>
      <w:r w:rsidRPr="00D0501E">
        <w:rPr>
          <w:rStyle w:val="Emphasis"/>
        </w:rPr>
        <w:t>wholehearted</w:t>
      </w:r>
      <w:r w:rsidRPr="00611349">
        <w:rPr>
          <w:rStyle w:val="StyleUnderline"/>
        </w:rPr>
        <w:t xml:space="preserve"> and </w:t>
      </w:r>
      <w:r w:rsidRPr="00535635">
        <w:rPr>
          <w:rStyle w:val="Emphasis"/>
          <w:highlight w:val="green"/>
        </w:rPr>
        <w:t>joyful</w:t>
      </w:r>
      <w:r w:rsidRPr="00535635">
        <w:rPr>
          <w:rStyle w:val="StyleUnderline"/>
          <w:highlight w:val="green"/>
        </w:rPr>
        <w:t xml:space="preserve"> activity across a </w:t>
      </w:r>
      <w:r w:rsidRPr="00535635">
        <w:rPr>
          <w:rStyle w:val="Emphasis"/>
          <w:highlight w:val="green"/>
        </w:rPr>
        <w:t>very wide front</w:t>
      </w:r>
      <w:r w:rsidRPr="00611349">
        <w:rPr>
          <w:sz w:val="14"/>
        </w:rPr>
        <w:t xml:space="preserve">.’ In fact </w:t>
      </w:r>
      <w:r w:rsidRPr="00611349">
        <w:rPr>
          <w:rStyle w:val="StyleUnderline"/>
        </w:rPr>
        <w:t xml:space="preserve">we </w:t>
      </w:r>
      <w:r w:rsidRPr="00D0501E">
        <w:rPr>
          <w:rStyle w:val="Emphasis"/>
        </w:rPr>
        <w:t>cannot</w:t>
      </w:r>
      <w:r w:rsidRPr="00611349">
        <w:rPr>
          <w:sz w:val="14"/>
        </w:rPr>
        <w:t xml:space="preserve"> ‘even </w:t>
      </w:r>
      <w:r w:rsidRPr="00D0501E">
        <w:rPr>
          <w:rStyle w:val="Emphasis"/>
        </w:rPr>
        <w:t>be confident</w:t>
      </w:r>
      <w:r w:rsidRPr="00611349">
        <w:rPr>
          <w:rStyle w:val="StyleUnderline"/>
        </w:rPr>
        <w:t xml:space="preserve"> that there is something that we would be prepared to </w:t>
      </w:r>
      <w:r w:rsidRPr="00D0501E">
        <w:rPr>
          <w:rStyle w:val="Emphasis"/>
        </w:rPr>
        <w:t>count as a good life</w:t>
      </w:r>
      <w:r w:rsidRPr="00611349">
        <w:rPr>
          <w:sz w:val="14"/>
        </w:rPr>
        <w:t xml:space="preserve">’ </w:t>
      </w:r>
      <w:r w:rsidRPr="00611349">
        <w:rPr>
          <w:rStyle w:val="StyleUnderline"/>
        </w:rPr>
        <w:t>in such a world</w:t>
      </w:r>
      <w:r w:rsidRPr="00611349">
        <w:rPr>
          <w:sz w:val="14"/>
        </w:rPr>
        <w:t>.18</w:t>
      </w:r>
    </w:p>
    <w:p w14:paraId="184FD339" w14:textId="77777777" w:rsidR="004026C5" w:rsidRPr="002359A2" w:rsidRDefault="004026C5" w:rsidP="004026C5">
      <w:pPr>
        <w:rPr>
          <w:sz w:val="14"/>
        </w:rPr>
      </w:pPr>
      <w:r w:rsidRPr="002359A2">
        <w:rPr>
          <w:sz w:val="14"/>
        </w:rPr>
        <w:t xml:space="preserve">The point is that </w:t>
      </w:r>
      <w:r w:rsidRPr="002359A2">
        <w:rPr>
          <w:rStyle w:val="StyleUnderline"/>
        </w:rPr>
        <w:t xml:space="preserve">there seems to be a </w:t>
      </w:r>
      <w:r w:rsidRPr="002359A2">
        <w:rPr>
          <w:rStyle w:val="Emphasis"/>
        </w:rPr>
        <w:t>difference in kind</w:t>
      </w:r>
      <w:r w:rsidRPr="002359A2">
        <w:rPr>
          <w:rStyle w:val="StyleUnderline"/>
        </w:rPr>
        <w:t xml:space="preserve"> between the tragedy of our </w:t>
      </w:r>
      <w:r w:rsidRPr="002359A2">
        <w:rPr>
          <w:rStyle w:val="Emphasis"/>
        </w:rPr>
        <w:t>own</w:t>
      </w:r>
      <w:r w:rsidRPr="002359A2">
        <w:rPr>
          <w:rStyle w:val="StyleUnderline"/>
        </w:rPr>
        <w:t xml:space="preserve"> deaths and the demise of the </w:t>
      </w:r>
      <w:r w:rsidRPr="002359A2">
        <w:rPr>
          <w:rStyle w:val="Emphasis"/>
        </w:rPr>
        <w:t>rest of humanity</w:t>
      </w:r>
      <w:r w:rsidRPr="002359A2">
        <w:rPr>
          <w:sz w:val="14"/>
        </w:rPr>
        <w:t xml:space="preserve">: </w:t>
      </w:r>
      <w:r w:rsidRPr="002359A2">
        <w:rPr>
          <w:rStyle w:val="StyleUnderline"/>
        </w:rPr>
        <w:t xml:space="preserve">the latter threatens an </w:t>
      </w:r>
      <w:r w:rsidRPr="002359A2">
        <w:rPr>
          <w:rStyle w:val="Emphasis"/>
          <w:sz w:val="30"/>
          <w:szCs w:val="30"/>
        </w:rPr>
        <w:t>erosion of meaning from all our activities</w:t>
      </w:r>
      <w:r w:rsidRPr="002359A2">
        <w:rPr>
          <w:sz w:val="14"/>
        </w:rPr>
        <w:t xml:space="preserve"> that the former does not. According to Scheffler, </w:t>
      </w:r>
      <w:r w:rsidRPr="002359A2">
        <w:rPr>
          <w:rStyle w:val="StyleUnderline"/>
        </w:rPr>
        <w:t>this</w:t>
      </w:r>
      <w:r w:rsidRPr="002359A2">
        <w:rPr>
          <w:sz w:val="14"/>
        </w:rPr>
        <w:t xml:space="preserve"> asymmetry </w:t>
      </w:r>
      <w:r w:rsidRPr="002359A2">
        <w:rPr>
          <w:rStyle w:val="StyleUnderline"/>
        </w:rPr>
        <w:t>has</w:t>
      </w:r>
      <w:r w:rsidRPr="002359A2">
        <w:rPr>
          <w:sz w:val="14"/>
        </w:rPr>
        <w:t xml:space="preserve"> something </w:t>
      </w:r>
      <w:r w:rsidRPr="002359A2">
        <w:rPr>
          <w:rStyle w:val="StyleUnderline"/>
        </w:rPr>
        <w:t>to do with the future and how we relate to it</w:t>
      </w:r>
      <w:r w:rsidRPr="002359A2">
        <w:rPr>
          <w:sz w:val="14"/>
        </w:rPr>
        <w:t xml:space="preserve">. When we live in societies and social groups or families, </w:t>
      </w:r>
      <w:r w:rsidRPr="002359A2">
        <w:rPr>
          <w:rStyle w:val="StyleUnderline"/>
        </w:rPr>
        <w:t>we are participants</w:t>
      </w:r>
      <w:r w:rsidRPr="002359A2">
        <w:rPr>
          <w:sz w:val="14"/>
        </w:rPr>
        <w:t xml:space="preserve"> ‘</w:t>
      </w:r>
      <w:r w:rsidRPr="002359A2">
        <w:rPr>
          <w:rStyle w:val="StyleUnderline"/>
        </w:rPr>
        <w:t>in a</w:t>
      </w:r>
      <w:r w:rsidRPr="002359A2">
        <w:rPr>
          <w:sz w:val="14"/>
        </w:rPr>
        <w:t xml:space="preserve"> larger or smaller </w:t>
      </w:r>
      <w:r w:rsidRPr="002359A2">
        <w:rPr>
          <w:rStyle w:val="Emphasis"/>
        </w:rPr>
        <w:t>network</w:t>
      </w:r>
      <w:r w:rsidRPr="002359A2">
        <w:rPr>
          <w:rStyle w:val="StyleUnderline"/>
        </w:rPr>
        <w:t xml:space="preserve"> of valuable personal relationships</w:t>
      </w:r>
      <w:r w:rsidRPr="002359A2">
        <w:rPr>
          <w:sz w:val="14"/>
        </w:rPr>
        <w:t>’: and this means that, while we are alive, we can imagine what will happen when our deaths ‘wrench’ us out of such networks.19</w:t>
      </w:r>
    </w:p>
    <w:p w14:paraId="49670015" w14:textId="77777777" w:rsidR="004026C5" w:rsidRPr="002359A2" w:rsidRDefault="004026C5" w:rsidP="004026C5">
      <w:pPr>
        <w:rPr>
          <w:sz w:val="14"/>
        </w:rPr>
      </w:pPr>
      <w:r w:rsidRPr="002359A2">
        <w:rPr>
          <w:rStyle w:val="StyleUnderline"/>
        </w:rPr>
        <w:t>By virtue of this connectedness</w:t>
      </w:r>
      <w:r w:rsidRPr="002359A2">
        <w:rPr>
          <w:sz w:val="14"/>
        </w:rPr>
        <w:t xml:space="preserve">, </w:t>
      </w:r>
      <w:r w:rsidRPr="002359A2">
        <w:rPr>
          <w:rStyle w:val="StyleUnderline"/>
        </w:rPr>
        <w:t xml:space="preserve">death is </w:t>
      </w:r>
      <w:r w:rsidRPr="002359A2">
        <w:rPr>
          <w:rStyle w:val="Emphasis"/>
        </w:rPr>
        <w:t>not pure uncertainty</w:t>
      </w:r>
      <w:r w:rsidRPr="002359A2">
        <w:rPr>
          <w:sz w:val="14"/>
        </w:rPr>
        <w:t>: we can imagine the lives of our loved ones continuing, as well as the places we used to frequent, and so we have an idea of what the world will be like once we’re gone. ‘</w:t>
      </w:r>
      <w:r w:rsidRPr="002359A2">
        <w:rPr>
          <w:rStyle w:val="StyleUnderline"/>
        </w:rPr>
        <w:t>Rather than looming simply as a blank eternity of nonexistence</w:t>
      </w:r>
      <w:r w:rsidRPr="002359A2">
        <w:rPr>
          <w:sz w:val="14"/>
        </w:rPr>
        <w:t xml:space="preserve">, </w:t>
      </w:r>
      <w:r w:rsidRPr="002359A2">
        <w:rPr>
          <w:rStyle w:val="StyleUnderline"/>
        </w:rPr>
        <w:t xml:space="preserve">the future can be conceptualized with reference to an </w:t>
      </w:r>
      <w:r w:rsidRPr="002359A2">
        <w:rPr>
          <w:rStyle w:val="Emphasis"/>
        </w:rPr>
        <w:t>ongoing social world</w:t>
      </w:r>
      <w:r w:rsidRPr="002359A2">
        <w:rPr>
          <w:rStyle w:val="StyleUnderline"/>
        </w:rPr>
        <w:t xml:space="preserve"> in which one retains a social identity</w:t>
      </w:r>
      <w:r w:rsidRPr="002359A2">
        <w:rPr>
          <w:sz w:val="14"/>
        </w:rPr>
        <w:t xml:space="preserve">.’20 In other words, </w:t>
      </w:r>
      <w:r w:rsidRPr="002359A2">
        <w:rPr>
          <w:rStyle w:val="StyleUnderline"/>
        </w:rPr>
        <w:t>our interwovenness with other people</w:t>
      </w:r>
      <w:r w:rsidRPr="002359A2">
        <w:rPr>
          <w:sz w:val="14"/>
        </w:rPr>
        <w:t xml:space="preserve"> ‘</w:t>
      </w:r>
      <w:r w:rsidRPr="002359A2">
        <w:rPr>
          <w:rStyle w:val="Emphasis"/>
        </w:rPr>
        <w:t>personalizes</w:t>
      </w:r>
      <w:r w:rsidRPr="002359A2">
        <w:rPr>
          <w:sz w:val="14"/>
        </w:rPr>
        <w:t xml:space="preserve">’ </w:t>
      </w:r>
      <w:r w:rsidRPr="002359A2">
        <w:rPr>
          <w:rStyle w:val="StyleUnderline"/>
        </w:rPr>
        <w:t>our relation to the future after we are gone</w:t>
      </w:r>
      <w:r w:rsidRPr="002359A2">
        <w:rPr>
          <w:sz w:val="14"/>
        </w:rPr>
        <w:t>: ‘</w:t>
      </w:r>
      <w:r w:rsidRPr="002359A2">
        <w:rPr>
          <w:rStyle w:val="StyleUnderline"/>
        </w:rPr>
        <w:t>the fact that there are other people who value their relations with you and who will continue to live after you have died makes it possible to feel that you have a place in the social world of the future even if</w:t>
      </w:r>
      <w:r w:rsidRPr="002359A2">
        <w:rPr>
          <w:sz w:val="14"/>
        </w:rPr>
        <w:t xml:space="preserve">, due to the inconvenient fact of your death, </w:t>
      </w:r>
      <w:r w:rsidRPr="002359A2">
        <w:rPr>
          <w:rStyle w:val="StyleUnderline"/>
        </w:rPr>
        <w:t>you will not actually be able to take advantage of it</w:t>
      </w:r>
      <w:r w:rsidRPr="002359A2">
        <w:rPr>
          <w:sz w:val="14"/>
        </w:rPr>
        <w:t xml:space="preserve">. The world of the future becomes, as it were, more like a party one had to leave early and less like a gathering of strangers.’21 </w:t>
      </w:r>
      <w:r w:rsidRPr="002359A2">
        <w:rPr>
          <w:rStyle w:val="StyleUnderline"/>
        </w:rPr>
        <w:t>Traditions and social groups</w:t>
      </w:r>
      <w:r w:rsidRPr="002359A2">
        <w:rPr>
          <w:sz w:val="14"/>
        </w:rPr>
        <w:t xml:space="preserve"> thus </w:t>
      </w:r>
      <w:r w:rsidRPr="002359A2">
        <w:rPr>
          <w:rStyle w:val="StyleUnderline"/>
        </w:rPr>
        <w:t>ensure that</w:t>
      </w:r>
      <w:r w:rsidRPr="002359A2">
        <w:rPr>
          <w:sz w:val="14"/>
        </w:rPr>
        <w:t>, even if it does not remember us personally, ‘</w:t>
      </w:r>
      <w:r w:rsidRPr="002359A2">
        <w:rPr>
          <w:rStyle w:val="StyleUnderline"/>
        </w:rPr>
        <w:t xml:space="preserve">the world of the future is not an </w:t>
      </w:r>
      <w:r w:rsidRPr="002359A2">
        <w:rPr>
          <w:rStyle w:val="Emphasis"/>
        </w:rPr>
        <w:t>altogether alien</w:t>
      </w:r>
      <w:r w:rsidRPr="002359A2">
        <w:rPr>
          <w:rStyle w:val="StyleUnderline"/>
        </w:rPr>
        <w:t xml:space="preserve"> place</w:t>
      </w:r>
      <w:r w:rsidRPr="002359A2">
        <w:rPr>
          <w:sz w:val="14"/>
        </w:rPr>
        <w:t>.’22</w:t>
      </w:r>
    </w:p>
    <w:p w14:paraId="0F7AFF52" w14:textId="77777777" w:rsidR="004026C5" w:rsidRPr="002359A2" w:rsidRDefault="004026C5" w:rsidP="004026C5">
      <w:pPr>
        <w:rPr>
          <w:sz w:val="14"/>
        </w:rPr>
      </w:pPr>
      <w:r w:rsidRPr="002359A2">
        <w:rPr>
          <w:rStyle w:val="StyleUnderline"/>
        </w:rPr>
        <w:t xml:space="preserve">All of this would be </w:t>
      </w:r>
      <w:r w:rsidRPr="002359A2">
        <w:rPr>
          <w:rStyle w:val="Emphasis"/>
        </w:rPr>
        <w:t>threatened</w:t>
      </w:r>
      <w:r w:rsidRPr="002359A2">
        <w:rPr>
          <w:rStyle w:val="StyleUnderline"/>
        </w:rPr>
        <w:t xml:space="preserve"> by the knowledge that the </w:t>
      </w:r>
      <w:r w:rsidRPr="002359A2">
        <w:rPr>
          <w:rStyle w:val="Emphasis"/>
        </w:rPr>
        <w:t>world</w:t>
      </w:r>
      <w:r w:rsidRPr="002359A2">
        <w:rPr>
          <w:rStyle w:val="StyleUnderline"/>
        </w:rPr>
        <w:t xml:space="preserve"> would end</w:t>
      </w:r>
      <w:r w:rsidRPr="002359A2">
        <w:rPr>
          <w:sz w:val="14"/>
        </w:rPr>
        <w:t xml:space="preserve"> thirty days after our own deaths (or, indeed, at any point in the not-too-distant future):</w:t>
      </w:r>
    </w:p>
    <w:p w14:paraId="7CA1B085" w14:textId="77777777" w:rsidR="004026C5" w:rsidRPr="002359A2" w:rsidRDefault="004026C5" w:rsidP="004026C5">
      <w:pPr>
        <w:rPr>
          <w:sz w:val="14"/>
        </w:rPr>
      </w:pPr>
      <w:r w:rsidRPr="002359A2">
        <w:rPr>
          <w:sz w:val="14"/>
        </w:rPr>
        <w:t xml:space="preserve">One reason why we react so strongly to the doomsday scenario is that </w:t>
      </w:r>
      <w:r w:rsidRPr="002359A2">
        <w:rPr>
          <w:rStyle w:val="StyleUnderline"/>
        </w:rPr>
        <w:t xml:space="preserve">it seems to render our own relation to the future </w:t>
      </w:r>
      <w:r w:rsidRPr="002359A2">
        <w:rPr>
          <w:rStyle w:val="Emphasis"/>
        </w:rPr>
        <w:t>incurably bleak</w:t>
      </w:r>
      <w:r w:rsidRPr="002359A2">
        <w:rPr>
          <w:sz w:val="14"/>
        </w:rPr>
        <w:t xml:space="preserve">. We are used to the idea that we ourselves will not be a part of the future after our deaths. </w:t>
      </w:r>
      <w:r w:rsidRPr="002359A2">
        <w:rPr>
          <w:rStyle w:val="StyleUnderline"/>
        </w:rPr>
        <w:t>In the doomsday scenario</w:t>
      </w:r>
      <w:r w:rsidRPr="002359A2">
        <w:rPr>
          <w:sz w:val="14"/>
        </w:rPr>
        <w:t xml:space="preserve">, </w:t>
      </w:r>
      <w:r w:rsidRPr="002359A2">
        <w:rPr>
          <w:rStyle w:val="StyleUnderline"/>
        </w:rPr>
        <w:t>we must reconcile ourselves to the fact that nobody we care about will be a part of the future either</w:t>
      </w:r>
      <w:r w:rsidRPr="002359A2">
        <w:rPr>
          <w:sz w:val="14"/>
        </w:rPr>
        <w:t xml:space="preserve">, </w:t>
      </w:r>
      <w:r w:rsidRPr="002359A2">
        <w:rPr>
          <w:rStyle w:val="StyleUnderline"/>
        </w:rPr>
        <w:t>and that fact</w:t>
      </w:r>
      <w:r w:rsidRPr="002359A2">
        <w:rPr>
          <w:sz w:val="14"/>
        </w:rPr>
        <w:t xml:space="preserve">, I have suggested, </w:t>
      </w:r>
      <w:r w:rsidRPr="002359A2">
        <w:rPr>
          <w:rStyle w:val="StyleUnderline"/>
        </w:rPr>
        <w:t xml:space="preserve">makes the future itself seem more </w:t>
      </w:r>
      <w:r w:rsidRPr="002359A2">
        <w:rPr>
          <w:rStyle w:val="Emphasis"/>
        </w:rPr>
        <w:t>alien</w:t>
      </w:r>
      <w:r w:rsidRPr="002359A2">
        <w:rPr>
          <w:sz w:val="14"/>
        </w:rPr>
        <w:t xml:space="preserve">, </w:t>
      </w:r>
      <w:r w:rsidRPr="002359A2">
        <w:rPr>
          <w:rStyle w:val="Emphasis"/>
        </w:rPr>
        <w:t>forbidding</w:t>
      </w:r>
      <w:r w:rsidRPr="002359A2">
        <w:rPr>
          <w:sz w:val="14"/>
        </w:rPr>
        <w:t xml:space="preserve">, </w:t>
      </w:r>
      <w:r w:rsidRPr="002359A2">
        <w:rPr>
          <w:rStyle w:val="Emphasis"/>
        </w:rPr>
        <w:t>empty</w:t>
      </w:r>
      <w:r w:rsidRPr="002359A2">
        <w:rPr>
          <w:sz w:val="14"/>
        </w:rPr>
        <w:t>.23</w:t>
      </w:r>
    </w:p>
    <w:p w14:paraId="61FDE64F" w14:textId="77777777" w:rsidR="004026C5" w:rsidRPr="00611349" w:rsidRDefault="004026C5" w:rsidP="004026C5">
      <w:pPr>
        <w:rPr>
          <w:sz w:val="14"/>
        </w:rPr>
      </w:pPr>
      <w:r w:rsidRPr="002359A2">
        <w:rPr>
          <w:sz w:val="14"/>
        </w:rPr>
        <w:t>What is more, it would be threatened equally by the infertility scenario, which suggests not only that the survival of humanity matters to us more than our own survival but that ‘the coming into existence of people we do not know and love’ matters more to us than our own survival: ‘In certain concrete functional and motivational respects, the fact that we and everyone we love will cease to exist matters less to us than would the nonexistence of future people whom we do not know and who, indeed, have no determinate identities.’24</w:t>
      </w:r>
    </w:p>
    <w:p w14:paraId="6479589D" w14:textId="77777777" w:rsidR="004026C5" w:rsidRPr="00D5214F" w:rsidRDefault="004026C5" w:rsidP="004026C5">
      <w:pPr>
        <w:rPr>
          <w:sz w:val="14"/>
        </w:rPr>
      </w:pPr>
      <w:r w:rsidRPr="00611349">
        <w:rPr>
          <w:sz w:val="14"/>
        </w:rPr>
        <w:t xml:space="preserve">Of course much more can be said about this discussion, and we may not agree with all of Scheffler’s suggestions or conclusions.25 But our intuitive reactions to dystopian scenarios as those sketched by Scheffler do seem to confirm his point that </w:t>
      </w:r>
      <w:r w:rsidRPr="00535635">
        <w:rPr>
          <w:rStyle w:val="StyleUnderline"/>
          <w:highlight w:val="green"/>
        </w:rPr>
        <w:t>the afterlife of humanity</w:t>
      </w:r>
      <w:r w:rsidRPr="00611349">
        <w:rPr>
          <w:rStyle w:val="StyleUnderline"/>
        </w:rPr>
        <w:t xml:space="preserve"> and the extension of our world into the future </w:t>
      </w:r>
      <w:r w:rsidRPr="00535635">
        <w:rPr>
          <w:rStyle w:val="Emphasis"/>
          <w:highlight w:val="green"/>
        </w:rPr>
        <w:t>matter</w:t>
      </w:r>
      <w:r w:rsidRPr="00611349">
        <w:rPr>
          <w:rStyle w:val="StyleUnderline"/>
        </w:rPr>
        <w:t xml:space="preserve"> to us</w:t>
      </w:r>
      <w:r w:rsidRPr="00611349">
        <w:rPr>
          <w:sz w:val="14"/>
        </w:rPr>
        <w:t xml:space="preserve">, </w:t>
      </w:r>
      <w:r w:rsidRPr="00611349">
        <w:rPr>
          <w:rStyle w:val="StyleUnderline"/>
        </w:rPr>
        <w:t xml:space="preserve">not only because we value the lives of others but </w:t>
      </w:r>
      <w:r w:rsidRPr="00535635">
        <w:rPr>
          <w:rStyle w:val="StyleUnderline"/>
          <w:highlight w:val="green"/>
        </w:rPr>
        <w:t xml:space="preserve">as </w:t>
      </w:r>
      <w:r w:rsidRPr="00535635">
        <w:rPr>
          <w:rStyle w:val="Emphasis"/>
          <w:sz w:val="30"/>
          <w:szCs w:val="30"/>
          <w:highlight w:val="green"/>
        </w:rPr>
        <w:t>grounding</w:t>
      </w:r>
      <w:r w:rsidRPr="00746A57">
        <w:rPr>
          <w:rStyle w:val="Emphasis"/>
          <w:sz w:val="30"/>
          <w:szCs w:val="30"/>
        </w:rPr>
        <w:t xml:space="preserve"> goods</w:t>
      </w:r>
      <w:r w:rsidRPr="00611349">
        <w:rPr>
          <w:sz w:val="14"/>
        </w:rPr>
        <w:t xml:space="preserve">: </w:t>
      </w:r>
      <w:r w:rsidRPr="00611349">
        <w:rPr>
          <w:rStyle w:val="StyleUnderline"/>
        </w:rPr>
        <w:t xml:space="preserve">as </w:t>
      </w:r>
      <w:r w:rsidRPr="00535635">
        <w:rPr>
          <w:rStyle w:val="Emphasis"/>
          <w:highlight w:val="green"/>
        </w:rPr>
        <w:t>conditions</w:t>
      </w:r>
      <w:r w:rsidRPr="00535635">
        <w:rPr>
          <w:rStyle w:val="StyleUnderline"/>
          <w:highlight w:val="green"/>
        </w:rPr>
        <w:t xml:space="preserve"> for other things to </w:t>
      </w:r>
      <w:r w:rsidRPr="00535635">
        <w:rPr>
          <w:rStyle w:val="Emphasis"/>
          <w:highlight w:val="green"/>
        </w:rPr>
        <w:t>matter at all</w:t>
      </w:r>
      <w:r w:rsidRPr="00611349">
        <w:rPr>
          <w:sz w:val="14"/>
        </w:rPr>
        <w:t>.</w:t>
      </w:r>
      <w:r>
        <w:rPr>
          <w:sz w:val="14"/>
        </w:rPr>
        <w:t xml:space="preserve"> </w:t>
      </w:r>
    </w:p>
    <w:p w14:paraId="1E4958CD" w14:textId="77777777" w:rsidR="004026C5" w:rsidRDefault="004026C5" w:rsidP="004026C5">
      <w:pPr>
        <w:spacing w:line="235" w:lineRule="atLeast"/>
        <w:rPr>
          <w:color w:val="000000"/>
        </w:rPr>
      </w:pPr>
    </w:p>
    <w:p w14:paraId="7EE07B2C" w14:textId="77777777" w:rsidR="004026C5" w:rsidRPr="008A4EEA" w:rsidRDefault="004026C5" w:rsidP="004026C5"/>
    <w:p w14:paraId="04E24ADD" w14:textId="77777777" w:rsidR="004026C5" w:rsidRPr="002C0383" w:rsidRDefault="004026C5" w:rsidP="004026C5"/>
    <w:p w14:paraId="785EA7C5" w14:textId="77777777" w:rsidR="004026C5" w:rsidRDefault="004026C5" w:rsidP="004026C5">
      <w:pPr>
        <w:pStyle w:val="Heading3"/>
      </w:pPr>
      <w:r>
        <w:t>1NC---CP</w:t>
      </w:r>
    </w:p>
    <w:p w14:paraId="62572634" w14:textId="77777777" w:rsidR="004026C5" w:rsidRDefault="004026C5" w:rsidP="004026C5">
      <w:r>
        <w:t>Adv CP</w:t>
      </w:r>
    </w:p>
    <w:p w14:paraId="446179A0" w14:textId="77777777" w:rsidR="004026C5" w:rsidRDefault="004026C5" w:rsidP="004026C5">
      <w:pPr>
        <w:pStyle w:val="Heading4"/>
      </w:pPr>
      <w:r>
        <w:t>The 50 states of the United States should:</w:t>
      </w:r>
    </w:p>
    <w:p w14:paraId="6A83B5B5" w14:textId="77777777" w:rsidR="004026C5" w:rsidRDefault="004026C5" w:rsidP="004026C5">
      <w:pPr>
        <w:pStyle w:val="Heading4"/>
      </w:pPr>
      <w:r>
        <w:t xml:space="preserve">---create </w:t>
      </w:r>
      <w:r w:rsidRPr="009E2468">
        <w:t xml:space="preserve">tripartite industry committees of unions, business representatives, and </w:t>
      </w:r>
      <w:r>
        <w:t>public representatives</w:t>
      </w:r>
      <w:r w:rsidRPr="009E2468">
        <w:t xml:space="preserve"> to set minimum wages on an industry-by-industry basis</w:t>
      </w:r>
      <w:r>
        <w:t xml:space="preserve"> modeled on the Fair Labor Standards Act, including at least domestic and affective laborers;</w:t>
      </w:r>
    </w:p>
    <w:p w14:paraId="47B99C50" w14:textId="77777777" w:rsidR="004026C5" w:rsidRPr="00201715" w:rsidRDefault="004026C5" w:rsidP="004026C5">
      <w:pPr>
        <w:pStyle w:val="Heading4"/>
      </w:pPr>
      <w:r>
        <w:t xml:space="preserve">The CP solves and avoids pre-emption---blurs the line between </w:t>
      </w:r>
      <w:r>
        <w:rPr>
          <w:u w:val="single"/>
        </w:rPr>
        <w:t>employment</w:t>
      </w:r>
      <w:r>
        <w:t xml:space="preserve"> and </w:t>
      </w:r>
      <w:r>
        <w:rPr>
          <w:u w:val="single"/>
        </w:rPr>
        <w:t>labor law</w:t>
      </w:r>
      <w:r>
        <w:t xml:space="preserve">, which avoids precedents---spills over to </w:t>
      </w:r>
      <w:r>
        <w:rPr>
          <w:u w:val="single"/>
        </w:rPr>
        <w:t>massive</w:t>
      </w:r>
      <w:r>
        <w:t xml:space="preserve"> union density gains</w:t>
      </w:r>
    </w:p>
    <w:p w14:paraId="36AE8B85" w14:textId="77777777" w:rsidR="004026C5" w:rsidRPr="009E2468" w:rsidRDefault="004026C5" w:rsidP="004026C5">
      <w:r w:rsidRPr="00623564">
        <w:rPr>
          <w:rStyle w:val="Style13ptBold"/>
        </w:rPr>
        <w:t>Andrias 19</w:t>
      </w:r>
      <w:r>
        <w:t xml:space="preserve"> – </w:t>
      </w:r>
      <w:r w:rsidRPr="00623564">
        <w:t>Kate Andrias is a Professor of Law at the University of Michigan Law School</w:t>
      </w:r>
      <w:r>
        <w:t>, “</w:t>
      </w:r>
      <w:r w:rsidRPr="00623564">
        <w:t>A Seat at the Table: Sectoral Bargaining for the Common Good</w:t>
      </w:r>
      <w:r>
        <w:t xml:space="preserve">,” Spring 2019, </w:t>
      </w:r>
      <w:r w:rsidRPr="00623564">
        <w:t>https://www.dissentmagazine.org/article/a-seat-at-the-table-sectoral-bargaining-for-the-common-good/</w:t>
      </w:r>
    </w:p>
    <w:p w14:paraId="612B3AB7" w14:textId="77777777" w:rsidR="004026C5" w:rsidRDefault="004026C5" w:rsidP="004026C5">
      <w:r w:rsidRPr="009B56FD">
        <w:rPr>
          <w:rStyle w:val="StyleUnderline"/>
        </w:rPr>
        <w:t>The</w:t>
      </w:r>
      <w:r>
        <w:t xml:space="preserve"> </w:t>
      </w:r>
      <w:r w:rsidRPr="00CE7A53">
        <w:rPr>
          <w:rStyle w:val="StyleUnderline"/>
          <w:highlight w:val="green"/>
        </w:rPr>
        <w:t>FLSA</w:t>
      </w:r>
      <w:r w:rsidRPr="00CE7A53">
        <w:rPr>
          <w:highlight w:val="green"/>
        </w:rPr>
        <w:t xml:space="preserve"> </w:t>
      </w:r>
      <w:r w:rsidRPr="00CE7A53">
        <w:rPr>
          <w:rStyle w:val="StyleUnderline"/>
          <w:highlight w:val="green"/>
        </w:rPr>
        <w:t>industry</w:t>
      </w:r>
      <w:r w:rsidRPr="00CE7A53">
        <w:rPr>
          <w:highlight w:val="green"/>
        </w:rPr>
        <w:t xml:space="preserve"> </w:t>
      </w:r>
      <w:r w:rsidRPr="00CE7A53">
        <w:rPr>
          <w:rStyle w:val="StyleUnderline"/>
          <w:highlight w:val="green"/>
        </w:rPr>
        <w:t>committees</w:t>
      </w:r>
      <w:r>
        <w:t xml:space="preserve"> </w:t>
      </w:r>
      <w:r w:rsidRPr="009B56FD">
        <w:rPr>
          <w:rStyle w:val="StyleUnderline"/>
        </w:rPr>
        <w:t>show</w:t>
      </w:r>
      <w:r>
        <w:t xml:space="preserve"> us </w:t>
      </w:r>
      <w:r w:rsidRPr="009B56FD">
        <w:rPr>
          <w:rStyle w:val="StyleUnderline"/>
        </w:rPr>
        <w:t>that</w:t>
      </w:r>
      <w:r>
        <w:t xml:space="preserve"> </w:t>
      </w:r>
      <w:r w:rsidRPr="009B56FD">
        <w:rPr>
          <w:rStyle w:val="StyleUnderline"/>
        </w:rPr>
        <w:t>within</w:t>
      </w:r>
      <w:r>
        <w:t xml:space="preserve"> the </w:t>
      </w:r>
      <w:r w:rsidRPr="009B56FD">
        <w:rPr>
          <w:rStyle w:val="StyleUnderline"/>
        </w:rPr>
        <w:t>broad</w:t>
      </w:r>
      <w:r>
        <w:t xml:space="preserve"> </w:t>
      </w:r>
      <w:r w:rsidRPr="009B56FD">
        <w:rPr>
          <w:rStyle w:val="StyleUnderline"/>
        </w:rPr>
        <w:t>statutory</w:t>
      </w:r>
      <w:r>
        <w:t xml:space="preserve"> </w:t>
      </w:r>
      <w:r w:rsidRPr="009B56FD">
        <w:rPr>
          <w:rStyle w:val="StyleUnderline"/>
        </w:rPr>
        <w:t>framework</w:t>
      </w:r>
      <w:r>
        <w:t xml:space="preserve"> that still exists today, </w:t>
      </w:r>
      <w:r w:rsidRPr="009B56FD">
        <w:rPr>
          <w:rStyle w:val="StyleUnderline"/>
        </w:rPr>
        <w:t>worker</w:t>
      </w:r>
      <w:r>
        <w:t xml:space="preserve"> </w:t>
      </w:r>
      <w:r w:rsidRPr="009B56FD">
        <w:rPr>
          <w:rStyle w:val="StyleUnderline"/>
        </w:rPr>
        <w:t>organizations</w:t>
      </w:r>
      <w:r>
        <w:t xml:space="preserve"> </w:t>
      </w:r>
      <w:r w:rsidRPr="00CE7A53">
        <w:rPr>
          <w:rStyle w:val="StyleUnderline"/>
          <w:highlight w:val="green"/>
        </w:rPr>
        <w:t>were</w:t>
      </w:r>
      <w:r w:rsidRPr="00CE7A53">
        <w:rPr>
          <w:highlight w:val="green"/>
        </w:rPr>
        <w:t xml:space="preserve"> </w:t>
      </w:r>
      <w:r w:rsidRPr="009B56FD">
        <w:rPr>
          <w:rStyle w:val="StyleUnderline"/>
        </w:rPr>
        <w:t>once</w:t>
      </w:r>
      <w:r>
        <w:t xml:space="preserve"> </w:t>
      </w:r>
      <w:r w:rsidRPr="00CE7A53">
        <w:rPr>
          <w:rStyle w:val="StyleUnderline"/>
          <w:highlight w:val="green"/>
        </w:rPr>
        <w:t>granted</w:t>
      </w:r>
      <w:r w:rsidRPr="00CE7A53">
        <w:rPr>
          <w:highlight w:val="green"/>
        </w:rPr>
        <w:t xml:space="preserve"> </w:t>
      </w:r>
      <w:r w:rsidRPr="00CE7A53">
        <w:rPr>
          <w:rStyle w:val="StyleUnderline"/>
          <w:highlight w:val="green"/>
        </w:rPr>
        <w:t>formal</w:t>
      </w:r>
      <w:r w:rsidRPr="00CE7A53">
        <w:rPr>
          <w:highlight w:val="green"/>
        </w:rPr>
        <w:t xml:space="preserve"> </w:t>
      </w:r>
      <w:r w:rsidRPr="00CE7A53">
        <w:rPr>
          <w:rStyle w:val="StyleUnderline"/>
          <w:highlight w:val="green"/>
        </w:rPr>
        <w:t>power</w:t>
      </w:r>
      <w:r w:rsidRPr="00CE7A53">
        <w:rPr>
          <w:highlight w:val="green"/>
        </w:rPr>
        <w:t xml:space="preserve"> </w:t>
      </w:r>
      <w:r>
        <w:t xml:space="preserve">in policymaking and the capacity </w:t>
      </w:r>
      <w:r w:rsidRPr="009B56FD">
        <w:rPr>
          <w:rStyle w:val="StyleUnderline"/>
        </w:rPr>
        <w:t>to</w:t>
      </w:r>
      <w:r>
        <w:t xml:space="preserve"> </w:t>
      </w:r>
      <w:r w:rsidRPr="009B56FD">
        <w:rPr>
          <w:rStyle w:val="StyleUnderline"/>
        </w:rPr>
        <w:t>bargain</w:t>
      </w:r>
      <w:r>
        <w:t xml:space="preserve"> </w:t>
      </w:r>
      <w:r w:rsidRPr="009B56FD">
        <w:rPr>
          <w:rStyle w:val="StyleUnderline"/>
        </w:rPr>
        <w:t>for</w:t>
      </w:r>
      <w:r>
        <w:t xml:space="preserve"> </w:t>
      </w:r>
      <w:r w:rsidRPr="009B56FD">
        <w:rPr>
          <w:rStyle w:val="StyleUnderline"/>
        </w:rPr>
        <w:t>all</w:t>
      </w:r>
      <w:r>
        <w:t xml:space="preserve"> </w:t>
      </w:r>
      <w:r w:rsidRPr="009B56FD">
        <w:rPr>
          <w:rStyle w:val="StyleUnderline"/>
        </w:rPr>
        <w:t>workers</w:t>
      </w:r>
      <w:r>
        <w:t xml:space="preserve"> in an industry. </w:t>
      </w:r>
      <w:r w:rsidRPr="009B56FD">
        <w:rPr>
          <w:rStyle w:val="StyleUnderline"/>
        </w:rPr>
        <w:t>Their</w:t>
      </w:r>
      <w:r>
        <w:t xml:space="preserve"> </w:t>
      </w:r>
      <w:r w:rsidRPr="00CE7A53">
        <w:rPr>
          <w:rStyle w:val="StyleUnderline"/>
          <w:highlight w:val="green"/>
        </w:rPr>
        <w:t>history</w:t>
      </w:r>
      <w:r w:rsidRPr="00CE7A53">
        <w:rPr>
          <w:highlight w:val="green"/>
        </w:rPr>
        <w:t xml:space="preserve"> </w:t>
      </w:r>
      <w:r>
        <w:t xml:space="preserve">also </w:t>
      </w:r>
      <w:r w:rsidRPr="00CE7A53">
        <w:rPr>
          <w:rStyle w:val="Emphasis"/>
          <w:highlight w:val="green"/>
        </w:rPr>
        <w:t>blurs</w:t>
      </w:r>
      <w:r w:rsidRPr="00CE7A53">
        <w:rPr>
          <w:highlight w:val="green"/>
        </w:rPr>
        <w:t xml:space="preserve"> </w:t>
      </w:r>
      <w:r>
        <w:t xml:space="preserve">the </w:t>
      </w:r>
      <w:r w:rsidRPr="00CE7A53">
        <w:rPr>
          <w:rStyle w:val="Emphasis"/>
          <w:highlight w:val="green"/>
        </w:rPr>
        <w:t>line</w:t>
      </w:r>
      <w:r w:rsidRPr="00CE7A53">
        <w:rPr>
          <w:highlight w:val="green"/>
        </w:rPr>
        <w:t xml:space="preserve"> </w:t>
      </w:r>
      <w:r>
        <w:t xml:space="preserve">that today exists </w:t>
      </w:r>
      <w:r w:rsidRPr="00CE7A53">
        <w:rPr>
          <w:rStyle w:val="Emphasis"/>
          <w:highlight w:val="green"/>
        </w:rPr>
        <w:t>between labor and employment law</w:t>
      </w:r>
      <w:r>
        <w:t xml:space="preserve">. At the outset, </w:t>
      </w:r>
      <w:r w:rsidRPr="009E2468">
        <w:rPr>
          <w:rStyle w:val="StyleUnderline"/>
        </w:rPr>
        <w:t xml:space="preserve">unions were given a role in the implementation of FLSA, and </w:t>
      </w:r>
      <w:r w:rsidRPr="00CE7A53">
        <w:rPr>
          <w:rStyle w:val="StyleUnderline"/>
          <w:highlight w:val="green"/>
        </w:rPr>
        <w:t xml:space="preserve">FLSA was </w:t>
      </w:r>
      <w:r w:rsidRPr="009E2468">
        <w:rPr>
          <w:rStyle w:val="StyleUnderline"/>
        </w:rPr>
        <w:t xml:space="preserve">seen as </w:t>
      </w:r>
      <w:r w:rsidRPr="00CE7A53">
        <w:rPr>
          <w:rStyle w:val="StyleUnderline"/>
          <w:highlight w:val="green"/>
        </w:rPr>
        <w:t>a way to advance unionization</w:t>
      </w:r>
      <w:r>
        <w:t>. In the current moment, which bears so much similarity to the vast inequality, concentrated political power, and corporate-friendly judiciary of the Gilded Age, we should revisit the ideas that workers, sympathetic political leaders, and intellectuals advanced during the New Deal.</w:t>
      </w:r>
    </w:p>
    <w:p w14:paraId="527870AC" w14:textId="77777777" w:rsidR="004026C5" w:rsidRDefault="004026C5" w:rsidP="004026C5">
      <w:r>
        <w:t xml:space="preserve">For now, </w:t>
      </w:r>
      <w:r w:rsidRPr="009E2468">
        <w:rPr>
          <w:rStyle w:val="StyleUnderline"/>
        </w:rPr>
        <w:t>it’s</w:t>
      </w:r>
      <w:r>
        <w:t xml:space="preserve"> </w:t>
      </w:r>
      <w:r w:rsidRPr="009E2468">
        <w:rPr>
          <w:rStyle w:val="StyleUnderline"/>
        </w:rPr>
        <w:t>unrealistic</w:t>
      </w:r>
      <w:r>
        <w:t xml:space="preserve"> </w:t>
      </w:r>
      <w:r w:rsidRPr="009E2468">
        <w:rPr>
          <w:rStyle w:val="StyleUnderline"/>
        </w:rPr>
        <w:t>to</w:t>
      </w:r>
      <w:r>
        <w:t xml:space="preserve"> </w:t>
      </w:r>
      <w:r w:rsidRPr="009E2468">
        <w:rPr>
          <w:rStyle w:val="StyleUnderline"/>
        </w:rPr>
        <w:t>expect</w:t>
      </w:r>
      <w:r>
        <w:t xml:space="preserve"> </w:t>
      </w:r>
      <w:r w:rsidRPr="009E2468">
        <w:rPr>
          <w:rStyle w:val="StyleUnderline"/>
        </w:rPr>
        <w:t>any</w:t>
      </w:r>
      <w:r>
        <w:t xml:space="preserve"> </w:t>
      </w:r>
      <w:r w:rsidRPr="009E2468">
        <w:rPr>
          <w:rStyle w:val="StyleUnderline"/>
        </w:rPr>
        <w:t>move</w:t>
      </w:r>
      <w:r>
        <w:t xml:space="preserve"> </w:t>
      </w:r>
      <w:r w:rsidRPr="009E2468">
        <w:rPr>
          <w:rStyle w:val="StyleUnderline"/>
        </w:rPr>
        <w:t>to</w:t>
      </w:r>
      <w:r>
        <w:t xml:space="preserve"> </w:t>
      </w:r>
      <w:r w:rsidRPr="009E2468">
        <w:rPr>
          <w:rStyle w:val="StyleUnderline"/>
        </w:rPr>
        <w:t>empower</w:t>
      </w:r>
      <w:r>
        <w:t xml:space="preserve"> </w:t>
      </w:r>
      <w:r w:rsidRPr="009E2468">
        <w:rPr>
          <w:rStyle w:val="StyleUnderline"/>
        </w:rPr>
        <w:t>workers</w:t>
      </w:r>
      <w:r>
        <w:t xml:space="preserve"> to negotiate </w:t>
      </w:r>
      <w:r w:rsidRPr="009E2468">
        <w:rPr>
          <w:rStyle w:val="StyleUnderline"/>
        </w:rPr>
        <w:t>over</w:t>
      </w:r>
      <w:r>
        <w:t xml:space="preserve"> expansive labor and social welfare </w:t>
      </w:r>
      <w:r w:rsidRPr="009E2468">
        <w:rPr>
          <w:rStyle w:val="StyleUnderline"/>
        </w:rPr>
        <w:t>regulation</w:t>
      </w:r>
      <w:r>
        <w:t xml:space="preserve"> </w:t>
      </w:r>
      <w:r w:rsidRPr="009E2468">
        <w:rPr>
          <w:rStyle w:val="StyleUnderline"/>
        </w:rPr>
        <w:t>at</w:t>
      </w:r>
      <w:r>
        <w:t xml:space="preserve"> </w:t>
      </w:r>
      <w:r w:rsidRPr="009E2468">
        <w:rPr>
          <w:rStyle w:val="StyleUnderline"/>
        </w:rPr>
        <w:t>the</w:t>
      </w:r>
      <w:r>
        <w:t xml:space="preserve"> </w:t>
      </w:r>
      <w:r w:rsidRPr="009E2468">
        <w:rPr>
          <w:rStyle w:val="StyleUnderline"/>
        </w:rPr>
        <w:t>federal</w:t>
      </w:r>
      <w:r>
        <w:t xml:space="preserve"> </w:t>
      </w:r>
      <w:r w:rsidRPr="009E2468">
        <w:rPr>
          <w:rStyle w:val="StyleUnderline"/>
        </w:rPr>
        <w:t>level</w:t>
      </w:r>
      <w:r>
        <w:t xml:space="preserve">. </w:t>
      </w:r>
      <w:r w:rsidRPr="009E2468">
        <w:rPr>
          <w:rStyle w:val="StyleUnderline"/>
        </w:rPr>
        <w:t>But</w:t>
      </w:r>
      <w:r>
        <w:t xml:space="preserve"> </w:t>
      </w:r>
      <w:r w:rsidRPr="00CE7A53">
        <w:rPr>
          <w:rStyle w:val="StyleUnderline"/>
          <w:highlight w:val="green"/>
        </w:rPr>
        <w:t>reforms</w:t>
      </w:r>
      <w:r w:rsidRPr="00CE7A53">
        <w:rPr>
          <w:highlight w:val="green"/>
        </w:rPr>
        <w:t xml:space="preserve"> </w:t>
      </w:r>
      <w:r w:rsidRPr="009E2468">
        <w:rPr>
          <w:rStyle w:val="StyleUnderline"/>
        </w:rPr>
        <w:t>along</w:t>
      </w:r>
      <w:r>
        <w:t xml:space="preserve"> the </w:t>
      </w:r>
      <w:r w:rsidRPr="00CE7A53">
        <w:rPr>
          <w:rStyle w:val="StyleUnderline"/>
        </w:rPr>
        <w:t>lines</w:t>
      </w:r>
      <w:r>
        <w:t xml:space="preserve"> </w:t>
      </w:r>
      <w:r w:rsidRPr="00CE7A53">
        <w:rPr>
          <w:rStyle w:val="StyleUnderline"/>
        </w:rPr>
        <w:t>of</w:t>
      </w:r>
      <w:r>
        <w:t xml:space="preserve"> the </w:t>
      </w:r>
      <w:r w:rsidRPr="009E2468">
        <w:rPr>
          <w:rStyle w:val="StyleUnderline"/>
        </w:rPr>
        <w:t>early</w:t>
      </w:r>
      <w:r>
        <w:t xml:space="preserve"> </w:t>
      </w:r>
      <w:r w:rsidRPr="009E2468">
        <w:rPr>
          <w:rStyle w:val="StyleUnderline"/>
        </w:rPr>
        <w:t>New</w:t>
      </w:r>
      <w:r>
        <w:t xml:space="preserve"> </w:t>
      </w:r>
      <w:r w:rsidRPr="009E2468">
        <w:rPr>
          <w:rStyle w:val="StyleUnderline"/>
        </w:rPr>
        <w:t>Deal</w:t>
      </w:r>
      <w:r>
        <w:t xml:space="preserve"> </w:t>
      </w:r>
      <w:r w:rsidRPr="00CE7A53">
        <w:rPr>
          <w:rStyle w:val="StyleUnderline"/>
          <w:highlight w:val="green"/>
        </w:rPr>
        <w:t>are</w:t>
      </w:r>
      <w:r w:rsidRPr="00CE7A53">
        <w:rPr>
          <w:highlight w:val="green"/>
        </w:rPr>
        <w:t xml:space="preserve"> </w:t>
      </w:r>
      <w:r w:rsidRPr="00CE7A53">
        <w:rPr>
          <w:rStyle w:val="Emphasis"/>
          <w:highlight w:val="green"/>
        </w:rPr>
        <w:t>possible at</w:t>
      </w:r>
      <w:r w:rsidRPr="00CE7A53">
        <w:rPr>
          <w:highlight w:val="green"/>
        </w:rPr>
        <w:t xml:space="preserve"> </w:t>
      </w:r>
      <w:r>
        <w:t xml:space="preserve">the </w:t>
      </w:r>
      <w:r w:rsidRPr="00CE7A53">
        <w:rPr>
          <w:rStyle w:val="Emphasis"/>
          <w:highlight w:val="green"/>
        </w:rPr>
        <w:t xml:space="preserve">state </w:t>
      </w:r>
      <w:r w:rsidRPr="009E2468">
        <w:rPr>
          <w:rStyle w:val="Emphasis"/>
        </w:rPr>
        <w:t xml:space="preserve">and local </w:t>
      </w:r>
      <w:r w:rsidRPr="00CE7A53">
        <w:rPr>
          <w:rStyle w:val="Emphasis"/>
          <w:highlight w:val="green"/>
        </w:rPr>
        <w:t>level</w:t>
      </w:r>
      <w:r>
        <w:t xml:space="preserve">. </w:t>
      </w:r>
      <w:r w:rsidRPr="00CE7A53">
        <w:rPr>
          <w:rStyle w:val="StyleUnderline"/>
          <w:highlight w:val="green"/>
        </w:rPr>
        <w:t>Federal</w:t>
      </w:r>
      <w:r w:rsidRPr="00CE7A53">
        <w:rPr>
          <w:highlight w:val="green"/>
        </w:rPr>
        <w:t xml:space="preserve"> </w:t>
      </w:r>
      <w:r>
        <w:t xml:space="preserve">labor law </w:t>
      </w:r>
      <w:r w:rsidRPr="00CE7A53">
        <w:rPr>
          <w:rStyle w:val="StyleUnderline"/>
          <w:highlight w:val="green"/>
        </w:rPr>
        <w:t>preemption</w:t>
      </w:r>
      <w:r w:rsidRPr="00CE7A53">
        <w:rPr>
          <w:highlight w:val="green"/>
        </w:rPr>
        <w:t xml:space="preserve"> </w:t>
      </w:r>
      <w:r w:rsidRPr="00CE7A53">
        <w:rPr>
          <w:rStyle w:val="StyleUnderline"/>
          <w:highlight w:val="green"/>
        </w:rPr>
        <w:t>forecloses</w:t>
      </w:r>
      <w:r w:rsidRPr="00CE7A53">
        <w:rPr>
          <w:highlight w:val="green"/>
        </w:rPr>
        <w:t xml:space="preserve"> </w:t>
      </w:r>
      <w:r w:rsidRPr="009E2468">
        <w:rPr>
          <w:rStyle w:val="StyleUnderline"/>
        </w:rPr>
        <w:t>nearly</w:t>
      </w:r>
      <w:r>
        <w:t xml:space="preserve"> </w:t>
      </w:r>
      <w:r w:rsidRPr="009E2468">
        <w:rPr>
          <w:rStyle w:val="StyleUnderline"/>
        </w:rPr>
        <w:t>all</w:t>
      </w:r>
      <w:r>
        <w:t xml:space="preserve"> </w:t>
      </w:r>
      <w:r w:rsidRPr="00CE7A53">
        <w:rPr>
          <w:rStyle w:val="StyleUnderline"/>
          <w:highlight w:val="green"/>
        </w:rPr>
        <w:t>state</w:t>
      </w:r>
      <w:r w:rsidRPr="00CE7A53">
        <w:rPr>
          <w:highlight w:val="green"/>
        </w:rPr>
        <w:t xml:space="preserve"> </w:t>
      </w:r>
      <w:r w:rsidRPr="009E2468">
        <w:rPr>
          <w:rStyle w:val="StyleUnderline"/>
        </w:rPr>
        <w:t>and</w:t>
      </w:r>
      <w:r>
        <w:t xml:space="preserve"> </w:t>
      </w:r>
      <w:r w:rsidRPr="009E2468">
        <w:rPr>
          <w:rStyle w:val="StyleUnderline"/>
        </w:rPr>
        <w:t>local</w:t>
      </w:r>
      <w:r>
        <w:t xml:space="preserve"> </w:t>
      </w:r>
      <w:r w:rsidRPr="00CE7A53">
        <w:rPr>
          <w:rStyle w:val="StyleUnderline"/>
          <w:highlight w:val="green"/>
        </w:rPr>
        <w:t>labor</w:t>
      </w:r>
      <w:r w:rsidRPr="00CE7A53">
        <w:rPr>
          <w:highlight w:val="green"/>
        </w:rPr>
        <w:t xml:space="preserve"> </w:t>
      </w:r>
      <w:r>
        <w:t xml:space="preserve">law </w:t>
      </w:r>
      <w:r w:rsidRPr="00CE7A53">
        <w:rPr>
          <w:rStyle w:val="StyleUnderline"/>
          <w:highlight w:val="green"/>
        </w:rPr>
        <w:t>legislation</w:t>
      </w:r>
      <w:r>
        <w:t xml:space="preserve">, </w:t>
      </w:r>
      <w:r w:rsidRPr="00CE7A53">
        <w:rPr>
          <w:rStyle w:val="Emphasis"/>
          <w:highlight w:val="green"/>
        </w:rPr>
        <w:t>but employment law does not face</w:t>
      </w:r>
      <w:r w:rsidRPr="00CE7A53">
        <w:rPr>
          <w:highlight w:val="green"/>
        </w:rPr>
        <w:t xml:space="preserve"> </w:t>
      </w:r>
      <w:r>
        <w:t xml:space="preserve">the same </w:t>
      </w:r>
      <w:r w:rsidRPr="00CE7A53">
        <w:rPr>
          <w:rStyle w:val="Emphasis"/>
          <w:highlight w:val="green"/>
        </w:rPr>
        <w:t>hurdles</w:t>
      </w:r>
      <w:r>
        <w:t xml:space="preserve">. Several </w:t>
      </w:r>
      <w:r w:rsidRPr="009E2468">
        <w:rPr>
          <w:rStyle w:val="StyleUnderline"/>
        </w:rPr>
        <w:t>states</w:t>
      </w:r>
      <w:r>
        <w:t xml:space="preserve">, </w:t>
      </w:r>
      <w:r w:rsidRPr="009E2468">
        <w:rPr>
          <w:rStyle w:val="StyleUnderline"/>
        </w:rPr>
        <w:t>including</w:t>
      </w:r>
      <w:r>
        <w:t xml:space="preserve"> </w:t>
      </w:r>
      <w:r w:rsidRPr="00CE7A53">
        <w:rPr>
          <w:rStyle w:val="StyleUnderline"/>
          <w:highlight w:val="green"/>
        </w:rPr>
        <w:t>California</w:t>
      </w:r>
      <w:r w:rsidRPr="00CE7A53">
        <w:rPr>
          <w:highlight w:val="green"/>
        </w:rPr>
        <w:t xml:space="preserve"> </w:t>
      </w:r>
      <w:r w:rsidRPr="00CE7A53">
        <w:rPr>
          <w:rStyle w:val="StyleUnderline"/>
          <w:highlight w:val="green"/>
        </w:rPr>
        <w:t>and</w:t>
      </w:r>
      <w:r w:rsidRPr="00CE7A53">
        <w:rPr>
          <w:highlight w:val="green"/>
        </w:rPr>
        <w:t xml:space="preserve"> </w:t>
      </w:r>
      <w:r w:rsidRPr="00CE7A53">
        <w:rPr>
          <w:rStyle w:val="StyleUnderline"/>
          <w:highlight w:val="green"/>
        </w:rPr>
        <w:t>New</w:t>
      </w:r>
      <w:r w:rsidRPr="00CE7A53">
        <w:rPr>
          <w:highlight w:val="green"/>
        </w:rPr>
        <w:t xml:space="preserve"> </w:t>
      </w:r>
      <w:r w:rsidRPr="00CE7A53">
        <w:rPr>
          <w:rStyle w:val="StyleUnderline"/>
          <w:highlight w:val="green"/>
        </w:rPr>
        <w:t>York</w:t>
      </w:r>
      <w:r>
        <w:t xml:space="preserve">, </w:t>
      </w:r>
      <w:r w:rsidRPr="009E2468">
        <w:rPr>
          <w:rStyle w:val="StyleUnderline"/>
        </w:rPr>
        <w:t>already</w:t>
      </w:r>
      <w:r>
        <w:t xml:space="preserve"> </w:t>
      </w:r>
      <w:r w:rsidRPr="00CE7A53">
        <w:rPr>
          <w:rStyle w:val="StyleUnderline"/>
          <w:highlight w:val="green"/>
        </w:rPr>
        <w:t>have</w:t>
      </w:r>
      <w:r w:rsidRPr="00CE7A53">
        <w:rPr>
          <w:highlight w:val="green"/>
        </w:rPr>
        <w:t xml:space="preserve"> </w:t>
      </w:r>
      <w:r w:rsidRPr="00CE7A53">
        <w:rPr>
          <w:rStyle w:val="StyleUnderline"/>
          <w:highlight w:val="green"/>
        </w:rPr>
        <w:t>tripartite</w:t>
      </w:r>
      <w:r w:rsidRPr="00CE7A53">
        <w:rPr>
          <w:highlight w:val="green"/>
        </w:rPr>
        <w:t xml:space="preserve"> </w:t>
      </w:r>
      <w:r w:rsidRPr="00CE7A53">
        <w:rPr>
          <w:rStyle w:val="StyleUnderline"/>
          <w:highlight w:val="green"/>
        </w:rPr>
        <w:t>commissions</w:t>
      </w:r>
      <w:r w:rsidRPr="00CE7A53">
        <w:rPr>
          <w:highlight w:val="green"/>
        </w:rPr>
        <w:t xml:space="preserve"> </w:t>
      </w:r>
      <w:r>
        <w:t xml:space="preserve">vested with the power to set wages and other standards. These commissions have existed for generations and have intermittently operated to bring labor and management together under state administrative supervision to set standards on an industry-by-industry basis. For example, in 2015, </w:t>
      </w:r>
      <w:r w:rsidRPr="009E2468">
        <w:rPr>
          <w:rStyle w:val="StyleUnderline"/>
        </w:rPr>
        <w:t>after</w:t>
      </w:r>
      <w:r>
        <w:t xml:space="preserve"> growing protests and strikes organized by </w:t>
      </w:r>
      <w:r w:rsidRPr="009E2468">
        <w:rPr>
          <w:rStyle w:val="StyleUnderline"/>
        </w:rPr>
        <w:t>Fight for $15</w:t>
      </w:r>
      <w:r>
        <w:t xml:space="preserve">, the </w:t>
      </w:r>
      <w:r w:rsidRPr="009E2468">
        <w:rPr>
          <w:rStyle w:val="StyleUnderline"/>
        </w:rPr>
        <w:t>New</w:t>
      </w:r>
      <w:r>
        <w:t xml:space="preserve"> </w:t>
      </w:r>
      <w:r w:rsidRPr="009E2468">
        <w:rPr>
          <w:rStyle w:val="StyleUnderline"/>
        </w:rPr>
        <w:t>York</w:t>
      </w:r>
      <w:r>
        <w:t xml:space="preserve"> labor </w:t>
      </w:r>
      <w:r w:rsidRPr="009E2468">
        <w:rPr>
          <w:rStyle w:val="StyleUnderline"/>
        </w:rPr>
        <w:t>commissioner</w:t>
      </w:r>
      <w:r>
        <w:t xml:space="preserve"> </w:t>
      </w:r>
      <w:r w:rsidRPr="009E2468">
        <w:rPr>
          <w:rStyle w:val="StyleUnderline"/>
        </w:rPr>
        <w:t>exercised</w:t>
      </w:r>
      <w:r>
        <w:t xml:space="preserve"> his </w:t>
      </w:r>
      <w:r w:rsidRPr="009E2468">
        <w:rPr>
          <w:rStyle w:val="StyleUnderline"/>
        </w:rPr>
        <w:t>authority</w:t>
      </w:r>
      <w:r>
        <w:t xml:space="preserve"> </w:t>
      </w:r>
      <w:r w:rsidRPr="009E2468">
        <w:rPr>
          <w:rStyle w:val="StyleUnderline"/>
        </w:rPr>
        <w:t>to</w:t>
      </w:r>
      <w:r>
        <w:t xml:space="preserve"> </w:t>
      </w:r>
      <w:r w:rsidRPr="009E2468">
        <w:rPr>
          <w:rStyle w:val="StyleUnderline"/>
        </w:rPr>
        <w:t>impanel</w:t>
      </w:r>
      <w:r>
        <w:t xml:space="preserve"> a </w:t>
      </w:r>
      <w:r w:rsidRPr="009E2468">
        <w:rPr>
          <w:rStyle w:val="StyleUnderline"/>
        </w:rPr>
        <w:t>wage</w:t>
      </w:r>
      <w:r>
        <w:t xml:space="preserve"> </w:t>
      </w:r>
      <w:r w:rsidRPr="009E2468">
        <w:rPr>
          <w:rStyle w:val="StyleUnderline"/>
        </w:rPr>
        <w:t>board</w:t>
      </w:r>
      <w:r>
        <w:t xml:space="preserve"> </w:t>
      </w:r>
      <w:r w:rsidRPr="009E2468">
        <w:rPr>
          <w:rStyle w:val="StyleUnderline"/>
        </w:rPr>
        <w:t>to</w:t>
      </w:r>
      <w:r>
        <w:t xml:space="preserve"> </w:t>
      </w:r>
      <w:r w:rsidRPr="009E2468">
        <w:rPr>
          <w:rStyle w:val="StyleUnderline"/>
        </w:rPr>
        <w:t>recommend</w:t>
      </w:r>
      <w:r>
        <w:t xml:space="preserve"> </w:t>
      </w:r>
      <w:r w:rsidRPr="009E2468">
        <w:rPr>
          <w:rStyle w:val="StyleUnderline"/>
        </w:rPr>
        <w:t>higher</w:t>
      </w:r>
      <w:r>
        <w:t xml:space="preserve"> </w:t>
      </w:r>
      <w:r w:rsidRPr="009E2468">
        <w:rPr>
          <w:rStyle w:val="StyleUnderline"/>
        </w:rPr>
        <w:t>wages</w:t>
      </w:r>
      <w:r>
        <w:t xml:space="preserve"> in the fast-food industry. The board members—representatives from labor, business, and the general public—held hearings over the next forty-five days across the state. Workers organized by Fight for $15 participated in great numbers at these hearings. On July 21, the board announced its decision: $15 per hour for fast-food restaurants that are part of chains with at least thirty outlets, to be phased in over the course of six years, with a faster phase-in for New York City. The </w:t>
      </w:r>
      <w:r w:rsidRPr="009E2468">
        <w:rPr>
          <w:rStyle w:val="StyleUnderline"/>
        </w:rPr>
        <w:t>wage</w:t>
      </w:r>
      <w:r>
        <w:t xml:space="preserve"> </w:t>
      </w:r>
      <w:r w:rsidRPr="009E2468">
        <w:rPr>
          <w:rStyle w:val="StyleUnderline"/>
        </w:rPr>
        <w:t>board</w:t>
      </w:r>
      <w:r>
        <w:t xml:space="preserve"> </w:t>
      </w:r>
      <w:r w:rsidRPr="009E2468">
        <w:rPr>
          <w:rStyle w:val="StyleUnderline"/>
        </w:rPr>
        <w:t>order</w:t>
      </w:r>
      <w:r>
        <w:t xml:space="preserve"> </w:t>
      </w:r>
      <w:r w:rsidRPr="009E2468">
        <w:rPr>
          <w:rStyle w:val="StyleUnderline"/>
        </w:rPr>
        <w:t>was</w:t>
      </w:r>
      <w:r>
        <w:t xml:space="preserve"> a </w:t>
      </w:r>
      <w:r w:rsidRPr="009E2468">
        <w:rPr>
          <w:rStyle w:val="StyleUnderline"/>
        </w:rPr>
        <w:t>significant</w:t>
      </w:r>
      <w:r>
        <w:t xml:space="preserve"> </w:t>
      </w:r>
      <w:r w:rsidRPr="009E2468">
        <w:rPr>
          <w:rStyle w:val="StyleUnderline"/>
        </w:rPr>
        <w:t>victory</w:t>
      </w:r>
      <w:r>
        <w:t xml:space="preserve">, </w:t>
      </w:r>
      <w:r w:rsidRPr="009E2468">
        <w:rPr>
          <w:rStyle w:val="StyleUnderline"/>
        </w:rPr>
        <w:t>followed</w:t>
      </w:r>
      <w:r>
        <w:t xml:space="preserve"> </w:t>
      </w:r>
      <w:r w:rsidRPr="009E2468">
        <w:rPr>
          <w:rStyle w:val="StyleUnderline"/>
        </w:rPr>
        <w:t>by</w:t>
      </w:r>
      <w:r>
        <w:t xml:space="preserve"> another victory: a </w:t>
      </w:r>
      <w:r w:rsidRPr="009E2468">
        <w:rPr>
          <w:rStyle w:val="StyleUnderline"/>
        </w:rPr>
        <w:t>bill</w:t>
      </w:r>
      <w:r>
        <w:t xml:space="preserve"> </w:t>
      </w:r>
      <w:r w:rsidRPr="009E2468">
        <w:rPr>
          <w:rStyle w:val="StyleUnderline"/>
        </w:rPr>
        <w:t>to</w:t>
      </w:r>
      <w:r>
        <w:t xml:space="preserve"> </w:t>
      </w:r>
      <w:r w:rsidRPr="009E2468">
        <w:rPr>
          <w:rStyle w:val="StyleUnderline"/>
        </w:rPr>
        <w:t>raise</w:t>
      </w:r>
      <w:r>
        <w:t xml:space="preserve"> the </w:t>
      </w:r>
      <w:r w:rsidRPr="009E2468">
        <w:rPr>
          <w:rStyle w:val="StyleUnderline"/>
        </w:rPr>
        <w:t>state</w:t>
      </w:r>
      <w:r>
        <w:t>-</w:t>
      </w:r>
      <w:r w:rsidRPr="009E2468">
        <w:rPr>
          <w:rStyle w:val="StyleUnderline"/>
        </w:rPr>
        <w:t>wide</w:t>
      </w:r>
      <w:r>
        <w:t xml:space="preserve"> </w:t>
      </w:r>
      <w:r w:rsidRPr="009E2468">
        <w:rPr>
          <w:rStyle w:val="StyleUnderline"/>
        </w:rPr>
        <w:t>minimum</w:t>
      </w:r>
      <w:r>
        <w:t xml:space="preserve"> </w:t>
      </w:r>
      <w:r w:rsidRPr="009E2468">
        <w:rPr>
          <w:rStyle w:val="StyleUnderline"/>
        </w:rPr>
        <w:t>wage</w:t>
      </w:r>
      <w:r>
        <w:t xml:space="preserve"> to $15.</w:t>
      </w:r>
    </w:p>
    <w:p w14:paraId="7187496D" w14:textId="77777777" w:rsidR="004026C5" w:rsidRDefault="004026C5" w:rsidP="004026C5">
      <w:r w:rsidRPr="009E2468">
        <w:rPr>
          <w:rStyle w:val="StyleUnderline"/>
        </w:rPr>
        <w:t xml:space="preserve">Support for such reform is </w:t>
      </w:r>
      <w:r w:rsidRPr="009E2468">
        <w:rPr>
          <w:rStyle w:val="Emphasis"/>
        </w:rPr>
        <w:t>growing across the country</w:t>
      </w:r>
      <w:r>
        <w:t xml:space="preserve">. </w:t>
      </w:r>
      <w:r w:rsidRPr="009E2468">
        <w:rPr>
          <w:rStyle w:val="StyleUnderline"/>
        </w:rPr>
        <w:t>Since</w:t>
      </w:r>
      <w:r>
        <w:t xml:space="preserve"> </w:t>
      </w:r>
      <w:r w:rsidRPr="009E2468">
        <w:rPr>
          <w:rStyle w:val="StyleUnderline"/>
        </w:rPr>
        <w:t>2012</w:t>
      </w:r>
      <w:r>
        <w:t xml:space="preserve">, </w:t>
      </w:r>
      <w:r w:rsidRPr="009E2468">
        <w:rPr>
          <w:rStyle w:val="StyleUnderline"/>
        </w:rPr>
        <w:t>over</w:t>
      </w:r>
      <w:r>
        <w:t xml:space="preserve"> </w:t>
      </w:r>
      <w:r w:rsidRPr="009E2468">
        <w:rPr>
          <w:rStyle w:val="StyleUnderline"/>
        </w:rPr>
        <w:t>two</w:t>
      </w:r>
      <w:r>
        <w:t xml:space="preserve"> </w:t>
      </w:r>
      <w:r w:rsidRPr="009E2468">
        <w:rPr>
          <w:rStyle w:val="StyleUnderline"/>
        </w:rPr>
        <w:t>dozen</w:t>
      </w:r>
      <w:r>
        <w:t xml:space="preserve"> </w:t>
      </w:r>
      <w:r w:rsidRPr="009E2468">
        <w:rPr>
          <w:rStyle w:val="StyleUnderline"/>
        </w:rPr>
        <w:t>states</w:t>
      </w:r>
      <w:r>
        <w:t xml:space="preserve"> and many more localities </w:t>
      </w:r>
      <w:r w:rsidRPr="009E2468">
        <w:rPr>
          <w:rStyle w:val="StyleUnderline"/>
        </w:rPr>
        <w:t>have</w:t>
      </w:r>
      <w:r>
        <w:t xml:space="preserve"> </w:t>
      </w:r>
      <w:r w:rsidRPr="009E2468">
        <w:rPr>
          <w:rStyle w:val="StyleUnderline"/>
        </w:rPr>
        <w:t>raised</w:t>
      </w:r>
      <w:r>
        <w:t xml:space="preserve"> their </w:t>
      </w:r>
      <w:r w:rsidRPr="009E2468">
        <w:rPr>
          <w:rStyle w:val="StyleUnderline"/>
        </w:rPr>
        <w:t>minimum</w:t>
      </w:r>
      <w:r>
        <w:t xml:space="preserve"> </w:t>
      </w:r>
      <w:r w:rsidRPr="009E2468">
        <w:rPr>
          <w:rStyle w:val="StyleUnderline"/>
        </w:rPr>
        <w:t>wages</w:t>
      </w:r>
      <w:r>
        <w:t xml:space="preserve">. </w:t>
      </w:r>
      <w:r w:rsidRPr="009E2468">
        <w:rPr>
          <w:rStyle w:val="StyleUnderline"/>
        </w:rPr>
        <w:t>Even</w:t>
      </w:r>
      <w:r>
        <w:t xml:space="preserve"> </w:t>
      </w:r>
      <w:r w:rsidRPr="009E2468">
        <w:rPr>
          <w:rStyle w:val="StyleUnderline"/>
        </w:rPr>
        <w:t>during</w:t>
      </w:r>
      <w:r>
        <w:t xml:space="preserve"> the </w:t>
      </w:r>
      <w:r w:rsidRPr="009E2468">
        <w:rPr>
          <w:rStyle w:val="StyleUnderline"/>
        </w:rPr>
        <w:t>election</w:t>
      </w:r>
      <w:r>
        <w:t xml:space="preserve"> </w:t>
      </w:r>
      <w:r w:rsidRPr="009E2468">
        <w:rPr>
          <w:rStyle w:val="StyleUnderline"/>
        </w:rPr>
        <w:t>that</w:t>
      </w:r>
      <w:r>
        <w:t xml:space="preserve"> </w:t>
      </w:r>
      <w:r w:rsidRPr="009E2468">
        <w:rPr>
          <w:rStyle w:val="StyleUnderline"/>
        </w:rPr>
        <w:t>brought</w:t>
      </w:r>
      <w:r>
        <w:t xml:space="preserve"> President </w:t>
      </w:r>
      <w:r w:rsidRPr="009E2468">
        <w:rPr>
          <w:rStyle w:val="StyleUnderline"/>
        </w:rPr>
        <w:t>Trump</w:t>
      </w:r>
      <w:r>
        <w:t xml:space="preserve"> to victory, </w:t>
      </w:r>
      <w:r w:rsidRPr="00CE7A53">
        <w:rPr>
          <w:rStyle w:val="Emphasis"/>
          <w:highlight w:val="green"/>
        </w:rPr>
        <w:t>minimum</w:t>
      </w:r>
      <w:r w:rsidRPr="009E2468">
        <w:rPr>
          <w:rStyle w:val="Emphasis"/>
        </w:rPr>
        <w:t>-</w:t>
      </w:r>
      <w:r w:rsidRPr="00CE7A53">
        <w:rPr>
          <w:rStyle w:val="Emphasis"/>
          <w:highlight w:val="green"/>
        </w:rPr>
        <w:t xml:space="preserve">wage increases </w:t>
      </w:r>
      <w:r w:rsidRPr="009E2468">
        <w:rPr>
          <w:rStyle w:val="Emphasis"/>
        </w:rPr>
        <w:t>prevailed</w:t>
      </w:r>
      <w:r>
        <w:t xml:space="preserve"> when they were on the ballot. </w:t>
      </w:r>
      <w:r w:rsidRPr="009E2468">
        <w:rPr>
          <w:rStyle w:val="StyleUnderline"/>
        </w:rPr>
        <w:t>So</w:t>
      </w:r>
      <w:r>
        <w:t xml:space="preserve"> </w:t>
      </w:r>
      <w:r w:rsidRPr="009E2468">
        <w:rPr>
          <w:rStyle w:val="StyleUnderline"/>
        </w:rPr>
        <w:t>too</w:t>
      </w:r>
      <w:r>
        <w:t xml:space="preserve"> </w:t>
      </w:r>
      <w:r w:rsidRPr="009E2468">
        <w:rPr>
          <w:rStyle w:val="StyleUnderline"/>
        </w:rPr>
        <w:t>have</w:t>
      </w:r>
      <w:r>
        <w:t xml:space="preserve"> </w:t>
      </w:r>
      <w:r w:rsidRPr="009E2468">
        <w:rPr>
          <w:rStyle w:val="StyleUnderline"/>
        </w:rPr>
        <w:t>regulations</w:t>
      </w:r>
      <w:r>
        <w:t xml:space="preserve"> </w:t>
      </w:r>
      <w:r w:rsidRPr="009E2468">
        <w:rPr>
          <w:rStyle w:val="StyleUnderline"/>
        </w:rPr>
        <w:t>providing</w:t>
      </w:r>
      <w:r>
        <w:t xml:space="preserve"> for </w:t>
      </w:r>
      <w:r w:rsidRPr="00CE7A53">
        <w:rPr>
          <w:rStyle w:val="StyleUnderline"/>
          <w:highlight w:val="green"/>
        </w:rPr>
        <w:t>paid</w:t>
      </w:r>
      <w:r w:rsidRPr="00CE7A53">
        <w:rPr>
          <w:highlight w:val="green"/>
        </w:rPr>
        <w:t xml:space="preserve"> </w:t>
      </w:r>
      <w:r w:rsidRPr="00CE7A53">
        <w:rPr>
          <w:rStyle w:val="StyleUnderline"/>
          <w:highlight w:val="green"/>
        </w:rPr>
        <w:t>leave</w:t>
      </w:r>
      <w:r w:rsidRPr="00CE7A53">
        <w:rPr>
          <w:highlight w:val="green"/>
        </w:rPr>
        <w:t xml:space="preserve"> </w:t>
      </w:r>
      <w:r>
        <w:t xml:space="preserve">and other benefits. </w:t>
      </w:r>
      <w:r w:rsidRPr="009E2468">
        <w:rPr>
          <w:rStyle w:val="StyleUnderline"/>
        </w:rPr>
        <w:t>These</w:t>
      </w:r>
      <w:r>
        <w:t xml:space="preserve"> </w:t>
      </w:r>
      <w:r w:rsidRPr="009E2468">
        <w:rPr>
          <w:rStyle w:val="StyleUnderline"/>
        </w:rPr>
        <w:t>new</w:t>
      </w:r>
      <w:r>
        <w:t xml:space="preserve"> </w:t>
      </w:r>
      <w:r w:rsidRPr="00CE7A53">
        <w:rPr>
          <w:rStyle w:val="StyleUnderline"/>
          <w:highlight w:val="green"/>
        </w:rPr>
        <w:t>laws</w:t>
      </w:r>
      <w:r w:rsidRPr="00CE7A53">
        <w:rPr>
          <w:highlight w:val="green"/>
        </w:rPr>
        <w:t xml:space="preserve"> </w:t>
      </w:r>
      <w:r>
        <w:t xml:space="preserve">have </w:t>
      </w:r>
      <w:r w:rsidRPr="00CE7A53">
        <w:rPr>
          <w:rStyle w:val="StyleUnderline"/>
          <w:highlight w:val="green"/>
        </w:rPr>
        <w:t>emerged</w:t>
      </w:r>
      <w:r w:rsidRPr="00CE7A53">
        <w:rPr>
          <w:highlight w:val="green"/>
        </w:rPr>
        <w:t xml:space="preserve"> </w:t>
      </w:r>
      <w:r w:rsidRPr="00CE7A53">
        <w:rPr>
          <w:rStyle w:val="StyleUnderline"/>
          <w:highlight w:val="green"/>
        </w:rPr>
        <w:t>out</w:t>
      </w:r>
      <w:r w:rsidRPr="00CE7A53">
        <w:rPr>
          <w:highlight w:val="green"/>
        </w:rPr>
        <w:t xml:space="preserve"> </w:t>
      </w:r>
      <w:r w:rsidRPr="00CE7A53">
        <w:rPr>
          <w:rStyle w:val="StyleUnderline"/>
          <w:highlight w:val="green"/>
        </w:rPr>
        <w:t>of</w:t>
      </w:r>
      <w:r w:rsidRPr="00CE7A53">
        <w:rPr>
          <w:highlight w:val="green"/>
        </w:rPr>
        <w:t xml:space="preserve"> </w:t>
      </w:r>
      <w:r w:rsidRPr="00CE7A53">
        <w:rPr>
          <w:rStyle w:val="StyleUnderline"/>
          <w:highlight w:val="green"/>
        </w:rPr>
        <w:t>organizing</w:t>
      </w:r>
      <w:r w:rsidRPr="00CE7A53">
        <w:rPr>
          <w:highlight w:val="green"/>
        </w:rPr>
        <w:t xml:space="preserve"> </w:t>
      </w:r>
      <w:r w:rsidRPr="009E2468">
        <w:rPr>
          <w:rStyle w:val="StyleUnderline"/>
        </w:rPr>
        <w:t>campaigns</w:t>
      </w:r>
      <w:r>
        <w:t xml:space="preserve"> </w:t>
      </w:r>
      <w:r w:rsidRPr="009E2468">
        <w:rPr>
          <w:rStyle w:val="StyleUnderline"/>
        </w:rPr>
        <w:t>that</w:t>
      </w:r>
      <w:r>
        <w:t xml:space="preserve"> </w:t>
      </w:r>
      <w:r w:rsidRPr="009E2468">
        <w:rPr>
          <w:rStyle w:val="StyleUnderline"/>
        </w:rPr>
        <w:t>frame</w:t>
      </w:r>
      <w:r>
        <w:t xml:space="preserve"> the </w:t>
      </w:r>
      <w:r w:rsidRPr="009E2468">
        <w:rPr>
          <w:rStyle w:val="StyleUnderline"/>
        </w:rPr>
        <w:t>demand</w:t>
      </w:r>
      <w:r>
        <w:t xml:space="preserve"> </w:t>
      </w:r>
      <w:r w:rsidRPr="00CE7A53">
        <w:rPr>
          <w:rStyle w:val="StyleUnderline"/>
          <w:highlight w:val="green"/>
        </w:rPr>
        <w:t>for</w:t>
      </w:r>
      <w:r w:rsidRPr="00CE7A53">
        <w:rPr>
          <w:highlight w:val="green"/>
        </w:rPr>
        <w:t xml:space="preserve"> </w:t>
      </w:r>
      <w:r w:rsidRPr="009E2468">
        <w:rPr>
          <w:rStyle w:val="StyleUnderline"/>
        </w:rPr>
        <w:t>better</w:t>
      </w:r>
      <w:r>
        <w:t xml:space="preserve"> </w:t>
      </w:r>
      <w:r w:rsidRPr="00CE7A53">
        <w:rPr>
          <w:rStyle w:val="StyleUnderline"/>
          <w:highlight w:val="green"/>
        </w:rPr>
        <w:t>employment</w:t>
      </w:r>
      <w:r w:rsidRPr="00CE7A53">
        <w:rPr>
          <w:highlight w:val="green"/>
        </w:rPr>
        <w:t xml:space="preserve"> </w:t>
      </w:r>
      <w:r w:rsidRPr="00CE7A53">
        <w:rPr>
          <w:rStyle w:val="StyleUnderline"/>
          <w:highlight w:val="green"/>
        </w:rPr>
        <w:t>rights</w:t>
      </w:r>
      <w:r w:rsidRPr="00CE7A53">
        <w:rPr>
          <w:highlight w:val="green"/>
        </w:rPr>
        <w:t xml:space="preserve"> </w:t>
      </w:r>
      <w:r>
        <w:t xml:space="preserve">and social welfare benefits </w:t>
      </w:r>
      <w:r w:rsidRPr="00CE7A53">
        <w:rPr>
          <w:rStyle w:val="StyleUnderline"/>
          <w:highlight w:val="green"/>
        </w:rPr>
        <w:t>as</w:t>
      </w:r>
      <w:r w:rsidRPr="00CE7A53">
        <w:rPr>
          <w:highlight w:val="green"/>
        </w:rPr>
        <w:t xml:space="preserve"> </w:t>
      </w:r>
      <w:r w:rsidRPr="009E2468">
        <w:rPr>
          <w:rStyle w:val="StyleUnderline"/>
        </w:rPr>
        <w:t>part</w:t>
      </w:r>
      <w:r>
        <w:t xml:space="preserve"> and parcel </w:t>
      </w:r>
      <w:r w:rsidRPr="009E2468">
        <w:rPr>
          <w:rStyle w:val="StyleUnderline"/>
        </w:rPr>
        <w:t>of</w:t>
      </w:r>
      <w:r>
        <w:t xml:space="preserve"> the </w:t>
      </w:r>
      <w:r w:rsidRPr="00CE7A53">
        <w:rPr>
          <w:rStyle w:val="StyleUnderline"/>
          <w:highlight w:val="green"/>
        </w:rPr>
        <w:t>demand</w:t>
      </w:r>
      <w:r w:rsidRPr="00CE7A53">
        <w:rPr>
          <w:highlight w:val="green"/>
        </w:rPr>
        <w:t xml:space="preserve"> </w:t>
      </w:r>
      <w:r w:rsidRPr="00CE7A53">
        <w:rPr>
          <w:rStyle w:val="StyleUnderline"/>
          <w:highlight w:val="green"/>
        </w:rPr>
        <w:t>for</w:t>
      </w:r>
      <w:r w:rsidRPr="00CE7A53">
        <w:rPr>
          <w:highlight w:val="green"/>
        </w:rPr>
        <w:t xml:space="preserve"> </w:t>
      </w:r>
      <w:r w:rsidRPr="00CE7A53">
        <w:rPr>
          <w:rStyle w:val="StyleUnderline"/>
          <w:highlight w:val="green"/>
        </w:rPr>
        <w:t>union</w:t>
      </w:r>
      <w:r w:rsidRPr="00CE7A53">
        <w:rPr>
          <w:highlight w:val="green"/>
        </w:rPr>
        <w:t xml:space="preserve"> </w:t>
      </w:r>
      <w:r w:rsidRPr="00CE7A53">
        <w:rPr>
          <w:rStyle w:val="StyleUnderline"/>
          <w:highlight w:val="green"/>
        </w:rPr>
        <w:t>rights</w:t>
      </w:r>
      <w:r>
        <w:t xml:space="preserve">. </w:t>
      </w:r>
      <w:r w:rsidRPr="009E2468">
        <w:rPr>
          <w:rStyle w:val="StyleUnderline"/>
        </w:rPr>
        <w:t>Some</w:t>
      </w:r>
      <w:r>
        <w:t xml:space="preserve">, </w:t>
      </w:r>
      <w:r w:rsidRPr="009E2468">
        <w:rPr>
          <w:rStyle w:val="StyleUnderline"/>
        </w:rPr>
        <w:t>like</w:t>
      </w:r>
      <w:r>
        <w:t xml:space="preserve"> the </w:t>
      </w:r>
      <w:r w:rsidRPr="009E2468">
        <w:rPr>
          <w:rStyle w:val="StyleUnderline"/>
        </w:rPr>
        <w:t>2015</w:t>
      </w:r>
      <w:r>
        <w:t xml:space="preserve"> </w:t>
      </w:r>
      <w:r w:rsidRPr="009E2468">
        <w:rPr>
          <w:rStyle w:val="StyleUnderline"/>
        </w:rPr>
        <w:t>restaurant</w:t>
      </w:r>
      <w:r>
        <w:t xml:space="preserve"> </w:t>
      </w:r>
      <w:r w:rsidRPr="009E2468">
        <w:rPr>
          <w:rStyle w:val="StyleUnderline"/>
        </w:rPr>
        <w:t>worker</w:t>
      </w:r>
      <w:r>
        <w:t xml:space="preserve"> </w:t>
      </w:r>
      <w:r w:rsidRPr="009E2468">
        <w:rPr>
          <w:rStyle w:val="StyleUnderline"/>
        </w:rPr>
        <w:t>wage</w:t>
      </w:r>
      <w:r>
        <w:t xml:space="preserve"> </w:t>
      </w:r>
      <w:r w:rsidRPr="009E2468">
        <w:rPr>
          <w:rStyle w:val="StyleUnderline"/>
        </w:rPr>
        <w:t>increase</w:t>
      </w:r>
      <w:r>
        <w:t xml:space="preserve"> in New York, have even </w:t>
      </w:r>
      <w:r w:rsidRPr="009E2468">
        <w:rPr>
          <w:rStyle w:val="Emphasis"/>
        </w:rPr>
        <w:t>emerged from sectoral bargaining among unions</w:t>
      </w:r>
      <w:r>
        <w:t>, employers, and the state.</w:t>
      </w:r>
    </w:p>
    <w:p w14:paraId="6E18DDB8" w14:textId="77777777" w:rsidR="004026C5" w:rsidRDefault="004026C5" w:rsidP="004026C5"/>
    <w:p w14:paraId="4B820414" w14:textId="77777777" w:rsidR="004026C5" w:rsidRDefault="004026C5" w:rsidP="004026C5">
      <w:pPr>
        <w:pStyle w:val="Heading3"/>
      </w:pPr>
      <w:r>
        <w:t>1NC---DA</w:t>
      </w:r>
    </w:p>
    <w:p w14:paraId="55E35978" w14:textId="77777777" w:rsidR="004026C5" w:rsidRDefault="004026C5" w:rsidP="004026C5">
      <w:r>
        <w:t>Right creep</w:t>
      </w:r>
    </w:p>
    <w:p w14:paraId="7532DE56" w14:textId="77777777" w:rsidR="004026C5" w:rsidRPr="006E735A" w:rsidRDefault="004026C5" w:rsidP="004026C5">
      <w:pPr>
        <w:pStyle w:val="Heading4"/>
        <w:rPr>
          <w:rFonts w:cs="Calibri"/>
        </w:rPr>
      </w:pPr>
      <w:r w:rsidRPr="006E735A">
        <w:rPr>
          <w:rFonts w:cs="Calibri"/>
        </w:rPr>
        <w:t xml:space="preserve">The plan leads to a </w:t>
      </w:r>
      <w:r w:rsidRPr="006E735A">
        <w:rPr>
          <w:rFonts w:cs="Calibri"/>
          <w:u w:val="single"/>
        </w:rPr>
        <w:t>lochnerization</w:t>
      </w:r>
      <w:r w:rsidRPr="006E735A">
        <w:rPr>
          <w:rFonts w:cs="Calibri"/>
        </w:rPr>
        <w:t xml:space="preserve"> of the first amendment which </w:t>
      </w:r>
      <w:r w:rsidRPr="006E735A">
        <w:rPr>
          <w:rFonts w:cs="Calibri"/>
          <w:u w:val="single"/>
        </w:rPr>
        <w:t>dismantles</w:t>
      </w:r>
      <w:r w:rsidRPr="006E735A">
        <w:rPr>
          <w:rFonts w:cs="Calibri"/>
        </w:rPr>
        <w:t xml:space="preserve"> the administrative state. </w:t>
      </w:r>
    </w:p>
    <w:p w14:paraId="3B887CC8" w14:textId="77777777" w:rsidR="004026C5" w:rsidRPr="006E735A" w:rsidRDefault="004026C5" w:rsidP="004026C5">
      <w:r w:rsidRPr="006E735A">
        <w:t xml:space="preserve">Courts will balance the plan by expanding RTW for private sector employees on the national level; that widens the scope of first amendment protections which are exploited by libertarians for deregulatory ends. Challenges to the plan are upheld on first amendment grounds. </w:t>
      </w:r>
    </w:p>
    <w:p w14:paraId="7E27E217" w14:textId="77777777" w:rsidR="004026C5" w:rsidRPr="006E735A" w:rsidRDefault="004026C5" w:rsidP="004026C5">
      <w:r w:rsidRPr="006E735A">
        <w:rPr>
          <w:rStyle w:val="Style13ptBold"/>
        </w:rPr>
        <w:t>Weinrib 18</w:t>
      </w:r>
      <w:r w:rsidRPr="006E735A">
        <w:t xml:space="preserve"> – Laura Weinrib, Professor of Law at the University of Chicago Law School; 2018, "The Right to Work and the Right to Strike", University of Chicago Legal Forum: Vol. 2017, Article 20, https://legal-forum.uchicago.edu/print-archive/right-work-and-right-strike</w:t>
      </w:r>
    </w:p>
    <w:p w14:paraId="5B197999" w14:textId="77777777" w:rsidR="004026C5" w:rsidRPr="006E735A" w:rsidRDefault="004026C5" w:rsidP="004026C5">
      <w:pPr>
        <w:rPr>
          <w:sz w:val="14"/>
        </w:rPr>
      </w:pPr>
      <w:r w:rsidRPr="006E735A">
        <w:rPr>
          <w:rStyle w:val="StyleUnderline"/>
        </w:rPr>
        <w:t xml:space="preserve">The American </w:t>
      </w:r>
      <w:r w:rsidRPr="00CF7D30">
        <w:rPr>
          <w:rStyle w:val="StyleUnderline"/>
          <w:highlight w:val="cyan"/>
        </w:rPr>
        <w:t>labor law</w:t>
      </w:r>
      <w:r w:rsidRPr="006E735A">
        <w:rPr>
          <w:rStyle w:val="StyleUnderline"/>
        </w:rPr>
        <w:t xml:space="preserve"> system</w:t>
      </w:r>
      <w:r w:rsidRPr="006E735A">
        <w:rPr>
          <w:sz w:val="14"/>
        </w:rPr>
        <w:t xml:space="preserve"> is an unusual one, and it </w:t>
      </w:r>
      <w:r w:rsidRPr="00CF7D30">
        <w:rPr>
          <w:rStyle w:val="StyleUnderline"/>
          <w:highlight w:val="cyan"/>
        </w:rPr>
        <w:t>reflects</w:t>
      </w:r>
      <w:r w:rsidRPr="006E735A">
        <w:rPr>
          <w:rStyle w:val="StyleUnderline"/>
        </w:rPr>
        <w:t xml:space="preserve"> a </w:t>
      </w:r>
      <w:r w:rsidRPr="006E735A">
        <w:rPr>
          <w:rStyle w:val="Emphasis"/>
        </w:rPr>
        <w:t xml:space="preserve">complicated </w:t>
      </w:r>
      <w:r w:rsidRPr="00CF7D30">
        <w:rPr>
          <w:rStyle w:val="Emphasis"/>
          <w:highlight w:val="cyan"/>
        </w:rPr>
        <w:t>balancing</w:t>
      </w:r>
      <w:r w:rsidRPr="00CF7D30">
        <w:rPr>
          <w:rStyle w:val="StyleUnderline"/>
          <w:highlight w:val="cyan"/>
        </w:rPr>
        <w:t xml:space="preserve"> by legislatures and</w:t>
      </w:r>
      <w:r w:rsidRPr="006E735A">
        <w:rPr>
          <w:rStyle w:val="StyleUnderline"/>
        </w:rPr>
        <w:t xml:space="preserve"> the </w:t>
      </w:r>
      <w:r w:rsidRPr="00CF7D30">
        <w:rPr>
          <w:rStyle w:val="StyleUnderline"/>
          <w:highlight w:val="cyan"/>
        </w:rPr>
        <w:t>courts of</w:t>
      </w:r>
      <w:r w:rsidRPr="006E735A">
        <w:rPr>
          <w:rStyle w:val="StyleUnderline"/>
        </w:rPr>
        <w:t xml:space="preserve"> </w:t>
      </w:r>
      <w:r w:rsidRPr="006E735A">
        <w:rPr>
          <w:rStyle w:val="Emphasis"/>
        </w:rPr>
        <w:t xml:space="preserve">individual and group </w:t>
      </w:r>
      <w:r w:rsidRPr="00CF7D30">
        <w:rPr>
          <w:rStyle w:val="Emphasis"/>
          <w:highlight w:val="cyan"/>
        </w:rPr>
        <w:t>rights</w:t>
      </w:r>
      <w:r w:rsidRPr="00CF7D30">
        <w:rPr>
          <w:rStyle w:val="StyleUnderline"/>
          <w:highlight w:val="cyan"/>
        </w:rPr>
        <w:t>, as well as</w:t>
      </w:r>
      <w:r w:rsidRPr="006E735A">
        <w:rPr>
          <w:rStyle w:val="StyleUnderline"/>
        </w:rPr>
        <w:t xml:space="preserve"> </w:t>
      </w:r>
      <w:r w:rsidRPr="006E735A">
        <w:rPr>
          <w:rStyle w:val="Emphasis"/>
        </w:rPr>
        <w:t xml:space="preserve">broader </w:t>
      </w:r>
      <w:r w:rsidRPr="00CF7D30">
        <w:rPr>
          <w:rStyle w:val="Emphasis"/>
          <w:highlight w:val="cyan"/>
        </w:rPr>
        <w:t>structural issues</w:t>
      </w:r>
      <w:r w:rsidRPr="006E735A">
        <w:rPr>
          <w:sz w:val="14"/>
        </w:rPr>
        <w:t>.21 The prevailing approach, which is modeled on the NLRA, allows workers to determine as a group whether union representation will serve their interests.22 Once a union has attained the support of a majority of employees within a designated bargaining unit, it represents all the workers within the unit on an exclusive basis.23 Many state governments have opted to bargain with the unions that represent majorities of their workers, just as federal law requires most private sector employers to do.24 In exchange, employers—whether public or private sector—are usually shielded from contending with demands by competing unions.25 They need not negotiate or enforce multiple contracts. And they are protected from costly recognitional and secondary strikes.26</w:t>
      </w:r>
    </w:p>
    <w:p w14:paraId="7B5ADC7D" w14:textId="77777777" w:rsidR="004026C5" w:rsidRPr="006E735A" w:rsidRDefault="004026C5" w:rsidP="004026C5">
      <w:pPr>
        <w:rPr>
          <w:sz w:val="14"/>
        </w:rPr>
      </w:pPr>
      <w:r w:rsidRPr="006E735A">
        <w:rPr>
          <w:sz w:val="14"/>
        </w:rPr>
        <w:t>Of course, employees who object to union representation, whether they favor an alternative union or oppose all unions, are not without recourse. If a majority of employees are dissatisfied with a union, they can vote to decertify it. If dissenting employees are in the minority, they are free to express their disapproval of union policies, to refuse to participate in strikes, and to withhold payment of fees that exceed what Abood and its private sector analogs allowed.27 Moreover, a mix of state statutes and case law imposes on unions a “duty of fair representation,” which prohibits them from retaliating against or otherwise disfavoring non-members.28 That is, any wage increases or benefits the union negotiates on behalf of its members extend to non-members as well—even when it would advantage members to trade the interests of non-members for enhanced benefits for themselves—and unions are obligated to represent non-members just as vigorously in grievance and arbitration procedures.29</w:t>
      </w:r>
    </w:p>
    <w:p w14:paraId="67C9958D" w14:textId="77777777" w:rsidR="004026C5" w:rsidRPr="006E735A" w:rsidRDefault="004026C5" w:rsidP="004026C5">
      <w:pPr>
        <w:rPr>
          <w:sz w:val="14"/>
        </w:rPr>
      </w:pPr>
      <w:r w:rsidRPr="006E735A">
        <w:rPr>
          <w:sz w:val="14"/>
        </w:rPr>
        <w:t>The result is the much-debated free rider problem, which Justice Scalia construed a quarter-century ago as creating a “compelling state interest” sufficient to justify a state in “permit[ting] the union to demand reimbursement.”30 In the absence of a duty of fair representation, employees who desired to share in union-negotiated benefits would have no choice but to join the union. By contrast, employees have little direct incentive to contribute financially to a union that is legally required to represent them just as zealously as members. The fewer the number of dues-paying members, the less effective the union becomes, which in turn renders the remaining members less eager to pay dues. Fair-share agency fees long ago emerged as the most tenable solution.</w:t>
      </w:r>
    </w:p>
    <w:p w14:paraId="3B7B4306" w14:textId="77777777" w:rsidR="004026C5" w:rsidRPr="006E735A" w:rsidRDefault="004026C5" w:rsidP="004026C5">
      <w:pPr>
        <w:rPr>
          <w:sz w:val="14"/>
        </w:rPr>
      </w:pPr>
      <w:r w:rsidRPr="006E735A">
        <w:rPr>
          <w:sz w:val="14"/>
        </w:rPr>
        <w:t xml:space="preserve">Opponents of Abood point to other areas of First Amendment law in which the Supreme Court has recognized compelled payments and subsidies as unconstitutional. Some of those cases postdate Abood, raising the possibility that public sector fair-share fees are no longer consistent with First Amendment doctrine.31 There are plausible arguments to be made on both sides of this debate. And yet, </w:t>
      </w:r>
      <w:r w:rsidRPr="00CF7D30">
        <w:rPr>
          <w:rStyle w:val="StyleUnderline"/>
          <w:highlight w:val="cyan"/>
        </w:rPr>
        <w:t>as a matter of First Amendment</w:t>
      </w:r>
      <w:r w:rsidRPr="006E735A">
        <w:rPr>
          <w:rStyle w:val="StyleUnderline"/>
        </w:rPr>
        <w:t xml:space="preserve"> doctrine, as well as sound public policy, </w:t>
      </w:r>
      <w:r w:rsidRPr="00F96D11">
        <w:rPr>
          <w:rStyle w:val="StyleUnderline"/>
        </w:rPr>
        <w:t xml:space="preserve">the status of </w:t>
      </w:r>
      <w:r w:rsidRPr="00CF7D30">
        <w:rPr>
          <w:rStyle w:val="StyleUnderline"/>
          <w:highlight w:val="cyan"/>
        </w:rPr>
        <w:t>fair-share fees cannot be divorced from</w:t>
      </w:r>
      <w:r w:rsidRPr="006E735A">
        <w:rPr>
          <w:rStyle w:val="StyleUnderline"/>
        </w:rPr>
        <w:t xml:space="preserve"> the </w:t>
      </w:r>
      <w:r w:rsidRPr="00CF7D30">
        <w:rPr>
          <w:rStyle w:val="StyleUnderline"/>
          <w:highlight w:val="cyan"/>
        </w:rPr>
        <w:t>broader labor law regime</w:t>
      </w:r>
      <w:r w:rsidRPr="006E735A">
        <w:rPr>
          <w:rStyle w:val="StyleUnderline"/>
        </w:rPr>
        <w:t xml:space="preserve"> in which they are situated</w:t>
      </w:r>
      <w:r w:rsidRPr="006E735A">
        <w:rPr>
          <w:sz w:val="14"/>
        </w:rPr>
        <w:t>. Abood reflects a careful balance between the associational rights of unions and their members, on the one hand, and the rights of non-members to opt out on the other.32 More starkly, to the extent that fair-share fees trench on otherwise insulated First Amendment terrain, they are hardly the worst offenders within the labor law domain. After all, state legislation as well as federal labor law expressly curtails First Amendment activity that is virtually immune from regulation in other contexts, including the ability of workers to picket, boycott, and strike.</w:t>
      </w:r>
    </w:p>
    <w:p w14:paraId="02C7203D" w14:textId="77777777" w:rsidR="004026C5" w:rsidRPr="006E735A" w:rsidRDefault="004026C5" w:rsidP="004026C5">
      <w:pPr>
        <w:rPr>
          <w:sz w:val="14"/>
        </w:rPr>
      </w:pPr>
      <w:r w:rsidRPr="006E735A">
        <w:rPr>
          <w:sz w:val="14"/>
        </w:rPr>
        <w:t>In short, from a historical perspective, the question whether compelled contributions toward chargeable expenses by public sector employees are closer to mushroom-growing subsidies33 or integrated bar dues34 is somewhat beside the point. T</w:t>
      </w:r>
      <w:r w:rsidRPr="006E735A">
        <w:rPr>
          <w:rStyle w:val="StyleUnderline"/>
        </w:rPr>
        <w:t xml:space="preserve">he crucial question is why </w:t>
      </w:r>
      <w:r w:rsidRPr="00CF7D30">
        <w:rPr>
          <w:rStyle w:val="StyleUnderline"/>
          <w:highlight w:val="cyan"/>
        </w:rPr>
        <w:t>the Supreme Court has proven</w:t>
      </w:r>
      <w:r w:rsidRPr="006E735A">
        <w:rPr>
          <w:rStyle w:val="StyleUnderline"/>
        </w:rPr>
        <w:t xml:space="preserve"> so </w:t>
      </w:r>
      <w:r w:rsidRPr="00CF7D30">
        <w:rPr>
          <w:rStyle w:val="StyleUnderline"/>
          <w:highlight w:val="cyan"/>
        </w:rPr>
        <w:t>reluctant to extend</w:t>
      </w:r>
      <w:r w:rsidRPr="006E735A">
        <w:rPr>
          <w:rStyle w:val="StyleUnderline"/>
        </w:rPr>
        <w:t xml:space="preserve"> even paradigmatic </w:t>
      </w:r>
      <w:r w:rsidRPr="00CF7D30">
        <w:rPr>
          <w:rStyle w:val="StyleUnderline"/>
          <w:highlight w:val="cyan"/>
        </w:rPr>
        <w:t>First Amendment protections to labor</w:t>
      </w:r>
      <w:r w:rsidRPr="006E735A">
        <w:rPr>
          <w:rStyle w:val="StyleUnderline"/>
        </w:rPr>
        <w:t xml:space="preserve"> unions, employers, and dissenting employees. Understanding today’s speech-restrictive labor law regime requires exhuming a historical world that has slipped from view.</w:t>
      </w:r>
    </w:p>
    <w:p w14:paraId="2C2C7C95" w14:textId="77777777" w:rsidR="004026C5" w:rsidRPr="006E735A" w:rsidRDefault="004026C5" w:rsidP="004026C5">
      <w:pPr>
        <w:rPr>
          <w:sz w:val="14"/>
        </w:rPr>
      </w:pPr>
      <w:r w:rsidRPr="00F96D11">
        <w:rPr>
          <w:rStyle w:val="StyleUnderline"/>
        </w:rPr>
        <w:t>A constitutional prohibition on fair-share agency fees would alter</w:t>
      </w:r>
      <w:r w:rsidRPr="006E735A">
        <w:rPr>
          <w:rStyle w:val="StyleUnderline"/>
        </w:rPr>
        <w:t xml:space="preserve"> a single component of a complicated labor law system without regard to related provisions</w:t>
      </w:r>
      <w:r w:rsidRPr="006E735A">
        <w:rPr>
          <w:sz w:val="14"/>
        </w:rPr>
        <w:t xml:space="preserve">. In our period of low union density and relative labor quiescence—in which some combination of legal, social, and economic impediments has rendered even simple work stoppages virtually nonexistent35 —judges and advocates have forgotten a phenomenon that the Abood Court grasped well. </w:t>
      </w:r>
      <w:r w:rsidRPr="00CF7D30">
        <w:rPr>
          <w:rStyle w:val="StyleUnderline"/>
          <w:highlight w:val="cyan"/>
        </w:rPr>
        <w:t>In the context of labor</w:t>
      </w:r>
      <w:r w:rsidRPr="006E735A">
        <w:rPr>
          <w:rStyle w:val="StyleUnderline"/>
        </w:rPr>
        <w:t xml:space="preserve"> law, the </w:t>
      </w:r>
      <w:r w:rsidRPr="00CF7D30">
        <w:rPr>
          <w:rStyle w:val="Emphasis"/>
          <w:highlight w:val="cyan"/>
        </w:rPr>
        <w:t>First Amendment is a precarious thread</w:t>
      </w:r>
      <w:r w:rsidRPr="006E735A">
        <w:rPr>
          <w:rStyle w:val="StyleUnderline"/>
        </w:rPr>
        <w:t xml:space="preserve">, and </w:t>
      </w:r>
      <w:r w:rsidRPr="00CF7D30">
        <w:rPr>
          <w:rStyle w:val="StyleUnderline"/>
          <w:highlight w:val="cyan"/>
        </w:rPr>
        <w:t xml:space="preserve">pulling on it </w:t>
      </w:r>
      <w:r w:rsidRPr="00CF7D30">
        <w:rPr>
          <w:rStyle w:val="Emphasis"/>
          <w:highlight w:val="cyan"/>
        </w:rPr>
        <w:t>threatens to unravel the whole structure of</w:t>
      </w:r>
      <w:r w:rsidRPr="006E735A">
        <w:rPr>
          <w:rStyle w:val="Emphasis"/>
        </w:rPr>
        <w:t xml:space="preserve"> American </w:t>
      </w:r>
      <w:r w:rsidRPr="00CF7D30">
        <w:rPr>
          <w:rStyle w:val="Emphasis"/>
          <w:highlight w:val="cyan"/>
        </w:rPr>
        <w:t>labor relations</w:t>
      </w:r>
      <w:r w:rsidRPr="006E735A">
        <w:rPr>
          <w:sz w:val="14"/>
        </w:rPr>
        <w:t>.</w:t>
      </w:r>
    </w:p>
    <w:p w14:paraId="41B4315B" w14:textId="77777777" w:rsidR="004026C5" w:rsidRPr="006E735A" w:rsidRDefault="004026C5" w:rsidP="004026C5">
      <w:pPr>
        <w:rPr>
          <w:sz w:val="14"/>
        </w:rPr>
      </w:pPr>
      <w:r w:rsidRPr="006E735A">
        <w:rPr>
          <w:sz w:val="14"/>
        </w:rPr>
        <w:t>II.  Organized Labor in the Lochner Era</w:t>
      </w:r>
    </w:p>
    <w:p w14:paraId="38D636A4" w14:textId="77777777" w:rsidR="004026C5" w:rsidRPr="006E735A" w:rsidRDefault="004026C5" w:rsidP="004026C5">
      <w:pPr>
        <w:rPr>
          <w:sz w:val="14"/>
        </w:rPr>
      </w:pPr>
      <w:r w:rsidRPr="006E735A">
        <w:rPr>
          <w:sz w:val="14"/>
        </w:rPr>
        <w:t xml:space="preserve">That </w:t>
      </w:r>
      <w:r w:rsidRPr="006E735A">
        <w:rPr>
          <w:rStyle w:val="StyleUnderline"/>
        </w:rPr>
        <w:t xml:space="preserve">the subsidence of American labor unrest has coincided with a new </w:t>
      </w:r>
      <w:r w:rsidRPr="006E735A">
        <w:rPr>
          <w:rStyle w:val="Emphasis"/>
        </w:rPr>
        <w:t>judicial openness</w:t>
      </w:r>
      <w:r w:rsidRPr="006E735A">
        <w:rPr>
          <w:rStyle w:val="StyleUnderline"/>
        </w:rPr>
        <w:t xml:space="preserve"> to economically inflected First Amendment claims is presumably no accident</w:t>
      </w:r>
      <w:r w:rsidRPr="006E735A">
        <w:rPr>
          <w:sz w:val="14"/>
        </w:rPr>
        <w:t xml:space="preserve">. </w:t>
      </w:r>
      <w:r w:rsidRPr="006E735A">
        <w:rPr>
          <w:rStyle w:val="StyleUnderline"/>
        </w:rPr>
        <w:t xml:space="preserve">The </w:t>
      </w:r>
      <w:r w:rsidRPr="00CF7D30">
        <w:rPr>
          <w:rStyle w:val="StyleUnderline"/>
          <w:highlight w:val="cyan"/>
        </w:rPr>
        <w:t>Janus</w:t>
      </w:r>
      <w:r w:rsidRPr="006E735A">
        <w:rPr>
          <w:rStyle w:val="StyleUnderline"/>
        </w:rPr>
        <w:t xml:space="preserve"> case </w:t>
      </w:r>
      <w:r w:rsidRPr="00CF7D30">
        <w:rPr>
          <w:rStyle w:val="StyleUnderline"/>
          <w:highlight w:val="cyan"/>
        </w:rPr>
        <w:t xml:space="preserve">is part of a </w:t>
      </w:r>
      <w:r w:rsidRPr="00CF7D30">
        <w:rPr>
          <w:rStyle w:val="Emphasis"/>
          <w:highlight w:val="cyan"/>
        </w:rPr>
        <w:t>mounting effort</w:t>
      </w:r>
      <w:r w:rsidRPr="00CF7D30">
        <w:rPr>
          <w:rStyle w:val="StyleUnderline"/>
          <w:highlight w:val="cyan"/>
        </w:rPr>
        <w:t xml:space="preserve"> to challenge</w:t>
      </w:r>
      <w:r w:rsidRPr="006E735A">
        <w:rPr>
          <w:rStyle w:val="StyleUnderline"/>
        </w:rPr>
        <w:t xml:space="preserve"> social and economic </w:t>
      </w:r>
      <w:r w:rsidRPr="00CF7D30">
        <w:rPr>
          <w:rStyle w:val="StyleUnderline"/>
          <w:highlight w:val="cyan"/>
        </w:rPr>
        <w:t>regulation through the</w:t>
      </w:r>
      <w:r w:rsidRPr="006E735A">
        <w:rPr>
          <w:rStyle w:val="StyleUnderline"/>
        </w:rPr>
        <w:t xml:space="preserve"> </w:t>
      </w:r>
      <w:r w:rsidRPr="006E735A">
        <w:rPr>
          <w:rStyle w:val="Emphasis"/>
        </w:rPr>
        <w:t xml:space="preserve">guise of the </w:t>
      </w:r>
      <w:r w:rsidRPr="00CF7D30">
        <w:rPr>
          <w:rStyle w:val="Emphasis"/>
          <w:highlight w:val="cyan"/>
        </w:rPr>
        <w:t>First Amendment</w:t>
      </w:r>
      <w:r w:rsidRPr="006E735A">
        <w:rPr>
          <w:sz w:val="14"/>
        </w:rPr>
        <w:t xml:space="preserve">. The </w:t>
      </w:r>
      <w:r w:rsidRPr="006E735A">
        <w:rPr>
          <w:rStyle w:val="StyleUnderline"/>
        </w:rPr>
        <w:t>past decades have witnessed a marked shift in First Amendment law from the protection of disfavored minorities</w:t>
      </w:r>
      <w:r w:rsidRPr="006E735A">
        <w:rPr>
          <w:sz w:val="14"/>
        </w:rPr>
        <w:t xml:space="preserve"> against state suppression </w:t>
      </w:r>
      <w:r w:rsidRPr="006E735A">
        <w:rPr>
          <w:rStyle w:val="StyleUnderline"/>
        </w:rPr>
        <w:t xml:space="preserve">to the </w:t>
      </w:r>
      <w:r w:rsidRPr="00CF7D30">
        <w:rPr>
          <w:rStyle w:val="Emphasis"/>
          <w:highlight w:val="cyan"/>
        </w:rPr>
        <w:t>insulation of industrial interests</w:t>
      </w:r>
      <w:r w:rsidRPr="006E735A">
        <w:rPr>
          <w:rStyle w:val="StyleUnderline"/>
        </w:rPr>
        <w:t xml:space="preserve"> against government regulation</w:t>
      </w:r>
      <w:r w:rsidRPr="006E735A">
        <w:rPr>
          <w:sz w:val="14"/>
        </w:rPr>
        <w:t xml:space="preserve">.36 That </w:t>
      </w:r>
      <w:r w:rsidRPr="006E735A">
        <w:rPr>
          <w:rStyle w:val="StyleUnderline"/>
        </w:rPr>
        <w:t xml:space="preserve">effort has </w:t>
      </w:r>
      <w:r w:rsidRPr="00CF7D30">
        <w:rPr>
          <w:rStyle w:val="StyleUnderline"/>
          <w:highlight w:val="cyan"/>
        </w:rPr>
        <w:t>overlapped</w:t>
      </w:r>
      <w:r w:rsidRPr="006E735A">
        <w:rPr>
          <w:rStyle w:val="StyleUnderline"/>
        </w:rPr>
        <w:t xml:space="preserve"> </w:t>
      </w:r>
      <w:r w:rsidRPr="006E735A">
        <w:rPr>
          <w:rStyle w:val="Emphasis"/>
        </w:rPr>
        <w:t xml:space="preserve">almost </w:t>
      </w:r>
      <w:r w:rsidRPr="00CF7D30">
        <w:rPr>
          <w:rStyle w:val="Emphasis"/>
          <w:highlight w:val="cyan"/>
        </w:rPr>
        <w:t>perfectly</w:t>
      </w:r>
      <w:r w:rsidRPr="00CF7D30">
        <w:rPr>
          <w:rStyle w:val="StyleUnderline"/>
          <w:highlight w:val="cyan"/>
        </w:rPr>
        <w:t xml:space="preserve"> with</w:t>
      </w:r>
      <w:r w:rsidRPr="006E735A">
        <w:rPr>
          <w:rStyle w:val="StyleUnderline"/>
        </w:rPr>
        <w:t xml:space="preserve"> the decline in </w:t>
      </w:r>
      <w:r w:rsidRPr="00CF7D30">
        <w:rPr>
          <w:rStyle w:val="StyleUnderline"/>
          <w:highlight w:val="cyan"/>
        </w:rPr>
        <w:t>labor’s power</w:t>
      </w:r>
      <w:r w:rsidRPr="006E735A">
        <w:rPr>
          <w:sz w:val="14"/>
        </w:rPr>
        <w:t>, whose symbolic harbinger—President Ronald Reagan’s hiring of permanent replacements in the 1981 air traffic controller strike—came just months after the Supreme Court issued a watershed decision on promotional advertising that reflected increasing resistance to the regulation of commercial speech.37 Today, as labor struggles to redefine its role and relevance and to imagine a legal regime more conducive to its political and economic goals,38 empirical evidence suggests that almost half of First Amendment victories benefit business corporations and trade groups challenging unwelcome regulatory interventions.39</w:t>
      </w:r>
    </w:p>
    <w:p w14:paraId="0CFB0F77" w14:textId="77777777" w:rsidR="004026C5" w:rsidRPr="006E735A" w:rsidRDefault="004026C5" w:rsidP="004026C5">
      <w:pPr>
        <w:rPr>
          <w:sz w:val="14"/>
        </w:rPr>
      </w:pPr>
      <w:r w:rsidRPr="006E735A">
        <w:rPr>
          <w:sz w:val="14"/>
        </w:rPr>
        <w:t xml:space="preserve">This transformation has aptly been labeled </w:t>
      </w:r>
      <w:r w:rsidRPr="00CF7D30">
        <w:rPr>
          <w:rStyle w:val="StyleUnderline"/>
          <w:highlight w:val="cyan"/>
        </w:rPr>
        <w:t xml:space="preserve">the </w:t>
      </w:r>
      <w:r w:rsidRPr="00CF7D30">
        <w:rPr>
          <w:rStyle w:val="Emphasis"/>
          <w:highlight w:val="cyan"/>
        </w:rPr>
        <w:t>Lochnerization of the First Amendment</w:t>
      </w:r>
      <w:r w:rsidRPr="006E735A">
        <w:rPr>
          <w:sz w:val="14"/>
        </w:rPr>
        <w:t xml:space="preserve">,40 on the theory that businesses are using the First Amendment to do the work that substantive due process once performed in the era of Lochner v. New York,41 the notorious 1905 Supreme Court case invalidating a New York maximum-hours law for bakers as an infringement of liberty of contract.42 That is, like liberty of contract in the early twentieth century, </w:t>
      </w:r>
      <w:r w:rsidRPr="006E735A">
        <w:rPr>
          <w:rStyle w:val="StyleUnderline"/>
        </w:rPr>
        <w:t xml:space="preserve">the First Amendment is being used today to </w:t>
      </w:r>
      <w:r w:rsidRPr="00CF7D30">
        <w:rPr>
          <w:rStyle w:val="Emphasis"/>
          <w:highlight w:val="cyan"/>
        </w:rPr>
        <w:t>dismantle</w:t>
      </w:r>
      <w:r w:rsidRPr="006E735A">
        <w:rPr>
          <w:rStyle w:val="Emphasis"/>
        </w:rPr>
        <w:t xml:space="preserve"> burdensome </w:t>
      </w:r>
      <w:r w:rsidRPr="00CF7D30">
        <w:rPr>
          <w:rStyle w:val="Emphasis"/>
          <w:highlight w:val="cyan"/>
        </w:rPr>
        <w:t>regulatory regimes</w:t>
      </w:r>
      <w:r w:rsidRPr="006E735A">
        <w:rPr>
          <w:sz w:val="14"/>
        </w:rPr>
        <w:t>.</w:t>
      </w:r>
    </w:p>
    <w:p w14:paraId="168D1290" w14:textId="77777777" w:rsidR="004026C5" w:rsidRPr="006E735A" w:rsidRDefault="004026C5" w:rsidP="004026C5">
      <w:pPr>
        <w:rPr>
          <w:sz w:val="14"/>
        </w:rPr>
      </w:pPr>
      <w:r w:rsidRPr="006E735A">
        <w:rPr>
          <w:sz w:val="14"/>
        </w:rPr>
        <w:t xml:space="preserve">The literature characterizes this transformation as a new direction in First Amendment law, but from the standpoint of the interwar coalition that litigated the foundational First Amendment cases, it might better be classified as a course correction. As I have argued elsewhere, the Lochnerization of the First Amendment began many decades ago. In fact, it began almost the instant that Lochner itself was put to rest. </w:t>
      </w:r>
      <w:r w:rsidRPr="00CF7D30">
        <w:rPr>
          <w:rStyle w:val="StyleUnderline"/>
          <w:highlight w:val="cyan"/>
        </w:rPr>
        <w:t>Lochner’s anti-regulatory constitutionalism</w:t>
      </w:r>
      <w:r w:rsidRPr="006E735A">
        <w:rPr>
          <w:sz w:val="14"/>
        </w:rPr>
        <w:t xml:space="preserve"> was embedded in the First Amendment at the moment that the so-called New Deal settlement was struck. And it </w:t>
      </w:r>
      <w:r w:rsidRPr="00CF7D30">
        <w:rPr>
          <w:rStyle w:val="StyleUnderline"/>
          <w:highlight w:val="cyan"/>
        </w:rPr>
        <w:t xml:space="preserve">was </w:t>
      </w:r>
      <w:r w:rsidRPr="00CF7D30">
        <w:rPr>
          <w:rStyle w:val="Emphasis"/>
          <w:highlight w:val="cyan"/>
        </w:rPr>
        <w:t>integrally related</w:t>
      </w:r>
      <w:r w:rsidRPr="006E735A">
        <w:rPr>
          <w:rStyle w:val="StyleUnderline"/>
        </w:rPr>
        <w:t xml:space="preserve"> </w:t>
      </w:r>
      <w:r w:rsidRPr="00CF7D30">
        <w:rPr>
          <w:rStyle w:val="StyleUnderline"/>
          <w:highlight w:val="cyan"/>
        </w:rPr>
        <w:t>to Progressive</w:t>
      </w:r>
      <w:r w:rsidRPr="006E735A">
        <w:rPr>
          <w:rStyle w:val="StyleUnderline"/>
        </w:rPr>
        <w:t xml:space="preserve"> Era </w:t>
      </w:r>
      <w:r w:rsidRPr="00CF7D30">
        <w:rPr>
          <w:rStyle w:val="StyleUnderline"/>
          <w:highlight w:val="cyan"/>
        </w:rPr>
        <w:t>labor conflict</w:t>
      </w:r>
      <w:r w:rsidRPr="006E735A">
        <w:rPr>
          <w:sz w:val="14"/>
        </w:rPr>
        <w:t>.43</w:t>
      </w:r>
    </w:p>
    <w:p w14:paraId="3D0DD8FB" w14:textId="77777777" w:rsidR="004026C5" w:rsidRPr="006E735A" w:rsidRDefault="004026C5" w:rsidP="004026C5">
      <w:pPr>
        <w:rPr>
          <w:sz w:val="14"/>
        </w:rPr>
      </w:pPr>
      <w:r w:rsidRPr="00F96D11">
        <w:rPr>
          <w:sz w:val="14"/>
        </w:rPr>
        <w:t xml:space="preserve">Today, </w:t>
      </w:r>
      <w:r w:rsidRPr="00F96D11">
        <w:rPr>
          <w:rStyle w:val="StyleUnderline"/>
        </w:rPr>
        <w:t xml:space="preserve">Lochner-era jurisprudence is </w:t>
      </w:r>
      <w:r w:rsidRPr="00F96D11">
        <w:rPr>
          <w:rStyle w:val="Emphasis"/>
        </w:rPr>
        <w:t>most closely</w:t>
      </w:r>
      <w:r w:rsidRPr="00F96D11">
        <w:rPr>
          <w:rStyle w:val="StyleUnderline"/>
        </w:rPr>
        <w:t xml:space="preserve"> identified with the cases whose facts resemble Lochner’s: cases, that is, in which state</w:t>
      </w:r>
      <w:r w:rsidRPr="006E735A">
        <w:rPr>
          <w:rStyle w:val="StyleUnderline"/>
        </w:rPr>
        <w:t xml:space="preserve"> and federal </w:t>
      </w:r>
      <w:r w:rsidRPr="00CF7D30">
        <w:rPr>
          <w:rStyle w:val="StyleUnderline"/>
          <w:highlight w:val="cyan"/>
        </w:rPr>
        <w:t xml:space="preserve">courts </w:t>
      </w:r>
      <w:r w:rsidRPr="00CF7D30">
        <w:rPr>
          <w:rStyle w:val="Emphasis"/>
          <w:highlight w:val="cyan"/>
        </w:rPr>
        <w:t>invalidated legislative efforts</w:t>
      </w:r>
      <w:r w:rsidRPr="006E735A">
        <w:rPr>
          <w:rStyle w:val="StyleUnderline"/>
        </w:rPr>
        <w:t xml:space="preserve"> to improve workplace safety or dictate the terms </w:t>
      </w:r>
      <w:r w:rsidRPr="00CF7D30">
        <w:rPr>
          <w:rStyle w:val="StyleUnderline"/>
          <w:highlight w:val="cyan"/>
        </w:rPr>
        <w:t>of employment</w:t>
      </w:r>
      <w:r w:rsidRPr="006E735A">
        <w:rPr>
          <w:sz w:val="14"/>
        </w:rPr>
        <w:t>. For the early labor movement, however, such decisions represented only one component of a broader judicial hostility to workers’ rights. For example, the Supreme Court’s 1897 decision in Allgeyer v. Louisiana,44 which first read liberty of contract into the Due Process Clause of the Fourteenth Amendment, hamstrung unions as much as or more than progressive legislatures.</w:t>
      </w:r>
    </w:p>
    <w:p w14:paraId="5749F7A3" w14:textId="77777777" w:rsidR="004026C5" w:rsidRPr="006E735A" w:rsidRDefault="004026C5" w:rsidP="004026C5">
      <w:pPr>
        <w:rPr>
          <w:sz w:val="14"/>
        </w:rPr>
      </w:pPr>
      <w:r w:rsidRPr="006E735A">
        <w:rPr>
          <w:sz w:val="14"/>
        </w:rPr>
        <w:t xml:space="preserve">During the early decades of the twentieth century, </w:t>
      </w:r>
      <w:r w:rsidRPr="006E735A">
        <w:rPr>
          <w:rStyle w:val="StyleUnderline"/>
        </w:rPr>
        <w:t xml:space="preserve">the federal </w:t>
      </w:r>
      <w:r w:rsidRPr="00F96D11">
        <w:rPr>
          <w:rStyle w:val="StyleUnderline"/>
        </w:rPr>
        <w:t xml:space="preserve">judiciary </w:t>
      </w:r>
      <w:r w:rsidRPr="00F96D11">
        <w:rPr>
          <w:rStyle w:val="Emphasis"/>
        </w:rPr>
        <w:t xml:space="preserve">cabined legislative power </w:t>
      </w:r>
      <w:r w:rsidRPr="00F96D11">
        <w:rPr>
          <w:rStyle w:val="Emphasis"/>
          <w:highlight w:val="cyan"/>
        </w:rPr>
        <w:t>to authorize union activity</w:t>
      </w:r>
      <w:r w:rsidRPr="006E735A">
        <w:rPr>
          <w:rStyle w:val="StyleUnderline"/>
        </w:rPr>
        <w:t xml:space="preserve"> </w:t>
      </w:r>
      <w:r w:rsidRPr="00CF7D30">
        <w:rPr>
          <w:rStyle w:val="StyleUnderline"/>
          <w:highlight w:val="cyan"/>
        </w:rPr>
        <w:t>while expanding</w:t>
      </w:r>
      <w:r w:rsidRPr="006E735A">
        <w:rPr>
          <w:rStyle w:val="StyleUnderline"/>
        </w:rPr>
        <w:t xml:space="preserve"> its own </w:t>
      </w:r>
      <w:r w:rsidRPr="00CF7D30">
        <w:rPr>
          <w:rStyle w:val="StyleUnderline"/>
          <w:highlight w:val="cyan"/>
        </w:rPr>
        <w:t xml:space="preserve">authority to </w:t>
      </w:r>
      <w:r w:rsidRPr="00CF7D30">
        <w:rPr>
          <w:rStyle w:val="Emphasis"/>
          <w:highlight w:val="cyan"/>
        </w:rPr>
        <w:t>curtail strikes</w:t>
      </w:r>
      <w:r w:rsidRPr="006E735A">
        <w:rPr>
          <w:rStyle w:val="Emphasis"/>
        </w:rPr>
        <w:t xml:space="preserve"> and boycotts</w:t>
      </w:r>
      <w:r w:rsidRPr="006E735A">
        <w:rPr>
          <w:sz w:val="14"/>
        </w:rPr>
        <w:t>.45 In 1908, the Supreme Court struck down a federal prohibition on anti-union discrimination in the railroad industry for abridging workers’ freedom of contract under the Fifth Amendment.46 In 1915, it extended that holding to the states.47 Relying on “constitutional freedom of contract” under the Fourteenth Amendment,48 it invalidated a state law that made it unlawful for an employer to require an employee to enter into an agreement “not to join or become or remain a member of any labor organization or association, as a condition of such person or persons securin</w:t>
      </w:r>
      <w:r w:rsidRPr="00F96D11">
        <w:rPr>
          <w:sz w:val="14"/>
        </w:rPr>
        <w:t xml:space="preserve">g employment.”49 </w:t>
      </w:r>
      <w:r w:rsidRPr="00F96D11">
        <w:rPr>
          <w:rStyle w:val="StyleUnderline"/>
        </w:rPr>
        <w:t xml:space="preserve">Rejecting the state’s asserted effort to limit employer “coercion” and </w:t>
      </w:r>
      <w:r w:rsidRPr="00F96D11">
        <w:rPr>
          <w:rStyle w:val="StyleUnderline"/>
          <w:highlight w:val="cyan"/>
        </w:rPr>
        <w:t>to ensure the liberty of workers</w:t>
      </w:r>
      <w:r w:rsidRPr="00F96D11">
        <w:rPr>
          <w:rStyle w:val="StyleUnderline"/>
        </w:rPr>
        <w:t xml:space="preserve"> to join organizations of their choosing</w:t>
      </w:r>
      <w:r w:rsidRPr="006E735A">
        <w:rPr>
          <w:rStyle w:val="StyleUnderline"/>
        </w:rPr>
        <w:t xml:space="preserve">, </w:t>
      </w:r>
      <w:r w:rsidRPr="00F96D11">
        <w:rPr>
          <w:rStyle w:val="StyleUnderline"/>
        </w:rPr>
        <w:t xml:space="preserve">the </w:t>
      </w:r>
      <w:r w:rsidRPr="00CF7D30">
        <w:rPr>
          <w:rStyle w:val="StyleUnderline"/>
          <w:highlight w:val="cyan"/>
        </w:rPr>
        <w:t>Court construed</w:t>
      </w:r>
      <w:r w:rsidRPr="006E735A">
        <w:rPr>
          <w:rStyle w:val="StyleUnderline"/>
        </w:rPr>
        <w:t xml:space="preserve"> the </w:t>
      </w:r>
      <w:r w:rsidRPr="006E735A">
        <w:rPr>
          <w:rStyle w:val="Emphasis"/>
        </w:rPr>
        <w:t xml:space="preserve">targeted </w:t>
      </w:r>
      <w:r w:rsidRPr="00CF7D30">
        <w:rPr>
          <w:rStyle w:val="Emphasis"/>
          <w:highlight w:val="cyan"/>
        </w:rPr>
        <w:t>yellow-dog contracts</w:t>
      </w:r>
      <w:r w:rsidRPr="00CF7D30">
        <w:rPr>
          <w:rStyle w:val="StyleUnderline"/>
          <w:highlight w:val="cyan"/>
        </w:rPr>
        <w:t xml:space="preserve"> as advancing the right of an employee</w:t>
      </w:r>
      <w:r w:rsidRPr="006E735A">
        <w:rPr>
          <w:rStyle w:val="StyleUnderline"/>
        </w:rPr>
        <w:t xml:space="preserve"> “to work for whom he will.”</w:t>
      </w:r>
      <w:r w:rsidRPr="006E735A">
        <w:rPr>
          <w:sz w:val="14"/>
        </w:rPr>
        <w:t>50 Two years later, it upheld a controversial injunction against the United Mine Workers that encompassed efforts to persuade workers to join the union, because the prospective recruits had exercised their “constitutional rights of personal liberty and private property” by signing yellow-dog contracts.51 And in 1921, the newly appointed chief justice William Howard Taft issued an opinion in Truax v. Corrigan,52 which was castigated by labor for its apparent partiality to employers. Invalidating a state statute that limited the authority of judges to issue injunctions in labor disputes, the majority denounced labor picketing as “moral coercion by illegal annoyance and obstruction” and concluded that “a law which operates to make lawful such a wrong . . . deprives the owner of the business and the premises of his property without due process.”53</w:t>
      </w:r>
    </w:p>
    <w:p w14:paraId="4BAE1BFB" w14:textId="77777777" w:rsidR="004026C5" w:rsidRPr="006E735A" w:rsidRDefault="004026C5" w:rsidP="004026C5">
      <w:pPr>
        <w:rPr>
          <w:sz w:val="14"/>
        </w:rPr>
      </w:pPr>
      <w:r w:rsidRPr="006E735A">
        <w:rPr>
          <w:sz w:val="14"/>
        </w:rPr>
        <w:t>Even as the Supreme Court invalidated anti-yellow dog laws for abridging liberty of contract, it denied constitutional protection to labor tactics, including the boycott and the strike. In Gompers v. Buck’s Stove &amp; Range Co.,54 the Court rejected out of hand the notion that the American Federation of Labor’s (AFL’s) “We Don’t Patronize List,” which cataloged employers that the AFL considered “unfair,” was protected First Amendment expression.55 As a spokesperson for the National Association of Manufacturers (NAM) explained, it was every bit as legitimate “to enjoin the use of [a man’s] hands or his feet or his head to do some unlawful thing” as it was “to use the injunction in connection with the use of the tongue.”56</w:t>
      </w:r>
    </w:p>
    <w:p w14:paraId="71743802" w14:textId="77777777" w:rsidR="004026C5" w:rsidRPr="006E735A" w:rsidRDefault="004026C5" w:rsidP="004026C5">
      <w:pPr>
        <w:rPr>
          <w:sz w:val="14"/>
        </w:rPr>
      </w:pPr>
      <w:r w:rsidRPr="006E735A">
        <w:rPr>
          <w:sz w:val="14"/>
        </w:rPr>
        <w:t>The same reasoning undergirded the Taft Court’s decisions during the 1920s. In 1926, three years after invalidating a state compulsory arbitration statute for unduly burdening businesses,57 the Court upheld the criminal conviction of a union officer under the same law for engaging in a strike.58 The majority opinion decisively rejected labor’s attempt to ground the right to strike in either the common law or the Constitution.59 Indeed, according to the courts, laws prohibiting strikes and boycotts served rather than impeded personal liberty. “The labor unions and [their] officers,” reflected a lower court in Buck’s Stove, “meddle into a member’s daily affairs deeper than does the law; restrict him in matters that the law leaves free.”60</w:t>
      </w:r>
    </w:p>
    <w:p w14:paraId="12959E0A" w14:textId="77777777" w:rsidR="004026C5" w:rsidRPr="006E735A" w:rsidRDefault="004026C5" w:rsidP="004026C5">
      <w:pPr>
        <w:rPr>
          <w:sz w:val="14"/>
        </w:rPr>
      </w:pPr>
      <w:r w:rsidRPr="006E735A">
        <w:rPr>
          <w:sz w:val="14"/>
        </w:rPr>
        <w:t xml:space="preserve">In the face of such decisions, </w:t>
      </w:r>
      <w:r w:rsidRPr="006E735A">
        <w:rPr>
          <w:rStyle w:val="StyleUnderline"/>
        </w:rPr>
        <w:t xml:space="preserve">labor leaders and their allies charged the courts with </w:t>
      </w:r>
      <w:r w:rsidRPr="006E735A">
        <w:rPr>
          <w:rStyle w:val="Emphasis"/>
        </w:rPr>
        <w:t>hypocrisy</w:t>
      </w:r>
      <w:r w:rsidRPr="006E735A">
        <w:rPr>
          <w:sz w:val="14"/>
        </w:rPr>
        <w:t xml:space="preserve">.61 Increasingly, </w:t>
      </w:r>
      <w:r w:rsidRPr="006E735A">
        <w:rPr>
          <w:rStyle w:val="StyleUnderline"/>
        </w:rPr>
        <w:t xml:space="preserve">they accused </w:t>
      </w:r>
      <w:r w:rsidRPr="00CF7D30">
        <w:rPr>
          <w:rStyle w:val="StyleUnderline"/>
          <w:highlight w:val="cyan"/>
        </w:rPr>
        <w:t>the judiciary</w:t>
      </w:r>
      <w:r w:rsidRPr="006E735A">
        <w:rPr>
          <w:rStyle w:val="StyleUnderline"/>
        </w:rPr>
        <w:t xml:space="preserve"> of </w:t>
      </w:r>
      <w:r w:rsidRPr="00CF7D30">
        <w:rPr>
          <w:rStyle w:val="StyleUnderline"/>
          <w:highlight w:val="cyan"/>
        </w:rPr>
        <w:t>erect</w:t>
      </w:r>
      <w:r w:rsidRPr="006E735A">
        <w:rPr>
          <w:rStyle w:val="StyleUnderline"/>
        </w:rPr>
        <w:t xml:space="preserve">ing </w:t>
      </w:r>
      <w:r w:rsidRPr="00CF7D30">
        <w:rPr>
          <w:rStyle w:val="StyleUnderline"/>
          <w:highlight w:val="cyan"/>
        </w:rPr>
        <w:t>a labor law regime</w:t>
      </w:r>
      <w:r w:rsidRPr="006E735A">
        <w:rPr>
          <w:rStyle w:val="StyleUnderline"/>
        </w:rPr>
        <w:t xml:space="preserve"> best </w:t>
      </w:r>
      <w:r w:rsidRPr="00CF7D30">
        <w:rPr>
          <w:rStyle w:val="StyleUnderline"/>
          <w:highlight w:val="cyan"/>
        </w:rPr>
        <w:t>characterized as “</w:t>
      </w:r>
      <w:r w:rsidRPr="00CF7D30">
        <w:rPr>
          <w:rStyle w:val="Emphasis"/>
          <w:highlight w:val="cyan"/>
        </w:rPr>
        <w:t>Heads, I win; Tails, you lose</w:t>
      </w:r>
      <w:r w:rsidRPr="006E735A">
        <w:rPr>
          <w:rStyle w:val="StyleUnderline"/>
        </w:rPr>
        <w:t>.”</w:t>
      </w:r>
      <w:r w:rsidRPr="006E735A">
        <w:rPr>
          <w:sz w:val="14"/>
        </w:rPr>
        <w:t>62 During the 1910s, progressives launched a frontal assault on the courts, along with common law legalism and constitutionalism.63 Mainstream lawyers and politicians introduced various proposals to curb judicial overreaching, and many states enacted provisions for the democratic recall of judges. Concerns about the courts were sufficiently pervasive that former president Theodore Roosevelt, campaigning for a return to the White House on the Progressive Party ticket, promoted the “recall of judicial decisions” and pronounced it “absolutely necessary for the people themselves to take control of the interpretation of the constitution.”64 Even some conservatives fretted that the judiciary’s fiercely antilabor jurisprudence was straining popular confidence in the courts and “endanger[ing] imbedded political and constitutional traditions of due process,” along with the American commitment to rule of law.65</w:t>
      </w:r>
    </w:p>
    <w:p w14:paraId="10DC9C1C" w14:textId="77777777" w:rsidR="004026C5" w:rsidRPr="006E735A" w:rsidRDefault="004026C5" w:rsidP="004026C5">
      <w:pPr>
        <w:rPr>
          <w:sz w:val="14"/>
        </w:rPr>
      </w:pPr>
      <w:r w:rsidRPr="006E735A">
        <w:rPr>
          <w:sz w:val="14"/>
        </w:rPr>
        <w:t>The campaign to curtail judicial power flagged during the 1920s, when a combination of economic prosperity and state-sanctioned antilabor offensives dampened union influence. In 1924, the plank of the Progressive Party platform urging abolition of “the tyranny and usurpation of the courts, including the practice of nullifying legislation in conflict with the political, social or economic theories of the judges,” found few supporters outside labor circles.66 But within a decade, judicial inflexibility in the face of the Great Depression made demands for reform more urgent than ever. Notably, a reinvigorated labor movement was instrumental in reviving the attack on Lochner-era constitutionalism.67 After all, in the face of rising labor militancy, a decisive congressional majority passed the NLRA in 1935.68 As violent strikes roiled the nation, the statute aimed to improve economic conditions and reduce labor unrest by legitimating union activity.69 Yet business groups actively advised their members to disregard their obligations to bargain with unions under the NLRA, on the theory that the Supreme Court was certain to consider it an unconstitutional incursion on the property rights of employers and an unconstitutional interference with the liberty of antiunion employees.70</w:t>
      </w:r>
    </w:p>
    <w:p w14:paraId="7A5D93AB" w14:textId="77777777" w:rsidR="004026C5" w:rsidRPr="006E735A" w:rsidRDefault="004026C5" w:rsidP="004026C5">
      <w:pPr>
        <w:rPr>
          <w:sz w:val="14"/>
        </w:rPr>
      </w:pPr>
      <w:r w:rsidRPr="006E735A">
        <w:rPr>
          <w:sz w:val="14"/>
        </w:rPr>
        <w:t>By the mid-1930s, of course, the very future of judicial review was in jeopardy. President Franklin Roosevelt’s much maligned Court-packing plan met political resistance for its disingenuous reliance on strained judicial resources and its perceived aggrandizement of executive, in place of judicial, power.71 Other proposals, however, had ample support. And many of them, including calls to abolish judicial review by constitutional amendment, promised far greater inroads on judicial authority. In congressional hearings on the Court-packing plan and in impassioned public debate over the future of the courts, the judiciary’s mistreatment of organized labor played an outsize role. To unions, victory in their decades-long battle against Lochner-era constitutionalism at last appeared within reach.</w:t>
      </w:r>
    </w:p>
    <w:p w14:paraId="72F6FB7B" w14:textId="77777777" w:rsidR="004026C5" w:rsidRPr="006E735A" w:rsidRDefault="004026C5" w:rsidP="004026C5">
      <w:pPr>
        <w:rPr>
          <w:sz w:val="14"/>
        </w:rPr>
      </w:pPr>
      <w:r w:rsidRPr="006E735A">
        <w:rPr>
          <w:sz w:val="14"/>
        </w:rPr>
        <w:t>III. From the Right to Strike to the Right to Work</w:t>
      </w:r>
    </w:p>
    <w:p w14:paraId="081AA156" w14:textId="77777777" w:rsidR="004026C5" w:rsidRPr="006E735A" w:rsidRDefault="004026C5" w:rsidP="004026C5">
      <w:pPr>
        <w:rPr>
          <w:sz w:val="14"/>
        </w:rPr>
      </w:pPr>
      <w:r w:rsidRPr="006E735A">
        <w:rPr>
          <w:sz w:val="14"/>
        </w:rPr>
        <w:t xml:space="preserve">As events unfolded, court-curbing measures proved unnecessary, because in the spring of 1937 the Supreme Court unexpectedly changed course. Ever since the Supreme Court handed them down, its decisions in West Coast Hotel v. Parrish72 and NLRB v. Jones &amp; Laughlin Steel Corp.73 have been described as the opening shots of a revolution in constitutional law.74 </w:t>
      </w:r>
      <w:r w:rsidRPr="006E735A">
        <w:rPr>
          <w:rStyle w:val="StyleUnderline"/>
        </w:rPr>
        <w:t xml:space="preserve">As future Supreme Court justice Robert H. Jackson observed, the “avalanche of victories” issued that spring—which constituted “a legal revolution, as real and meaningful as any ever fought on a field of battle”—“were the </w:t>
      </w:r>
      <w:r w:rsidRPr="006E735A">
        <w:rPr>
          <w:rStyle w:val="Emphasis"/>
        </w:rPr>
        <w:t>greatest days in labor’s legal history</w:t>
      </w:r>
      <w:r w:rsidRPr="006E735A">
        <w:rPr>
          <w:rStyle w:val="StyleUnderline"/>
        </w:rPr>
        <w:t>.”75 In accepting the constitutionality of minimum wage laws and subsequently of federal labor law, the Supreme Court definitively abandoned its reliance on constitutional liberty and property rights</w:t>
      </w:r>
      <w:r w:rsidRPr="006E735A">
        <w:rPr>
          <w:sz w:val="14"/>
        </w:rPr>
        <w:t xml:space="preserve"> (along with the Commerce Clause) and signaled a new deference to government regulation of the economy.</w:t>
      </w:r>
    </w:p>
    <w:p w14:paraId="00AC1944" w14:textId="77777777" w:rsidR="004026C5" w:rsidRPr="006E735A" w:rsidRDefault="004026C5" w:rsidP="004026C5">
      <w:pPr>
        <w:rPr>
          <w:sz w:val="14"/>
        </w:rPr>
      </w:pPr>
      <w:r w:rsidRPr="006E735A">
        <w:rPr>
          <w:sz w:val="14"/>
        </w:rPr>
        <w:t>The esteemed constitutional scholar Edward S. Corwin was among the first commentators to characterize the 1937 decisions as revolutionary, a label he grounded in the Supreme Court’s abandonment of its laissez-faire conception of “liberty.”76 That is, what made the decisions “so radical” and “so altogether dramatic” was their reconceptualization of liberty “as something that may be infringed by other forces as well as by those of government; indeed, something that may require the positive intervention of government against those other forces.”77 To be sure, the Court did not identify this new form of liberty as an independent constitutional right. Even after 1937, neither theorists nor advocates ordinarily argued that state assistance for organized labor was constitutionally compelled. Still, Corwin’s insight would prove crucial in interpreting the NLRA and in deflecting subsequent constitutional attacks on the statutory framework.</w:t>
      </w:r>
    </w:p>
    <w:p w14:paraId="655201F2" w14:textId="77777777" w:rsidR="004026C5" w:rsidRPr="006E735A" w:rsidRDefault="004026C5" w:rsidP="004026C5">
      <w:pPr>
        <w:rPr>
          <w:sz w:val="14"/>
        </w:rPr>
      </w:pPr>
      <w:r w:rsidRPr="006E735A">
        <w:rPr>
          <w:sz w:val="14"/>
        </w:rPr>
        <w:t xml:space="preserve">Looking forward, however, the late 1930s constitutional moment was even more revolutionary than Corwin anticipated. The New Deal Supreme Court did not stop at stripping employers of their Lochner-era liberty and property rights. Even </w:t>
      </w:r>
      <w:r w:rsidRPr="00CF7D30">
        <w:rPr>
          <w:rStyle w:val="StyleUnderline"/>
          <w:highlight w:val="cyan"/>
        </w:rPr>
        <w:t>as it</w:t>
      </w:r>
      <w:r w:rsidRPr="006E735A">
        <w:rPr>
          <w:rStyle w:val="StyleUnderline"/>
        </w:rPr>
        <w:t xml:space="preserve"> </w:t>
      </w:r>
      <w:r w:rsidRPr="00CF7D30">
        <w:rPr>
          <w:rStyle w:val="StyleUnderline"/>
          <w:highlight w:val="cyan"/>
        </w:rPr>
        <w:t>wrote</w:t>
      </w:r>
      <w:r w:rsidRPr="006E735A">
        <w:rPr>
          <w:rStyle w:val="StyleUnderline"/>
        </w:rPr>
        <w:t xml:space="preserve"> employers’ </w:t>
      </w:r>
      <w:r w:rsidRPr="00CF7D30">
        <w:rPr>
          <w:rStyle w:val="StyleUnderline"/>
          <w:highlight w:val="cyan"/>
        </w:rPr>
        <w:t>antiunion appeals</w:t>
      </w:r>
      <w:r w:rsidRPr="006E735A">
        <w:rPr>
          <w:rStyle w:val="StyleUnderline"/>
        </w:rPr>
        <w:t xml:space="preserve"> to freedom of contract </w:t>
      </w:r>
      <w:r w:rsidRPr="00CF7D30">
        <w:rPr>
          <w:rStyle w:val="StyleUnderline"/>
          <w:highlight w:val="cyan"/>
        </w:rPr>
        <w:t>out</w:t>
      </w:r>
      <w:r w:rsidRPr="006E735A">
        <w:rPr>
          <w:rStyle w:val="StyleUnderline"/>
        </w:rPr>
        <w:t xml:space="preserve"> of the Constitution, </w:t>
      </w:r>
      <w:r w:rsidRPr="00CF7D30">
        <w:rPr>
          <w:rStyle w:val="StyleUnderline"/>
          <w:highlight w:val="cyan"/>
        </w:rPr>
        <w:t>it wrote First Amendment protection for labor</w:t>
      </w:r>
      <w:r w:rsidRPr="006E735A">
        <w:rPr>
          <w:rStyle w:val="StyleUnderline"/>
        </w:rPr>
        <w:t xml:space="preserve">’s most powerful tactics </w:t>
      </w:r>
      <w:r w:rsidRPr="00CF7D30">
        <w:rPr>
          <w:rStyle w:val="StyleUnderline"/>
          <w:highlight w:val="cyan"/>
        </w:rPr>
        <w:t>in</w:t>
      </w:r>
      <w:r w:rsidRPr="006E735A">
        <w:rPr>
          <w:sz w:val="14"/>
        </w:rPr>
        <w:t>.</w:t>
      </w:r>
    </w:p>
    <w:p w14:paraId="16217C41" w14:textId="77777777" w:rsidR="004026C5" w:rsidRPr="006E735A" w:rsidRDefault="004026C5" w:rsidP="004026C5">
      <w:pPr>
        <w:rPr>
          <w:sz w:val="14"/>
        </w:rPr>
      </w:pPr>
      <w:r w:rsidRPr="006E735A">
        <w:rPr>
          <w:sz w:val="14"/>
        </w:rPr>
        <w:t xml:space="preserve">In its famous fourth footnote in United States v. Carolene Products Co.,78 </w:t>
      </w:r>
      <w:r w:rsidRPr="006E735A">
        <w:rPr>
          <w:rStyle w:val="StyleUnderline"/>
        </w:rPr>
        <w:t>the Supreme Court flagged an exception to its new, hands-off approach to constitutional interpretation: it would continue to subject laws to exacting judicial scrutiny where they burdened the rights of minorities or infringed freedom of speech</w:t>
      </w:r>
      <w:r w:rsidRPr="006E735A">
        <w:rPr>
          <w:sz w:val="14"/>
        </w:rPr>
        <w:t xml:space="preserve">.79 Although it is typically regarded as a subsequent development, the move to reclassify traditionally economic transactions as expressive ones was part and parcel of the new constitutional regime. In fact, </w:t>
      </w:r>
      <w:r w:rsidRPr="006E735A">
        <w:rPr>
          <w:rStyle w:val="StyleUnderline"/>
        </w:rPr>
        <w:t>the lawyers and litigants who championed free speech in the years before Carolene Products were concerned above all with protecting labor’s rights</w:t>
      </w:r>
      <w:r w:rsidRPr="006E735A">
        <w:rPr>
          <w:sz w:val="14"/>
        </w:rPr>
        <w:t>.80 The American Civil Liberties Union (</w:t>
      </w:r>
      <w:r w:rsidRPr="006E735A">
        <w:rPr>
          <w:rStyle w:val="StyleUnderline"/>
        </w:rPr>
        <w:t>ACLU</w:t>
      </w:r>
      <w:r w:rsidRPr="006E735A">
        <w:rPr>
          <w:sz w:val="14"/>
        </w:rPr>
        <w:t xml:space="preserve">), which unabashedly described itself as a partisan of labor in its founding documents,81 </w:t>
      </w:r>
      <w:r w:rsidRPr="006E735A">
        <w:rPr>
          <w:rStyle w:val="StyleUnderline"/>
        </w:rPr>
        <w:t>promoted what it called a “right of agitation”:</w:t>
      </w:r>
      <w:r w:rsidRPr="006E735A">
        <w:rPr>
          <w:sz w:val="14"/>
        </w:rPr>
        <w:t xml:space="preserve"> a right of workers to picket, boycott, and strike.82 Despite deep ambivalence and even antipathy to constitutional rights based claims among the organization’s early leadership,83 </w:t>
      </w:r>
      <w:r w:rsidRPr="006E735A">
        <w:rPr>
          <w:rStyle w:val="StyleUnderline"/>
        </w:rPr>
        <w:t xml:space="preserve">much of the </w:t>
      </w:r>
      <w:r w:rsidRPr="00CF7D30">
        <w:rPr>
          <w:rStyle w:val="StyleUnderline"/>
          <w:highlight w:val="cyan"/>
        </w:rPr>
        <w:t>ACLU’s</w:t>
      </w:r>
      <w:r w:rsidRPr="006E735A">
        <w:rPr>
          <w:rStyle w:val="StyleUnderline"/>
        </w:rPr>
        <w:t xml:space="preserve"> interwar litigation strategy was meant to make its </w:t>
      </w:r>
      <w:r w:rsidRPr="00CF7D30">
        <w:rPr>
          <w:rStyle w:val="StyleUnderline"/>
          <w:highlight w:val="cyan"/>
        </w:rPr>
        <w:t>prolabor agenda</w:t>
      </w:r>
      <w:r w:rsidRPr="006E735A">
        <w:rPr>
          <w:rStyle w:val="StyleUnderline"/>
        </w:rPr>
        <w:t xml:space="preserve"> palatable to the courts</w:t>
      </w:r>
      <w:r w:rsidRPr="006E735A">
        <w:rPr>
          <w:sz w:val="14"/>
        </w:rPr>
        <w:t xml:space="preserve">. Over the objections of labor movement allies who regarded the judiciary as an inevitable abettor of industrial interests, </w:t>
      </w:r>
      <w:r w:rsidRPr="006E735A">
        <w:rPr>
          <w:rStyle w:val="StyleUnderline"/>
        </w:rPr>
        <w:t xml:space="preserve">the ACLU </w:t>
      </w:r>
      <w:r w:rsidRPr="00CF7D30">
        <w:rPr>
          <w:rStyle w:val="Emphasis"/>
          <w:highlight w:val="cyan"/>
        </w:rPr>
        <w:t>stubbornly invited</w:t>
      </w:r>
      <w:r w:rsidRPr="006E735A">
        <w:rPr>
          <w:rStyle w:val="StyleUnderline"/>
        </w:rPr>
        <w:t xml:space="preserve"> the </w:t>
      </w:r>
      <w:r w:rsidRPr="00CF7D30">
        <w:rPr>
          <w:rStyle w:val="StyleUnderline"/>
          <w:highlight w:val="cyan"/>
        </w:rPr>
        <w:t>courts to expand First Amendment protection of labor picketing</w:t>
      </w:r>
      <w:r w:rsidRPr="006E735A">
        <w:rPr>
          <w:rStyle w:val="StyleUnderline"/>
        </w:rPr>
        <w:t>.</w:t>
      </w:r>
      <w:r w:rsidRPr="006E735A">
        <w:rPr>
          <w:sz w:val="14"/>
        </w:rPr>
        <w:t xml:space="preserve"> Although it often emphasized more anodyne pursuits—including its campaigns for academic and artistic freedom—its overarching objective was to render workers’ concerted activity a constitutional right.84 And particularly after the Supreme Court’s spring 1937 decisions blunted substantive due process as an antilabor tool, </w:t>
      </w:r>
      <w:r w:rsidRPr="006E735A">
        <w:rPr>
          <w:rStyle w:val="StyleUnderline"/>
        </w:rPr>
        <w:t>the First Amendment strategy found friendly reception among labor leaders and their New Deal supporters</w:t>
      </w:r>
      <w:r w:rsidRPr="006E735A">
        <w:rPr>
          <w:sz w:val="14"/>
        </w:rPr>
        <w:t>.</w:t>
      </w:r>
    </w:p>
    <w:p w14:paraId="1DA898AA" w14:textId="77777777" w:rsidR="004026C5" w:rsidRPr="006E735A" w:rsidRDefault="004026C5" w:rsidP="004026C5">
      <w:pPr>
        <w:rPr>
          <w:sz w:val="14"/>
        </w:rPr>
      </w:pPr>
      <w:r w:rsidRPr="006E735A">
        <w:rPr>
          <w:sz w:val="14"/>
        </w:rPr>
        <w:t xml:space="preserve">It is a largely forgotten feature of constitutional history that </w:t>
      </w:r>
      <w:r w:rsidRPr="006E735A">
        <w:rPr>
          <w:rStyle w:val="StyleUnderline"/>
        </w:rPr>
        <w:t xml:space="preserve">this labor vision of the First Amendment </w:t>
      </w:r>
      <w:r w:rsidRPr="006E735A">
        <w:rPr>
          <w:rStyle w:val="Emphasis"/>
        </w:rPr>
        <w:t>briefly prevailed</w:t>
      </w:r>
      <w:r w:rsidRPr="006E735A">
        <w:rPr>
          <w:sz w:val="14"/>
        </w:rPr>
        <w:t xml:space="preserve">. Today, the notion of a right to strike, picket, and boycott independent of any regulatory regime seems fanciful. But amid the industrial unrest of the 1930s, a wide range of civil liberties advocates within and outside government believed that protecting workers’ collective rights would stave off the more extreme violence associated with labor struggles abroad.85 Moreover, </w:t>
      </w:r>
      <w:r w:rsidRPr="006E735A">
        <w:rPr>
          <w:rStyle w:val="StyleUnderline"/>
        </w:rPr>
        <w:t>few issues seemed more central than labor to the democratic concerns of the First Amendment</w:t>
      </w:r>
      <w:r w:rsidRPr="006E735A">
        <w:rPr>
          <w:sz w:val="14"/>
        </w:rPr>
        <w:t>.86 In Jones &amp; Laughlin Steel, Chief Justice Charles Evans Hughes called the right of workers to organize a “fundamental right.”87 The following month, Justice Louis Brandeis issued an opinion in Senn v. Tile Layers Protection Union.88 In upholding a Wisconsin statute that authorized labor picketing, Brandeis explained that union members were entitled to publicize the facts of a labor dispute because “freedom of speech is guaranteed by the federal Constitution.”89 And the first case to invoke the speech-protective theory of footnote four of Carolene Products was a 1940 labor case, Thornhill v. Alabama,90 in which Justice Frank Murphy upheld the right to picket as an expression of ideas.91 “Free discussion concerning the conditions in industry and the causes of labor disputes appears to us indispensable to the effective and intelligent use of the processes of popular government to shape the destiny of modern industrial society,” Murphy reasoned.92 Thornhill’s companion case, Carlson v. California,93 added that the “liberty of communication” protected by the First Amendment also included the peaceful dissemination of “the facts of a labor dispute . . . by pamphlet, by word of mouth or by banner.”94 Although these cases are relegated to footnotes in most contemporary constitutional law casebooks, they were considered monumental in their time. Lee Pressman, the erstwhile anti-judiciary general counsel of the Congress of Industrial Organizations (CIO) who argued Carlson in the Supreme Court, expressed increasing confidence in the argument that “labor action is nothing more or less than the exercise of constitutional rights.”95 It is no wonder that in 1941, Herbert Wechsler adjudged the Supreme Court’s decision incorporating the Free Exercise Clause of the First Amendment to be far less important than the labor picketing cases, to which he attributed “major significance.”96</w:t>
      </w:r>
    </w:p>
    <w:p w14:paraId="67F57D6F" w14:textId="77777777" w:rsidR="004026C5" w:rsidRPr="006E735A" w:rsidRDefault="004026C5" w:rsidP="004026C5">
      <w:pPr>
        <w:rPr>
          <w:sz w:val="14"/>
        </w:rPr>
      </w:pPr>
      <w:r w:rsidRPr="006E735A">
        <w:rPr>
          <w:sz w:val="14"/>
        </w:rPr>
        <w:t xml:space="preserve">In many respects, </w:t>
      </w:r>
      <w:r w:rsidRPr="00CF7D30">
        <w:rPr>
          <w:rStyle w:val="StyleUnderline"/>
          <w:highlight w:val="cyan"/>
        </w:rPr>
        <w:t>the First Amendment strategy for advancing labor’s rights was</w:t>
      </w:r>
      <w:r w:rsidRPr="006E735A">
        <w:rPr>
          <w:rStyle w:val="StyleUnderline"/>
        </w:rPr>
        <w:t xml:space="preserve"> a </w:t>
      </w:r>
      <w:r w:rsidRPr="00CF7D30">
        <w:rPr>
          <w:rStyle w:val="Emphasis"/>
          <w:highlight w:val="cyan"/>
        </w:rPr>
        <w:t>risky</w:t>
      </w:r>
      <w:r w:rsidRPr="006E735A">
        <w:rPr>
          <w:sz w:val="14"/>
        </w:rPr>
        <w:t xml:space="preserve"> one. As labor and industry both understood, </w:t>
      </w:r>
      <w:r w:rsidRPr="00CF7D30">
        <w:rPr>
          <w:rStyle w:val="StyleUnderline"/>
          <w:highlight w:val="cyan"/>
        </w:rPr>
        <w:t>there were</w:t>
      </w:r>
      <w:r w:rsidRPr="006E735A">
        <w:rPr>
          <w:rStyle w:val="StyleUnderline"/>
        </w:rPr>
        <w:t xml:space="preserve"> </w:t>
      </w:r>
      <w:r w:rsidRPr="006E735A">
        <w:rPr>
          <w:rStyle w:val="Emphasis"/>
        </w:rPr>
        <w:t xml:space="preserve">deep </w:t>
      </w:r>
      <w:r w:rsidRPr="00CF7D30">
        <w:rPr>
          <w:rStyle w:val="Emphasis"/>
          <w:highlight w:val="cyan"/>
        </w:rPr>
        <w:t>affinities</w:t>
      </w:r>
      <w:r w:rsidRPr="00CF7D30">
        <w:rPr>
          <w:rStyle w:val="StyleUnderline"/>
          <w:highlight w:val="cyan"/>
        </w:rPr>
        <w:t xml:space="preserve"> between</w:t>
      </w:r>
      <w:r w:rsidRPr="006E735A">
        <w:rPr>
          <w:rStyle w:val="StyleUnderline"/>
        </w:rPr>
        <w:t xml:space="preserve"> the effort to secure constitutional </w:t>
      </w:r>
      <w:r w:rsidRPr="00CF7D30">
        <w:rPr>
          <w:rStyle w:val="StyleUnderline"/>
          <w:highlight w:val="cyan"/>
        </w:rPr>
        <w:t>protection for workers’</w:t>
      </w:r>
      <w:r w:rsidRPr="006E735A">
        <w:rPr>
          <w:rStyle w:val="StyleUnderline"/>
        </w:rPr>
        <w:t xml:space="preserve"> concerted activity </w:t>
      </w:r>
      <w:r w:rsidRPr="00CF7D30">
        <w:rPr>
          <w:rStyle w:val="StyleUnderline"/>
          <w:highlight w:val="cyan"/>
        </w:rPr>
        <w:t>and business</w:t>
      </w:r>
      <w:r w:rsidRPr="006E735A">
        <w:rPr>
          <w:rStyle w:val="StyleUnderline"/>
        </w:rPr>
        <w:t xml:space="preserve"> leaders’ </w:t>
      </w:r>
      <w:r w:rsidRPr="00CF7D30">
        <w:rPr>
          <w:rStyle w:val="StyleUnderline"/>
          <w:highlight w:val="cyan"/>
        </w:rPr>
        <w:t xml:space="preserve">appeal to </w:t>
      </w:r>
      <w:r w:rsidRPr="00CF7D30">
        <w:rPr>
          <w:rStyle w:val="Emphasis"/>
          <w:highlight w:val="cyan"/>
        </w:rPr>
        <w:t>liberty of contract</w:t>
      </w:r>
      <w:r w:rsidRPr="006E735A">
        <w:rPr>
          <w:sz w:val="14"/>
        </w:rPr>
        <w:t xml:space="preserve">.97 In fact, </w:t>
      </w:r>
      <w:r w:rsidRPr="006E735A">
        <w:rPr>
          <w:rStyle w:val="StyleUnderline"/>
        </w:rPr>
        <w:t xml:space="preserve">the ACLU secured conservative support for free speech on precisely that basis, and the </w:t>
      </w:r>
      <w:r w:rsidRPr="00CF7D30">
        <w:rPr>
          <w:rStyle w:val="Emphasis"/>
          <w:highlight w:val="cyan"/>
        </w:rPr>
        <w:t>unlikely coalition</w:t>
      </w:r>
      <w:r w:rsidRPr="006E735A">
        <w:rPr>
          <w:rStyle w:val="StyleUnderline"/>
        </w:rPr>
        <w:t xml:space="preserve"> that resulted </w:t>
      </w:r>
      <w:r w:rsidRPr="00CF7D30">
        <w:rPr>
          <w:rStyle w:val="StyleUnderline"/>
          <w:highlight w:val="cyan"/>
        </w:rPr>
        <w:t xml:space="preserve">was </w:t>
      </w:r>
      <w:r w:rsidRPr="00CF7D30">
        <w:rPr>
          <w:rStyle w:val="Emphasis"/>
          <w:highlight w:val="cyan"/>
        </w:rPr>
        <w:t>instrumental</w:t>
      </w:r>
      <w:r w:rsidRPr="006E735A">
        <w:rPr>
          <w:rStyle w:val="StyleUnderline"/>
        </w:rPr>
        <w:t xml:space="preserve"> in persuading the courts </w:t>
      </w:r>
      <w:r w:rsidRPr="00CF7D30">
        <w:rPr>
          <w:rStyle w:val="StyleUnderline"/>
          <w:highlight w:val="cyan"/>
        </w:rPr>
        <w:t>to expand</w:t>
      </w:r>
      <w:r w:rsidRPr="006E735A">
        <w:rPr>
          <w:rStyle w:val="StyleUnderline"/>
        </w:rPr>
        <w:t xml:space="preserve"> the scope of protected </w:t>
      </w:r>
      <w:r w:rsidRPr="00CF7D30">
        <w:rPr>
          <w:rStyle w:val="StyleUnderline"/>
          <w:highlight w:val="cyan"/>
        </w:rPr>
        <w:t>First Amendment activity</w:t>
      </w:r>
      <w:r w:rsidRPr="006E735A">
        <w:rPr>
          <w:sz w:val="14"/>
        </w:rPr>
        <w:t>. For example, in the run-up to the Court-packing plan, the American Bar Association concluded that the best way to preserve judicial review from democratic curtailment was to persuade the public of the importance of the handful of civil liberties victories that the ACLU had litigated and the ABA had long opposed.98 The ABA’s civil liberties campaign did not forestall the Supreme Court’s spring 1937 decisions, which the organization’s next president decried as “the most devastating destruction of constitutional limitations upon Federal power.”99 Still, the civil liberties campaign helped to improve the bar’s negative reputation. And the positive publicity—coupled with the swift realization that after the demise of Lochner-era liberty, civil liberties protections might provide an alternative basis for constitutional argumentation when “the rights denied or the privacy invaded were those of the business corporation”—led the ABA to create a new Committee on the Bill of Rights in 1938.100 Among that committee’s first tasks was to submit an amicus brief in a foundational First Amendment labor case, Hague v. Committee for Industrial Organization.101 The brief proved to be a public relations triumph, and the ABA believed that it exerted considerable influence on the Court.102</w:t>
      </w:r>
    </w:p>
    <w:p w14:paraId="4FD9F6B2" w14:textId="77777777" w:rsidR="004026C5" w:rsidRPr="006E735A" w:rsidRDefault="004026C5" w:rsidP="004026C5">
      <w:pPr>
        <w:rPr>
          <w:sz w:val="14"/>
        </w:rPr>
      </w:pPr>
      <w:r w:rsidRPr="006E735A">
        <w:rPr>
          <w:sz w:val="14"/>
        </w:rPr>
        <w:t>The new fondness for free speech quickly extended from conservative lawyers to their corporate clients. Although media advocates had long defended their business practices as extensions of the freedom of the press, other pre-New Deal industrialists were content to rest on their property rights, and they typically impugned free speech claims for their subversive potential. But the Great Depression eroded the old allure of private property as the anchor of American freedom, and so, increasingly, businesses began to denounce government regulatory efforts as infringements of First Amendment freedoms instead. By the end of the 1930s, the pamphlets and public addresses of the National Association of Manufacturers and Chamber of Commerce of the United States were rife with references to the First Amendment. After all, Justice Brandeis’s decision in Senn had compared labor picketing to advertising, implicitly “invest[ing] both types of publicity pressures with the dignity of freedom of speech.”103</w:t>
      </w:r>
    </w:p>
    <w:p w14:paraId="77D9EFAA" w14:textId="77777777" w:rsidR="004026C5" w:rsidRPr="006E735A" w:rsidRDefault="004026C5" w:rsidP="004026C5">
      <w:pPr>
        <w:rPr>
          <w:sz w:val="14"/>
        </w:rPr>
      </w:pPr>
      <w:r w:rsidRPr="006E735A">
        <w:rPr>
          <w:sz w:val="14"/>
        </w:rPr>
        <w:t>The shift was swift and sweeping. In 1938, the NAM defended its anti-New Deal lobbying as an exercise of free expression.104 Just months after Thornhill was decided, the Chamber of Commerce highlighted the potential benefits of constitutional protection for commercial speech.105 Above all, conservatives hoped that the First Amendment might chip away at Congress’s newly validated protections for organized labor. At the end of the decade, corporate lawyers and business groups denounced the National Labor Relations Board (NLRB) for preventing the Ford Motor Company from distributing antiunion literature to its employees.106 What the agency characterized as an exercise of coercive interference with the right to organize, Ford’s lawyers and supporters deemed an unlawful incursion on free expression. And the ACLU, concerned that any abrogation of free expression on the basis of economic coercion would undermine First Amendment protection for the right to strike, joined business groups in chastising the NLRB for its abridgment of free speech.</w:t>
      </w:r>
    </w:p>
    <w:p w14:paraId="7ECC4743" w14:textId="77777777" w:rsidR="004026C5" w:rsidRPr="006E735A" w:rsidRDefault="004026C5" w:rsidP="004026C5">
      <w:pPr>
        <w:rPr>
          <w:sz w:val="14"/>
        </w:rPr>
      </w:pPr>
      <w:r w:rsidRPr="006E735A">
        <w:rPr>
          <w:rStyle w:val="StyleUnderline"/>
        </w:rPr>
        <w:t xml:space="preserve">It was a short road from a First Amendment defense of the right to oppose union activity to a First Amendment defense of the </w:t>
      </w:r>
      <w:r w:rsidRPr="006E735A">
        <w:rPr>
          <w:rStyle w:val="Emphasis"/>
        </w:rPr>
        <w:t>right to work</w:t>
      </w:r>
      <w:r w:rsidRPr="006E735A">
        <w:rPr>
          <w:sz w:val="14"/>
        </w:rPr>
        <w:t>.107 Although employers had long argued that union security agreements (as well as strikes and boycotts) abridged the liberty interests of non-members—and federal courts proved willing to rely on the common law and antitrust protections to enjoin efforts to secure such concessions—</w:t>
      </w:r>
      <w:r w:rsidRPr="006E735A">
        <w:rPr>
          <w:rStyle w:val="StyleUnderline"/>
        </w:rPr>
        <w:t>the voluntary nature of bargaining agreements between unions and employers in the pre-New Deal era weakened their link to federal constitutional law</w:t>
      </w:r>
      <w:r w:rsidRPr="006E735A">
        <w:rPr>
          <w:sz w:val="14"/>
        </w:rPr>
        <w:t xml:space="preserve">. According to antilabor advocates, the NLRA supplied the requisite state action; and, </w:t>
      </w:r>
      <w:r w:rsidRPr="006E735A">
        <w:rPr>
          <w:rStyle w:val="StyleUnderline"/>
        </w:rPr>
        <w:t xml:space="preserve">in lieu of liberty of contract, </w:t>
      </w:r>
      <w:r w:rsidRPr="00CF7D30">
        <w:rPr>
          <w:rStyle w:val="StyleUnderline"/>
          <w:highlight w:val="cyan"/>
        </w:rPr>
        <w:t xml:space="preserve">the </w:t>
      </w:r>
      <w:r w:rsidRPr="00CF7D30">
        <w:rPr>
          <w:rStyle w:val="Emphasis"/>
          <w:highlight w:val="cyan"/>
        </w:rPr>
        <w:t>First Amendment</w:t>
      </w:r>
      <w:r w:rsidRPr="00CF7D30">
        <w:rPr>
          <w:rStyle w:val="StyleUnderline"/>
          <w:highlight w:val="cyan"/>
        </w:rPr>
        <w:t xml:space="preserve"> emerged as the </w:t>
      </w:r>
      <w:r w:rsidRPr="00CF7D30">
        <w:rPr>
          <w:rStyle w:val="Emphasis"/>
          <w:highlight w:val="cyan"/>
        </w:rPr>
        <w:t>most plausible hook</w:t>
      </w:r>
      <w:r w:rsidRPr="00CF7D30">
        <w:rPr>
          <w:rStyle w:val="StyleUnderline"/>
          <w:highlight w:val="cyan"/>
        </w:rPr>
        <w:t xml:space="preserve"> for a constitutional claim</w:t>
      </w:r>
      <w:r w:rsidRPr="006E735A">
        <w:rPr>
          <w:rStyle w:val="StyleUnderline"/>
        </w:rPr>
        <w:t>.</w:t>
      </w:r>
      <w:r w:rsidRPr="006E735A">
        <w:rPr>
          <w:sz w:val="14"/>
        </w:rPr>
        <w:t xml:space="preserve"> By June 1941, Samuel Pettengill counseled his audience at the annual meeting of the U.S. Chamber of Commerce to uphold the “rights of the individual and of the minority” even as he decried the closed shop and declared the right of strikebreakers to cross the picket line,108 because the “equal right to work” was “the first right of all.”109 A few years later, opponents of unions learned to cast the closed shop as an independent incursion on free speech. “[N]o member dares to speak out or to combine with his fellow-members against the entrenched power of the union boss or so-called union majority,” insisted Cecil B. DeMille, an early architect of the right-to-work movement.110</w:t>
      </w:r>
    </w:p>
    <w:p w14:paraId="7DD6D4F0" w14:textId="77777777" w:rsidR="004026C5" w:rsidRPr="006E735A" w:rsidRDefault="004026C5" w:rsidP="004026C5">
      <w:pPr>
        <w:rPr>
          <w:sz w:val="14"/>
        </w:rPr>
      </w:pPr>
      <w:r w:rsidRPr="006E735A">
        <w:rPr>
          <w:sz w:val="14"/>
        </w:rPr>
        <w:t xml:space="preserve">Such arguments were not lost on the critics of Lochner-era constitutionalism who had so recently enlisted the Supreme Court to their point of view. Charles O. Gregory, a University of Chicago law professor and prominent labor scholar, captured widespread concerns when he criticized the Thornhill decision in the ABA Journal.111 According to Gregory, common law restraints on nonviolent union activity had no place in the post New Deal legal order. By the same token, state legislatures might sensibly protect union activity from employer interference; the Supreme Court’s constitutional analysis in Truax v. Corrigan “still baffle[d] good lawyers.”112 On the other hand, </w:t>
      </w:r>
      <w:r w:rsidRPr="00CF7D30">
        <w:rPr>
          <w:rStyle w:val="StyleUnderline"/>
          <w:highlight w:val="cyan"/>
        </w:rPr>
        <w:t>it was no more legitimate to shield</w:t>
      </w:r>
      <w:r w:rsidRPr="006E735A">
        <w:rPr>
          <w:rStyle w:val="StyleUnderline"/>
        </w:rPr>
        <w:t xml:space="preserve"> labor </w:t>
      </w:r>
      <w:r w:rsidRPr="00CF7D30">
        <w:rPr>
          <w:rStyle w:val="StyleUnderline"/>
          <w:highlight w:val="cyan"/>
        </w:rPr>
        <w:t>picketing from</w:t>
      </w:r>
      <w:r w:rsidRPr="006E735A">
        <w:rPr>
          <w:rStyle w:val="StyleUnderline"/>
        </w:rPr>
        <w:t xml:space="preserve"> state </w:t>
      </w:r>
      <w:r w:rsidRPr="00CF7D30">
        <w:rPr>
          <w:rStyle w:val="StyleUnderline"/>
          <w:highlight w:val="cyan"/>
        </w:rPr>
        <w:t xml:space="preserve">regulation on First Amendment grounds than it was to </w:t>
      </w:r>
      <w:r w:rsidRPr="00CF7D30">
        <w:rPr>
          <w:rStyle w:val="Emphasis"/>
          <w:highlight w:val="cyan"/>
        </w:rPr>
        <w:t>insulate employers against</w:t>
      </w:r>
      <w:r w:rsidRPr="006E735A">
        <w:rPr>
          <w:rStyle w:val="Emphasis"/>
        </w:rPr>
        <w:t xml:space="preserve"> state </w:t>
      </w:r>
      <w:r w:rsidRPr="00CF7D30">
        <w:rPr>
          <w:rStyle w:val="Emphasis"/>
          <w:highlight w:val="cyan"/>
        </w:rPr>
        <w:t>regulation</w:t>
      </w:r>
      <w:r w:rsidRPr="006E735A">
        <w:rPr>
          <w:rStyle w:val="StyleUnderline"/>
        </w:rPr>
        <w:t xml:space="preserve"> on the basis of liberty of contract</w:t>
      </w:r>
      <w:r w:rsidRPr="006E735A">
        <w:rPr>
          <w:sz w:val="14"/>
        </w:rPr>
        <w:t xml:space="preserve">. “True liberals in this country no longer look askance at economic compulsion,” Gregory argued, but </w:t>
      </w:r>
      <w:r w:rsidRPr="006E735A">
        <w:rPr>
          <w:rStyle w:val="StyleUnderline"/>
        </w:rPr>
        <w:t>to “call such coercion constitutionally guaranteed freedom of speech” was a “perversion of an American ideal</w:t>
      </w:r>
      <w:r w:rsidRPr="006E735A">
        <w:rPr>
          <w:sz w:val="14"/>
        </w:rPr>
        <w:t>.”113 He reflected:</w:t>
      </w:r>
    </w:p>
    <w:p w14:paraId="35B40847" w14:textId="77777777" w:rsidR="004026C5" w:rsidRPr="006E735A" w:rsidRDefault="004026C5" w:rsidP="004026C5">
      <w:pPr>
        <w:rPr>
          <w:sz w:val="14"/>
        </w:rPr>
      </w:pPr>
      <w:r w:rsidRPr="006E735A">
        <w:rPr>
          <w:sz w:val="14"/>
        </w:rPr>
        <w:t>For years the “Old Court” was under fire because of its doctrine of “substantive due process” developed to make possible the invalidation of local legislative experiments. It now seems from the picketing cases of last Spring that the “New Court” is perpetuating this error by using the Fourteenth Amendment to establish its conception of the guaranties of liberty set forth in the First Amendment.114</w:t>
      </w:r>
    </w:p>
    <w:p w14:paraId="56AE66D4" w14:textId="77777777" w:rsidR="004026C5" w:rsidRPr="006E735A" w:rsidRDefault="004026C5" w:rsidP="004026C5">
      <w:pPr>
        <w:rPr>
          <w:sz w:val="14"/>
        </w:rPr>
      </w:pPr>
      <w:r w:rsidRPr="006E735A">
        <w:rPr>
          <w:sz w:val="14"/>
        </w:rPr>
        <w:t>To Gregory, Thornhill and Carlson—like the Lochner-era cases before them—were dangerous usurpations of government authority to regulate labor relations. Gregory, in short, was lamenting the Lochnerization of the First Amendment.</w:t>
      </w:r>
    </w:p>
    <w:p w14:paraId="7BABC773" w14:textId="77777777" w:rsidR="004026C5" w:rsidRPr="006E735A" w:rsidRDefault="004026C5" w:rsidP="004026C5">
      <w:pPr>
        <w:rPr>
          <w:sz w:val="14"/>
        </w:rPr>
      </w:pPr>
      <w:r w:rsidRPr="006E735A">
        <w:rPr>
          <w:sz w:val="14"/>
        </w:rPr>
        <w:t>IV. Labor’s Constitutional Compromise</w:t>
      </w:r>
    </w:p>
    <w:p w14:paraId="080F9153" w14:textId="77777777" w:rsidR="004026C5" w:rsidRPr="006E735A" w:rsidRDefault="004026C5" w:rsidP="004026C5">
      <w:pPr>
        <w:rPr>
          <w:sz w:val="14"/>
        </w:rPr>
      </w:pPr>
      <w:r w:rsidRPr="006E735A">
        <w:rPr>
          <w:sz w:val="14"/>
        </w:rPr>
        <w:t xml:space="preserve">It is a deep irony of the interwar civil liberties movement that its overarching purpose was to inscribe into law a First Amendment right to picket, boycott, and strike, and yet those rights were written out of the First Amendment almost as soon as Carolene Products was decided. Presumably the justices of the Supreme Court were weighing assessments like Charles Gregory’s when they sharply limited constitutional protection for labor activity just one year after introducing it. In 1941, the Court issued a decision in Milk Wagon Drivers Union v. Meadowmoor Dairies, Inc.,115 upholding a state court’s injunction against picketing by a union that had previously engaged in property destruction and violence. Writing for the majority, Justice Felix Frankfurter concluded that “utterance in a context of violence can lose its significance as an appeal to reason and become part of an instrument of force,” and that subsequent picketing, even if peaceful, could constitutionally be enjoined.116 Frankfurter had earlier championed the Norris-LaGuardia Act,117 the landmark federal legislation that limited the federal courts’ injunctive power in labor disputes, and subsequent commentators have strained to explain his apparent about face.118 To many of his contemporaries, however, Frankfurter’s reasoning was apparent. </w:t>
      </w:r>
      <w:r w:rsidRPr="006E735A">
        <w:rPr>
          <w:rStyle w:val="StyleUnderline"/>
        </w:rPr>
        <w:t xml:space="preserve">Not only would </w:t>
      </w:r>
      <w:r w:rsidRPr="00CF7D30">
        <w:rPr>
          <w:rStyle w:val="Emphasis"/>
          <w:highlight w:val="cyan"/>
        </w:rPr>
        <w:t>expanding constitutional protection</w:t>
      </w:r>
      <w:r w:rsidRPr="00CF7D30">
        <w:rPr>
          <w:rStyle w:val="StyleUnderline"/>
          <w:highlight w:val="cyan"/>
        </w:rPr>
        <w:t xml:space="preserve"> for union</w:t>
      </w:r>
      <w:r w:rsidRPr="006E735A">
        <w:rPr>
          <w:rStyle w:val="StyleUnderline"/>
        </w:rPr>
        <w:t xml:space="preserve"> speech trench on legislative prerogatives; it would also </w:t>
      </w:r>
      <w:r w:rsidRPr="00CF7D30">
        <w:rPr>
          <w:rStyle w:val="StyleUnderline"/>
          <w:highlight w:val="cyan"/>
        </w:rPr>
        <w:t xml:space="preserve">open the door to </w:t>
      </w:r>
      <w:r w:rsidRPr="00CF7D30">
        <w:rPr>
          <w:rStyle w:val="Emphasis"/>
          <w:highlight w:val="cyan"/>
        </w:rPr>
        <w:t>First Amendment claims by employers</w:t>
      </w:r>
      <w:r w:rsidRPr="006E735A">
        <w:rPr>
          <w:sz w:val="14"/>
        </w:rPr>
        <w:t xml:space="preserve">.119 As Charles Gregory mused, </w:t>
      </w:r>
      <w:r w:rsidRPr="006E735A">
        <w:rPr>
          <w:rStyle w:val="StyleUnderline"/>
        </w:rPr>
        <w:t>it was “disquieting to hear proponents of organized labor applaud [Thornhill and Carlson] and then condemn a manufacturer who, contrary to the terms of the Wagner Act, insists upon telling his employees exactly what he thinks of a certain labor union and why</w:t>
      </w:r>
      <w:r w:rsidRPr="006E735A">
        <w:rPr>
          <w:sz w:val="14"/>
        </w:rPr>
        <w:t xml:space="preserve">.”120 Some </w:t>
      </w:r>
      <w:r w:rsidRPr="00F96D11">
        <w:rPr>
          <w:rStyle w:val="StyleUnderline"/>
        </w:rPr>
        <w:t xml:space="preserve">groups, including the ACLU, thought the solution was to </w:t>
      </w:r>
      <w:r w:rsidRPr="00F96D11">
        <w:rPr>
          <w:rStyle w:val="Emphasis"/>
        </w:rPr>
        <w:t>safeguard the First Amendment rights of unions and employers alike</w:t>
      </w:r>
      <w:r w:rsidRPr="00F96D11">
        <w:rPr>
          <w:sz w:val="14"/>
        </w:rPr>
        <w:t>. Many New Dealers, including many judges, preferred</w:t>
      </w:r>
      <w:r w:rsidRPr="006E735A">
        <w:rPr>
          <w:sz w:val="14"/>
        </w:rPr>
        <w:t xml:space="preserve"> to withhold constitutional protection from both.</w:t>
      </w:r>
    </w:p>
    <w:p w14:paraId="5846CB15" w14:textId="77777777" w:rsidR="004026C5" w:rsidRPr="006E735A" w:rsidRDefault="004026C5" w:rsidP="004026C5">
      <w:pPr>
        <w:rPr>
          <w:sz w:val="14"/>
        </w:rPr>
      </w:pPr>
      <w:r w:rsidRPr="006E735A">
        <w:rPr>
          <w:sz w:val="14"/>
        </w:rPr>
        <w:t xml:space="preserve">As the 1940s unfolded, it was the latter approach that prevailed. When strikes or pickets were most effective, and therefore most coercive, they lost their status as constitutionally protected expression.121 No doubt judges and justices were motivated by a range of competing concerns. Some were driven by an abiding commitment to judicial restraint, lest Lochnerism rear its head. Reflecting backwards, they worried that the invigoration of the First Amendment would lead to judicial usurpation of the police power in the service of industry. Others interpreted the massive strike wave at the end of the Second World War as evidence that the labor law pendulum had swung too far toward organized labor. Before the New Deal, courts had suppressed strikes and boycotts while extending constitutional protection to yellow-dog contracts and extolling the virtues of the open shop. A decade later, strikes were constitutionally protected and yellow-dog contracts were not. As union membership skyrocketed and workers voiced the demands they had tabled during the war, many Americans blamed the New Deal labor law regime for excessively inflating union power; some judges presumably agreed. </w:t>
      </w:r>
      <w:r w:rsidRPr="006E735A">
        <w:rPr>
          <w:rStyle w:val="StyleUnderline"/>
        </w:rPr>
        <w:t xml:space="preserve">Still others remained personally partial to organized labor but believed that the </w:t>
      </w:r>
      <w:r w:rsidRPr="00CF7D30">
        <w:rPr>
          <w:rStyle w:val="Emphasis"/>
          <w:highlight w:val="cyan"/>
        </w:rPr>
        <w:t>legitimacy</w:t>
      </w:r>
      <w:r w:rsidRPr="00CF7D30">
        <w:rPr>
          <w:rStyle w:val="StyleUnderline"/>
          <w:highlight w:val="cyan"/>
        </w:rPr>
        <w:t xml:space="preserve"> and</w:t>
      </w:r>
      <w:r w:rsidRPr="006E735A">
        <w:rPr>
          <w:rStyle w:val="StyleUnderline"/>
        </w:rPr>
        <w:t xml:space="preserve"> </w:t>
      </w:r>
      <w:r w:rsidRPr="006E735A">
        <w:rPr>
          <w:rStyle w:val="Emphasis"/>
        </w:rPr>
        <w:t xml:space="preserve">survival of </w:t>
      </w:r>
      <w:r w:rsidRPr="00CF7D30">
        <w:rPr>
          <w:rStyle w:val="Emphasis"/>
          <w:highlight w:val="cyan"/>
        </w:rPr>
        <w:t>constitutional liberalism</w:t>
      </w:r>
      <w:r w:rsidRPr="00CF7D30">
        <w:rPr>
          <w:rStyle w:val="StyleUnderline"/>
          <w:highlight w:val="cyan"/>
        </w:rPr>
        <w:t xml:space="preserve"> required the Court to avoid</w:t>
      </w:r>
      <w:r w:rsidRPr="006E735A">
        <w:rPr>
          <w:rStyle w:val="StyleUnderline"/>
        </w:rPr>
        <w:t xml:space="preserve"> the </w:t>
      </w:r>
      <w:r w:rsidRPr="00CF7D30">
        <w:rPr>
          <w:rStyle w:val="Emphasis"/>
          <w:highlight w:val="cyan"/>
        </w:rPr>
        <w:t>appearance of bias</w:t>
      </w:r>
      <w:r w:rsidRPr="006E735A">
        <w:rPr>
          <w:rStyle w:val="StyleUnderline"/>
        </w:rPr>
        <w:t xml:space="preserve"> </w:t>
      </w:r>
      <w:r w:rsidRPr="00CF7D30">
        <w:rPr>
          <w:rStyle w:val="StyleUnderline"/>
          <w:highlight w:val="cyan"/>
        </w:rPr>
        <w:t>in</w:t>
      </w:r>
      <w:r w:rsidRPr="006E735A">
        <w:rPr>
          <w:rStyle w:val="StyleUnderline"/>
        </w:rPr>
        <w:t xml:space="preserve"> its </w:t>
      </w:r>
      <w:r w:rsidRPr="00CF7D30">
        <w:rPr>
          <w:rStyle w:val="StyleUnderline"/>
          <w:highlight w:val="cyan"/>
        </w:rPr>
        <w:t>application of countermajoritarian principles</w:t>
      </w:r>
      <w:r w:rsidRPr="006E735A">
        <w:rPr>
          <w:sz w:val="14"/>
        </w:rPr>
        <w:t xml:space="preserve">. </w:t>
      </w:r>
      <w:r w:rsidRPr="006E735A">
        <w:rPr>
          <w:rStyle w:val="StyleUnderline"/>
        </w:rPr>
        <w:t>Conservative efforts to embed the right to work in the First Amendment did not directly succeed in the 1940s, at least in the courts, but they may have achieved a more attenuated victory in checking the labor vision of civil liberties</w:t>
      </w:r>
      <w:r w:rsidRPr="006E735A">
        <w:rPr>
          <w:sz w:val="14"/>
        </w:rPr>
        <w:t>. No doubt the specter of a First Amendment right to work affected the litigants and advocates who engaged with the First Amendment right to strike.</w:t>
      </w:r>
    </w:p>
    <w:p w14:paraId="2EE9CBBB" w14:textId="77777777" w:rsidR="004026C5" w:rsidRPr="006E735A" w:rsidRDefault="004026C5" w:rsidP="004026C5">
      <w:pPr>
        <w:rPr>
          <w:sz w:val="14"/>
        </w:rPr>
      </w:pPr>
      <w:r w:rsidRPr="006E735A">
        <w:rPr>
          <w:sz w:val="14"/>
        </w:rPr>
        <w:t xml:space="preserve">The First Amendment labor cases of the 1940s and 1950s crystalized into a compact that lasted, with some modifications at the margins, for more than fifty years. </w:t>
      </w:r>
      <w:r w:rsidRPr="006E735A">
        <w:rPr>
          <w:rStyle w:val="StyleUnderline"/>
        </w:rPr>
        <w:t>Over the course of the twentieth century, the Supreme Court unceremoniously denied constitutional protection to the very modes of expression that it pronounced core to First Amendment ideals in other domains.</w:t>
      </w:r>
      <w:r w:rsidRPr="006E735A">
        <w:rPr>
          <w:sz w:val="14"/>
        </w:rPr>
        <w:t xml:space="preserve"> A long list of labor law’s First Amendment anomalies is easy to assemble. The same collective bargaining agreements that require non-members to contribute agency fees also require both members and non-members to forgo much more recognizable First Amendment expression while the contract is in effect. Yet the Court has long since deemed no-strike clauses enforceable by injunction, notwithstanding the language of the Norris-LaGuardia Act.122 Meanwhile, the NLRA directly limits recognitional picketing and secondary activity, along with wildcat strikes.123 And of course, many states simply prohibit strikes by public sector workers, in terms that far outstrip the usual latitude afforded states in regulating government employees. In the ordinary political context, of course, picketing is quintessential First Amendment activity, and declining to protect it would be virtually unfathomable.124 Labor picketing, labor boycotts, and union associational activity are all routinely curbed by the state.125</w:t>
      </w:r>
    </w:p>
    <w:p w14:paraId="5A399C60" w14:textId="77777777" w:rsidR="004026C5" w:rsidRPr="006E735A" w:rsidRDefault="004026C5" w:rsidP="004026C5">
      <w:pPr>
        <w:rPr>
          <w:sz w:val="14"/>
        </w:rPr>
      </w:pPr>
      <w:r w:rsidRPr="006E735A">
        <w:rPr>
          <w:sz w:val="14"/>
        </w:rPr>
        <w:t>V.  Conclusion: Some Lessons from Lochner</w:t>
      </w:r>
    </w:p>
    <w:p w14:paraId="6F30E7BD" w14:textId="77777777" w:rsidR="004026C5" w:rsidRPr="006E735A" w:rsidRDefault="004026C5" w:rsidP="004026C5">
      <w:pPr>
        <w:rPr>
          <w:sz w:val="14"/>
        </w:rPr>
      </w:pPr>
      <w:r w:rsidRPr="006E735A">
        <w:rPr>
          <w:sz w:val="14"/>
        </w:rPr>
        <w:t xml:space="preserve">As </w:t>
      </w:r>
      <w:r w:rsidRPr="00CF7D30">
        <w:rPr>
          <w:rStyle w:val="StyleUnderline"/>
          <w:highlight w:val="cyan"/>
        </w:rPr>
        <w:t>the Roberts Court</w:t>
      </w:r>
      <w:r w:rsidRPr="006E735A">
        <w:rPr>
          <w:sz w:val="14"/>
        </w:rPr>
        <w:t xml:space="preserve"> has forged ahead with the Lochnerization of the First Amendment, it has begun to expand constitutional protections for employees who object to the payment of union dues. It has curtailed the ability of public sector unions to collect payments toward ideological activity by adjusting the default rules of non-member contributions,126 and it has reduced the class of state-funded workers covered by Abood.127 </w:t>
      </w:r>
      <w:r w:rsidRPr="006E735A">
        <w:rPr>
          <w:rStyle w:val="StyleUnderline"/>
        </w:rPr>
        <w:t xml:space="preserve">Thus far, it </w:t>
      </w:r>
      <w:r w:rsidRPr="00CF7D30">
        <w:rPr>
          <w:rStyle w:val="StyleUnderline"/>
          <w:highlight w:val="cyan"/>
        </w:rPr>
        <w:t>has declined to extend reciprocal protection to labor’s expressive activity</w:t>
      </w:r>
      <w:r w:rsidRPr="006E735A">
        <w:rPr>
          <w:rStyle w:val="StyleUnderline"/>
        </w:rPr>
        <w:t>. It has evinced no readiness to reevaluate precedent rejecting unions’ freedom of association claims,128 and it has accepted statutory restrictions on secondary activity and the right to strike</w:t>
      </w:r>
      <w:r w:rsidRPr="006E735A">
        <w:rPr>
          <w:sz w:val="14"/>
        </w:rPr>
        <w:t>. This outcome would have been a tremendous surprise to interwar advocates and judges. At the end of the New Deal, all the signs pointed the other way. Unions enjoyed burgeoning First Amendment rights, whereas the objections of non-members were of minimal constitutional concern.129</w:t>
      </w:r>
    </w:p>
    <w:p w14:paraId="423727D5" w14:textId="77777777" w:rsidR="004026C5" w:rsidRPr="006E735A" w:rsidRDefault="004026C5" w:rsidP="004026C5">
      <w:pPr>
        <w:rPr>
          <w:sz w:val="14"/>
        </w:rPr>
      </w:pPr>
      <w:r w:rsidRPr="006E735A">
        <w:rPr>
          <w:sz w:val="14"/>
        </w:rPr>
        <w:t xml:space="preserve">If the Supreme Court recognizes a First Amendment right to work in Janus v. AFSCME, a cascade of cases will follow. As an initial matter, the dues-paying members in that new regime may plausibly object that the government is forcing them to subsidize non-members in violation of their First Amendment rights.130 But the slippery slope is steeper than that. Union members may also feel that an injunction to enforce a no-strike clause is incompatible with the First Amendment. They may argue that they are entitled to express their solidarity with other struggling workers—that picketing over disputes at distant workplaces is protected by the Constitution, even when unions are involved.131 For their part, </w:t>
      </w:r>
      <w:r w:rsidRPr="006E735A">
        <w:rPr>
          <w:rStyle w:val="StyleUnderline"/>
        </w:rPr>
        <w:t xml:space="preserve">the </w:t>
      </w:r>
      <w:r w:rsidRPr="00CF7D30">
        <w:rPr>
          <w:rStyle w:val="Emphasis"/>
          <w:highlight w:val="cyan"/>
        </w:rPr>
        <w:t>right-to-work forces</w:t>
      </w:r>
      <w:r w:rsidRPr="006E735A">
        <w:rPr>
          <w:rStyle w:val="StyleUnderline"/>
        </w:rPr>
        <w:t xml:space="preserve"> </w:t>
      </w:r>
      <w:r w:rsidRPr="00CF7D30">
        <w:rPr>
          <w:rStyle w:val="StyleUnderline"/>
          <w:highlight w:val="cyan"/>
        </w:rPr>
        <w:t>are</w:t>
      </w:r>
      <w:r w:rsidRPr="006E735A">
        <w:rPr>
          <w:rStyle w:val="StyleUnderline"/>
        </w:rPr>
        <w:t xml:space="preserve"> almost </w:t>
      </w:r>
      <w:r w:rsidRPr="00CF7D30">
        <w:rPr>
          <w:rStyle w:val="StyleUnderline"/>
          <w:highlight w:val="cyan"/>
        </w:rPr>
        <w:t xml:space="preserve">certain to </w:t>
      </w:r>
      <w:r w:rsidRPr="00CF7D30">
        <w:rPr>
          <w:rStyle w:val="Emphasis"/>
          <w:highlight w:val="cyan"/>
        </w:rPr>
        <w:t>transpose</w:t>
      </w:r>
      <w:r w:rsidRPr="006E735A">
        <w:rPr>
          <w:rStyle w:val="Emphasis"/>
        </w:rPr>
        <w:t xml:space="preserve"> their argument </w:t>
      </w:r>
      <w:r w:rsidRPr="00CF7D30">
        <w:rPr>
          <w:rStyle w:val="Emphasis"/>
          <w:highlight w:val="cyan"/>
        </w:rPr>
        <w:t>onto private sector labor law</w:t>
      </w:r>
      <w:r w:rsidRPr="006E735A">
        <w:rPr>
          <w:rStyle w:val="StyleUnderline"/>
        </w:rPr>
        <w:t>, which the Supreme Court</w:t>
      </w:r>
      <w:r w:rsidRPr="006E735A">
        <w:rPr>
          <w:sz w:val="14"/>
        </w:rPr>
        <w:t xml:space="preserve"> (sidestepping a significant state action question with respect to constitutional claims132 ) </w:t>
      </w:r>
      <w:r w:rsidRPr="006E735A">
        <w:rPr>
          <w:rStyle w:val="StyleUnderline"/>
        </w:rPr>
        <w:t>has proven inclined to align with its public sector decisions as a matter of statutory interpretation</w:t>
      </w:r>
      <w:r w:rsidRPr="006E735A">
        <w:rPr>
          <w:sz w:val="14"/>
        </w:rPr>
        <w:t>. And they have already asked the Supreme Court to reassess the First Amendment status of public sector exclusive representation.133</w:t>
      </w:r>
    </w:p>
    <w:p w14:paraId="58FFFF0D" w14:textId="77777777" w:rsidR="004026C5" w:rsidRPr="006E735A" w:rsidRDefault="004026C5" w:rsidP="004026C5">
      <w:pPr>
        <w:rPr>
          <w:sz w:val="14"/>
        </w:rPr>
      </w:pPr>
      <w:r w:rsidRPr="006E735A">
        <w:rPr>
          <w:sz w:val="14"/>
        </w:rPr>
        <w:t>One might imagine that the Court’s one-sided First Amendment expansion will prove difficult to contain. In fact, lower courts have begun to narrow the class of secondary activity subject to regulation. And to the extent the justices hold the line, they will open themselves to the same charges of hypocrisy and antilabor bias that beset their Lochner-era forebears. Moving forward, lawyers, litigants, and judges will have to decide whether robust First Amendment review of labor law would ultimately serve their interests, and at what cost.134</w:t>
      </w:r>
    </w:p>
    <w:p w14:paraId="6FE88C68" w14:textId="77777777" w:rsidR="004026C5" w:rsidRPr="006E735A" w:rsidRDefault="004026C5" w:rsidP="004026C5">
      <w:pPr>
        <w:rPr>
          <w:sz w:val="14"/>
        </w:rPr>
      </w:pPr>
      <w:r w:rsidRPr="006E735A">
        <w:rPr>
          <w:sz w:val="14"/>
        </w:rPr>
        <w:t xml:space="preserve">During the decades after the Constitutional Revolution, </w:t>
      </w:r>
      <w:r w:rsidRPr="006E735A">
        <w:rPr>
          <w:rStyle w:val="StyleUnderline"/>
        </w:rPr>
        <w:t>the Supreme Court insisted that the First Amendment must occasionally yield to legislative choices about “the competing interests of unions, employers, their employees, and the public at large.”</w:t>
      </w:r>
      <w:r w:rsidRPr="006E735A">
        <w:rPr>
          <w:sz w:val="14"/>
        </w:rPr>
        <w:t>135 In upholding a state injunction against peaceful picketing in the 1957 decision Teamsters Union v. Vogt,136 Justice Frankfurter explained on behalf of the Supreme Court majority that constitutional protection for free speech did not immunize labor activity from state regulation.137 In a mournful dissent, Justice Douglas described the decision as a “formal surrender.”138 “[F]or practical purposes,” he explained, the law had reverted to the “situation . . . as it was when Senn v. Tile Layers Protective Union was decided.”139 Organized labor was protected by statute rather than the Constitution, as it was in the brief period been between the Supreme Court’s validation of the NLRA in Jones &amp; Laughlin Steel and its subsequent decisions elevating union activity to First Amendment status. That is, labor picketing was subject to government regulation, as it was before the modern First Amendment took shape.</w:t>
      </w:r>
    </w:p>
    <w:p w14:paraId="475F6732" w14:textId="77777777" w:rsidR="004026C5" w:rsidRPr="006E735A" w:rsidRDefault="004026C5" w:rsidP="004026C5">
      <w:pPr>
        <w:rPr>
          <w:sz w:val="14"/>
        </w:rPr>
      </w:pPr>
      <w:r w:rsidRPr="006E735A">
        <w:rPr>
          <w:sz w:val="14"/>
        </w:rPr>
        <w:t xml:space="preserve">But in accusing the Court of “com[ing] full circle,”140 Justice Douglas exaggerated the extent of the Court’s retreat. The picketing decisions of the mid-twentieth century reflected a durable compromise, pursuant to which both labor and antiunion activity were insulated from First Amendment challenge. </w:t>
      </w:r>
      <w:r w:rsidRPr="006E735A">
        <w:rPr>
          <w:rStyle w:val="StyleUnderline"/>
        </w:rPr>
        <w:t xml:space="preserve">Lurking behind labor’s First Amendment exceptionalism was the recognition that </w:t>
      </w:r>
      <w:r w:rsidRPr="00F96D11">
        <w:rPr>
          <w:rStyle w:val="StyleUnderline"/>
        </w:rPr>
        <w:t xml:space="preserve">the postwar labor law regime, with its complicated balancing of employer and worker rights, had operated to </w:t>
      </w:r>
      <w:r w:rsidRPr="00F96D11">
        <w:rPr>
          <w:rStyle w:val="Emphasis"/>
        </w:rPr>
        <w:t>dampen industrial unrest</w:t>
      </w:r>
      <w:r w:rsidRPr="00F96D11">
        <w:rPr>
          <w:rStyle w:val="StyleUnderline"/>
        </w:rPr>
        <w:t xml:space="preserve"> and facilitate </w:t>
      </w:r>
      <w:r w:rsidRPr="00F96D11">
        <w:rPr>
          <w:rStyle w:val="Emphasis"/>
        </w:rPr>
        <w:t>American economic growth</w:t>
      </w:r>
      <w:r w:rsidRPr="00F96D11">
        <w:rPr>
          <w:sz w:val="14"/>
        </w:rPr>
        <w:t>.</w:t>
      </w:r>
      <w:r w:rsidRPr="006E735A">
        <w:rPr>
          <w:sz w:val="14"/>
        </w:rPr>
        <w:t xml:space="preserve">141 </w:t>
      </w:r>
      <w:r w:rsidRPr="006E735A">
        <w:rPr>
          <w:rStyle w:val="StyleUnderline"/>
        </w:rPr>
        <w:t xml:space="preserve">To advance these goals—which may have seemed like “compelling government interests,” though the accommodation was rarely framed in conventional doctrinal terms—the </w:t>
      </w:r>
      <w:r w:rsidRPr="00CF7D30">
        <w:rPr>
          <w:rStyle w:val="StyleUnderline"/>
          <w:highlight w:val="cyan"/>
        </w:rPr>
        <w:t>courts constrained the</w:t>
      </w:r>
      <w:r w:rsidRPr="006E735A">
        <w:rPr>
          <w:rStyle w:val="StyleUnderline"/>
        </w:rPr>
        <w:t xml:space="preserve"> operation of the </w:t>
      </w:r>
      <w:r w:rsidRPr="00CF7D30">
        <w:rPr>
          <w:rStyle w:val="StyleUnderline"/>
          <w:highlight w:val="cyan"/>
        </w:rPr>
        <w:t>First Amendment in</w:t>
      </w:r>
      <w:r w:rsidRPr="006E735A">
        <w:rPr>
          <w:rStyle w:val="StyleUnderline"/>
        </w:rPr>
        <w:t xml:space="preserve"> the </w:t>
      </w:r>
      <w:r w:rsidRPr="00CF7D30">
        <w:rPr>
          <w:rStyle w:val="StyleUnderline"/>
          <w:highlight w:val="cyan"/>
        </w:rPr>
        <w:t>labor</w:t>
      </w:r>
      <w:r w:rsidRPr="006E735A">
        <w:rPr>
          <w:rStyle w:val="StyleUnderline"/>
        </w:rPr>
        <w:t xml:space="preserve"> context. </w:t>
      </w:r>
      <w:r w:rsidRPr="00CF7D30">
        <w:rPr>
          <w:rStyle w:val="StyleUnderline"/>
          <w:highlight w:val="cyan"/>
        </w:rPr>
        <w:t>Just as</w:t>
      </w:r>
      <w:r w:rsidRPr="006E735A">
        <w:rPr>
          <w:rStyle w:val="StyleUnderline"/>
        </w:rPr>
        <w:t xml:space="preserve"> </w:t>
      </w:r>
      <w:r w:rsidRPr="006E735A">
        <w:rPr>
          <w:rStyle w:val="Emphasis"/>
        </w:rPr>
        <w:t xml:space="preserve">an unequivocal </w:t>
      </w:r>
      <w:r w:rsidRPr="00CF7D30">
        <w:rPr>
          <w:rStyle w:val="Emphasis"/>
          <w:highlight w:val="cyan"/>
        </w:rPr>
        <w:t>right to strike</w:t>
      </w:r>
      <w:r w:rsidRPr="00CF7D30">
        <w:rPr>
          <w:rStyle w:val="StyleUnderline"/>
          <w:highlight w:val="cyan"/>
        </w:rPr>
        <w:t xml:space="preserve"> would unleash </w:t>
      </w:r>
      <w:r w:rsidRPr="00CF7D30">
        <w:rPr>
          <w:rStyle w:val="Emphasis"/>
          <w:highlight w:val="cyan"/>
        </w:rPr>
        <w:t>unpalatable economic power</w:t>
      </w:r>
      <w:r w:rsidRPr="006E735A">
        <w:rPr>
          <w:rStyle w:val="StyleUnderline"/>
        </w:rPr>
        <w:t xml:space="preserve">, </w:t>
      </w:r>
      <w:r w:rsidRPr="00CF7D30">
        <w:rPr>
          <w:rStyle w:val="StyleUnderline"/>
          <w:highlight w:val="cyan"/>
        </w:rPr>
        <w:t xml:space="preserve">an </w:t>
      </w:r>
      <w:r w:rsidRPr="00CF7D30">
        <w:rPr>
          <w:rStyle w:val="Emphasis"/>
          <w:highlight w:val="cyan"/>
        </w:rPr>
        <w:t>unequivocal right to work would</w:t>
      </w:r>
      <w:r w:rsidRPr="006E735A">
        <w:rPr>
          <w:sz w:val="14"/>
        </w:rPr>
        <w:t xml:space="preserve"> disturb the New Deal settlement and </w:t>
      </w:r>
      <w:r w:rsidRPr="00CF7D30">
        <w:rPr>
          <w:rStyle w:val="Emphasis"/>
          <w:highlight w:val="cyan"/>
        </w:rPr>
        <w:t>impugn</w:t>
      </w:r>
      <w:r w:rsidRPr="006E735A">
        <w:rPr>
          <w:rStyle w:val="Emphasis"/>
        </w:rPr>
        <w:t xml:space="preserve"> the legitimacy of the courts</w:t>
      </w:r>
      <w:r w:rsidRPr="006E735A">
        <w:rPr>
          <w:rStyle w:val="StyleUnderline"/>
        </w:rPr>
        <w:t xml:space="preserve">, not to mention the </w:t>
      </w:r>
      <w:r w:rsidRPr="00CF7D30">
        <w:rPr>
          <w:rStyle w:val="Emphasis"/>
          <w:highlight w:val="cyan"/>
        </w:rPr>
        <w:t>stability of</w:t>
      </w:r>
      <w:r w:rsidRPr="006E735A">
        <w:rPr>
          <w:rStyle w:val="Emphasis"/>
        </w:rPr>
        <w:t xml:space="preserve"> the postwar </w:t>
      </w:r>
      <w:r w:rsidRPr="00CF7D30">
        <w:rPr>
          <w:rStyle w:val="Emphasis"/>
          <w:highlight w:val="cyan"/>
        </w:rPr>
        <w:t>legal order</w:t>
      </w:r>
      <w:r w:rsidRPr="006E735A">
        <w:rPr>
          <w:sz w:val="14"/>
        </w:rPr>
        <w:t>.</w:t>
      </w:r>
    </w:p>
    <w:p w14:paraId="3206B4EB" w14:textId="77777777" w:rsidR="004026C5" w:rsidRPr="006E735A" w:rsidRDefault="004026C5" w:rsidP="004026C5">
      <w:pPr>
        <w:rPr>
          <w:sz w:val="14"/>
        </w:rPr>
      </w:pPr>
      <w:r w:rsidRPr="006E735A">
        <w:rPr>
          <w:sz w:val="14"/>
        </w:rPr>
        <w:t xml:space="preserve">Against this broader backdrop, recognizing a First Amendment obstacle to public sector agency fees threatens to unweave the web. </w:t>
      </w:r>
      <w:r w:rsidRPr="006E735A">
        <w:rPr>
          <w:rStyle w:val="StyleUnderline"/>
        </w:rPr>
        <w:t>To couch the right to work in the Constitution while licensing courts and legislatures to suppress the right to strike would truly be to “come full circle.” It</w:t>
      </w:r>
      <w:r w:rsidRPr="006E735A">
        <w:rPr>
          <w:sz w:val="14"/>
        </w:rPr>
        <w:t xml:space="preserve"> would replicate the constitutional dynamics of the Lochner era, an approach excoriated by generations of scholars and judges for its lopsided attentiveness to the interests of antiunion workers and employers.142 It would, in short, mark a return “for practical purposes” to the “situation . . . as it was” before Jones &amp; Laughlin Steel was decided. And the situation then, it bears remembering, was a world on the brink of revolution.</w:t>
      </w:r>
    </w:p>
    <w:p w14:paraId="46576759" w14:textId="77777777" w:rsidR="004026C5" w:rsidRDefault="004026C5" w:rsidP="004026C5"/>
    <w:p w14:paraId="2224A237" w14:textId="77777777" w:rsidR="004026C5" w:rsidRPr="006E735A" w:rsidRDefault="004026C5" w:rsidP="004026C5">
      <w:pPr>
        <w:pStyle w:val="Heading4"/>
        <w:rPr>
          <w:rFonts w:cs="Calibri"/>
        </w:rPr>
      </w:pPr>
      <w:r w:rsidRPr="006E735A">
        <w:rPr>
          <w:rFonts w:cs="Calibri"/>
        </w:rPr>
        <w:t xml:space="preserve">It erases virtually </w:t>
      </w:r>
      <w:r w:rsidRPr="006E735A">
        <w:rPr>
          <w:rFonts w:cs="Calibri"/>
          <w:u w:val="single"/>
        </w:rPr>
        <w:t>every</w:t>
      </w:r>
      <w:r w:rsidRPr="006E735A">
        <w:rPr>
          <w:rFonts w:cs="Calibri"/>
        </w:rPr>
        <w:t xml:space="preserve"> regulation, </w:t>
      </w:r>
      <w:r w:rsidRPr="006E735A">
        <w:rPr>
          <w:rFonts w:cs="Calibri"/>
          <w:u w:val="single"/>
        </w:rPr>
        <w:t>deleting</w:t>
      </w:r>
      <w:r w:rsidRPr="006E735A">
        <w:rPr>
          <w:rFonts w:cs="Calibri"/>
        </w:rPr>
        <w:t xml:space="preserve"> FTC </w:t>
      </w:r>
      <w:r w:rsidRPr="006E735A">
        <w:rPr>
          <w:rFonts w:cs="Calibri"/>
          <w:u w:val="single"/>
        </w:rPr>
        <w:t>enforcement</w:t>
      </w:r>
      <w:r w:rsidRPr="006E735A">
        <w:rPr>
          <w:rFonts w:cs="Calibri"/>
        </w:rPr>
        <w:t xml:space="preserve"> capabilities. </w:t>
      </w:r>
    </w:p>
    <w:p w14:paraId="726FEC7F" w14:textId="77777777" w:rsidR="004026C5" w:rsidRPr="006E735A" w:rsidRDefault="004026C5" w:rsidP="004026C5">
      <w:r w:rsidRPr="006E735A">
        <w:rPr>
          <w:rStyle w:val="Style13ptBold"/>
        </w:rPr>
        <w:t>Shanor 16</w:t>
      </w:r>
      <w:r w:rsidRPr="006E735A">
        <w:t xml:space="preserve"> – Amanda Shanor, assistant professor at the Wharton School of the University of Pennsylvania, JD from Yale Law School, PhD candidate at Yale, former lawyer at the ACLU’s Speech, Privacy, and Technology Project, 2016, “The New Lochner,” Wisconsin Law Review, Vol. 2016, No. 1, pp. 133-210, https://law.yale.edu/sites/default/files/area/center/isp/documents/amanda_shanor_the_new_lochner_2016_wisc._l._rev._133.pdf</w:t>
      </w:r>
    </w:p>
    <w:p w14:paraId="4AD0C025" w14:textId="77777777" w:rsidR="004026C5" w:rsidRPr="006E735A" w:rsidRDefault="004026C5" w:rsidP="004026C5">
      <w:pPr>
        <w:rPr>
          <w:sz w:val="14"/>
        </w:rPr>
      </w:pPr>
      <w:r w:rsidRPr="006E735A">
        <w:rPr>
          <w:sz w:val="14"/>
        </w:rPr>
        <w:t xml:space="preserve">The </w:t>
      </w:r>
      <w:r w:rsidRPr="00CF7D30">
        <w:rPr>
          <w:rStyle w:val="Emphasis"/>
          <w:highlight w:val="cyan"/>
        </w:rPr>
        <w:t>stakes</w:t>
      </w:r>
      <w:r w:rsidRPr="006E735A">
        <w:rPr>
          <w:rStyle w:val="Emphasis"/>
        </w:rPr>
        <w:t xml:space="preserve"> of this burgeoning constitutional conflict </w:t>
      </w:r>
      <w:r w:rsidRPr="00CF7D30">
        <w:rPr>
          <w:rStyle w:val="Emphasis"/>
          <w:highlight w:val="cyan"/>
        </w:rPr>
        <w:t>are high</w:t>
      </w:r>
      <w:r w:rsidRPr="006E735A">
        <w:rPr>
          <w:rStyle w:val="StyleUnderline"/>
        </w:rPr>
        <w:t xml:space="preserve"> due to a simple but often overlooked fact: because nearly </w:t>
      </w:r>
      <w:r w:rsidRPr="00CF7D30">
        <w:rPr>
          <w:rStyle w:val="Emphasis"/>
          <w:highlight w:val="cyan"/>
        </w:rPr>
        <w:t>all</w:t>
      </w:r>
      <w:r w:rsidRPr="006E735A">
        <w:rPr>
          <w:rStyle w:val="Emphasis"/>
        </w:rPr>
        <w:t xml:space="preserve"> human action—and so state </w:t>
      </w:r>
      <w:r w:rsidRPr="00CF7D30">
        <w:rPr>
          <w:rStyle w:val="Emphasis"/>
          <w:highlight w:val="cyan"/>
        </w:rPr>
        <w:t>regulation</w:t>
      </w:r>
      <w:r w:rsidRPr="006E735A">
        <w:rPr>
          <w:rStyle w:val="StyleUnderline"/>
        </w:rPr>
        <w:t>—</w:t>
      </w:r>
      <w:r w:rsidRPr="00CF7D30">
        <w:rPr>
          <w:rStyle w:val="StyleUnderline"/>
          <w:highlight w:val="cyan"/>
        </w:rPr>
        <w:t>operates through communication</w:t>
      </w:r>
      <w:r w:rsidRPr="006E735A">
        <w:rPr>
          <w:rStyle w:val="StyleUnderline"/>
        </w:rPr>
        <w:t xml:space="preserve">, the </w:t>
      </w:r>
      <w:r w:rsidRPr="00CF7D30">
        <w:rPr>
          <w:rStyle w:val="StyleUnderline"/>
          <w:highlight w:val="cyan"/>
        </w:rPr>
        <w:t xml:space="preserve">First Amendment possesses </w:t>
      </w:r>
      <w:r w:rsidRPr="00CF7D30">
        <w:rPr>
          <w:rStyle w:val="Emphasis"/>
          <w:highlight w:val="cyan"/>
        </w:rPr>
        <w:t>near total deregulatory potential</w:t>
      </w:r>
      <w:r w:rsidRPr="006E735A">
        <w:rPr>
          <w:sz w:val="14"/>
        </w:rPr>
        <w:t xml:space="preserve">. For this reason, </w:t>
      </w:r>
      <w:r w:rsidRPr="006E735A">
        <w:rPr>
          <w:rStyle w:val="StyleUnderline"/>
        </w:rPr>
        <w:t xml:space="preserve">the scope of First Amendment </w:t>
      </w:r>
      <w:r w:rsidRPr="00CF7D30">
        <w:rPr>
          <w:rStyle w:val="StyleUnderline"/>
          <w:highlight w:val="cyan"/>
        </w:rPr>
        <w:t>protection</w:t>
      </w:r>
      <w:r w:rsidRPr="006E735A">
        <w:rPr>
          <w:rStyle w:val="StyleUnderline"/>
        </w:rPr>
        <w:t xml:space="preserve"> uniquely </w:t>
      </w:r>
      <w:r w:rsidRPr="00CF7D30">
        <w:rPr>
          <w:rStyle w:val="StyleUnderline"/>
          <w:highlight w:val="cyan"/>
        </w:rPr>
        <w:t>tracks the boundary of</w:t>
      </w:r>
      <w:r w:rsidRPr="006E735A">
        <w:rPr>
          <w:rStyle w:val="StyleUnderline"/>
        </w:rPr>
        <w:t xml:space="preserve"> the constitutionally permissible </w:t>
      </w:r>
      <w:r w:rsidRPr="00CF7D30">
        <w:rPr>
          <w:rStyle w:val="Emphasis"/>
          <w:highlight w:val="cyan"/>
        </w:rPr>
        <w:t>admin</w:t>
      </w:r>
      <w:r w:rsidRPr="006E735A">
        <w:rPr>
          <w:rStyle w:val="Emphasis"/>
        </w:rPr>
        <w:t xml:space="preserve">istrative </w:t>
      </w:r>
      <w:r w:rsidRPr="00CF7D30">
        <w:rPr>
          <w:rStyle w:val="Emphasis"/>
          <w:highlight w:val="cyan"/>
        </w:rPr>
        <w:t>state</w:t>
      </w:r>
      <w:r w:rsidRPr="006E735A">
        <w:rPr>
          <w:sz w:val="14"/>
        </w:rPr>
        <w:t>. This section elaborates those contentions and paints the stakes of the growing conflict between the First Amendment and the administrative state.</w:t>
      </w:r>
    </w:p>
    <w:p w14:paraId="45681698" w14:textId="77777777" w:rsidR="004026C5" w:rsidRPr="006E735A" w:rsidRDefault="004026C5" w:rsidP="004026C5">
      <w:pPr>
        <w:rPr>
          <w:sz w:val="14"/>
        </w:rPr>
      </w:pPr>
      <w:r w:rsidRPr="006E735A">
        <w:rPr>
          <w:sz w:val="14"/>
        </w:rPr>
        <w:t xml:space="preserve">Nearly all human action operates in whole or in part through speech, or at least in such a fashion that another human being could understand it as expressive. A few examples should illustrate the deep sense in which man is a speaking animal, including in his economic affairs. The conduct of buying a car, for instance, involves conversations with the dealer, the offer of a price, and the signing of a contract that is written in words. So, too, the conduct of robbing a bank or flying on a plane. A bank robber must demand cash from the cashier. Before I can take a plane I must first purchase a ticket, reading the price and terms (written in words), agree to that price and terms in a contract (likewise written in words), and make the purchase using a credit card that I acquired through signing a contract (written in words). When I arrive at the airport, I speak with the TSA representatives and flight attendants, who permit me, I hope, to move to the next stage of the activity. </w:t>
      </w:r>
      <w:r w:rsidRPr="006E735A">
        <w:rPr>
          <w:rStyle w:val="StyleUnderline"/>
        </w:rPr>
        <w:t xml:space="preserve">From its inception, each of these forms of conduct, like a multitude of others, are constituted by and intertwined with </w:t>
      </w:r>
      <w:r w:rsidRPr="006E735A">
        <w:rPr>
          <w:rStyle w:val="Emphasis"/>
        </w:rPr>
        <w:t>words</w:t>
      </w:r>
      <w:r w:rsidRPr="006E735A">
        <w:rPr>
          <w:rStyle w:val="StyleUnderline"/>
        </w:rPr>
        <w:t xml:space="preserve">, </w:t>
      </w:r>
      <w:r w:rsidRPr="006E735A">
        <w:rPr>
          <w:rStyle w:val="Emphasis"/>
        </w:rPr>
        <w:t>speech</w:t>
      </w:r>
      <w:r w:rsidRPr="006E735A">
        <w:rPr>
          <w:rStyle w:val="StyleUnderline"/>
        </w:rPr>
        <w:t xml:space="preserve">, and </w:t>
      </w:r>
      <w:r w:rsidRPr="006E735A">
        <w:rPr>
          <w:rStyle w:val="Emphasis"/>
        </w:rPr>
        <w:t>expressive conduct</w:t>
      </w:r>
      <w:r w:rsidRPr="006E735A">
        <w:rPr>
          <w:sz w:val="14"/>
        </w:rPr>
        <w:t>.</w:t>
      </w:r>
    </w:p>
    <w:p w14:paraId="4537A62D" w14:textId="77777777" w:rsidR="004026C5" w:rsidRPr="006E735A" w:rsidRDefault="004026C5" w:rsidP="004026C5">
      <w:pPr>
        <w:rPr>
          <w:sz w:val="14"/>
        </w:rPr>
      </w:pPr>
      <w:r w:rsidRPr="006E735A">
        <w:rPr>
          <w:sz w:val="14"/>
        </w:rPr>
        <w:t>Just as most conduct operates in whole or in part through speech, most conduct can be expressive. The 9/11 bombings were certainly expressive, if also shocking and horrifying, in part because of their expressive character. A shoulder shrug, cutting someone off in traffic, the creation of a beautiful painting or an ugly one, a fist pounded on a boardroom table, and blowing a kiss—all of these ‘actions’ contain some element of expressive meaning. Humans are embedded in expression and their conduct is intertwined with speech.</w:t>
      </w:r>
    </w:p>
    <w:p w14:paraId="02EEE7D7" w14:textId="77777777" w:rsidR="004026C5" w:rsidRPr="006E735A" w:rsidRDefault="004026C5" w:rsidP="004026C5">
      <w:pPr>
        <w:rPr>
          <w:sz w:val="14"/>
        </w:rPr>
      </w:pPr>
      <w:r w:rsidRPr="006E735A">
        <w:rPr>
          <w:sz w:val="14"/>
        </w:rPr>
        <w:t xml:space="preserve">For the same reason, </w:t>
      </w:r>
      <w:r w:rsidRPr="00CF7D30">
        <w:rPr>
          <w:rStyle w:val="StyleUnderline"/>
          <w:highlight w:val="cyan"/>
        </w:rPr>
        <w:t>almost all regulation</w:t>
      </w:r>
      <w:r w:rsidRPr="006E735A">
        <w:rPr>
          <w:rStyle w:val="StyleUnderline"/>
        </w:rPr>
        <w:t xml:space="preserve"> is or </w:t>
      </w:r>
      <w:r w:rsidRPr="00CF7D30">
        <w:rPr>
          <w:rStyle w:val="StyleUnderline"/>
          <w:highlight w:val="cyan"/>
        </w:rPr>
        <w:t xml:space="preserve">could be understood to </w:t>
      </w:r>
      <w:r w:rsidRPr="00CF7D30">
        <w:rPr>
          <w:rStyle w:val="Emphasis"/>
          <w:highlight w:val="cyan"/>
        </w:rPr>
        <w:t>regulate</w:t>
      </w:r>
      <w:r w:rsidRPr="006E735A">
        <w:rPr>
          <w:rStyle w:val="Emphasis"/>
        </w:rPr>
        <w:t xml:space="preserve"> speech or </w:t>
      </w:r>
      <w:r w:rsidRPr="00CF7D30">
        <w:rPr>
          <w:rStyle w:val="Emphasis"/>
          <w:highlight w:val="cyan"/>
        </w:rPr>
        <w:t>expression</w:t>
      </w:r>
      <w:r w:rsidRPr="006E735A">
        <w:rPr>
          <w:sz w:val="14"/>
        </w:rPr>
        <w:t xml:space="preserve">. The tax forms you file contain written speech in some basic sense. </w:t>
      </w:r>
      <w:r w:rsidRPr="00CF7D30">
        <w:rPr>
          <w:rStyle w:val="Emphasis"/>
          <w:highlight w:val="cyan"/>
        </w:rPr>
        <w:t>S</w:t>
      </w:r>
      <w:r w:rsidRPr="006E735A">
        <w:rPr>
          <w:rStyle w:val="StyleUnderline"/>
        </w:rPr>
        <w:t xml:space="preserve">ecurity and </w:t>
      </w:r>
      <w:r w:rsidRPr="00CF7D30">
        <w:rPr>
          <w:rStyle w:val="Emphasis"/>
          <w:highlight w:val="cyan"/>
        </w:rPr>
        <w:t>E</w:t>
      </w:r>
      <w:r w:rsidRPr="006E735A">
        <w:rPr>
          <w:rStyle w:val="StyleUnderline"/>
        </w:rPr>
        <w:t xml:space="preserve">xchange </w:t>
      </w:r>
      <w:r w:rsidRPr="00CF7D30">
        <w:rPr>
          <w:rStyle w:val="Emphasis"/>
          <w:highlight w:val="cyan"/>
        </w:rPr>
        <w:t>C</w:t>
      </w:r>
      <w:r w:rsidRPr="006E735A">
        <w:rPr>
          <w:rStyle w:val="StyleUnderline"/>
        </w:rPr>
        <w:t xml:space="preserve">ommission </w:t>
      </w:r>
      <w:r w:rsidRPr="00CF7D30">
        <w:rPr>
          <w:rStyle w:val="StyleUnderline"/>
          <w:highlight w:val="cyan"/>
        </w:rPr>
        <w:t>disclosures</w:t>
      </w:r>
      <w:r w:rsidRPr="006E735A">
        <w:rPr>
          <w:sz w:val="14"/>
        </w:rPr>
        <w:t xml:space="preserve">, too, </w:t>
      </w:r>
      <w:r w:rsidRPr="00CF7D30">
        <w:rPr>
          <w:rStyle w:val="StyleUnderline"/>
          <w:highlight w:val="cyan"/>
        </w:rPr>
        <w:t>involve speech in an idiomatic sense</w:t>
      </w:r>
      <w:r w:rsidRPr="006E735A">
        <w:rPr>
          <w:sz w:val="14"/>
        </w:rPr>
        <w:t xml:space="preserve">. </w:t>
      </w:r>
      <w:r w:rsidRPr="00CF7D30">
        <w:rPr>
          <w:rStyle w:val="StyleUnderline"/>
          <w:highlight w:val="cyan"/>
        </w:rPr>
        <w:t xml:space="preserve">Limitations on </w:t>
      </w:r>
      <w:r w:rsidRPr="00CF7D30">
        <w:rPr>
          <w:rStyle w:val="Emphasis"/>
          <w:highlight w:val="cyan"/>
        </w:rPr>
        <w:t>fraud</w:t>
      </w:r>
      <w:r w:rsidRPr="006E735A">
        <w:rPr>
          <w:rStyle w:val="StyleUnderline"/>
        </w:rPr>
        <w:t xml:space="preserve">, nutrition </w:t>
      </w:r>
      <w:r w:rsidRPr="00CF7D30">
        <w:rPr>
          <w:rStyle w:val="StyleUnderline"/>
          <w:highlight w:val="cyan"/>
        </w:rPr>
        <w:t>label requirements</w:t>
      </w:r>
      <w:r w:rsidRPr="006E735A">
        <w:rPr>
          <w:rStyle w:val="StyleUnderline"/>
        </w:rPr>
        <w:t xml:space="preserve">, </w:t>
      </w:r>
      <w:r w:rsidRPr="00CF7D30">
        <w:rPr>
          <w:rStyle w:val="Emphasis"/>
          <w:highlight w:val="cyan"/>
        </w:rPr>
        <w:t>anti-trust regulation</w:t>
      </w:r>
      <w:r w:rsidRPr="006E735A">
        <w:rPr>
          <w:rStyle w:val="StyleUnderline"/>
        </w:rPr>
        <w:t xml:space="preserve">, </w:t>
      </w:r>
      <w:r w:rsidRPr="00CF7D30">
        <w:rPr>
          <w:rStyle w:val="StyleUnderline"/>
          <w:highlight w:val="cyan"/>
        </w:rPr>
        <w:t>and prohibitions on</w:t>
      </w:r>
      <w:r w:rsidRPr="006E735A">
        <w:rPr>
          <w:rStyle w:val="StyleUnderline"/>
        </w:rPr>
        <w:t xml:space="preserve"> work-place </w:t>
      </w:r>
      <w:r w:rsidRPr="00CF7D30">
        <w:rPr>
          <w:rStyle w:val="StyleUnderline"/>
          <w:highlight w:val="cyan"/>
        </w:rPr>
        <w:t>harassment</w:t>
      </w:r>
      <w:r w:rsidRPr="006E735A">
        <w:rPr>
          <w:rStyle w:val="StyleUnderline"/>
        </w:rPr>
        <w:t xml:space="preserve"> and conspiracy, to name but a few, </w:t>
      </w:r>
      <w:r w:rsidRPr="00CF7D30">
        <w:rPr>
          <w:rStyle w:val="StyleUnderline"/>
          <w:highlight w:val="cyan"/>
        </w:rPr>
        <w:t>all implicate</w:t>
      </w:r>
      <w:r w:rsidRPr="006E735A">
        <w:rPr>
          <w:rStyle w:val="StyleUnderline"/>
        </w:rPr>
        <w:t xml:space="preserve"> the written or spoken </w:t>
      </w:r>
      <w:r w:rsidRPr="00CF7D30">
        <w:rPr>
          <w:rStyle w:val="StyleUnderline"/>
          <w:highlight w:val="cyan"/>
        </w:rPr>
        <w:t>word</w:t>
      </w:r>
      <w:r w:rsidRPr="006E735A">
        <w:rPr>
          <w:sz w:val="14"/>
        </w:rPr>
        <w:t xml:space="preserve">. The Enron defendants were prosecuted on </w:t>
      </w:r>
      <w:r w:rsidRPr="00CF7D30">
        <w:rPr>
          <w:rStyle w:val="Emphasis"/>
          <w:highlight w:val="cyan"/>
        </w:rPr>
        <w:t>conspiracy</w:t>
      </w:r>
      <w:r w:rsidRPr="00CF7D30">
        <w:rPr>
          <w:rStyle w:val="StyleUnderline"/>
          <w:highlight w:val="cyan"/>
        </w:rPr>
        <w:t xml:space="preserve">, </w:t>
      </w:r>
      <w:r w:rsidRPr="00CF7D30">
        <w:rPr>
          <w:rStyle w:val="Emphasis"/>
          <w:highlight w:val="cyan"/>
        </w:rPr>
        <w:t>securities</w:t>
      </w:r>
      <w:r w:rsidRPr="006E735A">
        <w:rPr>
          <w:rStyle w:val="Emphasis"/>
        </w:rPr>
        <w:t xml:space="preserve"> and wire </w:t>
      </w:r>
      <w:r w:rsidRPr="00CF7D30">
        <w:rPr>
          <w:rStyle w:val="Emphasis"/>
          <w:highlight w:val="cyan"/>
        </w:rPr>
        <w:t>fraud</w:t>
      </w:r>
      <w:r w:rsidRPr="006E735A">
        <w:rPr>
          <w:sz w:val="14"/>
        </w:rPr>
        <w:t xml:space="preserve">, </w:t>
      </w:r>
      <w:r w:rsidRPr="00CF7D30">
        <w:rPr>
          <w:rStyle w:val="StyleUnderline"/>
          <w:highlight w:val="cyan"/>
        </w:rPr>
        <w:t>and</w:t>
      </w:r>
      <w:r w:rsidRPr="00CF7D30">
        <w:rPr>
          <w:sz w:val="14"/>
          <w:highlight w:val="cyan"/>
        </w:rPr>
        <w:t xml:space="preserve"> </w:t>
      </w:r>
      <w:r w:rsidRPr="00CF7D30">
        <w:rPr>
          <w:rStyle w:val="Emphasis"/>
          <w:highlight w:val="cyan"/>
        </w:rPr>
        <w:t>insider trading</w:t>
      </w:r>
      <w:r w:rsidRPr="006E735A">
        <w:rPr>
          <w:rStyle w:val="StyleUnderline"/>
        </w:rPr>
        <w:t xml:space="preserve"> counts</w:t>
      </w:r>
      <w:r w:rsidRPr="006E735A">
        <w:rPr>
          <w:sz w:val="14"/>
        </w:rPr>
        <w:t xml:space="preserve">, </w:t>
      </w:r>
      <w:r w:rsidRPr="00CF7D30">
        <w:rPr>
          <w:rStyle w:val="StyleUnderline"/>
          <w:highlight w:val="cyan"/>
        </w:rPr>
        <w:t>all involv</w:t>
      </w:r>
      <w:r w:rsidRPr="006E735A">
        <w:rPr>
          <w:rStyle w:val="StyleUnderline"/>
        </w:rPr>
        <w:t xml:space="preserve">ing </w:t>
      </w:r>
      <w:r w:rsidRPr="00CF7D30">
        <w:rPr>
          <w:rStyle w:val="StyleUnderline"/>
          <w:highlight w:val="cyan"/>
        </w:rPr>
        <w:t>speech</w:t>
      </w:r>
      <w:r w:rsidRPr="006E735A">
        <w:rPr>
          <w:rStyle w:val="StyleUnderline"/>
        </w:rPr>
        <w:t>.</w:t>
      </w:r>
    </w:p>
    <w:p w14:paraId="2240CE44" w14:textId="77777777" w:rsidR="004026C5" w:rsidRPr="006E735A" w:rsidRDefault="004026C5" w:rsidP="004026C5">
      <w:pPr>
        <w:rPr>
          <w:sz w:val="14"/>
        </w:rPr>
      </w:pPr>
      <w:r w:rsidRPr="006E735A">
        <w:rPr>
          <w:sz w:val="14"/>
        </w:rPr>
        <w:t xml:space="preserve">Frederick Schauer has observed that </w:t>
      </w:r>
      <w:r w:rsidRPr="00CF7D30">
        <w:rPr>
          <w:rStyle w:val="StyleUnderline"/>
          <w:highlight w:val="cyan"/>
        </w:rPr>
        <w:t>First Amendment litigation is</w:t>
      </w:r>
      <w:r w:rsidRPr="006E735A">
        <w:rPr>
          <w:rStyle w:val="StyleUnderline"/>
        </w:rPr>
        <w:t xml:space="preserve"> often </w:t>
      </w:r>
      <w:r w:rsidRPr="00CF7D30">
        <w:rPr>
          <w:rStyle w:val="Emphasis"/>
          <w:highlight w:val="cyan"/>
        </w:rPr>
        <w:t>opportunistic</w:t>
      </w:r>
      <w:r w:rsidRPr="006E735A">
        <w:rPr>
          <w:rStyle w:val="StyleUnderline"/>
        </w:rPr>
        <w:t>, meaning that litigants turn to the First Amendment as their authority of choice when little other authority is on point</w:t>
      </w:r>
      <w:r w:rsidRPr="006E735A">
        <w:rPr>
          <w:sz w:val="14"/>
        </w:rPr>
        <w:t xml:space="preserve">.182 Schauer concludes that this </w:t>
      </w:r>
      <w:r w:rsidRPr="006E735A">
        <w:rPr>
          <w:rStyle w:val="StyleUnderline"/>
        </w:rPr>
        <w:t>opportunism evinces the “power of the First Amendment today as a political force and a rhetorical device in the United States.”</w:t>
      </w:r>
      <w:r w:rsidRPr="006E735A">
        <w:rPr>
          <w:sz w:val="14"/>
        </w:rPr>
        <w:t xml:space="preserve">183 The availability of a First Amendment claim for opportunistic use, however, springs from the pervasiveness of speech and expression. It is this pervasiveness that allows the First Amendment to be “both the first and the last refuge of saints and scoundrels alike.”184 And it is </w:t>
      </w:r>
      <w:r w:rsidRPr="006E735A">
        <w:rPr>
          <w:rStyle w:val="StyleUnderline"/>
        </w:rPr>
        <w:t xml:space="preserve">this </w:t>
      </w:r>
      <w:r w:rsidRPr="00CF7D30">
        <w:rPr>
          <w:rStyle w:val="StyleUnderline"/>
          <w:highlight w:val="cyan"/>
        </w:rPr>
        <w:t>pervasiveness</w:t>
      </w:r>
      <w:r w:rsidRPr="006E735A">
        <w:rPr>
          <w:rStyle w:val="StyleUnderline"/>
        </w:rPr>
        <w:t xml:space="preserve"> that </w:t>
      </w:r>
      <w:r w:rsidRPr="00CF7D30">
        <w:rPr>
          <w:rStyle w:val="StyleUnderline"/>
          <w:highlight w:val="cyan"/>
        </w:rPr>
        <w:t>makes the</w:t>
      </w:r>
      <w:r w:rsidRPr="006E735A">
        <w:rPr>
          <w:rStyle w:val="StyleUnderline"/>
        </w:rPr>
        <w:t xml:space="preserve"> First </w:t>
      </w:r>
      <w:r w:rsidRPr="00CF7D30">
        <w:rPr>
          <w:rStyle w:val="StyleUnderline"/>
          <w:highlight w:val="cyan"/>
        </w:rPr>
        <w:t xml:space="preserve">Amendment’s </w:t>
      </w:r>
      <w:r w:rsidRPr="00CF7D30">
        <w:rPr>
          <w:rStyle w:val="Emphasis"/>
          <w:highlight w:val="cyan"/>
        </w:rPr>
        <w:t>deregulatory potential</w:t>
      </w:r>
      <w:r w:rsidRPr="006E735A">
        <w:rPr>
          <w:rStyle w:val="Emphasis"/>
        </w:rPr>
        <w:t xml:space="preserve"> so </w:t>
      </w:r>
      <w:r w:rsidRPr="00CF7D30">
        <w:rPr>
          <w:rStyle w:val="Emphasis"/>
          <w:highlight w:val="cyan"/>
        </w:rPr>
        <w:t>sweeping</w:t>
      </w:r>
      <w:r w:rsidRPr="006E735A">
        <w:rPr>
          <w:sz w:val="14"/>
        </w:rPr>
        <w:t>.</w:t>
      </w:r>
    </w:p>
    <w:p w14:paraId="2B35D229" w14:textId="77777777" w:rsidR="004026C5" w:rsidRPr="006E735A" w:rsidRDefault="004026C5" w:rsidP="004026C5">
      <w:pPr>
        <w:rPr>
          <w:sz w:val="14"/>
        </w:rPr>
      </w:pPr>
      <w:r w:rsidRPr="006E735A">
        <w:rPr>
          <w:sz w:val="14"/>
        </w:rPr>
        <w:t xml:space="preserve">A few recent cases clarify the potential reach of the new Lochner. The Supreme Court’s 2011 decision in Sorrell is illustrative. In that case, Vermont data miners and an association of pharmaceutical manufacturers challenged a state law restricting the sale, disclosure, and use of pharmacy data revealing prescribing practices of doctors without their consent.185 The Court concluded that there is a “strong argument” that such information is speech for First Amendment purposes but held the law unconstitutional even if the data was treated as a “mere commodity.”186 “Facts, after all, are the beginning point for much of the speech that is most essential to advance human knowledge and to conduct human affairs.”187 But if information is speech (or even simply a commodity whose regulation alters others’ speech), it is not clear what the First Amendment does not cover or protect with Sorrell’s level of scrutiny. </w:t>
      </w:r>
      <w:r w:rsidRPr="006E735A">
        <w:rPr>
          <w:rStyle w:val="StyleUnderline"/>
        </w:rPr>
        <w:t xml:space="preserve">Certainly, a </w:t>
      </w:r>
      <w:r w:rsidRPr="006E735A">
        <w:rPr>
          <w:rStyle w:val="Emphasis"/>
        </w:rPr>
        <w:t>business license</w:t>
      </w:r>
      <w:r w:rsidRPr="006E735A">
        <w:rPr>
          <w:rStyle w:val="StyleUnderline"/>
        </w:rPr>
        <w:t xml:space="preserve"> or </w:t>
      </w:r>
      <w:r w:rsidRPr="006E735A">
        <w:rPr>
          <w:rStyle w:val="Emphasis"/>
        </w:rPr>
        <w:t>tax filing</w:t>
      </w:r>
      <w:r w:rsidRPr="006E735A">
        <w:rPr>
          <w:rStyle w:val="StyleUnderline"/>
        </w:rPr>
        <w:t xml:space="preserve"> could be considered a regulation of information</w:t>
      </w:r>
      <w:r w:rsidRPr="006E735A">
        <w:rPr>
          <w:sz w:val="14"/>
        </w:rPr>
        <w:t xml:space="preserve">. </w:t>
      </w:r>
      <w:r w:rsidRPr="006E735A">
        <w:rPr>
          <w:rStyle w:val="Emphasis"/>
        </w:rPr>
        <w:t>Insider trading restrictions</w:t>
      </w:r>
      <w:r w:rsidRPr="006E735A">
        <w:rPr>
          <w:sz w:val="14"/>
        </w:rPr>
        <w:t xml:space="preserve">, too, </w:t>
      </w:r>
      <w:r w:rsidRPr="006E735A">
        <w:rPr>
          <w:rStyle w:val="StyleUnderline"/>
        </w:rPr>
        <w:t>regulate when certain information can be disclosed</w:t>
      </w:r>
      <w:r w:rsidRPr="006E735A">
        <w:rPr>
          <w:sz w:val="14"/>
        </w:rPr>
        <w:t xml:space="preserve">. The </w:t>
      </w:r>
      <w:r w:rsidRPr="006E735A">
        <w:rPr>
          <w:rStyle w:val="Emphasis"/>
        </w:rPr>
        <w:t>Federal Rules of Evidence</w:t>
      </w:r>
      <w:r w:rsidRPr="006E735A">
        <w:rPr>
          <w:rStyle w:val="StyleUnderline"/>
        </w:rPr>
        <w:t xml:space="preserve"> prescribe what sorts of information may be admitted at trial or required to be disclosed in discovery. </w:t>
      </w:r>
      <w:r w:rsidRPr="00CF7D30">
        <w:rPr>
          <w:rStyle w:val="StyleUnderline"/>
          <w:highlight w:val="cyan"/>
        </w:rPr>
        <w:t xml:space="preserve">Countless examples of the </w:t>
      </w:r>
      <w:r w:rsidRPr="00CF7D30">
        <w:rPr>
          <w:rStyle w:val="Emphasis"/>
          <w:highlight w:val="cyan"/>
        </w:rPr>
        <w:t>regulation of “information”</w:t>
      </w:r>
      <w:r w:rsidRPr="00CF7D30">
        <w:rPr>
          <w:rStyle w:val="StyleUnderline"/>
          <w:highlight w:val="cyan"/>
        </w:rPr>
        <w:t xml:space="preserve"> spring to mind</w:t>
      </w:r>
      <w:r w:rsidRPr="006E735A">
        <w:rPr>
          <w:sz w:val="14"/>
        </w:rPr>
        <w:t>.</w:t>
      </w:r>
    </w:p>
    <w:p w14:paraId="4ACC3600" w14:textId="77777777" w:rsidR="004026C5" w:rsidRDefault="004026C5" w:rsidP="004026C5">
      <w:pPr>
        <w:rPr>
          <w:sz w:val="14"/>
        </w:rPr>
      </w:pPr>
      <w:r w:rsidRPr="006E735A">
        <w:rPr>
          <w:sz w:val="14"/>
        </w:rPr>
        <w:t xml:space="preserve">Sorrell moreover held that content-based restrictions that burden speech are subject to “heightened” scrutiny, adding that “[c]ommercial speech is no exception.”188 The Court emphasized that “[i]n the ordinary case it is all but dispositive to conclude that a law is content-based.”189 But could this really be so? </w:t>
      </w:r>
      <w:r w:rsidRPr="00CF7D30">
        <w:rPr>
          <w:rStyle w:val="StyleUnderline"/>
          <w:highlight w:val="cyan"/>
        </w:rPr>
        <w:t xml:space="preserve">If such a principle was extended, it would </w:t>
      </w:r>
      <w:r w:rsidRPr="00CF7D30">
        <w:rPr>
          <w:rStyle w:val="Emphasis"/>
          <w:highlight w:val="cyan"/>
        </w:rPr>
        <w:t>invalidate all mandated commercial disclosures</w:t>
      </w:r>
      <w:r w:rsidRPr="006E735A">
        <w:rPr>
          <w:sz w:val="14"/>
        </w:rPr>
        <w:t xml:space="preserve">. By definition, all mandatory disclosures require some defined class to say something rather than something else. Were this contention accepted, </w:t>
      </w:r>
      <w:r w:rsidRPr="006E735A">
        <w:rPr>
          <w:rStyle w:val="StyleUnderline"/>
        </w:rPr>
        <w:t>every mandated disclosure would be subject to searching constitutional review</w:t>
      </w:r>
      <w:r w:rsidRPr="006E735A">
        <w:rPr>
          <w:sz w:val="14"/>
        </w:rPr>
        <w:t xml:space="preserve">. </w:t>
      </w:r>
      <w:r w:rsidRPr="00CF7D30">
        <w:rPr>
          <w:rStyle w:val="StyleUnderline"/>
          <w:highlight w:val="cyan"/>
        </w:rPr>
        <w:t>This would</w:t>
      </w:r>
      <w:r w:rsidRPr="006E735A">
        <w:rPr>
          <w:rStyle w:val="StyleUnderline"/>
        </w:rPr>
        <w:t xml:space="preserve"> “all but dispositive[ly]” </w:t>
      </w:r>
      <w:r w:rsidRPr="00CF7D30">
        <w:rPr>
          <w:rStyle w:val="StyleUnderline"/>
          <w:highlight w:val="cyan"/>
        </w:rPr>
        <w:t xml:space="preserve">render unconstitutional </w:t>
      </w:r>
      <w:r w:rsidRPr="00CF7D30">
        <w:rPr>
          <w:rStyle w:val="Emphasis"/>
          <w:highlight w:val="cyan"/>
        </w:rPr>
        <w:t>all warning labels</w:t>
      </w:r>
      <w:r w:rsidRPr="006E735A">
        <w:rPr>
          <w:rStyle w:val="StyleUnderline"/>
        </w:rPr>
        <w:t xml:space="preserve">, </w:t>
      </w:r>
      <w:r w:rsidRPr="00CF7D30">
        <w:rPr>
          <w:rStyle w:val="Emphasis"/>
          <w:highlight w:val="cyan"/>
        </w:rPr>
        <w:t>securities disclosure</w:t>
      </w:r>
      <w:r w:rsidRPr="006E735A">
        <w:rPr>
          <w:rStyle w:val="Emphasis"/>
        </w:rPr>
        <w:t xml:space="preserve"> statement</w:t>
      </w:r>
      <w:r w:rsidRPr="00CF7D30">
        <w:rPr>
          <w:rStyle w:val="Emphasis"/>
          <w:highlight w:val="cyan"/>
        </w:rPr>
        <w:t>s</w:t>
      </w:r>
      <w:r w:rsidRPr="006E735A">
        <w:rPr>
          <w:rStyle w:val="StyleUnderline"/>
        </w:rPr>
        <w:t xml:space="preserve">, even the </w:t>
      </w:r>
      <w:r w:rsidRPr="00CF7D30">
        <w:rPr>
          <w:rStyle w:val="StyleUnderline"/>
          <w:highlight w:val="cyan"/>
        </w:rPr>
        <w:t>mandatory</w:t>
      </w:r>
      <w:r w:rsidRPr="006E735A">
        <w:rPr>
          <w:rStyle w:val="StyleUnderline"/>
        </w:rPr>
        <w:t xml:space="preserve"> filing of </w:t>
      </w:r>
      <w:r w:rsidRPr="00CF7D30">
        <w:rPr>
          <w:rStyle w:val="Emphasis"/>
          <w:highlight w:val="cyan"/>
        </w:rPr>
        <w:t>tax returns</w:t>
      </w:r>
      <w:r w:rsidRPr="006E735A">
        <w:rPr>
          <w:rStyle w:val="StyleUnderline"/>
        </w:rPr>
        <w:t>. Bans on false and misleading commercial speech are likewise patently content-based</w:t>
      </w:r>
      <w:r w:rsidRPr="006E735A">
        <w:rPr>
          <w:sz w:val="14"/>
        </w:rPr>
        <w:t xml:space="preserve">. Taken literally, Sorrell suggests that </w:t>
      </w:r>
      <w:r w:rsidRPr="006E735A">
        <w:rPr>
          <w:rStyle w:val="StyleUnderline"/>
        </w:rPr>
        <w:t xml:space="preserve">the First Amendment impedes the government from banning </w:t>
      </w:r>
      <w:r w:rsidRPr="006E735A">
        <w:rPr>
          <w:rStyle w:val="Emphasis"/>
        </w:rPr>
        <w:t>outright fraud</w:t>
      </w:r>
      <w:r w:rsidRPr="006E735A">
        <w:rPr>
          <w:rStyle w:val="StyleUnderline"/>
        </w:rPr>
        <w:t xml:space="preserve"> because fraud is banned precisely because it is based onfalse representations</w:t>
      </w:r>
      <w:r w:rsidRPr="006E735A">
        <w:rPr>
          <w:sz w:val="14"/>
        </w:rPr>
        <w:t xml:space="preserve">, a content-based restriction.190 </w:t>
      </w:r>
      <w:r w:rsidRPr="00CF7D30">
        <w:rPr>
          <w:rStyle w:val="StyleUnderline"/>
          <w:highlight w:val="cyan"/>
        </w:rPr>
        <w:t>This would render</w:t>
      </w:r>
      <w:r w:rsidRPr="006E735A">
        <w:rPr>
          <w:rStyle w:val="StyleUnderline"/>
        </w:rPr>
        <w:t xml:space="preserve"> much of the work of </w:t>
      </w:r>
      <w:r w:rsidRPr="00CF7D30">
        <w:rPr>
          <w:rStyle w:val="StyleUnderline"/>
          <w:highlight w:val="cyan"/>
        </w:rPr>
        <w:t>the</w:t>
      </w:r>
      <w:r w:rsidRPr="006E735A">
        <w:rPr>
          <w:rStyle w:val="StyleUnderline"/>
        </w:rPr>
        <w:t xml:space="preserve"> </w:t>
      </w:r>
      <w:r w:rsidRPr="00CF7D30">
        <w:rPr>
          <w:rStyle w:val="Emphasis"/>
          <w:highlight w:val="cyan"/>
        </w:rPr>
        <w:t>S</w:t>
      </w:r>
      <w:r w:rsidRPr="006E735A">
        <w:rPr>
          <w:rStyle w:val="StyleUnderline"/>
        </w:rPr>
        <w:t xml:space="preserve">ecurities and </w:t>
      </w:r>
      <w:r w:rsidRPr="00CF7D30">
        <w:rPr>
          <w:rStyle w:val="Emphasis"/>
          <w:highlight w:val="cyan"/>
        </w:rPr>
        <w:t>E</w:t>
      </w:r>
      <w:r w:rsidRPr="006E735A">
        <w:rPr>
          <w:rStyle w:val="StyleUnderline"/>
        </w:rPr>
        <w:t xml:space="preserve">xchange </w:t>
      </w:r>
      <w:r w:rsidRPr="00CF7D30">
        <w:rPr>
          <w:rStyle w:val="Emphasis"/>
          <w:highlight w:val="cyan"/>
        </w:rPr>
        <w:t>C</w:t>
      </w:r>
      <w:r w:rsidRPr="006E735A">
        <w:rPr>
          <w:rStyle w:val="StyleUnderline"/>
        </w:rPr>
        <w:t xml:space="preserve">ommission </w:t>
      </w:r>
      <w:r w:rsidRPr="00CF7D30">
        <w:rPr>
          <w:rStyle w:val="StyleUnderline"/>
          <w:highlight w:val="cyan"/>
        </w:rPr>
        <w:t>and</w:t>
      </w:r>
      <w:r w:rsidRPr="006E735A">
        <w:rPr>
          <w:rStyle w:val="StyleUnderline"/>
        </w:rPr>
        <w:t xml:space="preserve"> </w:t>
      </w:r>
      <w:r w:rsidRPr="00CF7D30">
        <w:rPr>
          <w:rStyle w:val="Emphasis"/>
          <w:highlight w:val="cyan"/>
        </w:rPr>
        <w:t>F</w:t>
      </w:r>
      <w:r w:rsidRPr="006E735A">
        <w:rPr>
          <w:rStyle w:val="StyleUnderline"/>
        </w:rPr>
        <w:t xml:space="preserve">ederal </w:t>
      </w:r>
      <w:r w:rsidRPr="00CF7D30">
        <w:rPr>
          <w:rStyle w:val="Emphasis"/>
          <w:highlight w:val="cyan"/>
        </w:rPr>
        <w:t>T</w:t>
      </w:r>
      <w:r w:rsidRPr="006E735A">
        <w:rPr>
          <w:rStyle w:val="StyleUnderline"/>
        </w:rPr>
        <w:t xml:space="preserve">rade </w:t>
      </w:r>
      <w:r w:rsidRPr="00CF7D30">
        <w:rPr>
          <w:rStyle w:val="Emphasis"/>
          <w:highlight w:val="cyan"/>
        </w:rPr>
        <w:t>C</w:t>
      </w:r>
      <w:r w:rsidRPr="006E735A">
        <w:rPr>
          <w:rStyle w:val="StyleUnderline"/>
        </w:rPr>
        <w:t xml:space="preserve">ommission </w:t>
      </w:r>
      <w:r w:rsidRPr="00CF7D30">
        <w:rPr>
          <w:rStyle w:val="Emphasis"/>
          <w:highlight w:val="cyan"/>
        </w:rPr>
        <w:t>unconstitutional</w:t>
      </w:r>
      <w:r w:rsidRPr="006E735A">
        <w:rPr>
          <w:sz w:val="14"/>
        </w:rPr>
        <w:t>.</w:t>
      </w:r>
    </w:p>
    <w:p w14:paraId="1740864E" w14:textId="77777777" w:rsidR="004026C5" w:rsidRDefault="004026C5" w:rsidP="004026C5">
      <w:pPr>
        <w:rPr>
          <w:sz w:val="14"/>
        </w:rPr>
      </w:pPr>
    </w:p>
    <w:p w14:paraId="216D0BD2" w14:textId="77777777" w:rsidR="004026C5" w:rsidRPr="006E735A" w:rsidRDefault="004026C5" w:rsidP="004026C5">
      <w:pPr>
        <w:pStyle w:val="Heading4"/>
        <w:rPr>
          <w:rFonts w:cs="Calibri"/>
        </w:rPr>
      </w:pPr>
      <w:r w:rsidRPr="006E735A">
        <w:rPr>
          <w:rFonts w:cs="Calibri"/>
        </w:rPr>
        <w:t xml:space="preserve">Competitive innovation prevents </w:t>
      </w:r>
      <w:r w:rsidRPr="006E735A">
        <w:rPr>
          <w:rFonts w:cs="Calibri"/>
          <w:u w:val="single"/>
        </w:rPr>
        <w:t>digital monocultures</w:t>
      </w:r>
      <w:r w:rsidRPr="006E735A">
        <w:rPr>
          <w:rFonts w:cs="Calibri"/>
        </w:rPr>
        <w:t xml:space="preserve"> that create fatal critical infrastructure vulnerabilities. </w:t>
      </w:r>
    </w:p>
    <w:p w14:paraId="6F6B3494" w14:textId="77777777" w:rsidR="004026C5" w:rsidRPr="006E735A" w:rsidRDefault="004026C5" w:rsidP="004026C5">
      <w:r w:rsidRPr="006E735A">
        <w:t xml:space="preserve">Charles </w:t>
      </w:r>
      <w:r w:rsidRPr="006E735A">
        <w:rPr>
          <w:rStyle w:val="Style13ptBold"/>
        </w:rPr>
        <w:t>Duan 19</w:t>
      </w:r>
      <w:r w:rsidRPr="006E735A">
        <w:t xml:space="preserve">, Director of Technology and Innovation Policy, R Street Institute, Washington, D.C., “Of Monopolies and Monocultures: The Intersection of Patents and National Security,” Santa Clara High Technology Law Journal, vol. 36, no. 4, 2020/2019, pp. 369–406 </w:t>
      </w:r>
    </w:p>
    <w:p w14:paraId="7ECD01EE" w14:textId="77777777" w:rsidR="004026C5" w:rsidRPr="006E735A" w:rsidRDefault="004026C5" w:rsidP="004026C5">
      <w:pPr>
        <w:rPr>
          <w:sz w:val="16"/>
        </w:rPr>
      </w:pPr>
      <w:r w:rsidRPr="006E735A">
        <w:rPr>
          <w:sz w:val="16"/>
        </w:rPr>
        <w:t>III. COMPETITION AND CYBERSECURITY</w:t>
      </w:r>
    </w:p>
    <w:p w14:paraId="19D00485" w14:textId="77777777" w:rsidR="004026C5" w:rsidRPr="006E735A" w:rsidRDefault="004026C5" w:rsidP="004026C5">
      <w:pPr>
        <w:rPr>
          <w:sz w:val="16"/>
        </w:rPr>
      </w:pPr>
      <w:r w:rsidRPr="006E735A">
        <w:rPr>
          <w:sz w:val="16"/>
        </w:rPr>
        <w:t xml:space="preserve">In addition to the historical review done so far, another approach </w:t>
      </w:r>
      <w:r w:rsidRPr="006E735A">
        <w:rPr>
          <w:rStyle w:val="StyleUnderline"/>
        </w:rPr>
        <w:t>to understand</w:t>
      </w:r>
      <w:r w:rsidRPr="006E735A">
        <w:rPr>
          <w:sz w:val="16"/>
        </w:rPr>
        <w:t xml:space="preserve">ing </w:t>
      </w:r>
      <w:r w:rsidRPr="006E735A">
        <w:rPr>
          <w:rStyle w:val="StyleUnderline"/>
        </w:rPr>
        <w:t>the relationship among patents, competition, and national security</w:t>
      </w:r>
      <w:r w:rsidRPr="006E735A">
        <w:rPr>
          <w:sz w:val="16"/>
        </w:rPr>
        <w:t xml:space="preserve"> is to </w:t>
      </w:r>
      <w:r w:rsidRPr="006E735A">
        <w:rPr>
          <w:rStyle w:val="StyleUnderline"/>
        </w:rPr>
        <w:t xml:space="preserve">consider the role of </w:t>
      </w:r>
      <w:r w:rsidRPr="006E735A">
        <w:rPr>
          <w:rStyle w:val="Emphasis"/>
        </w:rPr>
        <w:t>cybersecurity</w:t>
      </w:r>
      <w:r w:rsidRPr="006E735A">
        <w:rPr>
          <w:sz w:val="16"/>
        </w:rPr>
        <w:t xml:space="preserve">. There is little doubt that </w:t>
      </w:r>
      <w:r w:rsidRPr="006E735A">
        <w:rPr>
          <w:rStyle w:val="StyleUnderline"/>
        </w:rPr>
        <w:t xml:space="preserve">computer system vulnerabilities that </w:t>
      </w:r>
      <w:r w:rsidRPr="006E735A">
        <w:rPr>
          <w:rStyle w:val="Emphasis"/>
        </w:rPr>
        <w:t>enable hacking</w:t>
      </w:r>
      <w:r w:rsidRPr="006E735A">
        <w:rPr>
          <w:sz w:val="16"/>
        </w:rPr>
        <w:t xml:space="preserve"> </w:t>
      </w:r>
      <w:r w:rsidRPr="006E735A">
        <w:rPr>
          <w:rStyle w:val="StyleUnderline"/>
        </w:rPr>
        <w:t>and</w:t>
      </w:r>
      <w:r w:rsidRPr="006E735A">
        <w:rPr>
          <w:sz w:val="16"/>
        </w:rPr>
        <w:t xml:space="preserve"> </w:t>
      </w:r>
      <w:r w:rsidRPr="006E735A">
        <w:rPr>
          <w:rStyle w:val="StyleUnderline"/>
        </w:rPr>
        <w:t>spread of</w:t>
      </w:r>
      <w:r w:rsidRPr="006E735A">
        <w:rPr>
          <w:sz w:val="16"/>
        </w:rPr>
        <w:t xml:space="preserve"> </w:t>
      </w:r>
      <w:r w:rsidRPr="006E735A">
        <w:rPr>
          <w:rStyle w:val="StyleUnderline"/>
        </w:rPr>
        <w:t xml:space="preserve">computer </w:t>
      </w:r>
      <w:r w:rsidRPr="006E735A">
        <w:rPr>
          <w:rStyle w:val="Emphasis"/>
        </w:rPr>
        <w:t>exploits</w:t>
      </w:r>
      <w:r w:rsidRPr="006E735A">
        <w:rPr>
          <w:sz w:val="16"/>
        </w:rPr>
        <w:t xml:space="preserve"> </w:t>
      </w:r>
      <w:r w:rsidRPr="006E735A">
        <w:rPr>
          <w:rStyle w:val="StyleUnderline"/>
        </w:rPr>
        <w:t xml:space="preserve">are a </w:t>
      </w:r>
      <w:r w:rsidRPr="006E735A">
        <w:rPr>
          <w:rStyle w:val="Emphasis"/>
        </w:rPr>
        <w:t>threat</w:t>
      </w:r>
      <w:r w:rsidRPr="006E735A">
        <w:rPr>
          <w:sz w:val="16"/>
        </w:rPr>
        <w:t xml:space="preserve"> to the nation's defenses, </w:t>
      </w:r>
      <w:r w:rsidRPr="006E735A">
        <w:rPr>
          <w:rStyle w:val="StyleUnderline"/>
        </w:rPr>
        <w:t>so better cybersecurity is a key part of national security strategy</w:t>
      </w:r>
      <w:r w:rsidRPr="006E735A">
        <w:rPr>
          <w:sz w:val="16"/>
        </w:rPr>
        <w:t xml:space="preserve">. 155 </w:t>
      </w:r>
      <w:r w:rsidRPr="00CF7D30">
        <w:rPr>
          <w:rStyle w:val="StyleUnderline"/>
          <w:highlight w:val="cyan"/>
        </w:rPr>
        <w:t xml:space="preserve">Strong </w:t>
      </w:r>
      <w:r w:rsidRPr="00CF7D30">
        <w:rPr>
          <w:rStyle w:val="Emphasis"/>
          <w:highlight w:val="cyan"/>
        </w:rPr>
        <w:t>competition</w:t>
      </w:r>
      <w:r w:rsidRPr="006E735A">
        <w:rPr>
          <w:sz w:val="16"/>
        </w:rPr>
        <w:t xml:space="preserve"> </w:t>
      </w:r>
      <w:r w:rsidRPr="006E735A">
        <w:rPr>
          <w:rStyle w:val="StyleUnderline"/>
        </w:rPr>
        <w:t>can</w:t>
      </w:r>
      <w:r w:rsidRPr="006E735A">
        <w:rPr>
          <w:sz w:val="16"/>
        </w:rPr>
        <w:t xml:space="preserve"> thus </w:t>
      </w:r>
      <w:r w:rsidRPr="00CF7D30">
        <w:rPr>
          <w:rStyle w:val="Emphasis"/>
          <w:highlight w:val="cyan"/>
        </w:rPr>
        <w:t>complement</w:t>
      </w:r>
      <w:r w:rsidRPr="006E735A">
        <w:rPr>
          <w:sz w:val="16"/>
        </w:rPr>
        <w:t xml:space="preserve"> </w:t>
      </w:r>
      <w:r w:rsidRPr="006E735A">
        <w:rPr>
          <w:rStyle w:val="StyleUnderline"/>
        </w:rPr>
        <w:t xml:space="preserve">national security by enhancing </w:t>
      </w:r>
      <w:r w:rsidRPr="006E735A">
        <w:rPr>
          <w:rStyle w:val="Emphasis"/>
        </w:rPr>
        <w:t xml:space="preserve">domestic </w:t>
      </w:r>
      <w:r w:rsidRPr="00CF7D30">
        <w:rPr>
          <w:rStyle w:val="Emphasis"/>
          <w:highlight w:val="cyan"/>
        </w:rPr>
        <w:t>cybersecurity</w:t>
      </w:r>
      <w:r w:rsidRPr="006E735A">
        <w:rPr>
          <w:sz w:val="16"/>
        </w:rPr>
        <w:t xml:space="preserve">, and </w:t>
      </w:r>
      <w:r w:rsidRPr="006E735A">
        <w:rPr>
          <w:rStyle w:val="StyleUnderline"/>
        </w:rPr>
        <w:t>patent assertion that</w:t>
      </w:r>
      <w:r w:rsidRPr="006E735A">
        <w:rPr>
          <w:sz w:val="16"/>
        </w:rPr>
        <w:t xml:space="preserve"> unduly </w:t>
      </w:r>
      <w:r w:rsidRPr="006E735A">
        <w:rPr>
          <w:rStyle w:val="Emphasis"/>
        </w:rPr>
        <w:t>weakens</w:t>
      </w:r>
      <w:r w:rsidRPr="006E735A">
        <w:rPr>
          <w:sz w:val="16"/>
        </w:rPr>
        <w:t xml:space="preserve"> </w:t>
      </w:r>
      <w:r w:rsidRPr="006E735A">
        <w:rPr>
          <w:rStyle w:val="StyleUnderline"/>
        </w:rPr>
        <w:t>competition</w:t>
      </w:r>
      <w:r w:rsidRPr="006E735A">
        <w:rPr>
          <w:sz w:val="16"/>
        </w:rPr>
        <w:t xml:space="preserve"> </w:t>
      </w:r>
      <w:r w:rsidRPr="006E735A">
        <w:rPr>
          <w:rStyle w:val="Emphasis"/>
        </w:rPr>
        <w:t>detracts</w:t>
      </w:r>
      <w:r w:rsidRPr="006E735A">
        <w:rPr>
          <w:sz w:val="16"/>
        </w:rPr>
        <w:t xml:space="preserve"> </w:t>
      </w:r>
      <w:r w:rsidRPr="006E735A">
        <w:rPr>
          <w:rStyle w:val="StyleUnderline"/>
        </w:rPr>
        <w:t>from cybersecurity</w:t>
      </w:r>
      <w:r w:rsidRPr="006E735A">
        <w:rPr>
          <w:sz w:val="16"/>
        </w:rPr>
        <w:t>.5 6 Competition promotes better cybersecurity in at least two ways. First, multiple studies show that competition encourages firms to improve their products on multiple vectors including cybersecurity. Second, competition avoids a situation that security experts call a "monoculture," which increases vulnerability to severe cyberattacks. As former Secretary of Homeland Security Michael Chertoff wrote recently, "We need competition and multiple providers, not a potentially vulnerable technological monoculture," to guarantee national security. 5 7 Thus, cybersecurity provides a useful lens for understanding how unfettered patent assertion and licensing can detract from national security.</w:t>
      </w:r>
    </w:p>
    <w:p w14:paraId="5C4A1BEF" w14:textId="77777777" w:rsidR="004026C5" w:rsidRPr="006E735A" w:rsidRDefault="004026C5" w:rsidP="004026C5">
      <w:pPr>
        <w:rPr>
          <w:sz w:val="16"/>
        </w:rPr>
      </w:pPr>
      <w:r w:rsidRPr="006E735A">
        <w:rPr>
          <w:sz w:val="16"/>
        </w:rPr>
        <w:t xml:space="preserve">A. Cybersecurity as Competitive Value-Add </w:t>
      </w:r>
    </w:p>
    <w:p w14:paraId="221E93D1" w14:textId="77777777" w:rsidR="004026C5" w:rsidRPr="006E735A" w:rsidRDefault="004026C5" w:rsidP="004026C5">
      <w:pPr>
        <w:rPr>
          <w:sz w:val="16"/>
        </w:rPr>
      </w:pPr>
      <w:r w:rsidRPr="006E735A">
        <w:rPr>
          <w:rStyle w:val="StyleUnderline"/>
        </w:rPr>
        <w:t xml:space="preserve">Competition </w:t>
      </w:r>
      <w:r w:rsidRPr="006E735A">
        <w:rPr>
          <w:rStyle w:val="Emphasis"/>
        </w:rPr>
        <w:t>enhances</w:t>
      </w:r>
      <w:r w:rsidRPr="006E735A">
        <w:rPr>
          <w:rStyle w:val="StyleUnderline"/>
        </w:rPr>
        <w:t xml:space="preserve"> national security by reducing the incidence of </w:t>
      </w:r>
      <w:r w:rsidRPr="006E735A">
        <w:rPr>
          <w:rStyle w:val="Emphasis"/>
        </w:rPr>
        <w:t>technical</w:t>
      </w:r>
      <w:r w:rsidRPr="006E735A">
        <w:rPr>
          <w:rStyle w:val="StyleUnderline"/>
        </w:rPr>
        <w:t xml:space="preserve"> vulnerabilities. That effect is especially important for security- sensitive systems such as </w:t>
      </w:r>
      <w:r w:rsidRPr="006E735A">
        <w:rPr>
          <w:rStyle w:val="Emphasis"/>
        </w:rPr>
        <w:t>mobile telecom</w:t>
      </w:r>
      <w:r w:rsidRPr="006E735A">
        <w:rPr>
          <w:rStyle w:val="StyleUnderline"/>
        </w:rPr>
        <w:t>munications</w:t>
      </w:r>
      <w:r w:rsidRPr="006E735A">
        <w:rPr>
          <w:sz w:val="16"/>
        </w:rPr>
        <w:t>.</w:t>
      </w:r>
    </w:p>
    <w:p w14:paraId="0A19734C" w14:textId="77777777" w:rsidR="004026C5" w:rsidRPr="006E735A" w:rsidRDefault="004026C5" w:rsidP="004026C5">
      <w:pPr>
        <w:rPr>
          <w:sz w:val="16"/>
        </w:rPr>
      </w:pPr>
      <w:r w:rsidRPr="006E735A">
        <w:rPr>
          <w:sz w:val="16"/>
        </w:rPr>
        <w:t xml:space="preserve">Intuitively, a causal chain from competition to cybersecurity makes logical sense. </w:t>
      </w:r>
      <w:r w:rsidRPr="006E735A">
        <w:rPr>
          <w:rStyle w:val="StyleUnderline"/>
        </w:rPr>
        <w:t xml:space="preserve">Computer security is a </w:t>
      </w:r>
      <w:r w:rsidRPr="006E735A">
        <w:rPr>
          <w:rStyle w:val="Emphasis"/>
        </w:rPr>
        <w:t>value-added benefit</w:t>
      </w:r>
      <w:r w:rsidRPr="006E735A">
        <w:rPr>
          <w:sz w:val="16"/>
        </w:rPr>
        <w:t xml:space="preserve"> </w:t>
      </w:r>
      <w:r w:rsidRPr="006E735A">
        <w:rPr>
          <w:rStyle w:val="StyleUnderline"/>
        </w:rPr>
        <w:t xml:space="preserve">to </w:t>
      </w:r>
      <w:r w:rsidRPr="006E735A">
        <w:rPr>
          <w:rStyle w:val="Emphasis"/>
        </w:rPr>
        <w:t>consumers</w:t>
      </w:r>
      <w:r w:rsidRPr="006E735A">
        <w:rPr>
          <w:rStyle w:val="StyleUnderline"/>
        </w:rPr>
        <w:t xml:space="preserve">, so </w:t>
      </w:r>
      <w:r w:rsidRPr="00CF7D30">
        <w:rPr>
          <w:rStyle w:val="StyleUnderline"/>
          <w:highlight w:val="cyan"/>
        </w:rPr>
        <w:t xml:space="preserve">firms in </w:t>
      </w:r>
      <w:r w:rsidRPr="00CF7D30">
        <w:rPr>
          <w:rStyle w:val="Emphasis"/>
          <w:highlight w:val="cyan"/>
        </w:rPr>
        <w:t>competitive</w:t>
      </w:r>
      <w:r w:rsidRPr="00CF7D30">
        <w:rPr>
          <w:rStyle w:val="StyleUnderline"/>
          <w:highlight w:val="cyan"/>
        </w:rPr>
        <w:t xml:space="preserve"> markets</w:t>
      </w:r>
      <w:r w:rsidRPr="006E735A">
        <w:rPr>
          <w:rStyle w:val="StyleUnderline"/>
        </w:rPr>
        <w:t xml:space="preserve"> are likely to </w:t>
      </w:r>
      <w:r w:rsidRPr="00CF7D30">
        <w:rPr>
          <w:rStyle w:val="StyleUnderline"/>
          <w:highlight w:val="cyan"/>
        </w:rPr>
        <w:t xml:space="preserve">use </w:t>
      </w:r>
      <w:r w:rsidRPr="00CF7D30">
        <w:rPr>
          <w:rStyle w:val="Emphasis"/>
          <w:highlight w:val="cyan"/>
        </w:rPr>
        <w:t>security</w:t>
      </w:r>
      <w:r w:rsidRPr="00CF7D30">
        <w:rPr>
          <w:rStyle w:val="StyleUnderline"/>
          <w:highlight w:val="cyan"/>
        </w:rPr>
        <w:t xml:space="preserve"> to </w:t>
      </w:r>
      <w:r w:rsidRPr="00CF7D30">
        <w:rPr>
          <w:rStyle w:val="Emphasis"/>
          <w:highlight w:val="cyan"/>
        </w:rPr>
        <w:t>gain an edge</w:t>
      </w:r>
      <w:r w:rsidRPr="00CF7D30">
        <w:rPr>
          <w:rStyle w:val="StyleUnderline"/>
          <w:highlight w:val="cyan"/>
        </w:rPr>
        <w:t xml:space="preserve"> over</w:t>
      </w:r>
      <w:r w:rsidRPr="006E735A">
        <w:rPr>
          <w:rStyle w:val="StyleUnderline"/>
        </w:rPr>
        <w:t xml:space="preserve"> their </w:t>
      </w:r>
      <w:r w:rsidRPr="00CF7D30">
        <w:rPr>
          <w:rStyle w:val="StyleUnderline"/>
          <w:highlight w:val="cyan"/>
        </w:rPr>
        <w:t>competitors</w:t>
      </w:r>
      <w:r w:rsidRPr="006E735A">
        <w:rPr>
          <w:sz w:val="16"/>
        </w:rPr>
        <w:t xml:space="preserve">.158 </w:t>
      </w:r>
      <w:r w:rsidRPr="00CF7D30">
        <w:rPr>
          <w:rStyle w:val="StyleUnderline"/>
          <w:highlight w:val="cyan"/>
        </w:rPr>
        <w:t xml:space="preserve">In </w:t>
      </w:r>
      <w:r w:rsidRPr="00CF7D30">
        <w:rPr>
          <w:rStyle w:val="Emphasis"/>
          <w:highlight w:val="cyan"/>
        </w:rPr>
        <w:t>monopolized</w:t>
      </w:r>
      <w:r w:rsidRPr="00CF7D30">
        <w:rPr>
          <w:rStyle w:val="StyleUnderline"/>
          <w:highlight w:val="cyan"/>
        </w:rPr>
        <w:t xml:space="preserve"> markets</w:t>
      </w:r>
      <w:r w:rsidRPr="006E735A">
        <w:rPr>
          <w:sz w:val="16"/>
        </w:rPr>
        <w:t xml:space="preserve">, though, </w:t>
      </w:r>
      <w:r w:rsidRPr="006E735A">
        <w:rPr>
          <w:rStyle w:val="StyleUnderline"/>
        </w:rPr>
        <w:t xml:space="preserve">there may be </w:t>
      </w:r>
      <w:r w:rsidRPr="00CF7D30">
        <w:rPr>
          <w:rStyle w:val="StyleUnderline"/>
          <w:highlight w:val="cyan"/>
        </w:rPr>
        <w:t xml:space="preserve">less </w:t>
      </w:r>
      <w:r w:rsidRPr="00CF7D30">
        <w:rPr>
          <w:rStyle w:val="Emphasis"/>
          <w:highlight w:val="cyan"/>
        </w:rPr>
        <w:t>external impetus</w:t>
      </w:r>
      <w:r w:rsidRPr="00CF7D30">
        <w:rPr>
          <w:sz w:val="16"/>
          <w:highlight w:val="cyan"/>
        </w:rPr>
        <w:t xml:space="preserve"> </w:t>
      </w:r>
      <w:r w:rsidRPr="00CF7D30">
        <w:rPr>
          <w:rStyle w:val="StyleUnderline"/>
          <w:highlight w:val="cyan"/>
        </w:rPr>
        <w:t>to test</w:t>
      </w:r>
      <w:r w:rsidRPr="006E735A">
        <w:rPr>
          <w:rStyle w:val="StyleUnderline"/>
        </w:rPr>
        <w:t xml:space="preserve"> products </w:t>
      </w:r>
      <w:r w:rsidRPr="00CF7D30">
        <w:rPr>
          <w:rStyle w:val="StyleUnderline"/>
          <w:highlight w:val="cyan"/>
        </w:rPr>
        <w:t>for flaws</w:t>
      </w:r>
      <w:r w:rsidRPr="006E735A">
        <w:rPr>
          <w:rStyle w:val="StyleUnderline"/>
        </w:rPr>
        <w:t>, and the monopolist may choose to focus less on security and more on new product</w:t>
      </w:r>
      <w:r w:rsidRPr="006E735A">
        <w:rPr>
          <w:sz w:val="16"/>
        </w:rPr>
        <w:t xml:space="preserve"> </w:t>
      </w:r>
      <w:r w:rsidRPr="006E735A">
        <w:rPr>
          <w:rStyle w:val="Emphasis"/>
        </w:rPr>
        <w:t>features</w:t>
      </w:r>
      <w:r w:rsidRPr="006E735A">
        <w:rPr>
          <w:sz w:val="16"/>
        </w:rPr>
        <w:t xml:space="preserve"> </w:t>
      </w:r>
      <w:r w:rsidRPr="006E735A">
        <w:rPr>
          <w:rStyle w:val="StyleUnderline"/>
        </w:rPr>
        <w:t xml:space="preserve">or increased product </w:t>
      </w:r>
      <w:r w:rsidRPr="006E735A">
        <w:rPr>
          <w:rStyle w:val="Emphasis"/>
        </w:rPr>
        <w:t>quality</w:t>
      </w:r>
      <w:r w:rsidRPr="006E735A">
        <w:rPr>
          <w:sz w:val="16"/>
        </w:rPr>
        <w:t>.</w:t>
      </w:r>
    </w:p>
    <w:p w14:paraId="0D68F132" w14:textId="77777777" w:rsidR="004026C5" w:rsidRPr="006E735A" w:rsidRDefault="004026C5" w:rsidP="004026C5">
      <w:pPr>
        <w:rPr>
          <w:sz w:val="16"/>
        </w:rPr>
      </w:pPr>
      <w:r w:rsidRPr="00CF7D30">
        <w:rPr>
          <w:rStyle w:val="Emphasis"/>
          <w:highlight w:val="cyan"/>
        </w:rPr>
        <w:t>Economic research confirms these</w:t>
      </w:r>
      <w:r w:rsidRPr="006E735A">
        <w:rPr>
          <w:rStyle w:val="Emphasis"/>
        </w:rPr>
        <w:t xml:space="preserve"> hypotheses</w:t>
      </w:r>
      <w:r w:rsidRPr="006E735A">
        <w:rPr>
          <w:rStyle w:val="StyleUnderline"/>
        </w:rPr>
        <w:t xml:space="preserve"> about competition leading to better cybersecurity</w:t>
      </w:r>
      <w:r w:rsidRPr="006E735A">
        <w:rPr>
          <w:sz w:val="16"/>
        </w:rPr>
        <w:t>. A 2009 empirical study of web browsers considered the impact of market concentration on the amount of time that vendors took to fix security vulnerabilities as they were discovered. 9 The study found that the presence of more competitors correlated with faster cybersecurity response-a reduction of 8-10 days in response time per additional market rival.16 Similarly, business researchers in 2005 modeled incentives for firms to engage in sharing of cybersecurity information, and concluded that the "inclination to share information and invest in security technologies increases as the degree of competitiveness in an industry increases. ' 161 Another study found that, where two software firms are in competition, at least one will be willing to take on some degree of risk and responsibility for cybersecurity, whereas a monopoly software firm will consistently fail to accept such responsibility. 162 To be sure, an unpublished study from 2017 found that some market concentration can make firms more responsive to cybersecurity issues, but only to a point: "being in a dominant position reduces the positive effect of having less competitors on the responsiveness of the vendor," and indeed the "more dominant the firm is, the less rapid it is in releasing security patches."1 63 This research confirms that competition is more conducive to cybersecurity.</w:t>
      </w:r>
    </w:p>
    <w:p w14:paraId="0DF9C2B0" w14:textId="77777777" w:rsidR="004026C5" w:rsidRPr="006E735A" w:rsidRDefault="004026C5" w:rsidP="004026C5">
      <w:pPr>
        <w:rPr>
          <w:rStyle w:val="StyleUnderline"/>
        </w:rPr>
      </w:pPr>
      <w:r w:rsidRPr="006E735A">
        <w:rPr>
          <w:sz w:val="16"/>
        </w:rPr>
        <w:t xml:space="preserve">It is not hard to see how </w:t>
      </w:r>
      <w:r w:rsidRPr="006E735A">
        <w:rPr>
          <w:rStyle w:val="StyleUnderline"/>
        </w:rPr>
        <w:t xml:space="preserve">this applies to </w:t>
      </w:r>
      <w:r w:rsidRPr="006E735A">
        <w:rPr>
          <w:rStyle w:val="Emphasis"/>
        </w:rPr>
        <w:t>emerging</w:t>
      </w:r>
      <w:r w:rsidRPr="006E735A">
        <w:rPr>
          <w:rStyle w:val="StyleUnderline"/>
        </w:rPr>
        <w:t xml:space="preserve"> communication technologies markets. In the absence of competition</w:t>
      </w:r>
      <w:r w:rsidRPr="006E735A">
        <w:rPr>
          <w:sz w:val="16"/>
        </w:rPr>
        <w:t xml:space="preserve">, the above research suggests that </w:t>
      </w:r>
      <w:r w:rsidRPr="006E735A">
        <w:rPr>
          <w:rStyle w:val="StyleUnderline"/>
        </w:rPr>
        <w:t xml:space="preserve">device manufacturers, chip makers, and software </w:t>
      </w:r>
      <w:r w:rsidRPr="00CF7D30">
        <w:rPr>
          <w:rStyle w:val="Emphasis"/>
          <w:highlight w:val="cyan"/>
        </w:rPr>
        <w:t>dev</w:t>
      </w:r>
      <w:r w:rsidRPr="006E735A">
        <w:rPr>
          <w:rStyle w:val="StyleUnderline"/>
        </w:rPr>
        <w:t>eloper</w:t>
      </w:r>
      <w:r w:rsidRPr="00CF7D30">
        <w:rPr>
          <w:rStyle w:val="Emphasis"/>
          <w:highlight w:val="cyan"/>
        </w:rPr>
        <w:t>s</w:t>
      </w:r>
      <w:r w:rsidRPr="00CF7D30">
        <w:rPr>
          <w:rStyle w:val="StyleUnderline"/>
          <w:highlight w:val="cyan"/>
        </w:rPr>
        <w:t xml:space="preserve"> will </w:t>
      </w:r>
      <w:r w:rsidRPr="00CF7D30">
        <w:rPr>
          <w:rStyle w:val="Emphasis"/>
          <w:highlight w:val="cyan"/>
        </w:rPr>
        <w:t>lack incentives</w:t>
      </w:r>
      <w:r w:rsidRPr="00CF7D30">
        <w:rPr>
          <w:sz w:val="16"/>
          <w:highlight w:val="cyan"/>
        </w:rPr>
        <w:t xml:space="preserve"> </w:t>
      </w:r>
      <w:r w:rsidRPr="00CF7D30">
        <w:rPr>
          <w:rStyle w:val="StyleUnderline"/>
          <w:highlight w:val="cyan"/>
        </w:rPr>
        <w:t xml:space="preserve">to </w:t>
      </w:r>
      <w:r w:rsidRPr="00CF7D30">
        <w:rPr>
          <w:rStyle w:val="Emphasis"/>
          <w:highlight w:val="cyan"/>
        </w:rPr>
        <w:t>respond</w:t>
      </w:r>
      <w:r w:rsidRPr="006E735A">
        <w:rPr>
          <w:rStyle w:val="StyleUnderline"/>
        </w:rPr>
        <w:t xml:space="preserve"> to vulnerabilities, to </w:t>
      </w:r>
      <w:r w:rsidRPr="00CF7D30">
        <w:rPr>
          <w:rStyle w:val="StyleUnderline"/>
          <w:highlight w:val="cyan"/>
        </w:rPr>
        <w:t>share</w:t>
      </w:r>
      <w:r w:rsidRPr="006E735A">
        <w:rPr>
          <w:rStyle w:val="StyleUnderline"/>
        </w:rPr>
        <w:t xml:space="preserve"> </w:t>
      </w:r>
      <w:r w:rsidRPr="00CF7D30">
        <w:rPr>
          <w:rStyle w:val="Emphasis"/>
          <w:highlight w:val="cyan"/>
        </w:rPr>
        <w:t>info</w:t>
      </w:r>
      <w:r w:rsidRPr="006E735A">
        <w:rPr>
          <w:rStyle w:val="StyleUnderline"/>
        </w:rPr>
        <w:t xml:space="preserve">rmation about cybersecurity practices and issues, </w:t>
      </w:r>
      <w:r w:rsidRPr="00CF7D30">
        <w:rPr>
          <w:rStyle w:val="StyleUnderline"/>
          <w:highlight w:val="cyan"/>
        </w:rPr>
        <w:t>and</w:t>
      </w:r>
      <w:r w:rsidRPr="006E735A">
        <w:rPr>
          <w:rStyle w:val="StyleUnderline"/>
        </w:rPr>
        <w:t xml:space="preserve"> to </w:t>
      </w:r>
      <w:r w:rsidRPr="00CF7D30">
        <w:rPr>
          <w:rStyle w:val="StyleUnderline"/>
          <w:highlight w:val="cyan"/>
        </w:rPr>
        <w:t xml:space="preserve">take </w:t>
      </w:r>
      <w:r w:rsidRPr="00CF7D30">
        <w:rPr>
          <w:rStyle w:val="Emphasis"/>
          <w:highlight w:val="cyan"/>
        </w:rPr>
        <w:t>responsibility</w:t>
      </w:r>
      <w:r w:rsidRPr="006E735A">
        <w:rPr>
          <w:rStyle w:val="StyleUnderline"/>
        </w:rPr>
        <w:t xml:space="preserve"> for security matters. Mobile phone chips have had their share of cybersecurity failures already</w:t>
      </w:r>
      <w:r w:rsidRPr="006E735A">
        <w:rPr>
          <w:sz w:val="16"/>
        </w:rPr>
        <w:t xml:space="preserve">. 164 </w:t>
      </w:r>
      <w:r w:rsidRPr="00CF7D30">
        <w:rPr>
          <w:rStyle w:val="StyleUnderline"/>
          <w:highlight w:val="cyan"/>
        </w:rPr>
        <w:t xml:space="preserve">The best way to </w:t>
      </w:r>
      <w:r w:rsidRPr="00CF7D30">
        <w:rPr>
          <w:rStyle w:val="Emphasis"/>
          <w:highlight w:val="cyan"/>
        </w:rPr>
        <w:t>flush out</w:t>
      </w:r>
      <w:r w:rsidRPr="006E735A">
        <w:rPr>
          <w:sz w:val="16"/>
        </w:rPr>
        <w:t xml:space="preserve"> ongoing and future cybersecurity </w:t>
      </w:r>
      <w:r w:rsidRPr="00CF7D30">
        <w:rPr>
          <w:rStyle w:val="Emphasis"/>
          <w:highlight w:val="cyan"/>
        </w:rPr>
        <w:t>issues</w:t>
      </w:r>
      <w:r w:rsidRPr="00CF7D30">
        <w:rPr>
          <w:rStyle w:val="StyleUnderline"/>
          <w:highlight w:val="cyan"/>
        </w:rPr>
        <w:t xml:space="preserve"> is</w:t>
      </w:r>
      <w:r w:rsidRPr="006E735A">
        <w:rPr>
          <w:rStyle w:val="StyleUnderline"/>
        </w:rPr>
        <w:t xml:space="preserve"> to maintain </w:t>
      </w:r>
      <w:r w:rsidRPr="00CF7D30">
        <w:rPr>
          <w:rStyle w:val="Emphasis"/>
          <w:highlight w:val="cyan"/>
        </w:rPr>
        <w:t>competitive pressure</w:t>
      </w:r>
      <w:r w:rsidRPr="00CF7D30">
        <w:rPr>
          <w:sz w:val="16"/>
          <w:highlight w:val="cyan"/>
        </w:rPr>
        <w:t xml:space="preserve"> </w:t>
      </w:r>
      <w:r w:rsidRPr="00CF7D30">
        <w:rPr>
          <w:rStyle w:val="StyleUnderline"/>
          <w:highlight w:val="cyan"/>
        </w:rPr>
        <w:t>at</w:t>
      </w:r>
      <w:r w:rsidRPr="00CF7D30">
        <w:rPr>
          <w:sz w:val="16"/>
          <w:highlight w:val="cyan"/>
        </w:rPr>
        <w:t xml:space="preserve"> </w:t>
      </w:r>
      <w:r w:rsidRPr="00CF7D30">
        <w:rPr>
          <w:rStyle w:val="Emphasis"/>
          <w:highlight w:val="cyan"/>
        </w:rPr>
        <w:t>all levels</w:t>
      </w:r>
      <w:r w:rsidRPr="00CF7D30">
        <w:rPr>
          <w:sz w:val="16"/>
          <w:highlight w:val="cyan"/>
        </w:rPr>
        <w:t xml:space="preserve"> </w:t>
      </w:r>
      <w:r w:rsidRPr="00CF7D30">
        <w:rPr>
          <w:rStyle w:val="StyleUnderline"/>
          <w:highlight w:val="cyan"/>
        </w:rPr>
        <w:t>of</w:t>
      </w:r>
      <w:r w:rsidRPr="006E735A">
        <w:rPr>
          <w:rStyle w:val="StyleUnderline"/>
        </w:rPr>
        <w:t xml:space="preserve"> the </w:t>
      </w:r>
      <w:r w:rsidRPr="00CF7D30">
        <w:rPr>
          <w:rStyle w:val="Emphasis"/>
          <w:highlight w:val="cyan"/>
        </w:rPr>
        <w:t>supply</w:t>
      </w:r>
      <w:r w:rsidRPr="006E735A">
        <w:rPr>
          <w:rStyle w:val="StyleUnderline"/>
        </w:rPr>
        <w:t xml:space="preserve"> chain.</w:t>
      </w:r>
    </w:p>
    <w:p w14:paraId="41AEA444" w14:textId="77777777" w:rsidR="004026C5" w:rsidRPr="006E735A" w:rsidRDefault="004026C5" w:rsidP="004026C5">
      <w:pPr>
        <w:rPr>
          <w:sz w:val="16"/>
        </w:rPr>
      </w:pPr>
      <w:r w:rsidRPr="006E735A">
        <w:rPr>
          <w:sz w:val="16"/>
        </w:rPr>
        <w:t>B. Vulnerabilities of "Monocultures"</w:t>
      </w:r>
    </w:p>
    <w:p w14:paraId="63E0A5BC" w14:textId="77777777" w:rsidR="004026C5" w:rsidRPr="006E735A" w:rsidRDefault="004026C5" w:rsidP="004026C5">
      <w:pPr>
        <w:rPr>
          <w:sz w:val="16"/>
        </w:rPr>
      </w:pPr>
      <w:r w:rsidRPr="006E735A">
        <w:rPr>
          <w:rStyle w:val="StyleUnderline"/>
        </w:rPr>
        <w:t xml:space="preserve">A second reason why monopoly undermines cybersecurity is that </w:t>
      </w:r>
      <w:r w:rsidRPr="00CF7D30">
        <w:rPr>
          <w:rStyle w:val="StyleUnderline"/>
          <w:highlight w:val="cyan"/>
        </w:rPr>
        <w:t>monopoly leads to</w:t>
      </w:r>
      <w:r w:rsidRPr="006E735A">
        <w:rPr>
          <w:rStyle w:val="StyleUnderline"/>
        </w:rPr>
        <w:t xml:space="preserve"> a "</w:t>
      </w:r>
      <w:r w:rsidRPr="00CF7D30">
        <w:rPr>
          <w:rStyle w:val="Emphasis"/>
          <w:highlight w:val="cyan"/>
        </w:rPr>
        <w:t>monoculture</w:t>
      </w:r>
      <w:r w:rsidRPr="006E735A">
        <w:rPr>
          <w:rStyle w:val="StyleUnderline"/>
        </w:rPr>
        <w:t>" of single-vendor products</w:t>
      </w:r>
      <w:r w:rsidRPr="006E735A">
        <w:rPr>
          <w:sz w:val="16"/>
        </w:rPr>
        <w:t xml:space="preserve">, </w:t>
      </w:r>
      <w:r w:rsidRPr="00CF7D30">
        <w:rPr>
          <w:rStyle w:val="StyleUnderline"/>
          <w:highlight w:val="cyan"/>
        </w:rPr>
        <w:t>opening</w:t>
      </w:r>
      <w:r w:rsidRPr="006E735A">
        <w:rPr>
          <w:rStyle w:val="StyleUnderline"/>
        </w:rPr>
        <w:t xml:space="preserve"> the door </w:t>
      </w:r>
      <w:r w:rsidRPr="00CF7D30">
        <w:rPr>
          <w:rStyle w:val="StyleUnderline"/>
          <w:highlight w:val="cyan"/>
        </w:rPr>
        <w:t>to</w:t>
      </w:r>
      <w:r w:rsidRPr="006E735A">
        <w:rPr>
          <w:rStyle w:val="StyleUnderline"/>
        </w:rPr>
        <w:t xml:space="preserve"> massive </w:t>
      </w:r>
      <w:r w:rsidRPr="00CF7D30">
        <w:rPr>
          <w:rStyle w:val="Emphasis"/>
          <w:highlight w:val="cyan"/>
        </w:rPr>
        <w:t>systemic</w:t>
      </w:r>
      <w:r w:rsidRPr="00CF7D30">
        <w:rPr>
          <w:sz w:val="16"/>
          <w:highlight w:val="cyan"/>
        </w:rPr>
        <w:t xml:space="preserve"> </w:t>
      </w:r>
      <w:r w:rsidRPr="00CF7D30">
        <w:rPr>
          <w:rStyle w:val="StyleUnderline"/>
          <w:highlight w:val="cyan"/>
        </w:rPr>
        <w:t>failure</w:t>
      </w:r>
      <w:r w:rsidRPr="006E735A">
        <w:rPr>
          <w:rStyle w:val="StyleUnderline"/>
        </w:rPr>
        <w:t xml:space="preserve"> in the case of a cyberattack</w:t>
      </w:r>
      <w:r w:rsidRPr="006E735A">
        <w:rPr>
          <w:sz w:val="16"/>
        </w:rPr>
        <w:t>. Computer researchers developed the theory of software monocultures in the early 2000s, in response to the regular phenomenon of computer viruses and other attacks spreading rapidly by exploiting flaws in the dominant operating system at the time, Microsoft Windows. 165 Where a computer system such as Windows has a commanding share of users, a virus that exploits a flaw in that system can quickly spread to infect a whole interconnected ecosystem. An operating system monopoly thus enables fast and easy spread of cyberattacks, and better cybersecurity would be achieved through greater diversity in online systems.166 As one research group posited, "</w:t>
      </w:r>
      <w:r w:rsidRPr="006E735A">
        <w:rPr>
          <w:rStyle w:val="StyleUnderline"/>
        </w:rPr>
        <w:t xml:space="preserve">a network architecture that supports a collection of </w:t>
      </w:r>
      <w:r w:rsidRPr="006E735A">
        <w:rPr>
          <w:rStyle w:val="Emphasis"/>
        </w:rPr>
        <w:t>heterogeneous</w:t>
      </w:r>
      <w:r w:rsidRPr="006E735A">
        <w:rPr>
          <w:rStyle w:val="StyleUnderline"/>
        </w:rPr>
        <w:t xml:space="preserve"> network elements for the same functional capability offers a </w:t>
      </w:r>
      <w:r w:rsidRPr="006E735A">
        <w:rPr>
          <w:rStyle w:val="Emphasis"/>
        </w:rPr>
        <w:t>greater possibility</w:t>
      </w:r>
      <w:r w:rsidRPr="006E735A">
        <w:rPr>
          <w:rStyle w:val="StyleUnderline"/>
        </w:rPr>
        <w:t xml:space="preserve"> of </w:t>
      </w:r>
      <w:r w:rsidRPr="006E735A">
        <w:rPr>
          <w:rStyle w:val="Emphasis"/>
        </w:rPr>
        <w:t>surviving security attacks</w:t>
      </w:r>
      <w:r w:rsidRPr="006E735A">
        <w:rPr>
          <w:sz w:val="16"/>
        </w:rPr>
        <w:t xml:space="preserve"> </w:t>
      </w:r>
      <w:r w:rsidRPr="006E735A">
        <w:rPr>
          <w:rStyle w:val="StyleUnderline"/>
        </w:rPr>
        <w:t>as compared to homogeneous networks</w:t>
      </w:r>
      <w:r w:rsidRPr="006E735A">
        <w:rPr>
          <w:sz w:val="16"/>
        </w:rPr>
        <w:t xml:space="preserve">."1'67 </w:t>
      </w:r>
    </w:p>
    <w:p w14:paraId="3C42FFC1" w14:textId="77777777" w:rsidR="004026C5" w:rsidRPr="006E735A" w:rsidRDefault="004026C5" w:rsidP="004026C5">
      <w:pPr>
        <w:rPr>
          <w:rStyle w:val="StyleUnderline"/>
        </w:rPr>
      </w:pPr>
      <w:r w:rsidRPr="006E735A">
        <w:rPr>
          <w:sz w:val="16"/>
        </w:rPr>
        <w:t xml:space="preserve">There has been considerable study of the theory that </w:t>
      </w:r>
      <w:r w:rsidRPr="006E735A">
        <w:rPr>
          <w:rStyle w:val="StyleUnderline"/>
        </w:rPr>
        <w:t xml:space="preserve">computer monocultures are naturally </w:t>
      </w:r>
      <w:r w:rsidRPr="006E735A">
        <w:rPr>
          <w:rStyle w:val="Emphasis"/>
        </w:rPr>
        <w:t>more vulnerable</w:t>
      </w:r>
      <w:r w:rsidRPr="006E735A">
        <w:rPr>
          <w:rStyle w:val="StyleUnderline"/>
        </w:rPr>
        <w:t xml:space="preserve"> to attacks</w:t>
      </w:r>
      <w:r w:rsidRPr="006E735A">
        <w:rPr>
          <w:sz w:val="16"/>
        </w:rPr>
        <w:t xml:space="preserve">.168 In one study, </w:t>
      </w:r>
      <w:r w:rsidRPr="006E735A">
        <w:rPr>
          <w:rStyle w:val="StyleUnderline"/>
        </w:rPr>
        <w:t>computer science researchers reviewed a catalog of 6,340 software vulnerabilities</w:t>
      </w:r>
      <w:r w:rsidRPr="006E735A">
        <w:rPr>
          <w:sz w:val="16"/>
        </w:rPr>
        <w:t xml:space="preserve"> recorded in 2007, </w:t>
      </w:r>
      <w:r w:rsidRPr="006E735A">
        <w:rPr>
          <w:rStyle w:val="StyleUnderline"/>
        </w:rPr>
        <w:t>to compare whether comparable software would share the same flaws</w:t>
      </w:r>
      <w:r w:rsidRPr="006E735A">
        <w:rPr>
          <w:sz w:val="16"/>
        </w:rPr>
        <w:t xml:space="preserve">. 169 </w:t>
      </w:r>
      <w:r w:rsidRPr="006E735A">
        <w:rPr>
          <w:rStyle w:val="StyleUnderline"/>
        </w:rPr>
        <w:t>Of the 2,627 vulnerabilities applicable to application software</w:t>
      </w:r>
      <w:r w:rsidRPr="006E735A">
        <w:rPr>
          <w:sz w:val="16"/>
        </w:rPr>
        <w:t xml:space="preserve"> (as opposed to operating systems, web scripts, and other software components), </w:t>
      </w:r>
      <w:r w:rsidRPr="006E735A">
        <w:rPr>
          <w:rStyle w:val="StyleUnderline"/>
        </w:rPr>
        <w:t>only 29</w:t>
      </w:r>
      <w:r w:rsidRPr="006E735A">
        <w:rPr>
          <w:sz w:val="16"/>
        </w:rPr>
        <w:t xml:space="preserve"> (1.1%) </w:t>
      </w:r>
      <w:r w:rsidRPr="006E735A">
        <w:rPr>
          <w:rStyle w:val="StyleUnderline"/>
        </w:rPr>
        <w:t>applied to substitute products from different vendors but providing the same functionality</w:t>
      </w:r>
      <w:r w:rsidRPr="006E735A">
        <w:rPr>
          <w:sz w:val="16"/>
        </w:rPr>
        <w:t xml:space="preserve">. 17  </w:t>
      </w:r>
      <w:r w:rsidRPr="006E735A">
        <w:rPr>
          <w:rStyle w:val="StyleUnderline"/>
        </w:rPr>
        <w:t>By contrast, different versions of a single software product were found to share vulnerabilities 84.7% of the time</w:t>
      </w:r>
      <w:r w:rsidRPr="006E735A">
        <w:rPr>
          <w:sz w:val="16"/>
        </w:rPr>
        <w:t xml:space="preserve">. 171 </w:t>
      </w:r>
      <w:r w:rsidRPr="006E735A">
        <w:rPr>
          <w:rStyle w:val="StyleUnderline"/>
        </w:rPr>
        <w:t xml:space="preserve">Thus, software </w:t>
      </w:r>
      <w:r w:rsidRPr="00CF7D30">
        <w:rPr>
          <w:rStyle w:val="StyleUnderline"/>
          <w:highlight w:val="cyan"/>
        </w:rPr>
        <w:t xml:space="preserve">monocultures </w:t>
      </w:r>
      <w:r w:rsidRPr="00CF7D30">
        <w:rPr>
          <w:rStyle w:val="Emphasis"/>
          <w:highlight w:val="cyan"/>
        </w:rPr>
        <w:t>share exploitable flaws</w:t>
      </w:r>
      <w:r w:rsidRPr="006E735A">
        <w:rPr>
          <w:sz w:val="16"/>
        </w:rPr>
        <w:t xml:space="preserve"> even when there is some variation in versions across the monoculture; </w:t>
      </w:r>
      <w:r w:rsidRPr="006E735A">
        <w:rPr>
          <w:rStyle w:val="StyleUnderline"/>
        </w:rPr>
        <w:t xml:space="preserve">by contrast, </w:t>
      </w:r>
      <w:r w:rsidRPr="00CF7D30">
        <w:rPr>
          <w:rStyle w:val="Emphasis"/>
          <w:highlight w:val="cyan"/>
        </w:rPr>
        <w:t>diversity</w:t>
      </w:r>
      <w:r w:rsidRPr="006E735A">
        <w:rPr>
          <w:rStyle w:val="StyleUnderline"/>
        </w:rPr>
        <w:t xml:space="preserve"> in software is almost </w:t>
      </w:r>
      <w:r w:rsidRPr="006E735A">
        <w:rPr>
          <w:rStyle w:val="Emphasis"/>
        </w:rPr>
        <w:t>guaranteed</w:t>
      </w:r>
      <w:r w:rsidRPr="006E735A">
        <w:rPr>
          <w:rStyle w:val="StyleUnderline"/>
        </w:rPr>
        <w:t xml:space="preserve"> to </w:t>
      </w:r>
      <w:r w:rsidRPr="00CF7D30">
        <w:rPr>
          <w:rStyle w:val="Emphasis"/>
          <w:highlight w:val="cyan"/>
        </w:rPr>
        <w:t>prevent</w:t>
      </w:r>
      <w:r w:rsidRPr="00CF7D30">
        <w:rPr>
          <w:rStyle w:val="StyleUnderline"/>
          <w:highlight w:val="cyan"/>
        </w:rPr>
        <w:t xml:space="preserve"> a single flaw</w:t>
      </w:r>
      <w:r w:rsidRPr="006E735A">
        <w:rPr>
          <w:rStyle w:val="StyleUnderline"/>
        </w:rPr>
        <w:t xml:space="preserve"> from </w:t>
      </w:r>
      <w:r w:rsidRPr="00CF7D30">
        <w:rPr>
          <w:rStyle w:val="StyleUnderline"/>
          <w:highlight w:val="cyan"/>
        </w:rPr>
        <w:t>affecting all users</w:t>
      </w:r>
      <w:r w:rsidRPr="006E735A">
        <w:rPr>
          <w:rStyle w:val="StyleUnderline"/>
        </w:rPr>
        <w:t>.</w:t>
      </w:r>
    </w:p>
    <w:p w14:paraId="715A5C83" w14:textId="77777777" w:rsidR="004026C5" w:rsidRPr="006E735A" w:rsidRDefault="004026C5" w:rsidP="004026C5">
      <w:pPr>
        <w:rPr>
          <w:sz w:val="16"/>
        </w:rPr>
      </w:pPr>
      <w:r w:rsidRPr="00CF7D30">
        <w:rPr>
          <w:rStyle w:val="StyleUnderline"/>
          <w:highlight w:val="cyan"/>
        </w:rPr>
        <w:t>In</w:t>
      </w:r>
      <w:r w:rsidRPr="006E735A">
        <w:rPr>
          <w:rStyle w:val="StyleUnderline"/>
        </w:rPr>
        <w:t xml:space="preserve"> the case of</w:t>
      </w:r>
      <w:r w:rsidRPr="006E735A">
        <w:rPr>
          <w:sz w:val="16"/>
        </w:rPr>
        <w:t xml:space="preserve"> 5G and </w:t>
      </w:r>
      <w:r w:rsidRPr="00CF7D30">
        <w:rPr>
          <w:rStyle w:val="Emphasis"/>
          <w:highlight w:val="cyan"/>
        </w:rPr>
        <w:t>wireless</w:t>
      </w:r>
      <w:r w:rsidRPr="006E735A">
        <w:rPr>
          <w:sz w:val="16"/>
        </w:rPr>
        <w:t xml:space="preserve"> mobile </w:t>
      </w:r>
      <w:r w:rsidRPr="006E735A">
        <w:rPr>
          <w:rStyle w:val="Emphasis"/>
        </w:rPr>
        <w:t>communications</w:t>
      </w:r>
      <w:r w:rsidRPr="006E735A">
        <w:rPr>
          <w:rStyle w:val="StyleUnderline"/>
        </w:rPr>
        <w:t xml:space="preserve">, a monoculture </w:t>
      </w:r>
      <w:r w:rsidRPr="00CF7D30">
        <w:rPr>
          <w:rStyle w:val="StyleUnderline"/>
          <w:highlight w:val="cyan"/>
        </w:rPr>
        <w:t>is</w:t>
      </w:r>
      <w:r w:rsidRPr="006E735A">
        <w:rPr>
          <w:rStyle w:val="StyleUnderline"/>
        </w:rPr>
        <w:t xml:space="preserve"> an </w:t>
      </w:r>
      <w:r w:rsidRPr="00CF7D30">
        <w:rPr>
          <w:rStyle w:val="Emphasis"/>
          <w:highlight w:val="cyan"/>
        </w:rPr>
        <w:t>especially</w:t>
      </w:r>
      <w:r w:rsidRPr="00CF7D30">
        <w:rPr>
          <w:sz w:val="16"/>
          <w:highlight w:val="cyan"/>
        </w:rPr>
        <w:t xml:space="preserve"> </w:t>
      </w:r>
      <w:r w:rsidRPr="00CF7D30">
        <w:rPr>
          <w:rStyle w:val="StyleUnderline"/>
          <w:highlight w:val="cyan"/>
        </w:rPr>
        <w:t>concerning</w:t>
      </w:r>
      <w:r w:rsidRPr="006E735A">
        <w:rPr>
          <w:rStyle w:val="StyleUnderline"/>
        </w:rPr>
        <w:t xml:space="preserve"> possibility. To the extent that systems such as </w:t>
      </w:r>
      <w:r w:rsidRPr="00CF7D30">
        <w:rPr>
          <w:rStyle w:val="Emphasis"/>
          <w:highlight w:val="cyan"/>
        </w:rPr>
        <w:t>smart city</w:t>
      </w:r>
      <w:r w:rsidRPr="00CF7D30">
        <w:rPr>
          <w:sz w:val="16"/>
          <w:highlight w:val="cyan"/>
        </w:rPr>
        <w:t xml:space="preserve"> </w:t>
      </w:r>
      <w:r w:rsidRPr="00CF7D30">
        <w:rPr>
          <w:rStyle w:val="StyleUnderline"/>
          <w:highlight w:val="cyan"/>
        </w:rPr>
        <w:t>sensors</w:t>
      </w:r>
      <w:r w:rsidRPr="006E735A">
        <w:rPr>
          <w:rStyle w:val="StyleUnderline"/>
        </w:rPr>
        <w:t xml:space="preserve"> or communication networks are </w:t>
      </w:r>
      <w:r w:rsidRPr="006E735A">
        <w:rPr>
          <w:rStyle w:val="Emphasis"/>
        </w:rPr>
        <w:t>widely deployed</w:t>
      </w:r>
      <w:r w:rsidRPr="006E735A">
        <w:rPr>
          <w:rStyle w:val="StyleUnderline"/>
        </w:rPr>
        <w:t xml:space="preserve"> in a monoculture fashion, a widespread attack </w:t>
      </w:r>
      <w:r w:rsidRPr="00CF7D30">
        <w:rPr>
          <w:rStyle w:val="StyleUnderline"/>
          <w:highlight w:val="cyan"/>
        </w:rPr>
        <w:t>could</w:t>
      </w:r>
      <w:r w:rsidRPr="006E735A">
        <w:rPr>
          <w:rStyle w:val="StyleUnderline"/>
        </w:rPr>
        <w:t xml:space="preserve"> have </w:t>
      </w:r>
      <w:r w:rsidRPr="006E735A">
        <w:rPr>
          <w:rStyle w:val="Emphasis"/>
        </w:rPr>
        <w:t>devastating consequences</w:t>
      </w:r>
      <w:r w:rsidRPr="006E735A">
        <w:rPr>
          <w:rStyle w:val="StyleUnderline"/>
        </w:rPr>
        <w:t xml:space="preserve">, potentially </w:t>
      </w:r>
      <w:r w:rsidRPr="00CF7D30">
        <w:rPr>
          <w:rStyle w:val="Emphasis"/>
          <w:highlight w:val="cyan"/>
        </w:rPr>
        <w:t>black</w:t>
      </w:r>
      <w:r w:rsidRPr="006E735A">
        <w:rPr>
          <w:rStyle w:val="StyleUnderline"/>
        </w:rPr>
        <w:t xml:space="preserve">ing </w:t>
      </w:r>
      <w:r w:rsidRPr="00CF7D30">
        <w:rPr>
          <w:rStyle w:val="Emphasis"/>
          <w:highlight w:val="cyan"/>
        </w:rPr>
        <w:t>out a region</w:t>
      </w:r>
      <w:r w:rsidRPr="006E735A">
        <w:rPr>
          <w:sz w:val="16"/>
        </w:rPr>
        <w:t xml:space="preserve"> and affecting essential services such as 911.172 </w:t>
      </w:r>
      <w:r w:rsidRPr="006E735A">
        <w:rPr>
          <w:rStyle w:val="StyleUnderline"/>
        </w:rPr>
        <w:t>A monoculture that is vulnerable to so-called "rootkits" or "backdoors"-</w:t>
      </w:r>
      <w:r w:rsidRPr="006E735A">
        <w:rPr>
          <w:sz w:val="16"/>
        </w:rPr>
        <w:t>maliciously installed software that enable bad actors to commandeer systems-</w:t>
      </w:r>
      <w:r w:rsidRPr="006E735A">
        <w:rPr>
          <w:rStyle w:val="StyleUnderline"/>
        </w:rPr>
        <w:t xml:space="preserve">could also enable </w:t>
      </w:r>
      <w:r w:rsidRPr="006E735A">
        <w:rPr>
          <w:rStyle w:val="Emphasis"/>
        </w:rPr>
        <w:t>mass surveillance</w:t>
      </w:r>
      <w:r w:rsidRPr="006E735A">
        <w:rPr>
          <w:rStyle w:val="StyleUnderline"/>
        </w:rPr>
        <w:t xml:space="preserve"> or</w:t>
      </w:r>
      <w:r w:rsidRPr="006E735A">
        <w:rPr>
          <w:sz w:val="16"/>
        </w:rPr>
        <w:t xml:space="preserve"> </w:t>
      </w:r>
      <w:r w:rsidRPr="006E735A">
        <w:rPr>
          <w:rStyle w:val="Emphasis"/>
        </w:rPr>
        <w:t>spying</w:t>
      </w:r>
      <w:r w:rsidRPr="006E735A">
        <w:rPr>
          <w:sz w:val="16"/>
        </w:rPr>
        <w:t xml:space="preserve"> </w:t>
      </w:r>
      <w:r w:rsidRPr="006E735A">
        <w:rPr>
          <w:rStyle w:val="StyleUnderline"/>
        </w:rPr>
        <w:t>by</w:t>
      </w:r>
      <w:r w:rsidRPr="006E735A">
        <w:rPr>
          <w:sz w:val="16"/>
        </w:rPr>
        <w:t xml:space="preserve"> private hackers or </w:t>
      </w:r>
      <w:r w:rsidRPr="006E735A">
        <w:rPr>
          <w:rStyle w:val="StyleUnderline"/>
        </w:rPr>
        <w:t>foreign governments</w:t>
      </w:r>
      <w:r w:rsidRPr="006E735A">
        <w:rPr>
          <w:sz w:val="16"/>
        </w:rPr>
        <w:t xml:space="preserve">. 173 </w:t>
      </w:r>
      <w:r w:rsidRPr="006E735A">
        <w:rPr>
          <w:rStyle w:val="StyleUnderline"/>
        </w:rPr>
        <w:t xml:space="preserve">The presence of systems from </w:t>
      </w:r>
      <w:r w:rsidRPr="00CF7D30">
        <w:rPr>
          <w:rStyle w:val="Emphasis"/>
          <w:highlight w:val="cyan"/>
        </w:rPr>
        <w:t>multiple vendors</w:t>
      </w:r>
      <w:r w:rsidRPr="006E735A">
        <w:rPr>
          <w:sz w:val="16"/>
        </w:rPr>
        <w:t xml:space="preserve"> </w:t>
      </w:r>
      <w:r w:rsidRPr="006E735A">
        <w:rPr>
          <w:rStyle w:val="StyleUnderline"/>
        </w:rPr>
        <w:t>would</w:t>
      </w:r>
      <w:r w:rsidRPr="006E735A">
        <w:rPr>
          <w:sz w:val="16"/>
        </w:rPr>
        <w:t xml:space="preserve"> </w:t>
      </w:r>
      <w:r w:rsidRPr="00CF7D30">
        <w:rPr>
          <w:rStyle w:val="Emphasis"/>
          <w:highlight w:val="cyan"/>
        </w:rPr>
        <w:t>mitigate</w:t>
      </w:r>
      <w:r w:rsidRPr="00CF7D30">
        <w:rPr>
          <w:sz w:val="16"/>
          <w:highlight w:val="cyan"/>
        </w:rPr>
        <w:t xml:space="preserve"> </w:t>
      </w:r>
      <w:r w:rsidRPr="00CF7D30">
        <w:rPr>
          <w:rStyle w:val="StyleUnderline"/>
          <w:highlight w:val="cyan"/>
        </w:rPr>
        <w:t>these possibilities</w:t>
      </w:r>
      <w:r w:rsidRPr="006E735A">
        <w:rPr>
          <w:sz w:val="16"/>
        </w:rPr>
        <w:t>.</w:t>
      </w:r>
    </w:p>
    <w:p w14:paraId="329BFFC8" w14:textId="77777777" w:rsidR="004026C5" w:rsidRPr="006E735A" w:rsidRDefault="004026C5" w:rsidP="004026C5">
      <w:pPr>
        <w:rPr>
          <w:sz w:val="16"/>
        </w:rPr>
      </w:pPr>
      <w:r w:rsidRPr="006E735A">
        <w:rPr>
          <w:sz w:val="16"/>
        </w:rPr>
        <w:t xml:space="preserve">The monoculture theory is not without critics, but a review of those criticisms shows them to be inapplicable to contemporary communication technologies. Some critics suggest that software diversity imposes unwarranted costs on firms who must forego economies of scale and devise seemingly duplicative yet different setups of computer systems. 174 But those concerns largely focus on the situation where a single firm produces and manages heterogeneous systems, concerns that are avoided where heterogeneity arises naturally through competition between two unrelated firms. Critics also argue that technological measures can create "artificial diversity" through automated randomization of software code, so software engineers can purportedly solve monoculture issues and device users need not worry about the issue. 175 But even these critics acknowledge that artificial diversity techniques are often insufficient because they must make assumptions about what aspects of the technology are most vulnerable to attack, and they concede that artificial diversity cannot stop attacks involving operation of legitimate software functions in undesirable ways (sending span emails or deleting document files, for example). 176 </w:t>
      </w:r>
    </w:p>
    <w:p w14:paraId="25B06E9B" w14:textId="77777777" w:rsidR="004026C5" w:rsidRPr="006E735A" w:rsidRDefault="004026C5" w:rsidP="004026C5">
      <w:pPr>
        <w:rPr>
          <w:sz w:val="16"/>
        </w:rPr>
      </w:pPr>
      <w:r w:rsidRPr="006E735A">
        <w:rPr>
          <w:sz w:val="16"/>
        </w:rPr>
        <w:t xml:space="preserve">It is widely recognized that </w:t>
      </w:r>
      <w:r w:rsidRPr="006E735A">
        <w:rPr>
          <w:rStyle w:val="StyleUnderline"/>
        </w:rPr>
        <w:t xml:space="preserve">a monoculture is </w:t>
      </w:r>
      <w:r w:rsidRPr="006E735A">
        <w:rPr>
          <w:rStyle w:val="Emphasis"/>
        </w:rPr>
        <w:t>unavoidable</w:t>
      </w:r>
      <w:r w:rsidRPr="006E735A">
        <w:rPr>
          <w:rStyle w:val="StyleUnderline"/>
        </w:rPr>
        <w:t xml:space="preserve"> in at least one respect: Most connected </w:t>
      </w:r>
      <w:r w:rsidRPr="00CF7D30">
        <w:rPr>
          <w:rStyle w:val="StyleUnderline"/>
          <w:highlight w:val="cyan"/>
        </w:rPr>
        <w:t>devices</w:t>
      </w:r>
      <w:r w:rsidRPr="006E735A">
        <w:rPr>
          <w:rStyle w:val="StyleUnderline"/>
        </w:rPr>
        <w:t xml:space="preserve"> will </w:t>
      </w:r>
      <w:r w:rsidRPr="006E735A">
        <w:rPr>
          <w:rStyle w:val="Emphasis"/>
        </w:rPr>
        <w:t xml:space="preserve">need to </w:t>
      </w:r>
      <w:r w:rsidRPr="00CF7D30">
        <w:rPr>
          <w:rStyle w:val="Emphasis"/>
          <w:highlight w:val="cyan"/>
        </w:rPr>
        <w:t>conform to</w:t>
      </w:r>
      <w:r w:rsidRPr="006E735A">
        <w:rPr>
          <w:rStyle w:val="Emphasis"/>
        </w:rPr>
        <w:t xml:space="preserve"> technical </w:t>
      </w:r>
      <w:r w:rsidRPr="00CF7D30">
        <w:rPr>
          <w:rStyle w:val="Emphasis"/>
          <w:highlight w:val="cyan"/>
        </w:rPr>
        <w:t>standards</w:t>
      </w:r>
      <w:r w:rsidRPr="006E735A">
        <w:rPr>
          <w:sz w:val="16"/>
        </w:rPr>
        <w:t xml:space="preserve">. 177 5G, for example, is a technical standard developed by a private industry consortium called 3GPP. 178 </w:t>
      </w:r>
      <w:r w:rsidRPr="006E735A">
        <w:rPr>
          <w:rStyle w:val="StyleUnderline"/>
        </w:rPr>
        <w:t xml:space="preserve">A flaw in any such </w:t>
      </w:r>
      <w:r w:rsidRPr="006E735A">
        <w:rPr>
          <w:rStyle w:val="Emphasis"/>
        </w:rPr>
        <w:t>standard</w:t>
      </w:r>
      <w:r w:rsidRPr="006E735A">
        <w:rPr>
          <w:sz w:val="16"/>
        </w:rPr>
        <w:t xml:space="preserve"> </w:t>
      </w:r>
      <w:r w:rsidRPr="006E735A">
        <w:rPr>
          <w:rStyle w:val="StyleUnderline"/>
        </w:rPr>
        <w:t xml:space="preserve">would render </w:t>
      </w:r>
      <w:r w:rsidRPr="006E735A">
        <w:rPr>
          <w:rStyle w:val="Emphasis"/>
        </w:rPr>
        <w:t>all mobile devices</w:t>
      </w:r>
      <w:r w:rsidRPr="006E735A">
        <w:rPr>
          <w:sz w:val="16"/>
        </w:rPr>
        <w:t xml:space="preserve"> </w:t>
      </w:r>
      <w:r w:rsidRPr="006E735A">
        <w:rPr>
          <w:rStyle w:val="StyleUnderline"/>
        </w:rPr>
        <w:t xml:space="preserve">implementing the standard </w:t>
      </w:r>
      <w:r w:rsidRPr="006E735A">
        <w:rPr>
          <w:rStyle w:val="Emphasis"/>
        </w:rPr>
        <w:t>vulnerable</w:t>
      </w:r>
      <w:r w:rsidRPr="006E735A">
        <w:rPr>
          <w:rStyle w:val="StyleUnderline"/>
        </w:rPr>
        <w:t xml:space="preserve"> to an </w:t>
      </w:r>
      <w:r w:rsidRPr="006E735A">
        <w:rPr>
          <w:rStyle w:val="Emphasis"/>
        </w:rPr>
        <w:t>identical attack</w:t>
      </w:r>
      <w:r w:rsidRPr="006E735A">
        <w:rPr>
          <w:sz w:val="16"/>
        </w:rPr>
        <w:t xml:space="preserve">. 179 </w:t>
      </w:r>
      <w:r w:rsidRPr="00CF7D30">
        <w:rPr>
          <w:rStyle w:val="Emphasis"/>
          <w:highlight w:val="cyan"/>
        </w:rPr>
        <w:t>Avoiding</w:t>
      </w:r>
      <w:r w:rsidRPr="00CF7D30">
        <w:rPr>
          <w:sz w:val="16"/>
          <w:highlight w:val="cyan"/>
        </w:rPr>
        <w:t xml:space="preserve"> </w:t>
      </w:r>
      <w:r w:rsidRPr="00CF7D30">
        <w:rPr>
          <w:rStyle w:val="StyleUnderline"/>
          <w:highlight w:val="cyan"/>
        </w:rPr>
        <w:t>these</w:t>
      </w:r>
      <w:r w:rsidRPr="006E735A">
        <w:rPr>
          <w:rStyle w:val="StyleUnderline"/>
        </w:rPr>
        <w:t xml:space="preserve"> sorts of systemic flaws in standards </w:t>
      </w:r>
      <w:r w:rsidRPr="00CF7D30">
        <w:rPr>
          <w:rStyle w:val="StyleUnderline"/>
          <w:highlight w:val="cyan"/>
        </w:rPr>
        <w:t xml:space="preserve">requires </w:t>
      </w:r>
      <w:r w:rsidRPr="00CF7D30">
        <w:rPr>
          <w:rStyle w:val="Emphasis"/>
          <w:highlight w:val="cyan"/>
        </w:rPr>
        <w:t>rigorous</w:t>
      </w:r>
      <w:r w:rsidRPr="006E735A">
        <w:rPr>
          <w:rStyle w:val="Emphasis"/>
        </w:rPr>
        <w:t xml:space="preserve"> development, analysis, and </w:t>
      </w:r>
      <w:r w:rsidRPr="00CF7D30">
        <w:rPr>
          <w:rStyle w:val="Emphasis"/>
          <w:highlight w:val="cyan"/>
        </w:rPr>
        <w:t>testing</w:t>
      </w:r>
      <w:r w:rsidRPr="006E735A">
        <w:rPr>
          <w:rStyle w:val="StyleUnderline"/>
        </w:rPr>
        <w:t xml:space="preserve"> of the standard in the development process, which in turn requires </w:t>
      </w:r>
      <w:r w:rsidRPr="006E735A">
        <w:rPr>
          <w:rStyle w:val="Emphasis"/>
        </w:rPr>
        <w:t>ensuring</w:t>
      </w:r>
      <w:r w:rsidRPr="006E735A">
        <w:rPr>
          <w:rStyle w:val="StyleUnderline"/>
        </w:rPr>
        <w:t xml:space="preserve"> that </w:t>
      </w:r>
      <w:r w:rsidRPr="006E735A">
        <w:rPr>
          <w:rStyle w:val="Emphasis"/>
        </w:rPr>
        <w:t>as many firms as possible</w:t>
      </w:r>
      <w:r w:rsidRPr="006E735A">
        <w:rPr>
          <w:sz w:val="16"/>
        </w:rPr>
        <w:t xml:space="preserve">, </w:t>
      </w:r>
      <w:r w:rsidRPr="006E735A">
        <w:rPr>
          <w:rStyle w:val="StyleUnderline"/>
        </w:rPr>
        <w:t>especially firms that share basic American values, are involved in the development of those standards</w:t>
      </w:r>
      <w:r w:rsidRPr="006E735A">
        <w:rPr>
          <w:sz w:val="16"/>
        </w:rPr>
        <w:t xml:space="preserve">.180 </w:t>
      </w:r>
      <w:r w:rsidRPr="006E735A">
        <w:rPr>
          <w:rStyle w:val="StyleUnderline"/>
        </w:rPr>
        <w:t xml:space="preserve">Thus, the </w:t>
      </w:r>
      <w:r w:rsidRPr="006E735A">
        <w:rPr>
          <w:rStyle w:val="Emphasis"/>
        </w:rPr>
        <w:t>necessary standardization</w:t>
      </w:r>
      <w:r w:rsidRPr="006E735A">
        <w:rPr>
          <w:sz w:val="16"/>
        </w:rPr>
        <w:t xml:space="preserve"> of information and communication technologies </w:t>
      </w:r>
      <w:r w:rsidRPr="006E735A">
        <w:rPr>
          <w:rStyle w:val="StyleUnderline"/>
        </w:rPr>
        <w:t>is</w:t>
      </w:r>
      <w:r w:rsidRPr="006E735A">
        <w:rPr>
          <w:sz w:val="16"/>
        </w:rPr>
        <w:t xml:space="preserve"> perhaps </w:t>
      </w:r>
      <w:r w:rsidRPr="006E735A">
        <w:rPr>
          <w:rStyle w:val="StyleUnderline"/>
        </w:rPr>
        <w:t>the</w:t>
      </w:r>
      <w:r w:rsidRPr="006E735A">
        <w:rPr>
          <w:sz w:val="16"/>
        </w:rPr>
        <w:t xml:space="preserve"> </w:t>
      </w:r>
      <w:r w:rsidRPr="006E735A">
        <w:rPr>
          <w:rStyle w:val="Emphasis"/>
        </w:rPr>
        <w:t>most important reason</w:t>
      </w:r>
      <w:r w:rsidRPr="006E735A">
        <w:rPr>
          <w:sz w:val="16"/>
        </w:rPr>
        <w:t xml:space="preserve"> </w:t>
      </w:r>
      <w:r w:rsidRPr="006E735A">
        <w:rPr>
          <w:rStyle w:val="StyleUnderline"/>
        </w:rPr>
        <w:t xml:space="preserve">why </w:t>
      </w:r>
      <w:r w:rsidRPr="00CF7D30">
        <w:rPr>
          <w:rStyle w:val="StyleUnderline"/>
          <w:highlight w:val="cyan"/>
        </w:rPr>
        <w:t xml:space="preserve">a </w:t>
      </w:r>
      <w:r w:rsidRPr="00CF7D30">
        <w:rPr>
          <w:rStyle w:val="Emphasis"/>
          <w:highlight w:val="cyan"/>
        </w:rPr>
        <w:t>competitive</w:t>
      </w:r>
      <w:r w:rsidRPr="006E735A">
        <w:rPr>
          <w:rStyle w:val="StyleUnderline"/>
        </w:rPr>
        <w:t xml:space="preserve"> communication technology </w:t>
      </w:r>
      <w:r w:rsidRPr="00CF7D30">
        <w:rPr>
          <w:rStyle w:val="StyleUnderline"/>
          <w:highlight w:val="cyan"/>
        </w:rPr>
        <w:t xml:space="preserve">market is </w:t>
      </w:r>
      <w:r w:rsidRPr="00CF7D30">
        <w:rPr>
          <w:rStyle w:val="Emphasis"/>
          <w:highlight w:val="cyan"/>
        </w:rPr>
        <w:t>essential</w:t>
      </w:r>
      <w:r w:rsidRPr="006E735A">
        <w:rPr>
          <w:rStyle w:val="StyleUnderline"/>
        </w:rPr>
        <w:t xml:space="preserve"> to cybersecurity and national security</w:t>
      </w:r>
      <w:r w:rsidRPr="006E735A">
        <w:rPr>
          <w:sz w:val="16"/>
        </w:rPr>
        <w:t>.</w:t>
      </w:r>
    </w:p>
    <w:p w14:paraId="7C8FE6B4" w14:textId="77777777" w:rsidR="004026C5" w:rsidRPr="006E735A" w:rsidRDefault="004026C5" w:rsidP="004026C5">
      <w:pPr>
        <w:pStyle w:val="Heading4"/>
        <w:rPr>
          <w:rFonts w:cs="Calibri"/>
          <w:u w:val="single"/>
        </w:rPr>
      </w:pPr>
      <w:r w:rsidRPr="006E735A">
        <w:rPr>
          <w:rFonts w:cs="Calibri"/>
        </w:rPr>
        <w:t>Extinction</w:t>
      </w:r>
    </w:p>
    <w:p w14:paraId="379282A6" w14:textId="77777777" w:rsidR="004026C5" w:rsidRPr="006E735A" w:rsidRDefault="004026C5" w:rsidP="004026C5">
      <w:r w:rsidRPr="006E735A">
        <w:t xml:space="preserve">Benjamin </w:t>
      </w:r>
      <w:r w:rsidRPr="006E735A">
        <w:rPr>
          <w:rStyle w:val="Style13ptBold"/>
        </w:rPr>
        <w:t>Monarch 20</w:t>
      </w:r>
      <w:r w:rsidRPr="006E735A">
        <w:t xml:space="preserve">, University of Kentucky College of Law, J.D. May 2015, LLM in Energy, Natural Resources, and Environmental Law and Policy from the University of Denver Sturm College of Law, Deputy District Attorney at Colorado Judicial Branch, and Term Member at the Council on Foreign Relations, “Black Start: The Risk of Grid Failure from a Cyber Attack and the Policies Needed to Prepare for It,” Journal of Energy &amp; Natural Resources Law, vol. 38, no. 2, Routledge, 04/02/2020, pp. 131–160 </w:t>
      </w:r>
    </w:p>
    <w:p w14:paraId="0AAAEC81" w14:textId="77777777" w:rsidR="004026C5" w:rsidRPr="006E735A" w:rsidRDefault="004026C5" w:rsidP="004026C5">
      <w:pPr>
        <w:rPr>
          <w:rStyle w:val="StyleUnderline"/>
        </w:rPr>
      </w:pPr>
      <w:r w:rsidRPr="006E735A">
        <w:rPr>
          <w:sz w:val="16"/>
        </w:rPr>
        <w:t xml:space="preserve">In the industrial world, when a switch is flipped, we take for granted that it will produce light, boot a computer, illuminate a stadium or activate a power plant. We know, of course, that power losses can and do occur. Many of us have lit candles during a thunderstorm or brought out extra blankets when a blizzard takes down transmission lines. As of this writing, the most populated state in the United States, California, is experiencing rolling blackouts.1 Yet </w:t>
      </w:r>
      <w:r w:rsidRPr="006E735A">
        <w:rPr>
          <w:rStyle w:val="StyleUnderline"/>
        </w:rPr>
        <w:t>even in prolonged power outages, we expect that electricity will be restored and, consequently, life will return to normal</w:t>
      </w:r>
      <w:r w:rsidRPr="006E735A">
        <w:rPr>
          <w:sz w:val="16"/>
        </w:rPr>
        <w:t xml:space="preserve">. Perhaps we need ask, </w:t>
      </w:r>
      <w:r w:rsidRPr="006E735A">
        <w:rPr>
          <w:rStyle w:val="StyleUnderline"/>
        </w:rPr>
        <w:t xml:space="preserve">however, what </w:t>
      </w:r>
      <w:r w:rsidRPr="00CF7D30">
        <w:rPr>
          <w:rStyle w:val="StyleUnderline"/>
          <w:highlight w:val="cyan"/>
        </w:rPr>
        <w:t xml:space="preserve">if power </w:t>
      </w:r>
      <w:r w:rsidRPr="00CF7D30">
        <w:rPr>
          <w:rStyle w:val="Emphasis"/>
          <w:highlight w:val="cyan"/>
        </w:rPr>
        <w:t>cannot</w:t>
      </w:r>
      <w:r w:rsidRPr="00CF7D30">
        <w:rPr>
          <w:rStyle w:val="StyleUnderline"/>
          <w:highlight w:val="cyan"/>
        </w:rPr>
        <w:t xml:space="preserve"> be restored</w:t>
      </w:r>
      <w:r w:rsidRPr="006E735A">
        <w:rPr>
          <w:rStyle w:val="StyleUnderline"/>
        </w:rPr>
        <w:t xml:space="preserve"> in a timely manner?</w:t>
      </w:r>
      <w:r w:rsidRPr="006E735A">
        <w:rPr>
          <w:sz w:val="16"/>
        </w:rPr>
        <w:t xml:space="preserve"> Concern is growing that in the not-too-distant future our electricity supply could be irreparably compromised by a cyber attack. The issue when considering a systemic grid failure of this nature is twofold: </w:t>
      </w:r>
      <w:r w:rsidRPr="006E735A">
        <w:rPr>
          <w:rStyle w:val="StyleUnderline"/>
        </w:rPr>
        <w:t xml:space="preserve">how did we reach a point where something so </w:t>
      </w:r>
      <w:r w:rsidRPr="006E735A">
        <w:rPr>
          <w:rStyle w:val="Emphasis"/>
        </w:rPr>
        <w:t>critical</w:t>
      </w:r>
      <w:r w:rsidRPr="006E735A">
        <w:rPr>
          <w:sz w:val="16"/>
        </w:rPr>
        <w:t xml:space="preserve"> </w:t>
      </w:r>
      <w:r w:rsidRPr="006E735A">
        <w:rPr>
          <w:rStyle w:val="StyleUnderline"/>
        </w:rPr>
        <w:t xml:space="preserve">to </w:t>
      </w:r>
      <w:r w:rsidRPr="006E735A">
        <w:rPr>
          <w:rStyle w:val="Emphasis"/>
        </w:rPr>
        <w:t>routine life</w:t>
      </w:r>
      <w:r w:rsidRPr="006E735A">
        <w:rPr>
          <w:rStyle w:val="StyleUnderline"/>
        </w:rPr>
        <w:t xml:space="preserve"> now</w:t>
      </w:r>
      <w:r w:rsidRPr="006E735A">
        <w:rPr>
          <w:sz w:val="16"/>
        </w:rPr>
        <w:t xml:space="preserve"> </w:t>
      </w:r>
      <w:r w:rsidRPr="00CF7D30">
        <w:rPr>
          <w:rStyle w:val="StyleUnderline"/>
          <w:highlight w:val="cyan"/>
        </w:rPr>
        <w:t xml:space="preserve">presents an </w:t>
      </w:r>
      <w:r w:rsidRPr="00CF7D30">
        <w:rPr>
          <w:rStyle w:val="Emphasis"/>
          <w:highlight w:val="cyan"/>
        </w:rPr>
        <w:t>existential threat</w:t>
      </w:r>
      <w:r w:rsidRPr="006E735A">
        <w:rPr>
          <w:rStyle w:val="StyleUnderline"/>
        </w:rPr>
        <w:t xml:space="preserve">, and what can we do to </w:t>
      </w:r>
      <w:r w:rsidRPr="006E735A">
        <w:rPr>
          <w:rStyle w:val="Emphasis"/>
        </w:rPr>
        <w:t>mitigate</w:t>
      </w:r>
      <w:r w:rsidRPr="006E735A">
        <w:rPr>
          <w:rStyle w:val="StyleUnderline"/>
        </w:rPr>
        <w:t xml:space="preserve"> the risk of a catastrophic grid attack?</w:t>
      </w:r>
    </w:p>
    <w:p w14:paraId="5A3FCE4E" w14:textId="77777777" w:rsidR="004026C5" w:rsidRPr="006E735A" w:rsidRDefault="004026C5" w:rsidP="004026C5">
      <w:pPr>
        <w:rPr>
          <w:sz w:val="16"/>
        </w:rPr>
      </w:pPr>
      <w:r w:rsidRPr="006E735A">
        <w:rPr>
          <w:sz w:val="16"/>
        </w:rPr>
        <w:t xml:space="preserve">This article posits that the emergence of cyber attacks on industrial control systems, as a means of war or criminal menace, have reached a level of sophistication capable of crippling those systems. This article argues that a new grid security policy paradigm is required to thwart catastrophic grid failure – a paradigm that recognises the inextricable link between commercial power generation and national security. In section 5, seven policy recommendations are outlined that may, in part, mitigate a future where </w:t>
      </w:r>
      <w:r w:rsidRPr="006E735A">
        <w:rPr>
          <w:rStyle w:val="StyleUnderline"/>
        </w:rPr>
        <w:t xml:space="preserve">grid attacks pose </w:t>
      </w:r>
      <w:r w:rsidRPr="006E735A">
        <w:rPr>
          <w:rStyle w:val="Emphasis"/>
        </w:rPr>
        <w:t>existential risk</w:t>
      </w:r>
      <w:r w:rsidRPr="006E735A">
        <w:rPr>
          <w:sz w:val="16"/>
        </w:rPr>
        <w:t xml:space="preserve"> to nations and their citizenry. Those recommendations are: first, develop a comprehensive insurance programme to minimise the financial risk of grid disruption; second, train more cybersecurity professionals with particular expertise in industrial control systems; third, institute a federally mandated information-sharing programme that is centralised under United States Cyber Command; fourth, subsidise and/or incentivise cybersecurity protections for small to mid-size utilities; fifth, provide university grants for grid security research; sixth, integrate new technologies with an eye towards securing the grid; and, lastly, formulate clear rules of engagement for a military response to grid disruption.</w:t>
      </w:r>
    </w:p>
    <w:p w14:paraId="5CDA5E13" w14:textId="77777777" w:rsidR="004026C5" w:rsidRPr="006E735A" w:rsidRDefault="004026C5" w:rsidP="004026C5">
      <w:pPr>
        <w:rPr>
          <w:sz w:val="10"/>
          <w:szCs w:val="16"/>
        </w:rPr>
      </w:pPr>
      <w:r w:rsidRPr="006E735A">
        <w:rPr>
          <w:sz w:val="10"/>
          <w:szCs w:val="16"/>
        </w:rPr>
        <w:t>The purpose of this article is to provide the reader with an introduction to this complex topic. It is the aim of the author to give orientation to this issue and its many branches in the hope that better understanding will animate further curiosity and, ultimately, positive action on the part of the reader. Although many skilled and earnest people work tirelessly to prevent a grid failure scenario, it is essential that more be added to their ranks each day. Advisors, engineers, regulators, private counsel to power generators, and many others who play roles in electric power production are crucial to this subject. So, while this article provides entrée to the topic of grid security, its long-term objective is to spur action by the entire energy-related community. In the end, no one is immune to consequences of grid failure and, therefore, everyone is responsible, in part, for promoting grid integrity.2 In this regard, lawyers who represent various actors in the energy sector are going to be faced with questions and potential legal risks of a magnitude that they have never experienced before.</w:t>
      </w:r>
    </w:p>
    <w:p w14:paraId="4057F3A4" w14:textId="77777777" w:rsidR="004026C5" w:rsidRPr="006E735A" w:rsidRDefault="004026C5" w:rsidP="004026C5">
      <w:pPr>
        <w:rPr>
          <w:sz w:val="16"/>
        </w:rPr>
      </w:pPr>
      <w:r w:rsidRPr="006E735A">
        <w:rPr>
          <w:sz w:val="16"/>
        </w:rPr>
        <w:t>1.2. Turning the power back on in a powerless world</w:t>
      </w:r>
    </w:p>
    <w:p w14:paraId="092AB445" w14:textId="77777777" w:rsidR="004026C5" w:rsidRPr="006E735A" w:rsidRDefault="004026C5" w:rsidP="004026C5">
      <w:pPr>
        <w:rPr>
          <w:rStyle w:val="Emphasis"/>
        </w:rPr>
      </w:pPr>
      <w:r w:rsidRPr="00CF7D30">
        <w:rPr>
          <w:rStyle w:val="Emphasis"/>
          <w:highlight w:val="cyan"/>
        </w:rPr>
        <w:t>‘Black start’</w:t>
      </w:r>
      <w:r w:rsidRPr="00CF7D30">
        <w:rPr>
          <w:rStyle w:val="StyleUnderline"/>
          <w:highlight w:val="cyan"/>
        </w:rPr>
        <w:t>, not to be confused with</w:t>
      </w:r>
      <w:r w:rsidRPr="006E735A">
        <w:rPr>
          <w:sz w:val="16"/>
        </w:rPr>
        <w:t xml:space="preserve"> the term </w:t>
      </w:r>
      <w:r w:rsidRPr="00CF7D30">
        <w:rPr>
          <w:rStyle w:val="Emphasis"/>
          <w:highlight w:val="cyan"/>
        </w:rPr>
        <w:t>‘blackout’</w:t>
      </w:r>
      <w:r w:rsidRPr="00CF7D30">
        <w:rPr>
          <w:rStyle w:val="StyleUnderline"/>
          <w:highlight w:val="cyan"/>
        </w:rPr>
        <w:t>, is</w:t>
      </w:r>
      <w:r w:rsidRPr="006E735A">
        <w:rPr>
          <w:sz w:val="16"/>
        </w:rPr>
        <w:t xml:space="preserve"> the name given to </w:t>
      </w:r>
      <w:r w:rsidRPr="006E735A">
        <w:rPr>
          <w:rStyle w:val="StyleUnderline"/>
        </w:rPr>
        <w:t xml:space="preserve">the process of restoring an electric grid to operation without relying on the </w:t>
      </w:r>
      <w:r w:rsidRPr="006E735A">
        <w:rPr>
          <w:rStyle w:val="Emphasis"/>
        </w:rPr>
        <w:t>external</w:t>
      </w:r>
      <w:r w:rsidRPr="006E735A">
        <w:rPr>
          <w:rStyle w:val="StyleUnderline"/>
        </w:rPr>
        <w:t xml:space="preserve"> electric power transmission network to </w:t>
      </w:r>
      <w:r w:rsidRPr="006E735A">
        <w:rPr>
          <w:rStyle w:val="Emphasis"/>
        </w:rPr>
        <w:t>recover</w:t>
      </w:r>
      <w:r w:rsidRPr="006E735A">
        <w:rPr>
          <w:sz w:val="16"/>
        </w:rPr>
        <w:t xml:space="preserve"> from a total or partial shutdown.3 </w:t>
      </w:r>
      <w:r w:rsidRPr="006E735A">
        <w:rPr>
          <w:rStyle w:val="StyleUnderline"/>
        </w:rPr>
        <w:t>At first glance, this</w:t>
      </w:r>
      <w:r w:rsidRPr="006E735A">
        <w:rPr>
          <w:sz w:val="16"/>
        </w:rPr>
        <w:t xml:space="preserve"> description </w:t>
      </w:r>
      <w:r w:rsidRPr="006E735A">
        <w:rPr>
          <w:rStyle w:val="StyleUnderline"/>
        </w:rPr>
        <w:t xml:space="preserve">is unremarkable, but it implies a disturbing catch-22 – </w:t>
      </w:r>
      <w:r w:rsidRPr="00CF7D30">
        <w:rPr>
          <w:rStyle w:val="Emphasis"/>
          <w:highlight w:val="cyan"/>
        </w:rPr>
        <w:t>how</w:t>
      </w:r>
      <w:r w:rsidRPr="006E735A">
        <w:rPr>
          <w:rStyle w:val="Emphasis"/>
        </w:rPr>
        <w:t xml:space="preserve"> might </w:t>
      </w:r>
      <w:r w:rsidRPr="00CF7D30">
        <w:rPr>
          <w:rStyle w:val="Emphasis"/>
          <w:highlight w:val="cyan"/>
        </w:rPr>
        <w:t>one restore power if the entire</w:t>
      </w:r>
      <w:r w:rsidRPr="006E735A">
        <w:rPr>
          <w:sz w:val="16"/>
        </w:rPr>
        <w:t xml:space="preserve"> external transmission </w:t>
      </w:r>
      <w:r w:rsidRPr="00CF7D30">
        <w:rPr>
          <w:rStyle w:val="Emphasis"/>
          <w:highlight w:val="cyan"/>
        </w:rPr>
        <w:t>network is compromised</w:t>
      </w:r>
      <w:r w:rsidRPr="006E735A">
        <w:rPr>
          <w:rStyle w:val="Emphasis"/>
        </w:rPr>
        <w:t xml:space="preserve">? </w:t>
      </w:r>
    </w:p>
    <w:p w14:paraId="46527ECD" w14:textId="77777777" w:rsidR="004026C5" w:rsidRPr="006E735A" w:rsidRDefault="004026C5" w:rsidP="004026C5">
      <w:pPr>
        <w:rPr>
          <w:sz w:val="16"/>
        </w:rPr>
      </w:pPr>
      <w:r w:rsidRPr="006E735A">
        <w:rPr>
          <w:rStyle w:val="StyleUnderline"/>
        </w:rPr>
        <w:t xml:space="preserve">If an electric disruption occurs at a household level, some homes may be equipped with a modest gasoline generator to temporarily restore power. If a hospital loses power, it will almost invariably be resupplied by automatic, industrial-scale generators. These </w:t>
      </w:r>
      <w:r w:rsidRPr="006E735A">
        <w:rPr>
          <w:rStyle w:val="Emphasis"/>
        </w:rPr>
        <w:t>micro</w:t>
      </w:r>
      <w:r w:rsidRPr="006E735A">
        <w:rPr>
          <w:rStyle w:val="StyleUnderline"/>
        </w:rPr>
        <w:t xml:space="preserve"> considerations hardly give </w:t>
      </w:r>
      <w:r w:rsidRPr="006E735A">
        <w:rPr>
          <w:rStyle w:val="Emphasis"/>
        </w:rPr>
        <w:t>anyone pause</w:t>
      </w:r>
      <w:r w:rsidRPr="006E735A">
        <w:rPr>
          <w:sz w:val="16"/>
        </w:rPr>
        <w:t xml:space="preserve">; they are hiccups on a stormy night or a snowy day. In other words, their ‘black start’ is a quick and effective process for restoring power. </w:t>
      </w:r>
      <w:r w:rsidRPr="006E735A">
        <w:rPr>
          <w:rStyle w:val="StyleUnderline"/>
        </w:rPr>
        <w:t xml:space="preserve">But what happens, at a macro level, when an electric </w:t>
      </w:r>
      <w:r w:rsidRPr="006E735A">
        <w:rPr>
          <w:rStyle w:val="Emphasis"/>
        </w:rPr>
        <w:t>grid</w:t>
      </w:r>
      <w:r w:rsidRPr="006E735A">
        <w:rPr>
          <w:rStyle w:val="StyleUnderline"/>
        </w:rPr>
        <w:t xml:space="preserve"> supplying power to </w:t>
      </w:r>
      <w:r w:rsidRPr="006E735A">
        <w:rPr>
          <w:rStyle w:val="Emphasis"/>
        </w:rPr>
        <w:t>large portions</w:t>
      </w:r>
      <w:r w:rsidRPr="006E735A">
        <w:rPr>
          <w:sz w:val="16"/>
        </w:rPr>
        <w:t xml:space="preserve"> </w:t>
      </w:r>
      <w:r w:rsidRPr="006E735A">
        <w:rPr>
          <w:rStyle w:val="StyleUnderline"/>
        </w:rPr>
        <w:t>of the</w:t>
      </w:r>
      <w:r w:rsidRPr="006E735A">
        <w:rPr>
          <w:sz w:val="16"/>
        </w:rPr>
        <w:t xml:space="preserve"> </w:t>
      </w:r>
      <w:r w:rsidRPr="006E735A">
        <w:rPr>
          <w:rStyle w:val="Emphasis"/>
        </w:rPr>
        <w:t>U</w:t>
      </w:r>
      <w:r w:rsidRPr="006E735A">
        <w:rPr>
          <w:sz w:val="16"/>
        </w:rPr>
        <w:t xml:space="preserve">nited </w:t>
      </w:r>
      <w:r w:rsidRPr="006E735A">
        <w:rPr>
          <w:rStyle w:val="Emphasis"/>
        </w:rPr>
        <w:t>S</w:t>
      </w:r>
      <w:r w:rsidRPr="006E735A">
        <w:rPr>
          <w:sz w:val="16"/>
        </w:rPr>
        <w:t xml:space="preserve">tates </w:t>
      </w:r>
      <w:r w:rsidRPr="006E735A">
        <w:rPr>
          <w:rStyle w:val="StyleUnderline"/>
        </w:rPr>
        <w:t>goes black, or</w:t>
      </w:r>
      <w:r w:rsidRPr="006E735A">
        <w:rPr>
          <w:sz w:val="16"/>
        </w:rPr>
        <w:t xml:space="preserve"> worse, </w:t>
      </w:r>
      <w:r w:rsidRPr="006E735A">
        <w:rPr>
          <w:rStyle w:val="StyleUnderline"/>
        </w:rPr>
        <w:t xml:space="preserve">what happens if </w:t>
      </w:r>
      <w:r w:rsidRPr="006E735A">
        <w:rPr>
          <w:rStyle w:val="Emphasis"/>
        </w:rPr>
        <w:t>all</w:t>
      </w:r>
      <w:r w:rsidRPr="006E735A">
        <w:rPr>
          <w:sz w:val="16"/>
        </w:rPr>
        <w:t xml:space="preserve"> of the United States’ electric </w:t>
      </w:r>
      <w:r w:rsidRPr="006E735A">
        <w:rPr>
          <w:rStyle w:val="StyleUnderline"/>
        </w:rPr>
        <w:t xml:space="preserve">grids go down </w:t>
      </w:r>
      <w:r w:rsidRPr="006E735A">
        <w:rPr>
          <w:rStyle w:val="Emphasis"/>
        </w:rPr>
        <w:t>simultaneously?</w:t>
      </w:r>
      <w:r w:rsidRPr="006E735A">
        <w:rPr>
          <w:sz w:val="16"/>
        </w:rPr>
        <w:t xml:space="preserve">4 In that scenario, how might enough non-grid power be harnessed and transmitted to turn the United States’ lights back on? Moreover, how might such a catastrophe occur in the first place? Perhaps </w:t>
      </w:r>
      <w:r w:rsidRPr="00CF7D30">
        <w:rPr>
          <w:rStyle w:val="StyleUnderline"/>
          <w:highlight w:val="cyan"/>
        </w:rPr>
        <w:t>the</w:t>
      </w:r>
      <w:r w:rsidRPr="006E735A">
        <w:rPr>
          <w:sz w:val="16"/>
        </w:rPr>
        <w:t xml:space="preserve"> more </w:t>
      </w:r>
      <w:r w:rsidRPr="006E735A">
        <w:rPr>
          <w:rStyle w:val="Emphasis"/>
        </w:rPr>
        <w:t xml:space="preserve">ominous </w:t>
      </w:r>
      <w:r w:rsidRPr="00CF7D30">
        <w:rPr>
          <w:rStyle w:val="Emphasis"/>
          <w:highlight w:val="cyan"/>
        </w:rPr>
        <w:t>question</w:t>
      </w:r>
      <w:r w:rsidRPr="00CF7D30">
        <w:rPr>
          <w:sz w:val="16"/>
          <w:highlight w:val="cyan"/>
        </w:rPr>
        <w:t xml:space="preserve"> </w:t>
      </w:r>
      <w:r w:rsidRPr="00CF7D30">
        <w:rPr>
          <w:rStyle w:val="StyleUnderline"/>
          <w:highlight w:val="cyan"/>
        </w:rPr>
        <w:t>is</w:t>
      </w:r>
      <w:r w:rsidRPr="00CF7D30">
        <w:rPr>
          <w:sz w:val="16"/>
          <w:highlight w:val="cyan"/>
        </w:rPr>
        <w:t xml:space="preserve"> </w:t>
      </w:r>
      <w:r w:rsidRPr="00CF7D30">
        <w:rPr>
          <w:rStyle w:val="Emphasis"/>
          <w:highlight w:val="cyan"/>
        </w:rPr>
        <w:t>not how</w:t>
      </w:r>
      <w:r w:rsidRPr="00CF7D30">
        <w:rPr>
          <w:rStyle w:val="StyleUnderline"/>
          <w:highlight w:val="cyan"/>
        </w:rPr>
        <w:t xml:space="preserve">, but </w:t>
      </w:r>
      <w:r w:rsidRPr="00CF7D30">
        <w:rPr>
          <w:rStyle w:val="Emphasis"/>
          <w:highlight w:val="cyan"/>
        </w:rPr>
        <w:t>whether</w:t>
      </w:r>
      <w:r w:rsidRPr="006E735A">
        <w:rPr>
          <w:rStyle w:val="Emphasis"/>
        </w:rPr>
        <w:t xml:space="preserve"> or not </w:t>
      </w:r>
      <w:r w:rsidRPr="00CF7D30">
        <w:rPr>
          <w:rStyle w:val="Emphasis"/>
          <w:highlight w:val="cyan"/>
        </w:rPr>
        <w:t>we</w:t>
      </w:r>
      <w:r w:rsidRPr="006E735A">
        <w:rPr>
          <w:rStyle w:val="Emphasis"/>
        </w:rPr>
        <w:t xml:space="preserve"> can </w:t>
      </w:r>
      <w:r w:rsidRPr="00CF7D30">
        <w:rPr>
          <w:rStyle w:val="Emphasis"/>
          <w:highlight w:val="cyan"/>
        </w:rPr>
        <w:t>survive</w:t>
      </w:r>
      <w:r w:rsidRPr="006E735A">
        <w:rPr>
          <w:sz w:val="16"/>
        </w:rPr>
        <w:t xml:space="preserve"> such circumstances if they persist in the long term. </w:t>
      </w:r>
    </w:p>
    <w:p w14:paraId="65D7601A" w14:textId="77777777" w:rsidR="004026C5" w:rsidRPr="006E735A" w:rsidRDefault="004026C5" w:rsidP="004026C5">
      <w:pPr>
        <w:rPr>
          <w:sz w:val="16"/>
        </w:rPr>
      </w:pPr>
      <w:r w:rsidRPr="006E735A">
        <w:rPr>
          <w:sz w:val="16"/>
        </w:rPr>
        <w:t xml:space="preserve">The United States electric grid (‘the grid’) is the ‘largest interconnected machine’ in the world.5 It consists of more than 7000 power plants, 55,000 substations, 160,000 miles of high-voltage transmission lines and millions of low-voltage distribution lines.6 The scale and complexity of the grid in the context of the modern digital world are beyond comprehension because within it are innumerable industrial control systems; incalculable connections to digital networks; millions, if not billions, of analogue or digital sensors; many thousands of human actors; and trillions of lines of programming code.7 Further complexifying the grid is that it is comprised of generations of technologies, stitched together in ways that are not inherently secure in a world of cyber threats.8 The vastness of the grid makes security of it challenging. Likewise, </w:t>
      </w:r>
      <w:r w:rsidRPr="006E735A">
        <w:rPr>
          <w:rStyle w:val="StyleUnderline"/>
        </w:rPr>
        <w:t xml:space="preserve">the </w:t>
      </w:r>
      <w:r w:rsidRPr="006E735A">
        <w:rPr>
          <w:rStyle w:val="Emphasis"/>
        </w:rPr>
        <w:t>vastness</w:t>
      </w:r>
      <w:r w:rsidRPr="006E735A">
        <w:rPr>
          <w:rStyle w:val="StyleUnderline"/>
        </w:rPr>
        <w:t xml:space="preserve"> of the grid makes the opportunities for intrusion </w:t>
      </w:r>
      <w:r w:rsidRPr="006E735A">
        <w:rPr>
          <w:rStyle w:val="Emphasis"/>
        </w:rPr>
        <w:t>seemingly infinite</w:t>
      </w:r>
      <w:r w:rsidRPr="006E735A">
        <w:rPr>
          <w:sz w:val="16"/>
        </w:rPr>
        <w:t>.</w:t>
      </w:r>
    </w:p>
    <w:p w14:paraId="128EB94A" w14:textId="77777777" w:rsidR="004026C5" w:rsidRPr="006E735A" w:rsidRDefault="004026C5" w:rsidP="004026C5">
      <w:pPr>
        <w:rPr>
          <w:sz w:val="16"/>
        </w:rPr>
      </w:pPr>
      <w:r w:rsidRPr="006E735A">
        <w:rPr>
          <w:rStyle w:val="StyleUnderline"/>
        </w:rPr>
        <w:t xml:space="preserve">By </w:t>
      </w:r>
      <w:r w:rsidRPr="006E735A">
        <w:rPr>
          <w:rStyle w:val="Emphasis"/>
        </w:rPr>
        <w:t>any measure</w:t>
      </w:r>
      <w:r w:rsidRPr="006E735A">
        <w:rPr>
          <w:rStyle w:val="StyleUnderline"/>
        </w:rPr>
        <w:t xml:space="preserve">, </w:t>
      </w:r>
      <w:r w:rsidRPr="00CF7D30">
        <w:rPr>
          <w:rStyle w:val="StyleUnderline"/>
          <w:highlight w:val="cyan"/>
        </w:rPr>
        <w:t xml:space="preserve">grid </w:t>
      </w:r>
      <w:r w:rsidRPr="00CF7D30">
        <w:rPr>
          <w:rStyle w:val="Emphasis"/>
          <w:highlight w:val="cyan"/>
        </w:rPr>
        <w:t>failure</w:t>
      </w:r>
      <w:r w:rsidRPr="006E735A">
        <w:rPr>
          <w:rStyle w:val="StyleUnderline"/>
        </w:rPr>
        <w:t xml:space="preserve"> will </w:t>
      </w:r>
      <w:r w:rsidRPr="00CF7D30">
        <w:rPr>
          <w:rStyle w:val="StyleUnderline"/>
          <w:highlight w:val="cyan"/>
        </w:rPr>
        <w:t xml:space="preserve">unleash a </w:t>
      </w:r>
      <w:r w:rsidRPr="00CF7D30">
        <w:rPr>
          <w:rStyle w:val="Emphasis"/>
          <w:highlight w:val="cyan"/>
        </w:rPr>
        <w:t>parade of horrors</w:t>
      </w:r>
      <w:r w:rsidRPr="006E735A">
        <w:rPr>
          <w:rStyle w:val="StyleUnderline"/>
        </w:rPr>
        <w:t xml:space="preserve">. </w:t>
      </w:r>
      <w:r w:rsidRPr="006E735A">
        <w:rPr>
          <w:rStyle w:val="Emphasis"/>
        </w:rPr>
        <w:t>Stores</w:t>
      </w:r>
      <w:r w:rsidRPr="006E735A">
        <w:rPr>
          <w:rStyle w:val="StyleUnderline"/>
        </w:rPr>
        <w:t xml:space="preserve"> would </w:t>
      </w:r>
      <w:r w:rsidRPr="006E735A">
        <w:rPr>
          <w:rStyle w:val="Emphasis"/>
        </w:rPr>
        <w:t>close</w:t>
      </w:r>
      <w:r w:rsidRPr="006E735A">
        <w:rPr>
          <w:rStyle w:val="StyleUnderline"/>
        </w:rPr>
        <w:t xml:space="preserve">, </w:t>
      </w:r>
      <w:r w:rsidRPr="00CF7D30">
        <w:rPr>
          <w:rStyle w:val="Emphasis"/>
          <w:highlight w:val="cyan"/>
        </w:rPr>
        <w:t>food</w:t>
      </w:r>
      <w:r w:rsidRPr="00CF7D30">
        <w:rPr>
          <w:rStyle w:val="StyleUnderline"/>
          <w:highlight w:val="cyan"/>
        </w:rPr>
        <w:t xml:space="preserve"> scarcity</w:t>
      </w:r>
      <w:r w:rsidRPr="006E735A">
        <w:rPr>
          <w:rStyle w:val="StyleUnderline"/>
        </w:rPr>
        <w:t xml:space="preserve"> would follow, </w:t>
      </w:r>
      <w:r w:rsidRPr="00CF7D30">
        <w:rPr>
          <w:rStyle w:val="Emphasis"/>
          <w:highlight w:val="cyan"/>
        </w:rPr>
        <w:t>communication</w:t>
      </w:r>
      <w:r w:rsidRPr="006E735A">
        <w:rPr>
          <w:rStyle w:val="StyleUnderline"/>
        </w:rPr>
        <w:t xml:space="preserve"> would </w:t>
      </w:r>
      <w:r w:rsidRPr="00CF7D30">
        <w:rPr>
          <w:rStyle w:val="StyleUnderline"/>
          <w:highlight w:val="cyan"/>
        </w:rPr>
        <w:t xml:space="preserve">cease, </w:t>
      </w:r>
      <w:r w:rsidRPr="00CF7D30">
        <w:rPr>
          <w:rStyle w:val="Emphasis"/>
          <w:highlight w:val="cyan"/>
        </w:rPr>
        <w:t>garbage</w:t>
      </w:r>
      <w:r w:rsidRPr="006E735A">
        <w:rPr>
          <w:rStyle w:val="StyleUnderline"/>
        </w:rPr>
        <w:t xml:space="preserve"> would </w:t>
      </w:r>
      <w:r w:rsidRPr="00CF7D30">
        <w:rPr>
          <w:rStyle w:val="Emphasis"/>
          <w:highlight w:val="cyan"/>
        </w:rPr>
        <w:t>pile up</w:t>
      </w:r>
      <w:r w:rsidRPr="006E735A">
        <w:rPr>
          <w:rStyle w:val="StyleUnderline"/>
        </w:rPr>
        <w:t xml:space="preserve">, planes would be grounded, clean </w:t>
      </w:r>
      <w:r w:rsidRPr="00CF7D30">
        <w:rPr>
          <w:rStyle w:val="Emphasis"/>
          <w:highlight w:val="cyan"/>
        </w:rPr>
        <w:t>water</w:t>
      </w:r>
      <w:r w:rsidRPr="006E735A">
        <w:rPr>
          <w:rStyle w:val="StyleUnderline"/>
        </w:rPr>
        <w:t xml:space="preserve"> would </w:t>
      </w:r>
      <w:r w:rsidRPr="00CF7D30">
        <w:rPr>
          <w:rStyle w:val="StyleUnderline"/>
          <w:highlight w:val="cyan"/>
        </w:rPr>
        <w:t xml:space="preserve">become a </w:t>
      </w:r>
      <w:r w:rsidRPr="00CF7D30">
        <w:rPr>
          <w:rStyle w:val="Emphasis"/>
          <w:highlight w:val="cyan"/>
        </w:rPr>
        <w:t>luxury</w:t>
      </w:r>
      <w:r w:rsidRPr="006E735A">
        <w:rPr>
          <w:rStyle w:val="StyleUnderline"/>
        </w:rPr>
        <w:t xml:space="preserve">, service stations would yield </w:t>
      </w:r>
      <w:r w:rsidRPr="006E735A">
        <w:rPr>
          <w:rStyle w:val="Emphasis"/>
        </w:rPr>
        <w:t>no fuel</w:t>
      </w:r>
      <w:r w:rsidRPr="006E735A">
        <w:rPr>
          <w:rStyle w:val="StyleUnderline"/>
        </w:rPr>
        <w:t xml:space="preserve">, </w:t>
      </w:r>
      <w:r w:rsidRPr="00CF7D30">
        <w:rPr>
          <w:rStyle w:val="Emphasis"/>
          <w:highlight w:val="cyan"/>
        </w:rPr>
        <w:t>hospitals</w:t>
      </w:r>
      <w:r w:rsidRPr="006E735A">
        <w:rPr>
          <w:rStyle w:val="StyleUnderline"/>
        </w:rPr>
        <w:t xml:space="preserve"> would</w:t>
      </w:r>
      <w:r w:rsidRPr="006E735A">
        <w:rPr>
          <w:sz w:val="16"/>
        </w:rPr>
        <w:t xml:space="preserve"> eventually </w:t>
      </w:r>
      <w:r w:rsidRPr="00CF7D30">
        <w:rPr>
          <w:rStyle w:val="Emphasis"/>
          <w:highlight w:val="cyan"/>
        </w:rPr>
        <w:t>go dark</w:t>
      </w:r>
      <w:r w:rsidRPr="006E735A">
        <w:rPr>
          <w:sz w:val="16"/>
        </w:rPr>
        <w:t xml:space="preserve">, financial </w:t>
      </w:r>
      <w:r w:rsidRPr="00CF7D30">
        <w:rPr>
          <w:rStyle w:val="Emphasis"/>
          <w:highlight w:val="cyan"/>
        </w:rPr>
        <w:t>transactions</w:t>
      </w:r>
      <w:r w:rsidRPr="006E735A">
        <w:rPr>
          <w:sz w:val="16"/>
        </w:rPr>
        <w:t xml:space="preserve"> </w:t>
      </w:r>
      <w:r w:rsidRPr="006E735A">
        <w:rPr>
          <w:rStyle w:val="StyleUnderline"/>
        </w:rPr>
        <w:t xml:space="preserve">would </w:t>
      </w:r>
      <w:r w:rsidRPr="00CF7D30">
        <w:rPr>
          <w:rStyle w:val="StyleUnderline"/>
          <w:highlight w:val="cyan"/>
        </w:rPr>
        <w:t>stop</w:t>
      </w:r>
      <w:r w:rsidRPr="006E735A">
        <w:rPr>
          <w:rStyle w:val="StyleUnderline"/>
        </w:rPr>
        <w:t xml:space="preserve">, and this is only the </w:t>
      </w:r>
      <w:r w:rsidRPr="006E735A">
        <w:rPr>
          <w:rStyle w:val="Emphasis"/>
        </w:rPr>
        <w:t>tip of the iceberg</w:t>
      </w:r>
      <w:r w:rsidRPr="006E735A">
        <w:rPr>
          <w:sz w:val="16"/>
        </w:rPr>
        <w:t xml:space="preserve"> – in a prolonged grid failure </w:t>
      </w:r>
      <w:r w:rsidRPr="00CF7D30">
        <w:rPr>
          <w:rStyle w:val="Emphasis"/>
          <w:highlight w:val="cyan"/>
        </w:rPr>
        <w:t>social chaos</w:t>
      </w:r>
      <w:r w:rsidRPr="00CF7D30">
        <w:rPr>
          <w:sz w:val="16"/>
          <w:highlight w:val="cyan"/>
        </w:rPr>
        <w:t xml:space="preserve"> </w:t>
      </w:r>
      <w:r w:rsidRPr="00CF7D30">
        <w:rPr>
          <w:rStyle w:val="StyleUnderline"/>
          <w:highlight w:val="cyan"/>
        </w:rPr>
        <w:t>would reign</w:t>
      </w:r>
      <w:r w:rsidRPr="006E735A">
        <w:rPr>
          <w:rStyle w:val="StyleUnderline"/>
        </w:rPr>
        <w:t xml:space="preserve">, once-eradicated </w:t>
      </w:r>
      <w:r w:rsidRPr="00CF7D30">
        <w:rPr>
          <w:rStyle w:val="Emphasis"/>
          <w:highlight w:val="cyan"/>
        </w:rPr>
        <w:t>diseases</w:t>
      </w:r>
      <w:r w:rsidRPr="00CF7D30">
        <w:rPr>
          <w:rStyle w:val="StyleUnderline"/>
          <w:highlight w:val="cyan"/>
        </w:rPr>
        <w:t xml:space="preserve"> would</w:t>
      </w:r>
      <w:r w:rsidRPr="00CF7D30">
        <w:rPr>
          <w:sz w:val="16"/>
          <w:highlight w:val="cyan"/>
        </w:rPr>
        <w:t xml:space="preserve"> </w:t>
      </w:r>
      <w:r w:rsidRPr="00CF7D30">
        <w:rPr>
          <w:rStyle w:val="Emphasis"/>
          <w:highlight w:val="cyan"/>
        </w:rPr>
        <w:t>re-emerge</w:t>
      </w:r>
      <w:r w:rsidRPr="006E735A">
        <w:rPr>
          <w:sz w:val="16"/>
        </w:rPr>
        <w:t xml:space="preserve"> </w:t>
      </w:r>
      <w:r w:rsidRPr="006E735A">
        <w:rPr>
          <w:rStyle w:val="StyleUnderline"/>
        </w:rPr>
        <w:t>and</w:t>
      </w:r>
      <w:r w:rsidRPr="006E735A">
        <w:rPr>
          <w:sz w:val="16"/>
        </w:rPr>
        <w:t xml:space="preserve">, increasingly, </w:t>
      </w:r>
      <w:r w:rsidRPr="006E735A">
        <w:rPr>
          <w:rStyle w:val="StyleUnderline"/>
        </w:rPr>
        <w:t>hope of returning to a normal life would fade</w:t>
      </w:r>
      <w:r w:rsidRPr="006E735A">
        <w:rPr>
          <w:sz w:val="16"/>
        </w:rPr>
        <w:t>.9 The notion of complete grid failure, once relegated to science fiction comics or James Bond movies, is now not only possible but also one of the most pressing national security threats today.10</w:t>
      </w:r>
    </w:p>
    <w:p w14:paraId="0866F852" w14:textId="77777777" w:rsidR="004026C5" w:rsidRPr="006E735A" w:rsidRDefault="004026C5" w:rsidP="004026C5">
      <w:pPr>
        <w:rPr>
          <w:sz w:val="16"/>
        </w:rPr>
      </w:pPr>
      <w:r w:rsidRPr="006E735A">
        <w:rPr>
          <w:sz w:val="16"/>
        </w:rPr>
        <w:t>Attacks on electric facilities are already occurring. In 2017, Duke Energy Corporation, one of the United States’ largest electricity producers, recorded more than 650 million cyber attempts to breach its utility systems.11 Duke Energy provides electricity to 7.6 million customers in six states.12 Aside from the obvious risk that a successful breach poses to Duke Energy, the effort to combat these attacks is costing the company hundreds of millions of dollars in security upgrades.13 Duke Energy is not alone; according to a recent study conducted by the cybersecurity firm BitSight, about ten per cent of electric utility companies are infected by malware.14 Perhaps one the most worrisome instances of a cyber intrusion came recently when a Kansas nuclear facility was hacked – the perceived purpose of the hack remains either unknown or undisclosed.15</w:t>
      </w:r>
    </w:p>
    <w:p w14:paraId="71510A3F" w14:textId="77777777" w:rsidR="004026C5" w:rsidRPr="006E735A" w:rsidRDefault="004026C5" w:rsidP="004026C5">
      <w:pPr>
        <w:rPr>
          <w:sz w:val="16"/>
        </w:rPr>
      </w:pPr>
      <w:r w:rsidRPr="006E735A">
        <w:rPr>
          <w:rStyle w:val="StyleUnderline"/>
        </w:rPr>
        <w:t>Thus far, intrusions into</w:t>
      </w:r>
      <w:r w:rsidRPr="006E735A">
        <w:rPr>
          <w:sz w:val="16"/>
        </w:rPr>
        <w:t xml:space="preserve"> </w:t>
      </w:r>
      <w:r w:rsidRPr="006E735A">
        <w:rPr>
          <w:rStyle w:val="Emphasis"/>
        </w:rPr>
        <w:t>U</w:t>
      </w:r>
      <w:r w:rsidRPr="006E735A">
        <w:rPr>
          <w:sz w:val="16"/>
        </w:rPr>
        <w:t xml:space="preserve">nited </w:t>
      </w:r>
      <w:r w:rsidRPr="006E735A">
        <w:rPr>
          <w:rStyle w:val="Emphasis"/>
        </w:rPr>
        <w:t>S</w:t>
      </w:r>
      <w:r w:rsidRPr="006E735A">
        <w:rPr>
          <w:sz w:val="16"/>
        </w:rPr>
        <w:t xml:space="preserve">tates </w:t>
      </w:r>
      <w:r w:rsidRPr="006E735A">
        <w:rPr>
          <w:rStyle w:val="StyleUnderline"/>
        </w:rPr>
        <w:t>grid assets have not resulted in damage to such facilities</w:t>
      </w:r>
      <w:r w:rsidRPr="006E735A">
        <w:rPr>
          <w:sz w:val="16"/>
        </w:rPr>
        <w:t xml:space="preserve"> (or, at least, such an event has not been disclosed). </w:t>
      </w:r>
      <w:r w:rsidRPr="006E735A">
        <w:rPr>
          <w:rStyle w:val="StyleUnderline"/>
        </w:rPr>
        <w:t>These events are often classified as ‘surveillance’ tactics</w:t>
      </w:r>
      <w:r w:rsidRPr="006E735A">
        <w:rPr>
          <w:sz w:val="16"/>
        </w:rPr>
        <w:t xml:space="preserve">, not disruptive.16 </w:t>
      </w:r>
      <w:r w:rsidRPr="006E735A">
        <w:rPr>
          <w:rStyle w:val="StyleUnderline"/>
        </w:rPr>
        <w:t>However, evidence abounds of utility hacks that have resulted in real-world, negative impacts. In 2015, a ‘</w:t>
      </w:r>
      <w:r w:rsidRPr="00CF7D30">
        <w:rPr>
          <w:rStyle w:val="Emphasis"/>
          <w:highlight w:val="cyan"/>
        </w:rPr>
        <w:t>Russia</w:t>
      </w:r>
      <w:r w:rsidRPr="006E735A">
        <w:rPr>
          <w:rStyle w:val="StyleUnderline"/>
        </w:rPr>
        <w:t xml:space="preserve">n intelligence unit </w:t>
      </w:r>
      <w:r w:rsidRPr="00CF7D30">
        <w:rPr>
          <w:rStyle w:val="StyleUnderline"/>
          <w:highlight w:val="cyan"/>
        </w:rPr>
        <w:t>shut off power to</w:t>
      </w:r>
      <w:r w:rsidRPr="006E735A">
        <w:rPr>
          <w:rStyle w:val="StyleUnderline"/>
        </w:rPr>
        <w:t xml:space="preserve"> hundreds of thousands of people in western </w:t>
      </w:r>
      <w:r w:rsidRPr="00CF7D30">
        <w:rPr>
          <w:rStyle w:val="Emphasis"/>
          <w:highlight w:val="cyan"/>
        </w:rPr>
        <w:t>Ukraine</w:t>
      </w:r>
      <w:r w:rsidRPr="006E735A">
        <w:rPr>
          <w:rStyle w:val="StyleUnderline"/>
        </w:rPr>
        <w:t>’.</w:t>
      </w:r>
      <w:r w:rsidRPr="006E735A">
        <w:rPr>
          <w:sz w:val="16"/>
        </w:rPr>
        <w:t xml:space="preserve">17 Although the power was only off for a few hours, American investigators discovered similarities between the Ukraine disruption and surveillance of comparable United States utilities.18 A year later, in 2016, Ukraine was attacked again, and the results were similar to those of the 2015 attack.19 However, the sophistication of the reconnaissance and the attack method had improved noticeably.20 </w:t>
      </w:r>
      <w:r w:rsidRPr="006E735A">
        <w:rPr>
          <w:rStyle w:val="StyleUnderline"/>
        </w:rPr>
        <w:t>Events like this are</w:t>
      </w:r>
      <w:r w:rsidRPr="006E735A">
        <w:rPr>
          <w:sz w:val="16"/>
        </w:rPr>
        <w:t xml:space="preserve"> </w:t>
      </w:r>
      <w:r w:rsidRPr="006E735A">
        <w:rPr>
          <w:rStyle w:val="Emphasis"/>
        </w:rPr>
        <w:t>not unique</w:t>
      </w:r>
      <w:r w:rsidRPr="006E735A">
        <w:rPr>
          <w:sz w:val="16"/>
        </w:rPr>
        <w:t xml:space="preserve"> to Ukraine; for example, a petrochemical plant in Saudi Arabia was attacked in 2017.21 That breach focused on the safety control system of the plant, which could have resulted in wide-scale destruction and/or deaths of plant workers.22 In the past several weeks, reports of Iranian attacks on United States grid operations have been disclosed.23 These are just a few publicised incidents, and they illustrate the breadth of the threat and the potential consequences facing industrial nations. </w:t>
      </w:r>
      <w:r w:rsidRPr="006E735A">
        <w:rPr>
          <w:rStyle w:val="StyleUnderline"/>
        </w:rPr>
        <w:t xml:space="preserve">Should </w:t>
      </w:r>
      <w:r w:rsidRPr="00CF7D30">
        <w:rPr>
          <w:rStyle w:val="StyleUnderline"/>
          <w:highlight w:val="cyan"/>
        </w:rPr>
        <w:t xml:space="preserve">an attack </w:t>
      </w:r>
      <w:r w:rsidRPr="00CF7D30">
        <w:rPr>
          <w:rStyle w:val="Emphasis"/>
          <w:highlight w:val="cyan"/>
        </w:rPr>
        <w:t>akin</w:t>
      </w:r>
      <w:r w:rsidRPr="006E735A">
        <w:rPr>
          <w:rStyle w:val="StyleUnderline"/>
        </w:rPr>
        <w:t xml:space="preserve"> to the Ukraine intrusion come to fruition </w:t>
      </w:r>
      <w:r w:rsidRPr="00CF7D30">
        <w:rPr>
          <w:rStyle w:val="StyleUnderline"/>
          <w:highlight w:val="cyan"/>
        </w:rPr>
        <w:t>in the</w:t>
      </w:r>
      <w:r w:rsidRPr="00CF7D30">
        <w:rPr>
          <w:sz w:val="16"/>
          <w:highlight w:val="cyan"/>
        </w:rPr>
        <w:t xml:space="preserve"> </w:t>
      </w:r>
      <w:r w:rsidRPr="00CF7D30">
        <w:rPr>
          <w:rStyle w:val="Emphasis"/>
          <w:highlight w:val="cyan"/>
        </w:rPr>
        <w:t>U</w:t>
      </w:r>
      <w:r w:rsidRPr="006E735A">
        <w:rPr>
          <w:sz w:val="16"/>
        </w:rPr>
        <w:t xml:space="preserve">nited </w:t>
      </w:r>
      <w:r w:rsidRPr="00CF7D30">
        <w:rPr>
          <w:rStyle w:val="Emphasis"/>
          <w:highlight w:val="cyan"/>
        </w:rPr>
        <w:t>S</w:t>
      </w:r>
      <w:r w:rsidRPr="006E735A">
        <w:rPr>
          <w:sz w:val="16"/>
        </w:rPr>
        <w:t xml:space="preserve">tates, </w:t>
      </w:r>
      <w:r w:rsidRPr="006E735A">
        <w:rPr>
          <w:rStyle w:val="StyleUnderline"/>
        </w:rPr>
        <w:t xml:space="preserve">the results </w:t>
      </w:r>
      <w:r w:rsidRPr="00CF7D30">
        <w:rPr>
          <w:rStyle w:val="StyleUnderline"/>
          <w:highlight w:val="cyan"/>
        </w:rPr>
        <w:t xml:space="preserve">could be </w:t>
      </w:r>
      <w:r w:rsidRPr="00CF7D30">
        <w:rPr>
          <w:rStyle w:val="Emphasis"/>
          <w:highlight w:val="cyan"/>
        </w:rPr>
        <w:t>catastrophic</w:t>
      </w:r>
      <w:r w:rsidRPr="006E735A">
        <w:rPr>
          <w:rStyle w:val="Emphasis"/>
        </w:rPr>
        <w:t xml:space="preserve"> in scope</w:t>
      </w:r>
      <w:r w:rsidRPr="006E735A">
        <w:rPr>
          <w:sz w:val="16"/>
        </w:rPr>
        <w:t>.</w:t>
      </w:r>
    </w:p>
    <w:p w14:paraId="4D031663" w14:textId="77777777" w:rsidR="004026C5" w:rsidRPr="006E735A" w:rsidRDefault="004026C5" w:rsidP="004026C5">
      <w:pPr>
        <w:rPr>
          <w:sz w:val="16"/>
        </w:rPr>
      </w:pPr>
      <w:r w:rsidRPr="006E735A">
        <w:rPr>
          <w:sz w:val="16"/>
        </w:rPr>
        <w:t xml:space="preserve">In light of the severity of this risk and the ever-growing likelihood of attack success, nations must take immediate action to both prevent a blackout scenario and, if needed, be prepared to confront a black start. </w:t>
      </w:r>
      <w:r w:rsidRPr="006E735A">
        <w:rPr>
          <w:rStyle w:val="StyleUnderline"/>
        </w:rPr>
        <w:t xml:space="preserve">Blackouts are </w:t>
      </w:r>
      <w:r w:rsidRPr="006E735A">
        <w:rPr>
          <w:rStyle w:val="Emphasis"/>
        </w:rPr>
        <w:t>troubling</w:t>
      </w:r>
      <w:r w:rsidRPr="006E735A">
        <w:rPr>
          <w:rStyle w:val="StyleUnderline"/>
        </w:rPr>
        <w:t xml:space="preserve"> in their own right, but the </w:t>
      </w:r>
      <w:r w:rsidRPr="006E735A">
        <w:rPr>
          <w:rStyle w:val="Emphasis"/>
        </w:rPr>
        <w:t>crux</w:t>
      </w:r>
      <w:r w:rsidRPr="006E735A">
        <w:rPr>
          <w:rStyle w:val="StyleUnderline"/>
        </w:rPr>
        <w:t xml:space="preserve"> of this entire topic rests on one overarching concern – when faced with a </w:t>
      </w:r>
      <w:r w:rsidRPr="006E735A">
        <w:rPr>
          <w:rStyle w:val="Emphasis"/>
        </w:rPr>
        <w:t>black start</w:t>
      </w:r>
      <w:r w:rsidRPr="006E735A">
        <w:rPr>
          <w:rStyle w:val="StyleUnderline"/>
        </w:rPr>
        <w:t xml:space="preserve">, how will power be restored and how long will it take? A blackout lasting a few </w:t>
      </w:r>
      <w:r w:rsidRPr="006E735A">
        <w:rPr>
          <w:rStyle w:val="Emphasis"/>
        </w:rPr>
        <w:t>hours</w:t>
      </w:r>
      <w:r w:rsidRPr="006E735A">
        <w:rPr>
          <w:rStyle w:val="StyleUnderline"/>
        </w:rPr>
        <w:t xml:space="preserve"> is very different from a blackout that lasts weeks or </w:t>
      </w:r>
      <w:r w:rsidRPr="006E735A">
        <w:rPr>
          <w:rStyle w:val="Emphasis"/>
        </w:rPr>
        <w:t>months</w:t>
      </w:r>
      <w:r w:rsidRPr="006E735A">
        <w:rPr>
          <w:sz w:val="16"/>
        </w:rPr>
        <w:t>. Thus, the lynchpin in thinking about grid security is how to prevent a failure so that we may avoid the immense challenges that would surely follow.</w:t>
      </w:r>
    </w:p>
    <w:p w14:paraId="0A7EA56A" w14:textId="77777777" w:rsidR="004026C5" w:rsidRPr="006E735A" w:rsidRDefault="004026C5" w:rsidP="004026C5">
      <w:pPr>
        <w:rPr>
          <w:sz w:val="4"/>
          <w:szCs w:val="10"/>
        </w:rPr>
      </w:pPr>
      <w:r w:rsidRPr="006E735A">
        <w:rPr>
          <w:sz w:val="4"/>
          <w:szCs w:val="10"/>
        </w:rPr>
        <w:t>In the coming sections, this article will explain why we find ourselves faced with this troublesome challenge. It will also delve into some of the technical aspects of grid security as well as offer a step-by-step look at how an attack occurs. Finally, this article will provide solutions aimed reducing the peril of a black start reality.</w:t>
      </w:r>
    </w:p>
    <w:p w14:paraId="379C97FE" w14:textId="77777777" w:rsidR="004026C5" w:rsidRPr="006E735A" w:rsidRDefault="004026C5" w:rsidP="004026C5">
      <w:pPr>
        <w:rPr>
          <w:sz w:val="4"/>
          <w:szCs w:val="10"/>
        </w:rPr>
      </w:pPr>
      <w:r w:rsidRPr="006E735A">
        <w:rPr>
          <w:sz w:val="4"/>
          <w:szCs w:val="10"/>
        </w:rPr>
        <w:t>2. A brief history of the grid and what threatens it</w:t>
      </w:r>
    </w:p>
    <w:p w14:paraId="0D7FC5DD" w14:textId="77777777" w:rsidR="004026C5" w:rsidRPr="006E735A" w:rsidRDefault="004026C5" w:rsidP="004026C5">
      <w:pPr>
        <w:rPr>
          <w:sz w:val="4"/>
          <w:szCs w:val="10"/>
        </w:rPr>
      </w:pPr>
      <w:r w:rsidRPr="006E735A">
        <w:rPr>
          <w:sz w:val="4"/>
          <w:szCs w:val="10"/>
        </w:rPr>
        <w:t>2.1. How the United States produces and distributes power</w:t>
      </w:r>
    </w:p>
    <w:p w14:paraId="79D679E9" w14:textId="77777777" w:rsidR="004026C5" w:rsidRPr="006E735A" w:rsidRDefault="004026C5" w:rsidP="004026C5">
      <w:pPr>
        <w:rPr>
          <w:sz w:val="4"/>
          <w:szCs w:val="10"/>
        </w:rPr>
      </w:pPr>
      <w:r w:rsidRPr="006E735A">
        <w:rPr>
          <w:sz w:val="4"/>
          <w:szCs w:val="10"/>
        </w:rPr>
        <w:t>The power transmission grid of the United States at its most expansive level is known as the North American Reliability Councils and Interconnections (or, as it is commonly called, the ‘North American Grid’).24 The North American Electric Reliability Corporation (NERC) governs the North American Grid.25 The North American Grid includes two major and three minor NERC interconnections, which extend as far north as Alaska and as far south as Baja California near Mexico.26 In effect, the United States and Canada share power through various interconnection networks.27</w:t>
      </w:r>
    </w:p>
    <w:p w14:paraId="340FDC8D" w14:textId="77777777" w:rsidR="004026C5" w:rsidRPr="006E735A" w:rsidRDefault="004026C5" w:rsidP="004026C5">
      <w:pPr>
        <w:rPr>
          <w:sz w:val="4"/>
          <w:szCs w:val="10"/>
        </w:rPr>
      </w:pPr>
      <w:r w:rsidRPr="006E735A">
        <w:rPr>
          <w:sz w:val="4"/>
          <w:szCs w:val="10"/>
        </w:rPr>
        <w:t xml:space="preserve">The contiguous United States grid is generally comprised of three distinct grid systems.28 The Eastern Interconnection grid comprises most of the Great Plains eastward to the Atlantic coast (excluding Texas).29 The Western Interconnection includes the Rocky Mountain States, portions of the Great Plains, and all states westward to the Pacific Ocean (excluding Texas).30 Finally, the Electric Reliability Council of Texas (ERCOT) covers most of Texas.31 These interconnections make up the electric power system of the contiguous United States.32 For purposes of considering grid failure, it is critical to note that the three interconnections discussed here function as largely independent systems with limited exchanges of power between them. Thus, when the phrase ‘grid failure’ is used, it could refer to the failure of one of these interconnections, all of these interconnections or some combination of them. </w:t>
      </w:r>
    </w:p>
    <w:p w14:paraId="5F8CDF44" w14:textId="77777777" w:rsidR="004026C5" w:rsidRPr="006E735A" w:rsidRDefault="004026C5" w:rsidP="004026C5">
      <w:pPr>
        <w:rPr>
          <w:sz w:val="4"/>
          <w:szCs w:val="10"/>
        </w:rPr>
      </w:pPr>
      <w:r w:rsidRPr="006E735A">
        <w:rPr>
          <w:sz w:val="4"/>
          <w:szCs w:val="10"/>
        </w:rPr>
        <w:t xml:space="preserve">Each of the aforementioned interconnections has a grid architecture that is similar and is generally divided into two categories: the ‘bulk power system, often referred to as the “transmission grid,”’ and the smaller distribution grids.33 The bulk power system is the backbone of the grid. ‘It connects high-capacity power plants, transmission wires and substations that collectively generate and transport huge quantities of electricity over hundreds or thousands of miles’.34 At this macro level of power generation and transmission, regulatory standards are at their most uniform and strongest. Moreover, at the bulk power system level, most security regulations are mandatory, which yields consistent safeguards across large swathes of the grid.35 Collaboration among utility companies at the bulk power system level is often proficient, and their cybersecurity practices are often cutting edge. This is not to suggest, however, that the bulk power system is impervious to disruption. </w:t>
      </w:r>
    </w:p>
    <w:p w14:paraId="3A5E2FEF" w14:textId="77777777" w:rsidR="004026C5" w:rsidRPr="006E735A" w:rsidRDefault="004026C5" w:rsidP="004026C5">
      <w:pPr>
        <w:rPr>
          <w:sz w:val="4"/>
          <w:szCs w:val="10"/>
        </w:rPr>
      </w:pPr>
      <w:r w:rsidRPr="006E735A">
        <w:rPr>
          <w:sz w:val="4"/>
          <w:szCs w:val="10"/>
        </w:rPr>
        <w:t>The bulk power system has three fundamental weaknesses. First, even with the most advanced cybersecurity monitoring technology and personnel resources to prevent an attack, it can still be hacked.36 Second, an attack on the bulk power system could have systemic ramifications given its overall importance to power generation and transmission throughout the United States. Third, the bulk power system is integrated with smaller distribution grids that are far less secure. This characteristic creates a weak link in even the best cyber defence of the bulk power system because the smaller distribution grids are less secure against cyber intrusion.37</w:t>
      </w:r>
    </w:p>
    <w:p w14:paraId="4A61C3CF" w14:textId="77777777" w:rsidR="004026C5" w:rsidRPr="006E735A" w:rsidRDefault="004026C5" w:rsidP="004026C5">
      <w:pPr>
        <w:rPr>
          <w:sz w:val="4"/>
          <w:szCs w:val="10"/>
        </w:rPr>
      </w:pPr>
      <w:r w:rsidRPr="006E735A">
        <w:rPr>
          <w:sz w:val="4"/>
          <w:szCs w:val="10"/>
        </w:rPr>
        <w:t xml:space="preserve">The smaller distribution grids (ie the non bulk power system) that are connected to the transmission grid are key in delivering electricity to homes and businesses. Additionally, smaller utility companies, as opposed to the corporations that manage the bulk power system, readily manage these smaller distribution networks.38 To put this in some context, the United States has approximately 3000 utilities, and many of those oversee small portions of the overall grid.39 With fewer resources than large public utilities as well as fewer regulatory safeguards, small utilities companies are less equipped to thwart cyber attacks.40 Hackers, notably those connected with Russia, have taken notice of this fact and have exploited smaller, weaker utilities.41 These utilities ‘have trouble finding sufficiently skilled workers who understand how the computerized and physical components of the grid work together and how to protect them’.42 Although bigger utility companies often establish best cyber defence practices, smaller utility companies either cannot afford or are not inclined to adopt those protections.43 The only upside when assessing the vulnerabilities of smaller distribution grids is that if an attack is limited to a single, minor grid, then the attack will likely have fewer negative consequences. </w:t>
      </w:r>
    </w:p>
    <w:p w14:paraId="23A1A9D4" w14:textId="77777777" w:rsidR="004026C5" w:rsidRPr="006E735A" w:rsidRDefault="004026C5" w:rsidP="004026C5">
      <w:pPr>
        <w:rPr>
          <w:sz w:val="4"/>
          <w:szCs w:val="10"/>
        </w:rPr>
      </w:pPr>
      <w:r w:rsidRPr="006E735A">
        <w:rPr>
          <w:sz w:val="4"/>
          <w:szCs w:val="10"/>
        </w:rPr>
        <w:t>While efforts are underway to promote better cyber defence management across the entire grid, small or large, another element of power generation and distribution poses a risk: the grid component supply chain. All utilities rely on complex, global supply chains for equipment and software.44 It is not easy nor is it customary to ensure the integrity of each component of grid technology. For instance, an industrial control system in a safety component of a power planet may have software developed in Germany and hardware developed in China. Unbeknownst to the utility, the Chinese hardware may be equipped to provide Chinese hackers with backdoor access to the device because of an undetected bug in the German software. This scenario could, in effect, give Chinese hackers direct and surreptitious control of the safety equipment. This type of intrusion is known as ‘phoning home’.45 The burden and cost that would be inflicted upon utility companies to inspect integrity at each step of their supply chains is significant.46</w:t>
      </w:r>
    </w:p>
    <w:p w14:paraId="0BFCE463" w14:textId="77777777" w:rsidR="004026C5" w:rsidRPr="006E735A" w:rsidRDefault="004026C5" w:rsidP="004026C5">
      <w:pPr>
        <w:rPr>
          <w:sz w:val="4"/>
          <w:szCs w:val="10"/>
        </w:rPr>
      </w:pPr>
      <w:r w:rsidRPr="006E735A">
        <w:rPr>
          <w:sz w:val="4"/>
          <w:szCs w:val="10"/>
        </w:rPr>
        <w:t xml:space="preserve">Thankfully, the federal government has recognised the supply chain dilemma and has taken steps to mitigate this danger. The Committee on Foreign Investment in the United States (CFIUS), which is an inter-agency committee of the federal government, promotes national security by regulating foreign commercial efforts to influence United States business.47 In 2018, Congress expanded CFIUS’ authority by passing the Foreign Investment Risk Review Modernization Act (FIRRMA).48 Among many expansions of authority, FIRRMA equipped CFIUS to review transactions that may impact ‘critical infrastructure’ such as the grid.49 While this is an improvement, the change does not go so far as to give CFIUS authority over vendor relationships that lack an investment component.50 Thus, utility companies, large and small, continue to rely on technology from third-party vendors that may contain exploitive features that permit grid disruption. </w:t>
      </w:r>
    </w:p>
    <w:p w14:paraId="7FD2708B" w14:textId="77777777" w:rsidR="004026C5" w:rsidRPr="006E735A" w:rsidRDefault="004026C5" w:rsidP="004026C5">
      <w:pPr>
        <w:rPr>
          <w:sz w:val="4"/>
          <w:szCs w:val="10"/>
        </w:rPr>
      </w:pPr>
      <w:r w:rsidRPr="006E735A">
        <w:rPr>
          <w:sz w:val="4"/>
          <w:szCs w:val="10"/>
        </w:rPr>
        <w:t xml:space="preserve">In effect, the United States grid is a patchwork quilt of digital and physical technology from innumerable sources. To provide absolute cyber defence of this system would require surveillance and analysis of every single component of the grid, yet it is impossible to even properly inventory every single component of the grid let alone monitor it perfectly. </w:t>
      </w:r>
    </w:p>
    <w:p w14:paraId="473488BF" w14:textId="77777777" w:rsidR="004026C5" w:rsidRPr="006E735A" w:rsidRDefault="004026C5" w:rsidP="004026C5">
      <w:pPr>
        <w:rPr>
          <w:sz w:val="4"/>
          <w:szCs w:val="10"/>
        </w:rPr>
      </w:pPr>
      <w:r w:rsidRPr="006E735A">
        <w:rPr>
          <w:sz w:val="4"/>
          <w:szCs w:val="10"/>
        </w:rPr>
        <w:t xml:space="preserve">To add further complexity to the grid, new technology is emerging each day that expands the vectors of potential cyber attacks. The phrase ‘Internet of Things’ is used to describe physical devices that are linked to Internet communication systems.51 An example of an Internet of Things device would be a refrigerator that automatically orders more avocadoes from Amazon when only one avocado remains within it.52 This may seem like an innocuous and overall convenient approach to modern life, but such devices pose immense security challenges. </w:t>
      </w:r>
    </w:p>
    <w:p w14:paraId="456ED1CA" w14:textId="77777777" w:rsidR="004026C5" w:rsidRPr="006E735A" w:rsidRDefault="004026C5" w:rsidP="004026C5">
      <w:pPr>
        <w:rPr>
          <w:sz w:val="4"/>
          <w:szCs w:val="10"/>
        </w:rPr>
      </w:pPr>
      <w:r w:rsidRPr="006E735A">
        <w:rPr>
          <w:sz w:val="4"/>
          <w:szCs w:val="10"/>
        </w:rPr>
        <w:t>In the world of electricity distribution, Internet of Things instruments often come in the form of so-called ‘smart meters’.53 A smart meter is a device that monitors electricity consumption in real time and relays that information back to consumers and/or utilities.54 This is done through a two-way communication system, much like the download/upload function of a smart television.55 Smart meters also have the ability to decrease or increase energy supply based on real-time energy-demand monitoring.56 It is expected that 588 million smart meters will be installed worldwide by 2022.57</w:t>
      </w:r>
    </w:p>
    <w:p w14:paraId="47731A62" w14:textId="77777777" w:rsidR="004026C5" w:rsidRPr="006E735A" w:rsidRDefault="004026C5" w:rsidP="004026C5">
      <w:pPr>
        <w:rPr>
          <w:sz w:val="4"/>
          <w:szCs w:val="10"/>
        </w:rPr>
      </w:pPr>
      <w:r w:rsidRPr="006E735A">
        <w:rPr>
          <w:sz w:val="4"/>
          <w:szCs w:val="10"/>
        </w:rPr>
        <w:t>The problem here is the vast amount of infrastructure needed to support such a setup. Any smart electric grid needs a parallel telecommunications network to collect and harness the volumes of data it will generate, and that makes every connected thermostat or smart refrigerator a potential entry point for cyber intruders.58</w:t>
      </w:r>
    </w:p>
    <w:p w14:paraId="25C7FFF0" w14:textId="77777777" w:rsidR="004026C5" w:rsidRPr="006E735A" w:rsidRDefault="004026C5" w:rsidP="004026C5">
      <w:pPr>
        <w:rPr>
          <w:sz w:val="4"/>
          <w:szCs w:val="10"/>
        </w:rPr>
      </w:pPr>
      <w:r w:rsidRPr="006E735A">
        <w:rPr>
          <w:sz w:val="4"/>
          <w:szCs w:val="10"/>
        </w:rPr>
        <w:t>The bottom line is that Internet of Things devices have the potential to transform the ‘largest interconnected machine in the world’ into a machine that is infinitely more complex and more vulnerable that it is presently. That being said, if smart grid technology is developed with grid security as a fundamental objective then it may afford greater security, rather than less.59</w:t>
      </w:r>
    </w:p>
    <w:p w14:paraId="04B267F8" w14:textId="77777777" w:rsidR="004026C5" w:rsidRPr="006E735A" w:rsidRDefault="004026C5" w:rsidP="004026C5">
      <w:pPr>
        <w:rPr>
          <w:sz w:val="4"/>
          <w:szCs w:val="10"/>
        </w:rPr>
      </w:pPr>
      <w:r w:rsidRPr="006E735A">
        <w:rPr>
          <w:sz w:val="4"/>
          <w:szCs w:val="10"/>
        </w:rPr>
        <w:t>Finally, no understanding of the grid is complete without a glimpse at its regulator. The US Department of Energy is the principal federal agency responsible for regulating the nation's electricity generation and distribution system. The specific division of the Department of Energy tasked with grid integrity is the Office of Electricity Delivery &amp; Energy Reliability (OEDER).60 The OEDER works in coordination with other federal agencies tasked with cybersecurity matters, but it spearheads the Department of Energy’s planning and implementation of grid security. The OEDER Multiyear Plan for Energy Security Cybersecurity (‘plan’), released in March 2018, details how the federal government will deepen partnerships with energy sector producers – notably, however, the plan states that ‘energy owners and operators have the primary responsibility to protect their systems from all types of risk’.61 The plan states that it has three priorities: first, strengthen energy sector cybersecurity partnerships; second, coordinate cyber incident response and recovery; and, third, accelerate game-changing research and development of resilient energy delivery systems.62</w:t>
      </w:r>
    </w:p>
    <w:p w14:paraId="4B4B3709" w14:textId="77777777" w:rsidR="004026C5" w:rsidRPr="006E735A" w:rsidRDefault="004026C5" w:rsidP="004026C5">
      <w:pPr>
        <w:rPr>
          <w:sz w:val="4"/>
          <w:szCs w:val="10"/>
        </w:rPr>
      </w:pPr>
      <w:r w:rsidRPr="006E735A">
        <w:rPr>
          <w:sz w:val="4"/>
          <w:szCs w:val="10"/>
        </w:rPr>
        <w:t>Among the Department of Energy's various grid security concerns, one overarching point of frustration is the high cost that energy providers must absorb to protect their utilities. In 2015, cybercrime attacks generated an average direct cost per company of $27 million per year, which is added on top of the $150 million to $800 million spent by the average utility to protect its assets.63 Moreover, these costs are increasing at approximately 11 per cent per year.64 At the present time, there is little reason to believe that the US federal government will absorb some or all of these costs, although efforts are underway to nationalise grid security protocols.65</w:t>
      </w:r>
    </w:p>
    <w:p w14:paraId="1F8B38FA" w14:textId="77777777" w:rsidR="004026C5" w:rsidRPr="006E735A" w:rsidRDefault="004026C5" w:rsidP="004026C5">
      <w:pPr>
        <w:rPr>
          <w:sz w:val="4"/>
          <w:szCs w:val="10"/>
        </w:rPr>
      </w:pPr>
      <w:r w:rsidRPr="006E735A">
        <w:rPr>
          <w:sz w:val="4"/>
          <w:szCs w:val="10"/>
        </w:rPr>
        <w:t>The Department of Energy may have the most direct regulatory authority over the electric grid, but as the grid becomes more elemental to broader national security concerns, oversight of the grid will broaden to other federal agencies. In the event of a crippling grid attack, the United States would face three overarching issues: first, there would be a national security issue related to defending the United States from a potential aggressor; second, there would likely be immediate and severe economic disruption; and, lastly, there would be social dislocation and a burden placed on emergency services.66 Due to these concerns, federal management of the grid is likely to expand beyond the purview of the Department of Energy and become more of an interagency concern.67 This is already occurring, but as grid attacks multiply the interest of a wider government role becomes essential. The principal agencies that will likely continue to expand their authority over grid management are the Department of Homeland Security, Department of Defense, Department of Commerce and Department of the Treasury. This underscores the fact that the electric grid is essential to multiple facets of modern life. It is in effect a keystone to national security, and to economic and social normalcy.</w:t>
      </w:r>
    </w:p>
    <w:p w14:paraId="3B158718" w14:textId="77777777" w:rsidR="004026C5" w:rsidRPr="006E735A" w:rsidRDefault="004026C5" w:rsidP="004026C5">
      <w:pPr>
        <w:rPr>
          <w:sz w:val="4"/>
          <w:szCs w:val="10"/>
        </w:rPr>
      </w:pPr>
      <w:r w:rsidRPr="006E735A">
        <w:rPr>
          <w:sz w:val="4"/>
          <w:szCs w:val="10"/>
        </w:rPr>
        <w:t>2.2. What are cyber attacks, and how do they impact the grid?</w:t>
      </w:r>
    </w:p>
    <w:p w14:paraId="43EC6701" w14:textId="77777777" w:rsidR="004026C5" w:rsidRPr="006E735A" w:rsidRDefault="004026C5" w:rsidP="004026C5">
      <w:pPr>
        <w:rPr>
          <w:sz w:val="4"/>
          <w:szCs w:val="10"/>
        </w:rPr>
      </w:pPr>
      <w:r w:rsidRPr="006E735A">
        <w:rPr>
          <w:sz w:val="4"/>
          <w:szCs w:val="10"/>
        </w:rPr>
        <w:t>Cyber attacks manifest in numerous ways, from credit-card-data heists to physical destruction of uranium enrichment facilities.68 Because of this feature, it is often challenging to sufficiently define a cyber attack, but Merriam-Webster defines it as ‘an attempt to gain illegal access to a computer or computer system for the purpose of causing damage or harm’.69 It is in the nature of the damage or harm inflicted that cyber attacks take on so many forms. Generally, cyber attacks come in two varieties, either cybercrime or cyber warfare.70</w:t>
      </w:r>
    </w:p>
    <w:p w14:paraId="5F386F8C" w14:textId="77777777" w:rsidR="004026C5" w:rsidRPr="006E735A" w:rsidRDefault="004026C5" w:rsidP="004026C5">
      <w:pPr>
        <w:rPr>
          <w:sz w:val="4"/>
          <w:szCs w:val="10"/>
        </w:rPr>
      </w:pPr>
      <w:r w:rsidRPr="006E735A">
        <w:rPr>
          <w:sz w:val="4"/>
          <w:szCs w:val="10"/>
        </w:rPr>
        <w:t>Cybercrime includes financial fraud, identify theft, corporate espionage, hacktivism and a myriad of other forms that are notable for their lack of national security implications.71 Frequently, the tools of the trade used in cyber aggression are developed and honed in the cybercrime domain. In cybercrime, the individual or entity initiating an attack may go up against a secure system, but one that is not as well equipped to respond as the United States military or other branches of the government. Russian hackers in the Heartland Payment Systems data breach, although ultimately caught and sentenced to time in a federal prison, gained valuable training in the cyber attack field when they stole 130 million credit card numbers.72 Similarly, ongoing acts of Chinese cyber espionage, known as ‘Titan Rain’, have resulted in extensive data collection from federal government systems (including, but not exclusive to, the United States Department of Defense).73 Cybercrime, not to be discounted in its severity and destructive capacity, can be thought of as a precursor for the more sophisticated and existential threats posed by cyber warfare. The data collected through cybercrime, along with the tools and tactics that are honed, in effect sharpen the sword that can be used in cyber war.</w:t>
      </w:r>
    </w:p>
    <w:p w14:paraId="131C3411" w14:textId="77777777" w:rsidR="004026C5" w:rsidRPr="006E735A" w:rsidRDefault="004026C5" w:rsidP="004026C5">
      <w:pPr>
        <w:rPr>
          <w:sz w:val="4"/>
          <w:szCs w:val="10"/>
        </w:rPr>
      </w:pPr>
      <w:r w:rsidRPr="006E735A">
        <w:rPr>
          <w:sz w:val="4"/>
          <w:szCs w:val="10"/>
        </w:rPr>
        <w:t>Cyber war, much as the name suggests, is the execution of war strategies through cyber attacks.74 Unlike cybercrime, cyber war is often the result of state action as opposed to non-state actors, and it often carries higher stakes than cybercrime. A caveat to this point, however, is that state actors may rely on non-state actors to administer cyber attacks as a means of making attribution more difficult.75 In its most direct form, cyber warfare involves attacks on military assets. However, the National Intelligence Council Report Global Trends 2025 made a distressing comment that suggests cyber attacks could extend beyond the battlefield of traditional military targets: ‘Cyber and sabotage attacks on critical US economic, energy, and transportation infrastructure might be viewed by some adversaries as a way to circumvent [United States] strengths on the battlefield and attack directly [United States] interests at home’.76</w:t>
      </w:r>
    </w:p>
    <w:p w14:paraId="3C061A5C" w14:textId="77777777" w:rsidR="004026C5" w:rsidRPr="006E735A" w:rsidRDefault="004026C5" w:rsidP="004026C5">
      <w:pPr>
        <w:rPr>
          <w:sz w:val="4"/>
          <w:szCs w:val="10"/>
        </w:rPr>
      </w:pPr>
      <w:r w:rsidRPr="006E735A">
        <w:rPr>
          <w:sz w:val="4"/>
          <w:szCs w:val="10"/>
        </w:rPr>
        <w:t>For purposes of this article, it is the National Intelligence Council's reference to critical infrastructure that is most relevant. Properly functioning transportation systems, energy production, Internet services and financial markets are essential to modern life, but among the various forms of critical infrastructure none is perhaps more essential than electricity production and distribution. Without a functioning grid, the aforementioned elements of society are all diminished. This fact makes grid security a leading concern in any discussion of cyber attack risk. In other words, we have entered a phase in modern life where war strategy may, and likely will, include tactics designed to disrupt or disable an essential element of our civilisation – our ability to produce and distribute electricity to our population. At the risk of hyperbole, this feature of 21st century war-making turns a cyber threat into a potential existential threat.</w:t>
      </w:r>
    </w:p>
    <w:p w14:paraId="512E1F60" w14:textId="77777777" w:rsidR="004026C5" w:rsidRPr="006E735A" w:rsidRDefault="004026C5" w:rsidP="004026C5">
      <w:pPr>
        <w:rPr>
          <w:sz w:val="4"/>
          <w:szCs w:val="10"/>
        </w:rPr>
      </w:pPr>
      <w:r w:rsidRPr="006E735A">
        <w:rPr>
          <w:sz w:val="4"/>
          <w:szCs w:val="10"/>
        </w:rPr>
        <w:t>3. The current situation</w:t>
      </w:r>
    </w:p>
    <w:p w14:paraId="71768B8D" w14:textId="77777777" w:rsidR="004026C5" w:rsidRPr="006E735A" w:rsidRDefault="004026C5" w:rsidP="004026C5">
      <w:pPr>
        <w:rPr>
          <w:sz w:val="4"/>
          <w:szCs w:val="10"/>
        </w:rPr>
      </w:pPr>
      <w:r w:rsidRPr="006E735A">
        <w:rPr>
          <w:sz w:val="4"/>
          <w:szCs w:val="10"/>
        </w:rPr>
        <w:t>3.1. Global order vs global mayhem</w:t>
      </w:r>
    </w:p>
    <w:p w14:paraId="6BD48CB7" w14:textId="77777777" w:rsidR="004026C5" w:rsidRPr="006E735A" w:rsidRDefault="004026C5" w:rsidP="004026C5">
      <w:pPr>
        <w:rPr>
          <w:sz w:val="4"/>
          <w:szCs w:val="10"/>
        </w:rPr>
      </w:pPr>
      <w:r w:rsidRPr="006E735A">
        <w:rPr>
          <w:sz w:val="4"/>
          <w:szCs w:val="10"/>
        </w:rPr>
        <w:t xml:space="preserve">It is fair to question whether our electric grid is truly at risk of a major attack and subsequent disruption. After all, it is a premise that supports billions of dollars of private security expenses, animates fear among the public and could prompt elected officials to over-react and over-regulate, and it may be used by military institutions to justify expanded powers into everyday life. Therefore, we must ask ourselves if catastrophic grid failure as a result of a cyber attack is really the risk that it might appear to be in modern life. Put differently, are we in a pre-September-11 moment or are we simply dabbling in apocalyptic paranoia? </w:t>
      </w:r>
    </w:p>
    <w:p w14:paraId="54274948" w14:textId="77777777" w:rsidR="004026C5" w:rsidRPr="006E735A" w:rsidRDefault="004026C5" w:rsidP="004026C5">
      <w:pPr>
        <w:rPr>
          <w:sz w:val="4"/>
          <w:szCs w:val="10"/>
        </w:rPr>
      </w:pPr>
      <w:r w:rsidRPr="006E735A">
        <w:rPr>
          <w:sz w:val="4"/>
          <w:szCs w:val="10"/>
        </w:rPr>
        <w:t>The topic of nation state hacking often leads to Russia because few countries have demonstrated both the will and the acumen needed to execute large-scale cyber attacks.77 To answer the question of whether electric grid hacking is a figment of science fiction or a tangible threat, we start with Ukraine.</w:t>
      </w:r>
    </w:p>
    <w:p w14:paraId="0233324A" w14:textId="77777777" w:rsidR="004026C5" w:rsidRPr="006E735A" w:rsidRDefault="004026C5" w:rsidP="004026C5">
      <w:pPr>
        <w:rPr>
          <w:sz w:val="4"/>
          <w:szCs w:val="10"/>
        </w:rPr>
      </w:pPr>
      <w:r w:rsidRPr="006E735A">
        <w:rPr>
          <w:sz w:val="4"/>
          <w:szCs w:val="10"/>
        </w:rPr>
        <w:t>The first wave of Ukrainian grid attacks occurred on 23 December 2015, when a third party successfully gained entry into and control over electricity distribution substations (the systems of a distribution network essential to transmit electric power to end consumers).78 The outages lasted several hours, shut off power for approximately 225,000 individuals, and occurred through discrete attacks about every half hour.79 Switching to manual override systems eventually restored power, which is an essential component of attack mitigation. To add insult to injury, the responsible party also jammed call centres to prevent affected customers from reporting power outages.80</w:t>
      </w:r>
    </w:p>
    <w:p w14:paraId="011D0047" w14:textId="77777777" w:rsidR="004026C5" w:rsidRPr="006E735A" w:rsidRDefault="004026C5" w:rsidP="004026C5">
      <w:pPr>
        <w:rPr>
          <w:sz w:val="4"/>
          <w:szCs w:val="10"/>
        </w:rPr>
      </w:pPr>
      <w:r w:rsidRPr="006E735A">
        <w:rPr>
          <w:sz w:val="4"/>
          <w:szCs w:val="10"/>
        </w:rPr>
        <w:t>Robert Lee, a former cyber warfare operations officer for the United States Air Force and co-founder of Dragos Security, said the Ukraine attack was ‘brilliant’.81 He went on to highlight that the attack was sophisticated in terms of logistics, operations and the malware tools used.82 Lee also suggests that the attack was likely coordinated among various actors, including but not exclusive to cybercriminals and nation states.83 Lee is reluctant to attribute the hack to any one actor, including Russia; however, that has not stopped Ukraine from blaming their former Soviet master.84 This highlights a recurring problem with cyber attacks: namely, that it is often difficult, if not impossible, to attribute blame to the responsible party.85</w:t>
      </w:r>
    </w:p>
    <w:p w14:paraId="50A04A88" w14:textId="77777777" w:rsidR="004026C5" w:rsidRPr="006E735A" w:rsidRDefault="004026C5" w:rsidP="004026C5">
      <w:pPr>
        <w:rPr>
          <w:sz w:val="4"/>
          <w:szCs w:val="10"/>
        </w:rPr>
      </w:pPr>
      <w:r w:rsidRPr="006E735A">
        <w:rPr>
          <w:sz w:val="4"/>
          <w:szCs w:val="10"/>
        </w:rPr>
        <w:t>It may be that the 2015 Ukrainian grid attack was simply a harbinger of things to come, because the Ukrainian grid was struck again almost a year later, in 2016.86 The 2016 attack impacted fewer electric customers, but demonstrated improved sophistication compared with the 2015 shut down.87 Marina Krotofil, a Ukrainian researcher for Honeywell Industrial Cyber Security Lab, surmised that the 2016 hack was more of a ‘demonstration of capabilities’ than an attack meant to cripple Ukraine's grid.88</w:t>
      </w:r>
    </w:p>
    <w:p w14:paraId="305830B9" w14:textId="77777777" w:rsidR="004026C5" w:rsidRPr="006E735A" w:rsidRDefault="004026C5" w:rsidP="004026C5">
      <w:pPr>
        <w:rPr>
          <w:sz w:val="4"/>
          <w:szCs w:val="10"/>
        </w:rPr>
      </w:pPr>
      <w:r w:rsidRPr="006E735A">
        <w:rPr>
          <w:sz w:val="4"/>
          <w:szCs w:val="10"/>
        </w:rPr>
        <w:t>In the end, Ukraine emerged from these attacks mostly unscathed, but the events marked a far more troubling revelation: that Ukraine is merely a testing ground for cyber warfare tools and tactics.89 Since 2016, Ukraine has become ground zero for cyber war shows of force:</w:t>
      </w:r>
    </w:p>
    <w:p w14:paraId="4251F077" w14:textId="77777777" w:rsidR="004026C5" w:rsidRPr="006E735A" w:rsidRDefault="004026C5" w:rsidP="004026C5">
      <w:pPr>
        <w:rPr>
          <w:sz w:val="4"/>
          <w:szCs w:val="10"/>
        </w:rPr>
      </w:pPr>
      <w:r w:rsidRPr="006E735A">
        <w:rPr>
          <w:sz w:val="4"/>
          <w:szCs w:val="10"/>
        </w:rPr>
        <w:t xml:space="preserve"> ‘Ukraine is [a] live-fire space’, says Kenneth Geers, a veteran cybersecurity expert and senior fellow at the Atlantic Council who advises NATO's Tallinn cyber center and spent time on the ground in Ukraine to study the country's cyber conflict. Much like global powers [that] fought proxy wars in the Middle East or Africa during the Cold War, Ukraine has become a battleground in a cyberwar arms race for global influence.90</w:t>
      </w:r>
    </w:p>
    <w:p w14:paraId="5C82D51A" w14:textId="77777777" w:rsidR="004026C5" w:rsidRPr="006E735A" w:rsidRDefault="004026C5" w:rsidP="004026C5">
      <w:pPr>
        <w:rPr>
          <w:sz w:val="4"/>
          <w:szCs w:val="10"/>
        </w:rPr>
      </w:pPr>
      <w:r w:rsidRPr="006E735A">
        <w:rPr>
          <w:sz w:val="4"/>
          <w:szCs w:val="10"/>
        </w:rPr>
        <w:t>While it may at first seem desirable to other nations for Ukraine to bear the burden of being a proverbial testing ground, what happens in Ukraine is not staying in Ukraine. Rather, Ukraine is simply a sharpening stone for the swords that are likely to be used against stronger adversaries like the United States and its NATO allies.</w:t>
      </w:r>
    </w:p>
    <w:p w14:paraId="2236386A" w14:textId="77777777" w:rsidR="004026C5" w:rsidRPr="006E735A" w:rsidRDefault="004026C5" w:rsidP="004026C5">
      <w:pPr>
        <w:rPr>
          <w:sz w:val="4"/>
          <w:szCs w:val="10"/>
        </w:rPr>
      </w:pPr>
      <w:r w:rsidRPr="006E735A">
        <w:rPr>
          <w:sz w:val="4"/>
          <w:szCs w:val="10"/>
        </w:rPr>
        <w:t xml:space="preserve">Contemporaneous with the Ukraine attacks, US grid systems were suffering similar intrusions. Unlike the Ukraine hacks, the US grid intrusion did not result in a lights-out scenario; however, Jonathan Homer, chief of industrial-control-system analysis for the Department of Homeland Security, said that attacks ‘got to the point where they could have thrown switches’.91 To this day, the grid is still under frequent attack.92 Many grid security experts suspect Russia is involved in the bulk of the grid intrusion efforts, but also express concern that Iran and North Korea are probing weaknesses in grid defence.93 Attempts to infiltrate and possibly disrupt power distribution has extended to attacks on nuclear power plants.94 The plant in question – the Wolf Creek Generating Station in Burlington, Kansas – suffered intrusions into its business network, which suggests that hackers were probing for possible ways to access industrial control systems within the plant.95 Fortunately, the intrusion did not result in an operational impact. However, the incident proves that efforts are underway to exploit even the most sensitive and dangerous components of the grid. </w:t>
      </w:r>
    </w:p>
    <w:p w14:paraId="151EF88D" w14:textId="77777777" w:rsidR="004026C5" w:rsidRPr="006E735A" w:rsidRDefault="004026C5" w:rsidP="004026C5">
      <w:pPr>
        <w:rPr>
          <w:sz w:val="4"/>
          <w:szCs w:val="10"/>
        </w:rPr>
      </w:pPr>
      <w:r w:rsidRPr="006E735A">
        <w:rPr>
          <w:sz w:val="4"/>
          <w:szCs w:val="10"/>
        </w:rPr>
        <w:t>The testing of cyber weaponry abroad and the discoveries of foreign reconnaissance at home all raise the same alarming question: if these are the means, what is the end? In part, foreign actors likely see cyber warfare as a way of asymmetrically confronting the vast power of the United States military (and its NATO allies).96 It remains merely speculative at this time whether a large-scale grid disruption is the goal of foreign actors engaged in these activities. Nonetheless, it is evident that the will is present and the methods are growing more sophisticated; thus, it is reasonable to conclude that under certain geopolitical circumstances a massive grid attack in the United States could occur as a consequence of advancing larger asymmetrical military and/or political objectives. This possibility, combined with the increasing volume of threats in the cyber realm, suggests that world affairs are trending more towards conflict and less towards peace, and it further suggests that such conflict may manifest itself in ways that extend beyond the confines of traditional battlefields.</w:t>
      </w:r>
    </w:p>
    <w:p w14:paraId="6031FBFB" w14:textId="77777777" w:rsidR="004026C5" w:rsidRPr="006E735A" w:rsidRDefault="004026C5" w:rsidP="004026C5">
      <w:pPr>
        <w:rPr>
          <w:sz w:val="4"/>
          <w:szCs w:val="10"/>
        </w:rPr>
      </w:pPr>
      <w:r w:rsidRPr="006E735A">
        <w:rPr>
          <w:sz w:val="4"/>
          <w:szCs w:val="10"/>
        </w:rPr>
        <w:t>3.2. What the United States is doing now – offence and defence</w:t>
      </w:r>
    </w:p>
    <w:p w14:paraId="789CC650" w14:textId="77777777" w:rsidR="004026C5" w:rsidRPr="006E735A" w:rsidRDefault="004026C5" w:rsidP="004026C5">
      <w:pPr>
        <w:rPr>
          <w:sz w:val="4"/>
          <w:szCs w:val="10"/>
        </w:rPr>
      </w:pPr>
      <w:r w:rsidRPr="006E735A">
        <w:rPr>
          <w:sz w:val="4"/>
          <w:szCs w:val="10"/>
        </w:rPr>
        <w:t>There is no question that grid security is a top issue for policymakers, and, relatedly, there is no shortage of efforts underway or aspired to for purposes of fortifying the grid. At a federal level, the Federal Energy Regulatory Commission (FERC) has been stepping up its reporting mandates. New standards published by FERC last summer require the NERC to report cybersecurity attacks that ‘compromise or attempt to compromise electronic security perimeters, electronic access control or monitoring systems, and physical security perimeters’.97 While this is certainly a positive development favouring a stronger grid, there is wide discretion granted by FERC to NERC on what sorts of attacks constitute an incident98 that would then trigger disclosure.</w:t>
      </w:r>
    </w:p>
    <w:p w14:paraId="3170EE1D" w14:textId="77777777" w:rsidR="004026C5" w:rsidRPr="006E735A" w:rsidRDefault="004026C5" w:rsidP="004026C5">
      <w:pPr>
        <w:rPr>
          <w:sz w:val="4"/>
          <w:szCs w:val="10"/>
        </w:rPr>
      </w:pPr>
      <w:r w:rsidRPr="006E735A">
        <w:rPr>
          <w:sz w:val="4"/>
          <w:szCs w:val="10"/>
        </w:rPr>
        <w:t>In addition to disclosure requirements, the government recently announced the Pathfinder programme, which is a collaborative effort among the Departments of Energy, Homeland Security and Defense.99 The purpose of Pathfinder is to ‘advance information sharing, improve training and education to understand systemic risks, and develop joint operational preparedness and response activities … ’.100 In addition to Pathfinder, there are more than 27 other programmes within the federal government tasked with protecting the electric grid from some form of failure.101</w:t>
      </w:r>
    </w:p>
    <w:p w14:paraId="546B9C89" w14:textId="77777777" w:rsidR="004026C5" w:rsidRPr="006E735A" w:rsidRDefault="004026C5" w:rsidP="004026C5">
      <w:pPr>
        <w:rPr>
          <w:sz w:val="4"/>
          <w:szCs w:val="10"/>
        </w:rPr>
      </w:pPr>
      <w:r w:rsidRPr="006E735A">
        <w:rPr>
          <w:sz w:val="4"/>
          <w:szCs w:val="10"/>
        </w:rPr>
        <w:t>At a legislative level, the United States Congress has been busy as well. Most notably, the Securing Energy Infrastructure Act (SEIA), which passed last summer, establishes a pilot programme designed to decrease grid digitisation and bolster manual backup systems.102 The idea behind SEIA is that if grid systems have a reliable manual backup available to operators in the event that a cyber attack disrupts digital systems, then the duration of potential blackout will be less severe.103 Inspiration for this approach is varied, but it is supported in part because the Ukrainian grid attack of 2015 was mitigated somewhat by the use of backup manual controls.104</w:t>
      </w:r>
    </w:p>
    <w:p w14:paraId="3F6110FB" w14:textId="77777777" w:rsidR="004026C5" w:rsidRPr="006E735A" w:rsidRDefault="004026C5" w:rsidP="004026C5">
      <w:pPr>
        <w:rPr>
          <w:sz w:val="4"/>
          <w:szCs w:val="10"/>
        </w:rPr>
      </w:pPr>
      <w:r w:rsidRPr="006E735A">
        <w:rPr>
          <w:sz w:val="4"/>
          <w:szCs w:val="10"/>
        </w:rPr>
        <w:t>At a regulatory level, states are also taking an active role in grid security. This is particularly important because much of the power distribution system in the country falls outside of federal jurisdiction (the federal government focuses mainly on the bulk power system).105 Therefore, states are establishing cybersecurity taskforce groups, promulgating rules and standards, and establishing state-specific disclosure requirements. In 2019, 16 states considered enacting measures aimed at promoting grid resilience; California and Texas are leading the pack in implementing cyber defence policies.106 Should this trend continue, then it will help ameliorate a major concern in grid protection, which is the need to standardise and monitor small utility platforms that may not receive the attention they deserve at the federal level.</w:t>
      </w:r>
    </w:p>
    <w:p w14:paraId="09D54587" w14:textId="77777777" w:rsidR="004026C5" w:rsidRPr="006E735A" w:rsidRDefault="004026C5" w:rsidP="004026C5">
      <w:pPr>
        <w:rPr>
          <w:sz w:val="4"/>
          <w:szCs w:val="10"/>
        </w:rPr>
      </w:pPr>
      <w:r w:rsidRPr="006E735A">
        <w:rPr>
          <w:sz w:val="4"/>
          <w:szCs w:val="10"/>
        </w:rPr>
        <w:t>Lastly, the United States has made clear that cyber offence is an essential complement to cyber defence. The United States government has made clear through word and deed that it is prepared to wage cyber attacks in an offensive capacity as may be necessary. In September 2019, Secretary of Defense Mark Esper, while addressing the annual Cyber Security Summit in Washington, DC, stated, ‘We need to do more than play goal line defense. As such, the department's 2018 Cyber Strategy articulates a proactive and assertive approach to defend forward our own virtual boundaries’.107 Secretary Esper elaborated that to ‘defend forward’ means to ‘disrupt threats at the initial source before they reach our networks and systems’.108 The government has articulated this point in greater detail in both the White House Cyber Policy and the Department of Defense Cyber Strategy.109 In the former, the Trump administration details that consequences will be imposed on any actors that threaten or attack the United States through cyber means. Moreover, the White House asserts that it will establish a cyber deterrence initiative with partnering nations. The international coalition envisioned by the deterrence initiative mirrors prior collective defence arrangements that have been used in more traditional military contexts.110</w:t>
      </w:r>
    </w:p>
    <w:p w14:paraId="55D90570" w14:textId="77777777" w:rsidR="004026C5" w:rsidRPr="006E735A" w:rsidRDefault="004026C5" w:rsidP="004026C5">
      <w:pPr>
        <w:rPr>
          <w:sz w:val="4"/>
          <w:szCs w:val="10"/>
        </w:rPr>
      </w:pPr>
      <w:r w:rsidRPr="006E735A">
        <w:rPr>
          <w:sz w:val="4"/>
          <w:szCs w:val="10"/>
        </w:rPr>
        <w:t>Beyond rhetoric and policy pronouncements, there is strong evidence to suggest that the United States government has already used cyber weaponry to disrupt industrial control systems in other countries. The most well-documented instance of such an effort is the Stuxnet computer virus.111 This virus, which emerged worldwide in 2010, was a cyber weapon designed to infect the industrial control systems of the Iranian nuclear programme, such that nuclear centrifuges used to produced weapons-grade fissile material would spin out of control to the point of self destruction.112 To that end, Stuxnet was successful. It is estimated that approximately 1000 centrifuges were destroyed at the Natanz nuclear facility, or approximately ten per cent of the centrifuges at that location. Although Stuxnet achieved a significant policy objective of the United States, namely to set back the Iranian nuclear programme, there has never been an official acknowledgement that the United States had anything to do with Stuxnet. However, it is believed that the United States and Israel jointly engineered Stuxnet to strike at the core of Iran's nuclear ambitions. Regardless of whether Stuxnet can be firmly attributed to an American-led effort, the virus illustrates that computer code can cause tangible damage to industrial control systems. Moreover, if the United States did originate Stuxnet, then it demonstrates the United States is both capable of inflicting and willing to inflict a kinetic blow against its enemies through the use of cyber weaponry.</w:t>
      </w:r>
    </w:p>
    <w:p w14:paraId="01B278C7" w14:textId="77777777" w:rsidR="004026C5" w:rsidRPr="006E735A" w:rsidRDefault="004026C5" w:rsidP="004026C5">
      <w:pPr>
        <w:rPr>
          <w:sz w:val="4"/>
          <w:szCs w:val="10"/>
        </w:rPr>
      </w:pPr>
      <w:r w:rsidRPr="006E735A">
        <w:rPr>
          <w:sz w:val="4"/>
          <w:szCs w:val="10"/>
        </w:rPr>
        <w:t>4. Anatomy of an attack</w:t>
      </w:r>
    </w:p>
    <w:p w14:paraId="36D00AAA" w14:textId="77777777" w:rsidR="004026C5" w:rsidRPr="006E735A" w:rsidRDefault="004026C5" w:rsidP="004026C5">
      <w:pPr>
        <w:rPr>
          <w:sz w:val="4"/>
          <w:szCs w:val="10"/>
        </w:rPr>
      </w:pPr>
      <w:r w:rsidRPr="006E735A">
        <w:rPr>
          <w:sz w:val="4"/>
          <w:szCs w:val="10"/>
        </w:rPr>
        <w:t>4.1. A grid attack, step by step</w:t>
      </w:r>
    </w:p>
    <w:p w14:paraId="6635E137" w14:textId="77777777" w:rsidR="004026C5" w:rsidRPr="006E735A" w:rsidRDefault="004026C5" w:rsidP="004026C5">
      <w:pPr>
        <w:rPr>
          <w:sz w:val="4"/>
          <w:szCs w:val="10"/>
        </w:rPr>
      </w:pPr>
      <w:r w:rsidRPr="006E735A">
        <w:rPr>
          <w:sz w:val="4"/>
          <w:szCs w:val="10"/>
        </w:rPr>
        <w:t>Building on the information discussed in the prior sections of this article, this section will explore what a grid attack could look like at the micro level. Understanding the nature of the threat on a global scale is essential for appreciating the nature and extent of the risk posed to grid security, but ultimately this challenge will be met on a detailed operational level. Therefore, it is key for individuals or entities that may have responsibility for thwarting a grid attack to comprehend on a granular level how such an attack could occur.</w:t>
      </w:r>
    </w:p>
    <w:p w14:paraId="3C0DFA6F" w14:textId="77777777" w:rsidR="004026C5" w:rsidRPr="006E735A" w:rsidRDefault="004026C5" w:rsidP="004026C5">
      <w:pPr>
        <w:rPr>
          <w:sz w:val="4"/>
          <w:szCs w:val="10"/>
        </w:rPr>
      </w:pPr>
      <w:r w:rsidRPr="006E735A">
        <w:rPr>
          <w:sz w:val="4"/>
          <w:szCs w:val="10"/>
        </w:rPr>
        <w:t>It is the aim of the author to equip the reader of this article with a general knowledge of how a grid attack may unfold so that the reader may become aware of instances in which their role or responsibilities might entail opportunities to mitigate the risk of grid disruption. For example, a reader of this article advising a power distribution company should know that marketing materials for the company should never include photographs of equipment (specifically, industrial control systems) used at the power generation facility. Cyber aggressors, in reconnaissance missions, may use imagery that unintentionally reveals critical systems. Furthermore, this section borrows heavily from the critical infrastructure report titled When the Lights Went Out, published by Booz Allen Hamilton.113</w:t>
      </w:r>
    </w:p>
    <w:p w14:paraId="7F4D4D09" w14:textId="77777777" w:rsidR="004026C5" w:rsidRPr="006E735A" w:rsidRDefault="004026C5" w:rsidP="004026C5">
      <w:pPr>
        <w:rPr>
          <w:sz w:val="4"/>
          <w:szCs w:val="10"/>
        </w:rPr>
      </w:pPr>
      <w:r w:rsidRPr="006E735A">
        <w:rPr>
          <w:sz w:val="4"/>
          <w:szCs w:val="10"/>
        </w:rPr>
        <w:t>Lastly, it is important to bear in mind that this overview is hypothetical and simply one of many possible strategies to effectuate a cyber attack. An actual attack may mirror many of the steps discussed here, could vary slightly or significantly, and/or could utilise methods that are presently unknown to the author or to the cybersecurity community. Therefore, the reader should appreciate that the following is but one script among many that a utility cyber attack could follow. Accordingly, it is imperative to stay abreast of changes in cyber offensive capabilities as well as to understand that the greatest threats likely come from attack strategies that are novel and not yet clearly envisioned.</w:t>
      </w:r>
    </w:p>
    <w:p w14:paraId="539154DE" w14:textId="77777777" w:rsidR="004026C5" w:rsidRPr="006E735A" w:rsidRDefault="004026C5" w:rsidP="004026C5">
      <w:pPr>
        <w:rPr>
          <w:sz w:val="4"/>
          <w:szCs w:val="10"/>
        </w:rPr>
      </w:pPr>
      <w:r w:rsidRPr="006E735A">
        <w:rPr>
          <w:sz w:val="4"/>
          <w:szCs w:val="10"/>
        </w:rPr>
        <w:t xml:space="preserve"> (1) Reconnaissance and intelligence gathering:114 In advance of an attack, the cyber aggressor will research the target through any manner of publicly available information and/or through surreptitious non-digital means. The example alluded to above of a marketing brochure containing a photo of an industrial control system is the type of publicly available information that may be instrumental in planning an attack. If an attacker can determine the type of operational platform in use, then that attacker can begin a plan to exploit that device. This step may also include traditional spycraft methods, such as gaining access to a target facility by seeking employment at that facility or attempting to leverage someone presently employed at that facility, perhaps through blackmail. Although a cyber attack against a grid facility is a sophisticated, technical operation, it often begins with non-technical fact gathering activities. Facilities should, therefore, develop thorough employee monitoring procedures, prohibit visual or photographic access to critical systems, eliminate public tours of critical facilities, install port-scanning detection sensors, deny employees use of personal email or similar applications while using facility networks, etc.</w:t>
      </w:r>
    </w:p>
    <w:p w14:paraId="0971B992" w14:textId="77777777" w:rsidR="004026C5" w:rsidRPr="006E735A" w:rsidRDefault="004026C5" w:rsidP="004026C5">
      <w:pPr>
        <w:rPr>
          <w:sz w:val="4"/>
          <w:szCs w:val="10"/>
        </w:rPr>
      </w:pPr>
      <w:r w:rsidRPr="006E735A">
        <w:rPr>
          <w:sz w:val="4"/>
          <w:szCs w:val="10"/>
        </w:rPr>
        <w:t xml:space="preserve"> (2) Malware development and weaponisation: Once an aggressor gains insight into the systems used by a target facility, the aggressor will commence procurement or development of the malware necessary to effectuate an attack. Depending on the target, an attacker may need to develop a novel cyber tool to gain access. In other instances, if an attacker can utilise existing malware then they will often take that course rather than write an entirely new programme. This is known as ‘living off the land’.115 An infamous example of this occurred in 2017 when National Security Agency hacking tools were leaked in the EternalBlue exploit.116 The malware gained from EternalBlue has been used repeatedly to ransom data held by governments and corporations.117 While development and weaponisation occur external to a target, it is critical that a target facility take steps to understand the types of malware that are available and test those exploits against their own systems in an effort to strengthen and inoculate critical operations against known malware threats.</w:t>
      </w:r>
    </w:p>
    <w:p w14:paraId="6AE8BF3F" w14:textId="77777777" w:rsidR="004026C5" w:rsidRPr="006E735A" w:rsidRDefault="004026C5" w:rsidP="004026C5">
      <w:pPr>
        <w:rPr>
          <w:sz w:val="4"/>
          <w:szCs w:val="10"/>
        </w:rPr>
      </w:pPr>
      <w:r w:rsidRPr="006E735A">
        <w:rPr>
          <w:sz w:val="4"/>
          <w:szCs w:val="10"/>
        </w:rPr>
        <w:t xml:space="preserve"> (3) Deliver remote access trojan: Once an attacker has determined the vulnerabilities of a facility and developed or procured the malware necessary to exploit those vulnerabilities, the next step is to begin the intrusion. The first step of intrusion is the delivery of a remote access trojan (‘RAT’) or some similar software to the business network. The business network is distinct from the network that controls industrial operation systems because the business network is where routine corporate activity occurs, such as financial activity, legal work, human resources, customer service and so forth. The industrial network, on the other hand, is how the facility operates electricity generation and distribution. Gaining access to a corporate network is a necessary step towards gaining access to an industrial control network, which is the ultimate target in successfully disrupting the grid. The RAT or similar software grants the attacker access to the corporate network, which then opens doors to a wider reconnaissance of the facility. RATs achieve this end often by tricking corporate personnel into granting the attack deeper network access; the trick can come in the form of a phishing email that prompts a corporate employee to give their network credentials or to download a seemingly innocuous file to their computer. In the end, this step affords the attacker deeper intrusion into a facility and puts the attacker one step closer to disrupting operations. Methods of combating delivery of a RAT range from having effective malware detection software to a prohibition on using USB drives or accepting files from untrustworthy sources.</w:t>
      </w:r>
    </w:p>
    <w:p w14:paraId="7DFDD057" w14:textId="77777777" w:rsidR="004026C5" w:rsidRPr="006E735A" w:rsidRDefault="004026C5" w:rsidP="004026C5">
      <w:pPr>
        <w:rPr>
          <w:sz w:val="4"/>
          <w:szCs w:val="10"/>
        </w:rPr>
      </w:pPr>
      <w:r w:rsidRPr="006E735A">
        <w:rPr>
          <w:sz w:val="4"/>
          <w:szCs w:val="10"/>
        </w:rPr>
        <w:t xml:space="preserve"> (4) Install RAT: Secondary to the delivery of the RAT, the RAT must be installed. This typically occurs when an employee of the business unwittingly installs the RAT to the corporate network. This is often through a ‘social engineering’ method of attack because it exploits human weakness to achieve an objective. An example of this would be sending what appears to be an email from an employee's friend, spouse, etc, that encourages the employee to download a file, such as a party invitation, whereas it is actually an email from the attacker with malware cloaked in a benign attachment. Another example of this would be an attack where the attacker ostensibly applies for a job by sending an application to human resources, but has embedded malware within the attached resume. To combat RAT installation, much like the methods discussed in the previous section, requires both employee education and file monitoring on the corporate network.</w:t>
      </w:r>
    </w:p>
    <w:p w14:paraId="0D2E8E92" w14:textId="77777777" w:rsidR="004026C5" w:rsidRPr="006E735A" w:rsidRDefault="004026C5" w:rsidP="004026C5">
      <w:pPr>
        <w:rPr>
          <w:sz w:val="4"/>
          <w:szCs w:val="10"/>
        </w:rPr>
      </w:pPr>
      <w:r w:rsidRPr="006E735A">
        <w:rPr>
          <w:sz w:val="4"/>
          <w:szCs w:val="10"/>
        </w:rPr>
        <w:t xml:space="preserve"> (5) Establish command-and-control connection: Once malware is successfully installed within a corporate network, the attacker utilises that malware to establish a command and control connection (CCC) back to an external server of the aggressor. It is at this point that the attacking party gains actionable and unauthorised access to a grid facility's corporate network. Having gained this access, the attacker can now monitor traffic on the corporate network, research files held on the network, harvest network user credentials such as passwords and critical facility codes, upload additional malware and so on. For facility defence at this level, a robust network firewall is essential because by monitoring all communication done with an external server a facility has a strong chance of detecting the attacker's activities.</w:t>
      </w:r>
    </w:p>
    <w:p w14:paraId="4E203F58" w14:textId="77777777" w:rsidR="004026C5" w:rsidRPr="006E735A" w:rsidRDefault="004026C5" w:rsidP="004026C5">
      <w:pPr>
        <w:rPr>
          <w:sz w:val="4"/>
          <w:szCs w:val="10"/>
        </w:rPr>
      </w:pPr>
      <w:r w:rsidRPr="006E735A">
        <w:rPr>
          <w:sz w:val="4"/>
          <w:szCs w:val="10"/>
        </w:rPr>
        <w:t xml:space="preserve"> (6) Deliver malware plugins: Building upon recently installed malware, the attacker will now deliver malware plugins. The purpose of additional plugins is to expand the range of network reconnaissance. An example of a malware plugin would be a keystroke logger, which functions as a recording device on an employee's computer that records each keyboard input and then transmits that keystroke record back to the attacker. Much like the antidote for other forms of malware, the target can defend against this manner of intrusion with sophisticated and updated malware detection software.</w:t>
      </w:r>
    </w:p>
    <w:p w14:paraId="462AF7AC" w14:textId="77777777" w:rsidR="004026C5" w:rsidRPr="006E735A" w:rsidRDefault="004026C5" w:rsidP="004026C5">
      <w:pPr>
        <w:rPr>
          <w:sz w:val="4"/>
          <w:szCs w:val="10"/>
        </w:rPr>
      </w:pPr>
      <w:r w:rsidRPr="006E735A">
        <w:rPr>
          <w:sz w:val="4"/>
          <w:szCs w:val="10"/>
        </w:rPr>
        <w:t xml:space="preserve"> (7) Harvest credentials: Similar to the delivery of malware plugins, the attacker will pursue a strategy of credential harvesting, or, in lay terms, username and password theft. This is a critical step, because by obtaining the login credentials of individuals with broad network authority access the attacker can expand their reach throughout the corporate network and, most importantly, into the industrial control system network. This is a significant step towards both the disruption of the grid and the attack's ability to navigate network traffic largely undetected. In effect, the attacker subsumes the grid control authority and access of an individual or individuals with the ability to alter conditions of the industrial control network.</w:t>
      </w:r>
    </w:p>
    <w:p w14:paraId="796C601E" w14:textId="77777777" w:rsidR="004026C5" w:rsidRPr="006E735A" w:rsidRDefault="004026C5" w:rsidP="004026C5">
      <w:pPr>
        <w:rPr>
          <w:sz w:val="4"/>
          <w:szCs w:val="10"/>
        </w:rPr>
      </w:pPr>
      <w:r w:rsidRPr="006E735A">
        <w:rPr>
          <w:sz w:val="4"/>
          <w:szCs w:val="10"/>
        </w:rPr>
        <w:t xml:space="preserve"> (8) Lateral movement and target identification on the corporate network: This stage marks when an attacker effectively maps an entire corporate network, or at least its essential components. This step may require months of execution, but by the end of this phase the attacking party should have full understanding of and access to relevant servers, employee work stations, telecommunication infrastructure, power supply and so on. Aside from monitoring for suspicious activity, network defence should make efforts to compartmentalise network functions as a means of thwarting comprehensive network movement. Another strategy to detect intrusion at this level is to establish what are known as honeypots, or network decoys, which are network files that serve no useful purpose and would not be accessed by any employees in the normal course of their work. If a series of these decoy files were accessed, this would suggest some form of nefarious reconnaissance is underway.</w:t>
      </w:r>
    </w:p>
    <w:p w14:paraId="4DB0488C" w14:textId="77777777" w:rsidR="004026C5" w:rsidRPr="006E735A" w:rsidRDefault="004026C5" w:rsidP="004026C5">
      <w:pPr>
        <w:rPr>
          <w:sz w:val="4"/>
          <w:szCs w:val="10"/>
        </w:rPr>
      </w:pPr>
      <w:r w:rsidRPr="006E735A">
        <w:rPr>
          <w:sz w:val="4"/>
          <w:szCs w:val="10"/>
        </w:rPr>
        <w:t xml:space="preserve"> (9) Lateral movement and target identification on Industrial Control System (ICS) network: This is the stage of the attack in which the attacking party jumps from the corporate network to the industrial control network, ie the systems that provide operational control of the facility's power generation and distribution network. An industrial control system functions like a traditional, manual system except that at key points of its operation it receives digital commands from either automated operating instructions or human input. For example, a hydroelectric power plant may continue producing power through the physics of water-pressure-driven turbines until a human actor, interacting with the facility through a digital control system like a computer or more basic workstation, gives an instruction to the plant control system to either cease power production or ramp it up, or to do something else. These command systems can take many forms, but a basic form is a human–machine interface workstation, which would likely be a laptop type device that is directly connected to an industrial control system, like a programme that has the authority to adjust the speed of a hydroelectric turbine. Within the physical world of the facility, a properly credentialed employee would be able to walk up to this human–machine interface workstation and send a command to the control system for the turbine to alter its operation. In the case of an outside attack on the grid, the attacker would gain access to this workstation remotely and use it to give a command as if the attacker were physically present at the facility. At this stage, an attacker would not yet know how to initiate an attack, but this would be the time when the attacker explores the industrial control system network in an attempt to uncover its vulnerabilities and to identify targets necessary to disrupt the facility's operation. To prevent this stage from occurring, the facility should configure a third, intermediate network between the corporate network and the industrial control system network, wherein the intermediate network acts as holding centre for cross-network traffic to be evaluated. This is akin to a decontamination room that is used when a virologist exits a secure room where they have been studying a dangerous pathogen; the virologist is not permitted to exit a possibly contaminated room without first going through a decontamination room and then, upon approval, being released from that room back into a normal, presumably virus-free environment. While this is not a foolproof method of defending an industrial control system network, it does ensure that an attacker's efforts are more closely scrutinised. Of note, this measure is not the same as an air-gap system, ie a system that separates the industrial control system network from the corporate network. It has been demonstrated that an air-gap system is not practical nor is it as secure as it may seem in theory.118</w:t>
      </w:r>
    </w:p>
    <w:p w14:paraId="7EDC0131" w14:textId="77777777" w:rsidR="004026C5" w:rsidRPr="006E735A" w:rsidRDefault="004026C5" w:rsidP="004026C5">
      <w:pPr>
        <w:rPr>
          <w:sz w:val="4"/>
          <w:szCs w:val="10"/>
        </w:rPr>
      </w:pPr>
      <w:r w:rsidRPr="006E735A">
        <w:rPr>
          <w:sz w:val="4"/>
          <w:szCs w:val="10"/>
        </w:rPr>
        <w:t xml:space="preserve"> (10) Develop malicious firmware: Once an attacker has explored the industrial control system network, uncovered its vulnerabilities, and established control system targets, the attacker will develop a weapon appropriate for disrupting those targets. The weapon will be some form of malicious firmware. The attacker does not require access to either the corporate or the industrial control system network during the malicious firmware development stage; rather, the actor will perform this process completely externally to the target facility. However, the attacker may test the malicious firmware on other, similar targets as a means of fine-tuning the efficacy of the weapon. This brings us back to the issue of Ukraine. Ukraine has been and is the testing ground for a host of cyber weapons, and it is generally accepted that malware developed to strike grid-critical facilities are often tested in Ukraine before being executed against their actual target.</w:t>
      </w:r>
    </w:p>
    <w:p w14:paraId="5926A8F0" w14:textId="77777777" w:rsidR="004026C5" w:rsidRPr="006E735A" w:rsidRDefault="004026C5" w:rsidP="004026C5">
      <w:pPr>
        <w:rPr>
          <w:sz w:val="4"/>
          <w:szCs w:val="10"/>
        </w:rPr>
      </w:pPr>
      <w:r w:rsidRPr="006E735A">
        <w:rPr>
          <w:sz w:val="4"/>
          <w:szCs w:val="10"/>
        </w:rPr>
        <w:t xml:space="preserve"> (11) Deliver data destruction malware: Preceding an attack, the aggressor will utilise its access to the facility networks (both corporate and industrial control systems) to upload data-destruction malware. The purpose of this malware is to preschedule the deletion of pertinent data that would be relevant to restoring a system's operational integrity. Although the deletion itself is not formally the attack, it complements the attack by frustrating the assessment of what is occurring during an attack as well as hobbling a defensive response to an attack. The only means of confronting this stage of the attack is to maintain robust scanning measures for malware.</w:t>
      </w:r>
    </w:p>
    <w:p w14:paraId="3B2BEE02" w14:textId="77777777" w:rsidR="004026C5" w:rsidRPr="006E735A" w:rsidRDefault="004026C5" w:rsidP="004026C5">
      <w:pPr>
        <w:rPr>
          <w:sz w:val="4"/>
          <w:szCs w:val="10"/>
        </w:rPr>
      </w:pPr>
      <w:r w:rsidRPr="006E735A">
        <w:rPr>
          <w:sz w:val="4"/>
          <w:szCs w:val="10"/>
        </w:rPr>
        <w:t xml:space="preserve"> (12) Schedule uninterruptable power supply disruption: Grid facilities rely a continuous operation of critical systems during normal operation. During an attack it is even more important to maintain power as a means of ameliorating the disruption. However, using harvested credentials, an attacker will preschedule the termination of otherwise uninterruptable power supply (UPS) sources so that it becomes easier to execute multiple attacks, to do so undetected and to debilitate restoration efforts. A method of combating this tactic is to isolate UPS systems from the corporate and/or industrial control system networks.</w:t>
      </w:r>
    </w:p>
    <w:p w14:paraId="1F568F02" w14:textId="77777777" w:rsidR="004026C5" w:rsidRPr="006E735A" w:rsidRDefault="004026C5" w:rsidP="004026C5">
      <w:pPr>
        <w:rPr>
          <w:sz w:val="4"/>
          <w:szCs w:val="10"/>
        </w:rPr>
      </w:pPr>
      <w:r w:rsidRPr="006E735A">
        <w:rPr>
          <w:sz w:val="4"/>
          <w:szCs w:val="10"/>
        </w:rPr>
        <w:t xml:space="preserve"> (13) Trip breakers: After months or even years of preparation, the attack finally commences. Using access to the industrial control system network and credentials that enable the manipulation of human–machine interface systems, the attacker will issue a command to open the breakers within the facility's power generation and distribution system. The end result will be the disruption of power to a wide range of consumers, measurable in the hundreds of thousands or millions. As discussed above, it is essential to tightly control user access to the industrial control system network, both internally and externally. At this stage, the attack will become known to the facility and corrective measures will likely ensue. For this reason, the attacker will then commence additional attacks to derail any attempted defensive procedures.</w:t>
      </w:r>
    </w:p>
    <w:p w14:paraId="56B8EFC1" w14:textId="77777777" w:rsidR="004026C5" w:rsidRPr="006E735A" w:rsidRDefault="004026C5" w:rsidP="004026C5">
      <w:pPr>
        <w:rPr>
          <w:sz w:val="4"/>
          <w:szCs w:val="10"/>
        </w:rPr>
      </w:pPr>
      <w:r w:rsidRPr="006E735A">
        <w:rPr>
          <w:sz w:val="4"/>
          <w:szCs w:val="10"/>
        </w:rPr>
        <w:t xml:space="preserve"> (14) Sever connection to field devices: Knowing that a facility control centre will take immediate steps to close the breakers and restore power to the grid, the attack will trigger malware that disrupts power converters and cuts communication between the facility control centre and its substations. The result is that breakers cannot be closed remotely over the network and can only be closed manually. While this may sound like an easy solution, the larger the attack, the longer manual restoration will require. A robust system for monitoring industrial control system network traffic and simulated attack and restoration exercises are necessary to avoid this scenario.</w:t>
      </w:r>
    </w:p>
    <w:p w14:paraId="0FD2A984" w14:textId="77777777" w:rsidR="004026C5" w:rsidRPr="006E735A" w:rsidRDefault="004026C5" w:rsidP="004026C5">
      <w:pPr>
        <w:rPr>
          <w:sz w:val="4"/>
          <w:szCs w:val="10"/>
        </w:rPr>
      </w:pPr>
      <w:r w:rsidRPr="006E735A">
        <w:rPr>
          <w:sz w:val="4"/>
          <w:szCs w:val="10"/>
        </w:rPr>
        <w:t xml:space="preserve"> (15) Telephony denial-of-service attack: At a corporate network level, measures will immediately commence to register consumer complaints and formulate a company action plan. As with most power outages, consumers will begin calling the corporate call centre to report a disruption, only now the attacker will flood the call centre with a telephony denial-of-service attack so that the call centre effectively drowns in fake calls and is rendered incapable of addressing legitimate consumer complaints. In order to avoid this frustration, a power company should partner with its phone service provider to develop a means of filtering legitimate from fraudulent calls.</w:t>
      </w:r>
    </w:p>
    <w:p w14:paraId="1FBDDDBC" w14:textId="77777777" w:rsidR="004026C5" w:rsidRPr="006E735A" w:rsidRDefault="004026C5" w:rsidP="004026C5">
      <w:pPr>
        <w:rPr>
          <w:sz w:val="4"/>
          <w:szCs w:val="10"/>
        </w:rPr>
      </w:pPr>
      <w:r w:rsidRPr="006E735A">
        <w:rPr>
          <w:sz w:val="4"/>
          <w:szCs w:val="10"/>
        </w:rPr>
        <w:t xml:space="preserve"> (16) Disable critical systems via UPS: At this stage, step 12 becomes relevant as the attacker's prescheduled power outages begin to wreak havoc on the response effort. Commonly, facility operators will take steps to rely on backup power systems, but here they will find them suspended and useless. This will add more chaos to an already chaotic situation.</w:t>
      </w:r>
    </w:p>
    <w:p w14:paraId="51F0324A" w14:textId="77777777" w:rsidR="004026C5" w:rsidRPr="006E735A" w:rsidRDefault="004026C5" w:rsidP="004026C5">
      <w:pPr>
        <w:rPr>
          <w:sz w:val="4"/>
          <w:szCs w:val="10"/>
        </w:rPr>
      </w:pPr>
      <w:r w:rsidRPr="006E735A">
        <w:rPr>
          <w:sz w:val="4"/>
          <w:szCs w:val="10"/>
        </w:rPr>
        <w:t xml:space="preserve"> (17) Destroy critical system data: Finally, with the power disrupted, control stations neutered and the power company thrown into a technical maelstrom, the attacker will cut the jugular of the facility. With vast access to the corporate and industrial control system networks, the attack will trigger malware that systematically deletes data critical to the operations of the facility. This step of the attack has the potential to make internal restoration of power impossible. Moreover, with the physical components of the facility effectively turned off and the digital systems wiped of all critical data, the likelihood of power restoration in the foreseeable future becomes questionable at best.</w:t>
      </w:r>
    </w:p>
    <w:p w14:paraId="06C6152E" w14:textId="77777777" w:rsidR="004026C5" w:rsidRPr="006E735A" w:rsidRDefault="004026C5" w:rsidP="004026C5">
      <w:pPr>
        <w:rPr>
          <w:sz w:val="4"/>
          <w:szCs w:val="10"/>
        </w:rPr>
      </w:pPr>
      <w:r w:rsidRPr="006E735A">
        <w:rPr>
          <w:sz w:val="4"/>
          <w:szCs w:val="10"/>
        </w:rPr>
        <w:t xml:space="preserve"> (18) Physical destruction of plant systems: Although the 17 prior steps are adequate to turn the lights out, another element of a successful attack warrants attention. Had the attacker initiated a command that caused a power surge sufficient to burn up necessary critical infrastructure, then not even manual restoration would remedy the disruption.119 Under this scenario, power could only be restored by installing new equipment, which, depending on the severity of the attack, could be a protracted solution that requires years of work.</w:t>
      </w:r>
    </w:p>
    <w:p w14:paraId="78274672" w14:textId="77777777" w:rsidR="004026C5" w:rsidRPr="006E735A" w:rsidRDefault="004026C5" w:rsidP="004026C5">
      <w:pPr>
        <w:rPr>
          <w:sz w:val="4"/>
          <w:szCs w:val="10"/>
        </w:rPr>
      </w:pPr>
      <w:r w:rsidRPr="006E735A">
        <w:rPr>
          <w:sz w:val="4"/>
          <w:szCs w:val="10"/>
        </w:rPr>
        <w:t>4.2. Post-mortem or restoration</w:t>
      </w:r>
    </w:p>
    <w:p w14:paraId="15C68139" w14:textId="77777777" w:rsidR="004026C5" w:rsidRPr="006E735A" w:rsidRDefault="004026C5" w:rsidP="004026C5">
      <w:pPr>
        <w:rPr>
          <w:sz w:val="4"/>
          <w:szCs w:val="10"/>
        </w:rPr>
      </w:pPr>
      <w:r w:rsidRPr="006E735A">
        <w:rPr>
          <w:sz w:val="4"/>
          <w:szCs w:val="10"/>
        </w:rPr>
        <w:t>If a large-scale cyber attack does come to fruition, what might be some of the second-order effects? One example comes from a situation that occurred in Wyoming in February 2017, when a strong windstorm knocked down a large number of power lines.120 Because of the inoperable power lines, along with heavy snow, power was not restored for approximately a week. Generators initially powered sewage treatment facilities, but eventually the generators began to fail and as a result sewage began backing up. To avoid wastewater flooding into homes, the area's water supply was cut off. One needs only a modest imagination to consider the impact that a similar situation might have in New York City, Los Angeles, London or any other major metropolitan area. And, to make matters worse, curtailment of clean water could be only one of many challenges resulting from lost power.121 This grave concern prompted Lawrence Susskind at Massachusetts Institute of Technology (MIT)'s urban systems department to remark, ‘Millions … could be left with no electricity, no water, no public transportation, and no waste disposal for weeks (or even months) … . No one can protect critical urban infrastructure on their own’.122</w:t>
      </w:r>
    </w:p>
    <w:p w14:paraId="7B581A48" w14:textId="77777777" w:rsidR="004026C5" w:rsidRDefault="004026C5" w:rsidP="004026C5">
      <w:pPr>
        <w:rPr>
          <w:rStyle w:val="StyleUnderline"/>
        </w:rPr>
      </w:pPr>
      <w:r w:rsidRPr="006E735A">
        <w:rPr>
          <w:sz w:val="16"/>
        </w:rPr>
        <w:t xml:space="preserve">Combined with the social and economic turmoil that could be caused by a crippling grid attack, there could be further difficulties caused by the disruption to supply chains that would be necessary to restore power. At an MIT facility doing work on wind turbine power generation, a mechanical failure to the turbine took almost three months to fix because a necessary part had to be developed and delivered from Germany.123 </w:t>
      </w:r>
      <w:r w:rsidRPr="006E735A">
        <w:rPr>
          <w:rStyle w:val="StyleUnderline"/>
        </w:rPr>
        <w:t xml:space="preserve">Expand a situation of </w:t>
      </w:r>
      <w:r w:rsidRPr="00CF7D30">
        <w:rPr>
          <w:rStyle w:val="StyleUnderline"/>
          <w:highlight w:val="cyan"/>
        </w:rPr>
        <w:t>this</w:t>
      </w:r>
      <w:r w:rsidRPr="006E735A">
        <w:rPr>
          <w:rStyle w:val="StyleUnderline"/>
        </w:rPr>
        <w:t xml:space="preserve"> type </w:t>
      </w:r>
      <w:r w:rsidRPr="00CF7D30">
        <w:rPr>
          <w:rStyle w:val="StyleUnderline"/>
          <w:highlight w:val="cyan"/>
        </w:rPr>
        <w:t xml:space="preserve">across an </w:t>
      </w:r>
      <w:r w:rsidRPr="00CF7D30">
        <w:rPr>
          <w:rStyle w:val="Emphasis"/>
          <w:highlight w:val="cyan"/>
        </w:rPr>
        <w:t>entire grid</w:t>
      </w:r>
      <w:r w:rsidRPr="006E735A">
        <w:rPr>
          <w:rStyle w:val="Emphasis"/>
        </w:rPr>
        <w:t xml:space="preserve"> system</w:t>
      </w:r>
      <w:r w:rsidRPr="006E735A">
        <w:rPr>
          <w:rStyle w:val="StyleUnderline"/>
        </w:rPr>
        <w:t xml:space="preserve">, and it could </w:t>
      </w:r>
      <w:r w:rsidRPr="00CF7D30">
        <w:rPr>
          <w:rStyle w:val="StyleUnderline"/>
          <w:highlight w:val="cyan"/>
        </w:rPr>
        <w:t xml:space="preserve">take </w:t>
      </w:r>
      <w:r w:rsidRPr="00CF7D30">
        <w:rPr>
          <w:rStyle w:val="Emphasis"/>
          <w:highlight w:val="cyan"/>
        </w:rPr>
        <w:t>years</w:t>
      </w:r>
      <w:r w:rsidRPr="00CF7D30">
        <w:rPr>
          <w:sz w:val="16"/>
          <w:highlight w:val="cyan"/>
        </w:rPr>
        <w:t xml:space="preserve"> </w:t>
      </w:r>
      <w:r w:rsidRPr="00CF7D30">
        <w:rPr>
          <w:rStyle w:val="StyleUnderline"/>
          <w:highlight w:val="cyan"/>
        </w:rPr>
        <w:t>to return</w:t>
      </w:r>
      <w:r w:rsidRPr="006E735A">
        <w:rPr>
          <w:rStyle w:val="StyleUnderline"/>
        </w:rPr>
        <w:t xml:space="preserve"> all systems to normal working order. This sort of dismal situation is known as a black start, and it could prove </w:t>
      </w:r>
      <w:r w:rsidRPr="006E735A">
        <w:rPr>
          <w:rStyle w:val="Emphasis"/>
        </w:rPr>
        <w:t>extremely difficult</w:t>
      </w:r>
      <w:r w:rsidRPr="006E735A">
        <w:rPr>
          <w:rStyle w:val="StyleUnderline"/>
        </w:rPr>
        <w:t xml:space="preserve"> to overcome</w:t>
      </w:r>
      <w:r w:rsidRPr="006E735A">
        <w:rPr>
          <w:sz w:val="16"/>
        </w:rPr>
        <w:t xml:space="preserve">. Moreover, </w:t>
      </w:r>
      <w:r w:rsidRPr="006E735A">
        <w:rPr>
          <w:rStyle w:val="StyleUnderline"/>
        </w:rPr>
        <w:t xml:space="preserve">one need to only </w:t>
      </w:r>
      <w:r w:rsidRPr="00CF7D30">
        <w:rPr>
          <w:rStyle w:val="StyleUnderline"/>
          <w:highlight w:val="cyan"/>
        </w:rPr>
        <w:t>look at</w:t>
      </w:r>
      <w:r w:rsidRPr="006E735A">
        <w:rPr>
          <w:rStyle w:val="StyleUnderline"/>
        </w:rPr>
        <w:t xml:space="preserve"> the present challenges created by</w:t>
      </w:r>
      <w:r w:rsidRPr="006E735A">
        <w:rPr>
          <w:sz w:val="16"/>
        </w:rPr>
        <w:t xml:space="preserve"> the </w:t>
      </w:r>
      <w:r w:rsidRPr="00CF7D30">
        <w:rPr>
          <w:rStyle w:val="Emphasis"/>
          <w:highlight w:val="cyan"/>
        </w:rPr>
        <w:t>COVID</w:t>
      </w:r>
      <w:r w:rsidRPr="006E735A">
        <w:rPr>
          <w:sz w:val="16"/>
        </w:rPr>
        <w:t xml:space="preserve">-19 viral pandemic </w:t>
      </w:r>
      <w:r w:rsidRPr="00CF7D30">
        <w:rPr>
          <w:rStyle w:val="StyleUnderline"/>
          <w:highlight w:val="cyan"/>
        </w:rPr>
        <w:t xml:space="preserve">to appreciate how </w:t>
      </w:r>
      <w:r w:rsidRPr="00CF7D30">
        <w:rPr>
          <w:rStyle w:val="Emphasis"/>
          <w:highlight w:val="cyan"/>
        </w:rPr>
        <w:t>delicate</w:t>
      </w:r>
      <w:r w:rsidRPr="006E735A">
        <w:rPr>
          <w:rStyle w:val="Emphasis"/>
        </w:rPr>
        <w:t xml:space="preserve"> these </w:t>
      </w:r>
      <w:r w:rsidRPr="00CF7D30">
        <w:rPr>
          <w:rStyle w:val="Emphasis"/>
          <w:highlight w:val="cyan"/>
        </w:rPr>
        <w:t>critical infrastructure</w:t>
      </w:r>
      <w:r w:rsidRPr="006E735A">
        <w:rPr>
          <w:rStyle w:val="Emphasis"/>
        </w:rPr>
        <w:t xml:space="preserve"> systems </w:t>
      </w:r>
      <w:r w:rsidRPr="00CF7D30">
        <w:rPr>
          <w:rStyle w:val="Emphasis"/>
          <w:highlight w:val="cyan"/>
        </w:rPr>
        <w:t>are</w:t>
      </w:r>
      <w:r w:rsidRPr="00CF7D30">
        <w:rPr>
          <w:sz w:val="16"/>
          <w:highlight w:val="cyan"/>
        </w:rPr>
        <w:t xml:space="preserve"> </w:t>
      </w:r>
      <w:r w:rsidRPr="00CF7D30">
        <w:rPr>
          <w:rStyle w:val="StyleUnderline"/>
          <w:highlight w:val="cyan"/>
        </w:rPr>
        <w:t>when</w:t>
      </w:r>
      <w:r w:rsidRPr="006E735A">
        <w:rPr>
          <w:rStyle w:val="StyleUnderline"/>
        </w:rPr>
        <w:t xml:space="preserve"> placed </w:t>
      </w:r>
      <w:r w:rsidRPr="00CF7D30">
        <w:rPr>
          <w:rStyle w:val="StyleUnderline"/>
          <w:highlight w:val="cyan"/>
        </w:rPr>
        <w:t xml:space="preserve">under </w:t>
      </w:r>
      <w:r w:rsidRPr="00CF7D30">
        <w:rPr>
          <w:rStyle w:val="Emphasis"/>
          <w:highlight w:val="cyan"/>
        </w:rPr>
        <w:t>unexpected</w:t>
      </w:r>
      <w:r w:rsidRPr="006E735A">
        <w:rPr>
          <w:rStyle w:val="Emphasis"/>
        </w:rPr>
        <w:t xml:space="preserve"> and </w:t>
      </w:r>
      <w:r w:rsidRPr="00CF7D30">
        <w:rPr>
          <w:rStyle w:val="Emphasis"/>
          <w:highlight w:val="cyan"/>
        </w:rPr>
        <w:t>severe stress</w:t>
      </w:r>
      <w:r w:rsidRPr="006E735A">
        <w:rPr>
          <w:rStyle w:val="StyleUnderline"/>
        </w:rPr>
        <w:t xml:space="preserve">. An </w:t>
      </w:r>
      <w:r w:rsidRPr="00CF7D30">
        <w:rPr>
          <w:rStyle w:val="StyleUnderline"/>
          <w:highlight w:val="cyan"/>
        </w:rPr>
        <w:t>attack on the grid</w:t>
      </w:r>
      <w:r w:rsidRPr="006E735A">
        <w:rPr>
          <w:rStyle w:val="StyleUnderline"/>
        </w:rPr>
        <w:t xml:space="preserve"> resulting in prolonged power loss </w:t>
      </w:r>
      <w:r w:rsidRPr="00CF7D30">
        <w:rPr>
          <w:rStyle w:val="StyleUnderline"/>
          <w:highlight w:val="cyan"/>
        </w:rPr>
        <w:t>would</w:t>
      </w:r>
      <w:r w:rsidRPr="006E735A">
        <w:rPr>
          <w:rStyle w:val="StyleUnderline"/>
        </w:rPr>
        <w:t xml:space="preserve"> in many ways </w:t>
      </w:r>
      <w:r w:rsidRPr="006E735A">
        <w:rPr>
          <w:rStyle w:val="Emphasis"/>
        </w:rPr>
        <w:t>mirror</w:t>
      </w:r>
      <w:r w:rsidRPr="006E735A">
        <w:rPr>
          <w:rStyle w:val="StyleUnderline"/>
        </w:rPr>
        <w:t xml:space="preserve">, and in some ways </w:t>
      </w:r>
      <w:r w:rsidRPr="00CF7D30">
        <w:rPr>
          <w:rStyle w:val="Emphasis"/>
          <w:highlight w:val="cyan"/>
        </w:rPr>
        <w:t>far exceed</w:t>
      </w:r>
      <w:r w:rsidRPr="006E735A">
        <w:rPr>
          <w:rStyle w:val="StyleUnderline"/>
        </w:rPr>
        <w:t xml:space="preserve">, the </w:t>
      </w:r>
      <w:r w:rsidRPr="00CF7D30">
        <w:rPr>
          <w:rStyle w:val="StyleUnderline"/>
          <w:highlight w:val="cyan"/>
        </w:rPr>
        <w:t>disruptions</w:t>
      </w:r>
      <w:r w:rsidRPr="006E735A">
        <w:rPr>
          <w:rStyle w:val="StyleUnderline"/>
        </w:rPr>
        <w:t xml:space="preserve"> presently occurring </w:t>
      </w:r>
      <w:r w:rsidRPr="00CF7D30">
        <w:rPr>
          <w:rStyle w:val="StyleUnderline"/>
          <w:highlight w:val="cyan"/>
        </w:rPr>
        <w:t>as a result of the</w:t>
      </w:r>
      <w:r w:rsidRPr="006E735A">
        <w:rPr>
          <w:rStyle w:val="StyleUnderline"/>
        </w:rPr>
        <w:t xml:space="preserve"> </w:t>
      </w:r>
      <w:r w:rsidRPr="006E735A">
        <w:rPr>
          <w:rStyle w:val="Emphasis"/>
        </w:rPr>
        <w:t xml:space="preserve">virus </w:t>
      </w:r>
      <w:r w:rsidRPr="00CF7D30">
        <w:rPr>
          <w:rStyle w:val="Emphasis"/>
          <w:highlight w:val="cyan"/>
        </w:rPr>
        <w:t>pandemic</w:t>
      </w:r>
      <w:r w:rsidRPr="006E735A">
        <w:rPr>
          <w:rStyle w:val="StyleUnderline"/>
        </w:rPr>
        <w:t>.</w:t>
      </w:r>
    </w:p>
    <w:p w14:paraId="7DF52D4B" w14:textId="77777777" w:rsidR="004026C5" w:rsidRDefault="004026C5" w:rsidP="004026C5">
      <w:pPr>
        <w:rPr>
          <w:rStyle w:val="StyleUnderline"/>
        </w:rPr>
      </w:pPr>
    </w:p>
    <w:p w14:paraId="05F6B7DD" w14:textId="77777777" w:rsidR="004026C5" w:rsidRDefault="004026C5" w:rsidP="004026C5">
      <w:pPr>
        <w:pStyle w:val="Heading2"/>
      </w:pPr>
      <w:bookmarkStart w:id="0" w:name="_Hlk208044113"/>
      <w:r>
        <w:t>Case</w:t>
      </w:r>
    </w:p>
    <w:p w14:paraId="64F853BA" w14:textId="77777777" w:rsidR="004026C5" w:rsidRDefault="004026C5" w:rsidP="004026C5">
      <w:pPr>
        <w:pStyle w:val="Heading3"/>
      </w:pPr>
      <w:r>
        <w:t>1NC---Solvency</w:t>
      </w:r>
    </w:p>
    <w:p w14:paraId="25B0FA7C" w14:textId="77777777" w:rsidR="004026C5" w:rsidRPr="009610E6" w:rsidRDefault="004026C5" w:rsidP="004026C5"/>
    <w:p w14:paraId="118640D0" w14:textId="77777777" w:rsidR="004026C5" w:rsidRDefault="004026C5" w:rsidP="004026C5">
      <w:pPr>
        <w:pStyle w:val="Heading4"/>
      </w:pPr>
      <w:r>
        <w:t xml:space="preserve">The AFF can’t </w:t>
      </w:r>
      <w:r>
        <w:rPr>
          <w:u w:val="single"/>
        </w:rPr>
        <w:t>possibly</w:t>
      </w:r>
      <w:r>
        <w:t xml:space="preserve"> solve. </w:t>
      </w:r>
    </w:p>
    <w:p w14:paraId="66713644" w14:textId="77777777" w:rsidR="004026C5" w:rsidRDefault="004026C5" w:rsidP="004026C5">
      <w:pPr>
        <w:pStyle w:val="Heading4"/>
        <w:numPr>
          <w:ilvl w:val="0"/>
          <w:numId w:val="16"/>
        </w:numPr>
      </w:pPr>
      <w:r>
        <w:t xml:space="preserve">Georgetown has read </w:t>
      </w:r>
      <w:r>
        <w:rPr>
          <w:u w:val="single"/>
        </w:rPr>
        <w:t>no evidence</w:t>
      </w:r>
      <w:r>
        <w:t xml:space="preserve"> about how enforcement for the AFF would proceed, what body would be used, and how rights would </w:t>
      </w:r>
      <w:r>
        <w:rPr>
          <w:u w:val="single"/>
        </w:rPr>
        <w:t>solve</w:t>
      </w:r>
      <w:r>
        <w:t xml:space="preserve"> for the material harms now, so you should presumptively </w:t>
      </w:r>
      <w:r>
        <w:rPr>
          <w:u w:val="single"/>
        </w:rPr>
        <w:t>zero it</w:t>
      </w:r>
      <w:r>
        <w:t xml:space="preserve">.  </w:t>
      </w:r>
    </w:p>
    <w:p w14:paraId="203BAC37" w14:textId="77777777" w:rsidR="004026C5" w:rsidRPr="008A0034" w:rsidRDefault="004026C5" w:rsidP="004026C5">
      <w:pPr>
        <w:pStyle w:val="Heading4"/>
        <w:numPr>
          <w:ilvl w:val="0"/>
          <w:numId w:val="16"/>
        </w:numPr>
      </w:pPr>
      <w:r>
        <w:t xml:space="preserve"> CBA in the </w:t>
      </w:r>
      <w:r>
        <w:rPr>
          <w:u w:val="single"/>
        </w:rPr>
        <w:t>care</w:t>
      </w:r>
      <w:r>
        <w:t xml:space="preserve"> context doesn’t make </w:t>
      </w:r>
      <w:r>
        <w:rPr>
          <w:u w:val="single"/>
        </w:rPr>
        <w:t>sense</w:t>
      </w:r>
      <w:r>
        <w:t xml:space="preserve"> because how would bargaining </w:t>
      </w:r>
      <w:r>
        <w:rPr>
          <w:u w:val="single"/>
        </w:rPr>
        <w:t>function</w:t>
      </w:r>
      <w:r>
        <w:t xml:space="preserve">? Care work is </w:t>
      </w:r>
      <w:r>
        <w:rPr>
          <w:u w:val="single"/>
        </w:rPr>
        <w:t>individual</w:t>
      </w:r>
      <w:r>
        <w:t xml:space="preserve">. That was cross-x.   </w:t>
      </w:r>
    </w:p>
    <w:p w14:paraId="2C4A87D5" w14:textId="77777777" w:rsidR="004026C5" w:rsidRDefault="004026C5" w:rsidP="004026C5"/>
    <w:p w14:paraId="4249C5A7" w14:textId="77777777" w:rsidR="004026C5" w:rsidRDefault="004026C5" w:rsidP="004026C5">
      <w:pPr>
        <w:pStyle w:val="Heading4"/>
      </w:pPr>
      <w:r>
        <w:t xml:space="preserve">The fifth circuit ruled against the NLRB prosecuting unfair labor practices. That renders administrative capacity </w:t>
      </w:r>
      <w:r w:rsidRPr="00F27CE7">
        <w:rPr>
          <w:u w:val="single"/>
        </w:rPr>
        <w:t>zero</w:t>
      </w:r>
      <w:r>
        <w:t>.</w:t>
      </w:r>
    </w:p>
    <w:p w14:paraId="23307841" w14:textId="77777777" w:rsidR="004026C5" w:rsidRDefault="004026C5" w:rsidP="004026C5">
      <w:r w:rsidRPr="00B84941">
        <w:rPr>
          <w:rStyle w:val="Style13ptBold"/>
        </w:rPr>
        <w:t>Ward 25</w:t>
      </w:r>
      <w:r>
        <w:t xml:space="preserve"> – Christopher, </w:t>
      </w:r>
      <w:r w:rsidRPr="00B84941">
        <w:t>partner and litigation attorney with Foley &amp; Lardner LLP</w:t>
      </w:r>
      <w:r>
        <w:t xml:space="preserve">, </w:t>
      </w:r>
      <w:r w:rsidRPr="00B84941">
        <w:t>9</w:t>
      </w:r>
      <w:r>
        <w:t>/</w:t>
      </w:r>
      <w:r w:rsidRPr="00B84941">
        <w:t>3</w:t>
      </w:r>
      <w:r>
        <w:t>/</w:t>
      </w:r>
      <w:r w:rsidRPr="00B84941">
        <w:t xml:space="preserve">2025, "Did the Fifth Circuit Just Render the NLRB Helpless to Enforce Its Own Laws?", </w:t>
      </w:r>
      <w:r>
        <w:t>National Law Review</w:t>
      </w:r>
      <w:r w:rsidRPr="00B84941">
        <w:t>, https://natlawreview.com/article/did-fifth-circuit-just-render-nlrb-helpless-enforce-its-own-laws</w:t>
      </w:r>
    </w:p>
    <w:p w14:paraId="15820E43" w14:textId="77777777" w:rsidR="004026C5" w:rsidRPr="00F27CE7" w:rsidRDefault="004026C5" w:rsidP="004026C5">
      <w:pPr>
        <w:rPr>
          <w:sz w:val="14"/>
        </w:rPr>
      </w:pPr>
      <w:r w:rsidRPr="00F27CE7">
        <w:rPr>
          <w:sz w:val="14"/>
        </w:rPr>
        <w:t xml:space="preserve">A </w:t>
      </w:r>
      <w:r w:rsidRPr="00BA5F15">
        <w:rPr>
          <w:rStyle w:val="StyleUnderline"/>
        </w:rPr>
        <w:t xml:space="preserve">potentially </w:t>
      </w:r>
      <w:r w:rsidRPr="00B84941">
        <w:rPr>
          <w:rStyle w:val="Emphasis"/>
        </w:rPr>
        <w:t xml:space="preserve">massive </w:t>
      </w:r>
      <w:r w:rsidRPr="0090778F">
        <w:rPr>
          <w:rStyle w:val="Emphasis"/>
          <w:highlight w:val="cyan"/>
        </w:rPr>
        <w:t>shift</w:t>
      </w:r>
      <w:r w:rsidRPr="0090778F">
        <w:rPr>
          <w:rStyle w:val="StyleUnderline"/>
          <w:highlight w:val="cyan"/>
        </w:rPr>
        <w:t xml:space="preserve"> in</w:t>
      </w:r>
      <w:r w:rsidRPr="00BA5F15">
        <w:rPr>
          <w:rStyle w:val="StyleUnderline"/>
        </w:rPr>
        <w:t xml:space="preserve"> the </w:t>
      </w:r>
      <w:r w:rsidRPr="0090778F">
        <w:rPr>
          <w:rStyle w:val="StyleUnderline"/>
          <w:highlight w:val="cyan"/>
        </w:rPr>
        <w:t>labor relations</w:t>
      </w:r>
      <w:r w:rsidRPr="00BA5F15">
        <w:rPr>
          <w:rStyle w:val="StyleUnderline"/>
        </w:rPr>
        <w:t xml:space="preserve"> arena</w:t>
      </w:r>
      <w:r w:rsidRPr="00F27CE7">
        <w:rPr>
          <w:sz w:val="14"/>
        </w:rPr>
        <w:t xml:space="preserve"> — or at least the potential start of one — </w:t>
      </w:r>
      <w:r w:rsidRPr="00BA5F15">
        <w:rPr>
          <w:rStyle w:val="StyleUnderline"/>
        </w:rPr>
        <w:t>may have recently taken place.</w:t>
      </w:r>
      <w:r w:rsidRPr="00F27CE7">
        <w:rPr>
          <w:sz w:val="14"/>
        </w:rPr>
        <w:t xml:space="preserve"> If so, </w:t>
      </w:r>
      <w:r w:rsidRPr="00BA5F15">
        <w:rPr>
          <w:rStyle w:val="StyleUnderline"/>
        </w:rPr>
        <w:t xml:space="preserve">the </w:t>
      </w:r>
      <w:r w:rsidRPr="0090778F">
        <w:rPr>
          <w:rStyle w:val="Emphasis"/>
          <w:highlight w:val="cyan"/>
        </w:rPr>
        <w:t>implications for</w:t>
      </w:r>
      <w:r w:rsidRPr="00BA5F15">
        <w:rPr>
          <w:rStyle w:val="Emphasis"/>
        </w:rPr>
        <w:t xml:space="preserve"> leverage </w:t>
      </w:r>
      <w:r w:rsidRPr="0090778F">
        <w:rPr>
          <w:rStyle w:val="Emphasis"/>
          <w:sz w:val="26"/>
          <w:szCs w:val="26"/>
          <w:highlight w:val="cyan"/>
        </w:rPr>
        <w:t>collective bargaining negotiations</w:t>
      </w:r>
      <w:r w:rsidRPr="00BA5F15">
        <w:rPr>
          <w:rStyle w:val="StyleUnderline"/>
        </w:rPr>
        <w:t xml:space="preserve"> and strategies in </w:t>
      </w:r>
      <w:r w:rsidRPr="00B84941">
        <w:rPr>
          <w:rStyle w:val="Emphasis"/>
        </w:rPr>
        <w:t>response to union organizing</w:t>
      </w:r>
      <w:r w:rsidRPr="00BA5F15">
        <w:rPr>
          <w:rStyle w:val="StyleUnderline"/>
        </w:rPr>
        <w:t xml:space="preserve"> activity </w:t>
      </w:r>
      <w:r w:rsidRPr="00BA5F15">
        <w:rPr>
          <w:rStyle w:val="Emphasis"/>
        </w:rPr>
        <w:t xml:space="preserve">could be </w:t>
      </w:r>
      <w:r w:rsidRPr="0090778F">
        <w:rPr>
          <w:rStyle w:val="Emphasis"/>
          <w:sz w:val="28"/>
          <w:szCs w:val="28"/>
          <w:highlight w:val="cyan"/>
        </w:rPr>
        <w:t>enormous</w:t>
      </w:r>
      <w:r w:rsidRPr="00F27CE7">
        <w:rPr>
          <w:sz w:val="14"/>
        </w:rPr>
        <w:t xml:space="preserve">. </w:t>
      </w:r>
      <w:r w:rsidRPr="00BA5F15">
        <w:rPr>
          <w:rStyle w:val="StyleUnderline"/>
        </w:rPr>
        <w:t>Employers and unions alike would be irresponsible not to take note and consider the impacts to their labor relations strategies</w:t>
      </w:r>
      <w:r w:rsidRPr="00F27CE7">
        <w:rPr>
          <w:sz w:val="14"/>
        </w:rPr>
        <w:t>.</w:t>
      </w:r>
    </w:p>
    <w:p w14:paraId="3969E01B" w14:textId="77777777" w:rsidR="004026C5" w:rsidRPr="00BA5F15" w:rsidRDefault="004026C5" w:rsidP="004026C5">
      <w:pPr>
        <w:rPr>
          <w:rStyle w:val="Emphasis"/>
        </w:rPr>
      </w:pPr>
      <w:r w:rsidRPr="00F27CE7">
        <w:rPr>
          <w:sz w:val="14"/>
        </w:rPr>
        <w:t xml:space="preserve">On August 19, 2025, the </w:t>
      </w:r>
      <w:r w:rsidRPr="00BA5F15">
        <w:rPr>
          <w:rStyle w:val="StyleUnderline"/>
        </w:rPr>
        <w:t xml:space="preserve">United States Court of Appeals for the </w:t>
      </w:r>
      <w:r w:rsidRPr="0090778F">
        <w:rPr>
          <w:rStyle w:val="Emphasis"/>
          <w:highlight w:val="cyan"/>
        </w:rPr>
        <w:t>Fifth Circuit issued</w:t>
      </w:r>
      <w:r w:rsidRPr="00B84941">
        <w:rPr>
          <w:rStyle w:val="Emphasis"/>
        </w:rPr>
        <w:t xml:space="preserve"> an </w:t>
      </w:r>
      <w:r w:rsidRPr="0090778F">
        <w:rPr>
          <w:rStyle w:val="Emphasis"/>
          <w:highlight w:val="cyan"/>
        </w:rPr>
        <w:t>opinion</w:t>
      </w:r>
      <w:r w:rsidRPr="00BA5F15">
        <w:rPr>
          <w:rStyle w:val="StyleUnderline"/>
        </w:rPr>
        <w:t xml:space="preserve"> upholding three Texas district court decisions that </w:t>
      </w:r>
      <w:r w:rsidRPr="0090778F">
        <w:rPr>
          <w:rStyle w:val="Emphasis"/>
          <w:highlight w:val="cyan"/>
        </w:rPr>
        <w:t>bar</w:t>
      </w:r>
      <w:r w:rsidRPr="00BA5F15">
        <w:rPr>
          <w:rStyle w:val="StyleUnderline"/>
        </w:rPr>
        <w:t xml:space="preserve"> the </w:t>
      </w:r>
      <w:r w:rsidRPr="00F27CE7">
        <w:rPr>
          <w:sz w:val="14"/>
        </w:rPr>
        <w:t>National Labor Relations Board (</w:t>
      </w:r>
      <w:r w:rsidRPr="0090778F">
        <w:rPr>
          <w:rStyle w:val="Emphasis"/>
          <w:highlight w:val="cyan"/>
        </w:rPr>
        <w:t>NLRB</w:t>
      </w:r>
      <w:r w:rsidRPr="00F27CE7">
        <w:rPr>
          <w:sz w:val="14"/>
        </w:rPr>
        <w:t xml:space="preserve">) </w:t>
      </w:r>
      <w:r w:rsidRPr="00BA5F15">
        <w:rPr>
          <w:rStyle w:val="StyleUnderline"/>
        </w:rPr>
        <w:t xml:space="preserve">from </w:t>
      </w:r>
      <w:r w:rsidRPr="0090778F">
        <w:rPr>
          <w:rStyle w:val="Emphasis"/>
          <w:highlight w:val="cyan"/>
        </w:rPr>
        <w:t>prosecuting unfair labor practice</w:t>
      </w:r>
      <w:r w:rsidRPr="00B84941">
        <w:rPr>
          <w:rStyle w:val="Emphasis"/>
        </w:rPr>
        <w:t xml:space="preserve"> complaints</w:t>
      </w:r>
      <w:r w:rsidRPr="00BA5F15">
        <w:rPr>
          <w:rStyle w:val="StyleUnderline"/>
        </w:rPr>
        <w:t xml:space="preserve"> against employers</w:t>
      </w:r>
      <w:r w:rsidRPr="00F27CE7">
        <w:rPr>
          <w:sz w:val="14"/>
        </w:rPr>
        <w:t xml:space="preserve">. At least in Texas, Louisiana, and Mississippi (the states covered by the Fifth Circuit), the practical upshot is that, </w:t>
      </w:r>
      <w:r w:rsidRPr="00BA5F15">
        <w:rPr>
          <w:rStyle w:val="StyleUnderline"/>
        </w:rPr>
        <w:t xml:space="preserve">as long as this decision holds, the </w:t>
      </w:r>
      <w:r w:rsidRPr="0090778F">
        <w:rPr>
          <w:rStyle w:val="StyleUnderline"/>
          <w:highlight w:val="cyan"/>
        </w:rPr>
        <w:t>unfair</w:t>
      </w:r>
      <w:r w:rsidRPr="00BA5F15">
        <w:rPr>
          <w:rStyle w:val="StyleUnderline"/>
        </w:rPr>
        <w:t xml:space="preserve"> labor practice charge mechanism that unions strategically utilize</w:t>
      </w:r>
      <w:r w:rsidRPr="00F27CE7">
        <w:rPr>
          <w:sz w:val="14"/>
        </w:rPr>
        <w:t xml:space="preserve"> (before an agency with a body of law generally tilted towards unions) </w:t>
      </w:r>
      <w:r w:rsidRPr="00BA5F15">
        <w:rPr>
          <w:rStyle w:val="StyleUnderline"/>
        </w:rPr>
        <w:t xml:space="preserve">just </w:t>
      </w:r>
      <w:r w:rsidRPr="00BA5F15">
        <w:rPr>
          <w:rStyle w:val="Emphasis"/>
        </w:rPr>
        <w:t xml:space="preserve">lost an awful lot of teeth. </w:t>
      </w:r>
    </w:p>
    <w:p w14:paraId="2DC73564" w14:textId="77777777" w:rsidR="004026C5" w:rsidRPr="00F27CE7" w:rsidRDefault="004026C5" w:rsidP="004026C5">
      <w:pPr>
        <w:rPr>
          <w:sz w:val="14"/>
        </w:rPr>
      </w:pPr>
      <w:r w:rsidRPr="00F27CE7">
        <w:rPr>
          <w:sz w:val="14"/>
        </w:rPr>
        <w:t xml:space="preserve">In all three underlying cases, the </w:t>
      </w:r>
      <w:r w:rsidRPr="00F27CE7">
        <w:rPr>
          <w:rStyle w:val="StyleUnderline"/>
        </w:rPr>
        <w:t>employers</w:t>
      </w:r>
      <w:r w:rsidRPr="00F27CE7">
        <w:rPr>
          <w:sz w:val="14"/>
        </w:rPr>
        <w:t xml:space="preserve"> </w:t>
      </w:r>
      <w:r w:rsidRPr="00F27CE7">
        <w:rPr>
          <w:rStyle w:val="StyleUnderline"/>
        </w:rPr>
        <w:t>argued</w:t>
      </w:r>
      <w:r w:rsidRPr="00F27CE7">
        <w:rPr>
          <w:sz w:val="14"/>
        </w:rPr>
        <w:t xml:space="preserve"> that the </w:t>
      </w:r>
      <w:r w:rsidRPr="00F27CE7">
        <w:rPr>
          <w:rStyle w:val="StyleUnderline"/>
        </w:rPr>
        <w:t>structure</w:t>
      </w:r>
      <w:r w:rsidRPr="00F27CE7">
        <w:rPr>
          <w:sz w:val="14"/>
        </w:rPr>
        <w:t xml:space="preserve"> of the NLRB (an Article II/executive agency) </w:t>
      </w:r>
      <w:r w:rsidRPr="00F27CE7">
        <w:rPr>
          <w:rStyle w:val="StyleUnderline"/>
        </w:rPr>
        <w:t>is unconstitutional because</w:t>
      </w:r>
      <w:r w:rsidRPr="00F27CE7">
        <w:rPr>
          <w:sz w:val="14"/>
        </w:rPr>
        <w:t xml:space="preserve"> the </w:t>
      </w:r>
      <w:r w:rsidRPr="00F27CE7">
        <w:rPr>
          <w:rStyle w:val="StyleUnderline"/>
        </w:rPr>
        <w:t>N</w:t>
      </w:r>
      <w:r w:rsidRPr="00F27CE7">
        <w:rPr>
          <w:sz w:val="14"/>
        </w:rPr>
        <w:t xml:space="preserve">ational </w:t>
      </w:r>
      <w:r w:rsidRPr="00F27CE7">
        <w:rPr>
          <w:rStyle w:val="StyleUnderline"/>
        </w:rPr>
        <w:t>L</w:t>
      </w:r>
      <w:r w:rsidRPr="00F27CE7">
        <w:rPr>
          <w:sz w:val="14"/>
        </w:rPr>
        <w:t xml:space="preserve">abor </w:t>
      </w:r>
      <w:r w:rsidRPr="00F27CE7">
        <w:rPr>
          <w:rStyle w:val="StyleUnderline"/>
        </w:rPr>
        <w:t>R</w:t>
      </w:r>
      <w:r w:rsidRPr="00F27CE7">
        <w:rPr>
          <w:sz w:val="14"/>
        </w:rPr>
        <w:t xml:space="preserve">elations </w:t>
      </w:r>
      <w:r w:rsidRPr="00F27CE7">
        <w:rPr>
          <w:rStyle w:val="StyleUnderline"/>
        </w:rPr>
        <w:t>A</w:t>
      </w:r>
      <w:r w:rsidRPr="00F27CE7">
        <w:rPr>
          <w:sz w:val="14"/>
        </w:rPr>
        <w:t xml:space="preserve">ct (an Article I/legislative act) </w:t>
      </w:r>
      <w:r w:rsidRPr="00F27CE7">
        <w:rPr>
          <w:rStyle w:val="StyleUnderline"/>
        </w:rPr>
        <w:t xml:space="preserve">authorizes the president to </w:t>
      </w:r>
      <w:r w:rsidRPr="00F27CE7">
        <w:rPr>
          <w:rStyle w:val="Emphasis"/>
        </w:rPr>
        <w:t>appoint</w:t>
      </w:r>
      <w:r w:rsidRPr="00F27CE7">
        <w:rPr>
          <w:rStyle w:val="StyleUnderline"/>
        </w:rPr>
        <w:t xml:space="preserve"> board members</w:t>
      </w:r>
      <w:r w:rsidRPr="00F27CE7">
        <w:rPr>
          <w:sz w:val="14"/>
        </w:rPr>
        <w:t xml:space="preserve"> — </w:t>
      </w:r>
      <w:r w:rsidRPr="00F27CE7">
        <w:rPr>
          <w:rStyle w:val="StyleUnderline"/>
        </w:rPr>
        <w:t>but</w:t>
      </w:r>
      <w:r w:rsidRPr="00F27CE7">
        <w:rPr>
          <w:sz w:val="14"/>
        </w:rPr>
        <w:t xml:space="preserve"> then </w:t>
      </w:r>
      <w:r w:rsidRPr="00F27CE7">
        <w:rPr>
          <w:rStyle w:val="StyleUnderline"/>
        </w:rPr>
        <w:t xml:space="preserve">imposes </w:t>
      </w:r>
      <w:r w:rsidRPr="00F27CE7">
        <w:rPr>
          <w:rStyle w:val="Emphasis"/>
        </w:rPr>
        <w:t>restrictions</w:t>
      </w:r>
      <w:r w:rsidRPr="00F27CE7">
        <w:rPr>
          <w:rStyle w:val="StyleUnderline"/>
        </w:rPr>
        <w:t xml:space="preserve"> on the executive’s ability </w:t>
      </w:r>
      <w:r w:rsidRPr="00F27CE7">
        <w:rPr>
          <w:rStyle w:val="Emphasis"/>
        </w:rPr>
        <w:t>to fire</w:t>
      </w:r>
      <w:r w:rsidRPr="00F27CE7">
        <w:rPr>
          <w:rStyle w:val="StyleUnderline"/>
        </w:rPr>
        <w:t xml:space="preserve"> them</w:t>
      </w:r>
      <w:r w:rsidRPr="00F27CE7">
        <w:rPr>
          <w:sz w:val="14"/>
        </w:rPr>
        <w:t>. The same is true for NLRB administrative law judges (appointed by NLRB board members acting as the president’s delegate), who can only be removed on a “for cause” basis procedurally controlled not by the president or the NLRB but by a separate federal agency whose members are themselves shielded from removal. The Fifth Circuit agreed with the three lower courts’ conclusion that the employers were likely to prevail on the argument that this structure violates the separation of powers doctrine.</w:t>
      </w:r>
    </w:p>
    <w:p w14:paraId="4E57FF0A" w14:textId="77777777" w:rsidR="004026C5" w:rsidRPr="005C24A4" w:rsidRDefault="004026C5" w:rsidP="004026C5">
      <w:pPr>
        <w:rPr>
          <w:rStyle w:val="StyleUnderline"/>
        </w:rPr>
      </w:pPr>
      <w:r w:rsidRPr="00F27CE7">
        <w:rPr>
          <w:sz w:val="14"/>
        </w:rPr>
        <w:t xml:space="preserve">But, </w:t>
      </w:r>
      <w:r w:rsidRPr="00BA5F15">
        <w:rPr>
          <w:rStyle w:val="StyleUnderline"/>
        </w:rPr>
        <w:t xml:space="preserve">as significant as a “the NLRB is fundamentally </w:t>
      </w:r>
      <w:r w:rsidRPr="00F27CE7">
        <w:rPr>
          <w:rStyle w:val="StyleUnderline"/>
        </w:rPr>
        <w:t>unconstitutional!</w:t>
      </w:r>
      <w:r w:rsidRPr="00F27CE7">
        <w:rPr>
          <w:sz w:val="14"/>
        </w:rPr>
        <w:t xml:space="preserve">” takeaway from the Fifth Circuit seems, </w:t>
      </w:r>
      <w:r w:rsidRPr="00BA5F15">
        <w:rPr>
          <w:rStyle w:val="StyleUnderline"/>
        </w:rPr>
        <w:t xml:space="preserve">the more </w:t>
      </w:r>
      <w:r w:rsidRPr="00BA5F15">
        <w:rPr>
          <w:rStyle w:val="Emphasis"/>
        </w:rPr>
        <w:t xml:space="preserve">potentially </w:t>
      </w:r>
      <w:r w:rsidRPr="0090778F">
        <w:rPr>
          <w:rStyle w:val="Emphasis"/>
          <w:sz w:val="26"/>
          <w:szCs w:val="26"/>
          <w:highlight w:val="cyan"/>
        </w:rPr>
        <w:t>seismic</w:t>
      </w:r>
      <w:r w:rsidRPr="0090778F">
        <w:rPr>
          <w:rStyle w:val="StyleUnderline"/>
          <w:highlight w:val="cyan"/>
        </w:rPr>
        <w:t xml:space="preserve"> aspect</w:t>
      </w:r>
      <w:r w:rsidRPr="00BA5F15">
        <w:rPr>
          <w:rStyle w:val="StyleUnderline"/>
        </w:rPr>
        <w:t xml:space="preserve"> of the </w:t>
      </w:r>
      <w:r w:rsidRPr="0090778F">
        <w:rPr>
          <w:rStyle w:val="StyleUnderline"/>
        </w:rPr>
        <w:t>ruling</w:t>
      </w:r>
      <w:r w:rsidRPr="00BA5F15">
        <w:rPr>
          <w:rStyle w:val="StyleUnderline"/>
        </w:rPr>
        <w:t xml:space="preserve"> </w:t>
      </w:r>
      <w:r w:rsidRPr="0090778F">
        <w:rPr>
          <w:rStyle w:val="StyleUnderline"/>
          <w:highlight w:val="cyan"/>
        </w:rPr>
        <w:t>is</w:t>
      </w:r>
      <w:r w:rsidRPr="00BA5F15">
        <w:rPr>
          <w:rStyle w:val="StyleUnderline"/>
        </w:rPr>
        <w:t xml:space="preserve"> the court’s </w:t>
      </w:r>
      <w:r w:rsidRPr="0090778F">
        <w:rPr>
          <w:rStyle w:val="StyleUnderline"/>
          <w:highlight w:val="cyan"/>
        </w:rPr>
        <w:t xml:space="preserve">decision to </w:t>
      </w:r>
      <w:r w:rsidRPr="0090778F">
        <w:rPr>
          <w:rStyle w:val="Emphasis"/>
          <w:highlight w:val="cyan"/>
        </w:rPr>
        <w:t>uphold</w:t>
      </w:r>
      <w:r w:rsidRPr="00BA5F15">
        <w:rPr>
          <w:rStyle w:val="Emphasis"/>
        </w:rPr>
        <w:t xml:space="preserve"> preliminary </w:t>
      </w:r>
      <w:r w:rsidRPr="0090778F">
        <w:rPr>
          <w:rStyle w:val="Emphasis"/>
          <w:highlight w:val="cyan"/>
        </w:rPr>
        <w:t>injunctions</w:t>
      </w:r>
      <w:r w:rsidRPr="00BA5F15">
        <w:rPr>
          <w:rStyle w:val="Emphasis"/>
        </w:rPr>
        <w:t xml:space="preserve"> </w:t>
      </w:r>
      <w:r w:rsidRPr="0090778F">
        <w:rPr>
          <w:rStyle w:val="Emphasis"/>
          <w:highlight w:val="cyan"/>
        </w:rPr>
        <w:t>precluding</w:t>
      </w:r>
      <w:r w:rsidRPr="00BA5F15">
        <w:rPr>
          <w:rStyle w:val="StyleUnderline"/>
        </w:rPr>
        <w:t xml:space="preserve"> the </w:t>
      </w:r>
      <w:r w:rsidRPr="0090778F">
        <w:rPr>
          <w:rStyle w:val="StyleUnderline"/>
          <w:highlight w:val="cyan"/>
        </w:rPr>
        <w:t>NLRB</w:t>
      </w:r>
      <w:r w:rsidRPr="00BA5F15">
        <w:rPr>
          <w:rStyle w:val="StyleUnderline"/>
        </w:rPr>
        <w:t xml:space="preserve"> Regional Officers from even </w:t>
      </w:r>
      <w:r w:rsidRPr="0090778F">
        <w:rPr>
          <w:rStyle w:val="Emphasis"/>
          <w:highlight w:val="cyan"/>
        </w:rPr>
        <w:t>conducting</w:t>
      </w:r>
      <w:r w:rsidRPr="00CD1696">
        <w:rPr>
          <w:rStyle w:val="Emphasis"/>
        </w:rPr>
        <w:t xml:space="preserve"> unfair labor practice adjudicatory </w:t>
      </w:r>
      <w:r w:rsidRPr="0090778F">
        <w:rPr>
          <w:rStyle w:val="Emphasis"/>
          <w:highlight w:val="cyan"/>
        </w:rPr>
        <w:t>proceedings</w:t>
      </w:r>
      <w:r w:rsidRPr="00BA5F15">
        <w:rPr>
          <w:rStyle w:val="StyleUnderline"/>
        </w:rPr>
        <w:t>.</w:t>
      </w:r>
      <w:r w:rsidRPr="00F27CE7">
        <w:rPr>
          <w:sz w:val="14"/>
        </w:rPr>
        <w:t xml:space="preserve"> Essentially, </w:t>
      </w:r>
      <w:r w:rsidRPr="005C24A4">
        <w:rPr>
          <w:rStyle w:val="StyleUnderline"/>
        </w:rPr>
        <w:t xml:space="preserve">the </w:t>
      </w:r>
      <w:r w:rsidRPr="0090778F">
        <w:rPr>
          <w:rStyle w:val="StyleUnderline"/>
          <w:highlight w:val="cyan"/>
        </w:rPr>
        <w:t>appellate court agreed</w:t>
      </w:r>
      <w:r w:rsidRPr="005C24A4">
        <w:rPr>
          <w:rStyle w:val="StyleUnderline"/>
        </w:rPr>
        <w:t xml:space="preserve"> that merely </w:t>
      </w:r>
      <w:r w:rsidRPr="0090778F">
        <w:rPr>
          <w:rStyle w:val="StyleUnderline"/>
          <w:highlight w:val="cyan"/>
        </w:rPr>
        <w:t>being subjected to a proceeding</w:t>
      </w:r>
      <w:r w:rsidRPr="005C24A4">
        <w:rPr>
          <w:rStyle w:val="StyleUnderline"/>
        </w:rPr>
        <w:t xml:space="preserve"> before unconstitutionally operating officers itself </w:t>
      </w:r>
      <w:r w:rsidRPr="0090778F">
        <w:rPr>
          <w:rStyle w:val="StyleUnderline"/>
          <w:highlight w:val="cyan"/>
        </w:rPr>
        <w:t>is a concrete injury</w:t>
      </w:r>
      <w:r w:rsidRPr="005C24A4">
        <w:rPr>
          <w:rStyle w:val="StyleUnderline"/>
        </w:rPr>
        <w:t xml:space="preserve"> sufficient to support injunctive relief</w:t>
      </w:r>
      <w:r w:rsidRPr="00F27CE7">
        <w:rPr>
          <w:sz w:val="14"/>
        </w:rPr>
        <w:t xml:space="preserve">. In other words, </w:t>
      </w:r>
      <w:r w:rsidRPr="005C24A4">
        <w:rPr>
          <w:rStyle w:val="StyleUnderline"/>
        </w:rPr>
        <w:t xml:space="preserve">the Fifth Circuit essentially just decreed that “because the NLRB’s structure violates the Constitution, the </w:t>
      </w:r>
      <w:r w:rsidRPr="0090778F">
        <w:rPr>
          <w:rStyle w:val="StyleUnderline"/>
          <w:highlight w:val="cyan"/>
        </w:rPr>
        <w:t>NLRB has no power</w:t>
      </w:r>
      <w:r w:rsidRPr="005C24A4">
        <w:rPr>
          <w:rStyle w:val="StyleUnderline"/>
        </w:rPr>
        <w:t xml:space="preserve"> to act on unfair labor practice charges.”</w:t>
      </w:r>
    </w:p>
    <w:p w14:paraId="20E007F0" w14:textId="77777777" w:rsidR="004026C5" w:rsidRPr="00F27CE7" w:rsidRDefault="004026C5" w:rsidP="004026C5">
      <w:pPr>
        <w:rPr>
          <w:sz w:val="14"/>
        </w:rPr>
      </w:pPr>
      <w:r w:rsidRPr="00F27CE7">
        <w:rPr>
          <w:sz w:val="14"/>
        </w:rPr>
        <w:t>Take a minute to ponder the ramifications of that.</w:t>
      </w:r>
    </w:p>
    <w:p w14:paraId="4D9D4BD7" w14:textId="77777777" w:rsidR="004026C5" w:rsidRPr="00DE5717" w:rsidRDefault="004026C5" w:rsidP="004026C5">
      <w:pPr>
        <w:rPr>
          <w:rStyle w:val="StyleUnderline"/>
        </w:rPr>
      </w:pPr>
      <w:r w:rsidRPr="00DE5717">
        <w:rPr>
          <w:rStyle w:val="StyleUnderline"/>
        </w:rPr>
        <w:t xml:space="preserve">Under the NLRA, unfair labor practice charges can </w:t>
      </w:r>
      <w:r w:rsidRPr="00DE5717">
        <w:rPr>
          <w:rStyle w:val="Emphasis"/>
        </w:rPr>
        <w:t>only be prosecuted through the NLRB</w:t>
      </w:r>
      <w:r w:rsidRPr="00DE5717">
        <w:rPr>
          <w:rStyle w:val="StyleUnderline"/>
        </w:rPr>
        <w:t>, but the NLRB now cannot prosecute such charges</w:t>
      </w:r>
      <w:r w:rsidRPr="00F27CE7">
        <w:rPr>
          <w:sz w:val="14"/>
        </w:rPr>
        <w:t xml:space="preserve">. No, </w:t>
      </w:r>
      <w:r w:rsidRPr="00DE5717">
        <w:rPr>
          <w:rStyle w:val="StyleUnderline"/>
        </w:rPr>
        <w:t xml:space="preserve">one is </w:t>
      </w:r>
      <w:r w:rsidRPr="00DE5717">
        <w:rPr>
          <w:rStyle w:val="Emphasis"/>
        </w:rPr>
        <w:t>not being hyperbolic</w:t>
      </w:r>
      <w:r w:rsidRPr="00DE5717">
        <w:rPr>
          <w:rStyle w:val="StyleUnderline"/>
        </w:rPr>
        <w:t xml:space="preserve"> to conclude</w:t>
      </w:r>
      <w:r w:rsidRPr="00F27CE7">
        <w:rPr>
          <w:sz w:val="14"/>
        </w:rPr>
        <w:t xml:space="preserve"> that the implications of </w:t>
      </w:r>
      <w:r w:rsidRPr="00DE5717">
        <w:rPr>
          <w:rStyle w:val="StyleUnderline"/>
        </w:rPr>
        <w:t xml:space="preserve">the Fifth Circuit </w:t>
      </w:r>
      <w:r w:rsidRPr="0090778F">
        <w:rPr>
          <w:rStyle w:val="StyleUnderline"/>
          <w:highlight w:val="cyan"/>
        </w:rPr>
        <w:t>decision render</w:t>
      </w:r>
      <w:r w:rsidRPr="00DE5717">
        <w:rPr>
          <w:rStyle w:val="StyleUnderline"/>
        </w:rPr>
        <w:t xml:space="preserve"> the </w:t>
      </w:r>
      <w:r w:rsidRPr="0090778F">
        <w:rPr>
          <w:rStyle w:val="Emphasis"/>
          <w:sz w:val="26"/>
          <w:szCs w:val="26"/>
          <w:highlight w:val="cyan"/>
        </w:rPr>
        <w:t>entire unfair</w:t>
      </w:r>
      <w:r w:rsidRPr="00DE5717">
        <w:rPr>
          <w:rStyle w:val="Emphasis"/>
          <w:sz w:val="26"/>
          <w:szCs w:val="26"/>
        </w:rPr>
        <w:t xml:space="preserve"> labor </w:t>
      </w:r>
      <w:r w:rsidRPr="0090778F">
        <w:rPr>
          <w:rStyle w:val="Emphasis"/>
          <w:sz w:val="26"/>
          <w:szCs w:val="26"/>
          <w:highlight w:val="cyan"/>
        </w:rPr>
        <w:t>practice</w:t>
      </w:r>
      <w:r w:rsidRPr="0090778F">
        <w:rPr>
          <w:rStyle w:val="StyleUnderline"/>
          <w:highlight w:val="cyan"/>
        </w:rPr>
        <w:t xml:space="preserve"> </w:t>
      </w:r>
      <w:r w:rsidRPr="0090778F">
        <w:rPr>
          <w:rStyle w:val="Emphasis"/>
          <w:highlight w:val="cyan"/>
        </w:rPr>
        <w:t>charge mechanism</w:t>
      </w:r>
      <w:r w:rsidRPr="00DE5717">
        <w:rPr>
          <w:rStyle w:val="StyleUnderline"/>
        </w:rPr>
        <w:t xml:space="preserve"> </w:t>
      </w:r>
      <w:r w:rsidRPr="0090778F">
        <w:rPr>
          <w:rStyle w:val="Emphasis"/>
          <w:sz w:val="30"/>
          <w:szCs w:val="30"/>
          <w:highlight w:val="cyan"/>
        </w:rPr>
        <w:t>toothless</w:t>
      </w:r>
      <w:r w:rsidRPr="00DE5717">
        <w:rPr>
          <w:rStyle w:val="StyleUnderline"/>
        </w:rPr>
        <w:t>.</w:t>
      </w:r>
    </w:p>
    <w:p w14:paraId="26736627" w14:textId="77777777" w:rsidR="004026C5" w:rsidRPr="00F27CE7" w:rsidRDefault="004026C5" w:rsidP="004026C5">
      <w:pPr>
        <w:rPr>
          <w:sz w:val="14"/>
        </w:rPr>
      </w:pPr>
      <w:r w:rsidRPr="00F27CE7">
        <w:rPr>
          <w:sz w:val="14"/>
        </w:rPr>
        <w:t xml:space="preserve">I should point out my intentional use of words like “implications” and “ramifications”; for now, we are only talking about one panel of one appellate court. And while the whole three-judge panel agreed the structure of the NLRB is unconstitutional, one judge dissented from the conclusion that the structure of the NLRB in and of itself establishes sufficient harm to warrant an injunction precluding the NLRB from prosecuting unfair labor practice charges. Instead, that partially dissenting judge would have followed decisions from the Second, Sixth, and Tenth Circuits requiring more from the parties before interfering with the NLRB’s enforcement authority. </w:t>
      </w:r>
    </w:p>
    <w:p w14:paraId="3422A0FD" w14:textId="77777777" w:rsidR="004026C5" w:rsidRPr="00DE5717" w:rsidRDefault="004026C5" w:rsidP="004026C5">
      <w:pPr>
        <w:rPr>
          <w:rStyle w:val="StyleUnderline"/>
        </w:rPr>
      </w:pPr>
      <w:r w:rsidRPr="00F27CE7">
        <w:rPr>
          <w:sz w:val="14"/>
        </w:rPr>
        <w:t xml:space="preserve">So, </w:t>
      </w:r>
      <w:r w:rsidRPr="00DE5717">
        <w:rPr>
          <w:rStyle w:val="StyleUnderline"/>
        </w:rPr>
        <w:t>we now have a circuit split on a legal issue of tremendous import</w:t>
      </w:r>
      <w:r w:rsidRPr="00F27CE7">
        <w:rPr>
          <w:sz w:val="14"/>
        </w:rPr>
        <w:t xml:space="preserve"> — </w:t>
      </w:r>
      <w:r w:rsidRPr="00DE5717">
        <w:rPr>
          <w:rStyle w:val="StyleUnderline"/>
        </w:rPr>
        <w:t>a condition that often leads to more appellate litigation and Supreme Court intervention.</w:t>
      </w:r>
      <w:r w:rsidRPr="00F27CE7">
        <w:rPr>
          <w:sz w:val="14"/>
        </w:rPr>
        <w:t xml:space="preserve"> In other moments in time, one might expect the NLRB to seek en banc review from the full Fifth Circuit or ask the Supreme Court to weigh in — but </w:t>
      </w:r>
      <w:r w:rsidRPr="0090778F">
        <w:rPr>
          <w:rStyle w:val="StyleUnderline"/>
          <w:highlight w:val="cyan"/>
        </w:rPr>
        <w:t>with</w:t>
      </w:r>
      <w:r w:rsidRPr="00DE5717">
        <w:rPr>
          <w:rStyle w:val="StyleUnderline"/>
        </w:rPr>
        <w:t xml:space="preserve"> the </w:t>
      </w:r>
      <w:r w:rsidRPr="0090778F">
        <w:rPr>
          <w:rStyle w:val="StyleUnderline"/>
          <w:highlight w:val="cyan"/>
        </w:rPr>
        <w:t>NLRB</w:t>
      </w:r>
      <w:r w:rsidRPr="00DE5717">
        <w:rPr>
          <w:rStyle w:val="StyleUnderline"/>
        </w:rPr>
        <w:t xml:space="preserve"> now </w:t>
      </w:r>
      <w:r w:rsidRPr="0090778F">
        <w:rPr>
          <w:rStyle w:val="StyleUnderline"/>
          <w:highlight w:val="cyan"/>
        </w:rPr>
        <w:t xml:space="preserve">helmed by </w:t>
      </w:r>
      <w:r w:rsidRPr="0090778F">
        <w:rPr>
          <w:rStyle w:val="StyleUnderline"/>
        </w:rPr>
        <w:t>recent</w:t>
      </w:r>
      <w:r w:rsidRPr="00DE5717">
        <w:rPr>
          <w:rStyle w:val="StyleUnderline"/>
        </w:rPr>
        <w:t xml:space="preserve"> </w:t>
      </w:r>
      <w:r w:rsidRPr="0090778F">
        <w:rPr>
          <w:rStyle w:val="StyleUnderline"/>
          <w:highlight w:val="cyan"/>
        </w:rPr>
        <w:t>political</w:t>
      </w:r>
      <w:r w:rsidRPr="00DE5717">
        <w:rPr>
          <w:rStyle w:val="StyleUnderline"/>
        </w:rPr>
        <w:t xml:space="preserve"> </w:t>
      </w:r>
      <w:r w:rsidRPr="0090778F">
        <w:rPr>
          <w:rStyle w:val="StyleUnderline"/>
          <w:highlight w:val="cyan"/>
        </w:rPr>
        <w:t>appointees</w:t>
      </w:r>
      <w:r w:rsidRPr="00DE5717">
        <w:rPr>
          <w:rStyle w:val="StyleUnderline"/>
        </w:rPr>
        <w:t xml:space="preserve">, perhaps </w:t>
      </w:r>
      <w:r w:rsidRPr="0090778F">
        <w:rPr>
          <w:rStyle w:val="StyleUnderline"/>
          <w:highlight w:val="cyan"/>
        </w:rPr>
        <w:t>they will direct</w:t>
      </w:r>
      <w:r w:rsidRPr="00DE5717">
        <w:rPr>
          <w:rStyle w:val="StyleUnderline"/>
        </w:rPr>
        <w:t xml:space="preserve"> the </w:t>
      </w:r>
      <w:r w:rsidRPr="0090778F">
        <w:rPr>
          <w:rStyle w:val="StyleUnderline"/>
          <w:highlight w:val="cyan"/>
        </w:rPr>
        <w:t>NLRB to allow</w:t>
      </w:r>
      <w:r w:rsidRPr="00DE5717">
        <w:rPr>
          <w:rStyle w:val="StyleUnderline"/>
        </w:rPr>
        <w:t xml:space="preserve"> the Fifth Circuit </w:t>
      </w:r>
      <w:r w:rsidRPr="0090778F">
        <w:rPr>
          <w:rStyle w:val="StyleUnderline"/>
          <w:highlight w:val="cyan"/>
        </w:rPr>
        <w:t>decision to stand</w:t>
      </w:r>
      <w:r w:rsidRPr="00DE5717">
        <w:rPr>
          <w:rStyle w:val="StyleUnderline"/>
        </w:rPr>
        <w:t>.</w:t>
      </w:r>
      <w:r w:rsidRPr="00F27CE7">
        <w:rPr>
          <w:sz w:val="14"/>
        </w:rPr>
        <w:t xml:space="preserve"> On the other hand, those </w:t>
      </w:r>
      <w:r w:rsidRPr="00DE5717">
        <w:rPr>
          <w:rStyle w:val="StyleUnderline"/>
        </w:rPr>
        <w:t>political appointees might want the current Supreme Court to decide such a fundamental issue.</w:t>
      </w:r>
    </w:p>
    <w:p w14:paraId="2F86D3F1" w14:textId="77777777" w:rsidR="004026C5" w:rsidRPr="00F27CE7" w:rsidRDefault="004026C5" w:rsidP="004026C5">
      <w:pPr>
        <w:rPr>
          <w:sz w:val="14"/>
        </w:rPr>
      </w:pPr>
      <w:r w:rsidRPr="00F27CE7">
        <w:rPr>
          <w:sz w:val="14"/>
        </w:rPr>
        <w:t xml:space="preserve">Either way, </w:t>
      </w:r>
      <w:r w:rsidRPr="00DE5717">
        <w:rPr>
          <w:rStyle w:val="StyleUnderline"/>
        </w:rPr>
        <w:t>one has to imagine the Fifth Circuit’s decision will spawn more litigation attacking current NLRB proceedings and seeking to enjoin them</w:t>
      </w:r>
      <w:r w:rsidRPr="00F27CE7">
        <w:rPr>
          <w:sz w:val="14"/>
        </w:rPr>
        <w:t>, so this issue is likely to garner sufficient attention. Ultimately, whether it gets there through the recent Fifth Circuit opinion or copycat litigation, this matter has “Supreme Court” written all over it. It’s simply too big of an issue to be left unresolved for long.</w:t>
      </w:r>
    </w:p>
    <w:p w14:paraId="627D89B5" w14:textId="77777777" w:rsidR="004026C5" w:rsidRDefault="004026C5" w:rsidP="004026C5">
      <w:pPr>
        <w:rPr>
          <w:rStyle w:val="StyleUnderline"/>
        </w:rPr>
      </w:pPr>
      <w:r w:rsidRPr="00F27CE7">
        <w:rPr>
          <w:sz w:val="14"/>
        </w:rPr>
        <w:t xml:space="preserve">While this issue evolves, </w:t>
      </w:r>
      <w:r w:rsidRPr="00DE5717">
        <w:rPr>
          <w:rStyle w:val="StyleUnderline"/>
        </w:rPr>
        <w:t>employers</w:t>
      </w:r>
      <w:r w:rsidRPr="00F27CE7">
        <w:rPr>
          <w:sz w:val="14"/>
        </w:rPr>
        <w:t xml:space="preserve"> (</w:t>
      </w:r>
      <w:r w:rsidRPr="00F27CE7">
        <w:rPr>
          <w:rStyle w:val="StyleUnderline"/>
        </w:rPr>
        <w:t>and unions</w:t>
      </w:r>
      <w:r w:rsidRPr="00F27CE7">
        <w:rPr>
          <w:sz w:val="14"/>
        </w:rPr>
        <w:t xml:space="preserve">, too) </w:t>
      </w:r>
      <w:r w:rsidRPr="00DE5717">
        <w:rPr>
          <w:rStyle w:val="StyleUnderline"/>
        </w:rPr>
        <w:t xml:space="preserve">have to account for how </w:t>
      </w:r>
      <w:r w:rsidRPr="0090778F">
        <w:rPr>
          <w:rStyle w:val="StyleUnderline"/>
          <w:highlight w:val="cyan"/>
        </w:rPr>
        <w:t>the NLRB being</w:t>
      </w:r>
      <w:r w:rsidRPr="00DE5717">
        <w:rPr>
          <w:rStyle w:val="StyleUnderline"/>
        </w:rPr>
        <w:t xml:space="preserve"> </w:t>
      </w:r>
      <w:r w:rsidRPr="00F27CE7">
        <w:rPr>
          <w:rStyle w:val="Emphasis"/>
        </w:rPr>
        <w:t xml:space="preserve">potentially </w:t>
      </w:r>
      <w:r w:rsidRPr="0090778F">
        <w:rPr>
          <w:rStyle w:val="Emphasis"/>
          <w:highlight w:val="cyan"/>
        </w:rPr>
        <w:t>rendered powerless</w:t>
      </w:r>
      <w:r w:rsidRPr="0090778F">
        <w:rPr>
          <w:rStyle w:val="StyleUnderline"/>
          <w:highlight w:val="cyan"/>
        </w:rPr>
        <w:t xml:space="preserve"> to take </w:t>
      </w:r>
      <w:r w:rsidRPr="0090778F">
        <w:rPr>
          <w:rStyle w:val="Emphasis"/>
        </w:rPr>
        <w:t>enforcement</w:t>
      </w:r>
      <w:r w:rsidRPr="00F27CE7">
        <w:rPr>
          <w:rStyle w:val="Emphasis"/>
        </w:rPr>
        <w:t xml:space="preserve"> </w:t>
      </w:r>
      <w:r w:rsidRPr="0090778F">
        <w:rPr>
          <w:rStyle w:val="Emphasis"/>
          <w:highlight w:val="cyan"/>
        </w:rPr>
        <w:t>action</w:t>
      </w:r>
      <w:r w:rsidRPr="00F27CE7">
        <w:rPr>
          <w:rStyle w:val="Emphasis"/>
        </w:rPr>
        <w:t xml:space="preserve"> </w:t>
      </w:r>
      <w:r w:rsidRPr="0090778F">
        <w:rPr>
          <w:rStyle w:val="StyleUnderline"/>
          <w:highlight w:val="cyan"/>
        </w:rPr>
        <w:t>affects</w:t>
      </w:r>
      <w:r w:rsidRPr="00DE5717">
        <w:rPr>
          <w:rStyle w:val="StyleUnderline"/>
        </w:rPr>
        <w:t xml:space="preserve"> larger </w:t>
      </w:r>
      <w:r w:rsidRPr="0090778F">
        <w:rPr>
          <w:rStyle w:val="StyleUnderline"/>
          <w:highlight w:val="cyan"/>
        </w:rPr>
        <w:t>labor relations strategies</w:t>
      </w:r>
      <w:r w:rsidRPr="00DE5717">
        <w:rPr>
          <w:rStyle w:val="StyleUnderline"/>
        </w:rPr>
        <w:t xml:space="preserve"> and adjust</w:t>
      </w:r>
      <w:r w:rsidRPr="00F27CE7">
        <w:rPr>
          <w:sz w:val="14"/>
        </w:rPr>
        <w:t xml:space="preserve"> accordingly. I am certainly not advocating that employers (or unions) start completely disregarding the NLRA’s rights and protections because there may no longer be consequences for doing so; we all have an obligation to follow and uphold the rule of law, particularly in these interesting times. But </w:t>
      </w:r>
      <w:r w:rsidRPr="00F27CE7">
        <w:rPr>
          <w:rStyle w:val="StyleUnderline"/>
        </w:rPr>
        <w:t xml:space="preserve">the reality is that </w:t>
      </w:r>
      <w:r w:rsidRPr="0090778F">
        <w:rPr>
          <w:rStyle w:val="StyleUnderline"/>
          <w:highlight w:val="cyan"/>
        </w:rPr>
        <w:t>unions</w:t>
      </w:r>
      <w:r w:rsidRPr="00F27CE7">
        <w:rPr>
          <w:rStyle w:val="StyleUnderline"/>
        </w:rPr>
        <w:t xml:space="preserve"> often </w:t>
      </w:r>
      <w:r w:rsidRPr="0090778F">
        <w:rPr>
          <w:rStyle w:val="StyleUnderline"/>
          <w:highlight w:val="cyan"/>
        </w:rPr>
        <w:t>resort to</w:t>
      </w:r>
      <w:r w:rsidRPr="00F27CE7">
        <w:rPr>
          <w:rStyle w:val="StyleUnderline"/>
        </w:rPr>
        <w:t xml:space="preserve"> the unfair labor practice </w:t>
      </w:r>
      <w:r w:rsidRPr="0090778F">
        <w:rPr>
          <w:rStyle w:val="StyleUnderline"/>
          <w:highlight w:val="cyan"/>
        </w:rPr>
        <w:t>charge process</w:t>
      </w:r>
      <w:r w:rsidRPr="00F27CE7">
        <w:rPr>
          <w:rStyle w:val="StyleUnderline"/>
        </w:rPr>
        <w:t xml:space="preserve"> as a leverage tactic both </w:t>
      </w:r>
      <w:r w:rsidRPr="0090778F">
        <w:rPr>
          <w:rStyle w:val="StyleUnderline"/>
          <w:highlight w:val="cyan"/>
        </w:rPr>
        <w:t>during</w:t>
      </w:r>
      <w:r w:rsidRPr="00F27CE7">
        <w:rPr>
          <w:rStyle w:val="StyleUnderline"/>
        </w:rPr>
        <w:t xml:space="preserve"> </w:t>
      </w:r>
      <w:r w:rsidRPr="00F27CE7">
        <w:rPr>
          <w:rStyle w:val="Emphasis"/>
        </w:rPr>
        <w:t>organizing campaigns</w:t>
      </w:r>
      <w:r w:rsidRPr="00F27CE7">
        <w:rPr>
          <w:rStyle w:val="StyleUnderline"/>
        </w:rPr>
        <w:t xml:space="preserve"> and </w:t>
      </w:r>
      <w:r w:rsidRPr="0090778F">
        <w:rPr>
          <w:rStyle w:val="Emphasis"/>
          <w:highlight w:val="cyan"/>
        </w:rPr>
        <w:t>contract negotiations</w:t>
      </w:r>
      <w:r w:rsidRPr="00F27CE7">
        <w:rPr>
          <w:sz w:val="14"/>
        </w:rPr>
        <w:t xml:space="preserve">. </w:t>
      </w:r>
      <w:r w:rsidRPr="00F27CE7">
        <w:rPr>
          <w:rStyle w:val="StyleUnderline"/>
        </w:rPr>
        <w:t>Employers</w:t>
      </w:r>
      <w:r w:rsidRPr="00F27CE7">
        <w:rPr>
          <w:sz w:val="14"/>
        </w:rPr>
        <w:t xml:space="preserve"> </w:t>
      </w:r>
      <w:r w:rsidRPr="00F27CE7">
        <w:rPr>
          <w:rStyle w:val="StyleUnderline"/>
        </w:rPr>
        <w:t>should</w:t>
      </w:r>
      <w:r w:rsidRPr="00F27CE7">
        <w:rPr>
          <w:sz w:val="14"/>
        </w:rPr>
        <w:t xml:space="preserve"> certainly </w:t>
      </w:r>
      <w:r w:rsidRPr="00F27CE7">
        <w:rPr>
          <w:rStyle w:val="StyleUnderline"/>
        </w:rPr>
        <w:t>understand how a defanged NLRB dramatically impacts the value of such tactics and factor that into their own labor relations strategies.</w:t>
      </w:r>
    </w:p>
    <w:p w14:paraId="0518D7B3" w14:textId="77777777" w:rsidR="004026C5" w:rsidRDefault="004026C5" w:rsidP="004026C5"/>
    <w:p w14:paraId="25179392" w14:textId="77777777" w:rsidR="004026C5" w:rsidRDefault="004026C5" w:rsidP="004026C5">
      <w:pPr>
        <w:pStyle w:val="Heading4"/>
      </w:pPr>
      <w:r>
        <w:t xml:space="preserve">Trump </w:t>
      </w:r>
      <w:r w:rsidRPr="00845B87">
        <w:rPr>
          <w:u w:val="single"/>
        </w:rPr>
        <w:t>zeroes</w:t>
      </w:r>
      <w:r>
        <w:t xml:space="preserve"> enforcement.</w:t>
      </w:r>
    </w:p>
    <w:p w14:paraId="1484FB98" w14:textId="77777777" w:rsidR="004026C5" w:rsidRDefault="004026C5" w:rsidP="004026C5">
      <w:r w:rsidRPr="00B37DF1">
        <w:rPr>
          <w:rStyle w:val="Style13ptBold"/>
        </w:rPr>
        <w:t>AFGE 25</w:t>
      </w:r>
      <w:r>
        <w:t xml:space="preserve"> – AFGE, 4-28-2025, "By Gutting Department of Labor, Trump Is Making American Workers Suffer Again”, https://www.afge.org/article/by-gutting-department-of-labor-trump-is-making-american-workers-suffer-again/</w:t>
      </w:r>
    </w:p>
    <w:p w14:paraId="4CB4A87F" w14:textId="77777777" w:rsidR="004026C5" w:rsidRPr="00845B87" w:rsidRDefault="004026C5" w:rsidP="004026C5">
      <w:pPr>
        <w:rPr>
          <w:rStyle w:val="StyleUnderline"/>
        </w:rPr>
      </w:pPr>
      <w:r w:rsidRPr="00890A11">
        <w:rPr>
          <w:rStyle w:val="StyleUnderline"/>
          <w:highlight w:val="cyan"/>
        </w:rPr>
        <w:t>Trump</w:t>
      </w:r>
      <w:r w:rsidRPr="00845B87">
        <w:rPr>
          <w:rStyle w:val="StyleUnderline"/>
        </w:rPr>
        <w:t xml:space="preserve"> has </w:t>
      </w:r>
      <w:r w:rsidRPr="00890A11">
        <w:rPr>
          <w:rStyle w:val="StyleUnderline"/>
          <w:highlight w:val="cyan"/>
        </w:rPr>
        <w:t>plans to</w:t>
      </w:r>
      <w:r w:rsidRPr="00890A11">
        <w:rPr>
          <w:sz w:val="14"/>
          <w:highlight w:val="cyan"/>
        </w:rPr>
        <w:t xml:space="preserve"> </w:t>
      </w:r>
      <w:r w:rsidRPr="00890A11">
        <w:rPr>
          <w:rStyle w:val="StyleUnderline"/>
          <w:highlight w:val="cyan"/>
        </w:rPr>
        <w:t>make</w:t>
      </w:r>
      <w:r w:rsidRPr="00845B87">
        <w:rPr>
          <w:sz w:val="14"/>
        </w:rPr>
        <w:t xml:space="preserve"> American </w:t>
      </w:r>
      <w:r w:rsidRPr="00890A11">
        <w:rPr>
          <w:rStyle w:val="StyleUnderline"/>
          <w:highlight w:val="cyan"/>
        </w:rPr>
        <w:t xml:space="preserve">workers </w:t>
      </w:r>
      <w:r w:rsidRPr="00890A11">
        <w:rPr>
          <w:rStyle w:val="Emphasis"/>
          <w:highlight w:val="cyan"/>
        </w:rPr>
        <w:t>suffer</w:t>
      </w:r>
      <w:r w:rsidRPr="00845B87">
        <w:rPr>
          <w:sz w:val="14"/>
        </w:rPr>
        <w:t xml:space="preserve"> again </w:t>
      </w:r>
      <w:r w:rsidRPr="00845B87">
        <w:rPr>
          <w:rStyle w:val="StyleUnderline"/>
        </w:rPr>
        <w:t xml:space="preserve">by </w:t>
      </w:r>
      <w:r w:rsidRPr="00890A11">
        <w:rPr>
          <w:rStyle w:val="Emphasis"/>
          <w:highlight w:val="cyan"/>
        </w:rPr>
        <w:t>dismantling</w:t>
      </w:r>
      <w:r w:rsidRPr="008A6B67">
        <w:rPr>
          <w:rStyle w:val="Emphasis"/>
        </w:rPr>
        <w:t xml:space="preserve"> the </w:t>
      </w:r>
      <w:r w:rsidRPr="00890A11">
        <w:rPr>
          <w:rStyle w:val="Emphasis"/>
          <w:highlight w:val="cyan"/>
        </w:rPr>
        <w:t>Department of Labor</w:t>
      </w:r>
      <w:r w:rsidRPr="00845B87">
        <w:rPr>
          <w:rStyle w:val="StyleUnderline"/>
        </w:rPr>
        <w:t>,</w:t>
      </w:r>
      <w:r w:rsidRPr="00845B87">
        <w:rPr>
          <w:sz w:val="14"/>
        </w:rPr>
        <w:t xml:space="preserve"> the agency </w:t>
      </w:r>
      <w:r w:rsidRPr="00845B87">
        <w:rPr>
          <w:rStyle w:val="StyleUnderline"/>
        </w:rPr>
        <w:t xml:space="preserve">that </w:t>
      </w:r>
      <w:r w:rsidRPr="008A6B67">
        <w:rPr>
          <w:rStyle w:val="Emphasis"/>
        </w:rPr>
        <w:t>enforces all kinds of employment laws</w:t>
      </w:r>
      <w:r w:rsidRPr="00845B87">
        <w:rPr>
          <w:rStyle w:val="StyleUnderline"/>
        </w:rPr>
        <w:t xml:space="preserve"> such as wage theft, workplace safety, and job discrimination. </w:t>
      </w:r>
    </w:p>
    <w:p w14:paraId="49B0E568" w14:textId="77777777" w:rsidR="004026C5" w:rsidRPr="00845B87" w:rsidRDefault="004026C5" w:rsidP="004026C5">
      <w:pPr>
        <w:rPr>
          <w:sz w:val="14"/>
        </w:rPr>
      </w:pPr>
      <w:r w:rsidRPr="00845B87">
        <w:rPr>
          <w:sz w:val="14"/>
        </w:rPr>
        <w:t xml:space="preserve">His </w:t>
      </w:r>
      <w:r w:rsidRPr="00845B87">
        <w:rPr>
          <w:rStyle w:val="StyleUnderline"/>
        </w:rPr>
        <w:t>DOL</w:t>
      </w:r>
      <w:r w:rsidRPr="00845B87">
        <w:rPr>
          <w:sz w:val="14"/>
        </w:rPr>
        <w:t xml:space="preserve"> recently sent out two rounds of memorandums </w:t>
      </w:r>
      <w:r w:rsidRPr="00890A11">
        <w:rPr>
          <w:rStyle w:val="StyleUnderline"/>
          <w:highlight w:val="cyan"/>
        </w:rPr>
        <w:t>asking</w:t>
      </w:r>
      <w:r w:rsidRPr="00845B87">
        <w:rPr>
          <w:rStyle w:val="StyleUnderline"/>
        </w:rPr>
        <w:t xml:space="preserve"> </w:t>
      </w:r>
      <w:r w:rsidRPr="00890A11">
        <w:rPr>
          <w:rStyle w:val="StyleUnderline"/>
          <w:highlight w:val="cyan"/>
        </w:rPr>
        <w:t>employees to resign</w:t>
      </w:r>
      <w:r w:rsidRPr="00845B87">
        <w:rPr>
          <w:rStyle w:val="StyleUnderline"/>
        </w:rPr>
        <w:t xml:space="preserve"> through</w:t>
      </w:r>
      <w:r w:rsidRPr="00845B87">
        <w:rPr>
          <w:sz w:val="14"/>
        </w:rPr>
        <w:t xml:space="preserve"> Elon </w:t>
      </w:r>
      <w:r w:rsidRPr="00845B87">
        <w:rPr>
          <w:rStyle w:val="StyleUnderline"/>
        </w:rPr>
        <w:t>Musk’s Deferred Resignation Program</w:t>
      </w:r>
      <w:r w:rsidRPr="00845B87">
        <w:rPr>
          <w:sz w:val="14"/>
        </w:rPr>
        <w:t xml:space="preserve"> (DRP) that was first launched in January. The </w:t>
      </w:r>
      <w:r w:rsidRPr="00845B87">
        <w:rPr>
          <w:rStyle w:val="StyleUnderline"/>
        </w:rPr>
        <w:t>first round of solicitation was sent to four DOL agencies</w:t>
      </w:r>
      <w:r w:rsidRPr="00845B87">
        <w:rPr>
          <w:sz w:val="14"/>
        </w:rPr>
        <w:t xml:space="preserve">: the Office of Federal Contract Compliance Programs (OFCCP), Office of Workers’ Compensation Programs (OWCP), Office of Public Affairs (OPA), and the Bureau of International Labor Affairs (ILAB). </w:t>
      </w:r>
    </w:p>
    <w:p w14:paraId="225D9562" w14:textId="77777777" w:rsidR="004026C5" w:rsidRPr="00845B87" w:rsidRDefault="004026C5" w:rsidP="004026C5">
      <w:pPr>
        <w:rPr>
          <w:sz w:val="14"/>
        </w:rPr>
      </w:pPr>
      <w:r w:rsidRPr="00845B87">
        <w:rPr>
          <w:sz w:val="14"/>
        </w:rPr>
        <w:t xml:space="preserve">A week later, a second round of DRP offers were sent to the rest of the department with some positions exempted due to a technicality. </w:t>
      </w:r>
    </w:p>
    <w:p w14:paraId="7B3898D4" w14:textId="77777777" w:rsidR="004026C5" w:rsidRPr="00845B87" w:rsidRDefault="004026C5" w:rsidP="004026C5">
      <w:pPr>
        <w:rPr>
          <w:sz w:val="14"/>
        </w:rPr>
      </w:pPr>
      <w:r w:rsidRPr="00845B87">
        <w:rPr>
          <w:sz w:val="14"/>
        </w:rPr>
        <w:t xml:space="preserve">DOL told workers that layoffs were coming, so </w:t>
      </w:r>
      <w:r w:rsidRPr="00DE5717">
        <w:rPr>
          <w:rStyle w:val="Emphasis"/>
        </w:rPr>
        <w:t xml:space="preserve">more than </w:t>
      </w:r>
      <w:r w:rsidRPr="00890A11">
        <w:rPr>
          <w:rStyle w:val="Emphasis"/>
          <w:highlight w:val="cyan"/>
        </w:rPr>
        <w:t>2,700</w:t>
      </w:r>
      <w:r w:rsidRPr="00845B87">
        <w:rPr>
          <w:rStyle w:val="StyleUnderline"/>
        </w:rPr>
        <w:t xml:space="preserve"> of the department’s 14,578 employees </w:t>
      </w:r>
      <w:r w:rsidRPr="00890A11">
        <w:rPr>
          <w:rStyle w:val="StyleUnderline"/>
          <w:highlight w:val="cyan"/>
        </w:rPr>
        <w:t>took</w:t>
      </w:r>
      <w:r w:rsidRPr="00845B87">
        <w:rPr>
          <w:rStyle w:val="StyleUnderline"/>
        </w:rPr>
        <w:t xml:space="preserve"> the DRP </w:t>
      </w:r>
      <w:r w:rsidRPr="00890A11">
        <w:rPr>
          <w:rStyle w:val="StyleUnderline"/>
          <w:highlight w:val="cyan"/>
        </w:rPr>
        <w:t>offer</w:t>
      </w:r>
      <w:r w:rsidRPr="00845B87">
        <w:rPr>
          <w:sz w:val="14"/>
        </w:rPr>
        <w:t xml:space="preserve">. </w:t>
      </w:r>
      <w:r w:rsidRPr="00845B87">
        <w:rPr>
          <w:rStyle w:val="StyleUnderline"/>
        </w:rPr>
        <w:t>DOL is</w:t>
      </w:r>
      <w:r w:rsidRPr="00845B87">
        <w:rPr>
          <w:sz w:val="14"/>
        </w:rPr>
        <w:t xml:space="preserve"> also </w:t>
      </w:r>
      <w:r w:rsidRPr="00890A11">
        <w:rPr>
          <w:rStyle w:val="Emphasis"/>
          <w:highlight w:val="cyan"/>
        </w:rPr>
        <w:t>urging people to retire</w:t>
      </w:r>
      <w:r w:rsidRPr="00DE5717">
        <w:rPr>
          <w:rStyle w:val="Emphasis"/>
        </w:rPr>
        <w:t xml:space="preserve"> early</w:t>
      </w:r>
      <w:r w:rsidRPr="00845B87">
        <w:rPr>
          <w:rStyle w:val="StyleUnderline"/>
        </w:rPr>
        <w:t xml:space="preserve"> under the Voluntary Early Retirement Authority </w:t>
      </w:r>
      <w:r w:rsidRPr="00845B87">
        <w:rPr>
          <w:sz w:val="14"/>
        </w:rPr>
        <w:t xml:space="preserve">(VERA). </w:t>
      </w:r>
    </w:p>
    <w:p w14:paraId="454C011D" w14:textId="77777777" w:rsidR="004026C5" w:rsidRPr="00845B87" w:rsidRDefault="004026C5" w:rsidP="004026C5">
      <w:pPr>
        <w:rPr>
          <w:sz w:val="14"/>
        </w:rPr>
      </w:pPr>
      <w:r w:rsidRPr="00845B87">
        <w:rPr>
          <w:sz w:val="14"/>
        </w:rPr>
        <w:t xml:space="preserve">“These </w:t>
      </w:r>
      <w:r w:rsidRPr="00890A11">
        <w:rPr>
          <w:rStyle w:val="StyleUnderline"/>
          <w:highlight w:val="cyan"/>
        </w:rPr>
        <w:t>agencies</w:t>
      </w:r>
      <w:r w:rsidRPr="00845B87">
        <w:rPr>
          <w:rStyle w:val="StyleUnderline"/>
        </w:rPr>
        <w:t xml:space="preserve"> play </w:t>
      </w:r>
      <w:r w:rsidRPr="00890A11">
        <w:rPr>
          <w:rStyle w:val="Emphasis"/>
          <w:highlight w:val="cyan"/>
        </w:rPr>
        <w:t>crucial</w:t>
      </w:r>
      <w:r w:rsidRPr="00DE5717">
        <w:rPr>
          <w:rStyle w:val="Emphasis"/>
        </w:rPr>
        <w:t xml:space="preserve"> roles</w:t>
      </w:r>
      <w:r w:rsidRPr="00845B87">
        <w:rPr>
          <w:rStyle w:val="StyleUnderline"/>
        </w:rPr>
        <w:t xml:space="preserve"> </w:t>
      </w:r>
      <w:r w:rsidRPr="00890A11">
        <w:rPr>
          <w:rStyle w:val="StyleUnderline"/>
          <w:highlight w:val="cyan"/>
        </w:rPr>
        <w:t xml:space="preserve">in </w:t>
      </w:r>
      <w:r w:rsidRPr="00890A11">
        <w:rPr>
          <w:rStyle w:val="Emphasis"/>
          <w:highlight w:val="cyan"/>
        </w:rPr>
        <w:t>protecting workers</w:t>
      </w:r>
      <w:r w:rsidRPr="00845B87">
        <w:rPr>
          <w:rStyle w:val="StyleUnderline"/>
        </w:rPr>
        <w:t xml:space="preserve">, </w:t>
      </w:r>
      <w:r w:rsidRPr="00DE5717">
        <w:rPr>
          <w:rStyle w:val="Emphasis"/>
        </w:rPr>
        <w:t>ensuring fair wages,</w:t>
      </w:r>
      <w:r w:rsidRPr="00845B87">
        <w:rPr>
          <w:rStyle w:val="StyleUnderline"/>
        </w:rPr>
        <w:t xml:space="preserve"> and supporting businesses. Their </w:t>
      </w:r>
      <w:r w:rsidRPr="00890A11">
        <w:rPr>
          <w:rStyle w:val="StyleUnderline"/>
          <w:highlight w:val="cyan"/>
        </w:rPr>
        <w:t>absence</w:t>
      </w:r>
      <w:r w:rsidRPr="00845B87">
        <w:rPr>
          <w:rStyle w:val="StyleUnderline"/>
        </w:rPr>
        <w:t xml:space="preserve"> would </w:t>
      </w:r>
      <w:r w:rsidRPr="00890A11">
        <w:rPr>
          <w:rStyle w:val="StyleUnderline"/>
          <w:highlight w:val="cyan"/>
        </w:rPr>
        <w:t>have severe</w:t>
      </w:r>
      <w:r w:rsidRPr="00845B87">
        <w:rPr>
          <w:rStyle w:val="StyleUnderline"/>
        </w:rPr>
        <w:t xml:space="preserve"> economic and </w:t>
      </w:r>
      <w:r w:rsidRPr="00890A11">
        <w:rPr>
          <w:rStyle w:val="Emphasis"/>
          <w:highlight w:val="cyan"/>
        </w:rPr>
        <w:t>social repercussions</w:t>
      </w:r>
      <w:r w:rsidRPr="00845B87">
        <w:rPr>
          <w:rStyle w:val="StyleUnderline"/>
        </w:rPr>
        <w:t xml:space="preserve"> across our country</w:t>
      </w:r>
      <w:r w:rsidRPr="00845B87">
        <w:rPr>
          <w:sz w:val="14"/>
        </w:rPr>
        <w:t xml:space="preserve">,” said Omar Algeciras, regional vice president of AFGE Local 2391representing DOL workers in Alaska, Idaho, Hawaii, Oregon, California, Nevada, Arizona, Washington, American Samoa, Guam, and Saipan. </w:t>
      </w:r>
    </w:p>
    <w:p w14:paraId="0FD3985E" w14:textId="77777777" w:rsidR="004026C5" w:rsidRPr="00845B87" w:rsidRDefault="004026C5" w:rsidP="004026C5">
      <w:pPr>
        <w:rPr>
          <w:sz w:val="14"/>
        </w:rPr>
      </w:pPr>
      <w:r w:rsidRPr="00845B87">
        <w:rPr>
          <w:sz w:val="14"/>
        </w:rPr>
        <w:t xml:space="preserve">As part of its strategy to get people to quit, DOL also told employees living outside the National Capital region with a remote work arrangement both voluntary and as a condition of employment to report to work full time at their new duty stations by April 20 if they live within 50 miles of a DOL office. </w:t>
      </w:r>
    </w:p>
    <w:p w14:paraId="43891807" w14:textId="77777777" w:rsidR="004026C5" w:rsidRDefault="004026C5" w:rsidP="004026C5">
      <w:pPr>
        <w:rPr>
          <w:sz w:val="14"/>
        </w:rPr>
      </w:pPr>
      <w:r w:rsidRPr="00845B87">
        <w:rPr>
          <w:sz w:val="14"/>
        </w:rPr>
        <w:t xml:space="preserve">Besides requiring people to return to the physical offices, </w:t>
      </w:r>
      <w:r w:rsidRPr="00890A11">
        <w:rPr>
          <w:rStyle w:val="StyleUnderline"/>
          <w:highlight w:val="cyan"/>
        </w:rPr>
        <w:t>Trump</w:t>
      </w:r>
      <w:r w:rsidRPr="00845B87">
        <w:rPr>
          <w:rStyle w:val="StyleUnderline"/>
        </w:rPr>
        <w:t xml:space="preserve"> is also </w:t>
      </w:r>
      <w:r w:rsidRPr="00890A11">
        <w:rPr>
          <w:rStyle w:val="StyleUnderline"/>
          <w:highlight w:val="cyan"/>
        </w:rPr>
        <w:t>taking away childcare subsidies</w:t>
      </w:r>
      <w:r w:rsidRPr="00845B87">
        <w:rPr>
          <w:rStyle w:val="StyleUnderline"/>
        </w:rPr>
        <w:t xml:space="preserve"> and </w:t>
      </w:r>
      <w:r w:rsidRPr="00890A11">
        <w:rPr>
          <w:rStyle w:val="StyleUnderline"/>
          <w:highlight w:val="cyan"/>
        </w:rPr>
        <w:t>removing</w:t>
      </w:r>
      <w:r w:rsidRPr="00845B87">
        <w:rPr>
          <w:rStyle w:val="StyleUnderline"/>
        </w:rPr>
        <w:t xml:space="preserve"> the Employees Assistance Program (</w:t>
      </w:r>
      <w:r w:rsidRPr="00890A11">
        <w:rPr>
          <w:rStyle w:val="StyleUnderline"/>
          <w:highlight w:val="cyan"/>
        </w:rPr>
        <w:t>EAP</w:t>
      </w:r>
      <w:r w:rsidRPr="00845B87">
        <w:rPr>
          <w:rStyle w:val="StyleUnderline"/>
        </w:rPr>
        <w:t>) that provides confidential support to employees facing personal or work-related issues that may affect their well-being and productivity</w:t>
      </w:r>
      <w:r w:rsidRPr="00845B87">
        <w:rPr>
          <w:sz w:val="14"/>
        </w:rPr>
        <w:t xml:space="preserve">. </w:t>
      </w:r>
      <w:bookmarkEnd w:id="0"/>
    </w:p>
    <w:sectPr w:rsidR="004026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2F5479"/>
    <w:multiLevelType w:val="hybridMultilevel"/>
    <w:tmpl w:val="EFD67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331D83"/>
    <w:multiLevelType w:val="hybridMultilevel"/>
    <w:tmpl w:val="89A63A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18577008">
    <w:abstractNumId w:val="13"/>
  </w:num>
  <w:num w:numId="16" w16cid:durableId="197263670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976"/>
    <w:rsid w:val="00116D97"/>
    <w:rsid w:val="002A6976"/>
    <w:rsid w:val="004026C5"/>
    <w:rsid w:val="005F4BC6"/>
    <w:rsid w:val="00656E2D"/>
    <w:rsid w:val="007759DF"/>
    <w:rsid w:val="00936279"/>
    <w:rsid w:val="00BD5BD2"/>
    <w:rsid w:val="00EA0EA8"/>
    <w:rsid w:val="00FA2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D70262-DA30-4375-868A-CBCE367F0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026C5"/>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026C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026C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 Char,Char Char Char Char Char Char Char,Heading 3 Char Char,Char1,Heading 3 Char3,Heading 3 Char4 Char Char,Tag Char Char,Bold Cite,Char1 Char + Left:  2.54 cm,First line:  0 cm,no, Char,n"/>
    <w:basedOn w:val="Normal"/>
    <w:next w:val="Normal"/>
    <w:link w:val="Heading3Char"/>
    <w:uiPriority w:val="2"/>
    <w:qFormat/>
    <w:rsid w:val="004026C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qFormat/>
    <w:rsid w:val="004026C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026C5"/>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A69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9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9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9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026C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026C5"/>
  </w:style>
  <w:style w:type="character" w:customStyle="1" w:styleId="Heading1Char">
    <w:name w:val="Heading 1 Char"/>
    <w:aliases w:val="Pocket Char"/>
    <w:basedOn w:val="DefaultParagraphFont"/>
    <w:link w:val="Heading1"/>
    <w:rsid w:val="004026C5"/>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026C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Char Char,Char Char Char Char Char Char Char Char Char,Char Char Char Char Char Char Char Char1,Heading 3 Char Char Char,Char1 Char,Heading 3 Char3 Char,Heading 3 Char4 Char Char Char,Tag Char Char Char,no Char"/>
    <w:basedOn w:val="DefaultParagraphFont"/>
    <w:link w:val="Heading3"/>
    <w:uiPriority w:val="2"/>
    <w:rsid w:val="004026C5"/>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4026C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026C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A69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9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9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976"/>
    <w:rPr>
      <w:rFonts w:eastAsiaTheme="majorEastAsia" w:cstheme="majorBidi"/>
      <w:color w:val="272727" w:themeColor="text1" w:themeTint="D8"/>
    </w:rPr>
  </w:style>
  <w:style w:type="paragraph" w:styleId="Title">
    <w:name w:val="Title"/>
    <w:basedOn w:val="Normal"/>
    <w:next w:val="Normal"/>
    <w:link w:val="TitleChar"/>
    <w:uiPriority w:val="10"/>
    <w:qFormat/>
    <w:rsid w:val="002A6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9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9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976"/>
    <w:pPr>
      <w:spacing w:before="160"/>
      <w:jc w:val="center"/>
    </w:pPr>
    <w:rPr>
      <w:i/>
      <w:iCs/>
      <w:color w:val="404040" w:themeColor="text1" w:themeTint="BF"/>
    </w:rPr>
  </w:style>
  <w:style w:type="character" w:customStyle="1" w:styleId="QuoteChar">
    <w:name w:val="Quote Char"/>
    <w:basedOn w:val="DefaultParagraphFont"/>
    <w:link w:val="Quote"/>
    <w:uiPriority w:val="29"/>
    <w:rsid w:val="002A6976"/>
    <w:rPr>
      <w:i/>
      <w:iCs/>
      <w:color w:val="404040" w:themeColor="text1" w:themeTint="BF"/>
    </w:rPr>
  </w:style>
  <w:style w:type="paragraph" w:styleId="ListParagraph">
    <w:name w:val="List Paragraph"/>
    <w:aliases w:val="6 font,List Paragraph1,List Paragraph2,Colorful List - Accent 11"/>
    <w:basedOn w:val="Normal"/>
    <w:uiPriority w:val="34"/>
    <w:qFormat/>
    <w:rsid w:val="002A6976"/>
    <w:pPr>
      <w:ind w:left="720"/>
      <w:contextualSpacing/>
    </w:pPr>
  </w:style>
  <w:style w:type="character" w:styleId="IntenseEmphasis">
    <w:name w:val="Intense Emphasis"/>
    <w:basedOn w:val="DefaultParagraphFont"/>
    <w:uiPriority w:val="21"/>
    <w:qFormat/>
    <w:rsid w:val="002A6976"/>
    <w:rPr>
      <w:i/>
      <w:iCs/>
      <w:color w:val="0F4761" w:themeColor="accent1" w:themeShade="BF"/>
    </w:rPr>
  </w:style>
  <w:style w:type="paragraph" w:styleId="IntenseQuote">
    <w:name w:val="Intense Quote"/>
    <w:basedOn w:val="Normal"/>
    <w:next w:val="Normal"/>
    <w:link w:val="IntenseQuoteChar"/>
    <w:uiPriority w:val="30"/>
    <w:qFormat/>
    <w:rsid w:val="002A69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976"/>
    <w:rPr>
      <w:i/>
      <w:iCs/>
      <w:color w:val="0F4761" w:themeColor="accent1" w:themeShade="BF"/>
    </w:rPr>
  </w:style>
  <w:style w:type="character" w:styleId="IntenseReference">
    <w:name w:val="Intense Reference"/>
    <w:basedOn w:val="DefaultParagraphFont"/>
    <w:uiPriority w:val="32"/>
    <w:qFormat/>
    <w:rsid w:val="002A6976"/>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4026C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026C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026C5"/>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
    <w:basedOn w:val="DefaultParagraphFont"/>
    <w:uiPriority w:val="7"/>
    <w:qFormat/>
    <w:rsid w:val="004026C5"/>
    <w:rPr>
      <w:b w:val="0"/>
      <w:sz w:val="22"/>
      <w:u w:val="single"/>
    </w:rPr>
  </w:style>
  <w:style w:type="character" w:styleId="Strong">
    <w:name w:val="Strong"/>
    <w:basedOn w:val="DefaultParagraphFont"/>
    <w:uiPriority w:val="22"/>
    <w:qFormat/>
    <w:rsid w:val="004026C5"/>
    <w:rPr>
      <w:b/>
      <w:bCs/>
    </w:rPr>
  </w:style>
  <w:style w:type="character" w:styleId="BookTitle">
    <w:name w:val="Book Title"/>
    <w:basedOn w:val="DefaultParagraphFont"/>
    <w:uiPriority w:val="33"/>
    <w:qFormat/>
    <w:rsid w:val="004026C5"/>
    <w:rPr>
      <w:b/>
      <w:bCs/>
      <w:i/>
      <w:iCs/>
      <w:spacing w:val="5"/>
    </w:rPr>
  </w:style>
  <w:style w:type="numbering" w:styleId="111111">
    <w:name w:val="Outline List 2"/>
    <w:basedOn w:val="NoList"/>
    <w:uiPriority w:val="99"/>
    <w:semiHidden/>
    <w:unhideWhenUsed/>
    <w:rsid w:val="004026C5"/>
  </w:style>
  <w:style w:type="paragraph" w:styleId="Header">
    <w:name w:val="header"/>
    <w:basedOn w:val="Normal"/>
    <w:link w:val="HeaderChar"/>
    <w:uiPriority w:val="99"/>
    <w:semiHidden/>
    <w:rsid w:val="004026C5"/>
    <w:pPr>
      <w:tabs>
        <w:tab w:val="center" w:pos="4680"/>
        <w:tab w:val="right" w:pos="9360"/>
      </w:tabs>
    </w:pPr>
  </w:style>
  <w:style w:type="character" w:customStyle="1" w:styleId="HeaderChar">
    <w:name w:val="Header Char"/>
    <w:basedOn w:val="DefaultParagraphFont"/>
    <w:link w:val="Header"/>
    <w:uiPriority w:val="99"/>
    <w:semiHidden/>
    <w:rsid w:val="004026C5"/>
    <w:rPr>
      <w:rFonts w:ascii="Calibri" w:hAnsi="Calibri" w:cs="Calibri"/>
      <w:kern w:val="0"/>
      <w:sz w:val="22"/>
      <w:szCs w:val="22"/>
      <w14:ligatures w14:val="none"/>
    </w:rPr>
  </w:style>
  <w:style w:type="paragraph" w:styleId="Footer">
    <w:name w:val="footer"/>
    <w:basedOn w:val="Normal"/>
    <w:link w:val="FooterChar"/>
    <w:uiPriority w:val="99"/>
    <w:semiHidden/>
    <w:rsid w:val="004026C5"/>
    <w:pPr>
      <w:tabs>
        <w:tab w:val="center" w:pos="4680"/>
        <w:tab w:val="right" w:pos="9360"/>
      </w:tabs>
    </w:pPr>
  </w:style>
  <w:style w:type="character" w:customStyle="1" w:styleId="FooterChar">
    <w:name w:val="Footer Char"/>
    <w:basedOn w:val="DefaultParagraphFont"/>
    <w:link w:val="Footer"/>
    <w:uiPriority w:val="99"/>
    <w:semiHidden/>
    <w:rsid w:val="004026C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026C5"/>
    <w:pPr>
      <w:spacing w:after="120"/>
    </w:pPr>
  </w:style>
  <w:style w:type="character" w:customStyle="1" w:styleId="BodyTextChar">
    <w:name w:val="Body Text Char"/>
    <w:basedOn w:val="DefaultParagraphFont"/>
    <w:link w:val="BodyText"/>
    <w:uiPriority w:val="99"/>
    <w:semiHidden/>
    <w:rsid w:val="004026C5"/>
    <w:rPr>
      <w:rFonts w:ascii="Calibri" w:hAnsi="Calibri" w:cs="Calibri"/>
      <w:kern w:val="0"/>
      <w:sz w:val="22"/>
      <w:szCs w:val="22"/>
      <w14:ligatures w14:val="none"/>
    </w:rPr>
  </w:style>
  <w:style w:type="paragraph" w:styleId="NoSpacing">
    <w:name w:val="No Spacing"/>
    <w:link w:val="NoSpacingChar"/>
    <w:uiPriority w:val="99"/>
    <w:unhideWhenUsed/>
    <w:qFormat/>
    <w:rsid w:val="004026C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026C5"/>
    <w:rPr>
      <w:rFonts w:ascii="Calibri" w:hAnsi="Calibri" w:cs="Calibri"/>
      <w:kern w:val="0"/>
      <w:sz w:val="22"/>
      <w:szCs w:val="22"/>
      <w14:ligatures w14:val="none"/>
    </w:rPr>
  </w:style>
  <w:style w:type="character" w:styleId="Hyperlink">
    <w:name w:val="Hyperlink"/>
    <w:aliases w:val="Small Text Char,Card Format Char,Very Small Text Char,No Spacing8 Char,ClearFormatting Char,Clear Char,DDI Tag Char,Tag Title Char,No Spacing51 Char,No Spacing7 Char,Note Level 2 Char,Note Level 21 Char,No Spacing11211 Char,Tag and Cite Char"/>
    <w:basedOn w:val="DefaultParagraphFont"/>
    <w:link w:val="Heading411"/>
    <w:uiPriority w:val="99"/>
    <w:unhideWhenUsed/>
    <w:rsid w:val="004026C5"/>
    <w:rPr>
      <w:color w:val="467886" w:themeColor="hyperlink"/>
      <w:u w:val="single"/>
    </w:rPr>
  </w:style>
  <w:style w:type="character" w:styleId="UnresolvedMention">
    <w:name w:val="Unresolved Mention"/>
    <w:basedOn w:val="DefaultParagraphFont"/>
    <w:uiPriority w:val="99"/>
    <w:semiHidden/>
    <w:unhideWhenUsed/>
    <w:rsid w:val="004026C5"/>
    <w:rPr>
      <w:color w:val="605E5C"/>
      <w:shd w:val="clear" w:color="auto" w:fill="E1DFDD"/>
    </w:rPr>
  </w:style>
  <w:style w:type="paragraph" w:customStyle="1" w:styleId="Undertag">
    <w:name w:val="Undertag"/>
    <w:link w:val="UndertagChar"/>
    <w:autoRedefine/>
    <w:uiPriority w:val="5"/>
    <w:qFormat/>
    <w:rsid w:val="004026C5"/>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4026C5"/>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4026C5"/>
    <w:rPr>
      <w:color w:val="0A2F41" w:themeColor="accent1" w:themeShade="80"/>
    </w:rPr>
  </w:style>
  <w:style w:type="character" w:customStyle="1" w:styleId="AnalyticChar">
    <w:name w:val="Analytic Char"/>
    <w:basedOn w:val="DefaultParagraphFont"/>
    <w:link w:val="Analytic"/>
    <w:uiPriority w:val="5"/>
    <w:rsid w:val="004026C5"/>
    <w:rPr>
      <w:rFonts w:ascii="Calibri" w:eastAsiaTheme="majorEastAsia" w:hAnsi="Calibri" w:cstheme="majorBidi"/>
      <w:b/>
      <w:iCs/>
      <w:color w:val="0A2F41" w:themeColor="accent1" w:themeShade="80"/>
      <w:kern w:val="0"/>
      <w:sz w:val="26"/>
      <w:szCs w:val="22"/>
      <w14:ligatures w14:val="none"/>
    </w:rPr>
  </w:style>
  <w:style w:type="paragraph" w:customStyle="1" w:styleId="Emphasis1">
    <w:name w:val="Emphasis1"/>
    <w:basedOn w:val="Normal"/>
    <w:link w:val="Emphasis"/>
    <w:autoRedefine/>
    <w:uiPriority w:val="8"/>
    <w:qFormat/>
    <w:rsid w:val="004026C5"/>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4026C5"/>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autoRedefine/>
    <w:uiPriority w:val="8"/>
    <w:qFormat/>
    <w:rsid w:val="004026C5"/>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kern w:val="0"/>
      <w:sz w:val="22"/>
      <w:szCs w:val="22"/>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rn2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34189</Words>
  <Characters>194878</Characters>
  <Application>Microsoft Office Word</Application>
  <DocSecurity>0</DocSecurity>
  <Lines>1623</Lines>
  <Paragraphs>457</Paragraphs>
  <ScaleCrop>false</ScaleCrop>
  <Company/>
  <LinksUpToDate>false</LinksUpToDate>
  <CharactersWithSpaces>228610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Rayeed Rahman</dc:creator>
  <cp:keywords/>
  <dc:description/>
  <cp:lastModifiedBy>Rayeed Rahman</cp:lastModifiedBy>
  <cp:revision>2</cp:revision>
  <dcterms:created xsi:type="dcterms:W3CDTF">2025-09-08T02:06:00Z</dcterms:created>
  <dcterms:modified xsi:type="dcterms:W3CDTF">2025-09-08T02:07:00Z</dcterms:modified>
</cp:coreProperties>
</file>