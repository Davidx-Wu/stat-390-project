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3BA4" w14:textId="77777777" w:rsidR="00633CA8" w:rsidRDefault="00633CA8" w:rsidP="00633CA8">
      <w:pPr>
        <w:pStyle w:val="Heading2"/>
      </w:pPr>
      <w:r>
        <w:t>1AC</w:t>
      </w:r>
    </w:p>
    <w:p w14:paraId="6269D500" w14:textId="77777777" w:rsidR="00633CA8" w:rsidRDefault="00633CA8" w:rsidP="00633CA8">
      <w:pPr>
        <w:pStyle w:val="Heading3"/>
      </w:pPr>
      <w:r>
        <w:t>Adv---Prison Labor</w:t>
      </w:r>
    </w:p>
    <w:p w14:paraId="111D4A5A" w14:textId="77777777" w:rsidR="00633CA8" w:rsidRDefault="00633CA8" w:rsidP="00633CA8">
      <w:pPr>
        <w:pStyle w:val="Heading4"/>
      </w:pPr>
      <w:r>
        <w:t xml:space="preserve">The advantage is </w:t>
      </w:r>
      <w:r>
        <w:rPr>
          <w:u w:val="single"/>
        </w:rPr>
        <w:t>prison labor</w:t>
      </w:r>
      <w:r>
        <w:t xml:space="preserve">. </w:t>
      </w:r>
    </w:p>
    <w:p w14:paraId="2BBA2102" w14:textId="77777777" w:rsidR="00633CA8" w:rsidRPr="006B1425" w:rsidRDefault="00633CA8" w:rsidP="00633CA8"/>
    <w:p w14:paraId="1E911A0D" w14:textId="77777777" w:rsidR="00633CA8" w:rsidRPr="006B1425" w:rsidRDefault="00633CA8" w:rsidP="00633CA8">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FA133C6" w14:textId="77777777" w:rsidR="00633CA8" w:rsidRPr="00482181" w:rsidRDefault="00633CA8" w:rsidP="00633CA8">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64BFE9C" w14:textId="77777777" w:rsidR="00633CA8" w:rsidRPr="00E17760" w:rsidRDefault="00633CA8" w:rsidP="00633CA8">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4C736BAE" w14:textId="77777777" w:rsidR="00633CA8" w:rsidRPr="00E17760" w:rsidRDefault="00633CA8" w:rsidP="00633CA8">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02F6D738" w14:textId="77777777" w:rsidR="00633CA8" w:rsidRDefault="00633CA8" w:rsidP="00633CA8">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52AB2D20" w14:textId="77777777" w:rsidR="00633CA8" w:rsidRPr="00E17760" w:rsidRDefault="00633CA8" w:rsidP="00633CA8">
      <w:pPr>
        <w:rPr>
          <w:sz w:val="16"/>
        </w:rPr>
      </w:pPr>
    </w:p>
    <w:p w14:paraId="0BEEFDCC" w14:textId="77777777" w:rsidR="00633CA8" w:rsidRPr="00B82A6F" w:rsidRDefault="00633CA8" w:rsidP="00633CA8">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6A8B2511" w14:textId="77777777" w:rsidR="00633CA8" w:rsidRPr="002C7AF6" w:rsidRDefault="00633CA8" w:rsidP="00633CA8">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719F296" w14:textId="77777777" w:rsidR="00633CA8" w:rsidRPr="00446857" w:rsidRDefault="00633CA8" w:rsidP="00633CA8">
      <w:pPr>
        <w:rPr>
          <w:sz w:val="16"/>
        </w:rPr>
      </w:pPr>
      <w:r w:rsidRPr="00446857">
        <w:rPr>
          <w:sz w:val="16"/>
        </w:rPr>
        <w:t>II. THE CIRCUIT SPLIT ON PRISON LABOR AND THE FAIR LABOR STANDARDS ACT</w:t>
      </w:r>
    </w:p>
    <w:p w14:paraId="397C5689" w14:textId="77777777" w:rsidR="00633CA8" w:rsidRPr="00446857" w:rsidRDefault="00633CA8" w:rsidP="00633CA8">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72108AED" w14:textId="77777777" w:rsidR="00633CA8" w:rsidRPr="00446857" w:rsidRDefault="00633CA8" w:rsidP="00633CA8">
      <w:pPr>
        <w:rPr>
          <w:sz w:val="16"/>
        </w:rPr>
      </w:pPr>
      <w:r w:rsidRPr="00446857">
        <w:rPr>
          <w:sz w:val="16"/>
        </w:rPr>
        <w:t>A. Background on the Fair Labor Standards Act</w:t>
      </w:r>
    </w:p>
    <w:p w14:paraId="7FAE9909" w14:textId="77777777" w:rsidR="00633CA8" w:rsidRPr="00446857" w:rsidRDefault="00633CA8" w:rsidP="00633CA8">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831E0AF" w14:textId="77777777" w:rsidR="00633CA8" w:rsidRPr="00446857" w:rsidRDefault="00633CA8" w:rsidP="00633CA8">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5C858180" w14:textId="77777777" w:rsidR="00633CA8" w:rsidRPr="00446857" w:rsidRDefault="00633CA8" w:rsidP="00633CA8">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8C5E2DF" w14:textId="77777777" w:rsidR="00633CA8" w:rsidRPr="00446857" w:rsidRDefault="00633CA8" w:rsidP="00633CA8">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2A9D308C" w14:textId="77777777" w:rsidR="00633CA8" w:rsidRPr="00446857" w:rsidRDefault="00633CA8" w:rsidP="00633CA8">
      <w:pPr>
        <w:rPr>
          <w:sz w:val="16"/>
        </w:rPr>
      </w:pPr>
      <w:r w:rsidRPr="00446857">
        <w:rPr>
          <w:sz w:val="16"/>
        </w:rPr>
        <w:t>B. Introducing the Circuit Split: The Rise of the Bonnette Factors</w:t>
      </w:r>
    </w:p>
    <w:p w14:paraId="6B5C32CA" w14:textId="77777777" w:rsidR="00633CA8" w:rsidRPr="00446857" w:rsidRDefault="00633CA8" w:rsidP="00633CA8">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4B15579C" w14:textId="77777777" w:rsidR="00633CA8" w:rsidRPr="00603751" w:rsidRDefault="00633CA8" w:rsidP="00633CA8">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0CCEC8A0" w14:textId="77777777" w:rsidR="00633CA8" w:rsidRPr="00446857" w:rsidRDefault="00633CA8" w:rsidP="00633CA8">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73F36A81" w14:textId="77777777" w:rsidR="00633CA8" w:rsidRPr="00446857" w:rsidRDefault="00633CA8" w:rsidP="00633CA8">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C49C289" w14:textId="77777777" w:rsidR="00633CA8" w:rsidRPr="00446857" w:rsidRDefault="00633CA8" w:rsidP="00633CA8">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14B8DC5C" w14:textId="77777777" w:rsidR="00633CA8" w:rsidRPr="00446857" w:rsidRDefault="00633CA8" w:rsidP="00633CA8">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12EA800E" w14:textId="77777777" w:rsidR="00633CA8" w:rsidRPr="00446857" w:rsidRDefault="00633CA8" w:rsidP="00633CA8">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493F4944" w14:textId="77777777" w:rsidR="00633CA8" w:rsidRPr="00446857" w:rsidRDefault="00633CA8" w:rsidP="00633CA8">
      <w:pPr>
        <w:rPr>
          <w:sz w:val="16"/>
        </w:rPr>
      </w:pPr>
      <w:bookmarkStart w:id="2" w:name="_Hlk207961285"/>
      <w:r w:rsidRPr="00446857">
        <w:rPr>
          <w:sz w:val="16"/>
        </w:rPr>
        <w:t>C. Introducing the Circuit Split: The Fall of the Bonnette Factors</w:t>
      </w:r>
    </w:p>
    <w:p w14:paraId="1BEA87AD" w14:textId="77777777" w:rsidR="00633CA8" w:rsidRPr="00446857" w:rsidRDefault="00633CA8" w:rsidP="00633CA8">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0F63C6C0" w14:textId="77777777" w:rsidR="00633CA8" w:rsidRPr="00446857" w:rsidRDefault="00633CA8" w:rsidP="00633CA8">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1CC717F" w14:textId="77777777" w:rsidR="00633CA8" w:rsidRPr="00446857" w:rsidRDefault="00633CA8" w:rsidP="00633CA8">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1B2ABC07" w14:textId="77777777" w:rsidR="00633CA8" w:rsidRPr="00446857" w:rsidRDefault="00633CA8" w:rsidP="00633CA8">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517C166F" w14:textId="77777777" w:rsidR="00633CA8" w:rsidRPr="00446857" w:rsidRDefault="00633CA8" w:rsidP="00633CA8">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20759284" w14:textId="77777777" w:rsidR="00633CA8" w:rsidRPr="00446857" w:rsidRDefault="00633CA8" w:rsidP="00633CA8">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5982A4E6" w14:textId="77777777" w:rsidR="00633CA8" w:rsidRDefault="00633CA8" w:rsidP="00633CA8">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03FCE852" w14:textId="77777777" w:rsidR="00633CA8" w:rsidRDefault="00633CA8" w:rsidP="00633CA8">
      <w:pPr>
        <w:rPr>
          <w:sz w:val="16"/>
        </w:rPr>
      </w:pPr>
    </w:p>
    <w:p w14:paraId="18694053" w14:textId="77777777" w:rsidR="00633CA8" w:rsidRPr="001E52F5" w:rsidRDefault="00633CA8" w:rsidP="00633CA8">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18D55BEA" w14:textId="77777777" w:rsidR="00633CA8" w:rsidRPr="007E5B25" w:rsidRDefault="00633CA8" w:rsidP="00633CA8">
      <w:pPr>
        <w:rPr>
          <w:rStyle w:val="Style13ptBold"/>
        </w:rPr>
      </w:pPr>
      <w:r w:rsidRPr="007E5B25">
        <w:rPr>
          <w:rStyle w:val="Style13ptBold"/>
        </w:rPr>
        <w:t>Zatz, 23</w:t>
      </w:r>
    </w:p>
    <w:p w14:paraId="4C33D67B" w14:textId="77777777" w:rsidR="00633CA8" w:rsidRPr="00DC30EA" w:rsidRDefault="00633CA8" w:rsidP="00633CA8">
      <w:r>
        <w:t>[Noah, Prof. Law @ UCLA: “FROM WORK IN PRISON TO CARCERALITY AT WORK,” LPE Symposium on Carceral Labor, published 6-1-2023. https://lpeproject.org/blog/from-work-in-prison-to-carcerality-at-work/]//AD</w:t>
      </w:r>
    </w:p>
    <w:p w14:paraId="7BB8088B" w14:textId="77777777" w:rsidR="00633CA8" w:rsidRPr="00131839" w:rsidRDefault="00633CA8" w:rsidP="00633CA8">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E2CB0DC" w14:textId="77777777" w:rsidR="00633CA8" w:rsidRPr="007E5B25" w:rsidRDefault="00633CA8" w:rsidP="00633CA8">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7389C534" w14:textId="77777777" w:rsidR="00633CA8" w:rsidRPr="00131839" w:rsidRDefault="00633CA8" w:rsidP="00633CA8">
      <w:pPr>
        <w:rPr>
          <w:sz w:val="16"/>
        </w:rPr>
      </w:pPr>
      <w:r w:rsidRPr="00131839">
        <w:rPr>
          <w:sz w:val="16"/>
        </w:rPr>
        <w:t>WORKERS AS SUBSTITUTES ACROSS PRISON WALLS</w:t>
      </w:r>
    </w:p>
    <w:p w14:paraId="075F6191" w14:textId="77777777" w:rsidR="00633CA8" w:rsidRPr="00131839" w:rsidRDefault="00633CA8" w:rsidP="00633CA8">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12EACF2" w14:textId="77777777" w:rsidR="00633CA8" w:rsidRPr="007E5B25" w:rsidRDefault="00633CA8" w:rsidP="00633CA8">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6ADC5BD" w14:textId="77777777" w:rsidR="00633CA8" w:rsidRPr="0022248C" w:rsidRDefault="00633CA8" w:rsidP="00633CA8">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387A705" w14:textId="77777777" w:rsidR="00633CA8" w:rsidRPr="007E5B25" w:rsidRDefault="00633CA8" w:rsidP="00633CA8">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361F4FF8" w14:textId="77777777" w:rsidR="00633CA8" w:rsidRPr="00DD5C87" w:rsidRDefault="00633CA8" w:rsidP="00633CA8">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6A4BBF53" w14:textId="77777777" w:rsidR="00633CA8" w:rsidRPr="00DD5C87" w:rsidRDefault="00633CA8" w:rsidP="00633CA8">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6F7B202" w14:textId="77777777" w:rsidR="00633CA8" w:rsidRPr="00DD5C87" w:rsidRDefault="00633CA8" w:rsidP="00633CA8">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774F549" w14:textId="77777777" w:rsidR="00633CA8" w:rsidRPr="00131839" w:rsidRDefault="00633CA8" w:rsidP="00633CA8">
      <w:pPr>
        <w:rPr>
          <w:sz w:val="16"/>
        </w:rPr>
      </w:pPr>
      <w:r w:rsidRPr="00131839">
        <w:rPr>
          <w:sz w:val="16"/>
        </w:rPr>
        <w:t>WORKERS AS MARKET ACTORS</w:t>
      </w:r>
    </w:p>
    <w:p w14:paraId="7CF29D0D" w14:textId="77777777" w:rsidR="00633CA8" w:rsidRPr="00E70F78" w:rsidRDefault="00633CA8" w:rsidP="00633CA8">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027FEA05" w14:textId="77777777" w:rsidR="00633CA8" w:rsidRPr="00E70F78" w:rsidRDefault="00633CA8" w:rsidP="00633CA8">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04183AF" w14:textId="77777777" w:rsidR="00633CA8" w:rsidRDefault="00633CA8" w:rsidP="00633CA8"/>
    <w:p w14:paraId="6C657716" w14:textId="77777777" w:rsidR="00633CA8" w:rsidRDefault="00633CA8" w:rsidP="00633CA8">
      <w:pPr>
        <w:pStyle w:val="Heading4"/>
      </w:pPr>
      <w:r>
        <w:t xml:space="preserve">The plan </w:t>
      </w:r>
      <w:r>
        <w:rPr>
          <w:u w:val="single"/>
        </w:rPr>
        <w:t>solves</w:t>
      </w:r>
      <w:r>
        <w:t xml:space="preserve"> through judicial </w:t>
      </w:r>
      <w:r w:rsidRPr="001A26C6">
        <w:rPr>
          <w:u w:val="single"/>
        </w:rPr>
        <w:t>reinterpretation</w:t>
      </w:r>
      <w:r>
        <w:t xml:space="preserve"> of the FLSA.</w:t>
      </w:r>
    </w:p>
    <w:p w14:paraId="0B9685C5" w14:textId="77777777" w:rsidR="00633CA8" w:rsidRPr="002C7AF6" w:rsidRDefault="00633CA8" w:rsidP="00633CA8">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289686BF" w14:textId="77777777" w:rsidR="00633CA8" w:rsidRPr="005F3845" w:rsidRDefault="00633CA8" w:rsidP="00633CA8">
      <w:pPr>
        <w:rPr>
          <w:sz w:val="16"/>
        </w:rPr>
      </w:pPr>
      <w:r w:rsidRPr="005F3845">
        <w:rPr>
          <w:sz w:val="16"/>
        </w:rPr>
        <w:t>IV. THE SUPREME COURT MUST REJECT THE USAGE OF BRIGHT-LINE RULES</w:t>
      </w:r>
    </w:p>
    <w:p w14:paraId="31BC1F5C" w14:textId="77777777" w:rsidR="00633CA8" w:rsidRPr="005F3845" w:rsidRDefault="00633CA8" w:rsidP="00633CA8">
      <w:pPr>
        <w:rPr>
          <w:sz w:val="16"/>
        </w:rPr>
      </w:pPr>
      <w:r w:rsidRPr="005F3845">
        <w:rPr>
          <w:sz w:val="16"/>
        </w:rPr>
        <w:t xml:space="preserve">A. Bright Line Rules: Voluntary vs. Compelled Labor </w:t>
      </w:r>
    </w:p>
    <w:p w14:paraId="190BDB53" w14:textId="77777777" w:rsidR="00633CA8" w:rsidRPr="005F3845" w:rsidRDefault="00633CA8" w:rsidP="00633CA8">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76E9BCE4" w14:textId="77777777" w:rsidR="00633CA8" w:rsidRPr="005F3845" w:rsidRDefault="00633CA8" w:rsidP="00633CA8">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00006A72" w14:textId="77777777" w:rsidR="00633CA8" w:rsidRPr="005F3845" w:rsidRDefault="00633CA8" w:rsidP="00633CA8">
      <w:pPr>
        <w:rPr>
          <w:sz w:val="16"/>
        </w:rPr>
      </w:pPr>
      <w:r w:rsidRPr="005F3845">
        <w:rPr>
          <w:sz w:val="16"/>
        </w:rPr>
        <w:t>B. Bright Line Rules: Inside vs. Outside of Prison Walls</w:t>
      </w:r>
    </w:p>
    <w:p w14:paraId="2B005562" w14:textId="77777777" w:rsidR="00633CA8" w:rsidRPr="005F3845" w:rsidRDefault="00633CA8" w:rsidP="00633CA8">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46D84C65" w14:textId="77777777" w:rsidR="00633CA8" w:rsidRPr="005F3845" w:rsidRDefault="00633CA8" w:rsidP="00633CA8">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72F7A45E" w14:textId="77777777" w:rsidR="00633CA8" w:rsidRPr="005F3845" w:rsidRDefault="00633CA8" w:rsidP="00633CA8">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16996A6" w14:textId="77777777" w:rsidR="00633CA8" w:rsidRPr="005F3845" w:rsidRDefault="00633CA8" w:rsidP="00633CA8">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6AC51261" w14:textId="77777777" w:rsidR="00633CA8" w:rsidRPr="005F3845" w:rsidRDefault="00633CA8" w:rsidP="00633CA8">
      <w:pPr>
        <w:rPr>
          <w:sz w:val="16"/>
        </w:rPr>
      </w:pPr>
      <w:r w:rsidRPr="005F3845">
        <w:rPr>
          <w:sz w:val="16"/>
        </w:rPr>
        <w:t>V. A NEW “ECONOMIC REALITY” TEST: A “BUT-FOR” TEST</w:t>
      </w:r>
    </w:p>
    <w:p w14:paraId="255EF64C" w14:textId="77777777" w:rsidR="00633CA8" w:rsidRPr="005F3845" w:rsidRDefault="00633CA8" w:rsidP="00633CA8">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471B7A2E" w14:textId="77777777" w:rsidR="00633CA8" w:rsidRDefault="00633CA8" w:rsidP="00633CA8">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42B15E0" w14:textId="77777777" w:rsidR="00633CA8" w:rsidRPr="003D16BE" w:rsidRDefault="00633CA8" w:rsidP="00633CA8">
      <w:pPr>
        <w:rPr>
          <w:u w:val="single"/>
        </w:rPr>
      </w:pPr>
    </w:p>
    <w:p w14:paraId="03F2D9B7" w14:textId="77777777" w:rsidR="00633CA8" w:rsidRDefault="00633CA8" w:rsidP="00633CA8">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169702D2" w14:textId="77777777" w:rsidR="00633CA8" w:rsidRPr="0000044C" w:rsidRDefault="00633CA8" w:rsidP="00633CA8">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3A53F4C0" w14:textId="77777777" w:rsidR="00633CA8" w:rsidRPr="00E70F78" w:rsidRDefault="00633CA8" w:rsidP="00633CA8">
      <w:pPr>
        <w:rPr>
          <w:sz w:val="16"/>
        </w:rPr>
      </w:pPr>
      <w:r w:rsidRPr="003E524C">
        <w:rPr>
          <w:sz w:val="16"/>
        </w:rPr>
        <w:t>From</w:t>
      </w:r>
      <w:r w:rsidRPr="00E70F78">
        <w:rPr>
          <w:sz w:val="16"/>
        </w:rPr>
        <w:t xml:space="preserve"> the New Debtors Prisons to the New Debt Peonage</w:t>
      </w:r>
    </w:p>
    <w:p w14:paraId="41E14803" w14:textId="77777777" w:rsidR="00633CA8" w:rsidRPr="00E70F78" w:rsidRDefault="00633CA8" w:rsidP="00633CA8">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7A9461E5" w14:textId="77777777" w:rsidR="00633CA8" w:rsidRPr="00E70F78" w:rsidRDefault="00633CA8" w:rsidP="00633CA8">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297C80FC" w14:textId="77777777" w:rsidR="00633CA8" w:rsidRPr="00E70F78" w:rsidRDefault="00633CA8" w:rsidP="00633CA8">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86D0184" w14:textId="77777777" w:rsidR="00633CA8" w:rsidRPr="00E70F78" w:rsidRDefault="00633CA8" w:rsidP="00633CA8">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78DFE0BE" w14:textId="77777777" w:rsidR="00633CA8" w:rsidRPr="00E70F78" w:rsidRDefault="00633CA8" w:rsidP="00633CA8">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FBDD747" w14:textId="77777777" w:rsidR="00633CA8" w:rsidRPr="00E70F78" w:rsidRDefault="00633CA8" w:rsidP="00633CA8">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70F89B2D" w14:textId="77777777" w:rsidR="00633CA8" w:rsidRPr="00E70F78" w:rsidRDefault="00633CA8" w:rsidP="00633CA8">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0C660C21" w14:textId="77777777" w:rsidR="00633CA8" w:rsidRPr="00E70F78" w:rsidRDefault="00633CA8" w:rsidP="00633CA8">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1EC0E5A" w14:textId="77777777" w:rsidR="00633CA8" w:rsidRPr="00E70F78" w:rsidRDefault="00633CA8" w:rsidP="00633CA8">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17EF6DA9" w14:textId="77777777" w:rsidR="00633CA8" w:rsidRPr="00E70F78" w:rsidRDefault="00633CA8" w:rsidP="00633CA8">
      <w:pPr>
        <w:rPr>
          <w:sz w:val="16"/>
        </w:rPr>
      </w:pPr>
      <w:r w:rsidRPr="00E70F78">
        <w:rPr>
          <w:sz w:val="16"/>
        </w:rPr>
        <w:t>Carceral Labor as Progressive Reform</w:t>
      </w:r>
    </w:p>
    <w:p w14:paraId="574EB380" w14:textId="77777777" w:rsidR="00633CA8" w:rsidRPr="00881EC1" w:rsidRDefault="00633CA8" w:rsidP="00633CA8">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1491DCE" w14:textId="77777777" w:rsidR="00633CA8" w:rsidRPr="00E70F78" w:rsidRDefault="00633CA8" w:rsidP="00633CA8">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6D091551" w14:textId="77777777" w:rsidR="00633CA8" w:rsidRPr="00E70F78" w:rsidRDefault="00633CA8" w:rsidP="00633CA8">
      <w:pPr>
        <w:rPr>
          <w:sz w:val="16"/>
        </w:rPr>
      </w:pPr>
      <w:r w:rsidRPr="00E70F78">
        <w:rPr>
          <w:sz w:val="16"/>
        </w:rPr>
        <w:t>Carceral Work as an Alternative to Incarceration</w:t>
      </w:r>
    </w:p>
    <w:p w14:paraId="1083A816" w14:textId="77777777" w:rsidR="00633CA8" w:rsidRPr="00E70F78" w:rsidRDefault="00633CA8" w:rsidP="00633CA8">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25D402F9" w14:textId="77777777" w:rsidR="00633CA8" w:rsidRPr="00E70F78" w:rsidRDefault="00633CA8" w:rsidP="00633CA8">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182E006" w14:textId="77777777" w:rsidR="00633CA8" w:rsidRPr="00881EC1" w:rsidRDefault="00633CA8" w:rsidP="00633CA8">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4D930A8" w14:textId="77777777" w:rsidR="00633CA8" w:rsidRPr="00E70F78" w:rsidRDefault="00633CA8" w:rsidP="00633CA8">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3B2C54C7" w14:textId="77777777" w:rsidR="00633CA8" w:rsidRDefault="00633CA8" w:rsidP="00633CA8">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2EBD3587" w14:textId="77777777" w:rsidR="00633CA8" w:rsidRPr="00470E72" w:rsidRDefault="00633CA8" w:rsidP="00633CA8">
      <w:pPr>
        <w:rPr>
          <w:sz w:val="16"/>
        </w:rPr>
      </w:pPr>
    </w:p>
    <w:p w14:paraId="2BBB50B7" w14:textId="77777777" w:rsidR="00633CA8" w:rsidRPr="007114A5" w:rsidRDefault="00633CA8" w:rsidP="00633CA8">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4C1439B2" w14:textId="77777777" w:rsidR="00633CA8" w:rsidRPr="00A872B9" w:rsidRDefault="00633CA8" w:rsidP="00633CA8">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3EF64ADD" w14:textId="77777777" w:rsidR="00633CA8" w:rsidRPr="002032B8" w:rsidRDefault="00633CA8" w:rsidP="00633CA8">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09A2DB07" w14:textId="77777777" w:rsidR="00633CA8" w:rsidRPr="002032B8" w:rsidRDefault="00633CA8" w:rsidP="00633CA8">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7B94DBF" w14:textId="77777777" w:rsidR="00633CA8" w:rsidRPr="002032B8" w:rsidRDefault="00633CA8" w:rsidP="00633CA8">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2AE866B0" w14:textId="77777777" w:rsidR="00633CA8" w:rsidRPr="002032B8" w:rsidRDefault="00633CA8" w:rsidP="00633CA8">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30B840A9" w14:textId="77777777" w:rsidR="00633CA8" w:rsidRPr="002032B8" w:rsidRDefault="00633CA8" w:rsidP="00633CA8">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27955B41" w14:textId="77777777" w:rsidR="00633CA8" w:rsidRPr="002032B8" w:rsidRDefault="00633CA8" w:rsidP="00633CA8">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27DA8782" w14:textId="77777777" w:rsidR="00633CA8" w:rsidRPr="002032B8" w:rsidRDefault="00633CA8" w:rsidP="00633CA8">
      <w:pPr>
        <w:rPr>
          <w:sz w:val="16"/>
        </w:rPr>
      </w:pPr>
      <w:r w:rsidRPr="002032B8">
        <w:rPr>
          <w:sz w:val="16"/>
        </w:rPr>
        <w:t>(c) Violations pertaining to the Security and the Orderly Operation of the Institution.</w:t>
      </w:r>
    </w:p>
    <w:p w14:paraId="058D573A" w14:textId="77777777" w:rsidR="00633CA8" w:rsidRPr="002032B8" w:rsidRDefault="00633CA8" w:rsidP="00633CA8">
      <w:pPr>
        <w:rPr>
          <w:sz w:val="16"/>
        </w:rPr>
      </w:pPr>
      <w:r w:rsidRPr="002032B8">
        <w:rPr>
          <w:sz w:val="16"/>
        </w:rPr>
        <w:t>C-1: Participation in any meeting or gathering which is not of a type which has been authorized by the institutional staff or an individual staff member.</w:t>
      </w:r>
    </w:p>
    <w:p w14:paraId="1A580D1C" w14:textId="77777777" w:rsidR="00633CA8" w:rsidRPr="002032B8" w:rsidRDefault="00633CA8" w:rsidP="00633CA8">
      <w:pPr>
        <w:rPr>
          <w:sz w:val="16"/>
        </w:rPr>
      </w:pPr>
      <w:r w:rsidRPr="002032B8">
        <w:rPr>
          <w:sz w:val="16"/>
        </w:rPr>
        <w:t>C- 2 Participation in any group demonstration, disturbance, riot, strike, refusal to work, work stoppage or work slow down which would disrupt the ordinary routine of the institution.</w:t>
      </w:r>
    </w:p>
    <w:p w14:paraId="3EFBB820" w14:textId="77777777" w:rsidR="00633CA8" w:rsidRPr="002032B8" w:rsidRDefault="00633CA8" w:rsidP="00633CA8">
      <w:pPr>
        <w:rPr>
          <w:sz w:val="16"/>
        </w:rPr>
      </w:pPr>
      <w:r w:rsidRPr="002032B8">
        <w:rPr>
          <w:sz w:val="16"/>
        </w:rPr>
        <w:t>C-2A: Planning, conspiring, or encouraging others to participate in any group</w:t>
      </w:r>
    </w:p>
    <w:p w14:paraId="59D36C01" w14:textId="77777777" w:rsidR="00633CA8" w:rsidRPr="002032B8" w:rsidRDefault="00633CA8" w:rsidP="00633CA8">
      <w:pPr>
        <w:rPr>
          <w:sz w:val="16"/>
        </w:rPr>
      </w:pPr>
      <w:r w:rsidRPr="002032B8">
        <w:rPr>
          <w:sz w:val="16"/>
        </w:rPr>
        <w:t>demonstration, disturbance, riot, strike, refusal to work, work stoppage, or work slowdown which would disrupt the ordinary routine of the institution.145</w:t>
      </w:r>
    </w:p>
    <w:p w14:paraId="1EE34E0A" w14:textId="77777777" w:rsidR="00633CA8" w:rsidRDefault="00633CA8" w:rsidP="00633CA8">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113589C9" w14:textId="77777777" w:rsidR="00633CA8" w:rsidRDefault="00633CA8" w:rsidP="00633CA8"/>
    <w:p w14:paraId="4DF3A7AE" w14:textId="77777777" w:rsidR="00633CA8" w:rsidRDefault="00633CA8" w:rsidP="00633CA8">
      <w:pPr>
        <w:pStyle w:val="Heading4"/>
      </w:pPr>
      <w:r>
        <w:t xml:space="preserve">Collective bargaining rights </w:t>
      </w:r>
      <w:r>
        <w:rPr>
          <w:u w:val="single"/>
        </w:rPr>
        <w:t>specifically</w:t>
      </w:r>
      <w:r>
        <w:t xml:space="preserve"> are key. </w:t>
      </w:r>
    </w:p>
    <w:p w14:paraId="177498E1" w14:textId="77777777" w:rsidR="00633CA8" w:rsidRDefault="00633CA8" w:rsidP="00633CA8"/>
    <w:p w14:paraId="6F199AF8" w14:textId="77777777" w:rsidR="00633CA8" w:rsidRPr="00E21BDB" w:rsidRDefault="00633CA8" w:rsidP="00633CA8">
      <w:pPr>
        <w:pStyle w:val="Heading4"/>
      </w:pPr>
      <w:r>
        <w:t xml:space="preserve">First is for </w:t>
      </w:r>
      <w:r>
        <w:rPr>
          <w:u w:val="single"/>
        </w:rPr>
        <w:t>dignity</w:t>
      </w:r>
      <w:r>
        <w:t xml:space="preserve">. Unions foster </w:t>
      </w:r>
      <w:r>
        <w:rPr>
          <w:u w:val="single"/>
        </w:rPr>
        <w:t>autonomy</w:t>
      </w:r>
      <w:r>
        <w:t xml:space="preserve">. </w:t>
      </w:r>
    </w:p>
    <w:p w14:paraId="445B14E1" w14:textId="77777777" w:rsidR="00633CA8" w:rsidRPr="00D47600" w:rsidRDefault="00633CA8" w:rsidP="00633CA8">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53CCE15" w14:textId="77777777" w:rsidR="00633CA8" w:rsidRPr="00E21BDB" w:rsidRDefault="00633CA8" w:rsidP="00633CA8">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38BAED5F" w14:textId="77777777" w:rsidR="00633CA8" w:rsidRPr="00211505" w:rsidRDefault="00633CA8" w:rsidP="00633CA8">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76312528" w14:textId="77777777" w:rsidR="00633CA8" w:rsidRPr="00E21BDB" w:rsidRDefault="00633CA8" w:rsidP="00633CA8">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566B72F4" w14:textId="77777777" w:rsidR="00633CA8" w:rsidRPr="00E21BDB" w:rsidRDefault="00633CA8" w:rsidP="00633CA8">
      <w:pPr>
        <w:rPr>
          <w:sz w:val="16"/>
        </w:rPr>
      </w:pPr>
      <w:r w:rsidRPr="00E21BDB">
        <w:rPr>
          <w:sz w:val="16"/>
        </w:rPr>
        <w:t>A. Collective Bargaining Promotes Workplace Safety and Economic Freedom.</w:t>
      </w:r>
    </w:p>
    <w:p w14:paraId="7325EB8E" w14:textId="77777777" w:rsidR="00633CA8" w:rsidRPr="00E21BDB" w:rsidRDefault="00633CA8" w:rsidP="00633CA8">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10CA9C87" w14:textId="77777777" w:rsidR="00633CA8" w:rsidRDefault="00633CA8" w:rsidP="00633CA8">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47E396EC" w14:textId="77777777" w:rsidR="00633CA8" w:rsidRPr="00E21BDB" w:rsidRDefault="00633CA8" w:rsidP="00633CA8">
      <w:pPr>
        <w:rPr>
          <w:sz w:val="16"/>
        </w:rPr>
      </w:pPr>
    </w:p>
    <w:p w14:paraId="0121B833" w14:textId="77777777" w:rsidR="00633CA8" w:rsidRDefault="00633CA8" w:rsidP="00633CA8">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5A4358D" w14:textId="77777777" w:rsidR="00633CA8" w:rsidRPr="00D47600" w:rsidRDefault="00633CA8" w:rsidP="00633CA8">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07A71E78" w14:textId="77777777" w:rsidR="00633CA8" w:rsidRPr="00423BD5" w:rsidRDefault="00633CA8" w:rsidP="00633CA8">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3148A211" w14:textId="77777777" w:rsidR="00633CA8" w:rsidRDefault="00633CA8" w:rsidP="00633CA8">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4A7E30C9" w14:textId="77777777" w:rsidR="00633CA8" w:rsidRPr="00423BD5" w:rsidRDefault="00633CA8" w:rsidP="00633CA8">
      <w:pPr>
        <w:rPr>
          <w:sz w:val="16"/>
        </w:rPr>
      </w:pPr>
    </w:p>
    <w:p w14:paraId="66226D6D" w14:textId="77777777" w:rsidR="00633CA8" w:rsidRPr="00454D04" w:rsidRDefault="00633CA8" w:rsidP="00633CA8">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51CCE9B4" w14:textId="77777777" w:rsidR="00633CA8" w:rsidRDefault="00633CA8" w:rsidP="00633CA8">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3D2E88F0" w14:textId="77777777" w:rsidR="00633CA8" w:rsidRPr="00A27869" w:rsidRDefault="00633CA8" w:rsidP="00633CA8">
      <w:pPr>
        <w:rPr>
          <w:sz w:val="16"/>
        </w:rPr>
      </w:pPr>
      <w:r w:rsidRPr="00A27869">
        <w:rPr>
          <w:sz w:val="16"/>
        </w:rPr>
        <w:t>Contemporary prisoner unions</w:t>
      </w:r>
    </w:p>
    <w:p w14:paraId="3D484444" w14:textId="77777777" w:rsidR="00633CA8" w:rsidRPr="00A27869" w:rsidRDefault="00633CA8" w:rsidP="00633CA8">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186FBFD2" w14:textId="77777777" w:rsidR="00633CA8" w:rsidRPr="00A27869" w:rsidRDefault="00633CA8" w:rsidP="00633CA8">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121E89F9" w14:textId="77777777" w:rsidR="00633CA8" w:rsidRPr="00A27869" w:rsidRDefault="00633CA8" w:rsidP="00633CA8">
      <w:pPr>
        <w:rPr>
          <w:sz w:val="16"/>
        </w:rPr>
      </w:pPr>
      <w:r w:rsidRPr="00A27869">
        <w:rPr>
          <w:sz w:val="16"/>
        </w:rPr>
        <w:t>[Text condensed, none omitted]</w:t>
      </w:r>
    </w:p>
    <w:p w14:paraId="389FCF27" w14:textId="77777777" w:rsidR="00633CA8" w:rsidRPr="00A27869" w:rsidRDefault="00633CA8" w:rsidP="00633CA8">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5DADFC3" w14:textId="77777777" w:rsidR="00633CA8" w:rsidRPr="00A27869" w:rsidRDefault="00633CA8" w:rsidP="00633CA8">
      <w:pPr>
        <w:rPr>
          <w:sz w:val="16"/>
        </w:rPr>
      </w:pPr>
      <w:r w:rsidRPr="00A27869">
        <w:rPr>
          <w:sz w:val="16"/>
        </w:rPr>
        <w:t xml:space="preserve">[Regular paragraph breaks resume] </w:t>
      </w:r>
    </w:p>
    <w:p w14:paraId="18C71874" w14:textId="77777777" w:rsidR="00633CA8" w:rsidRPr="00A27869" w:rsidRDefault="00633CA8" w:rsidP="00633CA8">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2901E119" w14:textId="77777777" w:rsidR="00633CA8" w:rsidRPr="00A27869" w:rsidRDefault="00633CA8" w:rsidP="00633CA8">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48255672" w14:textId="77777777" w:rsidR="00633CA8" w:rsidRDefault="00633CA8" w:rsidP="00633CA8"/>
    <w:p w14:paraId="5B722F80" w14:textId="77777777" w:rsidR="00633CA8" w:rsidRPr="00F81DB8" w:rsidRDefault="00633CA8" w:rsidP="00633CA8">
      <w:pPr>
        <w:pStyle w:val="Heading4"/>
      </w:pPr>
      <w:r>
        <w:t xml:space="preserve">There’s </w:t>
      </w:r>
      <w:r>
        <w:rPr>
          <w:u w:val="single"/>
        </w:rPr>
        <w:t>latent potential</w:t>
      </w:r>
      <w:r>
        <w:t xml:space="preserve"> </w:t>
      </w:r>
      <w:r w:rsidRPr="005D53FB">
        <w:t>for</w:t>
      </w:r>
      <w:r>
        <w:t xml:space="preserve"> prison and labor union linkages. </w:t>
      </w:r>
    </w:p>
    <w:p w14:paraId="46952468" w14:textId="77777777" w:rsidR="00633CA8" w:rsidRDefault="00633CA8" w:rsidP="00633CA8">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2A27AA1" w14:textId="77777777" w:rsidR="00633CA8" w:rsidRPr="0060351D" w:rsidRDefault="00633CA8" w:rsidP="00633CA8">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0E474BF5" w14:textId="77777777" w:rsidR="00633CA8" w:rsidRDefault="00633CA8" w:rsidP="00633CA8"/>
    <w:p w14:paraId="6039A4D5" w14:textId="77777777" w:rsidR="00633CA8" w:rsidRDefault="00633CA8" w:rsidP="00633CA8">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1E756D60" w14:textId="77777777" w:rsidR="00633CA8" w:rsidRDefault="00633CA8" w:rsidP="00633CA8">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9F1C83B" w14:textId="77777777" w:rsidR="00633CA8" w:rsidRPr="00B7793D" w:rsidRDefault="00633CA8" w:rsidP="00633CA8">
      <w:pPr>
        <w:rPr>
          <w:sz w:val="16"/>
        </w:rPr>
      </w:pPr>
      <w:r w:rsidRPr="00B7793D">
        <w:rPr>
          <w:sz w:val="16"/>
        </w:rPr>
        <w:t>Work in Good Jobs is a Critical Component to Successfully Reentering Communities After Incarceration</w:t>
      </w:r>
    </w:p>
    <w:p w14:paraId="6B9B366E" w14:textId="77777777" w:rsidR="00633CA8" w:rsidRDefault="00633CA8" w:rsidP="00633CA8">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3C84003D" w14:textId="77777777" w:rsidR="00633CA8" w:rsidRDefault="00633CA8" w:rsidP="00633CA8">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09FBC1" w14:textId="77777777" w:rsidR="00633CA8" w:rsidRDefault="00633CA8" w:rsidP="00633CA8">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2D0BDB8E" w14:textId="77777777" w:rsidR="00633CA8" w:rsidRPr="00B7793D" w:rsidRDefault="00633CA8" w:rsidP="00633CA8">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AF29228" w14:textId="77777777" w:rsidR="00633CA8" w:rsidRDefault="00633CA8" w:rsidP="00633CA8">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6DDCB85" w14:textId="77777777" w:rsidR="00633CA8" w:rsidRDefault="00633CA8" w:rsidP="00633CA8">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05D56FA2" w14:textId="77777777" w:rsidR="00633CA8" w:rsidRPr="00361D11" w:rsidRDefault="00633CA8" w:rsidP="00633CA8">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82843CF" w14:textId="77777777" w:rsidR="00633CA8" w:rsidRDefault="00633CA8" w:rsidP="00633CA8"/>
    <w:p w14:paraId="6BBE519C" w14:textId="77777777" w:rsidR="00633CA8" w:rsidRPr="00F3327F" w:rsidRDefault="00633CA8" w:rsidP="00633CA8">
      <w:pPr>
        <w:pStyle w:val="Heading4"/>
      </w:pPr>
      <w:r>
        <w:t xml:space="preserve">Third is for improving </w:t>
      </w:r>
      <w:r>
        <w:rPr>
          <w:u w:val="single"/>
        </w:rPr>
        <w:t>prison conditions</w:t>
      </w:r>
      <w:r>
        <w:t xml:space="preserve">. </w:t>
      </w:r>
    </w:p>
    <w:p w14:paraId="7F4DBFB6" w14:textId="77777777" w:rsidR="00633CA8" w:rsidRDefault="00633CA8" w:rsidP="00633CA8">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64C094A3" w14:textId="77777777" w:rsidR="00633CA8" w:rsidRDefault="00633CA8" w:rsidP="00633CA8">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B13243B" w14:textId="77777777" w:rsidR="00633CA8" w:rsidRDefault="00633CA8" w:rsidP="00633CA8">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3861BE4E" w14:textId="77777777" w:rsidR="00633CA8" w:rsidRDefault="00633CA8" w:rsidP="00633CA8">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8CE8C22" w14:textId="77777777" w:rsidR="00633CA8" w:rsidRDefault="00633CA8" w:rsidP="00633CA8">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46E2A701" w14:textId="77777777" w:rsidR="00633CA8" w:rsidRDefault="00633CA8" w:rsidP="00633CA8">
      <w:pPr>
        <w:rPr>
          <w:sz w:val="16"/>
        </w:rPr>
      </w:pPr>
      <w:r w:rsidRPr="00EF0A8C">
        <w:rPr>
          <w:sz w:val="16"/>
        </w:rPr>
        <w:t xml:space="preserve">1. Repeal of the Thirteenth Amendment’s slavery exception. </w:t>
      </w:r>
    </w:p>
    <w:p w14:paraId="002DA31D" w14:textId="77777777" w:rsidR="00633CA8" w:rsidRDefault="00633CA8" w:rsidP="00633CA8">
      <w:pPr>
        <w:rPr>
          <w:sz w:val="16"/>
        </w:rPr>
      </w:pPr>
      <w:r w:rsidRPr="00EF0A8C">
        <w:rPr>
          <w:sz w:val="16"/>
        </w:rPr>
        <w:t>2. Closure of most jails and prisons in all states, including federal prisons.</w:t>
      </w:r>
    </w:p>
    <w:p w14:paraId="71D74987" w14:textId="77777777" w:rsidR="00633CA8" w:rsidRDefault="00633CA8" w:rsidP="00633CA8">
      <w:pPr>
        <w:rPr>
          <w:sz w:val="16"/>
        </w:rPr>
      </w:pPr>
      <w:r w:rsidRPr="00EF0A8C">
        <w:rPr>
          <w:sz w:val="16"/>
        </w:rPr>
        <w:t xml:space="preserve">3. Closure of all private prisons. </w:t>
      </w:r>
    </w:p>
    <w:p w14:paraId="6B2CB082" w14:textId="77777777" w:rsidR="00633CA8" w:rsidRDefault="00633CA8" w:rsidP="00633CA8">
      <w:pPr>
        <w:rPr>
          <w:sz w:val="16"/>
        </w:rPr>
      </w:pPr>
      <w:r w:rsidRPr="00EF0A8C">
        <w:rPr>
          <w:sz w:val="16"/>
        </w:rPr>
        <w:t>4. Release of all political prisoners in US prisons.</w:t>
      </w:r>
    </w:p>
    <w:p w14:paraId="2C7C6C2E" w14:textId="77777777" w:rsidR="00633CA8" w:rsidRDefault="00633CA8" w:rsidP="00633CA8">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3C4EEB6A" w14:textId="77777777" w:rsidR="00633CA8" w:rsidRDefault="00633CA8" w:rsidP="00633CA8">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AAA1F05" w14:textId="77777777" w:rsidR="00633CA8" w:rsidRDefault="00633CA8" w:rsidP="00633CA8">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2B74D0AB" w14:textId="77777777" w:rsidR="00633CA8" w:rsidRDefault="00633CA8" w:rsidP="00633CA8">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B75FF65" w14:textId="77777777" w:rsidR="00633CA8" w:rsidRDefault="00633CA8" w:rsidP="00633CA8">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8D3A646" w14:textId="77777777" w:rsidR="00633CA8" w:rsidRDefault="00633CA8" w:rsidP="00633CA8">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2A9EAA71" w14:textId="77777777" w:rsidR="00633CA8" w:rsidRDefault="00633CA8" w:rsidP="00633CA8">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23FD70D1" w14:textId="77777777" w:rsidR="00633CA8" w:rsidRDefault="00633CA8" w:rsidP="00633CA8">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4CDDCB81" w14:textId="77777777" w:rsidR="00633CA8" w:rsidRDefault="00633CA8" w:rsidP="00633CA8">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3D4FBF0" w14:textId="77777777" w:rsidR="00633CA8" w:rsidRDefault="00633CA8" w:rsidP="00633CA8">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CD20B7D" w14:textId="77777777" w:rsidR="00633CA8" w:rsidRDefault="00633CA8" w:rsidP="00633CA8">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310FAA6E" w14:textId="77777777" w:rsidR="00633CA8" w:rsidRDefault="00633CA8" w:rsidP="00633CA8">
      <w:pPr>
        <w:rPr>
          <w:sz w:val="16"/>
        </w:rPr>
      </w:pPr>
    </w:p>
    <w:p w14:paraId="410A06A4" w14:textId="77777777" w:rsidR="00633CA8" w:rsidRDefault="00633CA8" w:rsidP="00633CA8">
      <w:pPr>
        <w:pStyle w:val="Heading3"/>
      </w:pPr>
      <w:r>
        <w:t>Plan</w:t>
      </w:r>
    </w:p>
    <w:p w14:paraId="38ADA2C3" w14:textId="77777777" w:rsidR="00633CA8" w:rsidRDefault="00633CA8" w:rsidP="00633CA8">
      <w:pPr>
        <w:pStyle w:val="Heading4"/>
      </w:pPr>
      <w:r>
        <w:t>The United States Federal Government should substantially strengthen collective bargaining rights for correctional populations in the United States.</w:t>
      </w:r>
    </w:p>
    <w:p w14:paraId="7849DCDE" w14:textId="77777777" w:rsidR="00633CA8" w:rsidRPr="00E85F57" w:rsidRDefault="00633CA8" w:rsidP="00633CA8"/>
    <w:p w14:paraId="44AB1C2C" w14:textId="77777777" w:rsidR="00633CA8" w:rsidRDefault="00633CA8" w:rsidP="00633CA8">
      <w:pPr>
        <w:pStyle w:val="Heading3"/>
      </w:pPr>
      <w:r>
        <w:t>Framing</w:t>
      </w:r>
    </w:p>
    <w:p w14:paraId="736490A2" w14:textId="77777777" w:rsidR="00633CA8" w:rsidRDefault="00633CA8" w:rsidP="00633CA8">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740D9015" w14:textId="77777777" w:rsidR="00633CA8" w:rsidRDefault="00633CA8" w:rsidP="00633CA8">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75D71EF" w14:textId="77777777" w:rsidR="00633CA8" w:rsidRPr="005366C9" w:rsidRDefault="00633CA8" w:rsidP="00633CA8">
      <w:r>
        <w:t>*edited for language</w:t>
      </w:r>
    </w:p>
    <w:p w14:paraId="66E8C4D9" w14:textId="77777777" w:rsidR="00633CA8" w:rsidRPr="0050383D" w:rsidRDefault="00633CA8" w:rsidP="00633CA8">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0AD4AFAC" w14:textId="77777777" w:rsidR="00633CA8" w:rsidRPr="0050383D" w:rsidRDefault="00633CA8" w:rsidP="00633CA8">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in order </w:t>
      </w:r>
      <w:r w:rsidRPr="00E65CCF">
        <w:rPr>
          <w:rStyle w:val="StyleUnderline"/>
          <w:highlight w:val="cyan"/>
        </w:rPr>
        <w:t>to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1C64101C" w14:textId="77777777" w:rsidR="00633CA8" w:rsidRPr="0050383D" w:rsidRDefault="00633CA8" w:rsidP="00633CA8">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45CAC59B" w14:textId="77777777" w:rsidR="00633CA8" w:rsidRPr="0050383D" w:rsidRDefault="00633CA8" w:rsidP="00633CA8">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F0BB76F" w14:textId="77777777" w:rsidR="00633CA8" w:rsidRPr="0050383D" w:rsidRDefault="00633CA8" w:rsidP="00633CA8">
      <w:pPr>
        <w:rPr>
          <w:sz w:val="16"/>
        </w:rPr>
      </w:pPr>
    </w:p>
    <w:p w14:paraId="4F88D4EC" w14:textId="77777777" w:rsidR="00633CA8" w:rsidRDefault="00633CA8" w:rsidP="00633CA8">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4F5D3308" w14:textId="77777777" w:rsidR="00633CA8" w:rsidRPr="00FC4A33" w:rsidRDefault="00633CA8" w:rsidP="00633CA8">
      <w:bookmarkStart w:id="6" w:name="_Hlk207789271"/>
      <w:r w:rsidRPr="00FC4A33">
        <w:rPr>
          <w:rStyle w:val="Style13ptBold"/>
        </w:rPr>
        <w:t>Kalulé</w:t>
      </w:r>
      <w:bookmarkEnd w:id="6"/>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457B96D1" w14:textId="77777777" w:rsidR="00633CA8" w:rsidRPr="00FC4A33" w:rsidRDefault="00633CA8" w:rsidP="00633CA8">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3155B2C2" w14:textId="77777777" w:rsidR="00633CA8" w:rsidRPr="00FC4A33" w:rsidRDefault="00633CA8" w:rsidP="00633CA8">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3FB7865B" w14:textId="77777777" w:rsidR="00633CA8" w:rsidRPr="00FC4A33" w:rsidRDefault="00633CA8" w:rsidP="00633CA8">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7EAA2EA4" w14:textId="77777777" w:rsidR="00633CA8" w:rsidRPr="00FC4A33" w:rsidRDefault="00633CA8" w:rsidP="00633CA8">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61CC44C2" w14:textId="77777777" w:rsidR="00633CA8" w:rsidRPr="00FC4A33" w:rsidRDefault="00633CA8" w:rsidP="00633CA8">
      <w:pPr>
        <w:rPr>
          <w:rStyle w:val="Emphasis"/>
        </w:rPr>
      </w:pPr>
      <w:r w:rsidRPr="00FC4A33">
        <w:rPr>
          <w:rStyle w:val="Emphasis"/>
        </w:rPr>
        <w:t>***FOOTNOTE 75 BEGINS HERE***</w:t>
      </w:r>
    </w:p>
    <w:p w14:paraId="7476B7FD" w14:textId="77777777" w:rsidR="00633CA8" w:rsidRPr="00FC4A33" w:rsidRDefault="00633CA8" w:rsidP="00633CA8">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097D6C3C" w14:textId="77777777" w:rsidR="00633CA8" w:rsidRPr="00FC4A33" w:rsidRDefault="00633CA8" w:rsidP="00633CA8">
      <w:pPr>
        <w:rPr>
          <w:rStyle w:val="Emphasis"/>
        </w:rPr>
      </w:pPr>
      <w:r w:rsidRPr="00FC4A33">
        <w:rPr>
          <w:rStyle w:val="Emphasis"/>
        </w:rPr>
        <w:t>***FOOTNOTE 75 ENDS HERE***</w:t>
      </w:r>
    </w:p>
    <w:p w14:paraId="2BADEF13" w14:textId="77777777" w:rsidR="00633CA8" w:rsidRPr="00FC4A33" w:rsidRDefault="00633CA8" w:rsidP="00633CA8">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4AB964FF" w14:textId="77777777" w:rsidR="00633CA8" w:rsidRPr="00FC4A33" w:rsidRDefault="00633CA8" w:rsidP="00633CA8">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45647436" w14:textId="77777777" w:rsidR="00633CA8" w:rsidRDefault="00633CA8" w:rsidP="00633CA8"/>
    <w:p w14:paraId="39CB12D6" w14:textId="77777777" w:rsidR="00633CA8" w:rsidRPr="00E65CCF" w:rsidRDefault="00633CA8" w:rsidP="00633CA8">
      <w:pPr>
        <w:pStyle w:val="Heading4"/>
        <w:rPr>
          <w:u w:val="single"/>
        </w:rPr>
      </w:pPr>
      <w:r>
        <w:t xml:space="preserve">Achieving </w:t>
      </w:r>
      <w:r w:rsidRPr="00846F0C">
        <w:rPr>
          <w:u w:val="single"/>
        </w:rPr>
        <w:t>mutual vulnerability</w:t>
      </w:r>
      <w:r>
        <w:t xml:space="preserve"> through rights is an axiologically </w:t>
      </w:r>
      <w:r w:rsidRPr="0006792B">
        <w:rPr>
          <w:u w:val="single"/>
        </w:rPr>
        <w:t>necessary</w:t>
      </w:r>
      <w:r>
        <w:t xml:space="preserve"> ethical telos and </w:t>
      </w:r>
      <w:r>
        <w:rPr>
          <w:u w:val="single"/>
        </w:rPr>
        <w:t>precondition</w:t>
      </w:r>
      <w:r>
        <w:t xml:space="preserve"> to morality.  </w:t>
      </w:r>
    </w:p>
    <w:p w14:paraId="3E9E5FB4" w14:textId="77777777" w:rsidR="00633CA8" w:rsidRPr="00261C19" w:rsidRDefault="00633CA8" w:rsidP="00633CA8">
      <w:pPr>
        <w:rPr>
          <w:rStyle w:val="Style13ptBold"/>
        </w:rPr>
      </w:pPr>
      <w:bookmarkStart w:id="7" w:name="_Hlk207789554"/>
      <w:r w:rsidRPr="00261C19">
        <w:rPr>
          <w:rStyle w:val="Style13ptBold"/>
        </w:rPr>
        <w:t>Stålsett</w:t>
      </w:r>
      <w:bookmarkEnd w:id="7"/>
      <w:r w:rsidRPr="00261C19">
        <w:rPr>
          <w:rStyle w:val="Style13ptBold"/>
        </w:rPr>
        <w:t>, 5</w:t>
      </w:r>
    </w:p>
    <w:p w14:paraId="5CCA4C90" w14:textId="77777777" w:rsidR="00633CA8" w:rsidRPr="00261C19" w:rsidRDefault="00633CA8" w:rsidP="00633CA8">
      <w:r>
        <w:t xml:space="preserve">[Sturla J., Prof. Diaconal Studies @ Vitenskapelig Høyskole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57E817CA" w14:textId="77777777" w:rsidR="00633CA8" w:rsidRPr="0029098F" w:rsidRDefault="00633CA8" w:rsidP="00633CA8">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in the midst of power and strength. And there can at times be a paradoxical strength in midst of vulnerability.</w:t>
      </w:r>
    </w:p>
    <w:p w14:paraId="7DE5744D" w14:textId="77777777" w:rsidR="00633CA8" w:rsidRPr="0029098F" w:rsidRDefault="00633CA8" w:rsidP="00633CA8">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Other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 xml:space="preserve">[their]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66AB9898" w14:textId="77777777" w:rsidR="00633CA8" w:rsidRPr="0029098F" w:rsidRDefault="00633CA8" w:rsidP="00633CA8">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demand in itself, the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each others’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6009EB57" w14:textId="77777777" w:rsidR="00633CA8" w:rsidRPr="00E65CCF" w:rsidRDefault="00633CA8" w:rsidP="00633CA8">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trust which is present in every human relationship, according to Løgstrup. </w:t>
      </w:r>
      <w:r w:rsidRPr="00E65CCF">
        <w:rPr>
          <w:rStyle w:val="StyleUnderline"/>
        </w:rPr>
        <w:t>Trust is prior to mistrust; mistrust is perverted trust.</w:t>
      </w:r>
    </w:p>
    <w:p w14:paraId="77964690" w14:textId="77777777" w:rsidR="00633CA8" w:rsidRPr="0029098F" w:rsidRDefault="00633CA8" w:rsidP="00633CA8">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actually not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5B1DF9F9" w14:textId="77777777" w:rsidR="00633CA8" w:rsidRPr="0029098F" w:rsidRDefault="00633CA8" w:rsidP="00633CA8">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it is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280BA272" w14:textId="77777777" w:rsidR="00633CA8" w:rsidRPr="0029098F" w:rsidRDefault="00633CA8" w:rsidP="00633CA8">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is entrusted me. This places me in a situation where I must choose. </w:t>
      </w:r>
      <w:r w:rsidRPr="0029098F">
        <w:rPr>
          <w:rStyle w:val="StyleUnderline"/>
        </w:rPr>
        <w:t>I can respond by taking care of what is entrusted me – the appeal from the vulnerability of the other-or I can deny this responsibility</w:t>
      </w:r>
      <w:r w:rsidRPr="0029098F">
        <w:rPr>
          <w:sz w:val="16"/>
        </w:rPr>
        <w:t xml:space="preserve">, or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6163B2D9" w14:textId="77777777" w:rsidR="00633CA8" w:rsidRPr="0029098F" w:rsidRDefault="00633CA8" w:rsidP="00633CA8">
      <w:pPr>
        <w:rPr>
          <w:sz w:val="16"/>
        </w:rPr>
      </w:pPr>
      <w:r w:rsidRPr="0029098F">
        <w:rPr>
          <w:sz w:val="16"/>
        </w:rPr>
        <w:t xml:space="preserve">[13] This demand is finally silent or </w:t>
      </w:r>
      <w:r w:rsidRPr="0029098F">
        <w:rPr>
          <w:strike/>
          <w:sz w:val="16"/>
        </w:rPr>
        <w:t>mute</w:t>
      </w:r>
      <w:r w:rsidRPr="0029098F">
        <w:rPr>
          <w:sz w:val="16"/>
        </w:rPr>
        <w:t>, according to Løgstrup. What does that mean? It means that it does not make explicit what it is that is expected from me in each concrete situation. There are no concrete directions;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48D11AF4" w14:textId="77777777" w:rsidR="00633CA8" w:rsidRDefault="00633CA8" w:rsidP="00633CA8">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mutual dependency</w:t>
      </w:r>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1903E09A" w14:textId="77777777" w:rsidR="00633CA8" w:rsidRPr="00E65CCF" w:rsidRDefault="00633CA8" w:rsidP="00633CA8">
      <w:pPr>
        <w:rPr>
          <w:b/>
          <w:iCs/>
          <w:u w:val="single"/>
        </w:rPr>
      </w:pPr>
    </w:p>
    <w:p w14:paraId="44CC453E" w14:textId="77777777" w:rsidR="00633CA8" w:rsidRPr="008C7912" w:rsidRDefault="00633CA8" w:rsidP="00633CA8">
      <w:pPr>
        <w:pStyle w:val="Heading4"/>
      </w:pPr>
      <w:r>
        <w:t xml:space="preserve">Prison discourse </w:t>
      </w:r>
      <w:r>
        <w:rPr>
          <w:u w:val="single"/>
        </w:rPr>
        <w:t>materially</w:t>
      </w:r>
      <w:r>
        <w:t xml:space="preserve"> contributes to and </w:t>
      </w:r>
      <w:r>
        <w:rPr>
          <w:u w:val="single"/>
        </w:rPr>
        <w:t>shapes</w:t>
      </w:r>
      <w:r>
        <w:t xml:space="preserve"> carceral outcomes. </w:t>
      </w:r>
    </w:p>
    <w:p w14:paraId="6B89386F" w14:textId="77777777" w:rsidR="00633CA8" w:rsidRPr="005C1B92" w:rsidRDefault="00633CA8" w:rsidP="00633CA8">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0A46DD29" w14:textId="77777777" w:rsidR="00633CA8" w:rsidRPr="002D4E78" w:rsidRDefault="00633CA8" w:rsidP="00633CA8">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5B9F117C" w14:textId="77777777" w:rsidR="00633CA8" w:rsidRPr="002D4E78" w:rsidRDefault="00633CA8" w:rsidP="00633CA8">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006EA69B" w14:textId="77777777" w:rsidR="00633CA8" w:rsidRPr="002D4E78" w:rsidRDefault="00633CA8" w:rsidP="00633CA8">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2FFA32A5" w14:textId="77777777" w:rsidR="00633CA8" w:rsidRPr="002D4E78" w:rsidRDefault="00633CA8" w:rsidP="00633CA8">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2C75AF79" w14:textId="77777777" w:rsidR="00633CA8" w:rsidRPr="002D4E78" w:rsidRDefault="00633CA8" w:rsidP="00633CA8">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39D97788" w14:textId="77777777" w:rsidR="00633CA8" w:rsidRPr="002D4E78" w:rsidRDefault="00633CA8" w:rsidP="00633CA8">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66CB71EF" w14:textId="77777777" w:rsidR="00633CA8" w:rsidRPr="002D4E78" w:rsidRDefault="00633CA8" w:rsidP="00633CA8">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25DED7F6" w14:textId="77777777" w:rsidR="00633CA8" w:rsidRPr="002D4E78" w:rsidRDefault="00633CA8" w:rsidP="00633CA8">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710FAEB0" w14:textId="77777777" w:rsidR="00633CA8" w:rsidRPr="002D4E78" w:rsidRDefault="00633CA8" w:rsidP="00633CA8">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01AD8A3B" w14:textId="77777777" w:rsidR="00633CA8" w:rsidRPr="002D4E78" w:rsidRDefault="00633CA8" w:rsidP="00633CA8">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799CA94F" w14:textId="77777777" w:rsidR="00633CA8" w:rsidRPr="002D4E78" w:rsidRDefault="00633CA8" w:rsidP="00633CA8">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0A183E88" w14:textId="77777777" w:rsidR="00633CA8" w:rsidRPr="002D4E78" w:rsidRDefault="00633CA8" w:rsidP="00633CA8">
      <w:pPr>
        <w:rPr>
          <w:sz w:val="12"/>
        </w:rPr>
      </w:pPr>
      <w:r w:rsidRPr="002D4E78">
        <w:rPr>
          <w:sz w:val="12"/>
        </w:rPr>
        <w:t>1.3.1</w:t>
      </w:r>
      <w:r w:rsidRPr="002D4E78">
        <w:rPr>
          <w:sz w:val="12"/>
        </w:rPr>
        <w:tab/>
        <w:t>Ethnomethodology and Conversation Analysis (CA)</w:t>
      </w:r>
    </w:p>
    <w:p w14:paraId="5F239124" w14:textId="77777777" w:rsidR="00633CA8" w:rsidRPr="002D4E78" w:rsidRDefault="00633CA8" w:rsidP="00633CA8">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7283F295" w14:textId="77777777" w:rsidR="00633CA8" w:rsidRPr="002D4E78" w:rsidRDefault="00633CA8" w:rsidP="00633CA8">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AFE3C88" w14:textId="77777777" w:rsidR="00633CA8" w:rsidRPr="002D4E78" w:rsidRDefault="00633CA8" w:rsidP="00633CA8">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166517BB" w14:textId="77777777" w:rsidR="00633CA8" w:rsidRPr="002D4E78" w:rsidRDefault="00633CA8" w:rsidP="00633CA8">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3F4C311B" w14:textId="77777777" w:rsidR="00633CA8" w:rsidRPr="002D4E78" w:rsidRDefault="00633CA8" w:rsidP="00633CA8">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6904C048" w14:textId="77777777" w:rsidR="00633CA8" w:rsidRPr="002D4E78" w:rsidRDefault="00633CA8" w:rsidP="00633CA8">
      <w:pPr>
        <w:rPr>
          <w:sz w:val="12"/>
        </w:rPr>
      </w:pPr>
      <w:r w:rsidRPr="002D4E78">
        <w:rPr>
          <w:sz w:val="12"/>
        </w:rPr>
        <w:t>1.4</w:t>
      </w:r>
      <w:r w:rsidRPr="002D4E78">
        <w:rPr>
          <w:sz w:val="12"/>
        </w:rPr>
        <w:tab/>
        <w:t>The concept of discourse</w:t>
      </w:r>
    </w:p>
    <w:p w14:paraId="76518470" w14:textId="77777777" w:rsidR="00633CA8" w:rsidRPr="00E45A5A" w:rsidRDefault="00633CA8" w:rsidP="00633CA8">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3052A750" w14:textId="77777777" w:rsidR="00633CA8" w:rsidRPr="002D4E78" w:rsidRDefault="00633CA8" w:rsidP="00633CA8">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6DE96DD1" w14:textId="77777777" w:rsidR="00633CA8" w:rsidRPr="002D4E78" w:rsidRDefault="00633CA8" w:rsidP="00633CA8">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2F26EF40" w14:textId="77777777" w:rsidR="00633CA8" w:rsidRPr="002D4E78" w:rsidRDefault="00633CA8" w:rsidP="00633CA8">
      <w:pPr>
        <w:rPr>
          <w:sz w:val="12"/>
        </w:rPr>
      </w:pPr>
      <w:r w:rsidRPr="002D4E78">
        <w:rPr>
          <w:sz w:val="12"/>
        </w:rPr>
        <w:t>1.5</w:t>
      </w:r>
      <w:r w:rsidRPr="002D4E78">
        <w:rPr>
          <w:sz w:val="12"/>
        </w:rPr>
        <w:tab/>
        <w:t>Systemic Functional Linguistics (SFL): a multifunctional view of discourse</w:t>
      </w:r>
    </w:p>
    <w:p w14:paraId="03B53BB3" w14:textId="77777777" w:rsidR="00633CA8" w:rsidRPr="002D4E78" w:rsidRDefault="00633CA8" w:rsidP="00633CA8">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5AC00683" w14:textId="77777777" w:rsidR="00633CA8" w:rsidRPr="002D4E78" w:rsidRDefault="00633CA8" w:rsidP="00633CA8">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13C6AA2E" w14:textId="77777777" w:rsidR="00633CA8" w:rsidRPr="002D4E78" w:rsidRDefault="00633CA8" w:rsidP="00633CA8">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477B7157" w14:textId="77777777" w:rsidR="00633CA8" w:rsidRPr="002D4E78" w:rsidRDefault="00633CA8" w:rsidP="00633CA8">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65B7ED25" w14:textId="77777777" w:rsidR="00633CA8" w:rsidRPr="002D4E78" w:rsidRDefault="00633CA8" w:rsidP="00633CA8">
      <w:pPr>
        <w:rPr>
          <w:sz w:val="12"/>
        </w:rPr>
      </w:pPr>
      <w:r w:rsidRPr="002D4E78">
        <w:rPr>
          <w:sz w:val="12"/>
        </w:rPr>
        <w:t>1.6</w:t>
      </w:r>
      <w:r w:rsidRPr="002D4E78">
        <w:rPr>
          <w:sz w:val="12"/>
        </w:rPr>
        <w:tab/>
        <w:t>Critical Discourse Analysis (CDA)</w:t>
      </w:r>
    </w:p>
    <w:p w14:paraId="5C119CC6" w14:textId="77777777" w:rsidR="00633CA8" w:rsidRPr="002D4E78" w:rsidRDefault="00633CA8" w:rsidP="00633CA8">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2AB84D32" w14:textId="77777777" w:rsidR="00633CA8" w:rsidRPr="002D4E78" w:rsidRDefault="00633CA8" w:rsidP="00633CA8">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7B7634E7" w14:textId="77777777" w:rsidR="00633CA8" w:rsidRPr="002D4E78" w:rsidRDefault="00633CA8" w:rsidP="00633CA8">
      <w:pPr>
        <w:rPr>
          <w:sz w:val="12"/>
        </w:rPr>
      </w:pPr>
      <w:r w:rsidRPr="002D4E78">
        <w:rPr>
          <w:sz w:val="12"/>
        </w:rPr>
        <w:t>Fairclough (1995: 132–3), whose work has its intellectual antecedents in the writings of the above theorists, offers the following definition of CDA:</w:t>
      </w:r>
    </w:p>
    <w:p w14:paraId="00D87589" w14:textId="77777777" w:rsidR="00633CA8" w:rsidRPr="002D4E78" w:rsidRDefault="00633CA8" w:rsidP="00633CA8">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0B21C6BD" w14:textId="77777777" w:rsidR="00633CA8" w:rsidRPr="00573590" w:rsidRDefault="00633CA8" w:rsidP="00633CA8">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29D1FC75" w14:textId="77777777" w:rsidR="00633CA8" w:rsidRPr="002D4E78" w:rsidRDefault="00633CA8" w:rsidP="00633CA8">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77CED188" w14:textId="77777777" w:rsidR="00633CA8" w:rsidRPr="002D4E78" w:rsidRDefault="00633CA8" w:rsidP="00633CA8">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449395E" w14:textId="77777777" w:rsidR="00633CA8" w:rsidRPr="002D4E78" w:rsidRDefault="00633CA8" w:rsidP="00633CA8">
      <w:pPr>
        <w:rPr>
          <w:sz w:val="12"/>
        </w:rPr>
      </w:pPr>
      <w:r w:rsidRPr="002D4E78">
        <w:rPr>
          <w:sz w:val="12"/>
        </w:rPr>
        <w:t>1.6.1</w:t>
      </w:r>
      <w:r w:rsidRPr="002D4E78">
        <w:rPr>
          <w:sz w:val="12"/>
        </w:rPr>
        <w:tab/>
        <w:t>Hegemony and discourse</w:t>
      </w:r>
    </w:p>
    <w:p w14:paraId="182A9D0C" w14:textId="77777777" w:rsidR="00633CA8" w:rsidRPr="002D4E78" w:rsidRDefault="00633CA8" w:rsidP="00633CA8">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5D79D4B" w14:textId="77777777" w:rsidR="00633CA8" w:rsidRDefault="00633CA8" w:rsidP="00633CA8">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2BBA081C" w14:textId="77777777" w:rsidR="00633CA8" w:rsidRDefault="00633CA8" w:rsidP="00633CA8">
      <w:pPr>
        <w:rPr>
          <w:sz w:val="12"/>
        </w:rPr>
      </w:pPr>
    </w:p>
    <w:p w14:paraId="1AD5E70D" w14:textId="77777777" w:rsidR="00633CA8" w:rsidRPr="00AC476F" w:rsidRDefault="00633CA8" w:rsidP="00633CA8">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1B0D9F23" w14:textId="77777777" w:rsidR="00633CA8" w:rsidRDefault="00633CA8" w:rsidP="00633CA8">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749ECB24" w14:textId="77777777" w:rsidR="00633CA8" w:rsidRPr="0028502E" w:rsidRDefault="00633CA8" w:rsidP="00633CA8">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0AE42495" w14:textId="77777777" w:rsidR="00633CA8" w:rsidRPr="0028502E" w:rsidRDefault="00633CA8" w:rsidP="00633CA8">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6D5C2F62" w14:textId="77777777" w:rsidR="00633CA8" w:rsidRPr="0028502E" w:rsidRDefault="00633CA8" w:rsidP="00633CA8">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0492B8D8" w14:textId="77777777" w:rsidR="00633CA8" w:rsidRPr="0028502E" w:rsidRDefault="00633CA8" w:rsidP="00633CA8">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0BC9DBDD" w14:textId="77777777" w:rsidR="00633CA8" w:rsidRPr="0028502E" w:rsidRDefault="00633CA8" w:rsidP="00633CA8">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5A0452E6" w14:textId="77777777" w:rsidR="00633CA8" w:rsidRDefault="00633CA8" w:rsidP="00633CA8"/>
    <w:sectPr w:rsidR="00633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33295406">
    <w:abstractNumId w:val="15"/>
  </w:num>
  <w:num w:numId="16" w16cid:durableId="1215894468">
    <w:abstractNumId w:val="18"/>
  </w:num>
  <w:num w:numId="17" w16cid:durableId="1748729676">
    <w:abstractNumId w:val="19"/>
  </w:num>
  <w:num w:numId="18" w16cid:durableId="709571274">
    <w:abstractNumId w:val="10"/>
  </w:num>
  <w:num w:numId="19" w16cid:durableId="694115182">
    <w:abstractNumId w:val="17"/>
  </w:num>
  <w:num w:numId="2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5D"/>
    <w:rsid w:val="00116D97"/>
    <w:rsid w:val="005F4BC6"/>
    <w:rsid w:val="00633CA8"/>
    <w:rsid w:val="00656E2D"/>
    <w:rsid w:val="007759DF"/>
    <w:rsid w:val="00936279"/>
    <w:rsid w:val="00BD5BD2"/>
    <w:rsid w:val="00EA0EA8"/>
    <w:rsid w:val="00FA23FF"/>
    <w:rsid w:val="00FE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44715-3771-4B70-AF00-D667CDDF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3CA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33C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3C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3C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633C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3CA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6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3C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CA8"/>
  </w:style>
  <w:style w:type="character" w:customStyle="1" w:styleId="Heading1Char">
    <w:name w:val="Heading 1 Char"/>
    <w:aliases w:val="Pocket Char"/>
    <w:basedOn w:val="DefaultParagraphFont"/>
    <w:link w:val="Heading1"/>
    <w:rsid w:val="00633CA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3CA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33CA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633CA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3CA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6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5D"/>
    <w:rPr>
      <w:rFonts w:eastAsiaTheme="majorEastAsia" w:cstheme="majorBidi"/>
      <w:color w:val="272727" w:themeColor="text1" w:themeTint="D8"/>
    </w:rPr>
  </w:style>
  <w:style w:type="paragraph" w:styleId="Title">
    <w:name w:val="Title"/>
    <w:basedOn w:val="Normal"/>
    <w:next w:val="Normal"/>
    <w:link w:val="TitleChar"/>
    <w:uiPriority w:val="10"/>
    <w:qFormat/>
    <w:rsid w:val="00FE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5D"/>
    <w:pPr>
      <w:spacing w:before="160"/>
      <w:jc w:val="center"/>
    </w:pPr>
    <w:rPr>
      <w:i/>
      <w:iCs/>
      <w:color w:val="404040" w:themeColor="text1" w:themeTint="BF"/>
    </w:rPr>
  </w:style>
  <w:style w:type="character" w:customStyle="1" w:styleId="QuoteChar">
    <w:name w:val="Quote Char"/>
    <w:basedOn w:val="DefaultParagraphFont"/>
    <w:link w:val="Quote"/>
    <w:uiPriority w:val="29"/>
    <w:rsid w:val="00FE625D"/>
    <w:rPr>
      <w:i/>
      <w:iCs/>
      <w:color w:val="404040" w:themeColor="text1" w:themeTint="BF"/>
    </w:rPr>
  </w:style>
  <w:style w:type="paragraph" w:styleId="ListParagraph">
    <w:name w:val="List Paragraph"/>
    <w:aliases w:val="6 font,List Paragraph1,List Paragraph2,Colorful List - Accent 11"/>
    <w:basedOn w:val="Normal"/>
    <w:uiPriority w:val="34"/>
    <w:qFormat/>
    <w:rsid w:val="00FE625D"/>
    <w:pPr>
      <w:ind w:left="720"/>
      <w:contextualSpacing/>
    </w:pPr>
  </w:style>
  <w:style w:type="character" w:styleId="IntenseEmphasis">
    <w:name w:val="Intense Emphasis"/>
    <w:basedOn w:val="DefaultParagraphFont"/>
    <w:uiPriority w:val="21"/>
    <w:qFormat/>
    <w:rsid w:val="00FE625D"/>
    <w:rPr>
      <w:i/>
      <w:iCs/>
      <w:color w:val="0F4761" w:themeColor="accent1" w:themeShade="BF"/>
    </w:rPr>
  </w:style>
  <w:style w:type="paragraph" w:styleId="IntenseQuote">
    <w:name w:val="Intense Quote"/>
    <w:basedOn w:val="Normal"/>
    <w:next w:val="Normal"/>
    <w:link w:val="IntenseQuoteChar"/>
    <w:uiPriority w:val="30"/>
    <w:qFormat/>
    <w:rsid w:val="00FE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25D"/>
    <w:rPr>
      <w:i/>
      <w:iCs/>
      <w:color w:val="0F4761" w:themeColor="accent1" w:themeShade="BF"/>
    </w:rPr>
  </w:style>
  <w:style w:type="character" w:styleId="IntenseReference">
    <w:name w:val="Intense Reference"/>
    <w:basedOn w:val="DefaultParagraphFont"/>
    <w:uiPriority w:val="32"/>
    <w:qFormat/>
    <w:rsid w:val="00FE625D"/>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633CA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3CA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3CA8"/>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633CA8"/>
    <w:rPr>
      <w:b w:val="0"/>
      <w:sz w:val="22"/>
      <w:u w:val="single"/>
    </w:rPr>
  </w:style>
  <w:style w:type="character" w:styleId="Strong">
    <w:name w:val="Strong"/>
    <w:basedOn w:val="DefaultParagraphFont"/>
    <w:uiPriority w:val="22"/>
    <w:qFormat/>
    <w:rsid w:val="00633CA8"/>
    <w:rPr>
      <w:b/>
      <w:bCs/>
    </w:rPr>
  </w:style>
  <w:style w:type="character" w:styleId="BookTitle">
    <w:name w:val="Book Title"/>
    <w:basedOn w:val="DefaultParagraphFont"/>
    <w:uiPriority w:val="33"/>
    <w:qFormat/>
    <w:rsid w:val="00633CA8"/>
    <w:rPr>
      <w:b/>
      <w:bCs/>
      <w:i/>
      <w:iCs/>
      <w:spacing w:val="5"/>
    </w:rPr>
  </w:style>
  <w:style w:type="numbering" w:styleId="111111">
    <w:name w:val="Outline List 2"/>
    <w:basedOn w:val="NoList"/>
    <w:uiPriority w:val="99"/>
    <w:semiHidden/>
    <w:unhideWhenUsed/>
    <w:rsid w:val="00633CA8"/>
  </w:style>
  <w:style w:type="paragraph" w:styleId="Header">
    <w:name w:val="header"/>
    <w:basedOn w:val="Normal"/>
    <w:link w:val="HeaderChar"/>
    <w:uiPriority w:val="99"/>
    <w:semiHidden/>
    <w:rsid w:val="00633CA8"/>
    <w:pPr>
      <w:tabs>
        <w:tab w:val="center" w:pos="4680"/>
        <w:tab w:val="right" w:pos="9360"/>
      </w:tabs>
    </w:pPr>
  </w:style>
  <w:style w:type="character" w:customStyle="1" w:styleId="HeaderChar">
    <w:name w:val="Header Char"/>
    <w:basedOn w:val="DefaultParagraphFont"/>
    <w:link w:val="Header"/>
    <w:uiPriority w:val="99"/>
    <w:semiHidden/>
    <w:rsid w:val="00633CA8"/>
    <w:rPr>
      <w:rFonts w:ascii="Calibri" w:hAnsi="Calibri" w:cs="Calibri"/>
      <w:kern w:val="0"/>
      <w:sz w:val="22"/>
      <w:szCs w:val="22"/>
      <w14:ligatures w14:val="none"/>
    </w:rPr>
  </w:style>
  <w:style w:type="paragraph" w:styleId="Footer">
    <w:name w:val="footer"/>
    <w:basedOn w:val="Normal"/>
    <w:link w:val="FooterChar"/>
    <w:uiPriority w:val="99"/>
    <w:semiHidden/>
    <w:rsid w:val="00633CA8"/>
    <w:pPr>
      <w:tabs>
        <w:tab w:val="center" w:pos="4680"/>
        <w:tab w:val="right" w:pos="9360"/>
      </w:tabs>
    </w:pPr>
  </w:style>
  <w:style w:type="character" w:customStyle="1" w:styleId="FooterChar">
    <w:name w:val="Footer Char"/>
    <w:basedOn w:val="DefaultParagraphFont"/>
    <w:link w:val="Footer"/>
    <w:uiPriority w:val="99"/>
    <w:semiHidden/>
    <w:rsid w:val="00633CA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3CA8"/>
    <w:pPr>
      <w:spacing w:after="120"/>
    </w:pPr>
  </w:style>
  <w:style w:type="character" w:customStyle="1" w:styleId="BodyTextChar">
    <w:name w:val="Body Text Char"/>
    <w:basedOn w:val="DefaultParagraphFont"/>
    <w:link w:val="BodyText"/>
    <w:uiPriority w:val="99"/>
    <w:semiHidden/>
    <w:rsid w:val="00633CA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633CA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633CA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633CA8"/>
    <w:rPr>
      <w:color w:val="467886" w:themeColor="hyperlink"/>
      <w:u w:val="single"/>
    </w:rPr>
  </w:style>
  <w:style w:type="character" w:styleId="UnresolvedMention">
    <w:name w:val="Unresolved Mention"/>
    <w:basedOn w:val="DefaultParagraphFont"/>
    <w:uiPriority w:val="99"/>
    <w:semiHidden/>
    <w:unhideWhenUsed/>
    <w:rsid w:val="00633CA8"/>
    <w:rPr>
      <w:color w:val="605E5C"/>
      <w:shd w:val="clear" w:color="auto" w:fill="E1DFDD"/>
    </w:rPr>
  </w:style>
  <w:style w:type="paragraph" w:customStyle="1" w:styleId="Undertag">
    <w:name w:val="Undertag"/>
    <w:link w:val="UndertagChar"/>
    <w:autoRedefine/>
    <w:uiPriority w:val="5"/>
    <w:qFormat/>
    <w:rsid w:val="00633CA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33CA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33CA8"/>
    <w:rPr>
      <w:color w:val="0A2F41" w:themeColor="accent1" w:themeShade="80"/>
    </w:rPr>
  </w:style>
  <w:style w:type="character" w:customStyle="1" w:styleId="AnalyticChar">
    <w:name w:val="Analytic Char"/>
    <w:basedOn w:val="DefaultParagraphFont"/>
    <w:link w:val="Analytic"/>
    <w:uiPriority w:val="5"/>
    <w:rsid w:val="00633CA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33CA8"/>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33CA8"/>
    <w:pPr>
      <w:spacing w:after="0" w:line="240" w:lineRule="auto"/>
    </w:pPr>
    <w:rPr>
      <w:sz w:val="22"/>
      <w:u w:val="single"/>
    </w:rPr>
  </w:style>
  <w:style w:type="paragraph" w:customStyle="1" w:styleId="Emphasis1">
    <w:name w:val="Emphasis1"/>
    <w:basedOn w:val="Normal"/>
    <w:uiPriority w:val="8"/>
    <w:qFormat/>
    <w:rsid w:val="00633CA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633CA8"/>
    <w:rPr>
      <w:color w:val="000000" w:themeColor="text1"/>
    </w:rPr>
  </w:style>
  <w:style w:type="character" w:customStyle="1" w:styleId="AnalyticsHGChar">
    <w:name w:val="Analytics [HG] Char"/>
    <w:basedOn w:val="DefaultParagraphFont"/>
    <w:link w:val="AnalyticsHG"/>
    <w:rsid w:val="00633CA8"/>
    <w:rPr>
      <w:rFonts w:ascii="Calibri" w:eastAsiaTheme="majorEastAsia" w:hAnsi="Calibri" w:cstheme="majorBidi"/>
      <w:b/>
      <w:iCs/>
      <w:color w:val="000000" w:themeColor="text1"/>
      <w:kern w:val="0"/>
      <w:sz w:val="26"/>
      <w:szCs w:val="22"/>
      <w14:ligatures w14:val="none"/>
    </w:rPr>
  </w:style>
  <w:style w:type="paragraph" w:customStyle="1" w:styleId="UnderlinePara">
    <w:name w:val="Underline Para"/>
    <w:basedOn w:val="Normal"/>
    <w:uiPriority w:val="7"/>
    <w:qFormat/>
    <w:rsid w:val="00633CA8"/>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633CA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33C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633CA8"/>
    <w:pPr>
      <w:spacing w:before="120"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633CA8"/>
    <w:rPr>
      <w:rFonts w:ascii="Calibri" w:eastAsiaTheme="majorEastAsia" w:hAnsi="Calibri" w:cstheme="majorBidi"/>
      <w:b/>
      <w:iCs/>
      <w:kern w:val="0"/>
      <w:sz w:val="26"/>
      <w:szCs w:val="28"/>
      <w14:ligatures w14:val="none"/>
    </w:rPr>
  </w:style>
  <w:style w:type="character" w:customStyle="1" w:styleId="normaltextrun">
    <w:name w:val="normaltextrun"/>
    <w:basedOn w:val="DefaultParagraphFont"/>
    <w:rsid w:val="00633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22671</Words>
  <Characters>129226</Characters>
  <Application>Microsoft Office Word</Application>
  <DocSecurity>0</DocSecurity>
  <Lines>1076</Lines>
  <Paragraphs>303</Paragraphs>
  <ScaleCrop>false</ScaleCrop>
  <Company/>
  <LinksUpToDate>false</LinksUpToDate>
  <CharactersWithSpaces>151594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Rayeed Rahman</cp:lastModifiedBy>
  <cp:revision>2</cp:revision>
  <dcterms:created xsi:type="dcterms:W3CDTF">2025-09-06T15:40:00Z</dcterms:created>
  <dcterms:modified xsi:type="dcterms:W3CDTF">2025-09-06T15:41:00Z</dcterms:modified>
</cp:coreProperties>
</file>