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AE6F" w14:textId="77777777" w:rsidR="00F15EDE" w:rsidRDefault="00F15EDE" w:rsidP="00F15EDE">
      <w:pPr>
        <w:pStyle w:val="Heading2"/>
      </w:pPr>
      <w:r>
        <w:t>1AC</w:t>
      </w:r>
    </w:p>
    <w:p w14:paraId="1FB8B935" w14:textId="77777777" w:rsidR="00F15EDE" w:rsidRDefault="00F15EDE" w:rsidP="00F15EDE">
      <w:pPr>
        <w:pStyle w:val="Heading3"/>
      </w:pPr>
      <w:r>
        <w:t>Adv---Prison Labor</w:t>
      </w:r>
    </w:p>
    <w:p w14:paraId="0CA5FAC7" w14:textId="77777777" w:rsidR="00F15EDE" w:rsidRDefault="00F15EDE" w:rsidP="00F15EDE">
      <w:pPr>
        <w:pStyle w:val="Heading4"/>
      </w:pPr>
      <w:r>
        <w:t xml:space="preserve">The advantage is </w:t>
      </w:r>
      <w:r>
        <w:rPr>
          <w:u w:val="single"/>
        </w:rPr>
        <w:t>prison labor</w:t>
      </w:r>
      <w:r>
        <w:t xml:space="preserve">. </w:t>
      </w:r>
    </w:p>
    <w:p w14:paraId="56925392" w14:textId="77777777" w:rsidR="00F15EDE" w:rsidRPr="006B1425" w:rsidRDefault="00F15EDE" w:rsidP="00F15EDE"/>
    <w:p w14:paraId="469CF97B" w14:textId="77777777" w:rsidR="00F15EDE" w:rsidRPr="006B1425" w:rsidRDefault="00F15EDE" w:rsidP="00F15EDE">
      <w:pPr>
        <w:pStyle w:val="Heading4"/>
      </w:pPr>
      <w:r>
        <w:t xml:space="preserve">Incarcerated workers aren’t </w:t>
      </w:r>
      <w:r>
        <w:rPr>
          <w:u w:val="single"/>
        </w:rPr>
        <w:t>recognized</w:t>
      </w:r>
      <w:r>
        <w:t xml:space="preserve"> as having labor rights now. That results in them being </w:t>
      </w:r>
      <w:r>
        <w:rPr>
          <w:u w:val="single"/>
        </w:rPr>
        <w:t>excluded</w:t>
      </w:r>
      <w:r>
        <w:t xml:space="preserve"> from both federal labor law and workplace </w:t>
      </w:r>
      <w:r>
        <w:rPr>
          <w:u w:val="single"/>
        </w:rPr>
        <w:t>protections</w:t>
      </w:r>
      <w:r>
        <w:t xml:space="preserve">. </w:t>
      </w:r>
    </w:p>
    <w:p w14:paraId="0F1BBDAD" w14:textId="77777777" w:rsidR="00F15EDE" w:rsidRPr="00482181" w:rsidRDefault="00F15EDE" w:rsidP="00F15EDE">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36484F18" w14:textId="77777777" w:rsidR="00F15EDE" w:rsidRPr="00E17760" w:rsidRDefault="00F15EDE" w:rsidP="00F15EDE">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w:t>
      </w:r>
      <w:r w:rsidRPr="00F0360F">
        <w:rPr>
          <w:rStyle w:val="StyleUnderline"/>
        </w:rPr>
        <w:t xml:space="preserve">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F0360F">
        <w:rPr>
          <w:rStyle w:val="StyleUnderline"/>
          <w:highlight w:val="cyan"/>
        </w:rPr>
        <w:t>no</w:t>
      </w:r>
      <w:r w:rsidRPr="00F0360F">
        <w:rPr>
          <w:rStyle w:val="StyleUnderline"/>
        </w:rPr>
        <w:t xml:space="preserve">t have a </w:t>
      </w:r>
      <w:r w:rsidRPr="00E65CCF">
        <w:rPr>
          <w:rStyle w:val="StyleUnderline"/>
          <w:highlight w:val="cyan"/>
        </w:rPr>
        <w:t>right to protest</w:t>
      </w:r>
      <w:r w:rsidRPr="00E17760">
        <w:rPr>
          <w:sz w:val="16"/>
        </w:rPr>
        <w:t>.210</w:t>
      </w:r>
    </w:p>
    <w:p w14:paraId="0F0F1CDF" w14:textId="77777777" w:rsidR="00F15EDE" w:rsidRPr="00E17760" w:rsidRDefault="00F15EDE" w:rsidP="00F15EDE">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F0360F">
        <w:rPr>
          <w:rStyle w:val="StyleUnderline"/>
        </w:rPr>
        <w:t>However</w:t>
      </w:r>
      <w:r w:rsidRPr="00E17760">
        <w:rPr>
          <w:sz w:val="16"/>
        </w:rPr>
        <w:t xml:space="preserve">, </w:t>
      </w:r>
      <w:r w:rsidRPr="00F0360F">
        <w:rPr>
          <w:rStyle w:val="StyleUnderline"/>
        </w:rPr>
        <w:t>as Eric Fink notes</w:t>
      </w:r>
      <w:r w:rsidRPr="00E17760">
        <w:rPr>
          <w:sz w:val="16"/>
        </w:rPr>
        <w:t xml:space="preserve">, there </w:t>
      </w:r>
      <w:r w:rsidRPr="00F0360F">
        <w:rPr>
          <w:rStyle w:val="StyleUnderline"/>
        </w:rPr>
        <w:t>may be additional</w:t>
      </w:r>
      <w:r w:rsidRPr="00E17760">
        <w:rPr>
          <w:sz w:val="16"/>
        </w:rPr>
        <w:t xml:space="preserve"> </w:t>
      </w:r>
      <w:r w:rsidRPr="00F0360F">
        <w:rPr>
          <w:rStyle w:val="StyleUnderline"/>
        </w:rPr>
        <w:t>opportunities to include incarcerated workers</w:t>
      </w:r>
      <w:r w:rsidRPr="00E17760">
        <w:rPr>
          <w:sz w:val="16"/>
        </w:rPr>
        <w:t>, based on the few cases that have examined the inclusion of incarcerated workers in broader bargaining units that also included nonincarcerated people.212</w:t>
      </w:r>
    </w:p>
    <w:p w14:paraId="51D33F9F" w14:textId="77777777" w:rsidR="00F15EDE" w:rsidRDefault="00F15EDE" w:rsidP="00F15EDE">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303CA1D6" w14:textId="77777777" w:rsidR="00F15EDE" w:rsidRPr="00E17760" w:rsidRDefault="00F15EDE" w:rsidP="00F15EDE">
      <w:pPr>
        <w:rPr>
          <w:sz w:val="16"/>
        </w:rPr>
      </w:pPr>
    </w:p>
    <w:p w14:paraId="211957E0" w14:textId="77777777" w:rsidR="00F15EDE" w:rsidRPr="00B82A6F" w:rsidRDefault="00F15EDE" w:rsidP="00F15EDE">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644CEAA3" w14:textId="77777777" w:rsidR="00F15EDE" w:rsidRPr="002C7AF6" w:rsidRDefault="00F15EDE" w:rsidP="00F15ED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5D26D3E" w14:textId="77777777" w:rsidR="00F15EDE" w:rsidRPr="00446857" w:rsidRDefault="00F15EDE" w:rsidP="00F15EDE">
      <w:pPr>
        <w:rPr>
          <w:sz w:val="16"/>
        </w:rPr>
      </w:pPr>
      <w:r w:rsidRPr="00446857">
        <w:rPr>
          <w:sz w:val="16"/>
        </w:rPr>
        <w:t>II. THE CIRCUIT SPLIT ON PRISON LABOR AND THE FAIR LABOR STANDARDS ACT</w:t>
      </w:r>
    </w:p>
    <w:p w14:paraId="24B5D14C" w14:textId="77777777" w:rsidR="00F15EDE" w:rsidRPr="00446857" w:rsidRDefault="00F15EDE" w:rsidP="00F15EDE">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6E2B0821" w14:textId="77777777" w:rsidR="00F15EDE" w:rsidRPr="00446857" w:rsidRDefault="00F15EDE" w:rsidP="00F15EDE">
      <w:pPr>
        <w:rPr>
          <w:sz w:val="16"/>
        </w:rPr>
      </w:pPr>
      <w:r w:rsidRPr="00446857">
        <w:rPr>
          <w:sz w:val="16"/>
        </w:rPr>
        <w:t>A. Background on the Fair Labor Standards Act</w:t>
      </w:r>
    </w:p>
    <w:p w14:paraId="03E3CAAF" w14:textId="77777777" w:rsidR="00F15EDE" w:rsidRPr="00446857" w:rsidRDefault="00F15EDE" w:rsidP="00F15ED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54E3563E" w14:textId="77777777" w:rsidR="00F15EDE" w:rsidRPr="00446857" w:rsidRDefault="00F15EDE" w:rsidP="00F15ED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30706AFB" w14:textId="77777777" w:rsidR="00F15EDE" w:rsidRPr="00446857" w:rsidRDefault="00F15EDE" w:rsidP="00F15ED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63C4EC95" w14:textId="77777777" w:rsidR="00F15EDE" w:rsidRPr="00446857" w:rsidRDefault="00F15EDE" w:rsidP="00F15ED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14B50253" w14:textId="77777777" w:rsidR="00F15EDE" w:rsidRPr="00446857" w:rsidRDefault="00F15EDE" w:rsidP="00F15EDE">
      <w:pPr>
        <w:rPr>
          <w:sz w:val="16"/>
        </w:rPr>
      </w:pPr>
      <w:r w:rsidRPr="00446857">
        <w:rPr>
          <w:sz w:val="16"/>
        </w:rPr>
        <w:t>B. Introducing the Circuit Split: The Rise of the Bonnette Factors</w:t>
      </w:r>
    </w:p>
    <w:p w14:paraId="7F26D6BB" w14:textId="77777777" w:rsidR="00F15EDE" w:rsidRPr="00446857" w:rsidRDefault="00F15EDE" w:rsidP="00F15EDE">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F0360F">
        <w:rPr>
          <w:rStyle w:val="Emphasis"/>
        </w:rPr>
        <w:t xml:space="preserve">Supreme </w:t>
      </w:r>
      <w:r w:rsidRPr="00E65CCF">
        <w:rPr>
          <w:rStyle w:val="Emphasis"/>
          <w:highlight w:val="cyan"/>
        </w:rPr>
        <w:t>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w:t>
      </w:r>
      <w:r w:rsidRPr="00F0360F">
        <w:rPr>
          <w:rStyle w:val="StyleUnderline"/>
        </w:rPr>
        <w:t>mind</w:t>
      </w:r>
      <w:r w:rsidRPr="005E1D87">
        <w:rPr>
          <w:sz w:val="16"/>
        </w:rPr>
        <w:t>.”92</w:t>
      </w:r>
    </w:p>
    <w:p w14:paraId="1008C710" w14:textId="77777777" w:rsidR="00F15EDE" w:rsidRPr="00603751" w:rsidRDefault="00F15EDE" w:rsidP="00F15EDE">
      <w:pPr>
        <w:rPr>
          <w:sz w:val="16"/>
        </w:rPr>
      </w:pPr>
      <w:r w:rsidRPr="00446857">
        <w:rPr>
          <w:sz w:val="16"/>
        </w:rPr>
        <w:t xml:space="preserve">In 1983, </w:t>
      </w:r>
      <w:r w:rsidRPr="00530F8A">
        <w:rPr>
          <w:rStyle w:val="StyleUnderline"/>
        </w:rPr>
        <w:t xml:space="preserve">the </w:t>
      </w:r>
      <w:r w:rsidRPr="00E65CCF">
        <w:rPr>
          <w:rStyle w:val="StyleUnderline"/>
          <w:highlight w:val="cyan"/>
        </w:rPr>
        <w:t xml:space="preserve">Ninth Circuit formulated </w:t>
      </w:r>
      <w:r w:rsidRPr="00F0360F">
        <w:rPr>
          <w:rStyle w:val="StyleUnderline"/>
        </w:rPr>
        <w:t xml:space="preserve">its </w:t>
      </w:r>
      <w:r w:rsidRPr="00E65CCF">
        <w:rPr>
          <w:rStyle w:val="StyleUnderline"/>
          <w:highlight w:val="cyan"/>
        </w:rPr>
        <w:t>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3BC95F7E" w14:textId="77777777" w:rsidR="00F15EDE" w:rsidRPr="00446857" w:rsidRDefault="00F15EDE" w:rsidP="00F15EDE">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376144D5" w14:textId="77777777" w:rsidR="00F15EDE" w:rsidRPr="00446857" w:rsidRDefault="00F15EDE" w:rsidP="00F15EDE">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299A73FA" w14:textId="77777777" w:rsidR="00F15EDE" w:rsidRPr="00446857" w:rsidRDefault="00F15EDE" w:rsidP="00F15EDE">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55FF412" w14:textId="77777777" w:rsidR="00F15EDE" w:rsidRPr="00446857" w:rsidRDefault="00F15EDE" w:rsidP="00F15EDE">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6D231D7E" w14:textId="77777777" w:rsidR="00F15EDE" w:rsidRPr="00446857" w:rsidRDefault="00F15EDE" w:rsidP="00F15EDE">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72F6B7F" w14:textId="77777777" w:rsidR="00F15EDE" w:rsidRPr="00446857" w:rsidRDefault="00F15EDE" w:rsidP="00F15EDE">
      <w:pPr>
        <w:rPr>
          <w:sz w:val="16"/>
        </w:rPr>
      </w:pPr>
      <w:bookmarkStart w:id="2" w:name="_Hlk207961285"/>
      <w:r w:rsidRPr="00446857">
        <w:rPr>
          <w:sz w:val="16"/>
        </w:rPr>
        <w:t>C. Introducing the Circuit Split: The Fall of the Bonnette Factors</w:t>
      </w:r>
    </w:p>
    <w:p w14:paraId="713BE9BC" w14:textId="77777777" w:rsidR="00F15EDE" w:rsidRPr="00446857" w:rsidRDefault="00F15EDE" w:rsidP="00F15EDE">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282C237" w14:textId="77777777" w:rsidR="00F15EDE" w:rsidRPr="00446857" w:rsidRDefault="00F15EDE" w:rsidP="00F15EDE">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0D6187A2" w14:textId="77777777" w:rsidR="00F15EDE" w:rsidRPr="00446857" w:rsidRDefault="00F15EDE" w:rsidP="00F15EDE">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19D088C" w14:textId="77777777" w:rsidR="00F15EDE" w:rsidRPr="002F3E91" w:rsidRDefault="00F15EDE" w:rsidP="00F15EDE">
      <w:pPr>
        <w:rPr>
          <w:sz w:val="16"/>
          <w:szCs w:val="16"/>
        </w:rPr>
      </w:pPr>
      <w:r w:rsidRPr="002F3E91">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305DD3A1" w14:textId="77777777" w:rsidR="00F15EDE" w:rsidRPr="00446857" w:rsidRDefault="00F15EDE" w:rsidP="00F15EDE">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A8C8934" w14:textId="77777777" w:rsidR="00F15EDE" w:rsidRPr="00446857" w:rsidRDefault="00F15EDE" w:rsidP="00F15EDE">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 xml:space="preserve">arbitrary patchwork of </w:t>
      </w:r>
      <w:r w:rsidRPr="002F3E91">
        <w:rPr>
          <w:rStyle w:val="Emphasis"/>
        </w:rPr>
        <w:t xml:space="preserve">federal </w:t>
      </w:r>
      <w:r w:rsidRPr="00E65CCF">
        <w:rPr>
          <w:rStyle w:val="Emphasis"/>
          <w:highlight w:val="cyan"/>
        </w:rPr>
        <w:t>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1C784ED5" w14:textId="77777777" w:rsidR="00F15EDE" w:rsidRDefault="00F15EDE" w:rsidP="00F15EDE">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4E750B08" w14:textId="77777777" w:rsidR="00F15EDE" w:rsidRDefault="00F15EDE" w:rsidP="00F15EDE">
      <w:pPr>
        <w:rPr>
          <w:sz w:val="16"/>
        </w:rPr>
      </w:pPr>
    </w:p>
    <w:p w14:paraId="7B3520F2" w14:textId="77777777" w:rsidR="00F15EDE" w:rsidRPr="001E52F5" w:rsidRDefault="00F15EDE" w:rsidP="00F15EDE">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403DEB76" w14:textId="77777777" w:rsidR="00F15EDE" w:rsidRPr="007E5B25" w:rsidRDefault="00F15EDE" w:rsidP="00F15EDE">
      <w:pPr>
        <w:rPr>
          <w:rStyle w:val="Style13ptBold"/>
        </w:rPr>
      </w:pPr>
      <w:r w:rsidRPr="007E5B25">
        <w:rPr>
          <w:rStyle w:val="Style13ptBold"/>
        </w:rPr>
        <w:t>Zatz, 23</w:t>
      </w:r>
    </w:p>
    <w:p w14:paraId="227ED7F9" w14:textId="77777777" w:rsidR="00F15EDE" w:rsidRPr="00DC30EA" w:rsidRDefault="00F15EDE" w:rsidP="00F15EDE">
      <w:r>
        <w:t>[Noah, Prof. Law @ UCLA: “FROM WORK IN PRISON TO CARCERALITY AT WORK,” LPE Symposium on Carceral Labor, published 6-1-2023. https://lpeproject.org/blog/from-work-in-prison-to-carcerality-at-work/]//AD</w:t>
      </w:r>
    </w:p>
    <w:p w14:paraId="77303795" w14:textId="77777777" w:rsidR="00F15EDE" w:rsidRPr="00131839" w:rsidRDefault="00F15EDE" w:rsidP="00F15EDE">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2F3E91">
        <w:rPr>
          <w:rStyle w:val="StyleUnderline"/>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0FD13DF3" w14:textId="77777777" w:rsidR="00F15EDE" w:rsidRPr="007E5B25" w:rsidRDefault="00F15EDE" w:rsidP="00F15EDE">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9425FA1" w14:textId="77777777" w:rsidR="00F15EDE" w:rsidRPr="00131839" w:rsidRDefault="00F15EDE" w:rsidP="00F15EDE">
      <w:pPr>
        <w:rPr>
          <w:sz w:val="16"/>
        </w:rPr>
      </w:pPr>
      <w:r w:rsidRPr="00131839">
        <w:rPr>
          <w:sz w:val="16"/>
        </w:rPr>
        <w:t>WORKERS AS SUBSTITUTES ACROSS PRISON WALLS</w:t>
      </w:r>
    </w:p>
    <w:p w14:paraId="325B80DA" w14:textId="77777777" w:rsidR="00F15EDE" w:rsidRPr="00131839" w:rsidRDefault="00F15EDE" w:rsidP="00F15EDE">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7B6AEB1B" w14:textId="77777777" w:rsidR="00F15EDE" w:rsidRPr="007E5B25" w:rsidRDefault="00F15EDE" w:rsidP="00F15EDE">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4FCA68B0" w14:textId="77777777" w:rsidR="00F15EDE" w:rsidRPr="0022248C" w:rsidRDefault="00F15EDE" w:rsidP="00F15EDE">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231F07C6" w14:textId="77777777" w:rsidR="00F15EDE" w:rsidRPr="007E5B25" w:rsidRDefault="00F15EDE" w:rsidP="00F15EDE">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2F3E91">
        <w:rPr>
          <w:rStyle w:val="Emphasis"/>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7879F69E" w14:textId="77777777" w:rsidR="00F15EDE" w:rsidRPr="00DD5C87" w:rsidRDefault="00F15EDE" w:rsidP="00F15EDE">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79F6F45F" w14:textId="77777777" w:rsidR="00F15EDE" w:rsidRPr="00DD5C87" w:rsidRDefault="00F15EDE" w:rsidP="00F15EDE">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209CCC9" w14:textId="77777777" w:rsidR="00F15EDE" w:rsidRPr="00DD5C87" w:rsidRDefault="00F15EDE" w:rsidP="00F15EDE">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1D0200A1" w14:textId="77777777" w:rsidR="00F15EDE" w:rsidRPr="00131839" w:rsidRDefault="00F15EDE" w:rsidP="00F15EDE">
      <w:pPr>
        <w:rPr>
          <w:sz w:val="16"/>
        </w:rPr>
      </w:pPr>
      <w:r w:rsidRPr="00131839">
        <w:rPr>
          <w:sz w:val="16"/>
        </w:rPr>
        <w:t>WORKERS AS MARKET ACTORS</w:t>
      </w:r>
    </w:p>
    <w:p w14:paraId="70DEF082" w14:textId="77777777" w:rsidR="00F15EDE" w:rsidRPr="00E70F78" w:rsidRDefault="00F15EDE" w:rsidP="00F15EDE">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w:t>
      </w:r>
      <w:r w:rsidRPr="002F3E91">
        <w:rPr>
          <w:rStyle w:val="StyleUnderline"/>
        </w:rPr>
        <w:t>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33BDAB21" w14:textId="77777777" w:rsidR="00F15EDE" w:rsidRPr="00E70F78" w:rsidRDefault="00F15EDE" w:rsidP="00F15EDE">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0E5AED3A" w14:textId="77777777" w:rsidR="00F15EDE" w:rsidRDefault="00F15EDE" w:rsidP="00F15EDE"/>
    <w:p w14:paraId="514B948C" w14:textId="77777777" w:rsidR="00F15EDE" w:rsidRDefault="00F15EDE" w:rsidP="00F15EDE">
      <w:pPr>
        <w:pStyle w:val="Heading4"/>
      </w:pPr>
      <w:r>
        <w:t xml:space="preserve">The plan </w:t>
      </w:r>
      <w:r>
        <w:rPr>
          <w:u w:val="single"/>
        </w:rPr>
        <w:t>solves</w:t>
      </w:r>
      <w:r>
        <w:t xml:space="preserve"> through judicial </w:t>
      </w:r>
      <w:r w:rsidRPr="001A26C6">
        <w:rPr>
          <w:u w:val="single"/>
        </w:rPr>
        <w:t>reinterpretation</w:t>
      </w:r>
      <w:r>
        <w:t>.</w:t>
      </w:r>
    </w:p>
    <w:p w14:paraId="5B8EADD4" w14:textId="77777777" w:rsidR="00F15EDE" w:rsidRPr="002C7AF6" w:rsidRDefault="00F15EDE" w:rsidP="00F15EDE">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0BAF783C" w14:textId="77777777" w:rsidR="00F15EDE" w:rsidRPr="005F3845" w:rsidRDefault="00F15EDE" w:rsidP="00F15EDE">
      <w:pPr>
        <w:rPr>
          <w:sz w:val="16"/>
        </w:rPr>
      </w:pPr>
      <w:r w:rsidRPr="005F3845">
        <w:rPr>
          <w:sz w:val="16"/>
        </w:rPr>
        <w:t>IV. THE SUPREME COURT MUST REJECT THE USAGE OF BRIGHT-LINE RULES</w:t>
      </w:r>
    </w:p>
    <w:p w14:paraId="65A43D95" w14:textId="77777777" w:rsidR="00F15EDE" w:rsidRPr="005F3845" w:rsidRDefault="00F15EDE" w:rsidP="00F15EDE">
      <w:pPr>
        <w:rPr>
          <w:sz w:val="16"/>
        </w:rPr>
      </w:pPr>
      <w:r w:rsidRPr="005F3845">
        <w:rPr>
          <w:sz w:val="16"/>
        </w:rPr>
        <w:t xml:space="preserve">A. Bright Line Rules: Voluntary vs. Compelled Labor </w:t>
      </w:r>
    </w:p>
    <w:p w14:paraId="68DB6846" w14:textId="77777777" w:rsidR="00F15EDE" w:rsidRPr="005F3845" w:rsidRDefault="00F15EDE" w:rsidP="00F15EDE">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2F3E91">
        <w:rPr>
          <w:rStyle w:val="StyleUnderline"/>
        </w:rPr>
        <w:t xml:space="preserve">coverage </w:t>
      </w:r>
      <w:r w:rsidRPr="00E65CCF">
        <w:rPr>
          <w:rStyle w:val="StyleUnderline"/>
          <w:highlight w:val="cyan"/>
        </w:rPr>
        <w:t>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2F3E91">
        <w:rPr>
          <w:rStyle w:val="StyleUnderline"/>
        </w:rPr>
        <w:t xml:space="preserve">Because the </w:t>
      </w:r>
      <w:r w:rsidRPr="002F3E91">
        <w:rPr>
          <w:rStyle w:val="Emphasis"/>
        </w:rPr>
        <w:t>plaintiffs</w:t>
      </w:r>
      <w:r w:rsidRPr="002F3E91">
        <w:rPr>
          <w:rStyle w:val="StyleUnderline"/>
        </w:rPr>
        <w:t xml:space="preserve"> in Hale (II) were </w:t>
      </w:r>
      <w:r w:rsidRPr="002F3E91">
        <w:rPr>
          <w:rStyle w:val="Emphasis"/>
        </w:rPr>
        <w:t>compelled</w:t>
      </w:r>
      <w:r w:rsidRPr="002F3E91">
        <w:rPr>
          <w:rStyle w:val="StyleUnderline"/>
        </w:rPr>
        <w:t xml:space="preserve"> to perform hard labor under Arizona law, they were </w:t>
      </w:r>
      <w:r w:rsidRPr="002F3E91">
        <w:rPr>
          <w:rStyle w:val="Emphasis"/>
        </w:rPr>
        <w:t>not comparable</w:t>
      </w:r>
      <w:r w:rsidRPr="002F3E91">
        <w:rPr>
          <w:rStyle w:val="StyleUnderline"/>
        </w:rPr>
        <w:t xml:space="preserve"> to </w:t>
      </w:r>
      <w:r w:rsidRPr="002F3E91">
        <w:rPr>
          <w:rStyle w:val="Emphasis"/>
        </w:rPr>
        <w:t>free-world employees</w:t>
      </w:r>
      <w:r w:rsidRPr="002F3E91">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2F3E91">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2F3E91">
        <w:rPr>
          <w:sz w:val="16"/>
        </w:rPr>
        <w:t>…</w:t>
      </w:r>
      <w:r w:rsidRPr="002F3E91">
        <w:rPr>
          <w:rStyle w:val="Emphasis"/>
        </w:rPr>
        <w:t>however</w:t>
      </w:r>
      <w:r w:rsidRPr="002F3E91">
        <w:rPr>
          <w:rStyle w:val="StyleUnderline"/>
        </w:rPr>
        <w:t xml:space="preserve">, in cases such as Hale and Vanskike, in which the prisoner is </w:t>
      </w:r>
      <w:r w:rsidRPr="002F3E91">
        <w:rPr>
          <w:rStyle w:val="Emphasis"/>
        </w:rPr>
        <w:t>legally compelled</w:t>
      </w:r>
      <w:r w:rsidRPr="002F3E91">
        <w:rPr>
          <w:rStyle w:val="StyleUnderline"/>
        </w:rPr>
        <w:t xml:space="preserve"> to part with his labor as part of a penological work assignment…the prisoner </w:t>
      </w:r>
      <w:r w:rsidRPr="002F3E91">
        <w:rPr>
          <w:rStyle w:val="Emphasis"/>
        </w:rPr>
        <w:t>may not</w:t>
      </w:r>
      <w:r w:rsidRPr="002F3E91">
        <w:rPr>
          <w:rStyle w:val="StyleUnderline"/>
        </w:rPr>
        <w:t xml:space="preserve"> state a </w:t>
      </w:r>
      <w:r w:rsidRPr="002F3E91">
        <w:rPr>
          <w:rStyle w:val="Emphasis"/>
        </w:rPr>
        <w:t>claim</w:t>
      </w:r>
      <w:r w:rsidRPr="002F3E91">
        <w:rPr>
          <w:rStyle w:val="StyleUnderline"/>
        </w:rPr>
        <w:t xml:space="preserve"> under the </w:t>
      </w:r>
      <w:r w:rsidRPr="002F3E91">
        <w:rPr>
          <w:rStyle w:val="Emphasis"/>
        </w:rPr>
        <w:t>FLSA</w:t>
      </w:r>
      <w:r w:rsidRPr="002F3E91">
        <w:rPr>
          <w:sz w:val="16"/>
        </w:rPr>
        <w:t xml:space="preserve">, </w:t>
      </w:r>
      <w:r w:rsidRPr="002F3E91">
        <w:rPr>
          <w:rStyle w:val="StyleUnderline"/>
        </w:rPr>
        <w:t xml:space="preserve">for he is truly </w:t>
      </w:r>
      <w:r w:rsidRPr="002F3E91">
        <w:rPr>
          <w:rStyle w:val="Emphasis"/>
        </w:rPr>
        <w:t>an involuntary servant</w:t>
      </w:r>
      <w:r w:rsidRPr="002F3E91">
        <w:rPr>
          <w:sz w:val="16"/>
        </w:rPr>
        <w:t xml:space="preserve"> to whom no</w:t>
      </w:r>
      <w:r w:rsidRPr="001409A7">
        <w:rPr>
          <w:sz w:val="16"/>
        </w:rPr>
        <w:t xml:space="preserve"> compensation is actually owed.”187</w:t>
      </w:r>
    </w:p>
    <w:p w14:paraId="443C3BE4" w14:textId="77777777" w:rsidR="00F15EDE" w:rsidRPr="005F3845" w:rsidRDefault="00F15EDE" w:rsidP="00F15EDE">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w:t>
      </w:r>
      <w:r w:rsidRPr="002F3E91">
        <w:rPr>
          <w:rStyle w:val="StyleUnderline"/>
        </w:rPr>
        <w:t>order to qualify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2F3E91">
        <w:rPr>
          <w:rStyle w:val="StyleUnderline"/>
        </w:rPr>
        <w:t xml:space="preserve">does </w:t>
      </w:r>
      <w:r w:rsidRPr="00E65CCF">
        <w:rPr>
          <w:rStyle w:val="Emphasis"/>
          <w:highlight w:val="cyan"/>
        </w:rPr>
        <w:t>not hold</w:t>
      </w:r>
      <w:r w:rsidRPr="00E65CCF">
        <w:rPr>
          <w:rStyle w:val="StyleUnderline"/>
          <w:highlight w:val="cyan"/>
        </w:rPr>
        <w:t xml:space="preserve"> </w:t>
      </w:r>
      <w:r w:rsidRPr="002F3E91">
        <w:rPr>
          <w:rStyle w:val="StyleUnderline"/>
        </w:rPr>
        <w:t xml:space="preserve">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55D27A56" w14:textId="77777777" w:rsidR="00F15EDE" w:rsidRPr="005F3845" w:rsidRDefault="00F15EDE" w:rsidP="00F15EDE">
      <w:pPr>
        <w:rPr>
          <w:sz w:val="16"/>
        </w:rPr>
      </w:pPr>
      <w:r w:rsidRPr="005F3845">
        <w:rPr>
          <w:sz w:val="16"/>
        </w:rPr>
        <w:t>B. Bright Line Rules: Inside vs. Outside of Prison Walls</w:t>
      </w:r>
    </w:p>
    <w:p w14:paraId="06AC0D49" w14:textId="77777777" w:rsidR="00F15EDE" w:rsidRPr="005F3845" w:rsidRDefault="00F15EDE" w:rsidP="00F15EDE">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2F3E91">
        <w:rPr>
          <w:rStyle w:val="StyleUnderline"/>
        </w:rPr>
        <w:t xml:space="preserve">performed </w:t>
      </w:r>
      <w:r w:rsidRPr="00E65CCF">
        <w:rPr>
          <w:rStyle w:val="StyleUnderline"/>
          <w:highlight w:val="cyan"/>
        </w:rPr>
        <w:t>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11866D68" w14:textId="77777777" w:rsidR="00F15EDE" w:rsidRPr="005F3845" w:rsidRDefault="00F15EDE" w:rsidP="00F15EDE">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6D1FF7FC" w14:textId="77777777" w:rsidR="00F15EDE" w:rsidRPr="005F3845" w:rsidRDefault="00F15EDE" w:rsidP="00F15EDE">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7E796A24" w14:textId="77777777" w:rsidR="00F15EDE" w:rsidRPr="005F3845" w:rsidRDefault="00F15EDE" w:rsidP="00F15EDE">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2F3E91">
        <w:rPr>
          <w:rStyle w:val="Emphasis"/>
        </w:rPr>
        <w:t xml:space="preserve">Supreme </w:t>
      </w:r>
      <w:r w:rsidRPr="00E65CCF">
        <w:rPr>
          <w:rStyle w:val="Emphasis"/>
          <w:highlight w:val="cyan"/>
        </w:rPr>
        <w:t>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2F3E91">
        <w:rPr>
          <w:rStyle w:val="Emphasis"/>
        </w:rPr>
        <w:t>provides</w:t>
      </w:r>
      <w:r w:rsidRPr="002F3E91">
        <w:rPr>
          <w:rStyle w:val="StyleUnderline"/>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12E9E0FD" w14:textId="77777777" w:rsidR="00F15EDE" w:rsidRPr="005F3845" w:rsidRDefault="00F15EDE" w:rsidP="00F15EDE">
      <w:pPr>
        <w:rPr>
          <w:sz w:val="16"/>
        </w:rPr>
      </w:pPr>
      <w:r w:rsidRPr="005F3845">
        <w:rPr>
          <w:sz w:val="16"/>
        </w:rPr>
        <w:t>V. A NEW “ECONOMIC REALITY” TEST: A “BUT-FOR” TEST</w:t>
      </w:r>
    </w:p>
    <w:p w14:paraId="316911C5" w14:textId="77777777" w:rsidR="00F15EDE" w:rsidRPr="005F3845" w:rsidRDefault="00F15EDE" w:rsidP="00F15EDE">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26DB6D76" w14:textId="77777777" w:rsidR="00F15EDE" w:rsidRDefault="00F15EDE" w:rsidP="00F15EDE">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4B0318DD" w14:textId="77777777" w:rsidR="00F15EDE" w:rsidRPr="003D16BE" w:rsidRDefault="00F15EDE" w:rsidP="00F15EDE">
      <w:pPr>
        <w:rPr>
          <w:u w:val="single"/>
        </w:rPr>
      </w:pPr>
    </w:p>
    <w:p w14:paraId="50DDBDAF" w14:textId="77777777" w:rsidR="00F15EDE" w:rsidRDefault="00F15EDE" w:rsidP="00F15EDE">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65C2D5E3" w14:textId="77777777" w:rsidR="00F15EDE" w:rsidRPr="0000044C" w:rsidRDefault="00F15EDE" w:rsidP="00F15EDE">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7E945435" w14:textId="77777777" w:rsidR="00F15EDE" w:rsidRPr="00E70F78" w:rsidRDefault="00F15EDE" w:rsidP="00F15EDE">
      <w:pPr>
        <w:rPr>
          <w:sz w:val="16"/>
        </w:rPr>
      </w:pPr>
      <w:r w:rsidRPr="003E524C">
        <w:rPr>
          <w:sz w:val="16"/>
        </w:rPr>
        <w:t>From</w:t>
      </w:r>
      <w:r w:rsidRPr="00E70F78">
        <w:rPr>
          <w:sz w:val="16"/>
        </w:rPr>
        <w:t xml:space="preserve"> the New Debtors Prisons to the New Debt Peonage</w:t>
      </w:r>
    </w:p>
    <w:p w14:paraId="1B6F60EE" w14:textId="77777777" w:rsidR="00F15EDE" w:rsidRPr="00E70F78" w:rsidRDefault="00F15EDE" w:rsidP="00F15EDE">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1AE63EB0" w14:textId="77777777" w:rsidR="00F15EDE" w:rsidRPr="00E70F78" w:rsidRDefault="00F15EDE" w:rsidP="00F15EDE">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0DFFB092" w14:textId="77777777" w:rsidR="00F15EDE" w:rsidRPr="00E70F78" w:rsidRDefault="00F15EDE" w:rsidP="00F15EDE">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xml:space="preserve">” </w:t>
      </w:r>
      <w:r w:rsidRPr="002F3E91">
        <w:rPr>
          <w:rStyle w:val="StyleUnderline"/>
        </w:rPr>
        <w:t xml:space="preserve">and </w:t>
      </w:r>
      <w:r w:rsidRPr="00E65CCF">
        <w:rPr>
          <w:rStyle w:val="StyleUnderline"/>
          <w:highlight w:val="cyan"/>
        </w:rPr>
        <w:t>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25258138" w14:textId="77777777" w:rsidR="00F15EDE" w:rsidRPr="00E70F78" w:rsidRDefault="00F15EDE" w:rsidP="00F15EDE">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ADB1351" w14:textId="77777777" w:rsidR="00F15EDE" w:rsidRPr="00E70F78" w:rsidRDefault="00F15EDE" w:rsidP="00F15EDE">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180D954" w14:textId="77777777" w:rsidR="00F15EDE" w:rsidRPr="00E70F78" w:rsidRDefault="00F15EDE" w:rsidP="00F15EDE">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371E2942" w14:textId="77777777" w:rsidR="00F15EDE" w:rsidRPr="00E70F78" w:rsidRDefault="00F15EDE" w:rsidP="00F15EDE">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1B21963B" w14:textId="77777777" w:rsidR="00F15EDE" w:rsidRPr="00E70F78" w:rsidRDefault="00F15EDE" w:rsidP="00F15EDE">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8D1352" w14:textId="77777777" w:rsidR="00F15EDE" w:rsidRPr="00E70F78" w:rsidRDefault="00F15EDE" w:rsidP="00F15EDE">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292B3258" w14:textId="77777777" w:rsidR="00F15EDE" w:rsidRPr="00E70F78" w:rsidRDefault="00F15EDE" w:rsidP="00F15EDE">
      <w:pPr>
        <w:rPr>
          <w:sz w:val="16"/>
        </w:rPr>
      </w:pPr>
      <w:r w:rsidRPr="00E70F78">
        <w:rPr>
          <w:sz w:val="16"/>
        </w:rPr>
        <w:t>Carceral Labor as Progressive Reform</w:t>
      </w:r>
    </w:p>
    <w:p w14:paraId="79370FB0" w14:textId="77777777" w:rsidR="00F15EDE" w:rsidRPr="00881EC1" w:rsidRDefault="00F15EDE" w:rsidP="00F15EDE">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5061DC35" w14:textId="77777777" w:rsidR="00F15EDE" w:rsidRPr="00E70F78" w:rsidRDefault="00F15EDE" w:rsidP="00F15EDE">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549AE1A" w14:textId="77777777" w:rsidR="00F15EDE" w:rsidRPr="00E70F78" w:rsidRDefault="00F15EDE" w:rsidP="00F15EDE">
      <w:pPr>
        <w:rPr>
          <w:sz w:val="16"/>
        </w:rPr>
      </w:pPr>
      <w:r w:rsidRPr="00E70F78">
        <w:rPr>
          <w:sz w:val="16"/>
        </w:rPr>
        <w:t>Carceral Work as an Alternative to Incarceration</w:t>
      </w:r>
    </w:p>
    <w:p w14:paraId="06A8F4EA" w14:textId="77777777" w:rsidR="00F15EDE" w:rsidRPr="00E70F78" w:rsidRDefault="00F15EDE" w:rsidP="00F15EDE">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 xml:space="preserve">degraded </w:t>
      </w:r>
      <w:r w:rsidRPr="002F3E91">
        <w:rPr>
          <w:rStyle w:val="Emphasis"/>
        </w:rPr>
        <w:t>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1AC863D7" w14:textId="77777777" w:rsidR="00F15EDE" w:rsidRPr="00E70F78" w:rsidRDefault="00F15EDE" w:rsidP="00F15EDE">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4AAF6BD" w14:textId="77777777" w:rsidR="00F15EDE" w:rsidRPr="00881EC1" w:rsidRDefault="00F15EDE" w:rsidP="00F15EDE">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7DC87D02" w14:textId="77777777" w:rsidR="00F15EDE" w:rsidRPr="00E70F78" w:rsidRDefault="00F15EDE" w:rsidP="00F15EDE">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0F70B974" w14:textId="77777777" w:rsidR="00F15EDE" w:rsidRDefault="00F15EDE" w:rsidP="00F15EDE">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72875734" w14:textId="77777777" w:rsidR="00F15EDE" w:rsidRPr="00470E72" w:rsidRDefault="00F15EDE" w:rsidP="00F15EDE">
      <w:pPr>
        <w:rPr>
          <w:sz w:val="16"/>
        </w:rPr>
      </w:pPr>
    </w:p>
    <w:p w14:paraId="4D294B58" w14:textId="77777777" w:rsidR="00F15EDE" w:rsidRPr="007114A5" w:rsidRDefault="00F15EDE" w:rsidP="00F15EDE">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443C46B6" w14:textId="77777777" w:rsidR="00F15EDE" w:rsidRPr="00A872B9" w:rsidRDefault="00F15EDE" w:rsidP="00F15EDE">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5771827E" w14:textId="77777777" w:rsidR="00F15EDE" w:rsidRPr="002032B8" w:rsidRDefault="00F15EDE" w:rsidP="00F15EDE">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38A7F577" w14:textId="77777777" w:rsidR="00F15EDE" w:rsidRPr="002032B8" w:rsidRDefault="00F15EDE" w:rsidP="00F15EDE">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E8099F8" w14:textId="77777777" w:rsidR="00F15EDE" w:rsidRPr="002032B8" w:rsidRDefault="00F15EDE" w:rsidP="00F15EDE">
      <w:pPr>
        <w:rPr>
          <w:sz w:val="16"/>
        </w:rPr>
      </w:pPr>
      <w:bookmarkStart w:id="5" w:name="_Hlk212795968"/>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469F7A5D" w14:textId="77777777" w:rsidR="00F15EDE" w:rsidRPr="002032B8" w:rsidRDefault="00F15EDE" w:rsidP="00F15EDE">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6F260F42" w14:textId="77777777" w:rsidR="00F15EDE" w:rsidRPr="002032B8" w:rsidRDefault="00F15EDE" w:rsidP="00F15EDE">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bookmarkEnd w:id="5"/>
    <w:p w14:paraId="22245023" w14:textId="77777777" w:rsidR="00F15EDE" w:rsidRPr="002032B8" w:rsidRDefault="00F15EDE" w:rsidP="00F15EDE">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6231D9D" w14:textId="77777777" w:rsidR="00F15EDE" w:rsidRPr="002032B8" w:rsidRDefault="00F15EDE" w:rsidP="00F15EDE">
      <w:pPr>
        <w:rPr>
          <w:sz w:val="16"/>
        </w:rPr>
      </w:pPr>
      <w:r w:rsidRPr="002032B8">
        <w:rPr>
          <w:sz w:val="16"/>
        </w:rPr>
        <w:t>(c) Violations pertaining to the Security and the Orderly Operation of the Institution.</w:t>
      </w:r>
    </w:p>
    <w:p w14:paraId="6C33F423" w14:textId="77777777" w:rsidR="00F15EDE" w:rsidRPr="002032B8" w:rsidRDefault="00F15EDE" w:rsidP="00F15EDE">
      <w:pPr>
        <w:rPr>
          <w:sz w:val="16"/>
        </w:rPr>
      </w:pPr>
      <w:r w:rsidRPr="002032B8">
        <w:rPr>
          <w:sz w:val="16"/>
        </w:rPr>
        <w:t>C-1: Participation in any meeting or gathering which is not of a type which has been authorized by the institutional staff or an individual staff member.</w:t>
      </w:r>
    </w:p>
    <w:p w14:paraId="2029D655" w14:textId="77777777" w:rsidR="00F15EDE" w:rsidRPr="002032B8" w:rsidRDefault="00F15EDE" w:rsidP="00F15EDE">
      <w:pPr>
        <w:rPr>
          <w:sz w:val="16"/>
        </w:rPr>
      </w:pPr>
      <w:r w:rsidRPr="002032B8">
        <w:rPr>
          <w:sz w:val="16"/>
        </w:rPr>
        <w:t>C- 2 Participation in any group demonstration, disturbance, riot, strike, refusal to work, work stoppage or work slow down which would disrupt the ordinary routine of the institution.</w:t>
      </w:r>
    </w:p>
    <w:p w14:paraId="001038D9" w14:textId="77777777" w:rsidR="00F15EDE" w:rsidRPr="002032B8" w:rsidRDefault="00F15EDE" w:rsidP="00F15EDE">
      <w:pPr>
        <w:rPr>
          <w:sz w:val="16"/>
        </w:rPr>
      </w:pPr>
      <w:r w:rsidRPr="002032B8">
        <w:rPr>
          <w:sz w:val="16"/>
        </w:rPr>
        <w:t>C-2A: Planning, conspiring, or encouraging others to participate in any group</w:t>
      </w:r>
    </w:p>
    <w:p w14:paraId="096198A1" w14:textId="77777777" w:rsidR="00F15EDE" w:rsidRPr="002032B8" w:rsidRDefault="00F15EDE" w:rsidP="00F15EDE">
      <w:pPr>
        <w:rPr>
          <w:sz w:val="16"/>
        </w:rPr>
      </w:pPr>
      <w:r w:rsidRPr="002032B8">
        <w:rPr>
          <w:sz w:val="16"/>
        </w:rPr>
        <w:t>demonstration, disturbance, riot, strike, refusal to work, work stoppage, or work slowdown which would disrupt the ordinary routine of the institution.145</w:t>
      </w:r>
    </w:p>
    <w:p w14:paraId="00290A06" w14:textId="77777777" w:rsidR="00F15EDE" w:rsidRDefault="00F15EDE" w:rsidP="00F15EDE">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4172256C" w14:textId="77777777" w:rsidR="00F15EDE" w:rsidRDefault="00F15EDE" w:rsidP="00F15EDE"/>
    <w:p w14:paraId="53126C15" w14:textId="77777777" w:rsidR="00F15EDE" w:rsidRDefault="00F15EDE" w:rsidP="00F15EDE">
      <w:pPr>
        <w:pStyle w:val="Heading4"/>
      </w:pPr>
      <w:r>
        <w:t xml:space="preserve">Collective bargaining rights </w:t>
      </w:r>
      <w:r>
        <w:rPr>
          <w:u w:val="single"/>
        </w:rPr>
        <w:t>specifically</w:t>
      </w:r>
      <w:r>
        <w:t xml:space="preserve"> are key. </w:t>
      </w:r>
    </w:p>
    <w:p w14:paraId="04C93B19" w14:textId="77777777" w:rsidR="00F15EDE" w:rsidRDefault="00F15EDE" w:rsidP="00F15EDE"/>
    <w:p w14:paraId="36ECDCEA" w14:textId="77777777" w:rsidR="00F15EDE" w:rsidRPr="00E21BDB" w:rsidRDefault="00F15EDE" w:rsidP="00F15EDE">
      <w:pPr>
        <w:pStyle w:val="Heading4"/>
      </w:pPr>
      <w:r>
        <w:t xml:space="preserve">First is for </w:t>
      </w:r>
      <w:r>
        <w:rPr>
          <w:u w:val="single"/>
        </w:rPr>
        <w:t>dignity</w:t>
      </w:r>
      <w:r>
        <w:t xml:space="preserve">. Unions foster </w:t>
      </w:r>
      <w:r>
        <w:rPr>
          <w:u w:val="single"/>
        </w:rPr>
        <w:t>autonomy</w:t>
      </w:r>
      <w:r>
        <w:t xml:space="preserve">. </w:t>
      </w:r>
    </w:p>
    <w:p w14:paraId="37E3C4A4"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7FB93EE" w14:textId="77777777" w:rsidR="00F15EDE" w:rsidRPr="00E21BDB" w:rsidRDefault="00F15EDE" w:rsidP="00F15EDE">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4966EED2" w14:textId="77777777" w:rsidR="00F15EDE" w:rsidRPr="00211505" w:rsidRDefault="00F15EDE" w:rsidP="00F15EDE">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CE4D492" w14:textId="77777777" w:rsidR="00F15EDE" w:rsidRPr="00E21BDB" w:rsidRDefault="00F15EDE" w:rsidP="00F15EDE">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41BB9631" w14:textId="77777777" w:rsidR="00F15EDE" w:rsidRPr="00E21BDB" w:rsidRDefault="00F15EDE" w:rsidP="00F15EDE">
      <w:pPr>
        <w:rPr>
          <w:sz w:val="16"/>
        </w:rPr>
      </w:pPr>
      <w:r w:rsidRPr="00E21BDB">
        <w:rPr>
          <w:sz w:val="16"/>
        </w:rPr>
        <w:t>A. Collective Bargaining Promotes Workplace Safety and Economic Freedom.</w:t>
      </w:r>
    </w:p>
    <w:p w14:paraId="547DB5A2" w14:textId="77777777" w:rsidR="00F15EDE" w:rsidRPr="00E21BDB" w:rsidRDefault="00F15EDE" w:rsidP="00F15EDE">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877740">
        <w:rPr>
          <w:rStyle w:val="StyleUnderline"/>
        </w:rPr>
        <w:t>Unions</w:t>
      </w:r>
      <w:r w:rsidRPr="00877740">
        <w:rPr>
          <w:sz w:val="16"/>
        </w:rPr>
        <w:t xml:space="preserve"> can </w:t>
      </w:r>
      <w:r w:rsidRPr="00877740">
        <w:rPr>
          <w:rStyle w:val="StyleUnderline"/>
        </w:rPr>
        <w:t xml:space="preserve">protect incarcerated workers from their </w:t>
      </w:r>
      <w:r w:rsidRPr="00877740">
        <w:rPr>
          <w:rStyle w:val="Emphasis"/>
        </w:rPr>
        <w:t>dangerous</w:t>
      </w:r>
      <w:r w:rsidRPr="00877740">
        <w:rPr>
          <w:rStyle w:val="StyleUnderline"/>
        </w:rPr>
        <w:t xml:space="preserve"> and </w:t>
      </w:r>
      <w:r w:rsidRPr="00877740">
        <w:rPr>
          <w:rStyle w:val="Emphasis"/>
        </w:rPr>
        <w:t>degrading</w:t>
      </w:r>
      <w:r w:rsidRPr="00877740">
        <w:rPr>
          <w:rStyle w:val="StyleUnderline"/>
        </w:rPr>
        <w:t xml:space="preserve"> work conditions</w:t>
      </w:r>
      <w:r w:rsidRPr="00877740">
        <w:rPr>
          <w:sz w:val="16"/>
        </w:rPr>
        <w:t xml:space="preserve">. </w:t>
      </w:r>
      <w:r w:rsidRPr="00877740">
        <w:rPr>
          <w:rStyle w:val="Emphasis"/>
        </w:rPr>
        <w:t>Sixty-four percent</w:t>
      </w:r>
      <w:r w:rsidRPr="00877740">
        <w:rPr>
          <w:rStyle w:val="StyleUnderline"/>
        </w:rPr>
        <w:t xml:space="preserve"> of incarcerated or formerly incarcerated workers reported feeling </w:t>
      </w:r>
      <w:r w:rsidRPr="00877740">
        <w:rPr>
          <w:rStyle w:val="Emphasis"/>
        </w:rPr>
        <w:t>concerned</w:t>
      </w:r>
      <w:r w:rsidRPr="00877740">
        <w:rPr>
          <w:rStyle w:val="StyleUnderline"/>
        </w:rPr>
        <w:t xml:space="preserve"> about their safety</w:t>
      </w:r>
      <w:r w:rsidRPr="00877740">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877740">
        <w:rPr>
          <w:rStyle w:val="StyleUnderline"/>
        </w:rPr>
        <w:t>Even when the work is not dangerous</w:t>
      </w:r>
      <w:r w:rsidRPr="00877740">
        <w:rPr>
          <w:sz w:val="16"/>
        </w:rPr>
        <w:t xml:space="preserve">, </w:t>
      </w:r>
      <w:r w:rsidRPr="00877740">
        <w:rPr>
          <w:rStyle w:val="StyleUnderline"/>
        </w:rPr>
        <w:t xml:space="preserve">it can be </w:t>
      </w:r>
      <w:r w:rsidRPr="00877740">
        <w:rPr>
          <w:rStyle w:val="Emphasis"/>
        </w:rPr>
        <w:t>degrading</w:t>
      </w:r>
      <w:r w:rsidRPr="00877740">
        <w:rPr>
          <w:rStyle w:val="StyleUnderline"/>
        </w:rPr>
        <w:t xml:space="preserve"> and exploitative</w:t>
      </w:r>
      <w:r w:rsidRPr="00877740">
        <w:rPr>
          <w:sz w:val="16"/>
        </w:rPr>
        <w:t xml:space="preserve">. </w:t>
      </w:r>
      <w:r w:rsidRPr="00877740">
        <w:rPr>
          <w:rStyle w:val="StyleUnderline"/>
        </w:rPr>
        <w:t>One prison industry</w:t>
      </w:r>
      <w:r w:rsidRPr="00877740">
        <w:rPr>
          <w:sz w:val="16"/>
        </w:rPr>
        <w:t xml:space="preserve"> </w:t>
      </w:r>
      <w:r w:rsidRPr="00877740">
        <w:rPr>
          <w:rStyle w:val="StyleUnderline"/>
        </w:rPr>
        <w:t>consisted solely in replacing</w:t>
      </w:r>
      <w:r w:rsidRPr="00877740">
        <w:rPr>
          <w:sz w:val="16"/>
        </w:rPr>
        <w:t xml:space="preserve"> the </w:t>
      </w:r>
      <w:r w:rsidRPr="00877740">
        <w:rPr>
          <w:rStyle w:val="StyleUnderline"/>
        </w:rPr>
        <w:t>“Made in Honduras” tags on clothing with</w:t>
      </w:r>
      <w:r w:rsidRPr="00877740">
        <w:rPr>
          <w:sz w:val="16"/>
        </w:rPr>
        <w:t xml:space="preserve"> illegal “</w:t>
      </w:r>
      <w:r w:rsidRPr="00877740">
        <w:rPr>
          <w:rStyle w:val="StyleUnderline"/>
        </w:rPr>
        <w:t>Made in America” labels</w:t>
      </w:r>
      <w:r w:rsidRPr="00877740">
        <w:rPr>
          <w:sz w:val="16"/>
        </w:rPr>
        <w:t xml:space="preserve">.15 </w:t>
      </w:r>
      <w:r w:rsidRPr="00877740">
        <w:rPr>
          <w:rStyle w:val="StyleUnderline"/>
        </w:rPr>
        <w:t>Collective bargaining can empower incarcerated</w:t>
      </w:r>
      <w:r w:rsidRPr="00877740">
        <w:rPr>
          <w:sz w:val="16"/>
        </w:rPr>
        <w:t xml:space="preserve"> </w:t>
      </w:r>
      <w:r w:rsidRPr="00877740">
        <w:rPr>
          <w:rStyle w:val="StyleUnderline"/>
        </w:rPr>
        <w:t xml:space="preserve">workers to challenge the </w:t>
      </w:r>
      <w:r w:rsidRPr="00877740">
        <w:rPr>
          <w:rStyle w:val="Emphasis"/>
        </w:rPr>
        <w:t>dehumanizing conditions</w:t>
      </w:r>
      <w:r w:rsidRPr="00877740">
        <w:rPr>
          <w:rStyle w:val="StyleUnderline"/>
        </w:rPr>
        <w:t xml:space="preserve"> forced upon them</w:t>
      </w:r>
      <w:r w:rsidRPr="00E21BDB">
        <w:rPr>
          <w:sz w:val="16"/>
        </w:rPr>
        <w:t>.</w:t>
      </w:r>
    </w:p>
    <w:p w14:paraId="75ADEDE7" w14:textId="77777777" w:rsidR="00F15EDE" w:rsidRDefault="00F15EDE" w:rsidP="00F15EDE">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877740">
        <w:rPr>
          <w:rStyle w:val="StyleUnderline"/>
          <w:highlight w:val="cyan"/>
        </w:rPr>
        <w:t>Incarcerated workers</w:t>
      </w:r>
      <w:r w:rsidRPr="00E21BDB">
        <w:rPr>
          <w:sz w:val="16"/>
        </w:rPr>
        <w:t xml:space="preserve"> could </w:t>
      </w:r>
      <w:r w:rsidRPr="00877740">
        <w:rPr>
          <w:rStyle w:val="StyleUnderline"/>
          <w:highlight w:val="cyan"/>
        </w:rPr>
        <w:t>use</w:t>
      </w:r>
      <w:r w:rsidRPr="00E21BDB">
        <w:rPr>
          <w:sz w:val="16"/>
        </w:rPr>
        <w:t xml:space="preserve"> these benefits and the </w:t>
      </w:r>
      <w:r w:rsidRPr="00E21BDB">
        <w:rPr>
          <w:rStyle w:val="StyleUnderline"/>
        </w:rPr>
        <w:t>collective bargaining</w:t>
      </w:r>
      <w:r w:rsidRPr="00E21BDB">
        <w:rPr>
          <w:sz w:val="16"/>
        </w:rPr>
        <w:t xml:space="preserve"> </w:t>
      </w:r>
      <w:r w:rsidRPr="00877740">
        <w:rPr>
          <w:rStyle w:val="StyleUnderline"/>
          <w:highlight w:val="cyan"/>
        </w:rPr>
        <w:t>framework</w:t>
      </w:r>
      <w:r w:rsidRPr="00E21BDB">
        <w:rPr>
          <w:rStyle w:val="StyleUnderline"/>
        </w:rPr>
        <w:t xml:space="preserve"> to secure “control over their lives”,</w:t>
      </w:r>
      <w:r w:rsidRPr="00E21BDB">
        <w:rPr>
          <w:sz w:val="16"/>
        </w:rPr>
        <w:t xml:space="preserve"> which would </w:t>
      </w:r>
      <w:r w:rsidRPr="00877740">
        <w:rPr>
          <w:rStyle w:val="StyleUnderline"/>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w:t>
      </w:r>
      <w:r w:rsidRPr="00877740">
        <w:rPr>
          <w:rStyle w:val="StyleUnderline"/>
          <w:highlight w:val="cyan"/>
        </w:rPr>
        <w:t>securing control</w:t>
      </w:r>
      <w:r w:rsidRPr="00877740">
        <w:rPr>
          <w:rStyle w:val="StyleUnderline"/>
        </w:rPr>
        <w:t xml:space="preserve"> over </w:t>
      </w:r>
      <w:r w:rsidRPr="008F51C9">
        <w:rPr>
          <w:rStyle w:val="StyleUnderline"/>
        </w:rPr>
        <w:t xml:space="preserve">their </w:t>
      </w:r>
      <w:r w:rsidRPr="00877740">
        <w:rPr>
          <w:rStyle w:val="StyleUnderline"/>
        </w:rPr>
        <w:t xml:space="preserve">own </w:t>
      </w:r>
      <w:r w:rsidRPr="00E65CCF">
        <w:rPr>
          <w:rStyle w:val="StyleUnderline"/>
          <w:highlight w:val="cyan"/>
        </w:rPr>
        <w:t>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877740">
        <w:rPr>
          <w:rStyle w:val="StyleUnderline"/>
        </w:rPr>
        <w:t xml:space="preserve">unions </w:t>
      </w:r>
      <w:r w:rsidRPr="00E65CCF">
        <w:rPr>
          <w:rStyle w:val="StyleUnderline"/>
          <w:highlight w:val="cyan"/>
        </w:rPr>
        <w:t>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 xml:space="preserve">ways in which </w:t>
      </w:r>
      <w:r w:rsidRPr="00877740">
        <w:rPr>
          <w:rStyle w:val="StyleUnderline"/>
        </w:rPr>
        <w:t xml:space="preserve">imprisonment </w:t>
      </w:r>
      <w:r w:rsidRPr="00E65CCF">
        <w:rPr>
          <w:rStyle w:val="StyleUnderline"/>
          <w:highlight w:val="cyan"/>
        </w:rPr>
        <w:t>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2C8C9FE5" w14:textId="77777777" w:rsidR="00F15EDE" w:rsidRPr="00E21BDB" w:rsidRDefault="00F15EDE" w:rsidP="00F15EDE">
      <w:pPr>
        <w:rPr>
          <w:sz w:val="16"/>
        </w:rPr>
      </w:pPr>
    </w:p>
    <w:p w14:paraId="29DEDA1A" w14:textId="77777777" w:rsidR="00F15EDE" w:rsidRDefault="00F15EDE" w:rsidP="00F15EDE">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6561DCFA" w14:textId="77777777" w:rsidR="00F15EDE" w:rsidRPr="00D47600" w:rsidRDefault="00F15EDE" w:rsidP="00F15ED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667523C" w14:textId="77777777" w:rsidR="00F15EDE" w:rsidRPr="00423BD5" w:rsidRDefault="00F15EDE" w:rsidP="00F15EDE">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A45AA5">
        <w:rPr>
          <w:rStyle w:val="StyleUnderline"/>
        </w:rPr>
        <w:t>dehumanizing processes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w:t>
      </w:r>
      <w:r w:rsidRPr="00A45AA5">
        <w:rPr>
          <w:rStyle w:val="StyleUnderline"/>
        </w:rPr>
        <w:t xml:space="preserve">and </w:t>
      </w:r>
      <w:r w:rsidRPr="00E65CCF">
        <w:rPr>
          <w:rStyle w:val="StyleUnderline"/>
          <w:highlight w:val="cyan"/>
        </w:rPr>
        <w:t>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74CACBD1" w14:textId="77777777" w:rsidR="00F15EDE" w:rsidRDefault="00F15EDE" w:rsidP="00F15EDE">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w:t>
      </w:r>
      <w:r w:rsidRPr="00A45AA5">
        <w:rPr>
          <w:rStyle w:val="StyleUnderline"/>
        </w:rPr>
        <w:t>rs.”</w:t>
      </w:r>
      <w:r w:rsidRPr="00A45AA5">
        <w:rPr>
          <w:sz w:val="16"/>
        </w:rPr>
        <w:t xml:space="preserve">55 </w:t>
      </w:r>
      <w:r w:rsidRPr="00A45AA5">
        <w:rPr>
          <w:rStyle w:val="StyleUnderline"/>
        </w:rPr>
        <w:t>Prison organizing of the 1970s crumpled</w:t>
      </w:r>
      <w:r w:rsidRPr="00A45AA5">
        <w:rPr>
          <w:sz w:val="16"/>
        </w:rPr>
        <w:t xml:space="preserve"> </w:t>
      </w:r>
      <w:r w:rsidRPr="00A45AA5">
        <w:rPr>
          <w:rStyle w:val="StyleUnderline"/>
        </w:rPr>
        <w:t>when</w:t>
      </w:r>
      <w:r w:rsidRPr="00A45AA5">
        <w:rPr>
          <w:sz w:val="16"/>
        </w:rPr>
        <w:t xml:space="preserve"> hateful </w:t>
      </w:r>
      <w:r w:rsidRPr="00A45AA5">
        <w:rPr>
          <w:rStyle w:val="StyleUnderline"/>
        </w:rPr>
        <w:t>in-fighting threatened prisoner unity</w:t>
      </w:r>
      <w:r w:rsidRPr="00A45AA5">
        <w:rPr>
          <w:sz w:val="16"/>
        </w:rPr>
        <w:t xml:space="preserve">, as discussed below. </w:t>
      </w:r>
      <w:r w:rsidRPr="00A45AA5">
        <w:rPr>
          <w:rStyle w:val="StyleUnderline"/>
        </w:rPr>
        <w:t>Unions provide an alternative</w:t>
      </w:r>
      <w:r w:rsidRPr="00314E82">
        <w:rPr>
          <w:rStyle w:val="StyleUnderline"/>
        </w:rPr>
        <w:t xml:space="preserve"> </w:t>
      </w:r>
      <w:r w:rsidRPr="00E65CCF">
        <w:rPr>
          <w:rStyle w:val="StyleUnderline"/>
          <w:highlight w:val="cyan"/>
        </w:rPr>
        <w:t>framework for prisoners to understand</w:t>
      </w:r>
      <w:r w:rsidRPr="00423BD5">
        <w:rPr>
          <w:rStyle w:val="StyleUnderline"/>
        </w:rPr>
        <w:t xml:space="preserve"> their </w:t>
      </w:r>
      <w:r w:rsidRPr="00A45AA5">
        <w:rPr>
          <w:rStyle w:val="Emphasis"/>
        </w:rPr>
        <w:t xml:space="preserve">own </w:t>
      </w:r>
      <w:r w:rsidRPr="00E65CCF">
        <w:rPr>
          <w:rStyle w:val="Emphasis"/>
          <w:highlight w:val="cyan"/>
        </w:rPr>
        <w:t>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566963">
        <w:rPr>
          <w:rStyle w:val="StyleUnderline"/>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22FA133A" w14:textId="77777777" w:rsidR="00F15EDE" w:rsidRPr="00423BD5" w:rsidRDefault="00F15EDE" w:rsidP="00F15EDE">
      <w:pPr>
        <w:rPr>
          <w:sz w:val="16"/>
        </w:rPr>
      </w:pPr>
    </w:p>
    <w:p w14:paraId="6EC06D1D" w14:textId="77777777" w:rsidR="00F15EDE" w:rsidRPr="00454D04" w:rsidRDefault="00F15EDE" w:rsidP="00F15EDE">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 w:val="0"/>
          <w:bCs/>
        </w:rPr>
        <w:t xml:space="preserve">Wages and legal recognition are </w:t>
      </w:r>
      <w:r w:rsidRPr="00A9706C">
        <w:rPr>
          <w:b w:val="0"/>
          <w:bCs/>
          <w:u w:val="single"/>
        </w:rPr>
        <w:t>key</w:t>
      </w:r>
      <w:r w:rsidRPr="00A9706C">
        <w:rPr>
          <w:b w:val="0"/>
          <w:bCs/>
        </w:rPr>
        <w:t>.</w:t>
      </w:r>
      <w:r>
        <w:t xml:space="preserve"> </w:t>
      </w:r>
    </w:p>
    <w:p w14:paraId="6726D197" w14:textId="77777777" w:rsidR="00F15EDE" w:rsidRDefault="00F15EDE" w:rsidP="00F15EDE">
      <w:bookmarkStart w:id="6"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6"/>
    <w:p w14:paraId="574388F6" w14:textId="77777777" w:rsidR="00F15EDE" w:rsidRPr="00A27869" w:rsidRDefault="00F15EDE" w:rsidP="00F15EDE">
      <w:pPr>
        <w:rPr>
          <w:sz w:val="16"/>
        </w:rPr>
      </w:pPr>
      <w:r w:rsidRPr="00A27869">
        <w:rPr>
          <w:sz w:val="16"/>
        </w:rPr>
        <w:t>Contemporary prisoner unions</w:t>
      </w:r>
    </w:p>
    <w:p w14:paraId="54EA2FEA" w14:textId="77777777" w:rsidR="00F15EDE" w:rsidRPr="00A27869" w:rsidRDefault="00F15EDE" w:rsidP="00F15EDE">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73D0916" w14:textId="77777777" w:rsidR="00F15EDE" w:rsidRPr="00A27869" w:rsidRDefault="00F15EDE" w:rsidP="00F15EDE">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B926C1B" w14:textId="77777777" w:rsidR="00F15EDE" w:rsidRPr="00A27869" w:rsidRDefault="00F15EDE" w:rsidP="00F15EDE">
      <w:pPr>
        <w:rPr>
          <w:sz w:val="16"/>
        </w:rPr>
      </w:pPr>
      <w:r w:rsidRPr="00A27869">
        <w:rPr>
          <w:sz w:val="16"/>
        </w:rPr>
        <w:t>[Text condensed, none omitted]</w:t>
      </w:r>
    </w:p>
    <w:p w14:paraId="7B4A1CD9" w14:textId="77777777" w:rsidR="00F15EDE" w:rsidRPr="00A27869" w:rsidRDefault="00F15EDE" w:rsidP="00F15EDE">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6541B740" w14:textId="77777777" w:rsidR="00F15EDE" w:rsidRPr="00A27869" w:rsidRDefault="00F15EDE" w:rsidP="00F15EDE">
      <w:pPr>
        <w:rPr>
          <w:sz w:val="16"/>
        </w:rPr>
      </w:pPr>
      <w:r w:rsidRPr="00A27869">
        <w:rPr>
          <w:sz w:val="16"/>
        </w:rPr>
        <w:t xml:space="preserve">[Regular paragraph breaks resume] </w:t>
      </w:r>
    </w:p>
    <w:p w14:paraId="25200D5C" w14:textId="77777777" w:rsidR="00F15EDE" w:rsidRPr="00A27869" w:rsidRDefault="00F15EDE" w:rsidP="00F15EDE">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59AD469B" w14:textId="77777777" w:rsidR="00F15EDE" w:rsidRPr="00A27869" w:rsidRDefault="00F15EDE" w:rsidP="00F15EDE">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677A8D63" w14:textId="77777777" w:rsidR="00F15EDE" w:rsidRDefault="00F15EDE" w:rsidP="00F15EDE"/>
    <w:p w14:paraId="638EEA13" w14:textId="77777777" w:rsidR="00F15EDE" w:rsidRDefault="00F15EDE" w:rsidP="00F15EDE">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7CB6D64E" w14:textId="77777777" w:rsidR="00F15EDE" w:rsidRDefault="00F15EDE" w:rsidP="00F15EDE">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0D4874C3" w14:textId="77777777" w:rsidR="00F15EDE" w:rsidRPr="00B7793D" w:rsidRDefault="00F15EDE" w:rsidP="00F15EDE">
      <w:pPr>
        <w:rPr>
          <w:sz w:val="16"/>
        </w:rPr>
      </w:pPr>
      <w:r w:rsidRPr="00B7793D">
        <w:rPr>
          <w:sz w:val="16"/>
        </w:rPr>
        <w:t>Work in Good Jobs is a Critical Component to Successfully Reentering Communities After Incarceration</w:t>
      </w:r>
    </w:p>
    <w:p w14:paraId="2FB40B39" w14:textId="77777777" w:rsidR="00F15EDE" w:rsidRDefault="00F15EDE" w:rsidP="00F15EDE">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291F4DE5" w14:textId="77777777" w:rsidR="00F15EDE" w:rsidRDefault="00F15EDE" w:rsidP="00F15EDE">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0FC08E8" w14:textId="77777777" w:rsidR="00F15EDE" w:rsidRDefault="00F15EDE" w:rsidP="00F15EDE">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4FEE8765" w14:textId="77777777" w:rsidR="00F15EDE" w:rsidRPr="00B7793D" w:rsidRDefault="00F15EDE" w:rsidP="00F15EDE">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0CCD02BD" w14:textId="77777777" w:rsidR="00F15EDE" w:rsidRDefault="00F15EDE" w:rsidP="00F15EDE">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2FEEC65B" w14:textId="77777777" w:rsidR="00F15EDE" w:rsidRDefault="00F15EDE" w:rsidP="00F15EDE">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763C65A6" w14:textId="77777777" w:rsidR="00F15EDE" w:rsidRPr="00361D11" w:rsidRDefault="00F15EDE" w:rsidP="00F15EDE">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06149448" w14:textId="77777777" w:rsidR="00F15EDE" w:rsidRDefault="00F15EDE" w:rsidP="00F15EDE"/>
    <w:p w14:paraId="5E89551D" w14:textId="77777777" w:rsidR="00F15EDE" w:rsidRPr="00F3327F" w:rsidRDefault="00F15EDE" w:rsidP="00F15EDE">
      <w:pPr>
        <w:pStyle w:val="Heading4"/>
      </w:pPr>
      <w:r>
        <w:t xml:space="preserve">Third is for improving </w:t>
      </w:r>
      <w:r>
        <w:rPr>
          <w:u w:val="single"/>
        </w:rPr>
        <w:t>prison conditions</w:t>
      </w:r>
      <w:r>
        <w:t xml:space="preserve">. </w:t>
      </w:r>
    </w:p>
    <w:p w14:paraId="559313E6" w14:textId="77777777" w:rsidR="00F15EDE" w:rsidRDefault="00F15EDE" w:rsidP="00F15EDE">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066F3AA5" w14:textId="77777777" w:rsidR="00F15EDE" w:rsidRDefault="00F15EDE" w:rsidP="00F15EDE">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FB04D0">
        <w:rPr>
          <w:rStyle w:val="StyleUnderline"/>
        </w:rPr>
        <w:t>a N</w:t>
      </w:r>
      <w:r w:rsidRPr="00FB04D0">
        <w:rPr>
          <w:sz w:val="16"/>
        </w:rPr>
        <w:t>ational</w:t>
      </w:r>
      <w:r w:rsidRPr="00EF0A8C">
        <w:rPr>
          <w:sz w:val="16"/>
        </w:rPr>
        <w:t xml:space="preserve"> </w:t>
      </w:r>
      <w:r w:rsidRPr="00FB04D0">
        <w:rPr>
          <w:rStyle w:val="StyleUnderline"/>
        </w:rPr>
        <w:t>L</w:t>
      </w:r>
      <w:r w:rsidRPr="00EF0A8C">
        <w:rPr>
          <w:sz w:val="16"/>
        </w:rPr>
        <w:t xml:space="preserve">abor </w:t>
      </w:r>
      <w:r w:rsidRPr="00FB04D0">
        <w:rPr>
          <w:rStyle w:val="StyleUnderline"/>
        </w:rPr>
        <w:t>R</w:t>
      </w:r>
      <w:r w:rsidRPr="00EF0A8C">
        <w:rPr>
          <w:sz w:val="16"/>
        </w:rPr>
        <w:t xml:space="preserve">elations </w:t>
      </w:r>
      <w:r w:rsidRPr="00FB04D0">
        <w:rPr>
          <w:rStyle w:val="StyleUnderline"/>
        </w:rPr>
        <w:t>B</w:t>
      </w:r>
      <w:r w:rsidRPr="00EF0A8C">
        <w:rPr>
          <w:sz w:val="16"/>
        </w:rPr>
        <w:t>oard–</w:t>
      </w:r>
      <w:r w:rsidRPr="00EF0A8C">
        <w:rPr>
          <w:rStyle w:val="StyleUnderline"/>
        </w:rPr>
        <w:t>certified</w:t>
      </w:r>
      <w:r w:rsidRPr="00E84355">
        <w:rPr>
          <w:rStyle w:val="StyleUnderline"/>
        </w:rPr>
        <w:t xml:space="preserve"> labor </w:t>
      </w:r>
      <w:r w:rsidRPr="00FB04D0">
        <w:rPr>
          <w:rStyle w:val="StyleUnderline"/>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7429887B" w14:textId="77777777" w:rsidR="00F15EDE" w:rsidRDefault="00F15EDE" w:rsidP="00F15EDE">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7865CDE4" w14:textId="77777777" w:rsidR="00F15EDE" w:rsidRDefault="00F15EDE" w:rsidP="00F15EDE">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498A3BA" w14:textId="77777777" w:rsidR="00F15EDE" w:rsidRPr="00C129E1" w:rsidRDefault="00F15EDE" w:rsidP="00F15EDE">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w:t>
      </w:r>
      <w:r w:rsidRPr="00C129E1">
        <w:rPr>
          <w:sz w:val="16"/>
        </w:rPr>
        <w:t xml:space="preserve">they </w:t>
      </w:r>
      <w:r w:rsidRPr="00C129E1">
        <w:rPr>
          <w:rStyle w:val="StyleUnderline"/>
        </w:rPr>
        <w:t>ask incarcerated people to participate in labor and hunger strikes, work-equipment sabotage, boycotts, and sit-ins with them</w:t>
      </w:r>
      <w:r w:rsidRPr="00C129E1">
        <w:rPr>
          <w:sz w:val="16"/>
        </w:rPr>
        <w:t xml:space="preserve">. In addition, they are calling on supporters, both in and outside of prison, to lift up their four demands: </w:t>
      </w:r>
    </w:p>
    <w:p w14:paraId="1ECE192C" w14:textId="77777777" w:rsidR="00F15EDE" w:rsidRPr="00C129E1" w:rsidRDefault="00F15EDE" w:rsidP="00F15EDE">
      <w:pPr>
        <w:rPr>
          <w:sz w:val="16"/>
        </w:rPr>
      </w:pPr>
      <w:r w:rsidRPr="00C129E1">
        <w:rPr>
          <w:sz w:val="16"/>
        </w:rPr>
        <w:t xml:space="preserve">1. Repeal of the Thirteenth Amendment’s slavery exception. </w:t>
      </w:r>
    </w:p>
    <w:p w14:paraId="63A87789" w14:textId="77777777" w:rsidR="00F15EDE" w:rsidRPr="00C129E1" w:rsidRDefault="00F15EDE" w:rsidP="00F15EDE">
      <w:pPr>
        <w:rPr>
          <w:sz w:val="16"/>
        </w:rPr>
      </w:pPr>
      <w:r w:rsidRPr="00C129E1">
        <w:rPr>
          <w:sz w:val="16"/>
        </w:rPr>
        <w:t>2. Closure of most jails and prisons in all states, including federal prisons.</w:t>
      </w:r>
    </w:p>
    <w:p w14:paraId="50FEB8B5" w14:textId="77777777" w:rsidR="00F15EDE" w:rsidRPr="00C129E1" w:rsidRDefault="00F15EDE" w:rsidP="00F15EDE">
      <w:pPr>
        <w:rPr>
          <w:sz w:val="16"/>
        </w:rPr>
      </w:pPr>
      <w:r w:rsidRPr="00C129E1">
        <w:rPr>
          <w:sz w:val="16"/>
        </w:rPr>
        <w:t xml:space="preserve">3. Closure of all private prisons. </w:t>
      </w:r>
    </w:p>
    <w:p w14:paraId="5700CDD8" w14:textId="77777777" w:rsidR="00F15EDE" w:rsidRPr="00C129E1" w:rsidRDefault="00F15EDE" w:rsidP="00F15EDE">
      <w:pPr>
        <w:rPr>
          <w:sz w:val="16"/>
        </w:rPr>
      </w:pPr>
      <w:r w:rsidRPr="00C129E1">
        <w:rPr>
          <w:sz w:val="16"/>
        </w:rPr>
        <w:t>4. Release of all political prisoners in US prisons.</w:t>
      </w:r>
    </w:p>
    <w:p w14:paraId="54E5CC5B" w14:textId="77777777" w:rsidR="00F15EDE" w:rsidRPr="00C129E1" w:rsidRDefault="00F15EDE" w:rsidP="00F15EDE">
      <w:pPr>
        <w:rPr>
          <w:sz w:val="16"/>
        </w:rPr>
      </w:pPr>
      <w:r w:rsidRPr="00C129E1">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0EDDA6B0" w14:textId="77777777" w:rsidR="00F15EDE" w:rsidRDefault="00F15EDE" w:rsidP="00F15EDE">
      <w:pPr>
        <w:rPr>
          <w:sz w:val="16"/>
        </w:rPr>
      </w:pPr>
      <w:r w:rsidRPr="00C129E1">
        <w:rPr>
          <w:rStyle w:val="StyleUnderline"/>
        </w:rPr>
        <w:t xml:space="preserve">Inmates’ strikes serve not only as a form of expression but also as a method to call </w:t>
      </w:r>
      <w:r w:rsidRPr="00C129E1">
        <w:rPr>
          <w:rStyle w:val="Emphasis"/>
        </w:rPr>
        <w:t>attention</w:t>
      </w:r>
      <w:r w:rsidRPr="00C129E1">
        <w:rPr>
          <w:rStyle w:val="StyleUnderline"/>
        </w:rPr>
        <w:t xml:space="preserve"> to </w:t>
      </w:r>
      <w:r w:rsidRPr="00C129E1">
        <w:rPr>
          <w:rStyle w:val="Emphasis"/>
        </w:rPr>
        <w:t>inhumane prison conditions</w:t>
      </w:r>
      <w:r w:rsidRPr="00C129E1">
        <w:rPr>
          <w:rStyle w:val="StyleUnderline"/>
        </w:rPr>
        <w:t xml:space="preserve"> and</w:t>
      </w:r>
      <w:r w:rsidRPr="00EF0A8C">
        <w:rPr>
          <w:rStyle w:val="StyleUnderline"/>
        </w:rPr>
        <w:t xml:space="preserve">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850696E" w14:textId="77777777" w:rsidR="00F15EDE" w:rsidRDefault="00F15EDE" w:rsidP="00F15EDE">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w:t>
      </w:r>
      <w:r w:rsidRPr="00C129E1">
        <w:rPr>
          <w:rStyle w:val="StyleUnderline"/>
        </w:rPr>
        <w:t xml:space="preserve">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6FE98357" w14:textId="77777777" w:rsidR="00F15EDE" w:rsidRDefault="00F15EDE" w:rsidP="00F15EDE">
      <w:pPr>
        <w:rPr>
          <w:sz w:val="16"/>
        </w:rPr>
      </w:pPr>
      <w:r w:rsidRPr="00FB04D0">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FB04D0">
        <w:rPr>
          <w:rStyle w:val="StyleUnderline"/>
        </w:rPr>
        <w:t xml:space="preserve">do </w:t>
      </w:r>
      <w:r w:rsidRPr="00E65CCF">
        <w:rPr>
          <w:rStyle w:val="StyleUnderline"/>
          <w:highlight w:val="cyan"/>
        </w:rPr>
        <w:t xml:space="preserve">not have </w:t>
      </w:r>
      <w:r w:rsidRPr="00C129E1">
        <w:rPr>
          <w:rStyle w:val="Emphasis"/>
        </w:rPr>
        <w:t xml:space="preserve">collective </w:t>
      </w:r>
      <w:r w:rsidRPr="00E65CCF">
        <w:rPr>
          <w:rStyle w:val="Emphasis"/>
          <w:highlight w:val="cyan"/>
        </w:rPr>
        <w:t>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C608D66" w14:textId="77777777" w:rsidR="00F15EDE" w:rsidRDefault="00F15EDE" w:rsidP="00F15EDE">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4F1D785E" w14:textId="77777777" w:rsidR="00F15EDE" w:rsidRDefault="00F15EDE" w:rsidP="00F15EDE">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389F80CC" w14:textId="77777777" w:rsidR="00F15EDE" w:rsidRDefault="00F15EDE" w:rsidP="00F15EDE">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A1CD2FF" w14:textId="77777777" w:rsidR="00F15EDE" w:rsidRDefault="00F15EDE" w:rsidP="00F15EDE">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1ED76604" w14:textId="77777777" w:rsidR="00F15EDE" w:rsidRDefault="00F15EDE" w:rsidP="00F15EDE">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E65CCF">
        <w:rPr>
          <w:rStyle w:val="StyleUnderline"/>
          <w:highlight w:val="cyan"/>
        </w:rPr>
        <w:t>may</w:t>
      </w:r>
      <w:r w:rsidRPr="00651AB4">
        <w:rPr>
          <w:rStyle w:val="StyleUnderline"/>
        </w:rPr>
        <w:t xml:space="preserve"> be </w:t>
      </w:r>
      <w:r w:rsidRPr="00E65CCF">
        <w:rPr>
          <w:rStyle w:val="StyleUnderline"/>
          <w:highlight w:val="cyan"/>
        </w:rPr>
        <w:t>push</w:t>
      </w:r>
      <w:r w:rsidRPr="00651AB4">
        <w:rPr>
          <w:rStyle w:val="StyleUnderline"/>
        </w:rPr>
        <w:t>ing</w:t>
      </w:r>
      <w:r w:rsidRPr="00E84355">
        <w:rPr>
          <w:rStyle w:val="StyleUnderline"/>
        </w:rPr>
        <w:t xml:space="preserve"> prisoners’ </w:t>
      </w:r>
      <w:r w:rsidRPr="00E65CCF">
        <w:rPr>
          <w:rStyle w:val="Emphasis"/>
          <w:highlight w:val="cyan"/>
        </w:rPr>
        <w:t>rights advocates</w:t>
      </w:r>
      <w:r w:rsidRPr="00E65CCF">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2055DA">
        <w:rPr>
          <w:rStyle w:val="StyleUnderline"/>
          <w:highlight w:val="cyan"/>
        </w:rPr>
        <w:t>incarcerated</w:t>
      </w:r>
      <w:r w:rsidRPr="00E84355">
        <w:rPr>
          <w:rStyle w:val="StyleUnderline"/>
        </w:rPr>
        <w:t xml:space="preserve">-worker </w:t>
      </w:r>
      <w:r w:rsidRPr="00784BF2">
        <w:rPr>
          <w:rStyle w:val="StyleUnderline"/>
        </w:rPr>
        <w:t xml:space="preserve">labor </w:t>
      </w:r>
      <w:r w:rsidRPr="00E65CCF">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2055DA">
        <w:rPr>
          <w:rStyle w:val="StyleUnderline"/>
          <w:highlight w:val="cyan"/>
        </w:rPr>
        <w:t>voters</w:t>
      </w:r>
      <w:r w:rsidRPr="00EF0A8C">
        <w:rPr>
          <w:sz w:val="16"/>
        </w:rPr>
        <w:t xml:space="preserve"> have </w:t>
      </w:r>
      <w:r w:rsidRPr="00E65CCF">
        <w:rPr>
          <w:rStyle w:val="StyleUnderline"/>
          <w:highlight w:val="cyan"/>
        </w:rPr>
        <w:t>approved</w:t>
      </w:r>
      <w:r w:rsidRPr="002055DA">
        <w:rPr>
          <w:rStyle w:val="StyleUnderline"/>
        </w:rPr>
        <w:t xml:space="preserve"> ballot </w:t>
      </w:r>
      <w:r w:rsidRPr="002055DA">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E65CCF">
        <w:rPr>
          <w:rStyle w:val="StyleUnderline"/>
          <w:highlight w:val="cyan"/>
        </w:rPr>
        <w:t>to prohibit</w:t>
      </w:r>
      <w:r w:rsidRPr="00A158F6">
        <w:rPr>
          <w:rStyle w:val="StyleUnderline"/>
        </w:rPr>
        <w:t xml:space="preserve"> slavery</w:t>
      </w:r>
      <w:r w:rsidRPr="00E84355">
        <w:rPr>
          <w:rStyle w:val="StyleUnderline"/>
        </w:rPr>
        <w:t xml:space="preserve"> and involuntary </w:t>
      </w:r>
      <w:r w:rsidRPr="00A158F6">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C129E1">
        <w:rPr>
          <w:rStyle w:val="StyleUnderline"/>
        </w:rPr>
        <w:t>may</w:t>
      </w:r>
      <w:r w:rsidRPr="00C129E1">
        <w:rPr>
          <w:sz w:val="16"/>
        </w:rPr>
        <w:t xml:space="preserve"> </w:t>
      </w:r>
      <w:r w:rsidRPr="00C129E1">
        <w:rPr>
          <w:rStyle w:val="StyleUnderline"/>
        </w:rPr>
        <w:t xml:space="preserve">provide </w:t>
      </w:r>
      <w:r w:rsidRPr="00314E82">
        <w:rPr>
          <w:rStyle w:val="StyleUnderline"/>
        </w:rPr>
        <w:t xml:space="preserve">a </w:t>
      </w:r>
      <w:r w:rsidRPr="00E65CCF">
        <w:rPr>
          <w:rStyle w:val="Emphasis"/>
          <w:highlight w:val="cyan"/>
        </w:rPr>
        <w:t>legal basis</w:t>
      </w:r>
      <w:r w:rsidRPr="00E65CCF">
        <w:rPr>
          <w:rStyle w:val="StyleUnderline"/>
          <w:highlight w:val="cyan"/>
        </w:rPr>
        <w:t xml:space="preserve"> for </w:t>
      </w:r>
      <w:r w:rsidRPr="00E65CCF">
        <w:rPr>
          <w:rStyle w:val="Emphasis"/>
          <w:highlight w:val="cyan"/>
        </w:rPr>
        <w:t>new challenges</w:t>
      </w:r>
      <w:r w:rsidRPr="00E65CCF">
        <w:rPr>
          <w:rStyle w:val="StyleUnderline"/>
          <w:highlight w:val="cyan"/>
        </w:rPr>
        <w:t xml:space="preserve"> </w:t>
      </w:r>
      <w:r w:rsidRPr="00C129E1">
        <w:rPr>
          <w:rStyle w:val="StyleUnderline"/>
        </w:rPr>
        <w:t>related to the use of prison labor</w:t>
      </w:r>
      <w:r w:rsidRPr="00EF0A8C">
        <w:rPr>
          <w:sz w:val="16"/>
        </w:rPr>
        <w:t xml:space="preserve">, </w:t>
      </w:r>
      <w:r w:rsidRPr="00E84355">
        <w:rPr>
          <w:rStyle w:val="StyleUnderline"/>
        </w:rPr>
        <w:t xml:space="preserve">they </w:t>
      </w:r>
      <w:r w:rsidRPr="00C129E1">
        <w:rPr>
          <w:rStyle w:val="StyleUnderline"/>
        </w:rPr>
        <w:t xml:space="preserve">will not </w:t>
      </w:r>
      <w:r w:rsidRPr="00C129E1">
        <w:rPr>
          <w:rStyle w:val="Emphasis"/>
        </w:rPr>
        <w:t>immediately</w:t>
      </w:r>
      <w:r w:rsidRPr="00C129E1">
        <w:rPr>
          <w:rStyle w:val="StyleUnderline"/>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48717813" w14:textId="77777777" w:rsidR="00F15EDE" w:rsidRDefault="00F15EDE" w:rsidP="00F15EDE">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65CCF">
        <w:rPr>
          <w:rStyle w:val="StyleUnderline"/>
          <w:highlight w:val="cyan"/>
        </w:rPr>
        <w:t>incarcerated</w:t>
      </w:r>
      <w:r w:rsidRPr="00580A69">
        <w:rPr>
          <w:rStyle w:val="StyleUnderline"/>
        </w:rPr>
        <w:t xml:space="preserve"> workers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C129E1">
        <w:rPr>
          <w:rStyle w:val="StyleUnderline"/>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44185BD3" w14:textId="77777777" w:rsidR="00F15EDE" w:rsidRDefault="00F15EDE" w:rsidP="00F15EDE">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C129E1">
        <w:rPr>
          <w:rStyle w:val="StyleUnderline"/>
        </w:rPr>
        <w:t xml:space="preserve">will </w:t>
      </w:r>
      <w:r w:rsidRPr="00E65CCF">
        <w:rPr>
          <w:rStyle w:val="StyleUnderline"/>
          <w:highlight w:val="cyan"/>
        </w:rPr>
        <w:t xml:space="preserve">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w:t>
      </w:r>
      <w:r w:rsidRPr="00C129E1">
        <w:rPr>
          <w:rStyle w:val="StyleUnderline"/>
        </w:rPr>
        <w:t>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75878F35" w14:textId="77777777" w:rsidR="00F15EDE" w:rsidRDefault="00F15EDE" w:rsidP="00F15EDE">
      <w:pPr>
        <w:rPr>
          <w:sz w:val="16"/>
        </w:rPr>
      </w:pPr>
    </w:p>
    <w:p w14:paraId="6C8DD11F" w14:textId="77777777" w:rsidR="00F15EDE" w:rsidRDefault="00F15EDE" w:rsidP="00F15EDE">
      <w:pPr>
        <w:pStyle w:val="Heading3"/>
      </w:pPr>
      <w:r>
        <w:t>Plan</w:t>
      </w:r>
    </w:p>
    <w:p w14:paraId="179C8F9F" w14:textId="77777777" w:rsidR="00F15EDE" w:rsidRDefault="00F15EDE" w:rsidP="00F15EDE">
      <w:pPr>
        <w:pStyle w:val="Heading4"/>
      </w:pPr>
      <w:r>
        <w:t>The United States federal government should substantially strengthen collective bargaining rights for correctional population workers in the United States.</w:t>
      </w:r>
    </w:p>
    <w:p w14:paraId="6C3E75E4" w14:textId="77777777" w:rsidR="00F15EDE" w:rsidRPr="00E85F57" w:rsidRDefault="00F15EDE" w:rsidP="00F15EDE"/>
    <w:p w14:paraId="333D8F56" w14:textId="77777777" w:rsidR="00F15EDE" w:rsidRDefault="00F15EDE" w:rsidP="00F15EDE">
      <w:pPr>
        <w:pStyle w:val="Heading3"/>
      </w:pPr>
      <w:r>
        <w:t>Framing</w:t>
      </w:r>
    </w:p>
    <w:p w14:paraId="5BB0921C" w14:textId="77777777" w:rsidR="00F15EDE" w:rsidRDefault="00F15EDE" w:rsidP="00F15EDE">
      <w:pPr>
        <w:pStyle w:val="Heading4"/>
      </w:pPr>
      <w:r>
        <w:t xml:space="preserve">Adopt a </w:t>
      </w:r>
      <w:r w:rsidRPr="006203FB">
        <w:rPr>
          <w:u w:val="single"/>
        </w:rPr>
        <w:t>rules-based</w:t>
      </w:r>
      <w:r>
        <w:t xml:space="preserve"> approach to ethics on carcerality. </w:t>
      </w:r>
      <w:r w:rsidRPr="00D4695C">
        <w:rPr>
          <w:b w:val="0"/>
          <w:bCs/>
        </w:rPr>
        <w:t xml:space="preserve">The state should not enact </w:t>
      </w:r>
      <w:r w:rsidRPr="00D4695C">
        <w:rPr>
          <w:b w:val="0"/>
          <w:bCs/>
          <w:u w:val="single"/>
        </w:rPr>
        <w:t>bodily harm</w:t>
      </w:r>
      <w:r w:rsidRPr="00D4695C">
        <w:rPr>
          <w:b w:val="0"/>
          <w:bCs/>
        </w:rPr>
        <w:t>, and certainly not through racialized “</w:t>
      </w:r>
      <w:r w:rsidRPr="00D4695C">
        <w:rPr>
          <w:b w:val="0"/>
          <w:bCs/>
          <w:u w:val="single"/>
        </w:rPr>
        <w:t>deservingness</w:t>
      </w:r>
      <w:r w:rsidRPr="00D4695C">
        <w:rPr>
          <w:b w:val="0"/>
          <w:bCs/>
        </w:rPr>
        <w:t xml:space="preserve">” logics. </w:t>
      </w:r>
    </w:p>
    <w:p w14:paraId="1FE21B09" w14:textId="77777777" w:rsidR="00F15EDE" w:rsidRDefault="00F15EDE" w:rsidP="00F15ED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4033DA19" w14:textId="77777777" w:rsidR="00F15EDE" w:rsidRPr="005366C9" w:rsidRDefault="00F15EDE" w:rsidP="00F15EDE">
      <w:r>
        <w:t>*edited for language</w:t>
      </w:r>
    </w:p>
    <w:p w14:paraId="2042C2E8" w14:textId="77777777" w:rsidR="00F15EDE" w:rsidRPr="0050383D" w:rsidRDefault="00F15EDE" w:rsidP="00F15ED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 xml:space="preserve">doing harm </w:t>
      </w:r>
      <w:r w:rsidRPr="00A438C1">
        <w:rPr>
          <w:rStyle w:val="Emphasis"/>
        </w:rPr>
        <w:t xml:space="preserve">is </w:t>
      </w:r>
      <w:r w:rsidRPr="00440793">
        <w:rPr>
          <w:rStyle w:val="Emphasis"/>
          <w:highlight w:val="cyan"/>
        </w:rPr>
        <w:t>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 xml:space="preserve">people </w:t>
      </w:r>
      <w:r w:rsidRPr="00440793">
        <w:rPr>
          <w:rStyle w:val="Emphasis"/>
        </w:rPr>
        <w:t xml:space="preserve">are </w:t>
      </w:r>
      <w:r w:rsidRPr="00E65CCF">
        <w:rPr>
          <w:rStyle w:val="Emphasis"/>
          <w:highlight w:val="cyan"/>
        </w:rPr>
        <w:t>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C3BFF3F" w14:textId="77777777" w:rsidR="00F15EDE" w:rsidRPr="0050383D" w:rsidRDefault="00F15EDE" w:rsidP="00F15ED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 xml:space="preserve">kill a single </w:t>
      </w:r>
      <w:r w:rsidRPr="00A438C1">
        <w:rPr>
          <w:rStyle w:val="StyleUnderline"/>
        </w:rPr>
        <w:t xml:space="preserve">sleeping </w:t>
      </w:r>
      <w:r w:rsidRPr="00E65CCF">
        <w:rPr>
          <w:rStyle w:val="StyleUnderline"/>
          <w:highlight w:val="cyan"/>
        </w:rPr>
        <w:t>patient</w:t>
      </w:r>
      <w:r w:rsidRPr="005366C9">
        <w:rPr>
          <w:rStyle w:val="StyleUnderline"/>
        </w:rPr>
        <w:t xml:space="preserve"> in order </w:t>
      </w:r>
      <w:r w:rsidRPr="00E65CCF">
        <w:rPr>
          <w:rStyle w:val="StyleUnderline"/>
          <w:highlight w:val="cyan"/>
        </w:rPr>
        <w:t xml:space="preserve">to harvest </w:t>
      </w:r>
      <w:r w:rsidRPr="00A438C1">
        <w:rPr>
          <w:rStyle w:val="StyleUnderline"/>
        </w:rPr>
        <w:t xml:space="preserve">their </w:t>
      </w:r>
      <w:r w:rsidRPr="00E65CCF">
        <w:rPr>
          <w:rStyle w:val="StyleUnderline"/>
          <w:highlight w:val="cyan"/>
        </w:rPr>
        <w:t>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40793">
        <w:rPr>
          <w:rStyle w:val="Emphasis"/>
        </w:rPr>
        <w:t>this</w:t>
      </w:r>
      <w:r w:rsidRPr="00885521">
        <w:rPr>
          <w:rStyle w:val="Emphasis"/>
        </w:rPr>
        <w:t xml:space="preserve"> doing/allowing </w:t>
      </w:r>
      <w:r w:rsidRPr="00885521">
        <w:rPr>
          <w:rStyle w:val="Emphasis"/>
          <w:highlight w:val="cyan"/>
        </w:rPr>
        <w:t xml:space="preserve">distinction </w:t>
      </w:r>
      <w:r w:rsidRPr="00A438C1">
        <w:rPr>
          <w:rStyle w:val="Emphasis"/>
        </w:rPr>
        <w:t xml:space="preserve">has </w:t>
      </w:r>
      <w:r w:rsidRPr="00885521">
        <w:rPr>
          <w:rStyle w:val="Emphasis"/>
          <w:highlight w:val="cyan"/>
        </w:rPr>
        <w:t xml:space="preserve">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64BBD9DE" w14:textId="77777777" w:rsidR="00F15EDE" w:rsidRPr="0050383D" w:rsidRDefault="00F15EDE" w:rsidP="00F15ED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15A20C84" w14:textId="77777777" w:rsidR="00F15EDE" w:rsidRPr="0050383D" w:rsidRDefault="00F15EDE" w:rsidP="00F15EDE">
      <w:pPr>
        <w:rPr>
          <w:sz w:val="16"/>
        </w:rPr>
      </w:pPr>
      <w:r w:rsidRPr="00440793">
        <w:rPr>
          <w:rStyle w:val="StyleUnderline"/>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A438C1">
        <w:rPr>
          <w:rStyle w:val="StyleUnderline"/>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04C6E8E4" w14:textId="77777777" w:rsidR="00F15EDE" w:rsidRPr="0050383D" w:rsidRDefault="00F15EDE" w:rsidP="00F15EDE">
      <w:pPr>
        <w:rPr>
          <w:sz w:val="16"/>
        </w:rPr>
      </w:pPr>
    </w:p>
    <w:p w14:paraId="5DE12A80" w14:textId="77777777" w:rsidR="00F15EDE" w:rsidRDefault="00F15EDE" w:rsidP="00F15EDE">
      <w:pPr>
        <w:pStyle w:val="Heading4"/>
      </w:pPr>
      <w:r>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222848C5" w14:textId="77777777" w:rsidR="00F15EDE" w:rsidRPr="00FC4A33" w:rsidRDefault="00F15EDE" w:rsidP="00F15EDE">
      <w:bookmarkStart w:id="7" w:name="_Hlk207789271"/>
      <w:r w:rsidRPr="00FC4A33">
        <w:rPr>
          <w:rStyle w:val="Style13ptBold"/>
        </w:rPr>
        <w:t>Kalulé</w:t>
      </w:r>
      <w:bookmarkEnd w:id="7"/>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7E7C5FFD" w14:textId="77777777" w:rsidR="00F15EDE" w:rsidRPr="00FC4A33" w:rsidRDefault="00F15EDE" w:rsidP="00F15EDE">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w:t>
      </w:r>
      <w:r w:rsidRPr="00A438C1">
        <w:rPr>
          <w:rStyle w:val="StyleUnderline"/>
        </w:rPr>
        <w:t xml:space="preserve">law making, </w:t>
      </w:r>
      <w:r w:rsidRPr="00A438C1">
        <w:rPr>
          <w:rStyle w:val="Emphasis"/>
        </w:rPr>
        <w:t>rights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047B767C" w14:textId="77777777" w:rsidR="00F15EDE" w:rsidRPr="00FC4A33" w:rsidRDefault="00F15EDE" w:rsidP="00F15EDE">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A438C1">
        <w:rPr>
          <w:rStyle w:val="StyleUnderline"/>
        </w:rPr>
        <w:t>Mill’s conceptualisation of harm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A438C1">
        <w:rPr>
          <w:rStyle w:val="StyleUnderline"/>
        </w:rPr>
        <w:t xml:space="preserve">that </w:t>
      </w:r>
      <w:r w:rsidRPr="00E65CCF">
        <w:rPr>
          <w:rStyle w:val="Emphasis"/>
          <w:highlight w:val="cyan"/>
        </w:rPr>
        <w:t>moral character</w:t>
      </w:r>
      <w:r w:rsidRPr="00FC4A33">
        <w:rPr>
          <w:rStyle w:val="StyleUnderline"/>
        </w:rPr>
        <w:t xml:space="preserve">66 and virtue </w:t>
      </w:r>
      <w:r w:rsidRPr="00A438C1">
        <w:rPr>
          <w:rStyle w:val="StyleUnderline"/>
        </w:rPr>
        <w:t xml:space="preserve">need to be </w:t>
      </w:r>
      <w:r w:rsidRPr="00E65CCF">
        <w:rPr>
          <w:rStyle w:val="StyleUnderline"/>
          <w:highlight w:val="cyan"/>
        </w:rPr>
        <w:t xml:space="preserve">upheld for </w:t>
      </w:r>
      <w:r w:rsidRPr="00A438C1">
        <w:rPr>
          <w:rStyle w:val="StyleUnderline"/>
        </w:rPr>
        <w:t>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A438C1">
        <w:rPr>
          <w:rStyle w:val="Emphasis"/>
        </w:rPr>
        <w:t xml:space="preserve">the </w:t>
      </w:r>
      <w:r w:rsidRPr="00E65CCF">
        <w:rPr>
          <w:rStyle w:val="Emphasis"/>
          <w:highlight w:val="cyan"/>
        </w:rPr>
        <w:t>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0F7D130B" w14:textId="77777777" w:rsidR="00F15EDE" w:rsidRPr="00FC4A33" w:rsidRDefault="00F15EDE" w:rsidP="00F15ED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4C5055FA" w14:textId="77777777" w:rsidR="00F15EDE" w:rsidRPr="00FC4A33" w:rsidRDefault="00F15EDE" w:rsidP="00F15EDE">
      <w:pPr>
        <w:ind w:left="720" w:hanging="720"/>
        <w:rPr>
          <w:sz w:val="16"/>
        </w:rPr>
      </w:pPr>
      <w:r w:rsidRPr="00FC4A33">
        <w:rPr>
          <w:rStyle w:val="StyleUnderline"/>
        </w:rPr>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A438C1">
        <w:rPr>
          <w:rStyle w:val="Emphasis"/>
        </w:rPr>
        <w:t>monolithic</w:t>
      </w:r>
      <w:r w:rsidRPr="00A438C1">
        <w:rPr>
          <w:rStyle w:val="StyleUnderline"/>
        </w:rPr>
        <w:t xml:space="preserve"> and </w:t>
      </w:r>
      <w:r w:rsidRPr="00A438C1">
        <w:rPr>
          <w:rStyle w:val="Emphasis"/>
        </w:rPr>
        <w:t>paternalistic</w:t>
      </w:r>
      <w:r w:rsidRPr="00A438C1">
        <w:rPr>
          <w:sz w:val="16"/>
        </w:rPr>
        <w:t xml:space="preserve"> Millian </w:t>
      </w:r>
      <w:r w:rsidRPr="00A438C1">
        <w:rPr>
          <w:rStyle w:val="Emphasis"/>
        </w:rPr>
        <w:t>conceptualisation of harm</w:t>
      </w:r>
      <w:r w:rsidRPr="00A438C1">
        <w:rPr>
          <w:sz w:val="16"/>
        </w:rPr>
        <w:t xml:space="preserve"> in the</w:t>
      </w:r>
      <w:r w:rsidRPr="00FC4A33">
        <w:rPr>
          <w:sz w:val="16"/>
        </w:rPr>
        <w:t xml:space="preserv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A438C1">
        <w:rPr>
          <w:rStyle w:val="Emphasis"/>
        </w:rPr>
        <w:t>eschew an ethics of relation to the other</w:t>
      </w:r>
      <w:r w:rsidRPr="00A438C1">
        <w:rPr>
          <w:rStyle w:val="StyleUnderline"/>
        </w:rPr>
        <w:t xml:space="preserve"> in the sense that </w:t>
      </w:r>
      <w:r w:rsidRPr="00A438C1">
        <w:rPr>
          <w:rStyle w:val="Emphasis"/>
          <w:sz w:val="28"/>
        </w:rPr>
        <w:t>when calculating or rationalising /justifying harm they privilege questions of utility</w:t>
      </w:r>
      <w:r w:rsidRPr="00A438C1">
        <w:rPr>
          <w:sz w:val="16"/>
        </w:rPr>
        <w:t xml:space="preserve">, i.e., of a closed ends-oriented justice75 </w:t>
      </w:r>
      <w:r w:rsidRPr="00A438C1">
        <w:rPr>
          <w:rStyle w:val="StyleUnderline"/>
        </w:rPr>
        <w:t>in opposition to</w:t>
      </w:r>
      <w:r w:rsidRPr="00A438C1">
        <w:rPr>
          <w:sz w:val="16"/>
        </w:rPr>
        <w:t xml:space="preserve"> a demand of </w:t>
      </w:r>
      <w:r w:rsidRPr="00A438C1">
        <w:rPr>
          <w:rStyle w:val="StyleUnderline"/>
        </w:rPr>
        <w:t>unanticipatable justice to come that can not be subsumed under any teleological schema and is open to the</w:t>
      </w:r>
      <w:r w:rsidRPr="00FC4A33">
        <w:rPr>
          <w:rStyle w:val="StyleUnderline"/>
        </w:rPr>
        <w:t xml:space="preserve"> alterity of the other.</w:t>
      </w:r>
      <w:r w:rsidRPr="00FC4A33">
        <w:rPr>
          <w:sz w:val="16"/>
        </w:rPr>
        <w:t xml:space="preserve"> 76</w:t>
      </w:r>
    </w:p>
    <w:p w14:paraId="40FF2E83" w14:textId="77777777" w:rsidR="00F15EDE" w:rsidRPr="00FC4A33" w:rsidRDefault="00F15EDE" w:rsidP="00F15EDE">
      <w:pPr>
        <w:rPr>
          <w:rStyle w:val="Emphasis"/>
        </w:rPr>
      </w:pPr>
      <w:r w:rsidRPr="00FC4A33">
        <w:rPr>
          <w:rStyle w:val="Emphasis"/>
        </w:rPr>
        <w:t>***FOOTNOTE 75 BEGINS HERE***</w:t>
      </w:r>
    </w:p>
    <w:p w14:paraId="18A83780" w14:textId="77777777" w:rsidR="00F15EDE" w:rsidRPr="00FC4A33" w:rsidRDefault="00F15EDE" w:rsidP="00F15ED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A438C1">
        <w:rPr>
          <w:rStyle w:val="Emphasis"/>
        </w:rPr>
        <w:t xml:space="preserve">does </w:t>
      </w:r>
      <w:r w:rsidRPr="00E65CCF">
        <w:rPr>
          <w:rStyle w:val="Emphasis"/>
          <w:highlight w:val="cyan"/>
        </w:rPr>
        <w:t xml:space="preserve">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0865F029" w14:textId="77777777" w:rsidR="00F15EDE" w:rsidRPr="00FC4A33" w:rsidRDefault="00F15EDE" w:rsidP="00F15EDE">
      <w:pPr>
        <w:rPr>
          <w:rStyle w:val="Emphasis"/>
        </w:rPr>
      </w:pPr>
      <w:r w:rsidRPr="00FC4A33">
        <w:rPr>
          <w:rStyle w:val="Emphasis"/>
        </w:rPr>
        <w:t>***FOOTNOTE 75 ENDS HERE***</w:t>
      </w:r>
    </w:p>
    <w:p w14:paraId="49BB1362" w14:textId="77777777" w:rsidR="00F15EDE" w:rsidRPr="00FC4A33" w:rsidRDefault="00F15EDE" w:rsidP="00F15EDE">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28E3832D" w14:textId="77777777" w:rsidR="00F15EDE" w:rsidRPr="00FC4A33" w:rsidRDefault="00F15EDE" w:rsidP="00F15ED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A438C1">
        <w:rPr>
          <w:rStyle w:val="StyleUnderline"/>
        </w:rPr>
        <w:t xml:space="preserve">other </w:t>
      </w:r>
      <w:r w:rsidRPr="00A438C1">
        <w:rPr>
          <w:rStyle w:val="Emphasis"/>
        </w:rPr>
        <w:t>cannot</w:t>
      </w:r>
      <w:r w:rsidRPr="00A438C1">
        <w:rPr>
          <w:rStyle w:val="StyleUnderline"/>
        </w:rPr>
        <w:t xml:space="preserve"> and </w:t>
      </w:r>
      <w:r w:rsidRPr="00A438C1">
        <w:rPr>
          <w:rStyle w:val="Emphasis"/>
        </w:rPr>
        <w:t>does not</w:t>
      </w:r>
      <w:r w:rsidRPr="00A438C1">
        <w:rPr>
          <w:rStyle w:val="StyleUnderline"/>
        </w:rPr>
        <w:t xml:space="preserve"> get to </w:t>
      </w:r>
      <w:r w:rsidRPr="00A438C1">
        <w:rPr>
          <w:rStyle w:val="Emphasis"/>
        </w:rPr>
        <w:t>fully participate</w:t>
      </w:r>
      <w:r w:rsidRPr="00A438C1">
        <w:rPr>
          <w:rStyle w:val="StyleUnderline"/>
        </w:rPr>
        <w:t xml:space="preserve"> in</w:t>
      </w:r>
      <w:r w:rsidRPr="00A438C1">
        <w:rPr>
          <w:sz w:val="16"/>
        </w:rPr>
        <w:t xml:space="preserve"> such a </w:t>
      </w:r>
      <w:r w:rsidRPr="00A438C1">
        <w:rPr>
          <w:rStyle w:val="Emphasis"/>
        </w:rPr>
        <w:t>deliberative democracy</w:t>
      </w:r>
      <w:r w:rsidRPr="00A438C1">
        <w:rPr>
          <w:rStyle w:val="StyleUnderline"/>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 xml:space="preserve">singular legal-regulatory </w:t>
      </w:r>
      <w:r w:rsidRPr="00A438C1">
        <w:rPr>
          <w:rStyle w:val="Emphasis"/>
        </w:rPr>
        <w:t>frame</w:t>
      </w:r>
      <w:r w:rsidRPr="00A438C1">
        <w:rPr>
          <w:rStyle w:val="StyleUnderline"/>
        </w:rPr>
        <w:t>.</w:t>
      </w:r>
      <w:r w:rsidRPr="00A438C1">
        <w:rPr>
          <w:sz w:val="16"/>
        </w:rPr>
        <w:t xml:space="preserve"> </w:t>
      </w:r>
      <w:r w:rsidRPr="00A438C1">
        <w:rPr>
          <w:rStyle w:val="StyleUnderline"/>
        </w:rPr>
        <w:t>And</w:t>
      </w:r>
      <w:r w:rsidRPr="00A438C1">
        <w:rPr>
          <w:sz w:val="16"/>
        </w:rPr>
        <w:t xml:space="preserve"> </w:t>
      </w:r>
      <w:r w:rsidRPr="00A438C1">
        <w:rPr>
          <w:rStyle w:val="Emphasis"/>
        </w:rPr>
        <w:t>in the rare event that the other gets to participate</w:t>
      </w:r>
      <w:r w:rsidRPr="00A438C1">
        <w:rPr>
          <w:rStyle w:val="StyleUnderline"/>
        </w:rPr>
        <w:t xml:space="preserve">, the other </w:t>
      </w:r>
      <w:r w:rsidRPr="00A438C1">
        <w:rPr>
          <w:rStyle w:val="Emphasis"/>
        </w:rPr>
        <w:t>only</w:t>
      </w:r>
      <w:r w:rsidRPr="00A438C1">
        <w:rPr>
          <w:rStyle w:val="StyleUnderline"/>
        </w:rPr>
        <w:t xml:space="preserve"> participates under prescribed or </w:t>
      </w:r>
      <w:r w:rsidRPr="00A438C1">
        <w:rPr>
          <w:rStyle w:val="Emphasis"/>
        </w:rPr>
        <w:t>pre-calculated</w:t>
      </w:r>
      <w:r w:rsidRPr="00A438C1">
        <w:rPr>
          <w:rStyle w:val="StyleUnderline"/>
        </w:rPr>
        <w:t xml:space="preserve"> notions of liberal pluralism that </w:t>
      </w:r>
      <w:r w:rsidRPr="00A438C1">
        <w:rPr>
          <w:rStyle w:val="Emphasis"/>
        </w:rPr>
        <w:t>assimilate the other’s difference</w:t>
      </w:r>
      <w:r w:rsidRPr="00A438C1">
        <w:rPr>
          <w:rStyle w:val="StyleUnderline"/>
        </w:rPr>
        <w:t xml:space="preserve"> in a </w:t>
      </w:r>
      <w:r w:rsidRPr="00A438C1">
        <w:rPr>
          <w:rStyle w:val="Emphasis"/>
        </w:rPr>
        <w:t>violent singular/monolithic fashion</w:t>
      </w:r>
      <w:r w:rsidRPr="00A438C1">
        <w:rPr>
          <w:rStyle w:val="StyleUnderline"/>
        </w:rPr>
        <w:t xml:space="preserve"> by </w:t>
      </w:r>
      <w:r w:rsidRPr="00A438C1">
        <w:rPr>
          <w:rStyle w:val="Emphasis"/>
        </w:rPr>
        <w:t>prioritising the needs of the greatest number</w:t>
      </w:r>
      <w:r w:rsidRPr="00A438C1">
        <w:rPr>
          <w:sz w:val="16"/>
        </w:rPr>
        <w:t>, the majority of citizens</w:t>
      </w:r>
      <w:r w:rsidRPr="00A438C1">
        <w:rPr>
          <w:rStyle w:val="StyleUnderline"/>
        </w:rPr>
        <w:t xml:space="preserve">. To this end, </w:t>
      </w:r>
      <w:r w:rsidRPr="00A438C1">
        <w:rPr>
          <w:rStyle w:val="Emphasis"/>
        </w:rPr>
        <w:t>whatever harms the marginalised or dispossessed experience is never accounted for.</w:t>
      </w:r>
      <w:r w:rsidRPr="00FC4A33">
        <w:rPr>
          <w:rStyle w:val="StyleUnderline"/>
        </w:rPr>
        <w:t xml:space="preserve"> </w:t>
      </w:r>
      <w:r w:rsidRPr="00A438C1">
        <w:rPr>
          <w:rStyle w:val="StyleUnderline"/>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3B2C1064" w14:textId="77777777" w:rsidR="00F15EDE" w:rsidRDefault="00F15EDE" w:rsidP="00F15EDE"/>
    <w:p w14:paraId="247DAB44" w14:textId="77777777" w:rsidR="00F15EDE" w:rsidRDefault="00F15EDE" w:rsidP="00F15EDE">
      <w:pPr>
        <w:pStyle w:val="Heading4"/>
      </w:pPr>
      <w:r>
        <w:t xml:space="preserve">Hypothetical catastrophic risks do not </w:t>
      </w:r>
      <w:r w:rsidRPr="00ED5E92">
        <w:rPr>
          <w:u w:val="single"/>
        </w:rPr>
        <w:t>outweigh</w:t>
      </w:r>
      <w:r>
        <w:t xml:space="preserve"> nor </w:t>
      </w:r>
      <w:r w:rsidRPr="00ED5E92">
        <w:rPr>
          <w:u w:val="single"/>
        </w:rPr>
        <w:t>turn</w:t>
      </w:r>
      <w:r>
        <w:t xml:space="preserve"> the case. </w:t>
      </w:r>
      <w:r w:rsidRPr="00A438C1">
        <w:rPr>
          <w:b w:val="0"/>
          <w:bCs/>
        </w:rPr>
        <w:t xml:space="preserve">Not solving all denials of humanity is not an </w:t>
      </w:r>
      <w:r w:rsidRPr="00A438C1">
        <w:rPr>
          <w:b w:val="0"/>
          <w:bCs/>
          <w:u w:val="single"/>
        </w:rPr>
        <w:t>excuse</w:t>
      </w:r>
      <w:r w:rsidRPr="00A438C1">
        <w:rPr>
          <w:b w:val="0"/>
          <w:bCs/>
        </w:rPr>
        <w:t xml:space="preserve"> to neglect this instance.</w:t>
      </w:r>
    </w:p>
    <w:p w14:paraId="04200881"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5BF2E433" w14:textId="77777777" w:rsidR="00F15EDE" w:rsidRPr="00FF0088" w:rsidRDefault="00F15EDE" w:rsidP="00F15ED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F20623">
        <w:rPr>
          <w:rStyle w:val="StyleUnderline"/>
          <w:highlight w:val="cyan"/>
        </w:rPr>
        <w:t xml:space="preserve">Social relationships </w:t>
      </w:r>
      <w:r w:rsidRPr="00440793">
        <w:rPr>
          <w:rStyle w:val="StyleUnderline"/>
        </w:rPr>
        <w:t xml:space="preserve">are </w:t>
      </w:r>
      <w:r w:rsidRPr="00F20623">
        <w:rPr>
          <w:rStyle w:val="StyleUnderline"/>
          <w:highlight w:val="cyan"/>
        </w:rPr>
        <w:t>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F20623">
        <w:rPr>
          <w:rStyle w:val="Emphasis"/>
          <w:highlight w:val="cyan"/>
        </w:rPr>
        <w:t>reciprocal bond</w:t>
      </w:r>
      <w:r w:rsidRPr="00FF0088">
        <w:rPr>
          <w:rStyle w:val="StyleUnderline"/>
        </w:rPr>
        <w:t>,</w:t>
      </w:r>
      <w:r w:rsidRPr="00A975CF">
        <w:rPr>
          <w:sz w:val="16"/>
        </w:rPr>
        <w:t xml:space="preserve"> the interpersonal – </w:t>
      </w:r>
      <w:r w:rsidRPr="00F20623">
        <w:rPr>
          <w:rStyle w:val="StyleUnderline"/>
          <w:highlight w:val="cyan"/>
        </w:rPr>
        <w:t>cannot be decomposed</w:t>
      </w:r>
      <w:r w:rsidRPr="00FF0088">
        <w:rPr>
          <w:rStyle w:val="StyleUnderline"/>
        </w:rPr>
        <w:t xml:space="preserve"> into simpler elements without destroying it. Given the primacy of relationships, </w:t>
      </w:r>
      <w:r w:rsidRPr="00F20623">
        <w:rPr>
          <w:rStyle w:val="Emphasis"/>
          <w:highlight w:val="cyan"/>
        </w:rPr>
        <w:t xml:space="preserve">unless </w:t>
      </w:r>
      <w:r w:rsidRPr="00F27AA9">
        <w:rPr>
          <w:rStyle w:val="Emphasis"/>
        </w:rPr>
        <w:t xml:space="preserve">we </w:t>
      </w:r>
      <w:r w:rsidRPr="00F20623">
        <w:rPr>
          <w:rStyle w:val="Emphasis"/>
          <w:highlight w:val="cyan"/>
        </w:rPr>
        <w:t>use</w:t>
      </w:r>
      <w:r w:rsidRPr="00FF0088">
        <w:rPr>
          <w:rStyle w:val="Emphasis"/>
        </w:rPr>
        <w:t xml:space="preserve"> our </w:t>
      </w:r>
      <w:r w:rsidRPr="00F20623">
        <w:rPr>
          <w:rStyle w:val="Emphasis"/>
          <w:highlight w:val="cyan"/>
        </w:rPr>
        <w:t xml:space="preserve">freedom to help others flourish, </w:t>
      </w:r>
      <w:r w:rsidRPr="00654744">
        <w:rPr>
          <w:rStyle w:val="Emphasis"/>
        </w:rPr>
        <w:t xml:space="preserve">we </w:t>
      </w:r>
      <w:r w:rsidRPr="00F20623">
        <w:rPr>
          <w:rStyle w:val="Emphasis"/>
          <w:highlight w:val="cyan"/>
        </w:rPr>
        <w:t xml:space="preserve">deny our </w:t>
      </w:r>
      <w:r w:rsidRPr="004E0289">
        <w:rPr>
          <w:rStyle w:val="Emphasis"/>
        </w:rPr>
        <w:t xml:space="preserve">own </w:t>
      </w:r>
      <w:r w:rsidRPr="00F20623">
        <w:rPr>
          <w:rStyle w:val="Emphasis"/>
          <w:highlight w:val="cyan"/>
        </w:rPr>
        <w:t>well-being</w:t>
      </w:r>
      <w:r w:rsidRPr="00F20623">
        <w:rPr>
          <w:rStyle w:val="StyleUnderline"/>
          <w:highlight w:val="cyan"/>
        </w:rPr>
        <w:t>.</w:t>
      </w:r>
    </w:p>
    <w:p w14:paraId="1029603B" w14:textId="77777777" w:rsidR="00F15EDE" w:rsidRPr="00A975CF" w:rsidRDefault="00F15EDE" w:rsidP="00F15EDE">
      <w:pPr>
        <w:rPr>
          <w:sz w:val="16"/>
        </w:rPr>
      </w:pPr>
      <w:r w:rsidRPr="00A975CF">
        <w:rPr>
          <w:sz w:val="16"/>
        </w:rPr>
        <w:t xml:space="preserve">Rather than privileging an abstract rationalism, the moral order is </w:t>
      </w:r>
      <w:r w:rsidRPr="00A8574D">
        <w:rPr>
          <w:sz w:val="16"/>
        </w:rPr>
        <w:t xml:space="preserve">positioned close to the bone, in the creaturely and corporeal rather than the conceptual. “In this way, ethics…is as old as creation. </w:t>
      </w:r>
      <w:r w:rsidRPr="00A8574D">
        <w:rPr>
          <w:rStyle w:val="StyleUnderline"/>
        </w:rPr>
        <w:t xml:space="preserve">Being ethical is a </w:t>
      </w:r>
      <w:r w:rsidRPr="00A8574D">
        <w:rPr>
          <w:rStyle w:val="Emphasis"/>
        </w:rPr>
        <w:t>primordial movement</w:t>
      </w:r>
      <w:r w:rsidRPr="00A8574D">
        <w:rPr>
          <w:rStyle w:val="StyleUnderline"/>
        </w:rPr>
        <w:t xml:space="preserve"> in the beckoning force of life itself</w:t>
      </w:r>
      <w:r w:rsidRPr="00A975CF">
        <w:rPr>
          <w:sz w:val="16"/>
        </w:rPr>
        <w:t>” (Olthuis, 1997, p. 141). The ethics of Levinas is one example:</w:t>
      </w:r>
    </w:p>
    <w:p w14:paraId="1E5D79E6" w14:textId="77777777" w:rsidR="00F15EDE" w:rsidRPr="00A975CF" w:rsidRDefault="00F15EDE" w:rsidP="00F15ED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40793">
        <w:rPr>
          <w:rStyle w:val="StyleUnderline"/>
        </w:rPr>
        <w:t xml:space="preserve">reveals </w:t>
      </w:r>
      <w:r w:rsidRPr="00440793">
        <w:rPr>
          <w:rStyle w:val="Emphasis"/>
        </w:rPr>
        <w:t xml:space="preserve">the </w:t>
      </w:r>
      <w:r w:rsidRPr="00F20623">
        <w:rPr>
          <w:rStyle w:val="Emphasis"/>
          <w:highlight w:val="cyan"/>
        </w:rPr>
        <w:t>call to a responsibility</w:t>
      </w:r>
      <w:r w:rsidRPr="00FF0088">
        <w:rPr>
          <w:rStyle w:val="StyleUnderline"/>
        </w:rPr>
        <w:t xml:space="preserve"> that is </w:t>
      </w:r>
      <w:r w:rsidRPr="00F20623">
        <w:rPr>
          <w:rStyle w:val="Emphasis"/>
          <w:highlight w:val="cyan"/>
        </w:rPr>
        <w:t>before</w:t>
      </w:r>
      <w:r w:rsidRPr="00F20623">
        <w:rPr>
          <w:rStyle w:val="StyleUnderline"/>
          <w:highlight w:val="cyan"/>
        </w:rPr>
        <w:t xml:space="preserve"> any</w:t>
      </w:r>
      <w:r w:rsidRPr="00FF0088">
        <w:rPr>
          <w:rStyle w:val="StyleUnderline"/>
        </w:rPr>
        <w:t xml:space="preserve"> beginning, </w:t>
      </w:r>
      <w:r w:rsidRPr="00F20623">
        <w:rPr>
          <w:rStyle w:val="Emphasis"/>
          <w:highlight w:val="cyan"/>
        </w:rPr>
        <w:t>decision</w:t>
      </w:r>
      <w:r w:rsidRPr="00FF0088">
        <w:rPr>
          <w:rStyle w:val="StyleUnderline"/>
        </w:rPr>
        <w:t xml:space="preserve"> or </w:t>
      </w:r>
      <w:r w:rsidRPr="00A8574D">
        <w:rPr>
          <w:rStyle w:val="StyleUnderline"/>
        </w:rPr>
        <w:t>initiative on my part</w:t>
      </w:r>
      <w:r w:rsidRPr="00FF0088">
        <w:rPr>
          <w:rStyle w:val="StyleUnderline"/>
        </w:rPr>
        <w:t>.</w:t>
      </w:r>
      <w:r w:rsidRPr="00A975CF">
        <w:rPr>
          <w:sz w:val="16"/>
        </w:rPr>
        <w:t xml:space="preserve"> (Olthuis, 1997, p. 139)</w:t>
      </w:r>
    </w:p>
    <w:p w14:paraId="031A2475" w14:textId="77777777" w:rsidR="00F15EDE" w:rsidRPr="00A975CF" w:rsidRDefault="00F15EDE" w:rsidP="00F15EDE">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1CF53CF3" w14:textId="77777777" w:rsidR="00F15EDE" w:rsidRPr="00A975CF" w:rsidRDefault="00F15EDE" w:rsidP="00F15EDE">
      <w:pPr>
        <w:rPr>
          <w:sz w:val="16"/>
        </w:rPr>
      </w:pPr>
      <w:r w:rsidRPr="00A975CF">
        <w:rPr>
          <w:sz w:val="16"/>
        </w:rPr>
        <w:t xml:space="preserve">Moreover, in Levinasian terms, </w:t>
      </w:r>
      <w:r w:rsidRPr="00C32A75">
        <w:rPr>
          <w:rStyle w:val="StyleUnderline"/>
        </w:rPr>
        <w:t xml:space="preserve">when I </w:t>
      </w:r>
      <w:r w:rsidRPr="00440793">
        <w:rPr>
          <w:rStyle w:val="StyleUnderline"/>
          <w:highlight w:val="cyan"/>
        </w:rPr>
        <w:t xml:space="preserve">turn to </w:t>
      </w:r>
      <w:r w:rsidRPr="00440793">
        <w:rPr>
          <w:rStyle w:val="StyleUnderline"/>
        </w:rPr>
        <w:t xml:space="preserve">the </w:t>
      </w:r>
      <w:r w:rsidRPr="00F20623">
        <w:rPr>
          <w:rStyle w:val="StyleUnderline"/>
          <w:highlight w:val="cyan"/>
        </w:rPr>
        <w:t xml:space="preserve">face of </w:t>
      </w:r>
      <w:r w:rsidRPr="00440793">
        <w:rPr>
          <w:rStyle w:val="StyleUnderline"/>
        </w:rPr>
        <w:t xml:space="preserve">the </w:t>
      </w:r>
      <w:r w:rsidRPr="00F20623">
        <w:rPr>
          <w:rStyle w:val="StyleUnderline"/>
          <w:highlight w:val="cyan"/>
        </w:rPr>
        <w:t>Other</w:t>
      </w:r>
      <w:r w:rsidRPr="00C32A75">
        <w:rPr>
          <w:rStyle w:val="StyleUnderline"/>
        </w:rPr>
        <w:t>,</w:t>
      </w:r>
      <w:r w:rsidRPr="00A975CF">
        <w:rPr>
          <w:sz w:val="16"/>
        </w:rPr>
        <w:t xml:space="preserve"> I not only see flesh and blood, but </w:t>
      </w:r>
      <w:r w:rsidRPr="00440793">
        <w:rPr>
          <w:rStyle w:val="StyleUnderline"/>
        </w:rPr>
        <w:t xml:space="preserve">a </w:t>
      </w:r>
      <w:r w:rsidRPr="00F20623">
        <w:rPr>
          <w:rStyle w:val="Emphasis"/>
          <w:highlight w:val="cyan"/>
        </w:rPr>
        <w:t>third party</w:t>
      </w:r>
      <w:r w:rsidRPr="00C32A75">
        <w:rPr>
          <w:rStyle w:val="StyleUnderline"/>
        </w:rPr>
        <w:t xml:space="preserve"> also </w:t>
      </w:r>
      <w:r w:rsidRPr="00F20623">
        <w:rPr>
          <w:rStyle w:val="StyleUnderline"/>
          <w:highlight w:val="cyan"/>
        </w:rPr>
        <w:t>arrives—</w:t>
      </w:r>
      <w:r w:rsidRPr="00440793">
        <w:rPr>
          <w:rStyle w:val="StyleUnderline"/>
        </w:rPr>
        <w:t xml:space="preserve">the </w:t>
      </w:r>
      <w:r w:rsidRPr="00F20623">
        <w:rPr>
          <w:rStyle w:val="Emphasis"/>
          <w:highlight w:val="cyan"/>
        </w:rPr>
        <w:t>whole of humanity</w:t>
      </w:r>
      <w:r w:rsidRPr="00F20623">
        <w:rPr>
          <w:rStyle w:val="StyleUnderline"/>
          <w:highlight w:val="cyan"/>
        </w:rPr>
        <w:t>.</w:t>
      </w:r>
      <w:r w:rsidRPr="00F20623">
        <w:rPr>
          <w:sz w:val="16"/>
          <w:highlight w:val="cyan"/>
        </w:rPr>
        <w:t xml:space="preserve"> </w:t>
      </w:r>
      <w:r w:rsidRPr="00F20623">
        <w:rPr>
          <w:rStyle w:val="Emphasis"/>
          <w:sz w:val="28"/>
          <w:highlight w:val="cyan"/>
        </w:rPr>
        <w:t xml:space="preserve">In responding to </w:t>
      </w:r>
      <w:r w:rsidRPr="00440793">
        <w:rPr>
          <w:rStyle w:val="Emphasis"/>
          <w:sz w:val="28"/>
        </w:rPr>
        <w:t xml:space="preserve">the </w:t>
      </w:r>
      <w:r w:rsidRPr="00F20623">
        <w:rPr>
          <w:rStyle w:val="Emphasis"/>
          <w:sz w:val="28"/>
          <w:highlight w:val="cyan"/>
        </w:rPr>
        <w:t xml:space="preserve">Other’s need, </w:t>
      </w:r>
      <w:r w:rsidRPr="00440793">
        <w:rPr>
          <w:rStyle w:val="Emphasis"/>
          <w:sz w:val="28"/>
        </w:rPr>
        <w:t xml:space="preserve">a </w:t>
      </w:r>
      <w:r w:rsidRPr="00F20623">
        <w:rPr>
          <w:rStyle w:val="Emphasis"/>
          <w:sz w:val="28"/>
          <w:highlight w:val="cyan"/>
        </w:rPr>
        <w:t xml:space="preserve">baseline </w:t>
      </w:r>
      <w:r w:rsidRPr="00654744">
        <w:rPr>
          <w:rStyle w:val="Emphasis"/>
          <w:sz w:val="28"/>
        </w:rPr>
        <w:t xml:space="preserve">is </w:t>
      </w:r>
      <w:r w:rsidRPr="00F20623">
        <w:rPr>
          <w:rStyle w:val="Emphasis"/>
          <w:sz w:val="28"/>
          <w:highlight w:val="cyan"/>
        </w:rPr>
        <w:t xml:space="preserve">established across </w:t>
      </w:r>
      <w:r w:rsidRPr="00440793">
        <w:rPr>
          <w:rStyle w:val="Emphasis"/>
          <w:sz w:val="28"/>
        </w:rPr>
        <w:t xml:space="preserve">the </w:t>
      </w:r>
      <w:r w:rsidRPr="00F20623">
        <w:rPr>
          <w:rStyle w:val="Emphasis"/>
          <w:sz w:val="28"/>
          <w:highlight w:val="cyan"/>
        </w:rPr>
        <w:t>human</w:t>
      </w:r>
      <w:r w:rsidRPr="004E0289">
        <w:t xml:space="preserve"> </w:t>
      </w:r>
      <w:r w:rsidRPr="004E0289">
        <w:rPr>
          <w:sz w:val="16"/>
        </w:rPr>
        <w:t>race</w:t>
      </w:r>
      <w:r w:rsidRPr="004E0289">
        <w:rPr>
          <w:rStyle w:val="StyleUnderline"/>
        </w:rPr>
        <w:t>.</w:t>
      </w:r>
      <w:r w:rsidRPr="004E0289">
        <w:rPr>
          <w:sz w:val="16"/>
        </w:rPr>
        <w:t xml:space="preserve"> </w:t>
      </w:r>
      <w:r w:rsidRPr="00A975CF">
        <w:rPr>
          <w:sz w:val="16"/>
        </w:rPr>
        <w:t xml:space="preserve">For Benhabib (1992), </w:t>
      </w:r>
      <w:r w:rsidRPr="00C32A75">
        <w:rPr>
          <w:rStyle w:val="StyleUnderline"/>
        </w:rPr>
        <w:t>this is interactive universalism.</w:t>
      </w:r>
      <w:r w:rsidRPr="00A975CF">
        <w:rPr>
          <w:sz w:val="16"/>
        </w:rPr>
        <w:t xml:space="preserve">20 </w:t>
      </w:r>
      <w:r w:rsidRPr="00C32A75">
        <w:rPr>
          <w:rStyle w:val="StyleUnderline"/>
        </w:rPr>
        <w:t xml:space="preserve">Our </w:t>
      </w:r>
      <w:r w:rsidRPr="00654744">
        <w:rPr>
          <w:rStyle w:val="Emphasis"/>
        </w:rPr>
        <w:t>universal solidarity</w:t>
      </w:r>
      <w:r w:rsidRPr="00C32A75">
        <w:rPr>
          <w:rStyle w:val="StyleUnderline"/>
        </w:rPr>
        <w:t xml:space="preserve"> is </w:t>
      </w:r>
      <w:r w:rsidRPr="00654744">
        <w:rPr>
          <w:rStyle w:val="StyleUnderline"/>
        </w:rPr>
        <w:t xml:space="preserve">rooted in the </w:t>
      </w:r>
      <w:r w:rsidRPr="00654744">
        <w:rPr>
          <w:rStyle w:val="Emphasis"/>
        </w:rPr>
        <w:t>principle</w:t>
      </w:r>
      <w:r w:rsidRPr="00654744">
        <w:rPr>
          <w:rStyle w:val="StyleUnderline"/>
        </w:rPr>
        <w:t xml:space="preserve"> that “</w:t>
      </w:r>
      <w:r w:rsidRPr="00A8574D">
        <w:rPr>
          <w:rStyle w:val="StyleUnderline"/>
        </w:rPr>
        <w:t xml:space="preserve">we have </w:t>
      </w:r>
      <w:r w:rsidRPr="00F20623">
        <w:rPr>
          <w:rStyle w:val="Emphasis"/>
          <w:highlight w:val="cyan"/>
        </w:rPr>
        <w:t>inescapable claims on one another</w:t>
      </w:r>
      <w:r w:rsidRPr="00F20623">
        <w:rPr>
          <w:rStyle w:val="StyleUnderline"/>
          <w:highlight w:val="cyan"/>
        </w:rPr>
        <w:t xml:space="preserve"> </w:t>
      </w:r>
      <w:r w:rsidRPr="004E0289">
        <w:rPr>
          <w:rStyle w:val="StyleUnderline"/>
        </w:rPr>
        <w:t xml:space="preserve">which </w:t>
      </w:r>
      <w:r w:rsidRPr="004E0289">
        <w:rPr>
          <w:rStyle w:val="Emphasis"/>
        </w:rPr>
        <w:t xml:space="preserve">cannot be </w:t>
      </w:r>
      <w:r w:rsidRPr="00F20623">
        <w:rPr>
          <w:rStyle w:val="Emphasis"/>
          <w:highlight w:val="cyan"/>
        </w:rPr>
        <w:t xml:space="preserve">renounced </w:t>
      </w:r>
      <w:r w:rsidRPr="004E0289">
        <w:rPr>
          <w:rStyle w:val="Emphasis"/>
        </w:rPr>
        <w:t xml:space="preserve">except </w:t>
      </w:r>
      <w:r w:rsidRPr="00F20623">
        <w:rPr>
          <w:rStyle w:val="Emphasis"/>
          <w:highlight w:val="cyan"/>
        </w:rPr>
        <w:t xml:space="preserve">at </w:t>
      </w:r>
      <w:r w:rsidRPr="00440793">
        <w:rPr>
          <w:rStyle w:val="Emphasis"/>
        </w:rPr>
        <w:t xml:space="preserve">the </w:t>
      </w:r>
      <w:r w:rsidRPr="00F20623">
        <w:rPr>
          <w:rStyle w:val="Emphasis"/>
          <w:highlight w:val="cyan"/>
        </w:rPr>
        <w:t xml:space="preserve">cost of </w:t>
      </w:r>
      <w:r w:rsidRPr="00A8574D">
        <w:rPr>
          <w:rStyle w:val="Emphasis"/>
        </w:rPr>
        <w:t xml:space="preserve">our </w:t>
      </w:r>
      <w:r w:rsidRPr="00F20623">
        <w:rPr>
          <w:rStyle w:val="Emphasis"/>
          <w:highlight w:val="cyan"/>
        </w:rPr>
        <w:t>humanity</w:t>
      </w:r>
      <w:r w:rsidRPr="00F20623">
        <w:rPr>
          <w:rStyle w:val="StyleUnderline"/>
          <w:highlight w:val="cyan"/>
        </w:rPr>
        <w:t>”</w:t>
      </w:r>
      <w:r w:rsidRPr="00A975CF">
        <w:rPr>
          <w:sz w:val="16"/>
        </w:rPr>
        <w:t xml:space="preserve"> (Peukert, 1981, p. 11).</w:t>
      </w:r>
    </w:p>
    <w:p w14:paraId="073002B6" w14:textId="77777777" w:rsidR="00F15EDE" w:rsidRPr="00A975CF" w:rsidRDefault="00F15EDE" w:rsidP="00F15EDE">
      <w:pPr>
        <w:rPr>
          <w:sz w:val="16"/>
        </w:rPr>
      </w:pPr>
      <w:r w:rsidRPr="00A975CF">
        <w:rPr>
          <w:sz w:val="16"/>
        </w:rPr>
        <w:t>A Feminist Communitarian model</w:t>
      </w:r>
    </w:p>
    <w:p w14:paraId="57E4AEB9" w14:textId="77777777" w:rsidR="00F15EDE" w:rsidRPr="00A975CF" w:rsidRDefault="00F15EDE" w:rsidP="00F15ED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440793">
        <w:rPr>
          <w:rStyle w:val="StyleUnderline"/>
        </w:rPr>
        <w:t xml:space="preserve">the </w:t>
      </w:r>
      <w:r w:rsidRPr="00F20623">
        <w:rPr>
          <w:rStyle w:val="Emphasis"/>
          <w:sz w:val="28"/>
          <w:highlight w:val="cyan"/>
        </w:rPr>
        <w:t xml:space="preserve">community </w:t>
      </w:r>
      <w:r w:rsidRPr="00440793">
        <w:rPr>
          <w:rStyle w:val="Emphasis"/>
          <w:sz w:val="28"/>
        </w:rPr>
        <w:t xml:space="preserve">is </w:t>
      </w:r>
      <w:r w:rsidRPr="00F20623">
        <w:rPr>
          <w:rStyle w:val="Emphasis"/>
          <w:sz w:val="28"/>
          <w:highlight w:val="cyan"/>
        </w:rPr>
        <w:t xml:space="preserve">ontologically </w:t>
      </w:r>
      <w:r w:rsidRPr="00440793">
        <w:rPr>
          <w:rStyle w:val="Emphasis"/>
          <w:sz w:val="28"/>
        </w:rPr>
        <w:t xml:space="preserve">and </w:t>
      </w:r>
      <w:r w:rsidRPr="00F27AA9">
        <w:rPr>
          <w:rStyle w:val="Emphasis"/>
          <w:sz w:val="28"/>
        </w:rPr>
        <w:t xml:space="preserve">axiologically </w:t>
      </w:r>
      <w:r w:rsidRPr="00F20623">
        <w:rPr>
          <w:rStyle w:val="Emphasis"/>
          <w:sz w:val="28"/>
          <w:highlight w:val="cyan"/>
        </w:rPr>
        <w:t>prior to persons</w:t>
      </w:r>
      <w:r w:rsidRPr="00F20623">
        <w:rPr>
          <w:rStyle w:val="StyleUnderline"/>
          <w:highlight w:val="cyan"/>
        </w:rPr>
        <w:t>.</w:t>
      </w:r>
      <w:r w:rsidRPr="00A975CF">
        <w:rPr>
          <w:rStyle w:val="StyleUnderline"/>
        </w:rPr>
        <w:t xml:space="preserve"> Human identity is constituted through the social realm. </w:t>
      </w:r>
      <w:r w:rsidRPr="00440793">
        <w:rPr>
          <w:rStyle w:val="StyleUnderline"/>
        </w:rPr>
        <w:t xml:space="preserve">We are born into a </w:t>
      </w:r>
      <w:r w:rsidRPr="00440793">
        <w:rPr>
          <w:rStyle w:val="Emphasis"/>
        </w:rPr>
        <w:t>sociocultural universe</w:t>
      </w:r>
      <w:r w:rsidRPr="00440793">
        <w:rPr>
          <w:rStyle w:val="StyleUnderline"/>
        </w:rPr>
        <w:t xml:space="preserve"> where </w:t>
      </w:r>
      <w:r w:rsidRPr="00440793">
        <w:rPr>
          <w:rStyle w:val="Emphasis"/>
        </w:rPr>
        <w:t>values</w:t>
      </w:r>
      <w:r w:rsidRPr="00440793">
        <w:rPr>
          <w:rStyle w:val="StyleUnderline"/>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40793">
        <w:rPr>
          <w:rStyle w:val="StyleUnderline"/>
        </w:rPr>
        <w:t xml:space="preserve">are </w:t>
      </w:r>
      <w:r w:rsidRPr="00440793">
        <w:rPr>
          <w:rStyle w:val="Emphasis"/>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7B0FC84B" w14:textId="77777777" w:rsidR="00F15EDE" w:rsidRPr="00A975CF" w:rsidRDefault="00F15EDE" w:rsidP="00F15EDE">
      <w:pPr>
        <w:rPr>
          <w:sz w:val="16"/>
        </w:rPr>
      </w:pPr>
      <w:r w:rsidRPr="00A975CF">
        <w:rPr>
          <w:sz w:val="16"/>
        </w:rPr>
        <w:t xml:space="preserve">For communitarians, the </w:t>
      </w:r>
      <w:r w:rsidRPr="00A975CF">
        <w:rPr>
          <w:rStyle w:val="StyleUnderline"/>
        </w:rPr>
        <w:t>liberalism of</w:t>
      </w:r>
      <w:r w:rsidRPr="00A975CF">
        <w:rPr>
          <w:sz w:val="16"/>
        </w:rPr>
        <w:t xml:space="preserve"> Locke </w:t>
      </w:r>
      <w:r w:rsidRPr="00F27AA9">
        <w:rPr>
          <w:sz w:val="16"/>
        </w:rPr>
        <w:t xml:space="preserve">and </w:t>
      </w:r>
      <w:r w:rsidRPr="00F27AA9">
        <w:rPr>
          <w:rStyle w:val="StyleUnderline"/>
        </w:rPr>
        <w:t xml:space="preserve">Mill </w:t>
      </w:r>
      <w:r w:rsidRPr="00F27AA9">
        <w:rPr>
          <w:rStyle w:val="Emphasis"/>
        </w:rPr>
        <w:t>confuses</w:t>
      </w:r>
      <w:r w:rsidRPr="00F27AA9">
        <w:rPr>
          <w:rStyle w:val="StyleUnderline"/>
        </w:rPr>
        <w:t xml:space="preserve"> an </w:t>
      </w:r>
      <w:r w:rsidRPr="00F27AA9">
        <w:rPr>
          <w:rStyle w:val="Emphasis"/>
        </w:rPr>
        <w:t>aggregate</w:t>
      </w:r>
      <w:r w:rsidRPr="00F27AA9">
        <w:rPr>
          <w:rStyle w:val="StyleUnderline"/>
        </w:rPr>
        <w:t xml:space="preserve"> of individual pursuits with the </w:t>
      </w:r>
      <w:r w:rsidRPr="00F27AA9">
        <w:rPr>
          <w:rStyle w:val="Emphasis"/>
        </w:rPr>
        <w:t>common good</w:t>
      </w:r>
      <w:r w:rsidRPr="00F27AA9">
        <w:rPr>
          <w:rStyle w:val="StyleUnderline"/>
        </w:rPr>
        <w:t>.</w:t>
      </w:r>
      <w:r w:rsidRPr="00F27AA9">
        <w:rPr>
          <w:sz w:val="16"/>
        </w:rPr>
        <w:t xml:space="preserve"> </w:t>
      </w:r>
      <w:r w:rsidRPr="00F20623">
        <w:rPr>
          <w:rStyle w:val="Emphasis"/>
          <w:sz w:val="28"/>
          <w:highlight w:val="cyan"/>
        </w:rPr>
        <w:t xml:space="preserve">Moral agents need </w:t>
      </w:r>
      <w:r w:rsidRPr="00440793">
        <w:rPr>
          <w:rStyle w:val="Emphasis"/>
          <w:sz w:val="28"/>
        </w:rPr>
        <w:t xml:space="preserve">a </w:t>
      </w:r>
      <w:r w:rsidRPr="00654744">
        <w:rPr>
          <w:rStyle w:val="Emphasis"/>
          <w:sz w:val="28"/>
        </w:rPr>
        <w:t xml:space="preserve">context of </w:t>
      </w:r>
      <w:r w:rsidRPr="00F20623">
        <w:rPr>
          <w:rStyle w:val="Emphasis"/>
          <w:sz w:val="28"/>
          <w:highlight w:val="cyan"/>
        </w:rPr>
        <w:t>social commitments</w:t>
      </w:r>
      <w:r w:rsidRPr="00A975CF">
        <w:rPr>
          <w:rStyle w:val="Emphasis"/>
          <w:sz w:val="28"/>
        </w:rPr>
        <w:t xml:space="preserve"> and community ties </w:t>
      </w:r>
      <w:r w:rsidRPr="00F20623">
        <w:rPr>
          <w:rStyle w:val="Emphasis"/>
          <w:sz w:val="28"/>
          <w:highlight w:val="cyan"/>
        </w:rPr>
        <w:t>for assessing what is valuable.</w:t>
      </w:r>
      <w:r w:rsidRPr="00F20623">
        <w:rPr>
          <w:sz w:val="16"/>
          <w:highlight w:val="cyan"/>
        </w:rPr>
        <w:t xml:space="preserve"> </w:t>
      </w:r>
      <w:r w:rsidRPr="00F20623">
        <w:rPr>
          <w:rStyle w:val="StyleUnderline"/>
          <w:highlight w:val="cyan"/>
        </w:rPr>
        <w:t xml:space="preserve">What is </w:t>
      </w:r>
      <w:r w:rsidRPr="00F20623">
        <w:rPr>
          <w:rStyle w:val="Emphasis"/>
          <w:highlight w:val="cyan"/>
        </w:rPr>
        <w:t>worth preserving</w:t>
      </w:r>
      <w:r w:rsidRPr="00A975CF">
        <w:rPr>
          <w:sz w:val="16"/>
        </w:rPr>
        <w:t xml:space="preserve"> a</w:t>
      </w:r>
      <w:r w:rsidRPr="00654744">
        <w:rPr>
          <w:sz w:val="16"/>
        </w:rPr>
        <w:t>s</w:t>
      </w:r>
      <w:r w:rsidRPr="00A975CF">
        <w:rPr>
          <w:sz w:val="16"/>
        </w:rPr>
        <w:t xml:space="preserve"> a good </w:t>
      </w:r>
      <w:r w:rsidRPr="00A975CF">
        <w:rPr>
          <w:rStyle w:val="StyleUnderline"/>
        </w:rPr>
        <w:t xml:space="preserve">cannot be self-determined in isolation, but can be </w:t>
      </w:r>
      <w:r w:rsidRPr="00654744">
        <w:rPr>
          <w:rStyle w:val="Emphasis"/>
          <w:sz w:val="28"/>
        </w:rPr>
        <w:t xml:space="preserve">ascertained </w:t>
      </w:r>
      <w:r w:rsidRPr="00F20623">
        <w:rPr>
          <w:rStyle w:val="Emphasis"/>
          <w:sz w:val="28"/>
          <w:highlight w:val="cyan"/>
        </w:rPr>
        <w:t>only</w:t>
      </w:r>
      <w:r w:rsidRPr="00A975CF">
        <w:rPr>
          <w:rStyle w:val="Emphasis"/>
          <w:sz w:val="28"/>
        </w:rPr>
        <w:t xml:space="preserve"> </w:t>
      </w:r>
      <w:r w:rsidRPr="00F27AA9">
        <w:rPr>
          <w:rStyle w:val="Emphasis"/>
          <w:sz w:val="28"/>
        </w:rPr>
        <w:t xml:space="preserve">within specific social situations </w:t>
      </w:r>
      <w:r w:rsidRPr="00F20623">
        <w:rPr>
          <w:rStyle w:val="Emphasis"/>
          <w:sz w:val="28"/>
          <w:highlight w:val="cyan"/>
        </w:rPr>
        <w:t xml:space="preserve">where human identity </w:t>
      </w:r>
      <w:r w:rsidRPr="00F27AA9">
        <w:rPr>
          <w:rStyle w:val="Emphasis"/>
          <w:sz w:val="28"/>
        </w:rPr>
        <w:t xml:space="preserve">is </w:t>
      </w:r>
      <w:r w:rsidRPr="00F20623">
        <w:rPr>
          <w:rStyle w:val="Emphasis"/>
          <w:sz w:val="28"/>
          <w:highlight w:val="cyan"/>
        </w:rPr>
        <w:t>nurtured</w:t>
      </w:r>
      <w:r w:rsidRPr="00A975CF">
        <w:rPr>
          <w:rStyle w:val="StyleUnderline"/>
        </w:rPr>
        <w:t>.</w:t>
      </w:r>
      <w:r w:rsidRPr="00A975CF">
        <w:rPr>
          <w:sz w:val="16"/>
        </w:rPr>
        <w:t xml:space="preserve"> The public sphere is conceived as a mosaic of particular communities,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783E454" w14:textId="77777777" w:rsidR="00F15EDE" w:rsidRPr="00A975CF" w:rsidRDefault="00F15EDE" w:rsidP="00F15EDE">
      <w:pPr>
        <w:rPr>
          <w:sz w:val="16"/>
        </w:rPr>
      </w:pPr>
      <w:r w:rsidRPr="00A975CF">
        <w:rPr>
          <w:rStyle w:val="StyleUnderline"/>
        </w:rPr>
        <w:t xml:space="preserve">Therefore, </w:t>
      </w:r>
      <w:r w:rsidRPr="00440793">
        <w:rPr>
          <w:rStyle w:val="StyleUnderline"/>
        </w:rPr>
        <w:t xml:space="preserve">the </w:t>
      </w:r>
      <w:r w:rsidRPr="00F27AA9">
        <w:rPr>
          <w:rStyle w:val="StyleUnderline"/>
        </w:rPr>
        <w:t>mission</w:t>
      </w:r>
      <w:r w:rsidRPr="00F27AA9">
        <w:rPr>
          <w:sz w:val="16"/>
        </w:rPr>
        <w:t xml:space="preserve"> of social science research </w:t>
      </w:r>
      <w:r w:rsidRPr="00F27AA9">
        <w:rPr>
          <w:rStyle w:val="StyleUnderline"/>
        </w:rPr>
        <w:t xml:space="preserve">is </w:t>
      </w:r>
      <w:r w:rsidRPr="00F27AA9">
        <w:rPr>
          <w:rStyle w:val="Emphasis"/>
        </w:rPr>
        <w:t>enabling community life to prosper</w:t>
      </w:r>
      <w:r w:rsidRPr="00F27AA9">
        <w:rPr>
          <w:sz w:val="16"/>
        </w:rPr>
        <w:t>—equipping people</w:t>
      </w:r>
      <w:r w:rsidRPr="00A975CF">
        <w:rPr>
          <w:sz w:val="16"/>
        </w:rPr>
        <w:t xml:space="preserv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09DB2065" w14:textId="77777777" w:rsidR="00F15EDE" w:rsidRPr="00A975CF" w:rsidRDefault="00F15EDE" w:rsidP="00F15ED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w:t>
      </w:r>
      <w:r w:rsidRPr="00A8574D">
        <w:rPr>
          <w:sz w:val="16"/>
        </w:rPr>
        <w:t xml:space="preserve">genius </w:t>
      </w:r>
      <w:r w:rsidRPr="00A8574D">
        <w:rPr>
          <w:rStyle w:val="StyleUnderline"/>
        </w:rPr>
        <w:t xml:space="preserve">in the </w:t>
      </w:r>
      <w:r w:rsidRPr="00A8574D">
        <w:rPr>
          <w:rStyle w:val="Emphasis"/>
        </w:rPr>
        <w:t>maxim</w:t>
      </w:r>
      <w:r w:rsidRPr="00A8574D">
        <w:rPr>
          <w:rStyle w:val="StyleUnderline"/>
        </w:rPr>
        <w:t xml:space="preserve"> that “</w:t>
      </w:r>
      <w:r w:rsidRPr="00A8574D">
        <w:rPr>
          <w:rStyle w:val="Emphasis"/>
        </w:rPr>
        <w:t>persons are arbitrators of their own presence</w:t>
      </w:r>
      <w:r w:rsidRPr="00A8574D">
        <w:rPr>
          <w:rStyle w:val="StyleUnderline"/>
        </w:rPr>
        <w:t xml:space="preserve"> in the world”</w:t>
      </w:r>
      <w:r w:rsidRPr="00A8574D">
        <w:rPr>
          <w:sz w:val="16"/>
        </w:rPr>
        <w:t xml:space="preserve"> (Denzin</w:t>
      </w:r>
      <w:r w:rsidRPr="00A975CF">
        <w:rPr>
          <w:sz w:val="16"/>
        </w:rPr>
        <w:t>, 1989, p. 81)</w:t>
      </w:r>
      <w:r w:rsidRPr="00A975CF">
        <w:rPr>
          <w:rStyle w:val="StyleUnderline"/>
        </w:rPr>
        <w:t>.</w:t>
      </w:r>
    </w:p>
    <w:p w14:paraId="367666CF" w14:textId="77777777" w:rsidR="00F15EDE" w:rsidRPr="00A975CF" w:rsidRDefault="00F15EDE" w:rsidP="00F15EDE">
      <w:pPr>
        <w:rPr>
          <w:sz w:val="16"/>
        </w:rPr>
      </w:pPr>
      <w:r w:rsidRPr="00A975CF">
        <w:rPr>
          <w:sz w:val="16"/>
        </w:rPr>
        <w:t xml:space="preserve">For feminist communitarians, </w:t>
      </w:r>
      <w:r w:rsidRPr="00A975CF">
        <w:rPr>
          <w:rStyle w:val="StyleUnderline"/>
        </w:rPr>
        <w:t xml:space="preserve">humans have the discursive power “to articulate </w:t>
      </w:r>
      <w:r w:rsidRPr="00654744">
        <w:rPr>
          <w:rStyle w:val="Emphasis"/>
        </w:rPr>
        <w:t>situated moral rules</w:t>
      </w:r>
      <w:r w:rsidRPr="00654744">
        <w:rPr>
          <w:rStyle w:val="StyleUnderline"/>
        </w:rPr>
        <w:t xml:space="preserve"> that are </w:t>
      </w:r>
      <w:r w:rsidRPr="00654744">
        <w:rPr>
          <w:rStyle w:val="Emphasis"/>
        </w:rPr>
        <w:t>grounded in local community</w:t>
      </w:r>
      <w:r w:rsidRPr="00654744">
        <w:rPr>
          <w:rStyle w:val="StyleUnderline"/>
        </w:rPr>
        <w:t xml:space="preserve"> and group understanding.”</w:t>
      </w:r>
      <w:r w:rsidRPr="00654744">
        <w:rPr>
          <w:sz w:val="16"/>
        </w:rPr>
        <w:t xml:space="preserve"> Moral reasoning goes forward because people are “able to share on another’s point of view in the social situation.” </w:t>
      </w:r>
      <w:r w:rsidRPr="00654744">
        <w:rPr>
          <w:rStyle w:val="Emphasis"/>
        </w:rPr>
        <w:t>Reciprocal</w:t>
      </w:r>
      <w:r w:rsidRPr="00654744">
        <w:rPr>
          <w:rStyle w:val="StyleUnderline"/>
        </w:rPr>
        <w:t xml:space="preserve"> care and</w:t>
      </w:r>
      <w:r w:rsidRPr="00A975CF">
        <w:rPr>
          <w:rStyle w:val="StyleUnderline"/>
        </w:rPr>
        <w:t xml:space="preserve">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7752DBCD" w14:textId="77777777" w:rsidR="00F15EDE" w:rsidRPr="00A975CF" w:rsidRDefault="00F15EDE" w:rsidP="00F15EDE">
      <w:pPr>
        <w:rPr>
          <w:rStyle w:val="StyleUnderline"/>
        </w:rPr>
      </w:pPr>
      <w:r w:rsidRPr="00A975CF">
        <w:rPr>
          <w:sz w:val="16"/>
        </w:rPr>
        <w:t>Multiple moral and social spaces exist within the local community, and “</w:t>
      </w:r>
      <w:r w:rsidRPr="00F20623">
        <w:rPr>
          <w:rStyle w:val="StyleUnderline"/>
          <w:highlight w:val="cyan"/>
        </w:rPr>
        <w:t xml:space="preserve">every moral act </w:t>
      </w:r>
      <w:r w:rsidRPr="00A8574D">
        <w:rPr>
          <w:rStyle w:val="StyleUnderline"/>
        </w:rPr>
        <w:t xml:space="preserve">is a </w:t>
      </w:r>
      <w:r w:rsidRPr="00F20623">
        <w:rPr>
          <w:rStyle w:val="Emphasis"/>
          <w:highlight w:val="cyan"/>
        </w:rPr>
        <w:t>contingent accomplishment</w:t>
      </w:r>
      <w:r w:rsidRPr="00A975CF">
        <w:rPr>
          <w:sz w:val="16"/>
        </w:rPr>
        <w:t xml:space="preserve">” </w:t>
      </w:r>
      <w:r w:rsidRPr="00654744">
        <w:rPr>
          <w:rStyle w:val="StyleUnderline"/>
        </w:rPr>
        <w:t xml:space="preserve">measured </w:t>
      </w:r>
      <w:r w:rsidRPr="00F20623">
        <w:rPr>
          <w:rStyle w:val="StyleUnderline"/>
          <w:highlight w:val="cyan"/>
        </w:rPr>
        <w:t>against</w:t>
      </w:r>
      <w:r w:rsidRPr="00A975CF">
        <w:rPr>
          <w:rStyle w:val="StyleUnderline"/>
        </w:rPr>
        <w:t xml:space="preserve"> the </w:t>
      </w:r>
      <w:r w:rsidRPr="00A975CF">
        <w:rPr>
          <w:rStyle w:val="Emphasis"/>
          <w:sz w:val="28"/>
        </w:rPr>
        <w:t xml:space="preserve">ideals of a </w:t>
      </w:r>
      <w:r w:rsidRPr="00F20623">
        <w:rPr>
          <w:rStyle w:val="Emphasis"/>
          <w:sz w:val="28"/>
          <w:highlight w:val="cyan"/>
        </w:rPr>
        <w:t>universal respect for</w:t>
      </w:r>
      <w:r w:rsidRPr="00A975CF">
        <w:rPr>
          <w:rStyle w:val="Emphasis"/>
          <w:sz w:val="28"/>
        </w:rPr>
        <w:t xml:space="preserve"> the </w:t>
      </w:r>
      <w:r w:rsidRPr="00F20623">
        <w:rPr>
          <w:rStyle w:val="Emphasis"/>
          <w:sz w:val="28"/>
          <w:highlight w:val="cyan"/>
        </w:rPr>
        <w:t>dignity</w:t>
      </w:r>
      <w:r w:rsidRPr="00A975CF">
        <w:rPr>
          <w:rStyle w:val="StyleUnderline"/>
        </w:rPr>
        <w:t xml:space="preserve"> </w:t>
      </w:r>
      <w:r w:rsidRPr="00654744">
        <w:rPr>
          <w:rStyle w:val="StyleUnderline"/>
        </w:rPr>
        <w:t>of every human being</w:t>
      </w:r>
      <w:r w:rsidRPr="00A975CF">
        <w:rPr>
          <w:rStyle w:val="StyleUnderline"/>
        </w:rPr>
        <w:t xml:space="preserve"> regardless of gender, age, race, or religion</w:t>
      </w:r>
      <w:r w:rsidRPr="00A975CF">
        <w:rPr>
          <w:sz w:val="16"/>
        </w:rPr>
        <w:t xml:space="preserve"> (Denzin, 1997, p. 274; see also Benhabib, 1992, p. 6)</w:t>
      </w:r>
      <w:r w:rsidRPr="00A975CF">
        <w:rPr>
          <w:rStyle w:val="StyleUnderline"/>
        </w:rPr>
        <w:t xml:space="preserve">. </w:t>
      </w:r>
      <w:r w:rsidRPr="00A975CF">
        <w:rPr>
          <w:sz w:val="16"/>
        </w:rPr>
        <w:t xml:space="preserve">Through a </w:t>
      </w:r>
      <w:r w:rsidRPr="00A8574D">
        <w:rPr>
          <w:rStyle w:val="StyleUnderline"/>
        </w:rPr>
        <w:t>moral order</w:t>
      </w:r>
      <w:r w:rsidRPr="00A975CF">
        <w:rPr>
          <w:sz w:val="16"/>
        </w:rPr>
        <w:t xml:space="preserve">, we </w:t>
      </w:r>
      <w:r w:rsidRPr="00654744">
        <w:rPr>
          <w:rStyle w:val="StyleUnderline"/>
        </w:rPr>
        <w:t xml:space="preserve">resist those social values that are divisive and </w:t>
      </w:r>
      <w:r w:rsidRPr="00654744">
        <w:rPr>
          <w:rStyle w:val="Emphasis"/>
        </w:rPr>
        <w:t>exclusivist</w:t>
      </w:r>
      <w:r w:rsidRPr="00654744">
        <w:rPr>
          <w:rStyle w:val="StyleUnderline"/>
        </w:rPr>
        <w:t>.</w:t>
      </w:r>
    </w:p>
    <w:p w14:paraId="40C7480D" w14:textId="77777777" w:rsidR="00F15EDE" w:rsidRPr="00A975CF" w:rsidRDefault="00F15EDE" w:rsidP="00F15EDE">
      <w:pPr>
        <w:rPr>
          <w:sz w:val="16"/>
        </w:rPr>
      </w:pPr>
      <w:r w:rsidRPr="00A975CF">
        <w:rPr>
          <w:sz w:val="16"/>
        </w:rPr>
        <w:t>Interpretive Sufficiency</w:t>
      </w:r>
    </w:p>
    <w:p w14:paraId="3823E8E0" w14:textId="77777777" w:rsidR="00F15EDE" w:rsidRPr="00654744" w:rsidRDefault="00F15EDE" w:rsidP="00F15ED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open up the social world in all its dynamic dimensions. The thick notion of sufficiency supplants the thinness of the technical, exterior, and statistically precise </w:t>
      </w:r>
      <w:r w:rsidRPr="00654744">
        <w:rPr>
          <w:sz w:val="16"/>
        </w:rPr>
        <w:t xml:space="preserve">received view. </w:t>
      </w:r>
      <w:r w:rsidRPr="00654744">
        <w:rPr>
          <w:rStyle w:val="StyleUnderline"/>
        </w:rPr>
        <w:t>Rather than reducing social issues to financial and administrative problems for politicians,</w:t>
      </w:r>
      <w:r w:rsidRPr="00654744">
        <w:rPr>
          <w:sz w:val="16"/>
        </w:rPr>
        <w:t xml:space="preserve"> social science </w:t>
      </w:r>
      <w:r w:rsidRPr="00654744">
        <w:rPr>
          <w:rStyle w:val="StyleUnderline"/>
        </w:rPr>
        <w:t>research enables people to come to terms with their everyday experience themselves.</w:t>
      </w:r>
    </w:p>
    <w:p w14:paraId="54A99E29" w14:textId="77777777" w:rsidR="00F15EDE" w:rsidRPr="00A975CF" w:rsidRDefault="00F15EDE" w:rsidP="00F15EDE">
      <w:pPr>
        <w:rPr>
          <w:sz w:val="16"/>
        </w:rPr>
      </w:pPr>
      <w:r w:rsidRPr="00654744">
        <w:rPr>
          <w:sz w:val="16"/>
        </w:rPr>
        <w:t xml:space="preserve">Interpretive </w:t>
      </w:r>
      <w:r w:rsidRPr="00654744">
        <w:rPr>
          <w:rStyle w:val="StyleUnderline"/>
        </w:rPr>
        <w:t>sufficiency</w:t>
      </w:r>
      <w:r w:rsidRPr="00654744">
        <w:rPr>
          <w:sz w:val="16"/>
        </w:rPr>
        <w:t xml:space="preserve"> </w:t>
      </w:r>
      <w:r w:rsidRPr="00654744">
        <w:rPr>
          <w:rStyle w:val="StyleUnderline"/>
        </w:rPr>
        <w:t>means taking seriously lives that are loaded with multiple interpretations and grounded in cultural complexity</w:t>
      </w:r>
      <w:r w:rsidRPr="00654744">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654744">
        <w:rPr>
          <w:rStyle w:val="StyleUnderline"/>
        </w:rPr>
        <w:t xml:space="preserve">including the </w:t>
      </w:r>
      <w:r w:rsidRPr="00654744">
        <w:rPr>
          <w:rStyle w:val="Emphasis"/>
        </w:rPr>
        <w:t>absence</w:t>
      </w:r>
      <w:r w:rsidRPr="00654744">
        <w:rPr>
          <w:rStyle w:val="StyleUnderline"/>
        </w:rPr>
        <w:t xml:space="preserve"> of racial, class, and gender </w:t>
      </w:r>
      <w:r w:rsidRPr="00654744">
        <w:rPr>
          <w:rStyle w:val="Emphasis"/>
        </w:rPr>
        <w:t>stereotyping</w:t>
      </w:r>
      <w:r w:rsidRPr="00654744">
        <w:rPr>
          <w:rStyle w:val="StyleUnderline"/>
        </w:rPr>
        <w:t>”</w:t>
      </w:r>
      <w:r w:rsidRPr="00654744">
        <w:rPr>
          <w:sz w:val="16"/>
        </w:rPr>
        <w:t xml:space="preserve"> (Denzin, 1997, p. 283</w:t>
      </w:r>
      <w:r w:rsidRPr="00A975CF">
        <w:rPr>
          <w:sz w:val="16"/>
        </w:rPr>
        <w:t>; see also Christians et al., 1993, pp. 120-122)</w:t>
      </w:r>
      <w:r w:rsidRPr="00A975CF">
        <w:rPr>
          <w:rStyle w:val="StyleUnderline"/>
        </w:rPr>
        <w:t>.</w:t>
      </w:r>
    </w:p>
    <w:p w14:paraId="0A255AFF" w14:textId="77777777" w:rsidR="00F15EDE" w:rsidRPr="005D388F" w:rsidRDefault="00F15EDE" w:rsidP="00F15EDE"/>
    <w:p w14:paraId="5620A2C8" w14:textId="77777777" w:rsidR="00F15EDE" w:rsidRPr="008C7912" w:rsidRDefault="00F15EDE" w:rsidP="00F15EDE">
      <w:pPr>
        <w:pStyle w:val="Heading4"/>
      </w:pPr>
      <w:bookmarkStart w:id="8" w:name="_Hlk212893463"/>
      <w:r>
        <w:t xml:space="preserve">Prison discourse </w:t>
      </w:r>
      <w:r>
        <w:rPr>
          <w:u w:val="single"/>
        </w:rPr>
        <w:t>materially</w:t>
      </w:r>
      <w:r>
        <w:t xml:space="preserve"> contributes to and </w:t>
      </w:r>
      <w:r>
        <w:rPr>
          <w:u w:val="single"/>
        </w:rPr>
        <w:t>shapes</w:t>
      </w:r>
      <w:r>
        <w:t xml:space="preserve"> carceral outcomes. </w:t>
      </w:r>
    </w:p>
    <w:p w14:paraId="3D11AAB3" w14:textId="77777777" w:rsidR="00F15EDE" w:rsidRPr="005C1B92" w:rsidRDefault="00F15EDE" w:rsidP="00F15EDE">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69CE58E9" w14:textId="77777777" w:rsidR="00F15EDE" w:rsidRPr="002D4E78" w:rsidRDefault="00F15EDE" w:rsidP="00F15EDE">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2C35D237" w14:textId="77777777" w:rsidR="00F15EDE" w:rsidRPr="002D4E78" w:rsidRDefault="00F15EDE" w:rsidP="00F15EDE">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27CE4D37" w14:textId="77777777" w:rsidR="00F15EDE" w:rsidRPr="002D4E78" w:rsidRDefault="00F15EDE" w:rsidP="00F15EDE">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30750A87" w14:textId="77777777" w:rsidR="00F15EDE" w:rsidRPr="002D4E78" w:rsidRDefault="00F15EDE" w:rsidP="00F15EDE">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1521A4D4" w14:textId="77777777" w:rsidR="00F15EDE" w:rsidRPr="002D4E78" w:rsidRDefault="00F15EDE" w:rsidP="00F15EDE">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46BD0CF1" w14:textId="77777777" w:rsidR="00F15EDE" w:rsidRPr="002D4E78" w:rsidRDefault="00F15EDE" w:rsidP="00F15EDE">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5DA64EAB" w14:textId="77777777" w:rsidR="00F15EDE" w:rsidRPr="002D4E78" w:rsidRDefault="00F15EDE" w:rsidP="00F15EDE">
      <w:pPr>
        <w:rPr>
          <w:sz w:val="12"/>
        </w:rPr>
      </w:pPr>
      <w:r w:rsidRPr="002D4E78">
        <w:rPr>
          <w:sz w:val="12"/>
        </w:rPr>
        <w:t>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5024DD26" w14:textId="77777777" w:rsidR="00F15EDE" w:rsidRPr="002D4E78" w:rsidRDefault="00F15EDE" w:rsidP="00F15EDE">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3144CB47" w14:textId="77777777" w:rsidR="00F15EDE" w:rsidRPr="002D4E78" w:rsidRDefault="00F15EDE" w:rsidP="00F15EDE">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37373FC8" w14:textId="77777777" w:rsidR="00F15EDE" w:rsidRPr="002D4E78" w:rsidRDefault="00F15EDE" w:rsidP="00F15EDE">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5D969F17" w14:textId="77777777" w:rsidR="00F15EDE" w:rsidRPr="002D4E78" w:rsidRDefault="00F15EDE" w:rsidP="00F15EDE">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76622179" w14:textId="77777777" w:rsidR="00F15EDE" w:rsidRPr="002D4E78" w:rsidRDefault="00F15EDE" w:rsidP="00F15EDE">
      <w:pPr>
        <w:rPr>
          <w:sz w:val="12"/>
        </w:rPr>
      </w:pPr>
      <w:r w:rsidRPr="002D4E78">
        <w:rPr>
          <w:sz w:val="12"/>
        </w:rPr>
        <w:t>1.3.1</w:t>
      </w:r>
      <w:r w:rsidRPr="002D4E78">
        <w:rPr>
          <w:sz w:val="12"/>
        </w:rPr>
        <w:tab/>
        <w:t>Ethnomethodology and Conversation Analysis (CA)</w:t>
      </w:r>
    </w:p>
    <w:p w14:paraId="2DAB2348" w14:textId="77777777" w:rsidR="00F15EDE" w:rsidRPr="002D4E78" w:rsidRDefault="00F15EDE" w:rsidP="00F15EDE">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1975529B" w14:textId="77777777" w:rsidR="00F15EDE" w:rsidRPr="002D4E78" w:rsidRDefault="00F15EDE" w:rsidP="00F15EDE">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44EEC8CB" w14:textId="77777777" w:rsidR="00F15EDE" w:rsidRPr="002D4E78" w:rsidRDefault="00F15EDE" w:rsidP="00F15EDE">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1799EE56" w14:textId="77777777" w:rsidR="00F15EDE" w:rsidRPr="002D4E78" w:rsidRDefault="00F15EDE" w:rsidP="00F15EDE">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075923E0" w14:textId="77777777" w:rsidR="00F15EDE" w:rsidRPr="002D4E78" w:rsidRDefault="00F15EDE" w:rsidP="00F15EDE">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01C1F88F" w14:textId="77777777" w:rsidR="00F15EDE" w:rsidRPr="002D4E78" w:rsidRDefault="00F15EDE" w:rsidP="00F15EDE">
      <w:pPr>
        <w:rPr>
          <w:sz w:val="12"/>
        </w:rPr>
      </w:pPr>
      <w:r w:rsidRPr="002D4E78">
        <w:rPr>
          <w:sz w:val="12"/>
        </w:rPr>
        <w:t>1.4</w:t>
      </w:r>
      <w:r w:rsidRPr="002D4E78">
        <w:rPr>
          <w:sz w:val="12"/>
        </w:rPr>
        <w:tab/>
        <w:t>The concept of discourse</w:t>
      </w:r>
    </w:p>
    <w:p w14:paraId="09693190" w14:textId="77777777" w:rsidR="00F15EDE" w:rsidRPr="00E45A5A" w:rsidRDefault="00F15EDE" w:rsidP="00F15EDE">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239F09DA" w14:textId="77777777" w:rsidR="00F15EDE" w:rsidRPr="002D4E78" w:rsidRDefault="00F15EDE" w:rsidP="00F15EDE">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2749C4EF" w14:textId="77777777" w:rsidR="00F15EDE" w:rsidRPr="002D4E78" w:rsidRDefault="00F15EDE" w:rsidP="00F15EDE">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5414B9C3" w14:textId="77777777" w:rsidR="00F15EDE" w:rsidRPr="002D4E78" w:rsidRDefault="00F15EDE" w:rsidP="00F15EDE">
      <w:pPr>
        <w:rPr>
          <w:sz w:val="12"/>
        </w:rPr>
      </w:pPr>
      <w:r w:rsidRPr="002D4E78">
        <w:rPr>
          <w:sz w:val="12"/>
        </w:rPr>
        <w:t>1.5</w:t>
      </w:r>
      <w:r w:rsidRPr="002D4E78">
        <w:rPr>
          <w:sz w:val="12"/>
        </w:rPr>
        <w:tab/>
        <w:t>Systemic Functional Linguistics (SFL): a multifunctional view of discourse</w:t>
      </w:r>
    </w:p>
    <w:p w14:paraId="3A274120" w14:textId="77777777" w:rsidR="00F15EDE" w:rsidRPr="002D4E78" w:rsidRDefault="00F15EDE" w:rsidP="00F15EDE">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0EFA2B2A" w14:textId="77777777" w:rsidR="00F15EDE" w:rsidRPr="002D4E78" w:rsidRDefault="00F15EDE" w:rsidP="00F15EDE">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2E56A920" w14:textId="77777777" w:rsidR="00F15EDE" w:rsidRPr="002D4E78" w:rsidRDefault="00F15EDE" w:rsidP="00F15EDE">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4DA2F350" w14:textId="77777777" w:rsidR="00F15EDE" w:rsidRPr="002D4E78" w:rsidRDefault="00F15EDE" w:rsidP="00F15EDE">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F5D10DC" w14:textId="77777777" w:rsidR="00F15EDE" w:rsidRPr="002D4E78" w:rsidRDefault="00F15EDE" w:rsidP="00F15EDE">
      <w:pPr>
        <w:rPr>
          <w:sz w:val="12"/>
        </w:rPr>
      </w:pPr>
      <w:r w:rsidRPr="002D4E78">
        <w:rPr>
          <w:sz w:val="12"/>
        </w:rPr>
        <w:t>1.6</w:t>
      </w:r>
      <w:r w:rsidRPr="002D4E78">
        <w:rPr>
          <w:sz w:val="12"/>
        </w:rPr>
        <w:tab/>
        <w:t>Critical Discourse Analysis (CDA)</w:t>
      </w:r>
    </w:p>
    <w:p w14:paraId="305CCF18" w14:textId="77777777" w:rsidR="00F15EDE" w:rsidRPr="002D4E78" w:rsidRDefault="00F15EDE" w:rsidP="00F15EDE">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73819944" w14:textId="77777777" w:rsidR="00F15EDE" w:rsidRPr="002D4E78" w:rsidRDefault="00F15EDE" w:rsidP="00F15EDE">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4DE1C5D4" w14:textId="77777777" w:rsidR="00F15EDE" w:rsidRPr="002D4E78" w:rsidRDefault="00F15EDE" w:rsidP="00F15EDE">
      <w:pPr>
        <w:rPr>
          <w:sz w:val="12"/>
        </w:rPr>
      </w:pPr>
      <w:r w:rsidRPr="002D4E78">
        <w:rPr>
          <w:sz w:val="12"/>
        </w:rPr>
        <w:t>Fairclough (1995: 132–3), whose work has its intellectual antecedents in the writings of the above theorists, offers the following definition of CDA:</w:t>
      </w:r>
    </w:p>
    <w:p w14:paraId="696F473B" w14:textId="77777777" w:rsidR="00F15EDE" w:rsidRPr="002D4E78" w:rsidRDefault="00F15EDE" w:rsidP="00F15EDE">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6D0C8DE1" w14:textId="77777777" w:rsidR="00F15EDE" w:rsidRPr="00573590" w:rsidRDefault="00F15EDE" w:rsidP="00F15EDE">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15ABDCB6" w14:textId="77777777" w:rsidR="00F15EDE" w:rsidRPr="002D4E78" w:rsidRDefault="00F15EDE" w:rsidP="00F15EDE">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7D3F0236" w14:textId="77777777" w:rsidR="00F15EDE" w:rsidRPr="002D4E78" w:rsidRDefault="00F15EDE" w:rsidP="00F15EDE">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7544D87C" w14:textId="77777777" w:rsidR="00F15EDE" w:rsidRPr="002D4E78" w:rsidRDefault="00F15EDE" w:rsidP="00F15EDE">
      <w:pPr>
        <w:rPr>
          <w:sz w:val="12"/>
        </w:rPr>
      </w:pPr>
      <w:r w:rsidRPr="002D4E78">
        <w:rPr>
          <w:sz w:val="12"/>
        </w:rPr>
        <w:t>1.6.1</w:t>
      </w:r>
      <w:r w:rsidRPr="002D4E78">
        <w:rPr>
          <w:sz w:val="12"/>
        </w:rPr>
        <w:tab/>
        <w:t>Hegemony and discourse</w:t>
      </w:r>
    </w:p>
    <w:p w14:paraId="6D320B73" w14:textId="77777777" w:rsidR="00F15EDE" w:rsidRPr="002D4E78" w:rsidRDefault="00F15EDE" w:rsidP="00F15EDE">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33EE251A" w14:textId="77777777" w:rsidR="00F15EDE" w:rsidRDefault="00F15EDE" w:rsidP="00F15EDE">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521226B1" w14:textId="77777777" w:rsidR="00F15EDE" w:rsidRDefault="00F15EDE" w:rsidP="00F15EDE">
      <w:pPr>
        <w:rPr>
          <w:sz w:val="12"/>
        </w:rPr>
      </w:pPr>
    </w:p>
    <w:bookmarkEnd w:id="8"/>
    <w:p w14:paraId="1D6342BF" w14:textId="77777777" w:rsidR="00F15EDE" w:rsidRDefault="00F15EDE" w:rsidP="00F15EDE">
      <w:pPr>
        <w:pStyle w:val="Heading4"/>
      </w:pPr>
      <w:r>
        <w:t xml:space="preserve">Consequentialism cannot </w:t>
      </w:r>
      <w:r w:rsidRPr="000D4154">
        <w:rPr>
          <w:u w:val="single"/>
        </w:rPr>
        <w:t>account</w:t>
      </w:r>
      <w:r>
        <w:t xml:space="preserve"> for our impacts </w:t>
      </w:r>
      <w:r w:rsidRPr="000D4154">
        <w:rPr>
          <w:b w:val="0"/>
          <w:bCs/>
        </w:rPr>
        <w:t xml:space="preserve">nor </w:t>
      </w:r>
      <w:r w:rsidRPr="000D4154">
        <w:rPr>
          <w:b w:val="0"/>
          <w:bCs/>
          <w:u w:val="single"/>
        </w:rPr>
        <w:t>solve</w:t>
      </w:r>
      <w:r w:rsidRPr="000D4154">
        <w:rPr>
          <w:b w:val="0"/>
          <w:bCs/>
        </w:rPr>
        <w:t xml:space="preserve"> our epistemic offense.</w:t>
      </w:r>
    </w:p>
    <w:p w14:paraId="04046930" w14:textId="77777777" w:rsidR="00F15EDE" w:rsidRPr="00C10AD4" w:rsidRDefault="00F15EDE" w:rsidP="00F15ED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38441B13" w14:textId="77777777" w:rsidR="00F15EDE" w:rsidRPr="00F73818" w:rsidRDefault="00F15EDE" w:rsidP="00F15EDE">
      <w:pPr>
        <w:rPr>
          <w:rStyle w:val="StyleUnderline"/>
        </w:rPr>
      </w:pPr>
      <w:r w:rsidRPr="00BC7A25">
        <w:rPr>
          <w:rStyle w:val="StyleUnderline"/>
          <w:highlight w:val="cyan"/>
        </w:rPr>
        <w:t xml:space="preserve">In </w:t>
      </w:r>
      <w:r w:rsidRPr="00BC7A25">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uni-dimensional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BC7A25">
        <w:rPr>
          <w:rStyle w:val="Emphasis"/>
          <w:highlight w:val="cyan"/>
        </w:rPr>
        <w:t>restrictive</w:t>
      </w:r>
      <w:r w:rsidRPr="00F73818">
        <w:rPr>
          <w:rStyle w:val="Emphasis"/>
        </w:rPr>
        <w:t xml:space="preserve"> definition</w:t>
      </w:r>
      <w:r w:rsidRPr="00F73818">
        <w:rPr>
          <w:rStyle w:val="StyleUnderline"/>
        </w:rPr>
        <w:t xml:space="preserve"> of </w:t>
      </w:r>
      <w:r w:rsidRPr="00BC7A25">
        <w:rPr>
          <w:rStyle w:val="StyleUnderline"/>
          <w:highlight w:val="cyan"/>
        </w:rPr>
        <w:t xml:space="preserve">ethics accounts for </w:t>
      </w:r>
      <w:r w:rsidRPr="00BC7A25">
        <w:rPr>
          <w:rStyle w:val="Emphasis"/>
          <w:highlight w:val="cyan"/>
        </w:rPr>
        <w:t>some</w:t>
      </w:r>
      <w:r w:rsidRPr="00F73818">
        <w:rPr>
          <w:sz w:val="16"/>
        </w:rPr>
        <w:t xml:space="preserve"> of the </w:t>
      </w:r>
      <w:r w:rsidRPr="00BC7A25">
        <w:rPr>
          <w:rStyle w:val="StyleUnderline"/>
          <w:highlight w:val="cyan"/>
        </w:rPr>
        <w:t>goods</w:t>
      </w:r>
      <w:r w:rsidRPr="00F73818">
        <w:rPr>
          <w:sz w:val="16"/>
        </w:rPr>
        <w:t xml:space="preserve"> we seek</w:t>
      </w:r>
      <w:r w:rsidRPr="00F73818">
        <w:rPr>
          <w:rStyle w:val="StyleUnderline"/>
        </w:rPr>
        <w:t xml:space="preserve">, such as minimal harm, </w:t>
      </w:r>
      <w:r w:rsidRPr="00BC7A25">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BC7A25">
        <w:rPr>
          <w:rStyle w:val="Emphasis"/>
          <w:highlight w:val="cyan"/>
        </w:rPr>
        <w:t>Emotionality</w:t>
      </w:r>
      <w:r w:rsidRPr="00BC7A25">
        <w:rPr>
          <w:rStyle w:val="StyleUnderline"/>
          <w:highlight w:val="cyan"/>
        </w:rPr>
        <w:t xml:space="preserve"> </w:t>
      </w:r>
      <w:r w:rsidRPr="000D4154">
        <w:rPr>
          <w:rStyle w:val="StyleUnderline"/>
        </w:rPr>
        <w:t xml:space="preserve">and </w:t>
      </w:r>
      <w:r w:rsidRPr="00BC7A25">
        <w:rPr>
          <w:rStyle w:val="Emphasis"/>
          <w:highlight w:val="cyan"/>
        </w:rPr>
        <w:t>intuition</w:t>
      </w:r>
      <w:r w:rsidRPr="00F73818">
        <w:rPr>
          <w:rStyle w:val="StyleUnderline"/>
        </w:rPr>
        <w:t xml:space="preserve">” </w:t>
      </w:r>
      <w:r w:rsidRPr="000D4154">
        <w:rPr>
          <w:rStyle w:val="StyleUnderline"/>
        </w:rPr>
        <w:t xml:space="preserve">are </w:t>
      </w:r>
      <w:r w:rsidRPr="00BC7A25">
        <w:rPr>
          <w:rStyle w:val="Emphasis"/>
          <w:highlight w:val="cyan"/>
        </w:rPr>
        <w:t xml:space="preserve">relegated “to </w:t>
      </w:r>
      <w:r w:rsidRPr="00D43D60">
        <w:rPr>
          <w:rStyle w:val="Emphasis"/>
        </w:rPr>
        <w:t xml:space="preserve">a </w:t>
      </w:r>
      <w:r w:rsidRPr="00BC7A25">
        <w:rPr>
          <w:rStyle w:val="Emphasis"/>
          <w:highlight w:val="cyan"/>
        </w:rPr>
        <w:t>secondary position”</w:t>
      </w:r>
      <w:r w:rsidRPr="00BC7A25">
        <w:rPr>
          <w:rStyle w:val="StyleUnderline"/>
          <w:highlight w:val="cyan"/>
        </w:rPr>
        <w:t xml:space="preserve"> </w:t>
      </w:r>
      <w:r w:rsidRPr="000D4154">
        <w:rPr>
          <w:rStyle w:val="StyleUnderline"/>
        </w:rPr>
        <w:t>in</w:t>
      </w:r>
      <w:r w:rsidRPr="00F73818">
        <w:rPr>
          <w:rStyle w:val="StyleUnderline"/>
        </w:rPr>
        <w:t xml:space="preserve"> the </w:t>
      </w:r>
      <w:r w:rsidRPr="000D4154">
        <w:rPr>
          <w:rStyle w:val="StyleUnderline"/>
        </w:rPr>
        <w:t>decision-making</w:t>
      </w:r>
      <w:r w:rsidRPr="00F73818">
        <w:rPr>
          <w:rStyle w:val="StyleUnderline"/>
        </w:rPr>
        <w:t xml:space="preserve"> process,</w:t>
      </w:r>
      <w:r w:rsidRPr="00F73818">
        <w:rPr>
          <w:sz w:val="16"/>
        </w:rPr>
        <w:t xml:space="preserve"> for example, </w:t>
      </w:r>
      <w:r w:rsidRPr="000D4154">
        <w:rPr>
          <w:rStyle w:val="StyleUnderline"/>
        </w:rPr>
        <w:t xml:space="preserve">and </w:t>
      </w:r>
      <w:r w:rsidRPr="00BC7A25">
        <w:rPr>
          <w:rStyle w:val="Emphasis"/>
          <w:highlight w:val="cyan"/>
        </w:rPr>
        <w:t>no attention</w:t>
      </w:r>
      <w:r w:rsidRPr="00BC7A25">
        <w:rPr>
          <w:rStyle w:val="StyleUnderline"/>
          <w:highlight w:val="cyan"/>
        </w:rPr>
        <w:t xml:space="preserve"> </w:t>
      </w:r>
      <w:r w:rsidRPr="00654744">
        <w:rPr>
          <w:rStyle w:val="StyleUnderline"/>
        </w:rPr>
        <w:t xml:space="preserve">is </w:t>
      </w:r>
      <w:r w:rsidRPr="00BC7A25">
        <w:rPr>
          <w:rStyle w:val="StyleUnderline"/>
          <w:highlight w:val="cyan"/>
        </w:rPr>
        <w:t>paid to</w:t>
      </w:r>
      <w:r w:rsidRPr="00F73818">
        <w:rPr>
          <w:rStyle w:val="StyleUnderline"/>
        </w:rPr>
        <w:t xml:space="preserve"> an “</w:t>
      </w:r>
      <w:r w:rsidRPr="00BC7A25">
        <w:rPr>
          <w:rStyle w:val="Emphasis"/>
          <w:highlight w:val="cyan"/>
        </w:rPr>
        <w:t>ethics of caring</w:t>
      </w:r>
      <w:r w:rsidRPr="00F73818">
        <w:rPr>
          <w:rStyle w:val="StyleUnderline"/>
        </w:rPr>
        <w:t xml:space="preserve">” </w:t>
      </w:r>
      <w:r w:rsidRPr="00D43D60">
        <w:rPr>
          <w:rStyle w:val="StyleUnderline"/>
        </w:rPr>
        <w:t>grounded in</w:t>
      </w:r>
      <w:r w:rsidRPr="00F73818">
        <w:rPr>
          <w:rStyle w:val="StyleUnderline"/>
        </w:rPr>
        <w:t xml:space="preserve"> “</w:t>
      </w:r>
      <w:r w:rsidRPr="00D43D60">
        <w:rPr>
          <w:rStyle w:val="Emphasis"/>
        </w:rPr>
        <w:t>concrete particularities</w:t>
      </w:r>
      <w:r w:rsidRPr="00F73818">
        <w:rPr>
          <w:rStyle w:val="StyleUnderline"/>
        </w:rPr>
        <w:t>”</w:t>
      </w:r>
      <w:r w:rsidRPr="00F73818">
        <w:rPr>
          <w:sz w:val="16"/>
        </w:rPr>
        <w:t xml:space="preserve"> (Denzin, 1997, p. 273; see also Ryan, 1995, p. 147</w:t>
      </w:r>
      <w:r w:rsidRPr="00D43D60">
        <w:rPr>
          <w:sz w:val="16"/>
        </w:rPr>
        <w:t>)</w:t>
      </w:r>
      <w:r w:rsidRPr="00D43D60">
        <w:rPr>
          <w:rStyle w:val="StyleUnderline"/>
        </w:rPr>
        <w:t>.</w:t>
      </w:r>
      <w:r w:rsidRPr="00D43D60">
        <w:rPr>
          <w:sz w:val="16"/>
        </w:rPr>
        <w:t xml:space="preserve"> </w:t>
      </w:r>
      <w:r w:rsidRPr="00D43D60">
        <w:rPr>
          <w:rStyle w:val="StyleUnderline"/>
        </w:rPr>
        <w:t xml:space="preserve">The way </w:t>
      </w:r>
      <w:r w:rsidRPr="00D43D60">
        <w:rPr>
          <w:rStyle w:val="Emphasis"/>
        </w:rPr>
        <w:t>power and ideology influence social and political institutions</w:t>
      </w:r>
      <w:r w:rsidRPr="00D43D60">
        <w:rPr>
          <w:rStyle w:val="StyleUnderline"/>
        </w:rPr>
        <w:t xml:space="preserve"> is largely </w:t>
      </w:r>
      <w:r w:rsidRPr="00D43D60">
        <w:rPr>
          <w:rStyle w:val="Emphasis"/>
        </w:rPr>
        <w:t>ignored</w:t>
      </w:r>
      <w:r w:rsidRPr="00D43D60">
        <w:rPr>
          <w:rStyle w:val="StyleUnderline"/>
        </w:rPr>
        <w:t>.</w:t>
      </w:r>
      <w:r w:rsidRPr="00D43D60">
        <w:rPr>
          <w:sz w:val="16"/>
        </w:rPr>
        <w:t xml:space="preserve"> </w:t>
      </w:r>
      <w:r w:rsidRPr="00D43D60">
        <w:rPr>
          <w:rStyle w:val="StyleUnderline"/>
        </w:rPr>
        <w:t>Under a rhetoric</w:t>
      </w:r>
      <w:r w:rsidRPr="00D43D60">
        <w:rPr>
          <w:sz w:val="16"/>
        </w:rPr>
        <w:t xml:space="preserve">al patina </w:t>
      </w:r>
      <w:r w:rsidRPr="00D43D60">
        <w:rPr>
          <w:rStyle w:val="StyleUnderline"/>
        </w:rPr>
        <w:t>of</w:t>
      </w:r>
      <w:r w:rsidRPr="00D43D60">
        <w:rPr>
          <w:sz w:val="16"/>
        </w:rPr>
        <w:t xml:space="preserve"> deliberate </w:t>
      </w:r>
      <w:r w:rsidRPr="00D43D60">
        <w:rPr>
          <w:rStyle w:val="Emphasis"/>
        </w:rPr>
        <w:t>choice</w:t>
      </w:r>
      <w:r w:rsidRPr="00D43D60">
        <w:rPr>
          <w:sz w:val="16"/>
        </w:rPr>
        <w:t xml:space="preserve"> </w:t>
      </w:r>
      <w:r w:rsidRPr="00D43D60">
        <w:rPr>
          <w:rStyle w:val="StyleUnderline"/>
        </w:rPr>
        <w:t>and</w:t>
      </w:r>
      <w:r w:rsidRPr="00D43D60">
        <w:rPr>
          <w:sz w:val="16"/>
        </w:rPr>
        <w:t xml:space="preserve"> the </w:t>
      </w:r>
      <w:r w:rsidRPr="00D43D60">
        <w:rPr>
          <w:rStyle w:val="StyleUnderline"/>
        </w:rPr>
        <w:t>illusion of autonomous creativity, a means-ends system operates in fundamentally its own terms.</w:t>
      </w:r>
    </w:p>
    <w:p w14:paraId="27CF6A11" w14:textId="77777777" w:rsidR="00F15EDE" w:rsidRPr="00F73818" w:rsidRDefault="00F15EDE" w:rsidP="00F15EDE">
      <w:pPr>
        <w:rPr>
          <w:sz w:val="16"/>
        </w:rPr>
      </w:pPr>
      <w:r w:rsidRPr="00D43D60">
        <w:rPr>
          <w:rStyle w:val="StyleUnderline"/>
        </w:rPr>
        <w:t xml:space="preserve">This constricted environment no longer addresses </w:t>
      </w:r>
      <w:r w:rsidRPr="00D43D60">
        <w:rPr>
          <w:sz w:val="16"/>
        </w:rPr>
        <w:t xml:space="preserve">adequately the </w:t>
      </w:r>
      <w:r w:rsidRPr="00D43D60">
        <w:rPr>
          <w:rStyle w:val="Emphasis"/>
        </w:rPr>
        <w:t>complicated issues</w:t>
      </w:r>
      <w:r w:rsidRPr="00D43D60">
        <w:rPr>
          <w:rStyle w:val="StyleUnderline"/>
        </w:rPr>
        <w:t xml:space="preserve"> we face in studying the </w:t>
      </w:r>
      <w:r w:rsidRPr="00D43D60">
        <w:rPr>
          <w:rStyle w:val="Emphasis"/>
        </w:rPr>
        <w:t>social world</w:t>
      </w:r>
      <w:r w:rsidRPr="00D43D60">
        <w:rPr>
          <w:rStyle w:val="StyleUnderline"/>
        </w:rPr>
        <w:t>.</w:t>
      </w:r>
      <w:r w:rsidRPr="00D43D60">
        <w:rPr>
          <w:sz w:val="16"/>
        </w:rPr>
        <w:t xml:space="preserve"> Celebrity social scientists generate status and</w:t>
      </w:r>
      <w:r w:rsidRPr="00F73818">
        <w:rPr>
          <w:sz w:val="16"/>
        </w:rPr>
        <w:t xml:space="preserve"> prestige – McGeorge Bundy in the Kennedy years, political scientist Henry Kissinger, Daniel Moynihan while in the Senate. But </w:t>
      </w:r>
      <w:r w:rsidRPr="00654744">
        <w:rPr>
          <w:rStyle w:val="Emphasis"/>
          <w:highlight w:val="cyan"/>
        </w:rPr>
        <w:t>failure</w:t>
      </w:r>
      <w:r w:rsidRPr="00654744">
        <w:rPr>
          <w:rStyle w:val="StyleUnderline"/>
          <w:highlight w:val="cyan"/>
        </w:rPr>
        <w:t xml:space="preserve"> in </w:t>
      </w:r>
      <w:r w:rsidRPr="00654744">
        <w:rPr>
          <w:rStyle w:val="StyleUnderline"/>
        </w:rPr>
        <w:t>the</w:t>
      </w:r>
      <w:r w:rsidRPr="00F73818">
        <w:rPr>
          <w:rStyle w:val="StyleUnderline"/>
        </w:rPr>
        <w:t xml:space="preserve"> </w:t>
      </w:r>
      <w:r w:rsidRPr="00654744">
        <w:rPr>
          <w:rStyle w:val="StyleUnderline"/>
          <w:highlight w:val="cyan"/>
        </w:rPr>
        <w:t>War on Poverty</w:t>
      </w:r>
      <w:r w:rsidRPr="00F73818">
        <w:rPr>
          <w:rStyle w:val="StyleUnderline"/>
        </w:rPr>
        <w:t xml:space="preserve">, contradictions over welfare, and ill-fated studies of urban housing have </w:t>
      </w:r>
      <w:r w:rsidRPr="00654744">
        <w:rPr>
          <w:rStyle w:val="StyleUnderline"/>
          <w:highlight w:val="cyan"/>
        </w:rPr>
        <w:t>dramatized</w:t>
      </w:r>
      <w:r w:rsidRPr="00F73818">
        <w:rPr>
          <w:rStyle w:val="StyleUnderline"/>
        </w:rPr>
        <w:t xml:space="preserve"> the </w:t>
      </w:r>
      <w:r w:rsidRPr="00654744">
        <w:rPr>
          <w:rStyle w:val="Emphasis"/>
          <w:highlight w:val="cyan"/>
        </w:rPr>
        <w:t>limitations of</w:t>
      </w:r>
      <w:r w:rsidRPr="00F73818">
        <w:rPr>
          <w:rStyle w:val="Emphasis"/>
        </w:rPr>
        <w:t xml:space="preserve"> a </w:t>
      </w:r>
      <w:r w:rsidRPr="00654744">
        <w:rPr>
          <w:rStyle w:val="Emphasis"/>
          <w:highlight w:val="cyan"/>
        </w:rPr>
        <w:t>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5B24D090" w14:textId="77777777" w:rsidR="00F15EDE" w:rsidRPr="00F73818" w:rsidRDefault="00F15EDE" w:rsidP="00F15EDE">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BC7A25">
        <w:rPr>
          <w:rStyle w:val="Emphasis"/>
          <w:highlight w:val="cyan"/>
        </w:rPr>
        <w:t>neutrality</w:t>
      </w:r>
      <w:r w:rsidRPr="00BC7A25">
        <w:rPr>
          <w:rStyle w:val="StyleUnderline"/>
          <w:highlight w:val="cyan"/>
        </w:rPr>
        <w:t xml:space="preserve"> </w:t>
      </w:r>
      <w:r w:rsidRPr="00D43D60">
        <w:rPr>
          <w:rStyle w:val="StyleUnderline"/>
        </w:rPr>
        <w:t>is</w:t>
      </w:r>
      <w:r w:rsidRPr="00F73818">
        <w:rPr>
          <w:rStyle w:val="StyleUnderline"/>
        </w:rPr>
        <w:t xml:space="preserve"> </w:t>
      </w:r>
      <w:r w:rsidRPr="00D43D60">
        <w:rPr>
          <w:rStyle w:val="StyleUnderline"/>
          <w:highlight w:val="cyan"/>
        </w:rPr>
        <w:t xml:space="preserve">not pluralistic but </w:t>
      </w:r>
      <w:r w:rsidRPr="00D43D60">
        <w:rPr>
          <w:rStyle w:val="Emphasis"/>
          <w:highlight w:val="cyan"/>
        </w:rPr>
        <w:t>imperialistic</w:t>
      </w:r>
      <w:r w:rsidRPr="00F73818">
        <w:rPr>
          <w:rStyle w:val="StyleUnderline"/>
        </w:rPr>
        <w:t>.</w:t>
      </w:r>
      <w:r w:rsidRPr="00F73818">
        <w:rPr>
          <w:sz w:val="16"/>
        </w:rPr>
        <w:t xml:space="preserve"> Reflecting on past experience, </w:t>
      </w:r>
      <w:r w:rsidRPr="00D43D60">
        <w:rPr>
          <w:rStyle w:val="StyleUnderline"/>
        </w:rPr>
        <w:t>disinterested research</w:t>
      </w:r>
      <w:r w:rsidRPr="00F73818">
        <w:rPr>
          <w:rStyle w:val="StyleUnderline"/>
        </w:rPr>
        <w:t xml:space="preserve"> </w:t>
      </w:r>
      <w:r w:rsidRPr="00BC7A25">
        <w:rPr>
          <w:rStyle w:val="StyleUnderline"/>
          <w:highlight w:val="cyan"/>
        </w:rPr>
        <w:t>under presumed</w:t>
      </w:r>
      <w:r w:rsidRPr="00F73818">
        <w:rPr>
          <w:rStyle w:val="StyleUnderline"/>
        </w:rPr>
        <w:t xml:space="preserve"> conditions of </w:t>
      </w:r>
      <w:r w:rsidRPr="00BC7A25">
        <w:rPr>
          <w:rStyle w:val="StyleUnderline"/>
          <w:highlight w:val="cyan"/>
        </w:rPr>
        <w:t>value freedom</w:t>
      </w:r>
      <w:r w:rsidRPr="00F73818">
        <w:rPr>
          <w:rStyle w:val="StyleUnderline"/>
        </w:rPr>
        <w:t xml:space="preserve"> is </w:t>
      </w:r>
      <w:r w:rsidRPr="00F73818">
        <w:rPr>
          <w:sz w:val="16"/>
        </w:rPr>
        <w:t xml:space="preserve">increasingly seen </w:t>
      </w:r>
      <w:r w:rsidRPr="00D43D60">
        <w:rPr>
          <w:sz w:val="16"/>
        </w:rPr>
        <w:t xml:space="preserve">as </w:t>
      </w:r>
      <w:r w:rsidRPr="00BC7A25">
        <w:rPr>
          <w:rStyle w:val="Emphasis"/>
          <w:highlight w:val="cyan"/>
        </w:rPr>
        <w:t>de facto reinscrib</w:t>
      </w:r>
      <w:r w:rsidRPr="00F73818">
        <w:rPr>
          <w:rStyle w:val="Emphasis"/>
        </w:rPr>
        <w:t xml:space="preserve">ing </w:t>
      </w:r>
      <w:r w:rsidRPr="00BC7A25">
        <w:rPr>
          <w:rStyle w:val="Emphasis"/>
          <w:highlight w:val="cyan"/>
        </w:rPr>
        <w:t>the agenda</w:t>
      </w:r>
      <w:r w:rsidRPr="00F73818">
        <w:rPr>
          <w:rStyle w:val="StyleUnderline"/>
        </w:rPr>
        <w:t xml:space="preserve"> in its own terms.</w:t>
      </w:r>
      <w:r w:rsidRPr="00F73818">
        <w:rPr>
          <w:sz w:val="16"/>
        </w:rPr>
        <w:t xml:space="preserve"> </w:t>
      </w:r>
      <w:r w:rsidRPr="00B67C6A">
        <w:rPr>
          <w:rStyle w:val="StyleUnderline"/>
        </w:rPr>
        <w:t xml:space="preserve">Empiricism is </w:t>
      </w:r>
      <w:r w:rsidRPr="00B67C6A">
        <w:rPr>
          <w:rStyle w:val="Emphasis"/>
        </w:rPr>
        <w:t>procedurally committed to equal reckoning</w:t>
      </w:r>
      <w:r w:rsidRPr="00F73818">
        <w:rPr>
          <w:rStyle w:val="StyleUnderline"/>
        </w:rPr>
        <w:t>,</w:t>
      </w:r>
      <w:r w:rsidRPr="00F73818">
        <w:rPr>
          <w:sz w:val="16"/>
        </w:rPr>
        <w:t xml:space="preserve"> regardless of how research subjects may constitute the substantive ends of life</w:t>
      </w:r>
      <w:r w:rsidRPr="00B67C6A">
        <w:rPr>
          <w:sz w:val="16"/>
        </w:rPr>
        <w:t xml:space="preserve">. </w:t>
      </w:r>
      <w:r w:rsidRPr="00B67C6A">
        <w:rPr>
          <w:rStyle w:val="StyleUnderline"/>
        </w:rPr>
        <w:t>But</w:t>
      </w:r>
      <w:r w:rsidRPr="00B67C6A">
        <w:rPr>
          <w:sz w:val="16"/>
        </w:rPr>
        <w:t xml:space="preserve"> experimentalism is not a neutral meeting ground for all ideas; rather, </w:t>
      </w:r>
      <w:r w:rsidRPr="00B67C6A">
        <w:rPr>
          <w:rStyle w:val="StyleUnderline"/>
        </w:rPr>
        <w:t>it</w:t>
      </w:r>
      <w:r w:rsidRPr="00B67C6A">
        <w:rPr>
          <w:sz w:val="16"/>
        </w:rPr>
        <w:t xml:space="preserve"> is a “fighting creed” that </w:t>
      </w:r>
      <w:r w:rsidRPr="00B67C6A">
        <w:rPr>
          <w:rStyle w:val="Emphasis"/>
        </w:rPr>
        <w:t>imposes its own ideas on others</w:t>
      </w:r>
      <w:r w:rsidRPr="00B67C6A">
        <w:rPr>
          <w:rStyle w:val="StyleUnderline"/>
        </w:rPr>
        <w:t xml:space="preserve"> while uncritically assuming the very “superiority that</w:t>
      </w:r>
      <w:r w:rsidRPr="00F73818">
        <w:rPr>
          <w:rStyle w:val="StyleUnderline"/>
        </w:rPr>
        <w:t xml:space="preserve">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BC7A25">
        <w:rPr>
          <w:rStyle w:val="Emphasis"/>
          <w:highlight w:val="cyan"/>
        </w:rPr>
        <w:t>not neutral</w:t>
      </w:r>
      <w:r w:rsidRPr="00F73818">
        <w:rPr>
          <w:rStyle w:val="StyleUnderline"/>
        </w:rPr>
        <w:t xml:space="preserve"> but represents only one range of ideals, and it is </w:t>
      </w:r>
      <w:r w:rsidRPr="00B67C6A">
        <w:rPr>
          <w:rStyle w:val="StyleUnderline"/>
        </w:rPr>
        <w:t xml:space="preserve">itself </w:t>
      </w:r>
      <w:r w:rsidRPr="00B67C6A">
        <w:rPr>
          <w:rStyle w:val="Emphasis"/>
        </w:rPr>
        <w:t>incompatible with other goods</w:t>
      </w:r>
      <w:r w:rsidRPr="00B67C6A">
        <w:rPr>
          <w:rStyle w:val="StyleUnderline"/>
        </w:rPr>
        <w:t>.</w:t>
      </w:r>
    </w:p>
    <w:p w14:paraId="2E61FB9B" w14:textId="77777777" w:rsidR="00F15EDE" w:rsidRPr="00F73818" w:rsidRDefault="00F15EDE" w:rsidP="00F15EDE">
      <w:pPr>
        <w:rPr>
          <w:sz w:val="16"/>
        </w:rPr>
      </w:pPr>
      <w:r w:rsidRPr="00B67C6A">
        <w:rPr>
          <w:rStyle w:val="StyleUnderline"/>
        </w:rPr>
        <w:t>This</w:t>
      </w:r>
      <w:r w:rsidRPr="00F73818">
        <w:rPr>
          <w:sz w:val="16"/>
        </w:rPr>
        <w:t xml:space="preserve"> noncontextual, nonsituational </w:t>
      </w:r>
      <w:r w:rsidRPr="00B67C6A">
        <w:rPr>
          <w:rStyle w:val="StyleUnderline"/>
        </w:rPr>
        <w:t xml:space="preserve">model that </w:t>
      </w:r>
      <w:r w:rsidRPr="00BC7A25">
        <w:rPr>
          <w:rStyle w:val="Emphasis"/>
          <w:highlight w:val="cyan"/>
        </w:rPr>
        <w:t>assumes</w:t>
      </w:r>
      <w:r w:rsidRPr="00F73818">
        <w:rPr>
          <w:rStyle w:val="StyleUnderline"/>
        </w:rPr>
        <w:t xml:space="preserve"> that ‘</w:t>
      </w:r>
      <w:r w:rsidRPr="00BC7A25">
        <w:rPr>
          <w:rStyle w:val="StyleUnderline"/>
          <w:highlight w:val="cyan"/>
        </w:rPr>
        <w:t xml:space="preserve">a </w:t>
      </w:r>
      <w:r w:rsidRPr="00BC7A25">
        <w:rPr>
          <w:rStyle w:val="Emphasis"/>
          <w:highlight w:val="cyan"/>
        </w:rPr>
        <w:t>morally neutral, objective observer will get</w:t>
      </w:r>
      <w:r w:rsidRPr="00F73818">
        <w:rPr>
          <w:rStyle w:val="Emphasis"/>
        </w:rPr>
        <w:t xml:space="preserve"> the </w:t>
      </w:r>
      <w:r w:rsidRPr="00BC7A25">
        <w:rPr>
          <w:rStyle w:val="Emphasis"/>
          <w:highlight w:val="cyan"/>
        </w:rPr>
        <w:t>facts right</w:t>
      </w:r>
      <w:r w:rsidRPr="00BC7A25">
        <w:rPr>
          <w:rStyle w:val="StyleUnderline"/>
          <w:highlight w:val="cyan"/>
        </w:rPr>
        <w:t>’ ignores</w:t>
      </w:r>
      <w:r w:rsidRPr="00F73818">
        <w:rPr>
          <w:rStyle w:val="StyleUnderline"/>
        </w:rPr>
        <w:t xml:space="preserve"> ‘the </w:t>
      </w:r>
      <w:r w:rsidRPr="00BC7A25">
        <w:rPr>
          <w:rStyle w:val="Emphasis"/>
          <w:highlight w:val="cyan"/>
        </w:rPr>
        <w:t>situatedness of power</w:t>
      </w:r>
      <w:r w:rsidRPr="00F73818">
        <w:rPr>
          <w:rStyle w:val="StyleUnderline"/>
        </w:rPr>
        <w:t xml:space="preserve"> relations associated </w:t>
      </w:r>
      <w:r w:rsidRPr="00BC7A25">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B67C6A">
        <w:rPr>
          <w:rStyle w:val="StyleUnderline"/>
        </w:rPr>
        <w:t xml:space="preserve">the </w:t>
      </w:r>
      <w:r w:rsidRPr="00BC7A25">
        <w:rPr>
          <w:rStyle w:val="Emphasis"/>
          <w:highlight w:val="cyan"/>
        </w:rPr>
        <w:t>observer</w:t>
      </w:r>
      <w:r w:rsidRPr="00F73818">
        <w:rPr>
          <w:sz w:val="16"/>
        </w:rPr>
        <w:t xml:space="preserve">-ethnographer </w:t>
      </w:r>
      <w:r w:rsidRPr="00F73818">
        <w:rPr>
          <w:rStyle w:val="StyleUnderline"/>
        </w:rPr>
        <w:t xml:space="preserve">is </w:t>
      </w:r>
      <w:r w:rsidRPr="00BC7A25">
        <w:rPr>
          <w:rStyle w:val="Emphasis"/>
          <w:highlight w:val="cyan"/>
        </w:rPr>
        <w:t>implicated</w:t>
      </w:r>
      <w:r w:rsidRPr="00BC7A25">
        <w:rPr>
          <w:rStyle w:val="StyleUnderline"/>
          <w:highlight w:val="cyan"/>
        </w:rPr>
        <w:t xml:space="preserve"> and </w:t>
      </w:r>
      <w:r w:rsidRPr="00BC7A25">
        <w:rPr>
          <w:rStyle w:val="Emphasis"/>
          <w:highlight w:val="cyan"/>
        </w:rPr>
        <w:t>embedded</w:t>
      </w:r>
      <w:r w:rsidRPr="00BC7A25">
        <w:rPr>
          <w:rStyle w:val="StyleUnderline"/>
          <w:highlight w:val="cyan"/>
        </w:rPr>
        <w:t xml:space="preserve"> in </w:t>
      </w:r>
      <w:r w:rsidRPr="00B67C6A">
        <w:rPr>
          <w:rStyle w:val="StyleUnderline"/>
        </w:rPr>
        <w:t xml:space="preserve">the </w:t>
      </w:r>
      <w:r w:rsidRPr="00BC7A25">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p w14:paraId="7FFE343C" w14:textId="77777777" w:rsidR="00F15EDE" w:rsidRPr="005D388F" w:rsidRDefault="00F15EDE" w:rsidP="00F15EDE"/>
    <w:p w14:paraId="5626D436" w14:textId="77777777" w:rsidR="00F15EDE" w:rsidRDefault="00F15EDE" w:rsidP="00F15EDE"/>
    <w:p w14:paraId="2AA8038B" w14:textId="77777777" w:rsidR="00F15EDE" w:rsidRPr="00AC476F" w:rsidRDefault="00F15EDE" w:rsidP="00F15EDE">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0A9CC2DE" w14:textId="77777777" w:rsidR="00F15EDE" w:rsidRDefault="00F15EDE" w:rsidP="00F15EDE">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3AEC6A2F" w14:textId="77777777" w:rsidR="00F15EDE" w:rsidRPr="0028502E" w:rsidRDefault="00F15EDE" w:rsidP="00F15EDE">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1AB25502" w14:textId="77777777" w:rsidR="00F15EDE" w:rsidRPr="0028502E" w:rsidRDefault="00F15EDE" w:rsidP="00F15EDE">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4673EF97" w14:textId="77777777" w:rsidR="00F15EDE" w:rsidRPr="0028502E" w:rsidRDefault="00F15EDE" w:rsidP="00F15EDE">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68BB40BB" w14:textId="77777777" w:rsidR="00F15EDE" w:rsidRPr="0028502E" w:rsidRDefault="00F15EDE" w:rsidP="00F15EDE">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72AF2DB5" w14:textId="77777777" w:rsidR="00F15EDE" w:rsidRPr="0028502E" w:rsidRDefault="00F15EDE" w:rsidP="00F15EDE">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4579688C" w14:textId="77777777" w:rsidR="00F15EDE" w:rsidRDefault="00F15EDE" w:rsidP="00F15EDE"/>
    <w:p w14:paraId="5DAC9CFF" w14:textId="77777777" w:rsidR="00F15EDE" w:rsidRDefault="00F15EDE" w:rsidP="00F15EDE">
      <w:pPr>
        <w:pStyle w:val="Heading3"/>
      </w:pPr>
      <w:r>
        <w:t>If Time</w:t>
      </w:r>
    </w:p>
    <w:p w14:paraId="420FD02F" w14:textId="77777777" w:rsidR="00F15EDE" w:rsidRPr="00930D10" w:rsidRDefault="00F15EDE" w:rsidP="00F15EDE">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73B263FA" w14:textId="77777777" w:rsidR="00F15EDE" w:rsidRDefault="00F15EDE" w:rsidP="00F15EDE">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1DB263E9" w14:textId="77777777" w:rsidR="00F15EDE" w:rsidRPr="008F7E47" w:rsidRDefault="00F15EDE" w:rsidP="00F15EDE">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5FAF9F4F" w14:textId="77777777" w:rsidR="00F15EDE" w:rsidRPr="00FD18E8" w:rsidRDefault="00F15EDE" w:rsidP="00F15EDE">
      <w:pPr>
        <w:rPr>
          <w:sz w:val="16"/>
        </w:rPr>
      </w:pPr>
      <w:r w:rsidRPr="00FD18E8">
        <w:rPr>
          <w:sz w:val="16"/>
        </w:rPr>
        <w:t>II. ADMINISTRATIVE ENSLAVEMENT’S STATUTORY FRAMEWORK</w:t>
      </w:r>
    </w:p>
    <w:p w14:paraId="6F7F8658" w14:textId="77777777" w:rsidR="00F15EDE" w:rsidRPr="00FD18E8" w:rsidRDefault="00F15EDE" w:rsidP="00F15EDE">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0A51C659" w14:textId="77777777" w:rsidR="00F15EDE" w:rsidRPr="00FD18E8" w:rsidRDefault="00F15EDE" w:rsidP="00F15EDE">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7E32F8DA" w14:textId="77777777" w:rsidR="00F15EDE" w:rsidRPr="00280651" w:rsidRDefault="00F15EDE" w:rsidP="00F15EDE">
      <w:pPr>
        <w:rPr>
          <w:sz w:val="16"/>
          <w:szCs w:val="16"/>
        </w:rPr>
      </w:pPr>
      <w:r w:rsidRPr="00280651">
        <w:rPr>
          <w:sz w:val="16"/>
          <w:szCs w:val="16"/>
        </w:rPr>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0481D010" w14:textId="77777777" w:rsidR="00F15EDE" w:rsidRPr="00280651" w:rsidRDefault="00F15EDE" w:rsidP="00F15EDE">
      <w:pPr>
        <w:rPr>
          <w:sz w:val="16"/>
          <w:szCs w:val="16"/>
        </w:rPr>
      </w:pPr>
      <w:r w:rsidRPr="00280651">
        <w:rPr>
          <w:sz w:val="16"/>
          <w:szCs w:val="16"/>
        </w:rPr>
        <w:t>Situating Enslavement Within Prison Administration</w:t>
      </w:r>
    </w:p>
    <w:p w14:paraId="0317BBE0" w14:textId="77777777" w:rsidR="00F15EDE" w:rsidRPr="00280651" w:rsidRDefault="00F15EDE" w:rsidP="00F15EDE">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594565EB" w14:textId="192A8AD8" w:rsidR="00F15EDE" w:rsidRDefault="00F15EDE" w:rsidP="00F15EDE">
      <w:pPr>
        <w:rPr>
          <w:sz w:val="16"/>
        </w:rPr>
      </w:pPr>
      <w:r w:rsidRPr="00FD18E8">
        <w:rPr>
          <w:sz w:val="16"/>
        </w:rPr>
        <w:t xml:space="preserve">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9F998C3" w14:textId="77777777" w:rsidR="00F15EDE" w:rsidRDefault="00F15EDE" w:rsidP="00F15EDE">
      <w:pPr>
        <w:rPr>
          <w:sz w:val="16"/>
        </w:rPr>
      </w:pPr>
    </w:p>
    <w:p w14:paraId="67F6B82C" w14:textId="77777777" w:rsidR="00F15EDE" w:rsidRDefault="00F15EDE" w:rsidP="00F15EDE">
      <w:pPr>
        <w:pStyle w:val="Heading4"/>
      </w:pPr>
      <w:bookmarkStart w:id="9" w:name="_Hlk211145394"/>
      <w:r>
        <w:rPr>
          <w:b w:val="0"/>
        </w:rPr>
        <w:t xml:space="preserve">Collective action is </w:t>
      </w:r>
      <w:r>
        <w:rPr>
          <w:b w:val="0"/>
          <w:u w:val="single"/>
        </w:rPr>
        <w:t>empirically</w:t>
      </w:r>
      <w:r>
        <w:rPr>
          <w:b w:val="0"/>
        </w:rPr>
        <w:t xml:space="preserve"> effective. Organizing is </w:t>
      </w:r>
      <w:r>
        <w:rPr>
          <w:b w:val="0"/>
          <w:u w:val="single"/>
        </w:rPr>
        <w:t>small-scale</w:t>
      </w:r>
      <w:r>
        <w:rPr>
          <w:b w:val="0"/>
        </w:rPr>
        <w:t xml:space="preserve"> now, but greater support </w:t>
      </w:r>
      <w:r>
        <w:rPr>
          <w:b w:val="0"/>
          <w:u w:val="single"/>
        </w:rPr>
        <w:t>galvanizes</w:t>
      </w:r>
      <w:r>
        <w:rPr>
          <w:b w:val="0"/>
        </w:rPr>
        <w:t xml:space="preserve"> it.    </w:t>
      </w:r>
    </w:p>
    <w:p w14:paraId="7F044E17" w14:textId="77777777" w:rsidR="00F15EDE" w:rsidRDefault="00F15EDE" w:rsidP="00F15EDE">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6334CDF3" w14:textId="77777777" w:rsidR="00F15EDE" w:rsidRDefault="00F15EDE" w:rsidP="00F15EDE">
      <w:pPr>
        <w:rPr>
          <w:sz w:val="16"/>
        </w:rPr>
      </w:pPr>
      <w:r>
        <w:rPr>
          <w:sz w:val="16"/>
        </w:rPr>
        <w:t>E. Collective Action Works for Incarcerated People</w:t>
      </w:r>
    </w:p>
    <w:p w14:paraId="7BCDDE62" w14:textId="77777777" w:rsidR="00F15EDE" w:rsidRDefault="00F15EDE" w:rsidP="00F15EDE">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23D94027" w14:textId="77777777" w:rsidR="00F15EDE" w:rsidRDefault="00F15EDE" w:rsidP="00F15EDE">
      <w:pPr>
        <w:rPr>
          <w:sz w:val="16"/>
        </w:rPr>
      </w:pPr>
      <w:bookmarkStart w:id="10"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10"/>
    <w:p w14:paraId="607ED708" w14:textId="77777777" w:rsidR="00F15EDE" w:rsidRDefault="00F15EDE" w:rsidP="00F15EDE">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7D0C36F4" w14:textId="77777777" w:rsidR="00F15EDE" w:rsidRDefault="00F15EDE" w:rsidP="00F15EDE">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58A521CE" w14:textId="77777777" w:rsidR="00F15EDE" w:rsidRDefault="00F15EDE" w:rsidP="00F15EDE">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520EBCB8" w14:textId="77777777" w:rsidR="00F15EDE" w:rsidRDefault="00F15EDE" w:rsidP="00F15EDE">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1A6AB35E" w14:textId="77777777" w:rsidR="00F15EDE" w:rsidRDefault="00F15EDE" w:rsidP="00F15EDE">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0A6FCC6F" w14:textId="77777777" w:rsidR="00F15EDE" w:rsidRDefault="00F15EDE" w:rsidP="00F15EDE">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bookmarkEnd w:id="9"/>
    </w:p>
    <w:p w14:paraId="4F46EF94" w14:textId="77777777" w:rsidR="00F15EDE" w:rsidRPr="00F15EDE" w:rsidRDefault="00F15EDE" w:rsidP="00F15EDE">
      <w:pPr>
        <w:rPr>
          <w:sz w:val="16"/>
        </w:rPr>
      </w:pPr>
    </w:p>
    <w:p w14:paraId="51BCE26A" w14:textId="77777777" w:rsidR="00F15EDE" w:rsidRPr="002C4B95" w:rsidRDefault="00F15EDE" w:rsidP="00F15EDE">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6710D12B" w14:textId="77777777" w:rsidR="00F15EDE" w:rsidRDefault="00F15EDE" w:rsidP="00F15EDE">
      <w:r>
        <w:rPr>
          <w:rStyle w:val="Style13ptBold"/>
        </w:rPr>
        <w:t xml:space="preserve">IWOC 17 </w:t>
      </w:r>
      <w:r w:rsidRPr="00D867DF">
        <w:t>–</w:t>
      </w:r>
      <w:r>
        <w:t xml:space="preserve"> Incarcerated Workers Organizing Committee, prison-led section of the Industrial Workers of the World, </w:t>
      </w:r>
      <w:r w:rsidRPr="00D867DF">
        <w:t>“</w:t>
      </w:r>
      <w:r>
        <w:t>Coalition of Black Trade Unionists Supports Industrial Workers of the World”, August 10</w:t>
      </w:r>
      <w:r w:rsidRPr="00D867DF">
        <w:t xml:space="preserve">, </w:t>
      </w:r>
      <w:r>
        <w:t xml:space="preserve">https://archive.iww.org/content/coalition-black-trade-unionists-supports-industrial-workers-world/, AB </w:t>
      </w:r>
    </w:p>
    <w:p w14:paraId="0B354FD7" w14:textId="77777777" w:rsidR="00F15EDE" w:rsidRDefault="00F15EDE" w:rsidP="00F15EDE">
      <w:pPr>
        <w:rPr>
          <w:sz w:val="16"/>
        </w:rPr>
      </w:pPr>
      <w:r w:rsidRPr="00AA3C32">
        <w:rPr>
          <w:sz w:val="16"/>
        </w:rPr>
        <w:t xml:space="preserve">May 24th – 29th CBTU International Convention – New Orleans: The </w:t>
      </w:r>
      <w:r w:rsidRPr="00667B2D">
        <w:rPr>
          <w:rStyle w:val="StyleUnderline"/>
        </w:rPr>
        <w:t xml:space="preserve">recent </w:t>
      </w:r>
      <w:r w:rsidRPr="00667B2D">
        <w:rPr>
          <w:rStyle w:val="StyleUnderline"/>
          <w:highlight w:val="cyan"/>
        </w:rPr>
        <w:t>work by</w:t>
      </w:r>
      <w:r w:rsidRPr="00E73FAD">
        <w:rPr>
          <w:rStyle w:val="StyleUnderline"/>
        </w:rPr>
        <w:t xml:space="preserve"> the Industrial Workers of the World (</w:t>
      </w:r>
      <w:r w:rsidRPr="00667B2D">
        <w:rPr>
          <w:rStyle w:val="StyleUnderline"/>
          <w:highlight w:val="cyan"/>
        </w:rPr>
        <w:t>IWW</w:t>
      </w:r>
      <w:r w:rsidRPr="00E73FAD">
        <w:rPr>
          <w:rStyle w:val="StyleUnderline"/>
        </w:rPr>
        <w:t>)</w:t>
      </w:r>
      <w:r w:rsidRPr="00AA3C32">
        <w:rPr>
          <w:sz w:val="16"/>
        </w:rPr>
        <w:t xml:space="preserve"> has </w:t>
      </w:r>
      <w:r w:rsidRPr="00667B2D">
        <w:rPr>
          <w:rStyle w:val="StyleUnderline"/>
          <w:highlight w:val="cyan"/>
        </w:rPr>
        <w:t>caught</w:t>
      </w:r>
      <w:r w:rsidRPr="00AA3C32">
        <w:rPr>
          <w:sz w:val="16"/>
        </w:rPr>
        <w:t xml:space="preserve"> the </w:t>
      </w:r>
      <w:r w:rsidRPr="00667B2D">
        <w:rPr>
          <w:rStyle w:val="StyleUnderline"/>
          <w:highlight w:val="cyan"/>
        </w:rPr>
        <w:t>attention of</w:t>
      </w:r>
      <w:r w:rsidRPr="00AA3C32">
        <w:rPr>
          <w:sz w:val="16"/>
        </w:rPr>
        <w:t xml:space="preserve"> the </w:t>
      </w:r>
      <w:r w:rsidRPr="00E73FAD">
        <w:rPr>
          <w:rStyle w:val="StyleUnderline"/>
        </w:rPr>
        <w:t>Coalition of Black Trade Unionists (</w:t>
      </w:r>
      <w:r w:rsidRPr="00667B2D">
        <w:rPr>
          <w:rStyle w:val="StyleUnderline"/>
          <w:highlight w:val="cyan"/>
        </w:rPr>
        <w:t>CBTU</w:t>
      </w:r>
      <w:r w:rsidRPr="00E73FAD">
        <w:rPr>
          <w:rStyle w:val="StyleUnderline"/>
        </w:rPr>
        <w:t>)</w:t>
      </w:r>
      <w:r w:rsidRPr="00AA3C32">
        <w:rPr>
          <w:sz w:val="16"/>
        </w:rPr>
        <w:t xml:space="preserve">, </w:t>
      </w:r>
      <w:r w:rsidRPr="00667B2D">
        <w:rPr>
          <w:rStyle w:val="StyleUnderline"/>
          <w:highlight w:val="cyan"/>
        </w:rPr>
        <w:t>bringing</w:t>
      </w:r>
      <w:r w:rsidRPr="00AA3C32">
        <w:rPr>
          <w:sz w:val="16"/>
        </w:rPr>
        <w:t xml:space="preserve"> their </w:t>
      </w:r>
      <w:r w:rsidRPr="00667B2D">
        <w:rPr>
          <w:rStyle w:val="Emphasis"/>
          <w:highlight w:val="cyan"/>
        </w:rPr>
        <w:t>support</w:t>
      </w:r>
      <w:r w:rsidRPr="00667B2D">
        <w:rPr>
          <w:rStyle w:val="StyleUnderline"/>
          <w:highlight w:val="cyan"/>
        </w:rPr>
        <w:t xml:space="preserve"> to</w:t>
      </w:r>
      <w:r w:rsidRPr="00AA3C32">
        <w:rPr>
          <w:sz w:val="16"/>
        </w:rPr>
        <w:t xml:space="preserve"> the </w:t>
      </w:r>
      <w:r w:rsidRPr="00E73FAD">
        <w:rPr>
          <w:rStyle w:val="StyleUnderline"/>
        </w:rPr>
        <w:t xml:space="preserve">effort to </w:t>
      </w:r>
      <w:r w:rsidRPr="00667B2D">
        <w:rPr>
          <w:rStyle w:val="Emphasis"/>
          <w:highlight w:val="cyan"/>
        </w:rPr>
        <w:t>unionize</w:t>
      </w:r>
      <w:r w:rsidRPr="00667B2D">
        <w:rPr>
          <w:rStyle w:val="StyleUnderline"/>
          <w:highlight w:val="cyan"/>
        </w:rPr>
        <w:t xml:space="preserve"> incarcerated workers</w:t>
      </w:r>
      <w:r w:rsidRPr="00AA3C32">
        <w:rPr>
          <w:sz w:val="16"/>
        </w:rPr>
        <w:t xml:space="preserve">. At their recent convention in late May the Coalition of Black Trade Unionists voted to support the IWW in the struggle, </w:t>
      </w:r>
      <w:r w:rsidRPr="00667B2D">
        <w:rPr>
          <w:rStyle w:val="StyleUnderline"/>
        </w:rPr>
        <w:t>growing</w:t>
      </w:r>
      <w:r w:rsidRPr="00AA3C32">
        <w:rPr>
          <w:sz w:val="16"/>
        </w:rPr>
        <w:t xml:space="preserve"> the </w:t>
      </w:r>
      <w:r w:rsidRPr="00E73FAD">
        <w:rPr>
          <w:rStyle w:val="StyleUnderline"/>
        </w:rPr>
        <w:t xml:space="preserve">prisoner unionization </w:t>
      </w:r>
      <w:r w:rsidRPr="00667B2D">
        <w:rPr>
          <w:rStyle w:val="StyleUnderline"/>
        </w:rPr>
        <w:t>movement that has</w:t>
      </w:r>
      <w:r w:rsidRPr="00AA3C32">
        <w:rPr>
          <w:sz w:val="16"/>
        </w:rPr>
        <w:t xml:space="preserve">, until now, </w:t>
      </w:r>
      <w:r w:rsidRPr="00667B2D">
        <w:rPr>
          <w:rStyle w:val="StyleUnderline"/>
        </w:rPr>
        <w:t>been overlooked by trade unions</w:t>
      </w:r>
      <w:r w:rsidRPr="00AA3C32">
        <w:rPr>
          <w:sz w:val="16"/>
        </w:rPr>
        <w:t xml:space="preserve">. The CBTU brings with it </w:t>
      </w:r>
      <w:r w:rsidRPr="000F619E">
        <w:rPr>
          <w:rStyle w:val="StyleUnderline"/>
        </w:rPr>
        <w:t>support for</w:t>
      </w:r>
      <w:r w:rsidRPr="00AA3C32">
        <w:rPr>
          <w:sz w:val="16"/>
        </w:rPr>
        <w:t xml:space="preserve"> the </w:t>
      </w:r>
      <w:r w:rsidRPr="000F619E">
        <w:rPr>
          <w:rStyle w:val="StyleUnderline"/>
          <w:highlight w:val="cyan"/>
        </w:rPr>
        <w:t xml:space="preserve">implementation of </w:t>
      </w:r>
      <w:r w:rsidRPr="000F619E">
        <w:rPr>
          <w:rStyle w:val="Emphasis"/>
          <w:highlight w:val="cyan"/>
        </w:rPr>
        <w:t xml:space="preserve">collective </w:t>
      </w:r>
      <w:r w:rsidRPr="00667B2D">
        <w:rPr>
          <w:rStyle w:val="Emphasis"/>
          <w:highlight w:val="cyan"/>
        </w:rPr>
        <w:t>bargaining</w:t>
      </w:r>
      <w:r w:rsidRPr="00AA3C32">
        <w:rPr>
          <w:sz w:val="16"/>
        </w:rPr>
        <w:t xml:space="preserve"> and a </w:t>
      </w:r>
      <w:r w:rsidRPr="00667B2D">
        <w:rPr>
          <w:rStyle w:val="Emphasis"/>
          <w:highlight w:val="cyan"/>
        </w:rPr>
        <w:t>minimum wage</w:t>
      </w:r>
      <w:r w:rsidRPr="00E73FAD">
        <w:rPr>
          <w:rStyle w:val="StyleUnderline"/>
        </w:rPr>
        <w:t xml:space="preserve"> for prisoners</w:t>
      </w:r>
      <w:r w:rsidRPr="00AA3C32">
        <w:rPr>
          <w:sz w:val="16"/>
        </w:rPr>
        <w:t xml:space="preserve">, which can be viewed as a </w:t>
      </w:r>
      <w:r w:rsidRPr="00667B2D">
        <w:rPr>
          <w:rStyle w:val="StyleUnderline"/>
          <w:highlight w:val="cyan"/>
        </w:rPr>
        <w:t>step toward</w:t>
      </w:r>
      <w:r w:rsidRPr="00E73FAD">
        <w:rPr>
          <w:rStyle w:val="StyleUnderline"/>
        </w:rPr>
        <w:t xml:space="preserve"> </w:t>
      </w:r>
      <w:r w:rsidRPr="00667B2D">
        <w:rPr>
          <w:rStyle w:val="StyleUnderline"/>
        </w:rPr>
        <w:t xml:space="preserve">prison </w:t>
      </w:r>
      <w:r w:rsidRPr="00667B2D">
        <w:rPr>
          <w:rStyle w:val="Emphasis"/>
          <w:highlight w:val="cyan"/>
        </w:rPr>
        <w:t>abolition</w:t>
      </w:r>
      <w:r w:rsidRPr="00AA3C32">
        <w:rPr>
          <w:sz w:val="16"/>
        </w:rPr>
        <w:t xml:space="preserve"> in regards to near-slave labor which prisoners currently perform.</w:t>
      </w:r>
    </w:p>
    <w:p w14:paraId="1744B031" w14:textId="77777777" w:rsidR="00F15EDE" w:rsidRDefault="00F15EDE" w:rsidP="00F15EDE">
      <w:pPr>
        <w:rPr>
          <w:sz w:val="16"/>
        </w:rPr>
      </w:pPr>
      <w:r w:rsidRPr="00E73FAD">
        <w:rPr>
          <w:rStyle w:val="StyleUnderline"/>
        </w:rPr>
        <w:t>Dee</w:t>
      </w:r>
      <w:r w:rsidRPr="00AA3C32">
        <w:rPr>
          <w:sz w:val="16"/>
        </w:rPr>
        <w:t xml:space="preserve">, an </w:t>
      </w:r>
      <w:r w:rsidRPr="00524073">
        <w:rPr>
          <w:rStyle w:val="StyleUnderline"/>
        </w:rPr>
        <w:t>IWW member in prison</w:t>
      </w:r>
      <w:r w:rsidRPr="00AA3C32">
        <w:rPr>
          <w:sz w:val="16"/>
        </w:rPr>
        <w:t xml:space="preserve">, </w:t>
      </w:r>
      <w:r w:rsidRPr="00524073">
        <w:rPr>
          <w:rStyle w:val="StyleUnderline"/>
        </w:rPr>
        <w:t>explains</w:t>
      </w:r>
      <w:r w:rsidRPr="00AA3C32">
        <w:rPr>
          <w:sz w:val="16"/>
        </w:rPr>
        <w:t xml:space="preserve"> in an interview</w:t>
      </w:r>
      <w:r w:rsidRPr="00524073">
        <w:rPr>
          <w:rStyle w:val="StyleUnderline"/>
        </w:rPr>
        <w:t xml:space="preserve">, “Labor </w:t>
      </w:r>
      <w:r w:rsidRPr="00667B2D">
        <w:rPr>
          <w:rStyle w:val="StyleUnderline"/>
          <w:highlight w:val="cyan"/>
        </w:rPr>
        <w:t>unions</w:t>
      </w:r>
      <w:r w:rsidRPr="00524073">
        <w:rPr>
          <w:rStyle w:val="StyleUnderline"/>
        </w:rPr>
        <w:t xml:space="preserve"> can </w:t>
      </w:r>
      <w:r w:rsidRPr="00667B2D">
        <w:rPr>
          <w:rStyle w:val="StyleUnderline"/>
          <w:highlight w:val="cyan"/>
        </w:rPr>
        <w:t xml:space="preserve">give prisoners </w:t>
      </w:r>
      <w:r w:rsidRPr="00667B2D">
        <w:rPr>
          <w:rStyle w:val="StyleUnderline"/>
        </w:rPr>
        <w:t xml:space="preserve">more </w:t>
      </w:r>
      <w:r w:rsidRPr="00667B2D">
        <w:rPr>
          <w:rStyle w:val="Emphasis"/>
          <w:highlight w:val="cyan"/>
        </w:rPr>
        <w:t>unity</w:t>
      </w:r>
      <w:r w:rsidRPr="00524073">
        <w:rPr>
          <w:rStyle w:val="StyleUnderline"/>
        </w:rPr>
        <w:t xml:space="preserve"> and more </w:t>
      </w:r>
      <w:r w:rsidRPr="00667B2D">
        <w:rPr>
          <w:rStyle w:val="Emphasis"/>
          <w:highlight w:val="cyan"/>
        </w:rPr>
        <w:t>power</w:t>
      </w:r>
      <w:r w:rsidRPr="00667B2D">
        <w:rPr>
          <w:rStyle w:val="StyleUnderline"/>
          <w:highlight w:val="cyan"/>
        </w:rPr>
        <w:t xml:space="preserve"> to challenge</w:t>
      </w:r>
      <w:r w:rsidRPr="00524073">
        <w:rPr>
          <w:rStyle w:val="StyleUnderline"/>
        </w:rPr>
        <w:t xml:space="preserve"> the </w:t>
      </w:r>
      <w:r w:rsidRPr="00667B2D">
        <w:rPr>
          <w:rStyle w:val="StyleUnderline"/>
          <w:highlight w:val="cyan"/>
        </w:rPr>
        <w:t>system</w:t>
      </w:r>
      <w:r w:rsidRPr="00AA3C32">
        <w:rPr>
          <w:sz w:val="16"/>
        </w:rPr>
        <w:t xml:space="preserve"> that's exploiting prisoners as well as a </w:t>
      </w:r>
      <w:r w:rsidRPr="00667B2D">
        <w:rPr>
          <w:rStyle w:val="Emphasis"/>
        </w:rPr>
        <w:t>structure</w:t>
      </w:r>
      <w:r w:rsidRPr="00524073">
        <w:rPr>
          <w:rStyle w:val="StyleUnderline"/>
        </w:rPr>
        <w:t xml:space="preserve"> to give prisoners power to resist collectively</w:t>
      </w:r>
      <w:r w:rsidRPr="00AA3C32">
        <w:rPr>
          <w:sz w:val="16"/>
        </w:rPr>
        <w:t xml:space="preserve">.The union has a </w:t>
      </w:r>
      <w:r w:rsidRPr="00667B2D">
        <w:rPr>
          <w:rStyle w:val="StyleUnderline"/>
        </w:rPr>
        <w:t>role</w:t>
      </w:r>
      <w:r w:rsidRPr="00524073">
        <w:rPr>
          <w:rStyle w:val="StyleUnderline"/>
        </w:rPr>
        <w:t xml:space="preserve"> to play in </w:t>
      </w:r>
      <w:r w:rsidRPr="009E2C00">
        <w:rPr>
          <w:rStyle w:val="Emphasis"/>
        </w:rPr>
        <w:t>building</w:t>
      </w:r>
      <w:r w:rsidRPr="00AA3C32">
        <w:rPr>
          <w:sz w:val="16"/>
        </w:rPr>
        <w:t xml:space="preserve"> the </w:t>
      </w:r>
      <w:r w:rsidRPr="00524073">
        <w:rPr>
          <w:rStyle w:val="StyleUnderline"/>
        </w:rPr>
        <w:t xml:space="preserve">sense of </w:t>
      </w:r>
      <w:r w:rsidRPr="009E2C00">
        <w:rPr>
          <w:rStyle w:val="Emphasis"/>
        </w:rPr>
        <w:t>collective power</w:t>
      </w:r>
      <w:r w:rsidRPr="00AA3C32">
        <w:rPr>
          <w:sz w:val="16"/>
        </w:rPr>
        <w:t xml:space="preserve">, so </w:t>
      </w:r>
      <w:r w:rsidRPr="00524073">
        <w:rPr>
          <w:rStyle w:val="StyleUnderline"/>
        </w:rPr>
        <w:t xml:space="preserve">that's why </w:t>
      </w:r>
      <w:r w:rsidRPr="00524073">
        <w:rPr>
          <w:rStyle w:val="Emphasis"/>
        </w:rPr>
        <w:t>George Jackson</w:t>
      </w:r>
      <w:r w:rsidRPr="00524073">
        <w:rPr>
          <w:rStyle w:val="StyleUnderline"/>
        </w:rPr>
        <w:t xml:space="preserve"> thought prisoner unions were necessary</w:t>
      </w:r>
      <w:r w:rsidRPr="00AA3C32">
        <w:rPr>
          <w:sz w:val="16"/>
        </w:rPr>
        <w:t xml:space="preserve">,” Dee states. “The demands are many and varied based on conditions in different states and facilities, but take for example the </w:t>
      </w:r>
      <w:r w:rsidRPr="00667B2D">
        <w:rPr>
          <w:rStyle w:val="Emphasis"/>
          <w:highlight w:val="cyan"/>
        </w:rPr>
        <w:t>demand</w:t>
      </w:r>
      <w:r w:rsidRPr="00667B2D">
        <w:rPr>
          <w:rStyle w:val="StyleUnderline"/>
          <w:highlight w:val="cyan"/>
        </w:rPr>
        <w:t xml:space="preserve"> for</w:t>
      </w:r>
      <w:r w:rsidRPr="00667B2D">
        <w:rPr>
          <w:rStyle w:val="StyleUnderline"/>
        </w:rPr>
        <w:t xml:space="preserve"> minimum </w:t>
      </w:r>
      <w:r w:rsidRPr="00667B2D">
        <w:rPr>
          <w:rStyle w:val="StyleUnderline"/>
          <w:highlight w:val="cyan"/>
        </w:rPr>
        <w:t>wage</w:t>
      </w:r>
      <w:r w:rsidRPr="00AA3C32">
        <w:rPr>
          <w:sz w:val="16"/>
        </w:rPr>
        <w:t xml:space="preserve">, </w:t>
      </w:r>
      <w:r w:rsidRPr="00667B2D">
        <w:rPr>
          <w:rStyle w:val="StyleUnderline"/>
        </w:rPr>
        <w:t>if they're forced to pay prisoners</w:t>
      </w:r>
      <w:r w:rsidRPr="00AA3C32">
        <w:rPr>
          <w:sz w:val="16"/>
        </w:rPr>
        <w:t xml:space="preserve">, </w:t>
      </w:r>
      <w:r w:rsidRPr="00524073">
        <w:rPr>
          <w:rStyle w:val="StyleUnderline"/>
        </w:rPr>
        <w:t>and we can force their hand</w:t>
      </w:r>
      <w:r w:rsidRPr="00AA3C32">
        <w:rPr>
          <w:sz w:val="16"/>
        </w:rPr>
        <w:t xml:space="preserve">, </w:t>
      </w:r>
      <w:r w:rsidRPr="00524073">
        <w:rPr>
          <w:rStyle w:val="StyleUnderline"/>
        </w:rPr>
        <w:t>it'll</w:t>
      </w:r>
      <w:r w:rsidRPr="00AA3C32">
        <w:rPr>
          <w:sz w:val="16"/>
        </w:rPr>
        <w:t xml:space="preserve"> </w:t>
      </w:r>
      <w:r w:rsidRPr="00667B2D">
        <w:rPr>
          <w:rStyle w:val="Emphasis"/>
          <w:highlight w:val="cyan"/>
        </w:rPr>
        <w:t>break down</w:t>
      </w:r>
      <w:r w:rsidRPr="00524073">
        <w:rPr>
          <w:rStyle w:val="StyleUnderline"/>
        </w:rPr>
        <w:t xml:space="preserve"> the prison </w:t>
      </w:r>
      <w:r w:rsidRPr="00667B2D">
        <w:rPr>
          <w:rStyle w:val="StyleUnderline"/>
          <w:highlight w:val="cyan"/>
        </w:rPr>
        <w:t>system</w:t>
      </w:r>
      <w:r w:rsidRPr="00667B2D">
        <w:rPr>
          <w:sz w:val="16"/>
        </w:rPr>
        <w:t xml:space="preserve">, </w:t>
      </w:r>
      <w:r w:rsidRPr="000F619E">
        <w:rPr>
          <w:rStyle w:val="StyleUnderline"/>
        </w:rPr>
        <w:t>because</w:t>
      </w:r>
      <w:r w:rsidRPr="00AA3C32">
        <w:rPr>
          <w:sz w:val="16"/>
        </w:rPr>
        <w:t xml:space="preserve"> the prison system was </w:t>
      </w:r>
      <w:r w:rsidRPr="009E2C00">
        <w:rPr>
          <w:rStyle w:val="StyleUnderline"/>
        </w:rPr>
        <w:t xml:space="preserve">not based on anything except </w:t>
      </w:r>
      <w:r w:rsidRPr="009E2C00">
        <w:rPr>
          <w:rStyle w:val="Emphasis"/>
        </w:rPr>
        <w:t>exploitation</w:t>
      </w:r>
      <w:r w:rsidRPr="00524073">
        <w:rPr>
          <w:rStyle w:val="StyleUnderline"/>
        </w:rPr>
        <w:t xml:space="preserve"> of prisoners</w:t>
      </w:r>
      <w:r w:rsidRPr="00AA3C32">
        <w:rPr>
          <w:sz w:val="16"/>
        </w:rPr>
        <w:t>.” Prisoners are currently making between $0.90 and $2.00 per day. Furthermore, the prison population is largely comprised of People of Color currently (~ 66.7%), who make up only 36.3% of the US population.</w:t>
      </w:r>
    </w:p>
    <w:p w14:paraId="41280D69" w14:textId="77777777" w:rsidR="00F15EDE" w:rsidRDefault="00F15EDE" w:rsidP="00F15EDE">
      <w:pPr>
        <w:rPr>
          <w:sz w:val="16"/>
        </w:rPr>
      </w:pPr>
      <w:r w:rsidRPr="00524073">
        <w:rPr>
          <w:rStyle w:val="StyleUnderline"/>
        </w:rPr>
        <w:t>Within</w:t>
      </w:r>
      <w:r w:rsidRPr="00AA3C32">
        <w:rPr>
          <w:sz w:val="16"/>
        </w:rPr>
        <w:t xml:space="preserve"> the </w:t>
      </w:r>
      <w:r w:rsidRPr="00524073">
        <w:rPr>
          <w:rStyle w:val="StyleUnderline"/>
        </w:rPr>
        <w:t>IWW</w:t>
      </w:r>
      <w:r w:rsidRPr="00AA3C32">
        <w:rPr>
          <w:sz w:val="16"/>
        </w:rPr>
        <w:t xml:space="preserve">, the </w:t>
      </w:r>
      <w:r w:rsidRPr="00524073">
        <w:rPr>
          <w:rStyle w:val="Emphasis"/>
        </w:rPr>
        <w:t>abolitionist</w:t>
      </w:r>
      <w:r w:rsidRPr="00524073">
        <w:rPr>
          <w:rStyle w:val="StyleUnderline"/>
        </w:rPr>
        <w:t xml:space="preserve"> oriented Incarcerated Workers Organizing Committee (</w:t>
      </w:r>
      <w:r w:rsidRPr="000F619E">
        <w:rPr>
          <w:rStyle w:val="Emphasis"/>
        </w:rPr>
        <w:t>IWOC</w:t>
      </w:r>
      <w:r w:rsidRPr="00524073">
        <w:rPr>
          <w:rStyle w:val="StyleUnderline"/>
        </w:rPr>
        <w:t>) is on the cutting edge of the prison labor movement</w:t>
      </w:r>
      <w:r w:rsidRPr="00AA3C32">
        <w:rPr>
          <w:sz w:val="16"/>
        </w:rPr>
        <w:t xml:space="preserve">. CBTU’s support brings a </w:t>
      </w:r>
      <w:r w:rsidRPr="00524073">
        <w:rPr>
          <w:rStyle w:val="StyleUnderline"/>
        </w:rPr>
        <w:t>newfound solidarity to the union</w:t>
      </w:r>
      <w:r w:rsidRPr="00AA3C32">
        <w:rPr>
          <w:sz w:val="16"/>
        </w:rPr>
        <w:t xml:space="preserve">, and </w:t>
      </w:r>
      <w:r w:rsidRPr="00524073">
        <w:rPr>
          <w:rStyle w:val="StyleUnderline"/>
        </w:rPr>
        <w:t>substantially expands</w:t>
      </w:r>
      <w:r w:rsidRPr="00AA3C32">
        <w:rPr>
          <w:sz w:val="16"/>
        </w:rPr>
        <w:t xml:space="preserve"> the </w:t>
      </w:r>
      <w:r w:rsidRPr="00524073">
        <w:rPr>
          <w:rStyle w:val="StyleUnderline"/>
        </w:rPr>
        <w:t>support base</w:t>
      </w:r>
      <w:r w:rsidRPr="00AA3C32">
        <w:rPr>
          <w:sz w:val="16"/>
        </w:rPr>
        <w:t xml:space="preserve"> of the union and its project. Brianna Peril, IWOC outside organizer, responded to the news: “This is really exciting. </w:t>
      </w:r>
      <w:r w:rsidRPr="00524073">
        <w:rPr>
          <w:rStyle w:val="StyleUnderline"/>
        </w:rPr>
        <w:t>One of our strengths as a union</w:t>
      </w:r>
      <w:r w:rsidRPr="00AA3C32">
        <w:rPr>
          <w:sz w:val="16"/>
        </w:rPr>
        <w:t xml:space="preserve"> is our </w:t>
      </w:r>
      <w:r w:rsidRPr="00524073">
        <w:rPr>
          <w:rStyle w:val="StyleUnderline"/>
        </w:rPr>
        <w:t xml:space="preserve">ability to explain to other union members how </w:t>
      </w:r>
      <w:r w:rsidRPr="000F619E">
        <w:rPr>
          <w:rStyle w:val="StyleUnderline"/>
          <w:highlight w:val="cyan"/>
        </w:rPr>
        <w:t>important</w:t>
      </w:r>
      <w:r w:rsidRPr="00524073">
        <w:rPr>
          <w:rStyle w:val="StyleUnderline"/>
        </w:rPr>
        <w:t xml:space="preserve"> it</w:t>
      </w:r>
      <w:r w:rsidRPr="00AA3C32">
        <w:rPr>
          <w:sz w:val="16"/>
        </w:rPr>
        <w:t xml:space="preserve"> </w:t>
      </w:r>
      <w:r w:rsidRPr="00524073">
        <w:rPr>
          <w:rStyle w:val="StyleUnderline"/>
        </w:rPr>
        <w:t xml:space="preserve">is that we </w:t>
      </w:r>
      <w:r w:rsidRPr="000F619E">
        <w:rPr>
          <w:rStyle w:val="StyleUnderline"/>
          <w:highlight w:val="cyan"/>
        </w:rPr>
        <w:t>start recognizing</w:t>
      </w:r>
      <w:r w:rsidRPr="00524073">
        <w:rPr>
          <w:rStyle w:val="StyleUnderline"/>
        </w:rPr>
        <w:t xml:space="preserve"> prison slavery </w:t>
      </w:r>
      <w:r w:rsidRPr="000F619E">
        <w:rPr>
          <w:rStyle w:val="StyleUnderline"/>
          <w:highlight w:val="cyan"/>
        </w:rPr>
        <w:t xml:space="preserve">as a </w:t>
      </w:r>
      <w:r w:rsidRPr="000F619E">
        <w:rPr>
          <w:rStyle w:val="Emphasis"/>
          <w:highlight w:val="cyan"/>
        </w:rPr>
        <w:t>labor issue</w:t>
      </w:r>
      <w:r w:rsidRPr="00AA3C32">
        <w:rPr>
          <w:sz w:val="16"/>
        </w:rPr>
        <w:t xml:space="preserve">. </w:t>
      </w:r>
      <w:r w:rsidRPr="00AA3C32">
        <w:rPr>
          <w:rStyle w:val="StyleUnderline"/>
        </w:rPr>
        <w:t xml:space="preserve">Receiving support </w:t>
      </w:r>
      <w:r w:rsidRPr="00AA3C32">
        <w:rPr>
          <w:sz w:val="16"/>
        </w:rPr>
        <w:t xml:space="preserve">from the CBTU is a </w:t>
      </w:r>
      <w:r w:rsidRPr="00AA3C32">
        <w:rPr>
          <w:rStyle w:val="StyleUnderline"/>
        </w:rPr>
        <w:t>huge step toward</w:t>
      </w:r>
      <w:r w:rsidRPr="00AA3C32">
        <w:rPr>
          <w:sz w:val="16"/>
        </w:rPr>
        <w:t xml:space="preserve"> this </w:t>
      </w:r>
      <w:r w:rsidRPr="00AA3C32">
        <w:rPr>
          <w:rStyle w:val="Emphasis"/>
        </w:rPr>
        <w:t>overarching goal</w:t>
      </w:r>
      <w:r w:rsidRPr="00AA3C32">
        <w:rPr>
          <w:sz w:val="16"/>
        </w:rPr>
        <w:t xml:space="preserve"> that we </w:t>
      </w:r>
      <w:r w:rsidRPr="00AA3C32">
        <w:rPr>
          <w:rStyle w:val="StyleUnderline"/>
        </w:rPr>
        <w:t>had from the founding of IWOC</w:t>
      </w:r>
      <w:r w:rsidRPr="00AA3C32">
        <w:rPr>
          <w:sz w:val="16"/>
        </w:rPr>
        <w:t>.”</w:t>
      </w:r>
    </w:p>
    <w:p w14:paraId="3897452B" w14:textId="77777777" w:rsidR="00F15EDE" w:rsidRDefault="00F15EDE" w:rsidP="00F15EDE">
      <w:pPr>
        <w:rPr>
          <w:sz w:val="16"/>
        </w:rPr>
      </w:pPr>
      <w:r w:rsidRPr="00AA3C32">
        <w:rPr>
          <w:sz w:val="16"/>
        </w:rPr>
        <w:t xml:space="preserve">Mark Maxey, an IWW member from Oklahoma says, “Within the IWW, members seek not only to organize the workplace, but also organize the working class. Whether they are currently employed or not. Many members view this approach as crucial to unions regaining relevance in a rapidly changing job market. The </w:t>
      </w:r>
      <w:r w:rsidRPr="000F619E">
        <w:rPr>
          <w:rStyle w:val="StyleUnderline"/>
          <w:highlight w:val="cyan"/>
        </w:rPr>
        <w:t>root cause is capitalism</w:t>
      </w:r>
      <w:r w:rsidRPr="00AA3C32">
        <w:rPr>
          <w:sz w:val="16"/>
        </w:rPr>
        <w:t xml:space="preserve"> and </w:t>
      </w:r>
      <w:r w:rsidRPr="00AA3C32">
        <w:rPr>
          <w:rStyle w:val="StyleUnderline"/>
        </w:rPr>
        <w:t xml:space="preserve">its </w:t>
      </w:r>
      <w:r w:rsidRPr="000F619E">
        <w:rPr>
          <w:rStyle w:val="StyleUnderline"/>
        </w:rPr>
        <w:t xml:space="preserve">use of </w:t>
      </w:r>
      <w:r w:rsidRPr="000F619E">
        <w:rPr>
          <w:rStyle w:val="Emphasis"/>
        </w:rPr>
        <w:t>slavery</w:t>
      </w:r>
      <w:r w:rsidRPr="00AA3C32">
        <w:rPr>
          <w:sz w:val="16"/>
        </w:rPr>
        <w:t xml:space="preserve">, </w:t>
      </w:r>
      <w:r w:rsidRPr="00AA3C32">
        <w:rPr>
          <w:rStyle w:val="StyleUnderline"/>
        </w:rPr>
        <w:t>unemployment</w:t>
      </w:r>
      <w:r w:rsidRPr="00AA3C32">
        <w:rPr>
          <w:sz w:val="16"/>
        </w:rPr>
        <w:t xml:space="preserve">, </w:t>
      </w:r>
      <w:r w:rsidRPr="00AA3C32">
        <w:rPr>
          <w:rStyle w:val="StyleUnderline"/>
        </w:rPr>
        <w:t>underemployment</w:t>
      </w:r>
      <w:r w:rsidRPr="00AA3C32">
        <w:rPr>
          <w:sz w:val="16"/>
        </w:rPr>
        <w:t>, and human trafficking.</w:t>
      </w:r>
      <w:r>
        <w:rPr>
          <w:sz w:val="16"/>
        </w:rPr>
        <w:t xml:space="preserve"> </w:t>
      </w:r>
      <w:r w:rsidRPr="00AA3C32">
        <w:rPr>
          <w:sz w:val="16"/>
        </w:rPr>
        <w:t>A remedy is to look outside traditional workplaces and outside the box creatively in aspects of the struggles of the working class.</w:t>
      </w:r>
      <w:r>
        <w:rPr>
          <w:sz w:val="16"/>
        </w:rPr>
        <w:t xml:space="preserve"> </w:t>
      </w:r>
      <w:r w:rsidRPr="00AA3C32">
        <w:rPr>
          <w:sz w:val="16"/>
        </w:rPr>
        <w:t>This will lead to members of the working class who are jobless or completely alienated from their jobs seeing unions as an answer,” Maxey stated.</w:t>
      </w:r>
    </w:p>
    <w:p w14:paraId="1E455C2A" w14:textId="77777777" w:rsidR="00F15EDE" w:rsidRPr="00AA3C32" w:rsidRDefault="00F15EDE" w:rsidP="00F15EDE">
      <w:pPr>
        <w:rPr>
          <w:sz w:val="16"/>
        </w:rPr>
      </w:pPr>
      <w:r w:rsidRPr="00AA3C32">
        <w:rPr>
          <w:sz w:val="16"/>
        </w:rPr>
        <w:t xml:space="preserve">This </w:t>
      </w:r>
      <w:r w:rsidRPr="000F619E">
        <w:rPr>
          <w:rStyle w:val="StyleUnderline"/>
          <w:highlight w:val="cyan"/>
        </w:rPr>
        <w:t>remedy</w:t>
      </w:r>
      <w:r w:rsidRPr="00AA3C32">
        <w:rPr>
          <w:rStyle w:val="StyleUnderline"/>
        </w:rPr>
        <w:t xml:space="preserve"> could </w:t>
      </w:r>
      <w:r w:rsidRPr="000F619E">
        <w:rPr>
          <w:rStyle w:val="StyleUnderline"/>
          <w:highlight w:val="cyan"/>
        </w:rPr>
        <w:t>take</w:t>
      </w:r>
      <w:r w:rsidRPr="00AA3C32">
        <w:rPr>
          <w:sz w:val="16"/>
        </w:rPr>
        <w:t xml:space="preserve"> the </w:t>
      </w:r>
      <w:r w:rsidRPr="000F619E">
        <w:rPr>
          <w:rStyle w:val="StyleUnderline"/>
          <w:highlight w:val="cyan"/>
        </w:rPr>
        <w:t>form of</w:t>
      </w:r>
      <w:r w:rsidRPr="00AA3C32">
        <w:rPr>
          <w:rStyle w:val="StyleUnderline"/>
        </w:rPr>
        <w:t xml:space="preserve"> organizing </w:t>
      </w:r>
      <w:r w:rsidRPr="000F619E">
        <w:rPr>
          <w:rStyle w:val="StyleUnderline"/>
          <w:highlight w:val="cyan"/>
        </w:rPr>
        <w:t>tenant unions</w:t>
      </w:r>
      <w:r w:rsidRPr="00AA3C32">
        <w:rPr>
          <w:sz w:val="16"/>
        </w:rPr>
        <w:t xml:space="preserve">, </w:t>
      </w:r>
      <w:r w:rsidRPr="000F619E">
        <w:rPr>
          <w:rStyle w:val="StyleUnderline"/>
          <w:highlight w:val="cyan"/>
        </w:rPr>
        <w:t>anti-hate support</w:t>
      </w:r>
      <w:r w:rsidRPr="00AA3C32">
        <w:rPr>
          <w:sz w:val="16"/>
        </w:rPr>
        <w:t xml:space="preserve">, </w:t>
      </w:r>
      <w:r w:rsidRPr="000F619E">
        <w:rPr>
          <w:rStyle w:val="StyleUnderline"/>
          <w:highlight w:val="cyan"/>
        </w:rPr>
        <w:t>clean water coalitions</w:t>
      </w:r>
      <w:r w:rsidRPr="00AA3C32">
        <w:rPr>
          <w:sz w:val="16"/>
        </w:rPr>
        <w:t xml:space="preserve">, all sorts of different types of </w:t>
      </w:r>
      <w:r w:rsidRPr="000F619E">
        <w:rPr>
          <w:rStyle w:val="StyleUnderline"/>
          <w:highlight w:val="cyan"/>
        </w:rPr>
        <w:t xml:space="preserve">community </w:t>
      </w:r>
      <w:r w:rsidRPr="000F619E">
        <w:rPr>
          <w:rStyle w:val="Emphasis"/>
          <w:highlight w:val="cyan"/>
        </w:rPr>
        <w:t>self-defense</w:t>
      </w:r>
      <w:r w:rsidRPr="000F619E">
        <w:rPr>
          <w:rStyle w:val="StyleUnderline"/>
          <w:highlight w:val="cyan"/>
        </w:rPr>
        <w:t xml:space="preserve"> networks</w:t>
      </w:r>
      <w:r w:rsidRPr="00AA3C32">
        <w:rPr>
          <w:rStyle w:val="StyleUnderline"/>
        </w:rPr>
        <w:t xml:space="preserve"> inside the working class,</w:t>
      </w:r>
      <w:r w:rsidRPr="00AA3C32">
        <w:rPr>
          <w:sz w:val="16"/>
        </w:rPr>
        <w:t xml:space="preserve"> and </w:t>
      </w:r>
      <w:r w:rsidRPr="00AA3C32">
        <w:rPr>
          <w:rStyle w:val="StyleUnderline"/>
        </w:rPr>
        <w:t>especially in the prisons</w:t>
      </w:r>
      <w:r w:rsidRPr="00AA3C32">
        <w:rPr>
          <w:sz w:val="16"/>
        </w:rPr>
        <w:t xml:space="preserve">. The </w:t>
      </w:r>
      <w:r w:rsidRPr="004C6AE8">
        <w:rPr>
          <w:rStyle w:val="StyleUnderline"/>
        </w:rPr>
        <w:t>CBTU</w:t>
      </w:r>
      <w:r w:rsidRPr="00AA3C32">
        <w:rPr>
          <w:sz w:val="16"/>
        </w:rPr>
        <w:t xml:space="preserve">, self-described as “the fiercely independent voice of black workers within the trade union movement, </w:t>
      </w:r>
      <w:r w:rsidRPr="004C6AE8">
        <w:rPr>
          <w:rStyle w:val="StyleUnderline"/>
          <w:highlight w:val="cyan"/>
        </w:rPr>
        <w:t>challenging</w:t>
      </w:r>
      <w:r w:rsidRPr="004C6AE8">
        <w:rPr>
          <w:rStyle w:val="StyleUnderline"/>
        </w:rPr>
        <w:t xml:space="preserve"> </w:t>
      </w:r>
      <w:r w:rsidRPr="004C6AE8">
        <w:rPr>
          <w:rStyle w:val="Emphasis"/>
        </w:rPr>
        <w:t xml:space="preserve">organized </w:t>
      </w:r>
      <w:r w:rsidRPr="004C6AE8">
        <w:rPr>
          <w:rStyle w:val="Emphasis"/>
          <w:highlight w:val="cyan"/>
        </w:rPr>
        <w:t>labor</w:t>
      </w:r>
      <w:r w:rsidRPr="004C6AE8">
        <w:rPr>
          <w:rStyle w:val="StyleUnderline"/>
          <w:highlight w:val="cyan"/>
        </w:rPr>
        <w:t xml:space="preserve"> to be</w:t>
      </w:r>
      <w:r w:rsidRPr="004C6AE8">
        <w:rPr>
          <w:rStyle w:val="StyleUnderline"/>
        </w:rPr>
        <w:t xml:space="preserve"> more </w:t>
      </w:r>
      <w:r w:rsidRPr="004C6AE8">
        <w:rPr>
          <w:rStyle w:val="StyleUnderline"/>
          <w:highlight w:val="cyan"/>
        </w:rPr>
        <w:t>relevant to</w:t>
      </w:r>
      <w:r w:rsidRPr="004C6AE8">
        <w:rPr>
          <w:rStyle w:val="StyleUnderline"/>
        </w:rPr>
        <w:t xml:space="preserve"> the </w:t>
      </w:r>
      <w:r w:rsidRPr="004C6AE8">
        <w:rPr>
          <w:rStyle w:val="StyleUnderline"/>
          <w:highlight w:val="cyan"/>
        </w:rPr>
        <w:t>needs</w:t>
      </w:r>
      <w:r w:rsidRPr="00AA3C32">
        <w:rPr>
          <w:sz w:val="16"/>
        </w:rPr>
        <w:t xml:space="preserve"> and </w:t>
      </w:r>
      <w:r w:rsidRPr="004C6AE8">
        <w:rPr>
          <w:rStyle w:val="StyleUnderline"/>
        </w:rPr>
        <w:t xml:space="preserve">aspirations </w:t>
      </w:r>
      <w:r w:rsidRPr="004C6AE8">
        <w:rPr>
          <w:rStyle w:val="StyleUnderline"/>
          <w:highlight w:val="cyan"/>
        </w:rPr>
        <w:t xml:space="preserve">of </w:t>
      </w:r>
      <w:r w:rsidRPr="004C6AE8">
        <w:rPr>
          <w:rStyle w:val="Emphasis"/>
          <w:highlight w:val="cyan"/>
        </w:rPr>
        <w:t>Black</w:t>
      </w:r>
      <w:r w:rsidRPr="004C6AE8">
        <w:rPr>
          <w:rStyle w:val="StyleUnderline"/>
        </w:rPr>
        <w:t xml:space="preserve"> and </w:t>
      </w:r>
      <w:r w:rsidRPr="004C6AE8">
        <w:rPr>
          <w:rStyle w:val="Emphasis"/>
          <w:highlight w:val="cyan"/>
        </w:rPr>
        <w:t>poor workers</w:t>
      </w:r>
      <w:r w:rsidRPr="00AA3C32">
        <w:rPr>
          <w:sz w:val="16"/>
        </w:rPr>
        <w:t>”, fits well with these ideals of IWW members. IWW proudly calls itself One Big Union. The work of IWOC, aided by CBTU, will ensure that it really is One Big Union.</w:t>
      </w:r>
    </w:p>
    <w:p w14:paraId="5663D3BE" w14:textId="77777777" w:rsidR="00F15EDE" w:rsidRPr="005D388F" w:rsidRDefault="00F15EDE" w:rsidP="00F15EDE"/>
    <w:p w14:paraId="48C087F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BBD0" w14:textId="77777777" w:rsidR="00FF1396" w:rsidRDefault="00FF1396" w:rsidP="00066D2C">
      <w:r>
        <w:separator/>
      </w:r>
    </w:p>
  </w:endnote>
  <w:endnote w:type="continuationSeparator" w:id="0">
    <w:p w14:paraId="0D70CE68" w14:textId="77777777" w:rsidR="00FF1396" w:rsidRDefault="00FF139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8E2FB" w14:textId="77777777" w:rsidR="00FF1396" w:rsidRDefault="00FF1396" w:rsidP="00066D2C">
      <w:r>
        <w:separator/>
      </w:r>
    </w:p>
  </w:footnote>
  <w:footnote w:type="continuationSeparator" w:id="0">
    <w:p w14:paraId="0BE53C64" w14:textId="77777777" w:rsidR="00FF1396" w:rsidRDefault="00FF139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8"/>
  </w:num>
  <w:num w:numId="47" w16cid:durableId="1748729676">
    <w:abstractNumId w:val="19"/>
  </w:num>
  <w:num w:numId="48" w16cid:durableId="709571274">
    <w:abstractNumId w:val="10"/>
  </w:num>
  <w:num w:numId="49" w16cid:durableId="694115182">
    <w:abstractNumId w:val="17"/>
  </w:num>
  <w:num w:numId="50" w16cid:durableId="16803078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5ED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5A55"/>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5EDE"/>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39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CE19F"/>
  <w15:chartTrackingRefBased/>
  <w15:docId w15:val="{8349B4AE-0C04-4900-960D-6E9C4C1A5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5EDE"/>
    <w:rPr>
      <w:rFonts w:ascii="Calibri" w:hAnsi="Calibri" w:cs="Calibri"/>
    </w:rPr>
  </w:style>
  <w:style w:type="paragraph" w:styleId="Heading1">
    <w:name w:val="heading 1"/>
    <w:aliases w:val="Pocket"/>
    <w:basedOn w:val="Normal"/>
    <w:next w:val="Normal"/>
    <w:link w:val="Heading1Char"/>
    <w:qFormat/>
    <w:rsid w:val="00F15E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5E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15E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F15E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5ED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5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5E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5EDE"/>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F15ED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5EDE"/>
    <w:rPr>
      <w:color w:val="auto"/>
      <w:u w:val="none"/>
    </w:rPr>
  </w:style>
  <w:style w:type="character" w:customStyle="1" w:styleId="Heading1Char">
    <w:name w:val="Heading 1 Char"/>
    <w:aliases w:val="Pocket Char"/>
    <w:basedOn w:val="DefaultParagraphFont"/>
    <w:link w:val="Heading1"/>
    <w:rsid w:val="00F15E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5ED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5ED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F15ED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5EDE"/>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ci"/>
    <w:basedOn w:val="DefaultParagraphFont"/>
    <w:link w:val="CardsFont12pt"/>
    <w:uiPriority w:val="7"/>
    <w:qFormat/>
    <w:rsid w:val="00F15EDE"/>
    <w:rPr>
      <w:b w:val="0"/>
      <w:sz w:val="22"/>
      <w:u w:val="single"/>
    </w:rPr>
  </w:style>
  <w:style w:type="character" w:styleId="Strong">
    <w:name w:val="Strong"/>
    <w:basedOn w:val="DefaultParagraphFont"/>
    <w:uiPriority w:val="22"/>
    <w:qFormat/>
    <w:rsid w:val="00F15EDE"/>
    <w:rPr>
      <w:b/>
      <w:bCs/>
    </w:rPr>
  </w:style>
  <w:style w:type="character" w:styleId="BookTitle">
    <w:name w:val="Book Title"/>
    <w:basedOn w:val="DefaultParagraphFont"/>
    <w:uiPriority w:val="33"/>
    <w:qFormat/>
    <w:rsid w:val="00F15EDE"/>
    <w:rPr>
      <w:b/>
      <w:bCs/>
      <w:i/>
      <w:iCs/>
      <w:spacing w:val="5"/>
    </w:rPr>
  </w:style>
  <w:style w:type="character" w:customStyle="1" w:styleId="Heading5Char">
    <w:name w:val="Heading 5 Char"/>
    <w:basedOn w:val="DefaultParagraphFont"/>
    <w:link w:val="Heading5"/>
    <w:uiPriority w:val="9"/>
    <w:semiHidden/>
    <w:rsid w:val="00F15E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5EDE"/>
  </w:style>
  <w:style w:type="paragraph" w:styleId="Header">
    <w:name w:val="header"/>
    <w:basedOn w:val="Normal"/>
    <w:link w:val="HeaderChar"/>
    <w:uiPriority w:val="99"/>
    <w:semiHidden/>
    <w:rsid w:val="00F15EDE"/>
    <w:pPr>
      <w:tabs>
        <w:tab w:val="center" w:pos="4680"/>
        <w:tab w:val="right" w:pos="9360"/>
      </w:tabs>
    </w:pPr>
  </w:style>
  <w:style w:type="character" w:customStyle="1" w:styleId="HeaderChar">
    <w:name w:val="Header Char"/>
    <w:basedOn w:val="DefaultParagraphFont"/>
    <w:link w:val="Header"/>
    <w:uiPriority w:val="99"/>
    <w:semiHidden/>
    <w:rsid w:val="00F15EDE"/>
    <w:rPr>
      <w:rFonts w:ascii="Calibri" w:hAnsi="Calibri" w:cs="Calibri"/>
    </w:rPr>
  </w:style>
  <w:style w:type="paragraph" w:styleId="Footer">
    <w:name w:val="footer"/>
    <w:basedOn w:val="Normal"/>
    <w:link w:val="FooterChar"/>
    <w:uiPriority w:val="99"/>
    <w:semiHidden/>
    <w:rsid w:val="00F15EDE"/>
    <w:pPr>
      <w:tabs>
        <w:tab w:val="center" w:pos="4680"/>
        <w:tab w:val="right" w:pos="9360"/>
      </w:tabs>
    </w:pPr>
  </w:style>
  <w:style w:type="character" w:customStyle="1" w:styleId="FooterChar">
    <w:name w:val="Footer Char"/>
    <w:basedOn w:val="DefaultParagraphFont"/>
    <w:link w:val="Footer"/>
    <w:uiPriority w:val="99"/>
    <w:semiHidden/>
    <w:rsid w:val="00F15EDE"/>
    <w:rPr>
      <w:rFonts w:ascii="Calibri" w:hAnsi="Calibri" w:cs="Calibri"/>
    </w:rPr>
  </w:style>
  <w:style w:type="paragraph" w:styleId="BodyText">
    <w:name w:val="Body Text"/>
    <w:basedOn w:val="Normal"/>
    <w:link w:val="BodyTextChar"/>
    <w:uiPriority w:val="99"/>
    <w:semiHidden/>
    <w:unhideWhenUsed/>
    <w:rsid w:val="00F15EDE"/>
    <w:pPr>
      <w:spacing w:after="120"/>
    </w:pPr>
  </w:style>
  <w:style w:type="character" w:customStyle="1" w:styleId="BodyTextChar">
    <w:name w:val="Body Text Char"/>
    <w:basedOn w:val="DefaultParagraphFont"/>
    <w:link w:val="BodyText"/>
    <w:uiPriority w:val="99"/>
    <w:semiHidden/>
    <w:rsid w:val="00F15ED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F15ED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F15ED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F15EDE"/>
    <w:rPr>
      <w:color w:val="0563C1" w:themeColor="hyperlink"/>
      <w:u w:val="single"/>
    </w:rPr>
  </w:style>
  <w:style w:type="character" w:styleId="UnresolvedMention">
    <w:name w:val="Unresolved Mention"/>
    <w:basedOn w:val="DefaultParagraphFont"/>
    <w:uiPriority w:val="99"/>
    <w:semiHidden/>
    <w:unhideWhenUsed/>
    <w:rsid w:val="00F15EDE"/>
    <w:rPr>
      <w:color w:val="605E5C"/>
      <w:shd w:val="clear" w:color="auto" w:fill="E1DFDD"/>
    </w:rPr>
  </w:style>
  <w:style w:type="paragraph" w:customStyle="1" w:styleId="Undertag">
    <w:name w:val="Undertag"/>
    <w:link w:val="UndertagChar"/>
    <w:autoRedefine/>
    <w:uiPriority w:val="5"/>
    <w:qFormat/>
    <w:rsid w:val="00F15ED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15ED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F15EDE"/>
    <w:rPr>
      <w:rFonts w:cs="Calibri"/>
      <w:color w:val="1F3864" w:themeColor="accent1" w:themeShade="80"/>
    </w:rPr>
  </w:style>
  <w:style w:type="character" w:customStyle="1" w:styleId="AnalyticChar">
    <w:name w:val="Analytic Char"/>
    <w:basedOn w:val="DefaultParagraphFont"/>
    <w:link w:val="Analytic"/>
    <w:uiPriority w:val="5"/>
    <w:rsid w:val="00F15EDE"/>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F15EDE"/>
    <w:rPr>
      <w:color w:val="1F3864" w:themeColor="accent1" w:themeShade="80"/>
    </w:rPr>
  </w:style>
  <w:style w:type="character" w:customStyle="1" w:styleId="DeprecatedAnalyticChar">
    <w:name w:val="DeprecatedAnalytic Char"/>
    <w:basedOn w:val="DefaultParagraphFont"/>
    <w:link w:val="DeprecatedAnalytic"/>
    <w:uiPriority w:val="5"/>
    <w:rsid w:val="00F15ED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F15ED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15ED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15ED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15ED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F15EDE"/>
    <w:pPr>
      <w:ind w:left="720"/>
      <w:contextualSpacing/>
    </w:pPr>
  </w:style>
  <w:style w:type="paragraph" w:customStyle="1" w:styleId="textbold">
    <w:name w:val="text bold"/>
    <w:basedOn w:val="Normal"/>
    <w:link w:val="Emphasis"/>
    <w:uiPriority w:val="8"/>
    <w:qFormat/>
    <w:rsid w:val="00F15ED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styleId="Title">
    <w:name w:val="Title"/>
    <w:basedOn w:val="Normal"/>
    <w:next w:val="Normal"/>
    <w:link w:val="TitleChar"/>
    <w:uiPriority w:val="10"/>
    <w:qFormat/>
    <w:rsid w:val="00F15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ED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15EDE"/>
    <w:pPr>
      <w:spacing w:before="160"/>
      <w:jc w:val="center"/>
    </w:pPr>
    <w:rPr>
      <w:i/>
      <w:iCs/>
      <w:color w:val="404040" w:themeColor="text1" w:themeTint="BF"/>
    </w:rPr>
  </w:style>
  <w:style w:type="character" w:customStyle="1" w:styleId="QuoteChar">
    <w:name w:val="Quote Char"/>
    <w:basedOn w:val="DefaultParagraphFont"/>
    <w:link w:val="Quote"/>
    <w:uiPriority w:val="29"/>
    <w:rsid w:val="00F15EDE"/>
    <w:rPr>
      <w:rFonts w:ascii="Calibri" w:hAnsi="Calibri" w:cs="Calibri"/>
      <w:i/>
      <w:iCs/>
      <w:color w:val="404040" w:themeColor="text1" w:themeTint="BF"/>
    </w:rPr>
  </w:style>
  <w:style w:type="character" w:styleId="IntenseEmphasis">
    <w:name w:val="Intense Emphasis"/>
    <w:basedOn w:val="DefaultParagraphFont"/>
    <w:uiPriority w:val="21"/>
    <w:qFormat/>
    <w:rsid w:val="00F15EDE"/>
    <w:rPr>
      <w:i/>
      <w:iCs/>
      <w:color w:val="2F5496" w:themeColor="accent1" w:themeShade="BF"/>
    </w:rPr>
  </w:style>
  <w:style w:type="paragraph" w:styleId="IntenseQuote">
    <w:name w:val="Intense Quote"/>
    <w:basedOn w:val="Normal"/>
    <w:next w:val="Normal"/>
    <w:link w:val="IntenseQuoteChar"/>
    <w:uiPriority w:val="30"/>
    <w:qFormat/>
    <w:rsid w:val="00F15E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EDE"/>
    <w:rPr>
      <w:rFonts w:ascii="Calibri" w:hAnsi="Calibri" w:cs="Calibri"/>
      <w:i/>
      <w:iCs/>
      <w:color w:val="2F5496" w:themeColor="accent1" w:themeShade="BF"/>
    </w:rPr>
  </w:style>
  <w:style w:type="character" w:styleId="IntenseReference">
    <w:name w:val="Intense Reference"/>
    <w:basedOn w:val="DefaultParagraphFont"/>
    <w:uiPriority w:val="32"/>
    <w:qFormat/>
    <w:rsid w:val="00F15ED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F15EDE"/>
    <w:pPr>
      <w:spacing w:after="0" w:line="240" w:lineRule="auto"/>
    </w:pPr>
    <w:rPr>
      <w:u w:val="single"/>
    </w:rPr>
  </w:style>
  <w:style w:type="paragraph" w:customStyle="1" w:styleId="Emphasis1">
    <w:name w:val="Emphasis1"/>
    <w:basedOn w:val="Normal"/>
    <w:uiPriority w:val="7"/>
    <w:qFormat/>
    <w:rsid w:val="00F15ED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F15EDE"/>
    <w:rPr>
      <w:color w:val="000000" w:themeColor="text1"/>
    </w:rPr>
  </w:style>
  <w:style w:type="character" w:customStyle="1" w:styleId="AnalyticsHGChar">
    <w:name w:val="Analytics [HG] Char"/>
    <w:basedOn w:val="DefaultParagraphFont"/>
    <w:link w:val="AnalyticsHG"/>
    <w:rsid w:val="00F15ED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F15ED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5E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F15ED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15EDE"/>
    <w:rPr>
      <w:rFonts w:ascii="Calibri" w:eastAsiaTheme="majorEastAsia" w:hAnsi="Calibri" w:cstheme="majorBidi"/>
      <w:b/>
      <w:iCs/>
      <w:sz w:val="26"/>
      <w:szCs w:val="28"/>
    </w:rPr>
  </w:style>
  <w:style w:type="character" w:customStyle="1" w:styleId="normaltextrun">
    <w:name w:val="normaltextrun"/>
    <w:basedOn w:val="DefaultParagraphFont"/>
    <w:rsid w:val="00F15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0200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25671</Words>
  <Characters>146325</Characters>
  <Application>Microsoft Office Word</Application>
  <DocSecurity>0</DocSecurity>
  <Lines>1219</Lines>
  <Paragraphs>343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1</cp:revision>
  <dcterms:created xsi:type="dcterms:W3CDTF">2025-11-14T21:04:00Z</dcterms:created>
  <dcterms:modified xsi:type="dcterms:W3CDTF">2025-11-14T21:06:00Z</dcterms:modified>
</cp:coreProperties>
</file>