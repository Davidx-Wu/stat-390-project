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3194" w14:textId="58FE32CF" w:rsidR="00A007C5" w:rsidRDefault="00A007C5" w:rsidP="00A007C5">
      <w:pPr>
        <w:pStyle w:val="Heading2"/>
      </w:pPr>
      <w:r>
        <w:t>1AC---Round 1---NDT---USC BM</w:t>
      </w:r>
    </w:p>
    <w:p w14:paraId="403AC206" w14:textId="77777777" w:rsidR="00A007C5" w:rsidRDefault="00A007C5" w:rsidP="00A007C5">
      <w:pPr>
        <w:pStyle w:val="Heading3"/>
      </w:pPr>
      <w:r>
        <w:lastRenderedPageBreak/>
        <w:t>Adv---Prison Labor</w:t>
      </w:r>
    </w:p>
    <w:p w14:paraId="2932300E" w14:textId="77777777" w:rsidR="00A007C5" w:rsidRDefault="00A007C5" w:rsidP="00A007C5">
      <w:pPr>
        <w:pStyle w:val="Heading4"/>
      </w:pPr>
      <w:r>
        <w:t xml:space="preserve">The advantage is </w:t>
      </w:r>
      <w:r>
        <w:rPr>
          <w:u w:val="single"/>
        </w:rPr>
        <w:t>prison labor</w:t>
      </w:r>
      <w:r>
        <w:t xml:space="preserve">. </w:t>
      </w:r>
    </w:p>
    <w:p w14:paraId="056A54B1" w14:textId="77777777" w:rsidR="00A007C5" w:rsidRPr="006B1425" w:rsidRDefault="00A007C5" w:rsidP="00A007C5"/>
    <w:p w14:paraId="5B3FC857" w14:textId="77777777" w:rsidR="00A007C5" w:rsidRDefault="00A007C5" w:rsidP="00A007C5">
      <w:pPr>
        <w:pStyle w:val="Heading4"/>
      </w:pPr>
      <w:r>
        <w:t xml:space="preserve">The law </w:t>
      </w:r>
      <w:r w:rsidRPr="00536612">
        <w:rPr>
          <w:u w:val="single"/>
        </w:rPr>
        <w:t>systematically</w:t>
      </w:r>
      <w:r w:rsidRPr="001E60D3">
        <w:t xml:space="preserve"> </w:t>
      </w:r>
      <w:r w:rsidRPr="00536612">
        <w:rPr>
          <w:u w:val="single"/>
        </w:rPr>
        <w:t>denies</w:t>
      </w:r>
      <w:r>
        <w:t xml:space="preserve"> incarcerated </w:t>
      </w:r>
      <w:r w:rsidRPr="00F2701F">
        <w:t xml:space="preserve">workers </w:t>
      </w:r>
      <w:r w:rsidRPr="00536612">
        <w:rPr>
          <w:u w:val="single"/>
        </w:rPr>
        <w:t>humanity</w:t>
      </w:r>
      <w:r>
        <w:t xml:space="preserve"> through </w:t>
      </w:r>
      <w:r w:rsidRPr="00536612">
        <w:rPr>
          <w:u w:val="single"/>
        </w:rPr>
        <w:t>failure</w:t>
      </w:r>
      <w:r>
        <w:t xml:space="preserve"> to </w:t>
      </w:r>
      <w:r w:rsidRPr="00536612">
        <w:rPr>
          <w:u w:val="single"/>
        </w:rPr>
        <w:t>recognize</w:t>
      </w:r>
      <w:r>
        <w:t xml:space="preserve"> </w:t>
      </w:r>
      <w:r w:rsidRPr="00536612">
        <w:rPr>
          <w:u w:val="single"/>
        </w:rPr>
        <w:t>collective bargaining rights</w:t>
      </w:r>
      <w:r>
        <w:t>---prisoners</w:t>
      </w:r>
      <w:r w:rsidRPr="001D0635">
        <w:t xml:space="preserve"> are </w:t>
      </w:r>
      <w:r w:rsidRPr="00536612">
        <w:rPr>
          <w:u w:val="single"/>
        </w:rPr>
        <w:t>stripped</w:t>
      </w:r>
      <w:r w:rsidRPr="001D0635">
        <w:t xml:space="preserve"> of </w:t>
      </w:r>
      <w:r w:rsidRPr="00536612">
        <w:rPr>
          <w:u w:val="single"/>
        </w:rPr>
        <w:t>workplace protections</w:t>
      </w:r>
      <w:r w:rsidRPr="001D0635">
        <w:t xml:space="preserve"> and </w:t>
      </w:r>
      <w:r w:rsidRPr="00536612">
        <w:rPr>
          <w:u w:val="single"/>
        </w:rPr>
        <w:t>rendered disposable</w:t>
      </w:r>
      <w:r>
        <w:t>.</w:t>
      </w:r>
    </w:p>
    <w:p w14:paraId="38F59ABB" w14:textId="77777777" w:rsidR="00A007C5" w:rsidRPr="00482181" w:rsidRDefault="00A007C5" w:rsidP="00A007C5">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413DCBB4" w14:textId="77777777" w:rsidR="00A007C5" w:rsidRPr="00E17760" w:rsidRDefault="00A007C5" w:rsidP="00A007C5">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7ABC9513" w14:textId="77777777" w:rsidR="00A007C5" w:rsidRPr="00E17760" w:rsidRDefault="00A007C5" w:rsidP="00A007C5">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2FAFEE31" w14:textId="77777777" w:rsidR="00A007C5" w:rsidRDefault="00A007C5" w:rsidP="00A007C5">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0B51A40C" w14:textId="77777777" w:rsidR="00A007C5" w:rsidRPr="00E17760" w:rsidRDefault="00A007C5" w:rsidP="00A007C5">
      <w:pPr>
        <w:rPr>
          <w:sz w:val="16"/>
        </w:rPr>
      </w:pPr>
    </w:p>
    <w:p w14:paraId="560F1675" w14:textId="77777777" w:rsidR="00A007C5" w:rsidRPr="00B82A6F" w:rsidRDefault="00A007C5" w:rsidP="00A007C5">
      <w:pPr>
        <w:pStyle w:val="Heading4"/>
      </w:pPr>
      <w:r>
        <w:t xml:space="preserve">Specifically, the law </w:t>
      </w:r>
      <w:r w:rsidRPr="00536612">
        <w:rPr>
          <w:u w:val="single"/>
        </w:rPr>
        <w:t>denies</w:t>
      </w:r>
      <w:r>
        <w:t xml:space="preserve"> prison laborers </w:t>
      </w:r>
      <w:r w:rsidRPr="00536612">
        <w:rPr>
          <w:u w:val="single"/>
        </w:rPr>
        <w:t>FLSA protections</w:t>
      </w:r>
      <w:r>
        <w:t xml:space="preserve">, leaving them </w:t>
      </w:r>
      <w:r w:rsidRPr="00536612">
        <w:rPr>
          <w:u w:val="single"/>
        </w:rPr>
        <w:t>abandoned</w:t>
      </w:r>
      <w:r>
        <w:t xml:space="preserve"> to labor </w:t>
      </w:r>
      <w:r w:rsidRPr="00536612">
        <w:rPr>
          <w:u w:val="single"/>
        </w:rPr>
        <w:t>without agency</w:t>
      </w:r>
      <w:r>
        <w:t xml:space="preserve">. </w:t>
      </w:r>
    </w:p>
    <w:p w14:paraId="1BDD65E4" w14:textId="77777777" w:rsidR="00A007C5" w:rsidRPr="002C7AF6" w:rsidRDefault="00A007C5" w:rsidP="00A007C5">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79A9813" w14:textId="77777777" w:rsidR="00A007C5" w:rsidRPr="00446857" w:rsidRDefault="00A007C5" w:rsidP="00A007C5">
      <w:pPr>
        <w:rPr>
          <w:sz w:val="16"/>
        </w:rPr>
      </w:pPr>
      <w:r w:rsidRPr="00446857">
        <w:rPr>
          <w:sz w:val="16"/>
        </w:rPr>
        <w:lastRenderedPageBreak/>
        <w:t>II. THE CIRCUIT SPLIT ON PRISON LABOR AND THE FAIR LABOR STANDARDS ACT</w:t>
      </w:r>
    </w:p>
    <w:p w14:paraId="20C8C5E1" w14:textId="77777777" w:rsidR="00A007C5" w:rsidRPr="00446857" w:rsidRDefault="00A007C5" w:rsidP="00A007C5">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515C0C53" w14:textId="77777777" w:rsidR="00A007C5" w:rsidRPr="00446857" w:rsidRDefault="00A007C5" w:rsidP="00A007C5">
      <w:pPr>
        <w:rPr>
          <w:sz w:val="16"/>
        </w:rPr>
      </w:pPr>
      <w:r w:rsidRPr="00446857">
        <w:rPr>
          <w:sz w:val="16"/>
        </w:rPr>
        <w:t>A. Background on the Fair Labor Standards Act</w:t>
      </w:r>
    </w:p>
    <w:p w14:paraId="53519FD9" w14:textId="77777777" w:rsidR="00A007C5" w:rsidRPr="00446857" w:rsidRDefault="00A007C5" w:rsidP="00A007C5">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7D6E1D8C" w14:textId="77777777" w:rsidR="00A007C5" w:rsidRPr="00446857" w:rsidRDefault="00A007C5" w:rsidP="00A007C5">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04707C46" w14:textId="77777777" w:rsidR="00A007C5" w:rsidRPr="00446857" w:rsidRDefault="00A007C5" w:rsidP="00A007C5">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A5C3902" w14:textId="77777777" w:rsidR="00A007C5" w:rsidRPr="00446857" w:rsidRDefault="00A007C5" w:rsidP="00A007C5">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6F03E8AD" w14:textId="77777777" w:rsidR="00A007C5" w:rsidRPr="00446857" w:rsidRDefault="00A007C5" w:rsidP="00A007C5">
      <w:pPr>
        <w:rPr>
          <w:sz w:val="16"/>
        </w:rPr>
      </w:pPr>
      <w:r w:rsidRPr="00446857">
        <w:rPr>
          <w:sz w:val="16"/>
        </w:rPr>
        <w:t>B. Introducing the Circuit Split: The Rise of the Bonnette Factors</w:t>
      </w:r>
    </w:p>
    <w:p w14:paraId="040224B8" w14:textId="77777777" w:rsidR="00A007C5" w:rsidRPr="00446857" w:rsidRDefault="00A007C5" w:rsidP="00A007C5">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614761A9" w14:textId="77777777" w:rsidR="00A007C5" w:rsidRPr="00603751" w:rsidRDefault="00A007C5" w:rsidP="00A007C5">
      <w:pPr>
        <w:rPr>
          <w:sz w:val="16"/>
        </w:rPr>
      </w:pPr>
      <w:r w:rsidRPr="00446857">
        <w:rPr>
          <w:sz w:val="16"/>
        </w:rPr>
        <w:lastRenderedPageBreak/>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0A7A80CA" w14:textId="77777777" w:rsidR="00A007C5" w:rsidRPr="00446857" w:rsidRDefault="00A007C5" w:rsidP="00A007C5">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18AB8A8B" w14:textId="77777777" w:rsidR="00A007C5" w:rsidRPr="00446857" w:rsidRDefault="00A007C5" w:rsidP="00A007C5">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07EEC314" w14:textId="77777777" w:rsidR="00A007C5" w:rsidRPr="00446857" w:rsidRDefault="00A007C5" w:rsidP="00A007C5">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DBE7BCD" w14:textId="77777777" w:rsidR="00A007C5" w:rsidRPr="00446857" w:rsidRDefault="00A007C5" w:rsidP="00A007C5">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3FA067C0" w14:textId="77777777" w:rsidR="00A007C5" w:rsidRPr="00446857" w:rsidRDefault="00A007C5" w:rsidP="00A007C5">
      <w:pPr>
        <w:rPr>
          <w:sz w:val="16"/>
        </w:rPr>
      </w:pPr>
      <w:r w:rsidRPr="00446857">
        <w:rPr>
          <w:sz w:val="16"/>
        </w:rPr>
        <w:lastRenderedPageBreak/>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07B90965" w14:textId="77777777" w:rsidR="00A007C5" w:rsidRPr="00446857" w:rsidRDefault="00A007C5" w:rsidP="00A007C5">
      <w:pPr>
        <w:rPr>
          <w:sz w:val="16"/>
        </w:rPr>
      </w:pPr>
      <w:bookmarkStart w:id="2" w:name="_Hlk207961285"/>
      <w:r w:rsidRPr="00446857">
        <w:rPr>
          <w:sz w:val="16"/>
        </w:rPr>
        <w:t>C. Introducing the Circuit Split: The Fall of the Bonnette Factors</w:t>
      </w:r>
    </w:p>
    <w:p w14:paraId="60AA1698" w14:textId="77777777" w:rsidR="00A007C5" w:rsidRPr="00446857" w:rsidRDefault="00A007C5" w:rsidP="00A007C5">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7831BA2E" w14:textId="77777777" w:rsidR="00A007C5" w:rsidRPr="00446857" w:rsidRDefault="00A007C5" w:rsidP="00A007C5">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6C0654F" w14:textId="77777777" w:rsidR="00A007C5" w:rsidRPr="00446857" w:rsidRDefault="00A007C5" w:rsidP="00A007C5">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3DFB3F12" w14:textId="77777777" w:rsidR="00A007C5" w:rsidRPr="00446857" w:rsidRDefault="00A007C5" w:rsidP="00A007C5">
      <w:pPr>
        <w:rPr>
          <w:sz w:val="16"/>
        </w:rPr>
      </w:pPr>
      <w:r w:rsidRPr="00446857">
        <w:rPr>
          <w:rStyle w:val="Emphasis"/>
        </w:rPr>
        <w:lastRenderedPageBreak/>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6AAF784B" w14:textId="77777777" w:rsidR="00A007C5" w:rsidRPr="00446857" w:rsidRDefault="00A007C5" w:rsidP="00A007C5">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68A6BE85" w14:textId="77777777" w:rsidR="00A007C5" w:rsidRPr="00446857" w:rsidRDefault="00A007C5" w:rsidP="00A007C5">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5FE7D605" w14:textId="77777777" w:rsidR="00A007C5" w:rsidRDefault="00A007C5" w:rsidP="00A007C5">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C0A789F" w14:textId="77777777" w:rsidR="00A007C5" w:rsidRDefault="00A007C5" w:rsidP="00A007C5">
      <w:pPr>
        <w:rPr>
          <w:sz w:val="16"/>
        </w:rPr>
      </w:pPr>
    </w:p>
    <w:p w14:paraId="18C260CD" w14:textId="77777777" w:rsidR="00A007C5" w:rsidRPr="001E52F5" w:rsidRDefault="00A007C5" w:rsidP="00A007C5">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disposable</w:t>
      </w:r>
      <w:r>
        <w:t xml:space="preserve"> and </w:t>
      </w:r>
      <w:r>
        <w:rPr>
          <w:u w:val="single"/>
        </w:rPr>
        <w:t>expendable</w:t>
      </w:r>
      <w:r>
        <w:t xml:space="preserve">. </w:t>
      </w:r>
    </w:p>
    <w:p w14:paraId="740867AB" w14:textId="77777777" w:rsidR="00A007C5" w:rsidRPr="007E5B25" w:rsidRDefault="00A007C5" w:rsidP="00A007C5">
      <w:pPr>
        <w:rPr>
          <w:rStyle w:val="Style13ptBold"/>
        </w:rPr>
      </w:pPr>
      <w:r w:rsidRPr="007E5B25">
        <w:rPr>
          <w:rStyle w:val="Style13ptBold"/>
        </w:rPr>
        <w:t>Zatz, 23</w:t>
      </w:r>
    </w:p>
    <w:p w14:paraId="017E0B1A" w14:textId="77777777" w:rsidR="00A007C5" w:rsidRPr="00DC30EA" w:rsidRDefault="00A007C5" w:rsidP="00A007C5">
      <w:r>
        <w:t>[Noah, Prof. Law @ UCLA: “FROM WORK IN PRISON TO CARCERALITY AT WORK,” LPE Symposium on Carceral Labor, published 6-1-2023. https://lpeproject.org/blog/from-work-in-prison-to-carcerality-at-work/]//AD</w:t>
      </w:r>
    </w:p>
    <w:p w14:paraId="5B7CA136" w14:textId="77777777" w:rsidR="00A007C5" w:rsidRPr="00131839" w:rsidRDefault="00A007C5" w:rsidP="00A007C5">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57417A5F" w14:textId="77777777" w:rsidR="00A007C5" w:rsidRPr="007E5B25" w:rsidRDefault="00A007C5" w:rsidP="00A007C5">
      <w:pPr>
        <w:rPr>
          <w:rStyle w:val="StyleUnderline"/>
        </w:rPr>
      </w:pPr>
      <w:r w:rsidRPr="00131839">
        <w:rPr>
          <w:sz w:val="16"/>
        </w:rPr>
        <w:lastRenderedPageBreak/>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06006715" w14:textId="77777777" w:rsidR="00A007C5" w:rsidRPr="00131839" w:rsidRDefault="00A007C5" w:rsidP="00A007C5">
      <w:pPr>
        <w:rPr>
          <w:sz w:val="16"/>
        </w:rPr>
      </w:pPr>
      <w:r w:rsidRPr="00131839">
        <w:rPr>
          <w:sz w:val="16"/>
        </w:rPr>
        <w:t>WORKERS AS SUBSTITUTES ACROSS PRISON WALLS</w:t>
      </w:r>
    </w:p>
    <w:p w14:paraId="587F3891" w14:textId="77777777" w:rsidR="00A007C5" w:rsidRPr="00131839" w:rsidRDefault="00A007C5" w:rsidP="00A007C5">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23A9E566" w14:textId="77777777" w:rsidR="00A007C5" w:rsidRPr="007E5B25" w:rsidRDefault="00A007C5" w:rsidP="00A007C5">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7D241E9" w14:textId="77777777" w:rsidR="00A007C5" w:rsidRPr="0022248C" w:rsidRDefault="00A007C5" w:rsidP="00A007C5">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683768E6" w14:textId="77777777" w:rsidR="00A007C5" w:rsidRPr="007E5B25" w:rsidRDefault="00A007C5" w:rsidP="00A007C5">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30C036EB" w14:textId="77777777" w:rsidR="00A007C5" w:rsidRPr="00DD5C87" w:rsidRDefault="00A007C5" w:rsidP="00A007C5">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9079668" w14:textId="77777777" w:rsidR="00A007C5" w:rsidRPr="00DD5C87" w:rsidRDefault="00A007C5" w:rsidP="00A007C5">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3220719" w14:textId="77777777" w:rsidR="00A007C5" w:rsidRPr="00DD5C87" w:rsidRDefault="00A007C5" w:rsidP="00A007C5">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w:t>
      </w:r>
      <w:r w:rsidRPr="00DD5C87">
        <w:rPr>
          <w:sz w:val="16"/>
          <w:szCs w:val="16"/>
        </w:rPr>
        <w:lastRenderedPageBreak/>
        <w:t>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B771277" w14:textId="77777777" w:rsidR="00A007C5" w:rsidRPr="00131839" w:rsidRDefault="00A007C5" w:rsidP="00A007C5">
      <w:pPr>
        <w:rPr>
          <w:sz w:val="16"/>
        </w:rPr>
      </w:pPr>
      <w:r w:rsidRPr="00131839">
        <w:rPr>
          <w:sz w:val="16"/>
        </w:rPr>
        <w:t>WORKERS AS MARKET ACTORS</w:t>
      </w:r>
    </w:p>
    <w:p w14:paraId="420C248A" w14:textId="77777777" w:rsidR="00A007C5" w:rsidRPr="00E70F78" w:rsidRDefault="00A007C5" w:rsidP="00A007C5">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66E29CA5" w14:textId="77777777" w:rsidR="00A007C5" w:rsidRPr="00E70F78" w:rsidRDefault="00A007C5" w:rsidP="00A007C5">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1EA04FF8" w14:textId="77777777" w:rsidR="00A007C5" w:rsidRDefault="00A007C5" w:rsidP="00A007C5"/>
    <w:p w14:paraId="07289166" w14:textId="77777777" w:rsidR="00A007C5" w:rsidRDefault="00A007C5" w:rsidP="00A007C5">
      <w:pPr>
        <w:pStyle w:val="Heading4"/>
      </w:pPr>
      <w:r>
        <w:t xml:space="preserve">The plan </w:t>
      </w:r>
      <w:r>
        <w:rPr>
          <w:u w:val="single"/>
        </w:rPr>
        <w:t>retools</w:t>
      </w:r>
      <w:r w:rsidRPr="00F969FF">
        <w:t xml:space="preserve"> the </w:t>
      </w:r>
      <w:r>
        <w:rPr>
          <w:u w:val="single"/>
        </w:rPr>
        <w:t>FLSA</w:t>
      </w:r>
      <w:r w:rsidRPr="00F969FF">
        <w:t xml:space="preserve"> to </w:t>
      </w:r>
      <w:r>
        <w:rPr>
          <w:u w:val="single"/>
        </w:rPr>
        <w:t>recognize</w:t>
      </w:r>
      <w:r w:rsidRPr="00F969FF">
        <w:t xml:space="preserve"> the </w:t>
      </w:r>
      <w:r>
        <w:rPr>
          <w:u w:val="single"/>
        </w:rPr>
        <w:t>humanity</w:t>
      </w:r>
      <w:r w:rsidRPr="00F969FF">
        <w:t xml:space="preserve"> of</w:t>
      </w:r>
      <w:r>
        <w:rPr>
          <w:u w:val="single"/>
        </w:rPr>
        <w:t xml:space="preserve"> prisoners.</w:t>
      </w:r>
    </w:p>
    <w:p w14:paraId="3A5EA14A" w14:textId="77777777" w:rsidR="00A007C5" w:rsidRPr="002C7AF6" w:rsidRDefault="00A007C5" w:rsidP="00A007C5">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5B5E664D" w14:textId="77777777" w:rsidR="00A007C5" w:rsidRPr="005F3845" w:rsidRDefault="00A007C5" w:rsidP="00A007C5">
      <w:pPr>
        <w:rPr>
          <w:sz w:val="16"/>
        </w:rPr>
      </w:pPr>
      <w:r w:rsidRPr="005F3845">
        <w:rPr>
          <w:sz w:val="16"/>
        </w:rPr>
        <w:t>IV. THE SUPREME COURT MUST REJECT THE USAGE OF BRIGHT-LINE RULES</w:t>
      </w:r>
    </w:p>
    <w:p w14:paraId="4F8790AE" w14:textId="77777777" w:rsidR="00A007C5" w:rsidRPr="005F3845" w:rsidRDefault="00A007C5" w:rsidP="00A007C5">
      <w:pPr>
        <w:rPr>
          <w:sz w:val="16"/>
        </w:rPr>
      </w:pPr>
      <w:r w:rsidRPr="005F3845">
        <w:rPr>
          <w:sz w:val="16"/>
        </w:rPr>
        <w:t xml:space="preserve">A. Bright Line Rules: Voluntary vs. Compelled Labor </w:t>
      </w:r>
    </w:p>
    <w:p w14:paraId="1EC654F4" w14:textId="77777777" w:rsidR="00A007C5" w:rsidRPr="005F3845" w:rsidRDefault="00A007C5" w:rsidP="00A007C5">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w:t>
      </w:r>
      <w:r w:rsidRPr="005F3845">
        <w:rPr>
          <w:sz w:val="16"/>
        </w:rPr>
        <w:lastRenderedPageBreak/>
        <w:t xml:space="preserve">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39B5E424" w14:textId="77777777" w:rsidR="00A007C5" w:rsidRPr="005F3845" w:rsidRDefault="00A007C5" w:rsidP="00A007C5">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4B7AE4">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11FE0835" w14:textId="77777777" w:rsidR="00A007C5" w:rsidRPr="005F3845" w:rsidRDefault="00A007C5" w:rsidP="00A007C5">
      <w:pPr>
        <w:rPr>
          <w:sz w:val="16"/>
        </w:rPr>
      </w:pPr>
      <w:r w:rsidRPr="005F3845">
        <w:rPr>
          <w:sz w:val="16"/>
        </w:rPr>
        <w:t>B. Bright Line Rules: Inside vs. Outside of Prison Walls</w:t>
      </w:r>
    </w:p>
    <w:p w14:paraId="598D8589" w14:textId="77777777" w:rsidR="00A007C5" w:rsidRPr="005F3845" w:rsidRDefault="00A007C5" w:rsidP="00A007C5">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2548C006" w14:textId="77777777" w:rsidR="00A007C5" w:rsidRPr="005F3845" w:rsidRDefault="00A007C5" w:rsidP="00A007C5">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72FB6531" w14:textId="77777777" w:rsidR="00A007C5" w:rsidRPr="005F3845" w:rsidRDefault="00A007C5" w:rsidP="00A007C5">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3165FFCA" w14:textId="77777777" w:rsidR="00A007C5" w:rsidRPr="005F3845" w:rsidRDefault="00A007C5" w:rsidP="00A007C5">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w:t>
      </w:r>
      <w:r w:rsidRPr="00B34E17">
        <w:rPr>
          <w:rStyle w:val="StyleUnderline"/>
        </w:rPr>
        <w:lastRenderedPageBreak/>
        <w:t xml:space="preserve">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3112ACF2" w14:textId="77777777" w:rsidR="00A007C5" w:rsidRPr="005F3845" w:rsidRDefault="00A007C5" w:rsidP="00A007C5">
      <w:pPr>
        <w:rPr>
          <w:sz w:val="16"/>
        </w:rPr>
      </w:pPr>
      <w:r w:rsidRPr="005F3845">
        <w:rPr>
          <w:sz w:val="16"/>
        </w:rPr>
        <w:t>V. A NEW “ECONOMIC REALITY” TEST: A “BUT-FOR” TEST</w:t>
      </w:r>
    </w:p>
    <w:p w14:paraId="34817B1C" w14:textId="77777777" w:rsidR="00A007C5" w:rsidRPr="005F3845" w:rsidRDefault="00A007C5" w:rsidP="00A007C5">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665CA7AD" w14:textId="77777777" w:rsidR="00A007C5" w:rsidRDefault="00A007C5" w:rsidP="00A007C5">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B999522" w14:textId="77777777" w:rsidR="00A007C5" w:rsidRPr="003D16BE" w:rsidRDefault="00A007C5" w:rsidP="00A007C5">
      <w:pPr>
        <w:rPr>
          <w:u w:val="single"/>
        </w:rPr>
      </w:pPr>
    </w:p>
    <w:p w14:paraId="1DFAE171" w14:textId="77777777" w:rsidR="00A007C5" w:rsidRDefault="00A007C5" w:rsidP="00A007C5">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3CA76658" w14:textId="77777777" w:rsidR="00A007C5" w:rsidRPr="0000044C" w:rsidRDefault="00A007C5" w:rsidP="00A007C5">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7D0E23F1" w14:textId="77777777" w:rsidR="00A007C5" w:rsidRPr="00E70F78" w:rsidRDefault="00A007C5" w:rsidP="00A007C5">
      <w:pPr>
        <w:rPr>
          <w:sz w:val="16"/>
        </w:rPr>
      </w:pPr>
      <w:r w:rsidRPr="003E524C">
        <w:rPr>
          <w:sz w:val="16"/>
        </w:rPr>
        <w:t>From</w:t>
      </w:r>
      <w:r w:rsidRPr="00E70F78">
        <w:rPr>
          <w:sz w:val="16"/>
        </w:rPr>
        <w:t xml:space="preserve"> the New Debtors Prisons to the New Debt Peonage</w:t>
      </w:r>
    </w:p>
    <w:p w14:paraId="2285DCEC" w14:textId="77777777" w:rsidR="00A007C5" w:rsidRPr="00E70F78" w:rsidRDefault="00A007C5" w:rsidP="00A007C5">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w:t>
      </w:r>
      <w:r w:rsidRPr="003E524C">
        <w:rPr>
          <w:rStyle w:val="StyleUnderline"/>
        </w:rPr>
        <w:lastRenderedPageBreak/>
        <w:t>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047913B1" w14:textId="77777777" w:rsidR="00A007C5" w:rsidRPr="00E70F78" w:rsidRDefault="00A007C5" w:rsidP="00A007C5">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33F52B7E" w14:textId="77777777" w:rsidR="00A007C5" w:rsidRPr="00E70F78" w:rsidRDefault="00A007C5" w:rsidP="00A007C5">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r w:rsidRPr="004B7AE4">
        <w:rPr>
          <w:rStyle w:val="Emphasis"/>
          <w:highlight w:val="cyan"/>
        </w:rPr>
        <w:t>debtors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5F925178" w14:textId="77777777" w:rsidR="00A007C5" w:rsidRPr="00E70F78" w:rsidRDefault="00A007C5" w:rsidP="00A007C5">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0B4C5A7D" w14:textId="77777777" w:rsidR="00A007C5" w:rsidRPr="00E70F78" w:rsidRDefault="00A007C5" w:rsidP="00A007C5">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0B38247C" w14:textId="77777777" w:rsidR="00A007C5" w:rsidRPr="00E70F78" w:rsidRDefault="00A007C5" w:rsidP="00A007C5">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03DC6FEF" w14:textId="77777777" w:rsidR="00A007C5" w:rsidRPr="00E70F78" w:rsidRDefault="00A007C5" w:rsidP="00A007C5">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w:t>
      </w:r>
      <w:r w:rsidRPr="00E70F78">
        <w:rPr>
          <w:sz w:val="16"/>
        </w:rPr>
        <w:lastRenderedPageBreak/>
        <w:t>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3ABED0DB" w14:textId="77777777" w:rsidR="00A007C5" w:rsidRPr="00E70F78" w:rsidRDefault="00A007C5" w:rsidP="00A007C5">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455F41C4" w14:textId="77777777" w:rsidR="00A007C5" w:rsidRPr="00E70F78" w:rsidRDefault="00A007C5" w:rsidP="00A007C5">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726ADEBB" w14:textId="77777777" w:rsidR="00A007C5" w:rsidRPr="00E70F78" w:rsidRDefault="00A007C5" w:rsidP="00A007C5">
      <w:pPr>
        <w:rPr>
          <w:sz w:val="16"/>
        </w:rPr>
      </w:pPr>
      <w:r w:rsidRPr="00E70F78">
        <w:rPr>
          <w:sz w:val="16"/>
        </w:rPr>
        <w:t>Carceral Labor as Progressive Reform</w:t>
      </w:r>
    </w:p>
    <w:p w14:paraId="08EFA6AB" w14:textId="77777777" w:rsidR="00A007C5" w:rsidRPr="00881EC1" w:rsidRDefault="00A007C5" w:rsidP="00A007C5">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6CD9B5D3" w14:textId="77777777" w:rsidR="00A007C5" w:rsidRPr="00E70F78" w:rsidRDefault="00A007C5" w:rsidP="00A007C5">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77215955" w14:textId="77777777" w:rsidR="00A007C5" w:rsidRPr="00E70F78" w:rsidRDefault="00A007C5" w:rsidP="00A007C5">
      <w:pPr>
        <w:rPr>
          <w:sz w:val="16"/>
        </w:rPr>
      </w:pPr>
      <w:r w:rsidRPr="00E70F78">
        <w:rPr>
          <w:sz w:val="16"/>
        </w:rPr>
        <w:lastRenderedPageBreak/>
        <w:t>Carceral Work as an Alternative to Incarceration</w:t>
      </w:r>
    </w:p>
    <w:p w14:paraId="556D117B" w14:textId="77777777" w:rsidR="00A007C5" w:rsidRPr="00E70F78" w:rsidRDefault="00A007C5" w:rsidP="00A007C5">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54448269" w14:textId="77777777" w:rsidR="00A007C5" w:rsidRPr="00E70F78" w:rsidRDefault="00A007C5" w:rsidP="00A007C5">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634BD11B" w14:textId="77777777" w:rsidR="00A007C5" w:rsidRPr="00881EC1" w:rsidRDefault="00A007C5" w:rsidP="00A007C5">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6EA1E647" w14:textId="77777777" w:rsidR="00A007C5" w:rsidRPr="00E70F78" w:rsidRDefault="00A007C5" w:rsidP="00A007C5">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540C1A18" w14:textId="77777777" w:rsidR="00A007C5" w:rsidRDefault="00A007C5" w:rsidP="00A007C5">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 xml:space="preserve">pre-sentence “drug court” </w:t>
      </w:r>
      <w:r w:rsidRPr="00881EC1">
        <w:rPr>
          <w:rStyle w:val="Emphasis"/>
        </w:rPr>
        <w:lastRenderedPageBreak/>
        <w:t>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6F51DE90" w14:textId="77777777" w:rsidR="00A007C5" w:rsidRPr="00470E72" w:rsidRDefault="00A007C5" w:rsidP="00A007C5">
      <w:pPr>
        <w:rPr>
          <w:sz w:val="16"/>
        </w:rPr>
      </w:pPr>
    </w:p>
    <w:p w14:paraId="32D41DF8" w14:textId="77777777" w:rsidR="00A007C5" w:rsidRPr="007114A5" w:rsidRDefault="00A007C5" w:rsidP="00A007C5">
      <w:pPr>
        <w:pStyle w:val="Heading4"/>
      </w:pPr>
      <w:r>
        <w:t xml:space="preserve">That </w:t>
      </w:r>
      <w:r w:rsidRPr="007C02F5">
        <w:rPr>
          <w:u w:val="single"/>
        </w:rPr>
        <w:t>spills over</w:t>
      </w:r>
      <w:r>
        <w:t xml:space="preserve"> to </w:t>
      </w:r>
      <w:r w:rsidRPr="007C02F5">
        <w:rPr>
          <w:u w:val="single"/>
        </w:rPr>
        <w:t>broader</w:t>
      </w:r>
      <w:r>
        <w:t xml:space="preserve"> collective organizing, including </w:t>
      </w:r>
      <w:r w:rsidRPr="007C02F5">
        <w:rPr>
          <w:u w:val="single"/>
        </w:rPr>
        <w:t>right to strike</w:t>
      </w:r>
      <w:r>
        <w:t>.</w:t>
      </w:r>
    </w:p>
    <w:p w14:paraId="0E8E7CE7" w14:textId="77777777" w:rsidR="00A007C5" w:rsidRPr="00A872B9" w:rsidRDefault="00A007C5" w:rsidP="00A007C5">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0B5A5A2D" w14:textId="77777777" w:rsidR="00A007C5" w:rsidRPr="002032B8" w:rsidRDefault="00A007C5" w:rsidP="00A007C5">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44222ED" w14:textId="77777777" w:rsidR="00A007C5" w:rsidRPr="002032B8" w:rsidRDefault="00A007C5" w:rsidP="00A007C5">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842A8E1" w14:textId="77777777" w:rsidR="00A007C5" w:rsidRPr="002032B8" w:rsidRDefault="00A007C5" w:rsidP="00A007C5">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50557DDA" w14:textId="77777777" w:rsidR="00A007C5" w:rsidRPr="002032B8" w:rsidRDefault="00A007C5" w:rsidP="00A007C5">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7ACA0449" w14:textId="77777777" w:rsidR="00A007C5" w:rsidRPr="002032B8" w:rsidRDefault="00A007C5" w:rsidP="00A007C5">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w:t>
      </w:r>
      <w:r w:rsidRPr="0026346D">
        <w:rPr>
          <w:rStyle w:val="StyleUnderline"/>
        </w:rPr>
        <w:lastRenderedPageBreak/>
        <w:t xml:space="preserve">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3135A88" w14:textId="77777777" w:rsidR="00A007C5" w:rsidRPr="002032B8" w:rsidRDefault="00A007C5" w:rsidP="00A007C5">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0884F08C" w14:textId="77777777" w:rsidR="00A007C5" w:rsidRPr="002032B8" w:rsidRDefault="00A007C5" w:rsidP="00A007C5">
      <w:pPr>
        <w:rPr>
          <w:sz w:val="16"/>
        </w:rPr>
      </w:pPr>
      <w:r w:rsidRPr="002032B8">
        <w:rPr>
          <w:sz w:val="16"/>
        </w:rPr>
        <w:t>(c) Violations pertaining to the Security and the Orderly Operation of the Institution.</w:t>
      </w:r>
    </w:p>
    <w:p w14:paraId="6F0CD5DE" w14:textId="77777777" w:rsidR="00A007C5" w:rsidRPr="002032B8" w:rsidRDefault="00A007C5" w:rsidP="00A007C5">
      <w:pPr>
        <w:rPr>
          <w:sz w:val="16"/>
        </w:rPr>
      </w:pPr>
      <w:r w:rsidRPr="002032B8">
        <w:rPr>
          <w:sz w:val="16"/>
        </w:rPr>
        <w:t>C-1: Participation in any meeting or gathering which is not of a type which has been authorized by the institutional staff or an individual staff member.</w:t>
      </w:r>
    </w:p>
    <w:p w14:paraId="5A758987" w14:textId="77777777" w:rsidR="00A007C5" w:rsidRPr="002032B8" w:rsidRDefault="00A007C5" w:rsidP="00A007C5">
      <w:pPr>
        <w:rPr>
          <w:sz w:val="16"/>
        </w:rPr>
      </w:pPr>
      <w:r w:rsidRPr="002032B8">
        <w:rPr>
          <w:sz w:val="16"/>
        </w:rPr>
        <w:t>C- 2 Participation in any group demonstration, disturbance, riot, strike, refusal to work, work stoppage or work slow down which would disrupt the ordinary routine of the institution.</w:t>
      </w:r>
    </w:p>
    <w:p w14:paraId="6A29DED3" w14:textId="77777777" w:rsidR="00A007C5" w:rsidRPr="002032B8" w:rsidRDefault="00A007C5" w:rsidP="00A007C5">
      <w:pPr>
        <w:rPr>
          <w:sz w:val="16"/>
        </w:rPr>
      </w:pPr>
      <w:r w:rsidRPr="002032B8">
        <w:rPr>
          <w:sz w:val="16"/>
        </w:rPr>
        <w:t>C-2A: Planning, conspiring, or encouraging others to participate in any group</w:t>
      </w:r>
    </w:p>
    <w:p w14:paraId="63563C3C" w14:textId="77777777" w:rsidR="00A007C5" w:rsidRPr="002032B8" w:rsidRDefault="00A007C5" w:rsidP="00A007C5">
      <w:pPr>
        <w:rPr>
          <w:sz w:val="16"/>
        </w:rPr>
      </w:pPr>
      <w:r w:rsidRPr="002032B8">
        <w:rPr>
          <w:sz w:val="16"/>
        </w:rPr>
        <w:t>demonstration, disturbance, riot, strike, refusal to work, work stoppage, or work slowdown which would disrupt the ordinary routine of the institution.145</w:t>
      </w:r>
    </w:p>
    <w:p w14:paraId="7E51C619" w14:textId="77777777" w:rsidR="00A007C5" w:rsidRDefault="00A007C5" w:rsidP="00A007C5">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2229BA66" w14:textId="77777777" w:rsidR="00A007C5" w:rsidRDefault="00A007C5" w:rsidP="00A007C5"/>
    <w:p w14:paraId="35E0A48F" w14:textId="77777777" w:rsidR="00A007C5" w:rsidRDefault="00A007C5" w:rsidP="00A007C5">
      <w:pPr>
        <w:pStyle w:val="Heading4"/>
      </w:pPr>
      <w:r>
        <w:t xml:space="preserve">Collective bargaining rights </w:t>
      </w:r>
      <w:r>
        <w:rPr>
          <w:u w:val="single"/>
        </w:rPr>
        <w:t>specifically</w:t>
      </w:r>
      <w:r>
        <w:t xml:space="preserve"> are key. </w:t>
      </w:r>
    </w:p>
    <w:p w14:paraId="0615E30F" w14:textId="77777777" w:rsidR="00A007C5" w:rsidRDefault="00A007C5" w:rsidP="00A007C5"/>
    <w:p w14:paraId="10B47983" w14:textId="77777777" w:rsidR="00A007C5" w:rsidRPr="00E21BDB" w:rsidRDefault="00A007C5" w:rsidP="00A007C5">
      <w:pPr>
        <w:pStyle w:val="Heading4"/>
      </w:pPr>
      <w:r>
        <w:t xml:space="preserve">First is for </w:t>
      </w:r>
      <w:r>
        <w:rPr>
          <w:u w:val="single"/>
        </w:rPr>
        <w:t>autonomy</w:t>
      </w:r>
      <w:r>
        <w:t xml:space="preserve">. Unions create </w:t>
      </w:r>
      <w:r w:rsidRPr="00B121F0">
        <w:rPr>
          <w:u w:val="single"/>
        </w:rPr>
        <w:t>dignity</w:t>
      </w:r>
      <w:r>
        <w:t xml:space="preserve"> by offering </w:t>
      </w:r>
      <w:r w:rsidRPr="00B121F0">
        <w:rPr>
          <w:u w:val="single"/>
        </w:rPr>
        <w:t>worker choice</w:t>
      </w:r>
      <w:r>
        <w:t xml:space="preserve">. </w:t>
      </w:r>
    </w:p>
    <w:p w14:paraId="76A65FDE" w14:textId="77777777" w:rsidR="00A007C5" w:rsidRPr="00D47600" w:rsidRDefault="00A007C5" w:rsidP="00A007C5">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7B8BA36" w14:textId="77777777" w:rsidR="00A007C5" w:rsidRPr="00E21BDB" w:rsidRDefault="00A007C5" w:rsidP="00A007C5">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34CC9F7B" w14:textId="77777777" w:rsidR="00A007C5" w:rsidRPr="00211505" w:rsidRDefault="00A007C5" w:rsidP="00A007C5">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290F00CF" w14:textId="77777777" w:rsidR="00A007C5" w:rsidRPr="00E21BDB" w:rsidRDefault="00A007C5" w:rsidP="00A007C5">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3F9ED7D8" w14:textId="77777777" w:rsidR="00A007C5" w:rsidRPr="00E21BDB" w:rsidRDefault="00A007C5" w:rsidP="00A007C5">
      <w:pPr>
        <w:rPr>
          <w:sz w:val="16"/>
        </w:rPr>
      </w:pPr>
      <w:r w:rsidRPr="00E21BDB">
        <w:rPr>
          <w:sz w:val="16"/>
        </w:rPr>
        <w:t>A. Collective Bargaining Promotes Workplace Safety and Economic Freedom.</w:t>
      </w:r>
    </w:p>
    <w:p w14:paraId="4BCB60B8" w14:textId="77777777" w:rsidR="00A007C5" w:rsidRPr="00E21BDB" w:rsidRDefault="00A007C5" w:rsidP="00A007C5">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544A5839" w14:textId="77777777" w:rsidR="00A007C5" w:rsidRDefault="00A007C5" w:rsidP="00A007C5">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43275354" w14:textId="77777777" w:rsidR="00A007C5" w:rsidRPr="00E21BDB" w:rsidRDefault="00A007C5" w:rsidP="00A007C5">
      <w:pPr>
        <w:rPr>
          <w:sz w:val="16"/>
        </w:rPr>
      </w:pPr>
    </w:p>
    <w:p w14:paraId="56B4A870" w14:textId="77777777" w:rsidR="00A007C5" w:rsidRDefault="00A007C5" w:rsidP="00A007C5">
      <w:pPr>
        <w:pStyle w:val="Heading4"/>
      </w:pPr>
      <w:r>
        <w:t xml:space="preserve">That’s a </w:t>
      </w:r>
      <w:r w:rsidRPr="00E0768E">
        <w:rPr>
          <w:u w:val="single"/>
        </w:rPr>
        <w:t>prerequisite</w:t>
      </w:r>
      <w:r>
        <w:t xml:space="preserve"> to </w:t>
      </w:r>
      <w:r w:rsidRPr="00E0768E">
        <w:rPr>
          <w:u w:val="single"/>
        </w:rPr>
        <w:t>abolition</w:t>
      </w:r>
      <w:r>
        <w:t xml:space="preserve">. </w:t>
      </w:r>
    </w:p>
    <w:p w14:paraId="6BAEB23E" w14:textId="77777777" w:rsidR="00A007C5" w:rsidRPr="00D47600" w:rsidRDefault="00A007C5" w:rsidP="00A007C5">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7F8E165" w14:textId="77777777" w:rsidR="00A007C5" w:rsidRPr="00423BD5" w:rsidRDefault="00A007C5" w:rsidP="00A007C5">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1EBB6B0" w14:textId="77777777" w:rsidR="00A007C5" w:rsidRDefault="00A007C5" w:rsidP="00A007C5">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1ACC2CFF" w14:textId="77777777" w:rsidR="00A007C5" w:rsidRPr="00423BD5" w:rsidRDefault="00A007C5" w:rsidP="00A007C5">
      <w:pPr>
        <w:rPr>
          <w:sz w:val="16"/>
        </w:rPr>
      </w:pPr>
    </w:p>
    <w:p w14:paraId="25E6E8D0" w14:textId="77777777" w:rsidR="00A007C5" w:rsidRPr="00454D04" w:rsidRDefault="00A007C5" w:rsidP="00A007C5">
      <w:pPr>
        <w:pStyle w:val="Heading4"/>
      </w:pPr>
      <w:r>
        <w:t xml:space="preserve">Second is prison-labor </w:t>
      </w:r>
      <w:r w:rsidRPr="00A539B4">
        <w:rPr>
          <w:u w:val="single"/>
        </w:rPr>
        <w:t>union linkages</w:t>
      </w:r>
      <w:r>
        <w:t xml:space="preserve">. Prison </w:t>
      </w:r>
      <w:r w:rsidRPr="00D474D0">
        <w:rPr>
          <w:u w:val="single"/>
        </w:rPr>
        <w:t>organizing</w:t>
      </w:r>
      <w:r>
        <w:t xml:space="preserve"> is occurring on a </w:t>
      </w:r>
      <w:r>
        <w:rPr>
          <w:u w:val="single"/>
        </w:rPr>
        <w:t>small-scale</w:t>
      </w:r>
      <w:r>
        <w:t xml:space="preserve"> now</w:t>
      </w:r>
      <w:r w:rsidRPr="00837080">
        <w:t xml:space="preserve"> but </w:t>
      </w:r>
      <w:r w:rsidRPr="00D474D0">
        <w:rPr>
          <w:u w:val="single"/>
        </w:rPr>
        <w:t>lacks labor support</w:t>
      </w:r>
      <w:r w:rsidRPr="00837080">
        <w:t xml:space="preserve">. Legal </w:t>
      </w:r>
      <w:r w:rsidRPr="00D474D0">
        <w:rPr>
          <w:u w:val="single"/>
        </w:rPr>
        <w:t>recognition</w:t>
      </w:r>
      <w:r w:rsidRPr="00837080">
        <w:t xml:space="preserve"> is </w:t>
      </w:r>
      <w:r w:rsidRPr="00D474D0">
        <w:rPr>
          <w:u w:val="single"/>
        </w:rPr>
        <w:t>key</w:t>
      </w:r>
      <w:r w:rsidRPr="00837080">
        <w:t>.</w:t>
      </w:r>
      <w:r>
        <w:rPr>
          <w:b w:val="0"/>
          <w:bCs/>
        </w:rPr>
        <w:t xml:space="preserve"> </w:t>
      </w:r>
    </w:p>
    <w:p w14:paraId="267E338E" w14:textId="77777777" w:rsidR="00A007C5" w:rsidRDefault="00A007C5" w:rsidP="00A007C5">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528C86B5" w14:textId="77777777" w:rsidR="00A007C5" w:rsidRPr="00A27869" w:rsidRDefault="00A007C5" w:rsidP="00A007C5">
      <w:pPr>
        <w:rPr>
          <w:sz w:val="16"/>
        </w:rPr>
      </w:pPr>
      <w:r w:rsidRPr="00A27869">
        <w:rPr>
          <w:sz w:val="16"/>
        </w:rPr>
        <w:t>Contemporary prisoner unions</w:t>
      </w:r>
    </w:p>
    <w:p w14:paraId="7418A977" w14:textId="77777777" w:rsidR="00A007C5" w:rsidRPr="00A27869" w:rsidRDefault="00A007C5" w:rsidP="00A007C5">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a number of </w:t>
      </w:r>
      <w:r w:rsidRPr="004B7AE4">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712A20A8" w14:textId="77777777" w:rsidR="00A007C5" w:rsidRPr="00A27869" w:rsidRDefault="00A007C5" w:rsidP="00A007C5">
      <w:pPr>
        <w:rPr>
          <w:sz w:val="16"/>
        </w:rPr>
      </w:pPr>
      <w:r w:rsidRPr="00A27869">
        <w:rPr>
          <w:sz w:val="16"/>
        </w:rPr>
        <w:lastRenderedPageBreak/>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7833B28E" w14:textId="77777777" w:rsidR="00A007C5" w:rsidRPr="00A27869" w:rsidRDefault="00A007C5" w:rsidP="00A007C5">
      <w:pPr>
        <w:rPr>
          <w:sz w:val="16"/>
        </w:rPr>
      </w:pPr>
      <w:r w:rsidRPr="00A27869">
        <w:rPr>
          <w:sz w:val="16"/>
        </w:rPr>
        <w:t>[Text condensed, none omitted]</w:t>
      </w:r>
    </w:p>
    <w:p w14:paraId="7255F695" w14:textId="77777777" w:rsidR="00A007C5" w:rsidRPr="00A27869" w:rsidRDefault="00A007C5" w:rsidP="00A007C5">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66E19BDA" w14:textId="77777777" w:rsidR="00A007C5" w:rsidRPr="00A27869" w:rsidRDefault="00A007C5" w:rsidP="00A007C5">
      <w:pPr>
        <w:rPr>
          <w:sz w:val="16"/>
        </w:rPr>
      </w:pPr>
      <w:r w:rsidRPr="00A27869">
        <w:rPr>
          <w:sz w:val="16"/>
        </w:rPr>
        <w:t xml:space="preserve">[Regular paragraph breaks resume] </w:t>
      </w:r>
    </w:p>
    <w:p w14:paraId="7824DF6C" w14:textId="77777777" w:rsidR="00A007C5" w:rsidRPr="00A27869" w:rsidRDefault="00A007C5" w:rsidP="00A007C5">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labour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399C1B49" w14:textId="77777777" w:rsidR="00A007C5" w:rsidRPr="00A27869" w:rsidRDefault="00A007C5" w:rsidP="00A007C5">
      <w:pPr>
        <w:rPr>
          <w:sz w:val="16"/>
        </w:rPr>
      </w:pPr>
      <w:r w:rsidRPr="00A27869">
        <w:rPr>
          <w:sz w:val="16"/>
        </w:rPr>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 xml:space="preserve">collective </w:t>
      </w:r>
      <w:r w:rsidRPr="00321645">
        <w:rPr>
          <w:rStyle w:val="StyleUnderline"/>
        </w:rPr>
        <w:lastRenderedPageBreak/>
        <w:t>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34CF8C52" w14:textId="77777777" w:rsidR="00A007C5" w:rsidRDefault="00A007C5" w:rsidP="00A007C5"/>
    <w:p w14:paraId="19470699" w14:textId="77777777" w:rsidR="00A007C5" w:rsidRPr="00F81DB8" w:rsidRDefault="00A007C5" w:rsidP="00A007C5">
      <w:pPr>
        <w:pStyle w:val="Heading4"/>
      </w:pPr>
      <w:r>
        <w:t xml:space="preserve">There’s </w:t>
      </w:r>
      <w:r>
        <w:rPr>
          <w:u w:val="single"/>
        </w:rPr>
        <w:t>latent potential</w:t>
      </w:r>
      <w:r>
        <w:t xml:space="preserve"> </w:t>
      </w:r>
      <w:r w:rsidRPr="005D53FB">
        <w:t>for</w:t>
      </w:r>
      <w:r>
        <w:t xml:space="preserve"> prison and labor union linkages, but the </w:t>
      </w:r>
      <w:r w:rsidRPr="00610F5E">
        <w:rPr>
          <w:u w:val="single"/>
        </w:rPr>
        <w:t>law</w:t>
      </w:r>
      <w:r>
        <w:t xml:space="preserve"> is currently designed </w:t>
      </w:r>
      <w:r w:rsidRPr="00610F5E">
        <w:rPr>
          <w:u w:val="single"/>
        </w:rPr>
        <w:t>to crush movements</w:t>
      </w:r>
      <w:r>
        <w:t xml:space="preserve">. </w:t>
      </w:r>
    </w:p>
    <w:p w14:paraId="54D4E922" w14:textId="77777777" w:rsidR="00A007C5" w:rsidRDefault="00A007C5" w:rsidP="00A007C5">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0700971F" w14:textId="77777777" w:rsidR="00A007C5" w:rsidRPr="0060351D" w:rsidRDefault="00A007C5" w:rsidP="00A007C5">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4B7AE4">
        <w:rPr>
          <w:rStyle w:val="StyleUnderline"/>
          <w:highlight w:val="cyan"/>
        </w:rPr>
        <w:t>but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3CB2249A" w14:textId="77777777" w:rsidR="00A007C5" w:rsidRDefault="00A007C5" w:rsidP="00A007C5"/>
    <w:p w14:paraId="19330575" w14:textId="77777777" w:rsidR="00A007C5" w:rsidRDefault="00A007C5" w:rsidP="00A007C5">
      <w:pPr>
        <w:pStyle w:val="Heading4"/>
      </w:pPr>
      <w:r>
        <w:t xml:space="preserve">Coordinated </w:t>
      </w:r>
      <w:r w:rsidRPr="007C02F5">
        <w:rPr>
          <w:u w:val="single"/>
        </w:rPr>
        <w:t>linkages</w:t>
      </w:r>
      <w:r>
        <w:t xml:space="preserve"> are </w:t>
      </w:r>
      <w:r>
        <w:rPr>
          <w:u w:val="single"/>
        </w:rPr>
        <w:t>key</w:t>
      </w:r>
      <w:r>
        <w:t xml:space="preserve"> to </w:t>
      </w:r>
      <w:r w:rsidRPr="007C02F5">
        <w:rPr>
          <w:u w:val="single"/>
        </w:rPr>
        <w:t>break</w:t>
      </w:r>
      <w:r>
        <w:t xml:space="preserve"> the cycle of </w:t>
      </w:r>
      <w:r w:rsidRPr="007C02F5">
        <w:rPr>
          <w:u w:val="single"/>
        </w:rPr>
        <w:t>recriminaliz</w:t>
      </w:r>
      <w:r>
        <w:rPr>
          <w:u w:val="single"/>
        </w:rPr>
        <w:t>ati</w:t>
      </w:r>
      <w:r w:rsidRPr="007C02F5">
        <w:rPr>
          <w:u w:val="single"/>
        </w:rPr>
        <w:t>on</w:t>
      </w:r>
      <w:r>
        <w:t xml:space="preserve">---labor support beyond prison walls </w:t>
      </w:r>
      <w:r w:rsidRPr="007C02F5">
        <w:rPr>
          <w:u w:val="single"/>
        </w:rPr>
        <w:t>fights back</w:t>
      </w:r>
      <w:r>
        <w:t xml:space="preserve"> against the </w:t>
      </w:r>
      <w:r w:rsidRPr="007C02F5">
        <w:rPr>
          <w:u w:val="single"/>
        </w:rPr>
        <w:t>Scarlet Letter</w:t>
      </w:r>
      <w:r>
        <w:t xml:space="preserve"> of incarceration. </w:t>
      </w:r>
    </w:p>
    <w:p w14:paraId="5565275A" w14:textId="77777777" w:rsidR="00A007C5" w:rsidRDefault="00A007C5" w:rsidP="00A007C5">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24A39D56" w14:textId="77777777" w:rsidR="00A007C5" w:rsidRPr="00B7793D" w:rsidRDefault="00A007C5" w:rsidP="00A007C5">
      <w:pPr>
        <w:rPr>
          <w:sz w:val="16"/>
        </w:rPr>
      </w:pPr>
      <w:r w:rsidRPr="00B7793D">
        <w:rPr>
          <w:sz w:val="16"/>
        </w:rPr>
        <w:t>Work in Good Jobs is a Critical Component to Successfully Reentering Communities After Incarceration</w:t>
      </w:r>
    </w:p>
    <w:p w14:paraId="33D7A676" w14:textId="77777777" w:rsidR="00A007C5" w:rsidRDefault="00A007C5" w:rsidP="00A007C5">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319DBE0" w14:textId="77777777" w:rsidR="00A007C5" w:rsidRDefault="00A007C5" w:rsidP="00A007C5">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42150681" w14:textId="77777777" w:rsidR="00A007C5" w:rsidRDefault="00A007C5" w:rsidP="00A007C5">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BA74C85" w14:textId="77777777" w:rsidR="00A007C5" w:rsidRPr="00B7793D" w:rsidRDefault="00A007C5" w:rsidP="00A007C5">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1C2F5300" w14:textId="77777777" w:rsidR="00A007C5" w:rsidRDefault="00A007C5" w:rsidP="00A007C5">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5E8FE1D1" w14:textId="77777777" w:rsidR="00A007C5" w:rsidRDefault="00A007C5" w:rsidP="00A007C5">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50D6FF51" w14:textId="77777777" w:rsidR="00A007C5" w:rsidRPr="00361D11" w:rsidRDefault="00A007C5" w:rsidP="00A007C5">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630DB1F2" w14:textId="77777777" w:rsidR="00A007C5" w:rsidRDefault="00A007C5" w:rsidP="00A007C5"/>
    <w:p w14:paraId="1F7083DB" w14:textId="77777777" w:rsidR="00A007C5" w:rsidRPr="00F3327F" w:rsidRDefault="00A007C5" w:rsidP="00A007C5">
      <w:pPr>
        <w:pStyle w:val="Heading4"/>
      </w:pPr>
      <w:r>
        <w:t xml:space="preserve">Third is for </w:t>
      </w:r>
      <w:r w:rsidRPr="00784F7D">
        <w:rPr>
          <w:u w:val="single"/>
        </w:rPr>
        <w:t>prison strikes</w:t>
      </w:r>
      <w:r>
        <w:t xml:space="preserve">. Law is </w:t>
      </w:r>
      <w:r w:rsidRPr="00784F7D">
        <w:rPr>
          <w:u w:val="single"/>
        </w:rPr>
        <w:t>weaponized</w:t>
      </w:r>
      <w:r>
        <w:t xml:space="preserve"> to </w:t>
      </w:r>
      <w:r w:rsidRPr="00260A45">
        <w:rPr>
          <w:u w:val="single"/>
        </w:rPr>
        <w:t>crackdown</w:t>
      </w:r>
      <w:r>
        <w:t xml:space="preserve"> and </w:t>
      </w:r>
      <w:r w:rsidRPr="00260A45">
        <w:t xml:space="preserve">render </w:t>
      </w:r>
      <w:r w:rsidRPr="00AC3A64">
        <w:rPr>
          <w:u w:val="single"/>
        </w:rPr>
        <w:t>invisible</w:t>
      </w:r>
      <w:r>
        <w:t xml:space="preserve"> violence against </w:t>
      </w:r>
      <w:r w:rsidRPr="00AC3A64">
        <w:rPr>
          <w:u w:val="single"/>
        </w:rPr>
        <w:t>prisoners</w:t>
      </w:r>
      <w:r>
        <w:t xml:space="preserve">---the aff is </w:t>
      </w:r>
      <w:r w:rsidRPr="00784F7D">
        <w:rPr>
          <w:u w:val="single"/>
        </w:rPr>
        <w:t>key</w:t>
      </w:r>
      <w:r>
        <w:t xml:space="preserve"> to </w:t>
      </w:r>
      <w:r w:rsidRPr="00784F7D">
        <w:rPr>
          <w:u w:val="single"/>
        </w:rPr>
        <w:t>prisoner capacity</w:t>
      </w:r>
      <w:r>
        <w:t xml:space="preserve"> for </w:t>
      </w:r>
      <w:r w:rsidRPr="00784F7D">
        <w:rPr>
          <w:u w:val="single"/>
        </w:rPr>
        <w:t>demonstration</w:t>
      </w:r>
      <w:r w:rsidRPr="00784F7D">
        <w:t xml:space="preserve"> and</w:t>
      </w:r>
      <w:r w:rsidRPr="00784F7D">
        <w:rPr>
          <w:u w:val="single"/>
        </w:rPr>
        <w:t xml:space="preserve"> voice</w:t>
      </w:r>
      <w:r>
        <w:t>.</w:t>
      </w:r>
    </w:p>
    <w:p w14:paraId="3A7F3476" w14:textId="77777777" w:rsidR="00A007C5" w:rsidRDefault="00A007C5" w:rsidP="00A007C5">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3D0C6CC8" w14:textId="77777777" w:rsidR="00A007C5" w:rsidRDefault="00A007C5" w:rsidP="00A007C5">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20B60D4C" w14:textId="77777777" w:rsidR="00A007C5" w:rsidRDefault="00A007C5" w:rsidP="00A007C5">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0328F1E2" w14:textId="77777777" w:rsidR="00A007C5" w:rsidRDefault="00A007C5" w:rsidP="00A007C5">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4D41356" w14:textId="77777777" w:rsidR="00A007C5" w:rsidRDefault="00A007C5" w:rsidP="00A007C5">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66F6B8D6" w14:textId="77777777" w:rsidR="00A007C5" w:rsidRDefault="00A007C5" w:rsidP="00A007C5">
      <w:pPr>
        <w:rPr>
          <w:sz w:val="16"/>
        </w:rPr>
      </w:pPr>
      <w:r w:rsidRPr="00EF0A8C">
        <w:rPr>
          <w:sz w:val="16"/>
        </w:rPr>
        <w:t xml:space="preserve">1. Repeal of the Thirteenth Amendment’s slavery exception. </w:t>
      </w:r>
    </w:p>
    <w:p w14:paraId="221DDE7C" w14:textId="77777777" w:rsidR="00A007C5" w:rsidRDefault="00A007C5" w:rsidP="00A007C5">
      <w:pPr>
        <w:rPr>
          <w:sz w:val="16"/>
        </w:rPr>
      </w:pPr>
      <w:r w:rsidRPr="00EF0A8C">
        <w:rPr>
          <w:sz w:val="16"/>
        </w:rPr>
        <w:t>2. Closure of most jails and prisons in all states, including federal prisons.</w:t>
      </w:r>
    </w:p>
    <w:p w14:paraId="6EECEE5F" w14:textId="77777777" w:rsidR="00A007C5" w:rsidRDefault="00A007C5" w:rsidP="00A007C5">
      <w:pPr>
        <w:rPr>
          <w:sz w:val="16"/>
        </w:rPr>
      </w:pPr>
      <w:r w:rsidRPr="00EF0A8C">
        <w:rPr>
          <w:sz w:val="16"/>
        </w:rPr>
        <w:t xml:space="preserve">3. Closure of all private prisons. </w:t>
      </w:r>
    </w:p>
    <w:p w14:paraId="12819C9D" w14:textId="77777777" w:rsidR="00A007C5" w:rsidRDefault="00A007C5" w:rsidP="00A007C5">
      <w:pPr>
        <w:rPr>
          <w:sz w:val="16"/>
        </w:rPr>
      </w:pPr>
      <w:r w:rsidRPr="00EF0A8C">
        <w:rPr>
          <w:sz w:val="16"/>
        </w:rPr>
        <w:t>4. Release of all political prisoners in US prisons.</w:t>
      </w:r>
    </w:p>
    <w:p w14:paraId="1161EE4E" w14:textId="77777777" w:rsidR="00A007C5" w:rsidRDefault="00A007C5" w:rsidP="00A007C5">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4FFF3CF" w14:textId="77777777" w:rsidR="00A007C5" w:rsidRDefault="00A007C5" w:rsidP="00A007C5">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1A39455C" w14:textId="77777777" w:rsidR="00A007C5" w:rsidRDefault="00A007C5" w:rsidP="00A007C5">
      <w:pPr>
        <w:rPr>
          <w:sz w:val="16"/>
        </w:rPr>
      </w:pPr>
      <w:r w:rsidRPr="00EF0A8C">
        <w:rPr>
          <w:sz w:val="16"/>
        </w:rPr>
        <w:lastRenderedPageBreak/>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2226A953" w14:textId="77777777" w:rsidR="00A007C5" w:rsidRDefault="00A007C5" w:rsidP="00A007C5">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403A92E5" w14:textId="77777777" w:rsidR="00A007C5" w:rsidRDefault="00A007C5" w:rsidP="00A007C5">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22222872" w14:textId="77777777" w:rsidR="00A007C5" w:rsidRDefault="00A007C5" w:rsidP="00A007C5">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13765B4F" w14:textId="77777777" w:rsidR="00A007C5" w:rsidRDefault="00A007C5" w:rsidP="00A007C5">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3E999A86" w14:textId="77777777" w:rsidR="00A007C5" w:rsidRDefault="00A007C5" w:rsidP="00A007C5">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25C9E2B2" w14:textId="77777777" w:rsidR="00A007C5" w:rsidRDefault="00A007C5" w:rsidP="00A007C5">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D0A7C3D" w14:textId="77777777" w:rsidR="00A007C5" w:rsidRDefault="00A007C5" w:rsidP="00A007C5">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264D0521" w14:textId="77777777" w:rsidR="00A007C5" w:rsidRDefault="00A007C5" w:rsidP="00A007C5">
      <w:pPr>
        <w:rPr>
          <w:sz w:val="16"/>
        </w:rPr>
      </w:pPr>
      <w:r w:rsidRPr="004B7AE4">
        <w:rPr>
          <w:rStyle w:val="StyleUnderline"/>
          <w:highlight w:val="cyan"/>
        </w:rPr>
        <w:lastRenderedPageBreak/>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73CA9C13" w14:textId="77777777" w:rsidR="00A007C5" w:rsidRDefault="00A007C5" w:rsidP="00A007C5">
      <w:pPr>
        <w:rPr>
          <w:sz w:val="16"/>
        </w:rPr>
      </w:pPr>
    </w:p>
    <w:p w14:paraId="3ED283FB" w14:textId="77777777" w:rsidR="00A007C5" w:rsidRDefault="00A007C5" w:rsidP="00A007C5">
      <w:pPr>
        <w:pStyle w:val="Heading3"/>
      </w:pPr>
      <w:r>
        <w:lastRenderedPageBreak/>
        <w:t>Plan</w:t>
      </w:r>
    </w:p>
    <w:p w14:paraId="2D1E106C" w14:textId="77777777" w:rsidR="00A007C5" w:rsidRDefault="00A007C5" w:rsidP="00A007C5">
      <w:pPr>
        <w:pStyle w:val="Heading4"/>
      </w:pPr>
      <w:r>
        <w:t>The United States Federal Government should substantially strengthen collective bargaining rights for correctional population workers in the United States.</w:t>
      </w:r>
    </w:p>
    <w:p w14:paraId="7568C9B6" w14:textId="77777777" w:rsidR="00A007C5" w:rsidRDefault="00A007C5" w:rsidP="00A007C5">
      <w:pPr>
        <w:pStyle w:val="Heading3"/>
      </w:pPr>
      <w:r>
        <w:lastRenderedPageBreak/>
        <w:t>Framing</w:t>
      </w:r>
    </w:p>
    <w:p w14:paraId="500F3A16" w14:textId="77777777" w:rsidR="00A007C5" w:rsidRDefault="00A007C5" w:rsidP="00A007C5">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73343847" w14:textId="77777777" w:rsidR="00A007C5" w:rsidRDefault="00A007C5" w:rsidP="00A007C5">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355FF747" w14:textId="77777777" w:rsidR="00A007C5" w:rsidRPr="005366C9" w:rsidRDefault="00A007C5" w:rsidP="00A007C5">
      <w:r>
        <w:t>*edited for language</w:t>
      </w:r>
    </w:p>
    <w:p w14:paraId="3D9E1F75" w14:textId="77777777" w:rsidR="00A007C5" w:rsidRPr="0050383D" w:rsidRDefault="00A007C5" w:rsidP="00A007C5">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4B7AE4">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4B7AE4">
        <w:rPr>
          <w:rStyle w:val="Emphasis"/>
          <w:highlight w:val="cyan"/>
        </w:rPr>
        <w:t>people are bound by</w:t>
      </w:r>
      <w:r w:rsidRPr="005366C9">
        <w:rPr>
          <w:rStyle w:val="Emphasis"/>
        </w:rPr>
        <w:t xml:space="preserve"> certain </w:t>
      </w:r>
      <w:r w:rsidRPr="004B7AE4">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76299BF9" w14:textId="77777777" w:rsidR="00A007C5" w:rsidRPr="0050383D" w:rsidRDefault="00A007C5" w:rsidP="00A007C5">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4B7AE4">
        <w:rPr>
          <w:rStyle w:val="StyleUnderline"/>
          <w:highlight w:val="cyan"/>
        </w:rPr>
        <w:t>Can</w:t>
      </w:r>
      <w:r w:rsidRPr="005366C9">
        <w:rPr>
          <w:rStyle w:val="StyleUnderline"/>
        </w:rPr>
        <w:t xml:space="preserve"> Sarah, </w:t>
      </w:r>
      <w:r w:rsidRPr="004B7AE4">
        <w:rPr>
          <w:rStyle w:val="StyleUnderline"/>
          <w:highlight w:val="cyan"/>
        </w:rPr>
        <w:t>the doctor</w:t>
      </w:r>
      <w:r w:rsidRPr="005366C9">
        <w:rPr>
          <w:rStyle w:val="StyleUnderline"/>
        </w:rPr>
        <w:t xml:space="preserve"> on call, </w:t>
      </w:r>
      <w:r w:rsidRPr="004B7AE4">
        <w:rPr>
          <w:rStyle w:val="StyleUnderline"/>
          <w:highlight w:val="cyan"/>
        </w:rPr>
        <w:t>kill a single sleeping patient</w:t>
      </w:r>
      <w:r w:rsidRPr="005366C9">
        <w:rPr>
          <w:rStyle w:val="StyleUnderline"/>
        </w:rPr>
        <w:t xml:space="preserve"> in order </w:t>
      </w:r>
      <w:r w:rsidRPr="004B7AE4">
        <w:rPr>
          <w:rStyle w:val="StyleUnderline"/>
          <w:highlight w:val="cyan"/>
        </w:rPr>
        <w:t>to harvest their organs and save</w:t>
      </w:r>
      <w:r w:rsidRPr="005366C9">
        <w:rPr>
          <w:rStyle w:val="StyleUnderline"/>
        </w:rPr>
        <w:t xml:space="preserve"> the </w:t>
      </w:r>
      <w:r w:rsidRPr="004B7AE4">
        <w:rPr>
          <w:rStyle w:val="StyleUnderline"/>
          <w:highlight w:val="cyan"/>
        </w:rPr>
        <w:t>five?</w:t>
      </w:r>
      <w:r w:rsidRPr="0050383D">
        <w:rPr>
          <w:sz w:val="16"/>
        </w:rPr>
        <w:t xml:space="preserve">47 </w:t>
      </w:r>
      <w:r w:rsidRPr="004B7AE4">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B7AE4">
        <w:rPr>
          <w:rStyle w:val="Emphasis"/>
          <w:highlight w:val="cyan"/>
        </w:rPr>
        <w:t>this</w:t>
      </w:r>
      <w:r w:rsidRPr="00885521">
        <w:rPr>
          <w:rStyle w:val="Emphasis"/>
        </w:rPr>
        <w:t xml:space="preserve"> doing/allowing </w:t>
      </w:r>
      <w:r w:rsidRPr="004B7AE4">
        <w:rPr>
          <w:rStyle w:val="Emphasis"/>
          <w:highlight w:val="cyan"/>
        </w:rPr>
        <w:t>distinction has pedigree 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3551A2CF" w14:textId="77777777" w:rsidR="00A007C5" w:rsidRPr="0050383D" w:rsidRDefault="00A007C5" w:rsidP="00A007C5">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4B7AE4">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4B7AE4">
        <w:rPr>
          <w:rStyle w:val="StyleUnderline"/>
          <w:highlight w:val="cyan"/>
        </w:rPr>
        <w:t xml:space="preserve">culprit </w:t>
      </w:r>
      <w:r w:rsidRPr="00885521">
        <w:rPr>
          <w:rStyle w:val="StyleUnderline"/>
        </w:rPr>
        <w:t xml:space="preserve">be found </w:t>
      </w:r>
      <w:r w:rsidRPr="004B7AE4">
        <w:rPr>
          <w:rStyle w:val="StyleUnderline"/>
          <w:highlight w:val="cyan"/>
        </w:rPr>
        <w:t>for a</w:t>
      </w:r>
      <w:r w:rsidRPr="005366C9">
        <w:rPr>
          <w:rStyle w:val="StyleUnderline"/>
        </w:rPr>
        <w:t xml:space="preserve"> certain </w:t>
      </w:r>
      <w:r w:rsidRPr="004B7AE4">
        <w:rPr>
          <w:rStyle w:val="StyleUnderline"/>
          <w:highlight w:val="cyan"/>
        </w:rPr>
        <w:t>crime</w:t>
      </w:r>
      <w:r w:rsidRPr="00885521">
        <w:rPr>
          <w:rStyle w:val="StyleUnderline"/>
        </w:rPr>
        <w:t xml:space="preserve"> and </w:t>
      </w:r>
      <w:r w:rsidRPr="004B7AE4">
        <w:rPr>
          <w:rStyle w:val="StyleUnderline"/>
          <w:highlight w:val="cyan"/>
        </w:rPr>
        <w:t>threatening</w:t>
      </w:r>
      <w:r w:rsidRPr="00885521">
        <w:rPr>
          <w:rStyle w:val="StyleUnderline"/>
        </w:rPr>
        <w:t xml:space="preserve"> otherwise </w:t>
      </w:r>
      <w:r w:rsidRPr="004B7AE4">
        <w:rPr>
          <w:rStyle w:val="StyleUnderline"/>
          <w:highlight w:val="cyan"/>
        </w:rPr>
        <w:t>to take</w:t>
      </w:r>
      <w:r w:rsidRPr="005366C9">
        <w:rPr>
          <w:rStyle w:val="StyleUnderline"/>
        </w:rPr>
        <w:t xml:space="preserve"> their own </w:t>
      </w:r>
      <w:r w:rsidRPr="004B7AE4">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4B7AE4">
        <w:rPr>
          <w:rStyle w:val="StyleUnderline"/>
          <w:highlight w:val="cyan"/>
        </w:rPr>
        <w:t>culprit</w:t>
      </w:r>
      <w:r w:rsidRPr="005366C9">
        <w:rPr>
          <w:rStyle w:val="StyleUnderline"/>
        </w:rPr>
        <w:t xml:space="preserve"> being </w:t>
      </w:r>
      <w:r w:rsidRPr="004B7AE4">
        <w:rPr>
          <w:rStyle w:val="StyleUnderline"/>
          <w:highlight w:val="cyan"/>
        </w:rPr>
        <w:t xml:space="preserve">unknown, </w:t>
      </w:r>
      <w:r w:rsidRPr="00885521">
        <w:rPr>
          <w:rStyle w:val="StyleUnderline"/>
        </w:rPr>
        <w:t xml:space="preserve">the </w:t>
      </w:r>
      <w:r w:rsidRPr="004B7AE4">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4B7AE4">
        <w:rPr>
          <w:rStyle w:val="StyleUnderline"/>
          <w:highlight w:val="cyan"/>
        </w:rPr>
        <w:t>able to prevent</w:t>
      </w:r>
      <w:r w:rsidRPr="005366C9">
        <w:rPr>
          <w:rStyle w:val="StyleUnderline"/>
        </w:rPr>
        <w:t xml:space="preserve"> the bloodshed only </w:t>
      </w:r>
      <w:r w:rsidRPr="004B7AE4">
        <w:rPr>
          <w:rStyle w:val="StyleUnderline"/>
          <w:highlight w:val="cyan"/>
        </w:rPr>
        <w:t>by framing</w:t>
      </w:r>
      <w:r w:rsidRPr="00885521">
        <w:rPr>
          <w:rStyle w:val="StyleUnderline"/>
        </w:rPr>
        <w:t xml:space="preserve"> some </w:t>
      </w:r>
      <w:r w:rsidRPr="004B7AE4">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4B7AE4">
        <w:rPr>
          <w:rStyle w:val="StyleUnderline"/>
          <w:highlight w:val="cyan"/>
        </w:rPr>
        <w:t>should not</w:t>
      </w:r>
      <w:r w:rsidRPr="005366C9">
        <w:rPr>
          <w:rStyle w:val="StyleUnderline"/>
        </w:rPr>
        <w:t xml:space="preserve"> frame an innocent person (</w:t>
      </w:r>
      <w:r w:rsidRPr="004B7AE4">
        <w:rPr>
          <w:rStyle w:val="Emphasis"/>
          <w:highlight w:val="cyan"/>
        </w:rPr>
        <w:t>do</w:t>
      </w:r>
      <w:r w:rsidRPr="005366C9">
        <w:rPr>
          <w:rStyle w:val="Emphasis"/>
        </w:rPr>
        <w:t xml:space="preserve">ing </w:t>
      </w:r>
      <w:r w:rsidRPr="004B7AE4">
        <w:rPr>
          <w:rStyle w:val="Emphasis"/>
          <w:highlight w:val="cyan"/>
        </w:rPr>
        <w:t>harm</w:t>
      </w:r>
      <w:r w:rsidRPr="00885521">
        <w:rPr>
          <w:rStyle w:val="Emphasis"/>
        </w:rPr>
        <w:t xml:space="preserve"> to them</w:t>
      </w:r>
      <w:r w:rsidRPr="005366C9">
        <w:rPr>
          <w:rStyle w:val="StyleUnderline"/>
        </w:rPr>
        <w:t xml:space="preserve">) </w:t>
      </w:r>
      <w:r w:rsidRPr="004B7AE4">
        <w:rPr>
          <w:rStyle w:val="Emphasis"/>
          <w:highlight w:val="cyan"/>
        </w:rPr>
        <w:t>even to save</w:t>
      </w:r>
      <w:r w:rsidRPr="00885521">
        <w:rPr>
          <w:rStyle w:val="Emphasis"/>
        </w:rPr>
        <w:t xml:space="preserve"> the </w:t>
      </w:r>
      <w:r w:rsidRPr="004B7AE4">
        <w:rPr>
          <w:rStyle w:val="Emphasis"/>
          <w:highlight w:val="cyan"/>
        </w:rPr>
        <w:t>riot victims</w:t>
      </w:r>
      <w:r w:rsidRPr="004B7AE4">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4B7AE4">
        <w:rPr>
          <w:rStyle w:val="Emphasis"/>
          <w:highlight w:val="cyan"/>
        </w:rPr>
        <w:t>state cannot sacrifice innocent people</w:t>
      </w:r>
      <w:r w:rsidRPr="00885521">
        <w:rPr>
          <w:rStyle w:val="Emphasis"/>
        </w:rPr>
        <w:t xml:space="preserve"> simply </w:t>
      </w:r>
      <w:r w:rsidRPr="004B7AE4">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17DFA2B6" w14:textId="77777777" w:rsidR="00A007C5" w:rsidRPr="0050383D" w:rsidRDefault="00A007C5" w:rsidP="00A007C5">
      <w:pPr>
        <w:rPr>
          <w:sz w:val="16"/>
        </w:rPr>
      </w:pPr>
      <w:r w:rsidRPr="004B7AE4">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4B7AE4">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4B7AE4">
        <w:rPr>
          <w:rStyle w:val="StyleUnderline"/>
          <w:highlight w:val="cyan"/>
        </w:rPr>
        <w:t>surgeon</w:t>
      </w:r>
      <w:r w:rsidRPr="0050383D">
        <w:rPr>
          <w:sz w:val="16"/>
        </w:rPr>
        <w:t xml:space="preserve"> may not proceed in Transplant is that if he proceeds, he </w:t>
      </w:r>
      <w:r w:rsidRPr="004B7AE4">
        <w:rPr>
          <w:rStyle w:val="StyleUnderline"/>
          <w:highlight w:val="cyan"/>
        </w:rPr>
        <w:t>maximizes utility</w:t>
      </w:r>
      <w:r w:rsidRPr="005366C9">
        <w:rPr>
          <w:rStyle w:val="StyleUnderline"/>
        </w:rPr>
        <w:t xml:space="preserve"> . . . </w:t>
      </w:r>
      <w:r w:rsidRPr="004B7AE4">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4B7AE4">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4B7AE4">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4B7AE4">
        <w:rPr>
          <w:rStyle w:val="StyleUnderline"/>
          <w:highlight w:val="cyan"/>
        </w:rPr>
        <w:t xml:space="preserve">[person] </w:t>
      </w:r>
      <w:r w:rsidRPr="006F515E">
        <w:rPr>
          <w:rStyle w:val="StyleUnderline"/>
        </w:rPr>
        <w:t xml:space="preserve">simply </w:t>
      </w:r>
      <w:r w:rsidRPr="004B7AE4">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4B7AE4">
        <w:rPr>
          <w:rStyle w:val="StyleUnderline"/>
          <w:highlight w:val="cyan"/>
        </w:rPr>
        <w:t xml:space="preserve">ought </w:t>
      </w:r>
      <w:r w:rsidRPr="006F515E">
        <w:rPr>
          <w:rStyle w:val="StyleUnderline"/>
        </w:rPr>
        <w:t xml:space="preserve">to </w:t>
      </w:r>
      <w:r w:rsidRPr="004B7AE4">
        <w:rPr>
          <w:rStyle w:val="StyleUnderline"/>
          <w:highlight w:val="cyan"/>
        </w:rPr>
        <w:t>respect individuals</w:t>
      </w:r>
      <w:r w:rsidRPr="0050383D">
        <w:rPr>
          <w:sz w:val="16"/>
        </w:rPr>
        <w:t xml:space="preserve"> as individuals, </w:t>
      </w:r>
      <w:r w:rsidRPr="004B7AE4">
        <w:rPr>
          <w:rStyle w:val="Emphasis"/>
          <w:highlight w:val="cyan"/>
        </w:rPr>
        <w:t>not</w:t>
      </w:r>
      <w:r w:rsidRPr="004B7AE4">
        <w:rPr>
          <w:sz w:val="16"/>
          <w:highlight w:val="cyan"/>
        </w:rPr>
        <w:t xml:space="preserve"> </w:t>
      </w:r>
      <w:r w:rsidRPr="004B7AE4">
        <w:rPr>
          <w:rStyle w:val="StyleUnderline"/>
          <w:highlight w:val="cyan"/>
        </w:rPr>
        <w:t>treat</w:t>
      </w:r>
      <w:r w:rsidRPr="005366C9">
        <w:rPr>
          <w:rStyle w:val="StyleUnderline"/>
        </w:rPr>
        <w:t xml:space="preserve"> them </w:t>
      </w:r>
      <w:r w:rsidRPr="004B7AE4">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4B7AE4">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4B7AE4">
        <w:rPr>
          <w:rStyle w:val="StyleUnderline"/>
          <w:highlight w:val="cyan"/>
        </w:rPr>
        <w:t xml:space="preserve">for reasons of </w:t>
      </w:r>
      <w:r w:rsidRPr="004B7AE4">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7971ECD7" w14:textId="77777777" w:rsidR="00A007C5" w:rsidRPr="0050383D" w:rsidRDefault="00A007C5" w:rsidP="00A007C5">
      <w:pPr>
        <w:rPr>
          <w:sz w:val="16"/>
        </w:rPr>
      </w:pPr>
    </w:p>
    <w:p w14:paraId="41645F80" w14:textId="77777777" w:rsidR="00A71E99" w:rsidRDefault="00A71E99" w:rsidP="00A71E99">
      <w:pPr>
        <w:pStyle w:val="Heading4"/>
      </w:pPr>
      <w:r>
        <w:lastRenderedPageBreak/>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42B08592" w14:textId="77777777" w:rsidR="00A71E99" w:rsidRPr="00FC4A33" w:rsidRDefault="00A71E99" w:rsidP="00A71E99">
      <w:bookmarkStart w:id="6" w:name="_Hlk207789271"/>
      <w:r w:rsidRPr="00FC4A33">
        <w:rPr>
          <w:rStyle w:val="Style13ptBold"/>
        </w:rPr>
        <w:t>Kalulé</w:t>
      </w:r>
      <w:bookmarkEnd w:id="6"/>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0901043D" w14:textId="77777777" w:rsidR="00A71E99" w:rsidRPr="00FC4A33" w:rsidRDefault="00A71E99" w:rsidP="00A71E99">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4B7AE4">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4B7AE4">
        <w:rPr>
          <w:rStyle w:val="Emphasis"/>
          <w:highlight w:val="cyan"/>
        </w:rPr>
        <w:t>shape</w:t>
      </w:r>
      <w:r w:rsidRPr="00FC4A33">
        <w:rPr>
          <w:rStyle w:val="StyleUnderline"/>
        </w:rPr>
        <w:t xml:space="preserve"> as well as sustain </w:t>
      </w:r>
      <w:r w:rsidRPr="00314E82">
        <w:rPr>
          <w:rStyle w:val="StyleUnderline"/>
        </w:rPr>
        <w:t xml:space="preserve">the </w:t>
      </w:r>
      <w:r w:rsidRPr="004B7AE4">
        <w:rPr>
          <w:rStyle w:val="Emphasis"/>
          <w:highlight w:val="cyan"/>
        </w:rPr>
        <w:t>current order</w:t>
      </w:r>
      <w:r w:rsidRPr="00FC4A33">
        <w:rPr>
          <w:rStyle w:val="StyleUnderline"/>
        </w:rPr>
        <w:t xml:space="preserve"> and system </w:t>
      </w:r>
      <w:r w:rsidRPr="004B7AE4">
        <w:rPr>
          <w:rStyle w:val="StyleUnderline"/>
          <w:highlight w:val="cyan"/>
        </w:rPr>
        <w:t xml:space="preserve">of law making, </w:t>
      </w:r>
      <w:r w:rsidRPr="004B7AE4">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4B7AE4">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070C559B" w14:textId="77777777" w:rsidR="00A71E99" w:rsidRPr="00FC4A33" w:rsidRDefault="00A71E99" w:rsidP="00A71E99">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4B7AE4">
        <w:rPr>
          <w:rStyle w:val="StyleUnderline"/>
          <w:highlight w:val="cyan"/>
        </w:rPr>
        <w:t>conceptualisation of harm</w:t>
      </w:r>
      <w:r w:rsidRPr="00314E82">
        <w:rPr>
          <w:rStyle w:val="StyleUnderline"/>
        </w:rPr>
        <w:t xml:space="preserve"> has</w:t>
      </w:r>
      <w:r w:rsidRPr="00FC4A33">
        <w:rPr>
          <w:rStyle w:val="StyleUnderline"/>
        </w:rPr>
        <w:t xml:space="preserve"> an </w:t>
      </w:r>
      <w:r w:rsidRPr="004B7AE4">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4B7AE4">
        <w:rPr>
          <w:rStyle w:val="StyleUnderline"/>
          <w:highlight w:val="cyan"/>
        </w:rPr>
        <w:t>emphasises</w:t>
      </w:r>
      <w:r w:rsidRPr="00FC4A33">
        <w:rPr>
          <w:rStyle w:val="StyleUnderline"/>
        </w:rPr>
        <w:t xml:space="preserve"> commitments to </w:t>
      </w:r>
      <w:r w:rsidRPr="004B7AE4">
        <w:rPr>
          <w:rStyle w:val="StyleUnderline"/>
          <w:highlight w:val="cyan"/>
        </w:rPr>
        <w:t>self-determination</w:t>
      </w:r>
      <w:r w:rsidRPr="00FC4A33">
        <w:rPr>
          <w:sz w:val="16"/>
        </w:rPr>
        <w:t xml:space="preserve"> and egalitarianism </w:t>
      </w:r>
      <w:r w:rsidRPr="004B7AE4">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4B7AE4">
        <w:rPr>
          <w:rStyle w:val="StyleUnderline"/>
          <w:highlight w:val="cyan"/>
        </w:rPr>
        <w:t>requiring</w:t>
      </w:r>
      <w:r w:rsidRPr="00FC4A33">
        <w:rPr>
          <w:rStyle w:val="StyleUnderline"/>
        </w:rPr>
        <w:t xml:space="preserve"> the idea </w:t>
      </w:r>
      <w:r w:rsidRPr="004B7AE4">
        <w:rPr>
          <w:rStyle w:val="StyleUnderline"/>
          <w:highlight w:val="cyan"/>
        </w:rPr>
        <w:t xml:space="preserve">that </w:t>
      </w:r>
      <w:r w:rsidRPr="004B7AE4">
        <w:rPr>
          <w:rStyle w:val="Emphasis"/>
          <w:highlight w:val="cyan"/>
        </w:rPr>
        <w:t>moral character</w:t>
      </w:r>
      <w:r w:rsidRPr="00FC4A33">
        <w:rPr>
          <w:rStyle w:val="StyleUnderline"/>
        </w:rPr>
        <w:t xml:space="preserve">66 and virtue </w:t>
      </w:r>
      <w:r w:rsidRPr="004B7AE4">
        <w:rPr>
          <w:rStyle w:val="StyleUnderline"/>
          <w:highlight w:val="cyan"/>
        </w:rPr>
        <w:t>need to be upheld for the</w:t>
      </w:r>
      <w:r w:rsidRPr="00FC4A33">
        <w:rPr>
          <w:rStyle w:val="StyleUnderline"/>
        </w:rPr>
        <w:t xml:space="preserve"> sensus communis/ </w:t>
      </w:r>
      <w:r w:rsidRPr="004B7AE4">
        <w:rPr>
          <w:rStyle w:val="Emphasis"/>
          <w:highlight w:val="cyan"/>
        </w:rPr>
        <w:t>good of society/sovereign</w:t>
      </w:r>
      <w:r w:rsidRPr="00FC4A33">
        <w:rPr>
          <w:rStyle w:val="StyleUnderline"/>
        </w:rPr>
        <w:t>.</w:t>
      </w:r>
      <w:r w:rsidRPr="00FC4A33">
        <w:rPr>
          <w:sz w:val="16"/>
        </w:rPr>
        <w:t xml:space="preserve"> Singular </w:t>
      </w:r>
      <w:r w:rsidRPr="004B7AE4">
        <w:rPr>
          <w:rStyle w:val="StyleUnderline"/>
          <w:highlight w:val="cyan"/>
        </w:rPr>
        <w:t>divergent</w:t>
      </w:r>
      <w:r w:rsidRPr="00FC4A33">
        <w:rPr>
          <w:rStyle w:val="StyleUnderline"/>
        </w:rPr>
        <w:t xml:space="preserve"> desires and </w:t>
      </w:r>
      <w:r w:rsidRPr="004B7AE4">
        <w:rPr>
          <w:rStyle w:val="Emphasis"/>
          <w:highlight w:val="cyan"/>
        </w:rPr>
        <w:t>autonomies</w:t>
      </w:r>
      <w:r w:rsidRPr="004B7AE4">
        <w:rPr>
          <w:rStyle w:val="StyleUnderline"/>
          <w:highlight w:val="cyan"/>
        </w:rPr>
        <w:t xml:space="preserve"> </w:t>
      </w:r>
      <w:r w:rsidRPr="00314E82">
        <w:rPr>
          <w:rStyle w:val="StyleUnderline"/>
        </w:rPr>
        <w:t>are</w:t>
      </w:r>
      <w:r w:rsidRPr="00FC4A33">
        <w:rPr>
          <w:rStyle w:val="StyleUnderline"/>
        </w:rPr>
        <w:t xml:space="preserve"> thus enmeshed and </w:t>
      </w:r>
      <w:r w:rsidRPr="004B7AE4">
        <w:rPr>
          <w:rStyle w:val="Emphasis"/>
          <w:highlight w:val="cyan"/>
        </w:rPr>
        <w:t>obfuscated</w:t>
      </w:r>
      <w:r w:rsidRPr="004B7AE4">
        <w:rPr>
          <w:rStyle w:val="StyleUnderline"/>
          <w:highlight w:val="cyan"/>
        </w:rPr>
        <w:t xml:space="preserve"> within </w:t>
      </w:r>
      <w:r w:rsidRPr="00FC4A33">
        <w:rPr>
          <w:rStyle w:val="StyleUnderline"/>
        </w:rPr>
        <w:t xml:space="preserve">a </w:t>
      </w:r>
      <w:r w:rsidRPr="004B7AE4">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4B7AE4">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4B7AE4">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4B7AE4">
        <w:rPr>
          <w:rStyle w:val="StyleUnderline"/>
          <w:highlight w:val="cyan"/>
        </w:rPr>
        <w:t xml:space="preserve">justified by </w:t>
      </w:r>
      <w:r w:rsidRPr="004B7AE4">
        <w:rPr>
          <w:rStyle w:val="Emphasis"/>
          <w:highlight w:val="cyan"/>
        </w:rPr>
        <w:t>utility</w:t>
      </w:r>
      <w:r w:rsidRPr="00FC4A33">
        <w:rPr>
          <w:sz w:val="16"/>
        </w:rPr>
        <w:t xml:space="preserve">, exemplarity </w:t>
      </w:r>
      <w:r w:rsidRPr="004B7AE4">
        <w:rPr>
          <w:rStyle w:val="StyleUnderline"/>
          <w:highlight w:val="cyan"/>
        </w:rPr>
        <w:t xml:space="preserve">or </w:t>
      </w:r>
      <w:r w:rsidRPr="004B7AE4">
        <w:rPr>
          <w:rStyle w:val="Emphasis"/>
          <w:highlight w:val="cyan"/>
        </w:rPr>
        <w:t>deterrence</w:t>
      </w:r>
      <w:r w:rsidRPr="004B7AE4">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4B7AE4">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4B7AE4">
        <w:rPr>
          <w:rStyle w:val="StyleUnderline"/>
          <w:highlight w:val="cyan"/>
        </w:rPr>
        <w:t>establish</w:t>
      </w:r>
      <w:r w:rsidRPr="00FC4A33">
        <w:rPr>
          <w:sz w:val="16"/>
        </w:rPr>
        <w:t xml:space="preserve">ing interventions, constraints or </w:t>
      </w:r>
      <w:r w:rsidRPr="004B7AE4">
        <w:rPr>
          <w:rStyle w:val="StyleUnderline"/>
          <w:highlight w:val="cyan"/>
        </w:rPr>
        <w:t xml:space="preserve">laws </w:t>
      </w:r>
      <w:r w:rsidRPr="004B7AE4">
        <w:rPr>
          <w:rStyle w:val="Emphasis"/>
          <w:highlight w:val="cyan"/>
        </w:rPr>
        <w:t>based on what they</w:t>
      </w:r>
      <w:r w:rsidRPr="00FC4A33">
        <w:rPr>
          <w:rStyle w:val="Emphasis"/>
        </w:rPr>
        <w:t xml:space="preserve"> will </w:t>
      </w:r>
      <w:r w:rsidRPr="004B7AE4">
        <w:rPr>
          <w:rStyle w:val="Emphasis"/>
          <w:highlight w:val="cyan"/>
        </w:rPr>
        <w:t>consider</w:t>
      </w:r>
      <w:r w:rsidRPr="00FC4A33">
        <w:rPr>
          <w:rStyle w:val="Emphasis"/>
        </w:rPr>
        <w:t xml:space="preserve"> to be </w:t>
      </w:r>
      <w:r w:rsidRPr="004B7AE4">
        <w:rPr>
          <w:rStyle w:val="Emphasis"/>
          <w:highlight w:val="cyan"/>
        </w:rPr>
        <w:t>harmful to</w:t>
      </w:r>
      <w:r w:rsidRPr="00FC4A33">
        <w:rPr>
          <w:rStyle w:val="Emphasis"/>
        </w:rPr>
        <w:t xml:space="preserve"> the </w:t>
      </w:r>
      <w:r w:rsidRPr="004B7AE4">
        <w:rPr>
          <w:rStyle w:val="Emphasis"/>
          <w:highlight w:val="cyan"/>
        </w:rPr>
        <w:t>society as a whole</w:t>
      </w:r>
      <w:r w:rsidRPr="004B7AE4">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7F3CCCAF" w14:textId="77777777" w:rsidR="00A71E99" w:rsidRPr="00FC4A33" w:rsidRDefault="00A71E99" w:rsidP="00A71E99">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4B7AE4">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4B7AE4">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4B7AE4">
        <w:rPr>
          <w:rStyle w:val="StyleUnderline"/>
          <w:highlight w:val="cyan"/>
        </w:rPr>
        <w:t>trade</w:t>
      </w:r>
      <w:r w:rsidRPr="00FC4A33">
        <w:rPr>
          <w:rStyle w:val="StyleUnderline"/>
        </w:rPr>
        <w:t xml:space="preserve"> off the </w:t>
      </w:r>
      <w:r w:rsidRPr="004B7AE4">
        <w:rPr>
          <w:rStyle w:val="StyleUnderline"/>
          <w:highlight w:val="cyan"/>
        </w:rPr>
        <w:t>liberties</w:t>
      </w:r>
      <w:r w:rsidRPr="00FC4A33">
        <w:rPr>
          <w:rStyle w:val="StyleUnderline"/>
        </w:rPr>
        <w:t xml:space="preserve"> of a few </w:t>
      </w:r>
      <w:r w:rsidRPr="004B7AE4">
        <w:rPr>
          <w:rStyle w:val="StyleUnderline"/>
          <w:highlight w:val="cyan"/>
        </w:rPr>
        <w:t>against</w:t>
      </w:r>
      <w:r w:rsidRPr="00FC4A33">
        <w:rPr>
          <w:rStyle w:val="StyleUnderline"/>
        </w:rPr>
        <w:t xml:space="preserve"> the </w:t>
      </w:r>
      <w:r w:rsidRPr="004B7AE4">
        <w:rPr>
          <w:rStyle w:val="StyleUnderline"/>
          <w:highlight w:val="cyan"/>
        </w:rPr>
        <w:t>security</w:t>
      </w:r>
      <w:r w:rsidRPr="00FC4A33">
        <w:rPr>
          <w:sz w:val="16"/>
        </w:rPr>
        <w:t xml:space="preserve"> [and logos, reason, and ratio] 72 </w:t>
      </w:r>
      <w:r w:rsidRPr="004B7AE4">
        <w:rPr>
          <w:rStyle w:val="StyleUnderline"/>
          <w:highlight w:val="cyan"/>
        </w:rPr>
        <w:t xml:space="preserve">of </w:t>
      </w:r>
      <w:r w:rsidRPr="001F4A4F">
        <w:rPr>
          <w:rStyle w:val="StyleUnderline"/>
        </w:rPr>
        <w:t xml:space="preserve">the </w:t>
      </w:r>
      <w:r w:rsidRPr="004B7AE4">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5A854A50" w14:textId="77777777" w:rsidR="00A71E99" w:rsidRPr="00FC4A33" w:rsidRDefault="00A71E99" w:rsidP="00A71E99">
      <w:pPr>
        <w:ind w:left="720" w:hanging="720"/>
        <w:rPr>
          <w:sz w:val="16"/>
        </w:rPr>
      </w:pPr>
      <w:r w:rsidRPr="00FC4A33">
        <w:rPr>
          <w:rStyle w:val="StyleUnderline"/>
        </w:rPr>
        <w:lastRenderedPageBreak/>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4B7AE4">
        <w:rPr>
          <w:rStyle w:val="Emphasis"/>
          <w:highlight w:val="cyan"/>
        </w:rPr>
        <w:t>monolithic</w:t>
      </w:r>
      <w:r w:rsidRPr="001F4A4F">
        <w:rPr>
          <w:rStyle w:val="StyleUnderline"/>
        </w:rPr>
        <w:t xml:space="preserve"> and </w:t>
      </w:r>
      <w:r w:rsidRPr="004B7AE4">
        <w:rPr>
          <w:rStyle w:val="Emphasis"/>
          <w:highlight w:val="cyan"/>
        </w:rPr>
        <w:t>paternalistic</w:t>
      </w:r>
      <w:r w:rsidRPr="00FC4A33">
        <w:rPr>
          <w:sz w:val="16"/>
        </w:rPr>
        <w:t xml:space="preserve"> Millian </w:t>
      </w:r>
      <w:r w:rsidRPr="004B7AE4">
        <w:rPr>
          <w:rStyle w:val="Emphasis"/>
          <w:highlight w:val="cyan"/>
        </w:rPr>
        <w:t>conceptualisation of harm</w:t>
      </w:r>
      <w:r w:rsidRPr="00FC4A33">
        <w:rPr>
          <w:sz w:val="16"/>
        </w:rPr>
        <w:t xml:space="preserve"> in the context of responds to (or </w:t>
      </w:r>
      <w:r w:rsidRPr="004B7AE4">
        <w:rPr>
          <w:rStyle w:val="Emphasis"/>
          <w:highlight w:val="cyan"/>
        </w:rPr>
        <w:t>fails to respond</w:t>
      </w:r>
      <w:r w:rsidRPr="00FC4A33">
        <w:rPr>
          <w:sz w:val="16"/>
        </w:rPr>
        <w:t xml:space="preserve"> interminably </w:t>
      </w:r>
      <w:r w:rsidRPr="004B7AE4">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4B7AE4">
        <w:rPr>
          <w:rStyle w:val="Emphasis"/>
          <w:highlight w:val="cyan"/>
        </w:rPr>
        <w:t xml:space="preserve">alterity of </w:t>
      </w:r>
      <w:r w:rsidRPr="001F4A4F">
        <w:rPr>
          <w:rStyle w:val="Emphasis"/>
        </w:rPr>
        <w:t xml:space="preserve">the </w:t>
      </w:r>
      <w:r w:rsidRPr="004B7AE4">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4B7AE4">
        <w:rPr>
          <w:rStyle w:val="Emphasis"/>
          <w:highlight w:val="cyan"/>
        </w:rPr>
        <w:t xml:space="preserve">eschew </w:t>
      </w:r>
      <w:r w:rsidRPr="001F4A4F">
        <w:rPr>
          <w:rStyle w:val="Emphasis"/>
        </w:rPr>
        <w:t xml:space="preserve">an </w:t>
      </w:r>
      <w:r w:rsidRPr="004B7AE4">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4B7AE4">
        <w:rPr>
          <w:rStyle w:val="Emphasis"/>
          <w:sz w:val="28"/>
          <w:highlight w:val="cyan"/>
        </w:rPr>
        <w:t>when calculating or rationalising</w:t>
      </w:r>
      <w:r w:rsidRPr="00FC4A33">
        <w:rPr>
          <w:rStyle w:val="Emphasis"/>
          <w:sz w:val="28"/>
        </w:rPr>
        <w:t xml:space="preserve"> /justifying </w:t>
      </w:r>
      <w:r w:rsidRPr="004B7AE4">
        <w:rPr>
          <w:rStyle w:val="Emphasis"/>
          <w:sz w:val="28"/>
          <w:highlight w:val="cyan"/>
        </w:rPr>
        <w:t>harm</w:t>
      </w:r>
      <w:r w:rsidRPr="001F4A4F">
        <w:rPr>
          <w:rStyle w:val="Emphasis"/>
          <w:sz w:val="28"/>
        </w:rPr>
        <w:t xml:space="preserve"> they </w:t>
      </w:r>
      <w:r w:rsidRPr="004B7AE4">
        <w:rPr>
          <w:rStyle w:val="Emphasis"/>
          <w:sz w:val="28"/>
          <w:highlight w:val="cyan"/>
        </w:rPr>
        <w:t>privilege</w:t>
      </w:r>
      <w:r w:rsidRPr="00FC4A33">
        <w:rPr>
          <w:rStyle w:val="Emphasis"/>
          <w:sz w:val="28"/>
        </w:rPr>
        <w:t xml:space="preserve"> questions of </w:t>
      </w:r>
      <w:r w:rsidRPr="004B7AE4">
        <w:rPr>
          <w:rStyle w:val="Emphasis"/>
          <w:sz w:val="28"/>
          <w:highlight w:val="cyan"/>
        </w:rPr>
        <w:t>utility</w:t>
      </w:r>
      <w:r w:rsidRPr="00FC4A33">
        <w:rPr>
          <w:sz w:val="16"/>
        </w:rPr>
        <w:t xml:space="preserve">, i.e., of a closed ends-oriented justice75 </w:t>
      </w:r>
      <w:r w:rsidRPr="004B7AE4">
        <w:rPr>
          <w:rStyle w:val="StyleUnderline"/>
          <w:highlight w:val="cyan"/>
        </w:rPr>
        <w:t>in opposition to</w:t>
      </w:r>
      <w:r w:rsidRPr="00FC4A33">
        <w:rPr>
          <w:sz w:val="16"/>
        </w:rPr>
        <w:t xml:space="preserve"> a demand of </w:t>
      </w:r>
      <w:r w:rsidRPr="00FC4A33">
        <w:rPr>
          <w:rStyle w:val="StyleUnderline"/>
        </w:rPr>
        <w:t xml:space="preserve">unanticipatable </w:t>
      </w:r>
      <w:r w:rsidRPr="004B7AE4">
        <w:rPr>
          <w:rStyle w:val="StyleUnderline"/>
          <w:highlight w:val="cyan"/>
        </w:rPr>
        <w:t>justice</w:t>
      </w:r>
      <w:r w:rsidRPr="00FC4A33">
        <w:rPr>
          <w:rStyle w:val="StyleUnderline"/>
        </w:rPr>
        <w:t xml:space="preserve"> to come </w:t>
      </w:r>
      <w:r w:rsidRPr="004B7AE4">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4680B8C0" w14:textId="77777777" w:rsidR="00A71E99" w:rsidRPr="00FC4A33" w:rsidRDefault="00A71E99" w:rsidP="00A71E99">
      <w:pPr>
        <w:rPr>
          <w:rStyle w:val="Emphasis"/>
        </w:rPr>
      </w:pPr>
      <w:r w:rsidRPr="00FC4A33">
        <w:rPr>
          <w:rStyle w:val="Emphasis"/>
        </w:rPr>
        <w:t>***FOOTNOTE 75 BEGINS HERE***</w:t>
      </w:r>
    </w:p>
    <w:p w14:paraId="533C87D9" w14:textId="77777777" w:rsidR="00A71E99" w:rsidRPr="00FC4A33" w:rsidRDefault="00A71E99" w:rsidP="00A71E99">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4B7AE4">
        <w:rPr>
          <w:rStyle w:val="StyleUnderline"/>
          <w:highlight w:val="cyan"/>
        </w:rPr>
        <w:t xml:space="preserve">discussion of rights </w:t>
      </w:r>
      <w:r w:rsidRPr="004B7AE4">
        <w:rPr>
          <w:rStyle w:val="Emphasis"/>
          <w:highlight w:val="cyan"/>
        </w:rPr>
        <w:t>and</w:t>
      </w:r>
      <w:r w:rsidRPr="004B7AE4">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4B7AE4">
        <w:rPr>
          <w:rStyle w:val="Emphasis"/>
          <w:highlight w:val="cyan"/>
        </w:rPr>
        <w:t xml:space="preserve">does not interrupt </w:t>
      </w:r>
      <w:r w:rsidRPr="001F4A4F">
        <w:rPr>
          <w:rStyle w:val="Emphasis"/>
        </w:rPr>
        <w:t xml:space="preserve">the </w:t>
      </w:r>
      <w:r w:rsidRPr="004B7AE4">
        <w:rPr>
          <w:rStyle w:val="Emphasis"/>
          <w:highlight w:val="cyan"/>
        </w:rPr>
        <w:t xml:space="preserve">“double-bind” economy of </w:t>
      </w:r>
      <w:r w:rsidRPr="001F4A4F">
        <w:rPr>
          <w:rStyle w:val="Emphasis"/>
        </w:rPr>
        <w:t xml:space="preserve">the </w:t>
      </w:r>
      <w:r w:rsidRPr="004B7AE4">
        <w:rPr>
          <w:rStyle w:val="Emphasis"/>
          <w:highlight w:val="cyan"/>
        </w:rPr>
        <w:t>force of law</w:t>
      </w:r>
      <w:r w:rsidRPr="004B7AE4">
        <w:rPr>
          <w:rStyle w:val="StyleUnderline"/>
          <w:highlight w:val="cyan"/>
        </w:rPr>
        <w:t xml:space="preserve">, which </w:t>
      </w:r>
      <w:r w:rsidRPr="004B7AE4">
        <w:rPr>
          <w:rStyle w:val="Emphasis"/>
          <w:sz w:val="28"/>
          <w:highlight w:val="cyan"/>
        </w:rPr>
        <w:t>provides rights</w:t>
      </w:r>
      <w:r w:rsidRPr="00FC4A33">
        <w:rPr>
          <w:rStyle w:val="Emphasis"/>
          <w:sz w:val="28"/>
        </w:rPr>
        <w:t xml:space="preserve">/liberties </w:t>
      </w:r>
      <w:r w:rsidRPr="004B7AE4">
        <w:rPr>
          <w:rStyle w:val="Emphasis"/>
          <w:sz w:val="28"/>
          <w:highlight w:val="cyan"/>
        </w:rPr>
        <w:t>whilst</w:t>
      </w:r>
      <w:r w:rsidRPr="00FC4A33">
        <w:rPr>
          <w:rStyle w:val="Emphasis"/>
          <w:sz w:val="28"/>
        </w:rPr>
        <w:t xml:space="preserve"> at the same time </w:t>
      </w:r>
      <w:r w:rsidRPr="004B7AE4">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54347176" w14:textId="77777777" w:rsidR="00A71E99" w:rsidRPr="00FC4A33" w:rsidRDefault="00A71E99" w:rsidP="00A71E99">
      <w:pPr>
        <w:rPr>
          <w:rStyle w:val="Emphasis"/>
        </w:rPr>
      </w:pPr>
      <w:r w:rsidRPr="00FC4A33">
        <w:rPr>
          <w:rStyle w:val="Emphasis"/>
        </w:rPr>
        <w:t>***FOOTNOTE 75 ENDS HERE***</w:t>
      </w:r>
    </w:p>
    <w:p w14:paraId="7AF1AFB4" w14:textId="77777777" w:rsidR="00A71E99" w:rsidRPr="00FC4A33" w:rsidRDefault="00A71E99" w:rsidP="00A71E99">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24EE858D" w14:textId="77777777" w:rsidR="00A71E99" w:rsidRPr="00FC4A33" w:rsidRDefault="00A71E99" w:rsidP="00A71E99">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4B7AE4">
        <w:rPr>
          <w:rStyle w:val="StyleUnderline"/>
          <w:highlight w:val="cyan"/>
        </w:rPr>
        <w:t xml:space="preserve">other </w:t>
      </w:r>
      <w:r w:rsidRPr="004B7AE4">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4B7AE4">
        <w:rPr>
          <w:rStyle w:val="Emphasis"/>
          <w:highlight w:val="cyan"/>
        </w:rPr>
        <w:t>participate</w:t>
      </w:r>
      <w:r w:rsidRPr="004B7AE4">
        <w:rPr>
          <w:rStyle w:val="StyleUnderline"/>
          <w:highlight w:val="cyan"/>
        </w:rPr>
        <w:t xml:space="preserve"> in</w:t>
      </w:r>
      <w:r w:rsidRPr="00FC4A33">
        <w:rPr>
          <w:sz w:val="16"/>
        </w:rPr>
        <w:t xml:space="preserve"> such a </w:t>
      </w:r>
      <w:r w:rsidRPr="004B7AE4">
        <w:rPr>
          <w:rStyle w:val="Emphasis"/>
          <w:highlight w:val="cyan"/>
        </w:rPr>
        <w:t>deliberative democracy</w:t>
      </w:r>
      <w:r w:rsidRPr="004B7AE4">
        <w:rPr>
          <w:rStyle w:val="StyleUnderline"/>
          <w:highlight w:val="cyan"/>
        </w:rPr>
        <w:t xml:space="preserve"> </w:t>
      </w:r>
      <w:r w:rsidRPr="001F4A4F">
        <w:rPr>
          <w:rStyle w:val="StyleUnderline"/>
        </w:rPr>
        <w:t xml:space="preserve">as their </w:t>
      </w:r>
      <w:r w:rsidRPr="004B7AE4">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4B7AE4">
        <w:rPr>
          <w:rStyle w:val="Emphasis"/>
          <w:highlight w:val="cyan"/>
        </w:rPr>
        <w:t>always delineated</w:t>
      </w:r>
      <w:r w:rsidRPr="004B7AE4">
        <w:rPr>
          <w:rStyle w:val="StyleUnderline"/>
          <w:highlight w:val="cyan"/>
        </w:rPr>
        <w:t xml:space="preserve"> through </w:t>
      </w:r>
      <w:r w:rsidRPr="001F4A4F">
        <w:rPr>
          <w:rStyle w:val="StyleUnderline"/>
        </w:rPr>
        <w:t xml:space="preserve">a </w:t>
      </w:r>
      <w:r w:rsidRPr="004B7AE4">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4B7AE4">
        <w:rPr>
          <w:rStyle w:val="Emphasis"/>
          <w:highlight w:val="cyan"/>
        </w:rPr>
        <w:t>only</w:t>
      </w:r>
      <w:r w:rsidRPr="004B7AE4">
        <w:rPr>
          <w:rStyle w:val="StyleUnderline"/>
          <w:highlight w:val="cyan"/>
        </w:rPr>
        <w:t xml:space="preserve"> participates under</w:t>
      </w:r>
      <w:r w:rsidRPr="00FC4A33">
        <w:rPr>
          <w:rStyle w:val="StyleUnderline"/>
        </w:rPr>
        <w:t xml:space="preserve"> prescribed or </w:t>
      </w:r>
      <w:r w:rsidRPr="004B7AE4">
        <w:rPr>
          <w:rStyle w:val="Emphasis"/>
          <w:highlight w:val="cyan"/>
        </w:rPr>
        <w:t>pre-calculated</w:t>
      </w:r>
      <w:r w:rsidRPr="004B7AE4">
        <w:rPr>
          <w:rStyle w:val="StyleUnderline"/>
          <w:highlight w:val="cyan"/>
        </w:rPr>
        <w:t xml:space="preserve"> notions</w:t>
      </w:r>
      <w:r w:rsidRPr="00FC4A33">
        <w:rPr>
          <w:rStyle w:val="StyleUnderline"/>
        </w:rPr>
        <w:t xml:space="preserve"> of liberal pluralism </w:t>
      </w:r>
      <w:r w:rsidRPr="004B7AE4">
        <w:rPr>
          <w:rStyle w:val="StyleUnderline"/>
          <w:highlight w:val="cyan"/>
        </w:rPr>
        <w:t xml:space="preserve">that </w:t>
      </w:r>
      <w:r w:rsidRPr="004B7AE4">
        <w:rPr>
          <w:rStyle w:val="Emphasis"/>
          <w:highlight w:val="cyan"/>
        </w:rPr>
        <w:t>assimilate</w:t>
      </w:r>
      <w:r w:rsidRPr="00FC4A33">
        <w:rPr>
          <w:rStyle w:val="Emphasis"/>
        </w:rPr>
        <w:t xml:space="preserve"> the other’s </w:t>
      </w:r>
      <w:r w:rsidRPr="004B7AE4">
        <w:rPr>
          <w:rStyle w:val="Emphasis"/>
          <w:highlight w:val="cyan"/>
        </w:rPr>
        <w:t>difference</w:t>
      </w:r>
      <w:r w:rsidRPr="004B7AE4">
        <w:rPr>
          <w:rStyle w:val="StyleUnderline"/>
          <w:highlight w:val="cyan"/>
        </w:rPr>
        <w:t xml:space="preserve"> in </w:t>
      </w:r>
      <w:r w:rsidRPr="001F4A4F">
        <w:rPr>
          <w:rStyle w:val="StyleUnderline"/>
        </w:rPr>
        <w:t xml:space="preserve">a </w:t>
      </w:r>
      <w:r w:rsidRPr="004B7AE4">
        <w:rPr>
          <w:rStyle w:val="Emphasis"/>
          <w:highlight w:val="cyan"/>
        </w:rPr>
        <w:t>violent</w:t>
      </w:r>
      <w:r w:rsidRPr="00FC4A33">
        <w:rPr>
          <w:rStyle w:val="Emphasis"/>
        </w:rPr>
        <w:t xml:space="preserve"> singular/</w:t>
      </w:r>
      <w:r w:rsidRPr="004B7AE4">
        <w:rPr>
          <w:rStyle w:val="Emphasis"/>
          <w:highlight w:val="cyan"/>
        </w:rPr>
        <w:t>monolithic fashion</w:t>
      </w:r>
      <w:r w:rsidRPr="004B7AE4">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the majority of citizens</w:t>
      </w:r>
      <w:r w:rsidRPr="00FC4A33">
        <w:rPr>
          <w:rStyle w:val="StyleUnderline"/>
        </w:rPr>
        <w:t xml:space="preserve">. To this end, </w:t>
      </w:r>
      <w:r w:rsidRPr="004B7AE4">
        <w:rPr>
          <w:rStyle w:val="Emphasis"/>
          <w:highlight w:val="cyan"/>
        </w:rPr>
        <w:t>whatever harms the</w:t>
      </w:r>
      <w:r w:rsidRPr="001F4A4F">
        <w:rPr>
          <w:rStyle w:val="Emphasis"/>
        </w:rPr>
        <w:t xml:space="preserve"> marginalised or </w:t>
      </w:r>
      <w:r w:rsidRPr="004B7AE4">
        <w:rPr>
          <w:rStyle w:val="Emphasis"/>
          <w:highlight w:val="cyan"/>
        </w:rPr>
        <w:t xml:space="preserve">dispossessed experience </w:t>
      </w:r>
      <w:r w:rsidRPr="001F4A4F">
        <w:rPr>
          <w:rStyle w:val="Emphasis"/>
        </w:rPr>
        <w:t xml:space="preserve">is </w:t>
      </w:r>
      <w:r w:rsidRPr="004B7AE4">
        <w:rPr>
          <w:rStyle w:val="Emphasis"/>
          <w:highlight w:val="cyan"/>
        </w:rPr>
        <w:t>never accounted for.</w:t>
      </w:r>
      <w:r w:rsidRPr="00FC4A33">
        <w:rPr>
          <w:rStyle w:val="StyleUnderline"/>
        </w:rPr>
        <w:t xml:space="preserve"> </w:t>
      </w:r>
      <w:r w:rsidRPr="004B7AE4">
        <w:rPr>
          <w:rStyle w:val="StyleUnderline"/>
          <w:highlight w:val="cyan"/>
        </w:rPr>
        <w:t xml:space="preserve">This </w:t>
      </w:r>
      <w:r w:rsidRPr="004B7AE4">
        <w:rPr>
          <w:rStyle w:val="Emphasis"/>
          <w:highlight w:val="cyan"/>
        </w:rPr>
        <w:t>accounting for is a</w:t>
      </w:r>
      <w:r w:rsidRPr="00FC4A33">
        <w:rPr>
          <w:rStyle w:val="Emphasis"/>
        </w:rPr>
        <w:t xml:space="preserve"> kind of </w:t>
      </w:r>
      <w:r w:rsidRPr="004B7AE4">
        <w:rPr>
          <w:rStyle w:val="Emphasis"/>
          <w:highlight w:val="cyan"/>
        </w:rPr>
        <w:t>rights recognition</w:t>
      </w:r>
      <w:r w:rsidRPr="004B7AE4">
        <w:rPr>
          <w:rStyle w:val="StyleUnderline"/>
          <w:highlight w:val="cyan"/>
        </w:rPr>
        <w:t xml:space="preserve"> that</w:t>
      </w:r>
      <w:r w:rsidRPr="00FC4A33">
        <w:rPr>
          <w:sz w:val="16"/>
        </w:rPr>
        <w:t xml:space="preserve"> as Ratna Kapur observes </w:t>
      </w:r>
      <w:r w:rsidRPr="004B7AE4">
        <w:rPr>
          <w:rStyle w:val="StyleUnderline"/>
          <w:highlight w:val="cyan"/>
        </w:rPr>
        <w:t xml:space="preserve">is </w:t>
      </w:r>
      <w:r w:rsidRPr="004B7AE4">
        <w:rPr>
          <w:rStyle w:val="Emphasis"/>
          <w:sz w:val="28"/>
          <w:highlight w:val="cyan"/>
        </w:rPr>
        <w:t>contingent on</w:t>
      </w:r>
      <w:r w:rsidRPr="001F4A4F">
        <w:rPr>
          <w:rStyle w:val="Emphasis"/>
          <w:sz w:val="28"/>
        </w:rPr>
        <w:t xml:space="preserve"> the </w:t>
      </w:r>
      <w:r w:rsidRPr="004B7AE4">
        <w:rPr>
          <w:rStyle w:val="Emphasis"/>
          <w:sz w:val="28"/>
          <w:highlight w:val="cyan"/>
        </w:rPr>
        <w:t>subject’s “recognisability”</w:t>
      </w:r>
      <w:r w:rsidRPr="00FC4A33">
        <w:rPr>
          <w:rStyle w:val="StyleUnderline"/>
        </w:rPr>
        <w:t>.</w:t>
      </w:r>
      <w:r w:rsidRPr="00FC4A33">
        <w:rPr>
          <w:sz w:val="16"/>
        </w:rPr>
        <w:t>80</w:t>
      </w:r>
    </w:p>
    <w:p w14:paraId="6D86411F" w14:textId="77777777" w:rsidR="00A71E99" w:rsidRDefault="00A71E99" w:rsidP="00A71E99"/>
    <w:p w14:paraId="519A8CCF" w14:textId="77777777" w:rsidR="00527A33" w:rsidRPr="006A059E" w:rsidRDefault="00527A33" w:rsidP="00527A33">
      <w:pPr>
        <w:pStyle w:val="Heading4"/>
      </w:pPr>
      <w:r>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3118B32C" w14:textId="77777777" w:rsidR="00527A33" w:rsidRDefault="00527A33" w:rsidP="00527A33">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1B9E6DE3" w14:textId="77777777" w:rsidR="00527A33" w:rsidRPr="00284584" w:rsidRDefault="00527A33" w:rsidP="00527A33">
      <w:pPr>
        <w:rPr>
          <w:sz w:val="16"/>
        </w:rPr>
      </w:pPr>
      <w:r w:rsidRPr="00284584">
        <w:rPr>
          <w:sz w:val="16"/>
        </w:rPr>
        <w:lastRenderedPageBreak/>
        <w:t>Abstract</w:t>
      </w:r>
    </w:p>
    <w:p w14:paraId="27EA5B35" w14:textId="77777777" w:rsidR="00527A33" w:rsidRPr="00284584" w:rsidRDefault="00527A33" w:rsidP="00527A33">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64B9CD81" w14:textId="77777777" w:rsidR="00527A33" w:rsidRPr="00284584" w:rsidRDefault="00527A33" w:rsidP="00527A33">
      <w:pPr>
        <w:rPr>
          <w:sz w:val="16"/>
        </w:rPr>
      </w:pPr>
      <w:r w:rsidRPr="00284584">
        <w:rPr>
          <w:sz w:val="16"/>
        </w:rPr>
        <w:t>1 Introduction</w:t>
      </w:r>
    </w:p>
    <w:p w14:paraId="470DB21E" w14:textId="77777777" w:rsidR="00527A33" w:rsidRPr="00284584" w:rsidRDefault="00527A33" w:rsidP="00527A33">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r w:rsidRPr="00F40BFA">
        <w:rPr>
          <w:rStyle w:val="StyleUnderline"/>
        </w:rPr>
        <w:t xml:space="preserve">brings </w:t>
      </w:r>
      <w:r w:rsidRPr="006A059E">
        <w:rPr>
          <w:rStyle w:val="StyleUnderline"/>
        </w:rPr>
        <w:t xml:space="preserve">to mind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73770415" w14:textId="77777777" w:rsidR="00527A33" w:rsidRPr="00284584" w:rsidRDefault="00527A33" w:rsidP="00527A33">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37E49C01" w14:textId="77777777" w:rsidR="00527A33" w:rsidRPr="00284584" w:rsidRDefault="00527A33" w:rsidP="00527A33">
      <w:pPr>
        <w:rPr>
          <w:sz w:val="16"/>
        </w:rPr>
      </w:pPr>
      <w:r w:rsidRPr="00284584">
        <w:rPr>
          <w:sz w:val="16"/>
        </w:rPr>
        <w:t>To be clear, I’m not invested in whether views of police abolitionism as put for ward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5841AE4D" w14:textId="77777777" w:rsidR="00527A33" w:rsidRPr="00284584" w:rsidRDefault="00527A33" w:rsidP="00527A33">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The 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w:t>
      </w:r>
      <w:r w:rsidRPr="002B2580">
        <w:rPr>
          <w:rStyle w:val="StyleUnderline"/>
          <w:sz w:val="25"/>
          <w:szCs w:val="25"/>
          <w:highlight w:val="cyan"/>
        </w:rPr>
        <w:lastRenderedPageBreak/>
        <w:t>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6AC894F0" w14:textId="77777777" w:rsidR="00527A33" w:rsidRDefault="00527A33" w:rsidP="00527A33"/>
    <w:p w14:paraId="2C06BAA4" w14:textId="77777777" w:rsidR="00527A33" w:rsidRDefault="00527A33" w:rsidP="00527A33">
      <w:pPr>
        <w:rPr>
          <w:sz w:val="12"/>
        </w:rPr>
      </w:pPr>
    </w:p>
    <w:p w14:paraId="1932FE5F" w14:textId="77777777" w:rsidR="00527A33" w:rsidRDefault="00527A33" w:rsidP="00527A33">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54553F5A" w14:textId="77777777" w:rsidR="00527A33" w:rsidRDefault="00527A33" w:rsidP="00527A33">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656C4C6A" w14:textId="77777777" w:rsidR="00527A33" w:rsidRPr="00217ECF" w:rsidRDefault="00527A33" w:rsidP="00527A33">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DuBoisian[27]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06BC6DDB" w14:textId="77777777" w:rsidR="00527A33" w:rsidRPr="00217ECF" w:rsidRDefault="00527A33" w:rsidP="00527A33">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05CF1AE4" w14:textId="77777777" w:rsidR="00527A33" w:rsidRPr="007838BF" w:rsidRDefault="00527A33" w:rsidP="00527A33">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w:t>
      </w:r>
      <w:r w:rsidRPr="00217ECF">
        <w:rPr>
          <w:sz w:val="16"/>
        </w:rPr>
        <w:lastRenderedPageBreak/>
        <w:t xml:space="preserve">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7547565F" w14:textId="77777777" w:rsidR="00527A33" w:rsidRPr="00B103ED" w:rsidRDefault="00527A33" w:rsidP="00527A33">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4CC96788" w14:textId="77777777" w:rsidR="00527A33" w:rsidRDefault="00527A33" w:rsidP="00527A33"/>
    <w:p w14:paraId="6595B155" w14:textId="77777777" w:rsidR="00527A33" w:rsidRPr="00DA45EC" w:rsidRDefault="00527A33" w:rsidP="00527A33">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3AC0FD6B" w14:textId="77777777" w:rsidR="00527A33" w:rsidRPr="00A872B9" w:rsidRDefault="00527A33" w:rsidP="00527A33">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18C6CF29" w14:textId="77777777" w:rsidR="00527A33" w:rsidRPr="00687EFA" w:rsidRDefault="00527A33" w:rsidP="00527A33">
      <w:pPr>
        <w:pStyle w:val="ListParagraph"/>
        <w:numPr>
          <w:ilvl w:val="0"/>
          <w:numId w:val="50"/>
        </w:numPr>
        <w:rPr>
          <w:sz w:val="16"/>
        </w:rPr>
      </w:pPr>
      <w:r w:rsidRPr="00687EFA">
        <w:rPr>
          <w:sz w:val="16"/>
        </w:rPr>
        <w:t>Introduction to Movement Lawyering</w:t>
      </w:r>
    </w:p>
    <w:p w14:paraId="1E0610D8" w14:textId="77777777" w:rsidR="00527A33" w:rsidRPr="00687EFA" w:rsidRDefault="00527A33" w:rsidP="00527A33">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69C0E3BE" w14:textId="77777777" w:rsidR="00527A33" w:rsidRPr="00687EFA" w:rsidRDefault="00527A33" w:rsidP="00527A33">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27EDCF7C" w14:textId="77777777" w:rsidR="00527A33" w:rsidRPr="00687EFA" w:rsidRDefault="00527A33" w:rsidP="00527A33">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693D8B41" w14:textId="77777777" w:rsidR="00527A33" w:rsidRPr="00687EFA" w:rsidRDefault="00527A33" w:rsidP="00527A33">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79143A31" w14:textId="77777777" w:rsidR="00527A33" w:rsidRPr="00687EFA" w:rsidRDefault="00527A33" w:rsidP="00527A33">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 xml:space="preserve">as </w:t>
      </w:r>
      <w:r w:rsidRPr="005C1DCF">
        <w:rPr>
          <w:rStyle w:val="StyleUnderline"/>
        </w:rPr>
        <w:lastRenderedPageBreak/>
        <w:t>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18095420" w14:textId="77777777" w:rsidR="00527A33" w:rsidRPr="00687EFA" w:rsidRDefault="00527A33" w:rsidP="00527A33">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38ED1FE0" w14:textId="77777777" w:rsidR="00527A33" w:rsidRPr="00687EFA" w:rsidRDefault="00527A33" w:rsidP="00527A33">
      <w:pPr>
        <w:pStyle w:val="ListParagraph"/>
        <w:numPr>
          <w:ilvl w:val="0"/>
          <w:numId w:val="50"/>
        </w:numPr>
        <w:rPr>
          <w:sz w:val="16"/>
        </w:rPr>
      </w:pPr>
      <w:r w:rsidRPr="00687EFA">
        <w:rPr>
          <w:sz w:val="16"/>
        </w:rPr>
        <w:t>Movement Lawyering Works for Collective Action</w:t>
      </w:r>
    </w:p>
    <w:p w14:paraId="7BEC9C74" w14:textId="77777777" w:rsidR="00527A33" w:rsidRPr="00687EFA" w:rsidRDefault="00527A33" w:rsidP="00527A33">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3F3B044E" w14:textId="77777777" w:rsidR="00527A33" w:rsidRPr="00687EFA" w:rsidRDefault="00527A33" w:rsidP="00527A33">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5620E90B" w14:textId="77777777" w:rsidR="00527A33" w:rsidRPr="00687EFA" w:rsidRDefault="00527A33" w:rsidP="00527A33">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47993A7D" w14:textId="77777777" w:rsidR="00527A33" w:rsidRPr="00687EFA" w:rsidRDefault="00527A33" w:rsidP="00527A33">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5C65B20A" w14:textId="77777777" w:rsidR="00527A33" w:rsidRPr="00687EFA" w:rsidRDefault="00527A33" w:rsidP="00527A33">
      <w:pPr>
        <w:rPr>
          <w:sz w:val="16"/>
        </w:rPr>
      </w:pPr>
      <w:r w:rsidRPr="00687EFA">
        <w:rPr>
          <w:sz w:val="16"/>
        </w:rPr>
        <w:t>The “high risk” described by Professor Gordon was not just risk to the organizers, but to the attorneys, too:</w:t>
      </w:r>
    </w:p>
    <w:p w14:paraId="446C014D" w14:textId="77777777" w:rsidR="00527A33" w:rsidRPr="00687EFA" w:rsidRDefault="00527A33" w:rsidP="00527A33">
      <w:pPr>
        <w:ind w:left="720"/>
        <w:rPr>
          <w:sz w:val="16"/>
        </w:rPr>
      </w:pPr>
      <w:r w:rsidRPr="00687EFA">
        <w:rPr>
          <w:sz w:val="16"/>
        </w:rPr>
        <w:lastRenderedPageBreak/>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7E7AAE60" w14:textId="77777777" w:rsidR="00527A33" w:rsidRPr="00687EFA" w:rsidRDefault="00527A33" w:rsidP="00527A33">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43809D0C" w14:textId="77777777" w:rsidR="00527A33" w:rsidRDefault="00527A33" w:rsidP="00527A33"/>
    <w:p w14:paraId="0F24EDCA" w14:textId="77777777" w:rsidR="00527A33" w:rsidRPr="00DA45EC" w:rsidRDefault="00527A33" w:rsidP="00527A33">
      <w:pPr>
        <w:pStyle w:val="Heading4"/>
      </w:pPr>
      <w:r>
        <w:t xml:space="preserve">The question is not </w:t>
      </w:r>
      <w:r w:rsidRPr="0069319E">
        <w:rPr>
          <w:u w:val="single"/>
        </w:rPr>
        <w:t>law good</w:t>
      </w:r>
      <w:r>
        <w:t xml:space="preserve"> or </w:t>
      </w:r>
      <w:r w:rsidRPr="0069319E">
        <w:rPr>
          <w:u w:val="single"/>
        </w:rPr>
        <w:t>law bad</w:t>
      </w:r>
      <w:r>
        <w:t xml:space="preserve">, but building </w:t>
      </w:r>
      <w:r w:rsidRPr="0069319E">
        <w:rPr>
          <w:u w:val="single"/>
        </w:rPr>
        <w:t>counter-</w:t>
      </w:r>
      <w:r w:rsidRPr="00D11BAB">
        <w:rPr>
          <w:u w:val="single"/>
        </w:rPr>
        <w:t>hegemonic power</w:t>
      </w:r>
      <w:r>
        <w:t xml:space="preserve"> </w:t>
      </w:r>
      <w:r w:rsidRPr="00D11BAB">
        <w:t>to</w:t>
      </w:r>
      <w:r>
        <w:t xml:space="preserve"> </w:t>
      </w:r>
      <w:r w:rsidRPr="0069319E">
        <w:rPr>
          <w:u w:val="single"/>
        </w:rPr>
        <w:t xml:space="preserve">seize control </w:t>
      </w:r>
      <w:r>
        <w:t xml:space="preserve">over the </w:t>
      </w:r>
      <w:r w:rsidRPr="0069319E">
        <w:rPr>
          <w:u w:val="single"/>
        </w:rPr>
        <w:t>law</w:t>
      </w:r>
      <w:r>
        <w:t xml:space="preserve">. </w:t>
      </w:r>
    </w:p>
    <w:p w14:paraId="16C312FC" w14:textId="77777777" w:rsidR="00527A33" w:rsidRPr="00A872B9" w:rsidRDefault="00527A33" w:rsidP="00527A33">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54BC14A7" w14:textId="77777777" w:rsidR="00527A33" w:rsidRPr="00CF1069" w:rsidRDefault="00527A33" w:rsidP="00527A33">
      <w:pPr>
        <w:pStyle w:val="ListParagraph"/>
        <w:numPr>
          <w:ilvl w:val="0"/>
          <w:numId w:val="52"/>
        </w:numPr>
        <w:rPr>
          <w:sz w:val="16"/>
        </w:rPr>
      </w:pPr>
      <w:r w:rsidRPr="00CF1069">
        <w:rPr>
          <w:sz w:val="16"/>
        </w:rPr>
        <w:t>Movement Lawyering Works for Incarcerated People</w:t>
      </w:r>
    </w:p>
    <w:p w14:paraId="4E7132F8" w14:textId="77777777" w:rsidR="00527A33" w:rsidRPr="00CF1069" w:rsidRDefault="00527A33" w:rsidP="00527A33">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67BD27F0" w14:textId="77777777" w:rsidR="00527A33" w:rsidRPr="00CF1069" w:rsidRDefault="00527A33" w:rsidP="00527A33">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5EB205D7" w14:textId="77777777" w:rsidR="00527A33" w:rsidRPr="00CF1069" w:rsidRDefault="00527A33" w:rsidP="00527A33">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 xml:space="preserve">.73 The reports of these lawyers contribute to Amnesty’s determination that federal prisoners in solitary confinement are subjected to “cruel, inhuman or degrading treatment” under international </w:t>
      </w:r>
      <w:r w:rsidRPr="00CF1069">
        <w:rPr>
          <w:sz w:val="16"/>
        </w:rPr>
        <w:lastRenderedPageBreak/>
        <w:t>standards.74 These prisoners, cut off from virtually all human contact, would not have been able to tell their stories to anyone—in some cases for years at a time—were it not for their lawyers.</w:t>
      </w:r>
    </w:p>
    <w:p w14:paraId="6E96F945" w14:textId="77777777" w:rsidR="00527A33" w:rsidRPr="00CF1069" w:rsidRDefault="00527A33" w:rsidP="00527A33">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30E5C90C" w14:textId="77777777" w:rsidR="00527A33" w:rsidRPr="00CF1069" w:rsidRDefault="00527A33" w:rsidP="00527A33">
      <w:pPr>
        <w:ind w:left="720"/>
        <w:rPr>
          <w:sz w:val="16"/>
        </w:rPr>
      </w:pPr>
      <w:r w:rsidRPr="00CF1069">
        <w:rPr>
          <w:sz w:val="16"/>
        </w:rPr>
        <w:t xml:space="preserve">Inside/outside networks not only help us gain some autonomy from our dependence on outside lawyers and public defenders, but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7A5EAA4C" w14:textId="77777777" w:rsidR="00527A33" w:rsidRPr="00CF1069" w:rsidRDefault="00527A33" w:rsidP="00527A33">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1CB816C1" w14:textId="77777777" w:rsidR="00527A33" w:rsidRPr="00CF1069" w:rsidRDefault="00527A33" w:rsidP="00527A33">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5D4DA83A" w14:textId="77777777" w:rsidR="00527A33" w:rsidRPr="00CF1069" w:rsidRDefault="00527A33" w:rsidP="00527A33">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is on the attorney’s shoulders</w:t>
      </w:r>
      <w:r w:rsidRPr="00CF1069">
        <w:rPr>
          <w:sz w:val="16"/>
        </w:rPr>
        <w:t xml:space="preserve">, but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073BA92B" w14:textId="77777777" w:rsidR="00527A33" w:rsidRPr="00CF1069" w:rsidRDefault="00527A33" w:rsidP="00527A33">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16D57FE9" w14:textId="77777777" w:rsidR="00527A33" w:rsidRPr="00CF1069" w:rsidRDefault="00527A33" w:rsidP="00527A33">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1798C458" w14:textId="77777777" w:rsidR="00527A33" w:rsidRPr="00CF1069" w:rsidRDefault="00527A33" w:rsidP="00527A33">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5AB12E5F" w14:textId="77777777" w:rsidR="00527A33" w:rsidRPr="00CF1069" w:rsidRDefault="00527A33" w:rsidP="00527A33">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r w:rsidRPr="00292A9B">
        <w:rPr>
          <w:rStyle w:val="Emphasis"/>
          <w:highlight w:val="cyan"/>
        </w:rPr>
        <w:t>isolation</w:t>
      </w:r>
      <w:r w:rsidRPr="00CF1069">
        <w:rPr>
          <w:sz w:val="16"/>
        </w:rPr>
        <w:t xml:space="preserve">, and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lastRenderedPageBreak/>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5A4CDA83" w14:textId="77777777" w:rsidR="00527A33" w:rsidRPr="00CF1069" w:rsidRDefault="00527A33" w:rsidP="00527A33">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providing assistance for organized strikes. </w:t>
      </w:r>
    </w:p>
    <w:p w14:paraId="5167B1EC" w14:textId="77777777" w:rsidR="00527A33" w:rsidRPr="00CF1069" w:rsidRDefault="00527A33" w:rsidP="00527A33">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12219EE0" w14:textId="77777777" w:rsidR="00527A33" w:rsidRPr="00E85F57" w:rsidRDefault="00527A33" w:rsidP="00527A33"/>
    <w:p w14:paraId="2ED8BFAF" w14:textId="77777777" w:rsidR="00527A33" w:rsidRDefault="00527A33" w:rsidP="00527A33"/>
    <w:p w14:paraId="4C3E5AEA" w14:textId="77777777" w:rsidR="00527A33" w:rsidRPr="005D388F" w:rsidRDefault="00527A33" w:rsidP="00527A33"/>
    <w:p w14:paraId="0F32A1A5" w14:textId="77777777" w:rsidR="00527A33" w:rsidRPr="005D388F" w:rsidRDefault="00527A33" w:rsidP="00527A33"/>
    <w:p w14:paraId="7471B443" w14:textId="77777777" w:rsidR="00A007C5" w:rsidRPr="00E65CCF" w:rsidRDefault="00A007C5" w:rsidP="00A007C5">
      <w:pPr>
        <w:rPr>
          <w:b/>
          <w:iCs/>
          <w:u w:val="single"/>
        </w:rPr>
      </w:pPr>
    </w:p>
    <w:p w14:paraId="491D706A" w14:textId="77777777" w:rsidR="00A007C5" w:rsidRDefault="00A007C5" w:rsidP="00A007C5">
      <w:pPr>
        <w:pStyle w:val="Heading4"/>
      </w:pPr>
      <w:r>
        <w:t>Consequentialism cannot account for our impacts nor solve our epistemic offense.</w:t>
      </w:r>
    </w:p>
    <w:p w14:paraId="096E78F0" w14:textId="77777777" w:rsidR="00A007C5" w:rsidRPr="00C10AD4" w:rsidRDefault="00A007C5" w:rsidP="00A007C5">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6E224E46" w14:textId="77777777" w:rsidR="00A007C5" w:rsidRPr="00F73818" w:rsidRDefault="00A007C5" w:rsidP="00A007C5">
      <w:pPr>
        <w:rPr>
          <w:rStyle w:val="StyleUnderline"/>
        </w:rPr>
      </w:pPr>
      <w:r w:rsidRPr="004B7AE4">
        <w:rPr>
          <w:rStyle w:val="StyleUnderline"/>
          <w:highlight w:val="cyan"/>
        </w:rPr>
        <w:t xml:space="preserve">In </w:t>
      </w:r>
      <w:r w:rsidRPr="004B7AE4">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uni-dimensional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4B7AE4">
        <w:rPr>
          <w:rStyle w:val="Emphasis"/>
          <w:highlight w:val="cyan"/>
        </w:rPr>
        <w:t>restrictive</w:t>
      </w:r>
      <w:r w:rsidRPr="00F73818">
        <w:rPr>
          <w:rStyle w:val="Emphasis"/>
        </w:rPr>
        <w:t xml:space="preserve"> definition</w:t>
      </w:r>
      <w:r w:rsidRPr="00F73818">
        <w:rPr>
          <w:rStyle w:val="StyleUnderline"/>
        </w:rPr>
        <w:t xml:space="preserve"> of </w:t>
      </w:r>
      <w:r w:rsidRPr="004B7AE4">
        <w:rPr>
          <w:rStyle w:val="StyleUnderline"/>
          <w:highlight w:val="cyan"/>
        </w:rPr>
        <w:t xml:space="preserve">ethics accounts for </w:t>
      </w:r>
      <w:r w:rsidRPr="004B7AE4">
        <w:rPr>
          <w:rStyle w:val="Emphasis"/>
          <w:highlight w:val="cyan"/>
        </w:rPr>
        <w:t>some</w:t>
      </w:r>
      <w:r w:rsidRPr="00F73818">
        <w:rPr>
          <w:sz w:val="16"/>
        </w:rPr>
        <w:t xml:space="preserve"> of the </w:t>
      </w:r>
      <w:r w:rsidRPr="004B7AE4">
        <w:rPr>
          <w:rStyle w:val="StyleUnderline"/>
          <w:highlight w:val="cyan"/>
        </w:rPr>
        <w:t>goods</w:t>
      </w:r>
      <w:r w:rsidRPr="00F73818">
        <w:rPr>
          <w:sz w:val="16"/>
        </w:rPr>
        <w:t xml:space="preserve"> we seek</w:t>
      </w:r>
      <w:r w:rsidRPr="00F73818">
        <w:rPr>
          <w:rStyle w:val="StyleUnderline"/>
        </w:rPr>
        <w:t xml:space="preserve">, such as minimal harm, </w:t>
      </w:r>
      <w:r w:rsidRPr="004B7AE4">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4B7AE4">
        <w:rPr>
          <w:rStyle w:val="Emphasis"/>
          <w:highlight w:val="cyan"/>
        </w:rPr>
        <w:t>Emotionality</w:t>
      </w:r>
      <w:r w:rsidRPr="004B7AE4">
        <w:rPr>
          <w:rStyle w:val="StyleUnderline"/>
          <w:highlight w:val="cyan"/>
        </w:rPr>
        <w:t xml:space="preserve"> and </w:t>
      </w:r>
      <w:r w:rsidRPr="004B7AE4">
        <w:rPr>
          <w:rStyle w:val="Emphasis"/>
          <w:highlight w:val="cyan"/>
        </w:rPr>
        <w:t>intuition</w:t>
      </w:r>
      <w:r w:rsidRPr="00F73818">
        <w:rPr>
          <w:rStyle w:val="StyleUnderline"/>
        </w:rPr>
        <w:t xml:space="preserve">” </w:t>
      </w:r>
      <w:r w:rsidRPr="004B7AE4">
        <w:rPr>
          <w:rStyle w:val="StyleUnderline"/>
          <w:highlight w:val="cyan"/>
        </w:rPr>
        <w:t xml:space="preserve">are </w:t>
      </w:r>
      <w:r w:rsidRPr="004B7AE4">
        <w:rPr>
          <w:rStyle w:val="Emphasis"/>
          <w:highlight w:val="cyan"/>
        </w:rPr>
        <w:t>relegated “to a secondary position”</w:t>
      </w:r>
      <w:r w:rsidRPr="004B7AE4">
        <w:rPr>
          <w:rStyle w:val="StyleUnderline"/>
          <w:highlight w:val="cyan"/>
        </w:rPr>
        <w:t xml:space="preserve"> in</w:t>
      </w:r>
      <w:r w:rsidRPr="00F73818">
        <w:rPr>
          <w:rStyle w:val="StyleUnderline"/>
        </w:rPr>
        <w:t xml:space="preserve"> the </w:t>
      </w:r>
      <w:r w:rsidRPr="004B7AE4">
        <w:rPr>
          <w:rStyle w:val="StyleUnderline"/>
          <w:highlight w:val="cyan"/>
        </w:rPr>
        <w:t>decision-making</w:t>
      </w:r>
      <w:r w:rsidRPr="00F73818">
        <w:rPr>
          <w:rStyle w:val="StyleUnderline"/>
        </w:rPr>
        <w:t xml:space="preserve"> process,</w:t>
      </w:r>
      <w:r w:rsidRPr="00F73818">
        <w:rPr>
          <w:sz w:val="16"/>
        </w:rPr>
        <w:t xml:space="preserve"> for example, </w:t>
      </w:r>
      <w:r w:rsidRPr="004B7AE4">
        <w:rPr>
          <w:rStyle w:val="StyleUnderline"/>
          <w:highlight w:val="cyan"/>
        </w:rPr>
        <w:t xml:space="preserve">and </w:t>
      </w:r>
      <w:r w:rsidRPr="004B7AE4">
        <w:rPr>
          <w:rStyle w:val="Emphasis"/>
          <w:highlight w:val="cyan"/>
        </w:rPr>
        <w:t>no attention</w:t>
      </w:r>
      <w:r w:rsidRPr="004B7AE4">
        <w:rPr>
          <w:rStyle w:val="StyleUnderline"/>
          <w:highlight w:val="cyan"/>
        </w:rPr>
        <w:t xml:space="preserve"> is paid to</w:t>
      </w:r>
      <w:r w:rsidRPr="00F73818">
        <w:rPr>
          <w:rStyle w:val="StyleUnderline"/>
        </w:rPr>
        <w:t xml:space="preserve"> an “</w:t>
      </w:r>
      <w:r w:rsidRPr="004B7AE4">
        <w:rPr>
          <w:rStyle w:val="Emphasis"/>
          <w:highlight w:val="cyan"/>
        </w:rPr>
        <w:t>ethics of caring</w:t>
      </w:r>
      <w:r w:rsidRPr="00F73818">
        <w:rPr>
          <w:rStyle w:val="StyleUnderline"/>
        </w:rPr>
        <w:t xml:space="preserve">” </w:t>
      </w:r>
      <w:r w:rsidRPr="004B7AE4">
        <w:rPr>
          <w:rStyle w:val="StyleUnderline"/>
          <w:highlight w:val="cyan"/>
        </w:rPr>
        <w:t>grounded in</w:t>
      </w:r>
      <w:r w:rsidRPr="00F73818">
        <w:rPr>
          <w:rStyle w:val="StyleUnderline"/>
        </w:rPr>
        <w:t xml:space="preserve"> “</w:t>
      </w:r>
      <w:r w:rsidRPr="004B7AE4">
        <w:rPr>
          <w:rStyle w:val="Emphasis"/>
          <w:highlight w:val="cyan"/>
        </w:rPr>
        <w:t>concrete particularities</w:t>
      </w:r>
      <w:r w:rsidRPr="00F73818">
        <w:rPr>
          <w:rStyle w:val="StyleUnderline"/>
        </w:rPr>
        <w:t>”</w:t>
      </w:r>
      <w:r w:rsidRPr="00F73818">
        <w:rPr>
          <w:sz w:val="16"/>
        </w:rPr>
        <w:t xml:space="preserve"> (Denzin, 1997, p. 273; see also Ryan, 1995, p. 147)</w:t>
      </w:r>
      <w:r w:rsidRPr="00F73818">
        <w:rPr>
          <w:rStyle w:val="StyleUnderline"/>
        </w:rPr>
        <w:t>.</w:t>
      </w:r>
      <w:r w:rsidRPr="00F73818">
        <w:rPr>
          <w:sz w:val="16"/>
        </w:rPr>
        <w:t xml:space="preserve"> </w:t>
      </w:r>
      <w:r w:rsidRPr="004B7AE4">
        <w:rPr>
          <w:rStyle w:val="StyleUnderline"/>
          <w:highlight w:val="cyan"/>
        </w:rPr>
        <w:t xml:space="preserve">The way </w:t>
      </w:r>
      <w:r w:rsidRPr="004B7AE4">
        <w:rPr>
          <w:rStyle w:val="Emphasis"/>
          <w:highlight w:val="cyan"/>
        </w:rPr>
        <w:t>power and ideology influence</w:t>
      </w:r>
      <w:r w:rsidRPr="00F73818">
        <w:rPr>
          <w:rStyle w:val="Emphasis"/>
        </w:rPr>
        <w:t xml:space="preserve"> social and </w:t>
      </w:r>
      <w:r w:rsidRPr="004B7AE4">
        <w:rPr>
          <w:rStyle w:val="Emphasis"/>
          <w:highlight w:val="cyan"/>
        </w:rPr>
        <w:t>political institutions</w:t>
      </w:r>
      <w:r w:rsidRPr="004B7AE4">
        <w:rPr>
          <w:rStyle w:val="StyleUnderline"/>
          <w:highlight w:val="cyan"/>
        </w:rPr>
        <w:t xml:space="preserve"> is</w:t>
      </w:r>
      <w:r w:rsidRPr="00F73818">
        <w:rPr>
          <w:rStyle w:val="StyleUnderline"/>
        </w:rPr>
        <w:t xml:space="preserve"> largely </w:t>
      </w:r>
      <w:r w:rsidRPr="004B7AE4">
        <w:rPr>
          <w:rStyle w:val="Emphasis"/>
          <w:highlight w:val="cyan"/>
        </w:rPr>
        <w:t>ignored</w:t>
      </w:r>
      <w:r w:rsidRPr="00F73818">
        <w:rPr>
          <w:rStyle w:val="StyleUnderline"/>
        </w:rPr>
        <w:t>.</w:t>
      </w:r>
      <w:r w:rsidRPr="00F73818">
        <w:rPr>
          <w:sz w:val="16"/>
        </w:rPr>
        <w:t xml:space="preserve"> </w:t>
      </w:r>
      <w:r w:rsidRPr="004B7AE4">
        <w:rPr>
          <w:rStyle w:val="StyleUnderline"/>
          <w:highlight w:val="cyan"/>
        </w:rPr>
        <w:t>Under a rhetoric</w:t>
      </w:r>
      <w:r w:rsidRPr="00F73818">
        <w:rPr>
          <w:sz w:val="16"/>
        </w:rPr>
        <w:t xml:space="preserve">al patina </w:t>
      </w:r>
      <w:r w:rsidRPr="004B7AE4">
        <w:rPr>
          <w:rStyle w:val="StyleUnderline"/>
          <w:highlight w:val="cyan"/>
        </w:rPr>
        <w:t>of</w:t>
      </w:r>
      <w:r w:rsidRPr="00F73818">
        <w:rPr>
          <w:sz w:val="16"/>
        </w:rPr>
        <w:t xml:space="preserve"> deliberate </w:t>
      </w:r>
      <w:r w:rsidRPr="004B7AE4">
        <w:rPr>
          <w:rStyle w:val="Emphasis"/>
          <w:highlight w:val="cyan"/>
        </w:rPr>
        <w:t>choice</w:t>
      </w:r>
      <w:r w:rsidRPr="00F73818">
        <w:rPr>
          <w:sz w:val="16"/>
        </w:rPr>
        <w:t xml:space="preserve"> </w:t>
      </w:r>
      <w:r w:rsidRPr="00F73818">
        <w:rPr>
          <w:rStyle w:val="StyleUnderline"/>
        </w:rPr>
        <w:t>and</w:t>
      </w:r>
      <w:r w:rsidRPr="00F73818">
        <w:rPr>
          <w:sz w:val="16"/>
        </w:rPr>
        <w:t xml:space="preserve"> the </w:t>
      </w:r>
      <w:r w:rsidRPr="00F73818">
        <w:rPr>
          <w:rStyle w:val="StyleUnderline"/>
        </w:rPr>
        <w:t>illusion of autonomous creativity, a means-ends system operates in fundamentally its own terms.</w:t>
      </w:r>
    </w:p>
    <w:p w14:paraId="3521D163" w14:textId="77777777" w:rsidR="00A007C5" w:rsidRPr="00F73818" w:rsidRDefault="00A007C5" w:rsidP="00A007C5">
      <w:pPr>
        <w:rPr>
          <w:sz w:val="16"/>
        </w:rPr>
      </w:pPr>
      <w:r w:rsidRPr="00F73818">
        <w:rPr>
          <w:rStyle w:val="StyleUnderline"/>
        </w:rPr>
        <w:t xml:space="preserve">This </w:t>
      </w:r>
      <w:r w:rsidRPr="004B7AE4">
        <w:rPr>
          <w:rStyle w:val="StyleUnderline"/>
          <w:highlight w:val="cyan"/>
        </w:rPr>
        <w:t>constricted environment no longer addresses</w:t>
      </w:r>
      <w:r w:rsidRPr="00F73818">
        <w:rPr>
          <w:rStyle w:val="StyleUnderline"/>
        </w:rPr>
        <w:t xml:space="preserve"> </w:t>
      </w:r>
      <w:r w:rsidRPr="00F73818">
        <w:rPr>
          <w:sz w:val="16"/>
        </w:rPr>
        <w:t xml:space="preserve">adequately the </w:t>
      </w:r>
      <w:r w:rsidRPr="004B7AE4">
        <w:rPr>
          <w:rStyle w:val="Emphasis"/>
          <w:highlight w:val="cyan"/>
        </w:rPr>
        <w:t>complicated issues</w:t>
      </w:r>
      <w:r w:rsidRPr="00F73818">
        <w:rPr>
          <w:rStyle w:val="StyleUnderline"/>
        </w:rPr>
        <w:t xml:space="preserve"> we face </w:t>
      </w:r>
      <w:r w:rsidRPr="004B7AE4">
        <w:rPr>
          <w:rStyle w:val="StyleUnderline"/>
          <w:highlight w:val="cyan"/>
        </w:rPr>
        <w:t>in</w:t>
      </w:r>
      <w:r w:rsidRPr="00F73818">
        <w:rPr>
          <w:rStyle w:val="StyleUnderline"/>
        </w:rPr>
        <w:t xml:space="preserve"> studying </w:t>
      </w:r>
      <w:r w:rsidRPr="004B7AE4">
        <w:rPr>
          <w:rStyle w:val="StyleUnderline"/>
          <w:highlight w:val="cyan"/>
        </w:rPr>
        <w:t xml:space="preserve">the </w:t>
      </w:r>
      <w:r w:rsidRPr="004B7AE4">
        <w:rPr>
          <w:rStyle w:val="Emphasis"/>
          <w:highlight w:val="cyan"/>
        </w:rPr>
        <w:t>social world</w:t>
      </w:r>
      <w:r w:rsidRPr="00F73818">
        <w:rPr>
          <w:rStyle w:val="StyleUnderline"/>
        </w:rPr>
        <w:t>.</w:t>
      </w:r>
      <w:r w:rsidRPr="00F73818">
        <w:rPr>
          <w:sz w:val="16"/>
        </w:rPr>
        <w:t xml:space="preserve"> Celebrity social scientists generate status and prestige – McGeorge Bundy in the Kennedy years, political scientist Henry Kissinger, Daniel Moynihan while in the Senate. But </w:t>
      </w:r>
      <w:r w:rsidRPr="00F73818">
        <w:rPr>
          <w:rStyle w:val="Emphasis"/>
        </w:rPr>
        <w:t>failure</w:t>
      </w:r>
      <w:r w:rsidRPr="00F73818">
        <w:rPr>
          <w:rStyle w:val="StyleUnderline"/>
        </w:rPr>
        <w:t xml:space="preserve"> in the War on Poverty, contradictions over welfare, and ill-fated studies of urban housing have dramatized the </w:t>
      </w:r>
      <w:r w:rsidRPr="00F73818">
        <w:rPr>
          <w:rStyle w:val="Emphasis"/>
        </w:rPr>
        <w:t>limitations of a 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6D6A837A" w14:textId="77777777" w:rsidR="00A007C5" w:rsidRPr="00F73818" w:rsidRDefault="00A007C5" w:rsidP="00A007C5">
      <w:pPr>
        <w:rPr>
          <w:rStyle w:val="StyleUnderline"/>
        </w:rPr>
      </w:pPr>
      <w:r w:rsidRPr="00F73818">
        <w:rPr>
          <w:sz w:val="16"/>
        </w:rPr>
        <w:t xml:space="preserve">Certainly, levels of success and failure are open to dispute even within the social science disciplines themselves. More unsettling and threatening to the empirical mainstream than disappointing performance is the recognition that </w:t>
      </w:r>
      <w:r w:rsidRPr="004B7AE4">
        <w:rPr>
          <w:rStyle w:val="Emphasis"/>
          <w:highlight w:val="cyan"/>
        </w:rPr>
        <w:t>neutrality</w:t>
      </w:r>
      <w:r w:rsidRPr="004B7AE4">
        <w:rPr>
          <w:rStyle w:val="StyleUnderline"/>
          <w:highlight w:val="cyan"/>
        </w:rPr>
        <w:t xml:space="preserve"> is</w:t>
      </w:r>
      <w:r w:rsidRPr="00F73818">
        <w:rPr>
          <w:rStyle w:val="StyleUnderline"/>
        </w:rPr>
        <w:t xml:space="preserve"> not pluralistic but </w:t>
      </w:r>
      <w:r w:rsidRPr="004B7AE4">
        <w:rPr>
          <w:rStyle w:val="Emphasis"/>
          <w:highlight w:val="cyan"/>
        </w:rPr>
        <w:t>imperialistic</w:t>
      </w:r>
      <w:r w:rsidRPr="00F73818">
        <w:rPr>
          <w:rStyle w:val="StyleUnderline"/>
        </w:rPr>
        <w:t>.</w:t>
      </w:r>
      <w:r w:rsidRPr="00F73818">
        <w:rPr>
          <w:sz w:val="16"/>
        </w:rPr>
        <w:t xml:space="preserve"> Reflecting on past experience, </w:t>
      </w:r>
      <w:r w:rsidRPr="004B7AE4">
        <w:rPr>
          <w:rStyle w:val="StyleUnderline"/>
          <w:highlight w:val="cyan"/>
        </w:rPr>
        <w:t>disinterested research</w:t>
      </w:r>
      <w:r w:rsidRPr="00F73818">
        <w:rPr>
          <w:rStyle w:val="StyleUnderline"/>
        </w:rPr>
        <w:t xml:space="preserve"> </w:t>
      </w:r>
      <w:r w:rsidRPr="004B7AE4">
        <w:rPr>
          <w:rStyle w:val="StyleUnderline"/>
          <w:highlight w:val="cyan"/>
        </w:rPr>
        <w:t>under presumed</w:t>
      </w:r>
      <w:r w:rsidRPr="00F73818">
        <w:rPr>
          <w:rStyle w:val="StyleUnderline"/>
        </w:rPr>
        <w:t xml:space="preserve"> conditions of </w:t>
      </w:r>
      <w:r w:rsidRPr="004B7AE4">
        <w:rPr>
          <w:rStyle w:val="StyleUnderline"/>
          <w:highlight w:val="cyan"/>
        </w:rPr>
        <w:t>value freedom</w:t>
      </w:r>
      <w:r w:rsidRPr="00F73818">
        <w:rPr>
          <w:rStyle w:val="StyleUnderline"/>
        </w:rPr>
        <w:t xml:space="preserve"> is </w:t>
      </w:r>
      <w:r w:rsidRPr="00F73818">
        <w:rPr>
          <w:sz w:val="16"/>
        </w:rPr>
        <w:t xml:space="preserve">increasingly seen </w:t>
      </w:r>
      <w:r w:rsidRPr="004B7AE4">
        <w:rPr>
          <w:sz w:val="16"/>
          <w:highlight w:val="cyan"/>
        </w:rPr>
        <w:t xml:space="preserve">as </w:t>
      </w:r>
      <w:r w:rsidRPr="004B7AE4">
        <w:rPr>
          <w:rStyle w:val="Emphasis"/>
          <w:highlight w:val="cyan"/>
        </w:rPr>
        <w:t>de facto reinscrib</w:t>
      </w:r>
      <w:r w:rsidRPr="00F73818">
        <w:rPr>
          <w:rStyle w:val="Emphasis"/>
        </w:rPr>
        <w:t xml:space="preserve">ing </w:t>
      </w:r>
      <w:r w:rsidRPr="004B7AE4">
        <w:rPr>
          <w:rStyle w:val="Emphasis"/>
          <w:highlight w:val="cyan"/>
        </w:rPr>
        <w:t>the agenda</w:t>
      </w:r>
      <w:r w:rsidRPr="00F73818">
        <w:rPr>
          <w:rStyle w:val="StyleUnderline"/>
        </w:rPr>
        <w:t xml:space="preserve"> in its own terms.</w:t>
      </w:r>
      <w:r w:rsidRPr="00F73818">
        <w:rPr>
          <w:sz w:val="16"/>
        </w:rPr>
        <w:t xml:space="preserve"> </w:t>
      </w:r>
      <w:r w:rsidRPr="004B7AE4">
        <w:rPr>
          <w:rStyle w:val="StyleUnderline"/>
          <w:highlight w:val="cyan"/>
        </w:rPr>
        <w:t xml:space="preserve">Empiricism is </w:t>
      </w:r>
      <w:r w:rsidRPr="004B7AE4">
        <w:rPr>
          <w:rStyle w:val="Emphasis"/>
          <w:highlight w:val="cyan"/>
        </w:rPr>
        <w:t>procedurally committed to equal reckoning</w:t>
      </w:r>
      <w:r w:rsidRPr="00F73818">
        <w:rPr>
          <w:rStyle w:val="StyleUnderline"/>
        </w:rPr>
        <w:t>,</w:t>
      </w:r>
      <w:r w:rsidRPr="00F73818">
        <w:rPr>
          <w:sz w:val="16"/>
        </w:rPr>
        <w:t xml:space="preserve"> regardless of how research subjects may constitute the substantive ends of life. </w:t>
      </w:r>
      <w:r w:rsidRPr="004B7AE4">
        <w:rPr>
          <w:rStyle w:val="StyleUnderline"/>
          <w:highlight w:val="cyan"/>
        </w:rPr>
        <w:t>But</w:t>
      </w:r>
      <w:r w:rsidRPr="00F73818">
        <w:rPr>
          <w:sz w:val="16"/>
        </w:rPr>
        <w:t xml:space="preserve"> </w:t>
      </w:r>
      <w:r w:rsidRPr="00F73818">
        <w:rPr>
          <w:sz w:val="16"/>
        </w:rPr>
        <w:lastRenderedPageBreak/>
        <w:t xml:space="preserve">experimentalism is not a neutral meeting ground for all ideas; rather, </w:t>
      </w:r>
      <w:r w:rsidRPr="00F73818">
        <w:rPr>
          <w:rStyle w:val="StyleUnderline"/>
        </w:rPr>
        <w:t>it</w:t>
      </w:r>
      <w:r w:rsidRPr="00F73818">
        <w:rPr>
          <w:sz w:val="16"/>
        </w:rPr>
        <w:t xml:space="preserve"> is a “fighting creed” that </w:t>
      </w:r>
      <w:r w:rsidRPr="004B7AE4">
        <w:rPr>
          <w:rStyle w:val="Emphasis"/>
          <w:highlight w:val="cyan"/>
        </w:rPr>
        <w:t>imposes its</w:t>
      </w:r>
      <w:r w:rsidRPr="00F73818">
        <w:rPr>
          <w:rStyle w:val="Emphasis"/>
        </w:rPr>
        <w:t xml:space="preserve"> own </w:t>
      </w:r>
      <w:r w:rsidRPr="004B7AE4">
        <w:rPr>
          <w:rStyle w:val="Emphasis"/>
          <w:highlight w:val="cyan"/>
        </w:rPr>
        <w:t>ideas on others</w:t>
      </w:r>
      <w:r w:rsidRPr="00F73818">
        <w:rPr>
          <w:rStyle w:val="StyleUnderline"/>
        </w:rPr>
        <w:t xml:space="preserve"> while uncritically assuming the very “superiority that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A liberalism of equality is </w:t>
      </w:r>
      <w:r w:rsidRPr="004B7AE4">
        <w:rPr>
          <w:rStyle w:val="Emphasis"/>
          <w:highlight w:val="cyan"/>
        </w:rPr>
        <w:t>not neutral</w:t>
      </w:r>
      <w:r w:rsidRPr="00F73818">
        <w:rPr>
          <w:rStyle w:val="StyleUnderline"/>
        </w:rPr>
        <w:t xml:space="preserve"> but represents only one range of ideals, and it is itself </w:t>
      </w:r>
      <w:r w:rsidRPr="004B7AE4">
        <w:rPr>
          <w:rStyle w:val="Emphasis"/>
          <w:highlight w:val="cyan"/>
        </w:rPr>
        <w:t>incompatible with other goods</w:t>
      </w:r>
      <w:r w:rsidRPr="00F73818">
        <w:rPr>
          <w:rStyle w:val="StyleUnderline"/>
        </w:rPr>
        <w:t>.</w:t>
      </w:r>
    </w:p>
    <w:p w14:paraId="79DE6218" w14:textId="166C5785" w:rsidR="005D388F" w:rsidRPr="00A71E99" w:rsidRDefault="00A007C5" w:rsidP="00A007C5">
      <w:pPr>
        <w:rPr>
          <w:sz w:val="16"/>
        </w:rPr>
      </w:pPr>
      <w:r w:rsidRPr="004B7AE4">
        <w:rPr>
          <w:rStyle w:val="StyleUnderline"/>
          <w:highlight w:val="cyan"/>
        </w:rPr>
        <w:t>This</w:t>
      </w:r>
      <w:r w:rsidRPr="00F73818">
        <w:rPr>
          <w:sz w:val="16"/>
        </w:rPr>
        <w:t xml:space="preserve"> noncontextual, nonsituational </w:t>
      </w:r>
      <w:r w:rsidRPr="004B7AE4">
        <w:rPr>
          <w:rStyle w:val="StyleUnderline"/>
          <w:highlight w:val="cyan"/>
        </w:rPr>
        <w:t xml:space="preserve">model that </w:t>
      </w:r>
      <w:r w:rsidRPr="004B7AE4">
        <w:rPr>
          <w:rStyle w:val="Emphasis"/>
          <w:highlight w:val="cyan"/>
        </w:rPr>
        <w:t>assumes</w:t>
      </w:r>
      <w:r w:rsidRPr="00F73818">
        <w:rPr>
          <w:rStyle w:val="StyleUnderline"/>
        </w:rPr>
        <w:t xml:space="preserve"> that ‘</w:t>
      </w:r>
      <w:r w:rsidRPr="004B7AE4">
        <w:rPr>
          <w:rStyle w:val="StyleUnderline"/>
          <w:highlight w:val="cyan"/>
        </w:rPr>
        <w:t xml:space="preserve">a </w:t>
      </w:r>
      <w:r w:rsidRPr="004B7AE4">
        <w:rPr>
          <w:rStyle w:val="Emphasis"/>
          <w:highlight w:val="cyan"/>
        </w:rPr>
        <w:t>morally neutral, objective observer will get</w:t>
      </w:r>
      <w:r w:rsidRPr="00F73818">
        <w:rPr>
          <w:rStyle w:val="Emphasis"/>
        </w:rPr>
        <w:t xml:space="preserve"> the </w:t>
      </w:r>
      <w:r w:rsidRPr="004B7AE4">
        <w:rPr>
          <w:rStyle w:val="Emphasis"/>
          <w:highlight w:val="cyan"/>
        </w:rPr>
        <w:t>facts right</w:t>
      </w:r>
      <w:r w:rsidRPr="004B7AE4">
        <w:rPr>
          <w:rStyle w:val="StyleUnderline"/>
          <w:highlight w:val="cyan"/>
        </w:rPr>
        <w:t>’ ignores</w:t>
      </w:r>
      <w:r w:rsidRPr="00F73818">
        <w:rPr>
          <w:rStyle w:val="StyleUnderline"/>
        </w:rPr>
        <w:t xml:space="preserve"> ‘the </w:t>
      </w:r>
      <w:r w:rsidRPr="004B7AE4">
        <w:rPr>
          <w:rStyle w:val="Emphasis"/>
          <w:highlight w:val="cyan"/>
        </w:rPr>
        <w:t>situatedness of power</w:t>
      </w:r>
      <w:r w:rsidRPr="00F73818">
        <w:rPr>
          <w:rStyle w:val="StyleUnderline"/>
        </w:rPr>
        <w:t xml:space="preserve"> relations associated </w:t>
      </w:r>
      <w:r w:rsidRPr="004B7AE4">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4B7AE4">
        <w:rPr>
          <w:rStyle w:val="StyleUnderline"/>
          <w:highlight w:val="cyan"/>
        </w:rPr>
        <w:t xml:space="preserve">the </w:t>
      </w:r>
      <w:r w:rsidRPr="004B7AE4">
        <w:rPr>
          <w:rStyle w:val="Emphasis"/>
          <w:highlight w:val="cyan"/>
        </w:rPr>
        <w:t>observer</w:t>
      </w:r>
      <w:r w:rsidRPr="00F73818">
        <w:rPr>
          <w:sz w:val="16"/>
        </w:rPr>
        <w:t xml:space="preserve">-ethnographer </w:t>
      </w:r>
      <w:r w:rsidRPr="00F73818">
        <w:rPr>
          <w:rStyle w:val="StyleUnderline"/>
        </w:rPr>
        <w:t xml:space="preserve">is </w:t>
      </w:r>
      <w:r w:rsidRPr="004B7AE4">
        <w:rPr>
          <w:rStyle w:val="Emphasis"/>
          <w:highlight w:val="cyan"/>
        </w:rPr>
        <w:t>implicated</w:t>
      </w:r>
      <w:r w:rsidRPr="004B7AE4">
        <w:rPr>
          <w:rStyle w:val="StyleUnderline"/>
          <w:highlight w:val="cyan"/>
        </w:rPr>
        <w:t xml:space="preserve"> and </w:t>
      </w:r>
      <w:r w:rsidRPr="004B7AE4">
        <w:rPr>
          <w:rStyle w:val="Emphasis"/>
          <w:highlight w:val="cyan"/>
        </w:rPr>
        <w:t>embedded</w:t>
      </w:r>
      <w:r w:rsidRPr="004B7AE4">
        <w:rPr>
          <w:rStyle w:val="StyleUnderline"/>
          <w:highlight w:val="cyan"/>
        </w:rPr>
        <w:t xml:space="preserve"> in the </w:t>
      </w:r>
      <w:r w:rsidRPr="004B7AE4">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Euben, 1981, p. 120)</w:t>
      </w:r>
      <w:r w:rsidRPr="00F73818">
        <w:rPr>
          <w:rStyle w:val="StyleUnderline"/>
        </w:rPr>
        <w:t>.</w:t>
      </w:r>
    </w:p>
    <w:sectPr w:rsidR="005D388F" w:rsidRPr="00A71E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D558" w14:textId="77777777" w:rsidR="00EF079D" w:rsidRDefault="00EF079D" w:rsidP="00066D2C">
      <w:pPr>
        <w:spacing w:after="0" w:line="240" w:lineRule="auto"/>
      </w:pPr>
      <w:r>
        <w:separator/>
      </w:r>
    </w:p>
  </w:endnote>
  <w:endnote w:type="continuationSeparator" w:id="0">
    <w:p w14:paraId="71699904" w14:textId="77777777" w:rsidR="00EF079D" w:rsidRDefault="00EF07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D76C3" w14:textId="77777777" w:rsidR="00EF079D" w:rsidRDefault="00EF079D" w:rsidP="00066D2C">
      <w:pPr>
        <w:spacing w:after="0" w:line="240" w:lineRule="auto"/>
      </w:pPr>
      <w:r>
        <w:separator/>
      </w:r>
    </w:p>
  </w:footnote>
  <w:footnote w:type="continuationSeparator" w:id="0">
    <w:p w14:paraId="57AD7239" w14:textId="77777777" w:rsidR="00EF079D" w:rsidRDefault="00EF07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B2C13"/>
    <w:multiLevelType w:val="hybridMultilevel"/>
    <w:tmpl w:val="98E89B12"/>
    <w:lvl w:ilvl="0" w:tplc="510C966E">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D643C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20"/>
  </w:num>
  <w:num w:numId="47" w16cid:durableId="1748729676">
    <w:abstractNumId w:val="21"/>
  </w:num>
  <w:num w:numId="48" w16cid:durableId="709571274">
    <w:abstractNumId w:val="10"/>
  </w:num>
  <w:num w:numId="49" w16cid:durableId="694115182">
    <w:abstractNumId w:val="18"/>
  </w:num>
  <w:num w:numId="50" w16cid:durableId="1680307800">
    <w:abstractNumId w:val="14"/>
  </w:num>
  <w:num w:numId="51" w16cid:durableId="1191527379">
    <w:abstractNumId w:val="16"/>
  </w:num>
  <w:num w:numId="52" w16cid:durableId="3619051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164D"/>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147"/>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A3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376"/>
    <w:rsid w:val="007A7EAB"/>
    <w:rsid w:val="007B164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7C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E9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79D"/>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BAF10"/>
  <w15:chartTrackingRefBased/>
  <w15:docId w15:val="{BB510E7A-0DDA-DC4C-9F69-2404E568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07C5"/>
    <w:rPr>
      <w:rFonts w:ascii="Calibri" w:hAnsi="Calibri" w:cs="Calibri"/>
    </w:rPr>
  </w:style>
  <w:style w:type="paragraph" w:styleId="Heading1">
    <w:name w:val="heading 1"/>
    <w:aliases w:val="Pocket"/>
    <w:basedOn w:val="Normal"/>
    <w:next w:val="Normal"/>
    <w:link w:val="Heading1Char"/>
    <w:qFormat/>
    <w:rsid w:val="007B16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16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7B16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7B16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164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0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16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164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7B164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B164D"/>
    <w:rPr>
      <w:color w:val="auto"/>
      <w:u w:val="none"/>
    </w:rPr>
  </w:style>
  <w:style w:type="character" w:customStyle="1" w:styleId="Heading1Char">
    <w:name w:val="Heading 1 Char"/>
    <w:aliases w:val="Pocket Char"/>
    <w:basedOn w:val="DefaultParagraphFont"/>
    <w:link w:val="Heading1"/>
    <w:rsid w:val="007B16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164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7B16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7B16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164D"/>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7B164D"/>
    <w:rPr>
      <w:b w:val="0"/>
      <w:sz w:val="22"/>
      <w:u w:val="single"/>
    </w:rPr>
  </w:style>
  <w:style w:type="character" w:styleId="Strong">
    <w:name w:val="Strong"/>
    <w:basedOn w:val="DefaultParagraphFont"/>
    <w:uiPriority w:val="22"/>
    <w:qFormat/>
    <w:rsid w:val="007B164D"/>
    <w:rPr>
      <w:b/>
      <w:bCs/>
    </w:rPr>
  </w:style>
  <w:style w:type="character" w:styleId="BookTitle">
    <w:name w:val="Book Title"/>
    <w:basedOn w:val="DefaultParagraphFont"/>
    <w:uiPriority w:val="33"/>
    <w:qFormat/>
    <w:rsid w:val="007B164D"/>
    <w:rPr>
      <w:b/>
      <w:bCs/>
      <w:i/>
      <w:iCs/>
      <w:spacing w:val="5"/>
    </w:rPr>
  </w:style>
  <w:style w:type="character" w:customStyle="1" w:styleId="Heading5Char">
    <w:name w:val="Heading 5 Char"/>
    <w:basedOn w:val="DefaultParagraphFont"/>
    <w:link w:val="Heading5"/>
    <w:uiPriority w:val="9"/>
    <w:semiHidden/>
    <w:rsid w:val="007B16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164D"/>
  </w:style>
  <w:style w:type="paragraph" w:styleId="Header">
    <w:name w:val="header"/>
    <w:basedOn w:val="Normal"/>
    <w:link w:val="HeaderChar"/>
    <w:uiPriority w:val="99"/>
    <w:semiHidden/>
    <w:rsid w:val="007B16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164D"/>
    <w:rPr>
      <w:rFonts w:ascii="Calibri" w:hAnsi="Calibri" w:cs="Calibri"/>
    </w:rPr>
  </w:style>
  <w:style w:type="paragraph" w:styleId="Footer">
    <w:name w:val="footer"/>
    <w:basedOn w:val="Normal"/>
    <w:link w:val="FooterChar"/>
    <w:uiPriority w:val="99"/>
    <w:semiHidden/>
    <w:rsid w:val="007B16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164D"/>
    <w:rPr>
      <w:rFonts w:ascii="Calibri" w:hAnsi="Calibri" w:cs="Calibri"/>
    </w:rPr>
  </w:style>
  <w:style w:type="paragraph" w:styleId="BodyText">
    <w:name w:val="Body Text"/>
    <w:basedOn w:val="Normal"/>
    <w:link w:val="BodyTextChar"/>
    <w:uiPriority w:val="99"/>
    <w:semiHidden/>
    <w:unhideWhenUsed/>
    <w:rsid w:val="007B164D"/>
    <w:pPr>
      <w:spacing w:after="120"/>
    </w:pPr>
  </w:style>
  <w:style w:type="character" w:customStyle="1" w:styleId="BodyTextChar">
    <w:name w:val="Body Text Char"/>
    <w:basedOn w:val="DefaultParagraphFont"/>
    <w:link w:val="BodyText"/>
    <w:uiPriority w:val="99"/>
    <w:semiHidden/>
    <w:rsid w:val="007B164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7B164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7B164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7B164D"/>
    <w:rPr>
      <w:color w:val="0563C1" w:themeColor="hyperlink"/>
      <w:u w:val="single"/>
    </w:rPr>
  </w:style>
  <w:style w:type="character" w:styleId="UnresolvedMention">
    <w:name w:val="Unresolved Mention"/>
    <w:basedOn w:val="DefaultParagraphFont"/>
    <w:uiPriority w:val="99"/>
    <w:semiHidden/>
    <w:unhideWhenUsed/>
    <w:rsid w:val="007B164D"/>
    <w:rPr>
      <w:color w:val="605E5C"/>
      <w:shd w:val="clear" w:color="auto" w:fill="E1DFDD"/>
    </w:rPr>
  </w:style>
  <w:style w:type="paragraph" w:customStyle="1" w:styleId="Analytic">
    <w:name w:val="Analytic"/>
    <w:basedOn w:val="Normal"/>
    <w:link w:val="AnalyticChar"/>
    <w:uiPriority w:val="5"/>
    <w:qFormat/>
    <w:rsid w:val="007B164D"/>
    <w:rPr>
      <w:b/>
      <w:color w:val="2F5496" w:themeColor="accent1" w:themeShade="BF"/>
      <w:sz w:val="26"/>
    </w:rPr>
  </w:style>
  <w:style w:type="character" w:customStyle="1" w:styleId="AnalyticChar">
    <w:name w:val="Analytic Char"/>
    <w:basedOn w:val="DefaultParagraphFont"/>
    <w:link w:val="Analytic"/>
    <w:uiPriority w:val="5"/>
    <w:rsid w:val="007B164D"/>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A007C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007C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007C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007C5"/>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A007C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07C5"/>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99"/>
    <w:unhideWhenUsed/>
    <w:qFormat/>
    <w:rsid w:val="00A007C5"/>
    <w:pPr>
      <w:ind w:left="720"/>
      <w:contextualSpacing/>
    </w:pPr>
  </w:style>
  <w:style w:type="paragraph" w:customStyle="1" w:styleId="textbold">
    <w:name w:val="text bold"/>
    <w:basedOn w:val="Normal"/>
    <w:link w:val="Emphasis"/>
    <w:uiPriority w:val="8"/>
    <w:qFormat/>
    <w:rsid w:val="00A007C5"/>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A00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7C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007C5"/>
    <w:pPr>
      <w:spacing w:before="160"/>
      <w:jc w:val="center"/>
    </w:pPr>
    <w:rPr>
      <w:i/>
      <w:iCs/>
      <w:color w:val="404040" w:themeColor="text1" w:themeTint="BF"/>
    </w:rPr>
  </w:style>
  <w:style w:type="character" w:customStyle="1" w:styleId="QuoteChar">
    <w:name w:val="Quote Char"/>
    <w:basedOn w:val="DefaultParagraphFont"/>
    <w:link w:val="Quote"/>
    <w:uiPriority w:val="29"/>
    <w:rsid w:val="00A007C5"/>
    <w:rPr>
      <w:rFonts w:ascii="Calibri" w:hAnsi="Calibri" w:cs="Calibri"/>
      <w:i/>
      <w:iCs/>
      <w:color w:val="404040" w:themeColor="text1" w:themeTint="BF"/>
    </w:rPr>
  </w:style>
  <w:style w:type="character" w:styleId="IntenseEmphasis">
    <w:name w:val="Intense Emphasis"/>
    <w:basedOn w:val="DefaultParagraphFont"/>
    <w:uiPriority w:val="21"/>
    <w:qFormat/>
    <w:rsid w:val="00A007C5"/>
    <w:rPr>
      <w:i/>
      <w:iCs/>
      <w:color w:val="2F5496" w:themeColor="accent1" w:themeShade="BF"/>
    </w:rPr>
  </w:style>
  <w:style w:type="paragraph" w:styleId="IntenseQuote">
    <w:name w:val="Intense Quote"/>
    <w:basedOn w:val="Normal"/>
    <w:next w:val="Normal"/>
    <w:link w:val="IntenseQuoteChar"/>
    <w:uiPriority w:val="30"/>
    <w:qFormat/>
    <w:rsid w:val="00A00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7C5"/>
    <w:rPr>
      <w:rFonts w:ascii="Calibri" w:hAnsi="Calibri" w:cs="Calibri"/>
      <w:i/>
      <w:iCs/>
      <w:color w:val="2F5496" w:themeColor="accent1" w:themeShade="BF"/>
    </w:rPr>
  </w:style>
  <w:style w:type="character" w:styleId="IntenseReference">
    <w:name w:val="Intense Reference"/>
    <w:basedOn w:val="DefaultParagraphFont"/>
    <w:uiPriority w:val="32"/>
    <w:qFormat/>
    <w:rsid w:val="00A007C5"/>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A007C5"/>
    <w:pPr>
      <w:spacing w:after="0" w:line="240" w:lineRule="auto"/>
    </w:pPr>
    <w:rPr>
      <w:u w:val="single"/>
    </w:rPr>
  </w:style>
  <w:style w:type="paragraph" w:customStyle="1" w:styleId="Emphasis1">
    <w:name w:val="Emphasis1"/>
    <w:basedOn w:val="Normal"/>
    <w:uiPriority w:val="8"/>
    <w:qFormat/>
    <w:rsid w:val="00A007C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A007C5"/>
    <w:rPr>
      <w:color w:val="000000" w:themeColor="text1"/>
    </w:rPr>
  </w:style>
  <w:style w:type="character" w:customStyle="1" w:styleId="AnalyticsHGChar">
    <w:name w:val="Analytics [HG] Char"/>
    <w:basedOn w:val="DefaultParagraphFont"/>
    <w:link w:val="AnalyticsHG"/>
    <w:rsid w:val="00A007C5"/>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A007C5"/>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A007C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007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A007C5"/>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007C5"/>
    <w:rPr>
      <w:rFonts w:ascii="Calibri" w:eastAsiaTheme="majorEastAsia" w:hAnsi="Calibri" w:cstheme="majorBidi"/>
      <w:b/>
      <w:iCs/>
      <w:sz w:val="26"/>
      <w:szCs w:val="28"/>
    </w:rPr>
  </w:style>
  <w:style w:type="character" w:customStyle="1" w:styleId="normaltextrun">
    <w:name w:val="normaltextrun"/>
    <w:basedOn w:val="DefaultParagraphFont"/>
    <w:rsid w:val="00A00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35</Pages>
  <Words>21496</Words>
  <Characters>119304</Characters>
  <Application>Microsoft Office Word</Application>
  <DocSecurity>0</DocSecurity>
  <Lines>1269</Lines>
  <Paragraphs>293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4</cp:revision>
  <dcterms:created xsi:type="dcterms:W3CDTF">2026-03-27T13:38:00Z</dcterms:created>
  <dcterms:modified xsi:type="dcterms:W3CDTF">2026-03-27T13:42:00Z</dcterms:modified>
</cp:coreProperties>
</file>