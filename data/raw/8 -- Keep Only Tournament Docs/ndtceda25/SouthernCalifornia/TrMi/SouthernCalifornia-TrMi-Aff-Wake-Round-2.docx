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7E7153" w14:textId="024310AF" w:rsidR="0047294D" w:rsidRPr="0047294D" w:rsidRDefault="0047294D" w:rsidP="0047294D">
      <w:pPr>
        <w:pStyle w:val="Heading2"/>
      </w:pPr>
      <w:r w:rsidRPr="0047294D">
        <w:t>Black Sensuality</w:t>
      </w:r>
      <w:r>
        <w:t xml:space="preserve"> v3</w:t>
      </w:r>
      <w:r w:rsidRPr="0047294D">
        <w:t xml:space="preserve"> </w:t>
      </w:r>
    </w:p>
    <w:p w14:paraId="5F4A411C" w14:textId="306241AE" w:rsidR="0047294D" w:rsidRDefault="0047294D" w:rsidP="0047294D">
      <w:pPr>
        <w:keepNext/>
        <w:keepLines/>
        <w:spacing w:before="40"/>
        <w:outlineLvl w:val="3"/>
        <w:rPr>
          <w:rFonts w:eastAsiaTheme="majorEastAsia" w:cstheme="majorBidi"/>
          <w:b/>
          <w:iCs/>
          <w:color w:val="C00000"/>
          <w:sz w:val="26"/>
        </w:rPr>
      </w:pPr>
      <w:r w:rsidRPr="00433AC4">
        <w:rPr>
          <w:rFonts w:eastAsiaTheme="majorEastAsia" w:cstheme="majorBidi"/>
          <w:b/>
          <w:iCs/>
          <w:color w:val="C00000"/>
          <w:sz w:val="26"/>
        </w:rPr>
        <w:t>She listened as her teacher spoke of the tragic events that had taken place to create their great nation. As the slides passed and the words went over her head, she was curious about the lack of depth being discussed. </w:t>
      </w:r>
    </w:p>
    <w:p w14:paraId="3EB0AE2E" w14:textId="77777777" w:rsidR="0047294D" w:rsidRPr="000A4287" w:rsidRDefault="0047294D" w:rsidP="0047294D">
      <w:pPr>
        <w:keepNext/>
        <w:keepLines/>
        <w:spacing w:before="40"/>
        <w:outlineLvl w:val="3"/>
        <w:rPr>
          <w:rFonts w:eastAsiaTheme="majorEastAsia" w:cstheme="majorBidi"/>
          <w:b/>
          <w:iCs/>
          <w:color w:val="C00000"/>
          <w:sz w:val="26"/>
        </w:rPr>
      </w:pPr>
    </w:p>
    <w:p w14:paraId="1B1700D7" w14:textId="77777777" w:rsidR="0047294D" w:rsidRPr="00433AC4" w:rsidRDefault="0047294D" w:rsidP="0047294D">
      <w:pPr>
        <w:keepNext/>
        <w:keepLines/>
        <w:spacing w:before="40"/>
        <w:outlineLvl w:val="3"/>
        <w:rPr>
          <w:rFonts w:eastAsiaTheme="majorEastAsia" w:cstheme="majorBidi"/>
          <w:b/>
          <w:iCs/>
          <w:color w:val="C00000"/>
          <w:sz w:val="26"/>
        </w:rPr>
      </w:pPr>
      <w:r w:rsidRPr="00433AC4">
        <w:rPr>
          <w:rFonts w:eastAsiaTheme="majorEastAsia" w:cstheme="majorBidi"/>
          <w:b/>
          <w:iCs/>
          <w:color w:val="C00000"/>
          <w:sz w:val="26"/>
        </w:rPr>
        <w:t xml:space="preserve">The most important slide discussed the activism of MLK and Rosa Parks — she admired their refusal but wondered if there was anything more to learn about the contributions of Black Women. </w:t>
      </w:r>
    </w:p>
    <w:p w14:paraId="5C8801AF" w14:textId="77777777" w:rsidR="0047294D" w:rsidRPr="00433AC4" w:rsidRDefault="0047294D" w:rsidP="0047294D">
      <w:r w:rsidRPr="00433AC4">
        <w:rPr>
          <w:highlight w:val="cyan"/>
          <w:u w:val="single"/>
        </w:rPr>
        <w:t>Black women do not merely fight for themselves; they fight for everyone</w:t>
      </w:r>
      <w:r w:rsidRPr="00433AC4">
        <w:t xml:space="preserve">. They do not just open doors for other women and marginalized people who come behind them; they help to close doors on the dark past of slavery, segregation, and sexism. </w:t>
      </w:r>
      <w:r w:rsidRPr="00433AC4">
        <w:rPr>
          <w:highlight w:val="cyan"/>
          <w:u w:val="single"/>
        </w:rPr>
        <w:t xml:space="preserve">They remain at the forefront of </w:t>
      </w:r>
      <w:r w:rsidRPr="00433AC4">
        <w:t xml:space="preserve">combatting police brutality, voter suppression, and public health, and they have long led the way in </w:t>
      </w:r>
      <w:r w:rsidRPr="00433AC4">
        <w:rPr>
          <w:highlight w:val="cyan"/>
          <w:u w:val="single"/>
        </w:rPr>
        <w:t>movements pushing for equality for all.</w:t>
      </w:r>
      <w:r w:rsidRPr="00433AC4">
        <w:t xml:space="preserve"> </w:t>
      </w:r>
      <w:r w:rsidRPr="00433AC4">
        <w:rPr>
          <w:highlight w:val="cyan"/>
          <w:u w:val="single"/>
        </w:rPr>
        <w:t>There is no American activism without Black women at its forefront</w:t>
      </w:r>
      <w:r w:rsidRPr="00433AC4">
        <w:t>. There is no abolitionist movement, no women’s suffrage movement, no movement for integration, no civil rights movement, no #MeToo movement, no #SayHerName, and certainly no Black Lives Matter movement without brave Black women.</w:t>
      </w:r>
      <w:r w:rsidRPr="00433AC4">
        <w:rPr>
          <w:vertAlign w:val="superscript"/>
        </w:rPr>
        <w:footnoteReference w:id="1"/>
      </w:r>
      <w:r w:rsidRPr="00433AC4">
        <w:t xml:space="preserve"> </w:t>
      </w:r>
    </w:p>
    <w:p w14:paraId="68B57EA6" w14:textId="77777777" w:rsidR="0047294D" w:rsidRPr="00433AC4" w:rsidRDefault="0047294D" w:rsidP="0047294D"/>
    <w:p w14:paraId="15C88B9C" w14:textId="77777777" w:rsidR="0047294D" w:rsidRPr="00433AC4" w:rsidRDefault="0047294D" w:rsidP="0047294D">
      <w:pPr>
        <w:keepNext/>
        <w:keepLines/>
        <w:spacing w:before="40"/>
        <w:outlineLvl w:val="3"/>
        <w:rPr>
          <w:rFonts w:eastAsiaTheme="majorEastAsia" w:cstheme="majorBidi"/>
          <w:b/>
          <w:iCs/>
          <w:sz w:val="26"/>
        </w:rPr>
      </w:pPr>
      <w:r w:rsidRPr="00433AC4">
        <w:rPr>
          <w:rFonts w:eastAsiaTheme="majorEastAsia" w:cstheme="majorBidi"/>
          <w:b/>
          <w:iCs/>
          <w:sz w:val="26"/>
        </w:rPr>
        <w:t>But the conversation about the modern day left her uneasy.</w:t>
      </w:r>
    </w:p>
    <w:p w14:paraId="49A0A953" w14:textId="77777777" w:rsidR="0047294D" w:rsidRPr="00433AC4" w:rsidRDefault="0047294D" w:rsidP="0047294D"/>
    <w:p w14:paraId="338CC432" w14:textId="77777777" w:rsidR="0047294D" w:rsidRPr="00433AC4" w:rsidRDefault="0047294D" w:rsidP="0047294D">
      <w:pPr>
        <w:keepNext/>
        <w:keepLines/>
        <w:spacing w:before="40"/>
        <w:outlineLvl w:val="3"/>
        <w:rPr>
          <w:rFonts w:eastAsiaTheme="majorEastAsia" w:cstheme="majorBidi"/>
          <w:b/>
          <w:iCs/>
          <w:sz w:val="26"/>
        </w:rPr>
      </w:pPr>
      <w:r w:rsidRPr="00433AC4">
        <w:rPr>
          <w:rFonts w:eastAsiaTheme="majorEastAsia" w:cstheme="majorBidi"/>
          <w:b/>
          <w:iCs/>
          <w:sz w:val="26"/>
        </w:rPr>
        <w:t>Her teacher spoke of Welfare Queen stereotypes and impoverished black communities that reside in</w:t>
      </w:r>
    </w:p>
    <w:p w14:paraId="3A4F9359" w14:textId="77777777" w:rsidR="0047294D" w:rsidRPr="00433AC4" w:rsidRDefault="0047294D" w:rsidP="0047294D">
      <w:r w:rsidRPr="00433AC4">
        <w:t xml:space="preserve">The ward, the Bottom, </w:t>
      </w:r>
      <w:r w:rsidRPr="00433AC4">
        <w:rPr>
          <w:highlight w:val="cyan"/>
          <w:u w:val="single"/>
        </w:rPr>
        <w:t>the ghetto</w:t>
      </w:r>
      <w:r w:rsidRPr="00433AC4">
        <w:t xml:space="preserve">—is an </w:t>
      </w:r>
      <w:proofErr w:type="gramStart"/>
      <w:r w:rsidRPr="00433AC4">
        <w:t>urban commons</w:t>
      </w:r>
      <w:proofErr w:type="gramEnd"/>
      <w:r w:rsidRPr="00433AC4">
        <w:t xml:space="preserve"> where the poor assemble, improvise the forms of life, experiment with freedom, and refuse the menial existence scripted for them. It is </w:t>
      </w:r>
      <w:r w:rsidRPr="00433AC4">
        <w:rPr>
          <w:highlight w:val="cyan"/>
          <w:u w:val="single"/>
        </w:rPr>
        <w:t>a zone of</w:t>
      </w:r>
      <w:r w:rsidRPr="00433AC4">
        <w:rPr>
          <w:u w:val="single"/>
        </w:rPr>
        <w:t xml:space="preserve"> extreme </w:t>
      </w:r>
      <w:r w:rsidRPr="00433AC4">
        <w:rPr>
          <w:highlight w:val="cyan"/>
          <w:u w:val="single"/>
        </w:rPr>
        <w:t>deprivation and</w:t>
      </w:r>
      <w:r w:rsidRPr="00433AC4">
        <w:rPr>
          <w:u w:val="single"/>
        </w:rPr>
        <w:t xml:space="preserve"> scandalous </w:t>
      </w:r>
      <w:r w:rsidRPr="00433AC4">
        <w:rPr>
          <w:highlight w:val="cyan"/>
          <w:u w:val="single"/>
        </w:rPr>
        <w:t>waste</w:t>
      </w:r>
      <w:r w:rsidRPr="00433AC4">
        <w:rPr>
          <w:highlight w:val="cyan"/>
        </w:rPr>
        <w:t>.</w:t>
      </w:r>
      <w:r w:rsidRPr="00433AC4">
        <w:t xml:space="preserve"> In the rows of tenements, the decent reside peacefully with the dissolute and the immoral. The Negro quarter is a place bereft of beauty and extravagant in its display of it. Moving in and moving on establish the rhythms of everyday life. Each wave of newcomers changes the place—how the slum looks and sounds and smells. No one ever settles here, only stays, waits for better, and passes through; at least, that is the hope. It is not yet the dark ghetto, but soon only the black folks will remain. </w:t>
      </w:r>
      <w:r w:rsidRPr="00433AC4">
        <w:rPr>
          <w:vertAlign w:val="superscript"/>
        </w:rPr>
        <w:footnoteReference w:id="2"/>
      </w:r>
    </w:p>
    <w:p w14:paraId="19D4875D" w14:textId="77777777" w:rsidR="0047294D" w:rsidRPr="00433AC4" w:rsidRDefault="0047294D" w:rsidP="0047294D">
      <w:pPr>
        <w:keepNext/>
        <w:keepLines/>
        <w:spacing w:before="40"/>
        <w:outlineLvl w:val="3"/>
        <w:rPr>
          <w:rFonts w:eastAsiaTheme="majorEastAsia" w:cstheme="majorBidi"/>
          <w:b/>
          <w:bCs/>
          <w:iCs/>
          <w:color w:val="C00000"/>
          <w:sz w:val="26"/>
        </w:rPr>
      </w:pPr>
      <w:r w:rsidRPr="00433AC4">
        <w:rPr>
          <w:rFonts w:eastAsiaTheme="majorEastAsia" w:cstheme="majorBidi"/>
          <w:b/>
          <w:bCs/>
          <w:iCs/>
          <w:color w:val="C00000"/>
          <w:sz w:val="26"/>
        </w:rPr>
        <w:lastRenderedPageBreak/>
        <w:t>She felt the glances from her classmates when the teacher spoke of Black women’s struggles.</w:t>
      </w:r>
    </w:p>
    <w:p w14:paraId="0959BFF3" w14:textId="77777777" w:rsidR="0047294D" w:rsidRPr="00433AC4" w:rsidRDefault="0047294D" w:rsidP="0047294D"/>
    <w:p w14:paraId="5325737D" w14:textId="77777777" w:rsidR="0047294D" w:rsidRPr="00433AC4" w:rsidRDefault="0047294D" w:rsidP="0047294D">
      <w:pPr>
        <w:keepNext/>
        <w:keepLines/>
        <w:spacing w:before="40"/>
        <w:outlineLvl w:val="3"/>
        <w:rPr>
          <w:rFonts w:eastAsiaTheme="majorEastAsia" w:cstheme="majorBidi"/>
          <w:b/>
          <w:iCs/>
          <w:color w:val="C00000"/>
          <w:sz w:val="26"/>
        </w:rPr>
      </w:pPr>
      <w:r w:rsidRPr="00433AC4">
        <w:rPr>
          <w:rFonts w:eastAsiaTheme="majorEastAsia" w:cstheme="majorBidi"/>
          <w:b/>
          <w:bCs/>
          <w:iCs/>
          <w:color w:val="C00000"/>
          <w:sz w:val="26"/>
        </w:rPr>
        <w:t>When the projector turned black, the teacher paused for questions. She was the first to raise her hand.</w:t>
      </w:r>
      <w:r w:rsidRPr="00433AC4">
        <w:rPr>
          <w:rFonts w:eastAsiaTheme="majorEastAsia" w:cstheme="majorBidi"/>
          <w:b/>
          <w:iCs/>
          <w:color w:val="C00000"/>
          <w:sz w:val="26"/>
        </w:rPr>
        <w:t> </w:t>
      </w:r>
    </w:p>
    <w:p w14:paraId="5ECC74AD" w14:textId="77777777" w:rsidR="0047294D" w:rsidRPr="00433AC4" w:rsidRDefault="0047294D" w:rsidP="0047294D"/>
    <w:p w14:paraId="64A4EAC2" w14:textId="77777777" w:rsidR="0047294D" w:rsidRPr="00433AC4" w:rsidRDefault="0047294D" w:rsidP="0047294D">
      <w:pPr>
        <w:keepNext/>
        <w:keepLines/>
        <w:spacing w:before="40"/>
        <w:outlineLvl w:val="3"/>
        <w:rPr>
          <w:rFonts w:eastAsiaTheme="majorEastAsia" w:cstheme="majorBidi"/>
          <w:b/>
          <w:bCs/>
          <w:iCs/>
          <w:color w:val="C00000"/>
          <w:sz w:val="26"/>
        </w:rPr>
      </w:pPr>
      <w:r w:rsidRPr="00433AC4">
        <w:rPr>
          <w:rFonts w:eastAsiaTheme="majorEastAsia" w:cstheme="majorBidi"/>
          <w:b/>
          <w:bCs/>
          <w:iCs/>
          <w:color w:val="C00000"/>
          <w:sz w:val="26"/>
        </w:rPr>
        <w:t xml:space="preserve">She sought the names, the stories, the lives of other black women working on plantations or participating in civil rights demonstrations. The teacher looked </w:t>
      </w:r>
      <w:proofErr w:type="gramStart"/>
      <w:r w:rsidRPr="00433AC4">
        <w:rPr>
          <w:rFonts w:eastAsiaTheme="majorEastAsia" w:cstheme="majorBidi"/>
          <w:b/>
          <w:bCs/>
          <w:iCs/>
          <w:color w:val="C00000"/>
          <w:sz w:val="26"/>
        </w:rPr>
        <w:t>confused, and</w:t>
      </w:r>
      <w:proofErr w:type="gramEnd"/>
      <w:r w:rsidRPr="00433AC4">
        <w:rPr>
          <w:rFonts w:eastAsiaTheme="majorEastAsia" w:cstheme="majorBidi"/>
          <w:b/>
          <w:bCs/>
          <w:iCs/>
          <w:color w:val="C00000"/>
          <w:sz w:val="26"/>
        </w:rPr>
        <w:t xml:space="preserve"> responded. </w:t>
      </w:r>
    </w:p>
    <w:p w14:paraId="25CF137B" w14:textId="77777777" w:rsidR="0047294D" w:rsidRPr="00433AC4" w:rsidRDefault="0047294D" w:rsidP="0047294D">
      <w:r w:rsidRPr="00433AC4">
        <w:rPr>
          <w:highlight w:val="cyan"/>
          <w:u w:val="single"/>
        </w:rPr>
        <w:t>What else is there to know?</w:t>
      </w:r>
      <w:r w:rsidRPr="00433AC4">
        <w:t xml:space="preserve"> Hers is the same fate as every other Black Venus: </w:t>
      </w:r>
      <w:r w:rsidRPr="00433AC4">
        <w:rPr>
          <w:highlight w:val="cyan"/>
          <w:u w:val="single"/>
        </w:rPr>
        <w:t>no one remembered her</w:t>
      </w:r>
      <w:r w:rsidRPr="00433AC4">
        <w:t xml:space="preserve"> </w:t>
      </w:r>
      <w:r w:rsidRPr="00433AC4">
        <w:rPr>
          <w:highlight w:val="cyan"/>
          <w:u w:val="single"/>
        </w:rPr>
        <w:t>name</w:t>
      </w:r>
      <w:r w:rsidRPr="00433AC4">
        <w:rPr>
          <w:u w:val="single"/>
        </w:rPr>
        <w:t xml:space="preserve"> </w:t>
      </w:r>
      <w:r w:rsidRPr="00433AC4">
        <w:t xml:space="preserve">or recorded the things she </w:t>
      </w:r>
      <w:proofErr w:type="gramStart"/>
      <w:r w:rsidRPr="00433AC4">
        <w:t>said, or</w:t>
      </w:r>
      <w:proofErr w:type="gramEnd"/>
      <w:r w:rsidRPr="00433AC4">
        <w:t xml:space="preserve"> observed that she refused to say anything at all.2 Hers is an untimely story told by a failed witness. </w:t>
      </w:r>
      <w:r w:rsidRPr="00433AC4">
        <w:rPr>
          <w:highlight w:val="cyan"/>
          <w:u w:val="single"/>
        </w:rPr>
        <w:t>It would be centuries before she would be allowed to “try her tongue.</w:t>
      </w:r>
      <w:r w:rsidRPr="00433AC4">
        <w:rPr>
          <w:u w:val="single"/>
        </w:rPr>
        <w:t>”</w:t>
      </w:r>
      <w:r w:rsidRPr="00433AC4">
        <w:rPr>
          <w:vertAlign w:val="superscript"/>
        </w:rPr>
        <w:footnoteReference w:id="3"/>
      </w:r>
    </w:p>
    <w:p w14:paraId="142B2AF4" w14:textId="77777777" w:rsidR="0047294D" w:rsidRPr="00433AC4" w:rsidRDefault="0047294D" w:rsidP="0047294D"/>
    <w:p w14:paraId="571BA13D" w14:textId="77777777" w:rsidR="0047294D" w:rsidRDefault="0047294D" w:rsidP="0047294D">
      <w:pPr>
        <w:keepNext/>
        <w:keepLines/>
        <w:spacing w:before="40"/>
        <w:outlineLvl w:val="3"/>
        <w:rPr>
          <w:rFonts w:eastAsiaTheme="majorEastAsia" w:cstheme="majorBidi"/>
          <w:b/>
          <w:iCs/>
          <w:color w:val="C00000"/>
          <w:sz w:val="26"/>
        </w:rPr>
      </w:pPr>
      <w:r w:rsidRPr="00433AC4">
        <w:rPr>
          <w:rFonts w:eastAsiaTheme="majorEastAsia" w:cstheme="majorBidi"/>
          <w:b/>
          <w:iCs/>
          <w:color w:val="C00000"/>
          <w:sz w:val="26"/>
        </w:rPr>
        <w:t xml:space="preserve">Frustrated with this response, the girl looked around to see if anyone else felt the same, but her classmates' only interest was being dismissed home. </w:t>
      </w:r>
    </w:p>
    <w:p w14:paraId="5A058FC1" w14:textId="77777777" w:rsidR="0047294D" w:rsidRDefault="0047294D" w:rsidP="0047294D">
      <w:pPr>
        <w:keepNext/>
        <w:keepLines/>
        <w:spacing w:before="40"/>
        <w:outlineLvl w:val="3"/>
        <w:rPr>
          <w:rFonts w:eastAsiaTheme="majorEastAsia" w:cstheme="majorBidi"/>
          <w:b/>
          <w:iCs/>
          <w:color w:val="C00000"/>
          <w:sz w:val="26"/>
        </w:rPr>
      </w:pPr>
    </w:p>
    <w:p w14:paraId="2268BCDA" w14:textId="77777777" w:rsidR="0047294D" w:rsidRDefault="0047294D" w:rsidP="0047294D">
      <w:pPr>
        <w:keepNext/>
        <w:keepLines/>
        <w:spacing w:before="40"/>
        <w:outlineLvl w:val="3"/>
        <w:rPr>
          <w:rFonts w:eastAsiaTheme="majorEastAsia" w:cstheme="majorBidi"/>
          <w:b/>
          <w:iCs/>
          <w:color w:val="C00000"/>
          <w:sz w:val="26"/>
        </w:rPr>
      </w:pPr>
      <w:r w:rsidRPr="00433AC4">
        <w:rPr>
          <w:rFonts w:eastAsiaTheme="majorEastAsia" w:cstheme="majorBidi"/>
          <w:b/>
          <w:iCs/>
          <w:color w:val="C00000"/>
          <w:sz w:val="26"/>
        </w:rPr>
        <w:t>She couldn't shake the feeling that no one could understand what she was going through. She skimmed through the internet, clicking countless links discussing her community, but all she found were data points and shallow historical figures.</w:t>
      </w:r>
    </w:p>
    <w:p w14:paraId="2721B397" w14:textId="77777777" w:rsidR="0047294D" w:rsidRDefault="0047294D" w:rsidP="0047294D">
      <w:r w:rsidRPr="000A4287">
        <w:rPr>
          <w:highlight w:val="cyan"/>
          <w:u w:val="single"/>
        </w:rPr>
        <w:t>The plot of her undoing</w:t>
      </w:r>
      <w:r w:rsidRPr="006A6E67">
        <w:t xml:space="preserve"> </w:t>
      </w:r>
      <w:r w:rsidRPr="000A4287">
        <w:rPr>
          <w:highlight w:val="cyan"/>
          <w:u w:val="single"/>
        </w:rPr>
        <w:t>begins with the measure of man</w:t>
      </w:r>
      <w:r w:rsidRPr="006A6E67">
        <w:t xml:space="preserve">, </w:t>
      </w:r>
      <w:r w:rsidRPr="000A4287">
        <w:rPr>
          <w:highlight w:val="cyan"/>
          <w:u w:val="single"/>
        </w:rPr>
        <w:t>with financial transactions</w:t>
      </w:r>
      <w:r w:rsidRPr="006A6E67">
        <w:t xml:space="preserve"> and exchanges, with the calculation of her worth necessary to secure her freedom papers, </w:t>
      </w:r>
      <w:r w:rsidRPr="000A4287">
        <w:rPr>
          <w:highlight w:val="cyan"/>
          <w:u w:val="single"/>
        </w:rPr>
        <w:t>with</w:t>
      </w:r>
      <w:r w:rsidRPr="006A6E67">
        <w:t xml:space="preserve"> the </w:t>
      </w:r>
      <w:r w:rsidRPr="000A4287">
        <w:rPr>
          <w:highlight w:val="cyan"/>
          <w:u w:val="single"/>
        </w:rPr>
        <w:t>documents that transform her from nobody to someone</w:t>
      </w:r>
      <w:r w:rsidRPr="006A6E67">
        <w:t xml:space="preserve">, with the great assumption, </w:t>
      </w:r>
      <w:r w:rsidRPr="000A4287">
        <w:rPr>
          <w:highlight w:val="cyan"/>
          <w:u w:val="single"/>
        </w:rPr>
        <w:t>with the American dream</w:t>
      </w:r>
      <w:r w:rsidRPr="006A6E67">
        <w:t xml:space="preserve">, with the settler romance, with </w:t>
      </w:r>
      <w:proofErr w:type="gramStart"/>
      <w:r w:rsidRPr="006A6E67">
        <w:t>future prospects</w:t>
      </w:r>
      <w:proofErr w:type="gramEnd"/>
      <w:r w:rsidRPr="006A6E67">
        <w:t xml:space="preserve">, with being slow to anger. </w:t>
      </w:r>
      <w:r w:rsidRPr="000A4287">
        <w:rPr>
          <w:highlight w:val="cyan"/>
          <w:u w:val="single"/>
        </w:rPr>
        <w:t>The plot of her undoing begins with her consignment to the hold</w:t>
      </w:r>
      <w:r w:rsidRPr="006A6E67">
        <w:t>, with her place fixed at the bottom, with the interminable state of her defeat, with her capacity to endure the worst yet.</w:t>
      </w:r>
      <w:r>
        <w:rPr>
          <w:rStyle w:val="FootnoteReference"/>
        </w:rPr>
        <w:footnoteReference w:id="4"/>
      </w:r>
    </w:p>
    <w:p w14:paraId="52F36AC4" w14:textId="77777777" w:rsidR="0047294D" w:rsidRPr="000A4287" w:rsidRDefault="0047294D" w:rsidP="0047294D"/>
    <w:p w14:paraId="5F53C2E8" w14:textId="77777777" w:rsidR="0047294D" w:rsidRPr="00433AC4" w:rsidRDefault="0047294D" w:rsidP="0047294D">
      <w:pPr>
        <w:keepNext/>
        <w:keepLines/>
        <w:spacing w:before="40"/>
        <w:outlineLvl w:val="3"/>
        <w:rPr>
          <w:rFonts w:eastAsiaTheme="majorEastAsia" w:cstheme="majorBidi"/>
          <w:b/>
          <w:iCs/>
          <w:color w:val="C00000"/>
          <w:sz w:val="26"/>
        </w:rPr>
      </w:pPr>
      <w:r w:rsidRPr="00433AC4">
        <w:rPr>
          <w:rFonts w:eastAsiaTheme="majorEastAsia" w:cstheme="majorBidi"/>
          <w:b/>
          <w:iCs/>
          <w:color w:val="C00000"/>
          <w:sz w:val="26"/>
        </w:rPr>
        <w:t xml:space="preserve">When she looked further, she found that black women were the backbone of society, the primary drivers of movement building and childcare. The words of her teacher echoed within her mind; She wondered why Black women’s </w:t>
      </w:r>
      <w:proofErr w:type="spellStart"/>
      <w:r w:rsidRPr="00433AC4">
        <w:rPr>
          <w:rFonts w:eastAsiaTheme="majorEastAsia" w:cstheme="majorBidi"/>
          <w:b/>
          <w:iCs/>
          <w:color w:val="C00000"/>
          <w:sz w:val="26"/>
        </w:rPr>
        <w:t>labour</w:t>
      </w:r>
      <w:proofErr w:type="spellEnd"/>
      <w:r w:rsidRPr="00433AC4">
        <w:rPr>
          <w:rFonts w:eastAsiaTheme="majorEastAsia" w:cstheme="majorBidi"/>
          <w:b/>
          <w:iCs/>
          <w:color w:val="C00000"/>
          <w:sz w:val="26"/>
        </w:rPr>
        <w:t xml:space="preserve"> wasn’t seen as respectable, wasn’t recognized by society.</w:t>
      </w:r>
    </w:p>
    <w:p w14:paraId="2B693917" w14:textId="77777777" w:rsidR="0047294D" w:rsidRPr="00433AC4" w:rsidRDefault="0047294D" w:rsidP="0047294D"/>
    <w:p w14:paraId="7EBFF607" w14:textId="77777777" w:rsidR="0047294D" w:rsidRPr="00433AC4" w:rsidRDefault="0047294D" w:rsidP="0047294D">
      <w:pPr>
        <w:keepNext/>
        <w:keepLines/>
        <w:spacing w:before="40"/>
        <w:outlineLvl w:val="3"/>
        <w:rPr>
          <w:rFonts w:eastAsiaTheme="majorEastAsia" w:cstheme="majorBidi"/>
          <w:b/>
          <w:iCs/>
          <w:sz w:val="26"/>
        </w:rPr>
      </w:pPr>
      <w:r w:rsidRPr="00433AC4">
        <w:rPr>
          <w:rFonts w:eastAsiaTheme="majorEastAsia" w:cstheme="majorBidi"/>
          <w:b/>
          <w:iCs/>
          <w:sz w:val="26"/>
        </w:rPr>
        <w:t>Black women are constantly relied on but never cared for. She realized that</w:t>
      </w:r>
    </w:p>
    <w:p w14:paraId="254E601B" w14:textId="77777777" w:rsidR="0047294D" w:rsidRPr="00433AC4" w:rsidRDefault="0047294D" w:rsidP="0047294D">
      <w:r w:rsidRPr="00433AC4">
        <w:rPr>
          <w:highlight w:val="cyan"/>
          <w:u w:val="single"/>
        </w:rPr>
        <w:t>Within</w:t>
      </w:r>
      <w:r w:rsidRPr="00433AC4">
        <w:rPr>
          <w:u w:val="single"/>
        </w:rPr>
        <w:t xml:space="preserve"> </w:t>
      </w:r>
      <w:r w:rsidRPr="00433AC4">
        <w:t xml:space="preserve">the </w:t>
      </w:r>
      <w:r w:rsidRPr="00433AC4">
        <w:rPr>
          <w:highlight w:val="cyan"/>
          <w:u w:val="single"/>
        </w:rPr>
        <w:t>historiography</w:t>
      </w:r>
      <w:r w:rsidRPr="00433AC4">
        <w:t xml:space="preserve">, however, </w:t>
      </w:r>
      <w:r w:rsidRPr="00433AC4">
        <w:rPr>
          <w:highlight w:val="cyan"/>
          <w:u w:val="single"/>
        </w:rPr>
        <w:t>Black women are centralized</w:t>
      </w:r>
      <w:r w:rsidRPr="00433AC4">
        <w:rPr>
          <w:u w:val="single"/>
        </w:rPr>
        <w:t xml:space="preserve"> </w:t>
      </w:r>
      <w:r w:rsidRPr="00433AC4">
        <w:t xml:space="preserve">primarily </w:t>
      </w:r>
      <w:r w:rsidRPr="00433AC4">
        <w:rPr>
          <w:highlight w:val="cyan"/>
          <w:u w:val="single"/>
        </w:rPr>
        <w:t>as victims of violence</w:t>
      </w:r>
      <w:r w:rsidRPr="00433AC4">
        <w:t xml:space="preserve">, </w:t>
      </w:r>
      <w:r w:rsidRPr="00433AC4">
        <w:rPr>
          <w:highlight w:val="cyan"/>
          <w:u w:val="single"/>
        </w:rPr>
        <w:t xml:space="preserve">or </w:t>
      </w:r>
      <w:r w:rsidRPr="00433AC4">
        <w:t xml:space="preserve">they </w:t>
      </w:r>
      <w:r w:rsidRPr="00433AC4">
        <w:rPr>
          <w:highlight w:val="cyan"/>
          <w:u w:val="single"/>
        </w:rPr>
        <w:t>are ignored</w:t>
      </w:r>
      <w:r w:rsidRPr="00433AC4">
        <w:rPr>
          <w:u w:val="single"/>
        </w:rPr>
        <w:t xml:space="preserve"> </w:t>
      </w:r>
      <w:r w:rsidRPr="00433AC4">
        <w:rPr>
          <w:highlight w:val="cyan"/>
          <w:u w:val="single"/>
        </w:rPr>
        <w:t xml:space="preserve">and pushed to the margins </w:t>
      </w:r>
      <w:r w:rsidRPr="00433AC4">
        <w:t xml:space="preserve">of violent resistance as “helpers.” Black women have fallen into blind groups </w:t>
      </w:r>
      <w:r w:rsidRPr="00433AC4">
        <w:rPr>
          <w:highlight w:val="cyan"/>
          <w:u w:val="single"/>
        </w:rPr>
        <w:t>where their involvement is,</w:t>
      </w:r>
      <w:r w:rsidRPr="00433AC4">
        <w:t xml:space="preserve"> at best, </w:t>
      </w:r>
      <w:r w:rsidRPr="00433AC4">
        <w:rPr>
          <w:highlight w:val="cyan"/>
          <w:u w:val="single"/>
        </w:rPr>
        <w:t>vague</w:t>
      </w:r>
      <w:r w:rsidRPr="00433AC4">
        <w:t xml:space="preserve">. Phrases such as </w:t>
      </w:r>
      <w:r w:rsidRPr="00433AC4">
        <w:rPr>
          <w:highlight w:val="cyan"/>
          <w:u w:val="single"/>
        </w:rPr>
        <w:t>“Black residents,” “colored crowds,”</w:t>
      </w:r>
      <w:r w:rsidRPr="00433AC4">
        <w:rPr>
          <w:u w:val="single"/>
        </w:rPr>
        <w:t xml:space="preserve"> “armed farmers,” or even a “Negro mob” </w:t>
      </w:r>
      <w:r w:rsidRPr="00433AC4">
        <w:rPr>
          <w:highlight w:val="cyan"/>
          <w:u w:val="single"/>
        </w:rPr>
        <w:t>prevent readers from seeing gender.</w:t>
      </w:r>
      <w:r w:rsidRPr="00433AC4">
        <w:rPr>
          <w:u w:val="single"/>
        </w:rPr>
        <w:t xml:space="preserve"> </w:t>
      </w:r>
      <w:r w:rsidRPr="00433AC4">
        <w:t xml:space="preserve">The assumption is that the mob is </w:t>
      </w:r>
      <w:proofErr w:type="gramStart"/>
      <w:r w:rsidRPr="00433AC4">
        <w:t>male</w:t>
      </w:r>
      <w:proofErr w:type="gramEnd"/>
      <w:r w:rsidRPr="00433AC4">
        <w:t xml:space="preserve"> or the resisting group is completely made up of men. Historian Leslie A. </w:t>
      </w:r>
      <w:proofErr w:type="spellStart"/>
      <w:r w:rsidRPr="00433AC4">
        <w:t>Schwalm</w:t>
      </w:r>
      <w:proofErr w:type="spellEnd"/>
      <w:r w:rsidRPr="00433AC4">
        <w:t xml:space="preserve"> contended that post–Civil War freedwomen’s “involvement in even the most </w:t>
      </w:r>
      <w:r w:rsidRPr="00433AC4">
        <w:rPr>
          <w:highlight w:val="cyan"/>
          <w:u w:val="single"/>
        </w:rPr>
        <w:t>violent confrontations with planters</w:t>
      </w:r>
      <w:r w:rsidRPr="00433AC4">
        <w:t xml:space="preserve"> and agents of Reconstruction </w:t>
      </w:r>
      <w:r w:rsidRPr="00433AC4">
        <w:rPr>
          <w:highlight w:val="cyan"/>
          <w:u w:val="single"/>
        </w:rPr>
        <w:t>have</w:t>
      </w:r>
      <w:r w:rsidRPr="00433AC4">
        <w:rPr>
          <w:u w:val="single"/>
        </w:rPr>
        <w:t xml:space="preserve"> </w:t>
      </w:r>
      <w:r w:rsidRPr="00433AC4">
        <w:t xml:space="preserve">sometimes </w:t>
      </w:r>
      <w:r w:rsidRPr="00433AC4">
        <w:rPr>
          <w:highlight w:val="cyan"/>
          <w:u w:val="single"/>
        </w:rPr>
        <w:t>been</w:t>
      </w:r>
      <w:r w:rsidRPr="00433AC4">
        <w:rPr>
          <w:u w:val="single"/>
        </w:rPr>
        <w:t xml:space="preserve"> </w:t>
      </w:r>
      <w:r w:rsidRPr="00433AC4">
        <w:rPr>
          <w:highlight w:val="cyan"/>
          <w:u w:val="single"/>
        </w:rPr>
        <w:t xml:space="preserve">obscured by the tendency </w:t>
      </w:r>
      <w:r w:rsidRPr="00433AC4">
        <w:t>of observers</w:t>
      </w:r>
      <w:r w:rsidRPr="00433AC4">
        <w:rPr>
          <w:highlight w:val="cyan"/>
          <w:u w:val="single"/>
        </w:rPr>
        <w:t xml:space="preserve"> to describe participants as </w:t>
      </w:r>
      <w:r w:rsidRPr="00433AC4">
        <w:t>undifferentiated</w:t>
      </w:r>
      <w:r w:rsidRPr="00433AC4">
        <w:rPr>
          <w:highlight w:val="cyan"/>
          <w:u w:val="single"/>
        </w:rPr>
        <w:t xml:space="preserve"> crowds of freedmen</w:t>
      </w:r>
      <w:r w:rsidRPr="00433AC4">
        <w:rPr>
          <w:u w:val="single"/>
        </w:rPr>
        <w:t xml:space="preserve"> </w:t>
      </w:r>
      <w:r w:rsidRPr="00433AC4">
        <w:t xml:space="preserve">or ‘negroes.’”25 However, </w:t>
      </w:r>
      <w:r w:rsidRPr="00433AC4">
        <w:rPr>
          <w:highlight w:val="cyan"/>
          <w:u w:val="single"/>
        </w:rPr>
        <w:t>historical records illustrate freedwomen were arrested</w:t>
      </w:r>
      <w:r w:rsidRPr="00433AC4">
        <w:rPr>
          <w:u w:val="single"/>
        </w:rPr>
        <w:t xml:space="preserve"> </w:t>
      </w:r>
      <w:r w:rsidRPr="00433AC4">
        <w:t xml:space="preserve">and jailed </w:t>
      </w:r>
      <w:r w:rsidRPr="00433AC4">
        <w:rPr>
          <w:highlight w:val="cyan"/>
          <w:u w:val="single"/>
        </w:rPr>
        <w:t>for their resistance to exploitation</w:t>
      </w:r>
      <w:r w:rsidRPr="00433AC4">
        <w:t>. Accordingly, scholars must pay special attention to who might be present in the absence of verbal or written references.</w:t>
      </w:r>
      <w:r w:rsidRPr="00433AC4">
        <w:rPr>
          <w:vertAlign w:val="superscript"/>
        </w:rPr>
        <w:footnoteReference w:id="5"/>
      </w:r>
      <w:r w:rsidRPr="00433AC4">
        <w:t xml:space="preserve"> </w:t>
      </w:r>
    </w:p>
    <w:p w14:paraId="4AC9C57F" w14:textId="77777777" w:rsidR="0047294D" w:rsidRPr="00433AC4" w:rsidRDefault="0047294D" w:rsidP="0047294D">
      <w:pPr>
        <w:rPr>
          <w:rFonts w:eastAsiaTheme="majorEastAsia" w:cstheme="majorBidi"/>
          <w:b/>
          <w:iCs/>
          <w:color w:val="000000" w:themeColor="text1"/>
          <w:sz w:val="26"/>
        </w:rPr>
      </w:pPr>
    </w:p>
    <w:p w14:paraId="39AA833C" w14:textId="77777777" w:rsidR="0047294D" w:rsidRPr="00433AC4" w:rsidRDefault="0047294D" w:rsidP="0047294D">
      <w:pPr>
        <w:rPr>
          <w:rFonts w:eastAsiaTheme="majorEastAsia" w:cstheme="majorBidi"/>
          <w:b/>
          <w:bCs/>
          <w:iCs/>
          <w:color w:val="000000" w:themeColor="text1"/>
          <w:sz w:val="26"/>
        </w:rPr>
      </w:pPr>
      <w:r w:rsidRPr="00433AC4">
        <w:rPr>
          <w:rFonts w:eastAsiaTheme="majorEastAsia" w:cstheme="majorBidi"/>
          <w:b/>
          <w:bCs/>
          <w:iCs/>
          <w:color w:val="000000" w:themeColor="text1"/>
          <w:sz w:val="26"/>
        </w:rPr>
        <w:t>This feeling of hopelessness was familiar to her.  No matter what she did, she didn’t feel heard; didn’t feel seen. It was a constant cycle of producing for recognition, but never being truly recognized.</w:t>
      </w:r>
    </w:p>
    <w:p w14:paraId="5D79766D" w14:textId="77777777" w:rsidR="0047294D" w:rsidRPr="00433AC4" w:rsidRDefault="0047294D" w:rsidP="0047294D">
      <w:pPr>
        <w:rPr>
          <w:rFonts w:eastAsiaTheme="majorEastAsia" w:cstheme="majorBidi"/>
          <w:b/>
          <w:iCs/>
          <w:color w:val="000000" w:themeColor="text1"/>
          <w:sz w:val="26"/>
        </w:rPr>
      </w:pPr>
      <w:r w:rsidRPr="00433AC4">
        <w:rPr>
          <w:rFonts w:eastAsiaTheme="majorEastAsia" w:cstheme="majorBidi"/>
          <w:b/>
          <w:iCs/>
          <w:color w:val="000000" w:themeColor="text1"/>
          <w:sz w:val="26"/>
        </w:rPr>
        <w:t> </w:t>
      </w:r>
    </w:p>
    <w:p w14:paraId="17C12771" w14:textId="77777777" w:rsidR="0047294D" w:rsidRPr="00433AC4" w:rsidRDefault="0047294D" w:rsidP="0047294D">
      <w:pPr>
        <w:rPr>
          <w:rFonts w:eastAsiaTheme="majorEastAsia" w:cstheme="majorBidi"/>
          <w:b/>
          <w:bCs/>
          <w:iCs/>
          <w:color w:val="000000" w:themeColor="text1"/>
          <w:sz w:val="26"/>
        </w:rPr>
      </w:pPr>
      <w:r w:rsidRPr="00433AC4">
        <w:rPr>
          <w:rFonts w:eastAsiaTheme="majorEastAsia" w:cstheme="majorBidi"/>
          <w:b/>
          <w:bCs/>
          <w:iCs/>
          <w:color w:val="000000" w:themeColor="text1"/>
          <w:sz w:val="26"/>
        </w:rPr>
        <w:t>She saw how her peers and co-workers got along, laughing during breaks, noticing when one another reached a milestone. </w:t>
      </w:r>
    </w:p>
    <w:p w14:paraId="6812C67B" w14:textId="77777777" w:rsidR="0047294D" w:rsidRPr="00433AC4" w:rsidRDefault="0047294D" w:rsidP="0047294D">
      <w:pPr>
        <w:rPr>
          <w:rFonts w:eastAsiaTheme="majorEastAsia" w:cstheme="majorBidi"/>
          <w:b/>
          <w:iCs/>
          <w:color w:val="000000" w:themeColor="text1"/>
          <w:sz w:val="26"/>
        </w:rPr>
      </w:pPr>
    </w:p>
    <w:p w14:paraId="335551DF" w14:textId="77777777" w:rsidR="0047294D" w:rsidRPr="00433AC4" w:rsidRDefault="0047294D" w:rsidP="0047294D">
      <w:pPr>
        <w:rPr>
          <w:rFonts w:eastAsiaTheme="majorEastAsia" w:cstheme="majorBidi"/>
          <w:b/>
          <w:bCs/>
          <w:iCs/>
          <w:color w:val="000000" w:themeColor="text1"/>
          <w:sz w:val="26"/>
        </w:rPr>
      </w:pPr>
      <w:r w:rsidRPr="00433AC4">
        <w:rPr>
          <w:rFonts w:eastAsiaTheme="majorEastAsia" w:cstheme="majorBidi"/>
          <w:b/>
          <w:bCs/>
          <w:iCs/>
          <w:color w:val="000000" w:themeColor="text1"/>
          <w:sz w:val="26"/>
        </w:rPr>
        <w:t>It was clear to her that</w:t>
      </w:r>
    </w:p>
    <w:p w14:paraId="6B32B525" w14:textId="77777777" w:rsidR="0047294D" w:rsidRPr="00433AC4" w:rsidRDefault="0047294D" w:rsidP="0047294D">
      <w:pPr>
        <w:rPr>
          <w:rFonts w:eastAsiaTheme="majorEastAsia" w:cstheme="majorBidi"/>
          <w:b/>
          <w:bCs/>
          <w:iCs/>
          <w:color w:val="C00000"/>
          <w:sz w:val="26"/>
        </w:rPr>
      </w:pPr>
      <w:r w:rsidRPr="00433AC4">
        <w:lastRenderedPageBreak/>
        <w:t xml:space="preserve">Yet, while </w:t>
      </w:r>
      <w:r w:rsidRPr="00433AC4">
        <w:rPr>
          <w:highlight w:val="cyan"/>
          <w:u w:val="single"/>
        </w:rPr>
        <w:t>white workers</w:t>
      </w:r>
      <w:r w:rsidRPr="00433AC4">
        <w:rPr>
          <w:u w:val="single"/>
        </w:rPr>
        <w:t xml:space="preserve"> </w:t>
      </w:r>
      <w:r w:rsidRPr="00433AC4">
        <w:t xml:space="preserve">may </w:t>
      </w:r>
      <w:r w:rsidRPr="00433AC4">
        <w:rPr>
          <w:highlight w:val="cyan"/>
          <w:u w:val="single"/>
        </w:rPr>
        <w:t>have constructed</w:t>
      </w:r>
      <w:r w:rsidRPr="00433AC4">
        <w:t xml:space="preserve"> their sense of </w:t>
      </w:r>
      <w:r w:rsidRPr="00433AC4">
        <w:rPr>
          <w:highlight w:val="cyan"/>
          <w:u w:val="single"/>
        </w:rPr>
        <w:t>community at work "from sunup to sundown</w:t>
      </w:r>
      <w:r w:rsidRPr="00433AC4">
        <w:t xml:space="preserve">," </w:t>
      </w:r>
      <w:r w:rsidRPr="00433AC4">
        <w:rPr>
          <w:highlight w:val="cyan"/>
          <w:u w:val="single"/>
        </w:rPr>
        <w:t xml:space="preserve">Blacks have </w:t>
      </w:r>
      <w:r w:rsidRPr="00433AC4">
        <w:t xml:space="preserve">traditionally </w:t>
      </w:r>
      <w:r w:rsidRPr="00433AC4">
        <w:rPr>
          <w:highlight w:val="cyan"/>
          <w:u w:val="single"/>
        </w:rPr>
        <w:t xml:space="preserve">created </w:t>
      </w:r>
      <w:r w:rsidRPr="00433AC4">
        <w:t>their</w:t>
      </w:r>
      <w:r w:rsidRPr="00433AC4">
        <w:rPr>
          <w:highlight w:val="cyan"/>
          <w:u w:val="single"/>
        </w:rPr>
        <w:t xml:space="preserve"> community</w:t>
      </w:r>
      <w:r w:rsidRPr="00433AC4">
        <w:t xml:space="preserve"> "from sun down to sunup," </w:t>
      </w:r>
      <w:r w:rsidRPr="00433AC4">
        <w:rPr>
          <w:highlight w:val="cyan"/>
          <w:u w:val="single"/>
        </w:rPr>
        <w:t>outside of work</w:t>
      </w:r>
      <w:r w:rsidRPr="00433AC4">
        <w:t xml:space="preserve">, </w:t>
      </w:r>
      <w:r w:rsidRPr="00433AC4">
        <w:rPr>
          <w:highlight w:val="cyan"/>
          <w:u w:val="single"/>
        </w:rPr>
        <w:t>where they</w:t>
      </w:r>
      <w:r w:rsidRPr="00433AC4">
        <w:t xml:space="preserve"> have </w:t>
      </w:r>
      <w:r w:rsidRPr="00433AC4">
        <w:rPr>
          <w:highlight w:val="cyan"/>
          <w:u w:val="single"/>
        </w:rPr>
        <w:t>historically lacked autonomy</w:t>
      </w:r>
      <w:r w:rsidRPr="00433AC4">
        <w:t>.216 In focusing on the workplace</w:t>
      </w:r>
      <w:r w:rsidRPr="00433AC4">
        <w:rPr>
          <w:u w:val="single"/>
        </w:rPr>
        <w:t xml:space="preserve"> </w:t>
      </w:r>
      <w:r w:rsidRPr="00433AC4">
        <w:t>as the primary site for union organizing, unions are responding to the labor law's narrow focus on economistic concerns;</w:t>
      </w:r>
      <w:r w:rsidRPr="00433AC4">
        <w:rPr>
          <w:highlight w:val="cyan"/>
        </w:rPr>
        <w:t xml:space="preserve"> </w:t>
      </w:r>
      <w:r w:rsidRPr="00433AC4">
        <w:rPr>
          <w:highlight w:val="cyan"/>
          <w:u w:val="single"/>
        </w:rPr>
        <w:t>the Sewell doctrine</w:t>
      </w:r>
      <w:r w:rsidRPr="00433AC4">
        <w:t xml:space="preserve"> is one among many that </w:t>
      </w:r>
      <w:r w:rsidRPr="00433AC4">
        <w:rPr>
          <w:highlight w:val="cyan"/>
          <w:u w:val="single"/>
        </w:rPr>
        <w:t>ignores workers' identities</w:t>
      </w:r>
      <w:r w:rsidRPr="00433AC4">
        <w:t xml:space="preserve"> as they are </w:t>
      </w:r>
      <w:r w:rsidRPr="00433AC4">
        <w:rPr>
          <w:highlight w:val="cyan"/>
          <w:u w:val="single"/>
        </w:rPr>
        <w:t>constituted</w:t>
      </w:r>
      <w:r w:rsidRPr="00433AC4">
        <w:rPr>
          <w:u w:val="single"/>
        </w:rPr>
        <w:t xml:space="preserve"> </w:t>
      </w:r>
      <w:r w:rsidRPr="00433AC4">
        <w:t xml:space="preserve">in relation to </w:t>
      </w:r>
      <w:r w:rsidRPr="00433AC4">
        <w:rPr>
          <w:highlight w:val="cyan"/>
          <w:u w:val="single"/>
        </w:rPr>
        <w:t>communities</w:t>
      </w:r>
      <w:r w:rsidRPr="00433AC4">
        <w:t xml:space="preserve"> and support networks formed </w:t>
      </w:r>
      <w:r w:rsidRPr="00433AC4">
        <w:rPr>
          <w:highlight w:val="cyan"/>
          <w:u w:val="single"/>
        </w:rPr>
        <w:t>outside the workplace</w:t>
      </w:r>
      <w:r w:rsidRPr="00433AC4">
        <w:t xml:space="preserve">.217 The Sewell doctrine is especially harmful because </w:t>
      </w:r>
      <w:r w:rsidRPr="00433AC4">
        <w:rPr>
          <w:highlight w:val="cyan"/>
          <w:u w:val="single"/>
        </w:rPr>
        <w:t>it undermines progressive unions' efforts</w:t>
      </w:r>
      <w:r w:rsidRPr="00433AC4">
        <w:t xml:space="preserve"> </w:t>
      </w:r>
      <w:r w:rsidRPr="00433AC4">
        <w:rPr>
          <w:highlight w:val="cyan"/>
          <w:u w:val="single"/>
        </w:rPr>
        <w:t>to reach</w:t>
      </w:r>
      <w:r w:rsidRPr="00433AC4">
        <w:t xml:space="preserve"> highly organizable populations of the most </w:t>
      </w:r>
      <w:r w:rsidRPr="00433AC4">
        <w:rPr>
          <w:highlight w:val="cyan"/>
          <w:u w:val="single"/>
        </w:rPr>
        <w:t>oppressed workers</w:t>
      </w:r>
      <w:r w:rsidRPr="00433AC4">
        <w:t xml:space="preserve">. </w:t>
      </w:r>
      <w:r w:rsidRPr="00433AC4">
        <w:rPr>
          <w:vertAlign w:val="superscript"/>
        </w:rPr>
        <w:footnoteReference w:id="6"/>
      </w:r>
    </w:p>
    <w:p w14:paraId="135C442E" w14:textId="77777777" w:rsidR="0047294D" w:rsidRPr="00433AC4" w:rsidRDefault="0047294D" w:rsidP="0047294D"/>
    <w:p w14:paraId="55B0563A" w14:textId="77777777" w:rsidR="0047294D" w:rsidRPr="00433AC4" w:rsidRDefault="0047294D" w:rsidP="0047294D">
      <w:pPr>
        <w:keepNext/>
        <w:keepLines/>
        <w:spacing w:before="40"/>
        <w:outlineLvl w:val="3"/>
        <w:rPr>
          <w:rFonts w:eastAsiaTheme="majorEastAsia" w:cstheme="majorBidi"/>
          <w:b/>
          <w:iCs/>
          <w:sz w:val="26"/>
        </w:rPr>
      </w:pPr>
      <w:r w:rsidRPr="00433AC4">
        <w:rPr>
          <w:rFonts w:eastAsiaTheme="majorEastAsia" w:cstheme="majorBidi"/>
          <w:b/>
          <w:iCs/>
          <w:sz w:val="26"/>
        </w:rPr>
        <w:t xml:space="preserve">She knew that the only way for her to feel included was if she kept her thoughts to herself and worked extensively to prove herself.  She witnessed how </w:t>
      </w:r>
    </w:p>
    <w:p w14:paraId="68E8CDC7" w14:textId="77777777" w:rsidR="0047294D" w:rsidRPr="00433AC4" w:rsidRDefault="0047294D" w:rsidP="0047294D">
      <w:r w:rsidRPr="00433AC4">
        <w:rPr>
          <w:highlight w:val="cyan"/>
          <w:u w:val="single"/>
        </w:rPr>
        <w:t>The desire of the employee continually threatens to drift from the desire of the boss</w:t>
      </w:r>
      <w:r w:rsidRPr="00433AC4">
        <w:t xml:space="preserve">; </w:t>
      </w:r>
      <w:r w:rsidRPr="00433AC4">
        <w:rPr>
          <w:highlight w:val="cyan"/>
          <w:u w:val="single"/>
        </w:rPr>
        <w:t xml:space="preserve">the </w:t>
      </w:r>
      <w:r w:rsidRPr="00433AC4">
        <w:t>neoliberal</w:t>
      </w:r>
      <w:r w:rsidRPr="00433AC4">
        <w:rPr>
          <w:highlight w:val="cyan"/>
          <w:u w:val="single"/>
        </w:rPr>
        <w:t xml:space="preserve"> workplace</w:t>
      </w:r>
      <w:r w:rsidRPr="00433AC4">
        <w:rPr>
          <w:u w:val="single"/>
        </w:rPr>
        <w:t xml:space="preserve"> </w:t>
      </w:r>
      <w:r w:rsidRPr="00433AC4">
        <w:t xml:space="preserve">accordingly </w:t>
      </w:r>
      <w:r w:rsidRPr="00433AC4">
        <w:rPr>
          <w:highlight w:val="cyan"/>
          <w:u w:val="single"/>
        </w:rPr>
        <w:t>attempts to reduce</w:t>
      </w:r>
      <w:r w:rsidRPr="00433AC4">
        <w:t xml:space="preserve"> this drift to zero, to get the </w:t>
      </w:r>
      <w:r w:rsidRPr="00433AC4">
        <w:rPr>
          <w:highlight w:val="cyan"/>
          <w:u w:val="single"/>
        </w:rPr>
        <w:t xml:space="preserve">employees’ desires to align to </w:t>
      </w:r>
      <w:r w:rsidRPr="00433AC4">
        <w:t>that of</w:t>
      </w:r>
      <w:r w:rsidRPr="00433AC4">
        <w:rPr>
          <w:highlight w:val="cyan"/>
          <w:u w:val="single"/>
        </w:rPr>
        <w:t xml:space="preserve"> the </w:t>
      </w:r>
      <w:proofErr w:type="gramStart"/>
      <w:r w:rsidRPr="00433AC4">
        <w:rPr>
          <w:highlight w:val="cyan"/>
          <w:u w:val="single"/>
        </w:rPr>
        <w:t>firm’s</w:t>
      </w:r>
      <w:proofErr w:type="gramEnd"/>
      <w:r w:rsidRPr="00433AC4">
        <w:t xml:space="preserve">. In this alignment, capitalism moves beyond the “intrinsically sad” </w:t>
      </w:r>
      <w:proofErr w:type="spellStart"/>
      <w:r w:rsidRPr="00433AC4">
        <w:t>affects</w:t>
      </w:r>
      <w:proofErr w:type="spellEnd"/>
      <w:r w:rsidRPr="00433AC4">
        <w:t xml:space="preserve"> of industrial capitalism and the “extrinsically joyful” </w:t>
      </w:r>
      <w:proofErr w:type="spellStart"/>
      <w:r w:rsidRPr="00433AC4">
        <w:t>affects</w:t>
      </w:r>
      <w:proofErr w:type="spellEnd"/>
      <w:r w:rsidRPr="00433AC4">
        <w:t xml:space="preserve"> of Fordist consumerism; “the sting of the idea that ‘real life is elsewhere’” has been removed from the well-aligned worker. </w:t>
      </w:r>
      <w:r w:rsidRPr="00433AC4">
        <w:rPr>
          <w:highlight w:val="cyan"/>
          <w:u w:val="single"/>
        </w:rPr>
        <w:t>Joyful life is life spent working at the call center</w:t>
      </w:r>
      <w:r w:rsidRPr="00433AC4">
        <w:t xml:space="preserve">, at the Google campus, and so on. </w:t>
      </w:r>
      <w:r w:rsidRPr="00433AC4">
        <w:rPr>
          <w:highlight w:val="cyan"/>
          <w:u w:val="single"/>
        </w:rPr>
        <w:t>Capital</w:t>
      </w:r>
      <w:r w:rsidRPr="00433AC4">
        <w:rPr>
          <w:u w:val="single"/>
        </w:rPr>
        <w:t xml:space="preserve"> </w:t>
      </w:r>
      <w:r w:rsidRPr="00433AC4">
        <w:t xml:space="preserve">today </w:t>
      </w:r>
      <w:r w:rsidRPr="00433AC4">
        <w:rPr>
          <w:highlight w:val="cyan"/>
          <w:u w:val="single"/>
        </w:rPr>
        <w:t>profits on humans’ capacities for affective survival,</w:t>
      </w:r>
      <w:r w:rsidRPr="00433AC4">
        <w:t xml:space="preserve"> on our abilities to convert the bleakness of any situation into conditions for a different kind of flourishing.</w:t>
      </w:r>
      <w:r w:rsidRPr="00433AC4">
        <w:rPr>
          <w:vertAlign w:val="superscript"/>
        </w:rPr>
        <w:footnoteReference w:id="7"/>
      </w:r>
    </w:p>
    <w:p w14:paraId="462B3BE9" w14:textId="77777777" w:rsidR="0047294D" w:rsidRPr="00433AC4" w:rsidRDefault="0047294D" w:rsidP="0047294D"/>
    <w:p w14:paraId="03A633B6" w14:textId="77777777" w:rsidR="0047294D" w:rsidRPr="00433AC4" w:rsidRDefault="0047294D" w:rsidP="0047294D">
      <w:pPr>
        <w:keepNext/>
        <w:keepLines/>
        <w:spacing w:before="40"/>
        <w:outlineLvl w:val="3"/>
        <w:rPr>
          <w:rFonts w:eastAsiaTheme="majorEastAsia" w:cstheme="majorBidi"/>
          <w:b/>
          <w:iCs/>
          <w:sz w:val="26"/>
        </w:rPr>
      </w:pPr>
      <w:r w:rsidRPr="00433AC4">
        <w:rPr>
          <w:rFonts w:eastAsiaTheme="majorEastAsia" w:cstheme="majorBidi"/>
          <w:b/>
          <w:iCs/>
          <w:sz w:val="26"/>
        </w:rPr>
        <w:lastRenderedPageBreak/>
        <w:t xml:space="preserve">Despite all the changes she made she knew if said the wrong thing or took too many breaks, she was either way too aggressive or lazy to be a good fit within the workplace. </w:t>
      </w:r>
    </w:p>
    <w:p w14:paraId="1A1A8D55" w14:textId="77777777" w:rsidR="0047294D" w:rsidRPr="00433AC4" w:rsidRDefault="0047294D" w:rsidP="0047294D">
      <w:r w:rsidRPr="00433AC4">
        <w:rPr>
          <w:highlight w:val="cyan"/>
          <w:u w:val="single"/>
        </w:rPr>
        <w:t xml:space="preserve">Everyone had an idea of who she should be </w:t>
      </w:r>
      <w:r w:rsidRPr="00433AC4">
        <w:t>and what she should do</w:t>
      </w:r>
      <w:r w:rsidRPr="00433AC4">
        <w:rPr>
          <w:highlight w:val="cyan"/>
          <w:u w:val="single"/>
        </w:rPr>
        <w:t xml:space="preserve">. It was clear that her own desires mattered to </w:t>
      </w:r>
      <w:proofErr w:type="gramStart"/>
      <w:r w:rsidRPr="00433AC4">
        <w:rPr>
          <w:highlight w:val="cyan"/>
          <w:u w:val="single"/>
        </w:rPr>
        <w:t>no one but</w:t>
      </w:r>
      <w:proofErr w:type="gramEnd"/>
      <w:r w:rsidRPr="00433AC4">
        <w:rPr>
          <w:highlight w:val="cyan"/>
          <w:u w:val="single"/>
        </w:rPr>
        <w:t xml:space="preserve"> herself</w:t>
      </w:r>
      <w:r w:rsidRPr="00433AC4">
        <w:t xml:space="preserve">. If she didn’t decide how she wanted to live, then </w:t>
      </w:r>
      <w:r w:rsidRPr="00433AC4">
        <w:rPr>
          <w:highlight w:val="cyan"/>
          <w:u w:val="single"/>
        </w:rPr>
        <w:t>the world would</w:t>
      </w:r>
      <w:r w:rsidRPr="00433AC4">
        <w:rPr>
          <w:u w:val="single"/>
        </w:rPr>
        <w:t xml:space="preserve"> </w:t>
      </w:r>
      <w:r w:rsidRPr="00433AC4">
        <w:t xml:space="preserve">dictate, and it would </w:t>
      </w:r>
      <w:r w:rsidRPr="00433AC4">
        <w:rPr>
          <w:highlight w:val="cyan"/>
          <w:u w:val="single"/>
        </w:rPr>
        <w:t>always consign her to the bottom</w:t>
      </w:r>
      <w:r w:rsidRPr="00433AC4">
        <w:rPr>
          <w:u w:val="single"/>
        </w:rPr>
        <w:t>.</w:t>
      </w:r>
      <w:r w:rsidRPr="00433AC4">
        <w:rPr>
          <w:u w:val="single"/>
          <w:vertAlign w:val="superscript"/>
        </w:rPr>
        <w:footnoteReference w:id="8"/>
      </w:r>
    </w:p>
    <w:p w14:paraId="07ACC2E9" w14:textId="77777777" w:rsidR="0047294D" w:rsidRPr="00433AC4" w:rsidRDefault="0047294D" w:rsidP="0047294D"/>
    <w:p w14:paraId="09BE0DA2" w14:textId="77777777" w:rsidR="0047294D" w:rsidRPr="00433AC4" w:rsidRDefault="0047294D" w:rsidP="0047294D">
      <w:pPr>
        <w:keepNext/>
        <w:keepLines/>
        <w:spacing w:before="40"/>
        <w:outlineLvl w:val="3"/>
        <w:rPr>
          <w:rFonts w:eastAsiaTheme="majorEastAsia" w:cstheme="majorBidi"/>
          <w:b/>
          <w:iCs/>
          <w:sz w:val="26"/>
        </w:rPr>
      </w:pPr>
      <w:r w:rsidRPr="00433AC4">
        <w:rPr>
          <w:rFonts w:eastAsiaTheme="majorEastAsia" w:cstheme="majorBidi"/>
          <w:b/>
          <w:iCs/>
          <w:sz w:val="26"/>
        </w:rPr>
        <w:t>She couldn’t help but feel trapped; either she had to risk being alienated at school or pushed to her limits without being able to express herself at work. She was desperate to find a place where she could not only be herself but be seen for more than just the things she creates.</w:t>
      </w:r>
    </w:p>
    <w:p w14:paraId="5B1DC10A" w14:textId="77777777" w:rsidR="0047294D" w:rsidRPr="00433AC4" w:rsidRDefault="0047294D" w:rsidP="0047294D">
      <w:r w:rsidRPr="00433AC4">
        <w:rPr>
          <w:b/>
          <w:bCs/>
          <w:sz w:val="26"/>
        </w:rPr>
        <w:t>Ewara ‘22</w:t>
      </w:r>
      <w:r w:rsidRPr="00433AC4">
        <w:t xml:space="preserve"> – [ Eyo Ewara is an Assistant Professor of Philosophy at Loyola University, “Attempting Redress: Fungibility, Ethics, and Redressive Practice in the Work of Saidiya Hartman”, John Hopkins University Press, April 2022, pgs. 367 – 369, https://muse.jhu.edu/article/85238]//MT</w:t>
      </w:r>
    </w:p>
    <w:p w14:paraId="1F837786" w14:textId="77777777" w:rsidR="0047294D" w:rsidRPr="00433AC4" w:rsidRDefault="0047294D" w:rsidP="0047294D">
      <w:r w:rsidRPr="00433AC4">
        <w:t xml:space="preserve">While </w:t>
      </w:r>
      <w:r w:rsidRPr="00433AC4">
        <w:rPr>
          <w:highlight w:val="cyan"/>
          <w:u w:val="single"/>
        </w:rPr>
        <w:t>fungibility characterized</w:t>
      </w:r>
      <w:r w:rsidRPr="00433AC4">
        <w:rPr>
          <w:u w:val="single"/>
        </w:rPr>
        <w:t xml:space="preserve"> </w:t>
      </w:r>
      <w:r w:rsidRPr="00433AC4">
        <w:t xml:space="preserve">the nature of </w:t>
      </w:r>
      <w:r w:rsidRPr="00433AC4">
        <w:rPr>
          <w:highlight w:val="cyan"/>
          <w:u w:val="single"/>
        </w:rPr>
        <w:t>race relations</w:t>
      </w:r>
      <w:r w:rsidRPr="00433AC4">
        <w:t xml:space="preserve"> </w:t>
      </w:r>
      <w:r w:rsidRPr="00433AC4">
        <w:rPr>
          <w:highlight w:val="cyan"/>
          <w:u w:val="single"/>
        </w:rPr>
        <w:t>and</w:t>
      </w:r>
      <w:r w:rsidRPr="00433AC4">
        <w:rPr>
          <w:u w:val="single"/>
        </w:rPr>
        <w:t xml:space="preserve"> </w:t>
      </w:r>
      <w:r w:rsidRPr="00433AC4">
        <w:t xml:space="preserve">the constitution of </w:t>
      </w:r>
      <w:r w:rsidRPr="00433AC4">
        <w:rPr>
          <w:highlight w:val="cyan"/>
          <w:u w:val="single"/>
        </w:rPr>
        <w:t>Blackness</w:t>
      </w:r>
      <w:r w:rsidRPr="00433AC4">
        <w:t xml:space="preserve"> </w:t>
      </w:r>
      <w:r w:rsidRPr="00433AC4">
        <w:rPr>
          <w:highlight w:val="cyan"/>
          <w:u w:val="single"/>
        </w:rPr>
        <w:t>during slavery</w:t>
      </w:r>
      <w:r w:rsidRPr="00433AC4">
        <w:t xml:space="preserve">, Hartman also uses the concept as she describes the production of a skewed archive of Black lives both during slavery and in its wake. The </w:t>
      </w:r>
      <w:r w:rsidRPr="00433AC4">
        <w:rPr>
          <w:highlight w:val="cyan"/>
          <w:u w:val="single"/>
        </w:rPr>
        <w:t>archival records</w:t>
      </w:r>
      <w:r w:rsidRPr="00433AC4">
        <w:t xml:space="preserve"> with which Hartman works </w:t>
      </w:r>
      <w:r w:rsidRPr="00433AC4">
        <w:rPr>
          <w:highlight w:val="cyan"/>
          <w:u w:val="single"/>
        </w:rPr>
        <w:t>are</w:t>
      </w:r>
      <w:r w:rsidRPr="00433AC4">
        <w:t xml:space="preserve"> marked and </w:t>
      </w:r>
      <w:r w:rsidRPr="00433AC4">
        <w:rPr>
          <w:highlight w:val="cyan"/>
          <w:u w:val="single"/>
        </w:rPr>
        <w:t>marred as they ignore</w:t>
      </w:r>
      <w:r w:rsidRPr="00433AC4">
        <w:t xml:space="preserve">, silence, </w:t>
      </w:r>
      <w:r w:rsidRPr="00433AC4">
        <w:rPr>
          <w:highlight w:val="cyan"/>
          <w:u w:val="single"/>
        </w:rPr>
        <w:t>or distort the sentience</w:t>
      </w:r>
      <w:r w:rsidRPr="00433AC4">
        <w:t xml:space="preserve"> and singularity </w:t>
      </w:r>
      <w:r w:rsidRPr="00433AC4">
        <w:rPr>
          <w:highlight w:val="cyan"/>
          <w:u w:val="single"/>
        </w:rPr>
        <w:t>of</w:t>
      </w:r>
      <w:r w:rsidRPr="00433AC4">
        <w:rPr>
          <w:u w:val="single"/>
        </w:rPr>
        <w:t xml:space="preserve"> </w:t>
      </w:r>
      <w:r w:rsidRPr="00433AC4">
        <w:t xml:space="preserve">the </w:t>
      </w:r>
      <w:r w:rsidRPr="00433AC4">
        <w:rPr>
          <w:highlight w:val="cyan"/>
          <w:u w:val="single"/>
        </w:rPr>
        <w:t>Black people</w:t>
      </w:r>
      <w:r w:rsidRPr="00433AC4">
        <w:t xml:space="preserve"> inscribed therein. </w:t>
      </w:r>
      <w:r w:rsidRPr="00433AC4">
        <w:rPr>
          <w:highlight w:val="cyan"/>
          <w:u w:val="single"/>
        </w:rPr>
        <w:t>Fungibility is</w:t>
      </w:r>
      <w:r w:rsidRPr="00433AC4">
        <w:t xml:space="preserve"> at work in </w:t>
      </w:r>
      <w:r w:rsidRPr="00433AC4">
        <w:rPr>
          <w:highlight w:val="cyan"/>
          <w:u w:val="single"/>
        </w:rPr>
        <w:t>how enslaved captives were recorded</w:t>
      </w:r>
      <w:r w:rsidRPr="00433AC4">
        <w:t xml:space="preserve"> simply </w:t>
      </w:r>
      <w:r w:rsidRPr="00433AC4">
        <w:rPr>
          <w:highlight w:val="cyan"/>
          <w:u w:val="single"/>
        </w:rPr>
        <w:t>as cargo</w:t>
      </w:r>
      <w:r w:rsidRPr="00433AC4">
        <w:t xml:space="preserve"> aboard slave ships, </w:t>
      </w:r>
      <w:r w:rsidRPr="00433AC4">
        <w:rPr>
          <w:highlight w:val="cyan"/>
          <w:u w:val="single"/>
        </w:rPr>
        <w:t>left nameless</w:t>
      </w:r>
      <w:r w:rsidRPr="00433AC4">
        <w:t xml:space="preserve"> in records or given names that suited their masters. It is at work also in how </w:t>
      </w:r>
      <w:r w:rsidRPr="00433AC4">
        <w:rPr>
          <w:highlight w:val="cyan"/>
          <w:u w:val="single"/>
        </w:rPr>
        <w:t>the enslaved were given</w:t>
      </w:r>
      <w:r w:rsidRPr="00433AC4">
        <w:t xml:space="preserve"> scant or </w:t>
      </w:r>
      <w:r w:rsidRPr="00433AC4">
        <w:rPr>
          <w:highlight w:val="cyan"/>
          <w:u w:val="single"/>
        </w:rPr>
        <w:t>no resources to record</w:t>
      </w:r>
      <w:r w:rsidRPr="00433AC4">
        <w:t xml:space="preserve"> accounts of </w:t>
      </w:r>
      <w:r w:rsidRPr="00433AC4">
        <w:rPr>
          <w:highlight w:val="cyan"/>
          <w:u w:val="single"/>
        </w:rPr>
        <w:t>their</w:t>
      </w:r>
      <w:r w:rsidRPr="00433AC4">
        <w:rPr>
          <w:u w:val="single"/>
        </w:rPr>
        <w:t xml:space="preserve"> </w:t>
      </w:r>
      <w:r w:rsidRPr="00433AC4">
        <w:t xml:space="preserve">own </w:t>
      </w:r>
      <w:r w:rsidRPr="00433AC4">
        <w:rPr>
          <w:highlight w:val="cyan"/>
          <w:u w:val="single"/>
        </w:rPr>
        <w:t>thoughts and desires</w:t>
      </w:r>
      <w:r w:rsidRPr="00433AC4">
        <w:t xml:space="preserve">, actions or feelings. In both antebellum and postbellum America, this </w:t>
      </w:r>
      <w:r w:rsidRPr="00433AC4">
        <w:rPr>
          <w:highlight w:val="cyan"/>
          <w:u w:val="single"/>
        </w:rPr>
        <w:t xml:space="preserve">fungibility is </w:t>
      </w:r>
      <w:r w:rsidRPr="00433AC4">
        <w:t xml:space="preserve">at work in the </w:t>
      </w:r>
      <w:r w:rsidRPr="00433AC4">
        <w:rPr>
          <w:highlight w:val="cyan"/>
          <w:u w:val="single"/>
        </w:rPr>
        <w:t xml:space="preserve">records that retain Black people </w:t>
      </w:r>
      <w:r w:rsidRPr="00433AC4">
        <w:t xml:space="preserve">only </w:t>
      </w:r>
      <w:r w:rsidRPr="00433AC4">
        <w:rPr>
          <w:highlight w:val="cyan"/>
          <w:u w:val="single"/>
        </w:rPr>
        <w:t>under</w:t>
      </w:r>
      <w:r w:rsidRPr="00433AC4">
        <w:rPr>
          <w:u w:val="single"/>
        </w:rPr>
        <w:t xml:space="preserve"> </w:t>
      </w:r>
      <w:r w:rsidRPr="00433AC4">
        <w:t xml:space="preserve">the </w:t>
      </w:r>
      <w:r w:rsidRPr="00433AC4">
        <w:rPr>
          <w:highlight w:val="cyan"/>
          <w:u w:val="single"/>
        </w:rPr>
        <w:t>signs of criminality, waywardness, and madness.</w:t>
      </w:r>
      <w:r w:rsidRPr="00433AC4">
        <w:t xml:space="preserve"> In ‘Venus in Two Acts,’ Hartman argues that “the silence in the archive in combination with the robustness of the fort or barracoon, not as holding cell or space of confinement but as an episteme, has for the most part focused the historiography of the slave trade on quantitative matters and on issues of markets and trade relations”.21 </w:t>
      </w:r>
      <w:r w:rsidRPr="00433AC4">
        <w:rPr>
          <w:highlight w:val="cyan"/>
          <w:u w:val="single"/>
        </w:rPr>
        <w:t>Growing out of slavery’s reduction of the enslaved</w:t>
      </w:r>
      <w:r w:rsidRPr="00433AC4">
        <w:t xml:space="preserve"> only to quantitative matters, </w:t>
      </w:r>
      <w:r w:rsidRPr="00433AC4">
        <w:rPr>
          <w:highlight w:val="cyan"/>
          <w:u w:val="single"/>
        </w:rPr>
        <w:t>to questions of trade and tradability</w:t>
      </w:r>
      <w:r w:rsidRPr="00433AC4">
        <w:t xml:space="preserve">, the </w:t>
      </w:r>
      <w:r w:rsidRPr="00433AC4">
        <w:rPr>
          <w:highlight w:val="cyan"/>
          <w:u w:val="single"/>
        </w:rPr>
        <w:t>archive reproduces</w:t>
      </w:r>
      <w:r w:rsidRPr="00433AC4">
        <w:t xml:space="preserve"> the </w:t>
      </w:r>
      <w:r w:rsidRPr="00433AC4">
        <w:rPr>
          <w:highlight w:val="cyan"/>
          <w:u w:val="single"/>
        </w:rPr>
        <w:t>fungibility</w:t>
      </w:r>
      <w:r w:rsidRPr="00433AC4">
        <w:t xml:space="preserve"> that constituted Blackness on slavery’s terms in continuing to deny the qualitative dimensions of particularity, sentience, and feeling. </w:t>
      </w:r>
      <w:r w:rsidRPr="00433AC4">
        <w:rPr>
          <w:highlight w:val="cyan"/>
          <w:u w:val="single"/>
        </w:rPr>
        <w:t>Black people are reduced to</w:t>
      </w:r>
      <w:r w:rsidRPr="00433AC4">
        <w:t xml:space="preserve"> one among many exchangeable and disposable quantities, </w:t>
      </w:r>
      <w:r w:rsidRPr="00433AC4">
        <w:rPr>
          <w:highlight w:val="cyan"/>
          <w:u w:val="single"/>
        </w:rPr>
        <w:t>commodities</w:t>
      </w:r>
      <w:r w:rsidRPr="00433AC4">
        <w:t xml:space="preserve">, or tools. This </w:t>
      </w:r>
      <w:r w:rsidRPr="00433AC4">
        <w:rPr>
          <w:highlight w:val="cyan"/>
          <w:u w:val="single"/>
        </w:rPr>
        <w:t>fungibility prevents</w:t>
      </w:r>
      <w:r w:rsidRPr="00433AC4">
        <w:t xml:space="preserve"> the </w:t>
      </w:r>
      <w:r w:rsidRPr="00433AC4">
        <w:rPr>
          <w:highlight w:val="cyan"/>
          <w:u w:val="single"/>
        </w:rPr>
        <w:t>possibility of</w:t>
      </w:r>
      <w:r w:rsidRPr="00433AC4">
        <w:rPr>
          <w:u w:val="single"/>
        </w:rPr>
        <w:t xml:space="preserve"> </w:t>
      </w:r>
      <w:r w:rsidRPr="00433AC4">
        <w:t xml:space="preserve">any immediate or </w:t>
      </w:r>
      <w:r w:rsidRPr="00433AC4">
        <w:rPr>
          <w:highlight w:val="cyan"/>
          <w:u w:val="single"/>
        </w:rPr>
        <w:t>untainted access to these people through the archive</w:t>
      </w:r>
      <w:r w:rsidRPr="00433AC4">
        <w:t xml:space="preserve">, even as that archive remains at times the only avenue through which they might be approached. </w:t>
      </w:r>
      <w:r w:rsidRPr="00433AC4">
        <w:rPr>
          <w:highlight w:val="cyan"/>
          <w:u w:val="single"/>
        </w:rPr>
        <w:t>Fungibility lives on past slavery’s formal end</w:t>
      </w:r>
      <w:r w:rsidRPr="00433AC4">
        <w:t xml:space="preserve"> not only in how it colors the archive, but also in and through the very terms of emancipation. No tabula rasa, </w:t>
      </w:r>
      <w:r w:rsidRPr="00433AC4">
        <w:rPr>
          <w:highlight w:val="cyan"/>
          <w:u w:val="single"/>
        </w:rPr>
        <w:t xml:space="preserve">emancipation’s transformation of the </w:t>
      </w:r>
      <w:r w:rsidRPr="00433AC4">
        <w:rPr>
          <w:highlight w:val="cyan"/>
          <w:u w:val="single"/>
        </w:rPr>
        <w:lastRenderedPageBreak/>
        <w:t>enslaved into</w:t>
      </w:r>
      <w:r w:rsidRPr="00433AC4">
        <w:t xml:space="preserve"> ostensibly </w:t>
      </w:r>
      <w:r w:rsidRPr="00433AC4">
        <w:rPr>
          <w:highlight w:val="cyan"/>
          <w:u w:val="single"/>
        </w:rPr>
        <w:t>free citizens re-enforced Black fungibility</w:t>
      </w:r>
      <w:r w:rsidRPr="00433AC4">
        <w:t xml:space="preserve"> in the very terms through </w:t>
      </w:r>
      <w:r w:rsidRPr="00433AC4">
        <w:rPr>
          <w:highlight w:val="cyan"/>
          <w:u w:val="single"/>
        </w:rPr>
        <w:t>which it ascribed them an “</w:t>
      </w:r>
      <w:proofErr w:type="spellStart"/>
      <w:r w:rsidRPr="00433AC4">
        <w:rPr>
          <w:highlight w:val="cyan"/>
          <w:u w:val="single"/>
        </w:rPr>
        <w:t>im</w:t>
      </w:r>
      <w:proofErr w:type="spellEnd"/>
      <w:r w:rsidRPr="00433AC4">
        <w:rPr>
          <w:highlight w:val="cyan"/>
          <w:u w:val="single"/>
        </w:rPr>
        <w:t>/proper freedom</w:t>
      </w:r>
      <w:r w:rsidRPr="00433AC4">
        <w:t>.”22 As Hartman writes, “</w:t>
      </w:r>
      <w:r w:rsidRPr="00433AC4">
        <w:rPr>
          <w:highlight w:val="cyan"/>
          <w:u w:val="single"/>
        </w:rPr>
        <w:t>the</w:t>
      </w:r>
      <w:r w:rsidRPr="00433AC4">
        <w:rPr>
          <w:u w:val="single"/>
        </w:rPr>
        <w:t xml:space="preserve"> </w:t>
      </w:r>
      <w:r w:rsidRPr="00433AC4">
        <w:t xml:space="preserve">antagonistic </w:t>
      </w:r>
      <w:r w:rsidRPr="00433AC4">
        <w:rPr>
          <w:highlight w:val="cyan"/>
          <w:u w:val="single"/>
        </w:rPr>
        <w:t>production of abstract equality and Black subjugation</w:t>
      </w:r>
      <w:r w:rsidRPr="00433AC4">
        <w:t xml:space="preserve"> </w:t>
      </w:r>
      <w:r w:rsidRPr="00433AC4">
        <w:rPr>
          <w:highlight w:val="cyan"/>
          <w:u w:val="single"/>
        </w:rPr>
        <w:t>rested upon</w:t>
      </w:r>
      <w:r w:rsidRPr="00433AC4">
        <w:t xml:space="preserve"> contending and i</w:t>
      </w:r>
      <w:r w:rsidRPr="00433AC4">
        <w:rPr>
          <w:highlight w:val="cyan"/>
          <w:u w:val="single"/>
        </w:rPr>
        <w:t>ncompatible predications of the freed</w:t>
      </w:r>
      <w:r w:rsidRPr="00433AC4">
        <w:t xml:space="preserve">—as sovereign indivisible, and self-possessed and </w:t>
      </w:r>
      <w:r w:rsidRPr="00433AC4">
        <w:rPr>
          <w:highlight w:val="cyan"/>
          <w:u w:val="single"/>
        </w:rPr>
        <w:t>as fungible</w:t>
      </w:r>
      <w:r w:rsidRPr="00433AC4">
        <w:t xml:space="preserve"> and individuated </w:t>
      </w:r>
      <w:r w:rsidRPr="00433AC4">
        <w:rPr>
          <w:highlight w:val="cyan"/>
          <w:u w:val="single"/>
        </w:rPr>
        <w:t>subjects whose capacities could be quantified</w:t>
      </w:r>
      <w:r w:rsidRPr="00433AC4">
        <w:t xml:space="preserve">, measured, exchanged, and alienated.”23 </w:t>
      </w:r>
      <w:r w:rsidRPr="00433AC4">
        <w:rPr>
          <w:highlight w:val="cyan"/>
          <w:u w:val="single"/>
        </w:rPr>
        <w:t>The</w:t>
      </w:r>
      <w:r w:rsidRPr="00433AC4">
        <w:rPr>
          <w:u w:val="single"/>
        </w:rPr>
        <w:t xml:space="preserve"> </w:t>
      </w:r>
      <w:r w:rsidRPr="00433AC4">
        <w:t xml:space="preserve">abstraction and </w:t>
      </w:r>
      <w:r w:rsidRPr="00433AC4">
        <w:rPr>
          <w:highlight w:val="cyan"/>
          <w:u w:val="single"/>
        </w:rPr>
        <w:t>universality of the rights</w:t>
      </w:r>
      <w:r w:rsidRPr="00433AC4">
        <w:t xml:space="preserve"> and freedoms </w:t>
      </w:r>
      <w:r w:rsidRPr="00433AC4">
        <w:rPr>
          <w:highlight w:val="cyan"/>
          <w:u w:val="single"/>
        </w:rPr>
        <w:t>ascribed to the formerly enslaved served as vehicles for</w:t>
      </w:r>
      <w:r w:rsidRPr="00433AC4">
        <w:t xml:space="preserve"> the </w:t>
      </w:r>
      <w:r w:rsidRPr="00433AC4">
        <w:rPr>
          <w:highlight w:val="cyan"/>
          <w:u w:val="single"/>
        </w:rPr>
        <w:t>continued</w:t>
      </w:r>
      <w:r w:rsidRPr="00433AC4">
        <w:rPr>
          <w:u w:val="single"/>
        </w:rPr>
        <w:t xml:space="preserve"> </w:t>
      </w:r>
      <w:r w:rsidRPr="00433AC4">
        <w:t xml:space="preserve">flourishing of the </w:t>
      </w:r>
      <w:r w:rsidRPr="00433AC4">
        <w:rPr>
          <w:highlight w:val="cyan"/>
          <w:u w:val="single"/>
        </w:rPr>
        <w:t>abstraction</w:t>
      </w:r>
      <w:r w:rsidRPr="00433AC4">
        <w:rPr>
          <w:u w:val="single"/>
        </w:rPr>
        <w:t xml:space="preserve"> </w:t>
      </w:r>
      <w:r w:rsidRPr="00433AC4">
        <w:t xml:space="preserve">and universality at work in fungibility through parallels in their terms and concepts. On this account, </w:t>
      </w:r>
      <w:r w:rsidRPr="00433AC4">
        <w:rPr>
          <w:highlight w:val="cyan"/>
          <w:u w:val="single"/>
        </w:rPr>
        <w:t>Black people’s continued reduction to their exchangeable</w:t>
      </w:r>
      <w:r w:rsidRPr="00433AC4">
        <w:t xml:space="preserve">, quantitative value </w:t>
      </w:r>
      <w:r w:rsidRPr="00433AC4">
        <w:rPr>
          <w:highlight w:val="cyan"/>
          <w:u w:val="single"/>
        </w:rPr>
        <w:t>is masked</w:t>
      </w:r>
      <w:r w:rsidRPr="00433AC4">
        <w:t xml:space="preserve"> and extended </w:t>
      </w:r>
      <w:r w:rsidRPr="00433AC4">
        <w:rPr>
          <w:highlight w:val="cyan"/>
          <w:u w:val="single"/>
        </w:rPr>
        <w:t xml:space="preserve">under the language of </w:t>
      </w:r>
      <w:r w:rsidRPr="00433AC4">
        <w:t xml:space="preserve">equality and the </w:t>
      </w:r>
      <w:r w:rsidRPr="00433AC4">
        <w:rPr>
          <w:highlight w:val="cyan"/>
          <w:u w:val="single"/>
        </w:rPr>
        <w:t>equal capacity to sell one’s labor under racialized</w:t>
      </w:r>
      <w:r w:rsidRPr="00433AC4">
        <w:rPr>
          <w:u w:val="single"/>
        </w:rPr>
        <w:t xml:space="preserve"> </w:t>
      </w:r>
      <w:r w:rsidRPr="00433AC4">
        <w:t xml:space="preserve">conditions of </w:t>
      </w:r>
      <w:r w:rsidRPr="00433AC4">
        <w:rPr>
          <w:highlight w:val="cyan"/>
          <w:u w:val="single"/>
        </w:rPr>
        <w:t>exploitation</w:t>
      </w:r>
      <w:r w:rsidRPr="00433AC4">
        <w:t xml:space="preserve">. </w:t>
      </w:r>
      <w:r w:rsidRPr="00433AC4">
        <w:rPr>
          <w:highlight w:val="cyan"/>
          <w:u w:val="single"/>
        </w:rPr>
        <w:t>Black people’s continued indebtedness to whites was sheltered in</w:t>
      </w:r>
      <w:r w:rsidRPr="00433AC4">
        <w:t xml:space="preserve"> the extension of </w:t>
      </w:r>
      <w:r w:rsidRPr="00433AC4">
        <w:rPr>
          <w:highlight w:val="cyan"/>
          <w:u w:val="single"/>
        </w:rPr>
        <w:t>universal rights</w:t>
      </w:r>
      <w:r w:rsidRPr="00433AC4">
        <w:t xml:space="preserve"> and their concomitant language of obligation. </w:t>
      </w:r>
      <w:r w:rsidRPr="00433AC4">
        <w:rPr>
          <w:highlight w:val="cyan"/>
          <w:u w:val="single"/>
        </w:rPr>
        <w:t>And</w:t>
      </w:r>
      <w:r w:rsidRPr="00433AC4">
        <w:rPr>
          <w:u w:val="single"/>
        </w:rPr>
        <w:t xml:space="preserve"> </w:t>
      </w:r>
      <w:r w:rsidRPr="00433AC4">
        <w:t xml:space="preserve">the naturalization of universal rights and freedoms, alongside </w:t>
      </w:r>
      <w:r w:rsidRPr="00433AC4">
        <w:rPr>
          <w:highlight w:val="cyan"/>
          <w:u w:val="single"/>
        </w:rPr>
        <w:t>the pretense that Black people</w:t>
      </w:r>
      <w:r w:rsidRPr="00433AC4">
        <w:t xml:space="preserve"> </w:t>
      </w:r>
      <w:r w:rsidRPr="00433AC4">
        <w:rPr>
          <w:highlight w:val="cyan"/>
          <w:u w:val="single"/>
        </w:rPr>
        <w:t>would be treated as indistinguishable</w:t>
      </w:r>
      <w:r w:rsidRPr="00433AC4">
        <w:t xml:space="preserve"> from </w:t>
      </w:r>
      <w:proofErr w:type="gramStart"/>
      <w:r w:rsidRPr="00433AC4">
        <w:t>any and all</w:t>
      </w:r>
      <w:proofErr w:type="gramEnd"/>
      <w:r w:rsidRPr="00433AC4">
        <w:t xml:space="preserve"> other human beings, sovereign subjects, or rational agents, </w:t>
      </w:r>
      <w:r w:rsidRPr="00433AC4">
        <w:rPr>
          <w:highlight w:val="cyan"/>
          <w:u w:val="single"/>
        </w:rPr>
        <w:t>disavowed how Black people remained</w:t>
      </w:r>
      <w:r w:rsidRPr="00433AC4">
        <w:t xml:space="preserve"> </w:t>
      </w:r>
      <w:r w:rsidRPr="00433AC4">
        <w:rPr>
          <w:highlight w:val="cyan"/>
          <w:u w:val="single"/>
        </w:rPr>
        <w:t>burdened with a past</w:t>
      </w:r>
      <w:r w:rsidRPr="00433AC4">
        <w:t xml:space="preserve"> whose intrusions then appeared as failings or flaws in need of perpetual management. The conditions of </w:t>
      </w:r>
      <w:r w:rsidRPr="00433AC4">
        <w:rPr>
          <w:highlight w:val="cyan"/>
          <w:u w:val="single"/>
        </w:rPr>
        <w:t>emancipation</w:t>
      </w:r>
      <w:r w:rsidRPr="00433AC4">
        <w:t xml:space="preserve"> thus </w:t>
      </w:r>
      <w:r w:rsidRPr="00433AC4">
        <w:rPr>
          <w:highlight w:val="cyan"/>
          <w:u w:val="single"/>
        </w:rPr>
        <w:t>preserved Black people’s vulnerability to white intrusions</w:t>
      </w:r>
      <w:r w:rsidRPr="00433AC4">
        <w:t xml:space="preserve"> into their homes and lives </w:t>
      </w:r>
      <w:r w:rsidRPr="00433AC4">
        <w:rPr>
          <w:highlight w:val="cyan"/>
          <w:u w:val="single"/>
        </w:rPr>
        <w:t>under the guise of moral correction</w:t>
      </w:r>
      <w:r w:rsidRPr="00433AC4">
        <w:t xml:space="preserve">.24 Rather than dispelling the fungibility that had been part of Black people’s constitution as enslaved property, “postbellum, liberalist </w:t>
      </w:r>
      <w:r w:rsidRPr="00433AC4">
        <w:rPr>
          <w:highlight w:val="cyan"/>
          <w:u w:val="single"/>
        </w:rPr>
        <w:t>freedom, when enacted by the former slave</w:t>
      </w:r>
      <w:r w:rsidRPr="00433AC4">
        <w:t xml:space="preserve"> or the </w:t>
      </w:r>
      <w:proofErr w:type="spellStart"/>
      <w:r w:rsidRPr="00433AC4">
        <w:t>postslavery</w:t>
      </w:r>
      <w:proofErr w:type="spellEnd"/>
      <w:r w:rsidRPr="00433AC4">
        <w:t xml:space="preserve"> subject, [</w:t>
      </w:r>
      <w:r w:rsidRPr="00433AC4">
        <w:rPr>
          <w:highlight w:val="cyan"/>
          <w:u w:val="single"/>
        </w:rPr>
        <w:t>could] only register as</w:t>
      </w:r>
      <w:r w:rsidRPr="00433AC4">
        <w:rPr>
          <w:u w:val="single"/>
        </w:rPr>
        <w:t xml:space="preserve"> </w:t>
      </w:r>
      <w:r w:rsidRPr="00433AC4">
        <w:t xml:space="preserve">property </w:t>
      </w:r>
      <w:r w:rsidRPr="00433AC4">
        <w:rPr>
          <w:highlight w:val="cyan"/>
          <w:u w:val="single"/>
        </w:rPr>
        <w:t>acting improperly</w:t>
      </w:r>
      <w:r w:rsidRPr="00433AC4">
        <w:t xml:space="preserve">.”25 As part of this critique of emancipation and its supposedly universalizing work, </w:t>
      </w:r>
      <w:r w:rsidRPr="00433AC4">
        <w:rPr>
          <w:highlight w:val="cyan"/>
          <w:u w:val="single"/>
        </w:rPr>
        <w:t>Hartman argues</w:t>
      </w:r>
      <w:r w:rsidRPr="00433AC4">
        <w:t xml:space="preserve"> that “</w:t>
      </w:r>
      <w:r w:rsidRPr="00433AC4">
        <w:rPr>
          <w:highlight w:val="cyan"/>
          <w:u w:val="single"/>
        </w:rPr>
        <w:t>It is worth examining whether</w:t>
      </w:r>
      <w:r w:rsidRPr="00433AC4">
        <w:t xml:space="preserve"> </w:t>
      </w:r>
      <w:r w:rsidRPr="00433AC4">
        <w:rPr>
          <w:highlight w:val="cyan"/>
          <w:u w:val="single"/>
        </w:rPr>
        <w:t>universalism</w:t>
      </w:r>
      <w:r w:rsidRPr="00433AC4">
        <w:rPr>
          <w:u w:val="single"/>
        </w:rPr>
        <w:t xml:space="preserve"> </w:t>
      </w:r>
      <w:r w:rsidRPr="00433AC4">
        <w:t xml:space="preserve">merely </w:t>
      </w:r>
      <w:r w:rsidRPr="00433AC4">
        <w:rPr>
          <w:highlight w:val="cyan"/>
          <w:u w:val="single"/>
        </w:rPr>
        <w:t>dissimulates the stigmatic injuries constitutive of Blackness with</w:t>
      </w:r>
      <w:r w:rsidRPr="00433AC4">
        <w:t xml:space="preserve"> abstract </w:t>
      </w:r>
      <w:r w:rsidRPr="00433AC4">
        <w:rPr>
          <w:highlight w:val="cyan"/>
          <w:u w:val="single"/>
        </w:rPr>
        <w:t>assertions of equality</w:t>
      </w:r>
      <w:r w:rsidRPr="00433AC4">
        <w:t xml:space="preserve">, sovereignty, and individuality.” “Indeed,” </w:t>
      </w:r>
      <w:r w:rsidRPr="00433AC4">
        <w:rPr>
          <w:highlight w:val="cyan"/>
          <w:u w:val="single"/>
        </w:rPr>
        <w:t>she asks</w:t>
      </w:r>
      <w:r w:rsidRPr="00433AC4">
        <w:t xml:space="preserve">, “if this is the case, </w:t>
      </w:r>
      <w:r w:rsidRPr="00433AC4">
        <w:rPr>
          <w:highlight w:val="cyan"/>
          <w:u w:val="single"/>
        </w:rPr>
        <w:t>can the dominated be liberated by universalist assertions</w:t>
      </w:r>
      <w:r w:rsidRPr="00433AC4">
        <w:t xml:space="preserve">?”.26 Her analysis of the </w:t>
      </w:r>
      <w:r w:rsidRPr="00433AC4">
        <w:rPr>
          <w:highlight w:val="cyan"/>
          <w:u w:val="single"/>
        </w:rPr>
        <w:t>abstract universalism</w:t>
      </w:r>
      <w:r w:rsidRPr="00433AC4">
        <w:t xml:space="preserve"> of what she calls a ‘travestied emancipation’ </w:t>
      </w:r>
      <w:r w:rsidRPr="00433AC4">
        <w:rPr>
          <w:highlight w:val="cyan"/>
          <w:u w:val="single"/>
        </w:rPr>
        <w:t>outlines the challenge involved in</w:t>
      </w:r>
      <w:r w:rsidRPr="00433AC4">
        <w:t xml:space="preserve"> both past and present </w:t>
      </w:r>
      <w:r w:rsidRPr="00433AC4">
        <w:rPr>
          <w:highlight w:val="cyan"/>
          <w:u w:val="single"/>
        </w:rPr>
        <w:t>reformist attempts to</w:t>
      </w:r>
      <w:r w:rsidRPr="00433AC4">
        <w:rPr>
          <w:u w:val="single"/>
        </w:rPr>
        <w:t xml:space="preserve"> </w:t>
      </w:r>
      <w:r w:rsidRPr="00433AC4">
        <w:t xml:space="preserve">ascribe or </w:t>
      </w:r>
      <w:r w:rsidRPr="00433AC4">
        <w:rPr>
          <w:highlight w:val="cyan"/>
          <w:u w:val="single"/>
        </w:rPr>
        <w:t>apply universal rights</w:t>
      </w:r>
      <w:r w:rsidRPr="00433AC4">
        <w:t xml:space="preserve"> and responsibilities—political or ethical—</w:t>
      </w:r>
      <w:r w:rsidRPr="00433AC4">
        <w:rPr>
          <w:highlight w:val="cyan"/>
          <w:u w:val="single"/>
        </w:rPr>
        <w:t>in response to slavery’s harms.</w:t>
      </w:r>
      <w:r w:rsidRPr="00433AC4">
        <w:t xml:space="preserve"> The ways that </w:t>
      </w:r>
      <w:r w:rsidRPr="00433AC4">
        <w:rPr>
          <w:highlight w:val="cyan"/>
          <w:u w:val="single"/>
        </w:rPr>
        <w:t xml:space="preserve">fungibility reduces the body to use, empties it of </w:t>
      </w:r>
      <w:r w:rsidRPr="00433AC4">
        <w:t>sentience and</w:t>
      </w:r>
      <w:r w:rsidRPr="00433AC4">
        <w:rPr>
          <w:highlight w:val="cyan"/>
          <w:u w:val="single"/>
        </w:rPr>
        <w:t xml:space="preserve"> feeling</w:t>
      </w:r>
      <w:r w:rsidRPr="00433AC4">
        <w:t xml:space="preserve">, </w:t>
      </w:r>
      <w:r w:rsidRPr="00433AC4">
        <w:rPr>
          <w:highlight w:val="cyan"/>
          <w:u w:val="single"/>
        </w:rPr>
        <w:t>and elides</w:t>
      </w:r>
      <w:r w:rsidRPr="00433AC4">
        <w:t xml:space="preserve"> its particularity are harbored in the extension or application of abstract and </w:t>
      </w:r>
      <w:r w:rsidRPr="00433AC4">
        <w:rPr>
          <w:highlight w:val="cyan"/>
          <w:u w:val="single"/>
        </w:rPr>
        <w:t>universal conceptions of freedom</w:t>
      </w:r>
      <w:r w:rsidRPr="00433AC4">
        <w:t xml:space="preserve">, equality, rights, and sovereignty </w:t>
      </w:r>
      <w:r w:rsidRPr="00433AC4">
        <w:rPr>
          <w:highlight w:val="cyan"/>
          <w:u w:val="single"/>
        </w:rPr>
        <w:t>to Black people</w:t>
      </w:r>
      <w:r w:rsidRPr="00433AC4">
        <w:t xml:space="preserve">, </w:t>
      </w:r>
      <w:r w:rsidRPr="00433AC4">
        <w:rPr>
          <w:highlight w:val="cyan"/>
          <w:u w:val="single"/>
        </w:rPr>
        <w:t>even</w:t>
      </w:r>
      <w:r w:rsidRPr="00433AC4">
        <w:t xml:space="preserve">—and perhaps </w:t>
      </w:r>
      <w:r w:rsidRPr="00D26073">
        <w:t>especially—when these are</w:t>
      </w:r>
      <w:r w:rsidRPr="00433AC4">
        <w:t xml:space="preserve"> presented as </w:t>
      </w:r>
      <w:r w:rsidRPr="00433AC4">
        <w:rPr>
          <w:highlight w:val="cyan"/>
          <w:u w:val="single"/>
        </w:rPr>
        <w:t>attempts to heal</w:t>
      </w:r>
      <w:r w:rsidRPr="00433AC4">
        <w:t xml:space="preserve"> or correct for </w:t>
      </w:r>
      <w:r w:rsidRPr="00433AC4">
        <w:rPr>
          <w:highlight w:val="cyan"/>
          <w:u w:val="single"/>
        </w:rPr>
        <w:t xml:space="preserve">those </w:t>
      </w:r>
      <w:r w:rsidRPr="00433AC4">
        <w:t>very</w:t>
      </w:r>
      <w:r w:rsidRPr="00433AC4">
        <w:rPr>
          <w:highlight w:val="cyan"/>
          <w:u w:val="single"/>
        </w:rPr>
        <w:t xml:space="preserve"> harms.</w:t>
      </w:r>
      <w:r w:rsidRPr="00433AC4">
        <w:t xml:space="preserve"> </w:t>
      </w:r>
    </w:p>
    <w:p w14:paraId="118D0FD2" w14:textId="77777777" w:rsidR="0047294D" w:rsidRDefault="0047294D" w:rsidP="0047294D">
      <w:pPr>
        <w:keepNext/>
        <w:keepLines/>
        <w:spacing w:before="40"/>
        <w:outlineLvl w:val="3"/>
        <w:rPr>
          <w:rFonts w:eastAsiaTheme="majorEastAsia" w:cstheme="majorBidi"/>
          <w:b/>
          <w:iCs/>
          <w:sz w:val="26"/>
        </w:rPr>
      </w:pPr>
      <w:r w:rsidRPr="00433AC4">
        <w:rPr>
          <w:rFonts w:eastAsiaTheme="majorEastAsia" w:cstheme="majorBidi"/>
          <w:b/>
          <w:iCs/>
          <w:sz w:val="26"/>
        </w:rPr>
        <w:lastRenderedPageBreak/>
        <w:t>It wasn’t until she stumbled upon an archived video of a debate round.</w:t>
      </w:r>
    </w:p>
    <w:p w14:paraId="6BA4B158" w14:textId="77777777" w:rsidR="0047294D" w:rsidRPr="00433AC4" w:rsidRDefault="0047294D" w:rsidP="0047294D">
      <w:pPr>
        <w:keepNext/>
        <w:keepLines/>
        <w:spacing w:before="40"/>
        <w:outlineLvl w:val="3"/>
        <w:rPr>
          <w:rFonts w:eastAsiaTheme="majorEastAsia" w:cstheme="majorBidi"/>
          <w:b/>
          <w:iCs/>
          <w:sz w:val="26"/>
        </w:rPr>
      </w:pPr>
      <w:r w:rsidRPr="00433AC4">
        <w:rPr>
          <w:rFonts w:eastAsiaTheme="majorEastAsia" w:cstheme="majorBidi"/>
          <w:b/>
          <w:iCs/>
          <w:sz w:val="26"/>
        </w:rPr>
        <w:t xml:space="preserve"> </w:t>
      </w:r>
    </w:p>
    <w:p w14:paraId="283476CE" w14:textId="77777777" w:rsidR="0047294D" w:rsidRDefault="0047294D" w:rsidP="0047294D">
      <w:pPr>
        <w:keepNext/>
        <w:keepLines/>
        <w:spacing w:before="40"/>
        <w:outlineLvl w:val="3"/>
        <w:rPr>
          <w:rFonts w:eastAsiaTheme="majorEastAsia" w:cstheme="majorBidi"/>
          <w:b/>
          <w:iCs/>
          <w:sz w:val="26"/>
        </w:rPr>
      </w:pPr>
      <w:r w:rsidRPr="00433AC4">
        <w:rPr>
          <w:rFonts w:eastAsiaTheme="majorEastAsia" w:cstheme="majorBidi"/>
          <w:b/>
          <w:iCs/>
          <w:sz w:val="26"/>
        </w:rPr>
        <w:t xml:space="preserve">She watched as two black debaters thanked the people who helped them. As black spectators snapped to the thank-you speeches, she felt mesmerized by the sound coming from the recording. </w:t>
      </w:r>
    </w:p>
    <w:p w14:paraId="7FBE7DA5" w14:textId="77777777" w:rsidR="0047294D" w:rsidRPr="00F8468F" w:rsidRDefault="0047294D" w:rsidP="0047294D">
      <w:pPr>
        <w:keepNext/>
        <w:keepLines/>
        <w:spacing w:before="40"/>
        <w:outlineLvl w:val="3"/>
        <w:rPr>
          <w:rFonts w:eastAsiaTheme="majorEastAsia" w:cstheme="majorBidi"/>
          <w:b/>
          <w:iCs/>
          <w:sz w:val="26"/>
        </w:rPr>
      </w:pPr>
    </w:p>
    <w:p w14:paraId="49E727B7" w14:textId="77777777" w:rsidR="0047294D" w:rsidRDefault="0047294D" w:rsidP="0047294D">
      <w:pPr>
        <w:keepNext/>
        <w:keepLines/>
        <w:spacing w:before="40"/>
        <w:outlineLvl w:val="3"/>
        <w:rPr>
          <w:rFonts w:eastAsiaTheme="majorEastAsia" w:cstheme="majorBidi"/>
          <w:b/>
          <w:iCs/>
          <w:sz w:val="26"/>
        </w:rPr>
      </w:pPr>
      <w:r w:rsidRPr="00433AC4">
        <w:rPr>
          <w:rFonts w:eastAsiaTheme="majorEastAsia" w:cstheme="majorBidi"/>
          <w:b/>
          <w:iCs/>
          <w:sz w:val="26"/>
        </w:rPr>
        <w:t xml:space="preserve">They spoke truths that her teacher refused to acknowledge and called out the reaction of the non-black competitors throughout the tournament. The emotions she felt from watching the video overwhelmed her, a sense of joy that she had never felt before. </w:t>
      </w:r>
    </w:p>
    <w:p w14:paraId="43EB6C39" w14:textId="77777777" w:rsidR="0047294D" w:rsidRPr="00433AC4" w:rsidRDefault="0047294D" w:rsidP="0047294D">
      <w:pPr>
        <w:keepNext/>
        <w:keepLines/>
        <w:spacing w:before="40"/>
        <w:outlineLvl w:val="3"/>
        <w:rPr>
          <w:rFonts w:eastAsiaTheme="majorEastAsia" w:cstheme="majorBidi"/>
          <w:b/>
          <w:iCs/>
          <w:sz w:val="26"/>
        </w:rPr>
      </w:pPr>
    </w:p>
    <w:p w14:paraId="39A3B141" w14:textId="77777777" w:rsidR="0047294D" w:rsidRDefault="0047294D" w:rsidP="0047294D">
      <w:pPr>
        <w:keepNext/>
        <w:keepLines/>
        <w:spacing w:before="40"/>
        <w:outlineLvl w:val="3"/>
        <w:rPr>
          <w:rFonts w:eastAsiaTheme="majorEastAsia" w:cstheme="majorBidi"/>
          <w:b/>
          <w:iCs/>
          <w:sz w:val="26"/>
        </w:rPr>
      </w:pPr>
      <w:r w:rsidRPr="00433AC4">
        <w:rPr>
          <w:rFonts w:eastAsiaTheme="majorEastAsia" w:cstheme="majorBidi"/>
          <w:b/>
          <w:iCs/>
          <w:sz w:val="26"/>
        </w:rPr>
        <w:t xml:space="preserve">Once the speech wrapped up, she decided to glance at the comments to see others who experienced what she had felt. </w:t>
      </w:r>
    </w:p>
    <w:p w14:paraId="57D3EFB1" w14:textId="77777777" w:rsidR="0047294D" w:rsidRPr="00433AC4" w:rsidRDefault="0047294D" w:rsidP="0047294D">
      <w:pPr>
        <w:keepNext/>
        <w:keepLines/>
        <w:spacing w:before="40"/>
        <w:outlineLvl w:val="3"/>
        <w:rPr>
          <w:rFonts w:eastAsiaTheme="majorEastAsia" w:cstheme="majorBidi"/>
          <w:b/>
          <w:iCs/>
          <w:sz w:val="26"/>
        </w:rPr>
      </w:pPr>
    </w:p>
    <w:p w14:paraId="789F3469" w14:textId="77777777" w:rsidR="0047294D" w:rsidRPr="00433AC4" w:rsidRDefault="0047294D" w:rsidP="0047294D">
      <w:pPr>
        <w:keepNext/>
        <w:keepLines/>
        <w:spacing w:before="40"/>
        <w:outlineLvl w:val="3"/>
        <w:rPr>
          <w:rFonts w:eastAsiaTheme="majorEastAsia" w:cstheme="majorBidi"/>
          <w:b/>
          <w:iCs/>
          <w:sz w:val="26"/>
        </w:rPr>
      </w:pPr>
      <w:r w:rsidRPr="00433AC4">
        <w:rPr>
          <w:rFonts w:eastAsiaTheme="majorEastAsia" w:cstheme="majorBidi"/>
          <w:b/>
          <w:iCs/>
          <w:sz w:val="26"/>
        </w:rPr>
        <w:t>Their words disregarded the beautiful vibration and framed them as useless within the debate. She realized that even beyond the workplace, she would have to</w:t>
      </w:r>
    </w:p>
    <w:p w14:paraId="0EAA9B8E" w14:textId="77777777" w:rsidR="0047294D" w:rsidRPr="00433AC4" w:rsidRDefault="0047294D" w:rsidP="0047294D">
      <w:proofErr w:type="gramStart"/>
      <w:r w:rsidRPr="00433AC4">
        <w:t>So</w:t>
      </w:r>
      <w:proofErr w:type="gramEnd"/>
      <w:r w:rsidRPr="00433AC4">
        <w:t xml:space="preserve"> she worked hard to define herself and to </w:t>
      </w:r>
      <w:r w:rsidRPr="00433AC4">
        <w:rPr>
          <w:highlight w:val="cyan"/>
          <w:u w:val="single"/>
        </w:rPr>
        <w:t>fend off all that had been put upon her</w:t>
      </w:r>
      <w:r w:rsidRPr="00433AC4">
        <w:rPr>
          <w:highlight w:val="cyan"/>
        </w:rPr>
        <w:t>.</w:t>
      </w:r>
      <w:r w:rsidRPr="00433AC4">
        <w:t xml:space="preserve"> Like every other southern girl taking her chance in the city, she was treated as if a prostitute (or in her words, a woman of “the depraved class commonly met with on the streets”). </w:t>
      </w:r>
      <w:r w:rsidRPr="00433AC4">
        <w:rPr>
          <w:highlight w:val="cyan"/>
          <w:u w:val="single"/>
        </w:rPr>
        <w:t>She labored as a domestic during the day and studied at night</w:t>
      </w:r>
      <w:r w:rsidRPr="00433AC4">
        <w:t xml:space="preserve">, determined to be more than nothing. It mattered little that she eschewed things sensual and disreputable, that </w:t>
      </w:r>
      <w:r w:rsidRPr="00433AC4">
        <w:rPr>
          <w:highlight w:val="cyan"/>
          <w:u w:val="single"/>
        </w:rPr>
        <w:t>she never acted her color, and</w:t>
      </w:r>
      <w:r w:rsidRPr="00433AC4">
        <w:t xml:space="preserve"> that she </w:t>
      </w:r>
      <w:r w:rsidRPr="00433AC4">
        <w:rPr>
          <w:highlight w:val="cyan"/>
          <w:u w:val="single"/>
        </w:rPr>
        <w:t>struggled</w:t>
      </w:r>
      <w:r w:rsidRPr="00433AC4">
        <w:rPr>
          <w:u w:val="single"/>
        </w:rPr>
        <w:t xml:space="preserve"> </w:t>
      </w:r>
      <w:r w:rsidRPr="00433AC4">
        <w:t xml:space="preserve">mightily </w:t>
      </w:r>
      <w:r w:rsidRPr="00433AC4">
        <w:rPr>
          <w:highlight w:val="cyan"/>
          <w:u w:val="single"/>
        </w:rPr>
        <w:t>to fortify</w:t>
      </w:r>
      <w:r w:rsidRPr="00433AC4">
        <w:rPr>
          <w:u w:val="single"/>
        </w:rPr>
        <w:t xml:space="preserve"> </w:t>
      </w:r>
      <w:r w:rsidRPr="00433AC4">
        <w:t xml:space="preserve">the </w:t>
      </w:r>
      <w:r w:rsidRPr="00433AC4">
        <w:rPr>
          <w:highlight w:val="cyan"/>
          <w:u w:val="single"/>
        </w:rPr>
        <w:t>degrees</w:t>
      </w:r>
      <w:r w:rsidRPr="00433AC4">
        <w:rPr>
          <w:u w:val="single"/>
        </w:rPr>
        <w:t xml:space="preserve"> </w:t>
      </w:r>
      <w:r w:rsidRPr="00433AC4">
        <w:t xml:space="preserve">of rank and caste </w:t>
      </w:r>
      <w:r w:rsidRPr="00433AC4">
        <w:rPr>
          <w:highlight w:val="cyan"/>
          <w:u w:val="single"/>
        </w:rPr>
        <w:t>that separated the good</w:t>
      </w:r>
      <w:r w:rsidRPr="00433AC4">
        <w:rPr>
          <w:u w:val="single"/>
        </w:rPr>
        <w:t xml:space="preserve"> </w:t>
      </w:r>
      <w:r w:rsidRPr="00433AC4">
        <w:t xml:space="preserve">and decent </w:t>
      </w:r>
      <w:r w:rsidRPr="00433AC4">
        <w:rPr>
          <w:highlight w:val="cyan"/>
          <w:u w:val="single"/>
        </w:rPr>
        <w:t>Negroes from the wayward</w:t>
      </w:r>
      <w:r w:rsidRPr="00433AC4">
        <w:t xml:space="preserve"> and the not </w:t>
      </w:r>
      <w:proofErr w:type="spellStart"/>
      <w:r w:rsidRPr="00433AC4">
        <w:t>uncriminal</w:t>
      </w:r>
      <w:proofErr w:type="spellEnd"/>
      <w:r w:rsidRPr="00433AC4">
        <w:t xml:space="preserve">. Two-and-a-half </w:t>
      </w:r>
      <w:r w:rsidRPr="00433AC4">
        <w:rPr>
          <w:highlight w:val="cyan"/>
          <w:u w:val="single"/>
        </w:rPr>
        <w:t>centuries of being used</w:t>
      </w:r>
      <w:r w:rsidRPr="00433AC4">
        <w:t xml:space="preserve">, taken, broken, and loved </w:t>
      </w:r>
      <w:r w:rsidRPr="00433AC4">
        <w:rPr>
          <w:highlight w:val="cyan"/>
          <w:u w:val="single"/>
        </w:rPr>
        <w:t>by white folks in whatever manner they</w:t>
      </w:r>
      <w:r w:rsidRPr="00433AC4">
        <w:rPr>
          <w:u w:val="single"/>
        </w:rPr>
        <w:t xml:space="preserve"> </w:t>
      </w:r>
      <w:r w:rsidRPr="00433AC4">
        <w:rPr>
          <w:highlight w:val="cyan"/>
          <w:u w:val="single"/>
        </w:rPr>
        <w:t>decided</w:t>
      </w:r>
      <w:r w:rsidRPr="00433AC4">
        <w:t xml:space="preserve"> and by whatever means that suited their fancy, with blows or lashes, with gifts of the mistress’s cast-offs or promises of manumission, with curses and sweet talk, with threats and whispers of love in the night—</w:t>
      </w:r>
      <w:r w:rsidRPr="00433AC4">
        <w:rPr>
          <w:highlight w:val="cyan"/>
          <w:u w:val="single"/>
        </w:rPr>
        <w:t>this intimate history of slavery</w:t>
      </w:r>
      <w:r w:rsidRPr="00433AC4">
        <w:t>—</w:t>
      </w:r>
      <w:r w:rsidRPr="00433AC4">
        <w:rPr>
          <w:highlight w:val="cyan"/>
          <w:u w:val="single"/>
        </w:rPr>
        <w:t>had</w:t>
      </w:r>
      <w:r w:rsidRPr="00433AC4">
        <w:t xml:space="preserve"> indelibly </w:t>
      </w:r>
      <w:r w:rsidRPr="00433AC4">
        <w:rPr>
          <w:highlight w:val="cyan"/>
          <w:u w:val="single"/>
        </w:rPr>
        <w:t>marked black women, and</w:t>
      </w:r>
      <w:r w:rsidRPr="00433AC4">
        <w:rPr>
          <w:u w:val="single"/>
        </w:rPr>
        <w:t xml:space="preserve"> </w:t>
      </w:r>
      <w:r w:rsidRPr="00433AC4">
        <w:t xml:space="preserve">it had </w:t>
      </w:r>
      <w:r w:rsidRPr="00433AC4">
        <w:rPr>
          <w:highlight w:val="cyan"/>
          <w:u w:val="single"/>
        </w:rPr>
        <w:t>marked her too</w:t>
      </w:r>
      <w:r w:rsidRPr="00433AC4">
        <w:rPr>
          <w:u w:val="single"/>
        </w:rPr>
        <w:t>.</w:t>
      </w:r>
      <w:r w:rsidRPr="00433AC4">
        <w:t xml:space="preserve"> </w:t>
      </w:r>
      <w:r w:rsidRPr="00433AC4">
        <w:rPr>
          <w:vertAlign w:val="superscript"/>
        </w:rPr>
        <w:footnoteReference w:id="9"/>
      </w:r>
    </w:p>
    <w:p w14:paraId="421E505B" w14:textId="77777777" w:rsidR="0047294D" w:rsidRPr="00433AC4" w:rsidRDefault="0047294D" w:rsidP="0047294D">
      <w:pPr>
        <w:keepNext/>
        <w:keepLines/>
        <w:spacing w:before="40"/>
        <w:outlineLvl w:val="3"/>
        <w:rPr>
          <w:rFonts w:eastAsiaTheme="majorEastAsia" w:cstheme="majorBidi"/>
          <w:b/>
          <w:iCs/>
          <w:sz w:val="26"/>
        </w:rPr>
      </w:pPr>
    </w:p>
    <w:p w14:paraId="1FFD8EA0" w14:textId="77777777" w:rsidR="0047294D" w:rsidRPr="00433AC4" w:rsidRDefault="0047294D" w:rsidP="0047294D">
      <w:pPr>
        <w:keepNext/>
        <w:keepLines/>
        <w:spacing w:before="40"/>
        <w:outlineLvl w:val="3"/>
        <w:rPr>
          <w:rFonts w:eastAsiaTheme="majorEastAsia" w:cstheme="majorBidi"/>
          <w:b/>
          <w:iCs/>
          <w:sz w:val="26"/>
        </w:rPr>
      </w:pPr>
      <w:r w:rsidRPr="00433AC4">
        <w:rPr>
          <w:rFonts w:eastAsiaTheme="majorEastAsia" w:cstheme="majorBidi"/>
          <w:b/>
          <w:iCs/>
          <w:sz w:val="26"/>
        </w:rPr>
        <w:t>She decided that she wanted to experience the space herself.  She worked with coaches as they helped her find her voice that had been silenced for too long. The books she read answered questions about the history she was taught. She felt the weight of the author's words as she traced each sentence with her finger.</w:t>
      </w:r>
    </w:p>
    <w:p w14:paraId="5D554240" w14:textId="77777777" w:rsidR="0047294D" w:rsidRPr="00433AC4" w:rsidRDefault="0047294D" w:rsidP="0047294D">
      <w:pPr>
        <w:keepNext/>
        <w:keepLines/>
        <w:spacing w:before="40"/>
        <w:outlineLvl w:val="3"/>
        <w:rPr>
          <w:rFonts w:eastAsiaTheme="majorEastAsia" w:cstheme="majorBidi"/>
          <w:b/>
          <w:iCs/>
          <w:sz w:val="26"/>
        </w:rPr>
      </w:pPr>
    </w:p>
    <w:p w14:paraId="2ADB7EF2" w14:textId="77777777" w:rsidR="0047294D" w:rsidRPr="00433AC4" w:rsidRDefault="0047294D" w:rsidP="0047294D">
      <w:pPr>
        <w:keepNext/>
        <w:keepLines/>
        <w:spacing w:before="40"/>
        <w:outlineLvl w:val="3"/>
        <w:rPr>
          <w:rFonts w:eastAsiaTheme="majorEastAsia" w:cstheme="majorBidi"/>
          <w:b/>
          <w:iCs/>
          <w:sz w:val="26"/>
        </w:rPr>
      </w:pPr>
      <w:r w:rsidRPr="00433AC4">
        <w:rPr>
          <w:rFonts w:eastAsiaTheme="majorEastAsia" w:cstheme="majorBidi"/>
          <w:b/>
          <w:iCs/>
          <w:sz w:val="26"/>
        </w:rPr>
        <w:t>After all the practice, she was ready for her chance to be seen for something more than what she had produced.</w:t>
      </w:r>
    </w:p>
    <w:p w14:paraId="41A1E0C2" w14:textId="77777777" w:rsidR="0047294D" w:rsidRPr="00433AC4" w:rsidRDefault="0047294D" w:rsidP="0047294D">
      <w:pPr>
        <w:keepNext/>
        <w:keepLines/>
        <w:spacing w:before="40"/>
        <w:outlineLvl w:val="3"/>
        <w:rPr>
          <w:rFonts w:eastAsiaTheme="majorEastAsia" w:cstheme="majorBidi"/>
          <w:b/>
          <w:iCs/>
          <w:sz w:val="26"/>
        </w:rPr>
      </w:pPr>
    </w:p>
    <w:p w14:paraId="7A3839F4" w14:textId="77777777" w:rsidR="0047294D" w:rsidRPr="00433AC4" w:rsidRDefault="0047294D" w:rsidP="0047294D">
      <w:pPr>
        <w:keepNext/>
        <w:keepLines/>
        <w:spacing w:before="40"/>
        <w:outlineLvl w:val="3"/>
        <w:rPr>
          <w:rFonts w:eastAsiaTheme="majorEastAsia" w:cstheme="majorBidi"/>
          <w:b/>
          <w:iCs/>
          <w:sz w:val="26"/>
        </w:rPr>
      </w:pPr>
      <w:r w:rsidRPr="00433AC4">
        <w:rPr>
          <w:rFonts w:eastAsiaTheme="majorEastAsia" w:cstheme="majorBidi"/>
          <w:b/>
          <w:iCs/>
          <w:sz w:val="26"/>
        </w:rPr>
        <w:t>In each debate, she was met with attempts to shut down her authenticity. From altering her words to fit within a federal action to limiting her argumentation to one side.</w:t>
      </w:r>
    </w:p>
    <w:p w14:paraId="5A1450C8" w14:textId="77777777" w:rsidR="0047294D" w:rsidRPr="00433AC4" w:rsidRDefault="0047294D" w:rsidP="0047294D">
      <w:pPr>
        <w:keepNext/>
        <w:keepLines/>
        <w:spacing w:before="40"/>
        <w:outlineLvl w:val="3"/>
        <w:rPr>
          <w:rFonts w:eastAsiaTheme="majorEastAsia" w:cstheme="majorBidi"/>
          <w:b/>
          <w:iCs/>
          <w:sz w:val="26"/>
        </w:rPr>
      </w:pPr>
      <w:r w:rsidRPr="00433AC4">
        <w:rPr>
          <w:rFonts w:eastAsiaTheme="majorEastAsia" w:cstheme="majorBidi"/>
          <w:b/>
          <w:iCs/>
          <w:sz w:val="26"/>
        </w:rPr>
        <w:t xml:space="preserve"> </w:t>
      </w:r>
    </w:p>
    <w:p w14:paraId="586BEE55" w14:textId="77777777" w:rsidR="0047294D" w:rsidRPr="00433AC4" w:rsidRDefault="0047294D" w:rsidP="0047294D">
      <w:pPr>
        <w:keepNext/>
        <w:keepLines/>
        <w:spacing w:before="40"/>
        <w:outlineLvl w:val="3"/>
        <w:rPr>
          <w:rFonts w:eastAsiaTheme="majorEastAsia" w:cstheme="majorBidi"/>
          <w:b/>
          <w:iCs/>
          <w:sz w:val="26"/>
        </w:rPr>
      </w:pPr>
      <w:r w:rsidRPr="00433AC4">
        <w:rPr>
          <w:rFonts w:eastAsiaTheme="majorEastAsia" w:cstheme="majorBidi"/>
          <w:b/>
          <w:iCs/>
          <w:sz w:val="26"/>
        </w:rPr>
        <w:t xml:space="preserve">Suggestions she knew were ingenuine. If she called them out, they reminded her that it was just a game to avoid engagement with her arguments. </w:t>
      </w:r>
    </w:p>
    <w:p w14:paraId="3FA31F60" w14:textId="77777777" w:rsidR="0047294D" w:rsidRPr="00433AC4" w:rsidRDefault="0047294D" w:rsidP="0047294D">
      <w:pPr>
        <w:keepNext/>
        <w:keepLines/>
        <w:spacing w:before="40"/>
        <w:outlineLvl w:val="3"/>
        <w:rPr>
          <w:rFonts w:eastAsiaTheme="majorEastAsia" w:cstheme="majorBidi"/>
          <w:b/>
          <w:iCs/>
          <w:sz w:val="26"/>
        </w:rPr>
      </w:pPr>
      <w:r w:rsidRPr="00433AC4">
        <w:rPr>
          <w:rFonts w:eastAsiaTheme="majorEastAsia" w:cstheme="majorBidi"/>
          <w:b/>
          <w:iCs/>
          <w:sz w:val="26"/>
        </w:rPr>
        <w:t xml:space="preserve"> </w:t>
      </w:r>
    </w:p>
    <w:p w14:paraId="6FF78050" w14:textId="77777777" w:rsidR="0047294D" w:rsidRPr="00433AC4" w:rsidRDefault="0047294D" w:rsidP="0047294D">
      <w:pPr>
        <w:keepNext/>
        <w:keepLines/>
        <w:spacing w:before="40"/>
        <w:outlineLvl w:val="3"/>
        <w:rPr>
          <w:rFonts w:eastAsiaTheme="majorEastAsia" w:cstheme="majorBidi"/>
          <w:b/>
          <w:iCs/>
          <w:sz w:val="26"/>
        </w:rPr>
      </w:pPr>
      <w:r w:rsidRPr="00433AC4">
        <w:rPr>
          <w:rFonts w:eastAsiaTheme="majorEastAsia" w:cstheme="majorBidi"/>
          <w:b/>
          <w:iCs/>
          <w:sz w:val="26"/>
        </w:rPr>
        <w:t>She felt trapped once again, they had transformed the only space she had into a refiguration of the workplace.</w:t>
      </w:r>
    </w:p>
    <w:p w14:paraId="0502601F" w14:textId="77777777" w:rsidR="0047294D" w:rsidRPr="00433AC4" w:rsidRDefault="0047294D" w:rsidP="0047294D"/>
    <w:p w14:paraId="472E3DAF" w14:textId="77777777" w:rsidR="0047294D" w:rsidRPr="00433AC4" w:rsidRDefault="0047294D" w:rsidP="0047294D">
      <w:pPr>
        <w:keepNext/>
        <w:keepLines/>
        <w:spacing w:before="40"/>
        <w:outlineLvl w:val="3"/>
        <w:rPr>
          <w:rFonts w:eastAsiaTheme="majorEastAsia" w:cstheme="majorBidi"/>
          <w:b/>
          <w:iCs/>
          <w:color w:val="C00000"/>
          <w:sz w:val="26"/>
        </w:rPr>
      </w:pPr>
      <w:r w:rsidRPr="00433AC4">
        <w:rPr>
          <w:rFonts w:eastAsiaTheme="majorEastAsia" w:cstheme="majorBidi"/>
          <w:b/>
          <w:iCs/>
          <w:color w:val="C00000"/>
          <w:sz w:val="26"/>
        </w:rPr>
        <w:t>The collective within debate that enforces norms reliant on the subordination of black women – A practice that sacrifices black women and their desires for the “greater good” of the activity.</w:t>
      </w:r>
    </w:p>
    <w:p w14:paraId="540133CC" w14:textId="77777777" w:rsidR="0047294D" w:rsidRPr="00433AC4" w:rsidRDefault="0047294D" w:rsidP="0047294D">
      <w:r w:rsidRPr="00433AC4">
        <w:rPr>
          <w:b/>
          <w:bCs/>
          <w:sz w:val="26"/>
        </w:rPr>
        <w:t>Crain and Matheny, 19</w:t>
      </w:r>
      <w:r w:rsidRPr="00433AC4">
        <w:t xml:space="preserve"> – [Marion, Vice Provost and Wiley B. Rutledge Prof. Law @ WashU St. Louis; and Ken, Retired Administrative Appeals Judge for the Social Security Administration: “Sexual Harassment and Solidarity,” </w:t>
      </w:r>
      <w:r w:rsidRPr="00433AC4">
        <w:rPr>
          <w:i/>
        </w:rPr>
        <w:t>George Washington Law Review</w:t>
      </w:r>
      <w:r w:rsidRPr="00433AC4">
        <w:t xml:space="preserve"> 87:1 (January 2019), pp. 56-123, </w:t>
      </w:r>
      <w:proofErr w:type="spellStart"/>
      <w:r w:rsidRPr="00433AC4">
        <w:t>HeinOnline</w:t>
      </w:r>
      <w:proofErr w:type="spellEnd"/>
      <w:r w:rsidRPr="00433AC4">
        <w:t>]//AD</w:t>
      </w:r>
    </w:p>
    <w:p w14:paraId="4D2CEF0D" w14:textId="77777777" w:rsidR="0047294D" w:rsidRPr="00433AC4" w:rsidRDefault="0047294D" w:rsidP="0047294D">
      <w:r w:rsidRPr="00433AC4">
        <w:t>*</w:t>
      </w:r>
      <w:proofErr w:type="gramStart"/>
      <w:r w:rsidRPr="00433AC4">
        <w:t>edited</w:t>
      </w:r>
      <w:proofErr w:type="gramEnd"/>
      <w:r w:rsidRPr="00433AC4">
        <w:t xml:space="preserve"> for language</w:t>
      </w:r>
    </w:p>
    <w:p w14:paraId="4FDBACAC" w14:textId="77777777" w:rsidR="0047294D" w:rsidRPr="00433AC4" w:rsidRDefault="0047294D" w:rsidP="0047294D">
      <w:pPr>
        <w:rPr>
          <w:sz w:val="16"/>
        </w:rPr>
      </w:pPr>
      <w:r w:rsidRPr="00433AC4">
        <w:rPr>
          <w:sz w:val="16"/>
        </w:rPr>
        <w:t xml:space="preserve">The idea of solidarity is codified in section 7 of the NLRA, which protects employees' rights to engage in "concerted activities for the purpose of collective bargaining or other mutual aid or protection."17 5 The protection of concerted activities for mutual aid or protection traces its origins in federal law to the Norris-LaGuardia Act of 1932,176 which limited the power of federal courts to issue injunctions in labor disputes. Although </w:t>
      </w:r>
      <w:r w:rsidRPr="00433AC4">
        <w:rPr>
          <w:u w:val="single"/>
        </w:rPr>
        <w:t xml:space="preserve">the </w:t>
      </w:r>
      <w:r w:rsidRPr="00433AC4">
        <w:rPr>
          <w:highlight w:val="cyan"/>
          <w:u w:val="single"/>
        </w:rPr>
        <w:t>policy</w:t>
      </w:r>
      <w:r w:rsidRPr="00433AC4">
        <w:rPr>
          <w:u w:val="single"/>
        </w:rPr>
        <w:t xml:space="preserve"> driving the Norris-LaGuardia Act </w:t>
      </w:r>
      <w:r w:rsidRPr="00433AC4">
        <w:rPr>
          <w:highlight w:val="cyan"/>
          <w:u w:val="single"/>
        </w:rPr>
        <w:t>emphasized</w:t>
      </w:r>
      <w:r w:rsidRPr="00433AC4">
        <w:rPr>
          <w:u w:val="single"/>
        </w:rPr>
        <w:t xml:space="preserve"> the </w:t>
      </w:r>
      <w:r w:rsidRPr="00433AC4">
        <w:rPr>
          <w:b/>
          <w:iCs/>
          <w:highlight w:val="cyan"/>
          <w:u w:val="single"/>
          <w:bdr w:val="single" w:sz="8" w:space="0" w:color="auto"/>
        </w:rPr>
        <w:t>individual freedom of association</w:t>
      </w:r>
      <w:r w:rsidRPr="00433AC4">
        <w:rPr>
          <w:u w:val="single"/>
        </w:rPr>
        <w:t xml:space="preserve"> and self-organization</w:t>
      </w:r>
      <w:r w:rsidRPr="00433AC4">
        <w:rPr>
          <w:sz w:val="16"/>
        </w:rPr>
        <w:t>17 7 the Act itself only regulated the power of federal courts to issue injunctions.178</w:t>
      </w:r>
    </w:p>
    <w:p w14:paraId="397C325A" w14:textId="77777777" w:rsidR="0047294D" w:rsidRPr="00433AC4" w:rsidRDefault="0047294D" w:rsidP="0047294D">
      <w:pPr>
        <w:rPr>
          <w:b/>
          <w:iCs/>
          <w:u w:val="single"/>
          <w:bdr w:val="single" w:sz="8" w:space="0" w:color="auto"/>
        </w:rPr>
      </w:pPr>
      <w:r w:rsidRPr="00433AC4">
        <w:rPr>
          <w:b/>
          <w:iCs/>
          <w:u w:val="single"/>
          <w:bdr w:val="single" w:sz="8" w:space="0" w:color="auto"/>
        </w:rPr>
        <w:t>***FOOTNOTE 177 STARTS HERE***</w:t>
      </w:r>
    </w:p>
    <w:p w14:paraId="6CA487CD" w14:textId="77777777" w:rsidR="0047294D" w:rsidRPr="00433AC4" w:rsidRDefault="0047294D" w:rsidP="0047294D">
      <w:pPr>
        <w:rPr>
          <w:sz w:val="16"/>
        </w:rPr>
      </w:pPr>
      <w:r w:rsidRPr="00433AC4">
        <w:rPr>
          <w:sz w:val="16"/>
        </w:rPr>
        <w:lastRenderedPageBreak/>
        <w:t xml:space="preserve">See Norris-LaGuardia Act, </w:t>
      </w:r>
      <w:proofErr w:type="spellStart"/>
      <w:r w:rsidRPr="00433AC4">
        <w:rPr>
          <w:sz w:val="16"/>
        </w:rPr>
        <w:t>ch.</w:t>
      </w:r>
      <w:proofErr w:type="spellEnd"/>
      <w:r w:rsidRPr="00433AC4">
        <w:rPr>
          <w:sz w:val="16"/>
        </w:rPr>
        <w:t xml:space="preserve"> 6, 29 U.S.C. § 102 </w:t>
      </w:r>
      <w:r w:rsidRPr="00433AC4">
        <w:t>("[</w:t>
      </w:r>
      <w:r w:rsidRPr="00433AC4">
        <w:rPr>
          <w:highlight w:val="cyan"/>
          <w:u w:val="single"/>
        </w:rPr>
        <w:t>T]he</w:t>
      </w:r>
      <w:r w:rsidRPr="00433AC4">
        <w:rPr>
          <w:u w:val="single"/>
        </w:rPr>
        <w:t xml:space="preserve"> individual </w:t>
      </w:r>
      <w:r w:rsidRPr="00433AC4">
        <w:rPr>
          <w:highlight w:val="cyan"/>
          <w:u w:val="single"/>
        </w:rPr>
        <w:t>unorganized worker is commonly helpless to exercise actual liberty of contract and</w:t>
      </w:r>
      <w:r w:rsidRPr="00433AC4">
        <w:rPr>
          <w:u w:val="single"/>
        </w:rPr>
        <w:t xml:space="preserve"> to </w:t>
      </w:r>
      <w:r w:rsidRPr="00433AC4">
        <w:rPr>
          <w:highlight w:val="cyan"/>
          <w:u w:val="single"/>
        </w:rPr>
        <w:t>protect</w:t>
      </w:r>
      <w:r w:rsidRPr="00433AC4">
        <w:rPr>
          <w:u w:val="single"/>
        </w:rPr>
        <w:t xml:space="preserve"> </w:t>
      </w:r>
      <w:r w:rsidRPr="00433AC4">
        <w:rPr>
          <w:strike/>
          <w:sz w:val="16"/>
        </w:rPr>
        <w:t>his</w:t>
      </w:r>
      <w:r w:rsidRPr="00433AC4">
        <w:rPr>
          <w:sz w:val="16"/>
          <w:highlight w:val="cyan"/>
          <w:u w:val="single"/>
        </w:rPr>
        <w:t xml:space="preserve"> </w:t>
      </w:r>
      <w:r w:rsidRPr="00433AC4">
        <w:rPr>
          <w:highlight w:val="cyan"/>
          <w:u w:val="single"/>
        </w:rPr>
        <w:t>[their] freedom of labor</w:t>
      </w:r>
      <w:r w:rsidRPr="00433AC4">
        <w:rPr>
          <w:u w:val="single"/>
        </w:rPr>
        <w:t>, and thereby to obtain acceptable terms and conditions of employment</w:t>
      </w:r>
      <w:r w:rsidRPr="00433AC4">
        <w:rPr>
          <w:sz w:val="16"/>
        </w:rPr>
        <w:t xml:space="preserve">, wherefore ... it is necessary that he have full freedom of association, self-organization, and designation of representatives of his own choosing ... in self-organization or in other concerted activities for the purpose of collective bargaining or other mutual aid or protection . . . ."); Gorman &amp; </w:t>
      </w:r>
      <w:proofErr w:type="spellStart"/>
      <w:r w:rsidRPr="00433AC4">
        <w:rPr>
          <w:sz w:val="16"/>
        </w:rPr>
        <w:t>Finkin</w:t>
      </w:r>
      <w:proofErr w:type="spellEnd"/>
      <w:r w:rsidRPr="00433AC4">
        <w:rPr>
          <w:sz w:val="16"/>
        </w:rPr>
        <w:t>, supra note 165, at 335.</w:t>
      </w:r>
    </w:p>
    <w:p w14:paraId="7EFAACE5" w14:textId="77777777" w:rsidR="0047294D" w:rsidRPr="00433AC4" w:rsidRDefault="0047294D" w:rsidP="0047294D">
      <w:pPr>
        <w:rPr>
          <w:b/>
          <w:iCs/>
          <w:u w:val="single"/>
          <w:bdr w:val="single" w:sz="8" w:space="0" w:color="auto"/>
        </w:rPr>
      </w:pPr>
      <w:r w:rsidRPr="00433AC4">
        <w:rPr>
          <w:b/>
          <w:iCs/>
          <w:u w:val="single"/>
          <w:bdr w:val="single" w:sz="8" w:space="0" w:color="auto"/>
        </w:rPr>
        <w:t>***FOOTNOTE 177 ENDS HERE***</w:t>
      </w:r>
    </w:p>
    <w:p w14:paraId="71C7BCE8" w14:textId="77777777" w:rsidR="0047294D" w:rsidRPr="00433AC4" w:rsidRDefault="0047294D" w:rsidP="0047294D">
      <w:pPr>
        <w:rPr>
          <w:sz w:val="16"/>
        </w:rPr>
      </w:pPr>
      <w:r w:rsidRPr="00433AC4">
        <w:rPr>
          <w:sz w:val="16"/>
        </w:rPr>
        <w:t>The phrase was repeated in the short-lived National Industrial Recovery Act 7 9 and ultimately adopted in NLRA section 7 and section 8(a)(1) as a positive statement of employee rights and a limit on employer action.180</w:t>
      </w:r>
    </w:p>
    <w:p w14:paraId="16A709E5" w14:textId="77777777" w:rsidR="0047294D" w:rsidRPr="00433AC4" w:rsidRDefault="0047294D" w:rsidP="0047294D">
      <w:pPr>
        <w:rPr>
          <w:sz w:val="16"/>
        </w:rPr>
      </w:pPr>
      <w:r w:rsidRPr="00433AC4">
        <w:rPr>
          <w:u w:val="single"/>
        </w:rPr>
        <w:t xml:space="preserve">The emphasis on solidarity in the original </w:t>
      </w:r>
      <w:r w:rsidRPr="00433AC4">
        <w:rPr>
          <w:b/>
          <w:iCs/>
          <w:highlight w:val="cyan"/>
          <w:u w:val="single"/>
          <w:bdr w:val="single" w:sz="8" w:space="0" w:color="auto"/>
        </w:rPr>
        <w:t>NLRA</w:t>
      </w:r>
      <w:r w:rsidRPr="00433AC4">
        <w:rPr>
          <w:u w:val="single"/>
        </w:rPr>
        <w:t xml:space="preserve"> had potentially radical implications.</w:t>
      </w:r>
      <w:r w:rsidRPr="00433AC4">
        <w:rPr>
          <w:sz w:val="16"/>
        </w:rPr>
        <w:t xml:space="preserve"> By explicitly encouraging workers to act in concert with each other, the Act sought to redistribute power to average working Americans.181</w:t>
      </w:r>
    </w:p>
    <w:p w14:paraId="2133422D" w14:textId="77777777" w:rsidR="0047294D" w:rsidRPr="00433AC4" w:rsidRDefault="0047294D" w:rsidP="0047294D">
      <w:pPr>
        <w:rPr>
          <w:b/>
          <w:iCs/>
          <w:u w:val="single"/>
          <w:bdr w:val="single" w:sz="8" w:space="0" w:color="auto"/>
        </w:rPr>
      </w:pPr>
      <w:r w:rsidRPr="00433AC4">
        <w:rPr>
          <w:b/>
          <w:iCs/>
          <w:u w:val="single"/>
          <w:bdr w:val="single" w:sz="8" w:space="0" w:color="auto"/>
        </w:rPr>
        <w:t>***FOOTNOTE 181 STARTS HERE***</w:t>
      </w:r>
    </w:p>
    <w:p w14:paraId="467E83BA" w14:textId="77777777" w:rsidR="0047294D" w:rsidRPr="00433AC4" w:rsidRDefault="0047294D" w:rsidP="0047294D">
      <w:pPr>
        <w:rPr>
          <w:sz w:val="16"/>
        </w:rPr>
      </w:pPr>
      <w:r w:rsidRPr="00433AC4">
        <w:rPr>
          <w:sz w:val="16"/>
        </w:rPr>
        <w:t xml:space="preserve">See Marion Crain &amp; Ken Matheny, Beyond Unions, Notwithstanding Labor Law, 4 U.C. </w:t>
      </w:r>
      <w:proofErr w:type="spellStart"/>
      <w:r w:rsidRPr="00433AC4">
        <w:rPr>
          <w:sz w:val="16"/>
        </w:rPr>
        <w:t>IRvn~iE</w:t>
      </w:r>
      <w:proofErr w:type="spellEnd"/>
      <w:r w:rsidRPr="00433AC4">
        <w:rPr>
          <w:sz w:val="16"/>
        </w:rPr>
        <w:t xml:space="preserve"> L. </w:t>
      </w:r>
      <w:proofErr w:type="spellStart"/>
      <w:r w:rsidRPr="00433AC4">
        <w:rPr>
          <w:sz w:val="16"/>
        </w:rPr>
        <w:t>REv.</w:t>
      </w:r>
      <w:proofErr w:type="spellEnd"/>
      <w:r w:rsidRPr="00433AC4">
        <w:rPr>
          <w:sz w:val="16"/>
        </w:rPr>
        <w:t xml:space="preserve"> 561, 574 (2014). </w:t>
      </w:r>
      <w:r w:rsidRPr="00433AC4">
        <w:rPr>
          <w:b/>
          <w:iCs/>
          <w:u w:val="single"/>
          <w:bdr w:val="single" w:sz="8" w:space="0" w:color="auto"/>
        </w:rPr>
        <w:t>Unfortunately</w:t>
      </w:r>
      <w:r w:rsidRPr="00433AC4">
        <w:rPr>
          <w:u w:val="single"/>
        </w:rPr>
        <w:t xml:space="preserve">, the </w:t>
      </w:r>
      <w:r w:rsidRPr="00433AC4">
        <w:rPr>
          <w:highlight w:val="cyan"/>
          <w:u w:val="single"/>
        </w:rPr>
        <w:t xml:space="preserve">potential for redistributing power </w:t>
      </w:r>
      <w:r w:rsidRPr="00433AC4">
        <w:rPr>
          <w:u w:val="single"/>
        </w:rPr>
        <w:t xml:space="preserve">was </w:t>
      </w:r>
      <w:r w:rsidRPr="00433AC4">
        <w:rPr>
          <w:b/>
          <w:iCs/>
          <w:highlight w:val="cyan"/>
          <w:u w:val="single"/>
          <w:bdr w:val="single" w:sz="8" w:space="0" w:color="auto"/>
        </w:rPr>
        <w:t xml:space="preserve">never </w:t>
      </w:r>
      <w:r w:rsidRPr="00433AC4">
        <w:rPr>
          <w:b/>
          <w:iCs/>
          <w:u w:val="single"/>
          <w:bdr w:val="single" w:sz="8" w:space="0" w:color="auto"/>
        </w:rPr>
        <w:t xml:space="preserve">truly </w:t>
      </w:r>
      <w:r w:rsidRPr="00433AC4">
        <w:rPr>
          <w:b/>
          <w:iCs/>
          <w:highlight w:val="cyan"/>
          <w:u w:val="single"/>
          <w:bdr w:val="single" w:sz="8" w:space="0" w:color="auto"/>
        </w:rPr>
        <w:t>realized</w:t>
      </w:r>
      <w:r w:rsidRPr="00433AC4">
        <w:rPr>
          <w:sz w:val="16"/>
          <w:highlight w:val="cyan"/>
        </w:rPr>
        <w:t xml:space="preserve"> </w:t>
      </w:r>
      <w:r w:rsidRPr="00433AC4">
        <w:rPr>
          <w:highlight w:val="cyan"/>
          <w:u w:val="single"/>
        </w:rPr>
        <w:t xml:space="preserve">because </w:t>
      </w:r>
      <w:r w:rsidRPr="00433AC4">
        <w:rPr>
          <w:u w:val="single"/>
        </w:rPr>
        <w:t>of</w:t>
      </w:r>
      <w:r w:rsidRPr="00433AC4">
        <w:rPr>
          <w:sz w:val="16"/>
        </w:rPr>
        <w:t xml:space="preserve"> the </w:t>
      </w:r>
      <w:r w:rsidRPr="00433AC4">
        <w:rPr>
          <w:b/>
          <w:iCs/>
          <w:highlight w:val="cyan"/>
          <w:u w:val="single"/>
          <w:bdr w:val="single" w:sz="8" w:space="0" w:color="auto"/>
        </w:rPr>
        <w:t>hostility of courts</w:t>
      </w:r>
      <w:r w:rsidRPr="00433AC4">
        <w:rPr>
          <w:sz w:val="16"/>
        </w:rPr>
        <w:t xml:space="preserve"> </w:t>
      </w:r>
      <w:r w:rsidRPr="00433AC4">
        <w:rPr>
          <w:u w:val="single"/>
        </w:rPr>
        <w:t xml:space="preserve">to collective action </w:t>
      </w:r>
      <w:r w:rsidRPr="00433AC4">
        <w:rPr>
          <w:highlight w:val="cyan"/>
          <w:u w:val="single"/>
        </w:rPr>
        <w:t>and</w:t>
      </w:r>
      <w:r w:rsidRPr="00433AC4">
        <w:t xml:space="preserve"> </w:t>
      </w:r>
      <w:r w:rsidRPr="00433AC4">
        <w:rPr>
          <w:sz w:val="16"/>
        </w:rPr>
        <w:t xml:space="preserve">the </w:t>
      </w:r>
      <w:r w:rsidRPr="00433AC4">
        <w:rPr>
          <w:highlight w:val="cyan"/>
          <w:u w:val="single"/>
        </w:rPr>
        <w:t>implied threat to propertied interests</w:t>
      </w:r>
      <w:r w:rsidRPr="00433AC4">
        <w:rPr>
          <w:u w:val="single"/>
        </w:rPr>
        <w:t>.</w:t>
      </w:r>
      <w:r w:rsidRPr="00433AC4">
        <w:rPr>
          <w:sz w:val="16"/>
        </w:rPr>
        <w:t xml:space="preserve"> See, e.g., Karl E. </w:t>
      </w:r>
      <w:proofErr w:type="spellStart"/>
      <w:r w:rsidRPr="00433AC4">
        <w:rPr>
          <w:sz w:val="16"/>
        </w:rPr>
        <w:t>Klare</w:t>
      </w:r>
      <w:proofErr w:type="spellEnd"/>
      <w:r w:rsidRPr="00433AC4">
        <w:rPr>
          <w:sz w:val="16"/>
        </w:rPr>
        <w:t xml:space="preserve">, Judicial Deradicalization of the Wagner Act and the Origins of Modern Legal Consciousness, 1937-1941, 62 MINN. L. </w:t>
      </w:r>
      <w:proofErr w:type="spellStart"/>
      <w:r w:rsidRPr="00433AC4">
        <w:rPr>
          <w:sz w:val="16"/>
        </w:rPr>
        <w:t>REv.</w:t>
      </w:r>
      <w:proofErr w:type="spellEnd"/>
      <w:r w:rsidRPr="00433AC4">
        <w:rPr>
          <w:sz w:val="16"/>
        </w:rPr>
        <w:t xml:space="preserve"> 265, 292-93 (1978) (arguing that </w:t>
      </w:r>
      <w:r w:rsidRPr="00433AC4">
        <w:rPr>
          <w:highlight w:val="cyan"/>
          <w:u w:val="single"/>
        </w:rPr>
        <w:t xml:space="preserve">the judiciary </w:t>
      </w:r>
      <w:r w:rsidRPr="00433AC4">
        <w:rPr>
          <w:u w:val="single"/>
        </w:rPr>
        <w:t xml:space="preserve">undermined the radical potential of the NLRA by </w:t>
      </w:r>
      <w:r w:rsidRPr="00433AC4">
        <w:rPr>
          <w:b/>
          <w:iCs/>
          <w:highlight w:val="cyan"/>
          <w:u w:val="single"/>
          <w:bdr w:val="single" w:sz="8" w:space="0" w:color="auto"/>
        </w:rPr>
        <w:t>importi</w:t>
      </w:r>
      <w:r w:rsidRPr="00433AC4">
        <w:rPr>
          <w:b/>
          <w:iCs/>
          <w:u w:val="single"/>
          <w:bdr w:val="single" w:sz="8" w:space="0" w:color="auto"/>
        </w:rPr>
        <w:t xml:space="preserve">ng its sense of </w:t>
      </w:r>
      <w:r w:rsidRPr="00433AC4">
        <w:rPr>
          <w:b/>
          <w:iCs/>
          <w:highlight w:val="cyan"/>
          <w:u w:val="single"/>
          <w:bdr w:val="single" w:sz="8" w:space="0" w:color="auto"/>
        </w:rPr>
        <w:t>liberal individualism</w:t>
      </w:r>
      <w:r w:rsidRPr="00433AC4">
        <w:rPr>
          <w:highlight w:val="cyan"/>
          <w:u w:val="single"/>
        </w:rPr>
        <w:t xml:space="preserve"> and</w:t>
      </w:r>
      <w:r w:rsidRPr="00433AC4">
        <w:rPr>
          <w:u w:val="single"/>
        </w:rPr>
        <w:t xml:space="preserve"> its </w:t>
      </w:r>
      <w:r w:rsidRPr="00433AC4">
        <w:rPr>
          <w:highlight w:val="cyan"/>
          <w:u w:val="single"/>
        </w:rPr>
        <w:t>suspicion of class-based collective action</w:t>
      </w:r>
      <w:r w:rsidRPr="00433AC4">
        <w:rPr>
          <w:sz w:val="16"/>
        </w:rPr>
        <w:t>).</w:t>
      </w:r>
    </w:p>
    <w:p w14:paraId="7E904611" w14:textId="77777777" w:rsidR="0047294D" w:rsidRPr="00433AC4" w:rsidRDefault="0047294D" w:rsidP="0047294D">
      <w:pPr>
        <w:rPr>
          <w:b/>
          <w:iCs/>
          <w:u w:val="single"/>
          <w:bdr w:val="single" w:sz="8" w:space="0" w:color="auto"/>
        </w:rPr>
      </w:pPr>
      <w:r w:rsidRPr="00433AC4">
        <w:rPr>
          <w:b/>
          <w:iCs/>
          <w:u w:val="single"/>
          <w:bdr w:val="single" w:sz="8" w:space="0" w:color="auto"/>
        </w:rPr>
        <w:t>***FOOTNOTE 181 ENDS HERE***</w:t>
      </w:r>
    </w:p>
    <w:p w14:paraId="7FDCEFA9" w14:textId="77777777" w:rsidR="0047294D" w:rsidRPr="00433AC4" w:rsidRDefault="0047294D" w:rsidP="0047294D">
      <w:pPr>
        <w:rPr>
          <w:sz w:val="16"/>
        </w:rPr>
      </w:pPr>
      <w:r w:rsidRPr="00433AC4">
        <w:rPr>
          <w:b/>
          <w:iCs/>
          <w:u w:val="single"/>
          <w:bdr w:val="single" w:sz="8" w:space="0" w:color="auto"/>
        </w:rPr>
        <w:t>Translating solidarity into law</w:t>
      </w:r>
      <w:r w:rsidRPr="00433AC4">
        <w:rPr>
          <w:sz w:val="16"/>
        </w:rPr>
        <w:t xml:space="preserve">, however, </w:t>
      </w:r>
      <w:r w:rsidRPr="00433AC4">
        <w:rPr>
          <w:u w:val="single"/>
        </w:rPr>
        <w:t xml:space="preserve">presented a challenge to the </w:t>
      </w:r>
      <w:proofErr w:type="spellStart"/>
      <w:r w:rsidRPr="00433AC4">
        <w:rPr>
          <w:u w:val="single"/>
        </w:rPr>
        <w:t>hyperindividualism</w:t>
      </w:r>
      <w:proofErr w:type="spellEnd"/>
      <w:r w:rsidRPr="00433AC4">
        <w:rPr>
          <w:u w:val="single"/>
        </w:rPr>
        <w:t xml:space="preserve"> that undergirds capitalism and legal liberalism.</w:t>
      </w:r>
      <w:r w:rsidRPr="00433AC4">
        <w:rPr>
          <w:sz w:val="16"/>
        </w:rPr>
        <w:t xml:space="preserve">'8 2 </w:t>
      </w:r>
      <w:r w:rsidRPr="00433AC4">
        <w:rPr>
          <w:u w:val="single"/>
        </w:rPr>
        <w:t>The</w:t>
      </w:r>
      <w:r w:rsidRPr="00433AC4">
        <w:rPr>
          <w:sz w:val="16"/>
        </w:rPr>
        <w:t xml:space="preserve"> </w:t>
      </w:r>
      <w:r w:rsidRPr="00433AC4">
        <w:rPr>
          <w:b/>
          <w:iCs/>
          <w:sz w:val="28"/>
          <w:highlight w:val="cyan"/>
          <w:u w:val="single"/>
          <w:bdr w:val="single" w:sz="8" w:space="0" w:color="auto"/>
        </w:rPr>
        <w:t>rights rhetoric</w:t>
      </w:r>
      <w:r w:rsidRPr="00433AC4">
        <w:rPr>
          <w:sz w:val="16"/>
        </w:rPr>
        <w:t xml:space="preserve"> characteristic </w:t>
      </w:r>
      <w:r w:rsidRPr="00433AC4">
        <w:rPr>
          <w:highlight w:val="cyan"/>
          <w:u w:val="single"/>
        </w:rPr>
        <w:t>of</w:t>
      </w:r>
      <w:r w:rsidRPr="00433AC4">
        <w:rPr>
          <w:sz w:val="16"/>
          <w:highlight w:val="cyan"/>
        </w:rPr>
        <w:t xml:space="preserve"> </w:t>
      </w:r>
      <w:r w:rsidRPr="00433AC4">
        <w:rPr>
          <w:highlight w:val="cyan"/>
          <w:u w:val="single"/>
        </w:rPr>
        <w:t>American jurisprudence</w:t>
      </w:r>
      <w:r w:rsidRPr="00433AC4">
        <w:rPr>
          <w:u w:val="single"/>
        </w:rPr>
        <w:t xml:space="preserve"> was </w:t>
      </w:r>
      <w:r w:rsidRPr="00433AC4">
        <w:rPr>
          <w:b/>
          <w:iCs/>
          <w:sz w:val="28"/>
          <w:highlight w:val="cyan"/>
          <w:u w:val="single"/>
          <w:bdr w:val="single" w:sz="8" w:space="0" w:color="auto"/>
        </w:rPr>
        <w:t>at odds with the lived meaning of solidarity</w:t>
      </w:r>
      <w:r w:rsidRPr="00433AC4">
        <w:rPr>
          <w:highlight w:val="cyan"/>
          <w:u w:val="single"/>
        </w:rPr>
        <w:t>:</w:t>
      </w:r>
      <w:r w:rsidRPr="00433AC4">
        <w:rPr>
          <w:sz w:val="16"/>
        </w:rPr>
        <w:t xml:space="preserve"> rights are assumed to be individual rights, and </w:t>
      </w:r>
      <w:r w:rsidRPr="00433AC4">
        <w:rPr>
          <w:u w:val="single"/>
        </w:rPr>
        <w:t xml:space="preserve">even the </w:t>
      </w:r>
      <w:r w:rsidRPr="00433AC4">
        <w:rPr>
          <w:highlight w:val="cyan"/>
          <w:u w:val="single"/>
        </w:rPr>
        <w:t xml:space="preserve">statutory creation of </w:t>
      </w:r>
      <w:r w:rsidRPr="00433AC4">
        <w:rPr>
          <w:b/>
          <w:iCs/>
          <w:highlight w:val="cyan"/>
          <w:u w:val="single"/>
          <w:bdr w:val="single" w:sz="8" w:space="0" w:color="auto"/>
        </w:rPr>
        <w:t>collective rights</w:t>
      </w:r>
      <w:r w:rsidRPr="00433AC4">
        <w:rPr>
          <w:highlight w:val="cyan"/>
          <w:u w:val="single"/>
        </w:rPr>
        <w:t xml:space="preserve"> was </w:t>
      </w:r>
      <w:r w:rsidRPr="00433AC4">
        <w:rPr>
          <w:b/>
          <w:iCs/>
          <w:highlight w:val="cyan"/>
          <w:u w:val="single"/>
          <w:bdr w:val="single" w:sz="8" w:space="0" w:color="auto"/>
        </w:rPr>
        <w:t>problematic</w:t>
      </w:r>
      <w:r w:rsidRPr="00433AC4">
        <w:rPr>
          <w:highlight w:val="cyan"/>
          <w:u w:val="single"/>
        </w:rPr>
        <w:t xml:space="preserve"> </w:t>
      </w:r>
      <w:r w:rsidRPr="00433AC4">
        <w:rPr>
          <w:u w:val="single"/>
        </w:rPr>
        <w:t>for law.</w:t>
      </w:r>
      <w:r w:rsidRPr="00433AC4">
        <w:rPr>
          <w:sz w:val="16"/>
        </w:rPr>
        <w:t xml:space="preserve"> </w:t>
      </w:r>
      <w:r w:rsidRPr="00433AC4">
        <w:rPr>
          <w:highlight w:val="cyan"/>
          <w:u w:val="single"/>
        </w:rPr>
        <w:t>Would</w:t>
      </w:r>
      <w:r w:rsidRPr="00433AC4">
        <w:rPr>
          <w:u w:val="single"/>
        </w:rPr>
        <w:t xml:space="preserve"> the </w:t>
      </w:r>
      <w:r w:rsidRPr="00433AC4">
        <w:rPr>
          <w:highlight w:val="cyan"/>
          <w:u w:val="single"/>
        </w:rPr>
        <w:t>new</w:t>
      </w:r>
      <w:r w:rsidRPr="00433AC4">
        <w:rPr>
          <w:u w:val="single"/>
        </w:rPr>
        <w:t xml:space="preserve"> collective </w:t>
      </w:r>
      <w:r w:rsidRPr="00433AC4">
        <w:rPr>
          <w:highlight w:val="cyan"/>
          <w:u w:val="single"/>
        </w:rPr>
        <w:t>rights be seen as</w:t>
      </w:r>
      <w:r w:rsidRPr="00433AC4">
        <w:rPr>
          <w:u w:val="single"/>
        </w:rPr>
        <w:t xml:space="preserve"> a form of </w:t>
      </w:r>
      <w:r w:rsidRPr="00433AC4">
        <w:rPr>
          <w:highlight w:val="cyan"/>
          <w:u w:val="single"/>
        </w:rPr>
        <w:t>property belonging to groups rather than</w:t>
      </w:r>
      <w:r w:rsidRPr="00433AC4">
        <w:rPr>
          <w:u w:val="single"/>
        </w:rPr>
        <w:t xml:space="preserve"> to </w:t>
      </w:r>
      <w:r w:rsidRPr="00433AC4">
        <w:rPr>
          <w:highlight w:val="cyan"/>
          <w:u w:val="single"/>
        </w:rPr>
        <w:t>individuals?</w:t>
      </w:r>
      <w:r w:rsidRPr="00433AC4">
        <w:rPr>
          <w:sz w:val="16"/>
        </w:rPr>
        <w:t xml:space="preserve">1 83 </w:t>
      </w:r>
      <w:r w:rsidRPr="00433AC4">
        <w:rPr>
          <w:u w:val="single"/>
        </w:rPr>
        <w:t xml:space="preserve">If so, </w:t>
      </w:r>
      <w:r w:rsidRPr="00433AC4">
        <w:rPr>
          <w:b/>
          <w:iCs/>
          <w:highlight w:val="cyan"/>
          <w:u w:val="single"/>
          <w:bdr w:val="single" w:sz="8" w:space="0" w:color="auto"/>
        </w:rPr>
        <w:t>how could an individual worker assert collective rights</w:t>
      </w:r>
      <w:r w:rsidRPr="00433AC4">
        <w:rPr>
          <w:highlight w:val="cyan"/>
          <w:u w:val="single"/>
        </w:rPr>
        <w:t>?</w:t>
      </w:r>
      <w:r w:rsidRPr="00433AC4">
        <w:rPr>
          <w:sz w:val="16"/>
        </w:rPr>
        <w:t xml:space="preserve"> Worse, the idea of one person's exercise of a right enhancing rather than detracting from </w:t>
      </w:r>
      <w:proofErr w:type="gramStart"/>
      <w:r w:rsidRPr="00433AC4">
        <w:rPr>
          <w:sz w:val="16"/>
        </w:rPr>
        <w:t>another's was</w:t>
      </w:r>
      <w:proofErr w:type="gramEnd"/>
      <w:r w:rsidRPr="00433AC4">
        <w:rPr>
          <w:sz w:val="16"/>
        </w:rPr>
        <w:t xml:space="preserve"> alien to a legal system that tended to see rights exercise in zero-sum terms.1 84 As </w:t>
      </w:r>
      <w:proofErr w:type="spellStart"/>
      <w:r w:rsidRPr="00433AC4">
        <w:rPr>
          <w:sz w:val="16"/>
        </w:rPr>
        <w:t>Staughton</w:t>
      </w:r>
      <w:proofErr w:type="spellEnd"/>
      <w:r w:rsidRPr="00433AC4">
        <w:rPr>
          <w:sz w:val="16"/>
        </w:rPr>
        <w:t xml:space="preserve"> Lynd explained,</w:t>
      </w:r>
    </w:p>
    <w:p w14:paraId="59E31F67" w14:textId="77777777" w:rsidR="0047294D" w:rsidRPr="00433AC4" w:rsidRDefault="0047294D" w:rsidP="0047294D">
      <w:pPr>
        <w:ind w:left="720"/>
        <w:rPr>
          <w:sz w:val="16"/>
        </w:rPr>
      </w:pPr>
      <w:r w:rsidRPr="00433AC4">
        <w:rPr>
          <w:u w:val="single"/>
        </w:rPr>
        <w:t xml:space="preserve">the </w:t>
      </w:r>
      <w:r w:rsidRPr="00433AC4">
        <w:rPr>
          <w:highlight w:val="cyan"/>
          <w:u w:val="single"/>
        </w:rPr>
        <w:t xml:space="preserve">language of rights is </w:t>
      </w:r>
      <w:r w:rsidRPr="00433AC4">
        <w:rPr>
          <w:b/>
          <w:iCs/>
          <w:highlight w:val="cyan"/>
          <w:u w:val="single"/>
          <w:bdr w:val="single" w:sz="8" w:space="0" w:color="auto"/>
        </w:rPr>
        <w:t>permeated</w:t>
      </w:r>
      <w:r w:rsidRPr="00433AC4">
        <w:rPr>
          <w:highlight w:val="cyan"/>
          <w:u w:val="single"/>
        </w:rPr>
        <w:t xml:space="preserve"> by</w:t>
      </w:r>
      <w:r w:rsidRPr="00433AC4">
        <w:rPr>
          <w:u w:val="single"/>
        </w:rPr>
        <w:t xml:space="preserve"> the </w:t>
      </w:r>
      <w:r w:rsidRPr="00433AC4">
        <w:rPr>
          <w:b/>
          <w:iCs/>
          <w:highlight w:val="cyan"/>
          <w:u w:val="single"/>
          <w:bdr w:val="single" w:sz="8" w:space="0" w:color="auto"/>
        </w:rPr>
        <w:t>possessive individualism</w:t>
      </w:r>
      <w:r w:rsidRPr="00433AC4">
        <w:rPr>
          <w:highlight w:val="cyan"/>
          <w:u w:val="single"/>
        </w:rPr>
        <w:t xml:space="preserve"> of capitalist society</w:t>
      </w:r>
      <w:r w:rsidRPr="00433AC4">
        <w:rPr>
          <w:u w:val="single"/>
        </w:rPr>
        <w:t xml:space="preserve">. </w:t>
      </w:r>
      <w:r w:rsidRPr="00433AC4">
        <w:rPr>
          <w:sz w:val="16"/>
        </w:rPr>
        <w:t>Rights, in the conventional view, are assumed to be individual rights</w:t>
      </w:r>
      <w:proofErr w:type="gramStart"/>
      <w:r w:rsidRPr="00433AC4">
        <w:rPr>
          <w:sz w:val="16"/>
        </w:rPr>
        <w:t>. . . .</w:t>
      </w:r>
      <w:proofErr w:type="gramEnd"/>
      <w:r w:rsidRPr="00433AC4">
        <w:rPr>
          <w:sz w:val="16"/>
        </w:rPr>
        <w:t xml:space="preserve"> Moreover, </w:t>
      </w:r>
      <w:r w:rsidRPr="00433AC4">
        <w:rPr>
          <w:u w:val="single"/>
        </w:rPr>
        <w:t xml:space="preserve">in the conventional view </w:t>
      </w:r>
      <w:r w:rsidRPr="00433AC4">
        <w:rPr>
          <w:highlight w:val="cyan"/>
          <w:u w:val="single"/>
        </w:rPr>
        <w:t>individuals</w:t>
      </w:r>
      <w:r w:rsidRPr="00433AC4">
        <w:rPr>
          <w:u w:val="single"/>
        </w:rPr>
        <w:t xml:space="preserve"> are </w:t>
      </w:r>
      <w:r w:rsidRPr="00433AC4">
        <w:rPr>
          <w:highlight w:val="cyan"/>
          <w:u w:val="single"/>
        </w:rPr>
        <w:t xml:space="preserve">imagined to </w:t>
      </w:r>
      <w:r w:rsidRPr="00433AC4">
        <w:rPr>
          <w:b/>
          <w:iCs/>
          <w:highlight w:val="cyan"/>
          <w:u w:val="single"/>
          <w:bdr w:val="single" w:sz="8" w:space="0" w:color="auto"/>
        </w:rPr>
        <w:t>possess rights</w:t>
      </w:r>
      <w:r w:rsidRPr="00433AC4">
        <w:rPr>
          <w:highlight w:val="cyan"/>
          <w:u w:val="single"/>
        </w:rPr>
        <w:t xml:space="preserve"> in the </w:t>
      </w:r>
      <w:r w:rsidRPr="00433AC4">
        <w:rPr>
          <w:b/>
          <w:iCs/>
          <w:highlight w:val="cyan"/>
          <w:u w:val="single"/>
          <w:bdr w:val="single" w:sz="8" w:space="0" w:color="auto"/>
        </w:rPr>
        <w:t>same way</w:t>
      </w:r>
      <w:r w:rsidRPr="00433AC4">
        <w:rPr>
          <w:u w:val="single"/>
        </w:rPr>
        <w:t xml:space="preserve"> that </w:t>
      </w:r>
      <w:r w:rsidRPr="00433AC4">
        <w:rPr>
          <w:highlight w:val="cyan"/>
          <w:u w:val="single"/>
        </w:rPr>
        <w:t>they possess</w:t>
      </w:r>
      <w:r w:rsidRPr="00433AC4">
        <w:rPr>
          <w:sz w:val="16"/>
        </w:rPr>
        <w:t xml:space="preserve"> more tangible kinds of </w:t>
      </w:r>
      <w:proofErr w:type="gramStart"/>
      <w:r w:rsidRPr="00433AC4">
        <w:rPr>
          <w:b/>
          <w:iCs/>
          <w:highlight w:val="cyan"/>
          <w:u w:val="single"/>
          <w:bdr w:val="single" w:sz="8" w:space="0" w:color="auto"/>
        </w:rPr>
        <w:t>property</w:t>
      </w:r>
      <w:r w:rsidRPr="00433AC4">
        <w:t>..</w:t>
      </w:r>
      <w:r w:rsidRPr="00433AC4">
        <w:rPr>
          <w:sz w:val="16"/>
        </w:rPr>
        <w:t xml:space="preserve"> . .</w:t>
      </w:r>
      <w:proofErr w:type="gramEnd"/>
      <w:r w:rsidRPr="00433AC4">
        <w:rPr>
          <w:sz w:val="16"/>
        </w:rPr>
        <w:t xml:space="preserve"> Consistent with </w:t>
      </w:r>
      <w:r w:rsidRPr="00433AC4">
        <w:rPr>
          <w:highlight w:val="cyan"/>
          <w:u w:val="single"/>
        </w:rPr>
        <w:t>this</w:t>
      </w:r>
      <w:r w:rsidRPr="00433AC4">
        <w:rPr>
          <w:u w:val="single"/>
        </w:rPr>
        <w:t xml:space="preserve"> analysis of rights as property</w:t>
      </w:r>
      <w:r w:rsidRPr="00433AC4">
        <w:rPr>
          <w:sz w:val="16"/>
        </w:rPr>
        <w:t xml:space="preserve">, the conventional view </w:t>
      </w:r>
      <w:r w:rsidRPr="00433AC4">
        <w:rPr>
          <w:u w:val="single"/>
        </w:rPr>
        <w:t xml:space="preserve">implicitly </w:t>
      </w:r>
      <w:r w:rsidRPr="00433AC4">
        <w:rPr>
          <w:highlight w:val="cyan"/>
          <w:u w:val="single"/>
        </w:rPr>
        <w:t>assumes</w:t>
      </w:r>
      <w:r w:rsidRPr="00433AC4">
        <w:rPr>
          <w:u w:val="single"/>
        </w:rPr>
        <w:t xml:space="preserve"> that the </w:t>
      </w:r>
      <w:r w:rsidRPr="00433AC4">
        <w:rPr>
          <w:b/>
          <w:iCs/>
          <w:highlight w:val="cyan"/>
          <w:u w:val="single"/>
          <w:bdr w:val="single" w:sz="8" w:space="0" w:color="auto"/>
        </w:rPr>
        <w:t>supply of rights is finite</w:t>
      </w:r>
      <w:r w:rsidRPr="00433AC4">
        <w:rPr>
          <w:highlight w:val="cyan"/>
          <w:u w:val="single"/>
        </w:rPr>
        <w:t>, and</w:t>
      </w:r>
      <w:r w:rsidRPr="00433AC4">
        <w:rPr>
          <w:sz w:val="16"/>
        </w:rPr>
        <w:t xml:space="preserve"> thus </w:t>
      </w:r>
      <w:r w:rsidRPr="00433AC4">
        <w:rPr>
          <w:u w:val="single"/>
        </w:rPr>
        <w:t xml:space="preserve">that </w:t>
      </w:r>
      <w:r w:rsidRPr="00433AC4">
        <w:rPr>
          <w:highlight w:val="cyan"/>
          <w:u w:val="single"/>
        </w:rPr>
        <w:t>"right" is a scarce commodity</w:t>
      </w:r>
      <w:r w:rsidRPr="00433AC4">
        <w:rPr>
          <w:u w:val="single"/>
        </w:rPr>
        <w:t>.</w:t>
      </w:r>
      <w:r w:rsidRPr="00433AC4">
        <w:rPr>
          <w:sz w:val="16"/>
        </w:rPr>
        <w:t xml:space="preserve"> In this view </w:t>
      </w:r>
      <w:r w:rsidRPr="00433AC4">
        <w:rPr>
          <w:b/>
          <w:iCs/>
          <w:sz w:val="28"/>
          <w:u w:val="single"/>
          <w:bdr w:val="single" w:sz="8" w:space="0" w:color="auto"/>
        </w:rPr>
        <w:t xml:space="preserve">the </w:t>
      </w:r>
      <w:r w:rsidRPr="00433AC4">
        <w:rPr>
          <w:b/>
          <w:iCs/>
          <w:sz w:val="28"/>
          <w:highlight w:val="cyan"/>
          <w:u w:val="single"/>
          <w:bdr w:val="single" w:sz="8" w:space="0" w:color="auto"/>
        </w:rPr>
        <w:t>assertion of one person's right is likely to impinge on and diminish the rights of others.</w:t>
      </w:r>
      <w:r w:rsidRPr="00433AC4">
        <w:rPr>
          <w:sz w:val="16"/>
        </w:rPr>
        <w:t xml:space="preserve"> Thus, as Karl </w:t>
      </w:r>
      <w:proofErr w:type="spellStart"/>
      <w:r w:rsidRPr="00433AC4">
        <w:rPr>
          <w:sz w:val="16"/>
        </w:rPr>
        <w:t>Klare</w:t>
      </w:r>
      <w:proofErr w:type="spellEnd"/>
      <w:r w:rsidRPr="00433AC4">
        <w:rPr>
          <w:sz w:val="16"/>
        </w:rPr>
        <w:t xml:space="preserve"> has suggested </w:t>
      </w:r>
      <w:proofErr w:type="gramStart"/>
      <w:r w:rsidRPr="00433AC4">
        <w:rPr>
          <w:sz w:val="16"/>
        </w:rPr>
        <w:t>. . . ,</w:t>
      </w:r>
      <w:proofErr w:type="gramEnd"/>
      <w:r w:rsidRPr="00433AC4">
        <w:rPr>
          <w:sz w:val="16"/>
        </w:rPr>
        <w:t xml:space="preserve"> </w:t>
      </w:r>
      <w:r w:rsidRPr="00433AC4">
        <w:rPr>
          <w:u w:val="single"/>
        </w:rPr>
        <w:t>conventional rights rhetoric assumes a "zero-sum" game.</w:t>
      </w:r>
      <w:r w:rsidRPr="00433AC4">
        <w:rPr>
          <w:sz w:val="16"/>
        </w:rPr>
        <w:t xml:space="preserve"> 85</w:t>
      </w:r>
    </w:p>
    <w:p w14:paraId="793899BE" w14:textId="77777777" w:rsidR="0047294D" w:rsidRPr="00433AC4" w:rsidRDefault="0047294D" w:rsidP="0047294D">
      <w:pPr>
        <w:ind w:left="720"/>
        <w:rPr>
          <w:sz w:val="16"/>
        </w:rPr>
      </w:pPr>
    </w:p>
    <w:p w14:paraId="0B6EFA60" w14:textId="77777777" w:rsidR="0047294D" w:rsidRPr="00433AC4" w:rsidRDefault="0047294D" w:rsidP="0047294D">
      <w:pPr>
        <w:keepNext/>
        <w:keepLines/>
        <w:spacing w:before="40"/>
        <w:outlineLvl w:val="3"/>
        <w:rPr>
          <w:rFonts w:eastAsiaTheme="majorEastAsia" w:cstheme="majorBidi"/>
          <w:b/>
          <w:iCs/>
          <w:sz w:val="26"/>
        </w:rPr>
      </w:pPr>
      <w:r w:rsidRPr="00433AC4">
        <w:rPr>
          <w:rFonts w:eastAsiaTheme="majorEastAsia" w:cstheme="majorBidi"/>
          <w:b/>
          <w:iCs/>
          <w:sz w:val="26"/>
        </w:rPr>
        <w:lastRenderedPageBreak/>
        <w:t>Frustrated, she walked down the halls trying to remind herself why she had joined the activity in the first place.</w:t>
      </w:r>
    </w:p>
    <w:p w14:paraId="3B87DB04" w14:textId="77777777" w:rsidR="0047294D" w:rsidRPr="00433AC4" w:rsidRDefault="0047294D" w:rsidP="0047294D">
      <w:pPr>
        <w:keepNext/>
        <w:keepLines/>
        <w:spacing w:before="40"/>
        <w:outlineLvl w:val="3"/>
        <w:rPr>
          <w:rFonts w:eastAsiaTheme="majorEastAsia" w:cstheme="majorBidi"/>
          <w:b/>
          <w:iCs/>
          <w:sz w:val="26"/>
        </w:rPr>
      </w:pPr>
    </w:p>
    <w:p w14:paraId="65E9ED63" w14:textId="77777777" w:rsidR="0047294D" w:rsidRPr="00433AC4" w:rsidRDefault="0047294D" w:rsidP="0047294D">
      <w:pPr>
        <w:keepNext/>
        <w:keepLines/>
        <w:spacing w:before="40"/>
        <w:outlineLvl w:val="3"/>
        <w:rPr>
          <w:rFonts w:eastAsiaTheme="majorEastAsia" w:cstheme="majorBidi"/>
          <w:b/>
          <w:iCs/>
          <w:sz w:val="26"/>
        </w:rPr>
      </w:pPr>
      <w:r w:rsidRPr="00433AC4">
        <w:rPr>
          <w:rFonts w:eastAsiaTheme="majorEastAsia" w:cstheme="majorBidi"/>
          <w:b/>
          <w:iCs/>
          <w:sz w:val="26"/>
        </w:rPr>
        <w:t>Just then, another black girl smiled at her.</w:t>
      </w:r>
    </w:p>
    <w:p w14:paraId="5A44CD00" w14:textId="77777777" w:rsidR="0047294D" w:rsidRPr="00433AC4" w:rsidRDefault="0047294D" w:rsidP="0047294D">
      <w:pPr>
        <w:keepNext/>
        <w:keepLines/>
        <w:spacing w:before="40"/>
        <w:outlineLvl w:val="3"/>
        <w:rPr>
          <w:rFonts w:eastAsiaTheme="majorEastAsia" w:cstheme="majorBidi"/>
          <w:b/>
          <w:iCs/>
          <w:sz w:val="26"/>
        </w:rPr>
      </w:pPr>
      <w:r w:rsidRPr="00433AC4">
        <w:rPr>
          <w:rFonts w:eastAsiaTheme="majorEastAsia" w:cstheme="majorBidi"/>
          <w:b/>
          <w:iCs/>
          <w:sz w:val="26"/>
        </w:rPr>
        <w:t xml:space="preserve"> </w:t>
      </w:r>
    </w:p>
    <w:p w14:paraId="1C795145" w14:textId="77777777" w:rsidR="0047294D" w:rsidRPr="00433AC4" w:rsidRDefault="0047294D" w:rsidP="0047294D">
      <w:pPr>
        <w:keepNext/>
        <w:keepLines/>
        <w:spacing w:before="40"/>
        <w:outlineLvl w:val="3"/>
        <w:rPr>
          <w:rFonts w:eastAsiaTheme="majorEastAsia" w:cstheme="majorBidi"/>
          <w:b/>
          <w:iCs/>
          <w:sz w:val="26"/>
        </w:rPr>
      </w:pPr>
      <w:r w:rsidRPr="00433AC4">
        <w:rPr>
          <w:rFonts w:eastAsiaTheme="majorEastAsia" w:cstheme="majorBidi"/>
          <w:b/>
          <w:iCs/>
          <w:sz w:val="26"/>
        </w:rPr>
        <w:t>For the first time, she felt seen, despite the activity requiring so much from them; the girls couldn't help but feel a sense of joy.</w:t>
      </w:r>
    </w:p>
    <w:p w14:paraId="752F767D" w14:textId="77777777" w:rsidR="0047294D" w:rsidRPr="00433AC4" w:rsidRDefault="0047294D" w:rsidP="0047294D">
      <w:pPr>
        <w:keepNext/>
        <w:keepLines/>
        <w:spacing w:before="40"/>
        <w:outlineLvl w:val="3"/>
        <w:rPr>
          <w:rFonts w:eastAsiaTheme="majorEastAsia" w:cstheme="majorBidi"/>
          <w:b/>
          <w:iCs/>
          <w:sz w:val="26"/>
        </w:rPr>
      </w:pPr>
    </w:p>
    <w:p w14:paraId="38E1A2FB" w14:textId="77777777" w:rsidR="0047294D" w:rsidRPr="00433AC4" w:rsidRDefault="0047294D" w:rsidP="0047294D">
      <w:pPr>
        <w:keepNext/>
        <w:keepLines/>
        <w:spacing w:before="40"/>
        <w:outlineLvl w:val="3"/>
        <w:rPr>
          <w:rFonts w:eastAsiaTheme="majorEastAsia" w:cstheme="majorBidi"/>
          <w:b/>
          <w:iCs/>
          <w:sz w:val="26"/>
        </w:rPr>
      </w:pPr>
      <w:r w:rsidRPr="00433AC4">
        <w:rPr>
          <w:rFonts w:eastAsiaTheme="majorEastAsia" w:cstheme="majorBidi"/>
          <w:b/>
          <w:iCs/>
          <w:sz w:val="26"/>
        </w:rPr>
        <w:t xml:space="preserve">She knew that when she saw a black woman in the back, </w:t>
      </w:r>
      <w:proofErr w:type="gramStart"/>
      <w:r w:rsidRPr="00433AC4">
        <w:rPr>
          <w:rFonts w:eastAsiaTheme="majorEastAsia" w:cstheme="majorBidi"/>
          <w:b/>
          <w:iCs/>
          <w:sz w:val="26"/>
        </w:rPr>
        <w:t>whether or not</w:t>
      </w:r>
      <w:proofErr w:type="gramEnd"/>
      <w:r w:rsidRPr="00433AC4">
        <w:rPr>
          <w:rFonts w:eastAsiaTheme="majorEastAsia" w:cstheme="majorBidi"/>
          <w:b/>
          <w:iCs/>
          <w:sz w:val="26"/>
        </w:rPr>
        <w:t xml:space="preserve"> she won or lost, she’d be able to speak without alteration.</w:t>
      </w:r>
    </w:p>
    <w:p w14:paraId="43363D8B" w14:textId="77777777" w:rsidR="0047294D" w:rsidRPr="00433AC4" w:rsidRDefault="0047294D" w:rsidP="0047294D">
      <w:pPr>
        <w:keepNext/>
        <w:keepLines/>
        <w:spacing w:before="40"/>
        <w:outlineLvl w:val="3"/>
        <w:rPr>
          <w:rFonts w:eastAsiaTheme="majorEastAsia" w:cstheme="majorBidi"/>
          <w:b/>
          <w:iCs/>
          <w:sz w:val="26"/>
        </w:rPr>
      </w:pPr>
    </w:p>
    <w:p w14:paraId="12E3C67B" w14:textId="77777777" w:rsidR="0047294D" w:rsidRPr="00433AC4" w:rsidRDefault="0047294D" w:rsidP="0047294D">
      <w:pPr>
        <w:keepNext/>
        <w:keepLines/>
        <w:spacing w:before="40"/>
        <w:outlineLvl w:val="3"/>
        <w:rPr>
          <w:rFonts w:eastAsiaTheme="majorEastAsia" w:cstheme="majorBidi"/>
          <w:b/>
          <w:iCs/>
          <w:sz w:val="26"/>
        </w:rPr>
      </w:pPr>
      <w:r w:rsidRPr="00433AC4">
        <w:rPr>
          <w:rFonts w:eastAsiaTheme="majorEastAsia" w:cstheme="majorBidi"/>
          <w:b/>
          <w:iCs/>
          <w:sz w:val="26"/>
        </w:rPr>
        <w:t xml:space="preserve">The silent head nods, the quiet snaps when something resonates, and it made her feel safe. They saw her for more than words on a screen, more than competition, but rather as someone with whom they can connect with. They made debate a space of authentic joy </w:t>
      </w:r>
      <w:proofErr w:type="gramStart"/>
      <w:r w:rsidRPr="00433AC4">
        <w:rPr>
          <w:rFonts w:eastAsiaTheme="majorEastAsia" w:cstheme="majorBidi"/>
          <w:b/>
          <w:iCs/>
          <w:sz w:val="26"/>
        </w:rPr>
        <w:t>where</w:t>
      </w:r>
      <w:proofErr w:type="gramEnd"/>
    </w:p>
    <w:p w14:paraId="47420D03" w14:textId="77777777" w:rsidR="0047294D" w:rsidRPr="00433AC4" w:rsidRDefault="0047294D" w:rsidP="0047294D">
      <w:r w:rsidRPr="00433AC4">
        <w:rPr>
          <w:highlight w:val="cyan"/>
          <w:u w:val="single"/>
        </w:rPr>
        <w:t>Experiment was everywhere</w:t>
      </w:r>
      <w:r w:rsidRPr="00433AC4">
        <w:t xml:space="preserve">. It was a ubiquitous term employed to describe a range of social projects—from the settlement house to a laboratory of sociology to a model tenement, from aesthetic and scientific innovations to radical designs for living. It was a term bandied about. </w:t>
      </w:r>
      <w:r w:rsidRPr="00433AC4">
        <w:rPr>
          <w:highlight w:val="cyan"/>
          <w:u w:val="single"/>
        </w:rPr>
        <w:t>There was nothing precious</w:t>
      </w:r>
      <w:r w:rsidRPr="00433AC4">
        <w:t xml:space="preserve"> or unusual </w:t>
      </w:r>
      <w:r w:rsidRPr="00433AC4">
        <w:rPr>
          <w:highlight w:val="cyan"/>
          <w:u w:val="single"/>
        </w:rPr>
        <w:t>about</w:t>
      </w:r>
      <w:r w:rsidRPr="00433AC4">
        <w:t xml:space="preserve"> seeking, venturing, testing, trying, speculating, discovering, exploring new avenues, </w:t>
      </w:r>
      <w:r w:rsidRPr="00433AC4">
        <w:rPr>
          <w:highlight w:val="cyan"/>
          <w:u w:val="single"/>
        </w:rPr>
        <w:t>breaking</w:t>
      </w:r>
      <w:r w:rsidRPr="00433AC4">
        <w:rPr>
          <w:u w:val="single"/>
        </w:rPr>
        <w:t xml:space="preserve"> </w:t>
      </w:r>
      <w:r w:rsidRPr="00433AC4">
        <w:t xml:space="preserve">with </w:t>
      </w:r>
      <w:r w:rsidRPr="00433AC4">
        <w:rPr>
          <w:highlight w:val="cyan"/>
          <w:u w:val="single"/>
        </w:rPr>
        <w:t>traditions,</w:t>
      </w:r>
      <w:r w:rsidRPr="00433AC4">
        <w:rPr>
          <w:u w:val="single"/>
        </w:rPr>
        <w:t xml:space="preserve"> </w:t>
      </w:r>
      <w:r w:rsidRPr="00433AC4">
        <w:t xml:space="preserve">defying law, </w:t>
      </w:r>
      <w:r w:rsidRPr="00433AC4">
        <w:rPr>
          <w:highlight w:val="cyan"/>
          <w:u w:val="single"/>
        </w:rPr>
        <w:t xml:space="preserve">and making it, except </w:t>
      </w:r>
      <w:r w:rsidRPr="00433AC4">
        <w:t>that</w:t>
      </w:r>
      <w:r w:rsidRPr="00433AC4">
        <w:rPr>
          <w:highlight w:val="cyan"/>
          <w:u w:val="single"/>
        </w:rPr>
        <w:t xml:space="preserve"> hardly anyone imagined that young black women might be involved</w:t>
      </w:r>
      <w:r w:rsidRPr="00433AC4">
        <w:t xml:space="preserve"> in this project too. Few guessed that Mattie was trying to make something of herself, however uncertain she was about what might be and however </w:t>
      </w:r>
      <w:r w:rsidRPr="00433AC4">
        <w:rPr>
          <w:highlight w:val="cyan"/>
          <w:u w:val="single"/>
        </w:rPr>
        <w:t>desperate to shake loose the expectations</w:t>
      </w:r>
      <w:r w:rsidRPr="00433AC4">
        <w:t xml:space="preserve"> and demands </w:t>
      </w:r>
      <w:r w:rsidRPr="00433AC4">
        <w:rPr>
          <w:highlight w:val="cyan"/>
          <w:u w:val="single"/>
        </w:rPr>
        <w:t>of others</w:t>
      </w:r>
      <w:r w:rsidRPr="00433AC4">
        <w:t>, which always boiled down to drudge and whore. Better an errant path than the known world</w:t>
      </w:r>
      <w:r w:rsidRPr="00433AC4">
        <w:rPr>
          <w:highlight w:val="cyan"/>
          <w:u w:val="single"/>
        </w:rPr>
        <w:t>. Better loose than stuck.</w:t>
      </w:r>
      <w:r w:rsidRPr="00433AC4">
        <w:t xml:space="preserve"> </w:t>
      </w:r>
      <w:r w:rsidRPr="00433AC4">
        <w:rPr>
          <w:vertAlign w:val="superscript"/>
        </w:rPr>
        <w:footnoteReference w:id="10"/>
      </w:r>
    </w:p>
    <w:p w14:paraId="4BFA0BFF" w14:textId="77777777" w:rsidR="0047294D" w:rsidRPr="00433AC4" w:rsidRDefault="0047294D" w:rsidP="0047294D">
      <w:pPr>
        <w:keepNext/>
        <w:keepLines/>
        <w:spacing w:before="40"/>
        <w:outlineLvl w:val="3"/>
        <w:rPr>
          <w:rFonts w:eastAsiaTheme="majorEastAsia" w:cstheme="majorBidi"/>
          <w:b/>
          <w:iCs/>
          <w:sz w:val="26"/>
        </w:rPr>
      </w:pPr>
    </w:p>
    <w:p w14:paraId="52AB22A8" w14:textId="77777777" w:rsidR="0047294D" w:rsidRPr="00433AC4" w:rsidRDefault="0047294D" w:rsidP="0047294D">
      <w:pPr>
        <w:keepNext/>
        <w:keepLines/>
        <w:spacing w:before="40"/>
        <w:outlineLvl w:val="3"/>
        <w:rPr>
          <w:rFonts w:eastAsiaTheme="majorEastAsia" w:cstheme="majorBidi"/>
          <w:b/>
          <w:iCs/>
          <w:sz w:val="26"/>
        </w:rPr>
      </w:pPr>
      <w:r w:rsidRPr="00433AC4">
        <w:rPr>
          <w:rFonts w:eastAsiaTheme="majorEastAsia" w:cstheme="majorBidi"/>
          <w:b/>
          <w:iCs/>
          <w:sz w:val="26"/>
        </w:rPr>
        <w:t xml:space="preserve">Thus, We Affirm </w:t>
      </w:r>
      <w:r>
        <w:rPr>
          <w:rFonts w:eastAsiaTheme="majorEastAsia" w:cstheme="majorBidi"/>
          <w:b/>
          <w:iCs/>
          <w:sz w:val="26"/>
        </w:rPr>
        <w:t>Revolution in a Minor Key</w:t>
      </w:r>
      <w:r w:rsidRPr="00433AC4">
        <w:rPr>
          <w:rFonts w:eastAsiaTheme="majorEastAsia" w:cstheme="majorBidi"/>
          <w:b/>
          <w:iCs/>
          <w:sz w:val="26"/>
        </w:rPr>
        <w:t>.</w:t>
      </w:r>
    </w:p>
    <w:p w14:paraId="0A5D6BE3" w14:textId="77777777" w:rsidR="0047294D" w:rsidRPr="00433AC4" w:rsidRDefault="0047294D" w:rsidP="0047294D">
      <w:pPr>
        <w:keepNext/>
        <w:keepLines/>
        <w:spacing w:before="40"/>
        <w:outlineLvl w:val="3"/>
        <w:rPr>
          <w:rFonts w:eastAsiaTheme="majorEastAsia" w:cstheme="majorBidi"/>
          <w:b/>
          <w:iCs/>
          <w:sz w:val="26"/>
        </w:rPr>
      </w:pPr>
      <w:r w:rsidRPr="00433AC4">
        <w:rPr>
          <w:rFonts w:eastAsiaTheme="majorEastAsia" w:cstheme="majorBidi"/>
          <w:b/>
          <w:iCs/>
          <w:sz w:val="26"/>
        </w:rPr>
        <w:t xml:space="preserve"> </w:t>
      </w:r>
    </w:p>
    <w:p w14:paraId="3D00A9AC" w14:textId="77777777" w:rsidR="0047294D" w:rsidRPr="00433AC4" w:rsidRDefault="0047294D" w:rsidP="0047294D">
      <w:pPr>
        <w:keepNext/>
        <w:keepLines/>
        <w:spacing w:before="40"/>
        <w:outlineLvl w:val="3"/>
        <w:rPr>
          <w:rFonts w:eastAsiaTheme="majorEastAsia" w:cstheme="majorBidi"/>
          <w:b/>
          <w:iCs/>
          <w:sz w:val="26"/>
        </w:rPr>
      </w:pPr>
      <w:r w:rsidRPr="00433AC4">
        <w:rPr>
          <w:rFonts w:eastAsiaTheme="majorEastAsia" w:cstheme="majorBidi"/>
          <w:b/>
          <w:iCs/>
          <w:sz w:val="26"/>
        </w:rPr>
        <w:t xml:space="preserve">She realized that it was never about how she altered her tone or the things she produced. When she refused to accept the </w:t>
      </w:r>
      <w:proofErr w:type="gramStart"/>
      <w:r w:rsidRPr="00433AC4">
        <w:rPr>
          <w:rFonts w:eastAsiaTheme="majorEastAsia" w:cstheme="majorBidi"/>
          <w:b/>
          <w:iCs/>
          <w:sz w:val="26"/>
        </w:rPr>
        <w:t>life</w:t>
      </w:r>
      <w:proofErr w:type="gramEnd"/>
      <w:r w:rsidRPr="00433AC4">
        <w:rPr>
          <w:rFonts w:eastAsiaTheme="majorEastAsia" w:cstheme="majorBidi"/>
          <w:b/>
          <w:iCs/>
          <w:sz w:val="26"/>
        </w:rPr>
        <w:t xml:space="preserve"> others had sentenced her to and instead embrace her authenticity and her own desire, She found pleasure in places she least expected.</w:t>
      </w:r>
    </w:p>
    <w:p w14:paraId="5D7A0CE4" w14:textId="77777777" w:rsidR="0047294D" w:rsidRDefault="0047294D" w:rsidP="0047294D">
      <w:r w:rsidRPr="00433AC4">
        <w:rPr>
          <w:highlight w:val="cyan"/>
          <w:u w:val="single"/>
        </w:rPr>
        <w:t>If she could feel deeply, she could be free</w:t>
      </w:r>
      <w:r w:rsidRPr="00433AC4">
        <w:t xml:space="preserve">. She knew that beauty was not a luxury, but like food and water, a requirement for living. </w:t>
      </w:r>
      <w:r w:rsidRPr="00433AC4">
        <w:rPr>
          <w:highlight w:val="cyan"/>
          <w:u w:val="single"/>
        </w:rPr>
        <w:t>She loved cashmere sweaters, not because they were expensive, but because the fabric felt so exquisite against her skin,</w:t>
      </w:r>
      <w:r w:rsidRPr="00433AC4">
        <w:t xml:space="preserve"> like a thousand fingers caressing her arms, </w:t>
      </w:r>
      <w:r w:rsidRPr="00433AC4">
        <w:rPr>
          <w:highlight w:val="cyan"/>
          <w:u w:val="single"/>
        </w:rPr>
        <w:t>and the cool slip of silk undergarments against her flesh</w:t>
      </w:r>
      <w:r w:rsidRPr="00433AC4">
        <w:t xml:space="preserve">, smooth and releasing all that heat and fire, </w:t>
      </w:r>
      <w:r w:rsidRPr="00433AC4">
        <w:rPr>
          <w:highlight w:val="cyan"/>
          <w:u w:val="single"/>
        </w:rPr>
        <w:t>and the way a gold bracelet</w:t>
      </w:r>
      <w:r w:rsidRPr="00433AC4">
        <w:t xml:space="preserve"> glinted and flashed in the sunlight and </w:t>
      </w:r>
      <w:r w:rsidRPr="00433AC4">
        <w:rPr>
          <w:highlight w:val="cyan"/>
          <w:u w:val="single"/>
        </w:rPr>
        <w:t>made the tone of her blue-black flesh so lush</w:t>
      </w:r>
      <w:r w:rsidRPr="00433AC4">
        <w:t xml:space="preserve">, as if right below the skin there were layers of indigo and ochre, a vortex of deep black in which you could lose yourself. </w:t>
      </w:r>
      <w:r w:rsidRPr="00433AC4">
        <w:rPr>
          <w:highlight w:val="cyan"/>
          <w:u w:val="single"/>
        </w:rPr>
        <w:t>Beauty and longing provided the essential architecture of her existence.</w:t>
      </w:r>
      <w:r w:rsidRPr="00433AC4">
        <w:t xml:space="preserve"> Her genius was exhausted in trying to live. </w:t>
      </w:r>
      <w:r w:rsidRPr="00433AC4">
        <w:rPr>
          <w:vertAlign w:val="superscript"/>
        </w:rPr>
        <w:footnoteReference w:id="11"/>
      </w:r>
    </w:p>
    <w:p w14:paraId="2E4D65C4" w14:textId="77777777" w:rsidR="0047294D" w:rsidRPr="00433AC4" w:rsidRDefault="0047294D" w:rsidP="0047294D"/>
    <w:p w14:paraId="6A45C8FF" w14:textId="77777777" w:rsidR="0047294D" w:rsidRDefault="0047294D" w:rsidP="0047294D">
      <w:pPr>
        <w:rPr>
          <w:b/>
          <w:bCs/>
          <w:sz w:val="26"/>
        </w:rPr>
      </w:pPr>
      <w:r w:rsidRPr="00433AC4">
        <w:rPr>
          <w:b/>
          <w:bCs/>
          <w:sz w:val="26"/>
        </w:rPr>
        <w:t>It was moments like when she</w:t>
      </w:r>
      <w:r>
        <w:rPr>
          <w:b/>
          <w:bCs/>
          <w:sz w:val="26"/>
        </w:rPr>
        <w:t xml:space="preserve"> and her friends could notice the other snapping in the back of their rounds. Understanding the other despite no one else truly getting what the other truly meant. The unspeakable power the two girls have in this moment bears the mark of the alterative. </w:t>
      </w:r>
    </w:p>
    <w:p w14:paraId="123CD2B4" w14:textId="77777777" w:rsidR="0047294D" w:rsidRDefault="0047294D" w:rsidP="0047294D">
      <w:pPr>
        <w:rPr>
          <w:b/>
          <w:bCs/>
          <w:sz w:val="26"/>
        </w:rPr>
      </w:pPr>
    </w:p>
    <w:p w14:paraId="426C04BA" w14:textId="3AC8CDA9" w:rsidR="0047294D" w:rsidRPr="00F06A08" w:rsidRDefault="0047294D" w:rsidP="0047294D">
      <w:pPr>
        <w:rPr>
          <w:b/>
          <w:bCs/>
          <w:sz w:val="26"/>
        </w:rPr>
      </w:pPr>
      <w:r w:rsidRPr="00433AC4">
        <w:rPr>
          <w:b/>
          <w:bCs/>
          <w:sz w:val="26"/>
        </w:rPr>
        <w:t xml:space="preserve">She imagined </w:t>
      </w:r>
      <w:r>
        <w:rPr>
          <w:b/>
          <w:bCs/>
          <w:sz w:val="26"/>
        </w:rPr>
        <w:t>what her life could look like beyond the</w:t>
      </w:r>
      <w:r w:rsidRPr="00433AC4">
        <w:rPr>
          <w:b/>
          <w:bCs/>
          <w:sz w:val="26"/>
        </w:rPr>
        <w:t xml:space="preserve"> workplace</w:t>
      </w:r>
      <w:r>
        <w:rPr>
          <w:b/>
          <w:bCs/>
          <w:sz w:val="26"/>
        </w:rPr>
        <w:t xml:space="preserve">, beyond a world that continually invested in structures that reject her acts of self-determination. </w:t>
      </w:r>
    </w:p>
    <w:p w14:paraId="685FCCF3" w14:textId="2010B4DD" w:rsidR="0047294D" w:rsidRPr="005055D9" w:rsidRDefault="0047294D" w:rsidP="0047294D">
      <w:pPr>
        <w:rPr>
          <w:sz w:val="26"/>
        </w:rPr>
      </w:pPr>
      <w:r w:rsidRPr="00263A8A">
        <w:rPr>
          <w:highlight w:val="cyan"/>
          <w:u w:val="single"/>
        </w:rPr>
        <w:t>The undoing of the plot does not</w:t>
      </w:r>
      <w:r w:rsidRPr="006A6E67">
        <w:t xml:space="preserve"> substitute the woman for the </w:t>
      </w:r>
      <w:proofErr w:type="gramStart"/>
      <w:r w:rsidRPr="006A6E67">
        <w:t>man, or</w:t>
      </w:r>
      <w:proofErr w:type="gramEnd"/>
      <w:r w:rsidRPr="006A6E67">
        <w:t xml:space="preserve"> </w:t>
      </w:r>
      <w:r w:rsidRPr="00263A8A">
        <w:rPr>
          <w:highlight w:val="cyan"/>
          <w:u w:val="single"/>
        </w:rPr>
        <w:t>topple the hierarchy to become the hierarchy</w:t>
      </w:r>
      <w:r w:rsidRPr="006A6E67">
        <w:t xml:space="preserve">. </w:t>
      </w:r>
      <w:r w:rsidRPr="00263A8A">
        <w:rPr>
          <w:highlight w:val="cyan"/>
          <w:u w:val="single"/>
        </w:rPr>
        <w:t>It does not replace the bad state with the good state</w:t>
      </w:r>
      <w:r w:rsidRPr="006A6E67">
        <w:t xml:space="preserve"> or supplant the villain with the man of the people. It does not craft a story of leaders and followers in which she might assume a starring role. </w:t>
      </w:r>
      <w:r w:rsidRPr="00263A8A">
        <w:rPr>
          <w:highlight w:val="cyan"/>
          <w:u w:val="single"/>
        </w:rPr>
        <w:t xml:space="preserve">The undoing is not for your </w:t>
      </w:r>
      <w:r w:rsidRPr="00F06A08">
        <w:rPr>
          <w:rStyle w:val="StyleUnderline"/>
          <w:highlight w:val="cyan"/>
        </w:rPr>
        <w:t>entertainment,</w:t>
      </w:r>
      <w:r w:rsidRPr="006A6E67">
        <w:t xml:space="preserve"> even if it is for your benefit. </w:t>
      </w:r>
      <w:r w:rsidRPr="00263A8A">
        <w:rPr>
          <w:highlight w:val="cyan"/>
          <w:u w:val="single"/>
        </w:rPr>
        <w:t>It unfolds when she is not much noticed</w:t>
      </w:r>
      <w:r w:rsidRPr="006A6E67">
        <w:t xml:space="preserve">, it advances at a snail’s pace, it is stoked by quiet persistence, it is nurtured in the hollow of trees and in the dismal swamp, it is secreted by leaving no traces of human habitation. </w:t>
      </w:r>
      <w:r w:rsidRPr="00F06A08">
        <w:rPr>
          <w:highlight w:val="cyan"/>
          <w:u w:val="single"/>
        </w:rPr>
        <w:t xml:space="preserve">The undoing </w:t>
      </w:r>
      <w:r w:rsidRPr="00F06A08">
        <w:t>of the plot</w:t>
      </w:r>
      <w:r w:rsidRPr="00F06A08">
        <w:rPr>
          <w:highlight w:val="cyan"/>
          <w:u w:val="single"/>
        </w:rPr>
        <w:t xml:space="preserve"> begins because she won’t do shit</w:t>
      </w:r>
      <w:r w:rsidRPr="006A6E67">
        <w:t xml:space="preserve">. She won’t be no bird in a cage, no black woman at the </w:t>
      </w:r>
      <w:r w:rsidRPr="006A6E67">
        <w:lastRenderedPageBreak/>
        <w:t xml:space="preserve">lectern, </w:t>
      </w:r>
      <w:r w:rsidRPr="00F06A08">
        <w:rPr>
          <w:highlight w:val="cyan"/>
          <w:u w:val="single"/>
        </w:rPr>
        <w:t>no model Negro</w:t>
      </w:r>
      <w:r w:rsidRPr="006A6E67">
        <w:t xml:space="preserve">, no cog in the machine. </w:t>
      </w:r>
      <w:r w:rsidRPr="00F06A08">
        <w:rPr>
          <w:rStyle w:val="StyleUnderline"/>
          <w:highlight w:val="cyan"/>
        </w:rPr>
        <w:t>The undoing</w:t>
      </w:r>
      <w:r w:rsidRPr="006A6E67">
        <w:t xml:space="preserve"> of the plot </w:t>
      </w:r>
      <w:r w:rsidRPr="00F06A08">
        <w:rPr>
          <w:rStyle w:val="StyleUnderline"/>
          <w:highlight w:val="cyan"/>
        </w:rPr>
        <w:t>begins when everything has been taken</w:t>
      </w:r>
      <w:r w:rsidRPr="006A6E67">
        <w:t xml:space="preserve">. When life approaches extinction, when no one will be spared, when nothing is all that is left, </w:t>
      </w:r>
      <w:r w:rsidRPr="00F06A08">
        <w:rPr>
          <w:rStyle w:val="StyleUnderline"/>
          <w:highlight w:val="cyan"/>
        </w:rPr>
        <w:t xml:space="preserve">when she is all that is </w:t>
      </w:r>
      <w:r w:rsidRPr="000A4287">
        <w:rPr>
          <w:rStyle w:val="StyleUnderline"/>
          <w:highlight w:val="cyan"/>
        </w:rPr>
        <w:t>left</w:t>
      </w:r>
      <w:r w:rsidRPr="000A4287">
        <w:t>.</w:t>
      </w:r>
      <w:r w:rsidRPr="000A4287">
        <w:rPr>
          <w:sz w:val="26"/>
        </w:rPr>
        <w:t> </w:t>
      </w:r>
      <w:r w:rsidRPr="000A4287">
        <w:rPr>
          <w:rStyle w:val="FootnoteReference"/>
          <w:sz w:val="26"/>
        </w:rPr>
        <w:footnoteReference w:id="12"/>
      </w:r>
    </w:p>
    <w:p w14:paraId="3E467373" w14:textId="4FEFE97E" w:rsidR="0047294D" w:rsidRPr="00DB32F4" w:rsidRDefault="0047294D" w:rsidP="0047294D">
      <w:pPr>
        <w:pStyle w:val="Heading4"/>
      </w:pPr>
      <w:r w:rsidRPr="00DB32F4">
        <w:t xml:space="preserve">Through embracing their </w:t>
      </w:r>
      <w:r w:rsidRPr="000A4287">
        <w:rPr>
          <w:u w:val="single"/>
        </w:rPr>
        <w:t>desires</w:t>
      </w:r>
      <w:r w:rsidRPr="00DB32F4">
        <w:t xml:space="preserve"> and refusing to reinvest in a world premised in denying black women’s self-determination, black girls </w:t>
      </w:r>
      <w:r w:rsidR="005055D9">
        <w:t xml:space="preserve">can begin </w:t>
      </w:r>
      <w:r w:rsidRPr="00DB32F4">
        <w:t xml:space="preserve">a revolution in a minor key. A </w:t>
      </w:r>
      <w:r w:rsidRPr="000A4287">
        <w:rPr>
          <w:u w:val="single"/>
        </w:rPr>
        <w:t>collective</w:t>
      </w:r>
      <w:r w:rsidRPr="00DB32F4">
        <w:t xml:space="preserve"> that refused to accept a life of </w:t>
      </w:r>
      <w:r w:rsidRPr="000A4287">
        <w:rPr>
          <w:u w:val="single"/>
        </w:rPr>
        <w:t>servitude</w:t>
      </w:r>
      <w:r w:rsidRPr="00DB32F4">
        <w:t xml:space="preserve"> and demanded a life of </w:t>
      </w:r>
      <w:r w:rsidRPr="000A4287">
        <w:rPr>
          <w:u w:val="single"/>
        </w:rPr>
        <w:t>freedom</w:t>
      </w:r>
      <w:r w:rsidRPr="00DB32F4">
        <w:t>.</w:t>
      </w:r>
    </w:p>
    <w:p w14:paraId="2FC7CF35" w14:textId="77777777" w:rsidR="0047294D" w:rsidRDefault="0047294D" w:rsidP="0047294D">
      <w:r w:rsidRPr="00F3116D">
        <w:rPr>
          <w:rStyle w:val="Style13ptBold"/>
        </w:rPr>
        <w:t>Hartman ‘18</w:t>
      </w:r>
      <w:r>
        <w:t xml:space="preserve"> [</w:t>
      </w:r>
      <w:r w:rsidRPr="00F3116D">
        <w:t>Saidiya Hartman</w:t>
      </w:r>
      <w:r>
        <w:t xml:space="preserve"> </w:t>
      </w:r>
      <w:r w:rsidRPr="00F3116D">
        <w:t>is an American academic and writer focusing on African-American studies</w:t>
      </w:r>
      <w:r>
        <w:t xml:space="preserve">, </w:t>
      </w:r>
      <w:r w:rsidRPr="00F3116D">
        <w:t>“The Anarchy of Colored Girls Assembled in a Riotous Manner</w:t>
      </w:r>
      <w:r>
        <w:t>”,</w:t>
      </w:r>
      <w:r w:rsidRPr="00F3116D">
        <w:rPr>
          <w:rFonts w:ascii="Roboto" w:eastAsia="Times New Roman" w:hAnsi="Roboto" w:cs="Times New Roman"/>
          <w:color w:val="1A1A1A"/>
          <w:sz w:val="24"/>
          <w:szCs w:val="24"/>
        </w:rPr>
        <w:t xml:space="preserve"> </w:t>
      </w:r>
      <w:r w:rsidRPr="00F3116D">
        <w:t>South Atlantic Quarterly</w:t>
      </w:r>
      <w:r>
        <w:t xml:space="preserve">, </w:t>
      </w:r>
      <w:r w:rsidRPr="00F3116D">
        <w:t>July 01</w:t>
      </w:r>
      <w:r>
        <w:t xml:space="preserve">, </w:t>
      </w:r>
      <w:r w:rsidRPr="00F3116D">
        <w:t>2018</w:t>
      </w:r>
      <w:r>
        <w:t xml:space="preserve">, pgs. </w:t>
      </w:r>
      <w:r w:rsidRPr="00F3116D">
        <w:t>465–490</w:t>
      </w:r>
      <w:r>
        <w:t xml:space="preserve">, </w:t>
      </w:r>
      <w:hyperlink r:id="rId7" w:history="1">
        <w:r w:rsidRPr="00F3116D">
          <w:rPr>
            <w:rStyle w:val="Hyperlink"/>
          </w:rPr>
          <w:t>https://doi.org/10.1215/00382876-6942093</w:t>
        </w:r>
      </w:hyperlink>
      <w:r>
        <w:t>]//MT</w:t>
      </w:r>
    </w:p>
    <w:p w14:paraId="1F64E239" w14:textId="77777777" w:rsidR="0047294D" w:rsidRDefault="0047294D" w:rsidP="0047294D">
      <w:pPr>
        <w:rPr>
          <w:rStyle w:val="StyleUnderline"/>
        </w:rPr>
      </w:pPr>
      <w:r>
        <w:t xml:space="preserve">What the law designated as crime were the forms of life created by young black women in the city. The </w:t>
      </w:r>
      <w:r w:rsidRPr="0039222F">
        <w:rPr>
          <w:highlight w:val="cyan"/>
          <w:u w:val="single"/>
        </w:rPr>
        <w:t>modes of intimacy</w:t>
      </w:r>
      <w:r w:rsidRPr="0039222F">
        <w:rPr>
          <w:u w:val="single"/>
        </w:rPr>
        <w:t xml:space="preserve"> </w:t>
      </w:r>
      <w:r>
        <w:t xml:space="preserve">and affiliation being fashioned in the ghetto, </w:t>
      </w:r>
      <w:r w:rsidRPr="0039222F">
        <w:rPr>
          <w:highlight w:val="cyan"/>
          <w:u w:val="single"/>
        </w:rPr>
        <w:t>the refusal to labor</w:t>
      </w:r>
      <w:r>
        <w:t xml:space="preserve">, the </w:t>
      </w:r>
      <w:r w:rsidRPr="0039222F">
        <w:rPr>
          <w:highlight w:val="cyan"/>
          <w:u w:val="single"/>
        </w:rPr>
        <w:t>forms of gathering</w:t>
      </w:r>
      <w:r>
        <w:t xml:space="preserve"> and assembly, the </w:t>
      </w:r>
      <w:r w:rsidRPr="0039222F">
        <w:rPr>
          <w:highlight w:val="cyan"/>
          <w:u w:val="single"/>
        </w:rPr>
        <w:t>practices of subsistence</w:t>
      </w:r>
      <w:r>
        <w:t xml:space="preserve"> and getting over were </w:t>
      </w:r>
      <w:r w:rsidRPr="0039222F">
        <w:rPr>
          <w:highlight w:val="cyan"/>
          <w:u w:val="single"/>
        </w:rPr>
        <w:t>under surveillance</w:t>
      </w:r>
      <w:r>
        <w:t xml:space="preserve"> and targeted by the police as well as the sociologists and the reformers who gathered the information and made the case against them, forging their lives into tragic biographies of poverty, crime, and pathology. The activity required to reproduce and sustain life is, as Marx noted, a definite form of expressing life, it is an art of survival, social poesis. Subsistence — scraping by, getting over, making ends meet — entailed an ongoing struggle to produce a way to live in a context in which poverty was taken for granted and domestic work or general housework defined the only opportunity available to black girls and women. The </w:t>
      </w:r>
      <w:r w:rsidRPr="0039222F">
        <w:rPr>
          <w:highlight w:val="cyan"/>
          <w:u w:val="single"/>
        </w:rPr>
        <w:t>acts of the wayward — the wild thoughts, reckless dreams, interminable protests</w:t>
      </w:r>
      <w:r>
        <w:t xml:space="preserve">, spontaneous strikes, nonparticipation, willfulness, </w:t>
      </w:r>
      <w:r w:rsidRPr="0039222F">
        <w:rPr>
          <w:highlight w:val="cyan"/>
          <w:u w:val="single"/>
        </w:rPr>
        <w:t>and</w:t>
      </w:r>
      <w:r>
        <w:t xml:space="preserve"> bold-faced </w:t>
      </w:r>
      <w:r w:rsidRPr="0039222F">
        <w:rPr>
          <w:highlight w:val="cyan"/>
          <w:u w:val="single"/>
        </w:rPr>
        <w:t xml:space="preserve">refusal </w:t>
      </w:r>
      <w:r w:rsidRPr="006A6E67">
        <w:t>redistributed the balance of need and want</w:t>
      </w:r>
      <w:r>
        <w:t xml:space="preserve"> and sought a line of escape from debt and duty </w:t>
      </w:r>
      <w:r w:rsidRPr="006A6E67">
        <w:rPr>
          <w:rStyle w:val="StyleUnderline"/>
          <w:highlight w:val="cyan"/>
        </w:rPr>
        <w:t>in the attempt</w:t>
      </w:r>
      <w:r>
        <w:t xml:space="preserve"> </w:t>
      </w:r>
      <w:r w:rsidRPr="0039222F">
        <w:rPr>
          <w:highlight w:val="cyan"/>
          <w:u w:val="single"/>
        </w:rPr>
        <w:t>to create a path elsewhere</w:t>
      </w:r>
      <w:r>
        <w:t xml:space="preserve">. Mere </w:t>
      </w:r>
      <w:r w:rsidRPr="00DB32F4">
        <w:rPr>
          <w:rStyle w:val="StyleUnderline"/>
          <w:highlight w:val="cyan"/>
        </w:rPr>
        <w:t>survival was an achievement in a context so brutal</w:t>
      </w:r>
      <w:r>
        <w:t xml:space="preserve">. </w:t>
      </w:r>
      <w:r w:rsidRPr="0039222F">
        <w:rPr>
          <w:u w:val="single"/>
        </w:rPr>
        <w:t xml:space="preserve">How </w:t>
      </w:r>
      <w:r w:rsidRPr="006A6E67">
        <w:rPr>
          <w:rStyle w:val="StyleUnderline"/>
          <w:highlight w:val="cyan"/>
        </w:rPr>
        <w:t>could one enhance life</w:t>
      </w:r>
      <w:r w:rsidRPr="0039222F">
        <w:rPr>
          <w:u w:val="single"/>
        </w:rPr>
        <w:t xml:space="preserve"> or speak of its potentialities </w:t>
      </w:r>
      <w:r w:rsidRPr="006A6E67">
        <w:rPr>
          <w:highlight w:val="cyan"/>
          <w:u w:val="single"/>
        </w:rPr>
        <w:t xml:space="preserve">when </w:t>
      </w:r>
      <w:r w:rsidRPr="006A6E67">
        <w:rPr>
          <w:rStyle w:val="StyleUnderline"/>
        </w:rPr>
        <w:t>confined in the ghetto,</w:t>
      </w:r>
      <w:r>
        <w:t xml:space="preserve"> when daily subjected to racist assault and insult, </w:t>
      </w:r>
      <w:r w:rsidRPr="0039222F">
        <w:rPr>
          <w:u w:val="single"/>
        </w:rPr>
        <w:t xml:space="preserve">and </w:t>
      </w:r>
      <w:r w:rsidRPr="006A6E67">
        <w:rPr>
          <w:highlight w:val="cyan"/>
          <w:u w:val="single"/>
        </w:rPr>
        <w:t>conscripted to servitude</w:t>
      </w:r>
      <w:r w:rsidRPr="0039222F">
        <w:rPr>
          <w:u w:val="single"/>
        </w:rPr>
        <w:t>?</w:t>
      </w:r>
      <w:r>
        <w:t xml:space="preserve"> How can I live? — It was a question Esther reckoned with every day. </w:t>
      </w:r>
      <w:r w:rsidRPr="006A6E67">
        <w:rPr>
          <w:highlight w:val="cyan"/>
          <w:u w:val="single"/>
        </w:rPr>
        <w:t>Survival required acts of collaboration</w:t>
      </w:r>
      <w:r w:rsidRPr="0039222F">
        <w:rPr>
          <w:u w:val="single"/>
        </w:rPr>
        <w:t xml:space="preserve"> </w:t>
      </w:r>
      <w:r>
        <w:t>and genius. Esther’s imagination was geared toward the clarification of life — “</w:t>
      </w:r>
      <w:r w:rsidRPr="006A6E67">
        <w:rPr>
          <w:rStyle w:val="StyleUnderline"/>
          <w:highlight w:val="cyan"/>
        </w:rPr>
        <w:t>what would sustain</w:t>
      </w:r>
      <w:r w:rsidRPr="006A6E67">
        <w:rPr>
          <w:rStyle w:val="StyleUnderline"/>
        </w:rPr>
        <w:t xml:space="preserve"> material </w:t>
      </w:r>
      <w:r w:rsidRPr="006A6E67">
        <w:rPr>
          <w:rStyle w:val="StyleUnderline"/>
          <w:highlight w:val="cyan"/>
        </w:rPr>
        <w:t>life</w:t>
      </w:r>
      <w:r w:rsidRPr="006A6E67">
        <w:rPr>
          <w:rStyle w:val="StyleUnderline"/>
        </w:rPr>
        <w:t xml:space="preserve"> and enhance it, something that entailed </w:t>
      </w:r>
      <w:r w:rsidRPr="006A6E67">
        <w:rPr>
          <w:rStyle w:val="StyleUnderline"/>
          <w:highlight w:val="cyan"/>
        </w:rPr>
        <w:t xml:space="preserve">more than </w:t>
      </w:r>
      <w:r w:rsidRPr="00DB32F4">
        <w:t>the</w:t>
      </w:r>
      <w:r w:rsidRPr="006A6E67">
        <w:rPr>
          <w:rStyle w:val="StyleUnderline"/>
          <w:highlight w:val="cyan"/>
        </w:rPr>
        <w:t xml:space="preserve"> reproduction </w:t>
      </w:r>
      <w:r w:rsidRPr="00DB32F4">
        <w:t>of physical existence.” T</w:t>
      </w:r>
      <w:r>
        <w:t xml:space="preserve">he </w:t>
      </w:r>
      <w:r w:rsidRPr="006A6E67">
        <w:rPr>
          <w:rStyle w:val="StyleUnderline"/>
          <w:highlight w:val="cyan"/>
        </w:rPr>
        <w:t>mutuality</w:t>
      </w:r>
      <w:r>
        <w:t xml:space="preserve"> and creativity </w:t>
      </w:r>
      <w:r w:rsidRPr="006A6E67">
        <w:rPr>
          <w:rStyle w:val="StyleUnderline"/>
          <w:highlight w:val="cyan"/>
        </w:rPr>
        <w:t>necessary to sustain life in the context of</w:t>
      </w:r>
      <w:r w:rsidRPr="006A6E67">
        <w:rPr>
          <w:rStyle w:val="StyleUnderline"/>
        </w:rPr>
        <w:t xml:space="preserve"> intermittent wages, controlled deprivation, economic exclusion, coercion, and </w:t>
      </w:r>
      <w:r w:rsidRPr="006A6E67">
        <w:rPr>
          <w:rStyle w:val="StyleUnderline"/>
          <w:highlight w:val="cyan"/>
        </w:rPr>
        <w:t>antiblack violence</w:t>
      </w:r>
      <w:r w:rsidRPr="006A6E67">
        <w:rPr>
          <w:rStyle w:val="StyleUnderline"/>
        </w:rPr>
        <w:t xml:space="preserve"> often </w:t>
      </w:r>
      <w:r w:rsidRPr="006A6E67">
        <w:rPr>
          <w:rStyle w:val="StyleUnderline"/>
          <w:highlight w:val="cyan"/>
        </w:rPr>
        <w:t xml:space="preserve">bordered on the extralegal </w:t>
      </w:r>
      <w:r w:rsidRPr="006A6E67">
        <w:t>and the criminal</w:t>
      </w:r>
      <w:r w:rsidRPr="006A6E67">
        <w:rPr>
          <w:rStyle w:val="StyleUnderline"/>
        </w:rPr>
        <w:t>.</w:t>
      </w:r>
      <w:r>
        <w:t xml:space="preserve"> </w:t>
      </w:r>
      <w:r w:rsidRPr="0039222F">
        <w:rPr>
          <w:u w:val="single"/>
        </w:rPr>
        <w:t xml:space="preserve">Beautiful, </w:t>
      </w:r>
      <w:r w:rsidRPr="006A6E67">
        <w:rPr>
          <w:highlight w:val="cyan"/>
          <w:u w:val="single"/>
        </w:rPr>
        <w:t xml:space="preserve">wayward experiments entailed </w:t>
      </w:r>
      <w:r w:rsidRPr="00DB32F4">
        <w:t xml:space="preserve">what W. E. B. DuBois described as </w:t>
      </w:r>
      <w:r w:rsidRPr="006A6E67">
        <w:rPr>
          <w:highlight w:val="cyan"/>
          <w:u w:val="single"/>
        </w:rPr>
        <w:t>an “open rebellion” against society.</w:t>
      </w:r>
      <w:r w:rsidRPr="0039222F">
        <w:rPr>
          <w:u w:val="single"/>
        </w:rPr>
        <w:t xml:space="preserve"> </w:t>
      </w:r>
      <w:r w:rsidRPr="006A6E67">
        <w:rPr>
          <w:u w:val="single"/>
        </w:rPr>
        <w:t xml:space="preserve">This speculative history of the wayward is </w:t>
      </w:r>
      <w:r w:rsidRPr="006A6E67">
        <w:rPr>
          <w:highlight w:val="cyan"/>
          <w:u w:val="single"/>
        </w:rPr>
        <w:t>an effort to</w:t>
      </w:r>
      <w:r w:rsidRPr="0039222F">
        <w:rPr>
          <w:u w:val="single"/>
        </w:rPr>
        <w:t xml:space="preserve"> </w:t>
      </w:r>
      <w:r w:rsidRPr="006A6E67">
        <w:rPr>
          <w:highlight w:val="cyan"/>
          <w:u w:val="single"/>
        </w:rPr>
        <w:t xml:space="preserve">narrate the </w:t>
      </w:r>
      <w:r w:rsidRPr="006A6E67">
        <w:rPr>
          <w:u w:val="single"/>
        </w:rPr>
        <w:t xml:space="preserve">open rebellion and </w:t>
      </w:r>
      <w:r w:rsidRPr="006A6E67">
        <w:rPr>
          <w:highlight w:val="cyan"/>
          <w:u w:val="single"/>
        </w:rPr>
        <w:t>beautiful experiment produced by young women</w:t>
      </w:r>
      <w:r w:rsidRPr="0039222F">
        <w:rPr>
          <w:u w:val="single"/>
        </w:rPr>
        <w:t xml:space="preserve"> in the emergent ghetto, a form of racial enclosure that succeeded the plantation.</w:t>
      </w:r>
      <w:r>
        <w:t xml:space="preserve"> The narrative utilizes the reports and case files of the reformatory, private investigators, psychologists, and social workers to challenge the primary tenets of these accounts, the most basic of these assumptions being that the lives represented required </w:t>
      </w:r>
      <w:r>
        <w:lastRenderedPageBreak/>
        <w:t xml:space="preserve">intervention and rehabilitation and that the question — who are you? — is indistinguishable from one’s status as a social problem. The method is critical fabulation. </w:t>
      </w:r>
      <w:r w:rsidRPr="006A6E67">
        <w:rPr>
          <w:highlight w:val="cyan"/>
          <w:u w:val="single"/>
        </w:rPr>
        <w:t>State violence</w:t>
      </w:r>
      <w:r w:rsidRPr="0099475A">
        <w:rPr>
          <w:u w:val="single"/>
        </w:rPr>
        <w:t xml:space="preserve">, surveillance, and detention </w:t>
      </w:r>
      <w:r w:rsidRPr="006A6E67">
        <w:rPr>
          <w:highlight w:val="cyan"/>
          <w:u w:val="single"/>
        </w:rPr>
        <w:t>produce</w:t>
      </w:r>
      <w:r w:rsidRPr="0099475A">
        <w:rPr>
          <w:u w:val="single"/>
        </w:rPr>
        <w:t xml:space="preserve"> the </w:t>
      </w:r>
      <w:r w:rsidRPr="006A6E67">
        <w:rPr>
          <w:highlight w:val="cyan"/>
          <w:u w:val="single"/>
        </w:rPr>
        <w:t>archival traces</w:t>
      </w:r>
      <w:r w:rsidRPr="0099475A">
        <w:rPr>
          <w:u w:val="single"/>
        </w:rPr>
        <w:t xml:space="preserve"> and institutional records </w:t>
      </w:r>
      <w:r w:rsidRPr="006A6E67">
        <w:rPr>
          <w:highlight w:val="cyan"/>
          <w:u w:val="single"/>
        </w:rPr>
        <w:t>that inform the reconstruction of these lives</w:t>
      </w:r>
      <w:r w:rsidRPr="0099475A">
        <w:rPr>
          <w:u w:val="single"/>
        </w:rPr>
        <w:t xml:space="preserve">; but desire and </w:t>
      </w:r>
      <w:r w:rsidRPr="006A6E67">
        <w:rPr>
          <w:highlight w:val="cyan"/>
          <w:u w:val="single"/>
        </w:rPr>
        <w:t>the want of something better decide the contours of the telling</w:t>
      </w:r>
      <w:r w:rsidRPr="0099475A">
        <w:rPr>
          <w:u w:val="single"/>
        </w:rPr>
        <w:t>.</w:t>
      </w:r>
      <w:r>
        <w:t xml:space="preserve"> </w:t>
      </w:r>
      <w:r w:rsidRPr="00DB32F4">
        <w:rPr>
          <w:rStyle w:val="StyleUnderline"/>
          <w:highlight w:val="cyan"/>
        </w:rPr>
        <w:t>The narrative</w:t>
      </w:r>
      <w:r>
        <w:t xml:space="preserve"> emulates the errant path of the wayward and moves from one story to another by way of encounter, chance meeting, proximity, and the sociality created by enclosure. It </w:t>
      </w:r>
      <w:r w:rsidRPr="006A6E67">
        <w:rPr>
          <w:rStyle w:val="StyleUnderline"/>
          <w:highlight w:val="cyan"/>
        </w:rPr>
        <w:t>strives to convey the</w:t>
      </w:r>
      <w:r>
        <w:t xml:space="preserve"> aspiration and </w:t>
      </w:r>
      <w:r w:rsidRPr="006A6E67">
        <w:rPr>
          <w:rStyle w:val="StyleUnderline"/>
          <w:highlight w:val="cyan"/>
        </w:rPr>
        <w:t>longing of the wayward</w:t>
      </w:r>
      <w:r w:rsidRPr="006A6E67">
        <w:rPr>
          <w:rStyle w:val="StyleUnderline"/>
        </w:rPr>
        <w:t xml:space="preserve"> </w:t>
      </w:r>
      <w:r>
        <w:t xml:space="preserve">and the tumult and upheaval </w:t>
      </w:r>
      <w:r w:rsidRPr="006A6E67">
        <w:rPr>
          <w:rStyle w:val="StyleUnderline"/>
          <w:highlight w:val="cyan"/>
        </w:rPr>
        <w:t>incited by the chorus.</w:t>
      </w:r>
      <w:r>
        <w:t xml:space="preserve"> For the most part, </w:t>
      </w:r>
      <w:r w:rsidRPr="006A6E67">
        <w:t>the history of Esther and her friends and the potentiality of their lives has remained unthought because no one could imagine young black women as social visionaries, radical thinkers, and innovators in the world</w:t>
      </w:r>
      <w:r>
        <w:t xml:space="preserve"> in which these acts took place. This latent history has yet to emerge: </w:t>
      </w:r>
      <w:r w:rsidRPr="006A6E67">
        <w:rPr>
          <w:rStyle w:val="StyleUnderline"/>
          <w:highlight w:val="cyan"/>
        </w:rPr>
        <w:t>A revolution in a minor key unfolded in the city and young black women were its vehicle.</w:t>
      </w:r>
      <w:r>
        <w:t xml:space="preserve"> It was </w:t>
      </w:r>
      <w:r w:rsidRPr="006A6E67">
        <w:rPr>
          <w:rStyle w:val="StyleUnderline"/>
          <w:highlight w:val="cyan"/>
        </w:rPr>
        <w:t>driven</w:t>
      </w:r>
      <w:r>
        <w:t xml:space="preserve"> not </w:t>
      </w:r>
      <w:r w:rsidRPr="006A6E67">
        <w:rPr>
          <w:rStyle w:val="StyleUnderline"/>
          <w:highlight w:val="cyan"/>
        </w:rPr>
        <w:t>by</w:t>
      </w:r>
      <w:r>
        <w:t xml:space="preserve"> uplift or the struggle for recognition or citizenship, but by </w:t>
      </w:r>
      <w:r w:rsidRPr="006A6E67">
        <w:rPr>
          <w:rStyle w:val="StyleUnderline"/>
          <w:highlight w:val="cyan"/>
        </w:rPr>
        <w:t xml:space="preserve">the vision </w:t>
      </w:r>
      <w:r w:rsidRPr="006A6E67">
        <w:rPr>
          <w:rStyle w:val="StyleUnderline"/>
        </w:rPr>
        <w:t xml:space="preserve">of a world </w:t>
      </w:r>
      <w:r w:rsidRPr="006A6E67">
        <w:rPr>
          <w:rStyle w:val="StyleUnderline"/>
          <w:highlight w:val="cyan"/>
        </w:rPr>
        <w:t xml:space="preserve">that would guarantee </w:t>
      </w:r>
      <w:r w:rsidRPr="006A6E67">
        <w:rPr>
          <w:rStyle w:val="StyleUnderline"/>
        </w:rPr>
        <w:t xml:space="preserve">to every human being </w:t>
      </w:r>
      <w:r w:rsidRPr="006A6E67">
        <w:rPr>
          <w:rStyle w:val="StyleUnderline"/>
          <w:highlight w:val="cyan"/>
        </w:rPr>
        <w:t xml:space="preserve">free access to earth and </w:t>
      </w:r>
      <w:r w:rsidRPr="006A6E67">
        <w:rPr>
          <w:rStyle w:val="StyleUnderline"/>
        </w:rPr>
        <w:t xml:space="preserve">full </w:t>
      </w:r>
      <w:r w:rsidRPr="006A6E67">
        <w:rPr>
          <w:rStyle w:val="StyleUnderline"/>
          <w:highlight w:val="cyan"/>
        </w:rPr>
        <w:t xml:space="preserve">enjoyment of </w:t>
      </w:r>
      <w:r w:rsidRPr="006A6E67">
        <w:t>the necessities</w:t>
      </w:r>
      <w:r w:rsidRPr="006A6E67">
        <w:rPr>
          <w:rStyle w:val="StyleUnderline"/>
          <w:highlight w:val="cyan"/>
        </w:rPr>
        <w:t xml:space="preserve"> of life, according to individual desires</w:t>
      </w:r>
      <w:r w:rsidRPr="00C361AD">
        <w:t>, tastes, and</w:t>
      </w:r>
      <w:r w:rsidRPr="006A6E67">
        <w:t xml:space="preserve"> inclinations. In this world, free love and free motherhood would not be criminalized and</w:t>
      </w:r>
      <w:r>
        <w:t xml:space="preserve"> punished. </w:t>
      </w:r>
      <w:r w:rsidRPr="006A6E67">
        <w:rPr>
          <w:rStyle w:val="StyleUnderline"/>
          <w:highlight w:val="cyan"/>
        </w:rPr>
        <w:t xml:space="preserve">To appreciate the </w:t>
      </w:r>
      <w:r w:rsidRPr="00C361AD">
        <w:t>beautiful</w:t>
      </w:r>
      <w:r w:rsidRPr="006A6E67">
        <w:rPr>
          <w:rStyle w:val="StyleUnderline"/>
          <w:highlight w:val="cyan"/>
        </w:rPr>
        <w:t xml:space="preserve"> experiments of Esther Brown and her friends, one needs first to conceive something as unimaginable </w:t>
      </w:r>
      <w:r w:rsidRPr="006A6E67">
        <w:t>and unprecedented as too fast girls</w:t>
      </w:r>
      <w:r>
        <w:t xml:space="preserve"> and surplus women and whores producing “thought of the outside,” that is, thought directed toward the outer bound of what is possible. Such </w:t>
      </w:r>
      <w:r w:rsidRPr="006A6E67">
        <w:rPr>
          <w:rStyle w:val="StyleUnderline"/>
          <w:highlight w:val="cyan"/>
        </w:rPr>
        <w:t xml:space="preserve">far-reaching notions of what could be </w:t>
      </w:r>
      <w:proofErr w:type="gramStart"/>
      <w:r w:rsidRPr="006A6E67">
        <w:rPr>
          <w:rStyle w:val="StyleUnderline"/>
          <w:highlight w:val="cyan"/>
        </w:rPr>
        <w:t>were</w:t>
      </w:r>
      <w:proofErr w:type="gramEnd"/>
      <w:r w:rsidRPr="006A6E67">
        <w:rPr>
          <w:rStyle w:val="StyleUnderline"/>
          <w:highlight w:val="cyan"/>
        </w:rPr>
        <w:t xml:space="preserve"> </w:t>
      </w:r>
      <w:r w:rsidRPr="006A6E67">
        <w:rPr>
          <w:rStyle w:val="StyleUnderline"/>
        </w:rPr>
        <w:t xml:space="preserve">the fruit of </w:t>
      </w:r>
      <w:r w:rsidRPr="006A6E67">
        <w:rPr>
          <w:rStyle w:val="StyleUnderline"/>
          <w:highlight w:val="cyan"/>
        </w:rPr>
        <w:t>centuries of mutual aid</w:t>
      </w:r>
      <w:r>
        <w:t xml:space="preserve">, </w:t>
      </w:r>
      <w:r w:rsidRPr="006A6E67">
        <w:rPr>
          <w:highlight w:val="cyan"/>
        </w:rPr>
        <w:t xml:space="preserve">which </w:t>
      </w:r>
      <w:r w:rsidRPr="006A6E67">
        <w:rPr>
          <w:rStyle w:val="StyleUnderline"/>
          <w:highlight w:val="cyan"/>
        </w:rPr>
        <w:t xml:space="preserve">was organized in stealth and </w:t>
      </w:r>
      <w:r w:rsidRPr="006A6E67">
        <w:t>paraded</w:t>
      </w:r>
      <w:r w:rsidRPr="006A6E67">
        <w:rPr>
          <w:rStyle w:val="StyleUnderline"/>
          <w:highlight w:val="cyan"/>
        </w:rPr>
        <w:t xml:space="preserve"> in public view</w:t>
      </w:r>
      <w:r w:rsidRPr="006A6E67">
        <w:rPr>
          <w:rStyle w:val="StyleUnderline"/>
        </w:rPr>
        <w:t>.</w:t>
      </w:r>
      <w:r>
        <w:t xml:space="preserve"> </w:t>
      </w:r>
      <w:r w:rsidRPr="006A6E67">
        <w:rPr>
          <w:rStyle w:val="StyleUnderline"/>
          <w:highlight w:val="cyan"/>
        </w:rPr>
        <w:t xml:space="preserve">Collaboration, </w:t>
      </w:r>
      <w:r w:rsidRPr="006A6E67">
        <w:rPr>
          <w:rStyle w:val="StyleUnderline"/>
        </w:rPr>
        <w:t xml:space="preserve">reciprocity, and shared creation </w:t>
      </w:r>
      <w:r w:rsidRPr="006A6E67">
        <w:rPr>
          <w:rStyle w:val="StyleUnderline"/>
          <w:highlight w:val="cyan"/>
        </w:rPr>
        <w:t>defined the practice of mutual aid.</w:t>
      </w:r>
      <w:r w:rsidRPr="006A6E67">
        <w:rPr>
          <w:rStyle w:val="StyleUnderline"/>
        </w:rPr>
        <w:t xml:space="preserve"> </w:t>
      </w:r>
      <w:r w:rsidRPr="006A6E67">
        <w:t>It</w:t>
      </w:r>
      <w:r>
        <w:t xml:space="preserve"> was and remains </w:t>
      </w:r>
      <w:r w:rsidRPr="006A6E67">
        <w:rPr>
          <w:rStyle w:val="StyleUnderline"/>
          <w:highlight w:val="cyan"/>
        </w:rPr>
        <w:t>a collective practice of survival for those bereft of the notion that life and land</w:t>
      </w:r>
      <w:r>
        <w:t xml:space="preserve">, human and earth could be </w:t>
      </w:r>
      <w:r w:rsidRPr="006A6E67">
        <w:rPr>
          <w:rStyle w:val="StyleUnderline"/>
          <w:highlight w:val="cyan"/>
        </w:rPr>
        <w:t>owned</w:t>
      </w:r>
      <w:r>
        <w:t xml:space="preserve">, traded, and made the private property of anyone, those who would never be self-possessed, or envision themselves as acquisitive self-interested proprietors, or measure their life and worth by the ledger or the rent book, belief that the self-existed distinct and apart from others or revere the ideas of individuality and sovereignty, as much as it did singularity and </w:t>
      </w:r>
      <w:r w:rsidRPr="006A6E67">
        <w:t xml:space="preserve">freedom. </w:t>
      </w:r>
      <w:r w:rsidRPr="006A6E67">
        <w:rPr>
          <w:rStyle w:val="StyleUnderline"/>
          <w:highlight w:val="cyan"/>
        </w:rPr>
        <w:t xml:space="preserve">The mutual aid society survived the Middle </w:t>
      </w:r>
      <w:proofErr w:type="gramStart"/>
      <w:r w:rsidRPr="006A6E67">
        <w:rPr>
          <w:rStyle w:val="StyleUnderline"/>
          <w:highlight w:val="cyan"/>
        </w:rPr>
        <w:t>Passage</w:t>
      </w:r>
      <w:proofErr w:type="gramEnd"/>
      <w:r w:rsidRPr="006A6E67">
        <w:rPr>
          <w:rStyle w:val="StyleUnderline"/>
          <w:highlight w:val="cyan"/>
        </w:rPr>
        <w:t xml:space="preserve"> and</w:t>
      </w:r>
      <w:r>
        <w:t xml:space="preserve"> its origins might be traced to traditions of collectivity, which flourished </w:t>
      </w:r>
      <w:r w:rsidRPr="006A6E67">
        <w:rPr>
          <w:rStyle w:val="StyleUnderline"/>
          <w:highlight w:val="cyan"/>
        </w:rPr>
        <w:t>in the state less societies</w:t>
      </w:r>
      <w:r>
        <w:t xml:space="preserve"> that preceded the breach of the Atlantic and perdured in its wake. </w:t>
      </w:r>
      <w:r w:rsidRPr="006A6E67">
        <w:rPr>
          <w:rStyle w:val="StyleUnderline"/>
          <w:highlight w:val="cyan"/>
        </w:rPr>
        <w:t>This form of mutual assistance was remade in the hold of the slave ship, the plantation</w:t>
      </w:r>
      <w:r w:rsidRPr="005055D9">
        <w:t>, and the ghetto. It made good the ideals of the commons, the collective, the ensemble, the always-more-than-one of existing</w:t>
      </w:r>
      <w:r>
        <w:t xml:space="preserve"> in the world. </w:t>
      </w:r>
      <w:r w:rsidRPr="006A6E67">
        <w:rPr>
          <w:rStyle w:val="StyleUnderline"/>
          <w:highlight w:val="cyan"/>
        </w:rPr>
        <w:t>The mutual aid society was a resource of black survival.</w:t>
      </w:r>
      <w:r>
        <w:t xml:space="preserve"> </w:t>
      </w:r>
      <w:r w:rsidRPr="006A6E67">
        <w:rPr>
          <w:rStyle w:val="StyleUnderline"/>
          <w:highlight w:val="cyan"/>
        </w:rPr>
        <w:t xml:space="preserve">The ongoing </w:t>
      </w:r>
      <w:r w:rsidRPr="00C361AD">
        <w:t>and open-ended</w:t>
      </w:r>
      <w:r w:rsidRPr="006A6E67">
        <w:rPr>
          <w:rStyle w:val="StyleUnderline"/>
          <w:highlight w:val="cyan"/>
        </w:rPr>
        <w:t xml:space="preserve"> creation of new conditions of existence</w:t>
      </w:r>
      <w:r w:rsidRPr="006A6E67">
        <w:rPr>
          <w:rStyle w:val="StyleUnderline"/>
        </w:rPr>
        <w:t xml:space="preserve"> </w:t>
      </w:r>
      <w:r>
        <w:t xml:space="preserve">and the improvisation of life-enhancing and free association </w:t>
      </w:r>
      <w:r w:rsidRPr="006A6E67">
        <w:rPr>
          <w:rStyle w:val="StyleUnderline"/>
          <w:highlight w:val="cyan"/>
        </w:rPr>
        <w:t>was a practice crafted in social clubs,</w:t>
      </w:r>
      <w:r>
        <w:t xml:space="preserve"> tenements, taverns, dance halls, </w:t>
      </w:r>
      <w:r w:rsidRPr="006A6E67">
        <w:rPr>
          <w:rStyle w:val="StyleUnderline"/>
          <w:highlight w:val="cyan"/>
        </w:rPr>
        <w:t>disorderly houses, and the streets.</w:t>
      </w:r>
    </w:p>
    <w:p w14:paraId="4ADEBB3B" w14:textId="77777777" w:rsidR="005055D9" w:rsidRPr="00433AC4" w:rsidRDefault="005055D9" w:rsidP="005055D9">
      <w:pPr>
        <w:keepNext/>
        <w:keepLines/>
        <w:spacing w:before="40"/>
        <w:outlineLvl w:val="3"/>
        <w:rPr>
          <w:rFonts w:eastAsiaTheme="majorEastAsia" w:cstheme="majorBidi"/>
          <w:b/>
          <w:iCs/>
          <w:sz w:val="26"/>
        </w:rPr>
      </w:pPr>
      <w:r w:rsidRPr="00433AC4">
        <w:rPr>
          <w:rFonts w:eastAsiaTheme="majorEastAsia" w:cstheme="majorBidi"/>
          <w:b/>
          <w:iCs/>
          <w:sz w:val="26"/>
        </w:rPr>
        <w:t xml:space="preserve">Her </w:t>
      </w:r>
      <w:r w:rsidRPr="00433AC4">
        <w:rPr>
          <w:rFonts w:eastAsiaTheme="majorEastAsia" w:cstheme="majorBidi"/>
          <w:b/>
          <w:iCs/>
          <w:sz w:val="26"/>
          <w:szCs w:val="26"/>
          <w:u w:val="single"/>
        </w:rPr>
        <w:t>refusal</w:t>
      </w:r>
      <w:r w:rsidRPr="00433AC4">
        <w:rPr>
          <w:rFonts w:eastAsiaTheme="majorEastAsia" w:cstheme="majorBidi"/>
          <w:b/>
          <w:iCs/>
          <w:sz w:val="26"/>
        </w:rPr>
        <w:t xml:space="preserve"> to produce to their </w:t>
      </w:r>
      <w:r w:rsidRPr="00433AC4">
        <w:rPr>
          <w:rFonts w:eastAsiaTheme="majorEastAsia" w:cstheme="majorBidi"/>
          <w:b/>
          <w:iCs/>
          <w:sz w:val="26"/>
          <w:u w:val="single"/>
        </w:rPr>
        <w:t>thresholds</w:t>
      </w:r>
      <w:r w:rsidRPr="00433AC4">
        <w:rPr>
          <w:rFonts w:eastAsiaTheme="majorEastAsia" w:cstheme="majorBidi"/>
          <w:b/>
          <w:iCs/>
          <w:sz w:val="26"/>
        </w:rPr>
        <w:t xml:space="preserve">, showed her the power her voice </w:t>
      </w:r>
      <w:proofErr w:type="gramStart"/>
      <w:r w:rsidRPr="00433AC4">
        <w:rPr>
          <w:rFonts w:eastAsiaTheme="majorEastAsia" w:cstheme="majorBidi"/>
          <w:b/>
          <w:iCs/>
          <w:sz w:val="26"/>
        </w:rPr>
        <w:t>has to</w:t>
      </w:r>
      <w:proofErr w:type="gramEnd"/>
      <w:r w:rsidRPr="00433AC4">
        <w:rPr>
          <w:rFonts w:eastAsiaTheme="majorEastAsia" w:cstheme="majorBidi"/>
          <w:b/>
          <w:iCs/>
          <w:sz w:val="26"/>
        </w:rPr>
        <w:t xml:space="preserve"> create a world not </w:t>
      </w:r>
      <w:r w:rsidRPr="00433AC4">
        <w:rPr>
          <w:rFonts w:eastAsiaTheme="majorEastAsia" w:cstheme="majorBidi"/>
          <w:b/>
          <w:iCs/>
          <w:sz w:val="26"/>
          <w:u w:val="single"/>
        </w:rPr>
        <w:t>informed</w:t>
      </w:r>
      <w:r w:rsidRPr="00433AC4">
        <w:rPr>
          <w:rFonts w:eastAsiaTheme="majorEastAsia" w:cstheme="majorBidi"/>
          <w:b/>
          <w:iCs/>
          <w:sz w:val="26"/>
        </w:rPr>
        <w:t xml:space="preserve"> by her disavowal.</w:t>
      </w:r>
    </w:p>
    <w:p w14:paraId="5DC1A91D" w14:textId="77777777" w:rsidR="005055D9" w:rsidRPr="00433AC4" w:rsidRDefault="005055D9" w:rsidP="005055D9">
      <w:r w:rsidRPr="00433AC4">
        <w:rPr>
          <w:b/>
          <w:bCs/>
          <w:sz w:val="26"/>
        </w:rPr>
        <w:t>Judy and Sirvent 20</w:t>
      </w:r>
      <w:r w:rsidRPr="00433AC4">
        <w:t xml:space="preserve"> – R. A. Judy is Professor of Critical and Cultural Studies in the Department of English at the University of Pittsburgh and is a member of the six-person Editorship of boundary 2. Roberto Sirvent is Professor of Political and Social Ethics at Hope International University in Fullerton, CA, and an Affiliate Scholar at Yale University’s Interdisciplinary Center for Bioethics, where he directs the Race, Bioethics, and Public Health Project. (“BAR Book Forum: R.A. Judy’s Book, “Sentient Flesh””, 9 September 2020, https://www.blackagendareport.com/bar-book-forum-ra-judys-book-sentient-flesh)</w:t>
      </w:r>
    </w:p>
    <w:p w14:paraId="69819FD7" w14:textId="77777777" w:rsidR="005055D9" w:rsidRPr="00433AC4" w:rsidRDefault="005055D9" w:rsidP="005055D9">
      <w:r w:rsidRPr="00433AC4">
        <w:t xml:space="preserve">R.A. Judy: </w:t>
      </w:r>
      <w:r w:rsidRPr="00433AC4">
        <w:rPr>
          <w:highlight w:val="cyan"/>
          <w:u w:val="single"/>
        </w:rPr>
        <w:t>Understanding</w:t>
      </w:r>
      <w:r w:rsidRPr="00433AC4">
        <w:rPr>
          <w:u w:val="single"/>
        </w:rPr>
        <w:t xml:space="preserve"> the </w:t>
      </w:r>
      <w:r w:rsidRPr="00433AC4">
        <w:rPr>
          <w:b/>
          <w:iCs/>
          <w:u w:val="single"/>
          <w:bdr w:val="single" w:sz="8" w:space="0" w:color="auto"/>
        </w:rPr>
        <w:t>current political and social climate</w:t>
      </w:r>
      <w:r w:rsidRPr="00433AC4">
        <w:t xml:space="preserve">, </w:t>
      </w:r>
      <w:r w:rsidRPr="00433AC4">
        <w:rPr>
          <w:u w:val="single"/>
        </w:rPr>
        <w:t xml:space="preserve">the current </w:t>
      </w:r>
      <w:r w:rsidRPr="00433AC4">
        <w:rPr>
          <w:b/>
          <w:iCs/>
          <w:highlight w:val="cyan"/>
          <w:u w:val="single"/>
          <w:bdr w:val="single" w:sz="8" w:space="0" w:color="auto"/>
        </w:rPr>
        <w:t>political economy</w:t>
      </w:r>
      <w:r w:rsidRPr="00433AC4">
        <w:t xml:space="preserve">, </w:t>
      </w:r>
      <w:r w:rsidRPr="00433AC4">
        <w:rPr>
          <w:highlight w:val="cyan"/>
          <w:u w:val="single"/>
        </w:rPr>
        <w:t xml:space="preserve">entails </w:t>
      </w:r>
      <w:r w:rsidRPr="00433AC4">
        <w:rPr>
          <w:b/>
          <w:iCs/>
          <w:highlight w:val="cyan"/>
          <w:u w:val="single"/>
          <w:bdr w:val="single" w:sz="8" w:space="0" w:color="auto"/>
        </w:rPr>
        <w:t>understanding the mindset</w:t>
      </w:r>
      <w:r w:rsidRPr="00433AC4">
        <w:rPr>
          <w:highlight w:val="cyan"/>
          <w:u w:val="single"/>
        </w:rPr>
        <w:t xml:space="preserve"> that </w:t>
      </w:r>
      <w:r w:rsidRPr="00433AC4">
        <w:rPr>
          <w:b/>
          <w:iCs/>
          <w:highlight w:val="cyan"/>
          <w:u w:val="single"/>
          <w:bdr w:val="single" w:sz="8" w:space="0" w:color="auto"/>
        </w:rPr>
        <w:t>got us here</w:t>
      </w:r>
      <w:r w:rsidRPr="00433AC4">
        <w:t xml:space="preserve">. </w:t>
      </w:r>
      <w:r w:rsidRPr="00433AC4">
        <w:rPr>
          <w:highlight w:val="cyan"/>
          <w:u w:val="single"/>
        </w:rPr>
        <w:t>That means understanding</w:t>
      </w:r>
      <w:r w:rsidRPr="00433AC4">
        <w:rPr>
          <w:u w:val="single"/>
        </w:rPr>
        <w:t xml:space="preserve"> the history of the main ideas </w:t>
      </w:r>
      <w:r w:rsidRPr="00433AC4">
        <w:rPr>
          <w:u w:val="single"/>
        </w:rPr>
        <w:lastRenderedPageBreak/>
        <w:t xml:space="preserve">from which </w:t>
      </w:r>
      <w:r w:rsidRPr="00433AC4">
        <w:rPr>
          <w:highlight w:val="cyan"/>
          <w:u w:val="single"/>
        </w:rPr>
        <w:t xml:space="preserve">our </w:t>
      </w:r>
      <w:r w:rsidRPr="00433AC4">
        <w:rPr>
          <w:b/>
          <w:iCs/>
          <w:highlight w:val="cyan"/>
          <w:u w:val="single"/>
          <w:bdr w:val="single" w:sz="8" w:space="0" w:color="auto"/>
        </w:rPr>
        <w:t>notions of who is fully human and who is not</w:t>
      </w:r>
      <w:r w:rsidRPr="00433AC4">
        <w:rPr>
          <w:u w:val="single"/>
        </w:rPr>
        <w:t xml:space="preserve"> originate</w:t>
      </w:r>
      <w:r w:rsidRPr="00433AC4">
        <w:t xml:space="preserve">. For instance, </w:t>
      </w:r>
      <w:r w:rsidRPr="00433AC4">
        <w:rPr>
          <w:u w:val="single"/>
        </w:rPr>
        <w:t xml:space="preserve">the invention of the Negro as property in the seventeenth-century was founded not only on a </w:t>
      </w:r>
      <w:r w:rsidRPr="00433AC4">
        <w:rPr>
          <w:b/>
          <w:iCs/>
          <w:u w:val="single"/>
          <w:bdr w:val="single" w:sz="8" w:space="0" w:color="auto"/>
        </w:rPr>
        <w:t>philosophical theory</w:t>
      </w:r>
      <w:r w:rsidRPr="00433AC4">
        <w:rPr>
          <w:u w:val="single"/>
        </w:rPr>
        <w:t xml:space="preserve"> of </w:t>
      </w:r>
      <w:r w:rsidRPr="00433AC4">
        <w:rPr>
          <w:b/>
          <w:iCs/>
          <w:u w:val="single"/>
          <w:bdr w:val="single" w:sz="8" w:space="0" w:color="auto"/>
        </w:rPr>
        <w:t>individual property rights</w:t>
      </w:r>
      <w:r w:rsidRPr="00433AC4">
        <w:rPr>
          <w:u w:val="single"/>
        </w:rPr>
        <w:t xml:space="preserve"> as the foundation of a </w:t>
      </w:r>
      <w:r w:rsidRPr="00433AC4">
        <w:rPr>
          <w:b/>
          <w:iCs/>
          <w:u w:val="single"/>
          <w:bdr w:val="single" w:sz="8" w:space="0" w:color="auto"/>
        </w:rPr>
        <w:t>just and rational</w:t>
      </w:r>
      <w:r w:rsidRPr="00433AC4">
        <w:rPr>
          <w:u w:val="single"/>
        </w:rPr>
        <w:t xml:space="preserve"> social order</w:t>
      </w:r>
      <w:r w:rsidRPr="00433AC4">
        <w:t xml:space="preserve">, </w:t>
      </w:r>
      <w:r w:rsidRPr="00433AC4">
        <w:rPr>
          <w:u w:val="single"/>
        </w:rPr>
        <w:t xml:space="preserve">but also on the premise that only those members of the species who conceive of the natural order in terms of </w:t>
      </w:r>
      <w:r w:rsidRPr="00433AC4">
        <w:rPr>
          <w:b/>
          <w:iCs/>
          <w:u w:val="single"/>
          <w:bdr w:val="single" w:sz="8" w:space="0" w:color="auto"/>
        </w:rPr>
        <w:t>reasoned calculation</w:t>
      </w:r>
      <w:r w:rsidRPr="00433AC4">
        <w:rPr>
          <w:u w:val="single"/>
        </w:rPr>
        <w:t xml:space="preserve"> are </w:t>
      </w:r>
      <w:r w:rsidRPr="00433AC4">
        <w:rPr>
          <w:b/>
          <w:iCs/>
          <w:u w:val="single"/>
          <w:bdr w:val="single" w:sz="8" w:space="0" w:color="auto"/>
        </w:rPr>
        <w:t>truly human</w:t>
      </w:r>
      <w:r w:rsidRPr="00433AC4">
        <w:rPr>
          <w:u w:val="single"/>
        </w:rPr>
        <w:t xml:space="preserve"> and </w:t>
      </w:r>
      <w:r w:rsidRPr="00433AC4">
        <w:rPr>
          <w:b/>
          <w:iCs/>
          <w:u w:val="single"/>
          <w:bdr w:val="single" w:sz="8" w:space="0" w:color="auto"/>
        </w:rPr>
        <w:t>naturally superior</w:t>
      </w:r>
      <w:r w:rsidRPr="00433AC4">
        <w:rPr>
          <w:u w:val="single"/>
        </w:rPr>
        <w:t xml:space="preserve"> to those who do not</w:t>
      </w:r>
      <w:r w:rsidRPr="00433AC4">
        <w:t xml:space="preserve">. In other words, </w:t>
      </w:r>
      <w:r w:rsidRPr="00433AC4">
        <w:rPr>
          <w:highlight w:val="cyan"/>
          <w:u w:val="single"/>
        </w:rPr>
        <w:t>at the heart</w:t>
      </w:r>
      <w:r w:rsidRPr="00433AC4">
        <w:rPr>
          <w:u w:val="single"/>
        </w:rPr>
        <w:t xml:space="preserve"> of the </w:t>
      </w:r>
      <w:r w:rsidRPr="00433AC4">
        <w:rPr>
          <w:b/>
          <w:iCs/>
          <w:u w:val="single"/>
          <w:bdr w:val="single" w:sz="8" w:space="0" w:color="auto"/>
        </w:rPr>
        <w:t>political economy</w:t>
      </w:r>
      <w:r w:rsidRPr="00433AC4">
        <w:rPr>
          <w:u w:val="single"/>
        </w:rPr>
        <w:t xml:space="preserve"> of </w:t>
      </w:r>
      <w:r w:rsidRPr="00433AC4">
        <w:rPr>
          <w:b/>
          <w:iCs/>
          <w:highlight w:val="cyan"/>
          <w:u w:val="single"/>
          <w:bdr w:val="single" w:sz="8" w:space="0" w:color="auto"/>
        </w:rPr>
        <w:t>capitalist colonialism and slavery</w:t>
      </w:r>
      <w:r w:rsidRPr="00433AC4">
        <w:rPr>
          <w:highlight w:val="cyan"/>
          <w:u w:val="single"/>
        </w:rPr>
        <w:t xml:space="preserve"> is the </w:t>
      </w:r>
      <w:r w:rsidRPr="00433AC4">
        <w:rPr>
          <w:b/>
          <w:iCs/>
          <w:highlight w:val="cyan"/>
          <w:u w:val="single"/>
          <w:bdr w:val="single" w:sz="8" w:space="0" w:color="auto"/>
        </w:rPr>
        <w:t>anthropological bifurcation</w:t>
      </w:r>
      <w:r w:rsidRPr="00433AC4">
        <w:rPr>
          <w:highlight w:val="cyan"/>
          <w:u w:val="single"/>
        </w:rPr>
        <w:t xml:space="preserve"> whereby </w:t>
      </w:r>
      <w:r w:rsidRPr="00433AC4">
        <w:rPr>
          <w:b/>
          <w:iCs/>
          <w:highlight w:val="cyan"/>
          <w:u w:val="single"/>
          <w:bdr w:val="single" w:sz="8" w:space="0" w:color="auto"/>
        </w:rPr>
        <w:t>the truly human have rights and entitlements</w:t>
      </w:r>
      <w:r w:rsidRPr="00433AC4">
        <w:rPr>
          <w:highlight w:val="cyan"/>
          <w:u w:val="single"/>
        </w:rPr>
        <w:t xml:space="preserve"> that</w:t>
      </w:r>
      <w:r w:rsidRPr="00433AC4">
        <w:rPr>
          <w:u w:val="single"/>
        </w:rPr>
        <w:t xml:space="preserve"> those who are </w:t>
      </w:r>
      <w:r w:rsidRPr="00433AC4">
        <w:rPr>
          <w:b/>
          <w:iCs/>
          <w:highlight w:val="cyan"/>
          <w:u w:val="single"/>
          <w:bdr w:val="single" w:sz="8" w:space="0" w:color="auto"/>
        </w:rPr>
        <w:t>lesser humans do not</w:t>
      </w:r>
      <w:r w:rsidRPr="00433AC4">
        <w:t xml:space="preserve">, </w:t>
      </w:r>
      <w:r w:rsidRPr="00433AC4">
        <w:rPr>
          <w:u w:val="single"/>
        </w:rPr>
        <w:t xml:space="preserve">as well as </w:t>
      </w:r>
      <w:r w:rsidRPr="00433AC4">
        <w:rPr>
          <w:highlight w:val="cyan"/>
          <w:u w:val="single"/>
        </w:rPr>
        <w:t xml:space="preserve">the </w:t>
      </w:r>
      <w:r w:rsidRPr="00433AC4">
        <w:rPr>
          <w:b/>
          <w:iCs/>
          <w:highlight w:val="cyan"/>
          <w:u w:val="single"/>
          <w:bdr w:val="single" w:sz="8" w:space="0" w:color="auto"/>
        </w:rPr>
        <w:t>duty to lift-up</w:t>
      </w:r>
      <w:r w:rsidRPr="00433AC4">
        <w:t xml:space="preserve">, </w:t>
      </w:r>
      <w:r w:rsidRPr="00433AC4">
        <w:rPr>
          <w:highlight w:val="cyan"/>
          <w:u w:val="single"/>
        </w:rPr>
        <w:t xml:space="preserve">meaning </w:t>
      </w:r>
      <w:r w:rsidRPr="00433AC4">
        <w:rPr>
          <w:b/>
          <w:iCs/>
          <w:highlight w:val="cyan"/>
          <w:u w:val="single"/>
          <w:bdr w:val="single" w:sz="8" w:space="0" w:color="auto"/>
        </w:rPr>
        <w:t>civilize</w:t>
      </w:r>
      <w:r w:rsidRPr="00433AC4">
        <w:t xml:space="preserve">, </w:t>
      </w:r>
      <w:r w:rsidRPr="00433AC4">
        <w:rPr>
          <w:u w:val="single"/>
        </w:rPr>
        <w:t>those lesser creatures</w:t>
      </w:r>
      <w:r w:rsidRPr="00433AC4">
        <w:t xml:space="preserve">; </w:t>
      </w:r>
      <w:r w:rsidRPr="00433AC4">
        <w:rPr>
          <w:u w:val="single"/>
        </w:rPr>
        <w:t xml:space="preserve">and that duty is what </w:t>
      </w:r>
      <w:r w:rsidRPr="00433AC4">
        <w:rPr>
          <w:b/>
          <w:iCs/>
          <w:highlight w:val="cyan"/>
          <w:u w:val="single"/>
          <w:bdr w:val="single" w:sz="8" w:space="0" w:color="auto"/>
        </w:rPr>
        <w:t>legitimates</w:t>
      </w:r>
      <w:r w:rsidRPr="00433AC4">
        <w:rPr>
          <w:b/>
          <w:iCs/>
          <w:u w:val="single"/>
          <w:bdr w:val="single" w:sz="8" w:space="0" w:color="auto"/>
        </w:rPr>
        <w:t xml:space="preserve"> their </w:t>
      </w:r>
      <w:r w:rsidRPr="00433AC4">
        <w:rPr>
          <w:b/>
          <w:iCs/>
          <w:highlight w:val="cyan"/>
          <w:u w:val="single"/>
          <w:bdr w:val="single" w:sz="8" w:space="0" w:color="auto"/>
        </w:rPr>
        <w:t>dominion</w:t>
      </w:r>
      <w:r w:rsidRPr="00433AC4">
        <w:rPr>
          <w:u w:val="single"/>
        </w:rPr>
        <w:t xml:space="preserve"> over the world</w:t>
      </w:r>
      <w:r w:rsidRPr="00433AC4">
        <w:t xml:space="preserve">. When we understand that then we understand that </w:t>
      </w:r>
      <w:r w:rsidRPr="00433AC4">
        <w:rPr>
          <w:highlight w:val="cyan"/>
          <w:u w:val="single"/>
        </w:rPr>
        <w:t>changing the</w:t>
      </w:r>
      <w:r w:rsidRPr="00433AC4">
        <w:rPr>
          <w:u w:val="single"/>
        </w:rPr>
        <w:t xml:space="preserve"> current political and social </w:t>
      </w:r>
      <w:r w:rsidRPr="00433AC4">
        <w:rPr>
          <w:highlight w:val="cyan"/>
          <w:u w:val="single"/>
        </w:rPr>
        <w:t xml:space="preserve">system </w:t>
      </w:r>
      <w:r w:rsidRPr="00433AC4">
        <w:rPr>
          <w:b/>
          <w:iCs/>
          <w:highlight w:val="cyan"/>
          <w:u w:val="single"/>
          <w:bdr w:val="single" w:sz="8" w:space="0" w:color="auto"/>
        </w:rPr>
        <w:t xml:space="preserve">requires </w:t>
      </w:r>
      <w:proofErr w:type="gramStart"/>
      <w:r w:rsidRPr="00433AC4">
        <w:rPr>
          <w:b/>
          <w:iCs/>
          <w:highlight w:val="cyan"/>
          <w:u w:val="single"/>
          <w:bdr w:val="single" w:sz="8" w:space="0" w:color="auto"/>
        </w:rPr>
        <w:t>overturning</w:t>
      </w:r>
      <w:r w:rsidRPr="00433AC4">
        <w:t xml:space="preserve">, </w:t>
      </w:r>
      <w:r w:rsidRPr="00433AC4">
        <w:rPr>
          <w:u w:val="single"/>
        </w:rPr>
        <w:t>or</w:t>
      </w:r>
      <w:proofErr w:type="gramEnd"/>
      <w:r w:rsidRPr="00433AC4">
        <w:rPr>
          <w:u w:val="single"/>
        </w:rPr>
        <w:t xml:space="preserve"> getting beyond the foundations of </w:t>
      </w:r>
      <w:r w:rsidRPr="00433AC4">
        <w:rPr>
          <w:b/>
          <w:iCs/>
          <w:highlight w:val="cyan"/>
          <w:u w:val="single"/>
          <w:bdr w:val="single" w:sz="8" w:space="0" w:color="auto"/>
        </w:rPr>
        <w:t>that anthropology</w:t>
      </w:r>
      <w:r w:rsidRPr="00433AC4">
        <w:t xml:space="preserve">. </w:t>
      </w:r>
      <w:r w:rsidRPr="00433AC4">
        <w:rPr>
          <w:u w:val="single"/>
        </w:rPr>
        <w:t>Frantz Fanon termed such overcoming</w:t>
      </w:r>
      <w:r w:rsidRPr="00433AC4">
        <w:t xml:space="preserve">, </w:t>
      </w:r>
      <w:r w:rsidRPr="00433AC4">
        <w:rPr>
          <w:b/>
          <w:iCs/>
          <w:highlight w:val="cyan"/>
          <w:u w:val="single"/>
          <w:bdr w:val="single" w:sz="8" w:space="0" w:color="auto"/>
        </w:rPr>
        <w:t>epistemic rupture</w:t>
      </w:r>
      <w:r w:rsidRPr="00433AC4">
        <w:t xml:space="preserve">, </w:t>
      </w:r>
      <w:r w:rsidRPr="00433AC4">
        <w:rPr>
          <w:u w:val="single"/>
        </w:rPr>
        <w:t xml:space="preserve">by which he meant the undertaking of a completely </w:t>
      </w:r>
      <w:r w:rsidRPr="00433AC4">
        <w:rPr>
          <w:b/>
          <w:iCs/>
          <w:u w:val="single"/>
          <w:bdr w:val="single" w:sz="8" w:space="0" w:color="auto"/>
        </w:rPr>
        <w:t>different way of thinking</w:t>
      </w:r>
      <w:r w:rsidRPr="00433AC4">
        <w:rPr>
          <w:u w:val="single"/>
        </w:rPr>
        <w:t xml:space="preserve"> about the world and our function in it</w:t>
      </w:r>
      <w:r w:rsidRPr="00433AC4">
        <w:t xml:space="preserve">. In that sense, </w:t>
      </w:r>
      <w:r w:rsidRPr="00433AC4">
        <w:rPr>
          <w:u w:val="single"/>
        </w:rPr>
        <w:t xml:space="preserve">the mid-twentieth century global struggle for </w:t>
      </w:r>
      <w:r w:rsidRPr="00433AC4">
        <w:rPr>
          <w:b/>
          <w:iCs/>
          <w:highlight w:val="cyan"/>
          <w:u w:val="single"/>
          <w:bdr w:val="single" w:sz="8" w:space="0" w:color="auto"/>
        </w:rPr>
        <w:t>decolonization</w:t>
      </w:r>
      <w:r w:rsidRPr="00433AC4">
        <w:rPr>
          <w:highlight w:val="cyan"/>
          <w:u w:val="single"/>
        </w:rPr>
        <w:t xml:space="preserve"> was </w:t>
      </w:r>
      <w:r w:rsidRPr="00433AC4">
        <w:rPr>
          <w:b/>
          <w:iCs/>
          <w:highlight w:val="cyan"/>
          <w:u w:val="single"/>
          <w:bdr w:val="single" w:sz="8" w:space="0" w:color="auto"/>
        </w:rPr>
        <w:t>not merely</w:t>
      </w:r>
      <w:r w:rsidRPr="00433AC4">
        <w:rPr>
          <w:highlight w:val="cyan"/>
          <w:u w:val="single"/>
        </w:rPr>
        <w:t xml:space="preserve"> about ending</w:t>
      </w:r>
      <w:r w:rsidRPr="00433AC4">
        <w:rPr>
          <w:u w:val="single"/>
        </w:rPr>
        <w:t xml:space="preserve"> European </w:t>
      </w:r>
      <w:r w:rsidRPr="00433AC4">
        <w:rPr>
          <w:b/>
          <w:iCs/>
          <w:u w:val="single"/>
          <w:bdr w:val="single" w:sz="8" w:space="0" w:color="auto"/>
        </w:rPr>
        <w:t xml:space="preserve">military </w:t>
      </w:r>
      <w:r w:rsidRPr="00433AC4">
        <w:rPr>
          <w:b/>
          <w:iCs/>
          <w:highlight w:val="cyan"/>
          <w:u w:val="single"/>
          <w:bdr w:val="single" w:sz="8" w:space="0" w:color="auto"/>
        </w:rPr>
        <w:t>occupation and economic exploitation</w:t>
      </w:r>
      <w:r w:rsidRPr="00433AC4">
        <w:t xml:space="preserve">; </w:t>
      </w:r>
      <w:r w:rsidRPr="00433AC4">
        <w:rPr>
          <w:highlight w:val="cyan"/>
          <w:u w:val="single"/>
        </w:rPr>
        <w:t xml:space="preserve">it was about achieving a </w:t>
      </w:r>
      <w:r w:rsidRPr="00433AC4">
        <w:rPr>
          <w:b/>
          <w:iCs/>
          <w:highlight w:val="cyan"/>
          <w:u w:val="single"/>
          <w:bdr w:val="single" w:sz="8" w:space="0" w:color="auto"/>
        </w:rPr>
        <w:t>different way of thinking about humanity</w:t>
      </w:r>
      <w:r w:rsidRPr="00433AC4">
        <w:rPr>
          <w:u w:val="single"/>
        </w:rPr>
        <w:t xml:space="preserve"> in the world</w:t>
      </w:r>
      <w:r w:rsidRPr="00433AC4">
        <w:t xml:space="preserve">. Sentient Flesh contributes to and extends that struggle by providing an account of how those </w:t>
      </w:r>
      <w:r w:rsidRPr="00433AC4">
        <w:rPr>
          <w:highlight w:val="cyan"/>
          <w:u w:val="single"/>
        </w:rPr>
        <w:t xml:space="preserve">people who were </w:t>
      </w:r>
      <w:r w:rsidRPr="00433AC4">
        <w:rPr>
          <w:b/>
          <w:iCs/>
          <w:highlight w:val="cyan"/>
          <w:u w:val="single"/>
          <w:bdr w:val="single" w:sz="8" w:space="0" w:color="auto"/>
        </w:rPr>
        <w:t>defined</w:t>
      </w:r>
      <w:r w:rsidRPr="00433AC4">
        <w:rPr>
          <w:u w:val="single"/>
        </w:rPr>
        <w:t xml:space="preserve"> by capitalist modernity </w:t>
      </w:r>
      <w:r w:rsidRPr="00433AC4">
        <w:rPr>
          <w:b/>
          <w:iCs/>
          <w:highlight w:val="cyan"/>
          <w:u w:val="single"/>
          <w:bdr w:val="single" w:sz="8" w:space="0" w:color="auto"/>
        </w:rPr>
        <w:t>as proprietary things</w:t>
      </w:r>
      <w:r w:rsidRPr="00433AC4">
        <w:rPr>
          <w:highlight w:val="cyan"/>
          <w:u w:val="single"/>
        </w:rPr>
        <w:t xml:space="preserve"> created and sustained</w:t>
      </w:r>
      <w:r w:rsidRPr="00433AC4">
        <w:rPr>
          <w:u w:val="single"/>
        </w:rPr>
        <w:t xml:space="preserve"> in the interstices of that world order </w:t>
      </w:r>
      <w:r w:rsidRPr="00433AC4">
        <w:rPr>
          <w:b/>
          <w:iCs/>
          <w:highlight w:val="cyan"/>
          <w:u w:val="single"/>
          <w:bdr w:val="single" w:sz="8" w:space="0" w:color="auto"/>
        </w:rPr>
        <w:t>multifarious sets of practices of living</w:t>
      </w:r>
      <w:r w:rsidRPr="00433AC4">
        <w:rPr>
          <w:u w:val="single"/>
        </w:rPr>
        <w:t xml:space="preserve"> that expressed over generations ways of performing human being</w:t>
      </w:r>
      <w:r w:rsidRPr="00433AC4">
        <w:t xml:space="preserve">. </w:t>
      </w:r>
      <w:r w:rsidRPr="00433AC4">
        <w:rPr>
          <w:u w:val="single"/>
        </w:rPr>
        <w:t xml:space="preserve">Fred </w:t>
      </w:r>
      <w:r w:rsidRPr="00433AC4">
        <w:rPr>
          <w:highlight w:val="cyan"/>
          <w:u w:val="single"/>
        </w:rPr>
        <w:t>Moten has referred to these practices as</w:t>
      </w:r>
      <w:r w:rsidRPr="00433AC4">
        <w:t xml:space="preserve"> “</w:t>
      </w:r>
      <w:r w:rsidRPr="00433AC4">
        <w:rPr>
          <w:b/>
          <w:iCs/>
          <w:highlight w:val="cyan"/>
          <w:u w:val="single"/>
          <w:bdr w:val="single" w:sz="8" w:space="0" w:color="auto"/>
        </w:rPr>
        <w:t>black performance</w:t>
      </w:r>
      <w:r w:rsidRPr="00433AC4">
        <w:rPr>
          <w:u w:val="single"/>
        </w:rPr>
        <w:t>.</w:t>
      </w:r>
      <w:r w:rsidRPr="00433AC4">
        <w:t xml:space="preserve">” If </w:t>
      </w:r>
      <w:r w:rsidRPr="00433AC4">
        <w:rPr>
          <w:u w:val="single"/>
        </w:rPr>
        <w:t>we regard this performing in the Aristotelian mode as</w:t>
      </w:r>
      <w:r w:rsidRPr="00433AC4">
        <w:t xml:space="preserve"> “</w:t>
      </w:r>
      <w:r w:rsidRPr="00433AC4">
        <w:rPr>
          <w:u w:val="single"/>
        </w:rPr>
        <w:t>cosmological mimesis</w:t>
      </w:r>
      <w:r w:rsidRPr="00433AC4">
        <w:t xml:space="preserve">,” </w:t>
      </w:r>
      <w:r w:rsidRPr="00433AC4">
        <w:rPr>
          <w:u w:val="single"/>
        </w:rPr>
        <w:t xml:space="preserve">meaning </w:t>
      </w:r>
      <w:r w:rsidRPr="00433AC4">
        <w:rPr>
          <w:highlight w:val="cyan"/>
          <w:u w:val="single"/>
        </w:rPr>
        <w:t xml:space="preserve">the </w:t>
      </w:r>
      <w:r w:rsidRPr="00433AC4">
        <w:rPr>
          <w:b/>
          <w:iCs/>
          <w:highlight w:val="cyan"/>
          <w:u w:val="single"/>
          <w:bdr w:val="single" w:sz="8" w:space="0" w:color="auto"/>
        </w:rPr>
        <w:t>material representation</w:t>
      </w:r>
      <w:r w:rsidRPr="00433AC4">
        <w:rPr>
          <w:highlight w:val="cyan"/>
          <w:u w:val="single"/>
        </w:rPr>
        <w:t xml:space="preserve"> of </w:t>
      </w:r>
      <w:r w:rsidRPr="00433AC4">
        <w:rPr>
          <w:b/>
          <w:iCs/>
          <w:highlight w:val="cyan"/>
          <w:u w:val="single"/>
          <w:bdr w:val="single" w:sz="8" w:space="0" w:color="auto"/>
        </w:rPr>
        <w:t>being-in-the-world</w:t>
      </w:r>
      <w:r w:rsidRPr="00433AC4">
        <w:t xml:space="preserve">, then, in that same mode, we can also call it </w:t>
      </w:r>
      <w:proofErr w:type="spellStart"/>
      <w:r w:rsidRPr="00433AC4">
        <w:t>poiēsis</w:t>
      </w:r>
      <w:proofErr w:type="spellEnd"/>
      <w:r w:rsidRPr="00433AC4">
        <w:t xml:space="preserve"> in black. Let me emphasize what is at stake in this designation by recalling that Aristotle described </w:t>
      </w:r>
      <w:proofErr w:type="spellStart"/>
      <w:r w:rsidRPr="00433AC4">
        <w:t>poiēsis</w:t>
      </w:r>
      <w:proofErr w:type="spellEnd"/>
      <w:r w:rsidRPr="00433AC4">
        <w:t xml:space="preserve"> as </w:t>
      </w:r>
      <w:proofErr w:type="spellStart"/>
      <w:r w:rsidRPr="00433AC4">
        <w:t>λέγειν</w:t>
      </w:r>
      <w:proofErr w:type="spellEnd"/>
      <w:r w:rsidRPr="00433AC4">
        <w:t xml:space="preserve"> </w:t>
      </w:r>
      <w:proofErr w:type="spellStart"/>
      <w:r w:rsidRPr="00433AC4">
        <w:t>γένοιτο</w:t>
      </w:r>
      <w:proofErr w:type="spellEnd"/>
      <w:r w:rsidRPr="00433AC4">
        <w:t xml:space="preserve"> (</w:t>
      </w:r>
      <w:proofErr w:type="spellStart"/>
      <w:r w:rsidRPr="00433AC4">
        <w:t>légein</w:t>
      </w:r>
      <w:proofErr w:type="spellEnd"/>
      <w:r w:rsidRPr="00433AC4">
        <w:t xml:space="preserve"> </w:t>
      </w:r>
      <w:proofErr w:type="spellStart"/>
      <w:r w:rsidRPr="00433AC4">
        <w:t>génito</w:t>
      </w:r>
      <w:proofErr w:type="spellEnd"/>
      <w:r w:rsidRPr="00433AC4">
        <w:t xml:space="preserve">), “saying possibility.” So, </w:t>
      </w:r>
      <w:r w:rsidRPr="00433AC4">
        <w:rPr>
          <w:u w:val="single"/>
        </w:rPr>
        <w:t xml:space="preserve">these performances of </w:t>
      </w:r>
      <w:proofErr w:type="spellStart"/>
      <w:r w:rsidRPr="00433AC4">
        <w:rPr>
          <w:u w:val="single"/>
        </w:rPr>
        <w:t>poiēsis</w:t>
      </w:r>
      <w:proofErr w:type="spellEnd"/>
      <w:r w:rsidRPr="00433AC4">
        <w:rPr>
          <w:u w:val="single"/>
        </w:rPr>
        <w:t xml:space="preserve"> in black are iterative sayings of </w:t>
      </w:r>
      <w:r w:rsidRPr="00433AC4">
        <w:rPr>
          <w:b/>
          <w:iCs/>
          <w:u w:val="single"/>
          <w:bdr w:val="single" w:sz="8" w:space="0" w:color="auto"/>
        </w:rPr>
        <w:t>what is possible</w:t>
      </w:r>
      <w:r w:rsidRPr="00433AC4">
        <w:t xml:space="preserve">—I want to be clear, </w:t>
      </w:r>
      <w:r w:rsidRPr="00433AC4">
        <w:rPr>
          <w:u w:val="single"/>
        </w:rPr>
        <w:t xml:space="preserve">I’m talking about </w:t>
      </w:r>
      <w:r w:rsidRPr="00433AC4">
        <w:rPr>
          <w:b/>
          <w:iCs/>
          <w:highlight w:val="cyan"/>
          <w:u w:val="single"/>
          <w:bdr w:val="single" w:sz="8" w:space="0" w:color="auto"/>
        </w:rPr>
        <w:t>concrete forms</w:t>
      </w:r>
      <w:r w:rsidRPr="00433AC4">
        <w:rPr>
          <w:highlight w:val="cyan"/>
          <w:u w:val="single"/>
        </w:rPr>
        <w:t xml:space="preserve"> such as </w:t>
      </w:r>
      <w:r w:rsidRPr="00433AC4">
        <w:rPr>
          <w:b/>
          <w:iCs/>
          <w:highlight w:val="cyan"/>
          <w:u w:val="single"/>
          <w:bdr w:val="single" w:sz="8" w:space="0" w:color="auto"/>
        </w:rPr>
        <w:t>ring shouts</w:t>
      </w:r>
      <w:r w:rsidRPr="00433AC4">
        <w:rPr>
          <w:highlight w:val="cyan"/>
          <w:u w:val="single"/>
        </w:rPr>
        <w:t xml:space="preserve"> and </w:t>
      </w:r>
      <w:r w:rsidRPr="00433AC4">
        <w:rPr>
          <w:b/>
          <w:iCs/>
          <w:highlight w:val="cyan"/>
          <w:u w:val="single"/>
          <w:bdr w:val="single" w:sz="8" w:space="0" w:color="auto"/>
        </w:rPr>
        <w:t>spirituals</w:t>
      </w:r>
      <w:r w:rsidRPr="00433AC4">
        <w:t xml:space="preserve">, </w:t>
      </w:r>
      <w:r w:rsidRPr="00433AC4">
        <w:rPr>
          <w:b/>
          <w:iCs/>
          <w:highlight w:val="cyan"/>
          <w:u w:val="single"/>
          <w:bdr w:val="single" w:sz="8" w:space="0" w:color="auto"/>
        </w:rPr>
        <w:t>invisible church sermons</w:t>
      </w:r>
      <w:r w:rsidRPr="00433AC4">
        <w:rPr>
          <w:highlight w:val="cyan"/>
          <w:u w:val="single"/>
        </w:rPr>
        <w:t xml:space="preserve"> and </w:t>
      </w:r>
      <w:r w:rsidRPr="00433AC4">
        <w:rPr>
          <w:b/>
          <w:iCs/>
          <w:highlight w:val="cyan"/>
          <w:u w:val="single"/>
          <w:bdr w:val="single" w:sz="8" w:space="0" w:color="auto"/>
        </w:rPr>
        <w:t>“worldly” work songs</w:t>
      </w:r>
      <w:r w:rsidRPr="00433AC4">
        <w:t xml:space="preserve">, </w:t>
      </w:r>
      <w:r w:rsidRPr="00433AC4">
        <w:rPr>
          <w:u w:val="single"/>
        </w:rPr>
        <w:t xml:space="preserve">as well as the </w:t>
      </w:r>
      <w:r w:rsidRPr="00433AC4">
        <w:rPr>
          <w:b/>
          <w:iCs/>
          <w:highlight w:val="cyan"/>
          <w:u w:val="single"/>
          <w:bdr w:val="single" w:sz="8" w:space="0" w:color="auto"/>
        </w:rPr>
        <w:t>blues</w:t>
      </w:r>
      <w:r w:rsidRPr="00433AC4">
        <w:t xml:space="preserve">, </w:t>
      </w:r>
      <w:r w:rsidRPr="00433AC4">
        <w:rPr>
          <w:b/>
          <w:iCs/>
          <w:highlight w:val="cyan"/>
          <w:u w:val="single"/>
          <w:bdr w:val="single" w:sz="8" w:space="0" w:color="auto"/>
        </w:rPr>
        <w:t>jazz</w:t>
      </w:r>
      <w:r w:rsidRPr="00433AC4">
        <w:t xml:space="preserve">, </w:t>
      </w:r>
      <w:r w:rsidRPr="00433AC4">
        <w:rPr>
          <w:b/>
          <w:iCs/>
          <w:highlight w:val="cyan"/>
          <w:u w:val="single"/>
          <w:bdr w:val="single" w:sz="8" w:space="0" w:color="auto"/>
        </w:rPr>
        <w:t>toasts</w:t>
      </w:r>
      <w:r w:rsidRPr="00433AC4">
        <w:t xml:space="preserve">, </w:t>
      </w:r>
      <w:r w:rsidRPr="00433AC4">
        <w:rPr>
          <w:highlight w:val="cyan"/>
          <w:u w:val="single"/>
        </w:rPr>
        <w:t>and</w:t>
      </w:r>
      <w:r w:rsidRPr="00433AC4">
        <w:rPr>
          <w:u w:val="single"/>
        </w:rPr>
        <w:t xml:space="preserve"> even </w:t>
      </w:r>
      <w:r w:rsidRPr="00433AC4">
        <w:rPr>
          <w:b/>
          <w:iCs/>
          <w:highlight w:val="cyan"/>
          <w:u w:val="single"/>
          <w:bdr w:val="single" w:sz="8" w:space="0" w:color="auto"/>
        </w:rPr>
        <w:t>everyday signifying</w:t>
      </w:r>
      <w:r w:rsidRPr="00433AC4">
        <w:t xml:space="preserve">. My chief argument in Sentient Flesh: Thinking in Disorder, </w:t>
      </w:r>
      <w:proofErr w:type="spellStart"/>
      <w:r w:rsidRPr="00433AC4">
        <w:t>Poiēsis</w:t>
      </w:r>
      <w:proofErr w:type="spellEnd"/>
      <w:r w:rsidRPr="00433AC4">
        <w:t xml:space="preserve"> in Black is that </w:t>
      </w:r>
      <w:r w:rsidRPr="00433AC4">
        <w:rPr>
          <w:u w:val="single"/>
        </w:rPr>
        <w:t xml:space="preserve">carefully </w:t>
      </w:r>
      <w:r w:rsidRPr="00433AC4">
        <w:rPr>
          <w:highlight w:val="cyan"/>
          <w:u w:val="single"/>
        </w:rPr>
        <w:t>studying</w:t>
      </w:r>
      <w:r w:rsidRPr="00433AC4">
        <w:t xml:space="preserve"> the </w:t>
      </w:r>
      <w:r w:rsidRPr="00433AC4">
        <w:rPr>
          <w:highlight w:val="cyan"/>
          <w:u w:val="single"/>
        </w:rPr>
        <w:t>traditions</w:t>
      </w:r>
      <w:r w:rsidRPr="00433AC4">
        <w:t xml:space="preserve"> of </w:t>
      </w:r>
      <w:proofErr w:type="spellStart"/>
      <w:r w:rsidRPr="00433AC4">
        <w:t>poiēsis</w:t>
      </w:r>
      <w:proofErr w:type="spellEnd"/>
      <w:r w:rsidRPr="00433AC4">
        <w:t xml:space="preserve"> in black </w:t>
      </w:r>
      <w:r w:rsidRPr="00433AC4">
        <w:rPr>
          <w:highlight w:val="cyan"/>
          <w:u w:val="single"/>
        </w:rPr>
        <w:t xml:space="preserve">will provide us with the </w:t>
      </w:r>
      <w:r w:rsidRPr="00433AC4">
        <w:rPr>
          <w:b/>
          <w:iCs/>
          <w:highlight w:val="cyan"/>
          <w:u w:val="single"/>
          <w:bdr w:val="single" w:sz="8" w:space="0" w:color="auto"/>
        </w:rPr>
        <w:t>animative materiality</w:t>
      </w:r>
      <w:r w:rsidRPr="00433AC4">
        <w:rPr>
          <w:highlight w:val="cyan"/>
          <w:u w:val="single"/>
        </w:rPr>
        <w:t xml:space="preserve"> for bringing about a </w:t>
      </w:r>
      <w:r w:rsidRPr="00433AC4">
        <w:rPr>
          <w:b/>
          <w:iCs/>
          <w:highlight w:val="cyan"/>
          <w:u w:val="single"/>
          <w:bdr w:val="single" w:sz="8" w:space="0" w:color="auto"/>
        </w:rPr>
        <w:t>different world order</w:t>
      </w:r>
      <w:r w:rsidRPr="00433AC4">
        <w:t xml:space="preserve">. </w:t>
      </w:r>
    </w:p>
    <w:p w14:paraId="2CDDE0EF" w14:textId="77777777" w:rsidR="005055D9" w:rsidRPr="00433AC4" w:rsidRDefault="005055D9" w:rsidP="005055D9">
      <w:r w:rsidRPr="00433AC4">
        <w:t>What do you hope activists and community organizers will take away from reading your book?</w:t>
      </w:r>
    </w:p>
    <w:p w14:paraId="570B04E5" w14:textId="77777777" w:rsidR="005055D9" w:rsidRPr="00433AC4" w:rsidRDefault="005055D9" w:rsidP="005055D9">
      <w:r w:rsidRPr="00433AC4">
        <w:rPr>
          <w:u w:val="single"/>
        </w:rPr>
        <w:t xml:space="preserve">That </w:t>
      </w:r>
      <w:r w:rsidRPr="00433AC4">
        <w:rPr>
          <w:highlight w:val="cyan"/>
          <w:u w:val="single"/>
        </w:rPr>
        <w:t xml:space="preserve">the </w:t>
      </w:r>
      <w:r w:rsidRPr="00433AC4">
        <w:rPr>
          <w:b/>
          <w:iCs/>
          <w:highlight w:val="cyan"/>
          <w:u w:val="single"/>
          <w:bdr w:val="single" w:sz="8" w:space="0" w:color="auto"/>
        </w:rPr>
        <w:t>distinction between practice and thinking</w:t>
      </w:r>
      <w:r w:rsidRPr="00433AC4">
        <w:rPr>
          <w:highlight w:val="cyan"/>
          <w:u w:val="single"/>
        </w:rPr>
        <w:t xml:space="preserve"> is not only </w:t>
      </w:r>
      <w:proofErr w:type="gramStart"/>
      <w:r w:rsidRPr="00433AC4">
        <w:rPr>
          <w:b/>
          <w:iCs/>
          <w:highlight w:val="cyan"/>
          <w:u w:val="single"/>
          <w:bdr w:val="single" w:sz="8" w:space="0" w:color="auto"/>
        </w:rPr>
        <w:t>false</w:t>
      </w:r>
      <w:r w:rsidRPr="00433AC4">
        <w:t xml:space="preserve">, </w:t>
      </w:r>
      <w:r w:rsidRPr="00433AC4">
        <w:rPr>
          <w:highlight w:val="cyan"/>
          <w:u w:val="single"/>
        </w:rPr>
        <w:t>but</w:t>
      </w:r>
      <w:proofErr w:type="gramEnd"/>
      <w:r w:rsidRPr="00433AC4">
        <w:rPr>
          <w:highlight w:val="cyan"/>
          <w:u w:val="single"/>
        </w:rPr>
        <w:t xml:space="preserve"> shuts us off from a </w:t>
      </w:r>
      <w:r w:rsidRPr="00433AC4">
        <w:rPr>
          <w:b/>
          <w:iCs/>
          <w:highlight w:val="cyan"/>
          <w:u w:val="single"/>
          <w:bdr w:val="single" w:sz="8" w:space="0" w:color="auto"/>
        </w:rPr>
        <w:t>rich tradition</w:t>
      </w:r>
      <w:r w:rsidRPr="00433AC4">
        <w:rPr>
          <w:highlight w:val="cyan"/>
          <w:u w:val="single"/>
        </w:rPr>
        <w:t xml:space="preserve"> of creating a</w:t>
      </w:r>
      <w:r w:rsidRPr="00433AC4">
        <w:rPr>
          <w:u w:val="single"/>
        </w:rPr>
        <w:t xml:space="preserve"> viable </w:t>
      </w:r>
      <w:r w:rsidRPr="00433AC4">
        <w:rPr>
          <w:highlight w:val="cyan"/>
          <w:u w:val="single"/>
        </w:rPr>
        <w:t>world</w:t>
      </w:r>
      <w:r w:rsidRPr="00433AC4">
        <w:rPr>
          <w:u w:val="single"/>
        </w:rPr>
        <w:t xml:space="preserve"> of dignity </w:t>
      </w:r>
      <w:r w:rsidRPr="00433AC4">
        <w:rPr>
          <w:b/>
          <w:iCs/>
          <w:highlight w:val="cyan"/>
          <w:u w:val="single"/>
          <w:bdr w:val="single" w:sz="8" w:space="0" w:color="auto"/>
        </w:rPr>
        <w:t>despite</w:t>
      </w:r>
      <w:r w:rsidRPr="00433AC4">
        <w:rPr>
          <w:highlight w:val="cyan"/>
          <w:u w:val="single"/>
        </w:rPr>
        <w:t xml:space="preserve"> the</w:t>
      </w:r>
      <w:r w:rsidRPr="00433AC4">
        <w:rPr>
          <w:u w:val="single"/>
        </w:rPr>
        <w:t xml:space="preserve"> persistent </w:t>
      </w:r>
      <w:r w:rsidRPr="00433AC4">
        <w:rPr>
          <w:b/>
          <w:iCs/>
          <w:highlight w:val="cyan"/>
          <w:u w:val="single"/>
          <w:bdr w:val="single" w:sz="8" w:space="0" w:color="auto"/>
        </w:rPr>
        <w:t>violence of capitalism</w:t>
      </w:r>
      <w:r w:rsidRPr="00433AC4">
        <w:t xml:space="preserve">. True, we need to know what we are fighting against. More importantly, however, we need to know what we are fighting for and why it </w:t>
      </w:r>
      <w:proofErr w:type="gramStart"/>
      <w:r w:rsidRPr="00433AC4">
        <w:t>matters;</w:t>
      </w:r>
      <w:proofErr w:type="gramEnd"/>
      <w:r w:rsidRPr="00433AC4">
        <w:t xml:space="preserve"> and not in privative terms but in procreative terms. </w:t>
      </w:r>
      <w:r w:rsidRPr="00433AC4">
        <w:rPr>
          <w:u w:val="single"/>
        </w:rPr>
        <w:t xml:space="preserve">Much of the </w:t>
      </w:r>
      <w:r w:rsidRPr="00433AC4">
        <w:rPr>
          <w:b/>
          <w:iCs/>
          <w:highlight w:val="cyan"/>
          <w:u w:val="single"/>
          <w:bdr w:val="single" w:sz="8" w:space="0" w:color="auto"/>
        </w:rPr>
        <w:t>discourse</w:t>
      </w:r>
      <w:r w:rsidRPr="00433AC4">
        <w:rPr>
          <w:u w:val="single"/>
        </w:rPr>
        <w:t xml:space="preserve"> about anti-black racism that is </w:t>
      </w:r>
      <w:r w:rsidRPr="00433AC4">
        <w:rPr>
          <w:b/>
          <w:iCs/>
          <w:highlight w:val="cyan"/>
          <w:u w:val="single"/>
          <w:bdr w:val="single" w:sz="8" w:space="0" w:color="auto"/>
        </w:rPr>
        <w:t>driving</w:t>
      </w:r>
      <w:r w:rsidRPr="00433AC4">
        <w:rPr>
          <w:highlight w:val="cyan"/>
          <w:u w:val="single"/>
        </w:rPr>
        <w:t xml:space="preserve"> the </w:t>
      </w:r>
      <w:r w:rsidRPr="00433AC4">
        <w:rPr>
          <w:b/>
          <w:iCs/>
          <w:highlight w:val="cyan"/>
          <w:u w:val="single"/>
          <w:bdr w:val="single" w:sz="8" w:space="0" w:color="auto"/>
        </w:rPr>
        <w:t>current protest movement</w:t>
      </w:r>
      <w:r w:rsidRPr="00433AC4">
        <w:rPr>
          <w:highlight w:val="cyan"/>
          <w:u w:val="single"/>
        </w:rPr>
        <w:t xml:space="preserve"> is focused on</w:t>
      </w:r>
      <w:r w:rsidRPr="00433AC4">
        <w:rPr>
          <w:u w:val="single"/>
        </w:rPr>
        <w:t xml:space="preserve"> the </w:t>
      </w:r>
      <w:r w:rsidRPr="00433AC4">
        <w:rPr>
          <w:b/>
          <w:iCs/>
          <w:highlight w:val="cyan"/>
          <w:u w:val="single"/>
          <w:bdr w:val="single" w:sz="8" w:space="0" w:color="auto"/>
        </w:rPr>
        <w:t xml:space="preserve">bio-ethnographic </w:t>
      </w:r>
      <w:proofErr w:type="spellStart"/>
      <w:r w:rsidRPr="00433AC4">
        <w:rPr>
          <w:b/>
          <w:iCs/>
          <w:highlight w:val="cyan"/>
          <w:u w:val="single"/>
          <w:bdr w:val="single" w:sz="8" w:space="0" w:color="auto"/>
        </w:rPr>
        <w:t>raciology</w:t>
      </w:r>
      <w:proofErr w:type="spellEnd"/>
      <w:r w:rsidRPr="00433AC4">
        <w:rPr>
          <w:u w:val="single"/>
        </w:rPr>
        <w:t xml:space="preserve"> conception of blackness</w:t>
      </w:r>
      <w:r w:rsidRPr="00433AC4">
        <w:t xml:space="preserve">. While that conception has clearly informed the perception at large of black people, </w:t>
      </w:r>
      <w:r w:rsidRPr="00433AC4">
        <w:rPr>
          <w:highlight w:val="cyan"/>
          <w:u w:val="single"/>
        </w:rPr>
        <w:t xml:space="preserve">it tells us </w:t>
      </w:r>
      <w:r w:rsidRPr="00433AC4">
        <w:rPr>
          <w:b/>
          <w:iCs/>
          <w:highlight w:val="cyan"/>
          <w:u w:val="single"/>
          <w:bdr w:val="single" w:sz="8" w:space="0" w:color="auto"/>
        </w:rPr>
        <w:t>little to nothing</w:t>
      </w:r>
      <w:r w:rsidRPr="00433AC4">
        <w:rPr>
          <w:highlight w:val="cyan"/>
          <w:u w:val="single"/>
        </w:rPr>
        <w:t xml:space="preserve"> about </w:t>
      </w:r>
      <w:r w:rsidRPr="00433AC4">
        <w:rPr>
          <w:b/>
          <w:iCs/>
          <w:highlight w:val="cyan"/>
          <w:u w:val="single"/>
          <w:bdr w:val="single" w:sz="8" w:space="0" w:color="auto"/>
        </w:rPr>
        <w:t>the ways in which</w:t>
      </w:r>
      <w:r w:rsidRPr="00433AC4">
        <w:rPr>
          <w:u w:val="single"/>
        </w:rPr>
        <w:t xml:space="preserve"> those </w:t>
      </w:r>
      <w:r w:rsidRPr="00433AC4">
        <w:rPr>
          <w:b/>
          <w:iCs/>
          <w:highlight w:val="cyan"/>
          <w:u w:val="single"/>
          <w:bdr w:val="single" w:sz="8" w:space="0" w:color="auto"/>
        </w:rPr>
        <w:t>people live their lives</w:t>
      </w:r>
      <w:r w:rsidRPr="00433AC4">
        <w:t xml:space="preserve">, </w:t>
      </w:r>
      <w:r w:rsidRPr="00433AC4">
        <w:rPr>
          <w:u w:val="single"/>
        </w:rPr>
        <w:t>the ways in which they understand the cosmos and their place in it</w:t>
      </w:r>
      <w:r w:rsidRPr="00433AC4">
        <w:t xml:space="preserve">—the </w:t>
      </w:r>
      <w:r w:rsidRPr="00433AC4">
        <w:rPr>
          <w:b/>
          <w:iCs/>
          <w:u w:val="single"/>
          <w:bdr w:val="single" w:sz="8" w:space="0" w:color="auto"/>
        </w:rPr>
        <w:t>performative practices</w:t>
      </w:r>
      <w:r w:rsidRPr="00433AC4">
        <w:t xml:space="preserve"> I referred to earlier as </w:t>
      </w:r>
      <w:proofErr w:type="spellStart"/>
      <w:r w:rsidRPr="00433AC4">
        <w:t>poiēsis</w:t>
      </w:r>
      <w:proofErr w:type="spellEnd"/>
      <w:r w:rsidRPr="00433AC4">
        <w:t xml:space="preserve"> in black. Let me be clear, I’m talking here about </w:t>
      </w:r>
      <w:r w:rsidRPr="00433AC4">
        <w:rPr>
          <w:u w:val="single"/>
        </w:rPr>
        <w:t>popular expressive forms such as the blues</w:t>
      </w:r>
      <w:r w:rsidRPr="00433AC4">
        <w:t xml:space="preserve">, </w:t>
      </w:r>
      <w:r w:rsidRPr="00433AC4">
        <w:rPr>
          <w:u w:val="single"/>
        </w:rPr>
        <w:t>spirituals</w:t>
      </w:r>
      <w:r w:rsidRPr="00433AC4">
        <w:t xml:space="preserve">; </w:t>
      </w:r>
      <w:r w:rsidRPr="00433AC4">
        <w:rPr>
          <w:u w:val="single"/>
        </w:rPr>
        <w:t>the forms that</w:t>
      </w:r>
      <w:r w:rsidRPr="00433AC4">
        <w:t xml:space="preserve"> Kalamu Ya Salaam and Tom Dent of the BLAKARTSOUTH project proclaimed </w:t>
      </w:r>
      <w:r w:rsidRPr="00433AC4">
        <w:rPr>
          <w:u w:val="single"/>
        </w:rPr>
        <w:t>were foundation to their experimental poetics</w:t>
      </w:r>
      <w:r w:rsidRPr="00433AC4">
        <w:t xml:space="preserve">. In this, they </w:t>
      </w:r>
      <w:r w:rsidRPr="00433AC4">
        <w:lastRenderedPageBreak/>
        <w:t xml:space="preserve">concurred with Larry Neal and Amiri Baraka, contra Maulana Karenga’s invalidation of the blues for “teaching resignation.” </w:t>
      </w:r>
      <w:r w:rsidRPr="00433AC4">
        <w:rPr>
          <w:u w:val="single"/>
        </w:rPr>
        <w:t xml:space="preserve">In and </w:t>
      </w:r>
      <w:r w:rsidRPr="00433AC4">
        <w:rPr>
          <w:b/>
          <w:iCs/>
          <w:highlight w:val="cyan"/>
          <w:u w:val="single"/>
          <w:bdr w:val="single" w:sz="8" w:space="0" w:color="auto"/>
        </w:rPr>
        <w:t>with</w:t>
      </w:r>
      <w:r w:rsidRPr="00433AC4">
        <w:rPr>
          <w:b/>
          <w:iCs/>
          <w:u w:val="single"/>
          <w:bdr w:val="single" w:sz="8" w:space="0" w:color="auto"/>
        </w:rPr>
        <w:t xml:space="preserve"> these </w:t>
      </w:r>
      <w:r w:rsidRPr="00433AC4">
        <w:rPr>
          <w:b/>
          <w:iCs/>
          <w:highlight w:val="cyan"/>
          <w:u w:val="single"/>
          <w:bdr w:val="single" w:sz="8" w:space="0" w:color="auto"/>
        </w:rPr>
        <w:t>performative practices</w:t>
      </w:r>
      <w:r w:rsidRPr="00433AC4">
        <w:t xml:space="preserve">, </w:t>
      </w:r>
      <w:r w:rsidRPr="00433AC4">
        <w:rPr>
          <w:highlight w:val="cyan"/>
          <w:u w:val="single"/>
        </w:rPr>
        <w:t xml:space="preserve">we are activated to </w:t>
      </w:r>
      <w:r w:rsidRPr="00433AC4">
        <w:rPr>
          <w:b/>
          <w:iCs/>
          <w:highlight w:val="cyan"/>
          <w:u w:val="single"/>
          <w:bdr w:val="single" w:sz="8" w:space="0" w:color="auto"/>
        </w:rPr>
        <w:t>move against</w:t>
      </w:r>
      <w:r w:rsidRPr="00433AC4">
        <w:rPr>
          <w:highlight w:val="cyan"/>
          <w:u w:val="single"/>
        </w:rPr>
        <w:t xml:space="preserve"> the </w:t>
      </w:r>
      <w:r w:rsidRPr="00433AC4">
        <w:rPr>
          <w:b/>
          <w:iCs/>
          <w:highlight w:val="cyan"/>
          <w:u w:val="single"/>
          <w:bdr w:val="single" w:sz="8" w:space="0" w:color="auto"/>
        </w:rPr>
        <w:t>strictures of capitalism</w:t>
      </w:r>
      <w:r w:rsidRPr="00433AC4">
        <w:rPr>
          <w:u w:val="single"/>
        </w:rPr>
        <w:t xml:space="preserve"> that limit the possibilities of life to market forces </w:t>
      </w:r>
      <w:r w:rsidRPr="00433AC4">
        <w:rPr>
          <w:highlight w:val="cyan"/>
          <w:u w:val="single"/>
        </w:rPr>
        <w:t>and</w:t>
      </w:r>
      <w:r w:rsidRPr="00433AC4">
        <w:rPr>
          <w:u w:val="single"/>
        </w:rPr>
        <w:t xml:space="preserve"> their concomitant </w:t>
      </w:r>
      <w:r w:rsidRPr="00433AC4">
        <w:rPr>
          <w:b/>
          <w:iCs/>
          <w:highlight w:val="cyan"/>
          <w:u w:val="single"/>
          <w:bdr w:val="single" w:sz="8" w:space="0" w:color="auto"/>
        </w:rPr>
        <w:t>politics of securitization</w:t>
      </w:r>
      <w:r w:rsidRPr="00433AC4">
        <w:t xml:space="preserve">. With these performances of </w:t>
      </w:r>
      <w:proofErr w:type="spellStart"/>
      <w:r w:rsidRPr="00433AC4">
        <w:t>poiēsis</w:t>
      </w:r>
      <w:proofErr w:type="spellEnd"/>
      <w:r w:rsidRPr="00433AC4">
        <w:t xml:space="preserve"> in black, we make the leap of invention Fanon called for. With these forms we are, and always have been creating worlds of possibility </w:t>
      </w:r>
      <w:proofErr w:type="gramStart"/>
      <w:r w:rsidRPr="00433AC4">
        <w:t>in spite of</w:t>
      </w:r>
      <w:proofErr w:type="gramEnd"/>
      <w:r w:rsidRPr="00433AC4">
        <w:t xml:space="preserve">, in the interstices of capitalist modernity; that modernity which Zygmunt Bauman has aptly described as characterized by the liquefaction of the bonds that interlock individual choices in collective projects and actions—the patterns of communication and co-ordination between individually conducted life policies and political action of human collectives. Bauman refers to the instrumentalities of these bonds as patterns and codes of sociality, which we readily recognize as semiosis, in the sense of a systemic process of signification. In the current phase of modernity’s liquefaction, </w:t>
      </w:r>
      <w:proofErr w:type="gramStart"/>
      <w:r w:rsidRPr="00433AC4">
        <w:t>those semiosis</w:t>
      </w:r>
      <w:proofErr w:type="gramEnd"/>
      <w:r w:rsidRPr="00433AC4">
        <w:t xml:space="preserve"> are displaced by that of the ubiquitous free-market in which nearly everything is monetized and fungible. This, of course, already happened to black people in the seventeenth-century with the advent of the trans-Atlantic slave trade, whereby whatever semiosis the captured souls loaded into the hulls of the slave ship came with— whether Wolof, Bambara, Fulfulde, or Yoruba—were liquefied and remolded into the exchangeable commodity called “Negro.” The compelling violent force of modernity’s liquefaction notwithstanding, elements of those semiosis remained in the stream, as it were. So, with respect to the so-called Negro, we can say there are multiple semiosis in play with inflecting iterations of fluidity, which I call para-semiosis. Although instigated by modernity’s liquefaction, that para-semiosis is oriented toward the proliferate fluidity—in rap we call it “the flow”— of perpetual invention. </w:t>
      </w:r>
      <w:r w:rsidRPr="00433AC4">
        <w:rPr>
          <w:highlight w:val="cyan"/>
          <w:u w:val="single"/>
        </w:rPr>
        <w:t xml:space="preserve">Our </w:t>
      </w:r>
      <w:r w:rsidRPr="00433AC4">
        <w:rPr>
          <w:b/>
          <w:iCs/>
          <w:highlight w:val="cyan"/>
          <w:u w:val="single"/>
          <w:bdr w:val="single" w:sz="8" w:space="0" w:color="auto"/>
        </w:rPr>
        <w:t>social activism</w:t>
      </w:r>
      <w:r w:rsidRPr="00433AC4">
        <w:rPr>
          <w:highlight w:val="cyan"/>
          <w:u w:val="single"/>
        </w:rPr>
        <w:t xml:space="preserve"> needs to </w:t>
      </w:r>
      <w:r w:rsidRPr="00433AC4">
        <w:rPr>
          <w:b/>
          <w:iCs/>
          <w:highlight w:val="cyan"/>
          <w:u w:val="single"/>
          <w:bdr w:val="single" w:sz="8" w:space="0" w:color="auto"/>
        </w:rPr>
        <w:t>entail that orientation</w:t>
      </w:r>
      <w:r w:rsidRPr="00433AC4">
        <w:t xml:space="preserve">; indeed, </w:t>
      </w:r>
      <w:r w:rsidRPr="00433AC4">
        <w:rPr>
          <w:u w:val="single"/>
        </w:rPr>
        <w:t xml:space="preserve">it needs to </w:t>
      </w:r>
      <w:r w:rsidRPr="00433AC4">
        <w:rPr>
          <w:highlight w:val="cyan"/>
          <w:u w:val="single"/>
        </w:rPr>
        <w:t xml:space="preserve">be </w:t>
      </w:r>
      <w:r w:rsidRPr="00433AC4">
        <w:rPr>
          <w:b/>
          <w:iCs/>
          <w:highlight w:val="cyan"/>
          <w:u w:val="single"/>
          <w:bdr w:val="single" w:sz="8" w:space="0" w:color="auto"/>
        </w:rPr>
        <w:t>informed by it</w:t>
      </w:r>
      <w:r w:rsidRPr="00433AC4">
        <w:t>.</w:t>
      </w:r>
    </w:p>
    <w:p w14:paraId="42920EAF" w14:textId="77777777" w:rsidR="00BA5F0D" w:rsidRDefault="00BA5F0D"/>
    <w:sectPr w:rsidR="00BA5F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CD249C" w14:textId="77777777" w:rsidR="005A36E1" w:rsidRDefault="005A36E1" w:rsidP="0047294D">
      <w:pPr>
        <w:spacing w:after="0" w:line="240" w:lineRule="auto"/>
      </w:pPr>
      <w:r>
        <w:separator/>
      </w:r>
    </w:p>
  </w:endnote>
  <w:endnote w:type="continuationSeparator" w:id="0">
    <w:p w14:paraId="51F57B7F" w14:textId="77777777" w:rsidR="005A36E1" w:rsidRDefault="005A36E1" w:rsidP="00472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A0F394" w14:textId="77777777" w:rsidR="005A36E1" w:rsidRDefault="005A36E1" w:rsidP="0047294D">
      <w:pPr>
        <w:spacing w:after="0" w:line="240" w:lineRule="auto"/>
      </w:pPr>
      <w:r>
        <w:separator/>
      </w:r>
    </w:p>
  </w:footnote>
  <w:footnote w:type="continuationSeparator" w:id="0">
    <w:p w14:paraId="78EAC452" w14:textId="77777777" w:rsidR="005A36E1" w:rsidRDefault="005A36E1" w:rsidP="0047294D">
      <w:pPr>
        <w:spacing w:after="0" w:line="240" w:lineRule="auto"/>
      </w:pPr>
      <w:r>
        <w:continuationSeparator/>
      </w:r>
    </w:p>
  </w:footnote>
  <w:footnote w:id="1">
    <w:p w14:paraId="7C47607F" w14:textId="77777777" w:rsidR="0047294D" w:rsidRDefault="0047294D" w:rsidP="0047294D">
      <w:pPr>
        <w:pStyle w:val="FootnoteText"/>
      </w:pPr>
      <w:r>
        <w:rPr>
          <w:rStyle w:val="FootnoteReference"/>
        </w:rPr>
        <w:footnoteRef/>
      </w:r>
      <w:r>
        <w:t xml:space="preserve"> </w:t>
      </w:r>
      <w:r w:rsidRPr="005B4A2A">
        <w:rPr>
          <w:rStyle w:val="Style13ptBold"/>
        </w:rPr>
        <w:t>Jackson ‘24</w:t>
      </w:r>
      <w:r>
        <w:t xml:space="preserve">–[ Kellie Carter Jackson </w:t>
      </w:r>
      <w:r w:rsidRPr="005B4A2A">
        <w:t>is an American academic scholar, author and broadcaster researching history of slavery, abolitionists, violence and black women’s history</w:t>
      </w:r>
      <w:r>
        <w:t xml:space="preserve">, </w:t>
      </w:r>
      <w:r w:rsidRPr="005B4A2A">
        <w:t>We Refuse: A Forceful History of Black Resi</w:t>
      </w:r>
      <w:r>
        <w:t xml:space="preserve">stance, pg. 26, June 4, 2024, </w:t>
      </w:r>
      <w:r w:rsidRPr="005B4A2A">
        <w:t>Seal Press</w:t>
      </w:r>
      <w:r>
        <w:t xml:space="preserve">, </w:t>
      </w:r>
      <w:r w:rsidRPr="005B4A2A">
        <w:t>https://www.journals.uchicago.edu/doi/10.1086/734738</w:t>
      </w:r>
      <w:r>
        <w:t>]//MT</w:t>
      </w:r>
    </w:p>
  </w:footnote>
  <w:footnote w:id="2">
    <w:p w14:paraId="594DE664" w14:textId="77777777" w:rsidR="0047294D" w:rsidRDefault="0047294D" w:rsidP="0047294D">
      <w:pPr>
        <w:pStyle w:val="FootnoteText"/>
        <w:rPr>
          <w:bCs/>
        </w:rPr>
      </w:pPr>
      <w:r>
        <w:rPr>
          <w:rStyle w:val="FootnoteReference"/>
        </w:rPr>
        <w:footnoteRef/>
      </w:r>
      <w:r>
        <w:t xml:space="preserve"> </w:t>
      </w:r>
      <w:r>
        <w:rPr>
          <w:rStyle w:val="Style13ptBold"/>
        </w:rPr>
        <w:t xml:space="preserve">Hartman 19 </w:t>
      </w:r>
      <w:r w:rsidRPr="00EC36D1">
        <w:t>–</w:t>
      </w:r>
      <w:r>
        <w:t xml:space="preserve"> </w:t>
      </w:r>
      <w:r w:rsidRPr="00EC36D1">
        <w:t>[ Saidiya V. Hartman</w:t>
      </w:r>
      <w:r>
        <w:t xml:space="preserve"> i</w:t>
      </w:r>
      <w:r w:rsidRPr="00EC36D1">
        <w:t>s an American academic and writer focusing on African-American studies. She is currently a professor at Columbia University in their English department</w:t>
      </w:r>
      <w:r>
        <w:t>, “</w:t>
      </w:r>
      <w:r w:rsidRPr="00EC36D1">
        <w:rPr>
          <w:bCs/>
        </w:rPr>
        <w:t xml:space="preserve">Wayward lives, beautiful experiments: intimate histories of social upheaval”, </w:t>
      </w:r>
      <w:r>
        <w:rPr>
          <w:bCs/>
        </w:rPr>
        <w:t xml:space="preserve">pg. 2, </w:t>
      </w:r>
      <w:r w:rsidRPr="00EC36D1">
        <w:rPr>
          <w:bCs/>
        </w:rPr>
        <w:t>W.W. Norton &amp; Company, 2019</w:t>
      </w:r>
      <w:r>
        <w:rPr>
          <w:bCs/>
        </w:rPr>
        <w:t xml:space="preserve">, </w:t>
      </w:r>
      <w:hyperlink r:id="rId1" w:history="1">
        <w:r w:rsidRPr="002D13CF">
          <w:rPr>
            <w:rStyle w:val="Hyperlink"/>
          </w:rPr>
          <w:t>https://wwnorton.com/books/9780393357622]//MT</w:t>
        </w:r>
      </w:hyperlink>
    </w:p>
    <w:p w14:paraId="1C8C66B8" w14:textId="77777777" w:rsidR="0047294D" w:rsidRDefault="0047294D" w:rsidP="0047294D">
      <w:pPr>
        <w:pStyle w:val="FootnoteText"/>
      </w:pPr>
    </w:p>
  </w:footnote>
  <w:footnote w:id="3">
    <w:p w14:paraId="514D52E5" w14:textId="77777777" w:rsidR="0047294D" w:rsidRPr="00662F8E" w:rsidRDefault="0047294D" w:rsidP="0047294D">
      <w:pPr>
        <w:rPr>
          <w:b/>
          <w:bCs/>
          <w:sz w:val="26"/>
        </w:rPr>
      </w:pPr>
      <w:r>
        <w:rPr>
          <w:rStyle w:val="FootnoteReference"/>
        </w:rPr>
        <w:footnoteRef/>
      </w:r>
      <w:r>
        <w:t xml:space="preserve"> </w:t>
      </w:r>
      <w:r w:rsidRPr="003B763E">
        <w:rPr>
          <w:rStyle w:val="Style13ptBold"/>
        </w:rPr>
        <w:t>Hartman 08</w:t>
      </w:r>
      <w:r>
        <w:rPr>
          <w:rStyle w:val="Style13ptBold"/>
        </w:rPr>
        <w:t xml:space="preserve"> </w:t>
      </w:r>
      <w:r w:rsidRPr="003B763E">
        <w:t>– [</w:t>
      </w:r>
      <w:r>
        <w:rPr>
          <w:rStyle w:val="Style13ptBold"/>
        </w:rPr>
        <w:t xml:space="preserve"> </w:t>
      </w:r>
      <w:r w:rsidRPr="00F83087">
        <w:t>Saidiya Hartman</w:t>
      </w:r>
      <w:r>
        <w:t xml:space="preserve"> i</w:t>
      </w:r>
      <w:r w:rsidRPr="00F83087">
        <w:t>s currently a professor at Columbia University in their English department</w:t>
      </w:r>
      <w:r>
        <w:t xml:space="preserve"> whose </w:t>
      </w:r>
      <w:r w:rsidRPr="00F83087">
        <w:t>work focuses on African-American literature, cultural history, photography and ethics, and the intersections of law and literature</w:t>
      </w:r>
      <w:r>
        <w:t xml:space="preserve">, </w:t>
      </w:r>
      <w:r w:rsidRPr="00F83087">
        <w:t xml:space="preserve">"Venus in Two Acts." Small Axe, vol. 12 no. 2, 2008, </w:t>
      </w:r>
      <w:r w:rsidRPr="003B763E">
        <w:t>pg</w:t>
      </w:r>
      <w:r>
        <w:t xml:space="preserve">. 1, </w:t>
      </w:r>
      <w:r w:rsidRPr="00F83087">
        <w:t>Project MUSE, https://muse.jhu.edu/article/241115</w:t>
      </w:r>
      <w:r>
        <w:t>]//MT</w:t>
      </w:r>
    </w:p>
    <w:p w14:paraId="1E7201EC" w14:textId="77777777" w:rsidR="0047294D" w:rsidRDefault="0047294D" w:rsidP="0047294D">
      <w:pPr>
        <w:pStyle w:val="FootnoteText"/>
      </w:pPr>
    </w:p>
  </w:footnote>
  <w:footnote w:id="4">
    <w:p w14:paraId="16C06F56" w14:textId="77777777" w:rsidR="0047294D" w:rsidRPr="006A6E67" w:rsidRDefault="0047294D" w:rsidP="0047294D">
      <w:pPr>
        <w:rPr>
          <w:rStyle w:val="Style13ptBold"/>
        </w:rPr>
      </w:pPr>
      <w:r>
        <w:rPr>
          <w:rStyle w:val="FootnoteReference"/>
        </w:rPr>
        <w:footnoteRef/>
      </w:r>
      <w:r>
        <w:t xml:space="preserve"> </w:t>
      </w:r>
      <w:r w:rsidRPr="006A6E67">
        <w:rPr>
          <w:rStyle w:val="Style13ptBold"/>
        </w:rPr>
        <w:t xml:space="preserve">Hartman ’20 </w:t>
      </w:r>
    </w:p>
    <w:p w14:paraId="6F7BFD59" w14:textId="77777777" w:rsidR="0047294D" w:rsidRPr="006A6E67" w:rsidRDefault="0047294D" w:rsidP="0047294D">
      <w:r>
        <w:t>[</w:t>
      </w:r>
      <w:r w:rsidRPr="006A6E67">
        <w:t>Saidiya Hartman is an American academic and writer focusing on African-American studies, "The Plot of Her Undoing: Notes on Feminisms 2”, Feminist Art Coalition, 2020</w:t>
      </w:r>
      <w:r>
        <w:t xml:space="preserve">, </w:t>
      </w:r>
      <w:r w:rsidRPr="006A6E67">
        <w:t>https://feministartcoalition.org/essays-list/saidiya-hartman</w:t>
      </w:r>
      <w:r>
        <w:t>]//MT</w:t>
      </w:r>
    </w:p>
    <w:p w14:paraId="02B327A3" w14:textId="77777777" w:rsidR="0047294D" w:rsidRDefault="0047294D" w:rsidP="0047294D">
      <w:pPr>
        <w:pStyle w:val="FootnoteText"/>
      </w:pPr>
    </w:p>
  </w:footnote>
  <w:footnote w:id="5">
    <w:p w14:paraId="2E0445B3" w14:textId="77777777" w:rsidR="0047294D" w:rsidRDefault="0047294D" w:rsidP="0047294D">
      <w:pPr>
        <w:pStyle w:val="FootnoteText"/>
      </w:pPr>
      <w:r>
        <w:rPr>
          <w:rStyle w:val="FootnoteReference"/>
        </w:rPr>
        <w:footnoteRef/>
      </w:r>
      <w:r>
        <w:t xml:space="preserve"> </w:t>
      </w:r>
      <w:r w:rsidRPr="005B4A2A">
        <w:rPr>
          <w:rStyle w:val="Style13ptBold"/>
        </w:rPr>
        <w:t>Jackson</w:t>
      </w:r>
      <w:r>
        <w:rPr>
          <w:rStyle w:val="Style13ptBold"/>
        </w:rPr>
        <w:t xml:space="preserve"> ’24</w:t>
      </w:r>
      <w:r w:rsidRPr="005B4A2A">
        <w:t xml:space="preserve"> </w:t>
      </w:r>
      <w:r>
        <w:t xml:space="preserve">–[ Kellie Carter Jackson </w:t>
      </w:r>
      <w:r w:rsidRPr="005B4A2A">
        <w:t>is an American academic scholar, author and broadcaster researching history of slavery, abolitionists, violence and black women’s history</w:t>
      </w:r>
      <w:r>
        <w:t xml:space="preserve">, </w:t>
      </w:r>
      <w:r w:rsidRPr="005B4A2A">
        <w:t>We Refuse: A Forceful History of Black Resi</w:t>
      </w:r>
      <w:r>
        <w:t xml:space="preserve">stance, pg. 26, June 4, 2024, </w:t>
      </w:r>
      <w:r w:rsidRPr="005B4A2A">
        <w:t>Seal Press</w:t>
      </w:r>
      <w:r>
        <w:t xml:space="preserve">, </w:t>
      </w:r>
      <w:r w:rsidRPr="005B4A2A">
        <w:t>https://www.journals.uchicago.edu/doi/10.1086/734738</w:t>
      </w:r>
      <w:r>
        <w:t>]//MT</w:t>
      </w:r>
    </w:p>
  </w:footnote>
  <w:footnote w:id="6">
    <w:p w14:paraId="74F2A151" w14:textId="77777777" w:rsidR="0047294D" w:rsidRPr="00DA1344" w:rsidRDefault="0047294D" w:rsidP="0047294D">
      <w:r>
        <w:rPr>
          <w:rStyle w:val="FootnoteReference"/>
        </w:rPr>
        <w:footnoteRef/>
      </w:r>
      <w:r>
        <w:t xml:space="preserve"> </w:t>
      </w:r>
      <w:r>
        <w:rPr>
          <w:rStyle w:val="Style13ptBold"/>
        </w:rPr>
        <w:t>Dyke</w:t>
      </w:r>
      <w:r w:rsidRPr="00DA1344">
        <w:rPr>
          <w:rStyle w:val="Style13ptBold"/>
        </w:rPr>
        <w:t xml:space="preserve"> ‘20 </w:t>
      </w:r>
      <w:r w:rsidRPr="00DA1344">
        <w:t>– [</w:t>
      </w:r>
      <w:r>
        <w:t>Erin Dyke i</w:t>
      </w:r>
      <w:r w:rsidRPr="00DA1344">
        <w:t>s an associate professor of curriculum studies at Oklahoma State University</w:t>
      </w:r>
      <w:r>
        <w:t>, “</w:t>
      </w:r>
      <w:r w:rsidRPr="00DA1344">
        <w:t>Encyclopedia of Critical Whiteness Studies in Education</w:t>
      </w:r>
      <w:r>
        <w:t xml:space="preserve">: Labor and Whiteness”, BRILL, 2020, 251 – 255, </w:t>
      </w:r>
      <w:r w:rsidRPr="00DA1344">
        <w:t>https://brill.com/display/title/38846?language=en&amp;srsltid=AfmBOoo6twipDfEjBSWEqe79yYa_RB558exP-Qgb9asJB1gQ2-qVfs4k%20doj</w:t>
      </w:r>
      <w:r>
        <w:t>]//MT</w:t>
      </w:r>
    </w:p>
    <w:p w14:paraId="1B23A799" w14:textId="77777777" w:rsidR="0047294D" w:rsidRDefault="0047294D" w:rsidP="0047294D">
      <w:pPr>
        <w:pStyle w:val="FootnoteText"/>
      </w:pPr>
    </w:p>
  </w:footnote>
  <w:footnote w:id="7">
    <w:p w14:paraId="41E16622" w14:textId="77777777" w:rsidR="0047294D" w:rsidRPr="00F70F58" w:rsidRDefault="0047294D" w:rsidP="0047294D">
      <w:r>
        <w:rPr>
          <w:rStyle w:val="FootnoteReference"/>
        </w:rPr>
        <w:footnoteRef/>
      </w:r>
      <w:r>
        <w:t xml:space="preserve"> </w:t>
      </w:r>
      <w:r w:rsidRPr="00F70F58">
        <w:rPr>
          <w:rStyle w:val="Style13ptBold"/>
        </w:rPr>
        <w:t>Taylor ’14</w:t>
      </w:r>
      <w:r>
        <w:t xml:space="preserve"> –[ Chris Taylor </w:t>
      </w:r>
      <w:r w:rsidRPr="00F70F58">
        <w:t>is an assistant professor of English at the University of Chicago. He writes and teaches about nineteenth-century Caribbean literature and its relation to imperial economic and political theory</w:t>
      </w:r>
      <w:r>
        <w:t>, “</w:t>
      </w:r>
      <w:r w:rsidRPr="00F70F58">
        <w:rPr>
          <w:i/>
          <w:iCs/>
        </w:rPr>
        <w:t>Plantation Neoliberalism</w:t>
      </w:r>
      <w:r>
        <w:rPr>
          <w:i/>
          <w:iCs/>
        </w:rPr>
        <w:t>”</w:t>
      </w:r>
      <w:r>
        <w:t xml:space="preserve">, The New Inquiry, </w:t>
      </w:r>
      <w:r w:rsidRPr="00F70F58">
        <w:t>July 8, 2014</w:t>
      </w:r>
      <w:r>
        <w:t xml:space="preserve">, </w:t>
      </w:r>
      <w:r w:rsidRPr="00F70F58">
        <w:t>https://thenewinquiry.com/plantation-neoliberalism/</w:t>
      </w:r>
      <w:r>
        <w:t>]//MT</w:t>
      </w:r>
    </w:p>
    <w:p w14:paraId="7F18001D" w14:textId="77777777" w:rsidR="0047294D" w:rsidRDefault="0047294D" w:rsidP="0047294D">
      <w:pPr>
        <w:pStyle w:val="FootnoteText"/>
      </w:pPr>
    </w:p>
  </w:footnote>
  <w:footnote w:id="8">
    <w:p w14:paraId="56C9499A" w14:textId="77777777" w:rsidR="0047294D" w:rsidRPr="00EC36D1" w:rsidRDefault="0047294D" w:rsidP="0047294D">
      <w:r>
        <w:rPr>
          <w:rStyle w:val="FootnoteReference"/>
        </w:rPr>
        <w:footnoteRef/>
      </w:r>
      <w:r>
        <w:t xml:space="preserve"> </w:t>
      </w:r>
      <w:r>
        <w:rPr>
          <w:rStyle w:val="Style13ptBold"/>
        </w:rPr>
        <w:t xml:space="preserve">Hartman 19 </w:t>
      </w:r>
      <w:r w:rsidRPr="00EC36D1">
        <w:t>–</w:t>
      </w:r>
      <w:r>
        <w:t xml:space="preserve"> </w:t>
      </w:r>
      <w:r w:rsidRPr="00EC36D1">
        <w:t>[ Saidiya V. Hartman</w:t>
      </w:r>
      <w:r>
        <w:t xml:space="preserve"> i</w:t>
      </w:r>
      <w:r w:rsidRPr="00EC36D1">
        <w:t>s an American academic and writer focusing on African-American studies. She is currently a professor at Columbia University in their English department</w:t>
      </w:r>
      <w:r>
        <w:t>, “</w:t>
      </w:r>
      <w:r w:rsidRPr="00EC36D1">
        <w:rPr>
          <w:bCs/>
        </w:rPr>
        <w:t xml:space="preserve">Wayward lives, beautiful experiments: intimate histories of social upheaval”, </w:t>
      </w:r>
      <w:r>
        <w:rPr>
          <w:bCs/>
        </w:rPr>
        <w:t xml:space="preserve">pgs. 63, </w:t>
      </w:r>
      <w:r w:rsidRPr="00EC36D1">
        <w:rPr>
          <w:bCs/>
        </w:rPr>
        <w:t>W.W. Norton &amp; Company, 2019</w:t>
      </w:r>
      <w:r>
        <w:rPr>
          <w:bCs/>
        </w:rPr>
        <w:t xml:space="preserve">, </w:t>
      </w:r>
      <w:r w:rsidRPr="00EC36D1">
        <w:rPr>
          <w:bCs/>
        </w:rPr>
        <w:t>https://wwnorton.com/books/9780393357622</w:t>
      </w:r>
      <w:r>
        <w:rPr>
          <w:bCs/>
        </w:rPr>
        <w:t xml:space="preserve">]//MT </w:t>
      </w:r>
    </w:p>
    <w:p w14:paraId="03197689" w14:textId="77777777" w:rsidR="0047294D" w:rsidRDefault="0047294D" w:rsidP="0047294D">
      <w:pPr>
        <w:pStyle w:val="FootnoteText"/>
      </w:pPr>
    </w:p>
  </w:footnote>
  <w:footnote w:id="9">
    <w:p w14:paraId="02E5143B" w14:textId="77777777" w:rsidR="0047294D" w:rsidRPr="00EC36D1" w:rsidRDefault="0047294D" w:rsidP="0047294D">
      <w:r>
        <w:rPr>
          <w:rStyle w:val="FootnoteReference"/>
        </w:rPr>
        <w:footnoteRef/>
      </w:r>
      <w:r>
        <w:t xml:space="preserve"> </w:t>
      </w:r>
      <w:r>
        <w:rPr>
          <w:rStyle w:val="Style13ptBold"/>
        </w:rPr>
        <w:t xml:space="preserve">Hartman 19 </w:t>
      </w:r>
      <w:r w:rsidRPr="00EC36D1">
        <w:t>–</w:t>
      </w:r>
      <w:r>
        <w:t xml:space="preserve"> </w:t>
      </w:r>
      <w:r w:rsidRPr="00EC36D1">
        <w:t>[ Saidiya V. Hartman</w:t>
      </w:r>
      <w:r>
        <w:t xml:space="preserve"> i</w:t>
      </w:r>
      <w:r w:rsidRPr="00EC36D1">
        <w:t>s an American academic and writer focusing on African-American studies. She is currently a professor at Columbia University in their English department</w:t>
      </w:r>
      <w:r>
        <w:t>, “</w:t>
      </w:r>
      <w:r w:rsidRPr="00EC36D1">
        <w:rPr>
          <w:bCs/>
        </w:rPr>
        <w:t xml:space="preserve">Wayward lives, beautiful experiments: intimate histories of social upheaval”, </w:t>
      </w:r>
      <w:r>
        <w:rPr>
          <w:bCs/>
        </w:rPr>
        <w:t xml:space="preserve">pgs. 63, </w:t>
      </w:r>
      <w:r w:rsidRPr="00EC36D1">
        <w:rPr>
          <w:bCs/>
        </w:rPr>
        <w:t>W.W. Norton &amp; Company, 2019</w:t>
      </w:r>
      <w:r>
        <w:rPr>
          <w:bCs/>
        </w:rPr>
        <w:t xml:space="preserve">, </w:t>
      </w:r>
      <w:r w:rsidRPr="00EC36D1">
        <w:rPr>
          <w:bCs/>
        </w:rPr>
        <w:t>https://wwnorton.com/books/9780393357622</w:t>
      </w:r>
      <w:r>
        <w:rPr>
          <w:bCs/>
        </w:rPr>
        <w:t xml:space="preserve">]//MT </w:t>
      </w:r>
    </w:p>
    <w:p w14:paraId="2945C03A" w14:textId="77777777" w:rsidR="0047294D" w:rsidRDefault="0047294D" w:rsidP="0047294D">
      <w:pPr>
        <w:pStyle w:val="FootnoteText"/>
      </w:pPr>
    </w:p>
  </w:footnote>
  <w:footnote w:id="10">
    <w:p w14:paraId="73EC42A9" w14:textId="77777777" w:rsidR="0047294D" w:rsidRPr="00337A6A" w:rsidRDefault="0047294D" w:rsidP="0047294D">
      <w:pPr>
        <w:rPr>
          <w:bCs/>
        </w:rPr>
      </w:pPr>
      <w:r>
        <w:rPr>
          <w:rStyle w:val="FootnoteReference"/>
        </w:rPr>
        <w:footnoteRef/>
      </w:r>
      <w:r>
        <w:t xml:space="preserve"> </w:t>
      </w:r>
      <w:r>
        <w:rPr>
          <w:rStyle w:val="Style13ptBold"/>
        </w:rPr>
        <w:t xml:space="preserve">Hartman 19 </w:t>
      </w:r>
      <w:r w:rsidRPr="00EC36D1">
        <w:t>–</w:t>
      </w:r>
      <w:r>
        <w:t xml:space="preserve"> </w:t>
      </w:r>
      <w:r w:rsidRPr="00EC36D1">
        <w:t>[ Saidiya V. Hartman</w:t>
      </w:r>
      <w:r>
        <w:t xml:space="preserve"> i</w:t>
      </w:r>
      <w:r w:rsidRPr="00EC36D1">
        <w:t>s an American academic and writer focusing on African-American studies. She is currently a professor at Columbia University in their English department</w:t>
      </w:r>
      <w:r>
        <w:t>, “</w:t>
      </w:r>
      <w:r w:rsidRPr="00EC36D1">
        <w:rPr>
          <w:bCs/>
        </w:rPr>
        <w:t xml:space="preserve">Wayward lives, beautiful experiments: intimate histories of social upheaval”, </w:t>
      </w:r>
      <w:r>
        <w:rPr>
          <w:bCs/>
        </w:rPr>
        <w:t xml:space="preserve">pg. 70, </w:t>
      </w:r>
      <w:r w:rsidRPr="00EC36D1">
        <w:rPr>
          <w:bCs/>
        </w:rPr>
        <w:t>W.W. Norton &amp; Company, 2019</w:t>
      </w:r>
      <w:r>
        <w:rPr>
          <w:bCs/>
        </w:rPr>
        <w:t xml:space="preserve">, </w:t>
      </w:r>
      <w:r w:rsidRPr="00EC36D1">
        <w:rPr>
          <w:bCs/>
        </w:rPr>
        <w:t>https://wwnorton.com/books/9780393357622</w:t>
      </w:r>
      <w:r>
        <w:rPr>
          <w:bCs/>
        </w:rPr>
        <w:t xml:space="preserve">]//MT </w:t>
      </w:r>
    </w:p>
    <w:p w14:paraId="49C63E89" w14:textId="77777777" w:rsidR="0047294D" w:rsidRDefault="0047294D" w:rsidP="0047294D">
      <w:pPr>
        <w:pStyle w:val="FootnoteText"/>
      </w:pPr>
    </w:p>
  </w:footnote>
  <w:footnote w:id="11">
    <w:p w14:paraId="5559F23F" w14:textId="77777777" w:rsidR="0047294D" w:rsidRPr="00EC36D1" w:rsidRDefault="0047294D" w:rsidP="0047294D">
      <w:r>
        <w:rPr>
          <w:rStyle w:val="FootnoteReference"/>
        </w:rPr>
        <w:footnoteRef/>
      </w:r>
      <w:r>
        <w:t xml:space="preserve"> </w:t>
      </w:r>
      <w:r>
        <w:rPr>
          <w:rStyle w:val="Style13ptBold"/>
        </w:rPr>
        <w:t xml:space="preserve">Hartman 19 </w:t>
      </w:r>
      <w:r w:rsidRPr="00EC36D1">
        <w:t>–</w:t>
      </w:r>
      <w:r>
        <w:t xml:space="preserve"> </w:t>
      </w:r>
      <w:r w:rsidRPr="00EC36D1">
        <w:t>[ Saidiya V. Hartman</w:t>
      </w:r>
      <w:r>
        <w:t xml:space="preserve"> i</w:t>
      </w:r>
      <w:r w:rsidRPr="00EC36D1">
        <w:t>s an American academic and writer focusing on African-American studies. She is currently a professor at Columbia University in their English department</w:t>
      </w:r>
      <w:r>
        <w:t>, “</w:t>
      </w:r>
      <w:r w:rsidRPr="00EC36D1">
        <w:rPr>
          <w:bCs/>
        </w:rPr>
        <w:t xml:space="preserve">Wayward lives, beautiful experiments: intimate histories of social upheaval”, </w:t>
      </w:r>
      <w:r>
        <w:rPr>
          <w:bCs/>
        </w:rPr>
        <w:t xml:space="preserve">pg. 77, </w:t>
      </w:r>
      <w:r w:rsidRPr="00EC36D1">
        <w:rPr>
          <w:bCs/>
        </w:rPr>
        <w:t>W.W. Norton &amp; Company, 2019</w:t>
      </w:r>
      <w:r>
        <w:rPr>
          <w:bCs/>
        </w:rPr>
        <w:t xml:space="preserve">, </w:t>
      </w:r>
      <w:r w:rsidRPr="00EC36D1">
        <w:rPr>
          <w:bCs/>
        </w:rPr>
        <w:t>https://wwnorton.com/books/9780393357622</w:t>
      </w:r>
      <w:r>
        <w:rPr>
          <w:bCs/>
        </w:rPr>
        <w:t xml:space="preserve">]//MT </w:t>
      </w:r>
    </w:p>
    <w:p w14:paraId="76AF4AFA" w14:textId="77777777" w:rsidR="0047294D" w:rsidRDefault="0047294D" w:rsidP="0047294D">
      <w:pPr>
        <w:pStyle w:val="FootnoteText"/>
      </w:pPr>
    </w:p>
  </w:footnote>
  <w:footnote w:id="12">
    <w:p w14:paraId="3DDC4ED5" w14:textId="77777777" w:rsidR="0047294D" w:rsidRPr="000A4287" w:rsidRDefault="0047294D" w:rsidP="0047294D">
      <w:pPr>
        <w:rPr>
          <w:rStyle w:val="Style13ptBold"/>
          <w:b w:val="0"/>
          <w:bCs w:val="0"/>
          <w:u w:val="single"/>
        </w:rPr>
      </w:pPr>
      <w:r>
        <w:rPr>
          <w:rStyle w:val="FootnoteReference"/>
        </w:rPr>
        <w:footnoteRef/>
      </w:r>
      <w:r>
        <w:t xml:space="preserve"> </w:t>
      </w:r>
      <w:r>
        <w:rPr>
          <w:rStyle w:val="StyleUnderline"/>
        </w:rPr>
        <w:t xml:space="preserve"> </w:t>
      </w:r>
      <w:r w:rsidRPr="006A6E67">
        <w:rPr>
          <w:rStyle w:val="Style13ptBold"/>
        </w:rPr>
        <w:t xml:space="preserve">Hartman ’20 </w:t>
      </w:r>
    </w:p>
    <w:p w14:paraId="47C91E84" w14:textId="77777777" w:rsidR="0047294D" w:rsidRPr="006A6E67" w:rsidRDefault="0047294D" w:rsidP="0047294D">
      <w:r>
        <w:t>[</w:t>
      </w:r>
      <w:r w:rsidRPr="006A6E67">
        <w:t>Saidiya Hartman is an American academic and writer focusing on African-American studies, "The Plot of Her Undoing: Notes on Feminisms 2”, Feminist Art Coalition, 2020</w:t>
      </w:r>
      <w:r>
        <w:t xml:space="preserve">, </w:t>
      </w:r>
      <w:r w:rsidRPr="006A6E67">
        <w:t>https://feministartcoalition.org/essays-list/saidiya-hartman</w:t>
      </w:r>
      <w:r>
        <w:t>]//MT</w:t>
      </w:r>
    </w:p>
    <w:p w14:paraId="09A47F54" w14:textId="77777777" w:rsidR="0047294D" w:rsidRDefault="0047294D" w:rsidP="0047294D">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239"/>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94D"/>
    <w:rsid w:val="0047294D"/>
    <w:rsid w:val="005055D9"/>
    <w:rsid w:val="005A36E1"/>
    <w:rsid w:val="008F5324"/>
    <w:rsid w:val="00BA5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380D49"/>
  <w15:chartTrackingRefBased/>
  <w15:docId w15:val="{68AEE2AA-1AC6-F84F-8ABE-B2F4AEF51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7294D"/>
    <w:pPr>
      <w:spacing w:after="160" w:line="259" w:lineRule="auto"/>
    </w:pPr>
    <w:rPr>
      <w:rFonts w:ascii="Calibri" w:hAnsi="Calibri" w:cs="Calibri"/>
      <w:sz w:val="22"/>
      <w:szCs w:val="22"/>
    </w:rPr>
  </w:style>
  <w:style w:type="paragraph" w:styleId="Heading1">
    <w:name w:val="heading 1"/>
    <w:aliases w:val="Pocket"/>
    <w:basedOn w:val="Normal"/>
    <w:next w:val="Normal"/>
    <w:link w:val="Heading1Char"/>
    <w:qFormat/>
    <w:rsid w:val="004729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729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729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TAG,no read,No Spacing211,No Spacing12,No Spacing2111,No Spacing4,No Spacing11111,No Spacing5,No Spacing21,ta,CD - Cite,t,Ta,small space,C"/>
    <w:basedOn w:val="Normal"/>
    <w:next w:val="Normal"/>
    <w:link w:val="Heading4Char"/>
    <w:uiPriority w:val="3"/>
    <w:qFormat/>
    <w:rsid w:val="0047294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7294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729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9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9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9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729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294D"/>
  </w:style>
  <w:style w:type="character" w:customStyle="1" w:styleId="Heading1Char">
    <w:name w:val="Heading 1 Char"/>
    <w:aliases w:val="Pocket Char"/>
    <w:basedOn w:val="DefaultParagraphFont"/>
    <w:link w:val="Heading1"/>
    <w:rsid w:val="0047294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7294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7294D"/>
    <w:rPr>
      <w:rFonts w:ascii="Calibri" w:eastAsiaTheme="majorEastAsia" w:hAnsi="Calibri" w:cstheme="majorBidi"/>
      <w:b/>
      <w:sz w:val="32"/>
      <w:u w:val="single"/>
    </w:rPr>
  </w:style>
  <w:style w:type="character" w:customStyle="1" w:styleId="Heading4Char">
    <w:name w:val="Heading 4 Char"/>
    <w:aliases w:val="Tag Char,Big card Char,body Char,Normal Tag Char,small text Char,heading 2 Char,Heading 2 Char2 Char Char,Heading 2 Char1 Char Char Char, Ch Char,Ch Char,TAG Char,no read Char,No Spacing211 Char,No Spacing12 Char,No Spacing2111 Char"/>
    <w:basedOn w:val="DefaultParagraphFont"/>
    <w:link w:val="Heading4"/>
    <w:uiPriority w:val="3"/>
    <w:rsid w:val="0047294D"/>
    <w:rPr>
      <w:rFonts w:ascii="Calibri" w:eastAsiaTheme="majorEastAsia" w:hAnsi="Calibri" w:cstheme="majorBidi"/>
      <w:b/>
      <w:iCs/>
      <w:sz w:val="26"/>
      <w:szCs w:val="22"/>
    </w:rPr>
  </w:style>
  <w:style w:type="character" w:customStyle="1" w:styleId="Heading5Char">
    <w:name w:val="Heading 5 Char"/>
    <w:basedOn w:val="DefaultParagraphFont"/>
    <w:link w:val="Heading5"/>
    <w:uiPriority w:val="9"/>
    <w:semiHidden/>
    <w:rsid w:val="0047294D"/>
    <w:rPr>
      <w:rFonts w:asciiTheme="majorHAnsi" w:eastAsiaTheme="majorEastAsia" w:hAnsiTheme="majorHAnsi"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472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94D"/>
    <w:rPr>
      <w:rFonts w:eastAsiaTheme="majorEastAsia" w:cstheme="majorBidi"/>
      <w:color w:val="272727" w:themeColor="text1" w:themeTint="D8"/>
    </w:rPr>
  </w:style>
  <w:style w:type="paragraph" w:styleId="Title">
    <w:name w:val="Title"/>
    <w:basedOn w:val="Normal"/>
    <w:next w:val="Normal"/>
    <w:link w:val="TitleChar"/>
    <w:uiPriority w:val="10"/>
    <w:qFormat/>
    <w:rsid w:val="004729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94D"/>
    <w:pPr>
      <w:spacing w:before="160"/>
      <w:jc w:val="center"/>
    </w:pPr>
    <w:rPr>
      <w:i/>
      <w:iCs/>
      <w:color w:val="404040" w:themeColor="text1" w:themeTint="BF"/>
    </w:rPr>
  </w:style>
  <w:style w:type="character" w:customStyle="1" w:styleId="QuoteChar">
    <w:name w:val="Quote Char"/>
    <w:basedOn w:val="DefaultParagraphFont"/>
    <w:link w:val="Quote"/>
    <w:uiPriority w:val="29"/>
    <w:rsid w:val="0047294D"/>
    <w:rPr>
      <w:i/>
      <w:iCs/>
      <w:color w:val="404040" w:themeColor="text1" w:themeTint="BF"/>
    </w:rPr>
  </w:style>
  <w:style w:type="paragraph" w:styleId="ListParagraph">
    <w:name w:val="List Paragraph"/>
    <w:basedOn w:val="Normal"/>
    <w:uiPriority w:val="34"/>
    <w:qFormat/>
    <w:rsid w:val="0047294D"/>
    <w:pPr>
      <w:ind w:left="720"/>
      <w:contextualSpacing/>
    </w:pPr>
  </w:style>
  <w:style w:type="character" w:styleId="IntenseEmphasis">
    <w:name w:val="Intense Emphasis"/>
    <w:basedOn w:val="DefaultParagraphFont"/>
    <w:uiPriority w:val="21"/>
    <w:qFormat/>
    <w:rsid w:val="0047294D"/>
    <w:rPr>
      <w:i/>
      <w:iCs/>
      <w:color w:val="0F4761" w:themeColor="accent1" w:themeShade="BF"/>
    </w:rPr>
  </w:style>
  <w:style w:type="paragraph" w:styleId="IntenseQuote">
    <w:name w:val="Intense Quote"/>
    <w:basedOn w:val="Normal"/>
    <w:next w:val="Normal"/>
    <w:link w:val="IntenseQuoteChar"/>
    <w:uiPriority w:val="30"/>
    <w:qFormat/>
    <w:rsid w:val="00472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94D"/>
    <w:rPr>
      <w:i/>
      <w:iCs/>
      <w:color w:val="0F4761" w:themeColor="accent1" w:themeShade="BF"/>
    </w:rPr>
  </w:style>
  <w:style w:type="character" w:styleId="IntenseReference">
    <w:name w:val="Intense Reference"/>
    <w:basedOn w:val="DefaultParagraphFont"/>
    <w:uiPriority w:val="32"/>
    <w:qFormat/>
    <w:rsid w:val="0047294D"/>
    <w:rPr>
      <w:b/>
      <w:bCs/>
      <w:smallCaps/>
      <w:color w:val="0F4761" w:themeColor="accent1" w:themeShade="BF"/>
      <w:spacing w:val="5"/>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7294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
    <w:basedOn w:val="DefaultParagraphFont"/>
    <w:uiPriority w:val="7"/>
    <w:qFormat/>
    <w:rsid w:val="0047294D"/>
    <w:rPr>
      <w:b w:val="0"/>
      <w:sz w:val="22"/>
      <w:u w:val="single"/>
    </w:rPr>
  </w:style>
  <w:style w:type="character" w:styleId="Hyperlink">
    <w:name w:val="Hyperlink"/>
    <w:aliases w:val="heading 1 (block title),Important,Read,Card Text,Internet Link,Analytic Text,Internet link,Heading 3 Char1,Block Char1,Char Char Char Char Char Char Char Char Char1,Char1 Char1,Char Char Char Char Char Char Char Char2,Text 7 Char1,DDI Tag Char"/>
    <w:basedOn w:val="DefaultParagraphFont"/>
    <w:uiPriority w:val="99"/>
    <w:unhideWhenUsed/>
    <w:rsid w:val="0047294D"/>
    <w:rPr>
      <w:color w:val="467886" w:themeColor="hyperlink"/>
      <w:u w:val="single"/>
    </w:rPr>
  </w:style>
  <w:style w:type="paragraph" w:styleId="FootnoteText">
    <w:name w:val="footnote text"/>
    <w:basedOn w:val="Normal"/>
    <w:link w:val="FootnoteTextChar"/>
    <w:uiPriority w:val="99"/>
    <w:semiHidden/>
    <w:unhideWhenUsed/>
    <w:rsid w:val="0047294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7294D"/>
    <w:rPr>
      <w:rFonts w:ascii="Calibri" w:hAnsi="Calibri" w:cs="Calibri"/>
      <w:sz w:val="20"/>
      <w:szCs w:val="20"/>
    </w:rPr>
  </w:style>
  <w:style w:type="character" w:styleId="FootnoteReference">
    <w:name w:val="footnote reference"/>
    <w:basedOn w:val="DefaultParagraphFont"/>
    <w:uiPriority w:val="99"/>
    <w:semiHidden/>
    <w:unhideWhenUsed/>
    <w:rsid w:val="0047294D"/>
    <w:rPr>
      <w:vertAlign w:val="superscript"/>
    </w:rPr>
  </w:style>
  <w:style w:type="character" w:styleId="Emphasis">
    <w:name w:val="Emphasis"/>
    <w:basedOn w:val="DefaultParagraphFont"/>
    <w:uiPriority w:val="8"/>
    <w:qFormat/>
    <w:rsid w:val="0047294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7294D"/>
    <w:rPr>
      <w:color w:val="auto"/>
      <w:u w:val="none"/>
    </w:rPr>
  </w:style>
  <w:style w:type="character" w:styleId="Strong">
    <w:name w:val="Strong"/>
    <w:basedOn w:val="DefaultParagraphFont"/>
    <w:uiPriority w:val="22"/>
    <w:qFormat/>
    <w:rsid w:val="0047294D"/>
    <w:rPr>
      <w:b/>
      <w:bCs/>
    </w:rPr>
  </w:style>
  <w:style w:type="character" w:styleId="BookTitle">
    <w:name w:val="Book Title"/>
    <w:basedOn w:val="DefaultParagraphFont"/>
    <w:uiPriority w:val="33"/>
    <w:qFormat/>
    <w:rsid w:val="0047294D"/>
    <w:rPr>
      <w:b/>
      <w:bCs/>
      <w:i/>
      <w:iCs/>
      <w:spacing w:val="5"/>
    </w:rPr>
  </w:style>
  <w:style w:type="numbering" w:styleId="111111">
    <w:name w:val="Outline List 2"/>
    <w:basedOn w:val="NoList"/>
    <w:uiPriority w:val="99"/>
    <w:semiHidden/>
    <w:unhideWhenUsed/>
    <w:rsid w:val="0047294D"/>
  </w:style>
  <w:style w:type="paragraph" w:styleId="Header">
    <w:name w:val="header"/>
    <w:basedOn w:val="Normal"/>
    <w:link w:val="HeaderChar"/>
    <w:uiPriority w:val="99"/>
    <w:semiHidden/>
    <w:rsid w:val="0047294D"/>
    <w:pPr>
      <w:tabs>
        <w:tab w:val="center" w:pos="4680"/>
        <w:tab w:val="right" w:pos="9360"/>
      </w:tabs>
    </w:pPr>
  </w:style>
  <w:style w:type="character" w:customStyle="1" w:styleId="HeaderChar">
    <w:name w:val="Header Char"/>
    <w:basedOn w:val="DefaultParagraphFont"/>
    <w:link w:val="Header"/>
    <w:uiPriority w:val="99"/>
    <w:semiHidden/>
    <w:rsid w:val="0047294D"/>
    <w:rPr>
      <w:rFonts w:ascii="Calibri" w:hAnsi="Calibri" w:cs="Calibri"/>
      <w:sz w:val="22"/>
      <w:szCs w:val="22"/>
    </w:rPr>
  </w:style>
  <w:style w:type="paragraph" w:styleId="Footer">
    <w:name w:val="footer"/>
    <w:basedOn w:val="Normal"/>
    <w:link w:val="FooterChar"/>
    <w:uiPriority w:val="99"/>
    <w:semiHidden/>
    <w:rsid w:val="0047294D"/>
    <w:pPr>
      <w:tabs>
        <w:tab w:val="center" w:pos="4680"/>
        <w:tab w:val="right" w:pos="9360"/>
      </w:tabs>
    </w:pPr>
  </w:style>
  <w:style w:type="character" w:customStyle="1" w:styleId="FooterChar">
    <w:name w:val="Footer Char"/>
    <w:basedOn w:val="DefaultParagraphFont"/>
    <w:link w:val="Footer"/>
    <w:uiPriority w:val="99"/>
    <w:semiHidden/>
    <w:rsid w:val="0047294D"/>
    <w:rPr>
      <w:rFonts w:ascii="Calibri" w:hAnsi="Calibri" w:cs="Calibri"/>
      <w:sz w:val="22"/>
      <w:szCs w:val="22"/>
    </w:rPr>
  </w:style>
  <w:style w:type="paragraph" w:styleId="BodyText">
    <w:name w:val="Body Text"/>
    <w:basedOn w:val="Normal"/>
    <w:link w:val="BodyTextChar"/>
    <w:uiPriority w:val="99"/>
    <w:semiHidden/>
    <w:unhideWhenUsed/>
    <w:rsid w:val="0047294D"/>
    <w:pPr>
      <w:spacing w:after="120"/>
    </w:pPr>
  </w:style>
  <w:style w:type="character" w:customStyle="1" w:styleId="BodyTextChar">
    <w:name w:val="Body Text Char"/>
    <w:basedOn w:val="DefaultParagraphFont"/>
    <w:link w:val="BodyText"/>
    <w:uiPriority w:val="99"/>
    <w:semiHidden/>
    <w:rsid w:val="0047294D"/>
    <w:rPr>
      <w:rFonts w:ascii="Calibri" w:hAnsi="Calibri" w:cs="Calibri"/>
      <w:sz w:val="22"/>
      <w:szCs w:val="22"/>
    </w:rPr>
  </w:style>
  <w:style w:type="paragraph" w:styleId="NoSpacing">
    <w:name w:val="No Spacing"/>
    <w:link w:val="NoSpacingChar"/>
    <w:uiPriority w:val="99"/>
    <w:unhideWhenUsed/>
    <w:qFormat/>
    <w:rsid w:val="0047294D"/>
    <w:rPr>
      <w:rFonts w:ascii="Calibri" w:hAnsi="Calibri" w:cs="Calibri"/>
      <w:sz w:val="22"/>
      <w:szCs w:val="22"/>
    </w:rPr>
  </w:style>
  <w:style w:type="character" w:customStyle="1" w:styleId="NoSpacingChar">
    <w:name w:val="No Spacing Char"/>
    <w:basedOn w:val="DefaultParagraphFont"/>
    <w:link w:val="NoSpacing"/>
    <w:uiPriority w:val="99"/>
    <w:rsid w:val="0047294D"/>
    <w:rPr>
      <w:rFonts w:ascii="Calibri" w:hAnsi="Calibri" w:cs="Calibri"/>
      <w:sz w:val="22"/>
      <w:szCs w:val="22"/>
    </w:rPr>
  </w:style>
  <w:style w:type="character" w:styleId="UnresolvedMention">
    <w:name w:val="Unresolved Mention"/>
    <w:basedOn w:val="DefaultParagraphFont"/>
    <w:uiPriority w:val="99"/>
    <w:semiHidden/>
    <w:unhideWhenUsed/>
    <w:rsid w:val="0047294D"/>
    <w:rPr>
      <w:color w:val="605E5C"/>
      <w:shd w:val="clear" w:color="auto" w:fill="E1DFDD"/>
    </w:rPr>
  </w:style>
  <w:style w:type="paragraph" w:customStyle="1" w:styleId="Undertag">
    <w:name w:val="Undertag"/>
    <w:link w:val="UndertagChar"/>
    <w:autoRedefine/>
    <w:uiPriority w:val="5"/>
    <w:qFormat/>
    <w:rsid w:val="0047294D"/>
    <w:pPr>
      <w:spacing w:line="259" w:lineRule="auto"/>
    </w:pPr>
    <w:rPr>
      <w:rFonts w:ascii="Times New Roman" w:eastAsiaTheme="majorEastAsia" w:hAnsi="Times New Roman" w:cstheme="majorBidi"/>
      <w:i/>
      <w:iCs/>
      <w:color w:val="275317" w:themeColor="accent6" w:themeShade="80"/>
      <w:szCs w:val="22"/>
    </w:rPr>
  </w:style>
  <w:style w:type="character" w:customStyle="1" w:styleId="UndertagChar">
    <w:name w:val="Undertag Char"/>
    <w:basedOn w:val="DefaultParagraphFont"/>
    <w:link w:val="Undertag"/>
    <w:uiPriority w:val="5"/>
    <w:rsid w:val="0047294D"/>
    <w:rPr>
      <w:rFonts w:ascii="Times New Roman" w:eastAsiaTheme="majorEastAsia" w:hAnsi="Times New Roman" w:cstheme="majorBidi"/>
      <w:i/>
      <w:iCs/>
      <w:color w:val="275317" w:themeColor="accent6" w:themeShade="80"/>
      <w:szCs w:val="22"/>
    </w:rPr>
  </w:style>
  <w:style w:type="paragraph" w:customStyle="1" w:styleId="Analytic">
    <w:name w:val="Analytic"/>
    <w:basedOn w:val="Heading4"/>
    <w:next w:val="Normal"/>
    <w:link w:val="AnalyticChar"/>
    <w:autoRedefine/>
    <w:uiPriority w:val="5"/>
    <w:qFormat/>
    <w:rsid w:val="0047294D"/>
    <w:rPr>
      <w:rFonts w:cs="Calibri"/>
      <w:color w:val="0A2F41" w:themeColor="accent1" w:themeShade="80"/>
    </w:rPr>
  </w:style>
  <w:style w:type="character" w:customStyle="1" w:styleId="AnalyticChar">
    <w:name w:val="Analytic Char"/>
    <w:basedOn w:val="DefaultParagraphFont"/>
    <w:link w:val="Analytic"/>
    <w:uiPriority w:val="5"/>
    <w:rsid w:val="0047294D"/>
    <w:rPr>
      <w:rFonts w:ascii="Calibri" w:eastAsiaTheme="majorEastAsia" w:hAnsi="Calibri" w:cs="Calibri"/>
      <w:b/>
      <w:iCs/>
      <w:color w:val="0A2F41" w:themeColor="accent1" w:themeShade="80"/>
      <w:sz w:val="26"/>
      <w:szCs w:val="22"/>
    </w:rPr>
  </w:style>
  <w:style w:type="paragraph" w:customStyle="1" w:styleId="DeprecatedAnalytic">
    <w:name w:val="DeprecatedAnalytic"/>
    <w:basedOn w:val="Heading4"/>
    <w:link w:val="DeprecatedAnalyticChar"/>
    <w:autoRedefine/>
    <w:uiPriority w:val="5"/>
    <w:rsid w:val="0047294D"/>
    <w:rPr>
      <w:color w:val="0A2F41" w:themeColor="accent1" w:themeShade="80"/>
    </w:rPr>
  </w:style>
  <w:style w:type="character" w:customStyle="1" w:styleId="DeprecatedAnalyticChar">
    <w:name w:val="DeprecatedAnalytic Char"/>
    <w:basedOn w:val="DefaultParagraphFont"/>
    <w:link w:val="DeprecatedAnalytic"/>
    <w:uiPriority w:val="5"/>
    <w:rsid w:val="0047294D"/>
    <w:rPr>
      <w:rFonts w:ascii="Calibri" w:eastAsiaTheme="majorEastAsia" w:hAnsi="Calibri" w:cstheme="majorBidi"/>
      <w:b/>
      <w:iCs/>
      <w:color w:val="0A2F41" w:themeColor="accent1" w:themeShade="80"/>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215/00382876-694209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norton.com/books/9780393357622%5d//M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isontrou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15</Pages>
  <Words>5595</Words>
  <Characters>31894</Characters>
  <Application>Microsoft Office Word</Application>
  <DocSecurity>0</DocSecurity>
  <Lines>265</Lines>
  <Paragraphs>74</Paragraphs>
  <ScaleCrop>false</ScaleCrop>
  <Company/>
  <LinksUpToDate>false</LinksUpToDate>
  <CharactersWithSpaces>37415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Troup</dc:creator>
  <cp:keywords/>
  <dc:description/>
  <cp:lastModifiedBy>Madison Troup</cp:lastModifiedBy>
  <cp:revision>2</cp:revision>
  <dcterms:created xsi:type="dcterms:W3CDTF">2025-11-15T03:49:00Z</dcterms:created>
  <dcterms:modified xsi:type="dcterms:W3CDTF">2025-11-15T03:49:00Z</dcterms:modified>
</cp:coreProperties>
</file>