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4CDB6B31" w:rsidR="00A61DF9" w:rsidRDefault="00F33B51" w:rsidP="00F33B51">
      <w:pPr>
        <w:pStyle w:val="Heading1"/>
      </w:pPr>
      <w:r>
        <w:t>1AC – Texas</w:t>
      </w:r>
    </w:p>
    <w:p w14:paraId="417E7834" w14:textId="77777777" w:rsidR="00F33B51" w:rsidRDefault="00F33B51" w:rsidP="00F33B51">
      <w:pPr>
        <w:pStyle w:val="Heading2"/>
      </w:pPr>
      <w:r>
        <w:t>1AC</w:t>
      </w:r>
    </w:p>
    <w:p w14:paraId="2BD62B33" w14:textId="77777777" w:rsidR="00F33B51" w:rsidRPr="00904249" w:rsidRDefault="00F33B51" w:rsidP="00F33B51">
      <w:pPr>
        <w:pStyle w:val="Heading3"/>
      </w:pPr>
      <w:r>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4DA78983" w14:textId="77777777" w:rsidR="00F33B51" w:rsidRPr="006508A5" w:rsidRDefault="00F33B51" w:rsidP="00F33B51">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0033D548" w14:textId="77777777" w:rsidR="00F33B51" w:rsidRPr="00904249" w:rsidRDefault="00F33B51" w:rsidP="00F33B51">
      <w:pPr>
        <w:pStyle w:val="Heading3"/>
      </w:pPr>
      <w:r w:rsidRPr="00904249">
        <w:t>Advantage 2 – Uniformity</w:t>
      </w:r>
    </w:p>
    <w:p w14:paraId="5F89CC46" w14:textId="77777777" w:rsidR="00F33B51" w:rsidRPr="006508A5" w:rsidRDefault="00F33B51" w:rsidP="00F33B51">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46E7E36"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DECAB3E" w14:textId="77777777" w:rsidR="00F33B51" w:rsidRPr="006508A5" w:rsidRDefault="00F33B51" w:rsidP="00F33B51">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B724A41" w14:textId="77777777" w:rsidR="00F33B51" w:rsidRPr="006508A5" w:rsidRDefault="00F33B51" w:rsidP="00F33B51">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A978C8F" w14:textId="77777777" w:rsidR="00F33B51" w:rsidRPr="006508A5" w:rsidRDefault="00F33B51" w:rsidP="00F33B51">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2F827D6" w14:textId="77777777" w:rsidR="00F33B51" w:rsidRPr="006508A5" w:rsidRDefault="00F33B51" w:rsidP="00F33B51">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51D0711" w14:textId="77777777" w:rsidR="00F33B51" w:rsidRPr="006508A5" w:rsidRDefault="00F33B51" w:rsidP="00F33B51">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75A51E91" w14:textId="77777777" w:rsidR="00F33B51" w:rsidRPr="006508A5" w:rsidRDefault="00F33B51" w:rsidP="00F33B51">
      <w:pPr>
        <w:spacing w:after="0"/>
        <w:rPr>
          <w:sz w:val="12"/>
          <w:szCs w:val="12"/>
        </w:rPr>
      </w:pPr>
      <w:r w:rsidRPr="006508A5">
        <w:rPr>
          <w:sz w:val="12"/>
          <w:szCs w:val="12"/>
        </w:rPr>
        <w:t>Antitrust can’t save low-wage workers</w:t>
      </w:r>
    </w:p>
    <w:p w14:paraId="5A92A992" w14:textId="77777777" w:rsidR="00F33B51" w:rsidRPr="006508A5" w:rsidRDefault="00F33B51" w:rsidP="00F33B51">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47801A7C" w14:textId="77777777" w:rsidR="00F33B51" w:rsidRPr="006508A5" w:rsidRDefault="00F33B51" w:rsidP="00F33B51">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884D5B9" w14:textId="77777777" w:rsidR="00F33B51" w:rsidRPr="006508A5" w:rsidRDefault="00F33B51" w:rsidP="00F33B51">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B07E968" w14:textId="77777777" w:rsidR="00F33B51" w:rsidRPr="006508A5" w:rsidRDefault="00F33B51" w:rsidP="00F33B51">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9921465" w14:textId="77777777" w:rsidR="00F33B51" w:rsidRPr="006508A5" w:rsidRDefault="00F33B51" w:rsidP="00F33B51">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42549D3" w14:textId="77777777" w:rsidR="00F33B51" w:rsidRPr="006508A5" w:rsidRDefault="00F33B51" w:rsidP="00F33B51">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58DE30B" w14:textId="77777777" w:rsidR="00F33B51" w:rsidRPr="006508A5" w:rsidRDefault="00F33B51" w:rsidP="00F33B51">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7F4BEA18" w14:textId="77777777" w:rsidR="00F33B51" w:rsidRPr="006508A5" w:rsidRDefault="00F33B51" w:rsidP="00F33B51">
      <w:pPr>
        <w:spacing w:after="0"/>
        <w:rPr>
          <w:sz w:val="12"/>
          <w:szCs w:val="12"/>
        </w:rPr>
      </w:pPr>
      <w:r w:rsidRPr="006508A5">
        <w:rPr>
          <w:sz w:val="12"/>
          <w:szCs w:val="12"/>
        </w:rPr>
        <w:t>Wage stagnation is the result of political failure to protect workers</w:t>
      </w:r>
    </w:p>
    <w:p w14:paraId="1E609767" w14:textId="77777777" w:rsidR="00F33B51" w:rsidRPr="006508A5" w:rsidRDefault="00F33B51" w:rsidP="00F33B51">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7A9D077B" w14:textId="77777777" w:rsidR="00F33B51" w:rsidRPr="006508A5" w:rsidRDefault="00F33B51" w:rsidP="00F33B51">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534FB4E" w14:textId="77777777" w:rsidR="00F33B51" w:rsidRPr="006508A5" w:rsidRDefault="00F33B51" w:rsidP="00F33B51">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0C99E8D5" w14:textId="77777777" w:rsidR="00F33B51" w:rsidRPr="006508A5" w:rsidRDefault="00F33B51" w:rsidP="00F33B51">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785F2D9" w14:textId="77777777" w:rsidR="00F33B51" w:rsidRPr="006508A5" w:rsidRDefault="00F33B51" w:rsidP="00F33B51">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8C21C8A" w14:textId="77777777" w:rsidR="00F33B51" w:rsidRPr="006508A5" w:rsidRDefault="00F33B51" w:rsidP="00F33B51">
      <w:pPr>
        <w:spacing w:after="0"/>
        <w:rPr>
          <w:u w:val="single"/>
        </w:rPr>
      </w:pPr>
      <w:r w:rsidRPr="006508A5">
        <w:rPr>
          <w:u w:val="single"/>
        </w:rPr>
        <w:t>Ferguson for labor, Trump against</w:t>
      </w:r>
    </w:p>
    <w:p w14:paraId="09CDAC55" w14:textId="77777777" w:rsidR="00F33B51" w:rsidRPr="006508A5" w:rsidRDefault="00F33B51" w:rsidP="00F33B51">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3258F652" w14:textId="77777777" w:rsidR="00F33B51" w:rsidRPr="006508A5" w:rsidRDefault="00F33B51" w:rsidP="00F33B51">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19EE7F88" w14:textId="77777777" w:rsidR="00F33B51" w:rsidRPr="006508A5" w:rsidRDefault="00F33B51" w:rsidP="00F33B51">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D9F52C7" w14:textId="77777777" w:rsidR="00F33B51" w:rsidRPr="006508A5" w:rsidRDefault="00F33B51" w:rsidP="00F33B51">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14379C59" w14:textId="77777777" w:rsidR="00F33B51" w:rsidRDefault="00F33B51" w:rsidP="00F33B51"/>
    <w:p w14:paraId="3475C625" w14:textId="4B5CF17B" w:rsidR="00F33B51" w:rsidRDefault="003C6AE2" w:rsidP="00F33B51">
      <w:pPr>
        <w:pStyle w:val="Heading4"/>
      </w:pPr>
      <w:r>
        <w:t>The p</w:t>
      </w:r>
      <w:r w:rsidR="00F33B51">
        <w:t xml:space="preserve">lan authorizes the NLRB to coordinate with the DOJ and FTC to regulate anti-competitive unfair labor practices </w:t>
      </w:r>
    </w:p>
    <w:p w14:paraId="253F3BAE" w14:textId="77777777" w:rsidR="00F33B51" w:rsidRDefault="00F33B51" w:rsidP="00F33B51">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05E14B92" w14:textId="77777777" w:rsidR="00F33B51" w:rsidRPr="005C4C99" w:rsidRDefault="00F33B51" w:rsidP="00F33B51">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F1CCCD9" w14:textId="77777777" w:rsidR="00F33B51" w:rsidRPr="000F10CC" w:rsidRDefault="00F33B51" w:rsidP="00F33B51">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7EEB6C22" w14:textId="77777777" w:rsidR="00F33B51" w:rsidRPr="005C4C99" w:rsidRDefault="00F33B51" w:rsidP="00F33B51">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8A0433F" w14:textId="77777777" w:rsidR="00F33B51" w:rsidRPr="005C4C99" w:rsidRDefault="00F33B51" w:rsidP="00F33B51">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7409B22" w14:textId="77777777" w:rsidR="00F33B51" w:rsidRPr="005C4C99" w:rsidRDefault="00F33B51" w:rsidP="00F33B51">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48C399F" w14:textId="77777777" w:rsidR="00F33B51" w:rsidRPr="006508A5" w:rsidRDefault="00F33B51" w:rsidP="00F33B51"/>
    <w:p w14:paraId="428B7389" w14:textId="47A8DD9D"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sidR="003C6AE2">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7ADC2276" w14:textId="77777777" w:rsidR="00F33B51" w:rsidRPr="006508A5" w:rsidRDefault="00F33B51" w:rsidP="00F33B51">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A2304F2" w14:textId="77777777" w:rsidR="00F33B51" w:rsidRPr="006508A5" w:rsidRDefault="00F33B51" w:rsidP="00F33B51">
      <w:pPr>
        <w:spacing w:after="0"/>
        <w:rPr>
          <w:sz w:val="16"/>
        </w:rPr>
      </w:pPr>
      <w:r w:rsidRPr="006508A5">
        <w:rPr>
          <w:sz w:val="16"/>
        </w:rPr>
        <w:t>VIII. LEGAL FRAMEWORK FOR RECOGNIZING HARM TO UNION BARGAINING OUTCOMES</w:t>
      </w:r>
    </w:p>
    <w:p w14:paraId="5C81B053" w14:textId="77777777" w:rsidR="00F33B51" w:rsidRPr="006508A5" w:rsidRDefault="00F33B51" w:rsidP="00F33B51">
      <w:pPr>
        <w:spacing w:after="0"/>
        <w:rPr>
          <w:sz w:val="16"/>
        </w:rPr>
      </w:pPr>
      <w:r w:rsidRPr="006508A5">
        <w:rPr>
          <w:sz w:val="16"/>
        </w:rPr>
        <w:t>A. DEFINING UNIONIZED LABOR AS RELEVANT MARKET</w:t>
      </w:r>
    </w:p>
    <w:p w14:paraId="76563604" w14:textId="77777777" w:rsidR="00F33B51" w:rsidRPr="006508A5" w:rsidRDefault="00F33B51" w:rsidP="00F33B51">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64633DCC" w14:textId="77777777" w:rsidR="00F33B51" w:rsidRPr="006508A5" w:rsidRDefault="00F33B51" w:rsidP="00F33B51">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E46AF2C" w14:textId="77777777" w:rsidR="00F33B51" w:rsidRPr="006508A5" w:rsidRDefault="00F33B51" w:rsidP="00F33B51">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8BB12B0" w14:textId="77777777" w:rsidR="00F33B51" w:rsidRPr="006508A5" w:rsidRDefault="00F33B51" w:rsidP="00F33B51">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BC8AC67" w14:textId="77777777" w:rsidR="00F33B51" w:rsidRPr="006508A5" w:rsidRDefault="00F33B51" w:rsidP="00F33B51">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C8AA351" w14:textId="77777777" w:rsidR="00F33B51" w:rsidRPr="006508A5" w:rsidRDefault="00F33B51" w:rsidP="00F33B51">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5DA8213B" w14:textId="77777777" w:rsidR="00F33B51" w:rsidRPr="006508A5" w:rsidRDefault="00F33B51" w:rsidP="00F33B51">
      <w:pPr>
        <w:spacing w:after="0"/>
        <w:rPr>
          <w:sz w:val="16"/>
        </w:rPr>
      </w:pPr>
      <w:r w:rsidRPr="006508A5">
        <w:rPr>
          <w:sz w:val="16"/>
        </w:rPr>
        <w:t>B. COMPETITIVE EFFECTS</w:t>
      </w:r>
    </w:p>
    <w:p w14:paraId="160FC73A" w14:textId="77777777" w:rsidR="00F33B51" w:rsidRPr="006508A5" w:rsidRDefault="00F33B51" w:rsidP="00F33B51">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65ABA08" w14:textId="77777777" w:rsidR="00F33B51" w:rsidRPr="006508A5" w:rsidRDefault="00F33B51" w:rsidP="00F33B51">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19FCD6E" w14:textId="77777777" w:rsidR="00F33B51" w:rsidRPr="006508A5" w:rsidRDefault="00F33B51" w:rsidP="00F33B51">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A98A6A4" w14:textId="77777777" w:rsidR="00F33B51" w:rsidRPr="006508A5" w:rsidRDefault="00F33B51" w:rsidP="00F33B51">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D3DA577" w14:textId="77777777" w:rsidR="00F33B51" w:rsidRPr="006508A5" w:rsidRDefault="00F33B51" w:rsidP="00F33B51">
      <w:pPr>
        <w:spacing w:after="0"/>
        <w:rPr>
          <w:sz w:val="16"/>
        </w:rPr>
      </w:pPr>
      <w:r w:rsidRPr="006508A5">
        <w:rPr>
          <w:sz w:val="16"/>
        </w:rPr>
        <w:t>C. COLLUSION AND COORDINATED BEHAVIOR</w:t>
      </w:r>
    </w:p>
    <w:p w14:paraId="11018F70" w14:textId="77777777" w:rsidR="00F33B51" w:rsidRPr="006508A5" w:rsidRDefault="00F33B51" w:rsidP="00F33B51">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3E880ED" w14:textId="77777777" w:rsidR="00F33B51" w:rsidRPr="006508A5" w:rsidRDefault="00F33B51" w:rsidP="00F33B51">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09A6B148" w14:textId="77777777" w:rsidR="00F33B51" w:rsidRPr="006508A5" w:rsidRDefault="00F33B51" w:rsidP="00F33B51">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AEBDEF0" w14:textId="77777777" w:rsidR="00F33B51" w:rsidRPr="006508A5" w:rsidRDefault="00F33B51" w:rsidP="00F33B51">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5D4777A" w14:textId="77777777" w:rsidR="00F33B51" w:rsidRPr="006508A5" w:rsidRDefault="00F33B51" w:rsidP="00F33B51">
      <w:pPr>
        <w:spacing w:after="0"/>
        <w:rPr>
          <w:sz w:val="16"/>
        </w:rPr>
      </w:pPr>
      <w:r w:rsidRPr="006508A5">
        <w:rPr>
          <w:sz w:val="16"/>
        </w:rPr>
        <w:t>D. IMPLICATIONS FOR MERGER REVIEW AND ENFORCEMENT</w:t>
      </w:r>
    </w:p>
    <w:p w14:paraId="62F85870" w14:textId="77777777" w:rsidR="00F33B51" w:rsidRPr="006508A5" w:rsidRDefault="00F33B51" w:rsidP="00F33B51">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C65A7B6" w14:textId="77777777" w:rsidR="00F33B51" w:rsidRPr="006508A5" w:rsidRDefault="00F33B51" w:rsidP="00F33B51">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2DFE7F5" w14:textId="77777777" w:rsidR="00F33B51" w:rsidRPr="006508A5" w:rsidRDefault="00F33B51" w:rsidP="00F33B51">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2D258C7" w14:textId="77777777" w:rsidR="00F33B51" w:rsidRPr="006508A5" w:rsidRDefault="00F33B51" w:rsidP="00F33B51">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AA49BAA" w14:textId="77777777" w:rsidR="00F33B51" w:rsidRPr="006508A5" w:rsidRDefault="00F33B51" w:rsidP="00F33B51">
      <w:pPr>
        <w:spacing w:after="0"/>
        <w:rPr>
          <w:sz w:val="16"/>
        </w:rPr>
      </w:pPr>
      <w:r w:rsidRPr="006508A5">
        <w:rPr>
          <w:sz w:val="16"/>
        </w:rPr>
        <w:t>IX. CONCLUSION</w:t>
      </w:r>
    </w:p>
    <w:p w14:paraId="27F4ACA4" w14:textId="77777777" w:rsidR="00F33B51" w:rsidRPr="006508A5" w:rsidRDefault="00F33B51" w:rsidP="00F33B51">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08FC7EC" w14:textId="77777777" w:rsidR="00F33B51" w:rsidRPr="006508A5" w:rsidRDefault="00F33B51" w:rsidP="00F33B51">
      <w:pPr>
        <w:spacing w:after="0"/>
        <w:rPr>
          <w:sz w:val="16"/>
        </w:rPr>
      </w:pPr>
    </w:p>
    <w:p w14:paraId="56F5995A" w14:textId="77777777" w:rsidR="00F33B51" w:rsidRPr="006508A5" w:rsidRDefault="00F33B51" w:rsidP="00F33B51">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2708EBD6" w14:textId="77777777" w:rsidR="00F33B51" w:rsidRPr="006508A5" w:rsidRDefault="00F33B51" w:rsidP="00F33B51">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C4C37ED" w14:textId="77777777" w:rsidR="00F33B51" w:rsidRPr="00F2785B" w:rsidRDefault="00F33B51" w:rsidP="00F33B51">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330A4801" w14:textId="77777777" w:rsidR="00F33B51" w:rsidRPr="006508A5" w:rsidRDefault="00F33B51" w:rsidP="00F33B51">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C791E17" w14:textId="77777777" w:rsidR="00F33B51" w:rsidRPr="006508A5" w:rsidRDefault="00F33B51" w:rsidP="00F33B51">
      <w:pPr>
        <w:spacing w:after="0" w:line="240" w:lineRule="auto"/>
        <w:rPr>
          <w:sz w:val="16"/>
        </w:rPr>
      </w:pPr>
      <w:r w:rsidRPr="006508A5">
        <w:rPr>
          <w:sz w:val="16"/>
        </w:rPr>
        <w:t>A. Regulatory Checklist of Bargaining Power Indicators</w:t>
      </w:r>
    </w:p>
    <w:p w14:paraId="3D841606" w14:textId="77777777" w:rsidR="00F33B51" w:rsidRPr="006508A5" w:rsidRDefault="00F33B51" w:rsidP="00F33B51">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F4DAA77" w14:textId="77777777" w:rsidR="00F33B51" w:rsidRPr="006508A5" w:rsidRDefault="00F33B51" w:rsidP="00F33B51">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191593E" w14:textId="77777777" w:rsidR="00F33B51" w:rsidRPr="006508A5" w:rsidRDefault="00F33B51" w:rsidP="00F33B51">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33B51" w:rsidRPr="006508A5" w14:paraId="3C04550E" w14:textId="77777777" w:rsidTr="00957875">
        <w:tc>
          <w:tcPr>
            <w:tcW w:w="3116" w:type="dxa"/>
          </w:tcPr>
          <w:p w14:paraId="30197A56" w14:textId="77777777" w:rsidR="00F33B51" w:rsidRPr="006508A5" w:rsidRDefault="00F33B51" w:rsidP="00957875">
            <w:r w:rsidRPr="006508A5">
              <w:rPr>
                <w:sz w:val="16"/>
              </w:rPr>
              <w:t>Factors</w:t>
            </w:r>
          </w:p>
        </w:tc>
        <w:tc>
          <w:tcPr>
            <w:tcW w:w="3117" w:type="dxa"/>
          </w:tcPr>
          <w:p w14:paraId="5C7714C6" w14:textId="77777777" w:rsidR="00F33B51" w:rsidRPr="006508A5" w:rsidRDefault="00F33B51" w:rsidP="00957875">
            <w:r w:rsidRPr="006508A5">
              <w:rPr>
                <w:sz w:val="16"/>
              </w:rPr>
              <w:t>Indicators of Worker/Employer Power</w:t>
            </w:r>
          </w:p>
        </w:tc>
        <w:tc>
          <w:tcPr>
            <w:tcW w:w="3117" w:type="dxa"/>
          </w:tcPr>
          <w:p w14:paraId="5F64E078" w14:textId="77777777" w:rsidR="00F33B51" w:rsidRPr="006508A5" w:rsidRDefault="00F33B51" w:rsidP="00957875">
            <w:r w:rsidRPr="006508A5">
              <w:rPr>
                <w:sz w:val="16"/>
              </w:rPr>
              <w:t>Public and Private Data Sources</w:t>
            </w:r>
          </w:p>
        </w:tc>
      </w:tr>
      <w:tr w:rsidR="00F33B51" w:rsidRPr="006508A5" w14:paraId="3A5B6EAF" w14:textId="77777777" w:rsidTr="00957875">
        <w:tc>
          <w:tcPr>
            <w:tcW w:w="3116" w:type="dxa"/>
          </w:tcPr>
          <w:p w14:paraId="0D3FBE6D" w14:textId="77777777" w:rsidR="00F33B51" w:rsidRPr="006508A5" w:rsidRDefault="00F33B51" w:rsidP="00957875">
            <w:r w:rsidRPr="006508A5">
              <w:rPr>
                <w:sz w:val="16"/>
              </w:rPr>
              <w:t>Workers’ Exit Options</w:t>
            </w:r>
          </w:p>
        </w:tc>
        <w:tc>
          <w:tcPr>
            <w:tcW w:w="3117" w:type="dxa"/>
          </w:tcPr>
          <w:p w14:paraId="617901E2" w14:textId="77777777" w:rsidR="00F33B51" w:rsidRPr="006508A5" w:rsidRDefault="00F33B51" w:rsidP="00957875">
            <w:pPr>
              <w:rPr>
                <w:sz w:val="16"/>
              </w:rPr>
            </w:pPr>
            <w:r w:rsidRPr="006508A5">
              <w:rPr>
                <w:sz w:val="16"/>
              </w:rPr>
              <w:t>Labor market tightness (number of job vacancies / number of unemployed)</w:t>
            </w:r>
          </w:p>
          <w:p w14:paraId="7A4A3455" w14:textId="77777777" w:rsidR="00F33B51" w:rsidRPr="006508A5" w:rsidRDefault="00F33B51" w:rsidP="00957875">
            <w:pPr>
              <w:rPr>
                <w:sz w:val="16"/>
              </w:rPr>
            </w:pPr>
          </w:p>
          <w:p w14:paraId="0BC69D0A" w14:textId="77777777" w:rsidR="00F33B51" w:rsidRPr="006508A5" w:rsidRDefault="00F33B51" w:rsidP="00957875">
            <w:pPr>
              <w:rPr>
                <w:sz w:val="16"/>
              </w:rPr>
            </w:pPr>
            <w:r w:rsidRPr="006508A5">
              <w:rPr>
                <w:sz w:val="16"/>
              </w:rPr>
              <w:t>Labor market concentration</w:t>
            </w:r>
          </w:p>
          <w:p w14:paraId="5D833B5C" w14:textId="77777777" w:rsidR="00F33B51" w:rsidRPr="006508A5" w:rsidRDefault="00F33B51" w:rsidP="00957875">
            <w:pPr>
              <w:rPr>
                <w:sz w:val="16"/>
              </w:rPr>
            </w:pPr>
            <w:r w:rsidRPr="006508A5">
              <w:rPr>
                <w:sz w:val="16"/>
              </w:rPr>
              <w:t>Labor share</w:t>
            </w:r>
          </w:p>
          <w:p w14:paraId="0E891124" w14:textId="77777777" w:rsidR="00F33B51" w:rsidRPr="006508A5" w:rsidRDefault="00F33B51" w:rsidP="00957875">
            <w:pPr>
              <w:rPr>
                <w:sz w:val="16"/>
              </w:rPr>
            </w:pPr>
            <w:r w:rsidRPr="006508A5">
              <w:rPr>
                <w:sz w:val="16"/>
              </w:rPr>
              <w:t>Minimum wage</w:t>
            </w:r>
          </w:p>
          <w:p w14:paraId="3B6347F4" w14:textId="77777777" w:rsidR="00F33B51" w:rsidRPr="006508A5" w:rsidRDefault="00F33B51" w:rsidP="00957875">
            <w:pPr>
              <w:rPr>
                <w:sz w:val="16"/>
              </w:rPr>
            </w:pPr>
            <w:r w:rsidRPr="006508A5">
              <w:rPr>
                <w:sz w:val="16"/>
              </w:rPr>
              <w:t>Employer violations of</w:t>
            </w:r>
          </w:p>
          <w:p w14:paraId="6ACC261E" w14:textId="77777777" w:rsidR="00F33B51" w:rsidRPr="006508A5" w:rsidRDefault="00F33B51" w:rsidP="00957875">
            <w:pPr>
              <w:rPr>
                <w:sz w:val="16"/>
              </w:rPr>
            </w:pPr>
            <w:r w:rsidRPr="006508A5">
              <w:rPr>
                <w:sz w:val="16"/>
              </w:rPr>
              <w:t>workers’ rights (working conditions, hiring</w:t>
            </w:r>
          </w:p>
          <w:p w14:paraId="34DF3BDE" w14:textId="77777777" w:rsidR="00F33B51" w:rsidRPr="006508A5" w:rsidRDefault="00F33B51" w:rsidP="00957875">
            <w:pPr>
              <w:rPr>
                <w:sz w:val="16"/>
              </w:rPr>
            </w:pPr>
            <w:r w:rsidRPr="006508A5">
              <w:rPr>
                <w:sz w:val="16"/>
              </w:rPr>
              <w:t>and firing)</w:t>
            </w:r>
          </w:p>
          <w:p w14:paraId="73088DEF" w14:textId="77777777" w:rsidR="00F33B51" w:rsidRPr="006508A5" w:rsidRDefault="00F33B51" w:rsidP="00957875">
            <w:pPr>
              <w:rPr>
                <w:sz w:val="16"/>
              </w:rPr>
            </w:pPr>
            <w:r w:rsidRPr="006508A5">
              <w:rPr>
                <w:sz w:val="16"/>
              </w:rPr>
              <w:t>Employer antitrust</w:t>
            </w:r>
          </w:p>
          <w:p w14:paraId="2A3A054F" w14:textId="77777777" w:rsidR="00F33B51" w:rsidRPr="006508A5" w:rsidRDefault="00F33B51" w:rsidP="00957875">
            <w:pPr>
              <w:rPr>
                <w:sz w:val="16"/>
              </w:rPr>
            </w:pPr>
            <w:r w:rsidRPr="006508A5">
              <w:rPr>
                <w:sz w:val="16"/>
              </w:rPr>
              <w:t>law violations (unlawful monopsony, wage</w:t>
            </w:r>
          </w:p>
          <w:p w14:paraId="0EEA685E" w14:textId="77777777" w:rsidR="00F33B51" w:rsidRPr="006508A5" w:rsidRDefault="00F33B51" w:rsidP="00957875">
            <w:pPr>
              <w:rPr>
                <w:sz w:val="16"/>
              </w:rPr>
            </w:pPr>
            <w:r w:rsidRPr="006508A5">
              <w:rPr>
                <w:sz w:val="16"/>
              </w:rPr>
              <w:t>fixing, mobility restraints, market allocation agreements,</w:t>
            </w:r>
          </w:p>
          <w:p w14:paraId="51B28842" w14:textId="77777777" w:rsidR="00F33B51" w:rsidRPr="006508A5" w:rsidRDefault="00F33B51" w:rsidP="00957875">
            <w:r w:rsidRPr="006508A5">
              <w:rPr>
                <w:sz w:val="16"/>
              </w:rPr>
              <w:t>other vertical restraints)</w:t>
            </w:r>
          </w:p>
        </w:tc>
        <w:tc>
          <w:tcPr>
            <w:tcW w:w="3117" w:type="dxa"/>
          </w:tcPr>
          <w:p w14:paraId="492228F6" w14:textId="77777777" w:rsidR="00F33B51" w:rsidRPr="006508A5" w:rsidRDefault="00F33B51" w:rsidP="00957875">
            <w:pPr>
              <w:rPr>
                <w:sz w:val="16"/>
              </w:rPr>
            </w:pPr>
            <w:r w:rsidRPr="006508A5">
              <w:rPr>
                <w:sz w:val="16"/>
              </w:rPr>
              <w:t>Number of job vacancies: BLS JOLTS,</w:t>
            </w:r>
          </w:p>
          <w:p w14:paraId="3E8A4F2B" w14:textId="77777777" w:rsidR="00F33B51" w:rsidRPr="006508A5" w:rsidRDefault="00F33B51" w:rsidP="00957875">
            <w:pPr>
              <w:rPr>
                <w:sz w:val="16"/>
              </w:rPr>
            </w:pPr>
            <w:r w:rsidRPr="006508A5">
              <w:rPr>
                <w:sz w:val="16"/>
              </w:rPr>
              <w:t>Burning Glass Technologies</w:t>
            </w:r>
          </w:p>
          <w:p w14:paraId="5B0BEA61" w14:textId="77777777" w:rsidR="00F33B51" w:rsidRPr="006508A5" w:rsidRDefault="00F33B51" w:rsidP="00957875">
            <w:pPr>
              <w:rPr>
                <w:sz w:val="16"/>
              </w:rPr>
            </w:pPr>
            <w:r w:rsidRPr="006508A5">
              <w:rPr>
                <w:sz w:val="16"/>
              </w:rPr>
              <w:t>Number of unemployed: BLS Current</w:t>
            </w:r>
          </w:p>
          <w:p w14:paraId="732B6932" w14:textId="77777777" w:rsidR="00F33B51" w:rsidRPr="006508A5" w:rsidRDefault="00F33B51" w:rsidP="00957875">
            <w:pPr>
              <w:rPr>
                <w:sz w:val="16"/>
              </w:rPr>
            </w:pPr>
            <w:r w:rsidRPr="006508A5">
              <w:rPr>
                <w:sz w:val="16"/>
              </w:rPr>
              <w:t>Population Survey &amp;</w:t>
            </w:r>
          </w:p>
          <w:p w14:paraId="636F9AD3" w14:textId="77777777" w:rsidR="00F33B51" w:rsidRPr="006508A5" w:rsidRDefault="00F33B51" w:rsidP="00957875">
            <w:pPr>
              <w:rPr>
                <w:sz w:val="16"/>
              </w:rPr>
            </w:pPr>
            <w:r w:rsidRPr="006508A5">
              <w:rPr>
                <w:sz w:val="16"/>
              </w:rPr>
              <w:t>LAUS</w:t>
            </w:r>
          </w:p>
          <w:p w14:paraId="4B936DA3" w14:textId="77777777" w:rsidR="00F33B51" w:rsidRPr="006508A5" w:rsidRDefault="00F33B51" w:rsidP="00957875">
            <w:pPr>
              <w:rPr>
                <w:sz w:val="16"/>
              </w:rPr>
            </w:pPr>
            <w:r w:rsidRPr="006508A5">
              <w:rPr>
                <w:sz w:val="16"/>
              </w:rPr>
              <w:t>Burning Glass Technologies</w:t>
            </w:r>
          </w:p>
          <w:p w14:paraId="71E1F003" w14:textId="77777777" w:rsidR="00F33B51" w:rsidRPr="006508A5" w:rsidRDefault="00F33B51" w:rsidP="00957875">
            <w:pPr>
              <w:rPr>
                <w:sz w:val="16"/>
              </w:rPr>
            </w:pPr>
            <w:r w:rsidRPr="006508A5">
              <w:rPr>
                <w:sz w:val="16"/>
              </w:rPr>
              <w:t>BLS Office of</w:t>
            </w:r>
          </w:p>
          <w:p w14:paraId="03C18F37" w14:textId="77777777" w:rsidR="00F33B51" w:rsidRPr="006508A5" w:rsidRDefault="00F33B51" w:rsidP="00957875">
            <w:pPr>
              <w:rPr>
                <w:sz w:val="16"/>
              </w:rPr>
            </w:pPr>
            <w:r w:rsidRPr="006508A5">
              <w:rPr>
                <w:sz w:val="16"/>
              </w:rPr>
              <w:t>Productivity and</w:t>
            </w:r>
          </w:p>
          <w:p w14:paraId="339FE8A7" w14:textId="77777777" w:rsidR="00F33B51" w:rsidRPr="006508A5" w:rsidRDefault="00F33B51" w:rsidP="00957875">
            <w:pPr>
              <w:rPr>
                <w:sz w:val="16"/>
              </w:rPr>
            </w:pPr>
            <w:r w:rsidRPr="006508A5">
              <w:rPr>
                <w:sz w:val="16"/>
              </w:rPr>
              <w:t>Technology</w:t>
            </w:r>
          </w:p>
          <w:p w14:paraId="18AD26F0" w14:textId="77777777" w:rsidR="00F33B51" w:rsidRPr="006508A5" w:rsidRDefault="00F33B51" w:rsidP="00957875">
            <w:pPr>
              <w:rPr>
                <w:sz w:val="16"/>
              </w:rPr>
            </w:pPr>
            <w:r w:rsidRPr="006508A5">
              <w:rPr>
                <w:sz w:val="16"/>
              </w:rPr>
              <w:t>DOL Minimum</w:t>
            </w:r>
          </w:p>
          <w:p w14:paraId="45BB779D" w14:textId="77777777" w:rsidR="00F33B51" w:rsidRPr="006508A5" w:rsidRDefault="00F33B51" w:rsidP="00957875">
            <w:pPr>
              <w:rPr>
                <w:sz w:val="16"/>
              </w:rPr>
            </w:pPr>
            <w:r w:rsidRPr="006508A5">
              <w:rPr>
                <w:sz w:val="16"/>
              </w:rPr>
              <w:t>Wage Rate by State</w:t>
            </w:r>
          </w:p>
          <w:p w14:paraId="43E8A53E" w14:textId="77777777" w:rsidR="00F33B51" w:rsidRPr="006508A5" w:rsidRDefault="00F33B51" w:rsidP="00957875">
            <w:pPr>
              <w:rPr>
                <w:sz w:val="16"/>
              </w:rPr>
            </w:pPr>
            <w:r w:rsidRPr="006508A5">
              <w:rPr>
                <w:sz w:val="16"/>
              </w:rPr>
              <w:t>NLRB, OSHA,</w:t>
            </w:r>
          </w:p>
          <w:p w14:paraId="4F1801E1" w14:textId="77777777" w:rsidR="00F33B51" w:rsidRPr="006508A5" w:rsidRDefault="00F33B51" w:rsidP="00957875">
            <w:pPr>
              <w:rPr>
                <w:sz w:val="16"/>
              </w:rPr>
            </w:pPr>
            <w:r w:rsidRPr="006508A5">
              <w:rPr>
                <w:sz w:val="16"/>
              </w:rPr>
              <w:t>EEOC, Good Jobs</w:t>
            </w:r>
          </w:p>
          <w:p w14:paraId="670D0414" w14:textId="77777777" w:rsidR="00F33B51" w:rsidRPr="006508A5" w:rsidRDefault="00F33B51" w:rsidP="00957875">
            <w:pPr>
              <w:rPr>
                <w:sz w:val="16"/>
              </w:rPr>
            </w:pPr>
            <w:r w:rsidRPr="006508A5">
              <w:rPr>
                <w:sz w:val="16"/>
              </w:rPr>
              <w:t>First Violation</w:t>
            </w:r>
          </w:p>
          <w:p w14:paraId="79627051" w14:textId="77777777" w:rsidR="00F33B51" w:rsidRPr="006508A5" w:rsidRDefault="00F33B51" w:rsidP="00957875">
            <w:pPr>
              <w:rPr>
                <w:sz w:val="16"/>
              </w:rPr>
            </w:pPr>
            <w:r w:rsidRPr="006508A5">
              <w:rPr>
                <w:sz w:val="16"/>
              </w:rPr>
              <w:t>Tracker</w:t>
            </w:r>
          </w:p>
          <w:p w14:paraId="507BD9B2" w14:textId="77777777" w:rsidR="00F33B51" w:rsidRPr="006508A5" w:rsidRDefault="00F33B51" w:rsidP="00957875">
            <w:r w:rsidRPr="006508A5">
              <w:rPr>
                <w:sz w:val="16"/>
              </w:rPr>
              <w:t>DOJ/FTC Case Files</w:t>
            </w:r>
          </w:p>
        </w:tc>
      </w:tr>
      <w:tr w:rsidR="00F33B51" w:rsidRPr="006508A5" w14:paraId="148552EF" w14:textId="77777777" w:rsidTr="00957875">
        <w:tc>
          <w:tcPr>
            <w:tcW w:w="3116" w:type="dxa"/>
          </w:tcPr>
          <w:p w14:paraId="60B2146D" w14:textId="77777777" w:rsidR="00F33B51" w:rsidRPr="006508A5" w:rsidRDefault="00F33B51" w:rsidP="00957875">
            <w:r w:rsidRPr="006508A5">
              <w:rPr>
                <w:sz w:val="16"/>
              </w:rPr>
              <w:t>Workers’ Voice and Control (incomplete contracts)</w:t>
            </w:r>
          </w:p>
        </w:tc>
        <w:tc>
          <w:tcPr>
            <w:tcW w:w="3117" w:type="dxa"/>
          </w:tcPr>
          <w:p w14:paraId="2AC6862C" w14:textId="77777777" w:rsidR="00F33B51" w:rsidRPr="006508A5" w:rsidRDefault="00F33B51" w:rsidP="00957875">
            <w:pPr>
              <w:rPr>
                <w:sz w:val="16"/>
              </w:rPr>
            </w:pPr>
            <w:r w:rsidRPr="006508A5">
              <w:rPr>
                <w:sz w:val="16"/>
              </w:rPr>
              <w:t>Union membership</w:t>
            </w:r>
          </w:p>
          <w:p w14:paraId="1D160108" w14:textId="77777777" w:rsidR="00F33B51" w:rsidRPr="006508A5" w:rsidRDefault="00F33B51" w:rsidP="00957875">
            <w:pPr>
              <w:rPr>
                <w:sz w:val="16"/>
              </w:rPr>
            </w:pPr>
            <w:r w:rsidRPr="006508A5">
              <w:rPr>
                <w:sz w:val="16"/>
              </w:rPr>
              <w:t>Strike activity</w:t>
            </w:r>
          </w:p>
          <w:p w14:paraId="70324879" w14:textId="77777777" w:rsidR="00F33B51" w:rsidRPr="006508A5" w:rsidRDefault="00F33B51" w:rsidP="00957875">
            <w:pPr>
              <w:rPr>
                <w:sz w:val="16"/>
              </w:rPr>
            </w:pPr>
            <w:r w:rsidRPr="006508A5">
              <w:rPr>
                <w:sz w:val="16"/>
              </w:rPr>
              <w:t>Organizing drives</w:t>
            </w:r>
          </w:p>
          <w:p w14:paraId="54134F7A" w14:textId="77777777" w:rsidR="00F33B51" w:rsidRPr="006508A5" w:rsidRDefault="00F33B51" w:rsidP="00957875">
            <w:r w:rsidRPr="006508A5">
              <w:rPr>
                <w:sz w:val="16"/>
              </w:rPr>
              <w:t>Employer NLRA violations</w:t>
            </w:r>
          </w:p>
        </w:tc>
        <w:tc>
          <w:tcPr>
            <w:tcW w:w="3117" w:type="dxa"/>
          </w:tcPr>
          <w:p w14:paraId="03DCEF8A" w14:textId="77777777" w:rsidR="00F33B51" w:rsidRPr="006508A5" w:rsidRDefault="00F33B51" w:rsidP="00957875">
            <w:pPr>
              <w:rPr>
                <w:sz w:val="16"/>
              </w:rPr>
            </w:pPr>
            <w:r w:rsidRPr="006508A5">
              <w:rPr>
                <w:sz w:val="16"/>
              </w:rPr>
              <w:t>BLS Current Population Survey</w:t>
            </w:r>
          </w:p>
          <w:p w14:paraId="4DDE2A0B" w14:textId="77777777" w:rsidR="00F33B51" w:rsidRPr="006508A5" w:rsidRDefault="00F33B51" w:rsidP="00957875">
            <w:pPr>
              <w:rPr>
                <w:sz w:val="16"/>
              </w:rPr>
            </w:pPr>
            <w:r w:rsidRPr="006508A5">
              <w:rPr>
                <w:sz w:val="16"/>
              </w:rPr>
              <w:t>BLS Work Stoppages Program,</w:t>
            </w:r>
          </w:p>
          <w:p w14:paraId="5EFFC894" w14:textId="77777777" w:rsidR="00F33B51" w:rsidRPr="006508A5" w:rsidRDefault="00F33B51" w:rsidP="00957875">
            <w:pPr>
              <w:rPr>
                <w:sz w:val="16"/>
              </w:rPr>
            </w:pPr>
            <w:r w:rsidRPr="006508A5">
              <w:rPr>
                <w:sz w:val="16"/>
              </w:rPr>
              <w:t>NLRB Case Files/Activity Reports,</w:t>
            </w:r>
          </w:p>
          <w:p w14:paraId="15BEB4C7" w14:textId="77777777" w:rsidR="00F33B51" w:rsidRPr="006508A5" w:rsidRDefault="00F33B51" w:rsidP="00957875">
            <w:pPr>
              <w:rPr>
                <w:sz w:val="16"/>
              </w:rPr>
            </w:pPr>
            <w:r w:rsidRPr="006508A5">
              <w:rPr>
                <w:sz w:val="16"/>
              </w:rPr>
              <w:t>DOJ/FTC Case Files</w:t>
            </w:r>
          </w:p>
          <w:p w14:paraId="5029F60E" w14:textId="77777777" w:rsidR="00F33B51" w:rsidRPr="006508A5" w:rsidRDefault="00F33B51" w:rsidP="00957875">
            <w:pPr>
              <w:rPr>
                <w:sz w:val="16"/>
              </w:rPr>
            </w:pPr>
            <w:r w:rsidRPr="006508A5">
              <w:rPr>
                <w:sz w:val="16"/>
              </w:rPr>
              <w:t>(“independent contractors”)</w:t>
            </w:r>
          </w:p>
          <w:p w14:paraId="74D16707" w14:textId="77777777" w:rsidR="00F33B51" w:rsidRPr="006508A5" w:rsidRDefault="00F33B51" w:rsidP="00957875">
            <w:pPr>
              <w:rPr>
                <w:sz w:val="16"/>
              </w:rPr>
            </w:pPr>
            <w:r w:rsidRPr="006508A5">
              <w:rPr>
                <w:sz w:val="16"/>
              </w:rPr>
              <w:t>NLRB Case Files/Activity Reports</w:t>
            </w:r>
          </w:p>
          <w:p w14:paraId="206A5F9F" w14:textId="77777777" w:rsidR="00F33B51" w:rsidRPr="006508A5" w:rsidRDefault="00F33B51" w:rsidP="00957875">
            <w:pPr>
              <w:rPr>
                <w:sz w:val="16"/>
              </w:rPr>
            </w:pPr>
            <w:r w:rsidRPr="006508A5">
              <w:rPr>
                <w:sz w:val="16"/>
              </w:rPr>
              <w:t>NLRB Case Files/Activity Reports, Good</w:t>
            </w:r>
          </w:p>
          <w:p w14:paraId="2BE315C7" w14:textId="77777777" w:rsidR="00F33B51" w:rsidRPr="006508A5" w:rsidRDefault="00F33B51" w:rsidP="00957875">
            <w:pPr>
              <w:rPr>
                <w:sz w:val="16"/>
              </w:rPr>
            </w:pPr>
            <w:r w:rsidRPr="006508A5">
              <w:rPr>
                <w:sz w:val="16"/>
              </w:rPr>
              <w:t>Jobs First Violation</w:t>
            </w:r>
          </w:p>
          <w:p w14:paraId="41C743EB" w14:textId="77777777" w:rsidR="00F33B51" w:rsidRPr="006508A5" w:rsidRDefault="00F33B51" w:rsidP="00957875">
            <w:r w:rsidRPr="006508A5">
              <w:rPr>
                <w:sz w:val="16"/>
              </w:rPr>
              <w:t>Tracker</w:t>
            </w:r>
          </w:p>
        </w:tc>
      </w:tr>
    </w:tbl>
    <w:p w14:paraId="59CB5604" w14:textId="77777777" w:rsidR="00F33B51" w:rsidRPr="006508A5" w:rsidRDefault="00F33B51" w:rsidP="00F33B51">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8AFC452" w14:textId="77777777" w:rsidR="00F33B51" w:rsidRPr="006508A5" w:rsidRDefault="00F33B51" w:rsidP="00F33B51">
      <w:pPr>
        <w:spacing w:after="0" w:line="240" w:lineRule="auto"/>
        <w:rPr>
          <w:sz w:val="16"/>
        </w:rPr>
      </w:pPr>
      <w:r w:rsidRPr="006508A5">
        <w:rPr>
          <w:sz w:val="16"/>
        </w:rPr>
        <w:t>B. A Whole-of-Government Agenda for Worker Power</w:t>
      </w:r>
    </w:p>
    <w:p w14:paraId="3A0B7B12" w14:textId="77777777" w:rsidR="00F33B51" w:rsidRPr="006508A5" w:rsidRDefault="00F33B51" w:rsidP="00F33B51">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57D2FFD" w14:textId="77777777" w:rsidR="00F33B51" w:rsidRPr="006508A5" w:rsidRDefault="00F33B51" w:rsidP="00F33B51">
      <w:pPr>
        <w:spacing w:after="0" w:line="240" w:lineRule="auto"/>
        <w:rPr>
          <w:sz w:val="16"/>
        </w:rPr>
      </w:pPr>
      <w:r w:rsidRPr="006508A5">
        <w:rPr>
          <w:sz w:val="16"/>
        </w:rPr>
        <w:t>1. Policy priorities to enhance worker voice.</w:t>
      </w:r>
    </w:p>
    <w:p w14:paraId="0EA6DD92" w14:textId="77777777" w:rsidR="00F33B51" w:rsidRPr="006508A5" w:rsidRDefault="00F33B51" w:rsidP="00F33B51">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28EE9A8" w14:textId="77777777" w:rsidR="00F33B51" w:rsidRPr="006508A5" w:rsidRDefault="00F33B51" w:rsidP="00F33B51">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FA68DAD" w14:textId="77777777" w:rsidR="00F33B51" w:rsidRPr="006508A5" w:rsidRDefault="00F33B51" w:rsidP="00F33B51">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395EFCE" w14:textId="77777777" w:rsidR="00F33B51" w:rsidRPr="006508A5" w:rsidRDefault="00F33B51" w:rsidP="00F33B51">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4A1D7007" w14:textId="77777777" w:rsidR="00F33B51" w:rsidRPr="006508A5" w:rsidRDefault="00F33B51" w:rsidP="00F33B51">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665F8D3D" w14:textId="77777777" w:rsidR="00F33B51" w:rsidRPr="006508A5" w:rsidRDefault="00F33B51" w:rsidP="00F33B51">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ABA4F0C" w14:textId="77777777" w:rsidR="00F33B51" w:rsidRPr="006508A5" w:rsidRDefault="00F33B51" w:rsidP="00F33B51">
      <w:pPr>
        <w:spacing w:after="0"/>
        <w:rPr>
          <w:u w:val="single"/>
        </w:rPr>
      </w:pPr>
    </w:p>
    <w:p w14:paraId="58778328"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BEF82D9" w14:textId="77777777" w:rsidR="00F33B51" w:rsidRPr="006508A5" w:rsidRDefault="00F33B51" w:rsidP="00F33B51">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E7BBF8F" w14:textId="77777777" w:rsidR="00F33B51" w:rsidRPr="006508A5" w:rsidRDefault="00F33B51" w:rsidP="00F33B51">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C70AD2F" w14:textId="77777777" w:rsidR="00F33B51" w:rsidRPr="006508A5" w:rsidRDefault="00F33B51" w:rsidP="00F33B51">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9B0D4EA" w14:textId="77777777" w:rsidR="00F33B51" w:rsidRPr="006508A5" w:rsidRDefault="00F33B51" w:rsidP="00F33B51">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FE503FA" w14:textId="77777777" w:rsidR="00F33B51" w:rsidRPr="006508A5" w:rsidRDefault="00F33B51" w:rsidP="00F33B51">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FD66809" w14:textId="77777777" w:rsidR="00F33B51" w:rsidRPr="006508A5" w:rsidRDefault="00F33B51" w:rsidP="00F33B51">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F61EF6B" w14:textId="77777777" w:rsidR="00F33B51" w:rsidRPr="006508A5" w:rsidRDefault="00F33B51" w:rsidP="00F33B51">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B2AC705" w14:textId="77777777" w:rsidR="00F33B51" w:rsidRPr="006508A5" w:rsidRDefault="00F33B51" w:rsidP="00F33B51">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5321DB10" w14:textId="77777777" w:rsidR="00F33B51" w:rsidRPr="006508A5" w:rsidRDefault="00F33B51" w:rsidP="00F33B51">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4DDE341" w14:textId="77777777" w:rsidR="00F33B51" w:rsidRPr="006508A5" w:rsidRDefault="00F33B51" w:rsidP="00F33B51">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F642AC6" w14:textId="77777777" w:rsidR="00F33B51" w:rsidRPr="006508A5" w:rsidRDefault="00F33B51" w:rsidP="00F33B51"/>
    <w:p w14:paraId="20C9D8EE" w14:textId="77777777" w:rsidR="00F33B51" w:rsidRPr="006508A5" w:rsidRDefault="00F33B51" w:rsidP="00F33B51">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A93E49F" w14:textId="77777777" w:rsidR="00F33B51" w:rsidRPr="006508A5" w:rsidRDefault="00F33B51" w:rsidP="00F33B51">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6B69084" w14:textId="77777777" w:rsidR="00F33B51" w:rsidRPr="006508A5" w:rsidRDefault="00F33B51" w:rsidP="00F33B51">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74D2C907" w14:textId="77777777" w:rsidR="00F33B51" w:rsidRPr="006508A5" w:rsidRDefault="00F33B51" w:rsidP="00F33B51">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57710C5" w14:textId="77777777" w:rsidR="00F33B51" w:rsidRPr="006508A5" w:rsidRDefault="00F33B51" w:rsidP="00F33B51">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53CB3FE4" w14:textId="77777777" w:rsidR="00F33B51" w:rsidRPr="006508A5" w:rsidRDefault="00F33B51" w:rsidP="00F33B51">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75EDE01" w14:textId="77777777" w:rsidR="00F33B51" w:rsidRPr="006508A5" w:rsidRDefault="00F33B51" w:rsidP="00F33B51">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4D778D7A" w14:textId="77777777" w:rsidR="00F33B51" w:rsidRPr="006508A5" w:rsidRDefault="00F33B51" w:rsidP="00F33B51">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7E7B553D" w14:textId="77777777" w:rsidR="00F33B51" w:rsidRPr="006508A5" w:rsidRDefault="00F33B51" w:rsidP="00F33B51">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C81EFC8" w14:textId="77777777" w:rsidR="00F33B51" w:rsidRPr="006508A5" w:rsidRDefault="00F33B51" w:rsidP="00F33B51">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7FD8B7C6" w14:textId="77777777" w:rsidR="00F33B51" w:rsidRPr="006508A5" w:rsidRDefault="00F33B51" w:rsidP="00F33B51">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80F2B41" w14:textId="77777777" w:rsidR="00F33B51" w:rsidRPr="006508A5" w:rsidRDefault="00F33B51" w:rsidP="00F33B51">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8FB2E10" w14:textId="77777777" w:rsidR="00F33B51" w:rsidRPr="006508A5" w:rsidRDefault="00F33B51" w:rsidP="00F33B51">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1722E04D" w14:textId="77777777" w:rsidR="00F33B51" w:rsidRPr="006508A5" w:rsidRDefault="00F33B51" w:rsidP="00F33B51">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0039E33" w14:textId="77777777" w:rsidR="00F33B51" w:rsidRPr="006508A5" w:rsidRDefault="00F33B51" w:rsidP="00F33B51">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5D8D529" w14:textId="77777777" w:rsidR="00F33B51" w:rsidRPr="006508A5" w:rsidRDefault="00F33B51" w:rsidP="00F33B51">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A763613" w14:textId="77777777" w:rsidR="00F33B51" w:rsidRPr="006508A5" w:rsidRDefault="00F33B51" w:rsidP="00F33B51">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40548DF" w14:textId="77777777" w:rsidR="00F33B51" w:rsidRPr="006508A5" w:rsidRDefault="00F33B51" w:rsidP="00F33B51">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39C98846" w14:textId="77777777" w:rsidR="00F33B51" w:rsidRPr="006508A5" w:rsidRDefault="00F33B51" w:rsidP="00F33B51">
      <w:pPr>
        <w:spacing w:after="0" w:line="240" w:lineRule="auto"/>
        <w:rPr>
          <w:sz w:val="16"/>
        </w:rPr>
      </w:pPr>
      <w:r w:rsidRPr="006508A5">
        <w:rPr>
          <w:sz w:val="16"/>
        </w:rPr>
        <w:t>3.3 Human Productivity Collapse</w:t>
      </w:r>
    </w:p>
    <w:p w14:paraId="037DC98A" w14:textId="77777777" w:rsidR="00F33B51" w:rsidRPr="006508A5" w:rsidRDefault="00F33B51" w:rsidP="00F33B51">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BA95A06" w14:textId="77777777" w:rsidR="00F33B51" w:rsidRPr="006508A5" w:rsidRDefault="00F33B51" w:rsidP="00F33B51">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7AEF5611" w14:textId="77777777" w:rsidR="00F33B51" w:rsidRPr="006508A5" w:rsidRDefault="00F33B51" w:rsidP="00F33B51">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AC5CBBA" w14:textId="77777777" w:rsidR="00F33B51" w:rsidRPr="006508A5" w:rsidRDefault="00F33B51" w:rsidP="00F33B51">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1257AA9" w14:textId="77777777" w:rsidR="00F33B51" w:rsidRPr="006508A5" w:rsidRDefault="00F33B51" w:rsidP="00F33B51">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5DF61F0" w14:textId="77777777" w:rsidR="00F33B51" w:rsidRPr="006508A5" w:rsidRDefault="00F33B51" w:rsidP="00F33B51">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5BD0509" w14:textId="77777777" w:rsidR="00F33B51" w:rsidRPr="006508A5" w:rsidRDefault="00F33B51" w:rsidP="00F33B51">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F7703BC" w14:textId="77777777" w:rsidR="00F33B51" w:rsidRPr="006508A5" w:rsidRDefault="00F33B51" w:rsidP="00F33B51">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3D7187E" w14:textId="77777777" w:rsidR="00F33B51" w:rsidRPr="006508A5" w:rsidRDefault="00F33B51" w:rsidP="00F33B51">
      <w:pPr>
        <w:spacing w:after="0" w:line="240" w:lineRule="auto"/>
        <w:rPr>
          <w:sz w:val="16"/>
        </w:rPr>
      </w:pPr>
      <w:r w:rsidRPr="006508A5">
        <w:rPr>
          <w:sz w:val="16"/>
        </w:rPr>
        <w:t xml:space="preserve">In his study of the industrial revolution, Karl Polanyi cautioned against a fatalistic attitude toward technological change: </w:t>
      </w:r>
    </w:p>
    <w:p w14:paraId="0DD36169" w14:textId="77777777" w:rsidR="00F33B51" w:rsidRPr="006508A5" w:rsidRDefault="00F33B51" w:rsidP="00F33B51">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014C9F23" w14:textId="77777777" w:rsidR="00F33B51" w:rsidRPr="006508A5" w:rsidRDefault="00F33B51" w:rsidP="00F33B51">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7381B8B6" w14:textId="77777777" w:rsidR="00F33B51" w:rsidRPr="006508A5" w:rsidRDefault="00F33B51" w:rsidP="00F33B51">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2980465" w14:textId="77777777" w:rsidR="00F33B51" w:rsidRPr="006508A5" w:rsidRDefault="00F33B51" w:rsidP="00F33B51">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CED79D3" w14:textId="77777777" w:rsidR="00F33B51" w:rsidRPr="006508A5" w:rsidRDefault="00F33B51" w:rsidP="00F33B51">
      <w:pPr>
        <w:spacing w:after="0" w:line="240" w:lineRule="auto"/>
        <w:rPr>
          <w:sz w:val="16"/>
        </w:rPr>
      </w:pPr>
      <w:r w:rsidRPr="006508A5">
        <w:rPr>
          <w:sz w:val="16"/>
        </w:rPr>
        <w:t>4.1 Competition Policy</w:t>
      </w:r>
    </w:p>
    <w:p w14:paraId="2D67530B" w14:textId="77777777" w:rsidR="00F33B51" w:rsidRPr="006508A5" w:rsidRDefault="00F33B51" w:rsidP="00F33B51">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FE99A18" w14:textId="77777777" w:rsidR="00F33B51" w:rsidRPr="006508A5" w:rsidRDefault="00F33B51" w:rsidP="00F33B51">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6FC98766" w14:textId="77777777" w:rsidR="00F33B51" w:rsidRPr="006508A5" w:rsidRDefault="00F33B51" w:rsidP="00F33B51">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15C377D" w14:textId="77777777" w:rsidR="00F33B51" w:rsidRPr="006508A5" w:rsidRDefault="00F33B51" w:rsidP="00F33B51">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69C96B62" w14:textId="77777777" w:rsidR="00F33B51" w:rsidRPr="006508A5" w:rsidRDefault="00F33B51" w:rsidP="00F33B51">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F29788C" w14:textId="77777777" w:rsidR="00F33B51" w:rsidRPr="006508A5" w:rsidRDefault="00F33B51" w:rsidP="00F33B51">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5028CEB" w14:textId="77777777" w:rsidR="00F33B51" w:rsidRPr="006508A5" w:rsidRDefault="00F33B51" w:rsidP="00F33B51">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6DE4E929" w14:textId="77777777" w:rsidR="00F33B51" w:rsidRPr="006508A5" w:rsidRDefault="00F33B51" w:rsidP="00F33B51">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1D1C947" w14:textId="77777777" w:rsidR="00F33B51" w:rsidRPr="006508A5" w:rsidRDefault="00F33B51" w:rsidP="00F33B51">
      <w:pPr>
        <w:spacing w:after="0" w:line="240" w:lineRule="auto"/>
        <w:rPr>
          <w:sz w:val="12"/>
          <w:szCs w:val="12"/>
        </w:rPr>
      </w:pPr>
      <w:r w:rsidRPr="006508A5">
        <w:rPr>
          <w:sz w:val="12"/>
          <w:szCs w:val="12"/>
        </w:rPr>
        <w:t>4.2 Reinforcing Democracy</w:t>
      </w:r>
    </w:p>
    <w:p w14:paraId="6823542D" w14:textId="77777777" w:rsidR="00F33B51" w:rsidRPr="006508A5" w:rsidRDefault="00F33B51" w:rsidP="00F33B51">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E6122B6" w14:textId="77777777" w:rsidR="00F33B51" w:rsidRPr="006508A5" w:rsidRDefault="00F33B51" w:rsidP="00F33B51">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F7D5ADC" w14:textId="77777777" w:rsidR="00F33B51" w:rsidRPr="006508A5" w:rsidRDefault="00F33B51" w:rsidP="00F33B51">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67139358" w14:textId="77777777" w:rsidR="00F33B51" w:rsidRPr="006508A5" w:rsidRDefault="00F33B51" w:rsidP="00F33B51">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7508869C" w14:textId="77777777" w:rsidR="00F33B51" w:rsidRPr="006508A5" w:rsidRDefault="00F33B51" w:rsidP="00F33B51">
      <w:pPr>
        <w:spacing w:after="0" w:line="240" w:lineRule="auto"/>
        <w:rPr>
          <w:sz w:val="12"/>
          <w:szCs w:val="12"/>
        </w:rPr>
      </w:pPr>
      <w:r w:rsidRPr="006508A5">
        <w:rPr>
          <w:sz w:val="12"/>
          <w:szCs w:val="12"/>
        </w:rPr>
        <w:t>4.3 Sovereign AI</w:t>
      </w:r>
    </w:p>
    <w:p w14:paraId="6321013C" w14:textId="77777777" w:rsidR="00F33B51" w:rsidRPr="006508A5" w:rsidRDefault="00F33B51" w:rsidP="00F33B51">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43950AA" w14:textId="77777777" w:rsidR="00F33B51" w:rsidRPr="006508A5" w:rsidRDefault="00F33B51" w:rsidP="00F33B51">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5D83285" w14:textId="77777777" w:rsidR="00F33B51" w:rsidRPr="006508A5" w:rsidRDefault="00F33B51" w:rsidP="00F33B51">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216EAF6" w14:textId="77777777" w:rsidR="00F33B51" w:rsidRPr="006508A5" w:rsidRDefault="00F33B51" w:rsidP="00F33B51">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440C69E" w14:textId="77777777" w:rsidR="00F33B51" w:rsidRPr="006508A5" w:rsidRDefault="00F33B51" w:rsidP="00F33B51">
      <w:pPr>
        <w:spacing w:after="0" w:line="240" w:lineRule="auto"/>
        <w:rPr>
          <w:sz w:val="16"/>
        </w:rPr>
      </w:pPr>
      <w:r w:rsidRPr="006508A5">
        <w:rPr>
          <w:sz w:val="16"/>
        </w:rPr>
        <w:t>5 Conclusion</w:t>
      </w:r>
    </w:p>
    <w:p w14:paraId="741080EC" w14:textId="77777777" w:rsidR="00F33B51" w:rsidRPr="006508A5" w:rsidRDefault="00F33B51" w:rsidP="00F33B51">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82EE2BC" w14:textId="77777777" w:rsidR="00F33B51" w:rsidRPr="006508A5" w:rsidRDefault="00F33B51" w:rsidP="00F33B51">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79BD09A7" w14:textId="77777777" w:rsidR="00F33B51" w:rsidRPr="0078672D" w:rsidRDefault="00F33B51" w:rsidP="00F33B51"/>
    <w:p w14:paraId="6428572F" w14:textId="77777777" w:rsidR="00F33B51" w:rsidRPr="00004268" w:rsidRDefault="00F33B51" w:rsidP="00F33B51">
      <w:pPr>
        <w:pStyle w:val="Heading3"/>
      </w:pPr>
      <w:r>
        <w:t>Advantage 3 – Public Interest</w:t>
      </w:r>
    </w:p>
    <w:p w14:paraId="7AA5884D" w14:textId="77777777" w:rsidR="00F33B51" w:rsidRPr="0078672D" w:rsidRDefault="00F33B51" w:rsidP="00F33B51">
      <w:pPr>
        <w:pStyle w:val="Heading4"/>
        <w:rPr>
          <w:u w:val="single"/>
        </w:rPr>
      </w:pPr>
      <w:r>
        <w:t xml:space="preserve">Advantage 3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16B86096" w14:textId="77777777" w:rsidR="00F33B51" w:rsidRDefault="00F33B51" w:rsidP="00F33B51">
      <w:pPr>
        <w:pStyle w:val="Heading4"/>
      </w:pPr>
      <w:r>
        <w:t>That solves hub-and-spoke routes</w:t>
      </w:r>
    </w:p>
    <w:p w14:paraId="3A5E0E32" w14:textId="77777777" w:rsidR="00F33B51" w:rsidRPr="00587F02"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45535461" w14:textId="77777777" w:rsidR="00F33B51" w:rsidRPr="00587F02" w:rsidRDefault="00F33B51" w:rsidP="00F33B51">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8D8DA44" w14:textId="77777777" w:rsidR="00F33B51" w:rsidRPr="00EC6491" w:rsidRDefault="00F33B51" w:rsidP="00F33B51">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223A320E" w14:textId="77777777" w:rsidR="00F33B51" w:rsidRDefault="00F33B51" w:rsidP="00F33B51">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r w:rsidRPr="00C4433F">
        <w:rPr>
          <w:rStyle w:val="Emphasis"/>
          <w:highlight w:val="cyan"/>
        </w:rPr>
        <w:t>SOx</w:t>
      </w:r>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r w:rsidRPr="003625BA">
        <w:rPr>
          <w:rStyle w:val="Emphasis"/>
          <w:highlight w:val="cyan"/>
        </w:rPr>
        <w:t xml:space="preserve">spectre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ozone was destroyed as a result of</w:t>
      </w:r>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National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594529">
    <w:abstractNumId w:val="19"/>
  </w:num>
  <w:num w:numId="16" w16cid:durableId="1746099048">
    <w:abstractNumId w:val="18"/>
  </w:num>
  <w:num w:numId="17" w16cid:durableId="1897937629">
    <w:abstractNumId w:val="25"/>
  </w:num>
  <w:num w:numId="18" w16cid:durableId="1952130971">
    <w:abstractNumId w:val="16"/>
  </w:num>
  <w:num w:numId="19" w16cid:durableId="226576029">
    <w:abstractNumId w:val="14"/>
  </w:num>
  <w:num w:numId="20" w16cid:durableId="2036689900">
    <w:abstractNumId w:val="13"/>
  </w:num>
  <w:num w:numId="21" w16cid:durableId="905264051">
    <w:abstractNumId w:val="20"/>
  </w:num>
  <w:num w:numId="22" w16cid:durableId="2123917972">
    <w:abstractNumId w:val="24"/>
  </w:num>
  <w:num w:numId="23" w16cid:durableId="426658325">
    <w:abstractNumId w:val="23"/>
  </w:num>
  <w:num w:numId="24" w16cid:durableId="1369991807">
    <w:abstractNumId w:val="17"/>
  </w:num>
  <w:num w:numId="25" w16cid:durableId="2105103956">
    <w:abstractNumId w:val="22"/>
  </w:num>
  <w:num w:numId="2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3436F1"/>
    <w:rsid w:val="003C6AE2"/>
    <w:rsid w:val="004B06B4"/>
    <w:rsid w:val="005249ED"/>
    <w:rsid w:val="00625388"/>
    <w:rsid w:val="006E284F"/>
    <w:rsid w:val="008F6936"/>
    <w:rsid w:val="00A61DF9"/>
    <w:rsid w:val="00AF0AF8"/>
    <w:rsid w:val="00B2248F"/>
    <w:rsid w:val="00B507C4"/>
    <w:rsid w:val="00BB7A07"/>
    <w:rsid w:val="00D14CCB"/>
    <w:rsid w:val="00DB2320"/>
    <w:rsid w:val="00DF71AA"/>
    <w:rsid w:val="00F33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4CC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14C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4C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14C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D14C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4CC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4C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CCB"/>
  </w:style>
  <w:style w:type="character" w:customStyle="1" w:styleId="Heading1Char">
    <w:name w:val="Heading 1 Char"/>
    <w:aliases w:val="Pocket Char"/>
    <w:basedOn w:val="DefaultParagraphFont"/>
    <w:link w:val="Heading1"/>
    <w:rsid w:val="00D14CC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14CC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D14CC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14CC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14C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14C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4CC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4CC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14CCB"/>
    <w:rPr>
      <w:b w:val="0"/>
      <w:sz w:val="22"/>
      <w:u w:val="single"/>
    </w:rPr>
  </w:style>
  <w:style w:type="character" w:styleId="Strong">
    <w:name w:val="Strong"/>
    <w:basedOn w:val="DefaultParagraphFont"/>
    <w:uiPriority w:val="22"/>
    <w:qFormat/>
    <w:rsid w:val="00D14CCB"/>
    <w:rPr>
      <w:b/>
      <w:bCs/>
    </w:rPr>
  </w:style>
  <w:style w:type="character" w:styleId="BookTitle">
    <w:name w:val="Book Title"/>
    <w:basedOn w:val="DefaultParagraphFont"/>
    <w:uiPriority w:val="33"/>
    <w:qFormat/>
    <w:rsid w:val="00D14CCB"/>
    <w:rPr>
      <w:b/>
      <w:bCs/>
      <w:i/>
      <w:iCs/>
      <w:spacing w:val="5"/>
    </w:rPr>
  </w:style>
  <w:style w:type="numbering" w:styleId="111111">
    <w:name w:val="Outline List 2"/>
    <w:basedOn w:val="NoList"/>
    <w:uiPriority w:val="99"/>
    <w:semiHidden/>
    <w:unhideWhenUsed/>
    <w:rsid w:val="00D14CCB"/>
  </w:style>
  <w:style w:type="paragraph" w:styleId="Header">
    <w:name w:val="header"/>
    <w:basedOn w:val="Normal"/>
    <w:link w:val="HeaderChar"/>
    <w:uiPriority w:val="99"/>
    <w:semiHidden/>
    <w:rsid w:val="00D14C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4CCB"/>
    <w:rPr>
      <w:rFonts w:ascii="Calibri" w:hAnsi="Calibri" w:cs="Calibri"/>
      <w:kern w:val="0"/>
      <w:sz w:val="22"/>
      <w:szCs w:val="22"/>
      <w14:ligatures w14:val="none"/>
    </w:rPr>
  </w:style>
  <w:style w:type="paragraph" w:styleId="Footer">
    <w:name w:val="footer"/>
    <w:basedOn w:val="Normal"/>
    <w:link w:val="FooterChar"/>
    <w:uiPriority w:val="99"/>
    <w:semiHidden/>
    <w:rsid w:val="00D14C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4CC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14CCB"/>
    <w:pPr>
      <w:spacing w:after="120"/>
    </w:pPr>
  </w:style>
  <w:style w:type="character" w:customStyle="1" w:styleId="BodyTextChar">
    <w:name w:val="Body Text Char"/>
    <w:basedOn w:val="DefaultParagraphFont"/>
    <w:link w:val="BodyText"/>
    <w:uiPriority w:val="99"/>
    <w:semiHidden/>
    <w:rsid w:val="00D14CCB"/>
    <w:rPr>
      <w:rFonts w:ascii="Calibri" w:hAnsi="Calibri" w:cs="Calibri"/>
      <w:kern w:val="0"/>
      <w:sz w:val="22"/>
      <w:szCs w:val="22"/>
      <w14:ligatures w14:val="none"/>
    </w:rPr>
  </w:style>
  <w:style w:type="paragraph" w:styleId="NoSpacing">
    <w:name w:val="No Spacing"/>
    <w:link w:val="NoSpacingChar"/>
    <w:uiPriority w:val="99"/>
    <w:unhideWhenUsed/>
    <w:qFormat/>
    <w:rsid w:val="00D14CC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14CCB"/>
    <w:rPr>
      <w:rFonts w:ascii="Calibri" w:hAnsi="Calibri" w:cs="Calibri"/>
      <w:kern w:val="0"/>
      <w:sz w:val="22"/>
      <w:szCs w:val="22"/>
      <w14:ligatures w14:val="none"/>
    </w:rPr>
  </w:style>
  <w:style w:type="character" w:styleId="Hyperlink">
    <w:name w:val="Hyperlink"/>
    <w:basedOn w:val="DefaultParagraphFont"/>
    <w:uiPriority w:val="99"/>
    <w:unhideWhenUsed/>
    <w:rsid w:val="00D14CCB"/>
    <w:rPr>
      <w:color w:val="467886" w:themeColor="hyperlink"/>
      <w:u w:val="single"/>
    </w:rPr>
  </w:style>
  <w:style w:type="character" w:styleId="UnresolvedMention">
    <w:name w:val="Unresolved Mention"/>
    <w:basedOn w:val="DefaultParagraphFont"/>
    <w:uiPriority w:val="99"/>
    <w:semiHidden/>
    <w:unhideWhenUsed/>
    <w:rsid w:val="00D14CCB"/>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37273</Words>
  <Characters>212460</Characters>
  <Application>Microsoft Office Word</Application>
  <DocSecurity>0</DocSecurity>
  <Lines>1770</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Rebecca Dong</cp:lastModifiedBy>
  <cp:revision>2</cp:revision>
  <dcterms:created xsi:type="dcterms:W3CDTF">2026-01-29T23:26:00Z</dcterms:created>
  <dcterms:modified xsi:type="dcterms:W3CDTF">2026-01-29T23:26:00Z</dcterms:modified>
</cp:coreProperties>
</file>