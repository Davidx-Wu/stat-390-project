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50B76" w14:textId="5D090440" w:rsidR="00A61DF9" w:rsidRDefault="00AE7C43" w:rsidP="00AE7C43">
      <w:pPr>
        <w:pStyle w:val="Heading1"/>
      </w:pPr>
      <w:r>
        <w:t>Aff Cards – Wake Round 2</w:t>
      </w:r>
    </w:p>
    <w:p w14:paraId="6D421FC0" w14:textId="77777777" w:rsidR="00AE7C43" w:rsidRDefault="00AE7C43" w:rsidP="00AE7C43">
      <w:pPr>
        <w:pStyle w:val="Heading2"/>
      </w:pPr>
      <w:r>
        <w:t>1AC</w:t>
      </w:r>
    </w:p>
    <w:p w14:paraId="1CC8E8D0" w14:textId="77777777" w:rsidR="00AE7C43" w:rsidRPr="00904249" w:rsidRDefault="00AE7C43" w:rsidP="00AE7C43">
      <w:pPr>
        <w:pStyle w:val="Heading3"/>
      </w:pPr>
      <w:r>
        <w:t>Plan</w:t>
      </w:r>
    </w:p>
    <w:p w14:paraId="629821F1" w14:textId="77777777" w:rsidR="00AE7C43" w:rsidRDefault="00AE7C43" w:rsidP="00AE7C43">
      <w:pPr>
        <w:pStyle w:val="Heading4"/>
      </w:pPr>
      <w:r>
        <w:t>The United States Federal Government should substantially strengthen collective bargaining rights for workers via public interest standard interagency antitrust enforcement.</w:t>
      </w:r>
    </w:p>
    <w:p w14:paraId="015B051A" w14:textId="77777777" w:rsidR="00AE7C43" w:rsidRDefault="00AE7C43" w:rsidP="00AE7C43"/>
    <w:p w14:paraId="1BDF752A" w14:textId="77777777" w:rsidR="00AE7C43" w:rsidRPr="00C4433F" w:rsidRDefault="00AE7C43" w:rsidP="00AE7C43">
      <w:pPr>
        <w:rPr>
          <w:sz w:val="16"/>
        </w:rPr>
      </w:pPr>
    </w:p>
    <w:p w14:paraId="669E8102" w14:textId="77777777" w:rsidR="00AE7C43" w:rsidRPr="00904249" w:rsidRDefault="00AE7C43" w:rsidP="00AE7C43"/>
    <w:p w14:paraId="69C80A45" w14:textId="77777777" w:rsidR="00AE7C43" w:rsidRDefault="00AE7C43" w:rsidP="00AE7C43">
      <w:pPr>
        <w:pStyle w:val="Heading3"/>
      </w:pPr>
      <w:r>
        <w:t>Advantage 1 – Monopsony</w:t>
      </w:r>
    </w:p>
    <w:p w14:paraId="3A3EE7D0" w14:textId="77777777" w:rsidR="00AE7C43" w:rsidRPr="0078672D" w:rsidRDefault="00AE7C43" w:rsidP="00AE7C43">
      <w:pPr>
        <w:pStyle w:val="Heading4"/>
        <w:rPr>
          <w:u w:val="single"/>
        </w:rPr>
      </w:pPr>
      <w:r>
        <w:t xml:space="preserve">Advantage 1 is </w:t>
      </w:r>
      <w:r w:rsidRPr="0078672D">
        <w:rPr>
          <w:u w:val="single"/>
        </w:rPr>
        <w:t>Monopsony</w:t>
      </w:r>
      <w:r>
        <w:rPr>
          <w:u w:val="single"/>
        </w:rPr>
        <w:t>.</w:t>
      </w:r>
    </w:p>
    <w:p w14:paraId="1A4FDBE0" w14:textId="77777777" w:rsidR="00AE7C43" w:rsidRPr="006508A5" w:rsidRDefault="00AE7C43" w:rsidP="00AE7C43">
      <w:pPr>
        <w:keepNext/>
        <w:keepLines/>
        <w:spacing w:after="0"/>
        <w:outlineLvl w:val="3"/>
        <w:rPr>
          <w:rFonts w:eastAsiaTheme="majorEastAsia" w:cstheme="majorBidi"/>
          <w:b/>
          <w:iCs/>
          <w:sz w:val="26"/>
        </w:rPr>
      </w:pPr>
      <w:r w:rsidRPr="006508A5">
        <w:rPr>
          <w:rFonts w:eastAsiaTheme="majorEastAsia" w:cstheme="majorBidi"/>
          <w:b/>
          <w:iCs/>
          <w:sz w:val="26"/>
        </w:rPr>
        <w:t>Hospital consolidations are accelerating the nursing shortage – antitrust enforcement is key to give unions sufficient bargaining power</w:t>
      </w:r>
    </w:p>
    <w:p w14:paraId="04B2D487" w14:textId="77777777" w:rsidR="00AE7C43" w:rsidRPr="006508A5" w:rsidRDefault="00AE7C43" w:rsidP="00AE7C43">
      <w:pPr>
        <w:spacing w:after="0"/>
      </w:pPr>
      <w:r w:rsidRPr="006508A5">
        <w:rPr>
          <w:b/>
          <w:bCs/>
          <w:sz w:val="26"/>
        </w:rPr>
        <w:t>DePasquale</w:t>
      </w:r>
      <w:r w:rsidRPr="006508A5">
        <w:t xml:space="preserve"> 20</w:t>
      </w:r>
      <w:r w:rsidRPr="006508A5">
        <w:rPr>
          <w:b/>
          <w:bCs/>
          <w:sz w:val="26"/>
        </w:rPr>
        <w:t>20</w:t>
      </w:r>
      <w:r w:rsidRPr="006508A5">
        <w:t xml:space="preserve"> – Christina DePasquale is a Professor of Practice of Business Economics and the current Faculty Director of Teaching Excellence at Johns Hopkins University (“HOSPITAL CONSOLIDATION AND MONOPSONY POWER IN THE LABOR MARKET FOR NURSES,” CPI ANTITRUST CHRONICLE, https://www.competitionpolicyinternational.com/wp-content/uploads/2020/06/CPI-DePasquale.pdf)</w:t>
      </w:r>
    </w:p>
    <w:p w14:paraId="5B9002B4" w14:textId="77777777" w:rsidR="00AE7C43" w:rsidRPr="006508A5" w:rsidRDefault="00AE7C43" w:rsidP="00AE7C43">
      <w:pPr>
        <w:spacing w:after="0"/>
        <w:rPr>
          <w:sz w:val="16"/>
        </w:rPr>
      </w:pPr>
      <w:r w:rsidRPr="006508A5">
        <w:rPr>
          <w:sz w:val="16"/>
        </w:rPr>
        <w:t xml:space="preserve">The idea that hospital monopsony power contributes to the persistent and widespread shortage of nurses has been well studied over the past 50 years (Hurd (1973); Yett (1975), Hirsch &amp; Schumacher (2005), and Staiger et al. (2010)).5 </w:t>
      </w:r>
      <w:r w:rsidRPr="006508A5">
        <w:rPr>
          <w:u w:val="single"/>
        </w:rPr>
        <w:t xml:space="preserve">A </w:t>
      </w:r>
      <w:r w:rsidRPr="006508A5">
        <w:rPr>
          <w:highlight w:val="green"/>
          <w:u w:val="single"/>
        </w:rPr>
        <w:t>new problem</w:t>
      </w:r>
      <w:r w:rsidRPr="006508A5">
        <w:rPr>
          <w:sz w:val="16"/>
        </w:rPr>
        <w:t xml:space="preserve">, however, may be </w:t>
      </w:r>
      <w:r w:rsidRPr="006508A5">
        <w:rPr>
          <w:b/>
          <w:iCs/>
          <w:highlight w:val="green"/>
          <w:u w:val="single"/>
        </w:rPr>
        <w:t>exacerbating</w:t>
      </w:r>
      <w:r w:rsidRPr="006508A5">
        <w:rPr>
          <w:b/>
          <w:iCs/>
          <w:u w:val="single"/>
        </w:rPr>
        <w:t xml:space="preserve"> the </w:t>
      </w:r>
      <w:r w:rsidRPr="006508A5">
        <w:rPr>
          <w:b/>
          <w:iCs/>
          <w:highlight w:val="green"/>
          <w:u w:val="single"/>
        </w:rPr>
        <w:t>shortage of nurses</w:t>
      </w:r>
      <w:r w:rsidRPr="006508A5">
        <w:rPr>
          <w:highlight w:val="green"/>
          <w:u w:val="single"/>
        </w:rPr>
        <w:t xml:space="preserve">: </w:t>
      </w:r>
      <w:r w:rsidRPr="006508A5">
        <w:rPr>
          <w:b/>
          <w:iCs/>
          <w:highlight w:val="green"/>
          <w:u w:val="single"/>
        </w:rPr>
        <w:t>hospital consolidation</w:t>
      </w:r>
      <w:r w:rsidRPr="006508A5">
        <w:rPr>
          <w:sz w:val="16"/>
        </w:rPr>
        <w:t xml:space="preserve">. A well-documented “merger wave” began in the hospital sector during the 1990s and continues today, further decreasing competition among hospitals. </w:t>
      </w:r>
      <w:r w:rsidRPr="006508A5">
        <w:rPr>
          <w:u w:val="single"/>
        </w:rPr>
        <w:t>As hospitals consolidate</w:t>
      </w:r>
      <w:r w:rsidRPr="006508A5">
        <w:rPr>
          <w:sz w:val="16"/>
        </w:rPr>
        <w:t xml:space="preserve"> into one hospital, system, and/or network, </w:t>
      </w:r>
      <w:r w:rsidRPr="006508A5">
        <w:rPr>
          <w:u w:val="single"/>
        </w:rPr>
        <w:t>the number of competitors on the demand side of the labor market decreases as well.</w:t>
      </w:r>
      <w:r w:rsidRPr="006508A5">
        <w:rPr>
          <w:sz w:val="16"/>
        </w:rPr>
        <w:t xml:space="preserve"> As a result, </w:t>
      </w:r>
      <w:r w:rsidRPr="006508A5">
        <w:rPr>
          <w:b/>
          <w:iCs/>
          <w:u w:val="single"/>
        </w:rPr>
        <w:t xml:space="preserve">hospital </w:t>
      </w:r>
      <w:r w:rsidRPr="006508A5">
        <w:rPr>
          <w:b/>
          <w:iCs/>
          <w:highlight w:val="green"/>
          <w:u w:val="single"/>
        </w:rPr>
        <w:t>consolidations</w:t>
      </w:r>
      <w:r w:rsidRPr="006508A5">
        <w:rPr>
          <w:b/>
          <w:iCs/>
          <w:u w:val="single"/>
        </w:rPr>
        <w:t xml:space="preserve"> can serve to </w:t>
      </w:r>
      <w:r w:rsidRPr="006508A5">
        <w:rPr>
          <w:b/>
          <w:iCs/>
          <w:highlight w:val="green"/>
          <w:u w:val="single"/>
        </w:rPr>
        <w:t xml:space="preserve">increase employer bargaining power </w:t>
      </w:r>
      <w:r w:rsidRPr="006508A5">
        <w:rPr>
          <w:b/>
          <w:iCs/>
          <w:u w:val="single"/>
        </w:rPr>
        <w:t xml:space="preserve">in the labor market </w:t>
      </w:r>
      <w:r w:rsidRPr="006508A5">
        <w:rPr>
          <w:b/>
          <w:iCs/>
          <w:highlight w:val="green"/>
          <w:u w:val="single"/>
        </w:rPr>
        <w:t>and</w:t>
      </w:r>
      <w:r w:rsidRPr="006508A5">
        <w:rPr>
          <w:b/>
          <w:iCs/>
          <w:u w:val="single"/>
        </w:rPr>
        <w:t xml:space="preserve"> allow hospitals to </w:t>
      </w:r>
      <w:r w:rsidRPr="006508A5">
        <w:rPr>
          <w:b/>
          <w:iCs/>
          <w:highlight w:val="green"/>
          <w:u w:val="single"/>
        </w:rPr>
        <w:t>squeeze worker</w:t>
      </w:r>
      <w:r w:rsidRPr="006508A5">
        <w:rPr>
          <w:b/>
          <w:iCs/>
          <w:u w:val="single"/>
        </w:rPr>
        <w:t xml:space="preserve"> wage</w:t>
      </w:r>
      <w:r w:rsidRPr="006508A5">
        <w:rPr>
          <w:b/>
          <w:iCs/>
          <w:highlight w:val="green"/>
          <w:u w:val="single"/>
        </w:rPr>
        <w:t>s</w:t>
      </w:r>
      <w:r w:rsidRPr="006508A5">
        <w:rPr>
          <w:u w:val="single"/>
        </w:rPr>
        <w:t xml:space="preserve">. </w:t>
      </w:r>
      <w:r w:rsidRPr="006508A5">
        <w:rPr>
          <w:sz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6508A5">
        <w:rPr>
          <w:u w:val="single"/>
        </w:rPr>
        <w:t>antitrust authorities and policymakers should be concerned about the labor market effects of consolidation</w:t>
      </w:r>
      <w:r w:rsidRPr="006508A5">
        <w:rPr>
          <w:sz w:val="16"/>
        </w:rPr>
        <w:t>.</w:t>
      </w:r>
    </w:p>
    <w:p w14:paraId="3EC48E0E" w14:textId="77777777" w:rsidR="00AE7C43" w:rsidRPr="006508A5" w:rsidRDefault="00AE7C43" w:rsidP="00AE7C43">
      <w:pPr>
        <w:spacing w:after="0"/>
        <w:rPr>
          <w:sz w:val="16"/>
        </w:rPr>
      </w:pPr>
      <w:r w:rsidRPr="006508A5">
        <w:rPr>
          <w:sz w:val="16"/>
        </w:rPr>
        <w:t>II. BACKGROUND ON NURSE EMPLOYMENT AND HOSPITAL CONSOLIDATIONS</w:t>
      </w:r>
    </w:p>
    <w:p w14:paraId="158A80B0" w14:textId="77777777" w:rsidR="00AE7C43" w:rsidRPr="006508A5" w:rsidRDefault="00AE7C43" w:rsidP="00AE7C43">
      <w:pPr>
        <w:spacing w:after="0"/>
        <w:rPr>
          <w:sz w:val="16"/>
        </w:rPr>
      </w:pPr>
      <w:r w:rsidRPr="006508A5">
        <w:rPr>
          <w:highlight w:val="green"/>
          <w:u w:val="single"/>
        </w:rPr>
        <w:t>Hospitals</w:t>
      </w:r>
      <w:r w:rsidRPr="006508A5">
        <w:rPr>
          <w:u w:val="single"/>
        </w:rPr>
        <w:t xml:space="preserve"> are the primary setting for nursing jobs, </w:t>
      </w:r>
      <w:r w:rsidRPr="006508A5">
        <w:rPr>
          <w:highlight w:val="green"/>
          <w:u w:val="single"/>
        </w:rPr>
        <w:t>employ</w:t>
      </w:r>
      <w:r w:rsidRPr="006508A5">
        <w:rPr>
          <w:u w:val="single"/>
        </w:rPr>
        <w:t xml:space="preserve">ing </w:t>
      </w:r>
      <w:r w:rsidRPr="006508A5">
        <w:rPr>
          <w:b/>
          <w:iCs/>
          <w:highlight w:val="green"/>
          <w:u w:val="single"/>
        </w:rPr>
        <w:t>55.7 percent</w:t>
      </w:r>
      <w:r w:rsidRPr="006508A5">
        <w:rPr>
          <w:highlight w:val="green"/>
          <w:u w:val="single"/>
        </w:rPr>
        <w:t xml:space="preserve"> of </w:t>
      </w:r>
      <w:r w:rsidRPr="006508A5">
        <w:rPr>
          <w:u w:val="single"/>
        </w:rPr>
        <w:t xml:space="preserve">the </w:t>
      </w:r>
      <w:r w:rsidRPr="006508A5">
        <w:rPr>
          <w:highlight w:val="green"/>
          <w:u w:val="single"/>
        </w:rPr>
        <w:t>nursing</w:t>
      </w:r>
      <w:r w:rsidRPr="006508A5">
        <w:rPr>
          <w:u w:val="single"/>
        </w:rPr>
        <w:t xml:space="preserve"> workforce</w:t>
      </w:r>
      <w:r w:rsidRPr="006508A5">
        <w:rPr>
          <w:sz w:val="16"/>
        </w:rPr>
        <w:t xml:space="preserve">.6 </w:t>
      </w:r>
      <w:r w:rsidRPr="006508A5">
        <w:rPr>
          <w:u w:val="single"/>
        </w:rPr>
        <w:t xml:space="preserve">The fact that so many nurses are employed by hospitals </w:t>
      </w:r>
      <w:r w:rsidRPr="006508A5">
        <w:rPr>
          <w:highlight w:val="green"/>
          <w:u w:val="single"/>
        </w:rPr>
        <w:t>exposes</w:t>
      </w:r>
      <w:r w:rsidRPr="006508A5">
        <w:rPr>
          <w:u w:val="single"/>
        </w:rPr>
        <w:t xml:space="preserve"> them </w:t>
      </w:r>
      <w:r w:rsidRPr="006508A5">
        <w:rPr>
          <w:highlight w:val="green"/>
          <w:u w:val="single"/>
        </w:rPr>
        <w:t>to</w:t>
      </w:r>
      <w:r w:rsidRPr="006508A5">
        <w:rPr>
          <w:u w:val="single"/>
        </w:rPr>
        <w:t xml:space="preserve"> the possibility of </w:t>
      </w:r>
      <w:r w:rsidRPr="006508A5">
        <w:rPr>
          <w:b/>
          <w:iCs/>
          <w:highlight w:val="green"/>
          <w:u w:val="single"/>
        </w:rPr>
        <w:t>monopsonistic exploitation</w:t>
      </w:r>
      <w:r w:rsidRPr="006508A5">
        <w:rPr>
          <w:u w:val="single"/>
        </w:rPr>
        <w:t xml:space="preserve">. These concerns are </w:t>
      </w:r>
      <w:r w:rsidRPr="006508A5">
        <w:rPr>
          <w:b/>
          <w:iCs/>
          <w:u w:val="single"/>
        </w:rPr>
        <w:t>heightened when hospitals consolidate</w:t>
      </w:r>
      <w:r w:rsidRPr="006508A5">
        <w:rPr>
          <w:sz w:val="16"/>
        </w:rPr>
        <w:t>. In justifying their consolidations, hospitals generally point to better efficiency and lower overhead — savings that could be passed on to the consumer.7 This focus ignores the potential impact on labor markets.</w:t>
      </w:r>
    </w:p>
    <w:p w14:paraId="7D778BFE" w14:textId="77777777" w:rsidR="00AE7C43" w:rsidRPr="006508A5" w:rsidRDefault="00AE7C43" w:rsidP="00AE7C43">
      <w:pPr>
        <w:spacing w:after="0"/>
        <w:rPr>
          <w:sz w:val="16"/>
        </w:rPr>
      </w:pPr>
      <w:r w:rsidRPr="006508A5">
        <w:rPr>
          <w:sz w:val="16"/>
        </w:rPr>
        <w:t xml:space="preserve">In addition to being the primary employer of nurses, </w:t>
      </w:r>
      <w:r w:rsidRPr="006508A5">
        <w:rPr>
          <w:u w:val="single"/>
        </w:rPr>
        <w:t>hospitals are major players in labor markets overall.</w:t>
      </w:r>
      <w:r w:rsidRPr="006508A5">
        <w:rPr>
          <w:sz w:val="16"/>
        </w:rPr>
        <w:t xml:space="preserve"> In 2011, hospitals were the second largest source of private sector jobs behind restaurants, employing over 5.4 million people.8 Moreover, </w:t>
      </w:r>
      <w:r w:rsidRPr="006508A5">
        <w:rPr>
          <w:u w:val="single"/>
        </w:rPr>
        <w:t>because hospitals employ various kinds of specialized labor, they could wield monopsony power in multiple labor markets</w:t>
      </w:r>
      <w:r w:rsidRPr="006508A5">
        <w:rPr>
          <w:sz w:val="16"/>
        </w:rPr>
        <w:t xml:space="preserve">. While their monopsony power may be very general, </w:t>
      </w:r>
      <w:r w:rsidRPr="006508A5">
        <w:rPr>
          <w:b/>
          <w:iCs/>
          <w:u w:val="single"/>
        </w:rPr>
        <w:t>existing research suggests that nurses are particularly susceptible to exploitation</w:t>
      </w:r>
      <w:r w:rsidRPr="006508A5">
        <w:rPr>
          <w:sz w:val="16"/>
        </w:rPr>
        <w:t xml:space="preserve">.9 Due to socioeconomic factors, </w:t>
      </w:r>
      <w:r w:rsidRPr="006508A5">
        <w:rPr>
          <w:u w:val="single"/>
        </w:rPr>
        <w:t>nurses are likely to be less mobile than the average worker, limiting their ability to find multiple buyers for their labor</w:t>
      </w:r>
      <w:r w:rsidRPr="006508A5">
        <w:rPr>
          <w:sz w:val="16"/>
        </w:rPr>
        <w:t xml:space="preserve">. Additionally, </w:t>
      </w:r>
      <w:r w:rsidRPr="006508A5">
        <w:rPr>
          <w:u w:val="single"/>
        </w:rPr>
        <w:t xml:space="preserve">even though </w:t>
      </w:r>
      <w:r w:rsidRPr="006508A5">
        <w:rPr>
          <w:highlight w:val="green"/>
          <w:u w:val="single"/>
        </w:rPr>
        <w:t>non-hospital employers</w:t>
      </w:r>
      <w:r w:rsidRPr="006508A5">
        <w:rPr>
          <w:u w:val="single"/>
        </w:rPr>
        <w:t xml:space="preserve"> also hire nurses, hospitals </w:t>
      </w:r>
      <w:r w:rsidRPr="006508A5">
        <w:rPr>
          <w:highlight w:val="green"/>
          <w:u w:val="single"/>
        </w:rPr>
        <w:t xml:space="preserve">offer different </w:t>
      </w:r>
      <w:r w:rsidRPr="006508A5">
        <w:rPr>
          <w:u w:val="single"/>
        </w:rPr>
        <w:t xml:space="preserve">caseloads and </w:t>
      </w:r>
      <w:r w:rsidRPr="006508A5">
        <w:rPr>
          <w:highlight w:val="green"/>
          <w:u w:val="single"/>
        </w:rPr>
        <w:t>task mixes,</w:t>
      </w:r>
      <w:r w:rsidRPr="006508A5">
        <w:rPr>
          <w:u w:val="single"/>
        </w:rPr>
        <w:t xml:space="preserve"> leading to a </w:t>
      </w:r>
      <w:r w:rsidRPr="006508A5">
        <w:rPr>
          <w:highlight w:val="green"/>
          <w:u w:val="single"/>
        </w:rPr>
        <w:t>distinct</w:t>
      </w:r>
      <w:r w:rsidRPr="006508A5">
        <w:rPr>
          <w:u w:val="single"/>
        </w:rPr>
        <w:t xml:space="preserve">ion between the two types of </w:t>
      </w:r>
      <w:r w:rsidRPr="006508A5">
        <w:rPr>
          <w:highlight w:val="green"/>
          <w:u w:val="single"/>
        </w:rPr>
        <w:t>jobs. Thus</w:t>
      </w:r>
      <w:r w:rsidRPr="006508A5">
        <w:rPr>
          <w:u w:val="single"/>
        </w:rPr>
        <w:t xml:space="preserve">, hospital </w:t>
      </w:r>
      <w:r w:rsidRPr="006508A5">
        <w:rPr>
          <w:highlight w:val="green"/>
          <w:u w:val="single"/>
        </w:rPr>
        <w:t>mergers</w:t>
      </w:r>
      <w:r w:rsidRPr="006508A5">
        <w:rPr>
          <w:u w:val="single"/>
        </w:rPr>
        <w:t xml:space="preserve"> could </w:t>
      </w:r>
      <w:r w:rsidRPr="006508A5">
        <w:rPr>
          <w:highlight w:val="green"/>
          <w:u w:val="single"/>
        </w:rPr>
        <w:t>have</w:t>
      </w:r>
      <w:r w:rsidRPr="006508A5">
        <w:rPr>
          <w:u w:val="single"/>
        </w:rPr>
        <w:t xml:space="preserve"> </w:t>
      </w:r>
      <w:r w:rsidRPr="006508A5">
        <w:rPr>
          <w:highlight w:val="green"/>
          <w:u w:val="single"/>
        </w:rPr>
        <w:t xml:space="preserve">significant effects on </w:t>
      </w:r>
      <w:r w:rsidRPr="006508A5">
        <w:rPr>
          <w:u w:val="single"/>
        </w:rPr>
        <w:t xml:space="preserve">labor markets, especially the </w:t>
      </w:r>
      <w:r w:rsidRPr="006508A5">
        <w:rPr>
          <w:highlight w:val="green"/>
          <w:u w:val="single"/>
        </w:rPr>
        <w:t>market for nurses</w:t>
      </w:r>
      <w:r w:rsidRPr="006508A5">
        <w:rPr>
          <w:u w:val="single"/>
        </w:rPr>
        <w:t>.</w:t>
      </w:r>
    </w:p>
    <w:p w14:paraId="6E4287FB" w14:textId="77777777" w:rsidR="00AE7C43" w:rsidRPr="006508A5" w:rsidRDefault="00AE7C43" w:rsidP="00AE7C43">
      <w:pPr>
        <w:spacing w:after="0"/>
        <w:rPr>
          <w:sz w:val="16"/>
        </w:rPr>
      </w:pPr>
      <w:r w:rsidRPr="006508A5">
        <w:rPr>
          <w:sz w:val="16"/>
        </w:rPr>
        <w:t xml:space="preserve">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w:t>
      </w:r>
      <w:proofErr w:type="gramStart"/>
      <w:r w:rsidRPr="006508A5">
        <w:rPr>
          <w:sz w:val="16"/>
        </w:rPr>
        <w:t>a re</w:t>
      </w:r>
      <w:proofErr w:type="gramEnd"/>
      <w:r w:rsidRPr="006508A5">
        <w:rPr>
          <w:sz w:val="16"/>
        </w:rPr>
        <w:t>-branding. Furthermore, more than half of hospitals that join a system are more than 52 miles away from the closest hospital within the same system.11</w:t>
      </w:r>
    </w:p>
    <w:p w14:paraId="09679A01" w14:textId="77777777" w:rsidR="00AE7C43" w:rsidRPr="006508A5" w:rsidRDefault="00AE7C43" w:rsidP="00AE7C43">
      <w:pPr>
        <w:spacing w:after="0"/>
        <w:rPr>
          <w:sz w:val="16"/>
        </w:rPr>
      </w:pPr>
      <w:r w:rsidRPr="006508A5">
        <w:rPr>
          <w:sz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668BC88A" w14:textId="77777777" w:rsidR="00AE7C43" w:rsidRPr="006508A5" w:rsidRDefault="00AE7C43" w:rsidP="00AE7C43">
      <w:pPr>
        <w:spacing w:after="0"/>
        <w:rPr>
          <w:sz w:val="16"/>
        </w:rPr>
      </w:pPr>
      <w:r w:rsidRPr="006508A5">
        <w:rPr>
          <w:sz w:val="16"/>
        </w:rPr>
        <w:t>IV. EVIDENCE OF MONOPSONY POWER FOLLOWING HOSPITAL CONSOLIDATIONS</w:t>
      </w:r>
    </w:p>
    <w:p w14:paraId="1B994E78" w14:textId="77777777" w:rsidR="00AE7C43" w:rsidRPr="006508A5" w:rsidRDefault="00AE7C43" w:rsidP="00AE7C43">
      <w:pPr>
        <w:spacing w:after="0"/>
        <w:rPr>
          <w:sz w:val="16"/>
        </w:rPr>
      </w:pPr>
      <w:r w:rsidRPr="006508A5">
        <w:rPr>
          <w:sz w:val="16"/>
        </w:rPr>
        <w:t>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reported in two related papers, show that monopsonistic effects are most clear when focusing on mergers as compared to system-joinings and on markets that already exhibit a high level of concentration.13</w:t>
      </w:r>
    </w:p>
    <w:p w14:paraId="6364207E" w14:textId="77777777" w:rsidR="00AE7C43" w:rsidRPr="006508A5" w:rsidRDefault="00AE7C43" w:rsidP="00AE7C43">
      <w:pPr>
        <w:spacing w:after="0"/>
        <w:rPr>
          <w:sz w:val="16"/>
        </w:rPr>
      </w:pPr>
      <w:r w:rsidRPr="006508A5">
        <w:rPr>
          <w:sz w:val="16"/>
        </w:rPr>
        <w:t xml:space="preserve">Our understanding of the differential effects of consolidation can be especially sharpened by distinguishing the impacts of mergers from “system-joinings.”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w:t>
      </w:r>
      <w:proofErr w:type="gramStart"/>
      <w:r w:rsidRPr="006508A5">
        <w:rPr>
          <w:sz w:val="16"/>
        </w:rPr>
        <w:t>most clear</w:t>
      </w:r>
      <w:proofErr w:type="gramEnd"/>
      <w:r w:rsidRPr="006508A5">
        <w:rPr>
          <w:sz w:val="16"/>
        </w:rPr>
        <w:t xml:space="preserve"> for mergers, the type of consolidation that is most likely to lead to an increase in market power.</w:t>
      </w:r>
    </w:p>
    <w:p w14:paraId="133F65E1" w14:textId="77777777" w:rsidR="00AE7C43" w:rsidRPr="006508A5" w:rsidRDefault="00AE7C43" w:rsidP="00AE7C43">
      <w:pPr>
        <w:spacing w:after="0"/>
        <w:rPr>
          <w:sz w:val="16"/>
        </w:rPr>
      </w:pPr>
      <w:r w:rsidRPr="006508A5">
        <w:rPr>
          <w:u w:val="singl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6508A5">
        <w:rPr>
          <w:sz w:val="16"/>
        </w:rPr>
        <w:t>. Again, these are the conditions under which one would expect a marked uptick in hospital market power and is consistent with hallmarks of monopsony power. This evidence is unique in that it is able to exploit changes in market concentration and finds statistically significant evidence of monopsonistic behavior.</w:t>
      </w:r>
    </w:p>
    <w:p w14:paraId="023435FE" w14:textId="77777777" w:rsidR="00AE7C43" w:rsidRPr="006508A5" w:rsidRDefault="00AE7C43" w:rsidP="00AE7C43">
      <w:pPr>
        <w:spacing w:after="0"/>
        <w:rPr>
          <w:sz w:val="16"/>
        </w:rPr>
      </w:pPr>
      <w:r w:rsidRPr="006508A5">
        <w:rPr>
          <w:sz w:val="16"/>
        </w:rPr>
        <w:t xml:space="preserve">It should be noted that, while these results speak to important effects of hospital consolidations, the net welfare effects of mergers and system-joinings are ambiguous and likely heterogeneous. </w:t>
      </w:r>
      <w:r w:rsidRPr="006508A5">
        <w:rPr>
          <w:u w:val="single"/>
        </w:rPr>
        <w:t>Regulators should clearly consider all effects of consolidation, including price effects, labor market impacts, and how these contribute to patient outcomes.</w:t>
      </w:r>
      <w:r w:rsidRPr="006508A5">
        <w:rPr>
          <w:sz w:val="16"/>
        </w:rPr>
        <w:t xml:space="preserve"> Whether or not changes in labor market power </w:t>
      </w:r>
      <w:proofErr w:type="gramStart"/>
      <w:r w:rsidRPr="006508A5">
        <w:rPr>
          <w:sz w:val="16"/>
        </w:rPr>
        <w:t>has</w:t>
      </w:r>
      <w:proofErr w:type="gramEnd"/>
      <w:r w:rsidRPr="006508A5">
        <w:rPr>
          <w:sz w:val="16"/>
        </w:rPr>
        <w:t xml:space="preserve"> an impact on patient outcomes is an open question. The existing results show no evidence of consolidation on admissions or number of registered nurses per admission, so it is possible that hospital power in the labor market may not specifically </w:t>
      </w:r>
      <w:proofErr w:type="gramStart"/>
      <w:r w:rsidRPr="006508A5">
        <w:rPr>
          <w:sz w:val="16"/>
        </w:rPr>
        <w:t>impact</w:t>
      </w:r>
      <w:proofErr w:type="gramEnd"/>
      <w:r w:rsidRPr="006508A5">
        <w:rPr>
          <w:sz w:val="16"/>
        </w:rPr>
        <w:t xml:space="preserve"> the patient.</w:t>
      </w:r>
    </w:p>
    <w:p w14:paraId="28080F2A" w14:textId="77777777" w:rsidR="00AE7C43" w:rsidRPr="006508A5" w:rsidRDefault="00AE7C43" w:rsidP="00AE7C43">
      <w:pPr>
        <w:spacing w:after="0"/>
        <w:rPr>
          <w:sz w:val="16"/>
        </w:rPr>
      </w:pPr>
      <w:r w:rsidRPr="006508A5">
        <w:rPr>
          <w:sz w:val="16"/>
        </w:rPr>
        <w:t>V. UNIONIZATION OF NURSES AND COUNTERVAILING POWER</w:t>
      </w:r>
    </w:p>
    <w:p w14:paraId="583A9972" w14:textId="77777777" w:rsidR="00AE7C43" w:rsidRPr="006508A5" w:rsidRDefault="00AE7C43" w:rsidP="00AE7C43">
      <w:pPr>
        <w:spacing w:after="0"/>
        <w:rPr>
          <w:u w:val="single"/>
        </w:rPr>
      </w:pPr>
      <w:r w:rsidRPr="006508A5">
        <w:rPr>
          <w:sz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6508A5">
        <w:rPr>
          <w:u w:val="single"/>
        </w:rPr>
        <w:t>it is plausible that a strong union presence should work to protect nurses against monopsony power</w:t>
      </w:r>
      <w:r w:rsidRPr="006508A5">
        <w:rPr>
          <w:sz w:val="16"/>
        </w:rPr>
        <w:t xml:space="preserve">.14 </w:t>
      </w:r>
      <w:r w:rsidRPr="006508A5">
        <w:rPr>
          <w:u w:val="single"/>
        </w:rPr>
        <w:t xml:space="preserve">Empirically, however, we do not see evidence of this protection. </w:t>
      </w:r>
      <w:r w:rsidRPr="006508A5">
        <w:rPr>
          <w:highlight w:val="green"/>
          <w:u w:val="single"/>
        </w:rPr>
        <w:t>Although</w:t>
      </w:r>
      <w:r w:rsidRPr="006508A5">
        <w:rPr>
          <w:u w:val="single"/>
        </w:rPr>
        <w:t xml:space="preserve"> approximately </w:t>
      </w:r>
      <w:r w:rsidRPr="006508A5">
        <w:rPr>
          <w:highlight w:val="green"/>
          <w:u w:val="single"/>
        </w:rPr>
        <w:t xml:space="preserve">20 percent </w:t>
      </w:r>
      <w:r w:rsidRPr="006508A5">
        <w:rPr>
          <w:u w:val="single"/>
        </w:rPr>
        <w:t xml:space="preserve">of nurses are </w:t>
      </w:r>
      <w:proofErr w:type="gramStart"/>
      <w:r w:rsidRPr="006508A5">
        <w:rPr>
          <w:highlight w:val="green"/>
          <w:u w:val="single"/>
        </w:rPr>
        <w:t>unionized</w:t>
      </w:r>
      <w:r w:rsidRPr="006508A5">
        <w:rPr>
          <w:sz w:val="16"/>
        </w:rPr>
        <w:t>15 —</w:t>
      </w:r>
      <w:proofErr w:type="gramEnd"/>
      <w:r w:rsidRPr="006508A5">
        <w:rPr>
          <w:sz w:val="16"/>
        </w:rPr>
        <w:t xml:space="preserve"> </w:t>
      </w:r>
      <w:r w:rsidRPr="006508A5">
        <w:rPr>
          <w:b/>
          <w:iCs/>
          <w:highlight w:val="green"/>
          <w:u w:val="single"/>
        </w:rPr>
        <w:t xml:space="preserve">well above </w:t>
      </w:r>
      <w:r w:rsidRPr="006508A5">
        <w:rPr>
          <w:b/>
          <w:iCs/>
          <w:u w:val="single"/>
        </w:rPr>
        <w:t xml:space="preserve">the national </w:t>
      </w:r>
      <w:r w:rsidRPr="006508A5">
        <w:rPr>
          <w:b/>
          <w:iCs/>
          <w:highlight w:val="green"/>
          <w:u w:val="single"/>
        </w:rPr>
        <w:t>average</w:t>
      </w:r>
      <w:r w:rsidRPr="006508A5">
        <w:rPr>
          <w:u w:val="single"/>
        </w:rPr>
        <w:t xml:space="preserve"> of 10 percent for all workers</w:t>
      </w:r>
      <w:r w:rsidRPr="006508A5">
        <w:rPr>
          <w:sz w:val="16"/>
        </w:rPr>
        <w:t xml:space="preserve">16 — </w:t>
      </w:r>
      <w:r w:rsidRPr="006508A5">
        <w:rPr>
          <w:b/>
          <w:iCs/>
          <w:u w:val="single"/>
        </w:rPr>
        <w:t xml:space="preserve">employment and </w:t>
      </w:r>
      <w:r w:rsidRPr="006508A5">
        <w:rPr>
          <w:b/>
          <w:iCs/>
          <w:highlight w:val="green"/>
          <w:u w:val="single"/>
        </w:rPr>
        <w:t xml:space="preserve">wages </w:t>
      </w:r>
      <w:r w:rsidRPr="006508A5">
        <w:rPr>
          <w:b/>
          <w:iCs/>
          <w:u w:val="single"/>
        </w:rPr>
        <w:t xml:space="preserve">of nurses </w:t>
      </w:r>
      <w:r w:rsidRPr="006508A5">
        <w:rPr>
          <w:b/>
          <w:iCs/>
          <w:highlight w:val="green"/>
          <w:u w:val="single"/>
        </w:rPr>
        <w:t>decrease as employer competition decreases</w:t>
      </w:r>
      <w:r w:rsidRPr="006508A5">
        <w:rPr>
          <w:sz w:val="16"/>
          <w:highlight w:val="green"/>
        </w:rPr>
        <w:t xml:space="preserve">. </w:t>
      </w:r>
      <w:r w:rsidRPr="006508A5">
        <w:rPr>
          <w:sz w:val="16"/>
        </w:rPr>
        <w:t xml:space="preserve">While </w:t>
      </w:r>
      <w:r w:rsidRPr="006508A5">
        <w:rPr>
          <w:highlight w:val="green"/>
          <w:u w:val="single"/>
        </w:rPr>
        <w:t>unionization</w:t>
      </w:r>
      <w:r w:rsidRPr="006508A5">
        <w:rPr>
          <w:sz w:val="16"/>
          <w:highlight w:val="green"/>
        </w:rPr>
        <w:t xml:space="preserve"> </w:t>
      </w:r>
      <w:r w:rsidRPr="006508A5">
        <w:rPr>
          <w:sz w:val="16"/>
        </w:rPr>
        <w:t xml:space="preserve">may help at the margin, </w:t>
      </w:r>
      <w:r w:rsidRPr="006508A5">
        <w:rPr>
          <w:u w:val="single"/>
        </w:rPr>
        <w:t xml:space="preserve">it </w:t>
      </w:r>
      <w:r w:rsidRPr="006508A5">
        <w:rPr>
          <w:b/>
          <w:iCs/>
          <w:highlight w:val="green"/>
          <w:u w:val="single"/>
        </w:rPr>
        <w:t>is not enough</w:t>
      </w:r>
      <w:r w:rsidRPr="006508A5">
        <w:rPr>
          <w:u w:val="single"/>
        </w:rPr>
        <w:t xml:space="preserve"> to eliminate monopsonistic exploitation.</w:t>
      </w:r>
    </w:p>
    <w:p w14:paraId="5B1D9D6D" w14:textId="77777777" w:rsidR="00AE7C43" w:rsidRPr="006508A5" w:rsidRDefault="00AE7C43" w:rsidP="00AE7C43">
      <w:pPr>
        <w:spacing w:after="0"/>
        <w:rPr>
          <w:sz w:val="16"/>
        </w:rPr>
      </w:pPr>
      <w:r w:rsidRPr="006508A5">
        <w:rPr>
          <w:sz w:val="16"/>
        </w:rPr>
        <w:t>VI. POLICY IMPLICATIONS AND CONCLUSION</w:t>
      </w:r>
    </w:p>
    <w:p w14:paraId="1A2D57D6" w14:textId="77777777" w:rsidR="00AE7C43" w:rsidRPr="006508A5" w:rsidRDefault="00AE7C43" w:rsidP="00AE7C43">
      <w:pPr>
        <w:spacing w:after="0"/>
        <w:rPr>
          <w:sz w:val="16"/>
          <w:highlight w:val="green"/>
        </w:rPr>
      </w:pPr>
      <w:r w:rsidRPr="006508A5">
        <w:rPr>
          <w:sz w:val="16"/>
        </w:rPr>
        <w:t xml:space="preserve">The evidence described in this article has important implications for ideal regulation and policy. </w:t>
      </w:r>
      <w:r w:rsidRPr="006508A5">
        <w:rPr>
          <w:b/>
          <w:iCs/>
          <w:u w:val="single"/>
        </w:rPr>
        <w:t>A continuing shortage of nurses puts the country at risk for understaffed hospitals</w:t>
      </w:r>
      <w:r w:rsidRPr="006508A5">
        <w:rPr>
          <w:sz w:val="16"/>
        </w:rPr>
        <w:t xml:space="preserve">, possibly to the detriment of patient care. If shortages are driven by hospitals’ monopsony power, </w:t>
      </w:r>
      <w:r w:rsidRPr="006508A5">
        <w:rPr>
          <w:b/>
          <w:iCs/>
          <w:highlight w:val="green"/>
          <w:u w:val="single"/>
        </w:rPr>
        <w:t>the policy approach is</w:t>
      </w:r>
      <w:r w:rsidRPr="006508A5">
        <w:rPr>
          <w:b/>
          <w:iCs/>
          <w:u w:val="single"/>
        </w:rPr>
        <w:t xml:space="preserve"> straightforward: </w:t>
      </w:r>
      <w:proofErr w:type="gramStart"/>
      <w:r w:rsidRPr="006508A5">
        <w:rPr>
          <w:b/>
          <w:iCs/>
          <w:u w:val="single"/>
        </w:rPr>
        <w:t>make</w:t>
      </w:r>
      <w:proofErr w:type="gramEnd"/>
      <w:r w:rsidRPr="006508A5">
        <w:rPr>
          <w:b/>
          <w:iCs/>
          <w:u w:val="single"/>
        </w:rPr>
        <w:t xml:space="preserve"> the labor market for nurses more competitive. One of the most concrete ways to implement this approach involves the </w:t>
      </w:r>
      <w:r w:rsidRPr="006508A5">
        <w:rPr>
          <w:b/>
          <w:iCs/>
          <w:highlight w:val="green"/>
          <w:u w:val="single"/>
        </w:rPr>
        <w:t>antitrust response to hospital mergers</w:t>
      </w:r>
      <w:r w:rsidRPr="006508A5">
        <w:rPr>
          <w:sz w:val="16"/>
          <w:highlight w:val="green"/>
        </w:rPr>
        <w:t>.</w:t>
      </w:r>
    </w:p>
    <w:p w14:paraId="588F5C2C" w14:textId="77777777" w:rsidR="00AE7C43" w:rsidRPr="006508A5" w:rsidRDefault="00AE7C43" w:rsidP="00AE7C43">
      <w:pPr>
        <w:spacing w:after="0"/>
        <w:rPr>
          <w:sz w:val="16"/>
        </w:rPr>
      </w:pPr>
      <w:r w:rsidRPr="006508A5">
        <w:rPr>
          <w:u w:val="single"/>
        </w:rPr>
        <w:t>In reviewing mergers, antitrust agencies are generally focused on healthcare prices, which directly affect consumers.</w:t>
      </w:r>
      <w:r w:rsidRPr="006508A5">
        <w:rPr>
          <w:sz w:val="16"/>
        </w:rPr>
        <w:t xml:space="preserve"> The analysis described herein indicates that it is also important to consider effects on labor markets. Labor market impacts affect workers directly and, potentially, consumers indirectly. </w:t>
      </w:r>
      <w:r w:rsidRPr="006508A5">
        <w:rPr>
          <w:u w:val="single"/>
        </w:rPr>
        <w:t>The state of the nurse labor market suggests that the existing attention paid to these impacts is insufficient to prevent hospitals from gaining labor market power.</w:t>
      </w:r>
      <w:r w:rsidRPr="006508A5">
        <w:rPr>
          <w:sz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In particular, this can be seen in the 2010 Horizontal Merger Guidelines, which, for the first time, addressed the importance of limiting monopsony power.17 However</w:t>
      </w:r>
      <w:r w:rsidRPr="006508A5">
        <w:rPr>
          <w:u w:val="single"/>
        </w:rPr>
        <w:t xml:space="preserve">, little focus is given to the role of monopsony in labor, as opposed to </w:t>
      </w:r>
      <w:proofErr w:type="gramStart"/>
      <w:r w:rsidRPr="006508A5">
        <w:rPr>
          <w:u w:val="single"/>
        </w:rPr>
        <w:t>product,</w:t>
      </w:r>
      <w:proofErr w:type="gramEnd"/>
      <w:r w:rsidRPr="006508A5">
        <w:rPr>
          <w:u w:val="single"/>
        </w:rPr>
        <w:t xml:space="preserve"> markets.</w:t>
      </w:r>
      <w:r w:rsidRPr="006508A5">
        <w:rPr>
          <w:sz w:val="16"/>
        </w:rPr>
        <w:t xml:space="preserve"> As indicated by the results and theory described in this article, there is considerable scope for labor monopsonists to negatively affect welfare.</w:t>
      </w:r>
    </w:p>
    <w:p w14:paraId="0ECFDD01" w14:textId="77777777" w:rsidR="00AE7C43" w:rsidRPr="006508A5" w:rsidRDefault="00AE7C43" w:rsidP="00AE7C43">
      <w:pPr>
        <w:spacing w:after="0"/>
        <w:rPr>
          <w:sz w:val="16"/>
        </w:rPr>
      </w:pPr>
      <w:r w:rsidRPr="006508A5">
        <w:rPr>
          <w:b/>
          <w:iCs/>
          <w:highlight w:val="green"/>
          <w:u w:val="single"/>
        </w:rPr>
        <w:t>Existing frameworks for</w:t>
      </w:r>
      <w:r w:rsidRPr="006508A5">
        <w:rPr>
          <w:b/>
          <w:iCs/>
          <w:u w:val="single"/>
        </w:rPr>
        <w:t xml:space="preserve"> antitrust </w:t>
      </w:r>
      <w:r w:rsidRPr="006508A5">
        <w:rPr>
          <w:b/>
          <w:iCs/>
          <w:highlight w:val="green"/>
          <w:u w:val="single"/>
        </w:rPr>
        <w:t xml:space="preserve">regulation can be </w:t>
      </w:r>
      <w:r w:rsidRPr="006508A5">
        <w:rPr>
          <w:b/>
          <w:iCs/>
          <w:u w:val="single"/>
        </w:rPr>
        <w:t xml:space="preserve">easily </w:t>
      </w:r>
      <w:r w:rsidRPr="006508A5">
        <w:rPr>
          <w:b/>
          <w:iCs/>
          <w:highlight w:val="green"/>
          <w:u w:val="single"/>
        </w:rPr>
        <w:t xml:space="preserve">adapted to </w:t>
      </w:r>
      <w:r w:rsidRPr="006508A5">
        <w:rPr>
          <w:b/>
          <w:iCs/>
          <w:u w:val="single"/>
        </w:rPr>
        <w:t xml:space="preserve">approach the issue of </w:t>
      </w:r>
      <w:r w:rsidRPr="006508A5">
        <w:rPr>
          <w:b/>
          <w:iCs/>
          <w:highlight w:val="green"/>
          <w:u w:val="single"/>
        </w:rPr>
        <w:t>monopsony in nurse labor markets</w:t>
      </w:r>
      <w:r w:rsidRPr="006508A5">
        <w:rPr>
          <w:u w:val="single"/>
        </w:rPr>
        <w:t>. Antitrust authorities and the merger guidelines use the Herfindahl-Hirschman Index (“HHI”)</w:t>
      </w:r>
      <w:r w:rsidRPr="006508A5">
        <w:rPr>
          <w:sz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6508A5">
        <w:rPr>
          <w:u w:val="single"/>
        </w:rPr>
        <w:t>it may be important to especially scrutinize the labor effects of mergers in markets with fewer than 7 firms.</w:t>
      </w:r>
    </w:p>
    <w:p w14:paraId="575E1ABF" w14:textId="77777777" w:rsidR="00AE7C43" w:rsidRPr="006508A5" w:rsidRDefault="00AE7C43" w:rsidP="00AE7C43">
      <w:pPr>
        <w:spacing w:after="0"/>
        <w:rPr>
          <w:sz w:val="16"/>
        </w:rPr>
      </w:pPr>
      <w:r w:rsidRPr="006508A5">
        <w:rPr>
          <w:sz w:val="16"/>
        </w:rPr>
        <w:t xml:space="preserve">The American Nurses Association reports that, by 2022, more than 100,000 nursing jobs will be available.18 Whether these jobs will be filled, remains to be seen. </w:t>
      </w:r>
      <w:r w:rsidRPr="006508A5">
        <w:rPr>
          <w:u w:val="single"/>
        </w:rPr>
        <w:t>The average age of registered nurses continues to increase, and more than 500,000 registered nurses are expected to retire</w:t>
      </w:r>
      <w:r w:rsidRPr="006508A5">
        <w:rPr>
          <w:sz w:val="16"/>
        </w:rPr>
        <w:t>. The Bureau of Labor Statistics estimates that</w:t>
      </w:r>
      <w:r w:rsidRPr="006508A5">
        <w:rPr>
          <w:u w:val="single"/>
        </w:rPr>
        <w:t xml:space="preserve">, in order to avoid a shortage, there will need to be 1.1 million new registered nurses </w:t>
      </w:r>
      <w:r w:rsidRPr="006508A5">
        <w:rPr>
          <w:sz w:val="16"/>
        </w:rPr>
        <w:t xml:space="preserve">for “expansion and replacement of retirees.”19 As this paper explains, however, </w:t>
      </w:r>
      <w:r w:rsidRPr="006508A5">
        <w:rPr>
          <w:u w:val="single"/>
        </w:rPr>
        <w:t>a supply of nurses is not enough — wages need to also be high enough to encourage nurses to accept positions</w:t>
      </w:r>
      <w:r w:rsidRPr="006508A5">
        <w:rPr>
          <w:sz w:val="16"/>
        </w:rPr>
        <w:t>. Ensuring a positive outcome may require additional action on the part of regulators.</w:t>
      </w:r>
    </w:p>
    <w:p w14:paraId="5034F1BE" w14:textId="77777777" w:rsidR="00AE7C43" w:rsidRPr="006508A5" w:rsidRDefault="00AE7C43" w:rsidP="00AE7C43"/>
    <w:p w14:paraId="1A2AF67E" w14:textId="77777777" w:rsidR="00AE7C43" w:rsidRPr="006508A5" w:rsidRDefault="00AE7C43" w:rsidP="00AE7C43">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Compelling hospitals to uphold their duty to bargain is key to solve nurse burnout – wages without increased worker voice </w:t>
      </w:r>
      <w:proofErr w:type="gramStart"/>
      <w:r w:rsidRPr="006508A5">
        <w:rPr>
          <w:rFonts w:eastAsiaTheme="majorEastAsia" w:cstheme="majorBidi"/>
          <w:b/>
          <w:iCs/>
          <w:sz w:val="26"/>
        </w:rPr>
        <w:t>is</w:t>
      </w:r>
      <w:proofErr w:type="gramEnd"/>
      <w:r w:rsidRPr="006508A5">
        <w:rPr>
          <w:rFonts w:eastAsiaTheme="majorEastAsia" w:cstheme="majorBidi"/>
          <w:b/>
          <w:iCs/>
          <w:sz w:val="26"/>
        </w:rPr>
        <w:t xml:space="preserve"> insufficient</w:t>
      </w:r>
    </w:p>
    <w:p w14:paraId="7D3F0BE6" w14:textId="77777777" w:rsidR="00AE7C43" w:rsidRPr="006508A5" w:rsidRDefault="00AE7C43" w:rsidP="00AE7C43">
      <w:pPr>
        <w:spacing w:after="0" w:line="240" w:lineRule="auto"/>
      </w:pPr>
      <w:r w:rsidRPr="006508A5">
        <w:rPr>
          <w:b/>
          <w:bCs/>
          <w:sz w:val="26"/>
        </w:rPr>
        <w:t xml:space="preserve">Stavroulaki </w:t>
      </w:r>
      <w:r w:rsidRPr="006508A5">
        <w:t>20</w:t>
      </w:r>
      <w:r w:rsidRPr="006508A5">
        <w:rPr>
          <w:b/>
          <w:bCs/>
          <w:sz w:val="26"/>
        </w:rPr>
        <w:t>25</w:t>
      </w:r>
      <w:r w:rsidRPr="006508A5">
        <w:t xml:space="preserve"> – Theodosia Stavroulaki is Assistant Professor of Law, Saint Louis University School of Law (“The Healing Power of Antitrust,” 119 NW. U. L. REV. 943)</w:t>
      </w:r>
    </w:p>
    <w:p w14:paraId="76B8655F" w14:textId="77777777" w:rsidR="00AE7C43" w:rsidRPr="006508A5" w:rsidRDefault="00AE7C43" w:rsidP="00AE7C43">
      <w:pPr>
        <w:spacing w:after="0" w:line="240" w:lineRule="auto"/>
        <w:rPr>
          <w:u w:val="single"/>
        </w:rPr>
      </w:pPr>
      <w:r w:rsidRPr="006508A5">
        <w:rPr>
          <w:sz w:val="16"/>
        </w:rPr>
        <w:t xml:space="preserve">The previous Section illustrated that </w:t>
      </w:r>
      <w:r w:rsidRPr="006508A5">
        <w:rPr>
          <w:u w:val="single"/>
        </w:rPr>
        <w:t>hospital mergers have detrimental effects</w:t>
      </w:r>
      <w:r w:rsidRPr="006508A5">
        <w:rPr>
          <w:sz w:val="16"/>
        </w:rPr>
        <w:t xml:space="preserve"> not only on output but also </w:t>
      </w:r>
      <w:r w:rsidRPr="006508A5">
        <w:rPr>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1B15E03B" w14:textId="77777777" w:rsidR="00AE7C43" w:rsidRPr="006508A5" w:rsidRDefault="00AE7C43" w:rsidP="00AE7C43">
      <w:pPr>
        <w:spacing w:after="0" w:line="240" w:lineRule="auto"/>
        <w:rPr>
          <w:sz w:val="16"/>
        </w:rPr>
      </w:pPr>
      <w:r w:rsidRPr="006508A5">
        <w:rPr>
          <w:sz w:val="16"/>
        </w:rPr>
        <w:t xml:space="preserve">Empirical evidence illustrates those concerns. </w:t>
      </w:r>
      <w:r w:rsidRPr="006508A5">
        <w:rPr>
          <w:u w:val="single"/>
        </w:rPr>
        <w:t xml:space="preserve">Robust studies prove that increased consolidation in the hospital industry has resulted in suppressed wages for nurses in America. </w:t>
      </w:r>
      <w:r w:rsidRPr="006508A5">
        <w:rPr>
          <w:sz w:val="16"/>
        </w:rPr>
        <w:t xml:space="preserve">300 When </w:t>
      </w:r>
      <w:r w:rsidRPr="006508A5">
        <w:rPr>
          <w:u w:val="single"/>
        </w:rPr>
        <w:t>wages</w:t>
      </w:r>
      <w:r w:rsidRPr="006508A5">
        <w:rPr>
          <w:sz w:val="16"/>
        </w:rPr>
        <w:t xml:space="preserve"> fall, employees have a higher incentive to leave the market. This </w:t>
      </w:r>
      <w:r w:rsidRPr="006508A5">
        <w:rPr>
          <w:u w:val="single"/>
        </w:rPr>
        <w:t>explains</w:t>
      </w:r>
      <w:r w:rsidRPr="006508A5">
        <w:rPr>
          <w:sz w:val="16"/>
        </w:rPr>
        <w:t xml:space="preserve">, at least </w:t>
      </w:r>
      <w:r w:rsidRPr="006508A5">
        <w:rPr>
          <w:u w:val="single"/>
        </w:rPr>
        <w:t>partially, the severe shortage of nurses that America is currently experiencing, especially in rural areas.</w:t>
      </w:r>
      <w:r w:rsidRPr="006508A5">
        <w:rPr>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3147EE82" w14:textId="77777777" w:rsidR="00AE7C43" w:rsidRPr="006508A5" w:rsidRDefault="00AE7C43" w:rsidP="00AE7C43">
      <w:pPr>
        <w:spacing w:after="0" w:line="240" w:lineRule="auto"/>
        <w:rPr>
          <w:sz w:val="16"/>
        </w:rPr>
      </w:pPr>
      <w:r w:rsidRPr="006508A5">
        <w:rPr>
          <w:b/>
          <w:iCs/>
          <w:sz w:val="28"/>
          <w:szCs w:val="28"/>
          <w:u w:val="single"/>
        </w:rPr>
        <w:t xml:space="preserve">But </w:t>
      </w:r>
      <w:r w:rsidRPr="006508A5">
        <w:rPr>
          <w:b/>
          <w:iCs/>
          <w:sz w:val="28"/>
          <w:szCs w:val="28"/>
          <w:highlight w:val="green"/>
          <w:u w:val="single"/>
        </w:rPr>
        <w:t xml:space="preserve">increasing wages alone may not fix the problem. Nurses do not leave </w:t>
      </w:r>
      <w:r w:rsidRPr="006508A5">
        <w:rPr>
          <w:b/>
          <w:iCs/>
          <w:sz w:val="28"/>
          <w:szCs w:val="28"/>
          <w:u w:val="single"/>
        </w:rPr>
        <w:t xml:space="preserve">the market </w:t>
      </w:r>
      <w:r w:rsidRPr="006508A5">
        <w:rPr>
          <w:b/>
          <w:iCs/>
          <w:sz w:val="28"/>
          <w:szCs w:val="28"/>
          <w:highlight w:val="green"/>
          <w:u w:val="single"/>
        </w:rPr>
        <w:t>solely because they are underpaid</w:t>
      </w:r>
      <w:r w:rsidRPr="006508A5">
        <w:rPr>
          <w:b/>
          <w:iCs/>
          <w:sz w:val="28"/>
          <w:szCs w:val="28"/>
          <w:u w:val="single"/>
        </w:rPr>
        <w:t>.</w:t>
      </w:r>
      <w:r w:rsidRPr="006508A5">
        <w:rPr>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6508A5">
        <w:rPr>
          <w:u w:val="single"/>
        </w:rPr>
        <w:t xml:space="preserve">among the nurses who reported leaving their jobs in 2017, </w:t>
      </w:r>
      <w:r w:rsidRPr="006508A5">
        <w:rPr>
          <w:highlight w:val="green"/>
          <w:u w:val="single"/>
        </w:rPr>
        <w:t xml:space="preserve">31.5% cited burnout </w:t>
      </w:r>
      <w:r w:rsidRPr="006508A5">
        <w:rPr>
          <w:u w:val="single"/>
        </w:rPr>
        <w:t xml:space="preserve">as the primary reason. Other contributing factors included working in a stressful environment, </w:t>
      </w:r>
      <w:r w:rsidRPr="006508A5">
        <w:rPr>
          <w:highlight w:val="green"/>
          <w:u w:val="single"/>
        </w:rPr>
        <w:t>inadequate staffing, increased workloads</w:t>
      </w:r>
      <w:r w:rsidRPr="006508A5">
        <w:rPr>
          <w:u w:val="single"/>
        </w:rPr>
        <w:t xml:space="preserve">, poor </w:t>
      </w:r>
      <w:r w:rsidRPr="006508A5">
        <w:rPr>
          <w:highlight w:val="green"/>
          <w:u w:val="single"/>
        </w:rPr>
        <w:t xml:space="preserve">pay, and </w:t>
      </w:r>
      <w:r w:rsidRPr="006508A5">
        <w:rPr>
          <w:u w:val="single"/>
        </w:rPr>
        <w:t xml:space="preserve">a </w:t>
      </w:r>
      <w:r w:rsidRPr="006508A5">
        <w:rPr>
          <w:highlight w:val="green"/>
          <w:u w:val="single"/>
        </w:rPr>
        <w:t xml:space="preserve">lack of support </w:t>
      </w:r>
      <w:r w:rsidRPr="006508A5">
        <w:rPr>
          <w:u w:val="single"/>
        </w:rPr>
        <w:t>from leadership.</w:t>
      </w:r>
      <w:r w:rsidRPr="006508A5">
        <w:rPr>
          <w:sz w:val="16"/>
        </w:rPr>
        <w:t>306</w:t>
      </w:r>
    </w:p>
    <w:p w14:paraId="2F95B81C" w14:textId="77777777" w:rsidR="00AE7C43" w:rsidRPr="006508A5" w:rsidRDefault="00AE7C43" w:rsidP="00AE7C43">
      <w:pPr>
        <w:spacing w:after="0" w:line="240" w:lineRule="auto"/>
        <w:rPr>
          <w:sz w:val="16"/>
        </w:rPr>
      </w:pPr>
      <w:r w:rsidRPr="006508A5">
        <w:rPr>
          <w:sz w:val="16"/>
        </w:rPr>
        <w:t xml:space="preserve">Surely </w:t>
      </w:r>
      <w:r w:rsidRPr="006508A5">
        <w:rPr>
          <w:u w:val="single"/>
        </w:rPr>
        <w:t>burnout</w:t>
      </w:r>
      <w:r w:rsidRPr="006508A5">
        <w:rPr>
          <w:sz w:val="16"/>
        </w:rPr>
        <w:t xml:space="preserve"> is, and has always been, a risk inherent in a nurse's job-and many nurses admit as much307-but the problem </w:t>
      </w:r>
      <w:r w:rsidRPr="006508A5">
        <w:rPr>
          <w:u w:val="single"/>
        </w:rPr>
        <w:t xml:space="preserve">has reached </w:t>
      </w:r>
      <w:r w:rsidRPr="006508A5">
        <w:rPr>
          <w:b/>
          <w:iCs/>
          <w:u w:val="single"/>
        </w:rPr>
        <w:t>a crisis point</w:t>
      </w:r>
      <w:r w:rsidRPr="006508A5">
        <w:rPr>
          <w:sz w:val="16"/>
        </w:rPr>
        <w:t xml:space="preserve">. The data speak volumes: </w:t>
      </w:r>
      <w:r w:rsidRPr="006508A5">
        <w:rPr>
          <w:u w:val="single"/>
        </w:rPr>
        <w:t>a 2022 survey of 12,581 nurses by the American Nurses Foundation found that 57% felt "exhausted"</w:t>
      </w:r>
      <w:r w:rsidRPr="006508A5">
        <w:rPr>
          <w:sz w:val="16"/>
        </w:rPr>
        <w:t xml:space="preserve"> over the past two weeks, </w:t>
      </w:r>
      <w:r w:rsidRPr="006508A5">
        <w:rPr>
          <w:u w:val="single"/>
        </w:rPr>
        <w:t>44% reported that they were overworked, 43% experienced burnout, and 23% revealed that they experienced symptoms of depression,</w:t>
      </w:r>
      <w:r w:rsidRPr="006508A5">
        <w:rPr>
          <w:sz w:val="16"/>
        </w:rPr>
        <w:t xml:space="preserve"> 30 8 </w:t>
      </w:r>
      <w:r w:rsidRPr="006508A5">
        <w:rPr>
          <w:u w:val="single"/>
        </w:rPr>
        <w:t xml:space="preserve">while </w:t>
      </w:r>
      <w:r w:rsidRPr="006508A5">
        <w:rPr>
          <w:b/>
          <w:iCs/>
          <w:u w:val="single"/>
        </w:rPr>
        <w:t>only 20% of the surveyed nurses felt valued</w:t>
      </w:r>
      <w:r w:rsidRPr="006508A5">
        <w:rPr>
          <w:u w:val="single"/>
        </w:rPr>
        <w:t>.</w:t>
      </w:r>
      <w:r w:rsidRPr="006508A5">
        <w:rPr>
          <w:sz w:val="16"/>
        </w:rPr>
        <w:t>309 The COVID-19 pandemic exacerbated the problem by adding yet another factor: a rise in violence and hostility toward healthcare workers. 310</w:t>
      </w:r>
    </w:p>
    <w:p w14:paraId="1DC4DD92" w14:textId="77777777" w:rsidR="00AE7C43" w:rsidRPr="006508A5" w:rsidRDefault="00AE7C43" w:rsidP="00AE7C43">
      <w:pPr>
        <w:spacing w:after="0" w:line="240" w:lineRule="auto"/>
        <w:rPr>
          <w:sz w:val="16"/>
        </w:rPr>
      </w:pPr>
      <w:r w:rsidRPr="006508A5">
        <w:rPr>
          <w:sz w:val="16"/>
        </w:rPr>
        <w:t xml:space="preserve">But </w:t>
      </w:r>
      <w:r w:rsidRPr="006508A5">
        <w:rPr>
          <w:u w:val="single"/>
        </w:rPr>
        <w:t xml:space="preserve">studies increasingly convey that </w:t>
      </w:r>
      <w:r w:rsidRPr="006508A5">
        <w:rPr>
          <w:b/>
          <w:iCs/>
          <w:sz w:val="28"/>
          <w:szCs w:val="28"/>
          <w:u w:val="single"/>
        </w:rPr>
        <w:t xml:space="preserve">these </w:t>
      </w:r>
      <w:r w:rsidRPr="006508A5">
        <w:rPr>
          <w:b/>
          <w:iCs/>
          <w:sz w:val="28"/>
          <w:szCs w:val="28"/>
          <w:highlight w:val="green"/>
          <w:u w:val="single"/>
        </w:rPr>
        <w:t xml:space="preserve">harmful effects </w:t>
      </w:r>
      <w:r w:rsidRPr="006508A5">
        <w:rPr>
          <w:b/>
          <w:iCs/>
          <w:sz w:val="28"/>
          <w:szCs w:val="28"/>
          <w:u w:val="single"/>
        </w:rPr>
        <w:t xml:space="preserve">relate </w:t>
      </w:r>
      <w:r w:rsidRPr="006508A5">
        <w:rPr>
          <w:b/>
          <w:iCs/>
          <w:sz w:val="28"/>
          <w:szCs w:val="28"/>
          <w:highlight w:val="green"/>
          <w:u w:val="single"/>
        </w:rPr>
        <w:t xml:space="preserve">not only </w:t>
      </w:r>
      <w:r w:rsidRPr="006508A5">
        <w:rPr>
          <w:b/>
          <w:iCs/>
          <w:sz w:val="28"/>
          <w:szCs w:val="28"/>
          <w:u w:val="single"/>
        </w:rPr>
        <w:t xml:space="preserve">to the </w:t>
      </w:r>
      <w:r w:rsidRPr="006508A5">
        <w:rPr>
          <w:b/>
          <w:iCs/>
          <w:sz w:val="28"/>
          <w:szCs w:val="28"/>
          <w:highlight w:val="green"/>
          <w:u w:val="single"/>
        </w:rPr>
        <w:t>COVID</w:t>
      </w:r>
      <w:r w:rsidRPr="006508A5">
        <w:rPr>
          <w:b/>
          <w:iCs/>
          <w:sz w:val="28"/>
          <w:szCs w:val="28"/>
          <w:u w:val="single"/>
        </w:rPr>
        <w:t>-19 pandemic</w:t>
      </w:r>
      <w:r w:rsidRPr="006508A5">
        <w:rPr>
          <w:sz w:val="28"/>
          <w:szCs w:val="28"/>
          <w:u w:val="single"/>
        </w:rPr>
        <w:t xml:space="preserve">. </w:t>
      </w:r>
      <w:r w:rsidRPr="006508A5">
        <w:rPr>
          <w:b/>
          <w:bCs/>
          <w:sz w:val="28"/>
          <w:szCs w:val="28"/>
          <w:u w:val="single"/>
        </w:rPr>
        <w:t xml:space="preserve">They are </w:t>
      </w:r>
      <w:r w:rsidRPr="006508A5">
        <w:rPr>
          <w:b/>
          <w:iCs/>
          <w:sz w:val="28"/>
          <w:szCs w:val="28"/>
          <w:highlight w:val="green"/>
          <w:u w:val="single"/>
        </w:rPr>
        <w:t xml:space="preserve">also strongly correlated with </w:t>
      </w:r>
      <w:r w:rsidRPr="006508A5">
        <w:rPr>
          <w:b/>
          <w:iCs/>
          <w:sz w:val="28"/>
          <w:szCs w:val="28"/>
          <w:u w:val="single"/>
        </w:rPr>
        <w:t xml:space="preserve">the increased </w:t>
      </w:r>
      <w:r w:rsidRPr="006508A5">
        <w:rPr>
          <w:b/>
          <w:iCs/>
          <w:sz w:val="28"/>
          <w:szCs w:val="28"/>
          <w:highlight w:val="green"/>
          <w:u w:val="single"/>
        </w:rPr>
        <w:t>consolidation</w:t>
      </w:r>
      <w:r w:rsidRPr="006508A5">
        <w:rPr>
          <w:b/>
          <w:iCs/>
          <w:sz w:val="28"/>
          <w:szCs w:val="28"/>
          <w:u w:val="single"/>
        </w:rPr>
        <w:t xml:space="preserve"> in the hospital industry </w:t>
      </w:r>
      <w:r w:rsidRPr="006508A5">
        <w:rPr>
          <w:b/>
          <w:iCs/>
          <w:sz w:val="28"/>
          <w:szCs w:val="28"/>
          <w:highlight w:val="green"/>
          <w:u w:val="single"/>
        </w:rPr>
        <w:t>and</w:t>
      </w:r>
      <w:r w:rsidRPr="006508A5">
        <w:rPr>
          <w:b/>
          <w:iCs/>
          <w:sz w:val="28"/>
          <w:szCs w:val="28"/>
          <w:u w:val="single"/>
        </w:rPr>
        <w:t xml:space="preserve"> the </w:t>
      </w:r>
      <w:r w:rsidRPr="006508A5">
        <w:rPr>
          <w:b/>
          <w:iCs/>
          <w:sz w:val="28"/>
          <w:szCs w:val="28"/>
          <w:highlight w:val="green"/>
          <w:u w:val="single"/>
        </w:rPr>
        <w:t>monopsony power</w:t>
      </w:r>
      <w:r w:rsidRPr="006508A5">
        <w:rPr>
          <w:b/>
          <w:iCs/>
          <w:sz w:val="28"/>
          <w:szCs w:val="28"/>
          <w:u w:val="single"/>
        </w:rPr>
        <w:t xml:space="preserve"> exercised by hospital-employers.</w:t>
      </w:r>
      <w:r w:rsidRPr="006508A5">
        <w:rPr>
          <w:sz w:val="16"/>
        </w:rPr>
        <w:t xml:space="preserve">311 As noted, research demonstrates that when a hospital merger occurs, nurses face higher rates of burnout, job dissatisfaction, and heavier workloads.312 In light of these concerns, National Nurses United </w:t>
      </w:r>
      <w:r w:rsidRPr="006508A5">
        <w:rPr>
          <w:u w:val="single"/>
        </w:rPr>
        <w:t>(</w:t>
      </w:r>
      <w:r w:rsidRPr="006508A5">
        <w:rPr>
          <w:highlight w:val="green"/>
          <w:u w:val="single"/>
        </w:rPr>
        <w:t>NNU</w:t>
      </w:r>
      <w:r w:rsidRPr="006508A5">
        <w:rPr>
          <w:u w:val="single"/>
        </w:rPr>
        <w:t xml:space="preserve">) recently </w:t>
      </w:r>
      <w:r w:rsidRPr="006508A5">
        <w:rPr>
          <w:highlight w:val="green"/>
          <w:u w:val="single"/>
        </w:rPr>
        <w:t>urged</w:t>
      </w:r>
      <w:r w:rsidRPr="006508A5">
        <w:rPr>
          <w:u w:val="single"/>
        </w:rPr>
        <w:t xml:space="preserve"> the FTC and the Department of Justice (the </w:t>
      </w:r>
      <w:r w:rsidRPr="006508A5">
        <w:rPr>
          <w:highlight w:val="green"/>
          <w:u w:val="single"/>
        </w:rPr>
        <w:t xml:space="preserve">Agencies) to strengthen antitrust scrutiny </w:t>
      </w:r>
      <w:r w:rsidRPr="006508A5">
        <w:rPr>
          <w:u w:val="single"/>
        </w:rPr>
        <w:t>in the hospital sector to prevent hospitals from exploiting their market power in the labor market.</w:t>
      </w:r>
      <w:r w:rsidRPr="006508A5">
        <w:rPr>
          <w:sz w:val="16"/>
        </w:rPr>
        <w:t xml:space="preserve"> 313 In her request, NNU's Lead Regulatory Policy Specialist Carmen Comsti emphasized the ways in which exercises of market power in the labor market have threatened the health and safety of nurses while also worsening health outcomes for patients.314 </w:t>
      </w:r>
      <w:r w:rsidRPr="006508A5">
        <w:rPr>
          <w:highlight w:val="green"/>
          <w:u w:val="single"/>
        </w:rPr>
        <w:t>Hospitals'</w:t>
      </w:r>
      <w:r w:rsidRPr="006508A5">
        <w:rPr>
          <w:u w:val="single"/>
        </w:rPr>
        <w:t xml:space="preserve"> monopoly </w:t>
      </w:r>
      <w:r w:rsidRPr="006508A5">
        <w:rPr>
          <w:highlight w:val="green"/>
          <w:u w:val="single"/>
        </w:rPr>
        <w:t>power</w:t>
      </w:r>
      <w:r w:rsidRPr="006508A5">
        <w:rPr>
          <w:u w:val="single"/>
        </w:rPr>
        <w:t xml:space="preserve">, Comsti explained, has reduced access to healthcare services for patients and </w:t>
      </w:r>
      <w:r w:rsidRPr="006508A5">
        <w:rPr>
          <w:highlight w:val="green"/>
          <w:u w:val="single"/>
        </w:rPr>
        <w:t>has</w:t>
      </w:r>
      <w:r w:rsidRPr="006508A5">
        <w:rPr>
          <w:u w:val="single"/>
        </w:rPr>
        <w:t xml:space="preserve"> "depresse[d] wages and </w:t>
      </w:r>
      <w:r w:rsidRPr="006508A5">
        <w:rPr>
          <w:b/>
          <w:iCs/>
          <w:highlight w:val="green"/>
          <w:u w:val="single"/>
        </w:rPr>
        <w:t>dilute[d] the power of workers to advocate for better working conditions and patient safety</w:t>
      </w:r>
      <w:r w:rsidRPr="006508A5">
        <w:rPr>
          <w:b/>
          <w:iCs/>
          <w:u w:val="single"/>
        </w:rPr>
        <w:t>."</w:t>
      </w:r>
      <w:r w:rsidRPr="006508A5">
        <w:rPr>
          <w:sz w:val="16"/>
        </w:rPr>
        <w:t>315</w:t>
      </w:r>
    </w:p>
    <w:p w14:paraId="2474E3E3" w14:textId="77777777" w:rsidR="00AE7C43" w:rsidRPr="006508A5" w:rsidRDefault="00AE7C43" w:rsidP="00AE7C43">
      <w:pPr>
        <w:spacing w:after="0" w:line="240" w:lineRule="auto"/>
        <w:rPr>
          <w:sz w:val="16"/>
        </w:rPr>
      </w:pPr>
    </w:p>
    <w:p w14:paraId="335737A2" w14:textId="77777777" w:rsidR="00AE7C43" w:rsidRPr="006508A5" w:rsidRDefault="00AE7C43" w:rsidP="00AE7C43">
      <w:pPr>
        <w:keepNext/>
        <w:keepLines/>
        <w:spacing w:before="40" w:after="0"/>
        <w:outlineLvl w:val="3"/>
        <w:rPr>
          <w:rFonts w:eastAsiaTheme="majorEastAsia" w:cstheme="majorBidi"/>
          <w:b/>
          <w:iCs/>
          <w:sz w:val="26"/>
        </w:rPr>
      </w:pPr>
      <w:r w:rsidRPr="006508A5">
        <w:rPr>
          <w:rFonts w:eastAsiaTheme="majorEastAsia" w:cstheme="majorBidi"/>
          <w:b/>
          <w:iCs/>
          <w:sz w:val="26"/>
        </w:rPr>
        <w:t>Future pandemics are inevitable – engaged nursing workforce builds resilience to mitigate and respond</w:t>
      </w:r>
    </w:p>
    <w:p w14:paraId="33FE1639" w14:textId="77777777" w:rsidR="00AE7C43" w:rsidRPr="006508A5" w:rsidRDefault="00AE7C43" w:rsidP="00AE7C43">
      <w:pPr>
        <w:spacing w:after="0"/>
      </w:pPr>
      <w:r w:rsidRPr="006508A5">
        <w:rPr>
          <w:b/>
          <w:bCs/>
          <w:sz w:val="26"/>
        </w:rPr>
        <w:t>Veenema</w:t>
      </w:r>
      <w:r w:rsidRPr="006508A5">
        <w:t xml:space="preserve"> et al 20</w:t>
      </w:r>
      <w:r w:rsidRPr="006508A5">
        <w:rPr>
          <w:b/>
          <w:bCs/>
          <w:sz w:val="26"/>
        </w:rPr>
        <w:t>22</w:t>
      </w:r>
      <w:r w:rsidRPr="006508A5">
        <w:t xml:space="preserve"> – Tener Goodwin Veenema, RN, PhD, MS, MPH, FAAN, is a Contributing Scholar, Johns Hopkins Center for Health Security, Baltimore, MD. Tener Goodwin Veenema is also a Senior Scientist, Department of International Health, Baltimore, MD; Diane Meyer, RN, MPH, and Matthew Watson are Senior Analysts, Johns Hopkins Center for Health Security, Baltimore, MD; Cynda Hylton Rushton, PhD, RN, FAAN, is the Anne and George L. Bunting Professor of Clinical Ethics and Nursing, Johns Hopkins University Berman Institute of Bioethics and the Johns Hopkins School of Nursing, Baltimore, MD; Richard Bruns, PhD, is a Senior Scholar, Johns Hopkins Center for Health Security, Baltimore, MD; Sarah Schneider-Firestone, MSW, is a Research Project Manager, Johns Hopkins School of Nursing, Baltimore, MD; Rebecca Wiseman, PhD, RN, is an Associate Professor and Director, Maryland Nursing Workforce Center, University of Maryland School of Nursing, Baltimore, MD (“The COVID-19 Nursing Workforce Crisis: Implications for National Health Security,” Health Security, Vol. 20, No. 3)</w:t>
      </w:r>
    </w:p>
    <w:p w14:paraId="35A7506A" w14:textId="77777777" w:rsidR="00AE7C43" w:rsidRPr="006508A5" w:rsidRDefault="00AE7C43" w:rsidP="00AE7C43">
      <w:pPr>
        <w:spacing w:after="0"/>
        <w:rPr>
          <w:sz w:val="16"/>
        </w:rPr>
      </w:pPr>
      <w:r w:rsidRPr="006508A5">
        <w:rPr>
          <w:u w:val="single"/>
        </w:rPr>
        <w:t xml:space="preserve">The </w:t>
      </w:r>
      <w:r w:rsidRPr="006508A5">
        <w:rPr>
          <w:b/>
          <w:iCs/>
          <w:highlight w:val="green"/>
          <w:u w:val="single"/>
        </w:rPr>
        <w:t>US nursing workforce crisis</w:t>
      </w:r>
      <w:r w:rsidRPr="006508A5">
        <w:rPr>
          <w:u w:val="single"/>
        </w:rPr>
        <w:t xml:space="preserve"> represents</w:t>
      </w:r>
      <w:r w:rsidRPr="006508A5">
        <w:rPr>
          <w:sz w:val="16"/>
        </w:rPr>
        <w:t xml:space="preserve"> a danger to the quality and safety of patient care and </w:t>
      </w:r>
      <w:r w:rsidRPr="006508A5">
        <w:rPr>
          <w:highlight w:val="green"/>
          <w:u w:val="single"/>
        </w:rPr>
        <w:t xml:space="preserve">an </w:t>
      </w:r>
      <w:r w:rsidRPr="006508A5">
        <w:rPr>
          <w:b/>
          <w:iCs/>
          <w:highlight w:val="green"/>
          <w:u w:val="single"/>
        </w:rPr>
        <w:t>imminent threat</w:t>
      </w:r>
      <w:r w:rsidRPr="006508A5">
        <w:rPr>
          <w:u w:val="single"/>
        </w:rPr>
        <w:t xml:space="preserve"> to the nation's health security</w:t>
      </w:r>
      <w:r w:rsidRPr="006508A5">
        <w:rPr>
          <w:sz w:val="16"/>
        </w:rPr>
        <w:t xml:space="preserve">. The </w:t>
      </w:r>
      <w:r w:rsidRPr="006508A5">
        <w:rPr>
          <w:highlight w:val="green"/>
          <w:u w:val="single"/>
        </w:rPr>
        <w:t>COVID</w:t>
      </w:r>
      <w:r w:rsidRPr="006508A5">
        <w:rPr>
          <w:u w:val="single"/>
        </w:rPr>
        <w:t>-19</w:t>
      </w:r>
      <w:r w:rsidRPr="006508A5">
        <w:rPr>
          <w:sz w:val="16"/>
        </w:rPr>
        <w:t xml:space="preserve"> pandemic has </w:t>
      </w:r>
      <w:r w:rsidRPr="006508A5">
        <w:rPr>
          <w:highlight w:val="green"/>
          <w:u w:val="single"/>
        </w:rPr>
        <w:t>exposed</w:t>
      </w:r>
      <w:r w:rsidRPr="006508A5">
        <w:rPr>
          <w:u w:val="single"/>
        </w:rPr>
        <w:t xml:space="preserve"> a range of perversities related to the </w:t>
      </w:r>
      <w:r w:rsidRPr="006508A5">
        <w:rPr>
          <w:highlight w:val="green"/>
          <w:u w:val="single"/>
        </w:rPr>
        <w:t>nursing profession</w:t>
      </w:r>
      <w:r w:rsidRPr="006508A5">
        <w:rPr>
          <w:u w:val="single"/>
        </w:rPr>
        <w:t>, including</w:t>
      </w:r>
      <w:r w:rsidRPr="006508A5">
        <w:rPr>
          <w:sz w:val="16"/>
        </w:rPr>
        <w:t xml:space="preserve"> the </w:t>
      </w:r>
      <w:r w:rsidRPr="006508A5">
        <w:rPr>
          <w:u w:val="single"/>
        </w:rPr>
        <w:t>inequitable</w:t>
      </w:r>
      <w:r w:rsidRPr="006508A5">
        <w:rPr>
          <w:sz w:val="16"/>
        </w:rPr>
        <w:t xml:space="preserve"> financing and </w:t>
      </w:r>
      <w:r w:rsidRPr="006508A5">
        <w:rPr>
          <w:u w:val="single"/>
        </w:rPr>
        <w:t>compensation</w:t>
      </w:r>
      <w:r w:rsidRPr="006508A5">
        <w:rPr>
          <w:sz w:val="16"/>
        </w:rPr>
        <w:t xml:space="preserve"> of the nursing workforce, lack of </w:t>
      </w:r>
      <w:r w:rsidRPr="006508A5">
        <w:rPr>
          <w:u w:val="single"/>
        </w:rPr>
        <w:t>workplace protections, and</w:t>
      </w:r>
      <w:r w:rsidRPr="006508A5">
        <w:rPr>
          <w:sz w:val="16"/>
        </w:rPr>
        <w:t xml:space="preserve"> </w:t>
      </w:r>
      <w:r w:rsidRPr="006508A5">
        <w:rPr>
          <w:u w:val="single"/>
        </w:rPr>
        <w:t>the perception that nursing is a subservient profession. It has</w:t>
      </w:r>
      <w:r w:rsidRPr="006508A5">
        <w:rPr>
          <w:sz w:val="16"/>
        </w:rPr>
        <w:t xml:space="preserve"> also </w:t>
      </w:r>
      <w:r w:rsidRPr="006508A5">
        <w:rPr>
          <w:u w:val="single"/>
        </w:rPr>
        <w:t xml:space="preserve">exacerbated workforce issues that predated the pandemic, </w:t>
      </w:r>
      <w:r w:rsidRPr="006508A5">
        <w:rPr>
          <w:highlight w:val="green"/>
          <w:u w:val="single"/>
        </w:rPr>
        <w:t>leading to</w:t>
      </w:r>
      <w:r w:rsidRPr="006508A5">
        <w:rPr>
          <w:sz w:val="16"/>
        </w:rPr>
        <w:t xml:space="preserve"> physical and mental exhaustion, </w:t>
      </w:r>
      <w:r w:rsidRPr="006508A5">
        <w:rPr>
          <w:b/>
          <w:iCs/>
          <w:highlight w:val="green"/>
          <w:u w:val="single"/>
        </w:rPr>
        <w:t>lack of trust</w:t>
      </w:r>
      <w:r w:rsidRPr="006508A5">
        <w:rPr>
          <w:b/>
          <w:iCs/>
          <w:u w:val="single"/>
        </w:rPr>
        <w:t xml:space="preserve"> </w:t>
      </w:r>
      <w:r w:rsidRPr="006508A5">
        <w:rPr>
          <w:u w:val="single"/>
        </w:rPr>
        <w:t xml:space="preserve">and </w:t>
      </w:r>
      <w:r w:rsidRPr="006508A5">
        <w:rPr>
          <w:highlight w:val="green"/>
          <w:u w:val="single"/>
        </w:rPr>
        <w:t xml:space="preserve">perceptions of </w:t>
      </w:r>
      <w:r w:rsidRPr="006508A5">
        <w:rPr>
          <w:b/>
          <w:iCs/>
          <w:highlight w:val="green"/>
          <w:u w:val="single"/>
        </w:rPr>
        <w:t>betrayal</w:t>
      </w:r>
      <w:r w:rsidRPr="006508A5">
        <w:rPr>
          <w:highlight w:val="green"/>
          <w:u w:val="single"/>
        </w:rPr>
        <w:t xml:space="preserve"> </w:t>
      </w:r>
      <w:r w:rsidRPr="006508A5">
        <w:rPr>
          <w:u w:val="single"/>
        </w:rPr>
        <w:t xml:space="preserve">by hospital leaders, </w:t>
      </w:r>
      <w:r w:rsidRPr="006508A5">
        <w:rPr>
          <w:highlight w:val="green"/>
          <w:u w:val="single"/>
        </w:rPr>
        <w:t xml:space="preserve">and </w:t>
      </w:r>
      <w:r w:rsidRPr="006508A5">
        <w:rPr>
          <w:u w:val="single"/>
        </w:rPr>
        <w:t xml:space="preserve">moral injury and </w:t>
      </w:r>
      <w:r w:rsidRPr="006508A5">
        <w:rPr>
          <w:b/>
          <w:iCs/>
          <w:highlight w:val="green"/>
          <w:u w:val="single"/>
        </w:rPr>
        <w:t>burnout</w:t>
      </w:r>
      <w:r w:rsidRPr="006508A5">
        <w:rPr>
          <w:highlight w:val="green"/>
          <w:u w:val="single"/>
        </w:rPr>
        <w:t>. Nurses are critical to</w:t>
      </w:r>
      <w:r w:rsidRPr="006508A5">
        <w:rPr>
          <w:u w:val="single"/>
        </w:rPr>
        <w:t xml:space="preserve"> the sustainability of the US healthcare system</w:t>
      </w:r>
      <w:r w:rsidRPr="006508A5">
        <w:rPr>
          <w:sz w:val="16"/>
        </w:rPr>
        <w:t xml:space="preserve">, to the health of communities, </w:t>
      </w:r>
      <w:r w:rsidRPr="006508A5">
        <w:rPr>
          <w:u w:val="single"/>
        </w:rPr>
        <w:t xml:space="preserve">and to the ability of the nation to </w:t>
      </w:r>
      <w:r w:rsidRPr="006508A5">
        <w:rPr>
          <w:highlight w:val="green"/>
          <w:u w:val="single"/>
        </w:rPr>
        <w:t xml:space="preserve">respond to health security threats, including </w:t>
      </w:r>
      <w:r w:rsidRPr="006508A5">
        <w:rPr>
          <w:b/>
          <w:iCs/>
          <w:highlight w:val="green"/>
          <w:u w:val="single"/>
        </w:rPr>
        <w:t>pandemics</w:t>
      </w:r>
      <w:r w:rsidRPr="006508A5">
        <w:rPr>
          <w:u w:val="single"/>
        </w:rPr>
        <w:t xml:space="preserve">, </w:t>
      </w:r>
      <w:r w:rsidRPr="006508A5">
        <w:rPr>
          <w:b/>
          <w:iCs/>
          <w:u w:val="single"/>
        </w:rPr>
        <w:t xml:space="preserve">natural </w:t>
      </w:r>
      <w:r w:rsidRPr="006508A5">
        <w:rPr>
          <w:b/>
          <w:iCs/>
          <w:highlight w:val="green"/>
          <w:u w:val="single"/>
        </w:rPr>
        <w:t>disasters</w:t>
      </w:r>
      <w:r w:rsidRPr="006508A5">
        <w:rPr>
          <w:highlight w:val="green"/>
          <w:u w:val="single"/>
        </w:rPr>
        <w:t xml:space="preserve">, and </w:t>
      </w:r>
      <w:r w:rsidRPr="006508A5">
        <w:rPr>
          <w:b/>
          <w:iCs/>
          <w:u w:val="single"/>
        </w:rPr>
        <w:t xml:space="preserve">other </w:t>
      </w:r>
      <w:r w:rsidRPr="006508A5">
        <w:rPr>
          <w:b/>
          <w:iCs/>
          <w:highlight w:val="green"/>
          <w:u w:val="single"/>
        </w:rPr>
        <w:t>large-scale emergencies</w:t>
      </w:r>
      <w:r w:rsidRPr="006508A5">
        <w:rPr>
          <w:u w:val="single"/>
        </w:rPr>
        <w:t>.</w:t>
      </w:r>
      <w:r w:rsidRPr="006508A5">
        <w:rPr>
          <w:sz w:val="16"/>
        </w:rPr>
        <w:t xml:space="preserve"> In the absence of an adequate labor supply of nurses, healthcare services are substantially degraded, hindering the country's ability to respond to emergencies and ultimately putting patients at risk.</w:t>
      </w:r>
    </w:p>
    <w:p w14:paraId="6EC4C5D3" w14:textId="77777777" w:rsidR="00AE7C43" w:rsidRPr="006508A5" w:rsidRDefault="00AE7C43" w:rsidP="00AE7C43">
      <w:pPr>
        <w:spacing w:after="0"/>
        <w:rPr>
          <w:sz w:val="16"/>
        </w:rPr>
      </w:pPr>
      <w:r w:rsidRPr="006508A5">
        <w:rPr>
          <w:u w:val="single"/>
        </w:rPr>
        <w:t>The United States has over 3.8 million registered nurses, making them the largest component of the healthcare workforce</w:t>
      </w:r>
      <w:r w:rsidRPr="006508A5">
        <w:rPr>
          <w:sz w:val="16"/>
        </w:rPr>
        <w:t>.1 In addition to providing patient care</w:t>
      </w:r>
      <w:r w:rsidRPr="006508A5">
        <w:rPr>
          <w:sz w:val="16"/>
          <w:highlight w:val="green"/>
        </w:rPr>
        <w:t xml:space="preserve">, </w:t>
      </w:r>
      <w:r w:rsidRPr="006508A5">
        <w:rPr>
          <w:highlight w:val="green"/>
          <w:u w:val="single"/>
        </w:rPr>
        <w:t xml:space="preserve">nurses contribute to public health </w:t>
      </w:r>
      <w:r w:rsidRPr="006508A5">
        <w:rPr>
          <w:u w:val="single"/>
        </w:rPr>
        <w:t xml:space="preserve">practice </w:t>
      </w:r>
      <w:r w:rsidRPr="006508A5">
        <w:rPr>
          <w:highlight w:val="green"/>
          <w:u w:val="single"/>
        </w:rPr>
        <w:t>by</w:t>
      </w:r>
      <w:r w:rsidRPr="006508A5">
        <w:rPr>
          <w:u w:val="single"/>
        </w:rPr>
        <w:t xml:space="preserve"> dispensing and administering medical countermeasures,</w:t>
      </w:r>
      <w:r w:rsidRPr="006508A5">
        <w:rPr>
          <w:sz w:val="16"/>
        </w:rPr>
        <w:t xml:space="preserve"> </w:t>
      </w:r>
      <w:r w:rsidRPr="006508A5">
        <w:rPr>
          <w:b/>
          <w:iCs/>
          <w:highlight w:val="green"/>
          <w:u w:val="single"/>
        </w:rPr>
        <w:t>implementing infection control efforts</w:t>
      </w:r>
      <w:r w:rsidRPr="006508A5">
        <w:rPr>
          <w:sz w:val="16"/>
        </w:rPr>
        <w:t xml:space="preserve">, and expanding access to health services within historically disadvantaged populations. Yet as the United States is firmly entrenched in the third year of the pandemic, nurses are mentally and physically exhausted, emotionally demoralized, and many are exiting the profession.2 Our current state of diminished health system readiness combined with the recent trend in </w:t>
      </w:r>
      <w:r w:rsidRPr="006508A5">
        <w:rPr>
          <w:u w:val="single"/>
        </w:rPr>
        <w:t xml:space="preserve">nurse </w:t>
      </w:r>
      <w:r w:rsidRPr="006508A5">
        <w:rPr>
          <w:highlight w:val="green"/>
          <w:u w:val="single"/>
        </w:rPr>
        <w:t xml:space="preserve">resignations leaves the US </w:t>
      </w:r>
      <w:r w:rsidRPr="006508A5">
        <w:rPr>
          <w:u w:val="single"/>
        </w:rPr>
        <w:t xml:space="preserve">health system </w:t>
      </w:r>
      <w:r w:rsidRPr="006508A5">
        <w:rPr>
          <w:highlight w:val="green"/>
          <w:u w:val="single"/>
        </w:rPr>
        <w:t xml:space="preserve">more vulnerable to </w:t>
      </w:r>
      <w:r w:rsidRPr="006508A5">
        <w:rPr>
          <w:b/>
          <w:iCs/>
          <w:highlight w:val="green"/>
          <w:u w:val="single"/>
        </w:rPr>
        <w:t>future pandemics</w:t>
      </w:r>
      <w:r w:rsidRPr="006508A5">
        <w:rPr>
          <w:highlight w:val="green"/>
          <w:u w:val="single"/>
        </w:rPr>
        <w:t xml:space="preserve"> </w:t>
      </w:r>
      <w:r w:rsidRPr="006508A5">
        <w:rPr>
          <w:u w:val="single"/>
        </w:rPr>
        <w:t>and disasters, especially catastrophic events.</w:t>
      </w:r>
      <w:r w:rsidRPr="006508A5">
        <w:rPr>
          <w:sz w:val="16"/>
        </w:rPr>
        <w:t xml:space="preserve"> Importantly, </w:t>
      </w:r>
      <w:r w:rsidRPr="006508A5">
        <w:rPr>
          <w:u w:val="single"/>
        </w:rPr>
        <w:t xml:space="preserve">the </w:t>
      </w:r>
      <w:r w:rsidRPr="006508A5">
        <w:rPr>
          <w:highlight w:val="green"/>
          <w:u w:val="single"/>
        </w:rPr>
        <w:t xml:space="preserve">likelihood </w:t>
      </w:r>
      <w:r w:rsidRPr="006508A5">
        <w:rPr>
          <w:u w:val="single"/>
        </w:rPr>
        <w:t xml:space="preserve">of these events is </w:t>
      </w:r>
      <w:r w:rsidRPr="006508A5">
        <w:rPr>
          <w:highlight w:val="green"/>
          <w:u w:val="single"/>
        </w:rPr>
        <w:t xml:space="preserve">increasing due to climate change, increased </w:t>
      </w:r>
      <w:r w:rsidRPr="006508A5">
        <w:rPr>
          <w:u w:val="single"/>
        </w:rPr>
        <w:t xml:space="preserve">interaction at the </w:t>
      </w:r>
      <w:r w:rsidRPr="006508A5">
        <w:rPr>
          <w:highlight w:val="green"/>
          <w:u w:val="single"/>
        </w:rPr>
        <w:t>human–animal interface</w:t>
      </w:r>
      <w:r w:rsidRPr="006508A5">
        <w:rPr>
          <w:u w:val="single"/>
        </w:rPr>
        <w:t xml:space="preserve">, the ease of </w:t>
      </w:r>
      <w:r w:rsidRPr="006508A5">
        <w:rPr>
          <w:highlight w:val="green"/>
          <w:u w:val="single"/>
        </w:rPr>
        <w:t>intercontinental travel</w:t>
      </w:r>
      <w:r w:rsidRPr="006508A5">
        <w:rPr>
          <w:u w:val="single"/>
        </w:rPr>
        <w:t>, growing populations that live in close quarters, and instability in the global geopolitical climate.</w:t>
      </w:r>
      <w:r w:rsidRPr="006508A5">
        <w:rPr>
          <w:sz w:val="16"/>
        </w:rPr>
        <w:t>3,4</w:t>
      </w:r>
    </w:p>
    <w:p w14:paraId="0DE62F42" w14:textId="77777777" w:rsidR="00AE7C43" w:rsidRPr="006508A5" w:rsidRDefault="00AE7C43" w:rsidP="00AE7C43">
      <w:pPr>
        <w:spacing w:after="0"/>
        <w:rPr>
          <w:sz w:val="16"/>
        </w:rPr>
      </w:pPr>
      <w:r w:rsidRPr="006508A5">
        <w:rPr>
          <w:highlight w:val="green"/>
          <w:u w:val="single"/>
        </w:rPr>
        <w:t>It is critical to</w:t>
      </w:r>
      <w:r w:rsidRPr="006508A5">
        <w:rPr>
          <w:sz w:val="16"/>
          <w:highlight w:val="green"/>
        </w:rPr>
        <w:t xml:space="preserve"> </w:t>
      </w:r>
      <w:r w:rsidRPr="006508A5">
        <w:rPr>
          <w:sz w:val="16"/>
        </w:rPr>
        <w:t xml:space="preserve">illuminate the factors driving the current exodus from the nursing profession and the potential scenarios that may result. This information will inform the practice and policy changes needed to rapidly stabilize and </w:t>
      </w:r>
      <w:r w:rsidRPr="006508A5">
        <w:rPr>
          <w:b/>
          <w:iCs/>
          <w:highlight w:val="green"/>
          <w:u w:val="single"/>
        </w:rPr>
        <w:t>strengthen</w:t>
      </w:r>
      <w:r w:rsidRPr="006508A5">
        <w:rPr>
          <w:b/>
          <w:iCs/>
          <w:u w:val="single"/>
        </w:rPr>
        <w:t xml:space="preserve"> </w:t>
      </w:r>
      <w:r w:rsidRPr="006508A5">
        <w:rPr>
          <w:u w:val="single"/>
        </w:rPr>
        <w:t xml:space="preserve">our nation's </w:t>
      </w:r>
      <w:r w:rsidRPr="006508A5">
        <w:rPr>
          <w:highlight w:val="green"/>
          <w:u w:val="single"/>
        </w:rPr>
        <w:t>nursing workforce</w:t>
      </w:r>
      <w:r w:rsidRPr="006508A5">
        <w:rPr>
          <w:u w:val="single"/>
        </w:rPr>
        <w:t xml:space="preserve"> and to rebuild a workforce that has the capacity, knowledge, skills, and flexibility to respond to future threats</w:t>
      </w:r>
      <w:r w:rsidRPr="006508A5">
        <w:rPr>
          <w:sz w:val="16"/>
        </w:rPr>
        <w:t>.</w:t>
      </w:r>
    </w:p>
    <w:p w14:paraId="52AFB757" w14:textId="77777777" w:rsidR="00AE7C43" w:rsidRPr="006508A5" w:rsidRDefault="00AE7C43" w:rsidP="00AE7C43">
      <w:pPr>
        <w:spacing w:after="0"/>
        <w:rPr>
          <w:sz w:val="16"/>
        </w:rPr>
      </w:pPr>
    </w:p>
    <w:p w14:paraId="3A195F92" w14:textId="77777777" w:rsidR="00AE7C43" w:rsidRPr="006508A5" w:rsidRDefault="00AE7C43" w:rsidP="00AE7C43">
      <w:pPr>
        <w:keepNext/>
        <w:keepLines/>
        <w:spacing w:after="0"/>
        <w:outlineLvl w:val="3"/>
        <w:rPr>
          <w:rFonts w:eastAsiaTheme="majorEastAsia" w:cstheme="majorBidi"/>
          <w:b/>
          <w:iCs/>
          <w:sz w:val="26"/>
        </w:rPr>
      </w:pPr>
      <w:r w:rsidRPr="006508A5">
        <w:rPr>
          <w:rFonts w:eastAsiaTheme="majorEastAsia" w:cstheme="majorBidi"/>
          <w:b/>
          <w:iCs/>
          <w:sz w:val="26"/>
        </w:rPr>
        <w:t>Response key to prevent extinction</w:t>
      </w:r>
    </w:p>
    <w:p w14:paraId="7A742B25" w14:textId="77777777" w:rsidR="00AE7C43" w:rsidRPr="006508A5" w:rsidRDefault="00AE7C43" w:rsidP="00AE7C43">
      <w:pPr>
        <w:spacing w:after="0"/>
      </w:pPr>
      <w:r w:rsidRPr="006508A5">
        <w:t xml:space="preserve">Noah B. </w:t>
      </w:r>
      <w:r w:rsidRPr="006508A5">
        <w:rPr>
          <w:b/>
          <w:bCs/>
          <w:sz w:val="26"/>
        </w:rPr>
        <w:t>Taylor 23</w:t>
      </w:r>
      <w:r w:rsidRPr="006508A5">
        <w:t xml:space="preserve">, peace researcher and facilitator. He is a lecturer in the MA program in Peace, Security, Development, and International Conflict Transformation at the University of Innsbruck and the Instituto Paz e Mente, Brazil, </w:t>
      </w:r>
      <w:r w:rsidRPr="006508A5">
        <w:rPr>
          <w:i/>
          <w:iCs/>
        </w:rPr>
        <w:t>Existential Risks in Peace and Conflict Studies</w:t>
      </w:r>
      <w:r w:rsidRPr="006508A5">
        <w:t>, “Peace, Pandemics, and Conflict”, Palgrave Macmillan, May 2023, pg. 87-89</w:t>
      </w:r>
    </w:p>
    <w:p w14:paraId="55A812BE" w14:textId="77777777" w:rsidR="00AE7C43" w:rsidRPr="006508A5" w:rsidRDefault="00AE7C43" w:rsidP="00AE7C43">
      <w:pPr>
        <w:spacing w:after="0"/>
        <w:rPr>
          <w:sz w:val="16"/>
        </w:rPr>
      </w:pPr>
      <w:r w:rsidRPr="006508A5">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6508A5">
        <w:rPr>
          <w:u w:val="single"/>
        </w:rPr>
        <w:t xml:space="preserve">Understanding a </w:t>
      </w:r>
      <w:r w:rsidRPr="006508A5">
        <w:rPr>
          <w:highlight w:val="green"/>
          <w:u w:val="single"/>
        </w:rPr>
        <w:t>pandemic</w:t>
      </w:r>
      <w:r w:rsidRPr="006508A5">
        <w:rPr>
          <w:u w:val="single"/>
        </w:rPr>
        <w:t xml:space="preserve"> in terms of a </w:t>
      </w:r>
      <w:r w:rsidRPr="006508A5">
        <w:rPr>
          <w:b/>
          <w:iCs/>
          <w:u w:val="single"/>
        </w:rPr>
        <w:t>global catastrophic risk</w:t>
      </w:r>
      <w:r w:rsidRPr="006508A5">
        <w:rPr>
          <w:u w:val="single"/>
        </w:rPr>
        <w:t xml:space="preserve"> is</w:t>
      </w:r>
      <w:r w:rsidRPr="006508A5">
        <w:rPr>
          <w:sz w:val="16"/>
        </w:rPr>
        <w:t xml:space="preserve"> more </w:t>
      </w:r>
      <w:r w:rsidRPr="006508A5">
        <w:rPr>
          <w:u w:val="single"/>
        </w:rPr>
        <w:t xml:space="preserve">practical, meaning that it </w:t>
      </w:r>
      <w:r w:rsidRPr="006508A5">
        <w:rPr>
          <w:highlight w:val="green"/>
          <w:u w:val="single"/>
        </w:rPr>
        <w:t xml:space="preserve">could threaten </w:t>
      </w:r>
      <w:r w:rsidRPr="006508A5">
        <w:rPr>
          <w:b/>
          <w:iCs/>
          <w:highlight w:val="green"/>
          <w:u w:val="single"/>
        </w:rPr>
        <w:t>permanent civilizational collapse</w:t>
      </w:r>
      <w:r w:rsidRPr="006508A5">
        <w:rPr>
          <w:b/>
          <w:iCs/>
          <w:u w:val="single"/>
        </w:rPr>
        <w:t xml:space="preserve"> </w:t>
      </w:r>
      <w:r w:rsidRPr="006508A5">
        <w:rPr>
          <w:sz w:val="16"/>
        </w:rPr>
        <w:t xml:space="preserve">(Bostrom and Ćirković 2011). The John Hopkins Center for Health Security has followed this idea in defining </w:t>
      </w:r>
      <w:r w:rsidRPr="006508A5">
        <w:rPr>
          <w:u w:val="single"/>
        </w:rPr>
        <w:t>pandemics</w:t>
      </w:r>
      <w:r w:rsidRPr="006508A5">
        <w:rPr>
          <w:sz w:val="16"/>
        </w:rPr>
        <w:t xml:space="preserve"> as possible “Global Catastrophic Biological Risks” (GCBRs). Which </w:t>
      </w:r>
      <w:proofErr w:type="gramStart"/>
      <w:r w:rsidRPr="006508A5">
        <w:rPr>
          <w:sz w:val="16"/>
        </w:rPr>
        <w:t>they</w:t>
      </w:r>
      <w:proofErr w:type="gramEnd"/>
      <w:r w:rsidRPr="006508A5">
        <w:rPr>
          <w:sz w:val="16"/>
        </w:rPr>
        <w:t xml:space="preserve"> define as</w:t>
      </w:r>
    </w:p>
    <w:p w14:paraId="2BE3D6DF" w14:textId="77777777" w:rsidR="00AE7C43" w:rsidRPr="006508A5" w:rsidRDefault="00AE7C43" w:rsidP="00AE7C43">
      <w:pPr>
        <w:spacing w:after="0"/>
        <w:ind w:left="720"/>
        <w:rPr>
          <w:sz w:val="16"/>
        </w:rPr>
      </w:pPr>
      <w:r w:rsidRPr="006508A5">
        <w:rPr>
          <w:sz w:val="16"/>
        </w:rPr>
        <w:t xml:space="preserve">biological events—deliberate, accidental, or emerging—that </w:t>
      </w:r>
      <w:r w:rsidRPr="006508A5">
        <w:rPr>
          <w:u w:val="single"/>
        </w:rPr>
        <w:t>could lead to sudden</w:t>
      </w:r>
      <w:r w:rsidRPr="006508A5">
        <w:rPr>
          <w:sz w:val="16"/>
        </w:rPr>
        <w:t xml:space="preserve">, </w:t>
      </w:r>
      <w:r w:rsidRPr="006508A5">
        <w:rPr>
          <w:u w:val="single"/>
        </w:rPr>
        <w:t>extraordinary</w:t>
      </w:r>
      <w:r w:rsidRPr="006508A5">
        <w:rPr>
          <w:sz w:val="16"/>
        </w:rPr>
        <w:t xml:space="preserve">, </w:t>
      </w:r>
      <w:r w:rsidRPr="006508A5">
        <w:rPr>
          <w:b/>
          <w:iCs/>
          <w:u w:val="single"/>
        </w:rPr>
        <w:t>widespread disaster</w:t>
      </w:r>
      <w:r w:rsidRPr="006508A5">
        <w:rPr>
          <w:u w:val="single"/>
        </w:rPr>
        <w:t xml:space="preserve"> beyond the </w:t>
      </w:r>
      <w:r w:rsidRPr="006508A5">
        <w:rPr>
          <w:b/>
          <w:iCs/>
          <w:u w:val="single"/>
        </w:rPr>
        <w:t>collective capability</w:t>
      </w:r>
      <w:r w:rsidRPr="006508A5">
        <w:rPr>
          <w:u w:val="single"/>
        </w:rPr>
        <w:t xml:space="preserve"> of</w:t>
      </w:r>
      <w:r w:rsidRPr="006508A5">
        <w:rPr>
          <w:sz w:val="16"/>
        </w:rPr>
        <w:t xml:space="preserve"> national and international </w:t>
      </w:r>
      <w:r w:rsidRPr="006508A5">
        <w:rPr>
          <w:u w:val="single"/>
        </w:rPr>
        <w:t>governments and the private sector to control [that]</w:t>
      </w:r>
      <w:r w:rsidRPr="006508A5">
        <w:rPr>
          <w:sz w:val="16"/>
        </w:rPr>
        <w:t xml:space="preserve"> </w:t>
      </w:r>
      <w:r w:rsidRPr="006508A5">
        <w:rPr>
          <w:highlight w:val="green"/>
          <w:u w:val="single"/>
        </w:rPr>
        <w:t>if unchecked</w:t>
      </w:r>
      <w:r w:rsidRPr="006508A5">
        <w:rPr>
          <w:sz w:val="16"/>
        </w:rPr>
        <w:t xml:space="preserve"> […] </w:t>
      </w:r>
      <w:r w:rsidRPr="006508A5">
        <w:rPr>
          <w:u w:val="single"/>
        </w:rPr>
        <w:t xml:space="preserve">would lead to </w:t>
      </w:r>
      <w:r w:rsidRPr="006508A5">
        <w:rPr>
          <w:b/>
          <w:iCs/>
          <w:u w:val="single"/>
        </w:rPr>
        <w:t>great suffering</w:t>
      </w:r>
      <w:r w:rsidRPr="006508A5">
        <w:rPr>
          <w:sz w:val="16"/>
        </w:rPr>
        <w:t xml:space="preserve">, </w:t>
      </w:r>
      <w:r w:rsidRPr="006508A5">
        <w:rPr>
          <w:b/>
          <w:iCs/>
          <w:u w:val="single"/>
        </w:rPr>
        <w:t>loss of life</w:t>
      </w:r>
      <w:r w:rsidRPr="006508A5">
        <w:rPr>
          <w:sz w:val="16"/>
        </w:rPr>
        <w:t xml:space="preserve">, </w:t>
      </w:r>
      <w:r w:rsidRPr="006508A5">
        <w:rPr>
          <w:u w:val="single"/>
        </w:rPr>
        <w:t xml:space="preserve">and </w:t>
      </w:r>
      <w:r w:rsidRPr="006508A5">
        <w:rPr>
          <w:b/>
          <w:iCs/>
          <w:u w:val="single"/>
        </w:rPr>
        <w:t>sustained damage</w:t>
      </w:r>
      <w:r w:rsidRPr="006508A5">
        <w:rPr>
          <w:u w:val="single"/>
        </w:rPr>
        <w:t xml:space="preserve"> to national governments</w:t>
      </w:r>
      <w:r w:rsidRPr="006508A5">
        <w:rPr>
          <w:sz w:val="16"/>
        </w:rPr>
        <w:t xml:space="preserve">, </w:t>
      </w:r>
      <w:r w:rsidRPr="006508A5">
        <w:rPr>
          <w:u w:val="single"/>
        </w:rPr>
        <w:t>international relationships</w:t>
      </w:r>
      <w:r w:rsidRPr="006508A5">
        <w:rPr>
          <w:sz w:val="16"/>
        </w:rPr>
        <w:t xml:space="preserve">, economies, </w:t>
      </w:r>
      <w:r w:rsidRPr="006508A5">
        <w:rPr>
          <w:b/>
          <w:iCs/>
          <w:u w:val="single"/>
        </w:rPr>
        <w:t>societal stability</w:t>
      </w:r>
      <w:r w:rsidRPr="006508A5">
        <w:rPr>
          <w:sz w:val="16"/>
        </w:rPr>
        <w:t xml:space="preserve">, </w:t>
      </w:r>
      <w:r w:rsidRPr="006508A5">
        <w:rPr>
          <w:u w:val="single"/>
        </w:rPr>
        <w:t xml:space="preserve">or </w:t>
      </w:r>
      <w:r w:rsidRPr="006508A5">
        <w:rPr>
          <w:b/>
          <w:iCs/>
          <w:u w:val="single"/>
        </w:rPr>
        <w:t>global security</w:t>
      </w:r>
      <w:r w:rsidRPr="006508A5">
        <w:rPr>
          <w:sz w:val="16"/>
        </w:rPr>
        <w:t>. (Schoch-Spana et al. 2017, 323)</w:t>
      </w:r>
    </w:p>
    <w:p w14:paraId="5EB6E64D" w14:textId="77777777" w:rsidR="00AE7C43" w:rsidRPr="006508A5" w:rsidRDefault="00AE7C43" w:rsidP="00AE7C43">
      <w:pPr>
        <w:spacing w:after="0"/>
        <w:rPr>
          <w:u w:val="single"/>
        </w:rPr>
      </w:pPr>
      <w:r w:rsidRPr="006508A5">
        <w:rPr>
          <w:u w:val="single"/>
        </w:rPr>
        <w:t>Though humanity has lived with diseases</w:t>
      </w:r>
      <w:r w:rsidRPr="006508A5">
        <w:rPr>
          <w:sz w:val="16"/>
        </w:rPr>
        <w:t xml:space="preserve"> since its earliest history, </w:t>
      </w:r>
      <w:r w:rsidRPr="006508A5">
        <w:rPr>
          <w:u w:val="single"/>
        </w:rPr>
        <w:t xml:space="preserve">the </w:t>
      </w:r>
      <w:r w:rsidRPr="006508A5">
        <w:rPr>
          <w:b/>
          <w:iCs/>
          <w:u w:val="single"/>
        </w:rPr>
        <w:t>contemporary possibility</w:t>
      </w:r>
      <w:r w:rsidRPr="006508A5">
        <w:rPr>
          <w:u w:val="single"/>
        </w:rPr>
        <w:t xml:space="preserve"> of such a risk has </w:t>
      </w:r>
      <w:r w:rsidRPr="006508A5">
        <w:rPr>
          <w:b/>
          <w:iCs/>
          <w:u w:val="single"/>
        </w:rPr>
        <w:t>increased</w:t>
      </w:r>
      <w:r w:rsidRPr="006508A5">
        <w:rPr>
          <w:sz w:val="16"/>
        </w:rPr>
        <w:t xml:space="preserve">. The global </w:t>
      </w:r>
      <w:r w:rsidRPr="006508A5">
        <w:rPr>
          <w:u w:val="single"/>
        </w:rPr>
        <w:t xml:space="preserve">population recently climbed to over 8 billion, and the overall </w:t>
      </w:r>
      <w:r w:rsidRPr="006508A5">
        <w:rPr>
          <w:b/>
          <w:iCs/>
          <w:u w:val="single"/>
        </w:rPr>
        <w:t>population density</w:t>
      </w:r>
      <w:r w:rsidRPr="006508A5">
        <w:rPr>
          <w:u w:val="single"/>
        </w:rPr>
        <w:t xml:space="preserve"> continues to increase</w:t>
      </w:r>
      <w:r w:rsidRPr="006508A5">
        <w:rPr>
          <w:sz w:val="16"/>
        </w:rPr>
        <w:t xml:space="preserve"> (Roser et al. 2013). </w:t>
      </w:r>
      <w:r w:rsidRPr="006508A5">
        <w:rPr>
          <w:u w:val="single"/>
        </w:rPr>
        <w:t xml:space="preserve">With more individuals, there are more possible origins of new </w:t>
      </w:r>
      <w:r w:rsidRPr="006508A5">
        <w:rPr>
          <w:b/>
          <w:iCs/>
          <w:u w:val="single"/>
        </w:rPr>
        <w:t>pandemic diseases</w:t>
      </w:r>
      <w:r w:rsidRPr="006508A5">
        <w:rPr>
          <w:sz w:val="16"/>
        </w:rPr>
        <w:t xml:space="preserve">. As of 2018, </w:t>
      </w:r>
      <w:r w:rsidRPr="006508A5">
        <w:rPr>
          <w:u w:val="single"/>
        </w:rPr>
        <w:t>55% of the world’s population lived in urban areas</w:t>
      </w:r>
      <w:r w:rsidRPr="006508A5">
        <w:rPr>
          <w:sz w:val="16"/>
        </w:rPr>
        <w:t xml:space="preserve"> (UN DESA 2018), and an estimated 65% by 2050 (UN DESA 2019). </w:t>
      </w:r>
      <w:r w:rsidRPr="006508A5">
        <w:rPr>
          <w:u w:val="single"/>
        </w:rPr>
        <w:t xml:space="preserve">People living closer to one another will likely increase the </w:t>
      </w:r>
      <w:r w:rsidRPr="006508A5">
        <w:rPr>
          <w:b/>
          <w:iCs/>
          <w:u w:val="single"/>
        </w:rPr>
        <w:t>transmission rates</w:t>
      </w:r>
      <w:r w:rsidRPr="006508A5">
        <w:rPr>
          <w:u w:val="single"/>
        </w:rPr>
        <w:t>.</w:t>
      </w:r>
    </w:p>
    <w:p w14:paraId="29AE0824" w14:textId="77777777" w:rsidR="00AE7C43" w:rsidRPr="006508A5" w:rsidRDefault="00AE7C43" w:rsidP="00AE7C43">
      <w:pPr>
        <w:spacing w:after="0"/>
        <w:rPr>
          <w:sz w:val="16"/>
        </w:rPr>
      </w:pPr>
      <w:r w:rsidRPr="006508A5">
        <w:rPr>
          <w:u w:val="single"/>
        </w:rPr>
        <w:t xml:space="preserve">Many facets of </w:t>
      </w:r>
      <w:r w:rsidRPr="006508A5">
        <w:rPr>
          <w:highlight w:val="green"/>
          <w:u w:val="single"/>
        </w:rPr>
        <w:t>modern life</w:t>
      </w:r>
      <w:r w:rsidRPr="006508A5">
        <w:rPr>
          <w:u w:val="single"/>
        </w:rPr>
        <w:t xml:space="preserve"> further </w:t>
      </w:r>
      <w:r w:rsidRPr="006508A5">
        <w:rPr>
          <w:b/>
          <w:iCs/>
          <w:highlight w:val="green"/>
          <w:u w:val="single"/>
        </w:rPr>
        <w:t>increase</w:t>
      </w:r>
      <w:r w:rsidRPr="006508A5">
        <w:rPr>
          <w:u w:val="single"/>
        </w:rPr>
        <w:t xml:space="preserve"> a </w:t>
      </w:r>
      <w:r w:rsidRPr="006508A5">
        <w:rPr>
          <w:b/>
          <w:iCs/>
          <w:highlight w:val="green"/>
          <w:u w:val="single"/>
        </w:rPr>
        <w:t>pandemic’s</w:t>
      </w:r>
      <w:r w:rsidRPr="006508A5">
        <w:rPr>
          <w:u w:val="single"/>
        </w:rPr>
        <w:t xml:space="preserve"> </w:t>
      </w:r>
      <w:r w:rsidRPr="006508A5">
        <w:rPr>
          <w:b/>
          <w:iCs/>
          <w:u w:val="single"/>
        </w:rPr>
        <w:t xml:space="preserve">possible </w:t>
      </w:r>
      <w:r w:rsidRPr="006508A5">
        <w:rPr>
          <w:b/>
          <w:iCs/>
          <w:highlight w:val="green"/>
          <w:u w:val="single"/>
        </w:rPr>
        <w:t>severity</w:t>
      </w:r>
      <w:r w:rsidRPr="006508A5">
        <w:rPr>
          <w:sz w:val="16"/>
        </w:rPr>
        <w:t xml:space="preserve">, </w:t>
      </w:r>
      <w:r w:rsidRPr="006508A5">
        <w:rPr>
          <w:b/>
          <w:iCs/>
          <w:u w:val="single"/>
        </w:rPr>
        <w:t>scope</w:t>
      </w:r>
      <w:r w:rsidRPr="006508A5">
        <w:rPr>
          <w:sz w:val="16"/>
        </w:rPr>
        <w:t xml:space="preserve">, </w:t>
      </w:r>
      <w:r w:rsidRPr="006508A5">
        <w:rPr>
          <w:u w:val="single"/>
        </w:rPr>
        <w:t xml:space="preserve">and </w:t>
      </w:r>
      <w:r w:rsidRPr="006508A5">
        <w:rPr>
          <w:b/>
          <w:iCs/>
          <w:u w:val="single"/>
        </w:rPr>
        <w:t>scale</w:t>
      </w:r>
      <w:r w:rsidRPr="006508A5">
        <w:rPr>
          <w:sz w:val="16"/>
        </w:rPr>
        <w:t xml:space="preserve"> (Jones et al. 2008; Morse 1995). </w:t>
      </w:r>
      <w:r w:rsidRPr="006508A5">
        <w:rPr>
          <w:b/>
          <w:iCs/>
          <w:u w:val="single"/>
        </w:rPr>
        <w:t>Deforestation</w:t>
      </w:r>
      <w:r w:rsidRPr="006508A5">
        <w:rPr>
          <w:u w:val="single"/>
        </w:rPr>
        <w:t xml:space="preserve">, </w:t>
      </w:r>
      <w:r w:rsidRPr="006508A5">
        <w:rPr>
          <w:b/>
          <w:iCs/>
          <w:u w:val="single"/>
        </w:rPr>
        <w:t>industrial farming</w:t>
      </w:r>
      <w:r w:rsidRPr="006508A5">
        <w:rPr>
          <w:sz w:val="16"/>
        </w:rPr>
        <w:t xml:space="preserve">, </w:t>
      </w:r>
      <w:r w:rsidRPr="006508A5">
        <w:rPr>
          <w:u w:val="single"/>
        </w:rPr>
        <w:t xml:space="preserve">and meat production practices combined with </w:t>
      </w:r>
      <w:r w:rsidRPr="006508A5">
        <w:rPr>
          <w:b/>
          <w:iCs/>
          <w:highlight w:val="green"/>
          <w:u w:val="single"/>
        </w:rPr>
        <w:t>climate change</w:t>
      </w:r>
      <w:r w:rsidRPr="006508A5">
        <w:rPr>
          <w:highlight w:val="green"/>
          <w:u w:val="single"/>
        </w:rPr>
        <w:t xml:space="preserve"> increase</w:t>
      </w:r>
      <w:r w:rsidRPr="006508A5">
        <w:rPr>
          <w:u w:val="single"/>
        </w:rPr>
        <w:t xml:space="preserve"> the </w:t>
      </w:r>
      <w:r w:rsidRPr="006508A5">
        <w:rPr>
          <w:highlight w:val="green"/>
          <w:u w:val="single"/>
        </w:rPr>
        <w:t xml:space="preserve">likelihood of </w:t>
      </w:r>
      <w:r w:rsidRPr="006508A5">
        <w:rPr>
          <w:b/>
          <w:iCs/>
          <w:highlight w:val="green"/>
          <w:u w:val="single"/>
        </w:rPr>
        <w:t>zoonotic</w:t>
      </w:r>
      <w:r w:rsidRPr="006508A5">
        <w:rPr>
          <w:b/>
          <w:iCs/>
          <w:u w:val="single"/>
        </w:rPr>
        <w:t xml:space="preserve"> </w:t>
      </w:r>
      <w:r w:rsidRPr="006508A5">
        <w:rPr>
          <w:b/>
          <w:iCs/>
          <w:highlight w:val="green"/>
          <w:u w:val="single"/>
        </w:rPr>
        <w:t>transmission</w:t>
      </w:r>
      <w:r w:rsidRPr="006508A5">
        <w:rPr>
          <w:u w:val="single"/>
        </w:rPr>
        <w:t xml:space="preserve"> of pathogens from animals to humans</w:t>
      </w:r>
      <w:r w:rsidRPr="006508A5">
        <w:rPr>
          <w:sz w:val="16"/>
        </w:rPr>
        <w:t xml:space="preserve">. The </w:t>
      </w:r>
      <w:r w:rsidRPr="006508A5">
        <w:rPr>
          <w:b/>
          <w:iCs/>
          <w:highlight w:val="green"/>
          <w:u w:val="single"/>
        </w:rPr>
        <w:t>melting permafrost</w:t>
      </w:r>
      <w:r w:rsidRPr="006508A5">
        <w:rPr>
          <w:sz w:val="16"/>
        </w:rPr>
        <w:t xml:space="preserve">, </w:t>
      </w:r>
      <w:r w:rsidRPr="006508A5">
        <w:rPr>
          <w:u w:val="single"/>
        </w:rPr>
        <w:t>increased ultraviolet immunosuppression</w:t>
      </w:r>
      <w:r w:rsidRPr="006508A5">
        <w:rPr>
          <w:sz w:val="16"/>
        </w:rPr>
        <w:t xml:space="preserve">, </w:t>
      </w:r>
      <w:r w:rsidRPr="006508A5">
        <w:rPr>
          <w:u w:val="single"/>
        </w:rPr>
        <w:t xml:space="preserve">changing </w:t>
      </w:r>
      <w:r w:rsidRPr="006508A5">
        <w:rPr>
          <w:b/>
          <w:iCs/>
          <w:highlight w:val="green"/>
          <w:u w:val="single"/>
        </w:rPr>
        <w:t>weather patterns</w:t>
      </w:r>
      <w:r w:rsidRPr="006508A5">
        <w:rPr>
          <w:sz w:val="16"/>
        </w:rPr>
        <w:t xml:space="preserve">, </w:t>
      </w:r>
      <w:r w:rsidRPr="006508A5">
        <w:rPr>
          <w:u w:val="single"/>
        </w:rPr>
        <w:t xml:space="preserve">and </w:t>
      </w:r>
      <w:r w:rsidRPr="006508A5">
        <w:rPr>
          <w:b/>
          <w:iCs/>
          <w:u w:val="single"/>
        </w:rPr>
        <w:t>arctic thawing</w:t>
      </w:r>
      <w:r w:rsidRPr="006508A5">
        <w:rPr>
          <w:sz w:val="16"/>
        </w:rPr>
        <w:t xml:space="preserve"> that comes with global warming </w:t>
      </w:r>
      <w:r w:rsidRPr="006508A5">
        <w:rPr>
          <w:u w:val="single"/>
        </w:rPr>
        <w:t xml:space="preserve">may </w:t>
      </w:r>
      <w:r w:rsidRPr="006508A5">
        <w:rPr>
          <w:b/>
          <w:iCs/>
          <w:highlight w:val="green"/>
          <w:u w:val="single"/>
        </w:rPr>
        <w:t>unleash pathogens</w:t>
      </w:r>
      <w:r w:rsidRPr="006508A5">
        <w:rPr>
          <w:u w:val="single"/>
        </w:rPr>
        <w:t xml:space="preserve"> frozen long ago</w:t>
      </w:r>
      <w:r w:rsidRPr="006508A5">
        <w:rPr>
          <w:sz w:val="16"/>
        </w:rPr>
        <w:t xml:space="preserve"> (Hofmeister et al. 2021). </w:t>
      </w:r>
      <w:r w:rsidRPr="006508A5">
        <w:rPr>
          <w:u w:val="single"/>
        </w:rPr>
        <w:t xml:space="preserve">Alternatively, </w:t>
      </w:r>
      <w:proofErr w:type="gramStart"/>
      <w:r w:rsidRPr="006508A5">
        <w:rPr>
          <w:u w:val="single"/>
        </w:rPr>
        <w:t xml:space="preserve">trigger </w:t>
      </w:r>
      <w:r w:rsidRPr="006508A5">
        <w:rPr>
          <w:b/>
          <w:iCs/>
          <w:u w:val="single"/>
        </w:rPr>
        <w:t>pathogenic mutations</w:t>
      </w:r>
      <w:r w:rsidRPr="006508A5">
        <w:rPr>
          <w:u w:val="single"/>
        </w:rPr>
        <w:t xml:space="preserve"> in</w:t>
      </w:r>
      <w:proofErr w:type="gramEnd"/>
      <w:r w:rsidRPr="006508A5">
        <w:rPr>
          <w:u w:val="single"/>
        </w:rPr>
        <w:t xml:space="preserve"> previously non-pathogenic organisms</w:t>
      </w:r>
      <w:r w:rsidRPr="006508A5">
        <w:rPr>
          <w:sz w:val="16"/>
        </w:rPr>
        <w:t xml:space="preserve">. </w:t>
      </w:r>
      <w:r w:rsidRPr="006508A5">
        <w:rPr>
          <w:u w:val="single"/>
        </w:rPr>
        <w:t xml:space="preserve">The ease of global transportation also </w:t>
      </w:r>
      <w:r w:rsidRPr="006508A5">
        <w:rPr>
          <w:b/>
          <w:iCs/>
          <w:u w:val="single"/>
        </w:rPr>
        <w:t>dramatically increases</w:t>
      </w:r>
      <w:r w:rsidRPr="006508A5">
        <w:rPr>
          <w:u w:val="single"/>
        </w:rPr>
        <w:t xml:space="preserve"> the risk of future pandemics</w:t>
      </w:r>
      <w:r w:rsidRPr="006508A5">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147B23B3" w14:textId="77777777" w:rsidR="00AE7C43" w:rsidRPr="006508A5" w:rsidRDefault="00AE7C43" w:rsidP="00AE7C43">
      <w:pPr>
        <w:spacing w:after="0"/>
        <w:rPr>
          <w:sz w:val="16"/>
        </w:rPr>
      </w:pPr>
      <w:r w:rsidRPr="006508A5">
        <w:rPr>
          <w:u w:val="single"/>
        </w:rPr>
        <w:t xml:space="preserve">Another often singled but </w:t>
      </w:r>
      <w:r w:rsidRPr="006508A5">
        <w:rPr>
          <w:b/>
          <w:iCs/>
          <w:u w:val="single"/>
        </w:rPr>
        <w:t>under-recognized</w:t>
      </w:r>
      <w:r w:rsidRPr="006508A5">
        <w:rPr>
          <w:u w:val="single"/>
        </w:rPr>
        <w:t xml:space="preserve"> future pandemic </w:t>
      </w:r>
      <w:r w:rsidRPr="006508A5">
        <w:rPr>
          <w:b/>
          <w:iCs/>
          <w:u w:val="single"/>
        </w:rPr>
        <w:t>risk</w:t>
      </w:r>
      <w:r w:rsidRPr="006508A5">
        <w:rPr>
          <w:u w:val="single"/>
        </w:rPr>
        <w:t xml:space="preserve"> is so-called </w:t>
      </w:r>
      <w:r w:rsidRPr="006508A5">
        <w:rPr>
          <w:b/>
          <w:iCs/>
          <w:u w:val="single"/>
        </w:rPr>
        <w:t>super bugs</w:t>
      </w:r>
      <w:r w:rsidRPr="006508A5">
        <w:rPr>
          <w:u w:val="single"/>
        </w:rPr>
        <w:t xml:space="preserve">, </w:t>
      </w:r>
      <w:r w:rsidRPr="006508A5">
        <w:rPr>
          <w:b/>
          <w:iCs/>
          <w:u w:val="single"/>
        </w:rPr>
        <w:t>antimicrobial resistant bacteria</w:t>
      </w:r>
      <w:r w:rsidRPr="006508A5">
        <w:rPr>
          <w:sz w:val="16"/>
        </w:rPr>
        <w:t>.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53153C9A" w14:textId="77777777" w:rsidR="00AE7C43" w:rsidRPr="006508A5" w:rsidRDefault="00AE7C43" w:rsidP="00AE7C43">
      <w:pPr>
        <w:spacing w:after="0"/>
        <w:rPr>
          <w:sz w:val="16"/>
        </w:rPr>
      </w:pPr>
      <w:r w:rsidRPr="006508A5">
        <w:rPr>
          <w:sz w:val="16"/>
        </w:rPr>
        <w:t xml:space="preserve">The </w:t>
      </w:r>
      <w:r w:rsidRPr="006508A5">
        <w:rPr>
          <w:highlight w:val="green"/>
          <w:u w:val="single"/>
        </w:rPr>
        <w:t>potential risk</w:t>
      </w:r>
      <w:r w:rsidRPr="006508A5">
        <w:rPr>
          <w:u w:val="single"/>
        </w:rPr>
        <w:t xml:space="preserve"> from superbugs </w:t>
      </w:r>
      <w:r w:rsidRPr="006508A5">
        <w:rPr>
          <w:highlight w:val="green"/>
          <w:u w:val="single"/>
        </w:rPr>
        <w:t xml:space="preserve">is </w:t>
      </w:r>
      <w:r w:rsidRPr="006508A5">
        <w:rPr>
          <w:b/>
          <w:iCs/>
          <w:highlight w:val="green"/>
          <w:u w:val="single"/>
        </w:rPr>
        <w:t>grave</w:t>
      </w:r>
      <w:r w:rsidRPr="006508A5">
        <w:rPr>
          <w:sz w:val="16"/>
        </w:rPr>
        <w:t>. The general director of the WHO described it as being a “</w:t>
      </w:r>
      <w:r w:rsidRPr="006508A5">
        <w:rPr>
          <w:b/>
          <w:iCs/>
          <w:highlight w:val="green"/>
          <w:u w:val="single"/>
        </w:rPr>
        <w:t>fundamental threat</w:t>
      </w:r>
      <w:r w:rsidRPr="006508A5">
        <w:rPr>
          <w:highlight w:val="green"/>
          <w:u w:val="single"/>
        </w:rPr>
        <w:t xml:space="preserve"> to</w:t>
      </w:r>
      <w:r w:rsidRPr="006508A5">
        <w:rPr>
          <w:u w:val="single"/>
        </w:rPr>
        <w:t xml:space="preserve"> human </w:t>
      </w:r>
      <w:r w:rsidRPr="006508A5">
        <w:rPr>
          <w:highlight w:val="green"/>
          <w:u w:val="single"/>
        </w:rPr>
        <w:t>health</w:t>
      </w:r>
      <w:r w:rsidRPr="006508A5">
        <w:rPr>
          <w:sz w:val="16"/>
        </w:rPr>
        <w:t xml:space="preserve">, </w:t>
      </w:r>
      <w:r w:rsidRPr="006508A5">
        <w:rPr>
          <w:u w:val="single"/>
        </w:rPr>
        <w:t xml:space="preserve">development </w:t>
      </w:r>
      <w:r w:rsidRPr="006508A5">
        <w:rPr>
          <w:highlight w:val="green"/>
          <w:u w:val="single"/>
        </w:rPr>
        <w:t>and security</w:t>
      </w:r>
      <w:r w:rsidRPr="006508A5">
        <w:rPr>
          <w:sz w:val="16"/>
        </w:rPr>
        <w:t xml:space="preserve">” (Fox 2016). </w:t>
      </w:r>
      <w:r w:rsidRPr="006508A5">
        <w:rPr>
          <w:u w:val="single"/>
        </w:rPr>
        <w:t>In the USA alone</w:t>
      </w:r>
      <w:r w:rsidRPr="006508A5">
        <w:rPr>
          <w:sz w:val="16"/>
        </w:rPr>
        <w:t xml:space="preserve">, in 2019 the rate of superbug infections was 2.8 million each year with more than 35,000 deaths (CDC 2019). </w:t>
      </w:r>
      <w:r w:rsidRPr="006508A5">
        <w:rPr>
          <w:u w:val="single"/>
        </w:rPr>
        <w:t>This rate has likely risen by 15% between 2019 and 2020</w:t>
      </w:r>
      <w:r w:rsidRPr="006508A5">
        <w:rPr>
          <w:sz w:val="16"/>
        </w:rPr>
        <w:t xml:space="preserve"> (Mishra 2022). </w:t>
      </w:r>
      <w:r w:rsidRPr="006508A5">
        <w:rPr>
          <w:b/>
          <w:iCs/>
          <w:u w:val="single"/>
        </w:rPr>
        <w:t>Globally</w:t>
      </w:r>
      <w:r w:rsidRPr="006508A5">
        <w:rPr>
          <w:u w:val="single"/>
        </w:rPr>
        <w:t xml:space="preserve"> the situation is </w:t>
      </w:r>
      <w:r w:rsidRPr="006508A5">
        <w:rPr>
          <w:b/>
          <w:iCs/>
          <w:u w:val="single"/>
        </w:rPr>
        <w:t>worse</w:t>
      </w:r>
      <w:r w:rsidRPr="006508A5">
        <w:rPr>
          <w:sz w:val="16"/>
        </w:rPr>
        <w:t xml:space="preserve">. </w:t>
      </w:r>
      <w:r w:rsidRPr="006508A5">
        <w:rPr>
          <w:u w:val="single"/>
        </w:rPr>
        <w:t xml:space="preserve">In 2019 an estimated </w:t>
      </w:r>
      <w:r w:rsidRPr="006508A5">
        <w:rPr>
          <w:b/>
          <w:iCs/>
          <w:u w:val="single"/>
        </w:rPr>
        <w:t>1.27 million deaths</w:t>
      </w:r>
      <w:r w:rsidRPr="006508A5">
        <w:rPr>
          <w:u w:val="single"/>
        </w:rPr>
        <w:t xml:space="preserve"> were </w:t>
      </w:r>
      <w:r w:rsidRPr="006508A5">
        <w:rPr>
          <w:b/>
          <w:iCs/>
          <w:u w:val="single"/>
        </w:rPr>
        <w:t>directly tied</w:t>
      </w:r>
      <w:r w:rsidRPr="006508A5">
        <w:rPr>
          <w:u w:val="single"/>
        </w:rPr>
        <w:t xml:space="preserve"> to these superbugs</w:t>
      </w:r>
      <w:r w:rsidRPr="006508A5">
        <w:rPr>
          <w:sz w:val="16"/>
        </w:rPr>
        <w:t xml:space="preserve">, with another 4.95 million associated with such infections. The </w:t>
      </w:r>
      <w:r w:rsidRPr="006508A5">
        <w:rPr>
          <w:u w:val="single"/>
        </w:rPr>
        <w:t xml:space="preserve">global burden of these infections is likely </w:t>
      </w:r>
      <w:r w:rsidRPr="006508A5">
        <w:rPr>
          <w:b/>
          <w:iCs/>
          <w:u w:val="single"/>
        </w:rPr>
        <w:t>higher than HIV</w:t>
      </w:r>
      <w:r w:rsidRPr="006508A5">
        <w:rPr>
          <w:u w:val="single"/>
        </w:rPr>
        <w:t xml:space="preserve"> or </w:t>
      </w:r>
      <w:r w:rsidRPr="006508A5">
        <w:rPr>
          <w:b/>
          <w:iCs/>
          <w:u w:val="single"/>
        </w:rPr>
        <w:t>Malaria</w:t>
      </w:r>
      <w:r w:rsidRPr="006508A5">
        <w:rPr>
          <w:sz w:val="16"/>
        </w:rPr>
        <w:t>. Like many other pandemic-related topics, the global burden of these diseases unequally spread with much higher concentrations in Sub-Saharan Africa and South Asia (Antimicrobial Resistance Collaborators 2022).</w:t>
      </w:r>
    </w:p>
    <w:p w14:paraId="70C2D116" w14:textId="77777777" w:rsidR="00AE7C43" w:rsidRPr="006508A5" w:rsidRDefault="00AE7C43" w:rsidP="00AE7C43">
      <w:pPr>
        <w:spacing w:after="0"/>
        <w:rPr>
          <w:sz w:val="16"/>
        </w:rPr>
      </w:pPr>
      <w:r w:rsidRPr="006508A5">
        <w:rPr>
          <w:sz w:val="16"/>
        </w:rPr>
        <w:t>Biomedical researcher Dr. Brian K. Coombes described the severity of the situation, “</w:t>
      </w:r>
      <w:r w:rsidRPr="006508A5">
        <w:rPr>
          <w:u w:val="single"/>
        </w:rPr>
        <w:t xml:space="preserve">antibiotics are the foundation on which </w:t>
      </w:r>
      <w:r w:rsidRPr="006508A5">
        <w:rPr>
          <w:b/>
          <w:iCs/>
          <w:u w:val="single"/>
        </w:rPr>
        <w:t>all modern medicine</w:t>
      </w:r>
      <w:r w:rsidRPr="006508A5">
        <w:rPr>
          <w:u w:val="single"/>
        </w:rPr>
        <w:t xml:space="preserve"> rests. Cancer chemotherapy</w:t>
      </w:r>
      <w:r w:rsidRPr="006508A5">
        <w:rPr>
          <w:sz w:val="16"/>
        </w:rPr>
        <w:t xml:space="preserve">, </w:t>
      </w:r>
      <w:r w:rsidRPr="006508A5">
        <w:rPr>
          <w:b/>
          <w:iCs/>
          <w:u w:val="single"/>
        </w:rPr>
        <w:t>organ transplants</w:t>
      </w:r>
      <w:r w:rsidRPr="006508A5">
        <w:rPr>
          <w:sz w:val="16"/>
        </w:rPr>
        <w:t xml:space="preserve">, </w:t>
      </w:r>
      <w:r w:rsidRPr="006508A5">
        <w:rPr>
          <w:b/>
          <w:iCs/>
          <w:u w:val="single"/>
        </w:rPr>
        <w:t>surgeries</w:t>
      </w:r>
      <w:r w:rsidRPr="006508A5">
        <w:rPr>
          <w:sz w:val="16"/>
        </w:rPr>
        <w:t xml:space="preserve">, </w:t>
      </w:r>
      <w:r w:rsidRPr="006508A5">
        <w:rPr>
          <w:u w:val="single"/>
        </w:rPr>
        <w:t xml:space="preserve">and childbirth all </w:t>
      </w:r>
      <w:r w:rsidRPr="006508A5">
        <w:rPr>
          <w:b/>
          <w:iCs/>
          <w:u w:val="single"/>
        </w:rPr>
        <w:t>rely on antibiotics</w:t>
      </w:r>
      <w:r w:rsidRPr="006508A5">
        <w:rPr>
          <w:u w:val="single"/>
        </w:rPr>
        <w:t xml:space="preserve"> to </w:t>
      </w:r>
      <w:r w:rsidRPr="006508A5">
        <w:rPr>
          <w:b/>
          <w:iCs/>
          <w:u w:val="single"/>
        </w:rPr>
        <w:t>prevent infections</w:t>
      </w:r>
      <w:r w:rsidRPr="006508A5">
        <w:rPr>
          <w:sz w:val="16"/>
        </w:rPr>
        <w:t xml:space="preserve">. </w:t>
      </w:r>
      <w:r w:rsidRPr="006508A5">
        <w:rPr>
          <w:u w:val="single"/>
        </w:rPr>
        <w:t>If you can’t treat those</w:t>
      </w:r>
      <w:r w:rsidRPr="006508A5">
        <w:rPr>
          <w:sz w:val="16"/>
        </w:rPr>
        <w:t xml:space="preserve">, </w:t>
      </w:r>
      <w:r w:rsidRPr="006508A5">
        <w:rPr>
          <w:u w:val="single"/>
        </w:rPr>
        <w:t xml:space="preserve">then we </w:t>
      </w:r>
      <w:r w:rsidRPr="006508A5">
        <w:rPr>
          <w:b/>
          <w:iCs/>
          <w:u w:val="single"/>
        </w:rPr>
        <w:t>lose the medical advances</w:t>
      </w:r>
      <w:r w:rsidRPr="006508A5">
        <w:rPr>
          <w:u w:val="single"/>
        </w:rPr>
        <w:t xml:space="preserve"> we have made in the last </w:t>
      </w:r>
      <w:r w:rsidRPr="006508A5">
        <w:rPr>
          <w:b/>
          <w:iCs/>
          <w:u w:val="single"/>
        </w:rPr>
        <w:t>50 years</w:t>
      </w:r>
      <w:r w:rsidRPr="006508A5">
        <w:rPr>
          <w:sz w:val="16"/>
        </w:rPr>
        <w:t>” (Miller 2015).</w:t>
      </w:r>
    </w:p>
    <w:p w14:paraId="7CDC1D78" w14:textId="77777777" w:rsidR="00AE7C43" w:rsidRPr="006508A5" w:rsidRDefault="00AE7C43" w:rsidP="00AE7C43">
      <w:pPr>
        <w:spacing w:after="0"/>
        <w:rPr>
          <w:sz w:val="16"/>
        </w:rPr>
      </w:pPr>
      <w:r w:rsidRPr="006508A5">
        <w:rPr>
          <w:sz w:val="16"/>
        </w:rPr>
        <w:t xml:space="preserve">Even if bio risks, such as </w:t>
      </w:r>
      <w:r w:rsidRPr="006508A5">
        <w:rPr>
          <w:u w:val="single"/>
        </w:rPr>
        <w:t>pandemics</w:t>
      </w:r>
      <w:r w:rsidRPr="006508A5">
        <w:rPr>
          <w:sz w:val="16"/>
        </w:rPr>
        <w:t xml:space="preserve">, are not technically defined as a genuine existential threat and are instead understood as a global catastrophic risk, </w:t>
      </w:r>
      <w:r w:rsidRPr="006508A5">
        <w:rPr>
          <w:u w:val="single"/>
        </w:rPr>
        <w:t>there is a consensus that they should be an issue of global priority</w:t>
      </w:r>
      <w:r w:rsidRPr="006508A5">
        <w:rPr>
          <w:sz w:val="16"/>
        </w:rPr>
        <w:t xml:space="preserve"> (Connell 2017; Palmer et al. 2017). These evaluations of the destructive potential of pandemics focus on it being the direct cause of an existential or global catastrophic threat. </w:t>
      </w:r>
      <w:r w:rsidRPr="006508A5">
        <w:rPr>
          <w:u w:val="single"/>
        </w:rPr>
        <w:t xml:space="preserve">The </w:t>
      </w:r>
      <w:r w:rsidRPr="006508A5">
        <w:rPr>
          <w:highlight w:val="green"/>
          <w:u w:val="single"/>
        </w:rPr>
        <w:t>possibility of pandemics following</w:t>
      </w:r>
      <w:r w:rsidRPr="006508A5">
        <w:rPr>
          <w:sz w:val="16"/>
        </w:rPr>
        <w:t xml:space="preserve"> similar </w:t>
      </w:r>
      <w:r w:rsidRPr="006508A5">
        <w:rPr>
          <w:highlight w:val="green"/>
          <w:u w:val="single"/>
        </w:rPr>
        <w:t>pathways</w:t>
      </w:r>
      <w:r w:rsidRPr="006508A5">
        <w:rPr>
          <w:sz w:val="16"/>
        </w:rPr>
        <w:t xml:space="preserve"> as discussed </w:t>
      </w:r>
      <w:r w:rsidRPr="006508A5">
        <w:rPr>
          <w:highlight w:val="green"/>
          <w:u w:val="single"/>
        </w:rPr>
        <w:t xml:space="preserve">regarding </w:t>
      </w:r>
      <w:r w:rsidRPr="006508A5">
        <w:rPr>
          <w:b/>
          <w:iCs/>
          <w:highlight w:val="green"/>
          <w:u w:val="single"/>
        </w:rPr>
        <w:t>Great Power Conflicts</w:t>
      </w:r>
      <w:r w:rsidRPr="006508A5">
        <w:rPr>
          <w:u w:val="single"/>
        </w:rPr>
        <w:t xml:space="preserve"> </w:t>
      </w:r>
      <w:r w:rsidRPr="006508A5">
        <w:rPr>
          <w:highlight w:val="green"/>
          <w:u w:val="single"/>
        </w:rPr>
        <w:t>makes</w:t>
      </w:r>
      <w:r w:rsidRPr="006508A5">
        <w:rPr>
          <w:u w:val="single"/>
        </w:rPr>
        <w:t xml:space="preserve"> a </w:t>
      </w:r>
      <w:r w:rsidRPr="006508A5">
        <w:rPr>
          <w:highlight w:val="green"/>
          <w:u w:val="single"/>
        </w:rPr>
        <w:t>pandemic</w:t>
      </w:r>
      <w:r w:rsidRPr="006508A5">
        <w:rPr>
          <w:u w:val="single"/>
        </w:rPr>
        <w:t xml:space="preserve">’s indirect or compounding </w:t>
      </w:r>
      <w:r w:rsidRPr="006508A5">
        <w:rPr>
          <w:highlight w:val="green"/>
          <w:u w:val="single"/>
        </w:rPr>
        <w:t>risk a</w:t>
      </w:r>
      <w:r w:rsidRPr="006508A5">
        <w:rPr>
          <w:u w:val="single"/>
        </w:rPr>
        <w:t xml:space="preserve"> topic of </w:t>
      </w:r>
      <w:r w:rsidRPr="006508A5">
        <w:rPr>
          <w:highlight w:val="green"/>
          <w:u w:val="single"/>
        </w:rPr>
        <w:t>concern</w:t>
      </w:r>
      <w:r w:rsidRPr="006508A5">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236374C3" w14:textId="77777777" w:rsidR="00AE7C43" w:rsidRPr="006508A5" w:rsidRDefault="00AE7C43" w:rsidP="00AE7C43">
      <w:pPr>
        <w:spacing w:after="0"/>
        <w:rPr>
          <w:sz w:val="16"/>
        </w:rPr>
      </w:pPr>
    </w:p>
    <w:p w14:paraId="39833388" w14:textId="77777777" w:rsidR="00AE7C43" w:rsidRPr="006508A5" w:rsidRDefault="00AE7C43" w:rsidP="00AE7C43">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Health resilience </w:t>
      </w:r>
      <w:proofErr w:type="gramStart"/>
      <w:r w:rsidRPr="006508A5">
        <w:rPr>
          <w:rFonts w:eastAsiaTheme="majorEastAsia" w:cstheme="majorBidi"/>
          <w:b/>
          <w:iCs/>
          <w:sz w:val="26"/>
        </w:rPr>
        <w:t>deescalates</w:t>
      </w:r>
      <w:proofErr w:type="gramEnd"/>
      <w:r w:rsidRPr="006508A5">
        <w:rPr>
          <w:rFonts w:eastAsiaTheme="majorEastAsia" w:cstheme="majorBidi"/>
          <w:b/>
          <w:iCs/>
          <w:sz w:val="26"/>
        </w:rPr>
        <w:t xml:space="preserve"> risks</w:t>
      </w:r>
    </w:p>
    <w:p w14:paraId="795CC850" w14:textId="77777777" w:rsidR="00AE7C43" w:rsidRPr="006508A5" w:rsidRDefault="00AE7C43" w:rsidP="00AE7C43">
      <w:pPr>
        <w:spacing w:after="0"/>
      </w:pPr>
      <w:r w:rsidRPr="006508A5">
        <w:rPr>
          <w:b/>
          <w:bCs/>
          <w:sz w:val="26"/>
        </w:rPr>
        <w:t>Barnea</w:t>
      </w:r>
      <w:r w:rsidRPr="006508A5">
        <w:t xml:space="preserve"> et al 20</w:t>
      </w:r>
      <w:r w:rsidRPr="006508A5">
        <w:rPr>
          <w:b/>
          <w:bCs/>
          <w:sz w:val="26"/>
        </w:rPr>
        <w:t>20</w:t>
      </w:r>
      <w:r w:rsidRPr="006508A5">
        <w:t xml:space="preserve"> – Royi Barnea is an Adjunct Lecturer at Netanya academic college; Yossi Weiss Associate Professor, Department of Health Systems Management at Ariel University; Joshua Shemer is the chair of the Assuta Medical Centers network (“Health: an essential component of national resilience,” Journal of Global Health Reports)</w:t>
      </w:r>
    </w:p>
    <w:p w14:paraId="777D9215" w14:textId="77777777" w:rsidR="00AE7C43" w:rsidRPr="006508A5" w:rsidRDefault="00AE7C43" w:rsidP="00AE7C43">
      <w:pPr>
        <w:spacing w:after="0"/>
        <w:rPr>
          <w:sz w:val="16"/>
        </w:rPr>
      </w:pPr>
      <w:r w:rsidRPr="006508A5">
        <w:rPr>
          <w:sz w:val="16"/>
        </w:rPr>
        <w:t xml:space="preserve">The term “national resilience” originally referred only to a country’s military capacity, but was later expanded to include political-psychological aspects.5 According to Friedland, </w:t>
      </w:r>
      <w:r w:rsidRPr="006508A5">
        <w:rPr>
          <w:u w:val="single"/>
        </w:rPr>
        <w:t>“</w:t>
      </w:r>
      <w:r w:rsidRPr="006508A5">
        <w:rPr>
          <w:highlight w:val="green"/>
          <w:u w:val="single"/>
        </w:rPr>
        <w:t>national resilience” is</w:t>
      </w:r>
      <w:r w:rsidRPr="006508A5">
        <w:rPr>
          <w:u w:val="single"/>
        </w:rPr>
        <w:t xml:space="preserve"> the </w:t>
      </w:r>
      <w:r w:rsidRPr="006508A5">
        <w:rPr>
          <w:highlight w:val="green"/>
          <w:u w:val="single"/>
        </w:rPr>
        <w:t>ability</w:t>
      </w:r>
      <w:r w:rsidRPr="006508A5">
        <w:rPr>
          <w:sz w:val="16"/>
        </w:rPr>
        <w:t xml:space="preserve"> of a society </w:t>
      </w:r>
      <w:r w:rsidRPr="006508A5">
        <w:rPr>
          <w:highlight w:val="green"/>
          <w:u w:val="single"/>
        </w:rPr>
        <w:t>to withstand</w:t>
      </w:r>
      <w:r w:rsidRPr="006508A5">
        <w:rPr>
          <w:sz w:val="16"/>
          <w:highlight w:val="green"/>
        </w:rPr>
        <w:t xml:space="preserve"> </w:t>
      </w:r>
      <w:r w:rsidRPr="006508A5">
        <w:rPr>
          <w:sz w:val="16"/>
        </w:rPr>
        <w:t xml:space="preserve">adversities and </w:t>
      </w:r>
      <w:r w:rsidRPr="006508A5">
        <w:rPr>
          <w:u w:val="single"/>
        </w:rPr>
        <w:t xml:space="preserve">crises, such as </w:t>
      </w:r>
      <w:r w:rsidRPr="006508A5">
        <w:rPr>
          <w:b/>
          <w:iCs/>
          <w:highlight w:val="green"/>
          <w:u w:val="single"/>
        </w:rPr>
        <w:t>natural disasters</w:t>
      </w:r>
      <w:r w:rsidRPr="006508A5">
        <w:rPr>
          <w:highlight w:val="green"/>
          <w:u w:val="single"/>
        </w:rPr>
        <w:t xml:space="preserve"> </w:t>
      </w:r>
      <w:r w:rsidRPr="006508A5">
        <w:rPr>
          <w:u w:val="single"/>
        </w:rPr>
        <w:t>or</w:t>
      </w:r>
      <w:r w:rsidRPr="006508A5">
        <w:rPr>
          <w:sz w:val="16"/>
        </w:rPr>
        <w:t xml:space="preserve"> national security events (</w:t>
      </w:r>
      <w:r w:rsidRPr="006508A5">
        <w:rPr>
          <w:b/>
          <w:iCs/>
          <w:highlight w:val="green"/>
          <w:u w:val="single"/>
        </w:rPr>
        <w:t>wars</w:t>
      </w:r>
      <w:r w:rsidRPr="006508A5">
        <w:rPr>
          <w:highlight w:val="green"/>
          <w:u w:val="single"/>
        </w:rPr>
        <w:t xml:space="preserve"> </w:t>
      </w:r>
      <w:r w:rsidRPr="006508A5">
        <w:rPr>
          <w:u w:val="single"/>
        </w:rPr>
        <w:t xml:space="preserve">or </w:t>
      </w:r>
      <w:r w:rsidRPr="006508A5">
        <w:rPr>
          <w:b/>
          <w:iCs/>
          <w:highlight w:val="green"/>
          <w:u w:val="single"/>
        </w:rPr>
        <w:t>terror</w:t>
      </w:r>
      <w:r w:rsidRPr="006508A5">
        <w:rPr>
          <w:b/>
          <w:iCs/>
          <w:u w:val="single"/>
        </w:rPr>
        <w:t xml:space="preserve"> attacks</w:t>
      </w:r>
      <w:r w:rsidRPr="006508A5">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275A148F" w14:textId="77777777" w:rsidR="00AE7C43" w:rsidRPr="006508A5" w:rsidRDefault="00AE7C43" w:rsidP="00AE7C43">
      <w:pPr>
        <w:spacing w:after="0"/>
        <w:rPr>
          <w:sz w:val="16"/>
        </w:rPr>
      </w:pPr>
      <w:r w:rsidRPr="006508A5">
        <w:rPr>
          <w:sz w:val="16"/>
        </w:rPr>
        <w:t xml:space="preserve">Since the beginning of the second millennium, there has been a growth in the number of policy documents relating to national resilience published by various organizations and countries (Table 1). These definitions imply that </w:t>
      </w:r>
      <w:r w:rsidRPr="006508A5">
        <w:rPr>
          <w:u w:val="single"/>
        </w:rPr>
        <w:t>national resilience</w:t>
      </w:r>
      <w:r w:rsidRPr="006508A5">
        <w:rPr>
          <w:sz w:val="16"/>
        </w:rPr>
        <w:t xml:space="preserve"> is usually perceived in terms of well-being and sustainability as well as </w:t>
      </w:r>
      <w:r w:rsidRPr="006508A5">
        <w:rPr>
          <w:u w:val="single"/>
        </w:rPr>
        <w:t>in</w:t>
      </w:r>
      <w:r w:rsidRPr="006508A5">
        <w:rPr>
          <w:sz w:val="16"/>
        </w:rPr>
        <w:t xml:space="preserve"> terms of </w:t>
      </w:r>
      <w:r w:rsidRPr="006508A5">
        <w:rPr>
          <w:u w:val="single"/>
        </w:rPr>
        <w:t xml:space="preserve">risk </w:t>
      </w:r>
      <w:proofErr w:type="gramStart"/>
      <w:r w:rsidRPr="006508A5">
        <w:rPr>
          <w:u w:val="single"/>
        </w:rPr>
        <w:t>management</w:t>
      </w:r>
      <w:proofErr w:type="gramEnd"/>
      <w:r w:rsidRPr="006508A5">
        <w:rPr>
          <w:sz w:val="16"/>
        </w:rPr>
        <w:t xml:space="preserve"> which </w:t>
      </w:r>
      <w:r w:rsidRPr="006508A5">
        <w:rPr>
          <w:u w:val="single"/>
        </w:rPr>
        <w:t xml:space="preserve">has </w:t>
      </w:r>
      <w:r w:rsidRPr="006508A5">
        <w:rPr>
          <w:highlight w:val="green"/>
          <w:u w:val="single"/>
        </w:rPr>
        <w:t>grown from the need</w:t>
      </w:r>
      <w:r w:rsidRPr="006508A5">
        <w:rPr>
          <w:sz w:val="16"/>
          <w:highlight w:val="green"/>
        </w:rPr>
        <w:t xml:space="preserve"> </w:t>
      </w:r>
      <w:r w:rsidRPr="006508A5">
        <w:rPr>
          <w:sz w:val="16"/>
        </w:rPr>
        <w:t xml:space="preserve">of countries </w:t>
      </w:r>
      <w:r w:rsidRPr="006508A5">
        <w:rPr>
          <w:highlight w:val="green"/>
          <w:u w:val="single"/>
        </w:rPr>
        <w:t>to</w:t>
      </w:r>
      <w:r w:rsidRPr="006508A5">
        <w:rPr>
          <w:u w:val="single"/>
        </w:rPr>
        <w:t xml:space="preserve"> </w:t>
      </w:r>
      <w:r w:rsidRPr="006508A5">
        <w:rPr>
          <w:highlight w:val="green"/>
          <w:u w:val="single"/>
        </w:rPr>
        <w:t xml:space="preserve">deal with </w:t>
      </w:r>
      <w:r w:rsidRPr="006508A5">
        <w:rPr>
          <w:u w:val="single"/>
        </w:rPr>
        <w:t xml:space="preserve">security threats such as </w:t>
      </w:r>
      <w:r w:rsidRPr="006508A5">
        <w:rPr>
          <w:b/>
          <w:iCs/>
          <w:u w:val="single"/>
        </w:rPr>
        <w:t>terrorism</w:t>
      </w:r>
      <w:r w:rsidRPr="006508A5">
        <w:rPr>
          <w:u w:val="single"/>
        </w:rPr>
        <w:t xml:space="preserve">, </w:t>
      </w:r>
      <w:r w:rsidRPr="006508A5">
        <w:rPr>
          <w:b/>
          <w:iCs/>
          <w:highlight w:val="green"/>
          <w:u w:val="single"/>
        </w:rPr>
        <w:t>economic crises</w:t>
      </w:r>
      <w:r w:rsidRPr="006508A5">
        <w:rPr>
          <w:sz w:val="16"/>
          <w:highlight w:val="green"/>
        </w:rPr>
        <w:t xml:space="preserve"> </w:t>
      </w:r>
      <w:r w:rsidRPr="006508A5">
        <w:rPr>
          <w:sz w:val="16"/>
        </w:rPr>
        <w:t xml:space="preserve">(e.g. the 2008 global economic crisis), </w:t>
      </w:r>
      <w:r w:rsidRPr="006508A5">
        <w:rPr>
          <w:highlight w:val="green"/>
          <w:u w:val="single"/>
        </w:rPr>
        <w:t>and</w:t>
      </w:r>
      <w:r w:rsidRPr="006508A5">
        <w:rPr>
          <w:sz w:val="16"/>
        </w:rPr>
        <w:t xml:space="preserve"> more prevalent </w:t>
      </w:r>
      <w:r w:rsidRPr="006508A5">
        <w:rPr>
          <w:b/>
          <w:iCs/>
          <w:u w:val="single"/>
        </w:rPr>
        <w:t>natural disasters</w:t>
      </w:r>
      <w:r w:rsidRPr="006508A5">
        <w:rPr>
          <w:u w:val="single"/>
        </w:rPr>
        <w:t xml:space="preserve"> due to </w:t>
      </w:r>
      <w:r w:rsidRPr="006508A5">
        <w:rPr>
          <w:b/>
          <w:iCs/>
          <w:highlight w:val="green"/>
          <w:u w:val="single"/>
        </w:rPr>
        <w:t>climate change</w:t>
      </w:r>
      <w:r w:rsidRPr="006508A5">
        <w:rPr>
          <w:sz w:val="16"/>
        </w:rPr>
        <w:t>.</w:t>
      </w:r>
    </w:p>
    <w:p w14:paraId="45D37F33" w14:textId="77777777" w:rsidR="00AE7C43" w:rsidRPr="006508A5" w:rsidRDefault="00AE7C43" w:rsidP="00AE7C43">
      <w:pPr>
        <w:spacing w:after="0"/>
        <w:rPr>
          <w:sz w:val="16"/>
        </w:rPr>
      </w:pPr>
      <w:r w:rsidRPr="006508A5">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5DC3ABC8" w14:textId="77777777" w:rsidR="00AE7C43" w:rsidRPr="006508A5" w:rsidRDefault="00AE7C43" w:rsidP="00AE7C43">
      <w:pPr>
        <w:spacing w:after="0"/>
        <w:rPr>
          <w:sz w:val="16"/>
        </w:rPr>
      </w:pPr>
      <w:r w:rsidRPr="006508A5">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36A1F2D8" w14:textId="77777777" w:rsidR="00AE7C43" w:rsidRPr="006508A5" w:rsidRDefault="00AE7C43" w:rsidP="00AE7C43">
      <w:pPr>
        <w:spacing w:after="0"/>
        <w:rPr>
          <w:sz w:val="16"/>
        </w:rPr>
      </w:pPr>
      <w:r w:rsidRPr="006508A5">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7DEE247A" w14:textId="77777777" w:rsidR="00AE7C43" w:rsidRPr="006508A5" w:rsidRDefault="00AE7C43" w:rsidP="00AE7C43">
      <w:pPr>
        <w:spacing w:after="0"/>
        <w:rPr>
          <w:sz w:val="16"/>
        </w:rPr>
      </w:pPr>
      <w:r w:rsidRPr="006508A5">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33FA5E9F" w14:textId="77777777" w:rsidR="00AE7C43" w:rsidRPr="006508A5" w:rsidRDefault="00AE7C43" w:rsidP="00AE7C43">
      <w:pPr>
        <w:spacing w:after="0"/>
        <w:rPr>
          <w:sz w:val="16"/>
        </w:rPr>
      </w:pPr>
      <w:r w:rsidRPr="006508A5">
        <w:rPr>
          <w:sz w:val="16"/>
        </w:rPr>
        <w:t>Health as a determinant of national resilience</w:t>
      </w:r>
    </w:p>
    <w:p w14:paraId="270CCECF" w14:textId="77777777" w:rsidR="00AE7C43" w:rsidRPr="006508A5" w:rsidRDefault="00AE7C43" w:rsidP="00AE7C43">
      <w:pPr>
        <w:spacing w:after="0"/>
        <w:rPr>
          <w:sz w:val="16"/>
        </w:rPr>
      </w:pPr>
      <w:r w:rsidRPr="006508A5">
        <w:rPr>
          <w:sz w:val="16"/>
        </w:rPr>
        <w:t xml:space="preserve">A health component is included in all three levels of resilience suggesting that </w:t>
      </w:r>
      <w:r w:rsidRPr="006508A5">
        <w:rPr>
          <w:b/>
          <w:iCs/>
          <w:highlight w:val="green"/>
          <w:u w:val="single"/>
        </w:rPr>
        <w:t>health is</w:t>
      </w:r>
      <w:r w:rsidRPr="006508A5">
        <w:rPr>
          <w:b/>
          <w:iCs/>
          <w:u w:val="single"/>
        </w:rPr>
        <w:t xml:space="preserve"> an important </w:t>
      </w:r>
      <w:r w:rsidRPr="006508A5">
        <w:rPr>
          <w:b/>
          <w:iCs/>
          <w:highlight w:val="green"/>
          <w:u w:val="single"/>
        </w:rPr>
        <w:t>determinant of resilience at all societal levels</w:t>
      </w:r>
      <w:r w:rsidRPr="006508A5">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6508A5">
        <w:rPr>
          <w:u w:val="single"/>
        </w:rPr>
        <w:t xml:space="preserve">community resilience includes the protection of human life, health, economy and </w:t>
      </w:r>
      <w:r w:rsidRPr="006508A5">
        <w:rPr>
          <w:b/>
          <w:iCs/>
          <w:u w:val="single"/>
        </w:rPr>
        <w:t>preparedness of infrastructures</w:t>
      </w:r>
      <w:r w:rsidRPr="006508A5">
        <w:rPr>
          <w:sz w:val="16"/>
        </w:rPr>
        <w:t xml:space="preserve"> and the environment </w:t>
      </w:r>
      <w:r w:rsidRPr="006508A5">
        <w:rPr>
          <w:u w:val="single"/>
        </w:rPr>
        <w:t>for coping</w:t>
      </w:r>
      <w:r w:rsidRPr="006508A5">
        <w:rPr>
          <w:sz w:val="16"/>
        </w:rPr>
        <w:t xml:space="preserve">. There are those who argue that community resilience is also related to perceived social support, to the strength of social connections, and to the physical and mental health of the public.1 According to Wulff et al., </w:t>
      </w:r>
      <w:r w:rsidRPr="006508A5">
        <w:rPr>
          <w:highlight w:val="green"/>
          <w:u w:val="single"/>
        </w:rPr>
        <w:t xml:space="preserve">community resilience stems from </w:t>
      </w:r>
      <w:r w:rsidRPr="006508A5">
        <w:rPr>
          <w:u w:val="single"/>
        </w:rPr>
        <w:t xml:space="preserve">good health and strong health systems, improved </w:t>
      </w:r>
      <w:r w:rsidRPr="006508A5">
        <w:rPr>
          <w:highlight w:val="green"/>
          <w:u w:val="single"/>
        </w:rPr>
        <w:t>health status of populations</w:t>
      </w:r>
      <w:r w:rsidRPr="006508A5">
        <w:rPr>
          <w:u w:val="single"/>
        </w:rPr>
        <w:t>, and the ability to maintain a healthy physical and mental state of individuals and communities and to deal with major physical and mental changes</w:t>
      </w:r>
      <w:r w:rsidRPr="006508A5">
        <w:rPr>
          <w:sz w:val="16"/>
        </w:rPr>
        <w:t xml:space="preserve">.14 Consequently, </w:t>
      </w:r>
      <w:r w:rsidRPr="006508A5">
        <w:rPr>
          <w:b/>
          <w:iCs/>
          <w:u w:val="single"/>
        </w:rPr>
        <w:t>health systems can be regarded as the key to promoting community health resilience</w:t>
      </w:r>
      <w:r w:rsidRPr="006508A5">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6508A5">
        <w:rPr>
          <w:u w:val="single"/>
        </w:rPr>
        <w:t xml:space="preserve">These </w:t>
      </w:r>
      <w:r w:rsidRPr="006508A5">
        <w:rPr>
          <w:highlight w:val="green"/>
          <w:u w:val="single"/>
        </w:rPr>
        <w:t xml:space="preserve">building blocks </w:t>
      </w:r>
      <w:r w:rsidRPr="006508A5">
        <w:rPr>
          <w:sz w:val="16"/>
        </w:rPr>
        <w:t xml:space="preserve">relate to public and private resources and </w:t>
      </w:r>
      <w:r w:rsidRPr="006508A5">
        <w:rPr>
          <w:highlight w:val="green"/>
          <w:u w:val="single"/>
        </w:rPr>
        <w:t>include</w:t>
      </w:r>
      <w:r w:rsidRPr="006508A5">
        <w:rPr>
          <w:sz w:val="16"/>
        </w:rPr>
        <w:t xml:space="preserve"> health services, </w:t>
      </w:r>
      <w:r w:rsidRPr="006508A5">
        <w:rPr>
          <w:b/>
          <w:iCs/>
          <w:highlight w:val="green"/>
          <w:u w:val="single"/>
        </w:rPr>
        <w:t>personnel</w:t>
      </w:r>
      <w:r w:rsidRPr="006508A5">
        <w:rPr>
          <w:b/>
          <w:iCs/>
          <w:u w:val="single"/>
        </w:rPr>
        <w:t>,</w:t>
      </w:r>
      <w:r w:rsidRPr="006508A5">
        <w:rPr>
          <w:sz w:val="16"/>
        </w:rPr>
        <w:t xml:space="preserve"> information, access to medical equipment, vaccines and the quality and safety of technology, finance and coverage, </w:t>
      </w:r>
      <w:r w:rsidRPr="006508A5">
        <w:rPr>
          <w:u w:val="single"/>
        </w:rPr>
        <w:t>governance and leadership.</w:t>
      </w:r>
      <w:r w:rsidRPr="006508A5">
        <w:rPr>
          <w:sz w:val="16"/>
        </w:rPr>
        <w:t xml:space="preserve">15 </w:t>
      </w:r>
      <w:r w:rsidRPr="006508A5">
        <w:rPr>
          <w:highlight w:val="green"/>
          <w:u w:val="single"/>
        </w:rPr>
        <w:t>Strengthening</w:t>
      </w:r>
      <w:r w:rsidRPr="006508A5">
        <w:rPr>
          <w:u w:val="single"/>
        </w:rPr>
        <w:t xml:space="preserve"> the </w:t>
      </w:r>
      <w:r w:rsidRPr="006508A5">
        <w:rPr>
          <w:highlight w:val="green"/>
          <w:u w:val="single"/>
        </w:rPr>
        <w:t xml:space="preserve">health system </w:t>
      </w:r>
      <w:r w:rsidRPr="006508A5">
        <w:rPr>
          <w:u w:val="single"/>
        </w:rPr>
        <w:t>by improving health outcomes</w:t>
      </w:r>
      <w:r w:rsidRPr="006508A5">
        <w:rPr>
          <w:sz w:val="16"/>
        </w:rPr>
        <w:t xml:space="preserve">, such as health indicators, response to health needs, </w:t>
      </w:r>
      <w:r w:rsidRPr="006508A5">
        <w:rPr>
          <w:u w:val="single"/>
        </w:rPr>
        <w:t xml:space="preserve">protection </w:t>
      </w:r>
      <w:r w:rsidRPr="006508A5">
        <w:rPr>
          <w:highlight w:val="green"/>
          <w:u w:val="single"/>
        </w:rPr>
        <w:t xml:space="preserve">from </w:t>
      </w:r>
      <w:r w:rsidRPr="006508A5">
        <w:rPr>
          <w:b/>
          <w:iCs/>
          <w:highlight w:val="green"/>
          <w:u w:val="single"/>
        </w:rPr>
        <w:t>economic</w:t>
      </w:r>
      <w:r w:rsidRPr="006508A5">
        <w:rPr>
          <w:highlight w:val="green"/>
          <w:u w:val="single"/>
        </w:rPr>
        <w:t xml:space="preserve"> and </w:t>
      </w:r>
      <w:r w:rsidRPr="006508A5">
        <w:rPr>
          <w:b/>
          <w:iCs/>
          <w:highlight w:val="green"/>
          <w:u w:val="single"/>
        </w:rPr>
        <w:t>social risks</w:t>
      </w:r>
      <w:r w:rsidRPr="006508A5">
        <w:rPr>
          <w:highlight w:val="green"/>
          <w:u w:val="single"/>
        </w:rPr>
        <w:t xml:space="preserve"> </w:t>
      </w:r>
      <w:r w:rsidRPr="006508A5">
        <w:rPr>
          <w:u w:val="single"/>
        </w:rPr>
        <w:t xml:space="preserve">(insurance coverage) and efficiency of the system should </w:t>
      </w:r>
      <w:r w:rsidRPr="006508A5">
        <w:rPr>
          <w:highlight w:val="green"/>
          <w:u w:val="single"/>
        </w:rPr>
        <w:t xml:space="preserve">increase </w:t>
      </w:r>
      <w:r w:rsidRPr="006508A5">
        <w:rPr>
          <w:u w:val="single"/>
        </w:rPr>
        <w:t xml:space="preserve">the strength and </w:t>
      </w:r>
      <w:r w:rsidRPr="006508A5">
        <w:rPr>
          <w:b/>
          <w:iCs/>
          <w:highlight w:val="green"/>
          <w:u w:val="single"/>
        </w:rPr>
        <w:t>resilience of the</w:t>
      </w:r>
      <w:r w:rsidRPr="006508A5">
        <w:rPr>
          <w:b/>
          <w:iCs/>
          <w:u w:val="single"/>
        </w:rPr>
        <w:t xml:space="preserve"> community and the </w:t>
      </w:r>
      <w:r w:rsidRPr="006508A5">
        <w:rPr>
          <w:b/>
          <w:iCs/>
          <w:highlight w:val="green"/>
          <w:u w:val="single"/>
        </w:rPr>
        <w:t>nation</w:t>
      </w:r>
      <w:r w:rsidRPr="006508A5">
        <w:rPr>
          <w:sz w:val="16"/>
        </w:rPr>
        <w:t>.</w:t>
      </w:r>
    </w:p>
    <w:p w14:paraId="316694E5" w14:textId="77777777" w:rsidR="00AE7C43" w:rsidRPr="0078672D" w:rsidRDefault="00AE7C43" w:rsidP="00AE7C43"/>
    <w:p w14:paraId="476AE9C9" w14:textId="77777777" w:rsidR="00AE7C43" w:rsidRPr="00904249" w:rsidRDefault="00AE7C43" w:rsidP="00AE7C43">
      <w:pPr>
        <w:pStyle w:val="Heading3"/>
      </w:pPr>
      <w:r w:rsidRPr="00904249">
        <w:t>Advantage 2 – Uniformity</w:t>
      </w:r>
    </w:p>
    <w:p w14:paraId="6B97A0A1" w14:textId="77777777" w:rsidR="00AE7C43" w:rsidRPr="006508A5" w:rsidRDefault="00AE7C43" w:rsidP="00AE7C43">
      <w:pPr>
        <w:keepNext/>
        <w:keepLines/>
        <w:spacing w:before="40" w:after="0"/>
        <w:outlineLvl w:val="3"/>
        <w:rPr>
          <w:rFonts w:eastAsiaTheme="majorEastAsia" w:cstheme="majorBidi"/>
          <w:b/>
          <w:iCs/>
          <w:sz w:val="26"/>
          <w:u w:val="single"/>
        </w:rPr>
      </w:pPr>
      <w:r w:rsidRPr="006508A5">
        <w:rPr>
          <w:rFonts w:eastAsiaTheme="majorEastAsia" w:cstheme="majorBidi"/>
          <w:b/>
          <w:iCs/>
          <w:sz w:val="26"/>
        </w:rPr>
        <w:t xml:space="preserve">Advantage 2 is </w:t>
      </w:r>
      <w:r w:rsidRPr="006508A5">
        <w:rPr>
          <w:rFonts w:eastAsiaTheme="majorEastAsia" w:cstheme="majorBidi"/>
          <w:b/>
          <w:iCs/>
          <w:sz w:val="26"/>
          <w:u w:val="single"/>
        </w:rPr>
        <w:t>Uniformity.</w:t>
      </w:r>
    </w:p>
    <w:p w14:paraId="32FA2DCF" w14:textId="77777777" w:rsidR="00AE7C43" w:rsidRPr="006508A5" w:rsidRDefault="00AE7C43" w:rsidP="00AE7C43">
      <w:pPr>
        <w:keepNext/>
        <w:keepLines/>
        <w:spacing w:before="40" w:after="0"/>
        <w:outlineLvl w:val="3"/>
        <w:rPr>
          <w:rFonts w:eastAsiaTheme="majorEastAsia" w:cstheme="majorBidi"/>
          <w:b/>
          <w:iCs/>
          <w:sz w:val="26"/>
        </w:rPr>
      </w:pPr>
      <w:r w:rsidRPr="006508A5">
        <w:rPr>
          <w:rFonts w:eastAsiaTheme="majorEastAsia" w:cstheme="majorBidi"/>
          <w:b/>
          <w:iCs/>
          <w:sz w:val="26"/>
        </w:rPr>
        <w:t>Trump’s FTC will continue Biden era labor market antitrust enforcement, but worker welfare suits will fail absent whole-of-government coordination</w:t>
      </w:r>
    </w:p>
    <w:p w14:paraId="42BC38A3" w14:textId="77777777" w:rsidR="00AE7C43" w:rsidRPr="006508A5" w:rsidRDefault="00AE7C43" w:rsidP="00AE7C43">
      <w:pPr>
        <w:spacing w:after="0"/>
      </w:pPr>
      <w:r w:rsidRPr="006508A5">
        <w:rPr>
          <w:b/>
          <w:bCs/>
          <w:sz w:val="26"/>
        </w:rPr>
        <w:t>Kim</w:t>
      </w:r>
      <w:r w:rsidRPr="006508A5">
        <w:t xml:space="preserve"> 20</w:t>
      </w:r>
      <w:r w:rsidRPr="006508A5">
        <w:rPr>
          <w:b/>
          <w:bCs/>
          <w:sz w:val="26"/>
        </w:rPr>
        <w:t>25</w:t>
      </w:r>
      <w:r w:rsidRPr="006508A5">
        <w:t xml:space="preserve"> – Randy Kim is an Assistant City Solicitor for the City of Philadelphia Law Department (“The FTC’s Continued Focus on Labor Will Fail Without a Whole-of-Government Approach,” https://www.promarket.org/2025/03/21/the-ftcs-continued-focus-on-labor-will-fail-without-a-whole-of-government-approach/)</w:t>
      </w:r>
    </w:p>
    <w:p w14:paraId="49D5A845" w14:textId="77777777" w:rsidR="00AE7C43" w:rsidRPr="006508A5" w:rsidRDefault="00AE7C43" w:rsidP="00AE7C43">
      <w:pPr>
        <w:spacing w:after="0"/>
        <w:rPr>
          <w:u w:val="single"/>
        </w:rPr>
      </w:pPr>
      <w:r w:rsidRPr="006508A5">
        <w:rPr>
          <w:highlight w:val="green"/>
          <w:u w:val="single"/>
        </w:rPr>
        <w:t>To</w:t>
      </w:r>
      <w:r w:rsidRPr="006508A5">
        <w:rPr>
          <w:u w:val="single"/>
        </w:rPr>
        <w:t xml:space="preserve"> the </w:t>
      </w:r>
      <w:r w:rsidRPr="006508A5">
        <w:rPr>
          <w:highlight w:val="green"/>
          <w:u w:val="single"/>
        </w:rPr>
        <w:t>surprise of many</w:t>
      </w:r>
      <w:r w:rsidRPr="006508A5">
        <w:rPr>
          <w:u w:val="single"/>
        </w:rPr>
        <w:t>, the Federal Trade Commission under</w:t>
      </w:r>
      <w:r w:rsidRPr="006508A5">
        <w:rPr>
          <w:sz w:val="16"/>
        </w:rPr>
        <w:t xml:space="preserve"> the new </w:t>
      </w:r>
      <w:r w:rsidRPr="006508A5">
        <w:rPr>
          <w:u w:val="single"/>
        </w:rPr>
        <w:t>Trump</w:t>
      </w:r>
      <w:r w:rsidRPr="006508A5">
        <w:rPr>
          <w:sz w:val="16"/>
        </w:rPr>
        <w:t xml:space="preserve"> administration </w:t>
      </w:r>
      <w:r w:rsidRPr="006508A5">
        <w:rPr>
          <w:u w:val="single"/>
        </w:rPr>
        <w:t>has elected to continue, and even extend, some of the previous administration’s most significant policies and initiatives. For example, the Biden</w:t>
      </w:r>
      <w:r w:rsidRPr="006508A5">
        <w:rPr>
          <w:sz w:val="16"/>
        </w:rPr>
        <w:t xml:space="preserve"> administration’s FTC addressed what it perceived as lax merger enforcement by issuing revised </w:t>
      </w:r>
      <w:r w:rsidRPr="006508A5">
        <w:rPr>
          <w:u w:val="single"/>
        </w:rPr>
        <w:t>merger guidelines in 2023</w:t>
      </w:r>
      <w:r w:rsidRPr="006508A5">
        <w:rPr>
          <w:sz w:val="16"/>
        </w:rPr>
        <w:t xml:space="preserve"> that many in the private sector criticized as onerous. Contrary to what some expected would be a laxer stance from a pro-business Republican administration, </w:t>
      </w:r>
      <w:r w:rsidRPr="006508A5">
        <w:rPr>
          <w:highlight w:val="green"/>
          <w:u w:val="single"/>
        </w:rPr>
        <w:t xml:space="preserve">Trump’s FTC chair </w:t>
      </w:r>
      <w:r w:rsidRPr="006508A5">
        <w:rPr>
          <w:u w:val="single"/>
        </w:rPr>
        <w:t xml:space="preserve">Andrew Ferguson </w:t>
      </w:r>
      <w:r w:rsidRPr="006508A5">
        <w:rPr>
          <w:highlight w:val="green"/>
          <w:u w:val="single"/>
        </w:rPr>
        <w:t>announced</w:t>
      </w:r>
      <w:r w:rsidRPr="006508A5">
        <w:rPr>
          <w:sz w:val="16"/>
        </w:rPr>
        <w:t xml:space="preserve"> within two months of his appointment that </w:t>
      </w:r>
      <w:r w:rsidRPr="006508A5">
        <w:rPr>
          <w:highlight w:val="green"/>
          <w:u w:val="single"/>
        </w:rPr>
        <w:t>the</w:t>
      </w:r>
      <w:r w:rsidRPr="006508A5">
        <w:rPr>
          <w:u w:val="single"/>
        </w:rPr>
        <w:t xml:space="preserve"> stricter </w:t>
      </w:r>
      <w:r w:rsidRPr="006508A5">
        <w:rPr>
          <w:highlight w:val="green"/>
          <w:u w:val="single"/>
        </w:rPr>
        <w:t xml:space="preserve">Biden merger guidelines would remain </w:t>
      </w:r>
      <w:r w:rsidRPr="006508A5">
        <w:rPr>
          <w:u w:val="single"/>
        </w:rPr>
        <w:t>in place.</w:t>
      </w:r>
    </w:p>
    <w:p w14:paraId="24A53DDA" w14:textId="77777777" w:rsidR="00AE7C43" w:rsidRPr="006508A5" w:rsidRDefault="00AE7C43" w:rsidP="00AE7C43">
      <w:pPr>
        <w:spacing w:after="0"/>
        <w:rPr>
          <w:u w:val="single"/>
        </w:rPr>
      </w:pPr>
      <w:r w:rsidRPr="006508A5">
        <w:rPr>
          <w:sz w:val="16"/>
        </w:rPr>
        <w:t xml:space="preserve">One week after announcing the retention of the Biden merger guidelines, </w:t>
      </w:r>
      <w:r w:rsidRPr="006508A5">
        <w:rPr>
          <w:u w:val="single"/>
        </w:rPr>
        <w:t xml:space="preserve">Ferguson </w:t>
      </w:r>
      <w:r w:rsidRPr="006508A5">
        <w:rPr>
          <w:highlight w:val="green"/>
          <w:u w:val="single"/>
        </w:rPr>
        <w:t>issued</w:t>
      </w:r>
      <w:r w:rsidRPr="006508A5">
        <w:rPr>
          <w:u w:val="single"/>
        </w:rPr>
        <w:t xml:space="preserve"> </w:t>
      </w:r>
      <w:r w:rsidRPr="006508A5">
        <w:rPr>
          <w:sz w:val="16"/>
        </w:rPr>
        <w:t xml:space="preserve">a directive announcing the creation of </w:t>
      </w:r>
      <w:r w:rsidRPr="006508A5">
        <w:rPr>
          <w:highlight w:val="green"/>
          <w:u w:val="single"/>
        </w:rPr>
        <w:t xml:space="preserve">an intra-agency “Joint Labor Task Force” tasked with </w:t>
      </w:r>
      <w:r w:rsidRPr="006508A5">
        <w:rPr>
          <w:sz w:val="16"/>
        </w:rPr>
        <w:t xml:space="preserve">investigating and </w:t>
      </w:r>
      <w:r w:rsidRPr="006508A5">
        <w:rPr>
          <w:highlight w:val="green"/>
          <w:u w:val="single"/>
        </w:rPr>
        <w:t>prosecuting anticompetitive labor market conduct</w:t>
      </w:r>
      <w:r w:rsidRPr="006508A5">
        <w:rPr>
          <w:u w:val="single"/>
        </w:rPr>
        <w:t>. While limited to the FTC, the</w:t>
      </w:r>
      <w:r w:rsidRPr="006508A5">
        <w:rPr>
          <w:sz w:val="16"/>
        </w:rPr>
        <w:t xml:space="preserve"> </w:t>
      </w:r>
      <w:r w:rsidRPr="006508A5">
        <w:rPr>
          <w:u w:val="single"/>
        </w:rPr>
        <w:t>directive is reminiscent of a 2021 E</w:t>
      </w:r>
      <w:r w:rsidRPr="006508A5">
        <w:rPr>
          <w:sz w:val="16"/>
        </w:rPr>
        <w:t xml:space="preserve">xecutive </w:t>
      </w:r>
      <w:r w:rsidRPr="006508A5">
        <w:rPr>
          <w:u w:val="single"/>
        </w:rPr>
        <w:t>O</w:t>
      </w:r>
      <w:r w:rsidRPr="006508A5">
        <w:rPr>
          <w:sz w:val="16"/>
        </w:rPr>
        <w:t xml:space="preserve">rder </w:t>
      </w:r>
      <w:r w:rsidRPr="006508A5">
        <w:rPr>
          <w:u w:val="single"/>
        </w:rPr>
        <w:t>from Biden calling for a “whole-of-government effort to promote competition</w:t>
      </w:r>
      <w:r w:rsidRPr="006508A5">
        <w:rPr>
          <w:sz w:val="16"/>
        </w:rPr>
        <w:t xml:space="preserve"> in the American economy,” </w:t>
      </w:r>
      <w:r w:rsidRPr="006508A5">
        <w:rPr>
          <w:u w:val="single"/>
        </w:rPr>
        <w:t>which resulted in an unprecedented focus on labor markets.</w:t>
      </w:r>
    </w:p>
    <w:p w14:paraId="7242A56A" w14:textId="77777777" w:rsidR="00AE7C43" w:rsidRPr="006508A5" w:rsidRDefault="00AE7C43" w:rsidP="00AE7C43">
      <w:pPr>
        <w:spacing w:after="0"/>
        <w:rPr>
          <w:sz w:val="16"/>
        </w:rPr>
      </w:pPr>
      <w:r w:rsidRPr="006508A5">
        <w:rPr>
          <w:sz w:val="16"/>
        </w:rPr>
        <w:t>Namely, in response to the executive order, the Treasury Department issued a report in 2022 on “The State of Labor Market Competition” in consultation with the Department of Justice, the Department of Labor, and the FTC. The FTC and DOJ Antitrust Division also attempted to ban non-compete employment agreements and prosecute antitrust harms like wage-fixing and collusive “no poach” agreements with varied success.</w:t>
      </w:r>
    </w:p>
    <w:p w14:paraId="01D0CFD1" w14:textId="77777777" w:rsidR="00AE7C43" w:rsidRPr="006508A5" w:rsidRDefault="00AE7C43" w:rsidP="00AE7C43">
      <w:pPr>
        <w:spacing w:after="0"/>
        <w:rPr>
          <w:sz w:val="16"/>
        </w:rPr>
      </w:pPr>
      <w:r w:rsidRPr="006508A5">
        <w:rPr>
          <w:u w:val="single"/>
        </w:rPr>
        <w:t>Ferguson’s continuation of</w:t>
      </w:r>
      <w:r w:rsidRPr="006508A5">
        <w:rPr>
          <w:sz w:val="16"/>
        </w:rPr>
        <w:t xml:space="preserve"> former FTC Chair Lina </w:t>
      </w:r>
      <w:r w:rsidRPr="006508A5">
        <w:rPr>
          <w:u w:val="single"/>
        </w:rPr>
        <w:t>Khan’s emphasis on labor markets is welcome but cannot reverse by itself the half-century-long stagnation of wage growth for low-income U.S. workers. If this is to be accomplished, the Trump administration will have to continue its predecessor’s whole-of-government approach.</w:t>
      </w:r>
      <w:r w:rsidRPr="006508A5">
        <w:rPr>
          <w:b/>
          <w:iCs/>
          <w:u w:val="single"/>
        </w:rPr>
        <w:t xml:space="preserve"> </w:t>
      </w:r>
      <w:r w:rsidRPr="006508A5">
        <w:rPr>
          <w:u w:val="single"/>
        </w:rPr>
        <w:t xml:space="preserve">There is little </w:t>
      </w:r>
      <w:proofErr w:type="gramStart"/>
      <w:r w:rsidRPr="006508A5">
        <w:rPr>
          <w:u w:val="single"/>
        </w:rPr>
        <w:t>sign</w:t>
      </w:r>
      <w:proofErr w:type="gramEnd"/>
      <w:r w:rsidRPr="006508A5">
        <w:rPr>
          <w:u w:val="single"/>
        </w:rPr>
        <w:t xml:space="preserve"> yet this will be the case.</w:t>
      </w:r>
    </w:p>
    <w:p w14:paraId="42C14597" w14:textId="77777777" w:rsidR="00AE7C43" w:rsidRPr="006508A5" w:rsidRDefault="00AE7C43" w:rsidP="00AE7C43">
      <w:pPr>
        <w:spacing w:after="0"/>
        <w:rPr>
          <w:sz w:val="12"/>
          <w:szCs w:val="12"/>
        </w:rPr>
      </w:pPr>
      <w:r w:rsidRPr="006508A5">
        <w:rPr>
          <w:sz w:val="12"/>
          <w:szCs w:val="12"/>
        </w:rPr>
        <w:t>Antitrust can’t save low-wage workers</w:t>
      </w:r>
    </w:p>
    <w:p w14:paraId="0B978256" w14:textId="77777777" w:rsidR="00AE7C43" w:rsidRPr="006508A5" w:rsidRDefault="00AE7C43" w:rsidP="00AE7C43">
      <w:pPr>
        <w:spacing w:after="0"/>
        <w:rPr>
          <w:sz w:val="12"/>
          <w:szCs w:val="12"/>
        </w:rPr>
      </w:pPr>
      <w:r w:rsidRPr="006508A5">
        <w:rPr>
          <w:sz w:val="12"/>
          <w:szCs w:val="12"/>
        </w:rPr>
        <w:t xml:space="preserve">Prior to the Biden administration, the antitrust agencies and courts neglected anticompetitive labor market practices. While it is difficult to measure the aggregate economic effect of these abuses, we can infer their plausible negative economic impacts. For example, when an employer controls an entire geographic labor market, like a company town, they are a “monopsonist” that can lower wages or neglect working conditions because workers have no alternatives. Collusive no-poach agreements between labor market competitors not to hire one another’s workers similarly reduce worker bargaining power by limiting their exit options. Onerous non-compete clauses can also limit worker mobility, stifle potential innovation, and hamper new business creation. Lastly, agreements among competitors not to raise wages suppresses them below their competitive level. </w:t>
      </w:r>
      <w:proofErr w:type="gramStart"/>
      <w:r w:rsidRPr="006508A5">
        <w:rPr>
          <w:sz w:val="12"/>
          <w:szCs w:val="12"/>
        </w:rPr>
        <w:t>Thus</w:t>
      </w:r>
      <w:proofErr w:type="gramEnd"/>
      <w:r w:rsidRPr="006508A5">
        <w:rPr>
          <w:sz w:val="12"/>
          <w:szCs w:val="12"/>
        </w:rPr>
        <w:t xml:space="preserve"> increased agency enforcement efforts against these harms are warranted.</w:t>
      </w:r>
    </w:p>
    <w:p w14:paraId="4E6FC481" w14:textId="77777777" w:rsidR="00AE7C43" w:rsidRPr="006508A5" w:rsidRDefault="00AE7C43" w:rsidP="00AE7C43">
      <w:pPr>
        <w:spacing w:after="0"/>
        <w:rPr>
          <w:sz w:val="12"/>
          <w:szCs w:val="12"/>
        </w:rPr>
      </w:pPr>
      <w:r w:rsidRPr="006508A5">
        <w:rPr>
          <w:sz w:val="12"/>
          <w:szCs w:val="12"/>
        </w:rPr>
        <w:t>However, in isolation, increased enforcement of antitrust laws in labor markets is unlikely to result in significant improvements to stagnating wages, particularly for American workers employed in low-wage occupations.</w:t>
      </w:r>
    </w:p>
    <w:p w14:paraId="30D26999" w14:textId="77777777" w:rsidR="00AE7C43" w:rsidRPr="006508A5" w:rsidRDefault="00AE7C43" w:rsidP="00AE7C43">
      <w:pPr>
        <w:spacing w:after="0"/>
        <w:rPr>
          <w:sz w:val="12"/>
          <w:szCs w:val="12"/>
        </w:rPr>
      </w:pPr>
      <w:r w:rsidRPr="006508A5">
        <w:rPr>
          <w:sz w:val="12"/>
          <w:szCs w:val="12"/>
        </w:rPr>
        <w:t>Firstly, many studies have investigated if employer market concentration in the United States correlates with secular wage trends. These studies have produced varying conclusions on both how much market concentration really exists and how strongly said concentration correlates with low wages. Some studies find that local-level employer concentration, especially in densely populated urban areas, has trended downward. This led the Treasury Department to conclude in its 2022 report that “labor market concentration is a flawed proxy for labor market power.”</w:t>
      </w:r>
    </w:p>
    <w:p w14:paraId="1329D92B" w14:textId="77777777" w:rsidR="00AE7C43" w:rsidRPr="006508A5" w:rsidRDefault="00AE7C43" w:rsidP="00AE7C43">
      <w:pPr>
        <w:spacing w:after="0"/>
        <w:rPr>
          <w:sz w:val="12"/>
          <w:szCs w:val="12"/>
        </w:rPr>
      </w:pPr>
      <w:r w:rsidRPr="006508A5">
        <w:rPr>
          <w:sz w:val="12"/>
          <w:szCs w:val="12"/>
        </w:rPr>
        <w:t>In other words, while evidence suggests that labor market concentration correlates to lower wages, the impact on wage suppression in the aggregate may be negligible because the prevalence of concentration is in lesser populated areas, while the average worker lives in more densely populated areas with lower levels of concentration. For example, one study found low labor supply elasticities (workers not leaving jobs when wages are cut), yet the average employer market share was only nine percent. Employers appear to have wage-setting power even in putatively “thicker” markets where the number of firms should be competing wages up.</w:t>
      </w:r>
    </w:p>
    <w:p w14:paraId="477CFE25" w14:textId="77777777" w:rsidR="00AE7C43" w:rsidRPr="006508A5" w:rsidRDefault="00AE7C43" w:rsidP="00AE7C43">
      <w:pPr>
        <w:spacing w:after="0"/>
        <w:rPr>
          <w:sz w:val="12"/>
          <w:szCs w:val="12"/>
        </w:rPr>
      </w:pPr>
      <w:r w:rsidRPr="006508A5">
        <w:rPr>
          <w:sz w:val="12"/>
          <w:szCs w:val="12"/>
        </w:rPr>
        <w:t>Instead, wage stagnation is more likely the result of market failures inherent to labor markets that preference employers even without the presence of monopsony power or explicit anti-competitive conduct. These failures include a variety of labor market characteristics such as commute times, which critically determine workers’ job choice and reduce the geographic limits of labor markets. Worker preferences further differentiate every potential job offer across a myriad of tangible and intangible employer attributes, from healthcare benefits and retirement plan contributions to whether a worker has good rapport with their supervisor or enjoys nearby lunch eateries. Labor market “matching” is further constrained by employer preferences for worker attributes. Everything from educational background and work experience to racial, gender, sexuality, or even sports team affinities can play to employers’ biases.</w:t>
      </w:r>
    </w:p>
    <w:p w14:paraId="212E9BC6" w14:textId="77777777" w:rsidR="00AE7C43" w:rsidRPr="006508A5" w:rsidRDefault="00AE7C43" w:rsidP="00AE7C43">
      <w:pPr>
        <w:spacing w:after="0"/>
        <w:rPr>
          <w:sz w:val="12"/>
          <w:szCs w:val="12"/>
        </w:rPr>
      </w:pPr>
      <w:r w:rsidRPr="006508A5">
        <w:rPr>
          <w:sz w:val="12"/>
          <w:szCs w:val="12"/>
        </w:rPr>
        <w:t xml:space="preserve">There are also informational barriers for workers looking to move jobs. While consumers have access to a wealth of information, like regulated product labeling and online reviews, many important job attributes like workplace culture are difficult to discover without </w:t>
      </w:r>
      <w:proofErr w:type="gramStart"/>
      <w:r w:rsidRPr="006508A5">
        <w:rPr>
          <w:sz w:val="12"/>
          <w:szCs w:val="12"/>
        </w:rPr>
        <w:t>plying</w:t>
      </w:r>
      <w:proofErr w:type="gramEnd"/>
      <w:r w:rsidRPr="006508A5">
        <w:rPr>
          <w:sz w:val="12"/>
          <w:szCs w:val="12"/>
        </w:rPr>
        <w:t xml:space="preserve"> unreliable social networks and enduring months of sunk costs associated with researching, applying, interviewing, and changing jobs. On the other side of the labor market, employers have human resources departments, keep records of employee work history, and have more resources to understand worker exit options, giving them an informational advantage over workers and applicants.</w:t>
      </w:r>
    </w:p>
    <w:p w14:paraId="141AB59A" w14:textId="77777777" w:rsidR="00AE7C43" w:rsidRPr="006508A5" w:rsidRDefault="00AE7C43" w:rsidP="00AE7C43">
      <w:pPr>
        <w:spacing w:after="0"/>
        <w:rPr>
          <w:sz w:val="12"/>
          <w:szCs w:val="12"/>
        </w:rPr>
      </w:pPr>
      <w:r w:rsidRPr="006508A5">
        <w:rPr>
          <w:sz w:val="12"/>
          <w:szCs w:val="12"/>
        </w:rPr>
        <w:t>In a hypothetical perfectly competitive labor market, a firm that lowers wages any amount below their competitive level should promptly lose 100% of their workforce to competing employers. Because of these market frictions, an employer can realize labor savings even in competitive labor markets since employment is “sticky” and not all workers will leave instantly.</w:t>
      </w:r>
    </w:p>
    <w:p w14:paraId="5FB59109" w14:textId="77777777" w:rsidR="00AE7C43" w:rsidRPr="006508A5" w:rsidRDefault="00AE7C43" w:rsidP="00AE7C43">
      <w:pPr>
        <w:spacing w:after="0"/>
        <w:rPr>
          <w:sz w:val="12"/>
          <w:szCs w:val="12"/>
        </w:rPr>
      </w:pPr>
      <w:r w:rsidRPr="006508A5">
        <w:rPr>
          <w:sz w:val="12"/>
          <w:szCs w:val="12"/>
        </w:rPr>
        <w:t>Wage stagnation is the result of political failure to protect workers</w:t>
      </w:r>
    </w:p>
    <w:p w14:paraId="5389FA08" w14:textId="77777777" w:rsidR="00AE7C43" w:rsidRPr="006508A5" w:rsidRDefault="00AE7C43" w:rsidP="00AE7C43">
      <w:pPr>
        <w:spacing w:after="0"/>
        <w:rPr>
          <w:sz w:val="12"/>
          <w:szCs w:val="12"/>
        </w:rPr>
      </w:pPr>
      <w:r w:rsidRPr="006508A5">
        <w:rPr>
          <w:sz w:val="12"/>
          <w:szCs w:val="12"/>
        </w:rPr>
        <w:t>Thus, in the absence of political intervention or countervailing power, like union activity and the political will to protect it, most workers are structurally disadvantaged. Yet, as the Economic Policy Institute (EPI) has extensively documented and measured, the political support for worker protections has eroded for decades and accounts for most U.S. wage stagnation.</w:t>
      </w:r>
    </w:p>
    <w:p w14:paraId="6F49F718" w14:textId="77777777" w:rsidR="00AE7C43" w:rsidRPr="006508A5" w:rsidRDefault="00AE7C43" w:rsidP="00AE7C43">
      <w:pPr>
        <w:spacing w:after="0"/>
        <w:rPr>
          <w:sz w:val="12"/>
          <w:szCs w:val="12"/>
        </w:rPr>
      </w:pPr>
      <w:r w:rsidRPr="006508A5">
        <w:rPr>
          <w:sz w:val="12"/>
          <w:szCs w:val="12"/>
        </w:rPr>
        <w:t>The EPI estimates that many public policy choices and outcomes unrelated to anticompetitive labor market abuses, like the collapse in value of the minimum wage, collapse of political support for and membership in unions, elevated and sustained unemployment targets by the Federal Reserve to limit inflation, global trade agreements, outsourcing, and other unregulated economic developments can explain more than 75% of the divergence between U.S. worker productivity and wages from 1979, when average wages began to significantly decouple from worker productivity, to 2017.</w:t>
      </w:r>
    </w:p>
    <w:p w14:paraId="03994D08" w14:textId="77777777" w:rsidR="00AE7C43" w:rsidRPr="006508A5" w:rsidRDefault="00AE7C43" w:rsidP="00AE7C43">
      <w:pPr>
        <w:spacing w:after="0"/>
        <w:rPr>
          <w:sz w:val="12"/>
          <w:szCs w:val="12"/>
        </w:rPr>
      </w:pPr>
      <w:r w:rsidRPr="006508A5">
        <w:rPr>
          <w:sz w:val="12"/>
          <w:szCs w:val="12"/>
        </w:rPr>
        <w:t>At the bottom of the income maldistribution, low-wage workers are simultaneously least affected by employer concentration and anticompetitive restraints and most harmed by the political retreat from pro-labor protections.</w:t>
      </w:r>
    </w:p>
    <w:p w14:paraId="2B2CE261" w14:textId="77777777" w:rsidR="00AE7C43" w:rsidRPr="006508A5" w:rsidRDefault="00AE7C43" w:rsidP="00AE7C43">
      <w:pPr>
        <w:spacing w:after="0"/>
        <w:rPr>
          <w:sz w:val="12"/>
          <w:szCs w:val="12"/>
        </w:rPr>
      </w:pPr>
      <w:r w:rsidRPr="006508A5">
        <w:rPr>
          <w:sz w:val="12"/>
          <w:szCs w:val="12"/>
        </w:rPr>
        <w:t xml:space="preserve">For example, while an experienced antitrust attorney might face difficulty becoming a labor attorney at a firm across the street and enormous entry barriers to becoming a neurosurgeon, a grocery cashier may face fewer obstacles becoming a bookstore cashier, barista, or motel concierge because lower-wage workers are less specialized and therefore have more mobility. Lower-wage workers also tend to </w:t>
      </w:r>
      <w:proofErr w:type="gramStart"/>
      <w:r w:rsidRPr="006508A5">
        <w:rPr>
          <w:sz w:val="12"/>
          <w:szCs w:val="12"/>
        </w:rPr>
        <w:t>be concentrated</w:t>
      </w:r>
      <w:proofErr w:type="gramEnd"/>
      <w:r w:rsidRPr="006508A5">
        <w:rPr>
          <w:sz w:val="12"/>
          <w:szCs w:val="12"/>
        </w:rPr>
        <w:t xml:space="preserve"> in denser populated urban labor markets that have relatively more job openings and more employers in closer proximity to one another.</w:t>
      </w:r>
    </w:p>
    <w:p w14:paraId="73F57F19" w14:textId="77777777" w:rsidR="00AE7C43" w:rsidRPr="006508A5" w:rsidRDefault="00AE7C43" w:rsidP="00AE7C43">
      <w:pPr>
        <w:spacing w:after="0"/>
        <w:rPr>
          <w:sz w:val="12"/>
          <w:szCs w:val="12"/>
        </w:rPr>
      </w:pPr>
      <w:r w:rsidRPr="006508A5">
        <w:rPr>
          <w:sz w:val="12"/>
          <w:szCs w:val="12"/>
        </w:rPr>
        <w:t>Instead, these workers are comparatively harmed more by policy failures like the erosion of minimum wages, which the EPI has estimated accounts for nearly the entire growth of the gap between the lower tenth of income earners and the median wage over the last several decades. They are also more harmed by macroeconomic policies such as elevated interest rates that increase unemployment. These policies offset these workers’ comparative employment mobility with competition from a glut of desperate unemployed workers willing to accept less because of reduced bargaining power in a slack labor market. Finally, the EPI has found that low-wage workers also suffer more from employer-preferencing global trade agreements with low-income nations, under-enforcement of wage theft, lack of protections from labor outsourcing that often targets less specialized occupations, and lack of protection from employer-imposed mandatory arbitration clauses that limit judicial remedies.</w:t>
      </w:r>
    </w:p>
    <w:p w14:paraId="2C19D672" w14:textId="77777777" w:rsidR="00AE7C43" w:rsidRPr="006508A5" w:rsidRDefault="00AE7C43" w:rsidP="00AE7C43">
      <w:pPr>
        <w:spacing w:after="0"/>
        <w:rPr>
          <w:u w:val="single"/>
        </w:rPr>
      </w:pPr>
      <w:r w:rsidRPr="006508A5">
        <w:rPr>
          <w:u w:val="single"/>
        </w:rPr>
        <w:t>Ferguson for labor, Trump against</w:t>
      </w:r>
    </w:p>
    <w:p w14:paraId="7644B0B2" w14:textId="77777777" w:rsidR="00AE7C43" w:rsidRPr="006508A5" w:rsidRDefault="00AE7C43" w:rsidP="00AE7C43">
      <w:pPr>
        <w:spacing w:after="0"/>
        <w:rPr>
          <w:sz w:val="16"/>
        </w:rPr>
      </w:pPr>
      <w:r w:rsidRPr="006508A5">
        <w:rPr>
          <w:sz w:val="16"/>
        </w:rPr>
        <w:t xml:space="preserve">Thus, </w:t>
      </w:r>
      <w:r w:rsidRPr="006508A5">
        <w:rPr>
          <w:b/>
          <w:iCs/>
          <w:sz w:val="28"/>
          <w:szCs w:val="28"/>
          <w:u w:val="single"/>
        </w:rPr>
        <w:t xml:space="preserve">Ferguson’s Joint Labor </w:t>
      </w:r>
      <w:r w:rsidRPr="006508A5">
        <w:rPr>
          <w:b/>
          <w:iCs/>
          <w:sz w:val="28"/>
          <w:szCs w:val="28"/>
          <w:highlight w:val="green"/>
          <w:u w:val="single"/>
        </w:rPr>
        <w:t xml:space="preserve">Task Force is unlikely to improve </w:t>
      </w:r>
      <w:r w:rsidRPr="006508A5">
        <w:rPr>
          <w:b/>
          <w:iCs/>
          <w:sz w:val="28"/>
          <w:szCs w:val="28"/>
          <w:u w:val="single"/>
        </w:rPr>
        <w:t xml:space="preserve">aggregate </w:t>
      </w:r>
      <w:r w:rsidRPr="006508A5">
        <w:rPr>
          <w:b/>
          <w:iCs/>
          <w:sz w:val="28"/>
          <w:szCs w:val="28"/>
          <w:highlight w:val="green"/>
          <w:u w:val="single"/>
        </w:rPr>
        <w:t xml:space="preserve">worker welfare without support from </w:t>
      </w:r>
      <w:r w:rsidRPr="006508A5">
        <w:rPr>
          <w:b/>
          <w:iCs/>
          <w:sz w:val="28"/>
          <w:szCs w:val="28"/>
          <w:u w:val="single"/>
        </w:rPr>
        <w:t xml:space="preserve">the </w:t>
      </w:r>
      <w:r w:rsidRPr="006508A5">
        <w:rPr>
          <w:b/>
          <w:iCs/>
          <w:sz w:val="28"/>
          <w:szCs w:val="28"/>
          <w:highlight w:val="green"/>
          <w:u w:val="single"/>
        </w:rPr>
        <w:t>rest of</w:t>
      </w:r>
      <w:r w:rsidRPr="006508A5">
        <w:rPr>
          <w:b/>
          <w:iCs/>
          <w:sz w:val="28"/>
          <w:szCs w:val="28"/>
          <w:u w:val="single"/>
        </w:rPr>
        <w:t xml:space="preserve"> the </w:t>
      </w:r>
      <w:r w:rsidRPr="006508A5">
        <w:rPr>
          <w:b/>
          <w:iCs/>
          <w:sz w:val="28"/>
          <w:szCs w:val="28"/>
          <w:highlight w:val="green"/>
          <w:u w:val="single"/>
        </w:rPr>
        <w:t>Trump government</w:t>
      </w:r>
      <w:r w:rsidRPr="006508A5">
        <w:rPr>
          <w:highlight w:val="green"/>
          <w:u w:val="single"/>
        </w:rPr>
        <w:t>.</w:t>
      </w:r>
      <w:r w:rsidRPr="006508A5">
        <w:rPr>
          <w:u w:val="single"/>
        </w:rPr>
        <w:t xml:space="preserve"> That is unlikely given initiatives these other agencies took during the first Trump administration</w:t>
      </w:r>
      <w:r w:rsidRPr="006508A5">
        <w:rPr>
          <w:sz w:val="16"/>
        </w:rPr>
        <w:t>, which include rolling back overtime pay eligibility, limiting “joint employer status” in labor disputes that allowed union organizers to hold parent companies responsible for labor violations, reversing the Department of Labor’s “persuader rule” that required employers to disclose the hiring of anti-union consultants, and generous interpretations of “independent contractor” status that allow employers to misclassify employees and deny them legal rights, protections, and employment benefits.</w:t>
      </w:r>
    </w:p>
    <w:p w14:paraId="443BA256" w14:textId="77777777" w:rsidR="00AE7C43" w:rsidRPr="006508A5" w:rsidRDefault="00AE7C43" w:rsidP="00AE7C43">
      <w:pPr>
        <w:spacing w:after="0"/>
        <w:rPr>
          <w:u w:val="single"/>
        </w:rPr>
      </w:pPr>
      <w:r w:rsidRPr="006508A5">
        <w:rPr>
          <w:u w:val="single"/>
        </w:rPr>
        <w:t>While still early into Trump’s second term, his agenda does not seem much changed.</w:t>
      </w:r>
      <w:r w:rsidRPr="006508A5">
        <w:rPr>
          <w:sz w:val="16"/>
        </w:rPr>
        <w:t xml:space="preserve"> For example, </w:t>
      </w:r>
      <w:r w:rsidRPr="006508A5">
        <w:rPr>
          <w:highlight w:val="green"/>
          <w:u w:val="single"/>
        </w:rPr>
        <w:t xml:space="preserve">Trump’s </w:t>
      </w:r>
      <w:r w:rsidRPr="006508A5">
        <w:rPr>
          <w:u w:val="single"/>
        </w:rPr>
        <w:t xml:space="preserve">acting general counsel for the </w:t>
      </w:r>
      <w:r w:rsidRPr="006508A5">
        <w:rPr>
          <w:sz w:val="32"/>
          <w:szCs w:val="32"/>
          <w:highlight w:val="green"/>
          <w:u w:val="single"/>
        </w:rPr>
        <w:t>N</w:t>
      </w:r>
      <w:r w:rsidRPr="006508A5">
        <w:rPr>
          <w:u w:val="single"/>
        </w:rPr>
        <w:t xml:space="preserve">ational </w:t>
      </w:r>
      <w:r w:rsidRPr="006508A5">
        <w:rPr>
          <w:sz w:val="32"/>
          <w:szCs w:val="32"/>
          <w:highlight w:val="green"/>
          <w:u w:val="single"/>
        </w:rPr>
        <w:t>L</w:t>
      </w:r>
      <w:r w:rsidRPr="006508A5">
        <w:rPr>
          <w:u w:val="single"/>
        </w:rPr>
        <w:t xml:space="preserve">abor </w:t>
      </w:r>
      <w:r w:rsidRPr="006508A5">
        <w:rPr>
          <w:sz w:val="32"/>
          <w:szCs w:val="32"/>
          <w:highlight w:val="green"/>
          <w:u w:val="single"/>
        </w:rPr>
        <w:t>R</w:t>
      </w:r>
      <w:r w:rsidRPr="006508A5">
        <w:rPr>
          <w:u w:val="single"/>
        </w:rPr>
        <w:t xml:space="preserve">elations </w:t>
      </w:r>
      <w:r w:rsidRPr="006508A5">
        <w:rPr>
          <w:sz w:val="32"/>
          <w:szCs w:val="32"/>
          <w:highlight w:val="green"/>
          <w:u w:val="single"/>
        </w:rPr>
        <w:t>B</w:t>
      </w:r>
      <w:r w:rsidRPr="006508A5">
        <w:rPr>
          <w:u w:val="single"/>
        </w:rPr>
        <w:t>oard</w:t>
      </w:r>
      <w:r w:rsidRPr="006508A5">
        <w:rPr>
          <w:sz w:val="16"/>
        </w:rPr>
        <w:t xml:space="preserve">, William Cowen, released a memo in February signaling the Board’s intent to overturn the Biden-era prohibition on captive-audience meetings where employers can force employees to attend antiunion meetings. </w:t>
      </w:r>
      <w:r w:rsidRPr="006508A5">
        <w:rPr>
          <w:u w:val="single"/>
        </w:rPr>
        <w:t xml:space="preserve">The memo also </w:t>
      </w:r>
      <w:r w:rsidRPr="006508A5">
        <w:rPr>
          <w:highlight w:val="green"/>
          <w:u w:val="single"/>
        </w:rPr>
        <w:t>signaled</w:t>
      </w:r>
      <w:r w:rsidRPr="006508A5">
        <w:rPr>
          <w:u w:val="single"/>
        </w:rPr>
        <w:t xml:space="preserve"> the intent to cap damages for victims of unfair labor practices and not prosecute non-compete agreements, </w:t>
      </w:r>
      <w:r w:rsidRPr="006508A5">
        <w:rPr>
          <w:b/>
          <w:iCs/>
          <w:u w:val="single"/>
        </w:rPr>
        <w:t xml:space="preserve">in </w:t>
      </w:r>
      <w:r w:rsidRPr="006508A5">
        <w:rPr>
          <w:b/>
          <w:iCs/>
          <w:highlight w:val="green"/>
          <w:u w:val="single"/>
        </w:rPr>
        <w:t xml:space="preserve">direct contradiction to the concern over </w:t>
      </w:r>
      <w:r w:rsidRPr="006508A5">
        <w:rPr>
          <w:b/>
          <w:iCs/>
          <w:u w:val="single"/>
        </w:rPr>
        <w:t xml:space="preserve">these </w:t>
      </w:r>
      <w:r w:rsidRPr="006508A5">
        <w:rPr>
          <w:b/>
          <w:iCs/>
          <w:highlight w:val="green"/>
          <w:u w:val="single"/>
        </w:rPr>
        <w:t>worker</w:t>
      </w:r>
      <w:r w:rsidRPr="006508A5">
        <w:rPr>
          <w:b/>
          <w:iCs/>
          <w:u w:val="single"/>
        </w:rPr>
        <w:t xml:space="preserve">-mobility-limiting clauses expressed </w:t>
      </w:r>
      <w:r w:rsidRPr="006508A5">
        <w:rPr>
          <w:b/>
          <w:iCs/>
          <w:highlight w:val="green"/>
          <w:u w:val="single"/>
        </w:rPr>
        <w:t>in Ferguson’s memo</w:t>
      </w:r>
      <w:r w:rsidRPr="006508A5">
        <w:rPr>
          <w:u w:val="single"/>
        </w:rPr>
        <w:t>.</w:t>
      </w:r>
    </w:p>
    <w:p w14:paraId="3ECF98E1" w14:textId="77777777" w:rsidR="00AE7C43" w:rsidRPr="006508A5" w:rsidRDefault="00AE7C43" w:rsidP="00AE7C43">
      <w:pPr>
        <w:spacing w:after="0"/>
        <w:rPr>
          <w:sz w:val="16"/>
        </w:rPr>
      </w:pPr>
      <w:r w:rsidRPr="006508A5">
        <w:rPr>
          <w:sz w:val="16"/>
        </w:rPr>
        <w:t>The Trump administration has touted its sweeping tariff proposals as a win for U.S. workers that will boost domestic manufacturing and protect jobs. However, without a corresponding industrial investment strategy, like Biden’s Infrastructure and Investment and Jobs Act to direct investment into manufacturing job creation, many economists believe the tariff benefits for workers in the favored sectors will be more than offset by contraction in multiple industries facing higher input costs and lower demand for their exports by retaliating countries, resulting in reduced employment and higher consumer costs. Low-wage workers would again suffer the most. Not only does inflation impact their income the hardest, but they have the least financial ability to wait for a potential American re-industrialization that requires the recovery of productive capacity, industrial infrastructure, and labor re-training, all of which could take years.</w:t>
      </w:r>
    </w:p>
    <w:p w14:paraId="3D28CF33" w14:textId="77777777" w:rsidR="00AE7C43" w:rsidRPr="006508A5" w:rsidRDefault="00AE7C43" w:rsidP="00AE7C43">
      <w:pPr>
        <w:spacing w:after="0"/>
        <w:rPr>
          <w:u w:val="single"/>
        </w:rPr>
      </w:pPr>
      <w:r w:rsidRPr="006508A5">
        <w:rPr>
          <w:u w:val="single"/>
        </w:rPr>
        <w:t>Rather than boost labor</w:t>
      </w:r>
      <w:r w:rsidRPr="006508A5">
        <w:rPr>
          <w:sz w:val="16"/>
        </w:rPr>
        <w:t xml:space="preserve">, the overwhelming disposition of the </w:t>
      </w:r>
      <w:r w:rsidRPr="006508A5">
        <w:rPr>
          <w:u w:val="single"/>
        </w:rPr>
        <w:t>Trump</w:t>
      </w:r>
      <w:r w:rsidRPr="006508A5">
        <w:rPr>
          <w:sz w:val="16"/>
        </w:rPr>
        <w:t xml:space="preserve"> administration’s </w:t>
      </w:r>
      <w:r w:rsidRPr="006508A5">
        <w:rPr>
          <w:u w:val="single"/>
        </w:rPr>
        <w:t>policies toward labor</w:t>
      </w:r>
      <w:r w:rsidRPr="006508A5">
        <w:rPr>
          <w:sz w:val="16"/>
        </w:rPr>
        <w:t xml:space="preserve"> aligns with </w:t>
      </w:r>
      <w:proofErr w:type="gramStart"/>
      <w:r w:rsidRPr="006508A5">
        <w:rPr>
          <w:sz w:val="16"/>
        </w:rPr>
        <w:t>the an</w:t>
      </w:r>
      <w:proofErr w:type="gramEnd"/>
      <w:r w:rsidRPr="006508A5">
        <w:rPr>
          <w:sz w:val="16"/>
        </w:rPr>
        <w:t xml:space="preserve"> agenda of empowering capital </w:t>
      </w:r>
      <w:r w:rsidRPr="006508A5">
        <w:rPr>
          <w:u w:val="single"/>
        </w:rPr>
        <w:t xml:space="preserve">by dismantling the regulatory and welfare state </w:t>
      </w:r>
      <w:r w:rsidRPr="006508A5">
        <w:rPr>
          <w:sz w:val="16"/>
        </w:rPr>
        <w:t xml:space="preserve">and regressively reducing the tax burden on the wealthiest Americans. </w:t>
      </w:r>
      <w:r w:rsidRPr="006508A5">
        <w:rPr>
          <w:u w:val="single"/>
        </w:rPr>
        <w:t>The consequence of these actions will further exacerbate inequality by transferring wealth from the working class to the investor class and drive down wages by concentrating wealth</w:t>
      </w:r>
      <w:r w:rsidRPr="006508A5">
        <w:rPr>
          <w:sz w:val="16"/>
        </w:rPr>
        <w:t xml:space="preserve"> into the hands of the most affluent Americans with the lowest marginal propensity to consume—reducing the consumer demand that drives employment and wages. </w:t>
      </w:r>
      <w:r w:rsidRPr="006508A5">
        <w:rPr>
          <w:highlight w:val="green"/>
          <w:u w:val="single"/>
        </w:rPr>
        <w:t>Increased labor market antitrust</w:t>
      </w:r>
      <w:r w:rsidRPr="006508A5">
        <w:rPr>
          <w:sz w:val="16"/>
          <w:highlight w:val="green"/>
        </w:rPr>
        <w:t xml:space="preserve"> </w:t>
      </w:r>
      <w:r w:rsidRPr="006508A5">
        <w:rPr>
          <w:highlight w:val="green"/>
          <w:u w:val="single"/>
        </w:rPr>
        <w:t>enforcement efforts</w:t>
      </w:r>
      <w:r w:rsidRPr="006508A5">
        <w:rPr>
          <w:sz w:val="16"/>
        </w:rPr>
        <w:t xml:space="preserve"> to any degree are welcome, but their impact </w:t>
      </w:r>
      <w:r w:rsidRPr="006508A5">
        <w:rPr>
          <w:highlight w:val="green"/>
          <w:u w:val="single"/>
        </w:rPr>
        <w:t xml:space="preserve">will be </w:t>
      </w:r>
      <w:r w:rsidRPr="006508A5">
        <w:rPr>
          <w:b/>
          <w:iCs/>
          <w:highlight w:val="green"/>
          <w:u w:val="single"/>
        </w:rPr>
        <w:t>minimal</w:t>
      </w:r>
      <w:r w:rsidRPr="006508A5">
        <w:rPr>
          <w:highlight w:val="green"/>
          <w:u w:val="single"/>
        </w:rPr>
        <w:t xml:space="preserve"> </w:t>
      </w:r>
      <w:r w:rsidRPr="006508A5">
        <w:rPr>
          <w:u w:val="single"/>
        </w:rPr>
        <w:t xml:space="preserve">at the aggregate level </w:t>
      </w:r>
      <w:r w:rsidRPr="006508A5">
        <w:rPr>
          <w:highlight w:val="green"/>
          <w:u w:val="single"/>
        </w:rPr>
        <w:t>if</w:t>
      </w:r>
      <w:r w:rsidRPr="006508A5">
        <w:rPr>
          <w:u w:val="single"/>
        </w:rPr>
        <w:t xml:space="preserve"> the </w:t>
      </w:r>
      <w:r w:rsidRPr="006508A5">
        <w:rPr>
          <w:highlight w:val="green"/>
          <w:u w:val="single"/>
        </w:rPr>
        <w:t>Trump</w:t>
      </w:r>
      <w:r w:rsidRPr="006508A5">
        <w:rPr>
          <w:u w:val="single"/>
        </w:rPr>
        <w:t xml:space="preserve"> administration </w:t>
      </w:r>
      <w:r w:rsidRPr="006508A5">
        <w:rPr>
          <w:highlight w:val="green"/>
          <w:u w:val="single"/>
        </w:rPr>
        <w:t>does not continue</w:t>
      </w:r>
      <w:r w:rsidRPr="006508A5">
        <w:rPr>
          <w:u w:val="single"/>
        </w:rPr>
        <w:t xml:space="preserve"> its </w:t>
      </w:r>
      <w:r w:rsidRPr="006508A5">
        <w:rPr>
          <w:highlight w:val="green"/>
          <w:u w:val="single"/>
        </w:rPr>
        <w:t xml:space="preserve">predecessor’s </w:t>
      </w:r>
      <w:r w:rsidRPr="006508A5">
        <w:rPr>
          <w:b/>
          <w:iCs/>
          <w:sz w:val="28"/>
          <w:szCs w:val="28"/>
          <w:highlight w:val="green"/>
          <w:u w:val="single"/>
        </w:rPr>
        <w:t>whole-of-government approach</w:t>
      </w:r>
      <w:r w:rsidRPr="006508A5">
        <w:rPr>
          <w:highlight w:val="green"/>
          <w:u w:val="single"/>
        </w:rPr>
        <w:t>, and</w:t>
      </w:r>
      <w:r w:rsidRPr="006508A5">
        <w:rPr>
          <w:u w:val="single"/>
        </w:rPr>
        <w:t xml:space="preserve"> certainly not if the rest of the government </w:t>
      </w:r>
      <w:r w:rsidRPr="006508A5">
        <w:rPr>
          <w:b/>
          <w:iCs/>
          <w:highlight w:val="green"/>
          <w:u w:val="single"/>
        </w:rPr>
        <w:t>actively mobilizes against labor</w:t>
      </w:r>
      <w:r w:rsidRPr="006508A5">
        <w:rPr>
          <w:u w:val="single"/>
        </w:rPr>
        <w:t>.</w:t>
      </w:r>
    </w:p>
    <w:p w14:paraId="61A19ABC" w14:textId="77777777" w:rsidR="00AE7C43" w:rsidRDefault="00AE7C43" w:rsidP="00AE7C43"/>
    <w:p w14:paraId="0FBA1BE1" w14:textId="77777777" w:rsidR="00AE7C43" w:rsidRDefault="00AE7C43" w:rsidP="00AE7C43">
      <w:pPr>
        <w:pStyle w:val="Heading4"/>
      </w:pPr>
      <w:r>
        <w:t xml:space="preserve">Plan authorizes the NLRB to coordinate with the DOJ and FTC to regulate anti-competitive unfair labor practices </w:t>
      </w:r>
    </w:p>
    <w:p w14:paraId="71CC4AB2" w14:textId="77777777" w:rsidR="00AE7C43" w:rsidRDefault="00AE7C43" w:rsidP="00AE7C43">
      <w:pPr>
        <w:spacing w:after="0"/>
      </w:pPr>
      <w:r w:rsidRPr="005C4C99">
        <w:rPr>
          <w:rStyle w:val="Style13ptBold"/>
        </w:rPr>
        <w:t>Hafiz</w:t>
      </w:r>
      <w:r>
        <w:t xml:space="preserve"> 20</w:t>
      </w:r>
      <w:r w:rsidRPr="005C4C99">
        <w:rPr>
          <w:rStyle w:val="Style13ptBold"/>
        </w:rPr>
        <w:t>20</w:t>
      </w:r>
      <w:r>
        <w:t xml:space="preserve"> – </w:t>
      </w:r>
      <w:r w:rsidRPr="001C35CD">
        <w:t>Hiba Hafiz is an associate professor with tenure and a McHale Faculty Research Scholar. She joined BC Law as an assistant professor in 2018, and teaches and writes in labor and employment law, antitrust law, and administrative law</w:t>
      </w:r>
      <w:r>
        <w:t xml:space="preserve"> (“</w:t>
      </w:r>
      <w:r w:rsidRPr="005C4C99">
        <w:t>Interagency Merger Review in Labor Markets</w:t>
      </w:r>
      <w:r>
        <w:t xml:space="preserve">,” </w:t>
      </w:r>
      <w:r w:rsidRPr="005C4C99">
        <w:t>95 CHI.-KENT L. REV. 37</w:t>
      </w:r>
      <w:r>
        <w:t>)</w:t>
      </w:r>
    </w:p>
    <w:p w14:paraId="455A8533" w14:textId="77777777" w:rsidR="00AE7C43" w:rsidRPr="005C4C99" w:rsidRDefault="00AE7C43" w:rsidP="00AE7C43">
      <w:pPr>
        <w:spacing w:after="0"/>
        <w:rPr>
          <w:sz w:val="16"/>
        </w:rPr>
      </w:pPr>
      <w:r w:rsidRPr="005C4C99">
        <w:rPr>
          <w:sz w:val="16"/>
        </w:rPr>
        <w:t xml:space="preserve">Evidence of labor market concentration, mergers' suppressive effects on wages, employer collusion through wage-fixing and no-poaching agreements, rampant use of non-compete agreements, and broader labor market failures resulting in employer buyer power has drawn sharp attention to labor market regulation by antitrust scholars and enforcers, creating an unprecedented reform effort to apply antitrust law to employers' conduct.' </w:t>
      </w:r>
      <w:r w:rsidRPr="000F10CC">
        <w:rPr>
          <w:rStyle w:val="StyleUnderline"/>
          <w:highlight w:val="green"/>
        </w:rPr>
        <w:t>Proposals</w:t>
      </w:r>
      <w:r w:rsidRPr="005C4C99">
        <w:rPr>
          <w:sz w:val="16"/>
        </w:rPr>
        <w:t xml:space="preserve"> range from more aggressive civil and criminal enforcement against wage-fixing and no-poaching agreements2 to expanding the Sherman Act's monopolization standards to incorporate anticompetitive employer conduct.3 Most prominently, however, they </w:t>
      </w:r>
      <w:r w:rsidRPr="000F10CC">
        <w:rPr>
          <w:rStyle w:val="StyleUnderline"/>
        </w:rPr>
        <w:t xml:space="preserve">concentrate </w:t>
      </w:r>
      <w:r w:rsidRPr="000F10CC">
        <w:rPr>
          <w:rStyle w:val="StyleUnderline"/>
          <w:highlight w:val="green"/>
        </w:rPr>
        <w:t>on more</w:t>
      </w:r>
      <w:r w:rsidRPr="005C4C99">
        <w:rPr>
          <w:sz w:val="16"/>
          <w:highlight w:val="green"/>
        </w:rPr>
        <w:t xml:space="preserve"> </w:t>
      </w:r>
      <w:r w:rsidRPr="005C4C99">
        <w:rPr>
          <w:sz w:val="16"/>
        </w:rPr>
        <w:t>thorough Department of Justice ("</w:t>
      </w:r>
      <w:r w:rsidRPr="000F10CC">
        <w:rPr>
          <w:rStyle w:val="StyleUnderline"/>
          <w:highlight w:val="green"/>
        </w:rPr>
        <w:t>DOJ") and</w:t>
      </w:r>
      <w:r w:rsidRPr="005C4C99">
        <w:rPr>
          <w:sz w:val="16"/>
          <w:highlight w:val="green"/>
        </w:rPr>
        <w:t xml:space="preserve"> </w:t>
      </w:r>
      <w:r w:rsidRPr="005C4C99">
        <w:rPr>
          <w:sz w:val="16"/>
        </w:rPr>
        <w:t xml:space="preserve">the Federal Trade Commission </w:t>
      </w:r>
      <w:r w:rsidRPr="000F10CC">
        <w:rPr>
          <w:rStyle w:val="StyleUnderline"/>
          <w:highlight w:val="green"/>
        </w:rPr>
        <w:t xml:space="preserve">("FTC") merger review </w:t>
      </w:r>
      <w:r w:rsidRPr="000F10CC">
        <w:rPr>
          <w:rStyle w:val="StyleUnderline"/>
        </w:rPr>
        <w:t>to reduce labor market concentration</w:t>
      </w:r>
      <w:r w:rsidRPr="005C4C99">
        <w:rPr>
          <w:sz w:val="16"/>
        </w:rPr>
        <w:t xml:space="preserve"> and prevent its unilateral and coordinated effects-reduced hiring resulting in under-, mis-, and unemployment, artificially suppressed compensation, employer collusion, distributive impacts on increasing inequality, and more-to better ensure robust labor market competition.4</w:t>
      </w:r>
    </w:p>
    <w:p w14:paraId="3CB4DD27" w14:textId="77777777" w:rsidR="00AE7C43" w:rsidRPr="000F10CC" w:rsidRDefault="00AE7C43" w:rsidP="00AE7C43">
      <w:pPr>
        <w:spacing w:after="0"/>
        <w:rPr>
          <w:rStyle w:val="StyleUnderline"/>
        </w:rPr>
      </w:pPr>
      <w:r w:rsidRPr="005C4C99">
        <w:rPr>
          <w:sz w:val="16"/>
        </w:rPr>
        <w:t xml:space="preserve">While fruitful, </w:t>
      </w:r>
      <w:r w:rsidRPr="000F10CC">
        <w:rPr>
          <w:rStyle w:val="StyleUnderline"/>
        </w:rPr>
        <w:t>these proposals focus exclusively on reforming antitrust agencies' merger review of labor market effects, applying current antitrust standards to labor market effects</w:t>
      </w:r>
      <w:r w:rsidRPr="005C4C99">
        <w:rPr>
          <w:sz w:val="16"/>
        </w:rPr>
        <w:t xml:space="preserve"> or slightly clarifying those standards to the particular circumstances of buy-side merger effects in labor markets. In so doing, </w:t>
      </w:r>
      <w:r w:rsidRPr="000F10CC">
        <w:rPr>
          <w:rStyle w:val="StyleUnderline"/>
        </w:rPr>
        <w:t xml:space="preserve">they </w:t>
      </w:r>
      <w:r w:rsidRPr="000F10CC">
        <w:rPr>
          <w:rStyle w:val="StyleUnderline"/>
          <w:highlight w:val="green"/>
        </w:rPr>
        <w:t>do not</w:t>
      </w:r>
      <w:r w:rsidRPr="000F10CC">
        <w:rPr>
          <w:rStyle w:val="StyleUnderline"/>
        </w:rPr>
        <w:t xml:space="preserve"> sufficiently </w:t>
      </w:r>
      <w:r w:rsidRPr="000F10CC">
        <w:rPr>
          <w:rStyle w:val="StyleUnderline"/>
          <w:highlight w:val="green"/>
        </w:rPr>
        <w:t>contend with</w:t>
      </w:r>
      <w:r w:rsidRPr="000F10CC">
        <w:rPr>
          <w:rStyle w:val="StyleUnderline"/>
        </w:rPr>
        <w:t xml:space="preserve"> the </w:t>
      </w:r>
      <w:r w:rsidRPr="000F10CC">
        <w:rPr>
          <w:rStyle w:val="StyleUnderline"/>
          <w:highlight w:val="green"/>
        </w:rPr>
        <w:t>limitations of exclusive antitrust agency jurisdiction</w:t>
      </w:r>
      <w:r w:rsidRPr="000F10CC">
        <w:rPr>
          <w:rStyle w:val="StyleUnderline"/>
        </w:rPr>
        <w:t xml:space="preserve"> as a historical, doctrinal, institutional, </w:t>
      </w:r>
      <w:r w:rsidRPr="000F10CC">
        <w:rPr>
          <w:rStyle w:val="StyleUnderline"/>
          <w:highlight w:val="green"/>
        </w:rPr>
        <w:t>and</w:t>
      </w:r>
      <w:r w:rsidRPr="000F10CC">
        <w:rPr>
          <w:rStyle w:val="StyleUnderline"/>
        </w:rPr>
        <w:t xml:space="preserve"> expertise-based matter</w:t>
      </w:r>
      <w:r w:rsidRPr="005C4C99">
        <w:rPr>
          <w:sz w:val="16"/>
        </w:rPr>
        <w:t xml:space="preserve"> as well as a matter of prophylactic policy. </w:t>
      </w:r>
      <w:r w:rsidRPr="000F10CC">
        <w:rPr>
          <w:rStyle w:val="StyleUnderline"/>
        </w:rPr>
        <w:t xml:space="preserve">They also </w:t>
      </w:r>
      <w:r w:rsidRPr="000F10CC">
        <w:rPr>
          <w:rStyle w:val="StyleUnderline"/>
          <w:highlight w:val="green"/>
        </w:rPr>
        <w:t>ignore</w:t>
      </w:r>
      <w:r w:rsidRPr="000F10CC">
        <w:rPr>
          <w:rStyle w:val="StyleUnderline"/>
        </w:rPr>
        <w:t xml:space="preserve"> the </w:t>
      </w:r>
      <w:r w:rsidRPr="000F10CC">
        <w:rPr>
          <w:rStyle w:val="StyleUnderline"/>
          <w:highlight w:val="green"/>
        </w:rPr>
        <w:t xml:space="preserve">benefits of </w:t>
      </w:r>
      <w:r w:rsidRPr="000F10CC">
        <w:rPr>
          <w:rStyle w:val="Emphasis"/>
          <w:highlight w:val="green"/>
        </w:rPr>
        <w:t>interagency labor market regulation</w:t>
      </w:r>
      <w:r w:rsidRPr="000F10CC">
        <w:rPr>
          <w:rStyle w:val="StyleUnderline"/>
          <w:highlight w:val="green"/>
        </w:rPr>
        <w:t xml:space="preserve"> </w:t>
      </w:r>
      <w:r w:rsidRPr="000F10CC">
        <w:rPr>
          <w:rStyle w:val="StyleUnderline"/>
        </w:rPr>
        <w:t xml:space="preserve">in contributing </w:t>
      </w:r>
      <w:r w:rsidRPr="000F10CC">
        <w:rPr>
          <w:rStyle w:val="StyleUnderline"/>
          <w:highlight w:val="green"/>
        </w:rPr>
        <w:t>to long-term labor market health and reinforcing antitrust merger policy</w:t>
      </w:r>
      <w:r w:rsidRPr="000F10CC">
        <w:rPr>
          <w:rStyle w:val="StyleUnderline"/>
        </w:rPr>
        <w:t>.</w:t>
      </w:r>
    </w:p>
    <w:p w14:paraId="01950307" w14:textId="77777777" w:rsidR="00AE7C43" w:rsidRPr="005C4C99" w:rsidRDefault="00AE7C43" w:rsidP="00AE7C43">
      <w:pPr>
        <w:spacing w:after="0"/>
        <w:rPr>
          <w:sz w:val="16"/>
        </w:rPr>
      </w:pPr>
      <w:r w:rsidRPr="005C4C99">
        <w:rPr>
          <w:sz w:val="16"/>
        </w:rPr>
        <w:t xml:space="preserve">To overcome these limitations of the current reform agenda, </w:t>
      </w:r>
      <w:r w:rsidRPr="000F10CC">
        <w:rPr>
          <w:rStyle w:val="StyleUnderline"/>
        </w:rPr>
        <w:t xml:space="preserve">this Essay </w:t>
      </w:r>
      <w:r w:rsidRPr="000F10CC">
        <w:rPr>
          <w:rStyle w:val="StyleUnderline"/>
          <w:highlight w:val="green"/>
        </w:rPr>
        <w:t xml:space="preserve">proposes integrating labor antitrust merger enforcement with labor law enforcement through </w:t>
      </w:r>
      <w:r w:rsidRPr="000F10CC">
        <w:rPr>
          <w:rStyle w:val="StyleUnderline"/>
        </w:rPr>
        <w:t xml:space="preserve">interagency merger </w:t>
      </w:r>
      <w:r w:rsidRPr="000F10CC">
        <w:rPr>
          <w:rStyle w:val="StyleUnderline"/>
          <w:highlight w:val="green"/>
        </w:rPr>
        <w:t xml:space="preserve">review between the antitrust agencies and the </w:t>
      </w:r>
      <w:r w:rsidRPr="000F10CC">
        <w:rPr>
          <w:rStyle w:val="StyleUnderline"/>
        </w:rPr>
        <w:t>National Labor Relations Board ("NLRB" or "</w:t>
      </w:r>
      <w:r w:rsidRPr="000F10CC">
        <w:rPr>
          <w:rStyle w:val="StyleUnderline"/>
          <w:highlight w:val="green"/>
        </w:rPr>
        <w:t>Board"</w:t>
      </w:r>
      <w:r w:rsidRPr="000F10CC">
        <w:rPr>
          <w:rStyle w:val="StyleUnderline"/>
        </w:rPr>
        <w:t xml:space="preserve">). </w:t>
      </w:r>
      <w:r w:rsidRPr="005C4C99">
        <w:rPr>
          <w:sz w:val="16"/>
        </w:rPr>
        <w:t xml:space="preserve">Specifically, if the antitrust agency's screening of larger mergers through the Hart-Scott-Rodino merger review process predicts post-merger labor market concentration levels as "moderately" or "highly concentrated," the NLRB's review and sign-off should be required for merger approval. In conducting its review, the </w:t>
      </w:r>
      <w:r w:rsidRPr="000F10CC">
        <w:rPr>
          <w:rStyle w:val="StyleUnderline"/>
        </w:rPr>
        <w:t>Board would</w:t>
      </w:r>
      <w:r w:rsidRPr="005C4C99">
        <w:rPr>
          <w:sz w:val="16"/>
        </w:rPr>
        <w:t xml:space="preserve"> apply a "public interest" standard to </w:t>
      </w:r>
      <w:r w:rsidRPr="000F10CC">
        <w:rPr>
          <w:rStyle w:val="StyleUnderline"/>
        </w:rPr>
        <w:t>evaluate whether</w:t>
      </w:r>
      <w:r w:rsidRPr="005C4C99">
        <w:rPr>
          <w:sz w:val="16"/>
        </w:rPr>
        <w:t xml:space="preserve"> the </w:t>
      </w:r>
      <w:r w:rsidRPr="000F10CC">
        <w:rPr>
          <w:rStyle w:val="StyleUnderline"/>
        </w:rPr>
        <w:t>merger</w:t>
      </w:r>
      <w:r w:rsidRPr="005C4C99">
        <w:rPr>
          <w:sz w:val="16"/>
        </w:rPr>
        <w:t xml:space="preserve"> </w:t>
      </w:r>
      <w:r w:rsidRPr="000F10CC">
        <w:rPr>
          <w:rStyle w:val="StyleUnderline"/>
        </w:rPr>
        <w:t>could</w:t>
      </w:r>
      <w:r w:rsidRPr="005C4C99">
        <w:rPr>
          <w:sz w:val="16"/>
        </w:rPr>
        <w:t xml:space="preserve"> result in harms substantially frustrating or </w:t>
      </w:r>
      <w:r w:rsidRPr="000F10CC">
        <w:rPr>
          <w:rStyle w:val="StyleUnderline"/>
        </w:rPr>
        <w:t>impair</w:t>
      </w:r>
      <w:r w:rsidRPr="005C4C99">
        <w:rPr>
          <w:sz w:val="16"/>
        </w:rPr>
        <w:t xml:space="preserve">ing the objectives or implementation of </w:t>
      </w:r>
      <w:r w:rsidRPr="000F10CC">
        <w:rPr>
          <w:rStyle w:val="StyleUnderline"/>
        </w:rPr>
        <w:t>the NLRA, including</w:t>
      </w:r>
      <w:r w:rsidRPr="005C4C99">
        <w:rPr>
          <w:sz w:val="16"/>
        </w:rPr>
        <w:t xml:space="preserve"> </w:t>
      </w:r>
      <w:r w:rsidRPr="000F10CC">
        <w:rPr>
          <w:rStyle w:val="StyleUnderline"/>
        </w:rPr>
        <w:t>ensuring equal bargaining power between employers and employees,</w:t>
      </w:r>
      <w:r w:rsidRPr="005C4C99">
        <w:rPr>
          <w:sz w:val="16"/>
        </w:rPr>
        <w:t xml:space="preserve"> and would consider a range of industry- and firm-specific evidence for properly benchmarking impacts of the merger on relative bargaining power and productivity-maximizing wages. In doing its merger assessment, the Board could rely on analysis from a revived Division of Economic Research,5 but could also solicit data and guidance from the merging parties, Department of Labor, the Equal Employment Opportunity Commission ("EEOC"), competitors, employees, and customers of the merging parties, and the general public. Finally, </w:t>
      </w:r>
      <w:r w:rsidRPr="000F10CC">
        <w:rPr>
          <w:rStyle w:val="StyleUnderline"/>
        </w:rPr>
        <w:t xml:space="preserve">the </w:t>
      </w:r>
      <w:r w:rsidRPr="00584B82">
        <w:rPr>
          <w:rStyle w:val="StyleUnderline"/>
        </w:rPr>
        <w:t xml:space="preserve">Board could review the merging employers' efficiency defenses and rebuttals under a worker welfare standard, </w:t>
      </w:r>
      <w:r w:rsidRPr="000F10CC">
        <w:rPr>
          <w:rStyle w:val="StyleUnderline"/>
        </w:rPr>
        <w:t xml:space="preserve">leaving any consumer welfare concerns to antitrust agency review. The </w:t>
      </w:r>
      <w:r w:rsidRPr="000F10CC">
        <w:rPr>
          <w:rStyle w:val="StyleUnderline"/>
          <w:highlight w:val="green"/>
        </w:rPr>
        <w:t xml:space="preserve">Board would be authorized to condition merger approval on </w:t>
      </w:r>
      <w:r w:rsidRPr="000F10CC">
        <w:rPr>
          <w:rStyle w:val="StyleUnderline"/>
        </w:rPr>
        <w:t xml:space="preserve">ensuring </w:t>
      </w:r>
      <w:r w:rsidRPr="000F10CC">
        <w:rPr>
          <w:rStyle w:val="StyleUnderline"/>
          <w:highlight w:val="green"/>
        </w:rPr>
        <w:t xml:space="preserve">robust labor protections for </w:t>
      </w:r>
      <w:r w:rsidRPr="000F10CC">
        <w:rPr>
          <w:rStyle w:val="StyleUnderline"/>
        </w:rPr>
        <w:t xml:space="preserve">employees of the merged firm, including but not limited to establishing a default opt-out union, mandatory arbitration leading to a first </w:t>
      </w:r>
      <w:r w:rsidRPr="000F10CC">
        <w:rPr>
          <w:rStyle w:val="StyleUnderline"/>
          <w:highlight w:val="green"/>
        </w:rPr>
        <w:t xml:space="preserve">collective bargaining </w:t>
      </w:r>
      <w:r w:rsidRPr="000F10CC">
        <w:rPr>
          <w:rStyle w:val="StyleUnderline"/>
        </w:rPr>
        <w:t>agreement, or other conditions.</w:t>
      </w:r>
      <w:r w:rsidRPr="005C4C99">
        <w:rPr>
          <w:sz w:val="16"/>
        </w:rPr>
        <w:t xml:space="preserve"> 6</w:t>
      </w:r>
    </w:p>
    <w:p w14:paraId="4CA1DF8F" w14:textId="77777777" w:rsidR="00AE7C43" w:rsidRPr="005C4C99" w:rsidRDefault="00AE7C43" w:rsidP="00AE7C43">
      <w:pPr>
        <w:spacing w:after="0"/>
        <w:rPr>
          <w:sz w:val="16"/>
        </w:rPr>
      </w:pPr>
      <w:r w:rsidRPr="005C4C99">
        <w:rPr>
          <w:sz w:val="16"/>
        </w:rPr>
        <w:t>Interagency merger review and "public interest"-based merger conditions are not unusual outside of labor markets. In a number of industries, regulatory agencies supplement the antitrust agencies' limited product market, consumer welfare-focused review to evaluate broader public welfare effects within and beyond that market. Joint merger review between the DOJ and the Federal Communications Commission ("FCC") (telecommunications mergers) and Federal Energy Regulatory Commission ("FERC") (electric power mergers) are prominent examples.7 In fact, interagency jurisdiction and/or cooperation on merger review spans more and less aggressive regulatory agency intervention, including in the railroad, banking, shipping, airline, and agricultural industries. 8 A common thread in interagency review is accommodation of competition law and policy with the distinct policy goals of regulatory regimes tasked with fulfilling separate statutory mandates and some form of "public interest" standard. 9 Responsibility for merger review ranges from regulatory agencies with exclusive jurisdiction (and the antitrust agencies playing an advisory role, like the Surface Transportation Board) to concurrent jurisdiction (FCC/FERC) to mandated consultations and advisory roles for regulatory agencies.' 0 Thus, regulatory agencies condition mergers on satisfying the "public interest" under their regulatory mandates and involve data and expertise exchanges on factors exacerbating post-merger effects on those mandates.</w:t>
      </w:r>
    </w:p>
    <w:p w14:paraId="790A5DBE" w14:textId="77777777" w:rsidR="00AE7C43" w:rsidRPr="005C4C99" w:rsidRDefault="00AE7C43" w:rsidP="00AE7C43">
      <w:pPr>
        <w:spacing w:after="0"/>
        <w:rPr>
          <w:sz w:val="16"/>
        </w:rPr>
      </w:pPr>
      <w:r w:rsidRPr="000F10CC">
        <w:rPr>
          <w:rStyle w:val="StyleUnderline"/>
        </w:rPr>
        <w:t xml:space="preserve">A framework of </w:t>
      </w:r>
      <w:r w:rsidRPr="005C4C99">
        <w:rPr>
          <w:rStyle w:val="StyleUnderline"/>
          <w:highlight w:val="green"/>
        </w:rPr>
        <w:t xml:space="preserve">concurrent jurisdiction through regulatory sharing is critical for </w:t>
      </w:r>
      <w:r w:rsidRPr="000F10CC">
        <w:rPr>
          <w:rStyle w:val="StyleUnderline"/>
        </w:rPr>
        <w:t xml:space="preserve">developing a </w:t>
      </w:r>
      <w:r w:rsidRPr="005C4C99">
        <w:rPr>
          <w:rStyle w:val="StyleUnderline"/>
          <w:highlight w:val="green"/>
        </w:rPr>
        <w:t>coherent,</w:t>
      </w:r>
      <w:r w:rsidRPr="000F10CC">
        <w:rPr>
          <w:rStyle w:val="StyleUnderline"/>
        </w:rPr>
        <w:t xml:space="preserve"> structural approach to </w:t>
      </w:r>
      <w:r w:rsidRPr="005C4C99">
        <w:rPr>
          <w:rStyle w:val="StyleUnderline"/>
          <w:highlight w:val="green"/>
        </w:rPr>
        <w:t xml:space="preserve">labor market </w:t>
      </w:r>
      <w:proofErr w:type="gramStart"/>
      <w:r w:rsidRPr="005C4C99">
        <w:rPr>
          <w:rStyle w:val="StyleUnderline"/>
          <w:highlight w:val="green"/>
        </w:rPr>
        <w:t>regulation that</w:t>
      </w:r>
      <w:proofErr w:type="gramEnd"/>
      <w:r w:rsidRPr="005C4C99">
        <w:rPr>
          <w:rStyle w:val="StyleUnderline"/>
          <w:highlight w:val="green"/>
        </w:rPr>
        <w:t xml:space="preserve"> systematically addresses employer buyer power</w:t>
      </w:r>
      <w:r w:rsidRPr="000F10CC">
        <w:rPr>
          <w:rStyle w:val="StyleUnderline"/>
        </w:rPr>
        <w:t xml:space="preserve"> and its effects on inequality and constraining workers' access to economic opportunity. And </w:t>
      </w:r>
      <w:r w:rsidRPr="00584B82">
        <w:rPr>
          <w:rStyle w:val="StyleUnderline"/>
        </w:rPr>
        <w:t>mandating integration of antitrust and labor law enforcement in labor markets can aid in dissipating the tension between the consumer and worker welfare standards that has historically held back labor antitrust enforcement against employers.</w:t>
      </w:r>
      <w:r w:rsidRPr="00584B82">
        <w:rPr>
          <w:sz w:val="16"/>
        </w:rPr>
        <w:t xml:space="preserve"> This Essay is a first step in that direction. Part I outlines the current proposals for merger review in labor markets</w:t>
      </w:r>
      <w:r w:rsidRPr="005C4C99">
        <w:rPr>
          <w:sz w:val="16"/>
        </w:rPr>
        <w:t xml:space="preserve"> and explains their doctrinal, methodological, and regulatory limitations. Part II provides an overview of current interagency merger review frameworks, drawing from them best practices to apply to interagency merger review in labor markets. Finally, Part III proposes and defends a framework for concurrent jurisdiction of the antitrust agencies and the NLRB in merger reviews.</w:t>
      </w:r>
    </w:p>
    <w:p w14:paraId="1DBB43CD" w14:textId="77777777" w:rsidR="00AE7C43" w:rsidRPr="006508A5" w:rsidRDefault="00AE7C43" w:rsidP="00AE7C43"/>
    <w:p w14:paraId="3424DA07" w14:textId="77777777" w:rsidR="00AE7C43" w:rsidRPr="006508A5" w:rsidRDefault="00AE7C43" w:rsidP="00AE7C43">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Courts won’t make antitrust rulings to strengthen collective bargaining rights without a standardized methodology for analyzing anti-competitive labor market conduct –the FTC can’t deliver without additional resources and labor market data </w:t>
      </w:r>
    </w:p>
    <w:p w14:paraId="04CD0E1F" w14:textId="77777777" w:rsidR="00AE7C43" w:rsidRPr="006508A5" w:rsidRDefault="00AE7C43" w:rsidP="00AE7C43">
      <w:pPr>
        <w:spacing w:after="0"/>
      </w:pPr>
      <w:r w:rsidRPr="006508A5">
        <w:rPr>
          <w:b/>
          <w:bCs/>
          <w:sz w:val="26"/>
        </w:rPr>
        <w:t xml:space="preserve">Mancini and Steinbaum </w:t>
      </w:r>
      <w:r w:rsidRPr="006508A5">
        <w:t>20</w:t>
      </w:r>
      <w:r w:rsidRPr="006508A5">
        <w:rPr>
          <w:b/>
          <w:bCs/>
          <w:sz w:val="26"/>
        </w:rPr>
        <w:t>25</w:t>
      </w:r>
      <w:r w:rsidRPr="006508A5">
        <w:t xml:space="preserve"> – Vincent Mancini, JD at University of Utah, attorney at the Consumer Financial Protection Bureau; Marshall Steinbaum is an Assistant Professor of Economics at the University of Utah and a Senior Fellow in Higher Education Finance at Jain Family Institute (“VALUATING THE COMPETITIVE EFFECT OF THE ATTEMPTED KROGER-ALBERTSONS MERGER IN LABOR MARKETS,” https://marshallsteinbaum.org/wp-content/uploads/2025/08/ALBKRO__Working-paper__8.26.25.pdf)</w:t>
      </w:r>
    </w:p>
    <w:p w14:paraId="49A36AFE" w14:textId="77777777" w:rsidR="00AE7C43" w:rsidRPr="006508A5" w:rsidRDefault="00AE7C43" w:rsidP="00AE7C43">
      <w:pPr>
        <w:spacing w:after="0"/>
        <w:rPr>
          <w:sz w:val="16"/>
        </w:rPr>
      </w:pPr>
      <w:r w:rsidRPr="006508A5">
        <w:rPr>
          <w:sz w:val="16"/>
        </w:rPr>
        <w:t>VIII. LEGAL FRAMEWORK FOR RECOGNIZING HARM TO UNION BARGAINING OUTCOMES</w:t>
      </w:r>
    </w:p>
    <w:p w14:paraId="1D4C60CD" w14:textId="77777777" w:rsidR="00AE7C43" w:rsidRPr="006508A5" w:rsidRDefault="00AE7C43" w:rsidP="00AE7C43">
      <w:pPr>
        <w:spacing w:after="0"/>
        <w:rPr>
          <w:sz w:val="16"/>
        </w:rPr>
      </w:pPr>
      <w:r w:rsidRPr="006508A5">
        <w:rPr>
          <w:sz w:val="16"/>
        </w:rPr>
        <w:t>A. DEFINING UNIONIZED LABOR AS RELEVANT MARKET</w:t>
      </w:r>
    </w:p>
    <w:p w14:paraId="162A59BD" w14:textId="77777777" w:rsidR="00AE7C43" w:rsidRPr="006508A5" w:rsidRDefault="00AE7C43" w:rsidP="00AE7C43">
      <w:pPr>
        <w:spacing w:after="0"/>
        <w:rPr>
          <w:u w:val="single"/>
        </w:rPr>
      </w:pPr>
      <w:r w:rsidRPr="006508A5">
        <w:rPr>
          <w:sz w:val="16"/>
        </w:rPr>
        <w:t xml:space="preserve">Labor market competition does not always occur through spot wages or posted offers. </w:t>
      </w:r>
      <w:r w:rsidRPr="006508A5">
        <w:rPr>
          <w:u w:val="single"/>
        </w:rPr>
        <w:t>In unionized settings, employment terms are determined collectively, and worker mobility is shaped by institutional frictions embedded in collective bargaining relationships and the agreements they engender (CBAs).</w:t>
      </w:r>
      <w:r w:rsidRPr="006508A5">
        <w:rPr>
          <w:sz w:val="16"/>
        </w:rPr>
        <w:t xml:space="preserve"> As discussed in Part III, supra, features like benefit portability, union security clauses, and </w:t>
      </w:r>
      <w:r w:rsidRPr="006508A5">
        <w:rPr>
          <w:b/>
          <w:iCs/>
          <w:sz w:val="28"/>
          <w:szCs w:val="28"/>
          <w:highlight w:val="green"/>
          <w:u w:val="single"/>
        </w:rPr>
        <w:t>CBA-specific rights</w:t>
      </w:r>
      <w:r w:rsidRPr="006508A5">
        <w:rPr>
          <w:highlight w:val="green"/>
          <w:u w:val="single"/>
        </w:rPr>
        <w:t xml:space="preserve"> constrain job switching</w:t>
      </w:r>
      <w:r w:rsidRPr="006508A5">
        <w:rPr>
          <w:u w:val="single"/>
        </w:rPr>
        <w:t xml:space="preserve"> and reduce substitutability between union and non-union employment—even within the same occupation or metro area. For those reasons, the locus of competition in unionized labor markets is the bargaining table.</w:t>
      </w:r>
    </w:p>
    <w:p w14:paraId="71C16327" w14:textId="77777777" w:rsidR="00AE7C43" w:rsidRPr="006508A5" w:rsidRDefault="00AE7C43" w:rsidP="00AE7C43">
      <w:pPr>
        <w:spacing w:after="0"/>
        <w:rPr>
          <w:sz w:val="16"/>
        </w:rPr>
      </w:pPr>
      <w:r w:rsidRPr="006508A5">
        <w:rPr>
          <w:u w:val="single"/>
        </w:rPr>
        <w:t>That has clear implications for market definition. When rival employers bargain</w:t>
      </w:r>
      <w:r w:rsidRPr="006508A5">
        <w:rPr>
          <w:sz w:val="16"/>
        </w:rPr>
        <w:t xml:space="preserve"> separately with the same union local, their conduct is interdependent in economically meaningful ways. In that context, </w:t>
      </w:r>
      <w:r w:rsidRPr="006508A5">
        <w:rPr>
          <w:u w:val="single"/>
        </w:rPr>
        <w:t>the relevant labor market should ideally reflect the structure of bargaining itself</w:t>
      </w:r>
      <w:r w:rsidRPr="006508A5">
        <w:rPr>
          <w:sz w:val="16"/>
        </w:rPr>
        <w:t>, and not just functional job categories. For many grocery workers covered by CBAs, the key factor putting a floor under labor standards is whether there’s another unionized employer nearby, not whether there’s another cash register open across town.</w:t>
      </w:r>
    </w:p>
    <w:p w14:paraId="2305B18D" w14:textId="77777777" w:rsidR="00AE7C43" w:rsidRPr="006508A5" w:rsidRDefault="00AE7C43" w:rsidP="00AE7C43">
      <w:pPr>
        <w:spacing w:after="0"/>
        <w:rPr>
          <w:sz w:val="16"/>
        </w:rPr>
      </w:pPr>
      <w:r w:rsidRPr="006508A5">
        <w:rPr>
          <w:sz w:val="16"/>
        </w:rPr>
        <w:t xml:space="preserve">This framing was confirmed in both the FTC’s enforcement action and a follow-on private suit. </w:t>
      </w:r>
      <w:r w:rsidRPr="006508A5">
        <w:rPr>
          <w:highlight w:val="green"/>
          <w:u w:val="single"/>
        </w:rPr>
        <w:t>In</w:t>
      </w:r>
      <w:r w:rsidRPr="006508A5">
        <w:rPr>
          <w:sz w:val="16"/>
        </w:rPr>
        <w:t xml:space="preserve"> its February </w:t>
      </w:r>
      <w:r w:rsidRPr="006508A5">
        <w:rPr>
          <w:u w:val="single"/>
        </w:rPr>
        <w:t>20</w:t>
      </w:r>
      <w:r w:rsidRPr="006508A5">
        <w:rPr>
          <w:highlight w:val="green"/>
          <w:u w:val="single"/>
        </w:rPr>
        <w:t>24</w:t>
      </w:r>
      <w:r w:rsidRPr="006508A5">
        <w:rPr>
          <w:sz w:val="16"/>
        </w:rPr>
        <w:t xml:space="preserve"> complaint, </w:t>
      </w:r>
      <w:r w:rsidRPr="006508A5">
        <w:rPr>
          <w:u w:val="single"/>
        </w:rPr>
        <w:t>the</w:t>
      </w:r>
      <w:r w:rsidRPr="006508A5">
        <w:rPr>
          <w:highlight w:val="green"/>
          <w:u w:val="single"/>
        </w:rPr>
        <w:t xml:space="preserve"> FTC alleged</w:t>
      </w:r>
      <w:r w:rsidRPr="006508A5">
        <w:rPr>
          <w:u w:val="single"/>
        </w:rPr>
        <w:t xml:space="preserve"> that “</w:t>
      </w:r>
      <w:r w:rsidRPr="006508A5">
        <w:rPr>
          <w:highlight w:val="green"/>
          <w:u w:val="single"/>
        </w:rPr>
        <w:t>union</w:t>
      </w:r>
      <w:r w:rsidRPr="006508A5">
        <w:rPr>
          <w:u w:val="single"/>
        </w:rPr>
        <w:t xml:space="preserve"> grocery </w:t>
      </w:r>
      <w:r w:rsidRPr="006508A5">
        <w:rPr>
          <w:highlight w:val="green"/>
          <w:u w:val="single"/>
        </w:rPr>
        <w:t xml:space="preserve">labor” constituted </w:t>
      </w:r>
      <w:r w:rsidRPr="006508A5">
        <w:rPr>
          <w:u w:val="single"/>
        </w:rPr>
        <w:t xml:space="preserve">a relevant </w:t>
      </w:r>
      <w:r w:rsidRPr="006508A5">
        <w:rPr>
          <w:highlight w:val="green"/>
          <w:u w:val="single"/>
        </w:rPr>
        <w:t>antitrust market</w:t>
      </w:r>
      <w:r w:rsidRPr="006508A5">
        <w:rPr>
          <w:u w:val="single"/>
        </w:rPr>
        <w:t>, grounded in union representation and bargaining geography</w:t>
      </w:r>
      <w:r w:rsidRPr="006508A5">
        <w:rPr>
          <w:sz w:val="16"/>
        </w:rPr>
        <w:t xml:space="preserve">.59 </w:t>
      </w:r>
      <w:r w:rsidRPr="006508A5">
        <w:rPr>
          <w:highlight w:val="green"/>
          <w:u w:val="single"/>
        </w:rPr>
        <w:t xml:space="preserve">The court </w:t>
      </w:r>
      <w:r w:rsidRPr="006508A5">
        <w:rPr>
          <w:sz w:val="16"/>
        </w:rPr>
        <w:t xml:space="preserve">later </w:t>
      </w:r>
      <w:r w:rsidRPr="006508A5">
        <w:rPr>
          <w:highlight w:val="green"/>
          <w:u w:val="single"/>
        </w:rPr>
        <w:t>accepted</w:t>
      </w:r>
      <w:r w:rsidRPr="006508A5">
        <w:rPr>
          <w:u w:val="single"/>
        </w:rPr>
        <w:t xml:space="preserve"> this </w:t>
      </w:r>
      <w:r w:rsidRPr="006508A5">
        <w:rPr>
          <w:highlight w:val="green"/>
          <w:u w:val="single"/>
        </w:rPr>
        <w:t>as “plausible</w:t>
      </w:r>
      <w:r w:rsidRPr="006508A5">
        <w:rPr>
          <w:u w:val="single"/>
        </w:rPr>
        <w:t>” at</w:t>
      </w:r>
      <w:r w:rsidRPr="006508A5">
        <w:rPr>
          <w:sz w:val="16"/>
        </w:rPr>
        <w:t xml:space="preserve"> the </w:t>
      </w:r>
      <w:r w:rsidRPr="006508A5">
        <w:rPr>
          <w:u w:val="single"/>
        </w:rPr>
        <w:t>preliminary injunction</w:t>
      </w:r>
      <w:r w:rsidRPr="006508A5">
        <w:rPr>
          <w:sz w:val="16"/>
        </w:rPr>
        <w:t xml:space="preserve">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2C7934BB" w14:textId="77777777" w:rsidR="00AE7C43" w:rsidRPr="006508A5" w:rsidRDefault="00AE7C43" w:rsidP="00AE7C43">
      <w:pPr>
        <w:spacing w:after="0"/>
        <w:rPr>
          <w:sz w:val="16"/>
        </w:rPr>
      </w:pPr>
      <w:r w:rsidRPr="006508A5">
        <w:rPr>
          <w:u w:val="single"/>
        </w:rPr>
        <w:t>This approach aligns with the 2023 Merger Guidelines’ explicit recognition of labor markets as a distinct locus of antitrust concern.</w:t>
      </w:r>
      <w:r w:rsidRPr="006508A5">
        <w:rPr>
          <w:sz w:val="16"/>
        </w:rPr>
        <w:t xml:space="preserve"> Guideline 10 states that “[l]abor markets frequently have characteristics that can exacerbate the competitive effects of a merger between competing employers.”62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Thus, under these guidelines, in merger review the DOJ or FTC could be more sensitive to labor market concentration and more willing to define them narrowly, signaling they could find antitrust problems in labor markets even when a corresponding product market looks relatively unconcentrated.65</w:t>
      </w:r>
    </w:p>
    <w:p w14:paraId="40E8C0DA" w14:textId="77777777" w:rsidR="00AE7C43" w:rsidRPr="006508A5" w:rsidRDefault="00AE7C43" w:rsidP="00AE7C43">
      <w:pPr>
        <w:spacing w:after="0"/>
        <w:rPr>
          <w:sz w:val="16"/>
        </w:rPr>
      </w:pPr>
      <w:r w:rsidRPr="006508A5">
        <w:rPr>
          <w:sz w:val="16"/>
        </w:rPr>
        <w:t>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grouppurchasing organizations—could not easily switch to regional or local alternatives. 66 In FTC v. Staples, the court found that business customers—unlike retail consumers—depended on fullservice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3C3B39A5" w14:textId="77777777" w:rsidR="00AE7C43" w:rsidRPr="006508A5" w:rsidRDefault="00AE7C43" w:rsidP="00AE7C43">
      <w:pPr>
        <w:spacing w:after="0"/>
        <w:rPr>
          <w:sz w:val="16"/>
        </w:rPr>
      </w:pPr>
      <w:r w:rsidRPr="006508A5">
        <w:rPr>
          <w:u w:val="single"/>
        </w:rPr>
        <w:t xml:space="preserve">Whether or not all employers in a given market are unionized is beside the point. What matters is whether those </w:t>
      </w:r>
      <w:proofErr w:type="gramStart"/>
      <w:r w:rsidRPr="006508A5">
        <w:rPr>
          <w:u w:val="single"/>
        </w:rPr>
        <w:t>that are</w:t>
      </w:r>
      <w:proofErr w:type="gramEnd"/>
      <w:r w:rsidRPr="006508A5">
        <w:rPr>
          <w:u w:val="single"/>
        </w:rPr>
        <w:t xml:space="preserve"> behave as meaningful rivals when it comes to labor, whether that be through wage competition, job openings, or leverage at the bargaining table. When a merger eliminates that rivalry, it alters the competitive conditions under which contracts are negotiated.</w:t>
      </w:r>
      <w:r w:rsidRPr="006508A5">
        <w:rPr>
          <w:sz w:val="16"/>
        </w:rPr>
        <w:t>69</w:t>
      </w:r>
    </w:p>
    <w:p w14:paraId="471F4F99" w14:textId="77777777" w:rsidR="00AE7C43" w:rsidRPr="006508A5" w:rsidRDefault="00AE7C43" w:rsidP="00AE7C43">
      <w:pPr>
        <w:spacing w:after="0"/>
        <w:rPr>
          <w:sz w:val="16"/>
        </w:rPr>
      </w:pPr>
      <w:r w:rsidRPr="006508A5">
        <w:rPr>
          <w:sz w:val="16"/>
        </w:rPr>
        <w:t>B. COMPETITIVE EFFECTS</w:t>
      </w:r>
    </w:p>
    <w:p w14:paraId="173D8690" w14:textId="77777777" w:rsidR="00AE7C43" w:rsidRPr="006508A5" w:rsidRDefault="00AE7C43" w:rsidP="00AE7C43">
      <w:pPr>
        <w:spacing w:after="0"/>
        <w:rPr>
          <w:sz w:val="16"/>
        </w:rPr>
      </w:pPr>
      <w:r w:rsidRPr="006508A5">
        <w:rPr>
          <w:u w:val="single"/>
        </w:rPr>
        <w:t xml:space="preserve">In markets </w:t>
      </w:r>
      <w:r w:rsidRPr="006508A5">
        <w:rPr>
          <w:highlight w:val="green"/>
          <w:u w:val="single"/>
        </w:rPr>
        <w:t xml:space="preserve">where labor competition occurs through </w:t>
      </w:r>
      <w:r w:rsidRPr="006508A5">
        <w:rPr>
          <w:sz w:val="32"/>
          <w:szCs w:val="32"/>
          <w:highlight w:val="green"/>
          <w:u w:val="single"/>
        </w:rPr>
        <w:t>c</w:t>
      </w:r>
      <w:r w:rsidRPr="006508A5">
        <w:rPr>
          <w:u w:val="single"/>
        </w:rPr>
        <w:t>ollective</w:t>
      </w:r>
      <w:r w:rsidRPr="006508A5">
        <w:rPr>
          <w:highlight w:val="green"/>
          <w:u w:val="single"/>
        </w:rPr>
        <w:t xml:space="preserve"> </w:t>
      </w:r>
      <w:r w:rsidRPr="006508A5">
        <w:rPr>
          <w:sz w:val="32"/>
          <w:szCs w:val="32"/>
          <w:highlight w:val="green"/>
          <w:u w:val="single"/>
        </w:rPr>
        <w:t>b</w:t>
      </w:r>
      <w:r w:rsidRPr="006508A5">
        <w:rPr>
          <w:u w:val="single"/>
        </w:rPr>
        <w:t xml:space="preserve">argaining, </w:t>
      </w:r>
      <w:r w:rsidRPr="006508A5">
        <w:rPr>
          <w:highlight w:val="green"/>
          <w:u w:val="single"/>
        </w:rPr>
        <w:t>the</w:t>
      </w:r>
      <w:r w:rsidRPr="006508A5">
        <w:rPr>
          <w:u w:val="single"/>
        </w:rPr>
        <w:t xml:space="preserve"> relevant </w:t>
      </w:r>
      <w:r w:rsidRPr="006508A5">
        <w:rPr>
          <w:highlight w:val="green"/>
          <w:u w:val="single"/>
        </w:rPr>
        <w:t>antitrust injury is</w:t>
      </w:r>
      <w:r w:rsidRPr="006508A5">
        <w:rPr>
          <w:sz w:val="16"/>
        </w:rPr>
        <w:t xml:space="preserve"> not a reduction in job offers or posted wages, but </w:t>
      </w:r>
      <w:r w:rsidRPr="006508A5">
        <w:rPr>
          <w:b/>
          <w:iCs/>
          <w:highlight w:val="green"/>
          <w:u w:val="single"/>
        </w:rPr>
        <w:t>a shift in the bargaining environment</w:t>
      </w:r>
      <w:r w:rsidRPr="006508A5">
        <w:rPr>
          <w:highlight w:val="green"/>
          <w:u w:val="single"/>
        </w:rPr>
        <w:t xml:space="preserve"> </w:t>
      </w:r>
      <w:r w:rsidRPr="006508A5">
        <w:rPr>
          <w:u w:val="single"/>
        </w:rPr>
        <w:t>itself</w:t>
      </w:r>
      <w:r w:rsidRPr="006508A5">
        <w:rPr>
          <w:sz w:val="16"/>
        </w:rPr>
        <w:t xml:space="preserve">.70 </w:t>
      </w:r>
      <w:r w:rsidRPr="006508A5">
        <w:rPr>
          <w:highlight w:val="green"/>
          <w:u w:val="single"/>
        </w:rPr>
        <w:t xml:space="preserve">A </w:t>
      </w:r>
      <w:r w:rsidRPr="006508A5">
        <w:rPr>
          <w:b/>
          <w:iCs/>
          <w:highlight w:val="green"/>
          <w:u w:val="single"/>
        </w:rPr>
        <w:t xml:space="preserve">merger </w:t>
      </w:r>
      <w:r w:rsidRPr="006508A5">
        <w:rPr>
          <w:highlight w:val="green"/>
          <w:u w:val="single"/>
        </w:rPr>
        <w:t xml:space="preserve">that eliminates </w:t>
      </w:r>
      <w:r w:rsidRPr="006508A5">
        <w:rPr>
          <w:u w:val="single"/>
        </w:rPr>
        <w:t xml:space="preserve">head-to-head </w:t>
      </w:r>
      <w:r w:rsidRPr="006508A5">
        <w:rPr>
          <w:highlight w:val="green"/>
          <w:u w:val="single"/>
        </w:rPr>
        <w:t xml:space="preserve">employer rivalry </w:t>
      </w:r>
      <w:r w:rsidRPr="006508A5">
        <w:rPr>
          <w:u w:val="single"/>
        </w:rPr>
        <w:t>in a unionized setting</w:t>
      </w:r>
      <w:r w:rsidRPr="006508A5">
        <w:rPr>
          <w:sz w:val="16"/>
        </w:rPr>
        <w:t xml:space="preserve"> undermines this dynamic, </w:t>
      </w:r>
      <w:r w:rsidRPr="006508A5">
        <w:rPr>
          <w:u w:val="single"/>
        </w:rPr>
        <w:t>reducing</w:t>
      </w:r>
      <w:r w:rsidRPr="006508A5">
        <w:rPr>
          <w:sz w:val="16"/>
          <w:szCs w:val="16"/>
        </w:rPr>
        <w:t xml:space="preserve"> the</w:t>
      </w:r>
      <w:r w:rsidRPr="006508A5">
        <w:rPr>
          <w:sz w:val="16"/>
        </w:rPr>
        <w:t xml:space="preserve"> </w:t>
      </w:r>
      <w:r w:rsidRPr="006508A5">
        <w:rPr>
          <w:u w:val="single"/>
        </w:rPr>
        <w:t>union’s outside options and diminishing its strike leverage, which in turn increases employer market power to unilaterally worsen labor standards.</w:t>
      </w:r>
      <w:r w:rsidRPr="006508A5">
        <w:rPr>
          <w:sz w:val="16"/>
        </w:rPr>
        <w:t xml:space="preserve"> </w:t>
      </w:r>
      <w:r w:rsidRPr="006508A5">
        <w:rPr>
          <w:b/>
          <w:iCs/>
          <w:u w:val="single"/>
        </w:rPr>
        <w:t xml:space="preserve">These are not abstract effects; they </w:t>
      </w:r>
      <w:r w:rsidRPr="006508A5">
        <w:rPr>
          <w:b/>
          <w:iCs/>
          <w:highlight w:val="green"/>
          <w:u w:val="single"/>
        </w:rPr>
        <w:t>alter the structure of negotiations and</w:t>
      </w:r>
      <w:r w:rsidRPr="006508A5">
        <w:rPr>
          <w:b/>
          <w:iCs/>
          <w:u w:val="single"/>
        </w:rPr>
        <w:t xml:space="preserve">, by extension, the material </w:t>
      </w:r>
      <w:r w:rsidRPr="006508A5">
        <w:rPr>
          <w:b/>
          <w:iCs/>
          <w:highlight w:val="green"/>
          <w:u w:val="single"/>
        </w:rPr>
        <w:t>terms of CBAs</w:t>
      </w:r>
      <w:r w:rsidRPr="006508A5">
        <w:rPr>
          <w:b/>
          <w:iCs/>
          <w:u w:val="single"/>
        </w:rPr>
        <w:t>,</w:t>
      </w:r>
      <w:r w:rsidRPr="006508A5">
        <w:rPr>
          <w:u w:val="single"/>
        </w:rPr>
        <w:t xml:space="preserve"> including wages, benefits, job security provisions, and working conditions.</w:t>
      </w:r>
    </w:p>
    <w:p w14:paraId="2E5FFDF5" w14:textId="77777777" w:rsidR="00AE7C43" w:rsidRPr="006508A5" w:rsidRDefault="00AE7C43" w:rsidP="00AE7C43">
      <w:pPr>
        <w:spacing w:after="0"/>
        <w:rPr>
          <w:sz w:val="16"/>
        </w:rPr>
      </w:pPr>
      <w:r w:rsidRPr="006508A5">
        <w:rPr>
          <w:sz w:val="16"/>
        </w:rPr>
        <w:t xml:space="preserve">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t>
      </w:r>
      <w:r w:rsidRPr="006508A5">
        <w:rPr>
          <w:u w:val="single"/>
        </w:rPr>
        <w:t xml:space="preserve">What the </w:t>
      </w:r>
      <w:r w:rsidRPr="006508A5">
        <w:rPr>
          <w:highlight w:val="green"/>
          <w:u w:val="single"/>
        </w:rPr>
        <w:t>court found lacking</w:t>
      </w:r>
      <w:r w:rsidRPr="006508A5">
        <w:rPr>
          <w:sz w:val="16"/>
        </w:rPr>
        <w:t xml:space="preserve">, however, </w:t>
      </w:r>
      <w:r w:rsidRPr="006508A5">
        <w:rPr>
          <w:u w:val="single"/>
        </w:rPr>
        <w:t xml:space="preserve">was </w:t>
      </w:r>
      <w:r w:rsidRPr="006508A5">
        <w:rPr>
          <w:b/>
          <w:iCs/>
          <w:u w:val="single"/>
        </w:rPr>
        <w:t>a robust framework for quantifying the effects</w:t>
      </w:r>
      <w:r w:rsidRPr="006508A5">
        <w:rPr>
          <w:u w:val="single"/>
        </w:rPr>
        <w:t xml:space="preserve"> of reduced employer rivalry on union bargaining outcomes.</w:t>
      </w:r>
      <w:r w:rsidRPr="006508A5">
        <w:rPr>
          <w:sz w:val="16"/>
        </w:rPr>
        <w:t xml:space="preserve"> As Chair Lina Khan noted in </w:t>
      </w:r>
      <w:r w:rsidRPr="006508A5">
        <w:rPr>
          <w:u w:val="single"/>
        </w:rPr>
        <w:t>the FTC</w:t>
      </w:r>
      <w:r w:rsidRPr="006508A5">
        <w:rPr>
          <w:sz w:val="16"/>
        </w:rPr>
        <w:t>’s post-abandonment statement, this shortcoming reflects a broader gap in enforcement tools: unlike consumer markets, labor markets—particularly unionized ones—</w:t>
      </w:r>
      <w:r w:rsidRPr="006508A5">
        <w:rPr>
          <w:b/>
          <w:iCs/>
          <w:u w:val="single"/>
        </w:rPr>
        <w:t xml:space="preserve">lack </w:t>
      </w:r>
      <w:r w:rsidRPr="006508A5">
        <w:rPr>
          <w:b/>
          <w:iCs/>
          <w:sz w:val="28"/>
          <w:szCs w:val="28"/>
          <w:highlight w:val="green"/>
          <w:u w:val="single"/>
        </w:rPr>
        <w:t>standardized methodologies for assessing merger-induced harm to negotiation dynamics</w:t>
      </w:r>
      <w:r w:rsidRPr="006508A5">
        <w:rPr>
          <w:u w:val="single"/>
        </w:rPr>
        <w:t>.</w:t>
      </w:r>
      <w:r w:rsidRPr="006508A5">
        <w:rPr>
          <w:sz w:val="16"/>
        </w:rPr>
        <w:t>73</w:t>
      </w:r>
    </w:p>
    <w:p w14:paraId="339E69F6" w14:textId="77777777" w:rsidR="00AE7C43" w:rsidRPr="006508A5" w:rsidRDefault="00AE7C43" w:rsidP="00AE7C43">
      <w:pPr>
        <w:spacing w:after="0"/>
        <w:rPr>
          <w:sz w:val="16"/>
        </w:rPr>
      </w:pPr>
      <w:r w:rsidRPr="006508A5">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5F53C08E" w14:textId="77777777" w:rsidR="00AE7C43" w:rsidRPr="006508A5" w:rsidRDefault="00AE7C43" w:rsidP="00AE7C43">
      <w:pPr>
        <w:spacing w:after="0"/>
        <w:rPr>
          <w:sz w:val="16"/>
        </w:rPr>
      </w:pPr>
      <w:r w:rsidRPr="006508A5">
        <w:rPr>
          <w:sz w:val="16"/>
        </w:rPr>
        <w:t>Courts are already accustomed to evaluating antitrust harm in negotiated markets—such as provider-insurer reimbursement rates in health care,76 or wholesaler-retailer terms in distribution contracts.77</w:t>
      </w:r>
    </w:p>
    <w:p w14:paraId="2B0EFEA6" w14:textId="77777777" w:rsidR="00AE7C43" w:rsidRPr="006508A5" w:rsidRDefault="00AE7C43" w:rsidP="00AE7C43">
      <w:pPr>
        <w:spacing w:after="0"/>
        <w:rPr>
          <w:sz w:val="16"/>
        </w:rPr>
      </w:pPr>
      <w:r w:rsidRPr="006508A5">
        <w:rPr>
          <w:sz w:val="16"/>
        </w:rPr>
        <w:t>C. COLLUSION AND COORDINATED BEHAVIOR</w:t>
      </w:r>
    </w:p>
    <w:p w14:paraId="794BF1D4" w14:textId="77777777" w:rsidR="00AE7C43" w:rsidRPr="006508A5" w:rsidRDefault="00AE7C43" w:rsidP="00AE7C43">
      <w:pPr>
        <w:spacing w:after="0"/>
        <w:rPr>
          <w:u w:val="single"/>
        </w:rPr>
      </w:pPr>
      <w:r w:rsidRPr="006508A5">
        <w:rPr>
          <w:u w:val="single"/>
        </w:rPr>
        <w:t xml:space="preserve">The </w:t>
      </w:r>
      <w:r w:rsidRPr="006508A5">
        <w:rPr>
          <w:highlight w:val="green"/>
          <w:u w:val="single"/>
        </w:rPr>
        <w:t xml:space="preserve">antitrust concern </w:t>
      </w:r>
      <w:r w:rsidRPr="006508A5">
        <w:rPr>
          <w:u w:val="single"/>
        </w:rPr>
        <w:t xml:space="preserve">arising from the Kroger–Albertsons merger is not limited to structural reductions in labor market competition; it </w:t>
      </w:r>
      <w:r w:rsidRPr="006508A5">
        <w:rPr>
          <w:highlight w:val="green"/>
          <w:u w:val="single"/>
        </w:rPr>
        <w:t xml:space="preserve">also implicates </w:t>
      </w:r>
      <w:r w:rsidRPr="006508A5">
        <w:rPr>
          <w:b/>
          <w:iCs/>
          <w:highlight w:val="green"/>
          <w:u w:val="single"/>
        </w:rPr>
        <w:t>coordinated conduct</w:t>
      </w:r>
      <w:r w:rsidRPr="006508A5">
        <w:rPr>
          <w:highlight w:val="green"/>
          <w:u w:val="single"/>
        </w:rPr>
        <w:t xml:space="preserve"> that </w:t>
      </w:r>
      <w:r w:rsidRPr="006508A5">
        <w:rPr>
          <w:u w:val="single"/>
        </w:rPr>
        <w:t xml:space="preserve">directly </w:t>
      </w:r>
      <w:r w:rsidRPr="006508A5">
        <w:rPr>
          <w:b/>
          <w:iCs/>
          <w:highlight w:val="green"/>
          <w:u w:val="single"/>
        </w:rPr>
        <w:t xml:space="preserve">restrains </w:t>
      </w:r>
      <w:r w:rsidRPr="006508A5">
        <w:rPr>
          <w:b/>
          <w:iCs/>
          <w:u w:val="single"/>
        </w:rPr>
        <w:t xml:space="preserve">union </w:t>
      </w:r>
      <w:r w:rsidRPr="006508A5">
        <w:rPr>
          <w:b/>
          <w:iCs/>
          <w:highlight w:val="green"/>
          <w:u w:val="single"/>
        </w:rPr>
        <w:t>bargaining leverage</w:t>
      </w:r>
      <w:r w:rsidRPr="006508A5">
        <w:rPr>
          <w:u w:val="single"/>
        </w:rPr>
        <w:t>.</w:t>
      </w:r>
      <w:r w:rsidRPr="006508A5">
        <w:rPr>
          <w:sz w:val="16"/>
        </w:rPr>
        <w:t xml:space="preserve"> </w:t>
      </w:r>
      <w:r w:rsidRPr="006508A5">
        <w:rPr>
          <w:u w:val="single"/>
        </w:rPr>
        <w:t>Even in the absence of</w:t>
      </w:r>
      <w:r w:rsidRPr="006508A5">
        <w:rPr>
          <w:sz w:val="16"/>
        </w:rPr>
        <w:t xml:space="preserve"> a consummated </w:t>
      </w:r>
      <w:r w:rsidRPr="006508A5">
        <w:rPr>
          <w:u w:val="single"/>
        </w:rPr>
        <w:t xml:space="preserve">merger, employers can eliminate labor market rivalry by explicitly or tacitly agreeing not to interfere with each other’s labor relations strategies. In unionized settings, this can take the form of </w:t>
      </w:r>
      <w:r w:rsidRPr="006508A5">
        <w:rPr>
          <w:b/>
          <w:iCs/>
          <w:highlight w:val="green"/>
          <w:u w:val="single"/>
        </w:rPr>
        <w:t>no-poach</w:t>
      </w:r>
      <w:r w:rsidRPr="006508A5">
        <w:rPr>
          <w:highlight w:val="green"/>
          <w:u w:val="single"/>
        </w:rPr>
        <w:t xml:space="preserve"> agreements</w:t>
      </w:r>
      <w:r w:rsidRPr="006508A5">
        <w:rPr>
          <w:u w:val="single"/>
        </w:rPr>
        <w:t>,</w:t>
      </w:r>
      <w:r w:rsidRPr="006508A5">
        <w:rPr>
          <w:sz w:val="16"/>
        </w:rPr>
        <w:t xml:space="preserve"> </w:t>
      </w:r>
      <w:r w:rsidRPr="006508A5">
        <w:rPr>
          <w:b/>
          <w:iCs/>
          <w:u w:val="single"/>
        </w:rPr>
        <w:t>mutual</w:t>
      </w:r>
      <w:r w:rsidRPr="006508A5">
        <w:rPr>
          <w:b/>
          <w:iCs/>
          <w:highlight w:val="green"/>
          <w:u w:val="single"/>
        </w:rPr>
        <w:t xml:space="preserve"> pledges</w:t>
      </w:r>
      <w:r w:rsidRPr="006508A5">
        <w:rPr>
          <w:highlight w:val="green"/>
          <w:u w:val="single"/>
        </w:rPr>
        <w:t xml:space="preserve"> to “hold the line” </w:t>
      </w:r>
      <w:r w:rsidRPr="006508A5">
        <w:rPr>
          <w:u w:val="single"/>
        </w:rPr>
        <w:t xml:space="preserve">in bargaining, </w:t>
      </w:r>
      <w:r w:rsidRPr="006508A5">
        <w:rPr>
          <w:highlight w:val="green"/>
          <w:u w:val="single"/>
        </w:rPr>
        <w:t xml:space="preserve">or </w:t>
      </w:r>
      <w:r w:rsidRPr="006508A5">
        <w:rPr>
          <w:b/>
          <w:iCs/>
          <w:highlight w:val="green"/>
          <w:u w:val="single"/>
        </w:rPr>
        <w:t xml:space="preserve">shared </w:t>
      </w:r>
      <w:r w:rsidRPr="006508A5">
        <w:rPr>
          <w:b/>
          <w:iCs/>
          <w:u w:val="single"/>
        </w:rPr>
        <w:t xml:space="preserve">approaches to </w:t>
      </w:r>
      <w:r w:rsidRPr="006508A5">
        <w:rPr>
          <w:b/>
          <w:iCs/>
          <w:highlight w:val="green"/>
          <w:u w:val="single"/>
        </w:rPr>
        <w:t>resisting union demands</w:t>
      </w:r>
      <w:r w:rsidRPr="006508A5">
        <w:rPr>
          <w:u w:val="single"/>
        </w:rPr>
        <w:t>.</w:t>
      </w:r>
    </w:p>
    <w:p w14:paraId="718955D0" w14:textId="77777777" w:rsidR="00AE7C43" w:rsidRPr="006508A5" w:rsidRDefault="00AE7C43" w:rsidP="00AE7C43">
      <w:pPr>
        <w:spacing w:after="0"/>
        <w:rPr>
          <w:sz w:val="16"/>
        </w:rPr>
      </w:pPr>
      <w:r w:rsidRPr="006508A5">
        <w:rPr>
          <w:sz w:val="16"/>
        </w:rPr>
        <w:t xml:space="preserve">This theory is at the heart of Morgan v. Kroger, a class action complaint arising from the Colorado Attorney General’s merger investigation. According to the complaint, </w:t>
      </w:r>
      <w:r w:rsidRPr="006508A5">
        <w:rPr>
          <w:u w:val="single"/>
        </w:rPr>
        <w:t>Kroger and Albertsons entered into a no-poach agreement</w:t>
      </w:r>
      <w:r w:rsidRPr="006508A5">
        <w:rPr>
          <w:sz w:val="16"/>
        </w:rPr>
        <w:t xml:space="preserve">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w:t>
      </w:r>
      <w:r w:rsidRPr="006508A5">
        <w:rPr>
          <w:u w:val="single"/>
        </w:rPr>
        <w:t xml:space="preserve">The ensuing </w:t>
      </w:r>
      <w:r w:rsidRPr="006508A5">
        <w:rPr>
          <w:highlight w:val="green"/>
          <w:u w:val="single"/>
        </w:rPr>
        <w:t xml:space="preserve">collective bargaining </w:t>
      </w:r>
      <w:r w:rsidRPr="006508A5">
        <w:rPr>
          <w:u w:val="single"/>
        </w:rPr>
        <w:t xml:space="preserve">agreement, plaintiffs argue, </w:t>
      </w:r>
      <w:r w:rsidRPr="006508A5">
        <w:rPr>
          <w:highlight w:val="green"/>
          <w:u w:val="single"/>
        </w:rPr>
        <w:t xml:space="preserve">was </w:t>
      </w:r>
      <w:r w:rsidRPr="006508A5">
        <w:rPr>
          <w:b/>
          <w:iCs/>
          <w:sz w:val="28"/>
          <w:szCs w:val="28"/>
          <w:highlight w:val="green"/>
          <w:u w:val="single"/>
        </w:rPr>
        <w:t>materially weaker</w:t>
      </w:r>
      <w:r w:rsidRPr="006508A5">
        <w:rPr>
          <w:highlight w:val="green"/>
          <w:u w:val="single"/>
        </w:rPr>
        <w:t xml:space="preserve"> </w:t>
      </w:r>
      <w:r w:rsidRPr="006508A5">
        <w:rPr>
          <w:u w:val="single"/>
        </w:rPr>
        <w:t>than what would have been achieved in a genuinely competitive bargaining environment.</w:t>
      </w:r>
      <w:r w:rsidRPr="006508A5">
        <w:rPr>
          <w:sz w:val="16"/>
        </w:rPr>
        <w:t>79</w:t>
      </w:r>
    </w:p>
    <w:p w14:paraId="3CADF9E2" w14:textId="77777777" w:rsidR="00AE7C43" w:rsidRPr="006508A5" w:rsidRDefault="00AE7C43" w:rsidP="00AE7C43">
      <w:pPr>
        <w:spacing w:after="0"/>
        <w:rPr>
          <w:sz w:val="16"/>
        </w:rPr>
      </w:pPr>
      <w:r w:rsidRPr="006508A5">
        <w:rPr>
          <w:u w:val="single"/>
        </w:rPr>
        <w:t xml:space="preserve">In functional terms, this is market allocation—not </w:t>
      </w:r>
      <w:proofErr w:type="gramStart"/>
      <w:r w:rsidRPr="006508A5">
        <w:rPr>
          <w:u w:val="single"/>
        </w:rPr>
        <w:t>of</w:t>
      </w:r>
      <w:proofErr w:type="gramEnd"/>
      <w:r w:rsidRPr="006508A5">
        <w:rPr>
          <w:u w:val="single"/>
        </w:rPr>
        <w:t xml:space="preserve"> product markets, but </w:t>
      </w:r>
      <w:proofErr w:type="gramStart"/>
      <w:r w:rsidRPr="006508A5">
        <w:rPr>
          <w:u w:val="single"/>
        </w:rPr>
        <w:t>of</w:t>
      </w:r>
      <w:proofErr w:type="gramEnd"/>
      <w:r w:rsidRPr="006508A5">
        <w:rPr>
          <w:u w:val="single"/>
        </w:rPr>
        <w:t xml:space="preserve"> labor-side negotiations. By agreeing not to compete for labor during a critical moment of employer vulnerability, the employers suppressed a channel of competition that had historically benefited workers. </w:t>
      </w:r>
      <w:r w:rsidRPr="006508A5">
        <w:rPr>
          <w:sz w:val="16"/>
        </w:rPr>
        <w:t>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79582D89" w14:textId="77777777" w:rsidR="00AE7C43" w:rsidRPr="006508A5" w:rsidRDefault="00AE7C43" w:rsidP="00AE7C43">
      <w:pPr>
        <w:spacing w:after="0"/>
        <w:rPr>
          <w:u w:val="single"/>
        </w:rPr>
      </w:pPr>
      <w:r w:rsidRPr="006508A5">
        <w:rPr>
          <w:sz w:val="16"/>
        </w:rPr>
        <w:t xml:space="preserve">Moreover, the economic harm from such coordination is not limited to immediate wage effects. As Morgan illustrates, coordination between employers undermines the structural preconditions for meaningful bargaining, thus reducing the union’s outside options, its ability to deploy selective strike strategies, and ultimately the quality of negotiated agreements. Courts have already recognized these dynamics in other contexts involving negotiated pricing.81 </w:t>
      </w:r>
      <w:r w:rsidRPr="006508A5">
        <w:rPr>
          <w:u w:val="single"/>
        </w:rPr>
        <w:t xml:space="preserve">Going forward, </w:t>
      </w:r>
      <w:r w:rsidRPr="006508A5">
        <w:rPr>
          <w:highlight w:val="green"/>
          <w:u w:val="single"/>
        </w:rPr>
        <w:t>courts and agencies should treat efforts to suppress inter-employer labor competition</w:t>
      </w:r>
      <w:r w:rsidRPr="006508A5">
        <w:rPr>
          <w:u w:val="single"/>
        </w:rPr>
        <w:t xml:space="preserve">— whether through </w:t>
      </w:r>
      <w:r w:rsidRPr="006508A5">
        <w:rPr>
          <w:b/>
          <w:iCs/>
          <w:u w:val="single"/>
        </w:rPr>
        <w:t>merger</w:t>
      </w:r>
      <w:r w:rsidRPr="006508A5">
        <w:rPr>
          <w:u w:val="single"/>
        </w:rPr>
        <w:t xml:space="preserve">, </w:t>
      </w:r>
      <w:r w:rsidRPr="006508A5">
        <w:rPr>
          <w:b/>
          <w:iCs/>
          <w:u w:val="single"/>
        </w:rPr>
        <w:t>informal alignment</w:t>
      </w:r>
      <w:r w:rsidRPr="006508A5">
        <w:rPr>
          <w:u w:val="single"/>
        </w:rPr>
        <w:t xml:space="preserve">, or </w:t>
      </w:r>
      <w:r w:rsidRPr="006508A5">
        <w:rPr>
          <w:b/>
          <w:iCs/>
          <w:u w:val="single"/>
        </w:rPr>
        <w:t>direct coordination</w:t>
      </w:r>
      <w:r w:rsidRPr="006508A5">
        <w:rPr>
          <w:u w:val="single"/>
        </w:rPr>
        <w:t>—</w:t>
      </w:r>
      <w:r w:rsidRPr="006508A5">
        <w:rPr>
          <w:highlight w:val="green"/>
          <w:u w:val="single"/>
        </w:rPr>
        <w:t>as restraints of trade</w:t>
      </w:r>
      <w:r w:rsidRPr="006508A5">
        <w:rPr>
          <w:u w:val="single"/>
        </w:rPr>
        <w:t xml:space="preserve">. When </w:t>
      </w:r>
      <w:r w:rsidRPr="006508A5">
        <w:rPr>
          <w:b/>
          <w:iCs/>
          <w:u w:val="single"/>
        </w:rPr>
        <w:t>such efforts target the very mechanisms that give unions bargaining power</w:t>
      </w:r>
      <w:r w:rsidRPr="006508A5">
        <w:rPr>
          <w:u w:val="single"/>
        </w:rPr>
        <w:t>, the anticompetitive effects are</w:t>
      </w:r>
      <w:r w:rsidRPr="006508A5">
        <w:rPr>
          <w:sz w:val="16"/>
        </w:rPr>
        <w:t xml:space="preserve"> not speculative; they are </w:t>
      </w:r>
      <w:r w:rsidRPr="006508A5">
        <w:rPr>
          <w:b/>
          <w:iCs/>
          <w:u w:val="single"/>
        </w:rPr>
        <w:t>embedded in the structure of the negotiation itself</w:t>
      </w:r>
      <w:r w:rsidRPr="006508A5">
        <w:rPr>
          <w:u w:val="single"/>
        </w:rPr>
        <w:t>.</w:t>
      </w:r>
    </w:p>
    <w:p w14:paraId="46D7EA30" w14:textId="77777777" w:rsidR="00AE7C43" w:rsidRPr="006508A5" w:rsidRDefault="00AE7C43" w:rsidP="00AE7C43">
      <w:pPr>
        <w:spacing w:after="0"/>
        <w:rPr>
          <w:sz w:val="16"/>
        </w:rPr>
      </w:pPr>
      <w:r w:rsidRPr="006508A5">
        <w:rPr>
          <w:sz w:val="16"/>
        </w:rPr>
        <w:t>D. IMPLICATIONS FOR MERGER REVIEW AND ENFORCEMENT</w:t>
      </w:r>
    </w:p>
    <w:p w14:paraId="6440125F" w14:textId="77777777" w:rsidR="00AE7C43" w:rsidRPr="006508A5" w:rsidRDefault="00AE7C43" w:rsidP="00AE7C43">
      <w:pPr>
        <w:spacing w:after="0"/>
        <w:rPr>
          <w:u w:val="single"/>
        </w:rPr>
      </w:pPr>
      <w:r w:rsidRPr="006508A5">
        <w:rPr>
          <w:u w:val="single"/>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w:t>
      </w:r>
      <w:r w:rsidRPr="006508A5">
        <w:rPr>
          <w:sz w:val="16"/>
        </w:rPr>
        <w:t xml:space="preserve"> </w:t>
      </w:r>
      <w:r w:rsidRPr="006508A5">
        <w:rPr>
          <w:u w:val="single"/>
        </w:rPr>
        <w:t>While the court ultimately granted a preliminary injunction on traditional product market grounds, it made clear that the labor theory was “certainly more plausible” than defendants’ rebuttal</w:t>
      </w:r>
      <w:r w:rsidRPr="006508A5">
        <w:rPr>
          <w:sz w:val="16"/>
        </w:rPr>
        <w:t xml:space="preserve"> and did not fall outside the bounds of antitrust law merely because it concerned collective bargaining. 82 </w:t>
      </w:r>
      <w:r w:rsidRPr="006508A5">
        <w:rPr>
          <w:u w:val="single"/>
        </w:rPr>
        <w:t>What ultimately limited the court’s willingness to rest an injunction on that theory was evidentiary, not doctrinal: the agency lacked a clear methodology for modeling the magnitude of harm.</w:t>
      </w:r>
    </w:p>
    <w:p w14:paraId="090DA5AD" w14:textId="77777777" w:rsidR="00AE7C43" w:rsidRPr="006508A5" w:rsidRDefault="00AE7C43" w:rsidP="00AE7C43">
      <w:pPr>
        <w:spacing w:after="0"/>
        <w:rPr>
          <w:sz w:val="16"/>
        </w:rPr>
      </w:pPr>
      <w:r w:rsidRPr="006508A5">
        <w:rPr>
          <w:sz w:val="16"/>
        </w:rPr>
        <w:t>That gap is not unique to this case. As Chair Khan noted in the</w:t>
      </w:r>
      <w:r w:rsidRPr="006508A5">
        <w:rPr>
          <w:u w:val="single"/>
        </w:rPr>
        <w:t xml:space="preserve"> </w:t>
      </w:r>
      <w:r w:rsidRPr="006508A5">
        <w:rPr>
          <w:highlight w:val="green"/>
          <w:u w:val="single"/>
        </w:rPr>
        <w:t>FTC</w:t>
      </w:r>
      <w:r w:rsidRPr="006508A5">
        <w:rPr>
          <w:u w:val="single"/>
        </w:rPr>
        <w:t>’s</w:t>
      </w:r>
      <w:r w:rsidRPr="006508A5">
        <w:rPr>
          <w:sz w:val="16"/>
        </w:rPr>
        <w:t xml:space="preserve"> post-abandonment statement, </w:t>
      </w:r>
      <w:r w:rsidRPr="006508A5">
        <w:rPr>
          <w:b/>
          <w:iCs/>
          <w:sz w:val="28"/>
          <w:szCs w:val="28"/>
          <w:highlight w:val="green"/>
          <w:u w:val="single"/>
        </w:rPr>
        <w:t>merger enforcement remains under-equipped to quantify how structural changes affect bargaining</w:t>
      </w:r>
      <w:r w:rsidRPr="006508A5">
        <w:rPr>
          <w:highlight w:val="green"/>
          <w:u w:val="single"/>
        </w:rPr>
        <w:t xml:space="preserve"> </w:t>
      </w:r>
      <w:r w:rsidRPr="006508A5">
        <w:rPr>
          <w:b/>
          <w:iCs/>
          <w:sz w:val="28"/>
          <w:szCs w:val="28"/>
          <w:u w:val="single"/>
        </w:rPr>
        <w:t xml:space="preserve">outcomes </w:t>
      </w:r>
      <w:r w:rsidRPr="006508A5">
        <w:rPr>
          <w:b/>
          <w:iCs/>
          <w:sz w:val="28"/>
          <w:szCs w:val="28"/>
          <w:highlight w:val="green"/>
          <w:u w:val="single"/>
        </w:rPr>
        <w:t>in unionized labor markets</w:t>
      </w:r>
      <w:r w:rsidRPr="006508A5">
        <w:rPr>
          <w:highlight w:val="green"/>
          <w:u w:val="single"/>
        </w:rPr>
        <w:t>, despite recognizing in theory that</w:t>
      </w:r>
      <w:r w:rsidRPr="006508A5">
        <w:rPr>
          <w:u w:val="single"/>
        </w:rPr>
        <w:t xml:space="preserve"> these effects are real.</w:t>
      </w:r>
      <w:r w:rsidRPr="006508A5">
        <w:rPr>
          <w:sz w:val="16"/>
        </w:rPr>
        <w:t xml:space="preserve">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1665A7">
        <w:rPr>
          <w:sz w:val="12"/>
        </w:rPr>
        <w:t>¶¶</w:t>
      </w:r>
      <w:r w:rsidRPr="006508A5">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6B99852F" w14:textId="77777777" w:rsidR="00AE7C43" w:rsidRPr="006508A5" w:rsidRDefault="00AE7C43" w:rsidP="00AE7C43">
      <w:pPr>
        <w:spacing w:after="0"/>
        <w:rPr>
          <w:sz w:val="16"/>
        </w:rPr>
      </w:pPr>
      <w:r w:rsidRPr="006508A5">
        <w:rPr>
          <w:sz w:val="16"/>
        </w:rPr>
        <w:t xml:space="preserve">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w:t>
      </w:r>
      <w:proofErr w:type="gramStart"/>
      <w:r w:rsidRPr="006508A5">
        <w:rPr>
          <w:sz w:val="16"/>
        </w:rPr>
        <w:t>employer</w:t>
      </w:r>
      <w:proofErr w:type="gramEnd"/>
      <w:r w:rsidRPr="006508A5">
        <w:rPr>
          <w:sz w:val="16"/>
        </w:rPr>
        <w:t xml:space="preserve">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7B9743C6" w14:textId="77777777" w:rsidR="00AE7C43" w:rsidRPr="006508A5" w:rsidRDefault="00AE7C43" w:rsidP="00AE7C43">
      <w:pPr>
        <w:spacing w:after="0"/>
        <w:rPr>
          <w:sz w:val="16"/>
        </w:rPr>
      </w:pPr>
      <w:r w:rsidRPr="006508A5">
        <w:rPr>
          <w:sz w:val="16"/>
        </w:rPr>
        <w:t xml:space="preserve">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 The same logic applies to unionized labor markets. Bargaining outcomes reflect the structure of the employer side of the table. When a merger eliminates the union’s ability to pit one employer against another, the downstream effect is not </w:t>
      </w:r>
      <w:proofErr w:type="gramStart"/>
      <w:r w:rsidRPr="006508A5">
        <w:rPr>
          <w:sz w:val="16"/>
        </w:rPr>
        <w:t>theoretical—</w:t>
      </w:r>
      <w:proofErr w:type="gramEnd"/>
      <w:r w:rsidRPr="006508A5">
        <w:rPr>
          <w:sz w:val="16"/>
        </w:rPr>
        <w:t>it is embedded in the contract. For enforcement agencies, the implication is clear: merger review must incorporate bargaining-based labor harm into the toolkit, not as a novel theory but as a logical extension of existing doctrine. For courts, the path forward is equally clear: treat these effects the same way you treat negotiated prices in any other concentrated market.</w:t>
      </w:r>
    </w:p>
    <w:p w14:paraId="750FEBC0" w14:textId="77777777" w:rsidR="00AE7C43" w:rsidRPr="006508A5" w:rsidRDefault="00AE7C43" w:rsidP="00AE7C43">
      <w:pPr>
        <w:spacing w:after="0"/>
        <w:rPr>
          <w:sz w:val="16"/>
        </w:rPr>
      </w:pPr>
      <w:r w:rsidRPr="006508A5">
        <w:rPr>
          <w:sz w:val="16"/>
        </w:rPr>
        <w:t>IX. CONCLUSION</w:t>
      </w:r>
    </w:p>
    <w:p w14:paraId="7ED42972" w14:textId="77777777" w:rsidR="00AE7C43" w:rsidRPr="006508A5" w:rsidRDefault="00AE7C43" w:rsidP="00AE7C43">
      <w:pPr>
        <w:spacing w:after="0"/>
        <w:rPr>
          <w:sz w:val="16"/>
        </w:rPr>
      </w:pPr>
      <w:r w:rsidRPr="006508A5">
        <w:rPr>
          <w:sz w:val="16"/>
        </w:rPr>
        <w:t xml:space="preserve">The purpose of merger analysis is to evaluate whether the merger was likely to increase market power in a relevant antitrust market.91 This paper examined three different theories of competitive harm in the labor market associated with the proposed merger of two national retail grocery chains, Kroger and Albertsons: that </w:t>
      </w:r>
      <w:r w:rsidRPr="006508A5">
        <w:rPr>
          <w:u w:val="single"/>
        </w:rPr>
        <w:t xml:space="preserve">increased labor market concentration worsens pay and job quality, that a reduction in the flow of job offers limits any leverage low-wage workers have to obtain better job quality, and that </w:t>
      </w:r>
      <w:r w:rsidRPr="006508A5">
        <w:rPr>
          <w:highlight w:val="green"/>
          <w:u w:val="single"/>
        </w:rPr>
        <w:t xml:space="preserve">concentrating employers at the bargaining table </w:t>
      </w:r>
      <w:r w:rsidRPr="006508A5">
        <w:rPr>
          <w:u w:val="single"/>
        </w:rPr>
        <w:t xml:space="preserve">in a labor market where terms and conditions are set by collective bargaining agreement </w:t>
      </w:r>
      <w:r w:rsidRPr="006508A5">
        <w:rPr>
          <w:highlight w:val="green"/>
          <w:u w:val="single"/>
        </w:rPr>
        <w:t xml:space="preserve">deprives the union </w:t>
      </w:r>
      <w:r w:rsidRPr="006508A5">
        <w:rPr>
          <w:u w:val="single"/>
        </w:rPr>
        <w:t xml:space="preserve">representing those workers of </w:t>
      </w:r>
      <w:r w:rsidRPr="006508A5">
        <w:rPr>
          <w:highlight w:val="green"/>
          <w:u w:val="single"/>
        </w:rPr>
        <w:t>leverage</w:t>
      </w:r>
      <w:r w:rsidRPr="006508A5">
        <w:rPr>
          <w:u w:val="single"/>
        </w:rPr>
        <w:t>, leading to worse contractual terms and outcomes for workers.</w:t>
      </w:r>
      <w:r w:rsidRPr="006508A5">
        <w:rPr>
          <w:sz w:val="16"/>
        </w:rPr>
        <w:t xml:space="preserve"> All three theories centrally concern the exercise of labor market power resulting directly from the merger. We conclude the evidence presented here shows that the merger posed a significant risk to labor market competition and worker welfare through all three channels, any one of which constitutes a valid theory of harm.</w:t>
      </w:r>
    </w:p>
    <w:p w14:paraId="2C46EEA1" w14:textId="77777777" w:rsidR="00AE7C43" w:rsidRPr="006508A5" w:rsidRDefault="00AE7C43" w:rsidP="00AE7C43">
      <w:pPr>
        <w:spacing w:after="0"/>
        <w:rPr>
          <w:sz w:val="16"/>
        </w:rPr>
      </w:pPr>
    </w:p>
    <w:p w14:paraId="383D65D7" w14:textId="77777777" w:rsidR="00AE7C43" w:rsidRPr="006508A5" w:rsidRDefault="00AE7C43" w:rsidP="00AE7C43">
      <w:pPr>
        <w:keepNext/>
        <w:keepLines/>
        <w:spacing w:before="40" w:after="0" w:line="240" w:lineRule="auto"/>
        <w:outlineLvl w:val="3"/>
        <w:rPr>
          <w:rFonts w:eastAsiaTheme="majorEastAsia" w:cstheme="majorBidi"/>
          <w:b/>
          <w:iCs/>
          <w:sz w:val="26"/>
        </w:rPr>
      </w:pPr>
      <w:r w:rsidRPr="006508A5">
        <w:rPr>
          <w:rFonts w:eastAsiaTheme="majorEastAsia" w:cstheme="majorBidi"/>
          <w:b/>
          <w:iCs/>
          <w:sz w:val="26"/>
        </w:rPr>
        <w:t xml:space="preserve">Authorizing whole-of-government allows agencies to coordinate data and determine clear labor market competition rules – failure to coordinate creates contradictory federal regulations </w:t>
      </w:r>
    </w:p>
    <w:p w14:paraId="2678AA4C" w14:textId="77777777" w:rsidR="00AE7C43" w:rsidRPr="006508A5" w:rsidRDefault="00AE7C43" w:rsidP="00AE7C43">
      <w:pPr>
        <w:spacing w:after="0" w:line="240" w:lineRule="auto"/>
      </w:pPr>
      <w:r w:rsidRPr="006508A5">
        <w:rPr>
          <w:b/>
          <w:bCs/>
          <w:sz w:val="26"/>
        </w:rPr>
        <w:t xml:space="preserve">Hafiz and Marinescu </w:t>
      </w:r>
      <w:r w:rsidRPr="006508A5">
        <w:t>20</w:t>
      </w:r>
      <w:r w:rsidRPr="006508A5">
        <w:rPr>
          <w:b/>
          <w:bCs/>
          <w:sz w:val="26"/>
        </w:rPr>
        <w:t>23</w:t>
      </w:r>
      <w:r w:rsidRPr="006508A5">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7E29DA21" w14:textId="77777777" w:rsidR="00AE7C43" w:rsidRPr="00F2785B" w:rsidRDefault="00AE7C43" w:rsidP="00AE7C43">
      <w:pPr>
        <w:spacing w:after="0" w:line="240" w:lineRule="auto"/>
        <w:rPr>
          <w:rStyle w:val="Emphasis"/>
          <w:sz w:val="28"/>
          <w:szCs w:val="28"/>
        </w:rPr>
      </w:pPr>
      <w:r w:rsidRPr="00F2785B">
        <w:rPr>
          <w:rStyle w:val="Emphasis"/>
        </w:rPr>
        <w:t xml:space="preserve">III. </w:t>
      </w:r>
      <w:r w:rsidRPr="00F2785B">
        <w:rPr>
          <w:rStyle w:val="Emphasis"/>
          <w:sz w:val="28"/>
          <w:szCs w:val="28"/>
          <w:highlight w:val="green"/>
        </w:rPr>
        <w:t>STRENGTHENING WORKER POWER THROUGH REGULATION</w:t>
      </w:r>
    </w:p>
    <w:p w14:paraId="26A230DB" w14:textId="77777777" w:rsidR="00AE7C43" w:rsidRPr="006508A5" w:rsidRDefault="00AE7C43" w:rsidP="00AE7C43">
      <w:pPr>
        <w:spacing w:after="0" w:line="240" w:lineRule="auto"/>
        <w:rPr>
          <w:sz w:val="16"/>
        </w:rPr>
      </w:pPr>
      <w:r w:rsidRPr="006508A5">
        <w:rPr>
          <w:sz w:val="16"/>
        </w:rPr>
        <w:t xml:space="preserve">While </w:t>
      </w:r>
      <w:r w:rsidRPr="006508A5">
        <w:rPr>
          <w:highlight w:val="green"/>
          <w:u w:val="single"/>
        </w:rPr>
        <w:t>agencies</w:t>
      </w:r>
      <w:r w:rsidRPr="006508A5">
        <w:rPr>
          <w:sz w:val="16"/>
          <w:highlight w:val="green"/>
        </w:rPr>
        <w:t xml:space="preserve"> </w:t>
      </w:r>
      <w:r w:rsidRPr="006508A5">
        <w:rPr>
          <w:sz w:val="16"/>
        </w:rPr>
        <w:t xml:space="preserve">administer a number of policies impacting the relative power of employers and workers, they </w:t>
      </w:r>
      <w:r w:rsidRPr="006508A5">
        <w:rPr>
          <w:b/>
          <w:iCs/>
          <w:sz w:val="28"/>
          <w:szCs w:val="28"/>
          <w:highlight w:val="green"/>
          <w:u w:val="single"/>
        </w:rPr>
        <w:t xml:space="preserve">lack uniform metrics for assessing </w:t>
      </w:r>
      <w:r w:rsidRPr="006508A5">
        <w:rPr>
          <w:b/>
          <w:iCs/>
          <w:sz w:val="28"/>
          <w:szCs w:val="28"/>
          <w:u w:val="single"/>
        </w:rPr>
        <w:t xml:space="preserve">that </w:t>
      </w:r>
      <w:r w:rsidRPr="006508A5">
        <w:rPr>
          <w:b/>
          <w:iCs/>
          <w:sz w:val="28"/>
          <w:szCs w:val="28"/>
          <w:highlight w:val="green"/>
          <w:u w:val="single"/>
        </w:rPr>
        <w:t>power</w:t>
      </w:r>
      <w:r w:rsidRPr="006508A5">
        <w:rPr>
          <w:u w:val="single"/>
        </w:rPr>
        <w:t xml:space="preserve"> when administering their regulatory mandates, whether in the investigation, enforcement, remedial, or </w:t>
      </w:r>
      <w:proofErr w:type="gramStart"/>
      <w:r w:rsidRPr="006508A5">
        <w:rPr>
          <w:u w:val="single"/>
        </w:rPr>
        <w:t>postremedial</w:t>
      </w:r>
      <w:proofErr w:type="gramEnd"/>
      <w:r w:rsidRPr="006508A5">
        <w:rPr>
          <w:u w:val="single"/>
        </w:rPr>
        <w:t xml:space="preserve"> stages</w:t>
      </w:r>
      <w:r w:rsidRPr="006508A5">
        <w:rPr>
          <w:sz w:val="16"/>
        </w:rPr>
        <w:t xml:space="preserve">. Further, </w:t>
      </w:r>
      <w:r w:rsidRPr="006508A5">
        <w:rPr>
          <w:highlight w:val="green"/>
          <w:u w:val="single"/>
        </w:rPr>
        <w:t xml:space="preserve">agencies lack robust institutional relationships for sharing data </w:t>
      </w:r>
      <w:r w:rsidRPr="006508A5">
        <w:rPr>
          <w:u w:val="single"/>
        </w:rPr>
        <w:t xml:space="preserve">and analyses relevant </w:t>
      </w:r>
      <w:r w:rsidRPr="006508A5">
        <w:rPr>
          <w:highlight w:val="green"/>
          <w:u w:val="single"/>
        </w:rPr>
        <w:t>for assessing employer or worker</w:t>
      </w:r>
      <w:r w:rsidRPr="006508A5">
        <w:rPr>
          <w:u w:val="single"/>
        </w:rPr>
        <w:t xml:space="preserve"> </w:t>
      </w:r>
      <w:r w:rsidRPr="006508A5">
        <w:rPr>
          <w:highlight w:val="green"/>
          <w:u w:val="single"/>
        </w:rPr>
        <w:t xml:space="preserve">power. </w:t>
      </w:r>
      <w:r w:rsidRPr="006508A5">
        <w:rPr>
          <w:b/>
          <w:iCs/>
          <w:sz w:val="28"/>
          <w:szCs w:val="28"/>
          <w:highlight w:val="green"/>
          <w:u w:val="single"/>
        </w:rPr>
        <w:t>Such sharing is necessary to avoid regulatory arbitrage and ensure a</w:t>
      </w:r>
      <w:r w:rsidRPr="006508A5">
        <w:rPr>
          <w:b/>
          <w:iCs/>
          <w:sz w:val="28"/>
          <w:szCs w:val="28"/>
          <w:u w:val="single"/>
        </w:rPr>
        <w:t xml:space="preserve"> </w:t>
      </w:r>
      <w:r w:rsidRPr="006508A5">
        <w:rPr>
          <w:b/>
          <w:iCs/>
          <w:sz w:val="28"/>
          <w:szCs w:val="28"/>
          <w:highlight w:val="green"/>
          <w:u w:val="single"/>
        </w:rPr>
        <w:t xml:space="preserve">coherent, whole-of-government approach </w:t>
      </w:r>
      <w:r w:rsidRPr="006508A5">
        <w:rPr>
          <w:b/>
          <w:iCs/>
          <w:sz w:val="28"/>
          <w:szCs w:val="28"/>
          <w:u w:val="single"/>
        </w:rPr>
        <w:t>to effectively increasing worker power</w:t>
      </w:r>
      <w:r w:rsidRPr="006508A5">
        <w:rPr>
          <w:sz w:val="16"/>
        </w:rPr>
        <w:t xml:space="preserve">. An </w:t>
      </w:r>
      <w:r w:rsidRPr="006508A5">
        <w:rPr>
          <w:b/>
          <w:iCs/>
          <w:highlight w:val="green"/>
          <w:u w:val="single"/>
        </w:rPr>
        <w:t>interagency approach</w:t>
      </w:r>
      <w:r w:rsidRPr="006508A5">
        <w:rPr>
          <w:highlight w:val="green"/>
          <w:u w:val="single"/>
        </w:rPr>
        <w:t xml:space="preserve"> is</w:t>
      </w:r>
      <w:r w:rsidRPr="006508A5">
        <w:rPr>
          <w:sz w:val="16"/>
          <w:highlight w:val="green"/>
        </w:rPr>
        <w:t xml:space="preserve"> </w:t>
      </w:r>
      <w:r w:rsidRPr="006508A5">
        <w:rPr>
          <w:sz w:val="16"/>
        </w:rPr>
        <w:t xml:space="preserve">also </w:t>
      </w:r>
      <w:r w:rsidRPr="006508A5">
        <w:rPr>
          <w:b/>
          <w:iCs/>
          <w:highlight w:val="green"/>
          <w:u w:val="single"/>
        </w:rPr>
        <w:t xml:space="preserve">critical </w:t>
      </w:r>
      <w:r w:rsidRPr="006508A5">
        <w:rPr>
          <w:u w:val="single"/>
        </w:rPr>
        <w:t>for setting and achieving enforcement priorities where workers</w:t>
      </w:r>
      <w:r w:rsidRPr="006508A5">
        <w:rPr>
          <w:sz w:val="16"/>
        </w:rPr>
        <w:t xml:space="preserve"> may </w:t>
      </w:r>
      <w:r w:rsidRPr="006508A5">
        <w:rPr>
          <w:u w:val="single"/>
        </w:rPr>
        <w:t>need it most</w:t>
      </w:r>
      <w:r w:rsidRPr="006508A5">
        <w:rPr>
          <w:sz w:val="16"/>
        </w:rPr>
        <w:t>. This Part outlines a regulatory checklist of bargaining power indicators, identifying a uniform set of metrics and relevant data that agencies could use to assess employer and worker power. It then draws from the empirical literature to propose policy priorities for interagency enforcement based on their demonstrated ability to increase worker power.</w:t>
      </w:r>
    </w:p>
    <w:p w14:paraId="3739079E" w14:textId="77777777" w:rsidR="00AE7C43" w:rsidRPr="006508A5" w:rsidRDefault="00AE7C43" w:rsidP="00AE7C43">
      <w:pPr>
        <w:spacing w:after="0" w:line="240" w:lineRule="auto"/>
        <w:rPr>
          <w:sz w:val="16"/>
        </w:rPr>
      </w:pPr>
      <w:r w:rsidRPr="006508A5">
        <w:rPr>
          <w:sz w:val="16"/>
        </w:rPr>
        <w:t>A. Regulatory Checklist of Bargaining Power Indicators</w:t>
      </w:r>
    </w:p>
    <w:p w14:paraId="21E60BDF" w14:textId="77777777" w:rsidR="00AE7C43" w:rsidRPr="006508A5" w:rsidRDefault="00AE7C43" w:rsidP="00AE7C43">
      <w:pPr>
        <w:spacing w:after="0" w:line="240" w:lineRule="auto"/>
        <w:rPr>
          <w:sz w:val="16"/>
        </w:rPr>
      </w:pPr>
      <w:r w:rsidRPr="006508A5">
        <w:rPr>
          <w:sz w:val="16"/>
        </w:rPr>
        <w:t xml:space="preserve">Agencies can use many measures to gauge worker power through the exit or voice dimensions. Data sharing across agencies would improve those measures, making enforcement more effective. And once data </w:t>
      </w:r>
      <w:proofErr w:type="gramStart"/>
      <w:r w:rsidRPr="006508A5">
        <w:rPr>
          <w:sz w:val="16"/>
        </w:rPr>
        <w:t>have</w:t>
      </w:r>
      <w:proofErr w:type="gramEnd"/>
      <w:r w:rsidRPr="006508A5">
        <w:rPr>
          <w:sz w:val="16"/>
        </w:rPr>
        <w:t xml:space="preserve"> been pulled out, documented, and shared, it is easier to reshare them.87</w:t>
      </w:r>
    </w:p>
    <w:p w14:paraId="11622AD4" w14:textId="77777777" w:rsidR="00AE7C43" w:rsidRPr="006508A5" w:rsidRDefault="00AE7C43" w:rsidP="00AE7C43">
      <w:pPr>
        <w:spacing w:after="0" w:line="240" w:lineRule="auto"/>
        <w:rPr>
          <w:sz w:val="16"/>
        </w:rPr>
      </w:pPr>
      <w:r w:rsidRPr="006508A5">
        <w:rPr>
          <w:sz w:val="16"/>
        </w:rPr>
        <w:t>The following Table lists indicators of worker and employer power based on exit and voice, identifying public and private data sources that report them:</w:t>
      </w:r>
    </w:p>
    <w:p w14:paraId="7E11BF0F" w14:textId="77777777" w:rsidR="00AE7C43" w:rsidRPr="006508A5" w:rsidRDefault="00AE7C43" w:rsidP="00AE7C43">
      <w:pPr>
        <w:spacing w:after="0" w:line="240" w:lineRule="auto"/>
        <w:rPr>
          <w:sz w:val="16"/>
        </w:rPr>
      </w:pPr>
      <w:r w:rsidRPr="006508A5">
        <w:rPr>
          <w:sz w:val="16"/>
        </w:rPr>
        <w:t>TABLE 3: BARGAINING POWER INDICATORS BASED ON EXIT AND VOICE</w:t>
      </w:r>
    </w:p>
    <w:tbl>
      <w:tblPr>
        <w:tblStyle w:val="TableGrid"/>
        <w:tblW w:w="0" w:type="auto"/>
        <w:tblLook w:val="04A0" w:firstRow="1" w:lastRow="0" w:firstColumn="1" w:lastColumn="0" w:noHBand="0" w:noVBand="1"/>
      </w:tblPr>
      <w:tblGrid>
        <w:gridCol w:w="3116"/>
        <w:gridCol w:w="3117"/>
        <w:gridCol w:w="3117"/>
      </w:tblGrid>
      <w:tr w:rsidR="00AE7C43" w:rsidRPr="006508A5" w14:paraId="102FFCF8" w14:textId="77777777" w:rsidTr="00D63144">
        <w:tc>
          <w:tcPr>
            <w:tcW w:w="3116" w:type="dxa"/>
          </w:tcPr>
          <w:p w14:paraId="09DB9D8F" w14:textId="77777777" w:rsidR="00AE7C43" w:rsidRPr="006508A5" w:rsidRDefault="00AE7C43" w:rsidP="00D63144">
            <w:r w:rsidRPr="006508A5">
              <w:rPr>
                <w:sz w:val="16"/>
              </w:rPr>
              <w:t>Factors</w:t>
            </w:r>
          </w:p>
        </w:tc>
        <w:tc>
          <w:tcPr>
            <w:tcW w:w="3117" w:type="dxa"/>
          </w:tcPr>
          <w:p w14:paraId="49383B35" w14:textId="77777777" w:rsidR="00AE7C43" w:rsidRPr="006508A5" w:rsidRDefault="00AE7C43" w:rsidP="00D63144">
            <w:r w:rsidRPr="006508A5">
              <w:rPr>
                <w:sz w:val="16"/>
              </w:rPr>
              <w:t>Indicators of Worker/Employer Power</w:t>
            </w:r>
          </w:p>
        </w:tc>
        <w:tc>
          <w:tcPr>
            <w:tcW w:w="3117" w:type="dxa"/>
          </w:tcPr>
          <w:p w14:paraId="0D444C4E" w14:textId="77777777" w:rsidR="00AE7C43" w:rsidRPr="006508A5" w:rsidRDefault="00AE7C43" w:rsidP="00D63144">
            <w:r w:rsidRPr="006508A5">
              <w:rPr>
                <w:sz w:val="16"/>
              </w:rPr>
              <w:t>Public and Private Data Sources</w:t>
            </w:r>
          </w:p>
        </w:tc>
      </w:tr>
      <w:tr w:rsidR="00AE7C43" w:rsidRPr="006508A5" w14:paraId="5768917E" w14:textId="77777777" w:rsidTr="00D63144">
        <w:tc>
          <w:tcPr>
            <w:tcW w:w="3116" w:type="dxa"/>
          </w:tcPr>
          <w:p w14:paraId="1C086527" w14:textId="77777777" w:rsidR="00AE7C43" w:rsidRPr="006508A5" w:rsidRDefault="00AE7C43" w:rsidP="00D63144">
            <w:r w:rsidRPr="006508A5">
              <w:rPr>
                <w:sz w:val="16"/>
              </w:rPr>
              <w:t>Workers’ Exit Options</w:t>
            </w:r>
          </w:p>
        </w:tc>
        <w:tc>
          <w:tcPr>
            <w:tcW w:w="3117" w:type="dxa"/>
          </w:tcPr>
          <w:p w14:paraId="091D3F58" w14:textId="77777777" w:rsidR="00AE7C43" w:rsidRPr="006508A5" w:rsidRDefault="00AE7C43" w:rsidP="00D63144">
            <w:pPr>
              <w:rPr>
                <w:sz w:val="16"/>
              </w:rPr>
            </w:pPr>
            <w:r w:rsidRPr="006508A5">
              <w:rPr>
                <w:sz w:val="16"/>
              </w:rPr>
              <w:t>Labor market tightness (number of job vacancies / number of unemployed)</w:t>
            </w:r>
          </w:p>
          <w:p w14:paraId="4213D2F5" w14:textId="77777777" w:rsidR="00AE7C43" w:rsidRPr="006508A5" w:rsidRDefault="00AE7C43" w:rsidP="00D63144">
            <w:pPr>
              <w:rPr>
                <w:sz w:val="16"/>
              </w:rPr>
            </w:pPr>
          </w:p>
          <w:p w14:paraId="0D90DF7E" w14:textId="77777777" w:rsidR="00AE7C43" w:rsidRPr="006508A5" w:rsidRDefault="00AE7C43" w:rsidP="00D63144">
            <w:pPr>
              <w:rPr>
                <w:sz w:val="16"/>
              </w:rPr>
            </w:pPr>
            <w:r w:rsidRPr="006508A5">
              <w:rPr>
                <w:sz w:val="16"/>
              </w:rPr>
              <w:t>Labor market concentration</w:t>
            </w:r>
          </w:p>
          <w:p w14:paraId="09DA9A20" w14:textId="77777777" w:rsidR="00AE7C43" w:rsidRPr="006508A5" w:rsidRDefault="00AE7C43" w:rsidP="00D63144">
            <w:pPr>
              <w:rPr>
                <w:sz w:val="16"/>
              </w:rPr>
            </w:pPr>
            <w:r w:rsidRPr="006508A5">
              <w:rPr>
                <w:sz w:val="16"/>
              </w:rPr>
              <w:t>Labor share</w:t>
            </w:r>
          </w:p>
          <w:p w14:paraId="22577DB1" w14:textId="77777777" w:rsidR="00AE7C43" w:rsidRPr="006508A5" w:rsidRDefault="00AE7C43" w:rsidP="00D63144">
            <w:pPr>
              <w:rPr>
                <w:sz w:val="16"/>
              </w:rPr>
            </w:pPr>
            <w:r w:rsidRPr="006508A5">
              <w:rPr>
                <w:sz w:val="16"/>
              </w:rPr>
              <w:t>Minimum wage</w:t>
            </w:r>
          </w:p>
          <w:p w14:paraId="117DAE65" w14:textId="77777777" w:rsidR="00AE7C43" w:rsidRPr="006508A5" w:rsidRDefault="00AE7C43" w:rsidP="00D63144">
            <w:pPr>
              <w:rPr>
                <w:sz w:val="16"/>
              </w:rPr>
            </w:pPr>
            <w:r w:rsidRPr="006508A5">
              <w:rPr>
                <w:sz w:val="16"/>
              </w:rPr>
              <w:t>Employer violations of</w:t>
            </w:r>
          </w:p>
          <w:p w14:paraId="1D9809EC" w14:textId="77777777" w:rsidR="00AE7C43" w:rsidRPr="006508A5" w:rsidRDefault="00AE7C43" w:rsidP="00D63144">
            <w:pPr>
              <w:rPr>
                <w:sz w:val="16"/>
              </w:rPr>
            </w:pPr>
            <w:proofErr w:type="gramStart"/>
            <w:r w:rsidRPr="006508A5">
              <w:rPr>
                <w:sz w:val="16"/>
              </w:rPr>
              <w:t>workers</w:t>
            </w:r>
            <w:proofErr w:type="gramEnd"/>
            <w:r w:rsidRPr="006508A5">
              <w:rPr>
                <w:sz w:val="16"/>
              </w:rPr>
              <w:t xml:space="preserve">’ </w:t>
            </w:r>
            <w:proofErr w:type="gramStart"/>
            <w:r w:rsidRPr="006508A5">
              <w:rPr>
                <w:sz w:val="16"/>
              </w:rPr>
              <w:t>rights</w:t>
            </w:r>
            <w:proofErr w:type="gramEnd"/>
            <w:r w:rsidRPr="006508A5">
              <w:rPr>
                <w:sz w:val="16"/>
              </w:rPr>
              <w:t xml:space="preserve"> (working conditions, hiring</w:t>
            </w:r>
          </w:p>
          <w:p w14:paraId="6CC1632C" w14:textId="77777777" w:rsidR="00AE7C43" w:rsidRPr="006508A5" w:rsidRDefault="00AE7C43" w:rsidP="00D63144">
            <w:pPr>
              <w:rPr>
                <w:sz w:val="16"/>
              </w:rPr>
            </w:pPr>
            <w:r w:rsidRPr="006508A5">
              <w:rPr>
                <w:sz w:val="16"/>
              </w:rPr>
              <w:t>and firing)</w:t>
            </w:r>
          </w:p>
          <w:p w14:paraId="520670EA" w14:textId="77777777" w:rsidR="00AE7C43" w:rsidRPr="006508A5" w:rsidRDefault="00AE7C43" w:rsidP="00D63144">
            <w:pPr>
              <w:rPr>
                <w:sz w:val="16"/>
              </w:rPr>
            </w:pPr>
            <w:r w:rsidRPr="006508A5">
              <w:rPr>
                <w:sz w:val="16"/>
              </w:rPr>
              <w:t>Employer antitrust</w:t>
            </w:r>
          </w:p>
          <w:p w14:paraId="5C26AA6E" w14:textId="77777777" w:rsidR="00AE7C43" w:rsidRPr="006508A5" w:rsidRDefault="00AE7C43" w:rsidP="00D63144">
            <w:pPr>
              <w:rPr>
                <w:sz w:val="16"/>
              </w:rPr>
            </w:pPr>
            <w:r w:rsidRPr="006508A5">
              <w:rPr>
                <w:sz w:val="16"/>
              </w:rPr>
              <w:t>law violations (unlawful monopsony, wage</w:t>
            </w:r>
          </w:p>
          <w:p w14:paraId="52652D9A" w14:textId="77777777" w:rsidR="00AE7C43" w:rsidRPr="006508A5" w:rsidRDefault="00AE7C43" w:rsidP="00D63144">
            <w:pPr>
              <w:rPr>
                <w:sz w:val="16"/>
              </w:rPr>
            </w:pPr>
            <w:r w:rsidRPr="006508A5">
              <w:rPr>
                <w:sz w:val="16"/>
              </w:rPr>
              <w:t>fixing, mobility restraints, market allocation agreements,</w:t>
            </w:r>
          </w:p>
          <w:p w14:paraId="0E935F84" w14:textId="77777777" w:rsidR="00AE7C43" w:rsidRPr="006508A5" w:rsidRDefault="00AE7C43" w:rsidP="00D63144">
            <w:r w:rsidRPr="006508A5">
              <w:rPr>
                <w:sz w:val="16"/>
              </w:rPr>
              <w:t>other vertical restraints)</w:t>
            </w:r>
          </w:p>
        </w:tc>
        <w:tc>
          <w:tcPr>
            <w:tcW w:w="3117" w:type="dxa"/>
          </w:tcPr>
          <w:p w14:paraId="46C3F404" w14:textId="77777777" w:rsidR="00AE7C43" w:rsidRPr="006508A5" w:rsidRDefault="00AE7C43" w:rsidP="00D63144">
            <w:pPr>
              <w:rPr>
                <w:sz w:val="16"/>
              </w:rPr>
            </w:pPr>
            <w:r w:rsidRPr="006508A5">
              <w:rPr>
                <w:sz w:val="16"/>
              </w:rPr>
              <w:t>Number of job vacancies: BLS JOLTS,</w:t>
            </w:r>
          </w:p>
          <w:p w14:paraId="6675059B" w14:textId="77777777" w:rsidR="00AE7C43" w:rsidRPr="006508A5" w:rsidRDefault="00AE7C43" w:rsidP="00D63144">
            <w:pPr>
              <w:rPr>
                <w:sz w:val="16"/>
              </w:rPr>
            </w:pPr>
            <w:r w:rsidRPr="006508A5">
              <w:rPr>
                <w:sz w:val="16"/>
              </w:rPr>
              <w:t>Burning Glass Technologies</w:t>
            </w:r>
          </w:p>
          <w:p w14:paraId="32650871" w14:textId="77777777" w:rsidR="00AE7C43" w:rsidRPr="006508A5" w:rsidRDefault="00AE7C43" w:rsidP="00D63144">
            <w:pPr>
              <w:rPr>
                <w:sz w:val="16"/>
              </w:rPr>
            </w:pPr>
            <w:r w:rsidRPr="006508A5">
              <w:rPr>
                <w:sz w:val="16"/>
              </w:rPr>
              <w:t>Number of unemployed: BLS Current</w:t>
            </w:r>
          </w:p>
          <w:p w14:paraId="69019790" w14:textId="77777777" w:rsidR="00AE7C43" w:rsidRPr="006508A5" w:rsidRDefault="00AE7C43" w:rsidP="00D63144">
            <w:pPr>
              <w:rPr>
                <w:sz w:val="16"/>
              </w:rPr>
            </w:pPr>
            <w:r w:rsidRPr="006508A5">
              <w:rPr>
                <w:sz w:val="16"/>
              </w:rPr>
              <w:t>Population Survey &amp;</w:t>
            </w:r>
          </w:p>
          <w:p w14:paraId="7D205835" w14:textId="77777777" w:rsidR="00AE7C43" w:rsidRPr="006508A5" w:rsidRDefault="00AE7C43" w:rsidP="00D63144">
            <w:pPr>
              <w:rPr>
                <w:sz w:val="16"/>
              </w:rPr>
            </w:pPr>
            <w:r w:rsidRPr="006508A5">
              <w:rPr>
                <w:sz w:val="16"/>
              </w:rPr>
              <w:t>LAUS</w:t>
            </w:r>
          </w:p>
          <w:p w14:paraId="5CE4F4D8" w14:textId="77777777" w:rsidR="00AE7C43" w:rsidRPr="006508A5" w:rsidRDefault="00AE7C43" w:rsidP="00D63144">
            <w:pPr>
              <w:rPr>
                <w:sz w:val="16"/>
              </w:rPr>
            </w:pPr>
            <w:r w:rsidRPr="006508A5">
              <w:rPr>
                <w:sz w:val="16"/>
              </w:rPr>
              <w:t>Burning Glass Technologies</w:t>
            </w:r>
          </w:p>
          <w:p w14:paraId="5691EB98" w14:textId="77777777" w:rsidR="00AE7C43" w:rsidRPr="006508A5" w:rsidRDefault="00AE7C43" w:rsidP="00D63144">
            <w:pPr>
              <w:rPr>
                <w:sz w:val="16"/>
              </w:rPr>
            </w:pPr>
            <w:r w:rsidRPr="006508A5">
              <w:rPr>
                <w:sz w:val="16"/>
              </w:rPr>
              <w:t>BLS Office of</w:t>
            </w:r>
          </w:p>
          <w:p w14:paraId="3707F9FD" w14:textId="77777777" w:rsidR="00AE7C43" w:rsidRPr="006508A5" w:rsidRDefault="00AE7C43" w:rsidP="00D63144">
            <w:pPr>
              <w:rPr>
                <w:sz w:val="16"/>
              </w:rPr>
            </w:pPr>
            <w:r w:rsidRPr="006508A5">
              <w:rPr>
                <w:sz w:val="16"/>
              </w:rPr>
              <w:t>Productivity and</w:t>
            </w:r>
          </w:p>
          <w:p w14:paraId="480E3B99" w14:textId="77777777" w:rsidR="00AE7C43" w:rsidRPr="006508A5" w:rsidRDefault="00AE7C43" w:rsidP="00D63144">
            <w:pPr>
              <w:rPr>
                <w:sz w:val="16"/>
              </w:rPr>
            </w:pPr>
            <w:r w:rsidRPr="006508A5">
              <w:rPr>
                <w:sz w:val="16"/>
              </w:rPr>
              <w:t>Technology</w:t>
            </w:r>
          </w:p>
          <w:p w14:paraId="65112A81" w14:textId="77777777" w:rsidR="00AE7C43" w:rsidRPr="006508A5" w:rsidRDefault="00AE7C43" w:rsidP="00D63144">
            <w:pPr>
              <w:rPr>
                <w:sz w:val="16"/>
              </w:rPr>
            </w:pPr>
            <w:r w:rsidRPr="006508A5">
              <w:rPr>
                <w:sz w:val="16"/>
              </w:rPr>
              <w:t>DOL Minimum</w:t>
            </w:r>
          </w:p>
          <w:p w14:paraId="5E989378" w14:textId="77777777" w:rsidR="00AE7C43" w:rsidRPr="006508A5" w:rsidRDefault="00AE7C43" w:rsidP="00D63144">
            <w:pPr>
              <w:rPr>
                <w:sz w:val="16"/>
              </w:rPr>
            </w:pPr>
            <w:r w:rsidRPr="006508A5">
              <w:rPr>
                <w:sz w:val="16"/>
              </w:rPr>
              <w:t>Wage Rate by State</w:t>
            </w:r>
          </w:p>
          <w:p w14:paraId="1E5E3F0F" w14:textId="77777777" w:rsidR="00AE7C43" w:rsidRPr="006508A5" w:rsidRDefault="00AE7C43" w:rsidP="00D63144">
            <w:pPr>
              <w:rPr>
                <w:sz w:val="16"/>
              </w:rPr>
            </w:pPr>
            <w:r w:rsidRPr="006508A5">
              <w:rPr>
                <w:sz w:val="16"/>
              </w:rPr>
              <w:t>NLRB, OSHA,</w:t>
            </w:r>
          </w:p>
          <w:p w14:paraId="20A5DB79" w14:textId="77777777" w:rsidR="00AE7C43" w:rsidRPr="006508A5" w:rsidRDefault="00AE7C43" w:rsidP="00D63144">
            <w:pPr>
              <w:rPr>
                <w:sz w:val="16"/>
              </w:rPr>
            </w:pPr>
            <w:r w:rsidRPr="006508A5">
              <w:rPr>
                <w:sz w:val="16"/>
              </w:rPr>
              <w:t>EEOC, Good Jobs</w:t>
            </w:r>
          </w:p>
          <w:p w14:paraId="15E16D34" w14:textId="77777777" w:rsidR="00AE7C43" w:rsidRPr="006508A5" w:rsidRDefault="00AE7C43" w:rsidP="00D63144">
            <w:pPr>
              <w:rPr>
                <w:sz w:val="16"/>
              </w:rPr>
            </w:pPr>
            <w:r w:rsidRPr="006508A5">
              <w:rPr>
                <w:sz w:val="16"/>
              </w:rPr>
              <w:t>First Violation</w:t>
            </w:r>
          </w:p>
          <w:p w14:paraId="042718DE" w14:textId="77777777" w:rsidR="00AE7C43" w:rsidRPr="006508A5" w:rsidRDefault="00AE7C43" w:rsidP="00D63144">
            <w:pPr>
              <w:rPr>
                <w:sz w:val="16"/>
              </w:rPr>
            </w:pPr>
            <w:r w:rsidRPr="006508A5">
              <w:rPr>
                <w:sz w:val="16"/>
              </w:rPr>
              <w:t>Tracker</w:t>
            </w:r>
          </w:p>
          <w:p w14:paraId="6AF1C03B" w14:textId="77777777" w:rsidR="00AE7C43" w:rsidRPr="006508A5" w:rsidRDefault="00AE7C43" w:rsidP="00D63144">
            <w:r w:rsidRPr="006508A5">
              <w:rPr>
                <w:sz w:val="16"/>
              </w:rPr>
              <w:t>DOJ/FTC Case Files</w:t>
            </w:r>
          </w:p>
        </w:tc>
      </w:tr>
      <w:tr w:rsidR="00AE7C43" w:rsidRPr="006508A5" w14:paraId="115E6754" w14:textId="77777777" w:rsidTr="00D63144">
        <w:tc>
          <w:tcPr>
            <w:tcW w:w="3116" w:type="dxa"/>
          </w:tcPr>
          <w:p w14:paraId="61A26491" w14:textId="77777777" w:rsidR="00AE7C43" w:rsidRPr="006508A5" w:rsidRDefault="00AE7C43" w:rsidP="00D63144">
            <w:r w:rsidRPr="006508A5">
              <w:rPr>
                <w:sz w:val="16"/>
              </w:rPr>
              <w:t>Workers’ Voice and Control (incomplete contracts)</w:t>
            </w:r>
          </w:p>
        </w:tc>
        <w:tc>
          <w:tcPr>
            <w:tcW w:w="3117" w:type="dxa"/>
          </w:tcPr>
          <w:p w14:paraId="2DF8E7B1" w14:textId="77777777" w:rsidR="00AE7C43" w:rsidRPr="006508A5" w:rsidRDefault="00AE7C43" w:rsidP="00D63144">
            <w:pPr>
              <w:rPr>
                <w:sz w:val="16"/>
              </w:rPr>
            </w:pPr>
            <w:r w:rsidRPr="006508A5">
              <w:rPr>
                <w:sz w:val="16"/>
              </w:rPr>
              <w:t>Union membership</w:t>
            </w:r>
          </w:p>
          <w:p w14:paraId="40DD430C" w14:textId="77777777" w:rsidR="00AE7C43" w:rsidRPr="006508A5" w:rsidRDefault="00AE7C43" w:rsidP="00D63144">
            <w:pPr>
              <w:rPr>
                <w:sz w:val="16"/>
              </w:rPr>
            </w:pPr>
            <w:r w:rsidRPr="006508A5">
              <w:rPr>
                <w:sz w:val="16"/>
              </w:rPr>
              <w:t>Strike activity</w:t>
            </w:r>
          </w:p>
          <w:p w14:paraId="036203B9" w14:textId="77777777" w:rsidR="00AE7C43" w:rsidRPr="006508A5" w:rsidRDefault="00AE7C43" w:rsidP="00D63144">
            <w:pPr>
              <w:rPr>
                <w:sz w:val="16"/>
              </w:rPr>
            </w:pPr>
            <w:r w:rsidRPr="006508A5">
              <w:rPr>
                <w:sz w:val="16"/>
              </w:rPr>
              <w:t>Organizing drives</w:t>
            </w:r>
          </w:p>
          <w:p w14:paraId="623573F2" w14:textId="77777777" w:rsidR="00AE7C43" w:rsidRPr="006508A5" w:rsidRDefault="00AE7C43" w:rsidP="00D63144">
            <w:r w:rsidRPr="006508A5">
              <w:rPr>
                <w:sz w:val="16"/>
              </w:rPr>
              <w:t>Employer NLRA violations</w:t>
            </w:r>
          </w:p>
        </w:tc>
        <w:tc>
          <w:tcPr>
            <w:tcW w:w="3117" w:type="dxa"/>
          </w:tcPr>
          <w:p w14:paraId="37ADFD68" w14:textId="77777777" w:rsidR="00AE7C43" w:rsidRPr="006508A5" w:rsidRDefault="00AE7C43" w:rsidP="00D63144">
            <w:pPr>
              <w:rPr>
                <w:sz w:val="16"/>
              </w:rPr>
            </w:pPr>
            <w:r w:rsidRPr="006508A5">
              <w:rPr>
                <w:sz w:val="16"/>
              </w:rPr>
              <w:t>BLS Current Population Survey</w:t>
            </w:r>
          </w:p>
          <w:p w14:paraId="28DF473D" w14:textId="77777777" w:rsidR="00AE7C43" w:rsidRPr="006508A5" w:rsidRDefault="00AE7C43" w:rsidP="00D63144">
            <w:pPr>
              <w:rPr>
                <w:sz w:val="16"/>
              </w:rPr>
            </w:pPr>
            <w:r w:rsidRPr="006508A5">
              <w:rPr>
                <w:sz w:val="16"/>
              </w:rPr>
              <w:t>BLS Work Stoppages Program,</w:t>
            </w:r>
          </w:p>
          <w:p w14:paraId="18BCBB71" w14:textId="77777777" w:rsidR="00AE7C43" w:rsidRPr="006508A5" w:rsidRDefault="00AE7C43" w:rsidP="00D63144">
            <w:pPr>
              <w:rPr>
                <w:sz w:val="16"/>
              </w:rPr>
            </w:pPr>
            <w:r w:rsidRPr="006508A5">
              <w:rPr>
                <w:sz w:val="16"/>
              </w:rPr>
              <w:t>NLRB Case Files/Activity Reports,</w:t>
            </w:r>
          </w:p>
          <w:p w14:paraId="1B6F8E15" w14:textId="77777777" w:rsidR="00AE7C43" w:rsidRPr="006508A5" w:rsidRDefault="00AE7C43" w:rsidP="00D63144">
            <w:pPr>
              <w:rPr>
                <w:sz w:val="16"/>
              </w:rPr>
            </w:pPr>
            <w:r w:rsidRPr="006508A5">
              <w:rPr>
                <w:sz w:val="16"/>
              </w:rPr>
              <w:t>DOJ/FTC Case Files</w:t>
            </w:r>
          </w:p>
          <w:p w14:paraId="21AA7FAA" w14:textId="77777777" w:rsidR="00AE7C43" w:rsidRPr="006508A5" w:rsidRDefault="00AE7C43" w:rsidP="00D63144">
            <w:pPr>
              <w:rPr>
                <w:sz w:val="16"/>
              </w:rPr>
            </w:pPr>
            <w:r w:rsidRPr="006508A5">
              <w:rPr>
                <w:sz w:val="16"/>
              </w:rPr>
              <w:t>(“independent contractors”)</w:t>
            </w:r>
          </w:p>
          <w:p w14:paraId="24F073E7" w14:textId="77777777" w:rsidR="00AE7C43" w:rsidRPr="006508A5" w:rsidRDefault="00AE7C43" w:rsidP="00D63144">
            <w:pPr>
              <w:rPr>
                <w:sz w:val="16"/>
              </w:rPr>
            </w:pPr>
            <w:r w:rsidRPr="006508A5">
              <w:rPr>
                <w:sz w:val="16"/>
              </w:rPr>
              <w:t>NLRB Case Files/Activity Reports</w:t>
            </w:r>
          </w:p>
          <w:p w14:paraId="379B21E9" w14:textId="77777777" w:rsidR="00AE7C43" w:rsidRPr="006508A5" w:rsidRDefault="00AE7C43" w:rsidP="00D63144">
            <w:pPr>
              <w:rPr>
                <w:sz w:val="16"/>
              </w:rPr>
            </w:pPr>
            <w:r w:rsidRPr="006508A5">
              <w:rPr>
                <w:sz w:val="16"/>
              </w:rPr>
              <w:t>NLRB Case Files/Activity Reports, Good</w:t>
            </w:r>
          </w:p>
          <w:p w14:paraId="5570BBF0" w14:textId="77777777" w:rsidR="00AE7C43" w:rsidRPr="006508A5" w:rsidRDefault="00AE7C43" w:rsidP="00D63144">
            <w:pPr>
              <w:rPr>
                <w:sz w:val="16"/>
              </w:rPr>
            </w:pPr>
            <w:r w:rsidRPr="006508A5">
              <w:rPr>
                <w:sz w:val="16"/>
              </w:rPr>
              <w:t>Jobs First Violation</w:t>
            </w:r>
          </w:p>
          <w:p w14:paraId="60E6CD4A" w14:textId="77777777" w:rsidR="00AE7C43" w:rsidRPr="006508A5" w:rsidRDefault="00AE7C43" w:rsidP="00D63144">
            <w:r w:rsidRPr="006508A5">
              <w:rPr>
                <w:sz w:val="16"/>
              </w:rPr>
              <w:t>Tracker</w:t>
            </w:r>
          </w:p>
        </w:tc>
      </w:tr>
    </w:tbl>
    <w:p w14:paraId="6DAEB404" w14:textId="77777777" w:rsidR="00AE7C43" w:rsidRPr="006508A5" w:rsidRDefault="00AE7C43" w:rsidP="00AE7C43">
      <w:pPr>
        <w:spacing w:after="0" w:line="240" w:lineRule="auto"/>
        <w:rPr>
          <w:sz w:val="16"/>
        </w:rPr>
      </w:pPr>
      <w:r w:rsidRPr="006508A5">
        <w:rPr>
          <w:sz w:val="16"/>
        </w:rPr>
        <w:t xml:space="preserve">These worker power indicators can help gauge how much power workers have in specific geographic locations, occupations, or industries. We </w:t>
      </w:r>
      <w:proofErr w:type="gramStart"/>
      <w:r w:rsidRPr="006508A5">
        <w:rPr>
          <w:sz w:val="16"/>
        </w:rPr>
        <w:t>already</w:t>
      </w:r>
      <w:proofErr w:type="gramEnd"/>
      <w:r w:rsidRPr="006508A5">
        <w:rPr>
          <w:sz w:val="16"/>
        </w:rPr>
        <w:t xml:space="preserve"> discussed most indicators and related concepts above, except for the labor share.88 The labor share is the fraction of output that goes to workers in the form of labor compensation. When the labor share decreases, it suggests that workers have lower power.89</w:t>
      </w:r>
    </w:p>
    <w:p w14:paraId="623CE7A0" w14:textId="77777777" w:rsidR="00AE7C43" w:rsidRPr="006508A5" w:rsidRDefault="00AE7C43" w:rsidP="00AE7C43">
      <w:pPr>
        <w:spacing w:after="0" w:line="240" w:lineRule="auto"/>
        <w:rPr>
          <w:sz w:val="16"/>
        </w:rPr>
      </w:pPr>
      <w:r w:rsidRPr="006508A5">
        <w:rPr>
          <w:sz w:val="16"/>
        </w:rPr>
        <w:t>B. A Whole-of-Government Agenda for Worker Power</w:t>
      </w:r>
    </w:p>
    <w:p w14:paraId="558ECDCD" w14:textId="77777777" w:rsidR="00AE7C43" w:rsidRPr="006508A5" w:rsidRDefault="00AE7C43" w:rsidP="00AE7C43">
      <w:pPr>
        <w:spacing w:after="0" w:line="240" w:lineRule="auto"/>
        <w:rPr>
          <w:sz w:val="16"/>
        </w:rPr>
      </w:pPr>
      <w:r w:rsidRPr="006508A5">
        <w:rPr>
          <w:sz w:val="16"/>
        </w:rPr>
        <w:t>While worker power indicators can aid agencies in determining which labor markets they should target for enforcement, an evidence-based approach may also be used to rank policy priorities based on their demonstrated ability to increase worker power. This Section draws from current empirical knowledge in the worker power literature to identify those priorities. It also maps out mechanisms by which interagency coordination could aid in effectuating them.</w:t>
      </w:r>
    </w:p>
    <w:p w14:paraId="627A01CB" w14:textId="77777777" w:rsidR="00AE7C43" w:rsidRPr="006508A5" w:rsidRDefault="00AE7C43" w:rsidP="00AE7C43">
      <w:pPr>
        <w:spacing w:after="0" w:line="240" w:lineRule="auto"/>
        <w:rPr>
          <w:sz w:val="16"/>
        </w:rPr>
      </w:pPr>
      <w:r w:rsidRPr="006508A5">
        <w:rPr>
          <w:sz w:val="16"/>
        </w:rPr>
        <w:t>1. Policy priorities to enhance worker voice.</w:t>
      </w:r>
    </w:p>
    <w:p w14:paraId="7DA3BE28" w14:textId="77777777" w:rsidR="00AE7C43" w:rsidRPr="006508A5" w:rsidRDefault="00AE7C43" w:rsidP="00AE7C43">
      <w:pPr>
        <w:spacing w:after="0" w:line="240" w:lineRule="auto"/>
        <w:rPr>
          <w:sz w:val="16"/>
        </w:rPr>
      </w:pPr>
      <w:r w:rsidRPr="006508A5">
        <w:rPr>
          <w:sz w:val="16"/>
        </w:rPr>
        <w:t>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Strengthening union density will require a suite of labor law reforms that may include (but are not limited to) passage of the Protecting the Right to Organize Act (PRO Act), reforms to ease union recognition, sectoral and supply chain bargaining, “Ghent system” reforms, and worker representation on corporate boards.92 But empirical evidence supports a number of promising avenues for increasing worker voice under the NLRB’s existing authority. This Section proposes tools to more effectively deter employer noncompliance and reverse some contributing causes of union decline. It then offers guidance on interagency coordination that can strengthen those tools and better support labor market institution building to enhance worker voice.</w:t>
      </w:r>
    </w:p>
    <w:p w14:paraId="0DC2F693" w14:textId="77777777" w:rsidR="00AE7C43" w:rsidRPr="006508A5" w:rsidRDefault="00AE7C43" w:rsidP="00AE7C43">
      <w:pPr>
        <w:spacing w:after="0" w:line="240" w:lineRule="auto"/>
        <w:rPr>
          <w:sz w:val="16"/>
        </w:rPr>
      </w:pPr>
      <w:r w:rsidRPr="006508A5">
        <w:rPr>
          <w:sz w:val="16"/>
        </w:rPr>
        <w:t xml:space="preserve">First, </w:t>
      </w:r>
      <w:r w:rsidRPr="006508A5">
        <w:rPr>
          <w:u w:val="single"/>
        </w:rPr>
        <w:t xml:space="preserve">the NLRB has adjudicated the legality of a range of employer practices alleged to interfere with workers’ attempts to unionize and collectively bargain without drawing from </w:t>
      </w:r>
      <w:r w:rsidRPr="006508A5">
        <w:rPr>
          <w:sz w:val="16"/>
        </w:rPr>
        <w:t xml:space="preserve">or relying on </w:t>
      </w:r>
      <w:r w:rsidRPr="006508A5">
        <w:rPr>
          <w:u w:val="single"/>
        </w:rPr>
        <w:t>empirical studies regarding their decisions’ effects on worker power.</w:t>
      </w:r>
      <w:r w:rsidRPr="006508A5">
        <w:rPr>
          <w:sz w:val="16"/>
        </w:rPr>
        <w:t>93 The empirical literature now more clearly shows the adverse effects of employer conduct on unionization efforts, justifying overturning prior NLRA interpretations as inconsistent with its equal–bargaining power purpose. The most promising candidates for review based on the literature are: employer use of mandatory “captive audience” meetings in their anti-union drives,94 allowing worker demonstration of majority support through card check recognition to trigger employer collective bargaining duties,95 and adopting a more expansive definition of “employee” to avoid employer “independent contractors” misclassification of employees.96 Finally, the Board might seek more expansive penalties—such as consequential damages for economic losses employees suffered due to employers’ unfair labor practices—based on empirical evidence of the limited deterrence value of standard penalties like notice posting, back pay, or reinstatement.97 These remedies could include more aggressive use of bargaining orders to overcome employer delays in reaching a first collective bargaining agreement that reduce worker voice.98</w:t>
      </w:r>
    </w:p>
    <w:p w14:paraId="0B7A2A91" w14:textId="77777777" w:rsidR="00AE7C43" w:rsidRPr="006508A5" w:rsidRDefault="00AE7C43" w:rsidP="00AE7C43">
      <w:pPr>
        <w:spacing w:after="0" w:line="240" w:lineRule="auto"/>
        <w:rPr>
          <w:sz w:val="16"/>
        </w:rPr>
      </w:pPr>
      <w:r w:rsidRPr="006508A5">
        <w:rPr>
          <w:sz w:val="16"/>
        </w:rPr>
        <w:t xml:space="preserve">Second, while there are a number of contributing causes to union-density decline in the private sector, some include workplace restructuring, the “gigification” of the workforce, and low union density itself increasing employers’ incentives to resist unionization to avoid higher labor costs relative to nonunionized employers.99 </w:t>
      </w:r>
      <w:r w:rsidRPr="006508A5">
        <w:rPr>
          <w:u w:val="single"/>
        </w:rPr>
        <w:t>By displacing labor and employment law obligations to smaller, less accountable companies</w:t>
      </w:r>
      <w:r w:rsidRPr="006508A5">
        <w:rPr>
          <w:sz w:val="16"/>
        </w:rPr>
        <w:t xml:space="preserve">, or removing those obligations entirely by misclassifying employees as independent contractors, </w:t>
      </w:r>
      <w:r w:rsidRPr="006508A5">
        <w:rPr>
          <w:b/>
          <w:iCs/>
          <w:u w:val="single"/>
        </w:rPr>
        <w:t>strong employers have exempted themselves from duties to bargain with workers</w:t>
      </w:r>
      <w:r w:rsidRPr="006508A5">
        <w:rPr>
          <w:u w:val="single"/>
        </w:rPr>
        <w:t xml:space="preserve"> over compensation or working conditions, reducing workers’ ability to assert countervailing leverage over them.</w:t>
      </w:r>
      <w:r w:rsidRPr="006508A5">
        <w:rPr>
          <w:sz w:val="16"/>
        </w:rPr>
        <w:t xml:space="preserve">100 </w:t>
      </w:r>
      <w:r w:rsidRPr="006508A5">
        <w:rPr>
          <w:u w:val="single"/>
        </w:rPr>
        <w:t>Reversing these causes may increase worker power</w:t>
      </w:r>
      <w:r w:rsidRPr="006508A5">
        <w:rPr>
          <w:sz w:val="16"/>
        </w:rPr>
        <w:t>.101 For example, lowering burdens for workers to engage in enterprise-wide bargaining (like the McDonald’s franchise network) by recognizing upstream firms’ control over downstream firms’ labor costs could expand union density significantly.102 And expanding worker protections to picket and boycott firms with market power in their employer’s product or relevant labor market could increase workers’ leverage over their own employer and potentially industry wide.103</w:t>
      </w:r>
    </w:p>
    <w:p w14:paraId="68BFA2E3" w14:textId="77777777" w:rsidR="00AE7C43" w:rsidRPr="006508A5" w:rsidRDefault="00AE7C43" w:rsidP="00AE7C43">
      <w:pPr>
        <w:spacing w:after="0" w:line="240" w:lineRule="auto"/>
        <w:rPr>
          <w:sz w:val="16"/>
        </w:rPr>
      </w:pPr>
      <w:r w:rsidRPr="006508A5">
        <w:rPr>
          <w:sz w:val="16"/>
        </w:rPr>
        <w:t xml:space="preserve">In addition to redirecting its own authority and resources towards increasing worker power, </w:t>
      </w:r>
      <w:r w:rsidRPr="006508A5">
        <w:rPr>
          <w:u w:val="single"/>
        </w:rPr>
        <w:t>the NLRB could benefit from and aid interagency coordination</w:t>
      </w:r>
      <w:r w:rsidRPr="006508A5">
        <w:rPr>
          <w:sz w:val="16"/>
        </w:rPr>
        <w:t xml:space="preserve"> to do the same.104 First, </w:t>
      </w:r>
      <w:r w:rsidRPr="006508A5">
        <w:rPr>
          <w:u w:val="single"/>
        </w:rPr>
        <w:t>the Board can share its own data, information, and evidence of employer noncompliance as indicators of employer and worker power with</w:t>
      </w:r>
      <w:r w:rsidRPr="006508A5">
        <w:rPr>
          <w:sz w:val="16"/>
        </w:rPr>
        <w:t xml:space="preserve"> other agencies, especially the </w:t>
      </w:r>
      <w:r w:rsidRPr="006508A5">
        <w:rPr>
          <w:u w:val="single"/>
        </w:rPr>
        <w:t>antitrust agencies</w:t>
      </w:r>
      <w:r w:rsidRPr="006508A5">
        <w:rPr>
          <w:sz w:val="16"/>
        </w:rPr>
        <w:t xml:space="preserve">. As noted below, </w:t>
      </w:r>
      <w:r w:rsidRPr="006508A5">
        <w:rPr>
          <w:b/>
          <w:iCs/>
          <w:highlight w:val="green"/>
          <w:u w:val="single"/>
        </w:rPr>
        <w:t xml:space="preserve">employer noncompliance with labor law can be evidence of employer monopsony power and anticompetitive conduct </w:t>
      </w:r>
      <w:r w:rsidRPr="006508A5">
        <w:rPr>
          <w:b/>
          <w:iCs/>
          <w:u w:val="single"/>
        </w:rPr>
        <w:t>in labor and product markets</w:t>
      </w:r>
      <w:r w:rsidRPr="006508A5">
        <w:rPr>
          <w:sz w:val="16"/>
        </w:rPr>
        <w:t xml:space="preserve">. Also, </w:t>
      </w:r>
      <w:r w:rsidRPr="006508A5">
        <w:rPr>
          <w:u w:val="single"/>
        </w:rPr>
        <w:t xml:space="preserve">employers who commit labor law violations effectively pay lower wages and put themselves at an advantage relative to their rivals, which can be a competition issue. </w:t>
      </w:r>
      <w:r w:rsidRPr="006508A5">
        <w:rPr>
          <w:highlight w:val="green"/>
          <w:u w:val="single"/>
        </w:rPr>
        <w:t>Evidence of noncompliance or low unionization rates can be red flags to other agencies</w:t>
      </w:r>
      <w:r w:rsidRPr="006508A5">
        <w:rPr>
          <w:u w:val="single"/>
        </w:rPr>
        <w:t xml:space="preserve"> regarding which labor markets particularly suffer from higher employer power or weaker worker power to inform agency enforcement priorities, instigate referrals and investigations, and use as evidence in enforcement proceedings.</w:t>
      </w:r>
      <w:r w:rsidRPr="006508A5">
        <w:rPr>
          <w:sz w:val="16"/>
        </w:rPr>
        <w:t xml:space="preserve"> </w:t>
      </w:r>
      <w:r w:rsidRPr="006508A5">
        <w:rPr>
          <w:highlight w:val="green"/>
          <w:u w:val="single"/>
        </w:rPr>
        <w:t xml:space="preserve">The Board’s data </w:t>
      </w:r>
      <w:r w:rsidRPr="006508A5">
        <w:rPr>
          <w:u w:val="single"/>
        </w:rPr>
        <w:t xml:space="preserve">and enforcement record </w:t>
      </w:r>
      <w:r w:rsidRPr="006508A5">
        <w:rPr>
          <w:highlight w:val="green"/>
          <w:u w:val="single"/>
        </w:rPr>
        <w:t>can</w:t>
      </w:r>
      <w:r w:rsidRPr="006508A5">
        <w:rPr>
          <w:u w:val="single"/>
        </w:rPr>
        <w:t xml:space="preserve"> also </w:t>
      </w:r>
      <w:r w:rsidRPr="006508A5">
        <w:rPr>
          <w:highlight w:val="green"/>
          <w:u w:val="single"/>
        </w:rPr>
        <w:t>inform antitrust agencies’ merger reviews</w:t>
      </w:r>
      <w:r w:rsidRPr="006508A5">
        <w:rPr>
          <w:u w:val="single"/>
        </w:rPr>
        <w:t>, aiding their evaluation of mergers’ labor market effects.</w:t>
      </w:r>
      <w:r w:rsidRPr="006508A5">
        <w:rPr>
          <w:sz w:val="16"/>
        </w:rPr>
        <w:t xml:space="preserve"> For example, </w:t>
      </w:r>
      <w:r w:rsidRPr="006508A5">
        <w:rPr>
          <w:u w:val="single"/>
        </w:rPr>
        <w:t>the Board can advise the agencies on the successor status of existing unions in the merging firms’ labor market(s)</w:t>
      </w:r>
      <w:r w:rsidRPr="006508A5">
        <w:rPr>
          <w:sz w:val="16"/>
        </w:rPr>
        <w:t xml:space="preserve">, conditioning merger approvals on Board administered elections or card-check recognition, </w:t>
      </w:r>
      <w:r w:rsidRPr="006508A5">
        <w:rPr>
          <w:u w:val="single"/>
        </w:rPr>
        <w:t xml:space="preserve">and </w:t>
      </w:r>
      <w:r w:rsidRPr="006508A5">
        <w:rPr>
          <w:b/>
          <w:iCs/>
          <w:highlight w:val="green"/>
          <w:u w:val="single"/>
        </w:rPr>
        <w:t>establishing accelerated, mandatory mediation for resolving unfair-labor practice disputes or collective bargaining impasses as</w:t>
      </w:r>
      <w:r w:rsidRPr="006508A5">
        <w:rPr>
          <w:b/>
          <w:iCs/>
          <w:u w:val="single"/>
        </w:rPr>
        <w:t xml:space="preserve"> components of consent decrees and </w:t>
      </w:r>
      <w:r w:rsidRPr="006508A5">
        <w:rPr>
          <w:b/>
          <w:iCs/>
          <w:highlight w:val="green"/>
          <w:u w:val="single"/>
        </w:rPr>
        <w:t>remedies imposed in antitrust cases</w:t>
      </w:r>
      <w:r w:rsidRPr="006508A5">
        <w:rPr>
          <w:u w:val="single"/>
        </w:rPr>
        <w:t>.</w:t>
      </w:r>
      <w:r w:rsidRPr="006508A5">
        <w:rPr>
          <w:sz w:val="16"/>
        </w:rPr>
        <w:t xml:space="preserve"> The Board’s collected data could also aid the antitrust agencies in assessing anticipated effects from mergers based on richer information and context regarding employer and worker bargaining power within respective firms (voice) as opposed to relying merely on evidence of workers’ outside options (exit). </w:t>
      </w:r>
      <w:r w:rsidRPr="006508A5">
        <w:rPr>
          <w:u w:val="single"/>
        </w:rPr>
        <w:t>And the Board could take a more active role in designing consent decrees and remedies for antitrust violations impacting labor markets by advising the antitrust agencies on how to preserve and strengthen worker power in the postremedial environment.</w:t>
      </w:r>
      <w:r w:rsidRPr="006508A5">
        <w:rPr>
          <w:sz w:val="16"/>
        </w:rPr>
        <w:t>105</w:t>
      </w:r>
    </w:p>
    <w:p w14:paraId="1AD8D0BC" w14:textId="77777777" w:rsidR="00AE7C43" w:rsidRPr="006508A5" w:rsidRDefault="00AE7C43" w:rsidP="00AE7C43">
      <w:pPr>
        <w:spacing w:after="0" w:line="240" w:lineRule="auto"/>
        <w:rPr>
          <w:sz w:val="16"/>
        </w:rPr>
      </w:pPr>
      <w:r w:rsidRPr="006508A5">
        <w:rPr>
          <w:u w:val="single"/>
        </w:rPr>
        <w:t>The Board</w:t>
      </w:r>
      <w:r w:rsidRPr="006508A5">
        <w:rPr>
          <w:sz w:val="16"/>
        </w:rPr>
        <w:t xml:space="preserve"> could also </w:t>
      </w:r>
      <w:r w:rsidRPr="006508A5">
        <w:rPr>
          <w:u w:val="single"/>
        </w:rPr>
        <w:t>benefit from receiving data, information, and analyses from other agencies, especially the antitrust agencies, to inform its own enforcement priorities, supplement investigations, and support evidence in its own enforcement actions</w:t>
      </w:r>
      <w:r w:rsidRPr="006508A5">
        <w:rPr>
          <w:sz w:val="16"/>
        </w:rPr>
        <w:t xml:space="preserve">, particularly because the statutory ban on Board hiring of economists limits its economic analysis of the relative bargaining power of employers and employees.106 </w:t>
      </w:r>
      <w:r w:rsidRPr="006508A5">
        <w:rPr>
          <w:highlight w:val="green"/>
          <w:u w:val="single"/>
        </w:rPr>
        <w:t>During</w:t>
      </w:r>
      <w:r w:rsidRPr="006508A5">
        <w:rPr>
          <w:u w:val="single"/>
        </w:rPr>
        <w:t xml:space="preserve"> their investigations, enforcement actions, and </w:t>
      </w:r>
      <w:r w:rsidRPr="006508A5">
        <w:rPr>
          <w:highlight w:val="green"/>
          <w:u w:val="single"/>
        </w:rPr>
        <w:t>merger reviews, antitrust agencies collect and analyze: market power evidence</w:t>
      </w:r>
      <w:r w:rsidRPr="006508A5">
        <w:rPr>
          <w:u w:val="single"/>
        </w:rPr>
        <w:t>; labor market concentration evidence; wage and other data from merging employers; evidence of wage fixing, no-poach agreements, and other mobility restraints in agreements between employers and in employment contracts and their impacts on labor markets; and the effects of mergers in labor markets</w:t>
      </w:r>
      <w:r w:rsidRPr="006508A5">
        <w:rPr>
          <w:sz w:val="16"/>
        </w:rPr>
        <w:t>.</w:t>
      </w:r>
    </w:p>
    <w:p w14:paraId="0ACC6FDA" w14:textId="77777777" w:rsidR="00AE7C43" w:rsidRPr="006508A5" w:rsidRDefault="00AE7C43" w:rsidP="00AE7C43">
      <w:pPr>
        <w:spacing w:after="0" w:line="240" w:lineRule="auto"/>
        <w:rPr>
          <w:sz w:val="16"/>
        </w:rPr>
      </w:pPr>
      <w:r w:rsidRPr="006508A5">
        <w:rPr>
          <w:u w:val="single"/>
        </w:rPr>
        <w:t>Data and analyses from the antitrust agencies could aid the Board in its strategic enforcement against employer unfair labor practices</w:t>
      </w:r>
      <w:r w:rsidRPr="006508A5">
        <w:rPr>
          <w:sz w:val="16"/>
        </w:rPr>
        <w:t xml:space="preserve"> as well as with its “joint employer” and “employee” status determinations. First, </w:t>
      </w:r>
      <w:r w:rsidRPr="006508A5">
        <w:rPr>
          <w:highlight w:val="green"/>
          <w:u w:val="single"/>
        </w:rPr>
        <w:t>where the antitrust agencies collect evidence of employer buyer power</w:t>
      </w:r>
      <w:r w:rsidRPr="006508A5">
        <w:rPr>
          <w:u w:val="single"/>
        </w:rPr>
        <w:t xml:space="preserve">, anticompetitive conduct in labor markets, or merger-specific labor market effects, </w:t>
      </w:r>
      <w:r w:rsidRPr="006508A5">
        <w:rPr>
          <w:highlight w:val="green"/>
          <w:u w:val="single"/>
        </w:rPr>
        <w:t xml:space="preserve">their evidence </w:t>
      </w:r>
      <w:r w:rsidRPr="006508A5">
        <w:rPr>
          <w:u w:val="single"/>
        </w:rPr>
        <w:t xml:space="preserve">and market power analyses </w:t>
      </w:r>
      <w:r w:rsidRPr="006508A5">
        <w:rPr>
          <w:highlight w:val="green"/>
          <w:u w:val="single"/>
        </w:rPr>
        <w:t>can be used to</w:t>
      </w:r>
      <w:r w:rsidRPr="006508A5">
        <w:rPr>
          <w:u w:val="single"/>
        </w:rPr>
        <w:t xml:space="preserve"> set or </w:t>
      </w:r>
      <w:r w:rsidRPr="006508A5">
        <w:rPr>
          <w:highlight w:val="green"/>
          <w:u w:val="single"/>
        </w:rPr>
        <w:t xml:space="preserve">adjust NLRB enforcement priorities </w:t>
      </w:r>
      <w:r w:rsidRPr="006508A5">
        <w:rPr>
          <w:u w:val="single"/>
        </w:rPr>
        <w:t>to focus on labor markets most in need of government intervention</w:t>
      </w:r>
      <w:r w:rsidRPr="006508A5">
        <w:rPr>
          <w:sz w:val="16"/>
        </w:rPr>
        <w:t>. Second, data and analyses from the antitrust agencies are relevant for Board assessments of whether firms should be understood as “joint employers” or whether labor input providers should be understood as “employees” rather than “independent contractors” based on a thicker understanding of upstream firms’ indirect control over downstream firms’ labor demand (hiring) and variable costs (wages as complementary inputs) as well as workers’ exit options, or opportunities for profit or loss. The Board may even use evidence of firm wage-setting power, employer collusion, or bargaining leverage in agreements for labor services to presume “joint employer” or “employee” status to upstream firms or purported “independent contractors,” expanding the NLRA’s duties to collectively bargain and extending protections to organizing workers.107 But the Board could also use this evidence in determining the scope of employers’ protected rights and unfair labor practices to ensure equal bargaining power between employers and employees.108</w:t>
      </w:r>
    </w:p>
    <w:p w14:paraId="5FEBB078" w14:textId="77777777" w:rsidR="00AE7C43" w:rsidRPr="006508A5" w:rsidRDefault="00AE7C43" w:rsidP="00AE7C43">
      <w:pPr>
        <w:spacing w:after="0"/>
        <w:rPr>
          <w:u w:val="single"/>
        </w:rPr>
      </w:pPr>
    </w:p>
    <w:p w14:paraId="6FDDE739" w14:textId="77777777" w:rsidR="00AE7C43" w:rsidRPr="006508A5" w:rsidRDefault="00AE7C43" w:rsidP="00AE7C43">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Strong antitrust enforcement is key to </w:t>
      </w:r>
      <w:proofErr w:type="gramStart"/>
      <w:r w:rsidRPr="006508A5">
        <w:rPr>
          <w:rFonts w:eastAsiaTheme="majorEastAsia" w:cstheme="majorBidi"/>
          <w:b/>
          <w:iCs/>
          <w:sz w:val="26"/>
        </w:rPr>
        <w:t>regulate</w:t>
      </w:r>
      <w:proofErr w:type="gramEnd"/>
      <w:r w:rsidRPr="006508A5">
        <w:rPr>
          <w:rFonts w:eastAsiaTheme="majorEastAsia" w:cstheme="majorBidi"/>
          <w:b/>
          <w:iCs/>
          <w:sz w:val="26"/>
        </w:rPr>
        <w:t xml:space="preserve"> anti-labor AI applications</w:t>
      </w:r>
    </w:p>
    <w:p w14:paraId="2EFC6AAC" w14:textId="77777777" w:rsidR="00AE7C43" w:rsidRPr="006508A5" w:rsidRDefault="00AE7C43" w:rsidP="00AE7C43">
      <w:pPr>
        <w:spacing w:after="0"/>
      </w:pPr>
      <w:r w:rsidRPr="006508A5">
        <w:rPr>
          <w:b/>
          <w:bCs/>
          <w:sz w:val="26"/>
        </w:rPr>
        <w:t xml:space="preserve">Posner </w:t>
      </w:r>
      <w:r w:rsidRPr="006508A5">
        <w:t>20</w:t>
      </w:r>
      <w:r w:rsidRPr="006508A5">
        <w:rPr>
          <w:b/>
          <w:bCs/>
          <w:sz w:val="26"/>
        </w:rPr>
        <w:t>21</w:t>
      </w:r>
      <w:r w:rsidRPr="006508A5">
        <w:t xml:space="preserve"> – Eric A. Posner is the Kirkland &amp; Ellis Distinguished Service Professor of Law, University of Chicago Law School (</w:t>
      </w:r>
      <w:r w:rsidRPr="006508A5">
        <w:rPr>
          <w:i/>
          <w:iCs/>
        </w:rPr>
        <w:t>How Antitrust Failed Workers</w:t>
      </w:r>
      <w:r w:rsidRPr="006508A5">
        <w:t>, “Conclusion: Whither Work?”)</w:t>
      </w:r>
    </w:p>
    <w:p w14:paraId="249510CB" w14:textId="77777777" w:rsidR="00AE7C43" w:rsidRPr="006508A5" w:rsidRDefault="00AE7C43" w:rsidP="00AE7C43">
      <w:pPr>
        <w:spacing w:after="0"/>
        <w:rPr>
          <w:u w:val="single"/>
        </w:rPr>
      </w:pPr>
      <w:r w:rsidRPr="006508A5">
        <w:rPr>
          <w:u w:val="single"/>
        </w:rPr>
        <w:t>Antitrust law neglects labor monopsony, and it shouldn’t.</w:t>
      </w:r>
      <w:r w:rsidRPr="006508A5">
        <w:rPr>
          <w:sz w:val="16"/>
        </w:rPr>
        <w:t xml:space="preserve"> The explanation for this state of affairs is not simple. </w:t>
      </w:r>
      <w:r w:rsidRPr="006508A5">
        <w:rPr>
          <w:u w:val="single"/>
        </w:rPr>
        <w:t>Many factors play a role: the state of economic wisdom</w:t>
      </w:r>
      <w:r w:rsidRPr="006508A5">
        <w:rPr>
          <w:sz w:val="16"/>
        </w:rPr>
        <w:t xml:space="preserve"> until recently, </w:t>
      </w:r>
      <w:r w:rsidRPr="006508A5">
        <w:rPr>
          <w:u w:val="single"/>
        </w:rPr>
        <w:t>analysts’ crude understanding of labor markets</w:t>
      </w:r>
      <w:r w:rsidRPr="006508A5">
        <w:rPr>
          <w:sz w:val="16"/>
        </w:rPr>
        <w:t xml:space="preserve"> that has only recently been improved, the incentives of class action lawyers, among other things. </w:t>
      </w:r>
      <w:r w:rsidRPr="006508A5">
        <w:rPr>
          <w:u w:val="single"/>
        </w:rPr>
        <w:t>As economic understanding of labor monopsony advances, the law needs to catch up.</w:t>
      </w:r>
    </w:p>
    <w:p w14:paraId="05B1FA17" w14:textId="77777777" w:rsidR="00AE7C43" w:rsidRPr="006508A5" w:rsidRDefault="00AE7C43" w:rsidP="00AE7C43">
      <w:pPr>
        <w:spacing w:after="0"/>
        <w:rPr>
          <w:sz w:val="16"/>
        </w:rPr>
      </w:pPr>
      <w:r w:rsidRPr="006508A5">
        <w:rPr>
          <w:highlight w:val="green"/>
          <w:u w:val="single"/>
        </w:rPr>
        <w:t>Courts and regulators</w:t>
      </w:r>
      <w:r w:rsidRPr="006508A5">
        <w:rPr>
          <w:sz w:val="16"/>
          <w:highlight w:val="green"/>
        </w:rPr>
        <w:t xml:space="preserve"> </w:t>
      </w:r>
      <w:r w:rsidRPr="006508A5">
        <w:rPr>
          <w:sz w:val="16"/>
        </w:rPr>
        <w:t xml:space="preserve">should crack down on employers. They </w:t>
      </w:r>
      <w:r w:rsidRPr="006508A5">
        <w:rPr>
          <w:b/>
          <w:iCs/>
          <w:highlight w:val="green"/>
          <w:u w:val="single"/>
        </w:rPr>
        <w:t xml:space="preserve">must go beyond </w:t>
      </w:r>
      <w:r w:rsidRPr="006508A5">
        <w:rPr>
          <w:b/>
          <w:iCs/>
          <w:u w:val="single"/>
        </w:rPr>
        <w:t>the most overt forms of collusion, like no-</w:t>
      </w:r>
      <w:r w:rsidRPr="006508A5">
        <w:rPr>
          <w:b/>
          <w:iCs/>
          <w:highlight w:val="green"/>
          <w:u w:val="single"/>
        </w:rPr>
        <w:t>poaching agreements, and punish the more subtle forms of labor market manipulation</w:t>
      </w:r>
      <w:r w:rsidRPr="006508A5">
        <w:rPr>
          <w:b/>
          <w:iCs/>
          <w:u w:val="single"/>
        </w:rPr>
        <w:t xml:space="preserve"> </w:t>
      </w:r>
      <w:r w:rsidRPr="006508A5">
        <w:rPr>
          <w:sz w:val="16"/>
        </w:rPr>
        <w:t xml:space="preserve">that has until recently been invisible. </w:t>
      </w:r>
      <w:r w:rsidRPr="006508A5">
        <w:rPr>
          <w:u w:val="single"/>
        </w:rPr>
        <w:t>When employers suppress wages or limit labor mobility</w:t>
      </w:r>
      <w:r w:rsidRPr="006508A5">
        <w:rPr>
          <w:sz w:val="16"/>
        </w:rPr>
        <w:t xml:space="preserve"> by coordinating their wage-setting and hiring practices, </w:t>
      </w:r>
      <w:r w:rsidRPr="006508A5">
        <w:rPr>
          <w:u w:val="single"/>
        </w:rPr>
        <w:t>they should face liability</w:t>
      </w:r>
      <w:r w:rsidRPr="006508A5">
        <w:rPr>
          <w:sz w:val="16"/>
        </w:rPr>
        <w:t xml:space="preserve">. The franchise form should not be a Get Out of Jail Free card for large businesses. Congress should tighten up the antitrust laws so that employers with massive labor market power are presumptively liable when they engage in anticompetitive labor practices. Courts and lawyers can do their part as well by using the latest economic wisdom to evaluate labor monopsony cases. Lawyers can show more creativity in identifying workplace policies that reduce competition, and courts should be open to creative arguments. </w:t>
      </w:r>
      <w:r w:rsidRPr="006508A5">
        <w:rPr>
          <w:highlight w:val="green"/>
          <w:u w:val="single"/>
        </w:rPr>
        <w:t>The FTC and the DOJ should review mergers for labor market effects</w:t>
      </w:r>
      <w:r w:rsidRPr="006508A5">
        <w:rPr>
          <w:u w:val="single"/>
        </w:rPr>
        <w:t>.</w:t>
      </w:r>
      <w:r w:rsidRPr="006508A5">
        <w:rPr>
          <w:sz w:val="16"/>
        </w:rPr>
        <w:t xml:space="preserve"> Noncompetes should be scrutinized under the antitrust laws; the traditional common law approach is inadequate. And Congress should block employers from using arbitration clauses to protect themselves from antitrust class actions. Much more along these lines can be done, as I suggested in earlier chapters.</w:t>
      </w:r>
    </w:p>
    <w:p w14:paraId="17D3FCA1" w14:textId="77777777" w:rsidR="00AE7C43" w:rsidRPr="006508A5" w:rsidRDefault="00AE7C43" w:rsidP="00AE7C43">
      <w:pPr>
        <w:spacing w:after="0"/>
        <w:rPr>
          <w:sz w:val="16"/>
        </w:rPr>
      </w:pPr>
      <w:r w:rsidRPr="006508A5">
        <w:rPr>
          <w:sz w:val="16"/>
        </w:rPr>
        <w:t>Legal academics also need to catch up. The imbalance between product-market litigation and labor- market litigation is matched by an imbalance in legal research on product-market antitrust (which is voluminous) and legal research on labor- market antitrust (which is paltry). It is still common to think that labor markets are more or less competitive, while the better paradigm is one of monopsonistic competition. As this paradigm takes hold and disseminates through the legal culture, courts and regulators will (or should) be more responsive to challenges to conventional employment practices. Rethinking needs to be done, and not just about antitrust law. In a world of pervasive monopsonistic labor market competition, employment and labor law will not only be stronger than it is now. It will look different as well.</w:t>
      </w:r>
    </w:p>
    <w:p w14:paraId="3A8F6FC6" w14:textId="77777777" w:rsidR="00AE7C43" w:rsidRPr="006508A5" w:rsidRDefault="00AE7C43" w:rsidP="00AE7C43">
      <w:pPr>
        <w:spacing w:after="0"/>
        <w:rPr>
          <w:sz w:val="16"/>
        </w:rPr>
      </w:pPr>
      <w:r w:rsidRPr="006508A5">
        <w:rPr>
          <w:sz w:val="16"/>
        </w:rPr>
        <w:t xml:space="preserve">While my argument has rested on traditional understandings of labor markets and the role of antitrust law for regulating markets, in the past few years we have been told that </w:t>
      </w:r>
      <w:r w:rsidRPr="006508A5">
        <w:rPr>
          <w:b/>
          <w:iCs/>
          <w:highlight w:val="green"/>
          <w:u w:val="single"/>
        </w:rPr>
        <w:t xml:space="preserve">work is undergoing </w:t>
      </w:r>
      <w:r w:rsidRPr="006508A5">
        <w:rPr>
          <w:b/>
          <w:iCs/>
          <w:u w:val="single"/>
        </w:rPr>
        <w:t xml:space="preserve">a </w:t>
      </w:r>
      <w:r w:rsidRPr="006508A5">
        <w:rPr>
          <w:b/>
          <w:iCs/>
          <w:highlight w:val="green"/>
          <w:u w:val="single"/>
        </w:rPr>
        <w:t xml:space="preserve">rapid </w:t>
      </w:r>
      <w:proofErr w:type="gramStart"/>
      <w:r w:rsidRPr="006508A5">
        <w:rPr>
          <w:b/>
          <w:iCs/>
          <w:highlight w:val="green"/>
          <w:u w:val="single"/>
        </w:rPr>
        <w:t>transformation</w:t>
      </w:r>
      <w:proofErr w:type="gramEnd"/>
      <w:r w:rsidRPr="006508A5">
        <w:rPr>
          <w:sz w:val="16"/>
          <w:highlight w:val="green"/>
        </w:rPr>
        <w:t xml:space="preserve"> </w:t>
      </w:r>
      <w:r w:rsidRPr="006508A5">
        <w:rPr>
          <w:sz w:val="16"/>
        </w:rPr>
        <w:t xml:space="preserve">and the old rules will no longer apply. </w:t>
      </w:r>
      <w:r w:rsidRPr="006508A5">
        <w:rPr>
          <w:u w:val="single"/>
        </w:rPr>
        <w:t>This raises the question of whether antitrust law is a dinosaur or (to mix metaphors) remains a useful tool for regulating modern labor markets.</w:t>
      </w:r>
    </w:p>
    <w:p w14:paraId="2BBFDD1E" w14:textId="77777777" w:rsidR="00AE7C43" w:rsidRPr="006508A5" w:rsidRDefault="00AE7C43" w:rsidP="00AE7C43">
      <w:pPr>
        <w:spacing w:after="0"/>
        <w:rPr>
          <w:sz w:val="16"/>
        </w:rPr>
      </w:pPr>
      <w:r w:rsidRPr="006508A5">
        <w:rPr>
          <w:sz w:val="16"/>
        </w:rPr>
        <w:t>The argument that labor markets are undergoing radical change actually reflects two different sets of anxieties and points to a different set of developments. The first argument can be called the “gig economy” challenge. Technological developments have given firms new powers to manipulate workers, allowing employers to suppress pay and benefits. Firms can contract out more easily than in the past and set up platforms for matching workers and customers that strip workers of traditional protections. The result has been a hollowing- out of the middle class and the extension of new burdens and indignities on the working poor.1</w:t>
      </w:r>
    </w:p>
    <w:p w14:paraId="7A9287BC" w14:textId="77777777" w:rsidR="00AE7C43" w:rsidRPr="006508A5" w:rsidRDefault="00AE7C43" w:rsidP="00AE7C43">
      <w:pPr>
        <w:spacing w:after="0"/>
        <w:rPr>
          <w:sz w:val="16"/>
        </w:rPr>
      </w:pPr>
      <w:r w:rsidRPr="006508A5">
        <w:rPr>
          <w:sz w:val="16"/>
        </w:rPr>
        <w:t xml:space="preserve">The second argument is more radical and a little scary. </w:t>
      </w:r>
      <w:r w:rsidRPr="006508A5">
        <w:rPr>
          <w:u w:val="single"/>
        </w:rPr>
        <w:t>As</w:t>
      </w:r>
      <w:r w:rsidRPr="006508A5">
        <w:rPr>
          <w:sz w:val="16"/>
        </w:rPr>
        <w:t xml:space="preserve"> artificial intelligence </w:t>
      </w:r>
      <w:r w:rsidRPr="006508A5">
        <w:rPr>
          <w:u w:val="single"/>
        </w:rPr>
        <w:t>(AI) develops, a large class of unemployable people will be created, people whose skills no longer have any market value because AI replicates those skills at less cost. The world will be one in which a handful of people own all the machines</w:t>
      </w:r>
      <w:r w:rsidRPr="006508A5">
        <w:rPr>
          <w:sz w:val="16"/>
        </w:rPr>
        <w:t xml:space="preserve">— the robots that produce the goods and services and the robots that make and repair robots— </w:t>
      </w:r>
      <w:r w:rsidRPr="006508A5">
        <w:rPr>
          <w:u w:val="single"/>
        </w:rPr>
        <w:t>and everyone else will be superfluous.</w:t>
      </w:r>
    </w:p>
    <w:p w14:paraId="626E2E35" w14:textId="77777777" w:rsidR="00AE7C43" w:rsidRPr="006508A5" w:rsidRDefault="00AE7C43" w:rsidP="00AE7C43">
      <w:pPr>
        <w:spacing w:after="0"/>
        <w:rPr>
          <w:sz w:val="16"/>
        </w:rPr>
      </w:pPr>
      <w:r w:rsidRPr="006508A5">
        <w:rPr>
          <w:sz w:val="16"/>
        </w:rPr>
        <w:t xml:space="preserve">The first argument overstates modern developments and the rupture </w:t>
      </w:r>
      <w:proofErr w:type="gramStart"/>
      <w:r w:rsidRPr="006508A5">
        <w:rPr>
          <w:sz w:val="16"/>
        </w:rPr>
        <w:t>with</w:t>
      </w:r>
      <w:proofErr w:type="gramEnd"/>
      <w:r w:rsidRPr="006508A5">
        <w:rPr>
          <w:sz w:val="16"/>
        </w:rPr>
        <w:t xml:space="preserve"> the past. There is no doubt that technology has enabled firms to reorganize their relationships with workers. But these changes have been subtle, and taking the long view, they are a continuation of labor market experimentation that goes back more than a century</w:t>
      </w:r>
      <w:proofErr w:type="gramStart"/>
      <w:r w:rsidRPr="006508A5">
        <w:rPr>
          <w:sz w:val="16"/>
        </w:rPr>
        <w:t>.2</w:t>
      </w:r>
      <w:proofErr w:type="gramEnd"/>
      <w:r w:rsidRPr="006508A5">
        <w:rPr>
          <w:sz w:val="16"/>
        </w:rPr>
        <w:t xml:space="preserve"> Employers have always relied on a mix of employees and independent contractors and have frequently adjusted that mix in response to technological changes. Labor relations have always been quite fluid— except when firms and unions were able to lock in a set of arrangements for a time. The modern push toward contractor status is partly driven by efforts of employers to avoid employment law protections, and where that is the case, misclassification litigation is the proper response. Newly flexible work arrangements that allow people to work part time and from home are a boon for many people even if such jobs may be dead ends for those who are unable to find full-time jobs. The establishment of platforms that allow workers to match with customers seems like a welcome development. If the platforms are well designed, the workers will compete with each other for customers, and customers will compete for workers. The high level of choice on both sides should protect both sides of the platform from anticompetitive behavior. The platform owner, given market power by its position, may attempt to charge excessive prices to one or both sides of the platform. It is possible that price and other forms of regulation are warranted, and antitrust authorities should scrutinize attempts to extend platform monopolies to new markets. But there is nothing wrong with the (so far modest) shift of workers from employee status to independent contractor status so long as this shift reflects market realities— and in particular, the declining significance of relationship- specific investment— rather than misclassification.</w:t>
      </w:r>
    </w:p>
    <w:p w14:paraId="37EF8B49" w14:textId="77777777" w:rsidR="00AE7C43" w:rsidRPr="006508A5" w:rsidRDefault="00AE7C43" w:rsidP="00AE7C43">
      <w:pPr>
        <w:spacing w:after="0"/>
        <w:rPr>
          <w:sz w:val="16"/>
        </w:rPr>
      </w:pPr>
      <w:r w:rsidRPr="006508A5">
        <w:rPr>
          <w:highlight w:val="green"/>
          <w:u w:val="single"/>
        </w:rPr>
        <w:t xml:space="preserve">The AI revolution raises greater challenges. Already quite a few workers have lost </w:t>
      </w:r>
      <w:r w:rsidRPr="006508A5">
        <w:rPr>
          <w:u w:val="single"/>
        </w:rPr>
        <w:t xml:space="preserve">their </w:t>
      </w:r>
      <w:r w:rsidRPr="006508A5">
        <w:rPr>
          <w:highlight w:val="green"/>
          <w:u w:val="single"/>
        </w:rPr>
        <w:t>jobs to robots</w:t>
      </w:r>
      <w:r w:rsidRPr="006508A5">
        <w:rPr>
          <w:u w:val="single"/>
        </w:rPr>
        <w:t>, and it appears that</w:t>
      </w:r>
      <w:r w:rsidRPr="006508A5">
        <w:rPr>
          <w:sz w:val="16"/>
        </w:rPr>
        <w:t xml:space="preserve">— contrary to earlier, more optimistic expectations— </w:t>
      </w:r>
      <w:r w:rsidRPr="006508A5">
        <w:rPr>
          <w:u w:val="single"/>
        </w:rPr>
        <w:t>the labor market has not replaced those jobs.</w:t>
      </w:r>
      <w:r w:rsidRPr="006508A5">
        <w:rPr>
          <w:sz w:val="16"/>
        </w:rPr>
        <w:t>3 Some commentators envision a future in which human labor no longer has any value as machines perform work more cheaply and efficiently than humans do. Just as robots have replaced welders, drivers, and agricultural workers, they will replace lawyers, accountants, and doctors. If this is true, then antitrust law will not have much of a role to play. The major challenge for public policy will be how to distribute the enormous machine-created economic surplus to ordinary people whose skills are no longer valued, and how to reconcile people to a world where they can no longer depend on work to confer dignity and meaning to their lives.4 The question of whether this can be done has been debated for at least a century. A world run by machines would generate so much economic surplus that ordinary people would be able to live their lives without working or working much. Both history and common experience suggest that people can live meaningful lives without being tied to an office or factory; it is only recently that the cultural meaning of work was transformed from drudgery or even punishment for the sins of our ancestors to a life-affirming source of personal value. But people would need to claim a fair portion of the surplus from the owners of capital, who might otherwise horde it.</w:t>
      </w:r>
    </w:p>
    <w:p w14:paraId="7BBF35CD" w14:textId="77777777" w:rsidR="00AE7C43" w:rsidRPr="006508A5" w:rsidRDefault="00AE7C43" w:rsidP="00AE7C43">
      <w:pPr>
        <w:spacing w:after="0"/>
        <w:rPr>
          <w:sz w:val="16"/>
        </w:rPr>
      </w:pPr>
      <w:r w:rsidRPr="006508A5">
        <w:rPr>
          <w:u w:val="single"/>
        </w:rPr>
        <w:t xml:space="preserve">A more realistic possibility, at least </w:t>
      </w:r>
      <w:r w:rsidRPr="006508A5">
        <w:rPr>
          <w:highlight w:val="green"/>
          <w:u w:val="single"/>
        </w:rPr>
        <w:t xml:space="preserve">in the short to medium term, </w:t>
      </w:r>
      <w:r w:rsidRPr="006508A5">
        <w:rPr>
          <w:u w:val="single"/>
        </w:rPr>
        <w:t xml:space="preserve">is that </w:t>
      </w:r>
      <w:r w:rsidRPr="006508A5">
        <w:rPr>
          <w:highlight w:val="green"/>
          <w:u w:val="single"/>
        </w:rPr>
        <w:t xml:space="preserve">AI will provide </w:t>
      </w:r>
      <w:proofErr w:type="gramStart"/>
      <w:r w:rsidRPr="006508A5">
        <w:rPr>
          <w:highlight w:val="green"/>
          <w:u w:val="single"/>
        </w:rPr>
        <w:t>employers</w:t>
      </w:r>
      <w:proofErr w:type="gramEnd"/>
      <w:r w:rsidRPr="006508A5">
        <w:rPr>
          <w:highlight w:val="green"/>
          <w:u w:val="single"/>
        </w:rPr>
        <w:t xml:space="preserve"> </w:t>
      </w:r>
      <w:r w:rsidRPr="006508A5">
        <w:rPr>
          <w:b/>
          <w:iCs/>
          <w:highlight w:val="green"/>
          <w:u w:val="single"/>
        </w:rPr>
        <w:t>new tools for monitoring and controlling their workers</w:t>
      </w:r>
      <w:r w:rsidRPr="006508A5">
        <w:rPr>
          <w:sz w:val="16"/>
        </w:rPr>
        <w:t xml:space="preserve">. Imagine, for example, that AI enables an employer to estimate workers’ reservation wage or predict if a worker is about to quit; if so, the employer might be able to maximize its profits by paying all workers their reservation wages. </w:t>
      </w:r>
      <w:r w:rsidRPr="006508A5">
        <w:rPr>
          <w:u w:val="single"/>
        </w:rPr>
        <w:t>This would generate greater output for the economy and even less equity for workers.</w:t>
      </w:r>
      <w:r w:rsidRPr="006508A5">
        <w:rPr>
          <w:sz w:val="16"/>
        </w:rPr>
        <w:t xml:space="preserve"> AI could also improve the productivity (and hence wages) of some workers while rendering other workers superfluous. </w:t>
      </w:r>
      <w:r w:rsidRPr="006508A5">
        <w:rPr>
          <w:highlight w:val="green"/>
          <w:u w:val="single"/>
        </w:rPr>
        <w:t xml:space="preserve">This could result in greater social wealth but higher inequality than ever. </w:t>
      </w:r>
      <w:r w:rsidRPr="006508A5">
        <w:rPr>
          <w:b/>
          <w:iCs/>
          <w:highlight w:val="green"/>
          <w:u w:val="single"/>
        </w:rPr>
        <w:t xml:space="preserve">A creative role for antitrust law will remain </w:t>
      </w:r>
      <w:r w:rsidRPr="006508A5">
        <w:rPr>
          <w:b/>
          <w:iCs/>
          <w:u w:val="single"/>
        </w:rPr>
        <w:t>in such a world</w:t>
      </w:r>
      <w:r w:rsidRPr="006508A5">
        <w:rPr>
          <w:u w:val="single"/>
        </w:rPr>
        <w:t>.</w:t>
      </w:r>
      <w:r w:rsidRPr="006508A5">
        <w:rPr>
          <w:sz w:val="16"/>
        </w:rPr>
        <w:t xml:space="preserve"> But the real solutions lie in the realm of political philosophy and public morality.</w:t>
      </w:r>
    </w:p>
    <w:p w14:paraId="717FE1D8" w14:textId="77777777" w:rsidR="00AE7C43" w:rsidRPr="006508A5" w:rsidRDefault="00AE7C43" w:rsidP="00AE7C43"/>
    <w:p w14:paraId="52081CB8" w14:textId="77777777" w:rsidR="00AE7C43" w:rsidRPr="006508A5" w:rsidRDefault="00AE7C43" w:rsidP="00AE7C43">
      <w:pPr>
        <w:keepNext/>
        <w:keepLines/>
        <w:spacing w:after="0" w:line="240" w:lineRule="auto"/>
        <w:outlineLvl w:val="3"/>
        <w:rPr>
          <w:rFonts w:eastAsiaTheme="majorEastAsia" w:cstheme="majorBidi"/>
          <w:b/>
          <w:iCs/>
          <w:sz w:val="26"/>
        </w:rPr>
      </w:pPr>
      <w:r w:rsidRPr="006508A5">
        <w:rPr>
          <w:rFonts w:eastAsiaTheme="majorEastAsia" w:cstheme="majorBidi"/>
          <w:b/>
          <w:iCs/>
          <w:sz w:val="26"/>
        </w:rPr>
        <w:t xml:space="preserve">Unfettered AI development causes </w:t>
      </w:r>
      <w:r w:rsidRPr="006508A5">
        <w:rPr>
          <w:rFonts w:eastAsiaTheme="majorEastAsia" w:cstheme="majorBidi"/>
          <w:b/>
          <w:iCs/>
          <w:sz w:val="26"/>
          <w:u w:val="single"/>
        </w:rPr>
        <w:t>social collapse</w:t>
      </w:r>
      <w:r w:rsidRPr="006508A5">
        <w:rPr>
          <w:rFonts w:eastAsiaTheme="majorEastAsia" w:cstheme="majorBidi"/>
          <w:b/>
          <w:iCs/>
          <w:sz w:val="26"/>
        </w:rPr>
        <w:t xml:space="preserve"> and </w:t>
      </w:r>
      <w:r w:rsidRPr="006508A5">
        <w:rPr>
          <w:rFonts w:eastAsiaTheme="majorEastAsia" w:cstheme="majorBidi"/>
          <w:b/>
          <w:iCs/>
          <w:sz w:val="26"/>
          <w:u w:val="single"/>
        </w:rPr>
        <w:t>extermination of humanity</w:t>
      </w:r>
      <w:r w:rsidRPr="006508A5">
        <w:rPr>
          <w:rFonts w:eastAsiaTheme="majorEastAsia" w:cstheme="majorBidi"/>
          <w:b/>
          <w:iCs/>
          <w:sz w:val="26"/>
        </w:rPr>
        <w:t xml:space="preserve"> – dynamic antitrust enforcement solves</w:t>
      </w:r>
    </w:p>
    <w:p w14:paraId="1C42A56C" w14:textId="77777777" w:rsidR="00AE7C43" w:rsidRPr="006508A5" w:rsidRDefault="00AE7C43" w:rsidP="00AE7C43">
      <w:pPr>
        <w:spacing w:after="0" w:line="240" w:lineRule="auto"/>
      </w:pPr>
      <w:r w:rsidRPr="006508A5">
        <w:rPr>
          <w:b/>
          <w:bCs/>
          <w:sz w:val="26"/>
        </w:rPr>
        <w:t>Carvalho 25</w:t>
      </w:r>
      <w:r w:rsidRPr="006508A5">
        <w:t xml:space="preserve"> (Jean-Paul Carvalho, Department of Economics, University of Oxford; “The Political-Economic Risks of AI,” February 14, 2025, http://dx.doi.org/10.2139/ssrn.5137622)</w:t>
      </w:r>
    </w:p>
    <w:p w14:paraId="43D0ED43" w14:textId="77777777" w:rsidR="00AE7C43" w:rsidRPr="006508A5" w:rsidRDefault="00AE7C43" w:rsidP="00AE7C43">
      <w:pPr>
        <w:spacing w:after="0" w:line="240" w:lineRule="auto"/>
        <w:rPr>
          <w:sz w:val="16"/>
        </w:rPr>
      </w:pPr>
      <w:r w:rsidRPr="006508A5">
        <w:rPr>
          <w:sz w:val="16"/>
        </w:rPr>
        <w:t xml:space="preserve">During the nineteenth and twentieth centuries, European elites were willing to transfer wealth and power to democratic states in order to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6508A5">
        <w:rPr>
          <w:highlight w:val="green"/>
          <w:u w:val="single"/>
        </w:rPr>
        <w:t>AI would</w:t>
      </w:r>
      <w:r w:rsidRPr="006508A5">
        <w:rPr>
          <w:sz w:val="16"/>
          <w:highlight w:val="green"/>
        </w:rPr>
        <w:t xml:space="preserve"> </w:t>
      </w:r>
      <w:r w:rsidRPr="006508A5">
        <w:rPr>
          <w:sz w:val="16"/>
        </w:rPr>
        <w:t xml:space="preserve">significantly </w:t>
      </w:r>
      <w:r w:rsidRPr="006508A5">
        <w:rPr>
          <w:highlight w:val="green"/>
          <w:u w:val="single"/>
        </w:rPr>
        <w:t xml:space="preserve">reduce elite support for democratic </w:t>
      </w:r>
      <w:r w:rsidRPr="006508A5">
        <w:rPr>
          <w:u w:val="single"/>
        </w:rPr>
        <w:t xml:space="preserve">and egalitarian </w:t>
      </w:r>
      <w:r w:rsidRPr="006508A5">
        <w:rPr>
          <w:highlight w:val="green"/>
          <w:u w:val="single"/>
        </w:rPr>
        <w:t>institutions</w:t>
      </w:r>
      <w:r w:rsidRPr="006508A5">
        <w:rPr>
          <w:sz w:val="16"/>
        </w:rPr>
        <w:t xml:space="preserve">. As we shall see, the end state could be </w:t>
      </w:r>
      <w:r w:rsidRPr="006508A5">
        <w:rPr>
          <w:highlight w:val="green"/>
          <w:u w:val="single"/>
        </w:rPr>
        <w:t>massive concentration of wealth</w:t>
      </w:r>
      <w:r w:rsidRPr="006508A5">
        <w:rPr>
          <w:sz w:val="16"/>
          <w:highlight w:val="green"/>
        </w:rPr>
        <w:t xml:space="preserve"> </w:t>
      </w:r>
      <w:r w:rsidRPr="006508A5">
        <w:rPr>
          <w:sz w:val="16"/>
        </w:rPr>
        <w:t xml:space="preserve">among a small elite and the </w:t>
      </w:r>
      <w:r w:rsidRPr="006508A5">
        <w:rPr>
          <w:highlight w:val="green"/>
          <w:u w:val="single"/>
        </w:rPr>
        <w:t>relegation of</w:t>
      </w:r>
      <w:r w:rsidRPr="006508A5">
        <w:rPr>
          <w:u w:val="single"/>
        </w:rPr>
        <w:t xml:space="preserve"> the rest of </w:t>
      </w:r>
      <w:r w:rsidRPr="006508A5">
        <w:rPr>
          <w:highlight w:val="green"/>
          <w:u w:val="single"/>
        </w:rPr>
        <w:t xml:space="preserve">society to an </w:t>
      </w:r>
      <w:r w:rsidRPr="006508A5">
        <w:rPr>
          <w:b/>
          <w:iCs/>
          <w:highlight w:val="green"/>
          <w:u w:val="single"/>
        </w:rPr>
        <w:t>underworld of scarcity and insecurity</w:t>
      </w:r>
      <w:r w:rsidRPr="006508A5">
        <w:rPr>
          <w:sz w:val="16"/>
          <w:highlight w:val="green"/>
        </w:rPr>
        <w:t xml:space="preserve"> </w:t>
      </w:r>
      <w:r w:rsidRPr="006508A5">
        <w:rPr>
          <w:sz w:val="16"/>
        </w:rPr>
        <w:t>(</w:t>
      </w:r>
      <w:r w:rsidRPr="006508A5">
        <w:rPr>
          <w:b/>
          <w:iCs/>
          <w:u w:val="single"/>
        </w:rPr>
        <w:t>at best</w:t>
      </w:r>
      <w:r w:rsidRPr="006508A5">
        <w:rPr>
          <w:sz w:val="16"/>
        </w:rPr>
        <w:t>).</w:t>
      </w:r>
    </w:p>
    <w:p w14:paraId="412AF2B0" w14:textId="77777777" w:rsidR="00AE7C43" w:rsidRPr="006508A5" w:rsidRDefault="00AE7C43" w:rsidP="00AE7C43">
      <w:pPr>
        <w:spacing w:after="0" w:line="240" w:lineRule="auto"/>
        <w:rPr>
          <w:sz w:val="16"/>
        </w:rPr>
      </w:pPr>
      <w:r w:rsidRPr="006508A5">
        <w:rPr>
          <w:sz w:val="16"/>
        </w:rPr>
        <w:t xml:space="preserve">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w:t>
      </w:r>
      <w:proofErr w:type="gramStart"/>
      <w:r w:rsidRPr="006508A5">
        <w:rPr>
          <w:sz w:val="16"/>
        </w:rPr>
        <w:t>tasks</w:t>
      </w:r>
      <w:proofErr w:type="gramEnd"/>
      <w:r w:rsidRPr="006508A5">
        <w:rPr>
          <w:sz w:val="16"/>
        </w:rPr>
        <w:t xml:space="preserve">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27AD317D" w14:textId="77777777" w:rsidR="00AE7C43" w:rsidRPr="006508A5" w:rsidRDefault="00AE7C43" w:rsidP="00AE7C43">
      <w:pPr>
        <w:spacing w:after="0" w:line="240" w:lineRule="auto"/>
        <w:rPr>
          <w:sz w:val="16"/>
        </w:rPr>
      </w:pPr>
      <w:r w:rsidRPr="006508A5">
        <w:rPr>
          <w:sz w:val="16"/>
        </w:rPr>
        <w:t xml:space="preserve">Homo sapiens sapiens currently </w:t>
      </w:r>
      <w:proofErr w:type="gramStart"/>
      <w:r w:rsidRPr="006508A5">
        <w:rPr>
          <w:sz w:val="16"/>
        </w:rPr>
        <w:t>dominates</w:t>
      </w:r>
      <w:proofErr w:type="gramEnd"/>
      <w:r w:rsidRPr="006508A5">
        <w:rPr>
          <w:sz w:val="16"/>
        </w:rPr>
        <w:t xml:space="preserve">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In particular, we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[Muthukrishna and Henrich, 2016, Henrich and Muthukrishna, 2024].15 Cultural evolution of this kind is far more rapid than genetic evolution and has enabled us to adapt and thrive in a vast range of environments, to the point that we can (like the sentient yogurt) consider colonizing other planets.</w:t>
      </w:r>
    </w:p>
    <w:p w14:paraId="3A50634D" w14:textId="77777777" w:rsidR="00AE7C43" w:rsidRPr="006508A5" w:rsidRDefault="00AE7C43" w:rsidP="00AE7C43">
      <w:pPr>
        <w:spacing w:after="0" w:line="240" w:lineRule="auto"/>
        <w:rPr>
          <w:sz w:val="16"/>
        </w:rPr>
      </w:pPr>
      <w:r w:rsidRPr="006508A5">
        <w:rPr>
          <w:sz w:val="16"/>
        </w:rPr>
        <w:t xml:space="preserve">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w:t>
      </w:r>
      <w:proofErr w:type="gramStart"/>
      <w:r w:rsidRPr="006508A5">
        <w:rPr>
          <w:sz w:val="16"/>
        </w:rPr>
        <w:t>any,</w:t>
      </w:r>
      <w:proofErr w:type="gramEnd"/>
      <w:r w:rsidRPr="006508A5">
        <w:rPr>
          <w:sz w:val="16"/>
        </w:rPr>
        <w:t xml:space="preserve"> new tasks that are within our grasp but beyond the reach of AI.</w:t>
      </w:r>
    </w:p>
    <w:p w14:paraId="38FE411D" w14:textId="77777777" w:rsidR="00AE7C43" w:rsidRPr="006508A5" w:rsidRDefault="00AE7C43" w:rsidP="00AE7C43">
      <w:pPr>
        <w:spacing w:after="0" w:line="240" w:lineRule="auto"/>
        <w:rPr>
          <w:sz w:val="16"/>
        </w:rPr>
      </w:pPr>
      <w:r w:rsidRPr="006508A5">
        <w:rPr>
          <w:u w:val="single"/>
        </w:rPr>
        <w:t>Once</w:t>
      </w:r>
      <w:r w:rsidRPr="006508A5">
        <w:rPr>
          <w:sz w:val="16"/>
        </w:rPr>
        <w:t xml:space="preserve"> political and economic </w:t>
      </w:r>
      <w:r w:rsidRPr="006508A5">
        <w:rPr>
          <w:u w:val="single"/>
        </w:rPr>
        <w:t>elites no longer depend on human capital and</w:t>
      </w:r>
      <w:r w:rsidRPr="006508A5">
        <w:rPr>
          <w:sz w:val="16"/>
        </w:rPr>
        <w:t xml:space="preserve"> </w:t>
      </w:r>
      <w:r w:rsidRPr="006508A5">
        <w:rPr>
          <w:u w:val="single"/>
        </w:rPr>
        <w:t>labor</w:t>
      </w:r>
      <w:r w:rsidRPr="006508A5">
        <w:rPr>
          <w:sz w:val="16"/>
        </w:rPr>
        <w:t xml:space="preserve">, </w:t>
      </w:r>
      <w:r w:rsidRPr="006508A5">
        <w:rPr>
          <w:u w:val="single"/>
        </w:rPr>
        <w:t>the political-economic system that will emerge will be unlike any other</w:t>
      </w:r>
      <w:r w:rsidRPr="006508A5">
        <w:rPr>
          <w:sz w:val="16"/>
        </w:rPr>
        <w:t xml:space="preserve">. The industrial revolution gave us the ability to produce manufacturing goods cheaply </w:t>
      </w:r>
      <w:proofErr w:type="gramStart"/>
      <w:r w:rsidRPr="006508A5">
        <w:rPr>
          <w:sz w:val="16"/>
        </w:rPr>
        <w:t>and at</w:t>
      </w:r>
      <w:proofErr w:type="gramEnd"/>
      <w:r w:rsidRPr="006508A5">
        <w:rPr>
          <w:sz w:val="16"/>
        </w:rPr>
        <w:t xml:space="preserve">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As a consequence, the labor share of income fell dramatically [Autor et al., 2013], but the result was not mass unemployment and immiseration.</w:t>
      </w:r>
    </w:p>
    <w:p w14:paraId="0D14BB99" w14:textId="77777777" w:rsidR="00AE7C43" w:rsidRPr="006508A5" w:rsidRDefault="00AE7C43" w:rsidP="00AE7C43">
      <w:pPr>
        <w:spacing w:after="0" w:line="240" w:lineRule="auto"/>
        <w:rPr>
          <w:sz w:val="16"/>
        </w:rPr>
      </w:pPr>
      <w:r w:rsidRPr="006508A5">
        <w:rPr>
          <w:sz w:val="16"/>
        </w:rPr>
        <w:t xml:space="preserve">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w:t>
      </w:r>
      <w:proofErr w:type="gramStart"/>
      <w:r w:rsidRPr="006508A5">
        <w:rPr>
          <w:sz w:val="16"/>
        </w:rPr>
        <w:t>serfs</w:t>
      </w:r>
      <w:proofErr w:type="gramEnd"/>
      <w:r w:rsidRPr="006508A5">
        <w:rPr>
          <w:sz w:val="16"/>
        </w:rPr>
        <w:t xml:space="preserve"> were tied to the land and forced to work. However, Varoufakis’s ‘technofeudalism’ is not such a large break from the past. It retains key features of managerial capitalism. Above all, human capital plays a critical role in the production process.</w:t>
      </w:r>
    </w:p>
    <w:p w14:paraId="6F6D89B0" w14:textId="77777777" w:rsidR="00AE7C43" w:rsidRPr="006508A5" w:rsidRDefault="00AE7C43" w:rsidP="00AE7C43">
      <w:pPr>
        <w:spacing w:after="0" w:line="240" w:lineRule="auto"/>
        <w:rPr>
          <w:sz w:val="16"/>
        </w:rPr>
      </w:pPr>
      <w:r w:rsidRPr="006508A5">
        <w:rPr>
          <w:sz w:val="16"/>
        </w:rPr>
        <w:t xml:space="preserve">The </w:t>
      </w:r>
      <w:r w:rsidRPr="006508A5">
        <w:rPr>
          <w:highlight w:val="green"/>
          <w:u w:val="single"/>
        </w:rPr>
        <w:t>AI</w:t>
      </w:r>
      <w:r w:rsidRPr="006508A5">
        <w:rPr>
          <w:sz w:val="16"/>
          <w:highlight w:val="green"/>
        </w:rPr>
        <w:t xml:space="preserve"> </w:t>
      </w:r>
      <w:r w:rsidRPr="006508A5">
        <w:rPr>
          <w:sz w:val="16"/>
        </w:rPr>
        <w:t xml:space="preserve">revolution could take us to something new and far worse by </w:t>
      </w:r>
      <w:r w:rsidRPr="006508A5">
        <w:rPr>
          <w:highlight w:val="green"/>
          <w:u w:val="single"/>
        </w:rPr>
        <w:t xml:space="preserve">breaking the symbiotic relationship between </w:t>
      </w:r>
      <w:r w:rsidRPr="006508A5">
        <w:rPr>
          <w:u w:val="single"/>
        </w:rPr>
        <w:t xml:space="preserve">economic </w:t>
      </w:r>
      <w:r w:rsidRPr="006508A5">
        <w:rPr>
          <w:highlight w:val="green"/>
          <w:u w:val="single"/>
        </w:rPr>
        <w:t>classes</w:t>
      </w:r>
      <w:r w:rsidRPr="006508A5">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58480C1D" w14:textId="77777777" w:rsidR="00AE7C43" w:rsidRPr="006508A5" w:rsidRDefault="00AE7C43" w:rsidP="00AE7C43">
      <w:pPr>
        <w:spacing w:after="0" w:line="240" w:lineRule="auto"/>
        <w:rPr>
          <w:sz w:val="16"/>
        </w:rPr>
      </w:pPr>
      <w:r w:rsidRPr="006508A5">
        <w:rPr>
          <w:sz w:val="16"/>
        </w:rPr>
        <w:t>“I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dropshipping it, and then ultimately collecting the revenue. And I think that over a five-year period [by 2028] it is quite likely that that we will have an ACI—an artificial capable intelligence—that can do the majority of that task autonomously.” [The Economist, 2023]</w:t>
      </w:r>
    </w:p>
    <w:p w14:paraId="5F059305" w14:textId="77777777" w:rsidR="00AE7C43" w:rsidRPr="006508A5" w:rsidRDefault="00AE7C43" w:rsidP="00AE7C43">
      <w:pPr>
        <w:spacing w:after="0" w:line="240" w:lineRule="auto"/>
        <w:rPr>
          <w:sz w:val="16"/>
        </w:rPr>
      </w:pPr>
      <w:r w:rsidRPr="006508A5">
        <w:rPr>
          <w:sz w:val="16"/>
        </w:rPr>
        <w:t xml:space="preserve">The main human element in this story is the owner of the $100,000 worth of capital. Thus, as we approach human-level AGI, the </w:t>
      </w:r>
      <w:r w:rsidRPr="006508A5">
        <w:rPr>
          <w:highlight w:val="green"/>
          <w:u w:val="single"/>
        </w:rPr>
        <w:t>holders of financial capital and political power</w:t>
      </w:r>
      <w:r w:rsidRPr="006508A5">
        <w:rPr>
          <w:sz w:val="16"/>
        </w:rPr>
        <w:t xml:space="preserve"> </w:t>
      </w:r>
      <w:r w:rsidRPr="006508A5">
        <w:rPr>
          <w:u w:val="single"/>
        </w:rPr>
        <w:t>will</w:t>
      </w:r>
      <w:r w:rsidRPr="006508A5">
        <w:rPr>
          <w:sz w:val="16"/>
        </w:rPr>
        <w:t xml:space="preserve"> for the first time </w:t>
      </w:r>
      <w:r w:rsidRPr="006508A5">
        <w:rPr>
          <w:b/>
          <w:iCs/>
          <w:highlight w:val="green"/>
          <w:u w:val="single"/>
        </w:rPr>
        <w:t>have little need for human</w:t>
      </w:r>
      <w:r w:rsidRPr="006508A5">
        <w:rPr>
          <w:sz w:val="16"/>
          <w:highlight w:val="green"/>
        </w:rPr>
        <w:t xml:space="preserve"> </w:t>
      </w:r>
      <w:r w:rsidRPr="006508A5">
        <w:rPr>
          <w:sz w:val="16"/>
        </w:rPr>
        <w:t xml:space="preserve">capital and </w:t>
      </w:r>
      <w:r w:rsidRPr="006508A5">
        <w:rPr>
          <w:b/>
          <w:iCs/>
          <w:highlight w:val="green"/>
          <w:u w:val="single"/>
        </w:rPr>
        <w:t>labor</w:t>
      </w:r>
      <w:r w:rsidRPr="006508A5">
        <w:rPr>
          <w:sz w:val="16"/>
          <w:highlight w:val="green"/>
        </w:rPr>
        <w:t>.</w:t>
      </w:r>
      <w:r w:rsidRPr="006508A5">
        <w:rPr>
          <w:sz w:val="16"/>
        </w:rPr>
        <w:t xml:space="preserve"> Human obsolescence in the workforce </w:t>
      </w:r>
      <w:proofErr w:type="gramStart"/>
      <w:r w:rsidRPr="006508A5">
        <w:rPr>
          <w:sz w:val="16"/>
        </w:rPr>
        <w:t>severs</w:t>
      </w:r>
      <w:proofErr w:type="gramEnd"/>
      <w:r w:rsidRPr="006508A5">
        <w:rPr>
          <w:sz w:val="16"/>
        </w:rPr>
        <w:t xml:space="preserve">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6508A5">
        <w:rPr>
          <w:b/>
          <w:iCs/>
          <w:u w:val="single"/>
        </w:rPr>
        <w:t xml:space="preserve">elite will have </w:t>
      </w:r>
      <w:r w:rsidRPr="006508A5">
        <w:rPr>
          <w:b/>
          <w:iCs/>
          <w:highlight w:val="green"/>
          <w:u w:val="single"/>
        </w:rPr>
        <w:t>no material interest in the health</w:t>
      </w:r>
      <w:r w:rsidRPr="006508A5">
        <w:rPr>
          <w:sz w:val="16"/>
          <w:highlight w:val="green"/>
        </w:rPr>
        <w:t xml:space="preserve">, </w:t>
      </w:r>
      <w:r w:rsidRPr="006508A5">
        <w:rPr>
          <w:b/>
          <w:iCs/>
          <w:highlight w:val="green"/>
          <w:u w:val="single"/>
        </w:rPr>
        <w:t>productivity, or welfare of the population</w:t>
      </w:r>
      <w:r w:rsidRPr="006508A5">
        <w:rPr>
          <w:sz w:val="16"/>
        </w:rPr>
        <w:t xml:space="preserve"> at large.</w:t>
      </w:r>
    </w:p>
    <w:p w14:paraId="73E60287" w14:textId="77777777" w:rsidR="00AE7C43" w:rsidRPr="006508A5" w:rsidRDefault="00AE7C43" w:rsidP="00AE7C43">
      <w:pPr>
        <w:spacing w:after="0" w:line="240" w:lineRule="auto"/>
        <w:rPr>
          <w:sz w:val="16"/>
        </w:rPr>
      </w:pPr>
      <w:r w:rsidRPr="006508A5">
        <w:rPr>
          <w:u w:val="single"/>
        </w:rPr>
        <w:t>The situation is unlikely to be saved by a moral commitment to democratic and egalitarian institutions</w:t>
      </w:r>
      <w:r w:rsidRPr="006508A5">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59FBDB78" w14:textId="77777777" w:rsidR="00AE7C43" w:rsidRPr="006508A5" w:rsidRDefault="00AE7C43" w:rsidP="00AE7C43">
      <w:pPr>
        <w:spacing w:after="0" w:line="240" w:lineRule="auto"/>
        <w:rPr>
          <w:sz w:val="16"/>
        </w:rPr>
      </w:pPr>
      <w:r w:rsidRPr="006508A5">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6508A5">
        <w:rPr>
          <w:u w:val="single"/>
        </w:rPr>
        <w:t>the social fabric that underpins democracy</w:t>
      </w:r>
      <w:r w:rsidRPr="006508A5">
        <w:rPr>
          <w:sz w:val="16"/>
        </w:rPr>
        <w:t xml:space="preserve">, including shared identity and empathy, </w:t>
      </w:r>
      <w:r w:rsidRPr="006508A5">
        <w:rPr>
          <w:b/>
          <w:iCs/>
          <w:u w:val="single"/>
        </w:rPr>
        <w:t>could be torn up</w:t>
      </w:r>
      <w:r w:rsidRPr="006508A5">
        <w:rPr>
          <w:sz w:val="16"/>
        </w:rPr>
        <w:t>.</w:t>
      </w:r>
    </w:p>
    <w:p w14:paraId="2E1F701F" w14:textId="77777777" w:rsidR="00AE7C43" w:rsidRPr="006508A5" w:rsidRDefault="00AE7C43" w:rsidP="00AE7C43">
      <w:pPr>
        <w:spacing w:after="0" w:line="240" w:lineRule="auto"/>
        <w:rPr>
          <w:sz w:val="16"/>
        </w:rPr>
      </w:pPr>
      <w:r w:rsidRPr="006508A5">
        <w:rPr>
          <w:sz w:val="16"/>
        </w:rPr>
        <w:t xml:space="preserve">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w:t>
      </w:r>
      <w:proofErr w:type="gramStart"/>
      <w:r w:rsidRPr="006508A5">
        <w:rPr>
          <w:sz w:val="16"/>
        </w:rPr>
        <w:t>family who</w:t>
      </w:r>
      <w:proofErr w:type="gramEnd"/>
      <w:r w:rsidRPr="006508A5">
        <w:rPr>
          <w:sz w:val="16"/>
        </w:rPr>
        <w:t xml:space="preserve">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071D33D3" w14:textId="77777777" w:rsidR="00AE7C43" w:rsidRPr="006508A5" w:rsidRDefault="00AE7C43" w:rsidP="00AE7C43">
      <w:pPr>
        <w:spacing w:after="0" w:line="240" w:lineRule="auto"/>
        <w:rPr>
          <w:sz w:val="16"/>
        </w:rPr>
      </w:pPr>
      <w:r w:rsidRPr="006508A5">
        <w:rPr>
          <w:sz w:val="16"/>
        </w:rPr>
        <w:t>The consequences of the collapse of democratic and egalitarian institutions would be dire. Consider the widespread belief that once AGI is achieved and humans are ‘freed’ from the need to work, governments will provide universal basic income (UBI</w:t>
      </w:r>
      <w:proofErr w:type="gramStart"/>
      <w:r w:rsidRPr="006508A5">
        <w:rPr>
          <w:sz w:val="16"/>
        </w:rPr>
        <w:t>)</w:t>
      </w:r>
      <w:proofErr w:type="gramEnd"/>
      <w:r w:rsidRPr="006508A5">
        <w:rPr>
          <w:sz w:val="16"/>
        </w:rPr>
        <w:t xml:space="preserve">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Tegmark, 2017]. The reason we talk about the philosophical, political, and artistic achievements of the ancient Athenian state, but not its </w:t>
      </w:r>
      <w:proofErr w:type="gramStart"/>
      <w:r w:rsidRPr="006508A5">
        <w:rPr>
          <w:sz w:val="16"/>
        </w:rPr>
        <w:t>economics</w:t>
      </w:r>
      <w:proofErr w:type="gramEnd"/>
      <w:r w:rsidRPr="006508A5">
        <w:rPr>
          <w:sz w:val="16"/>
        </w:rPr>
        <w:t>,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0659E1F9" w14:textId="77777777" w:rsidR="00AE7C43" w:rsidRPr="006508A5" w:rsidRDefault="00AE7C43" w:rsidP="00AE7C43">
      <w:pPr>
        <w:spacing w:after="0" w:line="240" w:lineRule="auto"/>
        <w:rPr>
          <w:sz w:val="16"/>
        </w:rPr>
      </w:pPr>
      <w:r w:rsidRPr="006508A5">
        <w:rPr>
          <w:sz w:val="16"/>
        </w:rPr>
        <w:t xml:space="preserve">On the contrary, the end of mutual dependency between classes would leave political and economic elites with no incentive to provide for UBI or other welfare measures. </w:t>
      </w:r>
      <w:r w:rsidRPr="006508A5">
        <w:rPr>
          <w:u w:val="single"/>
        </w:rPr>
        <w:t>The progressive reforms of the twentieth century owe</w:t>
      </w:r>
      <w:r w:rsidRPr="006508A5">
        <w:rPr>
          <w:sz w:val="16"/>
        </w:rPr>
        <w:t xml:space="preserve"> much </w:t>
      </w:r>
      <w:r w:rsidRPr="006508A5">
        <w:rPr>
          <w:u w:val="single"/>
        </w:rPr>
        <w:t>to the indispensable role of human</w:t>
      </w:r>
      <w:r w:rsidRPr="006508A5">
        <w:rPr>
          <w:sz w:val="16"/>
        </w:rPr>
        <w:t xml:space="preserve"> capital and </w:t>
      </w:r>
      <w:r w:rsidRPr="006508A5">
        <w:rPr>
          <w:u w:val="single"/>
        </w:rPr>
        <w:t>labor in the production process</w:t>
      </w:r>
      <w:r w:rsidRPr="006508A5">
        <w:rPr>
          <w:sz w:val="16"/>
        </w:rPr>
        <w:t xml:space="preserve">. If AI and AI-powered robots make human capital and labor obsolete, the new elite may choose to unwind these progressive measures, including public education, public healthcare, pensions, and unemployment insurance.19 </w:t>
      </w:r>
      <w:r w:rsidRPr="006508A5">
        <w:rPr>
          <w:highlight w:val="green"/>
          <w:u w:val="single"/>
        </w:rPr>
        <w:t xml:space="preserve">Key </w:t>
      </w:r>
      <w:r w:rsidRPr="006508A5">
        <w:rPr>
          <w:u w:val="single"/>
        </w:rPr>
        <w:t xml:space="preserve">consumer and </w:t>
      </w:r>
      <w:r w:rsidRPr="006508A5">
        <w:rPr>
          <w:highlight w:val="green"/>
          <w:u w:val="single"/>
        </w:rPr>
        <w:t xml:space="preserve">financial protections from predatory firms could also be </w:t>
      </w:r>
      <w:r w:rsidRPr="006508A5">
        <w:rPr>
          <w:b/>
          <w:iCs/>
          <w:highlight w:val="green"/>
          <w:u w:val="single"/>
        </w:rPr>
        <w:t>removed</w:t>
      </w:r>
      <w:r w:rsidRPr="006508A5">
        <w:rPr>
          <w:sz w:val="16"/>
        </w:rPr>
        <w:t xml:space="preserve">. Market power would swing back to capital and extend well beyond pricing power to the power to expropriate by various means [Skaperdas, 1992, Garfinkel and Skaperdas,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6508A5">
        <w:rPr>
          <w:u w:val="single"/>
        </w:rPr>
        <w:t xml:space="preserve">The </w:t>
      </w:r>
      <w:r w:rsidRPr="006508A5">
        <w:rPr>
          <w:highlight w:val="green"/>
          <w:u w:val="single"/>
        </w:rPr>
        <w:t xml:space="preserve">brutal feudal hierarchy </w:t>
      </w:r>
      <w:r w:rsidRPr="006508A5">
        <w:rPr>
          <w:u w:val="single"/>
        </w:rPr>
        <w:t xml:space="preserve">might </w:t>
      </w:r>
      <w:r w:rsidRPr="006508A5">
        <w:rPr>
          <w:highlight w:val="green"/>
          <w:u w:val="single"/>
        </w:rPr>
        <w:t xml:space="preserve">end up looking humane </w:t>
      </w:r>
      <w:r w:rsidRPr="006508A5">
        <w:rPr>
          <w:u w:val="single"/>
        </w:rPr>
        <w:t>when compared to this Elysian regime</w:t>
      </w:r>
      <w:r w:rsidRPr="006508A5">
        <w:rPr>
          <w:sz w:val="16"/>
        </w:rPr>
        <w:t>.</w:t>
      </w:r>
    </w:p>
    <w:p w14:paraId="413EC966" w14:textId="77777777" w:rsidR="00AE7C43" w:rsidRPr="006508A5" w:rsidRDefault="00AE7C43" w:rsidP="00AE7C43">
      <w:pPr>
        <w:spacing w:after="0" w:line="240" w:lineRule="auto"/>
        <w:rPr>
          <w:sz w:val="16"/>
        </w:rPr>
      </w:pPr>
      <w:r w:rsidRPr="006508A5">
        <w:rPr>
          <w:sz w:val="16"/>
        </w:rPr>
        <w:t xml:space="preserve">Let us now turn briefly to the second way in which AI could break democratic and egalitarian institutions. Not only could AI lower the cost of political unrest for the elite by reducing its dependence on human workers, </w:t>
      </w:r>
      <w:proofErr w:type="gramStart"/>
      <w:r w:rsidRPr="006508A5">
        <w:rPr>
          <w:sz w:val="16"/>
        </w:rPr>
        <w:t>it</w:t>
      </w:r>
      <w:proofErr w:type="gramEnd"/>
      <w:r w:rsidRPr="006508A5">
        <w:rPr>
          <w:sz w:val="16"/>
        </w:rPr>
        <w:t xml:space="preserve"> may also make people less willing to express political opinions and protest violations of democratic principles. </w:t>
      </w:r>
      <w:r w:rsidRPr="006508A5">
        <w:rPr>
          <w:highlight w:val="green"/>
          <w:u w:val="single"/>
        </w:rPr>
        <w:t>Dissent i</w:t>
      </w:r>
      <w:r w:rsidRPr="006508A5">
        <w:rPr>
          <w:u w:val="single"/>
        </w:rPr>
        <w:t xml:space="preserve">s likely to be </w:t>
      </w:r>
      <w:r w:rsidRPr="006508A5">
        <w:rPr>
          <w:highlight w:val="green"/>
          <w:u w:val="single"/>
        </w:rPr>
        <w:t>suppressed</w:t>
      </w:r>
      <w:r w:rsidRPr="006508A5">
        <w:rPr>
          <w:u w:val="single"/>
        </w:rPr>
        <w:t xml:space="preserve"> in an Orwellian manner</w:t>
      </w:r>
      <w:r w:rsidRPr="006508A5">
        <w:rPr>
          <w:sz w:val="16"/>
        </w:rPr>
        <w:t xml:space="preserve"> </w:t>
      </w:r>
      <w:r w:rsidRPr="006508A5">
        <w:rPr>
          <w:u w:val="single"/>
        </w:rPr>
        <w:t>by</w:t>
      </w:r>
      <w:r w:rsidRPr="006508A5">
        <w:rPr>
          <w:sz w:val="16"/>
        </w:rPr>
        <w:t xml:space="preserve"> </w:t>
      </w:r>
      <w:r w:rsidRPr="006508A5">
        <w:rPr>
          <w:u w:val="single"/>
        </w:rPr>
        <w:t>AI</w:t>
      </w:r>
      <w:r w:rsidRPr="006508A5">
        <w:rPr>
          <w:sz w:val="16"/>
        </w:rPr>
        <w:t xml:space="preserve">-powered </w:t>
      </w:r>
      <w:r w:rsidRPr="006508A5">
        <w:rPr>
          <w:u w:val="single"/>
        </w:rPr>
        <w:t>surveillance</w:t>
      </w:r>
      <w:r w:rsidRPr="006508A5">
        <w:rPr>
          <w:sz w:val="16"/>
        </w:rPr>
        <w:t xml:space="preserve"> technology, and later robots [Orwell, 2003/1949]. This is already taking place in China. Beraja, Kao, Yang, and Yuchtman [2023a] find that local governments in China respond to civil unrest by procuring AI facial-recognition technology. These purchases are successful in quelling </w:t>
      </w:r>
      <w:proofErr w:type="gramStart"/>
      <w:r w:rsidRPr="006508A5">
        <w:rPr>
          <w:sz w:val="16"/>
        </w:rPr>
        <w:t>unrest, and</w:t>
      </w:r>
      <w:proofErr w:type="gramEnd"/>
      <w:r w:rsidRPr="006508A5">
        <w:rPr>
          <w:sz w:val="16"/>
        </w:rPr>
        <w:t xml:space="preserve"> also spur further innovation in AI surveillance. Beraja, Kao, Yang, and Yuchtman [2023b] provide evidence that China is exporting this surveillance technology to a large number of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20C133E2" w14:textId="77777777" w:rsidR="00AE7C43" w:rsidRPr="006508A5" w:rsidRDefault="00AE7C43" w:rsidP="00AE7C43">
      <w:pPr>
        <w:spacing w:after="0" w:line="240" w:lineRule="auto"/>
        <w:rPr>
          <w:sz w:val="16"/>
        </w:rPr>
      </w:pPr>
      <w:r w:rsidRPr="006508A5">
        <w:rPr>
          <w:sz w:val="16"/>
        </w:rPr>
        <w:t xml:space="preserve">Finally, AI will begin to create nearly limitless </w:t>
      </w:r>
      <w:r w:rsidRPr="006508A5">
        <w:rPr>
          <w:highlight w:val="green"/>
          <w:u w:val="single"/>
        </w:rPr>
        <w:t>virtual worlds</w:t>
      </w:r>
      <w:r w:rsidRPr="006508A5">
        <w:rPr>
          <w:sz w:val="16"/>
          <w:highlight w:val="green"/>
        </w:rPr>
        <w:t xml:space="preserve"> </w:t>
      </w:r>
      <w:r w:rsidRPr="006508A5">
        <w:rPr>
          <w:sz w:val="16"/>
        </w:rPr>
        <w:t xml:space="preserve">that distract and </w:t>
      </w:r>
      <w:r w:rsidRPr="006508A5">
        <w:rPr>
          <w:b/>
          <w:iCs/>
          <w:highlight w:val="green"/>
          <w:u w:val="single"/>
        </w:rPr>
        <w:t>sedate the population</w:t>
      </w:r>
      <w:r w:rsidRPr="006508A5">
        <w:rPr>
          <w:sz w:val="16"/>
        </w:rPr>
        <w:t xml:space="preserve">. As the </w:t>
      </w:r>
      <w:proofErr w:type="gramStart"/>
      <w:r w:rsidRPr="006508A5">
        <w:rPr>
          <w:sz w:val="16"/>
        </w:rPr>
        <w:t>old world</w:t>
      </w:r>
      <w:proofErr w:type="gramEnd"/>
      <w:r w:rsidRPr="006508A5">
        <w:rPr>
          <w:sz w:val="16"/>
        </w:rPr>
        <w:t xml:space="preserve">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w:t>
      </w:r>
      <w:proofErr w:type="gramStart"/>
      <w:r w:rsidRPr="006508A5">
        <w:rPr>
          <w:sz w:val="16"/>
        </w:rPr>
        <w:t>it</w:t>
      </w:r>
      <w:proofErr w:type="gramEnd"/>
      <w:r w:rsidRPr="006508A5">
        <w:rPr>
          <w:sz w:val="16"/>
        </w:rPr>
        <w:t xml:space="preserve">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6508A5">
        <w:rPr>
          <w:u w:val="single"/>
        </w:rPr>
        <w:t xml:space="preserve"> </w:t>
      </w:r>
      <w:r w:rsidRPr="006508A5">
        <w:rPr>
          <w:highlight w:val="green"/>
          <w:u w:val="single"/>
        </w:rPr>
        <w:t xml:space="preserve">psychic break from </w:t>
      </w:r>
      <w:r w:rsidRPr="006508A5">
        <w:rPr>
          <w:u w:val="single"/>
        </w:rPr>
        <w:t xml:space="preserve">and radical </w:t>
      </w:r>
      <w:r w:rsidRPr="006508A5">
        <w:rPr>
          <w:highlight w:val="green"/>
          <w:u w:val="single"/>
        </w:rPr>
        <w:t>atomization of society</w:t>
      </w:r>
      <w:r w:rsidRPr="006508A5">
        <w:rPr>
          <w:sz w:val="16"/>
          <w:highlight w:val="green"/>
        </w:rPr>
        <w:t xml:space="preserve"> </w:t>
      </w:r>
      <w:r w:rsidRPr="006508A5">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6508A5">
        <w:rPr>
          <w:highlight w:val="green"/>
          <w:u w:val="single"/>
        </w:rPr>
        <w:t>democratic nation state</w:t>
      </w:r>
      <w:r w:rsidRPr="006508A5">
        <w:rPr>
          <w:sz w:val="16"/>
          <w:highlight w:val="green"/>
        </w:rPr>
        <w:t xml:space="preserve"> </w:t>
      </w:r>
      <w:r w:rsidRPr="006508A5">
        <w:rPr>
          <w:sz w:val="16"/>
        </w:rPr>
        <w:t xml:space="preserve">and </w:t>
      </w:r>
      <w:r w:rsidRPr="006508A5">
        <w:rPr>
          <w:highlight w:val="green"/>
          <w:u w:val="single"/>
        </w:rPr>
        <w:t>liberal international order</w:t>
      </w:r>
      <w:r w:rsidRPr="006508A5">
        <w:rPr>
          <w:sz w:val="16"/>
          <w:highlight w:val="green"/>
        </w:rPr>
        <w:t xml:space="preserve"> </w:t>
      </w:r>
      <w:r w:rsidRPr="006508A5">
        <w:rPr>
          <w:highlight w:val="green"/>
          <w:u w:val="single"/>
        </w:rPr>
        <w:t>would no longer exist</w:t>
      </w:r>
      <w:r w:rsidRPr="006508A5">
        <w:rPr>
          <w:sz w:val="16"/>
          <w:highlight w:val="green"/>
        </w:rPr>
        <w:t xml:space="preserve"> </w:t>
      </w:r>
      <w:r w:rsidRPr="006508A5">
        <w:rPr>
          <w:sz w:val="16"/>
        </w:rPr>
        <w:t>or make sense.</w:t>
      </w:r>
    </w:p>
    <w:p w14:paraId="2EF0392C" w14:textId="77777777" w:rsidR="00AE7C43" w:rsidRPr="006508A5" w:rsidRDefault="00AE7C43" w:rsidP="00AE7C43">
      <w:pPr>
        <w:spacing w:after="0" w:line="240" w:lineRule="auto"/>
        <w:rPr>
          <w:sz w:val="16"/>
        </w:rPr>
      </w:pPr>
      <w:r w:rsidRPr="006508A5">
        <w:rPr>
          <w:sz w:val="16"/>
        </w:rPr>
        <w:t>3.3 Human Productivity Collapse</w:t>
      </w:r>
    </w:p>
    <w:p w14:paraId="50CE1F2E" w14:textId="77777777" w:rsidR="00AE7C43" w:rsidRPr="006508A5" w:rsidRDefault="00AE7C43" w:rsidP="00AE7C43">
      <w:pPr>
        <w:spacing w:after="0" w:line="240" w:lineRule="auto"/>
        <w:rPr>
          <w:sz w:val="16"/>
        </w:rPr>
      </w:pPr>
      <w:r w:rsidRPr="006508A5">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6508A5">
        <w:rPr>
          <w:highlight w:val="green"/>
          <w:u w:val="single"/>
        </w:rPr>
        <w:t xml:space="preserve">feedback loops </w:t>
      </w:r>
      <w:r w:rsidRPr="006508A5">
        <w:rPr>
          <w:u w:val="single"/>
        </w:rPr>
        <w:t xml:space="preserve">could be established which drastically </w:t>
      </w:r>
      <w:r w:rsidRPr="006508A5">
        <w:rPr>
          <w:highlight w:val="green"/>
          <w:u w:val="single"/>
        </w:rPr>
        <w:t xml:space="preserve">reduce human productivity </w:t>
      </w:r>
      <w:r w:rsidRPr="006508A5">
        <w:rPr>
          <w:u w:val="single"/>
        </w:rPr>
        <w:t>over time</w:t>
      </w:r>
      <w:r w:rsidRPr="006508A5">
        <w:rPr>
          <w:sz w:val="16"/>
        </w:rPr>
        <w:t>. As such, AGI may be reached faster than expected, not through an artificial intelligence explosion, but through a collapse in human productivity.</w:t>
      </w:r>
    </w:p>
    <w:p w14:paraId="0E8F0B85" w14:textId="77777777" w:rsidR="00AE7C43" w:rsidRPr="006508A5" w:rsidRDefault="00AE7C43" w:rsidP="00AE7C43">
      <w:pPr>
        <w:spacing w:after="0" w:line="240" w:lineRule="auto"/>
        <w:rPr>
          <w:sz w:val="16"/>
        </w:rPr>
      </w:pPr>
      <w:r w:rsidRPr="006508A5">
        <w:rPr>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6508A5">
        <w:rPr>
          <w:highlight w:val="green"/>
          <w:u w:val="single"/>
        </w:rPr>
        <w:t>cultural alienation and technological disruption</w:t>
      </w:r>
      <w:r w:rsidRPr="006508A5">
        <w:rPr>
          <w:sz w:val="16"/>
        </w:rPr>
        <w:t xml:space="preserve">, many </w:t>
      </w:r>
      <w:r w:rsidRPr="006508A5">
        <w:rPr>
          <w:u w:val="single"/>
        </w:rPr>
        <w:t>indigenous societies lost their ability to sustain</w:t>
      </w:r>
      <w:r w:rsidRPr="006508A5">
        <w:rPr>
          <w:sz w:val="16"/>
        </w:rPr>
        <w:t xml:space="preserve"> modes of </w:t>
      </w:r>
      <w:r w:rsidRPr="006508A5">
        <w:rPr>
          <w:u w:val="single"/>
        </w:rPr>
        <w:t>production</w:t>
      </w:r>
      <w:r w:rsidRPr="006508A5">
        <w:rPr>
          <w:sz w:val="16"/>
        </w:rPr>
        <w:t xml:space="preserve">, ritual, and communal </w:t>
      </w:r>
      <w:r w:rsidRPr="006508A5">
        <w:rPr>
          <w:u w:val="single"/>
        </w:rPr>
        <w:t>interaction</w:t>
      </w:r>
      <w:r w:rsidRPr="006508A5">
        <w:rPr>
          <w:sz w:val="16"/>
        </w:rPr>
        <w:t xml:space="preserve"> that had been practiced for thousands of years [Fanon, 1961, Wolfe, 2006, Kirmayer et al., 2009].</w:t>
      </w:r>
    </w:p>
    <w:p w14:paraId="20B99EB2" w14:textId="77777777" w:rsidR="00AE7C43" w:rsidRPr="006508A5" w:rsidRDefault="00AE7C43" w:rsidP="00AE7C43">
      <w:pPr>
        <w:spacing w:after="0" w:line="240" w:lineRule="auto"/>
        <w:rPr>
          <w:sz w:val="16"/>
        </w:rPr>
      </w:pPr>
      <w:r w:rsidRPr="006508A5">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0C09E10B" w14:textId="77777777" w:rsidR="00AE7C43" w:rsidRPr="006508A5" w:rsidRDefault="00AE7C43" w:rsidP="00AE7C43">
      <w:pPr>
        <w:spacing w:after="0" w:line="240" w:lineRule="auto"/>
        <w:rPr>
          <w:sz w:val="16"/>
        </w:rPr>
      </w:pPr>
      <w:r w:rsidRPr="006508A5">
        <w:rPr>
          <w:sz w:val="16"/>
        </w:rPr>
        <w:t xml:space="preserve">Human capital investment. Suppose that a new AI program goes from outperforming 50% of humans in a task to outperforming 85%. That is what happened when Google DeepMind’s AlphaCode went from performing at the level of the median participant in coding competitions to out-competing 85% of participants when AlphaCode 2 was released in 2023 [AlphaCode Team, 2023]. Consider a high school student deciding whether to learn to code. After reading about this development, the </w:t>
      </w:r>
      <w:proofErr w:type="gramStart"/>
      <w:r w:rsidRPr="006508A5">
        <w:rPr>
          <w:sz w:val="16"/>
        </w:rPr>
        <w:t>student</w:t>
      </w:r>
      <w:proofErr w:type="gramEnd"/>
      <w:r w:rsidRPr="006508A5">
        <w:rPr>
          <w:sz w:val="16"/>
        </w:rPr>
        <w:t xml:space="preserve">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720B1652" w14:textId="77777777" w:rsidR="00AE7C43" w:rsidRPr="006508A5" w:rsidRDefault="00AE7C43" w:rsidP="00AE7C43">
      <w:pPr>
        <w:spacing w:after="0" w:line="240" w:lineRule="auto"/>
        <w:rPr>
          <w:sz w:val="16"/>
        </w:rPr>
      </w:pPr>
      <w:r w:rsidRPr="006508A5">
        <w:rPr>
          <w:sz w:val="16"/>
        </w:rPr>
        <w:t xml:space="preserve">Transfer learning. Transfer learning occurs when knowledge or skills gained in performing a task enhance performance in a different set of tasks [Haskell, 2000]. For example, there is evidence that learning a second language makes it easier to learn other, especially related, languages [Odlin, 1989]. As such, relying on artificial intelligence to perform task X can reduce a person’s ability to perform another task Y . That would create an incentive to automate task Y , possibly further </w:t>
      </w:r>
      <w:proofErr w:type="gramStart"/>
      <w:r w:rsidRPr="006508A5">
        <w:rPr>
          <w:sz w:val="16"/>
        </w:rPr>
        <w:t>reducing</w:t>
      </w:r>
      <w:proofErr w:type="gramEnd"/>
      <w:r w:rsidRPr="006508A5">
        <w:rPr>
          <w:sz w:val="16"/>
        </w:rPr>
        <w:t xml:space="preserve">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through the use of AI.</w:t>
      </w:r>
    </w:p>
    <w:p w14:paraId="2E6431E4" w14:textId="77777777" w:rsidR="00AE7C43" w:rsidRPr="006508A5" w:rsidRDefault="00AE7C43" w:rsidP="00AE7C43">
      <w:pPr>
        <w:spacing w:after="0" w:line="240" w:lineRule="auto"/>
        <w:rPr>
          <w:sz w:val="16"/>
        </w:rPr>
      </w:pPr>
      <w:r w:rsidRPr="006508A5">
        <w:rPr>
          <w:sz w:val="16"/>
        </w:rPr>
        <w:t>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Calv´o-Armengol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54DAB318" w14:textId="77777777" w:rsidR="00AE7C43" w:rsidRPr="006508A5" w:rsidRDefault="00AE7C43" w:rsidP="00AE7C43">
      <w:pPr>
        <w:spacing w:after="0" w:line="240" w:lineRule="auto"/>
        <w:rPr>
          <w:sz w:val="16"/>
        </w:rPr>
      </w:pPr>
      <w:r w:rsidRPr="006508A5">
        <w:rPr>
          <w:sz w:val="16"/>
        </w:rPr>
        <w:t xml:space="preserve">Role models. Beyond cognitive skills, human productivity is determined by a range of </w:t>
      </w:r>
      <w:proofErr w:type="gramStart"/>
      <w:r w:rsidRPr="006508A5">
        <w:rPr>
          <w:sz w:val="16"/>
        </w:rPr>
        <w:t>socially-learned</w:t>
      </w:r>
      <w:proofErr w:type="gramEnd"/>
      <w:r w:rsidRPr="006508A5">
        <w:rPr>
          <w:sz w:val="16"/>
        </w:rPr>
        <w:t xml:space="preserve"> general-purpose traits [Bandura, 1977]. Work ethic, punctuality, grit, patience, and diligence are all networked traits that are acquired through one’s own experience and role models [e.g. Duckworth et al., 2007, Doepke and Zilibotti, 2008, Lalive and Cattaneo, 2009]. Now suppose that a large fraction of people in </w:t>
      </w:r>
      <w:proofErr w:type="gramStart"/>
      <w:r w:rsidRPr="006508A5">
        <w:rPr>
          <w:sz w:val="16"/>
        </w:rPr>
        <w:t>a neighborhood</w:t>
      </w:r>
      <w:proofErr w:type="gramEnd"/>
      <w:r w:rsidRPr="006508A5">
        <w:rPr>
          <w:sz w:val="16"/>
        </w:rPr>
        <w:t xml:space="preserve"> </w:t>
      </w:r>
      <w:proofErr w:type="gramStart"/>
      <w:r w:rsidRPr="006508A5">
        <w:rPr>
          <w:sz w:val="16"/>
        </w:rPr>
        <w:t>are</w:t>
      </w:r>
      <w:proofErr w:type="gramEnd"/>
      <w:r w:rsidRPr="006508A5">
        <w:rPr>
          <w:sz w:val="16"/>
        </w:rPr>
        <w:t xml:space="preserv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6515938E" w14:textId="77777777" w:rsidR="00AE7C43" w:rsidRPr="006508A5" w:rsidRDefault="00AE7C43" w:rsidP="00AE7C43">
      <w:pPr>
        <w:spacing w:after="0" w:line="240" w:lineRule="auto"/>
        <w:rPr>
          <w:sz w:val="16"/>
        </w:rPr>
      </w:pPr>
      <w:r w:rsidRPr="006508A5">
        <w:rPr>
          <w:sz w:val="16"/>
        </w:rPr>
        <w:t xml:space="preserve">Possibly, the </w:t>
      </w:r>
      <w:r w:rsidRPr="006508A5">
        <w:rPr>
          <w:u w:val="single"/>
        </w:rPr>
        <w:t>closest precedent is</w:t>
      </w:r>
      <w:r w:rsidRPr="006508A5">
        <w:rPr>
          <w:sz w:val="16"/>
        </w:rPr>
        <w:t xml:space="preserve"> the </w:t>
      </w:r>
      <w:r w:rsidRPr="006508A5">
        <w:rPr>
          <w:u w:val="single"/>
        </w:rPr>
        <w:t>devastation</w:t>
      </w:r>
      <w:r w:rsidRPr="006508A5">
        <w:rPr>
          <w:sz w:val="16"/>
        </w:rPr>
        <w:t xml:space="preserve"> </w:t>
      </w:r>
      <w:r w:rsidRPr="006508A5">
        <w:rPr>
          <w:u w:val="single"/>
        </w:rPr>
        <w:t>wrought by colonialism on indigenous societies</w:t>
      </w:r>
      <w:r w:rsidRPr="006508A5">
        <w:rPr>
          <w:sz w:val="16"/>
        </w:rPr>
        <w:t xml:space="preserve">.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[Kirmayer et al., 2009, Dell, 2010, Nunn and Wantchekon,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6508A5">
        <w:rPr>
          <w:u w:val="single"/>
        </w:rPr>
        <w:t>AI adoption could cause rapid human obsolescence</w:t>
      </w:r>
      <w:r w:rsidRPr="006508A5">
        <w:rPr>
          <w:sz w:val="16"/>
        </w:rPr>
        <w:t xml:space="preserve"> in the workforce. Elites with access to AGI and advanced robots will have little incentive to stop the productivity collapse. Perversely, they might even benefit from it.</w:t>
      </w:r>
    </w:p>
    <w:p w14:paraId="07CAA7C0" w14:textId="77777777" w:rsidR="00AE7C43" w:rsidRPr="006508A5" w:rsidRDefault="00AE7C43" w:rsidP="00AE7C43">
      <w:pPr>
        <w:spacing w:after="0" w:line="240" w:lineRule="auto"/>
        <w:rPr>
          <w:sz w:val="16"/>
        </w:rPr>
      </w:pPr>
      <w:r w:rsidRPr="006508A5">
        <w:rPr>
          <w:sz w:val="16"/>
        </w:rPr>
        <w:t xml:space="preserve">In his study of the industrial revolution, Karl Polanyi cautioned against a fatalistic attitude toward technological change: </w:t>
      </w:r>
    </w:p>
    <w:p w14:paraId="04921937" w14:textId="77777777" w:rsidR="00AE7C43" w:rsidRPr="006508A5" w:rsidRDefault="00AE7C43" w:rsidP="00AE7C43">
      <w:pPr>
        <w:spacing w:after="0" w:line="240" w:lineRule="auto"/>
        <w:rPr>
          <w:sz w:val="16"/>
        </w:rPr>
      </w:pPr>
      <w:r w:rsidRPr="006508A5">
        <w:rPr>
          <w:sz w:val="16"/>
        </w:rPr>
        <w:t xml:space="preserve">“Nowhere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w:t>
      </w:r>
      <w:proofErr w:type="gramStart"/>
      <w:r w:rsidRPr="006508A5">
        <w:rPr>
          <w:sz w:val="16"/>
        </w:rPr>
        <w:t>discredited</w:t>
      </w:r>
      <w:proofErr w:type="gramEnd"/>
      <w:r w:rsidRPr="006508A5">
        <w:rPr>
          <w:sz w:val="16"/>
        </w:rPr>
        <w:t xml:space="preserve"> then forgotten. It should need no elaboration that a process of undirected change, the pace of which is deemed too fast, should be slowed down, if possible, so as to safeguard the welfare of the community.” [Polanyi, 2001/1944, p. 35]</w:t>
      </w:r>
    </w:p>
    <w:p w14:paraId="73DE09C0" w14:textId="77777777" w:rsidR="00AE7C43" w:rsidRPr="006508A5" w:rsidRDefault="00AE7C43" w:rsidP="00AE7C43">
      <w:pPr>
        <w:spacing w:after="0" w:line="240" w:lineRule="auto"/>
        <w:rPr>
          <w:sz w:val="16"/>
        </w:rPr>
      </w:pPr>
      <w:r w:rsidRPr="006508A5">
        <w:rPr>
          <w:sz w:val="16"/>
        </w:rPr>
        <w:t xml:space="preserve">When it comes to the AI revolution, the problem of change will be acute. Behind the veil of ignorance, nobody would choose the world described in Section 3. That is why </w:t>
      </w:r>
      <w:r w:rsidRPr="006508A5">
        <w:rPr>
          <w:u w:val="single"/>
        </w:rPr>
        <w:t>it is important to</w:t>
      </w:r>
      <w:r w:rsidRPr="006508A5">
        <w:rPr>
          <w:sz w:val="16"/>
        </w:rPr>
        <w:t xml:space="preserve"> </w:t>
      </w:r>
      <w:r w:rsidRPr="006508A5">
        <w:rPr>
          <w:u w:val="single"/>
        </w:rPr>
        <w:t>take precautions now</w:t>
      </w:r>
      <w:r w:rsidRPr="006508A5">
        <w:rPr>
          <w:sz w:val="16"/>
        </w:rPr>
        <w:t xml:space="preserve">, </w:t>
      </w:r>
      <w:r w:rsidRPr="006508A5">
        <w:rPr>
          <w:u w:val="single"/>
        </w:rPr>
        <w:t>before special interests fully crystallize</w:t>
      </w:r>
      <w:r w:rsidRPr="006508A5">
        <w:rPr>
          <w:sz w:val="16"/>
        </w:rPr>
        <w:t xml:space="preserve"> and before we know where the chips will fall. It will, however, be unwise and nearly impossible to slow the pace of technological development. Instead, the </w:t>
      </w:r>
      <w:proofErr w:type="gramStart"/>
      <w:r w:rsidRPr="006508A5">
        <w:rPr>
          <w:sz w:val="16"/>
        </w:rPr>
        <w:t>politicaleconomic</w:t>
      </w:r>
      <w:proofErr w:type="gramEnd"/>
      <w:r w:rsidRPr="006508A5">
        <w:rPr>
          <w:sz w:val="16"/>
        </w:rPr>
        <w:t xml:space="preserve"> tidal wave must be properly channeled.</w:t>
      </w:r>
    </w:p>
    <w:p w14:paraId="2829027D" w14:textId="77777777" w:rsidR="00AE7C43" w:rsidRPr="006508A5" w:rsidRDefault="00AE7C43" w:rsidP="00AE7C43">
      <w:pPr>
        <w:spacing w:after="0" w:line="240" w:lineRule="auto"/>
        <w:rPr>
          <w:sz w:val="16"/>
        </w:rPr>
      </w:pPr>
      <w:r w:rsidRPr="006508A5">
        <w:rPr>
          <w:sz w:val="16"/>
        </w:rPr>
        <w:t xml:space="preserve">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w:t>
      </w:r>
      <w:proofErr w:type="gramStart"/>
      <w:r w:rsidRPr="006508A5">
        <w:rPr>
          <w:sz w:val="16"/>
        </w:rPr>
        <w:t>impact arrives</w:t>
      </w:r>
      <w:proofErr w:type="gramEnd"/>
      <w:r w:rsidRPr="006508A5">
        <w:rPr>
          <w:sz w:val="16"/>
        </w:rPr>
        <w:t>.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fuzes,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48513313" w14:textId="77777777" w:rsidR="00AE7C43" w:rsidRPr="006508A5" w:rsidRDefault="00AE7C43" w:rsidP="00AE7C43">
      <w:pPr>
        <w:spacing w:after="0" w:line="240" w:lineRule="auto"/>
        <w:rPr>
          <w:sz w:val="16"/>
        </w:rPr>
      </w:pPr>
      <w:r w:rsidRPr="006508A5">
        <w:rPr>
          <w:sz w:val="16"/>
        </w:rPr>
        <w:t xml:space="preserve">Looking forward, we can speculate on three areas that may concern advisory bodies. They are a reorientation of competition policy, measures to reinforce democracy, and the development of sovereign AI systems. Just as the diagnosis of the </w:t>
      </w:r>
      <w:proofErr w:type="gramStart"/>
      <w:r w:rsidRPr="006508A5">
        <w:rPr>
          <w:sz w:val="16"/>
        </w:rPr>
        <w:t>politicaleconomic</w:t>
      </w:r>
      <w:proofErr w:type="gramEnd"/>
      <w:r w:rsidRPr="006508A5">
        <w:rPr>
          <w:sz w:val="16"/>
        </w:rPr>
        <w:t xml:space="preserve">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6508A5">
        <w:rPr>
          <w:highlight w:val="green"/>
          <w:u w:val="single"/>
        </w:rPr>
        <w:t>solutions will require</w:t>
      </w:r>
      <w:r w:rsidRPr="006508A5">
        <w:rPr>
          <w:sz w:val="16"/>
          <w:highlight w:val="green"/>
        </w:rPr>
        <w:t xml:space="preserve"> </w:t>
      </w:r>
      <w:r w:rsidRPr="006508A5">
        <w:rPr>
          <w:sz w:val="16"/>
        </w:rPr>
        <w:t xml:space="preserve">a collaborative and </w:t>
      </w:r>
      <w:r w:rsidRPr="006508A5">
        <w:rPr>
          <w:b/>
          <w:iCs/>
          <w:highlight w:val="green"/>
          <w:u w:val="single"/>
        </w:rPr>
        <w:t>dynamic approach</w:t>
      </w:r>
      <w:r w:rsidRPr="006508A5">
        <w:rPr>
          <w:sz w:val="16"/>
          <w:highlight w:val="green"/>
        </w:rPr>
        <w:t xml:space="preserve"> </w:t>
      </w:r>
      <w:r w:rsidRPr="006508A5">
        <w:rPr>
          <w:sz w:val="16"/>
        </w:rPr>
        <w:t xml:space="preserve">and this section should be viewed as an early contribution to a much-needed collective endeavor. One thing that is already clear, however, is that </w:t>
      </w:r>
      <w:r w:rsidRPr="006508A5">
        <w:rPr>
          <w:highlight w:val="green"/>
          <w:u w:val="single"/>
        </w:rPr>
        <w:t xml:space="preserve">managing </w:t>
      </w:r>
      <w:r w:rsidRPr="006508A5">
        <w:rPr>
          <w:u w:val="single"/>
        </w:rPr>
        <w:t xml:space="preserve">the political-economic </w:t>
      </w:r>
      <w:r w:rsidRPr="006508A5">
        <w:rPr>
          <w:highlight w:val="green"/>
          <w:u w:val="single"/>
        </w:rPr>
        <w:t>risks</w:t>
      </w:r>
      <w:r w:rsidRPr="006508A5">
        <w:rPr>
          <w:u w:val="single"/>
        </w:rPr>
        <w:t xml:space="preserve"> of AI </w:t>
      </w:r>
      <w:r w:rsidRPr="006508A5">
        <w:rPr>
          <w:highlight w:val="green"/>
          <w:u w:val="single"/>
        </w:rPr>
        <w:t xml:space="preserve">will be a </w:t>
      </w:r>
      <w:r w:rsidRPr="006508A5">
        <w:rPr>
          <w:b/>
          <w:iCs/>
          <w:highlight w:val="green"/>
          <w:u w:val="single"/>
        </w:rPr>
        <w:t>balancing act</w:t>
      </w:r>
      <w:r w:rsidRPr="006508A5">
        <w:rPr>
          <w:sz w:val="16"/>
        </w:rPr>
        <w:t>. Given the pressures of geopolitical competition and institutional crisis, we must be careful that policy responses do not stifle fundamental technological progress.</w:t>
      </w:r>
    </w:p>
    <w:p w14:paraId="6E214C8C" w14:textId="77777777" w:rsidR="00AE7C43" w:rsidRPr="006508A5" w:rsidRDefault="00AE7C43" w:rsidP="00AE7C43">
      <w:pPr>
        <w:spacing w:after="0" w:line="240" w:lineRule="auto"/>
        <w:rPr>
          <w:sz w:val="16"/>
        </w:rPr>
      </w:pPr>
      <w:r w:rsidRPr="006508A5">
        <w:rPr>
          <w:sz w:val="16"/>
        </w:rPr>
        <w:t>4.1 Competition Policy</w:t>
      </w:r>
    </w:p>
    <w:p w14:paraId="0E827F3D" w14:textId="77777777" w:rsidR="00AE7C43" w:rsidRPr="006508A5" w:rsidRDefault="00AE7C43" w:rsidP="00AE7C43">
      <w:pPr>
        <w:spacing w:after="0" w:line="240" w:lineRule="auto"/>
        <w:rPr>
          <w:sz w:val="16"/>
        </w:rPr>
      </w:pPr>
      <w:r w:rsidRPr="006508A5">
        <w:rPr>
          <w:b/>
          <w:iCs/>
          <w:highlight w:val="green"/>
          <w:u w:val="single"/>
        </w:rPr>
        <w:t>Competition policy will assume a new importance</w:t>
      </w:r>
      <w:r w:rsidRPr="006508A5">
        <w:rPr>
          <w:sz w:val="16"/>
          <w:highlight w:val="green"/>
        </w:rPr>
        <w:t xml:space="preserve"> </w:t>
      </w:r>
      <w:r w:rsidRPr="006508A5">
        <w:rPr>
          <w:sz w:val="16"/>
        </w:rPr>
        <w:t xml:space="preserve">in the AI age, as should be apparent from the risks set out in Section 3. </w:t>
      </w:r>
      <w:r w:rsidRPr="006508A5">
        <w:rPr>
          <w:u w:val="single"/>
        </w:rPr>
        <w:t>Regulators such as the</w:t>
      </w:r>
      <w:r w:rsidRPr="006508A5">
        <w:rPr>
          <w:sz w:val="16"/>
        </w:rPr>
        <w:t xml:space="preserve"> Federal Trade Commission (</w:t>
      </w:r>
      <w:r w:rsidRPr="006508A5">
        <w:rPr>
          <w:b/>
          <w:iCs/>
          <w:highlight w:val="green"/>
          <w:u w:val="single"/>
        </w:rPr>
        <w:t>FTC</w:t>
      </w:r>
      <w:r w:rsidRPr="006508A5">
        <w:rPr>
          <w:sz w:val="16"/>
        </w:rPr>
        <w:t xml:space="preserve">) in the United States and the Competition and Markets Authority (CMA) in the United Kingdom are charged with promoting competition and protecting consumers. They </w:t>
      </w:r>
      <w:r w:rsidRPr="006508A5">
        <w:rPr>
          <w:highlight w:val="green"/>
          <w:u w:val="single"/>
        </w:rPr>
        <w:t xml:space="preserve">have the power to block mergers </w:t>
      </w:r>
      <w:r w:rsidRPr="006508A5">
        <w:rPr>
          <w:u w:val="single"/>
        </w:rPr>
        <w:t xml:space="preserve">and acquisitions </w:t>
      </w:r>
      <w:r w:rsidRPr="006508A5">
        <w:rPr>
          <w:highlight w:val="green"/>
          <w:u w:val="single"/>
        </w:rPr>
        <w:t>deemed</w:t>
      </w:r>
      <w:r w:rsidRPr="006508A5">
        <w:rPr>
          <w:u w:val="single"/>
        </w:rPr>
        <w:t xml:space="preserve"> to be </w:t>
      </w:r>
      <w:r w:rsidRPr="006508A5">
        <w:rPr>
          <w:highlight w:val="green"/>
          <w:u w:val="single"/>
        </w:rPr>
        <w:t>anti-competitive</w:t>
      </w:r>
      <w:r w:rsidRPr="006508A5">
        <w:rPr>
          <w:sz w:val="16"/>
          <w:highlight w:val="green"/>
        </w:rPr>
        <w:t xml:space="preserve">, </w:t>
      </w:r>
      <w:r w:rsidRPr="006508A5">
        <w:rPr>
          <w:sz w:val="16"/>
        </w:rPr>
        <w:t xml:space="preserve">and enforce laws against price fixing, false advertising, privacy violations, and other practices that harm consumers. Maximizing </w:t>
      </w:r>
      <w:r w:rsidRPr="006508A5">
        <w:rPr>
          <w:highlight w:val="green"/>
          <w:u w:val="single"/>
        </w:rPr>
        <w:t>consumer welfare</w:t>
      </w:r>
      <w:r w:rsidRPr="006508A5">
        <w:rPr>
          <w:sz w:val="16"/>
          <w:highlight w:val="green"/>
        </w:rPr>
        <w:t xml:space="preserve"> </w:t>
      </w:r>
      <w:r w:rsidRPr="006508A5">
        <w:rPr>
          <w:sz w:val="16"/>
        </w:rPr>
        <w:t xml:space="preserve">became the </w:t>
      </w:r>
      <w:r w:rsidRPr="006508A5">
        <w:rPr>
          <w:u w:val="single"/>
        </w:rPr>
        <w:t>objective</w:t>
      </w:r>
      <w:r w:rsidRPr="006508A5">
        <w:rPr>
          <w:sz w:val="16"/>
        </w:rPr>
        <w:t xml:space="preserve"> of competition policy only relatively recently, inspired by the Chicago School in the 1970s and 1980s [Stigler, 1971, Posner, 1976, Bork, 1978, Landes and Posner, 1981].20 This narrow objective </w:t>
      </w:r>
      <w:r w:rsidRPr="006508A5">
        <w:rPr>
          <w:highlight w:val="green"/>
          <w:u w:val="single"/>
        </w:rPr>
        <w:t>makes sense in a stable environment</w:t>
      </w:r>
      <w:r w:rsidRPr="006508A5">
        <w:rPr>
          <w:sz w:val="16"/>
          <w:highlight w:val="green"/>
        </w:rPr>
        <w:t xml:space="preserve"> </w:t>
      </w:r>
      <w:r w:rsidRPr="006508A5">
        <w:rPr>
          <w:highlight w:val="green"/>
          <w:u w:val="single"/>
        </w:rPr>
        <w:t>where anti-competitive practices</w:t>
      </w:r>
      <w:r w:rsidRPr="006508A5">
        <w:rPr>
          <w:sz w:val="16"/>
          <w:highlight w:val="green"/>
        </w:rPr>
        <w:t xml:space="preserve"> </w:t>
      </w:r>
      <w:r w:rsidRPr="006508A5">
        <w:rPr>
          <w:highlight w:val="green"/>
          <w:u w:val="single"/>
        </w:rPr>
        <w:t xml:space="preserve">cannot </w:t>
      </w:r>
      <w:r w:rsidRPr="006508A5">
        <w:rPr>
          <w:sz w:val="16"/>
        </w:rPr>
        <w:t xml:space="preserve">concentrate power to the extent that they </w:t>
      </w:r>
      <w:r w:rsidRPr="006508A5">
        <w:rPr>
          <w:highlight w:val="green"/>
          <w:u w:val="single"/>
        </w:rPr>
        <w:t>threaten</w:t>
      </w:r>
      <w:r w:rsidRPr="006508A5">
        <w:rPr>
          <w:u w:val="single"/>
        </w:rPr>
        <w:t xml:space="preserve"> democratic </w:t>
      </w:r>
      <w:r w:rsidRPr="006508A5">
        <w:rPr>
          <w:highlight w:val="green"/>
          <w:u w:val="single"/>
        </w:rPr>
        <w:t>institutions</w:t>
      </w:r>
      <w:r w:rsidRPr="006508A5">
        <w:rPr>
          <w:sz w:val="16"/>
          <w:highlight w:val="green"/>
        </w:rPr>
        <w:t>.</w:t>
      </w:r>
      <w:r w:rsidRPr="006508A5">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6508A5">
        <w:rPr>
          <w:u w:val="single"/>
        </w:rPr>
        <w:t xml:space="preserve"> </w:t>
      </w:r>
      <w:r w:rsidRPr="006508A5">
        <w:rPr>
          <w:sz w:val="16"/>
        </w:rPr>
        <w:t xml:space="preserve">higher prices, fewer options, and lower-quality service. The merger could hardly create a power </w:t>
      </w:r>
      <w:proofErr w:type="gramStart"/>
      <w:r w:rsidRPr="006508A5">
        <w:rPr>
          <w:sz w:val="16"/>
        </w:rPr>
        <w:t>bloc</w:t>
      </w:r>
      <w:proofErr w:type="gramEnd"/>
      <w:r w:rsidRPr="006508A5">
        <w:rPr>
          <w:sz w:val="16"/>
        </w:rPr>
        <w:t xml:space="preserve"> that controlled a significant part of the economy, let alone undermine democracy.</w:t>
      </w:r>
    </w:p>
    <w:p w14:paraId="3F57FBAF" w14:textId="77777777" w:rsidR="00AE7C43" w:rsidRPr="006508A5" w:rsidRDefault="00AE7C43" w:rsidP="00AE7C43">
      <w:pPr>
        <w:spacing w:after="0" w:line="240" w:lineRule="auto"/>
        <w:rPr>
          <w:sz w:val="16"/>
        </w:rPr>
      </w:pPr>
      <w:r w:rsidRPr="006508A5">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6508A5">
        <w:rPr>
          <w:b/>
          <w:iCs/>
          <w:highlight w:val="green"/>
          <w:u w:val="single"/>
        </w:rPr>
        <w:t xml:space="preserve">a dynamic approach </w:t>
      </w:r>
      <w:r w:rsidRPr="006508A5">
        <w:rPr>
          <w:b/>
          <w:iCs/>
          <w:u w:val="single"/>
        </w:rPr>
        <w:t xml:space="preserve">to competition is </w:t>
      </w:r>
      <w:r w:rsidRPr="006508A5">
        <w:rPr>
          <w:b/>
          <w:iCs/>
          <w:highlight w:val="green"/>
          <w:u w:val="single"/>
        </w:rPr>
        <w:t>required</w:t>
      </w:r>
      <w:r w:rsidRPr="006508A5">
        <w:rPr>
          <w:sz w:val="16"/>
        </w:rPr>
        <w:t xml:space="preserve"> </w:t>
      </w:r>
      <w:r w:rsidRPr="006508A5">
        <w:rPr>
          <w:b/>
          <w:iCs/>
          <w:u w:val="single"/>
        </w:rPr>
        <w:t>in which regulators target anti-innovation practices</w:t>
      </w:r>
      <w:r w:rsidRPr="006508A5">
        <w:rPr>
          <w:sz w:val="16"/>
        </w:rPr>
        <w:t>.</w:t>
      </w:r>
    </w:p>
    <w:p w14:paraId="2D5F4F14" w14:textId="77777777" w:rsidR="00AE7C43" w:rsidRPr="006508A5" w:rsidRDefault="00AE7C43" w:rsidP="00AE7C43">
      <w:pPr>
        <w:spacing w:after="0" w:line="240" w:lineRule="auto"/>
        <w:rPr>
          <w:sz w:val="12"/>
          <w:szCs w:val="12"/>
        </w:rPr>
      </w:pPr>
      <w:r w:rsidRPr="006508A5">
        <w:rPr>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3C697853" w14:textId="77777777" w:rsidR="00AE7C43" w:rsidRPr="006508A5" w:rsidRDefault="00AE7C43" w:rsidP="00AE7C43">
      <w:pPr>
        <w:spacing w:after="0" w:line="240" w:lineRule="auto"/>
        <w:rPr>
          <w:sz w:val="12"/>
          <w:szCs w:val="12"/>
        </w:rPr>
      </w:pPr>
      <w:r w:rsidRPr="006508A5">
        <w:rPr>
          <w:sz w:val="12"/>
          <w:szCs w:val="12"/>
        </w:rPr>
        <w:t xml:space="preserve">The original objective of antitrust policy was far </w:t>
      </w:r>
      <w:proofErr w:type="gramStart"/>
      <w:r w:rsidRPr="006508A5">
        <w:rPr>
          <w:sz w:val="12"/>
          <w:szCs w:val="12"/>
        </w:rPr>
        <w:t>more broad and fundamental</w:t>
      </w:r>
      <w:proofErr w:type="gramEnd"/>
      <w:r w:rsidRPr="006508A5">
        <w:rPr>
          <w:sz w:val="12"/>
          <w:szCs w:val="12"/>
        </w:rPr>
        <w:t xml:space="preserve">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w:t>
      </w:r>
      <w:proofErr w:type="gramStart"/>
      <w:r w:rsidRPr="006508A5">
        <w:rPr>
          <w:sz w:val="12"/>
          <w:szCs w:val="12"/>
        </w:rPr>
        <w:t>principle</w:t>
      </w:r>
      <w:proofErr w:type="gramEnd"/>
      <w:r w:rsidRPr="006508A5">
        <w:rPr>
          <w:sz w:val="12"/>
          <w:szCs w:val="12"/>
        </w:rPr>
        <w:t xml:space="preserve"> author of the Act, expressed this emphatically: </w:t>
      </w:r>
    </w:p>
    <w:p w14:paraId="3539DBA0" w14:textId="77777777" w:rsidR="00AE7C43" w:rsidRPr="006508A5" w:rsidRDefault="00AE7C43" w:rsidP="00AE7C43">
      <w:pPr>
        <w:spacing w:after="0" w:line="240" w:lineRule="auto"/>
        <w:rPr>
          <w:sz w:val="12"/>
          <w:szCs w:val="12"/>
        </w:rPr>
      </w:pPr>
      <w:r w:rsidRPr="006508A5">
        <w:rPr>
          <w:sz w:val="12"/>
          <w:szCs w:val="12"/>
        </w:rPr>
        <w:t xml:space="preserve">“If the concentered powers of this combination are [e]ntrusted to a single man, it is a kingly prerogative, inconsistent with our form of government, and should be subject to the strong resistance of the State and national authorities. If anything is wrong this is wrong. If we will not endure a king as a political </w:t>
      </w:r>
      <w:proofErr w:type="gramStart"/>
      <w:r w:rsidRPr="006508A5">
        <w:rPr>
          <w:sz w:val="12"/>
          <w:szCs w:val="12"/>
        </w:rPr>
        <w:t>power</w:t>
      </w:r>
      <w:proofErr w:type="gramEnd"/>
      <w:r w:rsidRPr="006508A5">
        <w:rPr>
          <w:sz w:val="12"/>
          <w:szCs w:val="12"/>
        </w:rPr>
        <w:t xml:space="preserve">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07AB49F1" w14:textId="77777777" w:rsidR="00AE7C43" w:rsidRPr="006508A5" w:rsidRDefault="00AE7C43" w:rsidP="00AE7C43">
      <w:pPr>
        <w:spacing w:after="0" w:line="240" w:lineRule="auto"/>
        <w:rPr>
          <w:sz w:val="12"/>
          <w:szCs w:val="12"/>
        </w:rPr>
      </w:pPr>
      <w:r w:rsidRPr="006508A5">
        <w:rPr>
          <w:sz w:val="12"/>
          <w:szCs w:val="12"/>
        </w:rPr>
        <w:t xml:space="preserve">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w:t>
      </w:r>
      <w:proofErr w:type="gramStart"/>
      <w:r w:rsidRPr="006508A5">
        <w:rPr>
          <w:sz w:val="12"/>
          <w:szCs w:val="12"/>
        </w:rPr>
        <w:t>corporate</w:t>
      </w:r>
      <w:proofErr w:type="gramEnd"/>
      <w:r w:rsidRPr="006508A5">
        <w:rPr>
          <w:sz w:val="12"/>
          <w:szCs w:val="12"/>
        </w:rPr>
        <w:t xml:space="preserv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51405A99" w14:textId="77777777" w:rsidR="00AE7C43" w:rsidRPr="006508A5" w:rsidRDefault="00AE7C43" w:rsidP="00AE7C43">
      <w:pPr>
        <w:spacing w:after="0" w:line="240" w:lineRule="auto"/>
        <w:rPr>
          <w:sz w:val="12"/>
          <w:szCs w:val="12"/>
        </w:rPr>
      </w:pPr>
      <w:r w:rsidRPr="006508A5">
        <w:rPr>
          <w:sz w:val="12"/>
          <w:szCs w:val="12"/>
        </w:rPr>
        <w:t xml:space="preserve">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[Colizza et al., 2006, Vitali et al., 2011]. For example, large shareholders can amplify their control via </w:t>
      </w:r>
      <w:proofErr w:type="gramStart"/>
      <w:r w:rsidRPr="006508A5">
        <w:rPr>
          <w:sz w:val="12"/>
          <w:szCs w:val="12"/>
        </w:rPr>
        <w:t>cross-holdings</w:t>
      </w:r>
      <w:proofErr w:type="gramEnd"/>
      <w:r w:rsidRPr="006508A5">
        <w:rPr>
          <w:sz w:val="12"/>
          <w:szCs w:val="12"/>
        </w:rPr>
        <w:t xml:space="preserve"> and pyramidal structures [Faccio and Lang, 2002]. Suppose individual i purchases a 51% stake in company XY Z worth $100 billion. </w:t>
      </w:r>
      <w:proofErr w:type="gramStart"/>
      <w:r w:rsidRPr="006508A5">
        <w:rPr>
          <w:sz w:val="12"/>
          <w:szCs w:val="12"/>
        </w:rPr>
        <w:t>Then i</w:t>
      </w:r>
      <w:proofErr w:type="gramEnd"/>
      <w:r w:rsidRPr="006508A5">
        <w:rPr>
          <w:sz w:val="12"/>
          <w:szCs w:val="12"/>
        </w:rPr>
        <w:t xml:space="preserve"> </w:t>
      </w:r>
      <w:proofErr w:type="gramStart"/>
      <w:r w:rsidRPr="006508A5">
        <w:rPr>
          <w:sz w:val="12"/>
          <w:szCs w:val="12"/>
        </w:rPr>
        <w:t>uses</w:t>
      </w:r>
      <w:proofErr w:type="gramEnd"/>
      <w:r w:rsidRPr="006508A5">
        <w:rPr>
          <w:sz w:val="12"/>
          <w:szCs w:val="12"/>
        </w:rPr>
        <w:t xml:space="preserve"> their controlling stake to have XY Z purchase a 51% stake in ten companies each worth $10 billion. </w:t>
      </w:r>
      <w:proofErr w:type="gramStart"/>
      <w:r w:rsidRPr="006508A5">
        <w:rPr>
          <w:sz w:val="12"/>
          <w:szCs w:val="12"/>
        </w:rPr>
        <w:t>Then i</w:t>
      </w:r>
      <w:proofErr w:type="gramEnd"/>
      <w:r w:rsidRPr="006508A5">
        <w:rPr>
          <w:sz w:val="12"/>
          <w:szCs w:val="12"/>
        </w:rPr>
        <w:t xml:space="preserve"> </w:t>
      </w:r>
      <w:proofErr w:type="gramStart"/>
      <w:r w:rsidRPr="006508A5">
        <w:rPr>
          <w:sz w:val="12"/>
          <w:szCs w:val="12"/>
        </w:rPr>
        <w:t>uses</w:t>
      </w:r>
      <w:proofErr w:type="gramEnd"/>
      <w:r w:rsidRPr="006508A5">
        <w:rPr>
          <w:sz w:val="12"/>
          <w:szCs w:val="12"/>
        </w:rPr>
        <w:t xml:space="preserve"> their controlling stake in XY Z to have XY Z use its controlling stakes to induce the ten new acquisitions to each purchase a 51% stake in ten companies each worth $1 billion. </w:t>
      </w:r>
      <w:proofErr w:type="gramStart"/>
      <w:r w:rsidRPr="006508A5">
        <w:rPr>
          <w:sz w:val="12"/>
          <w:szCs w:val="12"/>
        </w:rPr>
        <w:t>Individual i</w:t>
      </w:r>
      <w:proofErr w:type="gramEnd"/>
      <w:r w:rsidRPr="006508A5">
        <w:rPr>
          <w:sz w:val="12"/>
          <w:szCs w:val="12"/>
        </w:rPr>
        <w:t xml:space="preserve"> could effectively control all of the companies in this pyramidal structure worth a total of $300 billion with only </w:t>
      </w:r>
      <w:proofErr w:type="gramStart"/>
      <w:r w:rsidRPr="006508A5">
        <w:rPr>
          <w:sz w:val="12"/>
          <w:szCs w:val="12"/>
        </w:rPr>
        <w:t>a $</w:t>
      </w:r>
      <w:proofErr w:type="gramEnd"/>
      <w:r w:rsidRPr="006508A5">
        <w:rPr>
          <w:sz w:val="12"/>
          <w:szCs w:val="12"/>
        </w:rPr>
        <w:t>90 billion investment, that is, only 30% of the cash-flow rights. In practice, more complicated network measures would be needed to capture the concentration of economic control [see Elliott and Galeotti, 2019]. Inter alia, input-output analysis [Hurwicz, 1955] and centrality measures [Bartesaghi et al., 2024] could be used to identify critical firms and parts of the AI supply chain.24</w:t>
      </w:r>
    </w:p>
    <w:p w14:paraId="2CE07454" w14:textId="77777777" w:rsidR="00AE7C43" w:rsidRPr="006508A5" w:rsidRDefault="00AE7C43" w:rsidP="00AE7C43">
      <w:pPr>
        <w:spacing w:after="0" w:line="240" w:lineRule="auto"/>
        <w:rPr>
          <w:sz w:val="12"/>
          <w:szCs w:val="12"/>
        </w:rPr>
      </w:pPr>
      <w:r w:rsidRPr="006508A5">
        <w:rPr>
          <w:sz w:val="12"/>
          <w:szCs w:val="12"/>
        </w:rPr>
        <w:t xml:space="preserve">This reorientation of competition policy will need to respect a number of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w:t>
      </w:r>
      <w:proofErr w:type="gramStart"/>
      <w:r w:rsidRPr="006508A5">
        <w:rPr>
          <w:sz w:val="12"/>
          <w:szCs w:val="12"/>
        </w:rPr>
        <w:t>freedoms</w:t>
      </w:r>
      <w:proofErr w:type="gramEnd"/>
      <w:r w:rsidRPr="006508A5">
        <w:rPr>
          <w:sz w:val="12"/>
          <w:szCs w:val="12"/>
        </w:rPr>
        <w:t xml:space="preserve"> must not be forfeited without </w:t>
      </w:r>
      <w:proofErr w:type="gramStart"/>
      <w:r w:rsidRPr="006508A5">
        <w:rPr>
          <w:sz w:val="12"/>
          <w:szCs w:val="12"/>
        </w:rPr>
        <w:t>deliberation and</w:t>
      </w:r>
      <w:proofErr w:type="gramEnd"/>
      <w:r w:rsidRPr="006508A5">
        <w:rPr>
          <w:sz w:val="12"/>
          <w:szCs w:val="12"/>
        </w:rPr>
        <w:t xml:space="preserve"> unless absolutely necessary.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39DB7EB3" w14:textId="77777777" w:rsidR="00AE7C43" w:rsidRPr="006508A5" w:rsidRDefault="00AE7C43" w:rsidP="00AE7C43">
      <w:pPr>
        <w:spacing w:after="0" w:line="240" w:lineRule="auto"/>
        <w:rPr>
          <w:sz w:val="12"/>
          <w:szCs w:val="12"/>
        </w:rPr>
      </w:pPr>
      <w:r w:rsidRPr="006508A5">
        <w:rPr>
          <w:sz w:val="12"/>
          <w:szCs w:val="12"/>
        </w:rPr>
        <w:t>4.2 Reinforcing Democracy</w:t>
      </w:r>
    </w:p>
    <w:p w14:paraId="34987E1B" w14:textId="77777777" w:rsidR="00AE7C43" w:rsidRPr="006508A5" w:rsidRDefault="00AE7C43" w:rsidP="00AE7C43">
      <w:pPr>
        <w:spacing w:after="0" w:line="240" w:lineRule="auto"/>
        <w:rPr>
          <w:sz w:val="12"/>
          <w:szCs w:val="12"/>
        </w:rPr>
      </w:pPr>
      <w:r w:rsidRPr="006508A5">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592AACEC" w14:textId="77777777" w:rsidR="00AE7C43" w:rsidRPr="006508A5" w:rsidRDefault="00AE7C43" w:rsidP="00AE7C43">
      <w:pPr>
        <w:spacing w:after="0" w:line="240" w:lineRule="auto"/>
        <w:rPr>
          <w:sz w:val="12"/>
          <w:szCs w:val="12"/>
        </w:rPr>
      </w:pPr>
      <w:r w:rsidRPr="006508A5">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5538AEC7" w14:textId="77777777" w:rsidR="00AE7C43" w:rsidRPr="006508A5" w:rsidRDefault="00AE7C43" w:rsidP="00AE7C43">
      <w:pPr>
        <w:spacing w:after="0" w:line="240" w:lineRule="auto"/>
        <w:rPr>
          <w:sz w:val="12"/>
          <w:szCs w:val="12"/>
        </w:rPr>
      </w:pPr>
      <w:r w:rsidRPr="006508A5">
        <w:rPr>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7A95E859" w14:textId="77777777" w:rsidR="00AE7C43" w:rsidRPr="006508A5" w:rsidRDefault="00AE7C43" w:rsidP="00AE7C43">
      <w:pPr>
        <w:spacing w:after="0" w:line="240" w:lineRule="auto"/>
        <w:rPr>
          <w:sz w:val="12"/>
          <w:szCs w:val="12"/>
        </w:rPr>
      </w:pPr>
      <w:r w:rsidRPr="006508A5">
        <w:rPr>
          <w:sz w:val="12"/>
          <w:szCs w:val="12"/>
        </w:rPr>
        <w:t>To deal with the AI shock, sortition may be desirable because the private-value problem will be far worse than the common-value problem. In particular, I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Tabellini, 2008], trust in political institutions [Dalton, 2004, Norris, 2011], and identification with the political class [Carvalho and Dippel, 2020]. Without such measures, democratic backsliding could turn into a rapid retreat from democratic and egalitarian institutions.</w:t>
      </w:r>
    </w:p>
    <w:p w14:paraId="63FF994A" w14:textId="77777777" w:rsidR="00AE7C43" w:rsidRPr="006508A5" w:rsidRDefault="00AE7C43" w:rsidP="00AE7C43">
      <w:pPr>
        <w:spacing w:after="0" w:line="240" w:lineRule="auto"/>
        <w:rPr>
          <w:sz w:val="12"/>
          <w:szCs w:val="12"/>
        </w:rPr>
      </w:pPr>
      <w:r w:rsidRPr="006508A5">
        <w:rPr>
          <w:sz w:val="12"/>
          <w:szCs w:val="12"/>
        </w:rPr>
        <w:t>4.3 Sovereign AI</w:t>
      </w:r>
    </w:p>
    <w:p w14:paraId="5FA88891" w14:textId="77777777" w:rsidR="00AE7C43" w:rsidRPr="006508A5" w:rsidRDefault="00AE7C43" w:rsidP="00AE7C43">
      <w:pPr>
        <w:spacing w:after="0" w:line="240" w:lineRule="auto"/>
        <w:rPr>
          <w:sz w:val="12"/>
          <w:szCs w:val="12"/>
        </w:rPr>
      </w:pPr>
      <w:r w:rsidRPr="006508A5">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5F8C16F6" w14:textId="77777777" w:rsidR="00AE7C43" w:rsidRPr="006508A5" w:rsidRDefault="00AE7C43" w:rsidP="00AE7C43">
      <w:pPr>
        <w:spacing w:after="0" w:line="240" w:lineRule="auto"/>
        <w:rPr>
          <w:sz w:val="12"/>
          <w:szCs w:val="12"/>
        </w:rPr>
      </w:pPr>
      <w:r w:rsidRPr="006508A5">
        <w:rPr>
          <w:sz w:val="12"/>
          <w:szCs w:val="12"/>
        </w:rPr>
        <w:t xml:space="preserve">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are able to create and defend against new weapons of mass destruction (e.g. pathogens, cyberattacks), as </w:t>
      </w:r>
      <w:proofErr w:type="gramStart"/>
      <w:r w:rsidRPr="006508A5">
        <w:rPr>
          <w:sz w:val="12"/>
          <w:szCs w:val="12"/>
        </w:rPr>
        <w:t>anticipated, then</w:t>
      </w:r>
      <w:proofErr w:type="gramEnd"/>
      <w:r w:rsidRPr="006508A5">
        <w:rPr>
          <w:sz w:val="12"/>
          <w:szCs w:val="12"/>
        </w:rPr>
        <w:t xml:space="preserve">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all of these problems.</w:t>
      </w:r>
    </w:p>
    <w:p w14:paraId="1C59D7FA" w14:textId="77777777" w:rsidR="00AE7C43" w:rsidRPr="006508A5" w:rsidRDefault="00AE7C43" w:rsidP="00AE7C43">
      <w:pPr>
        <w:spacing w:after="0" w:line="240" w:lineRule="auto"/>
        <w:rPr>
          <w:sz w:val="12"/>
          <w:szCs w:val="12"/>
        </w:rPr>
      </w:pPr>
      <w:r w:rsidRPr="006508A5">
        <w:rPr>
          <w:sz w:val="12"/>
          <w:szCs w:val="12"/>
        </w:rPr>
        <w:t xml:space="preserve">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Scaleway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w:t>
      </w:r>
      <w:proofErr w:type="gramStart"/>
      <w:r w:rsidRPr="006508A5">
        <w:rPr>
          <w:sz w:val="12"/>
          <w:szCs w:val="12"/>
        </w:rPr>
        <w:t>economy</w:t>
      </w:r>
      <w:proofErr w:type="gramEnd"/>
      <w:r w:rsidRPr="006508A5">
        <w:rPr>
          <w:sz w:val="12"/>
          <w:szCs w:val="12"/>
        </w:rPr>
        <w:t xml:space="preserve">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3DBF47EB" w14:textId="77777777" w:rsidR="00AE7C43" w:rsidRPr="006508A5" w:rsidRDefault="00AE7C43" w:rsidP="00AE7C43">
      <w:pPr>
        <w:spacing w:after="0" w:line="240" w:lineRule="auto"/>
        <w:rPr>
          <w:sz w:val="12"/>
          <w:szCs w:val="12"/>
        </w:rPr>
      </w:pPr>
      <w:r w:rsidRPr="006508A5">
        <w:rPr>
          <w:sz w:val="12"/>
          <w:szCs w:val="12"/>
        </w:rPr>
        <w:t xml:space="preserve">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all of the paths for developing and adapting to AI. Economic history tells </w:t>
      </w:r>
      <w:proofErr w:type="gramStart"/>
      <w:r w:rsidRPr="006508A5">
        <w:rPr>
          <w:sz w:val="12"/>
          <w:szCs w:val="12"/>
        </w:rPr>
        <w:t>us</w:t>
      </w:r>
      <w:proofErr w:type="gramEnd"/>
      <w:r w:rsidRPr="006508A5">
        <w:rPr>
          <w:sz w:val="12"/>
          <w:szCs w:val="12"/>
        </w:rPr>
        <w:t xml:space="preserve">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6E36E1C1" w14:textId="77777777" w:rsidR="00AE7C43" w:rsidRPr="006508A5" w:rsidRDefault="00AE7C43" w:rsidP="00AE7C43">
      <w:pPr>
        <w:spacing w:after="0" w:line="240" w:lineRule="auto"/>
        <w:rPr>
          <w:sz w:val="16"/>
        </w:rPr>
      </w:pPr>
      <w:r w:rsidRPr="006508A5">
        <w:rPr>
          <w:sz w:val="16"/>
        </w:rPr>
        <w:t>5 Conclusion</w:t>
      </w:r>
    </w:p>
    <w:p w14:paraId="4A7F8BB8" w14:textId="77777777" w:rsidR="00AE7C43" w:rsidRPr="006508A5" w:rsidRDefault="00AE7C43" w:rsidP="00AE7C43">
      <w:pPr>
        <w:spacing w:after="0" w:line="240" w:lineRule="auto"/>
        <w:rPr>
          <w:sz w:val="16"/>
        </w:rPr>
      </w:pPr>
      <w:r w:rsidRPr="006508A5">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6508A5">
        <w:rPr>
          <w:highlight w:val="green"/>
          <w:u w:val="single"/>
        </w:rPr>
        <w:t xml:space="preserve">political-economic problem </w:t>
      </w:r>
      <w:r w:rsidRPr="006508A5">
        <w:rPr>
          <w:sz w:val="16"/>
        </w:rPr>
        <w:t xml:space="preserve">which </w:t>
      </w:r>
      <w:r w:rsidRPr="006508A5">
        <w:rPr>
          <w:highlight w:val="green"/>
          <w:u w:val="single"/>
        </w:rPr>
        <w:t>is</w:t>
      </w:r>
      <w:r w:rsidRPr="006508A5">
        <w:rPr>
          <w:sz w:val="16"/>
          <w:highlight w:val="green"/>
        </w:rPr>
        <w:t xml:space="preserve"> </w:t>
      </w:r>
      <w:r w:rsidRPr="006508A5">
        <w:rPr>
          <w:sz w:val="16"/>
        </w:rPr>
        <w:t xml:space="preserve">equally </w:t>
      </w:r>
      <w:r w:rsidRPr="006508A5">
        <w:rPr>
          <w:b/>
          <w:iCs/>
          <w:highlight w:val="green"/>
          <w:u w:val="single"/>
        </w:rPr>
        <w:t>existential</w:t>
      </w:r>
      <w:r w:rsidRPr="006508A5">
        <w:rPr>
          <w:sz w:val="16"/>
        </w:rPr>
        <w:t xml:space="preserve">. What will it be like to live in a post-AGI world? Due to distinctive features of AI—automation of cognitive tasks, global scalability, generalpurpose technology, and importance to national security—I suggest that the impact of </w:t>
      </w:r>
      <w:r w:rsidRPr="006508A5">
        <w:rPr>
          <w:u w:val="single"/>
        </w:rPr>
        <w:t xml:space="preserve">AI will be </w:t>
      </w:r>
      <w:r w:rsidRPr="006508A5">
        <w:rPr>
          <w:highlight w:val="green"/>
          <w:u w:val="single"/>
        </w:rPr>
        <w:t>unlike earlier rounds of automation</w:t>
      </w:r>
      <w:r w:rsidRPr="006508A5">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6508A5">
        <w:rPr>
          <w:highlight w:val="green"/>
          <w:u w:val="single"/>
        </w:rPr>
        <w:t>Much of humanity could</w:t>
      </w:r>
      <w:r w:rsidRPr="006508A5">
        <w:rPr>
          <w:sz w:val="16"/>
          <w:highlight w:val="green"/>
        </w:rPr>
        <w:t xml:space="preserve"> </w:t>
      </w:r>
      <w:r w:rsidRPr="006508A5">
        <w:rPr>
          <w:highlight w:val="green"/>
          <w:u w:val="single"/>
        </w:rPr>
        <w:t>be</w:t>
      </w:r>
      <w:r w:rsidRPr="006508A5">
        <w:rPr>
          <w:sz w:val="16"/>
          <w:highlight w:val="green"/>
        </w:rPr>
        <w:t xml:space="preserve"> </w:t>
      </w:r>
      <w:proofErr w:type="gramStart"/>
      <w:r w:rsidRPr="006508A5">
        <w:rPr>
          <w:b/>
          <w:iCs/>
          <w:highlight w:val="green"/>
          <w:u w:val="single"/>
        </w:rPr>
        <w:t>immiserated</w:t>
      </w:r>
      <w:r w:rsidRPr="006508A5">
        <w:rPr>
          <w:sz w:val="16"/>
          <w:highlight w:val="green"/>
        </w:rPr>
        <w:t xml:space="preserve">, </w:t>
      </w:r>
      <w:r w:rsidRPr="006508A5">
        <w:rPr>
          <w:b/>
          <w:iCs/>
          <w:highlight w:val="green"/>
          <w:u w:val="single"/>
        </w:rPr>
        <w:t>or</w:t>
      </w:r>
      <w:proofErr w:type="gramEnd"/>
      <w:r w:rsidRPr="006508A5">
        <w:rPr>
          <w:sz w:val="16"/>
          <w:highlight w:val="green"/>
        </w:rPr>
        <w:t xml:space="preserve"> </w:t>
      </w:r>
      <w:r w:rsidRPr="006508A5">
        <w:rPr>
          <w:sz w:val="16"/>
        </w:rPr>
        <w:t xml:space="preserve">even </w:t>
      </w:r>
      <w:r w:rsidRPr="006508A5">
        <w:rPr>
          <w:b/>
          <w:iCs/>
          <w:highlight w:val="green"/>
          <w:u w:val="single"/>
        </w:rPr>
        <w:t>exterminated</w:t>
      </w:r>
      <w:r w:rsidRPr="006508A5">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1A1FED2F" w14:textId="77777777" w:rsidR="00AE7C43" w:rsidRPr="006508A5" w:rsidRDefault="00AE7C43" w:rsidP="00AE7C43">
      <w:pPr>
        <w:spacing w:after="0" w:line="240" w:lineRule="auto"/>
        <w:rPr>
          <w:sz w:val="16"/>
        </w:rPr>
      </w:pPr>
      <w:r w:rsidRPr="006508A5">
        <w:rPr>
          <w:sz w:val="16"/>
        </w:rPr>
        <w:t xml:space="preserve">Such a study has a number of limitations. First, anticipating the effects of a new technology, especially one so powerful and poorly understood, is necessarily a speculative exercise. </w:t>
      </w:r>
      <w:r w:rsidRPr="006508A5">
        <w:rPr>
          <w:u w:val="single"/>
        </w:rPr>
        <w:t>It is possible that AI produces a world of superabundance and unprecedented freedom</w:t>
      </w:r>
      <w:r w:rsidRPr="006508A5">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6508A5">
        <w:rPr>
          <w:u w:val="single"/>
        </w:rPr>
        <w:t xml:space="preserve">the AI shock will lead to </w:t>
      </w:r>
      <w:r w:rsidRPr="006508A5">
        <w:rPr>
          <w:highlight w:val="green"/>
          <w:u w:val="single"/>
        </w:rPr>
        <w:t xml:space="preserve">social </w:t>
      </w:r>
      <w:r w:rsidRPr="006508A5">
        <w:rPr>
          <w:b/>
          <w:iCs/>
          <w:highlight w:val="green"/>
          <w:u w:val="single"/>
        </w:rPr>
        <w:t>breakdown</w:t>
      </w:r>
      <w:r w:rsidRPr="006508A5">
        <w:rPr>
          <w:highlight w:val="green"/>
          <w:u w:val="single"/>
        </w:rPr>
        <w:t xml:space="preserve"> and </w:t>
      </w:r>
      <w:r w:rsidRPr="006508A5">
        <w:rPr>
          <w:b/>
          <w:iCs/>
          <w:highlight w:val="green"/>
          <w:u w:val="single"/>
        </w:rPr>
        <w:t>conflict</w:t>
      </w:r>
      <w:r w:rsidRPr="006508A5">
        <w:rPr>
          <w:sz w:val="16"/>
          <w:highlight w:val="green"/>
        </w:rPr>
        <w:t xml:space="preserve"> </w:t>
      </w:r>
      <w:r w:rsidRPr="006508A5">
        <w:rPr>
          <w:sz w:val="16"/>
        </w:rPr>
        <w:t xml:space="preserve">[Carvalho and Sacks, 2024, Carvalho, 2025]. Third, it is uncertain precisely how the technological revolustion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6508A5">
        <w:rPr>
          <w:u w:val="single"/>
        </w:rPr>
        <w:t>principal risk that AI breaks the mutual dependency</w:t>
      </w:r>
      <w:r w:rsidRPr="006508A5">
        <w:rPr>
          <w:sz w:val="16"/>
        </w:rPr>
        <w:t xml:space="preserve"> </w:t>
      </w:r>
      <w:r w:rsidRPr="006508A5">
        <w:rPr>
          <w:u w:val="single"/>
        </w:rPr>
        <w:t>between financial capital, human capital, and labor would remain</w:t>
      </w:r>
      <w:r w:rsidRPr="006508A5">
        <w:rPr>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6508A5">
        <w:rPr>
          <w:highlight w:val="green"/>
          <w:u w:val="single"/>
        </w:rPr>
        <w:t>Policymakers need to move fast</w:t>
      </w:r>
      <w:r w:rsidRPr="006508A5">
        <w:rPr>
          <w:sz w:val="16"/>
          <w:highlight w:val="green"/>
        </w:rPr>
        <w:t xml:space="preserve"> </w:t>
      </w:r>
      <w:r w:rsidRPr="006508A5">
        <w:rPr>
          <w:sz w:val="16"/>
        </w:rPr>
        <w:t>while we are still, at least partially, behind the veil of ignorance.</w:t>
      </w:r>
    </w:p>
    <w:p w14:paraId="55DAE7A9" w14:textId="77777777" w:rsidR="00AE7C43" w:rsidRPr="0078672D" w:rsidRDefault="00AE7C43" w:rsidP="00AE7C43"/>
    <w:p w14:paraId="49F61217" w14:textId="77777777" w:rsidR="00AE7C43" w:rsidRPr="00004268" w:rsidRDefault="00AE7C43" w:rsidP="00AE7C43">
      <w:pPr>
        <w:pStyle w:val="Heading3"/>
      </w:pPr>
      <w:r>
        <w:t>Advantage 3 – Public Interest</w:t>
      </w:r>
    </w:p>
    <w:p w14:paraId="0020D214" w14:textId="77777777" w:rsidR="00AE7C43" w:rsidRPr="0078672D" w:rsidRDefault="00AE7C43" w:rsidP="00AE7C43">
      <w:pPr>
        <w:pStyle w:val="Heading4"/>
        <w:rPr>
          <w:u w:val="single"/>
        </w:rPr>
      </w:pPr>
      <w:r>
        <w:t xml:space="preserve">Advantage 3 is </w:t>
      </w:r>
      <w:r>
        <w:rPr>
          <w:u w:val="single"/>
        </w:rPr>
        <w:t>Public Interest Standard.</w:t>
      </w:r>
    </w:p>
    <w:p w14:paraId="0627F4F4" w14:textId="77777777" w:rsidR="00AE7C43" w:rsidRPr="006552C7" w:rsidRDefault="00AE7C43" w:rsidP="00AE7C43">
      <w:pPr>
        <w:pStyle w:val="Heading4"/>
      </w:pPr>
      <w:r>
        <w:t xml:space="preserve">Plan revitalizes the public interest standard </w:t>
      </w:r>
    </w:p>
    <w:p w14:paraId="45ECE426" w14:textId="77777777" w:rsidR="00AE7C43" w:rsidRPr="006552C7" w:rsidRDefault="00AE7C43" w:rsidP="00AE7C43">
      <w:pPr>
        <w:spacing w:after="0"/>
      </w:pPr>
      <w:r>
        <w:rPr>
          <w:rStyle w:val="Style13ptBold"/>
        </w:rPr>
        <w:t xml:space="preserve">Hafiz 20 </w:t>
      </w:r>
      <w:r w:rsidRPr="006552C7">
        <w:t>(Hiba Hafiz is an associate professor with tenure and a McHale Faculty Research Scholar. She joined BC Law as an assistant professor in 2018, and teaches and writes in labor and employment law, antitrust law, and administrative law, "Interagency Merger Review in Labor Markets," Chicago-Kent Law Review 95, no. 1 (2020): 37-66, https://heinonline.org/HOL/Page?handle=hein.journals/chknt95&amp;id=45</w:t>
      </w:r>
      <w:r>
        <w:t>)//LJ</w:t>
      </w:r>
    </w:p>
    <w:p w14:paraId="2BF94DCC" w14:textId="77777777" w:rsidR="00AE7C43" w:rsidRPr="002625A5" w:rsidRDefault="00AE7C43" w:rsidP="00AE7C43">
      <w:pPr>
        <w:spacing w:after="0"/>
        <w:rPr>
          <w:sz w:val="16"/>
        </w:rPr>
      </w:pPr>
      <w:r w:rsidRPr="002625A5">
        <w:rPr>
          <w:sz w:val="16"/>
        </w:rPr>
        <w:t xml:space="preserve">Second, there are </w:t>
      </w:r>
      <w:proofErr w:type="gramStart"/>
      <w:r w:rsidRPr="002625A5">
        <w:rPr>
          <w:sz w:val="16"/>
        </w:rPr>
        <w:t>real</w:t>
      </w:r>
      <w:proofErr w:type="gramEnd"/>
      <w:r w:rsidRPr="002625A5">
        <w:rPr>
          <w:sz w:val="16"/>
        </w:rPr>
        <w:t xml:space="preserve"> doctrinal and institutional limitations to exclusively deploying the antitrust laws to protect worker welfare. </w:t>
      </w:r>
      <w:r w:rsidRPr="002625A5">
        <w:rPr>
          <w:rStyle w:val="StyleUnderline"/>
        </w:rPr>
        <w:t xml:space="preserve">As of now, </w:t>
      </w:r>
      <w:r w:rsidRPr="002625A5">
        <w:rPr>
          <w:rStyle w:val="Emphasis"/>
          <w:highlight w:val="green"/>
        </w:rPr>
        <w:t>substantive antitrust doctrine and judicial review standards</w:t>
      </w:r>
      <w:r w:rsidRPr="002625A5">
        <w:rPr>
          <w:rStyle w:val="Emphasis"/>
        </w:rPr>
        <w:t xml:space="preserve"> for</w:t>
      </w:r>
      <w:r w:rsidRPr="002625A5">
        <w:rPr>
          <w:rStyle w:val="StyleUnderline"/>
        </w:rPr>
        <w:t xml:space="preserve"> </w:t>
      </w:r>
      <w:r w:rsidRPr="002625A5">
        <w:rPr>
          <w:rStyle w:val="Emphasis"/>
        </w:rPr>
        <w:t xml:space="preserve">approving mergers </w:t>
      </w:r>
      <w:r w:rsidRPr="002625A5">
        <w:rPr>
          <w:rStyle w:val="Emphasis"/>
          <w:highlight w:val="green"/>
        </w:rPr>
        <w:t>ignore labor market effects</w:t>
      </w:r>
      <w:r w:rsidRPr="002625A5">
        <w:rPr>
          <w:rStyle w:val="Emphasis"/>
        </w:rPr>
        <w:t xml:space="preserve">, worker welfare, </w:t>
      </w:r>
      <w:r w:rsidRPr="002625A5">
        <w:rPr>
          <w:rStyle w:val="Emphasis"/>
          <w:highlight w:val="green"/>
        </w:rPr>
        <w:t>and "public interest" considerations</w:t>
      </w:r>
      <w:r w:rsidRPr="002625A5">
        <w:rPr>
          <w:rStyle w:val="StyleUnderline"/>
          <w:highlight w:val="green"/>
        </w:rPr>
        <w:t xml:space="preserve"> in favor of consumer welfare</w:t>
      </w:r>
      <w:r w:rsidRPr="002625A5">
        <w:rPr>
          <w:rStyle w:val="StyleUnderline"/>
        </w:rPr>
        <w:t xml:space="preserve"> and the antitrust agencies' discretion.</w:t>
      </w:r>
      <w:r w:rsidRPr="002625A5">
        <w:rPr>
          <w:sz w:val="16"/>
        </w:rPr>
        <w:t xml:space="preserve">3 5 As a preliminary matter, </w:t>
      </w:r>
      <w:r w:rsidRPr="002625A5">
        <w:rPr>
          <w:rStyle w:val="StyleUnderline"/>
        </w:rPr>
        <w:t>the 2010 Merger Guidelines require that a proposed merger's benefits exceed its costs in a single relevant market when assessing merger-specific efficiencies.</w:t>
      </w:r>
      <w:r w:rsidRPr="002625A5">
        <w:rPr>
          <w:sz w:val="16"/>
        </w:rPr>
        <w:t xml:space="preserve"> 36 The agencies are required to assess a merger's market concentration effects in "one or more relevant markets in which the merger may substantially lessen competition," including any relevant buy-side or labor market(s). 37 </w:t>
      </w:r>
      <w:r w:rsidRPr="002625A5">
        <w:rPr>
          <w:rStyle w:val="StyleUnderline"/>
        </w:rPr>
        <w:t>But their historical practice of ignoring labor market effects has continued even after their declared commitment to Congress to consider such effects, as the DOJ's recent proposed consent decree in the Sprint/T-Mobile merger suggests, where the DOJ focused exclusively on product market effects without considering labor market effects.</w:t>
      </w:r>
      <w:r w:rsidRPr="002625A5">
        <w:rPr>
          <w:sz w:val="16"/>
        </w:rPr>
        <w:t xml:space="preserve"> 38 </w:t>
      </w:r>
      <w:r w:rsidRPr="002625A5">
        <w:rPr>
          <w:rStyle w:val="StyleUnderline"/>
        </w:rPr>
        <w:t>Even were the antitrust agencies solely to challenge a merger for its effects in a relevant labor market alone, it remains an open question how the agencies or the courts would balance harm to workers with benefits to consumers when conducting that review</w:t>
      </w:r>
      <w:r w:rsidRPr="002625A5">
        <w:rPr>
          <w:sz w:val="16"/>
        </w:rPr>
        <w:t xml:space="preserve"> based on current doctrine. 39 To the extent mergers harms workers but </w:t>
      </w:r>
      <w:proofErr w:type="gramStart"/>
      <w:r w:rsidRPr="002625A5">
        <w:rPr>
          <w:sz w:val="16"/>
        </w:rPr>
        <w:t>benefits</w:t>
      </w:r>
      <w:proofErr w:type="gramEnd"/>
      <w:r w:rsidRPr="002625A5">
        <w:rPr>
          <w:sz w:val="16"/>
        </w:rPr>
        <w:t xml:space="preserve"> consumers-when merger-specific efficiencies outweigh the anticompetitive effects of the merger to workers-current antitrust doctrine favors consumer over worker welfare. 40 Current proposals assume consumer and worker welfare are aligned because a reduction in inputs leads to a reduction in outputs, raising prices to consumers.41 But even proponents of additional merger enforcement in labor market acknowledge that this assumption does not always hold true. On the contrary</w:t>
      </w:r>
      <w:r w:rsidRPr="002625A5">
        <w:rPr>
          <w:rStyle w:val="StyleUnderline"/>
        </w:rPr>
        <w:t xml:space="preserve">, </w:t>
      </w:r>
      <w:r w:rsidRPr="002625A5">
        <w:rPr>
          <w:rStyle w:val="StyleUnderline"/>
          <w:highlight w:val="green"/>
        </w:rPr>
        <w:t>increases in monopsony power can harm workers without harming</w:t>
      </w:r>
      <w:r w:rsidRPr="002625A5">
        <w:rPr>
          <w:rStyle w:val="StyleUnderline"/>
        </w:rPr>
        <w:t xml:space="preserve"> (and sometimes even benefiting) </w:t>
      </w:r>
      <w:r w:rsidRPr="002625A5">
        <w:rPr>
          <w:rStyle w:val="StyleUnderline"/>
          <w:highlight w:val="green"/>
        </w:rPr>
        <w:t>consumers</w:t>
      </w:r>
      <w:r w:rsidRPr="002625A5">
        <w:rPr>
          <w:rStyle w:val="StyleUnderline"/>
        </w:rPr>
        <w:t xml:space="preserve">. </w:t>
      </w:r>
      <w:r w:rsidRPr="002625A5">
        <w:rPr>
          <w:sz w:val="16"/>
        </w:rPr>
        <w:t xml:space="preserve">First, prices </w:t>
      </w:r>
      <w:proofErr w:type="gramStart"/>
      <w:r w:rsidRPr="002625A5">
        <w:rPr>
          <w:sz w:val="16"/>
        </w:rPr>
        <w:t>to</w:t>
      </w:r>
      <w:proofErr w:type="gramEnd"/>
      <w:r w:rsidRPr="002625A5">
        <w:rPr>
          <w:sz w:val="16"/>
        </w:rPr>
        <w:t xml:space="preserve"> consumers will not increase if product markets are competitive or a sales' reduction is offset by new firms' sales. 42 Additionally, the alignment calculus assumes employers cannot wage discriminate, 43 but information asymmetries and workplace fissuring allows employers to suppress worker compensation without reducing labor inputs by hiring new workers at different pay rates. 4 4 When faced with conflicting consumer/worker welfare, antitrust agencies and the courts have credited cognizable economic efficiencies where harm to workers is outweighed by benefits to consumers. 45 </w:t>
      </w:r>
      <w:r w:rsidRPr="002625A5">
        <w:rPr>
          <w:rStyle w:val="StyleUnderline"/>
        </w:rPr>
        <w:t xml:space="preserve">For example, courts have upheld no-poaching and non-compete agreements executed in mergers where employers demonstrated they were conducive to increasing output, quality control, protecting competitively sensitive information, incentivizing training and assistance, and preventing free-riding, demonstrating the continued primacy of consumer over worker welfare in substantive merger doctrine. </w:t>
      </w:r>
      <w:r w:rsidRPr="002625A5">
        <w:rPr>
          <w:sz w:val="16"/>
        </w:rPr>
        <w:t>46 In doing so, courts have cited a long history of judicial recognition "that covenants-not-to-compete are not violations of §1" of the Sherman Act.47</w:t>
      </w:r>
    </w:p>
    <w:p w14:paraId="162A6374" w14:textId="77777777" w:rsidR="00AE7C43" w:rsidRPr="004638A2" w:rsidRDefault="00AE7C43" w:rsidP="00AE7C43">
      <w:pPr>
        <w:spacing w:after="0"/>
        <w:rPr>
          <w:sz w:val="16"/>
        </w:rPr>
      </w:pPr>
      <w:r w:rsidRPr="002625A5">
        <w:rPr>
          <w:sz w:val="16"/>
        </w:rPr>
        <w:t xml:space="preserve">Further, current proposals do not contend with the burdensome restrictions on intervention in Tunney Act proceedings and the limited transparency of agency deliberations and deal-making in consent decrees. </w:t>
      </w:r>
      <w:r w:rsidRPr="002625A5">
        <w:rPr>
          <w:rStyle w:val="StyleUnderline"/>
        </w:rPr>
        <w:t xml:space="preserve">The lion's share of DOJ/FTC merger challenges result in negotiated settlements; </w:t>
      </w:r>
      <w:r w:rsidRPr="002625A5">
        <w:rPr>
          <w:rStyle w:val="StyleUnderline"/>
          <w:highlight w:val="green"/>
        </w:rPr>
        <w:t>merger policy is effectively agency-administered with limited ex ante mechanisms for workers to challenge them outside of Tunney Act proceedings</w:t>
      </w:r>
      <w:r w:rsidRPr="002625A5">
        <w:rPr>
          <w:rStyle w:val="StyleUnderline"/>
        </w:rPr>
        <w:t xml:space="preserve"> which require judicial approval of consent decrees.</w:t>
      </w:r>
      <w:r w:rsidRPr="002625A5">
        <w:rPr>
          <w:sz w:val="16"/>
        </w:rPr>
        <w:t xml:space="preserve"> 48 </w:t>
      </w:r>
      <w:r w:rsidRPr="002625A5">
        <w:rPr>
          <w:rStyle w:val="Emphasis"/>
        </w:rPr>
        <w:t xml:space="preserve">Under the Tunney Act, </w:t>
      </w:r>
      <w:r w:rsidRPr="002625A5">
        <w:rPr>
          <w:rStyle w:val="Emphasis"/>
          <w:highlight w:val="green"/>
        </w:rPr>
        <w:t>a federal judge can enter a proposed antitrust consent decree only if she finds it "in the public interest"</w:t>
      </w:r>
      <w:r w:rsidRPr="002625A5">
        <w:rPr>
          <w:sz w:val="16"/>
        </w:rPr>
        <w:t xml:space="preserve"> </w:t>
      </w:r>
      <w:r w:rsidRPr="002625A5">
        <w:rPr>
          <w:rStyle w:val="StyleUnderline"/>
        </w:rPr>
        <w:t xml:space="preserve">after considering "the impact of entry of such judgment upon ... the public generally and individuals alleging specific injury from the violations set forth in the complaint." </w:t>
      </w:r>
      <w:r w:rsidRPr="002625A5">
        <w:rPr>
          <w:sz w:val="16"/>
        </w:rPr>
        <w:t xml:space="preserve">4 9 </w:t>
      </w:r>
      <w:r w:rsidRPr="004638A2">
        <w:rPr>
          <w:rStyle w:val="StyleUnderline"/>
        </w:rPr>
        <w:t>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w:t>
      </w:r>
      <w:r w:rsidRPr="004638A2">
        <w:rPr>
          <w:sz w:val="16"/>
        </w:rPr>
        <w:t>50</w:t>
      </w:r>
    </w:p>
    <w:p w14:paraId="73361288" w14:textId="77777777" w:rsidR="00AE7C43" w:rsidRPr="002625A5" w:rsidRDefault="00AE7C43" w:rsidP="00AE7C43">
      <w:pPr>
        <w:spacing w:after="0"/>
        <w:rPr>
          <w:sz w:val="16"/>
        </w:rPr>
      </w:pPr>
      <w:r w:rsidRPr="004638A2">
        <w:rPr>
          <w:sz w:val="16"/>
        </w:rPr>
        <w:t xml:space="preserve">But </w:t>
      </w:r>
      <w:r w:rsidRPr="004638A2">
        <w:rPr>
          <w:rStyle w:val="StyleUnderline"/>
        </w:rPr>
        <w:t>while Congress instructed courts in the Tunney Act and subsequent amendments to review consent</w:t>
      </w:r>
      <w:r w:rsidRPr="002625A5">
        <w:rPr>
          <w:rStyle w:val="StyleUnderline"/>
        </w:rPr>
        <w:t xml:space="preserve"> decrees' comportment with the "public interest," </w:t>
      </w:r>
      <w:r w:rsidRPr="002625A5">
        <w:rPr>
          <w:rStyle w:val="StyleUnderline"/>
          <w:highlight w:val="green"/>
        </w:rPr>
        <w:t>courts have abdicated their role</w:t>
      </w:r>
      <w:r w:rsidRPr="002625A5">
        <w:rPr>
          <w:rStyle w:val="StyleUnderline"/>
        </w:rPr>
        <w:t xml:space="preserve"> by deferring to the Attorney General's discretion and raising the bar for intervention in Tunney Act proceedings.</w:t>
      </w:r>
      <w:r w:rsidRPr="002625A5">
        <w:rPr>
          <w:sz w:val="16"/>
        </w:rPr>
        <w:t xml:space="preserve"> 5 ' </w:t>
      </w:r>
      <w:r w:rsidRPr="002625A5">
        <w:rPr>
          <w:rStyle w:val="Emphasis"/>
          <w:highlight w:val="green"/>
        </w:rPr>
        <w:t>Even after Congress imposed more stringent</w:t>
      </w:r>
      <w:r w:rsidRPr="006552C7">
        <w:rPr>
          <w:rStyle w:val="Emphasis"/>
          <w:highlight w:val="green"/>
        </w:rPr>
        <w:t xml:space="preserve"> </w:t>
      </w:r>
      <w:r w:rsidRPr="002625A5">
        <w:rPr>
          <w:rStyle w:val="Emphasis"/>
          <w:highlight w:val="green"/>
        </w:rPr>
        <w:t>requirements</w:t>
      </w:r>
      <w:r w:rsidRPr="002625A5">
        <w:rPr>
          <w:rStyle w:val="Emphasis"/>
        </w:rPr>
        <w:t xml:space="preserve"> on reviewing courts-</w:t>
      </w:r>
      <w:r w:rsidRPr="002625A5">
        <w:rPr>
          <w:rStyle w:val="Emphasis"/>
          <w:highlight w:val="green"/>
        </w:rPr>
        <w:t>mandating</w:t>
      </w:r>
      <w:r w:rsidRPr="002625A5">
        <w:rPr>
          <w:rStyle w:val="Emphasis"/>
        </w:rPr>
        <w:t xml:space="preserve"> </w:t>
      </w:r>
      <w:r w:rsidRPr="002625A5">
        <w:rPr>
          <w:rStyle w:val="Emphasis"/>
          <w:highlight w:val="green"/>
        </w:rPr>
        <w:t>consideration of public</w:t>
      </w:r>
      <w:r w:rsidRPr="006552C7">
        <w:rPr>
          <w:rStyle w:val="Emphasis"/>
          <w:highlight w:val="green"/>
        </w:rPr>
        <w:t xml:space="preserve"> </w:t>
      </w:r>
      <w:r w:rsidRPr="002625A5">
        <w:rPr>
          <w:rStyle w:val="Emphasis"/>
          <w:highlight w:val="green"/>
        </w:rPr>
        <w:t>interest factors-not a single court has challenged a consent decree</w:t>
      </w:r>
      <w:r w:rsidRPr="002625A5">
        <w:rPr>
          <w:rStyle w:val="Emphasis"/>
        </w:rPr>
        <w:t>.</w:t>
      </w:r>
      <w:r w:rsidRPr="002625A5">
        <w:rPr>
          <w:sz w:val="16"/>
        </w:rPr>
        <w:t xml:space="preserve">5 2 </w:t>
      </w:r>
      <w:r w:rsidRPr="002625A5">
        <w:rPr>
          <w:rStyle w:val="Emphasis"/>
          <w:highlight w:val="green"/>
        </w:rPr>
        <w:t>And</w:t>
      </w:r>
      <w:r w:rsidRPr="002625A5">
        <w:rPr>
          <w:rStyle w:val="Emphasis"/>
        </w:rPr>
        <w:t xml:space="preserve"> certainly </w:t>
      </w:r>
      <w:r w:rsidRPr="002625A5">
        <w:rPr>
          <w:rStyle w:val="Emphasis"/>
          <w:highlight w:val="green"/>
        </w:rPr>
        <w:t>no court has rejected a proposed final judgment on grounds that a</w:t>
      </w:r>
      <w:r w:rsidRPr="006552C7">
        <w:rPr>
          <w:rStyle w:val="Emphasis"/>
          <w:highlight w:val="green"/>
        </w:rPr>
        <w:t xml:space="preserve"> </w:t>
      </w:r>
      <w:r w:rsidRPr="002625A5">
        <w:rPr>
          <w:rStyle w:val="Emphasis"/>
          <w:highlight w:val="green"/>
        </w:rPr>
        <w:t>merger was not in the public interest due to its labor market effects</w:t>
      </w:r>
      <w:r w:rsidRPr="002625A5">
        <w:rPr>
          <w:sz w:val="16"/>
        </w:rPr>
        <w:t xml:space="preserve"> (or </w:t>
      </w:r>
      <w:proofErr w:type="gramStart"/>
      <w:r w:rsidRPr="002625A5">
        <w:rPr>
          <w:sz w:val="16"/>
        </w:rPr>
        <w:t>an antitrust</w:t>
      </w:r>
      <w:proofErr w:type="gramEnd"/>
      <w:r w:rsidRPr="002625A5">
        <w:rPr>
          <w:sz w:val="16"/>
        </w:rPr>
        <w:t xml:space="preserve">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affiliates.5 4 The CWA submitted briefs as part of the Tunney Act proceeding stating its approval for the decree, and while the district court cited that favorably in its approval, it made clear that the interests of the employees was not within its Tunney Act review:</w:t>
      </w:r>
    </w:p>
    <w:p w14:paraId="7C71F0DA" w14:textId="77777777" w:rsidR="00AE7C43" w:rsidRPr="002625A5" w:rsidRDefault="00AE7C43" w:rsidP="00AE7C43">
      <w:pPr>
        <w:spacing w:after="0"/>
        <w:rPr>
          <w:sz w:val="16"/>
        </w:rPr>
      </w:pPr>
      <w:r w:rsidRPr="002625A5">
        <w:rPr>
          <w:sz w:val="16"/>
        </w:rPr>
        <w:t xml:space="preserve">The purpose of the divestiture is to establish conditions which will prevent the type of anticompetitive activities which the government has charged </w:t>
      </w:r>
      <w:proofErr w:type="gramStart"/>
      <w:r w:rsidRPr="002625A5">
        <w:rPr>
          <w:sz w:val="16"/>
        </w:rPr>
        <w:t>in</w:t>
      </w:r>
      <w:proofErr w:type="gramEnd"/>
      <w:r w:rsidRPr="002625A5">
        <w:rPr>
          <w:sz w:val="16"/>
        </w:rPr>
        <w:t xml:space="preserve"> its complaints . . . . These activities, and hence the settlement of the lawsuits, do not involve AT&amp;T's labor relations and ... have nothing to do with the [CWA] or its relationship with the Bell System. 55</w:t>
      </w:r>
    </w:p>
    <w:p w14:paraId="3A31C85E" w14:textId="77777777" w:rsidR="00AE7C43" w:rsidRPr="002625A5" w:rsidRDefault="00AE7C43" w:rsidP="00AE7C43">
      <w:pPr>
        <w:spacing w:after="0"/>
        <w:rPr>
          <w:sz w:val="16"/>
        </w:rPr>
      </w:pPr>
      <w:r w:rsidRPr="002625A5">
        <w:rPr>
          <w:sz w:val="16"/>
        </w:rPr>
        <w:t xml:space="preserve">The court cited the Clayton and Norris-LaGuardia Act's statutory exemption of labor from the antitrust </w:t>
      </w:r>
      <w:proofErr w:type="gramStart"/>
      <w:r w:rsidRPr="002625A5">
        <w:rPr>
          <w:sz w:val="16"/>
        </w:rPr>
        <w:t>laws as</w:t>
      </w:r>
      <w:proofErr w:type="gramEnd"/>
      <w:r w:rsidRPr="002625A5">
        <w:rPr>
          <w:sz w:val="16"/>
        </w:rPr>
        <w:t xml:space="preserve"> supporting the proposition that employees impacted by divestiture were not properly a subject of consideration in a Tunney Act review. 56</w:t>
      </w:r>
    </w:p>
    <w:p w14:paraId="22E08AA7" w14:textId="77777777" w:rsidR="00AE7C43" w:rsidRDefault="00AE7C43" w:rsidP="00AE7C43">
      <w:pPr>
        <w:spacing w:after="0"/>
        <w:rPr>
          <w:rStyle w:val="Emphasis"/>
        </w:rPr>
      </w:pPr>
      <w:r w:rsidRPr="002625A5">
        <w:rPr>
          <w:sz w:val="16"/>
        </w:rPr>
        <w:t xml:space="preserve">Additionally, the Hart-Scott-Rodino Act forbids the FTC from disclosing merger review documents submitted by merging parties to the 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t>
      </w:r>
      <w:r w:rsidRPr="002625A5">
        <w:rPr>
          <w:rStyle w:val="StyleUnderline"/>
        </w:rPr>
        <w:t>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postmerger).</w:t>
      </w:r>
      <w:r w:rsidRPr="002625A5">
        <w:rPr>
          <w:sz w:val="16"/>
        </w:rPr>
        <w:t xml:space="preserve"> 60 Having </w:t>
      </w:r>
      <w:r w:rsidRPr="002625A5">
        <w:rPr>
          <w:rStyle w:val="Emphasis"/>
          <w:highlight w:val="green"/>
        </w:rPr>
        <w:t>robust agency intervention on behalf of workers is a</w:t>
      </w:r>
      <w:r w:rsidRPr="006552C7">
        <w:rPr>
          <w:rStyle w:val="Emphasis"/>
          <w:highlight w:val="green"/>
        </w:rPr>
        <w:t xml:space="preserve"> </w:t>
      </w:r>
      <w:r w:rsidRPr="002625A5">
        <w:rPr>
          <w:rStyle w:val="Emphasis"/>
          <w:highlight w:val="green"/>
        </w:rPr>
        <w:t>critical institutional bulwark to ensure adequate representation of their</w:t>
      </w:r>
      <w:r w:rsidRPr="006552C7">
        <w:rPr>
          <w:rStyle w:val="Emphasis"/>
          <w:highlight w:val="green"/>
        </w:rPr>
        <w:t xml:space="preserve"> </w:t>
      </w:r>
      <w:r w:rsidRPr="002625A5">
        <w:rPr>
          <w:rStyle w:val="Emphasis"/>
          <w:highlight w:val="green"/>
        </w:rPr>
        <w:t>interests in merger review</w:t>
      </w:r>
      <w:r w:rsidRPr="002625A5">
        <w:rPr>
          <w:rStyle w:val="Emphasis"/>
        </w:rPr>
        <w:t xml:space="preserve">. </w:t>
      </w:r>
    </w:p>
    <w:p w14:paraId="1B33ED9B" w14:textId="77777777" w:rsidR="00AE7C43" w:rsidRDefault="00AE7C43" w:rsidP="00AE7C43">
      <w:pPr>
        <w:rPr>
          <w:rStyle w:val="Emphasis"/>
        </w:rPr>
      </w:pPr>
    </w:p>
    <w:p w14:paraId="322F0AFB" w14:textId="77777777" w:rsidR="00AE7C43" w:rsidRDefault="00AE7C43" w:rsidP="00AE7C43">
      <w:pPr>
        <w:pStyle w:val="Heading4"/>
      </w:pPr>
      <w:r>
        <w:t>The airline industry is an entrenched oligopoly – reinvigorating the public interest standard in merger review is key</w:t>
      </w:r>
    </w:p>
    <w:p w14:paraId="51C51773" w14:textId="77777777" w:rsidR="00AE7C43" w:rsidRPr="00C8697C" w:rsidRDefault="00AE7C43" w:rsidP="00AE7C43">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https://ssrn.com/abstract=5457494 or </w:t>
      </w:r>
      <w:r w:rsidRPr="00C8697C">
        <w:t>http://dx.doi.org/10.2139/ssrn.5457494)//LJ</w:t>
      </w:r>
    </w:p>
    <w:p w14:paraId="11216F92" w14:textId="77777777" w:rsidR="00AE7C43" w:rsidRPr="005C3086" w:rsidRDefault="00AE7C43" w:rsidP="00AE7C43">
      <w:pPr>
        <w:spacing w:after="0"/>
        <w:rPr>
          <w:sz w:val="16"/>
        </w:rPr>
      </w:pPr>
      <w:r w:rsidRPr="005C3086">
        <w:rPr>
          <w:sz w:val="16"/>
        </w:rPr>
        <w:t>III. THE ROUTE FORWARD</w:t>
      </w:r>
    </w:p>
    <w:p w14:paraId="4AC1F0E1" w14:textId="77777777" w:rsidR="00AE7C43" w:rsidRPr="005C3086" w:rsidRDefault="00AE7C43" w:rsidP="00AE7C43">
      <w:pPr>
        <w:spacing w:after="0"/>
        <w:rPr>
          <w:sz w:val="16"/>
        </w:rPr>
      </w:pPr>
      <w:r w:rsidRPr="005C3086">
        <w:rPr>
          <w:sz w:val="16"/>
        </w:rPr>
        <w:t xml:space="preserve">As Part II </w:t>
      </w:r>
      <w:proofErr w:type="gramStart"/>
      <w:r w:rsidRPr="005C3086">
        <w:rPr>
          <w:sz w:val="16"/>
        </w:rPr>
        <w:t>exposed</w:t>
      </w:r>
      <w:proofErr w:type="gramEnd"/>
      <w:r w:rsidRPr="005C3086">
        <w:rPr>
          <w:sz w:val="16"/>
        </w:rPr>
        <w:t xml:space="preserve">, the </w:t>
      </w:r>
      <w:r w:rsidRPr="00C8697C">
        <w:rPr>
          <w:rStyle w:val="StyleUnderline"/>
        </w:rPr>
        <w:t xml:space="preserve">DOJ’s approach to merger analysis in the airline industry has </w:t>
      </w:r>
      <w:proofErr w:type="gramStart"/>
      <w:r w:rsidRPr="00C8697C">
        <w:rPr>
          <w:rStyle w:val="StyleUnderline"/>
        </w:rPr>
        <w:t>left</w:t>
      </w:r>
      <w:proofErr w:type="gramEnd"/>
      <w:r w:rsidRPr="00C8697C">
        <w:rPr>
          <w:rStyle w:val="StyleUnderline"/>
        </w:rPr>
        <w:t xml:space="preserve"> consumers worse off. Airlines continue reporting billions in profits while consumers feel the impact of reduced competition</w:t>
      </w:r>
      <w:r w:rsidRPr="005C3086">
        <w:rPr>
          <w:sz w:val="16"/>
        </w:rPr>
        <w:t xml:space="preserve">.248 </w:t>
      </w:r>
      <w:r w:rsidRPr="00C8697C">
        <w:rPr>
          <w:rStyle w:val="StyleUnderline"/>
        </w:rPr>
        <w:t>This Part</w:t>
      </w:r>
      <w:r w:rsidRPr="005C3086">
        <w:rPr>
          <w:sz w:val="16"/>
        </w:rPr>
        <w:t xml:space="preserve"> begins by </w:t>
      </w:r>
      <w:r w:rsidRPr="00C8697C">
        <w:rPr>
          <w:rStyle w:val="StyleUnderline"/>
        </w:rPr>
        <w:t>recommend</w:t>
      </w:r>
      <w:r w:rsidRPr="005C3086">
        <w:rPr>
          <w:sz w:val="16"/>
        </w:rPr>
        <w:t xml:space="preserve">ing </w:t>
      </w:r>
      <w:r w:rsidRPr="00C8697C">
        <w:rPr>
          <w:rStyle w:val="StyleUnderline"/>
        </w:rPr>
        <w:t xml:space="preserve">the </w:t>
      </w:r>
      <w:proofErr w:type="gramStart"/>
      <w:r w:rsidRPr="00C8697C">
        <w:rPr>
          <w:rStyle w:val="StyleUnderline"/>
        </w:rPr>
        <w:t>antitrust moonshot</w:t>
      </w:r>
      <w:proofErr w:type="gramEnd"/>
      <w:r w:rsidRPr="00C8697C">
        <w:rPr>
          <w:rStyle w:val="StyleUnderline"/>
        </w:rPr>
        <w:t xml:space="preserve"> solution: </w:t>
      </w:r>
      <w:r w:rsidRPr="00EC6491">
        <w:rPr>
          <w:rStyle w:val="StyleUnderline"/>
          <w:highlight w:val="green"/>
        </w:rPr>
        <w:t>break up the airlines</w:t>
      </w:r>
      <w:r w:rsidRPr="00C8697C">
        <w:rPr>
          <w:rStyle w:val="StyleUnderline"/>
        </w:rPr>
        <w:t>.</w:t>
      </w:r>
      <w:r w:rsidRPr="005C3086">
        <w:rPr>
          <w:sz w:val="16"/>
        </w:rPr>
        <w:t xml:space="preserve"> It explains how the </w:t>
      </w:r>
      <w:r w:rsidRPr="00C8697C">
        <w:rPr>
          <w:rStyle w:val="StyleUnderline"/>
        </w:rPr>
        <w:t>renewed interest in breaking up monopolies should extend to this oligopoly</w:t>
      </w:r>
      <w:r w:rsidRPr="005C3086">
        <w:rPr>
          <w:sz w:val="16"/>
        </w:rPr>
        <w:t xml:space="preserve">. This proposal is tempered, though, </w:t>
      </w:r>
      <w:r w:rsidRPr="00C8697C">
        <w:rPr>
          <w:rStyle w:val="StyleUnderline"/>
        </w:rPr>
        <w:t xml:space="preserve">given there may </w:t>
      </w:r>
      <w:r w:rsidRPr="00EC6491">
        <w:rPr>
          <w:rStyle w:val="StyleUnderline"/>
          <w:highlight w:val="green"/>
        </w:rPr>
        <w:t xml:space="preserve">not </w:t>
      </w:r>
      <w:r w:rsidRPr="00C8697C">
        <w:rPr>
          <w:rStyle w:val="StyleUnderline"/>
        </w:rPr>
        <w:t xml:space="preserve">be </w:t>
      </w:r>
      <w:r w:rsidRPr="00EC6491">
        <w:rPr>
          <w:rStyle w:val="StyleUnderline"/>
          <w:highlight w:val="green"/>
        </w:rPr>
        <w:t xml:space="preserve">sufficient political </w:t>
      </w:r>
      <w:r w:rsidRPr="00C8697C">
        <w:rPr>
          <w:rStyle w:val="StyleUnderline"/>
        </w:rPr>
        <w:t>will to make this move</w:t>
      </w:r>
      <w:r w:rsidRPr="005C3086">
        <w:rPr>
          <w:sz w:val="16"/>
        </w:rPr>
        <w:t xml:space="preserve">. Given this practicality, </w:t>
      </w:r>
      <w:r w:rsidRPr="00C8697C">
        <w:rPr>
          <w:rStyle w:val="StyleUnderline"/>
        </w:rPr>
        <w:t xml:space="preserve">this Part then provides a series of </w:t>
      </w:r>
      <w:r w:rsidRPr="00EC6491">
        <w:rPr>
          <w:rStyle w:val="StyleUnderline"/>
          <w:highlight w:val="green"/>
        </w:rPr>
        <w:t xml:space="preserve">solutions </w:t>
      </w:r>
      <w:r w:rsidRPr="00C8697C">
        <w:rPr>
          <w:rStyle w:val="StyleUnderline"/>
        </w:rPr>
        <w:t xml:space="preserve">to </w:t>
      </w:r>
      <w:r w:rsidRPr="00EC6491">
        <w:rPr>
          <w:rStyle w:val="StyleUnderline"/>
          <w:highlight w:val="green"/>
        </w:rPr>
        <w:t xml:space="preserve">reform the </w:t>
      </w:r>
      <w:r w:rsidRPr="00C8697C">
        <w:rPr>
          <w:rStyle w:val="StyleUnderline"/>
        </w:rPr>
        <w:t xml:space="preserve">airline </w:t>
      </w:r>
      <w:r w:rsidRPr="00EC6491">
        <w:rPr>
          <w:rStyle w:val="StyleUnderline"/>
          <w:highlight w:val="green"/>
        </w:rPr>
        <w:t>industry as it currently stands</w:t>
      </w:r>
      <w:r w:rsidRPr="00C8697C">
        <w:rPr>
          <w:rStyle w:val="StyleUnderline"/>
        </w:rPr>
        <w:t>.</w:t>
      </w:r>
      <w:r w:rsidRPr="005C3086">
        <w:rPr>
          <w:sz w:val="16"/>
        </w:rPr>
        <w:t xml:space="preserve"> These solutions will not undo damage caused by years of failed merger oversight; rather, they serve to stave off further harm.</w:t>
      </w:r>
    </w:p>
    <w:p w14:paraId="0D42D476" w14:textId="77777777" w:rsidR="00AE7C43" w:rsidRPr="005C3086" w:rsidRDefault="00AE7C43" w:rsidP="00AE7C43">
      <w:pPr>
        <w:spacing w:after="0"/>
        <w:rPr>
          <w:sz w:val="16"/>
        </w:rPr>
      </w:pPr>
      <w:r w:rsidRPr="005C3086">
        <w:rPr>
          <w:sz w:val="16"/>
        </w:rPr>
        <w:t>A. The Case for Breaking up the U.S. Airline Oligopoly</w:t>
      </w:r>
    </w:p>
    <w:p w14:paraId="57DD7BD9" w14:textId="77777777" w:rsidR="00AE7C43" w:rsidRPr="005C3086" w:rsidRDefault="00AE7C43" w:rsidP="00AE7C43">
      <w:pPr>
        <w:spacing w:after="0"/>
        <w:rPr>
          <w:sz w:val="16"/>
        </w:rPr>
      </w:pPr>
      <w:r w:rsidRPr="00C8697C">
        <w:rPr>
          <w:rStyle w:val="StyleUnderline"/>
        </w:rPr>
        <w:t>The persistent pattern of coordinated output and pricing</w:t>
      </w:r>
      <w:r w:rsidRPr="005C3086">
        <w:rPr>
          <w:sz w:val="16"/>
        </w:rPr>
        <w:t xml:space="preserve"> detailed in Part II </w:t>
      </w:r>
      <w:r w:rsidRPr="00C8697C">
        <w:rPr>
          <w:rStyle w:val="StyleUnderline"/>
        </w:rPr>
        <w:t>demonstrates limited remedies have failed to address the fundamental market structure enabling anticompetitive conduct</w:t>
      </w:r>
      <w:r w:rsidRPr="005C3086">
        <w:rPr>
          <w:sz w:val="16"/>
        </w:rPr>
        <w:t>.249 The time has come to consider the ultimate antitrust remedy: breaking up the airline oligopoly.</w:t>
      </w:r>
    </w:p>
    <w:p w14:paraId="66E50A86" w14:textId="77777777" w:rsidR="00AE7C43" w:rsidRPr="005C3086" w:rsidRDefault="00AE7C43" w:rsidP="00AE7C43">
      <w:pPr>
        <w:spacing w:after="0"/>
        <w:rPr>
          <w:sz w:val="16"/>
        </w:rPr>
      </w:pPr>
      <w:r w:rsidRPr="005C3086">
        <w:rPr>
          <w:sz w:val="16"/>
        </w:rPr>
        <w:t xml:space="preserve">Courts possess equitable power to impose structural remedies to antitrust violations.250 While market power alone does not violate antitrust law, </w:t>
      </w:r>
      <w:r w:rsidRPr="00587F02">
        <w:rPr>
          <w:rStyle w:val="StyleUnderline"/>
        </w:rPr>
        <w:t xml:space="preserve">proof of impermissible trade restraint can justify dramatic intervention. </w:t>
      </w:r>
      <w:r w:rsidRPr="00587F02">
        <w:rPr>
          <w:rStyle w:val="Emphasis"/>
        </w:rPr>
        <w:t xml:space="preserve">This includes industry break-ups </w:t>
      </w:r>
      <w:r w:rsidRPr="00EC6491">
        <w:rPr>
          <w:rStyle w:val="Emphasis"/>
          <w:highlight w:val="green"/>
        </w:rPr>
        <w:t xml:space="preserve">that create new market participants or enable existing competitors to compete </w:t>
      </w:r>
      <w:r w:rsidRPr="004638A2">
        <w:rPr>
          <w:rStyle w:val="Emphasis"/>
        </w:rPr>
        <w:t>more effectively</w:t>
      </w:r>
      <w:r w:rsidRPr="00587F02">
        <w:rPr>
          <w:rStyle w:val="StyleUnderline"/>
        </w:rPr>
        <w:t>.</w:t>
      </w:r>
      <w:r w:rsidRPr="005C3086">
        <w:rPr>
          <w:sz w:val="16"/>
        </w:rPr>
        <w:t>251</w:t>
      </w:r>
    </w:p>
    <w:p w14:paraId="7BD19696" w14:textId="77777777" w:rsidR="00AE7C43" w:rsidRPr="005C3086" w:rsidRDefault="00AE7C43" w:rsidP="00AE7C43">
      <w:pPr>
        <w:spacing w:after="0"/>
        <w:rPr>
          <w:sz w:val="16"/>
        </w:rPr>
      </w:pPr>
      <w:r w:rsidRPr="005C3086">
        <w:rPr>
          <w:sz w:val="16"/>
        </w:rPr>
        <w:t xml:space="preserve">The </w:t>
      </w:r>
      <w:r w:rsidRPr="00587F02">
        <w:rPr>
          <w:rStyle w:val="StyleUnderline"/>
        </w:rPr>
        <w:t xml:space="preserve">airline industry’s </w:t>
      </w:r>
      <w:r w:rsidRPr="004638A2">
        <w:rPr>
          <w:rStyle w:val="StyleUnderline"/>
        </w:rPr>
        <w:t>history of recidivism reinforces the need for structural intervention</w:t>
      </w:r>
      <w:r w:rsidRPr="005C3086">
        <w:rPr>
          <w:sz w:val="16"/>
        </w:rPr>
        <w:t xml:space="preserve">. Airlines that have colluded before typically do so again; </w:t>
      </w:r>
      <w:r w:rsidRPr="00EC6491">
        <w:rPr>
          <w:rStyle w:val="StyleUnderline"/>
          <w:highlight w:val="green"/>
        </w:rPr>
        <w:t xml:space="preserve">decades of allegations suggest </w:t>
      </w:r>
      <w:r w:rsidRPr="00587F02">
        <w:rPr>
          <w:rStyle w:val="StyleUnderline"/>
        </w:rPr>
        <w:t xml:space="preserve">that </w:t>
      </w:r>
      <w:r w:rsidRPr="00EC6491">
        <w:rPr>
          <w:rStyle w:val="StyleUnderline"/>
          <w:highlight w:val="green"/>
        </w:rPr>
        <w:t xml:space="preserve">behavioral remedies </w:t>
      </w:r>
      <w:r w:rsidRPr="00587F02">
        <w:rPr>
          <w:rStyle w:val="StyleUnderline"/>
        </w:rPr>
        <w:t xml:space="preserve">are </w:t>
      </w:r>
      <w:r w:rsidRPr="00EC6491">
        <w:rPr>
          <w:rStyle w:val="StyleUnderline"/>
          <w:highlight w:val="green"/>
        </w:rPr>
        <w:t>inadequate deterrents</w:t>
      </w:r>
      <w:r w:rsidRPr="00587F02">
        <w:rPr>
          <w:rStyle w:val="StyleUnderline"/>
        </w:rPr>
        <w:t>.</w:t>
      </w:r>
      <w:r w:rsidRPr="005C3086">
        <w:rPr>
          <w:sz w:val="16"/>
        </w:rPr>
        <w:t xml:space="preserve">252 Recent developments confirm this pattern continues. New evidence suggests </w:t>
      </w:r>
      <w:r w:rsidRPr="00EC6491">
        <w:rPr>
          <w:rStyle w:val="StyleUnderline"/>
          <w:highlight w:val="green"/>
        </w:rPr>
        <w:t>airlines</w:t>
      </w:r>
      <w:r w:rsidRPr="00587F02">
        <w:rPr>
          <w:rStyle w:val="StyleUnderline"/>
        </w:rPr>
        <w:t xml:space="preserve"> may now </w:t>
      </w:r>
      <w:r w:rsidRPr="00EC6491">
        <w:rPr>
          <w:rStyle w:val="StyleUnderline"/>
          <w:highlight w:val="green"/>
        </w:rPr>
        <w:t>use a</w:t>
      </w:r>
      <w:r w:rsidRPr="00587F02">
        <w:rPr>
          <w:rStyle w:val="StyleUnderline"/>
        </w:rPr>
        <w:t xml:space="preserve">rtificial </w:t>
      </w:r>
      <w:r w:rsidRPr="00EC6491">
        <w:rPr>
          <w:rStyle w:val="StyleUnderline"/>
          <w:highlight w:val="green"/>
        </w:rPr>
        <w:t>i</w:t>
      </w:r>
      <w:r w:rsidRPr="00587F02">
        <w:rPr>
          <w:rStyle w:val="StyleUnderline"/>
        </w:rPr>
        <w:t xml:space="preserve">ntelligence </w:t>
      </w:r>
      <w:r w:rsidRPr="00EC6491">
        <w:rPr>
          <w:rStyle w:val="StyleUnderline"/>
          <w:highlight w:val="green"/>
        </w:rPr>
        <w:t xml:space="preserve">to facilitate </w:t>
      </w:r>
      <w:r w:rsidRPr="00587F02">
        <w:rPr>
          <w:rStyle w:val="StyleUnderline"/>
        </w:rPr>
        <w:t xml:space="preserve">actionable </w:t>
      </w:r>
      <w:r w:rsidRPr="00EC6491">
        <w:rPr>
          <w:rStyle w:val="StyleUnderline"/>
          <w:highlight w:val="green"/>
        </w:rPr>
        <w:t>collusion</w:t>
      </w:r>
      <w:r w:rsidRPr="00EC6491">
        <w:rPr>
          <w:sz w:val="16"/>
          <w:highlight w:val="green"/>
        </w:rPr>
        <w:t>.</w:t>
      </w:r>
      <w:r w:rsidRPr="005C3086">
        <w:rPr>
          <w:sz w:val="16"/>
        </w:rPr>
        <w:t xml:space="preserve"> 253 </w:t>
      </w:r>
      <w:r w:rsidRPr="00587F02">
        <w:rPr>
          <w:rStyle w:val="StyleUnderline"/>
        </w:rPr>
        <w:t>Ongoing private litigation alleges pricing collusion between American Airlines and JetBlue.</w:t>
      </w:r>
      <w:r w:rsidRPr="005C3086">
        <w:rPr>
          <w:sz w:val="16"/>
        </w:rPr>
        <w:t xml:space="preserve">254 </w:t>
      </w:r>
      <w:r w:rsidRPr="00587F02">
        <w:rPr>
          <w:rStyle w:val="StyleUnderline"/>
        </w:rPr>
        <w:t>These cases represent a critical juncture; regulators should pursue fundamental structural change rather than the limited remedies imposed to date.</w:t>
      </w:r>
      <w:r w:rsidRPr="005C3086">
        <w:rPr>
          <w:sz w:val="16"/>
        </w:rPr>
        <w:t>255</w:t>
      </w:r>
    </w:p>
    <w:p w14:paraId="328AE584" w14:textId="77777777" w:rsidR="00AE7C43" w:rsidRPr="005C3086" w:rsidRDefault="00AE7C43" w:rsidP="00AE7C43">
      <w:pPr>
        <w:spacing w:after="0"/>
        <w:rPr>
          <w:sz w:val="16"/>
        </w:rPr>
      </w:pPr>
      <w:r w:rsidRPr="005C3086">
        <w:rPr>
          <w:sz w:val="16"/>
        </w:rPr>
        <w:t xml:space="preserve">The market structure data supports breaking up this oligopoly. As of 2015, one or two airlines controlled the majority of seats at 93 of the 100 largest U.S. airports, with a single airline dominating total domestic passenger traffic at 40 airports. 256 </w:t>
      </w:r>
      <w:r w:rsidRPr="00587F02">
        <w:rPr>
          <w:rStyle w:val="StyleUnderline"/>
        </w:rPr>
        <w:t xml:space="preserve">More troubling than concentration alone, </w:t>
      </w:r>
      <w:r w:rsidRPr="00EC6491">
        <w:rPr>
          <w:rStyle w:val="StyleUnderline"/>
          <w:highlight w:val="green"/>
        </w:rPr>
        <w:t xml:space="preserve">the industry </w:t>
      </w:r>
      <w:r w:rsidRPr="00587F02">
        <w:rPr>
          <w:rStyle w:val="StyleUnderline"/>
        </w:rPr>
        <w:t xml:space="preserve">has become </w:t>
      </w:r>
      <w:r w:rsidRPr="00EC6491">
        <w:rPr>
          <w:rStyle w:val="StyleUnderline"/>
          <w:highlight w:val="green"/>
        </w:rPr>
        <w:t xml:space="preserve">characterized by </w:t>
      </w:r>
      <w:r w:rsidRPr="00EC6491">
        <w:rPr>
          <w:rStyle w:val="Emphasis"/>
          <w:highlight w:val="green"/>
        </w:rPr>
        <w:t>a race-to-the-bottom in quality of services offered</w:t>
      </w:r>
      <w:r w:rsidRPr="005C3086">
        <w:rPr>
          <w:sz w:val="16"/>
        </w:rPr>
        <w:t xml:space="preserve">. Unlike other oligopolies that compete on quality while maintaining price discipline, </w:t>
      </w:r>
      <w:r w:rsidRPr="00587F02">
        <w:rPr>
          <w:rStyle w:val="StyleUnderline"/>
        </w:rPr>
        <w:t xml:space="preserve">airlines have </w:t>
      </w:r>
      <w:r w:rsidRPr="00EC6491">
        <w:rPr>
          <w:rStyle w:val="StyleUnderline"/>
          <w:highlight w:val="green"/>
        </w:rPr>
        <w:t xml:space="preserve">systematically degraded service while maintaining competitive </w:t>
      </w:r>
      <w:proofErr w:type="gramStart"/>
      <w:r w:rsidRPr="00EC6491">
        <w:rPr>
          <w:rStyle w:val="StyleUnderline"/>
          <w:highlight w:val="green"/>
        </w:rPr>
        <w:t>pricing</w:t>
      </w:r>
      <w:r w:rsidRPr="00587F02">
        <w:rPr>
          <w:rStyle w:val="StyleUnderline"/>
        </w:rPr>
        <w:t>—</w:t>
      </w:r>
      <w:proofErr w:type="gramEnd"/>
      <w:r w:rsidRPr="00587F02">
        <w:rPr>
          <w:rStyle w:val="StyleUnderline"/>
        </w:rPr>
        <w:t>the worst of both worlds for consumers</w:t>
      </w:r>
      <w:r w:rsidRPr="005C3086">
        <w:rPr>
          <w:sz w:val="16"/>
        </w:rPr>
        <w:t>.</w:t>
      </w:r>
    </w:p>
    <w:p w14:paraId="1593B785" w14:textId="77777777" w:rsidR="00AE7C43" w:rsidRPr="005C3086" w:rsidRDefault="00AE7C43" w:rsidP="00AE7C43">
      <w:pPr>
        <w:spacing w:after="0"/>
        <w:rPr>
          <w:sz w:val="16"/>
        </w:rPr>
      </w:pPr>
      <w:r w:rsidRPr="005C3086">
        <w:rPr>
          <w:sz w:val="16"/>
        </w:rPr>
        <w:t>In a restructured airline industry, coordination tools between carriers should be systematically dismantled unless they prove clear consumer benefits. Airlines currently use two primary coordination mechanisms: (1) alliances that coordinate schedules, share revenues, and jointly market flights; and (2) code-sharing arrangements that allow airlines to sell seats on each other’s flights under their own flight numbers. These tools facilitate market coordination and should be dulled, unless airlines can demonstrate genuine consumer benefits.257</w:t>
      </w:r>
    </w:p>
    <w:p w14:paraId="5EF4367E" w14:textId="77777777" w:rsidR="00AE7C43" w:rsidRPr="005C3086" w:rsidRDefault="00AE7C43" w:rsidP="00AE7C43">
      <w:pPr>
        <w:spacing w:after="0"/>
        <w:rPr>
          <w:sz w:val="16"/>
        </w:rPr>
      </w:pPr>
      <w:r w:rsidRPr="00EC6491">
        <w:rPr>
          <w:rStyle w:val="Emphasis"/>
          <w:highlight w:val="green"/>
        </w:rPr>
        <w:t>Regulators should adopt a surgical approach</w:t>
      </w:r>
      <w:r w:rsidRPr="005C3086">
        <w:rPr>
          <w:sz w:val="16"/>
        </w:rPr>
        <w:t xml:space="preserve">, preserving only elements that demonstrably lower fares or enhance service quality. Reciprocal frequent flyer programs and coordinated connections between complementary routes serving passengers can remain. However, </w:t>
      </w:r>
      <w:r w:rsidRPr="00587F02">
        <w:rPr>
          <w:rStyle w:val="StyleUnderline"/>
        </w:rPr>
        <w:t>revenue-sharing and market coordination, features of airline alliances, should go.</w:t>
      </w:r>
      <w:r w:rsidRPr="005C3086">
        <w:rPr>
          <w:sz w:val="16"/>
        </w:rPr>
        <w:t xml:space="preserve"> 258</w:t>
      </w:r>
    </w:p>
    <w:p w14:paraId="59DB5D0F" w14:textId="77777777" w:rsidR="00AE7C43" w:rsidRPr="005C3086" w:rsidRDefault="00AE7C43" w:rsidP="00AE7C43">
      <w:pPr>
        <w:spacing w:after="0"/>
        <w:rPr>
          <w:sz w:val="16"/>
        </w:rPr>
      </w:pPr>
      <w:r w:rsidRPr="005C3086">
        <w:rPr>
          <w:sz w:val="16"/>
        </w:rPr>
        <w:t xml:space="preserve">Contemporary </w:t>
      </w:r>
      <w:r w:rsidRPr="00587F02">
        <w:rPr>
          <w:rStyle w:val="StyleUnderline"/>
        </w:rPr>
        <w:t xml:space="preserve">antitrust </w:t>
      </w:r>
      <w:proofErr w:type="gramStart"/>
      <w:r w:rsidRPr="00587F02">
        <w:rPr>
          <w:rStyle w:val="StyleUnderline"/>
        </w:rPr>
        <w:t>scholarship</w:t>
      </w:r>
      <w:r w:rsidRPr="005C3086">
        <w:rPr>
          <w:sz w:val="16"/>
        </w:rPr>
        <w:t xml:space="preserve"> increasingly </w:t>
      </w:r>
      <w:r w:rsidRPr="00587F02">
        <w:rPr>
          <w:rStyle w:val="StyleUnderline"/>
        </w:rPr>
        <w:t>supports</w:t>
      </w:r>
      <w:proofErr w:type="gramEnd"/>
      <w:r w:rsidRPr="00587F02">
        <w:rPr>
          <w:rStyle w:val="StyleUnderline"/>
        </w:rPr>
        <w:t xml:space="preserve"> structural remedies for such concentrated markets.</w:t>
      </w:r>
      <w:r w:rsidRPr="005C3086">
        <w:rPr>
          <w:sz w:val="16"/>
        </w:rPr>
        <w:t xml:space="preserve"> While the Chicago School historically dismissed oligopoly concerns,259 the Neo-Brandeis movement advocates structural remedies to address concentrated market power.260 This intellectual shift provides support for aggressive enforcement,261 backed by empirical evidence that </w:t>
      </w:r>
      <w:r w:rsidRPr="00587F02">
        <w:rPr>
          <w:rStyle w:val="StyleUnderline"/>
        </w:rPr>
        <w:t>structural remedies more effectively curb future price increases than behavioral ones</w:t>
      </w:r>
      <w:r w:rsidRPr="005C3086">
        <w:rPr>
          <w:sz w:val="16"/>
        </w:rPr>
        <w:t>.262</w:t>
      </w:r>
    </w:p>
    <w:p w14:paraId="4F8DE7C2" w14:textId="77777777" w:rsidR="00AE7C43" w:rsidRPr="00587F02" w:rsidRDefault="00AE7C43" w:rsidP="00AE7C43">
      <w:pPr>
        <w:spacing w:after="0"/>
        <w:rPr>
          <w:rStyle w:val="StyleUnderline"/>
        </w:rPr>
      </w:pPr>
      <w:r w:rsidRPr="00EC6491">
        <w:rPr>
          <w:rStyle w:val="Emphasis"/>
          <w:highlight w:val="green"/>
        </w:rPr>
        <w:t>Even conservative antitrust frameworks support intervention</w:t>
      </w:r>
      <w:r w:rsidRPr="00EC6491">
        <w:rPr>
          <w:sz w:val="16"/>
          <w:highlight w:val="green"/>
        </w:rPr>
        <w:t xml:space="preserve"> </w:t>
      </w:r>
      <w:r w:rsidRPr="005C3086">
        <w:rPr>
          <w:sz w:val="16"/>
        </w:rPr>
        <w:t xml:space="preserve">here. Robert Bork, architect of modern deregulation theory, distinguished between monopolies resulting from superior efficiency and those created through merger.263 </w:t>
      </w:r>
      <w:r w:rsidRPr="00587F02">
        <w:rPr>
          <w:rStyle w:val="StyleUnderline"/>
        </w:rPr>
        <w:t xml:space="preserve">The </w:t>
      </w:r>
      <w:r w:rsidRPr="00EC6491">
        <w:rPr>
          <w:rStyle w:val="StyleUnderline"/>
          <w:highlight w:val="green"/>
        </w:rPr>
        <w:t>airline industry represents</w:t>
      </w:r>
      <w:r w:rsidRPr="00EC6491">
        <w:rPr>
          <w:sz w:val="16"/>
          <w:highlight w:val="green"/>
        </w:rPr>
        <w:t xml:space="preserve"> </w:t>
      </w:r>
      <w:r w:rsidRPr="005C3086">
        <w:rPr>
          <w:sz w:val="16"/>
        </w:rPr>
        <w:t xml:space="preserve">the latter—an </w:t>
      </w:r>
      <w:r w:rsidRPr="00EC6491">
        <w:rPr>
          <w:rStyle w:val="Emphasis"/>
          <w:highlight w:val="green"/>
        </w:rPr>
        <w:t>oligopoly by merger rather than innovation</w:t>
      </w:r>
      <w:r w:rsidRPr="00587F02">
        <w:rPr>
          <w:rStyle w:val="StyleUnderline"/>
        </w:rPr>
        <w:t>.</w:t>
      </w:r>
    </w:p>
    <w:p w14:paraId="1200D91E" w14:textId="77777777" w:rsidR="00AE7C43" w:rsidRPr="005C3086" w:rsidRDefault="00AE7C43" w:rsidP="00AE7C43">
      <w:pPr>
        <w:spacing w:after="0"/>
        <w:rPr>
          <w:sz w:val="16"/>
        </w:rPr>
      </w:pPr>
      <w:r w:rsidRPr="005C3086">
        <w:rPr>
          <w:sz w:val="16"/>
        </w:rPr>
        <w:t>Breaking up the airline oligopoly would address three critical structural barriers. First, the industry’s reliance on limited airport slots and gates creates natural barriers to entry—exploitable by incumbents through dominant hub positions. Structural separation would redistribute these infrastructure assets, enabling more effective competition by providing new entrants and smaller carriers access to previously monopolized facilities.</w:t>
      </w:r>
    </w:p>
    <w:p w14:paraId="45960CFE" w14:textId="77777777" w:rsidR="00AE7C43" w:rsidRPr="005C3086" w:rsidRDefault="00AE7C43" w:rsidP="00AE7C43">
      <w:pPr>
        <w:spacing w:after="0"/>
        <w:rPr>
          <w:sz w:val="16"/>
        </w:rPr>
      </w:pPr>
      <w:r w:rsidRPr="005C3086">
        <w:rPr>
          <w:sz w:val="16"/>
        </w:rPr>
        <w:t>Second, large airlines’ hub-and-spoke systems create network effects that systematically disadvantage smaller competitors.264 These advantages— where an airline’s service value increases with destinations served—become self-reinforcing, making it nearly impossible for point-to-point carriers to compete on routes dominated by hub carriers.</w:t>
      </w:r>
    </w:p>
    <w:p w14:paraId="287D55D9" w14:textId="77777777" w:rsidR="00AE7C43" w:rsidRPr="005C3086" w:rsidRDefault="00AE7C43" w:rsidP="00AE7C43">
      <w:pPr>
        <w:spacing w:after="0"/>
        <w:rPr>
          <w:sz w:val="16"/>
        </w:rPr>
      </w:pPr>
      <w:r w:rsidRPr="005C3086">
        <w:rPr>
          <w:sz w:val="16"/>
        </w:rPr>
        <w:t xml:space="preserve">While defenders of the current system would argue that hub networks provide greater destination variety at lower cost, this apparent efficiency masks several problems. Hub systems often force passengers into circuitous </w:t>
      </w:r>
      <w:proofErr w:type="gramStart"/>
      <w:r w:rsidRPr="005C3086">
        <w:rPr>
          <w:sz w:val="16"/>
        </w:rPr>
        <w:t>routings</w:t>
      </w:r>
      <w:proofErr w:type="gramEnd"/>
      <w:r w:rsidRPr="005C3086">
        <w:rPr>
          <w:sz w:val="16"/>
        </w:rPr>
        <w:t xml:space="preserve"> that add hours to journeys where direct service would be more efficient. Moreover, the “lower costs” on competitive routes are frequently subsidized by monopoly profits extracted from captive passengers on spoke routes—cross-subsidization that represents market manipulation rather than genuine efficiency. The dominance of entrenched hub carriers prevents the emergence of potentially more efficient point-to-point networks that could better serve consumer needs.265 Structural separation weakens these </w:t>
      </w:r>
      <w:proofErr w:type="gramStart"/>
      <w:r w:rsidRPr="005C3086">
        <w:rPr>
          <w:sz w:val="16"/>
        </w:rPr>
        <w:t>selfreinforcing</w:t>
      </w:r>
      <w:proofErr w:type="gramEnd"/>
      <w:r w:rsidRPr="005C3086">
        <w:rPr>
          <w:sz w:val="16"/>
        </w:rPr>
        <w:t xml:space="preserve"> advantages and enables the development of more efficient routing patterns that prioritize passenger convenience over carrier market control.</w:t>
      </w:r>
    </w:p>
    <w:p w14:paraId="6B533D0C" w14:textId="77777777" w:rsidR="00AE7C43" w:rsidRPr="005C3086" w:rsidRDefault="00AE7C43" w:rsidP="00AE7C43">
      <w:pPr>
        <w:spacing w:after="0"/>
        <w:rPr>
          <w:sz w:val="16"/>
        </w:rPr>
      </w:pPr>
      <w:r w:rsidRPr="005C3086">
        <w:rPr>
          <w:sz w:val="16"/>
        </w:rPr>
        <w:t xml:space="preserve">Third, </w:t>
      </w:r>
      <w:r w:rsidRPr="00EC6491">
        <w:rPr>
          <w:rStyle w:val="Emphasis"/>
          <w:highlight w:val="green"/>
        </w:rPr>
        <w:t xml:space="preserve">consolidation has created monopsony </w:t>
      </w:r>
      <w:r w:rsidRPr="00587F02">
        <w:rPr>
          <w:rStyle w:val="Emphasis"/>
        </w:rPr>
        <w:t xml:space="preserve">power </w:t>
      </w:r>
      <w:r w:rsidRPr="00EC6491">
        <w:rPr>
          <w:rStyle w:val="Emphasis"/>
          <w:highlight w:val="green"/>
        </w:rPr>
        <w:t>in specialized labor markets</w:t>
      </w:r>
      <w:r w:rsidRPr="00587F02">
        <w:rPr>
          <w:rStyle w:val="Emphasis"/>
        </w:rPr>
        <w:t xml:space="preserve">, particularly </w:t>
      </w:r>
      <w:r w:rsidRPr="00EC6491">
        <w:rPr>
          <w:rStyle w:val="Emphasis"/>
          <w:highlight w:val="green"/>
        </w:rPr>
        <w:t>for pilots and mechanics</w:t>
      </w:r>
      <w:r w:rsidRPr="005C3086">
        <w:rPr>
          <w:sz w:val="16"/>
        </w:rPr>
        <w:t xml:space="preserve">.266 This concentrated buying power suppresses wages and working conditions in ways that ultimately degrade service quality. </w:t>
      </w:r>
      <w:r w:rsidRPr="00EC6491">
        <w:rPr>
          <w:rStyle w:val="StyleUnderline"/>
          <w:highlight w:val="green"/>
        </w:rPr>
        <w:t>Breaking</w:t>
      </w:r>
      <w:r w:rsidRPr="00587F02">
        <w:rPr>
          <w:rStyle w:val="StyleUnderline"/>
        </w:rPr>
        <w:t xml:space="preserve"> up major airlines </w:t>
      </w:r>
      <w:r w:rsidRPr="00EC6491">
        <w:rPr>
          <w:rStyle w:val="StyleUnderline"/>
          <w:highlight w:val="green"/>
        </w:rPr>
        <w:t xml:space="preserve">would </w:t>
      </w:r>
      <w:r w:rsidRPr="00EC6491">
        <w:rPr>
          <w:rStyle w:val="Emphasis"/>
          <w:highlight w:val="green"/>
        </w:rPr>
        <w:t>increase labor market competition</w:t>
      </w:r>
      <w:r w:rsidRPr="00587F02">
        <w:rPr>
          <w:rStyle w:val="StyleUnderline"/>
        </w:rPr>
        <w:t>, potentially improving both working conditions and service quality as airlines compete for skilled workers</w:t>
      </w:r>
      <w:r w:rsidRPr="005C3086">
        <w:rPr>
          <w:sz w:val="16"/>
        </w:rPr>
        <w:t>.</w:t>
      </w:r>
    </w:p>
    <w:p w14:paraId="7359DFAE" w14:textId="77777777" w:rsidR="00AE7C43" w:rsidRPr="00587F02" w:rsidRDefault="00AE7C43" w:rsidP="00AE7C43">
      <w:pPr>
        <w:spacing w:after="0"/>
        <w:rPr>
          <w:rStyle w:val="StyleUnderline"/>
        </w:rPr>
      </w:pPr>
      <w:r w:rsidRPr="00587F02">
        <w:rPr>
          <w:rStyle w:val="StyleUnderline"/>
        </w:rPr>
        <w:t>Critics would likely argue that a break-up would be too “radical,”</w:t>
      </w:r>
      <w:r w:rsidRPr="005C3086">
        <w:rPr>
          <w:sz w:val="16"/>
        </w:rPr>
        <w:t xml:space="preserve">267 risking operational efficiency and international competitiveness.268 However, these concerns must be weighed against documented consumer harm from the current structure. Moreover, </w:t>
      </w:r>
      <w:r w:rsidRPr="00587F02">
        <w:rPr>
          <w:rStyle w:val="StyleUnderline"/>
        </w:rPr>
        <w:t>the industry’s poor service record suggests that current scale advantages, if they exist, are not benefiting consumers.</w:t>
      </w:r>
    </w:p>
    <w:p w14:paraId="59E70CD2" w14:textId="77777777" w:rsidR="00AE7C43" w:rsidRPr="005C3086" w:rsidRDefault="00AE7C43" w:rsidP="00AE7C43">
      <w:pPr>
        <w:spacing w:after="0"/>
        <w:rPr>
          <w:sz w:val="16"/>
        </w:rPr>
      </w:pPr>
      <w:r w:rsidRPr="005C3086">
        <w:rPr>
          <w:sz w:val="16"/>
        </w:rPr>
        <w:t>Others might question the pragmatism of this proposal, given courts’ historical reluctance to break up oligopolies.269 Yet judicial resistance represents a practical challenge, not a legal barrier. Courts show greater willingness to consider dramatic relief when presented with clear evidence of persistent anticompetitive conduct and failed remedies.270 Moreover, support for corporate break-ups currently enjoys bipartisan backing271— suggesting legislative action could be feasible if courts fail to act.272</w:t>
      </w:r>
    </w:p>
    <w:p w14:paraId="0FE3C2D0" w14:textId="77777777" w:rsidR="00AE7C43" w:rsidRPr="005C3086" w:rsidRDefault="00AE7C43" w:rsidP="00AE7C43">
      <w:pPr>
        <w:spacing w:after="0"/>
        <w:rPr>
          <w:sz w:val="16"/>
        </w:rPr>
      </w:pPr>
      <w:r w:rsidRPr="005C3086">
        <w:rPr>
          <w:sz w:val="16"/>
        </w:rPr>
        <w:t>B. How to Realign Merger Analysis</w:t>
      </w:r>
    </w:p>
    <w:p w14:paraId="2FB555F8" w14:textId="77777777" w:rsidR="00AE7C43" w:rsidRPr="00EC6491" w:rsidRDefault="00AE7C43" w:rsidP="00AE7C43">
      <w:pPr>
        <w:spacing w:after="0"/>
        <w:rPr>
          <w:sz w:val="16"/>
          <w:highlight w:val="green"/>
        </w:rPr>
      </w:pPr>
      <w:r w:rsidRPr="005C3086">
        <w:rPr>
          <w:sz w:val="16"/>
        </w:rPr>
        <w:t xml:space="preserve">A breakup is needed in the airline industry. But even while pursuing that ultimate remedy, </w:t>
      </w:r>
      <w:r w:rsidRPr="00EC6491">
        <w:rPr>
          <w:rStyle w:val="StyleUnderline"/>
          <w:highlight w:val="green"/>
        </w:rPr>
        <w:t>regulators can</w:t>
      </w:r>
      <w:r w:rsidRPr="00EC6491">
        <w:rPr>
          <w:sz w:val="16"/>
          <w:highlight w:val="green"/>
        </w:rPr>
        <w:t xml:space="preserve"> </w:t>
      </w:r>
      <w:r w:rsidRPr="005C3086">
        <w:rPr>
          <w:sz w:val="16"/>
        </w:rPr>
        <w:t xml:space="preserve">act immediately. They can </w:t>
      </w:r>
      <w:r w:rsidRPr="00EC6491">
        <w:rPr>
          <w:rStyle w:val="Emphasis"/>
          <w:highlight w:val="green"/>
        </w:rPr>
        <w:t>minimize harm from future mergers by retooling merger analysis</w:t>
      </w:r>
      <w:r w:rsidRPr="00EC6491">
        <w:rPr>
          <w:sz w:val="16"/>
          <w:highlight w:val="green"/>
        </w:rPr>
        <w:t>.</w:t>
      </w:r>
    </w:p>
    <w:p w14:paraId="5AAFCB9B" w14:textId="77777777" w:rsidR="00AE7C43" w:rsidRPr="00587F02" w:rsidRDefault="00AE7C43" w:rsidP="00AE7C43">
      <w:pPr>
        <w:spacing w:after="0"/>
        <w:rPr>
          <w:rStyle w:val="StyleUnderline"/>
        </w:rPr>
      </w:pPr>
      <w:r w:rsidRPr="005C3086">
        <w:rPr>
          <w:sz w:val="16"/>
        </w:rPr>
        <w:t xml:space="preserve">The first step is addressing Part II’s identified shortcomings by ensuring regulators consider all dimensions of competitive harm and apply appropriate skepticism to efficiency claims. The foundation lies in proper market definition. Current approaches narrowly focus on city-pair competition and miss the full scope of anticompetitive harm.273 Market definition should begin with consumer preferences and travel patterns. Some passengers view multiple routing options and connection possibilities as substitutes, while others prioritize direct flights or specific airports. Regulators should look beyond fiscal impact to consider route reduction, as well.274 </w:t>
      </w:r>
      <w:r w:rsidRPr="00587F02">
        <w:rPr>
          <w:rStyle w:val="StyleUnderline"/>
        </w:rPr>
        <w:t>Considering consumer preference provides a more complete picture of the anticompetitive harm of the merger</w:t>
      </w:r>
      <w:r w:rsidRPr="005C3086">
        <w:rPr>
          <w:sz w:val="16"/>
        </w:rPr>
        <w:t xml:space="preserve">.275 </w:t>
      </w:r>
      <w:r w:rsidRPr="00587F02">
        <w:rPr>
          <w:rStyle w:val="StyleUnderline"/>
        </w:rPr>
        <w:t>A consumer-centric approach would reveal broader competitive relationships obscured by traditional city-pair analysis.</w:t>
      </w:r>
    </w:p>
    <w:p w14:paraId="2522E236" w14:textId="77777777" w:rsidR="00AE7C43" w:rsidRPr="005C3086" w:rsidRDefault="00AE7C43" w:rsidP="00AE7C43">
      <w:pPr>
        <w:spacing w:after="0"/>
        <w:rPr>
          <w:sz w:val="16"/>
        </w:rPr>
      </w:pPr>
      <w:r w:rsidRPr="005C3086">
        <w:rPr>
          <w:sz w:val="16"/>
        </w:rPr>
        <w:t>Take a proposed merger involving a carrier with 10% of the market for flights from New York City to Las Vegas but 35% of the market for flights from La Guardia to Las Vegas specifically. Defining the relevant geographic market as La Guardia to Las Vegas rather than the broader NYC market more accurately assesses market power in an oligopoly structure.</w:t>
      </w:r>
    </w:p>
    <w:p w14:paraId="464CF07B" w14:textId="77777777" w:rsidR="00AE7C43" w:rsidRPr="005C3086" w:rsidRDefault="00AE7C43" w:rsidP="00AE7C43">
      <w:pPr>
        <w:spacing w:after="0"/>
        <w:rPr>
          <w:sz w:val="16"/>
        </w:rPr>
      </w:pPr>
      <w:r w:rsidRPr="005C3086">
        <w:rPr>
          <w:sz w:val="16"/>
        </w:rPr>
        <w:t>Beyond market definition, anticompetitive effects analysis must include potential competition. The Clayton Act bans mergers that risk substantially lessening competition in any relevant market 276 When incumbents eliminate potential competitors through consolidation, they foreclose opportunities that could have constrained market power. Airline merger review has systematically undervalued this future entry impact.</w:t>
      </w:r>
    </w:p>
    <w:p w14:paraId="10B287BC" w14:textId="77777777" w:rsidR="00AE7C43" w:rsidRPr="00587F02" w:rsidRDefault="00AE7C43" w:rsidP="00AE7C43">
      <w:pPr>
        <w:spacing w:after="0"/>
        <w:rPr>
          <w:rStyle w:val="StyleUnderline"/>
        </w:rPr>
      </w:pPr>
      <w:r w:rsidRPr="00587F02">
        <w:rPr>
          <w:rStyle w:val="StyleUnderline"/>
        </w:rPr>
        <w:t>Any proposed merger in this concentrated industry must also rigorously examine coordinated effects. Further consolidation strengthens an already problematic oligopoly.</w:t>
      </w:r>
      <w:r w:rsidRPr="005C3086">
        <w:rPr>
          <w:sz w:val="16"/>
        </w:rPr>
        <w:t xml:space="preserve"> The airline industry’s parallel pricing behavior creates a foundation for coordinated conduct that consolidation reinforces. Coordinated effects risks are strongest among legacy carriers but extend to any consolidation reducing meaningful competitors. </w:t>
      </w:r>
      <w:r w:rsidRPr="00587F02">
        <w:rPr>
          <w:rStyle w:val="StyleUnderline"/>
        </w:rPr>
        <w:t>Enhanced concentration entrenches tacit coordination, diminishing competition even among nonmerging carriers. Competitive harm is multiplied beyond immediate merger participants.</w:t>
      </w:r>
    </w:p>
    <w:p w14:paraId="2C0E041A" w14:textId="77777777" w:rsidR="00AE7C43" w:rsidRPr="005C3086" w:rsidRDefault="00AE7C43" w:rsidP="00AE7C43">
      <w:pPr>
        <w:spacing w:after="0"/>
        <w:rPr>
          <w:sz w:val="16"/>
        </w:rPr>
      </w:pPr>
      <w:r w:rsidRPr="005C3086">
        <w:rPr>
          <w:sz w:val="16"/>
        </w:rPr>
        <w:t xml:space="preserve">Given existing concentration, broader harm analysis increases the potential damage any merger poses. </w:t>
      </w:r>
      <w:r w:rsidRPr="005C3086">
        <w:rPr>
          <w:rStyle w:val="StyleUnderline"/>
        </w:rPr>
        <w:t>In highly concentrated markets, even modest competitive losses ripple through the entire industry.</w:t>
      </w:r>
      <w:r w:rsidRPr="005C3086">
        <w:rPr>
          <w:sz w:val="16"/>
        </w:rPr>
        <w:t xml:space="preserve"> This fundamentally shifts the </w:t>
      </w:r>
      <w:proofErr w:type="gramStart"/>
      <w:r w:rsidRPr="005C3086">
        <w:rPr>
          <w:sz w:val="16"/>
        </w:rPr>
        <w:t>balancing</w:t>
      </w:r>
      <w:proofErr w:type="gramEnd"/>
      <w:r w:rsidRPr="005C3086">
        <w:rPr>
          <w:sz w:val="16"/>
        </w:rPr>
        <w:t xml:space="preserve"> test. Greater potential harm demands both larger efficiency gains and ironclad evidence from merging parties.277</w:t>
      </w:r>
    </w:p>
    <w:p w14:paraId="30C013E4" w14:textId="77777777" w:rsidR="00AE7C43" w:rsidRPr="005C3086" w:rsidRDefault="00AE7C43" w:rsidP="00AE7C43">
      <w:pPr>
        <w:spacing w:after="0"/>
        <w:rPr>
          <w:sz w:val="16"/>
        </w:rPr>
      </w:pPr>
      <w:r w:rsidRPr="005C3086">
        <w:rPr>
          <w:sz w:val="16"/>
        </w:rPr>
        <w:t xml:space="preserve">Regulators should approach airline efficiency claims with deep skepticism.278 The industry’s track record is dismal; promised merger benefits consistently fail to materialize, while competitive harms prove lasting and severe. Nor is it sufficient for airlines to rely on speculative promises of future market entry. Potential competition fails to discipline the impact of airline mergers.279 </w:t>
      </w:r>
      <w:r w:rsidRPr="005C3086">
        <w:rPr>
          <w:rStyle w:val="Emphasis"/>
        </w:rPr>
        <w:t>In a market already plagued by coordination, the efficiency bar must be set prohibitively high. Mergers must be blocked unless efficiency evidence is overwhelming and benefits demonstrably outweigh expanded oligopoly risks.</w:t>
      </w:r>
    </w:p>
    <w:p w14:paraId="53C7DF61" w14:textId="77777777" w:rsidR="00AE7C43" w:rsidRPr="005C3086" w:rsidRDefault="00AE7C43" w:rsidP="00AE7C43">
      <w:pPr>
        <w:spacing w:after="0"/>
        <w:rPr>
          <w:sz w:val="16"/>
        </w:rPr>
      </w:pPr>
      <w:r w:rsidRPr="005C3086">
        <w:rPr>
          <w:sz w:val="16"/>
        </w:rPr>
        <w:t xml:space="preserve">These analytical changes are achievable. The DOJ has adopted broader market definitions and scrutinized efficiency claims in select cases.280 The key is consistency across all airline merger reviews. Critics may argue this approach would block all future airline mergers. This concern deserves serious </w:t>
      </w:r>
      <w:proofErr w:type="gramStart"/>
      <w:r w:rsidRPr="005C3086">
        <w:rPr>
          <w:sz w:val="16"/>
        </w:rPr>
        <w:t>consideration—</w:t>
      </w:r>
      <w:proofErr w:type="gramEnd"/>
      <w:r w:rsidRPr="005C3086">
        <w:rPr>
          <w:sz w:val="16"/>
        </w:rPr>
        <w:t>blocking an entire category of transactions represents a dramatic shift in enforcement policy. Yet the industry’s unique circumstances reflect the necessity of a dramatic shift to produce sound antitrust policy.</w:t>
      </w:r>
    </w:p>
    <w:p w14:paraId="35D16601" w14:textId="77777777" w:rsidR="00AE7C43" w:rsidRPr="005C3086" w:rsidRDefault="00AE7C43" w:rsidP="00AE7C43">
      <w:pPr>
        <w:spacing w:after="0"/>
        <w:rPr>
          <w:sz w:val="16"/>
        </w:rPr>
      </w:pPr>
      <w:r w:rsidRPr="005C3086">
        <w:rPr>
          <w:sz w:val="16"/>
        </w:rPr>
        <w:t>The DOJ has systematically underused Section 7’s prophylactic power in aviation, allowing merger after merger despite mounting evidence of competitive dysfunction. Traditional merger analysis assumes some level of healthy competition will persist post-merger. That assumption fails in markets where competition has already been substantially eliminated. In such contexts, a complete moratorium on further consolidation may serve the Clayton Act’s core purpose: preserving competitive market structures.</w:t>
      </w:r>
    </w:p>
    <w:p w14:paraId="3D42FF11" w14:textId="77777777" w:rsidR="00AE7C43" w:rsidRPr="005C3086" w:rsidRDefault="00AE7C43" w:rsidP="00AE7C43">
      <w:pPr>
        <w:spacing w:after="0"/>
        <w:rPr>
          <w:sz w:val="16"/>
        </w:rPr>
      </w:pPr>
      <w:r w:rsidRPr="005C3086">
        <w:rPr>
          <w:sz w:val="16"/>
        </w:rPr>
        <w:t>C. Building Comprehensive Antitrust Enforcement</w:t>
      </w:r>
    </w:p>
    <w:p w14:paraId="4E400CB0" w14:textId="77777777" w:rsidR="00AE7C43" w:rsidRPr="005C3086" w:rsidRDefault="00AE7C43" w:rsidP="00AE7C43">
      <w:pPr>
        <w:spacing w:after="0"/>
        <w:rPr>
          <w:rStyle w:val="Emphasis"/>
        </w:rPr>
      </w:pPr>
      <w:r w:rsidRPr="005C3086">
        <w:rPr>
          <w:rStyle w:val="StyleUnderline"/>
        </w:rPr>
        <w:t>Relying solely on the DOJ to reinvigorate its merger analysis is not enough</w:t>
      </w:r>
      <w:r w:rsidRPr="005C3086">
        <w:rPr>
          <w:sz w:val="16"/>
        </w:rPr>
        <w:t xml:space="preserve">. As Part II demonstrated,281 the DOJ has repeatedly accepted inadequate modifications to proposed airline mergers, resulting in consent decrees that provide only marginal consumer protection while leaving anticompetitive </w:t>
      </w:r>
      <w:proofErr w:type="gramStart"/>
      <w:r w:rsidRPr="005C3086">
        <w:rPr>
          <w:sz w:val="16"/>
        </w:rPr>
        <w:t>harms</w:t>
      </w:r>
      <w:proofErr w:type="gramEnd"/>
      <w:r w:rsidRPr="005C3086">
        <w:rPr>
          <w:sz w:val="16"/>
        </w:rPr>
        <w:t xml:space="preserve"> largely unaddressed. A course correction will require action by other actors, as well. </w:t>
      </w:r>
      <w:r w:rsidRPr="005C3086">
        <w:rPr>
          <w:rStyle w:val="Emphasis"/>
        </w:rPr>
        <w:t>The judiciary and other regulators also have roles to play.</w:t>
      </w:r>
    </w:p>
    <w:p w14:paraId="0A3389CB" w14:textId="77777777" w:rsidR="00AE7C43" w:rsidRPr="005C3086" w:rsidRDefault="00AE7C43" w:rsidP="00AE7C43">
      <w:pPr>
        <w:spacing w:after="0"/>
        <w:rPr>
          <w:sz w:val="16"/>
        </w:rPr>
      </w:pPr>
      <w:r w:rsidRPr="005C3086">
        <w:rPr>
          <w:sz w:val="16"/>
        </w:rPr>
        <w:t xml:space="preserve">1. Rejecting Inadequate Airline Merger Settlements </w:t>
      </w:r>
    </w:p>
    <w:p w14:paraId="7639D9A7" w14:textId="77777777" w:rsidR="00AE7C43" w:rsidRPr="005C3086" w:rsidRDefault="00AE7C43" w:rsidP="00AE7C43">
      <w:pPr>
        <w:spacing w:after="0"/>
        <w:rPr>
          <w:sz w:val="16"/>
        </w:rPr>
      </w:pPr>
      <w:r w:rsidRPr="00C8697C">
        <w:rPr>
          <w:rStyle w:val="Emphasis"/>
          <w:highlight w:val="green"/>
        </w:rPr>
        <w:t>Courts have largely rubber-stamped airline merger consent decrees, abandoning their duty</w:t>
      </w:r>
      <w:r w:rsidRPr="005C3086">
        <w:rPr>
          <w:sz w:val="16"/>
        </w:rPr>
        <w:t xml:space="preserve"> </w:t>
      </w:r>
      <w:r w:rsidRPr="00C8697C">
        <w:rPr>
          <w:rStyle w:val="StyleUnderline"/>
        </w:rPr>
        <w:t xml:space="preserve">under the Tunney Act </w:t>
      </w:r>
      <w:r w:rsidRPr="00C8697C">
        <w:rPr>
          <w:rStyle w:val="Emphasis"/>
          <w:highlight w:val="green"/>
        </w:rPr>
        <w:t>to ensure settlements serve “the public interest</w:t>
      </w:r>
      <w:r w:rsidRPr="00C8697C">
        <w:rPr>
          <w:rStyle w:val="Emphasis"/>
        </w:rPr>
        <w:t>.”</w:t>
      </w:r>
      <w:r w:rsidRPr="005C3086">
        <w:rPr>
          <w:sz w:val="16"/>
        </w:rPr>
        <w:t xml:space="preserve">282 </w:t>
      </w:r>
      <w:r w:rsidRPr="00C8697C">
        <w:rPr>
          <w:rStyle w:val="StyleUnderline"/>
          <w:highlight w:val="green"/>
        </w:rPr>
        <w:t>The</w:t>
      </w:r>
      <w:r w:rsidRPr="00C8697C">
        <w:rPr>
          <w:rStyle w:val="StyleUnderline"/>
        </w:rPr>
        <w:t xml:space="preserve"> American/US </w:t>
      </w:r>
      <w:r w:rsidRPr="00C8697C">
        <w:rPr>
          <w:rStyle w:val="StyleUnderline"/>
          <w:highlight w:val="green"/>
        </w:rPr>
        <w:t>Airways merger approval exemplifies this</w:t>
      </w:r>
      <w:r w:rsidRPr="00C8697C">
        <w:rPr>
          <w:rStyle w:val="StyleUnderline"/>
        </w:rPr>
        <w:t xml:space="preserve"> problematic deference. </w:t>
      </w:r>
      <w:r w:rsidRPr="005C3086">
        <w:rPr>
          <w:sz w:val="16"/>
        </w:rPr>
        <w:t xml:space="preserve">When approving the DOJ’s consent decree, </w:t>
      </w:r>
      <w:r w:rsidRPr="00C8697C">
        <w:rPr>
          <w:rStyle w:val="StyleUnderline"/>
          <w:highlight w:val="green"/>
        </w:rPr>
        <w:t>the</w:t>
      </w:r>
      <w:r w:rsidRPr="00C8697C">
        <w:rPr>
          <w:rStyle w:val="StyleUnderline"/>
        </w:rPr>
        <w:t xml:space="preserve"> district </w:t>
      </w:r>
      <w:r w:rsidRPr="00C8697C">
        <w:rPr>
          <w:rStyle w:val="StyleUnderline"/>
          <w:highlight w:val="green"/>
        </w:rPr>
        <w:t>court disregarded empirical evidence from commenters and amici</w:t>
      </w:r>
      <w:r w:rsidRPr="00C8697C">
        <w:rPr>
          <w:rStyle w:val="StyleUnderline"/>
        </w:rPr>
        <w:t xml:space="preserve"> demonstrating </w:t>
      </w:r>
      <w:r w:rsidRPr="005C3086">
        <w:rPr>
          <w:sz w:val="16"/>
        </w:rPr>
        <w:t xml:space="preserve">that the proposed divestiture would inadequately address </w:t>
      </w:r>
      <w:r w:rsidRPr="00C8697C">
        <w:rPr>
          <w:rStyle w:val="StyleUnderline"/>
        </w:rPr>
        <w:t>anticompetitive harm.</w:t>
      </w:r>
      <w:r w:rsidRPr="005C3086">
        <w:rPr>
          <w:sz w:val="16"/>
        </w:rPr>
        <w:t xml:space="preserve"> </w:t>
      </w:r>
      <w:r w:rsidRPr="00C8697C">
        <w:rPr>
          <w:rStyle w:val="StyleUnderline"/>
        </w:rPr>
        <w:t>The court explicitly stated that “matching between remedies and alleged violations is not required</w:t>
      </w:r>
      <w:r w:rsidRPr="005C3086">
        <w:rPr>
          <w:sz w:val="16"/>
        </w:rPr>
        <w:t xml:space="preserve"> for Tunney Act approval,”283 </w:t>
      </w:r>
      <w:r w:rsidRPr="00C8697C">
        <w:rPr>
          <w:rStyle w:val="StyleUnderline"/>
        </w:rPr>
        <w:t xml:space="preserve">effectively </w:t>
      </w:r>
      <w:r w:rsidRPr="00C8697C">
        <w:rPr>
          <w:rStyle w:val="StyleUnderline"/>
          <w:highlight w:val="green"/>
        </w:rPr>
        <w:t>abandoning</w:t>
      </w:r>
      <w:r w:rsidRPr="00C8697C">
        <w:rPr>
          <w:rStyle w:val="StyleUnderline"/>
        </w:rPr>
        <w:t xml:space="preserve"> meaningful </w:t>
      </w:r>
      <w:r w:rsidRPr="00C8697C">
        <w:rPr>
          <w:rStyle w:val="StyleUnderline"/>
          <w:highlight w:val="green"/>
        </w:rPr>
        <w:t>scrutiny</w:t>
      </w:r>
      <w:r w:rsidRPr="00C8697C">
        <w:rPr>
          <w:rStyle w:val="StyleUnderline"/>
        </w:rPr>
        <w:t xml:space="preserve"> of remedy adequacy. </w:t>
      </w:r>
      <w:r w:rsidRPr="005C3086">
        <w:rPr>
          <w:sz w:val="16"/>
        </w:rPr>
        <w:t xml:space="preserve">Rather than engaging with this substantive evidence, the court presumed unknown weaknesses in the DOJ’s case might justify weak remedies. It deemed the settlement reasonable </w:t>
      </w:r>
      <w:r w:rsidRPr="00C8697C">
        <w:rPr>
          <w:rStyle w:val="StyleUnderline"/>
          <w:highlight w:val="green"/>
        </w:rPr>
        <w:t>without asking</w:t>
      </w:r>
      <w:r w:rsidRPr="00C8697C">
        <w:rPr>
          <w:rStyle w:val="StyleUnderline"/>
        </w:rPr>
        <w:t xml:space="preserve"> the central question the Tunney Act </w:t>
      </w:r>
      <w:proofErr w:type="gramStart"/>
      <w:r w:rsidRPr="00C8697C">
        <w:rPr>
          <w:rStyle w:val="StyleUnderline"/>
        </w:rPr>
        <w:t>demands:</w:t>
      </w:r>
      <w:proofErr w:type="gramEnd"/>
      <w:r w:rsidRPr="00C8697C">
        <w:rPr>
          <w:rStyle w:val="StyleUnderline"/>
        </w:rPr>
        <w:t xml:space="preserve"> </w:t>
      </w:r>
      <w:r w:rsidRPr="00C8697C">
        <w:rPr>
          <w:rStyle w:val="StyleUnderline"/>
          <w:highlight w:val="green"/>
        </w:rPr>
        <w:t>whether the</w:t>
      </w:r>
      <w:r w:rsidRPr="00C8697C">
        <w:rPr>
          <w:rStyle w:val="StyleUnderline"/>
        </w:rPr>
        <w:t xml:space="preserve"> </w:t>
      </w:r>
      <w:r w:rsidRPr="00C8697C">
        <w:rPr>
          <w:rStyle w:val="StyleUnderline"/>
          <w:highlight w:val="green"/>
        </w:rPr>
        <w:t>decree would eliminate</w:t>
      </w:r>
      <w:r w:rsidRPr="00C8697C">
        <w:rPr>
          <w:rStyle w:val="StyleUnderline"/>
        </w:rPr>
        <w:t xml:space="preserve"> potential </w:t>
      </w:r>
      <w:r w:rsidRPr="00C8697C">
        <w:rPr>
          <w:rStyle w:val="StyleUnderline"/>
          <w:highlight w:val="green"/>
        </w:rPr>
        <w:t>anticompetitive effects</w:t>
      </w:r>
      <w:r w:rsidRPr="00C8697C">
        <w:rPr>
          <w:rStyle w:val="StyleUnderline"/>
        </w:rPr>
        <w:t>.</w:t>
      </w:r>
      <w:r w:rsidRPr="005C3086">
        <w:rPr>
          <w:sz w:val="16"/>
        </w:rPr>
        <w:t xml:space="preserve">284 </w:t>
      </w:r>
    </w:p>
    <w:p w14:paraId="245FE29E" w14:textId="77777777" w:rsidR="00AE7C43" w:rsidRPr="005C3086" w:rsidRDefault="00AE7C43" w:rsidP="00AE7C43">
      <w:pPr>
        <w:spacing w:after="0"/>
        <w:rPr>
          <w:sz w:val="16"/>
        </w:rPr>
      </w:pPr>
      <w:r w:rsidRPr="005C3086">
        <w:rPr>
          <w:rStyle w:val="StyleUnderline"/>
        </w:rPr>
        <w:t>The judiciary has shown excessive reluctance to exercise robust Tunney Act oversight</w:t>
      </w:r>
      <w:r w:rsidRPr="005C3086">
        <w:rPr>
          <w:sz w:val="16"/>
        </w:rPr>
        <w:t>. The DC Circuit, for example, claims courts can only reject consent decrees that are “a mockery of judicial power”285—a stance that misunderstands judicial capabilities and ignores Congressional intent.286 Federal enforcement agencies, subject to political pressures and institutional capture, cannot be trusted to serve unchecked as sole guardians of competitive markets.</w:t>
      </w:r>
    </w:p>
    <w:p w14:paraId="0D85801F" w14:textId="77777777" w:rsidR="00AE7C43" w:rsidRPr="005C3086" w:rsidRDefault="00AE7C43" w:rsidP="00AE7C43">
      <w:pPr>
        <w:spacing w:after="0"/>
        <w:rPr>
          <w:sz w:val="16"/>
        </w:rPr>
      </w:pPr>
      <w:r w:rsidRPr="005C3086">
        <w:rPr>
          <w:sz w:val="16"/>
        </w:rPr>
        <w:t xml:space="preserve">This is not the first call for more assertive judicial review under the Tunney Act.287 However, earlier critiques have proven prescient. Inadequate consent decrees continue to enable unprecedented concentration while delivering minimal consumer benefits. </w:t>
      </w:r>
      <w:r w:rsidRPr="00EC6491">
        <w:rPr>
          <w:rStyle w:val="StyleUnderline"/>
          <w:highlight w:val="green"/>
        </w:rPr>
        <w:t xml:space="preserve">When courts accept </w:t>
      </w:r>
      <w:r w:rsidRPr="005C3086">
        <w:rPr>
          <w:rStyle w:val="StyleUnderline"/>
        </w:rPr>
        <w:t xml:space="preserve">DOJ </w:t>
      </w:r>
      <w:r w:rsidRPr="00EC6491">
        <w:rPr>
          <w:rStyle w:val="StyleUnderline"/>
          <w:highlight w:val="green"/>
        </w:rPr>
        <w:t xml:space="preserve">settlements without </w:t>
      </w:r>
      <w:r w:rsidRPr="005C3086">
        <w:rPr>
          <w:rStyle w:val="StyleUnderline"/>
        </w:rPr>
        <w:t xml:space="preserve">meaningful </w:t>
      </w:r>
      <w:r w:rsidRPr="00EC6491">
        <w:rPr>
          <w:rStyle w:val="StyleUnderline"/>
          <w:highlight w:val="green"/>
        </w:rPr>
        <w:t xml:space="preserve">scrutiny, they enable </w:t>
      </w:r>
      <w:r w:rsidRPr="005C3086">
        <w:rPr>
          <w:rStyle w:val="StyleUnderline"/>
        </w:rPr>
        <w:t xml:space="preserve">the </w:t>
      </w:r>
      <w:r w:rsidRPr="00EC6491">
        <w:rPr>
          <w:rStyle w:val="StyleUnderline"/>
          <w:highlight w:val="green"/>
        </w:rPr>
        <w:t xml:space="preserve">market failures </w:t>
      </w:r>
      <w:r w:rsidRPr="005C3086">
        <w:rPr>
          <w:rStyle w:val="StyleUnderline"/>
        </w:rPr>
        <w:t>antitrust laws were designed to prevent</w:t>
      </w:r>
      <w:r w:rsidRPr="005C3086">
        <w:rPr>
          <w:rStyle w:val="Emphasis"/>
        </w:rPr>
        <w:t xml:space="preserve">. The </w:t>
      </w:r>
      <w:r w:rsidRPr="00EC6491">
        <w:rPr>
          <w:rStyle w:val="Emphasis"/>
          <w:highlight w:val="green"/>
        </w:rPr>
        <w:t xml:space="preserve">public interest standard demands genuine judicial analysis, not reflexive acceptance of prosecutorial choices that </w:t>
      </w:r>
      <w:r w:rsidRPr="005C3086">
        <w:rPr>
          <w:rStyle w:val="Emphasis"/>
        </w:rPr>
        <w:t xml:space="preserve">may </w:t>
      </w:r>
      <w:r w:rsidRPr="00EC6491">
        <w:rPr>
          <w:rStyle w:val="Emphasis"/>
          <w:highlight w:val="green"/>
        </w:rPr>
        <w:t xml:space="preserve">reflect political compromise </w:t>
      </w:r>
      <w:r w:rsidRPr="005C3086">
        <w:rPr>
          <w:rStyle w:val="Emphasis"/>
        </w:rPr>
        <w:t>rather than competitive necessity.</w:t>
      </w:r>
      <w:r w:rsidRPr="005C3086">
        <w:rPr>
          <w:sz w:val="16"/>
        </w:rPr>
        <w:t xml:space="preserve">288 </w:t>
      </w:r>
      <w:r w:rsidRPr="005C3086">
        <w:rPr>
          <w:rStyle w:val="StyleUnderline"/>
        </w:rPr>
        <w:t xml:space="preserve">Courts must reclaim their proper role as independent arbiters, determining whether remedies adequately serve competition and consumers. </w:t>
      </w:r>
      <w:r w:rsidRPr="005C3086">
        <w:rPr>
          <w:sz w:val="16"/>
        </w:rPr>
        <w:t>Congress already strengthened the Tunney Act in 2004 to enhance judicial oversight,289 but courts have continued exercising excessive deference.290 If courts persist in abdicating this responsibility, Congress must intervene with additional legislative measures mandating more rigorous judicial scrutiny.</w:t>
      </w:r>
    </w:p>
    <w:p w14:paraId="5590EBFE" w14:textId="77777777" w:rsidR="00AE7C43" w:rsidRPr="005C3086" w:rsidRDefault="00AE7C43" w:rsidP="00AE7C43">
      <w:pPr>
        <w:spacing w:after="0"/>
        <w:rPr>
          <w:sz w:val="16"/>
        </w:rPr>
      </w:pPr>
      <w:r w:rsidRPr="005C3086">
        <w:rPr>
          <w:sz w:val="16"/>
        </w:rPr>
        <w:t xml:space="preserve">The need for action is particularly acute at this juncture. </w:t>
      </w:r>
      <w:r w:rsidRPr="005C3086">
        <w:rPr>
          <w:rStyle w:val="StyleUnderline"/>
        </w:rPr>
        <w:t>Mounting economic evidence confirms that past airline merger settlements have failed to prevent consumer harm, with passengers facing higher fares</w:t>
      </w:r>
      <w:r w:rsidRPr="005C3086">
        <w:rPr>
          <w:sz w:val="16"/>
        </w:rPr>
        <w:t xml:space="preserve">,291 </w:t>
      </w:r>
      <w:r w:rsidRPr="005C3086">
        <w:rPr>
          <w:rStyle w:val="StyleUnderline"/>
        </w:rPr>
        <w:t>reduced service quality</w:t>
      </w:r>
      <w:r w:rsidRPr="005C3086">
        <w:rPr>
          <w:sz w:val="16"/>
        </w:rPr>
        <w:t xml:space="preserve">,292 </w:t>
      </w:r>
      <w:r w:rsidRPr="005C3086">
        <w:rPr>
          <w:rStyle w:val="StyleUnderline"/>
        </w:rPr>
        <w:t>and diminished choice</w:t>
      </w:r>
      <w:r w:rsidRPr="005C3086">
        <w:rPr>
          <w:sz w:val="16"/>
        </w:rPr>
        <w:t xml:space="preserve">.293 </w:t>
      </w:r>
      <w:r w:rsidRPr="005C3086">
        <w:rPr>
          <w:rStyle w:val="StyleUnderline"/>
        </w:rPr>
        <w:t xml:space="preserve">The </w:t>
      </w:r>
      <w:r w:rsidRPr="00EC6491">
        <w:rPr>
          <w:rStyle w:val="StyleUnderline"/>
          <w:highlight w:val="green"/>
        </w:rPr>
        <w:t>airline industry’s network structure—where hub dominance creates significant barriers to entry</w:t>
      </w:r>
      <w:r w:rsidRPr="005C3086">
        <w:rPr>
          <w:sz w:val="16"/>
        </w:rPr>
        <w:t>294</w:t>
      </w:r>
      <w:r w:rsidRPr="00EC6491">
        <w:rPr>
          <w:rStyle w:val="Emphasis"/>
          <w:highlight w:val="green"/>
        </w:rPr>
        <w:t>— means that inadequate merger remedies have particularly durable anticompetitive effects</w:t>
      </w:r>
      <w:r w:rsidRPr="005C3086">
        <w:rPr>
          <w:sz w:val="16"/>
        </w:rPr>
        <w:t>. Courts should not defer to settlements that fail to protect consumers from these effects.295</w:t>
      </w:r>
    </w:p>
    <w:p w14:paraId="33BA5B19" w14:textId="77777777" w:rsidR="00AE7C43" w:rsidRPr="005C3086" w:rsidRDefault="00AE7C43" w:rsidP="00AE7C43">
      <w:pPr>
        <w:spacing w:after="0"/>
        <w:rPr>
          <w:sz w:val="16"/>
        </w:rPr>
      </w:pPr>
      <w:r w:rsidRPr="005C3086">
        <w:rPr>
          <w:sz w:val="16"/>
        </w:rPr>
        <w:t>Courts possess substantial procedural authority to conduct evidentiary hearings, take expert testimony, authorize amici, and permit intervention.296 While courts cannot substitute their preferred remedies for those negotiated by the parties or demand relief beyond the complaint’s scope,297 they retain significant power to reject inadequate settlements.</w:t>
      </w:r>
    </w:p>
    <w:p w14:paraId="0F45902C" w14:textId="77777777" w:rsidR="00AE7C43" w:rsidRPr="005C3086" w:rsidRDefault="00AE7C43" w:rsidP="00AE7C43">
      <w:pPr>
        <w:spacing w:after="0"/>
        <w:rPr>
          <w:sz w:val="16"/>
        </w:rPr>
      </w:pPr>
      <w:r w:rsidRPr="005C3086">
        <w:rPr>
          <w:sz w:val="16"/>
        </w:rPr>
        <w:t>Courts should adopt several concrete practices to strengthen Tunney Act review. Most fundamentally, courts should demand clear evidence showing how proposed remedies will maintain competition in affected markets.298 Rather than accepting conclusory assertions about competitive effects, judges should ensure the proposal accounts for market structure, entry barriers, and consumer substitution patterns. Beyond just immediate competitive effects, this analysis should encompass longer-term market dynamics. Additionally, courts should require comprehensive monitoring and reporting mechanisms to track remedy efficacy over time.299 Enhanced monitoring provisions would allow courts to assess whether their initial public interest determination proved accurate and provide valuable data for future merger reviews.</w:t>
      </w:r>
    </w:p>
    <w:p w14:paraId="7AB8A366" w14:textId="77777777" w:rsidR="00AE7C43" w:rsidRPr="005C3086" w:rsidRDefault="00AE7C43" w:rsidP="00AE7C43">
      <w:pPr>
        <w:spacing w:after="0"/>
        <w:rPr>
          <w:sz w:val="16"/>
        </w:rPr>
      </w:pPr>
      <w:r w:rsidRPr="005C3086">
        <w:rPr>
          <w:sz w:val="16"/>
        </w:rPr>
        <w:t>Courts must also scrutinize divestiture proposals more carefully. Too often, airline merger divestitures have involved slots, gates, or routes that proved insufficient to enable meaningful competitive entry.300 Courts should examine whether proposed divestitures include the full complement of assets—including customer relationships, operational systems, and regulatory approvals—necessary for effective competition.301</w:t>
      </w:r>
    </w:p>
    <w:p w14:paraId="186181D5" w14:textId="77777777" w:rsidR="00AE7C43" w:rsidRPr="005C3086" w:rsidRDefault="00AE7C43" w:rsidP="00AE7C43">
      <w:pPr>
        <w:spacing w:after="0"/>
        <w:rPr>
          <w:sz w:val="16"/>
        </w:rPr>
      </w:pPr>
      <w:r w:rsidRPr="005C3086">
        <w:rPr>
          <w:sz w:val="16"/>
        </w:rPr>
        <w:t>Further, courts should consider cumulative market effects when reviewing mergers in already concentrated markets. The public interest inquiry cannot be confined to the immediate competitive effects of a single transaction. Instead, the judicial review must account for how the proposed settlement fits within the broader pattern of industry consolidation.302</w:t>
      </w:r>
    </w:p>
    <w:p w14:paraId="6FBE92EE" w14:textId="77777777" w:rsidR="00AE7C43" w:rsidRPr="005C3086" w:rsidRDefault="00AE7C43" w:rsidP="00AE7C43">
      <w:pPr>
        <w:spacing w:after="0"/>
        <w:rPr>
          <w:sz w:val="16"/>
        </w:rPr>
      </w:pPr>
      <w:r w:rsidRPr="005C3086">
        <w:rPr>
          <w:sz w:val="16"/>
        </w:rPr>
        <w:t>Finally, given the technical complexity of airline markets and merger remedies, courts should routinely seek input from economists, antitrust scholars, industry experts, and affected stakeholders—actively engaging with their objections303 rather than deferring to DOJ representations in isolation.304 Enhanced judicial scrutiny would improve DOJ incentives prospectively. Knowing that courts will meaningfully evaluate settlement adequacy, the DOJ would be compelled to negotiate more comprehensive remedies upfront.</w:t>
      </w:r>
    </w:p>
    <w:p w14:paraId="7D17AA65" w14:textId="77777777" w:rsidR="00AE7C43" w:rsidRPr="005C3086" w:rsidRDefault="00AE7C43" w:rsidP="00AE7C43">
      <w:pPr>
        <w:spacing w:after="0"/>
        <w:rPr>
          <w:sz w:val="16"/>
        </w:rPr>
      </w:pPr>
      <w:r w:rsidRPr="005C3086">
        <w:rPr>
          <w:sz w:val="16"/>
        </w:rPr>
        <w:t>Critics may argue that stricter Tunney Act review could paradoxically reduce enforcement by forcing the DOJ to litigate cases to judgment rather than accepting settlements, consuming resources that could address other antitrust violations.305 Additionally, they may contend that rigorous judicial oversight could deter the DOJ from challenging airline mergers altogether, since the Tunney Act applies only to consent decrees.306</w:t>
      </w:r>
    </w:p>
    <w:p w14:paraId="0FF0E14D" w14:textId="77777777" w:rsidR="00AE7C43" w:rsidRPr="005C3086" w:rsidRDefault="00AE7C43" w:rsidP="00AE7C43">
      <w:pPr>
        <w:spacing w:after="0"/>
        <w:rPr>
          <w:sz w:val="16"/>
        </w:rPr>
      </w:pPr>
      <w:r w:rsidRPr="005C3086">
        <w:rPr>
          <w:sz w:val="16"/>
        </w:rPr>
        <w:t xml:space="preserve">These concerns, while understandable, are unpersuasive. First, deterring inadequate enforcement is a feature, not a bug. If consent decrees provide insufficient consumer protection, the DOJ should either negotiate better terms or </w:t>
      </w:r>
      <w:proofErr w:type="gramStart"/>
      <w:r w:rsidRPr="005C3086">
        <w:rPr>
          <w:sz w:val="16"/>
        </w:rPr>
        <w:t>litigate to</w:t>
      </w:r>
      <w:proofErr w:type="gramEnd"/>
      <w:r w:rsidRPr="005C3086">
        <w:rPr>
          <w:sz w:val="16"/>
        </w:rPr>
        <w:t xml:space="preserve"> judgment. Second, </w:t>
      </w:r>
      <w:r w:rsidRPr="00EC6491">
        <w:rPr>
          <w:rStyle w:val="Emphasis"/>
          <w:highlight w:val="green"/>
        </w:rPr>
        <w:t>meaningful judicial review would improve settlement quality rather than reduce settlement frequency</w:t>
      </w:r>
      <w:r w:rsidRPr="00EC6491">
        <w:rPr>
          <w:rStyle w:val="StyleUnderline"/>
          <w:highlight w:val="green"/>
        </w:rPr>
        <w:t>.</w:t>
      </w:r>
      <w:r w:rsidRPr="005C3086">
        <w:rPr>
          <w:rStyle w:val="StyleUnderline"/>
        </w:rPr>
        <w:t xml:space="preserve"> Airlines seeking merger approval would have incentives to offer more comprehensive remedies knowing that courts will reject inadequate proposals.</w:t>
      </w:r>
      <w:r w:rsidRPr="005C3086">
        <w:rPr>
          <w:sz w:val="16"/>
        </w:rPr>
        <w:t xml:space="preserve"> Third, the resource allocation argument assumes that ineffective enforcement is preferable to no enforcement—a premise this Article rejects.</w:t>
      </w:r>
    </w:p>
    <w:p w14:paraId="26FFFD26" w14:textId="77777777" w:rsidR="00AE7C43" w:rsidRDefault="00AE7C43" w:rsidP="00AE7C43">
      <w:pPr>
        <w:spacing w:after="0"/>
        <w:rPr>
          <w:sz w:val="16"/>
        </w:rPr>
      </w:pPr>
      <w:r w:rsidRPr="005C3086">
        <w:rPr>
          <w:rStyle w:val="StyleUnderline"/>
        </w:rPr>
        <w:t>By exercising their existing authority more vigorously</w:t>
      </w:r>
      <w:r w:rsidRPr="005C3086">
        <w:rPr>
          <w:sz w:val="16"/>
        </w:rPr>
        <w:t xml:space="preserve"> through these concrete practices, </w:t>
      </w:r>
      <w:r w:rsidRPr="00EC6491">
        <w:rPr>
          <w:rStyle w:val="StyleUnderline"/>
          <w:highlight w:val="green"/>
        </w:rPr>
        <w:t xml:space="preserve">courts can ensure </w:t>
      </w:r>
      <w:r w:rsidRPr="005C3086">
        <w:rPr>
          <w:rStyle w:val="StyleUnderline"/>
        </w:rPr>
        <w:t xml:space="preserve">that </w:t>
      </w:r>
      <w:r w:rsidRPr="00EC6491">
        <w:rPr>
          <w:rStyle w:val="StyleUnderline"/>
          <w:highlight w:val="green"/>
        </w:rPr>
        <w:t>airline merger settlements actually serve the public interest rather than merely facilitating deal completion</w:t>
      </w:r>
      <w:r w:rsidRPr="005C3086">
        <w:rPr>
          <w:rStyle w:val="StyleUnderline"/>
        </w:rPr>
        <w:t>.</w:t>
      </w:r>
      <w:r w:rsidRPr="005C3086">
        <w:rPr>
          <w:sz w:val="16"/>
        </w:rPr>
        <w:t>307</w:t>
      </w:r>
    </w:p>
    <w:p w14:paraId="459F5ACB" w14:textId="77777777" w:rsidR="00AE7C43" w:rsidRDefault="00AE7C43" w:rsidP="00AE7C43">
      <w:pPr>
        <w:rPr>
          <w:sz w:val="16"/>
        </w:rPr>
      </w:pPr>
    </w:p>
    <w:p w14:paraId="0D6AFC3C" w14:textId="77777777" w:rsidR="00AE7C43" w:rsidRDefault="00AE7C43" w:rsidP="00AE7C43">
      <w:pPr>
        <w:pStyle w:val="Heading4"/>
      </w:pPr>
      <w:r>
        <w:t>That solves hub-and-spoke routes</w:t>
      </w:r>
    </w:p>
    <w:p w14:paraId="5C5B3F25" w14:textId="77777777" w:rsidR="00AE7C43" w:rsidRPr="00587F02" w:rsidRDefault="00AE7C43" w:rsidP="00AE7C43">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w:t>
      </w:r>
      <w:hyperlink r:id="rId5" w:history="1">
        <w:r w:rsidRPr="00F446E7">
          <w:rPr>
            <w:rStyle w:val="Hyperlink"/>
          </w:rPr>
          <w:t>https://ssrn</w:t>
        </w:r>
      </w:hyperlink>
      <w:r w:rsidRPr="001B694E">
        <w:t xml:space="preserve">.com/abstract=5457494 or </w:t>
      </w:r>
      <w:hyperlink r:id="rId6" w:history="1">
        <w:r w:rsidRPr="00F446E7">
          <w:rPr>
            <w:rStyle w:val="Hyperlink"/>
          </w:rPr>
          <w:t>http://dx</w:t>
        </w:r>
      </w:hyperlink>
      <w:r w:rsidRPr="00C8697C">
        <w:t>.doi.org/10.2139/ssrn.5457494)//LJ</w:t>
      </w:r>
    </w:p>
    <w:p w14:paraId="339254DF" w14:textId="77777777" w:rsidR="00AE7C43" w:rsidRPr="00587F02" w:rsidRDefault="00AE7C43" w:rsidP="00AE7C43">
      <w:pPr>
        <w:spacing w:after="0"/>
        <w:rPr>
          <w:rStyle w:val="StyleUnderline"/>
        </w:rPr>
      </w:pPr>
      <w:r w:rsidRPr="00587F02">
        <w:rPr>
          <w:rStyle w:val="StyleUnderline"/>
        </w:rPr>
        <w:t xml:space="preserve">Breaking up the </w:t>
      </w:r>
      <w:r w:rsidRPr="00EC6491">
        <w:rPr>
          <w:rStyle w:val="StyleUnderline"/>
          <w:highlight w:val="green"/>
        </w:rPr>
        <w:t xml:space="preserve">airline oligopoly </w:t>
      </w:r>
      <w:r w:rsidRPr="00587F02">
        <w:rPr>
          <w:rStyle w:val="StyleUnderline"/>
        </w:rPr>
        <w:t>would address</w:t>
      </w:r>
      <w:r w:rsidRPr="005C3086">
        <w:rPr>
          <w:sz w:val="16"/>
        </w:rPr>
        <w:t xml:space="preserve"> three critical structural barriers. First, </w:t>
      </w:r>
      <w:r w:rsidRPr="00587F02">
        <w:rPr>
          <w:rStyle w:val="StyleUnderline"/>
        </w:rPr>
        <w:t>the industry’s</w:t>
      </w:r>
      <w:r w:rsidRPr="005C3086">
        <w:rPr>
          <w:sz w:val="16"/>
        </w:rPr>
        <w:t xml:space="preserve"> reliance on limited airport slots and gates creates </w:t>
      </w:r>
      <w:r w:rsidRPr="00587F02">
        <w:rPr>
          <w:rStyle w:val="StyleUnderline"/>
        </w:rPr>
        <w:t xml:space="preserve">natural </w:t>
      </w:r>
      <w:r w:rsidRPr="00EC6491">
        <w:rPr>
          <w:rStyle w:val="StyleUnderline"/>
          <w:highlight w:val="green"/>
        </w:rPr>
        <w:t>barriers to entry—exploitable by incumbents through dominant hub positions</w:t>
      </w:r>
      <w:r w:rsidRPr="00587F02">
        <w:rPr>
          <w:rStyle w:val="StyleUnderline"/>
        </w:rPr>
        <w:t xml:space="preserve">. </w:t>
      </w:r>
      <w:r w:rsidRPr="00EC6491">
        <w:rPr>
          <w:rStyle w:val="StyleUnderline"/>
        </w:rPr>
        <w:t>Structural separation would redistribute</w:t>
      </w:r>
      <w:r w:rsidRPr="00EC6491">
        <w:rPr>
          <w:sz w:val="16"/>
        </w:rPr>
        <w:t xml:space="preserve"> these </w:t>
      </w:r>
      <w:r w:rsidRPr="00EC6491">
        <w:rPr>
          <w:rStyle w:val="StyleUnderline"/>
        </w:rPr>
        <w:t>infrastructure assets,</w:t>
      </w:r>
      <w:r w:rsidRPr="00EC6491">
        <w:rPr>
          <w:sz w:val="16"/>
        </w:rPr>
        <w:t xml:space="preserve"> </w:t>
      </w:r>
      <w:r w:rsidRPr="00EC6491">
        <w:rPr>
          <w:rStyle w:val="StyleUnderline"/>
        </w:rPr>
        <w:t xml:space="preserve">enabling more effective competition </w:t>
      </w:r>
      <w:r w:rsidRPr="00587F02">
        <w:rPr>
          <w:rStyle w:val="StyleUnderline"/>
        </w:rPr>
        <w:t>by providing new entrants</w:t>
      </w:r>
      <w:r w:rsidRPr="005C3086">
        <w:rPr>
          <w:sz w:val="16"/>
        </w:rPr>
        <w:t xml:space="preserve"> and smaller carriers access </w:t>
      </w:r>
      <w:r w:rsidRPr="00587F02">
        <w:rPr>
          <w:rStyle w:val="StyleUnderline"/>
        </w:rPr>
        <w:t>to previously monopolized facilities.</w:t>
      </w:r>
    </w:p>
    <w:p w14:paraId="0FCEAE1B" w14:textId="77777777" w:rsidR="00AE7C43" w:rsidRPr="00EC6491" w:rsidRDefault="00AE7C43" w:rsidP="00AE7C43">
      <w:pPr>
        <w:spacing w:after="0"/>
        <w:rPr>
          <w:sz w:val="16"/>
          <w:highlight w:val="green"/>
        </w:rPr>
      </w:pPr>
      <w:r w:rsidRPr="00587F02">
        <w:rPr>
          <w:rStyle w:val="StyleUnderline"/>
        </w:rPr>
        <w:t>Second</w:t>
      </w:r>
      <w:r w:rsidRPr="005C3086">
        <w:rPr>
          <w:sz w:val="16"/>
        </w:rPr>
        <w:t xml:space="preserve">, large airlines’ </w:t>
      </w:r>
      <w:r w:rsidRPr="00EC6491">
        <w:rPr>
          <w:rStyle w:val="Emphasis"/>
          <w:highlight w:val="green"/>
        </w:rPr>
        <w:t>hub-and-spoke systems create network effects that systematically disadvantage smaller competitors</w:t>
      </w:r>
      <w:r w:rsidRPr="00EC6491">
        <w:rPr>
          <w:rStyle w:val="StyleUnderline"/>
          <w:highlight w:val="green"/>
        </w:rPr>
        <w:t>.</w:t>
      </w:r>
      <w:r w:rsidRPr="005C3086">
        <w:rPr>
          <w:sz w:val="16"/>
        </w:rPr>
        <w:t xml:space="preserve">264 </w:t>
      </w:r>
      <w:r w:rsidRPr="00587F02">
        <w:rPr>
          <w:rStyle w:val="StyleUnderline"/>
        </w:rPr>
        <w:t>These advantages</w:t>
      </w:r>
      <w:r w:rsidRPr="005C3086">
        <w:rPr>
          <w:sz w:val="16"/>
        </w:rPr>
        <w:t>— where an airline’s service value increases with destinations served—</w:t>
      </w:r>
      <w:r w:rsidRPr="00587F02">
        <w:rPr>
          <w:rStyle w:val="StyleUnderline"/>
        </w:rPr>
        <w:t xml:space="preserve">become self-reinforcing, </w:t>
      </w:r>
      <w:r w:rsidRPr="00EC6491">
        <w:rPr>
          <w:rStyle w:val="StyleUnderline"/>
          <w:highlight w:val="green"/>
        </w:rPr>
        <w:t>making it nearly impossible for point-to-point carriers to compete on routes dominated by hub carriers</w:t>
      </w:r>
      <w:r w:rsidRPr="00EC6491">
        <w:rPr>
          <w:sz w:val="16"/>
          <w:highlight w:val="green"/>
        </w:rPr>
        <w:t>.</w:t>
      </w:r>
    </w:p>
    <w:p w14:paraId="06F9F30A" w14:textId="77777777" w:rsidR="00AE7C43" w:rsidRDefault="00AE7C43" w:rsidP="00AE7C43">
      <w:pPr>
        <w:spacing w:after="0"/>
        <w:rPr>
          <w:rStyle w:val="StyleUnderline"/>
        </w:rPr>
      </w:pPr>
      <w:r w:rsidRPr="005C3086">
        <w:rPr>
          <w:sz w:val="16"/>
        </w:rPr>
        <w:t xml:space="preserve">While defenders of the current system would argue that hub networks provide greater destination variety at lower cost, this apparent efficiency masks several problems. </w:t>
      </w:r>
      <w:r w:rsidRPr="00EC6491">
        <w:rPr>
          <w:rStyle w:val="StyleUnderline"/>
          <w:highlight w:val="green"/>
        </w:rPr>
        <w:t xml:space="preserve">Hub systems </w:t>
      </w:r>
      <w:r w:rsidRPr="00587F02">
        <w:rPr>
          <w:rStyle w:val="StyleUnderline"/>
        </w:rPr>
        <w:t xml:space="preserve">often </w:t>
      </w:r>
      <w:r w:rsidRPr="00EC6491">
        <w:rPr>
          <w:rStyle w:val="StyleUnderline"/>
          <w:highlight w:val="green"/>
        </w:rPr>
        <w:t xml:space="preserve">force </w:t>
      </w:r>
      <w:r w:rsidRPr="00587F02">
        <w:rPr>
          <w:rStyle w:val="StyleUnderline"/>
        </w:rPr>
        <w:t xml:space="preserve">passengers into </w:t>
      </w:r>
      <w:r w:rsidRPr="00EC6491">
        <w:rPr>
          <w:rStyle w:val="StyleUnderline"/>
          <w:highlight w:val="green"/>
        </w:rPr>
        <w:t xml:space="preserve">circuitous </w:t>
      </w:r>
      <w:proofErr w:type="gramStart"/>
      <w:r w:rsidRPr="00EC6491">
        <w:rPr>
          <w:rStyle w:val="StyleUnderline"/>
          <w:highlight w:val="green"/>
        </w:rPr>
        <w:t>routings</w:t>
      </w:r>
      <w:proofErr w:type="gramEnd"/>
      <w:r w:rsidRPr="00EC6491">
        <w:rPr>
          <w:rStyle w:val="StyleUnderline"/>
          <w:highlight w:val="green"/>
        </w:rPr>
        <w:t xml:space="preserve"> that add hours to journeys where direct service would be more efficient</w:t>
      </w:r>
      <w:r w:rsidRPr="005C3086">
        <w:rPr>
          <w:sz w:val="16"/>
        </w:rPr>
        <w:t xml:space="preserve">. Moreover, </w:t>
      </w:r>
      <w:r w:rsidRPr="00587F02">
        <w:rPr>
          <w:rStyle w:val="StyleUnderline"/>
        </w:rPr>
        <w:t>the “lower costs” on competitive routes are frequently subsidized by monopoly profits extracted from captive passengers on spoke route</w:t>
      </w:r>
      <w:r w:rsidRPr="005C3086">
        <w:rPr>
          <w:sz w:val="16"/>
        </w:rPr>
        <w:t xml:space="preserve">s—cross-subsidization that represents market manipulation rather than genuine efficiency. </w:t>
      </w:r>
      <w:r w:rsidRPr="00587F02">
        <w:rPr>
          <w:rStyle w:val="Emphasis"/>
        </w:rPr>
        <w:t xml:space="preserve">The </w:t>
      </w:r>
      <w:r w:rsidRPr="00EC6491">
        <w:rPr>
          <w:rStyle w:val="Emphasis"/>
          <w:highlight w:val="green"/>
        </w:rPr>
        <w:t>dominance of entrenched hub carriers prevents the emergence of potentially more efficient point-to-point networks</w:t>
      </w:r>
      <w:r w:rsidRPr="00587F02">
        <w:rPr>
          <w:rStyle w:val="Emphasis"/>
        </w:rPr>
        <w:t xml:space="preserve"> that could better serve consumer needs</w:t>
      </w:r>
      <w:r w:rsidRPr="005C3086">
        <w:rPr>
          <w:sz w:val="16"/>
        </w:rPr>
        <w:t xml:space="preserve">.265 </w:t>
      </w:r>
      <w:r w:rsidRPr="00587F02">
        <w:rPr>
          <w:rStyle w:val="StyleUnderline"/>
        </w:rPr>
        <w:t xml:space="preserve">Structural separation weakens these </w:t>
      </w:r>
      <w:proofErr w:type="gramStart"/>
      <w:r w:rsidRPr="00587F02">
        <w:rPr>
          <w:rStyle w:val="StyleUnderline"/>
        </w:rPr>
        <w:t>selfreinforcing</w:t>
      </w:r>
      <w:proofErr w:type="gramEnd"/>
      <w:r w:rsidRPr="00587F02">
        <w:rPr>
          <w:rStyle w:val="StyleUnderline"/>
        </w:rPr>
        <w:t xml:space="preserve"> advantages and </w:t>
      </w:r>
      <w:r w:rsidRPr="00EC6491">
        <w:rPr>
          <w:rStyle w:val="StyleUnderline"/>
          <w:highlight w:val="green"/>
        </w:rPr>
        <w:t>enables</w:t>
      </w:r>
      <w:r>
        <w:rPr>
          <w:rStyle w:val="StyleUnderline"/>
        </w:rPr>
        <w:t xml:space="preserve"> </w:t>
      </w:r>
      <w:r w:rsidRPr="00587F02">
        <w:rPr>
          <w:rStyle w:val="StyleUnderline"/>
        </w:rPr>
        <w:t xml:space="preserve">the </w:t>
      </w:r>
      <w:r w:rsidRPr="00EC6491">
        <w:rPr>
          <w:rStyle w:val="StyleUnderline"/>
          <w:highlight w:val="green"/>
        </w:rPr>
        <w:t>development of more efficient routing patterns</w:t>
      </w:r>
      <w:r w:rsidRPr="00587F02">
        <w:rPr>
          <w:rStyle w:val="StyleUnderline"/>
        </w:rPr>
        <w:t xml:space="preserve"> that prioritize passenger convenience over carrier market control.</w:t>
      </w:r>
    </w:p>
    <w:p w14:paraId="3DED8712" w14:textId="77777777" w:rsidR="00AE7C43" w:rsidRDefault="00AE7C43" w:rsidP="00AE7C43">
      <w:pPr>
        <w:spacing w:after="0"/>
        <w:rPr>
          <w:rStyle w:val="StyleUnderline"/>
        </w:rPr>
      </w:pPr>
    </w:p>
    <w:p w14:paraId="5C639F78" w14:textId="77777777" w:rsidR="00AE7C43" w:rsidRDefault="00AE7C43" w:rsidP="00AE7C43">
      <w:pPr>
        <w:pStyle w:val="Heading4"/>
      </w:pPr>
      <w:r>
        <w:t xml:space="preserve">Key to </w:t>
      </w:r>
      <w:proofErr w:type="gramStart"/>
      <w:r>
        <w:t>solve</w:t>
      </w:r>
      <w:proofErr w:type="gramEnd"/>
      <w:r>
        <w:t xml:space="preserve"> airline emissions</w:t>
      </w:r>
    </w:p>
    <w:p w14:paraId="74E9A7F1" w14:textId="77777777" w:rsidR="00AE7C43" w:rsidRPr="0038643B" w:rsidRDefault="00AE7C43" w:rsidP="00AE7C43">
      <w:pPr>
        <w:spacing w:after="0"/>
      </w:pPr>
      <w:r w:rsidRPr="0038643B">
        <w:rPr>
          <w:rStyle w:val="Style13ptBold"/>
        </w:rPr>
        <w:t>Eskenazi</w:t>
      </w:r>
      <w:r>
        <w:t xml:space="preserve"> et al 20</w:t>
      </w:r>
      <w:r w:rsidRPr="0038643B">
        <w:rPr>
          <w:rStyle w:val="Style13ptBold"/>
        </w:rPr>
        <w:t xml:space="preserve">23 </w:t>
      </w:r>
      <w:r>
        <w:t xml:space="preserve">– </w:t>
      </w:r>
      <w:r w:rsidRPr="0038643B">
        <w:t>Andy G. Eskenazi,</w:t>
      </w:r>
      <w:r>
        <w:t xml:space="preserve"> </w:t>
      </w:r>
      <w:r w:rsidRPr="0038643B">
        <w:t>AeroAstro PhD student at MIT and a math and mechanical engineering graduate from the University of Pennsylvania's VIPER program</w:t>
      </w:r>
      <w:r>
        <w:t>;</w:t>
      </w:r>
      <w:r w:rsidRPr="0038643B">
        <w:t xml:space="preserve"> Arnav P. Joshi</w:t>
      </w:r>
      <w:r>
        <w:t>;</w:t>
      </w:r>
      <w:r w:rsidRPr="0038643B">
        <w:t xml:space="preserve"> Landon G. Butler</w:t>
      </w:r>
      <w:r>
        <w:t>;</w:t>
      </w:r>
      <w:r w:rsidRPr="0038643B">
        <w:t xml:space="preserve"> Megan S. Ryerson </w:t>
      </w:r>
      <w:r>
        <w:t>(</w:t>
      </w:r>
      <w:r w:rsidRPr="0038643B">
        <w:t>“Equitable optimization of US airline route networks,” Computers, Environment and Urban Systems</w:t>
      </w:r>
      <w:r>
        <w:t xml:space="preserve"> Vol 102)</w:t>
      </w:r>
    </w:p>
    <w:p w14:paraId="42DCB13A" w14:textId="77777777" w:rsidR="00AE7C43" w:rsidRPr="00C4433F" w:rsidRDefault="00AE7C43" w:rsidP="00AE7C43">
      <w:pPr>
        <w:spacing w:after="0"/>
        <w:rPr>
          <w:sz w:val="16"/>
        </w:rPr>
      </w:pPr>
      <w:r w:rsidRPr="00C4433F">
        <w:rPr>
          <w:sz w:val="16"/>
        </w:rPr>
        <w:t xml:space="preserve">The </w:t>
      </w:r>
      <w:r w:rsidRPr="00004268">
        <w:rPr>
          <w:rStyle w:val="StyleUnderline"/>
          <w:highlight w:val="green"/>
        </w:rPr>
        <w:t xml:space="preserve">airline industry </w:t>
      </w:r>
      <w:r w:rsidRPr="0038643B">
        <w:rPr>
          <w:rStyle w:val="StyleUnderline"/>
        </w:rPr>
        <w:t xml:space="preserve">is one of the </w:t>
      </w:r>
      <w:r w:rsidRPr="00004268">
        <w:rPr>
          <w:rStyle w:val="StyleUnderline"/>
          <w:highlight w:val="green"/>
        </w:rPr>
        <w:t xml:space="preserve">foremost contributors to </w:t>
      </w:r>
      <w:r w:rsidRPr="0038643B">
        <w:rPr>
          <w:rStyle w:val="StyleUnderline"/>
        </w:rPr>
        <w:t xml:space="preserve">the </w:t>
      </w:r>
      <w:r w:rsidRPr="00004268">
        <w:rPr>
          <w:rStyle w:val="StyleUnderline"/>
          <w:highlight w:val="green"/>
        </w:rPr>
        <w:t xml:space="preserve">global emissions </w:t>
      </w:r>
      <w:r w:rsidRPr="0038643B">
        <w:rPr>
          <w:rStyle w:val="StyleUnderline"/>
        </w:rPr>
        <w:t>of</w:t>
      </w:r>
      <w:r w:rsidRPr="00C4433F">
        <w:rPr>
          <w:sz w:val="16"/>
        </w:rPr>
        <w:t xml:space="preserve"> carbon dioxide (</w:t>
      </w:r>
      <w:r w:rsidRPr="0038643B">
        <w:rPr>
          <w:rStyle w:val="StyleUnderline"/>
        </w:rPr>
        <w:t>CO2)</w:t>
      </w:r>
      <w:r w:rsidRPr="00C4433F">
        <w:rPr>
          <w:sz w:val="16"/>
        </w:rPr>
        <w:t xml:space="preserve">. In 2019 alone, the sector released 915 million tons of CO2 (ETC, 2021) into the atmosphere, an amount equal to 2.5% of the global emissions. </w:t>
      </w:r>
      <w:r w:rsidRPr="00C4433F">
        <w:rPr>
          <w:rStyle w:val="StyleUnderline"/>
        </w:rPr>
        <w:t>Considering, as well, the production of other harmful greenhouse gases like carbon monoxide (CO), nitrogen oxides (NOx) and hydrocrabons (HC), in addition to the formation of contrail clouds, the airline industry accounts for 3.5% of the total anthropogenic global warming</w:t>
      </w:r>
      <w:r w:rsidRPr="00C4433F">
        <w:rPr>
          <w:sz w:val="16"/>
        </w:rPr>
        <w:t xml:space="preserve"> (Lee &amp; Forster, 2021). The </w:t>
      </w:r>
      <w:r w:rsidRPr="00004268">
        <w:rPr>
          <w:rStyle w:val="StyleUnderline"/>
          <w:highlight w:val="green"/>
        </w:rPr>
        <w:t xml:space="preserve">emissions </w:t>
      </w:r>
      <w:r w:rsidRPr="0038643B">
        <w:rPr>
          <w:rStyle w:val="StyleUnderline"/>
        </w:rPr>
        <w:t xml:space="preserve">generated by the sector are </w:t>
      </w:r>
      <w:r w:rsidRPr="00004268">
        <w:rPr>
          <w:rStyle w:val="StyleUnderline"/>
          <w:highlight w:val="green"/>
        </w:rPr>
        <w:t xml:space="preserve">estimated to continue growing </w:t>
      </w:r>
      <w:r w:rsidRPr="0038643B">
        <w:rPr>
          <w:rStyle w:val="StyleUnderline"/>
        </w:rPr>
        <w:t>at an average annual rate of 3.3%</w:t>
      </w:r>
      <w:r w:rsidRPr="00C4433F">
        <w:rPr>
          <w:sz w:val="16"/>
        </w:rPr>
        <w:t xml:space="preserve"> (Graver, Zhang, &amp; Rutherford, 2019); </w:t>
      </w:r>
      <w:r w:rsidRPr="0038643B">
        <w:rPr>
          <w:rStyle w:val="StyleUnderline"/>
        </w:rPr>
        <w:t xml:space="preserve">over the next 30 years, this growth </w:t>
      </w:r>
      <w:r w:rsidRPr="00004268">
        <w:rPr>
          <w:rStyle w:val="StyleUnderline"/>
          <w:highlight w:val="green"/>
        </w:rPr>
        <w:t xml:space="preserve">could release an additional </w:t>
      </w:r>
      <w:r w:rsidRPr="00004268">
        <w:rPr>
          <w:rStyle w:val="Emphasis"/>
          <w:highlight w:val="green"/>
        </w:rPr>
        <w:t>40 Gt of CO2</w:t>
      </w:r>
      <w:r w:rsidRPr="0038643B">
        <w:rPr>
          <w:rStyle w:val="StyleUnderline"/>
        </w:rPr>
        <w:t xml:space="preserve">, resulting in a situation </w:t>
      </w:r>
      <w:r w:rsidRPr="00004268">
        <w:rPr>
          <w:rStyle w:val="StyleUnderline"/>
          <w:highlight w:val="green"/>
        </w:rPr>
        <w:t xml:space="preserve">that could exhaust </w:t>
      </w:r>
      <w:r w:rsidRPr="0038643B">
        <w:rPr>
          <w:rStyle w:val="StyleUnderline"/>
        </w:rPr>
        <w:t>anywhere between 10%</w:t>
      </w:r>
      <w:r w:rsidRPr="00C4433F">
        <w:rPr>
          <w:sz w:val="16"/>
        </w:rPr>
        <w:t xml:space="preserve"> (ETC, 2021) </w:t>
      </w:r>
      <w:r w:rsidRPr="0038643B">
        <w:rPr>
          <w:rStyle w:val="StyleUnderline"/>
        </w:rPr>
        <w:t xml:space="preserve">to </w:t>
      </w:r>
      <w:r w:rsidRPr="00004268">
        <w:rPr>
          <w:rStyle w:val="StyleUnderline"/>
          <w:highlight w:val="green"/>
        </w:rPr>
        <w:t>25%</w:t>
      </w:r>
      <w:r w:rsidRPr="00C4433F">
        <w:rPr>
          <w:sz w:val="16"/>
        </w:rPr>
        <w:t xml:space="preserve"> (Yeo &amp; Pidcock, 2016) </w:t>
      </w:r>
      <w:r w:rsidRPr="00004268">
        <w:rPr>
          <w:rStyle w:val="StyleUnderline"/>
          <w:highlight w:val="green"/>
        </w:rPr>
        <w:t xml:space="preserve">of the carbon budget </w:t>
      </w:r>
      <w:r w:rsidRPr="0038643B">
        <w:rPr>
          <w:rStyle w:val="StyleUnderline"/>
        </w:rPr>
        <w:t xml:space="preserve">designed to limit the global increase </w:t>
      </w:r>
      <w:r w:rsidRPr="00004268">
        <w:rPr>
          <w:rStyle w:val="StyleUnderline"/>
          <w:highlight w:val="green"/>
        </w:rPr>
        <w:t>in</w:t>
      </w:r>
      <w:r w:rsidRPr="0038643B">
        <w:rPr>
          <w:rStyle w:val="StyleUnderline"/>
        </w:rPr>
        <w:t xml:space="preserve"> temperature outlined by the </w:t>
      </w:r>
      <w:r w:rsidRPr="00004268">
        <w:rPr>
          <w:rStyle w:val="StyleUnderline"/>
          <w:highlight w:val="green"/>
        </w:rPr>
        <w:t>Paris</w:t>
      </w:r>
      <w:r w:rsidRPr="0038643B">
        <w:rPr>
          <w:rStyle w:val="StyleUnderline"/>
        </w:rPr>
        <w:t xml:space="preserve"> Climate Agreement.</w:t>
      </w:r>
    </w:p>
    <w:p w14:paraId="2787CE78" w14:textId="77777777" w:rsidR="00AE7C43" w:rsidRPr="00C4433F" w:rsidRDefault="00AE7C43" w:rsidP="00AE7C43">
      <w:pPr>
        <w:spacing w:after="0"/>
        <w:rPr>
          <w:sz w:val="16"/>
        </w:rPr>
      </w:pPr>
      <w:r w:rsidRPr="00C4433F">
        <w:rPr>
          <w:sz w:val="16"/>
        </w:rPr>
        <w:t xml:space="preserve">Decarbonizing aviation is paramount. Accomplishing this mission will require significant investments in green propulsion technologies driven by fuel cells (Wright &amp; Aaltonen, 2022) and batteries (Lampert, 2021), as well as new propellants such as hydrogen (Airbus, 2020) and sustainable aviation fuel (Muller &amp; King, 2021). However, these concepts are still </w:t>
      </w:r>
      <w:proofErr w:type="gramStart"/>
      <w:r w:rsidRPr="00C4433F">
        <w:rPr>
          <w:sz w:val="16"/>
        </w:rPr>
        <w:t>on</w:t>
      </w:r>
      <w:proofErr w:type="gramEnd"/>
      <w:r w:rsidRPr="00C4433F">
        <w:rPr>
          <w:sz w:val="16"/>
        </w:rPr>
        <w:t xml:space="preserve"> their early development phases, and it may take decades before their testing is </w:t>
      </w:r>
      <w:proofErr w:type="gramStart"/>
      <w:r w:rsidRPr="00C4433F">
        <w:rPr>
          <w:sz w:val="16"/>
        </w:rPr>
        <w:t>completed</w:t>
      </w:r>
      <w:proofErr w:type="gramEnd"/>
      <w:r w:rsidRPr="00C4433F">
        <w:rPr>
          <w:sz w:val="16"/>
        </w:rPr>
        <w:t xml:space="preserve"> and deployment takes place (International Air Transport Association, 2019). However, planning for the decarbonization of civil aviation cannot be performed over uncertainties, given the industry's massive environmental impact and the urgency that reducing greenhouse emissions signifies for human subsistence.</w:t>
      </w:r>
    </w:p>
    <w:p w14:paraId="2008A79D" w14:textId="77777777" w:rsidR="00AE7C43" w:rsidRPr="00C4433F" w:rsidRDefault="00AE7C43" w:rsidP="00AE7C43">
      <w:pPr>
        <w:spacing w:after="0"/>
        <w:rPr>
          <w:sz w:val="16"/>
        </w:rPr>
      </w:pPr>
      <w:r w:rsidRPr="00004268">
        <w:rPr>
          <w:rStyle w:val="Emphasis"/>
          <w:highlight w:val="green"/>
        </w:rPr>
        <w:t>One approach that would not require the development of new tech</w:t>
      </w:r>
      <w:r w:rsidRPr="0038643B">
        <w:rPr>
          <w:rStyle w:val="Emphasis"/>
        </w:rPr>
        <w:t xml:space="preserve">nologies </w:t>
      </w:r>
      <w:r w:rsidRPr="00004268">
        <w:rPr>
          <w:rStyle w:val="Emphasis"/>
          <w:highlight w:val="green"/>
        </w:rPr>
        <w:t>and could see an immediate reduction in the industry's CO2 emissions is the restructuring of airline route systems</w:t>
      </w:r>
      <w:r w:rsidRPr="00004268">
        <w:rPr>
          <w:sz w:val="16"/>
          <w:highlight w:val="green"/>
        </w:rPr>
        <w:t xml:space="preserve"> </w:t>
      </w:r>
      <w:r w:rsidRPr="00C4433F">
        <w:rPr>
          <w:sz w:val="16"/>
        </w:rPr>
        <w:t xml:space="preserve">(Scheelhaase, Grimme, &amp; Schaefer, 2010; Wen, 2013). Through the careful selection of routes and flight frequencies, as well as aircraft allotment, </w:t>
      </w:r>
      <w:r w:rsidRPr="00C4433F">
        <w:rPr>
          <w:rStyle w:val="StyleUnderline"/>
        </w:rPr>
        <w:t xml:space="preserve">it is </w:t>
      </w:r>
      <w:r w:rsidRPr="00004268">
        <w:rPr>
          <w:rStyle w:val="StyleUnderline"/>
          <w:highlight w:val="green"/>
        </w:rPr>
        <w:t>possible to redesign airline route networks</w:t>
      </w:r>
      <w:r w:rsidRPr="00004268">
        <w:rPr>
          <w:sz w:val="16"/>
          <w:highlight w:val="green"/>
        </w:rPr>
        <w:t xml:space="preserve"> </w:t>
      </w:r>
      <w:r w:rsidRPr="00C4433F">
        <w:rPr>
          <w:sz w:val="16"/>
        </w:rPr>
        <w:t xml:space="preserve">(i.e., redraw the graph of origin-destination pairs) </w:t>
      </w:r>
      <w:r w:rsidRPr="00004268">
        <w:rPr>
          <w:rStyle w:val="StyleUnderline"/>
          <w:highlight w:val="green"/>
        </w:rPr>
        <w:t xml:space="preserve">to reduce the system's </w:t>
      </w:r>
      <w:r w:rsidRPr="00C4433F">
        <w:rPr>
          <w:rStyle w:val="StyleUnderline"/>
        </w:rPr>
        <w:t xml:space="preserve">cumulative greenhouse gas </w:t>
      </w:r>
      <w:r w:rsidRPr="00004268">
        <w:rPr>
          <w:rStyle w:val="StyleUnderline"/>
          <w:highlight w:val="green"/>
        </w:rPr>
        <w:t>emissions while satisfying</w:t>
      </w:r>
      <w:r w:rsidRPr="00004268">
        <w:rPr>
          <w:sz w:val="16"/>
          <w:highlight w:val="green"/>
        </w:rPr>
        <w:t xml:space="preserve"> </w:t>
      </w:r>
      <w:r w:rsidRPr="00C4433F">
        <w:rPr>
          <w:sz w:val="16"/>
        </w:rPr>
        <w:t xml:space="preserve">the current level of </w:t>
      </w:r>
      <w:r w:rsidRPr="00004268">
        <w:rPr>
          <w:rStyle w:val="StyleUnderline"/>
          <w:highlight w:val="green"/>
        </w:rPr>
        <w:t>passenger demand</w:t>
      </w:r>
      <w:r w:rsidRPr="00C4433F">
        <w:rPr>
          <w:sz w:val="16"/>
        </w:rPr>
        <w:t>.</w:t>
      </w:r>
    </w:p>
    <w:p w14:paraId="0712F998" w14:textId="77777777" w:rsidR="00AE7C43" w:rsidRPr="00C4433F" w:rsidRDefault="00AE7C43" w:rsidP="00AE7C43">
      <w:pPr>
        <w:spacing w:after="0"/>
        <w:rPr>
          <w:rStyle w:val="StyleUnderline"/>
        </w:rPr>
      </w:pPr>
      <w:r w:rsidRPr="00C4433F">
        <w:rPr>
          <w:sz w:val="16"/>
        </w:rPr>
        <w:t xml:space="preserve">Previous research on the green restructuring of airline route networks has sought to examine the environmental impact of hub-and-spoke against point-to-point models in Europe (Morrell &amp; Lu, 2007; Peeters, Rietveld, &amp; Schipper, 2001), minimize the monetary cost of the European Union's Emissions Trading Scheme (ETS) charges (Wen, 2013) as well as reduce the locational climate impact due to concentrated air traffic through individual trajectory optimizations (Rosenow, Lindner, &amp; Fricke, 2017). While innovative and insightful, these studies introduced models that focused on a limited selection of aircraft-engine types (i.e., </w:t>
      </w:r>
      <w:proofErr w:type="gramStart"/>
      <w:r w:rsidRPr="00C4433F">
        <w:rPr>
          <w:sz w:val="16"/>
        </w:rPr>
        <w:t>aircrafts</w:t>
      </w:r>
      <w:proofErr w:type="gramEnd"/>
      <w:r w:rsidRPr="00C4433F">
        <w:rPr>
          <w:sz w:val="16"/>
        </w:rPr>
        <w:t xml:space="preserve"> equipped with a particular engine type</w:t>
      </w:r>
      <w:proofErr w:type="gramStart"/>
      <w:r w:rsidRPr="00C4433F">
        <w:rPr>
          <w:sz w:val="16"/>
        </w:rPr>
        <w:t>), and</w:t>
      </w:r>
      <w:proofErr w:type="gramEnd"/>
      <w:r w:rsidRPr="00C4433F">
        <w:rPr>
          <w:sz w:val="16"/>
        </w:rPr>
        <w:t xml:space="preserve"> thus were not able to fully estimate the environmental footprint of airlines with varied fleets. More critically, these models did not address the intrinsic trade-off between flight emissions and passenger access to airports (and thus to the greater air transportation system); as previous research has shown, short-haul, regional routes have the highest ratio of CO2 emissions per seat-mile (Arul, 2014; Eskenazi, Butler, Joshi, &amp; Ryerson, 2022; Filippone &amp; Parkes, 2021; Montlaur, Delgado, &amp; Trapote-Barreira, 2021). Thus, from an emissions reduction perspective, these flights should be removed from a network. However, these routes are also essential in connecting remote communities to the greater air transportation system, especially when no other feasible mode of transportation is available (Fageda, Suárez-Alemán, Serebrisky, &amp; Fioravanti, 2018). Hence, </w:t>
      </w:r>
      <w:r w:rsidRPr="00C4433F">
        <w:rPr>
          <w:rStyle w:val="StyleUnderline"/>
        </w:rPr>
        <w:t xml:space="preserve">the </w:t>
      </w:r>
      <w:r w:rsidRPr="00004268">
        <w:rPr>
          <w:rStyle w:val="StyleUnderline"/>
          <w:highlight w:val="green"/>
        </w:rPr>
        <w:t xml:space="preserve">restructuring </w:t>
      </w:r>
      <w:r w:rsidRPr="00C4433F">
        <w:rPr>
          <w:rStyle w:val="StyleUnderline"/>
        </w:rPr>
        <w:t xml:space="preserve">of airline route networks </w:t>
      </w:r>
      <w:r w:rsidRPr="00004268">
        <w:rPr>
          <w:rStyle w:val="StyleUnderline"/>
          <w:highlight w:val="green"/>
        </w:rPr>
        <w:t xml:space="preserve">to minimize </w:t>
      </w:r>
      <w:r w:rsidRPr="00C4433F">
        <w:rPr>
          <w:rStyle w:val="StyleUnderline"/>
        </w:rPr>
        <w:t xml:space="preserve">its </w:t>
      </w:r>
      <w:r w:rsidRPr="00004268">
        <w:rPr>
          <w:rStyle w:val="StyleUnderline"/>
          <w:highlight w:val="green"/>
        </w:rPr>
        <w:t>environmental impact cannot come at the expense of reduced airport accessibility</w:t>
      </w:r>
      <w:r w:rsidRPr="00C4433F">
        <w:rPr>
          <w:rStyle w:val="StyleUnderline"/>
        </w:rPr>
        <w:t>.</w:t>
      </w:r>
    </w:p>
    <w:p w14:paraId="7DFE0199" w14:textId="77777777" w:rsidR="00AE7C43" w:rsidRPr="00C4433F" w:rsidRDefault="00AE7C43" w:rsidP="00AE7C43">
      <w:pPr>
        <w:spacing w:after="0"/>
        <w:rPr>
          <w:rStyle w:val="StyleUnderline"/>
        </w:rPr>
      </w:pPr>
      <w:r w:rsidRPr="00C4433F">
        <w:rPr>
          <w:sz w:val="16"/>
        </w:rPr>
        <w:t xml:space="preserve">The contribution of this research lies in the provision of an analytical </w:t>
      </w:r>
      <w:r w:rsidRPr="00004268">
        <w:rPr>
          <w:rStyle w:val="StyleUnderline"/>
          <w:highlight w:val="green"/>
        </w:rPr>
        <w:t>framework</w:t>
      </w:r>
      <w:r w:rsidRPr="00C4433F">
        <w:rPr>
          <w:sz w:val="16"/>
        </w:rPr>
        <w:t xml:space="preserve"> and methodology </w:t>
      </w:r>
      <w:r w:rsidRPr="00C4433F">
        <w:rPr>
          <w:rStyle w:val="StyleUnderline"/>
        </w:rPr>
        <w:t>to</w:t>
      </w:r>
      <w:r w:rsidRPr="00C4433F">
        <w:rPr>
          <w:sz w:val="16"/>
        </w:rPr>
        <w:t xml:space="preserve"> realistically </w:t>
      </w:r>
      <w:r w:rsidRPr="00004268">
        <w:rPr>
          <w:rStyle w:val="StyleUnderline"/>
          <w:highlight w:val="green"/>
        </w:rPr>
        <w:t>restructure</w:t>
      </w:r>
      <w:r w:rsidRPr="00C4433F">
        <w:rPr>
          <w:rStyle w:val="StyleUnderline"/>
        </w:rPr>
        <w:t xml:space="preserve"> airline </w:t>
      </w:r>
      <w:r w:rsidRPr="00004268">
        <w:rPr>
          <w:rStyle w:val="StyleUnderline"/>
          <w:highlight w:val="green"/>
        </w:rPr>
        <w:t xml:space="preserve">route </w:t>
      </w:r>
      <w:r w:rsidRPr="00C4433F">
        <w:rPr>
          <w:rStyle w:val="StyleUnderline"/>
        </w:rPr>
        <w:t xml:space="preserve">networks in the United States, with the dual goal of </w:t>
      </w:r>
      <w:r w:rsidRPr="00004268">
        <w:rPr>
          <w:rStyle w:val="StyleUnderline"/>
          <w:highlight w:val="green"/>
        </w:rPr>
        <w:t xml:space="preserve">reducing emissions while </w:t>
      </w:r>
      <w:r w:rsidRPr="00C4433F">
        <w:rPr>
          <w:rStyle w:val="StyleUnderline"/>
        </w:rPr>
        <w:t xml:space="preserve">maintaining or </w:t>
      </w:r>
      <w:r w:rsidRPr="00004268">
        <w:rPr>
          <w:rStyle w:val="StyleUnderline"/>
          <w:highlight w:val="green"/>
        </w:rPr>
        <w:t>improvin</w:t>
      </w:r>
      <w:r w:rsidRPr="00C4433F">
        <w:rPr>
          <w:rStyle w:val="StyleUnderline"/>
        </w:rPr>
        <w:t xml:space="preserve">g the level of </w:t>
      </w:r>
      <w:r w:rsidRPr="00004268">
        <w:rPr>
          <w:rStyle w:val="StyleUnderline"/>
          <w:highlight w:val="green"/>
        </w:rPr>
        <w:t>airport accessibility</w:t>
      </w:r>
      <w:r w:rsidRPr="00C4433F">
        <w:rPr>
          <w:rStyle w:val="StyleUnderline"/>
        </w:rPr>
        <w:t>, all while satisfying the historic passenger demand.</w:t>
      </w:r>
      <w:r w:rsidRPr="00C4433F">
        <w:rPr>
          <w:sz w:val="16"/>
        </w:rPr>
        <w:t xml:space="preserve"> This work develops an accessibility metric that leverages open-source data from the American Community Survey (ACS) to quantify and illustrate air transportation accessibility in each airport and census tract in the U.S. This metric is integrated with a stage-of-flight, aircraft and engine specific emissions estimation methodology that computes the CO2 equivalent (CO2e) emissions of four types of greenhouse gases (CO2, HC, NOx and CO) for every operable flight between any two city pairs in the U.S., using publicly available data from the Bureau of Transportation Statistics (BTS), the Federal Aviation Administration (FAA), the International Civil Aviation Organization (ICAO) and EUROCONTROL. Together, both tools enable the construction of a novel optimization algorithm that takes as inputs the historic origin-destination (OD) passenger demand of a particular U.S. airline, alongside aircraft-engine specific flight emissions estimations and airport accessibility </w:t>
      </w:r>
      <w:proofErr w:type="gramStart"/>
      <w:r w:rsidRPr="00C4433F">
        <w:rPr>
          <w:sz w:val="16"/>
        </w:rPr>
        <w:t>scores, and</w:t>
      </w:r>
      <w:proofErr w:type="gramEnd"/>
      <w:r w:rsidRPr="00C4433F">
        <w:rPr>
          <w:sz w:val="16"/>
        </w:rPr>
        <w:t xml:space="preserve"> returns as outputs the restructured route system for that airline, with new flight frequencies, aircraft allotment and satisfied demand along each route. Furthermore, </w:t>
      </w:r>
      <w:r w:rsidRPr="00C4433F">
        <w:rPr>
          <w:rStyle w:val="StyleUnderline"/>
        </w:rPr>
        <w:t>due to the formulation of the optimization's objective function, this work's analytical framework permits simulating various costs of CO2 emissions and economic benefits of having more passengers flying, which in turn enables modeling future scenarios that can motivate policy and network planning decisions.</w:t>
      </w:r>
    </w:p>
    <w:p w14:paraId="1490526E" w14:textId="77777777" w:rsidR="00AE7C43" w:rsidRDefault="00AE7C43" w:rsidP="00AE7C43">
      <w:pPr>
        <w:spacing w:after="0"/>
        <w:rPr>
          <w:rStyle w:val="StyleUnderline"/>
        </w:rPr>
      </w:pPr>
    </w:p>
    <w:p w14:paraId="7FB70592" w14:textId="77777777" w:rsidR="00AE7C43" w:rsidRPr="00B35F42" w:rsidRDefault="00AE7C43" w:rsidP="00AE7C43">
      <w:pPr>
        <w:pStyle w:val="Heading4"/>
      </w:pPr>
      <w:r>
        <w:t xml:space="preserve">CO2 emissions cause </w:t>
      </w:r>
      <w:r w:rsidRPr="0052786E">
        <w:rPr>
          <w:u w:val="single"/>
        </w:rPr>
        <w:t>extinction</w:t>
      </w:r>
      <w:r>
        <w:t xml:space="preserve"> through </w:t>
      </w:r>
      <w:r>
        <w:rPr>
          <w:u w:val="single"/>
        </w:rPr>
        <w:t>cascading</w:t>
      </w:r>
      <w:r>
        <w:t xml:space="preserve">, </w:t>
      </w:r>
      <w:r>
        <w:rPr>
          <w:u w:val="single"/>
        </w:rPr>
        <w:t>complex</w:t>
      </w:r>
      <w:r>
        <w:t xml:space="preserve"> system failure</w:t>
      </w:r>
    </w:p>
    <w:p w14:paraId="2B5DBA69" w14:textId="77777777" w:rsidR="00AE7C43" w:rsidRDefault="00AE7C43" w:rsidP="00AE7C43">
      <w:pPr>
        <w:spacing w:after="0"/>
      </w:pPr>
      <w:r w:rsidRPr="0052786E">
        <w:rPr>
          <w:rStyle w:val="Style13ptBold"/>
        </w:rPr>
        <w:t xml:space="preserve">Richards et. </w:t>
      </w:r>
      <w:proofErr w:type="gramStart"/>
      <w:r w:rsidRPr="0052786E">
        <w:rPr>
          <w:rStyle w:val="Style13ptBold"/>
        </w:rPr>
        <w:t>al</w:t>
      </w:r>
      <w:proofErr w:type="gramEnd"/>
      <w:r w:rsidRPr="0052786E">
        <w:rPr>
          <w:rStyle w:val="Style13ptBold"/>
        </w:rPr>
        <w:t xml:space="preserve"> 24 —</w:t>
      </w:r>
      <w:r>
        <w:t xml:space="preserve"> Dr. </w:t>
      </w:r>
      <w:r w:rsidRPr="0052786E">
        <w:t>Catherine Richard</w:t>
      </w:r>
      <w:r>
        <w:t xml:space="preserve">s: Consultant, McKinsey; PhD, Engineering and Energy Transition, Cambridge. Dr. Richard Lupton: Senior Lecturer, Sustainability and Climate Change, Department of Medical Engineering, University of Bath; PhD, University of Cambridge. Dr. Julian Allwood: </w:t>
      </w:r>
      <w:r w:rsidRPr="00E94B40">
        <w:t>Professor of Engineering and the Environment</w:t>
      </w:r>
      <w:r>
        <w:t xml:space="preserve">, </w:t>
      </w:r>
      <w:r w:rsidRPr="00E94B40">
        <w:t>University of Cambridge</w:t>
      </w:r>
      <w:r>
        <w:t xml:space="preserve">; Lead Author, </w:t>
      </w:r>
      <w:r w:rsidRPr="00E94B40">
        <w:t>5th Assessment Report of the Intergovernmental Panel on Climate Change</w:t>
      </w:r>
      <w:r>
        <w:t xml:space="preserve">; PhD, Imperial College London. Dr. SJ Beard: </w:t>
      </w:r>
      <w:r w:rsidRPr="00E94B40">
        <w:t>Senior Research Associate</w:t>
      </w:r>
      <w:r>
        <w:t xml:space="preserve">, University of Cambridge; </w:t>
      </w:r>
      <w:r w:rsidRPr="00E94B40">
        <w:t>Borysiewicz Interdisciplinary Fellow</w:t>
      </w:r>
      <w:r>
        <w:t xml:space="preserve">; PhD, Philosophy, London School of Economics. Dr. Luke Kemp: </w:t>
      </w:r>
      <w:r w:rsidRPr="00E94B40">
        <w:t>Research Affiliate &amp; Former Research Associate</w:t>
      </w:r>
      <w:r>
        <w:t xml:space="preserve">, University of Cambridge; honorary ( lecturer, </w:t>
      </w:r>
      <w:r w:rsidRPr="00E94B40">
        <w:t>environmental policy</w:t>
      </w:r>
      <w:r>
        <w:t>,</w:t>
      </w:r>
      <w:r w:rsidRPr="00E94B40">
        <w:t xml:space="preserve"> Australian National University</w:t>
      </w:r>
      <w:r>
        <w:t xml:space="preserve">; PhD, International Relations, </w:t>
      </w:r>
      <w:r w:rsidRPr="00E94B40">
        <w:t>Australian National University</w:t>
      </w:r>
      <w:r>
        <w:t xml:space="preserve">. “Re-Framing the Threat of Global Warming: An Empirical Causal Loop Diagram of Climate Change, Food Insecurity and Societal Collapse” and “Existential Change: Lesson from Climate Change for Existential Risk.” Chapters 13 and 14 in </w:t>
      </w:r>
      <w:r>
        <w:rPr>
          <w:i/>
          <w:iCs/>
        </w:rPr>
        <w:t>An Anthology of Global Risk</w:t>
      </w:r>
      <w:r>
        <w:t xml:space="preserve">. Open Book Publishers. 2024. </w:t>
      </w:r>
      <w:r w:rsidRPr="00E94B40">
        <w:t>https://doi.org/10.11647/OBP.0360</w:t>
      </w:r>
      <w:r>
        <w:t xml:space="preserve">. </w:t>
      </w:r>
    </w:p>
    <w:p w14:paraId="45C51819" w14:textId="77777777" w:rsidR="00AE7C43" w:rsidRDefault="00AE7C43" w:rsidP="00AE7C43">
      <w:pPr>
        <w:spacing w:after="0"/>
        <w:rPr>
          <w:sz w:val="16"/>
        </w:rPr>
      </w:pPr>
      <w:r w:rsidRPr="003C055A">
        <w:rPr>
          <w:sz w:val="16"/>
        </w:rPr>
        <w:t>1. Introduction</w:t>
      </w:r>
      <w:r>
        <w:rPr>
          <w:sz w:val="16"/>
        </w:rPr>
        <w:t xml:space="preserve"> </w:t>
      </w:r>
      <w:r w:rsidRPr="003C055A">
        <w:rPr>
          <w:sz w:val="16"/>
        </w:rPr>
        <w:t xml:space="preserve">Despite recent social protests and climate emergency declarations, </w:t>
      </w:r>
      <w:r w:rsidRPr="005A3823">
        <w:rPr>
          <w:rStyle w:val="StyleUnderline"/>
        </w:rPr>
        <w:t xml:space="preserve">efforts to mitigate climate change to date are </w:t>
      </w:r>
      <w:r w:rsidRPr="005A3823">
        <w:rPr>
          <w:rStyle w:val="Emphasis"/>
        </w:rPr>
        <w:t>insufficient</w:t>
      </w:r>
      <w:r w:rsidRPr="003C055A">
        <w:rPr>
          <w:sz w:val="16"/>
        </w:rPr>
        <w:t>.1 Greenhouse gas (</w:t>
      </w:r>
      <w:r w:rsidRPr="005A3823">
        <w:rPr>
          <w:rStyle w:val="StyleUnderline"/>
        </w:rPr>
        <w:t>GHG</w:t>
      </w:r>
      <w:r w:rsidRPr="003C055A">
        <w:rPr>
          <w:sz w:val="16"/>
        </w:rPr>
        <w:t xml:space="preserve">) </w:t>
      </w:r>
      <w:r w:rsidRPr="009D7FFD">
        <w:rPr>
          <w:rStyle w:val="StyleUnderline"/>
          <w:highlight w:val="cyan"/>
        </w:rPr>
        <w:t>emissions</w:t>
      </w:r>
      <w:r w:rsidRPr="005A3823">
        <w:rPr>
          <w:rStyle w:val="StyleUnderline"/>
        </w:rPr>
        <w:t xml:space="preserve"> continue to </w:t>
      </w:r>
      <w:r w:rsidRPr="009D7FFD">
        <w:rPr>
          <w:rStyle w:val="StyleUnderline"/>
          <w:highlight w:val="cyan"/>
        </w:rPr>
        <w:t>rise</w:t>
      </w:r>
      <w:r w:rsidRPr="005A3823">
        <w:rPr>
          <w:rStyle w:val="StyleUnderline"/>
        </w:rPr>
        <w:t xml:space="preserve"> and global </w:t>
      </w:r>
      <w:r w:rsidRPr="009D7FFD">
        <w:rPr>
          <w:rStyle w:val="StyleUnderline"/>
          <w:highlight w:val="cyan"/>
        </w:rPr>
        <w:t xml:space="preserve">warming </w:t>
      </w:r>
      <w:r w:rsidRPr="009D7FFD">
        <w:rPr>
          <w:rStyle w:val="Emphasis"/>
          <w:highlight w:val="cyan"/>
        </w:rPr>
        <w:t>above 3 °</w:t>
      </w:r>
      <w:r w:rsidRPr="005A3823">
        <w:rPr>
          <w:rStyle w:val="Emphasis"/>
        </w:rPr>
        <w:t>C</w:t>
      </w:r>
      <w:r w:rsidRPr="005A3823">
        <w:rPr>
          <w:rStyle w:val="StyleUnderline"/>
        </w:rPr>
        <w:t xml:space="preserve"> </w:t>
      </w:r>
      <w:r w:rsidRPr="009D7FFD">
        <w:rPr>
          <w:rStyle w:val="StyleUnderline"/>
          <w:highlight w:val="cyan"/>
        </w:rPr>
        <w:t>is</w:t>
      </w:r>
      <w:r w:rsidRPr="003C055A">
        <w:rPr>
          <w:sz w:val="16"/>
        </w:rPr>
        <w:t xml:space="preserve"> </w:t>
      </w:r>
      <w:r w:rsidRPr="005A3823">
        <w:rPr>
          <w:rStyle w:val="Emphasis"/>
        </w:rPr>
        <w:t xml:space="preserve">increasingly </w:t>
      </w:r>
      <w:r w:rsidRPr="009D7FFD">
        <w:rPr>
          <w:rStyle w:val="Emphasis"/>
          <w:highlight w:val="cyan"/>
        </w:rPr>
        <w:t>likely</w:t>
      </w:r>
      <w:r w:rsidRPr="005A3823">
        <w:rPr>
          <w:rStyle w:val="Emphasis"/>
        </w:rPr>
        <w:t xml:space="preserve"> this century</w:t>
      </w:r>
      <w:r w:rsidRPr="003C055A">
        <w:rPr>
          <w:sz w:val="16"/>
        </w:rPr>
        <w:t xml:space="preserve">.2 </w:t>
      </w:r>
      <w:r w:rsidRPr="005A3823">
        <w:rPr>
          <w:rStyle w:val="StyleUnderline"/>
        </w:rPr>
        <w:t>There is emerging evidence of</w:t>
      </w:r>
      <w:r w:rsidRPr="003C055A">
        <w:rPr>
          <w:sz w:val="16"/>
        </w:rPr>
        <w:t xml:space="preserve"> amplifying </w:t>
      </w:r>
      <w:r w:rsidRPr="009D7FFD">
        <w:rPr>
          <w:rStyle w:val="StyleUnderline"/>
          <w:highlight w:val="cyan"/>
        </w:rPr>
        <w:t xml:space="preserve">feedbacks </w:t>
      </w:r>
      <w:r w:rsidRPr="009D7FFD">
        <w:rPr>
          <w:rStyle w:val="Emphasis"/>
          <w:highlight w:val="cyan"/>
        </w:rPr>
        <w:t>accelerating</w:t>
      </w:r>
      <w:r w:rsidRPr="003C055A">
        <w:rPr>
          <w:sz w:val="16"/>
        </w:rPr>
        <w:t xml:space="preserve">3 and dampening feedbacks decelerating.4 These </w:t>
      </w:r>
      <w:r w:rsidRPr="005A3823">
        <w:rPr>
          <w:rStyle w:val="StyleUnderline"/>
        </w:rPr>
        <w:t xml:space="preserve">feedbacks </w:t>
      </w:r>
      <w:r w:rsidRPr="009D7FFD">
        <w:rPr>
          <w:rStyle w:val="StyleUnderline"/>
          <w:highlight w:val="cyan"/>
        </w:rPr>
        <w:t>exacerbate</w:t>
      </w:r>
      <w:r w:rsidRPr="005A3823">
        <w:rPr>
          <w:rStyle w:val="StyleUnderline"/>
        </w:rPr>
        <w:t xml:space="preserve"> the possibility of </w:t>
      </w:r>
      <w:r w:rsidRPr="009D7FFD">
        <w:rPr>
          <w:rStyle w:val="Emphasis"/>
          <w:highlight w:val="cyan"/>
        </w:rPr>
        <w:t>runaway</w:t>
      </w:r>
      <w:r w:rsidRPr="005A3823">
        <w:rPr>
          <w:rStyle w:val="StyleUnderline"/>
        </w:rPr>
        <w:t xml:space="preserve"> global </w:t>
      </w:r>
      <w:r w:rsidRPr="009D7FFD">
        <w:rPr>
          <w:rStyle w:val="StyleUnderline"/>
          <w:highlight w:val="cyan"/>
        </w:rPr>
        <w:t>warming</w:t>
      </w:r>
      <w:r w:rsidRPr="003C055A">
        <w:rPr>
          <w:sz w:val="16"/>
        </w:rPr>
        <w:t xml:space="preserve">,5 </w:t>
      </w:r>
      <w:r w:rsidRPr="005A3823">
        <w:rPr>
          <w:rStyle w:val="StyleUnderline"/>
        </w:rPr>
        <w:t xml:space="preserve">estimated </w:t>
      </w:r>
      <w:r w:rsidRPr="009D7FFD">
        <w:rPr>
          <w:rStyle w:val="StyleUnderline"/>
          <w:highlight w:val="cyan"/>
        </w:rPr>
        <w:t xml:space="preserve">at </w:t>
      </w:r>
      <w:r w:rsidRPr="009D7FFD">
        <w:rPr>
          <w:rStyle w:val="Emphasis"/>
          <w:highlight w:val="cyan"/>
        </w:rPr>
        <w:t>8 °</w:t>
      </w:r>
      <w:r w:rsidRPr="005A3823">
        <w:rPr>
          <w:rStyle w:val="Emphasis"/>
        </w:rPr>
        <w:t>C</w:t>
      </w:r>
      <w:r w:rsidRPr="003C055A">
        <w:rPr>
          <w:sz w:val="16"/>
        </w:rPr>
        <w:t xml:space="preserve"> </w:t>
      </w:r>
      <w:r w:rsidRPr="005A3823">
        <w:rPr>
          <w:rStyle w:val="StyleUnderline"/>
        </w:rPr>
        <w:t>or greater</w:t>
      </w:r>
      <w:r w:rsidRPr="003C055A">
        <w:rPr>
          <w:sz w:val="16"/>
        </w:rPr>
        <w:t xml:space="preserve"> by 2100.6 Such temperature increases translate to a range of real dangers,7 shifting the narrow climate niche within which humans have resided for millennia.8</w:t>
      </w:r>
      <w:r>
        <w:rPr>
          <w:sz w:val="16"/>
        </w:rPr>
        <w:t xml:space="preserve"> </w:t>
      </w:r>
      <w:r w:rsidRPr="003C055A">
        <w:rPr>
          <w:sz w:val="16"/>
        </w:rPr>
        <w:t xml:space="preserve">Looking beyond the framing of “global warming”, there is concern that the </w:t>
      </w:r>
      <w:r w:rsidRPr="005A3823">
        <w:rPr>
          <w:rStyle w:val="StyleUnderline"/>
        </w:rPr>
        <w:t xml:space="preserve">effects of ﻿ </w:t>
      </w:r>
      <w:r w:rsidRPr="009D7FFD">
        <w:rPr>
          <w:rStyle w:val="StyleUnderline"/>
          <w:highlight w:val="cyan"/>
        </w:rPr>
        <w:t>climate change</w:t>
      </w:r>
      <w:r w:rsidRPr="005A3823">
        <w:rPr>
          <w:rStyle w:val="StyleUnderline"/>
        </w:rPr>
        <w:t xml:space="preserve"> may </w:t>
      </w:r>
      <w:r w:rsidRPr="009D7FFD">
        <w:rPr>
          <w:rStyle w:val="StyleUnderline"/>
          <w:highlight w:val="cyan"/>
        </w:rPr>
        <w:t xml:space="preserve">pose an ﻿ </w:t>
      </w:r>
      <w:r w:rsidRPr="009D7FFD">
        <w:rPr>
          <w:rStyle w:val="Emphasis"/>
          <w:highlight w:val="cyan"/>
        </w:rPr>
        <w:t>existential risk</w:t>
      </w:r>
      <w:r w:rsidRPr="003C055A">
        <w:rPr>
          <w:sz w:val="16"/>
        </w:rPr>
        <w:t xml:space="preserve"> </w:t>
      </w:r>
      <w:r w:rsidRPr="005A3823">
        <w:rPr>
          <w:rStyle w:val="StyleUnderline"/>
        </w:rPr>
        <w:t>to humanity</w:t>
      </w:r>
      <w:r w:rsidRPr="003C055A">
        <w:rPr>
          <w:sz w:val="16"/>
        </w:rPr>
        <w:t xml:space="preserve">, one </w:t>
      </w:r>
      <w:r w:rsidRPr="005A3823">
        <w:rPr>
          <w:rStyle w:val="StyleUnderline"/>
        </w:rPr>
        <w:t>that threatens “</w:t>
      </w:r>
      <w:r w:rsidRPr="005A3823">
        <w:rPr>
          <w:rStyle w:val="Emphasis"/>
        </w:rPr>
        <w:t>societal collapse</w:t>
      </w:r>
      <w:r w:rsidRPr="005A3823">
        <w:rPr>
          <w:rStyle w:val="StyleUnderline"/>
        </w:rPr>
        <w:t>” or</w:t>
      </w:r>
      <w:r w:rsidRPr="003C055A">
        <w:rPr>
          <w:sz w:val="16"/>
        </w:rPr>
        <w:t xml:space="preserve"> even </w:t>
      </w:r>
      <w:r w:rsidRPr="005A3823">
        <w:rPr>
          <w:rStyle w:val="Emphasis"/>
        </w:rPr>
        <w:t>extinction</w:t>
      </w:r>
      <w:r w:rsidRPr="003C055A">
        <w:rPr>
          <w:sz w:val="16"/>
        </w:rPr>
        <w:t>.9 Understanding these worst-case scenarios is essential for good risk management.10 Improving awareness of potential pathways through which ﻿ climate change poses such a risk can help inform decision- making about interventions.11 Considering societal impacts that are more tangible for individuals, businesses and governments,12 and better ﻿ aligned with conventional risk priorities,13 may facilitate more effective action to mitigate ﻿ climate change.14</w:t>
      </w:r>
      <w:r>
        <w:rPr>
          <w:sz w:val="16"/>
        </w:rPr>
        <w:t xml:space="preserve"> </w:t>
      </w:r>
      <w:r w:rsidRPr="003C055A">
        <w:rPr>
          <w:sz w:val="16"/>
        </w:rPr>
        <w:t xml:space="preserve">A number of pathways through which ﻿ climate change could cause societal collapse have been identified, one being via food insecurity.15 </w:t>
      </w:r>
      <w:r w:rsidRPr="009D7FFD">
        <w:rPr>
          <w:rStyle w:val="StyleUnderline"/>
          <w:highlight w:val="cyan"/>
        </w:rPr>
        <w:t>Climate</w:t>
      </w:r>
      <w:r w:rsidRPr="005A3823">
        <w:rPr>
          <w:rStyle w:val="StyleUnderline"/>
        </w:rPr>
        <w:t xml:space="preserve"> change</w:t>
      </w:r>
      <w:r w:rsidRPr="003C055A">
        <w:rPr>
          <w:sz w:val="16"/>
        </w:rPr>
        <w:t xml:space="preserve"> is predicted to </w:t>
      </w:r>
      <w:r w:rsidRPr="009D7FFD">
        <w:rPr>
          <w:rStyle w:val="StyleUnderline"/>
          <w:highlight w:val="cyan"/>
        </w:rPr>
        <w:t xml:space="preserve">undermine </w:t>
      </w:r>
      <w:r w:rsidRPr="009D7FFD">
        <w:rPr>
          <w:rStyle w:val="Emphasis"/>
          <w:highlight w:val="cyan"/>
        </w:rPr>
        <w:t>ag</w:t>
      </w:r>
      <w:r w:rsidRPr="00F97639">
        <w:rPr>
          <w:rStyle w:val="Emphasis"/>
        </w:rPr>
        <w:t>ricultural</w:t>
      </w:r>
      <w:r w:rsidRPr="005A3823">
        <w:rPr>
          <w:rStyle w:val="StyleUnderline"/>
        </w:rPr>
        <w:t xml:space="preserve"> systems </w:t>
      </w:r>
      <w:r w:rsidRPr="009D7FFD">
        <w:rPr>
          <w:rStyle w:val="StyleUnderline"/>
          <w:highlight w:val="cyan"/>
        </w:rPr>
        <w:t xml:space="preserve">and disrupt </w:t>
      </w:r>
      <w:r w:rsidRPr="009D7FFD">
        <w:rPr>
          <w:rStyle w:val="Emphasis"/>
          <w:highlight w:val="cyan"/>
        </w:rPr>
        <w:t>food</w:t>
      </w:r>
      <w:r w:rsidRPr="005A3823">
        <w:rPr>
          <w:rStyle w:val="Emphasis"/>
        </w:rPr>
        <w:t xml:space="preserve"> supply</w:t>
      </w:r>
      <w:r w:rsidRPr="003C055A">
        <w:rPr>
          <w:sz w:val="16"/>
        </w:rPr>
        <w:t xml:space="preserve">,16 </w:t>
      </w:r>
      <w:r w:rsidRPr="009D7FFD">
        <w:rPr>
          <w:rStyle w:val="StyleUnderline"/>
          <w:highlight w:val="cyan"/>
        </w:rPr>
        <w:t>which</w:t>
      </w:r>
      <w:r w:rsidRPr="005A3823">
        <w:rPr>
          <w:rStyle w:val="StyleUnderline"/>
        </w:rPr>
        <w:t xml:space="preserve"> may </w:t>
      </w:r>
      <w:r w:rsidRPr="009D7FFD">
        <w:rPr>
          <w:rStyle w:val="StyleUnderline"/>
          <w:highlight w:val="cyan"/>
        </w:rPr>
        <w:t xml:space="preserve">lead to </w:t>
      </w:r>
      <w:r w:rsidRPr="009D7FFD">
        <w:rPr>
          <w:rStyle w:val="Emphasis"/>
          <w:highlight w:val="cyan"/>
        </w:rPr>
        <w:t>economic</w:t>
      </w:r>
      <w:r w:rsidRPr="009D7FFD">
        <w:rPr>
          <w:rStyle w:val="StyleUnderline"/>
          <w:highlight w:val="cyan"/>
        </w:rPr>
        <w:t xml:space="preserve"> shocks</w:t>
      </w:r>
      <w:r w:rsidRPr="003C055A">
        <w:rPr>
          <w:sz w:val="16"/>
        </w:rPr>
        <w:t xml:space="preserve">, </w:t>
      </w:r>
      <w:r w:rsidRPr="009D7FFD">
        <w:rPr>
          <w:rStyle w:val="Emphasis"/>
          <w:highlight w:val="cyan"/>
        </w:rPr>
        <w:t>socio- political</w:t>
      </w:r>
      <w:r w:rsidRPr="009D7FFD">
        <w:rPr>
          <w:sz w:val="16"/>
          <w:highlight w:val="cyan"/>
        </w:rPr>
        <w:t xml:space="preserve"> </w:t>
      </w:r>
      <w:r w:rsidRPr="009D7FFD">
        <w:rPr>
          <w:rStyle w:val="StyleUnderline"/>
          <w:highlight w:val="cyan"/>
        </w:rPr>
        <w:t>instability</w:t>
      </w:r>
      <w:r w:rsidRPr="005A3823">
        <w:rPr>
          <w:rStyle w:val="StyleUnderline"/>
        </w:rPr>
        <w:t xml:space="preserve"> as well as </w:t>
      </w:r>
      <w:r w:rsidRPr="005A3823">
        <w:rPr>
          <w:rStyle w:val="Emphasis"/>
        </w:rPr>
        <w:t>starvation</w:t>
      </w:r>
      <w:r w:rsidRPr="003C055A">
        <w:rPr>
          <w:sz w:val="16"/>
        </w:rPr>
        <w:t xml:space="preserve">, </w:t>
      </w:r>
      <w:r w:rsidRPr="009D7FFD">
        <w:rPr>
          <w:rStyle w:val="Emphasis"/>
          <w:highlight w:val="cyan"/>
        </w:rPr>
        <w:t>migration</w:t>
      </w:r>
      <w:r w:rsidRPr="003C055A">
        <w:rPr>
          <w:sz w:val="16"/>
        </w:rPr>
        <w:t xml:space="preserve"> </w:t>
      </w:r>
      <w:r w:rsidRPr="009D7FFD">
        <w:rPr>
          <w:rStyle w:val="StyleUnderline"/>
          <w:highlight w:val="cyan"/>
        </w:rPr>
        <w:t>and conflict at</w:t>
      </w:r>
      <w:r w:rsidRPr="005A3823">
        <w:rPr>
          <w:rStyle w:val="StyleUnderline"/>
        </w:rPr>
        <w:t xml:space="preserve"> local through </w:t>
      </w:r>
      <w:r w:rsidRPr="00F97639">
        <w:rPr>
          <w:rStyle w:val="StyleUnderline"/>
        </w:rPr>
        <w:t xml:space="preserve">to </w:t>
      </w:r>
      <w:r w:rsidRPr="009D7FFD">
        <w:rPr>
          <w:rStyle w:val="Emphasis"/>
          <w:highlight w:val="cyan"/>
        </w:rPr>
        <w:t>global scale</w:t>
      </w:r>
      <w:r w:rsidRPr="003C055A">
        <w:rPr>
          <w:sz w:val="16"/>
        </w:rPr>
        <w:t xml:space="preserve">.17 </w:t>
      </w:r>
      <w:r w:rsidRPr="005A3823">
        <w:rPr>
          <w:rStyle w:val="StyleUnderline"/>
        </w:rPr>
        <w:t>While</w:t>
      </w:r>
      <w:r w:rsidRPr="003C055A">
        <w:rPr>
          <w:sz w:val="16"/>
        </w:rPr>
        <w:t xml:space="preserve"> the </w:t>
      </w:r>
      <w:r w:rsidRPr="005A3823">
        <w:rPr>
          <w:rStyle w:val="StyleUnderline"/>
        </w:rPr>
        <w:t xml:space="preserve">climate </w:t>
      </w:r>
      <w:r w:rsidRPr="005A3823">
        <w:rPr>
          <w:rStyle w:val="Emphasis"/>
        </w:rPr>
        <w:t>science</w:t>
      </w:r>
      <w:r w:rsidRPr="003C055A">
        <w:rPr>
          <w:sz w:val="16"/>
        </w:rPr>
        <w:t xml:space="preserve"> underpinning global warming estimates </w:t>
      </w:r>
      <w:r w:rsidRPr="005A3823">
        <w:rPr>
          <w:rStyle w:val="StyleUnderline"/>
        </w:rPr>
        <w:t>is well established</w:t>
      </w:r>
      <w:r w:rsidRPr="003C055A">
        <w:rPr>
          <w:sz w:val="16"/>
        </w:rPr>
        <w:t xml:space="preserve">,18 albeit subject to sensitivities, the </w:t>
      </w:r>
      <w:r w:rsidRPr="005A3823">
        <w:rPr>
          <w:rStyle w:val="StyleUnderline"/>
        </w:rPr>
        <w:t xml:space="preserve">uncertainties increase </w:t>
      </w:r>
      <w:r w:rsidRPr="005A3823">
        <w:rPr>
          <w:rStyle w:val="Emphasis"/>
        </w:rPr>
        <w:t>significantly</w:t>
      </w:r>
      <w:r w:rsidRPr="003C055A">
        <w:rPr>
          <w:sz w:val="16"/>
        </w:rPr>
        <w:t xml:space="preserve"> </w:t>
      </w:r>
      <w:r w:rsidRPr="005A3823">
        <w:rPr>
          <w:rStyle w:val="StyleUnderline"/>
        </w:rPr>
        <w:t>when we</w:t>
      </w:r>
      <w:r w:rsidRPr="003C055A">
        <w:rPr>
          <w:sz w:val="16"/>
        </w:rPr>
        <w:t xml:space="preserve"> start to </w:t>
      </w:r>
      <w:r w:rsidRPr="005A3823">
        <w:rPr>
          <w:rStyle w:val="StyleUnderline"/>
        </w:rPr>
        <w:t>consider</w:t>
      </w:r>
      <w:r w:rsidRPr="003C055A">
        <w:rPr>
          <w:sz w:val="16"/>
        </w:rPr>
        <w:t xml:space="preserve"> these </w:t>
      </w:r>
      <w:r w:rsidRPr="005A3823">
        <w:rPr>
          <w:rStyle w:val="StyleUnderline"/>
        </w:rPr>
        <w:t>tangible societal impacts</w:t>
      </w:r>
      <w:r w:rsidRPr="003C055A">
        <w:rPr>
          <w:sz w:val="16"/>
        </w:rPr>
        <w:t xml:space="preserve"> given the complex relationships involved.19 </w:t>
      </w:r>
      <w:r w:rsidRPr="005A3823">
        <w:rPr>
          <w:rStyle w:val="StyleUnderline"/>
        </w:rPr>
        <w:t xml:space="preserve">Our </w:t>
      </w:r>
      <w:r w:rsidRPr="009D7FFD">
        <w:rPr>
          <w:rStyle w:val="StyleUnderline"/>
          <w:highlight w:val="cyan"/>
        </w:rPr>
        <w:t>understanding of worst-case scenarios</w:t>
      </w:r>
      <w:r w:rsidRPr="003C055A">
        <w:rPr>
          <w:sz w:val="16"/>
        </w:rPr>
        <w:t xml:space="preserve">, </w:t>
      </w:r>
      <w:r w:rsidRPr="005A3823">
        <w:rPr>
          <w:rStyle w:val="StyleUnderline"/>
        </w:rPr>
        <w:t>and</w:t>
      </w:r>
      <w:r w:rsidRPr="003C055A">
        <w:rPr>
          <w:sz w:val="16"/>
        </w:rPr>
        <w:t xml:space="preserve"> particularly of empirical evidence addressing the </w:t>
      </w:r>
      <w:r w:rsidRPr="005A3823">
        <w:rPr>
          <w:rStyle w:val="StyleUnderline"/>
        </w:rPr>
        <w:t>causal pathways</w:t>
      </w:r>
      <w:r w:rsidRPr="003C055A">
        <w:rPr>
          <w:sz w:val="16"/>
        </w:rPr>
        <w:t xml:space="preserve"> through which ﻿ climate change may cause societal collapse, </w:t>
      </w:r>
      <w:r w:rsidRPr="009D7FFD">
        <w:rPr>
          <w:rStyle w:val="StyleUnderline"/>
          <w:highlight w:val="cyan"/>
        </w:rPr>
        <w:t>is</w:t>
      </w:r>
      <w:r w:rsidRPr="009D7FFD">
        <w:rPr>
          <w:sz w:val="16"/>
          <w:highlight w:val="cyan"/>
        </w:rPr>
        <w:t xml:space="preserve"> </w:t>
      </w:r>
      <w:r w:rsidRPr="009D7FFD">
        <w:rPr>
          <w:rStyle w:val="Emphasis"/>
          <w:highlight w:val="cyan"/>
        </w:rPr>
        <w:t>underdeveloped</w:t>
      </w:r>
      <w:r w:rsidRPr="003C055A">
        <w:rPr>
          <w:sz w:val="16"/>
        </w:rPr>
        <w:t>.20</w:t>
      </w:r>
      <w:r>
        <w:rPr>
          <w:sz w:val="16"/>
        </w:rPr>
        <w:t xml:space="preserve"> </w:t>
      </w:r>
      <w:r w:rsidRPr="003C055A">
        <w:rPr>
          <w:sz w:val="16"/>
        </w:rPr>
        <w:t xml:space="preserve">In this chapter we aim to identify and structure an empirical evidence base of the relationships between ﻿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 existential risk literature to refine the aim introduced above. In Section 3, we develop an original methodology to establish a new empirical evidence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w:t>
      </w:r>
      <w:proofErr w:type="gramStart"/>
      <w:r w:rsidRPr="003C055A">
        <w:rPr>
          <w:sz w:val="16"/>
        </w:rPr>
        <w:t>of</w:t>
      </w:r>
      <w:proofErr w:type="gramEnd"/>
      <w:r w:rsidRPr="003C055A">
        <w:rPr>
          <w:sz w:val="16"/>
        </w:rPr>
        <w:t xml:space="preserve"> future work that may build upon this chapter.</w:t>
      </w:r>
      <w:r>
        <w:rPr>
          <w:sz w:val="16"/>
        </w:rPr>
        <w:t xml:space="preserve"> </w:t>
      </w:r>
      <w:r w:rsidRPr="003C055A">
        <w:rPr>
          <w:sz w:val="16"/>
        </w:rPr>
        <w:t>2. Literature Review</w:t>
      </w:r>
      <w:r>
        <w:rPr>
          <w:sz w:val="16"/>
        </w:rPr>
        <w:t xml:space="preserve"> </w:t>
      </w:r>
      <w:r w:rsidRPr="003C055A">
        <w:rPr>
          <w:sz w:val="16"/>
        </w:rPr>
        <w:t>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w:t>
      </w:r>
      <w:r>
        <w:rPr>
          <w:sz w:val="16"/>
        </w:rPr>
        <w:t xml:space="preserve"> </w:t>
      </w:r>
      <w:r w:rsidRPr="003C055A">
        <w:rPr>
          <w:sz w:val="16"/>
        </w:rPr>
        <w:t xml:space="preserve">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extinction.22 Adopting Kemp’s definition, </w:t>
      </w:r>
      <w:r w:rsidRPr="005A3823">
        <w:rPr>
          <w:rStyle w:val="StyleUnderline"/>
        </w:rPr>
        <w:t>societal collapse</w:t>
      </w:r>
      <w:r w:rsidRPr="003C055A">
        <w:rPr>
          <w:sz w:val="16"/>
        </w:rPr>
        <w:t xml:space="preserve"> is an “enduring loss of ﻿ population, identity [and/or institutional] complexity”;23 it </w:t>
      </w:r>
      <w:r w:rsidRPr="005A3823">
        <w:rPr>
          <w:rStyle w:val="StyleUnderline"/>
        </w:rPr>
        <w:t xml:space="preserve">may be </w:t>
      </w:r>
      <w:r w:rsidRPr="005A3823">
        <w:rPr>
          <w:rStyle w:val="Emphasis"/>
        </w:rPr>
        <w:t>abrupt</w:t>
      </w:r>
      <w:r w:rsidRPr="005A3823">
        <w:rPr>
          <w:rStyle w:val="StyleUnderline"/>
        </w:rPr>
        <w:t xml:space="preserve"> or gradual</w:t>
      </w:r>
      <w:r w:rsidRPr="003C055A">
        <w:rPr>
          <w:sz w:val="16"/>
        </w:rPr>
        <w:t xml:space="preserve">, </w:t>
      </w:r>
      <w:r w:rsidRPr="005A3823">
        <w:rPr>
          <w:rStyle w:val="StyleUnderline"/>
        </w:rPr>
        <w:t xml:space="preserve">but is typically </w:t>
      </w:r>
      <w:r w:rsidRPr="005A3823">
        <w:rPr>
          <w:rStyle w:val="Emphasis"/>
        </w:rPr>
        <w:t>rapid</w:t>
      </w:r>
      <w:r w:rsidRPr="003C055A">
        <w:rPr>
          <w:sz w:val="16"/>
        </w:rPr>
        <w:t xml:space="preserve"> because it is notably transformative, </w:t>
      </w:r>
      <w:r w:rsidRPr="005A3823">
        <w:rPr>
          <w:rStyle w:val="StyleUnderline"/>
        </w:rPr>
        <w:t>and may be experienced by</w:t>
      </w:r>
      <w:r w:rsidRPr="003C055A">
        <w:rPr>
          <w:sz w:val="16"/>
        </w:rPr>
        <w:t xml:space="preserve"> a local, national or </w:t>
      </w:r>
      <w:r w:rsidRPr="005A3823">
        <w:rPr>
          <w:rStyle w:val="StyleUnderline"/>
        </w:rPr>
        <w:t xml:space="preserve">the </w:t>
      </w:r>
      <w:r w:rsidRPr="005A3823">
        <w:rPr>
          <w:rStyle w:val="Emphasis"/>
        </w:rPr>
        <w:t>global community</w:t>
      </w:r>
      <w:r w:rsidRPr="005A3823">
        <w:rPr>
          <w:rStyle w:val="StyleUnderline"/>
        </w:rPr>
        <w:t xml:space="preserve"> of people</w:t>
      </w:r>
      <w:r w:rsidRPr="003C055A">
        <w:rPr>
          <w:sz w:val="16"/>
        </w:rPr>
        <w:t xml:space="preserve">. Fig. 1 presents a conceptual model of societal collapse, synthesised from </w:t>
      </w:r>
      <w:proofErr w:type="gramStart"/>
      <w:r w:rsidRPr="003C055A">
        <w:rPr>
          <w:sz w:val="16"/>
        </w:rPr>
        <w:t>the broader</w:t>
      </w:r>
      <w:proofErr w:type="gramEnd"/>
      <w:r w:rsidRPr="003C055A">
        <w:rPr>
          <w:sz w:val="16"/>
        </w:rPr>
        <w:t xml:space="preserve"> literature, to provide further contextual definition.</w:t>
      </w:r>
      <w:r>
        <w:rPr>
          <w:sz w:val="16"/>
        </w:rPr>
        <w:t xml:space="preserve"> </w:t>
      </w:r>
      <w:r w:rsidRPr="0074788D">
        <w:rPr>
          <w:rStyle w:val="StyleUnderline"/>
        </w:rPr>
        <w:t>[FIGURE 1 OMITTED]</w:t>
      </w:r>
      <w:r>
        <w:rPr>
          <w:rStyle w:val="StyleUnderline"/>
        </w:rPr>
        <w:t xml:space="preserve"> </w:t>
      </w:r>
      <w:r w:rsidRPr="003C055A">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w:t>
      </w:r>
      <w:proofErr w:type="gramStart"/>
      <w:r w:rsidRPr="003C055A">
        <w:rPr>
          <w:sz w:val="16"/>
        </w:rPr>
        <w:t>the literature</w:t>
      </w:r>
      <w:proofErr w:type="gramEnd"/>
      <w:r w:rsidRPr="003C055A">
        <w:rPr>
          <w:sz w:val="16"/>
        </w:rPr>
        <w:t>, and there is debate about the role of different mechanisms in particular societal collapse events.</w:t>
      </w:r>
      <w:r>
        <w:rPr>
          <w:sz w:val="16"/>
        </w:rPr>
        <w:t xml:space="preserve"> </w:t>
      </w:r>
      <w:r w:rsidRPr="00AD1524">
        <w:rPr>
          <w:sz w:val="16"/>
        </w:rPr>
        <w:t xml:space="preserve">The first type of historical study empirically investigates an individual societal collapse event using primary sources, including anthropological, archaeological and paleontological data. Based on such data analysis, natural ﻿ </w:t>
      </w:r>
      <w:r w:rsidRPr="00AD1524">
        <w:rPr>
          <w:rStyle w:val="StyleUnderline"/>
        </w:rPr>
        <w:t>climate change has been</w:t>
      </w:r>
      <w:r w:rsidRPr="00AD1524">
        <w:rPr>
          <w:sz w:val="16"/>
        </w:rPr>
        <w:t xml:space="preserve"> asserted as </w:t>
      </w:r>
      <w:r w:rsidRPr="00AD1524">
        <w:rPr>
          <w:rStyle w:val="StyleUnderline"/>
        </w:rPr>
        <w:t>a mechanism of societal collapse in</w:t>
      </w:r>
      <w:r w:rsidRPr="00AD1524">
        <w:rPr>
          <w:sz w:val="16"/>
        </w:rPr>
        <w:t xml:space="preserve"> </w:t>
      </w:r>
      <w:r w:rsidRPr="00AD1524">
        <w:rPr>
          <w:rStyle w:val="Emphasis"/>
        </w:rPr>
        <w:t>many</w:t>
      </w:r>
      <w:r w:rsidRPr="00AD1524">
        <w:rPr>
          <w:sz w:val="16"/>
        </w:rPr>
        <w:t xml:space="preserve"> of these </w:t>
      </w:r>
      <w:r w:rsidRPr="00AD1524">
        <w:rPr>
          <w:rStyle w:val="StyleUnderline"/>
        </w:rPr>
        <w:t>case studies</w:t>
      </w:r>
      <w:r w:rsidRPr="00AD1524">
        <w:rPr>
          <w:sz w:val="16"/>
        </w:rPr>
        <w:t xml:space="preserve">, as established by de Menocal25 and Weiss and Bradley.26 For example, Hodell et al.,27 Haug et al.,28 and Medina-Elizalde and Rohling29 analyse paleoclimate data alongside the </w:t>
      </w:r>
      <w:r w:rsidRPr="00AD1524">
        <w:rPr>
          <w:rStyle w:val="StyleUnderline"/>
        </w:rPr>
        <w:t>archaeological record</w:t>
      </w:r>
      <w:r w:rsidRPr="00AD1524">
        <w:rPr>
          <w:sz w:val="16"/>
        </w:rPr>
        <w:t xml:space="preserve"> to </w:t>
      </w:r>
      <w:r w:rsidRPr="00AD1524">
        <w:rPr>
          <w:rStyle w:val="StyleUnderline"/>
        </w:rPr>
        <w:t>show</w:t>
      </w:r>
      <w:r w:rsidRPr="00AD1524">
        <w:rPr>
          <w:sz w:val="16"/>
        </w:rPr>
        <w:t xml:space="preserve"> that </w:t>
      </w:r>
      <w:r w:rsidRPr="00AD1524">
        <w:rPr>
          <w:rStyle w:val="StyleUnderline"/>
        </w:rPr>
        <w:t>drought</w:t>
      </w:r>
      <w:r w:rsidRPr="00AD1524">
        <w:rPr>
          <w:sz w:val="16"/>
        </w:rPr>
        <w:t xml:space="preserve"> conditions, </w:t>
      </w:r>
      <w:r w:rsidRPr="00AD1524">
        <w:rPr>
          <w:rStyle w:val="StyleUnderline"/>
        </w:rPr>
        <w:t>driven by ﻿ climate change</w:t>
      </w:r>
      <w:r w:rsidRPr="00AD1524">
        <w:rPr>
          <w:sz w:val="16"/>
        </w:rPr>
        <w:t xml:space="preserve"> likely due to solar forcing, </w:t>
      </w:r>
      <w:r w:rsidRPr="00AD1524">
        <w:rPr>
          <w:rStyle w:val="StyleUnderline"/>
        </w:rPr>
        <w:t>contributed to</w:t>
      </w:r>
      <w:r w:rsidRPr="00AD1524">
        <w:rPr>
          <w:sz w:val="16"/>
        </w:rPr>
        <w:t xml:space="preserve"> the </w:t>
      </w:r>
      <w:r w:rsidRPr="00AD1524">
        <w:rPr>
          <w:rStyle w:val="Emphasis"/>
        </w:rPr>
        <w:t>collapse</w:t>
      </w:r>
      <w:r w:rsidRPr="00AD1524">
        <w:rPr>
          <w:sz w:val="16"/>
        </w:rPr>
        <w:t xml:space="preserve"> </w:t>
      </w:r>
      <w:r w:rsidRPr="00AD1524">
        <w:rPr>
          <w:rStyle w:val="StyleUnderline"/>
        </w:rPr>
        <w:t>of the</w:t>
      </w:r>
      <w:r w:rsidRPr="00AD1524">
        <w:rPr>
          <w:sz w:val="16"/>
        </w:rPr>
        <w:t xml:space="preserve"> Classic </w:t>
      </w:r>
      <w:r w:rsidRPr="00AD1524">
        <w:rPr>
          <w:rStyle w:val="Emphasis"/>
        </w:rPr>
        <w:t>Maya</w:t>
      </w:r>
      <w:r w:rsidRPr="00AD1524">
        <w:rPr>
          <w:sz w:val="16"/>
        </w:rPr>
        <w:t xml:space="preserve"> </w:t>
      </w:r>
      <w:r w:rsidRPr="00AD1524">
        <w:rPr>
          <w:rStyle w:val="StyleUnderline"/>
        </w:rPr>
        <w:t>civilisation</w:t>
      </w:r>
      <w:r w:rsidRPr="00AD1524">
        <w:rPr>
          <w:sz w:val="16"/>
        </w:rPr>
        <w:t xml:space="preserve"> of Mesoamerica in ~8–10th century CE. Weiss et al.,30 Cullen et al.,31 and Cookson et al.32 show that </w:t>
      </w:r>
      <w:r w:rsidRPr="00AD1524">
        <w:rPr>
          <w:rStyle w:val="StyleUnderline"/>
        </w:rPr>
        <w:t>regional aridity</w:t>
      </w:r>
      <w:r w:rsidRPr="00AD1524">
        <w:rPr>
          <w:sz w:val="16"/>
        </w:rPr>
        <w:t xml:space="preserve">, </w:t>
      </w:r>
      <w:r w:rsidRPr="00AD1524">
        <w:rPr>
          <w:rStyle w:val="StyleUnderline"/>
        </w:rPr>
        <w:t>driven by ﻿ climate change</w:t>
      </w:r>
      <w:r w:rsidRPr="00AD1524">
        <w:rPr>
          <w:sz w:val="16"/>
        </w:rPr>
        <w:t xml:space="preserve"> likely due to ﻿ volcanic forcing, </w:t>
      </w:r>
      <w:r w:rsidRPr="00AD1524">
        <w:rPr>
          <w:rStyle w:val="StyleUnderline"/>
        </w:rPr>
        <w:t>contributed to</w:t>
      </w:r>
      <w:r w:rsidRPr="00AD1524">
        <w:rPr>
          <w:sz w:val="16"/>
        </w:rPr>
        <w:t xml:space="preserve"> the </w:t>
      </w:r>
      <w:r w:rsidRPr="00AD1524">
        <w:rPr>
          <w:rStyle w:val="StyleUnderline"/>
        </w:rPr>
        <w:t>collapse of</w:t>
      </w:r>
      <w:r w:rsidRPr="00AD1524">
        <w:rPr>
          <w:sz w:val="16"/>
        </w:rPr>
        <w:t xml:space="preserve"> multiple </w:t>
      </w:r>
      <w:r w:rsidRPr="00AD1524">
        <w:rPr>
          <w:rStyle w:val="StyleUnderline"/>
        </w:rPr>
        <w:t xml:space="preserve">societies </w:t>
      </w:r>
      <w:r w:rsidRPr="00AD1524">
        <w:rPr>
          <w:rStyle w:val="Emphasis"/>
        </w:rPr>
        <w:t>across Mesopotamia</w:t>
      </w:r>
      <w:r w:rsidRPr="00AD1524">
        <w:rPr>
          <w:sz w:val="16"/>
        </w:rPr>
        <w:t xml:space="preserve">, including the Akkadian Empire in ~22nd century BCE. Similarly, natural ﻿ </w:t>
      </w:r>
      <w:r w:rsidRPr="00AD1524">
        <w:rPr>
          <w:rStyle w:val="StyleUnderline"/>
        </w:rPr>
        <w:t>climate change has been implicated in</w:t>
      </w:r>
      <w:r w:rsidRPr="00AD1524">
        <w:rPr>
          <w:sz w:val="16"/>
        </w:rPr>
        <w:t xml:space="preserve"> the </w:t>
      </w:r>
      <w:r w:rsidRPr="00AD1524">
        <w:rPr>
          <w:rStyle w:val="StyleUnderline"/>
        </w:rPr>
        <w:t>collapse of multiple Late Bronze Age societies</w:t>
      </w:r>
      <w:r w:rsidRPr="00AD1524">
        <w:rPr>
          <w:sz w:val="16"/>
        </w:rPr>
        <w:t xml:space="preserve"> around the Mediterranean,33 </w:t>
      </w:r>
      <w:r w:rsidRPr="00AD1524">
        <w:rPr>
          <w:rStyle w:val="StyleUnderline"/>
        </w:rPr>
        <w:t xml:space="preserve">including </w:t>
      </w:r>
      <w:r w:rsidRPr="00AD1524">
        <w:rPr>
          <w:rStyle w:val="Emphasis"/>
        </w:rPr>
        <w:t>Mycenaean</w:t>
      </w:r>
      <w:r w:rsidRPr="00AD1524">
        <w:rPr>
          <w:rStyle w:val="StyleUnderline"/>
        </w:rPr>
        <w:t xml:space="preserve"> Kingdoms</w:t>
      </w:r>
      <w:r w:rsidRPr="00AD1524">
        <w:rPr>
          <w:sz w:val="16"/>
        </w:rPr>
        <w:t xml:space="preserve"> in ~12th century BCE,34 the Harappan Civilization of South Asia in ~19th century BCE,35 the Angkor Empire of Southeast Asia in ~15th century CE,36 </w:t>
      </w:r>
      <w:r w:rsidRPr="00AD1524">
        <w:rPr>
          <w:rStyle w:val="Emphasis"/>
        </w:rPr>
        <w:t>multiple Chinese Dynasties</w:t>
      </w:r>
      <w:r w:rsidRPr="00AD1524">
        <w:rPr>
          <w:sz w:val="16"/>
        </w:rPr>
        <w:t xml:space="preserve">37 </w:t>
      </w:r>
      <w:r w:rsidRPr="00AD1524">
        <w:rPr>
          <w:rStyle w:val="StyleUnderline"/>
        </w:rPr>
        <w:t>and civilisations along the Silk Road</w:t>
      </w:r>
      <w:r w:rsidRPr="00AD1524">
        <w:rPr>
          <w:sz w:val="16"/>
        </w:rPr>
        <w:t xml:space="preserve">38 during the previous millennium, </w:t>
      </w:r>
      <w:r w:rsidRPr="00AD1524">
        <w:rPr>
          <w:rStyle w:val="StyleUnderline"/>
        </w:rPr>
        <w:t>the Norse Vikings</w:t>
      </w:r>
      <w:r w:rsidRPr="00AD1524">
        <w:rPr>
          <w:sz w:val="16"/>
        </w:rPr>
        <w:t xml:space="preserve"> of Greenland in ~16th century AD,39 and the Tiwanaku Empire of Pre- Columbian South America in ~10th century CE40 amongst others.</w:t>
      </w:r>
      <w:r>
        <w:rPr>
          <w:sz w:val="16"/>
        </w:rPr>
        <w:t xml:space="preserve"> </w:t>
      </w:r>
      <w:r w:rsidRPr="00AD1524">
        <w:rPr>
          <w:sz w:val="16"/>
        </w:rPr>
        <w:t xml:space="preserve">This first type of </w:t>
      </w:r>
      <w:proofErr w:type="gramStart"/>
      <w:r w:rsidRPr="00AD1524">
        <w:rPr>
          <w:sz w:val="16"/>
        </w:rPr>
        <w:t>studies</w:t>
      </w:r>
      <w:proofErr w:type="gramEnd"/>
      <w:r w:rsidRPr="00AD1524">
        <w:rPr>
          <w:sz w:val="16"/>
        </w:rPr>
        <w:t xml:space="preserve"> establishes precedence of natural ﻿ climate change as a mechanism of societal collapse througho</w:t>
      </w:r>
      <w:r w:rsidRPr="003C055A">
        <w:rPr>
          <w:sz w:val="16"/>
        </w:rPr>
        <w:t>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w:t>
      </w:r>
      <w:r>
        <w:rPr>
          <w:sz w:val="16"/>
        </w:rPr>
        <w:t xml:space="preserve"> </w:t>
      </w:r>
      <w:r w:rsidRPr="003C055A">
        <w:rPr>
          <w:sz w:val="16"/>
        </w:rPr>
        <w:t>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r>
        <w:rPr>
          <w:sz w:val="16"/>
        </w:rPr>
        <w:t xml:space="preserve"> </w:t>
      </w:r>
      <w:r w:rsidRPr="003C055A">
        <w:rPr>
          <w:sz w:val="16"/>
        </w:rPr>
        <w:t xml:space="preserve">Fagan42 and McMichael43 focus on natural impact on the human system across multiple civilisations, concluding that natural ﻿ climate change is predominant having significantly influenced human existence throughout history. </w:t>
      </w:r>
      <w:r w:rsidRPr="00A56E28">
        <w:rPr>
          <w:rStyle w:val="StyleUnderline"/>
        </w:rPr>
        <w:t>Over</w:t>
      </w:r>
      <w:r w:rsidRPr="003C055A">
        <w:rPr>
          <w:sz w:val="16"/>
        </w:rPr>
        <w:t xml:space="preserve"> the past </w:t>
      </w:r>
      <w:r w:rsidRPr="00A56E28">
        <w:rPr>
          <w:rStyle w:val="StyleUnderline"/>
        </w:rPr>
        <w:t>12,000 years</w:t>
      </w:r>
      <w:r w:rsidRPr="003C055A">
        <w:rPr>
          <w:sz w:val="16"/>
        </w:rPr>
        <w:t xml:space="preserve">, the </w:t>
      </w:r>
      <w:r w:rsidRPr="00A56E28">
        <w:rPr>
          <w:rStyle w:val="StyleUnderline"/>
        </w:rPr>
        <w:t xml:space="preserve">natural and human systems developed within the </w:t>
      </w:r>
      <w:r w:rsidRPr="00A56E28">
        <w:rPr>
          <w:rStyle w:val="Emphasis"/>
        </w:rPr>
        <w:t>stable climate niche</w:t>
      </w:r>
      <w:r w:rsidRPr="003C055A">
        <w:rPr>
          <w:sz w:val="16"/>
        </w:rPr>
        <w:t xml:space="preserve"> </w:t>
      </w:r>
      <w:r w:rsidRPr="00A56E28">
        <w:rPr>
          <w:rStyle w:val="StyleUnderline"/>
        </w:rPr>
        <w:t>of the Holocene</w:t>
      </w:r>
      <w:r w:rsidRPr="003C055A">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w:t>
      </w:r>
      <w:r>
        <w:rPr>
          <w:sz w:val="16"/>
        </w:rPr>
        <w:t xml:space="preserve"> </w:t>
      </w:r>
      <w:r w:rsidRPr="003C055A">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A56E28">
        <w:rPr>
          <w:rStyle w:val="StyleUnderline"/>
        </w:rPr>
        <w:t>Societal collapse via environmental degradation</w:t>
      </w:r>
      <w:r w:rsidRPr="003C055A">
        <w:rPr>
          <w:sz w:val="16"/>
        </w:rPr>
        <w:t xml:space="preserve"> often </w:t>
      </w:r>
      <w:r w:rsidRPr="00A56E28">
        <w:rPr>
          <w:rStyle w:val="StyleUnderline"/>
        </w:rPr>
        <w:t xml:space="preserve">involved </w:t>
      </w:r>
      <w:r w:rsidRPr="00A56E28">
        <w:rPr>
          <w:rStyle w:val="Emphasis"/>
        </w:rPr>
        <w:t>unsustainable</w:t>
      </w:r>
      <w:r w:rsidRPr="003C055A">
        <w:rPr>
          <w:sz w:val="16"/>
        </w:rPr>
        <w:t xml:space="preserve"> </w:t>
      </w:r>
      <w:r w:rsidRPr="00A56E28">
        <w:rPr>
          <w:rStyle w:val="StyleUnderline"/>
        </w:rPr>
        <w:t>agriculture</w:t>
      </w:r>
      <w:r w:rsidRPr="003C055A">
        <w:rPr>
          <w:sz w:val="16"/>
        </w:rPr>
        <w:t xml:space="preserve">, </w:t>
      </w:r>
      <w:r w:rsidRPr="00A56E28">
        <w:rPr>
          <w:rStyle w:val="StyleUnderline"/>
        </w:rPr>
        <w:t>exacerbated by</w:t>
      </w:r>
      <w:r w:rsidRPr="003C055A">
        <w:rPr>
          <w:sz w:val="16"/>
        </w:rPr>
        <w:t xml:space="preserve"> natural ﻿ </w:t>
      </w:r>
      <w:r w:rsidRPr="00A56E28">
        <w:rPr>
          <w:rStyle w:val="StyleUnderline"/>
        </w:rPr>
        <w:t>climate change</w:t>
      </w:r>
      <w:r w:rsidRPr="003C055A">
        <w:rPr>
          <w:sz w:val="16"/>
        </w:rPr>
        <w:t xml:space="preserve">, </w:t>
      </w:r>
      <w:r w:rsidRPr="00A56E28">
        <w:rPr>
          <w:rStyle w:val="StyleUnderline"/>
        </w:rPr>
        <w:t xml:space="preserve">leading to de-﻿ population as well as </w:t>
      </w:r>
      <w:r w:rsidRPr="00A56E28">
        <w:rPr>
          <w:rStyle w:val="Emphasis"/>
        </w:rPr>
        <w:t>institutional breakdown</w:t>
      </w:r>
      <w:r w:rsidRPr="003C055A">
        <w:rPr>
          <w:sz w:val="16"/>
        </w:rPr>
        <w:t xml:space="preserve"> </w:t>
      </w:r>
      <w:r w:rsidRPr="00A56E28">
        <w:rPr>
          <w:rStyle w:val="StyleUnderline"/>
        </w:rPr>
        <w:t xml:space="preserve">via loss of </w:t>
      </w:r>
      <w:r w:rsidRPr="00A56E28">
        <w:rPr>
          <w:rStyle w:val="Emphasis"/>
        </w:rPr>
        <w:t>economic stability</w:t>
      </w:r>
      <w:r w:rsidRPr="003C055A">
        <w:rPr>
          <w:sz w:val="16"/>
        </w:rPr>
        <w:t xml:space="preserve"> </w:t>
      </w:r>
      <w:r w:rsidRPr="00A56E28">
        <w:rPr>
          <w:rStyle w:val="StyleUnderline"/>
        </w:rPr>
        <w:t xml:space="preserve">and socio-political </w:t>
      </w:r>
      <w:r w:rsidRPr="00A56E28">
        <w:rPr>
          <w:rStyle w:val="Emphasis"/>
        </w:rPr>
        <w:t>dysfunction</w:t>
      </w:r>
      <w:r w:rsidRPr="003C055A">
        <w:rPr>
          <w:sz w:val="16"/>
        </w:rPr>
        <w:t xml:space="preserve"> due to magnified inequality. </w:t>
      </w:r>
      <w:r w:rsidRPr="00A56E28">
        <w:rPr>
          <w:rStyle w:val="StyleUnderline"/>
        </w:rPr>
        <w:t>This</w:t>
      </w:r>
      <w:r w:rsidRPr="003C055A">
        <w:rPr>
          <w:sz w:val="16"/>
        </w:rPr>
        <w:t xml:space="preserve"> mode </w:t>
      </w:r>
      <w:r w:rsidRPr="00A56E28">
        <w:rPr>
          <w:rStyle w:val="StyleUnderline"/>
        </w:rPr>
        <w:t>aligns with</w:t>
      </w:r>
      <w:r w:rsidRPr="003C055A">
        <w:rPr>
          <w:sz w:val="16"/>
        </w:rPr>
        <w:t xml:space="preserve"> early “Malthusian ﻿ catastrophe”,48 ”tragedy of the commons”,49 and “</w:t>
      </w:r>
      <w:r w:rsidRPr="00A56E28">
        <w:rPr>
          <w:rStyle w:val="Emphasis"/>
        </w:rPr>
        <w:t>overshoot-and- collapse</w:t>
      </w:r>
      <w:r w:rsidRPr="003C055A">
        <w:rPr>
          <w:sz w:val="16"/>
        </w:rPr>
        <w:t>”50 theories.</w:t>
      </w:r>
      <w:r>
        <w:rPr>
          <w:sz w:val="16"/>
        </w:rPr>
        <w:t xml:space="preserve"> </w:t>
      </w:r>
      <w:r w:rsidRPr="003C055A">
        <w:rPr>
          <w:sz w:val="16"/>
        </w:rPr>
        <w:t>In their 12-volume magnum opus exploring the rise and fall of 28 civilizations, Toynbee concludes that “</w:t>
      </w:r>
      <w:r w:rsidRPr="00A56E28">
        <w:rPr>
          <w:rStyle w:val="StyleUnderline"/>
        </w:rPr>
        <w:t>great civilizations are not murdered</w:t>
      </w:r>
      <w:r w:rsidRPr="003C055A">
        <w:rPr>
          <w:sz w:val="16"/>
        </w:rPr>
        <w:t xml:space="preserve"> [</w:t>
      </w:r>
      <w:r w:rsidRPr="00A56E28">
        <w:rPr>
          <w:rStyle w:val="StyleUnderline"/>
        </w:rPr>
        <w:t>but</w:t>
      </w:r>
      <w:r w:rsidRPr="003C055A">
        <w:rPr>
          <w:sz w:val="16"/>
        </w:rPr>
        <w:t xml:space="preserve"> rather] they </w:t>
      </w:r>
      <w:r w:rsidRPr="00A56E28">
        <w:rPr>
          <w:rStyle w:val="StyleUnderline"/>
        </w:rPr>
        <w:t xml:space="preserve">take their </w:t>
      </w:r>
      <w:r w:rsidRPr="00A56E28">
        <w:rPr>
          <w:rStyle w:val="Emphasis"/>
        </w:rPr>
        <w:t>own lives</w:t>
      </w:r>
      <w:r w:rsidRPr="003C055A">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w:t>
      </w:r>
      <w:r>
        <w:rPr>
          <w:sz w:val="16"/>
        </w:rPr>
        <w:t xml:space="preserve"> </w:t>
      </w:r>
      <w:r w:rsidRPr="003C055A">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r>
        <w:rPr>
          <w:sz w:val="16"/>
        </w:rPr>
        <w:t xml:space="preserve"> </w:t>
      </w:r>
      <w:r w:rsidRPr="003C055A">
        <w:rPr>
          <w:sz w:val="16"/>
        </w:rPr>
        <w:t xml:space="preserve">This second type of </w:t>
      </w:r>
      <w:proofErr w:type="gramStart"/>
      <w:r w:rsidRPr="003C055A">
        <w:rPr>
          <w:sz w:val="16"/>
        </w:rPr>
        <w:t>studies</w:t>
      </w:r>
      <w:proofErr w:type="gramEnd"/>
      <w:r w:rsidRPr="003C055A">
        <w:rPr>
          <w:sz w:val="16"/>
        </w:rPr>
        <w:t xml:space="preserve"> highlights that societal collapse involves a complex nexus of factors and dynamically interlinked events. For instance, Gibbon details how all three of the modes, described in the preceding five paragraphs, 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w:t>
      </w:r>
      <w:proofErr w:type="gramStart"/>
      <w:r w:rsidRPr="003C055A">
        <w:rPr>
          <w:sz w:val="16"/>
        </w:rPr>
        <w:t>the complexity</w:t>
      </w:r>
      <w:proofErr w:type="gramEnd"/>
      <w:r w:rsidRPr="003C055A">
        <w:rPr>
          <w:sz w:val="16"/>
        </w:rPr>
        <w:t xml:space="preserve"> and give structure to the dense information in this evidence base.</w:t>
      </w:r>
      <w:r>
        <w:rPr>
          <w:sz w:val="16"/>
        </w:rPr>
        <w:t xml:space="preserve"> </w:t>
      </w:r>
      <w:r w:rsidRPr="003C055A">
        <w:rPr>
          <w:sz w:val="16"/>
        </w:rPr>
        <w:t>Across these historical studies, we observe no apparent temporal or spatial influence on the occurrence of societal collapse. Rather, societal collapse has been described as occurring in various forms, whether it be by known “</w:t>
      </w:r>
      <w:proofErr w:type="gramStart"/>
      <w:r w:rsidRPr="003C055A">
        <w:rPr>
          <w:sz w:val="16"/>
        </w:rPr>
        <w:t>white-swan</w:t>
      </w:r>
      <w:proofErr w:type="gramEnd"/>
      <w:r w:rsidRPr="003C055A">
        <w:rPr>
          <w:sz w:val="16"/>
        </w:rPr>
        <w:t xml:space="preserve">” or surprise “black swan” events,62 in different geographic locations and times throughout history. Additionally, a quantitative statistical analysis by Arbesman shows that societal collapse has occurred randomly and </w:t>
      </w:r>
      <w:proofErr w:type="gramStart"/>
      <w:r w:rsidRPr="003C055A">
        <w:rPr>
          <w:sz w:val="16"/>
        </w:rPr>
        <w:t>independent</w:t>
      </w:r>
      <w:proofErr w:type="gramEnd"/>
      <w:r w:rsidRPr="003C055A">
        <w:rPr>
          <w:sz w:val="16"/>
        </w:rPr>
        <w:t xml:space="preserve"> of civilisation life- spans.63 These qualitative and quantitative observations highlight that any society may be susceptible to collapse, much in-line with the Red Queen Hypothesis of the Law of Extinction.</w:t>
      </w:r>
      <w:r>
        <w:rPr>
          <w:sz w:val="16"/>
        </w:rPr>
        <w:t xml:space="preserve"> </w:t>
      </w:r>
      <w:r w:rsidRPr="003C055A">
        <w:rPr>
          <w:sz w:val="16"/>
        </w:rPr>
        <w:t xml:space="preserve">From these historical studies, we observe sets of secondary determinants for each of the primary determinants introduced in Fig. 1, which are defined in Fig. 2. Considering a geographically </w:t>
      </w:r>
      <w:proofErr w:type="gramStart"/>
      <w:r w:rsidRPr="003C055A">
        <w:rPr>
          <w:sz w:val="16"/>
        </w:rPr>
        <w:t>bounded</w:t>
      </w:r>
      <w:proofErr w:type="gramEnd"/>
      <w:r w:rsidRPr="003C055A">
        <w:rPr>
          <w:sz w:val="16"/>
        </w:rPr>
        <w:t xml:space="preserve">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w:t>
      </w:r>
      <w:proofErr w:type="gramStart"/>
      <w:r w:rsidRPr="003C055A">
        <w:rPr>
          <w:sz w:val="16"/>
        </w:rPr>
        <w:t>the society</w:t>
      </w:r>
      <w:proofErr w:type="gramEnd"/>
      <w:r w:rsidRPr="003C055A">
        <w:rPr>
          <w:sz w:val="16"/>
        </w:rPr>
        <w:t>.</w:t>
      </w:r>
      <w:r>
        <w:rPr>
          <w:sz w:val="16"/>
        </w:rPr>
        <w:t xml:space="preserve"> </w:t>
      </w:r>
      <w:r w:rsidRPr="007273F6">
        <w:rPr>
          <w:rStyle w:val="StyleUnderline"/>
        </w:rPr>
        <w:t>[FIGURE 2 OMITTED]</w:t>
      </w:r>
      <w:r>
        <w:rPr>
          <w:rStyle w:val="StyleUnderline"/>
        </w:rPr>
        <w:t xml:space="preserve"> </w:t>
      </w:r>
      <w:r w:rsidRPr="003C055A">
        <w:rPr>
          <w:sz w:val="16"/>
        </w:rPr>
        <w:t>In addition to these historical studies, we consider the relatively nascent studies of existential risks (X-risks) that provide insight into how ﻿ climate change may trigger societal collapse in the future.</w:t>
      </w:r>
      <w:r>
        <w:rPr>
          <w:sz w:val="16"/>
        </w:rPr>
        <w:t xml:space="preserve"> </w:t>
      </w:r>
      <w:r w:rsidRPr="003C055A">
        <w:rPr>
          <w:sz w:val="16"/>
        </w:rPr>
        <w:t xml:space="preserve">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A56E28">
        <w:rPr>
          <w:rStyle w:val="StyleUnderline"/>
        </w:rPr>
        <w:t xml:space="preserve">many </w:t>
      </w:r>
      <w:r w:rsidRPr="00A56E28">
        <w:rPr>
          <w:rStyle w:val="Emphasis"/>
        </w:rPr>
        <w:t>historically</w:t>
      </w:r>
      <w:r w:rsidRPr="003C055A">
        <w:rPr>
          <w:sz w:val="16"/>
        </w:rPr>
        <w:t xml:space="preserve"> </w:t>
      </w:r>
      <w:r w:rsidRPr="00A56E28">
        <w:rPr>
          <w:rStyle w:val="StyleUnderline"/>
        </w:rPr>
        <w:t>observed mechanisms of societal collapse</w:t>
      </w:r>
      <w:r w:rsidRPr="003C055A">
        <w:rPr>
          <w:sz w:val="16"/>
        </w:rPr>
        <w:t xml:space="preserve">, </w:t>
      </w:r>
      <w:r w:rsidRPr="00A56E28">
        <w:rPr>
          <w:rStyle w:val="Emphasis"/>
        </w:rPr>
        <w:t>including</w:t>
      </w:r>
      <w:r w:rsidRPr="003C055A">
        <w:rPr>
          <w:sz w:val="16"/>
        </w:rPr>
        <w:t xml:space="preserve"> natural </w:t>
      </w:r>
      <w:r w:rsidRPr="00A56E28">
        <w:rPr>
          <w:rStyle w:val="StyleUnderline"/>
        </w:rPr>
        <w:t>﻿</w:t>
      </w:r>
      <w:r w:rsidRPr="00F97639">
        <w:rPr>
          <w:sz w:val="16"/>
        </w:rPr>
        <w:t xml:space="preserve"> </w:t>
      </w:r>
      <w:r w:rsidRPr="00A56E28">
        <w:rPr>
          <w:rStyle w:val="StyleUnderline"/>
        </w:rPr>
        <w:t>climate change</w:t>
      </w:r>
      <w:r w:rsidRPr="003C055A">
        <w:rPr>
          <w:sz w:val="16"/>
        </w:rPr>
        <w:t xml:space="preserve">, </w:t>
      </w:r>
      <w:r w:rsidRPr="00A56E28">
        <w:rPr>
          <w:rStyle w:val="StyleUnderline"/>
        </w:rPr>
        <w:t>remain applicable as X-risks today</w:t>
      </w:r>
      <w:r w:rsidRPr="003C055A">
        <w:rPr>
          <w:sz w:val="16"/>
        </w:rPr>
        <w:t xml:space="preserve">. However, the ﻿ state of existence of contemporary society has led to a different landscape in which these mechanisms apply, and to a number of unprecedented mechanisms, including anthropogenic ﻿ climate change. ﻿ Ehrlich and ﻿ Ehrlich70 and Häggström71 note that </w:t>
      </w:r>
      <w:r w:rsidRPr="00A56E28">
        <w:rPr>
          <w:rStyle w:val="StyleUnderline"/>
        </w:rPr>
        <w:t xml:space="preserve">although </w:t>
      </w:r>
      <w:r w:rsidRPr="009D7FFD">
        <w:rPr>
          <w:rStyle w:val="StyleUnderline"/>
          <w:highlight w:val="cyan"/>
        </w:rPr>
        <w:t xml:space="preserve">increased </w:t>
      </w:r>
      <w:r w:rsidRPr="009D7FFD">
        <w:rPr>
          <w:rStyle w:val="Emphasis"/>
          <w:highlight w:val="cyan"/>
        </w:rPr>
        <w:t>complexity</w:t>
      </w:r>
      <w:r w:rsidRPr="003C055A">
        <w:rPr>
          <w:sz w:val="16"/>
        </w:rPr>
        <w:t xml:space="preserve">, </w:t>
      </w:r>
      <w:r w:rsidRPr="00A56E28">
        <w:rPr>
          <w:rStyle w:val="StyleUnderline"/>
        </w:rPr>
        <w:t>such as globalisation and ﻿ tech</w:t>
      </w:r>
      <w:r w:rsidRPr="003C055A">
        <w:rPr>
          <w:sz w:val="16"/>
        </w:rPr>
        <w:t xml:space="preserve">nological advancement, </w:t>
      </w:r>
      <w:r w:rsidRPr="00A56E28">
        <w:rPr>
          <w:rStyle w:val="StyleUnderline"/>
        </w:rPr>
        <w:t xml:space="preserve">can increase a society’s </w:t>
      </w:r>
      <w:r w:rsidRPr="00A56E28">
        <w:rPr>
          <w:rStyle w:val="Emphasis"/>
        </w:rPr>
        <w:t>resilience</w:t>
      </w:r>
      <w:r w:rsidRPr="00A56E28">
        <w:rPr>
          <w:rStyle w:val="StyleUnderline"/>
        </w:rPr>
        <w:t xml:space="preserve"> and </w:t>
      </w:r>
      <w:r w:rsidRPr="00A56E28">
        <w:rPr>
          <w:rStyle w:val="Emphasis"/>
        </w:rPr>
        <w:t>adaptability</w:t>
      </w:r>
      <w:r w:rsidRPr="003C055A">
        <w:rPr>
          <w:sz w:val="16"/>
        </w:rPr>
        <w:t xml:space="preserve">, </w:t>
      </w:r>
      <w:r w:rsidRPr="00A56E28">
        <w:rPr>
          <w:rStyle w:val="StyleUnderline"/>
        </w:rPr>
        <w:t xml:space="preserve">it can also </w:t>
      </w:r>
      <w:r w:rsidRPr="009D7FFD">
        <w:rPr>
          <w:rStyle w:val="StyleUnderline"/>
          <w:highlight w:val="cyan"/>
        </w:rPr>
        <w:t xml:space="preserve">increase ﻿ </w:t>
      </w:r>
      <w:r w:rsidRPr="009D7FFD">
        <w:rPr>
          <w:rStyle w:val="Emphasis"/>
          <w:highlight w:val="cyan"/>
        </w:rPr>
        <w:t>vulnerability</w:t>
      </w:r>
      <w:r w:rsidRPr="003C055A">
        <w:rPr>
          <w:sz w:val="16"/>
        </w:rPr>
        <w:t xml:space="preserve">. For example, globalisation increases resilience to local agricultural production shocks through access to global markets; however, it also increases ﻿ vulnerability through ﻿ exposure to sudden reversal in connectivity, such as trade restrictions.72 Some </w:t>
      </w:r>
      <w:r w:rsidRPr="00A56E28">
        <w:rPr>
          <w:rStyle w:val="Emphasis"/>
        </w:rPr>
        <w:t>geoengineering technologies</w:t>
      </w:r>
      <w:r w:rsidRPr="003C055A">
        <w:rPr>
          <w:sz w:val="16"/>
        </w:rPr>
        <w:t xml:space="preserve">, for example, </w:t>
      </w:r>
      <w:r w:rsidRPr="00A56E28">
        <w:rPr>
          <w:rStyle w:val="StyleUnderline"/>
        </w:rPr>
        <w:t>may enable society to mitigate</w:t>
      </w:r>
      <w:r w:rsidRPr="003C055A">
        <w:rPr>
          <w:sz w:val="16"/>
        </w:rPr>
        <w:t xml:space="preserve"> and adapt to ﻿ </w:t>
      </w:r>
      <w:r w:rsidRPr="00A56E28">
        <w:rPr>
          <w:rStyle w:val="StyleUnderline"/>
        </w:rPr>
        <w:t>climate change</w:t>
      </w:r>
      <w:r w:rsidRPr="003C055A">
        <w:rPr>
          <w:sz w:val="16"/>
        </w:rPr>
        <w:t xml:space="preserve">; </w:t>
      </w:r>
      <w:r w:rsidRPr="00A56E28">
        <w:rPr>
          <w:rStyle w:val="StyleUnderline"/>
        </w:rPr>
        <w:t>however</w:t>
      </w:r>
      <w:r w:rsidRPr="003C055A">
        <w:rPr>
          <w:sz w:val="16"/>
        </w:rPr>
        <w:t xml:space="preserve">, </w:t>
      </w:r>
      <w:r w:rsidRPr="00A56E28">
        <w:rPr>
          <w:rStyle w:val="StyleUnderline"/>
        </w:rPr>
        <w:t>they may</w:t>
      </w:r>
      <w:r w:rsidRPr="003C055A">
        <w:rPr>
          <w:sz w:val="16"/>
        </w:rPr>
        <w:t xml:space="preserve"> also </w:t>
      </w:r>
      <w:r w:rsidRPr="00A56E28">
        <w:rPr>
          <w:rStyle w:val="Emphasis"/>
        </w:rPr>
        <w:t>increase ﻿ vulnerability</w:t>
      </w:r>
      <w:r w:rsidRPr="003C055A">
        <w:rPr>
          <w:sz w:val="16"/>
        </w:rPr>
        <w:t xml:space="preserve"> </w:t>
      </w:r>
      <w:r w:rsidRPr="00A56E28">
        <w:rPr>
          <w:rStyle w:val="StyleUnderline"/>
        </w:rPr>
        <w:t xml:space="preserve">to ﻿ </w:t>
      </w:r>
      <w:r w:rsidRPr="00A56E28">
        <w:rPr>
          <w:rStyle w:val="Emphasis"/>
        </w:rPr>
        <w:t>termination shocks</w:t>
      </w:r>
      <w:r w:rsidRPr="003C055A">
        <w:rPr>
          <w:sz w:val="16"/>
        </w:rPr>
        <w:t xml:space="preserve">, </w:t>
      </w:r>
      <w:r w:rsidRPr="00A56E28">
        <w:rPr>
          <w:rStyle w:val="StyleUnderline"/>
        </w:rPr>
        <w:t xml:space="preserve">where </w:t>
      </w:r>
      <w:r w:rsidRPr="00A56E28">
        <w:rPr>
          <w:rStyle w:val="Emphasis"/>
        </w:rPr>
        <w:t>failure</w:t>
      </w:r>
      <w:r w:rsidRPr="003C055A">
        <w:rPr>
          <w:sz w:val="16"/>
        </w:rPr>
        <w:t xml:space="preserve"> </w:t>
      </w:r>
      <w:r w:rsidRPr="00A56E28">
        <w:rPr>
          <w:rStyle w:val="StyleUnderline"/>
        </w:rPr>
        <w:t xml:space="preserve">of the technology exposes society to </w:t>
      </w:r>
      <w:r w:rsidRPr="00A56E28">
        <w:rPr>
          <w:rStyle w:val="Emphasis"/>
        </w:rPr>
        <w:t>sudden temperature increases</w:t>
      </w:r>
      <w:r w:rsidRPr="003C055A">
        <w:rPr>
          <w:sz w:val="16"/>
        </w:rPr>
        <w:t xml:space="preserve">.73 </w:t>
      </w:r>
      <w:r w:rsidRPr="009D7FFD">
        <w:rPr>
          <w:rStyle w:val="StyleUnderline"/>
          <w:highlight w:val="cyan"/>
        </w:rPr>
        <w:t>In this</w:t>
      </w:r>
      <w:r w:rsidRPr="00A56E28">
        <w:rPr>
          <w:rStyle w:val="StyleUnderline"/>
        </w:rPr>
        <w:t xml:space="preserve"> highly </w:t>
      </w:r>
      <w:r w:rsidRPr="009D7FFD">
        <w:rPr>
          <w:rStyle w:val="Emphasis"/>
          <w:highlight w:val="cyan"/>
        </w:rPr>
        <w:t>interconnected</w:t>
      </w:r>
      <w:r w:rsidRPr="009D7FFD">
        <w:rPr>
          <w:rStyle w:val="StyleUnderline"/>
          <w:highlight w:val="cyan"/>
        </w:rPr>
        <w:t xml:space="preserve"> landscape</w:t>
      </w:r>
      <w:r w:rsidRPr="003C055A">
        <w:rPr>
          <w:sz w:val="16"/>
        </w:rPr>
        <w:t>, “</w:t>
      </w:r>
      <w:r w:rsidRPr="009D7FFD">
        <w:rPr>
          <w:rStyle w:val="Emphasis"/>
          <w:highlight w:val="cyan"/>
        </w:rPr>
        <w:t>synchronous</w:t>
      </w:r>
      <w:r w:rsidRPr="003C055A">
        <w:rPr>
          <w:sz w:val="16"/>
        </w:rPr>
        <w:t>”74 and ”</w:t>
      </w:r>
      <w:r w:rsidRPr="009D7FFD">
        <w:rPr>
          <w:rStyle w:val="Emphasis"/>
          <w:highlight w:val="cyan"/>
        </w:rPr>
        <w:t>cascading</w:t>
      </w:r>
      <w:r w:rsidRPr="003C055A">
        <w:rPr>
          <w:sz w:val="16"/>
        </w:rPr>
        <w:t xml:space="preserve">”75 </w:t>
      </w:r>
      <w:r w:rsidRPr="009D7FFD">
        <w:rPr>
          <w:rStyle w:val="StyleUnderline"/>
          <w:highlight w:val="cyan"/>
        </w:rPr>
        <w:t>failures create</w:t>
      </w:r>
      <w:r w:rsidRPr="003C055A">
        <w:rPr>
          <w:sz w:val="16"/>
        </w:rPr>
        <w:t xml:space="preserve"> the </w:t>
      </w:r>
      <w:r w:rsidRPr="009D7FFD">
        <w:rPr>
          <w:rStyle w:val="StyleUnderline"/>
          <w:highlight w:val="cyan"/>
        </w:rPr>
        <w:t>potential for</w:t>
      </w:r>
      <w:r w:rsidRPr="003C055A">
        <w:rPr>
          <w:sz w:val="16"/>
        </w:rPr>
        <w:t xml:space="preserve"> mechanisms and outcomes of </w:t>
      </w:r>
      <w:r w:rsidRPr="00204597">
        <w:rPr>
          <w:rStyle w:val="StyleUnderline"/>
        </w:rPr>
        <w:t xml:space="preserve">societal </w:t>
      </w:r>
      <w:r w:rsidRPr="009D7FFD">
        <w:rPr>
          <w:rStyle w:val="StyleUnderline"/>
          <w:highlight w:val="cyan"/>
        </w:rPr>
        <w:t>collapse</w:t>
      </w:r>
      <w:r w:rsidRPr="003C055A">
        <w:rPr>
          <w:sz w:val="16"/>
        </w:rPr>
        <w:t xml:space="preserve">, </w:t>
      </w:r>
      <w:r w:rsidRPr="00A56E28">
        <w:rPr>
          <w:rStyle w:val="StyleUnderline"/>
        </w:rPr>
        <w:t>once contained to a single</w:t>
      </w:r>
      <w:r w:rsidRPr="003C055A">
        <w:rPr>
          <w:sz w:val="16"/>
        </w:rPr>
        <w:t xml:space="preserve"> localised </w:t>
      </w:r>
      <w:r w:rsidRPr="00A56E28">
        <w:rPr>
          <w:rStyle w:val="StyleUnderline"/>
        </w:rPr>
        <w:t>civilisation</w:t>
      </w:r>
      <w:r w:rsidRPr="003C055A">
        <w:rPr>
          <w:sz w:val="16"/>
        </w:rPr>
        <w:t xml:space="preserve">, </w:t>
      </w:r>
      <w:r w:rsidRPr="009D7FFD">
        <w:rPr>
          <w:rStyle w:val="StyleUnderline"/>
          <w:highlight w:val="cyan"/>
        </w:rPr>
        <w:t xml:space="preserve">to </w:t>
      </w:r>
      <w:r w:rsidRPr="009D7FFD">
        <w:rPr>
          <w:rStyle w:val="Emphasis"/>
          <w:highlight w:val="cyan"/>
        </w:rPr>
        <w:t>rapidly spread</w:t>
      </w:r>
      <w:r w:rsidRPr="009D7FFD">
        <w:rPr>
          <w:sz w:val="16"/>
          <w:highlight w:val="cyan"/>
        </w:rPr>
        <w:t xml:space="preserve"> </w:t>
      </w:r>
      <w:r w:rsidRPr="009D7FFD">
        <w:rPr>
          <w:rStyle w:val="StyleUnderline"/>
          <w:highlight w:val="cyan"/>
        </w:rPr>
        <w:t>across</w:t>
      </w:r>
      <w:r w:rsidRPr="003C055A">
        <w:rPr>
          <w:sz w:val="16"/>
        </w:rPr>
        <w:t xml:space="preserve"> multiple </w:t>
      </w:r>
      <w:r w:rsidRPr="00A56E28">
        <w:rPr>
          <w:rStyle w:val="StyleUnderline"/>
        </w:rPr>
        <w:t xml:space="preserve">nations and impact humanity on </w:t>
      </w:r>
      <w:r w:rsidRPr="009D7FFD">
        <w:rPr>
          <w:rStyle w:val="StyleUnderline"/>
          <w:highlight w:val="cyan"/>
        </w:rPr>
        <w:t xml:space="preserve">a </w:t>
      </w:r>
      <w:r w:rsidRPr="009D7FFD">
        <w:rPr>
          <w:rStyle w:val="Emphasis"/>
          <w:highlight w:val="cyan"/>
        </w:rPr>
        <w:t>global scale</w:t>
      </w:r>
      <w:r w:rsidRPr="009D7FFD">
        <w:rPr>
          <w:sz w:val="16"/>
          <w:highlight w:val="cyan"/>
        </w:rPr>
        <w:t>.</w:t>
      </w:r>
      <w:r>
        <w:rPr>
          <w:sz w:val="16"/>
        </w:rPr>
        <w:t xml:space="preserve"> </w:t>
      </w:r>
      <w:r w:rsidRPr="003C055A">
        <w:rPr>
          <w:sz w:val="16"/>
        </w:rPr>
        <w:t xml:space="preserve">Works by Lynas,76 Wallace-Wells77 and Gowdy78 draw on the scientific ﻿ climate change literature to explore hypothetical futures under best- to worst-case scenarios. The scenarios consider the </w:t>
      </w:r>
      <w:proofErr w:type="gramStart"/>
      <w:r w:rsidRPr="003C055A">
        <w:rPr>
          <w:sz w:val="16"/>
        </w:rPr>
        <w:t>feedbacks</w:t>
      </w:r>
      <w:proofErr w:type="gramEnd"/>
      <w:r w:rsidRPr="003C055A">
        <w:rPr>
          <w:sz w:val="16"/>
        </w:rPr>
        <w:t xml:space="preserve"> within the natural system that could worsen, as well as the potential for humans to mitigate, anthropogenic ﻿ climate change. </w:t>
      </w:r>
      <w:r w:rsidRPr="00A56E28">
        <w:rPr>
          <w:rStyle w:val="StyleUnderline"/>
        </w:rPr>
        <w:t>Shifts in</w:t>
      </w:r>
      <w:r w:rsidRPr="003C055A">
        <w:rPr>
          <w:sz w:val="16"/>
        </w:rPr>
        <w:t xml:space="preserve"> average weather (e.g. </w:t>
      </w:r>
      <w:r w:rsidRPr="00A56E28">
        <w:rPr>
          <w:rStyle w:val="StyleUnderline"/>
        </w:rPr>
        <w:t>temperature</w:t>
      </w:r>
      <w:r w:rsidRPr="003C055A">
        <w:rPr>
          <w:sz w:val="16"/>
        </w:rPr>
        <w:t xml:space="preserve">) </w:t>
      </w:r>
      <w:r w:rsidRPr="00A56E28">
        <w:rPr>
          <w:rStyle w:val="StyleUnderline"/>
        </w:rPr>
        <w:t>and natural disasters</w:t>
      </w:r>
      <w:r w:rsidRPr="003C055A">
        <w:rPr>
          <w:sz w:val="16"/>
        </w:rPr>
        <w:t xml:space="preserve"> (e.g. floods) affected by ﻿ climate change </w:t>
      </w:r>
      <w:r w:rsidRPr="00A56E28">
        <w:rPr>
          <w:rStyle w:val="StyleUnderline"/>
        </w:rPr>
        <w:t xml:space="preserve">could </w:t>
      </w:r>
      <w:proofErr w:type="gramStart"/>
      <w:r w:rsidRPr="00A56E28">
        <w:rPr>
          <w:rStyle w:val="StyleUnderline"/>
        </w:rPr>
        <w:t>impact</w:t>
      </w:r>
      <w:proofErr w:type="gramEnd"/>
      <w:r w:rsidRPr="00A56E28">
        <w:rPr>
          <w:rStyle w:val="StyleUnderline"/>
        </w:rPr>
        <w:t xml:space="preserve"> human mortality </w:t>
      </w:r>
      <w:r w:rsidRPr="00A56E28">
        <w:rPr>
          <w:rStyle w:val="Emphasis"/>
        </w:rPr>
        <w:t>directly</w:t>
      </w:r>
      <w:r w:rsidRPr="003C055A">
        <w:rPr>
          <w:sz w:val="16"/>
        </w:rPr>
        <w:t xml:space="preserve">. </w:t>
      </w:r>
      <w:r w:rsidRPr="00A56E28">
        <w:rPr>
          <w:rStyle w:val="StyleUnderline"/>
        </w:rPr>
        <w:t>These</w:t>
      </w:r>
      <w:r w:rsidRPr="003C055A">
        <w:rPr>
          <w:sz w:val="16"/>
        </w:rPr>
        <w:t xml:space="preserve"> two effects, </w:t>
      </w:r>
      <w:r w:rsidRPr="00A56E28">
        <w:rPr>
          <w:rStyle w:val="StyleUnderline"/>
        </w:rPr>
        <w:t>coupled with sea level rise</w:t>
      </w:r>
      <w:r w:rsidRPr="003C055A">
        <w:rPr>
          <w:sz w:val="16"/>
        </w:rPr>
        <w:t xml:space="preserve"> due to melting of ice caps, </w:t>
      </w:r>
      <w:r w:rsidRPr="00A56E28">
        <w:rPr>
          <w:rStyle w:val="StyleUnderline"/>
        </w:rPr>
        <w:t xml:space="preserve">could indirectly </w:t>
      </w:r>
      <w:proofErr w:type="gramStart"/>
      <w:r w:rsidRPr="00A56E28">
        <w:rPr>
          <w:rStyle w:val="StyleUnderline"/>
        </w:rPr>
        <w:t>impact</w:t>
      </w:r>
      <w:proofErr w:type="gramEnd"/>
      <w:r w:rsidRPr="00A56E28">
        <w:rPr>
          <w:rStyle w:val="StyleUnderline"/>
        </w:rPr>
        <w:t xml:space="preserve"> human mortality via degradation</w:t>
      </w:r>
      <w:r w:rsidRPr="003C055A">
        <w:rPr>
          <w:sz w:val="16"/>
        </w:rPr>
        <w:t xml:space="preserve"> </w:t>
      </w:r>
      <w:r w:rsidRPr="00A56E28">
        <w:rPr>
          <w:rStyle w:val="StyleUnderline"/>
        </w:rPr>
        <w:t>of the natural world</w:t>
      </w:r>
      <w:r w:rsidRPr="003C055A">
        <w:rPr>
          <w:sz w:val="16"/>
        </w:rPr>
        <w:t xml:space="preserve"> system (</w:t>
      </w:r>
      <w:r w:rsidRPr="00A56E28">
        <w:rPr>
          <w:rStyle w:val="StyleUnderline"/>
        </w:rPr>
        <w:t>e.g. land quality</w:t>
      </w:r>
      <w:r w:rsidRPr="003C055A">
        <w:rPr>
          <w:sz w:val="16"/>
        </w:rPr>
        <w:t xml:space="preserve">) </w:t>
      </w:r>
      <w:r w:rsidRPr="00A56E28">
        <w:rPr>
          <w:rStyle w:val="StyleUnderline"/>
        </w:rPr>
        <w:t>and the human world</w:t>
      </w:r>
      <w:r w:rsidRPr="003C055A">
        <w:rPr>
          <w:sz w:val="16"/>
        </w:rPr>
        <w:t xml:space="preserve"> system (</w:t>
      </w:r>
      <w:r w:rsidRPr="00A56E28">
        <w:rPr>
          <w:rStyle w:val="StyleUnderline"/>
        </w:rPr>
        <w:t xml:space="preserve">e.g. ﻿ </w:t>
      </w:r>
      <w:r w:rsidRPr="00A56E28">
        <w:rPr>
          <w:rStyle w:val="Emphasis"/>
        </w:rPr>
        <w:t>infrastructure failures</w:t>
      </w:r>
      <w:r w:rsidRPr="003C055A">
        <w:rPr>
          <w:sz w:val="16"/>
        </w:rPr>
        <w:t xml:space="preserve">) </w:t>
      </w:r>
      <w:r w:rsidRPr="00A56E28">
        <w:rPr>
          <w:rStyle w:val="StyleUnderline"/>
        </w:rPr>
        <w:t xml:space="preserve">resulting in </w:t>
      </w:r>
      <w:r w:rsidRPr="00A56E28">
        <w:rPr>
          <w:rStyle w:val="Emphasis"/>
        </w:rPr>
        <w:t>resource</w:t>
      </w:r>
      <w:r w:rsidRPr="003C055A">
        <w:rPr>
          <w:sz w:val="16"/>
        </w:rPr>
        <w:t xml:space="preserve"> and service </w:t>
      </w:r>
      <w:r w:rsidRPr="00A56E28">
        <w:rPr>
          <w:rStyle w:val="Emphasis"/>
        </w:rPr>
        <w:t>insecurity</w:t>
      </w:r>
      <w:r w:rsidRPr="003C055A">
        <w:rPr>
          <w:sz w:val="16"/>
        </w:rPr>
        <w:t xml:space="preserve">. </w:t>
      </w:r>
      <w:r w:rsidRPr="00A56E28">
        <w:rPr>
          <w:rStyle w:val="StyleUnderline"/>
        </w:rPr>
        <w:t xml:space="preserve">This insecurity could impact </w:t>
      </w:r>
      <w:r w:rsidRPr="00A56E28">
        <w:rPr>
          <w:rStyle w:val="Emphasis"/>
        </w:rPr>
        <w:t>institutional stability</w:t>
      </w:r>
      <w:r w:rsidRPr="003C055A">
        <w:rPr>
          <w:sz w:val="16"/>
        </w:rPr>
        <w:t xml:space="preserve">, </w:t>
      </w:r>
      <w:r w:rsidRPr="00A56E28">
        <w:rPr>
          <w:rStyle w:val="StyleUnderline"/>
        </w:rPr>
        <w:t>resulting in economic loss</w:t>
      </w:r>
      <w:r w:rsidRPr="003C055A">
        <w:rPr>
          <w:sz w:val="16"/>
        </w:rPr>
        <w:t xml:space="preserve">, </w:t>
      </w:r>
      <w:r w:rsidRPr="00A56E28">
        <w:rPr>
          <w:rStyle w:val="StyleUnderline"/>
        </w:rPr>
        <w:t xml:space="preserve">political dysfunction and social </w:t>
      </w:r>
      <w:r w:rsidRPr="00A56E28">
        <w:rPr>
          <w:rStyle w:val="Emphasis"/>
        </w:rPr>
        <w:t>unrest</w:t>
      </w:r>
      <w:r w:rsidRPr="003C055A">
        <w:rPr>
          <w:sz w:val="16"/>
        </w:rPr>
        <w:t xml:space="preserve">, </w:t>
      </w:r>
      <w:r w:rsidRPr="00A56E28">
        <w:rPr>
          <w:rStyle w:val="StyleUnderline"/>
        </w:rPr>
        <w:t xml:space="preserve">as well as migration and </w:t>
      </w:r>
      <w:r w:rsidRPr="00A56E28">
        <w:rPr>
          <w:rStyle w:val="Emphasis"/>
        </w:rPr>
        <w:t>conflict</w:t>
      </w:r>
      <w:r w:rsidRPr="003C055A">
        <w:rPr>
          <w:sz w:val="16"/>
        </w:rPr>
        <w:t>. The hypothetical outcomes for contemporary society against the threat of anthropogenic ﻿ climate change range from dystopian (collapse) to utopian (recovery).</w:t>
      </w:r>
      <w:r>
        <w:rPr>
          <w:sz w:val="16"/>
        </w:rPr>
        <w:t xml:space="preserve"> </w:t>
      </w:r>
      <w:r w:rsidRPr="003C055A">
        <w:rPr>
          <w:sz w:val="16"/>
        </w:rPr>
        <w:t xml:space="preserve">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A56E28">
        <w:rPr>
          <w:rStyle w:val="Emphasis"/>
        </w:rPr>
        <w:t>no study</w:t>
      </w:r>
      <w:r w:rsidRPr="003C055A">
        <w:rPr>
          <w:sz w:val="16"/>
        </w:rPr>
        <w:t xml:space="preserve"> has </w:t>
      </w:r>
      <w:r w:rsidRPr="00A56E28">
        <w:rPr>
          <w:rStyle w:val="StyleUnderline"/>
        </w:rPr>
        <w:t xml:space="preserve">empirically examined how the impacts of ﻿ climate change could explicitly translate into societal collapse for </w:t>
      </w:r>
      <w:r w:rsidRPr="00A56E28">
        <w:rPr>
          <w:rStyle w:val="Emphasis"/>
        </w:rPr>
        <w:t>contemporary</w:t>
      </w:r>
      <w:r w:rsidRPr="00A56E28">
        <w:rPr>
          <w:rStyle w:val="StyleUnderline"/>
        </w:rPr>
        <w:t xml:space="preserve"> society</w:t>
      </w:r>
      <w:r w:rsidRPr="003C055A">
        <w:rPr>
          <w:sz w:val="16"/>
        </w:rPr>
        <w:t xml:space="preserve">. </w:t>
      </w:r>
      <w:r w:rsidRPr="00A56E28">
        <w:rPr>
          <w:rStyle w:val="StyleUnderline"/>
        </w:rPr>
        <w:t xml:space="preserve">We </w:t>
      </w:r>
      <w:r w:rsidRPr="00A56E28">
        <w:rPr>
          <w:rStyle w:val="Emphasis"/>
        </w:rPr>
        <w:t>do not have a clear picture</w:t>
      </w:r>
      <w:r w:rsidRPr="003C055A">
        <w:rPr>
          <w:sz w:val="16"/>
        </w:rPr>
        <w:t xml:space="preserve"> </w:t>
      </w:r>
      <w:r w:rsidRPr="00A56E28">
        <w:rPr>
          <w:rStyle w:val="StyleUnderline"/>
        </w:rPr>
        <w:t xml:space="preserve">of ﻿ climate change as a ﻿ </w:t>
      </w:r>
      <w:r w:rsidRPr="00A56E28">
        <w:rPr>
          <w:rStyle w:val="Emphasis"/>
        </w:rPr>
        <w:t>systemic risk</w:t>
      </w:r>
      <w:r w:rsidRPr="00A56E28">
        <w:rPr>
          <w:rStyle w:val="StyleUnderline"/>
        </w:rPr>
        <w:t xml:space="preserve"> to our globalised society</w:t>
      </w:r>
      <w:r w:rsidRPr="003C055A">
        <w:rPr>
          <w:sz w:val="16"/>
        </w:rPr>
        <w:t xml:space="preserve">, particularly at spatial scales accounting for the heterogeneity of individual identity, business governance and policymaking across nations, and international exchanges. This limits our ability to understand </w:t>
      </w:r>
      <w:proofErr w:type="gramStart"/>
      <w:r w:rsidRPr="003C055A">
        <w:rPr>
          <w:sz w:val="16"/>
        </w:rPr>
        <w:t>feedbacks</w:t>
      </w:r>
      <w:proofErr w:type="gramEnd"/>
      <w:r w:rsidRPr="003C055A">
        <w:rPr>
          <w:sz w:val="16"/>
        </w:rPr>
        <w:t>, identify intervention points, develop quantitative models and inform strategies to minimise the risk of societal collapse occurring in the future.88</w:t>
      </w:r>
      <w:r>
        <w:rPr>
          <w:sz w:val="16"/>
        </w:rPr>
        <w:t xml:space="preserve"> </w:t>
      </w:r>
      <w:r w:rsidRPr="003C055A">
        <w:rPr>
          <w:sz w:val="16"/>
        </w:rPr>
        <w:t xml:space="preserve">Given the insights from this review, we refine the aim of this chapter as follows. Firstly, the empirical evidence base should specifically address contemporary society. Secondly, </w:t>
      </w:r>
      <w:proofErr w:type="gramStart"/>
      <w:r w:rsidRPr="003C055A">
        <w:rPr>
          <w:sz w:val="16"/>
        </w:rPr>
        <w:t>the CLD</w:t>
      </w:r>
      <w:proofErr w:type="gramEnd"/>
      <w:r w:rsidRPr="003C055A">
        <w:rPr>
          <w:sz w:val="16"/>
        </w:rPr>
        <w:t xml:space="preserve"> should be constructed at a scale and granularity that addresses the heterogenous characteristics of nations and international interactions. The refined aim of this chapter is thus to identify an empirical evidence base of ﻿ climate change, food insecurity and societal collapse in contemporary society and structure the evidence base with a CLD defined at global scale and national granularity.</w:t>
      </w:r>
      <w:r>
        <w:rPr>
          <w:sz w:val="16"/>
        </w:rPr>
        <w:t xml:space="preserve"> </w:t>
      </w:r>
      <w:r w:rsidRPr="003C055A">
        <w:rPr>
          <w:sz w:val="8"/>
          <w:szCs w:val="8"/>
        </w:rPr>
        <w:t>3. Methodology</w:t>
      </w:r>
      <w:r>
        <w:rPr>
          <w:sz w:val="8"/>
          <w:szCs w:val="8"/>
        </w:rPr>
        <w:t xml:space="preserve"> </w:t>
      </w:r>
      <w:r w:rsidRPr="003C055A">
        <w:rPr>
          <w:sz w:val="8"/>
          <w:szCs w:val="8"/>
        </w:rPr>
        <w:t>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w:t>
      </w:r>
      <w:r>
        <w:rPr>
          <w:sz w:val="8"/>
          <w:szCs w:val="8"/>
        </w:rPr>
        <w:t xml:space="preserve"> </w:t>
      </w:r>
      <w:r w:rsidRPr="003C055A">
        <w:rPr>
          <w:sz w:val="8"/>
          <w:szCs w:val="8"/>
        </w:rPr>
        <w:t>3.1. Stage 1: Establishing an empirical evidence base of societal collapse in contemporary society</w:t>
      </w:r>
      <w:r>
        <w:rPr>
          <w:sz w:val="8"/>
          <w:szCs w:val="8"/>
        </w:rPr>
        <w:t xml:space="preserve"> </w:t>
      </w:r>
      <w:r w:rsidRPr="003C055A">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r>
        <w:rPr>
          <w:sz w:val="8"/>
          <w:szCs w:val="8"/>
        </w:rPr>
        <w:t xml:space="preserve"> </w:t>
      </w:r>
      <w:r w:rsidRPr="003C055A">
        <w:rPr>
          <w:sz w:val="8"/>
          <w:szCs w:val="8"/>
        </w:rPr>
        <w:t xml:space="preserve">The determinants defined in Fig. 2 provide these societal collapse proxies to establish the new empirical evidence base in lieu of historical societal collapse events pre-dating contemporary society. The ﻿ population loss set </w:t>
      </w:r>
      <w:proofErr w:type="gramStart"/>
      <w:r w:rsidRPr="003C055A">
        <w:rPr>
          <w:sz w:val="8"/>
          <w:szCs w:val="8"/>
        </w:rPr>
        <w:t>are</w:t>
      </w:r>
      <w:proofErr w:type="gramEnd"/>
      <w:r w:rsidRPr="003C055A">
        <w:rPr>
          <w:sz w:val="8"/>
          <w:szCs w:val="8"/>
        </w:rPr>
        <w:t xml:space="preserve"> straightforward to isolate, consistent to measure across nations and describe tangible consequences. The institutional breakdown set </w:t>
      </w:r>
      <w:proofErr w:type="gramStart"/>
      <w:r w:rsidRPr="003C055A">
        <w:rPr>
          <w:sz w:val="8"/>
          <w:szCs w:val="8"/>
        </w:rPr>
        <w:t>are</w:t>
      </w:r>
      <w:proofErr w:type="gramEnd"/>
      <w:r w:rsidRPr="003C055A">
        <w:rPr>
          <w:sz w:val="8"/>
          <w:szCs w:val="8"/>
        </w:rPr>
        <w:t xml:space="preserv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w:t>
      </w:r>
      <w:r>
        <w:rPr>
          <w:sz w:val="8"/>
          <w:szCs w:val="8"/>
        </w:rPr>
        <w:t xml:space="preserve"> </w:t>
      </w:r>
      <w:r w:rsidRPr="003C055A">
        <w:rPr>
          <w:sz w:val="8"/>
          <w:szCs w:val="8"/>
        </w:rPr>
        <w:t xml:space="preserve">The keyword search was performed in Scopus. A record of the search is contained in </w:t>
      </w:r>
      <w:proofErr w:type="gramStart"/>
      <w:r w:rsidRPr="003C055A">
        <w:rPr>
          <w:sz w:val="8"/>
          <w:szCs w:val="8"/>
        </w:rPr>
        <w:t>the Supplementary</w:t>
      </w:r>
      <w:proofErr w:type="gramEnd"/>
      <w:r w:rsidRPr="003C055A">
        <w:rPr>
          <w:sz w:val="8"/>
          <w:szCs w:val="8"/>
        </w:rPr>
        <w:t xml:space="preserve">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w:t>
      </w:r>
      <w:proofErr w:type="gramStart"/>
      <w:r w:rsidRPr="003C055A">
        <w:rPr>
          <w:sz w:val="8"/>
          <w:szCs w:val="8"/>
        </w:rPr>
        <w:t>89</w:t>
      </w:r>
      <w:proofErr w:type="gramEnd"/>
      <w:r w:rsidRPr="003C055A">
        <w:rPr>
          <w:sz w:val="8"/>
          <w:szCs w:val="8"/>
        </w:rPr>
        <w:t xml:space="preserve">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r>
        <w:rPr>
          <w:sz w:val="8"/>
          <w:szCs w:val="8"/>
        </w:rPr>
        <w:t xml:space="preserve"> </w:t>
      </w:r>
      <w:r w:rsidRPr="003C055A">
        <w:rPr>
          <w:sz w:val="8"/>
          <w:szCs w:val="8"/>
        </w:rPr>
        <w:t>This step resulted in a new empirical evidence base consisting of 41 evidence points, which are summarised in Fig. 4.</w:t>
      </w:r>
      <w:r>
        <w:rPr>
          <w:sz w:val="8"/>
          <w:szCs w:val="8"/>
        </w:rPr>
        <w:t xml:space="preserve"> </w:t>
      </w:r>
      <w:r w:rsidRPr="003C055A">
        <w:rPr>
          <w:sz w:val="8"/>
          <w:szCs w:val="8"/>
        </w:rPr>
        <w:t>Step II defines a custom colour-coded typology for the new empirical evidence base. This typology is used in Stage 2, to construct a final CLD (f-CLD) in a novel format showing the spread of the evidence base across the system.</w:t>
      </w:r>
      <w:r>
        <w:rPr>
          <w:sz w:val="8"/>
          <w:szCs w:val="8"/>
        </w:rPr>
        <w:t xml:space="preserve"> </w:t>
      </w:r>
      <w:r w:rsidRPr="003C055A">
        <w:rPr>
          <w:sz w:val="8"/>
          <w:szCs w:val="8"/>
        </w:rPr>
        <w:t>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 complex systems model — red; statistical analysis of quantitative dataset — blue; collection / analysis of qualitative interview / survey data — green; quantitative data-led case study / scenario — yellow.</w:t>
      </w:r>
      <w:r>
        <w:rPr>
          <w:sz w:val="8"/>
          <w:szCs w:val="8"/>
        </w:rPr>
        <w:t xml:space="preserve"> </w:t>
      </w:r>
      <w:r w:rsidRPr="003C055A">
        <w:rPr>
          <w:sz w:val="8"/>
          <w:szCs w:val="8"/>
        </w:rPr>
        <w:t xml:space="preserve">The resulting typology of the new empirical evidence base is shown </w:t>
      </w:r>
      <w:proofErr w:type="gramStart"/>
      <w:r w:rsidRPr="003C055A">
        <w:rPr>
          <w:sz w:val="8"/>
          <w:szCs w:val="8"/>
        </w:rPr>
        <w:t>in</w:t>
      </w:r>
      <w:proofErr w:type="gramEnd"/>
      <w:r w:rsidRPr="003C055A">
        <w:rPr>
          <w:sz w:val="8"/>
          <w:szCs w:val="8"/>
        </w:rPr>
        <w:t xml:space="preserve"> Fig. 4.</w:t>
      </w:r>
      <w:r>
        <w:rPr>
          <w:sz w:val="8"/>
          <w:szCs w:val="8"/>
        </w:rPr>
        <w:t xml:space="preserve"> </w:t>
      </w:r>
      <w:r w:rsidRPr="003C055A">
        <w:rPr>
          <w:sz w:val="8"/>
          <w:szCs w:val="8"/>
        </w:rPr>
        <w:t>3.2. Stage 2: Constructing a novel-format causal loop diagram from the empirical evidence base</w:t>
      </w:r>
      <w:r>
        <w:rPr>
          <w:sz w:val="8"/>
          <w:szCs w:val="8"/>
        </w:rPr>
        <w:t xml:space="preserve"> </w:t>
      </w:r>
      <w:r w:rsidRPr="003C055A">
        <w:rPr>
          <w:sz w:val="8"/>
          <w:szCs w:val="8"/>
        </w:rPr>
        <w:t xml:space="preserve">Step III involves creating an individual CLD (i-CLD) for each evidence point to clearly structure the complex causal relationships examined. These i-CLDs provide </w:t>
      </w:r>
      <w:proofErr w:type="gramStart"/>
      <w:r w:rsidRPr="003C055A">
        <w:rPr>
          <w:sz w:val="8"/>
          <w:szCs w:val="8"/>
        </w:rPr>
        <w:t>the building</w:t>
      </w:r>
      <w:proofErr w:type="gramEnd"/>
      <w:r w:rsidRPr="003C055A">
        <w:rPr>
          <w:sz w:val="8"/>
          <w:szCs w:val="8"/>
        </w:rPr>
        <w:t xml:space="preserve"> blocks from which to construct the f-CLD in Step IV.</w:t>
      </w:r>
      <w:r>
        <w:rPr>
          <w:sz w:val="8"/>
          <w:szCs w:val="8"/>
        </w:rPr>
        <w:t xml:space="preserve"> </w:t>
      </w:r>
      <w:r w:rsidRPr="003C055A">
        <w:rPr>
          <w:rStyle w:val="StyleUnderline"/>
        </w:rPr>
        <w:t>[FIGURE 3 REMOVED]</w:t>
      </w:r>
      <w:r>
        <w:rPr>
          <w:rStyle w:val="StyleUnderline"/>
        </w:rPr>
        <w:t xml:space="preserve"> </w:t>
      </w:r>
      <w:r w:rsidRPr="003C055A">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r>
        <w:rPr>
          <w:sz w:val="8"/>
          <w:szCs w:val="8"/>
        </w:rPr>
        <w:t xml:space="preserve"> </w:t>
      </w:r>
      <w:r w:rsidRPr="003C055A">
        <w:rPr>
          <w:sz w:val="8"/>
          <w:szCs w:val="8"/>
        </w:rPr>
        <w:t xml:space="preserve">All 41 i-CLDs created in this study are contained in </w:t>
      </w:r>
      <w:proofErr w:type="gramStart"/>
      <w:r w:rsidRPr="003C055A">
        <w:rPr>
          <w:sz w:val="8"/>
          <w:szCs w:val="8"/>
        </w:rPr>
        <w:t>the Supplementary</w:t>
      </w:r>
      <w:proofErr w:type="gramEnd"/>
      <w:r w:rsidRPr="003C055A">
        <w:rPr>
          <w:sz w:val="8"/>
          <w:szCs w:val="8"/>
        </w:rPr>
        <w:t xml:space="preserve"> Information (B.). One of the i-CLDs is shown in Fig. 3 as an example. Step IV reconciles the set of i-CLDs into a standardised format in order to construct the f-CLD of the system of interest at the desired scale and granularity.</w:t>
      </w:r>
      <w:r>
        <w:rPr>
          <w:sz w:val="8"/>
          <w:szCs w:val="8"/>
        </w:rPr>
        <w:t xml:space="preserve"> </w:t>
      </w:r>
      <w:r w:rsidRPr="003C055A">
        <w:rPr>
          <w:sz w:val="8"/>
          <w:szCs w:val="8"/>
        </w:rPr>
        <w:t>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standardisation is an iterative process, as follows.</w:t>
      </w:r>
      <w:r>
        <w:rPr>
          <w:sz w:val="8"/>
          <w:szCs w:val="8"/>
        </w:rPr>
        <w:t xml:space="preserve"> </w:t>
      </w:r>
      <w:r w:rsidRPr="003C055A">
        <w:rPr>
          <w:sz w:val="8"/>
          <w:szCs w:val="8"/>
        </w:rPr>
        <w:t xml:space="preserve">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t>
      </w:r>
      <w:proofErr w:type="gramStart"/>
      <w:r w:rsidRPr="003C055A">
        <w:rPr>
          <w:sz w:val="8"/>
          <w:szCs w:val="8"/>
        </w:rPr>
        <w:t>was</w:t>
      </w:r>
      <w:proofErr w:type="gramEnd"/>
      <w:r w:rsidRPr="003C055A">
        <w:rPr>
          <w:sz w:val="8"/>
          <w:szCs w:val="8"/>
        </w:rPr>
        <w:t xml:space="preserve"> an i-CLD variable of local aggregation that was scaled up to national food imports (trade) in the f-CLD.</w:t>
      </w:r>
      <w:r>
        <w:rPr>
          <w:sz w:val="8"/>
          <w:szCs w:val="8"/>
        </w:rPr>
        <w:t xml:space="preserve"> </w:t>
      </w:r>
      <w:r w:rsidRPr="003C055A">
        <w:rPr>
          <w:sz w:val="8"/>
          <w:szCs w:val="8"/>
        </w:rPr>
        <w:t>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i-CLDs was adopted.</w:t>
      </w:r>
      <w:r>
        <w:rPr>
          <w:sz w:val="8"/>
          <w:szCs w:val="8"/>
        </w:rPr>
        <w:t xml:space="preserve"> </w:t>
      </w:r>
      <w:r w:rsidRPr="003C055A">
        <w:rPr>
          <w:sz w:val="8"/>
          <w:szCs w:val="8"/>
        </w:rPr>
        <w:t xml:space="preserve">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w:t>
      </w:r>
      <w:proofErr w:type="gramStart"/>
      <w:r w:rsidRPr="003C055A">
        <w:rPr>
          <w:sz w:val="8"/>
          <w:szCs w:val="8"/>
        </w:rPr>
        <w:t>to</w:t>
      </w:r>
      <w:proofErr w:type="gramEnd"/>
      <w:r w:rsidRPr="003C055A">
        <w:rPr>
          <w:sz w:val="8"/>
          <w:szCs w:val="8"/>
        </w:rPr>
        <w:t xml:space="preserve">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r>
        <w:rPr>
          <w:sz w:val="8"/>
          <w:szCs w:val="8"/>
        </w:rPr>
        <w:t xml:space="preserve"> </w:t>
      </w:r>
      <w:r w:rsidRPr="003C055A">
        <w:rPr>
          <w:sz w:val="8"/>
          <w:szCs w:val="8"/>
        </w:rPr>
        <w:t xml:space="preserve">The </w:t>
      </w:r>
      <w:proofErr w:type="gramStart"/>
      <w:r w:rsidRPr="003C055A">
        <w:rPr>
          <w:sz w:val="8"/>
          <w:szCs w:val="8"/>
        </w:rPr>
        <w:t>standard-format</w:t>
      </w:r>
      <w:proofErr w:type="gramEnd"/>
      <w:r w:rsidRPr="003C055A">
        <w:rPr>
          <w:sz w:val="8"/>
          <w:szCs w:val="8"/>
        </w:rPr>
        <w:t xml:space="preserve"> f-CLD, consisting of uncoloured and </w:t>
      </w:r>
      <w:proofErr w:type="gramStart"/>
      <w:r w:rsidRPr="003C055A">
        <w:rPr>
          <w:sz w:val="8"/>
          <w:szCs w:val="8"/>
        </w:rPr>
        <w:t>unweighted</w:t>
      </w:r>
      <w:proofErr w:type="gramEnd"/>
      <w:r w:rsidRPr="003C055A">
        <w:rPr>
          <w:sz w:val="8"/>
          <w:szCs w:val="8"/>
        </w:rPr>
        <w:t xml:space="preserve"> components, resulting at the end of this </w:t>
      </w:r>
      <w:proofErr w:type="gramStart"/>
      <w:r w:rsidRPr="003C055A">
        <w:rPr>
          <w:sz w:val="8"/>
          <w:szCs w:val="8"/>
        </w:rPr>
        <w:t>step</w:t>
      </w:r>
      <w:proofErr w:type="gramEnd"/>
      <w:r w:rsidRPr="003C055A">
        <w:rPr>
          <w:sz w:val="8"/>
          <w:szCs w:val="8"/>
        </w:rPr>
        <w:t xml:space="preserve"> is contained in the Supplementary Information (C.).</w:t>
      </w:r>
      <w:r>
        <w:rPr>
          <w:sz w:val="8"/>
          <w:szCs w:val="8"/>
        </w:rPr>
        <w:t xml:space="preserve"> </w:t>
      </w:r>
      <w:r w:rsidRPr="003C055A">
        <w:rPr>
          <w:sz w:val="8"/>
          <w:szCs w:val="8"/>
        </w:rPr>
        <w:t>Step V maps each i-CLD to the f-CLD using a weighted (line thickness) typology (colour-coded) approach. This visually documents the spread of the evidence base across the system described by the f-CLD.</w:t>
      </w:r>
      <w:r>
        <w:rPr>
          <w:sz w:val="8"/>
          <w:szCs w:val="8"/>
        </w:rPr>
        <w:t xml:space="preserve"> </w:t>
      </w:r>
      <w:r w:rsidRPr="003C055A">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r>
        <w:rPr>
          <w:sz w:val="8"/>
          <w:szCs w:val="8"/>
        </w:rPr>
        <w:t xml:space="preserve"> </w:t>
      </w:r>
      <w:r w:rsidRPr="003C055A">
        <w:rPr>
          <w:sz w:val="8"/>
          <w:szCs w:val="8"/>
        </w:rPr>
        <w:t xml:space="preserve">The </w:t>
      </w:r>
      <w:proofErr w:type="gramStart"/>
      <w:r w:rsidRPr="003C055A">
        <w:rPr>
          <w:sz w:val="8"/>
          <w:szCs w:val="8"/>
        </w:rPr>
        <w:t>novel-format</w:t>
      </w:r>
      <w:proofErr w:type="gramEnd"/>
      <w:r w:rsidRPr="003C055A">
        <w:rPr>
          <w:sz w:val="8"/>
          <w:szCs w:val="8"/>
        </w:rPr>
        <w:t xml:space="preserve"> f-CLD, consisting of colour-coded and weighted components, resulting at the end of this final </w:t>
      </w:r>
      <w:proofErr w:type="gramStart"/>
      <w:r w:rsidRPr="003C055A">
        <w:rPr>
          <w:sz w:val="8"/>
          <w:szCs w:val="8"/>
        </w:rPr>
        <w:t>step</w:t>
      </w:r>
      <w:proofErr w:type="gramEnd"/>
      <w:r w:rsidRPr="003C055A">
        <w:rPr>
          <w:sz w:val="8"/>
          <w:szCs w:val="8"/>
        </w:rPr>
        <w:t xml:space="preserve"> is presented in Fig. 5.</w:t>
      </w:r>
      <w:r>
        <w:rPr>
          <w:sz w:val="8"/>
          <w:szCs w:val="8"/>
        </w:rPr>
        <w:t xml:space="preserve"> </w:t>
      </w:r>
      <w:r w:rsidRPr="003C055A">
        <w:rPr>
          <w:sz w:val="8"/>
          <w:szCs w:val="8"/>
        </w:rPr>
        <w:t>4. Results and Discussion</w:t>
      </w:r>
      <w:r>
        <w:rPr>
          <w:sz w:val="8"/>
          <w:szCs w:val="8"/>
        </w:rPr>
        <w:t xml:space="preserve"> </w:t>
      </w:r>
      <w:r w:rsidRPr="003C055A">
        <w:rPr>
          <w:sz w:val="8"/>
          <w:szCs w:val="8"/>
        </w:rPr>
        <w:t>The new empirical evidence base and novel-format CLD of ﻿ climate change, food insecurity and societal collapse in contemporary society resulting from the application of our original methodology (Section 3) are discussed in turn below.</w:t>
      </w:r>
      <w:r>
        <w:rPr>
          <w:sz w:val="8"/>
          <w:szCs w:val="8"/>
        </w:rPr>
        <w:t xml:space="preserve"> </w:t>
      </w:r>
      <w:r w:rsidRPr="003C055A">
        <w:rPr>
          <w:sz w:val="8"/>
          <w:szCs w:val="8"/>
        </w:rPr>
        <w:t>4.1. Empirical evidence base of climate change, food insecurity and societal collapse in contemporary society</w:t>
      </w:r>
      <w:r>
        <w:rPr>
          <w:sz w:val="8"/>
          <w:szCs w:val="8"/>
        </w:rPr>
        <w:t xml:space="preserve"> </w:t>
      </w:r>
      <w:proofErr w:type="gramStart"/>
      <w:r w:rsidRPr="003C055A">
        <w:rPr>
          <w:sz w:val="8"/>
          <w:szCs w:val="8"/>
        </w:rPr>
        <w:t>The</w:t>
      </w:r>
      <w:proofErr w:type="gramEnd"/>
      <w:r w:rsidRPr="003C055A">
        <w:rPr>
          <w:sz w:val="8"/>
          <w:szCs w:val="8"/>
        </w:rPr>
        <w:t xml:space="preserv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w:t>
      </w:r>
      <w:proofErr w:type="gramStart"/>
      <w:r w:rsidRPr="003C055A">
        <w:rPr>
          <w:sz w:val="8"/>
          <w:szCs w:val="8"/>
        </w:rPr>
        <w:t>methods</w:t>
      </w:r>
      <w:proofErr w:type="gramEnd"/>
      <w:r w:rsidRPr="003C055A">
        <w:rPr>
          <w:sz w:val="8"/>
          <w:szCs w:val="8"/>
        </w:rPr>
        <w:t>, below.</w:t>
      </w:r>
      <w:r>
        <w:rPr>
          <w:sz w:val="8"/>
          <w:szCs w:val="8"/>
        </w:rPr>
        <w:t xml:space="preserve"> </w:t>
      </w:r>
      <w:r w:rsidRPr="003C055A">
        <w:rPr>
          <w:sz w:val="8"/>
          <w:szCs w:val="8"/>
        </w:rPr>
        <w:t xml:space="preserve">The temporal scale and granularity of study </w:t>
      </w:r>
      <w:proofErr w:type="gramStart"/>
      <w:r w:rsidRPr="003C055A">
        <w:rPr>
          <w:sz w:val="8"/>
          <w:szCs w:val="8"/>
        </w:rPr>
        <w:t>varies</w:t>
      </w:r>
      <w:proofErr w:type="gramEnd"/>
      <w:r w:rsidRPr="003C055A">
        <w:rPr>
          <w:sz w:val="8"/>
          <w:szCs w:val="8"/>
        </w:rPr>
        <w:t xml:space="preserve">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w:t>
      </w:r>
      <w:proofErr w:type="gramStart"/>
      <w:r w:rsidRPr="003C055A">
        <w:rPr>
          <w:sz w:val="8"/>
          <w:szCs w:val="8"/>
        </w:rPr>
        <w:t>varies</w:t>
      </w:r>
      <w:proofErr w:type="gramEnd"/>
      <w:r w:rsidRPr="003C055A">
        <w:rPr>
          <w:sz w:val="8"/>
          <w:szCs w:val="8"/>
        </w:rPr>
        <w:t xml:space="preserve"> across the evidence base. Approximately one third of the evidence points investigate the system </w:t>
      </w:r>
      <w:proofErr w:type="gramStart"/>
      <w:r w:rsidRPr="003C055A">
        <w:rPr>
          <w:sz w:val="8"/>
          <w:szCs w:val="8"/>
        </w:rPr>
        <w:t>at</w:t>
      </w:r>
      <w:proofErr w:type="gramEnd"/>
      <w:r w:rsidRPr="003C055A">
        <w:rPr>
          <w:sz w:val="8"/>
          <w:szCs w:val="8"/>
        </w:rPr>
        <w:t xml:space="preserve">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r>
        <w:rPr>
          <w:sz w:val="8"/>
          <w:szCs w:val="8"/>
        </w:rPr>
        <w:t xml:space="preserve"> </w:t>
      </w:r>
      <w:r w:rsidRPr="003C055A">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r>
        <w:rPr>
          <w:sz w:val="8"/>
          <w:szCs w:val="8"/>
        </w:rPr>
        <w:t xml:space="preserve"> </w:t>
      </w:r>
      <w:r w:rsidRPr="003C055A">
        <w:rPr>
          <w:rStyle w:val="StyleUnderline"/>
        </w:rPr>
        <w:t>[FIGURE 4 REMOVED]</w:t>
      </w:r>
      <w:r>
        <w:rPr>
          <w:rStyle w:val="StyleUnderline"/>
        </w:rPr>
        <w:t xml:space="preserve"> </w:t>
      </w:r>
      <w:r w:rsidRPr="003C055A">
        <w:rPr>
          <w:sz w:val="8"/>
          <w:szCs w:val="8"/>
        </w:rPr>
        <w:t>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analysed by such models and their application in decision- making processes. Collectively, these different data-driven methods can yield useful insights into the nuances of relationships in the system of interest.</w:t>
      </w:r>
      <w:r>
        <w:rPr>
          <w:sz w:val="8"/>
          <w:szCs w:val="8"/>
        </w:rPr>
        <w:t xml:space="preserve"> </w:t>
      </w:r>
      <w:r w:rsidRPr="003C055A">
        <w:rPr>
          <w:sz w:val="8"/>
          <w:szCs w:val="8"/>
        </w:rPr>
        <w:t xml:space="preserve">4.2. Causal loop diagram of </w:t>
      </w:r>
      <w:proofErr w:type="gramStart"/>
      <w:r w:rsidRPr="003C055A">
        <w:rPr>
          <w:sz w:val="8"/>
          <w:szCs w:val="8"/>
        </w:rPr>
        <w:t>the climate</w:t>
      </w:r>
      <w:proofErr w:type="gramEnd"/>
      <w:r w:rsidRPr="003C055A">
        <w:rPr>
          <w:sz w:val="8"/>
          <w:szCs w:val="8"/>
        </w:rPr>
        <w:t xml:space="preserve"> change, food insecurity and societal collapse in contemporary society at global scale and national granularity</w:t>
      </w:r>
      <w:r>
        <w:rPr>
          <w:sz w:val="8"/>
          <w:szCs w:val="8"/>
        </w:rPr>
        <w:t xml:space="preserve"> </w:t>
      </w:r>
      <w:proofErr w:type="gramStart"/>
      <w:r w:rsidRPr="003C055A">
        <w:rPr>
          <w:sz w:val="8"/>
          <w:szCs w:val="8"/>
        </w:rPr>
        <w:t>The</w:t>
      </w:r>
      <w:proofErr w:type="gramEnd"/>
      <w:r w:rsidRPr="003C055A">
        <w:rPr>
          <w:sz w:val="8"/>
          <w:szCs w:val="8"/>
        </w:rPr>
        <w:t xml:space="preserv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w:t>
      </w:r>
      <w:r>
        <w:rPr>
          <w:sz w:val="8"/>
          <w:szCs w:val="8"/>
        </w:rPr>
        <w:t xml:space="preserve"> </w:t>
      </w:r>
      <w:r w:rsidRPr="003C055A">
        <w:rPr>
          <w:sz w:val="8"/>
          <w:szCs w:val="8"/>
        </w:rPr>
        <w:t xml:space="preserve">Our CLD is presented in a novel format that documents the spread of our empirical evidence base. We use line thickness and colour, respectively, to depict the density and type of </w:t>
      </w:r>
      <w:proofErr w:type="gramStart"/>
      <w:r w:rsidRPr="003C055A">
        <w:rPr>
          <w:sz w:val="8"/>
          <w:szCs w:val="8"/>
        </w:rPr>
        <w:t>the data</w:t>
      </w:r>
      <w:proofErr w:type="gramEnd"/>
      <w:r w:rsidRPr="003C055A">
        <w:rPr>
          <w:sz w:val="8"/>
          <w:szCs w:val="8"/>
        </w:rPr>
        <w:t xml:space="preserve">-driven methods used by </w:t>
      </w:r>
      <w:proofErr w:type="gramStart"/>
      <w:r w:rsidRPr="003C055A">
        <w:rPr>
          <w:sz w:val="8"/>
          <w:szCs w:val="8"/>
        </w:rPr>
        <w:t>the empirical</w:t>
      </w:r>
      <w:proofErr w:type="gramEnd"/>
      <w:r w:rsidRPr="003C055A">
        <w:rPr>
          <w:sz w:val="8"/>
          <w:szCs w:val="8"/>
        </w:rPr>
        <w:t xml:space="preserve"> evidence points to analyse a given link between two variables.</w:t>
      </w:r>
      <w:r>
        <w:rPr>
          <w:sz w:val="8"/>
          <w:szCs w:val="8"/>
        </w:rPr>
        <w:t xml:space="preserve"> </w:t>
      </w:r>
      <w:r w:rsidRPr="003C055A">
        <w:rPr>
          <w:sz w:val="8"/>
          <w:szCs w:val="8"/>
        </w:rPr>
        <w:t xml:space="preserve">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w:t>
      </w:r>
      <w:proofErr w:type="gramStart"/>
      <w:r w:rsidRPr="003C055A">
        <w:rPr>
          <w:sz w:val="8"/>
          <w:szCs w:val="8"/>
        </w:rPr>
        <w:t>methods as</w:t>
      </w:r>
      <w:proofErr w:type="gramEnd"/>
      <w:r w:rsidRPr="003C055A">
        <w:rPr>
          <w:sz w:val="8"/>
          <w:szCs w:val="8"/>
        </w:rPr>
        <w:t xml:space="preserve"> described in Section 4.1.</w:t>
      </w:r>
      <w:r>
        <w:rPr>
          <w:sz w:val="8"/>
          <w:szCs w:val="8"/>
        </w:rPr>
        <w:t xml:space="preserve"> </w:t>
      </w:r>
      <w:r w:rsidRPr="003C055A">
        <w:rPr>
          <w:sz w:val="8"/>
          <w:szCs w:val="8"/>
        </w:rPr>
        <w:t>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maximise the ﻿ rigour and transparency of our study by documenting the spread of our empirical evidence base to help make the reader aware of exactly how much and what type of evidence was supporting the CLD presented here.</w:t>
      </w:r>
      <w:r>
        <w:rPr>
          <w:sz w:val="8"/>
          <w:szCs w:val="8"/>
        </w:rPr>
        <w:t xml:space="preserve"> </w:t>
      </w:r>
      <w:r w:rsidRPr="003C055A">
        <w:rPr>
          <w:sz w:val="8"/>
          <w:szCs w:val="8"/>
        </w:rPr>
        <w:t>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r>
        <w:rPr>
          <w:sz w:val="8"/>
          <w:szCs w:val="8"/>
        </w:rPr>
        <w:t xml:space="preserve"> </w:t>
      </w:r>
      <w:r w:rsidRPr="003C055A">
        <w:rPr>
          <w:sz w:val="8"/>
          <w:szCs w:val="8"/>
        </w:rPr>
        <w:t>Having considered the spread of empirical evidence, we now consider the ﻿ complex system documented. A key benefit of CLDs is that they simply present a myriad of information in a single diagram; in doing so, CLDs enable comprehension of the structure and behaviour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w:t>
      </w:r>
      <w:r>
        <w:rPr>
          <w:sz w:val="8"/>
          <w:szCs w:val="8"/>
        </w:rPr>
        <w:t xml:space="preserve"> </w:t>
      </w:r>
      <w:r w:rsidRPr="003C055A">
        <w:rPr>
          <w:sz w:val="8"/>
          <w:szCs w:val="8"/>
        </w:rPr>
        <w:t xml:space="preserve">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w:t>
      </w:r>
      <w:proofErr w:type="gramStart"/>
      <w:r w:rsidRPr="003C055A">
        <w:rPr>
          <w:sz w:val="8"/>
          <w:szCs w:val="8"/>
        </w:rPr>
        <w:t>on</w:t>
      </w:r>
      <w:proofErr w:type="gramEnd"/>
      <w:r w:rsidRPr="003C055A">
        <w:rPr>
          <w:sz w:val="8"/>
          <w:szCs w:val="8"/>
        </w:rPr>
        <w:t xml:space="preserve">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utilisation is influenced by ﻿ infrastructure/services (e.g. ﻿ education) and institutional/demographic factors (e.g. cultural traditions). Food insecurity is underpinned by these three pillars of food availability, food ﻿ accessibility and food utilisation. For a given country, food insecurity can drive natural mortality (i.e. starvation), conflict and migration, contributing to ﻿ population loss, as well as economic shocks and socio- political instability, contributing to institutional breakdown, which exacerbates the risk of societal collapse.</w:t>
      </w:r>
      <w:r>
        <w:rPr>
          <w:sz w:val="8"/>
          <w:szCs w:val="8"/>
        </w:rPr>
        <w:t xml:space="preserve"> </w:t>
      </w:r>
      <w:r w:rsidRPr="003C055A">
        <w:rPr>
          <w:rStyle w:val="StyleUnderline"/>
        </w:rPr>
        <w:t>Beyond</w:t>
      </w:r>
      <w:r w:rsidRPr="003C055A">
        <w:rPr>
          <w:sz w:val="16"/>
        </w:rPr>
        <w:t xml:space="preserve"> a given country suffering </w:t>
      </w:r>
      <w:r w:rsidRPr="003C055A">
        <w:rPr>
          <w:rStyle w:val="StyleUnderline"/>
        </w:rPr>
        <w:t>increased natural mortality</w:t>
      </w:r>
      <w:r w:rsidRPr="003C055A">
        <w:rPr>
          <w:sz w:val="16"/>
        </w:rPr>
        <w:t xml:space="preserve">, </w:t>
      </w:r>
      <w:r w:rsidRPr="00204597">
        <w:rPr>
          <w:rStyle w:val="StyleUnderline"/>
        </w:rPr>
        <w:t>famines</w:t>
      </w:r>
      <w:r w:rsidRPr="003C055A">
        <w:rPr>
          <w:sz w:val="16"/>
        </w:rPr>
        <w:t xml:space="preserve"> (i.e. </w:t>
      </w:r>
      <w:r w:rsidRPr="009D7FFD">
        <w:rPr>
          <w:rStyle w:val="StyleUnderline"/>
          <w:highlight w:val="cyan"/>
        </w:rPr>
        <w:t>food</w:t>
      </w:r>
      <w:r w:rsidRPr="00204597">
        <w:rPr>
          <w:rStyle w:val="StyleUnderline"/>
        </w:rPr>
        <w:t xml:space="preserve"> insecurity</w:t>
      </w:r>
      <w:r w:rsidRPr="003C055A">
        <w:rPr>
          <w:sz w:val="16"/>
        </w:rPr>
        <w:t xml:space="preserve">) </w:t>
      </w:r>
      <w:r w:rsidRPr="003C055A">
        <w:rPr>
          <w:rStyle w:val="StyleUnderline"/>
        </w:rPr>
        <w:t>can place pressure on international humanitarian efforts</w:t>
      </w:r>
      <w:r w:rsidRPr="003C055A">
        <w:rPr>
          <w:sz w:val="16"/>
        </w:rPr>
        <w:t xml:space="preserve"> (</w:t>
      </w:r>
      <w:r w:rsidRPr="003C055A">
        <w:rPr>
          <w:rStyle w:val="StyleUnderline"/>
        </w:rPr>
        <w:t xml:space="preserve">i.e. </w:t>
      </w:r>
      <w:r w:rsidRPr="003C055A">
        <w:rPr>
          <w:rStyle w:val="Emphasis"/>
        </w:rPr>
        <w:t>institutional</w:t>
      </w:r>
      <w:r w:rsidRPr="003C055A">
        <w:rPr>
          <w:rStyle w:val="StyleUnderline"/>
        </w:rPr>
        <w:t xml:space="preserve"> risk factors</w:t>
      </w:r>
      <w:r w:rsidRPr="003C055A">
        <w:rPr>
          <w:sz w:val="16"/>
        </w:rPr>
        <w:t xml:space="preserve">). </w:t>
      </w:r>
      <w:proofErr w:type="gramStart"/>
      <w:r w:rsidRPr="009D7FFD">
        <w:rPr>
          <w:rStyle w:val="StyleUnderline"/>
          <w:highlight w:val="cyan"/>
        </w:rPr>
        <w:t>Conflict</w:t>
      </w:r>
      <w:proofErr w:type="gramEnd"/>
      <w:r w:rsidRPr="003C055A">
        <w:rPr>
          <w:rStyle w:val="StyleUnderline"/>
        </w:rPr>
        <w:t xml:space="preserve"> may </w:t>
      </w:r>
      <w:r w:rsidRPr="009D7FFD">
        <w:rPr>
          <w:rStyle w:val="StyleUnderline"/>
          <w:highlight w:val="cyan"/>
        </w:rPr>
        <w:t>occur</w:t>
      </w:r>
      <w:r w:rsidRPr="003C055A">
        <w:rPr>
          <w:rStyle w:val="StyleUnderline"/>
        </w:rPr>
        <w:t xml:space="preserve"> domestically or </w:t>
      </w:r>
      <w:r w:rsidRPr="009D7FFD">
        <w:rPr>
          <w:rStyle w:val="Emphasis"/>
          <w:highlight w:val="cyan"/>
        </w:rPr>
        <w:t>internationally</w:t>
      </w:r>
      <w:r w:rsidRPr="003C055A">
        <w:rPr>
          <w:sz w:val="16"/>
        </w:rPr>
        <w:t xml:space="preserve"> </w:t>
      </w:r>
      <w:r w:rsidRPr="003C055A">
        <w:rPr>
          <w:rStyle w:val="StyleUnderline"/>
        </w:rPr>
        <w:t xml:space="preserve">and </w:t>
      </w:r>
      <w:proofErr w:type="gramStart"/>
      <w:r w:rsidRPr="003C055A">
        <w:rPr>
          <w:rStyle w:val="StyleUnderline"/>
        </w:rPr>
        <w:t>can</w:t>
      </w:r>
      <w:proofErr w:type="gramEnd"/>
      <w:r w:rsidRPr="003C055A">
        <w:rPr>
          <w:rStyle w:val="StyleUnderline"/>
        </w:rPr>
        <w:t xml:space="preserve"> </w:t>
      </w:r>
      <w:r w:rsidRPr="003C055A">
        <w:rPr>
          <w:rStyle w:val="Emphasis"/>
        </w:rPr>
        <w:t>feedback</w:t>
      </w:r>
      <w:r w:rsidRPr="003C055A">
        <w:rPr>
          <w:sz w:val="16"/>
        </w:rPr>
        <w:t xml:space="preserve"> </w:t>
      </w:r>
      <w:r w:rsidRPr="003C055A">
        <w:rPr>
          <w:rStyle w:val="StyleUnderline"/>
        </w:rPr>
        <w:t xml:space="preserve">to </w:t>
      </w:r>
      <w:r w:rsidRPr="003C055A">
        <w:rPr>
          <w:rStyle w:val="Emphasis"/>
        </w:rPr>
        <w:t>exacerbate</w:t>
      </w:r>
      <w:r w:rsidRPr="003C055A">
        <w:rPr>
          <w:sz w:val="16"/>
        </w:rPr>
        <w:t xml:space="preserve"> </w:t>
      </w:r>
      <w:r w:rsidRPr="003C055A">
        <w:rPr>
          <w:rStyle w:val="StyleUnderline"/>
        </w:rPr>
        <w:t>food insecurity and institutional fragility</w:t>
      </w:r>
      <w:r w:rsidRPr="003C055A">
        <w:rPr>
          <w:sz w:val="16"/>
        </w:rPr>
        <w:t xml:space="preserve"> (i.e. institutional risk factors). Potential </w:t>
      </w:r>
      <w:r w:rsidRPr="003C055A">
        <w:rPr>
          <w:rStyle w:val="StyleUnderline"/>
        </w:rPr>
        <w:t xml:space="preserve">mass emigration can increase </w:t>
      </w:r>
      <w:r w:rsidRPr="003C055A">
        <w:rPr>
          <w:rStyle w:val="Emphasis"/>
        </w:rPr>
        <w:t>pressure</w:t>
      </w:r>
      <w:r w:rsidRPr="003C055A">
        <w:rPr>
          <w:rStyle w:val="StyleUnderline"/>
        </w:rPr>
        <w:t xml:space="preserve"> on food availability</w:t>
      </w:r>
      <w:r w:rsidRPr="003C055A">
        <w:rPr>
          <w:sz w:val="16"/>
        </w:rPr>
        <w:t xml:space="preserve">, </w:t>
      </w:r>
      <w:r w:rsidRPr="003C055A">
        <w:rPr>
          <w:rStyle w:val="StyleUnderline"/>
        </w:rPr>
        <w:t>natural resources and ﻿ infrastructure/services in the destination nation</w:t>
      </w:r>
      <w:r w:rsidRPr="003C055A">
        <w:rPr>
          <w:sz w:val="16"/>
        </w:rPr>
        <w:t xml:space="preserve">, which can lead to socio- cultural tensions (i.e. institutional risk factors) that fuel conflict. </w:t>
      </w:r>
      <w:r w:rsidRPr="009D7FFD">
        <w:rPr>
          <w:rStyle w:val="StyleUnderline"/>
          <w:highlight w:val="cyan"/>
        </w:rPr>
        <w:t>Food insecurity</w:t>
      </w:r>
      <w:r w:rsidRPr="003C055A">
        <w:rPr>
          <w:rStyle w:val="StyleUnderline"/>
        </w:rPr>
        <w:t xml:space="preserve"> can</w:t>
      </w:r>
      <w:r w:rsidRPr="003C055A">
        <w:rPr>
          <w:sz w:val="16"/>
        </w:rPr>
        <w:t xml:space="preserve"> also </w:t>
      </w:r>
      <w:r w:rsidRPr="003C055A">
        <w:rPr>
          <w:rStyle w:val="Emphasis"/>
        </w:rPr>
        <w:t>directly</w:t>
      </w:r>
      <w:r w:rsidRPr="003C055A">
        <w:rPr>
          <w:sz w:val="16"/>
        </w:rPr>
        <w:t xml:space="preserve"> </w:t>
      </w:r>
      <w:r w:rsidRPr="009D7FFD">
        <w:rPr>
          <w:rStyle w:val="StyleUnderline"/>
          <w:highlight w:val="cyan"/>
        </w:rPr>
        <w:t>contribute to</w:t>
      </w:r>
      <w:r w:rsidRPr="003C055A">
        <w:rPr>
          <w:sz w:val="16"/>
        </w:rPr>
        <w:t xml:space="preserve"> institutional risk factors such as </w:t>
      </w:r>
      <w:r w:rsidRPr="003C055A">
        <w:rPr>
          <w:rStyle w:val="StyleUnderline"/>
        </w:rPr>
        <w:t xml:space="preserve">social unrest, political </w:t>
      </w:r>
      <w:r w:rsidRPr="00204597">
        <w:rPr>
          <w:rStyle w:val="StyleUnderline"/>
        </w:rPr>
        <w:t>instability</w:t>
      </w:r>
      <w:r w:rsidRPr="003C055A">
        <w:rPr>
          <w:rStyle w:val="StyleUnderline"/>
        </w:rPr>
        <w:t xml:space="preserve"> and economic inequality</w:t>
      </w:r>
      <w:r w:rsidRPr="003C055A">
        <w:rPr>
          <w:sz w:val="16"/>
        </w:rPr>
        <w:t xml:space="preserve">, </w:t>
      </w:r>
      <w:r w:rsidRPr="003C055A">
        <w:rPr>
          <w:rStyle w:val="StyleUnderline"/>
        </w:rPr>
        <w:t xml:space="preserve">which increase the risk of </w:t>
      </w:r>
      <w:r w:rsidRPr="009D7FFD">
        <w:rPr>
          <w:rStyle w:val="StyleUnderline"/>
          <w:highlight w:val="cyan"/>
        </w:rPr>
        <w:t xml:space="preserve">societal collapse due to </w:t>
      </w:r>
      <w:r w:rsidRPr="009D7FFD">
        <w:rPr>
          <w:rStyle w:val="Emphasis"/>
          <w:highlight w:val="cyan"/>
        </w:rPr>
        <w:t>institutional breakdown</w:t>
      </w:r>
      <w:r w:rsidRPr="003C055A">
        <w:rPr>
          <w:sz w:val="16"/>
        </w:rPr>
        <w:t xml:space="preserve">, </w:t>
      </w:r>
      <w:r w:rsidRPr="003C055A">
        <w:rPr>
          <w:rStyle w:val="StyleUnderline"/>
        </w:rPr>
        <w:t xml:space="preserve">that may also ﻿ </w:t>
      </w:r>
      <w:r w:rsidRPr="003C055A">
        <w:rPr>
          <w:rStyle w:val="Emphasis"/>
        </w:rPr>
        <w:t>cascade internationally</w:t>
      </w:r>
      <w:r w:rsidRPr="003C055A">
        <w:rPr>
          <w:sz w:val="16"/>
        </w:rPr>
        <w:t xml:space="preserve">. </w:t>
      </w:r>
      <w:r w:rsidRPr="003C055A">
        <w:rPr>
          <w:rStyle w:val="StyleUnderline"/>
        </w:rPr>
        <w:t xml:space="preserve">While already fragile ﻿ states are </w:t>
      </w:r>
      <w:r w:rsidRPr="003C055A">
        <w:rPr>
          <w:rStyle w:val="Emphasis"/>
        </w:rPr>
        <w:t>expected</w:t>
      </w:r>
      <w:r w:rsidRPr="003C055A">
        <w:rPr>
          <w:sz w:val="16"/>
        </w:rPr>
        <w:t xml:space="preserve"> </w:t>
      </w:r>
      <w:r w:rsidRPr="003C055A">
        <w:rPr>
          <w:rStyle w:val="StyleUnderline"/>
        </w:rPr>
        <w:t xml:space="preserve">to be hit the worst </w:t>
      </w:r>
      <w:r w:rsidRPr="003C055A">
        <w:rPr>
          <w:rStyle w:val="Emphasis"/>
        </w:rPr>
        <w:t>directly</w:t>
      </w:r>
      <w:r w:rsidRPr="003C055A">
        <w:rPr>
          <w:sz w:val="16"/>
        </w:rPr>
        <w:t xml:space="preserve">, these </w:t>
      </w:r>
      <w:r w:rsidRPr="003C055A">
        <w:rPr>
          <w:rStyle w:val="StyleUnderline"/>
        </w:rPr>
        <w:t xml:space="preserve">insights reveal the </w:t>
      </w:r>
      <w:r w:rsidRPr="003C055A">
        <w:rPr>
          <w:rStyle w:val="Emphasis"/>
        </w:rPr>
        <w:t>indirect</w:t>
      </w:r>
      <w:r w:rsidRPr="003C055A">
        <w:rPr>
          <w:rStyle w:val="StyleUnderline"/>
        </w:rPr>
        <w:t xml:space="preserve"> ramifications of ﻿ climate change on our </w:t>
      </w:r>
      <w:r w:rsidRPr="003C055A">
        <w:rPr>
          <w:rStyle w:val="Emphasis"/>
        </w:rPr>
        <w:t>globalised society</w:t>
      </w:r>
      <w:r w:rsidRPr="003C055A">
        <w:rPr>
          <w:sz w:val="16"/>
        </w:rPr>
        <w:t xml:space="preserve">,98 </w:t>
      </w:r>
      <w:r w:rsidRPr="003C055A">
        <w:rPr>
          <w:rStyle w:val="StyleUnderline"/>
        </w:rPr>
        <w:t xml:space="preserve">with </w:t>
      </w:r>
      <w:r w:rsidRPr="003C055A">
        <w:rPr>
          <w:rStyle w:val="Emphasis"/>
        </w:rPr>
        <w:t>serious consequences</w:t>
      </w:r>
      <w:r w:rsidRPr="003C055A">
        <w:rPr>
          <w:sz w:val="16"/>
        </w:rPr>
        <w:t xml:space="preserve"> </w:t>
      </w:r>
      <w:r w:rsidRPr="003C055A">
        <w:rPr>
          <w:rStyle w:val="StyleUnderline"/>
        </w:rPr>
        <w:t xml:space="preserve">for </w:t>
      </w:r>
      <w:r w:rsidRPr="003C055A">
        <w:rPr>
          <w:rStyle w:val="Emphasis"/>
        </w:rPr>
        <w:t>humanity’s ”existential security”.</w:t>
      </w:r>
      <w:r w:rsidRPr="003C055A">
        <w:rPr>
          <w:sz w:val="16"/>
        </w:rPr>
        <w:t>99</w:t>
      </w:r>
      <w:r>
        <w:rPr>
          <w:sz w:val="16"/>
        </w:rPr>
        <w:t xml:space="preserve"> </w:t>
      </w:r>
      <w:r w:rsidRPr="003C055A">
        <w:rPr>
          <w:rStyle w:val="StyleUnderline"/>
        </w:rPr>
        <w:t xml:space="preserve">While some of these relationships may appear </w:t>
      </w:r>
      <w:r w:rsidRPr="003C055A">
        <w:rPr>
          <w:rStyle w:val="Emphasis"/>
        </w:rPr>
        <w:t>obvious</w:t>
      </w:r>
      <w:r w:rsidRPr="003C055A">
        <w:rPr>
          <w:sz w:val="16"/>
        </w:rPr>
        <w:t xml:space="preserve">, it is the act of </w:t>
      </w:r>
      <w:r w:rsidRPr="003C055A">
        <w:rPr>
          <w:rStyle w:val="Emphasis"/>
        </w:rPr>
        <w:t>bringing</w:t>
      </w:r>
      <w:r w:rsidRPr="003C055A">
        <w:rPr>
          <w:rStyle w:val="StyleUnderline"/>
        </w:rPr>
        <w:t xml:space="preserve"> this information</w:t>
      </w:r>
      <w:r w:rsidRPr="003C055A">
        <w:rPr>
          <w:sz w:val="16"/>
        </w:rPr>
        <w:t xml:space="preserve">, </w:t>
      </w:r>
      <w:r w:rsidRPr="003C055A">
        <w:rPr>
          <w:rStyle w:val="StyleUnderline"/>
        </w:rPr>
        <w:t xml:space="preserve">which may otherwise be </w:t>
      </w:r>
      <w:r w:rsidRPr="003C055A">
        <w:rPr>
          <w:rStyle w:val="Emphasis"/>
        </w:rPr>
        <w:t>siloed</w:t>
      </w:r>
      <w:r w:rsidRPr="003C055A">
        <w:rPr>
          <w:sz w:val="16"/>
        </w:rPr>
        <w:t xml:space="preserve"> and thus preventing consideration of the full story, </w:t>
      </w:r>
      <w:r w:rsidRPr="003C055A">
        <w:rPr>
          <w:rStyle w:val="Emphasis"/>
        </w:rPr>
        <w:t>together</w:t>
      </w:r>
      <w:r w:rsidRPr="003C055A">
        <w:rPr>
          <w:sz w:val="16"/>
        </w:rPr>
        <w:t xml:space="preserve"> </w:t>
      </w:r>
      <w:r w:rsidRPr="003C055A">
        <w:rPr>
          <w:rStyle w:val="StyleUnderline"/>
        </w:rPr>
        <w:t>in one place</w:t>
      </w:r>
      <w:r w:rsidRPr="003C055A">
        <w:rPr>
          <w:sz w:val="16"/>
        </w:rPr>
        <w:t xml:space="preserve"> that </w:t>
      </w:r>
      <w:r w:rsidRPr="003C055A">
        <w:rPr>
          <w:rStyle w:val="StyleUnderline"/>
        </w:rPr>
        <w:t>is of value</w:t>
      </w:r>
      <w:r w:rsidRPr="003C055A">
        <w:rPr>
          <w:sz w:val="16"/>
        </w:rPr>
        <w:t>.100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w:t>
      </w:r>
      <w:r>
        <w:rPr>
          <w:sz w:val="16"/>
        </w:rPr>
        <w:t xml:space="preserve"> </w:t>
      </w:r>
      <w:r w:rsidRPr="003C055A">
        <w:rPr>
          <w:sz w:val="16"/>
        </w:rPr>
        <w:t>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r>
        <w:rPr>
          <w:sz w:val="16"/>
        </w:rPr>
        <w:t xml:space="preserve"> </w:t>
      </w:r>
      <w:r w:rsidRPr="003C055A">
        <w:rPr>
          <w:sz w:val="16"/>
        </w:rPr>
        <w:t xml:space="preserve">It is also important to note that, due to their qualitative and static ﻿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 complex ﻿ systems models that explicitly examine societal collapse in contemporary society are underdeveloped. The World3 system dynamics model106 — an evidence </w:t>
      </w:r>
      <w:proofErr w:type="gramStart"/>
      <w:r w:rsidRPr="003C055A">
        <w:rPr>
          <w:sz w:val="16"/>
        </w:rPr>
        <w:t>point</w:t>
      </w:r>
      <w:proofErr w:type="gramEnd"/>
      <w:r w:rsidRPr="003C055A">
        <w:rPr>
          <w:sz w:val="16"/>
        </w:rPr>
        <w:t xml:space="preserve">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w:t>
      </w:r>
      <w:r>
        <w:rPr>
          <w:sz w:val="16"/>
        </w:rPr>
        <w:t xml:space="preserve"> </w:t>
      </w:r>
      <w:r w:rsidRPr="003C055A">
        <w:rPr>
          <w:sz w:val="16"/>
        </w:rPr>
        <w:t xml:space="preserve">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w:t>
      </w:r>
      <w:proofErr w:type="gramStart"/>
      <w:r w:rsidRPr="003C055A">
        <w:rPr>
          <w:sz w:val="16"/>
        </w:rPr>
        <w:t>direction</w:t>
      </w:r>
      <w:proofErr w:type="gramEnd"/>
      <w:r w:rsidRPr="003C055A">
        <w:rPr>
          <w:sz w:val="16"/>
        </w:rPr>
        <w:t xml:space="preserve">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w:t>
      </w:r>
      <w:proofErr w:type="gramStart"/>
      <w:r w:rsidRPr="003C055A">
        <w:rPr>
          <w:sz w:val="16"/>
        </w:rPr>
        <w:t>policy-making</w:t>
      </w:r>
      <w:proofErr w:type="gramEnd"/>
      <w:r w:rsidRPr="003C055A">
        <w:rPr>
          <w:sz w:val="16"/>
        </w:rPr>
        <w:t xml:space="preserve"> are concentrated at national level, and international interactions underpin the functioning of contemporary society it could be valuable to model societal collapse risk profiles of different nations to inform the prioritisation and development of intervention strategies.</w:t>
      </w:r>
      <w:r>
        <w:rPr>
          <w:sz w:val="16"/>
        </w:rPr>
        <w:t xml:space="preserve"> </w:t>
      </w:r>
      <w:r w:rsidRPr="00EA191E">
        <w:rPr>
          <w:rStyle w:val="StyleUnderline"/>
        </w:rPr>
        <w:t>[FIGURE 5 REMOVED]</w:t>
      </w:r>
      <w:r>
        <w:rPr>
          <w:rStyle w:val="StyleUnderline"/>
        </w:rPr>
        <w:t xml:space="preserve"> </w:t>
      </w:r>
      <w:r w:rsidRPr="003C055A">
        <w:rPr>
          <w:sz w:val="16"/>
        </w:rPr>
        <w:t>5. Conclusions and Future Work</w:t>
      </w:r>
      <w:r>
        <w:rPr>
          <w:sz w:val="16"/>
        </w:rPr>
        <w:t xml:space="preserve"> </w:t>
      </w:r>
      <w:r w:rsidRPr="003C055A">
        <w:rPr>
          <w:sz w:val="16"/>
        </w:rPr>
        <w:t>This chapter identified an empirical evidence base of ﻿ climate change, food insecurity and societal collapse in contemporary society and structured the evidence base using a novel-format CLD defined at global scale and national granularity.</w:t>
      </w:r>
      <w:r>
        <w:rPr>
          <w:sz w:val="16"/>
        </w:rPr>
        <w:t xml:space="preserve"> </w:t>
      </w:r>
      <w:r w:rsidRPr="003C055A">
        <w:rPr>
          <w:sz w:val="16"/>
        </w:rPr>
        <w:t>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r>
        <w:rPr>
          <w:sz w:val="16"/>
        </w:rPr>
        <w:t xml:space="preserve"> </w:t>
      </w:r>
      <w:r w:rsidRPr="003C055A">
        <w:rPr>
          <w:sz w:val="16"/>
        </w:rPr>
        <w:t>It is hoped that this chapter has contributed to developing our understanding of the causal pathways through which ﻿ climate change poses an ﻿ existential risk to humanity and facilitates opportunities for future work.</w:t>
      </w:r>
      <w:r>
        <w:rPr>
          <w:sz w:val="16"/>
        </w:rPr>
        <w:t xml:space="preserve"> </w:t>
      </w:r>
      <w:r w:rsidRPr="00F200FD">
        <w:rPr>
          <w:rStyle w:val="StyleUnderline"/>
        </w:rPr>
        <w:t>[REFERENCES OMITTED]</w:t>
      </w:r>
      <w:r>
        <w:rPr>
          <w:rStyle w:val="StyleUnderline"/>
        </w:rPr>
        <w:t xml:space="preserve"> </w:t>
      </w:r>
      <w:r w:rsidRPr="00A83140">
        <w:rPr>
          <w:rStyle w:val="StyleUnderline"/>
        </w:rPr>
        <w:t>[CHAPTER 14 BEGINS]</w:t>
      </w:r>
      <w:r>
        <w:rPr>
          <w:rStyle w:val="StyleUnderline"/>
        </w:rPr>
        <w:t xml:space="preserve"> </w:t>
      </w:r>
      <w:proofErr w:type="gramStart"/>
      <w:r w:rsidRPr="00B842AA">
        <w:rPr>
          <w:sz w:val="16"/>
        </w:rPr>
        <w:t>Highlights:</w:t>
      </w:r>
      <w:r>
        <w:rPr>
          <w:sz w:val="16"/>
        </w:rPr>
        <w:t xml:space="preserve"> </w:t>
      </w:r>
      <w:r w:rsidRPr="00B842AA">
        <w:rPr>
          <w:sz w:val="16"/>
        </w:rPr>
        <w:t>•</w:t>
      </w:r>
      <w:proofErr w:type="gramEnd"/>
      <w:r w:rsidRPr="00B842AA">
        <w:rPr>
          <w:sz w:val="16"/>
        </w:rPr>
        <w:t xml:space="preserve"> In this short chapter the authors draw on several research strands and papers within CSER to offer a theoretical reflection on how to think about catastrophic climate change and what Existential Risk Studies can learn from climate change research.</w:t>
      </w:r>
      <w:r>
        <w:rPr>
          <w:sz w:val="16"/>
        </w:rPr>
        <w:t xml:space="preserve"> </w:t>
      </w:r>
      <w:r w:rsidRPr="00B842AA">
        <w:rPr>
          <w:sz w:val="16"/>
        </w:rPr>
        <w:t xml:space="preserve">• </w:t>
      </w:r>
      <w:r w:rsidRPr="0055295B">
        <w:rPr>
          <w:rStyle w:val="StyleUnderline"/>
        </w:rPr>
        <w:t xml:space="preserve">This is </w:t>
      </w:r>
      <w:r w:rsidRPr="0055295B">
        <w:rPr>
          <w:rStyle w:val="Emphasis"/>
        </w:rPr>
        <w:t>intended to build</w:t>
      </w:r>
      <w:r w:rsidRPr="0055295B">
        <w:rPr>
          <w:rStyle w:val="StyleUnderline"/>
        </w:rPr>
        <w:t xml:space="preserve"> on the </w:t>
      </w:r>
      <w:r w:rsidRPr="0055295B">
        <w:rPr>
          <w:rStyle w:val="Emphasis"/>
        </w:rPr>
        <w:t>previous chapter</w:t>
      </w:r>
      <w:r w:rsidRPr="00B842AA">
        <w:rPr>
          <w:sz w:val="16"/>
        </w:rPr>
        <w:t xml:space="preserve">, </w:t>
      </w:r>
      <w:r w:rsidRPr="0055295B">
        <w:rPr>
          <w:rStyle w:val="StyleUnderline"/>
        </w:rPr>
        <w:t>in which Catherine Richards</w:t>
      </w:r>
      <w:r w:rsidRPr="00B842AA">
        <w:rPr>
          <w:sz w:val="16"/>
        </w:rPr>
        <w:t xml:space="preserve">, Richard Lupton, and Julian Allwood </w:t>
      </w:r>
      <w:r w:rsidRPr="0055295B">
        <w:rPr>
          <w:rStyle w:val="StyleUnderline"/>
        </w:rPr>
        <w:t xml:space="preserve">provide an empirical assessment of one </w:t>
      </w:r>
      <w:r w:rsidRPr="0055295B">
        <w:rPr>
          <w:rStyle w:val="Emphasis"/>
        </w:rPr>
        <w:t>highly concerning</w:t>
      </w:r>
      <w:r w:rsidRPr="00B842AA">
        <w:rPr>
          <w:sz w:val="16"/>
        </w:rPr>
        <w:t xml:space="preserve"> </w:t>
      </w:r>
      <w:r w:rsidRPr="0055295B">
        <w:rPr>
          <w:rStyle w:val="StyleUnderline"/>
        </w:rPr>
        <w:t>risk cascade</w:t>
      </w:r>
      <w:r w:rsidRPr="00B842AA">
        <w:rPr>
          <w:sz w:val="16"/>
        </w:rPr>
        <w:t xml:space="preserve"> involving climate change and highlight its potential contribution to global catastrophic and existential risk.</w:t>
      </w:r>
      <w:r>
        <w:rPr>
          <w:sz w:val="16"/>
        </w:rPr>
        <w:t xml:space="preserve"> </w:t>
      </w:r>
      <w:r w:rsidRPr="00B842AA">
        <w:rPr>
          <w:sz w:val="16"/>
        </w:rPr>
        <w:t>• Climate change is one of the most empirically well-studied risks and has deep links to pre-existing bodies of literature, such as disaster risk management, environmental studies, and food security.</w:t>
      </w:r>
      <w:r>
        <w:rPr>
          <w:sz w:val="16"/>
        </w:rPr>
        <w:t xml:space="preserve"> </w:t>
      </w:r>
      <w:r w:rsidRPr="00B842AA">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r>
        <w:rPr>
          <w:sz w:val="16"/>
        </w:rPr>
        <w:t xml:space="preserve"> </w:t>
      </w:r>
      <w:r w:rsidRPr="00B842AA">
        <w:rPr>
          <w:sz w:val="16"/>
        </w:rPr>
        <w:t>This short chapter brings together a number of important ideas and draws readers attention to other extant bodies of literature. The relative value of ﻿ co-benefits approaches is discussed in other chapters in this volume, including Chapter 4, in more detail. The dangers of ﻿ response risks are further discussed in Chapter 2.</w:t>
      </w:r>
      <w:r>
        <w:rPr>
          <w:sz w:val="16"/>
        </w:rPr>
        <w:t xml:space="preserve"> </w:t>
      </w:r>
      <w:r w:rsidRPr="00B842AA">
        <w:rPr>
          <w:sz w:val="16"/>
        </w:rPr>
        <w:t xml:space="preserve">1. </w:t>
      </w:r>
      <w:r w:rsidRPr="0055295B">
        <w:rPr>
          <w:rStyle w:val="StyleUnderline"/>
        </w:rPr>
        <w:t xml:space="preserve">Asking the </w:t>
      </w:r>
      <w:r w:rsidRPr="0055295B">
        <w:rPr>
          <w:rStyle w:val="Emphasis"/>
        </w:rPr>
        <w:t>Wrong Questions</w:t>
      </w:r>
      <w:r w:rsidRPr="0055295B">
        <w:rPr>
          <w:rStyle w:val="StyleUnderline"/>
        </w:rPr>
        <w:t xml:space="preserve"> for the </w:t>
      </w:r>
      <w:r w:rsidRPr="0055295B">
        <w:rPr>
          <w:rStyle w:val="Emphasis"/>
        </w:rPr>
        <w:t>Right Reasons</w:t>
      </w:r>
      <w:r>
        <w:rPr>
          <w:rStyle w:val="StyleUnderline"/>
        </w:rPr>
        <w:t xml:space="preserve"> </w:t>
      </w:r>
      <w:r w:rsidRPr="0055295B">
        <w:rPr>
          <w:rStyle w:val="Emphasis"/>
        </w:rPr>
        <w:t>Within</w:t>
      </w:r>
      <w:r w:rsidRPr="00B842AA">
        <w:rPr>
          <w:sz w:val="16"/>
        </w:rPr>
        <w:t xml:space="preserve"> </w:t>
      </w:r>
      <w:r w:rsidRPr="0055295B">
        <w:rPr>
          <w:rStyle w:val="StyleUnderline"/>
        </w:rPr>
        <w:t>Existential Risk Studies it is common to hear</w:t>
      </w:r>
      <w:r w:rsidRPr="00B842AA">
        <w:rPr>
          <w:sz w:val="16"/>
        </w:rPr>
        <w:t xml:space="preserve"> people ask </w:t>
      </w:r>
      <w:r w:rsidRPr="0055295B">
        <w:rPr>
          <w:rStyle w:val="StyleUnderline"/>
        </w:rPr>
        <w:t>the question “</w:t>
      </w:r>
      <w:r w:rsidRPr="009D7FFD">
        <w:rPr>
          <w:rStyle w:val="StyleUnderline"/>
          <w:highlight w:val="cyan"/>
        </w:rPr>
        <w:t>is ﻿ climate change</w:t>
      </w:r>
      <w:r w:rsidRPr="0055295B">
        <w:rPr>
          <w:rStyle w:val="StyleUnderline"/>
        </w:rPr>
        <w:t xml:space="preserve"> an ﻿ </w:t>
      </w:r>
      <w:r w:rsidRPr="009D7FFD">
        <w:rPr>
          <w:rStyle w:val="StyleUnderline"/>
          <w:highlight w:val="cyan"/>
        </w:rPr>
        <w:t>existential</w:t>
      </w:r>
      <w:r w:rsidRPr="0055295B">
        <w:rPr>
          <w:rStyle w:val="StyleUnderline"/>
        </w:rPr>
        <w:t xml:space="preserve"> risk</w:t>
      </w:r>
      <w:r w:rsidRPr="009D7FFD">
        <w:rPr>
          <w:rStyle w:val="StyleUnderline"/>
          <w:highlight w:val="cyan"/>
        </w:rPr>
        <w:t>?</w:t>
      </w:r>
      <w:r w:rsidRPr="0055295B">
        <w:rPr>
          <w:rStyle w:val="StyleUnderline"/>
        </w:rPr>
        <w:t>”</w:t>
      </w:r>
      <w:r w:rsidRPr="00B842AA">
        <w:rPr>
          <w:sz w:val="16"/>
        </w:rPr>
        <w:t xml:space="preserve">, and </w:t>
      </w:r>
      <w:r w:rsidRPr="0055295B">
        <w:rPr>
          <w:rStyle w:val="StyleUnderline"/>
        </w:rPr>
        <w:t>many</w:t>
      </w:r>
      <w:r w:rsidRPr="00B842AA">
        <w:rPr>
          <w:sz w:val="16"/>
        </w:rPr>
        <w:t xml:space="preserve"> who ask this question </w:t>
      </w:r>
      <w:r w:rsidRPr="0055295B">
        <w:rPr>
          <w:rStyle w:val="StyleUnderline"/>
        </w:rPr>
        <w:t xml:space="preserve">answer </w:t>
      </w:r>
      <w:r w:rsidRPr="0055295B">
        <w:rPr>
          <w:rStyle w:val="Emphasis"/>
        </w:rPr>
        <w:t>negatively</w:t>
      </w:r>
      <w:r w:rsidRPr="00B842AA">
        <w:rPr>
          <w:sz w:val="16"/>
        </w:rPr>
        <w:t xml:space="preserve">, </w:t>
      </w:r>
      <w:r w:rsidRPr="0055295B">
        <w:rPr>
          <w:rStyle w:val="StyleUnderline"/>
        </w:rPr>
        <w:t>arguing</w:t>
      </w:r>
      <w:r w:rsidRPr="00B842AA">
        <w:rPr>
          <w:sz w:val="16"/>
        </w:rPr>
        <w:t xml:space="preserve"> that </w:t>
      </w:r>
      <w:r w:rsidRPr="0055295B">
        <w:rPr>
          <w:rStyle w:val="StyleUnderline"/>
        </w:rPr>
        <w:t xml:space="preserve">as a result ﻿ climate change is not an important topic of research </w:t>
      </w:r>
      <w:r w:rsidRPr="0055295B">
        <w:rPr>
          <w:rStyle w:val="Emphasis"/>
        </w:rPr>
        <w:t>within the field</w:t>
      </w:r>
      <w:r w:rsidRPr="00B842AA">
        <w:rPr>
          <w:sz w:val="16"/>
        </w:rPr>
        <w:t xml:space="preserve">. </w:t>
      </w:r>
      <w:r w:rsidRPr="0055295B">
        <w:rPr>
          <w:rStyle w:val="StyleUnderline"/>
        </w:rPr>
        <w:t>However</w:t>
      </w:r>
      <w:r w:rsidRPr="00B842AA">
        <w:rPr>
          <w:sz w:val="16"/>
        </w:rPr>
        <w:t xml:space="preserve">, whether it is </w:t>
      </w:r>
      <w:r w:rsidRPr="0055295B">
        <w:rPr>
          <w:rStyle w:val="StyleUnderline"/>
        </w:rPr>
        <w:t>answered affirmatively or not,</w:t>
      </w:r>
      <w:r w:rsidRPr="00B842AA">
        <w:rPr>
          <w:sz w:val="16"/>
        </w:rPr>
        <w:t xml:space="preserve"> </w:t>
      </w:r>
      <w:r w:rsidRPr="0055295B">
        <w:rPr>
          <w:rStyle w:val="StyleUnderline"/>
        </w:rPr>
        <w:t xml:space="preserve">this question </w:t>
      </w:r>
      <w:r w:rsidRPr="009D7FFD">
        <w:rPr>
          <w:rStyle w:val="StyleUnderline"/>
          <w:highlight w:val="cyan"/>
        </w:rPr>
        <w:t xml:space="preserve">is </w:t>
      </w:r>
      <w:r w:rsidRPr="009D7FFD">
        <w:rPr>
          <w:rStyle w:val="Emphasis"/>
          <w:highlight w:val="cyan"/>
        </w:rPr>
        <w:t>misguided</w:t>
      </w:r>
      <w:r w:rsidRPr="00B842AA">
        <w:rPr>
          <w:sz w:val="16"/>
        </w:rPr>
        <w:t xml:space="preserve">. There are three reasons for thinking this. </w:t>
      </w:r>
      <w:r w:rsidRPr="0055295B">
        <w:rPr>
          <w:rStyle w:val="StyleUnderline"/>
        </w:rPr>
        <w:t>Firstly</w:t>
      </w:r>
      <w:r w:rsidRPr="00B842AA">
        <w:rPr>
          <w:sz w:val="16"/>
        </w:rPr>
        <w:t xml:space="preserve">, </w:t>
      </w:r>
      <w:r w:rsidRPr="0055295B">
        <w:rPr>
          <w:rStyle w:val="StyleUnderline"/>
        </w:rPr>
        <w:t xml:space="preserve">it makes little sense on a </w:t>
      </w:r>
      <w:r w:rsidRPr="0055295B">
        <w:rPr>
          <w:rStyle w:val="Emphasis"/>
        </w:rPr>
        <w:t>probabilistic</w:t>
      </w:r>
      <w:r w:rsidRPr="0055295B">
        <w:rPr>
          <w:rStyle w:val="StyleUnderline"/>
        </w:rPr>
        <w:t xml:space="preserve"> level</w:t>
      </w:r>
      <w:r w:rsidRPr="00B842AA">
        <w:rPr>
          <w:sz w:val="16"/>
        </w:rPr>
        <w:t xml:space="preserve">; whether something will be </w:t>
      </w:r>
      <w:r w:rsidRPr="009D7FFD">
        <w:rPr>
          <w:rStyle w:val="StyleUnderline"/>
          <w:highlight w:val="cyan"/>
        </w:rPr>
        <w:t>a threat</w:t>
      </w:r>
      <w:r w:rsidRPr="00204597">
        <w:rPr>
          <w:rStyle w:val="StyleUnderline"/>
        </w:rPr>
        <w:t xml:space="preserve"> to</w:t>
      </w:r>
      <w:r w:rsidRPr="00B842AA">
        <w:rPr>
          <w:sz w:val="16"/>
        </w:rPr>
        <w:t xml:space="preserve"> our </w:t>
      </w:r>
      <w:r w:rsidRPr="0055295B">
        <w:rPr>
          <w:rStyle w:val="StyleUnderline"/>
        </w:rPr>
        <w:t xml:space="preserve">collective </w:t>
      </w:r>
      <w:r w:rsidRPr="00204597">
        <w:rPr>
          <w:rStyle w:val="StyleUnderline"/>
        </w:rPr>
        <w:t>existence</w:t>
      </w:r>
      <w:r w:rsidRPr="0055295B">
        <w:rPr>
          <w:rStyle w:val="StyleUnderline"/>
        </w:rPr>
        <w:t xml:space="preserve"> </w:t>
      </w:r>
      <w:r w:rsidRPr="009D7FFD">
        <w:rPr>
          <w:rStyle w:val="StyleUnderline"/>
          <w:highlight w:val="cyan"/>
        </w:rPr>
        <w:t>is not</w:t>
      </w:r>
      <w:r w:rsidRPr="00B842AA">
        <w:rPr>
          <w:sz w:val="16"/>
        </w:rPr>
        <w:t xml:space="preserve"> a </w:t>
      </w:r>
      <w:r w:rsidRPr="009D7FFD">
        <w:rPr>
          <w:rStyle w:val="Emphasis"/>
          <w:highlight w:val="cyan"/>
        </w:rPr>
        <w:t>binary</w:t>
      </w:r>
      <w:r w:rsidRPr="0055295B">
        <w:rPr>
          <w:rStyle w:val="StyleUnderline"/>
        </w:rPr>
        <w:t xml:space="preserve"> matter</w:t>
      </w:r>
      <w:r w:rsidRPr="00B842AA">
        <w:rPr>
          <w:sz w:val="16"/>
        </w:rPr>
        <w:t xml:space="preserve">, </w:t>
      </w:r>
      <w:r w:rsidRPr="009D7FFD">
        <w:rPr>
          <w:rStyle w:val="StyleUnderline"/>
          <w:highlight w:val="cyan"/>
        </w:rPr>
        <w:t>it is a</w:t>
      </w:r>
      <w:r w:rsidRPr="0055295B">
        <w:rPr>
          <w:rStyle w:val="StyleUnderline"/>
        </w:rPr>
        <w:t xml:space="preserve"> question of </w:t>
      </w:r>
      <w:r w:rsidRPr="009D7FFD">
        <w:rPr>
          <w:rStyle w:val="StyleUnderline"/>
          <w:highlight w:val="cyan"/>
        </w:rPr>
        <w:t>likelihood</w:t>
      </w:r>
      <w:r w:rsidRPr="00B842AA">
        <w:rPr>
          <w:sz w:val="16"/>
        </w:rPr>
        <w:t xml:space="preserve">. However, </w:t>
      </w:r>
      <w:r w:rsidRPr="00204597">
        <w:rPr>
          <w:rStyle w:val="Emphasis"/>
        </w:rPr>
        <w:t xml:space="preserve">many </w:t>
      </w:r>
      <w:r w:rsidRPr="009D7FFD">
        <w:rPr>
          <w:rStyle w:val="Emphasis"/>
          <w:highlight w:val="cyan"/>
        </w:rPr>
        <w:t>researchers</w:t>
      </w:r>
      <w:r w:rsidRPr="00B842AA">
        <w:rPr>
          <w:sz w:val="16"/>
        </w:rPr>
        <w:t xml:space="preserve"> </w:t>
      </w:r>
      <w:r w:rsidRPr="0055295B">
        <w:rPr>
          <w:rStyle w:val="StyleUnderline"/>
        </w:rPr>
        <w:t xml:space="preserve">within Existential Risk Studies </w:t>
      </w:r>
      <w:r w:rsidRPr="0055295B">
        <w:rPr>
          <w:rStyle w:val="Emphasis"/>
        </w:rPr>
        <w:t>mistakenly</w:t>
      </w:r>
      <w:r w:rsidRPr="00B842AA">
        <w:rPr>
          <w:sz w:val="16"/>
        </w:rPr>
        <w:t xml:space="preserve"> </w:t>
      </w:r>
      <w:r w:rsidRPr="009D7FFD">
        <w:rPr>
          <w:rStyle w:val="StyleUnderline"/>
          <w:highlight w:val="cyan"/>
        </w:rPr>
        <w:t xml:space="preserve">conflict ﻿ existential risk with </w:t>
      </w:r>
      <w:r w:rsidRPr="009D7FFD">
        <w:rPr>
          <w:rStyle w:val="Emphasis"/>
          <w:highlight w:val="cyan"/>
        </w:rPr>
        <w:t>events</w:t>
      </w:r>
      <w:r w:rsidRPr="00B842AA">
        <w:rPr>
          <w:sz w:val="16"/>
        </w:rPr>
        <w:t xml:space="preserve"> </w:t>
      </w:r>
      <w:r w:rsidRPr="0055295B">
        <w:rPr>
          <w:rStyle w:val="StyleUnderline"/>
        </w:rPr>
        <w:t>that could be existential ﻿ catastrophes</w:t>
      </w:r>
      <w:r w:rsidRPr="00B842AA">
        <w:rPr>
          <w:sz w:val="16"/>
        </w:rPr>
        <w:t xml:space="preserve">. </w:t>
      </w:r>
      <w:r w:rsidRPr="0055295B">
        <w:rPr>
          <w:rStyle w:val="StyleUnderline"/>
        </w:rPr>
        <w:t>Secondly</w:t>
      </w:r>
      <w:r w:rsidRPr="00B842AA">
        <w:rPr>
          <w:sz w:val="16"/>
        </w:rPr>
        <w:t xml:space="preserve">, ﻿ </w:t>
      </w:r>
      <w:r w:rsidRPr="009D7FFD">
        <w:rPr>
          <w:rStyle w:val="StyleUnderline"/>
          <w:highlight w:val="cyan"/>
        </w:rPr>
        <w:t xml:space="preserve">climate change is not a </w:t>
      </w:r>
      <w:r w:rsidRPr="009D7FFD">
        <w:rPr>
          <w:rStyle w:val="Emphasis"/>
          <w:highlight w:val="cyan"/>
        </w:rPr>
        <w:t>single uniform process</w:t>
      </w:r>
      <w:r w:rsidRPr="00B842AA">
        <w:rPr>
          <w:sz w:val="16"/>
        </w:rPr>
        <w:t xml:space="preserve"> that will affect everyone in the same way; </w:t>
      </w:r>
      <w:r w:rsidRPr="009D7FFD">
        <w:rPr>
          <w:rStyle w:val="StyleUnderline"/>
          <w:highlight w:val="cyan"/>
        </w:rPr>
        <w:t>it is</w:t>
      </w:r>
      <w:r w:rsidRPr="0055295B">
        <w:rPr>
          <w:rStyle w:val="StyleUnderline"/>
        </w:rPr>
        <w:t xml:space="preserve"> a set of </w:t>
      </w:r>
      <w:r w:rsidRPr="009D7FFD">
        <w:rPr>
          <w:rStyle w:val="Emphasis"/>
          <w:highlight w:val="cyan"/>
        </w:rPr>
        <w:t>diffuse impacts</w:t>
      </w:r>
      <w:r w:rsidRPr="00B842AA">
        <w:rPr>
          <w:sz w:val="16"/>
        </w:rPr>
        <w:t xml:space="preserve"> </w:t>
      </w:r>
      <w:r w:rsidRPr="0055295B">
        <w:rPr>
          <w:rStyle w:val="StyleUnderline"/>
        </w:rPr>
        <w:t>to different</w:t>
      </w:r>
      <w:r w:rsidRPr="00B842AA">
        <w:rPr>
          <w:sz w:val="16"/>
        </w:rPr>
        <w:t xml:space="preserve"> ﻿ exposed </w:t>
      </w:r>
      <w:r w:rsidRPr="0055295B">
        <w:rPr>
          <w:rStyle w:val="StyleUnderline"/>
        </w:rPr>
        <w:t>populations</w:t>
      </w:r>
      <w:r w:rsidRPr="00B842AA">
        <w:rPr>
          <w:sz w:val="16"/>
        </w:rPr>
        <w:t xml:space="preserve">, </w:t>
      </w:r>
      <w:r w:rsidRPr="0055295B">
        <w:rPr>
          <w:rStyle w:val="StyleUnderline"/>
        </w:rPr>
        <w:t>interacting with different ﻿ vulnerabilities and ﻿ exposures</w:t>
      </w:r>
      <w:r w:rsidRPr="00B842AA">
        <w:rPr>
          <w:sz w:val="16"/>
        </w:rPr>
        <w:t xml:space="preserve">, and </w:t>
      </w:r>
      <w:r w:rsidRPr="009D7FFD">
        <w:rPr>
          <w:rStyle w:val="StyleUnderline"/>
          <w:highlight w:val="cyan"/>
        </w:rPr>
        <w:t xml:space="preserve">activating different </w:t>
      </w:r>
      <w:r w:rsidRPr="009D7FFD">
        <w:rPr>
          <w:rStyle w:val="Emphasis"/>
          <w:highlight w:val="cyan"/>
        </w:rPr>
        <w:t>risk ﻿ cascades</w:t>
      </w:r>
      <w:r w:rsidRPr="00B842AA">
        <w:rPr>
          <w:sz w:val="16"/>
        </w:rPr>
        <w:t xml:space="preserve">. As Richards et al. show, </w:t>
      </w:r>
      <w:r w:rsidRPr="009D7FFD">
        <w:rPr>
          <w:rStyle w:val="StyleUnderline"/>
          <w:highlight w:val="cyan"/>
        </w:rPr>
        <w:t>it</w:t>
      </w:r>
      <w:r w:rsidRPr="0055295B">
        <w:rPr>
          <w:rStyle w:val="StyleUnderline"/>
        </w:rPr>
        <w:t xml:space="preserve"> will inevitably </w:t>
      </w:r>
      <w:r w:rsidRPr="009D7FFD">
        <w:rPr>
          <w:rStyle w:val="StyleUnderline"/>
          <w:highlight w:val="cyan"/>
        </w:rPr>
        <w:t>interact with</w:t>
      </w:r>
      <w:r w:rsidRPr="0055295B">
        <w:rPr>
          <w:rStyle w:val="StyleUnderline"/>
        </w:rPr>
        <w:t xml:space="preserve"> a </w:t>
      </w:r>
      <w:r w:rsidRPr="0055295B">
        <w:rPr>
          <w:rStyle w:val="Emphasis"/>
        </w:rPr>
        <w:t>host</w:t>
      </w:r>
      <w:r w:rsidRPr="0055295B">
        <w:rPr>
          <w:rStyle w:val="StyleUnderline"/>
        </w:rPr>
        <w:t xml:space="preserve"> of </w:t>
      </w:r>
      <w:r w:rsidRPr="009D7FFD">
        <w:rPr>
          <w:rStyle w:val="StyleUnderline"/>
          <w:highlight w:val="cyan"/>
        </w:rPr>
        <w:t>other threats</w:t>
      </w:r>
      <w:r w:rsidRPr="0055295B">
        <w:rPr>
          <w:rStyle w:val="StyleUnderline"/>
        </w:rPr>
        <w:t xml:space="preserve"> (not only ﻿ </w:t>
      </w:r>
      <w:r w:rsidRPr="009D7FFD">
        <w:rPr>
          <w:rStyle w:val="Emphasis"/>
          <w:highlight w:val="cyan"/>
        </w:rPr>
        <w:t>food security</w:t>
      </w:r>
      <w:r w:rsidRPr="0055295B">
        <w:rPr>
          <w:rStyle w:val="StyleUnderline"/>
        </w:rPr>
        <w:t xml:space="preserve"> and </w:t>
      </w:r>
      <w:r w:rsidRPr="009D7FFD">
        <w:rPr>
          <w:rStyle w:val="Emphasis"/>
          <w:highlight w:val="cyan"/>
        </w:rPr>
        <w:t>societal collapse</w:t>
      </w:r>
      <w:r w:rsidRPr="00B842AA">
        <w:rPr>
          <w:sz w:val="16"/>
        </w:rPr>
        <w:t xml:space="preserve">, </w:t>
      </w:r>
      <w:r w:rsidRPr="0055295B">
        <w:rPr>
          <w:rStyle w:val="StyleUnderline"/>
        </w:rPr>
        <w:t>but</w:t>
      </w:r>
      <w:r w:rsidRPr="00B842AA">
        <w:rPr>
          <w:sz w:val="16"/>
        </w:rPr>
        <w:t xml:space="preserve"> even </w:t>
      </w:r>
      <w:r w:rsidRPr="0055295B">
        <w:rPr>
          <w:rStyle w:val="StyleUnderline"/>
        </w:rPr>
        <w:t>factors such as</w:t>
      </w:r>
      <w:r w:rsidRPr="00B842AA">
        <w:rPr>
          <w:sz w:val="16"/>
        </w:rPr>
        <w:t xml:space="preserve"> the explosivity of ﻿ </w:t>
      </w:r>
      <w:r w:rsidRPr="009D7FFD">
        <w:rPr>
          <w:rStyle w:val="StyleUnderline"/>
          <w:highlight w:val="cyan"/>
        </w:rPr>
        <w:t>volcanic eruptions</w:t>
      </w:r>
      <w:r w:rsidRPr="0055295B">
        <w:rPr>
          <w:rStyle w:val="StyleUnderline"/>
        </w:rPr>
        <w:t xml:space="preserve"> or</w:t>
      </w:r>
      <w:r w:rsidRPr="00B842AA">
        <w:rPr>
          <w:sz w:val="16"/>
        </w:rPr>
        <w:t xml:space="preserve"> the </w:t>
      </w:r>
      <w:r w:rsidRPr="0055295B">
        <w:rPr>
          <w:rStyle w:val="StyleUnderline"/>
        </w:rPr>
        <w:t xml:space="preserve">emergence of </w:t>
      </w:r>
      <w:r w:rsidRPr="009D7FFD">
        <w:rPr>
          <w:rStyle w:val="Emphasis"/>
          <w:highlight w:val="cyan"/>
        </w:rPr>
        <w:t>zoonotic pathogens</w:t>
      </w:r>
      <w:r w:rsidRPr="0055295B">
        <w:rPr>
          <w:rStyle w:val="StyleUnderline"/>
        </w:rPr>
        <w:t>),</w:t>
      </w:r>
      <w:r w:rsidRPr="00B842AA">
        <w:rPr>
          <w:sz w:val="16"/>
        </w:rPr>
        <w:t xml:space="preserve">1 and </w:t>
      </w:r>
      <w:r w:rsidRPr="009D7FFD">
        <w:rPr>
          <w:rStyle w:val="StyleUnderline"/>
          <w:highlight w:val="cyan"/>
        </w:rPr>
        <w:t>these</w:t>
      </w:r>
      <w:r w:rsidRPr="0055295B">
        <w:rPr>
          <w:rStyle w:val="StyleUnderline"/>
        </w:rPr>
        <w:t xml:space="preserve"> can </w:t>
      </w:r>
      <w:r w:rsidRPr="0055295B">
        <w:rPr>
          <w:rStyle w:val="Emphasis"/>
        </w:rPr>
        <w:t>interact</w:t>
      </w:r>
      <w:r w:rsidRPr="00B842AA">
        <w:rPr>
          <w:sz w:val="16"/>
        </w:rPr>
        <w:t xml:space="preserve"> with one another </w:t>
      </w:r>
      <w:r w:rsidRPr="0055295B">
        <w:rPr>
          <w:rStyle w:val="StyleUnderline"/>
        </w:rPr>
        <w:t xml:space="preserve">to </w:t>
      </w:r>
      <w:r w:rsidRPr="009D7FFD">
        <w:rPr>
          <w:rStyle w:val="StyleUnderline"/>
          <w:highlight w:val="cyan"/>
        </w:rPr>
        <w:t xml:space="preserve">create </w:t>
      </w:r>
      <w:r w:rsidRPr="009D7FFD">
        <w:rPr>
          <w:rStyle w:val="Emphasis"/>
          <w:highlight w:val="cyan"/>
        </w:rPr>
        <w:t>reinforcing</w:t>
      </w:r>
      <w:r w:rsidRPr="00B842AA">
        <w:rPr>
          <w:sz w:val="16"/>
        </w:rPr>
        <w:t xml:space="preserve"> </w:t>
      </w:r>
      <w:r w:rsidRPr="0055295B">
        <w:rPr>
          <w:rStyle w:val="StyleUnderline"/>
        </w:rPr>
        <w:t xml:space="preserve">feedback loops or </w:t>
      </w:r>
      <w:r w:rsidRPr="0055295B">
        <w:rPr>
          <w:rStyle w:val="Emphasis"/>
        </w:rPr>
        <w:t>“</w:t>
      </w:r>
      <w:r w:rsidRPr="009D7FFD">
        <w:rPr>
          <w:rStyle w:val="Emphasis"/>
          <w:highlight w:val="cyan"/>
        </w:rPr>
        <w:t>global</w:t>
      </w:r>
      <w:r w:rsidRPr="0055295B">
        <w:rPr>
          <w:rStyle w:val="Emphasis"/>
        </w:rPr>
        <w:t xml:space="preserve"> systems </w:t>
      </w:r>
      <w:r w:rsidRPr="009D7FFD">
        <w:rPr>
          <w:rStyle w:val="Emphasis"/>
          <w:highlight w:val="cyan"/>
        </w:rPr>
        <w:t>death spirals</w:t>
      </w:r>
      <w:r w:rsidRPr="0055295B">
        <w:rPr>
          <w:rStyle w:val="Emphasis"/>
        </w:rPr>
        <w:t>”</w:t>
      </w:r>
      <w:r w:rsidRPr="0055295B">
        <w:rPr>
          <w:rStyle w:val="StyleUnderline"/>
        </w:rPr>
        <w:t>.</w:t>
      </w:r>
      <w:r w:rsidRPr="00B842AA">
        <w:rPr>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353A5BA3" w14:textId="77777777" w:rsidR="00AE7C43" w:rsidRPr="00507E5E" w:rsidRDefault="00AE7C43" w:rsidP="00AE7C43">
      <w:pPr>
        <w:spacing w:after="0"/>
        <w:rPr>
          <w:rStyle w:val="StyleUnderline"/>
          <w:sz w:val="16"/>
          <w:u w:val="none"/>
        </w:rPr>
      </w:pPr>
    </w:p>
    <w:p w14:paraId="1ADA4CEA" w14:textId="77777777" w:rsidR="00AE7C43" w:rsidRPr="00C4433F" w:rsidRDefault="00AE7C43" w:rsidP="00AE7C43">
      <w:pPr>
        <w:pStyle w:val="Heading4"/>
        <w:spacing w:before="0"/>
      </w:pPr>
      <w:r w:rsidRPr="00C4433F">
        <w:t xml:space="preserve">Independently, airline emissions delete the </w:t>
      </w:r>
      <w:proofErr w:type="gramStart"/>
      <w:r w:rsidRPr="00C4433F">
        <w:t>ozone</w:t>
      </w:r>
      <w:proofErr w:type="gramEnd"/>
      <w:r w:rsidRPr="00C4433F">
        <w:t xml:space="preserve"> and intensify ocean acidification</w:t>
      </w:r>
    </w:p>
    <w:p w14:paraId="43C57889" w14:textId="77777777" w:rsidR="00AE7C43" w:rsidRPr="0023253F" w:rsidRDefault="00AE7C43" w:rsidP="00AE7C43">
      <w:pPr>
        <w:spacing w:after="0"/>
      </w:pPr>
      <w:r w:rsidRPr="00721A15">
        <w:rPr>
          <w:rStyle w:val="Style13ptBold"/>
        </w:rPr>
        <w:t xml:space="preserve">Lele </w:t>
      </w:r>
      <w:r>
        <w:rPr>
          <w:rStyle w:val="Style13ptBold"/>
        </w:rPr>
        <w:t xml:space="preserve">and Roy </w:t>
      </w:r>
      <w:r w:rsidRPr="00721A15">
        <w:rPr>
          <w:rStyle w:val="Style13ptBold"/>
        </w:rPr>
        <w:t>20</w:t>
      </w:r>
      <w:r>
        <w:t xml:space="preserve"> — Dr Ajey Lele is a Senior Fellow @ Manohar Parrikar Institute for Defence Studies and Analyses.Kritika </w:t>
      </w:r>
      <w:r w:rsidRPr="00456285">
        <w:t>Roy</w:t>
      </w:r>
      <w:r>
        <w:t xml:space="preserve"> is a Research Analyst in Cyber Security Centre of Excellence @ Manohar Parrikar Institute for Defence Studies and Analyses; Climate Change and Aviation in “Climate Change and Aviation,” </w:t>
      </w:r>
      <w:r w:rsidRPr="00456285">
        <w:rPr>
          <w:i/>
          <w:iCs/>
        </w:rPr>
        <w:t>Journal of Air Power and Space Studies</w:t>
      </w:r>
      <w:r>
        <w:t xml:space="preserve">, 15(1). </w:t>
      </w:r>
    </w:p>
    <w:p w14:paraId="09ADFD35" w14:textId="77777777" w:rsidR="00AE7C43" w:rsidRDefault="00AE7C43" w:rsidP="00AE7C43">
      <w:pPr>
        <w:spacing w:after="0"/>
        <w:rPr>
          <w:sz w:val="16"/>
        </w:rPr>
      </w:pPr>
      <w:r w:rsidRPr="00721A15">
        <w:rPr>
          <w:sz w:val="16"/>
        </w:rPr>
        <w:t xml:space="preserve">As air traffic increases year on year, so does the impact on the environment. The </w:t>
      </w:r>
      <w:r w:rsidRPr="001932C2">
        <w:rPr>
          <w:rStyle w:val="StyleUnderline"/>
          <w:highlight w:val="cyan"/>
        </w:rPr>
        <w:t xml:space="preserve">major </w:t>
      </w:r>
      <w:r w:rsidRPr="00C4433F">
        <w:rPr>
          <w:rStyle w:val="StyleUnderline"/>
          <w:highlight w:val="cyan"/>
        </w:rPr>
        <w:t>impact of</w:t>
      </w:r>
      <w:r w:rsidRPr="002A4E64">
        <w:rPr>
          <w:rStyle w:val="StyleUnderline"/>
        </w:rPr>
        <w:t xml:space="preserve"> the sector on the environment occurs</w:t>
      </w:r>
      <w:r w:rsidRPr="00721A15">
        <w:rPr>
          <w:sz w:val="16"/>
        </w:rPr>
        <w:t xml:space="preserve"> through the combustion of fuels leading to the emission of heat, gases, noise and particulate matter. </w:t>
      </w:r>
      <w:r w:rsidRPr="002A4E64">
        <w:rPr>
          <w:rStyle w:val="StyleUnderline"/>
        </w:rPr>
        <w:t xml:space="preserve">These emitted particles and gases such as carbon dioxide </w:t>
      </w:r>
      <w:r w:rsidRPr="001932C2">
        <w:rPr>
          <w:rStyle w:val="StyleUnderline"/>
        </w:rPr>
        <w:t>(</w:t>
      </w:r>
      <w:r w:rsidRPr="00C4433F">
        <w:rPr>
          <w:rStyle w:val="Emphasis"/>
          <w:highlight w:val="cyan"/>
        </w:rPr>
        <w:t>CO2</w:t>
      </w:r>
      <w:r w:rsidRPr="00C4433F">
        <w:rPr>
          <w:rStyle w:val="StyleUnderline"/>
          <w:highlight w:val="cyan"/>
        </w:rPr>
        <w:t xml:space="preserve"> </w:t>
      </w:r>
      <w:r w:rsidRPr="007451C7">
        <w:rPr>
          <w:rStyle w:val="StyleUnderline"/>
          <w:highlight w:val="cyan"/>
        </w:rPr>
        <w:t>), black carbon</w:t>
      </w:r>
      <w:r w:rsidRPr="001932C2">
        <w:rPr>
          <w:rStyle w:val="StyleUnderline"/>
        </w:rPr>
        <w:t>, and hydrocarbons</w:t>
      </w:r>
      <w:r w:rsidRPr="001932C2">
        <w:rPr>
          <w:sz w:val="16"/>
        </w:rPr>
        <w:t xml:space="preserve">, </w:t>
      </w:r>
      <w:r w:rsidRPr="001932C2">
        <w:rPr>
          <w:rStyle w:val="StyleUnderline"/>
        </w:rPr>
        <w:t>oxides of nitrogen</w:t>
      </w:r>
      <w:r w:rsidRPr="001932C2">
        <w:rPr>
          <w:sz w:val="16"/>
        </w:rPr>
        <w:t xml:space="preserve"> (</w:t>
      </w:r>
      <w:r w:rsidRPr="00C4433F">
        <w:rPr>
          <w:rStyle w:val="Emphasis"/>
          <w:highlight w:val="cyan"/>
        </w:rPr>
        <w:t>NO2</w:t>
      </w:r>
      <w:r w:rsidRPr="001932C2">
        <w:rPr>
          <w:sz w:val="16"/>
        </w:rPr>
        <w:t xml:space="preserve"> ) </w:t>
      </w:r>
      <w:r w:rsidRPr="001932C2">
        <w:rPr>
          <w:rStyle w:val="StyleUnderline"/>
        </w:rPr>
        <w:t>and sulfur (</w:t>
      </w:r>
      <w:r w:rsidRPr="00C4433F">
        <w:rPr>
          <w:rStyle w:val="Emphasis"/>
          <w:highlight w:val="cyan"/>
        </w:rPr>
        <w:t>SOx</w:t>
      </w:r>
      <w:r w:rsidRPr="001932C2">
        <w:rPr>
          <w:sz w:val="16"/>
        </w:rPr>
        <w:t xml:space="preserve">), </w:t>
      </w:r>
      <w:r w:rsidRPr="001932C2">
        <w:rPr>
          <w:rStyle w:val="StyleUnderline"/>
        </w:rPr>
        <w:t>and carbon monoxide</w:t>
      </w:r>
      <w:r w:rsidRPr="001932C2">
        <w:rPr>
          <w:sz w:val="16"/>
        </w:rPr>
        <w:t xml:space="preserve"> (</w:t>
      </w:r>
      <w:r w:rsidRPr="00C4433F">
        <w:rPr>
          <w:rStyle w:val="Emphasis"/>
          <w:highlight w:val="cyan"/>
        </w:rPr>
        <w:t>CO</w:t>
      </w:r>
      <w:r w:rsidRPr="001932C2">
        <w:rPr>
          <w:sz w:val="16"/>
        </w:rPr>
        <w:t>) interact</w:t>
      </w:r>
      <w:r w:rsidRPr="00721A15">
        <w:rPr>
          <w:sz w:val="16"/>
        </w:rPr>
        <w:t xml:space="preserve"> among themselves and the atmosphere </w:t>
      </w:r>
      <w:r w:rsidRPr="002A4E64">
        <w:rPr>
          <w:rStyle w:val="StyleUnderline"/>
        </w:rPr>
        <w:t xml:space="preserve">and have an </w:t>
      </w:r>
      <w:r w:rsidRPr="001932C2">
        <w:rPr>
          <w:rStyle w:val="StyleUnderline"/>
        </w:rPr>
        <w:t>impact</w:t>
      </w:r>
      <w:r w:rsidRPr="002A4E64">
        <w:rPr>
          <w:rStyle w:val="StyleUnderline"/>
        </w:rPr>
        <w:t xml:space="preserve"> </w:t>
      </w:r>
      <w:r w:rsidRPr="001932C2">
        <w:rPr>
          <w:rStyle w:val="StyleUnderline"/>
          <w:highlight w:val="cyan"/>
        </w:rPr>
        <w:t>on</w:t>
      </w:r>
      <w:r w:rsidRPr="002A4E64">
        <w:rPr>
          <w:rStyle w:val="StyleUnderline"/>
        </w:rPr>
        <w:t xml:space="preserve"> </w:t>
      </w:r>
      <w:r w:rsidRPr="003625BA">
        <w:rPr>
          <w:rStyle w:val="Emphasis"/>
          <w:highlight w:val="cyan"/>
        </w:rPr>
        <w:t>atmospheric composition</w:t>
      </w:r>
      <w:r w:rsidRPr="002A4E64">
        <w:rPr>
          <w:rStyle w:val="StyleUnderline"/>
        </w:rPr>
        <w:t xml:space="preserve"> that </w:t>
      </w:r>
      <w:r w:rsidRPr="003625BA">
        <w:rPr>
          <w:rStyle w:val="StyleUnderline"/>
          <w:highlight w:val="cyan"/>
        </w:rPr>
        <w:t>contributes to</w:t>
      </w:r>
      <w:r w:rsidRPr="00721A15">
        <w:rPr>
          <w:sz w:val="16"/>
        </w:rPr>
        <w:t xml:space="preserve"> </w:t>
      </w:r>
      <w:r w:rsidRPr="002A4E64">
        <w:rPr>
          <w:rStyle w:val="Emphasis"/>
        </w:rPr>
        <w:t xml:space="preserve">global </w:t>
      </w:r>
      <w:r w:rsidRPr="003625BA">
        <w:rPr>
          <w:rStyle w:val="Emphasis"/>
          <w:highlight w:val="cyan"/>
        </w:rPr>
        <w:t>warming</w:t>
      </w:r>
      <w:r w:rsidRPr="00721A15">
        <w:rPr>
          <w:sz w:val="16"/>
        </w:rPr>
        <w:t xml:space="preserve"> </w:t>
      </w:r>
      <w:r w:rsidRPr="003625BA">
        <w:rPr>
          <w:rStyle w:val="StyleUnderline"/>
          <w:highlight w:val="cyan"/>
        </w:rPr>
        <w:t>and</w:t>
      </w:r>
      <w:r w:rsidRPr="00721A15">
        <w:rPr>
          <w:sz w:val="16"/>
        </w:rPr>
        <w:t xml:space="preserve"> </w:t>
      </w:r>
      <w:r w:rsidRPr="003625BA">
        <w:rPr>
          <w:rStyle w:val="Emphasis"/>
          <w:highlight w:val="cyan"/>
        </w:rPr>
        <w:t>ocean acidification</w:t>
      </w:r>
      <w:r w:rsidRPr="00721A15">
        <w:rPr>
          <w:sz w:val="16"/>
        </w:rPr>
        <w:t xml:space="preserve">. Additionally, the disturbance in the atmospheric composition leads to the formation of condensation trails (contrails). Many times, these disturbances also increase the formation of cirrus cloudiness that adds to the phenomena of climate change.9 There are several reports that highlight that the rate of emission of CO and SOx from aviation has also gone up since 1990, while the rates of emissions from most other transport modes have fallen (European Environment Agency, 2017).10 Additionally, NOx emitted from aircraft (especially the emission from subsonic and supersonic aircraft) fumbles with the ozone layer, and indirectly contributes to radiative forcing (a measure of the change in the climate). Since </w:t>
      </w:r>
      <w:r w:rsidRPr="00FA3173">
        <w:rPr>
          <w:rStyle w:val="StyleUnderline"/>
        </w:rPr>
        <w:t xml:space="preserve">the </w:t>
      </w:r>
      <w:r w:rsidRPr="003625BA">
        <w:rPr>
          <w:rStyle w:val="StyleUnderline"/>
          <w:highlight w:val="cyan"/>
        </w:rPr>
        <w:t>emissions</w:t>
      </w:r>
      <w:r w:rsidRPr="00FA3173">
        <w:rPr>
          <w:rStyle w:val="StyleUnderline"/>
        </w:rPr>
        <w:t xml:space="preserve"> from these aircraft </w:t>
      </w:r>
      <w:r w:rsidRPr="003625BA">
        <w:rPr>
          <w:rStyle w:val="StyleUnderline"/>
          <w:highlight w:val="cyan"/>
        </w:rPr>
        <w:t>are released at</w:t>
      </w:r>
      <w:r w:rsidRPr="00FA3173">
        <w:rPr>
          <w:rStyle w:val="StyleUnderline"/>
        </w:rPr>
        <w:t xml:space="preserve"> a </w:t>
      </w:r>
      <w:r w:rsidRPr="003625BA">
        <w:rPr>
          <w:rStyle w:val="Emphasis"/>
          <w:highlight w:val="cyan"/>
        </w:rPr>
        <w:t>higher altitude</w:t>
      </w:r>
      <w:r w:rsidRPr="00FA3173">
        <w:rPr>
          <w:rStyle w:val="StyleUnderline"/>
        </w:rPr>
        <w:t>,</w:t>
      </w:r>
      <w:r w:rsidRPr="00721A15">
        <w:rPr>
          <w:sz w:val="16"/>
        </w:rPr>
        <w:t xml:space="preserve"> </w:t>
      </w:r>
      <w:r w:rsidRPr="00FA3173">
        <w:rPr>
          <w:rStyle w:val="StyleUnderline"/>
        </w:rPr>
        <w:t xml:space="preserve">they have a stronger affinity to </w:t>
      </w:r>
      <w:r w:rsidRPr="003625BA">
        <w:rPr>
          <w:rStyle w:val="StyleUnderline"/>
          <w:highlight w:val="cyan"/>
        </w:rPr>
        <w:t xml:space="preserve">react with </w:t>
      </w:r>
      <w:r w:rsidRPr="003625BA">
        <w:rPr>
          <w:rStyle w:val="Emphasis"/>
          <w:highlight w:val="cyan"/>
        </w:rPr>
        <w:t>ozone formation</w:t>
      </w:r>
      <w:r w:rsidRPr="00FA3173">
        <w:rPr>
          <w:rStyle w:val="StyleUnderline"/>
        </w:rPr>
        <w:t>.</w:t>
      </w:r>
      <w:r w:rsidRPr="00721A15">
        <w:rPr>
          <w:sz w:val="16"/>
        </w:rPr>
        <w:t xml:space="preserve"> Concerns over aviation’s global impact are not new; rather, these concerns gained prominence in the 1970s because of the proposed fleet of civil supersonic aircraft, namely, the Concorde and Tupolev-144. </w:t>
      </w:r>
      <w:r w:rsidRPr="00FA3173">
        <w:rPr>
          <w:rStyle w:val="StyleUnderline"/>
        </w:rPr>
        <w:t xml:space="preserve">This concern was </w:t>
      </w:r>
      <w:r w:rsidRPr="003625BA">
        <w:rPr>
          <w:rStyle w:val="StyleUnderline"/>
          <w:highlight w:val="cyan"/>
        </w:rPr>
        <w:t>related to</w:t>
      </w:r>
      <w:r w:rsidRPr="00FA3173">
        <w:rPr>
          <w:rStyle w:val="StyleUnderline"/>
        </w:rPr>
        <w:t xml:space="preserve"> potential </w:t>
      </w:r>
      <w:r w:rsidRPr="003625BA">
        <w:rPr>
          <w:rStyle w:val="Emphasis"/>
          <w:highlight w:val="cyan"/>
        </w:rPr>
        <w:t>stratospheric ozone depletion</w:t>
      </w:r>
      <w:r w:rsidRPr="00721A15">
        <w:rPr>
          <w:sz w:val="16"/>
        </w:rPr>
        <w:t xml:space="preserve"> because of the emissions from the supersonic aircraft. In the late 1980s and the early 1990s, research was initiated to look into the effects of nitrogen oxide on the ozone layer and also the effect of contrails from these supersonic aircraft. The sonic boom (this happens whenever an aircraft flies faster than the speed of sound, i.e. over Mach 1.0), that the Concorde produced was also a source of nuisance to people on the ground. In the 1990s, various research projects identified a number of emissions and effects from aviation. It was also noted that aviation presented unique challenges for the environment since the major fraction of its emissions is injected at aircraft cruise altitude, i.e. 8-12 km. At these altitudes, the </w:t>
      </w:r>
      <w:r w:rsidRPr="003625BA">
        <w:rPr>
          <w:rStyle w:val="StyleUnderline"/>
          <w:highlight w:val="cyan"/>
        </w:rPr>
        <w:t>emissions</w:t>
      </w:r>
      <w:r w:rsidRPr="00FA3173">
        <w:rPr>
          <w:rStyle w:val="StyleUnderline"/>
        </w:rPr>
        <w:t xml:space="preserve"> have increased affinity to </w:t>
      </w:r>
      <w:r w:rsidRPr="003625BA">
        <w:rPr>
          <w:rStyle w:val="StyleUnderline"/>
          <w:highlight w:val="cyan"/>
        </w:rPr>
        <w:t>cause chemical</w:t>
      </w:r>
      <w:r w:rsidRPr="00FA3173">
        <w:rPr>
          <w:rStyle w:val="StyleUnderline"/>
        </w:rPr>
        <w:t xml:space="preserve"> and </w:t>
      </w:r>
      <w:r w:rsidRPr="003625BA">
        <w:rPr>
          <w:rStyle w:val="StyleUnderline"/>
          <w:highlight w:val="cyan"/>
        </w:rPr>
        <w:t>aerosol effects</w:t>
      </w:r>
      <w:r w:rsidRPr="00FA3173">
        <w:rPr>
          <w:rStyle w:val="StyleUnderline"/>
        </w:rPr>
        <w:t xml:space="preserve"> relevant to </w:t>
      </w:r>
      <w:r w:rsidRPr="00FA3173">
        <w:rPr>
          <w:rStyle w:val="Emphasis"/>
        </w:rPr>
        <w:t>climate forcing</w:t>
      </w:r>
      <w:r w:rsidRPr="00721A15">
        <w:rPr>
          <w:sz w:val="16"/>
        </w:rPr>
        <w:t xml:space="preserve">. It is also important to note that an operating aircraft’s emission remains in the atmosphere for periods ranging from days to centuries, with some climatic effect felt on even longer time scales. In the year 1999, IPCC published a comprehensive report titled “Aviation and the Global Atmosphere” which for the first time presented an exhaustive assessment of aviation’s impact on climate using the climatic metric “Radiative Forcing (RF).”11 Today, </w:t>
      </w:r>
      <w:r w:rsidRPr="00FA3173">
        <w:rPr>
          <w:rStyle w:val="Emphasis"/>
        </w:rPr>
        <w:t xml:space="preserve">the </w:t>
      </w:r>
      <w:r w:rsidRPr="003625BA">
        <w:rPr>
          <w:rStyle w:val="Emphasis"/>
          <w:highlight w:val="cyan"/>
        </w:rPr>
        <w:t>aviation</w:t>
      </w:r>
      <w:r w:rsidRPr="00FA3173">
        <w:rPr>
          <w:rStyle w:val="Emphasis"/>
        </w:rPr>
        <w:t xml:space="preserve"> sector </w:t>
      </w:r>
      <w:r w:rsidRPr="003625BA">
        <w:rPr>
          <w:rStyle w:val="Emphasis"/>
          <w:highlight w:val="cyan"/>
        </w:rPr>
        <w:t>is</w:t>
      </w:r>
      <w:r w:rsidRPr="00FA3173">
        <w:rPr>
          <w:rStyle w:val="Emphasis"/>
        </w:rPr>
        <w:t xml:space="preserve"> a </w:t>
      </w:r>
      <w:proofErr w:type="gramStart"/>
      <w:r w:rsidRPr="003625BA">
        <w:rPr>
          <w:rStyle w:val="Emphasis"/>
          <w:highlight w:val="cyan"/>
        </w:rPr>
        <w:t>top-ten</w:t>
      </w:r>
      <w:proofErr w:type="gramEnd"/>
      <w:r w:rsidRPr="00FA3173">
        <w:rPr>
          <w:rStyle w:val="Emphasis"/>
        </w:rPr>
        <w:t xml:space="preserve"> global </w:t>
      </w:r>
      <w:r w:rsidRPr="003625BA">
        <w:rPr>
          <w:rStyle w:val="Emphasis"/>
          <w:highlight w:val="cyan"/>
        </w:rPr>
        <w:t>emitter</w:t>
      </w:r>
      <w:r w:rsidRPr="00721A15">
        <w:rPr>
          <w:sz w:val="16"/>
        </w:rPr>
        <w:t xml:space="preserve"> whose emissions are expected to rise dramatically by midcentury. Under current scenarios, the aviation sector could emit 56 GtCO2 over the period 2016-50, or one-quarter of the remaining carbon budget.12 In addition to the sector’s CO2 emissions, aviation’s non-CO2 effects are also significant in nature. Aviation emissions are 2.1 per cent of the global share, but when non-CO2 effects are included, aviation contributes an estimated 4.9 per cent to the global warming problem.</w:t>
      </w:r>
    </w:p>
    <w:p w14:paraId="72D7A122" w14:textId="77777777" w:rsidR="00AE7C43" w:rsidRPr="00507E5E" w:rsidRDefault="00AE7C43" w:rsidP="00AE7C43">
      <w:pPr>
        <w:spacing w:after="0"/>
        <w:rPr>
          <w:sz w:val="16"/>
        </w:rPr>
      </w:pPr>
    </w:p>
    <w:p w14:paraId="554D8F1C" w14:textId="77777777" w:rsidR="00AE7C43" w:rsidRDefault="00AE7C43" w:rsidP="00AE7C43">
      <w:pPr>
        <w:pStyle w:val="Heading4"/>
      </w:pPr>
      <w:r>
        <w:t xml:space="preserve">Ozone depletion causes </w:t>
      </w:r>
      <w:r w:rsidRPr="00913C1C">
        <w:rPr>
          <w:u w:val="single"/>
        </w:rPr>
        <w:t>extinction</w:t>
      </w:r>
      <w:r>
        <w:t xml:space="preserve">.  </w:t>
      </w:r>
    </w:p>
    <w:p w14:paraId="1B780575" w14:textId="77777777" w:rsidR="00AE7C43" w:rsidRPr="00E568B3" w:rsidRDefault="00AE7C43" w:rsidP="00AE7C43">
      <w:r w:rsidRPr="00913C1C">
        <w:rPr>
          <w:rStyle w:val="Style13ptBold"/>
        </w:rPr>
        <w:t>Gibbons ’21</w:t>
      </w:r>
      <w:r>
        <w:t xml:space="preserve"> [John; Environmental Columnist @ Irish Times, Author of “Routledge Handbook of Environmental Journalism, Formerly @ Guardian and ed. British Medical Journal; “What caused the mass extinction on Earth 359m years ago?”; https://www.irishtimes.com/news/science/what-caused-the-mass-extinction-on-earth-359m-years-ago-1.4457340]</w:t>
      </w:r>
    </w:p>
    <w:p w14:paraId="66761CA3" w14:textId="77777777" w:rsidR="00AE7C43" w:rsidRPr="007451C7" w:rsidRDefault="00AE7C43" w:rsidP="00AE7C43">
      <w:pPr>
        <w:rPr>
          <w:rStyle w:val="Emphasis"/>
          <w:b w:val="0"/>
          <w:iCs w:val="0"/>
          <w:sz w:val="16"/>
          <w:u w:val="none"/>
        </w:rPr>
      </w:pPr>
      <w:r w:rsidRPr="0034135E">
        <w:rPr>
          <w:sz w:val="16"/>
        </w:rPr>
        <w:t xml:space="preserve">Nothing has so dramatically reconfigured the history of life on Earth as the </w:t>
      </w:r>
      <w:r w:rsidRPr="00C90FB7">
        <w:rPr>
          <w:rStyle w:val="Emphasis"/>
        </w:rPr>
        <w:t>epic mass extinction events</w:t>
      </w:r>
      <w:r w:rsidRPr="0034135E">
        <w:rPr>
          <w:sz w:val="16"/>
        </w:rPr>
        <w:t xml:space="preserve"> that </w:t>
      </w:r>
      <w:r w:rsidRPr="00C90FB7">
        <w:rPr>
          <w:rStyle w:val="Emphasis"/>
        </w:rPr>
        <w:t>punctuate the fossil record</w:t>
      </w:r>
      <w:r w:rsidRPr="0034135E">
        <w:rPr>
          <w:sz w:val="16"/>
        </w:rPr>
        <w:t xml:space="preserve"> stretching back at least half a billion years. One such episode, known as </w:t>
      </w:r>
      <w:r w:rsidRPr="00C90FB7">
        <w:rPr>
          <w:rStyle w:val="Emphasis"/>
        </w:rPr>
        <w:t>the end-Devonian</w:t>
      </w:r>
      <w:r w:rsidRPr="0034135E">
        <w:rPr>
          <w:sz w:val="16"/>
        </w:rPr>
        <w:t xml:space="preserve"> mass extinction (or Hangenberg Crisis), occurred 359 million years ago, and as many as </w:t>
      </w:r>
      <w:r w:rsidRPr="00C90FB7">
        <w:rPr>
          <w:rStyle w:val="Emphasis"/>
        </w:rPr>
        <w:t>75 per cent of species disappeared</w:t>
      </w:r>
      <w:r w:rsidRPr="0034135E">
        <w:rPr>
          <w:sz w:val="16"/>
        </w:rPr>
        <w:t xml:space="preserve"> during this tumultuous period. While </w:t>
      </w:r>
      <w:r w:rsidRPr="00C90FB7">
        <w:rPr>
          <w:rStyle w:val="StyleUnderline"/>
        </w:rPr>
        <w:t xml:space="preserve">the </w:t>
      </w:r>
      <w:r w:rsidRPr="003625BA">
        <w:rPr>
          <w:rStyle w:val="StyleUnderline"/>
          <w:highlight w:val="cyan"/>
        </w:rPr>
        <w:t>exact trigger</w:t>
      </w:r>
      <w:r w:rsidRPr="0034135E">
        <w:rPr>
          <w:sz w:val="16"/>
        </w:rPr>
        <w:t xml:space="preserve"> of this mass extinction event has been long debated, what </w:t>
      </w:r>
      <w:r w:rsidRPr="003625BA">
        <w:rPr>
          <w:rStyle w:val="StyleUnderline"/>
          <w:highlight w:val="cyan"/>
        </w:rPr>
        <w:t>is</w:t>
      </w:r>
      <w:r w:rsidRPr="00C90FB7">
        <w:rPr>
          <w:rStyle w:val="StyleUnderline"/>
        </w:rPr>
        <w:t xml:space="preserve"> beyond dispute</w:t>
      </w:r>
      <w:r w:rsidRPr="0034135E">
        <w:rPr>
          <w:sz w:val="16"/>
        </w:rPr>
        <w:t xml:space="preserve"> is that </w:t>
      </w:r>
      <w:r w:rsidRPr="00C90FB7">
        <w:rPr>
          <w:rStyle w:val="Emphasis"/>
        </w:rPr>
        <w:t xml:space="preserve">it involved a sudden and </w:t>
      </w:r>
      <w:r w:rsidRPr="003625BA">
        <w:rPr>
          <w:rStyle w:val="Emphasis"/>
          <w:highlight w:val="cyan"/>
        </w:rPr>
        <w:t>catastrophic depletion</w:t>
      </w:r>
      <w:r w:rsidRPr="003625BA">
        <w:rPr>
          <w:sz w:val="16"/>
          <w:highlight w:val="cyan"/>
        </w:rPr>
        <w:t xml:space="preserve"> </w:t>
      </w:r>
      <w:r w:rsidRPr="003625BA">
        <w:rPr>
          <w:rStyle w:val="StyleUnderline"/>
          <w:highlight w:val="cyan"/>
        </w:rPr>
        <w:t>in</w:t>
      </w:r>
      <w:r w:rsidRPr="00C90FB7">
        <w:rPr>
          <w:rStyle w:val="StyleUnderline"/>
        </w:rPr>
        <w:t xml:space="preserve"> the </w:t>
      </w:r>
      <w:r w:rsidRPr="00C90FB7">
        <w:rPr>
          <w:rStyle w:val="Emphasis"/>
        </w:rPr>
        <w:t xml:space="preserve">global </w:t>
      </w:r>
      <w:r w:rsidRPr="003625BA">
        <w:rPr>
          <w:rStyle w:val="Emphasis"/>
          <w:highlight w:val="cyan"/>
        </w:rPr>
        <w:t>ozone</w:t>
      </w:r>
      <w:r w:rsidRPr="00C90FB7">
        <w:rPr>
          <w:rStyle w:val="StyleUnderline"/>
        </w:rPr>
        <w:t xml:space="preserve"> layer.</w:t>
      </w:r>
      <w:r>
        <w:rPr>
          <w:rStyle w:val="StyleUnderline"/>
        </w:rPr>
        <w:t xml:space="preserve"> </w:t>
      </w:r>
      <w:r w:rsidRPr="0034135E">
        <w:rPr>
          <w:sz w:val="16"/>
        </w:rPr>
        <w:t>One theory published last September in the Proceedings of the National Academy of Sciences proposed that the effects of deadly cosmic rays from a Supernova explosion led to the destruction of the ozone layer. Its conclusions, however, remain speculative.</w:t>
      </w:r>
      <w:r>
        <w:rPr>
          <w:rStyle w:val="Emphasis"/>
        </w:rPr>
        <w:t xml:space="preserve"> </w:t>
      </w:r>
      <w:r w:rsidRPr="0034135E">
        <w:rPr>
          <w:sz w:val="16"/>
        </w:rPr>
        <w:t xml:space="preserve">A paper published earlier last year in the journal Science Advances presents a more compelling and altogether more worrying scenario. According to this study, the end-Devonian extinction event </w:t>
      </w:r>
      <w:r w:rsidRPr="00101A9A">
        <w:rPr>
          <w:sz w:val="16"/>
        </w:rPr>
        <w:t>was</w:t>
      </w:r>
      <w:r w:rsidRPr="0034135E">
        <w:rPr>
          <w:sz w:val="16"/>
        </w:rPr>
        <w:t xml:space="preserve"> preceded by rapid warming, and it was this warming spike, not volcanic activity or cosmic rays, that led directly to </w:t>
      </w:r>
      <w:r w:rsidRPr="0034135E">
        <w:rPr>
          <w:rStyle w:val="StyleUnderline"/>
        </w:rPr>
        <w:t xml:space="preserve">massive ozone </w:t>
      </w:r>
      <w:r w:rsidRPr="00101A9A">
        <w:rPr>
          <w:rStyle w:val="StyleUnderline"/>
        </w:rPr>
        <w:t>depletion</w:t>
      </w:r>
      <w:r w:rsidRPr="00C90FB7">
        <w:rPr>
          <w:rStyle w:val="StyleUnderline"/>
        </w:rPr>
        <w:t xml:space="preserve"> and a subsequent </w:t>
      </w:r>
      <w:r w:rsidRPr="003625BA">
        <w:rPr>
          <w:rStyle w:val="StyleUnderline"/>
          <w:highlight w:val="cyan"/>
        </w:rPr>
        <w:t>spike</w:t>
      </w:r>
      <w:r w:rsidRPr="00C90FB7">
        <w:rPr>
          <w:rStyle w:val="StyleUnderline"/>
        </w:rPr>
        <w:t xml:space="preserve"> in deadly </w:t>
      </w:r>
      <w:r w:rsidRPr="00C90FB7">
        <w:rPr>
          <w:rStyle w:val="Emphasis"/>
        </w:rPr>
        <w:t xml:space="preserve">UV-B </w:t>
      </w:r>
      <w:r w:rsidRPr="003625BA">
        <w:rPr>
          <w:rStyle w:val="Emphasis"/>
          <w:highlight w:val="cyan"/>
        </w:rPr>
        <w:t>radiation</w:t>
      </w:r>
      <w:r w:rsidRPr="00C90FB7">
        <w:rPr>
          <w:rStyle w:val="StyleUnderline"/>
        </w:rPr>
        <w:t xml:space="preserve"> reaching the Earth’s surface and even penetrating into shallower ocean waters.</w:t>
      </w:r>
      <w:r>
        <w:rPr>
          <w:rStyle w:val="StyleUnderline"/>
        </w:rPr>
        <w:t xml:space="preserve"> </w:t>
      </w:r>
      <w:r w:rsidRPr="0034135E">
        <w:rPr>
          <w:sz w:val="16"/>
        </w:rPr>
        <w:t xml:space="preserve">Lead author on the study, Dr John Marshall, professor of earth science at the University of </w:t>
      </w:r>
      <w:proofErr w:type="gramStart"/>
      <w:r w:rsidRPr="0034135E">
        <w:rPr>
          <w:sz w:val="16"/>
        </w:rPr>
        <w:t>Southampton</w:t>
      </w:r>
      <w:proofErr w:type="gramEnd"/>
      <w:r w:rsidRPr="0034135E">
        <w:rPr>
          <w:sz w:val="16"/>
        </w:rPr>
        <w:t xml:space="preserve"> was excited and alarmed in equal measure by the implications of the research. “There was a lot of push-back on our study when it was first published; obviously, we’re saying something quite big here,” he told The Irish Times. “I felt like we had suddenly tumbled into a big secret in knowing how the world works, so I was actually slightly more careful crossing the road, because we wanted to communicate it.” The bombshell finding in Dr Marshall’s research is that </w:t>
      </w:r>
      <w:r w:rsidRPr="00C90FB7">
        <w:rPr>
          <w:rStyle w:val="StyleUnderline"/>
        </w:rPr>
        <w:t>while ozone depletion was the end-Devonian “kill mechanism,” the trigger was primed by rapid global warming.</w:t>
      </w:r>
      <w:r>
        <w:rPr>
          <w:rStyle w:val="StyleUnderline"/>
        </w:rPr>
        <w:t xml:space="preserve"> </w:t>
      </w:r>
      <w:r w:rsidRPr="0034135E">
        <w:rPr>
          <w:sz w:val="16"/>
        </w:rPr>
        <w:t xml:space="preserve">The implications are stark, given that the Earth today is heating rapidly. “We’re now in this rate of fast warming, so you should be alarmed now - it’s a decadal problem, not a thousand-year problem, because the speed of warming is like nothing else the planet has seen,” Dr Marshall says. </w:t>
      </w:r>
      <w:r w:rsidRPr="00C90FB7">
        <w:rPr>
          <w:rStyle w:val="StyleUnderline"/>
        </w:rPr>
        <w:t>During Earth’s last mass extinction event some 55 million years ago, known as the Paleocene-Eocene Thermal Maximum</w:t>
      </w:r>
      <w:r w:rsidRPr="0034135E">
        <w:rPr>
          <w:sz w:val="16"/>
        </w:rPr>
        <w:t xml:space="preserve">, </w:t>
      </w:r>
      <w:r w:rsidRPr="00C90FB7">
        <w:rPr>
          <w:rStyle w:val="Emphasis"/>
        </w:rPr>
        <w:t>rates of warming were 100 times slower than today’s human-induced climate shif</w:t>
      </w:r>
      <w:r w:rsidRPr="0034135E">
        <w:rPr>
          <w:sz w:val="16"/>
        </w:rPr>
        <w:t xml:space="preserve">t, he notes. Dr Marshall’s research team gathered rock samples from the mountainous polar regions in east Greenland, an area that was once an ancient </w:t>
      </w:r>
      <w:proofErr w:type="gramStart"/>
      <w:r w:rsidRPr="0034135E">
        <w:rPr>
          <w:sz w:val="16"/>
        </w:rPr>
        <w:t>lake bed</w:t>
      </w:r>
      <w:proofErr w:type="gramEnd"/>
      <w:r w:rsidRPr="0034135E">
        <w:rPr>
          <w:sz w:val="16"/>
        </w:rPr>
        <w:t xml:space="preserve"> in the Earth’s southern hemisphere. The team also collected samples in Bolivia, which would have been located close to today’s South Pole during the Devonian period. Plant spores </w:t>
      </w:r>
      <w:proofErr w:type="gramStart"/>
      <w:r w:rsidRPr="0034135E">
        <w:rPr>
          <w:sz w:val="16"/>
        </w:rPr>
        <w:t>On</w:t>
      </w:r>
      <w:proofErr w:type="gramEnd"/>
      <w:r w:rsidRPr="0034135E">
        <w:rPr>
          <w:sz w:val="16"/>
        </w:rPr>
        <w:t xml:space="preserve"> analysing the samples, they discovered microscopic plant spores right along the end-Devonian period showing clear evidence of ultraviolet radiation damage at the DNA level. Some of the spores were also found to have developed dark pigmented walls, as an apparent attempt to develop a protective “tan” against extremely high levels of UV radiation. The question remained as to how exactly a </w:t>
      </w:r>
      <w:r w:rsidRPr="00C90FB7">
        <w:rPr>
          <w:rStyle w:val="StyleUnderline"/>
        </w:rPr>
        <w:t xml:space="preserve">spike in global </w:t>
      </w:r>
      <w:r w:rsidRPr="0034135E">
        <w:rPr>
          <w:rStyle w:val="StyleUnderline"/>
        </w:rPr>
        <w:t>warming</w:t>
      </w:r>
      <w:r w:rsidRPr="0034135E">
        <w:rPr>
          <w:sz w:val="16"/>
        </w:rPr>
        <w:t xml:space="preserve">, in the absence of a massive volcanic event, </w:t>
      </w:r>
      <w:r w:rsidRPr="0034135E">
        <w:rPr>
          <w:rStyle w:val="StyleUnderline"/>
        </w:rPr>
        <w:t xml:space="preserve">could lead to the virtual </w:t>
      </w:r>
      <w:r w:rsidRPr="0034135E">
        <w:rPr>
          <w:rStyle w:val="Emphasis"/>
        </w:rPr>
        <w:t>obliteration of the global ozone</w:t>
      </w:r>
      <w:r w:rsidRPr="00C90FB7">
        <w:rPr>
          <w:rStyle w:val="StyleUnderline"/>
        </w:rPr>
        <w:t xml:space="preserve"> layer?</w:t>
      </w:r>
      <w:r w:rsidRPr="0034135E">
        <w:rPr>
          <w:sz w:val="16"/>
        </w:rPr>
        <w:t xml:space="preserve"> This puzzle may have been solved by earlier research published by Dr James Anderson and colleagues in a paper in Science which noted the “increased risk of ozone loss from convectively injected water vapour”. This research, mainly carried out over the continental US, identified water vapour that that been convectively injected deep into the stratosphere. This, they noted, “can fundamentally change the catalytic chlorine/bromine free-radical chemistry of the lower stratosphere” by transporting ozone-destroying substances such as chlorine high into the stratosphere. “This chemical shift markedly affects total ozone loss rates and makes the catalytic system extraordinarily sensitive to convective injection into the mid-latitude lower stratosphere in summer,” the paper observed. The research concluded that if the intensity and frequency of convective injection were to increase as a result of climate forcing by the continued addition of CO2 and methane to the atmosphere, “increased risk of ozone loss and associated increases in ultraviolet dosage would follow”. Such ozone depletion is already being recorded over the US as a result of the rapidly warming atmosphere, which is fuelling increased storminess and higher levels of atmospheric water vapour and provides the energy to sweep terrestrial elements all the way into the stratosphere. CFCs were widely used in fridges, air conditioning units and as a propellant in aerosol cans Ironically, the history of how the </w:t>
      </w:r>
      <w:r w:rsidRPr="00C90FB7">
        <w:rPr>
          <w:rStyle w:val="StyleUnderline"/>
        </w:rPr>
        <w:t>Earth’s ozone layer was inadvertently damaged</w:t>
      </w:r>
      <w:r w:rsidRPr="0034135E">
        <w:rPr>
          <w:sz w:val="16"/>
        </w:rPr>
        <w:t xml:space="preserve"> during the 20th century </w:t>
      </w:r>
      <w:r w:rsidRPr="00C90FB7">
        <w:rPr>
          <w:rStyle w:val="StyleUnderline"/>
        </w:rPr>
        <w:t>by the widespread use of chlorofluorocarbons (CFCs) and</w:t>
      </w:r>
      <w:r w:rsidRPr="0034135E">
        <w:rPr>
          <w:sz w:val="16"/>
        </w:rPr>
        <w:t xml:space="preserve"> how the international scientific and political establishment rallied to avert the danger is one of the great success stories of the modern era. It is often cited as an example of the kind of decisive science-led political action now sorely absent when it comes to tackling the global greenhouse gas emissions crisis. Although apparently safe and inert, CFCs were widely used in fridges, air conditioning units and as a propellant in aerosol cans. Scientists Mario Molina and Sherwood Rowland shared the Nobel Prize in Chemistry for their work in showing how the </w:t>
      </w:r>
      <w:r w:rsidRPr="00C90FB7">
        <w:rPr>
          <w:rStyle w:val="StyleUnderline"/>
        </w:rPr>
        <w:t xml:space="preserve">ozone layer was the Achilles’ heel of the biosphere, and just how vulnerable it was to </w:t>
      </w:r>
      <w:r w:rsidRPr="00C90FB7">
        <w:rPr>
          <w:rStyle w:val="Emphasis"/>
        </w:rPr>
        <w:t xml:space="preserve">anthropogenic </w:t>
      </w:r>
      <w:r w:rsidRPr="003625BA">
        <w:rPr>
          <w:rStyle w:val="Emphasis"/>
          <w:highlight w:val="cyan"/>
        </w:rPr>
        <w:t>emissions</w:t>
      </w:r>
      <w:r w:rsidRPr="003625BA">
        <w:rPr>
          <w:rStyle w:val="StyleUnderline"/>
          <w:highlight w:val="cyan"/>
        </w:rPr>
        <w:t xml:space="preserve"> of key chemicals</w:t>
      </w:r>
      <w:r w:rsidRPr="00C90FB7">
        <w:rPr>
          <w:rStyle w:val="StyleUnderline"/>
        </w:rPr>
        <w:t xml:space="preserve"> which would eventually </w:t>
      </w:r>
      <w:r w:rsidRPr="003625BA">
        <w:rPr>
          <w:rStyle w:val="StyleUnderline"/>
          <w:highlight w:val="cyan"/>
        </w:rPr>
        <w:t>drift into the stratosphere</w:t>
      </w:r>
      <w:r w:rsidRPr="003625BA">
        <w:rPr>
          <w:sz w:val="16"/>
          <w:highlight w:val="cyan"/>
        </w:rPr>
        <w:t xml:space="preserve">, </w:t>
      </w:r>
      <w:r w:rsidRPr="00101A9A">
        <w:rPr>
          <w:sz w:val="16"/>
        </w:rPr>
        <w:t>with</w:t>
      </w:r>
      <w:r w:rsidRPr="0034135E">
        <w:rPr>
          <w:sz w:val="16"/>
        </w:rPr>
        <w:t xml:space="preserve"> potentially </w:t>
      </w:r>
      <w:r w:rsidRPr="003625BA">
        <w:rPr>
          <w:rStyle w:val="Emphasis"/>
          <w:highlight w:val="cyan"/>
        </w:rPr>
        <w:t>grave consequences</w:t>
      </w:r>
      <w:r w:rsidRPr="003625BA">
        <w:rPr>
          <w:sz w:val="16"/>
          <w:highlight w:val="cyan"/>
        </w:rPr>
        <w:t xml:space="preserve"> </w:t>
      </w:r>
      <w:r w:rsidRPr="0034135E">
        <w:rPr>
          <w:sz w:val="16"/>
        </w:rPr>
        <w:t xml:space="preserve">for the </w:t>
      </w:r>
      <w:r w:rsidRPr="00101A9A">
        <w:rPr>
          <w:sz w:val="16"/>
        </w:rPr>
        <w:t>ozone</w:t>
      </w:r>
      <w:r w:rsidRPr="0034135E">
        <w:rPr>
          <w:sz w:val="16"/>
        </w:rPr>
        <w:t xml:space="preserve"> shield. Their theoretical work in the 1970s was vindicated in the most dramatic fashion when, in 1985, the British Antarctic Survey reported drastic depletion of the ozone layer, the so-called ozone hole. Public alarm led to intense political action, culminating just two years later with the United Nations developing the Montreal Protocol in 1987, which was ratified by almost 200 nations. This led to the rapid phasing out of the most destructive ozone-destroying gases. Disaster had been narrowly averted. Ozone depletion Now, it seems </w:t>
      </w:r>
      <w:r w:rsidRPr="003625BA">
        <w:rPr>
          <w:rStyle w:val="StyleUnderline"/>
          <w:highlight w:val="cyan"/>
        </w:rPr>
        <w:t>the</w:t>
      </w:r>
      <w:r w:rsidRPr="003625BA">
        <w:rPr>
          <w:sz w:val="16"/>
          <w:highlight w:val="cyan"/>
        </w:rPr>
        <w:t xml:space="preserve"> </w:t>
      </w:r>
      <w:r w:rsidRPr="003625BA">
        <w:rPr>
          <w:rStyle w:val="Emphasis"/>
          <w:highlight w:val="cyan"/>
        </w:rPr>
        <w:t xml:space="preserve">spectre of </w:t>
      </w:r>
      <w:r w:rsidRPr="0034135E">
        <w:rPr>
          <w:rStyle w:val="Emphasis"/>
        </w:rPr>
        <w:t xml:space="preserve">dangerous global </w:t>
      </w:r>
      <w:r w:rsidRPr="003625BA">
        <w:rPr>
          <w:rStyle w:val="Emphasis"/>
          <w:highlight w:val="cyan"/>
        </w:rPr>
        <w:t>ozone depletion</w:t>
      </w:r>
      <w:r w:rsidRPr="0034135E">
        <w:rPr>
          <w:sz w:val="16"/>
        </w:rPr>
        <w:t xml:space="preserve"> may have </w:t>
      </w:r>
      <w:r w:rsidRPr="003625BA">
        <w:rPr>
          <w:rStyle w:val="StyleUnderline"/>
          <w:highlight w:val="cyan"/>
        </w:rPr>
        <w:t>returned</w:t>
      </w:r>
      <w:r w:rsidRPr="0034135E">
        <w:rPr>
          <w:sz w:val="16"/>
        </w:rPr>
        <w:t xml:space="preserve">. It is known that </w:t>
      </w:r>
      <w:r w:rsidRPr="0034135E">
        <w:rPr>
          <w:rStyle w:val="StyleUnderline"/>
        </w:rPr>
        <w:t xml:space="preserve">stratospheric ozone was also virtually obliterated during the end-Permian </w:t>
      </w:r>
      <w:r w:rsidRPr="0034135E">
        <w:rPr>
          <w:rStyle w:val="Emphasis"/>
        </w:rPr>
        <w:t>mass extinction</w:t>
      </w:r>
      <w:r w:rsidRPr="0034135E">
        <w:rPr>
          <w:sz w:val="16"/>
        </w:rPr>
        <w:t xml:space="preserve"> event (or the Great Dying, as it is known) some 252 million years ago. In that instance, </w:t>
      </w:r>
      <w:proofErr w:type="gramStart"/>
      <w:r w:rsidRPr="003625BA">
        <w:rPr>
          <w:rStyle w:val="StyleUnderline"/>
          <w:highlight w:val="cyan"/>
        </w:rPr>
        <w:t>ozone</w:t>
      </w:r>
      <w:proofErr w:type="gramEnd"/>
      <w:r w:rsidRPr="003625BA">
        <w:rPr>
          <w:rStyle w:val="StyleUnderline"/>
          <w:highlight w:val="cyan"/>
        </w:rPr>
        <w:t xml:space="preserve"> was destroyed as a result of</w:t>
      </w:r>
      <w:r w:rsidRPr="00C90FB7">
        <w:rPr>
          <w:rStyle w:val="StyleUnderline"/>
        </w:rPr>
        <w:t xml:space="preserve"> the </w:t>
      </w:r>
      <w:r w:rsidRPr="003625BA">
        <w:rPr>
          <w:rStyle w:val="StyleUnderline"/>
          <w:highlight w:val="cyan"/>
        </w:rPr>
        <w:t>emission</w:t>
      </w:r>
      <w:r w:rsidRPr="00C90FB7">
        <w:rPr>
          <w:rStyle w:val="StyleUnderline"/>
        </w:rPr>
        <w:t xml:space="preserve"> of huge quantities of hydrothermal organohalogens</w:t>
      </w:r>
      <w:r w:rsidRPr="0034135E">
        <w:rPr>
          <w:sz w:val="16"/>
        </w:rPr>
        <w:t xml:space="preserve"> following a prolonged period of massive volcanic activity. What makes the ozone loss as a trigger for the end-Devonian mass extinction of pressing scientific concern is that it appears to have been precipitated by rapid global warming with clear analogues to the present day. “</w:t>
      </w:r>
      <w:r w:rsidRPr="003625BA">
        <w:rPr>
          <w:rStyle w:val="StyleUnderline"/>
          <w:highlight w:val="cyan"/>
        </w:rPr>
        <w:t>Ozone loss</w:t>
      </w:r>
      <w:r w:rsidRPr="0034135E">
        <w:rPr>
          <w:sz w:val="16"/>
        </w:rPr>
        <w:t xml:space="preserve"> during rapid warming </w:t>
      </w:r>
      <w:r w:rsidRPr="00C90FB7">
        <w:rPr>
          <w:rStyle w:val="StyleUnderline"/>
        </w:rPr>
        <w:t>is an inherent Earth system process,</w:t>
      </w:r>
      <w:r w:rsidRPr="0034135E">
        <w:rPr>
          <w:sz w:val="16"/>
        </w:rPr>
        <w:t xml:space="preserve"> </w:t>
      </w:r>
      <w:r w:rsidRPr="00C90FB7">
        <w:rPr>
          <w:rStyle w:val="Emphasis"/>
        </w:rPr>
        <w:t>with the unavoidable conclus</w:t>
      </w:r>
      <w:r w:rsidRPr="0034135E">
        <w:rPr>
          <w:sz w:val="16"/>
        </w:rPr>
        <w:t xml:space="preserve">ion that we should be alert </w:t>
      </w:r>
      <w:r w:rsidRPr="00C90FB7">
        <w:rPr>
          <w:rStyle w:val="StyleUnderline"/>
        </w:rPr>
        <w:t xml:space="preserve">for such an eventuality in the </w:t>
      </w:r>
      <w:r w:rsidRPr="00C90FB7">
        <w:rPr>
          <w:rStyle w:val="Emphasis"/>
        </w:rPr>
        <w:t>future warming world</w:t>
      </w:r>
      <w:r w:rsidRPr="0034135E">
        <w:rPr>
          <w:sz w:val="16"/>
        </w:rPr>
        <w:t>,” Marshall’s research paper concluded. Among the biggest evolutionary losers in the end-Devonian die-off, which involved two discrete extinction pulses separated by around 300,000 years, were armoured fish, while sharks survived. Other casualties were ancient tetrapods with seven or eight digits per limb. Once this extinction period ended, the dominant number of digits became five. “</w:t>
      </w:r>
      <w:r w:rsidRPr="0034135E">
        <w:rPr>
          <w:rStyle w:val="StyleUnderline"/>
        </w:rPr>
        <w:t xml:space="preserve">It completely </w:t>
      </w:r>
      <w:r w:rsidRPr="003625BA">
        <w:rPr>
          <w:rStyle w:val="StyleUnderline"/>
          <w:highlight w:val="cyan"/>
        </w:rPr>
        <w:t>changes</w:t>
      </w:r>
      <w:r w:rsidRPr="0034135E">
        <w:rPr>
          <w:rStyle w:val="StyleUnderline"/>
        </w:rPr>
        <w:t xml:space="preserve"> the terrestrial </w:t>
      </w:r>
      <w:r w:rsidRPr="0034135E">
        <w:rPr>
          <w:rStyle w:val="Emphasis"/>
        </w:rPr>
        <w:t xml:space="preserve">trajectory of </w:t>
      </w:r>
      <w:r w:rsidRPr="003625BA">
        <w:rPr>
          <w:rStyle w:val="Emphasis"/>
          <w:highlight w:val="cyan"/>
        </w:rPr>
        <w:t>life</w:t>
      </w:r>
      <w:r w:rsidRPr="0034135E">
        <w:rPr>
          <w:sz w:val="16"/>
        </w:rPr>
        <w:t xml:space="preserve">,” according to Dr Marshall. The hypothesis presented by this new research remains to be definitively proven or rejected. The fact that the period in question </w:t>
      </w:r>
      <w:proofErr w:type="gramStart"/>
      <w:r w:rsidRPr="0034135E">
        <w:rPr>
          <w:sz w:val="16"/>
        </w:rPr>
        <w:t>is</w:t>
      </w:r>
      <w:proofErr w:type="gramEnd"/>
      <w:r w:rsidRPr="0034135E">
        <w:rPr>
          <w:sz w:val="16"/>
        </w:rPr>
        <w:t xml:space="preserve"> more than a third of a billion years ago further complicates matters. While crucial to life on Earth, stratospheric ozone is surprisingly fickle, according to Dr Marshall. He hopes that, in time, researchers will have pieced together a definitive “ozone history” of Earth. His more urgent concern </w:t>
      </w:r>
      <w:proofErr w:type="gramStart"/>
      <w:r w:rsidRPr="0034135E">
        <w:rPr>
          <w:sz w:val="16"/>
        </w:rPr>
        <w:t>is</w:t>
      </w:r>
      <w:proofErr w:type="gramEnd"/>
      <w:r w:rsidRPr="0034135E">
        <w:rPr>
          <w:sz w:val="16"/>
        </w:rPr>
        <w:t xml:space="preserve"> his ozone hypothesis does not become a deadly reality in the coming decades.</w:t>
      </w:r>
    </w:p>
    <w:p w14:paraId="5C358FD3" w14:textId="77777777" w:rsidR="00AE7C43" w:rsidRDefault="00AE7C43" w:rsidP="00AE7C43">
      <w:pPr>
        <w:pStyle w:val="Heading4"/>
      </w:pPr>
      <w:r>
        <w:t>Independently, black carbon destroys US agriculture</w:t>
      </w:r>
    </w:p>
    <w:p w14:paraId="0DDB801A" w14:textId="77777777" w:rsidR="00AE7C43" w:rsidRPr="00141E0B" w:rsidRDefault="00AE7C43" w:rsidP="00AE7C43">
      <w:pPr>
        <w:spacing w:after="0"/>
        <w:rPr>
          <w:rFonts w:eastAsia="Calibri"/>
        </w:rPr>
      </w:pPr>
      <w:r w:rsidRPr="00141E0B">
        <w:rPr>
          <w:rFonts w:eastAsia="Calibri"/>
          <w:b/>
          <w:bCs/>
          <w:sz w:val="26"/>
        </w:rPr>
        <w:t>CAF et al 23</w:t>
      </w:r>
      <w:r w:rsidRPr="00141E0B">
        <w:rPr>
          <w:rFonts w:eastAsia="Calibri"/>
        </w:rPr>
        <w:t xml:space="preserve"> (Clean Air Fund, global philanthropic and research organization focused on Air pollution; Center for Study of Science, Technology and Policy (CSTEP), Indian Think Tank; Berkeley Air Monitoring Group, Environmental consultancy firm; Orbis Air, “The Case for Action on Black Carbon,” 1 December 2023, https://s40026.pcdn.co/wp-content/uploads/Case-for-Action-on-Black-Carbon-CAF-updated-2.pdf)</w:t>
      </w:r>
    </w:p>
    <w:p w14:paraId="38CE0EE2" w14:textId="77777777" w:rsidR="00AE7C43" w:rsidRPr="00141E0B" w:rsidRDefault="00AE7C43" w:rsidP="00AE7C43">
      <w:pPr>
        <w:spacing w:after="0"/>
        <w:rPr>
          <w:rFonts w:eastAsia="Calibri"/>
          <w:sz w:val="16"/>
        </w:rPr>
      </w:pPr>
      <w:r w:rsidRPr="00141E0B">
        <w:rPr>
          <w:rFonts w:eastAsia="Calibri"/>
          <w:sz w:val="16"/>
        </w:rPr>
        <w:t>4. THE LATEST SCIENCE</w:t>
      </w:r>
    </w:p>
    <w:p w14:paraId="541DB8BC" w14:textId="77777777" w:rsidR="00AE7C43" w:rsidRPr="00141E0B" w:rsidRDefault="00AE7C43" w:rsidP="00AE7C43">
      <w:pPr>
        <w:spacing w:after="0"/>
        <w:rPr>
          <w:rFonts w:eastAsia="Calibri"/>
          <w:sz w:val="16"/>
        </w:rPr>
      </w:pPr>
      <w:r w:rsidRPr="00141E0B">
        <w:rPr>
          <w:rFonts w:eastAsia="Calibri"/>
          <w:sz w:val="16"/>
        </w:rPr>
        <w:t xml:space="preserve">Influence on global warming </w:t>
      </w:r>
    </w:p>
    <w:p w14:paraId="1344ECD3" w14:textId="77777777" w:rsidR="00AE7C43" w:rsidRPr="00141E0B" w:rsidRDefault="00AE7C43" w:rsidP="00AE7C43">
      <w:pPr>
        <w:spacing w:after="0"/>
        <w:rPr>
          <w:rFonts w:eastAsia="Calibri"/>
          <w:sz w:val="16"/>
        </w:rPr>
      </w:pPr>
      <w:r w:rsidRPr="00AA04B3">
        <w:rPr>
          <w:rFonts w:eastAsia="Calibri"/>
          <w:highlight w:val="yellow"/>
          <w:u w:val="single"/>
        </w:rPr>
        <w:t>Black carbon affects atmospheric radiative forcing</w:t>
      </w:r>
      <w:r w:rsidRPr="00141E0B">
        <w:rPr>
          <w:rFonts w:eastAsia="Calibri"/>
          <w:sz w:val="16"/>
        </w:rPr>
        <w:t xml:space="preserve"> through three distinct mechanisms: aerosolii-radiation interactions, aerosol-cloud interactions, and snow darkening.iii The most recent assessment by the IPCC, the Sixth Assessment Report (AR6),2 projects that black carbon emissions have contributed substantially to historic warming, with a mean global radiative forcing of +0.11 W/m2 and a range from —0.20 to +0.42 W/ m2 . Most of the global average uncertainty is due to the low confidence for aerosol-cloud effects in AR6. However, the effect of emissions from all black carbon-rich sources on near-surface warming and the darkening of snow and sea ice – both crucial to cryosphere and monsoon climate tipping points – is positive forcing with high confidence.2,3</w:t>
      </w:r>
    </w:p>
    <w:p w14:paraId="563E1D0A" w14:textId="77777777" w:rsidR="00AE7C43" w:rsidRPr="00141E0B" w:rsidRDefault="00AE7C43" w:rsidP="00AE7C43">
      <w:pPr>
        <w:spacing w:after="0"/>
        <w:rPr>
          <w:rFonts w:eastAsia="Calibri"/>
          <w:sz w:val="16"/>
        </w:rPr>
      </w:pPr>
      <w:r w:rsidRPr="00141E0B">
        <w:rPr>
          <w:rFonts w:eastAsia="Calibri"/>
          <w:sz w:val="16"/>
        </w:rPr>
        <w:t>Warming the cryosphere</w:t>
      </w:r>
    </w:p>
    <w:p w14:paraId="27ECDFED" w14:textId="77777777" w:rsidR="00AE7C43" w:rsidRPr="00141E0B" w:rsidRDefault="00AE7C43" w:rsidP="00AE7C43">
      <w:pPr>
        <w:spacing w:after="0"/>
        <w:rPr>
          <w:rFonts w:eastAsia="Calibri"/>
          <w:sz w:val="16"/>
        </w:rPr>
      </w:pPr>
      <w:r w:rsidRPr="00AA04B3">
        <w:rPr>
          <w:rFonts w:eastAsia="Calibri"/>
          <w:highlight w:val="yellow"/>
          <w:u w:val="single"/>
        </w:rPr>
        <w:t>Cryosphere ecosystems hold important climate tipping points</w:t>
      </w:r>
      <w:r w:rsidRPr="00141E0B">
        <w:rPr>
          <w:rFonts w:eastAsia="Calibri"/>
          <w:u w:val="single"/>
        </w:rPr>
        <w:t xml:space="preserve"> </w:t>
      </w:r>
      <w:r w:rsidRPr="00AA04B3">
        <w:rPr>
          <w:rFonts w:eastAsia="Calibri"/>
          <w:highlight w:val="yellow"/>
          <w:u w:val="single"/>
        </w:rPr>
        <w:t xml:space="preserve">crucial to </w:t>
      </w:r>
      <w:r w:rsidRPr="00AA04B3">
        <w:rPr>
          <w:rFonts w:eastAsia="Calibri"/>
          <w:b/>
          <w:iCs/>
          <w:highlight w:val="yellow"/>
          <w:u w:val="single"/>
        </w:rPr>
        <w:t>water and energy security</w:t>
      </w:r>
      <w:r w:rsidRPr="00AA04B3">
        <w:rPr>
          <w:rFonts w:eastAsia="Calibri"/>
          <w:sz w:val="16"/>
          <w:highlight w:val="yellow"/>
        </w:rPr>
        <w:t xml:space="preserve">, </w:t>
      </w:r>
      <w:r w:rsidRPr="00AA04B3">
        <w:rPr>
          <w:rFonts w:eastAsia="Calibri"/>
          <w:b/>
          <w:iCs/>
          <w:highlight w:val="yellow"/>
          <w:u w:val="single"/>
        </w:rPr>
        <w:t>regional climate and agriculture</w:t>
      </w:r>
      <w:r w:rsidRPr="00141E0B">
        <w:rPr>
          <w:rFonts w:eastAsia="Calibri"/>
          <w:sz w:val="16"/>
        </w:rPr>
        <w:t xml:space="preserve">. </w:t>
      </w:r>
      <w:r w:rsidRPr="00AA04B3">
        <w:rPr>
          <w:rFonts w:eastAsia="Calibri"/>
          <w:highlight w:val="yellow"/>
          <w:u w:val="single"/>
        </w:rPr>
        <w:t>Black</w:t>
      </w:r>
      <w:r w:rsidRPr="00141E0B">
        <w:rPr>
          <w:rFonts w:eastAsia="Calibri"/>
          <w:u w:val="single"/>
        </w:rPr>
        <w:t xml:space="preserve"> </w:t>
      </w:r>
      <w:r w:rsidRPr="00AA04B3">
        <w:rPr>
          <w:rFonts w:eastAsia="Calibri"/>
          <w:highlight w:val="yellow"/>
          <w:u w:val="single"/>
        </w:rPr>
        <w:t>carbon significantly influences regional</w:t>
      </w:r>
      <w:r w:rsidRPr="00141E0B">
        <w:rPr>
          <w:rFonts w:eastAsia="Calibri"/>
          <w:u w:val="single"/>
        </w:rPr>
        <w:t xml:space="preserve"> </w:t>
      </w:r>
      <w:r w:rsidRPr="00AA04B3">
        <w:rPr>
          <w:rFonts w:eastAsia="Calibri"/>
          <w:highlight w:val="yellow"/>
          <w:u w:val="single"/>
        </w:rPr>
        <w:t>surface temperatures</w:t>
      </w:r>
      <w:r w:rsidRPr="00141E0B">
        <w:rPr>
          <w:rFonts w:eastAsia="Calibri"/>
          <w:sz w:val="16"/>
        </w:rPr>
        <w:t xml:space="preserve">, particularly in the Arctic,4 </w:t>
      </w:r>
      <w:r w:rsidRPr="00AA04B3">
        <w:rPr>
          <w:rFonts w:eastAsia="Calibri"/>
          <w:highlight w:val="yellow"/>
          <w:u w:val="single"/>
        </w:rPr>
        <w:t>and has a substantial warming effect on the cryosphere</w:t>
      </w:r>
      <w:r w:rsidRPr="00141E0B">
        <w:rPr>
          <w:rFonts w:eastAsia="Calibri"/>
          <w:sz w:val="16"/>
        </w:rPr>
        <w:t xml:space="preserve">, estimated to be approximately </w:t>
      </w:r>
      <w:r w:rsidRPr="00AA04B3">
        <w:rPr>
          <w:rFonts w:eastAsia="Calibri"/>
          <w:b/>
          <w:iCs/>
          <w:highlight w:val="yellow"/>
          <w:u w:val="single"/>
        </w:rPr>
        <w:t>three times more potent than</w:t>
      </w:r>
      <w:r w:rsidRPr="00141E0B">
        <w:rPr>
          <w:rFonts w:eastAsia="Calibri"/>
          <w:b/>
          <w:iCs/>
          <w:u w:val="single"/>
        </w:rPr>
        <w:t xml:space="preserve"> that of </w:t>
      </w:r>
      <w:r w:rsidRPr="00AA04B3">
        <w:rPr>
          <w:rFonts w:eastAsia="Calibri"/>
          <w:b/>
          <w:iCs/>
          <w:highlight w:val="yellow"/>
          <w:u w:val="single"/>
        </w:rPr>
        <w:t>CO2</w:t>
      </w:r>
      <w:r w:rsidRPr="00141E0B">
        <w:rPr>
          <w:rFonts w:eastAsia="Calibri"/>
          <w:sz w:val="16"/>
        </w:rPr>
        <w:t xml:space="preserve">.3,5 </w:t>
      </w:r>
      <w:r w:rsidRPr="00AA04B3">
        <w:rPr>
          <w:rFonts w:eastAsia="Calibri"/>
          <w:highlight w:val="yellow"/>
          <w:u w:val="single"/>
        </w:rPr>
        <w:t>Black carbon fuels</w:t>
      </w:r>
      <w:r w:rsidRPr="00141E0B">
        <w:rPr>
          <w:rFonts w:eastAsia="Calibri"/>
          <w:u w:val="single"/>
        </w:rPr>
        <w:t xml:space="preserve"> </w:t>
      </w:r>
      <w:r w:rsidRPr="00AA04B3">
        <w:rPr>
          <w:rFonts w:eastAsia="Calibri"/>
          <w:highlight w:val="yellow"/>
          <w:u w:val="single"/>
        </w:rPr>
        <w:t>a climate feedback loop</w:t>
      </w:r>
      <w:r w:rsidRPr="00141E0B">
        <w:rPr>
          <w:rFonts w:eastAsia="Calibri"/>
          <w:u w:val="single"/>
        </w:rPr>
        <w:t xml:space="preserve"> of decreased snow and ice cover and </w:t>
      </w:r>
      <w:r w:rsidRPr="00AA04B3">
        <w:rPr>
          <w:rFonts w:eastAsia="Calibri"/>
          <w:highlight w:val="yellow"/>
          <w:u w:val="single"/>
        </w:rPr>
        <w:t xml:space="preserve">increased </w:t>
      </w:r>
      <w:r w:rsidRPr="00AA04B3">
        <w:rPr>
          <w:rFonts w:eastAsia="Calibri"/>
          <w:b/>
          <w:iCs/>
          <w:highlight w:val="yellow"/>
          <w:u w:val="single"/>
        </w:rPr>
        <w:t>regional warming</w:t>
      </w:r>
      <w:r w:rsidRPr="00141E0B">
        <w:rPr>
          <w:rFonts w:eastAsia="Calibri"/>
          <w:sz w:val="16"/>
        </w:rPr>
        <w:t xml:space="preserve">, also called Arctic amplification. The Arctic is estimated to be warming three to four times faster than the planet as a whole.6,7 </w:t>
      </w:r>
      <w:r w:rsidRPr="00AA04B3">
        <w:rPr>
          <w:rFonts w:eastAsia="Calibri"/>
          <w:highlight w:val="yellow"/>
          <w:u w:val="single"/>
        </w:rPr>
        <w:t>This has global-scale climate impacts</w:t>
      </w:r>
      <w:r w:rsidRPr="00141E0B">
        <w:rPr>
          <w:rFonts w:eastAsia="Calibri"/>
          <w:sz w:val="16"/>
        </w:rPr>
        <w:t xml:space="preserve">, </w:t>
      </w:r>
      <w:r w:rsidRPr="00AA04B3">
        <w:rPr>
          <w:rFonts w:eastAsia="Calibri"/>
          <w:highlight w:val="yellow"/>
          <w:u w:val="single"/>
        </w:rPr>
        <w:t>including</w:t>
      </w:r>
      <w:r w:rsidRPr="00141E0B">
        <w:rPr>
          <w:rFonts w:eastAsia="Calibri"/>
          <w:sz w:val="16"/>
        </w:rPr>
        <w:t xml:space="preserve"> affecting the Indian monsoon and the </w:t>
      </w:r>
      <w:r w:rsidRPr="00AA04B3">
        <w:rPr>
          <w:rFonts w:eastAsia="Calibri"/>
          <w:b/>
          <w:iCs/>
          <w:highlight w:val="yellow"/>
          <w:u w:val="single"/>
        </w:rPr>
        <w:t>aridification of California</w:t>
      </w:r>
      <w:r w:rsidRPr="00141E0B">
        <w:rPr>
          <w:rFonts w:eastAsia="Calibri"/>
          <w:sz w:val="16"/>
        </w:rPr>
        <w:t xml:space="preserve">.8 Additionally, black carbon-induced snow-darkening effects have directly hastened glacier retreat in the Himalayas (causing 50% of snow surface warming), </w:t>
      </w:r>
      <w:r w:rsidRPr="00AA04B3">
        <w:rPr>
          <w:rFonts w:eastAsia="Calibri"/>
          <w:highlight w:val="yellow"/>
          <w:u w:val="single"/>
        </w:rPr>
        <w:t>advanced</w:t>
      </w:r>
      <w:r w:rsidRPr="00141E0B">
        <w:rPr>
          <w:rFonts w:eastAsia="Calibri"/>
          <w:u w:val="single"/>
        </w:rPr>
        <w:t xml:space="preserve"> </w:t>
      </w:r>
      <w:r w:rsidRPr="00AA04B3">
        <w:rPr>
          <w:rFonts w:eastAsia="Calibri"/>
          <w:highlight w:val="yellow"/>
          <w:u w:val="single"/>
        </w:rPr>
        <w:t>the melting season in the western United States</w:t>
      </w:r>
      <w:r w:rsidRPr="00141E0B">
        <w:rPr>
          <w:rFonts w:eastAsia="Calibri"/>
          <w:u w:val="single"/>
        </w:rPr>
        <w:t xml:space="preserve"> </w:t>
      </w:r>
      <w:r w:rsidRPr="00AA04B3">
        <w:rPr>
          <w:rFonts w:eastAsia="Calibri"/>
          <w:highlight w:val="yellow"/>
          <w:u w:val="single"/>
        </w:rPr>
        <w:t>with significant impacts on regional hydrology</w:t>
      </w:r>
      <w:r w:rsidRPr="00141E0B">
        <w:rPr>
          <w:rFonts w:eastAsia="Calibri"/>
          <w:sz w:val="16"/>
        </w:rPr>
        <w:t>, and increased run-off in the Andean glaciers during the peak fire season in the Amazon (leading to 4.5% of annual glacier melt).4,9,10,48</w:t>
      </w:r>
    </w:p>
    <w:p w14:paraId="45575207" w14:textId="77777777" w:rsidR="00AE7C43" w:rsidRPr="00141E0B" w:rsidRDefault="00AE7C43" w:rsidP="00AE7C43">
      <w:pPr>
        <w:spacing w:after="0"/>
        <w:rPr>
          <w:rFonts w:eastAsia="Calibri"/>
          <w:sz w:val="16"/>
        </w:rPr>
      </w:pPr>
      <w:r w:rsidRPr="00141E0B">
        <w:rPr>
          <w:rFonts w:eastAsia="Calibri"/>
          <w:sz w:val="16"/>
        </w:rPr>
        <w:t>Effect on rainfall patterns</w:t>
      </w:r>
    </w:p>
    <w:p w14:paraId="41F2A298" w14:textId="77777777" w:rsidR="00AE7C43" w:rsidRDefault="00AE7C43" w:rsidP="00AE7C43">
      <w:pPr>
        <w:spacing w:after="0"/>
        <w:rPr>
          <w:rFonts w:eastAsia="Calibri"/>
          <w:sz w:val="16"/>
        </w:rPr>
      </w:pPr>
      <w:r w:rsidRPr="00141E0B">
        <w:rPr>
          <w:rFonts w:eastAsia="Calibri"/>
          <w:sz w:val="16"/>
        </w:rPr>
        <w:t xml:space="preserve">Climate effects are not just limited to surface temperature changes but involve changes to rainfall patterns and monsoon systems. </w:t>
      </w:r>
      <w:r w:rsidRPr="00141E0B">
        <w:rPr>
          <w:rFonts w:eastAsia="Calibri"/>
          <w:u w:val="single"/>
        </w:rPr>
        <w:t xml:space="preserve">Black carbon is a </w:t>
      </w:r>
      <w:r w:rsidRPr="00AA04B3">
        <w:rPr>
          <w:rFonts w:eastAsia="Calibri"/>
          <w:highlight w:val="yellow"/>
          <w:u w:val="single"/>
        </w:rPr>
        <w:t>significant</w:t>
      </w:r>
      <w:r w:rsidRPr="00141E0B">
        <w:rPr>
          <w:rFonts w:eastAsia="Calibri"/>
          <w:u w:val="single"/>
        </w:rPr>
        <w:t xml:space="preserve"> </w:t>
      </w:r>
      <w:r w:rsidRPr="00AA04B3">
        <w:rPr>
          <w:rFonts w:eastAsia="Calibri"/>
          <w:highlight w:val="yellow"/>
          <w:u w:val="single"/>
        </w:rPr>
        <w:t>contributor to regional</w:t>
      </w:r>
      <w:r w:rsidRPr="00AA04B3">
        <w:rPr>
          <w:rFonts w:eastAsia="Calibri"/>
          <w:sz w:val="16"/>
          <w:highlight w:val="yellow"/>
        </w:rPr>
        <w:t xml:space="preserve"> </w:t>
      </w:r>
      <w:r w:rsidRPr="00AA04B3">
        <w:rPr>
          <w:rFonts w:eastAsia="Calibri"/>
          <w:b/>
          <w:iCs/>
          <w:highlight w:val="yellow"/>
          <w:u w:val="single"/>
        </w:rPr>
        <w:t>precipitation</w:t>
      </w:r>
      <w:r w:rsidRPr="00141E0B">
        <w:rPr>
          <w:rFonts w:eastAsia="Calibri"/>
          <w:sz w:val="16"/>
        </w:rPr>
        <w:t xml:space="preserve"> </w:t>
      </w:r>
      <w:r w:rsidRPr="00AA04B3">
        <w:rPr>
          <w:rFonts w:eastAsia="Calibri"/>
          <w:b/>
          <w:iCs/>
          <w:highlight w:val="yellow"/>
          <w:u w:val="single"/>
        </w:rPr>
        <w:t>changes</w:t>
      </w:r>
      <w:r w:rsidRPr="00141E0B">
        <w:rPr>
          <w:rFonts w:eastAsia="Calibri"/>
          <w:sz w:val="16"/>
        </w:rPr>
        <w:t xml:space="preserve">11 and has been shown to drive the </w:t>
      </w:r>
      <w:r w:rsidRPr="00AA04B3">
        <w:rPr>
          <w:rFonts w:eastAsia="Calibri"/>
          <w:b/>
          <w:iCs/>
          <w:highlight w:val="yellow"/>
          <w:u w:val="single"/>
        </w:rPr>
        <w:t>slowdown of the hydrological cycle</w:t>
      </w:r>
      <w:r w:rsidRPr="00AA04B3">
        <w:rPr>
          <w:rFonts w:eastAsia="Calibri"/>
          <w:sz w:val="16"/>
          <w:highlight w:val="yellow"/>
        </w:rPr>
        <w:t xml:space="preserve">, </w:t>
      </w:r>
      <w:r w:rsidRPr="00AA04B3">
        <w:rPr>
          <w:rFonts w:eastAsia="Calibri"/>
          <w:b/>
          <w:iCs/>
          <w:highlight w:val="yellow"/>
          <w:u w:val="single"/>
        </w:rPr>
        <w:t>leading to drier conditions</w:t>
      </w:r>
      <w:r w:rsidRPr="00141E0B">
        <w:rPr>
          <w:rFonts w:eastAsia="Calibri"/>
          <w:sz w:val="16"/>
        </w:rPr>
        <w:t xml:space="preserve">.12 The impact of black carbon on global hydrological sensitivity is nearly twice as much as that of CO2,13 and extreme weather events are more sensitive to aerosols, specifically black carbon.14 Black carbon emissions disrupt Asian15,16 and West African17 monsoon precipitation, which affects agriculture through increased flooding, damages infrastructure and impacts lives and livelihoods. </w:t>
      </w:r>
      <w:r w:rsidRPr="00141E0B">
        <w:rPr>
          <w:rFonts w:eastAsia="Calibri"/>
          <w:u w:val="single"/>
        </w:rPr>
        <w:t xml:space="preserve">Black carbon emissions </w:t>
      </w:r>
      <w:r w:rsidRPr="00AA04B3">
        <w:rPr>
          <w:rFonts w:eastAsia="Calibri"/>
          <w:highlight w:val="yellow"/>
          <w:u w:val="single"/>
        </w:rPr>
        <w:t>exacerbate rainfall extremes</w:t>
      </w:r>
      <w:r w:rsidRPr="00141E0B">
        <w:rPr>
          <w:rFonts w:eastAsia="Calibri"/>
          <w:u w:val="single"/>
        </w:rPr>
        <w:t xml:space="preserve"> </w:t>
      </w:r>
      <w:r w:rsidRPr="00141E0B">
        <w:rPr>
          <w:rFonts w:eastAsia="Calibri"/>
          <w:sz w:val="16"/>
        </w:rPr>
        <w:t xml:space="preserve">over regions such as India and China.14,18 </w:t>
      </w:r>
      <w:r w:rsidRPr="00141E0B">
        <w:rPr>
          <w:rFonts w:eastAsia="Calibri"/>
          <w:u w:val="single"/>
        </w:rPr>
        <w:t>The exact impact of black carbon on regional precipitation patterns requires focused</w:t>
      </w:r>
      <w:r w:rsidRPr="00141E0B">
        <w:rPr>
          <w:rFonts w:eastAsia="Calibri"/>
          <w:sz w:val="16"/>
        </w:rPr>
        <w:t xml:space="preserve"> </w:t>
      </w:r>
      <w:r w:rsidRPr="00141E0B">
        <w:rPr>
          <w:rFonts w:eastAsia="Calibri"/>
          <w:u w:val="single"/>
        </w:rPr>
        <w:t>research because of many complexities such as local energy balances</w:t>
      </w:r>
      <w:r w:rsidRPr="00141E0B">
        <w:rPr>
          <w:rFonts w:eastAsia="Calibri"/>
          <w:sz w:val="16"/>
        </w:rPr>
        <w:t xml:space="preserve">, </w:t>
      </w:r>
      <w:r w:rsidRPr="00141E0B">
        <w:rPr>
          <w:rFonts w:eastAsia="Calibri"/>
          <w:u w:val="single"/>
        </w:rPr>
        <w:t>moisture changes and cloud effects</w:t>
      </w:r>
      <w:r w:rsidRPr="00141E0B">
        <w:rPr>
          <w:rFonts w:eastAsia="Calibri"/>
          <w:sz w:val="16"/>
        </w:rPr>
        <w:t>.19–21</w:t>
      </w:r>
    </w:p>
    <w:p w14:paraId="14548913" w14:textId="77777777" w:rsidR="00AE7C43" w:rsidRPr="00141E0B" w:rsidRDefault="00AE7C43" w:rsidP="00AE7C43">
      <w:pPr>
        <w:spacing w:after="0"/>
        <w:rPr>
          <w:rFonts w:eastAsia="Calibri"/>
          <w:sz w:val="16"/>
        </w:rPr>
      </w:pPr>
    </w:p>
    <w:p w14:paraId="0A1B47F1" w14:textId="77777777" w:rsidR="00AE7C43" w:rsidRPr="00141E0B" w:rsidRDefault="00AE7C43" w:rsidP="00AE7C43">
      <w:pPr>
        <w:keepNext/>
        <w:keepLines/>
        <w:spacing w:after="0" w:line="256" w:lineRule="auto"/>
        <w:outlineLvl w:val="3"/>
        <w:rPr>
          <w:rFonts w:eastAsia="Times New Roman" w:cs="Times New Roman"/>
          <w:b/>
          <w:iCs/>
          <w:sz w:val="26"/>
        </w:rPr>
      </w:pPr>
      <w:r w:rsidRPr="00141E0B">
        <w:rPr>
          <w:rFonts w:eastAsia="Times New Roman" w:cs="Times New Roman"/>
          <w:b/>
          <w:iCs/>
          <w:sz w:val="26"/>
          <w:u w:val="single"/>
        </w:rPr>
        <w:t>Nuclear war</w:t>
      </w:r>
      <w:r w:rsidRPr="00141E0B">
        <w:rPr>
          <w:rFonts w:eastAsia="Times New Roman" w:cs="Times New Roman"/>
          <w:b/>
          <w:iCs/>
          <w:sz w:val="26"/>
        </w:rPr>
        <w:t xml:space="preserve">---US agriculture is </w:t>
      </w:r>
      <w:r w:rsidRPr="00141E0B">
        <w:rPr>
          <w:rFonts w:eastAsia="Times New Roman" w:cs="Times New Roman"/>
          <w:b/>
          <w:iCs/>
          <w:sz w:val="26"/>
          <w:u w:val="single"/>
        </w:rPr>
        <w:t>key</w:t>
      </w:r>
      <w:r w:rsidRPr="00141E0B">
        <w:rPr>
          <w:rFonts w:eastAsia="Times New Roman" w:cs="Times New Roman"/>
          <w:b/>
          <w:iCs/>
          <w:sz w:val="26"/>
        </w:rPr>
        <w:t>.</w:t>
      </w:r>
    </w:p>
    <w:p w14:paraId="53A39834" w14:textId="77777777" w:rsidR="00AE7C43" w:rsidRPr="00141E0B" w:rsidRDefault="00AE7C43" w:rsidP="00AE7C43">
      <w:pPr>
        <w:spacing w:after="0" w:line="256" w:lineRule="auto"/>
        <w:rPr>
          <w:rFonts w:eastAsia="Calibri"/>
        </w:rPr>
      </w:pPr>
      <w:r w:rsidRPr="00141E0B">
        <w:rPr>
          <w:rFonts w:eastAsia="Calibri"/>
          <w:b/>
          <w:bCs/>
          <w:sz w:val="26"/>
        </w:rPr>
        <w:t>Castellaw 18</w:t>
      </w:r>
      <w:r w:rsidRPr="00141E0B">
        <w:rPr>
          <w:rFonts w:eastAsia="Calibri"/>
        </w:rPr>
        <w:t xml:space="preserve"> (John, Lieutenant General in the United States Marine Corps, member of the Center for Climate and Security’s Advisory Board, teaching fellow in the College of Business and Global Affairs at the University of Tennessee, “Why Food Security Matters”, 3-14-2018, Senate Committee on Foreign Relations, https://www.foreign.senate.gov/imo/media/doc/031418_Castellaw_Testimony.pdf)</w:t>
      </w:r>
    </w:p>
    <w:p w14:paraId="4612F0CF" w14:textId="77777777" w:rsidR="00AE7C43" w:rsidRPr="00141E0B" w:rsidRDefault="00AE7C43" w:rsidP="00AE7C43">
      <w:pPr>
        <w:spacing w:after="0" w:line="256" w:lineRule="auto"/>
        <w:rPr>
          <w:rFonts w:eastAsia="Calibri"/>
          <w:sz w:val="16"/>
        </w:rPr>
      </w:pPr>
      <w:r w:rsidRPr="00141E0B">
        <w:rPr>
          <w:rFonts w:eastAsia="Calibri"/>
          <w:sz w:val="16"/>
        </w:rPr>
        <w:t>Food Security Is Critical to Our National Security</w:t>
      </w:r>
    </w:p>
    <w:p w14:paraId="5FAD20F2" w14:textId="77777777" w:rsidR="00AE7C43" w:rsidRPr="00141E0B" w:rsidRDefault="00AE7C43" w:rsidP="00AE7C43">
      <w:pPr>
        <w:spacing w:after="0" w:line="256" w:lineRule="auto"/>
        <w:rPr>
          <w:rFonts w:eastAsia="Calibri"/>
          <w:sz w:val="16"/>
        </w:rPr>
      </w:pPr>
      <w:r w:rsidRPr="00AA04B3">
        <w:rPr>
          <w:rFonts w:eastAsia="Calibri"/>
          <w:highlight w:val="yellow"/>
          <w:u w:val="single"/>
        </w:rPr>
        <w:t xml:space="preserve">The </w:t>
      </w:r>
      <w:r w:rsidRPr="00AA04B3">
        <w:rPr>
          <w:rFonts w:eastAsia="Calibri"/>
          <w:b/>
          <w:iCs/>
          <w:highlight w:val="yellow"/>
          <w:u w:val="single"/>
        </w:rPr>
        <w:t>U</w:t>
      </w:r>
      <w:r w:rsidRPr="00141E0B">
        <w:rPr>
          <w:rFonts w:eastAsia="Calibri"/>
          <w:u w:val="single"/>
        </w:rPr>
        <w:t xml:space="preserve">nited </w:t>
      </w:r>
      <w:r w:rsidRPr="00AA04B3">
        <w:rPr>
          <w:rFonts w:eastAsia="Calibri"/>
          <w:b/>
          <w:iCs/>
          <w:highlight w:val="yellow"/>
          <w:u w:val="single"/>
        </w:rPr>
        <w:t>S</w:t>
      </w:r>
      <w:r w:rsidRPr="00141E0B">
        <w:rPr>
          <w:rFonts w:eastAsia="Calibri"/>
          <w:u w:val="single"/>
        </w:rPr>
        <w:t xml:space="preserve">tates </w:t>
      </w:r>
      <w:r w:rsidRPr="00AA04B3">
        <w:rPr>
          <w:rFonts w:eastAsia="Calibri"/>
          <w:highlight w:val="yellow"/>
          <w:u w:val="single"/>
        </w:rPr>
        <w:t>faces</w:t>
      </w:r>
      <w:r w:rsidRPr="00141E0B">
        <w:rPr>
          <w:rFonts w:eastAsia="Calibri"/>
          <w:u w:val="single"/>
        </w:rPr>
        <w:t xml:space="preserve"> </w:t>
      </w:r>
      <w:r w:rsidRPr="00141E0B">
        <w:rPr>
          <w:rFonts w:eastAsia="Calibri"/>
          <w:b/>
          <w:iCs/>
          <w:u w:val="single"/>
        </w:rPr>
        <w:t>many threats</w:t>
      </w:r>
      <w:r w:rsidRPr="00141E0B">
        <w:rPr>
          <w:rFonts w:eastAsia="Calibri"/>
          <w:u w:val="single"/>
        </w:rPr>
        <w:t xml:space="preserve"> to</w:t>
      </w:r>
      <w:r w:rsidRPr="00141E0B">
        <w:rPr>
          <w:rFonts w:eastAsia="Calibri"/>
          <w:sz w:val="16"/>
        </w:rPr>
        <w:t xml:space="preserve"> our </w:t>
      </w:r>
      <w:r w:rsidRPr="00141E0B">
        <w:rPr>
          <w:rFonts w:eastAsia="Calibri"/>
          <w:u w:val="single"/>
        </w:rPr>
        <w:t xml:space="preserve">National Security. These threats include </w:t>
      </w:r>
      <w:r w:rsidRPr="00141E0B">
        <w:rPr>
          <w:rFonts w:eastAsia="Calibri"/>
          <w:b/>
          <w:iCs/>
          <w:u w:val="single"/>
        </w:rPr>
        <w:t xml:space="preserve">continuing </w:t>
      </w:r>
      <w:r w:rsidRPr="00AA04B3">
        <w:rPr>
          <w:rFonts w:eastAsia="Calibri"/>
          <w:b/>
          <w:iCs/>
          <w:highlight w:val="yellow"/>
          <w:u w:val="single"/>
        </w:rPr>
        <w:t>wars</w:t>
      </w:r>
      <w:r w:rsidRPr="00141E0B">
        <w:rPr>
          <w:rFonts w:eastAsia="Calibri"/>
          <w:u w:val="single"/>
        </w:rPr>
        <w:t xml:space="preserve"> with </w:t>
      </w:r>
      <w:r w:rsidRPr="00141E0B">
        <w:rPr>
          <w:rFonts w:eastAsia="Calibri"/>
          <w:b/>
          <w:iCs/>
          <w:u w:val="single"/>
        </w:rPr>
        <w:t>extremist elements</w:t>
      </w:r>
      <w:r w:rsidRPr="00141E0B">
        <w:rPr>
          <w:rFonts w:eastAsia="Calibri"/>
          <w:u w:val="single"/>
        </w:rPr>
        <w:t xml:space="preserve"> such as </w:t>
      </w:r>
      <w:r w:rsidRPr="00AA04B3">
        <w:rPr>
          <w:rFonts w:eastAsia="Calibri"/>
          <w:b/>
          <w:iCs/>
          <w:highlight w:val="yellow"/>
          <w:u w:val="single"/>
        </w:rPr>
        <w:t>ISIS</w:t>
      </w:r>
      <w:r w:rsidRPr="00141E0B">
        <w:rPr>
          <w:rFonts w:eastAsia="Calibri"/>
          <w:u w:val="single"/>
        </w:rPr>
        <w:t xml:space="preserve"> and</w:t>
      </w:r>
      <w:r w:rsidRPr="00141E0B">
        <w:rPr>
          <w:rFonts w:eastAsia="Calibri"/>
          <w:sz w:val="16"/>
        </w:rPr>
        <w:t xml:space="preserve"> potential wars with </w:t>
      </w:r>
      <w:r w:rsidRPr="00141E0B">
        <w:rPr>
          <w:rFonts w:eastAsia="Calibri"/>
          <w:u w:val="single"/>
        </w:rPr>
        <w:t xml:space="preserve">rogue state </w:t>
      </w:r>
      <w:r w:rsidRPr="00141E0B">
        <w:rPr>
          <w:rFonts w:eastAsia="Calibri"/>
          <w:b/>
          <w:iCs/>
          <w:u w:val="single"/>
        </w:rPr>
        <w:t xml:space="preserve">North </w:t>
      </w:r>
      <w:r w:rsidRPr="00AA04B3">
        <w:rPr>
          <w:rFonts w:eastAsia="Calibri"/>
          <w:b/>
          <w:iCs/>
          <w:highlight w:val="yellow"/>
          <w:u w:val="single"/>
        </w:rPr>
        <w:t>Korea</w:t>
      </w:r>
      <w:r w:rsidRPr="00141E0B">
        <w:rPr>
          <w:rFonts w:eastAsia="Calibri"/>
          <w:u w:val="single"/>
        </w:rPr>
        <w:t xml:space="preserve"> or regional </w:t>
      </w:r>
      <w:r w:rsidRPr="00AA04B3">
        <w:rPr>
          <w:rFonts w:eastAsia="Calibri"/>
          <w:b/>
          <w:iCs/>
          <w:highlight w:val="yellow"/>
          <w:u w:val="single"/>
        </w:rPr>
        <w:t>nuclear</w:t>
      </w:r>
      <w:r w:rsidRPr="00141E0B">
        <w:rPr>
          <w:rFonts w:eastAsia="Calibri"/>
          <w:u w:val="single"/>
        </w:rPr>
        <w:t xml:space="preserve"> power </w:t>
      </w:r>
      <w:r w:rsidRPr="00AA04B3">
        <w:rPr>
          <w:rFonts w:eastAsia="Calibri"/>
          <w:b/>
          <w:iCs/>
          <w:highlight w:val="yellow"/>
          <w:u w:val="single"/>
        </w:rPr>
        <w:t>Iran</w:t>
      </w:r>
      <w:r w:rsidRPr="00141E0B">
        <w:rPr>
          <w:rFonts w:eastAsia="Calibri"/>
          <w:u w:val="single"/>
        </w:rPr>
        <w:t xml:space="preserve">. The heated </w:t>
      </w:r>
      <w:r w:rsidRPr="00141E0B">
        <w:rPr>
          <w:rFonts w:eastAsia="Calibri"/>
          <w:b/>
          <w:iCs/>
          <w:u w:val="single"/>
        </w:rPr>
        <w:t>economic</w:t>
      </w:r>
      <w:r w:rsidRPr="00141E0B">
        <w:rPr>
          <w:rFonts w:eastAsia="Calibri"/>
          <w:u w:val="single"/>
        </w:rPr>
        <w:t xml:space="preserve"> and </w:t>
      </w:r>
      <w:r w:rsidRPr="00141E0B">
        <w:rPr>
          <w:rFonts w:eastAsia="Calibri"/>
          <w:b/>
          <w:iCs/>
          <w:u w:val="single"/>
        </w:rPr>
        <w:t xml:space="preserve">diplomatic </w:t>
      </w:r>
      <w:r w:rsidRPr="00AA04B3">
        <w:rPr>
          <w:rFonts w:eastAsia="Calibri"/>
          <w:b/>
          <w:iCs/>
          <w:highlight w:val="yellow"/>
          <w:u w:val="single"/>
        </w:rPr>
        <w:t>competition</w:t>
      </w:r>
      <w:r w:rsidRPr="00AA04B3">
        <w:rPr>
          <w:rFonts w:eastAsia="Calibri"/>
          <w:highlight w:val="yellow"/>
          <w:u w:val="single"/>
        </w:rPr>
        <w:t xml:space="preserve"> with </w:t>
      </w:r>
      <w:r w:rsidRPr="00AA04B3">
        <w:rPr>
          <w:rFonts w:eastAsia="Calibri"/>
          <w:b/>
          <w:iCs/>
          <w:highlight w:val="yellow"/>
          <w:u w:val="single"/>
        </w:rPr>
        <w:t>Russia</w:t>
      </w:r>
      <w:r w:rsidRPr="00AA04B3">
        <w:rPr>
          <w:rFonts w:eastAsia="Calibri"/>
          <w:highlight w:val="yellow"/>
          <w:u w:val="single"/>
        </w:rPr>
        <w:t xml:space="preserve"> and</w:t>
      </w:r>
      <w:r w:rsidRPr="00141E0B">
        <w:rPr>
          <w:rFonts w:eastAsia="Calibri"/>
          <w:u w:val="single"/>
        </w:rPr>
        <w:t xml:space="preserve"> a </w:t>
      </w:r>
      <w:r w:rsidRPr="00141E0B">
        <w:rPr>
          <w:rFonts w:eastAsia="Calibri"/>
          <w:b/>
          <w:iCs/>
          <w:u w:val="single"/>
        </w:rPr>
        <w:t xml:space="preserve">surging </w:t>
      </w:r>
      <w:r w:rsidRPr="00AA04B3">
        <w:rPr>
          <w:rFonts w:eastAsia="Calibri"/>
          <w:b/>
          <w:iCs/>
          <w:highlight w:val="yellow"/>
          <w:u w:val="single"/>
        </w:rPr>
        <w:t>China</w:t>
      </w:r>
      <w:r w:rsidRPr="00AA04B3">
        <w:rPr>
          <w:rFonts w:eastAsia="Calibri"/>
          <w:highlight w:val="yellow"/>
          <w:u w:val="single"/>
        </w:rPr>
        <w:t xml:space="preserve"> could </w:t>
      </w:r>
      <w:r w:rsidRPr="00AA04B3">
        <w:rPr>
          <w:rFonts w:eastAsia="Calibri"/>
          <w:b/>
          <w:iCs/>
          <w:highlight w:val="yellow"/>
          <w:u w:val="single"/>
        </w:rPr>
        <w:t>spiral</w:t>
      </w:r>
      <w:r w:rsidRPr="00141E0B">
        <w:rPr>
          <w:rFonts w:eastAsia="Calibri"/>
          <w:b/>
          <w:iCs/>
          <w:u w:val="single"/>
        </w:rPr>
        <w:t xml:space="preserve"> out of control</w:t>
      </w:r>
      <w:r w:rsidRPr="00141E0B">
        <w:rPr>
          <w:rFonts w:eastAsia="Calibri"/>
          <w:sz w:val="16"/>
        </w:rPr>
        <w:t xml:space="preserve">. Concurrently, </w:t>
      </w:r>
      <w:r w:rsidRPr="00141E0B">
        <w:rPr>
          <w:rFonts w:eastAsia="Calibri"/>
          <w:u w:val="single"/>
        </w:rPr>
        <w:t xml:space="preserve">we face </w:t>
      </w:r>
      <w:r w:rsidRPr="00AA04B3">
        <w:rPr>
          <w:rFonts w:eastAsia="Calibri"/>
          <w:highlight w:val="yellow"/>
          <w:u w:val="single"/>
        </w:rPr>
        <w:t>threats to our</w:t>
      </w:r>
      <w:r w:rsidRPr="00141E0B">
        <w:rPr>
          <w:rFonts w:eastAsia="Calibri"/>
          <w:u w:val="single"/>
        </w:rPr>
        <w:t xml:space="preserve"> </w:t>
      </w:r>
      <w:r w:rsidRPr="00141E0B">
        <w:rPr>
          <w:rFonts w:eastAsia="Calibri"/>
          <w:b/>
          <w:iCs/>
          <w:u w:val="single"/>
        </w:rPr>
        <w:t xml:space="preserve">future </w:t>
      </w:r>
      <w:r w:rsidRPr="00AA04B3">
        <w:rPr>
          <w:rFonts w:eastAsia="Calibri"/>
          <w:b/>
          <w:iCs/>
          <w:highlight w:val="yellow"/>
          <w:u w:val="single"/>
        </w:rPr>
        <w:t>security</w:t>
      </w:r>
      <w:r w:rsidRPr="00AA04B3">
        <w:rPr>
          <w:rFonts w:eastAsia="Calibri"/>
          <w:highlight w:val="yellow"/>
          <w:u w:val="single"/>
        </w:rPr>
        <w:t xml:space="preserve"> posed by</w:t>
      </w:r>
      <w:r w:rsidRPr="00141E0B">
        <w:rPr>
          <w:rFonts w:eastAsia="Calibri"/>
          <w:u w:val="single"/>
        </w:rPr>
        <w:t xml:space="preserve"> growing </w:t>
      </w:r>
      <w:r w:rsidRPr="00141E0B">
        <w:rPr>
          <w:rFonts w:eastAsia="Calibri"/>
          <w:b/>
          <w:iCs/>
          <w:u w:val="single"/>
        </w:rPr>
        <w:t xml:space="preserve">civil </w:t>
      </w:r>
      <w:r w:rsidRPr="00AA04B3">
        <w:rPr>
          <w:rFonts w:eastAsia="Calibri"/>
          <w:b/>
          <w:iCs/>
          <w:highlight w:val="yellow"/>
          <w:u w:val="single"/>
        </w:rPr>
        <w:t>strife</w:t>
      </w:r>
      <w:r w:rsidRPr="00AA04B3">
        <w:rPr>
          <w:rFonts w:eastAsia="Calibri"/>
          <w:highlight w:val="yellow"/>
          <w:u w:val="single"/>
        </w:rPr>
        <w:t xml:space="preserve">, </w:t>
      </w:r>
      <w:r w:rsidRPr="00AA04B3">
        <w:rPr>
          <w:rFonts w:eastAsia="Calibri"/>
          <w:b/>
          <w:iCs/>
          <w:highlight w:val="yellow"/>
          <w:u w:val="single"/>
        </w:rPr>
        <w:t>famine</w:t>
      </w:r>
      <w:r w:rsidRPr="00AA04B3">
        <w:rPr>
          <w:rFonts w:eastAsia="Calibri"/>
          <w:highlight w:val="yellow"/>
          <w:u w:val="single"/>
        </w:rPr>
        <w:t xml:space="preserve">, </w:t>
      </w:r>
      <w:r w:rsidRPr="00141E0B">
        <w:rPr>
          <w:rFonts w:eastAsia="Calibri"/>
          <w:sz w:val="16"/>
          <w:szCs w:val="14"/>
        </w:rPr>
        <w:t>and refugee and migration challenges which</w:t>
      </w:r>
      <w:r w:rsidRPr="00141E0B">
        <w:rPr>
          <w:rFonts w:eastAsia="Calibri"/>
          <w:sz w:val="14"/>
          <w:szCs w:val="14"/>
          <w:u w:val="single"/>
        </w:rPr>
        <w:t xml:space="preserve"> </w:t>
      </w:r>
      <w:r w:rsidRPr="00AA04B3">
        <w:rPr>
          <w:rFonts w:eastAsia="Calibri"/>
          <w:highlight w:val="yellow"/>
          <w:u w:val="single"/>
        </w:rPr>
        <w:t xml:space="preserve">create </w:t>
      </w:r>
      <w:r w:rsidRPr="00AA04B3">
        <w:rPr>
          <w:rFonts w:eastAsia="Calibri"/>
          <w:b/>
          <w:iCs/>
          <w:highlight w:val="yellow"/>
          <w:u w:val="single"/>
        </w:rPr>
        <w:t>incubators</w:t>
      </w:r>
      <w:r w:rsidRPr="00AA04B3">
        <w:rPr>
          <w:rFonts w:eastAsia="Calibri"/>
          <w:highlight w:val="yellow"/>
          <w:u w:val="single"/>
        </w:rPr>
        <w:t xml:space="preserve"> for extremist</w:t>
      </w:r>
      <w:r w:rsidRPr="00141E0B">
        <w:rPr>
          <w:rFonts w:eastAsia="Calibri"/>
          <w:u w:val="single"/>
        </w:rPr>
        <w:t xml:space="preserve"> and anti-American government </w:t>
      </w:r>
      <w:r w:rsidRPr="00AA04B3">
        <w:rPr>
          <w:rFonts w:eastAsia="Calibri"/>
          <w:highlight w:val="yellow"/>
          <w:u w:val="single"/>
        </w:rPr>
        <w:t>factions</w:t>
      </w:r>
      <w:r w:rsidRPr="00141E0B">
        <w:rPr>
          <w:rFonts w:eastAsia="Calibri"/>
          <w:sz w:val="16"/>
        </w:rPr>
        <w:t>. Our response cannot be one dimensional but instead must be nuanced and comprehensive, employing “hard” as well as “soft” power in a National Security Strategy combining all elements of National Power, including a Food Security Strategy.</w:t>
      </w:r>
    </w:p>
    <w:p w14:paraId="0FD5C566" w14:textId="77777777" w:rsidR="00AE7C43" w:rsidRPr="00141E0B" w:rsidRDefault="00AE7C43" w:rsidP="00AE7C43">
      <w:pPr>
        <w:spacing w:after="0" w:line="256" w:lineRule="auto"/>
        <w:rPr>
          <w:rFonts w:eastAsia="Calibri"/>
          <w:sz w:val="16"/>
        </w:rPr>
      </w:pPr>
      <w:r w:rsidRPr="00141E0B">
        <w:rPr>
          <w:rFonts w:eastAsia="Calibri"/>
          <w:sz w:val="16"/>
        </w:rPr>
        <w:t xml:space="preserve">An American </w:t>
      </w:r>
      <w:r w:rsidRPr="00AA04B3">
        <w:rPr>
          <w:rFonts w:eastAsia="Calibri"/>
          <w:highlight w:val="yellow"/>
          <w:u w:val="single"/>
        </w:rPr>
        <w:t>Food</w:t>
      </w:r>
      <w:r w:rsidRPr="00141E0B">
        <w:rPr>
          <w:rFonts w:eastAsia="Calibri"/>
          <w:u w:val="single"/>
        </w:rPr>
        <w:t xml:space="preserve"> Security</w:t>
      </w:r>
      <w:r w:rsidRPr="00141E0B">
        <w:rPr>
          <w:rFonts w:eastAsia="Calibri"/>
          <w:sz w:val="16"/>
        </w:rPr>
        <w:t xml:space="preserve"> Strategy </w:t>
      </w:r>
      <w:r w:rsidRPr="00AA04B3">
        <w:rPr>
          <w:rFonts w:eastAsia="Calibri"/>
          <w:highlight w:val="yellow"/>
          <w:u w:val="single"/>
        </w:rPr>
        <w:t>is</w:t>
      </w:r>
      <w:r w:rsidRPr="00141E0B">
        <w:rPr>
          <w:rFonts w:eastAsia="Calibri"/>
          <w:sz w:val="16"/>
        </w:rPr>
        <w:t xml:space="preserve"> an </w:t>
      </w:r>
      <w:r w:rsidRPr="00AA04B3">
        <w:rPr>
          <w:rFonts w:eastAsia="Calibri"/>
          <w:b/>
          <w:iCs/>
          <w:highlight w:val="yellow"/>
          <w:u w:val="single"/>
        </w:rPr>
        <w:t>imperative</w:t>
      </w:r>
      <w:r w:rsidRPr="00141E0B">
        <w:rPr>
          <w:rFonts w:eastAsia="Calibri"/>
          <w:sz w:val="16"/>
        </w:rPr>
        <w:t xml:space="preserve"> factor </w:t>
      </w:r>
      <w:r w:rsidRPr="00141E0B">
        <w:rPr>
          <w:rFonts w:eastAsia="Calibri"/>
          <w:u w:val="single"/>
        </w:rPr>
        <w:t xml:space="preserve">in </w:t>
      </w:r>
      <w:r w:rsidRPr="00141E0B">
        <w:rPr>
          <w:rFonts w:eastAsia="Calibri"/>
          <w:b/>
          <w:iCs/>
          <w:u w:val="single"/>
        </w:rPr>
        <w:t>reducing</w:t>
      </w:r>
      <w:r w:rsidRPr="00141E0B">
        <w:rPr>
          <w:rFonts w:eastAsia="Calibri"/>
          <w:u w:val="single"/>
        </w:rPr>
        <w:t xml:space="preserve"> the </w:t>
      </w:r>
      <w:r w:rsidRPr="00141E0B">
        <w:rPr>
          <w:rFonts w:eastAsia="Calibri"/>
          <w:b/>
          <w:iCs/>
          <w:u w:val="single"/>
        </w:rPr>
        <w:t>multiple threats</w:t>
      </w:r>
      <w:r w:rsidRPr="00141E0B">
        <w:rPr>
          <w:rFonts w:eastAsia="Calibri"/>
          <w:u w:val="single"/>
        </w:rPr>
        <w:t xml:space="preserve"> impacting our</w:t>
      </w:r>
      <w:r w:rsidRPr="00141E0B">
        <w:rPr>
          <w:rFonts w:eastAsia="Calibri"/>
          <w:sz w:val="16"/>
        </w:rPr>
        <w:t xml:space="preserve"> </w:t>
      </w:r>
      <w:proofErr w:type="gramStart"/>
      <w:r w:rsidRPr="00141E0B">
        <w:rPr>
          <w:rFonts w:eastAsia="Calibri"/>
          <w:sz w:val="16"/>
        </w:rPr>
        <w:t>National</w:t>
      </w:r>
      <w:proofErr w:type="gramEnd"/>
      <w:r w:rsidRPr="00141E0B">
        <w:rPr>
          <w:rFonts w:eastAsia="Calibri"/>
          <w:sz w:val="16"/>
        </w:rPr>
        <w:t xml:space="preserve"> </w:t>
      </w:r>
      <w:r w:rsidRPr="00141E0B">
        <w:rPr>
          <w:rFonts w:eastAsia="Calibri"/>
          <w:u w:val="single"/>
        </w:rPr>
        <w:t xml:space="preserve">wellbeing. Recent history has shown that </w:t>
      </w:r>
      <w:r w:rsidRPr="00AA04B3">
        <w:rPr>
          <w:rFonts w:eastAsia="Calibri"/>
          <w:b/>
          <w:iCs/>
          <w:highlight w:val="yellow"/>
          <w:u w:val="single"/>
        </w:rPr>
        <w:t>reliable</w:t>
      </w:r>
      <w:r w:rsidRPr="00141E0B">
        <w:rPr>
          <w:rFonts w:eastAsia="Calibri"/>
          <w:b/>
          <w:iCs/>
          <w:u w:val="single"/>
        </w:rPr>
        <w:t xml:space="preserve"> food </w:t>
      </w:r>
      <w:r w:rsidRPr="00AA04B3">
        <w:rPr>
          <w:rFonts w:eastAsia="Calibri"/>
          <w:b/>
          <w:iCs/>
          <w:highlight w:val="yellow"/>
          <w:u w:val="single"/>
        </w:rPr>
        <w:t>supplies</w:t>
      </w:r>
      <w:r w:rsidRPr="00AA04B3">
        <w:rPr>
          <w:rFonts w:eastAsia="Calibri"/>
          <w:highlight w:val="yellow"/>
          <w:u w:val="single"/>
        </w:rPr>
        <w:t xml:space="preserve"> and</w:t>
      </w:r>
      <w:r w:rsidRPr="00141E0B">
        <w:rPr>
          <w:rFonts w:eastAsia="Calibri"/>
          <w:u w:val="single"/>
        </w:rPr>
        <w:t xml:space="preserve"> </w:t>
      </w:r>
      <w:r w:rsidRPr="00141E0B">
        <w:rPr>
          <w:rFonts w:eastAsia="Calibri"/>
          <w:b/>
          <w:iCs/>
          <w:u w:val="single"/>
        </w:rPr>
        <w:t xml:space="preserve">stable </w:t>
      </w:r>
      <w:r w:rsidRPr="00AA04B3">
        <w:rPr>
          <w:rFonts w:eastAsia="Calibri"/>
          <w:b/>
          <w:iCs/>
          <w:highlight w:val="yellow"/>
          <w:u w:val="single"/>
        </w:rPr>
        <w:t>prices</w:t>
      </w:r>
      <w:r w:rsidRPr="00AA04B3">
        <w:rPr>
          <w:rFonts w:eastAsia="Calibri"/>
          <w:highlight w:val="yellow"/>
          <w:u w:val="single"/>
        </w:rPr>
        <w:t xml:space="preserve"> produce</w:t>
      </w:r>
      <w:r w:rsidRPr="00141E0B">
        <w:rPr>
          <w:rFonts w:eastAsia="Calibri"/>
          <w:u w:val="single"/>
        </w:rPr>
        <w:t xml:space="preserve"> more </w:t>
      </w:r>
      <w:r w:rsidRPr="00AA04B3">
        <w:rPr>
          <w:rFonts w:eastAsia="Calibri"/>
          <w:highlight w:val="yellow"/>
          <w:u w:val="single"/>
        </w:rPr>
        <w:t>stable</w:t>
      </w:r>
      <w:r w:rsidRPr="00141E0B">
        <w:rPr>
          <w:rFonts w:eastAsia="Calibri"/>
          <w:u w:val="single"/>
        </w:rPr>
        <w:t xml:space="preserve"> and secure </w:t>
      </w:r>
      <w:r w:rsidRPr="00AA04B3">
        <w:rPr>
          <w:rFonts w:eastAsia="Calibri"/>
          <w:highlight w:val="yellow"/>
          <w:u w:val="single"/>
        </w:rPr>
        <w:t>countries</w:t>
      </w:r>
      <w:r w:rsidRPr="00141E0B">
        <w:rPr>
          <w:rFonts w:eastAsia="Calibri"/>
          <w:sz w:val="16"/>
        </w:rPr>
        <w:t xml:space="preserve">. Conversely, </w:t>
      </w:r>
      <w:r w:rsidRPr="00141E0B">
        <w:rPr>
          <w:rFonts w:eastAsia="Calibri"/>
          <w:u w:val="single"/>
        </w:rPr>
        <w:t xml:space="preserve">food </w:t>
      </w:r>
      <w:r w:rsidRPr="00AA04B3">
        <w:rPr>
          <w:rFonts w:eastAsia="Calibri"/>
          <w:highlight w:val="yellow"/>
          <w:u w:val="single"/>
        </w:rPr>
        <w:t>insecurity</w:t>
      </w:r>
      <w:r w:rsidRPr="00141E0B">
        <w:rPr>
          <w:rFonts w:eastAsia="Calibri"/>
          <w:sz w:val="16"/>
        </w:rPr>
        <w:t xml:space="preserve">, particularly in poorer countries, </w:t>
      </w:r>
      <w:r w:rsidRPr="00141E0B">
        <w:rPr>
          <w:rFonts w:eastAsia="Calibri"/>
          <w:u w:val="single"/>
        </w:rPr>
        <w:t xml:space="preserve">can </w:t>
      </w:r>
      <w:r w:rsidRPr="00AA04B3">
        <w:rPr>
          <w:rFonts w:eastAsia="Calibri"/>
          <w:highlight w:val="yellow"/>
          <w:u w:val="single"/>
        </w:rPr>
        <w:t xml:space="preserve">lead to </w:t>
      </w:r>
      <w:r w:rsidRPr="00AA04B3">
        <w:rPr>
          <w:rFonts w:eastAsia="Calibri"/>
          <w:b/>
          <w:iCs/>
          <w:highlight w:val="yellow"/>
          <w:u w:val="single"/>
        </w:rPr>
        <w:t>instability</w:t>
      </w:r>
      <w:r w:rsidRPr="00141E0B">
        <w:rPr>
          <w:rFonts w:eastAsia="Calibri"/>
          <w:u w:val="single"/>
        </w:rPr>
        <w:t xml:space="preserve">, </w:t>
      </w:r>
      <w:r w:rsidRPr="00141E0B">
        <w:rPr>
          <w:rFonts w:eastAsia="Calibri"/>
          <w:b/>
          <w:iCs/>
          <w:u w:val="single"/>
        </w:rPr>
        <w:t>unrest</w:t>
      </w:r>
      <w:r w:rsidRPr="00141E0B">
        <w:rPr>
          <w:rFonts w:eastAsia="Calibri"/>
          <w:u w:val="single"/>
        </w:rPr>
        <w:t xml:space="preserve">, and </w:t>
      </w:r>
      <w:r w:rsidRPr="00141E0B">
        <w:rPr>
          <w:rFonts w:eastAsia="Calibri"/>
          <w:b/>
          <w:iCs/>
          <w:u w:val="single"/>
        </w:rPr>
        <w:t>violence</w:t>
      </w:r>
      <w:r w:rsidRPr="00141E0B">
        <w:rPr>
          <w:rFonts w:eastAsia="Calibri"/>
          <w:u w:val="single"/>
        </w:rPr>
        <w:t xml:space="preserve">. </w:t>
      </w:r>
      <w:r w:rsidRPr="00141E0B">
        <w:rPr>
          <w:rFonts w:eastAsia="Calibri"/>
          <w:sz w:val="16"/>
          <w:szCs w:val="12"/>
        </w:rPr>
        <w:t>Food insecurity drives mass migration around the world from the Middle East, to Africa, to Southeast Asia, destabilizing neighboring populations,</w:t>
      </w:r>
      <w:r w:rsidRPr="00141E0B">
        <w:rPr>
          <w:rFonts w:eastAsia="Calibri"/>
          <w:sz w:val="12"/>
          <w:szCs w:val="12"/>
          <w:u w:val="single"/>
        </w:rPr>
        <w:t xml:space="preserve"> </w:t>
      </w:r>
      <w:r w:rsidRPr="00AA04B3">
        <w:rPr>
          <w:rFonts w:eastAsia="Calibri"/>
          <w:b/>
          <w:iCs/>
          <w:highlight w:val="yellow"/>
          <w:u w:val="single"/>
        </w:rPr>
        <w:t>generating conflicts</w:t>
      </w:r>
      <w:r w:rsidRPr="00141E0B">
        <w:rPr>
          <w:rFonts w:eastAsia="Calibri"/>
          <w:u w:val="single"/>
        </w:rPr>
        <w:t>, and threatening our own security by disrupting</w:t>
      </w:r>
      <w:r w:rsidRPr="00141E0B">
        <w:rPr>
          <w:rFonts w:eastAsia="Calibri"/>
          <w:sz w:val="16"/>
        </w:rPr>
        <w:t xml:space="preserve"> our </w:t>
      </w:r>
      <w:r w:rsidRPr="00141E0B">
        <w:rPr>
          <w:rFonts w:eastAsia="Calibri"/>
          <w:u w:val="single"/>
        </w:rPr>
        <w:t xml:space="preserve">economic, military, and diplomatic relationships. </w:t>
      </w:r>
      <w:proofErr w:type="gramStart"/>
      <w:r w:rsidRPr="00141E0B">
        <w:rPr>
          <w:rFonts w:eastAsia="Calibri"/>
          <w:u w:val="single"/>
        </w:rPr>
        <w:t xml:space="preserve">Food </w:t>
      </w:r>
      <w:r w:rsidRPr="00141E0B">
        <w:rPr>
          <w:rFonts w:eastAsia="Calibri"/>
          <w:b/>
          <w:iCs/>
          <w:u w:val="single"/>
        </w:rPr>
        <w:t>system</w:t>
      </w:r>
      <w:proofErr w:type="gramEnd"/>
      <w:r w:rsidRPr="00141E0B">
        <w:rPr>
          <w:rFonts w:eastAsia="Calibri"/>
          <w:b/>
          <w:iCs/>
          <w:u w:val="single"/>
        </w:rPr>
        <w:t xml:space="preserve"> shocks</w:t>
      </w:r>
      <w:r w:rsidRPr="00141E0B">
        <w:rPr>
          <w:rFonts w:eastAsia="Calibri"/>
          <w:u w:val="single"/>
        </w:rPr>
        <w:t xml:space="preserve"> from</w:t>
      </w:r>
      <w:r w:rsidRPr="00141E0B">
        <w:rPr>
          <w:rFonts w:eastAsia="Calibri"/>
          <w:sz w:val="16"/>
        </w:rPr>
        <w:t xml:space="preserve"> extreme food-</w:t>
      </w:r>
      <w:r w:rsidRPr="00141E0B">
        <w:rPr>
          <w:rFonts w:eastAsia="Calibri"/>
          <w:u w:val="single"/>
        </w:rPr>
        <w:t>price volatility can be correlated with</w:t>
      </w:r>
      <w:r w:rsidRPr="00141E0B">
        <w:rPr>
          <w:rFonts w:eastAsia="Calibri"/>
          <w:sz w:val="16"/>
        </w:rPr>
        <w:t xml:space="preserve"> protests and </w:t>
      </w:r>
      <w:r w:rsidRPr="00141E0B">
        <w:rPr>
          <w:rFonts w:eastAsia="Calibri"/>
          <w:u w:val="single"/>
        </w:rPr>
        <w:t>riots</w:t>
      </w:r>
      <w:r w:rsidRPr="00141E0B">
        <w:rPr>
          <w:rFonts w:eastAsia="Calibri"/>
          <w:sz w:val="16"/>
        </w:rPr>
        <w:t xml:space="preserve">. Food price related </w:t>
      </w:r>
      <w:r w:rsidRPr="00141E0B">
        <w:rPr>
          <w:rFonts w:eastAsia="Calibri"/>
          <w:u w:val="single"/>
        </w:rPr>
        <w:t xml:space="preserve">protests </w:t>
      </w:r>
      <w:r w:rsidRPr="00141E0B">
        <w:rPr>
          <w:rFonts w:eastAsia="Calibri"/>
          <w:b/>
          <w:iCs/>
          <w:u w:val="single"/>
        </w:rPr>
        <w:t>toppled</w:t>
      </w:r>
      <w:r w:rsidRPr="00141E0B">
        <w:rPr>
          <w:rFonts w:eastAsia="Calibri"/>
          <w:u w:val="single"/>
        </w:rPr>
        <w:t xml:space="preserve"> governments in </w:t>
      </w:r>
      <w:r w:rsidRPr="00141E0B">
        <w:rPr>
          <w:rFonts w:eastAsia="Calibri"/>
          <w:b/>
          <w:iCs/>
          <w:u w:val="single"/>
        </w:rPr>
        <w:t>Haiti</w:t>
      </w:r>
      <w:r w:rsidRPr="00141E0B">
        <w:rPr>
          <w:rFonts w:eastAsia="Calibri"/>
          <w:u w:val="single"/>
        </w:rPr>
        <w:t xml:space="preserve"> and </w:t>
      </w:r>
      <w:r w:rsidRPr="00141E0B">
        <w:rPr>
          <w:rFonts w:eastAsia="Calibri"/>
          <w:b/>
          <w:iCs/>
          <w:u w:val="single"/>
        </w:rPr>
        <w:t>Madagascar</w:t>
      </w:r>
      <w:r w:rsidRPr="00141E0B">
        <w:rPr>
          <w:rFonts w:eastAsia="Calibri"/>
          <w:sz w:val="16"/>
        </w:rPr>
        <w:t xml:space="preserve"> in 2007 and 2008. In 2010 </w:t>
      </w:r>
      <w:r w:rsidRPr="00141E0B">
        <w:rPr>
          <w:rFonts w:eastAsia="Calibri"/>
          <w:u w:val="single"/>
        </w:rPr>
        <w:t>and</w:t>
      </w:r>
      <w:r w:rsidRPr="00141E0B">
        <w:rPr>
          <w:rFonts w:eastAsia="Calibri"/>
          <w:sz w:val="16"/>
        </w:rPr>
        <w:t xml:space="preserve"> in 2011, food prices and grievances related to food policy were </w:t>
      </w:r>
      <w:r w:rsidRPr="00141E0B">
        <w:rPr>
          <w:rFonts w:eastAsia="Calibri"/>
          <w:u w:val="single"/>
        </w:rPr>
        <w:t xml:space="preserve">one of the major drivers of the </w:t>
      </w:r>
      <w:r w:rsidRPr="00141E0B">
        <w:rPr>
          <w:rFonts w:eastAsia="Calibri"/>
          <w:b/>
          <w:iCs/>
          <w:u w:val="single"/>
        </w:rPr>
        <w:t>Arab Spring</w:t>
      </w:r>
      <w:r w:rsidRPr="00141E0B">
        <w:rPr>
          <w:rFonts w:eastAsia="Calibri"/>
          <w:u w:val="single"/>
        </w:rPr>
        <w:t xml:space="preserve"> uprisings</w:t>
      </w:r>
      <w:r w:rsidRPr="00141E0B">
        <w:rPr>
          <w:rFonts w:eastAsia="Calibri"/>
          <w:sz w:val="16"/>
        </w:rPr>
        <w:t>.</w:t>
      </w:r>
    </w:p>
    <w:p w14:paraId="17029999" w14:textId="77777777" w:rsidR="00AE7C43" w:rsidRPr="00141E0B" w:rsidRDefault="00AE7C43" w:rsidP="00AE7C43">
      <w:pPr>
        <w:spacing w:after="0" w:line="256" w:lineRule="auto"/>
        <w:rPr>
          <w:rFonts w:eastAsia="Calibri"/>
          <w:sz w:val="16"/>
        </w:rPr>
      </w:pPr>
      <w:r w:rsidRPr="00141E0B">
        <w:rPr>
          <w:rFonts w:eastAsia="Calibri"/>
          <w:sz w:val="16"/>
        </w:rPr>
        <w:t>These conclusions are based on my decades of experience while serving as a Marine around the world and from a lifetime as a steward of the soil on my family farm in Tennessee. I see food security strategy in military terms as either being “defensive” or “offensive”. “Defensive” includes those actions we take to protect our agricultural infrastructure including crops, livestock and the food chain here in the United States. Conversely, the “Offensive” side of food security takes the initiative to deal with food security issues overseas and this is where I will spend most of my time today.</w:t>
      </w:r>
    </w:p>
    <w:p w14:paraId="59CB3741" w14:textId="77777777" w:rsidR="00AE7C43" w:rsidRPr="00141E0B" w:rsidRDefault="00AE7C43" w:rsidP="00AE7C43">
      <w:pPr>
        <w:spacing w:after="0" w:line="256" w:lineRule="auto"/>
        <w:rPr>
          <w:rFonts w:eastAsia="Calibri"/>
          <w:sz w:val="16"/>
        </w:rPr>
      </w:pPr>
      <w:r w:rsidRPr="00141E0B">
        <w:rPr>
          <w:rFonts w:eastAsia="Calibri"/>
          <w:u w:val="single"/>
        </w:rPr>
        <w:t>There is a good reason for</w:t>
      </w:r>
      <w:r w:rsidRPr="00141E0B">
        <w:rPr>
          <w:rFonts w:eastAsia="Calibri"/>
          <w:sz w:val="16"/>
        </w:rPr>
        <w:t xml:space="preserve"> our </w:t>
      </w:r>
      <w:r w:rsidRPr="00141E0B">
        <w:rPr>
          <w:rFonts w:eastAsia="Calibri"/>
          <w:u w:val="single"/>
        </w:rPr>
        <w:t>success</w:t>
      </w:r>
      <w:r w:rsidRPr="00141E0B">
        <w:rPr>
          <w:rFonts w:eastAsia="Calibri"/>
          <w:sz w:val="16"/>
        </w:rPr>
        <w:t xml:space="preserve"> on the “defensive” here at home in </w:t>
      </w:r>
      <w:r w:rsidRPr="00141E0B">
        <w:rPr>
          <w:rFonts w:eastAsia="Calibri"/>
          <w:u w:val="single"/>
        </w:rPr>
        <w:t>ensuring our own food security</w:t>
      </w:r>
      <w:r w:rsidRPr="00141E0B">
        <w:rPr>
          <w:rFonts w:eastAsia="Calibri"/>
          <w:sz w:val="16"/>
        </w:rPr>
        <w:t xml:space="preserve">. As my good friend and former Tennessee Deputy Agriculture Commissioner Louis Buck points out to me, </w:t>
      </w:r>
      <w:r w:rsidRPr="00AA04B3">
        <w:rPr>
          <w:rFonts w:eastAsia="Calibri"/>
          <w:highlight w:val="yellow"/>
          <w:u w:val="single"/>
        </w:rPr>
        <w:t>American ag</w:t>
      </w:r>
      <w:r w:rsidRPr="00141E0B">
        <w:rPr>
          <w:rFonts w:eastAsia="Calibri"/>
          <w:u w:val="single"/>
        </w:rPr>
        <w:t xml:space="preserve">riculture </w:t>
      </w:r>
      <w:r w:rsidRPr="00AA04B3">
        <w:rPr>
          <w:rFonts w:eastAsia="Calibri"/>
          <w:highlight w:val="yellow"/>
          <w:u w:val="single"/>
        </w:rPr>
        <w:t xml:space="preserve">has </w:t>
      </w:r>
      <w:r w:rsidRPr="00AA04B3">
        <w:rPr>
          <w:rFonts w:eastAsia="Calibri"/>
          <w:b/>
          <w:iCs/>
          <w:highlight w:val="yellow"/>
          <w:u w:val="single"/>
        </w:rPr>
        <w:t>always</w:t>
      </w:r>
      <w:r w:rsidRPr="00AA04B3">
        <w:rPr>
          <w:rFonts w:eastAsia="Calibri"/>
          <w:highlight w:val="yellow"/>
          <w:u w:val="single"/>
        </w:rPr>
        <w:t xml:space="preserve"> been</w:t>
      </w:r>
      <w:r w:rsidRPr="00141E0B">
        <w:rPr>
          <w:rFonts w:eastAsia="Calibri"/>
          <w:u w:val="single"/>
        </w:rPr>
        <w:t xml:space="preserve"> about public/private enterprise</w:t>
      </w:r>
      <w:r w:rsidRPr="00141E0B">
        <w:rPr>
          <w:rFonts w:eastAsia="Calibri"/>
          <w:sz w:val="16"/>
        </w:rPr>
        <w:t xml:space="preserve">. The Morrill Act of 1862 – showing our Country’s foresight and confidence in the future even in the dark days of our Civil War – created our Land Grant University model of teaching, research and extension. And equally importantly, </w:t>
      </w:r>
      <w:r w:rsidRPr="00141E0B">
        <w:rPr>
          <w:rFonts w:eastAsia="Calibri"/>
          <w:u w:val="single"/>
        </w:rPr>
        <w:t xml:space="preserve">we have </w:t>
      </w:r>
      <w:r w:rsidRPr="00AA04B3">
        <w:rPr>
          <w:rFonts w:eastAsia="Calibri"/>
          <w:highlight w:val="yellow"/>
          <w:u w:val="single"/>
        </w:rPr>
        <w:t>a</w:t>
      </w:r>
      <w:r w:rsidRPr="00141E0B">
        <w:rPr>
          <w:rFonts w:eastAsia="Calibri"/>
          <w:u w:val="single"/>
        </w:rPr>
        <w:t xml:space="preserve"> </w:t>
      </w:r>
      <w:r w:rsidRPr="00141E0B">
        <w:rPr>
          <w:rFonts w:eastAsia="Calibri"/>
          <w:b/>
          <w:iCs/>
          <w:u w:val="single"/>
        </w:rPr>
        <w:t xml:space="preserve">private </w:t>
      </w:r>
      <w:r w:rsidRPr="00AA04B3">
        <w:rPr>
          <w:rFonts w:eastAsia="Calibri"/>
          <w:b/>
          <w:iCs/>
          <w:highlight w:val="yellow"/>
          <w:u w:val="single"/>
        </w:rPr>
        <w:t>sector</w:t>
      </w:r>
      <w:r w:rsidRPr="00AA04B3">
        <w:rPr>
          <w:rFonts w:eastAsia="Calibri"/>
          <w:highlight w:val="yellow"/>
          <w:u w:val="single"/>
        </w:rPr>
        <w:t xml:space="preserve"> that values</w:t>
      </w:r>
      <w:r w:rsidRPr="00141E0B">
        <w:rPr>
          <w:rFonts w:eastAsia="Calibri"/>
          <w:u w:val="single"/>
        </w:rPr>
        <w:t xml:space="preserve"> </w:t>
      </w:r>
      <w:r w:rsidRPr="00141E0B">
        <w:rPr>
          <w:rFonts w:eastAsia="Calibri"/>
          <w:b/>
          <w:iCs/>
          <w:u w:val="single"/>
        </w:rPr>
        <w:t xml:space="preserve">individual </w:t>
      </w:r>
      <w:r w:rsidRPr="00AA04B3">
        <w:rPr>
          <w:rFonts w:eastAsia="Calibri"/>
          <w:b/>
          <w:iCs/>
          <w:highlight w:val="yellow"/>
          <w:u w:val="single"/>
        </w:rPr>
        <w:t>initiative</w:t>
      </w:r>
      <w:r w:rsidRPr="00AA04B3">
        <w:rPr>
          <w:rFonts w:eastAsia="Calibri"/>
          <w:highlight w:val="yellow"/>
          <w:u w:val="single"/>
        </w:rPr>
        <w:t>, unleashing</w:t>
      </w:r>
      <w:r w:rsidRPr="00141E0B">
        <w:rPr>
          <w:rFonts w:eastAsia="Calibri"/>
          <w:u w:val="single"/>
        </w:rPr>
        <w:t xml:space="preserve"> an </w:t>
      </w:r>
      <w:r w:rsidRPr="00141E0B">
        <w:rPr>
          <w:rFonts w:eastAsia="Calibri"/>
          <w:b/>
          <w:iCs/>
          <w:u w:val="single"/>
        </w:rPr>
        <w:t xml:space="preserve">unparalleled </w:t>
      </w:r>
      <w:r w:rsidRPr="00AA04B3">
        <w:rPr>
          <w:rFonts w:eastAsia="Calibri"/>
          <w:b/>
          <w:iCs/>
          <w:highlight w:val="yellow"/>
          <w:u w:val="single"/>
        </w:rPr>
        <w:t>vitality</w:t>
      </w:r>
      <w:r w:rsidRPr="00AA04B3">
        <w:rPr>
          <w:rFonts w:eastAsia="Calibri"/>
          <w:highlight w:val="yellow"/>
          <w:u w:val="single"/>
        </w:rPr>
        <w:t>. With</w:t>
      </w:r>
      <w:r w:rsidRPr="00141E0B">
        <w:rPr>
          <w:rFonts w:eastAsia="Calibri"/>
          <w:u w:val="single"/>
        </w:rPr>
        <w:t xml:space="preserve"> that vitality </w:t>
      </w:r>
      <w:r w:rsidRPr="00141E0B">
        <w:rPr>
          <w:rFonts w:eastAsia="Calibri"/>
          <w:b/>
          <w:iCs/>
          <w:u w:val="single"/>
        </w:rPr>
        <w:t xml:space="preserve">driving </w:t>
      </w:r>
      <w:r w:rsidRPr="00AA04B3">
        <w:rPr>
          <w:rFonts w:eastAsia="Calibri"/>
          <w:b/>
          <w:iCs/>
          <w:highlight w:val="yellow"/>
          <w:u w:val="single"/>
        </w:rPr>
        <w:t>innovation</w:t>
      </w:r>
      <w:r w:rsidRPr="00141E0B">
        <w:rPr>
          <w:rFonts w:eastAsia="Calibri"/>
          <w:u w:val="single"/>
        </w:rPr>
        <w:t xml:space="preserve">, our </w:t>
      </w:r>
      <w:r w:rsidRPr="00AA04B3">
        <w:rPr>
          <w:rFonts w:eastAsia="Calibri"/>
          <w:highlight w:val="yellow"/>
          <w:u w:val="single"/>
        </w:rPr>
        <w:t>farmers</w:t>
      </w:r>
      <w:r w:rsidRPr="00141E0B">
        <w:rPr>
          <w:rFonts w:eastAsia="Calibri"/>
          <w:sz w:val="16"/>
        </w:rPr>
        <w:t xml:space="preserve"> and ranchers </w:t>
      </w:r>
      <w:r w:rsidRPr="00AA04B3">
        <w:rPr>
          <w:rFonts w:eastAsia="Calibri"/>
          <w:highlight w:val="yellow"/>
          <w:u w:val="single"/>
        </w:rPr>
        <w:t>leverage</w:t>
      </w:r>
      <w:r w:rsidRPr="00141E0B">
        <w:rPr>
          <w:rFonts w:eastAsia="Calibri"/>
          <w:u w:val="single"/>
        </w:rPr>
        <w:t xml:space="preserve"> the </w:t>
      </w:r>
      <w:r w:rsidRPr="00AA04B3">
        <w:rPr>
          <w:rFonts w:eastAsia="Calibri"/>
          <w:b/>
          <w:iCs/>
          <w:highlight w:val="yellow"/>
          <w:u w:val="single"/>
        </w:rPr>
        <w:t>expertise</w:t>
      </w:r>
      <w:r w:rsidRPr="00141E0B">
        <w:rPr>
          <w:rFonts w:eastAsia="Calibri"/>
          <w:u w:val="single"/>
        </w:rPr>
        <w:t xml:space="preserve"> and </w:t>
      </w:r>
      <w:r w:rsidRPr="00141E0B">
        <w:rPr>
          <w:rFonts w:eastAsia="Calibri"/>
          <w:b/>
          <w:iCs/>
          <w:u w:val="single"/>
        </w:rPr>
        <w:t>information</w:t>
      </w:r>
      <w:r w:rsidRPr="00141E0B">
        <w:rPr>
          <w:rFonts w:eastAsia="Calibri"/>
          <w:u w:val="single"/>
        </w:rPr>
        <w:t xml:space="preserve"> from the public sector </w:t>
      </w:r>
      <w:r w:rsidRPr="00AA04B3">
        <w:rPr>
          <w:rFonts w:eastAsia="Calibri"/>
          <w:highlight w:val="yellow"/>
          <w:u w:val="single"/>
        </w:rPr>
        <w:t xml:space="preserve">to </w:t>
      </w:r>
      <w:r w:rsidRPr="00AA04B3">
        <w:rPr>
          <w:rFonts w:eastAsia="Calibri"/>
          <w:b/>
          <w:iCs/>
          <w:highlight w:val="yellow"/>
          <w:u w:val="single"/>
        </w:rPr>
        <w:t>manage risks</w:t>
      </w:r>
      <w:r w:rsidRPr="00141E0B">
        <w:rPr>
          <w:rFonts w:eastAsia="Calibri"/>
          <w:u w:val="single"/>
        </w:rPr>
        <w:t xml:space="preserve"> and </w:t>
      </w:r>
      <w:r w:rsidRPr="00141E0B">
        <w:rPr>
          <w:rFonts w:eastAsia="Calibri"/>
          <w:b/>
          <w:iCs/>
          <w:u w:val="single"/>
        </w:rPr>
        <w:t>seek profits</w:t>
      </w:r>
      <w:r w:rsidRPr="00141E0B">
        <w:rPr>
          <w:rFonts w:eastAsia="Calibri"/>
          <w:u w:val="single"/>
        </w:rPr>
        <w:t xml:space="preserve"> from deployed capital</w:t>
      </w:r>
      <w:r w:rsidRPr="00141E0B">
        <w:rPr>
          <w:rFonts w:eastAsia="Calibri"/>
          <w:sz w:val="16"/>
        </w:rPr>
        <w:t xml:space="preserve">. But above all, </w:t>
      </w:r>
      <w:r w:rsidRPr="00141E0B">
        <w:rPr>
          <w:rFonts w:eastAsia="Calibri"/>
          <w:u w:val="single"/>
        </w:rPr>
        <w:t>American farmers</w:t>
      </w:r>
      <w:r w:rsidRPr="00141E0B">
        <w:rPr>
          <w:rFonts w:eastAsia="Calibri"/>
          <w:sz w:val="16"/>
        </w:rPr>
        <w:t xml:space="preserve"> and ranchers </w:t>
      </w:r>
      <w:r w:rsidRPr="00141E0B">
        <w:rPr>
          <w:rFonts w:eastAsia="Calibri"/>
          <w:u w:val="single"/>
        </w:rPr>
        <w:t>are our “citizen soldiers” on</w:t>
      </w:r>
      <w:r w:rsidRPr="00141E0B">
        <w:rPr>
          <w:rFonts w:eastAsia="Calibri"/>
          <w:sz w:val="16"/>
        </w:rPr>
        <w:t xml:space="preserve"> the front lines here at home fighting to guarantee our food security.</w:t>
      </w:r>
    </w:p>
    <w:p w14:paraId="6413AD0D" w14:textId="77777777" w:rsidR="00AE7C43" w:rsidRDefault="00AE7C43" w:rsidP="00AE7C43">
      <w:pPr>
        <w:spacing w:after="0" w:line="256" w:lineRule="auto"/>
        <w:rPr>
          <w:rFonts w:eastAsia="Calibri"/>
          <w:sz w:val="16"/>
        </w:rPr>
      </w:pPr>
      <w:r w:rsidRPr="00141E0B">
        <w:rPr>
          <w:rFonts w:eastAsia="Calibri"/>
          <w:u w:val="single"/>
        </w:rPr>
        <w:t>America is</w:t>
      </w:r>
      <w:r w:rsidRPr="00141E0B">
        <w:rPr>
          <w:rFonts w:eastAsia="Calibri"/>
          <w:sz w:val="16"/>
        </w:rPr>
        <w:t xml:space="preserve"> also </w:t>
      </w:r>
      <w:r w:rsidRPr="00141E0B">
        <w:rPr>
          <w:rFonts w:eastAsia="Calibri"/>
          <w:u w:val="single"/>
        </w:rPr>
        <w:t>blessed with</w:t>
      </w:r>
      <w:r w:rsidRPr="00141E0B">
        <w:rPr>
          <w:rFonts w:eastAsia="Calibri"/>
          <w:sz w:val="16"/>
        </w:rPr>
        <w:t xml:space="preserve"> fertile soil, water availability, moderate climate, and the </w:t>
      </w:r>
      <w:r w:rsidRPr="00141E0B">
        <w:rPr>
          <w:rFonts w:eastAsia="Calibri"/>
          <w:u w:val="single"/>
        </w:rPr>
        <w:t xml:space="preserve">advanced </w:t>
      </w:r>
      <w:r w:rsidRPr="00141E0B">
        <w:rPr>
          <w:rFonts w:eastAsia="Calibri"/>
          <w:b/>
          <w:iCs/>
          <w:u w:val="single"/>
        </w:rPr>
        <w:t>technology</w:t>
      </w:r>
      <w:r w:rsidRPr="00141E0B">
        <w:rPr>
          <w:rFonts w:eastAsia="Calibri"/>
          <w:u w:val="single"/>
        </w:rPr>
        <w:t xml:space="preserve"> to successfully </w:t>
      </w:r>
      <w:r w:rsidRPr="00141E0B">
        <w:rPr>
          <w:rFonts w:eastAsia="Calibri"/>
          <w:b/>
          <w:iCs/>
          <w:u w:val="single"/>
        </w:rPr>
        <w:t>utilize</w:t>
      </w:r>
      <w:r w:rsidRPr="00141E0B">
        <w:rPr>
          <w:rFonts w:eastAsia="Calibri"/>
          <w:u w:val="single"/>
        </w:rPr>
        <w:t xml:space="preserve"> our abundance</w:t>
      </w:r>
      <w:r w:rsidRPr="00141E0B">
        <w:rPr>
          <w:rFonts w:eastAsia="Calibri"/>
          <w:sz w:val="16"/>
        </w:rPr>
        <w:t xml:space="preserve">. Whether I walk the corn fields of Indiana or the cotton fields of Tennessee, I see agricultural technology in use that is amazing. Soon after I retired from the Marines and came home to the family farm, I climbed into the cab of a self-propelled sprayer. Settling into the seat was like strapping into the cockpit of one of the aircraft I flew, except the sprayer had more computing power and better data links. </w:t>
      </w:r>
      <w:r w:rsidRPr="00141E0B">
        <w:rPr>
          <w:rFonts w:eastAsia="Calibri"/>
          <w:u w:val="single"/>
        </w:rPr>
        <w:t>All these factors</w:t>
      </w:r>
      <w:r w:rsidRPr="00141E0B">
        <w:rPr>
          <w:rFonts w:eastAsia="Calibri"/>
          <w:sz w:val="16"/>
        </w:rPr>
        <w:t xml:space="preserve">, public and private, natural and manmade, </w:t>
      </w:r>
      <w:r w:rsidRPr="00141E0B">
        <w:rPr>
          <w:rFonts w:eastAsia="Calibri"/>
          <w:b/>
          <w:iCs/>
          <w:u w:val="single"/>
        </w:rPr>
        <w:t>hard work</w:t>
      </w:r>
      <w:r w:rsidRPr="00141E0B">
        <w:rPr>
          <w:rFonts w:eastAsia="Calibri"/>
          <w:u w:val="single"/>
        </w:rPr>
        <w:t xml:space="preserve"> and </w:t>
      </w:r>
      <w:r w:rsidRPr="00141E0B">
        <w:rPr>
          <w:rFonts w:eastAsia="Calibri"/>
          <w:b/>
          <w:iCs/>
          <w:u w:val="single"/>
        </w:rPr>
        <w:t>innovation</w:t>
      </w:r>
      <w:r w:rsidRPr="00141E0B">
        <w:rPr>
          <w:rFonts w:eastAsia="Calibri"/>
          <w:u w:val="single"/>
        </w:rPr>
        <w:t>, combine to provide the American people with the widest choices in</w:t>
      </w:r>
      <w:r w:rsidRPr="00141E0B">
        <w:rPr>
          <w:rFonts w:eastAsia="Calibri"/>
          <w:sz w:val="16"/>
        </w:rPr>
        <w:t xml:space="preserve"> the world of wholesome </w:t>
      </w:r>
      <w:r w:rsidRPr="00141E0B">
        <w:rPr>
          <w:rFonts w:eastAsia="Calibri"/>
          <w:u w:val="single"/>
        </w:rPr>
        <w:t>foods</w:t>
      </w:r>
      <w:r w:rsidRPr="00141E0B">
        <w:rPr>
          <w:rFonts w:eastAsia="Calibri"/>
          <w:sz w:val="16"/>
        </w:rPr>
        <w:t xml:space="preserve"> to eat and clothes to wear.</w:t>
      </w:r>
    </w:p>
    <w:p w14:paraId="61E2AFE6" w14:textId="77777777" w:rsidR="00AE7C43" w:rsidRPr="007451C7" w:rsidRDefault="00AE7C43" w:rsidP="00AE7C43">
      <w:pPr>
        <w:spacing w:after="0" w:line="256" w:lineRule="auto"/>
        <w:rPr>
          <w:rStyle w:val="Emphasis"/>
          <w:rFonts w:eastAsia="Calibri"/>
          <w:b w:val="0"/>
          <w:iCs w:val="0"/>
          <w:sz w:val="16"/>
          <w:u w:val="none"/>
        </w:rPr>
      </w:pPr>
    </w:p>
    <w:p w14:paraId="50830523" w14:textId="77777777" w:rsidR="00AE7C43" w:rsidRDefault="00AE7C43" w:rsidP="00AE7C43">
      <w:pPr>
        <w:pStyle w:val="Heading4"/>
      </w:pPr>
      <w:r>
        <w:t xml:space="preserve">Acidification-induced food shortages cause extinction. </w:t>
      </w:r>
    </w:p>
    <w:p w14:paraId="4D68EFD9" w14:textId="77777777" w:rsidR="00AE7C43" w:rsidRDefault="00AE7C43" w:rsidP="00AE7C43">
      <w:pPr>
        <w:spacing w:after="0"/>
      </w:pPr>
      <w:r w:rsidRPr="00041A4A">
        <w:rPr>
          <w:rStyle w:val="Style13ptBold"/>
        </w:rPr>
        <w:t>Cribb 23</w:t>
      </w:r>
      <w:r>
        <w:t xml:space="preserve">, Ph.D., Principal of Julian Cribb and Associates, Fellow at the Australian Academy of Technology and Sciences and Engineering, former Director of National Awareness at the Commonwealth of Scientific and Industrial Research Organization (Julian Cribb, 2023, “Chapter 4: Nuclear Awakening,” in </w:t>
      </w:r>
      <w:r w:rsidRPr="00D60CD5">
        <w:rPr>
          <w:i/>
          <w:iCs/>
        </w:rPr>
        <w:t>How to Fix a Broken Planet: Advice for Surviving the 21</w:t>
      </w:r>
      <w:r w:rsidRPr="00D60CD5">
        <w:rPr>
          <w:i/>
          <w:iCs/>
          <w:vertAlign w:val="superscript"/>
        </w:rPr>
        <w:t>st</w:t>
      </w:r>
      <w:r w:rsidRPr="00D60CD5">
        <w:rPr>
          <w:i/>
          <w:iCs/>
        </w:rPr>
        <w:t xml:space="preserve"> Century</w:t>
      </w:r>
      <w:r>
        <w:t>, Cambridge University Press, University of Kansas Libraries, Pro Quest)</w:t>
      </w:r>
    </w:p>
    <w:p w14:paraId="4DC63365" w14:textId="77777777" w:rsidR="00AE7C43" w:rsidRPr="00DC754F" w:rsidRDefault="00AE7C43" w:rsidP="00AE7C43">
      <w:pPr>
        <w:spacing w:after="0"/>
        <w:rPr>
          <w:sz w:val="16"/>
        </w:rPr>
      </w:pPr>
      <w:r w:rsidRPr="00DC754F">
        <w:rPr>
          <w:rStyle w:val="StyleUnderline"/>
        </w:rPr>
        <w:t>The greatest</w:t>
      </w:r>
      <w:r w:rsidRPr="00DC754F">
        <w:rPr>
          <w:sz w:val="16"/>
        </w:rPr>
        <w:t xml:space="preserve"> single </w:t>
      </w:r>
      <w:r w:rsidRPr="00DC754F">
        <w:rPr>
          <w:rStyle w:val="StyleUnderline"/>
        </w:rPr>
        <w:t xml:space="preserve">risk of human </w:t>
      </w:r>
      <w:r w:rsidRPr="00DC754F">
        <w:rPr>
          <w:rStyle w:val="Emphasis"/>
        </w:rPr>
        <w:t>extinction</w:t>
      </w:r>
      <w:r w:rsidRPr="00DC754F">
        <w:rPr>
          <w:sz w:val="16"/>
        </w:rPr>
        <w:t xml:space="preserve"> among the 10 catastrophic threats that comprise our existential emergency </w:t>
      </w:r>
      <w:r w:rsidRPr="00DC754F">
        <w:rPr>
          <w:rStyle w:val="StyleUnderline"/>
        </w:rPr>
        <w:t xml:space="preserve">is still </w:t>
      </w:r>
      <w:r w:rsidRPr="00DC754F">
        <w:rPr>
          <w:rStyle w:val="Emphasis"/>
        </w:rPr>
        <w:t>nuclear war</w:t>
      </w:r>
      <w:r w:rsidRPr="00DC754F">
        <w:rPr>
          <w:sz w:val="16"/>
        </w:rPr>
        <w:t xml:space="preserve">. However, the core issue is that </w:t>
      </w:r>
      <w:r w:rsidRPr="00FA2F18">
        <w:rPr>
          <w:rStyle w:val="StyleUnderline"/>
          <w:highlight w:val="cyan"/>
        </w:rPr>
        <w:t xml:space="preserve">conflict can </w:t>
      </w:r>
      <w:r w:rsidRPr="00FA2F18">
        <w:rPr>
          <w:rStyle w:val="Emphasis"/>
          <w:highlight w:val="cyan"/>
        </w:rPr>
        <w:t>originate</w:t>
      </w:r>
      <w:r w:rsidRPr="00FA2F18">
        <w:rPr>
          <w:rStyle w:val="StyleUnderline"/>
          <w:highlight w:val="cyan"/>
        </w:rPr>
        <w:t xml:space="preserve"> with</w:t>
      </w:r>
      <w:r w:rsidRPr="00DC754F">
        <w:rPr>
          <w:sz w:val="16"/>
        </w:rPr>
        <w:t xml:space="preserve"> almost any one of them – with </w:t>
      </w:r>
      <w:r w:rsidRPr="00FA2F18">
        <w:rPr>
          <w:rStyle w:val="Emphasis"/>
          <w:highlight w:val="cyan"/>
        </w:rPr>
        <w:t>food shortages</w:t>
      </w:r>
      <w:r w:rsidRPr="00FA2F18">
        <w:rPr>
          <w:rStyle w:val="StyleUnderline"/>
          <w:highlight w:val="cyan"/>
        </w:rPr>
        <w:t xml:space="preserve"> leading to</w:t>
      </w:r>
      <w:r w:rsidRPr="00DC754F">
        <w:rPr>
          <w:rStyle w:val="StyleUnderline"/>
        </w:rPr>
        <w:t xml:space="preserve"> international </w:t>
      </w:r>
      <w:r w:rsidRPr="00FA2F18">
        <w:rPr>
          <w:rStyle w:val="Emphasis"/>
          <w:highlight w:val="cyan"/>
        </w:rPr>
        <w:t>disputes</w:t>
      </w:r>
      <w:r w:rsidRPr="00FA2F18">
        <w:rPr>
          <w:rStyle w:val="StyleUnderline"/>
          <w:highlight w:val="cyan"/>
        </w:rPr>
        <w:t xml:space="preserve"> over</w:t>
      </w:r>
      <w:r w:rsidRPr="00FA2F18">
        <w:rPr>
          <w:rStyle w:val="StyleUnderline"/>
        </w:rPr>
        <w:t xml:space="preserve"> food</w:t>
      </w:r>
      <w:r w:rsidRPr="00DC754F">
        <w:rPr>
          <w:sz w:val="16"/>
        </w:rPr>
        <w:t xml:space="preserve">, land, and water; </w:t>
      </w:r>
      <w:r w:rsidRPr="00FA2F18">
        <w:rPr>
          <w:rStyle w:val="StyleUnderline"/>
        </w:rPr>
        <w:t>in quarrels</w:t>
      </w:r>
      <w:r w:rsidRPr="00DC754F">
        <w:rPr>
          <w:rStyle w:val="StyleUnderline"/>
        </w:rPr>
        <w:t xml:space="preserve"> over </w:t>
      </w:r>
      <w:r w:rsidRPr="00FA2F18">
        <w:rPr>
          <w:rStyle w:val="Emphasis"/>
          <w:highlight w:val="cyan"/>
        </w:rPr>
        <w:t>dwindling fish</w:t>
      </w:r>
      <w:r w:rsidRPr="00DC754F">
        <w:rPr>
          <w:sz w:val="16"/>
        </w:rPr>
        <w:t xml:space="preserve">, forest, energy, or mineral </w:t>
      </w:r>
      <w:r w:rsidRPr="00DC754F">
        <w:rPr>
          <w:rStyle w:val="StyleUnderline"/>
        </w:rPr>
        <w:t>resources</w:t>
      </w:r>
      <w:r w:rsidRPr="00DC754F">
        <w:rPr>
          <w:sz w:val="16"/>
        </w:rPr>
        <w:t xml:space="preserve">; in the unleashing of uncontrolled technologies such as cyber raids on national IT networks, banks, and even nuclear command-and-control centres; the release of novel man-made plague organisms; the almost universal brain damage and loss of IQ now being caused by the chemical flood; the tension and anxiety driven by worsening climate conditions; and in the manic tide of false information propagated by fools and malignant actors via the internet. </w:t>
      </w:r>
      <w:r w:rsidRPr="00FA2F18">
        <w:rPr>
          <w:rStyle w:val="StyleUnderline"/>
        </w:rPr>
        <w:t xml:space="preserve">The </w:t>
      </w:r>
      <w:r w:rsidRPr="00FA2F18">
        <w:rPr>
          <w:rStyle w:val="Emphasis"/>
          <w:highlight w:val="cyan"/>
        </w:rPr>
        <w:t>existential</w:t>
      </w:r>
      <w:r w:rsidRPr="00FA2F18">
        <w:rPr>
          <w:rStyle w:val="StyleUnderline"/>
          <w:highlight w:val="cyan"/>
        </w:rPr>
        <w:t xml:space="preserve"> threat</w:t>
      </w:r>
      <w:r w:rsidRPr="00DC754F">
        <w:rPr>
          <w:rStyle w:val="StyleUnderline"/>
        </w:rPr>
        <w:t xml:space="preserve"> to humanity thus </w:t>
      </w:r>
      <w:r w:rsidRPr="00FA2F18">
        <w:rPr>
          <w:rStyle w:val="Emphasis"/>
          <w:highlight w:val="cyan"/>
        </w:rPr>
        <w:t>spirals</w:t>
      </w:r>
      <w:r w:rsidRPr="00FA2F18">
        <w:rPr>
          <w:rStyle w:val="StyleUnderline"/>
          <w:highlight w:val="cyan"/>
        </w:rPr>
        <w:t xml:space="preserve"> out of</w:t>
      </w:r>
      <w:r w:rsidRPr="00DC754F">
        <w:rPr>
          <w:sz w:val="16"/>
        </w:rPr>
        <w:t xml:space="preserve"> the coming together of several of these mega-risks, culminating in </w:t>
      </w:r>
      <w:r w:rsidRPr="00FA2F18">
        <w:rPr>
          <w:rStyle w:val="Emphasis"/>
          <w:highlight w:val="cyan"/>
        </w:rPr>
        <w:t>nuclear conflict</w:t>
      </w:r>
      <w:r w:rsidRPr="00DC754F">
        <w:rPr>
          <w:sz w:val="16"/>
        </w:rPr>
        <w:t>.</w:t>
      </w:r>
    </w:p>
    <w:p w14:paraId="47AE822E" w14:textId="77777777" w:rsidR="00AE7C43" w:rsidRPr="00DC754F" w:rsidRDefault="00AE7C43" w:rsidP="00AE7C43">
      <w:pPr>
        <w:spacing w:after="0"/>
        <w:rPr>
          <w:sz w:val="16"/>
        </w:rPr>
      </w:pPr>
      <w:r w:rsidRPr="00DC754F">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FA2F18">
        <w:rPr>
          <w:rStyle w:val="StyleUnderline"/>
          <w:highlight w:val="cyan"/>
        </w:rPr>
        <w:t>Even</w:t>
      </w:r>
      <w:r w:rsidRPr="00DC754F">
        <w:rPr>
          <w:rStyle w:val="StyleUnderline"/>
        </w:rPr>
        <w:t xml:space="preserve"> a relatively </w:t>
      </w:r>
      <w:r w:rsidRPr="00FA2F18">
        <w:rPr>
          <w:rStyle w:val="Emphasis"/>
          <w:highlight w:val="cyan"/>
        </w:rPr>
        <w:t>limited</w:t>
      </w:r>
      <w:r w:rsidRPr="00DC754F">
        <w:rPr>
          <w:rStyle w:val="StyleUnderline"/>
        </w:rPr>
        <w:t xml:space="preserve"> nuclear </w:t>
      </w:r>
      <w:r w:rsidRPr="00FA2F18">
        <w:rPr>
          <w:rStyle w:val="Emphasis"/>
          <w:highlight w:val="cyan"/>
        </w:rPr>
        <w:t>conflict</w:t>
      </w:r>
      <w:r w:rsidRPr="00DC754F">
        <w:rPr>
          <w:sz w:val="16"/>
        </w:rPr>
        <w:t xml:space="preserve"> between the two – 100–150 warheads of Hiroshima scale – </w:t>
      </w:r>
      <w:r w:rsidRPr="00DC754F">
        <w:rPr>
          <w:rStyle w:val="StyleUnderline"/>
        </w:rPr>
        <w:t xml:space="preserve">is projected to </w:t>
      </w:r>
      <w:r w:rsidRPr="00FA2F18">
        <w:rPr>
          <w:rStyle w:val="StyleUnderline"/>
          <w:highlight w:val="cyan"/>
        </w:rPr>
        <w:t>kill</w:t>
      </w:r>
      <w:r w:rsidRPr="00DC754F">
        <w:rPr>
          <w:sz w:val="16"/>
        </w:rPr>
        <w:t xml:space="preserve"> 100 million people directly and </w:t>
      </w:r>
      <w:r w:rsidRPr="00DC754F">
        <w:rPr>
          <w:rStyle w:val="StyleUnderline"/>
        </w:rPr>
        <w:t>1–</w:t>
      </w:r>
      <w:r w:rsidRPr="00FA2F18">
        <w:rPr>
          <w:rStyle w:val="Emphasis"/>
          <w:highlight w:val="cyan"/>
        </w:rPr>
        <w:t>2 billion</w:t>
      </w:r>
      <w:r w:rsidRPr="00DC754F">
        <w:rPr>
          <w:rStyle w:val="StyleUnderline"/>
        </w:rPr>
        <w:t xml:space="preserve"> people</w:t>
      </w:r>
      <w:r w:rsidRPr="00DC754F">
        <w:rPr>
          <w:sz w:val="16"/>
        </w:rPr>
        <w:t xml:space="preserve"> worldwide </w:t>
      </w:r>
      <w:r w:rsidRPr="00FA2F18">
        <w:rPr>
          <w:rStyle w:val="StyleUnderline"/>
          <w:highlight w:val="cyan"/>
        </w:rPr>
        <w:t>as</w:t>
      </w:r>
      <w:r w:rsidRPr="00DC754F">
        <w:rPr>
          <w:rStyle w:val="StyleUnderline"/>
        </w:rPr>
        <w:t xml:space="preserve"> the resulting ‘</w:t>
      </w:r>
      <w:r w:rsidRPr="00FA2F18">
        <w:rPr>
          <w:rStyle w:val="Emphasis"/>
          <w:highlight w:val="cyan"/>
        </w:rPr>
        <w:t>nuclear winter</w:t>
      </w:r>
      <w:r w:rsidRPr="00DC754F">
        <w:rPr>
          <w:rStyle w:val="StyleUnderline"/>
        </w:rPr>
        <w:t xml:space="preserve">’ would </w:t>
      </w:r>
      <w:r w:rsidRPr="00FA2F18">
        <w:rPr>
          <w:rStyle w:val="StyleUnderline"/>
          <w:highlight w:val="cyan"/>
        </w:rPr>
        <w:t xml:space="preserve">cause </w:t>
      </w:r>
      <w:r w:rsidRPr="00FA2F18">
        <w:rPr>
          <w:rStyle w:val="Emphasis"/>
          <w:highlight w:val="cyan"/>
        </w:rPr>
        <w:t>harvests</w:t>
      </w:r>
      <w:r w:rsidRPr="00FA2F18">
        <w:rPr>
          <w:rStyle w:val="StyleUnderline"/>
          <w:highlight w:val="cyan"/>
        </w:rPr>
        <w:t xml:space="preserve"> to fail</w:t>
      </w:r>
      <w:r w:rsidRPr="00DC754F">
        <w:rPr>
          <w:rStyle w:val="StyleUnderline"/>
        </w:rPr>
        <w:t xml:space="preserve"> and food supplies to </w:t>
      </w:r>
      <w:r w:rsidRPr="00DC754F">
        <w:rPr>
          <w:rStyle w:val="Emphasis"/>
        </w:rPr>
        <w:t>collapse</w:t>
      </w:r>
      <w:r w:rsidRPr="00DC754F">
        <w:rPr>
          <w:rStyle w:val="StyleUnderline"/>
        </w:rPr>
        <w:t xml:space="preserve"> all around the planet</w:t>
      </w:r>
      <w:r w:rsidRPr="00DC754F">
        <w:rPr>
          <w:sz w:val="16"/>
        </w:rPr>
        <w:t xml:space="preserve">.9 </w:t>
      </w:r>
      <w:r w:rsidRPr="00DC754F">
        <w:rPr>
          <w:rStyle w:val="StyleUnderline"/>
        </w:rPr>
        <w:t xml:space="preserve">Such a </w:t>
      </w:r>
      <w:r w:rsidRPr="00DC754F">
        <w:rPr>
          <w:rStyle w:val="Emphasis"/>
        </w:rPr>
        <w:t>disaster</w:t>
      </w:r>
      <w:r w:rsidRPr="00DC754F">
        <w:rPr>
          <w:rStyle w:val="StyleUnderline"/>
        </w:rPr>
        <w:t xml:space="preserve"> </w:t>
      </w:r>
      <w:r w:rsidRPr="00FA2F18">
        <w:rPr>
          <w:rStyle w:val="StyleUnderline"/>
          <w:highlight w:val="cyan"/>
        </w:rPr>
        <w:t>would</w:t>
      </w:r>
      <w:r w:rsidRPr="00DC754F">
        <w:rPr>
          <w:sz w:val="16"/>
        </w:rPr>
        <w:t xml:space="preserve"> almost certainly </w:t>
      </w:r>
      <w:r w:rsidRPr="00FA2F18">
        <w:rPr>
          <w:rStyle w:val="StyleUnderline"/>
          <w:highlight w:val="cyan"/>
        </w:rPr>
        <w:t xml:space="preserve">trigger </w:t>
      </w:r>
      <w:r w:rsidRPr="00FA2F18">
        <w:rPr>
          <w:rStyle w:val="Emphasis"/>
          <w:highlight w:val="cyan"/>
        </w:rPr>
        <w:t>further wars</w:t>
      </w:r>
      <w:r w:rsidRPr="00FA2F18">
        <w:rPr>
          <w:rStyle w:val="StyleUnderline"/>
          <w:highlight w:val="cyan"/>
        </w:rPr>
        <w:t>, some</w:t>
      </w:r>
      <w:r w:rsidRPr="00DC754F">
        <w:rPr>
          <w:rStyle w:val="StyleUnderline"/>
        </w:rPr>
        <w:t xml:space="preserve"> of them </w:t>
      </w:r>
      <w:r w:rsidRPr="00FA2F18">
        <w:rPr>
          <w:rStyle w:val="Emphasis"/>
          <w:highlight w:val="cyan"/>
        </w:rPr>
        <w:t>nuclear</w:t>
      </w:r>
      <w:r w:rsidRPr="00FA2F18">
        <w:rPr>
          <w:rStyle w:val="StyleUnderline"/>
          <w:highlight w:val="cyan"/>
        </w:rPr>
        <w:t>, as</w:t>
      </w:r>
      <w:r w:rsidRPr="00DC754F">
        <w:rPr>
          <w:rStyle w:val="StyleUnderline"/>
        </w:rPr>
        <w:t xml:space="preserve"> governments fail and </w:t>
      </w:r>
      <w:r w:rsidRPr="00FA2F18">
        <w:rPr>
          <w:rStyle w:val="Emphasis"/>
          <w:highlight w:val="cyan"/>
        </w:rPr>
        <w:t>atomic weaponry</w:t>
      </w:r>
      <w:r w:rsidRPr="00FA2F18">
        <w:rPr>
          <w:rStyle w:val="StyleUnderline"/>
          <w:highlight w:val="cyan"/>
        </w:rPr>
        <w:t xml:space="preserve"> falls into</w:t>
      </w:r>
      <w:r w:rsidRPr="00DC754F">
        <w:rPr>
          <w:rStyle w:val="StyleUnderline"/>
        </w:rPr>
        <w:t xml:space="preserve"> the </w:t>
      </w:r>
      <w:r w:rsidRPr="00FA2F18">
        <w:rPr>
          <w:rStyle w:val="StyleUnderline"/>
          <w:highlight w:val="cyan"/>
        </w:rPr>
        <w:t>hands of</w:t>
      </w:r>
      <w:r w:rsidRPr="00DC754F">
        <w:rPr>
          <w:sz w:val="16"/>
        </w:rPr>
        <w:t xml:space="preserve"> political radicals, </w:t>
      </w:r>
      <w:r w:rsidRPr="00FA2F18">
        <w:rPr>
          <w:rStyle w:val="Emphasis"/>
          <w:highlight w:val="cyan"/>
        </w:rPr>
        <w:t>warlords</w:t>
      </w:r>
      <w:r w:rsidRPr="00DC754F">
        <w:rPr>
          <w:sz w:val="16"/>
        </w:rPr>
        <w:t>, criminals, or religious extremists.</w:t>
      </w:r>
    </w:p>
    <w:p w14:paraId="0CC50C69" w14:textId="77777777" w:rsidR="00AE7C43" w:rsidRDefault="00AE7C43" w:rsidP="00AE7C43">
      <w:pPr>
        <w:rPr>
          <w:rStyle w:val="Emphasis"/>
        </w:rPr>
      </w:pPr>
    </w:p>
    <w:p w14:paraId="7E79C89F" w14:textId="77777777" w:rsidR="00AE7C43" w:rsidRDefault="00AE7C43" w:rsidP="00AE7C43">
      <w:pPr>
        <w:rPr>
          <w:sz w:val="16"/>
        </w:rPr>
      </w:pPr>
    </w:p>
    <w:p w14:paraId="2112699C" w14:textId="77777777" w:rsidR="00AE7C43" w:rsidRDefault="00AE7C43" w:rsidP="00AE7C43">
      <w:pPr>
        <w:rPr>
          <w:sz w:val="16"/>
        </w:rPr>
      </w:pPr>
    </w:p>
    <w:p w14:paraId="5A6A443C" w14:textId="77777777" w:rsidR="00AE7C43" w:rsidRDefault="00AE7C43" w:rsidP="00AE7C43">
      <w:pPr>
        <w:rPr>
          <w:sz w:val="16"/>
        </w:rPr>
      </w:pPr>
    </w:p>
    <w:p w14:paraId="39C8A556" w14:textId="77777777" w:rsidR="00AE7C43" w:rsidRDefault="00AE7C43" w:rsidP="00AE7C43">
      <w:pPr>
        <w:rPr>
          <w:sz w:val="16"/>
        </w:rPr>
      </w:pPr>
    </w:p>
    <w:p w14:paraId="63601F07" w14:textId="2E23A2F7" w:rsidR="00AE7C43" w:rsidRDefault="00AE7C43" w:rsidP="00AE7C43">
      <w:pPr>
        <w:pStyle w:val="Heading2"/>
      </w:pPr>
      <w:r>
        <w:t>2AC</w:t>
      </w:r>
    </w:p>
    <w:p w14:paraId="79932A81" w14:textId="3D2022AE" w:rsidR="00AE7C43" w:rsidRDefault="00AE7C43" w:rsidP="00AE7C43">
      <w:pPr>
        <w:pStyle w:val="Heading3"/>
      </w:pPr>
      <w:r>
        <w:t>Monopsony Adv</w:t>
      </w:r>
    </w:p>
    <w:p w14:paraId="521149FD" w14:textId="77777777" w:rsidR="00AE7C43" w:rsidRPr="001B5CDF" w:rsidRDefault="00AE7C43" w:rsidP="00AE7C43">
      <w:pPr>
        <w:pStyle w:val="Heading4"/>
        <w:rPr>
          <w:u w:val="single"/>
        </w:rPr>
      </w:pPr>
      <w:r>
        <w:t xml:space="preserve">Disease reps are key to national and international responses AND </w:t>
      </w:r>
      <w:r>
        <w:rPr>
          <w:u w:val="single"/>
        </w:rPr>
        <w:t>demilitarizes</w:t>
      </w:r>
      <w:r w:rsidRPr="003414C3">
        <w:t xml:space="preserve"> </w:t>
      </w:r>
      <w:r>
        <w:t xml:space="preserve">public health </w:t>
      </w:r>
      <w:proofErr w:type="gramStart"/>
      <w:r>
        <w:t>response</w:t>
      </w:r>
      <w:proofErr w:type="gramEnd"/>
    </w:p>
    <w:p w14:paraId="7C50527D" w14:textId="77777777" w:rsidR="00AE7C43" w:rsidRDefault="00AE7C43" w:rsidP="00AE7C43">
      <w:r>
        <w:t xml:space="preserve">Sara E. </w:t>
      </w:r>
      <w:r w:rsidRPr="00303CF7">
        <w:rPr>
          <w:b/>
        </w:rPr>
        <w:t>Davies 17</w:t>
      </w:r>
      <w:r>
        <w:t>. Griffith University. 2017. “Advocating Global Health Security.” Global Insecurity, edited by Anthony Burke and Rita Parker, Palgrave Macmillan UK, pp. 253–272. CrossRef, doi:10.1057/978-1-349-95145-1.</w:t>
      </w:r>
    </w:p>
    <w:p w14:paraId="30796E9C" w14:textId="77777777" w:rsidR="00AE7C43" w:rsidRPr="00303CF7" w:rsidRDefault="00AE7C43" w:rsidP="00AE7C43">
      <w:pPr>
        <w:rPr>
          <w:rStyle w:val="Emphasis"/>
        </w:rPr>
      </w:pPr>
      <w:r w:rsidRPr="006121E9">
        <w:rPr>
          <w:rStyle w:val="StyleUnderline"/>
          <w:highlight w:val="green"/>
        </w:rPr>
        <w:t>For the last two decades</w:t>
      </w:r>
      <w:r w:rsidRPr="00303CF7">
        <w:rPr>
          <w:rStyle w:val="StyleUnderline"/>
        </w:rPr>
        <w:t xml:space="preserve"> a strategy employed by health professionals, </w:t>
      </w:r>
      <w:r w:rsidRPr="006121E9">
        <w:rPr>
          <w:rStyle w:val="StyleUnderline"/>
          <w:highlight w:val="green"/>
        </w:rPr>
        <w:t>scientists, and diplomats</w:t>
      </w:r>
      <w:r w:rsidRPr="00303CF7">
        <w:rPr>
          <w:rStyle w:val="StyleUnderline"/>
        </w:rPr>
        <w:t xml:space="preserve"> has been to </w:t>
      </w:r>
      <w:r w:rsidRPr="006121E9">
        <w:rPr>
          <w:rStyle w:val="Emphasis"/>
          <w:highlight w:val="green"/>
        </w:rPr>
        <w:t>play the ‘health security card’</w:t>
      </w:r>
      <w:r w:rsidRPr="006121E9">
        <w:rPr>
          <w:sz w:val="14"/>
          <w:highlight w:val="green"/>
        </w:rPr>
        <w:t xml:space="preserve"> </w:t>
      </w:r>
      <w:r w:rsidRPr="006121E9">
        <w:rPr>
          <w:rStyle w:val="StyleUnderline"/>
          <w:highlight w:val="green"/>
        </w:rPr>
        <w:t>to achieve</w:t>
      </w:r>
      <w:r w:rsidRPr="006121E9">
        <w:rPr>
          <w:sz w:val="14"/>
          <w:highlight w:val="green"/>
        </w:rPr>
        <w:t xml:space="preserve"> </w:t>
      </w:r>
      <w:r w:rsidRPr="006121E9">
        <w:rPr>
          <w:rStyle w:val="StyleUnderline"/>
          <w:highlight w:val="green"/>
        </w:rPr>
        <w:t>particular</w:t>
      </w:r>
      <w:r w:rsidRPr="00303CF7">
        <w:rPr>
          <w:sz w:val="14"/>
        </w:rPr>
        <w:t xml:space="preserve"> </w:t>
      </w:r>
      <w:r w:rsidRPr="00303CF7">
        <w:rPr>
          <w:rStyle w:val="Emphasis"/>
        </w:rPr>
        <w:t xml:space="preserve">trade, diplomatic, strategic, and development </w:t>
      </w:r>
      <w:r w:rsidRPr="006121E9">
        <w:rPr>
          <w:rStyle w:val="Emphasis"/>
          <w:highlight w:val="green"/>
        </w:rPr>
        <w:t>goals</w:t>
      </w:r>
      <w:r w:rsidRPr="00303CF7">
        <w:rPr>
          <w:sz w:val="14"/>
        </w:rPr>
        <w:t xml:space="preserve"> (Elbe 2011). The presumption has been that </w:t>
      </w:r>
      <w:r w:rsidRPr="00303CF7">
        <w:rPr>
          <w:rStyle w:val="StyleUnderline"/>
        </w:rPr>
        <w:t xml:space="preserve">the </w:t>
      </w:r>
      <w:r w:rsidRPr="006121E9">
        <w:rPr>
          <w:rStyle w:val="StyleUnderline"/>
          <w:highlight w:val="green"/>
        </w:rPr>
        <w:t>securitisation</w:t>
      </w:r>
      <w:r w:rsidRPr="00303CF7">
        <w:rPr>
          <w:rStyle w:val="StyleUnderline"/>
        </w:rPr>
        <w:t xml:space="preserve"> of health will </w:t>
      </w:r>
      <w:r w:rsidRPr="006121E9">
        <w:rPr>
          <w:rStyle w:val="StyleUnderline"/>
          <w:highlight w:val="green"/>
        </w:rPr>
        <w:t>harness global</w:t>
      </w:r>
      <w:r>
        <w:rPr>
          <w:rStyle w:val="StyleUnderline"/>
        </w:rPr>
        <w:t xml:space="preserve"> </w:t>
      </w:r>
      <w:r w:rsidRPr="00303CF7">
        <w:rPr>
          <w:rStyle w:val="Emphasis"/>
        </w:rPr>
        <w:t xml:space="preserve">political </w:t>
      </w:r>
      <w:r w:rsidRPr="006121E9">
        <w:rPr>
          <w:rStyle w:val="Emphasis"/>
          <w:highlight w:val="green"/>
        </w:rPr>
        <w:t>leadership and resources</w:t>
      </w:r>
      <w:r w:rsidRPr="00303CF7">
        <w:rPr>
          <w:rStyle w:val="Emphasis"/>
        </w:rPr>
        <w:t>.</w:t>
      </w:r>
      <w:r w:rsidRPr="00303CF7">
        <w:rPr>
          <w:sz w:val="14"/>
        </w:rPr>
        <w:t xml:space="preserve"> </w:t>
      </w:r>
      <w:r w:rsidRPr="00303CF7">
        <w:rPr>
          <w:rStyle w:val="StyleUnderline"/>
        </w:rPr>
        <w:t>This marriage of health issues to security</w:t>
      </w:r>
      <w:r>
        <w:rPr>
          <w:rStyle w:val="StyleUnderline"/>
        </w:rPr>
        <w:t xml:space="preserve"> </w:t>
      </w:r>
      <w:r w:rsidRPr="00303CF7">
        <w:rPr>
          <w:rStyle w:val="StyleUnderline"/>
        </w:rPr>
        <w:t>logic has been met with a mix of applause, caution, and critique</w:t>
      </w:r>
      <w:r w:rsidRPr="00303CF7">
        <w:rPr>
          <w:sz w:val="14"/>
        </w:rPr>
        <w:t xml:space="preserve"> (Feldbaumet al. 2010; McInnes and Rushton 2013; Hanrieder and Kreuder-Sonnen 2014). </w:t>
      </w:r>
      <w:r w:rsidRPr="00303CF7">
        <w:rPr>
          <w:rStyle w:val="StyleUnderline"/>
        </w:rPr>
        <w:t>But</w:t>
      </w:r>
      <w:r w:rsidRPr="00303CF7">
        <w:rPr>
          <w:sz w:val="14"/>
        </w:rPr>
        <w:t xml:space="preserve"> the presumption has remained that, </w:t>
      </w:r>
      <w:r w:rsidRPr="00303CF7">
        <w:rPr>
          <w:rStyle w:val="Emphasis"/>
        </w:rPr>
        <w:t>for the most part</w:t>
      </w:r>
      <w:r w:rsidRPr="00303CF7">
        <w:rPr>
          <w:sz w:val="14"/>
        </w:rPr>
        <w:t xml:space="preserve">, </w:t>
      </w:r>
      <w:r w:rsidRPr="00303CF7">
        <w:rPr>
          <w:rStyle w:val="StyleUnderline"/>
        </w:rPr>
        <w:t>the</w:t>
      </w:r>
      <w:r>
        <w:rPr>
          <w:rStyle w:val="StyleUnderline"/>
        </w:rPr>
        <w:t xml:space="preserve"> </w:t>
      </w:r>
      <w:r w:rsidRPr="00303CF7">
        <w:rPr>
          <w:rStyle w:val="StyleUnderline"/>
        </w:rPr>
        <w:t>marriage of health issues to security will</w:t>
      </w:r>
      <w:r w:rsidRPr="00303CF7">
        <w:rPr>
          <w:sz w:val="14"/>
        </w:rPr>
        <w:t xml:space="preserve"> ‘</w:t>
      </w:r>
      <w:r w:rsidRPr="00303CF7">
        <w:rPr>
          <w:rStyle w:val="Emphasis"/>
        </w:rPr>
        <w:t>harness</w:t>
      </w:r>
      <w:r w:rsidRPr="00303CF7">
        <w:rPr>
          <w:sz w:val="14"/>
        </w:rPr>
        <w:t xml:space="preserve"> political leadership and </w:t>
      </w:r>
      <w:r w:rsidRPr="00303CF7">
        <w:rPr>
          <w:rStyle w:val="Emphasis"/>
        </w:rPr>
        <w:t>resources</w:t>
      </w:r>
      <w:r w:rsidRPr="00303CF7">
        <w:rPr>
          <w:sz w:val="14"/>
        </w:rPr>
        <w:t xml:space="preserve"> </w:t>
      </w:r>
      <w:r w:rsidRPr="00303CF7">
        <w:rPr>
          <w:rStyle w:val="StyleUnderline"/>
        </w:rPr>
        <w:t>for</w:t>
      </w:r>
      <w:r w:rsidRPr="00303CF7">
        <w:rPr>
          <w:sz w:val="14"/>
        </w:rPr>
        <w:t xml:space="preserve"> various </w:t>
      </w:r>
      <w:r w:rsidRPr="00303CF7">
        <w:rPr>
          <w:rStyle w:val="StyleUnderline"/>
        </w:rPr>
        <w:t>international health issues’</w:t>
      </w:r>
      <w:r w:rsidRPr="00303CF7">
        <w:rPr>
          <w:sz w:val="14"/>
        </w:rPr>
        <w:t xml:space="preserve"> </w:t>
      </w:r>
      <w:r w:rsidRPr="00303CF7">
        <w:rPr>
          <w:sz w:val="10"/>
        </w:rPr>
        <w:t xml:space="preserve">(Elbe 2011: 220). In the last 15 years, there have been three United Nations Security Council (UNSC) resolutions that have specifically referred to health matters – S/Res/1308 (2000), S/Res/1983 (2011), both concerning HIV/AIDs, and S/Res/2177 (2014) in response to the Ebola viral disease outbreak in West Africa. In December 2012, the United Nations General Assembly (UNGA) passed resolution A/67/L.36, Global Health and Foreign Policy, the fifth resolution on global health and foreign policy resolution to pass in the UNGA since the adoption of the first resolution on Global Health and Foreign Policy in 2008 (A/63/33). The UNGA also adopted resolution A/69/1 giving support to the measures recommended by UN Secretary-General to contain the Ebola outbreak (A/69/389 2014). The decision of the UNSC to adopt three resolutions on health matters in 15 years and the UNGA sessions on global health and foreign policy have received mixed views. Some point to these events as illustration of the weakness of the global health security narrative (Youde 2014). In particular, it has been noted that the Ebola outbreak in 2014 was initially met with no international capacity outside of the World Health Organization (WHO) to respond to this crisis. The creation of the UN Mission on Ebola Emergency Response (UNMEER) in September (2014) was the first, and some argue should be the last, effort to respond to a viral outbreak (Panel of independent experts 2015). Others contend that, given that there is no procedure under the UN Charter for the General Assembly or Security Council to examine health matters – let alone develop a mission like UNMEER – broader UN engagement in health beyond the WHO could point to the success of the global health diplomacy (McInnes 2015). The question is what does successful global health diplomacy look like? Do we see in practice the securitisation of health as essential to pursue international diplomatic engagement in global health? There have been recent claims that the successful international engagement in health initiatives such as the Global Fund for AIDS, TB, and Malaria (Global Fund) and Millennium Development Goals (MDGs) </w:t>
      </w:r>
      <w:proofErr w:type="gramStart"/>
      <w:r w:rsidRPr="00303CF7">
        <w:rPr>
          <w:sz w:val="10"/>
        </w:rPr>
        <w:t>have</w:t>
      </w:r>
      <w:proofErr w:type="gramEnd"/>
      <w:r w:rsidRPr="00303CF7">
        <w:rPr>
          <w:sz w:val="10"/>
        </w:rPr>
        <w:t xml:space="preserve"> been achieved without asserting their necessity ‘primarily on security considerations’ (McInnes and Rushton 2013: 16; see also Sridhar 2012; Gagnon and Labonte 2011). However, the assumption remains that linking health issues, specifically health emergencies and infectious disease outbreaks to security discourse will create more opportunities for diplomatic cooperation and engagement (see Feldbaum et al. 2010; Hafner and Shiffman 2013). This chapter explores this argument beginning with the period where the phrase ‘global health diplomacy’ and ‘global health governance’ began to gain usage in international relations in the 1990s. In the first part of the </w:t>
      </w:r>
      <w:proofErr w:type="gramStart"/>
      <w:r w:rsidRPr="00303CF7">
        <w:rPr>
          <w:sz w:val="10"/>
        </w:rPr>
        <w:t>chapter</w:t>
      </w:r>
      <w:proofErr w:type="gramEnd"/>
      <w:r w:rsidRPr="00303CF7">
        <w:rPr>
          <w:sz w:val="10"/>
        </w:rPr>
        <w:t xml:space="preserve"> I briefly present the conceptual history of health security and its relationship to ‘global health diplomacy’. I explore the argument that the success of global health diplomacy has come from the preponderant use of security language, referents, and discourse (cf. Elbe 2011; Feldbaum et al. 2010; Kickbusch et al. 2007; McInnes and Rushton 2013). In the second part of the chapter I examine two cases, one where a type of security logic was deliberately employed to frame the ‘health emergency’ (Framework Convention on Tobacco Control or FCTC) and one where human rights logic was initially deployed when advocating for its creation (the Global Alliance for Vaccine Immunization or GAVI). I evaluate what ‘health security’ looks like in these global health initiatives and explore the presumption that ‘security discourse’ must be present in comparing these two major, successful global health initiatives. HEALTH SECURITY States have a history of formal international agreements addressing health matters and health threats, particularly infectious diseases, from the Decree of Quarantine in Ragusa-Dubrovnik in 1377 (Mackowiak and Sehdev 2002) to the International Sanitary Conference in 1851 (Fidler 2003) and the revised International Health Regulations in 2007 (Davies et al. 2015). However, </w:t>
      </w:r>
      <w:r w:rsidRPr="00303CF7">
        <w:rPr>
          <w:rStyle w:val="StyleUnderline"/>
        </w:rPr>
        <w:t xml:space="preserve">the treatment of </w:t>
      </w:r>
      <w:r w:rsidRPr="006121E9">
        <w:rPr>
          <w:rStyle w:val="StyleUnderline"/>
          <w:highlight w:val="green"/>
        </w:rPr>
        <w:t>health as a ‘low</w:t>
      </w:r>
      <w:r w:rsidRPr="00303CF7">
        <w:rPr>
          <w:rStyle w:val="StyleUnderline"/>
        </w:rPr>
        <w:t xml:space="preserve"> politics’ </w:t>
      </w:r>
      <w:r w:rsidRPr="006121E9">
        <w:rPr>
          <w:rStyle w:val="StyleUnderline"/>
          <w:highlight w:val="green"/>
        </w:rPr>
        <w:t>priority</w:t>
      </w:r>
      <w:r w:rsidRPr="00303CF7">
        <w:rPr>
          <w:rStyle w:val="StyleUnderline"/>
        </w:rPr>
        <w:t xml:space="preserve"> at</w:t>
      </w:r>
      <w:r>
        <w:rPr>
          <w:rStyle w:val="StyleUnderline"/>
        </w:rPr>
        <w:t xml:space="preserve"> </w:t>
      </w:r>
      <w:r w:rsidRPr="00303CF7">
        <w:rPr>
          <w:rStyle w:val="StyleUnderline"/>
        </w:rPr>
        <w:t xml:space="preserve">the international level </w:t>
      </w:r>
      <w:r w:rsidRPr="006121E9">
        <w:rPr>
          <w:rStyle w:val="StyleUnderline"/>
          <w:highlight w:val="green"/>
        </w:rPr>
        <w:t>remained</w:t>
      </w:r>
      <w:r w:rsidRPr="00303CF7">
        <w:rPr>
          <w:rStyle w:val="StyleUnderline"/>
        </w:rPr>
        <w:t xml:space="preserve"> the case </w:t>
      </w:r>
      <w:r w:rsidRPr="006121E9">
        <w:rPr>
          <w:rStyle w:val="StyleUnderline"/>
          <w:highlight w:val="green"/>
        </w:rPr>
        <w:t>through most</w:t>
      </w:r>
      <w:r w:rsidRPr="00303CF7">
        <w:rPr>
          <w:rStyle w:val="StyleUnderline"/>
        </w:rPr>
        <w:t xml:space="preserve"> of the formative</w:t>
      </w:r>
      <w:r>
        <w:rPr>
          <w:rStyle w:val="StyleUnderline"/>
        </w:rPr>
        <w:t xml:space="preserve"> </w:t>
      </w:r>
      <w:r w:rsidRPr="00303CF7">
        <w:rPr>
          <w:rStyle w:val="StyleUnderline"/>
        </w:rPr>
        <w:t xml:space="preserve">years of </w:t>
      </w:r>
      <w:r w:rsidRPr="006121E9">
        <w:rPr>
          <w:rStyle w:val="StyleUnderline"/>
          <w:highlight w:val="green"/>
        </w:rPr>
        <w:t>nation-building</w:t>
      </w:r>
      <w:r w:rsidRPr="00303CF7">
        <w:rPr>
          <w:sz w:val="14"/>
        </w:rPr>
        <w:t xml:space="preserve"> in the nineteenth and twentieth centuries (Fidler 1999). This was </w:t>
      </w:r>
      <w:r w:rsidRPr="00303CF7">
        <w:rPr>
          <w:rStyle w:val="StyleUnderline"/>
        </w:rPr>
        <w:t>in spite of its great strategic benefit for colonial era</w:t>
      </w:r>
      <w:r>
        <w:rPr>
          <w:rStyle w:val="StyleUnderline"/>
        </w:rPr>
        <w:t xml:space="preserve"> </w:t>
      </w:r>
      <w:r w:rsidRPr="00303CF7">
        <w:rPr>
          <w:rStyle w:val="StyleUnderline"/>
        </w:rPr>
        <w:t>expansion, winning wars and rapid industrialisation</w:t>
      </w:r>
      <w:r w:rsidRPr="00303CF7">
        <w:rPr>
          <w:sz w:val="14"/>
        </w:rPr>
        <w:t xml:space="preserve"> </w:t>
      </w:r>
      <w:r w:rsidRPr="00303CF7">
        <w:rPr>
          <w:sz w:val="10"/>
        </w:rPr>
        <w:t xml:space="preserve">(Diamond 1997). In contemporary politics, a range of actors – such as foreign governments, non-governmental organisations (NGOs), pharmaceutical companies, private donors, and international organisations – drive a variety of different health agendas that influence priorities within individual states and affect the resources that are available to individual health workers and opportunities for patients (Youde 2012). Likewise, the post–Second World War Bretton Woods system had a profound influence upon health-care policy and practice around the world, with key lending institutions like the World Bank promoting particular health-care systems and policies in their lending programmes (Sridhar 2012). In this period, key discourses such as ‘Health for All’, the Essential Medicines List, and Right to Health emerged in the absence of linkage to security. These discourses brought in a range of actors including international organisations,NGOs and transnational corporations with the power to shape health opportunities and outcomes within and amongst states (Gagnon and Labonté 2011). In the 1990s, however, foreign and defence ministries became increasingly interested in global health policy – particularly infectious diseases – which would be referred to as having a ‘securitising’ effect on health (McInnes and Lee 2006). 14 ADVOCATING GLOBAL HEALTH SECURITY 255 During the 1990s, key events combined with a paradigm shift in International Relations (IR) and security studies (particularly in Western developed countries with the end of the Cold War) (Paris 2001) to connect security to health (Enemark 2007; Collier and Lakoff 2008). Acute awareness was growing amongst Western states that they were not immune to health events such as infectious disease outbreaks. The outbreak and spread of HIV across developing and developed countries during the 1980s; fear of biosecurity attacks with the breakdown of security in laboratories across the former Soviet Union (Koblentz 2010); sudden outbreak of the plague in India in 1995 and the arrival of West Nile virus near New York City in 1999; and the return of ‘slow-burn’ diseases thought eradicated such as Tuberculosis (TB), measles and meningitis in the United States, United Kingdom, and Australia (Price- Smith 2002). </w:t>
      </w:r>
      <w:proofErr w:type="gramStart"/>
      <w:r w:rsidRPr="00303CF7">
        <w:rPr>
          <w:sz w:val="10"/>
        </w:rPr>
        <w:t>As well</w:t>
      </w:r>
      <w:proofErr w:type="gramEnd"/>
      <w:r w:rsidRPr="00303CF7">
        <w:rPr>
          <w:sz w:val="10"/>
        </w:rPr>
        <w:t xml:space="preserve">, new strains of disease, such as haemorrhagic dengue fever and drug-resistant malaria were on the rise due to significant climate change impact in South Asia, Southeast Asia, and Pacific (Kim and Schneider 2013). Andrew Price-Smith argues that prior to President Clinton’s appointment of the National Science Council on Emerging and Re-Emerging Infectious Diseases in 1995, developed states had grown complacent to the fact that ‘despite their enormous technological and economic power, it is extremely unlikely that developed countries will be able to remain an island of health in a global sea of disease’ (2002: 122). Clinton’s move created a wave of interest in other developed countries, particularly the United Kingdom, Australia, and Canada, all shifting to appreciate and contextualise health threats in foreign policy terms (McInnes and Lee 2012: 32). Until then, on the rare occasion that health policy was discussed at the international level it was in relation to (mostly) infectious disease outbreaks such as plague and cholera, or large-scale efforts such as the mass immunisation programme led by WHO to eradicate smallpox. During infectious disease outbreaks, emphasis had been squarely placed on the responsibility of the host state and regardless of the capacity of its public health system to effectively respond (Fidler 1999). Meanwhile, the spread and scale of HIV/AIDS raised fears about its potential to threaten state cohesion and national economies. There was a particular focus on military forces being at risk of HIV infection, and the political insecurity these </w:t>
      </w:r>
      <w:proofErr w:type="gramStart"/>
      <w:r w:rsidRPr="00303CF7">
        <w:rPr>
          <w:sz w:val="10"/>
        </w:rPr>
        <w:t>infectious</w:t>
      </w:r>
      <w:proofErr w:type="gramEnd"/>
      <w:r w:rsidRPr="00303CF7">
        <w:rPr>
          <w:sz w:val="10"/>
        </w:rPr>
        <w:t xml:space="preserve"> could bring in societies (Singer 2002; Elbe 2006). The apparent potential for HIV/AIDS to cause state collapse or serious disruption that could ricochet throughout neighbouring states 256 S.E. DAVIES was considered a realistic scenario in sub-Saharan Africa, as well as some parts of South and East Asia and the Pacific (Shisana et al. 2003; Ramiah 2006; Price-Smith et al. 2007). It was specific reference to the threat of HIV/AIDs on peacekeepers that led to the first resolution on health, Resolution 1308, being passed </w:t>
      </w:r>
      <w:proofErr w:type="gramStart"/>
      <w:r w:rsidRPr="00303CF7">
        <w:rPr>
          <w:sz w:val="10"/>
        </w:rPr>
        <w:t>in</w:t>
      </w:r>
      <w:proofErr w:type="gramEnd"/>
      <w:r w:rsidRPr="00303CF7">
        <w:rPr>
          <w:sz w:val="10"/>
        </w:rPr>
        <w:t xml:space="preserve"> the UN Security Council in 2000 (UNSC 2000). In response to these developments, a host of analysts, including Solomon Benatar (1998, 2002), Peter W. Singer (2002), Robert Ostergard (2002), called for IR to engage with the economic, humanitarian, political, and security ramifications of the AIDS epidemic. At the same time, David Fidler and Andrew Price-Smith called for equal attention to the economic, political, and social insecurity that stems from a range of infectious diseases already prevalent in countries (Fidler 2003; Price-Smith 2002). Using quantitative analysis of the relationship between infectious diseases and state capacity, Price-Smith claimed that ‘infectious disease [already] constitutes a verifiable threat to national security and state power’ (Price-Smith 2002: 19). Health security, Price-Smith (2002: 9) argued, referred to the threat of the disease on particular populations as well as the country’s economic and political stability becoming unsustainable as a result of a pathogen wiping out the core population base. While a disease may have a different impact in different states: [I]ncreasing levels of disease correlate with a decline in state capacity. As state capacity declines and as pathogen-induced deprivation and increasing demands upon the state increase, we may see an attendant increase in the incidence of chronic sub-state violence and state failure. State failure frequently produces chaos in affected regions as neighbouring states seal their borders to prevent the massive influx of disease-infected refugee populations. Adjacent states may also seek to fill the power vacuum and may seize valued territory from the collapsing state, prompting other proximate states to do the same and so exacerbating regional security dilemmas. (Price-Smith 2002: 15) In a similar vein, David Fidler’s seminal 1999 book International Law and Infectious Diseases argued that with the increased risk of drug-resistant microbes in the twenty first century, as identified by public health officials (Institute of Medicine 1992; Heymann 1996), it will become important to ‘understand the international politics of infectious disease control, or microbialpolitik’ (Fidler 1999: 19). Microbialpolitik, argued Fidler, was ‘wrapped up not only in traditional concerns such as sovereignty and power but also in the implementation of scientifically sound infectious disease policies at the national and international levels’ (ibid.). Both Fidler and Price-Smith argued that the risk of newly emerged infectious diseases and drug-resistant infectious diseases required that all governments engage with the problem as if they were threats to national security. Likewise, Laurie Garrett argued in 2001 that ‘a sound public health system, it seems, is vital to societal stability and, conversely, may topple in the face of political or social stability or whim. Each affects the other: widespread political disorder or anti-governmentalism may weaken a public health system, and a crisis in the health of the citizens can bring down a government’ (Garrett 2001: 5). These ideas continued to influence the global politics of health into the twenty-first century (Fidler 2009; Davies 2012). In a 2010 study on the influence of global health on foreign policy, Feldbaum and his colleagues found that most discussion and policy from diplomatic engagement focused on the interplay of national interests and security, which meant that most diplomacy focus and discussion was on the containment of infectious diseases (Feldbaum et al. 2010: 87). At the time, WHO also immersed itself in the health security argument: Collaboration between Member States, especially between developed and developing countries, to ensure the availability of technical and other resources is a crucial factor not only in implementing the [International Health] Regulations, but also in building and strengthening public health capacity and the networks and systems that strengthen global public health security will. (WHO 2007: 13) </w:t>
      </w:r>
      <w:r w:rsidRPr="00303CF7">
        <w:rPr>
          <w:rStyle w:val="StyleUnderline"/>
        </w:rPr>
        <w:t>Of course, health diplomacy refers to the pursuit of international health</w:t>
      </w:r>
      <w:r>
        <w:rPr>
          <w:rStyle w:val="StyleUnderline"/>
        </w:rPr>
        <w:t xml:space="preserve"> </w:t>
      </w:r>
      <w:r w:rsidRPr="00303CF7">
        <w:rPr>
          <w:rStyle w:val="Emphasis"/>
        </w:rPr>
        <w:t>cooperation</w:t>
      </w:r>
      <w:r w:rsidRPr="00303CF7">
        <w:rPr>
          <w:sz w:val="14"/>
        </w:rPr>
        <w:t xml:space="preserve"> on matters of concern to states (Kickbusch et al. 2007). </w:t>
      </w:r>
      <w:r w:rsidRPr="00303CF7">
        <w:rPr>
          <w:rStyle w:val="StyleUnderline"/>
        </w:rPr>
        <w:t>It is</w:t>
      </w:r>
      <w:r>
        <w:rPr>
          <w:rStyle w:val="StyleUnderline"/>
        </w:rPr>
        <w:t xml:space="preserve"> </w:t>
      </w:r>
      <w:r w:rsidRPr="00303CF7">
        <w:rPr>
          <w:rStyle w:val="StyleUnderline"/>
        </w:rPr>
        <w:t>the amalgam of cooperation in areas where there is the possibility of</w:t>
      </w:r>
      <w:r>
        <w:rPr>
          <w:rStyle w:val="StyleUnderline"/>
        </w:rPr>
        <w:t xml:space="preserve"> </w:t>
      </w:r>
      <w:r w:rsidRPr="00303CF7">
        <w:rPr>
          <w:rStyle w:val="Emphasis"/>
        </w:rPr>
        <w:t>genuine</w:t>
      </w:r>
      <w:r w:rsidRPr="00303CF7">
        <w:rPr>
          <w:sz w:val="14"/>
        </w:rPr>
        <w:t xml:space="preserve"> technical </w:t>
      </w:r>
      <w:r w:rsidRPr="00303CF7">
        <w:rPr>
          <w:rStyle w:val="Emphasis"/>
        </w:rPr>
        <w:t>cooperation</w:t>
      </w:r>
      <w:r w:rsidRPr="00303CF7">
        <w:rPr>
          <w:sz w:val="14"/>
        </w:rPr>
        <w:t xml:space="preserve"> </w:t>
      </w:r>
      <w:r w:rsidRPr="00303CF7">
        <w:rPr>
          <w:rStyle w:val="StyleUnderline"/>
        </w:rPr>
        <w:t>for a diverse range of diseases</w:t>
      </w:r>
      <w:r w:rsidRPr="00303CF7">
        <w:rPr>
          <w:sz w:val="14"/>
        </w:rPr>
        <w:t xml:space="preserve"> (Youde 2012: 25). </w:t>
      </w:r>
      <w:r w:rsidRPr="00303CF7">
        <w:rPr>
          <w:rStyle w:val="StyleUnderline"/>
        </w:rPr>
        <w:t xml:space="preserve">However, </w:t>
      </w:r>
      <w:r w:rsidRPr="006121E9">
        <w:rPr>
          <w:rStyle w:val="StyleUnderline"/>
          <w:highlight w:val="green"/>
        </w:rPr>
        <w:t>because health</w:t>
      </w:r>
      <w:r w:rsidRPr="00303CF7">
        <w:rPr>
          <w:rStyle w:val="StyleUnderline"/>
        </w:rPr>
        <w:t xml:space="preserve"> diplomacy </w:t>
      </w:r>
      <w:r w:rsidRPr="006121E9">
        <w:rPr>
          <w:rStyle w:val="StyleUnderline"/>
          <w:highlight w:val="green"/>
        </w:rPr>
        <w:t>involves</w:t>
      </w:r>
      <w:r w:rsidRPr="00303CF7">
        <w:rPr>
          <w:rStyle w:val="StyleUnderline"/>
        </w:rPr>
        <w:t xml:space="preserve"> the interplay of</w:t>
      </w:r>
      <w:r>
        <w:rPr>
          <w:rStyle w:val="StyleUnderline"/>
        </w:rPr>
        <w:t xml:space="preserve"> </w:t>
      </w:r>
      <w:r w:rsidRPr="006121E9">
        <w:rPr>
          <w:rStyle w:val="Emphasis"/>
          <w:highlight w:val="green"/>
        </w:rPr>
        <w:t xml:space="preserve">national interests, power and diplomatic </w:t>
      </w:r>
      <w:proofErr w:type="gramStart"/>
      <w:r w:rsidRPr="006121E9">
        <w:rPr>
          <w:rStyle w:val="Emphasis"/>
          <w:highlight w:val="green"/>
        </w:rPr>
        <w:t>compromise</w:t>
      </w:r>
      <w:r w:rsidRPr="00303CF7">
        <w:rPr>
          <w:sz w:val="14"/>
        </w:rPr>
        <w:t>, ‘</w:t>
      </w:r>
      <w:proofErr w:type="gramEnd"/>
      <w:r w:rsidRPr="006121E9">
        <w:rPr>
          <w:rStyle w:val="StyleUnderline"/>
          <w:highlight w:val="green"/>
        </w:rPr>
        <w:t>state interests have been critical to</w:t>
      </w:r>
      <w:r w:rsidRPr="00303CF7">
        <w:rPr>
          <w:rStyle w:val="StyleUnderline"/>
        </w:rPr>
        <w:t xml:space="preserve"> either the success or obstruction of such </w:t>
      </w:r>
      <w:r w:rsidRPr="006121E9">
        <w:rPr>
          <w:rStyle w:val="StyleUnderline"/>
          <w:highlight w:val="green"/>
        </w:rPr>
        <w:t>agreements</w:t>
      </w:r>
      <w:r w:rsidRPr="00303CF7">
        <w:rPr>
          <w:rStyle w:val="StyleUnderline"/>
        </w:rPr>
        <w:t xml:space="preserve"> . . . </w:t>
      </w:r>
      <w:r w:rsidRPr="006121E9">
        <w:rPr>
          <w:rStyle w:val="StyleUnderline"/>
          <w:highlight w:val="green"/>
        </w:rPr>
        <w:t xml:space="preserve">and </w:t>
      </w:r>
      <w:r w:rsidRPr="006121E9">
        <w:rPr>
          <w:rStyle w:val="Emphasis"/>
          <w:highlight w:val="green"/>
        </w:rPr>
        <w:t>issues of</w:t>
      </w:r>
      <w:r w:rsidRPr="00303CF7">
        <w:rPr>
          <w:rStyle w:val="Emphasis"/>
        </w:rPr>
        <w:t xml:space="preserve"> national </w:t>
      </w:r>
      <w:r w:rsidRPr="006121E9">
        <w:rPr>
          <w:rStyle w:val="Emphasis"/>
          <w:highlight w:val="green"/>
        </w:rPr>
        <w:t>security remain atop the foreign-policy hierarchy’</w:t>
      </w:r>
      <w:r>
        <w:rPr>
          <w:rStyle w:val="Emphasis"/>
        </w:rPr>
        <w:t xml:space="preserve"> </w:t>
      </w:r>
      <w:r w:rsidRPr="00303CF7">
        <w:rPr>
          <w:sz w:val="14"/>
        </w:rPr>
        <w:t xml:space="preserve">(Feldbaum et al. 2010: 87). The counter-narrative to the health security discourse described above is that the securitisation of health promotes an instrumental pursuit of health. To capture foreign policy interest and engagement, global health discussions produce a ‘hierarchy of illnesses’ whereby some health issues receive interest and resources whilst other equally deadly health matters do not (Youde 2012: 160). Jeremy Shiffman’s (2006: 411–420) work on the peaks and troughs of investment in global health initiatives has revealed that despite disease burden to a population, some infectious diseases (i.e. HIV/AIDS) consistently attract stronger short-term investment from donor states – primarily those that are contagious or linked to the national security interests of donor states. However, it would be a mistake to assume that the threat of infectious disease alone encapsulated all diplomatic engagement with health issues at the turn of the twenty-first century. The rise of non-traditional security has also been attributed to the increased influence of the introduction of different social science methods and theories to International Security Studies (Buzan and Hansen 2009: 188). This has influenced research into the subject matter of security studies and IR. If insecurity and grievances amongst the population played a large part in the civil wars that gripped the 1990s (Fearon and Laitin 2003), engagement with health is not just a security concern for developed states </w:t>
      </w:r>
      <w:r w:rsidRPr="006121E9">
        <w:rPr>
          <w:rStyle w:val="StyleUnderline"/>
          <w:highlight w:val="green"/>
        </w:rPr>
        <w:t>but</w:t>
      </w:r>
      <w:r w:rsidRPr="00303CF7">
        <w:rPr>
          <w:sz w:val="14"/>
        </w:rPr>
        <w:t xml:space="preserve"> also for developing states. In other words, </w:t>
      </w:r>
      <w:r w:rsidRPr="00716AF9">
        <w:rPr>
          <w:rStyle w:val="StyleUnderline"/>
        </w:rPr>
        <w:t>appreciations</w:t>
      </w:r>
      <w:r w:rsidRPr="00303CF7">
        <w:rPr>
          <w:rStyle w:val="StyleUnderline"/>
        </w:rPr>
        <w:t xml:space="preserve"> of</w:t>
      </w:r>
      <w:r>
        <w:rPr>
          <w:rStyle w:val="StyleUnderline"/>
        </w:rPr>
        <w:t xml:space="preserve"> </w:t>
      </w:r>
      <w:r w:rsidRPr="00303CF7">
        <w:rPr>
          <w:rStyle w:val="StyleUnderline"/>
        </w:rPr>
        <w:t xml:space="preserve">health </w:t>
      </w:r>
      <w:r w:rsidRPr="006121E9">
        <w:rPr>
          <w:rStyle w:val="StyleUnderline"/>
          <w:highlight w:val="green"/>
        </w:rPr>
        <w:t xml:space="preserve">security were </w:t>
      </w:r>
      <w:r w:rsidRPr="006121E9">
        <w:rPr>
          <w:rStyle w:val="Emphasis"/>
          <w:highlight w:val="green"/>
        </w:rPr>
        <w:t>not one-dimensional</w:t>
      </w:r>
      <w:r w:rsidRPr="00303CF7">
        <w:rPr>
          <w:rStyle w:val="StyleUnderline"/>
        </w:rPr>
        <w:t>. It was possible to advocate for a</w:t>
      </w:r>
      <w:r>
        <w:rPr>
          <w:rStyle w:val="StyleUnderline"/>
        </w:rPr>
        <w:t xml:space="preserve"> </w:t>
      </w:r>
      <w:r w:rsidRPr="00303CF7">
        <w:rPr>
          <w:rStyle w:val="StyleUnderline"/>
        </w:rPr>
        <w:t xml:space="preserve">vision of health </w:t>
      </w:r>
      <w:r w:rsidRPr="00716AF9">
        <w:rPr>
          <w:rStyle w:val="StyleUnderline"/>
        </w:rPr>
        <w:t>security</w:t>
      </w:r>
      <w:r w:rsidRPr="00303CF7">
        <w:rPr>
          <w:rStyle w:val="StyleUnderline"/>
        </w:rPr>
        <w:t xml:space="preserve"> that </w:t>
      </w:r>
      <w:r w:rsidRPr="006121E9">
        <w:rPr>
          <w:rStyle w:val="StyleUnderline"/>
          <w:highlight w:val="green"/>
        </w:rPr>
        <w:t xml:space="preserve">sought to protect </w:t>
      </w:r>
      <w:r w:rsidRPr="006121E9">
        <w:rPr>
          <w:rStyle w:val="Emphasis"/>
          <w:highlight w:val="green"/>
        </w:rPr>
        <w:t>individuals as much as states</w:t>
      </w:r>
      <w:r w:rsidRPr="00303CF7">
        <w:rPr>
          <w:rStyle w:val="StyleUnderline"/>
        </w:rPr>
        <w:t>.</w:t>
      </w:r>
      <w:r>
        <w:rPr>
          <w:rStyle w:val="StyleUnderline"/>
        </w:rPr>
        <w:t xml:space="preserve"> </w:t>
      </w:r>
      <w:r w:rsidRPr="00303CF7">
        <w:rPr>
          <w:sz w:val="14"/>
        </w:rPr>
        <w:t xml:space="preserve">Indeed, a human centred appreciation of security – coined ‘human security’ by the 1994 United Nations Development Programme (UNDP) Human Development Report (see MacFarlane and Khong 2006) – sought to redefine the ‘traditional’ security with issues and concepts under the umbrella term ‘non-traditional’ security, including health (Chalk 2006). Thus, there does appear to be a significant relationship between international health events and the direction of research and policy engagement (Davies 2012). In the last decade, events such as the United Nations Security Resolution on HIV/AIDS (S/Res/1308) and SARS create an explosion of IR engagement with global health governance, particularly in the area of health security. This ‘phenomenon’ has been witnessed again with the Ebola outbreak (Youde 2014). Amongst all these engagements, two key approaches have emerged. First, those who accept the inevitability of a ‘narrow’ approach to health and IR, focused on infectious diseases and bioterrorism as security threats (Koblentz 2012). Alternatively, there are those who articulate a broader vision related to development, state capacity, and cross-national health issues (Shiffman 2006; Nunes 2014; Rushton and Williams 2012). One of the central claims of the former approach is that </w:t>
      </w:r>
      <w:r w:rsidRPr="00303CF7">
        <w:rPr>
          <w:rStyle w:val="StyleUnderline"/>
        </w:rPr>
        <w:t xml:space="preserve">health securitisation is an effective way of </w:t>
      </w:r>
      <w:r w:rsidRPr="00303CF7">
        <w:rPr>
          <w:rStyle w:val="Emphasis"/>
        </w:rPr>
        <w:t>galvanising</w:t>
      </w:r>
      <w:r>
        <w:rPr>
          <w:rStyle w:val="Emphasis"/>
        </w:rPr>
        <w:t xml:space="preserve"> </w:t>
      </w:r>
      <w:r w:rsidRPr="00303CF7">
        <w:rPr>
          <w:rStyle w:val="Emphasis"/>
        </w:rPr>
        <w:t>diplomatic engagement amongst states and other actors</w:t>
      </w:r>
      <w:r w:rsidRPr="00303CF7">
        <w:rPr>
          <w:rStyle w:val="StyleUnderline"/>
        </w:rPr>
        <w:t>, resulting in the</w:t>
      </w:r>
      <w:r>
        <w:rPr>
          <w:rStyle w:val="StyleUnderline"/>
        </w:rPr>
        <w:t xml:space="preserve"> </w:t>
      </w:r>
      <w:r w:rsidRPr="00303CF7">
        <w:rPr>
          <w:rStyle w:val="StyleUnderline"/>
        </w:rPr>
        <w:t>allocation of political will and material resources</w:t>
      </w:r>
      <w:r w:rsidRPr="00303CF7">
        <w:rPr>
          <w:sz w:val="14"/>
        </w:rPr>
        <w:t xml:space="preserve"> (</w:t>
      </w:r>
      <w:r w:rsidRPr="00303CF7">
        <w:rPr>
          <w:sz w:val="10"/>
        </w:rPr>
        <w:t xml:space="preserve">Collier and Lakoff 2008; Elbe 2011; Hafner and Shiffman 2013). In the next part of the </w:t>
      </w:r>
      <w:proofErr w:type="gramStart"/>
      <w:r w:rsidRPr="00303CF7">
        <w:rPr>
          <w:sz w:val="10"/>
        </w:rPr>
        <w:t>chapter</w:t>
      </w:r>
      <w:proofErr w:type="gramEnd"/>
      <w:r w:rsidRPr="00303CF7">
        <w:rPr>
          <w:sz w:val="10"/>
        </w:rPr>
        <w:t xml:space="preserve"> I examine this core assumption. In particular, I explore whether the effectiveness of health initiatives is tied to their securitisation, focusing on the examples of two major health initiatives. I examine the Tobacco Free Initiative (TFI) and the GAVI. Interest in these two cases comes from exploring the above presumption that security and health, particularly concerning infectious diseases, drives, and delivers policy momentum. While there is debate about whether that momentum translates into ‘real’ policy progress or whether it is mere rhetoric deployed at particular crises/events with no lasting impact, there is no debate that health security has dominated global health and foreign policy discourse (Feldbaum et al. 2010; McInnes and Rushton 2013). Below, I briefly examine the dominance of health security in successful global health initiatives – one where you would expect it to be deliberately deployed (GAVI) and one where it was not (TFI). TFI and GAVI, I contend, are interesting cases precisely because they confound the issueframing conventions about the relationship between health and security. CONFOUNDING EXPECTATIONS A global health initiative is defined in this chapter as ‘an emerging and global trend in health. They are usually focused on state, international organisation and public–private partnerships. Global initiatives typically target specific diseases and are supposed to bring additional resources to health efforts’ (WHO 2015). Case Selection and Discourse Analysis This section briefly compares two international health initiatives: the TFI and GAVI. The TFI sought to reach an international agreement under international law that countries would adopt to regulate the sale and production of tobacco. This global health initiative was in aid of preventing the unchecked rise of tobacco related illnesses – non-communicable diseases – including cancer (various), emphysema, heart disease, stroke, and diabetes (to name a few). In the case of the TFI, and in light of the 260 S.E. DAVIES literature discussion concerning health security above, it would be expected that there was little to no presence of security discourse in the early days of this initiative. It was (and is) about introducing tobacco control legislation, addressing unregulated sale and distribution of tobacco to address preventable tobacco-related diseases in young populations in already over-burdened public health-care systems (Roemer et al. 2005). In contrast, the GAVI is a public and private partnership between states, international organisations, pharmaceutical companies, and philanthropic donors that sought cooperation amongst this diverse group of actors to manufacture, purchase and deliver life-saving vaccines against deadly infectious diseases in the most remote, dangerous and impoverished locations around the world. GAVI is, ostensibly, the initiative where it would be expected to see initial employment of ‘security’ rhetoric given it is addressing the health insecurity of under five children in need of vaccination from, mostly, contagious infectious diseases. In fact, the immediate previous iteration of GAVI – the Child Vaccination Initiative – used security type discourse such as ‘mission’, ‘operation’, and ‘threat’’ under the steerage of a former US defence army medic (see Muraskin 2002). These cases were also selected because they shared some important features. Both the TFI and the GAVI are concerned with one specific health concern – tobacco and immunisation; both were launched within a similar time where health security discourse was gaining policy attention; both initiatives required the involvement of multiple stakeholders, including national governments, to enjoy success. The main difference, of interest to this chapter, is that the association of security with the health issue </w:t>
      </w:r>
      <w:proofErr w:type="gramStart"/>
      <w:r w:rsidRPr="00303CF7">
        <w:rPr>
          <w:sz w:val="10"/>
        </w:rPr>
        <w:t>confound</w:t>
      </w:r>
      <w:proofErr w:type="gramEnd"/>
      <w:r w:rsidRPr="00303CF7">
        <w:rPr>
          <w:sz w:val="10"/>
        </w:rPr>
        <w:t xml:space="preserve"> the type of cases analysed to date in the IR literature on global health security. I reveal below that the non-</w:t>
      </w:r>
      <w:proofErr w:type="gramStart"/>
      <w:r w:rsidRPr="00303CF7">
        <w:rPr>
          <w:sz w:val="10"/>
        </w:rPr>
        <w:t>communicable, ‘</w:t>
      </w:r>
      <w:proofErr w:type="gramEnd"/>
      <w:r w:rsidRPr="00303CF7">
        <w:rPr>
          <w:sz w:val="10"/>
        </w:rPr>
        <w:t>slow moving’ health threat engaged more securitised discourse than the high morbidity communicable health threat. The comparison of the two cases was organised around a common framework involving three steps. 14 ADVOCATING GLOBAL HEALTH SECURITY 261 First, understanding the rhetoric and concepts used to frame the initiative. Each initiative has produced a significant volume of material outlining its purpose, scope and mandate. For the purposes of this chapter, I focused on the ‘founding’ document for each initiative. In the case of TFI, the Framework Convention on Tobacco Control, adopted by the World Health Assembly in 2003, 8 years after the Convention was first proposed in the 1995 World Health Assembly. The Framework Convention was the outcome of the TFI and details ‘a regulatory strategy to address addictive substances; in contrast to previous drug control treaties, the WHO Framework Convention asserts the importance of demand reduction strategies as well as supply issues’ (WHO 2003). Included in the Framework Convention document analysed is an Annex 2, which details the history of drafting the Framework from 1995 to 2003. For GAVI, the document analysed is the GAVI Meeting of the Proto-Board in Seattle, July 1999. This document details GAVI’s terms of reference, mission, objectives, functions, structure, milestones, and budget priorities. An interest in the discourse used in the founding document of each initiative is informed by the premise outlined in the above literature – to what extent security frames were employed to justify, conceptualise, and operationalise these two global health initiatives which remain, successfully, in place today. Second, once accepting the premise that securitisation is deliberately engaged the two documents were analysed to identify a set of ‘benchmarks’ to guide its assessment of the extent to which a health initiative has aligned with security. Both documents were examined in detail for the presence of ‘speech acts’ (Hansen 2012) – the initiative itself or actors associated with the initiative identified an existential threat or risk and speech acts that called for the adoption of extraordinary measures. Was the initiative itself referred to as ‘security’, ‘</w:t>
      </w:r>
      <w:proofErr w:type="gramStart"/>
      <w:r w:rsidRPr="00303CF7">
        <w:rPr>
          <w:sz w:val="10"/>
        </w:rPr>
        <w:t>threat’,</w:t>
      </w:r>
      <w:proofErr w:type="gramEnd"/>
      <w:r w:rsidRPr="00303CF7">
        <w:rPr>
          <w:sz w:val="10"/>
        </w:rPr>
        <w:t xml:space="preserve"> or ‘risk’. Who was the ‘referent object’ identified – the group threatened; who was the functional actor capable of protecting the referent object from the identified threat (Buzan et al. 1998: 26–39); and what was the ‘scale’ of securitisation utitlised to emphasise the need for extraordinary measures (Buzan and Weaver 2009). Third, discourse analysis (Hansen 2012). In this case, the discourse within the two documents were analysed using NVivo Software. For the purposes of this chapter, I refer to three query searches conducted to analyse the perspectives being presented in the two documents concerning the threat the initiative is addressing, who the initiative is ‘protecting’ and 262 S.E. </w:t>
      </w:r>
      <w:proofErr w:type="gramStart"/>
      <w:r w:rsidRPr="00303CF7">
        <w:rPr>
          <w:sz w:val="10"/>
        </w:rPr>
        <w:t>DAVIES</w:t>
      </w:r>
      <w:proofErr w:type="gramEnd"/>
      <w:r w:rsidRPr="00303CF7">
        <w:rPr>
          <w:sz w:val="10"/>
        </w:rPr>
        <w:t xml:space="preserve"> who is responsible for such protection. To facilitate answering these three levels of inquiry, three query searches within NVivo of each document were conducted: (1) word frequency analysis, (2) text search of ‘security’ terms and, and (3) text search of ‘other’ normative terms (development, rights, economy). A word tree was then developed for the second and third text searches with a ‘in context’ search up to ten surrounding words (on either side) to enable understanding of the context and usage of the key words, i.</w:t>
      </w:r>
      <w:proofErr w:type="gramStart"/>
      <w:r w:rsidRPr="00303CF7">
        <w:rPr>
          <w:sz w:val="10"/>
        </w:rPr>
        <w:t>e. ‘</w:t>
      </w:r>
      <w:proofErr w:type="gramEnd"/>
      <w:r w:rsidRPr="00303CF7">
        <w:rPr>
          <w:sz w:val="10"/>
        </w:rPr>
        <w:t xml:space="preserve">threat’ or ‘poor’ being searched in the document. The word frequency search assisted with identifying the primary actors discussed in the documents – i.e. who was identified as the referent actor intended for that initiative versus the functional actor necessary to give effect to the initiative. Findings Discourse analysis of the TFI and GAVI documents produced three key findings. The first, unexpected, find was that the TFI initiative was framed just as much in security terms as </w:t>
      </w:r>
      <w:proofErr w:type="gramStart"/>
      <w:r w:rsidRPr="00303CF7">
        <w:rPr>
          <w:sz w:val="10"/>
        </w:rPr>
        <w:t>was GAVI</w:t>
      </w:r>
      <w:proofErr w:type="gramEnd"/>
      <w:r w:rsidRPr="00303CF7">
        <w:rPr>
          <w:sz w:val="10"/>
        </w:rPr>
        <w:t xml:space="preserve">. The number of </w:t>
      </w:r>
      <w:proofErr w:type="gramStart"/>
      <w:r w:rsidRPr="00303CF7">
        <w:rPr>
          <w:sz w:val="10"/>
        </w:rPr>
        <w:t>securitisation</w:t>
      </w:r>
      <w:proofErr w:type="gramEnd"/>
      <w:r w:rsidRPr="00303CF7">
        <w:rPr>
          <w:sz w:val="10"/>
        </w:rPr>
        <w:t xml:space="preserve"> ‘speech acts’ (Hansen 2012) searched and located in the Framework Convention was practically the same at GAVI – 0.08% and 0.07%, respectively (speech act terms: secure, threat, risk, mission, extraordinary, urgent). In both cases, the presence of security language was less than 1% of each document. What was significant was that in the search for ‘other’ normative terms (terms: responsible, rights, develop, needs, poor) – the Framework Convention was comparatively high at 1.05%, and a similar search for GAVI came at 0.4% references. However, given the Framework Convention is a legal document the presence of ‘right/rights’ partly accounts for high percentage compared to GAVI. Contextual analysis of these terms reveals further detail in how the documents framed the problem, the referent actor and the functional actor (see Table 14.1). In the Framework Convention – despite higher use of ‘other’ (nonsecurity) normative language than GAVI – there is a clear disposition towards identifying the state as the ‘functional’ actor responsible for taking measures necessary to protect the population from tobacco sale, use, and morbidity. The Convention directly refers to populations at risk (women and minors) and the need for member states to support civil society capacity to inform and educate tobacco awareness in these populations. Again, this is a legal instrument so the emphasis on member states is not surprising as they are the only signatories. However, even in ‘other normative’ references to rights, responsibilities and need – primary emphasis remains on the state as the functional actor protects the population at risk of addiction rather than alternative dominant frames such as the right to health, the right to information. The Framework Convention leans towards more ‘traditional’ security language in conceptualising the state–individual relationship concerning tobacco control: risk and risk mitigation; threat and protection. In the case of GAVI, the 0.07% security </w:t>
      </w:r>
      <w:proofErr w:type="gramStart"/>
      <w:r w:rsidRPr="00303CF7">
        <w:rPr>
          <w:sz w:val="10"/>
        </w:rPr>
        <w:t>references</w:t>
      </w:r>
      <w:proofErr w:type="gramEnd"/>
      <w:r w:rsidRPr="00303CF7">
        <w:rPr>
          <w:sz w:val="10"/>
        </w:rPr>
        <w:t xml:space="preserve"> in contrast with its </w:t>
      </w:r>
      <w:proofErr w:type="gramStart"/>
      <w:r w:rsidRPr="00303CF7">
        <w:rPr>
          <w:sz w:val="10"/>
        </w:rPr>
        <w:t>0.4% ‘</w:t>
      </w:r>
      <w:proofErr w:type="gramEnd"/>
      <w:r w:rsidRPr="00303CF7">
        <w:rPr>
          <w:sz w:val="10"/>
        </w:rPr>
        <w:t xml:space="preserve">other’ references </w:t>
      </w:r>
      <w:proofErr w:type="gramStart"/>
      <w:r w:rsidRPr="00303CF7">
        <w:rPr>
          <w:sz w:val="10"/>
        </w:rPr>
        <w:t>hints</w:t>
      </w:r>
      <w:proofErr w:type="gramEnd"/>
      <w:r w:rsidRPr="00303CF7">
        <w:rPr>
          <w:sz w:val="10"/>
        </w:rPr>
        <w:t xml:space="preserve"> at a different frame being brought to this initiative. However, it is not particularly clear until, again, the broader context of these terms is analysed. In the case of GAVI the focus is overwhelming on the ‘mission’ of the alliance and ensuring institutional clarity to support the primary focus – the right of the child to immunisation. This is clearly stated as seen above, particularly in the mission and responsibility statements (Table 14.1). The only time the roles of functional actors are associated with either security or other terms are in the context of securing commitment from actors (broad range of board membership from states to international organisations, pharmaceutical companies, and civil society), and development of health sector capacity. Despite GAVI addressing the containment of infectious disease, there is no threat language present. Securitised speech acts are practically absent – even when ‘security’ terms are located. The emphasis is overwhelming on rights and alleviating deprivation. Both initiatives confound the expectations prior to analysis – the infectious disease focused initiative is ‘under-securitised’ in comparison to the non-communicable focused initiative. Finally, hinted at above, the emphasis on primary actors in these two documents revealed key similarities – both focus on the institutional arrangements and the actors most closely associated with these arrangements. In the case of GAVI the board (comprised of international organisation, civil society, member states, pharmaceutical, and philanthropic members) is the primary functional actor; in the case of the TFI, the actor that looms largest is the organisation (namely, WHO) followed by signatory states to the Convention. Discussion about the population who are to benefit and arguably be empowered from these </w:t>
      </w:r>
      <w:proofErr w:type="gramStart"/>
      <w:r w:rsidRPr="00303CF7">
        <w:rPr>
          <w:sz w:val="10"/>
        </w:rPr>
        <w:t>initiatives,</w:t>
      </w:r>
      <w:proofErr w:type="gramEnd"/>
      <w:r w:rsidRPr="00303CF7">
        <w:rPr>
          <w:sz w:val="10"/>
        </w:rPr>
        <w:t xml:space="preserve"> is not discussed as much as the organisation and accordingly the implementation arrangements around the initiative itself. To some extent, given the nature of these two documents, this is not surprising. However, its presence in two documents for two very different initiatives may reveal that the pathology of organisations rather than the framing of an initiative requires further study when engaging with the comparative success and failure of global health diplomacy (Barnett and Finnemore 2003; Hanrieder 2015). 14 ADVOCATING GLOBAL HEALTH SECURITY 265 CONCLUSION What is the value of securitisation when it comes to building and sustaining global political interest in health issues? Some contend that </w:t>
      </w:r>
      <w:r w:rsidRPr="00303CF7">
        <w:rPr>
          <w:rStyle w:val="StyleUnderline"/>
        </w:rPr>
        <w:t>global</w:t>
      </w:r>
      <w:r>
        <w:rPr>
          <w:rStyle w:val="StyleUnderline"/>
        </w:rPr>
        <w:t xml:space="preserve"> </w:t>
      </w:r>
      <w:r w:rsidRPr="00303CF7">
        <w:rPr>
          <w:rStyle w:val="StyleUnderline"/>
        </w:rPr>
        <w:t>health security has not run its course and continues to have utility in</w:t>
      </w:r>
      <w:r>
        <w:rPr>
          <w:rStyle w:val="StyleUnderline"/>
        </w:rPr>
        <w:t xml:space="preserve"> </w:t>
      </w:r>
      <w:r w:rsidRPr="00303CF7">
        <w:rPr>
          <w:rStyle w:val="StyleUnderline"/>
        </w:rPr>
        <w:t>building state interest, particularly the resources of foreign affairs and</w:t>
      </w:r>
      <w:r>
        <w:rPr>
          <w:rStyle w:val="StyleUnderline"/>
        </w:rPr>
        <w:t xml:space="preserve"> </w:t>
      </w:r>
      <w:r w:rsidRPr="00303CF7">
        <w:rPr>
          <w:rStyle w:val="StyleUnderline"/>
        </w:rPr>
        <w:t>defence departments, to secure global health diplomacy objectives</w:t>
      </w:r>
      <w:r w:rsidRPr="00303CF7">
        <w:rPr>
          <w:sz w:val="14"/>
        </w:rPr>
        <w:t xml:space="preserve"> (Kickbusch et al. 2007; Feldbaum et al. 2010; Elbe 2011). Others contend it is a ‘smokescreen’ that captures short bursts of attention that are episodic and may have immediate impact but no essential ‘follow through’ (McInnes and Rushton 2013). In this chapter, I explored how global health initiatives </w:t>
      </w:r>
      <w:proofErr w:type="gramStart"/>
      <w:r w:rsidRPr="00303CF7">
        <w:rPr>
          <w:sz w:val="14"/>
        </w:rPr>
        <w:t>securitise</w:t>
      </w:r>
      <w:proofErr w:type="gramEnd"/>
      <w:r w:rsidRPr="00303CF7">
        <w:rPr>
          <w:sz w:val="14"/>
        </w:rPr>
        <w:t xml:space="preserve"> and what becomes of them. I deliberately chose two successful initiatives with the expectation that one had securitised a conventional health issue – vaccine preventable infectious diseases – and one had not – tobacco regulation. In examining the cases of TFI and GAVI, I looked at their core document: their mission and value statements reflected in, respectively, the Framework Convention on Tobacco Control and the first meeting documents of GAVI. Speech acts, identified as the hallmark of securitising moves, were analysed in both documents and contrasted with ‘non-securitisation’ or ‘other normative’ language. The Framework Convention engaged in more securitising language or ‘speech acts’ compared to </w:t>
      </w:r>
      <w:proofErr w:type="gramStart"/>
      <w:r w:rsidRPr="00303CF7">
        <w:rPr>
          <w:sz w:val="14"/>
        </w:rPr>
        <w:t>GAVI</w:t>
      </w:r>
      <w:proofErr w:type="gramEnd"/>
      <w:r w:rsidRPr="00303CF7">
        <w:rPr>
          <w:sz w:val="14"/>
        </w:rPr>
        <w:t xml:space="preserve"> but both contained more references to human rights and responsibilities discourse. In neither case did it appear as if actors had taken a conscious decision to </w:t>
      </w:r>
      <w:proofErr w:type="gramStart"/>
      <w:r w:rsidRPr="00303CF7">
        <w:rPr>
          <w:sz w:val="14"/>
        </w:rPr>
        <w:t>securitise</w:t>
      </w:r>
      <w:proofErr w:type="gramEnd"/>
      <w:r w:rsidRPr="00303CF7">
        <w:rPr>
          <w:sz w:val="14"/>
        </w:rPr>
        <w:t xml:space="preserve"> the issue any more than they chose to articulate the issue in terms of human rights obligations. In the case of the Framework Convention </w:t>
      </w:r>
      <w:r w:rsidRPr="006121E9">
        <w:rPr>
          <w:rStyle w:val="StyleUnderline"/>
          <w:highlight w:val="green"/>
        </w:rPr>
        <w:t>where</w:t>
      </w:r>
      <w:r w:rsidRPr="00303CF7">
        <w:rPr>
          <w:rStyle w:val="StyleUnderline"/>
        </w:rPr>
        <w:t xml:space="preserve"> a </w:t>
      </w:r>
      <w:r w:rsidRPr="006121E9">
        <w:rPr>
          <w:rStyle w:val="StyleUnderline"/>
          <w:highlight w:val="green"/>
        </w:rPr>
        <w:t>focus on security was</w:t>
      </w:r>
      <w:r w:rsidRPr="00716AF9">
        <w:rPr>
          <w:rStyle w:val="StyleUnderline"/>
        </w:rPr>
        <w:t xml:space="preserve"> expected and to a greater extent</w:t>
      </w:r>
      <w:r w:rsidRPr="00303CF7">
        <w:rPr>
          <w:rStyle w:val="StyleUnderline"/>
        </w:rPr>
        <w:t xml:space="preserve"> </w:t>
      </w:r>
      <w:r w:rsidRPr="006121E9">
        <w:rPr>
          <w:rStyle w:val="StyleUnderline"/>
          <w:highlight w:val="green"/>
        </w:rPr>
        <w:t>seen</w:t>
      </w:r>
      <w:r w:rsidRPr="00303CF7">
        <w:rPr>
          <w:rStyle w:val="StyleUnderline"/>
        </w:rPr>
        <w:t xml:space="preserve"> here </w:t>
      </w:r>
      <w:r w:rsidRPr="006121E9">
        <w:rPr>
          <w:rStyle w:val="StyleUnderline"/>
          <w:highlight w:val="green"/>
        </w:rPr>
        <w:t xml:space="preserve">was an </w:t>
      </w:r>
      <w:r w:rsidRPr="006121E9">
        <w:rPr>
          <w:rStyle w:val="Emphasis"/>
          <w:highlight w:val="green"/>
        </w:rPr>
        <w:t>equal</w:t>
      </w:r>
      <w:r w:rsidRPr="00716AF9">
        <w:rPr>
          <w:rStyle w:val="Emphasis"/>
        </w:rPr>
        <w:t xml:space="preserve">ly strong </w:t>
      </w:r>
      <w:r w:rsidRPr="006121E9">
        <w:rPr>
          <w:rStyle w:val="Emphasis"/>
          <w:highlight w:val="green"/>
        </w:rPr>
        <w:t>presence</w:t>
      </w:r>
      <w:r w:rsidRPr="006121E9">
        <w:rPr>
          <w:sz w:val="14"/>
          <w:highlight w:val="green"/>
        </w:rPr>
        <w:t xml:space="preserve"> </w:t>
      </w:r>
      <w:r w:rsidRPr="006121E9">
        <w:rPr>
          <w:rStyle w:val="StyleUnderline"/>
          <w:highlight w:val="green"/>
        </w:rPr>
        <w:t>of</w:t>
      </w:r>
      <w:r w:rsidRPr="006121E9">
        <w:rPr>
          <w:sz w:val="14"/>
          <w:highlight w:val="green"/>
        </w:rPr>
        <w:t xml:space="preserve"> </w:t>
      </w:r>
      <w:r w:rsidRPr="006121E9">
        <w:rPr>
          <w:rStyle w:val="Emphasis"/>
          <w:highlight w:val="green"/>
        </w:rPr>
        <w:t>human rights and ‘sovereignty as responsibility’ language</w:t>
      </w:r>
      <w:r w:rsidRPr="00303CF7">
        <w:rPr>
          <w:sz w:val="14"/>
        </w:rPr>
        <w:t xml:space="preserve">. </w:t>
      </w:r>
      <w:r w:rsidRPr="00303CF7">
        <w:rPr>
          <w:rStyle w:val="StyleUnderline"/>
        </w:rPr>
        <w:t xml:space="preserve">The </w:t>
      </w:r>
      <w:r w:rsidRPr="006121E9">
        <w:rPr>
          <w:rStyle w:val="StyleUnderline"/>
          <w:highlight w:val="green"/>
        </w:rPr>
        <w:t>security discourse</w:t>
      </w:r>
      <w:r w:rsidRPr="00303CF7">
        <w:rPr>
          <w:rStyle w:val="StyleUnderline"/>
        </w:rPr>
        <w:t xml:space="preserve"> may have </w:t>
      </w:r>
      <w:r w:rsidRPr="006121E9">
        <w:rPr>
          <w:rStyle w:val="Emphasis"/>
          <w:highlight w:val="green"/>
        </w:rPr>
        <w:t xml:space="preserve">helped capture </w:t>
      </w:r>
      <w:proofErr w:type="gramStart"/>
      <w:r w:rsidRPr="006121E9">
        <w:rPr>
          <w:rStyle w:val="Emphasis"/>
          <w:highlight w:val="green"/>
        </w:rPr>
        <w:t>attention</w:t>
      </w:r>
      <w:proofErr w:type="gramEnd"/>
      <w:r w:rsidRPr="006121E9">
        <w:rPr>
          <w:sz w:val="14"/>
          <w:highlight w:val="green"/>
        </w:rPr>
        <w:t xml:space="preserve"> </w:t>
      </w:r>
      <w:r w:rsidRPr="006121E9">
        <w:rPr>
          <w:rStyle w:val="StyleUnderline"/>
          <w:highlight w:val="green"/>
        </w:rPr>
        <w:t>but</w:t>
      </w:r>
      <w:r w:rsidRPr="00303CF7">
        <w:rPr>
          <w:rStyle w:val="StyleUnderline"/>
        </w:rPr>
        <w:t xml:space="preserve"> it </w:t>
      </w:r>
      <w:r w:rsidRPr="006121E9">
        <w:rPr>
          <w:rStyle w:val="StyleUnderline"/>
          <w:highlight w:val="green"/>
        </w:rPr>
        <w:t xml:space="preserve">was </w:t>
      </w:r>
      <w:r w:rsidRPr="006121E9">
        <w:rPr>
          <w:rStyle w:val="Emphasis"/>
          <w:highlight w:val="green"/>
        </w:rPr>
        <w:t xml:space="preserve">not the only </w:t>
      </w:r>
      <w:r w:rsidRPr="00716AF9">
        <w:rPr>
          <w:rStyle w:val="Emphasis"/>
        </w:rPr>
        <w:t xml:space="preserve">discursive </w:t>
      </w:r>
      <w:r w:rsidRPr="006121E9">
        <w:rPr>
          <w:rStyle w:val="Emphasis"/>
          <w:highlight w:val="green"/>
        </w:rPr>
        <w:t>tool at play</w:t>
      </w:r>
      <w:r w:rsidRPr="006121E9">
        <w:rPr>
          <w:sz w:val="14"/>
          <w:highlight w:val="green"/>
        </w:rPr>
        <w:t xml:space="preserve"> </w:t>
      </w:r>
      <w:r w:rsidRPr="006121E9">
        <w:rPr>
          <w:rStyle w:val="StyleUnderline"/>
          <w:highlight w:val="green"/>
        </w:rPr>
        <w:t>and neither did it</w:t>
      </w:r>
      <w:r w:rsidRPr="00716AF9">
        <w:t xml:space="preserve"> </w:t>
      </w:r>
      <w:r w:rsidRPr="00716AF9">
        <w:rPr>
          <w:sz w:val="14"/>
          <w:szCs w:val="14"/>
        </w:rPr>
        <w:t>obviously</w:t>
      </w:r>
      <w:r w:rsidRPr="00716AF9">
        <w:t xml:space="preserve"> </w:t>
      </w:r>
      <w:r w:rsidRPr="006121E9">
        <w:rPr>
          <w:rStyle w:val="Emphasis"/>
          <w:highlight w:val="green"/>
        </w:rPr>
        <w:t>displace other discourses</w:t>
      </w:r>
      <w:r w:rsidRPr="00303CF7">
        <w:rPr>
          <w:sz w:val="14"/>
        </w:rPr>
        <w:t xml:space="preserve">. In the case of GAVI, the initiative identified its primary mission as fulfilling the rights of the </w:t>
      </w:r>
      <w:proofErr w:type="gramStart"/>
      <w:r w:rsidRPr="00303CF7">
        <w:rPr>
          <w:sz w:val="14"/>
        </w:rPr>
        <w:t>child;</w:t>
      </w:r>
      <w:proofErr w:type="gramEnd"/>
      <w:r w:rsidRPr="00303CF7">
        <w:rPr>
          <w:sz w:val="14"/>
        </w:rPr>
        <w:t xml:space="preserve"> whereas for TFI, emphasis was member states fulfilling their responsibility to address the threat of tobacco related illness from tobacco usage. GAVI appears to have a single referent – the right of the child to health via </w:t>
      </w:r>
      <w:proofErr w:type="gramStart"/>
      <w:r w:rsidRPr="00303CF7">
        <w:rPr>
          <w:sz w:val="14"/>
        </w:rPr>
        <w:t>immunisation;</w:t>
      </w:r>
      <w:proofErr w:type="gramEnd"/>
      <w:r w:rsidRPr="00303CF7">
        <w:rPr>
          <w:sz w:val="14"/>
        </w:rPr>
        <w:t xml:space="preserve"> while TFI related to a multitude of actors. </w:t>
      </w:r>
      <w:r w:rsidRPr="006121E9">
        <w:rPr>
          <w:rStyle w:val="StyleUnderline"/>
          <w:highlight w:val="green"/>
        </w:rPr>
        <w:t xml:space="preserve">The </w:t>
      </w:r>
      <w:r w:rsidRPr="006121E9">
        <w:rPr>
          <w:rStyle w:val="Emphasis"/>
          <w:highlight w:val="green"/>
        </w:rPr>
        <w:t>operationalisation</w:t>
      </w:r>
      <w:r w:rsidRPr="006121E9">
        <w:rPr>
          <w:rStyle w:val="StyleUnderline"/>
          <w:highlight w:val="green"/>
        </w:rPr>
        <w:t xml:space="preserve"> of</w:t>
      </w:r>
      <w:r w:rsidRPr="00303CF7">
        <w:rPr>
          <w:rStyle w:val="StyleUnderline"/>
        </w:rPr>
        <w:t xml:space="preserve"> the </w:t>
      </w:r>
      <w:r w:rsidRPr="006121E9">
        <w:rPr>
          <w:rStyle w:val="StyleUnderline"/>
          <w:highlight w:val="green"/>
        </w:rPr>
        <w:t>initiative(s)</w:t>
      </w:r>
      <w:r w:rsidRPr="00303CF7">
        <w:rPr>
          <w:rStyle w:val="StyleUnderline"/>
        </w:rPr>
        <w:t xml:space="preserve"> and their embeddedness</w:t>
      </w:r>
      <w:r>
        <w:rPr>
          <w:rStyle w:val="StyleUnderline"/>
        </w:rPr>
        <w:t xml:space="preserve"> </w:t>
      </w:r>
      <w:r w:rsidRPr="00303CF7">
        <w:rPr>
          <w:rStyle w:val="StyleUnderline"/>
        </w:rPr>
        <w:t xml:space="preserve">in global health architecture </w:t>
      </w:r>
      <w:r w:rsidRPr="006121E9">
        <w:rPr>
          <w:rStyle w:val="StyleUnderline"/>
          <w:highlight w:val="green"/>
        </w:rPr>
        <w:t>dominated</w:t>
      </w:r>
      <w:r w:rsidRPr="00303CF7">
        <w:rPr>
          <w:rStyle w:val="StyleUnderline"/>
        </w:rPr>
        <w:t xml:space="preserve"> the </w:t>
      </w:r>
      <w:r w:rsidRPr="006121E9">
        <w:rPr>
          <w:rStyle w:val="StyleUnderline"/>
          <w:highlight w:val="green"/>
        </w:rPr>
        <w:t>discussion</w:t>
      </w:r>
      <w:r w:rsidRPr="006121E9">
        <w:rPr>
          <w:sz w:val="14"/>
          <w:highlight w:val="green"/>
        </w:rPr>
        <w:t xml:space="preserve"> </w:t>
      </w:r>
      <w:r w:rsidRPr="006121E9">
        <w:rPr>
          <w:rStyle w:val="Emphasis"/>
          <w:highlight w:val="green"/>
        </w:rPr>
        <w:t>far more than</w:t>
      </w:r>
      <w:r w:rsidRPr="00303CF7">
        <w:rPr>
          <w:rStyle w:val="Emphasis"/>
        </w:rPr>
        <w:t xml:space="preserve"> the</w:t>
      </w:r>
      <w:r>
        <w:rPr>
          <w:rStyle w:val="Emphasis"/>
        </w:rPr>
        <w:t xml:space="preserve"> </w:t>
      </w:r>
      <w:r w:rsidRPr="006121E9">
        <w:rPr>
          <w:rStyle w:val="Emphasis"/>
          <w:highlight w:val="green"/>
        </w:rPr>
        <w:t>framing language</w:t>
      </w:r>
      <w:r w:rsidRPr="00303CF7">
        <w:rPr>
          <w:sz w:val="14"/>
        </w:rPr>
        <w:t xml:space="preserve">. </w:t>
      </w:r>
      <w:r w:rsidRPr="00303CF7">
        <w:rPr>
          <w:rStyle w:val="StyleUnderline"/>
        </w:rPr>
        <w:t xml:space="preserve">Framing language constituted </w:t>
      </w:r>
      <w:r w:rsidRPr="006121E9">
        <w:rPr>
          <w:rStyle w:val="StyleUnderline"/>
          <w:highlight w:val="green"/>
        </w:rPr>
        <w:t>a</w:t>
      </w:r>
      <w:r w:rsidRPr="00303CF7">
        <w:rPr>
          <w:rStyle w:val="StyleUnderline"/>
        </w:rPr>
        <w:t xml:space="preserve"> relatively </w:t>
      </w:r>
      <w:r w:rsidRPr="006121E9">
        <w:rPr>
          <w:rStyle w:val="StyleUnderline"/>
          <w:highlight w:val="green"/>
        </w:rPr>
        <w:t>small part of</w:t>
      </w:r>
      <w:r w:rsidRPr="00303CF7">
        <w:rPr>
          <w:rStyle w:val="StyleUnderline"/>
        </w:rPr>
        <w:t xml:space="preserve"> the </w:t>
      </w:r>
      <w:r w:rsidRPr="006121E9">
        <w:rPr>
          <w:rStyle w:val="StyleUnderline"/>
          <w:highlight w:val="green"/>
        </w:rPr>
        <w:t xml:space="preserve">discourse compared to the consuming discussion of </w:t>
      </w:r>
      <w:r w:rsidRPr="006121E9">
        <w:rPr>
          <w:rStyle w:val="Emphasis"/>
          <w:highlight w:val="green"/>
        </w:rPr>
        <w:t>institutional design</w:t>
      </w:r>
      <w:r w:rsidRPr="00303CF7">
        <w:rPr>
          <w:sz w:val="14"/>
        </w:rPr>
        <w:t xml:space="preserve">. </w:t>
      </w:r>
      <w:r w:rsidRPr="00716AF9">
        <w:rPr>
          <w:rStyle w:val="StyleUnderline"/>
        </w:rPr>
        <w:t xml:space="preserve">What this comparison of two global health initiatives reveals is that whilst security discourse might help </w:t>
      </w:r>
      <w:r w:rsidRPr="00716AF9">
        <w:rPr>
          <w:rStyle w:val="Emphasis"/>
        </w:rPr>
        <w:t>capture</w:t>
      </w:r>
      <w:r w:rsidRPr="00716AF9">
        <w:rPr>
          <w:sz w:val="14"/>
        </w:rPr>
        <w:t xml:space="preserve"> the </w:t>
      </w:r>
      <w:r w:rsidRPr="00716AF9">
        <w:rPr>
          <w:rStyle w:val="Emphasis"/>
        </w:rPr>
        <w:t>attention</w:t>
      </w:r>
      <w:r w:rsidRPr="00716AF9">
        <w:rPr>
          <w:sz w:val="14"/>
        </w:rPr>
        <w:t xml:space="preserve"> of states, </w:t>
      </w:r>
      <w:r w:rsidRPr="00716AF9">
        <w:rPr>
          <w:rStyle w:val="StyleUnderline"/>
        </w:rPr>
        <w:t>it has</w:t>
      </w:r>
      <w:r w:rsidRPr="00716AF9">
        <w:rPr>
          <w:sz w:val="14"/>
        </w:rPr>
        <w:t xml:space="preserve"> </w:t>
      </w:r>
      <w:r w:rsidRPr="00716AF9">
        <w:rPr>
          <w:rStyle w:val="Emphasis"/>
        </w:rPr>
        <w:t>not</w:t>
      </w:r>
      <w:r w:rsidRPr="00716AF9">
        <w:rPr>
          <w:sz w:val="14"/>
        </w:rPr>
        <w:t xml:space="preserve"> necessarily </w:t>
      </w:r>
      <w:r w:rsidRPr="00716AF9">
        <w:rPr>
          <w:rStyle w:val="Emphasis"/>
        </w:rPr>
        <w:t xml:space="preserve">overtaken other policy frames </w:t>
      </w:r>
      <w:r w:rsidRPr="00716AF9">
        <w:rPr>
          <w:sz w:val="14"/>
        </w:rPr>
        <w:t xml:space="preserve">such as human rights and ‘sovereignty as responsibility language’. </w:t>
      </w:r>
      <w:r w:rsidRPr="00716AF9">
        <w:rPr>
          <w:rStyle w:val="StyleUnderline"/>
        </w:rPr>
        <w:t>Indeed</w:t>
      </w:r>
      <w:r w:rsidRPr="00303CF7">
        <w:rPr>
          <w:rStyle w:val="StyleUnderline"/>
        </w:rPr>
        <w:t xml:space="preserve">, </w:t>
      </w:r>
      <w:r w:rsidRPr="006121E9">
        <w:rPr>
          <w:rStyle w:val="StyleUnderline"/>
          <w:highlight w:val="green"/>
        </w:rPr>
        <w:t>the key priority seems to be</w:t>
      </w:r>
      <w:r w:rsidRPr="00303CF7">
        <w:rPr>
          <w:rStyle w:val="StyleUnderline"/>
        </w:rPr>
        <w:t xml:space="preserve"> not whether the </w:t>
      </w:r>
      <w:r w:rsidRPr="006121E9">
        <w:rPr>
          <w:rStyle w:val="StyleUnderline"/>
          <w:highlight w:val="green"/>
        </w:rPr>
        <w:t>international</w:t>
      </w:r>
      <w:r w:rsidRPr="00303CF7">
        <w:rPr>
          <w:rStyle w:val="StyleUnderline"/>
        </w:rPr>
        <w:t xml:space="preserve"> community should be engaged with these</w:t>
      </w:r>
      <w:r>
        <w:rPr>
          <w:rStyle w:val="StyleUnderline"/>
        </w:rPr>
        <w:t xml:space="preserve"> </w:t>
      </w:r>
      <w:r w:rsidRPr="00303CF7">
        <w:rPr>
          <w:rStyle w:val="StyleUnderline"/>
        </w:rPr>
        <w:t xml:space="preserve">issues, but the appropriate </w:t>
      </w:r>
      <w:r w:rsidRPr="00716AF9">
        <w:rPr>
          <w:rStyle w:val="Emphasis"/>
        </w:rPr>
        <w:t xml:space="preserve">institutional design for </w:t>
      </w:r>
      <w:r w:rsidRPr="006121E9">
        <w:rPr>
          <w:rStyle w:val="Emphasis"/>
          <w:highlight w:val="green"/>
        </w:rPr>
        <w:t>initiatives to achieve</w:t>
      </w:r>
      <w:r>
        <w:rPr>
          <w:rStyle w:val="Emphasis"/>
        </w:rPr>
        <w:t xml:space="preserve"> </w:t>
      </w:r>
      <w:r w:rsidRPr="00303CF7">
        <w:rPr>
          <w:rStyle w:val="Emphasis"/>
        </w:rPr>
        <w:t xml:space="preserve">these </w:t>
      </w:r>
      <w:r w:rsidRPr="006121E9">
        <w:rPr>
          <w:rStyle w:val="Emphasis"/>
          <w:highlight w:val="green"/>
        </w:rPr>
        <w:t>health goals</w:t>
      </w:r>
      <w:r w:rsidRPr="00303CF7">
        <w:rPr>
          <w:rStyle w:val="Emphasis"/>
        </w:rPr>
        <w:t>.</w:t>
      </w:r>
    </w:p>
    <w:p w14:paraId="3D953169" w14:textId="77777777" w:rsidR="00AE7C43" w:rsidRPr="005D388F" w:rsidRDefault="00AE7C43" w:rsidP="00AE7C43"/>
    <w:p w14:paraId="3261B03B" w14:textId="77777777" w:rsidR="00AE7C43" w:rsidRPr="006916F2" w:rsidRDefault="00AE7C43" w:rsidP="00AE7C43">
      <w:pPr>
        <w:keepNext/>
        <w:keepLines/>
        <w:spacing w:before="40" w:after="0"/>
        <w:outlineLvl w:val="3"/>
        <w:rPr>
          <w:rFonts w:eastAsiaTheme="majorEastAsia" w:cstheme="majorBidi"/>
          <w:b/>
          <w:iCs/>
          <w:sz w:val="26"/>
        </w:rPr>
      </w:pPr>
      <w:r>
        <w:rPr>
          <w:rFonts w:eastAsiaTheme="majorEastAsia" w:cstheme="majorBidi"/>
          <w:b/>
          <w:iCs/>
          <w:sz w:val="26"/>
        </w:rPr>
        <w:t>M</w:t>
      </w:r>
      <w:r w:rsidRPr="006916F2">
        <w:rPr>
          <w:rFonts w:eastAsiaTheme="majorEastAsia" w:cstheme="majorBidi"/>
          <w:b/>
          <w:iCs/>
          <w:sz w:val="26"/>
        </w:rPr>
        <w:t xml:space="preserve">edicalization can be good or bad, distinguishing ex ante assumes “medicine” and “disease” are </w:t>
      </w:r>
      <w:r w:rsidRPr="006916F2">
        <w:rPr>
          <w:rFonts w:eastAsiaTheme="majorEastAsia" w:cstheme="majorBidi"/>
          <w:b/>
          <w:iCs/>
          <w:sz w:val="26"/>
          <w:u w:val="single"/>
        </w:rPr>
        <w:t>stable categories</w:t>
      </w:r>
      <w:r w:rsidRPr="006916F2">
        <w:rPr>
          <w:rFonts w:eastAsiaTheme="majorEastAsia" w:cstheme="majorBidi"/>
          <w:b/>
          <w:iCs/>
          <w:sz w:val="26"/>
        </w:rPr>
        <w:t xml:space="preserve"> which violently essentializes</w:t>
      </w:r>
    </w:p>
    <w:p w14:paraId="68B29462" w14:textId="77777777" w:rsidR="00AE7C43" w:rsidRPr="006916F2" w:rsidRDefault="00AE7C43" w:rsidP="00AE7C43">
      <w:r w:rsidRPr="006916F2">
        <w:t xml:space="preserve">Erik </w:t>
      </w:r>
      <w:r w:rsidRPr="006916F2">
        <w:rPr>
          <w:b/>
        </w:rPr>
        <w:t>Parens 13</w:t>
      </w:r>
      <w:r w:rsidRPr="006916F2">
        <w:t>. Senior Research Scholar @ The Hastings Center. Leads The Hastings Center’s new National Endowment for the Humanities-funded Humanities Research Initiative. 01/2013. “ON GOOD AND BAD FORMS OF MEDICALIZATION: On Good and Bad Forms of Medicalization.” Bioethics, vol. 27, no. 1, pp. 28–35.</w:t>
      </w:r>
    </w:p>
    <w:p w14:paraId="25F36259" w14:textId="77777777" w:rsidR="00AE7C43" w:rsidRDefault="00AE7C43" w:rsidP="00AE7C43">
      <w:pPr>
        <w:rPr>
          <w:b/>
          <w:iCs/>
          <w:u w:val="single"/>
        </w:rPr>
      </w:pPr>
      <w:r w:rsidRPr="005C600E">
        <w:rPr>
          <w:b/>
          <w:iCs/>
          <w:highlight w:val="green"/>
          <w:u w:val="single"/>
        </w:rPr>
        <w:t>It can be appropriate to use medical means</w:t>
      </w:r>
      <w:r w:rsidRPr="006916F2">
        <w:rPr>
          <w:b/>
          <w:iCs/>
          <w:u w:val="single"/>
        </w:rPr>
        <w:t xml:space="preserve"> to prevent suffering and enhance well-being </w:t>
      </w:r>
      <w:r w:rsidRPr="005C600E">
        <w:rPr>
          <w:b/>
          <w:iCs/>
          <w:highlight w:val="green"/>
          <w:u w:val="single"/>
        </w:rPr>
        <w:t>even if the</w:t>
      </w:r>
      <w:r w:rsidRPr="006916F2">
        <w:rPr>
          <w:b/>
          <w:iCs/>
          <w:u w:val="single"/>
        </w:rPr>
        <w:t xml:space="preserve"> source of the </w:t>
      </w:r>
      <w:r w:rsidRPr="005C600E">
        <w:rPr>
          <w:b/>
          <w:iCs/>
          <w:highlight w:val="green"/>
          <w:u w:val="single"/>
        </w:rPr>
        <w:t>problem is not a disease</w:t>
      </w:r>
      <w:r w:rsidRPr="006916F2">
        <w:rPr>
          <w:sz w:val="12"/>
        </w:rPr>
        <w:t xml:space="preserve">. Laura Purdy2 </w:t>
      </w:r>
      <w:r w:rsidRPr="006916F2">
        <w:rPr>
          <w:u w:val="single"/>
        </w:rPr>
        <w:t>For the last thirty or forty years, sociologists have used the term medicalization to refer to the process by which ‘non-medical’</w:t>
      </w:r>
      <w:r w:rsidRPr="006916F2">
        <w:rPr>
          <w:sz w:val="12"/>
        </w:rPr>
        <w:t xml:space="preserve"> (or ‘life’ or ‘human’) </w:t>
      </w:r>
      <w:r w:rsidRPr="006916F2">
        <w:rPr>
          <w:u w:val="single"/>
        </w:rPr>
        <w:t>problems become understood and treated as ‘medical’ problems</w:t>
      </w:r>
      <w:r w:rsidRPr="006916F2">
        <w:rPr>
          <w:sz w:val="12"/>
        </w:rPr>
        <w:t xml:space="preserve">.3 Of course social scientists typically understand themselves to be describing – not evaluating – social processes. Indeed, one of the fathers of medicalization theory, the sociologist Peter Conrad, has stated more than once that the term medicalization is value neutral. In his recent book he writes: ‘While medicalization describes a social process, like globalization or secularization, it does not imply that a change is good or bad.’4 That assertion notwithstanding, </w:t>
      </w:r>
      <w:r w:rsidRPr="006916F2">
        <w:rPr>
          <w:u w:val="single"/>
        </w:rPr>
        <w:t xml:space="preserve">when sociologists use the term medicalization, they have traditionally </w:t>
      </w:r>
      <w:r w:rsidRPr="006916F2">
        <w:rPr>
          <w:b/>
          <w:iCs/>
          <w:u w:val="single"/>
        </w:rPr>
        <w:t>assumed that the process it names is bad</w:t>
      </w:r>
      <w:r w:rsidRPr="006916F2">
        <w:rPr>
          <w:sz w:val="12"/>
        </w:rPr>
        <w:t xml:space="preserve">. In this paper, I will suggest that we in </w:t>
      </w:r>
      <w:r w:rsidRPr="005C600E">
        <w:rPr>
          <w:highlight w:val="green"/>
          <w:u w:val="single"/>
        </w:rPr>
        <w:t xml:space="preserve">bioethics </w:t>
      </w:r>
      <w:r w:rsidRPr="005C600E">
        <w:rPr>
          <w:b/>
          <w:iCs/>
          <w:highlight w:val="green"/>
          <w:u w:val="single"/>
        </w:rPr>
        <w:t>should</w:t>
      </w:r>
      <w:r w:rsidRPr="006916F2">
        <w:rPr>
          <w:b/>
          <w:iCs/>
          <w:u w:val="single"/>
        </w:rPr>
        <w:t xml:space="preserve"> not make that simplifying </w:t>
      </w:r>
      <w:proofErr w:type="gramStart"/>
      <w:r w:rsidRPr="006916F2">
        <w:rPr>
          <w:b/>
          <w:iCs/>
          <w:u w:val="single"/>
        </w:rPr>
        <w:t>assumption</w:t>
      </w:r>
      <w:r w:rsidRPr="006916F2">
        <w:rPr>
          <w:sz w:val="12"/>
        </w:rPr>
        <w:t xml:space="preserve">, </w:t>
      </w:r>
      <w:r w:rsidRPr="006916F2">
        <w:rPr>
          <w:u w:val="single"/>
        </w:rPr>
        <w:t>but</w:t>
      </w:r>
      <w:proofErr w:type="gramEnd"/>
      <w:r w:rsidRPr="006916F2">
        <w:rPr>
          <w:u w:val="single"/>
        </w:rPr>
        <w:t xml:space="preserve"> should instead do the complex work of attempting to </w:t>
      </w:r>
      <w:r w:rsidRPr="005C600E">
        <w:rPr>
          <w:highlight w:val="green"/>
          <w:u w:val="single"/>
        </w:rPr>
        <w:t xml:space="preserve">distinguish between </w:t>
      </w:r>
      <w:r w:rsidRPr="005C600E">
        <w:rPr>
          <w:b/>
          <w:iCs/>
          <w:highlight w:val="green"/>
          <w:u w:val="single"/>
        </w:rPr>
        <w:t>good and bad</w:t>
      </w:r>
      <w:r w:rsidRPr="006916F2">
        <w:rPr>
          <w:u w:val="single"/>
        </w:rPr>
        <w:t xml:space="preserve"> </w:t>
      </w:r>
      <w:r w:rsidRPr="006916F2">
        <w:rPr>
          <w:sz w:val="12"/>
        </w:rPr>
        <w:t xml:space="preserve">forms of </w:t>
      </w:r>
      <w:r w:rsidRPr="005C600E">
        <w:rPr>
          <w:b/>
          <w:iCs/>
          <w:highlight w:val="green"/>
          <w:u w:val="single"/>
        </w:rPr>
        <w:t>medicalization</w:t>
      </w:r>
      <w:r w:rsidRPr="006916F2">
        <w:rPr>
          <w:sz w:val="12"/>
        </w:rPr>
        <w:t xml:space="preserve">. </w:t>
      </w:r>
      <w:r w:rsidRPr="006916F2">
        <w:rPr>
          <w:u w:val="single"/>
        </w:rPr>
        <w:t>That suggestion might sound radical at first, but it isn’t</w:t>
      </w:r>
      <w:r w:rsidRPr="006916F2">
        <w:rPr>
          <w:sz w:val="12"/>
        </w:rPr>
        <w:t xml:space="preserve">. In fact, </w:t>
      </w:r>
      <w:proofErr w:type="gramStart"/>
      <w:r w:rsidRPr="006916F2">
        <w:rPr>
          <w:u w:val="single"/>
        </w:rPr>
        <w:t>into</w:t>
      </w:r>
      <w:proofErr w:type="gramEnd"/>
      <w:r w:rsidRPr="006916F2">
        <w:rPr>
          <w:u w:val="single"/>
        </w:rPr>
        <w:t xml:space="preserve"> both the sociological and bioethical literatures there has already begun to </w:t>
      </w:r>
      <w:r w:rsidRPr="006916F2">
        <w:rPr>
          <w:b/>
          <w:iCs/>
          <w:u w:val="single"/>
        </w:rPr>
        <w:t>creep a distinction</w:t>
      </w:r>
      <w:r w:rsidRPr="006916F2">
        <w:rPr>
          <w:u w:val="single"/>
        </w:rPr>
        <w:t xml:space="preserve"> which does roughly the same work</w:t>
      </w:r>
      <w:r w:rsidRPr="006916F2">
        <w:rPr>
          <w:sz w:val="12"/>
        </w:rPr>
        <w:t xml:space="preserve"> as the distinction I’m getting at with the difference between ‘bad’ and ‘good’ forms of medicalization. I am referring to </w:t>
      </w:r>
      <w:r w:rsidRPr="006916F2">
        <w:rPr>
          <w:u w:val="single"/>
        </w:rPr>
        <w:t>the distinction between ‘over-medicalization’ (which is assumed to be bad) and</w:t>
      </w:r>
      <w:r w:rsidRPr="006916F2">
        <w:rPr>
          <w:sz w:val="12"/>
        </w:rPr>
        <w:t xml:space="preserve"> ‘</w:t>
      </w:r>
      <w:r w:rsidRPr="006916F2">
        <w:rPr>
          <w:u w:val="single"/>
        </w:rPr>
        <w:t>medicalization’</w:t>
      </w:r>
      <w:r w:rsidRPr="006916F2">
        <w:rPr>
          <w:sz w:val="12"/>
        </w:rPr>
        <w:t xml:space="preserve"> (which is assumed to be not bad). In an attempt to deflect the criticism that the term medicalization entails but does not acknowledge the assumption that the process is bad, Conrad writes: ‘While ‘medicalize’ literally means ‘to make medical,’ and the analytical emphasis has been on over-medicalization and its consequences, assumptions of over-medicalization are not a given in the perspective.’5 That is, in the course of attempting to deflect the charge that the sociological analysis takes the badness of medicalization to be ‘a given,’ Conrad tacitly distinguishes between overmedicalization, which is bad, and medicalization, which apparently is not. One can find the same tacit distinction in </w:t>
      </w:r>
      <w:proofErr w:type="gramStart"/>
      <w:r w:rsidRPr="006916F2">
        <w:rPr>
          <w:sz w:val="12"/>
        </w:rPr>
        <w:t>the bioethics</w:t>
      </w:r>
      <w:proofErr w:type="gramEnd"/>
      <w:r w:rsidRPr="006916F2">
        <w:rPr>
          <w:sz w:val="12"/>
        </w:rPr>
        <w:t xml:space="preserve"> literature. In their argument for distinguishing between using memory-attenuating drugs to respond to Post Traumatic Stress Disorder (which they approve of) and using the same drugs to achieve non-medical purposes (which they do not approve of), Michael Henry and colleagues write: ‘If memory-attenuating drugs prove effective, we argue that the most immediate social concern is the over-medicalization of bad memories and its subsequent exploitation by the pharmaceutical industry.’6 Like Conrad, Henry et al. tacitly distinguish between medicalization and over-medicalization. They approve of the sort of ‘medicalization’ that occurred when we applied the PTSD diagnosis to the once-familiar human problem of shell </w:t>
      </w:r>
      <w:proofErr w:type="gramStart"/>
      <w:r w:rsidRPr="006916F2">
        <w:rPr>
          <w:sz w:val="12"/>
        </w:rPr>
        <w:t>shock, but</w:t>
      </w:r>
      <w:proofErr w:type="gramEnd"/>
      <w:r w:rsidRPr="006916F2">
        <w:rPr>
          <w:sz w:val="12"/>
        </w:rPr>
        <w:t xml:space="preserve"> disapprove of the sort of ‘over-medicalization’ that a pharmaceutical company might initiate with the creation of a new diagnosis like Bad Memories Syndrome. I am merely suggesting that </w:t>
      </w:r>
      <w:r w:rsidRPr="006916F2">
        <w:rPr>
          <w:u w:val="single"/>
        </w:rPr>
        <w:t xml:space="preserve">we should become explicit about what we’re already trying to do: get over </w:t>
      </w:r>
      <w:r w:rsidRPr="005C600E">
        <w:rPr>
          <w:highlight w:val="green"/>
          <w:u w:val="single"/>
        </w:rPr>
        <w:t xml:space="preserve">the </w:t>
      </w:r>
      <w:r w:rsidRPr="005C600E">
        <w:rPr>
          <w:b/>
          <w:iCs/>
          <w:highlight w:val="green"/>
          <w:u w:val="single"/>
        </w:rPr>
        <w:t>traditional assumption</w:t>
      </w:r>
      <w:r w:rsidRPr="006916F2">
        <w:rPr>
          <w:b/>
          <w:iCs/>
          <w:u w:val="single"/>
        </w:rPr>
        <w:t xml:space="preserve"> that medicalization is bad per </w:t>
      </w:r>
      <w:proofErr w:type="gramStart"/>
      <w:r w:rsidRPr="006916F2">
        <w:rPr>
          <w:b/>
          <w:iCs/>
          <w:u w:val="single"/>
        </w:rPr>
        <w:t>se</w:t>
      </w:r>
      <w:r w:rsidRPr="006916F2">
        <w:rPr>
          <w:sz w:val="12"/>
        </w:rPr>
        <w:t xml:space="preserve">, </w:t>
      </w:r>
      <w:r w:rsidRPr="006916F2">
        <w:rPr>
          <w:u w:val="single"/>
        </w:rPr>
        <w:t>and</w:t>
      </w:r>
      <w:proofErr w:type="gramEnd"/>
      <w:r w:rsidRPr="006916F2">
        <w:rPr>
          <w:u w:val="single"/>
        </w:rPr>
        <w:t xml:space="preserve"> try to articulate the difference between good and bad </w:t>
      </w:r>
      <w:r w:rsidRPr="006916F2">
        <w:rPr>
          <w:b/>
          <w:iCs/>
          <w:u w:val="single"/>
        </w:rPr>
        <w:t>forms</w:t>
      </w:r>
      <w:r w:rsidRPr="006916F2">
        <w:rPr>
          <w:u w:val="single"/>
        </w:rPr>
        <w:t xml:space="preserve"> of it.</w:t>
      </w:r>
      <w:r w:rsidRPr="006916F2">
        <w:rPr>
          <w:sz w:val="12"/>
        </w:rPr>
        <w:t xml:space="preserve"> In preparation for explicating how such an attempt has actually begun in the context of the debates about using pharmaceuticals to shape our experience of love, I want first to rehearse what I take to be the great insights as well as the blind spots built into the term medicalization. I. THE MEDICALIZATION CHARGE HAS TRADITIONALLY ILLUMINATED AND OBFUSCATED What’s wrong with medicalization? First, construing non-medical (or life or human) problems as medical problems, construing normal human variations as pathological, commits a category mistake. Sadness is a problem that human beings experience when, for example, someone they love dies. Shyness can be an unpleasant state that many people experience upon meeting new people. Short stature can occasion unpleasant feelings in some short individuals. And so on. But, the critic of medicalization observes, neither sadness7 nor shyness8 nor short stature9 is a medical problem. Sadness is a normal, perhaps even essential part of a full human life. The feelings that can go with being sad or shy or short may be difficult, but they are not symptoms of disease; only disease-mongers suggest otherwise. To treat human problems as medical problems, according to the critique, is to make a mistake about the nature of the world. Seeing clearly and living well </w:t>
      </w:r>
      <w:proofErr w:type="gramStart"/>
      <w:r w:rsidRPr="006916F2">
        <w:rPr>
          <w:sz w:val="12"/>
        </w:rPr>
        <w:t>require</w:t>
      </w:r>
      <w:proofErr w:type="gramEnd"/>
      <w:r w:rsidRPr="006916F2">
        <w:rPr>
          <w:sz w:val="12"/>
        </w:rPr>
        <w:t xml:space="preserve"> us to avoid such a mistake. More specifically, living well requires that we learn to </w:t>
      </w:r>
      <w:proofErr w:type="gramStart"/>
      <w:r w:rsidRPr="006916F2">
        <w:rPr>
          <w:sz w:val="12"/>
        </w:rPr>
        <w:t>let</w:t>
      </w:r>
      <w:proofErr w:type="gramEnd"/>
      <w:r w:rsidRPr="006916F2">
        <w:rPr>
          <w:sz w:val="12"/>
        </w:rPr>
        <w:t xml:space="preserve"> some sorts of </w:t>
      </w:r>
      <w:proofErr w:type="gramStart"/>
      <w:r w:rsidRPr="006916F2">
        <w:rPr>
          <w:sz w:val="12"/>
        </w:rPr>
        <w:t>problems be</w:t>
      </w:r>
      <w:proofErr w:type="gramEnd"/>
      <w:r w:rsidRPr="006916F2">
        <w:rPr>
          <w:sz w:val="12"/>
        </w:rPr>
        <w:t xml:space="preserve">. It requires that we learn to affirm, rather than try to erase, variations in our moods, behaviors, and appearances. In addition to entailing a category mistake, medicalization can have bad consequences. Perhaps the easiest to see is that, insofar as medicalization expands the category of what warrants medical treatment, the cost of medical treatment grows exponentially. While this may be to the advantage of gluttonous purveyors of medical products and services, it makes it ever harder for any government to pay for medical care for all.10 On top of the astronomical direct costs of such interventions are the indirect costs of their side-effects. A second bad consequence is that, insofar as the institution of medicine focuses on human beings as objects (i.e. as bodies), the medicalization process potentially undermines seeing ourselves as subjects; it potentially undermines our ‘subjectivity.’ When we argue, say, against the medicalization of badness – e.g., against treating criminal behavior as the symptom of a psychiatric disorder – we are arguing against the view of ourselves as objects at the mercy of forces beyond ourselves, and for the view of ourselves as subjects who can choose. Similarly, when, for example, we argue against using medical means such as drugs to treat sadness, we are often arguing against the view of ourselves as objects that can be fixed and for the view of ourselves as subjects who can be influenced by reasons.11 The critic of medicalization can accept that we need both ways of understanding ourselves, but worry that the medical way is crowding out the other. This is at least one thing critics are getting at when they suggest that we should use means like psychotherapy before or instead of using drugs. A third bad consequence of medicalization is that, insofar as medicine focuses on changing individuals’ bodies to reduce suffering, its increasing influence steals attention and resources away from changing the social structures and expectations that can produce such suffering in the first place. The idea is that, for example, rather than changing the bodies of shy people with drugs, we could change our expectations of how people behave in novel situations; again, doing so, would exemplify the virtue of learning to affirm natural variation. Further, changing social expectations would be fairer to individuals, who, instead of changing their bodies to better fit dominant norms, could, again, be affirmed in their normchallenging variation.12 </w:t>
      </w:r>
      <w:r w:rsidRPr="006916F2">
        <w:rPr>
          <w:u w:val="single"/>
        </w:rPr>
        <w:t xml:space="preserve">Whether critics argue that we are making a category mistake, or are creating a putative need that no government can afford to fulfill, or are undermining understanding ourselves as subjects, or are obscuring understanding the social sources of suffering, the </w:t>
      </w:r>
      <w:r w:rsidRPr="006916F2">
        <w:rPr>
          <w:b/>
          <w:iCs/>
          <w:u w:val="single"/>
        </w:rPr>
        <w:t>basic idea</w:t>
      </w:r>
      <w:r w:rsidRPr="006916F2">
        <w:rPr>
          <w:u w:val="single"/>
        </w:rPr>
        <w:t xml:space="preserve"> is that it is </w:t>
      </w:r>
      <w:r w:rsidRPr="006916F2">
        <w:rPr>
          <w:b/>
          <w:iCs/>
          <w:u w:val="single"/>
        </w:rPr>
        <w:t xml:space="preserve">bad when the institution of medicine oversteps its proper limits. </w:t>
      </w:r>
      <w:r w:rsidRPr="006916F2">
        <w:rPr>
          <w:u w:val="single"/>
        </w:rPr>
        <w:t>As someone who is</w:t>
      </w:r>
      <w:r w:rsidRPr="006916F2">
        <w:rPr>
          <w:sz w:val="12"/>
        </w:rPr>
        <w:t xml:space="preserve"> by </w:t>
      </w:r>
      <w:proofErr w:type="gramStart"/>
      <w:r w:rsidRPr="006916F2">
        <w:rPr>
          <w:sz w:val="12"/>
        </w:rPr>
        <w:t>nature-nurture</w:t>
      </w:r>
      <w:proofErr w:type="gramEnd"/>
      <w:r w:rsidRPr="006916F2">
        <w:rPr>
          <w:sz w:val="12"/>
        </w:rPr>
        <w:t xml:space="preserve"> </w:t>
      </w:r>
      <w:r w:rsidRPr="006916F2">
        <w:rPr>
          <w:u w:val="single"/>
        </w:rPr>
        <w:t>a critic of medicalization</w:t>
      </w:r>
      <w:r w:rsidRPr="006916F2">
        <w:rPr>
          <w:sz w:val="12"/>
        </w:rPr>
        <w:t xml:space="preserve">, </w:t>
      </w:r>
      <w:r w:rsidRPr="006916F2">
        <w:rPr>
          <w:u w:val="single"/>
        </w:rPr>
        <w:t xml:space="preserve">I think that the preceding worries are </w:t>
      </w:r>
      <w:r w:rsidRPr="006916F2">
        <w:rPr>
          <w:b/>
          <w:iCs/>
          <w:u w:val="single"/>
        </w:rPr>
        <w:t>insightful and important</w:t>
      </w:r>
      <w:r w:rsidRPr="006916F2">
        <w:rPr>
          <w:sz w:val="12"/>
        </w:rPr>
        <w:t xml:space="preserve">. </w:t>
      </w:r>
      <w:r w:rsidRPr="006916F2">
        <w:rPr>
          <w:u w:val="single"/>
        </w:rPr>
        <w:t>But</w:t>
      </w:r>
      <w:r w:rsidRPr="006916F2">
        <w:rPr>
          <w:sz w:val="12"/>
        </w:rPr>
        <w:t xml:space="preserve"> I also want to call attention to what the </w:t>
      </w:r>
      <w:r w:rsidRPr="006916F2">
        <w:rPr>
          <w:u w:val="single"/>
        </w:rPr>
        <w:t xml:space="preserve">critique can </w:t>
      </w:r>
      <w:r w:rsidRPr="006916F2">
        <w:rPr>
          <w:b/>
          <w:iCs/>
          <w:u w:val="single"/>
        </w:rPr>
        <w:t>obfuscate</w:t>
      </w:r>
      <w:r w:rsidRPr="006916F2">
        <w:rPr>
          <w:sz w:val="12"/>
        </w:rPr>
        <w:t xml:space="preserve">. Specifically, I want to call attention to some of the problematic assumptions that the critique inadvertently entails – </w:t>
      </w:r>
      <w:proofErr w:type="gramStart"/>
      <w:r w:rsidRPr="006916F2">
        <w:rPr>
          <w:sz w:val="12"/>
        </w:rPr>
        <w:t>where by</w:t>
      </w:r>
      <w:proofErr w:type="gramEnd"/>
      <w:r w:rsidRPr="006916F2">
        <w:rPr>
          <w:sz w:val="12"/>
        </w:rPr>
        <w:t xml:space="preserve"> ‘problematic’ I mean assumptions that contradict or at least are in tension with other assumptions that critics like me tend to embrace. Problematic assumptions </w:t>
      </w:r>
      <w:proofErr w:type="gramStart"/>
      <w:r w:rsidRPr="006916F2">
        <w:rPr>
          <w:sz w:val="12"/>
        </w:rPr>
        <w:t>built</w:t>
      </w:r>
      <w:proofErr w:type="gramEnd"/>
      <w:r w:rsidRPr="006916F2">
        <w:rPr>
          <w:sz w:val="12"/>
        </w:rPr>
        <w:t xml:space="preserve"> into the notion of medicalization First, </w:t>
      </w:r>
      <w:r w:rsidRPr="006916F2">
        <w:rPr>
          <w:u w:val="single"/>
        </w:rPr>
        <w:t xml:space="preserve">the idea of medicalization </w:t>
      </w:r>
      <w:r w:rsidRPr="005C600E">
        <w:rPr>
          <w:highlight w:val="green"/>
          <w:u w:val="single"/>
        </w:rPr>
        <w:t>depends upon the notion that medicine has ‘</w:t>
      </w:r>
      <w:r w:rsidRPr="005C600E">
        <w:rPr>
          <w:b/>
          <w:iCs/>
          <w:highlight w:val="green"/>
          <w:u w:val="single"/>
        </w:rPr>
        <w:t>proper’ goals</w:t>
      </w:r>
      <w:r w:rsidRPr="005C600E">
        <w:rPr>
          <w:sz w:val="12"/>
          <w:highlight w:val="green"/>
        </w:rPr>
        <w:t>,</w:t>
      </w:r>
      <w:r w:rsidRPr="006916F2">
        <w:rPr>
          <w:sz w:val="12"/>
        </w:rPr>
        <w:t xml:space="preserve"> </w:t>
      </w:r>
      <w:r w:rsidRPr="006916F2">
        <w:rPr>
          <w:u w:val="single"/>
        </w:rPr>
        <w:t xml:space="preserve">which are visible to those with knowledge of the </w:t>
      </w:r>
      <w:r w:rsidRPr="006916F2">
        <w:rPr>
          <w:b/>
          <w:iCs/>
          <w:u w:val="single"/>
        </w:rPr>
        <w:t>essence of medicine</w:t>
      </w:r>
      <w:r w:rsidRPr="006916F2">
        <w:rPr>
          <w:sz w:val="12"/>
        </w:rPr>
        <w:t xml:space="preserve">. More specifically, </w:t>
      </w:r>
      <w:r w:rsidRPr="006916F2">
        <w:rPr>
          <w:u w:val="single"/>
        </w:rPr>
        <w:t>while it’s true that broad conceptions of the goals of medicine</w:t>
      </w:r>
      <w:r w:rsidRPr="006916F2">
        <w:rPr>
          <w:sz w:val="12"/>
        </w:rPr>
        <w:t xml:space="preserve"> (such as the World Health Organization’s) 13 </w:t>
      </w:r>
      <w:r w:rsidRPr="006916F2">
        <w:rPr>
          <w:u w:val="single"/>
        </w:rPr>
        <w:t>are</w:t>
      </w:r>
      <w:r w:rsidRPr="006916F2">
        <w:rPr>
          <w:sz w:val="12"/>
        </w:rPr>
        <w:t xml:space="preserve"> indeed </w:t>
      </w:r>
      <w:r w:rsidRPr="006916F2">
        <w:rPr>
          <w:u w:val="single"/>
        </w:rPr>
        <w:t xml:space="preserve">available, one needs a </w:t>
      </w:r>
      <w:r w:rsidRPr="006916F2">
        <w:rPr>
          <w:b/>
          <w:iCs/>
          <w:u w:val="single"/>
        </w:rPr>
        <w:t>narrow conception</w:t>
      </w:r>
      <w:r w:rsidRPr="006916F2">
        <w:rPr>
          <w:sz w:val="12"/>
        </w:rPr>
        <w:t xml:space="preserve"> of those goals </w:t>
      </w:r>
      <w:r w:rsidRPr="006916F2">
        <w:rPr>
          <w:u w:val="single"/>
        </w:rPr>
        <w:t>to get traction for the medicalization critique. Without a narrow conception, one can’t restrict the range of the targets that medicine ‘</w:t>
      </w:r>
      <w:r w:rsidRPr="006916F2">
        <w:rPr>
          <w:b/>
          <w:iCs/>
          <w:u w:val="single"/>
        </w:rPr>
        <w:t>properly’ aims at</w:t>
      </w:r>
      <w:r w:rsidRPr="006916F2">
        <w:rPr>
          <w:sz w:val="12"/>
        </w:rPr>
        <w:t xml:space="preserve">. </w:t>
      </w:r>
      <w:r w:rsidRPr="005C600E">
        <w:rPr>
          <w:highlight w:val="green"/>
          <w:u w:val="single"/>
        </w:rPr>
        <w:t>Those</w:t>
      </w:r>
      <w:r w:rsidRPr="006916F2">
        <w:rPr>
          <w:u w:val="single"/>
        </w:rPr>
        <w:t xml:space="preserve"> of us </w:t>
      </w:r>
      <w:r w:rsidRPr="005C600E">
        <w:rPr>
          <w:highlight w:val="green"/>
          <w:u w:val="single"/>
        </w:rPr>
        <w:t>attuned to how</w:t>
      </w:r>
      <w:r w:rsidRPr="006916F2">
        <w:rPr>
          <w:u w:val="single"/>
        </w:rPr>
        <w:t xml:space="preserve"> </w:t>
      </w:r>
      <w:r w:rsidRPr="006916F2">
        <w:rPr>
          <w:b/>
          <w:iCs/>
          <w:u w:val="single"/>
        </w:rPr>
        <w:t xml:space="preserve">institutional </w:t>
      </w:r>
      <w:r w:rsidRPr="005C600E">
        <w:rPr>
          <w:b/>
          <w:iCs/>
          <w:highlight w:val="green"/>
          <w:u w:val="single"/>
        </w:rPr>
        <w:t>goals change</w:t>
      </w:r>
      <w:r w:rsidRPr="006916F2">
        <w:rPr>
          <w:b/>
          <w:iCs/>
          <w:u w:val="single"/>
        </w:rPr>
        <w:t xml:space="preserve"> over time</w:t>
      </w:r>
      <w:r w:rsidRPr="006916F2">
        <w:rPr>
          <w:sz w:val="12"/>
        </w:rPr>
        <w:t xml:space="preserve"> with the coming and going of more and less savory political interests, however, </w:t>
      </w:r>
      <w:r w:rsidRPr="005C600E">
        <w:rPr>
          <w:highlight w:val="green"/>
          <w:u w:val="single"/>
        </w:rPr>
        <w:t>will be wary of</w:t>
      </w:r>
      <w:r w:rsidRPr="006916F2">
        <w:rPr>
          <w:u w:val="single"/>
        </w:rPr>
        <w:t xml:space="preserve"> an </w:t>
      </w:r>
      <w:r w:rsidRPr="005C600E">
        <w:rPr>
          <w:highlight w:val="green"/>
          <w:u w:val="single"/>
        </w:rPr>
        <w:t xml:space="preserve">analysis that </w:t>
      </w:r>
      <w:r w:rsidRPr="005C600E">
        <w:rPr>
          <w:b/>
          <w:iCs/>
          <w:highlight w:val="green"/>
          <w:u w:val="single"/>
        </w:rPr>
        <w:t>assumes knowledge of</w:t>
      </w:r>
      <w:r w:rsidRPr="006916F2">
        <w:rPr>
          <w:b/>
          <w:iCs/>
          <w:u w:val="single"/>
        </w:rPr>
        <w:t xml:space="preserve"> a given institution’s ‘proper’ or ‘essential’ or </w:t>
      </w:r>
      <w:r w:rsidRPr="005C600E">
        <w:rPr>
          <w:b/>
          <w:iCs/>
          <w:highlight w:val="green"/>
          <w:u w:val="single"/>
        </w:rPr>
        <w:t>‘real’ goals</w:t>
      </w:r>
      <w:r w:rsidRPr="006916F2">
        <w:rPr>
          <w:sz w:val="12"/>
        </w:rPr>
        <w:t xml:space="preserve">. Peter </w:t>
      </w:r>
      <w:r w:rsidRPr="006916F2">
        <w:rPr>
          <w:u w:val="single"/>
        </w:rPr>
        <w:t>Conrad</w:t>
      </w:r>
      <w:r w:rsidRPr="006916F2">
        <w:rPr>
          <w:sz w:val="12"/>
        </w:rPr>
        <w:t xml:space="preserve"> fully </w:t>
      </w:r>
      <w:r w:rsidRPr="006916F2">
        <w:rPr>
          <w:u w:val="single"/>
        </w:rPr>
        <w:t>anticipates such wariness</w:t>
      </w:r>
      <w:r w:rsidRPr="006916F2">
        <w:rPr>
          <w:sz w:val="12"/>
        </w:rPr>
        <w:t xml:space="preserve">. Indeed, he begins his recent summary of his thinking on medicalization by saying that he will ‘bracket’ the question of whether the conditions he says are medicalized are ‘real’ medical problems.14 To justify setting aside the question of how he knows what a real medical problem is or what the proper goals of medicine are, he makes a distinction. </w:t>
      </w:r>
      <w:r w:rsidRPr="006916F2">
        <w:rPr>
          <w:u w:val="single"/>
        </w:rPr>
        <w:t>He says</w:t>
      </w:r>
      <w:r w:rsidRPr="006916F2">
        <w:rPr>
          <w:sz w:val="12"/>
        </w:rPr>
        <w:t xml:space="preserve"> that ‘it is the viability of the designation rather than the validity of the diagnosis that is grist for the sociological mill’ (emphasis added).15 He is asserting that </w:t>
      </w:r>
      <w:r w:rsidRPr="006916F2">
        <w:rPr>
          <w:u w:val="single"/>
        </w:rPr>
        <w:t>when he uses the term medicalization, he does not mean to assume that he knows the difference between valid</w:t>
      </w:r>
      <w:r w:rsidRPr="006916F2">
        <w:rPr>
          <w:sz w:val="12"/>
        </w:rPr>
        <w:t xml:space="preserve"> (or real) </w:t>
      </w:r>
      <w:r w:rsidRPr="006916F2">
        <w:rPr>
          <w:u w:val="single"/>
        </w:rPr>
        <w:t>medical diagnoses and invalid</w:t>
      </w:r>
      <w:r w:rsidRPr="006916F2">
        <w:rPr>
          <w:sz w:val="12"/>
        </w:rPr>
        <w:t xml:space="preserve"> (or fake) </w:t>
      </w:r>
      <w:r w:rsidRPr="006916F2">
        <w:rPr>
          <w:u w:val="single"/>
        </w:rPr>
        <w:t>ones</w:t>
      </w:r>
      <w:r w:rsidRPr="006916F2">
        <w:rPr>
          <w:sz w:val="12"/>
        </w:rPr>
        <w:t xml:space="preserve">; he means only to assume that the new, expanded conceptions of medical problems are ‘viable’. </w:t>
      </w:r>
      <w:r w:rsidRPr="006916F2">
        <w:rPr>
          <w:u w:val="single"/>
        </w:rPr>
        <w:t xml:space="preserve">But that distinction </w:t>
      </w:r>
      <w:r w:rsidRPr="006916F2">
        <w:rPr>
          <w:b/>
          <w:iCs/>
          <w:u w:val="single"/>
        </w:rPr>
        <w:t>does not</w:t>
      </w:r>
      <w:r w:rsidRPr="006916F2">
        <w:rPr>
          <w:sz w:val="12"/>
        </w:rPr>
        <w:t xml:space="preserve"> so much </w:t>
      </w:r>
      <w:r w:rsidRPr="006916F2">
        <w:rPr>
          <w:b/>
          <w:iCs/>
          <w:u w:val="single"/>
        </w:rPr>
        <w:t>resolve</w:t>
      </w:r>
      <w:r w:rsidRPr="006916F2">
        <w:rPr>
          <w:sz w:val="12"/>
        </w:rPr>
        <w:t xml:space="preserve"> as reintroduce </w:t>
      </w:r>
      <w:r w:rsidRPr="006916F2">
        <w:rPr>
          <w:b/>
          <w:iCs/>
          <w:u w:val="single"/>
        </w:rPr>
        <w:t>the</w:t>
      </w:r>
      <w:r w:rsidRPr="006916F2">
        <w:rPr>
          <w:sz w:val="12"/>
        </w:rPr>
        <w:t xml:space="preserve"> original </w:t>
      </w:r>
      <w:r w:rsidRPr="006916F2">
        <w:rPr>
          <w:b/>
          <w:iCs/>
          <w:u w:val="single"/>
        </w:rPr>
        <w:t>concern</w:t>
      </w:r>
      <w:r w:rsidRPr="006916F2">
        <w:rPr>
          <w:sz w:val="12"/>
        </w:rPr>
        <w:t xml:space="preserve"> about essentialism. </w:t>
      </w:r>
      <w:r w:rsidRPr="006916F2">
        <w:rPr>
          <w:u w:val="single"/>
        </w:rPr>
        <w:t xml:space="preserve">How does the sociologist know </w:t>
      </w:r>
      <w:r w:rsidRPr="006916F2">
        <w:rPr>
          <w:b/>
          <w:iCs/>
          <w:u w:val="single"/>
        </w:rPr>
        <w:t>which ‘viable’ diagnoses to investigate</w:t>
      </w:r>
      <w:r w:rsidRPr="006916F2">
        <w:rPr>
          <w:sz w:val="12"/>
        </w:rPr>
        <w:t xml:space="preserve"> as examples of medicalization? </w:t>
      </w:r>
      <w:r w:rsidRPr="006916F2">
        <w:rPr>
          <w:u w:val="single"/>
        </w:rPr>
        <w:t xml:space="preserve">To pick them she has to </w:t>
      </w:r>
      <w:r w:rsidRPr="006916F2">
        <w:rPr>
          <w:b/>
          <w:iCs/>
          <w:u w:val="single"/>
        </w:rPr>
        <w:t>assume that she knows the difference</w:t>
      </w:r>
      <w:r w:rsidRPr="006916F2">
        <w:rPr>
          <w:sz w:val="12"/>
        </w:rPr>
        <w:t xml:space="preserve"> between viable diagnoses that are valid and viable diagnoses that are not; </w:t>
      </w:r>
      <w:proofErr w:type="gramStart"/>
      <w:r w:rsidRPr="006916F2">
        <w:rPr>
          <w:u w:val="single"/>
        </w:rPr>
        <w:t>otherwise</w:t>
      </w:r>
      <w:proofErr w:type="gramEnd"/>
      <w:r w:rsidRPr="006916F2">
        <w:rPr>
          <w:u w:val="single"/>
        </w:rPr>
        <w:t xml:space="preserve"> she would have to investigate </w:t>
      </w:r>
      <w:r w:rsidRPr="006916F2">
        <w:rPr>
          <w:b/>
          <w:iCs/>
          <w:u w:val="single"/>
        </w:rPr>
        <w:t>all</w:t>
      </w:r>
      <w:r w:rsidRPr="006916F2">
        <w:rPr>
          <w:sz w:val="12"/>
        </w:rPr>
        <w:t xml:space="preserve"> viable medical </w:t>
      </w:r>
      <w:r w:rsidRPr="006916F2">
        <w:rPr>
          <w:b/>
          <w:iCs/>
          <w:u w:val="single"/>
        </w:rPr>
        <w:t>diagnoses as instances of medicalization</w:t>
      </w:r>
      <w:r w:rsidRPr="006916F2">
        <w:rPr>
          <w:sz w:val="12"/>
        </w:rPr>
        <w:t xml:space="preserve"> – </w:t>
      </w:r>
      <w:r w:rsidRPr="006916F2">
        <w:rPr>
          <w:u w:val="single"/>
        </w:rPr>
        <w:t>and that is clearly not what is happening</w:t>
      </w:r>
      <w:r w:rsidRPr="006916F2">
        <w:rPr>
          <w:sz w:val="12"/>
        </w:rPr>
        <w:t xml:space="preserve">. All of which is to say </w:t>
      </w:r>
      <w:proofErr w:type="gramStart"/>
      <w:r w:rsidRPr="006916F2">
        <w:rPr>
          <w:sz w:val="12"/>
        </w:rPr>
        <w:t>that,</w:t>
      </w:r>
      <w:proofErr w:type="gramEnd"/>
      <w:r w:rsidRPr="006916F2">
        <w:rPr>
          <w:sz w:val="12"/>
        </w:rPr>
        <w:t xml:space="preserve"> </w:t>
      </w:r>
      <w:r w:rsidRPr="006916F2">
        <w:rPr>
          <w:u w:val="single"/>
        </w:rPr>
        <w:t>the valid/viable distinction seems to depend on the same assumption</w:t>
      </w:r>
      <w:r w:rsidRPr="006916F2">
        <w:rPr>
          <w:sz w:val="12"/>
        </w:rPr>
        <w:t xml:space="preserve"> – about knowing the difference between real and fake medical conditions – </w:t>
      </w:r>
      <w:r w:rsidRPr="006916F2">
        <w:rPr>
          <w:u w:val="single"/>
        </w:rPr>
        <w:t xml:space="preserve">that Conrad </w:t>
      </w:r>
      <w:r w:rsidRPr="006916F2">
        <w:rPr>
          <w:b/>
          <w:iCs/>
          <w:u w:val="single"/>
        </w:rPr>
        <w:t>recognizes is problematic</w:t>
      </w:r>
      <w:r w:rsidRPr="006916F2">
        <w:rPr>
          <w:sz w:val="12"/>
        </w:rPr>
        <w:t xml:space="preserve">. </w:t>
      </w:r>
      <w:r w:rsidRPr="006916F2">
        <w:rPr>
          <w:u w:val="single"/>
        </w:rPr>
        <w:t xml:space="preserve">The specter of </w:t>
      </w:r>
      <w:r w:rsidRPr="006916F2">
        <w:rPr>
          <w:b/>
          <w:iCs/>
          <w:u w:val="single"/>
        </w:rPr>
        <w:t>inadvertent essentialism</w:t>
      </w:r>
      <w:r w:rsidRPr="006916F2">
        <w:rPr>
          <w:u w:val="single"/>
        </w:rPr>
        <w:t xml:space="preserve"> remains. </w:t>
      </w:r>
      <w:r w:rsidRPr="006916F2">
        <w:rPr>
          <w:sz w:val="12"/>
        </w:rPr>
        <w:t xml:space="preserve">The medicalization critique’s narrow conception of the goals of medicine harbors other problematic assumptions as well. For one thing, it usually if not always entails the dualistic notion that the proper target of medical intervention is the disordered body, as distinct from the troubled mind. One familiar variation on this theme suggests that medicine should deal with disorders of the body, not disorders of the mind; or that it should treat disorders that are ‘organic,’ not ones that are </w:t>
      </w:r>
      <w:proofErr w:type="gramStart"/>
      <w:r w:rsidRPr="006916F2">
        <w:rPr>
          <w:sz w:val="12"/>
        </w:rPr>
        <w:t>context-dependent</w:t>
      </w:r>
      <w:proofErr w:type="gramEnd"/>
      <w:r w:rsidRPr="006916F2">
        <w:rPr>
          <w:sz w:val="12"/>
        </w:rPr>
        <w:t xml:space="preserve">. For example, in a recent essay Jonah Lehrer recounts the tale of a psychiatrist who was taken aback to notice that, in his enthusiasm for prescribing antidepressants, he had failed to distinguish between suffering rooted in his patients’ dysfunctional bodies and suffering rooted in their minds or social contexts. The psychiatrist’s epiphany came when he asked one of his patients whether her antidepressants were working. She answered, ‘Yes, they’re working great . . . I feel so much better. But I’m still married to the same alcoholic son of a bitch. It’s just now he’s tolerable.’16 Lehrer and the psychiatrist’s point of course is that, because the woman’s problem was rooted in her relationship with her alcoholic husband rather than in her dysfunctional body, it was a mistake to treat her. That line of criticism’s great virtue is that it can be used to shelter some dimensions of human life from the raging storm of medical intervention. But it is important to beware of </w:t>
      </w:r>
      <w:proofErr w:type="gramStart"/>
      <w:r w:rsidRPr="006916F2">
        <w:rPr>
          <w:sz w:val="12"/>
        </w:rPr>
        <w:t>the lurking</w:t>
      </w:r>
      <w:proofErr w:type="gramEnd"/>
      <w:r w:rsidRPr="006916F2">
        <w:rPr>
          <w:sz w:val="12"/>
        </w:rPr>
        <w:t xml:space="preserve"> mind-body dualism. In the case Lehrer describes, the alternatives seem to be that the source of the woman’s suffering is either her body or her mind (and relationships). If we successfully </w:t>
      </w:r>
      <w:proofErr w:type="gramStart"/>
      <w:r w:rsidRPr="006916F2">
        <w:rPr>
          <w:sz w:val="12"/>
        </w:rPr>
        <w:t>jettisoned</w:t>
      </w:r>
      <w:proofErr w:type="gramEnd"/>
      <w:r w:rsidRPr="006916F2">
        <w:rPr>
          <w:sz w:val="12"/>
        </w:rPr>
        <w:t xml:space="preserve"> mind-body dualism, however, we would be wary of that disjunction. We might wonder, for example, about the role her embodied mind played in her entering into such a relationship in the first place. Such a question would not aim to blame the victim (!), but to remind us of how staggeringly complex mind-body (-world) interactions are. It would remind us to be on the lookout for an assumption that we would normally reject. Yet </w:t>
      </w:r>
      <w:r w:rsidRPr="006916F2">
        <w:rPr>
          <w:u w:val="single"/>
        </w:rPr>
        <w:t xml:space="preserve">another problem with the </w:t>
      </w:r>
      <w:r w:rsidRPr="005C600E">
        <w:rPr>
          <w:highlight w:val="green"/>
          <w:u w:val="single"/>
        </w:rPr>
        <w:t>critics’ narrow conception of</w:t>
      </w:r>
      <w:r w:rsidRPr="006916F2">
        <w:rPr>
          <w:u w:val="single"/>
        </w:rPr>
        <w:t xml:space="preserve"> the </w:t>
      </w:r>
      <w:r w:rsidRPr="005C600E">
        <w:rPr>
          <w:highlight w:val="green"/>
          <w:u w:val="single"/>
        </w:rPr>
        <w:t>goals</w:t>
      </w:r>
      <w:r w:rsidRPr="006916F2">
        <w:rPr>
          <w:u w:val="single"/>
        </w:rPr>
        <w:t xml:space="preserve"> of medicine is that it </w:t>
      </w:r>
      <w:r w:rsidRPr="005C600E">
        <w:rPr>
          <w:highlight w:val="green"/>
          <w:u w:val="single"/>
        </w:rPr>
        <w:t xml:space="preserve">usually </w:t>
      </w:r>
      <w:r w:rsidRPr="005C600E">
        <w:rPr>
          <w:b/>
          <w:iCs/>
          <w:highlight w:val="green"/>
          <w:u w:val="single"/>
        </w:rPr>
        <w:t>entails</w:t>
      </w:r>
      <w:r w:rsidRPr="006916F2">
        <w:rPr>
          <w:sz w:val="12"/>
        </w:rPr>
        <w:t xml:space="preserve"> – whether explicitly or inexplicitly – </w:t>
      </w:r>
      <w:r w:rsidRPr="006916F2">
        <w:rPr>
          <w:b/>
          <w:iCs/>
          <w:u w:val="single"/>
        </w:rPr>
        <w:t xml:space="preserve">some notion of normal or </w:t>
      </w:r>
      <w:r w:rsidRPr="005C600E">
        <w:rPr>
          <w:b/>
          <w:iCs/>
          <w:highlight w:val="green"/>
          <w:u w:val="single"/>
        </w:rPr>
        <w:t>species-typical functioning</w:t>
      </w:r>
      <w:r w:rsidRPr="006916F2">
        <w:rPr>
          <w:sz w:val="12"/>
        </w:rPr>
        <w:t xml:space="preserve">.17 </w:t>
      </w:r>
      <w:r w:rsidRPr="006916F2">
        <w:rPr>
          <w:u w:val="single"/>
        </w:rPr>
        <w:t xml:space="preserve">The idea is that that we can look out into nature, discern the </w:t>
      </w:r>
      <w:r w:rsidRPr="006916F2">
        <w:rPr>
          <w:b/>
          <w:iCs/>
          <w:u w:val="single"/>
        </w:rPr>
        <w:t>line between</w:t>
      </w:r>
      <w:r w:rsidRPr="006916F2">
        <w:rPr>
          <w:sz w:val="12"/>
        </w:rPr>
        <w:t xml:space="preserve"> species </w:t>
      </w:r>
      <w:r w:rsidRPr="006916F2">
        <w:rPr>
          <w:b/>
          <w:iCs/>
          <w:u w:val="single"/>
        </w:rPr>
        <w:t>typical and atypical functioning</w:t>
      </w:r>
      <w:r w:rsidRPr="006916F2">
        <w:rPr>
          <w:sz w:val="12"/>
        </w:rPr>
        <w:t xml:space="preserve"> (or between behaviors inside and outside of the normal range), </w:t>
      </w:r>
      <w:r w:rsidRPr="006916F2">
        <w:rPr>
          <w:u w:val="single"/>
        </w:rPr>
        <w:t>and thereby know whether to intervene</w:t>
      </w:r>
      <w:r w:rsidRPr="006916F2">
        <w:rPr>
          <w:sz w:val="12"/>
        </w:rPr>
        <w:t xml:space="preserve">. </w:t>
      </w:r>
      <w:r w:rsidRPr="006916F2">
        <w:rPr>
          <w:u w:val="single"/>
        </w:rPr>
        <w:t>If the individual exhibits</w:t>
      </w:r>
      <w:r w:rsidRPr="006916F2">
        <w:rPr>
          <w:sz w:val="12"/>
        </w:rPr>
        <w:t xml:space="preserve"> species-atypical (or </w:t>
      </w:r>
      <w:r w:rsidRPr="006916F2">
        <w:rPr>
          <w:u w:val="single"/>
        </w:rPr>
        <w:t>ab-normal</w:t>
      </w:r>
      <w:r w:rsidRPr="006916F2">
        <w:rPr>
          <w:sz w:val="12"/>
        </w:rPr>
        <w:t xml:space="preserve">) </w:t>
      </w:r>
      <w:r w:rsidRPr="006916F2">
        <w:rPr>
          <w:u w:val="single"/>
        </w:rPr>
        <w:t>functioning</w:t>
      </w:r>
      <w:r w:rsidRPr="006916F2">
        <w:rPr>
          <w:sz w:val="12"/>
        </w:rPr>
        <w:t xml:space="preserve">, </w:t>
      </w:r>
      <w:r w:rsidRPr="006916F2">
        <w:rPr>
          <w:u w:val="single"/>
        </w:rPr>
        <w:t>she occupies a disease category and we should intervene, and if her functioning is typical</w:t>
      </w:r>
      <w:r w:rsidRPr="006916F2">
        <w:rPr>
          <w:sz w:val="12"/>
        </w:rPr>
        <w:t xml:space="preserve"> (or normal), </w:t>
      </w:r>
      <w:r w:rsidRPr="006916F2">
        <w:rPr>
          <w:u w:val="single"/>
        </w:rPr>
        <w:t>she doesn’t occupy a disease category and we shouldn’t intervene</w:t>
      </w:r>
      <w:r w:rsidRPr="006916F2">
        <w:rPr>
          <w:sz w:val="12"/>
        </w:rPr>
        <w:t xml:space="preserve">. </w:t>
      </w:r>
      <w:r w:rsidRPr="006916F2">
        <w:rPr>
          <w:u w:val="single"/>
        </w:rPr>
        <w:t xml:space="preserve">It would be lovely if we could </w:t>
      </w:r>
      <w:r w:rsidRPr="006916F2">
        <w:rPr>
          <w:b/>
          <w:iCs/>
          <w:u w:val="single"/>
        </w:rPr>
        <w:t xml:space="preserve">look </w:t>
      </w:r>
      <w:proofErr w:type="gramStart"/>
      <w:r w:rsidRPr="006916F2">
        <w:rPr>
          <w:b/>
          <w:iCs/>
          <w:u w:val="single"/>
        </w:rPr>
        <w:t>to</w:t>
      </w:r>
      <w:proofErr w:type="gramEnd"/>
      <w:r w:rsidRPr="006916F2">
        <w:rPr>
          <w:b/>
          <w:iCs/>
          <w:u w:val="single"/>
        </w:rPr>
        <w:t xml:space="preserve"> nature and discern the line</w:t>
      </w:r>
      <w:r w:rsidRPr="006916F2">
        <w:rPr>
          <w:sz w:val="12"/>
        </w:rPr>
        <w:t xml:space="preserve"> between species-atypical and species-typical functioning, between the categories of disease and health. That way it wouldn’t be our ethical responsibility to decide, based on our understanding of the facts and our values, whether to intervene. We’d just point to nature. </w:t>
      </w:r>
      <w:r w:rsidRPr="006916F2">
        <w:rPr>
          <w:u w:val="single"/>
        </w:rPr>
        <w:t xml:space="preserve">Alas, </w:t>
      </w:r>
      <w:r w:rsidRPr="005C600E">
        <w:rPr>
          <w:highlight w:val="green"/>
          <w:u w:val="single"/>
        </w:rPr>
        <w:t>one would be hard pressed</w:t>
      </w:r>
      <w:r w:rsidRPr="006916F2">
        <w:rPr>
          <w:u w:val="single"/>
        </w:rPr>
        <w:t xml:space="preserve"> today </w:t>
      </w:r>
      <w:r w:rsidRPr="005C600E">
        <w:rPr>
          <w:highlight w:val="green"/>
          <w:u w:val="single"/>
        </w:rPr>
        <w:t>to find a</w:t>
      </w:r>
      <w:r w:rsidRPr="006916F2">
        <w:rPr>
          <w:u w:val="single"/>
        </w:rPr>
        <w:t xml:space="preserve"> natural </w:t>
      </w:r>
      <w:r w:rsidRPr="005C600E">
        <w:rPr>
          <w:highlight w:val="green"/>
          <w:u w:val="single"/>
        </w:rPr>
        <w:t>scientist who</w:t>
      </w:r>
      <w:r w:rsidRPr="006916F2">
        <w:rPr>
          <w:u w:val="single"/>
        </w:rPr>
        <w:t xml:space="preserve"> studies</w:t>
      </w:r>
      <w:r w:rsidRPr="006916F2">
        <w:rPr>
          <w:sz w:val="12"/>
        </w:rPr>
        <w:t xml:space="preserve"> the etiology and diagnosis of </w:t>
      </w:r>
      <w:r w:rsidRPr="006916F2">
        <w:rPr>
          <w:u w:val="single"/>
        </w:rPr>
        <w:t>disease</w:t>
      </w:r>
      <w:r w:rsidRPr="006916F2">
        <w:rPr>
          <w:sz w:val="12"/>
        </w:rPr>
        <w:t xml:space="preserve"> </w:t>
      </w:r>
      <w:r w:rsidRPr="006916F2">
        <w:rPr>
          <w:u w:val="single"/>
        </w:rPr>
        <w:t>and</w:t>
      </w:r>
      <w:r w:rsidRPr="006916F2">
        <w:rPr>
          <w:sz w:val="12"/>
        </w:rPr>
        <w:t xml:space="preserve"> </w:t>
      </w:r>
      <w:r w:rsidRPr="005C600E">
        <w:rPr>
          <w:b/>
          <w:iCs/>
          <w:highlight w:val="green"/>
          <w:u w:val="single"/>
        </w:rPr>
        <w:t>believes</w:t>
      </w:r>
      <w:r w:rsidRPr="006916F2">
        <w:rPr>
          <w:b/>
          <w:iCs/>
          <w:u w:val="single"/>
        </w:rPr>
        <w:t xml:space="preserve"> that </w:t>
      </w:r>
      <w:r w:rsidRPr="005C600E">
        <w:rPr>
          <w:b/>
          <w:iCs/>
          <w:highlight w:val="green"/>
          <w:u w:val="single"/>
        </w:rPr>
        <w:t>those lines</w:t>
      </w:r>
      <w:r w:rsidRPr="006916F2">
        <w:rPr>
          <w:sz w:val="12"/>
        </w:rPr>
        <w:t xml:space="preserve"> and categories </w:t>
      </w:r>
      <w:r w:rsidRPr="005C600E">
        <w:rPr>
          <w:b/>
          <w:iCs/>
          <w:highlight w:val="green"/>
          <w:u w:val="single"/>
        </w:rPr>
        <w:t>are there</w:t>
      </w:r>
      <w:r w:rsidRPr="006916F2">
        <w:rPr>
          <w:b/>
          <w:iCs/>
          <w:u w:val="single"/>
        </w:rPr>
        <w:t xml:space="preserve"> for us to discover</w:t>
      </w:r>
      <w:r w:rsidRPr="006916F2">
        <w:rPr>
          <w:sz w:val="12"/>
        </w:rPr>
        <w:t xml:space="preserve">. Geneticists, neuroscientists, and others increasingly abandon the species-typicality model, which seeks to discover typical functioning, to embrace an individual-differences model, which seeks to understand why it is that, within populations, there is almost always continuous variation with respect to any trait or cluster of traits. On the individual differences view, what we call disorders are almost always ‘dimensional,’ not ‘categorical.’ As the psychiatric geneticists Ian Craig and Robert Plomin put it: Whereas the species typicality model . . . assumes that mental illness is a broken brain, . . . the individual differences model considers variation as normal. . . . Common mental illness is thought to be the quantitative extreme of the normal distribution.18 According to the individual-differences model (and the dimensional view that goes with it), there is no value-free, readily visible line between behaviors and traits that really are – and really aren’t – disordered. This is unfortunate in at least two very different ways. First, it means that purveyors of cures have ever more grounds to assert that even if we aren’t floridly ill, we’re still ill enough to purchase their cure; they can – and do – argue that we are within in the penumbra of illness.19 Second, it means that the ethical responsibility for deciding whether or not to intervene falls to us and our valueladen interpretations of nature; we can’t rely on the hoped-for, value-free guidance from nature. II. THE PHARMACOLOGICAL CALVINISM CHARGE HAS TRADITIONALLY ILLUMINATED AND OBFUSCATED In </w:t>
      </w:r>
      <w:proofErr w:type="gramStart"/>
      <w:r w:rsidRPr="006916F2">
        <w:rPr>
          <w:sz w:val="12"/>
        </w:rPr>
        <w:t>principle,</w:t>
      </w:r>
      <w:proofErr w:type="gramEnd"/>
      <w:r w:rsidRPr="006916F2">
        <w:rPr>
          <w:sz w:val="12"/>
        </w:rPr>
        <w:t xml:space="preserve"> the medicalization charge can be used to criticize the use of any means to achieve what is construed to be a non-medical purpose. But in our current context, with the avalanche of ever more pharmaceuticals, the medicalization charge often refers to the use of pharmacological means to deal with some normal human problem. When enthusiasts about self-shaping hear the medicalization charge, they sometimes exasperatedly counter that the critics suffer from ‘pharmacological Calvinism.’ Gerald Klerman first used that now-famous phrase in the early 1970s, in an article in the Hastings Center Report.20 According to Klerman, pharmacological Calvinists think that ‘if a drug makes you feel good, it not only represents a secondary form of salvation but somehow it is morally wrong and the user is likely to suffer retribution with either dependence, liver damage, . . . ,or some other form of medical-theological damnation.’ Klerman continues, ‘Implicit in the theory of therapeutic change is the philosophy of personal growth, basically a secular view of salvation through good works.’21 As Klerman was a psychiatrist, not a theologian, we can set aside his unconventional understanding of Calvinism and try to understand the insight at work in his charge. A less snarky version might read: ‘If pharmacological and psychotherapeutic means can both achieve the same end – improving how one experiences herself and the world – then it is irrational and perhaps inhumane to prefer the more strenuous and expensive means. It’s irrational not to take a shortcut when improving human well-being is the destination.Weshould be slower to imagine that suffering leads to growth and understanding, and quicker to remember that sometimes it just crushes human souls.’ Even if the chances of finding a ‘pharmacological Calvinist’ in the USA today are about as good as spotting a bald eagle in Manhattan, Klerman was surely right to observe that we come from long and particular traditions (originating in both Jerusalem and Athens), which have taught that with suffering comes understanding. Those traditions have valorized the suffering that goes with large and small normal human problems.22 Insofar as those traditions celebrated suffering for which there were no medical remedies, Klerman must be right that at least to some extent those traditions made a virtue of necessity. But he must be wrong to the extent that his charge invites us to ignore the respect in which suffering can be a crucial element in a good human life. To take but one example, which I mentioned above: even the staunchest self-shaping enthusiasts acknowledge the respect in which suffering from the loss of someone we love is ‘proper’ – and as such should be endured rather than erased. (Yes, I did suggest above that the notion of ‘the proper’ can obfuscate and here I </w:t>
      </w:r>
      <w:proofErr w:type="gramStart"/>
      <w:r w:rsidRPr="006916F2">
        <w:rPr>
          <w:sz w:val="12"/>
        </w:rPr>
        <w:t>amsuggesting</w:t>
      </w:r>
      <w:proofErr w:type="gramEnd"/>
      <w:r w:rsidRPr="006916F2">
        <w:rPr>
          <w:sz w:val="12"/>
        </w:rPr>
        <w:t xml:space="preserve"> that it can illuminate.) Moreover, the charge of pharmacological Calvinism must be wrong to the extent that it ignores how the means we use to reduce the suffering associated with normal problems can matter morally. As critics of medicalization argue, using medical means to solve normal human problems can lure us into thinking that the individual rather than her social context is the source of the problem. It can lure us into attending only to the respect in which we are objects – and ultimately to forgetting that we are also subjects, who can remedy some problems by giving and taking reasons to change our minds and contexts. Klerman’s charge can also obfuscate the fact that different means can emphasize different values in an even more obvious sense. Insofar as means like medications can be cheaper or work more quickly than, say, means like words, they can emphasize the value of efficiency. Insofar as means like words require the giving and taking of reasons between </w:t>
      </w:r>
      <w:proofErr w:type="gramStart"/>
      <w:r w:rsidRPr="006916F2">
        <w:rPr>
          <w:sz w:val="12"/>
        </w:rPr>
        <w:t>persons</w:t>
      </w:r>
      <w:proofErr w:type="gramEnd"/>
      <w:r w:rsidRPr="006916F2">
        <w:rPr>
          <w:sz w:val="12"/>
        </w:rPr>
        <w:t xml:space="preserve">, they can emphasize the value of engagement. So, like the medicalization charge, the ‘pharmacological Calvinism’ charge can both help us to think and give us an excuse to stop thinking. If that’s right, </w:t>
      </w:r>
      <w:r w:rsidRPr="006916F2">
        <w:rPr>
          <w:u w:val="single"/>
        </w:rPr>
        <w:t>we are saddled with a daunting ethical responsibility</w:t>
      </w:r>
      <w:r w:rsidRPr="006916F2">
        <w:rPr>
          <w:sz w:val="12"/>
        </w:rPr>
        <w:t xml:space="preserve">. By ‘we’ I mean those who think it is important to respond to the suffering of individuals and that it is important to attend to the social roots of that suffering; those who think it is important to consider ourselves as subjects and that we should be grateful for the ways in which considering ourselves as objects can help us to diminish human suffering; and those who worry that medicalization can be bad and believe that choosing for or against ‘medicalization’ full stop could be lazy or unhelpful. By ‘ethical responsibility’ I refer to the responsibility to attempt </w:t>
      </w:r>
      <w:r w:rsidRPr="006916F2">
        <w:rPr>
          <w:u w:val="single"/>
        </w:rPr>
        <w:t>to</w:t>
      </w:r>
      <w:r w:rsidRPr="006916F2">
        <w:rPr>
          <w:sz w:val="12"/>
        </w:rPr>
        <w:t xml:space="preserve"> </w:t>
      </w:r>
      <w:r w:rsidRPr="006916F2">
        <w:rPr>
          <w:b/>
          <w:iCs/>
          <w:u w:val="single"/>
        </w:rPr>
        <w:t>distinguish between good and bad</w:t>
      </w:r>
      <w:r w:rsidRPr="006916F2">
        <w:rPr>
          <w:sz w:val="12"/>
        </w:rPr>
        <w:t xml:space="preserve"> forms of </w:t>
      </w:r>
      <w:r w:rsidRPr="006916F2">
        <w:rPr>
          <w:b/>
          <w:iCs/>
          <w:u w:val="single"/>
        </w:rPr>
        <w:t>medicalization</w:t>
      </w:r>
      <w:r w:rsidRPr="006916F2">
        <w:rPr>
          <w:sz w:val="12"/>
        </w:rPr>
        <w:t xml:space="preserve">. III. TOWARD A CONVERSATION ABOUT THE DIFFERENCE BETWEEN GOOD AND BAD FORMS OF MEDICALIZATION To start, it helps to remember the respect in which </w:t>
      </w:r>
      <w:r w:rsidRPr="006916F2">
        <w:rPr>
          <w:u w:val="single"/>
        </w:rPr>
        <w:t>we already do embrace some forms of medicalization</w:t>
      </w:r>
      <w:r w:rsidRPr="006916F2">
        <w:rPr>
          <w:sz w:val="12"/>
        </w:rPr>
        <w:t xml:space="preserve">. </w:t>
      </w:r>
      <w:proofErr w:type="gramStart"/>
      <w:r w:rsidRPr="006916F2">
        <w:rPr>
          <w:u w:val="single"/>
        </w:rPr>
        <w:t>When</w:t>
      </w:r>
      <w:proofErr w:type="gramEnd"/>
      <w:r w:rsidRPr="006916F2">
        <w:rPr>
          <w:sz w:val="12"/>
        </w:rPr>
        <w:t xml:space="preserve"> for </w:t>
      </w:r>
      <w:proofErr w:type="gramStart"/>
      <w:r w:rsidRPr="006916F2">
        <w:rPr>
          <w:sz w:val="12"/>
        </w:rPr>
        <w:t>example</w:t>
      </w:r>
      <w:proofErr w:type="gramEnd"/>
      <w:r w:rsidRPr="006916F2">
        <w:rPr>
          <w:sz w:val="12"/>
        </w:rPr>
        <w:t xml:space="preserve"> </w:t>
      </w:r>
      <w:r w:rsidRPr="006916F2">
        <w:rPr>
          <w:u w:val="single"/>
        </w:rPr>
        <w:t xml:space="preserve">Dostoyevsky wrote The Idiot, the cluster of traits that today we call </w:t>
      </w:r>
      <w:r w:rsidRPr="005C600E">
        <w:rPr>
          <w:highlight w:val="green"/>
          <w:u w:val="single"/>
        </w:rPr>
        <w:t xml:space="preserve">epilepsy was </w:t>
      </w:r>
      <w:r w:rsidRPr="005C600E">
        <w:rPr>
          <w:b/>
          <w:iCs/>
          <w:highlight w:val="green"/>
          <w:u w:val="single"/>
        </w:rPr>
        <w:t>called a divine gift</w:t>
      </w:r>
      <w:r w:rsidRPr="006916F2">
        <w:rPr>
          <w:sz w:val="12"/>
        </w:rPr>
        <w:t xml:space="preserve">. In the beginning of the 20th century, that cluster of traits was construed as a ‘psychological’ disorder, and </w:t>
      </w:r>
      <w:r w:rsidRPr="005C600E">
        <w:rPr>
          <w:highlight w:val="green"/>
          <w:u w:val="single"/>
        </w:rPr>
        <w:t>today we are confident</w:t>
      </w:r>
      <w:r w:rsidRPr="006916F2">
        <w:rPr>
          <w:u w:val="single"/>
        </w:rPr>
        <w:t xml:space="preserve"> that </w:t>
      </w:r>
      <w:r w:rsidRPr="005C600E">
        <w:rPr>
          <w:highlight w:val="green"/>
          <w:u w:val="single"/>
        </w:rPr>
        <w:t>‘it’ is a</w:t>
      </w:r>
      <w:r w:rsidRPr="006916F2">
        <w:rPr>
          <w:u w:val="single"/>
        </w:rPr>
        <w:t xml:space="preserve"> </w:t>
      </w:r>
      <w:r w:rsidRPr="006916F2">
        <w:rPr>
          <w:b/>
          <w:iCs/>
          <w:u w:val="single"/>
        </w:rPr>
        <w:t>proper</w:t>
      </w:r>
      <w:r w:rsidRPr="006916F2">
        <w:rPr>
          <w:u w:val="single"/>
        </w:rPr>
        <w:t xml:space="preserve"> </w:t>
      </w:r>
      <w:r w:rsidRPr="005C600E">
        <w:rPr>
          <w:highlight w:val="green"/>
          <w:u w:val="single"/>
        </w:rPr>
        <w:t>medical disorder</w:t>
      </w:r>
      <w:r w:rsidRPr="006916F2">
        <w:rPr>
          <w:sz w:val="12"/>
        </w:rPr>
        <w:t xml:space="preserve">. None of us criticizes the process whereby that particular constellation of traits was transformed from a divine gift into a medical problem. Nor </w:t>
      </w:r>
      <w:proofErr w:type="gramStart"/>
      <w:r w:rsidRPr="006916F2">
        <w:rPr>
          <w:sz w:val="12"/>
        </w:rPr>
        <w:t>does</w:t>
      </w:r>
      <w:proofErr w:type="gramEnd"/>
      <w:r w:rsidRPr="006916F2">
        <w:rPr>
          <w:sz w:val="12"/>
        </w:rPr>
        <w:t xml:space="preserve"> any of us criticize the process whereby what today we call </w:t>
      </w:r>
      <w:r w:rsidRPr="005C600E">
        <w:rPr>
          <w:b/>
          <w:iCs/>
          <w:highlight w:val="green"/>
          <w:u w:val="single"/>
        </w:rPr>
        <w:t>Alzheimer’s</w:t>
      </w:r>
      <w:r w:rsidRPr="006916F2">
        <w:rPr>
          <w:sz w:val="12"/>
        </w:rPr>
        <w:t xml:space="preserve"> disease </w:t>
      </w:r>
      <w:r w:rsidRPr="005C600E">
        <w:rPr>
          <w:highlight w:val="green"/>
          <w:u w:val="single"/>
        </w:rPr>
        <w:t>went from</w:t>
      </w:r>
      <w:r w:rsidRPr="006916F2">
        <w:rPr>
          <w:u w:val="single"/>
        </w:rPr>
        <w:t xml:space="preserve"> being interpreted as </w:t>
      </w:r>
      <w:r w:rsidRPr="005C600E">
        <w:rPr>
          <w:highlight w:val="green"/>
          <w:u w:val="single"/>
        </w:rPr>
        <w:t xml:space="preserve">the </w:t>
      </w:r>
      <w:r w:rsidRPr="005C600E">
        <w:rPr>
          <w:b/>
          <w:iCs/>
          <w:highlight w:val="green"/>
          <w:u w:val="single"/>
        </w:rPr>
        <w:t>moral problem of ‘senility’</w:t>
      </w:r>
      <w:r w:rsidRPr="005C600E">
        <w:rPr>
          <w:sz w:val="12"/>
          <w:highlight w:val="green"/>
        </w:rPr>
        <w:t xml:space="preserve"> </w:t>
      </w:r>
      <w:r w:rsidRPr="005C600E">
        <w:rPr>
          <w:highlight w:val="green"/>
          <w:u w:val="single"/>
        </w:rPr>
        <w:t>to</w:t>
      </w:r>
      <w:r w:rsidRPr="006916F2">
        <w:rPr>
          <w:u w:val="single"/>
        </w:rPr>
        <w:t xml:space="preserve"> being interpreted as </w:t>
      </w:r>
      <w:r w:rsidRPr="005C600E">
        <w:rPr>
          <w:highlight w:val="green"/>
          <w:u w:val="single"/>
        </w:rPr>
        <w:t>a medical problem</w:t>
      </w:r>
      <w:r w:rsidRPr="006916F2">
        <w:rPr>
          <w:sz w:val="12"/>
        </w:rPr>
        <w:t xml:space="preserve">. </w:t>
      </w:r>
      <w:r w:rsidRPr="006916F2">
        <w:rPr>
          <w:u w:val="single"/>
        </w:rPr>
        <w:t>One could counter that these</w:t>
      </w:r>
      <w:r w:rsidRPr="006916F2">
        <w:rPr>
          <w:sz w:val="12"/>
        </w:rPr>
        <w:t xml:space="preserve"> aren’t examples of ‘good’ medicalization. Rather, they </w:t>
      </w:r>
      <w:r w:rsidRPr="006916F2">
        <w:rPr>
          <w:u w:val="single"/>
        </w:rPr>
        <w:t>are only examples of us overcoming past mistakes</w:t>
      </w:r>
      <w:r w:rsidRPr="006916F2">
        <w:rPr>
          <w:sz w:val="12"/>
        </w:rPr>
        <w:t xml:space="preserve">: calling epilepsy a disease instead of a divine gift is just an example of aligning our everyday practice with our deeper scientific or medical knowledge. Mistaking epilepsy for a divine gift, goes this argument, is no more interesting than mistaking whales for fish. </w:t>
      </w:r>
      <w:r w:rsidRPr="006916F2">
        <w:rPr>
          <w:u w:val="single"/>
        </w:rPr>
        <w:t xml:space="preserve">Fair enough. But this brings us to </w:t>
      </w:r>
      <w:r w:rsidRPr="006916F2">
        <w:rPr>
          <w:b/>
          <w:iCs/>
          <w:u w:val="single"/>
        </w:rPr>
        <w:t>straightforward, harder-to-dismiss examples</w:t>
      </w:r>
      <w:r w:rsidRPr="006916F2">
        <w:rPr>
          <w:sz w:val="12"/>
        </w:rPr>
        <w:t xml:space="preserve"> to support my suggestion that we should be skeptical about assuming that medicalization is bad, full stop. Many feminists and fellow travelers have in the past, with good reason, lamented the medicalization of everything from childbirth, to menstruation, to menopause.23 More recently, the institution of medicine has brought within its purview ‘labia-plasty,’ which its practitioners say can be used to treat ‘emotional problems such as embarrassment, anxiety, and loss of self-esteem’24 related to the shape of one’s labia minora. The profound, amplysupported concern is that, by bringing ever more normal features of women’s bodies and lives within the purview of medicine, disease mongers diminish women’s power to control their own bodies and, more generally, diminish their ability to flourish. While there may be no better arena than what gets called ‘women’s health’ to witness dis-empowering forms of medicalization, there may also be no better place to see empowering forms. As feminist philosopher Laura Purdy has argued in this journal25 – and others have argued elsewhere26 – a blanket condemnation of medicalizing ‘normal facets’ of women’s (and men’s) lives fails to acknowledge the respect in which women (and men) use medical technologies to gain control over their lives to promote their own flourishing.27 Consider for example the normal human capacity of producing eggs (or sperm), or the normal capacity of bringing a fertilized egg to term. Given that those capacities can’t be construed as symptoms of </w:t>
      </w:r>
      <w:proofErr w:type="gramStart"/>
      <w:r w:rsidRPr="006916F2">
        <w:rPr>
          <w:sz w:val="12"/>
        </w:rPr>
        <w:t>disease, and</w:t>
      </w:r>
      <w:proofErr w:type="gramEnd"/>
      <w:r w:rsidRPr="006916F2">
        <w:rPr>
          <w:sz w:val="12"/>
        </w:rPr>
        <w:t xml:space="preserve"> </w:t>
      </w:r>
      <w:r w:rsidRPr="006916F2">
        <w:rPr>
          <w:u w:val="single"/>
        </w:rPr>
        <w:t xml:space="preserve">given that becoming pregnant when one doesn’t want to </w:t>
      </w:r>
      <w:proofErr w:type="gramStart"/>
      <w:r w:rsidRPr="006916F2">
        <w:rPr>
          <w:u w:val="single"/>
        </w:rPr>
        <w:t>is</w:t>
      </w:r>
      <w:proofErr w:type="gramEnd"/>
      <w:r w:rsidRPr="006916F2">
        <w:rPr>
          <w:u w:val="single"/>
        </w:rPr>
        <w:t xml:space="preserve"> a perennial human problem, we must grant that </w:t>
      </w:r>
      <w:r w:rsidRPr="005C600E">
        <w:rPr>
          <w:highlight w:val="green"/>
          <w:u w:val="single"/>
        </w:rPr>
        <w:t xml:space="preserve">using </w:t>
      </w:r>
      <w:r w:rsidRPr="005C600E">
        <w:rPr>
          <w:b/>
          <w:iCs/>
          <w:highlight w:val="green"/>
          <w:u w:val="single"/>
        </w:rPr>
        <w:t>medical technologies</w:t>
      </w:r>
      <w:r w:rsidRPr="006916F2">
        <w:rPr>
          <w:b/>
          <w:iCs/>
          <w:u w:val="single"/>
        </w:rPr>
        <w:t xml:space="preserve"> to control those capacities</w:t>
      </w:r>
      <w:r w:rsidRPr="006916F2">
        <w:rPr>
          <w:sz w:val="12"/>
        </w:rPr>
        <w:t xml:space="preserve"> (</w:t>
      </w:r>
      <w:r w:rsidRPr="005C600E">
        <w:rPr>
          <w:highlight w:val="green"/>
          <w:u w:val="single"/>
        </w:rPr>
        <w:t>from birth control</w:t>
      </w:r>
      <w:r w:rsidRPr="006916F2">
        <w:rPr>
          <w:u w:val="single"/>
        </w:rPr>
        <w:t xml:space="preserve"> pills, </w:t>
      </w:r>
      <w:r w:rsidRPr="005C600E">
        <w:rPr>
          <w:highlight w:val="green"/>
          <w:u w:val="single"/>
        </w:rPr>
        <w:t>to vasectomies</w:t>
      </w:r>
      <w:r w:rsidRPr="006916F2">
        <w:rPr>
          <w:u w:val="single"/>
        </w:rPr>
        <w:t xml:space="preserve">, to IUDs) </w:t>
      </w:r>
      <w:r w:rsidRPr="005C600E">
        <w:rPr>
          <w:highlight w:val="green"/>
          <w:u w:val="single"/>
        </w:rPr>
        <w:t xml:space="preserve">are </w:t>
      </w:r>
      <w:r w:rsidRPr="005C600E">
        <w:rPr>
          <w:b/>
          <w:iCs/>
          <w:highlight w:val="green"/>
          <w:u w:val="single"/>
        </w:rPr>
        <w:t>forms of medicalization</w:t>
      </w:r>
      <w:r w:rsidRPr="006916F2">
        <w:rPr>
          <w:sz w:val="12"/>
        </w:rPr>
        <w:t xml:space="preserve"> – forms of medicalization </w:t>
      </w:r>
      <w:r w:rsidRPr="005C600E">
        <w:rPr>
          <w:highlight w:val="green"/>
          <w:u w:val="single"/>
        </w:rPr>
        <w:t xml:space="preserve">that </w:t>
      </w:r>
      <w:r w:rsidRPr="005C600E">
        <w:rPr>
          <w:b/>
          <w:iCs/>
          <w:highlight w:val="green"/>
          <w:u w:val="single"/>
        </w:rPr>
        <w:t>seem good</w:t>
      </w:r>
      <w:r w:rsidRPr="006916F2">
        <w:rPr>
          <w:b/>
          <w:iCs/>
          <w:u w:val="single"/>
        </w:rPr>
        <w:t xml:space="preserve"> to many of us. </w:t>
      </w:r>
      <w:r w:rsidRPr="006916F2">
        <w:rPr>
          <w:u w:val="single"/>
        </w:rPr>
        <w:t xml:space="preserve">Even many of us who are in general </w:t>
      </w:r>
      <w:r w:rsidRPr="006916F2">
        <w:rPr>
          <w:b/>
          <w:iCs/>
          <w:u w:val="single"/>
        </w:rPr>
        <w:t>deeply</w:t>
      </w:r>
      <w:r w:rsidRPr="006916F2">
        <w:rPr>
          <w:sz w:val="12"/>
        </w:rPr>
        <w:t xml:space="preserve">, wholeheartedly </w:t>
      </w:r>
      <w:r w:rsidRPr="006916F2">
        <w:rPr>
          <w:b/>
          <w:iCs/>
          <w:u w:val="single"/>
        </w:rPr>
        <w:t>critical</w:t>
      </w:r>
      <w:r w:rsidRPr="006916F2">
        <w:rPr>
          <w:sz w:val="12"/>
        </w:rPr>
        <w:t xml:space="preserve"> </w:t>
      </w:r>
      <w:r w:rsidRPr="006916F2">
        <w:rPr>
          <w:u w:val="single"/>
        </w:rPr>
        <w:t xml:space="preserve">of the idea that more control is always better, </w:t>
      </w:r>
      <w:r w:rsidRPr="006916F2">
        <w:rPr>
          <w:b/>
          <w:iCs/>
          <w:u w:val="single"/>
        </w:rPr>
        <w:t>embrace technologies that allow women to determine if and when they will become pregnant</w:t>
      </w:r>
      <w:r w:rsidRPr="006916F2">
        <w:rPr>
          <w:sz w:val="12"/>
        </w:rPr>
        <w:t xml:space="preserve">. </w:t>
      </w:r>
      <w:r w:rsidRPr="006916F2">
        <w:rPr>
          <w:u w:val="single"/>
        </w:rPr>
        <w:t xml:space="preserve">We embrace those technologies not only </w:t>
      </w:r>
      <w:r w:rsidRPr="005C600E">
        <w:rPr>
          <w:highlight w:val="green"/>
          <w:u w:val="single"/>
        </w:rPr>
        <w:t>because</w:t>
      </w:r>
      <w:r w:rsidRPr="006916F2">
        <w:rPr>
          <w:u w:val="single"/>
        </w:rPr>
        <w:t xml:space="preserve"> we believe that </w:t>
      </w:r>
      <w:r w:rsidRPr="005C600E">
        <w:rPr>
          <w:highlight w:val="green"/>
          <w:u w:val="single"/>
        </w:rPr>
        <w:t xml:space="preserve">women have a </w:t>
      </w:r>
      <w:r w:rsidRPr="005C600E">
        <w:rPr>
          <w:b/>
          <w:iCs/>
          <w:highlight w:val="green"/>
          <w:u w:val="single"/>
        </w:rPr>
        <w:t>right to self-determination</w:t>
      </w:r>
      <w:r w:rsidRPr="006916F2">
        <w:rPr>
          <w:sz w:val="12"/>
        </w:rPr>
        <w:t xml:space="preserve">, but </w:t>
      </w:r>
      <w:r w:rsidRPr="006916F2">
        <w:rPr>
          <w:u w:val="single"/>
        </w:rPr>
        <w:t>because we know that women who cannot control if and when they become pregnant are at significantly increased risk of living</w:t>
      </w:r>
      <w:r w:rsidRPr="006916F2">
        <w:rPr>
          <w:sz w:val="12"/>
        </w:rPr>
        <w:t xml:space="preserve"> (along with their children) </w:t>
      </w:r>
      <w:r w:rsidRPr="006916F2">
        <w:rPr>
          <w:u w:val="single"/>
        </w:rPr>
        <w:t>lives blighted by poverty</w:t>
      </w:r>
      <w:r w:rsidRPr="006916F2">
        <w:rPr>
          <w:sz w:val="12"/>
        </w:rPr>
        <w:t xml:space="preserve">. For this observer, </w:t>
      </w:r>
      <w:r w:rsidRPr="005C600E">
        <w:rPr>
          <w:b/>
          <w:iCs/>
          <w:highlight w:val="green"/>
          <w:u w:val="single"/>
        </w:rPr>
        <w:t>fertility control counts as a good form of medicalization</w:t>
      </w:r>
    </w:p>
    <w:p w14:paraId="0510B5A5" w14:textId="77777777" w:rsidR="00AE7C43" w:rsidRDefault="00AE7C43" w:rsidP="00AE7C43">
      <w:pPr>
        <w:rPr>
          <w:b/>
          <w:iCs/>
          <w:u w:val="single"/>
        </w:rPr>
      </w:pPr>
    </w:p>
    <w:p w14:paraId="6D152F17" w14:textId="77777777" w:rsidR="00AE7C43" w:rsidRPr="006916F2" w:rsidRDefault="00AE7C43" w:rsidP="00AE7C43">
      <w:pPr>
        <w:rPr>
          <w:sz w:val="12"/>
        </w:rPr>
      </w:pPr>
      <w:r w:rsidRPr="006916F2">
        <w:rPr>
          <w:b/>
          <w:iCs/>
          <w:u w:val="single"/>
        </w:rPr>
        <w:t xml:space="preserve">. </w:t>
      </w:r>
      <w:r w:rsidRPr="006916F2">
        <w:rPr>
          <w:sz w:val="12"/>
        </w:rPr>
        <w:t xml:space="preserve">Of </w:t>
      </w:r>
      <w:proofErr w:type="gramStart"/>
      <w:r w:rsidRPr="006916F2">
        <w:rPr>
          <w:sz w:val="12"/>
        </w:rPr>
        <w:t>course, ‘</w:t>
      </w:r>
      <w:proofErr w:type="gramEnd"/>
      <w:r w:rsidRPr="006916F2">
        <w:rPr>
          <w:sz w:val="12"/>
        </w:rPr>
        <w:t xml:space="preserve">many of </w:t>
      </w:r>
      <w:proofErr w:type="gramStart"/>
      <w:r w:rsidRPr="006916F2">
        <w:rPr>
          <w:sz w:val="12"/>
        </w:rPr>
        <w:t>us’ isn’t</w:t>
      </w:r>
      <w:proofErr w:type="gramEnd"/>
      <w:r w:rsidRPr="006916F2">
        <w:rPr>
          <w:sz w:val="12"/>
        </w:rPr>
        <w:t xml:space="preserve"> all of us. Who, though, objects to the process whereby what once was considered chronic pain associated with normal aging came to receive labels like Complex Regional Pain Syndrome (</w:t>
      </w:r>
      <w:proofErr w:type="gramStart"/>
      <w:r w:rsidRPr="006916F2">
        <w:rPr>
          <w:sz w:val="12"/>
        </w:rPr>
        <w:t>CRPS)?</w:t>
      </w:r>
      <w:proofErr w:type="gramEnd"/>
      <w:r w:rsidRPr="006916F2">
        <w:rPr>
          <w:sz w:val="12"/>
        </w:rPr>
        <w:t xml:space="preserve">28 Before we could do anything to treat such pain, we construed it as a normal, if difficult part of the aging process. But once it’s technically feasible for healthcare professionals to reduce such pain, the door swings wide open to new diagnostic labels and ‘treatments’. What was once a problem of everyday living </w:t>
      </w:r>
      <w:proofErr w:type="gramStart"/>
      <w:r w:rsidRPr="006916F2">
        <w:rPr>
          <w:sz w:val="12"/>
        </w:rPr>
        <w:t>becomes</w:t>
      </w:r>
      <w:proofErr w:type="gramEnd"/>
      <w:r w:rsidRPr="006916F2">
        <w:rPr>
          <w:sz w:val="12"/>
        </w:rPr>
        <w:t xml:space="preserve"> a medical problem. It is a classic example of the medicalization process – but, I am suggesting, an example of ‘good’ medicalization. IV. THE MEDICALIZATION OF LOVE In the conclusion of a forthcoming </w:t>
      </w:r>
      <w:proofErr w:type="gramStart"/>
      <w:r w:rsidRPr="006916F2">
        <w:rPr>
          <w:sz w:val="12"/>
        </w:rPr>
        <w:t>essay, ‘</w:t>
      </w:r>
      <w:proofErr w:type="gramEnd"/>
      <w:r w:rsidRPr="006916F2">
        <w:rPr>
          <w:sz w:val="12"/>
        </w:rPr>
        <w:t xml:space="preserve">Bioethics and Medicalization,’ the sociologist John Evans, writes: Most scholars of medicalization seem to have reached the normative conclusion that they do not want to live in a world where increasing swaths of human experience are under the logic of medicine. There are, or should be, experiences that use an older logic, which are under the jurisdiction of another profession or under no jurisdiction at all. We can all fear the medicalization of love (emphasis added).29 At work in Evans’s claim, is the at-first seemingly obvious assumption that medicalizing love is bad, full stop. But I want to suggest that even in the case of love, we need to try to distinguish between good and bad forms of medicalization. Indeed, I want to suggest that in the bioethics literature we can already begin to glimpse progress toward making such a distinction. Even mortal academic foes can sometimes agree on the difference between good and bad forms of medicalization </w:t>
      </w:r>
      <w:proofErr w:type="gramStart"/>
      <w:r w:rsidRPr="006916F2">
        <w:rPr>
          <w:sz w:val="12"/>
        </w:rPr>
        <w:t>In</w:t>
      </w:r>
      <w:proofErr w:type="gramEnd"/>
      <w:r w:rsidRPr="006916F2">
        <w:rPr>
          <w:sz w:val="12"/>
        </w:rPr>
        <w:t xml:space="preserve"> its characteristically heterocentric and fuddy-duddy tone, in Beyond Therapy the President’s Council on Bioethics offers a scenario that makes a deeply important point. They invite us to imagine a young man at a party who is under the influence of Ecstasy and begins a conversation with a woman he has never met before. He tells her that he loves her and wants to marry her. The Council invites us to imagine that the man means what he says ‘insofar as the feeling he now has is indistinguishable from what he might one day feel when he truly falls in love with a woman.’30 Then the Council asks, ‘Should the fact that this man’s feelings are produced by the drug, rather than inspired by the woman, matter?’ The Council argues that it should matter to the woman and to the man. It should matter to her because she wants to be seen as she truly is, not as the drug makes her seem. She wants recognition. And it should matter to him, too, insofar as he should want his love to be real. As the Council puts it, ‘The young man’s drug induced ‘love’ is not just incomplete – an emotion unconnected with knowledge of and care for the beloved. It is also unfounded, not based on anything – not even visible beauty – from which such emotions normally grow.’ Even </w:t>
      </w:r>
      <w:proofErr w:type="gramStart"/>
      <w:r w:rsidRPr="006916F2">
        <w:rPr>
          <w:sz w:val="12"/>
        </w:rPr>
        <w:t>we post</w:t>
      </w:r>
      <w:proofErr w:type="gramEnd"/>
      <w:r w:rsidRPr="006916F2">
        <w:rPr>
          <w:sz w:val="12"/>
        </w:rPr>
        <w:t xml:space="preserve"> </w:t>
      </w:r>
      <w:proofErr w:type="gramStart"/>
      <w:r w:rsidRPr="006916F2">
        <w:rPr>
          <w:sz w:val="12"/>
        </w:rPr>
        <w:t>postmodernists are</w:t>
      </w:r>
      <w:proofErr w:type="gramEnd"/>
      <w:r w:rsidRPr="006916F2">
        <w:rPr>
          <w:sz w:val="12"/>
        </w:rPr>
        <w:t xml:space="preserve"> here </w:t>
      </w:r>
      <w:proofErr w:type="gramStart"/>
      <w:r w:rsidRPr="006916F2">
        <w:rPr>
          <w:sz w:val="12"/>
        </w:rPr>
        <w:t>thrown</w:t>
      </w:r>
      <w:proofErr w:type="gramEnd"/>
      <w:r w:rsidRPr="006916F2">
        <w:rPr>
          <w:sz w:val="12"/>
        </w:rPr>
        <w:t xml:space="preserve"> back on some version of the distinction between the true and false, authentic and inauthentic. Even we have to accept the inescapability of such a distinction in the context of thinking about the sort of love we want for ourselves and for those we love. We want our feelings of love to grow out of knowledge of and care </w:t>
      </w:r>
      <w:proofErr w:type="gramStart"/>
      <w:r w:rsidRPr="006916F2">
        <w:rPr>
          <w:sz w:val="12"/>
        </w:rPr>
        <w:t>for the other</w:t>
      </w:r>
      <w:proofErr w:type="gramEnd"/>
      <w:r w:rsidRPr="006916F2">
        <w:rPr>
          <w:sz w:val="12"/>
        </w:rPr>
        <w:t xml:space="preserve">. We want them to grow out of engaging in activities with the person we love. We want the other’s love for us to be chosen freely. We, even </w:t>
      </w:r>
      <w:proofErr w:type="gramStart"/>
      <w:r w:rsidRPr="006916F2">
        <w:rPr>
          <w:sz w:val="12"/>
        </w:rPr>
        <w:t>we post</w:t>
      </w:r>
      <w:proofErr w:type="gramEnd"/>
      <w:r w:rsidRPr="006916F2">
        <w:rPr>
          <w:sz w:val="12"/>
        </w:rPr>
        <w:t xml:space="preserve"> postmodernists, don’t want to settle for the feelings that grow out of a drug alone. No one familiar with </w:t>
      </w:r>
      <w:proofErr w:type="gramStart"/>
      <w:r w:rsidRPr="006916F2">
        <w:rPr>
          <w:sz w:val="12"/>
        </w:rPr>
        <w:t>the bioethics</w:t>
      </w:r>
      <w:proofErr w:type="gramEnd"/>
      <w:r w:rsidRPr="006916F2">
        <w:rPr>
          <w:sz w:val="12"/>
        </w:rPr>
        <w:t xml:space="preserve"> literature will be surprised to find this sort of argument in a report by the President’s Council, which is known both for its critique of self-shaping in general and medicalization in particular. It may be more surprising, however, to find a similar argument being made by enthusiasts about technological self-shaping. In a recent paper, Julian Savulescu and Anders Sandberg define a good marital relationship as ‘one which both parties desire and which gives each pleasure, and allows or facilitates each to lead lives which are objectively valuable.’31 To advance their argument, they make a distinction, which reveals an important value commitment they share with their academic foes, The President’s Council. Savulescu and Sandberg distinguish between using a drug to maintain a loving attachment and using a drug to create such an attachment. Specifically, they endorse using technology to maintain a relationship that is founded on shared perceptions of the goodness of the other, and the shared experiences that grow out of such perceptions, but they reject using technology to create the feelings normally associated with such perceptions and experiences. As the President’s Council might put it, we don’t want the illusion of love, we want the real thing. To make their point, Savulescu and Sandberg even use the language of authenticity, which is as unusual for them as it is usual for the Council. They write, ‘The use of drugs to instill a new love is more likely to create inauthentic love, since the causal reasons for the love may lie in the drug . . . , rather than the particular person loved.’ So at least we can say that, insofar as being without love is a normal, human, non-medical problem, and insofar as both sides would oppose using a technology to remedy that problem by creating a love out of whole cloth (i.e. in the absence of the feelings and experiences normally associated with love), it is fair to say that both sides agree that using a technology to create love out of whole cloth would be a bad form of medicalization. The problem is </w:t>
      </w:r>
      <w:proofErr w:type="gramStart"/>
      <w:r w:rsidRPr="006916F2">
        <w:rPr>
          <w:sz w:val="12"/>
        </w:rPr>
        <w:t>normal</w:t>
      </w:r>
      <w:proofErr w:type="gramEnd"/>
      <w:r w:rsidRPr="006916F2">
        <w:rPr>
          <w:sz w:val="12"/>
        </w:rPr>
        <w:t xml:space="preserve"> but the medical-technological solution is bad. But can both sides agree on a good form of medicalization? Well, Savulescu and Sandberg say that marriage counseling is a perfectly fine way to maintain a love relationship. The President’s Council doesn’t speak directly to this issue, but I see no evidence that they would disagree. Insofar as relationship difficulties are a normal human problem, and insofar as marriage counseling is sometimes done by people with medical degrees, it seems fair to say that both sides could in principle agree that relationship counseling to maintain a marriage relationship could be a good form of medicalization. While both sides might agree that using words (as in counseling) to treat relationship problems is a good form of medicalization – or at least is not a form of ‘overmedicalization’ – things might become more contested if someone proposed using drugs to remedy those problems. For example, would both sides agree that it is a good form of medicalization for marriage counselors to use Ecstasy to facilitate marriage counseling? (This is not hypothetical; Ecstasy has been used for this purpose.)32 30 President’s Council on Bioethics. 2003. Beyond Therapy: Bioetechnology and the Pursuit of Happiness New York, NY, Regan Books: 253. This is of course a variation on Robert Nozick’s famous ‘experience machine’ thought experiment in Anarchy, State, and Utopia. 31 J. Savulescu &amp; A. Sandberg. Neuroenhancement of Love and Marriage: The Chemicals between Us. Neuroethics 2008; 1: 33–44. 32 S. Braun. 2001. Seeking Insight by Prescription. Cerebrum. 1 April. Available at: http://www.dana.org/news/cerebrum/detail.aspx?id=3046 [accessed 20 Jan 2011]. On Good and Bad Forms of Medicalization 34 © 2011 Blackwell Publishing Ltd. We can imagine that whereas the President’s Council might object, Savulescu and Sandberg would not. Indeed, even if Savulescu and Sandberg would oppose the creation of relationships with drugs, their conception of the appropriate use of drugs to maintain a relationship is far more expansive than the Council’s. Indeed, they invite their readers to imagine a woman who takes herself to be in a good and loving relationship with a man who happens to be promiscuous, and then invite us to accept that, in an effort to maintain her relationship, this woman might autonomously choose to take a drug that allowed her to tolerate her husband’s promiscuity. It strikes me that, for Savulescu and Sandberg to be consistent, they should reject the promiscuity-toleration pill on the same grounds that they rejected a pill that created the feelings of love out of whole cloth. In both cases, rather than facilitating engagement with the world as it really is, the pill distances the relevant parties from the world as it is. Again, however, their published article indicates that they could condone a drug that made the promiscuity of one partner tolerable for the other. But even if Savulescu and Sandberg agreed that, to be consistent, they should reject the promiscuity-toleration drug, I am surely not suggesting that they and the President’s Council agree on precisely how to articulate the difference between good and bad forms of medicalization – or between ‘medicalization’ and ‘over-medicalization.’ I am only suggesting that self-shaping critics and selfshaping enthusiasts do agree – at least implicitly – that we should attempt to articulate that difference. Insofar as some forms of medicalization can maintain or facilitate, as opposed to create or thwart, human relationships and experience, both sides – no matter how different their tones – need some version of that distinction. CODA Early on in this paper, I mentioned Jonah Lehrer’s example of the unhappy woman who was married to an alcoholic man. Following Lehrer, I suggested that construing her normal human unhappiness as depression would be a distressingly bad form of medicalization. No matter how much the medication might attenuate her suffering, that could not justify her becoming complicit in cutting herself off from an important feature of her life as it truly was. In that case, </w:t>
      </w:r>
      <w:proofErr w:type="gramStart"/>
      <w:r w:rsidRPr="006916F2">
        <w:rPr>
          <w:sz w:val="12"/>
        </w:rPr>
        <w:t>however, ‘</w:t>
      </w:r>
      <w:proofErr w:type="gramEnd"/>
      <w:r w:rsidRPr="006916F2">
        <w:rPr>
          <w:sz w:val="12"/>
        </w:rPr>
        <w:t xml:space="preserve">the alcoholic husband’ was a sort of prop (not unlike ‘the promiscuous husband’ was for Savulescu and Sandberg). Lehrer and I were using the alcoholic husband to try to understand what we thought of the woman using an antidepressant to manage her unhappiness. But now we can ask, </w:t>
      </w:r>
      <w:proofErr w:type="gramStart"/>
      <w:r w:rsidRPr="006916F2">
        <w:rPr>
          <w:sz w:val="12"/>
        </w:rPr>
        <w:t>What</w:t>
      </w:r>
      <w:proofErr w:type="gramEnd"/>
      <w:r w:rsidRPr="006916F2">
        <w:rPr>
          <w:sz w:val="12"/>
        </w:rPr>
        <w:t xml:space="preserve"> should our attitude be toward her husband? Would it be bad to construe his alcoholism – and his accompanying unhappiness – as a medical disorder? Would it be bad to medicalize his bad behavior? I don’t think it would. Above I rehearsed some of the ever-present, very real social and philosophical dangers associated with medicalizing such behavior. I think, however, that if we remain vigilant about the ever-present dangers associated with the process of medicalization, and if the medical model of alcoholism can help someone to remedy the common human problem of excessive drinking, then medicalizing the alcoholic husband’s bad behavior might be good. To the extent that construing his bad behavior as a ‘medical’ problem can help him to take responsibility for his life and to start engaging in the sorts of meaningful relationships and activities that human beings seem to need and want, this seems to be a good form of medicalization This may make me a prime exhibit for (the sociologist) John Evans’s case that ‘bioethics’ has itself become an ‘engine’ of medicalization.33 And perhaps beginning to say out loud that some medicalization can be good puts us at still greater risk of creating exactly what Goethe feared: a world turned into one huge hospital, where everyone is everybody else’s humane nurse. I don’t dismiss or minimize either of those concerns. On the contrary, they trouble me deeply. But </w:t>
      </w:r>
      <w:r w:rsidRPr="005C600E">
        <w:rPr>
          <w:highlight w:val="green"/>
          <w:u w:val="single"/>
        </w:rPr>
        <w:t>if we are committed to ‘</w:t>
      </w:r>
      <w:r w:rsidRPr="005C600E">
        <w:rPr>
          <w:b/>
          <w:iCs/>
          <w:highlight w:val="green"/>
          <w:u w:val="single"/>
        </w:rPr>
        <w:t>ambiguity and complexity’</w:t>
      </w:r>
      <w:r w:rsidRPr="005C600E">
        <w:rPr>
          <w:highlight w:val="green"/>
          <w:u w:val="single"/>
        </w:rPr>
        <w:t xml:space="preserve"> </w:t>
      </w:r>
      <w:r w:rsidRPr="005C600E">
        <w:rPr>
          <w:sz w:val="12"/>
          <w:highlight w:val="green"/>
        </w:rPr>
        <w:t>(</w:t>
      </w:r>
      <w:r w:rsidRPr="005C600E">
        <w:rPr>
          <w:highlight w:val="green"/>
          <w:u w:val="single"/>
        </w:rPr>
        <w:t>as</w:t>
      </w:r>
      <w:r w:rsidRPr="006916F2">
        <w:rPr>
          <w:sz w:val="12"/>
        </w:rPr>
        <w:t xml:space="preserve"> Evans says sociologists are, and I would say </w:t>
      </w:r>
      <w:r w:rsidRPr="005C600E">
        <w:rPr>
          <w:highlight w:val="green"/>
          <w:u w:val="single"/>
        </w:rPr>
        <w:t>we all should be</w:t>
      </w:r>
      <w:r w:rsidRPr="006916F2">
        <w:rPr>
          <w:sz w:val="12"/>
        </w:rPr>
        <w:t xml:space="preserve">), </w:t>
      </w:r>
      <w:r w:rsidRPr="005C600E">
        <w:rPr>
          <w:highlight w:val="green"/>
          <w:u w:val="single"/>
        </w:rPr>
        <w:t>if we are committed to helping</w:t>
      </w:r>
      <w:r w:rsidRPr="006916F2">
        <w:rPr>
          <w:u w:val="single"/>
        </w:rPr>
        <w:t xml:space="preserve"> </w:t>
      </w:r>
      <w:r w:rsidRPr="006916F2">
        <w:rPr>
          <w:b/>
          <w:iCs/>
          <w:u w:val="single"/>
        </w:rPr>
        <w:t xml:space="preserve">flesh-and-blood </w:t>
      </w:r>
      <w:r w:rsidRPr="005C600E">
        <w:rPr>
          <w:b/>
          <w:iCs/>
          <w:highlight w:val="green"/>
          <w:u w:val="single"/>
        </w:rPr>
        <w:t>human beings</w:t>
      </w:r>
      <w:r w:rsidRPr="006916F2">
        <w:rPr>
          <w:b/>
          <w:iCs/>
          <w:u w:val="single"/>
        </w:rPr>
        <w:t xml:space="preserve"> to </w:t>
      </w:r>
      <w:r w:rsidRPr="005C600E">
        <w:rPr>
          <w:b/>
          <w:iCs/>
          <w:highlight w:val="green"/>
          <w:u w:val="single"/>
        </w:rPr>
        <w:t>engage in meaningful</w:t>
      </w:r>
      <w:r w:rsidRPr="006916F2">
        <w:rPr>
          <w:b/>
          <w:iCs/>
          <w:u w:val="single"/>
        </w:rPr>
        <w:t xml:space="preserve"> </w:t>
      </w:r>
      <w:r w:rsidRPr="005C600E">
        <w:rPr>
          <w:b/>
          <w:iCs/>
          <w:highlight w:val="green"/>
          <w:u w:val="single"/>
        </w:rPr>
        <w:t>activities and relationships</w:t>
      </w:r>
      <w:r w:rsidRPr="006916F2">
        <w:rPr>
          <w:sz w:val="12"/>
        </w:rPr>
        <w:t xml:space="preserve">, </w:t>
      </w:r>
      <w:r w:rsidRPr="005C600E">
        <w:rPr>
          <w:highlight w:val="green"/>
          <w:u w:val="single"/>
        </w:rPr>
        <w:t>then we</w:t>
      </w:r>
      <w:r w:rsidRPr="006916F2">
        <w:rPr>
          <w:u w:val="single"/>
        </w:rPr>
        <w:t xml:space="preserve"> might </w:t>
      </w:r>
      <w:r w:rsidRPr="005C600E">
        <w:rPr>
          <w:highlight w:val="green"/>
          <w:u w:val="single"/>
        </w:rPr>
        <w:t>have to</w:t>
      </w:r>
      <w:r w:rsidRPr="006916F2">
        <w:rPr>
          <w:u w:val="single"/>
        </w:rPr>
        <w:t xml:space="preserve"> try to </w:t>
      </w:r>
      <w:r w:rsidRPr="005C600E">
        <w:rPr>
          <w:b/>
          <w:iCs/>
          <w:highlight w:val="green"/>
          <w:u w:val="single"/>
        </w:rPr>
        <w:t>distinguish</w:t>
      </w:r>
      <w:r w:rsidRPr="005C600E">
        <w:rPr>
          <w:highlight w:val="green"/>
          <w:u w:val="single"/>
        </w:rPr>
        <w:t xml:space="preserve"> between </w:t>
      </w:r>
      <w:r w:rsidRPr="005C600E">
        <w:rPr>
          <w:b/>
          <w:iCs/>
          <w:highlight w:val="green"/>
          <w:u w:val="single"/>
        </w:rPr>
        <w:t>good and bad forms of medicalization</w:t>
      </w:r>
      <w:r w:rsidRPr="006916F2">
        <w:rPr>
          <w:sz w:val="12"/>
        </w:rPr>
        <w:t xml:space="preserve">. </w:t>
      </w:r>
      <w:r w:rsidRPr="006916F2">
        <w:rPr>
          <w:u w:val="single"/>
        </w:rPr>
        <w:t>That would take time and energy, and would delay the rest we all desire, but it might also be what we owe each other if flourishing for all is what we’re really after</w:t>
      </w:r>
      <w:r w:rsidRPr="006916F2">
        <w:rPr>
          <w:sz w:val="12"/>
        </w:rPr>
        <w:t>.</w:t>
      </w:r>
    </w:p>
    <w:p w14:paraId="60BC6F61" w14:textId="77777777" w:rsidR="00AE7C43" w:rsidRPr="006B2509" w:rsidRDefault="00AE7C43" w:rsidP="00AE7C43"/>
    <w:p w14:paraId="3B15EC94" w14:textId="77777777" w:rsidR="00AE7C43" w:rsidRPr="00933198" w:rsidRDefault="00AE7C43" w:rsidP="00AE7C43">
      <w:pPr>
        <w:keepNext/>
        <w:keepLines/>
        <w:spacing w:before="40" w:after="0"/>
        <w:outlineLvl w:val="3"/>
        <w:rPr>
          <w:rFonts w:eastAsiaTheme="majorEastAsia" w:cstheme="majorBidi"/>
          <w:b/>
          <w:iCs/>
          <w:sz w:val="26"/>
        </w:rPr>
      </w:pPr>
      <w:r w:rsidRPr="00933198">
        <w:rPr>
          <w:rFonts w:eastAsiaTheme="majorEastAsia" w:cstheme="majorBidi"/>
          <w:b/>
          <w:iCs/>
          <w:sz w:val="26"/>
        </w:rPr>
        <w:t>Everyone enforces it</w:t>
      </w:r>
    </w:p>
    <w:p w14:paraId="5321B225" w14:textId="77777777" w:rsidR="00AE7C43" w:rsidRPr="00933198" w:rsidRDefault="00AE7C43" w:rsidP="00AE7C43">
      <w:r w:rsidRPr="00933198">
        <w:rPr>
          <w:b/>
          <w:bCs/>
          <w:sz w:val="26"/>
        </w:rPr>
        <w:t xml:space="preserve">Posner 22 </w:t>
      </w:r>
      <w:r w:rsidRPr="00933198">
        <w:t>(Eric A. Posner, Kirkland &amp; Ellis Distinguished Service Professor and Arthur and Esther Kane Research Chair at University of Chicago Law School. "Antitrust and Labor Markets: A Reply to Richard Epstein." New York University Journal of Law and Liberty, vol. 15, no. 2 (2022) pp. 389-406. https://chicagounbound.uchicago.edu/cgi/viewcontent.cgi?article=14260&amp;context=journal_articles)//LJ</w:t>
      </w:r>
    </w:p>
    <w:p w14:paraId="4EBC211D" w14:textId="77777777" w:rsidR="00AE7C43" w:rsidRPr="00933198" w:rsidRDefault="00AE7C43" w:rsidP="00AE7C43">
      <w:pPr>
        <w:rPr>
          <w:sz w:val="16"/>
        </w:rPr>
      </w:pPr>
      <w:r w:rsidRPr="00933198">
        <w:rPr>
          <w:sz w:val="16"/>
        </w:rPr>
        <w:t xml:space="preserve">The idea that labor-side antitrust law could appeal to today's warring political factions might seem like a fantasy, but developments over the last decade indicate that this agenda may have legs. </w:t>
      </w:r>
      <w:r w:rsidRPr="00933198">
        <w:rPr>
          <w:u w:val="single"/>
        </w:rPr>
        <w:t xml:space="preserve">While </w:t>
      </w:r>
      <w:r w:rsidRPr="00B8200D">
        <w:rPr>
          <w:b/>
          <w:iCs/>
          <w:highlight w:val="green"/>
          <w:u w:val="single"/>
        </w:rPr>
        <w:t>Obama-era antitrust policy</w:t>
      </w:r>
      <w:r w:rsidRPr="00933198">
        <w:rPr>
          <w:u w:val="single"/>
        </w:rPr>
        <w:t xml:space="preserve"> was relatively restrained, it was the Obama Justice Department that </w:t>
      </w:r>
      <w:r w:rsidRPr="00B8200D">
        <w:rPr>
          <w:highlight w:val="green"/>
          <w:u w:val="single"/>
        </w:rPr>
        <w:t>sued</w:t>
      </w:r>
      <w:r w:rsidRPr="00933198">
        <w:rPr>
          <w:u w:val="single"/>
        </w:rPr>
        <w:t xml:space="preserve"> the Silicon Valley </w:t>
      </w:r>
      <w:r w:rsidRPr="00B8200D">
        <w:rPr>
          <w:highlight w:val="green"/>
          <w:u w:val="single"/>
        </w:rPr>
        <w:t xml:space="preserve">tech companies </w:t>
      </w:r>
      <w:r w:rsidRPr="00933198">
        <w:rPr>
          <w:u w:val="single"/>
        </w:rPr>
        <w:t>who agreed not to poach each other's programmers</w:t>
      </w:r>
      <w:r w:rsidRPr="00933198">
        <w:rPr>
          <w:sz w:val="16"/>
        </w:rPr>
        <w:t xml:space="preserve"> 54 </w:t>
      </w:r>
      <w:r w:rsidRPr="00B8200D">
        <w:rPr>
          <w:highlight w:val="green"/>
          <w:u w:val="single"/>
        </w:rPr>
        <w:t>and issued the first guidance document</w:t>
      </w:r>
      <w:r w:rsidRPr="00933198">
        <w:rPr>
          <w:u w:val="single"/>
        </w:rPr>
        <w:t xml:space="preserve"> </w:t>
      </w:r>
      <w:r w:rsidRPr="00B8200D">
        <w:rPr>
          <w:highlight w:val="green"/>
          <w:u w:val="single"/>
        </w:rPr>
        <w:t>warning firms against no-poaching agreements</w:t>
      </w:r>
      <w:r w:rsidRPr="00933198">
        <w:rPr>
          <w:sz w:val="16"/>
        </w:rPr>
        <w:t xml:space="preserve">; 55 </w:t>
      </w:r>
      <w:r w:rsidRPr="00933198">
        <w:rPr>
          <w:u w:val="single"/>
        </w:rPr>
        <w:t>and</w:t>
      </w:r>
      <w:r w:rsidRPr="00933198">
        <w:rPr>
          <w:sz w:val="16"/>
        </w:rPr>
        <w:t xml:space="preserve"> it was the Obama White House that first </w:t>
      </w:r>
      <w:r w:rsidRPr="00933198">
        <w:rPr>
          <w:u w:val="single"/>
        </w:rPr>
        <w:t>declared that labor monopsony was an antitrust problem.</w:t>
      </w:r>
      <w:r w:rsidRPr="00933198">
        <w:rPr>
          <w:sz w:val="16"/>
        </w:rPr>
        <w:t xml:space="preserve"> 56 </w:t>
      </w:r>
      <w:r w:rsidRPr="00933198">
        <w:rPr>
          <w:u w:val="single"/>
        </w:rPr>
        <w:t xml:space="preserve">One might have expected the populist conservative Trump administration to curb this agenda, but </w:t>
      </w:r>
      <w:r w:rsidRPr="00B8200D">
        <w:rPr>
          <w:b/>
          <w:iCs/>
          <w:highlight w:val="green"/>
          <w:u w:val="single"/>
        </w:rPr>
        <w:t xml:space="preserve">the Antitrust Division under Trump </w:t>
      </w:r>
      <w:r w:rsidRPr="00B8200D">
        <w:rPr>
          <w:highlight w:val="green"/>
          <w:u w:val="single"/>
        </w:rPr>
        <w:t>issued the first criminal indictments of</w:t>
      </w:r>
      <w:r w:rsidRPr="00933198">
        <w:rPr>
          <w:u w:val="single"/>
        </w:rPr>
        <w:t xml:space="preserve"> executives for committing </w:t>
      </w:r>
      <w:r w:rsidRPr="00B8200D">
        <w:rPr>
          <w:highlight w:val="green"/>
          <w:u w:val="single"/>
        </w:rPr>
        <w:t>labor-side antitrust violations</w:t>
      </w:r>
      <w:r w:rsidRPr="00933198">
        <w:rPr>
          <w:u w:val="single"/>
        </w:rPr>
        <w:t xml:space="preserve">. </w:t>
      </w:r>
      <w:r w:rsidRPr="00933198">
        <w:rPr>
          <w:sz w:val="16"/>
        </w:rPr>
        <w:t xml:space="preserve">57 </w:t>
      </w:r>
      <w:r w:rsidRPr="00B8200D">
        <w:rPr>
          <w:b/>
          <w:iCs/>
          <w:highlight w:val="green"/>
          <w:u w:val="single"/>
        </w:rPr>
        <w:t>And</w:t>
      </w:r>
      <w:r w:rsidRPr="00933198">
        <w:rPr>
          <w:sz w:val="16"/>
        </w:rPr>
        <w:t xml:space="preserve"> now the </w:t>
      </w:r>
      <w:r w:rsidRPr="00B8200D">
        <w:rPr>
          <w:b/>
          <w:iCs/>
          <w:highlight w:val="green"/>
          <w:u w:val="single"/>
        </w:rPr>
        <w:t>Biden</w:t>
      </w:r>
      <w:r w:rsidRPr="00933198">
        <w:rPr>
          <w:sz w:val="16"/>
        </w:rPr>
        <w:t xml:space="preserve"> administration, under the influence of progressives, has </w:t>
      </w:r>
      <w:r w:rsidRPr="00B8200D">
        <w:rPr>
          <w:highlight w:val="green"/>
          <w:u w:val="single"/>
        </w:rPr>
        <w:t>announced</w:t>
      </w:r>
      <w:r w:rsidRPr="00933198">
        <w:rPr>
          <w:u w:val="single"/>
        </w:rPr>
        <w:t xml:space="preserve"> that </w:t>
      </w:r>
      <w:r w:rsidRPr="00B8200D">
        <w:rPr>
          <w:highlight w:val="green"/>
          <w:u w:val="single"/>
        </w:rPr>
        <w:t>labor-side antitrust will be an enforcement priority</w:t>
      </w:r>
      <w:r w:rsidRPr="00933198">
        <w:rPr>
          <w:u w:val="single"/>
        </w:rPr>
        <w:t>.</w:t>
      </w:r>
      <w:r w:rsidRPr="00933198">
        <w:rPr>
          <w:sz w:val="16"/>
        </w:rPr>
        <w:t xml:space="preserve"> 58 </w:t>
      </w:r>
      <w:r w:rsidRPr="00933198">
        <w:rPr>
          <w:u w:val="single"/>
        </w:rPr>
        <w:t xml:space="preserve">Meanwhile, </w:t>
      </w:r>
      <w:r w:rsidRPr="00B8200D">
        <w:rPr>
          <w:highlight w:val="green"/>
          <w:u w:val="single"/>
        </w:rPr>
        <w:t>numerous state Attorneys General</w:t>
      </w:r>
      <w:r w:rsidRPr="00933198">
        <w:rPr>
          <w:u w:val="single"/>
        </w:rPr>
        <w:t xml:space="preserve"> have collaborated in litigation challenging the labor market abuses of employers and scored important victories.</w:t>
      </w:r>
      <w:r w:rsidRPr="00933198">
        <w:rPr>
          <w:sz w:val="16"/>
        </w:rPr>
        <w:t xml:space="preserve"> 59 </w:t>
      </w:r>
      <w:r w:rsidRPr="00B8200D">
        <w:rPr>
          <w:b/>
          <w:iCs/>
          <w:highlight w:val="green"/>
          <w:u w:val="single"/>
        </w:rPr>
        <w:t>Labor-side antitrust law</w:t>
      </w:r>
      <w:r w:rsidRPr="00933198">
        <w:rPr>
          <w:b/>
          <w:iCs/>
          <w:u w:val="single"/>
        </w:rPr>
        <w:t xml:space="preserve"> is firmly based on theory and evidence, enough </w:t>
      </w:r>
      <w:r w:rsidRPr="00B8200D">
        <w:rPr>
          <w:b/>
          <w:iCs/>
          <w:highlight w:val="green"/>
          <w:u w:val="single"/>
        </w:rPr>
        <w:t>to appeal to policymakers from across the political spectrum</w:t>
      </w:r>
      <w:r w:rsidRPr="00933198">
        <w:rPr>
          <w:b/>
          <w:iCs/>
          <w:u w:val="single"/>
        </w:rPr>
        <w:t>.</w:t>
      </w:r>
      <w:r w:rsidRPr="00933198">
        <w:rPr>
          <w:sz w:val="16"/>
        </w:rPr>
        <w:t xml:space="preserve"> Epstein should join others in supporting it.</w:t>
      </w:r>
    </w:p>
    <w:p w14:paraId="224F300D" w14:textId="77777777" w:rsidR="00AE7C43" w:rsidRPr="00E46187" w:rsidRDefault="00AE7C43" w:rsidP="00AE7C43"/>
    <w:p w14:paraId="52F32662" w14:textId="77777777" w:rsidR="00AE7C43" w:rsidRPr="008A001D" w:rsidRDefault="00AE7C43" w:rsidP="00AE7C43"/>
    <w:p w14:paraId="4CA76A03" w14:textId="77777777" w:rsidR="00AE7C43" w:rsidRPr="00D22C3E" w:rsidRDefault="00AE7C43" w:rsidP="00AE7C43"/>
    <w:p w14:paraId="4D9AC497" w14:textId="77777777" w:rsidR="00AE7C43" w:rsidRDefault="00AE7C43" w:rsidP="00AE7C43">
      <w:pPr>
        <w:pStyle w:val="Heading3"/>
      </w:pPr>
      <w:r>
        <w:t>Uniformity Adv</w:t>
      </w:r>
    </w:p>
    <w:p w14:paraId="5889082C" w14:textId="24FDC39D" w:rsidR="00AE7C43" w:rsidRDefault="00AE7C43" w:rsidP="00AE7C43">
      <w:pPr>
        <w:pStyle w:val="Heading3"/>
      </w:pPr>
      <w:r>
        <w:t>Public Interest</w:t>
      </w:r>
      <w:r>
        <w:t xml:space="preserve"> Adv</w:t>
      </w:r>
    </w:p>
    <w:p w14:paraId="1A76E815" w14:textId="6C884026" w:rsidR="00AE7C43" w:rsidRDefault="00AE7C43" w:rsidP="00AE7C43">
      <w:pPr>
        <w:pStyle w:val="Heading3"/>
      </w:pPr>
      <w:r>
        <w:t>T – CBR</w:t>
      </w:r>
    </w:p>
    <w:p w14:paraId="74DCA097" w14:textId="77777777" w:rsidR="00AE7C43" w:rsidRPr="0031374D" w:rsidRDefault="00AE7C43" w:rsidP="00AE7C43">
      <w:pPr>
        <w:pStyle w:val="Heading4"/>
        <w:numPr>
          <w:ilvl w:val="0"/>
          <w:numId w:val="29"/>
        </w:numPr>
        <w:tabs>
          <w:tab w:val="num" w:pos="360"/>
        </w:tabs>
        <w:ind w:left="0" w:firstLine="0"/>
      </w:pPr>
      <w:r>
        <w:t>Counter-interp – strengthen is enforcement</w:t>
      </w:r>
    </w:p>
    <w:p w14:paraId="4F09B06C" w14:textId="77777777" w:rsidR="00AE7C43" w:rsidRPr="00624E88" w:rsidRDefault="00AE7C43" w:rsidP="00AE7C43">
      <w:pPr>
        <w:rPr>
          <w:rFonts w:eastAsia="Calibri"/>
        </w:rPr>
      </w:pPr>
      <w:r w:rsidRPr="00624E88">
        <w:rPr>
          <w:rFonts w:eastAsia="Calibri"/>
          <w:b/>
          <w:bCs/>
          <w:sz w:val="26"/>
        </w:rPr>
        <w:t>Schauer 82</w:t>
      </w:r>
      <w:r w:rsidRPr="00624E88">
        <w:rPr>
          <w:rFonts w:eastAsia="Calibri"/>
        </w:rPr>
        <w:t xml:space="preserve">, Cutler Professor of Law at William and Mary College of Law, JD from Harvard University, MBA from Dartmouth College (Frederick Schauer, 1982, </w:t>
      </w:r>
      <w:r w:rsidRPr="00624E88">
        <w:rPr>
          <w:rFonts w:eastAsia="Calibri"/>
          <w:i/>
          <w:iCs/>
        </w:rPr>
        <w:t>Free Speech: A Philosophical Enquiry</w:t>
      </w:r>
      <w:r w:rsidRPr="00624E88">
        <w:rPr>
          <w:rFonts w:eastAsia="Calibri"/>
        </w:rPr>
        <w:t>, Cambridge University Press, pp. 134-5, University of Kansas Libraries, Watson) *Italics in original.</w:t>
      </w:r>
    </w:p>
    <w:p w14:paraId="41C20AE8" w14:textId="77777777" w:rsidR="00AE7C43" w:rsidRPr="00E94CB3" w:rsidRDefault="00AE7C43" w:rsidP="00AE7C43">
      <w:pPr>
        <w:rPr>
          <w:rFonts w:eastAsia="Calibri"/>
          <w:sz w:val="16"/>
        </w:rPr>
      </w:pPr>
      <w:r w:rsidRPr="00624E88">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875A93">
        <w:rPr>
          <w:rFonts w:eastAsia="Calibri"/>
          <w:u w:val="single"/>
        </w:rPr>
        <w:t xml:space="preserve">it is </w:t>
      </w:r>
      <w:r w:rsidRPr="00875A93">
        <w:rPr>
          <w:rFonts w:eastAsia="Calibri"/>
          <w:b/>
          <w:iCs/>
          <w:u w:val="single"/>
          <w:bdr w:val="single" w:sz="8" w:space="0" w:color="auto"/>
        </w:rPr>
        <w:t>important</w:t>
      </w:r>
      <w:r w:rsidRPr="00875A93">
        <w:rPr>
          <w:rFonts w:eastAsia="Calibri"/>
          <w:u w:val="single"/>
        </w:rPr>
        <w:t xml:space="preserve"> to recognize</w:t>
      </w:r>
      <w:r w:rsidRPr="00875A93">
        <w:rPr>
          <w:rFonts w:eastAsia="Calibri"/>
          <w:sz w:val="16"/>
        </w:rPr>
        <w:t xml:space="preserve"> not only </w:t>
      </w:r>
      <w:r w:rsidRPr="00875A93">
        <w:rPr>
          <w:rFonts w:eastAsia="Calibri"/>
          <w:u w:val="single"/>
        </w:rPr>
        <w:t xml:space="preserve">the </w:t>
      </w:r>
      <w:r w:rsidRPr="00875A93">
        <w:rPr>
          <w:rFonts w:eastAsia="Calibri"/>
          <w:b/>
          <w:iCs/>
          <w:u w:val="single"/>
          <w:bdr w:val="single" w:sz="8" w:space="0" w:color="auto"/>
        </w:rPr>
        <w:t>distinction</w:t>
      </w:r>
      <w:r w:rsidRPr="00875A93">
        <w:rPr>
          <w:rFonts w:eastAsia="Calibri"/>
          <w:sz w:val="16"/>
        </w:rPr>
        <w:t xml:space="preserve"> but also the relationship </w:t>
      </w:r>
      <w:r w:rsidRPr="00875A93">
        <w:rPr>
          <w:rFonts w:eastAsia="Calibri"/>
          <w:u w:val="single"/>
        </w:rPr>
        <w:t xml:space="preserve">between </w:t>
      </w:r>
      <w:r w:rsidRPr="00624E88">
        <w:rPr>
          <w:rFonts w:eastAsia="Calibri"/>
          <w:u w:val="single"/>
        </w:rPr>
        <w:t xml:space="preserve">the </w:t>
      </w:r>
      <w:r w:rsidRPr="00624E88">
        <w:rPr>
          <w:rFonts w:eastAsia="Calibri"/>
          <w:b/>
          <w:iCs/>
          <w:highlight w:val="cyan"/>
          <w:u w:val="single"/>
          <w:bdr w:val="single" w:sz="8" w:space="0" w:color="auto"/>
        </w:rPr>
        <w:t>strength</w:t>
      </w:r>
      <w:r w:rsidRPr="00624E88">
        <w:rPr>
          <w:rFonts w:eastAsia="Calibri"/>
          <w:u w:val="single"/>
        </w:rPr>
        <w:t xml:space="preserve"> of a right </w:t>
      </w:r>
      <w:r w:rsidRPr="00875A93">
        <w:rPr>
          <w:rFonts w:eastAsia="Calibri"/>
          <w:u w:val="single"/>
        </w:rPr>
        <w:t xml:space="preserve">and the </w:t>
      </w:r>
      <w:r w:rsidRPr="00875A93">
        <w:rPr>
          <w:rFonts w:eastAsia="Calibri"/>
          <w:b/>
          <w:iCs/>
          <w:u w:val="single"/>
          <w:bdr w:val="single" w:sz="8" w:space="0" w:color="auto"/>
        </w:rPr>
        <w:t>scope</w:t>
      </w:r>
      <w:r w:rsidRPr="00875A93">
        <w:rPr>
          <w:rFonts w:eastAsia="Calibri"/>
          <w:u w:val="single"/>
        </w:rPr>
        <w:t xml:space="preserve"> </w:t>
      </w:r>
      <w:r w:rsidRPr="00624E88">
        <w:rPr>
          <w:rFonts w:eastAsia="Calibri"/>
          <w:highlight w:val="cyan"/>
          <w:u w:val="single"/>
        </w:rPr>
        <w:t xml:space="preserve">of a right. </w:t>
      </w:r>
      <w:r w:rsidRPr="00624E88">
        <w:rPr>
          <w:rFonts w:eastAsia="Calibri"/>
          <w:u w:val="single"/>
        </w:rPr>
        <w:t xml:space="preserve">This terminology </w:t>
      </w:r>
      <w:r w:rsidRPr="00875A93">
        <w:rPr>
          <w:rFonts w:eastAsia="Calibri"/>
          <w:highlight w:val="cyan"/>
          <w:u w:val="single"/>
        </w:rPr>
        <w:t>is</w:t>
      </w:r>
      <w:r w:rsidRPr="00624E88">
        <w:rPr>
          <w:rFonts w:eastAsia="Calibri"/>
          <w:sz w:val="16"/>
        </w:rPr>
        <w:t xml:space="preserve"> but </w:t>
      </w:r>
      <w:r w:rsidRPr="00624E88">
        <w:rPr>
          <w:rFonts w:eastAsia="Calibri"/>
          <w:b/>
          <w:iCs/>
          <w:u w:val="single"/>
          <w:bdr w:val="single" w:sz="8" w:space="0" w:color="auto"/>
        </w:rPr>
        <w:t>another way</w:t>
      </w:r>
      <w:r w:rsidRPr="00624E88">
        <w:rPr>
          <w:rFonts w:eastAsia="Calibri"/>
          <w:u w:val="single"/>
        </w:rPr>
        <w:t xml:space="preserve"> of expressing the distinction between </w:t>
      </w:r>
      <w:r w:rsidRPr="00875A93">
        <w:rPr>
          <w:rFonts w:eastAsia="Calibri"/>
          <w:b/>
          <w:iCs/>
          <w:u w:val="single"/>
          <w:bdr w:val="single" w:sz="8" w:space="0" w:color="auto"/>
        </w:rPr>
        <w:t>coverage</w:t>
      </w:r>
      <w:r w:rsidRPr="00875A93">
        <w:rPr>
          <w:rFonts w:eastAsia="Calibri"/>
          <w:u w:val="single"/>
        </w:rPr>
        <w:t xml:space="preserve"> and </w:t>
      </w:r>
      <w:r w:rsidRPr="00624E88">
        <w:rPr>
          <w:rFonts w:eastAsia="Calibri"/>
          <w:b/>
          <w:iCs/>
          <w:highlight w:val="cyan"/>
          <w:u w:val="single"/>
          <w:bdr w:val="single" w:sz="8" w:space="0" w:color="auto"/>
        </w:rPr>
        <w:t>protection</w:t>
      </w:r>
      <w:r w:rsidRPr="00624E88">
        <w:rPr>
          <w:rFonts w:eastAsia="Calibri"/>
          <w:sz w:val="16"/>
        </w:rPr>
        <w:t xml:space="preserve"> that I discussed earlier, but </w:t>
      </w:r>
      <w:r w:rsidRPr="00624E88">
        <w:rPr>
          <w:rFonts w:eastAsia="Calibri"/>
          <w:u w:val="single"/>
        </w:rPr>
        <w:t xml:space="preserve">the terms </w:t>
      </w:r>
      <w:r w:rsidRPr="00624E88">
        <w:rPr>
          <w:rFonts w:eastAsia="Calibri"/>
          <w:b/>
          <w:iCs/>
          <w:u w:val="single"/>
          <w:bdr w:val="single" w:sz="8" w:space="0" w:color="auto"/>
        </w:rPr>
        <w:t>‘strength’</w:t>
      </w:r>
      <w:r w:rsidRPr="00624E88">
        <w:rPr>
          <w:rFonts w:eastAsia="Calibri"/>
          <w:u w:val="single"/>
        </w:rPr>
        <w:t xml:space="preserve"> and </w:t>
      </w:r>
      <w:r w:rsidRPr="00624E88">
        <w:rPr>
          <w:rFonts w:eastAsia="Calibri"/>
          <w:b/>
          <w:iCs/>
          <w:u w:val="single"/>
          <w:bdr w:val="single" w:sz="8" w:space="0" w:color="auto"/>
        </w:rPr>
        <w:t>‘scope’</w:t>
      </w:r>
      <w:r w:rsidRPr="00624E88">
        <w:rPr>
          <w:rFonts w:eastAsia="Calibri"/>
          <w:u w:val="single"/>
        </w:rPr>
        <w:t xml:space="preserve"> are</w:t>
      </w:r>
      <w:r w:rsidRPr="00624E88">
        <w:rPr>
          <w:rFonts w:eastAsia="Calibri"/>
          <w:sz w:val="16"/>
        </w:rPr>
        <w:t xml:space="preserve"> particularly </w:t>
      </w:r>
      <w:r w:rsidRPr="00624E88">
        <w:rPr>
          <w:rFonts w:eastAsia="Calibri"/>
          <w:u w:val="single"/>
        </w:rPr>
        <w:t>illuminating</w:t>
      </w:r>
      <w:r w:rsidRPr="00624E88">
        <w:rPr>
          <w:rFonts w:eastAsia="Calibri"/>
          <w:sz w:val="16"/>
        </w:rPr>
        <w:t xml:space="preserve"> here. </w:t>
      </w:r>
      <w:r w:rsidRPr="00624E88">
        <w:rPr>
          <w:rFonts w:eastAsia="Calibri"/>
          <w:u w:val="single"/>
        </w:rPr>
        <w:t xml:space="preserve">The </w:t>
      </w:r>
      <w:r w:rsidRPr="00875A93">
        <w:rPr>
          <w:rFonts w:eastAsia="Calibri"/>
          <w:b/>
          <w:iCs/>
          <w:u w:val="single"/>
          <w:bdr w:val="single" w:sz="8" w:space="0" w:color="auto"/>
        </w:rPr>
        <w:t>scope</w:t>
      </w:r>
      <w:r w:rsidRPr="00875A93">
        <w:rPr>
          <w:rFonts w:eastAsia="Calibri"/>
          <w:u w:val="single"/>
        </w:rPr>
        <w:t xml:space="preserve"> of a right is </w:t>
      </w:r>
      <w:r w:rsidRPr="00875A93">
        <w:rPr>
          <w:rFonts w:eastAsia="Calibri"/>
          <w:b/>
          <w:iCs/>
          <w:u w:val="single"/>
          <w:bdr w:val="single" w:sz="8" w:space="0" w:color="auto"/>
        </w:rPr>
        <w:t>its range</w:t>
      </w:r>
      <w:r w:rsidRPr="00875A93">
        <w:rPr>
          <w:rFonts w:eastAsia="Calibri"/>
          <w:u w:val="single"/>
        </w:rPr>
        <w:t>, the activities it reaches.</w:t>
      </w:r>
      <w:r w:rsidRPr="00624E88">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624E88">
        <w:rPr>
          <w:rFonts w:eastAsia="Calibri"/>
          <w:u w:val="single"/>
        </w:rPr>
        <w:t xml:space="preserve">The </w:t>
      </w:r>
      <w:r w:rsidRPr="00875A93">
        <w:rPr>
          <w:rFonts w:eastAsia="Calibri"/>
          <w:b/>
          <w:iCs/>
          <w:highlight w:val="cyan"/>
          <w:u w:val="single"/>
          <w:bdr w:val="single" w:sz="8" w:space="0" w:color="auto"/>
        </w:rPr>
        <w:t>strength</w:t>
      </w:r>
      <w:r w:rsidRPr="00875A93">
        <w:rPr>
          <w:rFonts w:eastAsia="Calibri"/>
          <w:highlight w:val="cyan"/>
          <w:u w:val="single"/>
        </w:rPr>
        <w:t xml:space="preserve"> </w:t>
      </w:r>
      <w:r w:rsidRPr="00875A93">
        <w:rPr>
          <w:rFonts w:eastAsia="Calibri"/>
          <w:u w:val="single"/>
        </w:rPr>
        <w:t xml:space="preserve">of a right </w:t>
      </w:r>
      <w:r w:rsidRPr="00875A93">
        <w:rPr>
          <w:rFonts w:eastAsia="Calibri"/>
          <w:highlight w:val="cyan"/>
          <w:u w:val="single"/>
        </w:rPr>
        <w:t xml:space="preserve">is its ability to overcome </w:t>
      </w:r>
      <w:r w:rsidRPr="00875A93">
        <w:rPr>
          <w:rFonts w:eastAsia="Calibri"/>
          <w:b/>
          <w:iCs/>
          <w:highlight w:val="cyan"/>
          <w:u w:val="single"/>
          <w:bdr w:val="single" w:sz="8" w:space="0" w:color="auto"/>
        </w:rPr>
        <w:t>opposing interests</w:t>
      </w:r>
      <w:r w:rsidRPr="00624E88">
        <w:rPr>
          <w:rFonts w:eastAsia="Calibri"/>
          <w:u w:val="single"/>
        </w:rPr>
        <w:t xml:space="preserve"> (or values, or other rights) </w:t>
      </w:r>
      <w:r w:rsidRPr="00875A93">
        <w:rPr>
          <w:rFonts w:eastAsia="Calibri"/>
          <w:b/>
          <w:i/>
          <w:iCs/>
          <w:highlight w:val="cyan"/>
          <w:u w:val="single"/>
          <w:bdr w:val="single" w:sz="8" w:space="0" w:color="auto"/>
        </w:rPr>
        <w:t>within</w:t>
      </w:r>
      <w:r w:rsidRPr="00875A93">
        <w:rPr>
          <w:rFonts w:eastAsia="Calibri"/>
          <w:b/>
          <w:iCs/>
          <w:highlight w:val="cyan"/>
          <w:u w:val="single"/>
          <w:bdr w:val="single" w:sz="8" w:space="0" w:color="auto"/>
        </w:rPr>
        <w:t xml:space="preserve"> its scope</w:t>
      </w:r>
      <w:r w:rsidRPr="00875A93">
        <w:rPr>
          <w:rFonts w:eastAsia="Calibri"/>
          <w:u w:val="single"/>
        </w:rPr>
        <w:t xml:space="preserve">. This distinction is </w:t>
      </w:r>
      <w:r w:rsidRPr="00875A93">
        <w:rPr>
          <w:rFonts w:eastAsia="Calibri"/>
          <w:b/>
          <w:iCs/>
          <w:u w:val="single"/>
          <w:bdr w:val="single" w:sz="8" w:space="0" w:color="auto"/>
        </w:rPr>
        <w:t>nothing new</w:t>
      </w:r>
      <w:r w:rsidRPr="00875A93">
        <w:rPr>
          <w:rFonts w:eastAsia="Calibri"/>
          <w:u w:val="single"/>
        </w:rPr>
        <w:t xml:space="preserve">, although it is </w:t>
      </w:r>
      <w:r w:rsidRPr="00875A93">
        <w:rPr>
          <w:rFonts w:eastAsia="Calibri"/>
          <w:b/>
          <w:iCs/>
          <w:u w:val="single"/>
          <w:bdr w:val="single" w:sz="8" w:space="0" w:color="auto"/>
        </w:rPr>
        <w:t>often ignored</w:t>
      </w:r>
      <w:r w:rsidRPr="00875A93">
        <w:rPr>
          <w:rFonts w:eastAsia="Calibri"/>
          <w:u w:val="single"/>
        </w:rPr>
        <w:t xml:space="preserve"> in popular</w:t>
      </w:r>
      <w:r w:rsidRPr="00624E88">
        <w:rPr>
          <w:rFonts w:eastAsia="Calibri"/>
          <w:u w:val="single"/>
        </w:rPr>
        <w:t xml:space="preserve"> dialogue</w:t>
      </w:r>
      <w:r w:rsidRPr="00624E88">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4C2940CB" w14:textId="77777777" w:rsidR="00AE7C43" w:rsidRDefault="00AE7C43" w:rsidP="00AE7C43">
      <w:pPr>
        <w:pStyle w:val="Heading4"/>
        <w:numPr>
          <w:ilvl w:val="0"/>
          <w:numId w:val="29"/>
        </w:numPr>
        <w:tabs>
          <w:tab w:val="num" w:pos="360"/>
        </w:tabs>
        <w:ind w:left="0" w:firstLine="0"/>
      </w:pPr>
      <w:r>
        <w:t>Counter-interp – CBR is the process of bargaining over wages, hours, and conditions</w:t>
      </w:r>
    </w:p>
    <w:p w14:paraId="65A795C5" w14:textId="77777777" w:rsidR="00AE7C43" w:rsidRDefault="00AE7C43" w:rsidP="00AE7C43">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Parcelli; Attorney, Mooney, Green, Saindon, Murphy &amp; Welch; U.S. Department of Labor, "Remand Certification Decision for the Sacramento Regional Transit District," in State of California v. United States Department of Labor et al., No. 2:13-cv-02069-KJM-DAD]</w:t>
      </w:r>
    </w:p>
    <w:p w14:paraId="6929813A" w14:textId="77777777" w:rsidR="00AE7C43" w:rsidRDefault="00AE7C43" w:rsidP="00AE7C43">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w:t>
      </w:r>
      <w:proofErr w:type="gramStart"/>
      <w:r w:rsidRPr="002A6CFD">
        <w:rPr>
          <w:sz w:val="16"/>
        </w:rPr>
        <w:t>a keeping</w:t>
      </w:r>
      <w:proofErr w:type="gramEnd"/>
      <w:r w:rsidRPr="002A6CFD">
        <w:rPr>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w:t>
      </w:r>
      <w:r w:rsidRPr="00453068">
        <w:rPr>
          <w:sz w:val="16"/>
        </w:rPr>
        <w:t xml:space="preserve">). </w:t>
      </w:r>
      <w:r w:rsidRPr="00453068">
        <w:rPr>
          <w:rStyle w:val="StyleUnderline"/>
        </w:rPr>
        <w:t xml:space="preserve">The </w:t>
      </w:r>
      <w:r w:rsidRPr="00453068">
        <w:rPr>
          <w:rStyle w:val="Emphasis"/>
        </w:rPr>
        <w:t>phrase</w:t>
      </w:r>
      <w:r w:rsidRPr="00453068">
        <w:rPr>
          <w:rStyle w:val="StyleUnderline"/>
        </w:rPr>
        <w:t xml:space="preserve"> "</w:t>
      </w:r>
      <w:r w:rsidRPr="00453068">
        <w:rPr>
          <w:rStyle w:val="Emphasis"/>
        </w:rPr>
        <w:t>c</w:t>
      </w:r>
      <w:r w:rsidRPr="00453068">
        <w:rPr>
          <w:rStyle w:val="StyleUnderline"/>
        </w:rPr>
        <w:t xml:space="preserve">ollective </w:t>
      </w:r>
      <w:r w:rsidRPr="00453068">
        <w:rPr>
          <w:rStyle w:val="Emphasis"/>
        </w:rPr>
        <w:t>b</w:t>
      </w:r>
      <w:r w:rsidRPr="00453068">
        <w:rPr>
          <w:rStyle w:val="StyleUnderline"/>
        </w:rPr>
        <w:t xml:space="preserve">argaining </w:t>
      </w:r>
      <w:r w:rsidRPr="00453068">
        <w:rPr>
          <w:rStyle w:val="Emphasis"/>
        </w:rPr>
        <w:t>r</w:t>
      </w:r>
      <w:r w:rsidRPr="00453068">
        <w:rPr>
          <w:rStyle w:val="StyleUnderline"/>
        </w:rPr>
        <w:t xml:space="preserve">ights" refers to employees' right to </w:t>
      </w:r>
      <w:r w:rsidRPr="00453068">
        <w:rPr>
          <w:rStyle w:val="Emphasis"/>
        </w:rPr>
        <w:t>designate</w:t>
      </w:r>
      <w:r w:rsidRPr="00453068">
        <w:rPr>
          <w:rStyle w:val="StyleUnderline"/>
        </w:rPr>
        <w:t xml:space="preserve"> a representative and to </w:t>
      </w:r>
      <w:r w:rsidRPr="00453068">
        <w:rPr>
          <w:rStyle w:val="Emphasis"/>
        </w:rPr>
        <w:t xml:space="preserve">bargain collectively </w:t>
      </w:r>
      <w:r w:rsidRPr="00453068">
        <w:rPr>
          <w:rStyle w:val="StyleUnderline"/>
        </w:rPr>
        <w:t xml:space="preserve">through that representative with the employer with respect to </w:t>
      </w:r>
      <w:r w:rsidRPr="00453068">
        <w:rPr>
          <w:rStyle w:val="Emphasis"/>
        </w:rPr>
        <w:t>wages</w:t>
      </w:r>
      <w:r w:rsidRPr="00453068">
        <w:rPr>
          <w:rStyle w:val="StyleUnderline"/>
        </w:rPr>
        <w:t xml:space="preserve">, </w:t>
      </w:r>
      <w:r w:rsidRPr="00453068">
        <w:rPr>
          <w:rStyle w:val="Emphasis"/>
        </w:rPr>
        <w:t>hours</w:t>
      </w:r>
      <w:r w:rsidRPr="00453068">
        <w:rPr>
          <w:rStyle w:val="StyleUnderline"/>
        </w:rPr>
        <w:t xml:space="preserve">, and other </w:t>
      </w:r>
      <w:r w:rsidRPr="00453068">
        <w:rPr>
          <w:rStyle w:val="Emphasis"/>
        </w:rPr>
        <w:t>conditions</w:t>
      </w:r>
      <w:r w:rsidRPr="00453068">
        <w:rPr>
          <w:rStyle w:val="StyleUnderline"/>
        </w:rPr>
        <w:t xml:space="preserve"> of employment</w:t>
      </w:r>
      <w:r w:rsidRPr="00453068">
        <w:rPr>
          <w:sz w:val="16"/>
        </w:rPr>
        <w:t>. See 29 U.S.C. § 158(d); Allied Chemical and Alkali Workers of Am., Local Union No. 1 v. Pittsburgh Plate Glass Co., 404 U.S. 157, 164 (1971); cf. State</w:t>
      </w:r>
      <w:r w:rsidRPr="002A6CFD">
        <w:rPr>
          <w:sz w:val="16"/>
        </w:rPr>
        <w:t xml:space="preserve"> of California v. Taylor, 353 U.S. 553, 560 (1957) (under Railway Labor </w:t>
      </w:r>
      <w:r w:rsidRPr="003814AF">
        <w:rPr>
          <w:sz w:val="16"/>
        </w:rPr>
        <w:t xml:space="preserve">Act, "Effective </w:t>
      </w:r>
      <w:r w:rsidRPr="003814AF">
        <w:rPr>
          <w:rStyle w:val="Emphasis"/>
        </w:rPr>
        <w:t>collective bargaining</w:t>
      </w:r>
      <w:r w:rsidRPr="003814AF">
        <w:rPr>
          <w:rStyle w:val="StyleUnderline"/>
        </w:rPr>
        <w:t xml:space="preserve"> has been generally </w:t>
      </w:r>
      <w:r w:rsidRPr="003814AF">
        <w:rPr>
          <w:rStyle w:val="Emphasis"/>
        </w:rPr>
        <w:t>conceded</w:t>
      </w:r>
      <w:r w:rsidRPr="003814AF">
        <w:rPr>
          <w:rStyle w:val="StyleUnderline"/>
        </w:rPr>
        <w:t xml:space="preserve"> to </w:t>
      </w:r>
      <w:r w:rsidRPr="003814AF">
        <w:rPr>
          <w:rStyle w:val="Emphasis"/>
        </w:rPr>
        <w:t>include</w:t>
      </w:r>
      <w:r w:rsidRPr="003814AF">
        <w:rPr>
          <w:rStyle w:val="StyleUnderline"/>
        </w:rPr>
        <w:t xml:space="preserve"> the </w:t>
      </w:r>
      <w:r w:rsidRPr="003814AF">
        <w:rPr>
          <w:rStyle w:val="Emphasis"/>
        </w:rPr>
        <w:t>right</w:t>
      </w:r>
      <w:r w:rsidRPr="003814AF">
        <w:rPr>
          <w:rStyle w:val="StyleUnderline"/>
        </w:rPr>
        <w:t xml:space="preserve"> of the representatives of the unit to be </w:t>
      </w:r>
      <w:r w:rsidRPr="003814AF">
        <w:rPr>
          <w:rStyle w:val="Emphasis"/>
        </w:rPr>
        <w:t>consulted</w:t>
      </w:r>
      <w:r w:rsidRPr="003814AF">
        <w:rPr>
          <w:rStyle w:val="StyleUnderline"/>
        </w:rPr>
        <w:t xml:space="preserve"> and to bargain about the </w:t>
      </w:r>
      <w:r w:rsidRPr="003814AF">
        <w:rPr>
          <w:rStyle w:val="Emphasis"/>
        </w:rPr>
        <w:t>exceptional</w:t>
      </w:r>
      <w:r w:rsidRPr="003814AF">
        <w:rPr>
          <w:rStyle w:val="StyleUnderline"/>
        </w:rPr>
        <w:t xml:space="preserve"> as well as the </w:t>
      </w:r>
      <w:r w:rsidRPr="003814AF">
        <w:rPr>
          <w:rStyle w:val="Emphasis"/>
        </w:rPr>
        <w:t>routine</w:t>
      </w:r>
      <w:r w:rsidRPr="003814AF">
        <w:rPr>
          <w:rStyle w:val="StyleUnderline"/>
        </w:rPr>
        <w:t xml:space="preserve"> rates, rules, and working conditions</w:t>
      </w:r>
      <w:r w:rsidRPr="003814AF">
        <w:rPr>
          <w:sz w:val="16"/>
        </w:rPr>
        <w:t>")</w:t>
      </w:r>
      <w:r w:rsidRPr="002A6CFD">
        <w:rPr>
          <w:sz w:val="16"/>
        </w:rPr>
        <w:t xml:space="preserve"> . </w:t>
      </w:r>
      <w:r w:rsidRPr="009D641B">
        <w:rPr>
          <w:rStyle w:val="StyleUnderline"/>
        </w:rPr>
        <w:t>"</w:t>
      </w:r>
      <w:r w:rsidRPr="00EC492F">
        <w:rPr>
          <w:rStyle w:val="Emphasis"/>
          <w:highlight w:val="cyan"/>
        </w:rPr>
        <w:t>C</w:t>
      </w:r>
      <w:r w:rsidRPr="009D641B">
        <w:rPr>
          <w:rStyle w:val="StyleUnderline"/>
        </w:rPr>
        <w:t xml:space="preserve">ollective </w:t>
      </w:r>
      <w:r w:rsidRPr="00EC492F">
        <w:rPr>
          <w:rStyle w:val="Emphasis"/>
          <w:highlight w:val="cyan"/>
        </w:rPr>
        <w:t>b</w:t>
      </w:r>
      <w:r w:rsidRPr="009D641B">
        <w:rPr>
          <w:rStyle w:val="StyleUnderline"/>
        </w:rPr>
        <w:t xml:space="preserve">argaining </w:t>
      </w:r>
      <w:r w:rsidRPr="00EC492F">
        <w:rPr>
          <w:rStyle w:val="Emphasis"/>
          <w:highlight w:val="cyan"/>
        </w:rPr>
        <w:t>r</w:t>
      </w:r>
      <w:r w:rsidRPr="009D641B">
        <w:rPr>
          <w:rStyle w:val="StyleUnderline"/>
        </w:rPr>
        <w:t xml:space="preserve">ights" </w:t>
      </w:r>
      <w:r w:rsidRPr="00EC492F">
        <w:rPr>
          <w:rStyle w:val="StyleUnderline"/>
          <w:highlight w:val="cyan"/>
        </w:rPr>
        <w:t xml:space="preserve">are therefore </w:t>
      </w:r>
      <w:r w:rsidRPr="00EC492F">
        <w:rPr>
          <w:rStyle w:val="Emphasis"/>
          <w:highlight w:val="cyan"/>
        </w:rPr>
        <w:t>not substantive</w:t>
      </w:r>
      <w:r w:rsidRPr="00EC492F">
        <w:rPr>
          <w:rStyle w:val="StyleUnderline"/>
          <w:highlight w:val="cya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EC492F">
        <w:rPr>
          <w:rStyle w:val="Emphasis"/>
          <w:highlight w:val="cyan"/>
        </w:rPr>
        <w:t>agreements</w:t>
      </w:r>
      <w:r w:rsidRPr="002A6CFD">
        <w:rPr>
          <w:sz w:val="16"/>
        </w:rPr>
        <w:t xml:space="preserve">. Instead, </w:t>
      </w:r>
      <w:r w:rsidRPr="009D641B">
        <w:rPr>
          <w:rStyle w:val="StyleUnderline"/>
        </w:rPr>
        <w:t xml:space="preserve">the </w:t>
      </w:r>
      <w:r w:rsidRPr="00EC492F">
        <w:rPr>
          <w:rStyle w:val="Emphasis"/>
          <w:highlight w:val="cyan"/>
        </w:rPr>
        <w:t>phrase</w:t>
      </w:r>
      <w:r w:rsidRPr="00EC492F">
        <w:rPr>
          <w:rStyle w:val="StyleUnderline"/>
          <w:highlight w:val="cyan"/>
        </w:rPr>
        <w:t xml:space="preserve"> refers to</w:t>
      </w:r>
      <w:r w:rsidRPr="009D641B">
        <w:rPr>
          <w:rStyle w:val="StyleUnderline"/>
        </w:rPr>
        <w:t xml:space="preserve"> a </w:t>
      </w:r>
      <w:r w:rsidRPr="00EC492F">
        <w:rPr>
          <w:rStyle w:val="StyleUnderline"/>
          <w:highlight w:val="cyan"/>
        </w:rPr>
        <w:t xml:space="preserve">process </w:t>
      </w:r>
      <w:r w:rsidRPr="00453068">
        <w:rPr>
          <w:rStyle w:val="StyleUnderline"/>
        </w:rPr>
        <w:t xml:space="preserve">that was </w:t>
      </w:r>
      <w:r w:rsidRPr="00453068">
        <w:rPr>
          <w:rStyle w:val="Emphasis"/>
        </w:rPr>
        <w:t>universally understood</w:t>
      </w:r>
      <w:r w:rsidRPr="002A6CFD">
        <w:rPr>
          <w:sz w:val="16"/>
        </w:rPr>
        <w:t xml:space="preserve"> in 1964, </w:t>
      </w:r>
      <w:r w:rsidRPr="00EC492F">
        <w:rPr>
          <w:rStyle w:val="StyleUnderline"/>
          <w:highlight w:val="cyan"/>
        </w:rPr>
        <w:t>and</w:t>
      </w:r>
      <w:r w:rsidRPr="00453068">
        <w:rPr>
          <w:rStyle w:val="StyleUnderline"/>
        </w:rPr>
        <w:t xml:space="preserve"> </w:t>
      </w:r>
      <w:r w:rsidRPr="00453068">
        <w:rPr>
          <w:rStyle w:val="Emphasis"/>
        </w:rPr>
        <w:t>now</w:t>
      </w:r>
      <w:r w:rsidRPr="002A6CFD">
        <w:rPr>
          <w:rStyle w:val="StyleUnderline"/>
        </w:rPr>
        <w:t xml:space="preserve">, "to </w:t>
      </w:r>
      <w:r w:rsidRPr="00EC492F">
        <w:rPr>
          <w:rStyle w:val="StyleUnderline"/>
          <w:highlight w:val="cyan"/>
        </w:rPr>
        <w:t>require</w:t>
      </w:r>
      <w:r w:rsidRPr="00472623">
        <w:rPr>
          <w:rStyle w:val="Emphasis"/>
          <w:highlight w:val="cyan"/>
        </w:rPr>
        <w:t>, at a minimum,</w:t>
      </w:r>
      <w:r w:rsidRPr="00472623">
        <w:rPr>
          <w:rStyle w:val="Emphasis"/>
        </w:rPr>
        <w:t xml:space="preserve"> </w:t>
      </w:r>
      <w:r w:rsidRPr="00962711">
        <w:rPr>
          <w:rStyle w:val="Emphasis"/>
          <w:highlight w:val="cyan"/>
        </w:rPr>
        <w:t>good faith</w:t>
      </w:r>
      <w:r w:rsidRPr="00962711">
        <w:rPr>
          <w:rStyle w:val="StyleUnderline"/>
          <w:highlight w:val="cyan"/>
        </w:rPr>
        <w:t xml:space="preserve"> negotiations, </w:t>
      </w:r>
      <w:r w:rsidRPr="00453068">
        <w:rPr>
          <w:rStyle w:val="StyleUnderline"/>
        </w:rPr>
        <w:t xml:space="preserve">to a point of </w:t>
      </w:r>
      <w:r w:rsidRPr="00453068">
        <w:rPr>
          <w:rStyle w:val="Emphasis"/>
        </w:rPr>
        <w:t>impasse</w:t>
      </w:r>
      <w:r w:rsidRPr="00453068">
        <w:rPr>
          <w:rStyle w:val="StyleUnderline"/>
        </w:rPr>
        <w:t xml:space="preserve">, if necessary, </w:t>
      </w:r>
      <w:r w:rsidRPr="00453068">
        <w:rPr>
          <w:rStyle w:val="StyleUnderline"/>
          <w:highlight w:val="cyan"/>
        </w:rPr>
        <w:t xml:space="preserve">over </w:t>
      </w:r>
      <w:r w:rsidRPr="00453068">
        <w:rPr>
          <w:rStyle w:val="Emphasis"/>
          <w:highlight w:val="cyan"/>
        </w:rPr>
        <w:t>wages</w:t>
      </w:r>
      <w:r w:rsidRPr="00453068">
        <w:rPr>
          <w:rStyle w:val="StyleUnderline"/>
          <w:highlight w:val="cyan"/>
        </w:rPr>
        <w:t xml:space="preserve">, </w:t>
      </w:r>
      <w:r w:rsidRPr="00453068">
        <w:rPr>
          <w:rStyle w:val="Emphasis"/>
          <w:highlight w:val="cyan"/>
        </w:rPr>
        <w:t>hours</w:t>
      </w:r>
      <w:r w:rsidRPr="00453068">
        <w:rPr>
          <w:rStyle w:val="StyleUnderline"/>
          <w:highlight w:val="cyan"/>
        </w:rPr>
        <w:t xml:space="preserve"> and</w:t>
      </w:r>
      <w:r w:rsidRPr="00453068">
        <w:rPr>
          <w:rStyle w:val="StyleUnderline"/>
        </w:rPr>
        <w:t xml:space="preserve"> other </w:t>
      </w:r>
      <w:r w:rsidRPr="00453068">
        <w:rPr>
          <w:rStyle w:val="Emphasis"/>
        </w:rPr>
        <w:t>terms</w:t>
      </w:r>
      <w:r w:rsidRPr="00453068">
        <w:rPr>
          <w:rStyle w:val="StyleUnderline"/>
        </w:rPr>
        <w:t xml:space="preserve"> and </w:t>
      </w:r>
      <w:r w:rsidRPr="00453068">
        <w:rPr>
          <w:rStyle w:val="Emphasis"/>
          <w:highlight w:val="cyan"/>
        </w:rPr>
        <w:t>conditions</w:t>
      </w:r>
      <w:r w:rsidRPr="00453068">
        <w:rPr>
          <w:rStyle w:val="StyleUnderline"/>
          <w:highlight w:val="cyan"/>
        </w:rPr>
        <w:t xml:space="preserve"> of employment</w:t>
      </w:r>
      <w:r w:rsidRPr="00453068">
        <w:rPr>
          <w:rStyle w:val="StyleUnderline"/>
        </w:rPr>
        <w:t>."</w:t>
      </w:r>
      <w:r w:rsidRPr="002A6CFD">
        <w:rPr>
          <w:sz w:val="16"/>
        </w:rPr>
        <w:t xml:space="preserve"> Donovan, 767 F.2d at 159.</w:t>
      </w:r>
    </w:p>
    <w:p w14:paraId="7E291541" w14:textId="77777777" w:rsidR="00AE7C43" w:rsidRPr="001F17B6" w:rsidRDefault="00AE7C43" w:rsidP="00AE7C43">
      <w:pPr>
        <w:pStyle w:val="Heading4"/>
      </w:pPr>
      <w:r>
        <w:t>d) Predictability – s</w:t>
      </w:r>
      <w:r w:rsidRPr="001F17B6">
        <w:t>tandards of review strengthen</w:t>
      </w:r>
      <w:r>
        <w:t xml:space="preserve"> rights.</w:t>
      </w:r>
    </w:p>
    <w:p w14:paraId="0921542E" w14:textId="77777777" w:rsidR="00AE7C43" w:rsidRPr="00234C00" w:rsidRDefault="00AE7C43" w:rsidP="00AE7C43">
      <w:pPr>
        <w:spacing w:after="0"/>
      </w:pPr>
      <w:r w:rsidRPr="00234C00">
        <w:rPr>
          <w:rStyle w:val="Style13ptBold"/>
        </w:rPr>
        <w:t xml:space="preserve">Tushnet </w:t>
      </w:r>
      <w:r>
        <w:t>200</w:t>
      </w:r>
      <w:r w:rsidRPr="00234C00">
        <w:rPr>
          <w:rStyle w:val="Style13ptBold"/>
        </w:rPr>
        <w:t>9</w:t>
      </w:r>
      <w:r>
        <w:rPr>
          <w:rStyle w:val="Style13ptBold"/>
        </w:rPr>
        <w:t xml:space="preserve"> </w:t>
      </w:r>
      <w:r w:rsidRPr="00234C00">
        <w:t>– Mark Victor Tushnet is an American legal scholar. He specializes in constitutional law and theory, including comparative constitutional law, and is currently the William Nelson Cromwell Professor of Law at Harvard Law School.</w:t>
      </w:r>
      <w:r>
        <w:t xml:space="preserve"> (</w:t>
      </w:r>
      <w:r w:rsidRPr="00234C00">
        <w:rPr>
          <w:i/>
          <w:iCs/>
        </w:rPr>
        <w:t>Weak Courts, Strong Rights: Judicial Review and Social Welfare Rights in Comparative Constitutional Law</w:t>
      </w:r>
      <w:r>
        <w:t>, pp. 250-251)</w:t>
      </w:r>
    </w:p>
    <w:p w14:paraId="5EA71C09" w14:textId="77777777" w:rsidR="00AE7C43" w:rsidRPr="00234C00" w:rsidRDefault="00AE7C43" w:rsidP="00AE7C43">
      <w:pPr>
        <w:spacing w:after="0"/>
        <w:rPr>
          <w:rStyle w:val="Emphasis"/>
        </w:rPr>
      </w:pPr>
      <w:r w:rsidRPr="00234C00">
        <w:rPr>
          <w:rStyle w:val="Emphasis"/>
        </w:rPr>
        <w:t>CAN STRONG AND WEAK RIGHTS REALLY BE DISTINGUISHED?</w:t>
      </w:r>
    </w:p>
    <w:p w14:paraId="4BEB6F5E" w14:textId="77777777" w:rsidR="00AE7C43" w:rsidRPr="00AB2611" w:rsidRDefault="00AE7C43" w:rsidP="00AE7C43">
      <w:pPr>
        <w:spacing w:after="0"/>
        <w:rPr>
          <w:sz w:val="16"/>
        </w:rPr>
      </w:pPr>
      <w:r w:rsidRPr="00AB2611">
        <w:rPr>
          <w:sz w:val="16"/>
        </w:rPr>
        <w:t>My description of weak and</w:t>
      </w:r>
      <w:r w:rsidRPr="00C77BC5">
        <w:rPr>
          <w:rStyle w:val="StyleUnderline"/>
        </w:rPr>
        <w:t xml:space="preserve"> </w:t>
      </w:r>
      <w:r w:rsidRPr="00FB7CCC">
        <w:rPr>
          <w:rStyle w:val="StyleUnderline"/>
          <w:highlight w:val="green"/>
        </w:rPr>
        <w:t>strong</w:t>
      </w:r>
      <w:r w:rsidRPr="00AB2611">
        <w:rPr>
          <w:sz w:val="16"/>
        </w:rPr>
        <w:t xml:space="preserve"> substantive</w:t>
      </w:r>
      <w:r w:rsidRPr="00234C00">
        <w:rPr>
          <w:rStyle w:val="StyleUnderline"/>
        </w:rPr>
        <w:t xml:space="preserve"> </w:t>
      </w:r>
      <w:r w:rsidRPr="00FB7CCC">
        <w:rPr>
          <w:rStyle w:val="StyleUnderline"/>
          <w:highlight w:val="green"/>
        </w:rPr>
        <w:t>rights</w:t>
      </w:r>
      <w:r w:rsidRPr="00234C00">
        <w:rPr>
          <w:rStyle w:val="StyleUnderline"/>
        </w:rPr>
        <w:t xml:space="preserve"> </w:t>
      </w:r>
      <w:r w:rsidRPr="00AB2611">
        <w:rPr>
          <w:sz w:val="16"/>
        </w:rPr>
        <w:t>regularly slides between</w:t>
      </w:r>
      <w:r w:rsidRPr="00C77BC5">
        <w:rPr>
          <w:rStyle w:val="Emphasis"/>
        </w:rPr>
        <w:t xml:space="preserve"> </w:t>
      </w:r>
      <w:r w:rsidRPr="00FB7CCC">
        <w:rPr>
          <w:rStyle w:val="Emphasis"/>
          <w:highlight w:val="green"/>
        </w:rPr>
        <w:t>identify</w:t>
      </w:r>
      <w:r w:rsidRPr="00AB2611">
        <w:rPr>
          <w:sz w:val="16"/>
        </w:rPr>
        <w:t>ing</w:t>
      </w:r>
      <w:r w:rsidRPr="00C77BC5">
        <w:rPr>
          <w:rStyle w:val="Emphasis"/>
        </w:rPr>
        <w:t xml:space="preserve"> </w:t>
      </w:r>
      <w:r w:rsidRPr="00FB7CCC">
        <w:rPr>
          <w:rStyle w:val="Emphasis"/>
          <w:highlight w:val="green"/>
        </w:rPr>
        <w:t>a standard of review, which goes to the strength of the right</w:t>
      </w:r>
      <w:r w:rsidRPr="00FB7CCC">
        <w:rPr>
          <w:rStyle w:val="StyleUnderline"/>
          <w:highlight w:val="green"/>
        </w:rPr>
        <w:t xml:space="preserve">, </w:t>
      </w:r>
      <w:r w:rsidRPr="001F17B6">
        <w:rPr>
          <w:rStyle w:val="StyleUnderline"/>
        </w:rPr>
        <w:t>and mention</w:t>
      </w:r>
      <w:r w:rsidRPr="001F17B6">
        <w:rPr>
          <w:sz w:val="16"/>
        </w:rPr>
        <w:t>ing</w:t>
      </w:r>
      <w:r w:rsidRPr="001F17B6">
        <w:rPr>
          <w:rStyle w:val="StyleUnderline"/>
        </w:rPr>
        <w:t xml:space="preserve"> what courts do when they find violations of the weak or strong rights</w:t>
      </w:r>
      <w:r w:rsidRPr="001F17B6">
        <w:rPr>
          <w:rStyle w:val="Emphasis"/>
        </w:rPr>
        <w:t>, which goes to the remedies available for violations</w:t>
      </w:r>
      <w:r w:rsidRPr="001F17B6">
        <w:rPr>
          <w:sz w:val="16"/>
        </w:rPr>
        <w:t>.</w:t>
      </w:r>
      <w:r w:rsidRPr="00AB2611">
        <w:rPr>
          <w:sz w:val="16"/>
        </w:rPr>
        <w:t xml:space="preserve"> A critic of this presentation might say that the distinction between weak and strong substantive rights is simply one about the timing of the remedy, with strong rights receiving immediate judicial remedies, weak ones receiving deferred judicial remedies, and nonjusticiable rights not being rights at all. The critic might add that the constitutional provisions I have described use terms such as "within available resources" and "progressive realization" as part of the definition of the right, seemingly folding the remedy into the rights definition itself. Further, the critic might note that </w:t>
      </w:r>
      <w:r w:rsidRPr="002F7CD1">
        <w:rPr>
          <w:rStyle w:val="StyleUnderline"/>
          <w:highlight w:val="green"/>
        </w:rPr>
        <w:t xml:space="preserve">what makes a right strong is </w:t>
      </w:r>
      <w:r w:rsidRPr="002F7CD1">
        <w:rPr>
          <w:rStyle w:val="StyleUnderline"/>
        </w:rPr>
        <w:t>the fact that legislatures have a quite narrow range of choices available to them with respect to the right, and</w:t>
      </w:r>
      <w:r w:rsidRPr="00AB2611">
        <w:rPr>
          <w:sz w:val="16"/>
        </w:rPr>
        <w:t xml:space="preserve"> that in such circumstances, all </w:t>
      </w:r>
      <w:r w:rsidRPr="002F7CD1">
        <w:rPr>
          <w:rStyle w:val="StyleUnderline"/>
          <w:highlight w:val="green"/>
        </w:rPr>
        <w:t xml:space="preserve">enforcement must be strong </w:t>
      </w:r>
      <w:r w:rsidRPr="002F7CD1">
        <w:rPr>
          <w:rStyle w:val="StyleUnderline"/>
        </w:rPr>
        <w:t>in the sense that it forces policy outcomes into the narrow range the constitution permits</w:t>
      </w:r>
      <w:r w:rsidRPr="00AB2611">
        <w:rPr>
          <w:sz w:val="16"/>
        </w:rPr>
        <w:t>. And, finally, the critic might suggest that, in a world of reasonable disagreement about what a constitution's provisions mean, no rights can be strong in the appropriate sense.</w:t>
      </w:r>
    </w:p>
    <w:p w14:paraId="221C4AC8" w14:textId="77777777" w:rsidR="00AE7C43" w:rsidRPr="00AB2611" w:rsidRDefault="00AE7C43" w:rsidP="00AE7C43">
      <w:pPr>
        <w:spacing w:after="0"/>
        <w:rPr>
          <w:sz w:val="16"/>
        </w:rPr>
      </w:pPr>
      <w:r w:rsidRPr="00AB2611">
        <w:rPr>
          <w:sz w:val="16"/>
        </w:rPr>
        <w:t xml:space="preserve">All </w:t>
      </w:r>
      <w:r w:rsidRPr="002F7CD1">
        <w:rPr>
          <w:rStyle w:val="StyleUnderline"/>
        </w:rPr>
        <w:t xml:space="preserve">these points have some </w:t>
      </w:r>
      <w:proofErr w:type="gramStart"/>
      <w:r w:rsidRPr="002F7CD1">
        <w:rPr>
          <w:rStyle w:val="StyleUnderline"/>
        </w:rPr>
        <w:t>force</w:t>
      </w:r>
      <w:proofErr w:type="gramEnd"/>
      <w:r w:rsidRPr="002F7CD1">
        <w:rPr>
          <w:rStyle w:val="StyleUnderline"/>
        </w:rPr>
        <w:t>. Yet, using the term rights</w:t>
      </w:r>
      <w:r w:rsidRPr="00AB2611">
        <w:rPr>
          <w:sz w:val="16"/>
        </w:rPr>
        <w:t xml:space="preserve"> to describe even nonjusticiable rights </w:t>
      </w:r>
      <w:r w:rsidRPr="002F7CD1">
        <w:rPr>
          <w:rStyle w:val="StyleUnderline"/>
        </w:rPr>
        <w:t>brings out that we have a number of institutional mechanisms by which rights can be enforced</w:t>
      </w:r>
      <w:r w:rsidRPr="00AB2611">
        <w:rPr>
          <w:sz w:val="16"/>
        </w:rPr>
        <w:t xml:space="preserve">, including enforcement by a mobilized civil society. </w:t>
      </w:r>
      <w:r w:rsidRPr="002F7CD1">
        <w:rPr>
          <w:rStyle w:val="StyleUnderline"/>
        </w:rPr>
        <w:t xml:space="preserve">A nation's </w:t>
      </w:r>
      <w:r w:rsidRPr="002F7CD1">
        <w:rPr>
          <w:rStyle w:val="Emphasis"/>
        </w:rPr>
        <w:t>constitutional culture</w:t>
      </w:r>
      <w:r w:rsidRPr="002F7CD1">
        <w:rPr>
          <w:rStyle w:val="StyleUnderline"/>
        </w:rPr>
        <w:t xml:space="preserve">, </w:t>
      </w:r>
      <w:r w:rsidRPr="00AB2611">
        <w:rPr>
          <w:sz w:val="16"/>
        </w:rPr>
        <w:t xml:space="preserve">perhaps </w:t>
      </w:r>
      <w:r w:rsidRPr="002F7CD1">
        <w:rPr>
          <w:rStyle w:val="StyleUnderline"/>
        </w:rPr>
        <w:t xml:space="preserve">reinforced by court decisions, can </w:t>
      </w:r>
      <w:r w:rsidRPr="002F7CD1">
        <w:rPr>
          <w:rStyle w:val="Emphasis"/>
        </w:rPr>
        <w:t>give particular rights a "feeling" of strength or weakness</w:t>
      </w:r>
      <w:r w:rsidRPr="00234C00">
        <w:rPr>
          <w:rStyle w:val="StyleUnderline"/>
        </w:rPr>
        <w:t xml:space="preserve">. </w:t>
      </w:r>
      <w:r w:rsidRPr="002F7CD1">
        <w:rPr>
          <w:rStyle w:val="StyleUnderline"/>
          <w:highlight w:val="green"/>
        </w:rPr>
        <w:t>Rights that feel strong</w:t>
      </w:r>
      <w:r w:rsidRPr="00AB2611">
        <w:rPr>
          <w:sz w:val="16"/>
          <w:highlight w:val="green"/>
        </w:rPr>
        <w:t xml:space="preserve"> </w:t>
      </w:r>
      <w:r w:rsidRPr="00AB2611">
        <w:rPr>
          <w:sz w:val="16"/>
        </w:rPr>
        <w:t>might</w:t>
      </w:r>
      <w:r w:rsidRPr="00234C00">
        <w:rPr>
          <w:rStyle w:val="StyleUnderline"/>
        </w:rPr>
        <w:t xml:space="preserve"> </w:t>
      </w:r>
      <w:r w:rsidRPr="002F7CD1">
        <w:rPr>
          <w:rStyle w:val="StyleUnderline"/>
          <w:highlight w:val="green"/>
        </w:rPr>
        <w:t>generate</w:t>
      </w:r>
      <w:r w:rsidRPr="00234C00">
        <w:rPr>
          <w:rStyle w:val="StyleUnderline"/>
        </w:rPr>
        <w:t xml:space="preserve"> distinctive political </w:t>
      </w:r>
      <w:r w:rsidRPr="002F7CD1">
        <w:rPr>
          <w:rStyle w:val="StyleUnderline"/>
          <w:highlight w:val="green"/>
        </w:rPr>
        <w:t>claims</w:t>
      </w:r>
      <w:r w:rsidRPr="00234C00">
        <w:rPr>
          <w:rStyle w:val="StyleUnderline"/>
        </w:rPr>
        <w:t>.</w:t>
      </w:r>
      <w:r w:rsidRPr="00AB2611">
        <w:rPr>
          <w:sz w:val="16"/>
        </w:rPr>
        <w:t xml:space="preserve"> That, at least, is the case for strong rights enforced by weak courts.</w:t>
      </w:r>
    </w:p>
    <w:p w14:paraId="326DA822" w14:textId="77777777" w:rsidR="00AE7C43" w:rsidRPr="00071911" w:rsidRDefault="00AE7C43" w:rsidP="00AE7C43"/>
    <w:p w14:paraId="6138F392" w14:textId="77777777" w:rsidR="00AE7C43" w:rsidRPr="006B2509" w:rsidRDefault="00AE7C43" w:rsidP="00AE7C43"/>
    <w:p w14:paraId="4F12690D" w14:textId="51ED0900" w:rsidR="00AE7C43" w:rsidRDefault="00AE7C43" w:rsidP="00AE7C43">
      <w:pPr>
        <w:pStyle w:val="Heading3"/>
      </w:pPr>
      <w:r>
        <w:t>Postwork K</w:t>
      </w:r>
    </w:p>
    <w:p w14:paraId="00B41969" w14:textId="0D7F358C" w:rsidR="00AE7C43" w:rsidRDefault="00AE7C43" w:rsidP="00AE7C43">
      <w:pPr>
        <w:pStyle w:val="Heading4"/>
      </w:pPr>
      <w:r w:rsidRPr="00836C3C">
        <w:t>1-</w:t>
      </w:r>
      <w:r>
        <w:rPr>
          <w:u w:val="single"/>
        </w:rPr>
        <w:t xml:space="preserve"> </w:t>
      </w:r>
      <w:r>
        <w:t>Their argument has it backwards---even if labor does not serve an essential ordering function, debating the consequences of labor organization and unionism is a necessary component of anti-colonial worldmaking and the alternative.</w:t>
      </w:r>
    </w:p>
    <w:p w14:paraId="183F8F0A" w14:textId="77777777" w:rsidR="00AE7C43" w:rsidRPr="00792E4A" w:rsidRDefault="00AE7C43" w:rsidP="00AE7C43">
      <w:r w:rsidRPr="009F00B5">
        <w:rPr>
          <w:rStyle w:val="Style13ptBold"/>
        </w:rPr>
        <w:t>Toussaint 24</w:t>
      </w:r>
      <w:r>
        <w:t xml:space="preserve"> – Etienne C. Toussaint is a private law scholar who studies the historical development of poverty, food insecurity, and environmental injustice in the US context; [“Afrofuturism at Work: Critique and Praxis”, </w:t>
      </w:r>
      <w:r>
        <w:rPr>
          <w:i/>
          <w:iCs/>
        </w:rPr>
        <w:t>Georgetown Law Journal</w:t>
      </w:r>
      <w:r>
        <w:t xml:space="preserve">, Vol. 112, Issue 6, June 2024, https://heinonline.org/HOL/Page?public=true&amp;handle=hein.journals/glj112&amp;div=46&amp;start_page=1491&amp;collection=journals&amp;set_as_cursor=13&amp;men_tab=srchresults] </w:t>
      </w:r>
    </w:p>
    <w:p w14:paraId="595F2775" w14:textId="77777777" w:rsidR="00AE7C43" w:rsidRPr="009D7F3A" w:rsidRDefault="00AE7C43" w:rsidP="00AE7C43">
      <w:pPr>
        <w:rPr>
          <w:sz w:val="16"/>
        </w:rPr>
      </w:pPr>
      <w:r w:rsidRPr="009D7F3A">
        <w:rPr>
          <w:sz w:val="16"/>
        </w:rPr>
        <w:t>Marx saw communism as the solution to capitalism's workplace alienation: a classless society that might serve as "the genuine resolution of the conflict between man and nature and between man and man the true resolution of the [*1506] strife between existence and essence, . . . between freedom and necessity."93 In his view, when people labor in a noncompetitive manner, free from the compulsions of necessity and the forces of human greed, true freedom can manifest.</w:t>
      </w:r>
    </w:p>
    <w:p w14:paraId="32799B05" w14:textId="77777777" w:rsidR="00AE7C43" w:rsidRPr="009D7F3A" w:rsidRDefault="00AE7C43" w:rsidP="00AE7C43">
      <w:pPr>
        <w:rPr>
          <w:sz w:val="16"/>
        </w:rPr>
      </w:pPr>
      <w:r w:rsidRPr="009D7F3A">
        <w:rPr>
          <w:sz w:val="16"/>
        </w:rPr>
        <w:t xml:space="preserve">The United States largely rejected the Marxist critique of capitalism during the Cold War.94 Instead, </w:t>
      </w:r>
      <w:r w:rsidRPr="00865CB5">
        <w:rPr>
          <w:rStyle w:val="StyleUnderline"/>
          <w:highlight w:val="green"/>
        </w:rPr>
        <w:t>wealth has concentrated into the hands of an elite propertied class,</w:t>
      </w:r>
      <w:r w:rsidRPr="009D7F3A">
        <w:rPr>
          <w:rStyle w:val="StyleUnderline"/>
        </w:rPr>
        <w:t xml:space="preserve"> a trend amplified by the rise of neoliberalism.</w:t>
      </w:r>
      <w:r w:rsidRPr="009D7F3A">
        <w:rPr>
          <w:sz w:val="16"/>
        </w:rPr>
        <w:t xml:space="preserve">95 </w:t>
      </w:r>
      <w:r w:rsidRPr="009D7F3A">
        <w:rPr>
          <w:rStyle w:val="StyleUnderline"/>
        </w:rPr>
        <w:t xml:space="preserve">As </w:t>
      </w:r>
      <w:r w:rsidRPr="00865CB5">
        <w:rPr>
          <w:rStyle w:val="StyleUnderline"/>
          <w:highlight w:val="green"/>
        </w:rPr>
        <w:t>labor has become increasingly automated</w:t>
      </w:r>
      <w:r w:rsidRPr="009D7F3A">
        <w:rPr>
          <w:rStyle w:val="StyleUnderline"/>
        </w:rPr>
        <w:t xml:space="preserve"> through technological advancements, income generated from labor whether manual, managerial, or mental labor has become</w:t>
      </w:r>
      <w:r w:rsidRPr="009D7F3A">
        <w:rPr>
          <w:sz w:val="16"/>
        </w:rPr>
        <w:t xml:space="preserve"> a </w:t>
      </w:r>
      <w:r w:rsidRPr="009D7F3A">
        <w:rPr>
          <w:rStyle w:val="StyleUnderline"/>
        </w:rPr>
        <w:t>less promising</w:t>
      </w:r>
      <w:r w:rsidRPr="009D7F3A">
        <w:rPr>
          <w:sz w:val="16"/>
        </w:rPr>
        <w:t xml:space="preserve"> pathway for wealth generation.96 Moreover, aside from the global inflation produced by supply chain interruptions during the COVID-19 pandemic, </w:t>
      </w:r>
      <w:r w:rsidRPr="009D7F3A">
        <w:rPr>
          <w:rStyle w:val="StyleUnderline"/>
        </w:rPr>
        <w:t>real wages for most U.S. workers today have the same purchasing power they had in the 1970s.</w:t>
      </w:r>
      <w:r w:rsidRPr="009D7F3A">
        <w:rPr>
          <w:sz w:val="16"/>
        </w:rPr>
        <w:t xml:space="preserve">97 </w:t>
      </w:r>
      <w:r w:rsidRPr="009D7F3A">
        <w:rPr>
          <w:rStyle w:val="StyleUnderline"/>
        </w:rPr>
        <w:t>Most wage gains have gone to the highest earners in the workforce, rising 15.7% for workers in the top tenth percentile since 2000.</w:t>
      </w:r>
      <w:r w:rsidRPr="009D7F3A">
        <w:rPr>
          <w:sz w:val="16"/>
        </w:rPr>
        <w:t xml:space="preserve">98 As a result, some </w:t>
      </w:r>
      <w:r w:rsidRPr="00865CB5">
        <w:rPr>
          <w:rStyle w:val="Emphasis"/>
          <w:highlight w:val="green"/>
        </w:rPr>
        <w:t>workers have endured workplace indignities as a matter of sheer survival</w:t>
      </w:r>
      <w:r w:rsidRPr="009D7F3A">
        <w:rPr>
          <w:rStyle w:val="StyleUnderline"/>
        </w:rPr>
        <w:t xml:space="preserve">, such as the </w:t>
      </w:r>
      <w:r w:rsidRPr="00865CB5">
        <w:rPr>
          <w:rStyle w:val="StyleUnderline"/>
          <w:highlight w:val="green"/>
        </w:rPr>
        <w:t>Amazon</w:t>
      </w:r>
      <w:r w:rsidRPr="009D7F3A">
        <w:rPr>
          <w:rStyle w:val="StyleUnderline"/>
        </w:rPr>
        <w:t xml:space="preserve"> package </w:t>
      </w:r>
      <w:r w:rsidRPr="00865CB5">
        <w:rPr>
          <w:rStyle w:val="StyleUnderline"/>
          <w:highlight w:val="green"/>
        </w:rPr>
        <w:t xml:space="preserve">deliverers </w:t>
      </w:r>
      <w:r w:rsidRPr="00230FFA">
        <w:rPr>
          <w:rStyle w:val="StyleUnderline"/>
        </w:rPr>
        <w:t xml:space="preserve">who </w:t>
      </w:r>
      <w:r w:rsidRPr="00865CB5">
        <w:rPr>
          <w:rStyle w:val="Emphasis"/>
          <w:highlight w:val="green"/>
        </w:rPr>
        <w:t>urinated and defecated</w:t>
      </w:r>
      <w:r w:rsidRPr="00865CB5">
        <w:rPr>
          <w:rStyle w:val="StyleUnderline"/>
          <w:highlight w:val="green"/>
        </w:rPr>
        <w:t xml:space="preserve"> in company trucks</w:t>
      </w:r>
      <w:r w:rsidRPr="009D7F3A">
        <w:rPr>
          <w:rStyle w:val="StyleUnderline"/>
        </w:rPr>
        <w:t xml:space="preserve"> to meet quotas during the COVID-19 pandemic.</w:t>
      </w:r>
      <w:r w:rsidRPr="009D7F3A">
        <w:rPr>
          <w:sz w:val="16"/>
        </w:rPr>
        <w:t>99</w:t>
      </w:r>
    </w:p>
    <w:p w14:paraId="7E3CD2FF" w14:textId="77777777" w:rsidR="00AE7C43" w:rsidRPr="009D7F3A" w:rsidRDefault="00AE7C43" w:rsidP="00AE7C43">
      <w:pPr>
        <w:rPr>
          <w:sz w:val="16"/>
        </w:rPr>
      </w:pPr>
      <w:r w:rsidRPr="009D7F3A">
        <w:rPr>
          <w:rStyle w:val="StyleUnderline"/>
        </w:rPr>
        <w:t xml:space="preserve">This sense of </w:t>
      </w:r>
      <w:r w:rsidRPr="00230FFA">
        <w:rPr>
          <w:rStyle w:val="StyleUnderline"/>
        </w:rPr>
        <w:t xml:space="preserve">unfreedom in the </w:t>
      </w:r>
      <w:proofErr w:type="gramStart"/>
      <w:r w:rsidRPr="00230FFA">
        <w:rPr>
          <w:rStyle w:val="StyleUnderline"/>
        </w:rPr>
        <w:t>workplace</w:t>
      </w:r>
      <w:proofErr w:type="gramEnd"/>
      <w:r w:rsidRPr="00230FFA">
        <w:rPr>
          <w:rStyle w:val="StyleUnderline"/>
        </w:rPr>
        <w:t xml:space="preserve"> the act of working under coercion</w:t>
      </w:r>
      <w:r w:rsidRPr="00230FFA">
        <w:rPr>
          <w:sz w:val="16"/>
        </w:rPr>
        <w:t>100</w:t>
      </w:r>
      <w:r w:rsidRPr="009D7F3A">
        <w:rPr>
          <w:sz w:val="16"/>
        </w:rPr>
        <w:t xml:space="preserve"> </w:t>
      </w:r>
      <w:r w:rsidRPr="00230FFA">
        <w:rPr>
          <w:rStyle w:val="StyleUnderline"/>
        </w:rPr>
        <w:t>contradicts</w:t>
      </w:r>
      <w:r w:rsidRPr="009D7F3A">
        <w:rPr>
          <w:rStyle w:val="StyleUnderline"/>
        </w:rPr>
        <w:t xml:space="preserve"> the fundamental tenets of liberal democracy. An individual worker, as a sovereign entity, cannot alienate their agency. They can only delegate their decision-making authority to an agent while remaining liable as a principal.</w:t>
      </w:r>
      <w:r w:rsidRPr="009D7F3A">
        <w:rPr>
          <w:sz w:val="16"/>
        </w:rPr>
        <w:t xml:space="preserve">101 Therefore, </w:t>
      </w:r>
      <w:r w:rsidRPr="00AA55A5">
        <w:rPr>
          <w:rStyle w:val="StyleUnderline"/>
        </w:rPr>
        <w:t>any workplace role that denies workers their</w:t>
      </w:r>
      <w:r w:rsidRPr="00AA55A5">
        <w:rPr>
          <w:sz w:val="16"/>
        </w:rPr>
        <w:t xml:space="preserve"> </w:t>
      </w:r>
      <w:r w:rsidRPr="00230FFA">
        <w:rPr>
          <w:sz w:val="16"/>
        </w:rPr>
        <w:t xml:space="preserve">[*1507] </w:t>
      </w:r>
      <w:r w:rsidRPr="00230FFA">
        <w:rPr>
          <w:rStyle w:val="StyleUnderline"/>
        </w:rPr>
        <w:t xml:space="preserve">decision-making </w:t>
      </w:r>
      <w:r w:rsidRPr="00AA55A5">
        <w:rPr>
          <w:rStyle w:val="StyleUnderline"/>
        </w:rPr>
        <w:t>authority as individual principals should be deemed illegitimate</w:t>
      </w:r>
      <w:r w:rsidRPr="00230FFA">
        <w:rPr>
          <w:sz w:val="16"/>
        </w:rPr>
        <w:t xml:space="preserve"> under classical liberal theory.102 Legitimate political and economic institutions coordinate</w:t>
      </w:r>
      <w:r w:rsidRPr="009D7F3A">
        <w:rPr>
          <w:sz w:val="16"/>
        </w:rPr>
        <w:t xml:space="preserve"> human behavior by consent, not coercion. Yet, </w:t>
      </w:r>
      <w:r w:rsidRPr="009D7F3A">
        <w:rPr>
          <w:rStyle w:val="StyleUnderline"/>
        </w:rPr>
        <w:t xml:space="preserve">throughout U.S. history, </w:t>
      </w:r>
      <w:r w:rsidRPr="00865CB5">
        <w:rPr>
          <w:rStyle w:val="StyleUnderline"/>
          <w:highlight w:val="green"/>
        </w:rPr>
        <w:t>workers have been granted limited bargaining power and decision-making authority</w:t>
      </w:r>
      <w:r w:rsidRPr="009D7F3A">
        <w:rPr>
          <w:rStyle w:val="StyleUnderline"/>
        </w:rPr>
        <w:t xml:space="preserve"> in the workplace.</w:t>
      </w:r>
      <w:r w:rsidRPr="009D7F3A">
        <w:rPr>
          <w:sz w:val="16"/>
        </w:rPr>
        <w:t xml:space="preserve"> Furthermore, </w:t>
      </w:r>
      <w:r w:rsidRPr="009D7F3A">
        <w:rPr>
          <w:rStyle w:val="StyleUnderline"/>
        </w:rPr>
        <w:t>unionization and collective bargaining have routinely fallen short as expressions of collective consent and cooperative engagement in workplace governance.</w:t>
      </w:r>
      <w:r w:rsidRPr="009D7F3A">
        <w:rPr>
          <w:sz w:val="16"/>
        </w:rPr>
        <w:t xml:space="preserve">103 </w:t>
      </w:r>
      <w:r w:rsidRPr="009D7F3A">
        <w:rPr>
          <w:rStyle w:val="StyleUnderline"/>
        </w:rPr>
        <w:t>Even unionized workers continue to experience many of the same indignities, dangers, and meager wages as their nonunionized counterparts</w:t>
      </w:r>
      <w:r w:rsidRPr="009D7F3A">
        <w:rPr>
          <w:sz w:val="16"/>
        </w:rPr>
        <w:t>.104</w:t>
      </w:r>
    </w:p>
    <w:p w14:paraId="7E778C13" w14:textId="77777777" w:rsidR="00AE7C43" w:rsidRPr="00230FFA" w:rsidRDefault="00AE7C43" w:rsidP="00AE7C43">
      <w:pPr>
        <w:rPr>
          <w:sz w:val="16"/>
        </w:rPr>
      </w:pPr>
      <w:r w:rsidRPr="00230FFA">
        <w:rPr>
          <w:sz w:val="16"/>
        </w:rPr>
        <w:t>C. AFROFUTURISM'S APPEAL TO EGALITARIANISM</w:t>
      </w:r>
    </w:p>
    <w:p w14:paraId="4B45B674" w14:textId="77777777" w:rsidR="00AE7C43" w:rsidRPr="00230FFA" w:rsidRDefault="00AE7C43" w:rsidP="00AE7C43">
      <w:pPr>
        <w:rPr>
          <w:sz w:val="16"/>
        </w:rPr>
      </w:pPr>
      <w:r w:rsidRPr="00230FFA">
        <w:rPr>
          <w:sz w:val="16"/>
        </w:rPr>
        <w:t xml:space="preserve">While </w:t>
      </w:r>
      <w:r w:rsidRPr="00AA55A5">
        <w:rPr>
          <w:rStyle w:val="StyleUnderline"/>
        </w:rPr>
        <w:t>Afrofuturism</w:t>
      </w:r>
      <w:r w:rsidRPr="00AA55A5">
        <w:rPr>
          <w:sz w:val="16"/>
        </w:rPr>
        <w:t xml:space="preserve"> is centrally concerned with the future, it also </w:t>
      </w:r>
      <w:r w:rsidRPr="00AA55A5">
        <w:rPr>
          <w:rStyle w:val="StyleUnderline"/>
        </w:rPr>
        <w:t>contemplates the evolution of history, much like the Marxist critique of political economy. Afrofut</w:t>
      </w:r>
      <w:r w:rsidRPr="009D7F3A">
        <w:rPr>
          <w:rStyle w:val="StyleUnderline"/>
        </w:rPr>
        <w:t xml:space="preserve">urism's historical analysis reveals how minoritized racial and ethnic groups have long been subjected to workplace indignities that predetermine Black futures. </w:t>
      </w:r>
      <w:r w:rsidRPr="00865CB5">
        <w:rPr>
          <w:rStyle w:val="StyleUnderline"/>
          <w:highlight w:val="green"/>
        </w:rPr>
        <w:t xml:space="preserve">The Afrofuturist critique urges us to consider how </w:t>
      </w:r>
      <w:r w:rsidRPr="00865CB5">
        <w:rPr>
          <w:rStyle w:val="Emphasis"/>
          <w:highlight w:val="green"/>
        </w:rPr>
        <w:t>dismantling identity-based hierarchies</w:t>
      </w:r>
      <w:r w:rsidRPr="009D7F3A">
        <w:rPr>
          <w:rStyle w:val="StyleUnderline"/>
        </w:rPr>
        <w:t xml:space="preserve"> in the workplace can </w:t>
      </w:r>
      <w:r w:rsidRPr="00865CB5">
        <w:rPr>
          <w:rStyle w:val="Emphasis"/>
          <w:highlight w:val="green"/>
        </w:rPr>
        <w:t>minimize</w:t>
      </w:r>
      <w:r w:rsidRPr="00865CB5">
        <w:rPr>
          <w:rStyle w:val="StyleUnderline"/>
          <w:highlight w:val="green"/>
        </w:rPr>
        <w:t xml:space="preserve"> social, </w:t>
      </w:r>
      <w:r w:rsidRPr="00AA55A5">
        <w:rPr>
          <w:rStyle w:val="StyleUnderline"/>
        </w:rPr>
        <w:t xml:space="preserve">economic, </w:t>
      </w:r>
      <w:r w:rsidRPr="00865CB5">
        <w:rPr>
          <w:rStyle w:val="StyleUnderline"/>
          <w:highlight w:val="green"/>
        </w:rPr>
        <w:t xml:space="preserve">and ecological </w:t>
      </w:r>
      <w:r w:rsidRPr="00865CB5">
        <w:rPr>
          <w:rStyle w:val="Emphasis"/>
          <w:highlight w:val="green"/>
        </w:rPr>
        <w:t>harms in the future.</w:t>
      </w:r>
    </w:p>
    <w:p w14:paraId="4C755C3A" w14:textId="77777777" w:rsidR="00AE7C43" w:rsidRPr="00230FFA" w:rsidRDefault="00AE7C43" w:rsidP="00AE7C43">
      <w:pPr>
        <w:rPr>
          <w:sz w:val="16"/>
        </w:rPr>
      </w:pPr>
      <w:r w:rsidRPr="00230FFA">
        <w:rPr>
          <w:sz w:val="16"/>
        </w:rPr>
        <w:t xml:space="preserve">From the dawn of the colonial era, </w:t>
      </w:r>
      <w:r w:rsidRPr="00865CB5">
        <w:rPr>
          <w:rStyle w:val="StyleUnderline"/>
          <w:highlight w:val="green"/>
        </w:rPr>
        <w:t>Black laborers in the United States</w:t>
      </w:r>
      <w:r w:rsidRPr="009D7F3A">
        <w:rPr>
          <w:rStyle w:val="StyleUnderline"/>
        </w:rPr>
        <w:t xml:space="preserve"> have persistently </w:t>
      </w:r>
      <w:r w:rsidRPr="00865CB5">
        <w:rPr>
          <w:rStyle w:val="StyleUnderline"/>
          <w:highlight w:val="green"/>
        </w:rPr>
        <w:t>fought for dignity in the workplace, exemplified by</w:t>
      </w:r>
      <w:r w:rsidRPr="009D7F3A">
        <w:rPr>
          <w:rStyle w:val="StyleUnderline"/>
        </w:rPr>
        <w:t xml:space="preserve"> the continuous </w:t>
      </w:r>
      <w:r w:rsidRPr="00865CB5">
        <w:rPr>
          <w:rStyle w:val="StyleUnderline"/>
          <w:highlight w:val="green"/>
        </w:rPr>
        <w:t>slave revolts leading up to the Civil War.</w:t>
      </w:r>
      <w:r w:rsidRPr="00230FFA">
        <w:rPr>
          <w:sz w:val="16"/>
        </w:rPr>
        <w:t xml:space="preserve"> At the turn of the twentieth century, </w:t>
      </w:r>
      <w:r w:rsidRPr="009D7F3A">
        <w:rPr>
          <w:rStyle w:val="StyleUnderline"/>
        </w:rPr>
        <w:t>even as millions of Black Americans fled poverty and racial terrorism in the South for economic opportunities in Northern cities like Philadelphia, Detroit, and New York, they continued to experience racial discrimination.</w:t>
      </w:r>
      <w:r w:rsidRPr="00230FFA">
        <w:rPr>
          <w:sz w:val="16"/>
        </w:rPr>
        <w:t xml:space="preserve">105 </w:t>
      </w:r>
      <w:r w:rsidRPr="00865CB5">
        <w:rPr>
          <w:rStyle w:val="Emphasis"/>
          <w:highlight w:val="green"/>
        </w:rPr>
        <w:t>Labor organizing became a vital tool</w:t>
      </w:r>
      <w:r w:rsidRPr="00865CB5">
        <w:rPr>
          <w:rStyle w:val="StyleUnderline"/>
          <w:highlight w:val="green"/>
        </w:rPr>
        <w:t xml:space="preserve"> for disempowered workers</w:t>
      </w:r>
      <w:r w:rsidRPr="009D7F3A">
        <w:rPr>
          <w:rStyle w:val="StyleUnderline"/>
        </w:rPr>
        <w:t xml:space="preserve"> to voice dissent, </w:t>
      </w:r>
      <w:r w:rsidRPr="00865CB5">
        <w:rPr>
          <w:rStyle w:val="Emphasis"/>
          <w:highlight w:val="green"/>
        </w:rPr>
        <w:t>epitomized by the labor strike</w:t>
      </w:r>
      <w:r w:rsidRPr="009D7F3A">
        <w:rPr>
          <w:rStyle w:val="StyleUnderline"/>
        </w:rPr>
        <w:t xml:space="preserve"> coordinated </w:t>
      </w:r>
      <w:r w:rsidRPr="00865CB5">
        <w:rPr>
          <w:rStyle w:val="StyleUnderline"/>
          <w:highlight w:val="green"/>
        </w:rPr>
        <w:t>by</w:t>
      </w:r>
      <w:r w:rsidRPr="009D7F3A">
        <w:rPr>
          <w:rStyle w:val="StyleUnderline"/>
        </w:rPr>
        <w:t xml:space="preserve"> African-American </w:t>
      </w:r>
      <w:r w:rsidRPr="00865CB5">
        <w:rPr>
          <w:rStyle w:val="Emphasis"/>
          <w:highlight w:val="green"/>
        </w:rPr>
        <w:t>washerwomen in</w:t>
      </w:r>
      <w:r w:rsidRPr="009D7F3A">
        <w:rPr>
          <w:rStyle w:val="StyleUnderline"/>
        </w:rPr>
        <w:t xml:space="preserve"> 1881 in </w:t>
      </w:r>
      <w:r w:rsidRPr="00865CB5">
        <w:rPr>
          <w:rStyle w:val="Emphasis"/>
          <w:highlight w:val="green"/>
        </w:rPr>
        <w:t>Atlanta</w:t>
      </w:r>
      <w:r w:rsidRPr="009D7F3A">
        <w:rPr>
          <w:rStyle w:val="StyleUnderline"/>
        </w:rPr>
        <w:t>, Georgia, advocating for better pay and respect on the job.</w:t>
      </w:r>
      <w:r w:rsidRPr="00230FFA">
        <w:rPr>
          <w:sz w:val="16"/>
        </w:rPr>
        <w:t xml:space="preserve">106 To be sure, low-income White workers and other racial and ethnic groups also [*1508] suffered. </w:t>
      </w:r>
      <w:r w:rsidRPr="009D7F3A">
        <w:rPr>
          <w:rStyle w:val="StyleUnderline"/>
        </w:rPr>
        <w:t>The Industrial Workers of the World (IWW), established in 1905, quickly grew into one of the most diverse and radical unions in the country, providing a platform for marginalized Black workers and White immigrants alike to protest unjust labor practices.</w:t>
      </w:r>
      <w:r w:rsidRPr="00230FFA">
        <w:rPr>
          <w:sz w:val="16"/>
        </w:rPr>
        <w:t>107</w:t>
      </w:r>
    </w:p>
    <w:p w14:paraId="4D5FFFFA" w14:textId="77777777" w:rsidR="00AE7C43" w:rsidRPr="00230FFA" w:rsidRDefault="00AE7C43" w:rsidP="00AE7C43">
      <w:pPr>
        <w:rPr>
          <w:sz w:val="16"/>
        </w:rPr>
      </w:pPr>
      <w:r w:rsidRPr="009D7F3A">
        <w:rPr>
          <w:rStyle w:val="StyleUnderline"/>
        </w:rPr>
        <w:t xml:space="preserve">Under the leadership of socialists like Eugene Debs, Mary Harris "Mother" Jones, "Big Bill" Haywood, and Lucy Parsons, </w:t>
      </w:r>
      <w:r w:rsidRPr="00865CB5">
        <w:rPr>
          <w:rStyle w:val="StyleUnderline"/>
          <w:highlight w:val="green"/>
        </w:rPr>
        <w:t>the IWW organized its members</w:t>
      </w:r>
      <w:r w:rsidRPr="009D7F3A">
        <w:rPr>
          <w:rStyle w:val="StyleUnderline"/>
        </w:rPr>
        <w:t xml:space="preserve"> affectionately called Wobblies to stage strikes calling for improvements in workplace conditions, with the long-term goal of workers taking possession of the means of production and abolishing the wage system.</w:t>
      </w:r>
      <w:r w:rsidRPr="00230FFA">
        <w:rPr>
          <w:sz w:val="16"/>
        </w:rPr>
        <w:t xml:space="preserve">108 In 1913, </w:t>
      </w:r>
      <w:r w:rsidRPr="009D7F3A">
        <w:rPr>
          <w:rStyle w:val="StyleUnderline"/>
        </w:rPr>
        <w:t xml:space="preserve">the IWW </w:t>
      </w:r>
      <w:r w:rsidRPr="00865CB5">
        <w:rPr>
          <w:rStyle w:val="StyleUnderline"/>
          <w:highlight w:val="green"/>
        </w:rPr>
        <w:t>helped coordinate a two-week strike of thousands of dockworkers</w:t>
      </w:r>
      <w:r w:rsidRPr="009D7F3A">
        <w:rPr>
          <w:rStyle w:val="StyleUnderline"/>
        </w:rPr>
        <w:t xml:space="preserve"> and other workers in Philadelphia to advocate for a local union and higher wages.</w:t>
      </w:r>
      <w:r w:rsidRPr="00230FFA">
        <w:rPr>
          <w:sz w:val="16"/>
        </w:rPr>
        <w:t xml:space="preserve">109 </w:t>
      </w:r>
      <w:r w:rsidRPr="009D7F3A">
        <w:rPr>
          <w:rStyle w:val="StyleUnderline"/>
        </w:rPr>
        <w:t xml:space="preserve">This </w:t>
      </w:r>
      <w:r w:rsidRPr="00865CB5">
        <w:rPr>
          <w:rStyle w:val="StyleUnderline"/>
          <w:highlight w:val="green"/>
        </w:rPr>
        <w:t xml:space="preserve">display of </w:t>
      </w:r>
      <w:r w:rsidRPr="00865CB5">
        <w:rPr>
          <w:rStyle w:val="Emphasis"/>
          <w:highlight w:val="green"/>
        </w:rPr>
        <w:t>interracial solidarity</w:t>
      </w:r>
      <w:r w:rsidRPr="009D7F3A">
        <w:rPr>
          <w:rStyle w:val="StyleUnderline"/>
        </w:rPr>
        <w:t xml:space="preserve"> demonstrated the intersectionality of economic and racial justice.</w:t>
      </w:r>
      <w:r w:rsidRPr="00230FFA">
        <w:rPr>
          <w:sz w:val="16"/>
        </w:rPr>
        <w:t xml:space="preserve"> Unfortunately, the IWW's protest of World War I, critiques of capitalism, and association with the Communist Party led to the arrest of many Wobblies under claims of espionage and sedition.110 </w:t>
      </w:r>
      <w:proofErr w:type="gramStart"/>
      <w:r w:rsidRPr="00230FFA">
        <w:rPr>
          <w:sz w:val="16"/>
        </w:rPr>
        <w:t>These arrests</w:t>
      </w:r>
      <w:proofErr w:type="gramEnd"/>
      <w:r w:rsidRPr="00230FFA">
        <w:rPr>
          <w:sz w:val="16"/>
        </w:rPr>
        <w:t xml:space="preserve"> weakened the power and influence of unions more broadly.111</w:t>
      </w:r>
    </w:p>
    <w:p w14:paraId="76EBEAAA" w14:textId="77777777" w:rsidR="00AE7C43" w:rsidRPr="00230FFA" w:rsidRDefault="00AE7C43" w:rsidP="00AE7C43">
      <w:pPr>
        <w:rPr>
          <w:sz w:val="16"/>
        </w:rPr>
      </w:pPr>
      <w:r w:rsidRPr="009D7F3A">
        <w:rPr>
          <w:rStyle w:val="StyleUnderline"/>
        </w:rPr>
        <w:t xml:space="preserve">Even as </w:t>
      </w:r>
      <w:r w:rsidRPr="00865CB5">
        <w:rPr>
          <w:rStyle w:val="StyleUnderline"/>
          <w:highlight w:val="green"/>
        </w:rPr>
        <w:t>union organizing</w:t>
      </w:r>
      <w:r w:rsidRPr="009D7F3A">
        <w:rPr>
          <w:rStyle w:val="StyleUnderline"/>
        </w:rPr>
        <w:t xml:space="preserve"> waned leading up to the civil rights movement, it </w:t>
      </w:r>
      <w:r w:rsidRPr="00865CB5">
        <w:rPr>
          <w:rStyle w:val="StyleUnderline"/>
          <w:highlight w:val="green"/>
        </w:rPr>
        <w:t xml:space="preserve">remained an important tool for marginalized workers to fight for workplace </w:t>
      </w:r>
      <w:proofErr w:type="gramStart"/>
      <w:r w:rsidRPr="00865CB5">
        <w:rPr>
          <w:rStyle w:val="StyleUnderline"/>
          <w:highlight w:val="green"/>
        </w:rPr>
        <w:t>freedoms</w:t>
      </w:r>
      <w:proofErr w:type="gramEnd"/>
      <w:r w:rsidRPr="009D7F3A">
        <w:rPr>
          <w:rStyle w:val="StyleUnderline"/>
        </w:rPr>
        <w:t xml:space="preserve">. Civil rights activists like Martin Luther King, Jr., Ella Baker, Fred Hampton, and Angela Davis helped to build </w:t>
      </w:r>
      <w:r w:rsidRPr="009D7F3A">
        <w:rPr>
          <w:rStyle w:val="Emphasis"/>
        </w:rPr>
        <w:t>grassroots labor movements</w:t>
      </w:r>
      <w:r w:rsidRPr="009D7F3A">
        <w:rPr>
          <w:rStyle w:val="StyleUnderline"/>
        </w:rPr>
        <w:t>, echoing the activism of earlier union organizing efforts.</w:t>
      </w:r>
      <w:r w:rsidRPr="00230FFA">
        <w:rPr>
          <w:sz w:val="16"/>
        </w:rPr>
        <w:t xml:space="preserve">112 As King declared, "[T]he coalition that can have the greatest impact in the struggle for human dignity here in America is that of the Negro and the forces of labor, because their fortunes are so closely intertwined."113 </w:t>
      </w:r>
      <w:r w:rsidRPr="009D7F3A">
        <w:rPr>
          <w:rStyle w:val="StyleUnderline"/>
        </w:rPr>
        <w:t>King was assassinated in Memphis, Tennessee, in 1968, while on a trip to support Black sanitation workers protesting their poor working</w:t>
      </w:r>
      <w:r w:rsidRPr="00230FFA">
        <w:rPr>
          <w:sz w:val="16"/>
        </w:rPr>
        <w:t xml:space="preserve"> [*1509] </w:t>
      </w:r>
      <w:r w:rsidRPr="009D7F3A">
        <w:rPr>
          <w:rStyle w:val="StyleUnderline"/>
        </w:rPr>
        <w:t>conditions</w:t>
      </w:r>
      <w:r w:rsidRPr="00230FFA">
        <w:rPr>
          <w:sz w:val="16"/>
        </w:rPr>
        <w:t xml:space="preserve">.114 </w:t>
      </w:r>
      <w:r w:rsidRPr="009D7F3A">
        <w:rPr>
          <w:rStyle w:val="StyleUnderline"/>
        </w:rPr>
        <w:t>The strike was organized in response to the deaths of two Black sanitation workers who were crushed to death in the back of a malfunctioning garbage compactor while sheltering themselves from the rain.</w:t>
      </w:r>
      <w:r w:rsidRPr="00230FFA">
        <w:rPr>
          <w:sz w:val="16"/>
        </w:rPr>
        <w:t>115 The tragic event and its aftermath the family did not receive compensation from the city sparked the Memphis sanitation workers' strike.116</w:t>
      </w:r>
    </w:p>
    <w:p w14:paraId="4F0FFED6" w14:textId="77777777" w:rsidR="00AE7C43" w:rsidRPr="00FC5596" w:rsidRDefault="00AE7C43" w:rsidP="00AE7C43"/>
    <w:p w14:paraId="33B02D50" w14:textId="77777777" w:rsidR="00AE7C43" w:rsidRPr="00DB4B6A" w:rsidRDefault="00AE7C43" w:rsidP="00AE7C43">
      <w:pPr>
        <w:pStyle w:val="ListParagraph"/>
        <w:keepNext/>
        <w:keepLines/>
        <w:numPr>
          <w:ilvl w:val="0"/>
          <w:numId w:val="27"/>
        </w:numPr>
        <w:spacing w:before="40" w:after="0"/>
        <w:outlineLvl w:val="3"/>
        <w:rPr>
          <w:rFonts w:eastAsiaTheme="majorEastAsia" w:cstheme="majorBidi"/>
          <w:b/>
          <w:iCs/>
          <w:sz w:val="26"/>
        </w:rPr>
      </w:pPr>
      <w:r w:rsidRPr="00DB4B6A">
        <w:rPr>
          <w:rFonts w:eastAsiaTheme="majorEastAsia" w:cstheme="majorBidi"/>
          <w:b/>
          <w:iCs/>
          <w:sz w:val="26"/>
        </w:rPr>
        <w:t xml:space="preserve">Total rejection of counter-hegemony, specifically in the context of labor, is an exercise in policing and liberal counterinsurgency. </w:t>
      </w:r>
    </w:p>
    <w:p w14:paraId="08C71A2D" w14:textId="77777777" w:rsidR="00AE7C43" w:rsidRPr="003F73E4" w:rsidRDefault="00AE7C43" w:rsidP="00AE7C43">
      <w:r w:rsidRPr="003F73E4">
        <w:rPr>
          <w:rStyle w:val="Style13ptBold"/>
        </w:rPr>
        <w:t>Rodríguez and Sirvent 23</w:t>
      </w:r>
      <w:r w:rsidRPr="003F73E4">
        <w:t xml:space="preserve"> – Dylan Rodríguez is a teacher, scholar, organizer and collaborator who has maintained a day job as a Professor at the University of California-Riverside since 2001. He is a faculty member in the recently created Department of Black Study as well as the Department of Media and Cultural Studies; Roberto Sirvent is editor of the Black Agenda Report Book Forum, [“Cops, Colleges, and Counterinsurgency: An Interview with Dylan Rodríguez”, Black Agenda Report, 9/13/2023, https://www.blackagendareport.com/cops-colleges-and-counterinsurgency-interview-dylan-rodriguez]</w:t>
      </w:r>
      <w:r>
        <w:t xml:space="preserve"> Texas FL</w:t>
      </w:r>
    </w:p>
    <w:p w14:paraId="5943E818" w14:textId="77777777" w:rsidR="00AE7C43" w:rsidRPr="003F73E4" w:rsidRDefault="00AE7C43" w:rsidP="00AE7C43">
      <w:pPr>
        <w:rPr>
          <w:sz w:val="16"/>
        </w:rPr>
      </w:pPr>
      <w:r w:rsidRPr="003F73E4">
        <w:rPr>
          <w:sz w:val="16"/>
        </w:rPr>
        <w:t xml:space="preserve">These </w:t>
      </w:r>
      <w:r w:rsidRPr="00865CB5">
        <w:rPr>
          <w:b/>
          <w:iCs/>
          <w:highlight w:val="green"/>
          <w:u w:val="single"/>
          <w:bdr w:val="single" w:sz="8" w:space="0" w:color="auto"/>
        </w:rPr>
        <w:t>communities-in-the-making are everywhere</w:t>
      </w:r>
      <w:r w:rsidRPr="003F73E4">
        <w:rPr>
          <w:b/>
          <w:u w:val="single"/>
        </w:rPr>
        <w:t>:</w:t>
      </w:r>
      <w:r w:rsidRPr="003F73E4">
        <w:rPr>
          <w:sz w:val="16"/>
        </w:rPr>
        <w:t xml:space="preserve"> </w:t>
      </w:r>
      <w:r w:rsidRPr="003F73E4">
        <w:rPr>
          <w:b/>
          <w:u w:val="single"/>
        </w:rPr>
        <w:t>in the U.S. context</w:t>
      </w:r>
      <w:r w:rsidRPr="003F73E4">
        <w:rPr>
          <w:sz w:val="16"/>
        </w:rPr>
        <w:t xml:space="preserve"> alone</w:t>
      </w:r>
      <w:r w:rsidRPr="003F73E4">
        <w:rPr>
          <w:b/>
          <w:u w:val="single"/>
        </w:rPr>
        <w:t xml:space="preserve">, </w:t>
      </w:r>
      <w:r w:rsidRPr="00865CB5">
        <w:rPr>
          <w:b/>
          <w:highlight w:val="green"/>
          <w:u w:val="single"/>
        </w:rPr>
        <w:t>there are variously scaled movements to confront</w:t>
      </w:r>
      <w:r w:rsidRPr="003F73E4">
        <w:rPr>
          <w:b/>
          <w:u w:val="single"/>
        </w:rPr>
        <w:t xml:space="preserve"> and abolish antiblack and colonial </w:t>
      </w:r>
      <w:r w:rsidRPr="00865CB5">
        <w:rPr>
          <w:b/>
          <w:highlight w:val="green"/>
          <w:u w:val="single"/>
        </w:rPr>
        <w:t>state power</w:t>
      </w:r>
      <w:r w:rsidRPr="003F73E4">
        <w:rPr>
          <w:b/>
          <w:u w:val="single"/>
        </w:rPr>
        <w:t xml:space="preserve">, including sustained struggles for police abolition in Portland, Minneapolis, and Stop Cop City in Atlanta, Indigenous water and land defense at Standing Rock and Mauna Kea, the </w:t>
      </w:r>
      <w:r w:rsidRPr="00865CB5">
        <w:rPr>
          <w:b/>
          <w:highlight w:val="green"/>
          <w:u w:val="single"/>
        </w:rPr>
        <w:t xml:space="preserve">everyday work of organizations like Ujimaa Medics </w:t>
      </w:r>
      <w:r w:rsidRPr="00AB1479">
        <w:rPr>
          <w:b/>
          <w:u w:val="single"/>
        </w:rPr>
        <w:t>and</w:t>
      </w:r>
      <w:r w:rsidRPr="003F73E4">
        <w:rPr>
          <w:b/>
          <w:u w:val="single"/>
        </w:rPr>
        <w:t xml:space="preserve"> Dissenters , </w:t>
      </w:r>
      <w:r w:rsidRPr="00865CB5">
        <w:rPr>
          <w:rStyle w:val="Emphasis"/>
          <w:highlight w:val="green"/>
        </w:rPr>
        <w:t>strikes in U.S. prisons</w:t>
      </w:r>
      <w:r w:rsidRPr="003F73E4">
        <w:rPr>
          <w:b/>
          <w:u w:val="single"/>
        </w:rPr>
        <w:t xml:space="preserve"> and detention sites, </w:t>
      </w:r>
      <w:r w:rsidRPr="00865CB5">
        <w:rPr>
          <w:rStyle w:val="Emphasis"/>
          <w:highlight w:val="green"/>
        </w:rPr>
        <w:t>and militant labor organizing</w:t>
      </w:r>
      <w:r w:rsidRPr="00865CB5">
        <w:rPr>
          <w:b/>
          <w:sz w:val="28"/>
          <w:szCs w:val="28"/>
          <w:highlight w:val="green"/>
          <w:u w:val="single"/>
        </w:rPr>
        <w:t xml:space="preserve"> </w:t>
      </w:r>
      <w:r w:rsidRPr="00865CB5">
        <w:rPr>
          <w:b/>
          <w:highlight w:val="green"/>
          <w:u w:val="single"/>
        </w:rPr>
        <w:t>all over the place</w:t>
      </w:r>
      <w:r w:rsidRPr="003F73E4">
        <w:rPr>
          <w:b/>
          <w:u w:val="single"/>
        </w:rPr>
        <w:t>.</w:t>
      </w:r>
      <w:r w:rsidRPr="003F73E4">
        <w:rPr>
          <w:sz w:val="16"/>
        </w:rPr>
        <w:t xml:space="preserve"> </w:t>
      </w:r>
      <w:r w:rsidRPr="003F73E4">
        <w:rPr>
          <w:b/>
          <w:u w:val="single"/>
        </w:rPr>
        <w:t xml:space="preserve">These examples show how </w:t>
      </w:r>
      <w:r w:rsidRPr="003F73E4">
        <w:rPr>
          <w:b/>
          <w:iCs/>
          <w:u w:val="single"/>
          <w:bdr w:val="single" w:sz="8" w:space="0" w:color="auto"/>
        </w:rPr>
        <w:t xml:space="preserve">the term </w:t>
      </w:r>
      <w:r w:rsidRPr="00865CB5">
        <w:rPr>
          <w:b/>
          <w:iCs/>
          <w:highlight w:val="green"/>
          <w:u w:val="single"/>
          <w:bdr w:val="single" w:sz="8" w:space="0" w:color="auto"/>
        </w:rPr>
        <w:t>“social movement” is</w:t>
      </w:r>
      <w:r w:rsidRPr="003F73E4">
        <w:rPr>
          <w:b/>
          <w:iCs/>
          <w:u w:val="single"/>
          <w:bdr w:val="single" w:sz="8" w:space="0" w:color="auto"/>
        </w:rPr>
        <w:t xml:space="preserve"> sometimes </w:t>
      </w:r>
      <w:r w:rsidRPr="00865CB5">
        <w:rPr>
          <w:b/>
          <w:iCs/>
          <w:highlight w:val="green"/>
          <w:u w:val="single"/>
          <w:bdr w:val="single" w:sz="8" w:space="0" w:color="auto"/>
        </w:rPr>
        <w:t>inadequate</w:t>
      </w:r>
      <w:r w:rsidRPr="003F73E4">
        <w:rPr>
          <w:b/>
          <w:iCs/>
          <w:u w:val="single"/>
          <w:bdr w:val="single" w:sz="8" w:space="0" w:color="auto"/>
        </w:rPr>
        <w:t xml:space="preserve"> or inaccurate </w:t>
      </w:r>
      <w:r w:rsidRPr="00865CB5">
        <w:rPr>
          <w:b/>
          <w:iCs/>
          <w:highlight w:val="green"/>
          <w:u w:val="single"/>
          <w:bdr w:val="single" w:sz="8" w:space="0" w:color="auto"/>
        </w:rPr>
        <w:t>when identifying</w:t>
      </w:r>
      <w:r w:rsidRPr="003F73E4">
        <w:rPr>
          <w:b/>
          <w:iCs/>
          <w:u w:val="single"/>
          <w:bdr w:val="single" w:sz="8" w:space="0" w:color="auto"/>
        </w:rPr>
        <w:t xml:space="preserve"> what people are actually creating through </w:t>
      </w:r>
      <w:r w:rsidRPr="00865CB5">
        <w:rPr>
          <w:b/>
          <w:iCs/>
          <w:highlight w:val="green"/>
          <w:u w:val="single"/>
          <w:bdr w:val="single" w:sz="8" w:space="0" w:color="auto"/>
        </w:rPr>
        <w:t>radical, autonomous, liberationist, and revolutionary forms of community</w:t>
      </w:r>
      <w:r w:rsidRPr="003F73E4">
        <w:rPr>
          <w:sz w:val="16"/>
        </w:rPr>
        <w:t xml:space="preserve">—again, </w:t>
      </w:r>
      <w:r w:rsidRPr="003F73E4">
        <w:rPr>
          <w:b/>
          <w:u w:val="single"/>
        </w:rPr>
        <w:t xml:space="preserve">i’m thinking of </w:t>
      </w:r>
      <w:r w:rsidRPr="003F73E4">
        <w:rPr>
          <w:b/>
          <w:iCs/>
          <w:u w:val="single"/>
          <w:bdr w:val="single" w:sz="8" w:space="0" w:color="auto"/>
        </w:rPr>
        <w:t>“community” as an activity</w:t>
      </w:r>
      <w:r w:rsidRPr="003F73E4">
        <w:rPr>
          <w:b/>
          <w:u w:val="single"/>
        </w:rPr>
        <w:t xml:space="preserve">, </w:t>
      </w:r>
      <w:r w:rsidRPr="003F73E4">
        <w:rPr>
          <w:b/>
          <w:iCs/>
          <w:u w:val="single"/>
          <w:bdr w:val="single" w:sz="8" w:space="0" w:color="auto"/>
        </w:rPr>
        <w:t>not</w:t>
      </w:r>
      <w:r w:rsidRPr="003F73E4">
        <w:rPr>
          <w:b/>
          <w:u w:val="single"/>
        </w:rPr>
        <w:t xml:space="preserve"> a </w:t>
      </w:r>
      <w:r w:rsidRPr="003F73E4">
        <w:rPr>
          <w:b/>
          <w:iCs/>
          <w:u w:val="single"/>
          <w:bdr w:val="single" w:sz="8" w:space="0" w:color="auto"/>
        </w:rPr>
        <w:t>static or predetermined constituency</w:t>
      </w:r>
      <w:r w:rsidRPr="003F73E4">
        <w:rPr>
          <w:b/>
          <w:u w:val="single"/>
        </w:rPr>
        <w:t>.</w:t>
      </w:r>
      <w:r w:rsidRPr="003F73E4">
        <w:rPr>
          <w:sz w:val="16"/>
        </w:rPr>
        <w:t xml:space="preserve"> </w:t>
      </w:r>
      <w:r w:rsidRPr="003F73E4">
        <w:rPr>
          <w:b/>
          <w:u w:val="single"/>
        </w:rPr>
        <w:t>These</w:t>
      </w:r>
      <w:r w:rsidRPr="003F73E4">
        <w:rPr>
          <w:sz w:val="16"/>
        </w:rPr>
        <w:t xml:space="preserve"> community projects—which can also be framed as </w:t>
      </w:r>
      <w:r w:rsidRPr="00865CB5">
        <w:rPr>
          <w:b/>
          <w:highlight w:val="green"/>
          <w:u w:val="single"/>
        </w:rPr>
        <w:t>collective experiments in radical</w:t>
      </w:r>
      <w:r w:rsidRPr="003F73E4">
        <w:rPr>
          <w:b/>
          <w:u w:val="single"/>
        </w:rPr>
        <w:t xml:space="preserve"> and revolutionary </w:t>
      </w:r>
      <w:r w:rsidRPr="00865CB5">
        <w:rPr>
          <w:b/>
          <w:highlight w:val="green"/>
          <w:u w:val="single"/>
        </w:rPr>
        <w:t>power</w:t>
      </w:r>
      <w:r w:rsidRPr="003F73E4">
        <w:rPr>
          <w:b/>
          <w:u w:val="single"/>
        </w:rPr>
        <w:t>, sociality, and insurgent becoming</w:t>
      </w:r>
      <w:r w:rsidRPr="003F73E4">
        <w:rPr>
          <w:sz w:val="16"/>
        </w:rPr>
        <w:t>—</w:t>
      </w:r>
      <w:r w:rsidRPr="003F73E4">
        <w:rPr>
          <w:b/>
          <w:iCs/>
          <w:u w:val="single"/>
          <w:bdr w:val="single" w:sz="8" w:space="0" w:color="auto"/>
        </w:rPr>
        <w:t xml:space="preserve">are likely to </w:t>
      </w:r>
      <w:r w:rsidRPr="00865CB5">
        <w:rPr>
          <w:b/>
          <w:iCs/>
          <w:highlight w:val="green"/>
          <w:u w:val="single"/>
          <w:bdr w:val="single" w:sz="8" w:space="0" w:color="auto"/>
        </w:rPr>
        <w:t>confront overt state repression</w:t>
      </w:r>
      <w:r w:rsidRPr="003F73E4">
        <w:rPr>
          <w:b/>
          <w:iCs/>
          <w:u w:val="single"/>
          <w:bdr w:val="single" w:sz="8" w:space="0" w:color="auto"/>
        </w:rPr>
        <w:t xml:space="preserve"> as well as liberal counterinsurgency</w:t>
      </w:r>
      <w:r w:rsidRPr="003F73E4">
        <w:rPr>
          <w:sz w:val="16"/>
        </w:rPr>
        <w:t xml:space="preserve"> and extra-state opposition from business and corporate interests, conservative religious and cultural groups, and reformist social justice and nonprofit organizations.</w:t>
      </w:r>
    </w:p>
    <w:p w14:paraId="1D2BBFF4" w14:textId="77777777" w:rsidR="00AE7C43" w:rsidRPr="003F73E4" w:rsidRDefault="00AE7C43" w:rsidP="00AE7C43">
      <w:pPr>
        <w:rPr>
          <w:sz w:val="16"/>
        </w:rPr>
      </w:pPr>
      <w:r w:rsidRPr="00865CB5">
        <w:rPr>
          <w:b/>
          <w:iCs/>
          <w:highlight w:val="green"/>
          <w:u w:val="single"/>
          <w:bdr w:val="single" w:sz="8" w:space="0" w:color="auto"/>
        </w:rPr>
        <w:t>Academics</w:t>
      </w:r>
      <w:r w:rsidRPr="003F73E4">
        <w:rPr>
          <w:sz w:val="16"/>
        </w:rPr>
        <w:t xml:space="preserve"> can </w:t>
      </w:r>
      <w:r w:rsidRPr="00865CB5">
        <w:rPr>
          <w:b/>
          <w:highlight w:val="green"/>
          <w:u w:val="single"/>
        </w:rPr>
        <w:t xml:space="preserve">pose </w:t>
      </w:r>
      <w:r w:rsidRPr="00AB1479">
        <w:rPr>
          <w:b/>
          <w:iCs/>
          <w:u w:val="single"/>
          <w:bdr w:val="single" w:sz="8" w:space="0" w:color="auto"/>
        </w:rPr>
        <w:t xml:space="preserve">special </w:t>
      </w:r>
      <w:r w:rsidRPr="00865CB5">
        <w:rPr>
          <w:b/>
          <w:iCs/>
          <w:highlight w:val="green"/>
          <w:u w:val="single"/>
          <w:bdr w:val="single" w:sz="8" w:space="0" w:color="auto"/>
        </w:rPr>
        <w:t>security risks</w:t>
      </w:r>
      <w:r w:rsidRPr="00865CB5">
        <w:rPr>
          <w:b/>
          <w:highlight w:val="green"/>
          <w:u w:val="single"/>
        </w:rPr>
        <w:t xml:space="preserve"> to these projects</w:t>
      </w:r>
      <w:r w:rsidRPr="003F73E4">
        <w:rPr>
          <w:b/>
          <w:u w:val="single"/>
        </w:rPr>
        <w:t>, experiments, and movements.</w:t>
      </w:r>
      <w:r w:rsidRPr="003F73E4">
        <w:rPr>
          <w:sz w:val="16"/>
        </w:rPr>
        <w:t xml:space="preserve"> </w:t>
      </w:r>
      <w:r w:rsidRPr="00865CB5">
        <w:rPr>
          <w:rStyle w:val="StyleUnderline"/>
          <w:highlight w:val="green"/>
        </w:rPr>
        <w:t>They</w:t>
      </w:r>
      <w:r w:rsidRPr="003F73E4">
        <w:rPr>
          <w:rStyle w:val="StyleUnderline"/>
        </w:rPr>
        <w:t xml:space="preserve"> generally </w:t>
      </w:r>
      <w:r w:rsidRPr="00865CB5">
        <w:rPr>
          <w:rStyle w:val="StyleUnderline"/>
          <w:highlight w:val="green"/>
        </w:rPr>
        <w:t>don’t have the</w:t>
      </w:r>
      <w:r w:rsidRPr="003F73E4">
        <w:rPr>
          <w:rStyle w:val="StyleUnderline"/>
        </w:rPr>
        <w:t xml:space="preserve"> training or practical preparation, much less the militancy of </w:t>
      </w:r>
      <w:r w:rsidRPr="00865CB5">
        <w:rPr>
          <w:rStyle w:val="StyleUnderline"/>
          <w:highlight w:val="green"/>
        </w:rPr>
        <w:t xml:space="preserve">commitment to </w:t>
      </w:r>
      <w:proofErr w:type="gramStart"/>
      <w:r w:rsidRPr="00865CB5">
        <w:rPr>
          <w:rStyle w:val="StyleUnderline"/>
          <w:highlight w:val="green"/>
        </w:rPr>
        <w:t>enter</w:t>
      </w:r>
      <w:proofErr w:type="gramEnd"/>
      <w:r w:rsidRPr="00865CB5">
        <w:rPr>
          <w:rStyle w:val="StyleUnderline"/>
          <w:highlight w:val="green"/>
        </w:rPr>
        <w:t xml:space="preserve"> these communities without creating</w:t>
      </w:r>
      <w:r w:rsidRPr="003F73E4">
        <w:rPr>
          <w:rStyle w:val="StyleUnderline"/>
        </w:rPr>
        <w:t xml:space="preserve"> additional </w:t>
      </w:r>
      <w:r w:rsidRPr="00865CB5">
        <w:rPr>
          <w:rStyle w:val="StyleUnderline"/>
          <w:highlight w:val="green"/>
        </w:rPr>
        <w:t>vulnerabilities</w:t>
      </w:r>
      <w:r w:rsidRPr="003F73E4">
        <w:rPr>
          <w:rStyle w:val="StyleUnderline"/>
        </w:rPr>
        <w:t xml:space="preserve"> for other people (and sometimes themselves).</w:t>
      </w:r>
      <w:r w:rsidRPr="003F73E4">
        <w:rPr>
          <w:sz w:val="16"/>
        </w:rPr>
        <w:t xml:space="preserve"> Sometimes </w:t>
      </w:r>
      <w:r w:rsidRPr="003F73E4">
        <w:rPr>
          <w:b/>
          <w:u w:val="single"/>
        </w:rPr>
        <w:t>academics’ sensibilities are deformed by liberalism and pacifism—</w:t>
      </w:r>
      <w:r w:rsidRPr="00AB1479">
        <w:rPr>
          <w:sz w:val="16"/>
          <w:szCs w:val="16"/>
        </w:rPr>
        <w:t>many academics, for example, have a knee-jerk aversion to guns and firearms, which raises concerns about how they might respond to community projects that are prepared to militantly defend against reactionary attack and militarized state repression.</w:t>
      </w:r>
      <w:r w:rsidRPr="00AB1479">
        <w:rPr>
          <w:sz w:val="10"/>
          <w:szCs w:val="16"/>
        </w:rPr>
        <w:t xml:space="preserve"> </w:t>
      </w:r>
      <w:r w:rsidRPr="003F73E4">
        <w:rPr>
          <w:sz w:val="16"/>
        </w:rPr>
        <w:t xml:space="preserve">There is also a long record of </w:t>
      </w:r>
      <w:r w:rsidRPr="003F73E4">
        <w:rPr>
          <w:b/>
          <w:u w:val="single"/>
        </w:rPr>
        <w:t xml:space="preserve">academics exploiting organizations, movements, and communities </w:t>
      </w:r>
      <w:r w:rsidRPr="00865CB5">
        <w:rPr>
          <w:b/>
          <w:iCs/>
          <w:highlight w:val="green"/>
          <w:u w:val="single"/>
          <w:bdr w:val="single" w:sz="8" w:space="0" w:color="auto"/>
        </w:rPr>
        <w:t>by playing the role of curious opportunists</w:t>
      </w:r>
      <w:r w:rsidRPr="003F73E4">
        <w:rPr>
          <w:b/>
          <w:iCs/>
          <w:u w:val="single"/>
          <w:bdr w:val="single" w:sz="8" w:space="0" w:color="auto"/>
        </w:rPr>
        <w:t xml:space="preserve"> who don’t make themselves available to the collective</w:t>
      </w:r>
      <w:r w:rsidRPr="003F73E4">
        <w:rPr>
          <w:b/>
          <w:u w:val="single"/>
        </w:rPr>
        <w:t xml:space="preserve"> in ways that aren’t self-serving.</w:t>
      </w:r>
    </w:p>
    <w:p w14:paraId="326FC850" w14:textId="77777777" w:rsidR="00AE7C43" w:rsidRPr="003F73E4" w:rsidRDefault="00AE7C43" w:rsidP="00AE7C43">
      <w:pPr>
        <w:rPr>
          <w:sz w:val="16"/>
        </w:rPr>
      </w:pPr>
      <w:r w:rsidRPr="003F73E4">
        <w:rPr>
          <w:sz w:val="16"/>
        </w:rPr>
        <w:t xml:space="preserve">These are lessons as much as they are criticisms. I think it’s both possible and necessary for the academic to be sacrificed and figuratively immolated for the sake of enlivening and emboldening the radical scholar or “guerilla intellectual ,” a notion that Kalonji Changa, Joy James, Jared Ball, and others at Black Power Media have thankfully revived in recent times. (I constantly think about the late Dr. James Turner, who sat me down in 1995 and explained the charge of becoming an “intellectual guerilla fighter.”) </w:t>
      </w:r>
    </w:p>
    <w:p w14:paraId="05646248" w14:textId="77777777" w:rsidR="00AE7C43" w:rsidRPr="003F73E4" w:rsidRDefault="00AE7C43" w:rsidP="00AE7C43">
      <w:pPr>
        <w:rPr>
          <w:sz w:val="16"/>
        </w:rPr>
      </w:pPr>
      <w:r w:rsidRPr="003F73E4">
        <w:rPr>
          <w:sz w:val="16"/>
        </w:rPr>
        <w:t xml:space="preserve">I’ve learned from collaborators and fellow scholars, people like Michele Welsing and Yusef Omowale at Southern California Library , that it is necessary for university employed scholars and teachers like me to present </w:t>
      </w:r>
      <w:proofErr w:type="gramStart"/>
      <w:r w:rsidRPr="003F73E4">
        <w:rPr>
          <w:sz w:val="16"/>
        </w:rPr>
        <w:t>ourselves</w:t>
      </w:r>
      <w:proofErr w:type="gramEnd"/>
      <w:r w:rsidRPr="003F73E4">
        <w:rPr>
          <w:sz w:val="16"/>
        </w:rPr>
        <w:t xml:space="preserve"> to committed radical, liberation focused collectives and communities with full transparency. A condition of shared responsibility is the understanding that suspicion of “the academic” is a historically informed, principled political position rather than a petty personal attack; there’s no room for the thin-skinned academic here. It’s not about you.</w:t>
      </w:r>
    </w:p>
    <w:p w14:paraId="771B26FD" w14:textId="77777777" w:rsidR="00AE7C43" w:rsidRPr="003F73E4" w:rsidRDefault="00AE7C43" w:rsidP="00AE7C43">
      <w:pPr>
        <w:rPr>
          <w:sz w:val="16"/>
        </w:rPr>
      </w:pPr>
      <w:r w:rsidRPr="003F73E4">
        <w:rPr>
          <w:sz w:val="16"/>
        </w:rPr>
        <w:t xml:space="preserve">I want to humbly propose that </w:t>
      </w:r>
      <w:r w:rsidRPr="00865CB5">
        <w:rPr>
          <w:b/>
          <w:highlight w:val="green"/>
          <w:u w:val="single"/>
        </w:rPr>
        <w:t>the urgent imperative</w:t>
      </w:r>
      <w:r w:rsidRPr="003F73E4">
        <w:rPr>
          <w:b/>
          <w:u w:val="single"/>
        </w:rPr>
        <w:t xml:space="preserve"> for people in my line of work </w:t>
      </w:r>
      <w:r w:rsidRPr="00865CB5">
        <w:rPr>
          <w:b/>
          <w:highlight w:val="green"/>
          <w:u w:val="single"/>
        </w:rPr>
        <w:t>is</w:t>
      </w:r>
      <w:r w:rsidRPr="003F73E4">
        <w:rPr>
          <w:b/>
          <w:u w:val="single"/>
        </w:rPr>
        <w:t xml:space="preserve"> to learn how not to be an “academic” while doing the vital work of scholarship, teaching, research, and study, ideally in settings of </w:t>
      </w:r>
      <w:r w:rsidRPr="00865CB5">
        <w:rPr>
          <w:b/>
          <w:iCs/>
          <w:highlight w:val="green"/>
          <w:u w:val="single"/>
          <w:bdr w:val="single" w:sz="8" w:space="0" w:color="auto"/>
        </w:rPr>
        <w:t>shared responsibility</w:t>
      </w:r>
      <w:r w:rsidRPr="00865CB5">
        <w:rPr>
          <w:b/>
          <w:highlight w:val="green"/>
          <w:u w:val="single"/>
        </w:rPr>
        <w:t xml:space="preserve"> with people committed to</w:t>
      </w:r>
      <w:r w:rsidRPr="003F73E4">
        <w:rPr>
          <w:b/>
          <w:u w:val="single"/>
        </w:rPr>
        <w:t xml:space="preserve"> imagining, experimenting with, and practicing insurgency, liberation, and </w:t>
      </w:r>
      <w:r w:rsidRPr="00865CB5">
        <w:rPr>
          <w:b/>
          <w:highlight w:val="green"/>
          <w:u w:val="single"/>
        </w:rPr>
        <w:t>radical forms of autonomy</w:t>
      </w:r>
      <w:r w:rsidRPr="003F73E4">
        <w:rPr>
          <w:sz w:val="16"/>
        </w:rPr>
        <w:t>—the kind of collective praxis that accelerates revolutionary and abolitionist possibilities rather than deferring or pacifying them. To be in communities like these usually means that the community will put the “academic” in check while summoning the scholar/teacher/researcher to share their skillset, resources, and expertise for the sake of enriching, emboldening, and mobilizing the collective.</w:t>
      </w:r>
    </w:p>
    <w:p w14:paraId="67B3B902" w14:textId="77777777" w:rsidR="00AE7C43" w:rsidRPr="003F73E4" w:rsidRDefault="00AE7C43" w:rsidP="00AE7C43">
      <w:pPr>
        <w:rPr>
          <w:sz w:val="16"/>
        </w:rPr>
      </w:pPr>
      <w:r w:rsidRPr="003F73E4">
        <w:rPr>
          <w:sz w:val="16"/>
        </w:rPr>
        <w:t xml:space="preserve">A friend of and contributor to the Black Agenda Report, Kalonji Changa, shared a story on Twitter about </w:t>
      </w:r>
      <w:r w:rsidRPr="003F73E4">
        <w:rPr>
          <w:b/>
          <w:u w:val="single"/>
        </w:rPr>
        <w:t>a prestigious academic</w:t>
      </w:r>
      <w:r w:rsidRPr="003F73E4">
        <w:rPr>
          <w:sz w:val="16"/>
        </w:rPr>
        <w:t xml:space="preserve"> who </w:t>
      </w:r>
      <w:r w:rsidRPr="003F73E4">
        <w:rPr>
          <w:b/>
          <w:u w:val="single"/>
        </w:rPr>
        <w:t xml:space="preserve">felt the need to interpret and </w:t>
      </w:r>
      <w:r w:rsidRPr="003F73E4">
        <w:rPr>
          <w:b/>
          <w:iCs/>
          <w:u w:val="single"/>
          <w:bdr w:val="single" w:sz="8" w:space="0" w:color="auto"/>
        </w:rPr>
        <w:t>ventriloquize</w:t>
      </w:r>
      <w:r w:rsidRPr="003F73E4">
        <w:rPr>
          <w:b/>
          <w:u w:val="single"/>
        </w:rPr>
        <w:t xml:space="preserve"> what Kalonji had said on a panel.</w:t>
      </w:r>
      <w:r w:rsidRPr="003F73E4">
        <w:rPr>
          <w:sz w:val="16"/>
        </w:rPr>
        <w:t xml:space="preserve"> The academic began his reply with, “What the </w:t>
      </w:r>
      <w:proofErr w:type="gramStart"/>
      <w:r w:rsidRPr="003F73E4">
        <w:rPr>
          <w:sz w:val="16"/>
        </w:rPr>
        <w:t>Brother</w:t>
      </w:r>
      <w:proofErr w:type="gramEnd"/>
      <w:r w:rsidRPr="003F73E4">
        <w:rPr>
          <w:sz w:val="16"/>
        </w:rPr>
        <w:t xml:space="preserve"> is saying is...,” and Kalonji responded, “that's NOT what I was </w:t>
      </w:r>
      <w:proofErr w:type="gramStart"/>
      <w:r w:rsidRPr="003F73E4">
        <w:rPr>
          <w:sz w:val="16"/>
        </w:rPr>
        <w:t>saying</w:t>
      </w:r>
      <w:proofErr w:type="gramEnd"/>
      <w:r w:rsidRPr="003F73E4">
        <w:rPr>
          <w:sz w:val="16"/>
        </w:rPr>
        <w:t xml:space="preserve"> and I don't need a ventriloquist.” What are some of the violent ways that academics “ventriloquize” revolutionary thinkers and texts? And how is this ventriloquizing a form of counterinsurgency?</w:t>
      </w:r>
    </w:p>
    <w:p w14:paraId="74CD80BA" w14:textId="77777777" w:rsidR="00AE7C43" w:rsidRPr="003F73E4" w:rsidRDefault="00AE7C43" w:rsidP="00AE7C43">
      <w:pPr>
        <w:rPr>
          <w:rStyle w:val="StyleUnderline"/>
        </w:rPr>
      </w:pPr>
      <w:r w:rsidRPr="003F73E4">
        <w:rPr>
          <w:sz w:val="16"/>
        </w:rPr>
        <w:t xml:space="preserve">First, shoutout to Kalonji, who’s one of the most serious and studied </w:t>
      </w:r>
      <w:proofErr w:type="gramStart"/>
      <w:r w:rsidRPr="003F73E4">
        <w:rPr>
          <w:sz w:val="16"/>
        </w:rPr>
        <w:t>revolutionaries i</w:t>
      </w:r>
      <w:proofErr w:type="gramEnd"/>
      <w:r w:rsidRPr="003F73E4">
        <w:rPr>
          <w:sz w:val="16"/>
        </w:rPr>
        <w:t xml:space="preserve"> know. Everyone should check out his work on Black Power Media. I remember when Kalonji posted that tweet. I replied to it. (“I need a name. DM me.”) I think Kalonji was being unintentionally generous when he responded to the unnamed academic that way. It takes a lot of skill, training, artistry, and stage presence to be a good ventriloquist. </w:t>
      </w:r>
      <w:r w:rsidRPr="003F73E4">
        <w:rPr>
          <w:rStyle w:val="StyleUnderline"/>
        </w:rPr>
        <w:t>The truth is, that academic is a cop, and the university is a precinct (many also call it a plantation</w:t>
      </w:r>
      <w:r w:rsidRPr="003F73E4">
        <w:rPr>
          <w:sz w:val="16"/>
        </w:rPr>
        <w:t xml:space="preserve">; having grown up not far from the University of Virginia, that’s always made sense to me). </w:t>
      </w:r>
      <w:r w:rsidRPr="00865CB5">
        <w:rPr>
          <w:rStyle w:val="StyleUnderline"/>
          <w:highlight w:val="green"/>
        </w:rPr>
        <w:t>The academy</w:t>
      </w:r>
      <w:r w:rsidRPr="003F73E4">
        <w:rPr>
          <w:rStyle w:val="StyleUnderline"/>
        </w:rPr>
        <w:t xml:space="preserve"> and the academic are both </w:t>
      </w:r>
      <w:r w:rsidRPr="00865CB5">
        <w:rPr>
          <w:rStyle w:val="StyleUnderline"/>
          <w:highlight w:val="green"/>
        </w:rPr>
        <w:t>constituted by a form of police power</w:t>
      </w:r>
      <w:r w:rsidRPr="003F73E4">
        <w:rPr>
          <w:rStyle w:val="StyleUnderline"/>
        </w:rPr>
        <w:t xml:space="preserve"> that precedes and exceeds the police.</w:t>
      </w:r>
    </w:p>
    <w:p w14:paraId="0AD05B35" w14:textId="77777777" w:rsidR="00AE7C43" w:rsidRPr="003F73E4" w:rsidRDefault="00AE7C43" w:rsidP="00AE7C43"/>
    <w:p w14:paraId="7647A8A3" w14:textId="77777777" w:rsidR="00AE7C43" w:rsidRDefault="00AE7C43" w:rsidP="00AE7C43">
      <w:pPr>
        <w:pStyle w:val="Heading4"/>
        <w:numPr>
          <w:ilvl w:val="0"/>
          <w:numId w:val="27"/>
        </w:numPr>
      </w:pPr>
      <w:proofErr w:type="gramStart"/>
      <w:r>
        <w:t>Debate</w:t>
      </w:r>
      <w:proofErr w:type="gramEnd"/>
      <w:r>
        <w:t xml:space="preserve"> over contingent political gains is good. Monopsonies are systemic abuses of market power that disproportionately harms Black and brown workers---Antitrust enforcement is an effective political solution.  </w:t>
      </w:r>
    </w:p>
    <w:p w14:paraId="361D71BF" w14:textId="77777777" w:rsidR="00AE7C43" w:rsidRDefault="00AE7C43" w:rsidP="00AE7C43">
      <w:r w:rsidRPr="0083381D">
        <w:rPr>
          <w:rStyle w:val="Style13ptBold"/>
        </w:rPr>
        <w:t>Davis et al. 21</w:t>
      </w:r>
      <w:r>
        <w:t xml:space="preserve"> – Joshua Davis; Eric Cramer; Reginald Streater; Mark Suter; [“Antitrust as Antiracism: Antitrust as a Partial Cure for Systemic Racism (and Other Systemic “Isms”)”, </w:t>
      </w:r>
      <w:r>
        <w:rPr>
          <w:i/>
          <w:iCs/>
        </w:rPr>
        <w:t>The Antitrust Bulletin</w:t>
      </w:r>
      <w:r>
        <w:t xml:space="preserve">, 2021, Vol. 66(3) 359-383, </w:t>
      </w:r>
      <w:r w:rsidRPr="0083381D">
        <w:t>https://doi.org/10.1177/0003603X211023620</w:t>
      </w:r>
      <w:r>
        <w:t xml:space="preserve">] </w:t>
      </w:r>
    </w:p>
    <w:p w14:paraId="22A18208" w14:textId="77777777" w:rsidR="00AE7C43" w:rsidRPr="00D66A22" w:rsidRDefault="00AE7C43" w:rsidP="00AE7C43">
      <w:pPr>
        <w:rPr>
          <w:sz w:val="16"/>
        </w:rPr>
      </w:pPr>
      <w:r w:rsidRPr="00865CB5">
        <w:rPr>
          <w:rStyle w:val="StyleUnderline"/>
          <w:highlight w:val="green"/>
        </w:rPr>
        <w:t>Nurses of color</w:t>
      </w:r>
      <w:r w:rsidRPr="00D66A22">
        <w:rPr>
          <w:rStyle w:val="StyleUnderline"/>
        </w:rPr>
        <w:t xml:space="preserve"> still </w:t>
      </w:r>
      <w:r w:rsidRPr="00865CB5">
        <w:rPr>
          <w:rStyle w:val="StyleUnderline"/>
          <w:highlight w:val="green"/>
        </w:rPr>
        <w:t>face</w:t>
      </w:r>
      <w:r w:rsidRPr="00D66A22">
        <w:rPr>
          <w:rStyle w:val="StyleUnderline"/>
        </w:rPr>
        <w:t xml:space="preserve"> various forms of </w:t>
      </w:r>
      <w:r w:rsidRPr="00865CB5">
        <w:rPr>
          <w:rStyle w:val="StyleUnderline"/>
          <w:highlight w:val="green"/>
        </w:rPr>
        <w:t>racism</w:t>
      </w:r>
      <w:r w:rsidRPr="00D66A22">
        <w:rPr>
          <w:sz w:val="16"/>
          <w:szCs w:val="24"/>
        </w:rPr>
        <w:t xml:space="preserve"> </w:t>
      </w:r>
      <w:r w:rsidRPr="00D66A22">
        <w:rPr>
          <w:sz w:val="16"/>
        </w:rPr>
        <w:t xml:space="preserve">within the industry today.129 One article explains, </w:t>
      </w:r>
      <w:r w:rsidRPr="00D66A22">
        <w:rPr>
          <w:rStyle w:val="StyleUnderline"/>
        </w:rPr>
        <w:t xml:space="preserve">“Despite the relentless efforts and progress made over the years, it’s still not uncommon for black nurses to face discrimination </w:t>
      </w:r>
      <w:r w:rsidRPr="00865CB5">
        <w:rPr>
          <w:rStyle w:val="StyleUnderline"/>
          <w:highlight w:val="green"/>
        </w:rPr>
        <w:t>in the workplace</w:t>
      </w:r>
      <w:r w:rsidRPr="00D66A22">
        <w:rPr>
          <w:rStyle w:val="StyleUnderline"/>
        </w:rPr>
        <w:t>, especially from patients.”</w:t>
      </w:r>
      <w:r w:rsidRPr="00D66A22">
        <w:rPr>
          <w:sz w:val="16"/>
        </w:rPr>
        <w:t xml:space="preserve">130 </w:t>
      </w:r>
      <w:r w:rsidRPr="00D66A22">
        <w:rPr>
          <w:rStyle w:val="StyleUnderline"/>
        </w:rPr>
        <w:t xml:space="preserve">Minority nurses experience inequity </w:t>
      </w:r>
      <w:r w:rsidRPr="00865CB5">
        <w:rPr>
          <w:rStyle w:val="StyleUnderline"/>
          <w:highlight w:val="green"/>
        </w:rPr>
        <w:t>in the form of professional barriers to</w:t>
      </w:r>
      <w:r w:rsidRPr="00D66A22">
        <w:rPr>
          <w:rStyle w:val="StyleUnderline"/>
        </w:rPr>
        <w:t xml:space="preserve"> entering nursing </w:t>
      </w:r>
      <w:r w:rsidRPr="00865CB5">
        <w:rPr>
          <w:rStyle w:val="StyleUnderline"/>
          <w:highlight w:val="green"/>
        </w:rPr>
        <w:t>leadership</w:t>
      </w:r>
      <w:r w:rsidRPr="00D66A22">
        <w:rPr>
          <w:rStyle w:val="StyleUnderline"/>
        </w:rPr>
        <w:t xml:space="preserve"> or serving on nursing faculties.</w:t>
      </w:r>
      <w:r w:rsidRPr="00D66A22">
        <w:rPr>
          <w:sz w:val="16"/>
        </w:rPr>
        <w:t xml:space="preserve">131 </w:t>
      </w:r>
      <w:r w:rsidRPr="00865CB5">
        <w:rPr>
          <w:rStyle w:val="StyleUnderline"/>
          <w:highlight w:val="green"/>
        </w:rPr>
        <w:t>Fewer black nurses advance to</w:t>
      </w:r>
      <w:r w:rsidRPr="00D66A22">
        <w:rPr>
          <w:rStyle w:val="StyleUnderline"/>
        </w:rPr>
        <w:t xml:space="preserve"> leadership positions and become </w:t>
      </w:r>
      <w:r w:rsidRPr="00865CB5">
        <w:rPr>
          <w:rStyle w:val="StyleUnderline"/>
          <w:highlight w:val="green"/>
        </w:rPr>
        <w:t>faculty with doctoral degrees</w:t>
      </w:r>
      <w:r w:rsidRPr="00D66A22">
        <w:rPr>
          <w:rStyle w:val="StyleUnderline"/>
        </w:rPr>
        <w:t xml:space="preserve">, which in turn leads to </w:t>
      </w:r>
      <w:r w:rsidRPr="00865CB5">
        <w:rPr>
          <w:rStyle w:val="StyleUnderline"/>
          <w:highlight w:val="green"/>
        </w:rPr>
        <w:t>systemic restrictions on wage growth</w:t>
      </w:r>
      <w:r w:rsidRPr="00D66A22">
        <w:rPr>
          <w:rStyle w:val="StyleUnderline"/>
        </w:rPr>
        <w:t>.</w:t>
      </w:r>
      <w:r w:rsidRPr="00D66A22">
        <w:rPr>
          <w:sz w:val="16"/>
        </w:rPr>
        <w:t xml:space="preserve">132 According to Nurse.org, </w:t>
      </w:r>
      <w:r w:rsidRPr="00D66A22">
        <w:rPr>
          <w:rStyle w:val="StyleUnderline"/>
        </w:rPr>
        <w:t>racism from patients is “a bit of an open secret in the medical industry” with some patients refusing to be helped by non-white nurses and some hospitals abiding by those requests.</w:t>
      </w:r>
      <w:r w:rsidRPr="00D66A22">
        <w:rPr>
          <w:sz w:val="16"/>
        </w:rPr>
        <w:t xml:space="preserve">133 </w:t>
      </w:r>
      <w:r w:rsidRPr="00D66A22">
        <w:rPr>
          <w:rStyle w:val="StyleUnderline"/>
        </w:rPr>
        <w:t xml:space="preserve">That </w:t>
      </w:r>
      <w:r w:rsidRPr="00865CB5">
        <w:rPr>
          <w:rStyle w:val="StyleUnderline"/>
          <w:highlight w:val="green"/>
        </w:rPr>
        <w:t>has led to a number of discrimination lawsuits</w:t>
      </w:r>
      <w:r w:rsidRPr="00D66A22">
        <w:rPr>
          <w:rStyle w:val="StyleUnderline"/>
        </w:rPr>
        <w:t xml:space="preserve"> filed against hospital employers by nurses.</w:t>
      </w:r>
      <w:r w:rsidRPr="00D66A22">
        <w:rPr>
          <w:sz w:val="16"/>
        </w:rPr>
        <w:t>134</w:t>
      </w:r>
    </w:p>
    <w:p w14:paraId="290637FC" w14:textId="77777777" w:rsidR="00AE7C43" w:rsidRDefault="00AE7C43" w:rsidP="00AE7C43">
      <w:pPr>
        <w:rPr>
          <w:rStyle w:val="StyleUnderline"/>
        </w:rPr>
      </w:pPr>
      <w:r w:rsidRPr="00D66A22">
        <w:rPr>
          <w:sz w:val="16"/>
        </w:rPr>
        <w:t xml:space="preserve">In recent years, </w:t>
      </w:r>
      <w:r w:rsidRPr="00D66A22">
        <w:rPr>
          <w:rStyle w:val="StyleUnderline"/>
        </w:rPr>
        <w:t>the nursing profession has seen a number of successful antitrust challenges initiated by workers. In 2006, a group of registered nurses filed a class action against various hospital owners and operators in the Albany-Schenectady-Troy metropolitan area, alleging a conspiracy to depress the compensation of registered nurses in violation of Section 1 of the Sherman Act.</w:t>
      </w:r>
      <w:r w:rsidRPr="00D66A22">
        <w:rPr>
          <w:sz w:val="16"/>
        </w:rPr>
        <w:t xml:space="preserve">135 Following a partial class certification ruling and subsequent appeal,136 in 2011, </w:t>
      </w:r>
      <w:r w:rsidRPr="00D66A22">
        <w:rPr>
          <w:rStyle w:val="StyleUnderline"/>
        </w:rPr>
        <w:t xml:space="preserve">the </w:t>
      </w:r>
      <w:r w:rsidRPr="00865CB5">
        <w:rPr>
          <w:rStyle w:val="StyleUnderline"/>
          <w:highlight w:val="green"/>
        </w:rPr>
        <w:t xml:space="preserve">plaintiffs obtained over </w:t>
      </w:r>
      <w:r w:rsidRPr="001B166D">
        <w:rPr>
          <w:rStyle w:val="StyleUnderline"/>
        </w:rPr>
        <w:t>US</w:t>
      </w:r>
      <w:r w:rsidRPr="00865CB5">
        <w:rPr>
          <w:rStyle w:val="StyleUnderline"/>
          <w:highlight w:val="green"/>
        </w:rPr>
        <w:t>$9.3 million in settlements</w:t>
      </w:r>
    </w:p>
    <w:p w14:paraId="6E9E9889" w14:textId="393C9C80" w:rsidR="00AE7C43" w:rsidRDefault="00AE7C43" w:rsidP="00AE7C43">
      <w:pPr>
        <w:rPr>
          <w:rStyle w:val="StyleUnderline"/>
        </w:rPr>
      </w:pPr>
      <w:r>
        <w:rPr>
          <w:rStyle w:val="StyleUnderline"/>
        </w:rPr>
        <w:t>[MARKED]</w:t>
      </w:r>
    </w:p>
    <w:p w14:paraId="554E9F61" w14:textId="77777777" w:rsidR="00AE7C43" w:rsidRPr="00D66A22" w:rsidRDefault="00AE7C43" w:rsidP="00AE7C43">
      <w:pPr>
        <w:rPr>
          <w:sz w:val="16"/>
        </w:rPr>
      </w:pPr>
      <w:r w:rsidRPr="00D66A22">
        <w:rPr>
          <w:rStyle w:val="StyleUnderline"/>
        </w:rPr>
        <w:t xml:space="preserve"> on behalf of all of the registered nurses that were employed by the defendants during the relevant period.</w:t>
      </w:r>
      <w:r w:rsidRPr="00D66A22">
        <w:rPr>
          <w:sz w:val="16"/>
        </w:rPr>
        <w:t xml:space="preserve">137 In 2007, </w:t>
      </w:r>
      <w:r w:rsidRPr="00D66A22">
        <w:rPr>
          <w:rStyle w:val="StyleUnderline"/>
        </w:rPr>
        <w:t>the U.S. DOJ filed a civil enforcement action against the Arizona Hospital &amp; Healthcare Association for acting on behalf of most hospitals in Arizona to set a uniform bill rate schedule that the hospital would pay for temporary and per diem nurses, resulting in a consent judgment.</w:t>
      </w:r>
      <w:r w:rsidRPr="00D66A22">
        <w:rPr>
          <w:sz w:val="16"/>
        </w:rPr>
        <w:t xml:space="preserve">138 In 2012, </w:t>
      </w:r>
      <w:r w:rsidRPr="00D66A22">
        <w:rPr>
          <w:rStyle w:val="StyleUnderline"/>
        </w:rPr>
        <w:t>a subsequent civil case resulted in settlements totaling more than US$23 million for nurses whose wages were suppressed through illegal wage-fixing agreements.</w:t>
      </w:r>
      <w:r w:rsidRPr="00D66A22">
        <w:rPr>
          <w:sz w:val="16"/>
        </w:rPr>
        <w:t xml:space="preserve">139 </w:t>
      </w:r>
      <w:r w:rsidRPr="00865CB5">
        <w:rPr>
          <w:rStyle w:val="StyleUnderline"/>
          <w:highlight w:val="green"/>
        </w:rPr>
        <w:t>In 2015, a class action</w:t>
      </w:r>
      <w:r w:rsidRPr="00D66A22">
        <w:rPr>
          <w:rStyle w:val="StyleUnderline"/>
        </w:rPr>
        <w:t xml:space="preserve"> alleging that a group of Detroit metropolitan area hospitals and medical centers conspired to fix compensation paid to their nurse employees </w:t>
      </w:r>
      <w:r w:rsidRPr="00865CB5">
        <w:rPr>
          <w:rStyle w:val="StyleUnderline"/>
          <w:highlight w:val="green"/>
        </w:rPr>
        <w:t xml:space="preserve">settled for over </w:t>
      </w:r>
      <w:r w:rsidRPr="001B166D">
        <w:rPr>
          <w:rStyle w:val="StyleUnderline"/>
        </w:rPr>
        <w:t>US</w:t>
      </w:r>
      <w:r w:rsidRPr="00865CB5">
        <w:rPr>
          <w:rStyle w:val="StyleUnderline"/>
          <w:highlight w:val="green"/>
        </w:rPr>
        <w:t>$90 million</w:t>
      </w:r>
      <w:r w:rsidRPr="00D66A22">
        <w:rPr>
          <w:rStyle w:val="StyleUnderline"/>
        </w:rPr>
        <w:t>.</w:t>
      </w:r>
      <w:r w:rsidRPr="00D66A22">
        <w:rPr>
          <w:sz w:val="16"/>
        </w:rPr>
        <w:t>140</w:t>
      </w:r>
    </w:p>
    <w:p w14:paraId="44451D63" w14:textId="77777777" w:rsidR="00AE7C43" w:rsidRPr="00D66A22" w:rsidRDefault="00AE7C43" w:rsidP="00AE7C43">
      <w:pPr>
        <w:rPr>
          <w:rStyle w:val="StyleUnderline"/>
        </w:rPr>
      </w:pPr>
      <w:r w:rsidRPr="00D66A22">
        <w:rPr>
          <w:rStyle w:val="StyleUnderline"/>
        </w:rPr>
        <w:t xml:space="preserve">Certain of the successful no-poach and wage-fixing litigation involving nurses have addressed multiple employers as opposed to targeting only a single firm. As such, they have also </w:t>
      </w:r>
      <w:r w:rsidRPr="00865CB5">
        <w:rPr>
          <w:rStyle w:val="StyleUnderline"/>
          <w:highlight w:val="green"/>
        </w:rPr>
        <w:t>achieved redress</w:t>
      </w:r>
      <w:r w:rsidRPr="001B166D">
        <w:rPr>
          <w:rStyle w:val="StyleUnderline"/>
        </w:rPr>
        <w:t xml:space="preserve"> on behalf of larger groups of economic </w:t>
      </w:r>
      <w:proofErr w:type="gramStart"/>
      <w:r w:rsidRPr="001B166D">
        <w:rPr>
          <w:rStyle w:val="StyleUnderline"/>
        </w:rPr>
        <w:t>victims—</w:t>
      </w:r>
      <w:proofErr w:type="gramEnd"/>
      <w:r w:rsidRPr="00865CB5">
        <w:rPr>
          <w:rStyle w:val="StyleUnderline"/>
          <w:highlight w:val="green"/>
        </w:rPr>
        <w:t>not just a single protected group obtains compensation; all of the workers employed by the firm and its competitors across the entire relevant labor market do</w:t>
      </w:r>
      <w:r w:rsidRPr="00D66A22">
        <w:rPr>
          <w:rStyle w:val="StyleUnderline"/>
        </w:rPr>
        <w:t>.</w:t>
      </w:r>
      <w:r w:rsidRPr="00D66A22">
        <w:rPr>
          <w:sz w:val="16"/>
        </w:rPr>
        <w:t xml:space="preserve"> The relevant focus is not how much one nurse or group of nurses was paid relative to another, but how much all nurses were paid overall as a result of their </w:t>
      </w:r>
      <w:r w:rsidRPr="001B166D">
        <w:rPr>
          <w:rStyle w:val="Emphasis"/>
        </w:rPr>
        <w:t>employers’ misuse of market power.</w:t>
      </w:r>
      <w:r w:rsidRPr="00D66A22">
        <w:rPr>
          <w:sz w:val="16"/>
        </w:rPr>
        <w:t xml:space="preserve"> Moreover, </w:t>
      </w:r>
      <w:r w:rsidRPr="00D66A22">
        <w:rPr>
          <w:rStyle w:val="StyleUnderline"/>
        </w:rPr>
        <w:t>whereas employment discrimination claims have been lamented by scholars as notoriously unsuccessful and difficult to bring,</w:t>
      </w:r>
      <w:r w:rsidRPr="00D66A22">
        <w:rPr>
          <w:sz w:val="16"/>
        </w:rPr>
        <w:t xml:space="preserve">141 </w:t>
      </w:r>
      <w:r w:rsidRPr="00D66A22">
        <w:rPr>
          <w:rStyle w:val="Emphasis"/>
        </w:rPr>
        <w:t>these antitrust successes have achieved higher pay for minority nurses, as well as for nonminority nurses.</w:t>
      </w:r>
      <w:r w:rsidRPr="00D66A22">
        <w:rPr>
          <w:sz w:val="16"/>
        </w:rPr>
        <w:t xml:space="preserve"> </w:t>
      </w:r>
      <w:r w:rsidRPr="00D66A22">
        <w:rPr>
          <w:rStyle w:val="StyleUnderline"/>
        </w:rPr>
        <w:t xml:space="preserve">And because of industry demographics, pay gains for nurses are likely to accrue disproportionately to minority workers. </w:t>
      </w:r>
      <w:r w:rsidRPr="00865CB5">
        <w:rPr>
          <w:rStyle w:val="StyleUnderline"/>
          <w:highlight w:val="green"/>
        </w:rPr>
        <w:t>Antitrust</w:t>
      </w:r>
      <w:r w:rsidRPr="00D66A22">
        <w:rPr>
          <w:rStyle w:val="StyleUnderline"/>
        </w:rPr>
        <w:t xml:space="preserve"> litigation may not eliminate inequity in pay as between nurses of different races, but it can ensure that all nurses are paid more by their employers and, by </w:t>
      </w:r>
      <w:r w:rsidRPr="00865CB5">
        <w:rPr>
          <w:rStyle w:val="StyleUnderline"/>
          <w:highlight w:val="green"/>
        </w:rPr>
        <w:t>placing nurses in solidarity with each other versus management</w:t>
      </w:r>
      <w:r w:rsidRPr="00D66A22">
        <w:rPr>
          <w:rStyle w:val="StyleUnderline"/>
        </w:rPr>
        <w:t>, may encourage camaraderie among nurses as they strive for fair and competitive wages.</w:t>
      </w:r>
    </w:p>
    <w:p w14:paraId="2A852DF1" w14:textId="77777777" w:rsidR="00AE7C43" w:rsidRPr="00D66A22" w:rsidRDefault="00AE7C43" w:rsidP="00AE7C43">
      <w:pPr>
        <w:rPr>
          <w:sz w:val="16"/>
        </w:rPr>
      </w:pPr>
      <w:r w:rsidRPr="00D66A22">
        <w:rPr>
          <w:rStyle w:val="StyleUnderline"/>
        </w:rPr>
        <w:t xml:space="preserve">b. </w:t>
      </w:r>
      <w:r w:rsidRPr="00865CB5">
        <w:rPr>
          <w:rStyle w:val="StyleUnderline"/>
          <w:highlight w:val="green"/>
        </w:rPr>
        <w:t xml:space="preserve">Fast-Food </w:t>
      </w:r>
      <w:r w:rsidRPr="001B166D">
        <w:rPr>
          <w:rStyle w:val="StyleUnderline"/>
        </w:rPr>
        <w:t>Workers</w:t>
      </w:r>
      <w:r w:rsidRPr="00D66A22">
        <w:rPr>
          <w:rStyle w:val="StyleUnderline"/>
        </w:rPr>
        <w:t xml:space="preserve">. The fast-food industry </w:t>
      </w:r>
      <w:r w:rsidRPr="00865CB5">
        <w:rPr>
          <w:rStyle w:val="StyleUnderline"/>
          <w:highlight w:val="green"/>
        </w:rPr>
        <w:t>is another</w:t>
      </w:r>
      <w:r w:rsidRPr="00D66A22">
        <w:rPr>
          <w:rStyle w:val="StyleUnderline"/>
        </w:rPr>
        <w:t xml:space="preserve"> labor </w:t>
      </w:r>
      <w:r w:rsidRPr="00865CB5">
        <w:rPr>
          <w:rStyle w:val="StyleUnderline"/>
          <w:highlight w:val="green"/>
        </w:rPr>
        <w:t>market</w:t>
      </w:r>
      <w:r w:rsidRPr="00D66A22">
        <w:rPr>
          <w:rStyle w:val="StyleUnderline"/>
        </w:rPr>
        <w:t xml:space="preserve"> arguably long </w:t>
      </w:r>
      <w:r w:rsidRPr="00865CB5">
        <w:rPr>
          <w:rStyle w:val="StyleUnderline"/>
          <w:highlight w:val="green"/>
        </w:rPr>
        <w:t>affected by systemic racism</w:t>
      </w:r>
      <w:r w:rsidRPr="00D66A22">
        <w:rPr>
          <w:rStyle w:val="StyleUnderline"/>
        </w:rPr>
        <w:t>. As a result, minority workers stand to benefit from increased antitrust enforcement. The fast-food industry employs predominantly low-wage workers of color.</w:t>
      </w:r>
      <w:r w:rsidRPr="00D66A22">
        <w:rPr>
          <w:sz w:val="16"/>
        </w:rPr>
        <w:t xml:space="preserve">142 </w:t>
      </w:r>
      <w:r w:rsidRPr="00D66A22">
        <w:rPr>
          <w:rStyle w:val="StyleUnderline"/>
        </w:rPr>
        <w:t>A 2015 report by the Restaurant Opportunities Centers United found that workers of color are largely concentrated in the lowest paying segments and sections of the restaurant industry, such as fast-food jobs.</w:t>
      </w:r>
      <w:r w:rsidRPr="00D66A22">
        <w:rPr>
          <w:sz w:val="16"/>
        </w:rPr>
        <w:t>143 The report explains,</w:t>
      </w:r>
    </w:p>
    <w:p w14:paraId="52403B42" w14:textId="77777777" w:rsidR="00AE7C43" w:rsidRPr="00D66A22" w:rsidRDefault="00AE7C43" w:rsidP="00AE7C43">
      <w:pPr>
        <w:rPr>
          <w:sz w:val="16"/>
        </w:rPr>
      </w:pPr>
      <w:r w:rsidRPr="00865CB5">
        <w:rPr>
          <w:rStyle w:val="StyleUnderline"/>
          <w:highlight w:val="green"/>
        </w:rPr>
        <w:t>White males</w:t>
      </w:r>
      <w:r w:rsidRPr="00D66A22">
        <w:rPr>
          <w:rStyle w:val="StyleUnderline"/>
        </w:rPr>
        <w:t xml:space="preserve"> appear to be afforded the opportunity to </w:t>
      </w:r>
      <w:r w:rsidRPr="00865CB5">
        <w:rPr>
          <w:rStyle w:val="StyleUnderline"/>
          <w:highlight w:val="green"/>
        </w:rPr>
        <w:t>work in the highest paying, most exclusive</w:t>
      </w:r>
      <w:r w:rsidRPr="00D66A22">
        <w:rPr>
          <w:rStyle w:val="StyleUnderline"/>
        </w:rPr>
        <w:t xml:space="preserve"> bartender and server </w:t>
      </w:r>
      <w:r w:rsidRPr="00865CB5">
        <w:rPr>
          <w:rStyle w:val="StyleUnderline"/>
          <w:highlight w:val="green"/>
        </w:rPr>
        <w:t>positions in fine-dining</w:t>
      </w:r>
      <w:r w:rsidRPr="00D66A22">
        <w:rPr>
          <w:rStyle w:val="StyleUnderline"/>
        </w:rPr>
        <w:t xml:space="preserve"> restaurants; </w:t>
      </w:r>
      <w:r w:rsidRPr="00865CB5">
        <w:rPr>
          <w:rStyle w:val="StyleUnderline"/>
          <w:highlight w:val="green"/>
        </w:rPr>
        <w:t>women</w:t>
      </w:r>
      <w:r w:rsidRPr="00D66A22">
        <w:rPr>
          <w:rStyle w:val="StyleUnderline"/>
        </w:rPr>
        <w:t xml:space="preserve">, in general, appear channeled towards lower paying positions in casual full-service restaurants; while </w:t>
      </w:r>
      <w:r w:rsidRPr="00865CB5">
        <w:rPr>
          <w:rStyle w:val="StyleUnderline"/>
          <w:highlight w:val="green"/>
        </w:rPr>
        <w:t>Latinos and African Americans seem</w:t>
      </w:r>
      <w:r w:rsidRPr="00D66A22">
        <w:rPr>
          <w:rStyle w:val="StyleUnderline"/>
        </w:rPr>
        <w:t xml:space="preserve"> largely </w:t>
      </w:r>
      <w:r w:rsidRPr="00865CB5">
        <w:rPr>
          <w:rStyle w:val="StyleUnderline"/>
          <w:highlight w:val="green"/>
        </w:rPr>
        <w:t>channeled to lower paying</w:t>
      </w:r>
      <w:r w:rsidRPr="00D66A22">
        <w:rPr>
          <w:rStyle w:val="StyleUnderline"/>
        </w:rPr>
        <w:t xml:space="preserve"> busser, runner, or kitchen </w:t>
      </w:r>
      <w:r w:rsidRPr="00865CB5">
        <w:rPr>
          <w:rStyle w:val="StyleUnderline"/>
          <w:highlight w:val="green"/>
        </w:rPr>
        <w:t>positions</w:t>
      </w:r>
      <w:r w:rsidRPr="00D66A22">
        <w:rPr>
          <w:rStyle w:val="StyleUnderline"/>
        </w:rPr>
        <w:t xml:space="preserve"> in full service restaurants </w:t>
      </w:r>
      <w:r w:rsidRPr="00865CB5">
        <w:rPr>
          <w:rStyle w:val="StyleUnderline"/>
          <w:highlight w:val="green"/>
        </w:rPr>
        <w:t>and</w:t>
      </w:r>
      <w:r w:rsidRPr="00D66A22">
        <w:rPr>
          <w:rStyle w:val="StyleUnderline"/>
        </w:rPr>
        <w:t xml:space="preserve"> to limited-service, </w:t>
      </w:r>
      <w:r w:rsidRPr="00865CB5">
        <w:rPr>
          <w:rStyle w:val="StyleUnderline"/>
          <w:highlight w:val="green"/>
        </w:rPr>
        <w:t>fast food establishments</w:t>
      </w:r>
      <w:r w:rsidRPr="00D66A22">
        <w:rPr>
          <w:rStyle w:val="StyleUnderline"/>
        </w:rPr>
        <w:t>.</w:t>
      </w:r>
      <w:r w:rsidRPr="00D66A22">
        <w:rPr>
          <w:sz w:val="16"/>
        </w:rPr>
        <w:t>144</w:t>
      </w:r>
    </w:p>
    <w:p w14:paraId="052E4279" w14:textId="77777777" w:rsidR="00AE7C43" w:rsidRPr="00D66A22" w:rsidRDefault="00AE7C43" w:rsidP="00AE7C43">
      <w:pPr>
        <w:rPr>
          <w:sz w:val="16"/>
        </w:rPr>
      </w:pPr>
      <w:r w:rsidRPr="00D66A22">
        <w:rPr>
          <w:rStyle w:val="StyleUnderline"/>
        </w:rPr>
        <w:t xml:space="preserve">After adjusting for education and language proficiency, the report determined that </w:t>
      </w:r>
      <w:r w:rsidRPr="00865CB5">
        <w:rPr>
          <w:rStyle w:val="StyleUnderline"/>
          <w:highlight w:val="green"/>
        </w:rPr>
        <w:t>workers of color receive 56% lower earnings than their white counterparts in the restaurant industry</w:t>
      </w:r>
      <w:r w:rsidRPr="00D66A22">
        <w:rPr>
          <w:rStyle w:val="StyleUnderline"/>
        </w:rPr>
        <w:t>.</w:t>
      </w:r>
      <w:r w:rsidRPr="00D66A22">
        <w:rPr>
          <w:sz w:val="16"/>
        </w:rPr>
        <w:t xml:space="preserve">145 </w:t>
      </w:r>
      <w:r w:rsidRPr="00D66A22">
        <w:rPr>
          <w:rStyle w:val="StyleUnderline"/>
        </w:rPr>
        <w:t>Yet despite the disadvantages of fast-food work, inequalities in access to employment and institutional racism make these jobs a critical gateway into the labor market for many African Americans.</w:t>
      </w:r>
      <w:r w:rsidRPr="00D66A22">
        <w:rPr>
          <w:sz w:val="16"/>
        </w:rPr>
        <w:t>146</w:t>
      </w:r>
    </w:p>
    <w:p w14:paraId="5AB8DA39" w14:textId="77777777" w:rsidR="00AE7C43" w:rsidRPr="00D66A22" w:rsidRDefault="00AE7C43" w:rsidP="00AE7C43">
      <w:pPr>
        <w:rPr>
          <w:sz w:val="16"/>
        </w:rPr>
      </w:pPr>
      <w:r w:rsidRPr="00D66A22">
        <w:rPr>
          <w:rStyle w:val="StyleUnderline"/>
        </w:rPr>
        <w:t>In 2018, ten states and the District of Columbia launched an investigation into the use of no-poach provisions by various fast-food companies in franchise agreements. Those agreements would “impact some employees’ ability to obtain higher-paying or more attractive positions with a different franchisee.”</w:t>
      </w:r>
      <w:r w:rsidRPr="00D66A22">
        <w:rPr>
          <w:sz w:val="16"/>
        </w:rPr>
        <w:t xml:space="preserve">147 </w:t>
      </w:r>
      <w:r w:rsidRPr="00D66A22">
        <w:rPr>
          <w:rStyle w:val="StyleUnderline"/>
        </w:rPr>
        <w:t>A letter sent to the companies by the states’ attorneys general noted, “When taken in the aggregate and replicated across our States, the economic consequences of these restrictions may be significant.”</w:t>
      </w:r>
      <w:r w:rsidRPr="00D66A22">
        <w:rPr>
          <w:sz w:val="16"/>
        </w:rPr>
        <w:t xml:space="preserve">148 </w:t>
      </w:r>
      <w:r w:rsidRPr="00D66A22">
        <w:rPr>
          <w:rStyle w:val="StyleUnderline"/>
        </w:rPr>
        <w:t xml:space="preserve">Less than a week later, </w:t>
      </w:r>
      <w:r w:rsidRPr="00865CB5">
        <w:rPr>
          <w:rStyle w:val="StyleUnderline"/>
          <w:highlight w:val="green"/>
        </w:rPr>
        <w:t>seven companies</w:t>
      </w:r>
      <w:r w:rsidRPr="00D66A22">
        <w:rPr>
          <w:rStyle w:val="StyleUnderline"/>
        </w:rPr>
        <w:t xml:space="preserve">, including McDonald’s, Arby’s, and Jimmy John’s, </w:t>
      </w:r>
      <w:r w:rsidRPr="00865CB5">
        <w:rPr>
          <w:rStyle w:val="StyleUnderline"/>
          <w:highlight w:val="green"/>
        </w:rPr>
        <w:t>entered into binding agreements</w:t>
      </w:r>
      <w:r w:rsidRPr="00D66A22">
        <w:rPr>
          <w:rStyle w:val="StyleUnderline"/>
        </w:rPr>
        <w:t xml:space="preserve"> with the state of Washington </w:t>
      </w:r>
      <w:r w:rsidRPr="00865CB5">
        <w:rPr>
          <w:rStyle w:val="StyleUnderline"/>
          <w:highlight w:val="green"/>
        </w:rPr>
        <w:t>to drop no-poach provisions from their franchise agreements</w:t>
      </w:r>
      <w:r w:rsidRPr="00D66A22">
        <w:rPr>
          <w:rStyle w:val="StyleUnderline"/>
        </w:rPr>
        <w:t xml:space="preserve"> and to stop enforcing the provisions in existing franchise agreements at all of their locations nationwide</w:t>
      </w:r>
      <w:r w:rsidRPr="00D66A22">
        <w:rPr>
          <w:sz w:val="16"/>
        </w:rPr>
        <w:t xml:space="preserve">.149 In the wake of the government investigations, numerous private antitrust class actions were filed on behalf of workers against fast-food companies in federal court.150 To date, these lawsuits have met with mixed success. A class action on behalf of Pizza Hut employees was voluntarily dismissed without prejudice,151 and a case against Little Caesars was dismissed pursuant to Fed. R. Civ. P. 12(b)(6).152 </w:t>
      </w:r>
      <w:r w:rsidRPr="00865CB5">
        <w:rPr>
          <w:rStyle w:val="StyleUnderline"/>
          <w:highlight w:val="green"/>
        </w:rPr>
        <w:t>Consolidated worker cases</w:t>
      </w:r>
      <w:r w:rsidRPr="00D66A22">
        <w:rPr>
          <w:rStyle w:val="StyleUnderline"/>
        </w:rPr>
        <w:t xml:space="preserve"> against Carl’s Jr., Auntie Anne’s, and Arby’s </w:t>
      </w:r>
      <w:r w:rsidRPr="001B166D">
        <w:rPr>
          <w:rStyle w:val="StyleUnderline"/>
        </w:rPr>
        <w:t>were</w:t>
      </w:r>
      <w:r w:rsidRPr="00D66A22">
        <w:rPr>
          <w:rStyle w:val="StyleUnderline"/>
        </w:rPr>
        <w:t xml:space="preserve"> all </w:t>
      </w:r>
      <w:r w:rsidRPr="00865CB5">
        <w:rPr>
          <w:rStyle w:val="StyleUnderline"/>
          <w:highlight w:val="green"/>
        </w:rPr>
        <w:t>settled in 2019</w:t>
      </w:r>
      <w:r w:rsidRPr="00D66A22">
        <w:rPr>
          <w:sz w:val="16"/>
        </w:rPr>
        <w:t xml:space="preserve"> for undisclosed amounts.153 Class actions on behalf of McDonald’s and Jimmy John’s employees both remain pending and are awaiting rulings on class certification.154</w:t>
      </w:r>
    </w:p>
    <w:p w14:paraId="00989461" w14:textId="77777777" w:rsidR="00AE7C43" w:rsidRPr="00D66A22" w:rsidRDefault="00AE7C43" w:rsidP="00AE7C43">
      <w:pPr>
        <w:rPr>
          <w:sz w:val="16"/>
        </w:rPr>
      </w:pPr>
      <w:r w:rsidRPr="00D66A22">
        <w:rPr>
          <w:sz w:val="16"/>
        </w:rPr>
        <w:t xml:space="preserve">If successful, </w:t>
      </w:r>
      <w:r w:rsidRPr="00D66A22">
        <w:rPr>
          <w:rStyle w:val="StyleUnderline"/>
        </w:rPr>
        <w:t xml:space="preserve">these cases </w:t>
      </w:r>
      <w:r w:rsidRPr="00865CB5">
        <w:rPr>
          <w:rStyle w:val="StyleUnderline"/>
          <w:highlight w:val="green"/>
        </w:rPr>
        <w:t>have the potential to address the wrongful treatment of large groups of workers across nationwide networks</w:t>
      </w:r>
      <w:r w:rsidRPr="00D66A22">
        <w:rPr>
          <w:rStyle w:val="StyleUnderline"/>
        </w:rPr>
        <w:t xml:space="preserve"> of franchises. Unlike employment discrimination claims, they do not just </w:t>
      </w:r>
      <w:r w:rsidRPr="00865CB5">
        <w:rPr>
          <w:rStyle w:val="StyleUnderline"/>
          <w:highlight w:val="green"/>
        </w:rPr>
        <w:t>focus on</w:t>
      </w:r>
      <w:r w:rsidRPr="00D66A22">
        <w:rPr>
          <w:rStyle w:val="StyleUnderline"/>
        </w:rPr>
        <w:t xml:space="preserve"> individual employers or policies, but </w:t>
      </w:r>
      <w:r w:rsidRPr="00865CB5">
        <w:rPr>
          <w:rStyle w:val="Emphasis"/>
          <w:highlight w:val="green"/>
        </w:rPr>
        <w:t>systemic abuses of</w:t>
      </w:r>
      <w:r w:rsidRPr="00D66A22">
        <w:rPr>
          <w:rStyle w:val="Emphasis"/>
        </w:rPr>
        <w:t xml:space="preserve"> economic </w:t>
      </w:r>
      <w:r w:rsidRPr="00865CB5">
        <w:rPr>
          <w:rStyle w:val="Emphasis"/>
          <w:highlight w:val="green"/>
        </w:rPr>
        <w:t>power</w:t>
      </w:r>
      <w:r w:rsidRPr="00D66A22">
        <w:rPr>
          <w:rStyle w:val="Emphasis"/>
        </w:rPr>
        <w:t xml:space="preserve"> within entire labor markets.</w:t>
      </w:r>
      <w:r w:rsidRPr="00D66A22">
        <w:rPr>
          <w:sz w:val="16"/>
        </w:rPr>
        <w:t xml:space="preserve"> </w:t>
      </w:r>
      <w:r w:rsidRPr="00D66A22">
        <w:rPr>
          <w:rStyle w:val="StyleUnderline"/>
        </w:rPr>
        <w:t xml:space="preserve">The multitude of private cases and enforcement actions have also targeted a large number of employers addressing conduct </w:t>
      </w:r>
      <w:proofErr w:type="gramStart"/>
      <w:r w:rsidRPr="00D66A22">
        <w:rPr>
          <w:rStyle w:val="StyleUnderline"/>
        </w:rPr>
        <w:t>widespread</w:t>
      </w:r>
      <w:proofErr w:type="gramEnd"/>
      <w:r w:rsidRPr="00D66A22">
        <w:rPr>
          <w:rStyle w:val="StyleUnderline"/>
        </w:rPr>
        <w:t xml:space="preserve"> within an industry. Because antitrust cases do not need to make worker-to-worker comparisons, these efforts can address the unfair balance of power between workers and management in industries where the workers are predominantly minority. </w:t>
      </w:r>
      <w:r w:rsidRPr="00865CB5">
        <w:rPr>
          <w:rStyle w:val="Emphasis"/>
          <w:highlight w:val="green"/>
        </w:rPr>
        <w:t>They may</w:t>
      </w:r>
      <w:r w:rsidRPr="00D66A22">
        <w:rPr>
          <w:sz w:val="16"/>
        </w:rPr>
        <w:t xml:space="preserve">, then, </w:t>
      </w:r>
      <w:r w:rsidRPr="00865CB5">
        <w:rPr>
          <w:rStyle w:val="Emphasis"/>
          <w:highlight w:val="green"/>
        </w:rPr>
        <w:t>strike an important blow against systemic racism.</w:t>
      </w:r>
    </w:p>
    <w:p w14:paraId="0655F6BE" w14:textId="77777777" w:rsidR="00AE7C43" w:rsidRPr="006B2509" w:rsidRDefault="00AE7C43" w:rsidP="00AE7C43">
      <w:pPr>
        <w:pStyle w:val="ListParagraph"/>
        <w:keepNext/>
        <w:keepLines/>
        <w:numPr>
          <w:ilvl w:val="0"/>
          <w:numId w:val="27"/>
        </w:numPr>
        <w:spacing w:before="40" w:after="0"/>
        <w:outlineLvl w:val="3"/>
        <w:rPr>
          <w:rFonts w:eastAsiaTheme="majorEastAsia" w:cstheme="majorBidi"/>
          <w:b/>
          <w:iCs/>
          <w:sz w:val="26"/>
        </w:rPr>
      </w:pPr>
      <w:r w:rsidRPr="006B2509">
        <w:rPr>
          <w:rFonts w:eastAsiaTheme="majorEastAsia" w:cstheme="majorBidi"/>
          <w:b/>
          <w:iCs/>
          <w:sz w:val="26"/>
        </w:rPr>
        <w:t xml:space="preserve">Anti-commodification gets coopted as differentiation and devolves into </w:t>
      </w:r>
      <w:r w:rsidRPr="006B2509">
        <w:rPr>
          <w:rFonts w:eastAsiaTheme="majorEastAsia" w:cstheme="majorBidi"/>
          <w:b/>
          <w:iCs/>
          <w:sz w:val="26"/>
          <w:u w:val="single"/>
        </w:rPr>
        <w:t>exploitation</w:t>
      </w:r>
      <w:r w:rsidRPr="006B2509">
        <w:rPr>
          <w:rFonts w:eastAsiaTheme="majorEastAsia" w:cstheme="majorBidi"/>
          <w:b/>
          <w:iCs/>
          <w:sz w:val="26"/>
        </w:rPr>
        <w:t xml:space="preserve"> – only </w:t>
      </w:r>
      <w:r w:rsidRPr="006B2509">
        <w:rPr>
          <w:rFonts w:eastAsiaTheme="majorEastAsia" w:cstheme="majorBidi"/>
          <w:b/>
          <w:iCs/>
          <w:sz w:val="26"/>
          <w:u w:val="single"/>
        </w:rPr>
        <w:t>commodifying</w:t>
      </w:r>
      <w:r w:rsidRPr="006B2509">
        <w:rPr>
          <w:rFonts w:eastAsiaTheme="majorEastAsia" w:cstheme="majorBidi"/>
          <w:b/>
          <w:iCs/>
          <w:sz w:val="26"/>
        </w:rPr>
        <w:t xml:space="preserve"> labor in the face of monopsony restores worker power</w:t>
      </w:r>
    </w:p>
    <w:p w14:paraId="2AE792E5" w14:textId="77777777" w:rsidR="00AE7C43" w:rsidRPr="00933198" w:rsidRDefault="00AE7C43" w:rsidP="00AE7C43">
      <w:r w:rsidRPr="00933198">
        <w:rPr>
          <w:b/>
          <w:bCs/>
          <w:sz w:val="26"/>
        </w:rPr>
        <w:t xml:space="preserve">Posner 24 </w:t>
      </w:r>
      <w:r w:rsidRPr="00933198">
        <w:t xml:space="preserve">(Eric A. Posner, Kirkland &amp; Ellis Distinguished Service Professor and Arthur and Esther Kane Research Chair at University of Chicago Law School. “Invisible Work and Labor Market Power; </w:t>
      </w:r>
      <w:proofErr w:type="gramStart"/>
      <w:r w:rsidRPr="00933198">
        <w:t>Or,</w:t>
      </w:r>
      <w:proofErr w:type="gramEnd"/>
      <w:r w:rsidRPr="00933198">
        <w:t xml:space="preserve"> Why Labor Should Be Commodified”, Coase-Sandor Institute for Law and Economics Research Paper No. 1011, (August 2024), https://chicagounbound.uchicago.edu/cgi/viewcontent.cgi?article=2755&amp;context=law_and_economics)//LJ</w:t>
      </w:r>
    </w:p>
    <w:p w14:paraId="10FB13B1" w14:textId="77777777" w:rsidR="00AE7C43" w:rsidRPr="00933198" w:rsidRDefault="00AE7C43" w:rsidP="00AE7C43">
      <w:pPr>
        <w:rPr>
          <w:sz w:val="16"/>
        </w:rPr>
      </w:pPr>
      <w:r w:rsidRPr="00933198">
        <w:rPr>
          <w:highlight w:val="green"/>
          <w:u w:val="single"/>
        </w:rPr>
        <w:t>Debates about invisible work</w:t>
      </w:r>
      <w:r w:rsidRPr="00933198">
        <w:rPr>
          <w:sz w:val="16"/>
        </w:rPr>
        <w:t xml:space="preserve"> have often </w:t>
      </w:r>
      <w:r w:rsidRPr="00933198">
        <w:rPr>
          <w:highlight w:val="green"/>
          <w:u w:val="single"/>
        </w:rPr>
        <w:t>turned on worries about commodification</w:t>
      </w:r>
      <w:r w:rsidRPr="00933198">
        <w:rPr>
          <w:u w:val="single"/>
        </w:rPr>
        <w:t>.</w:t>
      </w:r>
      <w:r w:rsidRPr="00933198">
        <w:rPr>
          <w:sz w:val="16"/>
        </w:rPr>
        <w:t xml:space="preserve">54 </w:t>
      </w:r>
      <w:r w:rsidRPr="00933198">
        <w:rPr>
          <w:u w:val="single"/>
        </w:rPr>
        <w:t>The concern is that as work-like activities become understood as market work,</w:t>
      </w:r>
      <w:r w:rsidRPr="00933198">
        <w:rPr>
          <w:sz w:val="16"/>
        </w:rPr>
        <w:t xml:space="preserve"> rather than as other things like play or care or duty, </w:t>
      </w:r>
      <w:r w:rsidRPr="00933198">
        <w:rPr>
          <w:u w:val="single"/>
        </w:rPr>
        <w:t>they are drained of meaning.</w:t>
      </w:r>
      <w:r w:rsidRPr="00933198">
        <w:rPr>
          <w:sz w:val="16"/>
        </w:rPr>
        <w:t xml:space="preserve"> In the market, it is inevitable that people are accused of doing work for money rather than for love, out of duty, or for personal expression or self-actualization. Workers are accused of prostituting themselves or selling out when they take a higher-paying position that produces output that is appreciated either by more people or wealthier people than the work they were doing before. There is thus a tradeoff. As work-like leisure activity becomes market work, people will be paid more (or be paid for the first time), but they will be respected less, and they might respect themselves less. It is not just that they are extracting from society a payment for what they might willingly do for free; it is that they distort their activities to please others at the expense of their own vision and autonomy.</w:t>
      </w:r>
    </w:p>
    <w:p w14:paraId="0B2F1F22" w14:textId="77777777" w:rsidR="00AE7C43" w:rsidRPr="00933198" w:rsidRDefault="00AE7C43" w:rsidP="00AE7C43">
      <w:pPr>
        <w:rPr>
          <w:sz w:val="16"/>
        </w:rPr>
      </w:pPr>
      <w:r w:rsidRPr="00933198">
        <w:rPr>
          <w:u w:val="single"/>
        </w:rPr>
        <w:t xml:space="preserve">This nightmare of a lucrative but meaningless existence for drone-like workers haunts many discussions of capitalism, and so laws that encourage commodification of work are often </w:t>
      </w:r>
      <w:proofErr w:type="gramStart"/>
      <w:r w:rsidRPr="00933198">
        <w:rPr>
          <w:u w:val="single"/>
        </w:rPr>
        <w:t>decried</w:t>
      </w:r>
      <w:proofErr w:type="gramEnd"/>
      <w:r w:rsidRPr="00933198">
        <w:rPr>
          <w:u w:val="single"/>
        </w:rPr>
        <w:t xml:space="preserve">. </w:t>
      </w:r>
      <w:r w:rsidRPr="00933198">
        <w:rPr>
          <w:b/>
          <w:iCs/>
          <w:highlight w:val="green"/>
          <w:u w:val="single"/>
        </w:rPr>
        <w:t>But the alternative in which people are expected to</w:t>
      </w:r>
      <w:r w:rsidRPr="00933198">
        <w:rPr>
          <w:b/>
          <w:iCs/>
          <w:u w:val="single"/>
        </w:rPr>
        <w:t xml:space="preserve"> do </w:t>
      </w:r>
      <w:r w:rsidRPr="00933198">
        <w:rPr>
          <w:b/>
          <w:iCs/>
          <w:highlight w:val="green"/>
          <w:u w:val="single"/>
        </w:rPr>
        <w:t>work for little or no compensation is far worse</w:t>
      </w:r>
      <w:r w:rsidRPr="00933198">
        <w:rPr>
          <w:b/>
          <w:iCs/>
          <w:u w:val="single"/>
        </w:rPr>
        <w:t>.</w:t>
      </w:r>
      <w:r w:rsidRPr="00933198">
        <w:rPr>
          <w:sz w:val="16"/>
        </w:rPr>
        <w:t xml:space="preserve"> 55 </w:t>
      </w:r>
      <w:r w:rsidRPr="00933198">
        <w:rPr>
          <w:highlight w:val="green"/>
          <w:u w:val="single"/>
        </w:rPr>
        <w:t>If employers can suppress wages by persuading workers that</w:t>
      </w:r>
      <w:r w:rsidRPr="00933198">
        <w:rPr>
          <w:u w:val="single"/>
        </w:rPr>
        <w:t xml:space="preserve"> their </w:t>
      </w:r>
      <w:r w:rsidRPr="00933198">
        <w:rPr>
          <w:highlight w:val="green"/>
          <w:u w:val="single"/>
        </w:rPr>
        <w:t xml:space="preserve">work belongs </w:t>
      </w:r>
      <w:proofErr w:type="gramStart"/>
      <w:r w:rsidRPr="00933198">
        <w:rPr>
          <w:highlight w:val="green"/>
          <w:u w:val="single"/>
        </w:rPr>
        <w:t>outsides</w:t>
      </w:r>
      <w:proofErr w:type="gramEnd"/>
      <w:r w:rsidRPr="00933198">
        <w:rPr>
          <w:highlight w:val="green"/>
          <w:u w:val="single"/>
        </w:rPr>
        <w:t xml:space="preserve"> the market,</w:t>
      </w:r>
      <w:r w:rsidRPr="00933198">
        <w:rPr>
          <w:u w:val="single"/>
        </w:rPr>
        <w:t xml:space="preserve"> in the spheres of play or leisure or charity, and that therefore they should be paid little or nothing, </w:t>
      </w:r>
      <w:r w:rsidRPr="00933198">
        <w:rPr>
          <w:highlight w:val="green"/>
          <w:u w:val="single"/>
        </w:rPr>
        <w:t>workers’ lot is hardly improved</w:t>
      </w:r>
      <w:r w:rsidRPr="00933198">
        <w:rPr>
          <w:u w:val="single"/>
        </w:rPr>
        <w:t xml:space="preserve">. </w:t>
      </w:r>
      <w:r w:rsidRPr="00933198">
        <w:rPr>
          <w:sz w:val="16"/>
        </w:rPr>
        <w:t xml:space="preserve">Ironically (or perhaps not), </w:t>
      </w:r>
      <w:r w:rsidRPr="00933198">
        <w:rPr>
          <w:u w:val="single"/>
        </w:rPr>
        <w:t>sports amateurism’s roots are not in ancient Greece, but in Victorian Britain, where aristocrats and the upper middle class sought to protect their status from the rising working class by denigrating paid athletics.</w:t>
      </w:r>
      <w:r w:rsidRPr="00933198">
        <w:rPr>
          <w:sz w:val="16"/>
        </w:rPr>
        <w:t xml:space="preserve"> Workers could not take time off from work to train unless they were paid. This class barrier would be introduced to the Olympic Games and maintained for a century.56 In the U.S. version, the amateurism ideal propagated by the NCAA blocks skilled athletes from modest backgrounds from earning pay commensurate with their abilities—giving a competitive advantage to students from higher-income backgrounds who can afford to work for free while nominally receiving a college education.</w:t>
      </w:r>
    </w:p>
    <w:p w14:paraId="29CA06D0" w14:textId="77777777" w:rsidR="00AE7C43" w:rsidRPr="00933198" w:rsidRDefault="00AE7C43" w:rsidP="00AE7C43">
      <w:pPr>
        <w:rPr>
          <w:sz w:val="16"/>
        </w:rPr>
      </w:pPr>
      <w:r w:rsidRPr="00933198">
        <w:rPr>
          <w:highlight w:val="green"/>
          <w:u w:val="single"/>
        </w:rPr>
        <w:t>Moreover, it is</w:t>
      </w:r>
      <w:r w:rsidRPr="00933198">
        <w:rPr>
          <w:u w:val="single"/>
        </w:rPr>
        <w:t xml:space="preserve"> certainly </w:t>
      </w:r>
      <w:r w:rsidRPr="00933198">
        <w:rPr>
          <w:highlight w:val="green"/>
          <w:u w:val="single"/>
        </w:rPr>
        <w:t>not uncommon for workers in market economies to find their work meaningful</w:t>
      </w:r>
      <w:r w:rsidRPr="00933198">
        <w:rPr>
          <w:u w:val="single"/>
        </w:rPr>
        <w:t>.</w:t>
      </w:r>
      <w:r w:rsidRPr="00933198">
        <w:rPr>
          <w:sz w:val="16"/>
        </w:rPr>
        <w:t xml:space="preserve"> 57 </w:t>
      </w:r>
      <w:r w:rsidRPr="00933198">
        <w:rPr>
          <w:u w:val="single"/>
        </w:rPr>
        <w:t>Work in organizations in a market economy provides opportunities for meaning and self-actualization that would not exist in a world in which people did whatever they felt like while subsisting on a universal basic income</w:t>
      </w:r>
      <w:r w:rsidRPr="00933198">
        <w:rPr>
          <w:sz w:val="16"/>
        </w:rPr>
        <w:t>—that is why the threat that AI will eliminate jobs is so troubling. Still, Weber’s idea of work as a calling invites employers and workers alike to think that work should not be a part of the market—that it is impious or crass for a worker to ask for a raise or threaten to quit unless paid more—while capitalism can hardly function if that is the case.58</w:t>
      </w:r>
    </w:p>
    <w:p w14:paraId="46741A86" w14:textId="77777777" w:rsidR="00AE7C43" w:rsidRPr="00933198" w:rsidRDefault="00AE7C43" w:rsidP="00AE7C43">
      <w:pPr>
        <w:rPr>
          <w:b/>
          <w:iCs/>
          <w:u w:val="single"/>
        </w:rPr>
      </w:pPr>
      <w:r w:rsidRPr="00933198">
        <w:rPr>
          <w:sz w:val="16"/>
        </w:rPr>
        <w:t xml:space="preserve">Traditional </w:t>
      </w:r>
      <w:r w:rsidRPr="00933198">
        <w:rPr>
          <w:b/>
          <w:iCs/>
          <w:highlight w:val="green"/>
          <w:u w:val="single"/>
        </w:rPr>
        <w:t>anti-commodification theories</w:t>
      </w:r>
      <w:r w:rsidRPr="00933198">
        <w:rPr>
          <w:b/>
          <w:iCs/>
          <w:u w:val="single"/>
        </w:rPr>
        <w:t xml:space="preserve"> advanced </w:t>
      </w:r>
      <w:r w:rsidRPr="00933198">
        <w:rPr>
          <w:b/>
          <w:iCs/>
          <w:highlight w:val="green"/>
          <w:u w:val="single"/>
        </w:rPr>
        <w:t>by academics have gotten the problem and remedy backward</w:t>
      </w:r>
      <w:r w:rsidRPr="00933198">
        <w:rPr>
          <w:b/>
          <w:iCs/>
          <w:u w:val="single"/>
        </w:rPr>
        <w:t>.</w:t>
      </w:r>
      <w:r w:rsidRPr="00933198">
        <w:rPr>
          <w:sz w:val="16"/>
        </w:rPr>
        <w:t xml:space="preserve"> </w:t>
      </w:r>
      <w:r w:rsidRPr="00933198">
        <w:rPr>
          <w:highlight w:val="green"/>
          <w:u w:val="single"/>
        </w:rPr>
        <w:t xml:space="preserve">The </w:t>
      </w:r>
      <w:r w:rsidRPr="00933198">
        <w:rPr>
          <w:b/>
          <w:iCs/>
          <w:highlight w:val="green"/>
          <w:u w:val="single"/>
        </w:rPr>
        <w:t>problem is “decommodification”</w:t>
      </w:r>
      <w:r w:rsidRPr="00933198">
        <w:rPr>
          <w:u w:val="single"/>
        </w:rPr>
        <w:t xml:space="preserve"> by employers who seek to instill meaning into jobs by differentiating them.</w:t>
      </w:r>
      <w:r w:rsidRPr="00933198">
        <w:rPr>
          <w:sz w:val="16"/>
        </w:rPr>
        <w:t xml:space="preserve"> </w:t>
      </w:r>
      <w:r w:rsidRPr="00933198">
        <w:rPr>
          <w:u w:val="single"/>
        </w:rPr>
        <w:t xml:space="preserve">Differentiation is the adjustment of the conditions of otherwise identical jobs in order to </w:t>
      </w:r>
      <w:r w:rsidRPr="00933198">
        <w:rPr>
          <w:highlight w:val="green"/>
          <w:u w:val="single"/>
        </w:rPr>
        <w:t>give employees the impression</w:t>
      </w:r>
      <w:r w:rsidRPr="00933198">
        <w:rPr>
          <w:u w:val="single"/>
        </w:rPr>
        <w:t xml:space="preserve"> that </w:t>
      </w:r>
      <w:r w:rsidRPr="00933198">
        <w:rPr>
          <w:highlight w:val="green"/>
          <w:u w:val="single"/>
        </w:rPr>
        <w:t>their employer is meaningfully different</w:t>
      </w:r>
      <w:r w:rsidRPr="00933198">
        <w:rPr>
          <w:u w:val="single"/>
        </w:rPr>
        <w:t xml:space="preserve"> from other employers who offer the same jobs, </w:t>
      </w:r>
      <w:r w:rsidRPr="00933198">
        <w:rPr>
          <w:highlight w:val="green"/>
          <w:u w:val="single"/>
        </w:rPr>
        <w:t xml:space="preserve">which, by reducing substitutability among employers, </w:t>
      </w:r>
      <w:r w:rsidRPr="00933198">
        <w:rPr>
          <w:b/>
          <w:iCs/>
          <w:highlight w:val="green"/>
          <w:u w:val="single"/>
        </w:rPr>
        <w:t>weakens employee’s bargaining power</w:t>
      </w:r>
      <w:r w:rsidRPr="00933198">
        <w:rPr>
          <w:b/>
          <w:iCs/>
          <w:u w:val="single"/>
        </w:rPr>
        <w:t>.</w:t>
      </w:r>
      <w:r w:rsidRPr="00933198">
        <w:rPr>
          <w:sz w:val="16"/>
        </w:rPr>
        <w:t xml:space="preserve"> </w:t>
      </w:r>
      <w:r w:rsidRPr="00933198">
        <w:rPr>
          <w:b/>
          <w:iCs/>
          <w:highlight w:val="green"/>
          <w:u w:val="single"/>
        </w:rPr>
        <w:t xml:space="preserve">The solution is recommodification </w:t>
      </w:r>
      <w:r w:rsidRPr="00933198">
        <w:rPr>
          <w:b/>
          <w:iCs/>
          <w:u w:val="single"/>
        </w:rPr>
        <w:t xml:space="preserve">through the law, and that takes place through the law. Employment and labor law do not protect workers from commodification; </w:t>
      </w:r>
      <w:r w:rsidRPr="00933198">
        <w:rPr>
          <w:b/>
          <w:iCs/>
          <w:highlight w:val="green"/>
          <w:u w:val="single"/>
        </w:rPr>
        <w:t>the law protects workers from exploitation by commodifying their work</w:t>
      </w:r>
      <w:r w:rsidRPr="00933198">
        <w:rPr>
          <w:b/>
          <w:iCs/>
          <w:u w:val="single"/>
        </w:rPr>
        <w:t>.</w:t>
      </w:r>
    </w:p>
    <w:p w14:paraId="15AC4828" w14:textId="77777777" w:rsidR="00AE7C43" w:rsidRDefault="00AE7C43" w:rsidP="00AE7C43">
      <w:pPr>
        <w:pStyle w:val="Heading3"/>
      </w:pPr>
      <w:r>
        <w:t>Pinn K</w:t>
      </w:r>
    </w:p>
    <w:p w14:paraId="50393E3A" w14:textId="77777777" w:rsidR="00AE7C43" w:rsidRDefault="00AE7C43" w:rsidP="00AE7C43">
      <w:pPr>
        <w:pStyle w:val="Heading4"/>
      </w:pPr>
      <w:r>
        <w:t xml:space="preserve">Don’t return the groceries with the cart---confronting an antiblack world requires an </w:t>
      </w:r>
      <w:proofErr w:type="gramStart"/>
      <w:r>
        <w:t>analytic</w:t>
      </w:r>
      <w:proofErr w:type="gramEnd"/>
      <w:r>
        <w:t xml:space="preserve"> of </w:t>
      </w:r>
      <w:r w:rsidRPr="002D1AC0">
        <w:rPr>
          <w:u w:val="single"/>
        </w:rPr>
        <w:t>labor</w:t>
      </w:r>
      <w:r>
        <w:t xml:space="preserve">, since its worst manifestations are </w:t>
      </w:r>
      <w:r w:rsidRPr="00E90879">
        <w:rPr>
          <w:u w:val="single"/>
        </w:rPr>
        <w:t>labor</w:t>
      </w:r>
      <w:r>
        <w:t xml:space="preserve"> issues. Their theory is a union-busting tactic and an endorsement of the status quo. </w:t>
      </w:r>
    </w:p>
    <w:p w14:paraId="3F15284A" w14:textId="77777777" w:rsidR="00AE7C43" w:rsidRDefault="00AE7C43" w:rsidP="00AE7C43">
      <w:r w:rsidRPr="006D4573">
        <w:rPr>
          <w:rStyle w:val="Style13ptBold"/>
        </w:rPr>
        <w:t>Kelley 21</w:t>
      </w:r>
      <w:r>
        <w:t xml:space="preserve"> – Robin D.G. Kelley, the Gary B. Nash professor of American History at UCLA, gave this presentation to a New York City DSA Labor webinar on a panel with Michael Goldfield, whose book The Southern Key is also reviewed in this issue of Against the Current. Professor Kelley’s first book was Hammer and Hoe: Alabama Communists During the Great Depression (1990). His subsequent works include the award-winning biography Thelonious Monk: The Life and Times of An American Original (2009) and studies of African American and African culture and cross-fertilization; [“The Freedom Struggle is a Labor Struggle, Then and Now”, </w:t>
      </w:r>
      <w:r>
        <w:rPr>
          <w:i/>
          <w:iCs/>
        </w:rPr>
        <w:t>Black Agenda Report</w:t>
      </w:r>
      <w:r>
        <w:t xml:space="preserve">, 1/6/2021, </w:t>
      </w:r>
      <w:r w:rsidRPr="004857CE">
        <w:t>https://www.blackagendareport.com/freedom-struggle-labor-struggle-then-and-now</w:t>
      </w:r>
      <w:r>
        <w:t>] Texas FL</w:t>
      </w:r>
    </w:p>
    <w:p w14:paraId="29B763F8" w14:textId="77777777" w:rsidR="00AE7C43" w:rsidRPr="00C95C77" w:rsidRDefault="00AE7C43" w:rsidP="00AE7C43">
      <w:pPr>
        <w:rPr>
          <w:sz w:val="16"/>
        </w:rPr>
      </w:pPr>
      <w:r w:rsidRPr="00C95C77">
        <w:rPr>
          <w:sz w:val="16"/>
        </w:rPr>
        <w:t xml:space="preserve">As we think, again, </w:t>
      </w:r>
      <w:r w:rsidRPr="006D4573">
        <w:rPr>
          <w:rStyle w:val="StyleUnderline"/>
        </w:rPr>
        <w:t xml:space="preserve">about </w:t>
      </w:r>
      <w:r w:rsidRPr="00865CB5">
        <w:rPr>
          <w:rStyle w:val="StyleUnderline"/>
          <w:highlight w:val="green"/>
        </w:rPr>
        <w:t xml:space="preserve">the role of organized labor in the </w:t>
      </w:r>
      <w:r w:rsidRPr="007D3412">
        <w:rPr>
          <w:rStyle w:val="StyleUnderline"/>
        </w:rPr>
        <w:t xml:space="preserve">long </w:t>
      </w:r>
      <w:r w:rsidRPr="00865CB5">
        <w:rPr>
          <w:rStyle w:val="StyleUnderline"/>
          <w:highlight w:val="green"/>
        </w:rPr>
        <w:t>Black freedom struggle</w:t>
      </w:r>
      <w:r w:rsidRPr="006D4573">
        <w:rPr>
          <w:rStyle w:val="StyleUnderline"/>
        </w:rPr>
        <w:t xml:space="preserve">, it is worth noting that </w:t>
      </w:r>
      <w:r w:rsidRPr="00865CB5">
        <w:rPr>
          <w:rStyle w:val="StyleUnderline"/>
          <w:highlight w:val="green"/>
        </w:rPr>
        <w:t>in India</w:t>
      </w:r>
      <w:r w:rsidRPr="006D4573">
        <w:rPr>
          <w:rStyle w:val="StyleUnderline"/>
        </w:rPr>
        <w:t xml:space="preserve"> at this very moment </w:t>
      </w:r>
      <w:r w:rsidRPr="00865CB5">
        <w:rPr>
          <w:rStyle w:val="StyleUnderline"/>
          <w:highlight w:val="green"/>
        </w:rPr>
        <w:t>250 million farmers</w:t>
      </w:r>
      <w:r w:rsidRPr="006D4573">
        <w:rPr>
          <w:rStyle w:val="StyleUnderline"/>
        </w:rPr>
        <w:t>, workers, students and allies have joined in</w:t>
      </w:r>
      <w:r w:rsidRPr="00C95C77">
        <w:rPr>
          <w:sz w:val="16"/>
        </w:rPr>
        <w:t xml:space="preserve"> what had been </w:t>
      </w:r>
      <w:r w:rsidRPr="006D4573">
        <w:rPr>
          <w:rStyle w:val="StyleUnderline"/>
        </w:rPr>
        <w:t xml:space="preserve">a three-month long </w:t>
      </w:r>
      <w:r w:rsidRPr="00865CB5">
        <w:rPr>
          <w:rStyle w:val="StyleUnderline"/>
          <w:highlight w:val="green"/>
        </w:rPr>
        <w:t>protest against</w:t>
      </w:r>
      <w:r w:rsidRPr="00C95C77">
        <w:rPr>
          <w:sz w:val="16"/>
        </w:rPr>
        <w:t xml:space="preserve"> the </w:t>
      </w:r>
      <w:r w:rsidRPr="00865CB5">
        <w:rPr>
          <w:rStyle w:val="StyleUnderline"/>
          <w:highlight w:val="green"/>
        </w:rPr>
        <w:t>Modi</w:t>
      </w:r>
      <w:r w:rsidRPr="00C95C77">
        <w:rPr>
          <w:sz w:val="16"/>
        </w:rPr>
        <w:t xml:space="preserve"> government’s neoliberal agricultural policies.</w:t>
      </w:r>
    </w:p>
    <w:p w14:paraId="7B82E6B3" w14:textId="77777777" w:rsidR="00AE7C43" w:rsidRPr="00C95C77" w:rsidRDefault="00AE7C43" w:rsidP="00AE7C43">
      <w:pPr>
        <w:rPr>
          <w:sz w:val="16"/>
        </w:rPr>
      </w:pPr>
      <w:r w:rsidRPr="00C95C77">
        <w:rPr>
          <w:sz w:val="16"/>
        </w:rPr>
        <w:t xml:space="preserve">The new parliamentary bills essentially eliminate state-run regulated agricultural </w:t>
      </w:r>
      <w:proofErr w:type="gramStart"/>
      <w:r w:rsidRPr="00C95C77">
        <w:rPr>
          <w:sz w:val="16"/>
        </w:rPr>
        <w:t>markets, and</w:t>
      </w:r>
      <w:proofErr w:type="gramEnd"/>
      <w:r w:rsidRPr="00C95C77">
        <w:rPr>
          <w:sz w:val="16"/>
        </w:rPr>
        <w:t xml:space="preserve"> allow direct transactions between farmers and private corporate interests — namely international commodity traders and conglomerates such as Walmart and Cargill.</w:t>
      </w:r>
    </w:p>
    <w:p w14:paraId="67D95769" w14:textId="77777777" w:rsidR="00AE7C43" w:rsidRPr="00C95C77" w:rsidRDefault="00AE7C43" w:rsidP="00AE7C43">
      <w:pPr>
        <w:rPr>
          <w:sz w:val="16"/>
        </w:rPr>
      </w:pPr>
      <w:r w:rsidRPr="006D4573">
        <w:rPr>
          <w:rStyle w:val="StyleUnderline"/>
        </w:rPr>
        <w:t>The new arrangements will destroy small farmers and force those who survive to enter into contracts with corporate global seed and agrochemical suppliers, traders, distributors and retail concerns.</w:t>
      </w:r>
      <w:r w:rsidRPr="00C95C77">
        <w:rPr>
          <w:sz w:val="16"/>
        </w:rPr>
        <w:t xml:space="preserve"> The legislation encourages the unregulated storage of produce and commodity speculation, overturning laws that made hoarding food items for profit a criminal offense.</w:t>
      </w:r>
    </w:p>
    <w:p w14:paraId="17FB570D" w14:textId="77777777" w:rsidR="00AE7C43" w:rsidRPr="00C95C77" w:rsidRDefault="00AE7C43" w:rsidP="00AE7C43">
      <w:pPr>
        <w:rPr>
          <w:sz w:val="16"/>
        </w:rPr>
      </w:pPr>
      <w:r w:rsidRPr="006D4573">
        <w:rPr>
          <w:rStyle w:val="Emphasis"/>
        </w:rPr>
        <w:t xml:space="preserve">Imagine </w:t>
      </w:r>
      <w:r w:rsidRPr="00865CB5">
        <w:rPr>
          <w:rStyle w:val="Emphasis"/>
          <w:highlight w:val="green"/>
        </w:rPr>
        <w:t xml:space="preserve">a quarter of a billion people </w:t>
      </w:r>
      <w:r w:rsidRPr="00865CB5">
        <w:rPr>
          <w:rStyle w:val="StyleUnderline"/>
          <w:highlight w:val="green"/>
        </w:rPr>
        <w:t>trying</w:t>
      </w:r>
      <w:r w:rsidRPr="006D4573">
        <w:rPr>
          <w:rStyle w:val="StyleUnderline"/>
        </w:rPr>
        <w:t xml:space="preserve"> to stop unfettered capitalism</w:t>
      </w:r>
      <w:r w:rsidRPr="00865CB5">
        <w:rPr>
          <w:rStyle w:val="StyleUnderline"/>
          <w:highlight w:val="green"/>
        </w:rPr>
        <w:t>, save the planet, and resist massive dispossession</w:t>
      </w:r>
      <w:r w:rsidRPr="006D4573">
        <w:rPr>
          <w:rStyle w:val="StyleUnderline"/>
        </w:rPr>
        <w:t xml:space="preserve"> and a catastrophic migration to already overburdened cities — an example of </w:t>
      </w:r>
      <w:r w:rsidRPr="00865CB5">
        <w:rPr>
          <w:rStyle w:val="Emphasis"/>
          <w:highlight w:val="green"/>
        </w:rPr>
        <w:t>militant solidarity</w:t>
      </w:r>
      <w:r w:rsidRPr="006D4573">
        <w:rPr>
          <w:rStyle w:val="StyleUnderline"/>
        </w:rPr>
        <w:t xml:space="preserve"> in the face of a global pandemic and a global recession. </w:t>
      </w:r>
      <w:proofErr w:type="gramStart"/>
      <w:r w:rsidRPr="00C95C77">
        <w:rPr>
          <w:sz w:val="16"/>
        </w:rPr>
        <w:t>The</w:t>
      </w:r>
      <w:proofErr w:type="gramEnd"/>
      <w:r w:rsidRPr="00C95C77">
        <w:rPr>
          <w:sz w:val="16"/>
        </w:rPr>
        <w:t xml:space="preserve"> </w:t>
      </w:r>
      <w:r w:rsidRPr="00865CB5">
        <w:rPr>
          <w:rStyle w:val="Emphasis"/>
          <w:highlight w:val="green"/>
        </w:rPr>
        <w:t>largest general strike in human history</w:t>
      </w:r>
      <w:r w:rsidRPr="00C95C77">
        <w:rPr>
          <w:sz w:val="16"/>
        </w:rPr>
        <w:t>, and hardly anyone is talking about it in this country.</w:t>
      </w:r>
    </w:p>
    <w:p w14:paraId="20474386" w14:textId="77777777" w:rsidR="00AE7C43" w:rsidRPr="00C95C77" w:rsidRDefault="00AE7C43" w:rsidP="00AE7C43">
      <w:pPr>
        <w:rPr>
          <w:sz w:val="16"/>
        </w:rPr>
      </w:pPr>
      <w:r w:rsidRPr="00C95C77">
        <w:rPr>
          <w:sz w:val="16"/>
        </w:rPr>
        <w:t>And yet events in India might afford us the most important lessons for the hour: the strike invites us to confront the question, who makes up the working class and where is it located?</w:t>
      </w:r>
    </w:p>
    <w:p w14:paraId="68F62F30" w14:textId="77777777" w:rsidR="00AE7C43" w:rsidRPr="00C95C77" w:rsidRDefault="00AE7C43" w:rsidP="00AE7C43">
      <w:pPr>
        <w:rPr>
          <w:sz w:val="16"/>
        </w:rPr>
      </w:pPr>
      <w:r w:rsidRPr="006D4573">
        <w:rPr>
          <w:rStyle w:val="StyleUnderline"/>
        </w:rPr>
        <w:t xml:space="preserve">When we talk about labor history on a global scale, I’m always surprised by how quickly </w:t>
      </w:r>
      <w:r w:rsidRPr="006D4573">
        <w:rPr>
          <w:rStyle w:val="Emphasis"/>
        </w:rPr>
        <w:t>we slip into a Euro/U.S.-centric</w:t>
      </w:r>
      <w:r w:rsidRPr="006D4573">
        <w:rPr>
          <w:rStyle w:val="StyleUnderline"/>
        </w:rPr>
        <w:t xml:space="preserve"> framework,</w:t>
      </w:r>
      <w:r w:rsidRPr="00C95C77">
        <w:rPr>
          <w:sz w:val="16"/>
        </w:rPr>
        <w:t xml:space="preserve"> and how </w:t>
      </w:r>
      <w:r w:rsidRPr="006D4573">
        <w:rPr>
          <w:rStyle w:val="StyleUnderline"/>
        </w:rPr>
        <w:t>we unwittingly privilege urban over rural.</w:t>
      </w:r>
    </w:p>
    <w:p w14:paraId="477D3787" w14:textId="77777777" w:rsidR="00AE7C43" w:rsidRPr="00E90879" w:rsidRDefault="00AE7C43" w:rsidP="00AE7C43">
      <w:pPr>
        <w:rPr>
          <w:b/>
          <w:iCs/>
          <w:u w:val="single"/>
          <w:bdr w:val="single" w:sz="8" w:space="0" w:color="auto"/>
        </w:rPr>
      </w:pPr>
      <w:r w:rsidRPr="00C95C77">
        <w:rPr>
          <w:sz w:val="16"/>
        </w:rPr>
        <w:t xml:space="preserve">I’m always reminding my own students that </w:t>
      </w:r>
      <w:r w:rsidRPr="00865CB5">
        <w:rPr>
          <w:rStyle w:val="StyleUnderline"/>
          <w:highlight w:val="green"/>
        </w:rPr>
        <w:t>the largest workers’ revolts</w:t>
      </w:r>
      <w:r w:rsidRPr="00E90879">
        <w:rPr>
          <w:rStyle w:val="StyleUnderline"/>
        </w:rPr>
        <w:t xml:space="preserve"> of the 19th and 20th centuries </w:t>
      </w:r>
      <w:r w:rsidRPr="00865CB5">
        <w:rPr>
          <w:rStyle w:val="StyleUnderline"/>
          <w:highlight w:val="green"/>
        </w:rPr>
        <w:t>occurred</w:t>
      </w:r>
      <w:r w:rsidRPr="00E90879">
        <w:rPr>
          <w:rStyle w:val="StyleUnderline"/>
        </w:rPr>
        <w:t xml:space="preserve"> neither in Europe nor the United States, but </w:t>
      </w:r>
      <w:r w:rsidRPr="00865CB5">
        <w:rPr>
          <w:rStyle w:val="Emphasis"/>
          <w:highlight w:val="green"/>
        </w:rPr>
        <w:t>in the colonies and nations of the Global South.</w:t>
      </w:r>
    </w:p>
    <w:p w14:paraId="29C80FE2" w14:textId="77777777" w:rsidR="00AE7C43" w:rsidRPr="00C95C77" w:rsidRDefault="00AE7C43" w:rsidP="00AE7C43">
      <w:pPr>
        <w:rPr>
          <w:sz w:val="16"/>
        </w:rPr>
      </w:pPr>
      <w:r w:rsidRPr="00C95C77">
        <w:rPr>
          <w:sz w:val="16"/>
        </w:rPr>
        <w:t>Black Workers and “Racial Capitalism”</w:t>
      </w:r>
    </w:p>
    <w:p w14:paraId="7B1622C5" w14:textId="77777777" w:rsidR="00AE7C43" w:rsidRPr="00C95C77" w:rsidRDefault="00AE7C43" w:rsidP="00AE7C43">
      <w:pPr>
        <w:rPr>
          <w:sz w:val="16"/>
        </w:rPr>
      </w:pPr>
      <w:r w:rsidRPr="00C95C77">
        <w:rPr>
          <w:sz w:val="16"/>
        </w:rPr>
        <w:t xml:space="preserve">When I’m asked about the role of organized labor in the Black freedom movement, I’m always quick to point out that </w:t>
      </w:r>
      <w:r w:rsidRPr="00865CB5">
        <w:rPr>
          <w:rStyle w:val="StyleUnderline"/>
          <w:highlight w:val="green"/>
        </w:rPr>
        <w:t>Black workers</w:t>
      </w:r>
      <w:r w:rsidRPr="00E90879">
        <w:rPr>
          <w:rStyle w:val="StyleUnderline"/>
        </w:rPr>
        <w:t xml:space="preserve"> have been </w:t>
      </w:r>
      <w:r w:rsidRPr="00865CB5">
        <w:rPr>
          <w:rStyle w:val="StyleUnderline"/>
          <w:highlight w:val="green"/>
        </w:rPr>
        <w:t>at the forefront of the labor movement</w:t>
      </w:r>
      <w:r w:rsidRPr="00E90879">
        <w:rPr>
          <w:rStyle w:val="StyleUnderline"/>
        </w:rPr>
        <w:t>, especially in the 19th century, when labor organizing took the form of parties and mass organizations rather than guilds and skilled trades unions</w:t>
      </w:r>
      <w:r w:rsidRPr="00C95C77">
        <w:rPr>
          <w:sz w:val="16"/>
        </w:rPr>
        <w:t xml:space="preserve"> — Knights of Labor and the Greenback Labor Party, for example.</w:t>
      </w:r>
    </w:p>
    <w:p w14:paraId="1B40DF52" w14:textId="77777777" w:rsidR="00AE7C43" w:rsidRPr="00E90879" w:rsidRDefault="00AE7C43" w:rsidP="00AE7C43">
      <w:pPr>
        <w:rPr>
          <w:b/>
          <w:u w:val="single"/>
        </w:rPr>
      </w:pPr>
      <w:r w:rsidRPr="00C95C77">
        <w:rPr>
          <w:sz w:val="16"/>
        </w:rPr>
        <w:t xml:space="preserve">Black workers provided leadership to white workers — or at least they tried. The more familiar story, of course, emphasizes how </w:t>
      </w:r>
      <w:r w:rsidRPr="00865CB5">
        <w:rPr>
          <w:rStyle w:val="Emphasis"/>
          <w:highlight w:val="green"/>
        </w:rPr>
        <w:t>capitalists deploy racism</w:t>
      </w:r>
      <w:r w:rsidRPr="00E90879">
        <w:rPr>
          <w:rStyle w:val="Emphasis"/>
        </w:rPr>
        <w:t xml:space="preserve"> as a weapon </w:t>
      </w:r>
      <w:r w:rsidRPr="00865CB5">
        <w:rPr>
          <w:rStyle w:val="Emphasis"/>
          <w:highlight w:val="green"/>
        </w:rPr>
        <w:t>to divide workers</w:t>
      </w:r>
      <w:r w:rsidRPr="00E90879">
        <w:rPr>
          <w:rStyle w:val="Emphasis"/>
        </w:rPr>
        <w:t xml:space="preserve"> and crush opposition; </w:t>
      </w:r>
      <w:r w:rsidRPr="00865CB5">
        <w:rPr>
          <w:rStyle w:val="Emphasis"/>
          <w:highlight w:val="green"/>
        </w:rPr>
        <w:t>use the coercive arm of the state to put down strikes</w:t>
      </w:r>
      <w:r w:rsidRPr="00E90879">
        <w:rPr>
          <w:rStyle w:val="Emphasis"/>
        </w:rPr>
        <w:t xml:space="preserve"> or contract out convict labor;</w:t>
      </w:r>
      <w:r w:rsidRPr="00C95C77">
        <w:rPr>
          <w:sz w:val="16"/>
        </w:rPr>
        <w:t xml:space="preserve"> bribe conservative Black leaders to oppose unions and break strikes; </w:t>
      </w:r>
      <w:r w:rsidRPr="00865CB5">
        <w:rPr>
          <w:rStyle w:val="StyleUnderline"/>
          <w:highlight w:val="green"/>
        </w:rPr>
        <w:t>foment mob violence</w:t>
      </w:r>
      <w:r w:rsidRPr="00E90879">
        <w:rPr>
          <w:rStyle w:val="StyleUnderline"/>
        </w:rPr>
        <w:t xml:space="preserve"> in the name of protecting white womanhood and fighting communism.</w:t>
      </w:r>
    </w:p>
    <w:p w14:paraId="22C41B17" w14:textId="77777777" w:rsidR="00AE7C43" w:rsidRPr="00C95C77" w:rsidRDefault="00AE7C43" w:rsidP="00AE7C43">
      <w:pPr>
        <w:rPr>
          <w:sz w:val="16"/>
        </w:rPr>
      </w:pPr>
      <w:r w:rsidRPr="00C95C77">
        <w:rPr>
          <w:sz w:val="16"/>
        </w:rPr>
        <w:t xml:space="preserve">But wily capitalists alone are not solely to blame for undermining labor’s collective power. Trade unions were also exclusionary, not inclusive. They were based on skilled trades and protecting those jobs. There were exceptions, like the IWW and the CIO, but the key takeaway here is that </w:t>
      </w:r>
      <w:r w:rsidRPr="00E90879">
        <w:rPr>
          <w:rStyle w:val="StyleUnderline"/>
        </w:rPr>
        <w:t>when white workers attempt to go it alone by building exclusionary racist unions, they lose.</w:t>
      </w:r>
      <w:r w:rsidRPr="00C95C77">
        <w:rPr>
          <w:sz w:val="16"/>
        </w:rPr>
        <w:t xml:space="preserve"> We can look at the 1866 campaign for an eight-hour day: in St. Louis, unionists built a biracial campaign and won; in New Orleans a lily-white campaign went down in defeat.</w:t>
      </w:r>
    </w:p>
    <w:p w14:paraId="58501413" w14:textId="77777777" w:rsidR="00AE7C43" w:rsidRPr="00C95C77" w:rsidRDefault="00AE7C43" w:rsidP="00AE7C43">
      <w:pPr>
        <w:rPr>
          <w:sz w:val="16"/>
        </w:rPr>
      </w:pPr>
      <w:r w:rsidRPr="00C95C77">
        <w:rPr>
          <w:sz w:val="16"/>
        </w:rPr>
        <w:t xml:space="preserve">This brings me to the crux of the matter — </w:t>
      </w:r>
      <w:r w:rsidRPr="00E90879">
        <w:rPr>
          <w:rStyle w:val="StyleUnderline"/>
        </w:rPr>
        <w:t>the real question is not “labor’s” support of “Black liberation” but rather: why has so much of the U.S. labor movement refused to embrace the entire class?</w:t>
      </w:r>
      <w:r w:rsidRPr="00C95C77">
        <w:rPr>
          <w:sz w:val="16"/>
        </w:rPr>
        <w:t xml:space="preserve"> Just consider </w:t>
      </w:r>
      <w:r w:rsidRPr="007D3412">
        <w:rPr>
          <w:rStyle w:val="StyleUnderline"/>
        </w:rPr>
        <w:t>the</w:t>
      </w:r>
      <w:r w:rsidRPr="00E90879">
        <w:rPr>
          <w:rStyle w:val="StyleUnderline"/>
        </w:rPr>
        <w:t xml:space="preserve"> long history of excluding Black workers, Asian workers, agricultural and domestic workers</w:t>
      </w:r>
      <w:r w:rsidRPr="00C95C77">
        <w:rPr>
          <w:sz w:val="16"/>
        </w:rPr>
        <w:t xml:space="preserve">. Why have so many </w:t>
      </w:r>
      <w:proofErr w:type="gramStart"/>
      <w:r w:rsidRPr="00C95C77">
        <w:rPr>
          <w:sz w:val="16"/>
        </w:rPr>
        <w:t>unions historically</w:t>
      </w:r>
      <w:proofErr w:type="gramEnd"/>
      <w:r w:rsidRPr="00C95C77">
        <w:rPr>
          <w:sz w:val="16"/>
        </w:rPr>
        <w:t xml:space="preserve"> consistently supported or tolerated a racially segmented labor force and wage differentials based on race?</w:t>
      </w:r>
    </w:p>
    <w:p w14:paraId="131F0B20" w14:textId="77777777" w:rsidR="00AE7C43" w:rsidRPr="00C95C77" w:rsidRDefault="00AE7C43" w:rsidP="00AE7C43">
      <w:pPr>
        <w:rPr>
          <w:sz w:val="16"/>
        </w:rPr>
      </w:pPr>
      <w:r w:rsidRPr="00C95C77">
        <w:rPr>
          <w:sz w:val="16"/>
        </w:rPr>
        <w:t xml:space="preserve">What explains white working-class support for housing policies that not only maintain </w:t>
      </w:r>
      <w:r w:rsidRPr="00865CB5">
        <w:rPr>
          <w:rStyle w:val="Emphasis"/>
          <w:highlight w:val="green"/>
        </w:rPr>
        <w:t>segregation</w:t>
      </w:r>
      <w:r w:rsidRPr="00C95C77">
        <w:rPr>
          <w:sz w:val="16"/>
        </w:rPr>
        <w:t xml:space="preserve"> but devalue homes in Black and mixed neighborhoods and boost home values in segregated </w:t>
      </w:r>
      <w:r w:rsidRPr="00E90879">
        <w:rPr>
          <w:rStyle w:val="StyleUnderline"/>
        </w:rPr>
        <w:t>white neighborhoods</w:t>
      </w:r>
      <w:r w:rsidRPr="00C95C77">
        <w:rPr>
          <w:sz w:val="16"/>
        </w:rPr>
        <w:t xml:space="preserve">? Or </w:t>
      </w:r>
      <w:r w:rsidRPr="00E90879">
        <w:rPr>
          <w:rStyle w:val="StyleUnderline"/>
        </w:rPr>
        <w:t xml:space="preserve">policies </w:t>
      </w:r>
      <w:r w:rsidRPr="00865CB5">
        <w:rPr>
          <w:rStyle w:val="StyleUnderline"/>
          <w:highlight w:val="green"/>
        </w:rPr>
        <w:t>that</w:t>
      </w:r>
      <w:r w:rsidRPr="00E90879">
        <w:rPr>
          <w:rStyle w:val="StyleUnderline"/>
        </w:rPr>
        <w:t xml:space="preserve"> have </w:t>
      </w:r>
      <w:r w:rsidRPr="00865CB5">
        <w:rPr>
          <w:rStyle w:val="StyleUnderline"/>
          <w:highlight w:val="green"/>
        </w:rPr>
        <w:t>excluded Black people from</w:t>
      </w:r>
      <w:r w:rsidRPr="00E90879">
        <w:rPr>
          <w:rStyle w:val="StyleUnderline"/>
        </w:rPr>
        <w:t xml:space="preserve"> publicly funded institutions</w:t>
      </w:r>
      <w:r w:rsidRPr="00C95C77">
        <w:rPr>
          <w:sz w:val="16"/>
        </w:rPr>
        <w:t xml:space="preserve"> — </w:t>
      </w:r>
      <w:r w:rsidRPr="00E90879">
        <w:rPr>
          <w:rStyle w:val="StyleUnderline"/>
        </w:rPr>
        <w:t xml:space="preserve">better </w:t>
      </w:r>
      <w:r w:rsidRPr="00865CB5">
        <w:rPr>
          <w:rStyle w:val="Emphasis"/>
          <w:highlight w:val="green"/>
        </w:rPr>
        <w:t>schools</w:t>
      </w:r>
      <w:r w:rsidRPr="00E90879">
        <w:rPr>
          <w:rStyle w:val="StyleUnderline"/>
        </w:rPr>
        <w:t xml:space="preserve">, better </w:t>
      </w:r>
      <w:r w:rsidRPr="00865CB5">
        <w:rPr>
          <w:rStyle w:val="Emphasis"/>
          <w:highlight w:val="green"/>
        </w:rPr>
        <w:t>hospitals</w:t>
      </w:r>
      <w:r w:rsidRPr="00865CB5">
        <w:rPr>
          <w:rStyle w:val="StyleUnderline"/>
          <w:highlight w:val="green"/>
        </w:rPr>
        <w:t xml:space="preserve"> and </w:t>
      </w:r>
      <w:r w:rsidRPr="00865CB5">
        <w:rPr>
          <w:rStyle w:val="Emphasis"/>
          <w:highlight w:val="green"/>
        </w:rPr>
        <w:t>healthcare</w:t>
      </w:r>
      <w:r w:rsidRPr="00C95C77">
        <w:rPr>
          <w:sz w:val="16"/>
        </w:rPr>
        <w:t>?</w:t>
      </w:r>
    </w:p>
    <w:p w14:paraId="28FA8585" w14:textId="77777777" w:rsidR="00AE7C43" w:rsidRPr="00C95C77" w:rsidRDefault="00AE7C43" w:rsidP="00AE7C43">
      <w:pPr>
        <w:rPr>
          <w:sz w:val="16"/>
        </w:rPr>
      </w:pPr>
      <w:r w:rsidRPr="00865CB5">
        <w:rPr>
          <w:rStyle w:val="Emphasis"/>
          <w:highlight w:val="green"/>
        </w:rPr>
        <w:t>Are</w:t>
      </w:r>
      <w:r w:rsidRPr="00C95C77">
        <w:rPr>
          <w:sz w:val="16"/>
        </w:rPr>
        <w:t xml:space="preserve"> these </w:t>
      </w:r>
      <w:r w:rsidRPr="00865CB5">
        <w:rPr>
          <w:rStyle w:val="Emphasis"/>
          <w:highlight w:val="green"/>
        </w:rPr>
        <w:t>“labor” issues</w:t>
      </w:r>
      <w:r w:rsidRPr="00C95C77">
        <w:rPr>
          <w:sz w:val="16"/>
        </w:rPr>
        <w:t xml:space="preserve">? Of course they are! </w:t>
      </w:r>
      <w:r w:rsidRPr="00E90879">
        <w:rPr>
          <w:rStyle w:val="StyleUnderline"/>
        </w:rPr>
        <w:t>Spatial segregation explains so much that a workplace focus cannot — hidden costs of living, food deserts, limits on mobility to access decent jobs, home/property values and impact on intergenerational wealth, school funding, and services like access to sanitation, fire fighters, and libraries</w:t>
      </w:r>
      <w:r w:rsidRPr="00C95C77">
        <w:rPr>
          <w:sz w:val="16"/>
        </w:rPr>
        <w:t>. (Imagine what it means for Black and Brown kids to attend school on-line by using the internet at their neighborhood McDonalds.)</w:t>
      </w:r>
    </w:p>
    <w:p w14:paraId="2DE11051" w14:textId="77777777" w:rsidR="00AE7C43" w:rsidRPr="00C95C77" w:rsidRDefault="00AE7C43" w:rsidP="00AE7C43">
      <w:pPr>
        <w:rPr>
          <w:sz w:val="16"/>
        </w:rPr>
      </w:pPr>
      <w:r w:rsidRPr="00C95C77">
        <w:rPr>
          <w:sz w:val="16"/>
        </w:rPr>
        <w:t>This is what we mean by “</w:t>
      </w:r>
      <w:r w:rsidRPr="00865CB5">
        <w:rPr>
          <w:rStyle w:val="StyleUnderline"/>
          <w:highlight w:val="green"/>
        </w:rPr>
        <w:t>racial capitalism</w:t>
      </w:r>
      <w:r w:rsidRPr="00C95C77">
        <w:rPr>
          <w:sz w:val="16"/>
        </w:rPr>
        <w:t xml:space="preserve">,” which not only </w:t>
      </w:r>
      <w:r w:rsidRPr="00865CB5">
        <w:rPr>
          <w:rStyle w:val="StyleUnderline"/>
          <w:highlight w:val="green"/>
        </w:rPr>
        <w:t>produces</w:t>
      </w:r>
      <w:r w:rsidRPr="00E90879">
        <w:rPr>
          <w:rStyle w:val="StyleUnderline"/>
        </w:rPr>
        <w:t xml:space="preserve"> deep race, class and gender </w:t>
      </w:r>
      <w:r w:rsidRPr="00865CB5">
        <w:rPr>
          <w:rStyle w:val="StyleUnderline"/>
          <w:highlight w:val="green"/>
        </w:rPr>
        <w:t>inequalities</w:t>
      </w:r>
      <w:r w:rsidRPr="00C95C77">
        <w:rPr>
          <w:sz w:val="16"/>
        </w:rPr>
        <w:t xml:space="preserve"> but </w:t>
      </w:r>
      <w:r w:rsidRPr="00E90879">
        <w:rPr>
          <w:rStyle w:val="StyleUnderline"/>
        </w:rPr>
        <w:t>continues to keep a segment of white-working class in a state of precarity while convincing them that Black and Brown people are to blame</w:t>
      </w:r>
      <w:r w:rsidRPr="00C95C77">
        <w:rPr>
          <w:sz w:val="16"/>
        </w:rPr>
        <w:t>.</w:t>
      </w:r>
    </w:p>
    <w:p w14:paraId="2E3BB477" w14:textId="77777777" w:rsidR="00AE7C43" w:rsidRPr="00C95C77" w:rsidRDefault="00AE7C43" w:rsidP="00AE7C43">
      <w:pPr>
        <w:rPr>
          <w:sz w:val="16"/>
        </w:rPr>
      </w:pPr>
      <w:r w:rsidRPr="00C95C77">
        <w:rPr>
          <w:sz w:val="16"/>
        </w:rPr>
        <w:t xml:space="preserve">The hidden secret of racial capitalism’s longevity is the capacity of capital and the state to capture the “white” workers and tie its identity to race (whiteness) and masculinity. </w:t>
      </w:r>
      <w:r w:rsidRPr="00865CB5">
        <w:rPr>
          <w:rStyle w:val="StyleUnderline"/>
          <w:highlight w:val="green"/>
        </w:rPr>
        <w:t xml:space="preserve">We </w:t>
      </w:r>
      <w:r w:rsidRPr="007D3412">
        <w:rPr>
          <w:rStyle w:val="StyleUnderline"/>
        </w:rPr>
        <w:t xml:space="preserve">all </w:t>
      </w:r>
      <w:r w:rsidRPr="00865CB5">
        <w:rPr>
          <w:rStyle w:val="StyleUnderline"/>
          <w:highlight w:val="green"/>
        </w:rPr>
        <w:t>need</w:t>
      </w:r>
      <w:r w:rsidRPr="00E90879">
        <w:rPr>
          <w:rStyle w:val="StyleUnderline"/>
        </w:rPr>
        <w:t xml:space="preserve"> </w:t>
      </w:r>
      <w:proofErr w:type="gramStart"/>
      <w:r w:rsidRPr="00E90879">
        <w:rPr>
          <w:rStyle w:val="StyleUnderline"/>
        </w:rPr>
        <w:t>liberating</w:t>
      </w:r>
      <w:proofErr w:type="gramEnd"/>
      <w:r w:rsidRPr="00E90879">
        <w:rPr>
          <w:rStyle w:val="StyleUnderline"/>
        </w:rPr>
        <w:t xml:space="preserve"> from racial capitalism.</w:t>
      </w:r>
    </w:p>
    <w:p w14:paraId="4387062F" w14:textId="77777777" w:rsidR="00AE7C43" w:rsidRPr="00C95C77" w:rsidRDefault="00AE7C43" w:rsidP="00AE7C43">
      <w:pPr>
        <w:rPr>
          <w:sz w:val="16"/>
        </w:rPr>
      </w:pPr>
      <w:r w:rsidRPr="00C95C77">
        <w:rPr>
          <w:sz w:val="16"/>
        </w:rPr>
        <w:t>An Ideological Struggle</w:t>
      </w:r>
    </w:p>
    <w:p w14:paraId="2E050175" w14:textId="77777777" w:rsidR="00AE7C43" w:rsidRPr="00C95C77" w:rsidRDefault="00AE7C43" w:rsidP="00AE7C43">
      <w:pPr>
        <w:rPr>
          <w:sz w:val="16"/>
        </w:rPr>
      </w:pPr>
      <w:r w:rsidRPr="00C95C77">
        <w:rPr>
          <w:sz w:val="16"/>
        </w:rPr>
        <w:t xml:space="preserve">I am not suggesting that labor unions are hopelessly racist, nor is Michael Goldfield in his extraordinary book The Southern Key. On the contrary, we have </w:t>
      </w:r>
      <w:r w:rsidRPr="00E90879">
        <w:rPr>
          <w:rStyle w:val="StyleUnderline"/>
        </w:rPr>
        <w:t xml:space="preserve">many examples of </w:t>
      </w:r>
      <w:r w:rsidRPr="00865CB5">
        <w:rPr>
          <w:rStyle w:val="StyleUnderline"/>
          <w:highlight w:val="green"/>
        </w:rPr>
        <w:t>unions dedicated to social justice and antiracism</w:t>
      </w:r>
      <w:r w:rsidRPr="00C95C77">
        <w:rPr>
          <w:sz w:val="16"/>
        </w:rPr>
        <w:t>. I’m reluctant to call these “exceptions” since it implies that the “labor movement” is singular and unitary rather than combined and uneven.</w:t>
      </w:r>
    </w:p>
    <w:p w14:paraId="1115AAD1" w14:textId="77777777" w:rsidR="00AE7C43" w:rsidRPr="00C95C77" w:rsidRDefault="00AE7C43" w:rsidP="00AE7C43">
      <w:pPr>
        <w:rPr>
          <w:sz w:val="16"/>
        </w:rPr>
      </w:pPr>
      <w:r w:rsidRPr="00C95C77">
        <w:rPr>
          <w:sz w:val="16"/>
        </w:rPr>
        <w:t xml:space="preserve">Put simply, </w:t>
      </w:r>
      <w:r w:rsidRPr="00E90879">
        <w:rPr>
          <w:rStyle w:val="StyleUnderline"/>
        </w:rPr>
        <w:t xml:space="preserve">a union’s political orientation cannot be reduced solely to the inherent contradictions between labor and capital but must be understood </w:t>
      </w:r>
      <w:r w:rsidRPr="00865CB5">
        <w:rPr>
          <w:rStyle w:val="StyleUnderline"/>
          <w:highlight w:val="green"/>
        </w:rPr>
        <w:t xml:space="preserve">within a broader </w:t>
      </w:r>
      <w:r w:rsidRPr="00865CB5">
        <w:rPr>
          <w:rStyle w:val="Emphasis"/>
          <w:highlight w:val="green"/>
        </w:rPr>
        <w:t>ideological struggle</w:t>
      </w:r>
      <w:r w:rsidRPr="00C95C77">
        <w:rPr>
          <w:sz w:val="16"/>
        </w:rPr>
        <w:t xml:space="preserve">. </w:t>
      </w:r>
      <w:r w:rsidRPr="00E90879">
        <w:rPr>
          <w:rStyle w:val="StyleUnderline"/>
        </w:rPr>
        <w:t>The extraction of surplus value alone does not explain</w:t>
      </w:r>
      <w:r w:rsidRPr="00C95C77">
        <w:rPr>
          <w:sz w:val="16"/>
        </w:rPr>
        <w:t xml:space="preserve"> why some sectors of the labor movement embrace a vision of racial and gender justice and equality, others hold fast to </w:t>
      </w:r>
      <w:r w:rsidRPr="00E90879">
        <w:rPr>
          <w:rStyle w:val="StyleUnderline"/>
        </w:rPr>
        <w:t>racism, patriarchy and social order</w:t>
      </w:r>
      <w:r w:rsidRPr="00C95C77">
        <w:rPr>
          <w:sz w:val="16"/>
        </w:rPr>
        <w:t>, and perhaps most reflect a messy, ever-shifting combination of these tendencies.</w:t>
      </w:r>
    </w:p>
    <w:p w14:paraId="0746C814" w14:textId="77777777" w:rsidR="00AE7C43" w:rsidRPr="00C95C77" w:rsidRDefault="00AE7C43" w:rsidP="00AE7C43">
      <w:pPr>
        <w:rPr>
          <w:sz w:val="16"/>
        </w:rPr>
      </w:pPr>
      <w:r w:rsidRPr="00C95C77">
        <w:rPr>
          <w:sz w:val="16"/>
        </w:rPr>
        <w:t xml:space="preserve">And as I’ve suggested, </w:t>
      </w:r>
      <w:r w:rsidRPr="00E90879">
        <w:rPr>
          <w:rStyle w:val="Emphasis"/>
        </w:rPr>
        <w:t xml:space="preserve">some of </w:t>
      </w:r>
      <w:r w:rsidRPr="00865CB5">
        <w:rPr>
          <w:rStyle w:val="Emphasis"/>
          <w:highlight w:val="green"/>
        </w:rPr>
        <w:t>the most critical battles have occurred</w:t>
      </w:r>
      <w:r w:rsidRPr="00E90879">
        <w:rPr>
          <w:rStyle w:val="Emphasis"/>
        </w:rPr>
        <w:t xml:space="preserve"> not at the workplace but </w:t>
      </w:r>
      <w:r w:rsidRPr="00865CB5">
        <w:rPr>
          <w:rStyle w:val="Emphasis"/>
          <w:highlight w:val="green"/>
        </w:rPr>
        <w:t>at the level of the state</w:t>
      </w:r>
      <w:r w:rsidRPr="00C95C77">
        <w:rPr>
          <w:sz w:val="16"/>
        </w:rPr>
        <w:t xml:space="preserve"> — </w:t>
      </w:r>
      <w:r w:rsidRPr="00E90879">
        <w:rPr>
          <w:rStyle w:val="StyleUnderline"/>
        </w:rPr>
        <w:t xml:space="preserve">struggles over </w:t>
      </w:r>
      <w:r w:rsidRPr="00865CB5">
        <w:rPr>
          <w:rStyle w:val="StyleUnderline"/>
          <w:highlight w:val="green"/>
        </w:rPr>
        <w:t>social policy, state violence</w:t>
      </w:r>
      <w:r w:rsidRPr="00E90879">
        <w:rPr>
          <w:rStyle w:val="StyleUnderline"/>
        </w:rPr>
        <w:t xml:space="preserve">, budgetary </w:t>
      </w:r>
      <w:r w:rsidRPr="00865CB5">
        <w:rPr>
          <w:rStyle w:val="StyleUnderline"/>
          <w:highlight w:val="green"/>
        </w:rPr>
        <w:t>and fiscal decisions</w:t>
      </w:r>
      <w:r w:rsidRPr="00E90879">
        <w:rPr>
          <w:rStyle w:val="StyleUnderline"/>
        </w:rPr>
        <w:t>, housing and welfare, education, etc</w:t>
      </w:r>
      <w:r w:rsidRPr="00C95C77">
        <w:rPr>
          <w:sz w:val="16"/>
        </w:rPr>
        <w:t>.</w:t>
      </w:r>
    </w:p>
    <w:p w14:paraId="41766AED" w14:textId="77777777" w:rsidR="00AE7C43" w:rsidRPr="00C95C77" w:rsidRDefault="00AE7C43" w:rsidP="00AE7C43">
      <w:pPr>
        <w:rPr>
          <w:sz w:val="16"/>
        </w:rPr>
      </w:pPr>
      <w:r w:rsidRPr="00C95C77">
        <w:rPr>
          <w:sz w:val="16"/>
        </w:rPr>
        <w:t>Indeed, as we revisit the 1930s, the era we hold up as the heyday of interracial working-class radicalism, there are three things we ought to consider. The Left, and here I mean specifically the Communist Party, was different from other socialist parties up to that point in that it centered anti-racism.</w:t>
      </w:r>
    </w:p>
    <w:p w14:paraId="76F0E0C2" w14:textId="77777777" w:rsidR="00AE7C43" w:rsidRPr="00C95C77" w:rsidRDefault="00AE7C43" w:rsidP="00AE7C43">
      <w:pPr>
        <w:rPr>
          <w:sz w:val="16"/>
        </w:rPr>
      </w:pPr>
      <w:r w:rsidRPr="00C95C77">
        <w:rPr>
          <w:sz w:val="16"/>
        </w:rPr>
        <w:t xml:space="preserve">Whatever the CP’s many faults and missteps, it generally resisted color-blindness, underscoring distinctive features of Black, Brown and Indigenous workers’ struggles, while refusing to forgive or explain away the racism of white workers. Second, the CP’s biggest mobilizations did not center on </w:t>
      </w:r>
      <w:proofErr w:type="gramStart"/>
      <w:r w:rsidRPr="00C95C77">
        <w:rPr>
          <w:sz w:val="16"/>
        </w:rPr>
        <w:t>relief</w:t>
      </w:r>
      <w:proofErr w:type="gramEnd"/>
      <w:r w:rsidRPr="00C95C77">
        <w:rPr>
          <w:sz w:val="16"/>
        </w:rPr>
        <w:t xml:space="preserve"> or jobs or trade union struggles but the defense of the “Scottsboro Boys,” nine young Black men falsely accused of raping two white women on a train in Alabama.</w:t>
      </w:r>
    </w:p>
    <w:p w14:paraId="11EB6A71" w14:textId="77777777" w:rsidR="00AE7C43" w:rsidRPr="00C95C77" w:rsidRDefault="00AE7C43" w:rsidP="00AE7C43">
      <w:pPr>
        <w:rPr>
          <w:sz w:val="16"/>
        </w:rPr>
      </w:pPr>
      <w:r w:rsidRPr="00C95C77">
        <w:rPr>
          <w:sz w:val="16"/>
        </w:rPr>
        <w:t>Third, the 1930s, the period we often describe as the U.S. left turn, was also characterized by rising fascism that drew a segment of the white working class into groups such as the Black Shirts, the Klan, the White Legion, and the American Nazi Party.</w:t>
      </w:r>
    </w:p>
    <w:p w14:paraId="0F5F1D30" w14:textId="77777777" w:rsidR="00AE7C43" w:rsidRPr="00C95C77" w:rsidRDefault="00AE7C43" w:rsidP="00AE7C43">
      <w:pPr>
        <w:rPr>
          <w:sz w:val="16"/>
        </w:rPr>
      </w:pPr>
      <w:r w:rsidRPr="00C95C77">
        <w:rPr>
          <w:sz w:val="16"/>
        </w:rPr>
        <w:t xml:space="preserve">In other words, </w:t>
      </w:r>
      <w:r w:rsidRPr="00E90879">
        <w:rPr>
          <w:rStyle w:val="StyleUnderline"/>
        </w:rPr>
        <w:t xml:space="preserve">what often animates social justice or </w:t>
      </w:r>
      <w:r w:rsidRPr="00865CB5">
        <w:rPr>
          <w:rStyle w:val="StyleUnderline"/>
          <w:highlight w:val="green"/>
        </w:rPr>
        <w:t>civil rights unionism</w:t>
      </w:r>
      <w:r w:rsidRPr="00E90879">
        <w:rPr>
          <w:rStyle w:val="StyleUnderline"/>
        </w:rPr>
        <w:t xml:space="preserve"> are movements with a vision of justice, movements </w:t>
      </w:r>
      <w:r w:rsidRPr="00865CB5">
        <w:rPr>
          <w:rStyle w:val="StyleUnderline"/>
          <w:highlight w:val="green"/>
        </w:rPr>
        <w:t>that are anti-fascist, anti-racist</w:t>
      </w:r>
      <w:r w:rsidRPr="00E90879">
        <w:rPr>
          <w:rStyle w:val="StyleUnderline"/>
        </w:rPr>
        <w:t>, and</w:t>
      </w:r>
      <w:r w:rsidRPr="00C95C77">
        <w:rPr>
          <w:sz w:val="16"/>
        </w:rPr>
        <w:t xml:space="preserve"> dare I </w:t>
      </w:r>
      <w:r w:rsidRPr="00E90879">
        <w:rPr>
          <w:rStyle w:val="StyleUnderline"/>
        </w:rPr>
        <w:t>say anti-capitalist</w:t>
      </w:r>
      <w:r w:rsidRPr="00C95C77">
        <w:rPr>
          <w:sz w:val="16"/>
        </w:rPr>
        <w:t xml:space="preserve"> (though embracing the latter doesn’t necessarily translate into embracing the former).</w:t>
      </w:r>
    </w:p>
    <w:p w14:paraId="4EEF6D63" w14:textId="77777777" w:rsidR="00AE7C43" w:rsidRDefault="00AE7C43" w:rsidP="00AE7C43"/>
    <w:p w14:paraId="52445C96" w14:textId="77777777" w:rsidR="00AE7C43" w:rsidRDefault="00AE7C43" w:rsidP="00AE7C43">
      <w:pPr>
        <w:spacing w:line="278" w:lineRule="auto"/>
        <w:rPr>
          <w:rFonts w:asciiTheme="minorHAnsi" w:hAnsiTheme="minorHAnsi" w:cstheme="minorBidi"/>
          <w:kern w:val="2"/>
          <w:sz w:val="24"/>
          <w:szCs w:val="24"/>
          <w14:ligatures w14:val="standardContextual"/>
        </w:rPr>
      </w:pPr>
    </w:p>
    <w:p w14:paraId="23A0B65E" w14:textId="77777777" w:rsidR="00AE7C43" w:rsidRDefault="00AE7C43" w:rsidP="00AE7C43">
      <w:pPr>
        <w:pStyle w:val="Heading4"/>
      </w:pPr>
      <w:r w:rsidRPr="00B4148E">
        <w:rPr>
          <w:u w:val="single"/>
        </w:rPr>
        <w:t>Erasure DA</w:t>
      </w:r>
      <w:r>
        <w:t xml:space="preserve">. Organizing works---the neg’s </w:t>
      </w:r>
      <w:r w:rsidRPr="00120297">
        <w:rPr>
          <w:u w:val="single"/>
        </w:rPr>
        <w:t>revisionist history</w:t>
      </w:r>
      <w:r>
        <w:t xml:space="preserve"> is crossing the picket line at </w:t>
      </w:r>
      <w:proofErr w:type="gramStart"/>
      <w:r>
        <w:t>best, and</w:t>
      </w:r>
      <w:proofErr w:type="gramEnd"/>
      <w:r>
        <w:t xml:space="preserve"> blows their cover at worst.</w:t>
      </w:r>
    </w:p>
    <w:p w14:paraId="6780FFC0" w14:textId="77777777" w:rsidR="00AE7C43" w:rsidRDefault="00AE7C43" w:rsidP="00AE7C43">
      <w:r w:rsidRPr="006D4573">
        <w:rPr>
          <w:rStyle w:val="Style13ptBold"/>
        </w:rPr>
        <w:t>Kelley 21</w:t>
      </w:r>
      <w:r>
        <w:t xml:space="preserve"> – Robin D.G. Kelley, the Gary B. Nash professor of American History at UCLA, gave this presentation to a New York City DSA Labor webinar on a panel with Michael Goldfield, whose book The Southern Key is also reviewed in this issue of Against the Current. Professor Kelley’s first book was Hammer and Hoe: Alabama Communists During the Great Depression (1990). His subsequent works include the award-winning biography Thelonious Monk: The Life and Times of An American Original (2009) and studies of African American and African culture and cross-fertilization; [“The Freedom Struggle is a Labor Struggle, Then and Now”, </w:t>
      </w:r>
      <w:r>
        <w:rPr>
          <w:i/>
          <w:iCs/>
        </w:rPr>
        <w:t>Black Agenda Report</w:t>
      </w:r>
      <w:r>
        <w:t xml:space="preserve">, 1/6/2021, </w:t>
      </w:r>
      <w:r w:rsidRPr="004857CE">
        <w:t>https://www.blackagendareport.com/freedom-struggle-labor-struggle-then-and-now</w:t>
      </w:r>
      <w:r>
        <w:t>] Texas FL</w:t>
      </w:r>
    </w:p>
    <w:p w14:paraId="5AE04D27" w14:textId="77777777" w:rsidR="00AE7C43" w:rsidRPr="00C95C77" w:rsidRDefault="00AE7C43" w:rsidP="00AE7C43">
      <w:pPr>
        <w:rPr>
          <w:rStyle w:val="StyleUnderline"/>
        </w:rPr>
      </w:pPr>
      <w:r w:rsidRPr="00C95C77">
        <w:rPr>
          <w:rStyle w:val="StyleUnderline"/>
        </w:rPr>
        <w:t xml:space="preserve">Where </w:t>
      </w:r>
      <w:r w:rsidRPr="00865CB5">
        <w:rPr>
          <w:rStyle w:val="StyleUnderline"/>
          <w:highlight w:val="green"/>
        </w:rPr>
        <w:t>Organizing Succeeded</w:t>
      </w:r>
    </w:p>
    <w:p w14:paraId="69FCBA4A" w14:textId="77777777" w:rsidR="00AE7C43" w:rsidRPr="00C95C77" w:rsidRDefault="00AE7C43" w:rsidP="00AE7C43">
      <w:pPr>
        <w:rPr>
          <w:rStyle w:val="StyleUnderline"/>
        </w:rPr>
      </w:pPr>
      <w:r w:rsidRPr="00865CB5">
        <w:rPr>
          <w:rStyle w:val="StyleUnderline"/>
          <w:highlight w:val="green"/>
        </w:rPr>
        <w:t>In the South, Black labor militants</w:t>
      </w:r>
      <w:r w:rsidRPr="00B4148E">
        <w:rPr>
          <w:sz w:val="16"/>
        </w:rPr>
        <w:t xml:space="preserve">, many of whom were Communists, </w:t>
      </w:r>
      <w:r w:rsidRPr="00865CB5">
        <w:rPr>
          <w:rStyle w:val="StyleUnderline"/>
          <w:highlight w:val="green"/>
        </w:rPr>
        <w:t>were</w:t>
      </w:r>
      <w:r w:rsidRPr="00C95C77">
        <w:rPr>
          <w:rStyle w:val="StyleUnderline"/>
        </w:rPr>
        <w:t xml:space="preserve"> the </w:t>
      </w:r>
      <w:r w:rsidRPr="00865CB5">
        <w:rPr>
          <w:rStyle w:val="StyleUnderline"/>
          <w:highlight w:val="green"/>
        </w:rPr>
        <w:t>key to building the CIO</w:t>
      </w:r>
      <w:r w:rsidRPr="00C95C77">
        <w:rPr>
          <w:rStyle w:val="StyleUnderline"/>
        </w:rPr>
        <w:t xml:space="preserve"> in the region, even during the early stages of Cold War-era attacks on labor and the Left.</w:t>
      </w:r>
      <w:r w:rsidRPr="00B4148E">
        <w:rPr>
          <w:sz w:val="16"/>
        </w:rPr>
        <w:t xml:space="preserve"> </w:t>
      </w:r>
      <w:r w:rsidRPr="00C95C77">
        <w:rPr>
          <w:rStyle w:val="StyleUnderline"/>
        </w:rPr>
        <w:t>Operation Dixie</w:t>
      </w:r>
      <w:r w:rsidRPr="00B4148E">
        <w:rPr>
          <w:sz w:val="16"/>
        </w:rPr>
        <w:t xml:space="preserve">, the postwar campaign to organize the South, is usually seen as a total failure, but as Will Jones demonstrates, it </w:t>
      </w:r>
      <w:r w:rsidRPr="00C95C77">
        <w:rPr>
          <w:rStyle w:val="StyleUnderline"/>
        </w:rPr>
        <w:t xml:space="preserve">succeeded where </w:t>
      </w:r>
      <w:r w:rsidRPr="00865CB5">
        <w:rPr>
          <w:rStyle w:val="StyleUnderline"/>
          <w:highlight w:val="green"/>
        </w:rPr>
        <w:t>Black workers</w:t>
      </w:r>
      <w:r w:rsidRPr="00C95C77">
        <w:rPr>
          <w:rStyle w:val="StyleUnderline"/>
        </w:rPr>
        <w:t xml:space="preserve"> were </w:t>
      </w:r>
      <w:r w:rsidRPr="00865CB5">
        <w:rPr>
          <w:rStyle w:val="StyleUnderline"/>
          <w:highlight w:val="green"/>
        </w:rPr>
        <w:t>in leadership positions</w:t>
      </w:r>
      <w:r w:rsidRPr="00B4148E">
        <w:rPr>
          <w:sz w:val="16"/>
        </w:rPr>
        <w:t xml:space="preserve"> — </w:t>
      </w:r>
      <w:r w:rsidRPr="00C95C77">
        <w:rPr>
          <w:rStyle w:val="StyleUnderline"/>
        </w:rPr>
        <w:t xml:space="preserve">e.g. </w:t>
      </w:r>
      <w:r w:rsidRPr="00865CB5">
        <w:rPr>
          <w:rStyle w:val="StyleUnderline"/>
          <w:highlight w:val="green"/>
        </w:rPr>
        <w:t>among</w:t>
      </w:r>
      <w:r w:rsidRPr="00C95C77">
        <w:rPr>
          <w:rStyle w:val="StyleUnderline"/>
        </w:rPr>
        <w:t xml:space="preserve"> Black </w:t>
      </w:r>
      <w:r w:rsidRPr="00865CB5">
        <w:rPr>
          <w:rStyle w:val="StyleUnderline"/>
          <w:highlight w:val="green"/>
        </w:rPr>
        <w:t>lumber workers</w:t>
      </w:r>
      <w:r w:rsidRPr="00C95C77">
        <w:rPr>
          <w:rStyle w:val="StyleUnderline"/>
        </w:rPr>
        <w:t xml:space="preserve"> in North Carolina and Black </w:t>
      </w:r>
      <w:r w:rsidRPr="00865CB5">
        <w:rPr>
          <w:rStyle w:val="StyleUnderline"/>
          <w:highlight w:val="green"/>
        </w:rPr>
        <w:t>tobacco and cotton-press workers</w:t>
      </w:r>
      <w:r w:rsidRPr="00C95C77">
        <w:rPr>
          <w:rStyle w:val="StyleUnderline"/>
        </w:rPr>
        <w:t xml:space="preserve"> in North Carolina, Arkansas, and western Tennessee.</w:t>
      </w:r>
    </w:p>
    <w:p w14:paraId="1F83A305" w14:textId="77777777" w:rsidR="00AE7C43" w:rsidRPr="0016458E" w:rsidRDefault="00AE7C43" w:rsidP="00AE7C43">
      <w:pPr>
        <w:rPr>
          <w:b/>
          <w:u w:val="single"/>
        </w:rPr>
      </w:pPr>
      <w:r w:rsidRPr="00865CB5">
        <w:rPr>
          <w:rStyle w:val="StyleUnderline"/>
          <w:highlight w:val="green"/>
        </w:rPr>
        <w:t>Black workers built and sustained the</w:t>
      </w:r>
      <w:r w:rsidRPr="0016458E">
        <w:rPr>
          <w:rStyle w:val="StyleUnderline"/>
        </w:rPr>
        <w:t xml:space="preserve"> International Woodworkers of America (</w:t>
      </w:r>
      <w:r w:rsidRPr="00865CB5">
        <w:rPr>
          <w:rStyle w:val="StyleUnderline"/>
          <w:highlight w:val="green"/>
        </w:rPr>
        <w:t>IWA</w:t>
      </w:r>
      <w:r w:rsidRPr="0016458E">
        <w:rPr>
          <w:rStyle w:val="StyleUnderline"/>
        </w:rPr>
        <w:t xml:space="preserve">) campaign </w:t>
      </w:r>
      <w:r w:rsidRPr="00865CB5">
        <w:rPr>
          <w:rStyle w:val="StyleUnderline"/>
          <w:highlight w:val="green"/>
        </w:rPr>
        <w:t>to organize sawmill employees</w:t>
      </w:r>
      <w:r w:rsidRPr="0016458E">
        <w:rPr>
          <w:rStyle w:val="StyleUnderline"/>
        </w:rPr>
        <w:t xml:space="preserve"> in the South, in spite of unremitting violence from employers, allied businessmen and white workers, </w:t>
      </w:r>
      <w:r w:rsidRPr="00B4148E">
        <w:rPr>
          <w:sz w:val="16"/>
        </w:rPr>
        <w:t>and the CIO’s best efforts to push race off to the side.</w:t>
      </w:r>
    </w:p>
    <w:p w14:paraId="1811AD24" w14:textId="77777777" w:rsidR="00AE7C43" w:rsidRPr="00B4148E" w:rsidRDefault="00AE7C43" w:rsidP="00AE7C43">
      <w:pPr>
        <w:rPr>
          <w:sz w:val="16"/>
        </w:rPr>
      </w:pPr>
      <w:r w:rsidRPr="00865CB5">
        <w:rPr>
          <w:rStyle w:val="StyleUnderline"/>
          <w:highlight w:val="green"/>
        </w:rPr>
        <w:t>In Elizabethtown</w:t>
      </w:r>
      <w:r w:rsidRPr="0016458E">
        <w:rPr>
          <w:rStyle w:val="StyleUnderline"/>
        </w:rPr>
        <w:t xml:space="preserve">, North </w:t>
      </w:r>
      <w:proofErr w:type="gramStart"/>
      <w:r w:rsidRPr="0016458E">
        <w:rPr>
          <w:rStyle w:val="StyleUnderline"/>
        </w:rPr>
        <w:t>Carolina</w:t>
      </w:r>
      <w:proofErr w:type="gramEnd"/>
      <w:r w:rsidRPr="0016458E">
        <w:rPr>
          <w:rStyle w:val="StyleUnderline"/>
        </w:rPr>
        <w:t xml:space="preserve"> where in 1948 </w:t>
      </w:r>
      <w:r w:rsidRPr="00865CB5">
        <w:rPr>
          <w:rStyle w:val="StyleUnderline"/>
          <w:highlight w:val="green"/>
        </w:rPr>
        <w:t>the IWA waged a militant strike</w:t>
      </w:r>
      <w:r w:rsidRPr="00B4148E">
        <w:rPr>
          <w:sz w:val="16"/>
        </w:rPr>
        <w:t xml:space="preserve"> against one of the largest lumber companies in the Southeast, </w:t>
      </w:r>
      <w:r w:rsidRPr="0016458E">
        <w:rPr>
          <w:rStyle w:val="StyleUnderline"/>
        </w:rPr>
        <w:t xml:space="preserve">it was precisely </w:t>
      </w:r>
      <w:r w:rsidRPr="00865CB5">
        <w:rPr>
          <w:rStyle w:val="StyleUnderline"/>
          <w:highlight w:val="green"/>
        </w:rPr>
        <w:t>racial solidarity and Black community support</w:t>
      </w:r>
      <w:r w:rsidRPr="0016458E">
        <w:rPr>
          <w:rStyle w:val="StyleUnderline"/>
        </w:rPr>
        <w:t xml:space="preserve"> that </w:t>
      </w:r>
      <w:r w:rsidRPr="00865CB5">
        <w:rPr>
          <w:rStyle w:val="StyleUnderline"/>
          <w:highlight w:val="green"/>
        </w:rPr>
        <w:t>ensured</w:t>
      </w:r>
      <w:r w:rsidRPr="0016458E">
        <w:rPr>
          <w:rStyle w:val="StyleUnderline"/>
        </w:rPr>
        <w:t xml:space="preserve"> their </w:t>
      </w:r>
      <w:r w:rsidRPr="00865CB5">
        <w:rPr>
          <w:rStyle w:val="StyleUnderline"/>
          <w:highlight w:val="green"/>
        </w:rPr>
        <w:t>success</w:t>
      </w:r>
      <w:r w:rsidRPr="00B4148E">
        <w:rPr>
          <w:sz w:val="16"/>
        </w:rPr>
        <w:t>.(1)</w:t>
      </w:r>
    </w:p>
    <w:p w14:paraId="792C0C00" w14:textId="77777777" w:rsidR="00AE7C43" w:rsidRPr="00B4148E" w:rsidRDefault="00AE7C43" w:rsidP="00AE7C43">
      <w:pPr>
        <w:rPr>
          <w:sz w:val="16"/>
        </w:rPr>
      </w:pPr>
      <w:r w:rsidRPr="00865CB5">
        <w:rPr>
          <w:rStyle w:val="StyleUnderline"/>
          <w:highlight w:val="green"/>
        </w:rPr>
        <w:t>The</w:t>
      </w:r>
      <w:r w:rsidRPr="00B4148E">
        <w:rPr>
          <w:sz w:val="16"/>
        </w:rPr>
        <w:t xml:space="preserve"> largely Communist-led </w:t>
      </w:r>
      <w:r w:rsidRPr="0016458E">
        <w:rPr>
          <w:rStyle w:val="StyleUnderline"/>
        </w:rPr>
        <w:t xml:space="preserve">Food, Tobacco, Agricultural, and Allied Workers of </w:t>
      </w:r>
      <w:r w:rsidRPr="007D3412">
        <w:rPr>
          <w:rStyle w:val="StyleUnderline"/>
        </w:rPr>
        <w:t>America (</w:t>
      </w:r>
      <w:r w:rsidRPr="00865CB5">
        <w:rPr>
          <w:rStyle w:val="StyleUnderline"/>
          <w:highlight w:val="green"/>
        </w:rPr>
        <w:t>FTA) rested on the union</w:t>
      </w:r>
      <w:r w:rsidRPr="0016458E">
        <w:rPr>
          <w:rStyle w:val="StyleUnderline"/>
        </w:rPr>
        <w:t xml:space="preserve">’s ability to tap into a deep well of black community organizing and grievances centered around workplace conditions, wages, and racial discrimination. By 1947, FTA </w:t>
      </w:r>
      <w:r w:rsidRPr="00865CB5">
        <w:rPr>
          <w:rStyle w:val="StyleUnderline"/>
          <w:highlight w:val="green"/>
        </w:rPr>
        <w:t>won 111 union elections</w:t>
      </w:r>
      <w:r w:rsidRPr="0016458E">
        <w:rPr>
          <w:rStyle w:val="StyleUnderline"/>
        </w:rPr>
        <w:t>, bringing some 15,000 workers into the union.</w:t>
      </w:r>
    </w:p>
    <w:p w14:paraId="29D5589C" w14:textId="77777777" w:rsidR="00AE7C43" w:rsidRPr="00B4148E" w:rsidRDefault="00AE7C43" w:rsidP="00AE7C43">
      <w:pPr>
        <w:rPr>
          <w:sz w:val="16"/>
        </w:rPr>
      </w:pPr>
      <w:r w:rsidRPr="00865CB5">
        <w:rPr>
          <w:rStyle w:val="StyleUnderline"/>
          <w:highlight w:val="green"/>
        </w:rPr>
        <w:t>Winston-Salem</w:t>
      </w:r>
      <w:r w:rsidRPr="00B4148E">
        <w:rPr>
          <w:sz w:val="16"/>
        </w:rPr>
        <w:t xml:space="preserve">, North Carolina, had </w:t>
      </w:r>
      <w:r w:rsidRPr="00865CB5">
        <w:rPr>
          <w:rStyle w:val="StyleUnderline"/>
          <w:highlight w:val="green"/>
        </w:rPr>
        <w:t>become the epicenter of FTA strength in the region. Led by</w:t>
      </w:r>
      <w:r w:rsidRPr="00E65B9D">
        <w:rPr>
          <w:rStyle w:val="StyleUnderline"/>
        </w:rPr>
        <w:t xml:space="preserve"> an extraordinary group of </w:t>
      </w:r>
      <w:r w:rsidRPr="00865CB5">
        <w:rPr>
          <w:rStyle w:val="StyleUnderline"/>
          <w:highlight w:val="green"/>
        </w:rPr>
        <w:t>Black women</w:t>
      </w:r>
      <w:r w:rsidRPr="00E65B9D">
        <w:rPr>
          <w:rStyle w:val="StyleUnderline"/>
        </w:rPr>
        <w:t>, notably Moranda Smith, Velma Hopkins, Theodosia Simpkins, and Viola Brown,</w:t>
      </w:r>
      <w:r w:rsidRPr="00B4148E">
        <w:rPr>
          <w:sz w:val="16"/>
        </w:rPr>
        <w:t xml:space="preserve"> Local 22 had successfully organized workers at R.J. Reynolds Tobacco Company.</w:t>
      </w:r>
    </w:p>
    <w:p w14:paraId="78B50ED8" w14:textId="77777777" w:rsidR="00AE7C43" w:rsidRPr="00C92AE6" w:rsidRDefault="00AE7C43" w:rsidP="00AE7C43">
      <w:pPr>
        <w:rPr>
          <w:b/>
          <w:u w:val="single"/>
        </w:rPr>
      </w:pPr>
      <w:r w:rsidRPr="00E65B9D">
        <w:rPr>
          <w:rStyle w:val="StyleUnderline"/>
        </w:rPr>
        <w:t xml:space="preserve">They fought for more than higher wages and better conditions; </w:t>
      </w:r>
      <w:r w:rsidRPr="00865CB5">
        <w:rPr>
          <w:rStyle w:val="StyleUnderline"/>
          <w:highlight w:val="green"/>
        </w:rPr>
        <w:t xml:space="preserve">they promoted a Black radical vision that </w:t>
      </w:r>
      <w:r w:rsidRPr="00865CB5">
        <w:rPr>
          <w:rStyle w:val="Emphasis"/>
          <w:sz w:val="24"/>
          <w:szCs w:val="24"/>
          <w:highlight w:val="green"/>
        </w:rPr>
        <w:t>civil and human rights were inseparable from labor rights.</w:t>
      </w:r>
    </w:p>
    <w:p w14:paraId="55075AD2" w14:textId="77777777" w:rsidR="00AE7C43" w:rsidRPr="00B4148E" w:rsidRDefault="00AE7C43" w:rsidP="00AE7C43">
      <w:pPr>
        <w:rPr>
          <w:sz w:val="16"/>
        </w:rPr>
      </w:pPr>
      <w:r w:rsidRPr="001647BF">
        <w:rPr>
          <w:rStyle w:val="StyleUnderline"/>
        </w:rPr>
        <w:t>They protested segregation, fought sexual harassment at work, revitalized the local chapter of the NAACP, launched voter registration campaigns, set up worker education classes, and established a library stocked with volumes on African American history and political economy,</w:t>
      </w:r>
      <w:r w:rsidRPr="00B4148E">
        <w:rPr>
          <w:sz w:val="16"/>
        </w:rPr>
        <w:t xml:space="preserve"> and were largely responsible in 1947 for electing Winston-Salem’s first Black alderman, the Reverend Kenneth Williams.(2)</w:t>
      </w:r>
    </w:p>
    <w:p w14:paraId="163408ED" w14:textId="77777777" w:rsidR="00AE7C43" w:rsidRDefault="00AE7C43" w:rsidP="00AE7C43">
      <w:pPr>
        <w:spacing w:line="278" w:lineRule="auto"/>
        <w:rPr>
          <w:rFonts w:asciiTheme="minorHAnsi" w:hAnsiTheme="minorHAnsi" w:cstheme="minorBidi"/>
          <w:kern w:val="2"/>
          <w:sz w:val="24"/>
          <w:szCs w:val="24"/>
          <w14:ligatures w14:val="standardContextual"/>
        </w:rPr>
      </w:pPr>
    </w:p>
    <w:p w14:paraId="65472F62" w14:textId="77777777" w:rsidR="00AE7C43" w:rsidRDefault="00AE7C43" w:rsidP="00AE7C43">
      <w:pPr>
        <w:pStyle w:val="Heading4"/>
      </w:pPr>
      <w:r>
        <w:t>Rights discourse can be reappropriated to check exploitation</w:t>
      </w:r>
    </w:p>
    <w:p w14:paraId="76F1A0C9" w14:textId="77777777" w:rsidR="00AE7C43" w:rsidRPr="00966700" w:rsidRDefault="00AE7C43" w:rsidP="00AE7C43">
      <w:r w:rsidRPr="00966700">
        <w:rPr>
          <w:rStyle w:val="Style13ptBold"/>
        </w:rPr>
        <w:t>Gasiokwu 24</w:t>
      </w:r>
      <w:r>
        <w:t xml:space="preserve"> (Peter I Gasiokwu, Lecturer, Department of Commercial and Property Law, Faculty of Law, Delta State University, Oleh Campus, Nigeria, “Human rights in the age of neoliberalism: Legitimizing domination or fostering transformation?” International Journal of Law, Volume 10, Issue 6, 2024, Page No. 8-13, https://www.lawjournals.org/assets/archives/2024/vol10issue6/10265.pdf)</w:t>
      </w:r>
    </w:p>
    <w:p w14:paraId="2EB22539" w14:textId="77777777" w:rsidR="00AE7C43" w:rsidRDefault="00AE7C43" w:rsidP="00AE7C43">
      <w:r>
        <w:t>5. Reimagining human rights in the age of neoliberalism</w:t>
      </w:r>
    </w:p>
    <w:p w14:paraId="034ACC42" w14:textId="77777777" w:rsidR="00AE7C43" w:rsidRPr="00DC7F31" w:rsidRDefault="00AE7C43" w:rsidP="00AE7C43">
      <w:pPr>
        <w:rPr>
          <w:sz w:val="16"/>
        </w:rPr>
      </w:pPr>
      <w:r w:rsidRPr="00DC7F31">
        <w:rPr>
          <w:rStyle w:val="StyleUnderline"/>
          <w:highlight w:val="yellow"/>
        </w:rPr>
        <w:t>Despite the critiques</w:t>
      </w:r>
      <w:r w:rsidRPr="00966700">
        <w:rPr>
          <w:rStyle w:val="StyleUnderline"/>
        </w:rPr>
        <w:t xml:space="preserve"> of neoliberalism’s impact on human rights</w:t>
      </w:r>
      <w:r w:rsidRPr="00DC7F31">
        <w:rPr>
          <w:sz w:val="16"/>
        </w:rPr>
        <w:t xml:space="preserve">, </w:t>
      </w:r>
      <w:r w:rsidRPr="00DC7F31">
        <w:rPr>
          <w:rStyle w:val="Emphasis"/>
          <w:highlight w:val="yellow"/>
        </w:rPr>
        <w:t>there is</w:t>
      </w:r>
      <w:r w:rsidRPr="00DC7F31">
        <w:rPr>
          <w:sz w:val="16"/>
        </w:rPr>
        <w:t xml:space="preserve"> also </w:t>
      </w:r>
      <w:r w:rsidRPr="00DC7F31">
        <w:rPr>
          <w:rStyle w:val="Emphasis"/>
          <w:highlight w:val="yellow"/>
        </w:rPr>
        <w:t>potential for human rights frameworks to</w:t>
      </w:r>
      <w:r w:rsidRPr="00DC7F31">
        <w:rPr>
          <w:sz w:val="16"/>
        </w:rPr>
        <w:t xml:space="preserve"> </w:t>
      </w:r>
      <w:r w:rsidRPr="00DC7F31">
        <w:rPr>
          <w:rStyle w:val="Emphasis"/>
          <w:highlight w:val="yellow"/>
        </w:rPr>
        <w:t>be</w:t>
      </w:r>
      <w:r w:rsidRPr="00DC7F31">
        <w:rPr>
          <w:sz w:val="16"/>
        </w:rPr>
        <w:t xml:space="preserve"> reimagined as </w:t>
      </w:r>
      <w:r w:rsidRPr="00DC7F31">
        <w:rPr>
          <w:rStyle w:val="Emphasis"/>
          <w:highlight w:val="yellow"/>
        </w:rPr>
        <w:t>tools of resistance against</w:t>
      </w:r>
      <w:r w:rsidRPr="00966700">
        <w:rPr>
          <w:rStyle w:val="Emphasis"/>
        </w:rPr>
        <w:t xml:space="preserve"> </w:t>
      </w:r>
      <w:r w:rsidRPr="00DC7F31">
        <w:rPr>
          <w:rStyle w:val="Emphasis"/>
          <w:highlight w:val="yellow"/>
        </w:rPr>
        <w:t>neoliberal</w:t>
      </w:r>
      <w:r w:rsidRPr="00DC7F31">
        <w:rPr>
          <w:sz w:val="16"/>
        </w:rPr>
        <w:t xml:space="preserve"> </w:t>
      </w:r>
      <w:r w:rsidRPr="00DC7F31">
        <w:rPr>
          <w:rStyle w:val="Emphasis"/>
          <w:highlight w:val="yellow"/>
        </w:rPr>
        <w:t>domination</w:t>
      </w:r>
      <w:r w:rsidRPr="00DC7F31">
        <w:rPr>
          <w:sz w:val="16"/>
        </w:rPr>
        <w:t xml:space="preserve">. Grassroots </w:t>
      </w:r>
      <w:r w:rsidRPr="00DC7F31">
        <w:rPr>
          <w:rStyle w:val="Emphasis"/>
          <w:highlight w:val="yellow"/>
        </w:rPr>
        <w:t>movements</w:t>
      </w:r>
      <w:r w:rsidRPr="00DC7F31">
        <w:rPr>
          <w:sz w:val="16"/>
        </w:rPr>
        <w:t xml:space="preserve">, </w:t>
      </w:r>
      <w:r w:rsidRPr="00966700">
        <w:rPr>
          <w:rStyle w:val="Emphasis"/>
        </w:rPr>
        <w:t xml:space="preserve">labour </w:t>
      </w:r>
      <w:r w:rsidRPr="00DC7F31">
        <w:rPr>
          <w:rStyle w:val="Emphasis"/>
          <w:highlight w:val="yellow"/>
        </w:rPr>
        <w:t>unions</w:t>
      </w:r>
      <w:r w:rsidRPr="00DC7F31">
        <w:rPr>
          <w:sz w:val="16"/>
        </w:rPr>
        <w:t xml:space="preserve">, </w:t>
      </w:r>
      <w:r w:rsidRPr="00DC7F31">
        <w:rPr>
          <w:rStyle w:val="Emphasis"/>
          <w:highlight w:val="yellow"/>
        </w:rPr>
        <w:t>indigenous</w:t>
      </w:r>
      <w:r w:rsidRPr="00966700">
        <w:rPr>
          <w:rStyle w:val="Emphasis"/>
        </w:rPr>
        <w:t xml:space="preserve"> </w:t>
      </w:r>
      <w:r w:rsidRPr="00DC7F31">
        <w:rPr>
          <w:rStyle w:val="Emphasis"/>
          <w:highlight w:val="yellow"/>
        </w:rPr>
        <w:t>rights</w:t>
      </w:r>
      <w:r w:rsidRPr="00966700">
        <w:rPr>
          <w:rStyle w:val="Emphasis"/>
        </w:rPr>
        <w:t xml:space="preserve"> </w:t>
      </w:r>
      <w:r w:rsidRPr="00DC7F31">
        <w:rPr>
          <w:rStyle w:val="Emphasis"/>
          <w:highlight w:val="yellow"/>
        </w:rPr>
        <w:t>activists</w:t>
      </w:r>
      <w:r w:rsidRPr="00DC7F31">
        <w:rPr>
          <w:sz w:val="16"/>
        </w:rPr>
        <w:t xml:space="preserve">, and environmental justice groups have all </w:t>
      </w:r>
      <w:r w:rsidRPr="00DC7F31">
        <w:rPr>
          <w:rStyle w:val="Emphasis"/>
          <w:highlight w:val="yellow"/>
        </w:rPr>
        <w:t>mobilized</w:t>
      </w:r>
      <w:r w:rsidRPr="00966700">
        <w:rPr>
          <w:rStyle w:val="Emphasis"/>
        </w:rPr>
        <w:t xml:space="preserve"> human </w:t>
      </w:r>
      <w:r w:rsidRPr="00DC7F31">
        <w:rPr>
          <w:rStyle w:val="Emphasis"/>
          <w:highlight w:val="yellow"/>
        </w:rPr>
        <w:t>rights discourse</w:t>
      </w:r>
      <w:r w:rsidRPr="00DC7F31">
        <w:rPr>
          <w:sz w:val="16"/>
        </w:rPr>
        <w:t xml:space="preserve"> </w:t>
      </w:r>
      <w:r w:rsidRPr="00DC7F31">
        <w:rPr>
          <w:rStyle w:val="Emphasis"/>
          <w:highlight w:val="yellow"/>
        </w:rPr>
        <w:t>to challenge</w:t>
      </w:r>
      <w:r w:rsidRPr="00966700">
        <w:rPr>
          <w:rStyle w:val="Emphasis"/>
        </w:rPr>
        <w:t xml:space="preserve"> </w:t>
      </w:r>
      <w:r w:rsidRPr="00DC7F31">
        <w:rPr>
          <w:rStyle w:val="Emphasis"/>
          <w:highlight w:val="yellow"/>
        </w:rPr>
        <w:t>neoliberal policies</w:t>
      </w:r>
      <w:r w:rsidRPr="00DC7F31">
        <w:rPr>
          <w:sz w:val="16"/>
        </w:rPr>
        <w:t xml:space="preserve"> </w:t>
      </w:r>
      <w:r w:rsidRPr="00966700">
        <w:rPr>
          <w:rStyle w:val="StyleUnderline"/>
        </w:rPr>
        <w:t>and</w:t>
      </w:r>
      <w:r w:rsidRPr="00DC7F31">
        <w:rPr>
          <w:sz w:val="16"/>
        </w:rPr>
        <w:t xml:space="preserve"> </w:t>
      </w:r>
      <w:r w:rsidRPr="00DC7F31">
        <w:rPr>
          <w:rStyle w:val="Emphasis"/>
          <w:highlight w:val="yellow"/>
        </w:rPr>
        <w:t>advocate for</w:t>
      </w:r>
      <w:r w:rsidRPr="00966700">
        <w:rPr>
          <w:rStyle w:val="Emphasis"/>
        </w:rPr>
        <w:t xml:space="preserve"> more </w:t>
      </w:r>
      <w:r w:rsidRPr="00DC7F31">
        <w:rPr>
          <w:rStyle w:val="Emphasis"/>
          <w:highlight w:val="yellow"/>
        </w:rPr>
        <w:t>equitable</w:t>
      </w:r>
      <w:r w:rsidRPr="00DC7F31">
        <w:rPr>
          <w:sz w:val="16"/>
        </w:rPr>
        <w:t xml:space="preserve"> and just </w:t>
      </w:r>
      <w:r w:rsidRPr="00DC7F31">
        <w:rPr>
          <w:rStyle w:val="Emphasis"/>
          <w:highlight w:val="yellow"/>
        </w:rPr>
        <w:t>societies</w:t>
      </w:r>
      <w:r w:rsidRPr="00DC7F31">
        <w:rPr>
          <w:sz w:val="16"/>
        </w:rPr>
        <w:t>.</w:t>
      </w:r>
    </w:p>
    <w:p w14:paraId="678ABD91" w14:textId="77777777" w:rsidR="00AE7C43" w:rsidRPr="00DC7F31" w:rsidRDefault="00AE7C43" w:rsidP="00AE7C43">
      <w:pPr>
        <w:rPr>
          <w:sz w:val="16"/>
        </w:rPr>
      </w:pPr>
      <w:r w:rsidRPr="00DC7F31">
        <w:rPr>
          <w:sz w:val="16"/>
        </w:rPr>
        <w:t xml:space="preserve">For instance, </w:t>
      </w:r>
      <w:r w:rsidRPr="00DC7F31">
        <w:rPr>
          <w:rStyle w:val="StyleUnderline"/>
        </w:rPr>
        <w:t>indigenous movements in Latin America</w:t>
      </w:r>
      <w:r w:rsidRPr="00DC7F31">
        <w:rPr>
          <w:sz w:val="16"/>
        </w:rPr>
        <w:t xml:space="preserve"> have </w:t>
      </w:r>
      <w:r w:rsidRPr="00DC7F31">
        <w:rPr>
          <w:rStyle w:val="Emphasis"/>
        </w:rPr>
        <w:t>successfully used human rights frameworks</w:t>
      </w:r>
      <w:r w:rsidRPr="00DC7F31">
        <w:rPr>
          <w:sz w:val="16"/>
        </w:rPr>
        <w:t xml:space="preserve"> to resist neoliberal development projects that threaten their land and resources. Similarly, </w:t>
      </w:r>
      <w:r w:rsidRPr="00DC7F31">
        <w:rPr>
          <w:rStyle w:val="StyleUnderline"/>
          <w:highlight w:val="yellow"/>
        </w:rPr>
        <w:t>labour</w:t>
      </w:r>
      <w:r w:rsidRPr="00966700">
        <w:rPr>
          <w:rStyle w:val="StyleUnderline"/>
        </w:rPr>
        <w:t xml:space="preserve"> rights </w:t>
      </w:r>
      <w:r w:rsidRPr="00DC7F31">
        <w:rPr>
          <w:rStyle w:val="StyleUnderline"/>
          <w:highlight w:val="yellow"/>
        </w:rPr>
        <w:t>movements</w:t>
      </w:r>
      <w:r w:rsidRPr="00DC7F31">
        <w:rPr>
          <w:sz w:val="16"/>
        </w:rPr>
        <w:t xml:space="preserve"> </w:t>
      </w:r>
      <w:r w:rsidRPr="00DC7F31">
        <w:rPr>
          <w:rStyle w:val="StyleUnderline"/>
          <w:highlight w:val="yellow"/>
        </w:rPr>
        <w:t>in</w:t>
      </w:r>
      <w:r w:rsidRPr="00DC7F31">
        <w:rPr>
          <w:sz w:val="16"/>
        </w:rPr>
        <w:t xml:space="preserve"> both </w:t>
      </w:r>
      <w:r w:rsidRPr="00966700">
        <w:rPr>
          <w:rStyle w:val="Emphasis"/>
        </w:rPr>
        <w:t xml:space="preserve">the </w:t>
      </w:r>
      <w:r w:rsidRPr="00DC7F31">
        <w:rPr>
          <w:rStyle w:val="Emphasis"/>
          <w:highlight w:val="yellow"/>
        </w:rPr>
        <w:t>Global North</w:t>
      </w:r>
      <w:r w:rsidRPr="00DC7F31">
        <w:rPr>
          <w:sz w:val="16"/>
          <w:highlight w:val="yellow"/>
        </w:rPr>
        <w:t xml:space="preserve"> </w:t>
      </w:r>
      <w:r w:rsidRPr="00DC7F31">
        <w:rPr>
          <w:rStyle w:val="StyleUnderline"/>
          <w:highlight w:val="yellow"/>
        </w:rPr>
        <w:t>and</w:t>
      </w:r>
      <w:r w:rsidRPr="00DC7F31">
        <w:rPr>
          <w:sz w:val="16"/>
          <w:highlight w:val="yellow"/>
        </w:rPr>
        <w:t xml:space="preserve"> </w:t>
      </w:r>
      <w:r w:rsidRPr="00DC7F31">
        <w:rPr>
          <w:rStyle w:val="Emphasis"/>
          <w:highlight w:val="yellow"/>
        </w:rPr>
        <w:t>South</w:t>
      </w:r>
      <w:r w:rsidRPr="00DC7F31">
        <w:rPr>
          <w:sz w:val="16"/>
        </w:rPr>
        <w:t xml:space="preserve"> have </w:t>
      </w:r>
      <w:r w:rsidRPr="00DC7F31">
        <w:rPr>
          <w:rStyle w:val="Emphasis"/>
          <w:highlight w:val="yellow"/>
        </w:rPr>
        <w:t>invoked</w:t>
      </w:r>
      <w:r w:rsidRPr="00966700">
        <w:rPr>
          <w:rStyle w:val="Emphasis"/>
        </w:rPr>
        <w:t xml:space="preserve"> </w:t>
      </w:r>
      <w:r w:rsidRPr="00DC7F31">
        <w:rPr>
          <w:rStyle w:val="Emphasis"/>
          <w:highlight w:val="yellow"/>
        </w:rPr>
        <w:t>human rights</w:t>
      </w:r>
      <w:r w:rsidRPr="00DC7F31">
        <w:rPr>
          <w:sz w:val="16"/>
        </w:rPr>
        <w:t xml:space="preserve"> principles </w:t>
      </w:r>
      <w:r w:rsidRPr="00DC7F31">
        <w:rPr>
          <w:rStyle w:val="Emphasis"/>
          <w:highlight w:val="yellow"/>
        </w:rPr>
        <w:t>to challenge</w:t>
      </w:r>
      <w:r w:rsidRPr="00966700">
        <w:rPr>
          <w:rStyle w:val="Emphasis"/>
        </w:rPr>
        <w:t xml:space="preserve"> </w:t>
      </w:r>
      <w:r w:rsidRPr="00DC7F31">
        <w:rPr>
          <w:rStyle w:val="Emphasis"/>
          <w:highlight w:val="yellow"/>
        </w:rPr>
        <w:t>exploitative</w:t>
      </w:r>
      <w:r w:rsidRPr="00966700">
        <w:rPr>
          <w:rStyle w:val="Emphasis"/>
        </w:rPr>
        <w:t xml:space="preserve"> working </w:t>
      </w:r>
      <w:r w:rsidRPr="00DC7F31">
        <w:rPr>
          <w:rStyle w:val="Emphasis"/>
          <w:highlight w:val="yellow"/>
        </w:rPr>
        <w:t>conditions</w:t>
      </w:r>
      <w:r w:rsidRPr="00DC7F31">
        <w:rPr>
          <w:sz w:val="16"/>
        </w:rPr>
        <w:t xml:space="preserve"> and </w:t>
      </w:r>
      <w:r w:rsidRPr="00966700">
        <w:rPr>
          <w:rStyle w:val="Emphasis"/>
        </w:rPr>
        <w:t>demand fair wages</w:t>
      </w:r>
      <w:r w:rsidRPr="00DC7F31">
        <w:rPr>
          <w:sz w:val="16"/>
        </w:rPr>
        <w:t xml:space="preserve"> and safe working environments. </w:t>
      </w:r>
    </w:p>
    <w:p w14:paraId="5097495B" w14:textId="77777777" w:rsidR="00AE7C43" w:rsidRPr="00DC7F31" w:rsidRDefault="00AE7C43" w:rsidP="00AE7C43">
      <w:pPr>
        <w:rPr>
          <w:sz w:val="16"/>
        </w:rPr>
      </w:pPr>
      <w:r w:rsidRPr="00DC7F31">
        <w:rPr>
          <w:sz w:val="16"/>
        </w:rPr>
        <w:t xml:space="preserve">Nancy Fraser argues that </w:t>
      </w:r>
      <w:r w:rsidRPr="00966700">
        <w:rPr>
          <w:rStyle w:val="StyleUnderline"/>
        </w:rPr>
        <w:t>human rights</w:t>
      </w:r>
      <w:r w:rsidRPr="00DC7F31">
        <w:rPr>
          <w:sz w:val="16"/>
        </w:rPr>
        <w:t xml:space="preserve"> can </w:t>
      </w:r>
      <w:r w:rsidRPr="00DC7F31">
        <w:rPr>
          <w:rStyle w:val="StyleUnderline"/>
          <w:highlight w:val="yellow"/>
        </w:rPr>
        <w:t>serve as a "counter</w:t>
      </w:r>
      <w:r w:rsidRPr="00966700">
        <w:rPr>
          <w:rStyle w:val="StyleUnderline"/>
        </w:rPr>
        <w:t>-</w:t>
      </w:r>
      <w:r w:rsidRPr="00DC7F31">
        <w:rPr>
          <w:rStyle w:val="StyleUnderline"/>
          <w:highlight w:val="yellow"/>
        </w:rPr>
        <w:t>hegemonic" force</w:t>
      </w:r>
      <w:r w:rsidRPr="00DC7F31">
        <w:rPr>
          <w:sz w:val="16"/>
        </w:rPr>
        <w:t xml:space="preserve"> when mobilized by social movements that </w:t>
      </w:r>
      <w:r w:rsidRPr="00DC7F31">
        <w:rPr>
          <w:rStyle w:val="Emphasis"/>
          <w:highlight w:val="yellow"/>
        </w:rPr>
        <w:t>challenge the</w:t>
      </w:r>
      <w:r w:rsidRPr="00DC7F31">
        <w:rPr>
          <w:rStyle w:val="Emphasis"/>
        </w:rPr>
        <w:t xml:space="preserve"> neoliberal </w:t>
      </w:r>
      <w:r w:rsidRPr="00DC7F31">
        <w:rPr>
          <w:rStyle w:val="Emphasis"/>
          <w:highlight w:val="yellow"/>
        </w:rPr>
        <w:t>logic of commodification</w:t>
      </w:r>
      <w:r w:rsidRPr="00DC7F31">
        <w:rPr>
          <w:sz w:val="16"/>
        </w:rPr>
        <w:t xml:space="preserve"> </w:t>
      </w:r>
      <w:r w:rsidRPr="00DC7F31">
        <w:rPr>
          <w:rStyle w:val="StyleUnderline"/>
          <w:highlight w:val="yellow"/>
        </w:rPr>
        <w:t>and</w:t>
      </w:r>
      <w:r w:rsidRPr="00DC7F31">
        <w:rPr>
          <w:sz w:val="16"/>
          <w:highlight w:val="yellow"/>
        </w:rPr>
        <w:t xml:space="preserve"> </w:t>
      </w:r>
      <w:r w:rsidRPr="00DC7F31">
        <w:rPr>
          <w:rStyle w:val="Emphasis"/>
          <w:highlight w:val="yellow"/>
        </w:rPr>
        <w:t>individualism</w:t>
      </w:r>
      <w:r w:rsidRPr="00DC7F31">
        <w:rPr>
          <w:sz w:val="16"/>
        </w:rPr>
        <w:t xml:space="preserve"> [15]. Fraser calls for a "triple movement" that seeks to balance market forces with both social </w:t>
      </w:r>
      <w:proofErr w:type="gramStart"/>
      <w:r w:rsidRPr="00DC7F31">
        <w:rPr>
          <w:sz w:val="16"/>
        </w:rPr>
        <w:t>protections</w:t>
      </w:r>
      <w:proofErr w:type="gramEnd"/>
      <w:r w:rsidRPr="00DC7F31">
        <w:rPr>
          <w:sz w:val="16"/>
        </w:rPr>
        <w:t xml:space="preserve"> and democratic participation [16]. In this vision, </w:t>
      </w:r>
      <w:r w:rsidRPr="00DC7F31">
        <w:rPr>
          <w:rStyle w:val="StyleUnderline"/>
        </w:rPr>
        <w:t xml:space="preserve">human </w:t>
      </w:r>
      <w:r w:rsidRPr="00DC7F31">
        <w:rPr>
          <w:rStyle w:val="StyleUnderline"/>
          <w:highlight w:val="yellow"/>
        </w:rPr>
        <w:t>rights</w:t>
      </w:r>
      <w:r w:rsidRPr="00DC7F31">
        <w:rPr>
          <w:rStyle w:val="StyleUnderline"/>
        </w:rPr>
        <w:t xml:space="preserve"> frameworks </w:t>
      </w:r>
      <w:r w:rsidRPr="00DC7F31">
        <w:rPr>
          <w:rStyle w:val="StyleUnderline"/>
          <w:highlight w:val="yellow"/>
        </w:rPr>
        <w:t>could be expanded and reimagined</w:t>
      </w:r>
      <w:r w:rsidRPr="00DC7F31">
        <w:rPr>
          <w:rStyle w:val="StyleUnderline"/>
        </w:rPr>
        <w:t xml:space="preserve"> </w:t>
      </w:r>
      <w:r w:rsidRPr="00DC7F31">
        <w:rPr>
          <w:rStyle w:val="StyleUnderline"/>
          <w:highlight w:val="yellow"/>
        </w:rPr>
        <w:t>to provide a</w:t>
      </w:r>
      <w:r w:rsidRPr="00DC7F31">
        <w:rPr>
          <w:sz w:val="16"/>
        </w:rPr>
        <w:t xml:space="preserve"> more </w:t>
      </w:r>
      <w:r w:rsidRPr="00DC7F31">
        <w:rPr>
          <w:rStyle w:val="Emphasis"/>
        </w:rPr>
        <w:t xml:space="preserve">robust </w:t>
      </w:r>
      <w:r w:rsidRPr="00DC7F31">
        <w:rPr>
          <w:rStyle w:val="Emphasis"/>
          <w:highlight w:val="yellow"/>
        </w:rPr>
        <w:t>defence against</w:t>
      </w:r>
      <w:r w:rsidRPr="00DC7F31">
        <w:rPr>
          <w:sz w:val="16"/>
        </w:rPr>
        <w:t xml:space="preserve"> the excesses of global </w:t>
      </w:r>
      <w:r w:rsidRPr="00DC7F31">
        <w:rPr>
          <w:rStyle w:val="Emphasis"/>
          <w:highlight w:val="yellow"/>
        </w:rPr>
        <w:t>capitalism</w:t>
      </w:r>
      <w:r w:rsidRPr="00DC7F31">
        <w:rPr>
          <w:sz w:val="16"/>
        </w:rPr>
        <w:t>.</w:t>
      </w:r>
    </w:p>
    <w:p w14:paraId="56E60532" w14:textId="77777777" w:rsidR="00AE7C43" w:rsidRPr="00DC7F31" w:rsidRDefault="00AE7C43" w:rsidP="00AE7C43">
      <w:pPr>
        <w:rPr>
          <w:sz w:val="16"/>
        </w:rPr>
      </w:pPr>
      <w:r w:rsidRPr="00DC7F31">
        <w:rPr>
          <w:sz w:val="16"/>
        </w:rPr>
        <w:t xml:space="preserve">The </w:t>
      </w:r>
      <w:r w:rsidRPr="00DC7F31">
        <w:rPr>
          <w:rStyle w:val="StyleUnderline"/>
          <w:highlight w:val="yellow"/>
        </w:rPr>
        <w:t>transformative</w:t>
      </w:r>
      <w:r w:rsidRPr="00DC7F31">
        <w:rPr>
          <w:rStyle w:val="StyleUnderline"/>
        </w:rPr>
        <w:t xml:space="preserve"> </w:t>
      </w:r>
      <w:r w:rsidRPr="00DC7F31">
        <w:rPr>
          <w:rStyle w:val="StyleUnderline"/>
          <w:highlight w:val="yellow"/>
        </w:rPr>
        <w:t>potential</w:t>
      </w:r>
      <w:r w:rsidRPr="00DC7F31">
        <w:rPr>
          <w:sz w:val="16"/>
        </w:rPr>
        <w:t xml:space="preserve"> of human rights </w:t>
      </w:r>
      <w:r w:rsidRPr="00DC7F31">
        <w:rPr>
          <w:rStyle w:val="StyleUnderline"/>
          <w:highlight w:val="yellow"/>
        </w:rPr>
        <w:t>lies in their ability</w:t>
      </w:r>
      <w:r w:rsidRPr="00DC7F31">
        <w:rPr>
          <w:sz w:val="16"/>
          <w:highlight w:val="yellow"/>
        </w:rPr>
        <w:t xml:space="preserve"> </w:t>
      </w:r>
      <w:r w:rsidRPr="00DC7F31">
        <w:rPr>
          <w:rStyle w:val="StyleUnderline"/>
          <w:highlight w:val="yellow"/>
        </w:rPr>
        <w:t>to</w:t>
      </w:r>
      <w:r w:rsidRPr="00DC7F31">
        <w:rPr>
          <w:rStyle w:val="StyleUnderline"/>
        </w:rPr>
        <w:t xml:space="preserve"> </w:t>
      </w:r>
      <w:r w:rsidRPr="00DC7F31">
        <w:rPr>
          <w:rStyle w:val="StyleUnderline"/>
          <w:highlight w:val="yellow"/>
        </w:rPr>
        <w:t>serve as a rallying point</w:t>
      </w:r>
      <w:r w:rsidRPr="00DC7F31">
        <w:rPr>
          <w:sz w:val="16"/>
          <w:highlight w:val="yellow"/>
        </w:rPr>
        <w:t xml:space="preserve"> </w:t>
      </w:r>
      <w:r w:rsidRPr="00DC7F31">
        <w:rPr>
          <w:rStyle w:val="StyleUnderline"/>
          <w:highlight w:val="yellow"/>
        </w:rPr>
        <w:t>for</w:t>
      </w:r>
      <w:r w:rsidRPr="00DC7F31">
        <w:rPr>
          <w:rStyle w:val="StyleUnderline"/>
        </w:rPr>
        <w:t xml:space="preserve"> </w:t>
      </w:r>
      <w:r w:rsidRPr="00DC7F31">
        <w:rPr>
          <w:rStyle w:val="StyleUnderline"/>
          <w:highlight w:val="yellow"/>
        </w:rPr>
        <w:t>collective struggles</w:t>
      </w:r>
      <w:r w:rsidRPr="00DC7F31">
        <w:rPr>
          <w:sz w:val="16"/>
        </w:rPr>
        <w:t xml:space="preserve"> </w:t>
      </w:r>
      <w:r w:rsidRPr="00DC7F31">
        <w:rPr>
          <w:rStyle w:val="StyleUnderline"/>
        </w:rPr>
        <w:t>against</w:t>
      </w:r>
      <w:r w:rsidRPr="00DC7F31">
        <w:rPr>
          <w:sz w:val="16"/>
        </w:rPr>
        <w:t xml:space="preserve"> </w:t>
      </w:r>
      <w:r w:rsidRPr="00DC7F31">
        <w:rPr>
          <w:rStyle w:val="StyleUnderline"/>
        </w:rPr>
        <w:t>neoliberalism</w:t>
      </w:r>
      <w:r w:rsidRPr="00DC7F31">
        <w:rPr>
          <w:sz w:val="16"/>
        </w:rPr>
        <w:t xml:space="preserve">. However, for this potential to be realized, </w:t>
      </w:r>
      <w:r w:rsidRPr="00DC7F31">
        <w:rPr>
          <w:rStyle w:val="StyleUnderline"/>
        </w:rPr>
        <w:t xml:space="preserve">human rights must be </w:t>
      </w:r>
      <w:r w:rsidRPr="00DC7F31">
        <w:rPr>
          <w:rStyle w:val="Emphasis"/>
        </w:rPr>
        <w:t>reframed</w:t>
      </w:r>
      <w:r w:rsidRPr="00DC7F31">
        <w:rPr>
          <w:sz w:val="16"/>
        </w:rPr>
        <w:t xml:space="preserve"> </w:t>
      </w:r>
      <w:r w:rsidRPr="00DC7F31">
        <w:rPr>
          <w:rStyle w:val="Emphasis"/>
        </w:rPr>
        <w:t>in ways that center collective justice</w:t>
      </w:r>
      <w:r w:rsidRPr="00DC7F31">
        <w:rPr>
          <w:sz w:val="16"/>
        </w:rPr>
        <w:t xml:space="preserve"> </w:t>
      </w:r>
      <w:r w:rsidRPr="00DC7F31">
        <w:rPr>
          <w:rStyle w:val="Emphasis"/>
        </w:rPr>
        <w:t>and intersectional equity</w:t>
      </w:r>
      <w:r w:rsidRPr="00DC7F31">
        <w:rPr>
          <w:sz w:val="16"/>
        </w:rPr>
        <w:t>, rather than individual liberty and market-based solutions.</w:t>
      </w:r>
    </w:p>
    <w:p w14:paraId="51622089" w14:textId="77777777" w:rsidR="00AE7C43" w:rsidRPr="004B7E43" w:rsidRDefault="00AE7C43" w:rsidP="00AE7C43"/>
    <w:p w14:paraId="3C870BA6" w14:textId="77777777" w:rsidR="00AE7C43" w:rsidRPr="00DB4B6A" w:rsidRDefault="00AE7C43" w:rsidP="00AE7C43"/>
    <w:p w14:paraId="23D6BE04" w14:textId="58A5D5AA" w:rsidR="00AE7C43" w:rsidRDefault="00AE7C43" w:rsidP="00AE7C43">
      <w:pPr>
        <w:pStyle w:val="Heading2"/>
      </w:pPr>
      <w:r>
        <w:t>1AR</w:t>
      </w:r>
    </w:p>
    <w:p w14:paraId="1DAE8E0C" w14:textId="17076973" w:rsidR="00AE7C43" w:rsidRDefault="00AE7C43" w:rsidP="00AE7C43">
      <w:pPr>
        <w:pStyle w:val="Heading3"/>
      </w:pPr>
      <w:r>
        <w:t>Postwork K</w:t>
      </w:r>
    </w:p>
    <w:p w14:paraId="5A00AFB2" w14:textId="77777777" w:rsidR="00AE7C43" w:rsidRPr="00980062" w:rsidRDefault="00AE7C43" w:rsidP="00AE7C43">
      <w:pPr>
        <w:keepNext/>
        <w:keepLines/>
        <w:spacing w:before="40" w:after="0"/>
        <w:outlineLvl w:val="3"/>
        <w:rPr>
          <w:rFonts w:eastAsiaTheme="majorEastAsia" w:cstheme="majorBidi"/>
          <w:b/>
          <w:iCs/>
          <w:sz w:val="26"/>
        </w:rPr>
      </w:pPr>
      <w:r w:rsidRPr="00980062">
        <w:rPr>
          <w:rFonts w:eastAsiaTheme="majorEastAsia" w:cstheme="majorBidi"/>
          <w:b/>
          <w:iCs/>
          <w:sz w:val="26"/>
        </w:rPr>
        <w:t xml:space="preserve">It gets </w:t>
      </w:r>
      <w:r w:rsidRPr="00980062">
        <w:rPr>
          <w:rFonts w:eastAsiaTheme="majorEastAsia" w:cstheme="majorBidi"/>
          <w:b/>
          <w:iCs/>
          <w:sz w:val="26"/>
          <w:u w:val="single"/>
        </w:rPr>
        <w:t>crushed</w:t>
      </w:r>
      <w:r w:rsidRPr="00980062">
        <w:rPr>
          <w:rFonts w:eastAsiaTheme="majorEastAsia" w:cstheme="majorBidi"/>
          <w:b/>
          <w:iCs/>
          <w:sz w:val="26"/>
        </w:rPr>
        <w:t xml:space="preserve"> by the </w:t>
      </w:r>
      <w:r w:rsidRPr="00980062">
        <w:rPr>
          <w:rFonts w:eastAsiaTheme="majorEastAsia" w:cstheme="majorBidi"/>
          <w:b/>
          <w:iCs/>
          <w:sz w:val="26"/>
          <w:u w:val="single"/>
        </w:rPr>
        <w:t>military</w:t>
      </w:r>
      <w:r w:rsidRPr="00980062">
        <w:rPr>
          <w:rFonts w:eastAsiaTheme="majorEastAsia" w:cstheme="majorBidi"/>
          <w:b/>
          <w:iCs/>
          <w:sz w:val="26"/>
        </w:rPr>
        <w:t xml:space="preserve"> and </w:t>
      </w:r>
      <w:r w:rsidRPr="00980062">
        <w:rPr>
          <w:rFonts w:eastAsiaTheme="majorEastAsia" w:cstheme="majorBidi"/>
          <w:b/>
          <w:iCs/>
          <w:sz w:val="26"/>
          <w:u w:val="single"/>
        </w:rPr>
        <w:t>general population</w:t>
      </w:r>
      <w:r w:rsidRPr="00980062">
        <w:rPr>
          <w:rFonts w:eastAsiaTheme="majorEastAsia" w:cstheme="majorBidi"/>
          <w:b/>
          <w:iCs/>
          <w:sz w:val="26"/>
        </w:rPr>
        <w:t xml:space="preserve">. Reform is the </w:t>
      </w:r>
      <w:r w:rsidRPr="00980062">
        <w:rPr>
          <w:rFonts w:eastAsiaTheme="majorEastAsia" w:cstheme="majorBidi"/>
          <w:b/>
          <w:iCs/>
          <w:sz w:val="26"/>
          <w:u w:val="single"/>
        </w:rPr>
        <w:t>best</w:t>
      </w:r>
      <w:r w:rsidRPr="00980062">
        <w:rPr>
          <w:rFonts w:eastAsiaTheme="majorEastAsia" w:cstheme="majorBidi"/>
          <w:b/>
          <w:iCs/>
          <w:sz w:val="26"/>
        </w:rPr>
        <w:t xml:space="preserve"> and </w:t>
      </w:r>
      <w:r w:rsidRPr="00980062">
        <w:rPr>
          <w:rFonts w:eastAsiaTheme="majorEastAsia" w:cstheme="majorBidi"/>
          <w:b/>
          <w:iCs/>
          <w:sz w:val="26"/>
          <w:u w:val="single"/>
        </w:rPr>
        <w:t>only</w:t>
      </w:r>
      <w:r w:rsidRPr="00980062">
        <w:rPr>
          <w:rFonts w:eastAsiaTheme="majorEastAsia" w:cstheme="majorBidi"/>
          <w:b/>
          <w:iCs/>
          <w:sz w:val="26"/>
        </w:rPr>
        <w:t xml:space="preserve"> option.</w:t>
      </w:r>
    </w:p>
    <w:p w14:paraId="67613034" w14:textId="77777777" w:rsidR="00AE7C43" w:rsidRPr="00980062" w:rsidRDefault="00AE7C43" w:rsidP="00AE7C43">
      <w:r w:rsidRPr="00980062">
        <w:t xml:space="preserve">Eric </w:t>
      </w:r>
      <w:r w:rsidRPr="00980062">
        <w:rPr>
          <w:b/>
          <w:bCs/>
          <w:sz w:val="26"/>
        </w:rPr>
        <w:t>Levitz 23</w:t>
      </w:r>
      <w:r w:rsidRPr="00980062">
        <w:t xml:space="preserve">. Senior Writer at New York Magazine. </w:t>
      </w:r>
      <w:proofErr w:type="gramStart"/>
      <w:r w:rsidRPr="00980062">
        <w:t>BA</w:t>
      </w:r>
      <w:proofErr w:type="gramEnd"/>
      <w:r w:rsidRPr="00980062">
        <w:t xml:space="preserve"> and MA from Jon Hopkins University. “Blaming ‘Capitalism’ Is Not an Alternative to Solving Problems” 4/10/23. https://nymag.com/intelligencer/2023/04/blaming-capitalism-is-not-an-alternative-to-solving-problems.html</w:t>
      </w:r>
    </w:p>
    <w:p w14:paraId="1683345A" w14:textId="77777777" w:rsidR="00AE7C43" w:rsidRPr="00980062" w:rsidRDefault="00AE7C43" w:rsidP="00AE7C43">
      <w:pPr>
        <w:rPr>
          <w:u w:val="single"/>
        </w:rPr>
      </w:pPr>
      <w:r w:rsidRPr="00980062">
        <w:rPr>
          <w:u w:val="single"/>
        </w:rPr>
        <w:t xml:space="preserve">The </w:t>
      </w:r>
      <w:r w:rsidRPr="00980062">
        <w:rPr>
          <w:b/>
          <w:iCs/>
          <w:u w:val="single"/>
        </w:rPr>
        <w:t>U</w:t>
      </w:r>
      <w:r w:rsidRPr="00980062">
        <w:rPr>
          <w:u w:val="single"/>
        </w:rPr>
        <w:t xml:space="preserve">nited </w:t>
      </w:r>
      <w:r w:rsidRPr="00980062">
        <w:rPr>
          <w:b/>
          <w:iCs/>
          <w:u w:val="single"/>
        </w:rPr>
        <w:t>S</w:t>
      </w:r>
      <w:r w:rsidRPr="00980062">
        <w:rPr>
          <w:u w:val="single"/>
        </w:rPr>
        <w:t xml:space="preserve">tates is </w:t>
      </w:r>
      <w:r w:rsidRPr="00980062">
        <w:rPr>
          <w:b/>
          <w:iCs/>
          <w:highlight w:val="green"/>
          <w:u w:val="single"/>
        </w:rPr>
        <w:t>no</w:t>
      </w:r>
      <w:r w:rsidRPr="00980062">
        <w:rPr>
          <w:b/>
          <w:iCs/>
          <w:u w:val="single"/>
        </w:rPr>
        <w:t xml:space="preserve">t trembling on the precipice of a </w:t>
      </w:r>
      <w:r w:rsidRPr="00980062">
        <w:rPr>
          <w:b/>
          <w:iCs/>
          <w:highlight w:val="green"/>
          <w:u w:val="single"/>
        </w:rPr>
        <w:t>communist revolution</w:t>
      </w:r>
      <w:r w:rsidRPr="00980062">
        <w:rPr>
          <w:u w:val="single"/>
        </w:rPr>
        <w:t>.</w:t>
      </w:r>
    </w:p>
    <w:p w14:paraId="427C2508" w14:textId="77777777" w:rsidR="00AE7C43" w:rsidRPr="00980062" w:rsidRDefault="00AE7C43" w:rsidP="00AE7C43">
      <w:pPr>
        <w:rPr>
          <w:u w:val="single"/>
        </w:rPr>
      </w:pPr>
      <w:r w:rsidRPr="00980062">
        <w:rPr>
          <w:u w:val="single"/>
        </w:rPr>
        <w:t xml:space="preserve">Uncle Sam commands </w:t>
      </w:r>
      <w:r w:rsidRPr="00980062">
        <w:rPr>
          <w:highlight w:val="green"/>
          <w:u w:val="single"/>
        </w:rPr>
        <w:t xml:space="preserve">the </w:t>
      </w:r>
      <w:r w:rsidRPr="00980062">
        <w:rPr>
          <w:b/>
          <w:iCs/>
          <w:highlight w:val="green"/>
          <w:u w:val="single"/>
        </w:rPr>
        <w:t>most powerful military in human history</w:t>
      </w:r>
      <w:r w:rsidRPr="00980062">
        <w:rPr>
          <w:u w:val="single"/>
        </w:rPr>
        <w:t>, and its rank-and-file exhibit few socialistic sympathies</w:t>
      </w:r>
      <w:r w:rsidRPr="00980062">
        <w:rPr>
          <w:sz w:val="16"/>
        </w:rPr>
        <w:t>; U.S. precincts with military bases</w:t>
      </w:r>
      <w:hyperlink r:id="rId7" w:history="1">
        <w:r w:rsidRPr="00980062">
          <w:rPr>
            <w:color w:val="467886" w:themeColor="hyperlink"/>
            <w:sz w:val="16"/>
            <w:u w:val="single"/>
          </w:rPr>
          <w:t> backed Donald Trump in both 2016 and 2020.</w:t>
        </w:r>
      </w:hyperlink>
      <w:r w:rsidRPr="00980062">
        <w:rPr>
          <w:sz w:val="16"/>
        </w:rPr>
        <w:t> </w:t>
      </w:r>
      <w:r w:rsidRPr="00980062">
        <w:rPr>
          <w:u w:val="single"/>
        </w:rPr>
        <w:t xml:space="preserve">America’s civilian security forces — which is to say its roughly 665,000 police officers — </w:t>
      </w:r>
      <w:r w:rsidRPr="00980062">
        <w:rPr>
          <w:highlight w:val="green"/>
          <w:u w:val="single"/>
        </w:rPr>
        <w:t>are </w:t>
      </w:r>
      <w:hyperlink r:id="rId8" w:history="1">
        <w:r w:rsidRPr="00980062">
          <w:rPr>
            <w:b/>
            <w:iCs/>
            <w:u w:val="single"/>
          </w:rPr>
          <w:t>even more hostile to the left than the troops</w:t>
        </w:r>
      </w:hyperlink>
      <w:r w:rsidRPr="00980062">
        <w:rPr>
          <w:sz w:val="16"/>
        </w:rPr>
        <w:t xml:space="preserve">. </w:t>
      </w:r>
      <w:r w:rsidRPr="00980062">
        <w:rPr>
          <w:u w:val="single"/>
        </w:rPr>
        <w:t xml:space="preserve">Our nation’s most heavily armed </w:t>
      </w:r>
      <w:r w:rsidRPr="00980062">
        <w:rPr>
          <w:highlight w:val="green"/>
          <w:u w:val="single"/>
        </w:rPr>
        <w:t>private citizens</w:t>
      </w:r>
      <w:r w:rsidRPr="00980062">
        <w:rPr>
          <w:u w:val="single"/>
        </w:rPr>
        <w:t xml:space="preserve">, meanwhile, </w:t>
      </w:r>
      <w:r w:rsidRPr="00980062">
        <w:rPr>
          <w:highlight w:val="green"/>
          <w:u w:val="single"/>
        </w:rPr>
        <w:t>would</w:t>
      </w:r>
      <w:r w:rsidRPr="00980062">
        <w:rPr>
          <w:u w:val="single"/>
        </w:rPr>
        <w:t xml:space="preserve"> by and large </w:t>
      </w:r>
      <w:r w:rsidRPr="00980062">
        <w:rPr>
          <w:b/>
          <w:iCs/>
          <w:highlight w:val="green"/>
          <w:u w:val="single"/>
        </w:rPr>
        <w:t>prefer a Hobbesian war</w:t>
      </w:r>
      <w:r w:rsidRPr="00980062">
        <w:rPr>
          <w:b/>
          <w:iCs/>
          <w:u w:val="single"/>
        </w:rPr>
        <w:t xml:space="preserve"> of all against all </w:t>
      </w:r>
      <w:r w:rsidRPr="00980062">
        <w:rPr>
          <w:b/>
          <w:iCs/>
          <w:highlight w:val="green"/>
          <w:u w:val="single"/>
        </w:rPr>
        <w:t xml:space="preserve">to </w:t>
      </w:r>
      <w:r w:rsidRPr="00980062">
        <w:rPr>
          <w:b/>
          <w:iCs/>
          <w:u w:val="single"/>
        </w:rPr>
        <w:t xml:space="preserve">a </w:t>
      </w:r>
      <w:r w:rsidRPr="00980062">
        <w:rPr>
          <w:b/>
          <w:iCs/>
          <w:highlight w:val="green"/>
          <w:u w:val="single"/>
        </w:rPr>
        <w:t>Marxist government</w:t>
      </w:r>
      <w:r w:rsidRPr="00980062">
        <w:rPr>
          <w:sz w:val="16"/>
        </w:rPr>
        <w:t xml:space="preserve">. </w:t>
      </w:r>
      <w:r w:rsidRPr="00980062">
        <w:rPr>
          <w:u w:val="single"/>
        </w:rPr>
        <w:t xml:space="preserve">Should America’s constitutional order ever give way to an extralegal power struggle, an </w:t>
      </w:r>
      <w:r w:rsidRPr="00980062">
        <w:rPr>
          <w:highlight w:val="green"/>
          <w:u w:val="single"/>
        </w:rPr>
        <w:t>overwhelming force of arms will be</w:t>
      </w:r>
      <w:r w:rsidRPr="00980062">
        <w:rPr>
          <w:u w:val="single"/>
        </w:rPr>
        <w:t xml:space="preserve"> </w:t>
      </w:r>
      <w:r w:rsidRPr="00980062">
        <w:rPr>
          <w:b/>
          <w:iCs/>
          <w:highlight w:val="green"/>
          <w:u w:val="single"/>
        </w:rPr>
        <w:t>arrayed against the radical left</w:t>
      </w:r>
      <w:r w:rsidRPr="00980062">
        <w:rPr>
          <w:u w:val="single"/>
        </w:rPr>
        <w:t>.</w:t>
      </w:r>
    </w:p>
    <w:p w14:paraId="2FA5708F" w14:textId="77777777" w:rsidR="00AE7C43" w:rsidRPr="00980062" w:rsidRDefault="00AE7C43" w:rsidP="00AE7C43">
      <w:pPr>
        <w:rPr>
          <w:sz w:val="16"/>
        </w:rPr>
      </w:pPr>
      <w:r w:rsidRPr="00980062">
        <w:rPr>
          <w:sz w:val="16"/>
        </w:rPr>
        <w:t xml:space="preserve">If those contras would have superior firepower, </w:t>
      </w:r>
      <w:r w:rsidRPr="00980062">
        <w:rPr>
          <w:u w:val="single"/>
        </w:rPr>
        <w:t xml:space="preserve">they would also (almost certainly) have more popular support. Some </w:t>
      </w:r>
      <w:r w:rsidRPr="00980062">
        <w:rPr>
          <w:b/>
          <w:iCs/>
          <w:highlight w:val="green"/>
          <w:u w:val="single"/>
        </w:rPr>
        <w:t>73 percent of U.S. voters</w:t>
      </w:r>
      <w:r w:rsidRPr="00980062">
        <w:rPr>
          <w:u w:val="single"/>
        </w:rPr>
        <w:t xml:space="preserve"> </w:t>
      </w:r>
      <w:r w:rsidRPr="00980062">
        <w:rPr>
          <w:highlight w:val="green"/>
          <w:u w:val="single"/>
        </w:rPr>
        <w:t>identify </w:t>
      </w:r>
      <w:hyperlink r:id="rId9" w:history="1">
        <w:r w:rsidRPr="00980062">
          <w:rPr>
            <w:color w:val="467886" w:themeColor="hyperlink"/>
            <w:highlight w:val="green"/>
            <w:u w:val="single"/>
          </w:rPr>
          <w:t>as moderates or conservatives</w:t>
        </w:r>
      </w:hyperlink>
      <w:r w:rsidRPr="00980062">
        <w:rPr>
          <w:u w:val="single"/>
        </w:rPr>
        <w:t>.</w:t>
      </w:r>
      <w:r w:rsidRPr="00980062">
        <w:rPr>
          <w:sz w:val="16"/>
        </w:rPr>
        <w:t xml:space="preserve"> There is </w:t>
      </w:r>
      <w:hyperlink r:id="rId10" w:history="1">
        <w:r w:rsidRPr="00980062">
          <w:rPr>
            <w:color w:val="467886" w:themeColor="hyperlink"/>
            <w:sz w:val="16"/>
            <w:u w:val="single"/>
          </w:rPr>
          <w:t>some ambiguity</w:t>
        </w:r>
      </w:hyperlink>
      <w:r w:rsidRPr="00980062">
        <w:rPr>
          <w:sz w:val="16"/>
        </w:rPr>
        <w:t xml:space="preserve"> about what voters mean when they choose such labels. But it seems safe to say that </w:t>
      </w:r>
      <w:r w:rsidRPr="00980062">
        <w:rPr>
          <w:u w:val="single"/>
        </w:rPr>
        <w:t>very few self-identified moderates intend to convey their support for a revolution to establish </w:t>
      </w:r>
      <w:hyperlink r:id="rId11" w:history="1">
        <w:r w:rsidRPr="00980062">
          <w:rPr>
            <w:color w:val="467886" w:themeColor="hyperlink"/>
            <w:u w:val="single"/>
          </w:rPr>
          <w:t>market socialism</w:t>
        </w:r>
      </w:hyperlink>
      <w:r w:rsidRPr="00980062">
        <w:rPr>
          <w:u w:val="single"/>
        </w:rPr>
        <w:t>, but </w:t>
      </w:r>
      <w:r w:rsidRPr="00980062">
        <w:rPr>
          <w:b/>
          <w:iCs/>
          <w:u w:val="single"/>
        </w:rPr>
        <w:t>not anarcho-communism</w:t>
      </w:r>
      <w:r w:rsidRPr="00980062">
        <w:rPr>
          <w:sz w:val="16"/>
        </w:rPr>
        <w:t>.</w:t>
      </w:r>
    </w:p>
    <w:p w14:paraId="78DBF0D1" w14:textId="77777777" w:rsidR="00AE7C43" w:rsidRPr="00980062" w:rsidRDefault="00AE7C43" w:rsidP="00AE7C43">
      <w:pPr>
        <w:rPr>
          <w:sz w:val="16"/>
        </w:rPr>
      </w:pPr>
      <w:r w:rsidRPr="00980062">
        <w:rPr>
          <w:u w:val="single"/>
        </w:rPr>
        <w:t>In fact, the U.S. electorate evinces a </w:t>
      </w:r>
      <w:hyperlink r:id="rId12" w:history="1">
        <w:r w:rsidRPr="00980062">
          <w:rPr>
            <w:b/>
            <w:iCs/>
            <w:u w:val="single"/>
          </w:rPr>
          <w:t>strong bias toward the status quo</w:t>
        </w:r>
      </w:hyperlink>
      <w:r w:rsidRPr="00980062">
        <w:rPr>
          <w:sz w:val="16"/>
        </w:rPr>
        <w:t xml:space="preserve">. When federal policy </w:t>
      </w:r>
      <w:proofErr w:type="gramStart"/>
      <w:r w:rsidRPr="00980062">
        <w:rPr>
          <w:sz w:val="16"/>
        </w:rPr>
        <w:t>moves left</w:t>
      </w:r>
      <w:proofErr w:type="gramEnd"/>
      <w:r w:rsidRPr="00980062">
        <w:rPr>
          <w:sz w:val="16"/>
        </w:rPr>
        <w:t xml:space="preserve"> on a given issue, public opinion tends to move right in response, and vice versa. Support for universal health care </w:t>
      </w:r>
      <w:hyperlink r:id="rId13" w:history="1">
        <w:r w:rsidRPr="00980062">
          <w:rPr>
            <w:color w:val="467886" w:themeColor="hyperlink"/>
            <w:sz w:val="16"/>
            <w:u w:val="single"/>
          </w:rPr>
          <w:t>hit a modern low </w:t>
        </w:r>
      </w:hyperlink>
      <w:r w:rsidRPr="00980062">
        <w:rPr>
          <w:sz w:val="16"/>
        </w:rPr>
        <w:t>after the passage of the Affordable Care Act, while support for abortion rights </w:t>
      </w:r>
      <w:hyperlink r:id="rId14" w:history="1">
        <w:r w:rsidRPr="00980062">
          <w:rPr>
            <w:color w:val="467886" w:themeColor="hyperlink"/>
            <w:sz w:val="16"/>
            <w:u w:val="single"/>
          </w:rPr>
          <w:t>hit an all-time high</w:t>
        </w:r>
      </w:hyperlink>
      <w:r w:rsidRPr="00980062">
        <w:rPr>
          <w:sz w:val="16"/>
        </w:rPr>
        <w:t> after the overturning of </w:t>
      </w:r>
      <w:r w:rsidRPr="00980062">
        <w:rPr>
          <w:i/>
          <w:iCs/>
          <w:sz w:val="16"/>
        </w:rPr>
        <w:t>Roe</w:t>
      </w:r>
      <w:r w:rsidRPr="00980062">
        <w:rPr>
          <w:sz w:val="16"/>
        </w:rPr>
        <w:t> v. </w:t>
      </w:r>
      <w:r w:rsidRPr="00980062">
        <w:rPr>
          <w:i/>
          <w:iCs/>
          <w:sz w:val="16"/>
        </w:rPr>
        <w:t>Wade.</w:t>
      </w:r>
    </w:p>
    <w:p w14:paraId="28B27E15" w14:textId="77777777" w:rsidR="00AE7C43" w:rsidRPr="00980062" w:rsidRDefault="00AE7C43" w:rsidP="00AE7C43">
      <w:pPr>
        <w:rPr>
          <w:sz w:val="16"/>
          <w:szCs w:val="16"/>
        </w:rPr>
      </w:pPr>
      <w:r w:rsidRPr="00980062">
        <w:rPr>
          <w:sz w:val="16"/>
          <w:szCs w:val="16"/>
        </w:rPr>
        <w:t>This fondness for stasis can’t be written off as false consciousness alone. America’s political economy condemns a minority of its population to unremunerative labor and/or penury. And our nation’s </w:t>
      </w:r>
      <w:hyperlink r:id="rId15" w:history="1">
        <w:r w:rsidRPr="00980062">
          <w:rPr>
            <w:color w:val="467886" w:themeColor="hyperlink"/>
            <w:sz w:val="16"/>
            <w:szCs w:val="16"/>
            <w:u w:val="single"/>
          </w:rPr>
          <w:t>exceptionally low life expectancy</w:t>
        </w:r>
      </w:hyperlink>
      <w:r w:rsidRPr="00980062">
        <w:rPr>
          <w:sz w:val="16"/>
          <w:szCs w:val="16"/>
        </w:rPr>
        <w:t> bespeaks its profound social pathologies. Nevertheless, median real household income in the U.S. is about as high as it has ever been, having risen </w:t>
      </w:r>
      <w:hyperlink r:id="rId16" w:history="1">
        <w:r w:rsidRPr="00980062">
          <w:rPr>
            <w:color w:val="467886" w:themeColor="hyperlink"/>
            <w:sz w:val="16"/>
            <w:szCs w:val="16"/>
            <w:u w:val="single"/>
          </w:rPr>
          <w:t>from $60,313 in 2012 to $70,784 in 2021</w:t>
        </w:r>
      </w:hyperlink>
      <w:r w:rsidRPr="00980062">
        <w:rPr>
          <w:sz w:val="16"/>
          <w:szCs w:val="16"/>
        </w:rPr>
        <w:t>. That leaves the typical U.S. family more prosperous, at least by one plausible measure, than</w:t>
      </w:r>
      <w:hyperlink r:id="rId17" w:history="1">
        <w:r w:rsidRPr="00980062">
          <w:rPr>
            <w:color w:val="467886" w:themeColor="hyperlink"/>
            <w:sz w:val="16"/>
            <w:szCs w:val="16"/>
            <w:u w:val="single"/>
          </w:rPr>
          <w:t> roughly 90 percent of all humans</w:t>
        </w:r>
      </w:hyperlink>
      <w:r w:rsidRPr="00980062">
        <w:rPr>
          <w:sz w:val="16"/>
          <w:szCs w:val="16"/>
        </w:rPr>
        <w:t> on the planet today (and 99-plus percent of all who have ever existed).</w:t>
      </w:r>
    </w:p>
    <w:p w14:paraId="629BC4B8" w14:textId="77777777" w:rsidR="00AE7C43" w:rsidRPr="00980062" w:rsidRDefault="00AE7C43" w:rsidP="00AE7C43">
      <w:pPr>
        <w:rPr>
          <w:sz w:val="16"/>
        </w:rPr>
      </w:pPr>
      <w:r w:rsidRPr="00980062">
        <w:rPr>
          <w:sz w:val="16"/>
        </w:rPr>
        <w:t xml:space="preserve">The most damning feature of the present economic order may be the threat it poses to Earth’s climate and ecosystems. And climate change does inspire public concern. But </w:t>
      </w:r>
      <w:r w:rsidRPr="00980062">
        <w:rPr>
          <w:u w:val="single"/>
        </w:rPr>
        <w:t>in a 2022 </w:t>
      </w:r>
      <w:hyperlink r:id="rId18" w:history="1">
        <w:r w:rsidRPr="00980062">
          <w:rPr>
            <w:color w:val="467886" w:themeColor="hyperlink"/>
            <w:u w:val="single"/>
          </w:rPr>
          <w:t>AP-NORC poll,</w:t>
        </w:r>
      </w:hyperlink>
      <w:r w:rsidRPr="00980062">
        <w:rPr>
          <w:u w:val="single"/>
        </w:rPr>
        <w:t xml:space="preserve"> voters were </w:t>
      </w:r>
      <w:r w:rsidRPr="00980062">
        <w:rPr>
          <w:b/>
          <w:iCs/>
          <w:u w:val="single"/>
        </w:rPr>
        <w:t>nearly twice as likely</w:t>
      </w:r>
      <w:r w:rsidRPr="00980062">
        <w:rPr>
          <w:u w:val="single"/>
        </w:rPr>
        <w:t xml:space="preserve"> to name “gas prices” as a top priority as they were to name any subject related to climate or the environment.</w:t>
      </w:r>
      <w:r w:rsidRPr="00980062">
        <w:rPr>
          <w:sz w:val="16"/>
        </w:rPr>
        <w:t xml:space="preserve"> This finding is consistent with the U.S. public’s broader political behavior. </w:t>
      </w:r>
      <w:r w:rsidRPr="00980062">
        <w:rPr>
          <w:u w:val="single"/>
        </w:rPr>
        <w:t xml:space="preserve">Much of the country consistently supports a party that is </w:t>
      </w:r>
      <w:r w:rsidRPr="00980062">
        <w:rPr>
          <w:b/>
          <w:iCs/>
          <w:u w:val="single"/>
        </w:rPr>
        <w:t>actively hostile to decarbonization</w:t>
      </w:r>
      <w:r w:rsidRPr="00980062">
        <w:rPr>
          <w:sz w:val="16"/>
        </w:rPr>
        <w:t>. In blue America, meanwhile, voters have repeatedly </w:t>
      </w:r>
      <w:hyperlink r:id="rId19" w:history="1">
        <w:r w:rsidRPr="00980062">
          <w:rPr>
            <w:color w:val="467886" w:themeColor="hyperlink"/>
            <w:sz w:val="16"/>
            <w:u w:val="single"/>
          </w:rPr>
          <w:t>shot down carbon-tax referenda</w:t>
        </w:r>
      </w:hyperlink>
      <w:r w:rsidRPr="00980062">
        <w:rPr>
          <w:sz w:val="16"/>
        </w:rPr>
        <w:t>, while self-avowed climate hawks have prioritized their </w:t>
      </w:r>
      <w:hyperlink r:id="rId20" w:history="1">
        <w:r w:rsidRPr="00980062">
          <w:rPr>
            <w:color w:val="467886" w:themeColor="hyperlink"/>
            <w:sz w:val="16"/>
            <w:u w:val="single"/>
          </w:rPr>
          <w:t>antipathy for nuclear energy</w:t>
        </w:r>
      </w:hyperlink>
      <w:r w:rsidRPr="00980062">
        <w:rPr>
          <w:sz w:val="16"/>
        </w:rPr>
        <w:t>, </w:t>
      </w:r>
      <w:hyperlink r:id="rId21" w:history="1">
        <w:r w:rsidRPr="00980062">
          <w:rPr>
            <w:color w:val="467886" w:themeColor="hyperlink"/>
            <w:sz w:val="16"/>
            <w:u w:val="single"/>
          </w:rPr>
          <w:t>hydropower</w:t>
        </w:r>
      </w:hyperlink>
      <w:r w:rsidRPr="00980062">
        <w:rPr>
          <w:sz w:val="16"/>
        </w:rPr>
        <w:t>, and “</w:t>
      </w:r>
      <w:hyperlink r:id="rId22" w:history="1">
        <w:r w:rsidRPr="00980062">
          <w:rPr>
            <w:color w:val="467886" w:themeColor="hyperlink"/>
            <w:sz w:val="16"/>
            <w:u w:val="single"/>
          </w:rPr>
          <w:t>upzoning” </w:t>
        </w:r>
      </w:hyperlink>
      <w:r w:rsidRPr="00980062">
        <w:rPr>
          <w:sz w:val="16"/>
        </w:rPr>
        <w:t>over reducing carbon emissions.</w:t>
      </w:r>
    </w:p>
    <w:p w14:paraId="0CD69F90" w14:textId="77777777" w:rsidR="00AE7C43" w:rsidRPr="00980062" w:rsidRDefault="00AE7C43" w:rsidP="00AE7C43">
      <w:pPr>
        <w:rPr>
          <w:sz w:val="16"/>
        </w:rPr>
      </w:pPr>
      <w:r w:rsidRPr="00980062">
        <w:rPr>
          <w:sz w:val="16"/>
        </w:rPr>
        <w:t>In other words, the small minority of Americans who say decarbonization is their </w:t>
      </w:r>
      <w:r w:rsidRPr="00980062">
        <w:rPr>
          <w:i/>
          <w:iCs/>
          <w:sz w:val="16"/>
        </w:rPr>
        <w:t>top</w:t>
      </w:r>
      <w:r w:rsidRPr="00980062">
        <w:rPr>
          <w:sz w:val="16"/>
        </w:rPr>
        <w:t xml:space="preserve"> political goal won’t reliably sacrifice their sentimental attachment to a particular piece of nature in service of that cause. </w:t>
      </w:r>
      <w:r w:rsidRPr="00980062">
        <w:rPr>
          <w:u w:val="single"/>
        </w:rPr>
        <w:t>It is therefore unlikely that they are prepared to sacrifice all the consolations of political stability — and/or their very lives — in support of an ecosocialist insurrection.</w:t>
      </w:r>
    </w:p>
    <w:p w14:paraId="20B40D30" w14:textId="77777777" w:rsidR="00AE7C43" w:rsidRPr="00980062" w:rsidRDefault="00AE7C43" w:rsidP="00AE7C43">
      <w:pPr>
        <w:rPr>
          <w:sz w:val="16"/>
        </w:rPr>
      </w:pPr>
      <w:r w:rsidRPr="00980062">
        <w:rPr>
          <w:u w:val="single"/>
        </w:rPr>
        <w:t xml:space="preserve">Given these realities, </w:t>
      </w:r>
      <w:r w:rsidRPr="00980062">
        <w:rPr>
          <w:highlight w:val="green"/>
          <w:u w:val="single"/>
        </w:rPr>
        <w:t xml:space="preserve">intraleft </w:t>
      </w:r>
      <w:r w:rsidRPr="00980062">
        <w:rPr>
          <w:b/>
          <w:iCs/>
          <w:highlight w:val="green"/>
          <w:u w:val="single"/>
        </w:rPr>
        <w:t>debates over revolutionary versus “reformist</w:t>
      </w:r>
      <w:r w:rsidRPr="00980062">
        <w:rPr>
          <w:b/>
          <w:iCs/>
          <w:u w:val="single"/>
        </w:rPr>
        <w:t xml:space="preserve">” </w:t>
      </w:r>
      <w:r w:rsidRPr="00980062">
        <w:rPr>
          <w:b/>
          <w:iCs/>
          <w:highlight w:val="green"/>
          <w:u w:val="single"/>
        </w:rPr>
        <w:t>theories</w:t>
      </w:r>
      <w:r w:rsidRPr="00980062">
        <w:rPr>
          <w:u w:val="single"/>
        </w:rPr>
        <w:t xml:space="preserve"> of change </w:t>
      </w:r>
      <w:r w:rsidRPr="00980062">
        <w:rPr>
          <w:highlight w:val="green"/>
          <w:u w:val="single"/>
        </w:rPr>
        <w:t>always</w:t>
      </w:r>
      <w:r w:rsidRPr="00980062">
        <w:rPr>
          <w:u w:val="single"/>
        </w:rPr>
        <w:t xml:space="preserve"> strike me as </w:t>
      </w:r>
      <w:r w:rsidRPr="00980062">
        <w:rPr>
          <w:b/>
          <w:iCs/>
          <w:highlight w:val="green"/>
          <w:u w:val="single"/>
        </w:rPr>
        <w:t>anachronistic cosplay</w:t>
      </w:r>
      <w:r w:rsidRPr="00980062">
        <w:rPr>
          <w:u w:val="single"/>
        </w:rPr>
        <w:t>,</w:t>
      </w:r>
      <w:r w:rsidRPr="00980062">
        <w:rPr>
          <w:sz w:val="16"/>
        </w:rPr>
        <w:t xml:space="preserve"> a bit like model U.N. for enthusiasts of the late-19th-century Social Democratic Party of Germany. </w:t>
      </w:r>
      <w:r w:rsidRPr="00980062">
        <w:rPr>
          <w:u w:val="single"/>
        </w:rPr>
        <w:t xml:space="preserve">Whether one is a stalwart communist or a squishy social democrat (like </w:t>
      </w:r>
      <w:proofErr w:type="gramStart"/>
      <w:r w:rsidRPr="00980062">
        <w:rPr>
          <w:u w:val="single"/>
        </w:rPr>
        <w:t>myself</w:t>
      </w:r>
      <w:proofErr w:type="gramEnd"/>
      <w:r w:rsidRPr="00980062">
        <w:rPr>
          <w:u w:val="single"/>
        </w:rPr>
        <w:t xml:space="preserve">), the fundamental political task seems the same: to </w:t>
      </w:r>
      <w:r w:rsidRPr="00980062">
        <w:rPr>
          <w:b/>
          <w:iCs/>
          <w:u w:val="single"/>
        </w:rPr>
        <w:t>narrow the gap between utopia and reality through legislative reforms</w:t>
      </w:r>
      <w:r w:rsidRPr="00980062">
        <w:rPr>
          <w:sz w:val="16"/>
        </w:rPr>
        <w:t>.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366AB4EB" w14:textId="77777777" w:rsidR="00AE7C43" w:rsidRPr="00980062" w:rsidRDefault="00AE7C43" w:rsidP="00AE7C43">
      <w:pPr>
        <w:rPr>
          <w:u w:val="single"/>
        </w:rPr>
      </w:pPr>
      <w:r w:rsidRPr="00980062">
        <w:rPr>
          <w:u w:val="single"/>
        </w:rPr>
        <w:t xml:space="preserve">The basic project, however, is to minimize needless suffering </w:t>
      </w:r>
      <w:r w:rsidRPr="00980062">
        <w:rPr>
          <w:b/>
          <w:iCs/>
          <w:u w:val="single"/>
        </w:rPr>
        <w:t>within the constraints imposed</w:t>
      </w:r>
      <w:r w:rsidRPr="00980062">
        <w:rPr>
          <w:u w:val="single"/>
        </w:rPr>
        <w:t xml:space="preserve"> by the existing constitutional order</w:t>
      </w:r>
      <w:r w:rsidRPr="00980062">
        <w:rPr>
          <w:sz w:val="16"/>
        </w:rPr>
        <w:t xml:space="preserve"> and political economy while simultaneously chipping away at those constraints. </w:t>
      </w:r>
      <w:r w:rsidRPr="00980062">
        <w:rPr>
          <w:highlight w:val="green"/>
          <w:u w:val="single"/>
        </w:rPr>
        <w:t>Any attempt to abruptly circumvent</w:t>
      </w:r>
      <w:r w:rsidRPr="00980062">
        <w:rPr>
          <w:u w:val="single"/>
        </w:rPr>
        <w:t xml:space="preserve"> those </w:t>
      </w:r>
      <w:r w:rsidRPr="00980062">
        <w:rPr>
          <w:highlight w:val="green"/>
          <w:u w:val="single"/>
        </w:rPr>
        <w:t>strictures</w:t>
      </w:r>
      <w:r w:rsidRPr="00980062">
        <w:rPr>
          <w:u w:val="single"/>
        </w:rPr>
        <w:t xml:space="preserve"> by challenging the government’s monopoly on violence </w:t>
      </w:r>
      <w:r w:rsidRPr="00980062">
        <w:rPr>
          <w:highlight w:val="green"/>
          <w:u w:val="single"/>
        </w:rPr>
        <w:t xml:space="preserve">will </w:t>
      </w:r>
      <w:r w:rsidRPr="00980062">
        <w:rPr>
          <w:b/>
          <w:iCs/>
          <w:highlight w:val="green"/>
          <w:u w:val="single"/>
        </w:rPr>
        <w:t>run into the buzz saw of the modern security state</w:t>
      </w:r>
      <w:r w:rsidRPr="00980062">
        <w:rPr>
          <w:highlight w:val="green"/>
          <w:u w:val="single"/>
        </w:rPr>
        <w:t xml:space="preserve"> or</w:t>
      </w:r>
      <w:r w:rsidRPr="00980062">
        <w:rPr>
          <w:u w:val="single"/>
        </w:rPr>
        <w:t xml:space="preserve"> the </w:t>
      </w:r>
      <w:r w:rsidRPr="00980062">
        <w:rPr>
          <w:b/>
          <w:iCs/>
          <w:highlight w:val="green"/>
          <w:u w:val="single"/>
        </w:rPr>
        <w:t>overwhelmingly counterrevolutionary sentiments</w:t>
      </w:r>
      <w:r w:rsidRPr="00980062">
        <w:rPr>
          <w:u w:val="single"/>
        </w:rPr>
        <w:t xml:space="preserve"> of a prosperous and propertied American middle-class.</w:t>
      </w:r>
    </w:p>
    <w:p w14:paraId="36AB63FA" w14:textId="77777777" w:rsidR="00AE7C43" w:rsidRPr="00980062" w:rsidRDefault="00AE7C43" w:rsidP="00AE7C43">
      <w:pPr>
        <w:rPr>
          <w:sz w:val="16"/>
          <w:szCs w:val="16"/>
        </w:rPr>
      </w:pPr>
      <w:r w:rsidRPr="00980062">
        <w:rPr>
          <w:sz w:val="16"/>
          <w:szCs w:val="16"/>
        </w:rPr>
        <w:t>But some on the left disagree. Or at least they argue as if they do.</w:t>
      </w:r>
    </w:p>
    <w:p w14:paraId="68274808" w14:textId="77777777" w:rsidR="00AE7C43" w:rsidRPr="00980062" w:rsidRDefault="00AE7C43" w:rsidP="00AE7C43">
      <w:pPr>
        <w:rPr>
          <w:u w:val="single"/>
        </w:rPr>
      </w:pPr>
      <w:r w:rsidRPr="00980062">
        <w:rPr>
          <w:u w:val="single"/>
        </w:rPr>
        <w:t xml:space="preserve">Such </w:t>
      </w:r>
      <w:r w:rsidRPr="00980062">
        <w:rPr>
          <w:highlight w:val="green"/>
          <w:u w:val="single"/>
        </w:rPr>
        <w:t>leftists</w:t>
      </w:r>
      <w:r w:rsidRPr="00980062">
        <w:rPr>
          <w:u w:val="single"/>
        </w:rPr>
        <w:t xml:space="preserve"> disparage efforts to advance progressive goals through incremental reform on the grounds that doing so will not </w:t>
      </w:r>
      <w:hyperlink r:id="rId23" w:history="1">
        <w:r w:rsidRPr="00980062">
          <w:rPr>
            <w:color w:val="467886" w:themeColor="hyperlink"/>
            <w:u w:val="single"/>
          </w:rPr>
          <w:t>“liberate us from capitalism”</w:t>
        </w:r>
      </w:hyperlink>
      <w:r w:rsidRPr="00980062">
        <w:rPr>
          <w:u w:val="single"/>
        </w:rPr>
        <w:t> or overcome that </w:t>
      </w:r>
      <w:hyperlink r:id="rId24" w:history="1">
        <w:r w:rsidRPr="00980062">
          <w:rPr>
            <w:color w:val="467886" w:themeColor="hyperlink"/>
            <w:u w:val="single"/>
          </w:rPr>
          <w:t>system’s fundamental logic</w:t>
        </w:r>
      </w:hyperlink>
      <w:r w:rsidRPr="00980062">
        <w:rPr>
          <w:u w:val="single"/>
        </w:rPr>
        <w:t xml:space="preserve">. Their </w:t>
      </w:r>
      <w:r w:rsidRPr="00980062">
        <w:rPr>
          <w:b/>
          <w:iCs/>
          <w:highlight w:val="green"/>
          <w:u w:val="single"/>
        </w:rPr>
        <w:t>rhetoric implies that some alternative</w:t>
      </w:r>
      <w:r w:rsidRPr="00980062">
        <w:rPr>
          <w:b/>
          <w:iCs/>
          <w:u w:val="single"/>
        </w:rPr>
        <w:t>, easily discerned course of action would meet that Herculean standard</w:t>
      </w:r>
      <w:r w:rsidRPr="00980062">
        <w:rPr>
          <w:sz w:val="16"/>
        </w:rPr>
        <w:t xml:space="preserve">. But </w:t>
      </w:r>
      <w:r w:rsidRPr="00980062">
        <w:rPr>
          <w:b/>
          <w:iCs/>
          <w:highlight w:val="green"/>
          <w:u w:val="single"/>
        </w:rPr>
        <w:t>they rarely</w:t>
      </w:r>
      <w:r w:rsidRPr="00980062">
        <w:rPr>
          <w:b/>
          <w:iCs/>
          <w:u w:val="single"/>
        </w:rPr>
        <w:t xml:space="preserve"> </w:t>
      </w:r>
      <w:r w:rsidRPr="00980062">
        <w:rPr>
          <w:b/>
          <w:iCs/>
          <w:highlight w:val="green"/>
          <w:u w:val="single"/>
        </w:rPr>
        <w:t>bother to specify</w:t>
      </w:r>
      <w:r w:rsidRPr="00980062">
        <w:rPr>
          <w:b/>
          <w:iCs/>
          <w:u w:val="single"/>
        </w:rPr>
        <w:t xml:space="preserve"> their program in </w:t>
      </w:r>
      <w:r w:rsidRPr="00980062">
        <w:rPr>
          <w:b/>
          <w:iCs/>
          <w:highlight w:val="green"/>
          <w:u w:val="single"/>
        </w:rPr>
        <w:t>any detail</w:t>
      </w:r>
      <w:r w:rsidRPr="00980062">
        <w:rPr>
          <w:highlight w:val="green"/>
          <w:u w:val="single"/>
        </w:rPr>
        <w:t>,</w:t>
      </w:r>
      <w:r w:rsidRPr="00980062">
        <w:rPr>
          <w:u w:val="single"/>
        </w:rPr>
        <w:t xml:space="preserve"> let alone subject it to the same scrutiny that they apply to proposals for reform.</w:t>
      </w:r>
    </w:p>
    <w:p w14:paraId="46034F6B" w14:textId="77777777" w:rsidR="00AE7C43" w:rsidRPr="007764E2" w:rsidRDefault="00AE7C43" w:rsidP="00AE7C43">
      <w:pPr>
        <w:rPr>
          <w:u w:val="single"/>
        </w:rPr>
      </w:pPr>
      <w:r w:rsidRPr="00980062">
        <w:rPr>
          <w:u w:val="single"/>
        </w:rPr>
        <w:t xml:space="preserve">One problem with such ultraleftism is that it is </w:t>
      </w:r>
      <w:r w:rsidRPr="00980062">
        <w:rPr>
          <w:b/>
          <w:iCs/>
          <w:sz w:val="26"/>
          <w:szCs w:val="26"/>
          <w:highlight w:val="green"/>
          <w:u w:val="single"/>
        </w:rPr>
        <w:t>annoying</w:t>
      </w:r>
      <w:r w:rsidRPr="00980062">
        <w:rPr>
          <w:sz w:val="16"/>
        </w:rPr>
        <w:t xml:space="preserve">. </w:t>
      </w:r>
      <w:r w:rsidRPr="00980062">
        <w:rPr>
          <w:u w:val="single"/>
        </w:rPr>
        <w:t xml:space="preserve">Another, more significant one is that the compulsion to denigrate the stakes of ordinary politics </w:t>
      </w:r>
      <w:r w:rsidRPr="00980062">
        <w:rPr>
          <w:highlight w:val="green"/>
          <w:u w:val="single"/>
        </w:rPr>
        <w:t>and</w:t>
      </w:r>
      <w:r w:rsidRPr="00980062">
        <w:rPr>
          <w:u w:val="single"/>
        </w:rPr>
        <w:t xml:space="preserve"> the merits of actual reforms tends to </w:t>
      </w:r>
      <w:r w:rsidRPr="00980062">
        <w:rPr>
          <w:b/>
          <w:iCs/>
          <w:highlight w:val="green"/>
          <w:u w:val="single"/>
        </w:rPr>
        <w:t>blur the analytic vision</w:t>
      </w:r>
      <w:r w:rsidRPr="00980062">
        <w:rPr>
          <w:highlight w:val="green"/>
          <w:u w:val="single"/>
        </w:rPr>
        <w:t xml:space="preserve"> of</w:t>
      </w:r>
      <w:r w:rsidRPr="00980062">
        <w:rPr>
          <w:u w:val="single"/>
        </w:rPr>
        <w:t xml:space="preserve"> otherwise insightful </w:t>
      </w:r>
      <w:r w:rsidRPr="00980062">
        <w:rPr>
          <w:highlight w:val="green"/>
          <w:u w:val="single"/>
        </w:rPr>
        <w:t>intellectual</w:t>
      </w:r>
      <w:r w:rsidRPr="00980062">
        <w:rPr>
          <w:sz w:val="16"/>
          <w:highlight w:val="green"/>
        </w:rPr>
        <w:t>s</w:t>
      </w:r>
      <w:r w:rsidRPr="00980062">
        <w:rPr>
          <w:sz w:val="16"/>
        </w:rPr>
        <w:t xml:space="preserve">. There is value in understanding how our economy’s undergirding logic might circumscribe or subvert particular avenues of reform. Inattention to such dynamics can undermine policy design. </w:t>
      </w:r>
      <w:r w:rsidRPr="00980062">
        <w:rPr>
          <w:u w:val="single"/>
        </w:rPr>
        <w:t xml:space="preserve">Dyspeptic Marxist intellectuals can therefore serve as useful critics even if they wish to keep mundane “bourgeois” politics at arm’s length. If such thinkers allow their antipathy for reformists to distort their comprehension of reality, however, </w:t>
      </w:r>
      <w:r w:rsidRPr="00980062">
        <w:rPr>
          <w:b/>
          <w:iCs/>
          <w:u w:val="single"/>
        </w:rPr>
        <w:t>they lose their utility</w:t>
      </w:r>
      <w:r w:rsidRPr="00980062">
        <w:rPr>
          <w:u w:val="single"/>
        </w:rPr>
        <w:t>.</w:t>
      </w:r>
    </w:p>
    <w:p w14:paraId="080AA706" w14:textId="77777777" w:rsidR="00AE7C43" w:rsidRPr="006D0A22" w:rsidRDefault="00AE7C43" w:rsidP="00AE7C43"/>
    <w:p w14:paraId="4CF47A32" w14:textId="77777777" w:rsidR="00AE7C43" w:rsidRPr="00AE7C43" w:rsidRDefault="00AE7C43" w:rsidP="00AE7C43"/>
    <w:sectPr w:rsidR="00AE7C43" w:rsidRPr="00AE7C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E74185"/>
    <w:multiLevelType w:val="hybridMultilevel"/>
    <w:tmpl w:val="23C474AA"/>
    <w:lvl w:ilvl="0" w:tplc="66B4730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2915C4"/>
    <w:multiLevelType w:val="hybridMultilevel"/>
    <w:tmpl w:val="23C474A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9771BEC"/>
    <w:multiLevelType w:val="hybridMultilevel"/>
    <w:tmpl w:val="E834C9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A0729F4"/>
    <w:multiLevelType w:val="hybridMultilevel"/>
    <w:tmpl w:val="BC4E6F0A"/>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6010CD"/>
    <w:multiLevelType w:val="hybridMultilevel"/>
    <w:tmpl w:val="A0B4C1E6"/>
    <w:lvl w:ilvl="0" w:tplc="8C7C14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C3539D"/>
    <w:multiLevelType w:val="hybridMultilevel"/>
    <w:tmpl w:val="E834C93E"/>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FF56C6"/>
    <w:multiLevelType w:val="hybridMultilevel"/>
    <w:tmpl w:val="F8685BB4"/>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5A078F"/>
    <w:multiLevelType w:val="hybridMultilevel"/>
    <w:tmpl w:val="FDF89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9C51F8"/>
    <w:multiLevelType w:val="hybridMultilevel"/>
    <w:tmpl w:val="92F2EF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2B2D8E"/>
    <w:multiLevelType w:val="hybridMultilevel"/>
    <w:tmpl w:val="23C474A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3353193"/>
    <w:multiLevelType w:val="hybridMultilevel"/>
    <w:tmpl w:val="359E5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4A300E"/>
    <w:multiLevelType w:val="hybridMultilevel"/>
    <w:tmpl w:val="A4FA97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F72000"/>
    <w:multiLevelType w:val="hybridMultilevel"/>
    <w:tmpl w:val="23C474A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F1E1F63"/>
    <w:multiLevelType w:val="hybridMultilevel"/>
    <w:tmpl w:val="CFF8DBEC"/>
    <w:lvl w:ilvl="0" w:tplc="75F603E6">
      <w:start w:val="1"/>
      <w:numFmt w:val="decimal"/>
      <w:lvlText w:val="%1-"/>
      <w:lvlJc w:val="left"/>
      <w:pPr>
        <w:ind w:left="720" w:hanging="360"/>
      </w:pPr>
      <w:rPr>
        <w:rFonts w:hint="default"/>
        <w:b/>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CF6082"/>
    <w:multiLevelType w:val="hybridMultilevel"/>
    <w:tmpl w:val="24B6A2A8"/>
    <w:lvl w:ilvl="0" w:tplc="ED50AB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477C33"/>
    <w:multiLevelType w:val="hybridMultilevel"/>
    <w:tmpl w:val="F8685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B1E767F"/>
    <w:multiLevelType w:val="hybridMultilevel"/>
    <w:tmpl w:val="23C474A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97594529">
    <w:abstractNumId w:val="22"/>
  </w:num>
  <w:num w:numId="16" w16cid:durableId="1746099048">
    <w:abstractNumId w:val="21"/>
  </w:num>
  <w:num w:numId="17" w16cid:durableId="1897937629">
    <w:abstractNumId w:val="31"/>
  </w:num>
  <w:num w:numId="18" w16cid:durableId="1952130971">
    <w:abstractNumId w:val="18"/>
  </w:num>
  <w:num w:numId="19" w16cid:durableId="226576029">
    <w:abstractNumId w:val="15"/>
  </w:num>
  <w:num w:numId="20" w16cid:durableId="2036689900">
    <w:abstractNumId w:val="14"/>
  </w:num>
  <w:num w:numId="21" w16cid:durableId="905264051">
    <w:abstractNumId w:val="23"/>
  </w:num>
  <w:num w:numId="22" w16cid:durableId="2123917972">
    <w:abstractNumId w:val="30"/>
  </w:num>
  <w:num w:numId="23" w16cid:durableId="426658325">
    <w:abstractNumId w:val="27"/>
  </w:num>
  <w:num w:numId="24" w16cid:durableId="1369991807">
    <w:abstractNumId w:val="19"/>
  </w:num>
  <w:num w:numId="25" w16cid:durableId="2105103956">
    <w:abstractNumId w:val="26"/>
  </w:num>
  <w:num w:numId="26" w16cid:durableId="1788818006">
    <w:abstractNumId w:val="24"/>
  </w:num>
  <w:num w:numId="27" w16cid:durableId="2076465048">
    <w:abstractNumId w:val="10"/>
  </w:num>
  <w:num w:numId="28" w16cid:durableId="478617536">
    <w:abstractNumId w:val="20"/>
  </w:num>
  <w:num w:numId="29" w16cid:durableId="1101805536">
    <w:abstractNumId w:val="29"/>
  </w:num>
  <w:num w:numId="30" w16cid:durableId="803305542">
    <w:abstractNumId w:val="16"/>
  </w:num>
  <w:num w:numId="31" w16cid:durableId="667640458">
    <w:abstractNumId w:val="32"/>
  </w:num>
  <w:num w:numId="32" w16cid:durableId="1443770594">
    <w:abstractNumId w:val="28"/>
  </w:num>
  <w:num w:numId="33" w16cid:durableId="153002269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C43"/>
    <w:rsid w:val="000A3327"/>
    <w:rsid w:val="003436F1"/>
    <w:rsid w:val="004B06B4"/>
    <w:rsid w:val="00625388"/>
    <w:rsid w:val="00A61DF9"/>
    <w:rsid w:val="00AE7C43"/>
    <w:rsid w:val="00AF0AF8"/>
    <w:rsid w:val="00B2248F"/>
    <w:rsid w:val="00DB2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D0EF2"/>
  <w15:chartTrackingRefBased/>
  <w15:docId w15:val="{A4C58D08-588A-4C3D-8AAB-AD8F8843F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E7C4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E7C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E7C4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AE7C4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
    <w:basedOn w:val="Normal"/>
    <w:next w:val="Normal"/>
    <w:link w:val="Heading4Char"/>
    <w:uiPriority w:val="3"/>
    <w:qFormat/>
    <w:rsid w:val="00AE7C4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E7C4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E7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C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E7C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7C43"/>
  </w:style>
  <w:style w:type="character" w:customStyle="1" w:styleId="Heading1Char">
    <w:name w:val="Heading 1 Char"/>
    <w:aliases w:val="Pocket Char"/>
    <w:basedOn w:val="DefaultParagraphFont"/>
    <w:link w:val="Heading1"/>
    <w:rsid w:val="00AE7C4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E7C4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1"/>
    <w:basedOn w:val="DefaultParagraphFont"/>
    <w:link w:val="Heading3"/>
    <w:uiPriority w:val="2"/>
    <w:rsid w:val="00AE7C43"/>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AE7C4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E7C4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E7C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C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C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C43"/>
    <w:rPr>
      <w:rFonts w:eastAsiaTheme="majorEastAsia" w:cstheme="majorBidi"/>
      <w:color w:val="272727" w:themeColor="text1" w:themeTint="D8"/>
    </w:rPr>
  </w:style>
  <w:style w:type="paragraph" w:styleId="Title">
    <w:name w:val="Title"/>
    <w:basedOn w:val="Normal"/>
    <w:next w:val="Normal"/>
    <w:link w:val="TitleChar"/>
    <w:uiPriority w:val="10"/>
    <w:qFormat/>
    <w:rsid w:val="00AE7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C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C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C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C43"/>
    <w:pPr>
      <w:spacing w:before="160"/>
      <w:jc w:val="center"/>
    </w:pPr>
    <w:rPr>
      <w:i/>
      <w:iCs/>
      <w:color w:val="404040" w:themeColor="text1" w:themeTint="BF"/>
    </w:rPr>
  </w:style>
  <w:style w:type="character" w:customStyle="1" w:styleId="QuoteChar">
    <w:name w:val="Quote Char"/>
    <w:basedOn w:val="DefaultParagraphFont"/>
    <w:link w:val="Quote"/>
    <w:uiPriority w:val="29"/>
    <w:rsid w:val="00AE7C43"/>
    <w:rPr>
      <w:i/>
      <w:iCs/>
      <w:color w:val="404040" w:themeColor="text1" w:themeTint="BF"/>
    </w:rPr>
  </w:style>
  <w:style w:type="paragraph" w:styleId="ListParagraph">
    <w:name w:val="List Paragraph"/>
    <w:aliases w:val="6 font,List Paragraph1,List Paragraph2"/>
    <w:basedOn w:val="Normal"/>
    <w:uiPriority w:val="34"/>
    <w:qFormat/>
    <w:rsid w:val="00AE7C43"/>
    <w:pPr>
      <w:ind w:left="720"/>
      <w:contextualSpacing/>
    </w:pPr>
  </w:style>
  <w:style w:type="character" w:styleId="IntenseEmphasis">
    <w:name w:val="Intense Emphasis"/>
    <w:basedOn w:val="DefaultParagraphFont"/>
    <w:uiPriority w:val="21"/>
    <w:qFormat/>
    <w:rsid w:val="00AE7C43"/>
    <w:rPr>
      <w:i/>
      <w:iCs/>
      <w:color w:val="0F4761" w:themeColor="accent1" w:themeShade="BF"/>
    </w:rPr>
  </w:style>
  <w:style w:type="paragraph" w:styleId="IntenseQuote">
    <w:name w:val="Intense Quote"/>
    <w:basedOn w:val="Normal"/>
    <w:next w:val="Normal"/>
    <w:link w:val="IntenseQuoteChar"/>
    <w:uiPriority w:val="30"/>
    <w:qFormat/>
    <w:rsid w:val="00AE7C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C43"/>
    <w:rPr>
      <w:i/>
      <w:iCs/>
      <w:color w:val="0F4761" w:themeColor="accent1" w:themeShade="BF"/>
    </w:rPr>
  </w:style>
  <w:style w:type="character" w:styleId="IntenseReference">
    <w:name w:val="Intense Reference"/>
    <w:basedOn w:val="DefaultParagraphFont"/>
    <w:uiPriority w:val="32"/>
    <w:qFormat/>
    <w:rsid w:val="00AE7C43"/>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AE7C4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E7C4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E7C43"/>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9"/>
    <w:basedOn w:val="DefaultParagraphFont"/>
    <w:link w:val="UnderlinePara"/>
    <w:uiPriority w:val="7"/>
    <w:qFormat/>
    <w:rsid w:val="00AE7C43"/>
    <w:rPr>
      <w:b w:val="0"/>
      <w:sz w:val="22"/>
      <w:u w:val="single"/>
    </w:rPr>
  </w:style>
  <w:style w:type="character" w:styleId="Strong">
    <w:name w:val="Strong"/>
    <w:basedOn w:val="DefaultParagraphFont"/>
    <w:uiPriority w:val="22"/>
    <w:qFormat/>
    <w:rsid w:val="00AE7C43"/>
    <w:rPr>
      <w:b/>
      <w:bCs/>
    </w:rPr>
  </w:style>
  <w:style w:type="character" w:styleId="BookTitle">
    <w:name w:val="Book Title"/>
    <w:basedOn w:val="DefaultParagraphFont"/>
    <w:uiPriority w:val="33"/>
    <w:qFormat/>
    <w:rsid w:val="00AE7C43"/>
    <w:rPr>
      <w:b/>
      <w:bCs/>
      <w:i/>
      <w:iCs/>
      <w:spacing w:val="5"/>
    </w:rPr>
  </w:style>
  <w:style w:type="numbering" w:styleId="111111">
    <w:name w:val="Outline List 2"/>
    <w:basedOn w:val="NoList"/>
    <w:uiPriority w:val="99"/>
    <w:semiHidden/>
    <w:unhideWhenUsed/>
    <w:rsid w:val="00AE7C43"/>
  </w:style>
  <w:style w:type="paragraph" w:styleId="Header">
    <w:name w:val="header"/>
    <w:basedOn w:val="Normal"/>
    <w:link w:val="HeaderChar"/>
    <w:uiPriority w:val="99"/>
    <w:semiHidden/>
    <w:rsid w:val="00AE7C4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E7C43"/>
    <w:rPr>
      <w:rFonts w:ascii="Calibri" w:hAnsi="Calibri" w:cs="Calibri"/>
      <w:kern w:val="0"/>
      <w:sz w:val="22"/>
      <w:szCs w:val="22"/>
      <w14:ligatures w14:val="none"/>
    </w:rPr>
  </w:style>
  <w:style w:type="paragraph" w:styleId="Footer">
    <w:name w:val="footer"/>
    <w:basedOn w:val="Normal"/>
    <w:link w:val="FooterChar"/>
    <w:uiPriority w:val="99"/>
    <w:semiHidden/>
    <w:rsid w:val="00AE7C4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E7C4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E7C43"/>
    <w:pPr>
      <w:spacing w:after="120"/>
    </w:pPr>
  </w:style>
  <w:style w:type="character" w:customStyle="1" w:styleId="BodyTextChar">
    <w:name w:val="Body Text Char"/>
    <w:basedOn w:val="DefaultParagraphFont"/>
    <w:link w:val="BodyText"/>
    <w:uiPriority w:val="99"/>
    <w:semiHidden/>
    <w:rsid w:val="00AE7C43"/>
    <w:rPr>
      <w:rFonts w:ascii="Calibri" w:hAnsi="Calibri" w:cs="Calibri"/>
      <w:kern w:val="0"/>
      <w:sz w:val="22"/>
      <w:szCs w:val="22"/>
      <w14:ligatures w14:val="none"/>
    </w:rPr>
  </w:style>
  <w:style w:type="paragraph" w:styleId="NoSpacing">
    <w:name w:val="No Spacing"/>
    <w:link w:val="NoSpacingChar"/>
    <w:uiPriority w:val="99"/>
    <w:unhideWhenUsed/>
    <w:qFormat/>
    <w:rsid w:val="00AE7C4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E7C43"/>
    <w:rPr>
      <w:rFonts w:ascii="Calibri" w:hAnsi="Calibri" w:cs="Calibri"/>
      <w:kern w:val="0"/>
      <w:sz w:val="22"/>
      <w:szCs w:val="22"/>
      <w14:ligatures w14:val="none"/>
    </w:rPr>
  </w:style>
  <w:style w:type="character" w:styleId="Hyperlink">
    <w:name w:val="Hyperlink"/>
    <w:basedOn w:val="DefaultParagraphFont"/>
    <w:uiPriority w:val="99"/>
    <w:unhideWhenUsed/>
    <w:rsid w:val="00AE7C43"/>
    <w:rPr>
      <w:color w:val="467886" w:themeColor="hyperlink"/>
      <w:u w:val="single"/>
    </w:rPr>
  </w:style>
  <w:style w:type="character" w:styleId="UnresolvedMention">
    <w:name w:val="Unresolved Mention"/>
    <w:basedOn w:val="DefaultParagraphFont"/>
    <w:uiPriority w:val="99"/>
    <w:semiHidden/>
    <w:unhideWhenUsed/>
    <w:rsid w:val="00AE7C43"/>
    <w:rPr>
      <w:color w:val="605E5C"/>
      <w:shd w:val="clear" w:color="auto" w:fill="E1DFDD"/>
    </w:rPr>
  </w:style>
  <w:style w:type="paragraph" w:customStyle="1" w:styleId="textbold">
    <w:name w:val="text bold"/>
    <w:basedOn w:val="Normal"/>
    <w:link w:val="Emphasis"/>
    <w:uiPriority w:val="8"/>
    <w:qFormat/>
    <w:rsid w:val="00AE7C43"/>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AE7C43"/>
    <w:pPr>
      <w:widowControl w:val="0"/>
      <w:suppressAutoHyphens/>
      <w:spacing w:after="200"/>
      <w:contextualSpacing/>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AE7C4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AE7C43"/>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shingtonpost.com/politics/2021/02/25/police-made-lot-more-reported-contributions-2020-than-normal-mostly-republicans/" TargetMode="External"/><Relationship Id="rId13" Type="http://schemas.openxmlformats.org/officeDocument/2006/relationships/hyperlink" Target="https://news.gallup.com/poll/468401/majority-say-gov-ensure-healthcare.aspx" TargetMode="External"/><Relationship Id="rId18" Type="http://schemas.openxmlformats.org/officeDocument/2006/relationships/hyperlink" Target="https://apnorc.org/projects/inflation-and-gas-prices-top-the-list-of-the-publics-prioritie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nymag.com/intelligencer/2022/04/environmentalists-are-sabotaging-climate-progress-again.html" TargetMode="External"/><Relationship Id="rId7" Type="http://schemas.openxmlformats.org/officeDocument/2006/relationships/hyperlink" Target="https://www.economist.com/united-states/2021/10/14/military-bases-swung-hard-away-from-republicans-in-2020" TargetMode="External"/><Relationship Id="rId12" Type="http://schemas.openxmlformats.org/officeDocument/2006/relationships/hyperlink" Target="https://www.niskanencenter.org/how-does-the-public-move-right-when-policy-moves-left/" TargetMode="External"/><Relationship Id="rId17" Type="http://schemas.openxmlformats.org/officeDocument/2006/relationships/hyperlink" Target="https://www.washingtonpost.com/graphics/2018/business/global-income-calculator/"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fred.stlouisfed.org/series/MEHOINUSA672N" TargetMode="External"/><Relationship Id="rId20" Type="http://schemas.openxmlformats.org/officeDocument/2006/relationships/hyperlink" Target="https://www.lohud.com/story/news/politics/politics-on-the-hudson/2016/04/04/bernie-sanders-shut-down-indian-point/82614910/" TargetMode="External"/><Relationship Id="rId1" Type="http://schemas.openxmlformats.org/officeDocument/2006/relationships/numbering" Target="numbering.xml"/><Relationship Id="rId6" Type="http://schemas.openxmlformats.org/officeDocument/2006/relationships/hyperlink" Target="http://dx" TargetMode="External"/><Relationship Id="rId11" Type="http://schemas.openxmlformats.org/officeDocument/2006/relationships/hyperlink" Target="https://jacobin.com/2012/12/the-red-and-the-black" TargetMode="External"/><Relationship Id="rId24" Type="http://schemas.openxmlformats.org/officeDocument/2006/relationships/hyperlink" Target="https://newleftreview.org/sidecar/posts/drowning-in-deposits" TargetMode="External"/><Relationship Id="rId5" Type="http://schemas.openxmlformats.org/officeDocument/2006/relationships/hyperlink" Target="https://ssrn" TargetMode="External"/><Relationship Id="rId15" Type="http://schemas.openxmlformats.org/officeDocument/2006/relationships/hyperlink" Target="https://www.cfr.org/in-brief/us-life-expectancy-decline-why-arent-other-countries-suffering-same-problem" TargetMode="External"/><Relationship Id="rId23" Type="http://schemas.openxmlformats.org/officeDocument/2006/relationships/hyperlink" Target="https://www.thenation.com/article/society/single-stair-building-codes-housing/" TargetMode="External"/><Relationship Id="rId10" Type="http://schemas.openxmlformats.org/officeDocument/2006/relationships/hyperlink" Target="https://www.nytimes.com/2017/11/01/opinion/democrats-economic-policy.html" TargetMode="External"/><Relationship Id="rId19" Type="http://schemas.openxmlformats.org/officeDocument/2006/relationships/hyperlink" Target="https://www.vox.com/energy-and-environment/2018/9/28/17899804/washington-1631-results-carbon-fee-green-new-deal" TargetMode="External"/><Relationship Id="rId4" Type="http://schemas.openxmlformats.org/officeDocument/2006/relationships/webSettings" Target="webSettings.xml"/><Relationship Id="rId9" Type="http://schemas.openxmlformats.org/officeDocument/2006/relationships/hyperlink" Target="https://news.gallup.com/poll/388988/political-ideology-steady-conservatives-moderates-tie.aspx" TargetMode="External"/><Relationship Id="rId14" Type="http://schemas.openxmlformats.org/officeDocument/2006/relationships/hyperlink" Target="https://news.gallup.com/poll/470279/dissatisfaction-abortion-policy-hits-high.aspx" TargetMode="External"/><Relationship Id="rId22" Type="http://schemas.openxmlformats.org/officeDocument/2006/relationships/hyperlink" Target="https://thevillagesun.com/fed-up-with-de-blasios-upzonings-65-groups-to-rally-at-city-ha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83430</Words>
  <Characters>292007</Characters>
  <Application>Microsoft Office Word</Application>
  <DocSecurity>0</DocSecurity>
  <Lines>20857</Lines>
  <Paragraphs>25029</Paragraphs>
  <ScaleCrop>false</ScaleCrop>
  <Company/>
  <LinksUpToDate>false</LinksUpToDate>
  <CharactersWithSpaces>350408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1</cp:revision>
  <dcterms:created xsi:type="dcterms:W3CDTF">2025-11-15T17:59:00Z</dcterms:created>
  <dcterms:modified xsi:type="dcterms:W3CDTF">2025-11-15T18:04:00Z</dcterms:modified>
</cp:coreProperties>
</file>