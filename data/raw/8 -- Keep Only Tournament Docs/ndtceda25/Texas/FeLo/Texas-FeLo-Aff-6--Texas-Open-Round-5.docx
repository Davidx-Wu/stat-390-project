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A7113" w14:textId="3FB9335F" w:rsidR="00240E0A" w:rsidRDefault="00240E0A" w:rsidP="00240E0A">
      <w:pPr>
        <w:pStyle w:val="Heading1"/>
      </w:pPr>
      <w:r>
        <w:t>Aff Cards – Texas Open Round 5</w:t>
      </w:r>
    </w:p>
    <w:p w14:paraId="12095F92" w14:textId="77777777" w:rsidR="00240E0A" w:rsidRDefault="00240E0A" w:rsidP="00240E0A">
      <w:pPr>
        <w:pStyle w:val="Heading2"/>
      </w:pPr>
      <w:r>
        <w:t>1AC</w:t>
      </w:r>
    </w:p>
    <w:p w14:paraId="0CA42A8D" w14:textId="77777777" w:rsidR="00240E0A" w:rsidRDefault="00240E0A" w:rsidP="00240E0A">
      <w:pPr>
        <w:pStyle w:val="Heading3"/>
      </w:pPr>
      <w:r>
        <w:t>Plan</w:t>
      </w:r>
    </w:p>
    <w:p w14:paraId="110113C8" w14:textId="77777777" w:rsidR="00240E0A" w:rsidRPr="005617CE" w:rsidRDefault="00240E0A" w:rsidP="00240E0A">
      <w:pPr>
        <w:pStyle w:val="Heading4"/>
      </w:pPr>
      <w:r>
        <w:t>The United States Federal Government should substantially strengthen collective bargaining rights for workers via public interest standard interagency antitrust enforcement.</w:t>
      </w:r>
    </w:p>
    <w:p w14:paraId="716087BD" w14:textId="77777777" w:rsidR="00240E0A" w:rsidRPr="00DF6A0A" w:rsidRDefault="00240E0A" w:rsidP="00240E0A">
      <w:pPr>
        <w:pStyle w:val="Heading3"/>
      </w:pPr>
      <w:r>
        <w:t>Monopsony Adv</w:t>
      </w:r>
    </w:p>
    <w:p w14:paraId="1F4464AF" w14:textId="77777777" w:rsidR="00240E0A" w:rsidRPr="0078672D" w:rsidRDefault="00240E0A" w:rsidP="00240E0A">
      <w:pPr>
        <w:pStyle w:val="Heading4"/>
        <w:rPr>
          <w:u w:val="single"/>
        </w:rPr>
      </w:pPr>
      <w:r>
        <w:t xml:space="preserve">Advantage 1 is </w:t>
      </w:r>
      <w:r w:rsidRPr="0078672D">
        <w:rPr>
          <w:u w:val="single"/>
        </w:rPr>
        <w:t>Monopsony</w:t>
      </w:r>
      <w:r>
        <w:rPr>
          <w:u w:val="single"/>
        </w:rPr>
        <w:t>.</w:t>
      </w:r>
    </w:p>
    <w:p w14:paraId="1DD74D57" w14:textId="77777777" w:rsidR="00240E0A" w:rsidRPr="006508A5" w:rsidRDefault="00240E0A" w:rsidP="00240E0A">
      <w:pPr>
        <w:keepNext/>
        <w:keepLines/>
        <w:spacing w:after="0"/>
        <w:outlineLvl w:val="3"/>
        <w:rPr>
          <w:rFonts w:eastAsiaTheme="majorEastAsia" w:cstheme="majorBidi"/>
          <w:b/>
          <w:iCs/>
          <w:sz w:val="26"/>
        </w:rPr>
      </w:pPr>
      <w:r w:rsidRPr="006508A5">
        <w:rPr>
          <w:rFonts w:eastAsiaTheme="majorEastAsia" w:cstheme="majorBidi"/>
          <w:b/>
          <w:iCs/>
          <w:sz w:val="26"/>
        </w:rPr>
        <w:t>Hospital consolidations are accelerating the nursing shortage – antitrust enforcement is key to give unions sufficient bargaining power</w:t>
      </w:r>
    </w:p>
    <w:p w14:paraId="67BECC2F" w14:textId="77777777" w:rsidR="00240E0A" w:rsidRPr="006508A5" w:rsidRDefault="00240E0A" w:rsidP="00240E0A">
      <w:pPr>
        <w:spacing w:after="0"/>
      </w:pPr>
      <w:r w:rsidRPr="006508A5">
        <w:rPr>
          <w:b/>
          <w:bCs/>
          <w:sz w:val="26"/>
        </w:rPr>
        <w:t>DePasquale</w:t>
      </w:r>
      <w:r w:rsidRPr="006508A5">
        <w:t xml:space="preserve"> 20</w:t>
      </w:r>
      <w:r w:rsidRPr="006508A5">
        <w:rPr>
          <w:b/>
          <w:bCs/>
          <w:sz w:val="26"/>
        </w:rPr>
        <w:t>20</w:t>
      </w:r>
      <w:r w:rsidRPr="006508A5">
        <w:t xml:space="preserve"> – Christina DePasquale is a Professor of Practice of Business Economics and the current Faculty Director of Teaching Excellence at Johns Hopkins University (“HOSPITAL CONSOLIDATION AND MONOPSONY POWER IN THE LABOR MARKET FOR NURSES,” CPI ANTITRUST CHRONICLE, https://www.competitionpolicyinternational.com/wp-content/uploads/2020/06/CPI-DePasquale.pdf)</w:t>
      </w:r>
    </w:p>
    <w:p w14:paraId="1DAC0F27" w14:textId="77777777" w:rsidR="00240E0A" w:rsidRPr="006508A5" w:rsidRDefault="00240E0A" w:rsidP="00240E0A">
      <w:pPr>
        <w:spacing w:after="0"/>
        <w:rPr>
          <w:sz w:val="16"/>
        </w:rPr>
      </w:pPr>
      <w:r w:rsidRPr="006508A5">
        <w:rPr>
          <w:sz w:val="16"/>
        </w:rPr>
        <w:t xml:space="preserve">The idea that hospital monopsony power contributes to the persistent and widespread shortage of nurses has been well studied over the past 50 years (Hurd (1973); Yett (1975), Hirsch &amp; Schumacher (2005), and Staiger et al. (2010)).5 </w:t>
      </w:r>
      <w:r w:rsidRPr="006508A5">
        <w:rPr>
          <w:u w:val="single"/>
        </w:rPr>
        <w:t xml:space="preserve">A </w:t>
      </w:r>
      <w:r w:rsidRPr="00AB74FD">
        <w:rPr>
          <w:highlight w:val="green"/>
          <w:u w:val="single"/>
        </w:rPr>
        <w:t>new problem</w:t>
      </w:r>
      <w:r w:rsidRPr="006508A5">
        <w:rPr>
          <w:sz w:val="16"/>
        </w:rPr>
        <w:t xml:space="preserve">, however, may be </w:t>
      </w:r>
      <w:r w:rsidRPr="00AB74FD">
        <w:rPr>
          <w:b/>
          <w:iCs/>
          <w:highlight w:val="green"/>
          <w:u w:val="single"/>
        </w:rPr>
        <w:t>exacerbating</w:t>
      </w:r>
      <w:r w:rsidRPr="006508A5">
        <w:rPr>
          <w:b/>
          <w:iCs/>
          <w:u w:val="single"/>
        </w:rPr>
        <w:t xml:space="preserve"> the </w:t>
      </w:r>
      <w:r w:rsidRPr="00AB74FD">
        <w:rPr>
          <w:b/>
          <w:iCs/>
          <w:highlight w:val="green"/>
          <w:u w:val="single"/>
        </w:rPr>
        <w:t>shortage of nurses</w:t>
      </w:r>
      <w:r w:rsidRPr="00AB74FD">
        <w:rPr>
          <w:highlight w:val="green"/>
          <w:u w:val="single"/>
        </w:rPr>
        <w:t xml:space="preserve">: </w:t>
      </w:r>
      <w:r w:rsidRPr="00AB74FD">
        <w:rPr>
          <w:b/>
          <w:iCs/>
          <w:highlight w:val="green"/>
          <w:u w:val="single"/>
        </w:rPr>
        <w:t>hospital consolidation</w:t>
      </w:r>
      <w:r w:rsidRPr="006508A5">
        <w:rPr>
          <w:sz w:val="16"/>
        </w:rPr>
        <w:t xml:space="preserve">. A well-documented “merger wave” began in the hospital sector during the 1990s and continues today, further decreasing competition among hospitals. </w:t>
      </w:r>
      <w:r w:rsidRPr="006508A5">
        <w:rPr>
          <w:u w:val="single"/>
        </w:rPr>
        <w:t>As hospitals consolidate</w:t>
      </w:r>
      <w:r w:rsidRPr="006508A5">
        <w:rPr>
          <w:sz w:val="16"/>
        </w:rPr>
        <w:t xml:space="preserve"> into one hospital, system, and/or network, </w:t>
      </w:r>
      <w:r w:rsidRPr="006508A5">
        <w:rPr>
          <w:u w:val="single"/>
        </w:rPr>
        <w:t>the number of competitors on the demand side of the labor market decreases as well.</w:t>
      </w:r>
      <w:r w:rsidRPr="006508A5">
        <w:rPr>
          <w:sz w:val="16"/>
        </w:rPr>
        <w:t xml:space="preserve"> As a result, </w:t>
      </w:r>
      <w:r w:rsidRPr="006508A5">
        <w:rPr>
          <w:b/>
          <w:iCs/>
          <w:u w:val="single"/>
        </w:rPr>
        <w:t xml:space="preserve">hospital </w:t>
      </w:r>
      <w:r w:rsidRPr="00AB74FD">
        <w:rPr>
          <w:b/>
          <w:iCs/>
          <w:highlight w:val="green"/>
          <w:u w:val="single"/>
        </w:rPr>
        <w:t>consolidations</w:t>
      </w:r>
      <w:r w:rsidRPr="006508A5">
        <w:rPr>
          <w:b/>
          <w:iCs/>
          <w:u w:val="single"/>
        </w:rPr>
        <w:t xml:space="preserve"> can serve to </w:t>
      </w:r>
      <w:r w:rsidRPr="00AB74FD">
        <w:rPr>
          <w:b/>
          <w:iCs/>
          <w:highlight w:val="green"/>
          <w:u w:val="single"/>
        </w:rPr>
        <w:t xml:space="preserve">increase employer bargaining power </w:t>
      </w:r>
      <w:r w:rsidRPr="006508A5">
        <w:rPr>
          <w:b/>
          <w:iCs/>
          <w:u w:val="single"/>
        </w:rPr>
        <w:t xml:space="preserve">in the labor market </w:t>
      </w:r>
      <w:r w:rsidRPr="00AB74FD">
        <w:rPr>
          <w:b/>
          <w:iCs/>
          <w:highlight w:val="green"/>
          <w:u w:val="single"/>
        </w:rPr>
        <w:t>and</w:t>
      </w:r>
      <w:r w:rsidRPr="006508A5">
        <w:rPr>
          <w:b/>
          <w:iCs/>
          <w:u w:val="single"/>
        </w:rPr>
        <w:t xml:space="preserve"> allow hospitals to </w:t>
      </w:r>
      <w:r w:rsidRPr="00AB74FD">
        <w:rPr>
          <w:b/>
          <w:iCs/>
          <w:highlight w:val="green"/>
          <w:u w:val="single"/>
        </w:rPr>
        <w:t>squeeze worker</w:t>
      </w:r>
      <w:r w:rsidRPr="006508A5">
        <w:rPr>
          <w:b/>
          <w:iCs/>
          <w:u w:val="single"/>
        </w:rPr>
        <w:t xml:space="preserve"> wage</w:t>
      </w:r>
      <w:r w:rsidRPr="00AB74FD">
        <w:rPr>
          <w:b/>
          <w:iCs/>
          <w:highlight w:val="green"/>
          <w:u w:val="single"/>
        </w:rPr>
        <w:t>s</w:t>
      </w:r>
      <w:r w:rsidRPr="006508A5">
        <w:rPr>
          <w:u w:val="single"/>
        </w:rPr>
        <w:t xml:space="preserve">. </w:t>
      </w:r>
      <w:r w:rsidRPr="006508A5">
        <w:rPr>
          <w:sz w:val="16"/>
        </w:rPr>
        <w:t xml:space="preserve">These effects have received dramatically less attention in the literature than the price effects of hospital mergers in the healthcare market. This article endeavors to fill the gap by using theory and initial evidence to describe the monopsonistic effects of hospital consolidation. Ultimately, </w:t>
      </w:r>
      <w:r w:rsidRPr="006508A5">
        <w:rPr>
          <w:u w:val="single"/>
        </w:rPr>
        <w:t>antitrust authorities and policymakers should be concerned about the labor market effects of consolidation</w:t>
      </w:r>
      <w:r w:rsidRPr="006508A5">
        <w:rPr>
          <w:sz w:val="16"/>
        </w:rPr>
        <w:t>.</w:t>
      </w:r>
    </w:p>
    <w:p w14:paraId="6CCE0A1B" w14:textId="77777777" w:rsidR="00240E0A" w:rsidRPr="006508A5" w:rsidRDefault="00240E0A" w:rsidP="00240E0A">
      <w:pPr>
        <w:spacing w:after="0"/>
        <w:rPr>
          <w:sz w:val="16"/>
        </w:rPr>
      </w:pPr>
      <w:r w:rsidRPr="006508A5">
        <w:rPr>
          <w:sz w:val="16"/>
        </w:rPr>
        <w:t>II. BACKGROUND ON NURSE EMPLOYMENT AND HOSPITAL CONSOLIDATIONS</w:t>
      </w:r>
    </w:p>
    <w:p w14:paraId="37669DD4" w14:textId="77777777" w:rsidR="00240E0A" w:rsidRPr="006508A5" w:rsidRDefault="00240E0A" w:rsidP="00240E0A">
      <w:pPr>
        <w:spacing w:after="0"/>
        <w:rPr>
          <w:sz w:val="16"/>
        </w:rPr>
      </w:pPr>
      <w:r w:rsidRPr="00AB74FD">
        <w:rPr>
          <w:highlight w:val="green"/>
          <w:u w:val="single"/>
        </w:rPr>
        <w:t>Hospitals</w:t>
      </w:r>
      <w:r w:rsidRPr="006508A5">
        <w:rPr>
          <w:u w:val="single"/>
        </w:rPr>
        <w:t xml:space="preserve"> are the primary setting for nursing jobs, </w:t>
      </w:r>
      <w:r w:rsidRPr="00AB74FD">
        <w:rPr>
          <w:highlight w:val="green"/>
          <w:u w:val="single"/>
        </w:rPr>
        <w:t>employ</w:t>
      </w:r>
      <w:r w:rsidRPr="006508A5">
        <w:rPr>
          <w:u w:val="single"/>
        </w:rPr>
        <w:t xml:space="preserve">ing </w:t>
      </w:r>
      <w:r w:rsidRPr="00AB74FD">
        <w:rPr>
          <w:b/>
          <w:iCs/>
          <w:highlight w:val="green"/>
          <w:u w:val="single"/>
        </w:rPr>
        <w:t>55.7 percent</w:t>
      </w:r>
      <w:r w:rsidRPr="00AB74FD">
        <w:rPr>
          <w:highlight w:val="green"/>
          <w:u w:val="single"/>
        </w:rPr>
        <w:t xml:space="preserve"> of </w:t>
      </w:r>
      <w:r w:rsidRPr="006508A5">
        <w:rPr>
          <w:u w:val="single"/>
        </w:rPr>
        <w:t xml:space="preserve">the </w:t>
      </w:r>
      <w:r w:rsidRPr="00AB74FD">
        <w:rPr>
          <w:highlight w:val="green"/>
          <w:u w:val="single"/>
        </w:rPr>
        <w:t>nursing</w:t>
      </w:r>
      <w:r w:rsidRPr="006508A5">
        <w:rPr>
          <w:u w:val="single"/>
        </w:rPr>
        <w:t xml:space="preserve"> workforce</w:t>
      </w:r>
      <w:r w:rsidRPr="006508A5">
        <w:rPr>
          <w:sz w:val="16"/>
        </w:rPr>
        <w:t xml:space="preserve">.6 </w:t>
      </w:r>
      <w:r w:rsidRPr="006508A5">
        <w:rPr>
          <w:u w:val="single"/>
        </w:rPr>
        <w:t xml:space="preserve">The fact that so many nurses are employed by hospitals </w:t>
      </w:r>
      <w:r w:rsidRPr="00AB74FD">
        <w:rPr>
          <w:highlight w:val="green"/>
          <w:u w:val="single"/>
        </w:rPr>
        <w:t>exposes</w:t>
      </w:r>
      <w:r w:rsidRPr="006508A5">
        <w:rPr>
          <w:u w:val="single"/>
        </w:rPr>
        <w:t xml:space="preserve"> them </w:t>
      </w:r>
      <w:r w:rsidRPr="00AB74FD">
        <w:rPr>
          <w:highlight w:val="green"/>
          <w:u w:val="single"/>
        </w:rPr>
        <w:t>to</w:t>
      </w:r>
      <w:r w:rsidRPr="006508A5">
        <w:rPr>
          <w:u w:val="single"/>
        </w:rPr>
        <w:t xml:space="preserve"> the possibility of </w:t>
      </w:r>
      <w:r w:rsidRPr="00AB74FD">
        <w:rPr>
          <w:b/>
          <w:iCs/>
          <w:highlight w:val="green"/>
          <w:u w:val="single"/>
        </w:rPr>
        <w:t>monopsonistic exploitation</w:t>
      </w:r>
      <w:r w:rsidRPr="006508A5">
        <w:rPr>
          <w:u w:val="single"/>
        </w:rPr>
        <w:t xml:space="preserve">. These concerns are </w:t>
      </w:r>
      <w:r w:rsidRPr="006508A5">
        <w:rPr>
          <w:b/>
          <w:iCs/>
          <w:u w:val="single"/>
        </w:rPr>
        <w:t>heightened when hospitals consolidate</w:t>
      </w:r>
      <w:r w:rsidRPr="006508A5">
        <w:rPr>
          <w:sz w:val="16"/>
        </w:rPr>
        <w:t>. In justifying their consolidations, hospitals generally point to better efficiency and lower overhead — savings that could be passed on to the consumer.7 This focus ignores the potential impact on labor markets.</w:t>
      </w:r>
    </w:p>
    <w:p w14:paraId="76C196C5" w14:textId="77777777" w:rsidR="00240E0A" w:rsidRPr="006508A5" w:rsidRDefault="00240E0A" w:rsidP="00240E0A">
      <w:pPr>
        <w:spacing w:after="0"/>
        <w:rPr>
          <w:sz w:val="16"/>
        </w:rPr>
      </w:pPr>
      <w:r w:rsidRPr="006508A5">
        <w:rPr>
          <w:sz w:val="16"/>
        </w:rPr>
        <w:t xml:space="preserve">In addition to being the primary employer of nurses, </w:t>
      </w:r>
      <w:r w:rsidRPr="006508A5">
        <w:rPr>
          <w:u w:val="single"/>
        </w:rPr>
        <w:t>hospitals are major players in labor markets overall.</w:t>
      </w:r>
      <w:r w:rsidRPr="006508A5">
        <w:rPr>
          <w:sz w:val="16"/>
        </w:rPr>
        <w:t xml:space="preserve"> In 2011, hospitals were the second largest source of private sector jobs behind restaurants, employing over 5.4 million people.8 Moreover, </w:t>
      </w:r>
      <w:r w:rsidRPr="006508A5">
        <w:rPr>
          <w:u w:val="single"/>
        </w:rPr>
        <w:t>because hospitals employ various kinds of specialized labor, they could wield monopsony power in multiple labor markets</w:t>
      </w:r>
      <w:r w:rsidRPr="006508A5">
        <w:rPr>
          <w:sz w:val="16"/>
        </w:rPr>
        <w:t xml:space="preserve">. While their monopsony power may be very general, </w:t>
      </w:r>
      <w:r w:rsidRPr="006508A5">
        <w:rPr>
          <w:b/>
          <w:iCs/>
          <w:u w:val="single"/>
        </w:rPr>
        <w:t>existing research suggests that nurses are particularly susceptible to exploitation</w:t>
      </w:r>
      <w:r w:rsidRPr="006508A5">
        <w:rPr>
          <w:sz w:val="16"/>
        </w:rPr>
        <w:t xml:space="preserve">.9 Due to socioeconomic factors, </w:t>
      </w:r>
      <w:r w:rsidRPr="006508A5">
        <w:rPr>
          <w:u w:val="single"/>
        </w:rPr>
        <w:t>nurses are likely to be less mobile than the average worker, limiting their ability to find multiple buyers for their labor</w:t>
      </w:r>
      <w:r w:rsidRPr="006508A5">
        <w:rPr>
          <w:sz w:val="16"/>
        </w:rPr>
        <w:t xml:space="preserve">. Additionally, </w:t>
      </w:r>
      <w:r w:rsidRPr="006508A5">
        <w:rPr>
          <w:u w:val="single"/>
        </w:rPr>
        <w:t xml:space="preserve">even though </w:t>
      </w:r>
      <w:r w:rsidRPr="00AB74FD">
        <w:rPr>
          <w:highlight w:val="green"/>
          <w:u w:val="single"/>
        </w:rPr>
        <w:t>non-hospital employers</w:t>
      </w:r>
      <w:r w:rsidRPr="006508A5">
        <w:rPr>
          <w:u w:val="single"/>
        </w:rPr>
        <w:t xml:space="preserve"> also hire nurses, hospitals </w:t>
      </w:r>
      <w:r w:rsidRPr="00AB74FD">
        <w:rPr>
          <w:highlight w:val="green"/>
          <w:u w:val="single"/>
        </w:rPr>
        <w:t xml:space="preserve">offer different </w:t>
      </w:r>
      <w:r w:rsidRPr="006508A5">
        <w:rPr>
          <w:u w:val="single"/>
        </w:rPr>
        <w:t xml:space="preserve">caseloads and </w:t>
      </w:r>
      <w:r w:rsidRPr="00AB74FD">
        <w:rPr>
          <w:highlight w:val="green"/>
          <w:u w:val="single"/>
        </w:rPr>
        <w:t>task mixes,</w:t>
      </w:r>
      <w:r w:rsidRPr="006508A5">
        <w:rPr>
          <w:u w:val="single"/>
        </w:rPr>
        <w:t xml:space="preserve"> leading to a </w:t>
      </w:r>
      <w:r w:rsidRPr="00AB74FD">
        <w:rPr>
          <w:highlight w:val="green"/>
          <w:u w:val="single"/>
        </w:rPr>
        <w:t>distinct</w:t>
      </w:r>
      <w:r w:rsidRPr="006508A5">
        <w:rPr>
          <w:u w:val="single"/>
        </w:rPr>
        <w:t xml:space="preserve">ion between the two types of </w:t>
      </w:r>
      <w:r w:rsidRPr="00AB74FD">
        <w:rPr>
          <w:highlight w:val="green"/>
          <w:u w:val="single"/>
        </w:rPr>
        <w:t>jobs. Thus</w:t>
      </w:r>
      <w:r w:rsidRPr="006508A5">
        <w:rPr>
          <w:u w:val="single"/>
        </w:rPr>
        <w:t xml:space="preserve">, hospital </w:t>
      </w:r>
      <w:r w:rsidRPr="00AB74FD">
        <w:rPr>
          <w:highlight w:val="green"/>
          <w:u w:val="single"/>
        </w:rPr>
        <w:t>mergers</w:t>
      </w:r>
      <w:r w:rsidRPr="006508A5">
        <w:rPr>
          <w:u w:val="single"/>
        </w:rPr>
        <w:t xml:space="preserve"> could </w:t>
      </w:r>
      <w:r w:rsidRPr="00AB74FD">
        <w:rPr>
          <w:highlight w:val="green"/>
          <w:u w:val="single"/>
        </w:rPr>
        <w:t>have</w:t>
      </w:r>
      <w:r w:rsidRPr="006508A5">
        <w:rPr>
          <w:u w:val="single"/>
        </w:rPr>
        <w:t xml:space="preserve"> </w:t>
      </w:r>
      <w:r w:rsidRPr="00AB74FD">
        <w:rPr>
          <w:highlight w:val="green"/>
          <w:u w:val="single"/>
        </w:rPr>
        <w:t xml:space="preserve">significant effects on </w:t>
      </w:r>
      <w:r w:rsidRPr="006508A5">
        <w:rPr>
          <w:u w:val="single"/>
        </w:rPr>
        <w:t xml:space="preserve">labor markets, especially the </w:t>
      </w:r>
      <w:r w:rsidRPr="00AB74FD">
        <w:rPr>
          <w:highlight w:val="green"/>
          <w:u w:val="single"/>
        </w:rPr>
        <w:t>market for nurses</w:t>
      </w:r>
      <w:r w:rsidRPr="006508A5">
        <w:rPr>
          <w:u w:val="single"/>
        </w:rPr>
        <w:t>.</w:t>
      </w:r>
    </w:p>
    <w:p w14:paraId="7BC1EBB7" w14:textId="77777777" w:rsidR="00240E0A" w:rsidRPr="006508A5" w:rsidRDefault="00240E0A" w:rsidP="00240E0A">
      <w:pPr>
        <w:spacing w:after="0"/>
        <w:rPr>
          <w:sz w:val="16"/>
        </w:rPr>
      </w:pPr>
      <w:r w:rsidRPr="006508A5">
        <w:rPr>
          <w:sz w:val="16"/>
        </w:rPr>
        <w:t xml:space="preserve">System-joiners, on the other hand, are hospitals that operate within the same system identification number, e.g. Providence Health &amp; Services. These system-joiners vary widely in terms of location and actual consolidation level. That is, there exists a wide range of integration at the time of the system-joiner. Some system joiners may essentially imitate a merger, e.g. changing ownership, fully integrating administration, closing duplicate departments, while some system-joiners are simply </w:t>
      </w:r>
      <w:proofErr w:type="gramStart"/>
      <w:r w:rsidRPr="006508A5">
        <w:rPr>
          <w:sz w:val="16"/>
        </w:rPr>
        <w:t>a re</w:t>
      </w:r>
      <w:proofErr w:type="gramEnd"/>
      <w:r w:rsidRPr="006508A5">
        <w:rPr>
          <w:sz w:val="16"/>
        </w:rPr>
        <w:t>-branding. Furthermore, more than half of hospitals that join a system are more than 52 miles away from the closest hospital within the same system.11</w:t>
      </w:r>
    </w:p>
    <w:p w14:paraId="597CB7E7" w14:textId="77777777" w:rsidR="00240E0A" w:rsidRPr="006508A5" w:rsidRDefault="00240E0A" w:rsidP="00240E0A">
      <w:pPr>
        <w:spacing w:after="0"/>
        <w:rPr>
          <w:sz w:val="16"/>
        </w:rPr>
      </w:pPr>
      <w:r w:rsidRPr="006508A5">
        <w:rPr>
          <w:sz w:val="16"/>
        </w:rPr>
        <w:t>Although both considered “consolidations,” these differences among mergers and system-joiners make it unlikely that they will yield the same effect on the labor market. Therefore, from a policy perspective, it is important to examine if monopsony effects differ depending upon the type of consolidation. The empirical evidence of monopsony power discussed in the following section differentiates among mergers vs. system-joiners.</w:t>
      </w:r>
    </w:p>
    <w:p w14:paraId="20A7EC77" w14:textId="77777777" w:rsidR="00240E0A" w:rsidRPr="006508A5" w:rsidRDefault="00240E0A" w:rsidP="00240E0A">
      <w:pPr>
        <w:spacing w:after="0"/>
        <w:rPr>
          <w:sz w:val="16"/>
        </w:rPr>
      </w:pPr>
      <w:r w:rsidRPr="006508A5">
        <w:rPr>
          <w:sz w:val="16"/>
        </w:rPr>
        <w:t>IV. EVIDENCE OF MONOPSONY POWER FOLLOWING HOSPITAL CONSOLIDATIONS</w:t>
      </w:r>
    </w:p>
    <w:p w14:paraId="65275903" w14:textId="77777777" w:rsidR="00240E0A" w:rsidRPr="006508A5" w:rsidRDefault="00240E0A" w:rsidP="00240E0A">
      <w:pPr>
        <w:spacing w:after="0"/>
        <w:rPr>
          <w:sz w:val="16"/>
        </w:rPr>
      </w:pPr>
      <w:r w:rsidRPr="006508A5">
        <w:rPr>
          <w:sz w:val="16"/>
        </w:rPr>
        <w:t>While prices, costs, and quality of care have received considerable attention in the hospital merger literature, labor effects have been largely overlooked. However, early empirical evidence examining monopsony power and hospital consolidation shows that it does, in fact, exist. This evidence is compelling in making the case that hospitals wield monopsony power because the effects are particularly associated with certain types of consolidation. DePasquale (2020) describes the theoretical underpinnings of this thinking, showing that firms that operate in an oligopsony will lower wages and decrease employment as market concentration increases.12 This paper’s empirical results, along with those reported in two related papers, show that monopsonistic effects are most clear when focusing on mergers as compared to system-</w:t>
      </w:r>
      <w:proofErr w:type="spellStart"/>
      <w:r w:rsidRPr="006508A5">
        <w:rPr>
          <w:sz w:val="16"/>
        </w:rPr>
        <w:t>joinings</w:t>
      </w:r>
      <w:proofErr w:type="spellEnd"/>
      <w:r w:rsidRPr="006508A5">
        <w:rPr>
          <w:sz w:val="16"/>
        </w:rPr>
        <w:t xml:space="preserve"> and on markets that already exhibit a high level of concentration.13</w:t>
      </w:r>
    </w:p>
    <w:p w14:paraId="318EA261" w14:textId="77777777" w:rsidR="00240E0A" w:rsidRPr="006508A5" w:rsidRDefault="00240E0A" w:rsidP="00240E0A">
      <w:pPr>
        <w:spacing w:after="0"/>
        <w:rPr>
          <w:sz w:val="16"/>
        </w:rPr>
      </w:pPr>
      <w:r w:rsidRPr="006508A5">
        <w:rPr>
          <w:sz w:val="16"/>
        </w:rPr>
        <w:t>Our understanding of the differential effects of consolidation can be especially sharpened by distinguishing the impacts of mergers from “system-</w:t>
      </w:r>
      <w:proofErr w:type="spellStart"/>
      <w:r w:rsidRPr="006508A5">
        <w:rPr>
          <w:sz w:val="16"/>
        </w:rPr>
        <w:t>joinings</w:t>
      </w:r>
      <w:proofErr w:type="spellEnd"/>
      <w:r w:rsidRPr="006508A5">
        <w:rPr>
          <w:sz w:val="16"/>
        </w:rPr>
        <w:t xml:space="preserve">.” In the prior hospital consolidation literature, full horizontal mergers are treated the same as “system-joiners,” the labor market impacts show that there are important differences between them. The labor market effects of consolidation are starker when two hospitals merge than when a hospital joins a healthcare system. The effects of merging vs. system-joining differ for almost all outcomes examined, including (but not limited to) labor outcomes for nurses, admissions, departmental services, costs, and severity of admitted patients’ conditions This difference is intuitive, as the impacts of consolidation on the hospital’s role in the labor market are markedly different. For example, “system joiners” exhibit huge variability in how close they are to the nearest system hospital, how much they fully integrate with other hospitals, and what departments they condense post-consolidation. These differences do not seem to be driven by distance to existing system hospitals or other hospitals in mergers. In short, the labor market effects of consolidation are </w:t>
      </w:r>
      <w:proofErr w:type="gramStart"/>
      <w:r w:rsidRPr="006508A5">
        <w:rPr>
          <w:sz w:val="16"/>
        </w:rPr>
        <w:t>most clear</w:t>
      </w:r>
      <w:proofErr w:type="gramEnd"/>
      <w:r w:rsidRPr="006508A5">
        <w:rPr>
          <w:sz w:val="16"/>
        </w:rPr>
        <w:t xml:space="preserve"> for mergers, the type of consolidation that is most likely to lead to an increase in market power.</w:t>
      </w:r>
    </w:p>
    <w:p w14:paraId="47F8385B" w14:textId="77777777" w:rsidR="00240E0A" w:rsidRPr="006508A5" w:rsidRDefault="00240E0A" w:rsidP="00240E0A">
      <w:pPr>
        <w:spacing w:after="0"/>
        <w:rPr>
          <w:sz w:val="16"/>
        </w:rPr>
      </w:pPr>
      <w:r w:rsidRPr="006508A5">
        <w:rPr>
          <w:u w:val="single"/>
        </w:rPr>
        <w:t>The labor market effects of consolidation also vary with the pre-consolidation conditions in the nurse labor market. In particular, the negative effects of consolidation on nurse employment and wages are specific to markets with fewer than seven hospitals. These effects only continue to intensify as concentration increases</w:t>
      </w:r>
      <w:r w:rsidRPr="006508A5">
        <w:rPr>
          <w:sz w:val="16"/>
        </w:rPr>
        <w:t>. Again, these are the conditions under which one would expect a marked uptick in hospital market power and is consistent with hallmarks of monopsony power. This evidence is unique in that it is able to exploit changes in market concentration and finds statistically significant evidence of monopsonistic behavior.</w:t>
      </w:r>
    </w:p>
    <w:p w14:paraId="1896E216" w14:textId="77777777" w:rsidR="00240E0A" w:rsidRPr="006508A5" w:rsidRDefault="00240E0A" w:rsidP="00240E0A">
      <w:pPr>
        <w:spacing w:after="0"/>
        <w:rPr>
          <w:sz w:val="16"/>
        </w:rPr>
      </w:pPr>
      <w:r w:rsidRPr="006508A5">
        <w:rPr>
          <w:sz w:val="16"/>
        </w:rPr>
        <w:t>It should be noted that, while these results speak to important effects of hospital consolidations, the net welfare effects of mergers and system-</w:t>
      </w:r>
      <w:proofErr w:type="spellStart"/>
      <w:r w:rsidRPr="006508A5">
        <w:rPr>
          <w:sz w:val="16"/>
        </w:rPr>
        <w:t>joinings</w:t>
      </w:r>
      <w:proofErr w:type="spellEnd"/>
      <w:r w:rsidRPr="006508A5">
        <w:rPr>
          <w:sz w:val="16"/>
        </w:rPr>
        <w:t xml:space="preserve"> are ambiguous and likely heterogeneous. </w:t>
      </w:r>
      <w:r w:rsidRPr="006508A5">
        <w:rPr>
          <w:u w:val="single"/>
        </w:rPr>
        <w:t>Regulators should clearly consider all effects of consolidation, including price effects, labor market impacts, and how these contribute to patient outcomes.</w:t>
      </w:r>
      <w:r w:rsidRPr="006508A5">
        <w:rPr>
          <w:sz w:val="16"/>
        </w:rPr>
        <w:t xml:space="preserve"> Whether or not changes in labor market power </w:t>
      </w:r>
      <w:proofErr w:type="gramStart"/>
      <w:r w:rsidRPr="006508A5">
        <w:rPr>
          <w:sz w:val="16"/>
        </w:rPr>
        <w:t>has</w:t>
      </w:r>
      <w:proofErr w:type="gramEnd"/>
      <w:r w:rsidRPr="006508A5">
        <w:rPr>
          <w:sz w:val="16"/>
        </w:rPr>
        <w:t xml:space="preserve"> an impact on patient outcomes is an open question. The existing results show no evidence of consolidation on admissions or number of registered nurses per admission, so it is possible that hospital power in the labor market may not specifically </w:t>
      </w:r>
      <w:proofErr w:type="gramStart"/>
      <w:r w:rsidRPr="006508A5">
        <w:rPr>
          <w:sz w:val="16"/>
        </w:rPr>
        <w:t>impact</w:t>
      </w:r>
      <w:proofErr w:type="gramEnd"/>
      <w:r w:rsidRPr="006508A5">
        <w:rPr>
          <w:sz w:val="16"/>
        </w:rPr>
        <w:t xml:space="preserve"> the patient.</w:t>
      </w:r>
    </w:p>
    <w:p w14:paraId="6F6C3676" w14:textId="77777777" w:rsidR="00240E0A" w:rsidRPr="006508A5" w:rsidRDefault="00240E0A" w:rsidP="00240E0A">
      <w:pPr>
        <w:spacing w:after="0"/>
        <w:rPr>
          <w:sz w:val="16"/>
        </w:rPr>
      </w:pPr>
      <w:r w:rsidRPr="006508A5">
        <w:rPr>
          <w:sz w:val="16"/>
        </w:rPr>
        <w:t>V. UNIONIZATION OF NURSES AND COUNTERVAILING POWER</w:t>
      </w:r>
    </w:p>
    <w:p w14:paraId="25725038" w14:textId="77777777" w:rsidR="00240E0A" w:rsidRPr="006508A5" w:rsidRDefault="00240E0A" w:rsidP="00240E0A">
      <w:pPr>
        <w:spacing w:after="0"/>
        <w:rPr>
          <w:u w:val="single"/>
        </w:rPr>
      </w:pPr>
      <w:r w:rsidRPr="006508A5">
        <w:rPr>
          <w:sz w:val="16"/>
        </w:rPr>
        <w:t xml:space="preserve">It is important to also consider how unionization of nurses may affect monopsony power. In the simplest theoretical framework, the formation of a union creates a monopolist on the supply side. In the face of a monopsonist on the demand side, this yields a bilateral monopoly. In a bilateral monopoly, the union and employer bargain over wages, not employment levels, and surplus is divided. Ultimately, the competitive and efficient level of employment results. Therefore, </w:t>
      </w:r>
      <w:r w:rsidRPr="006508A5">
        <w:rPr>
          <w:u w:val="single"/>
        </w:rPr>
        <w:t>it is plausible that a strong union presence should work to protect nurses against monopsony power</w:t>
      </w:r>
      <w:r w:rsidRPr="006508A5">
        <w:rPr>
          <w:sz w:val="16"/>
        </w:rPr>
        <w:t xml:space="preserve">.14 </w:t>
      </w:r>
      <w:r w:rsidRPr="006508A5">
        <w:rPr>
          <w:u w:val="single"/>
        </w:rPr>
        <w:t xml:space="preserve">Empirically, however, we do not see evidence of this protection. </w:t>
      </w:r>
      <w:r w:rsidRPr="00AB74FD">
        <w:rPr>
          <w:highlight w:val="green"/>
          <w:u w:val="single"/>
        </w:rPr>
        <w:t>Although</w:t>
      </w:r>
      <w:r w:rsidRPr="006508A5">
        <w:rPr>
          <w:u w:val="single"/>
        </w:rPr>
        <w:t xml:space="preserve"> approximately </w:t>
      </w:r>
      <w:r w:rsidRPr="00AB74FD">
        <w:rPr>
          <w:highlight w:val="green"/>
          <w:u w:val="single"/>
        </w:rPr>
        <w:t xml:space="preserve">20 percent </w:t>
      </w:r>
      <w:r w:rsidRPr="006508A5">
        <w:rPr>
          <w:u w:val="single"/>
        </w:rPr>
        <w:t xml:space="preserve">of nurses are </w:t>
      </w:r>
      <w:proofErr w:type="gramStart"/>
      <w:r w:rsidRPr="00AB74FD">
        <w:rPr>
          <w:highlight w:val="green"/>
          <w:u w:val="single"/>
        </w:rPr>
        <w:t>unionized</w:t>
      </w:r>
      <w:r w:rsidRPr="006508A5">
        <w:rPr>
          <w:sz w:val="16"/>
        </w:rPr>
        <w:t>15 —</w:t>
      </w:r>
      <w:proofErr w:type="gramEnd"/>
      <w:r w:rsidRPr="006508A5">
        <w:rPr>
          <w:sz w:val="16"/>
        </w:rPr>
        <w:t xml:space="preserve"> </w:t>
      </w:r>
      <w:r w:rsidRPr="00AB74FD">
        <w:rPr>
          <w:b/>
          <w:iCs/>
          <w:highlight w:val="green"/>
          <w:u w:val="single"/>
        </w:rPr>
        <w:t xml:space="preserve">well above </w:t>
      </w:r>
      <w:r w:rsidRPr="006508A5">
        <w:rPr>
          <w:b/>
          <w:iCs/>
          <w:u w:val="single"/>
        </w:rPr>
        <w:t xml:space="preserve">the national </w:t>
      </w:r>
      <w:r w:rsidRPr="00AB74FD">
        <w:rPr>
          <w:b/>
          <w:iCs/>
          <w:highlight w:val="green"/>
          <w:u w:val="single"/>
        </w:rPr>
        <w:t>average</w:t>
      </w:r>
      <w:r w:rsidRPr="006508A5">
        <w:rPr>
          <w:u w:val="single"/>
        </w:rPr>
        <w:t xml:space="preserve"> of 10 percent for all workers</w:t>
      </w:r>
      <w:r w:rsidRPr="006508A5">
        <w:rPr>
          <w:sz w:val="16"/>
        </w:rPr>
        <w:t xml:space="preserve">16 — </w:t>
      </w:r>
      <w:r w:rsidRPr="006508A5">
        <w:rPr>
          <w:b/>
          <w:iCs/>
          <w:u w:val="single"/>
        </w:rPr>
        <w:t xml:space="preserve">employment and </w:t>
      </w:r>
      <w:r w:rsidRPr="00AB74FD">
        <w:rPr>
          <w:b/>
          <w:iCs/>
          <w:highlight w:val="green"/>
          <w:u w:val="single"/>
        </w:rPr>
        <w:t xml:space="preserve">wages </w:t>
      </w:r>
      <w:r w:rsidRPr="006508A5">
        <w:rPr>
          <w:b/>
          <w:iCs/>
          <w:u w:val="single"/>
        </w:rPr>
        <w:t xml:space="preserve">of nurses </w:t>
      </w:r>
      <w:r w:rsidRPr="00AB74FD">
        <w:rPr>
          <w:b/>
          <w:iCs/>
          <w:highlight w:val="green"/>
          <w:u w:val="single"/>
        </w:rPr>
        <w:t>decrease as employer competition decreases</w:t>
      </w:r>
      <w:r w:rsidRPr="00AB74FD">
        <w:rPr>
          <w:sz w:val="16"/>
          <w:highlight w:val="green"/>
        </w:rPr>
        <w:t xml:space="preserve">. </w:t>
      </w:r>
      <w:r w:rsidRPr="006508A5">
        <w:rPr>
          <w:sz w:val="16"/>
        </w:rPr>
        <w:t xml:space="preserve">While </w:t>
      </w:r>
      <w:r w:rsidRPr="00AB74FD">
        <w:rPr>
          <w:highlight w:val="green"/>
          <w:u w:val="single"/>
        </w:rPr>
        <w:t>unionization</w:t>
      </w:r>
      <w:r w:rsidRPr="00AB74FD">
        <w:rPr>
          <w:sz w:val="16"/>
          <w:highlight w:val="green"/>
        </w:rPr>
        <w:t xml:space="preserve"> </w:t>
      </w:r>
      <w:r w:rsidRPr="006508A5">
        <w:rPr>
          <w:sz w:val="16"/>
        </w:rPr>
        <w:t xml:space="preserve">may help at the margin, </w:t>
      </w:r>
      <w:r w:rsidRPr="006508A5">
        <w:rPr>
          <w:u w:val="single"/>
        </w:rPr>
        <w:t xml:space="preserve">it </w:t>
      </w:r>
      <w:r w:rsidRPr="00AB74FD">
        <w:rPr>
          <w:b/>
          <w:iCs/>
          <w:highlight w:val="green"/>
          <w:u w:val="single"/>
        </w:rPr>
        <w:t>is not enough</w:t>
      </w:r>
      <w:r w:rsidRPr="006508A5">
        <w:rPr>
          <w:u w:val="single"/>
        </w:rPr>
        <w:t xml:space="preserve"> to eliminate monopsonistic exploitation.</w:t>
      </w:r>
    </w:p>
    <w:p w14:paraId="2D7C37DB" w14:textId="77777777" w:rsidR="00240E0A" w:rsidRPr="006508A5" w:rsidRDefault="00240E0A" w:rsidP="00240E0A">
      <w:pPr>
        <w:spacing w:after="0"/>
        <w:rPr>
          <w:sz w:val="16"/>
        </w:rPr>
      </w:pPr>
      <w:r w:rsidRPr="006508A5">
        <w:rPr>
          <w:sz w:val="16"/>
        </w:rPr>
        <w:t>VI. POLICY IMPLICATIONS AND CONCLUSION</w:t>
      </w:r>
    </w:p>
    <w:p w14:paraId="1177994A" w14:textId="77777777" w:rsidR="00240E0A" w:rsidRPr="00AB74FD" w:rsidRDefault="00240E0A" w:rsidP="00240E0A">
      <w:pPr>
        <w:spacing w:after="0"/>
        <w:rPr>
          <w:sz w:val="16"/>
          <w:highlight w:val="green"/>
        </w:rPr>
      </w:pPr>
      <w:r w:rsidRPr="006508A5">
        <w:rPr>
          <w:sz w:val="16"/>
        </w:rPr>
        <w:t xml:space="preserve">The evidence described in this article has important implications for ideal regulation and policy. </w:t>
      </w:r>
      <w:r w:rsidRPr="006508A5">
        <w:rPr>
          <w:b/>
          <w:iCs/>
          <w:u w:val="single"/>
        </w:rPr>
        <w:t>A continuing shortage of nurses puts the country at risk for understaffed hospitals</w:t>
      </w:r>
      <w:r w:rsidRPr="006508A5">
        <w:rPr>
          <w:sz w:val="16"/>
        </w:rPr>
        <w:t xml:space="preserve">, possibly to the detriment of patient care. If shortages are driven by hospitals’ monopsony power, </w:t>
      </w:r>
      <w:r w:rsidRPr="00AB74FD">
        <w:rPr>
          <w:b/>
          <w:iCs/>
          <w:highlight w:val="green"/>
          <w:u w:val="single"/>
        </w:rPr>
        <w:t>the policy approach is</w:t>
      </w:r>
      <w:r w:rsidRPr="006508A5">
        <w:rPr>
          <w:b/>
          <w:iCs/>
          <w:u w:val="single"/>
        </w:rPr>
        <w:t xml:space="preserve"> straightforward: </w:t>
      </w:r>
      <w:proofErr w:type="gramStart"/>
      <w:r w:rsidRPr="006508A5">
        <w:rPr>
          <w:b/>
          <w:iCs/>
          <w:u w:val="single"/>
        </w:rPr>
        <w:t>make</w:t>
      </w:r>
      <w:proofErr w:type="gramEnd"/>
      <w:r w:rsidRPr="006508A5">
        <w:rPr>
          <w:b/>
          <w:iCs/>
          <w:u w:val="single"/>
        </w:rPr>
        <w:t xml:space="preserve"> the labor market for nurses more competitive. One of the most concrete ways to implement this approach involves the </w:t>
      </w:r>
      <w:r w:rsidRPr="00AB74FD">
        <w:rPr>
          <w:b/>
          <w:iCs/>
          <w:highlight w:val="green"/>
          <w:u w:val="single"/>
        </w:rPr>
        <w:t>antitrust response to hospital mergers</w:t>
      </w:r>
      <w:r w:rsidRPr="00AB74FD">
        <w:rPr>
          <w:sz w:val="16"/>
          <w:highlight w:val="green"/>
        </w:rPr>
        <w:t>.</w:t>
      </w:r>
    </w:p>
    <w:p w14:paraId="34405F5C" w14:textId="77777777" w:rsidR="00240E0A" w:rsidRPr="006508A5" w:rsidRDefault="00240E0A" w:rsidP="00240E0A">
      <w:pPr>
        <w:spacing w:after="0"/>
        <w:rPr>
          <w:sz w:val="16"/>
        </w:rPr>
      </w:pPr>
      <w:r w:rsidRPr="006508A5">
        <w:rPr>
          <w:u w:val="single"/>
        </w:rPr>
        <w:t>In reviewing mergers, antitrust agencies are generally focused on healthcare prices, which directly affect consumers.</w:t>
      </w:r>
      <w:r w:rsidRPr="006508A5">
        <w:rPr>
          <w:sz w:val="16"/>
        </w:rPr>
        <w:t xml:space="preserve"> The analysis described herein indicates that it is also important to consider effects on labor markets. Labor market impacts affect workers directly and, potentially, consumers indirectly. </w:t>
      </w:r>
      <w:r w:rsidRPr="006508A5">
        <w:rPr>
          <w:u w:val="single"/>
        </w:rPr>
        <w:t>The state of the nurse labor market suggests that the existing attention paid to these impacts is insufficient to prevent hospitals from gaining labor market power.</w:t>
      </w:r>
      <w:r w:rsidRPr="006508A5">
        <w:rPr>
          <w:sz w:val="16"/>
        </w:rPr>
        <w:t xml:space="preserve"> The legal basis for preventing mergers that enhance market power can be found in Section 7 of the Clayton Act, which has been in force throughout almost the entire history of modern nurse shortages. More recent years have seen steps toward specific emphasis on regulating monopsonies. In particular, this can be seen in the 2010 Horizontal Merger Guidelines, which, for the first time, addressed the importance of limiting monopsony power.17 However</w:t>
      </w:r>
      <w:r w:rsidRPr="006508A5">
        <w:rPr>
          <w:u w:val="single"/>
        </w:rPr>
        <w:t xml:space="preserve">, little focus is given to the role of monopsony in labor, as opposed to </w:t>
      </w:r>
      <w:proofErr w:type="gramStart"/>
      <w:r w:rsidRPr="006508A5">
        <w:rPr>
          <w:u w:val="single"/>
        </w:rPr>
        <w:t>product,</w:t>
      </w:r>
      <w:proofErr w:type="gramEnd"/>
      <w:r w:rsidRPr="006508A5">
        <w:rPr>
          <w:u w:val="single"/>
        </w:rPr>
        <w:t xml:space="preserve"> markets.</w:t>
      </w:r>
      <w:r w:rsidRPr="006508A5">
        <w:rPr>
          <w:sz w:val="16"/>
        </w:rPr>
        <w:t xml:space="preserve"> As indicated by the results and theory described in this article, there is considerable scope for labor monopsonists to negatively affect welfare.</w:t>
      </w:r>
    </w:p>
    <w:p w14:paraId="24971E19" w14:textId="77777777" w:rsidR="00240E0A" w:rsidRPr="006508A5" w:rsidRDefault="00240E0A" w:rsidP="00240E0A">
      <w:pPr>
        <w:spacing w:after="0"/>
        <w:rPr>
          <w:sz w:val="16"/>
        </w:rPr>
      </w:pPr>
      <w:r w:rsidRPr="00AB74FD">
        <w:rPr>
          <w:b/>
          <w:iCs/>
          <w:highlight w:val="green"/>
          <w:u w:val="single"/>
        </w:rPr>
        <w:t>Existing frameworks for</w:t>
      </w:r>
      <w:r w:rsidRPr="006508A5">
        <w:rPr>
          <w:b/>
          <w:iCs/>
          <w:u w:val="single"/>
        </w:rPr>
        <w:t xml:space="preserve"> antitrust </w:t>
      </w:r>
      <w:r w:rsidRPr="00AB74FD">
        <w:rPr>
          <w:b/>
          <w:iCs/>
          <w:highlight w:val="green"/>
          <w:u w:val="single"/>
        </w:rPr>
        <w:t xml:space="preserve">regulation can be </w:t>
      </w:r>
      <w:r w:rsidRPr="006508A5">
        <w:rPr>
          <w:b/>
          <w:iCs/>
          <w:u w:val="single"/>
        </w:rPr>
        <w:t xml:space="preserve">easily </w:t>
      </w:r>
      <w:r w:rsidRPr="00AB74FD">
        <w:rPr>
          <w:b/>
          <w:iCs/>
          <w:highlight w:val="green"/>
          <w:u w:val="single"/>
        </w:rPr>
        <w:t xml:space="preserve">adapted to </w:t>
      </w:r>
      <w:r w:rsidRPr="006508A5">
        <w:rPr>
          <w:b/>
          <w:iCs/>
          <w:u w:val="single"/>
        </w:rPr>
        <w:t xml:space="preserve">approach the issue of </w:t>
      </w:r>
      <w:r w:rsidRPr="00AB74FD">
        <w:rPr>
          <w:b/>
          <w:iCs/>
          <w:highlight w:val="green"/>
          <w:u w:val="single"/>
        </w:rPr>
        <w:t>monopsony in nurse labor markets</w:t>
      </w:r>
      <w:r w:rsidRPr="006508A5">
        <w:rPr>
          <w:u w:val="single"/>
        </w:rPr>
        <w:t>. Antitrust authorities and the merger guidelines use the Herfindahl-Hirschman Index (“HHI”)</w:t>
      </w:r>
      <w:r w:rsidRPr="006508A5">
        <w:rPr>
          <w:sz w:val="16"/>
        </w:rPr>
        <w:t xml:space="preserve"> to classify industries into three categories — unconcentrated, moderately concentrated, and highly concentrated. In its simplest form, where a market is made up of N firms of the same size, the index is calculated as 1/N. An HHI between 0.15 and 0.25 is moderately concentrated and an HHI over 0.25 is highly concentrated. The empirical results discussed in this article are consistent with the guidelines classifications: monopsonistic effects appear when the labor market decreases below 7 hospitals, at which point HHI rises above 0.16 and is moderately concentrated. Therefore, </w:t>
      </w:r>
      <w:r w:rsidRPr="006508A5">
        <w:rPr>
          <w:u w:val="single"/>
        </w:rPr>
        <w:t>it may be important to especially scrutinize the labor effects of mergers in markets with fewer than 7 firms.</w:t>
      </w:r>
    </w:p>
    <w:p w14:paraId="546A581B" w14:textId="77777777" w:rsidR="00240E0A" w:rsidRPr="006508A5" w:rsidRDefault="00240E0A" w:rsidP="00240E0A">
      <w:pPr>
        <w:spacing w:after="0"/>
        <w:rPr>
          <w:sz w:val="16"/>
        </w:rPr>
      </w:pPr>
      <w:r w:rsidRPr="006508A5">
        <w:rPr>
          <w:sz w:val="16"/>
        </w:rPr>
        <w:t xml:space="preserve">The American Nurses Association reports that, by 2022, more than 100,000 nursing jobs will be available.18 Whether these jobs will be filled, remains to be seen. </w:t>
      </w:r>
      <w:r w:rsidRPr="006508A5">
        <w:rPr>
          <w:u w:val="single"/>
        </w:rPr>
        <w:t>The average age of registered nurses continues to increase, and more than 500,000 registered nurses are expected to retire</w:t>
      </w:r>
      <w:r w:rsidRPr="006508A5">
        <w:rPr>
          <w:sz w:val="16"/>
        </w:rPr>
        <w:t>. The Bureau of Labor Statistics estimates that</w:t>
      </w:r>
      <w:r w:rsidRPr="006508A5">
        <w:rPr>
          <w:u w:val="single"/>
        </w:rPr>
        <w:t xml:space="preserve">, in order to avoid a shortage, there will need to be 1.1 million new registered nurses </w:t>
      </w:r>
      <w:r w:rsidRPr="006508A5">
        <w:rPr>
          <w:sz w:val="16"/>
        </w:rPr>
        <w:t xml:space="preserve">for “expansion and replacement of retirees.”19 As this paper explains, however, </w:t>
      </w:r>
      <w:r w:rsidRPr="006508A5">
        <w:rPr>
          <w:u w:val="single"/>
        </w:rPr>
        <w:t>a supply of nurses is not enough — wages need to also be high enough to encourage nurses to accept positions</w:t>
      </w:r>
      <w:r w:rsidRPr="006508A5">
        <w:rPr>
          <w:sz w:val="16"/>
        </w:rPr>
        <w:t>. Ensuring a positive outcome may require additional action on the part of regulators.</w:t>
      </w:r>
    </w:p>
    <w:p w14:paraId="0EC2F866" w14:textId="77777777" w:rsidR="00240E0A" w:rsidRPr="006508A5" w:rsidRDefault="00240E0A" w:rsidP="00240E0A"/>
    <w:p w14:paraId="68C02CCE" w14:textId="77777777" w:rsidR="00240E0A" w:rsidRPr="006508A5" w:rsidRDefault="00240E0A" w:rsidP="00240E0A">
      <w:pPr>
        <w:keepNext/>
        <w:keepLines/>
        <w:spacing w:before="40" w:after="0"/>
        <w:outlineLvl w:val="3"/>
        <w:rPr>
          <w:rFonts w:eastAsiaTheme="majorEastAsia" w:cstheme="majorBidi"/>
          <w:b/>
          <w:iCs/>
          <w:sz w:val="26"/>
        </w:rPr>
      </w:pPr>
      <w:r w:rsidRPr="006508A5">
        <w:rPr>
          <w:rFonts w:eastAsiaTheme="majorEastAsia" w:cstheme="majorBidi"/>
          <w:b/>
          <w:iCs/>
          <w:sz w:val="26"/>
        </w:rPr>
        <w:t xml:space="preserve">Compelling hospitals to uphold their duty to bargain is key to solve nurse burnout – wages without increased worker voice </w:t>
      </w:r>
      <w:proofErr w:type="gramStart"/>
      <w:r w:rsidRPr="006508A5">
        <w:rPr>
          <w:rFonts w:eastAsiaTheme="majorEastAsia" w:cstheme="majorBidi"/>
          <w:b/>
          <w:iCs/>
          <w:sz w:val="26"/>
        </w:rPr>
        <w:t>is</w:t>
      </w:r>
      <w:proofErr w:type="gramEnd"/>
      <w:r w:rsidRPr="006508A5">
        <w:rPr>
          <w:rFonts w:eastAsiaTheme="majorEastAsia" w:cstheme="majorBidi"/>
          <w:b/>
          <w:iCs/>
          <w:sz w:val="26"/>
        </w:rPr>
        <w:t xml:space="preserve"> insufficient</w:t>
      </w:r>
    </w:p>
    <w:p w14:paraId="2F83CD2E" w14:textId="77777777" w:rsidR="00240E0A" w:rsidRPr="006508A5" w:rsidRDefault="00240E0A" w:rsidP="00240E0A">
      <w:pPr>
        <w:spacing w:after="0" w:line="240" w:lineRule="auto"/>
      </w:pPr>
      <w:proofErr w:type="spellStart"/>
      <w:r w:rsidRPr="006508A5">
        <w:rPr>
          <w:b/>
          <w:bCs/>
          <w:sz w:val="26"/>
        </w:rPr>
        <w:t>Stavroulaki</w:t>
      </w:r>
      <w:proofErr w:type="spellEnd"/>
      <w:r w:rsidRPr="006508A5">
        <w:rPr>
          <w:b/>
          <w:bCs/>
          <w:sz w:val="26"/>
        </w:rPr>
        <w:t xml:space="preserve"> </w:t>
      </w:r>
      <w:r w:rsidRPr="006508A5">
        <w:t>20</w:t>
      </w:r>
      <w:r w:rsidRPr="006508A5">
        <w:rPr>
          <w:b/>
          <w:bCs/>
          <w:sz w:val="26"/>
        </w:rPr>
        <w:t>25</w:t>
      </w:r>
      <w:r w:rsidRPr="006508A5">
        <w:t xml:space="preserve"> – Theodosia </w:t>
      </w:r>
      <w:proofErr w:type="spellStart"/>
      <w:r w:rsidRPr="006508A5">
        <w:t>Stavroulaki</w:t>
      </w:r>
      <w:proofErr w:type="spellEnd"/>
      <w:r w:rsidRPr="006508A5">
        <w:t xml:space="preserve"> is Assistant Professor of Law, Saint Louis University School of Law (“The Healing Power of Antitrust,” 119 NW. U. L. REV. 943)</w:t>
      </w:r>
    </w:p>
    <w:p w14:paraId="6E63183A" w14:textId="77777777" w:rsidR="00240E0A" w:rsidRPr="006508A5" w:rsidRDefault="00240E0A" w:rsidP="00240E0A">
      <w:pPr>
        <w:spacing w:after="0" w:line="240" w:lineRule="auto"/>
        <w:rPr>
          <w:u w:val="single"/>
        </w:rPr>
      </w:pPr>
      <w:r w:rsidRPr="006508A5">
        <w:rPr>
          <w:sz w:val="16"/>
        </w:rPr>
        <w:t xml:space="preserve">The previous Section illustrated that </w:t>
      </w:r>
      <w:r w:rsidRPr="006508A5">
        <w:rPr>
          <w:u w:val="single"/>
        </w:rPr>
        <w:t>hospital mergers have detrimental effects</w:t>
      </w:r>
      <w:r w:rsidRPr="006508A5">
        <w:rPr>
          <w:sz w:val="16"/>
        </w:rPr>
        <w:t xml:space="preserve"> not only on output but also </w:t>
      </w:r>
      <w:r w:rsidRPr="006508A5">
        <w:rPr>
          <w:u w:val="single"/>
        </w:rPr>
        <w:t>on input (labor) markets. When hospitals merge in concentrated markets, the number of employers available for physicians, nurses, and healthcare workers further decreases. This allows hospitals to exercise monopsony power in the labor market by suppressing their employees' wages and reducing the quality of their working conditions.</w:t>
      </w:r>
    </w:p>
    <w:p w14:paraId="6AA563F3" w14:textId="77777777" w:rsidR="00240E0A" w:rsidRPr="006508A5" w:rsidRDefault="00240E0A" w:rsidP="00240E0A">
      <w:pPr>
        <w:spacing w:after="0" w:line="240" w:lineRule="auto"/>
        <w:rPr>
          <w:sz w:val="16"/>
        </w:rPr>
      </w:pPr>
      <w:r w:rsidRPr="006508A5">
        <w:rPr>
          <w:sz w:val="16"/>
        </w:rPr>
        <w:t xml:space="preserve">Empirical evidence illustrates those concerns. </w:t>
      </w:r>
      <w:r w:rsidRPr="006508A5">
        <w:rPr>
          <w:u w:val="single"/>
        </w:rPr>
        <w:t xml:space="preserve">Robust studies prove that increased consolidation in the hospital industry has resulted in suppressed wages for nurses in America. </w:t>
      </w:r>
      <w:r w:rsidRPr="006508A5">
        <w:rPr>
          <w:sz w:val="16"/>
        </w:rPr>
        <w:t xml:space="preserve">300 When </w:t>
      </w:r>
      <w:r w:rsidRPr="006508A5">
        <w:rPr>
          <w:u w:val="single"/>
        </w:rPr>
        <w:t>wages</w:t>
      </w:r>
      <w:r w:rsidRPr="006508A5">
        <w:rPr>
          <w:sz w:val="16"/>
        </w:rPr>
        <w:t xml:space="preserve"> fall, employees have a higher incentive to leave the market. This </w:t>
      </w:r>
      <w:r w:rsidRPr="006508A5">
        <w:rPr>
          <w:u w:val="single"/>
        </w:rPr>
        <w:t>explains</w:t>
      </w:r>
      <w:r w:rsidRPr="006508A5">
        <w:rPr>
          <w:sz w:val="16"/>
        </w:rPr>
        <w:t xml:space="preserve">, at least </w:t>
      </w:r>
      <w:r w:rsidRPr="006508A5">
        <w:rPr>
          <w:u w:val="single"/>
        </w:rPr>
        <w:t>partially, the severe shortage of nurses that America is currently experiencing, especially in rural areas.</w:t>
      </w:r>
      <w:r w:rsidRPr="006508A5">
        <w:rPr>
          <w:sz w:val="16"/>
        </w:rPr>
        <w:t xml:space="preserve"> An illustrative 2021 study that surveyed rural hospitals in America revealed that 96% of the respondent hospitals struggled to fill nursing positions. 301 Due to these shortages, almost 50% of survey respondents said they were forced to turn away patients. Others reported that they had no other option than to suspend offering specific hospital services altogether.302 This forced suspension undermines the ability of rural hospitals to make profits and remain afloat.</w:t>
      </w:r>
    </w:p>
    <w:p w14:paraId="65F85D48" w14:textId="77777777" w:rsidR="00240E0A" w:rsidRPr="006508A5" w:rsidRDefault="00240E0A" w:rsidP="00240E0A">
      <w:pPr>
        <w:spacing w:after="0" w:line="240" w:lineRule="auto"/>
        <w:rPr>
          <w:sz w:val="16"/>
        </w:rPr>
      </w:pPr>
      <w:r w:rsidRPr="006508A5">
        <w:rPr>
          <w:b/>
          <w:iCs/>
          <w:sz w:val="28"/>
          <w:szCs w:val="28"/>
          <w:u w:val="single"/>
        </w:rPr>
        <w:t xml:space="preserve">But </w:t>
      </w:r>
      <w:r w:rsidRPr="00AB74FD">
        <w:rPr>
          <w:b/>
          <w:iCs/>
          <w:sz w:val="28"/>
          <w:szCs w:val="28"/>
          <w:highlight w:val="green"/>
          <w:u w:val="single"/>
        </w:rPr>
        <w:t xml:space="preserve">increasing wages alone may not fix the problem. Nurses do not leave </w:t>
      </w:r>
      <w:r w:rsidRPr="006508A5">
        <w:rPr>
          <w:b/>
          <w:iCs/>
          <w:sz w:val="28"/>
          <w:szCs w:val="28"/>
          <w:u w:val="single"/>
        </w:rPr>
        <w:t xml:space="preserve">the market </w:t>
      </w:r>
      <w:r w:rsidRPr="00AB74FD">
        <w:rPr>
          <w:b/>
          <w:iCs/>
          <w:sz w:val="28"/>
          <w:szCs w:val="28"/>
          <w:highlight w:val="green"/>
          <w:u w:val="single"/>
        </w:rPr>
        <w:t>solely because they are underpaid</w:t>
      </w:r>
      <w:r w:rsidRPr="006508A5">
        <w:rPr>
          <w:b/>
          <w:iCs/>
          <w:sz w:val="28"/>
          <w:szCs w:val="28"/>
          <w:u w:val="single"/>
        </w:rPr>
        <w:t>.</w:t>
      </w:r>
      <w:r w:rsidRPr="006508A5">
        <w:rPr>
          <w:sz w:val="16"/>
        </w:rPr>
        <w:t xml:space="preserve"> Nurses themselves have emphasized that chronic understaffing, immense patient loads, and brutal working hours have left them feeling crushed. 303 Facing these burdens for less than adequate pay and being unable to easily switch to a different nursing job with better working conditions, many nurses simply leave the nursing industry. 304 A study exploring why nurses in America increasingly leave their profession illustrates these concerns. 305 The study reveals that, </w:t>
      </w:r>
      <w:r w:rsidRPr="006508A5">
        <w:rPr>
          <w:u w:val="single"/>
        </w:rPr>
        <w:t xml:space="preserve">among the nurses who reported leaving their jobs in 2017, </w:t>
      </w:r>
      <w:r w:rsidRPr="00AB74FD">
        <w:rPr>
          <w:highlight w:val="green"/>
          <w:u w:val="single"/>
        </w:rPr>
        <w:t xml:space="preserve">31.5% cited burnout </w:t>
      </w:r>
      <w:r w:rsidRPr="006508A5">
        <w:rPr>
          <w:u w:val="single"/>
        </w:rPr>
        <w:t xml:space="preserve">as the primary reason. Other contributing factors included working in a stressful environment, </w:t>
      </w:r>
      <w:r w:rsidRPr="00AB74FD">
        <w:rPr>
          <w:highlight w:val="green"/>
          <w:u w:val="single"/>
        </w:rPr>
        <w:t>inadequate staffing, increased workloads</w:t>
      </w:r>
      <w:r w:rsidRPr="006508A5">
        <w:rPr>
          <w:u w:val="single"/>
        </w:rPr>
        <w:t xml:space="preserve">, poor </w:t>
      </w:r>
      <w:r w:rsidRPr="00AB74FD">
        <w:rPr>
          <w:highlight w:val="green"/>
          <w:u w:val="single"/>
        </w:rPr>
        <w:t xml:space="preserve">pay, and </w:t>
      </w:r>
      <w:r w:rsidRPr="006508A5">
        <w:rPr>
          <w:u w:val="single"/>
        </w:rPr>
        <w:t xml:space="preserve">a </w:t>
      </w:r>
      <w:r w:rsidRPr="00AB74FD">
        <w:rPr>
          <w:highlight w:val="green"/>
          <w:u w:val="single"/>
        </w:rPr>
        <w:t xml:space="preserve">lack of support </w:t>
      </w:r>
      <w:r w:rsidRPr="006508A5">
        <w:rPr>
          <w:u w:val="single"/>
        </w:rPr>
        <w:t>from leadership.</w:t>
      </w:r>
      <w:r w:rsidRPr="006508A5">
        <w:rPr>
          <w:sz w:val="16"/>
        </w:rPr>
        <w:t>306</w:t>
      </w:r>
    </w:p>
    <w:p w14:paraId="041F849A" w14:textId="77777777" w:rsidR="00240E0A" w:rsidRPr="006508A5" w:rsidRDefault="00240E0A" w:rsidP="00240E0A">
      <w:pPr>
        <w:spacing w:after="0" w:line="240" w:lineRule="auto"/>
        <w:rPr>
          <w:sz w:val="16"/>
        </w:rPr>
      </w:pPr>
      <w:r w:rsidRPr="006508A5">
        <w:rPr>
          <w:sz w:val="16"/>
        </w:rPr>
        <w:t xml:space="preserve">Surely </w:t>
      </w:r>
      <w:r w:rsidRPr="006508A5">
        <w:rPr>
          <w:u w:val="single"/>
        </w:rPr>
        <w:t>burnout</w:t>
      </w:r>
      <w:r w:rsidRPr="006508A5">
        <w:rPr>
          <w:sz w:val="16"/>
        </w:rPr>
        <w:t xml:space="preserve"> is, and has always been, a risk inherent in a nurse's job-and many nurses admit as much307-but the problem </w:t>
      </w:r>
      <w:r w:rsidRPr="006508A5">
        <w:rPr>
          <w:u w:val="single"/>
        </w:rPr>
        <w:t xml:space="preserve">has reached </w:t>
      </w:r>
      <w:r w:rsidRPr="006508A5">
        <w:rPr>
          <w:b/>
          <w:iCs/>
          <w:u w:val="single"/>
        </w:rPr>
        <w:t>a crisis point</w:t>
      </w:r>
      <w:r w:rsidRPr="006508A5">
        <w:rPr>
          <w:sz w:val="16"/>
        </w:rPr>
        <w:t xml:space="preserve">. The data speak volumes: </w:t>
      </w:r>
      <w:r w:rsidRPr="006508A5">
        <w:rPr>
          <w:u w:val="single"/>
        </w:rPr>
        <w:t>a 2022 survey of 12,581 nurses by the American Nurses Foundation found that 57% felt "exhausted"</w:t>
      </w:r>
      <w:r w:rsidRPr="006508A5">
        <w:rPr>
          <w:sz w:val="16"/>
        </w:rPr>
        <w:t xml:space="preserve"> over the past two weeks, </w:t>
      </w:r>
      <w:r w:rsidRPr="006508A5">
        <w:rPr>
          <w:u w:val="single"/>
        </w:rPr>
        <w:t>44% reported that they were overworked, 43% experienced burnout, and 23% revealed that they experienced symptoms of depression,</w:t>
      </w:r>
      <w:r w:rsidRPr="006508A5">
        <w:rPr>
          <w:sz w:val="16"/>
        </w:rPr>
        <w:t xml:space="preserve"> 30 8 </w:t>
      </w:r>
      <w:r w:rsidRPr="006508A5">
        <w:rPr>
          <w:u w:val="single"/>
        </w:rPr>
        <w:t xml:space="preserve">while </w:t>
      </w:r>
      <w:r w:rsidRPr="006508A5">
        <w:rPr>
          <w:b/>
          <w:iCs/>
          <w:u w:val="single"/>
        </w:rPr>
        <w:t>only 20% of the surveyed nurses felt valued</w:t>
      </w:r>
      <w:r w:rsidRPr="006508A5">
        <w:rPr>
          <w:u w:val="single"/>
        </w:rPr>
        <w:t>.</w:t>
      </w:r>
      <w:r w:rsidRPr="006508A5">
        <w:rPr>
          <w:sz w:val="16"/>
        </w:rPr>
        <w:t>309 The COVID-19 pandemic exacerbated the problem by adding yet another factor: a rise in violence and hostility toward healthcare workers. 310</w:t>
      </w:r>
    </w:p>
    <w:p w14:paraId="482EBB92" w14:textId="77777777" w:rsidR="00240E0A" w:rsidRPr="006508A5" w:rsidRDefault="00240E0A" w:rsidP="00240E0A">
      <w:pPr>
        <w:spacing w:after="0" w:line="240" w:lineRule="auto"/>
        <w:rPr>
          <w:sz w:val="16"/>
        </w:rPr>
      </w:pPr>
      <w:r w:rsidRPr="006508A5">
        <w:rPr>
          <w:sz w:val="16"/>
        </w:rPr>
        <w:t xml:space="preserve">But </w:t>
      </w:r>
      <w:r w:rsidRPr="006508A5">
        <w:rPr>
          <w:u w:val="single"/>
        </w:rPr>
        <w:t xml:space="preserve">studies increasingly convey that </w:t>
      </w:r>
      <w:r w:rsidRPr="006508A5">
        <w:rPr>
          <w:b/>
          <w:iCs/>
          <w:sz w:val="28"/>
          <w:szCs w:val="28"/>
          <w:u w:val="single"/>
        </w:rPr>
        <w:t xml:space="preserve">these </w:t>
      </w:r>
      <w:r w:rsidRPr="00AB74FD">
        <w:rPr>
          <w:b/>
          <w:iCs/>
          <w:sz w:val="28"/>
          <w:szCs w:val="28"/>
          <w:highlight w:val="green"/>
          <w:u w:val="single"/>
        </w:rPr>
        <w:t xml:space="preserve">harmful effects </w:t>
      </w:r>
      <w:r w:rsidRPr="006508A5">
        <w:rPr>
          <w:b/>
          <w:iCs/>
          <w:sz w:val="28"/>
          <w:szCs w:val="28"/>
          <w:u w:val="single"/>
        </w:rPr>
        <w:t xml:space="preserve">relate </w:t>
      </w:r>
      <w:r w:rsidRPr="00AB74FD">
        <w:rPr>
          <w:b/>
          <w:iCs/>
          <w:sz w:val="28"/>
          <w:szCs w:val="28"/>
          <w:highlight w:val="green"/>
          <w:u w:val="single"/>
        </w:rPr>
        <w:t xml:space="preserve">not only </w:t>
      </w:r>
      <w:r w:rsidRPr="006508A5">
        <w:rPr>
          <w:b/>
          <w:iCs/>
          <w:sz w:val="28"/>
          <w:szCs w:val="28"/>
          <w:u w:val="single"/>
        </w:rPr>
        <w:t xml:space="preserve">to the </w:t>
      </w:r>
      <w:r w:rsidRPr="00AB74FD">
        <w:rPr>
          <w:b/>
          <w:iCs/>
          <w:sz w:val="28"/>
          <w:szCs w:val="28"/>
          <w:highlight w:val="green"/>
          <w:u w:val="single"/>
        </w:rPr>
        <w:t>COVID</w:t>
      </w:r>
      <w:r w:rsidRPr="006508A5">
        <w:rPr>
          <w:b/>
          <w:iCs/>
          <w:sz w:val="28"/>
          <w:szCs w:val="28"/>
          <w:u w:val="single"/>
        </w:rPr>
        <w:t>-19 pandemic</w:t>
      </w:r>
      <w:r w:rsidRPr="006508A5">
        <w:rPr>
          <w:sz w:val="28"/>
          <w:szCs w:val="28"/>
          <w:u w:val="single"/>
        </w:rPr>
        <w:t xml:space="preserve">. </w:t>
      </w:r>
      <w:r w:rsidRPr="006508A5">
        <w:rPr>
          <w:b/>
          <w:bCs/>
          <w:sz w:val="28"/>
          <w:szCs w:val="28"/>
          <w:u w:val="single"/>
        </w:rPr>
        <w:t xml:space="preserve">They are </w:t>
      </w:r>
      <w:r w:rsidRPr="00AB74FD">
        <w:rPr>
          <w:b/>
          <w:iCs/>
          <w:sz w:val="28"/>
          <w:szCs w:val="28"/>
          <w:highlight w:val="green"/>
          <w:u w:val="single"/>
        </w:rPr>
        <w:t xml:space="preserve">also strongly correlated with </w:t>
      </w:r>
      <w:r w:rsidRPr="006508A5">
        <w:rPr>
          <w:b/>
          <w:iCs/>
          <w:sz w:val="28"/>
          <w:szCs w:val="28"/>
          <w:u w:val="single"/>
        </w:rPr>
        <w:t xml:space="preserve">the increased </w:t>
      </w:r>
      <w:r w:rsidRPr="00AB74FD">
        <w:rPr>
          <w:b/>
          <w:iCs/>
          <w:sz w:val="28"/>
          <w:szCs w:val="28"/>
          <w:highlight w:val="green"/>
          <w:u w:val="single"/>
        </w:rPr>
        <w:t>consolidation</w:t>
      </w:r>
      <w:r w:rsidRPr="006508A5">
        <w:rPr>
          <w:b/>
          <w:iCs/>
          <w:sz w:val="28"/>
          <w:szCs w:val="28"/>
          <w:u w:val="single"/>
        </w:rPr>
        <w:t xml:space="preserve"> in the hospital industry </w:t>
      </w:r>
      <w:r w:rsidRPr="00AB74FD">
        <w:rPr>
          <w:b/>
          <w:iCs/>
          <w:sz w:val="28"/>
          <w:szCs w:val="28"/>
          <w:highlight w:val="green"/>
          <w:u w:val="single"/>
        </w:rPr>
        <w:t>and</w:t>
      </w:r>
      <w:r w:rsidRPr="006508A5">
        <w:rPr>
          <w:b/>
          <w:iCs/>
          <w:sz w:val="28"/>
          <w:szCs w:val="28"/>
          <w:u w:val="single"/>
        </w:rPr>
        <w:t xml:space="preserve"> the </w:t>
      </w:r>
      <w:r w:rsidRPr="00AB74FD">
        <w:rPr>
          <w:b/>
          <w:iCs/>
          <w:sz w:val="28"/>
          <w:szCs w:val="28"/>
          <w:highlight w:val="green"/>
          <w:u w:val="single"/>
        </w:rPr>
        <w:t>monopsony power</w:t>
      </w:r>
      <w:r w:rsidRPr="006508A5">
        <w:rPr>
          <w:b/>
          <w:iCs/>
          <w:sz w:val="28"/>
          <w:szCs w:val="28"/>
          <w:u w:val="single"/>
        </w:rPr>
        <w:t xml:space="preserve"> exercised by hospital-employers.</w:t>
      </w:r>
      <w:r w:rsidRPr="006508A5">
        <w:rPr>
          <w:sz w:val="16"/>
        </w:rPr>
        <w:t xml:space="preserve">311 As noted, research demonstrates that when a hospital merger occurs, nurses face higher rates of burnout, job dissatisfaction, and heavier workloads.312 In light of these concerns, National Nurses United </w:t>
      </w:r>
      <w:r w:rsidRPr="006508A5">
        <w:rPr>
          <w:u w:val="single"/>
        </w:rPr>
        <w:t>(</w:t>
      </w:r>
      <w:r w:rsidRPr="00AB74FD">
        <w:rPr>
          <w:highlight w:val="green"/>
          <w:u w:val="single"/>
        </w:rPr>
        <w:t>NNU</w:t>
      </w:r>
      <w:r w:rsidRPr="006508A5">
        <w:rPr>
          <w:u w:val="single"/>
        </w:rPr>
        <w:t xml:space="preserve">) recently </w:t>
      </w:r>
      <w:r w:rsidRPr="00AB74FD">
        <w:rPr>
          <w:highlight w:val="green"/>
          <w:u w:val="single"/>
        </w:rPr>
        <w:t>urged</w:t>
      </w:r>
      <w:r w:rsidRPr="006508A5">
        <w:rPr>
          <w:u w:val="single"/>
        </w:rPr>
        <w:t xml:space="preserve"> the FTC and the Department of Justice (the </w:t>
      </w:r>
      <w:r w:rsidRPr="00AB74FD">
        <w:rPr>
          <w:highlight w:val="green"/>
          <w:u w:val="single"/>
        </w:rPr>
        <w:t xml:space="preserve">Agencies) to strengthen antitrust scrutiny </w:t>
      </w:r>
      <w:r w:rsidRPr="006508A5">
        <w:rPr>
          <w:u w:val="single"/>
        </w:rPr>
        <w:t>in the hospital sector to prevent hospitals from exploiting their market power in the labor market.</w:t>
      </w:r>
      <w:r w:rsidRPr="006508A5">
        <w:rPr>
          <w:sz w:val="16"/>
        </w:rPr>
        <w:t xml:space="preserve"> 313 In her request, NNU's Lead Regulatory Policy Specialist Carmen Comsti emphasized the ways in which exercises of market power in the labor market have threatened the health and safety of nurses while also worsening health outcomes for patients.314 </w:t>
      </w:r>
      <w:r w:rsidRPr="00AB74FD">
        <w:rPr>
          <w:highlight w:val="green"/>
          <w:u w:val="single"/>
        </w:rPr>
        <w:t>Hospitals'</w:t>
      </w:r>
      <w:r w:rsidRPr="006508A5">
        <w:rPr>
          <w:u w:val="single"/>
        </w:rPr>
        <w:t xml:space="preserve"> monopoly </w:t>
      </w:r>
      <w:r w:rsidRPr="00AB74FD">
        <w:rPr>
          <w:highlight w:val="green"/>
          <w:u w:val="single"/>
        </w:rPr>
        <w:t>power</w:t>
      </w:r>
      <w:r w:rsidRPr="006508A5">
        <w:rPr>
          <w:u w:val="single"/>
        </w:rPr>
        <w:t xml:space="preserve">, Comsti explained, has reduced access to healthcare services for patients and </w:t>
      </w:r>
      <w:r w:rsidRPr="00AB74FD">
        <w:rPr>
          <w:highlight w:val="green"/>
          <w:u w:val="single"/>
        </w:rPr>
        <w:t>has</w:t>
      </w:r>
      <w:r w:rsidRPr="006508A5">
        <w:rPr>
          <w:u w:val="single"/>
        </w:rPr>
        <w:t xml:space="preserve"> "</w:t>
      </w:r>
      <w:proofErr w:type="spellStart"/>
      <w:r w:rsidRPr="006508A5">
        <w:rPr>
          <w:u w:val="single"/>
        </w:rPr>
        <w:t>depresse</w:t>
      </w:r>
      <w:proofErr w:type="spellEnd"/>
      <w:r w:rsidRPr="006508A5">
        <w:rPr>
          <w:u w:val="single"/>
        </w:rPr>
        <w:t xml:space="preserve">[d] wages and </w:t>
      </w:r>
      <w:r w:rsidRPr="00AB74FD">
        <w:rPr>
          <w:b/>
          <w:iCs/>
          <w:highlight w:val="green"/>
          <w:u w:val="single"/>
        </w:rPr>
        <w:t>dilute[d] the power of workers to advocate for better working conditions and patient safety</w:t>
      </w:r>
      <w:r w:rsidRPr="006508A5">
        <w:rPr>
          <w:b/>
          <w:iCs/>
          <w:u w:val="single"/>
        </w:rPr>
        <w:t>."</w:t>
      </w:r>
      <w:r w:rsidRPr="006508A5">
        <w:rPr>
          <w:sz w:val="16"/>
        </w:rPr>
        <w:t>315</w:t>
      </w:r>
    </w:p>
    <w:p w14:paraId="43DEAFA6" w14:textId="77777777" w:rsidR="00240E0A" w:rsidRPr="006508A5" w:rsidRDefault="00240E0A" w:rsidP="00240E0A">
      <w:pPr>
        <w:spacing w:after="0" w:line="240" w:lineRule="auto"/>
        <w:rPr>
          <w:sz w:val="16"/>
        </w:rPr>
      </w:pPr>
    </w:p>
    <w:p w14:paraId="51054474" w14:textId="77777777" w:rsidR="00240E0A" w:rsidRPr="006508A5" w:rsidRDefault="00240E0A" w:rsidP="00240E0A">
      <w:pPr>
        <w:keepNext/>
        <w:keepLines/>
        <w:spacing w:before="40" w:after="0"/>
        <w:outlineLvl w:val="3"/>
        <w:rPr>
          <w:rFonts w:eastAsiaTheme="majorEastAsia" w:cstheme="majorBidi"/>
          <w:b/>
          <w:iCs/>
          <w:sz w:val="26"/>
        </w:rPr>
      </w:pPr>
      <w:r w:rsidRPr="006508A5">
        <w:rPr>
          <w:rFonts w:eastAsiaTheme="majorEastAsia" w:cstheme="majorBidi"/>
          <w:b/>
          <w:iCs/>
          <w:sz w:val="26"/>
        </w:rPr>
        <w:t>Future pandemics are inevitable – engaged nursing workforce builds resilience to mitigate and respond</w:t>
      </w:r>
    </w:p>
    <w:p w14:paraId="521FE51D" w14:textId="77777777" w:rsidR="00240E0A" w:rsidRPr="006508A5" w:rsidRDefault="00240E0A" w:rsidP="00240E0A">
      <w:pPr>
        <w:spacing w:after="0"/>
      </w:pPr>
      <w:r w:rsidRPr="006508A5">
        <w:rPr>
          <w:b/>
          <w:bCs/>
          <w:sz w:val="26"/>
        </w:rPr>
        <w:t>Veenema</w:t>
      </w:r>
      <w:r w:rsidRPr="006508A5">
        <w:t xml:space="preserve"> et al 20</w:t>
      </w:r>
      <w:r w:rsidRPr="006508A5">
        <w:rPr>
          <w:b/>
          <w:bCs/>
          <w:sz w:val="26"/>
        </w:rPr>
        <w:t>22</w:t>
      </w:r>
      <w:r w:rsidRPr="006508A5">
        <w:t xml:space="preserve"> – Tener Goodwin Veenema, RN, PhD, MS, MPH, FAAN, is a Contributing Scholar, Johns Hopkins Center for Health Security, Baltimore, MD. Tener Goodwin Veenema is also a Senior Scientist, Department of International Health, Baltimore, MD; Diane Meyer, RN, MPH, and Matthew Watson are Senior Analysts, Johns Hopkins Center for Health Security, Baltimore, MD; Cynda Hylton Rushton, PhD, RN, FAAN, is the Anne and George L. Bunting Professor of Clinical Ethics and Nursing, Johns Hopkins University Berman Institute of Bioethics and the Johns Hopkins School of Nursing, Baltimore, MD; Richard Bruns, PhD, is a Senior Scholar, Johns Hopkins Center for Health Security, Baltimore, MD; Sarah Schneider-Firestone, MSW, is a Research Project Manager, Johns Hopkins School of Nursing, Baltimore, MD; Rebecca Wiseman, PhD, RN, is an Associate Professor and Director, Maryland Nursing Workforce Center, University of Maryland School of Nursing, Baltimore, MD (“The COVID-19 Nursing Workforce Crisis: Implications for National Health Security,” Health Security, Vol. 20, No. 3)</w:t>
      </w:r>
    </w:p>
    <w:p w14:paraId="2CA5749C" w14:textId="77777777" w:rsidR="00240E0A" w:rsidRPr="006508A5" w:rsidRDefault="00240E0A" w:rsidP="00240E0A">
      <w:pPr>
        <w:spacing w:after="0"/>
        <w:rPr>
          <w:sz w:val="16"/>
        </w:rPr>
      </w:pPr>
      <w:r w:rsidRPr="006508A5">
        <w:rPr>
          <w:u w:val="single"/>
        </w:rPr>
        <w:t xml:space="preserve">The </w:t>
      </w:r>
      <w:r w:rsidRPr="00AB74FD">
        <w:rPr>
          <w:b/>
          <w:iCs/>
          <w:highlight w:val="green"/>
          <w:u w:val="single"/>
        </w:rPr>
        <w:t>US nursing workforce crisis</w:t>
      </w:r>
      <w:r w:rsidRPr="006508A5">
        <w:rPr>
          <w:u w:val="single"/>
        </w:rPr>
        <w:t xml:space="preserve"> represents</w:t>
      </w:r>
      <w:r w:rsidRPr="006508A5">
        <w:rPr>
          <w:sz w:val="16"/>
        </w:rPr>
        <w:t xml:space="preserve"> a danger to the quality and safety of patient care and </w:t>
      </w:r>
      <w:r w:rsidRPr="00AB74FD">
        <w:rPr>
          <w:highlight w:val="green"/>
          <w:u w:val="single"/>
        </w:rPr>
        <w:t xml:space="preserve">an </w:t>
      </w:r>
      <w:r w:rsidRPr="00AB74FD">
        <w:rPr>
          <w:b/>
          <w:iCs/>
          <w:highlight w:val="green"/>
          <w:u w:val="single"/>
        </w:rPr>
        <w:t>imminent threat</w:t>
      </w:r>
      <w:r w:rsidRPr="006508A5">
        <w:rPr>
          <w:u w:val="single"/>
        </w:rPr>
        <w:t xml:space="preserve"> to the nation's health security</w:t>
      </w:r>
      <w:r w:rsidRPr="006508A5">
        <w:rPr>
          <w:sz w:val="16"/>
        </w:rPr>
        <w:t xml:space="preserve">. The </w:t>
      </w:r>
      <w:r w:rsidRPr="00AB74FD">
        <w:rPr>
          <w:highlight w:val="green"/>
          <w:u w:val="single"/>
        </w:rPr>
        <w:t>COVID</w:t>
      </w:r>
      <w:r w:rsidRPr="006508A5">
        <w:rPr>
          <w:u w:val="single"/>
        </w:rPr>
        <w:t>-19</w:t>
      </w:r>
      <w:r w:rsidRPr="006508A5">
        <w:rPr>
          <w:sz w:val="16"/>
        </w:rPr>
        <w:t xml:space="preserve"> pandemic has </w:t>
      </w:r>
      <w:r w:rsidRPr="00AB74FD">
        <w:rPr>
          <w:highlight w:val="green"/>
          <w:u w:val="single"/>
        </w:rPr>
        <w:t>exposed</w:t>
      </w:r>
      <w:r w:rsidRPr="006508A5">
        <w:rPr>
          <w:u w:val="single"/>
        </w:rPr>
        <w:t xml:space="preserve"> a range of perversities related to the </w:t>
      </w:r>
      <w:r w:rsidRPr="00AB74FD">
        <w:rPr>
          <w:highlight w:val="green"/>
          <w:u w:val="single"/>
        </w:rPr>
        <w:t>nursing profession</w:t>
      </w:r>
      <w:r w:rsidRPr="006508A5">
        <w:rPr>
          <w:u w:val="single"/>
        </w:rPr>
        <w:t>, including</w:t>
      </w:r>
      <w:r w:rsidRPr="006508A5">
        <w:rPr>
          <w:sz w:val="16"/>
        </w:rPr>
        <w:t xml:space="preserve"> the </w:t>
      </w:r>
      <w:r w:rsidRPr="006508A5">
        <w:rPr>
          <w:u w:val="single"/>
        </w:rPr>
        <w:t>inequitable</w:t>
      </w:r>
      <w:r w:rsidRPr="006508A5">
        <w:rPr>
          <w:sz w:val="16"/>
        </w:rPr>
        <w:t xml:space="preserve"> financing and </w:t>
      </w:r>
      <w:r w:rsidRPr="006508A5">
        <w:rPr>
          <w:u w:val="single"/>
        </w:rPr>
        <w:t>compensation</w:t>
      </w:r>
      <w:r w:rsidRPr="006508A5">
        <w:rPr>
          <w:sz w:val="16"/>
        </w:rPr>
        <w:t xml:space="preserve"> of the nursing workforce, lack of </w:t>
      </w:r>
      <w:r w:rsidRPr="006508A5">
        <w:rPr>
          <w:u w:val="single"/>
        </w:rPr>
        <w:t>workplace protections, and</w:t>
      </w:r>
      <w:r w:rsidRPr="006508A5">
        <w:rPr>
          <w:sz w:val="16"/>
        </w:rPr>
        <w:t xml:space="preserve"> </w:t>
      </w:r>
      <w:r w:rsidRPr="006508A5">
        <w:rPr>
          <w:u w:val="single"/>
        </w:rPr>
        <w:t>the perception that nursing is a subservient profession. It has</w:t>
      </w:r>
      <w:r w:rsidRPr="006508A5">
        <w:rPr>
          <w:sz w:val="16"/>
        </w:rPr>
        <w:t xml:space="preserve"> also </w:t>
      </w:r>
      <w:r w:rsidRPr="006508A5">
        <w:rPr>
          <w:u w:val="single"/>
        </w:rPr>
        <w:t xml:space="preserve">exacerbated workforce issues that predated the pandemic, </w:t>
      </w:r>
      <w:r w:rsidRPr="00AB74FD">
        <w:rPr>
          <w:highlight w:val="green"/>
          <w:u w:val="single"/>
        </w:rPr>
        <w:t>leading to</w:t>
      </w:r>
      <w:r w:rsidRPr="006508A5">
        <w:rPr>
          <w:sz w:val="16"/>
        </w:rPr>
        <w:t xml:space="preserve"> physical and mental exhaustion, </w:t>
      </w:r>
      <w:r w:rsidRPr="00AB74FD">
        <w:rPr>
          <w:b/>
          <w:iCs/>
          <w:highlight w:val="green"/>
          <w:u w:val="single"/>
        </w:rPr>
        <w:t>lack of trust</w:t>
      </w:r>
      <w:r w:rsidRPr="006508A5">
        <w:rPr>
          <w:b/>
          <w:iCs/>
          <w:u w:val="single"/>
        </w:rPr>
        <w:t xml:space="preserve"> </w:t>
      </w:r>
      <w:r w:rsidRPr="006508A5">
        <w:rPr>
          <w:u w:val="single"/>
        </w:rPr>
        <w:t xml:space="preserve">and </w:t>
      </w:r>
      <w:r w:rsidRPr="00AB74FD">
        <w:rPr>
          <w:highlight w:val="green"/>
          <w:u w:val="single"/>
        </w:rPr>
        <w:t xml:space="preserve">perceptions of </w:t>
      </w:r>
      <w:r w:rsidRPr="00AB74FD">
        <w:rPr>
          <w:b/>
          <w:iCs/>
          <w:highlight w:val="green"/>
          <w:u w:val="single"/>
        </w:rPr>
        <w:t>betrayal</w:t>
      </w:r>
      <w:r w:rsidRPr="00AB74FD">
        <w:rPr>
          <w:highlight w:val="green"/>
          <w:u w:val="single"/>
        </w:rPr>
        <w:t xml:space="preserve"> </w:t>
      </w:r>
      <w:r w:rsidRPr="006508A5">
        <w:rPr>
          <w:u w:val="single"/>
        </w:rPr>
        <w:t xml:space="preserve">by hospital leaders, </w:t>
      </w:r>
      <w:r w:rsidRPr="00AB74FD">
        <w:rPr>
          <w:highlight w:val="green"/>
          <w:u w:val="single"/>
        </w:rPr>
        <w:t xml:space="preserve">and </w:t>
      </w:r>
      <w:r w:rsidRPr="006508A5">
        <w:rPr>
          <w:u w:val="single"/>
        </w:rPr>
        <w:t xml:space="preserve">moral injury and </w:t>
      </w:r>
      <w:r w:rsidRPr="00AB74FD">
        <w:rPr>
          <w:b/>
          <w:iCs/>
          <w:highlight w:val="green"/>
          <w:u w:val="single"/>
        </w:rPr>
        <w:t>burnout</w:t>
      </w:r>
      <w:r w:rsidRPr="00AB74FD">
        <w:rPr>
          <w:highlight w:val="green"/>
          <w:u w:val="single"/>
        </w:rPr>
        <w:t>. Nurses are critical to</w:t>
      </w:r>
      <w:r w:rsidRPr="006508A5">
        <w:rPr>
          <w:u w:val="single"/>
        </w:rPr>
        <w:t xml:space="preserve"> the sustainability of the US healthcare system</w:t>
      </w:r>
      <w:r w:rsidRPr="006508A5">
        <w:rPr>
          <w:sz w:val="16"/>
        </w:rPr>
        <w:t xml:space="preserve">, to the health of communities, </w:t>
      </w:r>
      <w:r w:rsidRPr="006508A5">
        <w:rPr>
          <w:u w:val="single"/>
        </w:rPr>
        <w:t xml:space="preserve">and to the ability of the nation to </w:t>
      </w:r>
      <w:r w:rsidRPr="00AB74FD">
        <w:rPr>
          <w:highlight w:val="green"/>
          <w:u w:val="single"/>
        </w:rPr>
        <w:t xml:space="preserve">respond to health security threats, including </w:t>
      </w:r>
      <w:r w:rsidRPr="00AB74FD">
        <w:rPr>
          <w:b/>
          <w:iCs/>
          <w:highlight w:val="green"/>
          <w:u w:val="single"/>
        </w:rPr>
        <w:t>pandemics</w:t>
      </w:r>
      <w:r w:rsidRPr="006508A5">
        <w:rPr>
          <w:u w:val="single"/>
        </w:rPr>
        <w:t xml:space="preserve">, </w:t>
      </w:r>
      <w:r w:rsidRPr="006508A5">
        <w:rPr>
          <w:b/>
          <w:iCs/>
          <w:u w:val="single"/>
        </w:rPr>
        <w:t xml:space="preserve">natural </w:t>
      </w:r>
      <w:r w:rsidRPr="00AB74FD">
        <w:rPr>
          <w:b/>
          <w:iCs/>
          <w:highlight w:val="green"/>
          <w:u w:val="single"/>
        </w:rPr>
        <w:t>disasters</w:t>
      </w:r>
      <w:r w:rsidRPr="00AB74FD">
        <w:rPr>
          <w:highlight w:val="green"/>
          <w:u w:val="single"/>
        </w:rPr>
        <w:t xml:space="preserve">, and </w:t>
      </w:r>
      <w:r w:rsidRPr="006508A5">
        <w:rPr>
          <w:b/>
          <w:iCs/>
          <w:u w:val="single"/>
        </w:rPr>
        <w:t xml:space="preserve">other </w:t>
      </w:r>
      <w:r w:rsidRPr="00AB74FD">
        <w:rPr>
          <w:b/>
          <w:iCs/>
          <w:highlight w:val="green"/>
          <w:u w:val="single"/>
        </w:rPr>
        <w:t>large-scale emergencies</w:t>
      </w:r>
      <w:r w:rsidRPr="006508A5">
        <w:rPr>
          <w:u w:val="single"/>
        </w:rPr>
        <w:t>.</w:t>
      </w:r>
      <w:r w:rsidRPr="006508A5">
        <w:rPr>
          <w:sz w:val="16"/>
        </w:rPr>
        <w:t xml:space="preserve"> In the absence of an adequate labor supply of nurses, healthcare services are substantially degraded, hindering the country's ability to respond to emergencies and ultimately putting patients at risk.</w:t>
      </w:r>
    </w:p>
    <w:p w14:paraId="62774DCD" w14:textId="77777777" w:rsidR="00240E0A" w:rsidRPr="006508A5" w:rsidRDefault="00240E0A" w:rsidP="00240E0A">
      <w:pPr>
        <w:spacing w:after="0"/>
        <w:rPr>
          <w:sz w:val="16"/>
        </w:rPr>
      </w:pPr>
      <w:r w:rsidRPr="006508A5">
        <w:rPr>
          <w:u w:val="single"/>
        </w:rPr>
        <w:t>The United States has over 3.8 million registered nurses, making them the largest component of the healthcare workforce</w:t>
      </w:r>
      <w:r w:rsidRPr="006508A5">
        <w:rPr>
          <w:sz w:val="16"/>
        </w:rPr>
        <w:t>.1 In addition to providing patient care</w:t>
      </w:r>
      <w:r w:rsidRPr="00AB74FD">
        <w:rPr>
          <w:sz w:val="16"/>
          <w:highlight w:val="green"/>
        </w:rPr>
        <w:t xml:space="preserve">, </w:t>
      </w:r>
      <w:r w:rsidRPr="00AB74FD">
        <w:rPr>
          <w:highlight w:val="green"/>
          <w:u w:val="single"/>
        </w:rPr>
        <w:t xml:space="preserve">nurses contribute to public health </w:t>
      </w:r>
      <w:r w:rsidRPr="006508A5">
        <w:rPr>
          <w:u w:val="single"/>
        </w:rPr>
        <w:t xml:space="preserve">practice </w:t>
      </w:r>
      <w:r w:rsidRPr="00AB74FD">
        <w:rPr>
          <w:highlight w:val="green"/>
          <w:u w:val="single"/>
        </w:rPr>
        <w:t>by</w:t>
      </w:r>
      <w:r w:rsidRPr="006508A5">
        <w:rPr>
          <w:u w:val="single"/>
        </w:rPr>
        <w:t xml:space="preserve"> dispensing and administering medical countermeasures,</w:t>
      </w:r>
      <w:r w:rsidRPr="006508A5">
        <w:rPr>
          <w:sz w:val="16"/>
        </w:rPr>
        <w:t xml:space="preserve"> </w:t>
      </w:r>
      <w:r w:rsidRPr="00AB74FD">
        <w:rPr>
          <w:b/>
          <w:iCs/>
          <w:highlight w:val="green"/>
          <w:u w:val="single"/>
        </w:rPr>
        <w:t>implementing infection control efforts</w:t>
      </w:r>
      <w:r w:rsidRPr="006508A5">
        <w:rPr>
          <w:sz w:val="16"/>
        </w:rPr>
        <w:t xml:space="preserve">, and expanding access to health services within historically disadvantaged populations. Yet as the United States is firmly entrenched in the third year of the pandemic, nurses are mentally and physically exhausted, emotionally demoralized, and many are exiting the profession.2 Our current state of diminished health system readiness combined with the recent trend in </w:t>
      </w:r>
      <w:r w:rsidRPr="006508A5">
        <w:rPr>
          <w:u w:val="single"/>
        </w:rPr>
        <w:t xml:space="preserve">nurse </w:t>
      </w:r>
      <w:r w:rsidRPr="00AB74FD">
        <w:rPr>
          <w:highlight w:val="green"/>
          <w:u w:val="single"/>
        </w:rPr>
        <w:t xml:space="preserve">resignations leaves the US </w:t>
      </w:r>
      <w:r w:rsidRPr="006508A5">
        <w:rPr>
          <w:u w:val="single"/>
        </w:rPr>
        <w:t xml:space="preserve">health system </w:t>
      </w:r>
      <w:r w:rsidRPr="00AB74FD">
        <w:rPr>
          <w:highlight w:val="green"/>
          <w:u w:val="single"/>
        </w:rPr>
        <w:t xml:space="preserve">more vulnerable to </w:t>
      </w:r>
      <w:r w:rsidRPr="00AB74FD">
        <w:rPr>
          <w:b/>
          <w:iCs/>
          <w:highlight w:val="green"/>
          <w:u w:val="single"/>
        </w:rPr>
        <w:t>future pandemics</w:t>
      </w:r>
      <w:r w:rsidRPr="00AB74FD">
        <w:rPr>
          <w:highlight w:val="green"/>
          <w:u w:val="single"/>
        </w:rPr>
        <w:t xml:space="preserve"> </w:t>
      </w:r>
      <w:r w:rsidRPr="006508A5">
        <w:rPr>
          <w:u w:val="single"/>
        </w:rPr>
        <w:t>and disasters, especially catastrophic events.</w:t>
      </w:r>
      <w:r w:rsidRPr="006508A5">
        <w:rPr>
          <w:sz w:val="16"/>
        </w:rPr>
        <w:t xml:space="preserve"> Importantly, </w:t>
      </w:r>
      <w:r w:rsidRPr="006508A5">
        <w:rPr>
          <w:u w:val="single"/>
        </w:rPr>
        <w:t xml:space="preserve">the </w:t>
      </w:r>
      <w:r w:rsidRPr="00AB74FD">
        <w:rPr>
          <w:highlight w:val="green"/>
          <w:u w:val="single"/>
        </w:rPr>
        <w:t xml:space="preserve">likelihood </w:t>
      </w:r>
      <w:r w:rsidRPr="006508A5">
        <w:rPr>
          <w:u w:val="single"/>
        </w:rPr>
        <w:t xml:space="preserve">of these events is </w:t>
      </w:r>
      <w:r w:rsidRPr="00AB74FD">
        <w:rPr>
          <w:highlight w:val="green"/>
          <w:u w:val="single"/>
        </w:rPr>
        <w:t xml:space="preserve">increasing due to climate change, increased </w:t>
      </w:r>
      <w:r w:rsidRPr="006508A5">
        <w:rPr>
          <w:u w:val="single"/>
        </w:rPr>
        <w:t xml:space="preserve">interaction at the </w:t>
      </w:r>
      <w:r w:rsidRPr="00AB74FD">
        <w:rPr>
          <w:highlight w:val="green"/>
          <w:u w:val="single"/>
        </w:rPr>
        <w:t>human–animal interface</w:t>
      </w:r>
      <w:r w:rsidRPr="006508A5">
        <w:rPr>
          <w:u w:val="single"/>
        </w:rPr>
        <w:t xml:space="preserve">, the ease of </w:t>
      </w:r>
      <w:r w:rsidRPr="00AB74FD">
        <w:rPr>
          <w:highlight w:val="green"/>
          <w:u w:val="single"/>
        </w:rPr>
        <w:t>intercontinental travel</w:t>
      </w:r>
      <w:r w:rsidRPr="006508A5">
        <w:rPr>
          <w:u w:val="single"/>
        </w:rPr>
        <w:t>, growing populations that live in close quarters, and instability in the global geopolitical climate.</w:t>
      </w:r>
      <w:r w:rsidRPr="006508A5">
        <w:rPr>
          <w:sz w:val="16"/>
        </w:rPr>
        <w:t>3,4</w:t>
      </w:r>
    </w:p>
    <w:p w14:paraId="15F0961B" w14:textId="77777777" w:rsidR="00240E0A" w:rsidRPr="006508A5" w:rsidRDefault="00240E0A" w:rsidP="00240E0A">
      <w:pPr>
        <w:spacing w:after="0"/>
        <w:rPr>
          <w:sz w:val="16"/>
        </w:rPr>
      </w:pPr>
      <w:r w:rsidRPr="00AB74FD">
        <w:rPr>
          <w:highlight w:val="green"/>
          <w:u w:val="single"/>
        </w:rPr>
        <w:t>It is critical to</w:t>
      </w:r>
      <w:r w:rsidRPr="00AB74FD">
        <w:rPr>
          <w:sz w:val="16"/>
          <w:highlight w:val="green"/>
        </w:rPr>
        <w:t xml:space="preserve"> </w:t>
      </w:r>
      <w:r w:rsidRPr="006508A5">
        <w:rPr>
          <w:sz w:val="16"/>
        </w:rPr>
        <w:t xml:space="preserve">illuminate the factors driving the current exodus from the nursing profession and the potential scenarios that may result. This information will inform the practice and policy changes needed to rapidly stabilize and </w:t>
      </w:r>
      <w:r w:rsidRPr="00AB74FD">
        <w:rPr>
          <w:b/>
          <w:iCs/>
          <w:highlight w:val="green"/>
          <w:u w:val="single"/>
        </w:rPr>
        <w:t>strengthen</w:t>
      </w:r>
      <w:r w:rsidRPr="006508A5">
        <w:rPr>
          <w:b/>
          <w:iCs/>
          <w:u w:val="single"/>
        </w:rPr>
        <w:t xml:space="preserve"> </w:t>
      </w:r>
      <w:r w:rsidRPr="006508A5">
        <w:rPr>
          <w:u w:val="single"/>
        </w:rPr>
        <w:t xml:space="preserve">our nation's </w:t>
      </w:r>
      <w:r w:rsidRPr="00AB74FD">
        <w:rPr>
          <w:highlight w:val="green"/>
          <w:u w:val="single"/>
        </w:rPr>
        <w:t>nursing workforce</w:t>
      </w:r>
      <w:r w:rsidRPr="006508A5">
        <w:rPr>
          <w:u w:val="single"/>
        </w:rPr>
        <w:t xml:space="preserve"> and to rebuild a workforce that has the capacity, knowledge, skills, and flexibility to respond to future threats</w:t>
      </w:r>
      <w:r w:rsidRPr="006508A5">
        <w:rPr>
          <w:sz w:val="16"/>
        </w:rPr>
        <w:t>.</w:t>
      </w:r>
    </w:p>
    <w:p w14:paraId="49BB3B1C" w14:textId="77777777" w:rsidR="00240E0A" w:rsidRPr="006508A5" w:rsidRDefault="00240E0A" w:rsidP="00240E0A">
      <w:pPr>
        <w:spacing w:after="0"/>
        <w:rPr>
          <w:sz w:val="16"/>
        </w:rPr>
      </w:pPr>
    </w:p>
    <w:p w14:paraId="2ED78EF1" w14:textId="77777777" w:rsidR="00240E0A" w:rsidRPr="006508A5" w:rsidRDefault="00240E0A" w:rsidP="00240E0A">
      <w:pPr>
        <w:keepNext/>
        <w:keepLines/>
        <w:spacing w:after="0"/>
        <w:outlineLvl w:val="3"/>
        <w:rPr>
          <w:rFonts w:eastAsiaTheme="majorEastAsia" w:cstheme="majorBidi"/>
          <w:b/>
          <w:iCs/>
          <w:sz w:val="26"/>
        </w:rPr>
      </w:pPr>
      <w:r w:rsidRPr="006508A5">
        <w:rPr>
          <w:rFonts w:eastAsiaTheme="majorEastAsia" w:cstheme="majorBidi"/>
          <w:b/>
          <w:iCs/>
          <w:sz w:val="26"/>
        </w:rPr>
        <w:t>Response key to prevent extinction</w:t>
      </w:r>
    </w:p>
    <w:p w14:paraId="1E93915D" w14:textId="77777777" w:rsidR="00240E0A" w:rsidRPr="006508A5" w:rsidRDefault="00240E0A" w:rsidP="00240E0A">
      <w:pPr>
        <w:spacing w:after="0"/>
      </w:pPr>
      <w:r w:rsidRPr="006508A5">
        <w:t xml:space="preserve">Noah B. </w:t>
      </w:r>
      <w:r w:rsidRPr="006508A5">
        <w:rPr>
          <w:b/>
          <w:bCs/>
          <w:sz w:val="26"/>
        </w:rPr>
        <w:t>Taylor 23</w:t>
      </w:r>
      <w:r w:rsidRPr="006508A5">
        <w:t xml:space="preserve">, peace researcher and facilitator. He is a lecturer in the MA program in Peace, Security, Development, and International Conflict Transformation at the University of Innsbruck and the Instituto Paz e Mente, Brazil, </w:t>
      </w:r>
      <w:r w:rsidRPr="006508A5">
        <w:rPr>
          <w:i/>
          <w:iCs/>
        </w:rPr>
        <w:t>Existential Risks in Peace and Conflict Studies</w:t>
      </w:r>
      <w:r w:rsidRPr="006508A5">
        <w:t>, “Peace, Pandemics, and Conflict”, Palgrave Macmillan, May 2023, pg. 87-89</w:t>
      </w:r>
    </w:p>
    <w:p w14:paraId="1E3C6026" w14:textId="77777777" w:rsidR="00240E0A" w:rsidRPr="006508A5" w:rsidRDefault="00240E0A" w:rsidP="00240E0A">
      <w:pPr>
        <w:spacing w:after="0"/>
        <w:rPr>
          <w:sz w:val="16"/>
        </w:rPr>
      </w:pPr>
      <w:r w:rsidRPr="006508A5">
        <w:rPr>
          <w:sz w:val="16"/>
        </w:rPr>
        <w:t xml:space="preserve">Pandemics should instead be understood as falling between a natural and an anthropogenic risk. Non-engineered pathogens that emerge from nature do not represent the same type of direct natural risk as an event such as an asteroid strike. </w:t>
      </w:r>
      <w:r w:rsidRPr="006508A5">
        <w:rPr>
          <w:u w:val="single"/>
        </w:rPr>
        <w:t xml:space="preserve">Understanding a </w:t>
      </w:r>
      <w:r w:rsidRPr="00AB74FD">
        <w:rPr>
          <w:highlight w:val="green"/>
          <w:u w:val="single"/>
        </w:rPr>
        <w:t>pandemic</w:t>
      </w:r>
      <w:r w:rsidRPr="006508A5">
        <w:rPr>
          <w:u w:val="single"/>
        </w:rPr>
        <w:t xml:space="preserve"> in terms of a </w:t>
      </w:r>
      <w:r w:rsidRPr="006508A5">
        <w:rPr>
          <w:b/>
          <w:iCs/>
          <w:u w:val="single"/>
        </w:rPr>
        <w:t>global catastrophic risk</w:t>
      </w:r>
      <w:r w:rsidRPr="006508A5">
        <w:rPr>
          <w:u w:val="single"/>
        </w:rPr>
        <w:t xml:space="preserve"> is</w:t>
      </w:r>
      <w:r w:rsidRPr="006508A5">
        <w:rPr>
          <w:sz w:val="16"/>
        </w:rPr>
        <w:t xml:space="preserve"> more </w:t>
      </w:r>
      <w:r w:rsidRPr="006508A5">
        <w:rPr>
          <w:u w:val="single"/>
        </w:rPr>
        <w:t xml:space="preserve">practical, meaning that it </w:t>
      </w:r>
      <w:r w:rsidRPr="00AB74FD">
        <w:rPr>
          <w:highlight w:val="green"/>
          <w:u w:val="single"/>
        </w:rPr>
        <w:t xml:space="preserve">could threaten </w:t>
      </w:r>
      <w:r w:rsidRPr="00AB74FD">
        <w:rPr>
          <w:b/>
          <w:iCs/>
          <w:highlight w:val="green"/>
          <w:u w:val="single"/>
        </w:rPr>
        <w:t>permanent civilizational collapse</w:t>
      </w:r>
      <w:r w:rsidRPr="006508A5">
        <w:rPr>
          <w:b/>
          <w:iCs/>
          <w:u w:val="single"/>
        </w:rPr>
        <w:t xml:space="preserve"> </w:t>
      </w:r>
      <w:r w:rsidRPr="006508A5">
        <w:rPr>
          <w:sz w:val="16"/>
        </w:rPr>
        <w:t xml:space="preserve">(Bostrom and Ćirković 2011). The John Hopkins Center for Health Security has followed this idea in defining </w:t>
      </w:r>
      <w:r w:rsidRPr="006508A5">
        <w:rPr>
          <w:u w:val="single"/>
        </w:rPr>
        <w:t>pandemics</w:t>
      </w:r>
      <w:r w:rsidRPr="006508A5">
        <w:rPr>
          <w:sz w:val="16"/>
        </w:rPr>
        <w:t xml:space="preserve"> as possible “Global Catastrophic Biological Risks” (GCBRs). Which </w:t>
      </w:r>
      <w:proofErr w:type="gramStart"/>
      <w:r w:rsidRPr="006508A5">
        <w:rPr>
          <w:sz w:val="16"/>
        </w:rPr>
        <w:t>they</w:t>
      </w:r>
      <w:proofErr w:type="gramEnd"/>
      <w:r w:rsidRPr="006508A5">
        <w:rPr>
          <w:sz w:val="16"/>
        </w:rPr>
        <w:t xml:space="preserve"> define as</w:t>
      </w:r>
    </w:p>
    <w:p w14:paraId="0D415099" w14:textId="77777777" w:rsidR="00240E0A" w:rsidRPr="006508A5" w:rsidRDefault="00240E0A" w:rsidP="00240E0A">
      <w:pPr>
        <w:spacing w:after="0"/>
        <w:ind w:left="720"/>
        <w:rPr>
          <w:sz w:val="16"/>
        </w:rPr>
      </w:pPr>
      <w:r w:rsidRPr="006508A5">
        <w:rPr>
          <w:sz w:val="16"/>
        </w:rPr>
        <w:t xml:space="preserve">biological events—deliberate, accidental, or emerging—that </w:t>
      </w:r>
      <w:r w:rsidRPr="006508A5">
        <w:rPr>
          <w:u w:val="single"/>
        </w:rPr>
        <w:t>could lead to sudden</w:t>
      </w:r>
      <w:r w:rsidRPr="006508A5">
        <w:rPr>
          <w:sz w:val="16"/>
        </w:rPr>
        <w:t xml:space="preserve">, </w:t>
      </w:r>
      <w:r w:rsidRPr="006508A5">
        <w:rPr>
          <w:u w:val="single"/>
        </w:rPr>
        <w:t>extraordinary</w:t>
      </w:r>
      <w:r w:rsidRPr="006508A5">
        <w:rPr>
          <w:sz w:val="16"/>
        </w:rPr>
        <w:t xml:space="preserve">, </w:t>
      </w:r>
      <w:r w:rsidRPr="006508A5">
        <w:rPr>
          <w:b/>
          <w:iCs/>
          <w:u w:val="single"/>
        </w:rPr>
        <w:t>widespread disaster</w:t>
      </w:r>
      <w:r w:rsidRPr="006508A5">
        <w:rPr>
          <w:u w:val="single"/>
        </w:rPr>
        <w:t xml:space="preserve"> beyond the </w:t>
      </w:r>
      <w:r w:rsidRPr="006508A5">
        <w:rPr>
          <w:b/>
          <w:iCs/>
          <w:u w:val="single"/>
        </w:rPr>
        <w:t>collective capability</w:t>
      </w:r>
      <w:r w:rsidRPr="006508A5">
        <w:rPr>
          <w:u w:val="single"/>
        </w:rPr>
        <w:t xml:space="preserve"> of</w:t>
      </w:r>
      <w:r w:rsidRPr="006508A5">
        <w:rPr>
          <w:sz w:val="16"/>
        </w:rPr>
        <w:t xml:space="preserve"> national and international </w:t>
      </w:r>
      <w:r w:rsidRPr="006508A5">
        <w:rPr>
          <w:u w:val="single"/>
        </w:rPr>
        <w:t>governments and the private sector to control [that]</w:t>
      </w:r>
      <w:r w:rsidRPr="006508A5">
        <w:rPr>
          <w:sz w:val="16"/>
        </w:rPr>
        <w:t xml:space="preserve"> </w:t>
      </w:r>
      <w:r w:rsidRPr="00AB74FD">
        <w:rPr>
          <w:highlight w:val="green"/>
          <w:u w:val="single"/>
        </w:rPr>
        <w:t>if unchecked</w:t>
      </w:r>
      <w:r w:rsidRPr="006508A5">
        <w:rPr>
          <w:sz w:val="16"/>
        </w:rPr>
        <w:t xml:space="preserve"> […] </w:t>
      </w:r>
      <w:r w:rsidRPr="006508A5">
        <w:rPr>
          <w:u w:val="single"/>
        </w:rPr>
        <w:t xml:space="preserve">would lead to </w:t>
      </w:r>
      <w:r w:rsidRPr="006508A5">
        <w:rPr>
          <w:b/>
          <w:iCs/>
          <w:u w:val="single"/>
        </w:rPr>
        <w:t>great suffering</w:t>
      </w:r>
      <w:r w:rsidRPr="006508A5">
        <w:rPr>
          <w:sz w:val="16"/>
        </w:rPr>
        <w:t xml:space="preserve">, </w:t>
      </w:r>
      <w:r w:rsidRPr="006508A5">
        <w:rPr>
          <w:b/>
          <w:iCs/>
          <w:u w:val="single"/>
        </w:rPr>
        <w:t>loss of life</w:t>
      </w:r>
      <w:r w:rsidRPr="006508A5">
        <w:rPr>
          <w:sz w:val="16"/>
        </w:rPr>
        <w:t xml:space="preserve">, </w:t>
      </w:r>
      <w:r w:rsidRPr="006508A5">
        <w:rPr>
          <w:u w:val="single"/>
        </w:rPr>
        <w:t xml:space="preserve">and </w:t>
      </w:r>
      <w:r w:rsidRPr="006508A5">
        <w:rPr>
          <w:b/>
          <w:iCs/>
          <w:u w:val="single"/>
        </w:rPr>
        <w:t>sustained damage</w:t>
      </w:r>
      <w:r w:rsidRPr="006508A5">
        <w:rPr>
          <w:u w:val="single"/>
        </w:rPr>
        <w:t xml:space="preserve"> to national governments</w:t>
      </w:r>
      <w:r w:rsidRPr="006508A5">
        <w:rPr>
          <w:sz w:val="16"/>
        </w:rPr>
        <w:t xml:space="preserve">, </w:t>
      </w:r>
      <w:r w:rsidRPr="006508A5">
        <w:rPr>
          <w:u w:val="single"/>
        </w:rPr>
        <w:t>international relationships</w:t>
      </w:r>
      <w:r w:rsidRPr="006508A5">
        <w:rPr>
          <w:sz w:val="16"/>
        </w:rPr>
        <w:t xml:space="preserve">, economies, </w:t>
      </w:r>
      <w:r w:rsidRPr="006508A5">
        <w:rPr>
          <w:b/>
          <w:iCs/>
          <w:u w:val="single"/>
        </w:rPr>
        <w:t>societal stability</w:t>
      </w:r>
      <w:r w:rsidRPr="006508A5">
        <w:rPr>
          <w:sz w:val="16"/>
        </w:rPr>
        <w:t xml:space="preserve">, </w:t>
      </w:r>
      <w:r w:rsidRPr="006508A5">
        <w:rPr>
          <w:u w:val="single"/>
        </w:rPr>
        <w:t xml:space="preserve">or </w:t>
      </w:r>
      <w:r w:rsidRPr="006508A5">
        <w:rPr>
          <w:b/>
          <w:iCs/>
          <w:u w:val="single"/>
        </w:rPr>
        <w:t>global security</w:t>
      </w:r>
      <w:r w:rsidRPr="006508A5">
        <w:rPr>
          <w:sz w:val="16"/>
        </w:rPr>
        <w:t>. (Schoch-Spana et al. 2017, 323)</w:t>
      </w:r>
    </w:p>
    <w:p w14:paraId="1DBDB94D" w14:textId="77777777" w:rsidR="00240E0A" w:rsidRPr="006508A5" w:rsidRDefault="00240E0A" w:rsidP="00240E0A">
      <w:pPr>
        <w:spacing w:after="0"/>
        <w:rPr>
          <w:u w:val="single"/>
        </w:rPr>
      </w:pPr>
      <w:r w:rsidRPr="006508A5">
        <w:rPr>
          <w:u w:val="single"/>
        </w:rPr>
        <w:t>Though humanity has lived with diseases</w:t>
      </w:r>
      <w:r w:rsidRPr="006508A5">
        <w:rPr>
          <w:sz w:val="16"/>
        </w:rPr>
        <w:t xml:space="preserve"> since its earliest history, </w:t>
      </w:r>
      <w:r w:rsidRPr="006508A5">
        <w:rPr>
          <w:u w:val="single"/>
        </w:rPr>
        <w:t xml:space="preserve">the </w:t>
      </w:r>
      <w:r w:rsidRPr="006508A5">
        <w:rPr>
          <w:b/>
          <w:iCs/>
          <w:u w:val="single"/>
        </w:rPr>
        <w:t>contemporary possibility</w:t>
      </w:r>
      <w:r w:rsidRPr="006508A5">
        <w:rPr>
          <w:u w:val="single"/>
        </w:rPr>
        <w:t xml:space="preserve"> of such a risk has </w:t>
      </w:r>
      <w:r w:rsidRPr="006508A5">
        <w:rPr>
          <w:b/>
          <w:iCs/>
          <w:u w:val="single"/>
        </w:rPr>
        <w:t>increased</w:t>
      </w:r>
      <w:r w:rsidRPr="006508A5">
        <w:rPr>
          <w:sz w:val="16"/>
        </w:rPr>
        <w:t xml:space="preserve">. The global </w:t>
      </w:r>
      <w:r w:rsidRPr="006508A5">
        <w:rPr>
          <w:u w:val="single"/>
        </w:rPr>
        <w:t xml:space="preserve">population recently climbed to over 8 billion, and the overall </w:t>
      </w:r>
      <w:r w:rsidRPr="006508A5">
        <w:rPr>
          <w:b/>
          <w:iCs/>
          <w:u w:val="single"/>
        </w:rPr>
        <w:t>population density</w:t>
      </w:r>
      <w:r w:rsidRPr="006508A5">
        <w:rPr>
          <w:u w:val="single"/>
        </w:rPr>
        <w:t xml:space="preserve"> continues to increase</w:t>
      </w:r>
      <w:r w:rsidRPr="006508A5">
        <w:rPr>
          <w:sz w:val="16"/>
        </w:rPr>
        <w:t xml:space="preserve"> (Roser et al. 2013). </w:t>
      </w:r>
      <w:r w:rsidRPr="006508A5">
        <w:rPr>
          <w:u w:val="single"/>
        </w:rPr>
        <w:t xml:space="preserve">With more individuals, there are more possible origins of new </w:t>
      </w:r>
      <w:r w:rsidRPr="006508A5">
        <w:rPr>
          <w:b/>
          <w:iCs/>
          <w:u w:val="single"/>
        </w:rPr>
        <w:t>pandemic diseases</w:t>
      </w:r>
      <w:r w:rsidRPr="006508A5">
        <w:rPr>
          <w:sz w:val="16"/>
        </w:rPr>
        <w:t xml:space="preserve">. As of 2018, </w:t>
      </w:r>
      <w:r w:rsidRPr="006508A5">
        <w:rPr>
          <w:u w:val="single"/>
        </w:rPr>
        <w:t>55% of the world’s population lived in urban areas</w:t>
      </w:r>
      <w:r w:rsidRPr="006508A5">
        <w:rPr>
          <w:sz w:val="16"/>
        </w:rPr>
        <w:t xml:space="preserve"> (UN DESA 2018), and an estimated 65% by 2050 (UN DESA 2019). </w:t>
      </w:r>
      <w:r w:rsidRPr="006508A5">
        <w:rPr>
          <w:u w:val="single"/>
        </w:rPr>
        <w:t xml:space="preserve">People living closer to one another will likely increase the </w:t>
      </w:r>
      <w:r w:rsidRPr="006508A5">
        <w:rPr>
          <w:b/>
          <w:iCs/>
          <w:u w:val="single"/>
        </w:rPr>
        <w:t>transmission rates</w:t>
      </w:r>
      <w:r w:rsidRPr="006508A5">
        <w:rPr>
          <w:u w:val="single"/>
        </w:rPr>
        <w:t>.</w:t>
      </w:r>
    </w:p>
    <w:p w14:paraId="127A8FE6" w14:textId="77777777" w:rsidR="00240E0A" w:rsidRPr="006508A5" w:rsidRDefault="00240E0A" w:rsidP="00240E0A">
      <w:pPr>
        <w:spacing w:after="0"/>
        <w:rPr>
          <w:sz w:val="16"/>
        </w:rPr>
      </w:pPr>
      <w:r w:rsidRPr="006508A5">
        <w:rPr>
          <w:u w:val="single"/>
        </w:rPr>
        <w:t xml:space="preserve">Many facets of </w:t>
      </w:r>
      <w:r w:rsidRPr="00AB74FD">
        <w:rPr>
          <w:highlight w:val="green"/>
          <w:u w:val="single"/>
        </w:rPr>
        <w:t>modern life</w:t>
      </w:r>
      <w:r w:rsidRPr="006508A5">
        <w:rPr>
          <w:u w:val="single"/>
        </w:rPr>
        <w:t xml:space="preserve"> further </w:t>
      </w:r>
      <w:r w:rsidRPr="00AB74FD">
        <w:rPr>
          <w:b/>
          <w:iCs/>
          <w:highlight w:val="green"/>
          <w:u w:val="single"/>
        </w:rPr>
        <w:t>increase</w:t>
      </w:r>
      <w:r w:rsidRPr="006508A5">
        <w:rPr>
          <w:u w:val="single"/>
        </w:rPr>
        <w:t xml:space="preserve"> a </w:t>
      </w:r>
      <w:r w:rsidRPr="00AB74FD">
        <w:rPr>
          <w:b/>
          <w:iCs/>
          <w:highlight w:val="green"/>
          <w:u w:val="single"/>
        </w:rPr>
        <w:t>pandemic’s</w:t>
      </w:r>
      <w:r w:rsidRPr="006508A5">
        <w:rPr>
          <w:u w:val="single"/>
        </w:rPr>
        <w:t xml:space="preserve"> </w:t>
      </w:r>
      <w:r w:rsidRPr="006508A5">
        <w:rPr>
          <w:b/>
          <w:iCs/>
          <w:u w:val="single"/>
        </w:rPr>
        <w:t xml:space="preserve">possible </w:t>
      </w:r>
      <w:r w:rsidRPr="00AB74FD">
        <w:rPr>
          <w:b/>
          <w:iCs/>
          <w:highlight w:val="green"/>
          <w:u w:val="single"/>
        </w:rPr>
        <w:t>severity</w:t>
      </w:r>
      <w:r w:rsidRPr="006508A5">
        <w:rPr>
          <w:sz w:val="16"/>
        </w:rPr>
        <w:t xml:space="preserve">, </w:t>
      </w:r>
      <w:r w:rsidRPr="006508A5">
        <w:rPr>
          <w:b/>
          <w:iCs/>
          <w:u w:val="single"/>
        </w:rPr>
        <w:t>scope</w:t>
      </w:r>
      <w:r w:rsidRPr="006508A5">
        <w:rPr>
          <w:sz w:val="16"/>
        </w:rPr>
        <w:t xml:space="preserve">, </w:t>
      </w:r>
      <w:r w:rsidRPr="006508A5">
        <w:rPr>
          <w:u w:val="single"/>
        </w:rPr>
        <w:t xml:space="preserve">and </w:t>
      </w:r>
      <w:r w:rsidRPr="006508A5">
        <w:rPr>
          <w:b/>
          <w:iCs/>
          <w:u w:val="single"/>
        </w:rPr>
        <w:t>scale</w:t>
      </w:r>
      <w:r w:rsidRPr="006508A5">
        <w:rPr>
          <w:sz w:val="16"/>
        </w:rPr>
        <w:t xml:space="preserve"> (Jones et al. 2008; Morse 1995). </w:t>
      </w:r>
      <w:r w:rsidRPr="006508A5">
        <w:rPr>
          <w:b/>
          <w:iCs/>
          <w:u w:val="single"/>
        </w:rPr>
        <w:t>Deforestation</w:t>
      </w:r>
      <w:r w:rsidRPr="006508A5">
        <w:rPr>
          <w:u w:val="single"/>
        </w:rPr>
        <w:t xml:space="preserve">, </w:t>
      </w:r>
      <w:r w:rsidRPr="006508A5">
        <w:rPr>
          <w:b/>
          <w:iCs/>
          <w:u w:val="single"/>
        </w:rPr>
        <w:t>industrial farming</w:t>
      </w:r>
      <w:r w:rsidRPr="006508A5">
        <w:rPr>
          <w:sz w:val="16"/>
        </w:rPr>
        <w:t xml:space="preserve">, </w:t>
      </w:r>
      <w:r w:rsidRPr="006508A5">
        <w:rPr>
          <w:u w:val="single"/>
        </w:rPr>
        <w:t xml:space="preserve">and meat production practices combined with </w:t>
      </w:r>
      <w:r w:rsidRPr="00AB74FD">
        <w:rPr>
          <w:b/>
          <w:iCs/>
          <w:highlight w:val="green"/>
          <w:u w:val="single"/>
        </w:rPr>
        <w:t>climate change</w:t>
      </w:r>
      <w:r w:rsidRPr="00AB74FD">
        <w:rPr>
          <w:highlight w:val="green"/>
          <w:u w:val="single"/>
        </w:rPr>
        <w:t xml:space="preserve"> increase</w:t>
      </w:r>
      <w:r w:rsidRPr="006508A5">
        <w:rPr>
          <w:u w:val="single"/>
        </w:rPr>
        <w:t xml:space="preserve"> the </w:t>
      </w:r>
      <w:r w:rsidRPr="00AB74FD">
        <w:rPr>
          <w:highlight w:val="green"/>
          <w:u w:val="single"/>
        </w:rPr>
        <w:t xml:space="preserve">likelihood of </w:t>
      </w:r>
      <w:r w:rsidRPr="00AB74FD">
        <w:rPr>
          <w:b/>
          <w:iCs/>
          <w:highlight w:val="green"/>
          <w:u w:val="single"/>
        </w:rPr>
        <w:t>zoonotic</w:t>
      </w:r>
      <w:r w:rsidRPr="006508A5">
        <w:rPr>
          <w:b/>
          <w:iCs/>
          <w:u w:val="single"/>
        </w:rPr>
        <w:t xml:space="preserve"> </w:t>
      </w:r>
      <w:r w:rsidRPr="00AB74FD">
        <w:rPr>
          <w:b/>
          <w:iCs/>
          <w:highlight w:val="green"/>
          <w:u w:val="single"/>
        </w:rPr>
        <w:t>transmission</w:t>
      </w:r>
      <w:r w:rsidRPr="006508A5">
        <w:rPr>
          <w:u w:val="single"/>
        </w:rPr>
        <w:t xml:space="preserve"> of pathogens from animals to humans</w:t>
      </w:r>
      <w:r w:rsidRPr="006508A5">
        <w:rPr>
          <w:sz w:val="16"/>
        </w:rPr>
        <w:t xml:space="preserve">. The </w:t>
      </w:r>
      <w:r w:rsidRPr="00AB74FD">
        <w:rPr>
          <w:b/>
          <w:iCs/>
          <w:highlight w:val="green"/>
          <w:u w:val="single"/>
        </w:rPr>
        <w:t>melting permafrost</w:t>
      </w:r>
      <w:r w:rsidRPr="006508A5">
        <w:rPr>
          <w:sz w:val="16"/>
        </w:rPr>
        <w:t xml:space="preserve">, </w:t>
      </w:r>
      <w:r w:rsidRPr="006508A5">
        <w:rPr>
          <w:u w:val="single"/>
        </w:rPr>
        <w:t>increased ultraviolet immunosuppression</w:t>
      </w:r>
      <w:r w:rsidRPr="006508A5">
        <w:rPr>
          <w:sz w:val="16"/>
        </w:rPr>
        <w:t xml:space="preserve">, </w:t>
      </w:r>
      <w:r w:rsidRPr="006508A5">
        <w:rPr>
          <w:u w:val="single"/>
        </w:rPr>
        <w:t xml:space="preserve">changing </w:t>
      </w:r>
      <w:r w:rsidRPr="00AB74FD">
        <w:rPr>
          <w:b/>
          <w:iCs/>
          <w:highlight w:val="green"/>
          <w:u w:val="single"/>
        </w:rPr>
        <w:t>weather patterns</w:t>
      </w:r>
      <w:r w:rsidRPr="006508A5">
        <w:rPr>
          <w:sz w:val="16"/>
        </w:rPr>
        <w:t xml:space="preserve">, </w:t>
      </w:r>
      <w:r w:rsidRPr="006508A5">
        <w:rPr>
          <w:u w:val="single"/>
        </w:rPr>
        <w:t xml:space="preserve">and </w:t>
      </w:r>
      <w:r w:rsidRPr="006508A5">
        <w:rPr>
          <w:b/>
          <w:iCs/>
          <w:u w:val="single"/>
        </w:rPr>
        <w:t>arctic thawing</w:t>
      </w:r>
      <w:r w:rsidRPr="006508A5">
        <w:rPr>
          <w:sz w:val="16"/>
        </w:rPr>
        <w:t xml:space="preserve"> that comes with global warming </w:t>
      </w:r>
      <w:r w:rsidRPr="006508A5">
        <w:rPr>
          <w:u w:val="single"/>
        </w:rPr>
        <w:t xml:space="preserve">may </w:t>
      </w:r>
      <w:r w:rsidRPr="00AB74FD">
        <w:rPr>
          <w:b/>
          <w:iCs/>
          <w:highlight w:val="green"/>
          <w:u w:val="single"/>
        </w:rPr>
        <w:t>unleash pathogens</w:t>
      </w:r>
      <w:r w:rsidRPr="006508A5">
        <w:rPr>
          <w:u w:val="single"/>
        </w:rPr>
        <w:t xml:space="preserve"> frozen long ago</w:t>
      </w:r>
      <w:r w:rsidRPr="006508A5">
        <w:rPr>
          <w:sz w:val="16"/>
        </w:rPr>
        <w:t xml:space="preserve"> (Hofmeister et al. 2021). </w:t>
      </w:r>
      <w:r w:rsidRPr="006508A5">
        <w:rPr>
          <w:u w:val="single"/>
        </w:rPr>
        <w:t xml:space="preserve">Alternatively, </w:t>
      </w:r>
      <w:proofErr w:type="gramStart"/>
      <w:r w:rsidRPr="006508A5">
        <w:rPr>
          <w:u w:val="single"/>
        </w:rPr>
        <w:t xml:space="preserve">trigger </w:t>
      </w:r>
      <w:r w:rsidRPr="006508A5">
        <w:rPr>
          <w:b/>
          <w:iCs/>
          <w:u w:val="single"/>
        </w:rPr>
        <w:t>pathogenic mutations</w:t>
      </w:r>
      <w:r w:rsidRPr="006508A5">
        <w:rPr>
          <w:u w:val="single"/>
        </w:rPr>
        <w:t xml:space="preserve"> in</w:t>
      </w:r>
      <w:proofErr w:type="gramEnd"/>
      <w:r w:rsidRPr="006508A5">
        <w:rPr>
          <w:u w:val="single"/>
        </w:rPr>
        <w:t xml:space="preserve"> previously non-pathogenic organisms</w:t>
      </w:r>
      <w:r w:rsidRPr="006508A5">
        <w:rPr>
          <w:sz w:val="16"/>
        </w:rPr>
        <w:t xml:space="preserve">. </w:t>
      </w:r>
      <w:r w:rsidRPr="006508A5">
        <w:rPr>
          <w:u w:val="single"/>
        </w:rPr>
        <w:t xml:space="preserve">The ease of global transportation also </w:t>
      </w:r>
      <w:r w:rsidRPr="006508A5">
        <w:rPr>
          <w:b/>
          <w:iCs/>
          <w:u w:val="single"/>
        </w:rPr>
        <w:t>dramatically increases</w:t>
      </w:r>
      <w:r w:rsidRPr="006508A5">
        <w:rPr>
          <w:u w:val="single"/>
        </w:rPr>
        <w:t xml:space="preserve"> the risk of future pandemics</w:t>
      </w:r>
      <w:r w:rsidRPr="006508A5">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02EF24A1" w14:textId="77777777" w:rsidR="00240E0A" w:rsidRPr="006508A5" w:rsidRDefault="00240E0A" w:rsidP="00240E0A">
      <w:pPr>
        <w:spacing w:after="0"/>
        <w:rPr>
          <w:sz w:val="16"/>
        </w:rPr>
      </w:pPr>
      <w:r w:rsidRPr="006508A5">
        <w:rPr>
          <w:u w:val="single"/>
        </w:rPr>
        <w:t xml:space="preserve">Another often singled but </w:t>
      </w:r>
      <w:r w:rsidRPr="006508A5">
        <w:rPr>
          <w:b/>
          <w:iCs/>
          <w:u w:val="single"/>
        </w:rPr>
        <w:t>under-recognized</w:t>
      </w:r>
      <w:r w:rsidRPr="006508A5">
        <w:rPr>
          <w:u w:val="single"/>
        </w:rPr>
        <w:t xml:space="preserve"> future pandemic </w:t>
      </w:r>
      <w:r w:rsidRPr="006508A5">
        <w:rPr>
          <w:b/>
          <w:iCs/>
          <w:u w:val="single"/>
        </w:rPr>
        <w:t>risk</w:t>
      </w:r>
      <w:r w:rsidRPr="006508A5">
        <w:rPr>
          <w:u w:val="single"/>
        </w:rPr>
        <w:t xml:space="preserve"> is so-called </w:t>
      </w:r>
      <w:r w:rsidRPr="006508A5">
        <w:rPr>
          <w:b/>
          <w:iCs/>
          <w:u w:val="single"/>
        </w:rPr>
        <w:t>super bugs</w:t>
      </w:r>
      <w:r w:rsidRPr="006508A5">
        <w:rPr>
          <w:u w:val="single"/>
        </w:rPr>
        <w:t xml:space="preserve">, </w:t>
      </w:r>
      <w:r w:rsidRPr="006508A5">
        <w:rPr>
          <w:b/>
          <w:iCs/>
          <w:u w:val="single"/>
        </w:rPr>
        <w:t>antimicrobial resistant bacteria</w:t>
      </w:r>
      <w:r w:rsidRPr="006508A5">
        <w:rPr>
          <w:sz w:val="16"/>
        </w:rPr>
        <w:t xml:space="preserve">.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w:t>
      </w:r>
      <w:proofErr w:type="spellStart"/>
      <w:r w:rsidRPr="006508A5">
        <w:rPr>
          <w:sz w:val="16"/>
        </w:rPr>
        <w:t>pandrug</w:t>
      </w:r>
      <w:proofErr w:type="spellEnd"/>
      <w:r w:rsidRPr="006508A5">
        <w:rPr>
          <w:sz w:val="16"/>
        </w:rPr>
        <w:t>-resistant which have no known susceptibility to any antimicrobial agents (</w:t>
      </w:r>
      <w:proofErr w:type="spellStart"/>
      <w:r w:rsidRPr="006508A5">
        <w:rPr>
          <w:sz w:val="16"/>
        </w:rPr>
        <w:t>Magiorakos</w:t>
      </w:r>
      <w:proofErr w:type="spellEnd"/>
      <w:r w:rsidRPr="006508A5">
        <w:rPr>
          <w:sz w:val="16"/>
        </w:rPr>
        <w:t xml:space="preserve"> et al. 2012).</w:t>
      </w:r>
    </w:p>
    <w:p w14:paraId="2B5CDF33" w14:textId="77777777" w:rsidR="00240E0A" w:rsidRPr="006508A5" w:rsidRDefault="00240E0A" w:rsidP="00240E0A">
      <w:pPr>
        <w:spacing w:after="0"/>
        <w:rPr>
          <w:sz w:val="16"/>
        </w:rPr>
      </w:pPr>
      <w:r w:rsidRPr="006508A5">
        <w:rPr>
          <w:sz w:val="16"/>
        </w:rPr>
        <w:t xml:space="preserve">The </w:t>
      </w:r>
      <w:r w:rsidRPr="00AB74FD">
        <w:rPr>
          <w:highlight w:val="green"/>
          <w:u w:val="single"/>
        </w:rPr>
        <w:t>potential risk</w:t>
      </w:r>
      <w:r w:rsidRPr="006508A5">
        <w:rPr>
          <w:u w:val="single"/>
        </w:rPr>
        <w:t xml:space="preserve"> from superbugs </w:t>
      </w:r>
      <w:r w:rsidRPr="00AB74FD">
        <w:rPr>
          <w:highlight w:val="green"/>
          <w:u w:val="single"/>
        </w:rPr>
        <w:t xml:space="preserve">is </w:t>
      </w:r>
      <w:r w:rsidRPr="00AB74FD">
        <w:rPr>
          <w:b/>
          <w:iCs/>
          <w:highlight w:val="green"/>
          <w:u w:val="single"/>
        </w:rPr>
        <w:t>grave</w:t>
      </w:r>
      <w:r w:rsidRPr="006508A5">
        <w:rPr>
          <w:sz w:val="16"/>
        </w:rPr>
        <w:t>. The general director of the WHO described it as being a “</w:t>
      </w:r>
      <w:r w:rsidRPr="00AB74FD">
        <w:rPr>
          <w:b/>
          <w:iCs/>
          <w:highlight w:val="green"/>
          <w:u w:val="single"/>
        </w:rPr>
        <w:t>fundamental threat</w:t>
      </w:r>
      <w:r w:rsidRPr="00AB74FD">
        <w:rPr>
          <w:highlight w:val="green"/>
          <w:u w:val="single"/>
        </w:rPr>
        <w:t xml:space="preserve"> to</w:t>
      </w:r>
      <w:r w:rsidRPr="006508A5">
        <w:rPr>
          <w:u w:val="single"/>
        </w:rPr>
        <w:t xml:space="preserve"> human </w:t>
      </w:r>
      <w:r w:rsidRPr="00AB74FD">
        <w:rPr>
          <w:highlight w:val="green"/>
          <w:u w:val="single"/>
        </w:rPr>
        <w:t>health</w:t>
      </w:r>
      <w:r w:rsidRPr="006508A5">
        <w:rPr>
          <w:sz w:val="16"/>
        </w:rPr>
        <w:t xml:space="preserve">, </w:t>
      </w:r>
      <w:r w:rsidRPr="006508A5">
        <w:rPr>
          <w:u w:val="single"/>
        </w:rPr>
        <w:t xml:space="preserve">development </w:t>
      </w:r>
      <w:r w:rsidRPr="00AB74FD">
        <w:rPr>
          <w:highlight w:val="green"/>
          <w:u w:val="single"/>
        </w:rPr>
        <w:t>and security</w:t>
      </w:r>
      <w:r w:rsidRPr="006508A5">
        <w:rPr>
          <w:sz w:val="16"/>
        </w:rPr>
        <w:t xml:space="preserve">” (Fox 2016). </w:t>
      </w:r>
      <w:r w:rsidRPr="006508A5">
        <w:rPr>
          <w:u w:val="single"/>
        </w:rPr>
        <w:t>In the USA alone</w:t>
      </w:r>
      <w:r w:rsidRPr="006508A5">
        <w:rPr>
          <w:sz w:val="16"/>
        </w:rPr>
        <w:t xml:space="preserve">, in 2019 the rate of superbug infections was 2.8 million each year with more than 35,000 deaths (CDC 2019). </w:t>
      </w:r>
      <w:r w:rsidRPr="006508A5">
        <w:rPr>
          <w:u w:val="single"/>
        </w:rPr>
        <w:t>This rate has likely risen by 15% between 2019 and 2020</w:t>
      </w:r>
      <w:r w:rsidRPr="006508A5">
        <w:rPr>
          <w:sz w:val="16"/>
        </w:rPr>
        <w:t xml:space="preserve"> (Mishra 2022). </w:t>
      </w:r>
      <w:r w:rsidRPr="006508A5">
        <w:rPr>
          <w:b/>
          <w:iCs/>
          <w:u w:val="single"/>
        </w:rPr>
        <w:t>Globally</w:t>
      </w:r>
      <w:r w:rsidRPr="006508A5">
        <w:rPr>
          <w:u w:val="single"/>
        </w:rPr>
        <w:t xml:space="preserve"> the situation is </w:t>
      </w:r>
      <w:r w:rsidRPr="006508A5">
        <w:rPr>
          <w:b/>
          <w:iCs/>
          <w:u w:val="single"/>
        </w:rPr>
        <w:t>worse</w:t>
      </w:r>
      <w:r w:rsidRPr="006508A5">
        <w:rPr>
          <w:sz w:val="16"/>
        </w:rPr>
        <w:t xml:space="preserve">. </w:t>
      </w:r>
      <w:r w:rsidRPr="006508A5">
        <w:rPr>
          <w:u w:val="single"/>
        </w:rPr>
        <w:t xml:space="preserve">In 2019 an estimated </w:t>
      </w:r>
      <w:r w:rsidRPr="006508A5">
        <w:rPr>
          <w:b/>
          <w:iCs/>
          <w:u w:val="single"/>
        </w:rPr>
        <w:t>1.27 million deaths</w:t>
      </w:r>
      <w:r w:rsidRPr="006508A5">
        <w:rPr>
          <w:u w:val="single"/>
        </w:rPr>
        <w:t xml:space="preserve"> were </w:t>
      </w:r>
      <w:r w:rsidRPr="006508A5">
        <w:rPr>
          <w:b/>
          <w:iCs/>
          <w:u w:val="single"/>
        </w:rPr>
        <w:t>directly tied</w:t>
      </w:r>
      <w:r w:rsidRPr="006508A5">
        <w:rPr>
          <w:u w:val="single"/>
        </w:rPr>
        <w:t xml:space="preserve"> to these superbugs</w:t>
      </w:r>
      <w:r w:rsidRPr="006508A5">
        <w:rPr>
          <w:sz w:val="16"/>
        </w:rPr>
        <w:t xml:space="preserve">, with another 4.95 million associated with such infections. The </w:t>
      </w:r>
      <w:r w:rsidRPr="006508A5">
        <w:rPr>
          <w:u w:val="single"/>
        </w:rPr>
        <w:t xml:space="preserve">global burden of these infections is likely </w:t>
      </w:r>
      <w:r w:rsidRPr="006508A5">
        <w:rPr>
          <w:b/>
          <w:iCs/>
          <w:u w:val="single"/>
        </w:rPr>
        <w:t>higher than HIV</w:t>
      </w:r>
      <w:r w:rsidRPr="006508A5">
        <w:rPr>
          <w:u w:val="single"/>
        </w:rPr>
        <w:t xml:space="preserve"> or </w:t>
      </w:r>
      <w:r w:rsidRPr="006508A5">
        <w:rPr>
          <w:b/>
          <w:iCs/>
          <w:u w:val="single"/>
        </w:rPr>
        <w:t>Malaria</w:t>
      </w:r>
      <w:r w:rsidRPr="006508A5">
        <w:rPr>
          <w:sz w:val="16"/>
        </w:rPr>
        <w:t>. Like many other pandemic-related topics, the global burden of these diseases unequally spread with much higher concentrations in Sub-Saharan Africa and South Asia (Antimicrobial Resistance Collaborators 2022).</w:t>
      </w:r>
    </w:p>
    <w:p w14:paraId="24EB6F8A" w14:textId="77777777" w:rsidR="00240E0A" w:rsidRPr="006508A5" w:rsidRDefault="00240E0A" w:rsidP="00240E0A">
      <w:pPr>
        <w:spacing w:after="0"/>
        <w:rPr>
          <w:sz w:val="16"/>
        </w:rPr>
      </w:pPr>
      <w:r w:rsidRPr="006508A5">
        <w:rPr>
          <w:sz w:val="16"/>
        </w:rPr>
        <w:t>Biomedical researcher Dr. Brian K. Coombes described the severity of the situation, “</w:t>
      </w:r>
      <w:r w:rsidRPr="006508A5">
        <w:rPr>
          <w:u w:val="single"/>
        </w:rPr>
        <w:t xml:space="preserve">antibiotics are the foundation on which </w:t>
      </w:r>
      <w:r w:rsidRPr="006508A5">
        <w:rPr>
          <w:b/>
          <w:iCs/>
          <w:u w:val="single"/>
        </w:rPr>
        <w:t>all modern medicine</w:t>
      </w:r>
      <w:r w:rsidRPr="006508A5">
        <w:rPr>
          <w:u w:val="single"/>
        </w:rPr>
        <w:t xml:space="preserve"> rests. Cancer chemotherapy</w:t>
      </w:r>
      <w:r w:rsidRPr="006508A5">
        <w:rPr>
          <w:sz w:val="16"/>
        </w:rPr>
        <w:t xml:space="preserve">, </w:t>
      </w:r>
      <w:r w:rsidRPr="006508A5">
        <w:rPr>
          <w:b/>
          <w:iCs/>
          <w:u w:val="single"/>
        </w:rPr>
        <w:t>organ transplants</w:t>
      </w:r>
      <w:r w:rsidRPr="006508A5">
        <w:rPr>
          <w:sz w:val="16"/>
        </w:rPr>
        <w:t xml:space="preserve">, </w:t>
      </w:r>
      <w:r w:rsidRPr="006508A5">
        <w:rPr>
          <w:b/>
          <w:iCs/>
          <w:u w:val="single"/>
        </w:rPr>
        <w:t>surgeries</w:t>
      </w:r>
      <w:r w:rsidRPr="006508A5">
        <w:rPr>
          <w:sz w:val="16"/>
        </w:rPr>
        <w:t xml:space="preserve">, </w:t>
      </w:r>
      <w:r w:rsidRPr="006508A5">
        <w:rPr>
          <w:u w:val="single"/>
        </w:rPr>
        <w:t xml:space="preserve">and childbirth all </w:t>
      </w:r>
      <w:r w:rsidRPr="006508A5">
        <w:rPr>
          <w:b/>
          <w:iCs/>
          <w:u w:val="single"/>
        </w:rPr>
        <w:t>rely on antibiotics</w:t>
      </w:r>
      <w:r w:rsidRPr="006508A5">
        <w:rPr>
          <w:u w:val="single"/>
        </w:rPr>
        <w:t xml:space="preserve"> to </w:t>
      </w:r>
      <w:r w:rsidRPr="006508A5">
        <w:rPr>
          <w:b/>
          <w:iCs/>
          <w:u w:val="single"/>
        </w:rPr>
        <w:t>prevent infections</w:t>
      </w:r>
      <w:r w:rsidRPr="006508A5">
        <w:rPr>
          <w:sz w:val="16"/>
        </w:rPr>
        <w:t xml:space="preserve">. </w:t>
      </w:r>
      <w:r w:rsidRPr="006508A5">
        <w:rPr>
          <w:u w:val="single"/>
        </w:rPr>
        <w:t>If you can’t treat those</w:t>
      </w:r>
      <w:r w:rsidRPr="006508A5">
        <w:rPr>
          <w:sz w:val="16"/>
        </w:rPr>
        <w:t xml:space="preserve">, </w:t>
      </w:r>
      <w:r w:rsidRPr="006508A5">
        <w:rPr>
          <w:u w:val="single"/>
        </w:rPr>
        <w:t xml:space="preserve">then we </w:t>
      </w:r>
      <w:r w:rsidRPr="006508A5">
        <w:rPr>
          <w:b/>
          <w:iCs/>
          <w:u w:val="single"/>
        </w:rPr>
        <w:t>lose the medical advances</w:t>
      </w:r>
      <w:r w:rsidRPr="006508A5">
        <w:rPr>
          <w:u w:val="single"/>
        </w:rPr>
        <w:t xml:space="preserve"> we have made in the last </w:t>
      </w:r>
      <w:r w:rsidRPr="006508A5">
        <w:rPr>
          <w:b/>
          <w:iCs/>
          <w:u w:val="single"/>
        </w:rPr>
        <w:t>50 years</w:t>
      </w:r>
      <w:r w:rsidRPr="006508A5">
        <w:rPr>
          <w:sz w:val="16"/>
        </w:rPr>
        <w:t>” (Miller 2015).</w:t>
      </w:r>
    </w:p>
    <w:p w14:paraId="7722BA9A" w14:textId="77777777" w:rsidR="00240E0A" w:rsidRPr="006508A5" w:rsidRDefault="00240E0A" w:rsidP="00240E0A">
      <w:pPr>
        <w:spacing w:after="0"/>
        <w:rPr>
          <w:sz w:val="16"/>
        </w:rPr>
      </w:pPr>
      <w:r w:rsidRPr="006508A5">
        <w:rPr>
          <w:sz w:val="16"/>
        </w:rPr>
        <w:t xml:space="preserve">Even if bio risks, such as </w:t>
      </w:r>
      <w:r w:rsidRPr="006508A5">
        <w:rPr>
          <w:u w:val="single"/>
        </w:rPr>
        <w:t>pandemics</w:t>
      </w:r>
      <w:r w:rsidRPr="006508A5">
        <w:rPr>
          <w:sz w:val="16"/>
        </w:rPr>
        <w:t xml:space="preserve">, are not technically defined as a genuine existential threat and are instead understood as a global catastrophic risk, </w:t>
      </w:r>
      <w:r w:rsidRPr="006508A5">
        <w:rPr>
          <w:u w:val="single"/>
        </w:rPr>
        <w:t>there is a consensus that they should be an issue of global priority</w:t>
      </w:r>
      <w:r w:rsidRPr="006508A5">
        <w:rPr>
          <w:sz w:val="16"/>
        </w:rPr>
        <w:t xml:space="preserve"> (Connell 2017; Palmer et al. 2017). These evaluations of the destructive potential of pandemics focus on it being the direct cause of an existential or global catastrophic threat. </w:t>
      </w:r>
      <w:r w:rsidRPr="006508A5">
        <w:rPr>
          <w:u w:val="single"/>
        </w:rPr>
        <w:t xml:space="preserve">The </w:t>
      </w:r>
      <w:r w:rsidRPr="00AB74FD">
        <w:rPr>
          <w:highlight w:val="green"/>
          <w:u w:val="single"/>
        </w:rPr>
        <w:t>possibility of pandemics following</w:t>
      </w:r>
      <w:r w:rsidRPr="006508A5">
        <w:rPr>
          <w:sz w:val="16"/>
        </w:rPr>
        <w:t xml:space="preserve"> similar </w:t>
      </w:r>
      <w:r w:rsidRPr="00AB74FD">
        <w:rPr>
          <w:highlight w:val="green"/>
          <w:u w:val="single"/>
        </w:rPr>
        <w:t>pathways</w:t>
      </w:r>
      <w:r w:rsidRPr="006508A5">
        <w:rPr>
          <w:sz w:val="16"/>
        </w:rPr>
        <w:t xml:space="preserve"> as discussed </w:t>
      </w:r>
      <w:r w:rsidRPr="00AB74FD">
        <w:rPr>
          <w:highlight w:val="green"/>
          <w:u w:val="single"/>
        </w:rPr>
        <w:t xml:space="preserve">regarding </w:t>
      </w:r>
      <w:r w:rsidRPr="00AB74FD">
        <w:rPr>
          <w:b/>
          <w:iCs/>
          <w:highlight w:val="green"/>
          <w:u w:val="single"/>
        </w:rPr>
        <w:t>Great Power Conflicts</w:t>
      </w:r>
      <w:r w:rsidRPr="006508A5">
        <w:rPr>
          <w:u w:val="single"/>
        </w:rPr>
        <w:t xml:space="preserve"> </w:t>
      </w:r>
      <w:r w:rsidRPr="00AB74FD">
        <w:rPr>
          <w:highlight w:val="green"/>
          <w:u w:val="single"/>
        </w:rPr>
        <w:t>makes</w:t>
      </w:r>
      <w:r w:rsidRPr="006508A5">
        <w:rPr>
          <w:u w:val="single"/>
        </w:rPr>
        <w:t xml:space="preserve"> a </w:t>
      </w:r>
      <w:r w:rsidRPr="00AB74FD">
        <w:rPr>
          <w:highlight w:val="green"/>
          <w:u w:val="single"/>
        </w:rPr>
        <w:t>pandemic</w:t>
      </w:r>
      <w:r w:rsidRPr="006508A5">
        <w:rPr>
          <w:u w:val="single"/>
        </w:rPr>
        <w:t xml:space="preserve">’s indirect or compounding </w:t>
      </w:r>
      <w:r w:rsidRPr="00AB74FD">
        <w:rPr>
          <w:highlight w:val="green"/>
          <w:u w:val="single"/>
        </w:rPr>
        <w:t>risk a</w:t>
      </w:r>
      <w:r w:rsidRPr="006508A5">
        <w:rPr>
          <w:u w:val="single"/>
        </w:rPr>
        <w:t xml:space="preserve"> topic of </w:t>
      </w:r>
      <w:r w:rsidRPr="00AB74FD">
        <w:rPr>
          <w:highlight w:val="green"/>
          <w:u w:val="single"/>
        </w:rPr>
        <w:t>concern</w:t>
      </w:r>
      <w:r w:rsidRPr="006508A5">
        <w:rPr>
          <w:sz w:val="16"/>
        </w:rPr>
        <w:t>. Global cooperation is needed to address another existential risk a pandemic could hinder. A pandemic could occur alongside another existential threat, such as a Great Power Conflict or runaway global warming overtaxing the systems that might otherwise make us resilient to such a risk.</w:t>
      </w:r>
    </w:p>
    <w:p w14:paraId="0A5D8C00" w14:textId="77777777" w:rsidR="00240E0A" w:rsidRPr="006508A5" w:rsidRDefault="00240E0A" w:rsidP="00240E0A">
      <w:pPr>
        <w:spacing w:after="0"/>
        <w:rPr>
          <w:sz w:val="16"/>
        </w:rPr>
      </w:pPr>
    </w:p>
    <w:p w14:paraId="41D09EC3" w14:textId="77777777" w:rsidR="00240E0A" w:rsidRPr="006508A5" w:rsidRDefault="00240E0A" w:rsidP="00240E0A">
      <w:pPr>
        <w:keepNext/>
        <w:keepLines/>
        <w:spacing w:before="40" w:after="0"/>
        <w:outlineLvl w:val="3"/>
        <w:rPr>
          <w:rFonts w:eastAsiaTheme="majorEastAsia" w:cstheme="majorBidi"/>
          <w:b/>
          <w:iCs/>
          <w:sz w:val="26"/>
        </w:rPr>
      </w:pPr>
      <w:r w:rsidRPr="006508A5">
        <w:rPr>
          <w:rFonts w:eastAsiaTheme="majorEastAsia" w:cstheme="majorBidi"/>
          <w:b/>
          <w:iCs/>
          <w:sz w:val="26"/>
        </w:rPr>
        <w:t xml:space="preserve">Health resilience </w:t>
      </w:r>
      <w:proofErr w:type="gramStart"/>
      <w:r w:rsidRPr="006508A5">
        <w:rPr>
          <w:rFonts w:eastAsiaTheme="majorEastAsia" w:cstheme="majorBidi"/>
          <w:b/>
          <w:iCs/>
          <w:sz w:val="26"/>
        </w:rPr>
        <w:t>deescalates</w:t>
      </w:r>
      <w:proofErr w:type="gramEnd"/>
      <w:r w:rsidRPr="006508A5">
        <w:rPr>
          <w:rFonts w:eastAsiaTheme="majorEastAsia" w:cstheme="majorBidi"/>
          <w:b/>
          <w:iCs/>
          <w:sz w:val="26"/>
        </w:rPr>
        <w:t xml:space="preserve"> risks</w:t>
      </w:r>
    </w:p>
    <w:p w14:paraId="7B67729B" w14:textId="77777777" w:rsidR="00240E0A" w:rsidRPr="006508A5" w:rsidRDefault="00240E0A" w:rsidP="00240E0A">
      <w:pPr>
        <w:spacing w:after="0"/>
      </w:pPr>
      <w:r w:rsidRPr="006508A5">
        <w:rPr>
          <w:b/>
          <w:bCs/>
          <w:sz w:val="26"/>
        </w:rPr>
        <w:t>Barnea</w:t>
      </w:r>
      <w:r w:rsidRPr="006508A5">
        <w:t xml:space="preserve"> et al 20</w:t>
      </w:r>
      <w:r w:rsidRPr="006508A5">
        <w:rPr>
          <w:b/>
          <w:bCs/>
          <w:sz w:val="26"/>
        </w:rPr>
        <w:t>20</w:t>
      </w:r>
      <w:r w:rsidRPr="006508A5">
        <w:t xml:space="preserve"> – </w:t>
      </w:r>
      <w:proofErr w:type="spellStart"/>
      <w:r w:rsidRPr="006508A5">
        <w:t>Royi</w:t>
      </w:r>
      <w:proofErr w:type="spellEnd"/>
      <w:r w:rsidRPr="006508A5">
        <w:t xml:space="preserve"> Barnea is an Adjunct Lecturer at Netanya academic college; Yossi Weiss Associate Professor, Department of Health Systems Management at Ariel University; Joshua Shemer is the chair of the </w:t>
      </w:r>
      <w:proofErr w:type="spellStart"/>
      <w:r w:rsidRPr="006508A5">
        <w:t>Assuta</w:t>
      </w:r>
      <w:proofErr w:type="spellEnd"/>
      <w:r w:rsidRPr="006508A5">
        <w:t xml:space="preserve"> Medical Centers network (“Health: an essential component of national resilience,” Journal of Global Health Reports)</w:t>
      </w:r>
    </w:p>
    <w:p w14:paraId="4AA4A75C" w14:textId="77777777" w:rsidR="00240E0A" w:rsidRPr="006508A5" w:rsidRDefault="00240E0A" w:rsidP="00240E0A">
      <w:pPr>
        <w:spacing w:after="0"/>
        <w:rPr>
          <w:sz w:val="16"/>
        </w:rPr>
      </w:pPr>
      <w:r w:rsidRPr="006508A5">
        <w:rPr>
          <w:sz w:val="16"/>
        </w:rPr>
        <w:t xml:space="preserve">The term “national resilience” originally referred only to a country’s military capacity, but was later expanded to include political-psychological aspects.5 According to Friedland, </w:t>
      </w:r>
      <w:r w:rsidRPr="006508A5">
        <w:rPr>
          <w:u w:val="single"/>
        </w:rPr>
        <w:t>“</w:t>
      </w:r>
      <w:r w:rsidRPr="00AB74FD">
        <w:rPr>
          <w:highlight w:val="green"/>
          <w:u w:val="single"/>
        </w:rPr>
        <w:t>national resilience” is</w:t>
      </w:r>
      <w:r w:rsidRPr="006508A5">
        <w:rPr>
          <w:u w:val="single"/>
        </w:rPr>
        <w:t xml:space="preserve"> the </w:t>
      </w:r>
      <w:r w:rsidRPr="00AB74FD">
        <w:rPr>
          <w:highlight w:val="green"/>
          <w:u w:val="single"/>
        </w:rPr>
        <w:t>ability</w:t>
      </w:r>
      <w:r w:rsidRPr="006508A5">
        <w:rPr>
          <w:sz w:val="16"/>
        </w:rPr>
        <w:t xml:space="preserve"> of a society </w:t>
      </w:r>
      <w:r w:rsidRPr="00AB74FD">
        <w:rPr>
          <w:highlight w:val="green"/>
          <w:u w:val="single"/>
        </w:rPr>
        <w:t>to withstand</w:t>
      </w:r>
      <w:r w:rsidRPr="00AB74FD">
        <w:rPr>
          <w:sz w:val="16"/>
          <w:highlight w:val="green"/>
        </w:rPr>
        <w:t xml:space="preserve"> </w:t>
      </w:r>
      <w:r w:rsidRPr="006508A5">
        <w:rPr>
          <w:sz w:val="16"/>
        </w:rPr>
        <w:t xml:space="preserve">adversities and </w:t>
      </w:r>
      <w:r w:rsidRPr="006508A5">
        <w:rPr>
          <w:u w:val="single"/>
        </w:rPr>
        <w:t xml:space="preserve">crises, such as </w:t>
      </w:r>
      <w:r w:rsidRPr="00AB74FD">
        <w:rPr>
          <w:b/>
          <w:iCs/>
          <w:highlight w:val="green"/>
          <w:u w:val="single"/>
        </w:rPr>
        <w:t>natural disasters</w:t>
      </w:r>
      <w:r w:rsidRPr="00AB74FD">
        <w:rPr>
          <w:highlight w:val="green"/>
          <w:u w:val="single"/>
        </w:rPr>
        <w:t xml:space="preserve"> </w:t>
      </w:r>
      <w:r w:rsidRPr="006508A5">
        <w:rPr>
          <w:u w:val="single"/>
        </w:rPr>
        <w:t>or</w:t>
      </w:r>
      <w:r w:rsidRPr="006508A5">
        <w:rPr>
          <w:sz w:val="16"/>
        </w:rPr>
        <w:t xml:space="preserve"> national security events (</w:t>
      </w:r>
      <w:r w:rsidRPr="00AB74FD">
        <w:rPr>
          <w:b/>
          <w:iCs/>
          <w:highlight w:val="green"/>
          <w:u w:val="single"/>
        </w:rPr>
        <w:t>wars</w:t>
      </w:r>
      <w:r w:rsidRPr="00AB74FD">
        <w:rPr>
          <w:highlight w:val="green"/>
          <w:u w:val="single"/>
        </w:rPr>
        <w:t xml:space="preserve"> </w:t>
      </w:r>
      <w:r w:rsidRPr="006508A5">
        <w:rPr>
          <w:u w:val="single"/>
        </w:rPr>
        <w:t xml:space="preserve">or </w:t>
      </w:r>
      <w:r w:rsidRPr="00AB74FD">
        <w:rPr>
          <w:b/>
          <w:iCs/>
          <w:highlight w:val="green"/>
          <w:u w:val="single"/>
        </w:rPr>
        <w:t>terror</w:t>
      </w:r>
      <w:r w:rsidRPr="006508A5">
        <w:rPr>
          <w:b/>
          <w:iCs/>
          <w:u w:val="single"/>
        </w:rPr>
        <w:t xml:space="preserve"> attacks</w:t>
      </w:r>
      <w:r w:rsidRPr="006508A5">
        <w:rPr>
          <w:sz w:val="16"/>
        </w:rPr>
        <w:t>) in diverse realms by implementing changes and adaptations without harming society’s core values and institutions.6,7 Kimhi and Eshel have suggested that community resilience and national resilience are overlapping expressions of public resilience that provides its members with social identity, a sense of belonging and security.5</w:t>
      </w:r>
    </w:p>
    <w:p w14:paraId="29B5426D" w14:textId="77777777" w:rsidR="00240E0A" w:rsidRPr="006508A5" w:rsidRDefault="00240E0A" w:rsidP="00240E0A">
      <w:pPr>
        <w:spacing w:after="0"/>
        <w:rPr>
          <w:sz w:val="16"/>
        </w:rPr>
      </w:pPr>
      <w:r w:rsidRPr="006508A5">
        <w:rPr>
          <w:sz w:val="16"/>
        </w:rPr>
        <w:t xml:space="preserve">Since the beginning of the second millennium, there has been a growth in the number of policy documents relating to national resilience published by various organizations and countries (Table 1). These definitions imply that </w:t>
      </w:r>
      <w:r w:rsidRPr="006508A5">
        <w:rPr>
          <w:u w:val="single"/>
        </w:rPr>
        <w:t>national resilience</w:t>
      </w:r>
      <w:r w:rsidRPr="006508A5">
        <w:rPr>
          <w:sz w:val="16"/>
        </w:rPr>
        <w:t xml:space="preserve"> is usually perceived in terms of well-being and sustainability as well as </w:t>
      </w:r>
      <w:r w:rsidRPr="006508A5">
        <w:rPr>
          <w:u w:val="single"/>
        </w:rPr>
        <w:t>in</w:t>
      </w:r>
      <w:r w:rsidRPr="006508A5">
        <w:rPr>
          <w:sz w:val="16"/>
        </w:rPr>
        <w:t xml:space="preserve"> terms of </w:t>
      </w:r>
      <w:r w:rsidRPr="006508A5">
        <w:rPr>
          <w:u w:val="single"/>
        </w:rPr>
        <w:t xml:space="preserve">risk </w:t>
      </w:r>
      <w:proofErr w:type="gramStart"/>
      <w:r w:rsidRPr="006508A5">
        <w:rPr>
          <w:u w:val="single"/>
        </w:rPr>
        <w:t>management</w:t>
      </w:r>
      <w:proofErr w:type="gramEnd"/>
      <w:r w:rsidRPr="006508A5">
        <w:rPr>
          <w:sz w:val="16"/>
        </w:rPr>
        <w:t xml:space="preserve"> which </w:t>
      </w:r>
      <w:r w:rsidRPr="006508A5">
        <w:rPr>
          <w:u w:val="single"/>
        </w:rPr>
        <w:t xml:space="preserve">has </w:t>
      </w:r>
      <w:r w:rsidRPr="00AB74FD">
        <w:rPr>
          <w:highlight w:val="green"/>
          <w:u w:val="single"/>
        </w:rPr>
        <w:t>grown from the need</w:t>
      </w:r>
      <w:r w:rsidRPr="00AB74FD">
        <w:rPr>
          <w:sz w:val="16"/>
          <w:highlight w:val="green"/>
        </w:rPr>
        <w:t xml:space="preserve"> </w:t>
      </w:r>
      <w:r w:rsidRPr="006508A5">
        <w:rPr>
          <w:sz w:val="16"/>
        </w:rPr>
        <w:t xml:space="preserve">of countries </w:t>
      </w:r>
      <w:r w:rsidRPr="00AB74FD">
        <w:rPr>
          <w:highlight w:val="green"/>
          <w:u w:val="single"/>
        </w:rPr>
        <w:t>to</w:t>
      </w:r>
      <w:r w:rsidRPr="006508A5">
        <w:rPr>
          <w:u w:val="single"/>
        </w:rPr>
        <w:t xml:space="preserve"> </w:t>
      </w:r>
      <w:r w:rsidRPr="00AB74FD">
        <w:rPr>
          <w:highlight w:val="green"/>
          <w:u w:val="single"/>
        </w:rPr>
        <w:t xml:space="preserve">deal with </w:t>
      </w:r>
      <w:r w:rsidRPr="006508A5">
        <w:rPr>
          <w:u w:val="single"/>
        </w:rPr>
        <w:t xml:space="preserve">security threats such as </w:t>
      </w:r>
      <w:r w:rsidRPr="006508A5">
        <w:rPr>
          <w:b/>
          <w:iCs/>
          <w:u w:val="single"/>
        </w:rPr>
        <w:t>terrorism</w:t>
      </w:r>
      <w:r w:rsidRPr="006508A5">
        <w:rPr>
          <w:u w:val="single"/>
        </w:rPr>
        <w:t xml:space="preserve">, </w:t>
      </w:r>
      <w:r w:rsidRPr="00AB74FD">
        <w:rPr>
          <w:b/>
          <w:iCs/>
          <w:highlight w:val="green"/>
          <w:u w:val="single"/>
        </w:rPr>
        <w:t>economic crises</w:t>
      </w:r>
      <w:r w:rsidRPr="00AB74FD">
        <w:rPr>
          <w:sz w:val="16"/>
          <w:highlight w:val="green"/>
        </w:rPr>
        <w:t xml:space="preserve"> </w:t>
      </w:r>
      <w:r w:rsidRPr="006508A5">
        <w:rPr>
          <w:sz w:val="16"/>
        </w:rPr>
        <w:t xml:space="preserve">(e.g. the 2008 global economic crisis), </w:t>
      </w:r>
      <w:r w:rsidRPr="00AB74FD">
        <w:rPr>
          <w:highlight w:val="green"/>
          <w:u w:val="single"/>
        </w:rPr>
        <w:t>and</w:t>
      </w:r>
      <w:r w:rsidRPr="006508A5">
        <w:rPr>
          <w:sz w:val="16"/>
        </w:rPr>
        <w:t xml:space="preserve"> more prevalent </w:t>
      </w:r>
      <w:r w:rsidRPr="006508A5">
        <w:rPr>
          <w:b/>
          <w:iCs/>
          <w:u w:val="single"/>
        </w:rPr>
        <w:t>natural disasters</w:t>
      </w:r>
      <w:r w:rsidRPr="006508A5">
        <w:rPr>
          <w:u w:val="single"/>
        </w:rPr>
        <w:t xml:space="preserve"> due to </w:t>
      </w:r>
      <w:r w:rsidRPr="00AB74FD">
        <w:rPr>
          <w:b/>
          <w:iCs/>
          <w:highlight w:val="green"/>
          <w:u w:val="single"/>
        </w:rPr>
        <w:t>climate change</w:t>
      </w:r>
      <w:r w:rsidRPr="006508A5">
        <w:rPr>
          <w:sz w:val="16"/>
        </w:rPr>
        <w:t>.</w:t>
      </w:r>
    </w:p>
    <w:p w14:paraId="29C20672" w14:textId="77777777" w:rsidR="00240E0A" w:rsidRPr="006508A5" w:rsidRDefault="00240E0A" w:rsidP="00240E0A">
      <w:pPr>
        <w:spacing w:after="0"/>
        <w:rPr>
          <w:sz w:val="16"/>
        </w:rPr>
      </w:pPr>
      <w:r w:rsidRPr="006508A5">
        <w:rPr>
          <w:sz w:val="16"/>
        </w:rPr>
        <w:t>In 2011, the OECD started a program to measure well-being in various countries. Well-being measures include household, income, employment, community, education, environment, civic obligations, health, satisfaction and life, security and life-work balance. In addition to measuring well-being, the OECD has published an agenda for the advancement of sustainability in the various countries – the ‘2030 Agenda for Changing the World’.</w:t>
      </w:r>
    </w:p>
    <w:p w14:paraId="137E1BC2" w14:textId="77777777" w:rsidR="00240E0A" w:rsidRPr="006508A5" w:rsidRDefault="00240E0A" w:rsidP="00240E0A">
      <w:pPr>
        <w:spacing w:after="0"/>
        <w:rPr>
          <w:sz w:val="16"/>
        </w:rPr>
      </w:pPr>
      <w:r w:rsidRPr="006508A5">
        <w:rPr>
          <w:sz w:val="16"/>
        </w:rPr>
        <w:t>Evaluation of national policies for strength, well-being and sustainability of the 38 OECD countries as well as India and China has shown that determinants of resilience included first and foremost health (100% of countries), the economy (in 88% of countries), the environment (68%, including, agriculture, forestry, fishing, and conservation of natural resources), personal security (64%), quality of employment (64%), industry, infrastructure and accommodation (52%), civil and government involvement (52%), information, communication and innovation (48%), education and skills (44%), energy (40%), transportation and logistics (24%), plans for land utilization (12%) and leisure, culture and community (12%).</w:t>
      </w:r>
    </w:p>
    <w:p w14:paraId="67FB9ADF" w14:textId="77777777" w:rsidR="00240E0A" w:rsidRPr="006508A5" w:rsidRDefault="00240E0A" w:rsidP="00240E0A">
      <w:pPr>
        <w:spacing w:after="0"/>
        <w:rPr>
          <w:sz w:val="16"/>
        </w:rPr>
      </w:pPr>
      <w:r w:rsidRPr="006508A5">
        <w:rPr>
          <w:sz w:val="16"/>
        </w:rPr>
        <w:t>In Israel, following the financial crisis of 2008, a government resolution was put forth to develop indicators and metrics of well-being, sustainability and national resilience that would complement the national accounting system and the gross domestic product.</w:t>
      </w:r>
    </w:p>
    <w:p w14:paraId="3A713C19" w14:textId="77777777" w:rsidR="00240E0A" w:rsidRPr="006508A5" w:rsidRDefault="00240E0A" w:rsidP="00240E0A">
      <w:pPr>
        <w:spacing w:after="0"/>
        <w:rPr>
          <w:sz w:val="16"/>
        </w:rPr>
      </w:pPr>
      <w:r w:rsidRPr="006508A5">
        <w:rPr>
          <w:sz w:val="16"/>
        </w:rPr>
        <w:t>A team of professionals from the Central Bureau of Statistics, the Prime Minister’s Office, the National Economic Council and the Ministry for Environmental Protection established a list of 72 quality-of-life metrics in nine areas: income and capital, civil involvement and government, employment and balance of work and leisure, education and skills, environment, health, personal and social welfare, personal security, and infrastructure and housing.12 The metrics are published annually by the government statistician in order to help and formulate up-to-date policies.</w:t>
      </w:r>
    </w:p>
    <w:p w14:paraId="251B51D1" w14:textId="77777777" w:rsidR="00240E0A" w:rsidRPr="006508A5" w:rsidRDefault="00240E0A" w:rsidP="00240E0A">
      <w:pPr>
        <w:spacing w:after="0"/>
        <w:rPr>
          <w:sz w:val="16"/>
        </w:rPr>
      </w:pPr>
      <w:r w:rsidRPr="006508A5">
        <w:rPr>
          <w:sz w:val="16"/>
        </w:rPr>
        <w:t>Health as a determinant of national resilience</w:t>
      </w:r>
    </w:p>
    <w:p w14:paraId="241E8463" w14:textId="77777777" w:rsidR="00240E0A" w:rsidRPr="006508A5" w:rsidRDefault="00240E0A" w:rsidP="00240E0A">
      <w:pPr>
        <w:spacing w:after="0"/>
        <w:rPr>
          <w:sz w:val="16"/>
        </w:rPr>
      </w:pPr>
      <w:r w:rsidRPr="006508A5">
        <w:rPr>
          <w:sz w:val="16"/>
        </w:rPr>
        <w:t xml:space="preserve">A health component is included in all three levels of resilience suggesting that </w:t>
      </w:r>
      <w:r w:rsidRPr="00AB74FD">
        <w:rPr>
          <w:b/>
          <w:iCs/>
          <w:highlight w:val="green"/>
          <w:u w:val="single"/>
        </w:rPr>
        <w:t>health is</w:t>
      </w:r>
      <w:r w:rsidRPr="006508A5">
        <w:rPr>
          <w:b/>
          <w:iCs/>
          <w:u w:val="single"/>
        </w:rPr>
        <w:t xml:space="preserve"> an important </w:t>
      </w:r>
      <w:r w:rsidRPr="00AB74FD">
        <w:rPr>
          <w:b/>
          <w:iCs/>
          <w:highlight w:val="green"/>
          <w:u w:val="single"/>
        </w:rPr>
        <w:t>determinant of resilience at all societal levels</w:t>
      </w:r>
      <w:r w:rsidRPr="006508A5">
        <w:rPr>
          <w:sz w:val="16"/>
        </w:rPr>
        <w:t xml:space="preserve">. Bonanno et al. defined “personal resilience” as the ability of the individual to function in a stable manner after traumatic events and to maintain healthy functioning over time.12 Community resilience requires the community’s constant and evolving ability to respond to its vulnerability and develop capabilities that help the community (1) prevent, meet and reduce the stress of a health incident; (2) to recover in a manner that will restore the community to a state of independence and at least the same level of health and social functioning after a health incident; (3) using knowledge from past experience to strengthen the community’s ability to withstand the next health incident.1,13 Thus, </w:t>
      </w:r>
      <w:r w:rsidRPr="006508A5">
        <w:rPr>
          <w:u w:val="single"/>
        </w:rPr>
        <w:t xml:space="preserve">community resilience includes the protection of human life, health, economy and </w:t>
      </w:r>
      <w:r w:rsidRPr="006508A5">
        <w:rPr>
          <w:b/>
          <w:iCs/>
          <w:u w:val="single"/>
        </w:rPr>
        <w:t>preparedness of infrastructures</w:t>
      </w:r>
      <w:r w:rsidRPr="006508A5">
        <w:rPr>
          <w:sz w:val="16"/>
        </w:rPr>
        <w:t xml:space="preserve"> and the environment </w:t>
      </w:r>
      <w:r w:rsidRPr="006508A5">
        <w:rPr>
          <w:u w:val="single"/>
        </w:rPr>
        <w:t>for coping</w:t>
      </w:r>
      <w:r w:rsidRPr="006508A5">
        <w:rPr>
          <w:sz w:val="16"/>
        </w:rPr>
        <w:t xml:space="preserve">. There are those who argue that community resilience is also related to perceived social support, to the strength of social connections, and to the physical and mental health of the public.1 According to Wulff et al., </w:t>
      </w:r>
      <w:r w:rsidRPr="00AB74FD">
        <w:rPr>
          <w:highlight w:val="green"/>
          <w:u w:val="single"/>
        </w:rPr>
        <w:t xml:space="preserve">community resilience stems from </w:t>
      </w:r>
      <w:r w:rsidRPr="006508A5">
        <w:rPr>
          <w:u w:val="single"/>
        </w:rPr>
        <w:t xml:space="preserve">good health and strong health systems, improved </w:t>
      </w:r>
      <w:r w:rsidRPr="00AB74FD">
        <w:rPr>
          <w:highlight w:val="green"/>
          <w:u w:val="single"/>
        </w:rPr>
        <w:t>health status of populations</w:t>
      </w:r>
      <w:r w:rsidRPr="006508A5">
        <w:rPr>
          <w:u w:val="single"/>
        </w:rPr>
        <w:t>, and the ability to maintain a healthy physical and mental state of individuals and communities and to deal with major physical and mental changes</w:t>
      </w:r>
      <w:r w:rsidRPr="006508A5">
        <w:rPr>
          <w:sz w:val="16"/>
        </w:rPr>
        <w:t xml:space="preserve">.14 Consequently, </w:t>
      </w:r>
      <w:r w:rsidRPr="006508A5">
        <w:rPr>
          <w:b/>
          <w:iCs/>
          <w:u w:val="single"/>
        </w:rPr>
        <w:t>health systems can be regarded as the key to promoting community health resilience</w:t>
      </w:r>
      <w:r w:rsidRPr="006508A5">
        <w:rPr>
          <w:sz w:val="16"/>
        </w:rPr>
        <w:t xml:space="preserve">. In line with this premise, the WHO contends that the main factor that helps to create strength and resilience is a strong health system that provides a comprehensive response to all citizens. Health resilience is established by improved health status, strong health systems, good health outcomes, and is measured in the ability to preserve the physical, mental and social condition of the community and detail it in the course of large-scale changes.15 The WHO has identified six building blocks to strengthen health systems and increase resilience by improving health outcomes and accessibility as well as the health needs of the population, managing the individual’s economic and social risks, and improving the efficiency of the system. </w:t>
      </w:r>
      <w:r w:rsidRPr="006508A5">
        <w:rPr>
          <w:u w:val="single"/>
        </w:rPr>
        <w:t xml:space="preserve">These </w:t>
      </w:r>
      <w:r w:rsidRPr="00AB74FD">
        <w:rPr>
          <w:highlight w:val="green"/>
          <w:u w:val="single"/>
        </w:rPr>
        <w:t xml:space="preserve">building blocks </w:t>
      </w:r>
      <w:r w:rsidRPr="006508A5">
        <w:rPr>
          <w:sz w:val="16"/>
        </w:rPr>
        <w:t xml:space="preserve">relate to public and private resources and </w:t>
      </w:r>
      <w:r w:rsidRPr="00AB74FD">
        <w:rPr>
          <w:highlight w:val="green"/>
          <w:u w:val="single"/>
        </w:rPr>
        <w:t>include</w:t>
      </w:r>
      <w:r w:rsidRPr="006508A5">
        <w:rPr>
          <w:sz w:val="16"/>
        </w:rPr>
        <w:t xml:space="preserve"> health services, </w:t>
      </w:r>
      <w:r w:rsidRPr="00AB74FD">
        <w:rPr>
          <w:b/>
          <w:iCs/>
          <w:highlight w:val="green"/>
          <w:u w:val="single"/>
        </w:rPr>
        <w:t>personnel</w:t>
      </w:r>
      <w:r w:rsidRPr="006508A5">
        <w:rPr>
          <w:b/>
          <w:iCs/>
          <w:u w:val="single"/>
        </w:rPr>
        <w:t>,</w:t>
      </w:r>
      <w:r w:rsidRPr="006508A5">
        <w:rPr>
          <w:sz w:val="16"/>
        </w:rPr>
        <w:t xml:space="preserve"> information, access to medical equipment, vaccines and the quality and safety of technology, finance and coverage, </w:t>
      </w:r>
      <w:r w:rsidRPr="006508A5">
        <w:rPr>
          <w:u w:val="single"/>
        </w:rPr>
        <w:t>governance and leadership.</w:t>
      </w:r>
      <w:r w:rsidRPr="006508A5">
        <w:rPr>
          <w:sz w:val="16"/>
        </w:rPr>
        <w:t xml:space="preserve">15 </w:t>
      </w:r>
      <w:r w:rsidRPr="00AB74FD">
        <w:rPr>
          <w:highlight w:val="green"/>
          <w:u w:val="single"/>
        </w:rPr>
        <w:t>Strengthening</w:t>
      </w:r>
      <w:r w:rsidRPr="006508A5">
        <w:rPr>
          <w:u w:val="single"/>
        </w:rPr>
        <w:t xml:space="preserve"> the </w:t>
      </w:r>
      <w:r w:rsidRPr="00AB74FD">
        <w:rPr>
          <w:highlight w:val="green"/>
          <w:u w:val="single"/>
        </w:rPr>
        <w:t xml:space="preserve">health system </w:t>
      </w:r>
      <w:r w:rsidRPr="006508A5">
        <w:rPr>
          <w:u w:val="single"/>
        </w:rPr>
        <w:t>by improving health outcomes</w:t>
      </w:r>
      <w:r w:rsidRPr="006508A5">
        <w:rPr>
          <w:sz w:val="16"/>
        </w:rPr>
        <w:t xml:space="preserve">, such as health indicators, response to health needs, </w:t>
      </w:r>
      <w:r w:rsidRPr="006508A5">
        <w:rPr>
          <w:u w:val="single"/>
        </w:rPr>
        <w:t xml:space="preserve">protection </w:t>
      </w:r>
      <w:r w:rsidRPr="00AB74FD">
        <w:rPr>
          <w:highlight w:val="green"/>
          <w:u w:val="single"/>
        </w:rPr>
        <w:t xml:space="preserve">from </w:t>
      </w:r>
      <w:r w:rsidRPr="00AB74FD">
        <w:rPr>
          <w:b/>
          <w:iCs/>
          <w:highlight w:val="green"/>
          <w:u w:val="single"/>
        </w:rPr>
        <w:t>economic</w:t>
      </w:r>
      <w:r w:rsidRPr="00AB74FD">
        <w:rPr>
          <w:highlight w:val="green"/>
          <w:u w:val="single"/>
        </w:rPr>
        <w:t xml:space="preserve"> and </w:t>
      </w:r>
      <w:r w:rsidRPr="00AB74FD">
        <w:rPr>
          <w:b/>
          <w:iCs/>
          <w:highlight w:val="green"/>
          <w:u w:val="single"/>
        </w:rPr>
        <w:t>social risks</w:t>
      </w:r>
      <w:r w:rsidRPr="00AB74FD">
        <w:rPr>
          <w:highlight w:val="green"/>
          <w:u w:val="single"/>
        </w:rPr>
        <w:t xml:space="preserve"> </w:t>
      </w:r>
      <w:r w:rsidRPr="006508A5">
        <w:rPr>
          <w:u w:val="single"/>
        </w:rPr>
        <w:t xml:space="preserve">(insurance coverage) and efficiency of the system should </w:t>
      </w:r>
      <w:r w:rsidRPr="00AB74FD">
        <w:rPr>
          <w:highlight w:val="green"/>
          <w:u w:val="single"/>
        </w:rPr>
        <w:t xml:space="preserve">increase </w:t>
      </w:r>
      <w:r w:rsidRPr="006508A5">
        <w:rPr>
          <w:u w:val="single"/>
        </w:rPr>
        <w:t xml:space="preserve">the strength and </w:t>
      </w:r>
      <w:r w:rsidRPr="00AB74FD">
        <w:rPr>
          <w:b/>
          <w:iCs/>
          <w:highlight w:val="green"/>
          <w:u w:val="single"/>
        </w:rPr>
        <w:t>resilience of the</w:t>
      </w:r>
      <w:r w:rsidRPr="006508A5">
        <w:rPr>
          <w:b/>
          <w:iCs/>
          <w:u w:val="single"/>
        </w:rPr>
        <w:t xml:space="preserve"> community and the </w:t>
      </w:r>
      <w:r w:rsidRPr="00AB74FD">
        <w:rPr>
          <w:b/>
          <w:iCs/>
          <w:highlight w:val="green"/>
          <w:u w:val="single"/>
        </w:rPr>
        <w:t>nation</w:t>
      </w:r>
      <w:r w:rsidRPr="006508A5">
        <w:rPr>
          <w:sz w:val="16"/>
        </w:rPr>
        <w:t>.</w:t>
      </w:r>
    </w:p>
    <w:p w14:paraId="41C98C0D" w14:textId="77777777" w:rsidR="00240E0A" w:rsidRPr="0078672D" w:rsidRDefault="00240E0A" w:rsidP="00240E0A"/>
    <w:p w14:paraId="6C0EB080" w14:textId="77777777" w:rsidR="00240E0A" w:rsidRDefault="00240E0A" w:rsidP="00240E0A">
      <w:pPr>
        <w:pStyle w:val="Heading3"/>
      </w:pPr>
      <w:r>
        <w:t>Uniformity Adv</w:t>
      </w:r>
    </w:p>
    <w:p w14:paraId="0A962048" w14:textId="77777777" w:rsidR="00240E0A" w:rsidRPr="006508A5" w:rsidRDefault="00240E0A" w:rsidP="00240E0A">
      <w:pPr>
        <w:keepNext/>
        <w:keepLines/>
        <w:spacing w:before="40" w:after="0"/>
        <w:outlineLvl w:val="3"/>
        <w:rPr>
          <w:rFonts w:eastAsiaTheme="majorEastAsia" w:cstheme="majorBidi"/>
          <w:b/>
          <w:iCs/>
          <w:sz w:val="26"/>
          <w:u w:val="single"/>
        </w:rPr>
      </w:pPr>
      <w:r w:rsidRPr="006508A5">
        <w:rPr>
          <w:rFonts w:eastAsiaTheme="majorEastAsia" w:cstheme="majorBidi"/>
          <w:b/>
          <w:iCs/>
          <w:sz w:val="26"/>
        </w:rPr>
        <w:t xml:space="preserve">Advantage 2 is </w:t>
      </w:r>
      <w:r w:rsidRPr="006508A5">
        <w:rPr>
          <w:rFonts w:eastAsiaTheme="majorEastAsia" w:cstheme="majorBidi"/>
          <w:b/>
          <w:iCs/>
          <w:sz w:val="26"/>
          <w:u w:val="single"/>
        </w:rPr>
        <w:t>Uniformity.</w:t>
      </w:r>
    </w:p>
    <w:p w14:paraId="3C610E59" w14:textId="77777777" w:rsidR="00240E0A" w:rsidRPr="006508A5" w:rsidRDefault="00240E0A" w:rsidP="00240E0A">
      <w:pPr>
        <w:keepNext/>
        <w:keepLines/>
        <w:spacing w:before="40" w:after="0"/>
        <w:outlineLvl w:val="3"/>
        <w:rPr>
          <w:rFonts w:eastAsiaTheme="majorEastAsia" w:cstheme="majorBidi"/>
          <w:b/>
          <w:iCs/>
          <w:sz w:val="26"/>
        </w:rPr>
      </w:pPr>
      <w:r w:rsidRPr="006508A5">
        <w:rPr>
          <w:rFonts w:eastAsiaTheme="majorEastAsia" w:cstheme="majorBidi"/>
          <w:b/>
          <w:iCs/>
          <w:sz w:val="26"/>
        </w:rPr>
        <w:t>Trump’s FTC will continue Biden era labor market antitrust enforcement, but worker welfare suits will fail absent whole-of-government coordination</w:t>
      </w:r>
    </w:p>
    <w:p w14:paraId="72703BE7" w14:textId="77777777" w:rsidR="00240E0A" w:rsidRPr="006508A5" w:rsidRDefault="00240E0A" w:rsidP="00240E0A">
      <w:pPr>
        <w:spacing w:after="0"/>
      </w:pPr>
      <w:r w:rsidRPr="006508A5">
        <w:rPr>
          <w:b/>
          <w:bCs/>
          <w:sz w:val="26"/>
        </w:rPr>
        <w:t>Kim</w:t>
      </w:r>
      <w:r w:rsidRPr="006508A5">
        <w:t xml:space="preserve"> 20</w:t>
      </w:r>
      <w:r w:rsidRPr="006508A5">
        <w:rPr>
          <w:b/>
          <w:bCs/>
          <w:sz w:val="26"/>
        </w:rPr>
        <w:t>25</w:t>
      </w:r>
      <w:r w:rsidRPr="006508A5">
        <w:t xml:space="preserve"> – Randy Kim is an Assistant City Solicitor for the City of Philadelphia Law Department (“The FTC’s Continued Focus on Labor Will Fail Without a Whole-of-Government Approach,” https://www.promarket.org/2025/03/21/the-ftcs-continued-focus-on-labor-will-fail-without-a-whole-of-government-approach/)</w:t>
      </w:r>
    </w:p>
    <w:p w14:paraId="56B7095F" w14:textId="77777777" w:rsidR="00240E0A" w:rsidRPr="006508A5" w:rsidRDefault="00240E0A" w:rsidP="00240E0A">
      <w:pPr>
        <w:spacing w:after="0"/>
        <w:rPr>
          <w:u w:val="single"/>
        </w:rPr>
      </w:pPr>
      <w:r w:rsidRPr="00AB74FD">
        <w:rPr>
          <w:highlight w:val="green"/>
          <w:u w:val="single"/>
        </w:rPr>
        <w:t>To</w:t>
      </w:r>
      <w:r w:rsidRPr="006508A5">
        <w:rPr>
          <w:u w:val="single"/>
        </w:rPr>
        <w:t xml:space="preserve"> the </w:t>
      </w:r>
      <w:r w:rsidRPr="00AB74FD">
        <w:rPr>
          <w:highlight w:val="green"/>
          <w:u w:val="single"/>
        </w:rPr>
        <w:t>surprise of many</w:t>
      </w:r>
      <w:r w:rsidRPr="006508A5">
        <w:rPr>
          <w:u w:val="single"/>
        </w:rPr>
        <w:t>, the Federal Trade Commission under</w:t>
      </w:r>
      <w:r w:rsidRPr="006508A5">
        <w:rPr>
          <w:sz w:val="16"/>
        </w:rPr>
        <w:t xml:space="preserve"> the new </w:t>
      </w:r>
      <w:r w:rsidRPr="006508A5">
        <w:rPr>
          <w:u w:val="single"/>
        </w:rPr>
        <w:t>Trump</w:t>
      </w:r>
      <w:r w:rsidRPr="006508A5">
        <w:rPr>
          <w:sz w:val="16"/>
        </w:rPr>
        <w:t xml:space="preserve"> administration </w:t>
      </w:r>
      <w:r w:rsidRPr="006508A5">
        <w:rPr>
          <w:u w:val="single"/>
        </w:rPr>
        <w:t>has elected to continue, and even extend, some of the previous administration’s most significant policies and initiatives. For example, the Biden</w:t>
      </w:r>
      <w:r w:rsidRPr="006508A5">
        <w:rPr>
          <w:sz w:val="16"/>
        </w:rPr>
        <w:t xml:space="preserve"> administration’s FTC addressed what it perceived as lax merger enforcement by issuing revised </w:t>
      </w:r>
      <w:r w:rsidRPr="006508A5">
        <w:rPr>
          <w:u w:val="single"/>
        </w:rPr>
        <w:t>merger guidelines in 2023</w:t>
      </w:r>
      <w:r w:rsidRPr="006508A5">
        <w:rPr>
          <w:sz w:val="16"/>
        </w:rPr>
        <w:t xml:space="preserve"> that many in the private sector criticized as onerous. Contrary to what some expected would be a laxer stance from a pro-business Republican administration, </w:t>
      </w:r>
      <w:r w:rsidRPr="00AB74FD">
        <w:rPr>
          <w:highlight w:val="green"/>
          <w:u w:val="single"/>
        </w:rPr>
        <w:t xml:space="preserve">Trump’s FTC chair </w:t>
      </w:r>
      <w:r w:rsidRPr="006508A5">
        <w:rPr>
          <w:u w:val="single"/>
        </w:rPr>
        <w:t xml:space="preserve">Andrew Ferguson </w:t>
      </w:r>
      <w:r w:rsidRPr="00AB74FD">
        <w:rPr>
          <w:highlight w:val="green"/>
          <w:u w:val="single"/>
        </w:rPr>
        <w:t>announced</w:t>
      </w:r>
      <w:r w:rsidRPr="006508A5">
        <w:rPr>
          <w:sz w:val="16"/>
        </w:rPr>
        <w:t xml:space="preserve"> within two months of his appointment that </w:t>
      </w:r>
      <w:r w:rsidRPr="00AB74FD">
        <w:rPr>
          <w:highlight w:val="green"/>
          <w:u w:val="single"/>
        </w:rPr>
        <w:t>the</w:t>
      </w:r>
      <w:r w:rsidRPr="006508A5">
        <w:rPr>
          <w:u w:val="single"/>
        </w:rPr>
        <w:t xml:space="preserve"> stricter </w:t>
      </w:r>
      <w:r w:rsidRPr="00AB74FD">
        <w:rPr>
          <w:highlight w:val="green"/>
          <w:u w:val="single"/>
        </w:rPr>
        <w:t xml:space="preserve">Biden merger guidelines would remain </w:t>
      </w:r>
      <w:r w:rsidRPr="006508A5">
        <w:rPr>
          <w:u w:val="single"/>
        </w:rPr>
        <w:t>in place.</w:t>
      </w:r>
    </w:p>
    <w:p w14:paraId="46EF767A" w14:textId="77777777" w:rsidR="00240E0A" w:rsidRPr="006508A5" w:rsidRDefault="00240E0A" w:rsidP="00240E0A">
      <w:pPr>
        <w:spacing w:after="0"/>
        <w:rPr>
          <w:u w:val="single"/>
        </w:rPr>
      </w:pPr>
      <w:r w:rsidRPr="006508A5">
        <w:rPr>
          <w:sz w:val="16"/>
        </w:rPr>
        <w:t xml:space="preserve">One week after announcing the retention of the Biden merger guidelines, </w:t>
      </w:r>
      <w:r w:rsidRPr="006508A5">
        <w:rPr>
          <w:u w:val="single"/>
        </w:rPr>
        <w:t xml:space="preserve">Ferguson </w:t>
      </w:r>
      <w:r w:rsidRPr="00AB74FD">
        <w:rPr>
          <w:highlight w:val="green"/>
          <w:u w:val="single"/>
        </w:rPr>
        <w:t>issued</w:t>
      </w:r>
      <w:r w:rsidRPr="006508A5">
        <w:rPr>
          <w:u w:val="single"/>
        </w:rPr>
        <w:t xml:space="preserve"> </w:t>
      </w:r>
      <w:r w:rsidRPr="006508A5">
        <w:rPr>
          <w:sz w:val="16"/>
        </w:rPr>
        <w:t xml:space="preserve">a directive announcing the creation of </w:t>
      </w:r>
      <w:r w:rsidRPr="00AB74FD">
        <w:rPr>
          <w:highlight w:val="green"/>
          <w:u w:val="single"/>
        </w:rPr>
        <w:t xml:space="preserve">an intra-agency “Joint Labor Task Force” tasked with </w:t>
      </w:r>
      <w:r w:rsidRPr="006508A5">
        <w:rPr>
          <w:sz w:val="16"/>
        </w:rPr>
        <w:t xml:space="preserve">investigating and </w:t>
      </w:r>
      <w:r w:rsidRPr="00AB74FD">
        <w:rPr>
          <w:highlight w:val="green"/>
          <w:u w:val="single"/>
        </w:rPr>
        <w:t>prosecuting anticompetitive labor market conduct</w:t>
      </w:r>
      <w:r w:rsidRPr="006508A5">
        <w:rPr>
          <w:u w:val="single"/>
        </w:rPr>
        <w:t>. While limited to the FTC, the</w:t>
      </w:r>
      <w:r w:rsidRPr="006508A5">
        <w:rPr>
          <w:sz w:val="16"/>
        </w:rPr>
        <w:t xml:space="preserve"> </w:t>
      </w:r>
      <w:r w:rsidRPr="006508A5">
        <w:rPr>
          <w:u w:val="single"/>
        </w:rPr>
        <w:t>directive is reminiscent of a 2021 E</w:t>
      </w:r>
      <w:r w:rsidRPr="006508A5">
        <w:rPr>
          <w:sz w:val="16"/>
        </w:rPr>
        <w:t xml:space="preserve">xecutive </w:t>
      </w:r>
      <w:r w:rsidRPr="006508A5">
        <w:rPr>
          <w:u w:val="single"/>
        </w:rPr>
        <w:t>O</w:t>
      </w:r>
      <w:r w:rsidRPr="006508A5">
        <w:rPr>
          <w:sz w:val="16"/>
        </w:rPr>
        <w:t xml:space="preserve">rder </w:t>
      </w:r>
      <w:r w:rsidRPr="006508A5">
        <w:rPr>
          <w:u w:val="single"/>
        </w:rPr>
        <w:t>from Biden calling for a “whole-of-government effort to promote competition</w:t>
      </w:r>
      <w:r w:rsidRPr="006508A5">
        <w:rPr>
          <w:sz w:val="16"/>
        </w:rPr>
        <w:t xml:space="preserve"> in the American economy,” </w:t>
      </w:r>
      <w:r w:rsidRPr="006508A5">
        <w:rPr>
          <w:u w:val="single"/>
        </w:rPr>
        <w:t>which resulted in an unprecedented focus on labor markets.</w:t>
      </w:r>
    </w:p>
    <w:p w14:paraId="6BA0EE8D" w14:textId="77777777" w:rsidR="00240E0A" w:rsidRPr="006508A5" w:rsidRDefault="00240E0A" w:rsidP="00240E0A">
      <w:pPr>
        <w:spacing w:after="0"/>
        <w:rPr>
          <w:sz w:val="16"/>
        </w:rPr>
      </w:pPr>
      <w:r w:rsidRPr="006508A5">
        <w:rPr>
          <w:sz w:val="16"/>
        </w:rPr>
        <w:t>Namely, in response to the executive order, the Treasury Department issued a report in 2022 on “The State of Labor Market Competition” in consultation with the Department of Justice, the Department of Labor, and the FTC. The FTC and DOJ Antitrust Division also attempted to ban non-compete employment agreements and prosecute antitrust harms like wage-fixing and collusive “no poach” agreements with varied success.</w:t>
      </w:r>
    </w:p>
    <w:p w14:paraId="17EC74F6" w14:textId="77777777" w:rsidR="00240E0A" w:rsidRPr="006508A5" w:rsidRDefault="00240E0A" w:rsidP="00240E0A">
      <w:pPr>
        <w:spacing w:after="0"/>
        <w:rPr>
          <w:sz w:val="16"/>
        </w:rPr>
      </w:pPr>
      <w:r w:rsidRPr="006508A5">
        <w:rPr>
          <w:u w:val="single"/>
        </w:rPr>
        <w:t>Ferguson’s continuation of</w:t>
      </w:r>
      <w:r w:rsidRPr="006508A5">
        <w:rPr>
          <w:sz w:val="16"/>
        </w:rPr>
        <w:t xml:space="preserve"> former FTC Chair Lina </w:t>
      </w:r>
      <w:r w:rsidRPr="006508A5">
        <w:rPr>
          <w:u w:val="single"/>
        </w:rPr>
        <w:t>Khan’s emphasis on labor markets is welcome but cannot reverse by itself the half-century-long stagnation of wage growth for low-income U.S. workers. If this is to be accomplished, the Trump administration will have to continue its predecessor’s whole-of-government approach.</w:t>
      </w:r>
      <w:r w:rsidRPr="006508A5">
        <w:rPr>
          <w:b/>
          <w:iCs/>
          <w:u w:val="single"/>
        </w:rPr>
        <w:t xml:space="preserve"> </w:t>
      </w:r>
      <w:r w:rsidRPr="006508A5">
        <w:rPr>
          <w:u w:val="single"/>
        </w:rPr>
        <w:t xml:space="preserve">There is little </w:t>
      </w:r>
      <w:proofErr w:type="gramStart"/>
      <w:r w:rsidRPr="006508A5">
        <w:rPr>
          <w:u w:val="single"/>
        </w:rPr>
        <w:t>sign</w:t>
      </w:r>
      <w:proofErr w:type="gramEnd"/>
      <w:r w:rsidRPr="006508A5">
        <w:rPr>
          <w:u w:val="single"/>
        </w:rPr>
        <w:t xml:space="preserve"> yet this will be the case.</w:t>
      </w:r>
    </w:p>
    <w:p w14:paraId="654FBDD5" w14:textId="77777777" w:rsidR="00240E0A" w:rsidRPr="006508A5" w:rsidRDefault="00240E0A" w:rsidP="00240E0A">
      <w:pPr>
        <w:spacing w:after="0"/>
        <w:rPr>
          <w:sz w:val="12"/>
          <w:szCs w:val="12"/>
        </w:rPr>
      </w:pPr>
      <w:r w:rsidRPr="006508A5">
        <w:rPr>
          <w:sz w:val="12"/>
          <w:szCs w:val="12"/>
        </w:rPr>
        <w:t>Antitrust can’t save low-wage workers</w:t>
      </w:r>
    </w:p>
    <w:p w14:paraId="3F32849F" w14:textId="77777777" w:rsidR="00240E0A" w:rsidRPr="006508A5" w:rsidRDefault="00240E0A" w:rsidP="00240E0A">
      <w:pPr>
        <w:spacing w:after="0"/>
        <w:rPr>
          <w:sz w:val="12"/>
          <w:szCs w:val="12"/>
        </w:rPr>
      </w:pPr>
      <w:r w:rsidRPr="006508A5">
        <w:rPr>
          <w:sz w:val="12"/>
          <w:szCs w:val="12"/>
        </w:rPr>
        <w:t xml:space="preserve">Prior to the Biden administration, the antitrust agencies and courts neglected anticompetitive labor market practices. While it is difficult to measure the aggregate economic effect of these abuses, we can infer their plausible negative economic impacts. For example, when an employer controls an entire geographic labor market, like a company town, they are a “monopsonist” that can lower wages or neglect working conditions because workers have no alternatives. Collusive no-poach agreements between labor market competitors not to hire one another’s workers similarly reduce worker bargaining power by limiting their exit options. Onerous non-compete clauses can also limit worker mobility, stifle potential innovation, and hamper new business creation. Lastly, agreements among competitors not to raise wages suppresses them below their competitive level. </w:t>
      </w:r>
      <w:proofErr w:type="gramStart"/>
      <w:r w:rsidRPr="006508A5">
        <w:rPr>
          <w:sz w:val="12"/>
          <w:szCs w:val="12"/>
        </w:rPr>
        <w:t>Thus</w:t>
      </w:r>
      <w:proofErr w:type="gramEnd"/>
      <w:r w:rsidRPr="006508A5">
        <w:rPr>
          <w:sz w:val="12"/>
          <w:szCs w:val="12"/>
        </w:rPr>
        <w:t xml:space="preserve"> increased agency enforcement efforts against these harms are warranted.</w:t>
      </w:r>
    </w:p>
    <w:p w14:paraId="1016A55A" w14:textId="77777777" w:rsidR="00240E0A" w:rsidRPr="006508A5" w:rsidRDefault="00240E0A" w:rsidP="00240E0A">
      <w:pPr>
        <w:spacing w:after="0"/>
        <w:rPr>
          <w:sz w:val="12"/>
          <w:szCs w:val="12"/>
        </w:rPr>
      </w:pPr>
      <w:r w:rsidRPr="006508A5">
        <w:rPr>
          <w:sz w:val="12"/>
          <w:szCs w:val="12"/>
        </w:rPr>
        <w:t>However, in isolation, increased enforcement of antitrust laws in labor markets is unlikely to result in significant improvements to stagnating wages, particularly for American workers employed in low-wage occupations.</w:t>
      </w:r>
    </w:p>
    <w:p w14:paraId="4FD21C26" w14:textId="77777777" w:rsidR="00240E0A" w:rsidRPr="006508A5" w:rsidRDefault="00240E0A" w:rsidP="00240E0A">
      <w:pPr>
        <w:spacing w:after="0"/>
        <w:rPr>
          <w:sz w:val="12"/>
          <w:szCs w:val="12"/>
        </w:rPr>
      </w:pPr>
      <w:r w:rsidRPr="006508A5">
        <w:rPr>
          <w:sz w:val="12"/>
          <w:szCs w:val="12"/>
        </w:rPr>
        <w:t>Firstly, many studies have investigated if employer market concentration in the United States correlates with secular wage trends. These studies have produced varying conclusions on both how much market concentration really exists and how strongly said concentration correlates with low wages. Some studies find that local-level employer concentration, especially in densely populated urban areas, has trended downward. This led the Treasury Department to conclude in its 2022 report that “labor market concentration is a flawed proxy for labor market power.”</w:t>
      </w:r>
    </w:p>
    <w:p w14:paraId="4A8ECF52" w14:textId="77777777" w:rsidR="00240E0A" w:rsidRPr="006508A5" w:rsidRDefault="00240E0A" w:rsidP="00240E0A">
      <w:pPr>
        <w:spacing w:after="0"/>
        <w:rPr>
          <w:sz w:val="12"/>
          <w:szCs w:val="12"/>
        </w:rPr>
      </w:pPr>
      <w:r w:rsidRPr="006508A5">
        <w:rPr>
          <w:sz w:val="12"/>
          <w:szCs w:val="12"/>
        </w:rPr>
        <w:t>In other words, while evidence suggests that labor market concentration correlates to lower wages, the impact on wage suppression in the aggregate may be negligible because the prevalence of concentration is in lesser populated areas, while the average worker lives in more densely populated areas with lower levels of concentration. For example, one study found low labor supply elasticities (workers not leaving jobs when wages are cut), yet the average employer market share was only nine percent. Employers appear to have wage-setting power even in putatively “thicker” markets where the number of firms should be competing wages up.</w:t>
      </w:r>
    </w:p>
    <w:p w14:paraId="63B45DBF" w14:textId="77777777" w:rsidR="00240E0A" w:rsidRPr="006508A5" w:rsidRDefault="00240E0A" w:rsidP="00240E0A">
      <w:pPr>
        <w:spacing w:after="0"/>
        <w:rPr>
          <w:sz w:val="12"/>
          <w:szCs w:val="12"/>
        </w:rPr>
      </w:pPr>
      <w:r w:rsidRPr="006508A5">
        <w:rPr>
          <w:sz w:val="12"/>
          <w:szCs w:val="12"/>
        </w:rPr>
        <w:t>Instead, wage stagnation is more likely the result of market failures inherent to labor markets that preference employers even without the presence of monopsony power or explicit anti-competitive conduct. These failures include a variety of labor market characteristics such as commute times, which critically determine workers’ job choice and reduce the geographic limits of labor markets. Worker preferences further differentiate every potential job offer across a myriad of tangible and intangible employer attributes, from healthcare benefits and retirement plan contributions to whether a worker has good rapport with their supervisor or enjoys nearby lunch eateries. Labor market “matching” is further constrained by employer preferences for worker attributes. Everything from educational background and work experience to racial, gender, sexuality, or even sports team affinities can play to employers’ biases.</w:t>
      </w:r>
    </w:p>
    <w:p w14:paraId="197D43E0" w14:textId="77777777" w:rsidR="00240E0A" w:rsidRPr="006508A5" w:rsidRDefault="00240E0A" w:rsidP="00240E0A">
      <w:pPr>
        <w:spacing w:after="0"/>
        <w:rPr>
          <w:sz w:val="12"/>
          <w:szCs w:val="12"/>
        </w:rPr>
      </w:pPr>
      <w:r w:rsidRPr="006508A5">
        <w:rPr>
          <w:sz w:val="12"/>
          <w:szCs w:val="12"/>
        </w:rPr>
        <w:t xml:space="preserve">There are also informational barriers for workers looking to move jobs. While consumers have access to a wealth of information, like regulated product labeling and online reviews, many important job attributes like workplace culture are difficult to discover without </w:t>
      </w:r>
      <w:proofErr w:type="gramStart"/>
      <w:r w:rsidRPr="006508A5">
        <w:rPr>
          <w:sz w:val="12"/>
          <w:szCs w:val="12"/>
        </w:rPr>
        <w:t>plying</w:t>
      </w:r>
      <w:proofErr w:type="gramEnd"/>
      <w:r w:rsidRPr="006508A5">
        <w:rPr>
          <w:sz w:val="12"/>
          <w:szCs w:val="12"/>
        </w:rPr>
        <w:t xml:space="preserve"> unreliable social networks and enduring months of sunk costs associated with researching, applying, interviewing, and changing jobs. On the other side of the labor market, employers have human resources departments, keep records of employee work history, and have more resources to understand worker exit options, giving them an informational advantage over workers and applicants.</w:t>
      </w:r>
    </w:p>
    <w:p w14:paraId="75A1B9E5" w14:textId="77777777" w:rsidR="00240E0A" w:rsidRPr="006508A5" w:rsidRDefault="00240E0A" w:rsidP="00240E0A">
      <w:pPr>
        <w:spacing w:after="0"/>
        <w:rPr>
          <w:sz w:val="12"/>
          <w:szCs w:val="12"/>
        </w:rPr>
      </w:pPr>
      <w:r w:rsidRPr="006508A5">
        <w:rPr>
          <w:sz w:val="12"/>
          <w:szCs w:val="12"/>
        </w:rPr>
        <w:t>In a hypothetical perfectly competitive labor market, a firm that lowers wages any amount below their competitive level should promptly lose 100% of their workforce to competing employers. Because of these market frictions, an employer can realize labor savings even in competitive labor markets since employment is “sticky” and not all workers will leave instantly.</w:t>
      </w:r>
    </w:p>
    <w:p w14:paraId="58657802" w14:textId="77777777" w:rsidR="00240E0A" w:rsidRPr="006508A5" w:rsidRDefault="00240E0A" w:rsidP="00240E0A">
      <w:pPr>
        <w:spacing w:after="0"/>
        <w:rPr>
          <w:sz w:val="12"/>
          <w:szCs w:val="12"/>
        </w:rPr>
      </w:pPr>
      <w:r w:rsidRPr="006508A5">
        <w:rPr>
          <w:sz w:val="12"/>
          <w:szCs w:val="12"/>
        </w:rPr>
        <w:t>Wage stagnation is the result of political failure to protect workers</w:t>
      </w:r>
    </w:p>
    <w:p w14:paraId="47B9BB45" w14:textId="77777777" w:rsidR="00240E0A" w:rsidRPr="006508A5" w:rsidRDefault="00240E0A" w:rsidP="00240E0A">
      <w:pPr>
        <w:spacing w:after="0"/>
        <w:rPr>
          <w:sz w:val="12"/>
          <w:szCs w:val="12"/>
        </w:rPr>
      </w:pPr>
      <w:r w:rsidRPr="006508A5">
        <w:rPr>
          <w:sz w:val="12"/>
          <w:szCs w:val="12"/>
        </w:rPr>
        <w:t>Thus, in the absence of political intervention or countervailing power, like union activity and the political will to protect it, most workers are structurally disadvantaged. Yet, as the Economic Policy Institute (EPI) has extensively documented and measured, the political support for worker protections has eroded for decades and accounts for most U.S. wage stagnation.</w:t>
      </w:r>
    </w:p>
    <w:p w14:paraId="3B52180A" w14:textId="77777777" w:rsidR="00240E0A" w:rsidRPr="006508A5" w:rsidRDefault="00240E0A" w:rsidP="00240E0A">
      <w:pPr>
        <w:spacing w:after="0"/>
        <w:rPr>
          <w:sz w:val="12"/>
          <w:szCs w:val="12"/>
        </w:rPr>
      </w:pPr>
      <w:r w:rsidRPr="006508A5">
        <w:rPr>
          <w:sz w:val="12"/>
          <w:szCs w:val="12"/>
        </w:rPr>
        <w:t>The EPI estimates that many public policy choices and outcomes unrelated to anticompetitive labor market abuses, like the collapse in value of the minimum wage, collapse of political support for and membership in unions, elevated and sustained unemployment targets by the Federal Reserve to limit inflation, global trade agreements, outsourcing, and other unregulated economic developments can explain more than 75% of the divergence between U.S. worker productivity and wages from 1979, when average wages began to significantly decouple from worker productivity, to 2017.</w:t>
      </w:r>
    </w:p>
    <w:p w14:paraId="57710688" w14:textId="77777777" w:rsidR="00240E0A" w:rsidRPr="006508A5" w:rsidRDefault="00240E0A" w:rsidP="00240E0A">
      <w:pPr>
        <w:spacing w:after="0"/>
        <w:rPr>
          <w:sz w:val="12"/>
          <w:szCs w:val="12"/>
        </w:rPr>
      </w:pPr>
      <w:r w:rsidRPr="006508A5">
        <w:rPr>
          <w:sz w:val="12"/>
          <w:szCs w:val="12"/>
        </w:rPr>
        <w:t>At the bottom of the income maldistribution, low-wage workers are simultaneously least affected by employer concentration and anticompetitive restraints and most harmed by the political retreat from pro-labor protections.</w:t>
      </w:r>
    </w:p>
    <w:p w14:paraId="26147383" w14:textId="77777777" w:rsidR="00240E0A" w:rsidRPr="006508A5" w:rsidRDefault="00240E0A" w:rsidP="00240E0A">
      <w:pPr>
        <w:spacing w:after="0"/>
        <w:rPr>
          <w:sz w:val="12"/>
          <w:szCs w:val="12"/>
        </w:rPr>
      </w:pPr>
      <w:r w:rsidRPr="006508A5">
        <w:rPr>
          <w:sz w:val="12"/>
          <w:szCs w:val="12"/>
        </w:rPr>
        <w:t xml:space="preserve">For example, while an experienced antitrust attorney might face difficulty becoming a labor attorney at a firm across the street and enormous entry barriers to becoming a neurosurgeon, a grocery cashier may face fewer obstacles becoming a bookstore cashier, barista, or motel concierge because lower-wage workers are less specialized and therefore have more mobility. Lower-wage workers also tend to </w:t>
      </w:r>
      <w:proofErr w:type="gramStart"/>
      <w:r w:rsidRPr="006508A5">
        <w:rPr>
          <w:sz w:val="12"/>
          <w:szCs w:val="12"/>
        </w:rPr>
        <w:t>be concentrated</w:t>
      </w:r>
      <w:proofErr w:type="gramEnd"/>
      <w:r w:rsidRPr="006508A5">
        <w:rPr>
          <w:sz w:val="12"/>
          <w:szCs w:val="12"/>
        </w:rPr>
        <w:t xml:space="preserve"> in denser populated urban labor markets that have relatively more job openings and more employers in closer proximity to one another.</w:t>
      </w:r>
    </w:p>
    <w:p w14:paraId="79A035D6" w14:textId="77777777" w:rsidR="00240E0A" w:rsidRPr="006508A5" w:rsidRDefault="00240E0A" w:rsidP="00240E0A">
      <w:pPr>
        <w:spacing w:after="0"/>
        <w:rPr>
          <w:sz w:val="12"/>
          <w:szCs w:val="12"/>
        </w:rPr>
      </w:pPr>
      <w:r w:rsidRPr="006508A5">
        <w:rPr>
          <w:sz w:val="12"/>
          <w:szCs w:val="12"/>
        </w:rPr>
        <w:t>Instead, these workers are comparatively harmed more by policy failures like the erosion of minimum wages, which the EPI has estimated accounts for nearly the entire growth of the gap between the lower tenth of income earners and the median wage over the last several decades. They are also more harmed by macroeconomic policies such as elevated interest rates that increase unemployment. These policies offset these workers’ comparative employment mobility with competition from a glut of desperate unemployed workers willing to accept less because of reduced bargaining power in a slack labor market. Finally, the EPI has found that low-wage workers also suffer more from employer-preferencing global trade agreements with low-income nations, under-enforcement of wage theft, lack of protections from labor outsourcing that often targets less specialized occupations, and lack of protection from employer-imposed mandatory arbitration clauses that limit judicial remedies.</w:t>
      </w:r>
    </w:p>
    <w:p w14:paraId="123E5D5D" w14:textId="77777777" w:rsidR="00240E0A" w:rsidRPr="006508A5" w:rsidRDefault="00240E0A" w:rsidP="00240E0A">
      <w:pPr>
        <w:spacing w:after="0"/>
        <w:rPr>
          <w:u w:val="single"/>
        </w:rPr>
      </w:pPr>
      <w:r w:rsidRPr="006508A5">
        <w:rPr>
          <w:u w:val="single"/>
        </w:rPr>
        <w:t>Ferguson for labor, Trump against</w:t>
      </w:r>
    </w:p>
    <w:p w14:paraId="7D906DC2" w14:textId="77777777" w:rsidR="00240E0A" w:rsidRPr="006508A5" w:rsidRDefault="00240E0A" w:rsidP="00240E0A">
      <w:pPr>
        <w:spacing w:after="0"/>
        <w:rPr>
          <w:sz w:val="16"/>
        </w:rPr>
      </w:pPr>
      <w:r w:rsidRPr="006508A5">
        <w:rPr>
          <w:sz w:val="16"/>
        </w:rPr>
        <w:t xml:space="preserve">Thus, </w:t>
      </w:r>
      <w:r w:rsidRPr="006508A5">
        <w:rPr>
          <w:b/>
          <w:iCs/>
          <w:sz w:val="28"/>
          <w:szCs w:val="28"/>
          <w:u w:val="single"/>
        </w:rPr>
        <w:t xml:space="preserve">Ferguson’s Joint Labor </w:t>
      </w:r>
      <w:r w:rsidRPr="00AB74FD">
        <w:rPr>
          <w:b/>
          <w:iCs/>
          <w:sz w:val="28"/>
          <w:szCs w:val="28"/>
          <w:highlight w:val="green"/>
          <w:u w:val="single"/>
        </w:rPr>
        <w:t xml:space="preserve">Task Force is unlikely to improve </w:t>
      </w:r>
      <w:r w:rsidRPr="006508A5">
        <w:rPr>
          <w:b/>
          <w:iCs/>
          <w:sz w:val="28"/>
          <w:szCs w:val="28"/>
          <w:u w:val="single"/>
        </w:rPr>
        <w:t xml:space="preserve">aggregate </w:t>
      </w:r>
      <w:r w:rsidRPr="00AB74FD">
        <w:rPr>
          <w:b/>
          <w:iCs/>
          <w:sz w:val="28"/>
          <w:szCs w:val="28"/>
          <w:highlight w:val="green"/>
          <w:u w:val="single"/>
        </w:rPr>
        <w:t xml:space="preserve">worker welfare without support from </w:t>
      </w:r>
      <w:r w:rsidRPr="006508A5">
        <w:rPr>
          <w:b/>
          <w:iCs/>
          <w:sz w:val="28"/>
          <w:szCs w:val="28"/>
          <w:u w:val="single"/>
        </w:rPr>
        <w:t xml:space="preserve">the </w:t>
      </w:r>
      <w:r w:rsidRPr="00AB74FD">
        <w:rPr>
          <w:b/>
          <w:iCs/>
          <w:sz w:val="28"/>
          <w:szCs w:val="28"/>
          <w:highlight w:val="green"/>
          <w:u w:val="single"/>
        </w:rPr>
        <w:t>rest of</w:t>
      </w:r>
      <w:r w:rsidRPr="006508A5">
        <w:rPr>
          <w:b/>
          <w:iCs/>
          <w:sz w:val="28"/>
          <w:szCs w:val="28"/>
          <w:u w:val="single"/>
        </w:rPr>
        <w:t xml:space="preserve"> the </w:t>
      </w:r>
      <w:r w:rsidRPr="00AB74FD">
        <w:rPr>
          <w:b/>
          <w:iCs/>
          <w:sz w:val="28"/>
          <w:szCs w:val="28"/>
          <w:highlight w:val="green"/>
          <w:u w:val="single"/>
        </w:rPr>
        <w:t>Trump government</w:t>
      </w:r>
      <w:r w:rsidRPr="00AB74FD">
        <w:rPr>
          <w:highlight w:val="green"/>
          <w:u w:val="single"/>
        </w:rPr>
        <w:t>.</w:t>
      </w:r>
      <w:r w:rsidRPr="006508A5">
        <w:rPr>
          <w:u w:val="single"/>
        </w:rPr>
        <w:t xml:space="preserve"> That is unlikely given initiatives these other agencies took during the first Trump administration</w:t>
      </w:r>
      <w:r w:rsidRPr="006508A5">
        <w:rPr>
          <w:sz w:val="16"/>
        </w:rPr>
        <w:t>, which include rolling back overtime pay eligibility, limiting “joint employer status” in labor disputes that allowed union organizers to hold parent companies responsible for labor violations, reversing the Department of Labor’s “persuader rule” that required employers to disclose the hiring of anti-union consultants, and generous interpretations of “independent contractor” status that allow employers to misclassify employees and deny them legal rights, protections, and employment benefits.</w:t>
      </w:r>
    </w:p>
    <w:p w14:paraId="28CF956D" w14:textId="77777777" w:rsidR="00240E0A" w:rsidRPr="006508A5" w:rsidRDefault="00240E0A" w:rsidP="00240E0A">
      <w:pPr>
        <w:spacing w:after="0"/>
        <w:rPr>
          <w:u w:val="single"/>
        </w:rPr>
      </w:pPr>
      <w:r w:rsidRPr="006508A5">
        <w:rPr>
          <w:u w:val="single"/>
        </w:rPr>
        <w:t>While still early into Trump’s second term, his agenda does not seem much changed.</w:t>
      </w:r>
      <w:r w:rsidRPr="006508A5">
        <w:rPr>
          <w:sz w:val="16"/>
        </w:rPr>
        <w:t xml:space="preserve"> For example, </w:t>
      </w:r>
      <w:r w:rsidRPr="00AB74FD">
        <w:rPr>
          <w:highlight w:val="green"/>
          <w:u w:val="single"/>
        </w:rPr>
        <w:t xml:space="preserve">Trump’s </w:t>
      </w:r>
      <w:r w:rsidRPr="006508A5">
        <w:rPr>
          <w:u w:val="single"/>
        </w:rPr>
        <w:t xml:space="preserve">acting general counsel for the </w:t>
      </w:r>
      <w:r w:rsidRPr="00AB74FD">
        <w:rPr>
          <w:sz w:val="32"/>
          <w:szCs w:val="32"/>
          <w:highlight w:val="green"/>
          <w:u w:val="single"/>
        </w:rPr>
        <w:t>N</w:t>
      </w:r>
      <w:r w:rsidRPr="006508A5">
        <w:rPr>
          <w:u w:val="single"/>
        </w:rPr>
        <w:t xml:space="preserve">ational </w:t>
      </w:r>
      <w:r w:rsidRPr="00AB74FD">
        <w:rPr>
          <w:sz w:val="32"/>
          <w:szCs w:val="32"/>
          <w:highlight w:val="green"/>
          <w:u w:val="single"/>
        </w:rPr>
        <w:t>L</w:t>
      </w:r>
      <w:r w:rsidRPr="006508A5">
        <w:rPr>
          <w:u w:val="single"/>
        </w:rPr>
        <w:t xml:space="preserve">abor </w:t>
      </w:r>
      <w:r w:rsidRPr="00AB74FD">
        <w:rPr>
          <w:sz w:val="32"/>
          <w:szCs w:val="32"/>
          <w:highlight w:val="green"/>
          <w:u w:val="single"/>
        </w:rPr>
        <w:t>R</w:t>
      </w:r>
      <w:r w:rsidRPr="006508A5">
        <w:rPr>
          <w:u w:val="single"/>
        </w:rPr>
        <w:t xml:space="preserve">elations </w:t>
      </w:r>
      <w:r w:rsidRPr="00AB74FD">
        <w:rPr>
          <w:sz w:val="32"/>
          <w:szCs w:val="32"/>
          <w:highlight w:val="green"/>
          <w:u w:val="single"/>
        </w:rPr>
        <w:t>B</w:t>
      </w:r>
      <w:r w:rsidRPr="006508A5">
        <w:rPr>
          <w:u w:val="single"/>
        </w:rPr>
        <w:t>oard</w:t>
      </w:r>
      <w:r w:rsidRPr="006508A5">
        <w:rPr>
          <w:sz w:val="16"/>
        </w:rPr>
        <w:t xml:space="preserve">, William Cowen, released a memo in February signaling the Board’s intent to overturn the Biden-era prohibition on captive-audience meetings where employers can force employees to attend antiunion meetings. </w:t>
      </w:r>
      <w:r w:rsidRPr="006508A5">
        <w:rPr>
          <w:u w:val="single"/>
        </w:rPr>
        <w:t xml:space="preserve">The memo also </w:t>
      </w:r>
      <w:r w:rsidRPr="00AB74FD">
        <w:rPr>
          <w:highlight w:val="green"/>
          <w:u w:val="single"/>
        </w:rPr>
        <w:t>signaled</w:t>
      </w:r>
      <w:r w:rsidRPr="006508A5">
        <w:rPr>
          <w:u w:val="single"/>
        </w:rPr>
        <w:t xml:space="preserve"> the intent to cap damages for victims of unfair labor practices and not prosecute non-compete agreements, </w:t>
      </w:r>
      <w:r w:rsidRPr="006508A5">
        <w:rPr>
          <w:b/>
          <w:iCs/>
          <w:u w:val="single"/>
        </w:rPr>
        <w:t xml:space="preserve">in </w:t>
      </w:r>
      <w:r w:rsidRPr="00AB74FD">
        <w:rPr>
          <w:b/>
          <w:iCs/>
          <w:highlight w:val="green"/>
          <w:u w:val="single"/>
        </w:rPr>
        <w:t xml:space="preserve">direct contradiction to the concern over </w:t>
      </w:r>
      <w:r w:rsidRPr="006508A5">
        <w:rPr>
          <w:b/>
          <w:iCs/>
          <w:u w:val="single"/>
        </w:rPr>
        <w:t xml:space="preserve">these </w:t>
      </w:r>
      <w:r w:rsidRPr="00AB74FD">
        <w:rPr>
          <w:b/>
          <w:iCs/>
          <w:highlight w:val="green"/>
          <w:u w:val="single"/>
        </w:rPr>
        <w:t>worker</w:t>
      </w:r>
      <w:r w:rsidRPr="006508A5">
        <w:rPr>
          <w:b/>
          <w:iCs/>
          <w:u w:val="single"/>
        </w:rPr>
        <w:t xml:space="preserve">-mobility-limiting clauses expressed </w:t>
      </w:r>
      <w:r w:rsidRPr="00AB74FD">
        <w:rPr>
          <w:b/>
          <w:iCs/>
          <w:highlight w:val="green"/>
          <w:u w:val="single"/>
        </w:rPr>
        <w:t>in Ferguson’s memo</w:t>
      </w:r>
      <w:r w:rsidRPr="006508A5">
        <w:rPr>
          <w:u w:val="single"/>
        </w:rPr>
        <w:t>.</w:t>
      </w:r>
    </w:p>
    <w:p w14:paraId="3EA44A71" w14:textId="77777777" w:rsidR="00240E0A" w:rsidRPr="006508A5" w:rsidRDefault="00240E0A" w:rsidP="00240E0A">
      <w:pPr>
        <w:spacing w:after="0"/>
        <w:rPr>
          <w:sz w:val="16"/>
        </w:rPr>
      </w:pPr>
      <w:r w:rsidRPr="006508A5">
        <w:rPr>
          <w:sz w:val="16"/>
        </w:rPr>
        <w:t>The Trump administration has touted its sweeping tariff proposals as a win for U.S. workers that will boost domestic manufacturing and protect jobs. However, without a corresponding industrial investment strategy, like Biden’s Infrastructure and Investment and Jobs Act to direct investment into manufacturing job creation, many economists believe the tariff benefits for workers in the favored sectors will be more than offset by contraction in multiple industries facing higher input costs and lower demand for their exports by retaliating countries, resulting in reduced employment and higher consumer costs. Low-wage workers would again suffer the most. Not only does inflation impact their income the hardest, but they have the least financial ability to wait for a potential American re-industrialization that requires the recovery of productive capacity, industrial infrastructure, and labor re-training, all of which could take years.</w:t>
      </w:r>
    </w:p>
    <w:p w14:paraId="3FC8B4B5" w14:textId="77777777" w:rsidR="00240E0A" w:rsidRPr="006508A5" w:rsidRDefault="00240E0A" w:rsidP="00240E0A">
      <w:pPr>
        <w:spacing w:after="0"/>
        <w:rPr>
          <w:u w:val="single"/>
        </w:rPr>
      </w:pPr>
      <w:r w:rsidRPr="006508A5">
        <w:rPr>
          <w:u w:val="single"/>
        </w:rPr>
        <w:t>Rather than boost labor</w:t>
      </w:r>
      <w:r w:rsidRPr="006508A5">
        <w:rPr>
          <w:sz w:val="16"/>
        </w:rPr>
        <w:t xml:space="preserve">, the overwhelming disposition of the </w:t>
      </w:r>
      <w:r w:rsidRPr="006508A5">
        <w:rPr>
          <w:u w:val="single"/>
        </w:rPr>
        <w:t>Trump</w:t>
      </w:r>
      <w:r w:rsidRPr="006508A5">
        <w:rPr>
          <w:sz w:val="16"/>
        </w:rPr>
        <w:t xml:space="preserve"> administration’s </w:t>
      </w:r>
      <w:r w:rsidRPr="006508A5">
        <w:rPr>
          <w:u w:val="single"/>
        </w:rPr>
        <w:t>policies toward labor</w:t>
      </w:r>
      <w:r w:rsidRPr="006508A5">
        <w:rPr>
          <w:sz w:val="16"/>
        </w:rPr>
        <w:t xml:space="preserve"> aligns with </w:t>
      </w:r>
      <w:proofErr w:type="gramStart"/>
      <w:r w:rsidRPr="006508A5">
        <w:rPr>
          <w:sz w:val="16"/>
        </w:rPr>
        <w:t>the an</w:t>
      </w:r>
      <w:proofErr w:type="gramEnd"/>
      <w:r w:rsidRPr="006508A5">
        <w:rPr>
          <w:sz w:val="16"/>
        </w:rPr>
        <w:t xml:space="preserve"> agenda of empowering capital </w:t>
      </w:r>
      <w:r w:rsidRPr="006508A5">
        <w:rPr>
          <w:u w:val="single"/>
        </w:rPr>
        <w:t xml:space="preserve">by dismantling the regulatory and welfare state </w:t>
      </w:r>
      <w:r w:rsidRPr="006508A5">
        <w:rPr>
          <w:sz w:val="16"/>
        </w:rPr>
        <w:t xml:space="preserve">and regressively reducing the tax burden on the wealthiest Americans. </w:t>
      </w:r>
      <w:r w:rsidRPr="006508A5">
        <w:rPr>
          <w:u w:val="single"/>
        </w:rPr>
        <w:t>The consequence of these actions will further exacerbate inequality by transferring wealth from the working class to the investor class and drive down wages by concentrating wealth</w:t>
      </w:r>
      <w:r w:rsidRPr="006508A5">
        <w:rPr>
          <w:sz w:val="16"/>
        </w:rPr>
        <w:t xml:space="preserve"> into the hands of the most affluent Americans with the lowest marginal propensity to consume—reducing the consumer demand that drives employment and wages. </w:t>
      </w:r>
      <w:r w:rsidRPr="00AB74FD">
        <w:rPr>
          <w:highlight w:val="green"/>
          <w:u w:val="single"/>
        </w:rPr>
        <w:t>Increased labor market antitrust</w:t>
      </w:r>
      <w:r w:rsidRPr="00AB74FD">
        <w:rPr>
          <w:sz w:val="16"/>
          <w:highlight w:val="green"/>
        </w:rPr>
        <w:t xml:space="preserve"> </w:t>
      </w:r>
      <w:r w:rsidRPr="00AB74FD">
        <w:rPr>
          <w:highlight w:val="green"/>
          <w:u w:val="single"/>
        </w:rPr>
        <w:t>enforcement efforts</w:t>
      </w:r>
      <w:r w:rsidRPr="006508A5">
        <w:rPr>
          <w:sz w:val="16"/>
        </w:rPr>
        <w:t xml:space="preserve"> to any degree are welcome, but their impact </w:t>
      </w:r>
      <w:r w:rsidRPr="00AB74FD">
        <w:rPr>
          <w:highlight w:val="green"/>
          <w:u w:val="single"/>
        </w:rPr>
        <w:t xml:space="preserve">will be </w:t>
      </w:r>
      <w:r w:rsidRPr="00AB74FD">
        <w:rPr>
          <w:b/>
          <w:iCs/>
          <w:highlight w:val="green"/>
          <w:u w:val="single"/>
        </w:rPr>
        <w:t>minimal</w:t>
      </w:r>
      <w:r w:rsidRPr="00AB74FD">
        <w:rPr>
          <w:highlight w:val="green"/>
          <w:u w:val="single"/>
        </w:rPr>
        <w:t xml:space="preserve"> </w:t>
      </w:r>
      <w:r w:rsidRPr="006508A5">
        <w:rPr>
          <w:u w:val="single"/>
        </w:rPr>
        <w:t xml:space="preserve">at the aggregate level </w:t>
      </w:r>
      <w:r w:rsidRPr="00AB74FD">
        <w:rPr>
          <w:highlight w:val="green"/>
          <w:u w:val="single"/>
        </w:rPr>
        <w:t>if</w:t>
      </w:r>
      <w:r w:rsidRPr="006508A5">
        <w:rPr>
          <w:u w:val="single"/>
        </w:rPr>
        <w:t xml:space="preserve"> the </w:t>
      </w:r>
      <w:r w:rsidRPr="00AB74FD">
        <w:rPr>
          <w:highlight w:val="green"/>
          <w:u w:val="single"/>
        </w:rPr>
        <w:t>Trump</w:t>
      </w:r>
      <w:r w:rsidRPr="006508A5">
        <w:rPr>
          <w:u w:val="single"/>
        </w:rPr>
        <w:t xml:space="preserve"> administration </w:t>
      </w:r>
      <w:r w:rsidRPr="00AB74FD">
        <w:rPr>
          <w:highlight w:val="green"/>
          <w:u w:val="single"/>
        </w:rPr>
        <w:t>does not continue</w:t>
      </w:r>
      <w:r w:rsidRPr="006508A5">
        <w:rPr>
          <w:u w:val="single"/>
        </w:rPr>
        <w:t xml:space="preserve"> its </w:t>
      </w:r>
      <w:r w:rsidRPr="00AB74FD">
        <w:rPr>
          <w:highlight w:val="green"/>
          <w:u w:val="single"/>
        </w:rPr>
        <w:t xml:space="preserve">predecessor’s </w:t>
      </w:r>
      <w:r w:rsidRPr="00AB74FD">
        <w:rPr>
          <w:b/>
          <w:iCs/>
          <w:sz w:val="28"/>
          <w:szCs w:val="28"/>
          <w:highlight w:val="green"/>
          <w:u w:val="single"/>
        </w:rPr>
        <w:t>whole-of-government approach</w:t>
      </w:r>
      <w:r w:rsidRPr="00AB74FD">
        <w:rPr>
          <w:highlight w:val="green"/>
          <w:u w:val="single"/>
        </w:rPr>
        <w:t>, and</w:t>
      </w:r>
      <w:r w:rsidRPr="006508A5">
        <w:rPr>
          <w:u w:val="single"/>
        </w:rPr>
        <w:t xml:space="preserve"> certainly not if the rest of the government </w:t>
      </w:r>
      <w:r w:rsidRPr="00AB74FD">
        <w:rPr>
          <w:b/>
          <w:iCs/>
          <w:highlight w:val="green"/>
          <w:u w:val="single"/>
        </w:rPr>
        <w:t>actively mobilizes against labor</w:t>
      </w:r>
      <w:r w:rsidRPr="006508A5">
        <w:rPr>
          <w:u w:val="single"/>
        </w:rPr>
        <w:t>.</w:t>
      </w:r>
    </w:p>
    <w:p w14:paraId="11C94D90" w14:textId="77777777" w:rsidR="00240E0A" w:rsidRDefault="00240E0A" w:rsidP="00240E0A"/>
    <w:p w14:paraId="72B13D90" w14:textId="77777777" w:rsidR="00240E0A" w:rsidRDefault="00240E0A" w:rsidP="00240E0A">
      <w:pPr>
        <w:pStyle w:val="Heading4"/>
      </w:pPr>
      <w:r>
        <w:t xml:space="preserve">The plan authorizes the NLRB to coordinate with the DOJ and FTC to regulate anti-competitive unfair labor practices </w:t>
      </w:r>
    </w:p>
    <w:p w14:paraId="1493BC9E" w14:textId="77777777" w:rsidR="00240E0A" w:rsidRDefault="00240E0A" w:rsidP="00240E0A">
      <w:pPr>
        <w:spacing w:after="0"/>
      </w:pPr>
      <w:r w:rsidRPr="005C4C99">
        <w:rPr>
          <w:rStyle w:val="Style13ptBold"/>
        </w:rPr>
        <w:t>Hafiz</w:t>
      </w:r>
      <w:r>
        <w:t xml:space="preserve"> 20</w:t>
      </w:r>
      <w:r w:rsidRPr="005C4C99">
        <w:rPr>
          <w:rStyle w:val="Style13ptBold"/>
        </w:rPr>
        <w:t>20</w:t>
      </w:r>
      <w:r>
        <w:t xml:space="preserve"> – </w:t>
      </w:r>
      <w:r w:rsidRPr="001C35CD">
        <w:t>Hiba Hafiz is an associate professor with tenure and a McHale Faculty Research Scholar. She joined BC Law as an assistant professor in 2018, and teaches and writes in labor and employment law, antitrust law, and administrative law</w:t>
      </w:r>
      <w:r>
        <w:t xml:space="preserve"> (“</w:t>
      </w:r>
      <w:r w:rsidRPr="005C4C99">
        <w:t>Interagency Merger Review in Labor Markets</w:t>
      </w:r>
      <w:r>
        <w:t xml:space="preserve">,” </w:t>
      </w:r>
      <w:r w:rsidRPr="005C4C99">
        <w:t>95 CHI.-KENT L. REV. 37</w:t>
      </w:r>
      <w:r>
        <w:t>)</w:t>
      </w:r>
    </w:p>
    <w:p w14:paraId="02B7C442" w14:textId="77777777" w:rsidR="00240E0A" w:rsidRPr="005C4C99" w:rsidRDefault="00240E0A" w:rsidP="00240E0A">
      <w:pPr>
        <w:spacing w:after="0"/>
        <w:rPr>
          <w:sz w:val="16"/>
        </w:rPr>
      </w:pPr>
      <w:r w:rsidRPr="005C4C99">
        <w:rPr>
          <w:sz w:val="16"/>
        </w:rPr>
        <w:t xml:space="preserve">Evidence of labor market concentration, mergers' suppressive effects on wages, employer collusion through wage-fixing and no-poaching agreements, rampant use of non-compete agreements, and broader labor market failures resulting in employer buyer power has drawn sharp attention to labor market regulation by antitrust scholars and enforcers, creating an unprecedented reform effort to apply antitrust law to employers' conduct.' </w:t>
      </w:r>
      <w:r w:rsidRPr="00AB74FD">
        <w:rPr>
          <w:rStyle w:val="StyleUnderline"/>
          <w:highlight w:val="green"/>
        </w:rPr>
        <w:t>Proposals</w:t>
      </w:r>
      <w:r w:rsidRPr="005C4C99">
        <w:rPr>
          <w:sz w:val="16"/>
        </w:rPr>
        <w:t xml:space="preserve"> range from more aggressive civil and criminal enforcement against wage-fixing and no-poaching agreements2 to expanding the Sherman Act's monopolization standards to incorporate anticompetitive employer conduct.3 Most prominently, however, they </w:t>
      </w:r>
      <w:r w:rsidRPr="000F10CC">
        <w:rPr>
          <w:rStyle w:val="StyleUnderline"/>
        </w:rPr>
        <w:t xml:space="preserve">concentrate </w:t>
      </w:r>
      <w:r w:rsidRPr="00AB74FD">
        <w:rPr>
          <w:rStyle w:val="StyleUnderline"/>
          <w:highlight w:val="green"/>
        </w:rPr>
        <w:t>on more</w:t>
      </w:r>
      <w:r w:rsidRPr="00AB74FD">
        <w:rPr>
          <w:sz w:val="16"/>
          <w:highlight w:val="green"/>
        </w:rPr>
        <w:t xml:space="preserve"> </w:t>
      </w:r>
      <w:r w:rsidRPr="005C4C99">
        <w:rPr>
          <w:sz w:val="16"/>
        </w:rPr>
        <w:t>thorough Department of Justice ("</w:t>
      </w:r>
      <w:r w:rsidRPr="00AB74FD">
        <w:rPr>
          <w:rStyle w:val="StyleUnderline"/>
          <w:highlight w:val="green"/>
        </w:rPr>
        <w:t>DOJ") and</w:t>
      </w:r>
      <w:r w:rsidRPr="00AB74FD">
        <w:rPr>
          <w:sz w:val="16"/>
          <w:highlight w:val="green"/>
        </w:rPr>
        <w:t xml:space="preserve"> </w:t>
      </w:r>
      <w:r w:rsidRPr="005C4C99">
        <w:rPr>
          <w:sz w:val="16"/>
        </w:rPr>
        <w:t xml:space="preserve">the Federal Trade Commission </w:t>
      </w:r>
      <w:r w:rsidRPr="00AB74FD">
        <w:rPr>
          <w:rStyle w:val="StyleUnderline"/>
          <w:highlight w:val="green"/>
        </w:rPr>
        <w:t xml:space="preserve">("FTC") merger review </w:t>
      </w:r>
      <w:r w:rsidRPr="000F10CC">
        <w:rPr>
          <w:rStyle w:val="StyleUnderline"/>
        </w:rPr>
        <w:t>to reduce labor market concentration</w:t>
      </w:r>
      <w:r w:rsidRPr="005C4C99">
        <w:rPr>
          <w:sz w:val="16"/>
        </w:rPr>
        <w:t xml:space="preserve"> and prevent its unilateral and coordinated effects-reduced hiring resulting in under-, mis-, and unemployment, artificially suppressed compensation, employer collusion, distributive impacts on increasing inequality, and more-to better ensure robust labor market competition.4</w:t>
      </w:r>
    </w:p>
    <w:p w14:paraId="5EF0B6B2" w14:textId="77777777" w:rsidR="00240E0A" w:rsidRPr="000F10CC" w:rsidRDefault="00240E0A" w:rsidP="00240E0A">
      <w:pPr>
        <w:spacing w:after="0"/>
        <w:rPr>
          <w:rStyle w:val="StyleUnderline"/>
        </w:rPr>
      </w:pPr>
      <w:r w:rsidRPr="005C4C99">
        <w:rPr>
          <w:sz w:val="16"/>
        </w:rPr>
        <w:t xml:space="preserve">While fruitful, </w:t>
      </w:r>
      <w:r w:rsidRPr="000F10CC">
        <w:rPr>
          <w:rStyle w:val="StyleUnderline"/>
        </w:rPr>
        <w:t>these proposals focus exclusively on reforming antitrust agencies' merger review of labor market effects, applying current antitrust standards to labor market effects</w:t>
      </w:r>
      <w:r w:rsidRPr="005C4C99">
        <w:rPr>
          <w:sz w:val="16"/>
        </w:rPr>
        <w:t xml:space="preserve"> or slightly clarifying those standards to the particular circumstances of buy-side merger effects in labor markets. In so doing, </w:t>
      </w:r>
      <w:r w:rsidRPr="000F10CC">
        <w:rPr>
          <w:rStyle w:val="StyleUnderline"/>
        </w:rPr>
        <w:t xml:space="preserve">they </w:t>
      </w:r>
      <w:r w:rsidRPr="00AB74FD">
        <w:rPr>
          <w:rStyle w:val="StyleUnderline"/>
          <w:highlight w:val="green"/>
        </w:rPr>
        <w:t>do not</w:t>
      </w:r>
      <w:r w:rsidRPr="000F10CC">
        <w:rPr>
          <w:rStyle w:val="StyleUnderline"/>
        </w:rPr>
        <w:t xml:space="preserve"> sufficiently </w:t>
      </w:r>
      <w:r w:rsidRPr="00AB74FD">
        <w:rPr>
          <w:rStyle w:val="StyleUnderline"/>
          <w:highlight w:val="green"/>
        </w:rPr>
        <w:t>contend with</w:t>
      </w:r>
      <w:r w:rsidRPr="000F10CC">
        <w:rPr>
          <w:rStyle w:val="StyleUnderline"/>
        </w:rPr>
        <w:t xml:space="preserve"> the </w:t>
      </w:r>
      <w:r w:rsidRPr="00AB74FD">
        <w:rPr>
          <w:rStyle w:val="StyleUnderline"/>
          <w:highlight w:val="green"/>
        </w:rPr>
        <w:t>limitations of exclusive antitrust agency jurisdiction</w:t>
      </w:r>
      <w:r w:rsidRPr="000F10CC">
        <w:rPr>
          <w:rStyle w:val="StyleUnderline"/>
        </w:rPr>
        <w:t xml:space="preserve"> as a historical, doctrinal, institutional, </w:t>
      </w:r>
      <w:r w:rsidRPr="00AB74FD">
        <w:rPr>
          <w:rStyle w:val="StyleUnderline"/>
          <w:highlight w:val="green"/>
        </w:rPr>
        <w:t>and</w:t>
      </w:r>
      <w:r w:rsidRPr="000F10CC">
        <w:rPr>
          <w:rStyle w:val="StyleUnderline"/>
        </w:rPr>
        <w:t xml:space="preserve"> expertise-based matter</w:t>
      </w:r>
      <w:r w:rsidRPr="005C4C99">
        <w:rPr>
          <w:sz w:val="16"/>
        </w:rPr>
        <w:t xml:space="preserve"> as well as a matter of prophylactic policy. </w:t>
      </w:r>
      <w:r w:rsidRPr="000F10CC">
        <w:rPr>
          <w:rStyle w:val="StyleUnderline"/>
        </w:rPr>
        <w:t xml:space="preserve">They also </w:t>
      </w:r>
      <w:r w:rsidRPr="00AB74FD">
        <w:rPr>
          <w:rStyle w:val="StyleUnderline"/>
          <w:highlight w:val="green"/>
        </w:rPr>
        <w:t>ignore</w:t>
      </w:r>
      <w:r w:rsidRPr="000F10CC">
        <w:rPr>
          <w:rStyle w:val="StyleUnderline"/>
        </w:rPr>
        <w:t xml:space="preserve"> the </w:t>
      </w:r>
      <w:r w:rsidRPr="00AB74FD">
        <w:rPr>
          <w:rStyle w:val="StyleUnderline"/>
          <w:highlight w:val="green"/>
        </w:rPr>
        <w:t xml:space="preserve">benefits of </w:t>
      </w:r>
      <w:r w:rsidRPr="00AB74FD">
        <w:rPr>
          <w:rStyle w:val="Emphasis"/>
          <w:highlight w:val="green"/>
        </w:rPr>
        <w:t>interagency labor market regulation</w:t>
      </w:r>
      <w:r w:rsidRPr="00AB74FD">
        <w:rPr>
          <w:rStyle w:val="StyleUnderline"/>
          <w:highlight w:val="green"/>
        </w:rPr>
        <w:t xml:space="preserve"> </w:t>
      </w:r>
      <w:r w:rsidRPr="000F10CC">
        <w:rPr>
          <w:rStyle w:val="StyleUnderline"/>
        </w:rPr>
        <w:t xml:space="preserve">in contributing </w:t>
      </w:r>
      <w:r w:rsidRPr="00AB74FD">
        <w:rPr>
          <w:rStyle w:val="StyleUnderline"/>
          <w:highlight w:val="green"/>
        </w:rPr>
        <w:t>to long-term labor market health and reinforcing antitrust merger policy</w:t>
      </w:r>
      <w:r w:rsidRPr="000F10CC">
        <w:rPr>
          <w:rStyle w:val="StyleUnderline"/>
        </w:rPr>
        <w:t>.</w:t>
      </w:r>
    </w:p>
    <w:p w14:paraId="539DB6A3" w14:textId="77777777" w:rsidR="00240E0A" w:rsidRPr="005C4C99" w:rsidRDefault="00240E0A" w:rsidP="00240E0A">
      <w:pPr>
        <w:spacing w:after="0"/>
        <w:rPr>
          <w:sz w:val="16"/>
        </w:rPr>
      </w:pPr>
      <w:r w:rsidRPr="005C4C99">
        <w:rPr>
          <w:sz w:val="16"/>
        </w:rPr>
        <w:t xml:space="preserve">To overcome these limitations of the current reform agenda, </w:t>
      </w:r>
      <w:r w:rsidRPr="000F10CC">
        <w:rPr>
          <w:rStyle w:val="StyleUnderline"/>
        </w:rPr>
        <w:t xml:space="preserve">this Essay </w:t>
      </w:r>
      <w:r w:rsidRPr="00AB74FD">
        <w:rPr>
          <w:rStyle w:val="StyleUnderline"/>
          <w:highlight w:val="green"/>
        </w:rPr>
        <w:t xml:space="preserve">proposes integrating labor antitrust merger enforcement with labor law enforcement through </w:t>
      </w:r>
      <w:r w:rsidRPr="000F10CC">
        <w:rPr>
          <w:rStyle w:val="StyleUnderline"/>
        </w:rPr>
        <w:t xml:space="preserve">interagency merger </w:t>
      </w:r>
      <w:r w:rsidRPr="00AB74FD">
        <w:rPr>
          <w:rStyle w:val="StyleUnderline"/>
          <w:highlight w:val="green"/>
        </w:rPr>
        <w:t xml:space="preserve">review between the antitrust agencies and the </w:t>
      </w:r>
      <w:r w:rsidRPr="000F10CC">
        <w:rPr>
          <w:rStyle w:val="StyleUnderline"/>
        </w:rPr>
        <w:t>National Labor Relations Board ("NLRB" or "</w:t>
      </w:r>
      <w:r w:rsidRPr="00AB74FD">
        <w:rPr>
          <w:rStyle w:val="StyleUnderline"/>
          <w:highlight w:val="green"/>
        </w:rPr>
        <w:t>Board"</w:t>
      </w:r>
      <w:r w:rsidRPr="000F10CC">
        <w:rPr>
          <w:rStyle w:val="StyleUnderline"/>
        </w:rPr>
        <w:t xml:space="preserve">). </w:t>
      </w:r>
      <w:r w:rsidRPr="005C4C99">
        <w:rPr>
          <w:sz w:val="16"/>
        </w:rPr>
        <w:t xml:space="preserve">Specifically, if the antitrust agency's screening of larger mergers through the Hart-Scott-Rodino merger review process predicts post-merger labor market concentration levels as "moderately" or "highly concentrated," the NLRB's review and sign-off should be required for merger approval. In conducting its review, the </w:t>
      </w:r>
      <w:r w:rsidRPr="000F10CC">
        <w:rPr>
          <w:rStyle w:val="StyleUnderline"/>
        </w:rPr>
        <w:t>Board would</w:t>
      </w:r>
      <w:r w:rsidRPr="005C4C99">
        <w:rPr>
          <w:sz w:val="16"/>
        </w:rPr>
        <w:t xml:space="preserve"> apply a "public interest" standard to </w:t>
      </w:r>
      <w:r w:rsidRPr="000F10CC">
        <w:rPr>
          <w:rStyle w:val="StyleUnderline"/>
        </w:rPr>
        <w:t>evaluate whether</w:t>
      </w:r>
      <w:r w:rsidRPr="005C4C99">
        <w:rPr>
          <w:sz w:val="16"/>
        </w:rPr>
        <w:t xml:space="preserve"> the </w:t>
      </w:r>
      <w:r w:rsidRPr="000F10CC">
        <w:rPr>
          <w:rStyle w:val="StyleUnderline"/>
        </w:rPr>
        <w:t>merger</w:t>
      </w:r>
      <w:r w:rsidRPr="005C4C99">
        <w:rPr>
          <w:sz w:val="16"/>
        </w:rPr>
        <w:t xml:space="preserve"> </w:t>
      </w:r>
      <w:r w:rsidRPr="000F10CC">
        <w:rPr>
          <w:rStyle w:val="StyleUnderline"/>
        </w:rPr>
        <w:t>could</w:t>
      </w:r>
      <w:r w:rsidRPr="005C4C99">
        <w:rPr>
          <w:sz w:val="16"/>
        </w:rPr>
        <w:t xml:space="preserve"> result in harms substantially frustrating or </w:t>
      </w:r>
      <w:r w:rsidRPr="000F10CC">
        <w:rPr>
          <w:rStyle w:val="StyleUnderline"/>
        </w:rPr>
        <w:t>impair</w:t>
      </w:r>
      <w:r w:rsidRPr="005C4C99">
        <w:rPr>
          <w:sz w:val="16"/>
        </w:rPr>
        <w:t xml:space="preserve">ing the objectives or implementation of </w:t>
      </w:r>
      <w:r w:rsidRPr="000F10CC">
        <w:rPr>
          <w:rStyle w:val="StyleUnderline"/>
        </w:rPr>
        <w:t>the NLRA, including</w:t>
      </w:r>
      <w:r w:rsidRPr="005C4C99">
        <w:rPr>
          <w:sz w:val="16"/>
        </w:rPr>
        <w:t xml:space="preserve"> </w:t>
      </w:r>
      <w:r w:rsidRPr="000F10CC">
        <w:rPr>
          <w:rStyle w:val="StyleUnderline"/>
        </w:rPr>
        <w:t>ensuring equal bargaining power between employers and employees,</w:t>
      </w:r>
      <w:r w:rsidRPr="005C4C99">
        <w:rPr>
          <w:sz w:val="16"/>
        </w:rPr>
        <w:t xml:space="preserve"> and would consider a range of industry- and firm-specific evidence for properly benchmarking impacts of the merger on relative bargaining power and productivity-maximizing wages. In doing its merger assessment, the Board could rely on analysis from a revived Division of Economic Research,5 but could also solicit data and guidance from the merging parties, Department of Labor, the Equal Employment Opportunity Commission ("EEOC"), competitors, employees, and customers of the merging parties, and the general public. Finally, </w:t>
      </w:r>
      <w:r w:rsidRPr="000F10CC">
        <w:rPr>
          <w:rStyle w:val="StyleUnderline"/>
        </w:rPr>
        <w:t xml:space="preserve">the </w:t>
      </w:r>
      <w:r w:rsidRPr="00584B82">
        <w:rPr>
          <w:rStyle w:val="StyleUnderline"/>
        </w:rPr>
        <w:t xml:space="preserve">Board could review the merging employers' efficiency defenses and rebuttals under a worker welfare standard, </w:t>
      </w:r>
      <w:r w:rsidRPr="000F10CC">
        <w:rPr>
          <w:rStyle w:val="StyleUnderline"/>
        </w:rPr>
        <w:t xml:space="preserve">leaving any consumer welfare concerns to antitrust agency review. The </w:t>
      </w:r>
      <w:r w:rsidRPr="00AB74FD">
        <w:rPr>
          <w:rStyle w:val="StyleUnderline"/>
          <w:highlight w:val="green"/>
        </w:rPr>
        <w:t xml:space="preserve">Board would be authorized to condition merger approval on </w:t>
      </w:r>
      <w:r w:rsidRPr="000F10CC">
        <w:rPr>
          <w:rStyle w:val="StyleUnderline"/>
        </w:rPr>
        <w:t xml:space="preserve">ensuring </w:t>
      </w:r>
      <w:r w:rsidRPr="00AB74FD">
        <w:rPr>
          <w:rStyle w:val="StyleUnderline"/>
          <w:highlight w:val="green"/>
        </w:rPr>
        <w:t xml:space="preserve">robust labor protections for </w:t>
      </w:r>
      <w:r w:rsidRPr="000F10CC">
        <w:rPr>
          <w:rStyle w:val="StyleUnderline"/>
        </w:rPr>
        <w:t xml:space="preserve">employees of the merged firm, including but not limited to establishing a default opt-out union, mandatory arbitration leading to a first </w:t>
      </w:r>
      <w:r w:rsidRPr="00AB74FD">
        <w:rPr>
          <w:rStyle w:val="StyleUnderline"/>
          <w:highlight w:val="green"/>
        </w:rPr>
        <w:t xml:space="preserve">collective bargaining </w:t>
      </w:r>
      <w:r w:rsidRPr="000F10CC">
        <w:rPr>
          <w:rStyle w:val="StyleUnderline"/>
        </w:rPr>
        <w:t>agreement, or other conditions.</w:t>
      </w:r>
      <w:r w:rsidRPr="005C4C99">
        <w:rPr>
          <w:sz w:val="16"/>
        </w:rPr>
        <w:t xml:space="preserve"> 6</w:t>
      </w:r>
    </w:p>
    <w:p w14:paraId="6474723D" w14:textId="77777777" w:rsidR="00240E0A" w:rsidRPr="005C4C99" w:rsidRDefault="00240E0A" w:rsidP="00240E0A">
      <w:pPr>
        <w:spacing w:after="0"/>
        <w:rPr>
          <w:sz w:val="16"/>
        </w:rPr>
      </w:pPr>
      <w:r w:rsidRPr="005C4C99">
        <w:rPr>
          <w:sz w:val="16"/>
        </w:rPr>
        <w:t>Interagency merger review and "public interest"-based merger conditions are not unusual outside of labor markets. In a number of industries, regulatory agencies supplement the antitrust agencies' limited product market, consumer welfare-focused review to evaluate broader public welfare effects within and beyond that market. Joint merger review between the DOJ and the Federal Communications Commission ("FCC") (telecommunications mergers) and Federal Energy Regulatory Commission ("FERC") (electric power mergers) are prominent examples.7 In fact, interagency jurisdiction and/or cooperation on merger review spans more and less aggressive regulatory agency intervention, including in the railroad, banking, shipping, airline, and agricultural industries. 8 A common thread in interagency review is accommodation of competition law and policy with the distinct policy goals of regulatory regimes tasked with fulfilling separate statutory mandates and some form of "public interest" standard. 9 Responsibility for merger review ranges from regulatory agencies with exclusive jurisdiction (and the antitrust agencies playing an advisory role, like the Surface Transportation Board) to concurrent jurisdiction (FCC/FERC) to mandated consultations and advisory roles for regulatory agencies.' 0 Thus, regulatory agencies condition mergers on satisfying the "public interest" under their regulatory mandates and involve data and expertise exchanges on factors exacerbating post-merger effects on those mandates.</w:t>
      </w:r>
    </w:p>
    <w:p w14:paraId="624F84FF" w14:textId="77777777" w:rsidR="00240E0A" w:rsidRPr="005C4C99" w:rsidRDefault="00240E0A" w:rsidP="00240E0A">
      <w:pPr>
        <w:spacing w:after="0"/>
        <w:rPr>
          <w:sz w:val="16"/>
        </w:rPr>
      </w:pPr>
      <w:r w:rsidRPr="000F10CC">
        <w:rPr>
          <w:rStyle w:val="StyleUnderline"/>
        </w:rPr>
        <w:t xml:space="preserve">A framework of </w:t>
      </w:r>
      <w:r w:rsidRPr="00AB74FD">
        <w:rPr>
          <w:rStyle w:val="StyleUnderline"/>
          <w:highlight w:val="green"/>
        </w:rPr>
        <w:t xml:space="preserve">concurrent jurisdiction through regulatory sharing is critical for </w:t>
      </w:r>
      <w:r w:rsidRPr="000F10CC">
        <w:rPr>
          <w:rStyle w:val="StyleUnderline"/>
        </w:rPr>
        <w:t xml:space="preserve">developing a </w:t>
      </w:r>
      <w:r w:rsidRPr="00AB74FD">
        <w:rPr>
          <w:rStyle w:val="StyleUnderline"/>
          <w:highlight w:val="green"/>
        </w:rPr>
        <w:t>coherent,</w:t>
      </w:r>
      <w:r w:rsidRPr="000F10CC">
        <w:rPr>
          <w:rStyle w:val="StyleUnderline"/>
        </w:rPr>
        <w:t xml:space="preserve"> structural approach to </w:t>
      </w:r>
      <w:r w:rsidRPr="00AB74FD">
        <w:rPr>
          <w:rStyle w:val="StyleUnderline"/>
          <w:highlight w:val="green"/>
        </w:rPr>
        <w:t xml:space="preserve">labor market </w:t>
      </w:r>
      <w:proofErr w:type="gramStart"/>
      <w:r w:rsidRPr="00AB74FD">
        <w:rPr>
          <w:rStyle w:val="StyleUnderline"/>
          <w:highlight w:val="green"/>
        </w:rPr>
        <w:t>regulation that</w:t>
      </w:r>
      <w:proofErr w:type="gramEnd"/>
      <w:r w:rsidRPr="00AB74FD">
        <w:rPr>
          <w:rStyle w:val="StyleUnderline"/>
          <w:highlight w:val="green"/>
        </w:rPr>
        <w:t xml:space="preserve"> systematically addresses employer buyer power</w:t>
      </w:r>
      <w:r w:rsidRPr="000F10CC">
        <w:rPr>
          <w:rStyle w:val="StyleUnderline"/>
        </w:rPr>
        <w:t xml:space="preserve"> and its effects on inequality and constraining workers' access to economic opportunity. And </w:t>
      </w:r>
      <w:r w:rsidRPr="00584B82">
        <w:rPr>
          <w:rStyle w:val="StyleUnderline"/>
        </w:rPr>
        <w:t>mandating integration of antitrust and labor law enforcement in labor markets can aid in dissipating the tension between the consumer and worker welfare standards that has historically held back labor antitrust enforcement against employers.</w:t>
      </w:r>
      <w:r w:rsidRPr="00584B82">
        <w:rPr>
          <w:sz w:val="16"/>
        </w:rPr>
        <w:t xml:space="preserve"> This Essay is a first step in that direction. Part I outlines the current proposals for merger review in labor markets</w:t>
      </w:r>
      <w:r w:rsidRPr="005C4C99">
        <w:rPr>
          <w:sz w:val="16"/>
        </w:rPr>
        <w:t xml:space="preserve"> and explains their doctrinal, methodological, and regulatory limitations. Part II provides an overview of current interagency merger review frameworks, drawing from them best practices to apply to interagency merger review in labor markets. Finally, Part III proposes and defends a framework for concurrent jurisdiction of the antitrust agencies and the NLRB in merger reviews.</w:t>
      </w:r>
    </w:p>
    <w:p w14:paraId="1FAE07A0" w14:textId="77777777" w:rsidR="00240E0A" w:rsidRPr="006508A5" w:rsidRDefault="00240E0A" w:rsidP="00240E0A"/>
    <w:p w14:paraId="7267488F" w14:textId="77777777" w:rsidR="00240E0A" w:rsidRPr="006508A5" w:rsidRDefault="00240E0A" w:rsidP="00240E0A">
      <w:pPr>
        <w:keepNext/>
        <w:keepLines/>
        <w:spacing w:before="40" w:after="0"/>
        <w:outlineLvl w:val="3"/>
        <w:rPr>
          <w:rFonts w:eastAsiaTheme="majorEastAsia" w:cstheme="majorBidi"/>
          <w:b/>
          <w:iCs/>
          <w:sz w:val="26"/>
        </w:rPr>
      </w:pPr>
      <w:r w:rsidRPr="006508A5">
        <w:rPr>
          <w:rFonts w:eastAsiaTheme="majorEastAsia" w:cstheme="majorBidi"/>
          <w:b/>
          <w:iCs/>
          <w:sz w:val="26"/>
        </w:rPr>
        <w:t>Courts won’t make antitrust rulings to strengthen collective bargaining rights without a standardized methodology for analyzing anti-competitive labor market conduct –</w:t>
      </w:r>
      <w:r>
        <w:rPr>
          <w:rFonts w:eastAsiaTheme="majorEastAsia" w:cstheme="majorBidi"/>
          <w:b/>
          <w:iCs/>
          <w:sz w:val="26"/>
        </w:rPr>
        <w:t xml:space="preserve"> </w:t>
      </w:r>
      <w:r w:rsidRPr="006508A5">
        <w:rPr>
          <w:rFonts w:eastAsiaTheme="majorEastAsia" w:cstheme="majorBidi"/>
          <w:b/>
          <w:iCs/>
          <w:sz w:val="26"/>
        </w:rPr>
        <w:t xml:space="preserve">the FTC can’t deliver without additional resources and labor market data </w:t>
      </w:r>
    </w:p>
    <w:p w14:paraId="7F578211" w14:textId="77777777" w:rsidR="00240E0A" w:rsidRPr="006508A5" w:rsidRDefault="00240E0A" w:rsidP="00240E0A">
      <w:pPr>
        <w:spacing w:after="0"/>
      </w:pPr>
      <w:r w:rsidRPr="006508A5">
        <w:rPr>
          <w:b/>
          <w:bCs/>
          <w:sz w:val="26"/>
        </w:rPr>
        <w:t xml:space="preserve">Mancini and Steinbaum </w:t>
      </w:r>
      <w:r w:rsidRPr="006508A5">
        <w:t>20</w:t>
      </w:r>
      <w:r w:rsidRPr="006508A5">
        <w:rPr>
          <w:b/>
          <w:bCs/>
          <w:sz w:val="26"/>
        </w:rPr>
        <w:t>25</w:t>
      </w:r>
      <w:r w:rsidRPr="006508A5">
        <w:t xml:space="preserve"> – Vincent Mancini, JD at University of Utah, attorney at the Consumer Financial Protection Bureau; Marshall Steinbaum is an Assistant Professor of Economics at the University of Utah and a Senior Fellow in Higher Education Finance at Jain Family Institute (“VALUATING THE COMPETITIVE EFFECT OF THE ATTEMPTED KROGER-ALBERTSONS MERGER IN LABOR MARKETS,” https://marshallsteinbaum.org/wp-content/uploads/2025/08/ALBKRO__Working-paper__8.26.25.pdf)</w:t>
      </w:r>
    </w:p>
    <w:p w14:paraId="5B25CA93" w14:textId="77777777" w:rsidR="00240E0A" w:rsidRPr="006508A5" w:rsidRDefault="00240E0A" w:rsidP="00240E0A">
      <w:pPr>
        <w:spacing w:after="0"/>
        <w:rPr>
          <w:sz w:val="16"/>
        </w:rPr>
      </w:pPr>
      <w:r w:rsidRPr="006508A5">
        <w:rPr>
          <w:sz w:val="16"/>
        </w:rPr>
        <w:t>VIII. LEGAL FRAMEWORK FOR RECOGNIZING HARM TO UNION BARGAINING OUTCOMES</w:t>
      </w:r>
    </w:p>
    <w:p w14:paraId="53D941BE" w14:textId="77777777" w:rsidR="00240E0A" w:rsidRPr="006508A5" w:rsidRDefault="00240E0A" w:rsidP="00240E0A">
      <w:pPr>
        <w:spacing w:after="0"/>
        <w:rPr>
          <w:sz w:val="16"/>
        </w:rPr>
      </w:pPr>
      <w:r w:rsidRPr="006508A5">
        <w:rPr>
          <w:sz w:val="16"/>
        </w:rPr>
        <w:t>A. DEFINING UNIONIZED LABOR AS RELEVANT MARKET</w:t>
      </w:r>
    </w:p>
    <w:p w14:paraId="50BBF5C8" w14:textId="77777777" w:rsidR="00240E0A" w:rsidRPr="006508A5" w:rsidRDefault="00240E0A" w:rsidP="00240E0A">
      <w:pPr>
        <w:spacing w:after="0"/>
        <w:rPr>
          <w:u w:val="single"/>
        </w:rPr>
      </w:pPr>
      <w:r w:rsidRPr="006508A5">
        <w:rPr>
          <w:sz w:val="16"/>
        </w:rPr>
        <w:t xml:space="preserve">Labor market competition does not always occur through spot wages or posted offers. </w:t>
      </w:r>
      <w:r w:rsidRPr="006508A5">
        <w:rPr>
          <w:u w:val="single"/>
        </w:rPr>
        <w:t>In unionized settings, employment terms are determined collectively, and worker mobility is shaped by institutional frictions embedded in collective bargaining relationships and the agreements they engender (CBAs).</w:t>
      </w:r>
      <w:r w:rsidRPr="006508A5">
        <w:rPr>
          <w:sz w:val="16"/>
        </w:rPr>
        <w:t xml:space="preserve"> As discussed in Part III, supra, features like benefit portability, union security clauses, and </w:t>
      </w:r>
      <w:r w:rsidRPr="00AB74FD">
        <w:rPr>
          <w:b/>
          <w:iCs/>
          <w:sz w:val="28"/>
          <w:szCs w:val="28"/>
          <w:highlight w:val="green"/>
          <w:u w:val="single"/>
        </w:rPr>
        <w:t>CBA-specific rights</w:t>
      </w:r>
      <w:r w:rsidRPr="00AB74FD">
        <w:rPr>
          <w:highlight w:val="green"/>
          <w:u w:val="single"/>
        </w:rPr>
        <w:t xml:space="preserve"> constrain job switching</w:t>
      </w:r>
      <w:r w:rsidRPr="006508A5">
        <w:rPr>
          <w:u w:val="single"/>
        </w:rPr>
        <w:t xml:space="preserve"> and reduce substitutability between union and non-union employment—even within the same occupation or metro area. For those reasons, the locus of competition in unionized labor markets is the bargaining table.</w:t>
      </w:r>
    </w:p>
    <w:p w14:paraId="55D0D8BD" w14:textId="77777777" w:rsidR="00240E0A" w:rsidRPr="006508A5" w:rsidRDefault="00240E0A" w:rsidP="00240E0A">
      <w:pPr>
        <w:spacing w:after="0"/>
        <w:rPr>
          <w:sz w:val="16"/>
        </w:rPr>
      </w:pPr>
      <w:r w:rsidRPr="006508A5">
        <w:rPr>
          <w:u w:val="single"/>
        </w:rPr>
        <w:t>That has clear implications for market definition. When rival employers bargain</w:t>
      </w:r>
      <w:r w:rsidRPr="006508A5">
        <w:rPr>
          <w:sz w:val="16"/>
        </w:rPr>
        <w:t xml:space="preserve"> separately with the same union local, their conduct is interdependent in economically meaningful ways. In that context, </w:t>
      </w:r>
      <w:r w:rsidRPr="006508A5">
        <w:rPr>
          <w:u w:val="single"/>
        </w:rPr>
        <w:t>the relevant labor market should ideally reflect the structure of bargaining itself</w:t>
      </w:r>
      <w:r w:rsidRPr="006508A5">
        <w:rPr>
          <w:sz w:val="16"/>
        </w:rPr>
        <w:t>, and not just functional job categories. For many grocery workers covered by CBAs, the key factor putting a floor under labor standards is whether there’s another unionized employer nearby, not whether there’s another cash register open across town.</w:t>
      </w:r>
    </w:p>
    <w:p w14:paraId="4817B7C1" w14:textId="77777777" w:rsidR="00240E0A" w:rsidRPr="006508A5" w:rsidRDefault="00240E0A" w:rsidP="00240E0A">
      <w:pPr>
        <w:spacing w:after="0"/>
        <w:rPr>
          <w:sz w:val="16"/>
        </w:rPr>
      </w:pPr>
      <w:r w:rsidRPr="006508A5">
        <w:rPr>
          <w:sz w:val="16"/>
        </w:rPr>
        <w:t xml:space="preserve">This framing was confirmed in both the FTC’s enforcement action and a follow-on private suit. </w:t>
      </w:r>
      <w:r w:rsidRPr="00AB74FD">
        <w:rPr>
          <w:highlight w:val="green"/>
          <w:u w:val="single"/>
        </w:rPr>
        <w:t>In</w:t>
      </w:r>
      <w:r w:rsidRPr="006508A5">
        <w:rPr>
          <w:sz w:val="16"/>
        </w:rPr>
        <w:t xml:space="preserve"> its February </w:t>
      </w:r>
      <w:r w:rsidRPr="006508A5">
        <w:rPr>
          <w:u w:val="single"/>
        </w:rPr>
        <w:t>20</w:t>
      </w:r>
      <w:r w:rsidRPr="00AB74FD">
        <w:rPr>
          <w:highlight w:val="green"/>
          <w:u w:val="single"/>
        </w:rPr>
        <w:t>24</w:t>
      </w:r>
      <w:r w:rsidRPr="006508A5">
        <w:rPr>
          <w:sz w:val="16"/>
        </w:rPr>
        <w:t xml:space="preserve"> complaint, </w:t>
      </w:r>
      <w:r w:rsidRPr="006508A5">
        <w:rPr>
          <w:u w:val="single"/>
        </w:rPr>
        <w:t>the</w:t>
      </w:r>
      <w:r w:rsidRPr="00AB74FD">
        <w:rPr>
          <w:highlight w:val="green"/>
          <w:u w:val="single"/>
        </w:rPr>
        <w:t xml:space="preserve"> FTC alleged</w:t>
      </w:r>
      <w:r w:rsidRPr="006508A5">
        <w:rPr>
          <w:u w:val="single"/>
        </w:rPr>
        <w:t xml:space="preserve"> that “</w:t>
      </w:r>
      <w:r w:rsidRPr="00AB74FD">
        <w:rPr>
          <w:highlight w:val="green"/>
          <w:u w:val="single"/>
        </w:rPr>
        <w:t>union</w:t>
      </w:r>
      <w:r w:rsidRPr="006508A5">
        <w:rPr>
          <w:u w:val="single"/>
        </w:rPr>
        <w:t xml:space="preserve"> grocery </w:t>
      </w:r>
      <w:r w:rsidRPr="00AB74FD">
        <w:rPr>
          <w:highlight w:val="green"/>
          <w:u w:val="single"/>
        </w:rPr>
        <w:t xml:space="preserve">labor” constituted </w:t>
      </w:r>
      <w:r w:rsidRPr="006508A5">
        <w:rPr>
          <w:u w:val="single"/>
        </w:rPr>
        <w:t xml:space="preserve">a relevant </w:t>
      </w:r>
      <w:r w:rsidRPr="00AB74FD">
        <w:rPr>
          <w:highlight w:val="green"/>
          <w:u w:val="single"/>
        </w:rPr>
        <w:t>antitrust market</w:t>
      </w:r>
      <w:r w:rsidRPr="006508A5">
        <w:rPr>
          <w:u w:val="single"/>
        </w:rPr>
        <w:t>, grounded in union representation and bargaining geography</w:t>
      </w:r>
      <w:r w:rsidRPr="006508A5">
        <w:rPr>
          <w:sz w:val="16"/>
        </w:rPr>
        <w:t xml:space="preserve">.59 </w:t>
      </w:r>
      <w:r w:rsidRPr="00AB74FD">
        <w:rPr>
          <w:highlight w:val="green"/>
          <w:u w:val="single"/>
        </w:rPr>
        <w:t xml:space="preserve">The court </w:t>
      </w:r>
      <w:r w:rsidRPr="006508A5">
        <w:rPr>
          <w:sz w:val="16"/>
        </w:rPr>
        <w:t xml:space="preserve">later </w:t>
      </w:r>
      <w:r w:rsidRPr="00AB74FD">
        <w:rPr>
          <w:highlight w:val="green"/>
          <w:u w:val="single"/>
        </w:rPr>
        <w:t>accepted</w:t>
      </w:r>
      <w:r w:rsidRPr="006508A5">
        <w:rPr>
          <w:u w:val="single"/>
        </w:rPr>
        <w:t xml:space="preserve"> this </w:t>
      </w:r>
      <w:r w:rsidRPr="00AB74FD">
        <w:rPr>
          <w:highlight w:val="green"/>
          <w:u w:val="single"/>
        </w:rPr>
        <w:t>as “plausible</w:t>
      </w:r>
      <w:r w:rsidRPr="006508A5">
        <w:rPr>
          <w:u w:val="single"/>
        </w:rPr>
        <w:t>” at</w:t>
      </w:r>
      <w:r w:rsidRPr="006508A5">
        <w:rPr>
          <w:sz w:val="16"/>
        </w:rPr>
        <w:t xml:space="preserve"> the </w:t>
      </w:r>
      <w:r w:rsidRPr="006508A5">
        <w:rPr>
          <w:u w:val="single"/>
        </w:rPr>
        <w:t>preliminary injunction</w:t>
      </w:r>
      <w:r w:rsidRPr="006508A5">
        <w:rPr>
          <w:sz w:val="16"/>
        </w:rPr>
        <w:t xml:space="preserve"> stage. 60 Similar reasoning appeared in Morgan v. Kroger Co., a pending putative class action, where the complaint characterized union-represented grocery workers as a discrete antitrust labor market and alleged that coordinated employer conduct during a strike depressed bargaining outcomes.61</w:t>
      </w:r>
    </w:p>
    <w:p w14:paraId="50F152EF" w14:textId="77777777" w:rsidR="00240E0A" w:rsidRPr="006508A5" w:rsidRDefault="00240E0A" w:rsidP="00240E0A">
      <w:pPr>
        <w:spacing w:after="0"/>
        <w:rPr>
          <w:sz w:val="16"/>
        </w:rPr>
      </w:pPr>
      <w:r w:rsidRPr="006508A5">
        <w:rPr>
          <w:u w:val="single"/>
        </w:rPr>
        <w:t>This approach aligns with the 2023 Merger Guidelines’ explicit recognition of labor markets as a distinct locus of antitrust concern.</w:t>
      </w:r>
      <w:r w:rsidRPr="006508A5">
        <w:rPr>
          <w:sz w:val="16"/>
        </w:rPr>
        <w:t xml:space="preserve"> Guideline 10 states that “[l]</w:t>
      </w:r>
      <w:proofErr w:type="spellStart"/>
      <w:r w:rsidRPr="006508A5">
        <w:rPr>
          <w:sz w:val="16"/>
        </w:rPr>
        <w:t>abor</w:t>
      </w:r>
      <w:proofErr w:type="spellEnd"/>
      <w:r w:rsidRPr="006508A5">
        <w:rPr>
          <w:sz w:val="16"/>
        </w:rPr>
        <w:t xml:space="preserve"> markets frequently have characteristics that can exacerbate the competitive effects of a merger between competing employers.”62 As an example, the Guidelines note that “labor markets often exhibit high switching costs and search frictions due to the process of finding, applying, interviewing for, and acclimating to a new job.”63 The Guidelines also emphasize that “the level of concentration at which competition concerns arise may be lower in labor markets than in product markets” and that labor markets “can be relatively narrow” in scope.64 Thus, under these guidelines, in merger review the DOJ or FTC could be more sensitive to labor market concentration and more willing to define them narrowly, signaling they could find antitrust problems in labor markets even when a corresponding product market looks relatively unconcentrated.65</w:t>
      </w:r>
    </w:p>
    <w:p w14:paraId="55078346" w14:textId="77777777" w:rsidR="00240E0A" w:rsidRPr="006508A5" w:rsidRDefault="00240E0A" w:rsidP="00240E0A">
      <w:pPr>
        <w:spacing w:after="0"/>
        <w:rPr>
          <w:sz w:val="16"/>
        </w:rPr>
      </w:pPr>
      <w:r w:rsidRPr="006508A5">
        <w:rPr>
          <w:sz w:val="16"/>
        </w:rPr>
        <w:t xml:space="preserve">Courts have already applied similar reasoning in buyer-side markets where substitution is shaped by institutional needs rather than product category or geography. In FTC v. Sysco Corp., the district court upheld a narrow market for broadline foodservice distribution to “national customers,” noting that large-scale purchasers—such as restaurant chains, hospitals, and </w:t>
      </w:r>
      <w:proofErr w:type="spellStart"/>
      <w:r w:rsidRPr="006508A5">
        <w:rPr>
          <w:sz w:val="16"/>
        </w:rPr>
        <w:t>grouppurchasing</w:t>
      </w:r>
      <w:proofErr w:type="spellEnd"/>
      <w:r w:rsidRPr="006508A5">
        <w:rPr>
          <w:sz w:val="16"/>
        </w:rPr>
        <w:t xml:space="preserve"> organizations—could not easily switch to regional or local alternatives. 66 In FTC v. Staples, the court found that business customers—unlike retail consumers—depended on </w:t>
      </w:r>
      <w:proofErr w:type="spellStart"/>
      <w:r w:rsidRPr="006508A5">
        <w:rPr>
          <w:sz w:val="16"/>
        </w:rPr>
        <w:t>fullservice</w:t>
      </w:r>
      <w:proofErr w:type="spellEnd"/>
      <w:r w:rsidRPr="006508A5">
        <w:rPr>
          <w:sz w:val="16"/>
        </w:rPr>
        <w:t xml:space="preserve"> office supply vendors, justifying a narrow B2B market. 67 Finally, in Penguin Random House, the court accepted a labor-side market for authors’ services, emphasizing the limited set of publishers competing for major book projects. 68 The same logic applies to unionized labor markets. That is, substitution depends not just on location or skill, but on the institutional need of union status, bargaining structure, and contractual lock-in.</w:t>
      </w:r>
    </w:p>
    <w:p w14:paraId="1C43F637" w14:textId="77777777" w:rsidR="00240E0A" w:rsidRPr="006508A5" w:rsidRDefault="00240E0A" w:rsidP="00240E0A">
      <w:pPr>
        <w:spacing w:after="0"/>
        <w:rPr>
          <w:sz w:val="16"/>
        </w:rPr>
      </w:pPr>
      <w:r w:rsidRPr="006508A5">
        <w:rPr>
          <w:u w:val="single"/>
        </w:rPr>
        <w:t xml:space="preserve">Whether or not all employers in a given market are unionized is beside the point. What matters is whether those </w:t>
      </w:r>
      <w:proofErr w:type="gramStart"/>
      <w:r w:rsidRPr="006508A5">
        <w:rPr>
          <w:u w:val="single"/>
        </w:rPr>
        <w:t>that are</w:t>
      </w:r>
      <w:proofErr w:type="gramEnd"/>
      <w:r w:rsidRPr="006508A5">
        <w:rPr>
          <w:u w:val="single"/>
        </w:rPr>
        <w:t xml:space="preserve"> behave as meaningful rivals when it comes to labor, whether that be through wage competition, job openings, or leverage at the bargaining table. When a merger eliminates that rivalry, it alters the competitive conditions under which contracts are negotiated.</w:t>
      </w:r>
      <w:r w:rsidRPr="006508A5">
        <w:rPr>
          <w:sz w:val="16"/>
        </w:rPr>
        <w:t>69</w:t>
      </w:r>
    </w:p>
    <w:p w14:paraId="76495107" w14:textId="77777777" w:rsidR="00240E0A" w:rsidRPr="006508A5" w:rsidRDefault="00240E0A" w:rsidP="00240E0A">
      <w:pPr>
        <w:spacing w:after="0"/>
        <w:rPr>
          <w:sz w:val="16"/>
        </w:rPr>
      </w:pPr>
      <w:r w:rsidRPr="006508A5">
        <w:rPr>
          <w:sz w:val="16"/>
        </w:rPr>
        <w:t>B. COMPETITIVE EFFECTS</w:t>
      </w:r>
    </w:p>
    <w:p w14:paraId="75B66A75" w14:textId="77777777" w:rsidR="00240E0A" w:rsidRPr="006508A5" w:rsidRDefault="00240E0A" w:rsidP="00240E0A">
      <w:pPr>
        <w:spacing w:after="0"/>
        <w:rPr>
          <w:sz w:val="16"/>
        </w:rPr>
      </w:pPr>
      <w:r w:rsidRPr="006508A5">
        <w:rPr>
          <w:u w:val="single"/>
        </w:rPr>
        <w:t xml:space="preserve">In markets </w:t>
      </w:r>
      <w:r w:rsidRPr="00AB74FD">
        <w:rPr>
          <w:highlight w:val="green"/>
          <w:u w:val="single"/>
        </w:rPr>
        <w:t xml:space="preserve">where labor competition occurs through </w:t>
      </w:r>
      <w:r w:rsidRPr="00AB74FD">
        <w:rPr>
          <w:sz w:val="32"/>
          <w:szCs w:val="32"/>
          <w:highlight w:val="green"/>
          <w:u w:val="single"/>
        </w:rPr>
        <w:t>c</w:t>
      </w:r>
      <w:r w:rsidRPr="006508A5">
        <w:rPr>
          <w:u w:val="single"/>
        </w:rPr>
        <w:t>ollective</w:t>
      </w:r>
      <w:r w:rsidRPr="00AB74FD">
        <w:rPr>
          <w:highlight w:val="green"/>
          <w:u w:val="single"/>
        </w:rPr>
        <w:t xml:space="preserve"> </w:t>
      </w:r>
      <w:r w:rsidRPr="00AB74FD">
        <w:rPr>
          <w:sz w:val="32"/>
          <w:szCs w:val="32"/>
          <w:highlight w:val="green"/>
          <w:u w:val="single"/>
        </w:rPr>
        <w:t>b</w:t>
      </w:r>
      <w:r w:rsidRPr="006508A5">
        <w:rPr>
          <w:u w:val="single"/>
        </w:rPr>
        <w:t xml:space="preserve">argaining, </w:t>
      </w:r>
      <w:r w:rsidRPr="00AB74FD">
        <w:rPr>
          <w:highlight w:val="green"/>
          <w:u w:val="single"/>
        </w:rPr>
        <w:t>the</w:t>
      </w:r>
      <w:r w:rsidRPr="006508A5">
        <w:rPr>
          <w:u w:val="single"/>
        </w:rPr>
        <w:t xml:space="preserve"> relevant </w:t>
      </w:r>
      <w:r w:rsidRPr="00AB74FD">
        <w:rPr>
          <w:highlight w:val="green"/>
          <w:u w:val="single"/>
        </w:rPr>
        <w:t>antitrust injury is</w:t>
      </w:r>
      <w:r w:rsidRPr="006508A5">
        <w:rPr>
          <w:sz w:val="16"/>
        </w:rPr>
        <w:t xml:space="preserve"> not a reduction in job offers or posted wages, but </w:t>
      </w:r>
      <w:r w:rsidRPr="00AB74FD">
        <w:rPr>
          <w:b/>
          <w:iCs/>
          <w:highlight w:val="green"/>
          <w:u w:val="single"/>
        </w:rPr>
        <w:t>a shift in the bargaining environment</w:t>
      </w:r>
      <w:r w:rsidRPr="00AB74FD">
        <w:rPr>
          <w:highlight w:val="green"/>
          <w:u w:val="single"/>
        </w:rPr>
        <w:t xml:space="preserve"> </w:t>
      </w:r>
      <w:r w:rsidRPr="006508A5">
        <w:rPr>
          <w:u w:val="single"/>
        </w:rPr>
        <w:t>itself</w:t>
      </w:r>
      <w:r w:rsidRPr="006508A5">
        <w:rPr>
          <w:sz w:val="16"/>
        </w:rPr>
        <w:t xml:space="preserve">.70 </w:t>
      </w:r>
      <w:r w:rsidRPr="00AB74FD">
        <w:rPr>
          <w:highlight w:val="green"/>
          <w:u w:val="single"/>
        </w:rPr>
        <w:t xml:space="preserve">A </w:t>
      </w:r>
      <w:r w:rsidRPr="00AB74FD">
        <w:rPr>
          <w:b/>
          <w:iCs/>
          <w:highlight w:val="green"/>
          <w:u w:val="single"/>
        </w:rPr>
        <w:t xml:space="preserve">merger </w:t>
      </w:r>
      <w:r w:rsidRPr="00AB74FD">
        <w:rPr>
          <w:highlight w:val="green"/>
          <w:u w:val="single"/>
        </w:rPr>
        <w:t xml:space="preserve">that eliminates </w:t>
      </w:r>
      <w:r w:rsidRPr="006508A5">
        <w:rPr>
          <w:u w:val="single"/>
        </w:rPr>
        <w:t xml:space="preserve">head-to-head </w:t>
      </w:r>
      <w:r w:rsidRPr="00AB74FD">
        <w:rPr>
          <w:highlight w:val="green"/>
          <w:u w:val="single"/>
        </w:rPr>
        <w:t xml:space="preserve">employer rivalry </w:t>
      </w:r>
      <w:r w:rsidRPr="006508A5">
        <w:rPr>
          <w:u w:val="single"/>
        </w:rPr>
        <w:t>in a unionized setting</w:t>
      </w:r>
      <w:r w:rsidRPr="006508A5">
        <w:rPr>
          <w:sz w:val="16"/>
        </w:rPr>
        <w:t xml:space="preserve"> undermines this dynamic, </w:t>
      </w:r>
      <w:r w:rsidRPr="006508A5">
        <w:rPr>
          <w:u w:val="single"/>
        </w:rPr>
        <w:t>reducing</w:t>
      </w:r>
      <w:r w:rsidRPr="006508A5">
        <w:rPr>
          <w:sz w:val="16"/>
          <w:szCs w:val="16"/>
        </w:rPr>
        <w:t xml:space="preserve"> the</w:t>
      </w:r>
      <w:r w:rsidRPr="006508A5">
        <w:rPr>
          <w:sz w:val="16"/>
        </w:rPr>
        <w:t xml:space="preserve"> </w:t>
      </w:r>
      <w:r w:rsidRPr="006508A5">
        <w:rPr>
          <w:u w:val="single"/>
        </w:rPr>
        <w:t>union’s outside options and diminishing its strike leverage, which in turn increases employer market power to unilaterally worsen labor standards.</w:t>
      </w:r>
      <w:r w:rsidRPr="006508A5">
        <w:rPr>
          <w:sz w:val="16"/>
        </w:rPr>
        <w:t xml:space="preserve"> </w:t>
      </w:r>
      <w:r w:rsidRPr="006508A5">
        <w:rPr>
          <w:b/>
          <w:iCs/>
          <w:u w:val="single"/>
        </w:rPr>
        <w:t xml:space="preserve">These are not abstract effects; they </w:t>
      </w:r>
      <w:r w:rsidRPr="00AB74FD">
        <w:rPr>
          <w:b/>
          <w:iCs/>
          <w:highlight w:val="green"/>
          <w:u w:val="single"/>
        </w:rPr>
        <w:t>alter the structure of negotiations and</w:t>
      </w:r>
      <w:r w:rsidRPr="006508A5">
        <w:rPr>
          <w:b/>
          <w:iCs/>
          <w:u w:val="single"/>
        </w:rPr>
        <w:t xml:space="preserve">, by extension, the material </w:t>
      </w:r>
      <w:r w:rsidRPr="00AB74FD">
        <w:rPr>
          <w:b/>
          <w:iCs/>
          <w:highlight w:val="green"/>
          <w:u w:val="single"/>
        </w:rPr>
        <w:t>terms of CBAs</w:t>
      </w:r>
      <w:r w:rsidRPr="006508A5">
        <w:rPr>
          <w:b/>
          <w:iCs/>
          <w:u w:val="single"/>
        </w:rPr>
        <w:t>,</w:t>
      </w:r>
      <w:r w:rsidRPr="006508A5">
        <w:rPr>
          <w:u w:val="single"/>
        </w:rPr>
        <w:t xml:space="preserve"> including wages, benefits, job security provisions, and working conditions.</w:t>
      </w:r>
    </w:p>
    <w:p w14:paraId="721F0083" w14:textId="77777777" w:rsidR="00240E0A" w:rsidRPr="006508A5" w:rsidRDefault="00240E0A" w:rsidP="00240E0A">
      <w:pPr>
        <w:spacing w:after="0"/>
        <w:rPr>
          <w:sz w:val="16"/>
        </w:rPr>
      </w:pPr>
      <w:r w:rsidRPr="006508A5">
        <w:rPr>
          <w:sz w:val="16"/>
        </w:rPr>
        <w:t xml:space="preserve">The FTC advanced this theory in its challenge to the Kroger–Albertsons merger. They alleged that in markets where both firms negotiated with the same union, the merger would blunt strike leverage and facilitate coordinated resistance to wage and benefit increases.71 The court accepted the premise, calling it “certainly more plausible” than defendants’ claim that labor would be unaffected by or even benefit from the loss of rivalry. 72 </w:t>
      </w:r>
      <w:r w:rsidRPr="006508A5">
        <w:rPr>
          <w:u w:val="single"/>
        </w:rPr>
        <w:t xml:space="preserve">What the </w:t>
      </w:r>
      <w:r w:rsidRPr="00AB74FD">
        <w:rPr>
          <w:highlight w:val="green"/>
          <w:u w:val="single"/>
        </w:rPr>
        <w:t>court found lacking</w:t>
      </w:r>
      <w:r w:rsidRPr="006508A5">
        <w:rPr>
          <w:sz w:val="16"/>
        </w:rPr>
        <w:t xml:space="preserve">, however, </w:t>
      </w:r>
      <w:r w:rsidRPr="006508A5">
        <w:rPr>
          <w:u w:val="single"/>
        </w:rPr>
        <w:t xml:space="preserve">was </w:t>
      </w:r>
      <w:r w:rsidRPr="006508A5">
        <w:rPr>
          <w:b/>
          <w:iCs/>
          <w:u w:val="single"/>
        </w:rPr>
        <w:t>a robust framework for quantifying the effects</w:t>
      </w:r>
      <w:r w:rsidRPr="006508A5">
        <w:rPr>
          <w:u w:val="single"/>
        </w:rPr>
        <w:t xml:space="preserve"> of reduced employer rivalry on union bargaining outcomes.</w:t>
      </w:r>
      <w:r w:rsidRPr="006508A5">
        <w:rPr>
          <w:sz w:val="16"/>
        </w:rPr>
        <w:t xml:space="preserve"> As Chair Lina Khan noted in </w:t>
      </w:r>
      <w:r w:rsidRPr="006508A5">
        <w:rPr>
          <w:u w:val="single"/>
        </w:rPr>
        <w:t>the FTC</w:t>
      </w:r>
      <w:r w:rsidRPr="006508A5">
        <w:rPr>
          <w:sz w:val="16"/>
        </w:rPr>
        <w:t>’s post-abandonment statement, this shortcoming reflects a broader gap in enforcement tools: unlike consumer markets, labor markets—particularly unionized ones—</w:t>
      </w:r>
      <w:r w:rsidRPr="006508A5">
        <w:rPr>
          <w:b/>
          <w:iCs/>
          <w:u w:val="single"/>
        </w:rPr>
        <w:t xml:space="preserve">lack </w:t>
      </w:r>
      <w:r w:rsidRPr="00AB74FD">
        <w:rPr>
          <w:b/>
          <w:iCs/>
          <w:sz w:val="28"/>
          <w:szCs w:val="28"/>
          <w:highlight w:val="green"/>
          <w:u w:val="single"/>
        </w:rPr>
        <w:t>standardized methodologies for assessing merger-induced harm to negotiation dynamics</w:t>
      </w:r>
      <w:r w:rsidRPr="006508A5">
        <w:rPr>
          <w:u w:val="single"/>
        </w:rPr>
        <w:t>.</w:t>
      </w:r>
      <w:r w:rsidRPr="006508A5">
        <w:rPr>
          <w:sz w:val="16"/>
        </w:rPr>
        <w:t>73</w:t>
      </w:r>
    </w:p>
    <w:p w14:paraId="2A63A517" w14:textId="77777777" w:rsidR="00240E0A" w:rsidRPr="006508A5" w:rsidRDefault="00240E0A" w:rsidP="00240E0A">
      <w:pPr>
        <w:spacing w:after="0"/>
        <w:rPr>
          <w:sz w:val="16"/>
        </w:rPr>
      </w:pPr>
      <w:r w:rsidRPr="006508A5">
        <w:rPr>
          <w:sz w:val="16"/>
        </w:rPr>
        <w:t>The Morgan complaint helps close this evidentiary gap. There, the plaintiffs allege that during a strike involving Colorado grocery workers, Kroger and Albertsons entered into a no-poach agreement that prevented either firm from hiring the other’s striking workers—a move that, according to the complaint, “strengthened Kroger’s ability to resist union demands at the negotiating table” and “reduced Local 7’s bargaining power while increasing Kroger and Albertsons’ bargaining power” by mitigating “the types of competitive and financial pressures [they] would normally face during a strike.” 74 As the complaint further explains, “but for the no-poach agreement, Kroger would have faced normal competitive threats from Albertsons … [and] because Albertsons agreed not to hire any of Kroger’s grocery store workers during the strike, Kroger was insulated from these competitive pressures and benefited from artificially-enhanced bargaining power at the negotiating table.” 75 Unlike traditional wage-suppression theories that rely on the outside options available to individual workers, Morgan offers a fact-based, retrospective theory of harm centered on bargaining structure and outcomes, and thus provides a potential roadmap for proving antitrust injury in unionized labor markets.</w:t>
      </w:r>
    </w:p>
    <w:p w14:paraId="4BC134CD" w14:textId="77777777" w:rsidR="00240E0A" w:rsidRPr="006508A5" w:rsidRDefault="00240E0A" w:rsidP="00240E0A">
      <w:pPr>
        <w:spacing w:after="0"/>
        <w:rPr>
          <w:sz w:val="16"/>
        </w:rPr>
      </w:pPr>
      <w:r w:rsidRPr="006508A5">
        <w:rPr>
          <w:sz w:val="16"/>
        </w:rPr>
        <w:t>Courts are already accustomed to evaluating antitrust harm in negotiated markets—such as provider-insurer reimbursement rates in health care,76 or wholesaler-retailer terms in distribution contracts.77</w:t>
      </w:r>
    </w:p>
    <w:p w14:paraId="4E138752" w14:textId="77777777" w:rsidR="00240E0A" w:rsidRPr="006508A5" w:rsidRDefault="00240E0A" w:rsidP="00240E0A">
      <w:pPr>
        <w:spacing w:after="0"/>
        <w:rPr>
          <w:sz w:val="16"/>
        </w:rPr>
      </w:pPr>
      <w:r w:rsidRPr="006508A5">
        <w:rPr>
          <w:sz w:val="16"/>
        </w:rPr>
        <w:t>C. COLLUSION AND COORDINATED BEHAVIOR</w:t>
      </w:r>
    </w:p>
    <w:p w14:paraId="5E3B2F60" w14:textId="77777777" w:rsidR="00240E0A" w:rsidRPr="006508A5" w:rsidRDefault="00240E0A" w:rsidP="00240E0A">
      <w:pPr>
        <w:spacing w:after="0"/>
        <w:rPr>
          <w:u w:val="single"/>
        </w:rPr>
      </w:pPr>
      <w:r w:rsidRPr="006508A5">
        <w:rPr>
          <w:u w:val="single"/>
        </w:rPr>
        <w:t xml:space="preserve">The </w:t>
      </w:r>
      <w:r w:rsidRPr="00AB74FD">
        <w:rPr>
          <w:highlight w:val="green"/>
          <w:u w:val="single"/>
        </w:rPr>
        <w:t xml:space="preserve">antitrust concern </w:t>
      </w:r>
      <w:r w:rsidRPr="006508A5">
        <w:rPr>
          <w:u w:val="single"/>
        </w:rPr>
        <w:t xml:space="preserve">arising from the Kroger–Albertsons merger is not limited to structural reductions in labor market competition; it </w:t>
      </w:r>
      <w:r w:rsidRPr="00AB74FD">
        <w:rPr>
          <w:highlight w:val="green"/>
          <w:u w:val="single"/>
        </w:rPr>
        <w:t xml:space="preserve">also implicates </w:t>
      </w:r>
      <w:r w:rsidRPr="00AB74FD">
        <w:rPr>
          <w:b/>
          <w:iCs/>
          <w:highlight w:val="green"/>
          <w:u w:val="single"/>
        </w:rPr>
        <w:t>coordinated conduct</w:t>
      </w:r>
      <w:r w:rsidRPr="00AB74FD">
        <w:rPr>
          <w:highlight w:val="green"/>
          <w:u w:val="single"/>
        </w:rPr>
        <w:t xml:space="preserve"> that </w:t>
      </w:r>
      <w:r w:rsidRPr="006508A5">
        <w:rPr>
          <w:u w:val="single"/>
        </w:rPr>
        <w:t xml:space="preserve">directly </w:t>
      </w:r>
      <w:r w:rsidRPr="00AB74FD">
        <w:rPr>
          <w:b/>
          <w:iCs/>
          <w:highlight w:val="green"/>
          <w:u w:val="single"/>
        </w:rPr>
        <w:t xml:space="preserve">restrains </w:t>
      </w:r>
      <w:r w:rsidRPr="006508A5">
        <w:rPr>
          <w:b/>
          <w:iCs/>
          <w:u w:val="single"/>
        </w:rPr>
        <w:t xml:space="preserve">union </w:t>
      </w:r>
      <w:r w:rsidRPr="00AB74FD">
        <w:rPr>
          <w:b/>
          <w:iCs/>
          <w:highlight w:val="green"/>
          <w:u w:val="single"/>
        </w:rPr>
        <w:t>bargaining leverage</w:t>
      </w:r>
      <w:r w:rsidRPr="006508A5">
        <w:rPr>
          <w:u w:val="single"/>
        </w:rPr>
        <w:t>.</w:t>
      </w:r>
      <w:r w:rsidRPr="006508A5">
        <w:rPr>
          <w:sz w:val="16"/>
        </w:rPr>
        <w:t xml:space="preserve"> </w:t>
      </w:r>
      <w:r w:rsidRPr="006508A5">
        <w:rPr>
          <w:u w:val="single"/>
        </w:rPr>
        <w:t>Even in the absence of</w:t>
      </w:r>
      <w:r w:rsidRPr="006508A5">
        <w:rPr>
          <w:sz w:val="16"/>
        </w:rPr>
        <w:t xml:space="preserve"> a consummated </w:t>
      </w:r>
      <w:r w:rsidRPr="006508A5">
        <w:rPr>
          <w:u w:val="single"/>
        </w:rPr>
        <w:t xml:space="preserve">merger, employers can eliminate labor market rivalry by explicitly or tacitly agreeing not to interfere with each other’s labor relations strategies. In unionized settings, this can take the form of </w:t>
      </w:r>
      <w:r w:rsidRPr="00AB74FD">
        <w:rPr>
          <w:b/>
          <w:iCs/>
          <w:highlight w:val="green"/>
          <w:u w:val="single"/>
        </w:rPr>
        <w:t>no-poach</w:t>
      </w:r>
      <w:r w:rsidRPr="00AB74FD">
        <w:rPr>
          <w:highlight w:val="green"/>
          <w:u w:val="single"/>
        </w:rPr>
        <w:t xml:space="preserve"> agreements</w:t>
      </w:r>
      <w:r w:rsidRPr="006508A5">
        <w:rPr>
          <w:u w:val="single"/>
        </w:rPr>
        <w:t>,</w:t>
      </w:r>
      <w:r w:rsidRPr="006508A5">
        <w:rPr>
          <w:sz w:val="16"/>
        </w:rPr>
        <w:t xml:space="preserve"> </w:t>
      </w:r>
      <w:r w:rsidRPr="006508A5">
        <w:rPr>
          <w:b/>
          <w:iCs/>
          <w:u w:val="single"/>
        </w:rPr>
        <w:t>mutual</w:t>
      </w:r>
      <w:r w:rsidRPr="00AB74FD">
        <w:rPr>
          <w:b/>
          <w:iCs/>
          <w:highlight w:val="green"/>
          <w:u w:val="single"/>
        </w:rPr>
        <w:t xml:space="preserve"> pledges</w:t>
      </w:r>
      <w:r w:rsidRPr="00AB74FD">
        <w:rPr>
          <w:highlight w:val="green"/>
          <w:u w:val="single"/>
        </w:rPr>
        <w:t xml:space="preserve"> to “hold the line” </w:t>
      </w:r>
      <w:r w:rsidRPr="006508A5">
        <w:rPr>
          <w:u w:val="single"/>
        </w:rPr>
        <w:t xml:space="preserve">in bargaining, </w:t>
      </w:r>
      <w:r w:rsidRPr="00AB74FD">
        <w:rPr>
          <w:highlight w:val="green"/>
          <w:u w:val="single"/>
        </w:rPr>
        <w:t xml:space="preserve">or </w:t>
      </w:r>
      <w:r w:rsidRPr="00AB74FD">
        <w:rPr>
          <w:b/>
          <w:iCs/>
          <w:highlight w:val="green"/>
          <w:u w:val="single"/>
        </w:rPr>
        <w:t xml:space="preserve">shared </w:t>
      </w:r>
      <w:r w:rsidRPr="006508A5">
        <w:rPr>
          <w:b/>
          <w:iCs/>
          <w:u w:val="single"/>
        </w:rPr>
        <w:t xml:space="preserve">approaches to </w:t>
      </w:r>
      <w:r w:rsidRPr="00AB74FD">
        <w:rPr>
          <w:b/>
          <w:iCs/>
          <w:highlight w:val="green"/>
          <w:u w:val="single"/>
        </w:rPr>
        <w:t>resisting union demands</w:t>
      </w:r>
      <w:r w:rsidRPr="006508A5">
        <w:rPr>
          <w:u w:val="single"/>
        </w:rPr>
        <w:t>.</w:t>
      </w:r>
    </w:p>
    <w:p w14:paraId="1F9566DF" w14:textId="77777777" w:rsidR="00240E0A" w:rsidRPr="006508A5" w:rsidRDefault="00240E0A" w:rsidP="00240E0A">
      <w:pPr>
        <w:spacing w:after="0"/>
        <w:rPr>
          <w:sz w:val="16"/>
        </w:rPr>
      </w:pPr>
      <w:r w:rsidRPr="006508A5">
        <w:rPr>
          <w:sz w:val="16"/>
        </w:rPr>
        <w:t xml:space="preserve">This theory is at the heart of Morgan v. Kroger, a class action complaint arising from the Colorado Attorney General’s merger investigation. According to the complaint, </w:t>
      </w:r>
      <w:r w:rsidRPr="006508A5">
        <w:rPr>
          <w:u w:val="single"/>
        </w:rPr>
        <w:t>Kroger and Albertsons entered into a no-poach agreement</w:t>
      </w:r>
      <w:r w:rsidRPr="006508A5">
        <w:rPr>
          <w:sz w:val="16"/>
        </w:rPr>
        <w:t xml:space="preserve"> during a 2022–2023 strike that prohibited either firm from hiring the other’s striking workers.78 The result, plaintiffs allege, was the elimination of the ability of UFCW Local 7, representing the striking workers at King Soopers (a Kroger chain), to leverage competition between the two employers, which was a strategy that historically enabled the union to extract superior contract terms. </w:t>
      </w:r>
      <w:r w:rsidRPr="006508A5">
        <w:rPr>
          <w:u w:val="single"/>
        </w:rPr>
        <w:t xml:space="preserve">The ensuing </w:t>
      </w:r>
      <w:r w:rsidRPr="00AB74FD">
        <w:rPr>
          <w:highlight w:val="green"/>
          <w:u w:val="single"/>
        </w:rPr>
        <w:t xml:space="preserve">collective bargaining </w:t>
      </w:r>
      <w:r w:rsidRPr="006508A5">
        <w:rPr>
          <w:u w:val="single"/>
        </w:rPr>
        <w:t xml:space="preserve">agreement, plaintiffs argue, </w:t>
      </w:r>
      <w:r w:rsidRPr="00AB74FD">
        <w:rPr>
          <w:highlight w:val="green"/>
          <w:u w:val="single"/>
        </w:rPr>
        <w:t xml:space="preserve">was </w:t>
      </w:r>
      <w:r w:rsidRPr="00AB74FD">
        <w:rPr>
          <w:b/>
          <w:iCs/>
          <w:sz w:val="28"/>
          <w:szCs w:val="28"/>
          <w:highlight w:val="green"/>
          <w:u w:val="single"/>
        </w:rPr>
        <w:t>materially weaker</w:t>
      </w:r>
      <w:r w:rsidRPr="00AB74FD">
        <w:rPr>
          <w:highlight w:val="green"/>
          <w:u w:val="single"/>
        </w:rPr>
        <w:t xml:space="preserve"> </w:t>
      </w:r>
      <w:r w:rsidRPr="006508A5">
        <w:rPr>
          <w:u w:val="single"/>
        </w:rPr>
        <w:t>than what would have been achieved in a genuinely competitive bargaining environment.</w:t>
      </w:r>
      <w:r w:rsidRPr="006508A5">
        <w:rPr>
          <w:sz w:val="16"/>
        </w:rPr>
        <w:t>79</w:t>
      </w:r>
    </w:p>
    <w:p w14:paraId="41982931" w14:textId="77777777" w:rsidR="00240E0A" w:rsidRPr="006508A5" w:rsidRDefault="00240E0A" w:rsidP="00240E0A">
      <w:pPr>
        <w:spacing w:after="0"/>
        <w:rPr>
          <w:sz w:val="16"/>
        </w:rPr>
      </w:pPr>
      <w:r w:rsidRPr="006508A5">
        <w:rPr>
          <w:u w:val="single"/>
        </w:rPr>
        <w:t xml:space="preserve">In functional terms, this is market allocation—not </w:t>
      </w:r>
      <w:proofErr w:type="gramStart"/>
      <w:r w:rsidRPr="006508A5">
        <w:rPr>
          <w:u w:val="single"/>
        </w:rPr>
        <w:t>of</w:t>
      </w:r>
      <w:proofErr w:type="gramEnd"/>
      <w:r w:rsidRPr="006508A5">
        <w:rPr>
          <w:u w:val="single"/>
        </w:rPr>
        <w:t xml:space="preserve"> product markets, but </w:t>
      </w:r>
      <w:proofErr w:type="gramStart"/>
      <w:r w:rsidRPr="006508A5">
        <w:rPr>
          <w:u w:val="single"/>
        </w:rPr>
        <w:t>of</w:t>
      </w:r>
      <w:proofErr w:type="gramEnd"/>
      <w:r w:rsidRPr="006508A5">
        <w:rPr>
          <w:u w:val="single"/>
        </w:rPr>
        <w:t xml:space="preserve"> labor-side negotiations. By agreeing not to compete for labor during a critical moment of employer vulnerability, the employers suppressed a channel of competition that had historically benefited workers. </w:t>
      </w:r>
      <w:r w:rsidRPr="006508A5">
        <w:rPr>
          <w:sz w:val="16"/>
        </w:rPr>
        <w:t>Under standard antitrust doctrine, this kind of coordination is per se unlawful when it involves horizontal restraints on hiring or wage-setting. 80 While some employer coordination in labor relations may be shielded under labor law when occurring within lawful multi-employer bargaining units, naked restraints outside that context remain subject to antitrust scrutiny.</w:t>
      </w:r>
    </w:p>
    <w:p w14:paraId="05710EC7" w14:textId="77777777" w:rsidR="00240E0A" w:rsidRPr="006508A5" w:rsidRDefault="00240E0A" w:rsidP="00240E0A">
      <w:pPr>
        <w:spacing w:after="0"/>
        <w:rPr>
          <w:u w:val="single"/>
        </w:rPr>
      </w:pPr>
      <w:r w:rsidRPr="006508A5">
        <w:rPr>
          <w:sz w:val="16"/>
        </w:rPr>
        <w:t xml:space="preserve">Moreover, the economic harm from such coordination is not limited to immediate wage effects. As Morgan illustrates, coordination between employers undermines the structural preconditions for meaningful bargaining, thus reducing the union’s outside options, its ability to deploy selective strike strategies, and ultimately the quality of negotiated agreements. Courts have already recognized these dynamics in other contexts involving negotiated pricing.81 </w:t>
      </w:r>
      <w:r w:rsidRPr="006508A5">
        <w:rPr>
          <w:u w:val="single"/>
        </w:rPr>
        <w:t xml:space="preserve">Going forward, </w:t>
      </w:r>
      <w:r w:rsidRPr="00AB74FD">
        <w:rPr>
          <w:highlight w:val="green"/>
          <w:u w:val="single"/>
        </w:rPr>
        <w:t>courts and agencies should treat efforts to suppress inter-employer labor competition</w:t>
      </w:r>
      <w:r w:rsidRPr="006508A5">
        <w:rPr>
          <w:u w:val="single"/>
        </w:rPr>
        <w:t xml:space="preserve">— whether through </w:t>
      </w:r>
      <w:r w:rsidRPr="006508A5">
        <w:rPr>
          <w:b/>
          <w:iCs/>
          <w:u w:val="single"/>
        </w:rPr>
        <w:t>merger</w:t>
      </w:r>
      <w:r w:rsidRPr="006508A5">
        <w:rPr>
          <w:u w:val="single"/>
        </w:rPr>
        <w:t xml:space="preserve">, </w:t>
      </w:r>
      <w:r w:rsidRPr="006508A5">
        <w:rPr>
          <w:b/>
          <w:iCs/>
          <w:u w:val="single"/>
        </w:rPr>
        <w:t>informal alignment</w:t>
      </w:r>
      <w:r w:rsidRPr="006508A5">
        <w:rPr>
          <w:u w:val="single"/>
        </w:rPr>
        <w:t xml:space="preserve">, or </w:t>
      </w:r>
      <w:r w:rsidRPr="006508A5">
        <w:rPr>
          <w:b/>
          <w:iCs/>
          <w:u w:val="single"/>
        </w:rPr>
        <w:t>direct coordination</w:t>
      </w:r>
      <w:r w:rsidRPr="006508A5">
        <w:rPr>
          <w:u w:val="single"/>
        </w:rPr>
        <w:t>—</w:t>
      </w:r>
      <w:r w:rsidRPr="00AB74FD">
        <w:rPr>
          <w:highlight w:val="green"/>
          <w:u w:val="single"/>
        </w:rPr>
        <w:t>as restraints of trade</w:t>
      </w:r>
      <w:r w:rsidRPr="006508A5">
        <w:rPr>
          <w:u w:val="single"/>
        </w:rPr>
        <w:t xml:space="preserve">. When </w:t>
      </w:r>
      <w:r w:rsidRPr="006508A5">
        <w:rPr>
          <w:b/>
          <w:iCs/>
          <w:u w:val="single"/>
        </w:rPr>
        <w:t xml:space="preserve">such efforts target the very mechanisms that give </w:t>
      </w:r>
      <w:proofErr w:type="spellStart"/>
      <w:r w:rsidRPr="006508A5">
        <w:rPr>
          <w:b/>
          <w:iCs/>
          <w:u w:val="single"/>
        </w:rPr>
        <w:t>unions</w:t>
      </w:r>
      <w:proofErr w:type="spellEnd"/>
      <w:r w:rsidRPr="006508A5">
        <w:rPr>
          <w:b/>
          <w:iCs/>
          <w:u w:val="single"/>
        </w:rPr>
        <w:t xml:space="preserve"> bargaining power</w:t>
      </w:r>
      <w:r w:rsidRPr="006508A5">
        <w:rPr>
          <w:u w:val="single"/>
        </w:rPr>
        <w:t>, the anticompetitive effects are</w:t>
      </w:r>
      <w:r w:rsidRPr="006508A5">
        <w:rPr>
          <w:sz w:val="16"/>
        </w:rPr>
        <w:t xml:space="preserve"> not speculative; they are </w:t>
      </w:r>
      <w:r w:rsidRPr="006508A5">
        <w:rPr>
          <w:b/>
          <w:iCs/>
          <w:u w:val="single"/>
        </w:rPr>
        <w:t>embedded in the structure of the negotiation itself</w:t>
      </w:r>
      <w:r w:rsidRPr="006508A5">
        <w:rPr>
          <w:u w:val="single"/>
        </w:rPr>
        <w:t>.</w:t>
      </w:r>
    </w:p>
    <w:p w14:paraId="5D5090D4" w14:textId="77777777" w:rsidR="00240E0A" w:rsidRPr="006508A5" w:rsidRDefault="00240E0A" w:rsidP="00240E0A">
      <w:pPr>
        <w:spacing w:after="0"/>
        <w:rPr>
          <w:sz w:val="16"/>
        </w:rPr>
      </w:pPr>
      <w:r w:rsidRPr="006508A5">
        <w:rPr>
          <w:sz w:val="16"/>
        </w:rPr>
        <w:t>D. IMPLICATIONS FOR MERGER REVIEW AND ENFORCEMENT</w:t>
      </w:r>
    </w:p>
    <w:p w14:paraId="76D0F91E" w14:textId="77777777" w:rsidR="00240E0A" w:rsidRPr="006508A5" w:rsidRDefault="00240E0A" w:rsidP="00240E0A">
      <w:pPr>
        <w:spacing w:after="0"/>
        <w:rPr>
          <w:u w:val="single"/>
        </w:rPr>
      </w:pPr>
      <w:r w:rsidRPr="006508A5">
        <w:rPr>
          <w:u w:val="single"/>
        </w:rPr>
        <w:t>The FTC’s labor theory in Kroger–Albertsons represents a turning point in merger enforcement. For the first time, a federal court acknowledged that harm to union bargaining leverage—not just individual wage effects—could constitute a standalone violation of Section 7 of the Clayton Act.</w:t>
      </w:r>
      <w:r w:rsidRPr="006508A5">
        <w:rPr>
          <w:sz w:val="16"/>
        </w:rPr>
        <w:t xml:space="preserve"> </w:t>
      </w:r>
      <w:r w:rsidRPr="006508A5">
        <w:rPr>
          <w:u w:val="single"/>
        </w:rPr>
        <w:t>While the court ultimately granted a preliminary injunction on traditional product market grounds, it made clear that the labor theory was “certainly more plausible” than defendants’ rebuttal</w:t>
      </w:r>
      <w:r w:rsidRPr="006508A5">
        <w:rPr>
          <w:sz w:val="16"/>
        </w:rPr>
        <w:t xml:space="preserve"> and did not fall outside the bounds of antitrust law merely because it concerned collective bargaining. 82 </w:t>
      </w:r>
      <w:r w:rsidRPr="006508A5">
        <w:rPr>
          <w:u w:val="single"/>
        </w:rPr>
        <w:t>What ultimately limited the court’s willingness to rest an injunction on that theory was evidentiary, not doctrinal: the agency lacked a clear methodology for modeling the magnitude of harm.</w:t>
      </w:r>
    </w:p>
    <w:p w14:paraId="49F1E783" w14:textId="77777777" w:rsidR="00240E0A" w:rsidRPr="006508A5" w:rsidRDefault="00240E0A" w:rsidP="00240E0A">
      <w:pPr>
        <w:spacing w:after="0"/>
        <w:rPr>
          <w:sz w:val="16"/>
        </w:rPr>
      </w:pPr>
      <w:r w:rsidRPr="006508A5">
        <w:rPr>
          <w:sz w:val="16"/>
        </w:rPr>
        <w:t>That gap is not unique to this case. As Chair Khan noted in the</w:t>
      </w:r>
      <w:r w:rsidRPr="006508A5">
        <w:rPr>
          <w:u w:val="single"/>
        </w:rPr>
        <w:t xml:space="preserve"> </w:t>
      </w:r>
      <w:r w:rsidRPr="00AB74FD">
        <w:rPr>
          <w:highlight w:val="green"/>
          <w:u w:val="single"/>
        </w:rPr>
        <w:t>FTC</w:t>
      </w:r>
      <w:r w:rsidRPr="006508A5">
        <w:rPr>
          <w:u w:val="single"/>
        </w:rPr>
        <w:t>’s</w:t>
      </w:r>
      <w:r w:rsidRPr="006508A5">
        <w:rPr>
          <w:sz w:val="16"/>
        </w:rPr>
        <w:t xml:space="preserve"> post-abandonment statement, </w:t>
      </w:r>
      <w:r w:rsidRPr="00AB74FD">
        <w:rPr>
          <w:b/>
          <w:iCs/>
          <w:sz w:val="28"/>
          <w:szCs w:val="28"/>
          <w:highlight w:val="green"/>
          <w:u w:val="single"/>
        </w:rPr>
        <w:t>merger enforcement remains under-equipped to quantify how structural changes affect bargaining</w:t>
      </w:r>
      <w:r w:rsidRPr="00AB74FD">
        <w:rPr>
          <w:highlight w:val="green"/>
          <w:u w:val="single"/>
        </w:rPr>
        <w:t xml:space="preserve"> </w:t>
      </w:r>
      <w:r w:rsidRPr="006508A5">
        <w:rPr>
          <w:b/>
          <w:iCs/>
          <w:sz w:val="28"/>
          <w:szCs w:val="28"/>
          <w:u w:val="single"/>
        </w:rPr>
        <w:t xml:space="preserve">outcomes </w:t>
      </w:r>
      <w:r w:rsidRPr="00AB74FD">
        <w:rPr>
          <w:b/>
          <w:iCs/>
          <w:sz w:val="28"/>
          <w:szCs w:val="28"/>
          <w:highlight w:val="green"/>
          <w:u w:val="single"/>
        </w:rPr>
        <w:t>in unionized labor markets</w:t>
      </w:r>
      <w:r w:rsidRPr="00AB74FD">
        <w:rPr>
          <w:highlight w:val="green"/>
          <w:u w:val="single"/>
        </w:rPr>
        <w:t>, despite recognizing in theory that</w:t>
      </w:r>
      <w:r w:rsidRPr="006508A5">
        <w:rPr>
          <w:u w:val="single"/>
        </w:rPr>
        <w:t xml:space="preserve"> these effects are real.</w:t>
      </w:r>
      <w:r w:rsidRPr="006508A5">
        <w:rPr>
          <w:sz w:val="16"/>
        </w:rPr>
        <w:t xml:space="preserve">83 The Morgan complaint provides a concrete answer to those questions. It presents a retrospective, fact-intensive theory of harm: that a no-poach agreement between Kroger and Albertsons during a strike altered the structure of negotiations and resulted in a materially weaker CBA.84 CITE: Morgan Complaint </w:t>
      </w:r>
      <w:r w:rsidRPr="001665A7">
        <w:rPr>
          <w:sz w:val="12"/>
        </w:rPr>
        <w:t>¶¶</w:t>
      </w:r>
      <w:r w:rsidRPr="006508A5">
        <w:rPr>
          <w:sz w:val="16"/>
        </w:rPr>
        <w:t xml:space="preserve"> 30–44. That model—where plaintiffs compare observed outcomes under coordinated employer behavior to counterfactuals drawn from prior bargaining rounds or comparable markets—offers a clear path forward for enforcers and courts.</w:t>
      </w:r>
    </w:p>
    <w:p w14:paraId="604B70EB" w14:textId="77777777" w:rsidR="00240E0A" w:rsidRPr="006508A5" w:rsidRDefault="00240E0A" w:rsidP="00240E0A">
      <w:pPr>
        <w:spacing w:after="0"/>
        <w:rPr>
          <w:sz w:val="16"/>
        </w:rPr>
      </w:pPr>
      <w:r w:rsidRPr="006508A5">
        <w:rPr>
          <w:sz w:val="16"/>
        </w:rPr>
        <w:t xml:space="preserve">This is where the tools developed earlier in this article become operational. Part VI estimates wage-turnover elasticities for affected markets—an empirical measure of workers’ ability to exit in response to reduced compensation. Because a union’s strike leverage depends on its members’ credible outside options, these elasticities could provide a defensible proxy for bargaining power.85 But the more direct evidence for this bargaining-power-reduction theory of harm comes in Part VII’s comparison of pay in markets where Kroger and Albertsons both operate to those where only one or neither is present.86 Part V’s concentration analysis identifies geographic markets where both firms employ union labor and calculates changes in market share, thus offering a basis for pre- and post-merger comparisons of employer-side bargaining strength. 87 Part III outlines a stylized model of how bargaining outcomes can shift when a union’s ability to play one </w:t>
      </w:r>
      <w:proofErr w:type="gramStart"/>
      <w:r w:rsidRPr="006508A5">
        <w:rPr>
          <w:sz w:val="16"/>
        </w:rPr>
        <w:t>employer</w:t>
      </w:r>
      <w:proofErr w:type="gramEnd"/>
      <w:r w:rsidRPr="006508A5">
        <w:rPr>
          <w:sz w:val="16"/>
        </w:rPr>
        <w:t xml:space="preserve"> off another is eliminated.88 These are the kinds of analytic tools that economists could deploy in future cases involving negotiated markets. Taken together, such tools could provide a workable foundation for modeling bargaining-side harm in labor markets, drawing on methods already accepted in cases involving negotiated pricing.</w:t>
      </w:r>
    </w:p>
    <w:p w14:paraId="4937C987" w14:textId="77777777" w:rsidR="00240E0A" w:rsidRPr="006508A5" w:rsidRDefault="00240E0A" w:rsidP="00240E0A">
      <w:pPr>
        <w:spacing w:after="0"/>
        <w:rPr>
          <w:sz w:val="16"/>
        </w:rPr>
      </w:pPr>
      <w:r w:rsidRPr="006508A5">
        <w:rPr>
          <w:sz w:val="16"/>
        </w:rPr>
        <w:t xml:space="preserve">This framework also fits within a broader pattern of merger enforcement. For example, in Penguin Random House, the district court blocked a merger on the theory that it would reduce competition for author advances, which was a labor market effect in a highly concentrated, contract-driven setting.89 In Staples/Office Depot and Sysco/US Foods, courts upheld narrowly drawn customer markets based on the preferences and constraints of sophisticated buyers.90 These precedents signal that where competition is structured by institutional dynamics, courts are open to market definitions, theories of harm, and types of evidence that reflect that structure. The same logic applies to unionized labor markets. Bargaining outcomes reflect the structure of the employer side of the table. When a merger eliminates the union’s ability to pit one employer against another, the downstream effect is not </w:t>
      </w:r>
      <w:proofErr w:type="gramStart"/>
      <w:r w:rsidRPr="006508A5">
        <w:rPr>
          <w:sz w:val="16"/>
        </w:rPr>
        <w:t>theoretical—</w:t>
      </w:r>
      <w:proofErr w:type="gramEnd"/>
      <w:r w:rsidRPr="006508A5">
        <w:rPr>
          <w:sz w:val="16"/>
        </w:rPr>
        <w:t>it is embedded in the contract. For enforcement agencies, the implication is clear: merger review must incorporate bargaining-based labor harm into the toolkit, not as a novel theory but as a logical extension of existing doctrine. For courts, the path forward is equally clear: treat these effects the same way you treat negotiated prices in any other concentrated market.</w:t>
      </w:r>
    </w:p>
    <w:p w14:paraId="7C3B17EE" w14:textId="77777777" w:rsidR="00240E0A" w:rsidRPr="006508A5" w:rsidRDefault="00240E0A" w:rsidP="00240E0A">
      <w:pPr>
        <w:spacing w:after="0"/>
        <w:rPr>
          <w:sz w:val="16"/>
        </w:rPr>
      </w:pPr>
      <w:r w:rsidRPr="006508A5">
        <w:rPr>
          <w:sz w:val="16"/>
        </w:rPr>
        <w:t>IX. CONCLUSION</w:t>
      </w:r>
    </w:p>
    <w:p w14:paraId="02120824" w14:textId="77777777" w:rsidR="00240E0A" w:rsidRPr="006508A5" w:rsidRDefault="00240E0A" w:rsidP="00240E0A">
      <w:pPr>
        <w:spacing w:after="0"/>
        <w:rPr>
          <w:sz w:val="16"/>
        </w:rPr>
      </w:pPr>
      <w:r w:rsidRPr="006508A5">
        <w:rPr>
          <w:sz w:val="16"/>
        </w:rPr>
        <w:t xml:space="preserve">The purpose of merger analysis is to evaluate whether the merger was likely to increase market power in a relevant antitrust market.91 This paper examined three different theories of competitive harm in the labor market associated with the proposed merger of two national retail grocery chains, Kroger and Albertsons: that </w:t>
      </w:r>
      <w:r w:rsidRPr="006508A5">
        <w:rPr>
          <w:u w:val="single"/>
        </w:rPr>
        <w:t xml:space="preserve">increased labor market concentration worsens pay and job quality, that a reduction in the flow of job offers limits any leverage low-wage workers have to obtain better job quality, and that </w:t>
      </w:r>
      <w:r w:rsidRPr="00AB74FD">
        <w:rPr>
          <w:highlight w:val="green"/>
          <w:u w:val="single"/>
        </w:rPr>
        <w:t xml:space="preserve">concentrating employers at the bargaining table </w:t>
      </w:r>
      <w:r w:rsidRPr="006508A5">
        <w:rPr>
          <w:u w:val="single"/>
        </w:rPr>
        <w:t xml:space="preserve">in a labor market where terms and conditions are set by collective bargaining agreement </w:t>
      </w:r>
      <w:r w:rsidRPr="00AB74FD">
        <w:rPr>
          <w:highlight w:val="green"/>
          <w:u w:val="single"/>
        </w:rPr>
        <w:t xml:space="preserve">deprives the union </w:t>
      </w:r>
      <w:r w:rsidRPr="006508A5">
        <w:rPr>
          <w:u w:val="single"/>
        </w:rPr>
        <w:t xml:space="preserve">representing those workers of </w:t>
      </w:r>
      <w:r w:rsidRPr="00AB74FD">
        <w:rPr>
          <w:highlight w:val="green"/>
          <w:u w:val="single"/>
        </w:rPr>
        <w:t>leverage</w:t>
      </w:r>
      <w:r w:rsidRPr="006508A5">
        <w:rPr>
          <w:u w:val="single"/>
        </w:rPr>
        <w:t>, leading to worse contractual terms and outcomes for workers.</w:t>
      </w:r>
      <w:r w:rsidRPr="006508A5">
        <w:rPr>
          <w:sz w:val="16"/>
        </w:rPr>
        <w:t xml:space="preserve"> All three theories centrally concern the exercise of labor market power resulting directly from the merger. We conclude the evidence presented here shows that the merger posed a significant risk to labor market competition and worker welfare through all three channels, any one of which constitutes a valid theory of harm.</w:t>
      </w:r>
    </w:p>
    <w:p w14:paraId="08CEF82A" w14:textId="77777777" w:rsidR="00240E0A" w:rsidRPr="006508A5" w:rsidRDefault="00240E0A" w:rsidP="00240E0A">
      <w:pPr>
        <w:spacing w:after="0"/>
        <w:rPr>
          <w:sz w:val="16"/>
        </w:rPr>
      </w:pPr>
    </w:p>
    <w:p w14:paraId="071327C0" w14:textId="77777777" w:rsidR="00240E0A" w:rsidRPr="006508A5" w:rsidRDefault="00240E0A" w:rsidP="00240E0A">
      <w:pPr>
        <w:keepNext/>
        <w:keepLines/>
        <w:spacing w:before="40" w:after="0" w:line="240" w:lineRule="auto"/>
        <w:outlineLvl w:val="3"/>
        <w:rPr>
          <w:rFonts w:eastAsiaTheme="majorEastAsia" w:cstheme="majorBidi"/>
          <w:b/>
          <w:iCs/>
          <w:sz w:val="26"/>
        </w:rPr>
      </w:pPr>
      <w:r w:rsidRPr="006508A5">
        <w:rPr>
          <w:rFonts w:eastAsiaTheme="majorEastAsia" w:cstheme="majorBidi"/>
          <w:b/>
          <w:iCs/>
          <w:sz w:val="26"/>
        </w:rPr>
        <w:t xml:space="preserve">Authorizing whole-of-government allows agencies to coordinate data and determine clear labor market competition rules – failure to coordinate creates contradictory federal regulations </w:t>
      </w:r>
    </w:p>
    <w:p w14:paraId="04E8959C" w14:textId="77777777" w:rsidR="00240E0A" w:rsidRPr="006508A5" w:rsidRDefault="00240E0A" w:rsidP="00240E0A">
      <w:pPr>
        <w:spacing w:after="0" w:line="240" w:lineRule="auto"/>
      </w:pPr>
      <w:r w:rsidRPr="006508A5">
        <w:rPr>
          <w:b/>
          <w:bCs/>
          <w:sz w:val="26"/>
        </w:rPr>
        <w:t xml:space="preserve">Hafiz and Marinescu </w:t>
      </w:r>
      <w:r w:rsidRPr="006508A5">
        <w:t>20</w:t>
      </w:r>
      <w:r w:rsidRPr="006508A5">
        <w:rPr>
          <w:b/>
          <w:bCs/>
          <w:sz w:val="26"/>
        </w:rPr>
        <w:t>23</w:t>
      </w:r>
      <w:r w:rsidRPr="006508A5">
        <w:t xml:space="preserve"> – Hiba Hafiz is an associate professor with tenure and a McHale Faculty Research Scholar. She joined BC Law as an assistant professor in 2018, and teaches and writes in labor and employment law, antitrust law, and administrative law; Ioana Elena Marinescu is an associate professor of public policy at the University of Pennsylvania School of Social Policy and Practice, a faculty research fellow at the National Bureau of Economic Research, and a columnist for Libération, whose research is widely covered in the popular media (“Labor Market Regulation and Worker Power,” The University of Chicago Law Review , March 2023, Vol. 90, No. 2)</w:t>
      </w:r>
    </w:p>
    <w:p w14:paraId="69C033FA" w14:textId="77777777" w:rsidR="00240E0A" w:rsidRPr="00F2785B" w:rsidRDefault="00240E0A" w:rsidP="00240E0A">
      <w:pPr>
        <w:spacing w:after="0" w:line="240" w:lineRule="auto"/>
        <w:rPr>
          <w:rStyle w:val="Emphasis"/>
          <w:sz w:val="28"/>
          <w:szCs w:val="28"/>
        </w:rPr>
      </w:pPr>
      <w:r w:rsidRPr="00F2785B">
        <w:rPr>
          <w:rStyle w:val="Emphasis"/>
        </w:rPr>
        <w:t xml:space="preserve">III. </w:t>
      </w:r>
      <w:r w:rsidRPr="00AB74FD">
        <w:rPr>
          <w:rStyle w:val="Emphasis"/>
          <w:sz w:val="28"/>
          <w:szCs w:val="28"/>
          <w:highlight w:val="green"/>
        </w:rPr>
        <w:t>STRENGTHENING WORKER POWER THROUGH REGULATION</w:t>
      </w:r>
    </w:p>
    <w:p w14:paraId="0D96DA80" w14:textId="77777777" w:rsidR="00240E0A" w:rsidRPr="006508A5" w:rsidRDefault="00240E0A" w:rsidP="00240E0A">
      <w:pPr>
        <w:spacing w:after="0" w:line="240" w:lineRule="auto"/>
        <w:rPr>
          <w:sz w:val="16"/>
        </w:rPr>
      </w:pPr>
      <w:r w:rsidRPr="006508A5">
        <w:rPr>
          <w:sz w:val="16"/>
        </w:rPr>
        <w:t xml:space="preserve">While </w:t>
      </w:r>
      <w:r w:rsidRPr="00AB74FD">
        <w:rPr>
          <w:highlight w:val="green"/>
          <w:u w:val="single"/>
        </w:rPr>
        <w:t>agencies</w:t>
      </w:r>
      <w:r w:rsidRPr="00AB74FD">
        <w:rPr>
          <w:sz w:val="16"/>
          <w:highlight w:val="green"/>
        </w:rPr>
        <w:t xml:space="preserve"> </w:t>
      </w:r>
      <w:r w:rsidRPr="006508A5">
        <w:rPr>
          <w:sz w:val="16"/>
        </w:rPr>
        <w:t xml:space="preserve">administer a number of policies impacting the relative power of employers and workers, they </w:t>
      </w:r>
      <w:r w:rsidRPr="00AB74FD">
        <w:rPr>
          <w:b/>
          <w:iCs/>
          <w:sz w:val="28"/>
          <w:szCs w:val="28"/>
          <w:highlight w:val="green"/>
          <w:u w:val="single"/>
        </w:rPr>
        <w:t xml:space="preserve">lack uniform metrics for assessing </w:t>
      </w:r>
      <w:r w:rsidRPr="006508A5">
        <w:rPr>
          <w:b/>
          <w:iCs/>
          <w:sz w:val="28"/>
          <w:szCs w:val="28"/>
          <w:u w:val="single"/>
        </w:rPr>
        <w:t xml:space="preserve">that </w:t>
      </w:r>
      <w:r w:rsidRPr="00AB74FD">
        <w:rPr>
          <w:b/>
          <w:iCs/>
          <w:sz w:val="28"/>
          <w:szCs w:val="28"/>
          <w:highlight w:val="green"/>
          <w:u w:val="single"/>
        </w:rPr>
        <w:t>power</w:t>
      </w:r>
      <w:r w:rsidRPr="006508A5">
        <w:rPr>
          <w:u w:val="single"/>
        </w:rPr>
        <w:t xml:space="preserve"> when administering their regulatory mandates, whether in the investigation, enforcement, remedial, or </w:t>
      </w:r>
      <w:proofErr w:type="spellStart"/>
      <w:proofErr w:type="gramStart"/>
      <w:r w:rsidRPr="006508A5">
        <w:rPr>
          <w:u w:val="single"/>
        </w:rPr>
        <w:t>postremedial</w:t>
      </w:r>
      <w:proofErr w:type="spellEnd"/>
      <w:proofErr w:type="gramEnd"/>
      <w:r w:rsidRPr="006508A5">
        <w:rPr>
          <w:u w:val="single"/>
        </w:rPr>
        <w:t xml:space="preserve"> stages</w:t>
      </w:r>
      <w:r w:rsidRPr="006508A5">
        <w:rPr>
          <w:sz w:val="16"/>
        </w:rPr>
        <w:t xml:space="preserve">. Further, </w:t>
      </w:r>
      <w:r w:rsidRPr="00AB74FD">
        <w:rPr>
          <w:highlight w:val="green"/>
          <w:u w:val="single"/>
        </w:rPr>
        <w:t xml:space="preserve">agencies lack robust institutional relationships for sharing data </w:t>
      </w:r>
      <w:r w:rsidRPr="006508A5">
        <w:rPr>
          <w:u w:val="single"/>
        </w:rPr>
        <w:t xml:space="preserve">and analyses relevant </w:t>
      </w:r>
      <w:r w:rsidRPr="00AB74FD">
        <w:rPr>
          <w:highlight w:val="green"/>
          <w:u w:val="single"/>
        </w:rPr>
        <w:t>for assessing employer or worker</w:t>
      </w:r>
      <w:r w:rsidRPr="006508A5">
        <w:rPr>
          <w:u w:val="single"/>
        </w:rPr>
        <w:t xml:space="preserve"> </w:t>
      </w:r>
      <w:r w:rsidRPr="00AB74FD">
        <w:rPr>
          <w:highlight w:val="green"/>
          <w:u w:val="single"/>
        </w:rPr>
        <w:t xml:space="preserve">power. </w:t>
      </w:r>
      <w:r w:rsidRPr="00AB74FD">
        <w:rPr>
          <w:b/>
          <w:iCs/>
          <w:sz w:val="28"/>
          <w:szCs w:val="28"/>
          <w:highlight w:val="green"/>
          <w:u w:val="single"/>
        </w:rPr>
        <w:t>Such sharing is necessary to avoid regulatory arbitrage and ensure a</w:t>
      </w:r>
      <w:r w:rsidRPr="006508A5">
        <w:rPr>
          <w:b/>
          <w:iCs/>
          <w:sz w:val="28"/>
          <w:szCs w:val="28"/>
          <w:u w:val="single"/>
        </w:rPr>
        <w:t xml:space="preserve"> </w:t>
      </w:r>
      <w:r w:rsidRPr="00AB74FD">
        <w:rPr>
          <w:b/>
          <w:iCs/>
          <w:sz w:val="28"/>
          <w:szCs w:val="28"/>
          <w:highlight w:val="green"/>
          <w:u w:val="single"/>
        </w:rPr>
        <w:t xml:space="preserve">coherent, whole-of-government approach </w:t>
      </w:r>
      <w:r w:rsidRPr="006508A5">
        <w:rPr>
          <w:b/>
          <w:iCs/>
          <w:sz w:val="28"/>
          <w:szCs w:val="28"/>
          <w:u w:val="single"/>
        </w:rPr>
        <w:t>to effectively increasing worker power</w:t>
      </w:r>
      <w:r w:rsidRPr="006508A5">
        <w:rPr>
          <w:sz w:val="16"/>
        </w:rPr>
        <w:t xml:space="preserve">. An </w:t>
      </w:r>
      <w:r w:rsidRPr="00AB74FD">
        <w:rPr>
          <w:b/>
          <w:iCs/>
          <w:highlight w:val="green"/>
          <w:u w:val="single"/>
        </w:rPr>
        <w:t>interagency approach</w:t>
      </w:r>
      <w:r w:rsidRPr="00AB74FD">
        <w:rPr>
          <w:highlight w:val="green"/>
          <w:u w:val="single"/>
        </w:rPr>
        <w:t xml:space="preserve"> is</w:t>
      </w:r>
      <w:r w:rsidRPr="00AB74FD">
        <w:rPr>
          <w:sz w:val="16"/>
          <w:highlight w:val="green"/>
        </w:rPr>
        <w:t xml:space="preserve"> </w:t>
      </w:r>
      <w:r w:rsidRPr="006508A5">
        <w:rPr>
          <w:sz w:val="16"/>
        </w:rPr>
        <w:t xml:space="preserve">also </w:t>
      </w:r>
      <w:r w:rsidRPr="00AB74FD">
        <w:rPr>
          <w:b/>
          <w:iCs/>
          <w:highlight w:val="green"/>
          <w:u w:val="single"/>
        </w:rPr>
        <w:t xml:space="preserve">critical </w:t>
      </w:r>
      <w:r w:rsidRPr="006508A5">
        <w:rPr>
          <w:u w:val="single"/>
        </w:rPr>
        <w:t>for setting and achieving enforcement priorities where workers</w:t>
      </w:r>
      <w:r w:rsidRPr="006508A5">
        <w:rPr>
          <w:sz w:val="16"/>
        </w:rPr>
        <w:t xml:space="preserve"> may </w:t>
      </w:r>
      <w:r w:rsidRPr="006508A5">
        <w:rPr>
          <w:u w:val="single"/>
        </w:rPr>
        <w:t>need it most</w:t>
      </w:r>
      <w:r w:rsidRPr="006508A5">
        <w:rPr>
          <w:sz w:val="16"/>
        </w:rPr>
        <w:t>. This Part outlines a regulatory checklist of bargaining power indicators, identifying a uniform set of metrics and relevant data that agencies could use to assess employer and worker power. It then draws from the empirical literature to propose policy priorities for interagency enforcement based on their demonstrated ability to increase worker power.</w:t>
      </w:r>
    </w:p>
    <w:p w14:paraId="6F491F23" w14:textId="77777777" w:rsidR="00240E0A" w:rsidRPr="006508A5" w:rsidRDefault="00240E0A" w:rsidP="00240E0A">
      <w:pPr>
        <w:spacing w:after="0" w:line="240" w:lineRule="auto"/>
        <w:rPr>
          <w:sz w:val="16"/>
        </w:rPr>
      </w:pPr>
      <w:r w:rsidRPr="006508A5">
        <w:rPr>
          <w:sz w:val="16"/>
        </w:rPr>
        <w:t>A. Regulatory Checklist of Bargaining Power Indicators</w:t>
      </w:r>
    </w:p>
    <w:p w14:paraId="633C7C39" w14:textId="77777777" w:rsidR="00240E0A" w:rsidRPr="006508A5" w:rsidRDefault="00240E0A" w:rsidP="00240E0A">
      <w:pPr>
        <w:spacing w:after="0" w:line="240" w:lineRule="auto"/>
        <w:rPr>
          <w:sz w:val="16"/>
        </w:rPr>
      </w:pPr>
      <w:r w:rsidRPr="006508A5">
        <w:rPr>
          <w:sz w:val="16"/>
        </w:rPr>
        <w:t xml:space="preserve">Agencies can use many measures to gauge worker power through the exit or voice dimensions. Data sharing across agencies would improve those measures, making enforcement more effective. And once data </w:t>
      </w:r>
      <w:proofErr w:type="gramStart"/>
      <w:r w:rsidRPr="006508A5">
        <w:rPr>
          <w:sz w:val="16"/>
        </w:rPr>
        <w:t>have</w:t>
      </w:r>
      <w:proofErr w:type="gramEnd"/>
      <w:r w:rsidRPr="006508A5">
        <w:rPr>
          <w:sz w:val="16"/>
        </w:rPr>
        <w:t xml:space="preserve"> been pulled out, documented, and shared, it is easier to reshare them.87</w:t>
      </w:r>
    </w:p>
    <w:p w14:paraId="22766FF3" w14:textId="77777777" w:rsidR="00240E0A" w:rsidRPr="006508A5" w:rsidRDefault="00240E0A" w:rsidP="00240E0A">
      <w:pPr>
        <w:spacing w:after="0" w:line="240" w:lineRule="auto"/>
        <w:rPr>
          <w:sz w:val="16"/>
        </w:rPr>
      </w:pPr>
      <w:r w:rsidRPr="006508A5">
        <w:rPr>
          <w:sz w:val="16"/>
        </w:rPr>
        <w:t>The following Table lists indicators of worker and employer power based on exit and voice, identifying public and private data sources that report them:</w:t>
      </w:r>
    </w:p>
    <w:p w14:paraId="34B17D91" w14:textId="77777777" w:rsidR="00240E0A" w:rsidRPr="006508A5" w:rsidRDefault="00240E0A" w:rsidP="00240E0A">
      <w:pPr>
        <w:spacing w:after="0" w:line="240" w:lineRule="auto"/>
        <w:rPr>
          <w:sz w:val="16"/>
        </w:rPr>
      </w:pPr>
      <w:r w:rsidRPr="006508A5">
        <w:rPr>
          <w:sz w:val="16"/>
        </w:rPr>
        <w:t>TABLE 3: BARGAINING POWER INDICATORS BASED ON EXIT AND VOICE</w:t>
      </w:r>
    </w:p>
    <w:tbl>
      <w:tblPr>
        <w:tblStyle w:val="TableGrid"/>
        <w:tblW w:w="0" w:type="auto"/>
        <w:tblLook w:val="04A0" w:firstRow="1" w:lastRow="0" w:firstColumn="1" w:lastColumn="0" w:noHBand="0" w:noVBand="1"/>
      </w:tblPr>
      <w:tblGrid>
        <w:gridCol w:w="3116"/>
        <w:gridCol w:w="3117"/>
        <w:gridCol w:w="3117"/>
      </w:tblGrid>
      <w:tr w:rsidR="00240E0A" w:rsidRPr="006508A5" w14:paraId="079EDF5E" w14:textId="77777777" w:rsidTr="00FD2BAD">
        <w:tc>
          <w:tcPr>
            <w:tcW w:w="3116" w:type="dxa"/>
          </w:tcPr>
          <w:p w14:paraId="182AF7AC" w14:textId="77777777" w:rsidR="00240E0A" w:rsidRPr="006508A5" w:rsidRDefault="00240E0A" w:rsidP="00FD2BAD">
            <w:r w:rsidRPr="006508A5">
              <w:rPr>
                <w:sz w:val="16"/>
              </w:rPr>
              <w:t>Factors</w:t>
            </w:r>
          </w:p>
        </w:tc>
        <w:tc>
          <w:tcPr>
            <w:tcW w:w="3117" w:type="dxa"/>
          </w:tcPr>
          <w:p w14:paraId="436C4CB6" w14:textId="77777777" w:rsidR="00240E0A" w:rsidRPr="006508A5" w:rsidRDefault="00240E0A" w:rsidP="00FD2BAD">
            <w:r w:rsidRPr="006508A5">
              <w:rPr>
                <w:sz w:val="16"/>
              </w:rPr>
              <w:t>Indicators of Worker/Employer Power</w:t>
            </w:r>
          </w:p>
        </w:tc>
        <w:tc>
          <w:tcPr>
            <w:tcW w:w="3117" w:type="dxa"/>
          </w:tcPr>
          <w:p w14:paraId="2CC7CA0B" w14:textId="77777777" w:rsidR="00240E0A" w:rsidRPr="006508A5" w:rsidRDefault="00240E0A" w:rsidP="00FD2BAD">
            <w:r w:rsidRPr="006508A5">
              <w:rPr>
                <w:sz w:val="16"/>
              </w:rPr>
              <w:t>Public and Private Data Sources</w:t>
            </w:r>
          </w:p>
        </w:tc>
      </w:tr>
      <w:tr w:rsidR="00240E0A" w:rsidRPr="006508A5" w14:paraId="64719B4C" w14:textId="77777777" w:rsidTr="00FD2BAD">
        <w:tc>
          <w:tcPr>
            <w:tcW w:w="3116" w:type="dxa"/>
          </w:tcPr>
          <w:p w14:paraId="74EBC4AE" w14:textId="77777777" w:rsidR="00240E0A" w:rsidRPr="006508A5" w:rsidRDefault="00240E0A" w:rsidP="00FD2BAD">
            <w:r w:rsidRPr="006508A5">
              <w:rPr>
                <w:sz w:val="16"/>
              </w:rPr>
              <w:t>Workers’ Exit Options</w:t>
            </w:r>
          </w:p>
        </w:tc>
        <w:tc>
          <w:tcPr>
            <w:tcW w:w="3117" w:type="dxa"/>
          </w:tcPr>
          <w:p w14:paraId="13E53582" w14:textId="77777777" w:rsidR="00240E0A" w:rsidRPr="006508A5" w:rsidRDefault="00240E0A" w:rsidP="00FD2BAD">
            <w:pPr>
              <w:rPr>
                <w:sz w:val="16"/>
              </w:rPr>
            </w:pPr>
            <w:r w:rsidRPr="006508A5">
              <w:rPr>
                <w:sz w:val="16"/>
              </w:rPr>
              <w:t>Labor market tightness (number of job vacancies / number of unemployed)</w:t>
            </w:r>
          </w:p>
          <w:p w14:paraId="5B427E16" w14:textId="77777777" w:rsidR="00240E0A" w:rsidRPr="006508A5" w:rsidRDefault="00240E0A" w:rsidP="00FD2BAD">
            <w:pPr>
              <w:rPr>
                <w:sz w:val="16"/>
              </w:rPr>
            </w:pPr>
          </w:p>
          <w:p w14:paraId="20EC053C" w14:textId="77777777" w:rsidR="00240E0A" w:rsidRPr="006508A5" w:rsidRDefault="00240E0A" w:rsidP="00FD2BAD">
            <w:pPr>
              <w:rPr>
                <w:sz w:val="16"/>
              </w:rPr>
            </w:pPr>
            <w:r w:rsidRPr="006508A5">
              <w:rPr>
                <w:sz w:val="16"/>
              </w:rPr>
              <w:t>Labor market concentration</w:t>
            </w:r>
          </w:p>
          <w:p w14:paraId="19919036" w14:textId="77777777" w:rsidR="00240E0A" w:rsidRPr="006508A5" w:rsidRDefault="00240E0A" w:rsidP="00FD2BAD">
            <w:pPr>
              <w:rPr>
                <w:sz w:val="16"/>
              </w:rPr>
            </w:pPr>
            <w:r w:rsidRPr="006508A5">
              <w:rPr>
                <w:sz w:val="16"/>
              </w:rPr>
              <w:t>Labor share</w:t>
            </w:r>
          </w:p>
          <w:p w14:paraId="0056310D" w14:textId="77777777" w:rsidR="00240E0A" w:rsidRPr="006508A5" w:rsidRDefault="00240E0A" w:rsidP="00FD2BAD">
            <w:pPr>
              <w:rPr>
                <w:sz w:val="16"/>
              </w:rPr>
            </w:pPr>
            <w:r w:rsidRPr="006508A5">
              <w:rPr>
                <w:sz w:val="16"/>
              </w:rPr>
              <w:t>Minimum wage</w:t>
            </w:r>
          </w:p>
          <w:p w14:paraId="05A47381" w14:textId="77777777" w:rsidR="00240E0A" w:rsidRPr="006508A5" w:rsidRDefault="00240E0A" w:rsidP="00FD2BAD">
            <w:pPr>
              <w:rPr>
                <w:sz w:val="16"/>
              </w:rPr>
            </w:pPr>
            <w:r w:rsidRPr="006508A5">
              <w:rPr>
                <w:sz w:val="16"/>
              </w:rPr>
              <w:t>Employer violations of</w:t>
            </w:r>
          </w:p>
          <w:p w14:paraId="10EFBCB0" w14:textId="77777777" w:rsidR="00240E0A" w:rsidRPr="006508A5" w:rsidRDefault="00240E0A" w:rsidP="00FD2BAD">
            <w:pPr>
              <w:rPr>
                <w:sz w:val="16"/>
              </w:rPr>
            </w:pPr>
            <w:proofErr w:type="gramStart"/>
            <w:r w:rsidRPr="006508A5">
              <w:rPr>
                <w:sz w:val="16"/>
              </w:rPr>
              <w:t>workers</w:t>
            </w:r>
            <w:proofErr w:type="gramEnd"/>
            <w:r w:rsidRPr="006508A5">
              <w:rPr>
                <w:sz w:val="16"/>
              </w:rPr>
              <w:t xml:space="preserve">’ </w:t>
            </w:r>
            <w:proofErr w:type="gramStart"/>
            <w:r w:rsidRPr="006508A5">
              <w:rPr>
                <w:sz w:val="16"/>
              </w:rPr>
              <w:t>rights</w:t>
            </w:r>
            <w:proofErr w:type="gramEnd"/>
            <w:r w:rsidRPr="006508A5">
              <w:rPr>
                <w:sz w:val="16"/>
              </w:rPr>
              <w:t xml:space="preserve"> (working conditions, hiring</w:t>
            </w:r>
          </w:p>
          <w:p w14:paraId="58265CDA" w14:textId="77777777" w:rsidR="00240E0A" w:rsidRPr="006508A5" w:rsidRDefault="00240E0A" w:rsidP="00FD2BAD">
            <w:pPr>
              <w:rPr>
                <w:sz w:val="16"/>
              </w:rPr>
            </w:pPr>
            <w:r w:rsidRPr="006508A5">
              <w:rPr>
                <w:sz w:val="16"/>
              </w:rPr>
              <w:t>and firing)</w:t>
            </w:r>
          </w:p>
          <w:p w14:paraId="52C4F198" w14:textId="77777777" w:rsidR="00240E0A" w:rsidRPr="006508A5" w:rsidRDefault="00240E0A" w:rsidP="00FD2BAD">
            <w:pPr>
              <w:rPr>
                <w:sz w:val="16"/>
              </w:rPr>
            </w:pPr>
            <w:r w:rsidRPr="006508A5">
              <w:rPr>
                <w:sz w:val="16"/>
              </w:rPr>
              <w:t>Employer antitrust</w:t>
            </w:r>
          </w:p>
          <w:p w14:paraId="68754702" w14:textId="77777777" w:rsidR="00240E0A" w:rsidRPr="006508A5" w:rsidRDefault="00240E0A" w:rsidP="00FD2BAD">
            <w:pPr>
              <w:rPr>
                <w:sz w:val="16"/>
              </w:rPr>
            </w:pPr>
            <w:r w:rsidRPr="006508A5">
              <w:rPr>
                <w:sz w:val="16"/>
              </w:rPr>
              <w:t>law violations (unlawful monopsony, wage</w:t>
            </w:r>
          </w:p>
          <w:p w14:paraId="7631FC0D" w14:textId="77777777" w:rsidR="00240E0A" w:rsidRPr="006508A5" w:rsidRDefault="00240E0A" w:rsidP="00FD2BAD">
            <w:pPr>
              <w:rPr>
                <w:sz w:val="16"/>
              </w:rPr>
            </w:pPr>
            <w:r w:rsidRPr="006508A5">
              <w:rPr>
                <w:sz w:val="16"/>
              </w:rPr>
              <w:t>fixing, mobility restraints, market allocation agreements,</w:t>
            </w:r>
          </w:p>
          <w:p w14:paraId="769F873D" w14:textId="77777777" w:rsidR="00240E0A" w:rsidRPr="006508A5" w:rsidRDefault="00240E0A" w:rsidP="00FD2BAD">
            <w:r w:rsidRPr="006508A5">
              <w:rPr>
                <w:sz w:val="16"/>
              </w:rPr>
              <w:t>other vertical restraints)</w:t>
            </w:r>
          </w:p>
        </w:tc>
        <w:tc>
          <w:tcPr>
            <w:tcW w:w="3117" w:type="dxa"/>
          </w:tcPr>
          <w:p w14:paraId="61142D90" w14:textId="77777777" w:rsidR="00240E0A" w:rsidRPr="006508A5" w:rsidRDefault="00240E0A" w:rsidP="00FD2BAD">
            <w:pPr>
              <w:rPr>
                <w:sz w:val="16"/>
              </w:rPr>
            </w:pPr>
            <w:r w:rsidRPr="006508A5">
              <w:rPr>
                <w:sz w:val="16"/>
              </w:rPr>
              <w:t>Number of job vacancies: BLS JOLTS,</w:t>
            </w:r>
          </w:p>
          <w:p w14:paraId="5E24D7A2" w14:textId="77777777" w:rsidR="00240E0A" w:rsidRPr="006508A5" w:rsidRDefault="00240E0A" w:rsidP="00FD2BAD">
            <w:pPr>
              <w:rPr>
                <w:sz w:val="16"/>
              </w:rPr>
            </w:pPr>
            <w:r w:rsidRPr="006508A5">
              <w:rPr>
                <w:sz w:val="16"/>
              </w:rPr>
              <w:t>Burning Glass Technologies</w:t>
            </w:r>
          </w:p>
          <w:p w14:paraId="46715863" w14:textId="77777777" w:rsidR="00240E0A" w:rsidRPr="006508A5" w:rsidRDefault="00240E0A" w:rsidP="00FD2BAD">
            <w:pPr>
              <w:rPr>
                <w:sz w:val="16"/>
              </w:rPr>
            </w:pPr>
            <w:r w:rsidRPr="006508A5">
              <w:rPr>
                <w:sz w:val="16"/>
              </w:rPr>
              <w:t>Number of unemployed: BLS Current</w:t>
            </w:r>
          </w:p>
          <w:p w14:paraId="0558B572" w14:textId="77777777" w:rsidR="00240E0A" w:rsidRPr="006508A5" w:rsidRDefault="00240E0A" w:rsidP="00FD2BAD">
            <w:pPr>
              <w:rPr>
                <w:sz w:val="16"/>
              </w:rPr>
            </w:pPr>
            <w:r w:rsidRPr="006508A5">
              <w:rPr>
                <w:sz w:val="16"/>
              </w:rPr>
              <w:t>Population Survey &amp;</w:t>
            </w:r>
          </w:p>
          <w:p w14:paraId="373583F9" w14:textId="77777777" w:rsidR="00240E0A" w:rsidRPr="006508A5" w:rsidRDefault="00240E0A" w:rsidP="00FD2BAD">
            <w:pPr>
              <w:rPr>
                <w:sz w:val="16"/>
              </w:rPr>
            </w:pPr>
            <w:r w:rsidRPr="006508A5">
              <w:rPr>
                <w:sz w:val="16"/>
              </w:rPr>
              <w:t>LAUS</w:t>
            </w:r>
          </w:p>
          <w:p w14:paraId="1B14ABB8" w14:textId="77777777" w:rsidR="00240E0A" w:rsidRPr="006508A5" w:rsidRDefault="00240E0A" w:rsidP="00FD2BAD">
            <w:pPr>
              <w:rPr>
                <w:sz w:val="16"/>
              </w:rPr>
            </w:pPr>
            <w:r w:rsidRPr="006508A5">
              <w:rPr>
                <w:sz w:val="16"/>
              </w:rPr>
              <w:t>Burning Glass Technologies</w:t>
            </w:r>
          </w:p>
          <w:p w14:paraId="030C7788" w14:textId="77777777" w:rsidR="00240E0A" w:rsidRPr="006508A5" w:rsidRDefault="00240E0A" w:rsidP="00FD2BAD">
            <w:pPr>
              <w:rPr>
                <w:sz w:val="16"/>
              </w:rPr>
            </w:pPr>
            <w:r w:rsidRPr="006508A5">
              <w:rPr>
                <w:sz w:val="16"/>
              </w:rPr>
              <w:t>BLS Office of</w:t>
            </w:r>
          </w:p>
          <w:p w14:paraId="10524D0A" w14:textId="77777777" w:rsidR="00240E0A" w:rsidRPr="006508A5" w:rsidRDefault="00240E0A" w:rsidP="00FD2BAD">
            <w:pPr>
              <w:rPr>
                <w:sz w:val="16"/>
              </w:rPr>
            </w:pPr>
            <w:r w:rsidRPr="006508A5">
              <w:rPr>
                <w:sz w:val="16"/>
              </w:rPr>
              <w:t>Productivity and</w:t>
            </w:r>
          </w:p>
          <w:p w14:paraId="406227B1" w14:textId="77777777" w:rsidR="00240E0A" w:rsidRPr="006508A5" w:rsidRDefault="00240E0A" w:rsidP="00FD2BAD">
            <w:pPr>
              <w:rPr>
                <w:sz w:val="16"/>
              </w:rPr>
            </w:pPr>
            <w:r w:rsidRPr="006508A5">
              <w:rPr>
                <w:sz w:val="16"/>
              </w:rPr>
              <w:t>Technology</w:t>
            </w:r>
          </w:p>
          <w:p w14:paraId="10997E7B" w14:textId="77777777" w:rsidR="00240E0A" w:rsidRPr="006508A5" w:rsidRDefault="00240E0A" w:rsidP="00FD2BAD">
            <w:pPr>
              <w:rPr>
                <w:sz w:val="16"/>
              </w:rPr>
            </w:pPr>
            <w:r w:rsidRPr="006508A5">
              <w:rPr>
                <w:sz w:val="16"/>
              </w:rPr>
              <w:t>DOL Minimum</w:t>
            </w:r>
          </w:p>
          <w:p w14:paraId="6B95EB9B" w14:textId="77777777" w:rsidR="00240E0A" w:rsidRPr="006508A5" w:rsidRDefault="00240E0A" w:rsidP="00FD2BAD">
            <w:pPr>
              <w:rPr>
                <w:sz w:val="16"/>
              </w:rPr>
            </w:pPr>
            <w:r w:rsidRPr="006508A5">
              <w:rPr>
                <w:sz w:val="16"/>
              </w:rPr>
              <w:t>Wage Rate by State</w:t>
            </w:r>
          </w:p>
          <w:p w14:paraId="717C789D" w14:textId="77777777" w:rsidR="00240E0A" w:rsidRPr="006508A5" w:rsidRDefault="00240E0A" w:rsidP="00FD2BAD">
            <w:pPr>
              <w:rPr>
                <w:sz w:val="16"/>
              </w:rPr>
            </w:pPr>
            <w:r w:rsidRPr="006508A5">
              <w:rPr>
                <w:sz w:val="16"/>
              </w:rPr>
              <w:t>NLRB, OSHA,</w:t>
            </w:r>
          </w:p>
          <w:p w14:paraId="4F2C2109" w14:textId="77777777" w:rsidR="00240E0A" w:rsidRPr="006508A5" w:rsidRDefault="00240E0A" w:rsidP="00FD2BAD">
            <w:pPr>
              <w:rPr>
                <w:sz w:val="16"/>
              </w:rPr>
            </w:pPr>
            <w:r w:rsidRPr="006508A5">
              <w:rPr>
                <w:sz w:val="16"/>
              </w:rPr>
              <w:t>EEOC, Good Jobs</w:t>
            </w:r>
          </w:p>
          <w:p w14:paraId="6AFC35CD" w14:textId="77777777" w:rsidR="00240E0A" w:rsidRPr="006508A5" w:rsidRDefault="00240E0A" w:rsidP="00FD2BAD">
            <w:pPr>
              <w:rPr>
                <w:sz w:val="16"/>
              </w:rPr>
            </w:pPr>
            <w:r w:rsidRPr="006508A5">
              <w:rPr>
                <w:sz w:val="16"/>
              </w:rPr>
              <w:t>First Violation</w:t>
            </w:r>
          </w:p>
          <w:p w14:paraId="68A8EA03" w14:textId="77777777" w:rsidR="00240E0A" w:rsidRPr="006508A5" w:rsidRDefault="00240E0A" w:rsidP="00FD2BAD">
            <w:pPr>
              <w:rPr>
                <w:sz w:val="16"/>
              </w:rPr>
            </w:pPr>
            <w:r w:rsidRPr="006508A5">
              <w:rPr>
                <w:sz w:val="16"/>
              </w:rPr>
              <w:t>Tracker</w:t>
            </w:r>
          </w:p>
          <w:p w14:paraId="33266EB3" w14:textId="77777777" w:rsidR="00240E0A" w:rsidRPr="006508A5" w:rsidRDefault="00240E0A" w:rsidP="00FD2BAD">
            <w:r w:rsidRPr="006508A5">
              <w:rPr>
                <w:sz w:val="16"/>
              </w:rPr>
              <w:t>DOJ/FTC Case Files</w:t>
            </w:r>
          </w:p>
        </w:tc>
      </w:tr>
      <w:tr w:rsidR="00240E0A" w:rsidRPr="006508A5" w14:paraId="43B51F88" w14:textId="77777777" w:rsidTr="00FD2BAD">
        <w:tc>
          <w:tcPr>
            <w:tcW w:w="3116" w:type="dxa"/>
          </w:tcPr>
          <w:p w14:paraId="755F9D61" w14:textId="77777777" w:rsidR="00240E0A" w:rsidRPr="006508A5" w:rsidRDefault="00240E0A" w:rsidP="00FD2BAD">
            <w:r w:rsidRPr="006508A5">
              <w:rPr>
                <w:sz w:val="16"/>
              </w:rPr>
              <w:t>Workers’ Voice and Control (incomplete contracts)</w:t>
            </w:r>
          </w:p>
        </w:tc>
        <w:tc>
          <w:tcPr>
            <w:tcW w:w="3117" w:type="dxa"/>
          </w:tcPr>
          <w:p w14:paraId="70258C38" w14:textId="77777777" w:rsidR="00240E0A" w:rsidRPr="006508A5" w:rsidRDefault="00240E0A" w:rsidP="00FD2BAD">
            <w:pPr>
              <w:rPr>
                <w:sz w:val="16"/>
              </w:rPr>
            </w:pPr>
            <w:r w:rsidRPr="006508A5">
              <w:rPr>
                <w:sz w:val="16"/>
              </w:rPr>
              <w:t>Union membership</w:t>
            </w:r>
          </w:p>
          <w:p w14:paraId="6B813574" w14:textId="77777777" w:rsidR="00240E0A" w:rsidRPr="006508A5" w:rsidRDefault="00240E0A" w:rsidP="00FD2BAD">
            <w:pPr>
              <w:rPr>
                <w:sz w:val="16"/>
              </w:rPr>
            </w:pPr>
            <w:r w:rsidRPr="006508A5">
              <w:rPr>
                <w:sz w:val="16"/>
              </w:rPr>
              <w:t>Strike activity</w:t>
            </w:r>
          </w:p>
          <w:p w14:paraId="56EC9FBF" w14:textId="77777777" w:rsidR="00240E0A" w:rsidRPr="006508A5" w:rsidRDefault="00240E0A" w:rsidP="00FD2BAD">
            <w:pPr>
              <w:rPr>
                <w:sz w:val="16"/>
              </w:rPr>
            </w:pPr>
            <w:r w:rsidRPr="006508A5">
              <w:rPr>
                <w:sz w:val="16"/>
              </w:rPr>
              <w:t>Organizing drives</w:t>
            </w:r>
          </w:p>
          <w:p w14:paraId="4EB93EEC" w14:textId="77777777" w:rsidR="00240E0A" w:rsidRPr="006508A5" w:rsidRDefault="00240E0A" w:rsidP="00FD2BAD">
            <w:r w:rsidRPr="006508A5">
              <w:rPr>
                <w:sz w:val="16"/>
              </w:rPr>
              <w:t>Employer NLRA violations</w:t>
            </w:r>
          </w:p>
        </w:tc>
        <w:tc>
          <w:tcPr>
            <w:tcW w:w="3117" w:type="dxa"/>
          </w:tcPr>
          <w:p w14:paraId="33AFCA16" w14:textId="77777777" w:rsidR="00240E0A" w:rsidRPr="006508A5" w:rsidRDefault="00240E0A" w:rsidP="00FD2BAD">
            <w:pPr>
              <w:rPr>
                <w:sz w:val="16"/>
              </w:rPr>
            </w:pPr>
            <w:r w:rsidRPr="006508A5">
              <w:rPr>
                <w:sz w:val="16"/>
              </w:rPr>
              <w:t>BLS Current Population Survey</w:t>
            </w:r>
          </w:p>
          <w:p w14:paraId="79E88C79" w14:textId="77777777" w:rsidR="00240E0A" w:rsidRPr="006508A5" w:rsidRDefault="00240E0A" w:rsidP="00FD2BAD">
            <w:pPr>
              <w:rPr>
                <w:sz w:val="16"/>
              </w:rPr>
            </w:pPr>
            <w:r w:rsidRPr="006508A5">
              <w:rPr>
                <w:sz w:val="16"/>
              </w:rPr>
              <w:t>BLS Work Stoppages Program,</w:t>
            </w:r>
          </w:p>
          <w:p w14:paraId="69620008" w14:textId="77777777" w:rsidR="00240E0A" w:rsidRPr="006508A5" w:rsidRDefault="00240E0A" w:rsidP="00FD2BAD">
            <w:pPr>
              <w:rPr>
                <w:sz w:val="16"/>
              </w:rPr>
            </w:pPr>
            <w:r w:rsidRPr="006508A5">
              <w:rPr>
                <w:sz w:val="16"/>
              </w:rPr>
              <w:t>NLRB Case Files/Activity Reports,</w:t>
            </w:r>
          </w:p>
          <w:p w14:paraId="6FA81955" w14:textId="77777777" w:rsidR="00240E0A" w:rsidRPr="006508A5" w:rsidRDefault="00240E0A" w:rsidP="00FD2BAD">
            <w:pPr>
              <w:rPr>
                <w:sz w:val="16"/>
              </w:rPr>
            </w:pPr>
            <w:r w:rsidRPr="006508A5">
              <w:rPr>
                <w:sz w:val="16"/>
              </w:rPr>
              <w:t>DOJ/FTC Case Files</w:t>
            </w:r>
          </w:p>
          <w:p w14:paraId="1EE0B756" w14:textId="77777777" w:rsidR="00240E0A" w:rsidRPr="006508A5" w:rsidRDefault="00240E0A" w:rsidP="00FD2BAD">
            <w:pPr>
              <w:rPr>
                <w:sz w:val="16"/>
              </w:rPr>
            </w:pPr>
            <w:r w:rsidRPr="006508A5">
              <w:rPr>
                <w:sz w:val="16"/>
              </w:rPr>
              <w:t>(“independent contractors”)</w:t>
            </w:r>
          </w:p>
          <w:p w14:paraId="2DE60F9F" w14:textId="77777777" w:rsidR="00240E0A" w:rsidRPr="006508A5" w:rsidRDefault="00240E0A" w:rsidP="00FD2BAD">
            <w:pPr>
              <w:rPr>
                <w:sz w:val="16"/>
              </w:rPr>
            </w:pPr>
            <w:r w:rsidRPr="006508A5">
              <w:rPr>
                <w:sz w:val="16"/>
              </w:rPr>
              <w:t>NLRB Case Files/Activity Reports</w:t>
            </w:r>
          </w:p>
          <w:p w14:paraId="6DF21522" w14:textId="77777777" w:rsidR="00240E0A" w:rsidRPr="006508A5" w:rsidRDefault="00240E0A" w:rsidP="00FD2BAD">
            <w:pPr>
              <w:rPr>
                <w:sz w:val="16"/>
              </w:rPr>
            </w:pPr>
            <w:r w:rsidRPr="006508A5">
              <w:rPr>
                <w:sz w:val="16"/>
              </w:rPr>
              <w:t>NLRB Case Files/Activity Reports, Good</w:t>
            </w:r>
          </w:p>
          <w:p w14:paraId="7B21B967" w14:textId="77777777" w:rsidR="00240E0A" w:rsidRPr="006508A5" w:rsidRDefault="00240E0A" w:rsidP="00FD2BAD">
            <w:pPr>
              <w:rPr>
                <w:sz w:val="16"/>
              </w:rPr>
            </w:pPr>
            <w:r w:rsidRPr="006508A5">
              <w:rPr>
                <w:sz w:val="16"/>
              </w:rPr>
              <w:t>Jobs First Violation</w:t>
            </w:r>
          </w:p>
          <w:p w14:paraId="57D28E97" w14:textId="77777777" w:rsidR="00240E0A" w:rsidRPr="006508A5" w:rsidRDefault="00240E0A" w:rsidP="00FD2BAD">
            <w:r w:rsidRPr="006508A5">
              <w:rPr>
                <w:sz w:val="16"/>
              </w:rPr>
              <w:t>Tracker</w:t>
            </w:r>
          </w:p>
        </w:tc>
      </w:tr>
    </w:tbl>
    <w:p w14:paraId="168774BB" w14:textId="77777777" w:rsidR="00240E0A" w:rsidRPr="006508A5" w:rsidRDefault="00240E0A" w:rsidP="00240E0A">
      <w:pPr>
        <w:spacing w:after="0" w:line="240" w:lineRule="auto"/>
        <w:rPr>
          <w:sz w:val="16"/>
        </w:rPr>
      </w:pPr>
      <w:r w:rsidRPr="006508A5">
        <w:rPr>
          <w:sz w:val="16"/>
        </w:rPr>
        <w:t xml:space="preserve">These worker power indicators can help gauge how much power workers have in specific geographic locations, occupations, or industries. We </w:t>
      </w:r>
      <w:proofErr w:type="gramStart"/>
      <w:r w:rsidRPr="006508A5">
        <w:rPr>
          <w:sz w:val="16"/>
        </w:rPr>
        <w:t>already</w:t>
      </w:r>
      <w:proofErr w:type="gramEnd"/>
      <w:r w:rsidRPr="006508A5">
        <w:rPr>
          <w:sz w:val="16"/>
        </w:rPr>
        <w:t xml:space="preserve"> discussed most indicators and related concepts above, except for the labor share.88 The labor share is the fraction of output that goes to workers in the form of labor compensation. When the labor share decreases, it suggests that workers have lower power.89</w:t>
      </w:r>
    </w:p>
    <w:p w14:paraId="6595F8FB" w14:textId="77777777" w:rsidR="00240E0A" w:rsidRPr="006508A5" w:rsidRDefault="00240E0A" w:rsidP="00240E0A">
      <w:pPr>
        <w:spacing w:after="0" w:line="240" w:lineRule="auto"/>
        <w:rPr>
          <w:sz w:val="16"/>
        </w:rPr>
      </w:pPr>
      <w:r w:rsidRPr="006508A5">
        <w:rPr>
          <w:sz w:val="16"/>
        </w:rPr>
        <w:t>B. A Whole-of-Government Agenda for Worker Power</w:t>
      </w:r>
    </w:p>
    <w:p w14:paraId="457DA739" w14:textId="77777777" w:rsidR="00240E0A" w:rsidRPr="006508A5" w:rsidRDefault="00240E0A" w:rsidP="00240E0A">
      <w:pPr>
        <w:spacing w:after="0" w:line="240" w:lineRule="auto"/>
        <w:rPr>
          <w:sz w:val="16"/>
        </w:rPr>
      </w:pPr>
      <w:r w:rsidRPr="006508A5">
        <w:rPr>
          <w:sz w:val="16"/>
        </w:rPr>
        <w:t>While worker power indicators can aid agencies in determining which labor markets they should target for enforcement, an evidence-based approach may also be used to rank policy priorities based on their demonstrated ability to increase worker power. This Section draws from current empirical knowledge in the worker power literature to identify those priorities. It also maps out mechanisms by which interagency coordination could aid in effectuating them.</w:t>
      </w:r>
    </w:p>
    <w:p w14:paraId="00852115" w14:textId="77777777" w:rsidR="00240E0A" w:rsidRPr="006508A5" w:rsidRDefault="00240E0A" w:rsidP="00240E0A">
      <w:pPr>
        <w:spacing w:after="0" w:line="240" w:lineRule="auto"/>
        <w:rPr>
          <w:sz w:val="16"/>
        </w:rPr>
      </w:pPr>
      <w:r w:rsidRPr="006508A5">
        <w:rPr>
          <w:sz w:val="16"/>
        </w:rPr>
        <w:t>1. Policy priorities to enhance worker voice.</w:t>
      </w:r>
    </w:p>
    <w:p w14:paraId="0E52E146" w14:textId="77777777" w:rsidR="00240E0A" w:rsidRPr="006508A5" w:rsidRDefault="00240E0A" w:rsidP="00240E0A">
      <w:pPr>
        <w:spacing w:after="0" w:line="240" w:lineRule="auto"/>
        <w:rPr>
          <w:sz w:val="16"/>
        </w:rPr>
      </w:pPr>
      <w:r w:rsidRPr="006508A5">
        <w:rPr>
          <w:sz w:val="16"/>
        </w:rPr>
        <w:t>Building labor market institutions, such as labor unions, that give workers voice is a promising means of increasing workers’ bargaining power to increase wages and improve working conditions. Unionized workers receive a “union wage premium” of between 15–25% and more generous benefits relative to similarly situated nonunion workers.90 But unions can also lift wages and working conditions offered by nonunion employers competing with unionized employers for labor inputs.91 Strengthening union density will require a suite of labor law reforms that may include (but are not limited to) passage of the Protecting the Right to Organize Act (PRO Act), reforms to ease union recognition, sectoral and supply chain bargaining, “Ghent system” reforms, and worker representation on corporate boards.92 But empirical evidence supports a number of promising avenues for increasing worker voice under the NLRB’s existing authority. This Section proposes tools to more effectively deter employer noncompliance and reverse some contributing causes of union decline. It then offers guidance on interagency coordination that can strengthen those tools and better support labor market institution building to enhance worker voice.</w:t>
      </w:r>
    </w:p>
    <w:p w14:paraId="1C98E837" w14:textId="77777777" w:rsidR="00240E0A" w:rsidRPr="006508A5" w:rsidRDefault="00240E0A" w:rsidP="00240E0A">
      <w:pPr>
        <w:spacing w:after="0" w:line="240" w:lineRule="auto"/>
        <w:rPr>
          <w:sz w:val="16"/>
        </w:rPr>
      </w:pPr>
      <w:r w:rsidRPr="006508A5">
        <w:rPr>
          <w:sz w:val="16"/>
        </w:rPr>
        <w:t xml:space="preserve">First, </w:t>
      </w:r>
      <w:r w:rsidRPr="006508A5">
        <w:rPr>
          <w:u w:val="single"/>
        </w:rPr>
        <w:t xml:space="preserve">the NLRB has adjudicated the legality of a range of employer practices alleged to interfere with workers’ attempts to unionize and collectively bargain without drawing from </w:t>
      </w:r>
      <w:r w:rsidRPr="006508A5">
        <w:rPr>
          <w:sz w:val="16"/>
        </w:rPr>
        <w:t xml:space="preserve">or relying on </w:t>
      </w:r>
      <w:r w:rsidRPr="006508A5">
        <w:rPr>
          <w:u w:val="single"/>
        </w:rPr>
        <w:t>empirical studies regarding their decisions’ effects on worker power.</w:t>
      </w:r>
      <w:r w:rsidRPr="006508A5">
        <w:rPr>
          <w:sz w:val="16"/>
        </w:rPr>
        <w:t>93 The empirical literature now more clearly shows the adverse effects of employer conduct on unionization efforts, justifying overturning prior NLRA interpretations as inconsistent with its equal–bargaining power purpose. The most promising candidates for review based on the literature are: employer use of mandatory “captive audience” meetings in their anti-union drives,94 allowing worker demonstration of majority support through card check recognition to trigger employer collective bargaining duties,95 and adopting a more expansive definition of “employee” to avoid employer “independent contractors” misclassification of employees.96 Finally, the Board might seek more expansive penalties—such as consequential damages for economic losses employees suffered due to employers’ unfair labor practices—based on empirical evidence of the limited deterrence value of standard penalties like notice posting, back pay, or reinstatement.97 These remedies could include more aggressive use of bargaining orders to overcome employer delays in reaching a first collective bargaining agreement that reduce worker voice.98</w:t>
      </w:r>
    </w:p>
    <w:p w14:paraId="31114449" w14:textId="77777777" w:rsidR="00240E0A" w:rsidRPr="006508A5" w:rsidRDefault="00240E0A" w:rsidP="00240E0A">
      <w:pPr>
        <w:spacing w:after="0" w:line="240" w:lineRule="auto"/>
        <w:rPr>
          <w:sz w:val="16"/>
        </w:rPr>
      </w:pPr>
      <w:r w:rsidRPr="006508A5">
        <w:rPr>
          <w:sz w:val="16"/>
        </w:rPr>
        <w:t>Second, while there are a number of contributing causes to union-density decline in the private sector, some include workplace restructuring, the “</w:t>
      </w:r>
      <w:proofErr w:type="spellStart"/>
      <w:r w:rsidRPr="006508A5">
        <w:rPr>
          <w:sz w:val="16"/>
        </w:rPr>
        <w:t>gigification</w:t>
      </w:r>
      <w:proofErr w:type="spellEnd"/>
      <w:r w:rsidRPr="006508A5">
        <w:rPr>
          <w:sz w:val="16"/>
        </w:rPr>
        <w:t xml:space="preserve">” of the workforce, and low union density itself increasing employers’ incentives to resist unionization to avoid higher labor costs relative to nonunionized employers.99 </w:t>
      </w:r>
      <w:r w:rsidRPr="006508A5">
        <w:rPr>
          <w:u w:val="single"/>
        </w:rPr>
        <w:t>By displacing labor and employment law obligations to smaller, less accountable companies</w:t>
      </w:r>
      <w:r w:rsidRPr="006508A5">
        <w:rPr>
          <w:sz w:val="16"/>
        </w:rPr>
        <w:t xml:space="preserve">, or removing those obligations entirely by misclassifying employees as independent contractors, </w:t>
      </w:r>
      <w:r w:rsidRPr="006508A5">
        <w:rPr>
          <w:b/>
          <w:iCs/>
          <w:u w:val="single"/>
        </w:rPr>
        <w:t>strong employers have exempted themselves from duties to bargain with workers</w:t>
      </w:r>
      <w:r w:rsidRPr="006508A5">
        <w:rPr>
          <w:u w:val="single"/>
        </w:rPr>
        <w:t xml:space="preserve"> over compensation or working conditions, reducing workers’ ability to assert countervailing leverage over them.</w:t>
      </w:r>
      <w:r w:rsidRPr="006508A5">
        <w:rPr>
          <w:sz w:val="16"/>
        </w:rPr>
        <w:t xml:space="preserve">100 </w:t>
      </w:r>
      <w:r w:rsidRPr="006508A5">
        <w:rPr>
          <w:u w:val="single"/>
        </w:rPr>
        <w:t>Reversing these causes may increase worker power</w:t>
      </w:r>
      <w:r w:rsidRPr="006508A5">
        <w:rPr>
          <w:sz w:val="16"/>
        </w:rPr>
        <w:t>.101 For example, lowering burdens for workers to engage in enterprise-wide bargaining (like the McDonald’s franchise network) by recognizing upstream firms’ control over downstream firms’ labor costs could expand union density significantly.102 And expanding worker protections to picket and boycott firms with market power in their employer’s product or relevant labor market could increase workers’ leverage over their own employer and potentially industry wide.103</w:t>
      </w:r>
    </w:p>
    <w:p w14:paraId="7E756C7C" w14:textId="77777777" w:rsidR="00240E0A" w:rsidRPr="006508A5" w:rsidRDefault="00240E0A" w:rsidP="00240E0A">
      <w:pPr>
        <w:spacing w:after="0" w:line="240" w:lineRule="auto"/>
        <w:rPr>
          <w:sz w:val="16"/>
        </w:rPr>
      </w:pPr>
      <w:r w:rsidRPr="006508A5">
        <w:rPr>
          <w:sz w:val="16"/>
        </w:rPr>
        <w:t xml:space="preserve">In addition to redirecting its own authority and resources towards increasing worker power, </w:t>
      </w:r>
      <w:r w:rsidRPr="006508A5">
        <w:rPr>
          <w:u w:val="single"/>
        </w:rPr>
        <w:t>the NLRB could benefit from and aid interagency coordination</w:t>
      </w:r>
      <w:r w:rsidRPr="006508A5">
        <w:rPr>
          <w:sz w:val="16"/>
        </w:rPr>
        <w:t xml:space="preserve"> to do the same.104 First, </w:t>
      </w:r>
      <w:r w:rsidRPr="006508A5">
        <w:rPr>
          <w:u w:val="single"/>
        </w:rPr>
        <w:t>the Board can share its own data, information, and evidence of employer noncompliance as indicators of employer and worker power with</w:t>
      </w:r>
      <w:r w:rsidRPr="006508A5">
        <w:rPr>
          <w:sz w:val="16"/>
        </w:rPr>
        <w:t xml:space="preserve"> other agencies, especially the </w:t>
      </w:r>
      <w:r w:rsidRPr="006508A5">
        <w:rPr>
          <w:u w:val="single"/>
        </w:rPr>
        <w:t>antitrust agencies</w:t>
      </w:r>
      <w:r w:rsidRPr="006508A5">
        <w:rPr>
          <w:sz w:val="16"/>
        </w:rPr>
        <w:t xml:space="preserve">. As noted below, </w:t>
      </w:r>
      <w:r w:rsidRPr="00AB74FD">
        <w:rPr>
          <w:b/>
          <w:iCs/>
          <w:highlight w:val="green"/>
          <w:u w:val="single"/>
        </w:rPr>
        <w:t xml:space="preserve">employer noncompliance with labor law can be evidence of employer monopsony power and anticompetitive conduct </w:t>
      </w:r>
      <w:r w:rsidRPr="006508A5">
        <w:rPr>
          <w:b/>
          <w:iCs/>
          <w:u w:val="single"/>
        </w:rPr>
        <w:t>in labor and product markets</w:t>
      </w:r>
      <w:r w:rsidRPr="006508A5">
        <w:rPr>
          <w:sz w:val="16"/>
        </w:rPr>
        <w:t xml:space="preserve">. Also, </w:t>
      </w:r>
      <w:r w:rsidRPr="006508A5">
        <w:rPr>
          <w:u w:val="single"/>
        </w:rPr>
        <w:t xml:space="preserve">employers who commit labor law violations effectively pay lower wages and put themselves at an advantage relative to their rivals, which can be a competition issue. </w:t>
      </w:r>
      <w:r w:rsidRPr="00AB74FD">
        <w:rPr>
          <w:highlight w:val="green"/>
          <w:u w:val="single"/>
        </w:rPr>
        <w:t>Evidence of noncompliance or low unionization rates can be red flags to other agencies</w:t>
      </w:r>
      <w:r w:rsidRPr="006508A5">
        <w:rPr>
          <w:u w:val="single"/>
        </w:rPr>
        <w:t xml:space="preserve"> regarding which labor markets particularly suffer from higher employer power or weaker worker power to inform agency enforcement priorities, instigate referrals and investigations, and use as evidence in enforcement proceedings.</w:t>
      </w:r>
      <w:r w:rsidRPr="006508A5">
        <w:rPr>
          <w:sz w:val="16"/>
        </w:rPr>
        <w:t xml:space="preserve"> </w:t>
      </w:r>
      <w:r w:rsidRPr="00AB74FD">
        <w:rPr>
          <w:highlight w:val="green"/>
          <w:u w:val="single"/>
        </w:rPr>
        <w:t xml:space="preserve">The Board’s data </w:t>
      </w:r>
      <w:r w:rsidRPr="006508A5">
        <w:rPr>
          <w:u w:val="single"/>
        </w:rPr>
        <w:t xml:space="preserve">and enforcement record </w:t>
      </w:r>
      <w:r w:rsidRPr="00AB74FD">
        <w:rPr>
          <w:highlight w:val="green"/>
          <w:u w:val="single"/>
        </w:rPr>
        <w:t>can</w:t>
      </w:r>
      <w:r w:rsidRPr="006508A5">
        <w:rPr>
          <w:u w:val="single"/>
        </w:rPr>
        <w:t xml:space="preserve"> also </w:t>
      </w:r>
      <w:r w:rsidRPr="00AB74FD">
        <w:rPr>
          <w:highlight w:val="green"/>
          <w:u w:val="single"/>
        </w:rPr>
        <w:t>inform antitrust agencies’ merger reviews</w:t>
      </w:r>
      <w:r w:rsidRPr="006508A5">
        <w:rPr>
          <w:u w:val="single"/>
        </w:rPr>
        <w:t>, aiding their evaluation of mergers’ labor market effects.</w:t>
      </w:r>
      <w:r w:rsidRPr="006508A5">
        <w:rPr>
          <w:sz w:val="16"/>
        </w:rPr>
        <w:t xml:space="preserve"> For example, </w:t>
      </w:r>
      <w:r w:rsidRPr="006508A5">
        <w:rPr>
          <w:u w:val="single"/>
        </w:rPr>
        <w:t>the Board can advise the agencies on the successor status of existing unions in the merging firms’ labor market(s)</w:t>
      </w:r>
      <w:r w:rsidRPr="006508A5">
        <w:rPr>
          <w:sz w:val="16"/>
        </w:rPr>
        <w:t xml:space="preserve">, conditioning merger approvals on Board administered elections or card-check recognition, </w:t>
      </w:r>
      <w:r w:rsidRPr="006508A5">
        <w:rPr>
          <w:u w:val="single"/>
        </w:rPr>
        <w:t xml:space="preserve">and </w:t>
      </w:r>
      <w:r w:rsidRPr="00AB74FD">
        <w:rPr>
          <w:b/>
          <w:iCs/>
          <w:highlight w:val="green"/>
          <w:u w:val="single"/>
        </w:rPr>
        <w:t>establishing accelerated, mandatory mediation for resolving unfair-labor practice disputes or collective bargaining impasses as</w:t>
      </w:r>
      <w:r w:rsidRPr="006508A5">
        <w:rPr>
          <w:b/>
          <w:iCs/>
          <w:u w:val="single"/>
        </w:rPr>
        <w:t xml:space="preserve"> components of consent decrees and </w:t>
      </w:r>
      <w:r w:rsidRPr="00AB74FD">
        <w:rPr>
          <w:b/>
          <w:iCs/>
          <w:highlight w:val="green"/>
          <w:u w:val="single"/>
        </w:rPr>
        <w:t>remedies imposed in antitrust cases</w:t>
      </w:r>
      <w:r w:rsidRPr="006508A5">
        <w:rPr>
          <w:u w:val="single"/>
        </w:rPr>
        <w:t>.</w:t>
      </w:r>
      <w:r w:rsidRPr="006508A5">
        <w:rPr>
          <w:sz w:val="16"/>
        </w:rPr>
        <w:t xml:space="preserve"> The Board’s collected data could also aid the antitrust agencies in assessing anticipated effects from mergers based on richer information and context regarding employer and worker bargaining power within respective firms (voice) as opposed to relying merely on evidence of workers’ outside options (exit). </w:t>
      </w:r>
      <w:r w:rsidRPr="006508A5">
        <w:rPr>
          <w:u w:val="single"/>
        </w:rPr>
        <w:t xml:space="preserve">And the Board could take a more active role in designing consent decrees and remedies for antitrust violations impacting labor markets by advising the antitrust agencies on how to preserve and strengthen worker power in the </w:t>
      </w:r>
      <w:proofErr w:type="spellStart"/>
      <w:r w:rsidRPr="006508A5">
        <w:rPr>
          <w:u w:val="single"/>
        </w:rPr>
        <w:t>postremedial</w:t>
      </w:r>
      <w:proofErr w:type="spellEnd"/>
      <w:r w:rsidRPr="006508A5">
        <w:rPr>
          <w:u w:val="single"/>
        </w:rPr>
        <w:t xml:space="preserve"> environment.</w:t>
      </w:r>
      <w:r w:rsidRPr="006508A5">
        <w:rPr>
          <w:sz w:val="16"/>
        </w:rPr>
        <w:t>105</w:t>
      </w:r>
    </w:p>
    <w:p w14:paraId="79CFCFEF" w14:textId="77777777" w:rsidR="00240E0A" w:rsidRPr="006508A5" w:rsidRDefault="00240E0A" w:rsidP="00240E0A">
      <w:pPr>
        <w:spacing w:after="0" w:line="240" w:lineRule="auto"/>
        <w:rPr>
          <w:sz w:val="16"/>
        </w:rPr>
      </w:pPr>
      <w:r w:rsidRPr="006508A5">
        <w:rPr>
          <w:u w:val="single"/>
        </w:rPr>
        <w:t>The Board</w:t>
      </w:r>
      <w:r w:rsidRPr="006508A5">
        <w:rPr>
          <w:sz w:val="16"/>
        </w:rPr>
        <w:t xml:space="preserve"> could also </w:t>
      </w:r>
      <w:r w:rsidRPr="006508A5">
        <w:rPr>
          <w:u w:val="single"/>
        </w:rPr>
        <w:t>benefit from receiving data, information, and analyses from other agencies, especially the antitrust agencies, to inform its own enforcement priorities, supplement investigations, and support evidence in its own enforcement actions</w:t>
      </w:r>
      <w:r w:rsidRPr="006508A5">
        <w:rPr>
          <w:sz w:val="16"/>
        </w:rPr>
        <w:t xml:space="preserve">, particularly because the statutory ban on Board hiring of economists limits its economic analysis of the relative bargaining power of employers and employees.106 </w:t>
      </w:r>
      <w:r w:rsidRPr="00AB74FD">
        <w:rPr>
          <w:highlight w:val="green"/>
          <w:u w:val="single"/>
        </w:rPr>
        <w:t>During</w:t>
      </w:r>
      <w:r w:rsidRPr="006508A5">
        <w:rPr>
          <w:u w:val="single"/>
        </w:rPr>
        <w:t xml:space="preserve"> their investigations, enforcement actions, and </w:t>
      </w:r>
      <w:r w:rsidRPr="00AB74FD">
        <w:rPr>
          <w:highlight w:val="green"/>
          <w:u w:val="single"/>
        </w:rPr>
        <w:t>merger reviews, antitrust agencies collect and analyze: market power evidence</w:t>
      </w:r>
      <w:r w:rsidRPr="006508A5">
        <w:rPr>
          <w:u w:val="single"/>
        </w:rPr>
        <w:t>; labor market concentration evidence; wage and other data from merging employers; evidence of wage fixing, no-poach agreements, and other mobility restraints in agreements between employers and in employment contracts and their impacts on labor markets; and the effects of mergers in labor markets</w:t>
      </w:r>
      <w:r w:rsidRPr="006508A5">
        <w:rPr>
          <w:sz w:val="16"/>
        </w:rPr>
        <w:t>.</w:t>
      </w:r>
    </w:p>
    <w:p w14:paraId="34690839" w14:textId="77777777" w:rsidR="00240E0A" w:rsidRPr="006508A5" w:rsidRDefault="00240E0A" w:rsidP="00240E0A">
      <w:pPr>
        <w:spacing w:after="0" w:line="240" w:lineRule="auto"/>
        <w:rPr>
          <w:sz w:val="16"/>
        </w:rPr>
      </w:pPr>
      <w:r w:rsidRPr="006508A5">
        <w:rPr>
          <w:u w:val="single"/>
        </w:rPr>
        <w:t>Data and analyses from the antitrust agencies could aid the Board in its strategic enforcement against employer unfair labor practices</w:t>
      </w:r>
      <w:r w:rsidRPr="006508A5">
        <w:rPr>
          <w:sz w:val="16"/>
        </w:rPr>
        <w:t xml:space="preserve"> as well as with its “joint employer” and “employee” status determinations. First, </w:t>
      </w:r>
      <w:r w:rsidRPr="00AB74FD">
        <w:rPr>
          <w:highlight w:val="green"/>
          <w:u w:val="single"/>
        </w:rPr>
        <w:t>where the antitrust agencies collect evidence of employer buyer power</w:t>
      </w:r>
      <w:r w:rsidRPr="006508A5">
        <w:rPr>
          <w:u w:val="single"/>
        </w:rPr>
        <w:t xml:space="preserve">, anticompetitive conduct in labor markets, or merger-specific labor market effects, </w:t>
      </w:r>
      <w:r w:rsidRPr="00AB74FD">
        <w:rPr>
          <w:highlight w:val="green"/>
          <w:u w:val="single"/>
        </w:rPr>
        <w:t xml:space="preserve">their evidence </w:t>
      </w:r>
      <w:r w:rsidRPr="006508A5">
        <w:rPr>
          <w:u w:val="single"/>
        </w:rPr>
        <w:t xml:space="preserve">and market power analyses </w:t>
      </w:r>
      <w:r w:rsidRPr="00AB74FD">
        <w:rPr>
          <w:highlight w:val="green"/>
          <w:u w:val="single"/>
        </w:rPr>
        <w:t>can be used to</w:t>
      </w:r>
      <w:r w:rsidRPr="006508A5">
        <w:rPr>
          <w:u w:val="single"/>
        </w:rPr>
        <w:t xml:space="preserve"> set or </w:t>
      </w:r>
      <w:r w:rsidRPr="00AB74FD">
        <w:rPr>
          <w:highlight w:val="green"/>
          <w:u w:val="single"/>
        </w:rPr>
        <w:t xml:space="preserve">adjust NLRB enforcement priorities </w:t>
      </w:r>
      <w:r w:rsidRPr="006508A5">
        <w:rPr>
          <w:u w:val="single"/>
        </w:rPr>
        <w:t>to focus on labor markets most in need of government intervention</w:t>
      </w:r>
      <w:r w:rsidRPr="006508A5">
        <w:rPr>
          <w:sz w:val="16"/>
        </w:rPr>
        <w:t>. Second, data and analyses from the antitrust agencies are relevant for Board assessments of whether firms should be understood as “joint employers” or whether labor input providers should be understood as “employees” rather than “independent contractors” based on a thicker understanding of upstream firms’ indirect control over downstream firms’ labor demand (hiring) and variable costs (wages as complementary inputs) as well as workers’ exit options, or opportunities for profit or loss. The Board may even use evidence of firm wage-setting power, employer collusion, or bargaining leverage in agreements for labor services to presume “joint employer” or “employee” status to upstream firms or purported “independent contractors,” expanding the NLRA’s duties to collectively bargain and extending protections to organizing workers.107 But the Board could also use this evidence in determining the scope of employers’ protected rights and unfair labor practices to ensure equal bargaining power between employers and employees.108</w:t>
      </w:r>
    </w:p>
    <w:p w14:paraId="3C6D4B0C" w14:textId="77777777" w:rsidR="00240E0A" w:rsidRPr="006508A5" w:rsidRDefault="00240E0A" w:rsidP="00240E0A">
      <w:pPr>
        <w:spacing w:after="0"/>
        <w:rPr>
          <w:u w:val="single"/>
        </w:rPr>
      </w:pPr>
    </w:p>
    <w:p w14:paraId="47E4EB1E" w14:textId="77777777" w:rsidR="00240E0A" w:rsidRPr="006508A5" w:rsidRDefault="00240E0A" w:rsidP="00240E0A">
      <w:pPr>
        <w:keepNext/>
        <w:keepLines/>
        <w:spacing w:before="40" w:after="0"/>
        <w:outlineLvl w:val="3"/>
        <w:rPr>
          <w:rFonts w:eastAsiaTheme="majorEastAsia" w:cstheme="majorBidi"/>
          <w:b/>
          <w:iCs/>
          <w:sz w:val="26"/>
        </w:rPr>
      </w:pPr>
      <w:r w:rsidRPr="006508A5">
        <w:rPr>
          <w:rFonts w:eastAsiaTheme="majorEastAsia" w:cstheme="majorBidi"/>
          <w:b/>
          <w:iCs/>
          <w:sz w:val="26"/>
        </w:rPr>
        <w:t xml:space="preserve">Strong antitrust enforcement is key to </w:t>
      </w:r>
      <w:proofErr w:type="gramStart"/>
      <w:r w:rsidRPr="006508A5">
        <w:rPr>
          <w:rFonts w:eastAsiaTheme="majorEastAsia" w:cstheme="majorBidi"/>
          <w:b/>
          <w:iCs/>
          <w:sz w:val="26"/>
        </w:rPr>
        <w:t>regulate</w:t>
      </w:r>
      <w:proofErr w:type="gramEnd"/>
      <w:r w:rsidRPr="006508A5">
        <w:rPr>
          <w:rFonts w:eastAsiaTheme="majorEastAsia" w:cstheme="majorBidi"/>
          <w:b/>
          <w:iCs/>
          <w:sz w:val="26"/>
        </w:rPr>
        <w:t xml:space="preserve"> anti-labor AI applications</w:t>
      </w:r>
    </w:p>
    <w:p w14:paraId="341CBCFC" w14:textId="77777777" w:rsidR="00240E0A" w:rsidRPr="006508A5" w:rsidRDefault="00240E0A" w:rsidP="00240E0A">
      <w:pPr>
        <w:spacing w:after="0"/>
      </w:pPr>
      <w:r w:rsidRPr="006508A5">
        <w:rPr>
          <w:b/>
          <w:bCs/>
          <w:sz w:val="26"/>
        </w:rPr>
        <w:t xml:space="preserve">Posner </w:t>
      </w:r>
      <w:r w:rsidRPr="006508A5">
        <w:t>20</w:t>
      </w:r>
      <w:r w:rsidRPr="006508A5">
        <w:rPr>
          <w:b/>
          <w:bCs/>
          <w:sz w:val="26"/>
        </w:rPr>
        <w:t>21</w:t>
      </w:r>
      <w:r w:rsidRPr="006508A5">
        <w:t xml:space="preserve"> – Eric A. Posner is the Kirkland &amp; Ellis Distinguished Service Professor of Law, University of Chicago Law School (</w:t>
      </w:r>
      <w:r w:rsidRPr="006508A5">
        <w:rPr>
          <w:i/>
          <w:iCs/>
        </w:rPr>
        <w:t>How Antitrust Failed Workers</w:t>
      </w:r>
      <w:r w:rsidRPr="006508A5">
        <w:t>, “Conclusion: Whither Work?”)</w:t>
      </w:r>
    </w:p>
    <w:p w14:paraId="4D8AD647" w14:textId="77777777" w:rsidR="00240E0A" w:rsidRPr="006508A5" w:rsidRDefault="00240E0A" w:rsidP="00240E0A">
      <w:pPr>
        <w:spacing w:after="0"/>
        <w:rPr>
          <w:u w:val="single"/>
        </w:rPr>
      </w:pPr>
      <w:r w:rsidRPr="006508A5">
        <w:rPr>
          <w:u w:val="single"/>
        </w:rPr>
        <w:t>Antitrust law neglects labor monopsony, and it shouldn’t.</w:t>
      </w:r>
      <w:r w:rsidRPr="006508A5">
        <w:rPr>
          <w:sz w:val="16"/>
        </w:rPr>
        <w:t xml:space="preserve"> The explanation for this state of affairs is not simple. </w:t>
      </w:r>
      <w:r w:rsidRPr="006508A5">
        <w:rPr>
          <w:u w:val="single"/>
        </w:rPr>
        <w:t>Many factors play a role: the state of economic wisdom</w:t>
      </w:r>
      <w:r w:rsidRPr="006508A5">
        <w:rPr>
          <w:sz w:val="16"/>
        </w:rPr>
        <w:t xml:space="preserve"> until recently, </w:t>
      </w:r>
      <w:r w:rsidRPr="006508A5">
        <w:rPr>
          <w:u w:val="single"/>
        </w:rPr>
        <w:t>analysts’ crude understanding of labor markets</w:t>
      </w:r>
      <w:r w:rsidRPr="006508A5">
        <w:rPr>
          <w:sz w:val="16"/>
        </w:rPr>
        <w:t xml:space="preserve"> that has only recently been improved, the incentives of class action lawyers, among other things. </w:t>
      </w:r>
      <w:r w:rsidRPr="006508A5">
        <w:rPr>
          <w:u w:val="single"/>
        </w:rPr>
        <w:t>As economic understanding of labor monopsony advances, the law needs to catch up.</w:t>
      </w:r>
    </w:p>
    <w:p w14:paraId="624B4D9D" w14:textId="77777777" w:rsidR="00240E0A" w:rsidRPr="006508A5" w:rsidRDefault="00240E0A" w:rsidP="00240E0A">
      <w:pPr>
        <w:spacing w:after="0"/>
        <w:rPr>
          <w:sz w:val="16"/>
        </w:rPr>
      </w:pPr>
      <w:r w:rsidRPr="00AB74FD">
        <w:rPr>
          <w:highlight w:val="green"/>
          <w:u w:val="single"/>
        </w:rPr>
        <w:t>Courts and regulators</w:t>
      </w:r>
      <w:r w:rsidRPr="00AB74FD">
        <w:rPr>
          <w:sz w:val="16"/>
          <w:highlight w:val="green"/>
        </w:rPr>
        <w:t xml:space="preserve"> </w:t>
      </w:r>
      <w:r w:rsidRPr="006508A5">
        <w:rPr>
          <w:sz w:val="16"/>
        </w:rPr>
        <w:t xml:space="preserve">should crack down on employers. They </w:t>
      </w:r>
      <w:r w:rsidRPr="00AB74FD">
        <w:rPr>
          <w:b/>
          <w:iCs/>
          <w:highlight w:val="green"/>
          <w:u w:val="single"/>
        </w:rPr>
        <w:t xml:space="preserve">must go beyond </w:t>
      </w:r>
      <w:r w:rsidRPr="006508A5">
        <w:rPr>
          <w:b/>
          <w:iCs/>
          <w:u w:val="single"/>
        </w:rPr>
        <w:t>the most overt forms of collusion, like no-</w:t>
      </w:r>
      <w:r w:rsidRPr="00AB74FD">
        <w:rPr>
          <w:b/>
          <w:iCs/>
          <w:highlight w:val="green"/>
          <w:u w:val="single"/>
        </w:rPr>
        <w:t>poaching agreements, and punish the more subtle forms of labor market manipulation</w:t>
      </w:r>
      <w:r w:rsidRPr="006508A5">
        <w:rPr>
          <w:b/>
          <w:iCs/>
          <w:u w:val="single"/>
        </w:rPr>
        <w:t xml:space="preserve"> </w:t>
      </w:r>
      <w:r w:rsidRPr="006508A5">
        <w:rPr>
          <w:sz w:val="16"/>
        </w:rPr>
        <w:t xml:space="preserve">that has until recently been invisible. </w:t>
      </w:r>
      <w:r w:rsidRPr="006508A5">
        <w:rPr>
          <w:u w:val="single"/>
        </w:rPr>
        <w:t>When employers suppress wages or limit labor mobility</w:t>
      </w:r>
      <w:r w:rsidRPr="006508A5">
        <w:rPr>
          <w:sz w:val="16"/>
        </w:rPr>
        <w:t xml:space="preserve"> by coordinating their wage-setting and hiring practices, </w:t>
      </w:r>
      <w:r w:rsidRPr="006508A5">
        <w:rPr>
          <w:u w:val="single"/>
        </w:rPr>
        <w:t>they should face liability</w:t>
      </w:r>
      <w:r w:rsidRPr="006508A5">
        <w:rPr>
          <w:sz w:val="16"/>
        </w:rPr>
        <w:t xml:space="preserve">. The franchise form should not be a Get Out of Jail Free card for large businesses. Congress should tighten up the antitrust laws so that employers with massive labor market power are presumptively liable when they engage in anticompetitive labor practices. Courts and lawyers can do their part as well by using the latest economic wisdom to evaluate labor monopsony cases. Lawyers can show more creativity in identifying workplace policies that reduce competition, and courts should be open to creative arguments. </w:t>
      </w:r>
      <w:r w:rsidRPr="00AB74FD">
        <w:rPr>
          <w:highlight w:val="green"/>
          <w:u w:val="single"/>
        </w:rPr>
        <w:t>The FTC and the DOJ should review mergers for labor market effects</w:t>
      </w:r>
      <w:r w:rsidRPr="006508A5">
        <w:rPr>
          <w:u w:val="single"/>
        </w:rPr>
        <w:t>.</w:t>
      </w:r>
      <w:r w:rsidRPr="006508A5">
        <w:rPr>
          <w:sz w:val="16"/>
        </w:rPr>
        <w:t xml:space="preserve"> </w:t>
      </w:r>
      <w:proofErr w:type="spellStart"/>
      <w:r w:rsidRPr="006508A5">
        <w:rPr>
          <w:sz w:val="16"/>
        </w:rPr>
        <w:t>Noncompetes</w:t>
      </w:r>
      <w:proofErr w:type="spellEnd"/>
      <w:r w:rsidRPr="006508A5">
        <w:rPr>
          <w:sz w:val="16"/>
        </w:rPr>
        <w:t xml:space="preserve"> should be scrutinized under the antitrust laws; the traditional common law approach is inadequate. And Congress should block employers from using arbitration clauses to protect themselves from antitrust class actions. Much more along these lines can be done, as I suggested in earlier chapters.</w:t>
      </w:r>
    </w:p>
    <w:p w14:paraId="7DED687B" w14:textId="77777777" w:rsidR="00240E0A" w:rsidRPr="006508A5" w:rsidRDefault="00240E0A" w:rsidP="00240E0A">
      <w:pPr>
        <w:spacing w:after="0"/>
        <w:rPr>
          <w:sz w:val="16"/>
        </w:rPr>
      </w:pPr>
      <w:r w:rsidRPr="006508A5">
        <w:rPr>
          <w:sz w:val="16"/>
        </w:rPr>
        <w:t>Legal academics also need to catch up. The imbalance between product-market litigation and labor- market litigation is matched by an imbalance in legal research on product-market antitrust (which is voluminous) and legal research on labor- market antitrust (which is paltry). It is still common to think that labor markets are more or less competitive, while the better paradigm is one of monopsonistic competition. As this paradigm takes hold and disseminates through the legal culture, courts and regulators will (or should) be more responsive to challenges to conventional employment practices. Rethinking needs to be done, and not just about antitrust law. In a world of pervasive monopsonistic labor market competition, employment and labor law will not only be stronger than it is now. It will look different as well.</w:t>
      </w:r>
    </w:p>
    <w:p w14:paraId="17CE3ED5" w14:textId="77777777" w:rsidR="00240E0A" w:rsidRPr="006508A5" w:rsidRDefault="00240E0A" w:rsidP="00240E0A">
      <w:pPr>
        <w:spacing w:after="0"/>
        <w:rPr>
          <w:sz w:val="16"/>
        </w:rPr>
      </w:pPr>
      <w:r w:rsidRPr="006508A5">
        <w:rPr>
          <w:sz w:val="16"/>
        </w:rPr>
        <w:t xml:space="preserve">While my argument has rested on traditional understandings of labor markets and the role of antitrust law for regulating markets, in the past few years we have been told that </w:t>
      </w:r>
      <w:r w:rsidRPr="00AB74FD">
        <w:rPr>
          <w:b/>
          <w:iCs/>
          <w:highlight w:val="green"/>
          <w:u w:val="single"/>
        </w:rPr>
        <w:t xml:space="preserve">work is undergoing </w:t>
      </w:r>
      <w:r w:rsidRPr="006508A5">
        <w:rPr>
          <w:b/>
          <w:iCs/>
          <w:u w:val="single"/>
        </w:rPr>
        <w:t xml:space="preserve">a </w:t>
      </w:r>
      <w:r w:rsidRPr="00AB74FD">
        <w:rPr>
          <w:b/>
          <w:iCs/>
          <w:highlight w:val="green"/>
          <w:u w:val="single"/>
        </w:rPr>
        <w:t>rapid transformation</w:t>
      </w:r>
      <w:r w:rsidRPr="00AB74FD">
        <w:rPr>
          <w:sz w:val="16"/>
          <w:highlight w:val="green"/>
        </w:rPr>
        <w:t xml:space="preserve"> </w:t>
      </w:r>
      <w:r w:rsidRPr="006508A5">
        <w:rPr>
          <w:sz w:val="16"/>
        </w:rPr>
        <w:t xml:space="preserve">and the old rules will no longer apply. </w:t>
      </w:r>
      <w:r w:rsidRPr="006508A5">
        <w:rPr>
          <w:u w:val="single"/>
        </w:rPr>
        <w:t>This raises the question of whether antitrust law is a dinosaur or (to mix metaphors) remains a useful tool for regulating modern labor markets.</w:t>
      </w:r>
    </w:p>
    <w:p w14:paraId="5E4D2680" w14:textId="77777777" w:rsidR="00240E0A" w:rsidRPr="006508A5" w:rsidRDefault="00240E0A" w:rsidP="00240E0A">
      <w:pPr>
        <w:spacing w:after="0"/>
        <w:rPr>
          <w:sz w:val="16"/>
        </w:rPr>
      </w:pPr>
      <w:r w:rsidRPr="006508A5">
        <w:rPr>
          <w:sz w:val="16"/>
        </w:rPr>
        <w:t>The argument that labor markets are undergoing radical change actually reflects two different sets of anxieties and points to a different set of developments. The first argument can be called the “gig economy” challenge. Technological developments have given firms new powers to manipulate workers, allowing employers to suppress pay and benefits. Firms can contract out more easily than in the past and set up platforms for matching workers and customers that strip workers of traditional protections. The result has been a hollowing- out of the middle class and the extension of new burdens and indignities on the working poor.1</w:t>
      </w:r>
    </w:p>
    <w:p w14:paraId="50CAF462" w14:textId="77777777" w:rsidR="00240E0A" w:rsidRPr="006508A5" w:rsidRDefault="00240E0A" w:rsidP="00240E0A">
      <w:pPr>
        <w:spacing w:after="0"/>
        <w:rPr>
          <w:sz w:val="16"/>
        </w:rPr>
      </w:pPr>
      <w:r w:rsidRPr="006508A5">
        <w:rPr>
          <w:sz w:val="16"/>
        </w:rPr>
        <w:t xml:space="preserve">The second argument is more radical and a little scary. </w:t>
      </w:r>
      <w:r w:rsidRPr="006508A5">
        <w:rPr>
          <w:u w:val="single"/>
        </w:rPr>
        <w:t>As</w:t>
      </w:r>
      <w:r w:rsidRPr="006508A5">
        <w:rPr>
          <w:sz w:val="16"/>
        </w:rPr>
        <w:t xml:space="preserve"> artificial intelligence </w:t>
      </w:r>
      <w:r w:rsidRPr="006508A5">
        <w:rPr>
          <w:u w:val="single"/>
        </w:rPr>
        <w:t>(AI) develops, a large class of unemployable people will be created, people whose skills no longer have any market value because AI replicates those skills at less cost. The world will be one in which a handful of people own all the machines</w:t>
      </w:r>
      <w:r w:rsidRPr="006508A5">
        <w:rPr>
          <w:sz w:val="16"/>
        </w:rPr>
        <w:t xml:space="preserve">— the robots that produce the goods and services and the robots that make and repair robots— </w:t>
      </w:r>
      <w:r w:rsidRPr="006508A5">
        <w:rPr>
          <w:u w:val="single"/>
        </w:rPr>
        <w:t>and everyone else will be superfluous.</w:t>
      </w:r>
    </w:p>
    <w:p w14:paraId="150E456C" w14:textId="77777777" w:rsidR="00240E0A" w:rsidRPr="006508A5" w:rsidRDefault="00240E0A" w:rsidP="00240E0A">
      <w:pPr>
        <w:spacing w:after="0"/>
        <w:rPr>
          <w:sz w:val="16"/>
        </w:rPr>
      </w:pPr>
      <w:r w:rsidRPr="006508A5">
        <w:rPr>
          <w:sz w:val="16"/>
        </w:rPr>
        <w:t xml:space="preserve">The first argument overstates modern developments and the rupture </w:t>
      </w:r>
      <w:proofErr w:type="gramStart"/>
      <w:r w:rsidRPr="006508A5">
        <w:rPr>
          <w:sz w:val="16"/>
        </w:rPr>
        <w:t>with</w:t>
      </w:r>
      <w:proofErr w:type="gramEnd"/>
      <w:r w:rsidRPr="006508A5">
        <w:rPr>
          <w:sz w:val="16"/>
        </w:rPr>
        <w:t xml:space="preserve"> the past. There is no doubt that technology has enabled firms to reorganize their relationships with workers. But these changes have been subtle, and taking the long view, they are a continuation of labor market experimentation that goes back more than a century</w:t>
      </w:r>
      <w:proofErr w:type="gramStart"/>
      <w:r w:rsidRPr="006508A5">
        <w:rPr>
          <w:sz w:val="16"/>
        </w:rPr>
        <w:t>.2</w:t>
      </w:r>
      <w:proofErr w:type="gramEnd"/>
      <w:r w:rsidRPr="006508A5">
        <w:rPr>
          <w:sz w:val="16"/>
        </w:rPr>
        <w:t xml:space="preserve"> Employers have always relied on a mix of employees and independent contractors and have frequently adjusted that mix in response to technological changes. Labor relations have always been quite fluid— except when firms and unions were able to lock in a set of arrangements for a time. The modern push toward contractor status is partly driven by efforts of employers to avoid employment law protections, and where that is the case, misclassification litigation is the proper response. Newly flexible work arrangements that allow people to work part time and from home are a boon for many people even if such jobs may be dead ends for those who are unable to find full-time jobs. The establishment of platforms that allow workers to match with customers seems like a welcome development. If the platforms are well designed, the workers will compete with each other for customers, and customers will compete for workers. The high level of choice on both sides should protect both sides of the platform from anticompetitive behavior. The platform owner, given market power by its position, may attempt to charge excessive prices to one or both sides of the platform. It is possible that price and other forms of regulation are warranted, and antitrust authorities should scrutinize attempts to extend platform monopolies to new markets. But there is nothing wrong with the (so far modest) shift of workers from employee status to independent contractor status so long as this shift reflects market realities— and in particular, the declining significance of relationship- specific investment— rather than misclassification.</w:t>
      </w:r>
    </w:p>
    <w:p w14:paraId="5F89F056" w14:textId="77777777" w:rsidR="00240E0A" w:rsidRPr="006508A5" w:rsidRDefault="00240E0A" w:rsidP="00240E0A">
      <w:pPr>
        <w:spacing w:after="0"/>
        <w:rPr>
          <w:sz w:val="16"/>
        </w:rPr>
      </w:pPr>
      <w:r w:rsidRPr="00AB74FD">
        <w:rPr>
          <w:highlight w:val="green"/>
          <w:u w:val="single"/>
        </w:rPr>
        <w:t xml:space="preserve">The AI revolution raises greater challenges. Already quite a few workers have lost </w:t>
      </w:r>
      <w:r w:rsidRPr="006508A5">
        <w:rPr>
          <w:u w:val="single"/>
        </w:rPr>
        <w:t xml:space="preserve">their </w:t>
      </w:r>
      <w:r w:rsidRPr="00AB74FD">
        <w:rPr>
          <w:highlight w:val="green"/>
          <w:u w:val="single"/>
        </w:rPr>
        <w:t>jobs to robots</w:t>
      </w:r>
      <w:r w:rsidRPr="006508A5">
        <w:rPr>
          <w:u w:val="single"/>
        </w:rPr>
        <w:t>, and it appears that</w:t>
      </w:r>
      <w:r w:rsidRPr="006508A5">
        <w:rPr>
          <w:sz w:val="16"/>
        </w:rPr>
        <w:t xml:space="preserve">— contrary to earlier, more optimistic expectations— </w:t>
      </w:r>
      <w:r w:rsidRPr="006508A5">
        <w:rPr>
          <w:u w:val="single"/>
        </w:rPr>
        <w:t>the labor market has not replaced those jobs.</w:t>
      </w:r>
      <w:r w:rsidRPr="006508A5">
        <w:rPr>
          <w:sz w:val="16"/>
        </w:rPr>
        <w:t>3 Some commentators envision a future in which human labor no longer has any value as machines perform work more cheaply and efficiently than humans do. Just as robots have replaced welders, drivers, and agricultural workers, they will replace lawyers, accountants, and doctors. If this is true, then antitrust law will not have much of a role to play. The major challenge for public policy will be how to distribute the enormous machine-created economic surplus to ordinary people whose skills are no longer valued, and how to reconcile people to a world where they can no longer depend on work to confer dignity and meaning to their lives.4 The question of whether this can be done has been debated for at least a century. A world run by machines would generate so much economic surplus that ordinary people would be able to live their lives without working or working much. Both history and common experience suggest that people can live meaningful lives without being tied to an office or factory; it is only recently that the cultural meaning of work was transformed from drudgery or even punishment for the sins of our ancestors to a life-affirming source of personal value. But people would need to claim a fair portion of the surplus from the owners of capital, who might otherwise horde it.</w:t>
      </w:r>
    </w:p>
    <w:p w14:paraId="49D6049C" w14:textId="77777777" w:rsidR="00240E0A" w:rsidRPr="006508A5" w:rsidRDefault="00240E0A" w:rsidP="00240E0A">
      <w:pPr>
        <w:spacing w:after="0"/>
        <w:rPr>
          <w:sz w:val="16"/>
        </w:rPr>
      </w:pPr>
      <w:r w:rsidRPr="006508A5">
        <w:rPr>
          <w:u w:val="single"/>
        </w:rPr>
        <w:t xml:space="preserve">A more realistic possibility, at least </w:t>
      </w:r>
      <w:r w:rsidRPr="00AB74FD">
        <w:rPr>
          <w:highlight w:val="green"/>
          <w:u w:val="single"/>
        </w:rPr>
        <w:t xml:space="preserve">in the short to medium term, </w:t>
      </w:r>
      <w:r w:rsidRPr="006508A5">
        <w:rPr>
          <w:u w:val="single"/>
        </w:rPr>
        <w:t xml:space="preserve">is that </w:t>
      </w:r>
      <w:r w:rsidRPr="00AB74FD">
        <w:rPr>
          <w:highlight w:val="green"/>
          <w:u w:val="single"/>
        </w:rPr>
        <w:t xml:space="preserve">AI will provide </w:t>
      </w:r>
      <w:proofErr w:type="gramStart"/>
      <w:r w:rsidRPr="00AB74FD">
        <w:rPr>
          <w:highlight w:val="green"/>
          <w:u w:val="single"/>
        </w:rPr>
        <w:t>employers</w:t>
      </w:r>
      <w:proofErr w:type="gramEnd"/>
      <w:r w:rsidRPr="00AB74FD">
        <w:rPr>
          <w:highlight w:val="green"/>
          <w:u w:val="single"/>
        </w:rPr>
        <w:t xml:space="preserve"> </w:t>
      </w:r>
      <w:r w:rsidRPr="00AB74FD">
        <w:rPr>
          <w:b/>
          <w:iCs/>
          <w:highlight w:val="green"/>
          <w:u w:val="single"/>
        </w:rPr>
        <w:t>new tools for monitoring and controlling their workers</w:t>
      </w:r>
      <w:r w:rsidRPr="006508A5">
        <w:rPr>
          <w:sz w:val="16"/>
        </w:rPr>
        <w:t xml:space="preserve">. Imagine, for example, that AI enables an employer to estimate workers’ reservation wage or predict if a worker is about to quit; if so, the employer might be able to maximize its profits by paying all workers their reservation wages. </w:t>
      </w:r>
      <w:r w:rsidRPr="006508A5">
        <w:rPr>
          <w:u w:val="single"/>
        </w:rPr>
        <w:t>This would generate greater output for the economy and even less equity for workers.</w:t>
      </w:r>
      <w:r w:rsidRPr="006508A5">
        <w:rPr>
          <w:sz w:val="16"/>
        </w:rPr>
        <w:t xml:space="preserve"> AI could also improve the productivity (and hence wages) of some workers while rendering other workers superfluous. </w:t>
      </w:r>
      <w:r w:rsidRPr="00AB74FD">
        <w:rPr>
          <w:highlight w:val="green"/>
          <w:u w:val="single"/>
        </w:rPr>
        <w:t xml:space="preserve">This could result in greater social wealth but higher inequality than ever. </w:t>
      </w:r>
      <w:r w:rsidRPr="00AB74FD">
        <w:rPr>
          <w:b/>
          <w:iCs/>
          <w:highlight w:val="green"/>
          <w:u w:val="single"/>
        </w:rPr>
        <w:t xml:space="preserve">A creative role for antitrust law will remain </w:t>
      </w:r>
      <w:r w:rsidRPr="006508A5">
        <w:rPr>
          <w:b/>
          <w:iCs/>
          <w:u w:val="single"/>
        </w:rPr>
        <w:t>in such a world</w:t>
      </w:r>
      <w:r w:rsidRPr="006508A5">
        <w:rPr>
          <w:u w:val="single"/>
        </w:rPr>
        <w:t>.</w:t>
      </w:r>
      <w:r w:rsidRPr="006508A5">
        <w:rPr>
          <w:sz w:val="16"/>
        </w:rPr>
        <w:t xml:space="preserve"> But the real solutions lie in the realm of political philosophy and public morality.</w:t>
      </w:r>
    </w:p>
    <w:p w14:paraId="327BA7B2" w14:textId="77777777" w:rsidR="00240E0A" w:rsidRPr="006508A5" w:rsidRDefault="00240E0A" w:rsidP="00240E0A"/>
    <w:p w14:paraId="4CDD1508" w14:textId="77777777" w:rsidR="00240E0A" w:rsidRPr="006508A5" w:rsidRDefault="00240E0A" w:rsidP="00240E0A">
      <w:pPr>
        <w:keepNext/>
        <w:keepLines/>
        <w:spacing w:after="0" w:line="240" w:lineRule="auto"/>
        <w:outlineLvl w:val="3"/>
        <w:rPr>
          <w:rFonts w:eastAsiaTheme="majorEastAsia" w:cstheme="majorBidi"/>
          <w:b/>
          <w:iCs/>
          <w:sz w:val="26"/>
        </w:rPr>
      </w:pPr>
      <w:r w:rsidRPr="006508A5">
        <w:rPr>
          <w:rFonts w:eastAsiaTheme="majorEastAsia" w:cstheme="majorBidi"/>
          <w:b/>
          <w:iCs/>
          <w:sz w:val="26"/>
        </w:rPr>
        <w:t xml:space="preserve">Unfettered AI development causes </w:t>
      </w:r>
      <w:r w:rsidRPr="006508A5">
        <w:rPr>
          <w:rFonts w:eastAsiaTheme="majorEastAsia" w:cstheme="majorBidi"/>
          <w:b/>
          <w:iCs/>
          <w:sz w:val="26"/>
          <w:u w:val="single"/>
        </w:rPr>
        <w:t>social collapse</w:t>
      </w:r>
      <w:r w:rsidRPr="006508A5">
        <w:rPr>
          <w:rFonts w:eastAsiaTheme="majorEastAsia" w:cstheme="majorBidi"/>
          <w:b/>
          <w:iCs/>
          <w:sz w:val="26"/>
        </w:rPr>
        <w:t xml:space="preserve"> and </w:t>
      </w:r>
      <w:r w:rsidRPr="006508A5">
        <w:rPr>
          <w:rFonts w:eastAsiaTheme="majorEastAsia" w:cstheme="majorBidi"/>
          <w:b/>
          <w:iCs/>
          <w:sz w:val="26"/>
          <w:u w:val="single"/>
        </w:rPr>
        <w:t>extermination of humanity</w:t>
      </w:r>
      <w:r w:rsidRPr="006508A5">
        <w:rPr>
          <w:rFonts w:eastAsiaTheme="majorEastAsia" w:cstheme="majorBidi"/>
          <w:b/>
          <w:iCs/>
          <w:sz w:val="26"/>
        </w:rPr>
        <w:t xml:space="preserve"> – dynamic antitrust enforcement solves</w:t>
      </w:r>
    </w:p>
    <w:p w14:paraId="587CA4AE" w14:textId="77777777" w:rsidR="00240E0A" w:rsidRPr="006508A5" w:rsidRDefault="00240E0A" w:rsidP="00240E0A">
      <w:pPr>
        <w:spacing w:after="0" w:line="240" w:lineRule="auto"/>
      </w:pPr>
      <w:r w:rsidRPr="006508A5">
        <w:rPr>
          <w:b/>
          <w:bCs/>
          <w:sz w:val="26"/>
        </w:rPr>
        <w:t>Carvalho 25</w:t>
      </w:r>
      <w:r w:rsidRPr="006508A5">
        <w:t xml:space="preserve"> (Jean-Paul Carvalho, Department of Economics, University of Oxford; “The Political-Economic Risks of AI,” February 14, 2025, http://dx.doi.org/10.2139/ssrn.5137622)</w:t>
      </w:r>
    </w:p>
    <w:p w14:paraId="40C679B5" w14:textId="77777777" w:rsidR="00240E0A" w:rsidRPr="006508A5" w:rsidRDefault="00240E0A" w:rsidP="00240E0A">
      <w:pPr>
        <w:spacing w:after="0" w:line="240" w:lineRule="auto"/>
        <w:rPr>
          <w:sz w:val="16"/>
        </w:rPr>
      </w:pPr>
      <w:r w:rsidRPr="006508A5">
        <w:rPr>
          <w:sz w:val="16"/>
        </w:rPr>
        <w:t xml:space="preserve">During the nineteenth and twentieth centuries, European elites were willing to transfer wealth and power to democratic states in order to prevent political unrest (e.g. riots, strikes) [Acemoglu and Robinson, 2000].14 Political unrest was not only a threat to their corporal safety, but would also disrupt industrial production. The AI revolution could vastly reduce the threat of revolt and industrial disruption. First, AI could break the mutual dependency between financial capital, human capital, and labor that has existed throughout history. Because human capital and labor were indispensable factors of production, political and economic elites had a strong interest in expanding public education and healthcare and maintaining a cooperative relationship with workers. Soon, however, human capital and labor may be replaced by AI and humanoid robots. Second, the AI revolution could make citizens less willing and able to express political opinions and protest violations of democratic principles. It would do so by using AI systems to suppress political dissent and create nearly unlimited virtual worlds that distract and sedate the population. By lowering the threat of political unrest, </w:t>
      </w:r>
      <w:r w:rsidRPr="00AB74FD">
        <w:rPr>
          <w:highlight w:val="green"/>
          <w:u w:val="single"/>
        </w:rPr>
        <w:t>AI would</w:t>
      </w:r>
      <w:r w:rsidRPr="00AB74FD">
        <w:rPr>
          <w:sz w:val="16"/>
          <w:highlight w:val="green"/>
        </w:rPr>
        <w:t xml:space="preserve"> </w:t>
      </w:r>
      <w:r w:rsidRPr="006508A5">
        <w:rPr>
          <w:sz w:val="16"/>
        </w:rPr>
        <w:t xml:space="preserve">significantly </w:t>
      </w:r>
      <w:r w:rsidRPr="00AB74FD">
        <w:rPr>
          <w:highlight w:val="green"/>
          <w:u w:val="single"/>
        </w:rPr>
        <w:t xml:space="preserve">reduce elite support for democratic </w:t>
      </w:r>
      <w:r w:rsidRPr="006508A5">
        <w:rPr>
          <w:u w:val="single"/>
        </w:rPr>
        <w:t xml:space="preserve">and egalitarian </w:t>
      </w:r>
      <w:r w:rsidRPr="00AB74FD">
        <w:rPr>
          <w:highlight w:val="green"/>
          <w:u w:val="single"/>
        </w:rPr>
        <w:t>institutions</w:t>
      </w:r>
      <w:r w:rsidRPr="006508A5">
        <w:rPr>
          <w:sz w:val="16"/>
        </w:rPr>
        <w:t xml:space="preserve">. As we shall see, the end state could be </w:t>
      </w:r>
      <w:r w:rsidRPr="00AB74FD">
        <w:rPr>
          <w:highlight w:val="green"/>
          <w:u w:val="single"/>
        </w:rPr>
        <w:t>massive concentration of wealth</w:t>
      </w:r>
      <w:r w:rsidRPr="00AB74FD">
        <w:rPr>
          <w:sz w:val="16"/>
          <w:highlight w:val="green"/>
        </w:rPr>
        <w:t xml:space="preserve"> </w:t>
      </w:r>
      <w:r w:rsidRPr="006508A5">
        <w:rPr>
          <w:sz w:val="16"/>
        </w:rPr>
        <w:t xml:space="preserve">among a small elite and the </w:t>
      </w:r>
      <w:r w:rsidRPr="00AB74FD">
        <w:rPr>
          <w:highlight w:val="green"/>
          <w:u w:val="single"/>
        </w:rPr>
        <w:t>relegation of</w:t>
      </w:r>
      <w:r w:rsidRPr="006508A5">
        <w:rPr>
          <w:u w:val="single"/>
        </w:rPr>
        <w:t xml:space="preserve"> the rest of </w:t>
      </w:r>
      <w:r w:rsidRPr="00AB74FD">
        <w:rPr>
          <w:highlight w:val="green"/>
          <w:u w:val="single"/>
        </w:rPr>
        <w:t xml:space="preserve">society to an </w:t>
      </w:r>
      <w:r w:rsidRPr="00AB74FD">
        <w:rPr>
          <w:b/>
          <w:iCs/>
          <w:highlight w:val="green"/>
          <w:u w:val="single"/>
        </w:rPr>
        <w:t>underworld of scarcity and insecurity</w:t>
      </w:r>
      <w:r w:rsidRPr="00AB74FD">
        <w:rPr>
          <w:sz w:val="16"/>
          <w:highlight w:val="green"/>
        </w:rPr>
        <w:t xml:space="preserve"> </w:t>
      </w:r>
      <w:r w:rsidRPr="006508A5">
        <w:rPr>
          <w:sz w:val="16"/>
        </w:rPr>
        <w:t>(</w:t>
      </w:r>
      <w:r w:rsidRPr="006508A5">
        <w:rPr>
          <w:b/>
          <w:iCs/>
          <w:u w:val="single"/>
        </w:rPr>
        <w:t>at best</w:t>
      </w:r>
      <w:r w:rsidRPr="006508A5">
        <w:rPr>
          <w:sz w:val="16"/>
        </w:rPr>
        <w:t>).</w:t>
      </w:r>
    </w:p>
    <w:p w14:paraId="1937EE12" w14:textId="77777777" w:rsidR="00240E0A" w:rsidRPr="006508A5" w:rsidRDefault="00240E0A" w:rsidP="00240E0A">
      <w:pPr>
        <w:spacing w:after="0" w:line="240" w:lineRule="auto"/>
        <w:rPr>
          <w:sz w:val="16"/>
        </w:rPr>
      </w:pPr>
      <w:r w:rsidRPr="006508A5">
        <w:rPr>
          <w:sz w:val="16"/>
        </w:rPr>
        <w:t xml:space="preserve">Let us first deal with how the AI revolution could break the mutual dependency between economic classes. Among the distinctive features of the AI revolution (listed in Section 1.4), the primary driving force would be the automation of cognitive, not physical, tasks. Previous rounds of automation have always created new </w:t>
      </w:r>
      <w:proofErr w:type="gramStart"/>
      <w:r w:rsidRPr="006508A5">
        <w:rPr>
          <w:sz w:val="16"/>
        </w:rPr>
        <w:t>tasks</w:t>
      </w:r>
      <w:proofErr w:type="gramEnd"/>
      <w:r w:rsidRPr="006508A5">
        <w:rPr>
          <w:sz w:val="16"/>
        </w:rPr>
        <w:t xml:space="preserve"> and none have ended in mass unemployment [Brynjolfsson and McAfee, 2014, Autor, 2015, Acemoglu and Restrepo, 2019]. However, the displacement of humans from manual to cognitive tasks, where humans have a unique advantage, is different to the displacement of humans from cognitive tasks. To appreciate the distinction, let us reflect on evolutionary history.</w:t>
      </w:r>
    </w:p>
    <w:p w14:paraId="11B4EFCD" w14:textId="77777777" w:rsidR="00240E0A" w:rsidRPr="006508A5" w:rsidRDefault="00240E0A" w:rsidP="00240E0A">
      <w:pPr>
        <w:spacing w:after="0" w:line="240" w:lineRule="auto"/>
        <w:rPr>
          <w:sz w:val="16"/>
        </w:rPr>
      </w:pPr>
      <w:r w:rsidRPr="006508A5">
        <w:rPr>
          <w:sz w:val="16"/>
        </w:rPr>
        <w:t xml:space="preserve">Homo sapiens </w:t>
      </w:r>
      <w:proofErr w:type="spellStart"/>
      <w:r w:rsidRPr="006508A5">
        <w:rPr>
          <w:sz w:val="16"/>
        </w:rPr>
        <w:t>sapiens</w:t>
      </w:r>
      <w:proofErr w:type="spellEnd"/>
      <w:r w:rsidRPr="006508A5">
        <w:rPr>
          <w:sz w:val="16"/>
        </w:rPr>
        <w:t xml:space="preserve"> currently </w:t>
      </w:r>
      <w:proofErr w:type="gramStart"/>
      <w:r w:rsidRPr="006508A5">
        <w:rPr>
          <w:sz w:val="16"/>
        </w:rPr>
        <w:t>dominates</w:t>
      </w:r>
      <w:proofErr w:type="gramEnd"/>
      <w:r w:rsidRPr="006508A5">
        <w:rPr>
          <w:sz w:val="16"/>
        </w:rPr>
        <w:t xml:space="preserve"> this planet because we wiped out all other proto-human species (e.g. Neanderthals) and we have something that other animals do not. Humans are physically weak compared, for example, to a silverback gorilla that shares 98% of our DNA. What sets us apart is our unique ability to learn. The special cognitive capabilities of humans are set out by Joseph Henrich in his book The Secret of Our Success [Henrich, 2017]. In particular, we are the only animal species who can transmit substantial amounts of learned knowledge from one generation to the next, so that knowledge accumulates and builds on itself. We are also unique in developing external storage devices for this knowledge, such as libraries and the internet, making the knowledge partly disembodied. Knowledge is further distributed across multiple human brains, with these brains acting together, like a super-organism, to collectively record historical events and produce new knowledge. This networked intelligence has been called ‘the collective brain’ [</w:t>
      </w:r>
      <w:proofErr w:type="spellStart"/>
      <w:r w:rsidRPr="006508A5">
        <w:rPr>
          <w:sz w:val="16"/>
        </w:rPr>
        <w:t>Muthukrishna</w:t>
      </w:r>
      <w:proofErr w:type="spellEnd"/>
      <w:r w:rsidRPr="006508A5">
        <w:rPr>
          <w:sz w:val="16"/>
        </w:rPr>
        <w:t xml:space="preserve"> and Henrich, 2016, Henrich and </w:t>
      </w:r>
      <w:proofErr w:type="spellStart"/>
      <w:r w:rsidRPr="006508A5">
        <w:rPr>
          <w:sz w:val="16"/>
        </w:rPr>
        <w:t>Muthukrishna</w:t>
      </w:r>
      <w:proofErr w:type="spellEnd"/>
      <w:r w:rsidRPr="006508A5">
        <w:rPr>
          <w:sz w:val="16"/>
        </w:rPr>
        <w:t>, 2024].15 Cultural evolution of this kind is far more rapid than genetic evolution and has enabled us to adapt and thrive in a vast range of environments, to the point that we can (like the sentient yogurt) consider colonizing other planets.</w:t>
      </w:r>
    </w:p>
    <w:p w14:paraId="656034FB" w14:textId="77777777" w:rsidR="00240E0A" w:rsidRPr="006508A5" w:rsidRDefault="00240E0A" w:rsidP="00240E0A">
      <w:pPr>
        <w:spacing w:after="0" w:line="240" w:lineRule="auto"/>
        <w:rPr>
          <w:sz w:val="16"/>
        </w:rPr>
      </w:pPr>
      <w:r w:rsidRPr="006508A5">
        <w:rPr>
          <w:sz w:val="16"/>
        </w:rPr>
        <w:t xml:space="preserve">The bad news is that AI can already do a lot of this better than we can. AI systems have access to far more information than any single human, can learn much faster from this information, and can deploy more computational power in converting the knowledge it creates into action. Though humans still have an advantage in some complex and unstructured tasks, we are being rapidly surpassed in domains previously considered close to the peak of human cognitive capability. OpenAI’s o1 model, released in September 2024, performs better than 89% of human coders in competitive coding tasks, places among the top 500 students in the US on a qualification test for the US Mathematical Olympiad, and exceeds PhD-level accuracy in physics, chemistry, and biology examinations [OpenAI, 2024].16 Thus, humans are being superseded in the domains that set us apart and allowed us to dominate the planet. Previous rounds of automation were qualitatively different because they replaced heavy manual labor, something humans are not especially good at. Displaced workers could move up the cognitive ladder to other tasks. With AI, however, humans may face cognitive constraints on shifting to higher-valued tasks. There may be few, if </w:t>
      </w:r>
      <w:proofErr w:type="gramStart"/>
      <w:r w:rsidRPr="006508A5">
        <w:rPr>
          <w:sz w:val="16"/>
        </w:rPr>
        <w:t>any,</w:t>
      </w:r>
      <w:proofErr w:type="gramEnd"/>
      <w:r w:rsidRPr="006508A5">
        <w:rPr>
          <w:sz w:val="16"/>
        </w:rPr>
        <w:t xml:space="preserve"> new tasks that are within our grasp but beyond the reach of AI.</w:t>
      </w:r>
    </w:p>
    <w:p w14:paraId="36DD7327" w14:textId="77777777" w:rsidR="00240E0A" w:rsidRPr="006508A5" w:rsidRDefault="00240E0A" w:rsidP="00240E0A">
      <w:pPr>
        <w:spacing w:after="0" w:line="240" w:lineRule="auto"/>
        <w:rPr>
          <w:sz w:val="16"/>
        </w:rPr>
      </w:pPr>
      <w:r w:rsidRPr="006508A5">
        <w:rPr>
          <w:u w:val="single"/>
        </w:rPr>
        <w:t>Once</w:t>
      </w:r>
      <w:r w:rsidRPr="006508A5">
        <w:rPr>
          <w:sz w:val="16"/>
        </w:rPr>
        <w:t xml:space="preserve"> political and economic </w:t>
      </w:r>
      <w:r w:rsidRPr="006508A5">
        <w:rPr>
          <w:u w:val="single"/>
        </w:rPr>
        <w:t>elites no longer depend on human capital and</w:t>
      </w:r>
      <w:r w:rsidRPr="006508A5">
        <w:rPr>
          <w:sz w:val="16"/>
        </w:rPr>
        <w:t xml:space="preserve"> </w:t>
      </w:r>
      <w:r w:rsidRPr="006508A5">
        <w:rPr>
          <w:u w:val="single"/>
        </w:rPr>
        <w:t>labor</w:t>
      </w:r>
      <w:r w:rsidRPr="006508A5">
        <w:rPr>
          <w:sz w:val="16"/>
        </w:rPr>
        <w:t xml:space="preserve">, </w:t>
      </w:r>
      <w:r w:rsidRPr="006508A5">
        <w:rPr>
          <w:u w:val="single"/>
        </w:rPr>
        <w:t>the political-economic system that will emerge will be unlike any other</w:t>
      </w:r>
      <w:r w:rsidRPr="006508A5">
        <w:rPr>
          <w:sz w:val="16"/>
        </w:rPr>
        <w:t xml:space="preserve">. The industrial revolution gave us the ability to produce manufacturing goods cheaply </w:t>
      </w:r>
      <w:proofErr w:type="gramStart"/>
      <w:r w:rsidRPr="006508A5">
        <w:rPr>
          <w:sz w:val="16"/>
        </w:rPr>
        <w:t>and at</w:t>
      </w:r>
      <w:proofErr w:type="gramEnd"/>
      <w:r w:rsidRPr="006508A5">
        <w:rPr>
          <w:sz w:val="16"/>
        </w:rPr>
        <w:t xml:space="preserve"> scale. Over time, the growing scale of industrial production brought a new age of managerial capitalism. Power shifted to the professional class—the corporate executives, scientists, and administrators who managed capital. Human capital was ascendant. In The New Industrial State, John Kenneth Galbraith refers to the public-private network of human capital as the ‘technostructure’ [Galbraith, 1967]. It was this technostructure that drove the offshoring of manufacturing, mainly to China, and the assault on union power over the last fifty years. As a consequence, the labor share of income fell dramatically [Autor et al., 2013], but the result was not mass unemployment and immiseration.</w:t>
      </w:r>
    </w:p>
    <w:p w14:paraId="68975D35" w14:textId="77777777" w:rsidR="00240E0A" w:rsidRPr="006508A5" w:rsidRDefault="00240E0A" w:rsidP="00240E0A">
      <w:pPr>
        <w:spacing w:after="0" w:line="240" w:lineRule="auto"/>
        <w:rPr>
          <w:sz w:val="16"/>
        </w:rPr>
      </w:pPr>
      <w:r w:rsidRPr="006508A5">
        <w:rPr>
          <w:sz w:val="16"/>
        </w:rPr>
        <w:t xml:space="preserve">The next phase of capitalism is the digital platform economy dominated by tech giants such as Google, Amazon, Microsoft, and Meta, which make markets by providing users (largely) free access to e-commerce and social media. According to Yanis Varoufakis, this phase of capitalism shares some elements of feudalism [Varoufakis, 2023], because powerful network effects limit competition [see Shapiro and Varian, 1999]. Consumers are tied to a few large platforms that capitalize on their unpaid (data-generating) labor, much as </w:t>
      </w:r>
      <w:proofErr w:type="gramStart"/>
      <w:r w:rsidRPr="006508A5">
        <w:rPr>
          <w:sz w:val="16"/>
        </w:rPr>
        <w:t>serfs</w:t>
      </w:r>
      <w:proofErr w:type="gramEnd"/>
      <w:r w:rsidRPr="006508A5">
        <w:rPr>
          <w:sz w:val="16"/>
        </w:rPr>
        <w:t xml:space="preserve"> were tied to the land and forced to work. However, Varoufakis’s ‘</w:t>
      </w:r>
      <w:proofErr w:type="spellStart"/>
      <w:r w:rsidRPr="006508A5">
        <w:rPr>
          <w:sz w:val="16"/>
        </w:rPr>
        <w:t>technofeudalism</w:t>
      </w:r>
      <w:proofErr w:type="spellEnd"/>
      <w:r w:rsidRPr="006508A5">
        <w:rPr>
          <w:sz w:val="16"/>
        </w:rPr>
        <w:t>’ is not such a large break from the past. It retains key features of managerial capitalism. Above all, human capital plays a critical role in the production process.</w:t>
      </w:r>
    </w:p>
    <w:p w14:paraId="11DFA362" w14:textId="77777777" w:rsidR="00240E0A" w:rsidRPr="006508A5" w:rsidRDefault="00240E0A" w:rsidP="00240E0A">
      <w:pPr>
        <w:spacing w:after="0" w:line="240" w:lineRule="auto"/>
        <w:rPr>
          <w:sz w:val="16"/>
        </w:rPr>
      </w:pPr>
      <w:r w:rsidRPr="006508A5">
        <w:rPr>
          <w:sz w:val="16"/>
        </w:rPr>
        <w:t xml:space="preserve">The </w:t>
      </w:r>
      <w:r w:rsidRPr="00AB74FD">
        <w:rPr>
          <w:highlight w:val="green"/>
          <w:u w:val="single"/>
        </w:rPr>
        <w:t>AI</w:t>
      </w:r>
      <w:r w:rsidRPr="00AB74FD">
        <w:rPr>
          <w:sz w:val="16"/>
          <w:highlight w:val="green"/>
        </w:rPr>
        <w:t xml:space="preserve"> </w:t>
      </w:r>
      <w:r w:rsidRPr="006508A5">
        <w:rPr>
          <w:sz w:val="16"/>
        </w:rPr>
        <w:t xml:space="preserve">revolution could take us to something new and far worse by </w:t>
      </w:r>
      <w:r w:rsidRPr="00AB74FD">
        <w:rPr>
          <w:highlight w:val="green"/>
          <w:u w:val="single"/>
        </w:rPr>
        <w:t xml:space="preserve">breaking the symbiotic relationship between </w:t>
      </w:r>
      <w:r w:rsidRPr="006508A5">
        <w:rPr>
          <w:u w:val="single"/>
        </w:rPr>
        <w:t xml:space="preserve">economic </w:t>
      </w:r>
      <w:r w:rsidRPr="00AB74FD">
        <w:rPr>
          <w:highlight w:val="green"/>
          <w:u w:val="single"/>
        </w:rPr>
        <w:t>classes</w:t>
      </w:r>
      <w:r w:rsidRPr="006508A5">
        <w:rPr>
          <w:sz w:val="16"/>
        </w:rPr>
        <w:t>. The feudal economy was a system of labor coercion embedded in a web of social relationships and obligations. The feudal lords provided protection to peasants in return for their labor. Human labor was indispensable because the lords specialized in the exercise of violence and could not grow their own food or otherwise manage their estates. The AI revolution threatens such mutual dependency between classes. Consider Mustafa Suleyman’s vision of the future of the startup firm:</w:t>
      </w:r>
    </w:p>
    <w:p w14:paraId="4B8B9402" w14:textId="77777777" w:rsidR="00240E0A" w:rsidRPr="006508A5" w:rsidRDefault="00240E0A" w:rsidP="00240E0A">
      <w:pPr>
        <w:spacing w:after="0" w:line="240" w:lineRule="auto"/>
        <w:rPr>
          <w:sz w:val="16"/>
        </w:rPr>
      </w:pPr>
      <w:r w:rsidRPr="006508A5">
        <w:rPr>
          <w:sz w:val="16"/>
        </w:rPr>
        <w:t xml:space="preserve">“I have proposed a test which involves them [AI systems] going off and taking a $100,000 investment and over the course of three months trying to set about creating a new product, researching the market, seeing what consumers might like, generating some new images, some blueprints of how to manufacture that product, contacting a manufacturer, getting it made, negotiating the price, </w:t>
      </w:r>
      <w:proofErr w:type="spellStart"/>
      <w:r w:rsidRPr="006508A5">
        <w:rPr>
          <w:sz w:val="16"/>
        </w:rPr>
        <w:t>dropshipping</w:t>
      </w:r>
      <w:proofErr w:type="spellEnd"/>
      <w:r w:rsidRPr="006508A5">
        <w:rPr>
          <w:sz w:val="16"/>
        </w:rPr>
        <w:t xml:space="preserve"> it, and then ultimately collecting the revenue. And I think that over a five-year period [by 2028] it is quite likely that that we will have an ACI—an artificial capable intelligence—that can do the majority of that task autonomously.” [The Economist, 2023]</w:t>
      </w:r>
    </w:p>
    <w:p w14:paraId="44B9ED6A" w14:textId="77777777" w:rsidR="00240E0A" w:rsidRPr="006508A5" w:rsidRDefault="00240E0A" w:rsidP="00240E0A">
      <w:pPr>
        <w:spacing w:after="0" w:line="240" w:lineRule="auto"/>
        <w:rPr>
          <w:sz w:val="16"/>
        </w:rPr>
      </w:pPr>
      <w:r w:rsidRPr="006508A5">
        <w:rPr>
          <w:sz w:val="16"/>
        </w:rPr>
        <w:t xml:space="preserve">The main human element in this story is the owner of the $100,000 worth of capital. Thus, as we approach human-level AGI, the </w:t>
      </w:r>
      <w:r w:rsidRPr="00AB74FD">
        <w:rPr>
          <w:highlight w:val="green"/>
          <w:u w:val="single"/>
        </w:rPr>
        <w:t>holders of financial capital and political power</w:t>
      </w:r>
      <w:r w:rsidRPr="006508A5">
        <w:rPr>
          <w:sz w:val="16"/>
        </w:rPr>
        <w:t xml:space="preserve"> </w:t>
      </w:r>
      <w:r w:rsidRPr="006508A5">
        <w:rPr>
          <w:u w:val="single"/>
        </w:rPr>
        <w:t>will</w:t>
      </w:r>
      <w:r w:rsidRPr="006508A5">
        <w:rPr>
          <w:sz w:val="16"/>
        </w:rPr>
        <w:t xml:space="preserve"> for the first time </w:t>
      </w:r>
      <w:r w:rsidRPr="00AB74FD">
        <w:rPr>
          <w:b/>
          <w:iCs/>
          <w:highlight w:val="green"/>
          <w:u w:val="single"/>
        </w:rPr>
        <w:t>have little need for human</w:t>
      </w:r>
      <w:r w:rsidRPr="00AB74FD">
        <w:rPr>
          <w:sz w:val="16"/>
          <w:highlight w:val="green"/>
        </w:rPr>
        <w:t xml:space="preserve"> </w:t>
      </w:r>
      <w:r w:rsidRPr="006508A5">
        <w:rPr>
          <w:sz w:val="16"/>
        </w:rPr>
        <w:t xml:space="preserve">capital and </w:t>
      </w:r>
      <w:r w:rsidRPr="00AB74FD">
        <w:rPr>
          <w:b/>
          <w:iCs/>
          <w:highlight w:val="green"/>
          <w:u w:val="single"/>
        </w:rPr>
        <w:t>labor</w:t>
      </w:r>
      <w:r w:rsidRPr="00AB74FD">
        <w:rPr>
          <w:sz w:val="16"/>
          <w:highlight w:val="green"/>
        </w:rPr>
        <w:t>.</w:t>
      </w:r>
      <w:r w:rsidRPr="006508A5">
        <w:rPr>
          <w:sz w:val="16"/>
        </w:rPr>
        <w:t xml:space="preserve"> Human obsolescence in the workforce </w:t>
      </w:r>
      <w:proofErr w:type="gramStart"/>
      <w:r w:rsidRPr="006508A5">
        <w:rPr>
          <w:sz w:val="16"/>
        </w:rPr>
        <w:t>severs</w:t>
      </w:r>
      <w:proofErr w:type="gramEnd"/>
      <w:r w:rsidRPr="006508A5">
        <w:rPr>
          <w:sz w:val="16"/>
        </w:rPr>
        <w:t xml:space="preserve"> the cross-cutting economic and social ties that shape our politics and knit our societies together. In addition, a nation’s production, innovation, and military power have always been tied to the size, health, and skill of its human population. For the first time, this link could be broken by AI and humanoid robots. Thus, the </w:t>
      </w:r>
      <w:r w:rsidRPr="006508A5">
        <w:rPr>
          <w:b/>
          <w:iCs/>
          <w:u w:val="single"/>
        </w:rPr>
        <w:t xml:space="preserve">elite will have </w:t>
      </w:r>
      <w:r w:rsidRPr="00AB74FD">
        <w:rPr>
          <w:b/>
          <w:iCs/>
          <w:highlight w:val="green"/>
          <w:u w:val="single"/>
        </w:rPr>
        <w:t>no material interest in the health</w:t>
      </w:r>
      <w:r w:rsidRPr="00AB74FD">
        <w:rPr>
          <w:sz w:val="16"/>
          <w:highlight w:val="green"/>
        </w:rPr>
        <w:t xml:space="preserve">, </w:t>
      </w:r>
      <w:r w:rsidRPr="00AB74FD">
        <w:rPr>
          <w:b/>
          <w:iCs/>
          <w:highlight w:val="green"/>
          <w:u w:val="single"/>
        </w:rPr>
        <w:t>productivity, or welfare of the population</w:t>
      </w:r>
      <w:r w:rsidRPr="006508A5">
        <w:rPr>
          <w:sz w:val="16"/>
        </w:rPr>
        <w:t xml:space="preserve"> at large.</w:t>
      </w:r>
    </w:p>
    <w:p w14:paraId="2BD5C96F" w14:textId="77777777" w:rsidR="00240E0A" w:rsidRPr="006508A5" w:rsidRDefault="00240E0A" w:rsidP="00240E0A">
      <w:pPr>
        <w:spacing w:after="0" w:line="240" w:lineRule="auto"/>
        <w:rPr>
          <w:sz w:val="16"/>
        </w:rPr>
      </w:pPr>
      <w:r w:rsidRPr="006508A5">
        <w:rPr>
          <w:u w:val="single"/>
        </w:rPr>
        <w:t>The situation is unlikely to be saved by a moral commitment to democratic and egalitarian institutions</w:t>
      </w:r>
      <w:r w:rsidRPr="006508A5">
        <w:rPr>
          <w:sz w:val="16"/>
        </w:rPr>
        <w:t xml:space="preserve"> on the part of the elite. AI will weaken the shared interactions and forms of identification (e.g. national identity) that could forge such a moral commitment by allowing elites to socially separate themselves to an unprecedented degree.17 Today, a wealthy individual or family will deploy their capital to produce goods and services for sale on the market. For example, a family may own a company operating a car factory. The profit from this business will pay for the goods and services required for the family’s lifestyle. At a more advanced stage of technology, however, AI and AI-powered robots may allow the family to bypass the market by directly producing the buildings, food, clothing, education, and entertainment required for its lifestyle. For example, the car factory could be converted to produce robots that serve as household labor. That is, wealthy families could (at least partially) vertically integrate causing a collapse in economic complexity.18 GDP would become meaningless as a measure of economic activity. Moreover, many of the cross-cutting social relationships created by the need for human labor could disappear, along with a shared sense of identity and empathy.</w:t>
      </w:r>
    </w:p>
    <w:p w14:paraId="439D7D91" w14:textId="77777777" w:rsidR="00240E0A" w:rsidRPr="006508A5" w:rsidRDefault="00240E0A" w:rsidP="00240E0A">
      <w:pPr>
        <w:spacing w:after="0" w:line="240" w:lineRule="auto"/>
        <w:rPr>
          <w:sz w:val="16"/>
        </w:rPr>
      </w:pPr>
      <w:r w:rsidRPr="006508A5">
        <w:rPr>
          <w:sz w:val="16"/>
        </w:rPr>
        <w:t xml:space="preserve">To appreciate how extreme the society created by AGI could be, compare it again with feudalism. Though feudal estates were extremely hierarchical and unequal, feudal lords were enmeshed in a complex web of relationships with those who administered and worked their estates [Bloch, 2015/1939]. There was a steward who managed the estate, a marshal in charge of discipline, a clerk who kept the accounts, a butler, a butcher, a blacksmith, and many other roles. Thus, the feudal lord was firmly embedded in his community and bound by a set of traditional obligations. He did not have the option to escape to his own Elysium. That could all change with AI. Thus, </w:t>
      </w:r>
      <w:r w:rsidRPr="006508A5">
        <w:rPr>
          <w:u w:val="single"/>
        </w:rPr>
        <w:t>the social fabric that underpins democracy</w:t>
      </w:r>
      <w:r w:rsidRPr="006508A5">
        <w:rPr>
          <w:sz w:val="16"/>
        </w:rPr>
        <w:t xml:space="preserve">, including shared identity and empathy, </w:t>
      </w:r>
      <w:r w:rsidRPr="006508A5">
        <w:rPr>
          <w:b/>
          <w:iCs/>
          <w:u w:val="single"/>
        </w:rPr>
        <w:t>could be torn up</w:t>
      </w:r>
      <w:r w:rsidRPr="006508A5">
        <w:rPr>
          <w:sz w:val="16"/>
        </w:rPr>
        <w:t>.</w:t>
      </w:r>
    </w:p>
    <w:p w14:paraId="0BE70024" w14:textId="77777777" w:rsidR="00240E0A" w:rsidRPr="006508A5" w:rsidRDefault="00240E0A" w:rsidP="00240E0A">
      <w:pPr>
        <w:spacing w:after="0" w:line="240" w:lineRule="auto"/>
        <w:rPr>
          <w:sz w:val="16"/>
        </w:rPr>
      </w:pPr>
      <w:r w:rsidRPr="006508A5">
        <w:rPr>
          <w:sz w:val="16"/>
        </w:rPr>
        <w:t xml:space="preserve">The economic and social separation made possible by AI would further disrupt the financing of the state, making it hard to raise tax revenue from the rich and fund key protections for weaker members of society. As already noted, wealthy families will have unprecedented ability to vertically integrate. A </w:t>
      </w:r>
      <w:proofErr w:type="gramStart"/>
      <w:r w:rsidRPr="006508A5">
        <w:rPr>
          <w:sz w:val="16"/>
        </w:rPr>
        <w:t>family who</w:t>
      </w:r>
      <w:proofErr w:type="gramEnd"/>
      <w:r w:rsidRPr="006508A5">
        <w:rPr>
          <w:sz w:val="16"/>
        </w:rPr>
        <w:t xml:space="preserve"> today uses their car factory to produce cars for sale on the market and uses the proceeds to pay for food and clothing, as well as cooks, cleaners, and gardeners will pay corporate tax, income tax, payroll tax, and consumption tax. Now suppose the family converts the factory from manufacturing cars to robots and uses these robots to serve as household labor and grow food and cotton on the family land. Because all transactions occur within the household production unit there are no market transactions to tax. Hence, financing the state will be difficult in the age of AI. The stress on public finances could be even more acute in countries outside of the US, who will have difficulty taxing the US-based AI companies. That is, unless AGI turns out to be cheap and easy to develop anywhere or these countries invest heavily in developing their own sovereign AI systems.</w:t>
      </w:r>
    </w:p>
    <w:p w14:paraId="37FD1E19" w14:textId="77777777" w:rsidR="00240E0A" w:rsidRPr="006508A5" w:rsidRDefault="00240E0A" w:rsidP="00240E0A">
      <w:pPr>
        <w:spacing w:after="0" w:line="240" w:lineRule="auto"/>
        <w:rPr>
          <w:sz w:val="16"/>
        </w:rPr>
      </w:pPr>
      <w:r w:rsidRPr="006508A5">
        <w:rPr>
          <w:sz w:val="16"/>
        </w:rPr>
        <w:t>The consequences of the collapse of democratic and egalitarian institutions would be dire. Consider the widespread belief that once AGI is achieved and humans are ‘freed’ from the need to work, governments will provide universal basic income (UBI</w:t>
      </w:r>
      <w:proofErr w:type="gramStart"/>
      <w:r w:rsidRPr="006508A5">
        <w:rPr>
          <w:sz w:val="16"/>
        </w:rPr>
        <w:t>)</w:t>
      </w:r>
      <w:proofErr w:type="gramEnd"/>
      <w:r w:rsidRPr="006508A5">
        <w:rPr>
          <w:sz w:val="16"/>
        </w:rPr>
        <w:t xml:space="preserve"> and everyone will live a life of leisure. In his essay titled “Economic Possibilities for Our Grandchildren”, John Maynard Keynes envisioned something similar [Keynes, 1930]. In the utopian vision, we would all become artists and poets and live together in peace and prosperity. Greater equality could be achieved in this superabundant world, because incentives for investment and effort exertion would not be required. Erik Brynjolfsson has described just such a utopian future, which he calls ‘Digital Athens’ [see </w:t>
      </w:r>
      <w:proofErr w:type="spellStart"/>
      <w:r w:rsidRPr="006508A5">
        <w:rPr>
          <w:sz w:val="16"/>
        </w:rPr>
        <w:t>Tegmark</w:t>
      </w:r>
      <w:proofErr w:type="spellEnd"/>
      <w:r w:rsidRPr="006508A5">
        <w:rPr>
          <w:sz w:val="16"/>
        </w:rPr>
        <w:t xml:space="preserve">, 2017]. The reason we talk about the philosophical, political, and artistic achievements of the ancient Athenian state, but not its </w:t>
      </w:r>
      <w:proofErr w:type="gramStart"/>
      <w:r w:rsidRPr="006508A5">
        <w:rPr>
          <w:sz w:val="16"/>
        </w:rPr>
        <w:t>economics</w:t>
      </w:r>
      <w:proofErr w:type="gramEnd"/>
      <w:r w:rsidRPr="006508A5">
        <w:rPr>
          <w:sz w:val="16"/>
        </w:rPr>
        <w:t>, is because it was a slave economy. Citizens could engage in the ‘higher pursuits’ because slaves did all the work. Brynjolfsson’s idea is that as AI and AI-powered robots do all the work in the coming decades, humanity will enter a new era of creativity and prosperity. Such a future relies crucially on a ceteris paribus assumption, however. It assumes that democratic institutions will survive the concentration of the economy.</w:t>
      </w:r>
    </w:p>
    <w:p w14:paraId="047887B1" w14:textId="77777777" w:rsidR="00240E0A" w:rsidRPr="006508A5" w:rsidRDefault="00240E0A" w:rsidP="00240E0A">
      <w:pPr>
        <w:spacing w:after="0" w:line="240" w:lineRule="auto"/>
        <w:rPr>
          <w:sz w:val="16"/>
        </w:rPr>
      </w:pPr>
      <w:r w:rsidRPr="006508A5">
        <w:rPr>
          <w:sz w:val="16"/>
        </w:rPr>
        <w:t xml:space="preserve">On the contrary, the end of mutual dependency between classes would leave political and economic elites with no incentive to provide for UBI or other welfare measures. </w:t>
      </w:r>
      <w:r w:rsidRPr="006508A5">
        <w:rPr>
          <w:u w:val="single"/>
        </w:rPr>
        <w:t>The progressive reforms of the twentieth century owe</w:t>
      </w:r>
      <w:r w:rsidRPr="006508A5">
        <w:rPr>
          <w:sz w:val="16"/>
        </w:rPr>
        <w:t xml:space="preserve"> much </w:t>
      </w:r>
      <w:r w:rsidRPr="006508A5">
        <w:rPr>
          <w:u w:val="single"/>
        </w:rPr>
        <w:t>to the indispensable role of human</w:t>
      </w:r>
      <w:r w:rsidRPr="006508A5">
        <w:rPr>
          <w:sz w:val="16"/>
        </w:rPr>
        <w:t xml:space="preserve"> capital and </w:t>
      </w:r>
      <w:r w:rsidRPr="006508A5">
        <w:rPr>
          <w:u w:val="single"/>
        </w:rPr>
        <w:t>labor in the production process</w:t>
      </w:r>
      <w:r w:rsidRPr="006508A5">
        <w:rPr>
          <w:sz w:val="16"/>
        </w:rPr>
        <w:t xml:space="preserve">. If AI and AI-powered robots make human capital and labor obsolete, the new elite may choose to unwind these progressive measures, including public education, public healthcare, pensions, and unemployment insurance.19 </w:t>
      </w:r>
      <w:r w:rsidRPr="00AB74FD">
        <w:rPr>
          <w:highlight w:val="green"/>
          <w:u w:val="single"/>
        </w:rPr>
        <w:t xml:space="preserve">Key </w:t>
      </w:r>
      <w:r w:rsidRPr="006508A5">
        <w:rPr>
          <w:u w:val="single"/>
        </w:rPr>
        <w:t xml:space="preserve">consumer and </w:t>
      </w:r>
      <w:r w:rsidRPr="00AB74FD">
        <w:rPr>
          <w:highlight w:val="green"/>
          <w:u w:val="single"/>
        </w:rPr>
        <w:t xml:space="preserve">financial protections from predatory firms could also be </w:t>
      </w:r>
      <w:r w:rsidRPr="00AB74FD">
        <w:rPr>
          <w:b/>
          <w:iCs/>
          <w:highlight w:val="green"/>
          <w:u w:val="single"/>
        </w:rPr>
        <w:t>removed</w:t>
      </w:r>
      <w:r w:rsidRPr="006508A5">
        <w:rPr>
          <w:sz w:val="16"/>
        </w:rPr>
        <w:t>. Market power would swing back to capital and extend well beyond pricing power to the power to expropriate by various means [</w:t>
      </w:r>
      <w:proofErr w:type="spellStart"/>
      <w:r w:rsidRPr="006508A5">
        <w:rPr>
          <w:sz w:val="16"/>
        </w:rPr>
        <w:t>Skaperdas</w:t>
      </w:r>
      <w:proofErr w:type="spellEnd"/>
      <w:r w:rsidRPr="006508A5">
        <w:rPr>
          <w:sz w:val="16"/>
        </w:rPr>
        <w:t xml:space="preserve">, 1992, Garfinkel and </w:t>
      </w:r>
      <w:proofErr w:type="spellStart"/>
      <w:r w:rsidRPr="006508A5">
        <w:rPr>
          <w:sz w:val="16"/>
        </w:rPr>
        <w:t>Skaperdas</w:t>
      </w:r>
      <w:proofErr w:type="spellEnd"/>
      <w:r w:rsidRPr="006508A5">
        <w:rPr>
          <w:sz w:val="16"/>
        </w:rPr>
        <w:t xml:space="preserve">, 2007]. In addition, many of the public goods currently provided by the state could become club goods produced within elite cliques. That includes private research and development, especially in areas of biotechnology such as genetic engineering and anti-aging. There is no guarantee that scientific knowledge will remain a public good. Thus, the average person would only be valued as a consumer, and only as long as they have some wealth left to finance consumption. As such, democratic and egalitarian institutions could collapse and the population at large left for dead, or worse. </w:t>
      </w:r>
      <w:r w:rsidRPr="006508A5">
        <w:rPr>
          <w:u w:val="single"/>
        </w:rPr>
        <w:t xml:space="preserve">The </w:t>
      </w:r>
      <w:r w:rsidRPr="00AB74FD">
        <w:rPr>
          <w:highlight w:val="green"/>
          <w:u w:val="single"/>
        </w:rPr>
        <w:t xml:space="preserve">brutal feudal hierarchy </w:t>
      </w:r>
      <w:r w:rsidRPr="006508A5">
        <w:rPr>
          <w:u w:val="single"/>
        </w:rPr>
        <w:t xml:space="preserve">might </w:t>
      </w:r>
      <w:r w:rsidRPr="00AB74FD">
        <w:rPr>
          <w:highlight w:val="green"/>
          <w:u w:val="single"/>
        </w:rPr>
        <w:t xml:space="preserve">end up looking humane </w:t>
      </w:r>
      <w:r w:rsidRPr="006508A5">
        <w:rPr>
          <w:u w:val="single"/>
        </w:rPr>
        <w:t>when compared to this Elysian regime</w:t>
      </w:r>
      <w:r w:rsidRPr="006508A5">
        <w:rPr>
          <w:sz w:val="16"/>
        </w:rPr>
        <w:t>.</w:t>
      </w:r>
    </w:p>
    <w:p w14:paraId="1EFA4647" w14:textId="77777777" w:rsidR="00240E0A" w:rsidRPr="006508A5" w:rsidRDefault="00240E0A" w:rsidP="00240E0A">
      <w:pPr>
        <w:spacing w:after="0" w:line="240" w:lineRule="auto"/>
        <w:rPr>
          <w:sz w:val="16"/>
        </w:rPr>
      </w:pPr>
      <w:r w:rsidRPr="006508A5">
        <w:rPr>
          <w:sz w:val="16"/>
        </w:rPr>
        <w:t xml:space="preserve">Let us now turn briefly to the second way in which AI could break democratic and egalitarian institutions. Not only could AI lower the cost of political unrest for the elite by reducing its dependence on human workers, </w:t>
      </w:r>
      <w:proofErr w:type="gramStart"/>
      <w:r w:rsidRPr="006508A5">
        <w:rPr>
          <w:sz w:val="16"/>
        </w:rPr>
        <w:t>it</w:t>
      </w:r>
      <w:proofErr w:type="gramEnd"/>
      <w:r w:rsidRPr="006508A5">
        <w:rPr>
          <w:sz w:val="16"/>
        </w:rPr>
        <w:t xml:space="preserve"> may also make people less willing to express political opinions and protest violations of democratic principles. </w:t>
      </w:r>
      <w:r w:rsidRPr="00AB74FD">
        <w:rPr>
          <w:highlight w:val="green"/>
          <w:u w:val="single"/>
        </w:rPr>
        <w:t>Dissent i</w:t>
      </w:r>
      <w:r w:rsidRPr="006508A5">
        <w:rPr>
          <w:u w:val="single"/>
        </w:rPr>
        <w:t xml:space="preserve">s likely to be </w:t>
      </w:r>
      <w:r w:rsidRPr="00AB74FD">
        <w:rPr>
          <w:highlight w:val="green"/>
          <w:u w:val="single"/>
        </w:rPr>
        <w:t>suppressed</w:t>
      </w:r>
      <w:r w:rsidRPr="006508A5">
        <w:rPr>
          <w:u w:val="single"/>
        </w:rPr>
        <w:t xml:space="preserve"> in an Orwellian manner</w:t>
      </w:r>
      <w:r w:rsidRPr="006508A5">
        <w:rPr>
          <w:sz w:val="16"/>
        </w:rPr>
        <w:t xml:space="preserve"> </w:t>
      </w:r>
      <w:r w:rsidRPr="006508A5">
        <w:rPr>
          <w:u w:val="single"/>
        </w:rPr>
        <w:t>by</w:t>
      </w:r>
      <w:r w:rsidRPr="006508A5">
        <w:rPr>
          <w:sz w:val="16"/>
        </w:rPr>
        <w:t xml:space="preserve"> </w:t>
      </w:r>
      <w:r w:rsidRPr="006508A5">
        <w:rPr>
          <w:u w:val="single"/>
        </w:rPr>
        <w:t>AI</w:t>
      </w:r>
      <w:r w:rsidRPr="006508A5">
        <w:rPr>
          <w:sz w:val="16"/>
        </w:rPr>
        <w:t xml:space="preserve">-powered </w:t>
      </w:r>
      <w:r w:rsidRPr="006508A5">
        <w:rPr>
          <w:u w:val="single"/>
        </w:rPr>
        <w:t>surveillance</w:t>
      </w:r>
      <w:r w:rsidRPr="006508A5">
        <w:rPr>
          <w:sz w:val="16"/>
        </w:rPr>
        <w:t xml:space="preserve"> technology, and later robots [Orwell, 2003/1949]. This is already taking place in China. </w:t>
      </w:r>
      <w:proofErr w:type="spellStart"/>
      <w:r w:rsidRPr="006508A5">
        <w:rPr>
          <w:sz w:val="16"/>
        </w:rPr>
        <w:t>Beraja</w:t>
      </w:r>
      <w:proofErr w:type="spellEnd"/>
      <w:r w:rsidRPr="006508A5">
        <w:rPr>
          <w:sz w:val="16"/>
        </w:rPr>
        <w:t xml:space="preserve">, Kao, Yang, and </w:t>
      </w:r>
      <w:proofErr w:type="spellStart"/>
      <w:r w:rsidRPr="006508A5">
        <w:rPr>
          <w:sz w:val="16"/>
        </w:rPr>
        <w:t>Yuchtman</w:t>
      </w:r>
      <w:proofErr w:type="spellEnd"/>
      <w:r w:rsidRPr="006508A5">
        <w:rPr>
          <w:sz w:val="16"/>
        </w:rPr>
        <w:t xml:space="preserve"> [2023a] find that local governments in China respond to civil unrest by procuring AI facial-recognition technology. These purchases are successful in quelling </w:t>
      </w:r>
      <w:proofErr w:type="gramStart"/>
      <w:r w:rsidRPr="006508A5">
        <w:rPr>
          <w:sz w:val="16"/>
        </w:rPr>
        <w:t>unrest, and</w:t>
      </w:r>
      <w:proofErr w:type="gramEnd"/>
      <w:r w:rsidRPr="006508A5">
        <w:rPr>
          <w:sz w:val="16"/>
        </w:rPr>
        <w:t xml:space="preserve"> also spur further innovation in AI surveillance. </w:t>
      </w:r>
      <w:proofErr w:type="spellStart"/>
      <w:r w:rsidRPr="006508A5">
        <w:rPr>
          <w:sz w:val="16"/>
        </w:rPr>
        <w:t>Beraja</w:t>
      </w:r>
      <w:proofErr w:type="spellEnd"/>
      <w:r w:rsidRPr="006508A5">
        <w:rPr>
          <w:sz w:val="16"/>
        </w:rPr>
        <w:t xml:space="preserve">, Kao, Yang, and </w:t>
      </w:r>
      <w:proofErr w:type="spellStart"/>
      <w:r w:rsidRPr="006508A5">
        <w:rPr>
          <w:sz w:val="16"/>
        </w:rPr>
        <w:t>Yuchtman</w:t>
      </w:r>
      <w:proofErr w:type="spellEnd"/>
      <w:r w:rsidRPr="006508A5">
        <w:rPr>
          <w:sz w:val="16"/>
        </w:rPr>
        <w:t xml:space="preserve"> [2023b] provide evidence that China is exporting this surveillance technology to a large number of countries, especially autocracies and weak democracies. In addition, citizens may willingly hand over significant power to political and technocratic elites as they become overwhelmed by the pace, scale, and sheer novelty of the changes taking place due to AI. One may think that the AI systems we are developing will be the sentient yogurt of our near future. Instead, the yogurt might be the new political and technocratic elites to which the citizenry defers during the AI revolution.</w:t>
      </w:r>
    </w:p>
    <w:p w14:paraId="0266D562" w14:textId="77777777" w:rsidR="00240E0A" w:rsidRPr="006508A5" w:rsidRDefault="00240E0A" w:rsidP="00240E0A">
      <w:pPr>
        <w:spacing w:after="0" w:line="240" w:lineRule="auto"/>
        <w:rPr>
          <w:sz w:val="16"/>
        </w:rPr>
      </w:pPr>
      <w:r w:rsidRPr="006508A5">
        <w:rPr>
          <w:sz w:val="16"/>
        </w:rPr>
        <w:t xml:space="preserve">Finally, AI will begin to create nearly limitless </w:t>
      </w:r>
      <w:r w:rsidRPr="00AB74FD">
        <w:rPr>
          <w:highlight w:val="green"/>
          <w:u w:val="single"/>
        </w:rPr>
        <w:t>virtual worlds</w:t>
      </w:r>
      <w:r w:rsidRPr="00AB74FD">
        <w:rPr>
          <w:sz w:val="16"/>
          <w:highlight w:val="green"/>
        </w:rPr>
        <w:t xml:space="preserve"> </w:t>
      </w:r>
      <w:r w:rsidRPr="006508A5">
        <w:rPr>
          <w:sz w:val="16"/>
        </w:rPr>
        <w:t xml:space="preserve">that distract and </w:t>
      </w:r>
      <w:r w:rsidRPr="00AB74FD">
        <w:rPr>
          <w:b/>
          <w:iCs/>
          <w:highlight w:val="green"/>
          <w:u w:val="single"/>
        </w:rPr>
        <w:t>sedate the population</w:t>
      </w:r>
      <w:r w:rsidRPr="006508A5">
        <w:rPr>
          <w:sz w:val="16"/>
        </w:rPr>
        <w:t xml:space="preserve">. As the </w:t>
      </w:r>
      <w:proofErr w:type="gramStart"/>
      <w:r w:rsidRPr="006508A5">
        <w:rPr>
          <w:sz w:val="16"/>
        </w:rPr>
        <w:t>old world</w:t>
      </w:r>
      <w:proofErr w:type="gramEnd"/>
      <w:r w:rsidRPr="006508A5">
        <w:rPr>
          <w:sz w:val="16"/>
        </w:rPr>
        <w:t xml:space="preserve"> rots, generative AI will allow individuals to create customized alternative worlds in which they can live psychically. The gap between the attractiveness of material versus virtual reality will be immense. For example, a person will be able to design their own AI partner, either in digital or robot form. They will be able to speak to a screen and ask </w:t>
      </w:r>
      <w:proofErr w:type="gramStart"/>
      <w:r w:rsidRPr="006508A5">
        <w:rPr>
          <w:sz w:val="16"/>
        </w:rPr>
        <w:t>it</w:t>
      </w:r>
      <w:proofErr w:type="gramEnd"/>
      <w:r w:rsidRPr="006508A5">
        <w:rPr>
          <w:sz w:val="16"/>
        </w:rPr>
        <w:t xml:space="preserve"> to create a movie in which they are the main character. The customization of ‘reality’ is already happening to a lesser degree in the form of curated social media feeds. Social media companies have learned how to make the content they host more addictive. As such, teenagers in the US spend around 4.8 hours a day on social media platforms [Gallup, 2023]. AI will hypercharge the absorption of people’s minds into the digital world. But rather than boosting engagement through hateful content as currently occurs on social media, enabling individuals to create customized virtual worlds will distract and pacify, much like the ‘soma’ of Huxley’s Brave New World [Huxley, 2006/1932] or Marx’s opium of the people [Marx, 1970/1844]. This</w:t>
      </w:r>
      <w:r w:rsidRPr="006508A5">
        <w:rPr>
          <w:u w:val="single"/>
        </w:rPr>
        <w:t xml:space="preserve"> </w:t>
      </w:r>
      <w:r w:rsidRPr="00AB74FD">
        <w:rPr>
          <w:highlight w:val="green"/>
          <w:u w:val="single"/>
        </w:rPr>
        <w:t xml:space="preserve">psychic break from </w:t>
      </w:r>
      <w:r w:rsidRPr="006508A5">
        <w:rPr>
          <w:u w:val="single"/>
        </w:rPr>
        <w:t xml:space="preserve">and radical </w:t>
      </w:r>
      <w:r w:rsidRPr="00AB74FD">
        <w:rPr>
          <w:highlight w:val="green"/>
          <w:u w:val="single"/>
        </w:rPr>
        <w:t>atomization of society</w:t>
      </w:r>
      <w:r w:rsidRPr="00AB74FD">
        <w:rPr>
          <w:sz w:val="16"/>
          <w:highlight w:val="green"/>
        </w:rPr>
        <w:t xml:space="preserve"> </w:t>
      </w:r>
      <w:r w:rsidRPr="006508A5">
        <w:rPr>
          <w:sz w:val="16"/>
        </w:rPr>
        <w:t xml:space="preserve">will be largely voluntary. When faced with Hades, a substantial proportion of humanity will choose the Matrix. If we pursue this logic all the way, then eventually there will only be a world of AI and robots serving a tiny elite in palace households. At that point, the </w:t>
      </w:r>
      <w:r w:rsidRPr="00AB74FD">
        <w:rPr>
          <w:highlight w:val="green"/>
          <w:u w:val="single"/>
        </w:rPr>
        <w:t>democratic nation state</w:t>
      </w:r>
      <w:r w:rsidRPr="00AB74FD">
        <w:rPr>
          <w:sz w:val="16"/>
          <w:highlight w:val="green"/>
        </w:rPr>
        <w:t xml:space="preserve"> </w:t>
      </w:r>
      <w:r w:rsidRPr="006508A5">
        <w:rPr>
          <w:sz w:val="16"/>
        </w:rPr>
        <w:t xml:space="preserve">and </w:t>
      </w:r>
      <w:r w:rsidRPr="00AB74FD">
        <w:rPr>
          <w:highlight w:val="green"/>
          <w:u w:val="single"/>
        </w:rPr>
        <w:t>liberal international order</w:t>
      </w:r>
      <w:r w:rsidRPr="00AB74FD">
        <w:rPr>
          <w:sz w:val="16"/>
          <w:highlight w:val="green"/>
        </w:rPr>
        <w:t xml:space="preserve"> </w:t>
      </w:r>
      <w:r w:rsidRPr="00AB74FD">
        <w:rPr>
          <w:highlight w:val="green"/>
          <w:u w:val="single"/>
        </w:rPr>
        <w:t>would no longer exist</w:t>
      </w:r>
      <w:r w:rsidRPr="00AB74FD">
        <w:rPr>
          <w:sz w:val="16"/>
          <w:highlight w:val="green"/>
        </w:rPr>
        <w:t xml:space="preserve"> </w:t>
      </w:r>
      <w:r w:rsidRPr="006508A5">
        <w:rPr>
          <w:sz w:val="16"/>
        </w:rPr>
        <w:t>or make sense.</w:t>
      </w:r>
    </w:p>
    <w:p w14:paraId="3E14BDEF" w14:textId="77777777" w:rsidR="00240E0A" w:rsidRPr="006508A5" w:rsidRDefault="00240E0A" w:rsidP="00240E0A">
      <w:pPr>
        <w:spacing w:after="0" w:line="240" w:lineRule="auto"/>
        <w:rPr>
          <w:sz w:val="16"/>
        </w:rPr>
      </w:pPr>
      <w:r w:rsidRPr="006508A5">
        <w:rPr>
          <w:sz w:val="16"/>
        </w:rPr>
        <w:t>3.3 Human Productivity Collapse</w:t>
      </w:r>
    </w:p>
    <w:p w14:paraId="3CC74F8C" w14:textId="77777777" w:rsidR="00240E0A" w:rsidRPr="006508A5" w:rsidRDefault="00240E0A" w:rsidP="00240E0A">
      <w:pPr>
        <w:spacing w:after="0" w:line="240" w:lineRule="auto"/>
        <w:rPr>
          <w:sz w:val="16"/>
        </w:rPr>
      </w:pPr>
      <w:r w:rsidRPr="006508A5">
        <w:rPr>
          <w:sz w:val="16"/>
        </w:rPr>
        <w:t xml:space="preserve">Precisely when the catastrophic risks of AI might be realized is unpredictable. Much will depend on the pace of AI progress. There are reasons to think, however, that the process may advance rapidly. Typically, AGI is thought of as a state in which AI performance has caught up to a fixed human benchmark. I will now set out reasons why that may be too optimistic. There is considerable evidence that AI currently boosts human productivity in fields such as customer support [Brynjolfsson et al., 2023], diagnostic medicine [Topol, 2019], and software development [Cui et al., 2024]. As AI programs progress and substitute for human cognition, however, I suggest that </w:t>
      </w:r>
      <w:r w:rsidRPr="00AB74FD">
        <w:rPr>
          <w:highlight w:val="green"/>
          <w:u w:val="single"/>
        </w:rPr>
        <w:t xml:space="preserve">feedback loops </w:t>
      </w:r>
      <w:r w:rsidRPr="006508A5">
        <w:rPr>
          <w:u w:val="single"/>
        </w:rPr>
        <w:t xml:space="preserve">could be established which drastically </w:t>
      </w:r>
      <w:r w:rsidRPr="00AB74FD">
        <w:rPr>
          <w:highlight w:val="green"/>
          <w:u w:val="single"/>
        </w:rPr>
        <w:t xml:space="preserve">reduce human productivity </w:t>
      </w:r>
      <w:r w:rsidRPr="006508A5">
        <w:rPr>
          <w:u w:val="single"/>
        </w:rPr>
        <w:t>over time</w:t>
      </w:r>
      <w:r w:rsidRPr="006508A5">
        <w:rPr>
          <w:sz w:val="16"/>
        </w:rPr>
        <w:t>. As such, AGI may be reached faster than expected, not through an artificial intelligence explosion, but through a collapse in human productivity.</w:t>
      </w:r>
    </w:p>
    <w:p w14:paraId="4543708C" w14:textId="77777777" w:rsidR="00240E0A" w:rsidRPr="006508A5" w:rsidRDefault="00240E0A" w:rsidP="00240E0A">
      <w:pPr>
        <w:spacing w:after="0" w:line="240" w:lineRule="auto"/>
        <w:rPr>
          <w:sz w:val="16"/>
        </w:rPr>
      </w:pPr>
      <w:r w:rsidRPr="006508A5">
        <w:rPr>
          <w:sz w:val="16"/>
        </w:rPr>
        <w:t xml:space="preserve">A productivity collapse may seem far-fetched, but it is not without precedent. Literacy declined sharply in Europe after the fall of the Western Roman Empire in the fifth century [Jones, 1964, Harris, 1989, Ward-Perkins, 2005]. In the eighth century, Charlemagne, ruler of one of the largest medieval empires in Europe, was at best semiliterate. Another example is the experience of indigenous societies in the wake of colonization. Due to </w:t>
      </w:r>
      <w:r w:rsidRPr="00AB74FD">
        <w:rPr>
          <w:highlight w:val="green"/>
          <w:u w:val="single"/>
        </w:rPr>
        <w:t>cultural alienation and technological disruption</w:t>
      </w:r>
      <w:r w:rsidRPr="006508A5">
        <w:rPr>
          <w:sz w:val="16"/>
        </w:rPr>
        <w:t xml:space="preserve">, many </w:t>
      </w:r>
      <w:r w:rsidRPr="006508A5">
        <w:rPr>
          <w:u w:val="single"/>
        </w:rPr>
        <w:t>indigenous societies lost their ability to sustain</w:t>
      </w:r>
      <w:r w:rsidRPr="006508A5">
        <w:rPr>
          <w:sz w:val="16"/>
        </w:rPr>
        <w:t xml:space="preserve"> modes of </w:t>
      </w:r>
      <w:r w:rsidRPr="006508A5">
        <w:rPr>
          <w:u w:val="single"/>
        </w:rPr>
        <w:t>production</w:t>
      </w:r>
      <w:r w:rsidRPr="006508A5">
        <w:rPr>
          <w:sz w:val="16"/>
        </w:rPr>
        <w:t xml:space="preserve">, ritual, and communal </w:t>
      </w:r>
      <w:r w:rsidRPr="006508A5">
        <w:rPr>
          <w:u w:val="single"/>
        </w:rPr>
        <w:t>interaction</w:t>
      </w:r>
      <w:r w:rsidRPr="006508A5">
        <w:rPr>
          <w:sz w:val="16"/>
        </w:rPr>
        <w:t xml:space="preserve"> that had been practiced for thousands of years [Fanon, 1961, Wolfe, 2006, </w:t>
      </w:r>
      <w:proofErr w:type="spellStart"/>
      <w:r w:rsidRPr="006508A5">
        <w:rPr>
          <w:sz w:val="16"/>
        </w:rPr>
        <w:t>Kirmayer</w:t>
      </w:r>
      <w:proofErr w:type="spellEnd"/>
      <w:r w:rsidRPr="006508A5">
        <w:rPr>
          <w:sz w:val="16"/>
        </w:rPr>
        <w:t xml:space="preserve"> et al., 2009].</w:t>
      </w:r>
    </w:p>
    <w:p w14:paraId="474177A9" w14:textId="77777777" w:rsidR="00240E0A" w:rsidRPr="006508A5" w:rsidRDefault="00240E0A" w:rsidP="00240E0A">
      <w:pPr>
        <w:spacing w:after="0" w:line="240" w:lineRule="auto"/>
        <w:rPr>
          <w:sz w:val="16"/>
        </w:rPr>
      </w:pPr>
      <w:r w:rsidRPr="006508A5">
        <w:rPr>
          <w:sz w:val="16"/>
        </w:rPr>
        <w:t>Such abrupt, extreme shifts are the hallmark of (amplifying) feedback loops [Young, 1998, 2024]. When it comes to AI, there are four mechanisms that could establish a feedback loop which destroys human productivity. They are linked to one of the distinctive features of AI—the automation of cognitive tasks. As such, these mechanisms were not a concern in earlier rounds of automation, which displaced workers from manual to cognitive tasks. The four mechanisms are as follows.</w:t>
      </w:r>
    </w:p>
    <w:p w14:paraId="35986F34" w14:textId="77777777" w:rsidR="00240E0A" w:rsidRPr="006508A5" w:rsidRDefault="00240E0A" w:rsidP="00240E0A">
      <w:pPr>
        <w:spacing w:after="0" w:line="240" w:lineRule="auto"/>
        <w:rPr>
          <w:sz w:val="16"/>
        </w:rPr>
      </w:pPr>
      <w:r w:rsidRPr="006508A5">
        <w:rPr>
          <w:sz w:val="16"/>
        </w:rPr>
        <w:t xml:space="preserve">Human capital investment. Suppose that a new AI program goes from outperforming 50% of humans in a task to outperforming 85%. That is what happened when Google DeepMind’s </w:t>
      </w:r>
      <w:proofErr w:type="spellStart"/>
      <w:r w:rsidRPr="006508A5">
        <w:rPr>
          <w:sz w:val="16"/>
        </w:rPr>
        <w:t>AlphaCode</w:t>
      </w:r>
      <w:proofErr w:type="spellEnd"/>
      <w:r w:rsidRPr="006508A5">
        <w:rPr>
          <w:sz w:val="16"/>
        </w:rPr>
        <w:t xml:space="preserve"> went from performing at the level of the median participant in coding competitions to out-competing 85% of participants when </w:t>
      </w:r>
      <w:proofErr w:type="spellStart"/>
      <w:r w:rsidRPr="006508A5">
        <w:rPr>
          <w:sz w:val="16"/>
        </w:rPr>
        <w:t>AlphaCode</w:t>
      </w:r>
      <w:proofErr w:type="spellEnd"/>
      <w:r w:rsidRPr="006508A5">
        <w:rPr>
          <w:sz w:val="16"/>
        </w:rPr>
        <w:t xml:space="preserve"> 2 was released in 2023 [</w:t>
      </w:r>
      <w:proofErr w:type="spellStart"/>
      <w:r w:rsidRPr="006508A5">
        <w:rPr>
          <w:sz w:val="16"/>
        </w:rPr>
        <w:t>AlphaCode</w:t>
      </w:r>
      <w:proofErr w:type="spellEnd"/>
      <w:r w:rsidRPr="006508A5">
        <w:rPr>
          <w:sz w:val="16"/>
        </w:rPr>
        <w:t xml:space="preserve"> Team, 2023]. Consider a high school student deciding whether to learn to code. After reading about this development, the </w:t>
      </w:r>
      <w:proofErr w:type="gramStart"/>
      <w:r w:rsidRPr="006508A5">
        <w:rPr>
          <w:sz w:val="16"/>
        </w:rPr>
        <w:t>student</w:t>
      </w:r>
      <w:proofErr w:type="gramEnd"/>
      <w:r w:rsidRPr="006508A5">
        <w:rPr>
          <w:sz w:val="16"/>
        </w:rPr>
        <w:t xml:space="preserve"> would be less likely to invest in coding skills because they are now less likely to out-compete the AI. Thus, without any further improvement in the AI system, it might be able to out-compete 95% of humans in the next cohort. Now this induces greater AI adoption by firms and further improvement in the AI program through experience. In this loop, it is not simply that the AI program is improving. At the same time, human productivity is collapsing due to declining investment in human capital.</w:t>
      </w:r>
    </w:p>
    <w:p w14:paraId="33EEEB71" w14:textId="77777777" w:rsidR="00240E0A" w:rsidRPr="006508A5" w:rsidRDefault="00240E0A" w:rsidP="00240E0A">
      <w:pPr>
        <w:spacing w:after="0" w:line="240" w:lineRule="auto"/>
        <w:rPr>
          <w:sz w:val="16"/>
        </w:rPr>
      </w:pPr>
      <w:r w:rsidRPr="006508A5">
        <w:rPr>
          <w:sz w:val="16"/>
        </w:rPr>
        <w:t>Transfer learning. Transfer learning occurs when knowledge or skills gained in performing a task enhance performance in a different set of tasks [Haskell, 2000]. For example, there is evidence that learning a second language makes it easier to learn other, especially related, languages [</w:t>
      </w:r>
      <w:proofErr w:type="spellStart"/>
      <w:r w:rsidRPr="006508A5">
        <w:rPr>
          <w:sz w:val="16"/>
        </w:rPr>
        <w:t>Odlin</w:t>
      </w:r>
      <w:proofErr w:type="spellEnd"/>
      <w:r w:rsidRPr="006508A5">
        <w:rPr>
          <w:sz w:val="16"/>
        </w:rPr>
        <w:t xml:space="preserve">, 1989]. As such, relying on artificial intelligence to perform task X can reduce a person’s ability to perform another task Y . That would create an incentive to automate task Y , possibly further </w:t>
      </w:r>
      <w:proofErr w:type="gramStart"/>
      <w:r w:rsidRPr="006508A5">
        <w:rPr>
          <w:sz w:val="16"/>
        </w:rPr>
        <w:t>reducing</w:t>
      </w:r>
      <w:proofErr w:type="gramEnd"/>
      <w:r w:rsidRPr="006508A5">
        <w:rPr>
          <w:sz w:val="16"/>
        </w:rPr>
        <w:t xml:space="preserve"> human performance in task X, and so forth. In addition, there is evidence that transfer learning develops higher-level cognitive functioning in humans [Barnett and Ceci, 2002]. Hence, relying on AI to perform specific tasks could inhibit functions such as generalization, abstraction, and creativity, which are crucial to scientific progress by humans. Academic researchers often end their careers specializing in the development of new ideas and managing research teams. That is not how they start out, however. The reason is that a senior researcher will struggle to generate new ideas or supervise technical work if they have not received rigorous technical training themselves. Typically, biologists start out doing laboratory work, historians doing archival research, and anthropologists doing fieldwork. Likewise, economists without rigorous training in mathematics and practice constructing proofs would struggle to visualize structures that help solve existing empirical puzzles or identify new ones. Hence, using an AI program to do mathematics and other technical tasks early in one’s education could have detrimental effects on higher-level cognitive functioning, including creativity. Thus, due to specific and general forms of transfer learning, a feedback loop could be established in which human productivity declines through the use of AI.</w:t>
      </w:r>
    </w:p>
    <w:p w14:paraId="6FCB27D0" w14:textId="77777777" w:rsidR="00240E0A" w:rsidRPr="006508A5" w:rsidRDefault="00240E0A" w:rsidP="00240E0A">
      <w:pPr>
        <w:spacing w:after="0" w:line="240" w:lineRule="auto"/>
        <w:rPr>
          <w:sz w:val="16"/>
        </w:rPr>
      </w:pPr>
      <w:r w:rsidRPr="006508A5">
        <w:rPr>
          <w:sz w:val="16"/>
        </w:rPr>
        <w:t xml:space="preserve">Social learning. A person’s productivity is determined not only by their own investment in human capital, but through learning skills and knowledge from parents, neighbors, teachers, and peers. That is, human productivity is a networked trait. There is considerable evidence of such human capital spillovers. For example, individual outcomes are influenced by peers in educational settings [Sacerdote, 2001, </w:t>
      </w:r>
      <w:proofErr w:type="spellStart"/>
      <w:r w:rsidRPr="006508A5">
        <w:rPr>
          <w:sz w:val="16"/>
        </w:rPr>
        <w:t>Calv´o</w:t>
      </w:r>
      <w:proofErr w:type="spellEnd"/>
      <w:r w:rsidRPr="006508A5">
        <w:rPr>
          <w:sz w:val="16"/>
        </w:rPr>
        <w:t>-Armengol et al., 2009], workplaces [Moretti, 2004], and neighborhoods [Borjas, 1995]. Thus, if AI initially dissuades a subset of young people from investing in skills, contagion effects would produce a more general deterioration in skills. In particular, the productivity of workers further up the cognitive skills distribution could be dragged down by low skill formation at the bottom of the distribution. That would incentivize further AI progress and automation by firms. Through this feedback loop, AGI could be achieved even more rapidly through a collapse in human productivity.</w:t>
      </w:r>
    </w:p>
    <w:p w14:paraId="5FC347A1" w14:textId="77777777" w:rsidR="00240E0A" w:rsidRPr="006508A5" w:rsidRDefault="00240E0A" w:rsidP="00240E0A">
      <w:pPr>
        <w:spacing w:after="0" w:line="240" w:lineRule="auto"/>
        <w:rPr>
          <w:sz w:val="16"/>
        </w:rPr>
      </w:pPr>
      <w:r w:rsidRPr="006508A5">
        <w:rPr>
          <w:sz w:val="16"/>
        </w:rPr>
        <w:t xml:space="preserve">Role models. Beyond cognitive skills, human productivity is determined by a range of </w:t>
      </w:r>
      <w:proofErr w:type="gramStart"/>
      <w:r w:rsidRPr="006508A5">
        <w:rPr>
          <w:sz w:val="16"/>
        </w:rPr>
        <w:t>socially-learned</w:t>
      </w:r>
      <w:proofErr w:type="gramEnd"/>
      <w:r w:rsidRPr="006508A5">
        <w:rPr>
          <w:sz w:val="16"/>
        </w:rPr>
        <w:t xml:space="preserve"> general-purpose traits [Bandura, 1977]. Work ethic, punctuality, grit, patience, and diligence are all networked traits that are acquired through one’s own experience and role models [e.g. Duckworth et al., 2007, Doepke and </w:t>
      </w:r>
      <w:proofErr w:type="spellStart"/>
      <w:r w:rsidRPr="006508A5">
        <w:rPr>
          <w:sz w:val="16"/>
        </w:rPr>
        <w:t>Zilibotti</w:t>
      </w:r>
      <w:proofErr w:type="spellEnd"/>
      <w:r w:rsidRPr="006508A5">
        <w:rPr>
          <w:sz w:val="16"/>
        </w:rPr>
        <w:t xml:space="preserve">, 2008, </w:t>
      </w:r>
      <w:proofErr w:type="spellStart"/>
      <w:r w:rsidRPr="006508A5">
        <w:rPr>
          <w:sz w:val="16"/>
        </w:rPr>
        <w:t>Lalive</w:t>
      </w:r>
      <w:proofErr w:type="spellEnd"/>
      <w:r w:rsidRPr="006508A5">
        <w:rPr>
          <w:sz w:val="16"/>
        </w:rPr>
        <w:t xml:space="preserve"> and Cattaneo, 2009]. Now suppose that a large fraction of people in </w:t>
      </w:r>
      <w:proofErr w:type="gramStart"/>
      <w:r w:rsidRPr="006508A5">
        <w:rPr>
          <w:sz w:val="16"/>
        </w:rPr>
        <w:t>a neighborhood</w:t>
      </w:r>
      <w:proofErr w:type="gramEnd"/>
      <w:r w:rsidRPr="006508A5">
        <w:rPr>
          <w:sz w:val="16"/>
        </w:rPr>
        <w:t xml:space="preserve"> </w:t>
      </w:r>
      <w:proofErr w:type="gramStart"/>
      <w:r w:rsidRPr="006508A5">
        <w:rPr>
          <w:sz w:val="16"/>
        </w:rPr>
        <w:t>are</w:t>
      </w:r>
      <w:proofErr w:type="gramEnd"/>
      <w:r w:rsidRPr="006508A5">
        <w:rPr>
          <w:sz w:val="16"/>
        </w:rPr>
        <w:t xml:space="preserve"> displaced from the workforce due to AI. The unemployed individuals will likely experience a loss of skills and work habits leading to local hysteresis [Blanchard and Summers, 1986]. This would in turn create a dearth of positive role models in the neighborhood, which would reduce work ethic [Lindbeck et al., 1999], increase crime and anti-social behavior [Ridley et al., 2020], and depress economic outcomes for other members of the neighborhood [Chetty and Hendren, 2018]. Hence, by eroding critical non-cognitive traits, even a temporary unemployment shock of this scale could produce a long-term decline in human productivity. That would incentivize further automation, leading to another round of unemployment, and so forth. Again, AI adoption could cause a collapse in human productivity.</w:t>
      </w:r>
    </w:p>
    <w:p w14:paraId="619FC912" w14:textId="77777777" w:rsidR="00240E0A" w:rsidRPr="006508A5" w:rsidRDefault="00240E0A" w:rsidP="00240E0A">
      <w:pPr>
        <w:spacing w:after="0" w:line="240" w:lineRule="auto"/>
        <w:rPr>
          <w:sz w:val="16"/>
        </w:rPr>
      </w:pPr>
      <w:r w:rsidRPr="006508A5">
        <w:rPr>
          <w:sz w:val="16"/>
        </w:rPr>
        <w:t xml:space="preserve">Possibly, the </w:t>
      </w:r>
      <w:r w:rsidRPr="006508A5">
        <w:rPr>
          <w:u w:val="single"/>
        </w:rPr>
        <w:t>closest precedent is</w:t>
      </w:r>
      <w:r w:rsidRPr="006508A5">
        <w:rPr>
          <w:sz w:val="16"/>
        </w:rPr>
        <w:t xml:space="preserve"> the </w:t>
      </w:r>
      <w:r w:rsidRPr="006508A5">
        <w:rPr>
          <w:u w:val="single"/>
        </w:rPr>
        <w:t>devastation</w:t>
      </w:r>
      <w:r w:rsidRPr="006508A5">
        <w:rPr>
          <w:sz w:val="16"/>
        </w:rPr>
        <w:t xml:space="preserve"> </w:t>
      </w:r>
      <w:r w:rsidRPr="006508A5">
        <w:rPr>
          <w:u w:val="single"/>
        </w:rPr>
        <w:t>wrought by colonialism on indigenous societies</w:t>
      </w:r>
      <w:r w:rsidRPr="006508A5">
        <w:rPr>
          <w:sz w:val="16"/>
        </w:rPr>
        <w:t>. Colonial policies confiscated land and children and targeted indigenous cultural practices, including religious and communal rituals, traditional economic activities such as hunting and fishing, and ancestral political institutions [Fanon, 1961, Pilkington, 2002, Wolfe, 2006]. This destruction of the social fabric and removal of traditional role models created serious social problems in indigenous communities (e.g. addiction), making it difficult for members to integrate into the new political-economic environment or sustain traditional practices [</w:t>
      </w:r>
      <w:proofErr w:type="spellStart"/>
      <w:r w:rsidRPr="006508A5">
        <w:rPr>
          <w:sz w:val="16"/>
        </w:rPr>
        <w:t>Kirmayer</w:t>
      </w:r>
      <w:proofErr w:type="spellEnd"/>
      <w:r w:rsidRPr="006508A5">
        <w:rPr>
          <w:sz w:val="16"/>
        </w:rPr>
        <w:t xml:space="preserve"> et al., 2009, Dell, 2010, Nunn and </w:t>
      </w:r>
      <w:proofErr w:type="spellStart"/>
      <w:r w:rsidRPr="006508A5">
        <w:rPr>
          <w:sz w:val="16"/>
        </w:rPr>
        <w:t>Wantchekon</w:t>
      </w:r>
      <w:proofErr w:type="spellEnd"/>
      <w:r w:rsidRPr="006508A5">
        <w:rPr>
          <w:sz w:val="16"/>
        </w:rPr>
        <w:t xml:space="preserve">, 2011, Dippel, 2014]. Such a comprehensive collapse in human capabilities is unlike anything experienced by advanced economies in previous rounds of automation. It is, however, something that could be brought about by AI. Hence, in the competition between humans and AI, we should not assume that human productivity will remain fixed. Instead, </w:t>
      </w:r>
      <w:r w:rsidRPr="006508A5">
        <w:rPr>
          <w:u w:val="single"/>
        </w:rPr>
        <w:t>AI adoption could cause rapid human obsolescence</w:t>
      </w:r>
      <w:r w:rsidRPr="006508A5">
        <w:rPr>
          <w:sz w:val="16"/>
        </w:rPr>
        <w:t xml:space="preserve"> in the workforce. Elites with access to AGI and advanced robots will have little incentive to stop the productivity collapse. Perversely, they might even benefit from it.</w:t>
      </w:r>
    </w:p>
    <w:p w14:paraId="49F1B2B9" w14:textId="77777777" w:rsidR="00240E0A" w:rsidRPr="006508A5" w:rsidRDefault="00240E0A" w:rsidP="00240E0A">
      <w:pPr>
        <w:spacing w:after="0" w:line="240" w:lineRule="auto"/>
        <w:rPr>
          <w:sz w:val="16"/>
        </w:rPr>
      </w:pPr>
      <w:r w:rsidRPr="006508A5">
        <w:rPr>
          <w:sz w:val="16"/>
        </w:rPr>
        <w:t xml:space="preserve">In his study of the industrial revolution, Karl Polanyi cautioned against a fatalistic attitude toward technological change: </w:t>
      </w:r>
    </w:p>
    <w:p w14:paraId="58622E5C" w14:textId="77777777" w:rsidR="00240E0A" w:rsidRPr="006508A5" w:rsidRDefault="00240E0A" w:rsidP="00240E0A">
      <w:pPr>
        <w:spacing w:after="0" w:line="240" w:lineRule="auto"/>
        <w:rPr>
          <w:sz w:val="16"/>
        </w:rPr>
      </w:pPr>
      <w:r w:rsidRPr="006508A5">
        <w:rPr>
          <w:sz w:val="16"/>
        </w:rPr>
        <w:t xml:space="preserve">“Nowhere has liberal philosophy failed so conspicuously as in its understanding of the problem of change. Fired by an emotional faith in spontaneity, the common-sense attitude toward change was discarded in favor of a mystical readiness to accept the social consequences of economic improvement, whatever they might be. The elementary truths of political science and statecraft were </w:t>
      </w:r>
      <w:proofErr w:type="gramStart"/>
      <w:r w:rsidRPr="006508A5">
        <w:rPr>
          <w:sz w:val="16"/>
        </w:rPr>
        <w:t>discredited</w:t>
      </w:r>
      <w:proofErr w:type="gramEnd"/>
      <w:r w:rsidRPr="006508A5">
        <w:rPr>
          <w:sz w:val="16"/>
        </w:rPr>
        <w:t xml:space="preserve"> then forgotten. It should need no elaboration that a process of undirected change, the pace of which is deemed too fast, should be slowed down, if possible, so as to safeguard the welfare of the community.” [Polanyi, 2001/1944, p. 35]</w:t>
      </w:r>
    </w:p>
    <w:p w14:paraId="49996061" w14:textId="77777777" w:rsidR="00240E0A" w:rsidRPr="006508A5" w:rsidRDefault="00240E0A" w:rsidP="00240E0A">
      <w:pPr>
        <w:spacing w:after="0" w:line="240" w:lineRule="auto"/>
        <w:rPr>
          <w:sz w:val="16"/>
        </w:rPr>
      </w:pPr>
      <w:r w:rsidRPr="006508A5">
        <w:rPr>
          <w:sz w:val="16"/>
        </w:rPr>
        <w:t xml:space="preserve">When it comes to the AI revolution, the problem of change will be acute. Behind the veil of ignorance, nobody would choose the world described in Section 3. That is why </w:t>
      </w:r>
      <w:r w:rsidRPr="006508A5">
        <w:rPr>
          <w:u w:val="single"/>
        </w:rPr>
        <w:t>it is important to</w:t>
      </w:r>
      <w:r w:rsidRPr="006508A5">
        <w:rPr>
          <w:sz w:val="16"/>
        </w:rPr>
        <w:t xml:space="preserve"> </w:t>
      </w:r>
      <w:r w:rsidRPr="006508A5">
        <w:rPr>
          <w:u w:val="single"/>
        </w:rPr>
        <w:t>take precautions now</w:t>
      </w:r>
      <w:r w:rsidRPr="006508A5">
        <w:rPr>
          <w:sz w:val="16"/>
        </w:rPr>
        <w:t xml:space="preserve">, </w:t>
      </w:r>
      <w:r w:rsidRPr="006508A5">
        <w:rPr>
          <w:u w:val="single"/>
        </w:rPr>
        <w:t>before special interests fully crystallize</w:t>
      </w:r>
      <w:r w:rsidRPr="006508A5">
        <w:rPr>
          <w:sz w:val="16"/>
        </w:rPr>
        <w:t xml:space="preserve"> and before we know where the chips will fall. It will, however, be unwise and nearly impossible to slow the pace of technological development. Instead, the </w:t>
      </w:r>
      <w:proofErr w:type="spellStart"/>
      <w:proofErr w:type="gramStart"/>
      <w:r w:rsidRPr="006508A5">
        <w:rPr>
          <w:sz w:val="16"/>
        </w:rPr>
        <w:t>politicaleconomic</w:t>
      </w:r>
      <w:proofErr w:type="spellEnd"/>
      <w:proofErr w:type="gramEnd"/>
      <w:r w:rsidRPr="006508A5">
        <w:rPr>
          <w:sz w:val="16"/>
        </w:rPr>
        <w:t xml:space="preserve"> tidal wave must be properly channeled.</w:t>
      </w:r>
    </w:p>
    <w:p w14:paraId="1C1344BA" w14:textId="77777777" w:rsidR="00240E0A" w:rsidRPr="006508A5" w:rsidRDefault="00240E0A" w:rsidP="00240E0A">
      <w:pPr>
        <w:spacing w:after="0" w:line="240" w:lineRule="auto"/>
        <w:rPr>
          <w:sz w:val="16"/>
        </w:rPr>
      </w:pPr>
      <w:r w:rsidRPr="006508A5">
        <w:rPr>
          <w:sz w:val="16"/>
        </w:rPr>
        <w:t xml:space="preserve">In this section, I will describe measures for dealing with the impact of AI and ensuring it has widespread benefits. Given the pace of change and radical uncertainty about its direction, a dynamic approach will be required. The measures needed to maximize the potential of AI will need to be tuned as news about technological developments and their </w:t>
      </w:r>
      <w:proofErr w:type="gramStart"/>
      <w:r w:rsidRPr="006508A5">
        <w:rPr>
          <w:sz w:val="16"/>
        </w:rPr>
        <w:t>impact arrives</w:t>
      </w:r>
      <w:proofErr w:type="gramEnd"/>
      <w:r w:rsidRPr="006508A5">
        <w:rPr>
          <w:sz w:val="16"/>
        </w:rPr>
        <w:t xml:space="preserve">. I propose the formation of national AI advisory committees composed of AI researchers and engineers, ethicists, economists, industry leaders, and policymakers who can guide adaptation to the technological, macroeconomic, and institutional impact of the AI revolution. This committee could be modeled on the US Office of Scientific Research and Development (OSRD) formed during the Second World War. The OSRD brought together experts from academia, industry, and the military to advise the government on emerging technologies, such as radar, proximity </w:t>
      </w:r>
      <w:proofErr w:type="spellStart"/>
      <w:r w:rsidRPr="006508A5">
        <w:rPr>
          <w:sz w:val="16"/>
        </w:rPr>
        <w:t>fuzes</w:t>
      </w:r>
      <w:proofErr w:type="spellEnd"/>
      <w:r w:rsidRPr="006508A5">
        <w:rPr>
          <w:sz w:val="16"/>
        </w:rPr>
        <w:t>, and nuclear weapons, without the usual bureaucratic constraints. Another model is the President’s Science Advisory Committee (PSAC) which covered rapid technological changes in space exploration and nuclear weaponry between 1951 to 1973. For urgent issues, a smaller, more agile group could be formed, modeled on the British War Cabinet which was composed of key political figures, military leaders, and advisors.</w:t>
      </w:r>
    </w:p>
    <w:p w14:paraId="2A406518" w14:textId="77777777" w:rsidR="00240E0A" w:rsidRPr="006508A5" w:rsidRDefault="00240E0A" w:rsidP="00240E0A">
      <w:pPr>
        <w:spacing w:after="0" w:line="240" w:lineRule="auto"/>
        <w:rPr>
          <w:sz w:val="16"/>
        </w:rPr>
      </w:pPr>
      <w:r w:rsidRPr="006508A5">
        <w:rPr>
          <w:sz w:val="16"/>
        </w:rPr>
        <w:t xml:space="preserve">Looking forward, we can speculate on three areas that may concern advisory bodies. They are a reorientation of competition policy, measures to reinforce democracy, and the development of sovereign AI systems. Just as the diagnosis of the </w:t>
      </w:r>
      <w:proofErr w:type="spellStart"/>
      <w:proofErr w:type="gramStart"/>
      <w:r w:rsidRPr="006508A5">
        <w:rPr>
          <w:sz w:val="16"/>
        </w:rPr>
        <w:t>politicaleconomic</w:t>
      </w:r>
      <w:proofErr w:type="spellEnd"/>
      <w:proofErr w:type="gramEnd"/>
      <w:r w:rsidRPr="006508A5">
        <w:rPr>
          <w:sz w:val="16"/>
        </w:rPr>
        <w:t xml:space="preserve"> problem involves a speculative element, this is far from a full and definitive account of how to solve the problem. For example, to prevent a collapse in human productivity, Acemoglu and Johnson’s (2023) proposal to develop human-oriented AI that complements and enhances human capabilities will be critical [see also Mollick, 2024]. Arriving at the correct set of </w:t>
      </w:r>
      <w:r w:rsidRPr="00AB74FD">
        <w:rPr>
          <w:highlight w:val="green"/>
          <w:u w:val="single"/>
        </w:rPr>
        <w:t>solutions will require</w:t>
      </w:r>
      <w:r w:rsidRPr="00AB74FD">
        <w:rPr>
          <w:sz w:val="16"/>
          <w:highlight w:val="green"/>
        </w:rPr>
        <w:t xml:space="preserve"> </w:t>
      </w:r>
      <w:r w:rsidRPr="006508A5">
        <w:rPr>
          <w:sz w:val="16"/>
        </w:rPr>
        <w:t xml:space="preserve">a collaborative and </w:t>
      </w:r>
      <w:r w:rsidRPr="00AB74FD">
        <w:rPr>
          <w:b/>
          <w:iCs/>
          <w:highlight w:val="green"/>
          <w:u w:val="single"/>
        </w:rPr>
        <w:t>dynamic approach</w:t>
      </w:r>
      <w:r w:rsidRPr="00AB74FD">
        <w:rPr>
          <w:sz w:val="16"/>
          <w:highlight w:val="green"/>
        </w:rPr>
        <w:t xml:space="preserve"> </w:t>
      </w:r>
      <w:r w:rsidRPr="006508A5">
        <w:rPr>
          <w:sz w:val="16"/>
        </w:rPr>
        <w:t xml:space="preserve">and this section should be viewed as an early contribution to a much-needed collective endeavor. One thing that is already clear, however, is that </w:t>
      </w:r>
      <w:r w:rsidRPr="00AB74FD">
        <w:rPr>
          <w:highlight w:val="green"/>
          <w:u w:val="single"/>
        </w:rPr>
        <w:t xml:space="preserve">managing </w:t>
      </w:r>
      <w:r w:rsidRPr="006508A5">
        <w:rPr>
          <w:u w:val="single"/>
        </w:rPr>
        <w:t xml:space="preserve">the political-economic </w:t>
      </w:r>
      <w:r w:rsidRPr="00AB74FD">
        <w:rPr>
          <w:highlight w:val="green"/>
          <w:u w:val="single"/>
        </w:rPr>
        <w:t>risks</w:t>
      </w:r>
      <w:r w:rsidRPr="006508A5">
        <w:rPr>
          <w:u w:val="single"/>
        </w:rPr>
        <w:t xml:space="preserve"> of AI </w:t>
      </w:r>
      <w:r w:rsidRPr="00AB74FD">
        <w:rPr>
          <w:highlight w:val="green"/>
          <w:u w:val="single"/>
        </w:rPr>
        <w:t xml:space="preserve">will be a </w:t>
      </w:r>
      <w:r w:rsidRPr="00AB74FD">
        <w:rPr>
          <w:b/>
          <w:iCs/>
          <w:highlight w:val="green"/>
          <w:u w:val="single"/>
        </w:rPr>
        <w:t>balancing act</w:t>
      </w:r>
      <w:r w:rsidRPr="006508A5">
        <w:rPr>
          <w:sz w:val="16"/>
        </w:rPr>
        <w:t>. Given the pressures of geopolitical competition and institutional crisis, we must be careful that policy responses do not stifle fundamental technological progress.</w:t>
      </w:r>
    </w:p>
    <w:p w14:paraId="0373152D" w14:textId="77777777" w:rsidR="00240E0A" w:rsidRPr="006508A5" w:rsidRDefault="00240E0A" w:rsidP="00240E0A">
      <w:pPr>
        <w:spacing w:after="0" w:line="240" w:lineRule="auto"/>
        <w:rPr>
          <w:sz w:val="16"/>
        </w:rPr>
      </w:pPr>
      <w:r w:rsidRPr="006508A5">
        <w:rPr>
          <w:sz w:val="16"/>
        </w:rPr>
        <w:t>4.1 Competition Policy</w:t>
      </w:r>
    </w:p>
    <w:p w14:paraId="71000F73" w14:textId="77777777" w:rsidR="00240E0A" w:rsidRPr="006508A5" w:rsidRDefault="00240E0A" w:rsidP="00240E0A">
      <w:pPr>
        <w:spacing w:after="0" w:line="240" w:lineRule="auto"/>
        <w:rPr>
          <w:sz w:val="16"/>
        </w:rPr>
      </w:pPr>
      <w:r w:rsidRPr="00AB74FD">
        <w:rPr>
          <w:b/>
          <w:iCs/>
          <w:highlight w:val="green"/>
          <w:u w:val="single"/>
        </w:rPr>
        <w:t>Competition policy will assume a new importance</w:t>
      </w:r>
      <w:r w:rsidRPr="00AB74FD">
        <w:rPr>
          <w:sz w:val="16"/>
          <w:highlight w:val="green"/>
        </w:rPr>
        <w:t xml:space="preserve"> </w:t>
      </w:r>
      <w:r w:rsidRPr="006508A5">
        <w:rPr>
          <w:sz w:val="16"/>
        </w:rPr>
        <w:t xml:space="preserve">in the AI age, as should be apparent from the risks set out in Section 3. </w:t>
      </w:r>
      <w:r w:rsidRPr="006508A5">
        <w:rPr>
          <w:u w:val="single"/>
        </w:rPr>
        <w:t>Regulators such as the</w:t>
      </w:r>
      <w:r w:rsidRPr="006508A5">
        <w:rPr>
          <w:sz w:val="16"/>
        </w:rPr>
        <w:t xml:space="preserve"> Federal Trade Commission (</w:t>
      </w:r>
      <w:r w:rsidRPr="00AB74FD">
        <w:rPr>
          <w:b/>
          <w:iCs/>
          <w:highlight w:val="green"/>
          <w:u w:val="single"/>
        </w:rPr>
        <w:t>FTC</w:t>
      </w:r>
      <w:r w:rsidRPr="006508A5">
        <w:rPr>
          <w:sz w:val="16"/>
        </w:rPr>
        <w:t xml:space="preserve">) in the United States and the Competition and Markets Authority (CMA) in the United Kingdom are charged with promoting competition and protecting consumers. They </w:t>
      </w:r>
      <w:r w:rsidRPr="00AB74FD">
        <w:rPr>
          <w:highlight w:val="green"/>
          <w:u w:val="single"/>
        </w:rPr>
        <w:t xml:space="preserve">have the power to block mergers </w:t>
      </w:r>
      <w:r w:rsidRPr="006508A5">
        <w:rPr>
          <w:u w:val="single"/>
        </w:rPr>
        <w:t xml:space="preserve">and acquisitions </w:t>
      </w:r>
      <w:r w:rsidRPr="00AB74FD">
        <w:rPr>
          <w:highlight w:val="green"/>
          <w:u w:val="single"/>
        </w:rPr>
        <w:t>deemed</w:t>
      </w:r>
      <w:r w:rsidRPr="006508A5">
        <w:rPr>
          <w:u w:val="single"/>
        </w:rPr>
        <w:t xml:space="preserve"> to be </w:t>
      </w:r>
      <w:r w:rsidRPr="00AB74FD">
        <w:rPr>
          <w:highlight w:val="green"/>
          <w:u w:val="single"/>
        </w:rPr>
        <w:t>anti-competitive</w:t>
      </w:r>
      <w:r w:rsidRPr="00AB74FD">
        <w:rPr>
          <w:sz w:val="16"/>
          <w:highlight w:val="green"/>
        </w:rPr>
        <w:t xml:space="preserve">, </w:t>
      </w:r>
      <w:r w:rsidRPr="006508A5">
        <w:rPr>
          <w:sz w:val="16"/>
        </w:rPr>
        <w:t xml:space="preserve">and enforce laws against price fixing, false advertising, privacy violations, and other practices that harm consumers. Maximizing </w:t>
      </w:r>
      <w:r w:rsidRPr="00AB74FD">
        <w:rPr>
          <w:highlight w:val="green"/>
          <w:u w:val="single"/>
        </w:rPr>
        <w:t>consumer welfare</w:t>
      </w:r>
      <w:r w:rsidRPr="00AB74FD">
        <w:rPr>
          <w:sz w:val="16"/>
          <w:highlight w:val="green"/>
        </w:rPr>
        <w:t xml:space="preserve"> </w:t>
      </w:r>
      <w:r w:rsidRPr="006508A5">
        <w:rPr>
          <w:sz w:val="16"/>
        </w:rPr>
        <w:t xml:space="preserve">became the </w:t>
      </w:r>
      <w:r w:rsidRPr="006508A5">
        <w:rPr>
          <w:u w:val="single"/>
        </w:rPr>
        <w:t>objective</w:t>
      </w:r>
      <w:r w:rsidRPr="006508A5">
        <w:rPr>
          <w:sz w:val="16"/>
        </w:rPr>
        <w:t xml:space="preserve"> of competition policy only relatively recently, inspired by the Chicago School in the 1970s and 1980s [Stigler, 1971, Posner, 1976, Bork, 1978, Landes and Posner, 1981].20 This narrow objective </w:t>
      </w:r>
      <w:r w:rsidRPr="00AB74FD">
        <w:rPr>
          <w:highlight w:val="green"/>
          <w:u w:val="single"/>
        </w:rPr>
        <w:t>makes sense in a stable environment</w:t>
      </w:r>
      <w:r w:rsidRPr="00AB74FD">
        <w:rPr>
          <w:sz w:val="16"/>
          <w:highlight w:val="green"/>
        </w:rPr>
        <w:t xml:space="preserve"> </w:t>
      </w:r>
      <w:r w:rsidRPr="00AB74FD">
        <w:rPr>
          <w:highlight w:val="green"/>
          <w:u w:val="single"/>
        </w:rPr>
        <w:t>where anti-competitive practices</w:t>
      </w:r>
      <w:r w:rsidRPr="00AB74FD">
        <w:rPr>
          <w:sz w:val="16"/>
          <w:highlight w:val="green"/>
        </w:rPr>
        <w:t xml:space="preserve"> </w:t>
      </w:r>
      <w:r w:rsidRPr="00AB74FD">
        <w:rPr>
          <w:highlight w:val="green"/>
          <w:u w:val="single"/>
        </w:rPr>
        <w:t xml:space="preserve">cannot </w:t>
      </w:r>
      <w:r w:rsidRPr="006508A5">
        <w:rPr>
          <w:sz w:val="16"/>
        </w:rPr>
        <w:t xml:space="preserve">concentrate power to the extent that they </w:t>
      </w:r>
      <w:r w:rsidRPr="00AB74FD">
        <w:rPr>
          <w:highlight w:val="green"/>
          <w:u w:val="single"/>
        </w:rPr>
        <w:t>threaten</w:t>
      </w:r>
      <w:r w:rsidRPr="006508A5">
        <w:rPr>
          <w:u w:val="single"/>
        </w:rPr>
        <w:t xml:space="preserve"> democratic </w:t>
      </w:r>
      <w:r w:rsidRPr="00AB74FD">
        <w:rPr>
          <w:highlight w:val="green"/>
          <w:u w:val="single"/>
        </w:rPr>
        <w:t>institutions</w:t>
      </w:r>
      <w:r w:rsidRPr="00AB74FD">
        <w:rPr>
          <w:sz w:val="16"/>
          <w:highlight w:val="green"/>
        </w:rPr>
        <w:t>.</w:t>
      </w:r>
      <w:r w:rsidRPr="006508A5">
        <w:rPr>
          <w:sz w:val="16"/>
        </w:rPr>
        <w:t xml:space="preserve"> Consider, for example, the 2020 merger between Sprint Corporation and T-Mobile. The main risk of reducing the number of competitors in the wireless communications sector from four to three was the reduction in consumer surplus due to</w:t>
      </w:r>
      <w:r w:rsidRPr="006508A5">
        <w:rPr>
          <w:u w:val="single"/>
        </w:rPr>
        <w:t xml:space="preserve"> </w:t>
      </w:r>
      <w:r w:rsidRPr="006508A5">
        <w:rPr>
          <w:sz w:val="16"/>
        </w:rPr>
        <w:t xml:space="preserve">higher prices, fewer options, and lower-quality service. The merger could hardly create a power </w:t>
      </w:r>
      <w:proofErr w:type="gramStart"/>
      <w:r w:rsidRPr="006508A5">
        <w:rPr>
          <w:sz w:val="16"/>
        </w:rPr>
        <w:t>bloc</w:t>
      </w:r>
      <w:proofErr w:type="gramEnd"/>
      <w:r w:rsidRPr="006508A5">
        <w:rPr>
          <w:sz w:val="16"/>
        </w:rPr>
        <w:t xml:space="preserve"> that controlled a significant part of the economy, let alone undermine democracy.</w:t>
      </w:r>
    </w:p>
    <w:p w14:paraId="2A5DA025" w14:textId="77777777" w:rsidR="00240E0A" w:rsidRPr="006508A5" w:rsidRDefault="00240E0A" w:rsidP="00240E0A">
      <w:pPr>
        <w:spacing w:after="0" w:line="240" w:lineRule="auto"/>
        <w:rPr>
          <w:sz w:val="16"/>
        </w:rPr>
      </w:pPr>
      <w:r w:rsidRPr="006508A5">
        <w:rPr>
          <w:sz w:val="16"/>
        </w:rPr>
        <w:t xml:space="preserve">The current challenge faced by competition authorities is how to regulate the digital economy, that is, the platform economy dominated by firms such as Google, Meta, and Amazon. Initiatives include the US Platform Competition and Opportunity Act of 2021 and the UK Digital Markets, Competition and Consumers Act of 2024. The digital economy’s emphasis on innovation, network effects, and elaborate ecosystems call for a rethinking of competition policy. A model can be built on the concept of creative destruction, associated most closely with the work of Joseph Schumpeter and Philippe Aghion, in which the objective of competition policy is to maximize innovation.21 The main principle is that some degree of market power is required to give firms an incentive to innovate [Schumpeter, 1942, Aghion and Howitt, 1992]. However, if a successful innovator establishes too great a lead on its competitors, its incentives to further innovate decline [Aghion et al., 2005, 2019a]. It could also use its market power to handicap competitors, limit entry, or otherwise stifle further innovation [Shapiro, 2002, Cunningham et al., 2021]. Therefore, </w:t>
      </w:r>
      <w:r w:rsidRPr="00AB74FD">
        <w:rPr>
          <w:b/>
          <w:iCs/>
          <w:highlight w:val="green"/>
          <w:u w:val="single"/>
        </w:rPr>
        <w:t xml:space="preserve">a dynamic approach </w:t>
      </w:r>
      <w:r w:rsidRPr="006508A5">
        <w:rPr>
          <w:b/>
          <w:iCs/>
          <w:u w:val="single"/>
        </w:rPr>
        <w:t xml:space="preserve">to competition is </w:t>
      </w:r>
      <w:r w:rsidRPr="00AB74FD">
        <w:rPr>
          <w:b/>
          <w:iCs/>
          <w:highlight w:val="green"/>
          <w:u w:val="single"/>
        </w:rPr>
        <w:t>required</w:t>
      </w:r>
      <w:r w:rsidRPr="006508A5">
        <w:rPr>
          <w:sz w:val="16"/>
        </w:rPr>
        <w:t xml:space="preserve"> </w:t>
      </w:r>
      <w:r w:rsidRPr="006508A5">
        <w:rPr>
          <w:b/>
          <w:iCs/>
          <w:u w:val="single"/>
        </w:rPr>
        <w:t>in which regulators target anti-innovation practices</w:t>
      </w:r>
      <w:r w:rsidRPr="006508A5">
        <w:rPr>
          <w:sz w:val="16"/>
        </w:rPr>
        <w:t>.</w:t>
      </w:r>
    </w:p>
    <w:p w14:paraId="64D57E89" w14:textId="77777777" w:rsidR="00240E0A" w:rsidRPr="006508A5" w:rsidRDefault="00240E0A" w:rsidP="00240E0A">
      <w:pPr>
        <w:spacing w:after="0" w:line="240" w:lineRule="auto"/>
        <w:rPr>
          <w:sz w:val="12"/>
          <w:szCs w:val="12"/>
        </w:rPr>
      </w:pPr>
      <w:r w:rsidRPr="006508A5">
        <w:rPr>
          <w:sz w:val="12"/>
          <w:szCs w:val="12"/>
        </w:rPr>
        <w:t>While the Schumpeterian approach applies well to the digital economy, competition authorities have not yet developed a conceptual framework for dealing with AI. Clearly, the need to promote innovation is of critical importance in the AI age. But that is not the whole picture. As with consumer welfare, an exclusive focus on innovation is only suitable in an institutionally stable environment. As should be clear from the political-economic risks described in Section 3, however, AI has the potential to radically destabilize political and social institutions. Thus, to reorient competition policy for the AI age, we need to look back to the less secure past.</w:t>
      </w:r>
    </w:p>
    <w:p w14:paraId="6D643877" w14:textId="77777777" w:rsidR="00240E0A" w:rsidRPr="006508A5" w:rsidRDefault="00240E0A" w:rsidP="00240E0A">
      <w:pPr>
        <w:spacing w:after="0" w:line="240" w:lineRule="auto"/>
        <w:rPr>
          <w:sz w:val="12"/>
          <w:szCs w:val="12"/>
        </w:rPr>
      </w:pPr>
      <w:r w:rsidRPr="006508A5">
        <w:rPr>
          <w:sz w:val="12"/>
          <w:szCs w:val="12"/>
        </w:rPr>
        <w:t xml:space="preserve">The original objective of antitrust policy was far </w:t>
      </w:r>
      <w:proofErr w:type="gramStart"/>
      <w:r w:rsidRPr="006508A5">
        <w:rPr>
          <w:sz w:val="12"/>
          <w:szCs w:val="12"/>
        </w:rPr>
        <w:t>more broad and fundamental</w:t>
      </w:r>
      <w:proofErr w:type="gramEnd"/>
      <w:r w:rsidRPr="006508A5">
        <w:rPr>
          <w:sz w:val="12"/>
          <w:szCs w:val="12"/>
        </w:rPr>
        <w:t xml:space="preserve"> than protecting consumer welfare or encouraging innovation. The objective was to limit the concentration of economic and political power and thereby stabilize democratic institutions. The first federal antitrust legislation in the US, the Sherman Antitrust Act of 1890, was a response to the rise of mega corporations such as Standard Oil and U.S. Steel whose consolidated control over industries gave them the ability to fix market prices and stifle competition. In the gilded age built on critical inputs such as oil and steel, there was a fear that market power would concentrate political power in the hands of a few individuals and corporations. Senator John Sherman, </w:t>
      </w:r>
      <w:proofErr w:type="gramStart"/>
      <w:r w:rsidRPr="006508A5">
        <w:rPr>
          <w:sz w:val="12"/>
          <w:szCs w:val="12"/>
        </w:rPr>
        <w:t>principle</w:t>
      </w:r>
      <w:proofErr w:type="gramEnd"/>
      <w:r w:rsidRPr="006508A5">
        <w:rPr>
          <w:sz w:val="12"/>
          <w:szCs w:val="12"/>
        </w:rPr>
        <w:t xml:space="preserve"> author of the Act, expressed this emphatically: </w:t>
      </w:r>
    </w:p>
    <w:p w14:paraId="38D7203F" w14:textId="77777777" w:rsidR="00240E0A" w:rsidRPr="006508A5" w:rsidRDefault="00240E0A" w:rsidP="00240E0A">
      <w:pPr>
        <w:spacing w:after="0" w:line="240" w:lineRule="auto"/>
        <w:rPr>
          <w:sz w:val="12"/>
          <w:szCs w:val="12"/>
        </w:rPr>
      </w:pPr>
      <w:r w:rsidRPr="006508A5">
        <w:rPr>
          <w:sz w:val="12"/>
          <w:szCs w:val="12"/>
        </w:rPr>
        <w:t>“If the concentered powers of this combination are [e]</w:t>
      </w:r>
      <w:proofErr w:type="spellStart"/>
      <w:r w:rsidRPr="006508A5">
        <w:rPr>
          <w:sz w:val="12"/>
          <w:szCs w:val="12"/>
        </w:rPr>
        <w:t>ntrusted</w:t>
      </w:r>
      <w:proofErr w:type="spellEnd"/>
      <w:r w:rsidRPr="006508A5">
        <w:rPr>
          <w:sz w:val="12"/>
          <w:szCs w:val="12"/>
        </w:rPr>
        <w:t xml:space="preserve"> to a single man, it is a kingly prerogative, inconsistent with our form of government, and should be subject to the strong resistance of the State and national authorities. If anything is wrong this is wrong. If we will not endure a king as a political </w:t>
      </w:r>
      <w:proofErr w:type="gramStart"/>
      <w:r w:rsidRPr="006508A5">
        <w:rPr>
          <w:sz w:val="12"/>
          <w:szCs w:val="12"/>
        </w:rPr>
        <w:t>power</w:t>
      </w:r>
      <w:proofErr w:type="gramEnd"/>
      <w:r w:rsidRPr="006508A5">
        <w:rPr>
          <w:sz w:val="12"/>
          <w:szCs w:val="12"/>
        </w:rPr>
        <w:t xml:space="preserve"> we should not endure a king over the production, transportation, and sale of any of the necessaries of life. If we would not submit to an emperor we should not submit to an autocrat of trade, with power to prevent competition and to fix the price of any commodity.” [Sherman, 1890]</w:t>
      </w:r>
    </w:p>
    <w:p w14:paraId="2FFCE3D5" w14:textId="77777777" w:rsidR="00240E0A" w:rsidRPr="006508A5" w:rsidRDefault="00240E0A" w:rsidP="00240E0A">
      <w:pPr>
        <w:spacing w:after="0" w:line="240" w:lineRule="auto"/>
        <w:rPr>
          <w:sz w:val="12"/>
          <w:szCs w:val="12"/>
        </w:rPr>
      </w:pPr>
      <w:r w:rsidRPr="006508A5">
        <w:rPr>
          <w:sz w:val="12"/>
          <w:szCs w:val="12"/>
        </w:rPr>
        <w:t xml:space="preserve">AI brings these concerns back to the fore. Hence, competition policy in the AI age must balance incentives for innovation with limiting concentrations of power that threaten democracy. To do so, regulators will have to adopt new metrics for economic concentration. One measure currently in use is the Herfindal-Hirschman Index (HHI) which measures industry concentration.22 A post-merger rise in HHI indicates greater potential for pricing power, collusion, and other forms of anti-competitive behavior. Market concentration will continue to be an important consideration. Collusion between the leading AI providers is needed for the AI complex to have the pricing and hold-up power described in Sections 3.1.2-3.1.3 that would drastically concentrate the global economy. In addition, genuine competition among leading AI companies and free entry would limit authoritarian </w:t>
      </w:r>
      <w:proofErr w:type="gramStart"/>
      <w:r w:rsidRPr="006508A5">
        <w:rPr>
          <w:sz w:val="12"/>
          <w:szCs w:val="12"/>
        </w:rPr>
        <w:t>corporate</w:t>
      </w:r>
      <w:proofErr w:type="gramEnd"/>
      <w:r w:rsidRPr="006508A5">
        <w:rPr>
          <w:sz w:val="12"/>
          <w:szCs w:val="12"/>
        </w:rPr>
        <w:t xml:space="preserve"> and state use of AI (e.g. control of AI agents). Individuals and firms purchasing AI services could then switch to an alternative (and less distorted) AI system at low cost. That is a necessary step toward ‘democratizing AI’.23 To fully deal with the institutional impact of the AI revolution, however, regulators may have to adopt unconventional measures of economic concentration that capture broader notions of power.</w:t>
      </w:r>
    </w:p>
    <w:p w14:paraId="13BD3F25" w14:textId="77777777" w:rsidR="00240E0A" w:rsidRPr="006508A5" w:rsidRDefault="00240E0A" w:rsidP="00240E0A">
      <w:pPr>
        <w:spacing w:after="0" w:line="240" w:lineRule="auto"/>
        <w:rPr>
          <w:sz w:val="12"/>
          <w:szCs w:val="12"/>
        </w:rPr>
      </w:pPr>
      <w:r w:rsidRPr="006508A5">
        <w:rPr>
          <w:sz w:val="12"/>
          <w:szCs w:val="12"/>
        </w:rPr>
        <w:t>Regulators should not only be concerned with market concentration (i.e. the market share of large firms in an industry), but also with how much of the economy is controlled by key individuals or organizations. I suggest employing network measures to quantify this broader notion of power when assessing mergers and acquisitions [</w:t>
      </w:r>
      <w:proofErr w:type="spellStart"/>
      <w:r w:rsidRPr="006508A5">
        <w:rPr>
          <w:sz w:val="12"/>
          <w:szCs w:val="12"/>
        </w:rPr>
        <w:t>Colizza</w:t>
      </w:r>
      <w:proofErr w:type="spellEnd"/>
      <w:r w:rsidRPr="006508A5">
        <w:rPr>
          <w:sz w:val="12"/>
          <w:szCs w:val="12"/>
        </w:rPr>
        <w:t xml:space="preserve"> et al., 2006, Vitali et al., 2011]. For example, large shareholders can amplify their control via </w:t>
      </w:r>
      <w:proofErr w:type="gramStart"/>
      <w:r w:rsidRPr="006508A5">
        <w:rPr>
          <w:sz w:val="12"/>
          <w:szCs w:val="12"/>
        </w:rPr>
        <w:t>cross-holdings</w:t>
      </w:r>
      <w:proofErr w:type="gramEnd"/>
      <w:r w:rsidRPr="006508A5">
        <w:rPr>
          <w:sz w:val="12"/>
          <w:szCs w:val="12"/>
        </w:rPr>
        <w:t xml:space="preserve"> and pyramidal structures [Faccio and Lang, 2002]. Suppose individual </w:t>
      </w:r>
      <w:proofErr w:type="spellStart"/>
      <w:r w:rsidRPr="006508A5">
        <w:rPr>
          <w:sz w:val="12"/>
          <w:szCs w:val="12"/>
        </w:rPr>
        <w:t>i</w:t>
      </w:r>
      <w:proofErr w:type="spellEnd"/>
      <w:r w:rsidRPr="006508A5">
        <w:rPr>
          <w:sz w:val="12"/>
          <w:szCs w:val="12"/>
        </w:rPr>
        <w:t xml:space="preserve"> purchases a 51% stake in company XY Z worth $100 billion. </w:t>
      </w:r>
      <w:proofErr w:type="gramStart"/>
      <w:r w:rsidRPr="006508A5">
        <w:rPr>
          <w:sz w:val="12"/>
          <w:szCs w:val="12"/>
        </w:rPr>
        <w:t xml:space="preserve">Then </w:t>
      </w:r>
      <w:proofErr w:type="spellStart"/>
      <w:r w:rsidRPr="006508A5">
        <w:rPr>
          <w:sz w:val="12"/>
          <w:szCs w:val="12"/>
        </w:rPr>
        <w:t>i</w:t>
      </w:r>
      <w:proofErr w:type="spellEnd"/>
      <w:proofErr w:type="gramEnd"/>
      <w:r w:rsidRPr="006508A5">
        <w:rPr>
          <w:sz w:val="12"/>
          <w:szCs w:val="12"/>
        </w:rPr>
        <w:t xml:space="preserve"> </w:t>
      </w:r>
      <w:proofErr w:type="gramStart"/>
      <w:r w:rsidRPr="006508A5">
        <w:rPr>
          <w:sz w:val="12"/>
          <w:szCs w:val="12"/>
        </w:rPr>
        <w:t>uses</w:t>
      </w:r>
      <w:proofErr w:type="gramEnd"/>
      <w:r w:rsidRPr="006508A5">
        <w:rPr>
          <w:sz w:val="12"/>
          <w:szCs w:val="12"/>
        </w:rPr>
        <w:t xml:space="preserve"> their controlling stake to have XY Z purchase a 51% stake in ten companies each worth $10 billion. </w:t>
      </w:r>
      <w:proofErr w:type="gramStart"/>
      <w:r w:rsidRPr="006508A5">
        <w:rPr>
          <w:sz w:val="12"/>
          <w:szCs w:val="12"/>
        </w:rPr>
        <w:t xml:space="preserve">Then </w:t>
      </w:r>
      <w:proofErr w:type="spellStart"/>
      <w:r w:rsidRPr="006508A5">
        <w:rPr>
          <w:sz w:val="12"/>
          <w:szCs w:val="12"/>
        </w:rPr>
        <w:t>i</w:t>
      </w:r>
      <w:proofErr w:type="spellEnd"/>
      <w:proofErr w:type="gramEnd"/>
      <w:r w:rsidRPr="006508A5">
        <w:rPr>
          <w:sz w:val="12"/>
          <w:szCs w:val="12"/>
        </w:rPr>
        <w:t xml:space="preserve"> </w:t>
      </w:r>
      <w:proofErr w:type="gramStart"/>
      <w:r w:rsidRPr="006508A5">
        <w:rPr>
          <w:sz w:val="12"/>
          <w:szCs w:val="12"/>
        </w:rPr>
        <w:t>uses</w:t>
      </w:r>
      <w:proofErr w:type="gramEnd"/>
      <w:r w:rsidRPr="006508A5">
        <w:rPr>
          <w:sz w:val="12"/>
          <w:szCs w:val="12"/>
        </w:rPr>
        <w:t xml:space="preserve"> their controlling stake in XY Z to have XY Z use its controlling stakes to induce the ten new acquisitions to each purchase a 51% stake in ten companies each worth $1 billion. </w:t>
      </w:r>
      <w:proofErr w:type="gramStart"/>
      <w:r w:rsidRPr="006508A5">
        <w:rPr>
          <w:sz w:val="12"/>
          <w:szCs w:val="12"/>
        </w:rPr>
        <w:t xml:space="preserve">Individual </w:t>
      </w:r>
      <w:proofErr w:type="spellStart"/>
      <w:r w:rsidRPr="006508A5">
        <w:rPr>
          <w:sz w:val="12"/>
          <w:szCs w:val="12"/>
        </w:rPr>
        <w:t>i</w:t>
      </w:r>
      <w:proofErr w:type="spellEnd"/>
      <w:proofErr w:type="gramEnd"/>
      <w:r w:rsidRPr="006508A5">
        <w:rPr>
          <w:sz w:val="12"/>
          <w:szCs w:val="12"/>
        </w:rPr>
        <w:t xml:space="preserve"> could effectively control all of the companies in this pyramidal structure worth a total of $300 billion with only </w:t>
      </w:r>
      <w:proofErr w:type="gramStart"/>
      <w:r w:rsidRPr="006508A5">
        <w:rPr>
          <w:sz w:val="12"/>
          <w:szCs w:val="12"/>
        </w:rPr>
        <w:t>a $</w:t>
      </w:r>
      <w:proofErr w:type="gramEnd"/>
      <w:r w:rsidRPr="006508A5">
        <w:rPr>
          <w:sz w:val="12"/>
          <w:szCs w:val="12"/>
        </w:rPr>
        <w:t>90 billion investment, that is, only 30% of the cash-flow rights. In practice, more complicated network measures would be needed to capture the concentration of economic control [see Elliott and Galeotti, 2019]. Inter alia, input-output analysis [Hurwicz, 1955] and centrality measures [</w:t>
      </w:r>
      <w:proofErr w:type="spellStart"/>
      <w:r w:rsidRPr="006508A5">
        <w:rPr>
          <w:sz w:val="12"/>
          <w:szCs w:val="12"/>
        </w:rPr>
        <w:t>Bartesaghi</w:t>
      </w:r>
      <w:proofErr w:type="spellEnd"/>
      <w:r w:rsidRPr="006508A5">
        <w:rPr>
          <w:sz w:val="12"/>
          <w:szCs w:val="12"/>
        </w:rPr>
        <w:t xml:space="preserve"> et al., 2024] could be used to identify critical firms and parts of the AI supply chain.24</w:t>
      </w:r>
    </w:p>
    <w:p w14:paraId="5E2C1CF8" w14:textId="77777777" w:rsidR="00240E0A" w:rsidRPr="006508A5" w:rsidRDefault="00240E0A" w:rsidP="00240E0A">
      <w:pPr>
        <w:spacing w:after="0" w:line="240" w:lineRule="auto"/>
        <w:rPr>
          <w:sz w:val="12"/>
          <w:szCs w:val="12"/>
        </w:rPr>
      </w:pPr>
      <w:r w:rsidRPr="006508A5">
        <w:rPr>
          <w:sz w:val="12"/>
          <w:szCs w:val="12"/>
        </w:rPr>
        <w:t xml:space="preserve">This reorientation of competition policy will need to respect a number of constraints. First, limiting the accumulation of power should be weighed against the potentially large costs of stifling innovation and creative destruction. Second, competition policy must not be used to penalize the successful, only to stop them blocking further rounds of innovation. Third, security considerations may require some constraints on free development and use of AI. However, </w:t>
      </w:r>
      <w:proofErr w:type="gramStart"/>
      <w:r w:rsidRPr="006508A5">
        <w:rPr>
          <w:sz w:val="12"/>
          <w:szCs w:val="12"/>
        </w:rPr>
        <w:t>freedoms</w:t>
      </w:r>
      <w:proofErr w:type="gramEnd"/>
      <w:r w:rsidRPr="006508A5">
        <w:rPr>
          <w:sz w:val="12"/>
          <w:szCs w:val="12"/>
        </w:rPr>
        <w:t xml:space="preserve"> must not be forfeited without </w:t>
      </w:r>
      <w:proofErr w:type="gramStart"/>
      <w:r w:rsidRPr="006508A5">
        <w:rPr>
          <w:sz w:val="12"/>
          <w:szCs w:val="12"/>
        </w:rPr>
        <w:t>deliberation and</w:t>
      </w:r>
      <w:proofErr w:type="gramEnd"/>
      <w:r w:rsidRPr="006508A5">
        <w:rPr>
          <w:sz w:val="12"/>
          <w:szCs w:val="12"/>
        </w:rPr>
        <w:t xml:space="preserve"> unless absolutely necessary. Ultimately, I expect the major obstacle to reorienting competition policy not to be striking a balance with innovation and security, but rather opposition from the AI sector in the form of massive investment in lobbying, legal defense, and ‘cognitive capture’ [see Johnson and Kwak, 2011]. Ultimately, the citizenry may have to rely on rivalry between elite factions or the support of a sympathetic elite faction to secure competition, innovation, and freedom.</w:t>
      </w:r>
    </w:p>
    <w:p w14:paraId="5D604E94" w14:textId="77777777" w:rsidR="00240E0A" w:rsidRPr="006508A5" w:rsidRDefault="00240E0A" w:rsidP="00240E0A">
      <w:pPr>
        <w:spacing w:after="0" w:line="240" w:lineRule="auto"/>
        <w:rPr>
          <w:sz w:val="12"/>
          <w:szCs w:val="12"/>
        </w:rPr>
      </w:pPr>
      <w:r w:rsidRPr="006508A5">
        <w:rPr>
          <w:sz w:val="12"/>
          <w:szCs w:val="12"/>
        </w:rPr>
        <w:t>4.2 Reinforcing Democracy</w:t>
      </w:r>
    </w:p>
    <w:p w14:paraId="52B3609A" w14:textId="77777777" w:rsidR="00240E0A" w:rsidRPr="006508A5" w:rsidRDefault="00240E0A" w:rsidP="00240E0A">
      <w:pPr>
        <w:spacing w:after="0" w:line="240" w:lineRule="auto"/>
        <w:rPr>
          <w:sz w:val="12"/>
          <w:szCs w:val="12"/>
        </w:rPr>
      </w:pPr>
      <w:r w:rsidRPr="006508A5">
        <w:rPr>
          <w:sz w:val="12"/>
          <w:szCs w:val="12"/>
        </w:rPr>
        <w:t>To further understand how the AI revolution will threaten democracy and how to guard against these threats, let us decompose the problem of democratic governance into two parts. First, there is the common-value problem: More efficient governance (e.g. public good provision) expands the set of possibilities for allocating resources and increases the welfare of all citizens.25 Second, there is the private-value problem:26 Citizens will have different preferences and a democratic system will have to somehow balance the competing objectives, while maintaining political stability.27 AGI has the potential to make government more efficient at achieving its objectives, mitigating the common-value problem. However, for reasons I have set out, AGI could greatly skew political objectives toward the private interests of a narrow elite, worsening the private-value problem and eventually destroying the system of democratic and egalitarian institutions.</w:t>
      </w:r>
    </w:p>
    <w:p w14:paraId="468DCFCF" w14:textId="77777777" w:rsidR="00240E0A" w:rsidRPr="006508A5" w:rsidRDefault="00240E0A" w:rsidP="00240E0A">
      <w:pPr>
        <w:spacing w:after="0" w:line="240" w:lineRule="auto"/>
        <w:rPr>
          <w:sz w:val="12"/>
          <w:szCs w:val="12"/>
        </w:rPr>
      </w:pPr>
      <w:r w:rsidRPr="006508A5">
        <w:rPr>
          <w:sz w:val="12"/>
          <w:szCs w:val="12"/>
        </w:rPr>
        <w:t>We have seen how competition policy could play a critical role in the AI age. More broadly, preserving democratic and egalitarian institutions will require concerted political effort by citizens to reinforce the pillars of democracy, including electoral integrity, freedom of speech, free media, and civil society engagement [Diamond, 1999, Held, 2006]. Democracy, however defined, is not a perfect system of government. Plato (an aristocrat) famously despised democracy, claiming that it leads naturally to the worst form of government—tyranny [Plato, 2000]. Almost two and half millennia later, modern democracy is increasingly viewed with suspicion. Leading political figures such as Lee Kuan Yew have claimed that democracy undermines economic development [Yew, 2000]. In addition, democracy is sometimes viewed not as governance by the people, but as a mechanism for power sharing among the elite [Mosca, 1939/1896, Michels, 1915, Pareto, 1935/1916, Mills, 1956]. Elections simply determine which elite faction has control at any point in time. Nevertheless, we may not have a better system to protect against the concentration of power potentially brought about by AGI and ASI. As set out in Section 3, the danger is that the AI revolution could unify the interests of a narrow elite connected to the AI complex and induce this elite to dispense with elections and other institutions previously used for purposes such as power sharing. As democratic and egalitarian institutions are eroded, there will be a point of no return. Concerted grass roots political action will be required to prevent a downward democratic spiral.</w:t>
      </w:r>
    </w:p>
    <w:p w14:paraId="496A0633" w14:textId="77777777" w:rsidR="00240E0A" w:rsidRPr="006508A5" w:rsidRDefault="00240E0A" w:rsidP="00240E0A">
      <w:pPr>
        <w:spacing w:after="0" w:line="240" w:lineRule="auto"/>
        <w:rPr>
          <w:sz w:val="12"/>
          <w:szCs w:val="12"/>
        </w:rPr>
      </w:pPr>
      <w:r w:rsidRPr="006508A5">
        <w:rPr>
          <w:sz w:val="12"/>
          <w:szCs w:val="12"/>
        </w:rPr>
        <w:t>As a circuit breaker, I propose an old solution, one with which Plato was familiar. Sortition is the selection of members of decision-making bodies by lot. In ancient Athens, members of councils and juries and minor officials were selected in this way [Malkin and Blok, 2024]. A mixture of random selection and election was also used to choose council members in medieval Venice, Florence, and the city-states of Lombardy. Today, jury panels are randomly selected in countries such as the US, UK, Canada, Australia, and New Zealand. In addition, France, Canada, and Ireland have formed citizen assemblies chosen by lot to deliberate on specific issues. One motivation for sortition in the ancient and medieval world was to balance representation across tribes and thereby stabilize the political system. A legitimate distribution of political authority is an ongoing concern [Stone, 2007]. Other motivations include reducing incentives for corruption and increasing civic engagement [Van Reybrouck, 2016]. The potential costs are obviously in the form of reduced expertise and accountability in decision-making roles.28 That is, sortition may worsen the common-value problem while helping to solve the private-value problem.</w:t>
      </w:r>
    </w:p>
    <w:p w14:paraId="037CAFBE" w14:textId="77777777" w:rsidR="00240E0A" w:rsidRPr="006508A5" w:rsidRDefault="00240E0A" w:rsidP="00240E0A">
      <w:pPr>
        <w:spacing w:after="0" w:line="240" w:lineRule="auto"/>
        <w:rPr>
          <w:sz w:val="12"/>
          <w:szCs w:val="12"/>
        </w:rPr>
      </w:pPr>
      <w:r w:rsidRPr="006508A5">
        <w:rPr>
          <w:sz w:val="12"/>
          <w:szCs w:val="12"/>
        </w:rPr>
        <w:t xml:space="preserve">To deal with the AI shock, sortition may be desirable because the private-value problem will be far worse than the common-value problem. In particular, I propose choosing a fraction of legislative members and minor officials at random from a nation’s population. Random selection is of course better than negative selection. AI will mean that human expertise is not the most important factor in governance. Instead, the critical task will be to safeguard the interests of the citizenry against a narrow elite connected to the AI complex. Not only might the interests of the citizenry be directly represented by these citizen-legislators, but sortition could also have social psychological effects that stabilize the legitimacy of the political system. These include fostering a culture of civic engagement [Putnam et al., 1993, Putnam, 2000, </w:t>
      </w:r>
      <w:proofErr w:type="spellStart"/>
      <w:r w:rsidRPr="006508A5">
        <w:rPr>
          <w:sz w:val="12"/>
          <w:szCs w:val="12"/>
        </w:rPr>
        <w:t>Tabellini</w:t>
      </w:r>
      <w:proofErr w:type="spellEnd"/>
      <w:r w:rsidRPr="006508A5">
        <w:rPr>
          <w:sz w:val="12"/>
          <w:szCs w:val="12"/>
        </w:rPr>
        <w:t>, 2008], trust in political institutions [Dalton, 2004, Norris, 2011], and identification with the political class [Carvalho and Dippel, 2020]. Without such measures, democratic backsliding could turn into a rapid retreat from democratic and egalitarian institutions.</w:t>
      </w:r>
    </w:p>
    <w:p w14:paraId="616EBE00" w14:textId="77777777" w:rsidR="00240E0A" w:rsidRPr="006508A5" w:rsidRDefault="00240E0A" w:rsidP="00240E0A">
      <w:pPr>
        <w:spacing w:after="0" w:line="240" w:lineRule="auto"/>
        <w:rPr>
          <w:sz w:val="12"/>
          <w:szCs w:val="12"/>
        </w:rPr>
      </w:pPr>
      <w:r w:rsidRPr="006508A5">
        <w:rPr>
          <w:sz w:val="12"/>
          <w:szCs w:val="12"/>
        </w:rPr>
        <w:t>4.3 Sovereign AI</w:t>
      </w:r>
    </w:p>
    <w:p w14:paraId="707BE5C1" w14:textId="77777777" w:rsidR="00240E0A" w:rsidRPr="006508A5" w:rsidRDefault="00240E0A" w:rsidP="00240E0A">
      <w:pPr>
        <w:spacing w:after="0" w:line="240" w:lineRule="auto"/>
        <w:rPr>
          <w:sz w:val="12"/>
          <w:szCs w:val="12"/>
        </w:rPr>
      </w:pPr>
      <w:r w:rsidRPr="006508A5">
        <w:rPr>
          <w:sz w:val="12"/>
          <w:szCs w:val="12"/>
        </w:rPr>
        <w:t>While geopolitical competition with China will assume first-order importance, I will focus here on an issue that has received far less attention: How can a balance of power be preserved within the US-led coalition? The answer is for other democratic nations to develop and secure their own sovereign AI systems. Without such moves, the US will become the center of an AI black hole that swallows up a large part of the global economy. US policymakers and corporations will be tempted to use their leverage to transfer a large share of the global economic surplus to the US, while US interests would exert even greater influence on other nations’ foreign and domestic policies. Clearly, this concentration of global power is not in the interests of other members of the US-led coalition. But it could also weaken the US.</w:t>
      </w:r>
    </w:p>
    <w:p w14:paraId="5C2A228F" w14:textId="77777777" w:rsidR="00240E0A" w:rsidRPr="006508A5" w:rsidRDefault="00240E0A" w:rsidP="00240E0A">
      <w:pPr>
        <w:spacing w:after="0" w:line="240" w:lineRule="auto"/>
        <w:rPr>
          <w:sz w:val="12"/>
          <w:szCs w:val="12"/>
        </w:rPr>
      </w:pPr>
      <w:r w:rsidRPr="006508A5">
        <w:rPr>
          <w:sz w:val="12"/>
          <w:szCs w:val="12"/>
        </w:rPr>
        <w:t xml:space="preserve">Recall that there are three channels through which countries that fail to develop sovereign AI systems face economic decline and political destabilization. First, AI companies located in the United States will have control over the new ‘cognitive labor force’ around the world. This will confer global market power, the ability to hold up foreign organizations, and launch national strikes in other countries. Second, if the most powerful AI systems are able to create and defend against new weapons of mass destruction (e.g. pathogens, cyberattacks), as </w:t>
      </w:r>
      <w:proofErr w:type="gramStart"/>
      <w:r w:rsidRPr="006508A5">
        <w:rPr>
          <w:sz w:val="12"/>
          <w:szCs w:val="12"/>
        </w:rPr>
        <w:t>anticipated, then</w:t>
      </w:r>
      <w:proofErr w:type="gramEnd"/>
      <w:r w:rsidRPr="006508A5">
        <w:rPr>
          <w:sz w:val="12"/>
          <w:szCs w:val="12"/>
        </w:rPr>
        <w:t xml:space="preserve"> countries without access to these systems will rely heavily on the US for their security and defense. Just as the UK and France developed their own nuclear weapons systems for self-sufficiency and bargaining power in strategic alliances, developed nations should invest in their own sovereign AI systems. Third, a state without its own advanced AI will lose much of its tax base and have trouble financing itself. As income tax revenue collapses due to automation, it will be difficult to switch to taxing corporations located in the US. Sovereign AI systems would mitigate all of these problems.</w:t>
      </w:r>
    </w:p>
    <w:p w14:paraId="577CB51E" w14:textId="77777777" w:rsidR="00240E0A" w:rsidRPr="006508A5" w:rsidRDefault="00240E0A" w:rsidP="00240E0A">
      <w:pPr>
        <w:spacing w:after="0" w:line="240" w:lineRule="auto"/>
        <w:rPr>
          <w:sz w:val="12"/>
          <w:szCs w:val="12"/>
        </w:rPr>
      </w:pPr>
      <w:r w:rsidRPr="006508A5">
        <w:rPr>
          <w:sz w:val="12"/>
          <w:szCs w:val="12"/>
        </w:rPr>
        <w:t xml:space="preserve">Many nations have already begun sovereign AI initiatives. Denmark has developed an AI supercomputer named ‘Gefion’ which is powered by Nvidia’s H100 GPUs. India has formed a strategic partnership with Nvidia and Indian IT companies to develop local AI models. Softbank is building supercomputers in Japan using Nvidia hardware for generative AI capabilities. France’s </w:t>
      </w:r>
      <w:proofErr w:type="spellStart"/>
      <w:r w:rsidRPr="006508A5">
        <w:rPr>
          <w:sz w:val="12"/>
          <w:szCs w:val="12"/>
        </w:rPr>
        <w:t>Scaleway</w:t>
      </w:r>
      <w:proofErr w:type="spellEnd"/>
      <w:r w:rsidRPr="006508A5">
        <w:rPr>
          <w:sz w:val="12"/>
          <w:szCs w:val="12"/>
        </w:rPr>
        <w:t xml:space="preserve"> is building Europe’s most powerful cloud-native AI supercomputer. Supercomputers for AI capabilities are also being constructed in Canada, Italy, Taiwan, and Singapore. The goal in all cases is to develop AI models (especially LLMs) that are tailored to the local linguistic, cultural, and institutional environments. From a political </w:t>
      </w:r>
      <w:proofErr w:type="gramStart"/>
      <w:r w:rsidRPr="006508A5">
        <w:rPr>
          <w:sz w:val="12"/>
          <w:szCs w:val="12"/>
        </w:rPr>
        <w:t>economy</w:t>
      </w:r>
      <w:proofErr w:type="gramEnd"/>
      <w:r w:rsidRPr="006508A5">
        <w:rPr>
          <w:sz w:val="12"/>
          <w:szCs w:val="12"/>
        </w:rPr>
        <w:t xml:space="preserve"> perspective, the important point is that these AI systems are domestically owned and controlled. Of course, it is uncertain how far these initiatives will go toward bridging the AI gap with the US. The Chinese open-source LLMs DeepSeek-V3 and DeepSeek-R1 suggest that rapid catch-up is possible despite hurdles in the form of access to advanced chips and limited training budgets. Whether such catch-up strategies will work when AGI or ASI is reached is unclear.</w:t>
      </w:r>
    </w:p>
    <w:p w14:paraId="663D32B0" w14:textId="77777777" w:rsidR="00240E0A" w:rsidRPr="006508A5" w:rsidRDefault="00240E0A" w:rsidP="00240E0A">
      <w:pPr>
        <w:spacing w:after="0" w:line="240" w:lineRule="auto"/>
        <w:rPr>
          <w:sz w:val="12"/>
          <w:szCs w:val="12"/>
        </w:rPr>
      </w:pPr>
      <w:r w:rsidRPr="006508A5">
        <w:rPr>
          <w:sz w:val="12"/>
          <w:szCs w:val="12"/>
        </w:rPr>
        <w:t>A balance of power within the US-led coalition of democratic nations could be in the US interest for the following simple reason. Hollowing out of economies outside the US could shrink the US sphere of influence and hamper its geopolitical competition with China. First, cooperation between the US and other democratic nations could break down; these nations may even be pushed into the geopolitical orbit of China or Russia. Second, overconcentration of the AI sector in the US will make the West more fragile. Nature discovered the value of redundancy a long time ago (e.g. two kidneys). Without distributed AI innovation and application, the coalition of democratic nations will be more susceptible to cyberattacks, physical attacks (e.g. bombing of data centers), energy crises, and other forms of failure. Third, no group of humans will know the optimal way to develop or channel AI technology. Nor will a superintelligent AI be able to accurately simulate all of the paths for developing and adapting to AI. Economic history tells us that competition between different approaches to technological and organizational innovation is critical to development [e.g. Hayek, 1988]. Hence, it would be good to avoid groupthink and have a diversity of experiments going on in parallel [Page, 2008]. Therefore, maintaining a balance of power within the US-led coalition of democratic nations by developing secure, sovereign AI systems could strengthen the US and its allies.</w:t>
      </w:r>
    </w:p>
    <w:p w14:paraId="54CE6E44" w14:textId="77777777" w:rsidR="00240E0A" w:rsidRPr="006508A5" w:rsidRDefault="00240E0A" w:rsidP="00240E0A">
      <w:pPr>
        <w:spacing w:after="0" w:line="240" w:lineRule="auto"/>
        <w:rPr>
          <w:sz w:val="16"/>
        </w:rPr>
      </w:pPr>
      <w:r w:rsidRPr="006508A5">
        <w:rPr>
          <w:sz w:val="16"/>
        </w:rPr>
        <w:t>5 Conclusion</w:t>
      </w:r>
    </w:p>
    <w:p w14:paraId="0E6908DD" w14:textId="77777777" w:rsidR="00240E0A" w:rsidRPr="006508A5" w:rsidRDefault="00240E0A" w:rsidP="00240E0A">
      <w:pPr>
        <w:spacing w:after="0" w:line="240" w:lineRule="auto"/>
        <w:rPr>
          <w:sz w:val="16"/>
        </w:rPr>
      </w:pPr>
      <w:r w:rsidRPr="006508A5">
        <w:rPr>
          <w:sz w:val="16"/>
        </w:rPr>
        <w:t xml:space="preserve">We are in the early stages of an AI revolution that is transforming political, economic, and social organization as radically as the agricultural and industrial revolutions, perhaps more so. Analysts have so far focused on the technological problem of controlling superintelligent AI systems and aligning their behavior to human interests. Relatively little attention has been paid to the </w:t>
      </w:r>
      <w:r w:rsidRPr="00AB74FD">
        <w:rPr>
          <w:highlight w:val="green"/>
          <w:u w:val="single"/>
        </w:rPr>
        <w:t xml:space="preserve">political-economic problem </w:t>
      </w:r>
      <w:r w:rsidRPr="006508A5">
        <w:rPr>
          <w:sz w:val="16"/>
        </w:rPr>
        <w:t xml:space="preserve">which </w:t>
      </w:r>
      <w:r w:rsidRPr="00AB74FD">
        <w:rPr>
          <w:highlight w:val="green"/>
          <w:u w:val="single"/>
        </w:rPr>
        <w:t>is</w:t>
      </w:r>
      <w:r w:rsidRPr="00AB74FD">
        <w:rPr>
          <w:sz w:val="16"/>
          <w:highlight w:val="green"/>
        </w:rPr>
        <w:t xml:space="preserve"> </w:t>
      </w:r>
      <w:r w:rsidRPr="006508A5">
        <w:rPr>
          <w:sz w:val="16"/>
        </w:rPr>
        <w:t xml:space="preserve">equally </w:t>
      </w:r>
      <w:r w:rsidRPr="00AB74FD">
        <w:rPr>
          <w:b/>
          <w:iCs/>
          <w:highlight w:val="green"/>
          <w:u w:val="single"/>
        </w:rPr>
        <w:t>existential</w:t>
      </w:r>
      <w:r w:rsidRPr="006508A5">
        <w:rPr>
          <w:sz w:val="16"/>
        </w:rPr>
        <w:t xml:space="preserve">. What will it be like to live in a post-AGI world? Due to distinctive features of AI—automation of cognitive tasks, global scalability, </w:t>
      </w:r>
      <w:proofErr w:type="spellStart"/>
      <w:r w:rsidRPr="006508A5">
        <w:rPr>
          <w:sz w:val="16"/>
        </w:rPr>
        <w:t>generalpurpose</w:t>
      </w:r>
      <w:proofErr w:type="spellEnd"/>
      <w:r w:rsidRPr="006508A5">
        <w:rPr>
          <w:sz w:val="16"/>
        </w:rPr>
        <w:t xml:space="preserve"> technology, and importance to national security—I suggest that the impact of </w:t>
      </w:r>
      <w:r w:rsidRPr="006508A5">
        <w:rPr>
          <w:u w:val="single"/>
        </w:rPr>
        <w:t xml:space="preserve">AI will be </w:t>
      </w:r>
      <w:r w:rsidRPr="00AB74FD">
        <w:rPr>
          <w:highlight w:val="green"/>
          <w:u w:val="single"/>
        </w:rPr>
        <w:t>unlike earlier rounds of automation</w:t>
      </w:r>
      <w:r w:rsidRPr="006508A5">
        <w:rPr>
          <w:sz w:val="16"/>
        </w:rPr>
        <w:t xml:space="preserve">. I trace a path along which there is massive concentration of the global economy, a breaking of democratic and egalitarian institutions, and a collapse in human productivity. The experience would be more like the devastation of indigenous societies by colonialism than the impact of the steam engine, power loom, internal combustion engine, or any prior form of automation. </w:t>
      </w:r>
      <w:r w:rsidRPr="00AB74FD">
        <w:rPr>
          <w:highlight w:val="green"/>
          <w:u w:val="single"/>
        </w:rPr>
        <w:t>Much of humanity could</w:t>
      </w:r>
      <w:r w:rsidRPr="00AB74FD">
        <w:rPr>
          <w:sz w:val="16"/>
          <w:highlight w:val="green"/>
        </w:rPr>
        <w:t xml:space="preserve"> </w:t>
      </w:r>
      <w:r w:rsidRPr="00AB74FD">
        <w:rPr>
          <w:highlight w:val="green"/>
          <w:u w:val="single"/>
        </w:rPr>
        <w:t>be</w:t>
      </w:r>
      <w:r w:rsidRPr="00AB74FD">
        <w:rPr>
          <w:sz w:val="16"/>
          <w:highlight w:val="green"/>
        </w:rPr>
        <w:t xml:space="preserve"> </w:t>
      </w:r>
      <w:proofErr w:type="gramStart"/>
      <w:r w:rsidRPr="00AB74FD">
        <w:rPr>
          <w:b/>
          <w:iCs/>
          <w:highlight w:val="green"/>
          <w:u w:val="single"/>
        </w:rPr>
        <w:t>immiserated</w:t>
      </w:r>
      <w:r w:rsidRPr="00AB74FD">
        <w:rPr>
          <w:sz w:val="16"/>
          <w:highlight w:val="green"/>
        </w:rPr>
        <w:t xml:space="preserve">, </w:t>
      </w:r>
      <w:r w:rsidRPr="00AB74FD">
        <w:rPr>
          <w:b/>
          <w:iCs/>
          <w:highlight w:val="green"/>
          <w:u w:val="single"/>
        </w:rPr>
        <w:t>or</w:t>
      </w:r>
      <w:proofErr w:type="gramEnd"/>
      <w:r w:rsidRPr="00AB74FD">
        <w:rPr>
          <w:sz w:val="16"/>
          <w:highlight w:val="green"/>
        </w:rPr>
        <w:t xml:space="preserve"> </w:t>
      </w:r>
      <w:r w:rsidRPr="006508A5">
        <w:rPr>
          <w:sz w:val="16"/>
        </w:rPr>
        <w:t xml:space="preserve">even </w:t>
      </w:r>
      <w:r w:rsidRPr="00AB74FD">
        <w:rPr>
          <w:b/>
          <w:iCs/>
          <w:highlight w:val="green"/>
          <w:u w:val="single"/>
        </w:rPr>
        <w:t>exterminated</w:t>
      </w:r>
      <w:r w:rsidRPr="006508A5">
        <w:rPr>
          <w:sz w:val="16"/>
        </w:rPr>
        <w:t>. The measures I have proposed to deal with these political-economic risks are a reorientation of competition policy toward limiting the accumulation of economic control, strengthening democracy through institutions such as sortition, and the development of sovereign AI systems by democratic nations outside of the US.</w:t>
      </w:r>
    </w:p>
    <w:p w14:paraId="6E85B7CF" w14:textId="77777777" w:rsidR="00240E0A" w:rsidRPr="006508A5" w:rsidRDefault="00240E0A" w:rsidP="00240E0A">
      <w:pPr>
        <w:spacing w:after="0" w:line="240" w:lineRule="auto"/>
        <w:rPr>
          <w:sz w:val="16"/>
        </w:rPr>
      </w:pPr>
      <w:r w:rsidRPr="006508A5">
        <w:rPr>
          <w:sz w:val="16"/>
        </w:rPr>
        <w:t xml:space="preserve">Such a study has a number of limitations. First, anticipating the effects of a new technology, especially one so powerful and poorly understood, is necessarily a speculative exercise. </w:t>
      </w:r>
      <w:r w:rsidRPr="006508A5">
        <w:rPr>
          <w:u w:val="single"/>
        </w:rPr>
        <w:t>It is possible that AI produces a world of superabundance and unprecedented freedom</w:t>
      </w:r>
      <w:r w:rsidRPr="006508A5">
        <w:rPr>
          <w:sz w:val="16"/>
        </w:rPr>
        <w:t xml:space="preserve">, allowing humans to fully develop their potential. We should not discount this ideal outcome. Proper risk management, however, requires accounting for worst-case scenarios. This essay explores one such scenario. Second, the policy responses I have proposed are neither complete nor definitive. A full and proper set of responses will require a collaborative venture over the coming years. One issue that I have left to future work is the need for new social institutions that hold society together and preserve human capabilities, meaning, and purpose in the face of massive disruption by AI. Without social adaptation, </w:t>
      </w:r>
      <w:r w:rsidRPr="006508A5">
        <w:rPr>
          <w:u w:val="single"/>
        </w:rPr>
        <w:t xml:space="preserve">the AI shock will lead to </w:t>
      </w:r>
      <w:r w:rsidRPr="00AB74FD">
        <w:rPr>
          <w:highlight w:val="green"/>
          <w:u w:val="single"/>
        </w:rPr>
        <w:t xml:space="preserve">social </w:t>
      </w:r>
      <w:r w:rsidRPr="00AB74FD">
        <w:rPr>
          <w:b/>
          <w:iCs/>
          <w:highlight w:val="green"/>
          <w:u w:val="single"/>
        </w:rPr>
        <w:t>breakdown</w:t>
      </w:r>
      <w:r w:rsidRPr="00AB74FD">
        <w:rPr>
          <w:highlight w:val="green"/>
          <w:u w:val="single"/>
        </w:rPr>
        <w:t xml:space="preserve"> and </w:t>
      </w:r>
      <w:r w:rsidRPr="00AB74FD">
        <w:rPr>
          <w:b/>
          <w:iCs/>
          <w:highlight w:val="green"/>
          <w:u w:val="single"/>
        </w:rPr>
        <w:t>conflict</w:t>
      </w:r>
      <w:r w:rsidRPr="00AB74FD">
        <w:rPr>
          <w:sz w:val="16"/>
          <w:highlight w:val="green"/>
        </w:rPr>
        <w:t xml:space="preserve"> </w:t>
      </w:r>
      <w:r w:rsidRPr="006508A5">
        <w:rPr>
          <w:sz w:val="16"/>
        </w:rPr>
        <w:t xml:space="preserve">[Carvalho and Sacks, 2024, Carvalho, 2025]. Third, it is uncertain precisely how the technological </w:t>
      </w:r>
      <w:proofErr w:type="spellStart"/>
      <w:r w:rsidRPr="006508A5">
        <w:rPr>
          <w:sz w:val="16"/>
        </w:rPr>
        <w:t>revolustion</w:t>
      </w:r>
      <w:proofErr w:type="spellEnd"/>
      <w:r w:rsidRPr="006508A5">
        <w:rPr>
          <w:sz w:val="16"/>
        </w:rPr>
        <w:t xml:space="preserve"> will unfold. Recent developments suggest that the leading AI companies in the US may not have a moat. That is, they could be caught up by foreign rivals with smaller budgets and inferior hardware. If that continues once AGI and ASI are reached, some of the political-economic risks I have identified will dissipate, while new geopolitical and security risks would arise. However, the </w:t>
      </w:r>
      <w:r w:rsidRPr="006508A5">
        <w:rPr>
          <w:u w:val="single"/>
        </w:rPr>
        <w:t>principal risk that AI breaks the mutual dependency</w:t>
      </w:r>
      <w:r w:rsidRPr="006508A5">
        <w:rPr>
          <w:sz w:val="16"/>
        </w:rPr>
        <w:t xml:space="preserve"> </w:t>
      </w:r>
      <w:r w:rsidRPr="006508A5">
        <w:rPr>
          <w:u w:val="single"/>
        </w:rPr>
        <w:t>between financial capital, human capital, and labor would remain</w:t>
      </w:r>
      <w:r w:rsidRPr="006508A5">
        <w:rPr>
          <w:sz w:val="16"/>
        </w:rPr>
        <w:t xml:space="preserve">. If it is inexpensive to develop and run AGI, then the new elite will not be limited to those closest to the AI sector. Instead, a similar Elysian scenario could unfold with the winners being those with established networks and pools of capital who can leverage cheap AI to accumulate market power. All of this will play out in the next few years. </w:t>
      </w:r>
      <w:r w:rsidRPr="00AB74FD">
        <w:rPr>
          <w:highlight w:val="green"/>
          <w:u w:val="single"/>
        </w:rPr>
        <w:t>Policymakers need to move fast</w:t>
      </w:r>
      <w:r w:rsidRPr="00AB74FD">
        <w:rPr>
          <w:sz w:val="16"/>
          <w:highlight w:val="green"/>
        </w:rPr>
        <w:t xml:space="preserve"> </w:t>
      </w:r>
      <w:r w:rsidRPr="006508A5">
        <w:rPr>
          <w:sz w:val="16"/>
        </w:rPr>
        <w:t>while we are still, at least partially, behind the veil of ignorance.</w:t>
      </w:r>
    </w:p>
    <w:p w14:paraId="1AE982E0" w14:textId="77777777" w:rsidR="00240E0A" w:rsidRPr="006F0A9E" w:rsidRDefault="00240E0A" w:rsidP="00240E0A">
      <w:pPr>
        <w:pStyle w:val="Heading3"/>
      </w:pPr>
      <w:r>
        <w:t>Public Interest Adv</w:t>
      </w:r>
    </w:p>
    <w:p w14:paraId="0B4E9CD3" w14:textId="77777777" w:rsidR="00240E0A" w:rsidRPr="0078672D" w:rsidRDefault="00240E0A" w:rsidP="00240E0A">
      <w:pPr>
        <w:pStyle w:val="Heading4"/>
        <w:rPr>
          <w:u w:val="single"/>
        </w:rPr>
      </w:pPr>
      <w:r>
        <w:t xml:space="preserve">Advantage 3 is </w:t>
      </w:r>
      <w:r>
        <w:rPr>
          <w:u w:val="single"/>
        </w:rPr>
        <w:t>Public Interest Standard.</w:t>
      </w:r>
    </w:p>
    <w:p w14:paraId="61E30F23" w14:textId="77777777" w:rsidR="00240E0A" w:rsidRPr="006552C7" w:rsidRDefault="00240E0A" w:rsidP="00240E0A">
      <w:pPr>
        <w:pStyle w:val="Heading4"/>
      </w:pPr>
      <w:r>
        <w:t xml:space="preserve">The plan revitalizes the public interest standard </w:t>
      </w:r>
    </w:p>
    <w:p w14:paraId="5EC88C4D" w14:textId="77777777" w:rsidR="00240E0A" w:rsidRPr="006552C7" w:rsidRDefault="00240E0A" w:rsidP="00240E0A">
      <w:pPr>
        <w:spacing w:after="0"/>
      </w:pPr>
      <w:r>
        <w:rPr>
          <w:rStyle w:val="Style13ptBold"/>
        </w:rPr>
        <w:t xml:space="preserve">Hafiz 20 </w:t>
      </w:r>
      <w:r w:rsidRPr="006552C7">
        <w:t>(Hiba Hafiz is an associate professor with tenure and a McHale Faculty Research Scholar. She joined BC Law as an assistant professor in 2018, and teaches and writes in labor and employment law, antitrust law, and administrative law, "Interagency Merger Review in Labor Markets," Chicago-Kent Law Review 95, no. 1 (2020): 37-66, https://heinonline.org/HOL/Page?handle=hein.journals/chknt95&amp;id=45</w:t>
      </w:r>
      <w:r>
        <w:t>)//LJ</w:t>
      </w:r>
    </w:p>
    <w:p w14:paraId="4EBB56F7" w14:textId="77777777" w:rsidR="00240E0A" w:rsidRPr="002625A5" w:rsidRDefault="00240E0A" w:rsidP="00240E0A">
      <w:pPr>
        <w:spacing w:after="0"/>
        <w:rPr>
          <w:sz w:val="16"/>
        </w:rPr>
      </w:pPr>
      <w:r w:rsidRPr="002625A5">
        <w:rPr>
          <w:sz w:val="16"/>
        </w:rPr>
        <w:t xml:space="preserve">Second, there are </w:t>
      </w:r>
      <w:proofErr w:type="gramStart"/>
      <w:r w:rsidRPr="002625A5">
        <w:rPr>
          <w:sz w:val="16"/>
        </w:rPr>
        <w:t>real</w:t>
      </w:r>
      <w:proofErr w:type="gramEnd"/>
      <w:r w:rsidRPr="002625A5">
        <w:rPr>
          <w:sz w:val="16"/>
        </w:rPr>
        <w:t xml:space="preserve"> doctrinal and institutional limitations to exclusively deploying the antitrust laws to protect worker welfare. </w:t>
      </w:r>
      <w:r w:rsidRPr="002625A5">
        <w:rPr>
          <w:rStyle w:val="StyleUnderline"/>
        </w:rPr>
        <w:t xml:space="preserve">As of now, </w:t>
      </w:r>
      <w:r w:rsidRPr="00031048">
        <w:rPr>
          <w:rStyle w:val="Emphasis"/>
          <w:highlight w:val="green"/>
        </w:rPr>
        <w:t>substantive antitrust doctrine and judicial review standards</w:t>
      </w:r>
      <w:r w:rsidRPr="002625A5">
        <w:rPr>
          <w:rStyle w:val="Emphasis"/>
        </w:rPr>
        <w:t xml:space="preserve"> for</w:t>
      </w:r>
      <w:r w:rsidRPr="002625A5">
        <w:rPr>
          <w:rStyle w:val="StyleUnderline"/>
        </w:rPr>
        <w:t xml:space="preserve"> </w:t>
      </w:r>
      <w:r w:rsidRPr="002625A5">
        <w:rPr>
          <w:rStyle w:val="Emphasis"/>
        </w:rPr>
        <w:t xml:space="preserve">approving mergers </w:t>
      </w:r>
      <w:r w:rsidRPr="00031048">
        <w:rPr>
          <w:rStyle w:val="Emphasis"/>
          <w:highlight w:val="green"/>
        </w:rPr>
        <w:t>ignore labor market effects</w:t>
      </w:r>
      <w:r w:rsidRPr="002625A5">
        <w:rPr>
          <w:rStyle w:val="Emphasis"/>
        </w:rPr>
        <w:t xml:space="preserve">, worker welfare, </w:t>
      </w:r>
      <w:r w:rsidRPr="00031048">
        <w:rPr>
          <w:rStyle w:val="Emphasis"/>
          <w:highlight w:val="green"/>
        </w:rPr>
        <w:t>and "public interest" considerations</w:t>
      </w:r>
      <w:r w:rsidRPr="00031048">
        <w:rPr>
          <w:rStyle w:val="StyleUnderline"/>
          <w:highlight w:val="green"/>
        </w:rPr>
        <w:t xml:space="preserve"> in favor of consumer welfare</w:t>
      </w:r>
      <w:r w:rsidRPr="002625A5">
        <w:rPr>
          <w:rStyle w:val="StyleUnderline"/>
        </w:rPr>
        <w:t xml:space="preserve"> and the antitrust agencies' discretion.</w:t>
      </w:r>
      <w:r w:rsidRPr="002625A5">
        <w:rPr>
          <w:sz w:val="16"/>
        </w:rPr>
        <w:t xml:space="preserve">3 5 As a preliminary matter, </w:t>
      </w:r>
      <w:r w:rsidRPr="002625A5">
        <w:rPr>
          <w:rStyle w:val="StyleUnderline"/>
        </w:rPr>
        <w:t>the 2010 Merger Guidelines require that a proposed merger's benefits exceed its costs in a single relevant market when assessing merger-specific efficiencies.</w:t>
      </w:r>
      <w:r w:rsidRPr="002625A5">
        <w:rPr>
          <w:sz w:val="16"/>
        </w:rPr>
        <w:t xml:space="preserve"> 36 The agencies are required to assess a merger's market concentration effects in "one or more relevant markets in which the merger may substantially lessen competition," including any relevant buy-side or labor market(s). 37 </w:t>
      </w:r>
      <w:r w:rsidRPr="002625A5">
        <w:rPr>
          <w:rStyle w:val="StyleUnderline"/>
        </w:rPr>
        <w:t>But their historical practice of ignoring labor market effects has continued even after their declared commitment to Congress to consider such effects, as the DOJ's recent proposed consent decree in the Sprint/T-Mobile merger suggests, where the DOJ focused exclusively on product market effects without considering labor market effects.</w:t>
      </w:r>
      <w:r w:rsidRPr="002625A5">
        <w:rPr>
          <w:sz w:val="16"/>
        </w:rPr>
        <w:t xml:space="preserve"> 38 </w:t>
      </w:r>
      <w:r w:rsidRPr="002625A5">
        <w:rPr>
          <w:rStyle w:val="StyleUnderline"/>
        </w:rPr>
        <w:t>Even were the antitrust agencies solely to challenge a merger for its effects in a relevant labor market alone, it remains an open question how the agencies or the courts would balance harm to workers with benefits to consumers when conducting that review</w:t>
      </w:r>
      <w:r w:rsidRPr="002625A5">
        <w:rPr>
          <w:sz w:val="16"/>
        </w:rPr>
        <w:t xml:space="preserve"> based on current doctrine. 39 To the extent mergers harms workers but </w:t>
      </w:r>
      <w:proofErr w:type="gramStart"/>
      <w:r w:rsidRPr="002625A5">
        <w:rPr>
          <w:sz w:val="16"/>
        </w:rPr>
        <w:t>benefits</w:t>
      </w:r>
      <w:proofErr w:type="gramEnd"/>
      <w:r w:rsidRPr="002625A5">
        <w:rPr>
          <w:sz w:val="16"/>
        </w:rPr>
        <w:t xml:space="preserve"> consumers-when merger-specific efficiencies outweigh the anticompetitive effects of the merger to workers-current antitrust doctrine favors consumer over worker welfare. 40 Current proposals assume consumer and worker welfare are aligned because a reduction in inputs leads to a reduction in outputs, raising prices to consumers.41 But even proponents of additional merger enforcement in labor market acknowledge that this assumption does not always hold true. On the contrary</w:t>
      </w:r>
      <w:r w:rsidRPr="002625A5">
        <w:rPr>
          <w:rStyle w:val="StyleUnderline"/>
        </w:rPr>
        <w:t xml:space="preserve">, </w:t>
      </w:r>
      <w:r w:rsidRPr="00031048">
        <w:rPr>
          <w:rStyle w:val="StyleUnderline"/>
          <w:highlight w:val="green"/>
        </w:rPr>
        <w:t>increases in monopsony power can harm workers without harming</w:t>
      </w:r>
      <w:r w:rsidRPr="002625A5">
        <w:rPr>
          <w:rStyle w:val="StyleUnderline"/>
        </w:rPr>
        <w:t xml:space="preserve"> (and sometimes even benefiting) </w:t>
      </w:r>
      <w:r w:rsidRPr="00031048">
        <w:rPr>
          <w:rStyle w:val="StyleUnderline"/>
          <w:highlight w:val="green"/>
        </w:rPr>
        <w:t>consumers</w:t>
      </w:r>
      <w:r w:rsidRPr="002625A5">
        <w:rPr>
          <w:rStyle w:val="StyleUnderline"/>
        </w:rPr>
        <w:t xml:space="preserve">. </w:t>
      </w:r>
      <w:r w:rsidRPr="002625A5">
        <w:rPr>
          <w:sz w:val="16"/>
        </w:rPr>
        <w:t xml:space="preserve">First, prices </w:t>
      </w:r>
      <w:proofErr w:type="gramStart"/>
      <w:r w:rsidRPr="002625A5">
        <w:rPr>
          <w:sz w:val="16"/>
        </w:rPr>
        <w:t>to</w:t>
      </w:r>
      <w:proofErr w:type="gramEnd"/>
      <w:r w:rsidRPr="002625A5">
        <w:rPr>
          <w:sz w:val="16"/>
        </w:rPr>
        <w:t xml:space="preserve"> consumers will not increase if product markets are competitive or a sales' reduction is offset by new firms' sales. 42 Additionally, the alignment calculus assumes employers cannot wage discriminate, 43 but information asymmetries and workplace fissuring allows employers to suppress worker compensation without reducing labor inputs by hiring new workers at different pay rates. 4 4 When faced with conflicting consumer/worker welfare, antitrust agencies and the courts have credited cognizable economic efficiencies where harm to workers is outweighed by benefits to consumers. 45 </w:t>
      </w:r>
      <w:r w:rsidRPr="002625A5">
        <w:rPr>
          <w:rStyle w:val="StyleUnderline"/>
        </w:rPr>
        <w:t xml:space="preserve">For example, courts have upheld no-poaching and non-compete agreements executed in mergers where employers demonstrated they were conducive to increasing output, quality control, protecting competitively sensitive information, incentivizing training and assistance, and preventing free-riding, demonstrating the continued primacy of consumer over worker welfare in substantive merger doctrine. </w:t>
      </w:r>
      <w:r w:rsidRPr="002625A5">
        <w:rPr>
          <w:sz w:val="16"/>
        </w:rPr>
        <w:t>46 In doing so, courts have cited a long history of judicial recognition "that covenants-not-to-compete are not violations of §1" of the Sherman Act.47</w:t>
      </w:r>
    </w:p>
    <w:p w14:paraId="04041847" w14:textId="77777777" w:rsidR="00240E0A" w:rsidRPr="004638A2" w:rsidRDefault="00240E0A" w:rsidP="00240E0A">
      <w:pPr>
        <w:spacing w:after="0"/>
        <w:rPr>
          <w:sz w:val="16"/>
        </w:rPr>
      </w:pPr>
      <w:r w:rsidRPr="002625A5">
        <w:rPr>
          <w:sz w:val="16"/>
        </w:rPr>
        <w:t xml:space="preserve">Further, current proposals do not contend with the burdensome restrictions on intervention in Tunney Act proceedings and the limited transparency of agency deliberations and deal-making in consent decrees. </w:t>
      </w:r>
      <w:r w:rsidRPr="002625A5">
        <w:rPr>
          <w:rStyle w:val="StyleUnderline"/>
        </w:rPr>
        <w:t xml:space="preserve">The lion's share of DOJ/FTC merger challenges result in negotiated settlements; </w:t>
      </w:r>
      <w:r w:rsidRPr="00031048">
        <w:rPr>
          <w:rStyle w:val="StyleUnderline"/>
          <w:highlight w:val="green"/>
        </w:rPr>
        <w:t>merger policy is effectively agency-administered with limited ex ante mechanisms for workers to challenge them outside of Tunney Act proceedings</w:t>
      </w:r>
      <w:r w:rsidRPr="002625A5">
        <w:rPr>
          <w:rStyle w:val="StyleUnderline"/>
        </w:rPr>
        <w:t xml:space="preserve"> which require judicial approval of consent decrees.</w:t>
      </w:r>
      <w:r w:rsidRPr="002625A5">
        <w:rPr>
          <w:sz w:val="16"/>
        </w:rPr>
        <w:t xml:space="preserve"> 48 </w:t>
      </w:r>
      <w:r w:rsidRPr="002625A5">
        <w:rPr>
          <w:rStyle w:val="Emphasis"/>
        </w:rPr>
        <w:t xml:space="preserve">Under the Tunney Act, </w:t>
      </w:r>
      <w:r w:rsidRPr="00031048">
        <w:rPr>
          <w:rStyle w:val="Emphasis"/>
          <w:highlight w:val="green"/>
        </w:rPr>
        <w:t>a federal judge can enter a proposed antitrust consent decree only if she finds it "in the public interest"</w:t>
      </w:r>
      <w:r w:rsidRPr="002625A5">
        <w:rPr>
          <w:sz w:val="16"/>
        </w:rPr>
        <w:t xml:space="preserve"> </w:t>
      </w:r>
      <w:r w:rsidRPr="002625A5">
        <w:rPr>
          <w:rStyle w:val="StyleUnderline"/>
        </w:rPr>
        <w:t xml:space="preserve">after considering "the impact of entry of such judgment upon ... the public generally and individuals alleging specific injury from the violations set forth in the complaint." </w:t>
      </w:r>
      <w:r w:rsidRPr="002625A5">
        <w:rPr>
          <w:sz w:val="16"/>
        </w:rPr>
        <w:t xml:space="preserve">4 9 </w:t>
      </w:r>
      <w:r w:rsidRPr="004638A2">
        <w:rPr>
          <w:rStyle w:val="StyleUnderline"/>
        </w:rPr>
        <w:t>The Act provides for a public right to comment on the proposed settlement, and a judge may hold a hearing with testimony from "Government officials or experts," "appoint a special master" or outside experts to provide analysis, and allow appearances by "interested persons or agencies," among others, in order to make an informed "public interest determination. "</w:t>
      </w:r>
      <w:r w:rsidRPr="004638A2">
        <w:rPr>
          <w:sz w:val="16"/>
        </w:rPr>
        <w:t>50</w:t>
      </w:r>
    </w:p>
    <w:p w14:paraId="2C240767" w14:textId="77777777" w:rsidR="00240E0A" w:rsidRPr="002625A5" w:rsidRDefault="00240E0A" w:rsidP="00240E0A">
      <w:pPr>
        <w:spacing w:after="0"/>
        <w:rPr>
          <w:sz w:val="16"/>
        </w:rPr>
      </w:pPr>
      <w:r w:rsidRPr="004638A2">
        <w:rPr>
          <w:sz w:val="16"/>
        </w:rPr>
        <w:t xml:space="preserve">But </w:t>
      </w:r>
      <w:r w:rsidRPr="004638A2">
        <w:rPr>
          <w:rStyle w:val="StyleUnderline"/>
        </w:rPr>
        <w:t>while Congress instructed courts in the Tunney Act and subsequent amendments to review consent</w:t>
      </w:r>
      <w:r w:rsidRPr="002625A5">
        <w:rPr>
          <w:rStyle w:val="StyleUnderline"/>
        </w:rPr>
        <w:t xml:space="preserve"> decrees' comportment with the "public interest," </w:t>
      </w:r>
      <w:r w:rsidRPr="00031048">
        <w:rPr>
          <w:rStyle w:val="StyleUnderline"/>
          <w:highlight w:val="green"/>
        </w:rPr>
        <w:t>courts have abdicated their role</w:t>
      </w:r>
      <w:r w:rsidRPr="002625A5">
        <w:rPr>
          <w:rStyle w:val="StyleUnderline"/>
        </w:rPr>
        <w:t xml:space="preserve"> by deferring to the Attorney General's discretion and raising the bar for intervention in Tunney Act proceedings.</w:t>
      </w:r>
      <w:r w:rsidRPr="002625A5">
        <w:rPr>
          <w:sz w:val="16"/>
        </w:rPr>
        <w:t xml:space="preserve"> 5 ' </w:t>
      </w:r>
      <w:r w:rsidRPr="00031048">
        <w:rPr>
          <w:rStyle w:val="Emphasis"/>
          <w:highlight w:val="green"/>
        </w:rPr>
        <w:t>Even after Congress imposed more stringent requirements</w:t>
      </w:r>
      <w:r w:rsidRPr="002625A5">
        <w:rPr>
          <w:rStyle w:val="Emphasis"/>
        </w:rPr>
        <w:t xml:space="preserve"> on reviewing courts-</w:t>
      </w:r>
      <w:r w:rsidRPr="00031048">
        <w:rPr>
          <w:rStyle w:val="Emphasis"/>
          <w:highlight w:val="green"/>
        </w:rPr>
        <w:t>mandating</w:t>
      </w:r>
      <w:r w:rsidRPr="002625A5">
        <w:rPr>
          <w:rStyle w:val="Emphasis"/>
        </w:rPr>
        <w:t xml:space="preserve"> </w:t>
      </w:r>
      <w:r w:rsidRPr="00031048">
        <w:rPr>
          <w:rStyle w:val="Emphasis"/>
          <w:highlight w:val="green"/>
        </w:rPr>
        <w:t>consideration of public interest factors-not a single court has challenged a consent decree</w:t>
      </w:r>
      <w:r w:rsidRPr="002625A5">
        <w:rPr>
          <w:rStyle w:val="Emphasis"/>
        </w:rPr>
        <w:t>.</w:t>
      </w:r>
      <w:r w:rsidRPr="002625A5">
        <w:rPr>
          <w:sz w:val="16"/>
        </w:rPr>
        <w:t xml:space="preserve">5 2 </w:t>
      </w:r>
      <w:r w:rsidRPr="00031048">
        <w:rPr>
          <w:rStyle w:val="Emphasis"/>
          <w:highlight w:val="green"/>
        </w:rPr>
        <w:t>And</w:t>
      </w:r>
      <w:r w:rsidRPr="002625A5">
        <w:rPr>
          <w:rStyle w:val="Emphasis"/>
        </w:rPr>
        <w:t xml:space="preserve"> certainly </w:t>
      </w:r>
      <w:r w:rsidRPr="00031048">
        <w:rPr>
          <w:rStyle w:val="Emphasis"/>
          <w:highlight w:val="green"/>
        </w:rPr>
        <w:t>no court has rejected a proposed final judgment on grounds that a merger was not in the public interest due to its labor market effects</w:t>
      </w:r>
      <w:r w:rsidRPr="002625A5">
        <w:rPr>
          <w:sz w:val="16"/>
        </w:rPr>
        <w:t xml:space="preserve"> (or an antitrust agencies' failure to address such effects). The only judicial opinion addressing labor market effects of a merger in its Tunney Act review suggested that it would be improper as a doctrinal matter to assess the impacts of a merger on workers as part of the court's public interest review. The case concerned the DOJ's consent decree with AT&amp;T initiating its divestiture into the "Baby Bells." 3 While AT&amp;T negotiated its settlement and reorganization with the DOJ, it had also been negotiating with the Communications Workers of America ("CWA"), the union representing the Bell System's employees, and had reached a memorandum of understanding about protections for employees transferred to the separate AT&amp;T subsidiaries and affiliates.5 4 The CWA submitted briefs as part of the Tunney Act proceeding stating its approval for the decree, and while the district court cited that favorably in its approval, it made clear that the interests of the employees was not within its Tunney Act review:</w:t>
      </w:r>
    </w:p>
    <w:p w14:paraId="7D3CC950" w14:textId="77777777" w:rsidR="00240E0A" w:rsidRPr="002625A5" w:rsidRDefault="00240E0A" w:rsidP="00240E0A">
      <w:pPr>
        <w:spacing w:after="0"/>
        <w:rPr>
          <w:sz w:val="16"/>
        </w:rPr>
      </w:pPr>
      <w:r w:rsidRPr="002625A5">
        <w:rPr>
          <w:sz w:val="16"/>
        </w:rPr>
        <w:t xml:space="preserve">The purpose of the divestiture is to establish conditions which will prevent the type of anticompetitive activities which the government has charged </w:t>
      </w:r>
      <w:proofErr w:type="gramStart"/>
      <w:r w:rsidRPr="002625A5">
        <w:rPr>
          <w:sz w:val="16"/>
        </w:rPr>
        <w:t>in</w:t>
      </w:r>
      <w:proofErr w:type="gramEnd"/>
      <w:r w:rsidRPr="002625A5">
        <w:rPr>
          <w:sz w:val="16"/>
        </w:rPr>
        <w:t xml:space="preserve"> its complaints . . . . These activities, and hence the settlement of the lawsuits, do not involve AT&amp;T's labor relations and ... have nothing to do with the [CWA] or its relationship with the Bell System. 55</w:t>
      </w:r>
    </w:p>
    <w:p w14:paraId="20040C88" w14:textId="77777777" w:rsidR="00240E0A" w:rsidRPr="002625A5" w:rsidRDefault="00240E0A" w:rsidP="00240E0A">
      <w:pPr>
        <w:spacing w:after="0"/>
        <w:rPr>
          <w:sz w:val="16"/>
        </w:rPr>
      </w:pPr>
      <w:r w:rsidRPr="002625A5">
        <w:rPr>
          <w:sz w:val="16"/>
        </w:rPr>
        <w:t xml:space="preserve">The court cited the Clayton and Norris-LaGuardia Act's statutory exemption of labor from the antitrust </w:t>
      </w:r>
      <w:proofErr w:type="gramStart"/>
      <w:r w:rsidRPr="002625A5">
        <w:rPr>
          <w:sz w:val="16"/>
        </w:rPr>
        <w:t>laws as</w:t>
      </w:r>
      <w:proofErr w:type="gramEnd"/>
      <w:r w:rsidRPr="002625A5">
        <w:rPr>
          <w:sz w:val="16"/>
        </w:rPr>
        <w:t xml:space="preserve"> supporting the proposition that employees impacted by divestiture were not properly a subject of consideration in a Tunney Act review. 56</w:t>
      </w:r>
    </w:p>
    <w:p w14:paraId="56618AA8" w14:textId="77777777" w:rsidR="00240E0A" w:rsidRDefault="00240E0A" w:rsidP="00240E0A">
      <w:pPr>
        <w:spacing w:after="0"/>
        <w:rPr>
          <w:rStyle w:val="Emphasis"/>
        </w:rPr>
      </w:pPr>
      <w:r w:rsidRPr="002625A5">
        <w:rPr>
          <w:sz w:val="16"/>
        </w:rPr>
        <w:t xml:space="preserve">Additionally, the Hart-Scott-Rodino Act forbids the FTC from disclosing merger review documents submitted by merging parties to the public, 57 and agency deployment of the deliberative process privilege and the Freedom of Information Act's deliberative process exemption (Exemption 5) block from public disclosure agency merger review documents. 58 Thus, in addition to the doctrinal challenges presented by integrating labor market effects in merger review, worker and union participation in, knowledge about, and ability to challenge merger approvals before they occur are very limited, and where political pressures favor merger approval, will have limited avenues of ensuring accountability. 59 </w:t>
      </w:r>
      <w:r w:rsidRPr="002625A5">
        <w:rPr>
          <w:rStyle w:val="StyleUnderline"/>
        </w:rPr>
        <w:t xml:space="preserve">While workers can challenge mergers after they occur under Section 7, they face considerable obstacles procedurally (arbitration clauses, class action certification, costly expert fees) and substantively (burden-shifting rule of reason analysis, wealthy counterparties with significant resources, judicial reluctance to "unscramble the egg" </w:t>
      </w:r>
      <w:proofErr w:type="spellStart"/>
      <w:r w:rsidRPr="002625A5">
        <w:rPr>
          <w:rStyle w:val="StyleUnderline"/>
        </w:rPr>
        <w:t>postmerger</w:t>
      </w:r>
      <w:proofErr w:type="spellEnd"/>
      <w:r w:rsidRPr="002625A5">
        <w:rPr>
          <w:rStyle w:val="StyleUnderline"/>
        </w:rPr>
        <w:t>).</w:t>
      </w:r>
      <w:r w:rsidRPr="002625A5">
        <w:rPr>
          <w:sz w:val="16"/>
        </w:rPr>
        <w:t xml:space="preserve"> 60 Having </w:t>
      </w:r>
      <w:r w:rsidRPr="00031048">
        <w:rPr>
          <w:rStyle w:val="Emphasis"/>
          <w:highlight w:val="green"/>
        </w:rPr>
        <w:t>robust agency intervention on behalf of workers is a critical institutional bulwark to ensure adequate representation of their interests in merger review</w:t>
      </w:r>
      <w:r w:rsidRPr="002625A5">
        <w:rPr>
          <w:rStyle w:val="Emphasis"/>
        </w:rPr>
        <w:t xml:space="preserve">. </w:t>
      </w:r>
    </w:p>
    <w:p w14:paraId="77113348" w14:textId="77777777" w:rsidR="00240E0A" w:rsidRDefault="00240E0A" w:rsidP="00240E0A">
      <w:pPr>
        <w:rPr>
          <w:rStyle w:val="Emphasis"/>
        </w:rPr>
      </w:pPr>
    </w:p>
    <w:p w14:paraId="69E952B4" w14:textId="77777777" w:rsidR="00240E0A" w:rsidRDefault="00240E0A" w:rsidP="00240E0A">
      <w:pPr>
        <w:pStyle w:val="Heading4"/>
      </w:pPr>
      <w:r>
        <w:t>The airline industry is an entrenched oligopoly – reinvigorating the public interest standard in merger review is key</w:t>
      </w:r>
    </w:p>
    <w:p w14:paraId="3716C5D7" w14:textId="77777777" w:rsidR="00240E0A" w:rsidRPr="00C8697C" w:rsidRDefault="00240E0A" w:rsidP="00240E0A">
      <w:pPr>
        <w:spacing w:after="0"/>
      </w:pPr>
      <w:r>
        <w:rPr>
          <w:rStyle w:val="Style13ptBold"/>
        </w:rPr>
        <w:t xml:space="preserve">Bartholomew and Graham 25 </w:t>
      </w:r>
      <w:r>
        <w:t>(</w:t>
      </w:r>
      <w:r w:rsidRPr="001B694E">
        <w:t xml:space="preserve">Christine </w:t>
      </w:r>
      <w:r>
        <w:t xml:space="preserve">Bartholomew, </w:t>
      </w:r>
      <w:r w:rsidRPr="001B694E">
        <w:t>Professor, Vice Dean for Student Achievement, Faculty Director of the Advocacy Institute, University at Buffalo School of Law</w:t>
      </w:r>
      <w:r>
        <w:t xml:space="preserve">; </w:t>
      </w:r>
      <w:r w:rsidRPr="001B694E">
        <w:t xml:space="preserve">and </w:t>
      </w:r>
      <w:r>
        <w:t xml:space="preserve">Deja Graham, JD from </w:t>
      </w:r>
      <w:r w:rsidRPr="001B694E">
        <w:t>University at Buffalo School of Law</w:t>
      </w:r>
      <w:r>
        <w:t>.</w:t>
      </w:r>
      <w:r w:rsidRPr="001B694E">
        <w:t xml:space="preserve"> </w:t>
      </w:r>
      <w:r>
        <w:t>“</w:t>
      </w:r>
      <w:r w:rsidRPr="001B694E">
        <w:t>Grounded: How DOJ Merger Analysis Left Consumers Stranded</w:t>
      </w:r>
      <w:r>
        <w:t>”,</w:t>
      </w:r>
      <w:r w:rsidRPr="001B694E">
        <w:t xml:space="preserve"> (August 31, 2025). Available at SSRN: https://ssrn.com/abstract=5457494 or </w:t>
      </w:r>
      <w:r w:rsidRPr="00C8697C">
        <w:t>http://dx.doi.org/10.2139/ssrn.5457494)//LJ</w:t>
      </w:r>
    </w:p>
    <w:p w14:paraId="7FB0AC02" w14:textId="77777777" w:rsidR="00240E0A" w:rsidRPr="005C3086" w:rsidRDefault="00240E0A" w:rsidP="00240E0A">
      <w:pPr>
        <w:spacing w:after="0"/>
        <w:rPr>
          <w:sz w:val="16"/>
        </w:rPr>
      </w:pPr>
      <w:r w:rsidRPr="005C3086">
        <w:rPr>
          <w:sz w:val="16"/>
        </w:rPr>
        <w:t>III. THE ROUTE FORWARD</w:t>
      </w:r>
    </w:p>
    <w:p w14:paraId="37C3BFF0" w14:textId="77777777" w:rsidR="00240E0A" w:rsidRPr="005C3086" w:rsidRDefault="00240E0A" w:rsidP="00240E0A">
      <w:pPr>
        <w:spacing w:after="0"/>
        <w:rPr>
          <w:sz w:val="16"/>
        </w:rPr>
      </w:pPr>
      <w:r w:rsidRPr="005C3086">
        <w:rPr>
          <w:sz w:val="16"/>
        </w:rPr>
        <w:t xml:space="preserve">As Part II </w:t>
      </w:r>
      <w:proofErr w:type="gramStart"/>
      <w:r w:rsidRPr="005C3086">
        <w:rPr>
          <w:sz w:val="16"/>
        </w:rPr>
        <w:t>exposed</w:t>
      </w:r>
      <w:proofErr w:type="gramEnd"/>
      <w:r w:rsidRPr="005C3086">
        <w:rPr>
          <w:sz w:val="16"/>
        </w:rPr>
        <w:t xml:space="preserve">, the </w:t>
      </w:r>
      <w:r w:rsidRPr="00C8697C">
        <w:rPr>
          <w:rStyle w:val="StyleUnderline"/>
        </w:rPr>
        <w:t xml:space="preserve">DOJ’s approach to merger analysis in the airline industry has </w:t>
      </w:r>
      <w:proofErr w:type="gramStart"/>
      <w:r w:rsidRPr="00C8697C">
        <w:rPr>
          <w:rStyle w:val="StyleUnderline"/>
        </w:rPr>
        <w:t>left</w:t>
      </w:r>
      <w:proofErr w:type="gramEnd"/>
      <w:r w:rsidRPr="00C8697C">
        <w:rPr>
          <w:rStyle w:val="StyleUnderline"/>
        </w:rPr>
        <w:t xml:space="preserve"> consumers worse off. Airlines continue reporting billions in profits while consumers feel the impact of reduced competition</w:t>
      </w:r>
      <w:r w:rsidRPr="005C3086">
        <w:rPr>
          <w:sz w:val="16"/>
        </w:rPr>
        <w:t xml:space="preserve">.248 </w:t>
      </w:r>
      <w:r w:rsidRPr="00C8697C">
        <w:rPr>
          <w:rStyle w:val="StyleUnderline"/>
        </w:rPr>
        <w:t>This Part</w:t>
      </w:r>
      <w:r w:rsidRPr="005C3086">
        <w:rPr>
          <w:sz w:val="16"/>
        </w:rPr>
        <w:t xml:space="preserve"> begins by </w:t>
      </w:r>
      <w:r w:rsidRPr="00C8697C">
        <w:rPr>
          <w:rStyle w:val="StyleUnderline"/>
        </w:rPr>
        <w:t>recommend</w:t>
      </w:r>
      <w:r w:rsidRPr="005C3086">
        <w:rPr>
          <w:sz w:val="16"/>
        </w:rPr>
        <w:t xml:space="preserve">ing </w:t>
      </w:r>
      <w:r w:rsidRPr="00C8697C">
        <w:rPr>
          <w:rStyle w:val="StyleUnderline"/>
        </w:rPr>
        <w:t xml:space="preserve">the </w:t>
      </w:r>
      <w:proofErr w:type="gramStart"/>
      <w:r w:rsidRPr="00C8697C">
        <w:rPr>
          <w:rStyle w:val="StyleUnderline"/>
        </w:rPr>
        <w:t>antitrust moonshot</w:t>
      </w:r>
      <w:proofErr w:type="gramEnd"/>
      <w:r w:rsidRPr="00C8697C">
        <w:rPr>
          <w:rStyle w:val="StyleUnderline"/>
        </w:rPr>
        <w:t xml:space="preserve"> solution: </w:t>
      </w:r>
      <w:r w:rsidRPr="00031048">
        <w:rPr>
          <w:rStyle w:val="StyleUnderline"/>
          <w:highlight w:val="green"/>
        </w:rPr>
        <w:t>break up the airlines</w:t>
      </w:r>
      <w:r w:rsidRPr="00C8697C">
        <w:rPr>
          <w:rStyle w:val="StyleUnderline"/>
        </w:rPr>
        <w:t>.</w:t>
      </w:r>
      <w:r w:rsidRPr="005C3086">
        <w:rPr>
          <w:sz w:val="16"/>
        </w:rPr>
        <w:t xml:space="preserve"> It explains how the </w:t>
      </w:r>
      <w:r w:rsidRPr="00C8697C">
        <w:rPr>
          <w:rStyle w:val="StyleUnderline"/>
        </w:rPr>
        <w:t>renewed interest in breaking up monopolies should extend to this oligopoly</w:t>
      </w:r>
      <w:r w:rsidRPr="005C3086">
        <w:rPr>
          <w:sz w:val="16"/>
        </w:rPr>
        <w:t xml:space="preserve">. This proposal is tempered, though, </w:t>
      </w:r>
      <w:r w:rsidRPr="00C8697C">
        <w:rPr>
          <w:rStyle w:val="StyleUnderline"/>
        </w:rPr>
        <w:t xml:space="preserve">given there may </w:t>
      </w:r>
      <w:r w:rsidRPr="00031048">
        <w:rPr>
          <w:rStyle w:val="StyleUnderline"/>
          <w:highlight w:val="green"/>
        </w:rPr>
        <w:t xml:space="preserve">not </w:t>
      </w:r>
      <w:r w:rsidRPr="00C8697C">
        <w:rPr>
          <w:rStyle w:val="StyleUnderline"/>
        </w:rPr>
        <w:t xml:space="preserve">be </w:t>
      </w:r>
      <w:r w:rsidRPr="00031048">
        <w:rPr>
          <w:rStyle w:val="StyleUnderline"/>
          <w:highlight w:val="green"/>
        </w:rPr>
        <w:t xml:space="preserve">sufficient political </w:t>
      </w:r>
      <w:r w:rsidRPr="00C8697C">
        <w:rPr>
          <w:rStyle w:val="StyleUnderline"/>
        </w:rPr>
        <w:t>will to make this move</w:t>
      </w:r>
      <w:r w:rsidRPr="005C3086">
        <w:rPr>
          <w:sz w:val="16"/>
        </w:rPr>
        <w:t xml:space="preserve">. Given this practicality, </w:t>
      </w:r>
      <w:r w:rsidRPr="00C8697C">
        <w:rPr>
          <w:rStyle w:val="StyleUnderline"/>
        </w:rPr>
        <w:t xml:space="preserve">this Part then provides a series of </w:t>
      </w:r>
      <w:r w:rsidRPr="00031048">
        <w:rPr>
          <w:rStyle w:val="StyleUnderline"/>
          <w:highlight w:val="green"/>
        </w:rPr>
        <w:t xml:space="preserve">solutions </w:t>
      </w:r>
      <w:r w:rsidRPr="00C8697C">
        <w:rPr>
          <w:rStyle w:val="StyleUnderline"/>
        </w:rPr>
        <w:t xml:space="preserve">to </w:t>
      </w:r>
      <w:r w:rsidRPr="00031048">
        <w:rPr>
          <w:rStyle w:val="StyleUnderline"/>
          <w:highlight w:val="green"/>
        </w:rPr>
        <w:t xml:space="preserve">reform the </w:t>
      </w:r>
      <w:r w:rsidRPr="00C8697C">
        <w:rPr>
          <w:rStyle w:val="StyleUnderline"/>
        </w:rPr>
        <w:t xml:space="preserve">airline </w:t>
      </w:r>
      <w:r w:rsidRPr="00031048">
        <w:rPr>
          <w:rStyle w:val="StyleUnderline"/>
          <w:highlight w:val="green"/>
        </w:rPr>
        <w:t>industry as it currently stands</w:t>
      </w:r>
      <w:r w:rsidRPr="00C8697C">
        <w:rPr>
          <w:rStyle w:val="StyleUnderline"/>
        </w:rPr>
        <w:t>.</w:t>
      </w:r>
      <w:r w:rsidRPr="005C3086">
        <w:rPr>
          <w:sz w:val="16"/>
        </w:rPr>
        <w:t xml:space="preserve"> These solutions will not undo damage caused by years of failed merger oversight; rather, they serve to stave off further harm.</w:t>
      </w:r>
    </w:p>
    <w:p w14:paraId="6BA733B9" w14:textId="77777777" w:rsidR="00240E0A" w:rsidRPr="005C3086" w:rsidRDefault="00240E0A" w:rsidP="00240E0A">
      <w:pPr>
        <w:spacing w:after="0"/>
        <w:rPr>
          <w:sz w:val="16"/>
        </w:rPr>
      </w:pPr>
      <w:r w:rsidRPr="005C3086">
        <w:rPr>
          <w:sz w:val="16"/>
        </w:rPr>
        <w:t>A. The Case for Breaking up the U.S. Airline Oligopoly</w:t>
      </w:r>
    </w:p>
    <w:p w14:paraId="087842BC" w14:textId="77777777" w:rsidR="00240E0A" w:rsidRPr="005C3086" w:rsidRDefault="00240E0A" w:rsidP="00240E0A">
      <w:pPr>
        <w:spacing w:after="0"/>
        <w:rPr>
          <w:sz w:val="16"/>
        </w:rPr>
      </w:pPr>
      <w:r w:rsidRPr="00C8697C">
        <w:rPr>
          <w:rStyle w:val="StyleUnderline"/>
        </w:rPr>
        <w:t>The persistent pattern of coordinated output and pricing</w:t>
      </w:r>
      <w:r w:rsidRPr="005C3086">
        <w:rPr>
          <w:sz w:val="16"/>
        </w:rPr>
        <w:t xml:space="preserve"> detailed in Part II </w:t>
      </w:r>
      <w:r w:rsidRPr="00C8697C">
        <w:rPr>
          <w:rStyle w:val="StyleUnderline"/>
        </w:rPr>
        <w:t>demonstrates limited remedies have failed to address the fundamental market structure enabling anticompetitive conduct</w:t>
      </w:r>
      <w:r w:rsidRPr="005C3086">
        <w:rPr>
          <w:sz w:val="16"/>
        </w:rPr>
        <w:t>.249 The time has come to consider the ultimate antitrust remedy: breaking up the airline oligopoly.</w:t>
      </w:r>
    </w:p>
    <w:p w14:paraId="08A4E9F6" w14:textId="77777777" w:rsidR="00240E0A" w:rsidRPr="005C3086" w:rsidRDefault="00240E0A" w:rsidP="00240E0A">
      <w:pPr>
        <w:spacing w:after="0"/>
        <w:rPr>
          <w:sz w:val="16"/>
        </w:rPr>
      </w:pPr>
      <w:r w:rsidRPr="005C3086">
        <w:rPr>
          <w:sz w:val="16"/>
        </w:rPr>
        <w:t xml:space="preserve">Courts possess equitable power to impose structural remedies to antitrust violations.250 While market power alone does not violate antitrust law, </w:t>
      </w:r>
      <w:r w:rsidRPr="00587F02">
        <w:rPr>
          <w:rStyle w:val="StyleUnderline"/>
        </w:rPr>
        <w:t xml:space="preserve">proof of impermissible trade restraint can justify dramatic intervention. </w:t>
      </w:r>
      <w:r w:rsidRPr="00587F02">
        <w:rPr>
          <w:rStyle w:val="Emphasis"/>
        </w:rPr>
        <w:t xml:space="preserve">This includes industry break-ups </w:t>
      </w:r>
      <w:r w:rsidRPr="00031048">
        <w:rPr>
          <w:rStyle w:val="Emphasis"/>
          <w:highlight w:val="green"/>
        </w:rPr>
        <w:t xml:space="preserve">that create new market participants or enable existing competitors to compete </w:t>
      </w:r>
      <w:r w:rsidRPr="004638A2">
        <w:rPr>
          <w:rStyle w:val="Emphasis"/>
        </w:rPr>
        <w:t>more effectively</w:t>
      </w:r>
      <w:r w:rsidRPr="00587F02">
        <w:rPr>
          <w:rStyle w:val="StyleUnderline"/>
        </w:rPr>
        <w:t>.</w:t>
      </w:r>
      <w:r w:rsidRPr="005C3086">
        <w:rPr>
          <w:sz w:val="16"/>
        </w:rPr>
        <w:t>251</w:t>
      </w:r>
    </w:p>
    <w:p w14:paraId="39B036AB" w14:textId="77777777" w:rsidR="00240E0A" w:rsidRPr="005C3086" w:rsidRDefault="00240E0A" w:rsidP="00240E0A">
      <w:pPr>
        <w:spacing w:after="0"/>
        <w:rPr>
          <w:sz w:val="16"/>
        </w:rPr>
      </w:pPr>
      <w:r w:rsidRPr="005C3086">
        <w:rPr>
          <w:sz w:val="16"/>
        </w:rPr>
        <w:t xml:space="preserve">The </w:t>
      </w:r>
      <w:r w:rsidRPr="00587F02">
        <w:rPr>
          <w:rStyle w:val="StyleUnderline"/>
        </w:rPr>
        <w:t xml:space="preserve">airline industry’s </w:t>
      </w:r>
      <w:r w:rsidRPr="004638A2">
        <w:rPr>
          <w:rStyle w:val="StyleUnderline"/>
        </w:rPr>
        <w:t>history of recidivism reinforces the need for structural intervention</w:t>
      </w:r>
      <w:r w:rsidRPr="005C3086">
        <w:rPr>
          <w:sz w:val="16"/>
        </w:rPr>
        <w:t xml:space="preserve">. Airlines that have colluded before typically do so again; </w:t>
      </w:r>
      <w:r w:rsidRPr="00031048">
        <w:rPr>
          <w:rStyle w:val="StyleUnderline"/>
          <w:highlight w:val="green"/>
        </w:rPr>
        <w:t xml:space="preserve">decades of allegations suggest </w:t>
      </w:r>
      <w:r w:rsidRPr="00587F02">
        <w:rPr>
          <w:rStyle w:val="StyleUnderline"/>
        </w:rPr>
        <w:t xml:space="preserve">that </w:t>
      </w:r>
      <w:r w:rsidRPr="00031048">
        <w:rPr>
          <w:rStyle w:val="StyleUnderline"/>
          <w:highlight w:val="green"/>
        </w:rPr>
        <w:t xml:space="preserve">behavioral remedies </w:t>
      </w:r>
      <w:r w:rsidRPr="00587F02">
        <w:rPr>
          <w:rStyle w:val="StyleUnderline"/>
        </w:rPr>
        <w:t xml:space="preserve">are </w:t>
      </w:r>
      <w:r w:rsidRPr="00031048">
        <w:rPr>
          <w:rStyle w:val="StyleUnderline"/>
          <w:highlight w:val="green"/>
        </w:rPr>
        <w:t>inadequate deterrents</w:t>
      </w:r>
      <w:r w:rsidRPr="00587F02">
        <w:rPr>
          <w:rStyle w:val="StyleUnderline"/>
        </w:rPr>
        <w:t>.</w:t>
      </w:r>
      <w:r w:rsidRPr="005C3086">
        <w:rPr>
          <w:sz w:val="16"/>
        </w:rPr>
        <w:t xml:space="preserve">252 Recent developments confirm this pattern continues. New evidence suggests </w:t>
      </w:r>
      <w:r w:rsidRPr="00031048">
        <w:rPr>
          <w:rStyle w:val="StyleUnderline"/>
          <w:highlight w:val="green"/>
        </w:rPr>
        <w:t>airlines</w:t>
      </w:r>
      <w:r w:rsidRPr="00587F02">
        <w:rPr>
          <w:rStyle w:val="StyleUnderline"/>
        </w:rPr>
        <w:t xml:space="preserve"> may now </w:t>
      </w:r>
      <w:r w:rsidRPr="00031048">
        <w:rPr>
          <w:rStyle w:val="StyleUnderline"/>
          <w:highlight w:val="green"/>
        </w:rPr>
        <w:t>use a</w:t>
      </w:r>
      <w:r w:rsidRPr="00587F02">
        <w:rPr>
          <w:rStyle w:val="StyleUnderline"/>
        </w:rPr>
        <w:t xml:space="preserve">rtificial </w:t>
      </w:r>
      <w:r w:rsidRPr="00031048">
        <w:rPr>
          <w:rStyle w:val="StyleUnderline"/>
          <w:highlight w:val="green"/>
        </w:rPr>
        <w:t>i</w:t>
      </w:r>
      <w:r w:rsidRPr="00587F02">
        <w:rPr>
          <w:rStyle w:val="StyleUnderline"/>
        </w:rPr>
        <w:t xml:space="preserve">ntelligence </w:t>
      </w:r>
      <w:r w:rsidRPr="00031048">
        <w:rPr>
          <w:rStyle w:val="StyleUnderline"/>
          <w:highlight w:val="green"/>
        </w:rPr>
        <w:t xml:space="preserve">to facilitate </w:t>
      </w:r>
      <w:r w:rsidRPr="00587F02">
        <w:rPr>
          <w:rStyle w:val="StyleUnderline"/>
        </w:rPr>
        <w:t xml:space="preserve">actionable </w:t>
      </w:r>
      <w:r w:rsidRPr="00031048">
        <w:rPr>
          <w:rStyle w:val="StyleUnderline"/>
          <w:highlight w:val="green"/>
        </w:rPr>
        <w:t>collusion</w:t>
      </w:r>
      <w:r w:rsidRPr="00031048">
        <w:rPr>
          <w:sz w:val="16"/>
          <w:highlight w:val="green"/>
        </w:rPr>
        <w:t>.</w:t>
      </w:r>
      <w:r w:rsidRPr="005C3086">
        <w:rPr>
          <w:sz w:val="16"/>
        </w:rPr>
        <w:t xml:space="preserve"> 253 </w:t>
      </w:r>
      <w:r w:rsidRPr="00587F02">
        <w:rPr>
          <w:rStyle w:val="StyleUnderline"/>
        </w:rPr>
        <w:t>Ongoing private litigation alleges pricing collusion between American Airlines and JetBlue.</w:t>
      </w:r>
      <w:r w:rsidRPr="005C3086">
        <w:rPr>
          <w:sz w:val="16"/>
        </w:rPr>
        <w:t xml:space="preserve">254 </w:t>
      </w:r>
      <w:r w:rsidRPr="00587F02">
        <w:rPr>
          <w:rStyle w:val="StyleUnderline"/>
        </w:rPr>
        <w:t>These cases represent a critical juncture; regulators should pursue fundamental structural change rather than the limited remedies imposed to date.</w:t>
      </w:r>
      <w:r w:rsidRPr="005C3086">
        <w:rPr>
          <w:sz w:val="16"/>
        </w:rPr>
        <w:t>255</w:t>
      </w:r>
    </w:p>
    <w:p w14:paraId="382E0FB8" w14:textId="77777777" w:rsidR="00240E0A" w:rsidRPr="005C3086" w:rsidRDefault="00240E0A" w:rsidP="00240E0A">
      <w:pPr>
        <w:spacing w:after="0"/>
        <w:rPr>
          <w:sz w:val="16"/>
        </w:rPr>
      </w:pPr>
      <w:r w:rsidRPr="005C3086">
        <w:rPr>
          <w:sz w:val="16"/>
        </w:rPr>
        <w:t xml:space="preserve">The market structure data supports breaking up this oligopoly. As of 2015, one or two airlines controlled the majority of seats at 93 of the 100 largest U.S. airports, with a single airline dominating total domestic passenger traffic at 40 airports. 256 </w:t>
      </w:r>
      <w:r w:rsidRPr="00587F02">
        <w:rPr>
          <w:rStyle w:val="StyleUnderline"/>
        </w:rPr>
        <w:t xml:space="preserve">More troubling than concentration alone, </w:t>
      </w:r>
      <w:r w:rsidRPr="00031048">
        <w:rPr>
          <w:rStyle w:val="StyleUnderline"/>
          <w:highlight w:val="green"/>
        </w:rPr>
        <w:t xml:space="preserve">the industry </w:t>
      </w:r>
      <w:r w:rsidRPr="00587F02">
        <w:rPr>
          <w:rStyle w:val="StyleUnderline"/>
        </w:rPr>
        <w:t xml:space="preserve">has become </w:t>
      </w:r>
      <w:r w:rsidRPr="00031048">
        <w:rPr>
          <w:rStyle w:val="StyleUnderline"/>
          <w:highlight w:val="green"/>
        </w:rPr>
        <w:t xml:space="preserve">characterized by </w:t>
      </w:r>
      <w:r w:rsidRPr="00031048">
        <w:rPr>
          <w:rStyle w:val="Emphasis"/>
          <w:highlight w:val="green"/>
        </w:rPr>
        <w:t>a race-to-the-bottom in quality of services offered</w:t>
      </w:r>
      <w:r w:rsidRPr="005C3086">
        <w:rPr>
          <w:sz w:val="16"/>
        </w:rPr>
        <w:t xml:space="preserve">. Unlike other oligopolies that compete on quality while maintaining price discipline, </w:t>
      </w:r>
      <w:r w:rsidRPr="00587F02">
        <w:rPr>
          <w:rStyle w:val="StyleUnderline"/>
        </w:rPr>
        <w:t xml:space="preserve">airlines have </w:t>
      </w:r>
      <w:r w:rsidRPr="00031048">
        <w:rPr>
          <w:rStyle w:val="StyleUnderline"/>
          <w:highlight w:val="green"/>
        </w:rPr>
        <w:t xml:space="preserve">systematically degraded service while maintaining competitive </w:t>
      </w:r>
      <w:proofErr w:type="gramStart"/>
      <w:r w:rsidRPr="00031048">
        <w:rPr>
          <w:rStyle w:val="StyleUnderline"/>
          <w:highlight w:val="green"/>
        </w:rPr>
        <w:t>pricing</w:t>
      </w:r>
      <w:r w:rsidRPr="00587F02">
        <w:rPr>
          <w:rStyle w:val="StyleUnderline"/>
        </w:rPr>
        <w:t>—</w:t>
      </w:r>
      <w:proofErr w:type="gramEnd"/>
      <w:r w:rsidRPr="00587F02">
        <w:rPr>
          <w:rStyle w:val="StyleUnderline"/>
        </w:rPr>
        <w:t>the worst of both worlds for consumers</w:t>
      </w:r>
      <w:r w:rsidRPr="005C3086">
        <w:rPr>
          <w:sz w:val="16"/>
        </w:rPr>
        <w:t>.</w:t>
      </w:r>
    </w:p>
    <w:p w14:paraId="5A1DD843" w14:textId="77777777" w:rsidR="00240E0A" w:rsidRPr="005C3086" w:rsidRDefault="00240E0A" w:rsidP="00240E0A">
      <w:pPr>
        <w:spacing w:after="0"/>
        <w:rPr>
          <w:sz w:val="16"/>
        </w:rPr>
      </w:pPr>
      <w:r w:rsidRPr="005C3086">
        <w:rPr>
          <w:sz w:val="16"/>
        </w:rPr>
        <w:t>In a restructured airline industry, coordination tools between carriers should be systematically dismantled unless they prove clear consumer benefits. Airlines currently use two primary coordination mechanisms: (1) alliances that coordinate schedules, share revenues, and jointly market flights; and (2) code-sharing arrangements that allow airlines to sell seats on each other’s flights under their own flight numbers. These tools facilitate market coordination and should be dulled, unless airlines can demonstrate genuine consumer benefits.257</w:t>
      </w:r>
    </w:p>
    <w:p w14:paraId="45FE7B0D" w14:textId="77777777" w:rsidR="00240E0A" w:rsidRPr="005C3086" w:rsidRDefault="00240E0A" w:rsidP="00240E0A">
      <w:pPr>
        <w:spacing w:after="0"/>
        <w:rPr>
          <w:sz w:val="16"/>
        </w:rPr>
      </w:pPr>
      <w:r w:rsidRPr="00031048">
        <w:rPr>
          <w:rStyle w:val="Emphasis"/>
          <w:highlight w:val="green"/>
        </w:rPr>
        <w:t>Regulators should adopt a surgical approach</w:t>
      </w:r>
      <w:r w:rsidRPr="005C3086">
        <w:rPr>
          <w:sz w:val="16"/>
        </w:rPr>
        <w:t xml:space="preserve">, preserving only elements that demonstrably lower fares or enhance service quality. Reciprocal frequent flyer programs and coordinated connections between complementary routes serving passengers can remain. However, </w:t>
      </w:r>
      <w:r w:rsidRPr="00587F02">
        <w:rPr>
          <w:rStyle w:val="StyleUnderline"/>
        </w:rPr>
        <w:t>revenue-sharing and market coordination, features of airline alliances, should go.</w:t>
      </w:r>
      <w:r w:rsidRPr="005C3086">
        <w:rPr>
          <w:sz w:val="16"/>
        </w:rPr>
        <w:t xml:space="preserve"> 258</w:t>
      </w:r>
    </w:p>
    <w:p w14:paraId="4EC36D1A" w14:textId="77777777" w:rsidR="00240E0A" w:rsidRPr="005C3086" w:rsidRDefault="00240E0A" w:rsidP="00240E0A">
      <w:pPr>
        <w:spacing w:after="0"/>
        <w:rPr>
          <w:sz w:val="16"/>
        </w:rPr>
      </w:pPr>
      <w:r w:rsidRPr="005C3086">
        <w:rPr>
          <w:sz w:val="16"/>
        </w:rPr>
        <w:t xml:space="preserve">Contemporary </w:t>
      </w:r>
      <w:r w:rsidRPr="00587F02">
        <w:rPr>
          <w:rStyle w:val="StyleUnderline"/>
        </w:rPr>
        <w:t xml:space="preserve">antitrust </w:t>
      </w:r>
      <w:proofErr w:type="gramStart"/>
      <w:r w:rsidRPr="00587F02">
        <w:rPr>
          <w:rStyle w:val="StyleUnderline"/>
        </w:rPr>
        <w:t>scholarship</w:t>
      </w:r>
      <w:r w:rsidRPr="005C3086">
        <w:rPr>
          <w:sz w:val="16"/>
        </w:rPr>
        <w:t xml:space="preserve"> increasingly </w:t>
      </w:r>
      <w:r w:rsidRPr="00587F02">
        <w:rPr>
          <w:rStyle w:val="StyleUnderline"/>
        </w:rPr>
        <w:t>supports</w:t>
      </w:r>
      <w:proofErr w:type="gramEnd"/>
      <w:r w:rsidRPr="00587F02">
        <w:rPr>
          <w:rStyle w:val="StyleUnderline"/>
        </w:rPr>
        <w:t xml:space="preserve"> structural remedies for such concentrated markets.</w:t>
      </w:r>
      <w:r w:rsidRPr="005C3086">
        <w:rPr>
          <w:sz w:val="16"/>
        </w:rPr>
        <w:t xml:space="preserve"> While the Chicago School historically dismissed oligopoly concerns,259 the Neo-Brandeis movement advocates structural remedies to address concentrated market power.260 This intellectual shift provides support for aggressive enforcement,261 backed by empirical evidence that </w:t>
      </w:r>
      <w:r w:rsidRPr="00587F02">
        <w:rPr>
          <w:rStyle w:val="StyleUnderline"/>
        </w:rPr>
        <w:t>structural remedies more effectively curb future price increases than behavioral ones</w:t>
      </w:r>
      <w:r w:rsidRPr="005C3086">
        <w:rPr>
          <w:sz w:val="16"/>
        </w:rPr>
        <w:t>.262</w:t>
      </w:r>
    </w:p>
    <w:p w14:paraId="3A3D4DF2" w14:textId="77777777" w:rsidR="00240E0A" w:rsidRPr="00587F02" w:rsidRDefault="00240E0A" w:rsidP="00240E0A">
      <w:pPr>
        <w:spacing w:after="0"/>
        <w:rPr>
          <w:rStyle w:val="StyleUnderline"/>
        </w:rPr>
      </w:pPr>
      <w:r w:rsidRPr="00031048">
        <w:rPr>
          <w:rStyle w:val="Emphasis"/>
          <w:highlight w:val="green"/>
        </w:rPr>
        <w:t>Even conservative antitrust frameworks support intervention</w:t>
      </w:r>
      <w:r w:rsidRPr="00031048">
        <w:rPr>
          <w:sz w:val="16"/>
          <w:highlight w:val="green"/>
        </w:rPr>
        <w:t xml:space="preserve"> </w:t>
      </w:r>
      <w:r w:rsidRPr="005C3086">
        <w:rPr>
          <w:sz w:val="16"/>
        </w:rPr>
        <w:t xml:space="preserve">here. Robert Bork, architect of modern deregulation theory, distinguished between monopolies resulting from superior efficiency and those created through merger.263 </w:t>
      </w:r>
      <w:r w:rsidRPr="00587F02">
        <w:rPr>
          <w:rStyle w:val="StyleUnderline"/>
        </w:rPr>
        <w:t xml:space="preserve">The </w:t>
      </w:r>
      <w:r w:rsidRPr="00031048">
        <w:rPr>
          <w:rStyle w:val="StyleUnderline"/>
          <w:highlight w:val="green"/>
        </w:rPr>
        <w:t>airline industry represents</w:t>
      </w:r>
      <w:r w:rsidRPr="00031048">
        <w:rPr>
          <w:sz w:val="16"/>
          <w:highlight w:val="green"/>
        </w:rPr>
        <w:t xml:space="preserve"> </w:t>
      </w:r>
      <w:r w:rsidRPr="005C3086">
        <w:rPr>
          <w:sz w:val="16"/>
        </w:rPr>
        <w:t xml:space="preserve">the latter—an </w:t>
      </w:r>
      <w:r w:rsidRPr="00031048">
        <w:rPr>
          <w:rStyle w:val="Emphasis"/>
          <w:highlight w:val="green"/>
        </w:rPr>
        <w:t>oligopoly by merger rather than innovation</w:t>
      </w:r>
      <w:r w:rsidRPr="00587F02">
        <w:rPr>
          <w:rStyle w:val="StyleUnderline"/>
        </w:rPr>
        <w:t>.</w:t>
      </w:r>
    </w:p>
    <w:p w14:paraId="5CE40C09" w14:textId="77777777" w:rsidR="00240E0A" w:rsidRPr="005C3086" w:rsidRDefault="00240E0A" w:rsidP="00240E0A">
      <w:pPr>
        <w:spacing w:after="0"/>
        <w:rPr>
          <w:sz w:val="16"/>
        </w:rPr>
      </w:pPr>
      <w:r w:rsidRPr="005C3086">
        <w:rPr>
          <w:sz w:val="16"/>
        </w:rPr>
        <w:t>Breaking up the airline oligopoly would address three critical structural barriers. First, the industry’s reliance on limited airport slots and gates creates natural barriers to entry—exploitable by incumbents through dominant hub positions. Structural separation would redistribute these infrastructure assets, enabling more effective competition by providing new entrants and smaller carriers access to previously monopolized facilities.</w:t>
      </w:r>
    </w:p>
    <w:p w14:paraId="33AEAE48" w14:textId="77777777" w:rsidR="00240E0A" w:rsidRPr="005C3086" w:rsidRDefault="00240E0A" w:rsidP="00240E0A">
      <w:pPr>
        <w:spacing w:after="0"/>
        <w:rPr>
          <w:sz w:val="16"/>
        </w:rPr>
      </w:pPr>
      <w:r w:rsidRPr="005C3086">
        <w:rPr>
          <w:sz w:val="16"/>
        </w:rPr>
        <w:t>Second, large airlines’ hub-and-spoke systems create network effects that systematically disadvantage smaller competitors.264 These advantages— where an airline’s service value increases with destinations served—become self-reinforcing, making it nearly impossible for point-to-point carriers to compete on routes dominated by hub carriers.</w:t>
      </w:r>
    </w:p>
    <w:p w14:paraId="4F60C10B" w14:textId="77777777" w:rsidR="00240E0A" w:rsidRPr="005C3086" w:rsidRDefault="00240E0A" w:rsidP="00240E0A">
      <w:pPr>
        <w:spacing w:after="0"/>
        <w:rPr>
          <w:sz w:val="16"/>
        </w:rPr>
      </w:pPr>
      <w:r w:rsidRPr="005C3086">
        <w:rPr>
          <w:sz w:val="16"/>
        </w:rPr>
        <w:t xml:space="preserve">While defenders of the current system would argue that hub networks provide greater destination variety at lower cost, this apparent efficiency masks several problems. Hub systems often force passengers into circuitous </w:t>
      </w:r>
      <w:proofErr w:type="gramStart"/>
      <w:r w:rsidRPr="005C3086">
        <w:rPr>
          <w:sz w:val="16"/>
        </w:rPr>
        <w:t>routings</w:t>
      </w:r>
      <w:proofErr w:type="gramEnd"/>
      <w:r w:rsidRPr="005C3086">
        <w:rPr>
          <w:sz w:val="16"/>
        </w:rPr>
        <w:t xml:space="preserve"> that add hours to journeys where direct service would be more efficient. Moreover, the “lower costs” on competitive routes are frequently subsidized by monopoly profits extracted from captive passengers on spoke routes—cross-subsidization that represents market manipulation rather than genuine efficiency. The dominance of entrenched hub carriers prevents the emergence of potentially more efficient point-to-point networks that could better serve consumer needs.265 Structural separation weakens these </w:t>
      </w:r>
      <w:proofErr w:type="spellStart"/>
      <w:proofErr w:type="gramStart"/>
      <w:r w:rsidRPr="005C3086">
        <w:rPr>
          <w:sz w:val="16"/>
        </w:rPr>
        <w:t>selfreinforcing</w:t>
      </w:r>
      <w:proofErr w:type="spellEnd"/>
      <w:proofErr w:type="gramEnd"/>
      <w:r w:rsidRPr="005C3086">
        <w:rPr>
          <w:sz w:val="16"/>
        </w:rPr>
        <w:t xml:space="preserve"> advantages and enables the development of more efficient routing patterns that prioritize passenger convenience over carrier market control.</w:t>
      </w:r>
    </w:p>
    <w:p w14:paraId="4DDAA860" w14:textId="77777777" w:rsidR="00240E0A" w:rsidRPr="005C3086" w:rsidRDefault="00240E0A" w:rsidP="00240E0A">
      <w:pPr>
        <w:spacing w:after="0"/>
        <w:rPr>
          <w:sz w:val="16"/>
        </w:rPr>
      </w:pPr>
      <w:r w:rsidRPr="005C3086">
        <w:rPr>
          <w:sz w:val="16"/>
        </w:rPr>
        <w:t xml:space="preserve">Third, </w:t>
      </w:r>
      <w:r w:rsidRPr="00031048">
        <w:rPr>
          <w:rStyle w:val="Emphasis"/>
          <w:highlight w:val="green"/>
        </w:rPr>
        <w:t xml:space="preserve">consolidation has created monopsony </w:t>
      </w:r>
      <w:r w:rsidRPr="00587F02">
        <w:rPr>
          <w:rStyle w:val="Emphasis"/>
        </w:rPr>
        <w:t xml:space="preserve">power </w:t>
      </w:r>
      <w:r w:rsidRPr="00031048">
        <w:rPr>
          <w:rStyle w:val="Emphasis"/>
          <w:highlight w:val="green"/>
        </w:rPr>
        <w:t>in specialized labor markets</w:t>
      </w:r>
      <w:r w:rsidRPr="00587F02">
        <w:rPr>
          <w:rStyle w:val="Emphasis"/>
        </w:rPr>
        <w:t xml:space="preserve">, particularly </w:t>
      </w:r>
      <w:r w:rsidRPr="00031048">
        <w:rPr>
          <w:rStyle w:val="Emphasis"/>
          <w:highlight w:val="green"/>
        </w:rPr>
        <w:t>for pilots and mechanics</w:t>
      </w:r>
      <w:r w:rsidRPr="005C3086">
        <w:rPr>
          <w:sz w:val="16"/>
        </w:rPr>
        <w:t xml:space="preserve">.266 This concentrated buying power suppresses wages and working conditions in ways that ultimately degrade service quality. </w:t>
      </w:r>
      <w:r w:rsidRPr="00031048">
        <w:rPr>
          <w:rStyle w:val="StyleUnderline"/>
          <w:highlight w:val="green"/>
        </w:rPr>
        <w:t>Breaking</w:t>
      </w:r>
      <w:r w:rsidRPr="00587F02">
        <w:rPr>
          <w:rStyle w:val="StyleUnderline"/>
        </w:rPr>
        <w:t xml:space="preserve"> up major airlines </w:t>
      </w:r>
      <w:r w:rsidRPr="00031048">
        <w:rPr>
          <w:rStyle w:val="StyleUnderline"/>
          <w:highlight w:val="green"/>
        </w:rPr>
        <w:t xml:space="preserve">would </w:t>
      </w:r>
      <w:r w:rsidRPr="00031048">
        <w:rPr>
          <w:rStyle w:val="Emphasis"/>
          <w:highlight w:val="green"/>
        </w:rPr>
        <w:t>increase labor market competition</w:t>
      </w:r>
      <w:r w:rsidRPr="00587F02">
        <w:rPr>
          <w:rStyle w:val="StyleUnderline"/>
        </w:rPr>
        <w:t>, potentially improving both working conditions and service quality as airlines compete for skilled workers</w:t>
      </w:r>
      <w:r w:rsidRPr="005C3086">
        <w:rPr>
          <w:sz w:val="16"/>
        </w:rPr>
        <w:t>.</w:t>
      </w:r>
    </w:p>
    <w:p w14:paraId="587A3B7F" w14:textId="77777777" w:rsidR="00240E0A" w:rsidRPr="00587F02" w:rsidRDefault="00240E0A" w:rsidP="00240E0A">
      <w:pPr>
        <w:spacing w:after="0"/>
        <w:rPr>
          <w:rStyle w:val="StyleUnderline"/>
        </w:rPr>
      </w:pPr>
      <w:r w:rsidRPr="00587F02">
        <w:rPr>
          <w:rStyle w:val="StyleUnderline"/>
        </w:rPr>
        <w:t>Critics would likely argue that a break-up would be too “radical,”</w:t>
      </w:r>
      <w:r w:rsidRPr="005C3086">
        <w:rPr>
          <w:sz w:val="16"/>
        </w:rPr>
        <w:t xml:space="preserve">267 risking operational efficiency and international competitiveness.268 However, these concerns must be weighed against documented consumer harm from the current structure. Moreover, </w:t>
      </w:r>
      <w:r w:rsidRPr="00587F02">
        <w:rPr>
          <w:rStyle w:val="StyleUnderline"/>
        </w:rPr>
        <w:t>the industry’s poor service record suggests that current scale advantages, if they exist, are not benefiting consumers.</w:t>
      </w:r>
    </w:p>
    <w:p w14:paraId="6449620F" w14:textId="77777777" w:rsidR="00240E0A" w:rsidRPr="005C3086" w:rsidRDefault="00240E0A" w:rsidP="00240E0A">
      <w:pPr>
        <w:spacing w:after="0"/>
        <w:rPr>
          <w:sz w:val="16"/>
        </w:rPr>
      </w:pPr>
      <w:r w:rsidRPr="005C3086">
        <w:rPr>
          <w:sz w:val="16"/>
        </w:rPr>
        <w:t>Others might question the pragmatism of this proposal, given courts’ historical reluctance to break up oligopolies.269 Yet judicial resistance represents a practical challenge, not a legal barrier. Courts show greater willingness to consider dramatic relief when presented with clear evidence of persistent anticompetitive conduct and failed remedies.270 Moreover, support for corporate break-ups currently enjoys bipartisan backing271— suggesting legislative action could be feasible if courts fail to act.272</w:t>
      </w:r>
    </w:p>
    <w:p w14:paraId="6E43BB01" w14:textId="77777777" w:rsidR="00240E0A" w:rsidRPr="005C3086" w:rsidRDefault="00240E0A" w:rsidP="00240E0A">
      <w:pPr>
        <w:spacing w:after="0"/>
        <w:rPr>
          <w:sz w:val="16"/>
        </w:rPr>
      </w:pPr>
      <w:r w:rsidRPr="005C3086">
        <w:rPr>
          <w:sz w:val="16"/>
        </w:rPr>
        <w:t>B. How to Realign Merger Analysis</w:t>
      </w:r>
    </w:p>
    <w:p w14:paraId="376A023C" w14:textId="77777777" w:rsidR="00240E0A" w:rsidRPr="00031048" w:rsidRDefault="00240E0A" w:rsidP="00240E0A">
      <w:pPr>
        <w:spacing w:after="0"/>
        <w:rPr>
          <w:sz w:val="16"/>
          <w:highlight w:val="green"/>
        </w:rPr>
      </w:pPr>
      <w:r w:rsidRPr="005C3086">
        <w:rPr>
          <w:sz w:val="16"/>
        </w:rPr>
        <w:t xml:space="preserve">A breakup is needed in the airline industry. But even while pursuing that ultimate remedy, </w:t>
      </w:r>
      <w:r w:rsidRPr="00031048">
        <w:rPr>
          <w:rStyle w:val="StyleUnderline"/>
          <w:highlight w:val="green"/>
        </w:rPr>
        <w:t>regulators can</w:t>
      </w:r>
      <w:r w:rsidRPr="00031048">
        <w:rPr>
          <w:sz w:val="16"/>
          <w:highlight w:val="green"/>
        </w:rPr>
        <w:t xml:space="preserve"> </w:t>
      </w:r>
      <w:r w:rsidRPr="005C3086">
        <w:rPr>
          <w:sz w:val="16"/>
        </w:rPr>
        <w:t xml:space="preserve">act immediately. They can </w:t>
      </w:r>
      <w:r w:rsidRPr="00031048">
        <w:rPr>
          <w:rStyle w:val="Emphasis"/>
          <w:highlight w:val="green"/>
        </w:rPr>
        <w:t>minimize harm from future mergers by retooling merger analysis</w:t>
      </w:r>
      <w:r w:rsidRPr="00031048">
        <w:rPr>
          <w:sz w:val="16"/>
          <w:highlight w:val="green"/>
        </w:rPr>
        <w:t>.</w:t>
      </w:r>
    </w:p>
    <w:p w14:paraId="78E48EC9" w14:textId="77777777" w:rsidR="00240E0A" w:rsidRPr="00587F02" w:rsidRDefault="00240E0A" w:rsidP="00240E0A">
      <w:pPr>
        <w:spacing w:after="0"/>
        <w:rPr>
          <w:rStyle w:val="StyleUnderline"/>
        </w:rPr>
      </w:pPr>
      <w:r w:rsidRPr="005C3086">
        <w:rPr>
          <w:sz w:val="16"/>
        </w:rPr>
        <w:t xml:space="preserve">The first step is addressing Part II’s identified shortcomings by ensuring regulators consider all dimensions of competitive harm and apply appropriate skepticism to efficiency claims. The foundation lies in proper market definition. Current approaches narrowly focus on city-pair competition and miss the full scope of anticompetitive harm.273 Market definition should begin with consumer preferences and travel patterns. Some passengers view multiple routing options and connection possibilities as substitutes, while others prioritize direct flights or specific airports. Regulators should look beyond fiscal impact to consider route reduction, as well.274 </w:t>
      </w:r>
      <w:r w:rsidRPr="00587F02">
        <w:rPr>
          <w:rStyle w:val="StyleUnderline"/>
        </w:rPr>
        <w:t>Considering consumer preference provides a more complete picture of the anticompetitive harm of the merger</w:t>
      </w:r>
      <w:r w:rsidRPr="005C3086">
        <w:rPr>
          <w:sz w:val="16"/>
        </w:rPr>
        <w:t xml:space="preserve">.275 </w:t>
      </w:r>
      <w:r w:rsidRPr="00587F02">
        <w:rPr>
          <w:rStyle w:val="StyleUnderline"/>
        </w:rPr>
        <w:t>A consumer-centric approach would reveal broader competitive relationships obscured by traditional city-pair analysis.</w:t>
      </w:r>
    </w:p>
    <w:p w14:paraId="7346B0CC" w14:textId="77777777" w:rsidR="00240E0A" w:rsidRPr="005C3086" w:rsidRDefault="00240E0A" w:rsidP="00240E0A">
      <w:pPr>
        <w:spacing w:after="0"/>
        <w:rPr>
          <w:sz w:val="16"/>
        </w:rPr>
      </w:pPr>
      <w:r w:rsidRPr="005C3086">
        <w:rPr>
          <w:sz w:val="16"/>
        </w:rPr>
        <w:t>Take a proposed merger involving a carrier with 10% of the market for flights from New York City to Las Vegas but 35% of the market for flights from La Guardia to Las Vegas specifically. Defining the relevant geographic market as La Guardia to Las Vegas rather than the broader NYC market more accurately assesses market power in an oligopoly structure.</w:t>
      </w:r>
    </w:p>
    <w:p w14:paraId="79F98502" w14:textId="77777777" w:rsidR="00240E0A" w:rsidRPr="005C3086" w:rsidRDefault="00240E0A" w:rsidP="00240E0A">
      <w:pPr>
        <w:spacing w:after="0"/>
        <w:rPr>
          <w:sz w:val="16"/>
        </w:rPr>
      </w:pPr>
      <w:r w:rsidRPr="005C3086">
        <w:rPr>
          <w:sz w:val="16"/>
        </w:rPr>
        <w:t>Beyond market definition, anticompetitive effects analysis must include potential competition. The Clayton Act bans mergers that risk substantially lessening competition in any relevant market 276 When incumbents eliminate potential competitors through consolidation, they foreclose opportunities that could have constrained market power. Airline merger review has systematically undervalued this future entry impact.</w:t>
      </w:r>
    </w:p>
    <w:p w14:paraId="74708427" w14:textId="77777777" w:rsidR="00240E0A" w:rsidRPr="00587F02" w:rsidRDefault="00240E0A" w:rsidP="00240E0A">
      <w:pPr>
        <w:spacing w:after="0"/>
        <w:rPr>
          <w:rStyle w:val="StyleUnderline"/>
        </w:rPr>
      </w:pPr>
      <w:r w:rsidRPr="00587F02">
        <w:rPr>
          <w:rStyle w:val="StyleUnderline"/>
        </w:rPr>
        <w:t>Any proposed merger in this concentrated industry must also rigorously examine coordinated effects. Further consolidation strengthens an already problematic oligopoly.</w:t>
      </w:r>
      <w:r w:rsidRPr="005C3086">
        <w:rPr>
          <w:sz w:val="16"/>
        </w:rPr>
        <w:t xml:space="preserve"> The airline industry’s parallel pricing behavior creates a foundation for coordinated conduct that consolidation reinforces. Coordinated effects risks are strongest among legacy carriers but extend to any consolidation reducing meaningful competitors. </w:t>
      </w:r>
      <w:r w:rsidRPr="00587F02">
        <w:rPr>
          <w:rStyle w:val="StyleUnderline"/>
        </w:rPr>
        <w:t xml:space="preserve">Enhanced concentration entrenches tacit coordination, diminishing competition even among </w:t>
      </w:r>
      <w:proofErr w:type="spellStart"/>
      <w:r w:rsidRPr="00587F02">
        <w:rPr>
          <w:rStyle w:val="StyleUnderline"/>
        </w:rPr>
        <w:t>nonmerging</w:t>
      </w:r>
      <w:proofErr w:type="spellEnd"/>
      <w:r w:rsidRPr="00587F02">
        <w:rPr>
          <w:rStyle w:val="StyleUnderline"/>
        </w:rPr>
        <w:t xml:space="preserve"> carriers. Competitive harm is multiplied beyond immediate merger participants.</w:t>
      </w:r>
    </w:p>
    <w:p w14:paraId="1B8AB1B3" w14:textId="77777777" w:rsidR="00240E0A" w:rsidRPr="005C3086" w:rsidRDefault="00240E0A" w:rsidP="00240E0A">
      <w:pPr>
        <w:spacing w:after="0"/>
        <w:rPr>
          <w:sz w:val="16"/>
        </w:rPr>
      </w:pPr>
      <w:r w:rsidRPr="005C3086">
        <w:rPr>
          <w:sz w:val="16"/>
        </w:rPr>
        <w:t xml:space="preserve">Given existing concentration, broader harm analysis increases the potential damage any merger poses. </w:t>
      </w:r>
      <w:r w:rsidRPr="005C3086">
        <w:rPr>
          <w:rStyle w:val="StyleUnderline"/>
        </w:rPr>
        <w:t>In highly concentrated markets, even modest competitive losses ripple through the entire industry.</w:t>
      </w:r>
      <w:r w:rsidRPr="005C3086">
        <w:rPr>
          <w:sz w:val="16"/>
        </w:rPr>
        <w:t xml:space="preserve"> This fundamentally shifts the </w:t>
      </w:r>
      <w:proofErr w:type="gramStart"/>
      <w:r w:rsidRPr="005C3086">
        <w:rPr>
          <w:sz w:val="16"/>
        </w:rPr>
        <w:t>balancing</w:t>
      </w:r>
      <w:proofErr w:type="gramEnd"/>
      <w:r w:rsidRPr="005C3086">
        <w:rPr>
          <w:sz w:val="16"/>
        </w:rPr>
        <w:t xml:space="preserve"> test. Greater potential harm demands both larger efficiency gains and ironclad evidence from merging parties.277</w:t>
      </w:r>
    </w:p>
    <w:p w14:paraId="32CFD84D" w14:textId="77777777" w:rsidR="00240E0A" w:rsidRPr="005C3086" w:rsidRDefault="00240E0A" w:rsidP="00240E0A">
      <w:pPr>
        <w:spacing w:after="0"/>
        <w:rPr>
          <w:sz w:val="16"/>
        </w:rPr>
      </w:pPr>
      <w:r w:rsidRPr="005C3086">
        <w:rPr>
          <w:sz w:val="16"/>
        </w:rPr>
        <w:t xml:space="preserve">Regulators should approach airline efficiency claims with deep skepticism.278 The industry’s track record is dismal; promised merger benefits consistently fail to materialize, while competitive harms prove lasting and severe. Nor is it sufficient for airlines to rely on speculative promises of future market entry. Potential competition fails to discipline the impact of airline mergers.279 </w:t>
      </w:r>
      <w:r w:rsidRPr="005C3086">
        <w:rPr>
          <w:rStyle w:val="Emphasis"/>
        </w:rPr>
        <w:t>In a market already plagued by coordination, the efficiency bar must be set prohibitively high. Mergers must be blocked unless efficiency evidence is overwhelming and benefits demonstrably outweigh expanded oligopoly risks.</w:t>
      </w:r>
    </w:p>
    <w:p w14:paraId="6AA9C542" w14:textId="77777777" w:rsidR="00240E0A" w:rsidRPr="005C3086" w:rsidRDefault="00240E0A" w:rsidP="00240E0A">
      <w:pPr>
        <w:spacing w:after="0"/>
        <w:rPr>
          <w:sz w:val="16"/>
        </w:rPr>
      </w:pPr>
      <w:r w:rsidRPr="005C3086">
        <w:rPr>
          <w:sz w:val="16"/>
        </w:rPr>
        <w:t xml:space="preserve">These analytical changes are achievable. The DOJ has adopted broader market definitions and scrutinized efficiency claims in select cases.280 The key is consistency across all airline merger reviews. Critics may argue this approach would block all future airline mergers. This concern deserves serious </w:t>
      </w:r>
      <w:proofErr w:type="gramStart"/>
      <w:r w:rsidRPr="005C3086">
        <w:rPr>
          <w:sz w:val="16"/>
        </w:rPr>
        <w:t>consideration—</w:t>
      </w:r>
      <w:proofErr w:type="gramEnd"/>
      <w:r w:rsidRPr="005C3086">
        <w:rPr>
          <w:sz w:val="16"/>
        </w:rPr>
        <w:t>blocking an entire category of transactions represents a dramatic shift in enforcement policy. Yet the industry’s unique circumstances reflect the necessity of a dramatic shift to produce sound antitrust policy.</w:t>
      </w:r>
    </w:p>
    <w:p w14:paraId="0E01532A" w14:textId="77777777" w:rsidR="00240E0A" w:rsidRPr="005C3086" w:rsidRDefault="00240E0A" w:rsidP="00240E0A">
      <w:pPr>
        <w:spacing w:after="0"/>
        <w:rPr>
          <w:sz w:val="16"/>
        </w:rPr>
      </w:pPr>
      <w:r w:rsidRPr="005C3086">
        <w:rPr>
          <w:sz w:val="16"/>
        </w:rPr>
        <w:t>The DOJ has systematically underused Section 7’s prophylactic power in aviation, allowing merger after merger despite mounting evidence of competitive dysfunction. Traditional merger analysis assumes some level of healthy competition will persist post-merger. That assumption fails in markets where competition has already been substantially eliminated. In such contexts, a complete moratorium on further consolidation may serve the Clayton Act’s core purpose: preserving competitive market structures.</w:t>
      </w:r>
    </w:p>
    <w:p w14:paraId="63E03218" w14:textId="77777777" w:rsidR="00240E0A" w:rsidRPr="005C3086" w:rsidRDefault="00240E0A" w:rsidP="00240E0A">
      <w:pPr>
        <w:spacing w:after="0"/>
        <w:rPr>
          <w:sz w:val="16"/>
        </w:rPr>
      </w:pPr>
      <w:r w:rsidRPr="005C3086">
        <w:rPr>
          <w:sz w:val="16"/>
        </w:rPr>
        <w:t>C. Building Comprehensive Antitrust Enforcement</w:t>
      </w:r>
    </w:p>
    <w:p w14:paraId="2AEEB9A2" w14:textId="77777777" w:rsidR="00240E0A" w:rsidRPr="005C3086" w:rsidRDefault="00240E0A" w:rsidP="00240E0A">
      <w:pPr>
        <w:spacing w:after="0"/>
        <w:rPr>
          <w:rStyle w:val="Emphasis"/>
        </w:rPr>
      </w:pPr>
      <w:r w:rsidRPr="005C3086">
        <w:rPr>
          <w:rStyle w:val="StyleUnderline"/>
        </w:rPr>
        <w:t>Relying solely on the DOJ to reinvigorate its merger analysis is not enough</w:t>
      </w:r>
      <w:r w:rsidRPr="005C3086">
        <w:rPr>
          <w:sz w:val="16"/>
        </w:rPr>
        <w:t xml:space="preserve">. As Part II demonstrated,281 the DOJ has repeatedly accepted inadequate modifications to proposed airline mergers, resulting in consent decrees that provide only marginal consumer protection while leaving anticompetitive </w:t>
      </w:r>
      <w:proofErr w:type="gramStart"/>
      <w:r w:rsidRPr="005C3086">
        <w:rPr>
          <w:sz w:val="16"/>
        </w:rPr>
        <w:t>harms</w:t>
      </w:r>
      <w:proofErr w:type="gramEnd"/>
      <w:r w:rsidRPr="005C3086">
        <w:rPr>
          <w:sz w:val="16"/>
        </w:rPr>
        <w:t xml:space="preserve"> largely unaddressed. A course correction will require action by other actors, as well. </w:t>
      </w:r>
      <w:r w:rsidRPr="005C3086">
        <w:rPr>
          <w:rStyle w:val="Emphasis"/>
        </w:rPr>
        <w:t>The judiciary and other regulators also have roles to play.</w:t>
      </w:r>
    </w:p>
    <w:p w14:paraId="23543972" w14:textId="77777777" w:rsidR="00240E0A" w:rsidRPr="005C3086" w:rsidRDefault="00240E0A" w:rsidP="00240E0A">
      <w:pPr>
        <w:spacing w:after="0"/>
        <w:rPr>
          <w:sz w:val="16"/>
        </w:rPr>
      </w:pPr>
      <w:r w:rsidRPr="005C3086">
        <w:rPr>
          <w:sz w:val="16"/>
        </w:rPr>
        <w:t xml:space="preserve">1. Rejecting Inadequate Airline Merger Settlements </w:t>
      </w:r>
    </w:p>
    <w:p w14:paraId="712C89BA" w14:textId="77777777" w:rsidR="00240E0A" w:rsidRPr="005C3086" w:rsidRDefault="00240E0A" w:rsidP="00240E0A">
      <w:pPr>
        <w:spacing w:after="0"/>
        <w:rPr>
          <w:sz w:val="16"/>
        </w:rPr>
      </w:pPr>
      <w:r w:rsidRPr="00031048">
        <w:rPr>
          <w:rStyle w:val="Emphasis"/>
          <w:highlight w:val="green"/>
        </w:rPr>
        <w:t>Courts have largely rubber-stamped airline merger consent decrees, abandoning their duty</w:t>
      </w:r>
      <w:r w:rsidRPr="005C3086">
        <w:rPr>
          <w:sz w:val="16"/>
        </w:rPr>
        <w:t xml:space="preserve"> </w:t>
      </w:r>
      <w:r w:rsidRPr="00C8697C">
        <w:rPr>
          <w:rStyle w:val="StyleUnderline"/>
        </w:rPr>
        <w:t xml:space="preserve">under the Tunney Act </w:t>
      </w:r>
      <w:r w:rsidRPr="00031048">
        <w:rPr>
          <w:rStyle w:val="Emphasis"/>
          <w:highlight w:val="green"/>
        </w:rPr>
        <w:t>to ensure settlements serve “the public interest</w:t>
      </w:r>
      <w:r w:rsidRPr="00C8697C">
        <w:rPr>
          <w:rStyle w:val="Emphasis"/>
        </w:rPr>
        <w:t>.”</w:t>
      </w:r>
      <w:r w:rsidRPr="005C3086">
        <w:rPr>
          <w:sz w:val="16"/>
        </w:rPr>
        <w:t xml:space="preserve">282 </w:t>
      </w:r>
      <w:r w:rsidRPr="00031048">
        <w:rPr>
          <w:rStyle w:val="StyleUnderline"/>
          <w:highlight w:val="green"/>
        </w:rPr>
        <w:t>The</w:t>
      </w:r>
      <w:r w:rsidRPr="00C8697C">
        <w:rPr>
          <w:rStyle w:val="StyleUnderline"/>
        </w:rPr>
        <w:t xml:space="preserve"> American/US </w:t>
      </w:r>
      <w:r w:rsidRPr="00031048">
        <w:rPr>
          <w:rStyle w:val="StyleUnderline"/>
          <w:highlight w:val="green"/>
        </w:rPr>
        <w:t>Airways merger approval exemplifies this</w:t>
      </w:r>
      <w:r w:rsidRPr="00C8697C">
        <w:rPr>
          <w:rStyle w:val="StyleUnderline"/>
        </w:rPr>
        <w:t xml:space="preserve"> problematic deference. </w:t>
      </w:r>
      <w:r w:rsidRPr="005C3086">
        <w:rPr>
          <w:sz w:val="16"/>
        </w:rPr>
        <w:t xml:space="preserve">When approving the DOJ’s consent decree, </w:t>
      </w:r>
      <w:r w:rsidRPr="00031048">
        <w:rPr>
          <w:rStyle w:val="StyleUnderline"/>
          <w:highlight w:val="green"/>
        </w:rPr>
        <w:t>the</w:t>
      </w:r>
      <w:r w:rsidRPr="00C8697C">
        <w:rPr>
          <w:rStyle w:val="StyleUnderline"/>
        </w:rPr>
        <w:t xml:space="preserve"> district </w:t>
      </w:r>
      <w:r w:rsidRPr="00031048">
        <w:rPr>
          <w:rStyle w:val="StyleUnderline"/>
          <w:highlight w:val="green"/>
        </w:rPr>
        <w:t>court disregarded empirical evidence from commenters and amici</w:t>
      </w:r>
      <w:r w:rsidRPr="00C8697C">
        <w:rPr>
          <w:rStyle w:val="StyleUnderline"/>
        </w:rPr>
        <w:t xml:space="preserve"> demonstrating </w:t>
      </w:r>
      <w:r w:rsidRPr="005C3086">
        <w:rPr>
          <w:sz w:val="16"/>
        </w:rPr>
        <w:t xml:space="preserve">that the proposed divestiture would inadequately address </w:t>
      </w:r>
      <w:r w:rsidRPr="00C8697C">
        <w:rPr>
          <w:rStyle w:val="StyleUnderline"/>
        </w:rPr>
        <w:t>anticompetitive harm.</w:t>
      </w:r>
      <w:r w:rsidRPr="005C3086">
        <w:rPr>
          <w:sz w:val="16"/>
        </w:rPr>
        <w:t xml:space="preserve"> </w:t>
      </w:r>
      <w:r w:rsidRPr="00C8697C">
        <w:rPr>
          <w:rStyle w:val="StyleUnderline"/>
        </w:rPr>
        <w:t>The court explicitly stated that “matching between remedies and alleged violations is not required</w:t>
      </w:r>
      <w:r w:rsidRPr="005C3086">
        <w:rPr>
          <w:sz w:val="16"/>
        </w:rPr>
        <w:t xml:space="preserve"> for Tunney Act approval,”283 </w:t>
      </w:r>
      <w:r w:rsidRPr="00C8697C">
        <w:rPr>
          <w:rStyle w:val="StyleUnderline"/>
        </w:rPr>
        <w:t xml:space="preserve">effectively </w:t>
      </w:r>
      <w:r w:rsidRPr="00031048">
        <w:rPr>
          <w:rStyle w:val="StyleUnderline"/>
          <w:highlight w:val="green"/>
        </w:rPr>
        <w:t>abandoning</w:t>
      </w:r>
      <w:r w:rsidRPr="00C8697C">
        <w:rPr>
          <w:rStyle w:val="StyleUnderline"/>
        </w:rPr>
        <w:t xml:space="preserve"> meaningful </w:t>
      </w:r>
      <w:r w:rsidRPr="00031048">
        <w:rPr>
          <w:rStyle w:val="StyleUnderline"/>
          <w:highlight w:val="green"/>
        </w:rPr>
        <w:t>scrutiny</w:t>
      </w:r>
      <w:r w:rsidRPr="00C8697C">
        <w:rPr>
          <w:rStyle w:val="StyleUnderline"/>
        </w:rPr>
        <w:t xml:space="preserve"> of remedy adequacy. </w:t>
      </w:r>
      <w:r w:rsidRPr="005C3086">
        <w:rPr>
          <w:sz w:val="16"/>
        </w:rPr>
        <w:t xml:space="preserve">Rather than engaging with this substantive evidence, the court presumed unknown weaknesses in the DOJ’s case might justify weak remedies. It deemed the settlement reasonable </w:t>
      </w:r>
      <w:r w:rsidRPr="00031048">
        <w:rPr>
          <w:rStyle w:val="StyleUnderline"/>
          <w:highlight w:val="green"/>
        </w:rPr>
        <w:t>without asking</w:t>
      </w:r>
      <w:r w:rsidRPr="00C8697C">
        <w:rPr>
          <w:rStyle w:val="StyleUnderline"/>
        </w:rPr>
        <w:t xml:space="preserve"> the central question the Tunney Act demands: </w:t>
      </w:r>
      <w:r w:rsidRPr="00031048">
        <w:rPr>
          <w:rStyle w:val="StyleUnderline"/>
          <w:highlight w:val="green"/>
        </w:rPr>
        <w:t>whether the</w:t>
      </w:r>
      <w:r w:rsidRPr="00C8697C">
        <w:rPr>
          <w:rStyle w:val="StyleUnderline"/>
        </w:rPr>
        <w:t xml:space="preserve"> </w:t>
      </w:r>
      <w:r w:rsidRPr="00031048">
        <w:rPr>
          <w:rStyle w:val="StyleUnderline"/>
          <w:highlight w:val="green"/>
        </w:rPr>
        <w:t>decree would eliminate</w:t>
      </w:r>
      <w:r w:rsidRPr="00C8697C">
        <w:rPr>
          <w:rStyle w:val="StyleUnderline"/>
        </w:rPr>
        <w:t xml:space="preserve"> potential </w:t>
      </w:r>
      <w:r w:rsidRPr="00031048">
        <w:rPr>
          <w:rStyle w:val="StyleUnderline"/>
          <w:highlight w:val="green"/>
        </w:rPr>
        <w:t>anticompetitive effects</w:t>
      </w:r>
      <w:r w:rsidRPr="00C8697C">
        <w:rPr>
          <w:rStyle w:val="StyleUnderline"/>
        </w:rPr>
        <w:t>.</w:t>
      </w:r>
      <w:r w:rsidRPr="005C3086">
        <w:rPr>
          <w:sz w:val="16"/>
        </w:rPr>
        <w:t xml:space="preserve">284 </w:t>
      </w:r>
    </w:p>
    <w:p w14:paraId="54AC9111" w14:textId="77777777" w:rsidR="00240E0A" w:rsidRPr="005C3086" w:rsidRDefault="00240E0A" w:rsidP="00240E0A">
      <w:pPr>
        <w:spacing w:after="0"/>
        <w:rPr>
          <w:sz w:val="16"/>
        </w:rPr>
      </w:pPr>
      <w:r w:rsidRPr="005C3086">
        <w:rPr>
          <w:rStyle w:val="StyleUnderline"/>
        </w:rPr>
        <w:t>The judiciary has shown excessive reluctance to exercise robust Tunney Act oversight</w:t>
      </w:r>
      <w:r w:rsidRPr="005C3086">
        <w:rPr>
          <w:sz w:val="16"/>
        </w:rPr>
        <w:t>. The DC Circuit, for example, claims courts can only reject consent decrees that are “a mockery of judicial power”285—a stance that misunderstands judicial capabilities and ignores Congressional intent.286 Federal enforcement agencies, subject to political pressures and institutional capture, cannot be trusted to serve unchecked as sole guardians of competitive markets.</w:t>
      </w:r>
    </w:p>
    <w:p w14:paraId="7B46139C" w14:textId="77777777" w:rsidR="00240E0A" w:rsidRPr="005C3086" w:rsidRDefault="00240E0A" w:rsidP="00240E0A">
      <w:pPr>
        <w:spacing w:after="0"/>
        <w:rPr>
          <w:sz w:val="16"/>
        </w:rPr>
      </w:pPr>
      <w:r w:rsidRPr="005C3086">
        <w:rPr>
          <w:sz w:val="16"/>
        </w:rPr>
        <w:t xml:space="preserve">This is not the first call for more assertive judicial review under the Tunney Act.287 However, earlier critiques have proven prescient. Inadequate consent decrees continue to enable unprecedented concentration while delivering minimal consumer benefits. </w:t>
      </w:r>
      <w:r w:rsidRPr="00031048">
        <w:rPr>
          <w:rStyle w:val="StyleUnderline"/>
          <w:highlight w:val="green"/>
        </w:rPr>
        <w:t xml:space="preserve">When courts accept </w:t>
      </w:r>
      <w:r w:rsidRPr="005C3086">
        <w:rPr>
          <w:rStyle w:val="StyleUnderline"/>
        </w:rPr>
        <w:t xml:space="preserve">DOJ </w:t>
      </w:r>
      <w:r w:rsidRPr="00031048">
        <w:rPr>
          <w:rStyle w:val="StyleUnderline"/>
          <w:highlight w:val="green"/>
        </w:rPr>
        <w:t xml:space="preserve">settlements without </w:t>
      </w:r>
      <w:r w:rsidRPr="005C3086">
        <w:rPr>
          <w:rStyle w:val="StyleUnderline"/>
        </w:rPr>
        <w:t xml:space="preserve">meaningful </w:t>
      </w:r>
      <w:r w:rsidRPr="00031048">
        <w:rPr>
          <w:rStyle w:val="StyleUnderline"/>
          <w:highlight w:val="green"/>
        </w:rPr>
        <w:t xml:space="preserve">scrutiny, they enable </w:t>
      </w:r>
      <w:r w:rsidRPr="005C3086">
        <w:rPr>
          <w:rStyle w:val="StyleUnderline"/>
        </w:rPr>
        <w:t xml:space="preserve">the </w:t>
      </w:r>
      <w:r w:rsidRPr="00031048">
        <w:rPr>
          <w:rStyle w:val="StyleUnderline"/>
          <w:highlight w:val="green"/>
        </w:rPr>
        <w:t xml:space="preserve">market failures </w:t>
      </w:r>
      <w:r w:rsidRPr="005C3086">
        <w:rPr>
          <w:rStyle w:val="StyleUnderline"/>
        </w:rPr>
        <w:t>antitrust laws were designed to prevent</w:t>
      </w:r>
      <w:r w:rsidRPr="005C3086">
        <w:rPr>
          <w:rStyle w:val="Emphasis"/>
        </w:rPr>
        <w:t xml:space="preserve">. The </w:t>
      </w:r>
      <w:r w:rsidRPr="00031048">
        <w:rPr>
          <w:rStyle w:val="Emphasis"/>
          <w:highlight w:val="green"/>
        </w:rPr>
        <w:t xml:space="preserve">public interest standard demands genuine judicial analysis, not reflexive acceptance of prosecutorial choices that </w:t>
      </w:r>
      <w:r w:rsidRPr="005C3086">
        <w:rPr>
          <w:rStyle w:val="Emphasis"/>
        </w:rPr>
        <w:t xml:space="preserve">may </w:t>
      </w:r>
      <w:r w:rsidRPr="00031048">
        <w:rPr>
          <w:rStyle w:val="Emphasis"/>
          <w:highlight w:val="green"/>
        </w:rPr>
        <w:t xml:space="preserve">reflect political compromise </w:t>
      </w:r>
      <w:r w:rsidRPr="005C3086">
        <w:rPr>
          <w:rStyle w:val="Emphasis"/>
        </w:rPr>
        <w:t>rather than competitive necessity.</w:t>
      </w:r>
      <w:r w:rsidRPr="005C3086">
        <w:rPr>
          <w:sz w:val="16"/>
        </w:rPr>
        <w:t xml:space="preserve">288 </w:t>
      </w:r>
      <w:r w:rsidRPr="005C3086">
        <w:rPr>
          <w:rStyle w:val="StyleUnderline"/>
        </w:rPr>
        <w:t xml:space="preserve">Courts must reclaim their proper role as independent arbiters, determining whether remedies adequately serve competition and consumers. </w:t>
      </w:r>
      <w:r w:rsidRPr="005C3086">
        <w:rPr>
          <w:sz w:val="16"/>
        </w:rPr>
        <w:t>Congress already strengthened the Tunney Act in 2004 to enhance judicial oversight,289 but courts have continued exercising excessive deference.290 If courts persist in abdicating this responsibility, Congress must intervene with additional legislative measures mandating more rigorous judicial scrutiny.</w:t>
      </w:r>
    </w:p>
    <w:p w14:paraId="4A6B5117" w14:textId="77777777" w:rsidR="00240E0A" w:rsidRPr="005C3086" w:rsidRDefault="00240E0A" w:rsidP="00240E0A">
      <w:pPr>
        <w:spacing w:after="0"/>
        <w:rPr>
          <w:sz w:val="16"/>
        </w:rPr>
      </w:pPr>
      <w:r w:rsidRPr="005C3086">
        <w:rPr>
          <w:sz w:val="16"/>
        </w:rPr>
        <w:t xml:space="preserve">The need for action is particularly acute at this juncture. </w:t>
      </w:r>
      <w:r w:rsidRPr="005C3086">
        <w:rPr>
          <w:rStyle w:val="StyleUnderline"/>
        </w:rPr>
        <w:t>Mounting economic evidence confirms that past airline merger settlements have failed to prevent consumer harm, with passengers facing higher fares</w:t>
      </w:r>
      <w:r w:rsidRPr="005C3086">
        <w:rPr>
          <w:sz w:val="16"/>
        </w:rPr>
        <w:t xml:space="preserve">,291 </w:t>
      </w:r>
      <w:r w:rsidRPr="005C3086">
        <w:rPr>
          <w:rStyle w:val="StyleUnderline"/>
        </w:rPr>
        <w:t>reduced service quality</w:t>
      </w:r>
      <w:r w:rsidRPr="005C3086">
        <w:rPr>
          <w:sz w:val="16"/>
        </w:rPr>
        <w:t xml:space="preserve">,292 </w:t>
      </w:r>
      <w:r w:rsidRPr="005C3086">
        <w:rPr>
          <w:rStyle w:val="StyleUnderline"/>
        </w:rPr>
        <w:t>and diminished choice</w:t>
      </w:r>
      <w:r w:rsidRPr="005C3086">
        <w:rPr>
          <w:sz w:val="16"/>
        </w:rPr>
        <w:t xml:space="preserve">.293 </w:t>
      </w:r>
      <w:r w:rsidRPr="005C3086">
        <w:rPr>
          <w:rStyle w:val="StyleUnderline"/>
        </w:rPr>
        <w:t xml:space="preserve">The </w:t>
      </w:r>
      <w:r w:rsidRPr="00031048">
        <w:rPr>
          <w:rStyle w:val="StyleUnderline"/>
          <w:highlight w:val="green"/>
        </w:rPr>
        <w:t>airline industry’s network structure—where hub dominance creates significant barriers to entry</w:t>
      </w:r>
      <w:r w:rsidRPr="005C3086">
        <w:rPr>
          <w:sz w:val="16"/>
        </w:rPr>
        <w:t>294</w:t>
      </w:r>
      <w:r w:rsidRPr="00031048">
        <w:rPr>
          <w:rStyle w:val="Emphasis"/>
          <w:highlight w:val="green"/>
        </w:rPr>
        <w:t>— means that inadequate merger remedies have particularly durable anticompetitive effects</w:t>
      </w:r>
      <w:r w:rsidRPr="005C3086">
        <w:rPr>
          <w:sz w:val="16"/>
        </w:rPr>
        <w:t>. Courts should not defer to settlements that fail to protect consumers from these effects.295</w:t>
      </w:r>
    </w:p>
    <w:p w14:paraId="1212BE4B" w14:textId="77777777" w:rsidR="00240E0A" w:rsidRPr="005C3086" w:rsidRDefault="00240E0A" w:rsidP="00240E0A">
      <w:pPr>
        <w:spacing w:after="0"/>
        <w:rPr>
          <w:sz w:val="16"/>
        </w:rPr>
      </w:pPr>
      <w:r w:rsidRPr="005C3086">
        <w:rPr>
          <w:sz w:val="16"/>
        </w:rPr>
        <w:t>Courts possess substantial procedural authority to conduct evidentiary hearings, take expert testimony, authorize amici, and permit intervention.296 While courts cannot substitute their preferred remedies for those negotiated by the parties or demand relief beyond the complaint’s scope,297 they retain significant power to reject inadequate settlements.</w:t>
      </w:r>
    </w:p>
    <w:p w14:paraId="741AFC0A" w14:textId="77777777" w:rsidR="00240E0A" w:rsidRPr="005C3086" w:rsidRDefault="00240E0A" w:rsidP="00240E0A">
      <w:pPr>
        <w:spacing w:after="0"/>
        <w:rPr>
          <w:sz w:val="16"/>
        </w:rPr>
      </w:pPr>
      <w:r w:rsidRPr="005C3086">
        <w:rPr>
          <w:sz w:val="16"/>
        </w:rPr>
        <w:t>Courts should adopt several concrete practices to strengthen Tunney Act review. Most fundamentally, courts should demand clear evidence showing how proposed remedies will maintain competition in affected markets.298 Rather than accepting conclusory assertions about competitive effects, judges should ensure the proposal accounts for market structure, entry barriers, and consumer substitution patterns. Beyond just immediate competitive effects, this analysis should encompass longer-term market dynamics. Additionally, courts should require comprehensive monitoring and reporting mechanisms to track remedy efficacy over time.299 Enhanced monitoring provisions would allow courts to assess whether their initial public interest determination proved accurate and provide valuable data for future merger reviews.</w:t>
      </w:r>
    </w:p>
    <w:p w14:paraId="4A43FFB2" w14:textId="77777777" w:rsidR="00240E0A" w:rsidRPr="005C3086" w:rsidRDefault="00240E0A" w:rsidP="00240E0A">
      <w:pPr>
        <w:spacing w:after="0"/>
        <w:rPr>
          <w:sz w:val="16"/>
        </w:rPr>
      </w:pPr>
      <w:r w:rsidRPr="005C3086">
        <w:rPr>
          <w:sz w:val="16"/>
        </w:rPr>
        <w:t>Courts must also scrutinize divestiture proposals more carefully. Too often, airline merger divestitures have involved slots, gates, or routes that proved insufficient to enable meaningful competitive entry.300 Courts should examine whether proposed divestitures include the full complement of assets—including customer relationships, operational systems, and regulatory approvals—necessary for effective competition.301</w:t>
      </w:r>
    </w:p>
    <w:p w14:paraId="2DB53771" w14:textId="77777777" w:rsidR="00240E0A" w:rsidRPr="005C3086" w:rsidRDefault="00240E0A" w:rsidP="00240E0A">
      <w:pPr>
        <w:spacing w:after="0"/>
        <w:rPr>
          <w:sz w:val="16"/>
        </w:rPr>
      </w:pPr>
      <w:r w:rsidRPr="005C3086">
        <w:rPr>
          <w:sz w:val="16"/>
        </w:rPr>
        <w:t>Further, courts should consider cumulative market effects when reviewing mergers in already concentrated markets. The public interest inquiry cannot be confined to the immediate competitive effects of a single transaction. Instead, the judicial review must account for how the proposed settlement fits within the broader pattern of industry consolidation.302</w:t>
      </w:r>
    </w:p>
    <w:p w14:paraId="1C1CB37C" w14:textId="77777777" w:rsidR="00240E0A" w:rsidRPr="005C3086" w:rsidRDefault="00240E0A" w:rsidP="00240E0A">
      <w:pPr>
        <w:spacing w:after="0"/>
        <w:rPr>
          <w:sz w:val="16"/>
        </w:rPr>
      </w:pPr>
      <w:r w:rsidRPr="005C3086">
        <w:rPr>
          <w:sz w:val="16"/>
        </w:rPr>
        <w:t>Finally, given the technical complexity of airline markets and merger remedies, courts should routinely seek input from economists, antitrust scholars, industry experts, and affected stakeholders—actively engaging with their objections303 rather than deferring to DOJ representations in isolation.304 Enhanced judicial scrutiny would improve DOJ incentives prospectively. Knowing that courts will meaningfully evaluate settlement adequacy, the DOJ would be compelled to negotiate more comprehensive remedies upfront.</w:t>
      </w:r>
    </w:p>
    <w:p w14:paraId="141E4FD3" w14:textId="77777777" w:rsidR="00240E0A" w:rsidRPr="005C3086" w:rsidRDefault="00240E0A" w:rsidP="00240E0A">
      <w:pPr>
        <w:spacing w:after="0"/>
        <w:rPr>
          <w:sz w:val="16"/>
        </w:rPr>
      </w:pPr>
      <w:r w:rsidRPr="005C3086">
        <w:rPr>
          <w:sz w:val="16"/>
        </w:rPr>
        <w:t>Critics may argue that stricter Tunney Act review could paradoxically reduce enforcement by forcing the DOJ to litigate cases to judgment rather than accepting settlements, consuming resources that could address other antitrust violations.305 Additionally, they may contend that rigorous judicial oversight could deter the DOJ from challenging airline mergers altogether, since the Tunney Act applies only to consent decrees.306</w:t>
      </w:r>
    </w:p>
    <w:p w14:paraId="69E918D5" w14:textId="77777777" w:rsidR="00240E0A" w:rsidRPr="005C3086" w:rsidRDefault="00240E0A" w:rsidP="00240E0A">
      <w:pPr>
        <w:spacing w:after="0"/>
        <w:rPr>
          <w:sz w:val="16"/>
        </w:rPr>
      </w:pPr>
      <w:r w:rsidRPr="005C3086">
        <w:rPr>
          <w:sz w:val="16"/>
        </w:rPr>
        <w:t xml:space="preserve">These concerns, while understandable, are unpersuasive. First, deterring inadequate enforcement is a feature, not a bug. If consent decrees provide insufficient consumer protection, the DOJ should either negotiate better terms or </w:t>
      </w:r>
      <w:proofErr w:type="gramStart"/>
      <w:r w:rsidRPr="005C3086">
        <w:rPr>
          <w:sz w:val="16"/>
        </w:rPr>
        <w:t>litigate to</w:t>
      </w:r>
      <w:proofErr w:type="gramEnd"/>
      <w:r w:rsidRPr="005C3086">
        <w:rPr>
          <w:sz w:val="16"/>
        </w:rPr>
        <w:t xml:space="preserve"> judgment. Second, </w:t>
      </w:r>
      <w:r w:rsidRPr="00031048">
        <w:rPr>
          <w:rStyle w:val="Emphasis"/>
          <w:highlight w:val="green"/>
        </w:rPr>
        <w:t>meaningful judicial review would improve settlement quality rather than reduce settlement frequency</w:t>
      </w:r>
      <w:r w:rsidRPr="00031048">
        <w:rPr>
          <w:rStyle w:val="StyleUnderline"/>
          <w:highlight w:val="green"/>
        </w:rPr>
        <w:t>.</w:t>
      </w:r>
      <w:r w:rsidRPr="005C3086">
        <w:rPr>
          <w:rStyle w:val="StyleUnderline"/>
        </w:rPr>
        <w:t xml:space="preserve"> Airlines seeking merger approval would have incentives to offer more comprehensive remedies knowing that courts will reject inadequate proposals.</w:t>
      </w:r>
      <w:r w:rsidRPr="005C3086">
        <w:rPr>
          <w:sz w:val="16"/>
        </w:rPr>
        <w:t xml:space="preserve"> Third, the resource allocation argument assumes that ineffective enforcement is preferable to no enforcement—a premise this Article rejects.</w:t>
      </w:r>
    </w:p>
    <w:p w14:paraId="2E6A92A6" w14:textId="77777777" w:rsidR="00240E0A" w:rsidRDefault="00240E0A" w:rsidP="00240E0A">
      <w:pPr>
        <w:spacing w:after="0"/>
        <w:rPr>
          <w:sz w:val="16"/>
        </w:rPr>
      </w:pPr>
      <w:r w:rsidRPr="005C3086">
        <w:rPr>
          <w:rStyle w:val="StyleUnderline"/>
        </w:rPr>
        <w:t>By exercising their existing authority more vigorously</w:t>
      </w:r>
      <w:r w:rsidRPr="005C3086">
        <w:rPr>
          <w:sz w:val="16"/>
        </w:rPr>
        <w:t xml:space="preserve"> through these concrete practices, </w:t>
      </w:r>
      <w:r w:rsidRPr="00031048">
        <w:rPr>
          <w:rStyle w:val="StyleUnderline"/>
          <w:highlight w:val="green"/>
        </w:rPr>
        <w:t xml:space="preserve">courts can ensure </w:t>
      </w:r>
      <w:r w:rsidRPr="005C3086">
        <w:rPr>
          <w:rStyle w:val="StyleUnderline"/>
        </w:rPr>
        <w:t xml:space="preserve">that </w:t>
      </w:r>
      <w:r w:rsidRPr="00031048">
        <w:rPr>
          <w:rStyle w:val="StyleUnderline"/>
          <w:highlight w:val="green"/>
        </w:rPr>
        <w:t>airline merger settlements actually serve the public interest rather than merely facilitating deal completion</w:t>
      </w:r>
      <w:r w:rsidRPr="005C3086">
        <w:rPr>
          <w:rStyle w:val="StyleUnderline"/>
        </w:rPr>
        <w:t>.</w:t>
      </w:r>
      <w:r w:rsidRPr="005C3086">
        <w:rPr>
          <w:sz w:val="16"/>
        </w:rPr>
        <w:t>307</w:t>
      </w:r>
    </w:p>
    <w:p w14:paraId="4988BA07" w14:textId="77777777" w:rsidR="00240E0A" w:rsidRDefault="00240E0A" w:rsidP="00240E0A">
      <w:pPr>
        <w:rPr>
          <w:sz w:val="16"/>
        </w:rPr>
      </w:pPr>
    </w:p>
    <w:p w14:paraId="1D558293" w14:textId="77777777" w:rsidR="00240E0A" w:rsidRDefault="00240E0A" w:rsidP="00240E0A">
      <w:pPr>
        <w:pStyle w:val="Heading4"/>
      </w:pPr>
      <w:r>
        <w:t>Airline mergers and lack of collective bargaining rights systemically increase safety risks</w:t>
      </w:r>
    </w:p>
    <w:p w14:paraId="747F07AF" w14:textId="77777777" w:rsidR="00240E0A" w:rsidRPr="00FE69A3" w:rsidRDefault="00240E0A" w:rsidP="00240E0A">
      <w:r>
        <w:rPr>
          <w:rStyle w:val="Style13ptBold"/>
        </w:rPr>
        <w:t xml:space="preserve">Fraher 14 </w:t>
      </w:r>
      <w:r>
        <w:t xml:space="preserve">(Amy L. Fraher, author and researcher, former lecturer at Yale School of Management, and previous military officer and commercial airline pilot. “The Next Crash: How Short-Term Profit Seeking Trumps Airline Safety”, ILR Cornell University Press (2014), Accessed online at: </w:t>
      </w:r>
      <w:r w:rsidRPr="00FE69A3">
        <w:t>https://ecommons.cornell.edu/server/api/core/bitstreams/2b052bf7-b650-4b01-a2ee-7b6b627f895c/content</w:t>
      </w:r>
      <w:r>
        <w:t>)//LJ</w:t>
      </w:r>
    </w:p>
    <w:p w14:paraId="4856ACF3" w14:textId="77777777" w:rsidR="00240E0A" w:rsidRPr="00CE4DBA" w:rsidRDefault="00240E0A" w:rsidP="00240E0A">
      <w:pPr>
        <w:rPr>
          <w:rStyle w:val="Emphasis"/>
        </w:rPr>
      </w:pPr>
      <w:r w:rsidRPr="00FE69A3">
        <w:rPr>
          <w:sz w:val="16"/>
        </w:rPr>
        <w:t xml:space="preserve">Both finance and aviation have long histories of secret deals and political gamesmanship behind exorbitant financial wins and losses. As both industries became increasingly deregulated over the past few decades, a new type of manager took over the executive suites, and </w:t>
      </w:r>
      <w:r w:rsidRPr="00CE4DBA">
        <w:rPr>
          <w:rStyle w:val="StyleUnderline"/>
        </w:rPr>
        <w:t xml:space="preserve">troubling evidence emerged of a </w:t>
      </w:r>
      <w:r w:rsidRPr="00031048">
        <w:rPr>
          <w:rStyle w:val="StyleUnderline"/>
          <w:highlight w:val="green"/>
        </w:rPr>
        <w:t>managerial fixation on</w:t>
      </w:r>
      <w:r w:rsidRPr="00CE4DBA">
        <w:rPr>
          <w:rStyle w:val="StyleUnderline"/>
        </w:rPr>
        <w:t xml:space="preserve"> maximizing </w:t>
      </w:r>
      <w:r w:rsidRPr="00031048">
        <w:rPr>
          <w:rStyle w:val="StyleUnderline"/>
          <w:highlight w:val="green"/>
        </w:rPr>
        <w:t>short-term profits</w:t>
      </w:r>
      <w:r w:rsidRPr="00CE4DBA">
        <w:rPr>
          <w:rStyle w:val="StyleUnderline"/>
        </w:rPr>
        <w:t xml:space="preserve"> for themselves at the expense </w:t>
      </w:r>
      <w:proofErr w:type="gramStart"/>
      <w:r w:rsidRPr="00CE4DBA">
        <w:rPr>
          <w:rStyle w:val="StyleUnderline"/>
        </w:rPr>
        <w:t>of long-term</w:t>
      </w:r>
      <w:proofErr w:type="gramEnd"/>
      <w:r w:rsidRPr="00CE4DBA">
        <w:rPr>
          <w:rStyle w:val="StyleUnderline"/>
        </w:rPr>
        <w:t xml:space="preserve"> company sustainability while </w:t>
      </w:r>
      <w:r w:rsidRPr="00031048">
        <w:rPr>
          <w:rStyle w:val="Emphasis"/>
          <w:highlight w:val="green"/>
        </w:rPr>
        <w:t>disregarding</w:t>
      </w:r>
      <w:r w:rsidRPr="00CE4DBA">
        <w:rPr>
          <w:rStyle w:val="StyleUnderline"/>
        </w:rPr>
        <w:t xml:space="preserve"> the resultant </w:t>
      </w:r>
      <w:r w:rsidRPr="00031048">
        <w:rPr>
          <w:rStyle w:val="Emphasis"/>
          <w:highlight w:val="green"/>
        </w:rPr>
        <w:t>systemic risks.</w:t>
      </w:r>
      <w:r w:rsidRPr="00FE69A3">
        <w:rPr>
          <w:sz w:val="16"/>
        </w:rPr>
        <w:t xml:space="preserve"> The following chapters unpack the details of this confluence of events. For now, let us consider that </w:t>
      </w:r>
      <w:r w:rsidRPr="00CE4DBA">
        <w:rPr>
          <w:rStyle w:val="StyleUnderline"/>
        </w:rPr>
        <w:t xml:space="preserve">if this pattern of </w:t>
      </w:r>
      <w:proofErr w:type="gramStart"/>
      <w:r w:rsidRPr="00CE4DBA">
        <w:rPr>
          <w:rStyle w:val="StyleUnderline"/>
        </w:rPr>
        <w:t>risk taking</w:t>
      </w:r>
      <w:proofErr w:type="gramEnd"/>
      <w:r w:rsidRPr="00CE4DBA">
        <w:rPr>
          <w:rStyle w:val="StyleUnderline"/>
        </w:rPr>
        <w:t xml:space="preserve"> brought Wall Street to the brink of collapse in 2008</w:t>
      </w:r>
      <w:r w:rsidRPr="00FE69A3">
        <w:rPr>
          <w:sz w:val="16"/>
        </w:rPr>
        <w:t xml:space="preserve">, </w:t>
      </w:r>
      <w:r w:rsidRPr="00CE4DBA">
        <w:rPr>
          <w:rStyle w:val="Emphasis"/>
        </w:rPr>
        <w:t xml:space="preserve">might </w:t>
      </w:r>
      <w:r w:rsidRPr="00031048">
        <w:rPr>
          <w:rStyle w:val="Emphasis"/>
          <w:highlight w:val="green"/>
        </w:rPr>
        <w:t>growing cracks in the airline industry</w:t>
      </w:r>
      <w:r w:rsidRPr="00CE4DBA">
        <w:rPr>
          <w:rStyle w:val="Emphasis"/>
        </w:rPr>
        <w:t xml:space="preserve"> related to self-serving risk taking be </w:t>
      </w:r>
      <w:r w:rsidRPr="00031048">
        <w:rPr>
          <w:rStyle w:val="Emphasis"/>
          <w:highlight w:val="green"/>
        </w:rPr>
        <w:t>threatening air safety</w:t>
      </w:r>
      <w:r w:rsidRPr="00CE4DBA">
        <w:rPr>
          <w:rStyle w:val="Emphasis"/>
        </w:rPr>
        <w:t xml:space="preserve"> as well? </w:t>
      </w:r>
    </w:p>
    <w:p w14:paraId="4035C12A" w14:textId="77777777" w:rsidR="00240E0A" w:rsidRPr="00FE69A3" w:rsidRDefault="00240E0A" w:rsidP="00240E0A">
      <w:pPr>
        <w:rPr>
          <w:sz w:val="16"/>
        </w:rPr>
      </w:pPr>
      <w:r w:rsidRPr="00FE69A3">
        <w:rPr>
          <w:sz w:val="16"/>
        </w:rPr>
        <w:t xml:space="preserve">My </w:t>
      </w:r>
      <w:r w:rsidRPr="00031048">
        <w:rPr>
          <w:rStyle w:val="StyleUnderline"/>
          <w:highlight w:val="green"/>
        </w:rPr>
        <w:t>review of government documents</w:t>
      </w:r>
      <w:r w:rsidRPr="00CE4DBA">
        <w:rPr>
          <w:rStyle w:val="StyleUnderline"/>
        </w:rPr>
        <w:t xml:space="preserve"> and accident reports, </w:t>
      </w:r>
      <w:r w:rsidRPr="00031048">
        <w:rPr>
          <w:rStyle w:val="StyleUnderline"/>
          <w:highlight w:val="green"/>
        </w:rPr>
        <w:t>along with interviews</w:t>
      </w:r>
      <w:r w:rsidRPr="00CE4DBA">
        <w:rPr>
          <w:rStyle w:val="StyleUnderline"/>
        </w:rPr>
        <w:t xml:space="preserve"> with hundreds </w:t>
      </w:r>
      <w:r w:rsidRPr="00031048">
        <w:rPr>
          <w:rStyle w:val="StyleUnderline"/>
          <w:highlight w:val="green"/>
        </w:rPr>
        <w:t xml:space="preserve">of </w:t>
      </w:r>
      <w:r w:rsidRPr="00FE69A3">
        <w:rPr>
          <w:rStyle w:val="StyleUnderline"/>
        </w:rPr>
        <w:t>aviation</w:t>
      </w:r>
      <w:r w:rsidRPr="00CE4DBA">
        <w:rPr>
          <w:rStyle w:val="StyleUnderline"/>
        </w:rPr>
        <w:t xml:space="preserve"> </w:t>
      </w:r>
      <w:r w:rsidRPr="00031048">
        <w:rPr>
          <w:rStyle w:val="StyleUnderline"/>
          <w:highlight w:val="green"/>
        </w:rPr>
        <w:t>industry</w:t>
      </w:r>
      <w:r w:rsidRPr="00CE4DBA">
        <w:rPr>
          <w:rStyle w:val="StyleUnderline"/>
        </w:rPr>
        <w:t xml:space="preserve"> </w:t>
      </w:r>
      <w:r w:rsidRPr="00031048">
        <w:rPr>
          <w:rStyle w:val="StyleUnderline"/>
          <w:highlight w:val="green"/>
        </w:rPr>
        <w:t>professionals</w:t>
      </w:r>
      <w:r w:rsidRPr="00CE4DBA">
        <w:rPr>
          <w:rStyle w:val="StyleUnderline"/>
        </w:rPr>
        <w:t xml:space="preserve">, </w:t>
      </w:r>
      <w:r w:rsidRPr="00031048">
        <w:rPr>
          <w:rStyle w:val="StyleUnderline"/>
          <w:highlight w:val="green"/>
        </w:rPr>
        <w:t>provides ev</w:t>
      </w:r>
      <w:r w:rsidRPr="00CE4DBA">
        <w:rPr>
          <w:rStyle w:val="StyleUnderline"/>
        </w:rPr>
        <w:t>idence that hidden fractures have been widening in the aviation industry in ways alarmingly resonant with patterns preceding the financial crisis of 2008.</w:t>
      </w:r>
      <w:r w:rsidRPr="00FE69A3">
        <w:rPr>
          <w:sz w:val="16"/>
        </w:rPr>
        <w:t xml:space="preserve">9 </w:t>
      </w:r>
      <w:r w:rsidRPr="00031048">
        <w:rPr>
          <w:rStyle w:val="StyleUnderline"/>
          <w:highlight w:val="green"/>
        </w:rPr>
        <w:t>Contrary to the</w:t>
      </w:r>
      <w:r w:rsidRPr="00FE69A3">
        <w:rPr>
          <w:sz w:val="16"/>
        </w:rPr>
        <w:t xml:space="preserve"> Federal Aviation Administration's (</w:t>
      </w:r>
      <w:r w:rsidRPr="00031048">
        <w:rPr>
          <w:rStyle w:val="StyleUnderline"/>
          <w:highlight w:val="green"/>
        </w:rPr>
        <w:t>FAA</w:t>
      </w:r>
      <w:r w:rsidRPr="00FE69A3">
        <w:rPr>
          <w:sz w:val="16"/>
        </w:rPr>
        <w:t xml:space="preserve">) </w:t>
      </w:r>
      <w:r w:rsidRPr="00031048">
        <w:rPr>
          <w:rStyle w:val="StyleUnderline"/>
          <w:highlight w:val="green"/>
        </w:rPr>
        <w:t>claim that "this is the golden age of safety</w:t>
      </w:r>
      <w:r w:rsidRPr="00FE69A3">
        <w:rPr>
          <w:sz w:val="16"/>
        </w:rPr>
        <w:t xml:space="preserve">, the safest period in the safest mode, in the history of the world,"10 </w:t>
      </w:r>
      <w:r w:rsidRPr="00031048">
        <w:rPr>
          <w:rStyle w:val="StyleUnderline"/>
          <w:highlight w:val="green"/>
        </w:rPr>
        <w:t xml:space="preserve">we seem to be </w:t>
      </w:r>
      <w:r w:rsidRPr="00031048">
        <w:rPr>
          <w:rStyle w:val="Emphasis"/>
          <w:highlight w:val="green"/>
        </w:rPr>
        <w:t>entering a period of unprecedented global risk</w:t>
      </w:r>
      <w:r w:rsidRPr="00CE4DBA">
        <w:rPr>
          <w:rStyle w:val="Emphasis"/>
        </w:rPr>
        <w:t>.</w:t>
      </w:r>
      <w:r w:rsidRPr="00CE4DBA">
        <w:rPr>
          <w:rStyle w:val="StyleUnderline"/>
        </w:rPr>
        <w:t xml:space="preserve"> </w:t>
      </w:r>
      <w:r w:rsidRPr="00FE69A3">
        <w:rPr>
          <w:sz w:val="16"/>
        </w:rPr>
        <w:t xml:space="preserve">Perhaps US Airways Captain Chesley "Sully" Sullenberger, the pilot who landed his Airbus-turned-glider on the icy surface of the Hudson River, said it best when he spoke to Congress in 2009." Voicing 12 concerns held by most veteran airline employees, he testified, "While I love my profession, I do not like what has happened to it." </w:t>
      </w:r>
      <w:r w:rsidRPr="00CE4DBA">
        <w:rPr>
          <w:rStyle w:val="StyleUnderline"/>
        </w:rPr>
        <w:t>US airline employees "have been hit by an economic tsunami."</w:t>
      </w:r>
      <w:r w:rsidRPr="00FE69A3">
        <w:rPr>
          <w:sz w:val="16"/>
        </w:rPr>
        <w:t xml:space="preserve"> </w:t>
      </w:r>
      <w:r w:rsidRPr="00031048">
        <w:rPr>
          <w:rStyle w:val="Emphasis"/>
          <w:highlight w:val="green"/>
        </w:rPr>
        <w:t>Citing</w:t>
      </w:r>
      <w:r w:rsidRPr="00CE4DBA">
        <w:rPr>
          <w:rStyle w:val="Emphasis"/>
        </w:rPr>
        <w:t xml:space="preserve"> bankruptcies, </w:t>
      </w:r>
      <w:r w:rsidRPr="00031048">
        <w:rPr>
          <w:rStyle w:val="Emphasis"/>
          <w:highlight w:val="green"/>
        </w:rPr>
        <w:t>layoffs, pension loss, pay cuts, mergers, and "revolving door management</w:t>
      </w:r>
      <w:r w:rsidRPr="00CE4DBA">
        <w:rPr>
          <w:rStyle w:val="Emphasis"/>
        </w:rPr>
        <w:t xml:space="preserve"> teams</w:t>
      </w:r>
      <w:r w:rsidRPr="00FE69A3">
        <w:rPr>
          <w:sz w:val="16"/>
        </w:rPr>
        <w:t xml:space="preserve"> who have used airline employees as an ATM" as causes for the turmoil, Captain </w:t>
      </w:r>
      <w:r w:rsidRPr="00CE4DBA">
        <w:rPr>
          <w:rStyle w:val="StyleUnderline"/>
        </w:rPr>
        <w:t>Sullenberger confided that he was "deeply worried" about safety and the industry's future</w:t>
      </w:r>
      <w:r w:rsidRPr="00FE69A3">
        <w:rPr>
          <w:sz w:val="16"/>
        </w:rPr>
        <w:t xml:space="preserve">, claiming, "I do not know a single professional airline pilot who wants his or her children to follow in their footsteps." </w:t>
      </w:r>
      <w:r w:rsidRPr="00CE4DBA">
        <w:rPr>
          <w:rStyle w:val="StyleUnderline"/>
        </w:rPr>
        <w:t xml:space="preserve">With </w:t>
      </w:r>
      <w:r w:rsidRPr="00031048">
        <w:rPr>
          <w:rStyle w:val="Emphasis"/>
          <w:highlight w:val="green"/>
        </w:rPr>
        <w:t>airlines no longer able to "attract the best and the brightest" to aviation</w:t>
      </w:r>
      <w:r w:rsidRPr="00CE4DBA">
        <w:rPr>
          <w:rStyle w:val="StyleUnderline"/>
        </w:rPr>
        <w:t xml:space="preserve"> careers, he worried </w:t>
      </w:r>
      <w:r w:rsidRPr="00CE4DBA">
        <w:rPr>
          <w:rStyle w:val="Emphasis"/>
        </w:rPr>
        <w:t>that "</w:t>
      </w:r>
      <w:r w:rsidRPr="00031048">
        <w:rPr>
          <w:rStyle w:val="Emphasis"/>
          <w:highlight w:val="green"/>
        </w:rPr>
        <w:t xml:space="preserve">future pilots" will be </w:t>
      </w:r>
      <w:proofErr w:type="gramStart"/>
      <w:r w:rsidRPr="00031048">
        <w:rPr>
          <w:rStyle w:val="Emphasis"/>
          <w:highlight w:val="green"/>
        </w:rPr>
        <w:t xml:space="preserve">"less </w:t>
      </w:r>
      <w:proofErr w:type="gramEnd"/>
      <w:r w:rsidRPr="00031048">
        <w:rPr>
          <w:rStyle w:val="Emphasis"/>
          <w:highlight w:val="green"/>
        </w:rPr>
        <w:t>experienced and less skilled" with "negative consequences</w:t>
      </w:r>
      <w:r w:rsidRPr="00CE4DBA">
        <w:rPr>
          <w:rStyle w:val="StyleUnderline"/>
        </w:rPr>
        <w:t xml:space="preserve"> to the flying public—and to our country."</w:t>
      </w:r>
      <w:r w:rsidRPr="00FE69A3">
        <w:rPr>
          <w:sz w:val="16"/>
        </w:rPr>
        <w:t xml:space="preserve"> To avoid this, he insisted that "airline companies must refocus their attention—and their resources—on the recruitment and retention of highly experienced, </w:t>
      </w:r>
      <w:proofErr w:type="gramStart"/>
      <w:r w:rsidRPr="00FE69A3">
        <w:rPr>
          <w:sz w:val="16"/>
        </w:rPr>
        <w:t>well trained</w:t>
      </w:r>
      <w:proofErr w:type="gramEnd"/>
      <w:r w:rsidRPr="00FE69A3">
        <w:rPr>
          <w:sz w:val="16"/>
        </w:rPr>
        <w:t xml:space="preserve"> pilots," making that a priority "at least equal to their financial bottom line."12 </w:t>
      </w:r>
    </w:p>
    <w:p w14:paraId="69404EC2" w14:textId="77777777" w:rsidR="00240E0A" w:rsidRDefault="00240E0A" w:rsidP="00240E0A">
      <w:pPr>
        <w:rPr>
          <w:rStyle w:val="Emphasis"/>
        </w:rPr>
      </w:pPr>
      <w:r w:rsidRPr="00FE69A3">
        <w:rPr>
          <w:sz w:val="16"/>
        </w:rPr>
        <w:t xml:space="preserve">Captain Sullenberger is not alone in expressing these concerns. The chaotic state of the post-9/11 aviation industry generated such widespread attention in Congress that </w:t>
      </w:r>
      <w:r w:rsidRPr="00CE4DBA">
        <w:rPr>
          <w:rStyle w:val="StyleUnderline"/>
        </w:rPr>
        <w:t>the</w:t>
      </w:r>
      <w:r w:rsidRPr="00FE69A3">
        <w:rPr>
          <w:sz w:val="16"/>
        </w:rPr>
        <w:t xml:space="preserve"> Government Accounting Office (</w:t>
      </w:r>
      <w:r w:rsidRPr="00FE69A3">
        <w:rPr>
          <w:rStyle w:val="StyleUnderline"/>
        </w:rPr>
        <w:t>GAO</w:t>
      </w:r>
      <w:r w:rsidRPr="00FE69A3">
        <w:rPr>
          <w:sz w:val="16"/>
        </w:rPr>
        <w:t xml:space="preserve">) </w:t>
      </w:r>
      <w:r w:rsidRPr="00CE4DBA">
        <w:rPr>
          <w:rStyle w:val="StyleUnderline"/>
        </w:rPr>
        <w:t xml:space="preserve">was asked to investigate the implications of </w:t>
      </w:r>
      <w:r w:rsidRPr="00FE69A3">
        <w:rPr>
          <w:rStyle w:val="Emphasis"/>
        </w:rPr>
        <w:t>airline bankruptcies, mergers,</w:t>
      </w:r>
      <w:r w:rsidRPr="00CE4DBA">
        <w:rPr>
          <w:rStyle w:val="StyleUnderline"/>
        </w:rPr>
        <w:t xml:space="preserve"> loss of pension plans, and high fuel prices</w:t>
      </w:r>
      <w:r w:rsidRPr="00FE69A3">
        <w:rPr>
          <w:sz w:val="16"/>
        </w:rPr>
        <w:t xml:space="preserve">, and even consider re-regulating the struggling industry.13 One study claimed that "the airline bankruptcy process is well developed and understood" and went on to document the liquidation of employee pension plans, offering examples of the significant loss of benefits senior airline employees, such as Captain Sullenberger, will experience when they retire. Yet it nonetheless contended there is "no evidence" that bankruptcy "harms the industry."14 Another report noted, "The historically high number of airline bankruptcies and liquidations is a reflection of the industry's inherent instability."15 However, </w:t>
      </w:r>
      <w:r w:rsidRPr="00FE69A3">
        <w:rPr>
          <w:rStyle w:val="StyleUnderline"/>
        </w:rPr>
        <w:t xml:space="preserve">the </w:t>
      </w:r>
      <w:r w:rsidRPr="00031048">
        <w:rPr>
          <w:rStyle w:val="StyleUnderline"/>
          <w:highlight w:val="green"/>
        </w:rPr>
        <w:t>GAO failed to investigate</w:t>
      </w:r>
      <w:r w:rsidRPr="00FE69A3">
        <w:rPr>
          <w:rStyle w:val="StyleUnderline"/>
        </w:rPr>
        <w:t xml:space="preserve"> the </w:t>
      </w:r>
      <w:r w:rsidRPr="00031048">
        <w:rPr>
          <w:rStyle w:val="StyleUnderline"/>
          <w:highlight w:val="green"/>
        </w:rPr>
        <w:t>implications of</w:t>
      </w:r>
      <w:r w:rsidRPr="00FE69A3">
        <w:rPr>
          <w:rStyle w:val="StyleUnderline"/>
        </w:rPr>
        <w:t xml:space="preserve"> this </w:t>
      </w:r>
      <w:r w:rsidRPr="00031048">
        <w:rPr>
          <w:rStyle w:val="StyleUnderline"/>
          <w:highlight w:val="green"/>
        </w:rPr>
        <w:t>instability for employees or passengers</w:t>
      </w:r>
      <w:r w:rsidRPr="00CE2D1A">
        <w:rPr>
          <w:rStyle w:val="StyleUnderline"/>
        </w:rPr>
        <w:t>.</w:t>
      </w:r>
      <w:r w:rsidRPr="00CE2D1A">
        <w:rPr>
          <w:sz w:val="16"/>
        </w:rPr>
        <w:t xml:space="preserve"> I</w:t>
      </w:r>
      <w:r w:rsidRPr="00FE69A3">
        <w:rPr>
          <w:sz w:val="16"/>
        </w:rPr>
        <w:t xml:space="preserve">n fact, </w:t>
      </w:r>
      <w:r w:rsidRPr="00031048">
        <w:rPr>
          <w:rStyle w:val="StyleUnderline"/>
          <w:highlight w:val="green"/>
        </w:rPr>
        <w:t>not one</w:t>
      </w:r>
      <w:r w:rsidRPr="00FE69A3">
        <w:rPr>
          <w:rStyle w:val="StyleUnderline"/>
        </w:rPr>
        <w:t xml:space="preserve"> of the government's reports </w:t>
      </w:r>
      <w:r w:rsidRPr="00031048">
        <w:rPr>
          <w:rStyle w:val="StyleUnderline"/>
          <w:highlight w:val="green"/>
        </w:rPr>
        <w:t xml:space="preserve">considered the impact of this </w:t>
      </w:r>
      <w:r w:rsidRPr="00031048">
        <w:rPr>
          <w:rStyle w:val="Emphasis"/>
          <w:highlight w:val="green"/>
        </w:rPr>
        <w:t>tumultuous climate of</w:t>
      </w:r>
      <w:r w:rsidRPr="00FE69A3">
        <w:rPr>
          <w:rStyle w:val="Emphasis"/>
        </w:rPr>
        <w:t xml:space="preserve"> </w:t>
      </w:r>
      <w:r w:rsidRPr="00031048">
        <w:rPr>
          <w:rStyle w:val="Emphasis"/>
          <w:highlight w:val="green"/>
        </w:rPr>
        <w:t>outsourcing</w:t>
      </w:r>
      <w:r w:rsidRPr="00FE69A3">
        <w:rPr>
          <w:rStyle w:val="Emphasis"/>
        </w:rPr>
        <w:t xml:space="preserve">, </w:t>
      </w:r>
      <w:r w:rsidRPr="00031048">
        <w:rPr>
          <w:rStyle w:val="Emphasis"/>
          <w:highlight w:val="green"/>
        </w:rPr>
        <w:t>mergers</w:t>
      </w:r>
      <w:r w:rsidRPr="00FE69A3">
        <w:rPr>
          <w:rStyle w:val="Emphasis"/>
        </w:rPr>
        <w:t>,</w:t>
      </w:r>
      <w:r w:rsidRPr="00FE69A3">
        <w:rPr>
          <w:rStyle w:val="StyleUnderline"/>
        </w:rPr>
        <w:t xml:space="preserve"> downsizing, furloughs, </w:t>
      </w:r>
      <w:r w:rsidRPr="00031048">
        <w:rPr>
          <w:rStyle w:val="StyleUnderline"/>
          <w:highlight w:val="green"/>
        </w:rPr>
        <w:t xml:space="preserve">and changing work rules on employees, their </w:t>
      </w:r>
      <w:r w:rsidRPr="00031048">
        <w:rPr>
          <w:rStyle w:val="Emphasis"/>
          <w:highlight w:val="green"/>
        </w:rPr>
        <w:t>job performance, risk, or airline safety</w:t>
      </w:r>
      <w:r w:rsidRPr="00FE69A3">
        <w:rPr>
          <w:rStyle w:val="Emphasis"/>
        </w:rPr>
        <w:t>.</w:t>
      </w:r>
    </w:p>
    <w:p w14:paraId="631A54E5" w14:textId="77777777" w:rsidR="00240E0A" w:rsidRPr="00527896" w:rsidRDefault="00240E0A" w:rsidP="00240E0A">
      <w:pPr>
        <w:keepNext/>
        <w:keepLines/>
        <w:spacing w:before="40" w:after="0"/>
        <w:outlineLvl w:val="3"/>
        <w:rPr>
          <w:rFonts w:eastAsiaTheme="majorEastAsia" w:cstheme="majorBidi"/>
          <w:b/>
          <w:iCs/>
          <w:sz w:val="26"/>
        </w:rPr>
      </w:pPr>
      <w:r>
        <w:rPr>
          <w:rFonts w:eastAsiaTheme="majorEastAsia" w:cstheme="majorBidi"/>
          <w:b/>
          <w:iCs/>
          <w:sz w:val="26"/>
        </w:rPr>
        <w:t>Systemic air safety risk causes Russia war</w:t>
      </w:r>
    </w:p>
    <w:p w14:paraId="0437CF07" w14:textId="77777777" w:rsidR="00240E0A" w:rsidRDefault="00240E0A" w:rsidP="00240E0A">
      <w:r w:rsidRPr="00527896">
        <w:rPr>
          <w:b/>
          <w:bCs/>
          <w:sz w:val="26"/>
        </w:rPr>
        <w:t>Wise 25</w:t>
      </w:r>
      <w:r w:rsidRPr="00527896">
        <w:t xml:space="preserve"> (Jeff Wise, private pilot, science journalist, and host of the Finding MH370 podcast</w:t>
      </w:r>
      <w:r>
        <w:t xml:space="preserve">, </w:t>
      </w:r>
      <w:r w:rsidRPr="00527896">
        <w:t>“Why Air Travel’s Getting Dangerous,”</w:t>
      </w:r>
      <w:r>
        <w:t>, Slate</w:t>
      </w:r>
      <w:r w:rsidRPr="00527896">
        <w:t xml:space="preserve"> </w:t>
      </w:r>
      <w:r>
        <w:t>(</w:t>
      </w:r>
      <w:r w:rsidRPr="00527896">
        <w:t>3/3/25</w:t>
      </w:r>
      <w:r>
        <w:t>)</w:t>
      </w:r>
      <w:r w:rsidRPr="00527896">
        <w:t xml:space="preserve">, </w:t>
      </w:r>
      <w:r w:rsidRPr="00303E3B">
        <w:t>https://slate.com/business/2025/03/safe-to-fly-plane-crashes-trump-faa-air-traffic-control.html</w:t>
      </w:r>
      <w:r w:rsidRPr="00527896">
        <w:t>)</w:t>
      </w:r>
    </w:p>
    <w:p w14:paraId="6C0E005B" w14:textId="77777777" w:rsidR="00240E0A" w:rsidRDefault="00240E0A" w:rsidP="00240E0A">
      <w:pPr>
        <w:rPr>
          <w:sz w:val="16"/>
        </w:rPr>
      </w:pPr>
      <w:r w:rsidRPr="004328AB">
        <w:rPr>
          <w:sz w:val="16"/>
        </w:rPr>
        <w:t xml:space="preserve">Nervous air travelers might be forgiven for feeling a little more anxious than usual since the start of the Trump administration. Only nine days in, a horrific midair </w:t>
      </w:r>
      <w:r w:rsidRPr="004328AB">
        <w:rPr>
          <w:rStyle w:val="StyleUnderline"/>
          <w:highlight w:val="green"/>
        </w:rPr>
        <w:t>collision</w:t>
      </w:r>
      <w:r w:rsidRPr="004328AB">
        <w:rPr>
          <w:sz w:val="16"/>
        </w:rPr>
        <w:t xml:space="preserve"> between an American Airlines jet and a U.S. Army Black Hawk helicopter </w:t>
      </w:r>
      <w:r w:rsidRPr="004328AB">
        <w:rPr>
          <w:rStyle w:val="StyleUnderline"/>
          <w:highlight w:val="green"/>
        </w:rPr>
        <w:t>ended a 16-year streak without a fatal</w:t>
      </w:r>
      <w:r w:rsidRPr="004328AB">
        <w:rPr>
          <w:rStyle w:val="StyleUnderline"/>
        </w:rPr>
        <w:t xml:space="preserve"> U.S. airline </w:t>
      </w:r>
      <w:r w:rsidRPr="004328AB">
        <w:rPr>
          <w:rStyle w:val="StyleUnderline"/>
          <w:highlight w:val="green"/>
        </w:rPr>
        <w:t>crash</w:t>
      </w:r>
      <w:r w:rsidRPr="004328AB">
        <w:rPr>
          <w:rStyle w:val="StyleUnderline"/>
        </w:rPr>
        <w:t>.</w:t>
      </w:r>
      <w:r w:rsidRPr="004328AB">
        <w:rPr>
          <w:sz w:val="16"/>
        </w:rPr>
        <w:t xml:space="preserve"> Then, two days later, a medevac jet nosedived into a busy Philadelphia street, killing all six aboard and one person on the ground. Then, a week later, a private jet slammed into a larger parked jet while landing in Arizona, killing the first plane’s pilot. And a week after that a Delta flight flipped upside down while landing in Toronto.</w:t>
      </w:r>
    </w:p>
    <w:p w14:paraId="70308177" w14:textId="77777777" w:rsidR="00240E0A" w:rsidRDefault="00240E0A" w:rsidP="00240E0A">
      <w:pPr>
        <w:rPr>
          <w:sz w:val="16"/>
        </w:rPr>
      </w:pPr>
      <w:r w:rsidRPr="004328AB">
        <w:rPr>
          <w:sz w:val="16"/>
        </w:rPr>
        <w:t>Was the Trump administration directly responsible for the surge in air disasters? The timing seems uncanny, but no. Whatever his flaws, Trump plainly does not deserve blame for this particular mess, which stems from a combination of bad luck and institutional failings that have been accumulating for years.</w:t>
      </w:r>
    </w:p>
    <w:p w14:paraId="0FE3AD57" w14:textId="77777777" w:rsidR="00240E0A" w:rsidRDefault="00240E0A" w:rsidP="00240E0A">
      <w:pPr>
        <w:rPr>
          <w:sz w:val="16"/>
        </w:rPr>
      </w:pPr>
      <w:r w:rsidRPr="004328AB">
        <w:rPr>
          <w:sz w:val="16"/>
        </w:rPr>
        <w:t xml:space="preserve">What is also plain, however, is that since it has come to power, the Trump administration has been aggressively pursuing policies that will make travelers’ odds inevitably worse. </w:t>
      </w:r>
      <w:proofErr w:type="gramStart"/>
      <w:r w:rsidRPr="004328AB">
        <w:rPr>
          <w:sz w:val="16"/>
        </w:rPr>
        <w:t>So</w:t>
      </w:r>
      <w:proofErr w:type="gramEnd"/>
      <w:r w:rsidRPr="004328AB">
        <w:rPr>
          <w:sz w:val="16"/>
        </w:rPr>
        <w:t xml:space="preserve"> is </w:t>
      </w:r>
      <w:r w:rsidRPr="004328AB">
        <w:rPr>
          <w:rStyle w:val="StyleUnderline"/>
        </w:rPr>
        <w:t>commercial aviation</w:t>
      </w:r>
      <w:r w:rsidRPr="004328AB">
        <w:rPr>
          <w:sz w:val="16"/>
        </w:rPr>
        <w:t xml:space="preserve"> still remarkably safe? Yes. </w:t>
      </w:r>
      <w:r w:rsidRPr="004328AB">
        <w:rPr>
          <w:rStyle w:val="StyleUnderline"/>
        </w:rPr>
        <w:t>Is</w:t>
      </w:r>
      <w:r w:rsidRPr="004328AB">
        <w:rPr>
          <w:sz w:val="16"/>
        </w:rPr>
        <w:t xml:space="preserve"> it </w:t>
      </w:r>
      <w:r w:rsidRPr="004328AB">
        <w:rPr>
          <w:rStyle w:val="StyleUnderline"/>
        </w:rPr>
        <w:t>about to get dramatically less safe</w:t>
      </w:r>
      <w:r w:rsidRPr="004328AB">
        <w:rPr>
          <w:sz w:val="16"/>
        </w:rPr>
        <w:t xml:space="preserve">? </w:t>
      </w:r>
      <w:proofErr w:type="gramStart"/>
      <w:r w:rsidRPr="004328AB">
        <w:rPr>
          <w:sz w:val="16"/>
        </w:rPr>
        <w:t>Also</w:t>
      </w:r>
      <w:proofErr w:type="gramEnd"/>
      <w:r w:rsidRPr="004328AB">
        <w:rPr>
          <w:sz w:val="16"/>
        </w:rPr>
        <w:t xml:space="preserve"> yes.</w:t>
      </w:r>
    </w:p>
    <w:p w14:paraId="2C7DA6DE" w14:textId="77777777" w:rsidR="00240E0A" w:rsidRDefault="00240E0A" w:rsidP="00240E0A">
      <w:pPr>
        <w:rPr>
          <w:sz w:val="16"/>
        </w:rPr>
      </w:pPr>
      <w:r w:rsidRPr="004328AB">
        <w:rPr>
          <w:sz w:val="16"/>
        </w:rPr>
        <w:t>Here are some of the problems that already exist, and why they’ll get worse.</w:t>
      </w:r>
    </w:p>
    <w:p w14:paraId="6B775854" w14:textId="77777777" w:rsidR="00240E0A" w:rsidRPr="004328AB" w:rsidRDefault="00240E0A" w:rsidP="00240E0A">
      <w:pPr>
        <w:rPr>
          <w:rStyle w:val="Emphasis"/>
        </w:rPr>
      </w:pPr>
      <w:r w:rsidRPr="004328AB">
        <w:rPr>
          <w:rStyle w:val="Emphasis"/>
          <w:highlight w:val="green"/>
        </w:rPr>
        <w:t>Failure to Regulate</w:t>
      </w:r>
    </w:p>
    <w:p w14:paraId="5C848BDF" w14:textId="77777777" w:rsidR="00240E0A" w:rsidRDefault="00240E0A" w:rsidP="00240E0A">
      <w:pPr>
        <w:rPr>
          <w:sz w:val="16"/>
        </w:rPr>
      </w:pPr>
      <w:r w:rsidRPr="004328AB">
        <w:rPr>
          <w:rStyle w:val="Emphasis"/>
        </w:rPr>
        <w:t xml:space="preserve">A challenge in industrial safety is the </w:t>
      </w:r>
      <w:r w:rsidRPr="004328AB">
        <w:rPr>
          <w:rStyle w:val="Emphasis"/>
          <w:highlight w:val="green"/>
        </w:rPr>
        <w:t>tendency of powerful players to infiltrate and undermine</w:t>
      </w:r>
      <w:r w:rsidRPr="004328AB">
        <w:rPr>
          <w:rStyle w:val="Emphasis"/>
        </w:rPr>
        <w:t xml:space="preserve"> their </w:t>
      </w:r>
      <w:r w:rsidRPr="004328AB">
        <w:rPr>
          <w:rStyle w:val="Emphasis"/>
          <w:highlight w:val="green"/>
        </w:rPr>
        <w:t>regulators</w:t>
      </w:r>
      <w:r w:rsidRPr="004328AB">
        <w:rPr>
          <w:rStyle w:val="Emphasis"/>
        </w:rPr>
        <w:t xml:space="preserve">. </w:t>
      </w:r>
      <w:r w:rsidRPr="004328AB">
        <w:rPr>
          <w:sz w:val="16"/>
        </w:rPr>
        <w:t>This dynamic has been playing out to dangerous effect in aviation, where Boeing has become such a dominant force that it’s been able to literally write its own rules. Starting in 2009, the Federal Aviation Administration launched a program under which it allowed Boeing to self-certify that its aircraft designs and production were safe.</w:t>
      </w:r>
    </w:p>
    <w:p w14:paraId="63F6BF81" w14:textId="77777777" w:rsidR="00240E0A" w:rsidRDefault="00240E0A" w:rsidP="00240E0A">
      <w:pPr>
        <w:rPr>
          <w:sz w:val="16"/>
        </w:rPr>
      </w:pPr>
      <w:r w:rsidRPr="004328AB">
        <w:rPr>
          <w:sz w:val="16"/>
        </w:rPr>
        <w:t>It’s easy to see what that arrangement might have initially delighted Boeing’s C-suite, but it proved dangerous, both for Boeing’s customers and for the company itself. Two brand-new 737 Max airliners crashing in 2018 and 2019 annihilated public trust in Boeing, and the company has struggled to find its footing ever since.</w:t>
      </w:r>
    </w:p>
    <w:p w14:paraId="0C1D9B5F" w14:textId="77777777" w:rsidR="00240E0A" w:rsidRPr="004328AB" w:rsidRDefault="00240E0A" w:rsidP="00240E0A">
      <w:pPr>
        <w:rPr>
          <w:u w:val="single"/>
        </w:rPr>
      </w:pPr>
      <w:r w:rsidRPr="004328AB">
        <w:rPr>
          <w:rStyle w:val="StyleUnderline"/>
        </w:rPr>
        <w:t xml:space="preserve">Until now, at </w:t>
      </w:r>
      <w:proofErr w:type="gramStart"/>
      <w:r w:rsidRPr="004328AB">
        <w:rPr>
          <w:rStyle w:val="StyleUnderline"/>
        </w:rPr>
        <w:t>least,</w:t>
      </w:r>
      <w:proofErr w:type="gramEnd"/>
      <w:r w:rsidRPr="004328AB">
        <w:rPr>
          <w:rStyle w:val="StyleUnderline"/>
        </w:rPr>
        <w:t xml:space="preserve"> everyone agreed that regulations are important for aviation safety. </w:t>
      </w:r>
      <w:r w:rsidRPr="004328AB">
        <w:rPr>
          <w:sz w:val="16"/>
        </w:rPr>
        <w:t xml:space="preserve">The new administration doesn’t see things that way. Trump started his current term with a promise to dramatically slash regulations, proclaiming that “whenever an agency promulgates a new rule, regulation, or guidance, it must identify at least 10 existing rules, regulations, or guidance documents to be repealed.” By wiping out government regulations across the entire industry, </w:t>
      </w:r>
      <w:r w:rsidRPr="004328AB">
        <w:rPr>
          <w:rStyle w:val="StyleUnderline"/>
        </w:rPr>
        <w:t>the administration is asking aircraft-makers and operators to follow their own rules. Historically, that hasn’t worked out well.</w:t>
      </w:r>
    </w:p>
    <w:p w14:paraId="66DE4761" w14:textId="77777777" w:rsidR="00240E0A" w:rsidRPr="00527896" w:rsidRDefault="00240E0A" w:rsidP="00240E0A">
      <w:pPr>
        <w:rPr>
          <w:sz w:val="16"/>
        </w:rPr>
      </w:pPr>
      <w:r w:rsidRPr="00527896">
        <w:rPr>
          <w:sz w:val="16"/>
        </w:rPr>
        <w:t>Understaffing</w:t>
      </w:r>
    </w:p>
    <w:p w14:paraId="78653318" w14:textId="77777777" w:rsidR="00240E0A" w:rsidRPr="00031048" w:rsidRDefault="00240E0A" w:rsidP="00240E0A">
      <w:r w:rsidRPr="00031048">
        <w:rPr>
          <w:sz w:val="14"/>
        </w:rPr>
        <w:t xml:space="preserve">The problem of understaffing at the FAA is one that has troubled experts for years. In 2023, the New York Times revealed that </w:t>
      </w:r>
      <w:r w:rsidRPr="00031048">
        <w:rPr>
          <w:rStyle w:val="Emphasis"/>
          <w:highlight w:val="green"/>
        </w:rPr>
        <w:t>near misses between airliners have become endemic at airports across the country</w:t>
      </w:r>
      <w:r w:rsidRPr="00031048">
        <w:rPr>
          <w:rStyle w:val="StyleUnderline"/>
        </w:rPr>
        <w:t>, “a sign of what many insiders describe as a safety net under mounting stress,”</w:t>
      </w:r>
      <w:r w:rsidRPr="00031048">
        <w:rPr>
          <w:sz w:val="14"/>
        </w:rPr>
        <w:t xml:space="preserve"> </w:t>
      </w:r>
      <w:r w:rsidRPr="00031048">
        <w:rPr>
          <w:sz w:val="12"/>
        </w:rPr>
        <w:t>with a leading cause being “mistakes by air traffic controllers stretched thin by a nationwide staffing shortage.”</w:t>
      </w:r>
    </w:p>
    <w:p w14:paraId="5D661E45" w14:textId="77777777" w:rsidR="00240E0A" w:rsidRPr="00527896" w:rsidRDefault="00240E0A" w:rsidP="00240E0A">
      <w:pPr>
        <w:rPr>
          <w:sz w:val="16"/>
        </w:rPr>
      </w:pPr>
      <w:r w:rsidRPr="00527896">
        <w:rPr>
          <w:sz w:val="16"/>
        </w:rPr>
        <w:t>Understaffing is not a problem that worries the Trump administration, however. As part of its project to massively slash the size of the government, it laid off some 400 FAA workers starting on Feb. 17. At the time, it said that none of the firings involved air traffic controllers. But five days later Musk posted to X that any federal employee that didn’t write an email explaining what they’d done during the previous week would be fired. If enforced, this diktat will likely ensnare some air traffic controllers from towers that can hardly afford to lose them.</w:t>
      </w:r>
    </w:p>
    <w:p w14:paraId="31A43554" w14:textId="77777777" w:rsidR="00240E0A" w:rsidRPr="00527896" w:rsidRDefault="00240E0A" w:rsidP="00240E0A">
      <w:pPr>
        <w:rPr>
          <w:sz w:val="16"/>
        </w:rPr>
      </w:pPr>
      <w:r w:rsidRPr="00527896">
        <w:rPr>
          <w:sz w:val="16"/>
        </w:rPr>
        <w:t xml:space="preserve">But there’s a broader issue, which is that a great many FAA employees—not just air traffic controllers—positively affect aviation safety. Some of the FAA employees fired earlier this month, for instance, were charged with updating the navigational charts that help keep pilots clear of danger. If the prime motive of the Trump-Musk alliance is to gut the federal workforce as thoroughly as possible, that’s going to have all kind of </w:t>
      </w:r>
      <w:r w:rsidRPr="00031048">
        <w:rPr>
          <w:highlight w:val="green"/>
          <w:u w:val="single"/>
        </w:rPr>
        <w:t>deleterious</w:t>
      </w:r>
      <w:r w:rsidRPr="00527896">
        <w:rPr>
          <w:u w:val="single"/>
        </w:rPr>
        <w:t xml:space="preserve"> </w:t>
      </w:r>
      <w:r w:rsidRPr="00031048">
        <w:rPr>
          <w:highlight w:val="green"/>
          <w:u w:val="single"/>
        </w:rPr>
        <w:t>effects</w:t>
      </w:r>
      <w:r w:rsidRPr="00527896">
        <w:rPr>
          <w:sz w:val="16"/>
        </w:rPr>
        <w:t xml:space="preserve">, up to and </w:t>
      </w:r>
      <w:r w:rsidRPr="00527896">
        <w:rPr>
          <w:u w:val="single"/>
        </w:rPr>
        <w:t>including</w:t>
      </w:r>
      <w:r w:rsidRPr="00527896">
        <w:rPr>
          <w:sz w:val="16"/>
        </w:rPr>
        <w:t xml:space="preserve"> twisted smoldering </w:t>
      </w:r>
      <w:r w:rsidRPr="00527896">
        <w:rPr>
          <w:b/>
          <w:iCs/>
          <w:u w:val="single"/>
        </w:rPr>
        <w:t>wreckage</w:t>
      </w:r>
      <w:r w:rsidRPr="00527896">
        <w:rPr>
          <w:sz w:val="16"/>
        </w:rPr>
        <w:t>.</w:t>
      </w:r>
    </w:p>
    <w:p w14:paraId="039E9F73" w14:textId="77777777" w:rsidR="00240E0A" w:rsidRPr="00527896" w:rsidRDefault="00240E0A" w:rsidP="00240E0A">
      <w:pPr>
        <w:rPr>
          <w:sz w:val="16"/>
        </w:rPr>
      </w:pPr>
      <w:r w:rsidRPr="00527896">
        <w:rPr>
          <w:sz w:val="16"/>
        </w:rPr>
        <w:t>Foreign Adversaries</w:t>
      </w:r>
    </w:p>
    <w:p w14:paraId="7757C0A3" w14:textId="77777777" w:rsidR="00240E0A" w:rsidRPr="00527896" w:rsidRDefault="00240E0A" w:rsidP="00240E0A">
      <w:pPr>
        <w:rPr>
          <w:sz w:val="16"/>
        </w:rPr>
      </w:pPr>
      <w:r w:rsidRPr="00527896">
        <w:rPr>
          <w:sz w:val="16"/>
        </w:rPr>
        <w:t xml:space="preserve">Historically, the aviation </w:t>
      </w:r>
      <w:r w:rsidRPr="00527896">
        <w:rPr>
          <w:u w:val="single"/>
        </w:rPr>
        <w:t>industry</w:t>
      </w:r>
      <w:r w:rsidRPr="00527896">
        <w:rPr>
          <w:sz w:val="16"/>
        </w:rPr>
        <w:t xml:space="preserve"> has </w:t>
      </w:r>
      <w:r w:rsidRPr="00527896">
        <w:rPr>
          <w:u w:val="single"/>
        </w:rPr>
        <w:t>focused on</w:t>
      </w:r>
      <w:r w:rsidRPr="00527896">
        <w:rPr>
          <w:sz w:val="16"/>
        </w:rPr>
        <w:t xml:space="preserve"> preventing accidents by </w:t>
      </w:r>
      <w:r w:rsidRPr="00527896">
        <w:rPr>
          <w:u w:val="single"/>
        </w:rPr>
        <w:t>removing the risk of</w:t>
      </w:r>
      <w:r w:rsidRPr="00527896">
        <w:rPr>
          <w:sz w:val="16"/>
        </w:rPr>
        <w:t xml:space="preserve"> equipment malfunction and </w:t>
      </w:r>
      <w:r w:rsidRPr="00527896">
        <w:rPr>
          <w:u w:val="single"/>
        </w:rPr>
        <w:t>human error</w:t>
      </w:r>
      <w:r w:rsidRPr="00527896">
        <w:rPr>
          <w:sz w:val="16"/>
        </w:rPr>
        <w:t xml:space="preserve">. Over the past decade, however, </w:t>
      </w:r>
      <w:r w:rsidRPr="00527896">
        <w:rPr>
          <w:b/>
          <w:iCs/>
          <w:u w:val="single"/>
        </w:rPr>
        <w:t xml:space="preserve">a whole </w:t>
      </w:r>
      <w:r w:rsidRPr="00031048">
        <w:rPr>
          <w:b/>
          <w:iCs/>
          <w:highlight w:val="green"/>
          <w:u w:val="single"/>
        </w:rPr>
        <w:t>new</w:t>
      </w:r>
      <w:r w:rsidRPr="00527896">
        <w:rPr>
          <w:b/>
          <w:iCs/>
          <w:u w:val="single"/>
        </w:rPr>
        <w:t xml:space="preserve"> </w:t>
      </w:r>
      <w:r w:rsidRPr="00031048">
        <w:rPr>
          <w:b/>
          <w:iCs/>
          <w:highlight w:val="green"/>
          <w:u w:val="single"/>
        </w:rPr>
        <w:t>source of danger</w:t>
      </w:r>
      <w:r w:rsidRPr="00527896">
        <w:rPr>
          <w:b/>
          <w:iCs/>
          <w:u w:val="single"/>
        </w:rPr>
        <w:t xml:space="preserve"> has emerged</w:t>
      </w:r>
      <w:r w:rsidRPr="00527896">
        <w:rPr>
          <w:sz w:val="16"/>
        </w:rPr>
        <w:t xml:space="preserve">: </w:t>
      </w:r>
      <w:r w:rsidRPr="00031048">
        <w:rPr>
          <w:b/>
          <w:iCs/>
          <w:highlight w:val="green"/>
          <w:u w:val="single"/>
        </w:rPr>
        <w:t>foreign adversaries</w:t>
      </w:r>
      <w:r w:rsidRPr="00527896">
        <w:rPr>
          <w:sz w:val="16"/>
        </w:rPr>
        <w:t xml:space="preserve"> </w:t>
      </w:r>
      <w:r w:rsidRPr="00527896">
        <w:rPr>
          <w:u w:val="single"/>
        </w:rPr>
        <w:t xml:space="preserve">who </w:t>
      </w:r>
      <w:r w:rsidRPr="00031048">
        <w:rPr>
          <w:highlight w:val="green"/>
          <w:u w:val="single"/>
        </w:rPr>
        <w:t xml:space="preserve">attack </w:t>
      </w:r>
      <w:r w:rsidRPr="00031048">
        <w:rPr>
          <w:b/>
          <w:iCs/>
          <w:highlight w:val="green"/>
          <w:u w:val="single"/>
        </w:rPr>
        <w:t>civil aviation</w:t>
      </w:r>
      <w:r w:rsidRPr="00527896">
        <w:rPr>
          <w:sz w:val="16"/>
        </w:rPr>
        <w:t xml:space="preserve"> as part of a broad campaign of disruption against the democratic West. By far the </w:t>
      </w:r>
      <w:r w:rsidRPr="00031048">
        <w:rPr>
          <w:b/>
          <w:iCs/>
          <w:highlight w:val="green"/>
          <w:u w:val="single"/>
        </w:rPr>
        <w:t>worst actor in this space has been</w:t>
      </w:r>
      <w:r w:rsidRPr="00527896">
        <w:rPr>
          <w:b/>
          <w:iCs/>
          <w:u w:val="single"/>
        </w:rPr>
        <w:t xml:space="preserve"> </w:t>
      </w:r>
      <w:r w:rsidRPr="00031048">
        <w:rPr>
          <w:b/>
          <w:iCs/>
          <w:highlight w:val="green"/>
          <w:u w:val="single"/>
        </w:rPr>
        <w:t>Russia</w:t>
      </w:r>
      <w:r w:rsidRPr="00527896">
        <w:rPr>
          <w:sz w:val="16"/>
        </w:rPr>
        <w:t xml:space="preserve"> and its proxies, which, since 2014, have </w:t>
      </w:r>
      <w:r w:rsidRPr="00031048">
        <w:rPr>
          <w:highlight w:val="green"/>
          <w:u w:val="single"/>
        </w:rPr>
        <w:t xml:space="preserve">shot down </w:t>
      </w:r>
      <w:r w:rsidRPr="00031048">
        <w:rPr>
          <w:b/>
          <w:iCs/>
          <w:highlight w:val="green"/>
          <w:u w:val="single"/>
        </w:rPr>
        <w:t>two airliners</w:t>
      </w:r>
      <w:r w:rsidRPr="00527896">
        <w:rPr>
          <w:sz w:val="16"/>
        </w:rPr>
        <w:t xml:space="preserve">, </w:t>
      </w:r>
      <w:r w:rsidRPr="00527896">
        <w:rPr>
          <w:b/>
          <w:iCs/>
          <w:u w:val="single"/>
        </w:rPr>
        <w:t>pirated another</w:t>
      </w:r>
      <w:r w:rsidRPr="00527896">
        <w:rPr>
          <w:sz w:val="16"/>
        </w:rPr>
        <w:t xml:space="preserve">, blown up a private jet, and waged internecine electronic warfare against airliners in northern Europe. Most ominously, last year Russian intelligence </w:t>
      </w:r>
      <w:r w:rsidRPr="00031048">
        <w:rPr>
          <w:highlight w:val="green"/>
          <w:u w:val="single"/>
        </w:rPr>
        <w:t>operatives</w:t>
      </w:r>
      <w:r w:rsidRPr="00527896">
        <w:rPr>
          <w:sz w:val="16"/>
        </w:rPr>
        <w:t xml:space="preserve"> began </w:t>
      </w:r>
      <w:r w:rsidRPr="00031048">
        <w:rPr>
          <w:b/>
          <w:iCs/>
          <w:highlight w:val="green"/>
          <w:u w:val="single"/>
        </w:rPr>
        <w:t>planting incendiary devices</w:t>
      </w:r>
      <w:r w:rsidRPr="00527896">
        <w:rPr>
          <w:sz w:val="16"/>
        </w:rPr>
        <w:t xml:space="preserve"> in air cargo shipments, a move that so alarmed the Biden administration that it warned the Kremlin that it was </w:t>
      </w:r>
      <w:r w:rsidRPr="00031048">
        <w:rPr>
          <w:b/>
          <w:iCs/>
          <w:highlight w:val="green"/>
          <w:u w:val="single"/>
        </w:rPr>
        <w:t>risking an all-out war</w:t>
      </w:r>
      <w:r w:rsidRPr="00527896">
        <w:rPr>
          <w:sz w:val="16"/>
        </w:rPr>
        <w:t>.</w:t>
      </w:r>
    </w:p>
    <w:p w14:paraId="7C862074" w14:textId="77777777" w:rsidR="00240E0A" w:rsidRPr="00527896" w:rsidRDefault="00240E0A" w:rsidP="00240E0A">
      <w:pPr>
        <w:rPr>
          <w:sz w:val="16"/>
        </w:rPr>
      </w:pPr>
      <w:r w:rsidRPr="00527896">
        <w:rPr>
          <w:sz w:val="16"/>
        </w:rPr>
        <w:t>To say that Trump is unlikely to push back against this particular threat is an understatement. It was, after all, Russian intelligence that helped him come to power in the first place, and during the beginning of his second term, the United States has quickly swung from adversary to overt ally of the Kremlin. At the same time, Trump has dismissed members of an advisory committee at the Transportation Security Administration that helped protect airlines and airports against foreign attack. Should an attack take place now, it would be hard to distinguish between foreign aggression and self-harm.</w:t>
      </w:r>
    </w:p>
    <w:p w14:paraId="4097EA11" w14:textId="77777777" w:rsidR="00240E0A" w:rsidRPr="00527896" w:rsidRDefault="00240E0A" w:rsidP="00240E0A">
      <w:pPr>
        <w:rPr>
          <w:sz w:val="16"/>
        </w:rPr>
      </w:pPr>
      <w:r w:rsidRPr="00527896">
        <w:rPr>
          <w:sz w:val="16"/>
        </w:rPr>
        <w:t xml:space="preserve">For the time being, America’s air transportation system still provides one of the safest forms of travel available. But that safety has taken great expense and patience to achieve. This carefully tuned system is now being actively dismantled by people who don’t understand how it works and don’t value what it does. Like a house whose beams have rotted from within, </w:t>
      </w:r>
      <w:r w:rsidRPr="00031048">
        <w:rPr>
          <w:b/>
          <w:iCs/>
          <w:highlight w:val="green"/>
          <w:u w:val="single"/>
        </w:rPr>
        <w:t>once air travel starts to fail</w:t>
      </w:r>
      <w:r w:rsidRPr="00527896">
        <w:rPr>
          <w:sz w:val="16"/>
        </w:rPr>
        <w:t xml:space="preserve">, </w:t>
      </w:r>
      <w:r w:rsidRPr="00031048">
        <w:rPr>
          <w:b/>
          <w:iCs/>
          <w:highlight w:val="green"/>
          <w:u w:val="single"/>
        </w:rPr>
        <w:t>it will fail dramatically</w:t>
      </w:r>
      <w:r w:rsidRPr="00527896">
        <w:rPr>
          <w:sz w:val="16"/>
        </w:rPr>
        <w:t>.</w:t>
      </w:r>
    </w:p>
    <w:p w14:paraId="1EFB659F" w14:textId="77777777" w:rsidR="00240E0A" w:rsidRDefault="00240E0A" w:rsidP="00240E0A">
      <w:pPr>
        <w:rPr>
          <w:sz w:val="16"/>
        </w:rPr>
      </w:pPr>
    </w:p>
    <w:p w14:paraId="2D763744" w14:textId="77777777" w:rsidR="00240E0A" w:rsidRDefault="00240E0A" w:rsidP="00240E0A">
      <w:pPr>
        <w:pStyle w:val="Heading4"/>
      </w:pPr>
      <w:r>
        <w:t>Independently, merger review solves hub-and-spoke routes</w:t>
      </w:r>
    </w:p>
    <w:p w14:paraId="2B32EF84" w14:textId="77777777" w:rsidR="00240E0A" w:rsidRPr="00587F02" w:rsidRDefault="00240E0A" w:rsidP="00240E0A">
      <w:pPr>
        <w:spacing w:after="0"/>
      </w:pPr>
      <w:r>
        <w:rPr>
          <w:rStyle w:val="Style13ptBold"/>
        </w:rPr>
        <w:t xml:space="preserve">Bartholomew and Graham 25 </w:t>
      </w:r>
      <w:r>
        <w:t>(</w:t>
      </w:r>
      <w:r w:rsidRPr="001B694E">
        <w:t xml:space="preserve">Christine </w:t>
      </w:r>
      <w:r>
        <w:t xml:space="preserve">Bartholomew, </w:t>
      </w:r>
      <w:r w:rsidRPr="001B694E">
        <w:t>Professor, Vice Dean for Student Achievement, Faculty Director of the Advocacy Institute, University at Buffalo School of Law</w:t>
      </w:r>
      <w:r>
        <w:t xml:space="preserve">; </w:t>
      </w:r>
      <w:r w:rsidRPr="001B694E">
        <w:t xml:space="preserve">and </w:t>
      </w:r>
      <w:r>
        <w:t xml:space="preserve">Deja Graham, JD from </w:t>
      </w:r>
      <w:r w:rsidRPr="001B694E">
        <w:t>University at Buffalo School of Law</w:t>
      </w:r>
      <w:r>
        <w:t>.</w:t>
      </w:r>
      <w:r w:rsidRPr="001B694E">
        <w:t xml:space="preserve"> </w:t>
      </w:r>
      <w:r>
        <w:t>“</w:t>
      </w:r>
      <w:r w:rsidRPr="001B694E">
        <w:t>Grounded: How DOJ Merger Analysis Left Consumers Stranded</w:t>
      </w:r>
      <w:r>
        <w:t>”,</w:t>
      </w:r>
      <w:r w:rsidRPr="001B694E">
        <w:t xml:space="preserve"> (August 31, 2025). Available at SSRN: </w:t>
      </w:r>
      <w:hyperlink r:id="rId5" w:history="1">
        <w:r w:rsidRPr="00F446E7">
          <w:rPr>
            <w:rStyle w:val="Hyperlink"/>
          </w:rPr>
          <w:t>https://ssrn</w:t>
        </w:r>
      </w:hyperlink>
      <w:r w:rsidRPr="001B694E">
        <w:t xml:space="preserve">.com/abstract=5457494 or </w:t>
      </w:r>
      <w:hyperlink r:id="rId6" w:history="1">
        <w:r w:rsidRPr="00F446E7">
          <w:rPr>
            <w:rStyle w:val="Hyperlink"/>
          </w:rPr>
          <w:t>http://dx</w:t>
        </w:r>
      </w:hyperlink>
      <w:r w:rsidRPr="00C8697C">
        <w:t>.doi.org/10.2139/ssrn.5457494)//LJ</w:t>
      </w:r>
    </w:p>
    <w:p w14:paraId="5C1B5D30" w14:textId="77777777" w:rsidR="00240E0A" w:rsidRPr="00587F02" w:rsidRDefault="00240E0A" w:rsidP="00240E0A">
      <w:pPr>
        <w:spacing w:after="0"/>
        <w:rPr>
          <w:rStyle w:val="StyleUnderline"/>
        </w:rPr>
      </w:pPr>
      <w:r w:rsidRPr="00587F02">
        <w:rPr>
          <w:rStyle w:val="StyleUnderline"/>
        </w:rPr>
        <w:t xml:space="preserve">Breaking up the </w:t>
      </w:r>
      <w:r w:rsidRPr="00031048">
        <w:rPr>
          <w:rStyle w:val="StyleUnderline"/>
          <w:highlight w:val="green"/>
        </w:rPr>
        <w:t xml:space="preserve">airline oligopoly </w:t>
      </w:r>
      <w:r w:rsidRPr="00587F02">
        <w:rPr>
          <w:rStyle w:val="StyleUnderline"/>
        </w:rPr>
        <w:t>would address</w:t>
      </w:r>
      <w:r w:rsidRPr="005C3086">
        <w:rPr>
          <w:sz w:val="16"/>
        </w:rPr>
        <w:t xml:space="preserve"> three critical structural barriers. First, </w:t>
      </w:r>
      <w:r w:rsidRPr="00587F02">
        <w:rPr>
          <w:rStyle w:val="StyleUnderline"/>
        </w:rPr>
        <w:t>the industry’s</w:t>
      </w:r>
      <w:r w:rsidRPr="005C3086">
        <w:rPr>
          <w:sz w:val="16"/>
        </w:rPr>
        <w:t xml:space="preserve"> reliance on limited airport slots and gates creates </w:t>
      </w:r>
      <w:r w:rsidRPr="00587F02">
        <w:rPr>
          <w:rStyle w:val="StyleUnderline"/>
        </w:rPr>
        <w:t xml:space="preserve">natural </w:t>
      </w:r>
      <w:r w:rsidRPr="00031048">
        <w:rPr>
          <w:rStyle w:val="StyleUnderline"/>
          <w:highlight w:val="green"/>
        </w:rPr>
        <w:t>barriers to entry—exploitable by incumbents through dominant hub positions</w:t>
      </w:r>
      <w:r w:rsidRPr="00587F02">
        <w:rPr>
          <w:rStyle w:val="StyleUnderline"/>
        </w:rPr>
        <w:t xml:space="preserve">. </w:t>
      </w:r>
      <w:r w:rsidRPr="00EC6491">
        <w:rPr>
          <w:rStyle w:val="StyleUnderline"/>
        </w:rPr>
        <w:t>Structural separation would redistribute</w:t>
      </w:r>
      <w:r w:rsidRPr="00EC6491">
        <w:rPr>
          <w:sz w:val="16"/>
        </w:rPr>
        <w:t xml:space="preserve"> these </w:t>
      </w:r>
      <w:r w:rsidRPr="00EC6491">
        <w:rPr>
          <w:rStyle w:val="StyleUnderline"/>
        </w:rPr>
        <w:t>infrastructure assets,</w:t>
      </w:r>
      <w:r w:rsidRPr="00EC6491">
        <w:rPr>
          <w:sz w:val="16"/>
        </w:rPr>
        <w:t xml:space="preserve"> </w:t>
      </w:r>
      <w:r w:rsidRPr="00EC6491">
        <w:rPr>
          <w:rStyle w:val="StyleUnderline"/>
        </w:rPr>
        <w:t xml:space="preserve">enabling more effective competition </w:t>
      </w:r>
      <w:r w:rsidRPr="00587F02">
        <w:rPr>
          <w:rStyle w:val="StyleUnderline"/>
        </w:rPr>
        <w:t>by providing new entrants</w:t>
      </w:r>
      <w:r w:rsidRPr="005C3086">
        <w:rPr>
          <w:sz w:val="16"/>
        </w:rPr>
        <w:t xml:space="preserve"> and smaller carriers access </w:t>
      </w:r>
      <w:r w:rsidRPr="00587F02">
        <w:rPr>
          <w:rStyle w:val="StyleUnderline"/>
        </w:rPr>
        <w:t>to previously monopolized facilities.</w:t>
      </w:r>
    </w:p>
    <w:p w14:paraId="20D2EA28" w14:textId="77777777" w:rsidR="00240E0A" w:rsidRPr="00031048" w:rsidRDefault="00240E0A" w:rsidP="00240E0A">
      <w:pPr>
        <w:spacing w:after="0"/>
        <w:rPr>
          <w:sz w:val="16"/>
          <w:highlight w:val="green"/>
        </w:rPr>
      </w:pPr>
      <w:r w:rsidRPr="00587F02">
        <w:rPr>
          <w:rStyle w:val="StyleUnderline"/>
        </w:rPr>
        <w:t>Second</w:t>
      </w:r>
      <w:r w:rsidRPr="005C3086">
        <w:rPr>
          <w:sz w:val="16"/>
        </w:rPr>
        <w:t xml:space="preserve">, large airlines’ </w:t>
      </w:r>
      <w:r w:rsidRPr="00031048">
        <w:rPr>
          <w:rStyle w:val="Emphasis"/>
          <w:highlight w:val="green"/>
        </w:rPr>
        <w:t>hub-and-spoke systems create network effects that systematically disadvantage smaller competitors</w:t>
      </w:r>
      <w:r w:rsidRPr="00031048">
        <w:rPr>
          <w:rStyle w:val="StyleUnderline"/>
          <w:highlight w:val="green"/>
        </w:rPr>
        <w:t>.</w:t>
      </w:r>
      <w:r w:rsidRPr="005C3086">
        <w:rPr>
          <w:sz w:val="16"/>
        </w:rPr>
        <w:t xml:space="preserve">264 </w:t>
      </w:r>
      <w:r w:rsidRPr="00587F02">
        <w:rPr>
          <w:rStyle w:val="StyleUnderline"/>
        </w:rPr>
        <w:t>These advantages</w:t>
      </w:r>
      <w:r w:rsidRPr="005C3086">
        <w:rPr>
          <w:sz w:val="16"/>
        </w:rPr>
        <w:t>— where an airline’s service value increases with destinations served—</w:t>
      </w:r>
      <w:r w:rsidRPr="00587F02">
        <w:rPr>
          <w:rStyle w:val="StyleUnderline"/>
        </w:rPr>
        <w:t xml:space="preserve">become self-reinforcing, </w:t>
      </w:r>
      <w:r w:rsidRPr="00031048">
        <w:rPr>
          <w:rStyle w:val="StyleUnderline"/>
          <w:highlight w:val="green"/>
        </w:rPr>
        <w:t>making it nearly impossible for point-to-point carriers to compete on routes dominated by hub carriers</w:t>
      </w:r>
      <w:r w:rsidRPr="00031048">
        <w:rPr>
          <w:sz w:val="16"/>
          <w:highlight w:val="green"/>
        </w:rPr>
        <w:t>.</w:t>
      </w:r>
    </w:p>
    <w:p w14:paraId="566DD3B3" w14:textId="77777777" w:rsidR="00240E0A" w:rsidRDefault="00240E0A" w:rsidP="00240E0A">
      <w:pPr>
        <w:spacing w:after="0"/>
        <w:rPr>
          <w:rStyle w:val="StyleUnderline"/>
        </w:rPr>
      </w:pPr>
      <w:r w:rsidRPr="005C3086">
        <w:rPr>
          <w:sz w:val="16"/>
        </w:rPr>
        <w:t xml:space="preserve">While defenders of the current system would argue that hub networks provide greater destination variety at lower cost, this apparent efficiency masks several problems. </w:t>
      </w:r>
      <w:r w:rsidRPr="00031048">
        <w:rPr>
          <w:rStyle w:val="StyleUnderline"/>
          <w:highlight w:val="green"/>
        </w:rPr>
        <w:t xml:space="preserve">Hub systems </w:t>
      </w:r>
      <w:r w:rsidRPr="00587F02">
        <w:rPr>
          <w:rStyle w:val="StyleUnderline"/>
        </w:rPr>
        <w:t xml:space="preserve">often </w:t>
      </w:r>
      <w:r w:rsidRPr="00031048">
        <w:rPr>
          <w:rStyle w:val="StyleUnderline"/>
          <w:highlight w:val="green"/>
        </w:rPr>
        <w:t xml:space="preserve">force </w:t>
      </w:r>
      <w:r w:rsidRPr="00587F02">
        <w:rPr>
          <w:rStyle w:val="StyleUnderline"/>
        </w:rPr>
        <w:t xml:space="preserve">passengers into </w:t>
      </w:r>
      <w:r w:rsidRPr="00031048">
        <w:rPr>
          <w:rStyle w:val="StyleUnderline"/>
          <w:highlight w:val="green"/>
        </w:rPr>
        <w:t xml:space="preserve">circuitous </w:t>
      </w:r>
      <w:proofErr w:type="gramStart"/>
      <w:r w:rsidRPr="00031048">
        <w:rPr>
          <w:rStyle w:val="StyleUnderline"/>
          <w:highlight w:val="green"/>
        </w:rPr>
        <w:t>routings</w:t>
      </w:r>
      <w:proofErr w:type="gramEnd"/>
      <w:r w:rsidRPr="00031048">
        <w:rPr>
          <w:rStyle w:val="StyleUnderline"/>
          <w:highlight w:val="green"/>
        </w:rPr>
        <w:t xml:space="preserve"> that add hours to journeys where direct service would be more efficient</w:t>
      </w:r>
      <w:r w:rsidRPr="005C3086">
        <w:rPr>
          <w:sz w:val="16"/>
        </w:rPr>
        <w:t xml:space="preserve">. Moreover, </w:t>
      </w:r>
      <w:r w:rsidRPr="00587F02">
        <w:rPr>
          <w:rStyle w:val="StyleUnderline"/>
        </w:rPr>
        <w:t>the “lower costs” on competitive routes are frequently subsidized by monopoly profits extracted from captive passengers on spoke route</w:t>
      </w:r>
      <w:r w:rsidRPr="005C3086">
        <w:rPr>
          <w:sz w:val="16"/>
        </w:rPr>
        <w:t xml:space="preserve">s—cross-subsidization that represents market manipulation rather than genuine efficiency. </w:t>
      </w:r>
      <w:r w:rsidRPr="00587F02">
        <w:rPr>
          <w:rStyle w:val="Emphasis"/>
        </w:rPr>
        <w:t xml:space="preserve">The </w:t>
      </w:r>
      <w:r w:rsidRPr="00031048">
        <w:rPr>
          <w:rStyle w:val="Emphasis"/>
          <w:highlight w:val="green"/>
        </w:rPr>
        <w:t>dominance of entrenched hub carriers prevents the emergence of potentially more efficient point-to-point networks</w:t>
      </w:r>
      <w:r w:rsidRPr="00587F02">
        <w:rPr>
          <w:rStyle w:val="Emphasis"/>
        </w:rPr>
        <w:t xml:space="preserve"> that could better serve consumer needs</w:t>
      </w:r>
      <w:r w:rsidRPr="005C3086">
        <w:rPr>
          <w:sz w:val="16"/>
        </w:rPr>
        <w:t xml:space="preserve">.265 </w:t>
      </w:r>
      <w:r w:rsidRPr="00587F02">
        <w:rPr>
          <w:rStyle w:val="StyleUnderline"/>
        </w:rPr>
        <w:t xml:space="preserve">Structural separation weakens these </w:t>
      </w:r>
      <w:proofErr w:type="spellStart"/>
      <w:proofErr w:type="gramStart"/>
      <w:r w:rsidRPr="00587F02">
        <w:rPr>
          <w:rStyle w:val="StyleUnderline"/>
        </w:rPr>
        <w:t>selfreinforcing</w:t>
      </w:r>
      <w:proofErr w:type="spellEnd"/>
      <w:proofErr w:type="gramEnd"/>
      <w:r w:rsidRPr="00587F02">
        <w:rPr>
          <w:rStyle w:val="StyleUnderline"/>
        </w:rPr>
        <w:t xml:space="preserve"> advantages and </w:t>
      </w:r>
      <w:r w:rsidRPr="00031048">
        <w:rPr>
          <w:rStyle w:val="StyleUnderline"/>
          <w:highlight w:val="green"/>
        </w:rPr>
        <w:t>enables</w:t>
      </w:r>
      <w:r>
        <w:rPr>
          <w:rStyle w:val="StyleUnderline"/>
        </w:rPr>
        <w:t xml:space="preserve"> </w:t>
      </w:r>
      <w:r w:rsidRPr="00587F02">
        <w:rPr>
          <w:rStyle w:val="StyleUnderline"/>
        </w:rPr>
        <w:t xml:space="preserve">the </w:t>
      </w:r>
      <w:r w:rsidRPr="00031048">
        <w:rPr>
          <w:rStyle w:val="StyleUnderline"/>
          <w:highlight w:val="green"/>
        </w:rPr>
        <w:t>development of more efficient routing patterns</w:t>
      </w:r>
      <w:r w:rsidRPr="00587F02">
        <w:rPr>
          <w:rStyle w:val="StyleUnderline"/>
        </w:rPr>
        <w:t xml:space="preserve"> that prioritize passenger convenience over carrier market control.</w:t>
      </w:r>
    </w:p>
    <w:p w14:paraId="4E5F6BB1" w14:textId="77777777" w:rsidR="00240E0A" w:rsidRDefault="00240E0A" w:rsidP="00240E0A">
      <w:pPr>
        <w:spacing w:after="0"/>
        <w:rPr>
          <w:rStyle w:val="StyleUnderline"/>
        </w:rPr>
      </w:pPr>
    </w:p>
    <w:p w14:paraId="3DB35432" w14:textId="77777777" w:rsidR="00240E0A" w:rsidRDefault="00240E0A" w:rsidP="00240E0A">
      <w:pPr>
        <w:pStyle w:val="Heading4"/>
      </w:pPr>
      <w:r>
        <w:t xml:space="preserve">Key to </w:t>
      </w:r>
      <w:proofErr w:type="gramStart"/>
      <w:r>
        <w:t>solve</w:t>
      </w:r>
      <w:proofErr w:type="gramEnd"/>
      <w:r>
        <w:t xml:space="preserve"> airline emissions</w:t>
      </w:r>
    </w:p>
    <w:p w14:paraId="23B1D569" w14:textId="77777777" w:rsidR="00240E0A" w:rsidRPr="0038643B" w:rsidRDefault="00240E0A" w:rsidP="00240E0A">
      <w:pPr>
        <w:spacing w:after="0"/>
      </w:pPr>
      <w:r w:rsidRPr="0038643B">
        <w:rPr>
          <w:rStyle w:val="Style13ptBold"/>
        </w:rPr>
        <w:t>Eskenazi</w:t>
      </w:r>
      <w:r>
        <w:t xml:space="preserve"> et al 20</w:t>
      </w:r>
      <w:r w:rsidRPr="0038643B">
        <w:rPr>
          <w:rStyle w:val="Style13ptBold"/>
        </w:rPr>
        <w:t xml:space="preserve">23 </w:t>
      </w:r>
      <w:r>
        <w:t xml:space="preserve">– </w:t>
      </w:r>
      <w:r w:rsidRPr="0038643B">
        <w:t>Andy G. Eskenazi,</w:t>
      </w:r>
      <w:r>
        <w:t xml:space="preserve"> </w:t>
      </w:r>
      <w:proofErr w:type="spellStart"/>
      <w:r w:rsidRPr="0038643B">
        <w:t>AeroAstro</w:t>
      </w:r>
      <w:proofErr w:type="spellEnd"/>
      <w:r w:rsidRPr="0038643B">
        <w:t xml:space="preserve"> PhD student at MIT and a math and mechanical engineering graduate from the University of Pennsylvania's VIPER program</w:t>
      </w:r>
      <w:r>
        <w:t>;</w:t>
      </w:r>
      <w:r w:rsidRPr="0038643B">
        <w:t xml:space="preserve"> Arnav P. Joshi</w:t>
      </w:r>
      <w:r>
        <w:t>;</w:t>
      </w:r>
      <w:r w:rsidRPr="0038643B">
        <w:t xml:space="preserve"> Landon G. Butler</w:t>
      </w:r>
      <w:r>
        <w:t>;</w:t>
      </w:r>
      <w:r w:rsidRPr="0038643B">
        <w:t xml:space="preserve"> Megan S. Ryerson </w:t>
      </w:r>
      <w:r>
        <w:t>(</w:t>
      </w:r>
      <w:r w:rsidRPr="0038643B">
        <w:t>“Equitable optimization of US airline route networks,” Computers, Environment and Urban Systems</w:t>
      </w:r>
      <w:r>
        <w:t xml:space="preserve"> Vol 102)</w:t>
      </w:r>
    </w:p>
    <w:p w14:paraId="7854EF6A" w14:textId="77777777" w:rsidR="00240E0A" w:rsidRPr="00C4433F" w:rsidRDefault="00240E0A" w:rsidP="00240E0A">
      <w:pPr>
        <w:spacing w:after="0"/>
        <w:rPr>
          <w:sz w:val="16"/>
        </w:rPr>
      </w:pPr>
      <w:r w:rsidRPr="00C4433F">
        <w:rPr>
          <w:sz w:val="16"/>
        </w:rPr>
        <w:t xml:space="preserve">The </w:t>
      </w:r>
      <w:r w:rsidRPr="00031048">
        <w:rPr>
          <w:rStyle w:val="StyleUnderline"/>
          <w:highlight w:val="green"/>
        </w:rPr>
        <w:t xml:space="preserve">airline industry </w:t>
      </w:r>
      <w:r w:rsidRPr="0038643B">
        <w:rPr>
          <w:rStyle w:val="StyleUnderline"/>
        </w:rPr>
        <w:t xml:space="preserve">is one of the </w:t>
      </w:r>
      <w:r w:rsidRPr="00031048">
        <w:rPr>
          <w:rStyle w:val="StyleUnderline"/>
          <w:highlight w:val="green"/>
        </w:rPr>
        <w:t xml:space="preserve">foremost contributors to </w:t>
      </w:r>
      <w:r w:rsidRPr="0038643B">
        <w:rPr>
          <w:rStyle w:val="StyleUnderline"/>
        </w:rPr>
        <w:t xml:space="preserve">the </w:t>
      </w:r>
      <w:r w:rsidRPr="00031048">
        <w:rPr>
          <w:rStyle w:val="StyleUnderline"/>
          <w:highlight w:val="green"/>
        </w:rPr>
        <w:t xml:space="preserve">global emissions </w:t>
      </w:r>
      <w:r w:rsidRPr="0038643B">
        <w:rPr>
          <w:rStyle w:val="StyleUnderline"/>
        </w:rPr>
        <w:t>of</w:t>
      </w:r>
      <w:r w:rsidRPr="00C4433F">
        <w:rPr>
          <w:sz w:val="16"/>
        </w:rPr>
        <w:t xml:space="preserve"> carbon dioxide (</w:t>
      </w:r>
      <w:r w:rsidRPr="0038643B">
        <w:rPr>
          <w:rStyle w:val="StyleUnderline"/>
        </w:rPr>
        <w:t>CO2)</w:t>
      </w:r>
      <w:r w:rsidRPr="00C4433F">
        <w:rPr>
          <w:sz w:val="16"/>
        </w:rPr>
        <w:t xml:space="preserve">. In 2019 alone, the sector released 915 million tons of CO2 (ETC, 2021) into the atmosphere, an amount equal to 2.5% of the global emissions. </w:t>
      </w:r>
      <w:r w:rsidRPr="00C4433F">
        <w:rPr>
          <w:rStyle w:val="StyleUnderline"/>
        </w:rPr>
        <w:t xml:space="preserve">Considering, as well, the production of other harmful greenhouse gases like carbon monoxide (CO), nitrogen oxides (NOx) and </w:t>
      </w:r>
      <w:proofErr w:type="spellStart"/>
      <w:r w:rsidRPr="00C4433F">
        <w:rPr>
          <w:rStyle w:val="StyleUnderline"/>
        </w:rPr>
        <w:t>hydrocrabons</w:t>
      </w:r>
      <w:proofErr w:type="spellEnd"/>
      <w:r w:rsidRPr="00C4433F">
        <w:rPr>
          <w:rStyle w:val="StyleUnderline"/>
        </w:rPr>
        <w:t xml:space="preserve"> (HC), in addition to the formation of contrail clouds, the airline industry accounts for 3.5% of the total anthropogenic global warming</w:t>
      </w:r>
      <w:r w:rsidRPr="00C4433F">
        <w:rPr>
          <w:sz w:val="16"/>
        </w:rPr>
        <w:t xml:space="preserve"> (Lee &amp; Forster, 2021). The </w:t>
      </w:r>
      <w:r w:rsidRPr="00031048">
        <w:rPr>
          <w:rStyle w:val="StyleUnderline"/>
          <w:highlight w:val="green"/>
        </w:rPr>
        <w:t xml:space="preserve">emissions </w:t>
      </w:r>
      <w:r w:rsidRPr="0038643B">
        <w:rPr>
          <w:rStyle w:val="StyleUnderline"/>
        </w:rPr>
        <w:t xml:space="preserve">generated by the sector are </w:t>
      </w:r>
      <w:r w:rsidRPr="00031048">
        <w:rPr>
          <w:rStyle w:val="StyleUnderline"/>
          <w:highlight w:val="green"/>
        </w:rPr>
        <w:t xml:space="preserve">estimated to continue growing </w:t>
      </w:r>
      <w:r w:rsidRPr="0038643B">
        <w:rPr>
          <w:rStyle w:val="StyleUnderline"/>
        </w:rPr>
        <w:t>at an average annual rate of 3.3%</w:t>
      </w:r>
      <w:r w:rsidRPr="00C4433F">
        <w:rPr>
          <w:sz w:val="16"/>
        </w:rPr>
        <w:t xml:space="preserve"> (Graver, Zhang, &amp; Rutherford, 2019); </w:t>
      </w:r>
      <w:r w:rsidRPr="0038643B">
        <w:rPr>
          <w:rStyle w:val="StyleUnderline"/>
        </w:rPr>
        <w:t xml:space="preserve">over the next 30 years, this growth </w:t>
      </w:r>
      <w:r w:rsidRPr="00031048">
        <w:rPr>
          <w:rStyle w:val="StyleUnderline"/>
          <w:highlight w:val="green"/>
        </w:rPr>
        <w:t xml:space="preserve">could release an additional </w:t>
      </w:r>
      <w:r w:rsidRPr="00031048">
        <w:rPr>
          <w:rStyle w:val="Emphasis"/>
          <w:highlight w:val="green"/>
        </w:rPr>
        <w:t>40 Gt of CO2</w:t>
      </w:r>
      <w:r w:rsidRPr="0038643B">
        <w:rPr>
          <w:rStyle w:val="StyleUnderline"/>
        </w:rPr>
        <w:t xml:space="preserve">, resulting in a situation </w:t>
      </w:r>
      <w:r w:rsidRPr="00031048">
        <w:rPr>
          <w:rStyle w:val="StyleUnderline"/>
          <w:highlight w:val="green"/>
        </w:rPr>
        <w:t xml:space="preserve">that could exhaust </w:t>
      </w:r>
      <w:r w:rsidRPr="0038643B">
        <w:rPr>
          <w:rStyle w:val="StyleUnderline"/>
        </w:rPr>
        <w:t>anywhere between 10%</w:t>
      </w:r>
      <w:r w:rsidRPr="00C4433F">
        <w:rPr>
          <w:sz w:val="16"/>
        </w:rPr>
        <w:t xml:space="preserve"> (ETC, 2021) </w:t>
      </w:r>
      <w:r w:rsidRPr="0038643B">
        <w:rPr>
          <w:rStyle w:val="StyleUnderline"/>
        </w:rPr>
        <w:t xml:space="preserve">to </w:t>
      </w:r>
      <w:r w:rsidRPr="00031048">
        <w:rPr>
          <w:rStyle w:val="StyleUnderline"/>
          <w:highlight w:val="green"/>
        </w:rPr>
        <w:t>25%</w:t>
      </w:r>
      <w:r w:rsidRPr="00C4433F">
        <w:rPr>
          <w:sz w:val="16"/>
        </w:rPr>
        <w:t xml:space="preserve"> (Yeo &amp; Pidcock, 2016) </w:t>
      </w:r>
      <w:r w:rsidRPr="00031048">
        <w:rPr>
          <w:rStyle w:val="StyleUnderline"/>
          <w:highlight w:val="green"/>
        </w:rPr>
        <w:t xml:space="preserve">of the carbon budget </w:t>
      </w:r>
      <w:r w:rsidRPr="0038643B">
        <w:rPr>
          <w:rStyle w:val="StyleUnderline"/>
        </w:rPr>
        <w:t xml:space="preserve">designed to limit the global increase </w:t>
      </w:r>
      <w:r w:rsidRPr="00031048">
        <w:rPr>
          <w:rStyle w:val="StyleUnderline"/>
          <w:highlight w:val="green"/>
        </w:rPr>
        <w:t>in</w:t>
      </w:r>
      <w:r w:rsidRPr="0038643B">
        <w:rPr>
          <w:rStyle w:val="StyleUnderline"/>
        </w:rPr>
        <w:t xml:space="preserve"> temperature outlined by the </w:t>
      </w:r>
      <w:r w:rsidRPr="00031048">
        <w:rPr>
          <w:rStyle w:val="StyleUnderline"/>
          <w:highlight w:val="green"/>
        </w:rPr>
        <w:t>Paris</w:t>
      </w:r>
      <w:r w:rsidRPr="0038643B">
        <w:rPr>
          <w:rStyle w:val="StyleUnderline"/>
        </w:rPr>
        <w:t xml:space="preserve"> Climate Agreement.</w:t>
      </w:r>
    </w:p>
    <w:p w14:paraId="6D71A047" w14:textId="77777777" w:rsidR="00240E0A" w:rsidRPr="00C4433F" w:rsidRDefault="00240E0A" w:rsidP="00240E0A">
      <w:pPr>
        <w:spacing w:after="0"/>
        <w:rPr>
          <w:sz w:val="16"/>
        </w:rPr>
      </w:pPr>
      <w:r w:rsidRPr="00C4433F">
        <w:rPr>
          <w:sz w:val="16"/>
        </w:rPr>
        <w:t xml:space="preserve">Decarbonizing aviation is paramount. Accomplishing this mission will require significant investments in green propulsion technologies driven by fuel cells (Wright &amp; Aaltonen, 2022) and batteries (Lampert, 2021), as well as new propellants such as hydrogen (Airbus, 2020) and sustainable aviation fuel (Muller &amp; King, 2021). However, these concepts are still </w:t>
      </w:r>
      <w:proofErr w:type="gramStart"/>
      <w:r w:rsidRPr="00C4433F">
        <w:rPr>
          <w:sz w:val="16"/>
        </w:rPr>
        <w:t>on</w:t>
      </w:r>
      <w:proofErr w:type="gramEnd"/>
      <w:r w:rsidRPr="00C4433F">
        <w:rPr>
          <w:sz w:val="16"/>
        </w:rPr>
        <w:t xml:space="preserve"> their early development phases, and it may take decades before their testing is completed and deployment takes place (International Air Transport Association, 2019). However, planning for the decarbonization of civil aviation cannot be performed over uncertainties, given the industry's massive environmental impact and the urgency that reducing greenhouse emissions signifies for human subsistence.</w:t>
      </w:r>
    </w:p>
    <w:p w14:paraId="3B1EBDDA" w14:textId="77777777" w:rsidR="00240E0A" w:rsidRPr="00C4433F" w:rsidRDefault="00240E0A" w:rsidP="00240E0A">
      <w:pPr>
        <w:spacing w:after="0"/>
        <w:rPr>
          <w:sz w:val="16"/>
        </w:rPr>
      </w:pPr>
      <w:r w:rsidRPr="00031048">
        <w:rPr>
          <w:rStyle w:val="Emphasis"/>
          <w:highlight w:val="green"/>
        </w:rPr>
        <w:t>One approach that would not require the development of new tech</w:t>
      </w:r>
      <w:r w:rsidRPr="0038643B">
        <w:rPr>
          <w:rStyle w:val="Emphasis"/>
        </w:rPr>
        <w:t xml:space="preserve">nologies </w:t>
      </w:r>
      <w:r w:rsidRPr="00031048">
        <w:rPr>
          <w:rStyle w:val="Emphasis"/>
          <w:highlight w:val="green"/>
        </w:rPr>
        <w:t>and could see an immediate reduction in the industry's CO2 emissions is the restructuring of airline route systems</w:t>
      </w:r>
      <w:r w:rsidRPr="00031048">
        <w:rPr>
          <w:sz w:val="16"/>
          <w:highlight w:val="green"/>
        </w:rPr>
        <w:t xml:space="preserve"> </w:t>
      </w:r>
      <w:r w:rsidRPr="00C4433F">
        <w:rPr>
          <w:sz w:val="16"/>
        </w:rPr>
        <w:t>(</w:t>
      </w:r>
      <w:proofErr w:type="spellStart"/>
      <w:r w:rsidRPr="00C4433F">
        <w:rPr>
          <w:sz w:val="16"/>
        </w:rPr>
        <w:t>Scheelhaase</w:t>
      </w:r>
      <w:proofErr w:type="spellEnd"/>
      <w:r w:rsidRPr="00C4433F">
        <w:rPr>
          <w:sz w:val="16"/>
        </w:rPr>
        <w:t xml:space="preserve">, Grimme, &amp; Schaefer, 2010; Wen, 2013). Through the careful selection of routes and flight frequencies, as well as aircraft allotment, </w:t>
      </w:r>
      <w:r w:rsidRPr="00C4433F">
        <w:rPr>
          <w:rStyle w:val="StyleUnderline"/>
        </w:rPr>
        <w:t xml:space="preserve">it is </w:t>
      </w:r>
      <w:r w:rsidRPr="00031048">
        <w:rPr>
          <w:rStyle w:val="StyleUnderline"/>
          <w:highlight w:val="green"/>
        </w:rPr>
        <w:t>possible to redesign airline route networks</w:t>
      </w:r>
      <w:r w:rsidRPr="00031048">
        <w:rPr>
          <w:sz w:val="16"/>
          <w:highlight w:val="green"/>
        </w:rPr>
        <w:t xml:space="preserve"> </w:t>
      </w:r>
      <w:r w:rsidRPr="00C4433F">
        <w:rPr>
          <w:sz w:val="16"/>
        </w:rPr>
        <w:t xml:space="preserve">(i.e., redraw the graph of origin-destination pairs) </w:t>
      </w:r>
      <w:r w:rsidRPr="00031048">
        <w:rPr>
          <w:rStyle w:val="StyleUnderline"/>
          <w:highlight w:val="green"/>
        </w:rPr>
        <w:t xml:space="preserve">to reduce the system's </w:t>
      </w:r>
      <w:r w:rsidRPr="00C4433F">
        <w:rPr>
          <w:rStyle w:val="StyleUnderline"/>
        </w:rPr>
        <w:t xml:space="preserve">cumulative greenhouse gas </w:t>
      </w:r>
      <w:r w:rsidRPr="00031048">
        <w:rPr>
          <w:rStyle w:val="StyleUnderline"/>
          <w:highlight w:val="green"/>
        </w:rPr>
        <w:t>emissions while satisfying</w:t>
      </w:r>
      <w:r w:rsidRPr="00031048">
        <w:rPr>
          <w:sz w:val="16"/>
          <w:highlight w:val="green"/>
        </w:rPr>
        <w:t xml:space="preserve"> </w:t>
      </w:r>
      <w:r w:rsidRPr="00C4433F">
        <w:rPr>
          <w:sz w:val="16"/>
        </w:rPr>
        <w:t xml:space="preserve">the current level of </w:t>
      </w:r>
      <w:r w:rsidRPr="00031048">
        <w:rPr>
          <w:rStyle w:val="StyleUnderline"/>
          <w:highlight w:val="green"/>
        </w:rPr>
        <w:t>passenger demand</w:t>
      </w:r>
      <w:r w:rsidRPr="00C4433F">
        <w:rPr>
          <w:sz w:val="16"/>
        </w:rPr>
        <w:t>.</w:t>
      </w:r>
    </w:p>
    <w:p w14:paraId="256629FD" w14:textId="77777777" w:rsidR="00240E0A" w:rsidRPr="00C4433F" w:rsidRDefault="00240E0A" w:rsidP="00240E0A">
      <w:pPr>
        <w:spacing w:after="0"/>
        <w:rPr>
          <w:rStyle w:val="StyleUnderline"/>
        </w:rPr>
      </w:pPr>
      <w:r w:rsidRPr="00C4433F">
        <w:rPr>
          <w:sz w:val="16"/>
        </w:rPr>
        <w:t xml:space="preserve">Previous research on the green restructuring of airline route networks has sought to examine the environmental impact of hub-and-spoke against point-to-point models in Europe (Morrell &amp; Lu, 2007; Peeters, Rietveld, &amp; Schipper, 2001), minimize the monetary cost of the European Union's Emissions Trading Scheme (ETS) charges (Wen, 2013) as well as reduce the locational climate impact due to concentrated air traffic through individual trajectory optimizations (Rosenow, Lindner, &amp; Fricke, 2017). While innovative and insightful, these studies introduced models that focused on a limited selection of aircraft-engine types (i.e., </w:t>
      </w:r>
      <w:proofErr w:type="gramStart"/>
      <w:r w:rsidRPr="00C4433F">
        <w:rPr>
          <w:sz w:val="16"/>
        </w:rPr>
        <w:t>aircrafts</w:t>
      </w:r>
      <w:proofErr w:type="gramEnd"/>
      <w:r w:rsidRPr="00C4433F">
        <w:rPr>
          <w:sz w:val="16"/>
        </w:rPr>
        <w:t xml:space="preserve"> equipped with a particular engine type</w:t>
      </w:r>
      <w:proofErr w:type="gramStart"/>
      <w:r w:rsidRPr="00C4433F">
        <w:rPr>
          <w:sz w:val="16"/>
        </w:rPr>
        <w:t>), and</w:t>
      </w:r>
      <w:proofErr w:type="gramEnd"/>
      <w:r w:rsidRPr="00C4433F">
        <w:rPr>
          <w:sz w:val="16"/>
        </w:rPr>
        <w:t xml:space="preserve"> thus were not able to fully estimate the environmental footprint of airlines with varied fleets. More critically, these models did not address the intrinsic trade-off between flight emissions and passenger access to airports (and thus to the greater air transportation system); as previous research has shown, short-haul, regional routes have the highest ratio of CO2 emissions per seat-mile (Arul, 2014; Eskenazi, Butler, Joshi, &amp; Ryerson, 2022; Filippone &amp; Parkes, 2021; </w:t>
      </w:r>
      <w:proofErr w:type="spellStart"/>
      <w:r w:rsidRPr="00C4433F">
        <w:rPr>
          <w:sz w:val="16"/>
        </w:rPr>
        <w:t>Montlaur</w:t>
      </w:r>
      <w:proofErr w:type="spellEnd"/>
      <w:r w:rsidRPr="00C4433F">
        <w:rPr>
          <w:sz w:val="16"/>
        </w:rPr>
        <w:t xml:space="preserve">, Delgado, &amp; </w:t>
      </w:r>
      <w:proofErr w:type="spellStart"/>
      <w:r w:rsidRPr="00C4433F">
        <w:rPr>
          <w:sz w:val="16"/>
        </w:rPr>
        <w:t>Trapote</w:t>
      </w:r>
      <w:proofErr w:type="spellEnd"/>
      <w:r w:rsidRPr="00C4433F">
        <w:rPr>
          <w:sz w:val="16"/>
        </w:rPr>
        <w:t>-Barreira, 2021). Thus, from an emissions reduction perspective, these flights should be removed from a network. However, these routes are also essential in connecting remote communities to the greater air transportation system, especially when no other feasible mode of transportation is available (</w:t>
      </w:r>
      <w:proofErr w:type="spellStart"/>
      <w:r w:rsidRPr="00C4433F">
        <w:rPr>
          <w:sz w:val="16"/>
        </w:rPr>
        <w:t>Fageda</w:t>
      </w:r>
      <w:proofErr w:type="spellEnd"/>
      <w:r w:rsidRPr="00C4433F">
        <w:rPr>
          <w:sz w:val="16"/>
        </w:rPr>
        <w:t xml:space="preserve">, Suárez-Alemán, </w:t>
      </w:r>
      <w:proofErr w:type="spellStart"/>
      <w:r w:rsidRPr="00C4433F">
        <w:rPr>
          <w:sz w:val="16"/>
        </w:rPr>
        <w:t>Serebrisky</w:t>
      </w:r>
      <w:proofErr w:type="spellEnd"/>
      <w:r w:rsidRPr="00C4433F">
        <w:rPr>
          <w:sz w:val="16"/>
        </w:rPr>
        <w:t xml:space="preserve">, &amp; Fioravanti, 2018). Hence, </w:t>
      </w:r>
      <w:r w:rsidRPr="00C4433F">
        <w:rPr>
          <w:rStyle w:val="StyleUnderline"/>
        </w:rPr>
        <w:t xml:space="preserve">the </w:t>
      </w:r>
      <w:r w:rsidRPr="00031048">
        <w:rPr>
          <w:rStyle w:val="StyleUnderline"/>
          <w:highlight w:val="green"/>
        </w:rPr>
        <w:t xml:space="preserve">restructuring </w:t>
      </w:r>
      <w:r w:rsidRPr="00C4433F">
        <w:rPr>
          <w:rStyle w:val="StyleUnderline"/>
        </w:rPr>
        <w:t xml:space="preserve">of airline route networks </w:t>
      </w:r>
      <w:r w:rsidRPr="00031048">
        <w:rPr>
          <w:rStyle w:val="StyleUnderline"/>
          <w:highlight w:val="green"/>
        </w:rPr>
        <w:t xml:space="preserve">to minimize </w:t>
      </w:r>
      <w:r w:rsidRPr="00C4433F">
        <w:rPr>
          <w:rStyle w:val="StyleUnderline"/>
        </w:rPr>
        <w:t xml:space="preserve">its </w:t>
      </w:r>
      <w:r w:rsidRPr="00031048">
        <w:rPr>
          <w:rStyle w:val="StyleUnderline"/>
          <w:highlight w:val="green"/>
        </w:rPr>
        <w:t>environmental impact cannot come at the expense of reduced airport accessibility</w:t>
      </w:r>
      <w:r w:rsidRPr="00C4433F">
        <w:rPr>
          <w:rStyle w:val="StyleUnderline"/>
        </w:rPr>
        <w:t>.</w:t>
      </w:r>
    </w:p>
    <w:p w14:paraId="5B65A7EC" w14:textId="77777777" w:rsidR="00240E0A" w:rsidRPr="00C4433F" w:rsidRDefault="00240E0A" w:rsidP="00240E0A">
      <w:pPr>
        <w:spacing w:after="0"/>
        <w:rPr>
          <w:rStyle w:val="StyleUnderline"/>
        </w:rPr>
      </w:pPr>
      <w:r w:rsidRPr="00C4433F">
        <w:rPr>
          <w:sz w:val="16"/>
        </w:rPr>
        <w:t xml:space="preserve">The contribution of this research lies in the provision of an analytical </w:t>
      </w:r>
      <w:r w:rsidRPr="00031048">
        <w:rPr>
          <w:rStyle w:val="StyleUnderline"/>
          <w:highlight w:val="green"/>
        </w:rPr>
        <w:t>framework</w:t>
      </w:r>
      <w:r w:rsidRPr="00C4433F">
        <w:rPr>
          <w:sz w:val="16"/>
        </w:rPr>
        <w:t xml:space="preserve"> and methodology </w:t>
      </w:r>
      <w:r w:rsidRPr="00C4433F">
        <w:rPr>
          <w:rStyle w:val="StyleUnderline"/>
        </w:rPr>
        <w:t>to</w:t>
      </w:r>
      <w:r w:rsidRPr="00C4433F">
        <w:rPr>
          <w:sz w:val="16"/>
        </w:rPr>
        <w:t xml:space="preserve"> realistically </w:t>
      </w:r>
      <w:r w:rsidRPr="00031048">
        <w:rPr>
          <w:rStyle w:val="StyleUnderline"/>
          <w:highlight w:val="green"/>
        </w:rPr>
        <w:t>restructure</w:t>
      </w:r>
      <w:r w:rsidRPr="00C4433F">
        <w:rPr>
          <w:rStyle w:val="StyleUnderline"/>
        </w:rPr>
        <w:t xml:space="preserve"> airline </w:t>
      </w:r>
      <w:r w:rsidRPr="00031048">
        <w:rPr>
          <w:rStyle w:val="StyleUnderline"/>
          <w:highlight w:val="green"/>
        </w:rPr>
        <w:t xml:space="preserve">route </w:t>
      </w:r>
      <w:r w:rsidRPr="00C4433F">
        <w:rPr>
          <w:rStyle w:val="StyleUnderline"/>
        </w:rPr>
        <w:t xml:space="preserve">networks in the United States, with the dual goal of </w:t>
      </w:r>
      <w:r w:rsidRPr="00031048">
        <w:rPr>
          <w:rStyle w:val="StyleUnderline"/>
          <w:highlight w:val="green"/>
        </w:rPr>
        <w:t xml:space="preserve">reducing emissions while </w:t>
      </w:r>
      <w:r w:rsidRPr="00C4433F">
        <w:rPr>
          <w:rStyle w:val="StyleUnderline"/>
        </w:rPr>
        <w:t xml:space="preserve">maintaining or </w:t>
      </w:r>
      <w:r w:rsidRPr="00031048">
        <w:rPr>
          <w:rStyle w:val="StyleUnderline"/>
          <w:highlight w:val="green"/>
        </w:rPr>
        <w:t>improvin</w:t>
      </w:r>
      <w:r w:rsidRPr="00C4433F">
        <w:rPr>
          <w:rStyle w:val="StyleUnderline"/>
        </w:rPr>
        <w:t xml:space="preserve">g the level of </w:t>
      </w:r>
      <w:r w:rsidRPr="00031048">
        <w:rPr>
          <w:rStyle w:val="StyleUnderline"/>
          <w:highlight w:val="green"/>
        </w:rPr>
        <w:t>airport accessibility</w:t>
      </w:r>
      <w:r w:rsidRPr="00C4433F">
        <w:rPr>
          <w:rStyle w:val="StyleUnderline"/>
        </w:rPr>
        <w:t>, all while satisfying the historic passenger demand.</w:t>
      </w:r>
      <w:r w:rsidRPr="00C4433F">
        <w:rPr>
          <w:sz w:val="16"/>
        </w:rPr>
        <w:t xml:space="preserve"> This work develops an accessibility metric that leverages open-source data from the American Community Survey (ACS) to quantify and illustrate air transportation accessibility in each airport and census tract in the U.S. This metric is integrated with a stage-of-flight, aircraft and engine specific emissions estimation methodology that computes the CO2 equivalent (CO2e) emissions of four types of greenhouse gases (CO2, HC, NOx and CO) for every operable flight between any two city pairs in the U.S., using publicly available data from the Bureau of Transportation Statistics (BTS), the Federal Aviation Administration (FAA), the International Civil Aviation Organization (ICAO) and EUROCONTROL. Together, both tools enable the construction of a novel optimization algorithm that takes as inputs the historic origin-destination (OD) passenger demand of a particular U.S. airline, alongside aircraft-engine specific flight emissions estimations and airport accessibility </w:t>
      </w:r>
      <w:proofErr w:type="gramStart"/>
      <w:r w:rsidRPr="00C4433F">
        <w:rPr>
          <w:sz w:val="16"/>
        </w:rPr>
        <w:t>scores, and</w:t>
      </w:r>
      <w:proofErr w:type="gramEnd"/>
      <w:r w:rsidRPr="00C4433F">
        <w:rPr>
          <w:sz w:val="16"/>
        </w:rPr>
        <w:t xml:space="preserve"> returns as outputs the restructured route system for that airline, with new flight frequencies, aircraft allotment and satisfied demand along each route. Furthermore, </w:t>
      </w:r>
      <w:r w:rsidRPr="00C4433F">
        <w:rPr>
          <w:rStyle w:val="StyleUnderline"/>
        </w:rPr>
        <w:t>due to the formulation of the optimization's objective function, this work's analytical framework permits simulating various costs of CO2 emissions and economic benefits of having more passengers flying, which in turn enables modeling future scenarios that can motivate policy and network planning decisions.</w:t>
      </w:r>
    </w:p>
    <w:p w14:paraId="65E800D8" w14:textId="77777777" w:rsidR="00240E0A" w:rsidRDefault="00240E0A" w:rsidP="00240E0A">
      <w:pPr>
        <w:spacing w:after="0"/>
        <w:rPr>
          <w:rStyle w:val="StyleUnderline"/>
        </w:rPr>
      </w:pPr>
    </w:p>
    <w:p w14:paraId="5C487AFF" w14:textId="7D063DF2" w:rsidR="00240E0A" w:rsidRDefault="00240E0A" w:rsidP="00240E0A">
      <w:pPr>
        <w:pStyle w:val="Heading2"/>
      </w:pPr>
      <w:r>
        <w:t>2AC</w:t>
      </w:r>
    </w:p>
    <w:p w14:paraId="63A37282" w14:textId="747AB8C9" w:rsidR="00240E0A" w:rsidRPr="00A63995" w:rsidRDefault="00240E0A" w:rsidP="00240E0A">
      <w:pPr>
        <w:pStyle w:val="Heading3"/>
      </w:pPr>
      <w:r>
        <w:t>Monopsony Adv</w:t>
      </w:r>
    </w:p>
    <w:p w14:paraId="77D574F4" w14:textId="77777777" w:rsidR="00240E0A" w:rsidRDefault="00240E0A" w:rsidP="00240E0A">
      <w:pPr>
        <w:pStyle w:val="Heading3"/>
      </w:pPr>
      <w:r>
        <w:t>Uniformity Adv</w:t>
      </w:r>
    </w:p>
    <w:p w14:paraId="11DE87CE" w14:textId="77777777" w:rsidR="00240E0A" w:rsidRDefault="00240E0A" w:rsidP="00240E0A">
      <w:pPr>
        <w:pStyle w:val="Heading4"/>
      </w:pPr>
      <w:r>
        <w:t xml:space="preserve">Strengthening labor market rights via antitrust strengthens interagency coordination – key to dynamic regulation of AI and emerging tech – extinction. </w:t>
      </w:r>
    </w:p>
    <w:p w14:paraId="210C97D8" w14:textId="77777777" w:rsidR="00240E0A" w:rsidRPr="00233FFA" w:rsidRDefault="00240E0A" w:rsidP="00240E0A">
      <w:pPr>
        <w:keepNext/>
        <w:keepLines/>
        <w:spacing w:before="40" w:after="0" w:line="256" w:lineRule="auto"/>
        <w:outlineLvl w:val="3"/>
        <w:rPr>
          <w:rFonts w:eastAsia="Times New Roman" w:cs="Times New Roman"/>
          <w:b/>
          <w:iCs/>
          <w:sz w:val="26"/>
        </w:rPr>
      </w:pPr>
      <w:r w:rsidRPr="00233FFA">
        <w:rPr>
          <w:rFonts w:eastAsia="Times New Roman" w:cs="Times New Roman"/>
          <w:b/>
          <w:iCs/>
          <w:sz w:val="26"/>
        </w:rPr>
        <w:t xml:space="preserve">Recent scrutiny signals an </w:t>
      </w:r>
      <w:r w:rsidRPr="00233FFA">
        <w:rPr>
          <w:rFonts w:eastAsia="Times New Roman" w:cs="Times New Roman"/>
          <w:b/>
          <w:iCs/>
          <w:sz w:val="26"/>
          <w:u w:val="single"/>
        </w:rPr>
        <w:t>unprecedented</w:t>
      </w:r>
      <w:r w:rsidRPr="00233FFA">
        <w:rPr>
          <w:rFonts w:eastAsia="Times New Roman" w:cs="Times New Roman"/>
          <w:b/>
          <w:iCs/>
          <w:sz w:val="26"/>
        </w:rPr>
        <w:t xml:space="preserve"> shift toward </w:t>
      </w:r>
      <w:r w:rsidRPr="00233FFA">
        <w:rPr>
          <w:rFonts w:eastAsia="Times New Roman" w:cs="Times New Roman"/>
          <w:b/>
          <w:iCs/>
          <w:sz w:val="26"/>
          <w:u w:val="single"/>
        </w:rPr>
        <w:t>effective enforcement.</w:t>
      </w:r>
    </w:p>
    <w:p w14:paraId="7B2A012C" w14:textId="77777777" w:rsidR="00240E0A" w:rsidRPr="00233FFA" w:rsidRDefault="00240E0A" w:rsidP="00240E0A">
      <w:pPr>
        <w:spacing w:line="256" w:lineRule="auto"/>
        <w:rPr>
          <w:rFonts w:eastAsia="Calibri"/>
        </w:rPr>
      </w:pPr>
      <w:r w:rsidRPr="00233FFA">
        <w:rPr>
          <w:rFonts w:eastAsia="Calibri"/>
        </w:rPr>
        <w:t xml:space="preserve">Daniel </w:t>
      </w:r>
      <w:r w:rsidRPr="00233FFA">
        <w:rPr>
          <w:rFonts w:eastAsia="Calibri"/>
          <w:b/>
          <w:bCs/>
          <w:sz w:val="26"/>
        </w:rPr>
        <w:t>Pfeiffer 25</w:t>
      </w:r>
      <w:r w:rsidRPr="00233FFA">
        <w:rPr>
          <w:rFonts w:eastAsia="Calibri"/>
        </w:rPr>
        <w:t xml:space="preserve">. Ph.D. in </w:t>
      </w:r>
      <w:proofErr w:type="spellStart"/>
      <w:r w:rsidRPr="00233FFA">
        <w:rPr>
          <w:rFonts w:eastAsia="Calibri"/>
        </w:rPr>
        <w:t>english</w:t>
      </w:r>
      <w:proofErr w:type="spellEnd"/>
      <w:r w:rsidRPr="00233FFA">
        <w:rPr>
          <w:rFonts w:eastAsia="Calibri"/>
        </w:rPr>
        <w:t xml:space="preserve"> from the University of Connecticut. "Catching up on Big Tech Antitrust Cases." Choice. 4/30/2025. choice360.org/libtech-insight/catching-up-on-big-tech-antitrust-cases</w:t>
      </w:r>
    </w:p>
    <w:p w14:paraId="157BEEAC" w14:textId="77777777" w:rsidR="00240E0A" w:rsidRPr="00233FFA" w:rsidRDefault="00240E0A" w:rsidP="00240E0A">
      <w:pPr>
        <w:spacing w:line="256" w:lineRule="auto"/>
        <w:rPr>
          <w:rFonts w:eastAsia="Calibri"/>
          <w:sz w:val="16"/>
        </w:rPr>
      </w:pPr>
      <w:r w:rsidRPr="00233FFA">
        <w:rPr>
          <w:rFonts w:eastAsia="Calibri"/>
          <w:sz w:val="16"/>
        </w:rPr>
        <w:t xml:space="preserve">Not quite two years after our first post on the antitrust cases against Google, the courts have finally issued judgment in the second major antitrust lawsuit against the company. This post will recap both of these lawsuits and also get into the ongoing Meta antitrust trial. As I wrote in our initial coverage, </w:t>
      </w:r>
      <w:r w:rsidRPr="00233FFA">
        <w:rPr>
          <w:rFonts w:eastAsia="Calibri"/>
          <w:highlight w:val="cyan"/>
          <w:u w:val="single"/>
        </w:rPr>
        <w:t xml:space="preserve">what is </w:t>
      </w:r>
      <w:r w:rsidRPr="00233FFA">
        <w:rPr>
          <w:rFonts w:eastAsia="Calibri"/>
          <w:b/>
          <w:iCs/>
          <w:u w:val="single"/>
        </w:rPr>
        <w:t xml:space="preserve">most </w:t>
      </w:r>
      <w:r w:rsidRPr="00233FFA">
        <w:rPr>
          <w:rFonts w:eastAsia="Calibri"/>
          <w:b/>
          <w:iCs/>
          <w:highlight w:val="cyan"/>
          <w:u w:val="single"/>
        </w:rPr>
        <w:t>significant</w:t>
      </w:r>
      <w:r w:rsidRPr="00233FFA">
        <w:rPr>
          <w:rFonts w:eastAsia="Calibri"/>
          <w:u w:val="single"/>
        </w:rPr>
        <w:t xml:space="preserve"> about</w:t>
      </w:r>
      <w:r w:rsidRPr="00233FFA">
        <w:rPr>
          <w:rFonts w:eastAsia="Calibri"/>
          <w:sz w:val="16"/>
        </w:rPr>
        <w:t xml:space="preserve"> these </w:t>
      </w:r>
      <w:r w:rsidRPr="00233FFA">
        <w:rPr>
          <w:rFonts w:eastAsia="Calibri"/>
          <w:u w:val="single"/>
        </w:rPr>
        <w:t xml:space="preserve">trials </w:t>
      </w:r>
      <w:r w:rsidRPr="00233FFA">
        <w:rPr>
          <w:rFonts w:eastAsia="Calibri"/>
          <w:highlight w:val="cyan"/>
          <w:u w:val="single"/>
        </w:rPr>
        <w:t xml:space="preserve">isn’t the </w:t>
      </w:r>
      <w:r w:rsidRPr="00233FFA">
        <w:rPr>
          <w:rFonts w:eastAsia="Calibri"/>
          <w:b/>
          <w:iCs/>
          <w:highlight w:val="cyan"/>
          <w:u w:val="single"/>
        </w:rPr>
        <w:t>outcome</w:t>
      </w:r>
      <w:r w:rsidRPr="00233FFA">
        <w:rPr>
          <w:rFonts w:eastAsia="Calibri"/>
          <w:sz w:val="16"/>
        </w:rPr>
        <w:t xml:space="preserve"> necessarily, </w:t>
      </w:r>
      <w:r w:rsidRPr="00233FFA">
        <w:rPr>
          <w:rFonts w:eastAsia="Calibri"/>
          <w:highlight w:val="cyan"/>
          <w:u w:val="single"/>
        </w:rPr>
        <w:t>but that</w:t>
      </w:r>
      <w:r w:rsidRPr="00233FFA">
        <w:rPr>
          <w:rFonts w:eastAsia="Calibri"/>
          <w:u w:val="single"/>
        </w:rPr>
        <w:t xml:space="preserve"> Big </w:t>
      </w:r>
      <w:r w:rsidRPr="00233FFA">
        <w:rPr>
          <w:rFonts w:eastAsia="Calibri"/>
          <w:highlight w:val="cyan"/>
          <w:u w:val="single"/>
        </w:rPr>
        <w:t xml:space="preserve">Tech is beginning to face </w:t>
      </w:r>
      <w:r w:rsidRPr="00233FFA">
        <w:rPr>
          <w:rFonts w:eastAsia="Calibri"/>
          <w:b/>
          <w:iCs/>
          <w:highlight w:val="cyan"/>
          <w:u w:val="single"/>
        </w:rPr>
        <w:t>high-level</w:t>
      </w:r>
      <w:r w:rsidRPr="00233FFA">
        <w:rPr>
          <w:rFonts w:eastAsia="Calibri"/>
          <w:u w:val="single"/>
        </w:rPr>
        <w:t xml:space="preserve"> legal </w:t>
      </w:r>
      <w:r w:rsidRPr="00233FFA">
        <w:rPr>
          <w:rFonts w:eastAsia="Calibri"/>
          <w:highlight w:val="cyan"/>
          <w:u w:val="single"/>
        </w:rPr>
        <w:t>scrutiny</w:t>
      </w:r>
      <w:r w:rsidRPr="00233FFA">
        <w:rPr>
          <w:rFonts w:eastAsia="Calibri"/>
          <w:sz w:val="16"/>
        </w:rPr>
        <w:t xml:space="preserve">. Indeed, </w:t>
      </w:r>
      <w:r w:rsidRPr="00233FFA">
        <w:rPr>
          <w:rFonts w:eastAsia="Calibri"/>
          <w:b/>
          <w:iCs/>
          <w:highlight w:val="cyan"/>
          <w:u w:val="single"/>
        </w:rPr>
        <w:t>other</w:t>
      </w:r>
      <w:r w:rsidRPr="00233FFA">
        <w:rPr>
          <w:rFonts w:eastAsia="Calibri"/>
          <w:u w:val="single"/>
        </w:rPr>
        <w:t xml:space="preserve"> Big Tech </w:t>
      </w:r>
      <w:r w:rsidRPr="00233FFA">
        <w:rPr>
          <w:rFonts w:eastAsia="Calibri"/>
          <w:highlight w:val="cyan"/>
          <w:u w:val="single"/>
        </w:rPr>
        <w:t>companies</w:t>
      </w:r>
      <w:r w:rsidRPr="00233FFA">
        <w:rPr>
          <w:rFonts w:eastAsia="Calibri"/>
          <w:sz w:val="16"/>
        </w:rPr>
        <w:t xml:space="preserve">, such as Amazon and Apple, </w:t>
      </w:r>
      <w:r w:rsidRPr="00233FFA">
        <w:rPr>
          <w:rFonts w:eastAsia="Calibri"/>
          <w:highlight w:val="cyan"/>
          <w:u w:val="single"/>
        </w:rPr>
        <w:t>will face</w:t>
      </w:r>
      <w:r w:rsidRPr="00233FFA">
        <w:rPr>
          <w:rFonts w:eastAsia="Calibri"/>
          <w:u w:val="single"/>
        </w:rPr>
        <w:t xml:space="preserve"> their </w:t>
      </w:r>
      <w:r w:rsidRPr="00233FFA">
        <w:rPr>
          <w:rFonts w:eastAsia="Calibri"/>
          <w:b/>
          <w:iCs/>
          <w:u w:val="single"/>
        </w:rPr>
        <w:t>own</w:t>
      </w:r>
      <w:r w:rsidRPr="00233FFA">
        <w:rPr>
          <w:rFonts w:eastAsia="Calibri"/>
          <w:u w:val="single"/>
        </w:rPr>
        <w:t xml:space="preserve"> antitrust law</w:t>
      </w:r>
      <w:r w:rsidRPr="00233FFA">
        <w:rPr>
          <w:rFonts w:eastAsia="Calibri"/>
          <w:highlight w:val="cyan"/>
          <w:u w:val="single"/>
        </w:rPr>
        <w:t>suits soon</w:t>
      </w:r>
      <w:r w:rsidRPr="00233FFA">
        <w:rPr>
          <w:rFonts w:eastAsia="Calibri"/>
          <w:sz w:val="16"/>
        </w:rPr>
        <w:t xml:space="preserve">. An </w:t>
      </w:r>
      <w:r w:rsidRPr="00233FFA">
        <w:rPr>
          <w:rFonts w:eastAsia="Calibri"/>
          <w:highlight w:val="cyan"/>
          <w:u w:val="single"/>
        </w:rPr>
        <w:t>antitrust</w:t>
      </w:r>
      <w:r w:rsidRPr="00233FFA">
        <w:rPr>
          <w:rFonts w:eastAsia="Calibri"/>
          <w:sz w:val="16"/>
        </w:rPr>
        <w:t xml:space="preserve"> campaign </w:t>
      </w:r>
      <w:r w:rsidRPr="00233FFA">
        <w:rPr>
          <w:rFonts w:eastAsia="Calibri"/>
          <w:highlight w:val="cyan"/>
          <w:u w:val="single"/>
        </w:rPr>
        <w:t xml:space="preserve">could </w:t>
      </w:r>
      <w:r w:rsidRPr="00233FFA">
        <w:rPr>
          <w:rFonts w:eastAsia="Calibri"/>
          <w:b/>
          <w:iCs/>
          <w:u w:val="single"/>
        </w:rPr>
        <w:t xml:space="preserve">radically </w:t>
      </w:r>
      <w:r w:rsidRPr="00233FFA">
        <w:rPr>
          <w:rFonts w:eastAsia="Calibri"/>
          <w:b/>
          <w:iCs/>
          <w:highlight w:val="cyan"/>
          <w:u w:val="single"/>
        </w:rPr>
        <w:t>affect</w:t>
      </w:r>
      <w:r w:rsidRPr="00233FFA">
        <w:rPr>
          <w:rFonts w:eastAsia="Calibri"/>
          <w:highlight w:val="cyan"/>
          <w:u w:val="single"/>
        </w:rPr>
        <w:t xml:space="preserve"> the</w:t>
      </w:r>
      <w:r w:rsidRPr="00233FFA">
        <w:rPr>
          <w:rFonts w:eastAsia="Calibri"/>
          <w:sz w:val="16"/>
        </w:rPr>
        <w:t xml:space="preserve"> structure of the </w:t>
      </w:r>
      <w:r w:rsidRPr="00233FFA">
        <w:rPr>
          <w:rFonts w:eastAsia="Calibri"/>
          <w:b/>
          <w:iCs/>
          <w:u w:val="single"/>
        </w:rPr>
        <w:t xml:space="preserve">internet </w:t>
      </w:r>
      <w:r w:rsidRPr="00233FFA">
        <w:rPr>
          <w:rFonts w:eastAsia="Calibri"/>
          <w:b/>
          <w:iCs/>
          <w:highlight w:val="cyan"/>
          <w:u w:val="single"/>
        </w:rPr>
        <w:t>economy</w:t>
      </w:r>
      <w:r w:rsidRPr="00233FFA">
        <w:rPr>
          <w:rFonts w:eastAsia="Calibri"/>
          <w:sz w:val="16"/>
        </w:rPr>
        <w:t xml:space="preserve"> and its information landscape, so we wanted to make sure they have stayed on your radar. </w:t>
      </w:r>
    </w:p>
    <w:p w14:paraId="4E7FEF5C" w14:textId="77777777" w:rsidR="00240E0A" w:rsidRDefault="00240E0A" w:rsidP="00240E0A">
      <w:pPr>
        <w:pStyle w:val="Heading4"/>
      </w:pPr>
      <w:r>
        <w:t xml:space="preserve">Trump appoints people specifically to pursue big tech – it’s distinct from other issues </w:t>
      </w:r>
    </w:p>
    <w:p w14:paraId="1D0E8313" w14:textId="77777777" w:rsidR="00240E0A" w:rsidRPr="002B7D5C" w:rsidRDefault="00240E0A" w:rsidP="00240E0A">
      <w:r>
        <w:rPr>
          <w:rStyle w:val="Style13ptBold"/>
        </w:rPr>
        <w:t xml:space="preserve">Arguello 25 </w:t>
      </w:r>
      <w:r>
        <w:t xml:space="preserve">(Sofia Arguello, Partner at Winston &amp; Strawn and JD from </w:t>
      </w:r>
      <w:proofErr w:type="spellStart"/>
      <w:r>
        <w:t>UChigago</w:t>
      </w:r>
      <w:proofErr w:type="spellEnd"/>
      <w:r>
        <w:t xml:space="preserve"> Law School, “</w:t>
      </w:r>
      <w:r w:rsidRPr="002B7D5C">
        <w:t>Trump 2.0: Non-Merger Antitrust Enforcement Under Trump’s Second Term</w:t>
      </w:r>
      <w:r>
        <w:t xml:space="preserve">”, Winston &amp; Strawn LLP (February 11, 2025), </w:t>
      </w:r>
      <w:r w:rsidRPr="002B7D5C">
        <w:t>https://www.winston.com/en/blogs-and-podcasts/competition-corner/trump-20-non-merger-antitrust-enforcement-under-trumps-second-term</w:t>
      </w:r>
      <w:r>
        <w:t>)//LJ</w:t>
      </w:r>
    </w:p>
    <w:p w14:paraId="50C743E5" w14:textId="77777777" w:rsidR="00240E0A" w:rsidRPr="002B7D5C" w:rsidRDefault="00240E0A" w:rsidP="00240E0A">
      <w:pPr>
        <w:rPr>
          <w:sz w:val="16"/>
        </w:rPr>
      </w:pPr>
      <w:r w:rsidRPr="002B7D5C">
        <w:rPr>
          <w:sz w:val="16"/>
        </w:rPr>
        <w:t xml:space="preserve">A second Trump administration brings some uncertainty about the trajectory of non-merger antitrust enforcement. </w:t>
      </w:r>
      <w:r w:rsidRPr="002B7D5C">
        <w:rPr>
          <w:rStyle w:val="StyleUnderline"/>
        </w:rPr>
        <w:t>Under</w:t>
      </w:r>
      <w:r w:rsidRPr="002B7D5C">
        <w:rPr>
          <w:sz w:val="16"/>
        </w:rPr>
        <w:t xml:space="preserve"> the </w:t>
      </w:r>
      <w:r w:rsidRPr="002B7D5C">
        <w:rPr>
          <w:rStyle w:val="StyleUnderline"/>
        </w:rPr>
        <w:t>Biden</w:t>
      </w:r>
      <w:r w:rsidRPr="002B7D5C">
        <w:rPr>
          <w:sz w:val="16"/>
        </w:rPr>
        <w:t xml:space="preserve"> administration, </w:t>
      </w:r>
      <w:r w:rsidRPr="002B7D5C">
        <w:rPr>
          <w:rStyle w:val="StyleUnderline"/>
        </w:rPr>
        <w:t xml:space="preserve">the </w:t>
      </w:r>
      <w:r w:rsidRPr="002B7D5C">
        <w:rPr>
          <w:sz w:val="16"/>
        </w:rPr>
        <w:t>Federal Trade Commission (</w:t>
      </w:r>
      <w:r w:rsidRPr="002B7D5C">
        <w:rPr>
          <w:rStyle w:val="StyleUnderline"/>
        </w:rPr>
        <w:t>FTC</w:t>
      </w:r>
      <w:r w:rsidRPr="002B7D5C">
        <w:rPr>
          <w:sz w:val="16"/>
        </w:rPr>
        <w:t xml:space="preserve">) </w:t>
      </w:r>
      <w:r w:rsidRPr="002B7D5C">
        <w:rPr>
          <w:rStyle w:val="StyleUnderline"/>
        </w:rPr>
        <w:t>and</w:t>
      </w:r>
      <w:r w:rsidRPr="002B7D5C">
        <w:rPr>
          <w:sz w:val="16"/>
        </w:rPr>
        <w:t xml:space="preserve"> the Antitrust Division of the Department of Justice (</w:t>
      </w:r>
      <w:r w:rsidRPr="002B7D5C">
        <w:rPr>
          <w:rStyle w:val="StyleUnderline"/>
        </w:rPr>
        <w:t>DOJ</w:t>
      </w:r>
      <w:r w:rsidRPr="002B7D5C">
        <w:rPr>
          <w:sz w:val="16"/>
        </w:rPr>
        <w:t xml:space="preserve">) </w:t>
      </w:r>
      <w:r w:rsidRPr="002B7D5C">
        <w:rPr>
          <w:rStyle w:val="StyleUnderline"/>
        </w:rPr>
        <w:t>took an aggressive approach to antitrust enforcement</w:t>
      </w:r>
      <w:r w:rsidRPr="002B7D5C">
        <w:rPr>
          <w:sz w:val="16"/>
        </w:rPr>
        <w:t xml:space="preserve"> across several industries and were particularly hostile to mergers and acquisitions. President </w:t>
      </w:r>
      <w:r w:rsidRPr="002B7D5C">
        <w:rPr>
          <w:rStyle w:val="StyleUnderline"/>
          <w:highlight w:val="green"/>
        </w:rPr>
        <w:t>Trump’s nominees</w:t>
      </w:r>
      <w:r w:rsidRPr="002B7D5C">
        <w:rPr>
          <w:sz w:val="16"/>
        </w:rPr>
        <w:t xml:space="preserve"> to lead the antitrust agencies </w:t>
      </w:r>
      <w:r w:rsidRPr="002B7D5C">
        <w:rPr>
          <w:rStyle w:val="Emphasis"/>
          <w:highlight w:val="green"/>
        </w:rPr>
        <w:t>signal</w:t>
      </w:r>
      <w:r w:rsidRPr="002B7D5C">
        <w:rPr>
          <w:rStyle w:val="Emphasis"/>
        </w:rPr>
        <w:t xml:space="preserve"> that </w:t>
      </w:r>
      <w:r w:rsidRPr="002B7D5C">
        <w:rPr>
          <w:rStyle w:val="Emphasis"/>
          <w:highlight w:val="green"/>
        </w:rPr>
        <w:t xml:space="preserve">the new administration is likely to continue </w:t>
      </w:r>
      <w:r w:rsidRPr="002B7D5C">
        <w:rPr>
          <w:rStyle w:val="Emphasis"/>
        </w:rPr>
        <w:t xml:space="preserve">current levels of </w:t>
      </w:r>
      <w:r w:rsidRPr="002B7D5C">
        <w:rPr>
          <w:rStyle w:val="Emphasis"/>
          <w:highlight w:val="green"/>
        </w:rPr>
        <w:t>vigorous antitrust enforcement—particularly in Big Tech</w:t>
      </w:r>
      <w:r w:rsidRPr="002B7D5C">
        <w:rPr>
          <w:rStyle w:val="Emphasis"/>
        </w:rPr>
        <w:t xml:space="preserve"> </w:t>
      </w:r>
      <w:r w:rsidRPr="002B7D5C">
        <w:rPr>
          <w:rStyle w:val="StyleUnderline"/>
        </w:rPr>
        <w:t>and other hot-button industries</w:t>
      </w:r>
      <w:r w:rsidRPr="002B7D5C">
        <w:rPr>
          <w:sz w:val="16"/>
        </w:rPr>
        <w:t xml:space="preserve">—but will likely relax M&amp;A enforcement and return to more predictable and traditional tools and theories of harm. What remains to be seen is how the regulators’ self-proclaimed return to a more pro-business approach will play out in practice. </w:t>
      </w:r>
    </w:p>
    <w:p w14:paraId="078499C9" w14:textId="77777777" w:rsidR="00240E0A" w:rsidRPr="002B7D5C" w:rsidRDefault="00240E0A" w:rsidP="00240E0A">
      <w:pPr>
        <w:rPr>
          <w:sz w:val="16"/>
        </w:rPr>
      </w:pPr>
      <w:r w:rsidRPr="002B7D5C">
        <w:rPr>
          <w:sz w:val="16"/>
        </w:rPr>
        <w:t xml:space="preserve">Key Appointments </w:t>
      </w:r>
    </w:p>
    <w:p w14:paraId="050C7596" w14:textId="77777777" w:rsidR="00240E0A" w:rsidRPr="002B7D5C" w:rsidRDefault="00240E0A" w:rsidP="00240E0A">
      <w:pPr>
        <w:rPr>
          <w:rStyle w:val="StyleUnderline"/>
        </w:rPr>
      </w:pPr>
      <w:r w:rsidRPr="002B7D5C">
        <w:rPr>
          <w:rStyle w:val="StyleUnderline"/>
        </w:rPr>
        <w:t>Assistant Attorney General of the DOJ Antitrust Division</w:t>
      </w:r>
    </w:p>
    <w:p w14:paraId="4A07AC7F" w14:textId="77777777" w:rsidR="00240E0A" w:rsidRPr="002B7D5C" w:rsidRDefault="00240E0A" w:rsidP="00240E0A">
      <w:pPr>
        <w:rPr>
          <w:sz w:val="16"/>
        </w:rPr>
      </w:pPr>
      <w:r w:rsidRPr="002B7D5C">
        <w:rPr>
          <w:sz w:val="16"/>
        </w:rPr>
        <w:t xml:space="preserve">In December, President Trump announced </w:t>
      </w:r>
      <w:r w:rsidRPr="002B7D5C">
        <w:rPr>
          <w:rStyle w:val="StyleUnderline"/>
        </w:rPr>
        <w:t>Gail Slater</w:t>
      </w:r>
      <w:r w:rsidRPr="002B7D5C">
        <w:rPr>
          <w:sz w:val="16"/>
        </w:rPr>
        <w:t xml:space="preserve"> as his pick for Assistant Attorney General (AAG) to run the Antitrust Division. Slater is a highly knowledgeable and seasoned antitrust expert, having worked at the FTC for a decade and most recently serving as an economic policy advisor to Vice President Vance. President </w:t>
      </w:r>
      <w:r w:rsidRPr="002B7D5C">
        <w:rPr>
          <w:rStyle w:val="StyleUnderline"/>
        </w:rPr>
        <w:t xml:space="preserve">Trump hopes, and it seems likely, that, if confirmed, </w:t>
      </w:r>
      <w:r w:rsidRPr="002B7D5C">
        <w:rPr>
          <w:rStyle w:val="Emphasis"/>
          <w:highlight w:val="green"/>
        </w:rPr>
        <w:t>Slater will channel her expertise</w:t>
      </w:r>
      <w:r w:rsidRPr="002B7D5C">
        <w:rPr>
          <w:rStyle w:val="Emphasis"/>
        </w:rPr>
        <w:t xml:space="preserve"> in the DOJ’s antitrust fight </w:t>
      </w:r>
      <w:r w:rsidRPr="002B7D5C">
        <w:rPr>
          <w:rStyle w:val="Emphasis"/>
          <w:highlight w:val="green"/>
        </w:rPr>
        <w:t>against</w:t>
      </w:r>
      <w:r w:rsidRPr="002B7D5C">
        <w:rPr>
          <w:rStyle w:val="Emphasis"/>
        </w:rPr>
        <w:t xml:space="preserve"> key players in the </w:t>
      </w:r>
      <w:r w:rsidRPr="002B7D5C">
        <w:rPr>
          <w:rStyle w:val="Emphasis"/>
          <w:highlight w:val="green"/>
        </w:rPr>
        <w:t xml:space="preserve">Big Tech </w:t>
      </w:r>
      <w:proofErr w:type="gramStart"/>
      <w:r w:rsidRPr="002B7D5C">
        <w:rPr>
          <w:rStyle w:val="Emphasis"/>
        </w:rPr>
        <w:t>industry</w:t>
      </w:r>
      <w:r w:rsidRPr="002B7D5C">
        <w:rPr>
          <w:sz w:val="16"/>
        </w:rPr>
        <w:t xml:space="preserve">, </w:t>
      </w:r>
      <w:r w:rsidRPr="002B7D5C">
        <w:rPr>
          <w:rStyle w:val="StyleUnderline"/>
        </w:rPr>
        <w:t>but</w:t>
      </w:r>
      <w:proofErr w:type="gramEnd"/>
      <w:r w:rsidRPr="002B7D5C">
        <w:rPr>
          <w:rStyle w:val="StyleUnderline"/>
        </w:rPr>
        <w:t xml:space="preserve"> otherwise take a more balanced approach to antitrust enforcement.</w:t>
      </w:r>
      <w:r w:rsidRPr="002B7D5C">
        <w:rPr>
          <w:sz w:val="16"/>
        </w:rPr>
        <w:t xml:space="preserve"> For more information on Slater’s appointment, see our prior post.</w:t>
      </w:r>
    </w:p>
    <w:p w14:paraId="23715609" w14:textId="77777777" w:rsidR="00240E0A" w:rsidRPr="002B7D5C" w:rsidRDefault="00240E0A" w:rsidP="00240E0A">
      <w:pPr>
        <w:rPr>
          <w:sz w:val="16"/>
        </w:rPr>
      </w:pPr>
      <w:r w:rsidRPr="002B7D5C">
        <w:rPr>
          <w:sz w:val="16"/>
        </w:rPr>
        <w:t xml:space="preserve">FTC Chair and Commissioner </w:t>
      </w:r>
    </w:p>
    <w:p w14:paraId="4DFE5F33" w14:textId="77777777" w:rsidR="00240E0A" w:rsidRPr="002B7D5C" w:rsidRDefault="00240E0A" w:rsidP="00240E0A">
      <w:pPr>
        <w:rPr>
          <w:sz w:val="16"/>
        </w:rPr>
      </w:pPr>
      <w:r w:rsidRPr="002B7D5C">
        <w:rPr>
          <w:sz w:val="16"/>
        </w:rPr>
        <w:t xml:space="preserve">President </w:t>
      </w:r>
      <w:r w:rsidRPr="002B7D5C">
        <w:rPr>
          <w:rStyle w:val="StyleUnderline"/>
        </w:rPr>
        <w:t xml:space="preserve">Trump’s selection of FTC Commissioner Andrew </w:t>
      </w:r>
      <w:r w:rsidRPr="002B7D5C">
        <w:rPr>
          <w:rStyle w:val="StyleUnderline"/>
          <w:highlight w:val="green"/>
        </w:rPr>
        <w:t>Ferguson</w:t>
      </w:r>
      <w:r w:rsidRPr="002B7D5C">
        <w:rPr>
          <w:rStyle w:val="StyleUnderline"/>
        </w:rPr>
        <w:t xml:space="preserve"> to replace</w:t>
      </w:r>
      <w:r w:rsidRPr="002B7D5C">
        <w:rPr>
          <w:sz w:val="16"/>
        </w:rPr>
        <w:t xml:space="preserve"> prior FTC Chair Lina </w:t>
      </w:r>
      <w:r w:rsidRPr="002B7D5C">
        <w:rPr>
          <w:rStyle w:val="StyleUnderline"/>
        </w:rPr>
        <w:t>Khan</w:t>
      </w:r>
      <w:r w:rsidRPr="002B7D5C">
        <w:rPr>
          <w:sz w:val="16"/>
        </w:rPr>
        <w:t xml:space="preserve">, </w:t>
      </w:r>
      <w:r w:rsidRPr="002B7D5C">
        <w:rPr>
          <w:rStyle w:val="StyleUnderline"/>
          <w:highlight w:val="green"/>
        </w:rPr>
        <w:t>and</w:t>
      </w:r>
      <w:r w:rsidRPr="002B7D5C">
        <w:rPr>
          <w:rStyle w:val="StyleUnderline"/>
        </w:rPr>
        <w:t xml:space="preserve"> nomination of Mark </w:t>
      </w:r>
      <w:r w:rsidRPr="002B7D5C">
        <w:rPr>
          <w:rStyle w:val="StyleUnderline"/>
          <w:highlight w:val="green"/>
        </w:rPr>
        <w:t>Meador</w:t>
      </w:r>
      <w:r w:rsidRPr="002B7D5C">
        <w:rPr>
          <w:rStyle w:val="StyleUnderline"/>
        </w:rPr>
        <w:t xml:space="preserve"> as the fifth Commissioner, </w:t>
      </w:r>
      <w:r w:rsidRPr="002B7D5C">
        <w:rPr>
          <w:rStyle w:val="StyleUnderline"/>
          <w:highlight w:val="green"/>
        </w:rPr>
        <w:t>signal</w:t>
      </w:r>
      <w:r w:rsidRPr="002B7D5C">
        <w:rPr>
          <w:rStyle w:val="StyleUnderline"/>
        </w:rPr>
        <w:t xml:space="preserve"> that </w:t>
      </w:r>
      <w:r w:rsidRPr="002B7D5C">
        <w:rPr>
          <w:rStyle w:val="StyleUnderline"/>
          <w:highlight w:val="green"/>
        </w:rPr>
        <w:t>the FTC will</w:t>
      </w:r>
      <w:r w:rsidRPr="002B7D5C">
        <w:rPr>
          <w:rStyle w:val="StyleUnderline"/>
        </w:rPr>
        <w:t xml:space="preserve"> continue to </w:t>
      </w:r>
      <w:r w:rsidRPr="002B7D5C">
        <w:rPr>
          <w:rStyle w:val="StyleUnderline"/>
          <w:highlight w:val="green"/>
        </w:rPr>
        <w:t>actively enforce antitrust</w:t>
      </w:r>
      <w:r w:rsidRPr="002B7D5C">
        <w:rPr>
          <w:rStyle w:val="StyleUnderline"/>
        </w:rPr>
        <w:t xml:space="preserve"> laws, particularly </w:t>
      </w:r>
      <w:r w:rsidRPr="002B7D5C">
        <w:rPr>
          <w:rStyle w:val="StyleUnderline"/>
          <w:highlight w:val="green"/>
        </w:rPr>
        <w:t>in</w:t>
      </w:r>
      <w:r w:rsidRPr="002B7D5C">
        <w:rPr>
          <w:rStyle w:val="StyleUnderline"/>
        </w:rPr>
        <w:t xml:space="preserve"> the </w:t>
      </w:r>
      <w:r w:rsidRPr="002B7D5C">
        <w:rPr>
          <w:rStyle w:val="StyleUnderline"/>
          <w:highlight w:val="green"/>
        </w:rPr>
        <w:t>tech</w:t>
      </w:r>
      <w:r w:rsidRPr="002B7D5C">
        <w:rPr>
          <w:rStyle w:val="StyleUnderline"/>
        </w:rPr>
        <w:t xml:space="preserve"> industry, but will likely adopt a less aggressive regulatory approach than the Biden/Khan-FTC and reduce merger enforcement.</w:t>
      </w:r>
      <w:r w:rsidRPr="002B7D5C">
        <w:rPr>
          <w:sz w:val="16"/>
        </w:rPr>
        <w:t xml:space="preserve"> </w:t>
      </w:r>
      <w:r w:rsidRPr="002B7D5C">
        <w:rPr>
          <w:rStyle w:val="StyleUnderline"/>
        </w:rPr>
        <w:t>In a recent press release announcing the appointment of</w:t>
      </w:r>
      <w:r w:rsidRPr="002B7D5C">
        <w:rPr>
          <w:sz w:val="16"/>
        </w:rPr>
        <w:t xml:space="preserve"> Daniel </w:t>
      </w:r>
      <w:r w:rsidRPr="002B7D5C">
        <w:rPr>
          <w:rStyle w:val="StyleUnderline"/>
        </w:rPr>
        <w:t>Guarnera as Director of the Bureau of Competition,</w:t>
      </w:r>
      <w:r w:rsidRPr="002B7D5C">
        <w:rPr>
          <w:sz w:val="16"/>
        </w:rPr>
        <w:t xml:space="preserve"> </w:t>
      </w:r>
      <w:r w:rsidRPr="004F1BE8">
        <w:rPr>
          <w:rStyle w:val="Emphasis"/>
        </w:rPr>
        <w:t>Chairman Ferguson praised Guarnera’s experience litigating antitrust cases in “critical markets, including agriculture and Big Tech” and described “labor</w:t>
      </w:r>
      <w:r w:rsidRPr="004F1BE8">
        <w:rPr>
          <w:rStyle w:val="StyleUnderline"/>
        </w:rPr>
        <w:t xml:space="preserve"> and healthcare</w:t>
      </w:r>
      <w:r w:rsidRPr="004F1BE8">
        <w:rPr>
          <w:sz w:val="16"/>
        </w:rPr>
        <w:t xml:space="preserve"> markets” </w:t>
      </w:r>
      <w:r w:rsidRPr="004F1BE8">
        <w:rPr>
          <w:rStyle w:val="StyleUnderline"/>
        </w:rPr>
        <w:t>as two of his “top priorities</w:t>
      </w:r>
      <w:r w:rsidRPr="004F1BE8">
        <w:rPr>
          <w:sz w:val="16"/>
        </w:rPr>
        <w:t>.” As Commissioner Melissa Holyoak recently stated, “[u]</w:t>
      </w:r>
      <w:proofErr w:type="spellStart"/>
      <w:r w:rsidRPr="004F1BE8">
        <w:rPr>
          <w:sz w:val="16"/>
        </w:rPr>
        <w:t>nder</w:t>
      </w:r>
      <w:proofErr w:type="spellEnd"/>
      <w:r w:rsidRPr="004F1BE8">
        <w:rPr>
          <w:sz w:val="16"/>
        </w:rPr>
        <w:t xml:space="preserve"> Chairman Ferguson’s leadership. . . we will usher in a new season at the FTC—something that has already begun.”</w:t>
      </w:r>
      <w:r w:rsidRPr="002B7D5C">
        <w:rPr>
          <w:sz w:val="16"/>
        </w:rPr>
        <w:t xml:space="preserve"> </w:t>
      </w:r>
    </w:p>
    <w:p w14:paraId="32970FC1" w14:textId="77777777" w:rsidR="00240E0A" w:rsidRPr="002B7D5C" w:rsidRDefault="00240E0A" w:rsidP="00240E0A">
      <w:pPr>
        <w:rPr>
          <w:sz w:val="16"/>
        </w:rPr>
      </w:pPr>
      <w:r w:rsidRPr="002B7D5C">
        <w:rPr>
          <w:sz w:val="16"/>
        </w:rPr>
        <w:t>Ferguson’s brief tenure as commissioner was marked by multiple noticeable dissents, which indicate he is less willing than Khan to push the boundaries of antitrust law and FTC authority. Most significantly, he dissented from the FTC’s nationwide ban on noncompete agreements, arguing that it vastly exceeded the FTC’s authority. With Ferguson as Chair, it is likely that the non-compete rule will be reversed, and the FTC will return to the case-by-case approach it adopted prior to the rule. Similarly, the FTC will likely withdraw the FTC’s 2022 policy statement, which announced a renewed focus on rigorous enforcement of Section 5 of the FTC Act, and instead return to a more lenient approach that focuses Section 5 enforcement on conduct that violates the familiar rule of reason that serves as the general test for violations of the Sherman Act. For more information on Section 5 and the 2022 policy statement, see our prior post.</w:t>
      </w:r>
    </w:p>
    <w:p w14:paraId="68442BFD" w14:textId="77777777" w:rsidR="00240E0A" w:rsidRPr="002B7D5C" w:rsidRDefault="00240E0A" w:rsidP="00240E0A">
      <w:pPr>
        <w:rPr>
          <w:sz w:val="16"/>
        </w:rPr>
      </w:pPr>
      <w:r w:rsidRPr="002B7D5C">
        <w:rPr>
          <w:sz w:val="16"/>
        </w:rPr>
        <w:t xml:space="preserve">A Ferguson-led FTC would likely also pull back on enforcement of the Robinson-Patman Act (RPA), which after decades of non-enforcement has seen a recent revival. The RPA is often called a “price discrimination act” because it prohibits sellers of commodities from discriminating in price or promotional deals among their customers when those customers compete with one another for the resale of those commodities. The FTC brought its first enforcement action under the RPA in over two decades in December 2024 against Southern Glazer’s Wine and Spirits. Ferguson voted against the complaint, issuing a 30-page dissenting statement in which he questioned the majority’s decision to bring the complaint. While he acknowledged that it was an error to treat the RPA “as a nullity for decades,” he cautioned that “the [FTC] must soundly exercise discretion about when to enforce [the RPA.]” Ferguson noted that “[t]he Commission should focus its enforcement efforts on price discrimination in the heartland of the concern that animated the Act’s passage—large retailers with buying power.” The dissent provides insight </w:t>
      </w:r>
      <w:proofErr w:type="gramStart"/>
      <w:r w:rsidRPr="002B7D5C">
        <w:rPr>
          <w:sz w:val="16"/>
        </w:rPr>
        <w:t>on</w:t>
      </w:r>
      <w:proofErr w:type="gramEnd"/>
      <w:r w:rsidRPr="002B7D5C">
        <w:rPr>
          <w:sz w:val="16"/>
        </w:rPr>
        <w:t xml:space="preserve"> federal RPA enforcement over the next four years. While it leaves open the possibility for future RPA cases, his analysis raises doubts about which cases will be considered worthy of an enforcement action.</w:t>
      </w:r>
    </w:p>
    <w:p w14:paraId="1A5870B0" w14:textId="77777777" w:rsidR="00240E0A" w:rsidRPr="004F1BE8" w:rsidRDefault="00240E0A" w:rsidP="00240E0A">
      <w:pPr>
        <w:rPr>
          <w:sz w:val="16"/>
        </w:rPr>
      </w:pPr>
      <w:r w:rsidRPr="002B7D5C">
        <w:rPr>
          <w:sz w:val="16"/>
        </w:rPr>
        <w:t xml:space="preserve">Notwithstanding Ferguson’s vocal dissent of many aspects of Khan’s enforcement approach, President </w:t>
      </w:r>
      <w:r w:rsidRPr="002B7D5C">
        <w:rPr>
          <w:rStyle w:val="StyleUnderline"/>
        </w:rPr>
        <w:t>Trump’s nomination of Mark Meador</w:t>
      </w:r>
      <w:r w:rsidRPr="002B7D5C">
        <w:rPr>
          <w:sz w:val="16"/>
        </w:rPr>
        <w:t xml:space="preserve">, an FTC veteran and antitrust specialist, to fill Ferguson’s vacancy </w:t>
      </w:r>
      <w:r w:rsidRPr="004F1BE8">
        <w:rPr>
          <w:rStyle w:val="StyleUnderline"/>
        </w:rPr>
        <w:t>suggests that certain aspects of Khan’s FTC may remain.</w:t>
      </w:r>
      <w:r w:rsidRPr="004F1BE8">
        <w:rPr>
          <w:sz w:val="16"/>
        </w:rPr>
        <w:t xml:space="preserve"> Meador previously served in the DOJ Antitrust Division and the FTC’s Health Care Division. Like Khan, </w:t>
      </w:r>
      <w:r w:rsidRPr="004F1BE8">
        <w:rPr>
          <w:rStyle w:val="Emphasis"/>
        </w:rPr>
        <w:t xml:space="preserve">Meador has been outspoken in his antitrust critiques of Big </w:t>
      </w:r>
      <w:proofErr w:type="gramStart"/>
      <w:r w:rsidRPr="004F1BE8">
        <w:rPr>
          <w:rStyle w:val="Emphasis"/>
        </w:rPr>
        <w:t>Tech</w:t>
      </w:r>
      <w:r w:rsidRPr="004F1BE8">
        <w:rPr>
          <w:rStyle w:val="StyleUnderline"/>
        </w:rPr>
        <w:t>, and</w:t>
      </w:r>
      <w:proofErr w:type="gramEnd"/>
      <w:r w:rsidRPr="004F1BE8">
        <w:rPr>
          <w:rStyle w:val="StyleUnderline"/>
        </w:rPr>
        <w:t xml:space="preserve"> has proposed that antitrust enforcement should focus more on preventing the under-deterrence of anticompetitive behavior rather than focusing too much on curbing over-enforcement of antitrust law.</w:t>
      </w:r>
      <w:r w:rsidRPr="004F1BE8">
        <w:rPr>
          <w:sz w:val="16"/>
        </w:rPr>
        <w:t xml:space="preserve"> His fairly pro-enforcement outlook corresponds with views Khan has expressed regarding an emphasis on deterrence and departs from traditional Republican views. For more information on Ferguson and Meador, see our prior post.</w:t>
      </w:r>
    </w:p>
    <w:p w14:paraId="4DE7D95E" w14:textId="77777777" w:rsidR="00240E0A" w:rsidRPr="004F1BE8" w:rsidRDefault="00240E0A" w:rsidP="00240E0A">
      <w:pPr>
        <w:rPr>
          <w:sz w:val="16"/>
        </w:rPr>
      </w:pPr>
      <w:r w:rsidRPr="004F1BE8">
        <w:rPr>
          <w:sz w:val="16"/>
        </w:rPr>
        <w:t>Enforcement Targets</w:t>
      </w:r>
    </w:p>
    <w:p w14:paraId="528AC549" w14:textId="77777777" w:rsidR="00240E0A" w:rsidRPr="004F1BE8" w:rsidRDefault="00240E0A" w:rsidP="00240E0A">
      <w:pPr>
        <w:rPr>
          <w:sz w:val="16"/>
        </w:rPr>
      </w:pPr>
      <w:r w:rsidRPr="004F1BE8">
        <w:rPr>
          <w:sz w:val="16"/>
        </w:rPr>
        <w:t xml:space="preserve">As noted above, for the next four years, </w:t>
      </w:r>
      <w:r w:rsidRPr="004F1BE8">
        <w:rPr>
          <w:rStyle w:val="Emphasis"/>
        </w:rPr>
        <w:t>the regulators’ primary enforcement target will likely remain Big Tech</w:t>
      </w:r>
      <w:r w:rsidRPr="004F1BE8">
        <w:rPr>
          <w:sz w:val="16"/>
        </w:rPr>
        <w:t xml:space="preserve"> and other hot-button industries like healthcare. Where the Trump administration is likely to deviate from its predecessor is with respect to enforcement efforts in more novel industries, such as the Artificial Intelligence (AI) space, prioritizing research and development over antitrust enforcement. The Trump administration’s stated pro-business agenda will also likely lead to less aggressive merger enforcement while continuing the bipartisan focus on healthcare and Big Tech. For more information on antitrust merger review under a second Trump administration, see our prior post.</w:t>
      </w:r>
    </w:p>
    <w:p w14:paraId="30BF6F11" w14:textId="77777777" w:rsidR="00240E0A" w:rsidRPr="004F1BE8" w:rsidRDefault="00240E0A" w:rsidP="00240E0A">
      <w:pPr>
        <w:rPr>
          <w:sz w:val="16"/>
        </w:rPr>
      </w:pPr>
      <w:r w:rsidRPr="004F1BE8">
        <w:rPr>
          <w:sz w:val="16"/>
        </w:rPr>
        <w:t xml:space="preserve">Big Tech </w:t>
      </w:r>
    </w:p>
    <w:p w14:paraId="3B14A815" w14:textId="77777777" w:rsidR="00240E0A" w:rsidRPr="002B7D5C" w:rsidRDefault="00240E0A" w:rsidP="00240E0A">
      <w:pPr>
        <w:rPr>
          <w:sz w:val="16"/>
        </w:rPr>
      </w:pPr>
      <w:r w:rsidRPr="004F1BE8">
        <w:rPr>
          <w:rStyle w:val="StyleUnderline"/>
        </w:rPr>
        <w:t>Big Tech is expected to remain a primary focus of antitrust enforcement under the new administration.</w:t>
      </w:r>
      <w:r w:rsidRPr="004F1BE8">
        <w:rPr>
          <w:sz w:val="16"/>
        </w:rPr>
        <w:t xml:space="preserve"> </w:t>
      </w:r>
      <w:r w:rsidRPr="004F1BE8">
        <w:rPr>
          <w:rStyle w:val="StyleUnderline"/>
        </w:rPr>
        <w:t>The Trump administration will inherit several pending antitrust suits against Big Tech companies—including Google, Amazon, and others</w:t>
      </w:r>
      <w:r w:rsidRPr="004F1BE8">
        <w:rPr>
          <w:sz w:val="16"/>
        </w:rPr>
        <w:t>—some of which were initiated during the first Trump administration. The first antitrust case against Google is currently in the remedies stage after a judge found that</w:t>
      </w:r>
      <w:r w:rsidRPr="002B7D5C">
        <w:rPr>
          <w:sz w:val="16"/>
        </w:rPr>
        <w:t xml:space="preserve"> Google maintained an illegal monopoly in internet search, and the second, alleging Google also maintains an illegal monopoly in advertising technology, recently wrapped up a bench trial. The antitrust case against Amazon is ongoing after most claims survived a motion to dismiss.</w:t>
      </w:r>
    </w:p>
    <w:p w14:paraId="2280FD5B" w14:textId="77777777" w:rsidR="00240E0A" w:rsidRPr="002B7D5C" w:rsidRDefault="00240E0A" w:rsidP="00240E0A">
      <w:pPr>
        <w:rPr>
          <w:rStyle w:val="StyleUnderline"/>
        </w:rPr>
      </w:pPr>
      <w:r w:rsidRPr="002B7D5C">
        <w:rPr>
          <w:sz w:val="16"/>
        </w:rPr>
        <w:t xml:space="preserve">While on the campaign trail, </w:t>
      </w:r>
      <w:r w:rsidRPr="002B7D5C">
        <w:rPr>
          <w:rStyle w:val="StyleUnderline"/>
        </w:rPr>
        <w:t>Trump called Big Tech companies “too big” and “too powerful,” and Vance praised Khan’s aggressive approach to antitrust enforcement against Big Tech.</w:t>
      </w:r>
      <w:r w:rsidRPr="002B7D5C">
        <w:rPr>
          <w:sz w:val="16"/>
        </w:rPr>
        <w:t xml:space="preserve"> Ferguson also expressed censorship concerns, vowing that while he is Chair, the FTC will “end Big Tech’s vendetta against competition and free speech.” Similarly, Holyoak has stated that the FTC must “fight against Big Tech censorship.” Meador was previously involved in drafting a bill intended to force the breakup of Google’s digital advertising business. Trump’s nomination of Slater further signals an aggressive approach to Big Tech. </w:t>
      </w:r>
      <w:r w:rsidRPr="002B7D5C">
        <w:rPr>
          <w:rStyle w:val="StyleUnderline"/>
        </w:rPr>
        <w:t>In announcing Slater’s nomination, Trump stated that “Big Tech has run wild for years,” touting his fight against Big Tech in his first term and vowing that his “[DOJ] antitrust team will continue that work under [Slater’s] leadership.”</w:t>
      </w:r>
    </w:p>
    <w:p w14:paraId="498449B9" w14:textId="77777777" w:rsidR="00240E0A" w:rsidRPr="002B7D5C" w:rsidRDefault="00240E0A" w:rsidP="00240E0A">
      <w:pPr>
        <w:rPr>
          <w:sz w:val="16"/>
        </w:rPr>
      </w:pPr>
      <w:r w:rsidRPr="002B7D5C">
        <w:rPr>
          <w:sz w:val="16"/>
        </w:rPr>
        <w:t xml:space="preserve">Artificial Intelligence </w:t>
      </w:r>
    </w:p>
    <w:p w14:paraId="730D2ADA" w14:textId="77777777" w:rsidR="00240E0A" w:rsidRPr="002B7D5C" w:rsidRDefault="00240E0A" w:rsidP="00240E0A">
      <w:pPr>
        <w:rPr>
          <w:sz w:val="16"/>
        </w:rPr>
      </w:pPr>
      <w:r w:rsidRPr="002B7D5C">
        <w:rPr>
          <w:sz w:val="16"/>
        </w:rPr>
        <w:t xml:space="preserve">Unlike Big Tech, Trump is likely to rein back enforcement in more novel and developing industries, such as AI, in the name of promoting competition. </w:t>
      </w:r>
    </w:p>
    <w:p w14:paraId="5B31D592" w14:textId="77777777" w:rsidR="00240E0A" w:rsidRPr="002B7D5C" w:rsidRDefault="00240E0A" w:rsidP="00240E0A">
      <w:pPr>
        <w:rPr>
          <w:sz w:val="16"/>
        </w:rPr>
      </w:pPr>
      <w:r w:rsidRPr="002B7D5C">
        <w:rPr>
          <w:sz w:val="16"/>
        </w:rPr>
        <w:t xml:space="preserve">In line with Biden’s Executive Order on Safe, Secure, and Trustworthy Artificial Intelligence, which detailed a framework for the regulation of AI, the FTC and DOJ focused their enforcement efforts on AI during the latter half of Biden’s term. The FTC and DOJ agreed to divide enforcement of the largest market participants in the AI industry and later issued a joint statement on AI competition risks and strategies. In September 2024, the FTC </w:t>
      </w:r>
      <w:proofErr w:type="gramStart"/>
      <w:r w:rsidRPr="002B7D5C">
        <w:rPr>
          <w:sz w:val="16"/>
        </w:rPr>
        <w:t>announced</w:t>
      </w:r>
      <w:proofErr w:type="gramEnd"/>
      <w:r w:rsidRPr="002B7D5C">
        <w:rPr>
          <w:sz w:val="16"/>
        </w:rPr>
        <w:t xml:space="preserve"> “Operation AI Comply,” which was intended to crack down on companies using AI deceptively or unfairly. Those initiatives are likely to cease under Trump.</w:t>
      </w:r>
    </w:p>
    <w:p w14:paraId="21DB1CEE" w14:textId="77777777" w:rsidR="00240E0A" w:rsidRPr="002B7D5C" w:rsidRDefault="00240E0A" w:rsidP="00240E0A">
      <w:pPr>
        <w:rPr>
          <w:sz w:val="16"/>
        </w:rPr>
      </w:pPr>
      <w:r w:rsidRPr="002B7D5C">
        <w:rPr>
          <w:sz w:val="16"/>
        </w:rPr>
        <w:t>During President Trump’s first term, he issued an Executive Order that established the American AI Initiative and emphasized investing in AI research and development. And just a few days into his second term, President Trump issued an Executive Order titled “Removing Barriers to American Leadership in Artificial Intelligence” which proposed to “revoke[] certain existing AI policies and directives that act as barriers to American AI innovation.” President Trump also already revoked Biden’s Executive Order on Safe, Secure, and Trustworthy Artificial Intelligence mentioned above.</w:t>
      </w:r>
    </w:p>
    <w:p w14:paraId="6DF19699" w14:textId="77777777" w:rsidR="00240E0A" w:rsidRPr="002B7D5C" w:rsidRDefault="00240E0A" w:rsidP="00240E0A">
      <w:pPr>
        <w:rPr>
          <w:sz w:val="16"/>
        </w:rPr>
      </w:pPr>
      <w:r w:rsidRPr="002B7D5C">
        <w:rPr>
          <w:sz w:val="16"/>
        </w:rPr>
        <w:t xml:space="preserve">President Trump has voiced support of AI development rooted in free speech. As President Trump expressed in his nomination of Slater, his intent is to ensure “competition laws are enforced, both vigorously and FAIRLY, with clear rules that facilitate, rather than stifle, the ingenuity of our greatest companies.” Likewise, Commissioner Ferguson emphasized that the FTC </w:t>
      </w:r>
      <w:proofErr w:type="gramStart"/>
      <w:r w:rsidRPr="002B7D5C">
        <w:rPr>
          <w:sz w:val="16"/>
        </w:rPr>
        <w:t>will</w:t>
      </w:r>
      <w:proofErr w:type="gramEnd"/>
      <w:r w:rsidRPr="002B7D5C">
        <w:rPr>
          <w:sz w:val="16"/>
        </w:rPr>
        <w:t xml:space="preserve"> make sure America is the “best place for innovators to bring new ideas to life.”</w:t>
      </w:r>
    </w:p>
    <w:p w14:paraId="682B5800" w14:textId="77777777" w:rsidR="00240E0A" w:rsidRPr="002B7D5C" w:rsidRDefault="00240E0A" w:rsidP="00240E0A">
      <w:pPr>
        <w:rPr>
          <w:sz w:val="16"/>
        </w:rPr>
      </w:pPr>
      <w:r w:rsidRPr="002B7D5C">
        <w:rPr>
          <w:sz w:val="16"/>
        </w:rPr>
        <w:t>Notably, on January 17, 2025, the FTC issued a staff report on three Big Tech-AI partnerships between three of the largest Cloud Service Providers and two of the most prominent generative AI developers. Ferguson issued a concurring and dissenting statement, joined by Commissioner Holyoak, that praised the report for helping the public understand how these partnerships between the Big Tech companies and AI model developers work. In his concurrence, he noted how AI technology “could be a driving force for innovation, economic growth, and increased productivity for American workers in the coming years” and that “AI may also be the most significant challenge to Big Tech firms’ dominance since they achieved that dominance.” Ferguson advocated that these two possibilities require the FTC “to strike a careful and prudent balance” between “</w:t>
      </w:r>
      <w:proofErr w:type="spellStart"/>
      <w:r w:rsidRPr="002B7D5C">
        <w:rPr>
          <w:sz w:val="16"/>
        </w:rPr>
        <w:t>charg</w:t>
      </w:r>
      <w:proofErr w:type="spellEnd"/>
      <w:r w:rsidRPr="002B7D5C">
        <w:rPr>
          <w:sz w:val="16"/>
        </w:rPr>
        <w:t>[</w:t>
      </w:r>
      <w:proofErr w:type="spellStart"/>
      <w:r w:rsidRPr="002B7D5C">
        <w:rPr>
          <w:sz w:val="16"/>
        </w:rPr>
        <w:t>ing</w:t>
      </w:r>
      <w:proofErr w:type="spellEnd"/>
      <w:r w:rsidRPr="002B7D5C">
        <w:rPr>
          <w:sz w:val="16"/>
        </w:rPr>
        <w:t>] headlong to regulate AI” and remaining “a vigilant competition watchman, ensuring that Big Tech incumbents do not control AI innovators in order to blunt any potential competitive threats.” Commissioner Holyoak has stressed that the FTC must aim to promote innovation in AI, not “hamper it” through “unclear regulations or misguided enforcement actions.”</w:t>
      </w:r>
    </w:p>
    <w:p w14:paraId="61DBF1E8" w14:textId="77777777" w:rsidR="00240E0A" w:rsidRPr="002B7D5C" w:rsidRDefault="00240E0A" w:rsidP="00240E0A">
      <w:pPr>
        <w:rPr>
          <w:sz w:val="16"/>
        </w:rPr>
      </w:pPr>
      <w:r w:rsidRPr="002B7D5C">
        <w:rPr>
          <w:sz w:val="16"/>
        </w:rPr>
        <w:t>In all, the second Trump administration is expected to take a more hands-off approach to enforcement in the AI industry and similar novel industries.</w:t>
      </w:r>
    </w:p>
    <w:p w14:paraId="4DDC3F6D" w14:textId="77777777" w:rsidR="00240E0A" w:rsidRPr="002B7D5C" w:rsidRDefault="00240E0A" w:rsidP="00240E0A">
      <w:pPr>
        <w:rPr>
          <w:sz w:val="16"/>
        </w:rPr>
      </w:pPr>
      <w:r w:rsidRPr="002B7D5C">
        <w:rPr>
          <w:sz w:val="16"/>
        </w:rPr>
        <w:t xml:space="preserve">Healthcare and Pharmaceutical </w:t>
      </w:r>
    </w:p>
    <w:p w14:paraId="157A12E4" w14:textId="77777777" w:rsidR="00240E0A" w:rsidRPr="002B7D5C" w:rsidRDefault="00240E0A" w:rsidP="00240E0A">
      <w:pPr>
        <w:rPr>
          <w:sz w:val="16"/>
        </w:rPr>
      </w:pPr>
      <w:r w:rsidRPr="002B7D5C">
        <w:rPr>
          <w:sz w:val="16"/>
        </w:rPr>
        <w:t xml:space="preserve">Healthcare and pharmaceutical companies are expected to remain targets of both merger and non-merger antitrust enforcement under the second Trump administration. Rising healthcare and pharmaceutical costs remain a key bipartisan concern. Under the Biden administration, the FTC released two interim staff reports on the prescription drug middleman industry, which focused on pharmacy benefit managers’ (PBM) influence over specialty generic drugs. The second interim report, published on January 14, 2025, found, among other things, that the three major PBMs imposed markups for many lifesaving drugs and that PBMs overwhelmingly favor their own pharmacies, limiting competition and choice. All five Commissioners, including Ferguson, voted unanimously to allow staff to </w:t>
      </w:r>
      <w:proofErr w:type="gramStart"/>
      <w:r w:rsidRPr="002B7D5C">
        <w:rPr>
          <w:sz w:val="16"/>
        </w:rPr>
        <w:t>issue</w:t>
      </w:r>
      <w:proofErr w:type="gramEnd"/>
      <w:r w:rsidRPr="002B7D5C">
        <w:rPr>
          <w:sz w:val="16"/>
        </w:rPr>
        <w:t xml:space="preserve"> the report. Ferguson issued a concurring statement, explaining that “[t]he Commission still has more work to do on the study,” but that he “remain[s] committed to bringing it to a conclusion, culminating in a final report.” Thus, the FTC seems poised to continue its investigation into PBM practices and rising drug costs under Ferguson, and the possibility remains for future enforcement action in this industry.</w:t>
      </w:r>
    </w:p>
    <w:p w14:paraId="07336396" w14:textId="77777777" w:rsidR="00240E0A" w:rsidRPr="002B7D5C" w:rsidRDefault="00240E0A" w:rsidP="00240E0A">
      <w:pPr>
        <w:rPr>
          <w:sz w:val="16"/>
        </w:rPr>
      </w:pPr>
      <w:r w:rsidRPr="002B7D5C">
        <w:rPr>
          <w:sz w:val="16"/>
        </w:rPr>
        <w:t>Relatedly, key members of the second Trump administration have a history of healthcare and pharmaceutical enforcement. Pam Bondi, the new U.S. Attorney General, was involved in antitrust litigation against generic drugmakers during her time as Attorney General of Florida. Meador’s previous stint with the FTC was in its Healthcare Division, where he was involved in the FTC’s campaign against pay-for-delay agreements and product-hopping in the pharmaceutical industry.</w:t>
      </w:r>
    </w:p>
    <w:p w14:paraId="59803227" w14:textId="77777777" w:rsidR="00240E0A" w:rsidRPr="002B7D5C" w:rsidRDefault="00240E0A" w:rsidP="00240E0A">
      <w:pPr>
        <w:rPr>
          <w:sz w:val="16"/>
        </w:rPr>
      </w:pPr>
      <w:r w:rsidRPr="002B7D5C">
        <w:rPr>
          <w:sz w:val="16"/>
        </w:rPr>
        <w:t>While perhaps slightly less of a target than Big Tech, major players in the healthcare and pharmaceutical industries will likely remain antitrust enforcement targets throughout the second Trump administration.</w:t>
      </w:r>
    </w:p>
    <w:p w14:paraId="2610F902" w14:textId="77777777" w:rsidR="00240E0A" w:rsidRPr="002B7D5C" w:rsidRDefault="00240E0A" w:rsidP="00240E0A">
      <w:pPr>
        <w:rPr>
          <w:sz w:val="16"/>
        </w:rPr>
      </w:pPr>
      <w:r w:rsidRPr="002B7D5C">
        <w:rPr>
          <w:sz w:val="16"/>
        </w:rPr>
        <w:t>Takeaways</w:t>
      </w:r>
    </w:p>
    <w:p w14:paraId="742D7859" w14:textId="77777777" w:rsidR="00240E0A" w:rsidRPr="002B7D5C" w:rsidRDefault="00240E0A" w:rsidP="00240E0A">
      <w:pPr>
        <w:rPr>
          <w:sz w:val="16"/>
        </w:rPr>
      </w:pPr>
      <w:r w:rsidRPr="0004768B">
        <w:rPr>
          <w:rStyle w:val="StyleUnderline"/>
        </w:rPr>
        <w:t>Generally</w:t>
      </w:r>
      <w:r w:rsidRPr="002B7D5C">
        <w:rPr>
          <w:rStyle w:val="StyleUnderline"/>
        </w:rPr>
        <w:t xml:space="preserve">, non-merger </w:t>
      </w:r>
      <w:r w:rsidRPr="0004768B">
        <w:rPr>
          <w:rStyle w:val="StyleUnderline"/>
          <w:highlight w:val="green"/>
        </w:rPr>
        <w:t>antitrust enforcement during Trump’s second term will be shaped by</w:t>
      </w:r>
      <w:r w:rsidRPr="002B7D5C">
        <w:rPr>
          <w:rStyle w:val="StyleUnderline"/>
        </w:rPr>
        <w:t xml:space="preserve"> the actions of his recently announced </w:t>
      </w:r>
      <w:r w:rsidRPr="0004768B">
        <w:rPr>
          <w:rStyle w:val="StyleUnderline"/>
          <w:highlight w:val="green"/>
        </w:rPr>
        <w:t>appointments</w:t>
      </w:r>
      <w:r w:rsidRPr="002B7D5C">
        <w:rPr>
          <w:rStyle w:val="StyleUnderline"/>
        </w:rPr>
        <w:t xml:space="preserve"> to the FTC and DOJ.</w:t>
      </w:r>
      <w:r w:rsidRPr="002B7D5C">
        <w:rPr>
          <w:sz w:val="16"/>
        </w:rPr>
        <w:t xml:space="preserve"> </w:t>
      </w:r>
      <w:r w:rsidRPr="002B7D5C">
        <w:rPr>
          <w:rStyle w:val="Emphasis"/>
        </w:rPr>
        <w:t xml:space="preserve">As his </w:t>
      </w:r>
      <w:r w:rsidRPr="0004768B">
        <w:rPr>
          <w:rStyle w:val="Emphasis"/>
          <w:highlight w:val="green"/>
        </w:rPr>
        <w:t>recent appointments and</w:t>
      </w:r>
      <w:r w:rsidRPr="002B7D5C">
        <w:rPr>
          <w:rStyle w:val="Emphasis"/>
        </w:rPr>
        <w:t xml:space="preserve"> the antitrust enforcement </w:t>
      </w:r>
      <w:r w:rsidRPr="0004768B">
        <w:rPr>
          <w:rStyle w:val="Emphasis"/>
          <w:highlight w:val="green"/>
        </w:rPr>
        <w:t>trends of his first term suggest, vigorous antitrust enforcement is likely to continue, with Big Tech</w:t>
      </w:r>
      <w:r w:rsidRPr="002B7D5C">
        <w:rPr>
          <w:rStyle w:val="Emphasis"/>
        </w:rPr>
        <w:t xml:space="preserve"> expected </w:t>
      </w:r>
      <w:r w:rsidRPr="0004768B">
        <w:rPr>
          <w:rStyle w:val="Emphasis"/>
        </w:rPr>
        <w:t xml:space="preserve">to remain </w:t>
      </w:r>
      <w:r w:rsidRPr="0004768B">
        <w:rPr>
          <w:rStyle w:val="Emphasis"/>
          <w:highlight w:val="green"/>
        </w:rPr>
        <w:t>the primary target</w:t>
      </w:r>
      <w:r w:rsidRPr="002B7D5C">
        <w:rPr>
          <w:sz w:val="16"/>
        </w:rPr>
        <w:t>, and healthcare a close second. That said, Trump’s business- and innovation-focused platform suggests that he may take a step back from Biden’s boundary-pushing antitrust enforcement approach, opting for more traditional antitrust tools and theories of harm and reduced reliance on new rulemaking.</w:t>
      </w:r>
    </w:p>
    <w:p w14:paraId="33024E22" w14:textId="77777777" w:rsidR="00240E0A" w:rsidRDefault="00240E0A" w:rsidP="00240E0A">
      <w:pPr>
        <w:pStyle w:val="Heading3"/>
      </w:pPr>
      <w:r>
        <w:t>Public Interest</w:t>
      </w:r>
    </w:p>
    <w:p w14:paraId="27683572" w14:textId="254B0861" w:rsidR="00240E0A" w:rsidRPr="007E0B90" w:rsidRDefault="00240E0A" w:rsidP="00240E0A">
      <w:pPr>
        <w:keepNext/>
        <w:keepLines/>
        <w:pageBreakBefore/>
        <w:spacing w:before="40" w:after="0"/>
        <w:jc w:val="center"/>
        <w:outlineLvl w:val="2"/>
        <w:rPr>
          <w:rFonts w:eastAsia="SimSun" w:cs="Times New Roman"/>
          <w:b/>
          <w:sz w:val="32"/>
          <w:szCs w:val="24"/>
          <w:u w:val="single"/>
        </w:rPr>
      </w:pPr>
      <w:r>
        <w:rPr>
          <w:rFonts w:eastAsia="SimSun" w:cs="Times New Roman"/>
          <w:b/>
          <w:sz w:val="32"/>
          <w:szCs w:val="24"/>
          <w:u w:val="single"/>
        </w:rPr>
        <w:t>Cap K</w:t>
      </w:r>
    </w:p>
    <w:p w14:paraId="27C30A4E" w14:textId="77777777" w:rsidR="00240E0A" w:rsidRDefault="00240E0A" w:rsidP="00240E0A">
      <w:pPr>
        <w:pStyle w:val="Heading4"/>
        <w:numPr>
          <w:ilvl w:val="0"/>
          <w:numId w:val="47"/>
        </w:numPr>
      </w:pPr>
      <w:r>
        <w:t>Corporate power turns the alt – plan solves and perm doesn’t sever – socialists have markets too</w:t>
      </w:r>
    </w:p>
    <w:p w14:paraId="006F11BB" w14:textId="77777777" w:rsidR="00240E0A" w:rsidRDefault="00240E0A" w:rsidP="00240E0A">
      <w:pPr>
        <w:spacing w:after="0"/>
      </w:pPr>
      <w:r w:rsidRPr="00A21B99">
        <w:rPr>
          <w:rStyle w:val="Style13ptBold"/>
        </w:rPr>
        <w:t>Bagg</w:t>
      </w:r>
      <w:r>
        <w:t xml:space="preserve"> 20</w:t>
      </w:r>
      <w:r w:rsidRPr="00A21B99">
        <w:rPr>
          <w:rStyle w:val="Style13ptBold"/>
        </w:rPr>
        <w:t>23</w:t>
      </w:r>
      <w:r>
        <w:t xml:space="preserve"> – </w:t>
      </w:r>
      <w:r w:rsidRPr="00A21B99">
        <w:t>Samuel Bagg is Assistant Professor in the Department of Political Science</w:t>
      </w:r>
      <w:r>
        <w:t xml:space="preserve"> at the University of South Carolina (“Whose Coordination? Which Democracy? On Antitrust as a Democratic Demand,” Politics &amp; Society 2023, Vol. 51(3) 364–386)</w:t>
      </w:r>
    </w:p>
    <w:p w14:paraId="4007D9AC" w14:textId="77777777" w:rsidR="00240E0A" w:rsidRPr="00A21B99" w:rsidRDefault="00240E0A" w:rsidP="00240E0A">
      <w:pPr>
        <w:spacing w:after="0"/>
        <w:rPr>
          <w:rStyle w:val="Emphasis"/>
          <w:highlight w:val="green"/>
        </w:rPr>
      </w:pPr>
      <w:r w:rsidRPr="00A21B99">
        <w:rPr>
          <w:rStyle w:val="Emphasis"/>
          <w:highlight w:val="green"/>
        </w:rPr>
        <w:t>Antitrust</w:t>
      </w:r>
      <w:r w:rsidRPr="00A25743">
        <w:rPr>
          <w:sz w:val="16"/>
        </w:rPr>
        <w:t xml:space="preserve"> as a </w:t>
      </w:r>
      <w:r w:rsidRPr="00A21B99">
        <w:rPr>
          <w:rStyle w:val="Emphasis"/>
          <w:highlight w:val="green"/>
        </w:rPr>
        <w:t>Complement</w:t>
      </w:r>
      <w:r w:rsidRPr="00A25743">
        <w:rPr>
          <w:sz w:val="16"/>
        </w:rPr>
        <w:t xml:space="preserve"> for </w:t>
      </w:r>
      <w:r w:rsidRPr="00A21B99">
        <w:rPr>
          <w:rStyle w:val="Emphasis"/>
          <w:highlight w:val="green"/>
        </w:rPr>
        <w:t>Radical Collective Action</w:t>
      </w:r>
    </w:p>
    <w:p w14:paraId="083671CF" w14:textId="77777777" w:rsidR="00240E0A" w:rsidRPr="00A25743" w:rsidRDefault="00240E0A" w:rsidP="00240E0A">
      <w:pPr>
        <w:spacing w:after="0"/>
        <w:rPr>
          <w:sz w:val="16"/>
        </w:rPr>
      </w:pPr>
      <w:r w:rsidRPr="00A25743">
        <w:rPr>
          <w:sz w:val="16"/>
        </w:rPr>
        <w:t xml:space="preserve">Let us turn now to the </w:t>
      </w:r>
      <w:r w:rsidRPr="00A21B99">
        <w:rPr>
          <w:rStyle w:val="StyleUnderline"/>
        </w:rPr>
        <w:t>radical-socialist view of collective self-rule</w:t>
      </w:r>
      <w:r w:rsidRPr="00A25743">
        <w:rPr>
          <w:sz w:val="16"/>
        </w:rPr>
        <w:t xml:space="preserve">, which </w:t>
      </w:r>
      <w:r w:rsidRPr="00A21B99">
        <w:rPr>
          <w:rStyle w:val="StyleUnderline"/>
        </w:rPr>
        <w:t>emphasizes</w:t>
      </w:r>
      <w:r w:rsidRPr="00A25743">
        <w:rPr>
          <w:sz w:val="16"/>
        </w:rPr>
        <w:t xml:space="preserve"> the importance of </w:t>
      </w:r>
      <w:r w:rsidRPr="00A21B99">
        <w:rPr>
          <w:rStyle w:val="StyleUnderline"/>
        </w:rPr>
        <w:t>cooperative economic control</w:t>
      </w:r>
      <w:r w:rsidRPr="00A25743">
        <w:rPr>
          <w:sz w:val="16"/>
        </w:rPr>
        <w:t>, and thus worries that a neo-</w:t>
      </w:r>
      <w:proofErr w:type="spellStart"/>
      <w:r w:rsidRPr="00A25743">
        <w:rPr>
          <w:sz w:val="16"/>
        </w:rPr>
        <w:t>Brandeisian</w:t>
      </w:r>
      <w:proofErr w:type="spellEnd"/>
      <w:r w:rsidRPr="00A25743">
        <w:rPr>
          <w:sz w:val="16"/>
        </w:rPr>
        <w:t xml:space="preserve"> approach to antitrust will crowd out or undermine other projects that are ultimately more important for democracy. In the abstract, it might seem obvious that anyone opposed to rule by economic elites would embrace all forms of state action that serve to break down and constrain economic actors with highly concentrated power. </w:t>
      </w:r>
      <w:r w:rsidRPr="00A21B99">
        <w:rPr>
          <w:rStyle w:val="StyleUnderline"/>
        </w:rPr>
        <w:t xml:space="preserve">For many </w:t>
      </w:r>
      <w:r w:rsidRPr="00A25743">
        <w:rPr>
          <w:sz w:val="16"/>
        </w:rPr>
        <w:t xml:space="preserve">radicals and </w:t>
      </w:r>
      <w:r w:rsidRPr="0008540B">
        <w:rPr>
          <w:rStyle w:val="StyleUnderline"/>
        </w:rPr>
        <w:t xml:space="preserve">socialists, </w:t>
      </w:r>
      <w:r w:rsidRPr="0008540B">
        <w:rPr>
          <w:sz w:val="16"/>
        </w:rPr>
        <w:t xml:space="preserve">however, </w:t>
      </w:r>
      <w:r w:rsidRPr="0008540B">
        <w:rPr>
          <w:rStyle w:val="StyleUnderline"/>
        </w:rPr>
        <w:t>the ultimate goal is not a thoroughgoing dispersion of wealth and power, but rather some form of centralized “democratic” control over economic activity</w:t>
      </w:r>
      <w:r w:rsidRPr="00A21B99">
        <w:rPr>
          <w:rStyle w:val="StyleUnderline"/>
        </w:rPr>
        <w:t>.</w:t>
      </w:r>
      <w:r w:rsidRPr="00A25743">
        <w:rPr>
          <w:sz w:val="16"/>
        </w:rPr>
        <w:t>54 And in this context, firms and industries that already organize a great deal of production under a single centralized command structure can actually serve as a model for socialized production, as well as an institutional bridge toward that end—even if power at the top is still located, for the time being, in the hands of private owners.55 They will thus be wary of placing too much emphasis on antitrust tactics such as encouraging competition and breaking down large firms, which may simply obstruct an eventual transition to collective ownership and control under democratic socialism—or even the more limited forms of state-managed capitalism characteristic of certain social democratic welfare states.</w:t>
      </w:r>
    </w:p>
    <w:p w14:paraId="2BB8B45E" w14:textId="77777777" w:rsidR="00240E0A" w:rsidRPr="00A25743" w:rsidRDefault="00240E0A" w:rsidP="00240E0A">
      <w:pPr>
        <w:spacing w:after="0"/>
        <w:rPr>
          <w:sz w:val="16"/>
        </w:rPr>
      </w:pPr>
      <w:r w:rsidRPr="00A25743">
        <w:rPr>
          <w:sz w:val="16"/>
        </w:rPr>
        <w:t xml:space="preserve">In the shorter term, meanwhile, </w:t>
      </w:r>
      <w:r w:rsidRPr="00A21B99">
        <w:rPr>
          <w:rStyle w:val="StyleUnderline"/>
        </w:rPr>
        <w:t>many radicals</w:t>
      </w:r>
      <w:r w:rsidRPr="00A25743">
        <w:rPr>
          <w:sz w:val="16"/>
        </w:rPr>
        <w:t xml:space="preserve"> also </w:t>
      </w:r>
      <w:r w:rsidRPr="00A21B99">
        <w:rPr>
          <w:rStyle w:val="StyleUnderline"/>
        </w:rPr>
        <w:t>worry about the effect of antitrust policy on the organization of workers in labor unions.</w:t>
      </w:r>
      <w:r w:rsidRPr="00A25743">
        <w:rPr>
          <w:sz w:val="16"/>
        </w:rPr>
        <w:t xml:space="preserve"> Historically, the conflict between antitrust and labor organizing has sometimes been quite direct. </w:t>
      </w:r>
      <w:r w:rsidRPr="00FD54CE">
        <w:rPr>
          <w:rStyle w:val="StyleUnderline"/>
        </w:rPr>
        <w:t>For many years</w:t>
      </w:r>
      <w:r w:rsidRPr="00A25743">
        <w:rPr>
          <w:sz w:val="16"/>
        </w:rPr>
        <w:t xml:space="preserve"> after the </w:t>
      </w:r>
      <w:r w:rsidRPr="00FD54CE">
        <w:rPr>
          <w:rStyle w:val="StyleUnderline"/>
        </w:rPr>
        <w:t>Sherman</w:t>
      </w:r>
      <w:r w:rsidRPr="00A25743">
        <w:rPr>
          <w:sz w:val="16"/>
        </w:rPr>
        <w:t xml:space="preserve"> Antitrust Act </w:t>
      </w:r>
      <w:r w:rsidRPr="00FD54CE">
        <w:rPr>
          <w:rStyle w:val="StyleUnderline"/>
        </w:rPr>
        <w:t>was</w:t>
      </w:r>
      <w:r w:rsidRPr="00A25743">
        <w:rPr>
          <w:sz w:val="16"/>
        </w:rPr>
        <w:t xml:space="preserve"> passed, for instance, it was </w:t>
      </w:r>
      <w:r w:rsidRPr="00FD54CE">
        <w:rPr>
          <w:rStyle w:val="StyleUnderline"/>
        </w:rPr>
        <w:t>used</w:t>
      </w:r>
      <w:r w:rsidRPr="00A25743">
        <w:rPr>
          <w:sz w:val="16"/>
        </w:rPr>
        <w:t xml:space="preserve"> primarily </w:t>
      </w:r>
      <w:r w:rsidRPr="00FD54CE">
        <w:rPr>
          <w:rStyle w:val="StyleUnderline"/>
        </w:rPr>
        <w:t>to suppress unionization</w:t>
      </w:r>
      <w:r w:rsidRPr="00A25743">
        <w:rPr>
          <w:sz w:val="16"/>
        </w:rPr>
        <w:t xml:space="preserve">, which those enforcing the Act interpreted as a form of collusion among producers to set the price of labor.56 Eventually, workers carved out a “labor exemption,”57 but the legal threat to union activity posed by antitrust policy never fully abated.58 Indeed, even many of those who are sympathetic to the interests of labor accept that “the </w:t>
      </w:r>
      <w:r w:rsidRPr="00FD54CE">
        <w:rPr>
          <w:rStyle w:val="StyleUnderline"/>
        </w:rPr>
        <w:t>antitrust laws and collective bargaining</w:t>
      </w:r>
      <w:r w:rsidRPr="00A25743">
        <w:rPr>
          <w:sz w:val="16"/>
        </w:rPr>
        <w:t xml:space="preserve"> will </w:t>
      </w:r>
      <w:r w:rsidRPr="00FD54CE">
        <w:rPr>
          <w:rStyle w:val="StyleUnderline"/>
        </w:rPr>
        <w:t>almost inevitably tend to clash</w:t>
      </w:r>
      <w:r w:rsidRPr="00A25743">
        <w:rPr>
          <w:sz w:val="16"/>
        </w:rPr>
        <w:t>.” 59 If antitrust laws aim to promote competition, and unions aim to limit it, indeed, it is hard to reach any other conclusion. Somewhat less directly, many labor activists worry that organizing workers is more difficult in smaller and scrappier firms, and that winning concessions on wages and other demands is more difficult where bosses are constrained by ruthless competition.60 Perhaps implicitly looking to the postwar era as a golden age for the interests of labor, they argue that conditions are better for workers under a system of large oligopolistic firms whose comfortable profit margins are at least somewhat protected from competition.</w:t>
      </w:r>
    </w:p>
    <w:p w14:paraId="67EC4D64" w14:textId="77777777" w:rsidR="00240E0A" w:rsidRPr="00A25743" w:rsidRDefault="00240E0A" w:rsidP="00240E0A">
      <w:pPr>
        <w:spacing w:after="0"/>
        <w:rPr>
          <w:sz w:val="16"/>
        </w:rPr>
      </w:pPr>
      <w:r w:rsidRPr="00A25743">
        <w:rPr>
          <w:sz w:val="16"/>
        </w:rPr>
        <w:t xml:space="preserve">Once again, the first thing to say about this set of concerns is that there is a sizable grain of truth to them, which any advocate of democracy must take very seriously, even if she does not accept the full socialist account of democracy as collective control over economic resources. </w:t>
      </w:r>
      <w:r w:rsidRPr="00FD54CE">
        <w:rPr>
          <w:rStyle w:val="StyleUnderline"/>
        </w:rPr>
        <w:t>Just as the ambitions and scope of antitrust policy are rightly disciplined by the need to ensure that those who enforce it will not be captured, those implementing a more aggressive approach to antitrust must also be careful to do so in ways that do not undermine the efforts of workers to organize themselves—a crucial part of any egalitarian balance of social forces. For almost two centuries,</w:t>
      </w:r>
      <w:r w:rsidRPr="00A25743">
        <w:rPr>
          <w:sz w:val="16"/>
        </w:rPr>
        <w:t xml:space="preserve"> after all, </w:t>
      </w:r>
      <w:r w:rsidRPr="00342CF9">
        <w:rPr>
          <w:rStyle w:val="StyleUnderline"/>
        </w:rPr>
        <w:t>labor unions have been the single most important source of countervailing power standing against domination by economic elites, and their importance for democracy cannot be understated.</w:t>
      </w:r>
      <w:r w:rsidRPr="00342CF9">
        <w:rPr>
          <w:sz w:val="16"/>
        </w:rPr>
        <w:t xml:space="preserve">61 On a more abstract level, meanwhile, labor </w:t>
      </w:r>
      <w:r w:rsidRPr="00342CF9">
        <w:rPr>
          <w:rStyle w:val="Emphasis"/>
        </w:rPr>
        <w:t>advocates are right to be wary of glorifying cutthroat market competition. Nevertheless,</w:t>
      </w:r>
      <w:r w:rsidRPr="00342CF9">
        <w:rPr>
          <w:rStyle w:val="StyleUnderline"/>
        </w:rPr>
        <w:t xml:space="preserve"> a broader perspective on the diverse and interrelated demands of democracy gives us several reasons to </w:t>
      </w:r>
      <w:r w:rsidRPr="00342CF9">
        <w:rPr>
          <w:rStyle w:val="Emphasis"/>
        </w:rPr>
        <w:t>reject the universal skepticism toward antitrust</w:t>
      </w:r>
      <w:r w:rsidRPr="00342CF9">
        <w:rPr>
          <w:rStyle w:val="StyleUnderline"/>
        </w:rPr>
        <w:t xml:space="preserve"> </w:t>
      </w:r>
      <w:r w:rsidRPr="00FD54CE">
        <w:rPr>
          <w:rStyle w:val="StyleUnderline"/>
        </w:rPr>
        <w:t>adopted by some advocates of labor.</w:t>
      </w:r>
    </w:p>
    <w:p w14:paraId="6F61EDF6" w14:textId="77777777" w:rsidR="00240E0A" w:rsidRPr="00FD54CE" w:rsidRDefault="00240E0A" w:rsidP="00240E0A">
      <w:pPr>
        <w:spacing w:after="0"/>
        <w:rPr>
          <w:rStyle w:val="StyleUnderline"/>
        </w:rPr>
      </w:pPr>
      <w:r w:rsidRPr="00A25743">
        <w:rPr>
          <w:sz w:val="16"/>
        </w:rPr>
        <w:t xml:space="preserve">Just as market fundamentalists wrongly </w:t>
      </w:r>
      <w:r w:rsidRPr="00342CF9">
        <w:rPr>
          <w:sz w:val="16"/>
        </w:rPr>
        <w:t xml:space="preserve">valorize “perfect competition,” most broadly, </w:t>
      </w:r>
      <w:r w:rsidRPr="00342CF9">
        <w:rPr>
          <w:rStyle w:val="StyleUnderline"/>
        </w:rPr>
        <w:t>many radicals and socialists exhibit a similarly uncritical stance toward “democratic” modes of social and economic organization, and thus fail to grapple with the challenges, imperfections, and asymmetries of power that inevitably accompany any form of collective decision making</w:t>
      </w:r>
      <w:r w:rsidRPr="00FD54CE">
        <w:rPr>
          <w:rStyle w:val="StyleUnderline"/>
        </w:rPr>
        <w:t>.</w:t>
      </w:r>
      <w:r w:rsidRPr="00A25743">
        <w:rPr>
          <w:sz w:val="16"/>
        </w:rPr>
        <w:t xml:space="preserve"> At a formal level, there is simply no such thing as a neutral decision procedure that gives equal weight to the views of all participants—not, at least, when it comes to complex issues of great social importance, with more than one possible axis of contention.62 More concretely, </w:t>
      </w:r>
      <w:r w:rsidRPr="00342CF9">
        <w:rPr>
          <w:rStyle w:val="StyleUnderline"/>
          <w:highlight w:val="green"/>
        </w:rPr>
        <w:t xml:space="preserve">any </w:t>
      </w:r>
      <w:r w:rsidRPr="00FD54CE">
        <w:rPr>
          <w:rStyle w:val="StyleUnderline"/>
        </w:rPr>
        <w:t xml:space="preserve">apparently democratic method of </w:t>
      </w:r>
      <w:r w:rsidRPr="00342CF9">
        <w:rPr>
          <w:rStyle w:val="StyleUnderline"/>
          <w:highlight w:val="green"/>
        </w:rPr>
        <w:t xml:space="preserve">economic governance will involve some degree of centralization </w:t>
      </w:r>
      <w:r w:rsidRPr="00FD54CE">
        <w:rPr>
          <w:rStyle w:val="StyleUnderline"/>
        </w:rPr>
        <w:t xml:space="preserve">and concentration </w:t>
      </w:r>
      <w:r w:rsidRPr="00342CF9">
        <w:rPr>
          <w:rStyle w:val="StyleUnderline"/>
          <w:highlight w:val="green"/>
        </w:rPr>
        <w:t xml:space="preserve">of decision-making </w:t>
      </w:r>
      <w:r w:rsidRPr="00FD54CE">
        <w:rPr>
          <w:rStyle w:val="StyleUnderline"/>
        </w:rPr>
        <w:t xml:space="preserve">power, </w:t>
      </w:r>
      <w:r w:rsidRPr="00342CF9">
        <w:rPr>
          <w:rStyle w:val="StyleUnderline"/>
          <w:highlight w:val="green"/>
        </w:rPr>
        <w:t xml:space="preserve">which will always be </w:t>
      </w:r>
      <w:r w:rsidRPr="00342CF9">
        <w:rPr>
          <w:rStyle w:val="Emphasis"/>
          <w:highlight w:val="green"/>
        </w:rPr>
        <w:t>a prime target for capture</w:t>
      </w:r>
      <w:r w:rsidRPr="00342CF9">
        <w:rPr>
          <w:rStyle w:val="StyleUnderline"/>
          <w:highlight w:val="green"/>
        </w:rPr>
        <w:t xml:space="preserve"> </w:t>
      </w:r>
      <w:r w:rsidRPr="00FD54CE">
        <w:rPr>
          <w:rStyle w:val="StyleUnderline"/>
        </w:rPr>
        <w:t>by the various forces contending for power in society.</w:t>
      </w:r>
    </w:p>
    <w:p w14:paraId="1AF2E125" w14:textId="77777777" w:rsidR="00240E0A" w:rsidRPr="00A25743" w:rsidRDefault="00240E0A" w:rsidP="00240E0A">
      <w:pPr>
        <w:spacing w:after="0"/>
        <w:rPr>
          <w:sz w:val="16"/>
        </w:rPr>
      </w:pPr>
      <w:r w:rsidRPr="00FD54CE">
        <w:rPr>
          <w:rStyle w:val="StyleUnderline"/>
        </w:rPr>
        <w:t>From a democratic perspective concerned with protecting the public interest by resisting the capture of public power by any particular actor</w:t>
      </w:r>
      <w:r w:rsidRPr="00A25743">
        <w:rPr>
          <w:sz w:val="16"/>
        </w:rPr>
        <w:t xml:space="preserve"> or group, </w:t>
      </w:r>
      <w:r w:rsidRPr="00FD54CE">
        <w:rPr>
          <w:rStyle w:val="StyleUnderline"/>
        </w:rPr>
        <w:t>then, it is profoundly unwise to place all of our decision-making eggs in a single basket</w:t>
      </w:r>
      <w:r w:rsidRPr="00342CF9">
        <w:rPr>
          <w:rStyle w:val="StyleUnderline"/>
          <w:highlight w:val="green"/>
        </w:rPr>
        <w:t xml:space="preserve">. </w:t>
      </w:r>
      <w:r w:rsidRPr="00342CF9">
        <w:rPr>
          <w:rStyle w:val="Emphasis"/>
          <w:highlight w:val="green"/>
        </w:rPr>
        <w:t>Constitutional constraints</w:t>
      </w:r>
      <w:r w:rsidRPr="00342CF9">
        <w:rPr>
          <w:rStyle w:val="StyleUnderline"/>
          <w:highlight w:val="green"/>
        </w:rPr>
        <w:t xml:space="preserve"> and </w:t>
      </w:r>
      <w:r w:rsidRPr="00342CF9">
        <w:rPr>
          <w:rStyle w:val="Emphasis"/>
          <w:highlight w:val="green"/>
        </w:rPr>
        <w:t>market competition</w:t>
      </w:r>
      <w:r w:rsidRPr="00342CF9">
        <w:rPr>
          <w:rStyle w:val="StyleUnderline"/>
          <w:highlight w:val="green"/>
        </w:rPr>
        <w:t xml:space="preserve"> </w:t>
      </w:r>
      <w:r w:rsidRPr="00A25743">
        <w:rPr>
          <w:sz w:val="16"/>
        </w:rPr>
        <w:t xml:space="preserve">can both be taken too far, but as I have argued, both </w:t>
      </w:r>
      <w:r w:rsidRPr="00342CF9">
        <w:rPr>
          <w:rStyle w:val="StyleUnderline"/>
          <w:highlight w:val="green"/>
        </w:rPr>
        <w:t xml:space="preserve">are </w:t>
      </w:r>
      <w:r w:rsidRPr="00342CF9">
        <w:rPr>
          <w:rStyle w:val="Emphasis"/>
          <w:highlight w:val="green"/>
        </w:rPr>
        <w:t>important elements of a broader democratic ecology</w:t>
      </w:r>
      <w:r w:rsidRPr="00342CF9">
        <w:rPr>
          <w:rStyle w:val="StyleUnderline"/>
          <w:highlight w:val="green"/>
        </w:rPr>
        <w:t xml:space="preserve"> </w:t>
      </w:r>
      <w:r w:rsidRPr="00FD54CE">
        <w:rPr>
          <w:rStyle w:val="StyleUnderline"/>
        </w:rPr>
        <w:t xml:space="preserve">whose ultimate aim is to generate an egalitarian balance of social </w:t>
      </w:r>
      <w:proofErr w:type="gramStart"/>
      <w:r w:rsidRPr="00FD54CE">
        <w:rPr>
          <w:rStyle w:val="StyleUnderline"/>
        </w:rPr>
        <w:t>forces, and</w:t>
      </w:r>
      <w:proofErr w:type="gramEnd"/>
      <w:r w:rsidRPr="00FD54CE">
        <w:rPr>
          <w:rStyle w:val="StyleUnderline"/>
        </w:rPr>
        <w:t xml:space="preserve"> thereby protect the public interest from capture by any particular actor or group. </w:t>
      </w:r>
      <w:r w:rsidRPr="00A25743">
        <w:rPr>
          <w:sz w:val="16"/>
        </w:rPr>
        <w:t xml:space="preserve">And crucially, if we take this egalitarian balance as our overarching democratic imperative—rather than the mirage of pure collective decision making—we can more readily understand antitrust as fundamentally allied with labor organizing and other projects of collective </w:t>
      </w:r>
      <w:proofErr w:type="spellStart"/>
      <w:r w:rsidRPr="00A25743">
        <w:rPr>
          <w:sz w:val="16"/>
        </w:rPr>
        <w:t>powerbuilding</w:t>
      </w:r>
      <w:proofErr w:type="spellEnd"/>
      <w:r w:rsidRPr="00A25743">
        <w:rPr>
          <w:sz w:val="16"/>
        </w:rPr>
        <w:t>. More generally, the principles of antimonopoly and countervailing power both present essential strategies for preventing any actor or group from gaining outsized ability to make demands on the state. Tensions between them will inevitably remain in particular cases, of course, but they can often be deployed in complementary rather than conflicting ways, and the key question is therefore how to achieve this complementarity.</w:t>
      </w:r>
    </w:p>
    <w:p w14:paraId="72B3F5C5" w14:textId="77777777" w:rsidR="00240E0A" w:rsidRPr="00A25743" w:rsidRDefault="00240E0A" w:rsidP="00240E0A">
      <w:pPr>
        <w:spacing w:after="0"/>
        <w:rPr>
          <w:sz w:val="16"/>
        </w:rPr>
      </w:pPr>
      <w:r w:rsidRPr="00A25743">
        <w:rPr>
          <w:sz w:val="16"/>
        </w:rPr>
        <w:t>To begin with, this means eschewing the temptation to exalt antitrust as a silver bullet or fully generalizable solution to all problems of economic domination and political capture. Far from posing a devastating objection to a neo-</w:t>
      </w:r>
      <w:proofErr w:type="spellStart"/>
      <w:r w:rsidRPr="00A25743">
        <w:rPr>
          <w:sz w:val="16"/>
        </w:rPr>
        <w:t>Brandeisian</w:t>
      </w:r>
      <w:proofErr w:type="spellEnd"/>
      <w:r w:rsidRPr="00A25743">
        <w:rPr>
          <w:sz w:val="16"/>
        </w:rPr>
        <w:t xml:space="preserve"> approach, however</w:t>
      </w:r>
      <w:r w:rsidRPr="00FD54CE">
        <w:rPr>
          <w:rStyle w:val="StyleUnderline"/>
        </w:rPr>
        <w:t>, this recognition of the limits of antitrust simply reflects what many of its advocates have always said: that is, that breaking up large firms is only one of many ways we might constrain powerful actors and structure competition in the public interest.</w:t>
      </w:r>
      <w:r w:rsidRPr="00A25743">
        <w:rPr>
          <w:sz w:val="16"/>
        </w:rPr>
        <w:t>63 Like railroad companies in the late nineteenth century, for instance—whose exploitative practices sparked the first wave of antimonopoly sentiment and antitrust reforms—</w:t>
      </w:r>
      <w:r w:rsidRPr="00342CF9">
        <w:rPr>
          <w:rStyle w:val="StyleUnderline"/>
          <w:highlight w:val="green"/>
        </w:rPr>
        <w:t xml:space="preserve">giant technology firms </w:t>
      </w:r>
      <w:r w:rsidRPr="00FD54CE">
        <w:rPr>
          <w:rStyle w:val="StyleUnderline"/>
        </w:rPr>
        <w:t xml:space="preserve">like Amazon, Google, and Facebook </w:t>
      </w:r>
      <w:r w:rsidRPr="00342CF9">
        <w:rPr>
          <w:rStyle w:val="StyleUnderline"/>
          <w:highlight w:val="green"/>
        </w:rPr>
        <w:t xml:space="preserve">now wield nearly absolute control over </w:t>
      </w:r>
      <w:r w:rsidRPr="00FD54CE">
        <w:rPr>
          <w:rStyle w:val="StyleUnderline"/>
        </w:rPr>
        <w:t xml:space="preserve">critical elements of contemporary </w:t>
      </w:r>
      <w:r w:rsidRPr="00342CF9">
        <w:rPr>
          <w:rStyle w:val="StyleUnderline"/>
          <w:highlight w:val="green"/>
        </w:rPr>
        <w:t>market infrastructure</w:t>
      </w:r>
      <w:r w:rsidRPr="00FD54CE">
        <w:rPr>
          <w:rStyle w:val="StyleUnderline"/>
        </w:rPr>
        <w:t>, serving as “platforms” for a vast number of other firms.</w:t>
      </w:r>
      <w:r w:rsidRPr="00A25743">
        <w:rPr>
          <w:sz w:val="16"/>
        </w:rPr>
        <w:t xml:space="preserve">64 And just as Progressives argued in the case of railroads, </w:t>
      </w:r>
      <w:r w:rsidRPr="00FD54CE">
        <w:rPr>
          <w:rStyle w:val="StyleUnderline"/>
        </w:rPr>
        <w:t>many neo-</w:t>
      </w:r>
      <w:proofErr w:type="spellStart"/>
      <w:r w:rsidRPr="00FD54CE">
        <w:rPr>
          <w:rStyle w:val="StyleUnderline"/>
        </w:rPr>
        <w:t>Brandeisians</w:t>
      </w:r>
      <w:proofErr w:type="spellEnd"/>
      <w:r w:rsidRPr="00FD54CE">
        <w:rPr>
          <w:rStyle w:val="StyleUnderline"/>
        </w:rPr>
        <w:t xml:space="preserve"> today argue that regulating them as common carriers or public utilitie</w:t>
      </w:r>
      <w:r w:rsidRPr="00A25743">
        <w:rPr>
          <w:sz w:val="16"/>
        </w:rPr>
        <w:t>s—rather than breaking them up into smaller pieces—</w:t>
      </w:r>
      <w:r w:rsidRPr="00FD54CE">
        <w:rPr>
          <w:rStyle w:val="StyleUnderline"/>
        </w:rPr>
        <w:t>will often be a more promising way to limit their outsized power and restore the broader competitiveness of markets</w:t>
      </w:r>
      <w:r w:rsidRPr="00A25743">
        <w:rPr>
          <w:sz w:val="16"/>
        </w:rPr>
        <w:t>.65</w:t>
      </w:r>
    </w:p>
    <w:p w14:paraId="7CE882A5" w14:textId="77777777" w:rsidR="00240E0A" w:rsidRPr="00FD54CE" w:rsidRDefault="00240E0A" w:rsidP="00240E0A">
      <w:pPr>
        <w:spacing w:after="0"/>
        <w:rPr>
          <w:rStyle w:val="StyleUnderline"/>
        </w:rPr>
      </w:pPr>
      <w:r w:rsidRPr="00FD54CE">
        <w:rPr>
          <w:rStyle w:val="StyleUnderline"/>
        </w:rPr>
        <w:t xml:space="preserve">In some cases, these additional tools of </w:t>
      </w:r>
      <w:proofErr w:type="spellStart"/>
      <w:r w:rsidRPr="00FD54CE">
        <w:rPr>
          <w:rStyle w:val="StyleUnderline"/>
        </w:rPr>
        <w:t>antimonopolistic</w:t>
      </w:r>
      <w:proofErr w:type="spellEnd"/>
      <w:r w:rsidRPr="00FD54CE">
        <w:rPr>
          <w:rStyle w:val="StyleUnderline"/>
        </w:rPr>
        <w:t xml:space="preserve"> market regulation can fairly be classified as forms of antitrust</w:t>
      </w:r>
      <w:r w:rsidRPr="00A25743">
        <w:rPr>
          <w:sz w:val="16"/>
        </w:rPr>
        <w:t>, while in other cases, this description might be more of a stretch. For most neo-</w:t>
      </w:r>
      <w:proofErr w:type="spellStart"/>
      <w:r w:rsidRPr="00A25743">
        <w:rPr>
          <w:sz w:val="16"/>
        </w:rPr>
        <w:t>Brandeisians</w:t>
      </w:r>
      <w:proofErr w:type="spellEnd"/>
      <w:r w:rsidRPr="00A25743">
        <w:rPr>
          <w:sz w:val="16"/>
        </w:rPr>
        <w:t xml:space="preserve">, however, </w:t>
      </w:r>
      <w:proofErr w:type="gramStart"/>
      <w:r w:rsidRPr="00A25743">
        <w:rPr>
          <w:sz w:val="16"/>
        </w:rPr>
        <w:t>the terminology</w:t>
      </w:r>
      <w:proofErr w:type="gramEnd"/>
      <w:r w:rsidRPr="00A25743">
        <w:rPr>
          <w:sz w:val="16"/>
        </w:rPr>
        <w:t xml:space="preserve"> is not important: </w:t>
      </w:r>
      <w:r w:rsidRPr="00FD54CE">
        <w:rPr>
          <w:rStyle w:val="StyleUnderline"/>
        </w:rPr>
        <w:t>whether or not we call it antitrust, the point is to develop an approach to economic governance that recognizes and responds to a much wider set of dangers as inherent to concentrated economic power.</w:t>
      </w:r>
    </w:p>
    <w:p w14:paraId="7EE8EC59" w14:textId="77777777" w:rsidR="00240E0A" w:rsidRPr="00A25743" w:rsidRDefault="00240E0A" w:rsidP="00240E0A">
      <w:pPr>
        <w:spacing w:after="0"/>
        <w:rPr>
          <w:sz w:val="16"/>
        </w:rPr>
      </w:pPr>
      <w:r w:rsidRPr="00A25743">
        <w:rPr>
          <w:sz w:val="16"/>
        </w:rPr>
        <w:t xml:space="preserve">As Sanjukta Paul has shown, in fact, </w:t>
      </w:r>
      <w:r w:rsidRPr="00FD54CE">
        <w:rPr>
          <w:rStyle w:val="StyleUnderline"/>
        </w:rPr>
        <w:t xml:space="preserve">the way we currently </w:t>
      </w:r>
      <w:r w:rsidRPr="00A25743">
        <w:rPr>
          <w:sz w:val="16"/>
        </w:rPr>
        <w:t xml:space="preserve">categorize and </w:t>
      </w:r>
      <w:r w:rsidRPr="00FD54CE">
        <w:rPr>
          <w:rStyle w:val="StyleUnderline"/>
        </w:rPr>
        <w:t>justify different types of market regulation—</w:t>
      </w:r>
      <w:r w:rsidRPr="00342CF9">
        <w:rPr>
          <w:rStyle w:val="StyleUnderline"/>
          <w:highlight w:val="green"/>
        </w:rPr>
        <w:t xml:space="preserve">separating “competition” policy from </w:t>
      </w:r>
      <w:r w:rsidRPr="00FD54CE">
        <w:rPr>
          <w:rStyle w:val="StyleUnderline"/>
        </w:rPr>
        <w:t xml:space="preserve">corporate law, </w:t>
      </w:r>
      <w:r w:rsidRPr="00342CF9">
        <w:rPr>
          <w:rStyle w:val="StyleUnderline"/>
          <w:highlight w:val="green"/>
        </w:rPr>
        <w:t>labor regulations</w:t>
      </w:r>
      <w:r w:rsidRPr="00FD54CE">
        <w:rPr>
          <w:rStyle w:val="StyleUnderline"/>
        </w:rPr>
        <w:t xml:space="preserve">, and </w:t>
      </w:r>
      <w:r w:rsidRPr="00A25743">
        <w:rPr>
          <w:sz w:val="16"/>
        </w:rPr>
        <w:t xml:space="preserve">other aspects of </w:t>
      </w:r>
      <w:r w:rsidRPr="00FD54CE">
        <w:rPr>
          <w:rStyle w:val="StyleUnderline"/>
        </w:rPr>
        <w:t>private law</w:t>
      </w:r>
      <w:r w:rsidRPr="00A25743">
        <w:rPr>
          <w:sz w:val="16"/>
        </w:rPr>
        <w:t xml:space="preserve">, for instance—actually </w:t>
      </w:r>
      <w:r w:rsidRPr="00342CF9">
        <w:rPr>
          <w:rStyle w:val="StyleUnderline"/>
          <w:highlight w:val="green"/>
        </w:rPr>
        <w:t xml:space="preserve">obscures the overall impact of </w:t>
      </w:r>
      <w:r w:rsidRPr="00342CF9">
        <w:rPr>
          <w:rStyle w:val="StyleUnderline"/>
        </w:rPr>
        <w:t>those regulations</w:t>
      </w:r>
      <w:r w:rsidRPr="00FD54CE">
        <w:rPr>
          <w:rStyle w:val="StyleUnderline"/>
        </w:rPr>
        <w:t>.</w:t>
      </w:r>
      <w:r w:rsidRPr="00A25743">
        <w:rPr>
          <w:sz w:val="16"/>
        </w:rPr>
        <w:t xml:space="preserve">66 </w:t>
      </w:r>
      <w:r w:rsidRPr="00FD54CE">
        <w:rPr>
          <w:rStyle w:val="StyleUnderline"/>
        </w:rPr>
        <w:t>The way these areas of law are currently construed</w:t>
      </w:r>
      <w:r w:rsidRPr="00A25743">
        <w:rPr>
          <w:sz w:val="16"/>
        </w:rPr>
        <w:t xml:space="preserve">, she argues, effectively </w:t>
      </w:r>
      <w:r w:rsidRPr="00FD54CE">
        <w:rPr>
          <w:rStyle w:val="StyleUnderline"/>
        </w:rPr>
        <w:t xml:space="preserve">grants </w:t>
      </w:r>
      <w:r w:rsidRPr="00342CF9">
        <w:rPr>
          <w:rStyle w:val="Emphasis"/>
          <w:highlight w:val="green"/>
        </w:rPr>
        <w:t>coordination rights</w:t>
      </w:r>
      <w:r w:rsidRPr="00FD54CE">
        <w:rPr>
          <w:rStyle w:val="StyleUnderline"/>
        </w:rPr>
        <w:t xml:space="preserve"> to those economic actors with the most concentrated power, while denying those same rights to actors with less concentrated power.</w:t>
      </w:r>
      <w:r w:rsidRPr="00A25743">
        <w:rPr>
          <w:sz w:val="16"/>
        </w:rPr>
        <w:t xml:space="preserve"> Coordination on prices that would be understood as illegal collusion when undertaken by a horizontally organized collection of small firms, for instance, is treated as perfectly legal when it occurs within a giant, hierarchically organized firm. Indeed, she argues, </w:t>
      </w:r>
      <w:r w:rsidRPr="00A25743">
        <w:rPr>
          <w:rStyle w:val="StyleUnderline"/>
        </w:rPr>
        <w:t>the structure of contemporary market regulations almost universally favors hierarchical over horizontal forms of coordination—or</w:t>
      </w:r>
      <w:r w:rsidRPr="00A25743">
        <w:rPr>
          <w:sz w:val="16"/>
        </w:rPr>
        <w:t xml:space="preserve">, as her sometime-coauthor Sandeep Vaheesan puts it, </w:t>
      </w:r>
      <w:r w:rsidRPr="00A25743">
        <w:rPr>
          <w:rStyle w:val="StyleUnderline"/>
        </w:rPr>
        <w:t>consolidation over cooperation—and, as a consequence, larger over smaller economic entities.</w:t>
      </w:r>
      <w:r w:rsidRPr="00A25743">
        <w:rPr>
          <w:sz w:val="16"/>
        </w:rPr>
        <w:t>67</w:t>
      </w:r>
    </w:p>
    <w:p w14:paraId="48C00EA3" w14:textId="77777777" w:rsidR="00240E0A" w:rsidRPr="00A25743" w:rsidRDefault="00240E0A" w:rsidP="00240E0A">
      <w:pPr>
        <w:spacing w:after="0"/>
        <w:rPr>
          <w:sz w:val="16"/>
        </w:rPr>
      </w:pPr>
      <w:r w:rsidRPr="00A25743">
        <w:rPr>
          <w:sz w:val="16"/>
        </w:rPr>
        <w:t xml:space="preserve">This choice clearly has important substantive implications, but as Paul demonstrates, our current categories prevent us from seeing it as a choice. And as my account helps us to see, it is the wrong choice from a democratic perspective. </w:t>
      </w:r>
      <w:r w:rsidRPr="00A25743">
        <w:rPr>
          <w:rStyle w:val="StyleUnderline"/>
        </w:rPr>
        <w:t>Given the aim of resisting state capture by promoting a relatively egalitarian balance of social forces,</w:t>
      </w:r>
      <w:r w:rsidRPr="00A25743">
        <w:rPr>
          <w:sz w:val="16"/>
        </w:rPr>
        <w:t xml:space="preserve"> in fact, </w:t>
      </w:r>
      <w:r w:rsidRPr="00A25743">
        <w:rPr>
          <w:rStyle w:val="StyleUnderline"/>
        </w:rPr>
        <w:t>we have strong reasons to favor</w:t>
      </w:r>
      <w:r w:rsidRPr="00A25743">
        <w:rPr>
          <w:sz w:val="16"/>
        </w:rPr>
        <w:t xml:space="preserve"> almost precisely the opposite approach: that is</w:t>
      </w:r>
      <w:r w:rsidRPr="00A25743">
        <w:rPr>
          <w:rStyle w:val="StyleUnderline"/>
        </w:rPr>
        <w:t>, facilitating coordination among those actors with the lowest quantities of pre-existing private power, while making coordination more difficult for those actors who start out with the most concentrated private power.</w:t>
      </w:r>
    </w:p>
    <w:p w14:paraId="0AFE6A3F" w14:textId="77777777" w:rsidR="00240E0A" w:rsidRPr="00A25743" w:rsidRDefault="00240E0A" w:rsidP="00240E0A">
      <w:pPr>
        <w:spacing w:after="0"/>
        <w:rPr>
          <w:sz w:val="16"/>
        </w:rPr>
      </w:pPr>
      <w:r w:rsidRPr="00A25743">
        <w:rPr>
          <w:sz w:val="16"/>
        </w:rPr>
        <w:t xml:space="preserve">Among other consequences, </w:t>
      </w:r>
      <w:r w:rsidRPr="00A25743">
        <w:rPr>
          <w:rStyle w:val="StyleUnderline"/>
        </w:rPr>
        <w:t>this shift in perspective eliminates any sense that the so-called labor exemption is really an exemption at all, once we properly understand the genuine democratic motivations for antitrust policy.</w:t>
      </w:r>
      <w:r w:rsidRPr="00A25743">
        <w:rPr>
          <w:sz w:val="16"/>
        </w:rPr>
        <w:t xml:space="preserve"> </w:t>
      </w:r>
      <w:r w:rsidRPr="00A25743">
        <w:rPr>
          <w:rStyle w:val="StyleUnderline"/>
        </w:rPr>
        <w:t>Given that law always facilitates certain forms of coordination while inhibiting others</w:t>
      </w:r>
      <w:r w:rsidRPr="00A25743">
        <w:rPr>
          <w:sz w:val="16"/>
        </w:rPr>
        <w:t>—enacting a certain distribution or balance of power68—</w:t>
      </w:r>
      <w:r w:rsidRPr="00A25743">
        <w:rPr>
          <w:rStyle w:val="StyleUnderline"/>
        </w:rPr>
        <w:t xml:space="preserve">an underlying commitment to </w:t>
      </w:r>
      <w:r w:rsidRPr="00342CF9">
        <w:rPr>
          <w:rStyle w:val="StyleUnderline"/>
          <w:highlight w:val="green"/>
        </w:rPr>
        <w:t>resisting state capture</w:t>
      </w:r>
      <w:r w:rsidRPr="00342CF9">
        <w:rPr>
          <w:rStyle w:val="StyleUnderline"/>
        </w:rPr>
        <w:t xml:space="preserve"> by</w:t>
      </w:r>
      <w:r w:rsidRPr="00A25743">
        <w:rPr>
          <w:rStyle w:val="StyleUnderline"/>
        </w:rPr>
        <w:t xml:space="preserve"> ensuring a relatively egalitarian balance of social forces </w:t>
      </w:r>
      <w:r w:rsidRPr="00342CF9">
        <w:rPr>
          <w:rStyle w:val="StyleUnderline"/>
          <w:highlight w:val="green"/>
        </w:rPr>
        <w:t>entails</w:t>
      </w:r>
      <w:r w:rsidRPr="00A25743">
        <w:rPr>
          <w:rStyle w:val="StyleUnderline"/>
        </w:rPr>
        <w:t xml:space="preserve"> doing so in </w:t>
      </w:r>
      <w:r w:rsidRPr="00342CF9">
        <w:rPr>
          <w:rStyle w:val="StyleUnderline"/>
          <w:highlight w:val="green"/>
        </w:rPr>
        <w:t>ways that facilitate</w:t>
      </w:r>
      <w:r w:rsidRPr="00A25743">
        <w:rPr>
          <w:rStyle w:val="StyleUnderline"/>
        </w:rPr>
        <w:t xml:space="preserve"> </w:t>
      </w:r>
      <w:r w:rsidRPr="00342CF9">
        <w:rPr>
          <w:rStyle w:val="Emphasis"/>
        </w:rPr>
        <w:t xml:space="preserve">the organization of </w:t>
      </w:r>
      <w:r w:rsidRPr="00342CF9">
        <w:rPr>
          <w:rStyle w:val="Emphasis"/>
          <w:highlight w:val="green"/>
        </w:rPr>
        <w:t>countervailing power among workers</w:t>
      </w:r>
      <w:r w:rsidRPr="0008540B">
        <w:rPr>
          <w:rStyle w:val="StyleUnderline"/>
          <w:highlight w:val="green"/>
        </w:rPr>
        <w:t xml:space="preserve">, </w:t>
      </w:r>
      <w:r w:rsidRPr="0008540B">
        <w:rPr>
          <w:rStyle w:val="Emphasis"/>
          <w:highlight w:val="green"/>
        </w:rPr>
        <w:t xml:space="preserve">while limiting </w:t>
      </w:r>
      <w:r w:rsidRPr="0008540B">
        <w:rPr>
          <w:rStyle w:val="Emphasis"/>
        </w:rPr>
        <w:t xml:space="preserve">the </w:t>
      </w:r>
      <w:r w:rsidRPr="0008540B">
        <w:rPr>
          <w:rStyle w:val="Emphasis"/>
          <w:highlight w:val="green"/>
        </w:rPr>
        <w:t>ability</w:t>
      </w:r>
      <w:r w:rsidRPr="0008540B">
        <w:rPr>
          <w:rStyle w:val="StyleUnderline"/>
          <w:highlight w:val="green"/>
        </w:rPr>
        <w:t xml:space="preserve"> of giant</w:t>
      </w:r>
      <w:r w:rsidRPr="0008540B">
        <w:rPr>
          <w:rStyle w:val="StyleUnderline"/>
        </w:rPr>
        <w:t xml:space="preserve"> hierarchically organized </w:t>
      </w:r>
      <w:r w:rsidRPr="0008540B">
        <w:rPr>
          <w:rStyle w:val="StyleUnderline"/>
          <w:highlight w:val="green"/>
        </w:rPr>
        <w:t xml:space="preserve">firms to dictate </w:t>
      </w:r>
      <w:r w:rsidRPr="0008540B">
        <w:rPr>
          <w:rStyle w:val="StyleUnderline"/>
        </w:rPr>
        <w:t xml:space="preserve">the terms of </w:t>
      </w:r>
      <w:r w:rsidRPr="0008540B">
        <w:rPr>
          <w:rStyle w:val="StyleUnderline"/>
          <w:highlight w:val="green"/>
        </w:rPr>
        <w:t>economic life</w:t>
      </w:r>
      <w:r w:rsidRPr="00A25743">
        <w:rPr>
          <w:rStyle w:val="StyleUnderline"/>
        </w:rPr>
        <w:t>.</w:t>
      </w:r>
      <w:r w:rsidRPr="00A25743">
        <w:rPr>
          <w:sz w:val="16"/>
        </w:rPr>
        <w:t xml:space="preserve"> Though unions might be understood as concentrations of private power too, in other words, it is very clear why they ought not be subject to antitrust regulation: </w:t>
      </w:r>
      <w:r w:rsidRPr="00A25743">
        <w:rPr>
          <w:rStyle w:val="StyleUnderline"/>
        </w:rPr>
        <w:t>the point of antitrust is</w:t>
      </w:r>
      <w:r w:rsidRPr="00A25743">
        <w:rPr>
          <w:sz w:val="16"/>
        </w:rPr>
        <w:t xml:space="preserve"> not to eliminate all concentrations of power as such, but </w:t>
      </w:r>
      <w:r w:rsidRPr="00A25743">
        <w:rPr>
          <w:rStyle w:val="StyleUnderline"/>
        </w:rPr>
        <w:t>to rebalance private power and organizational capacity between groups.</w:t>
      </w:r>
      <w:r w:rsidRPr="00A25743">
        <w:rPr>
          <w:sz w:val="16"/>
        </w:rPr>
        <w:t xml:space="preserve"> And since strong labor unions as well as neo-</w:t>
      </w:r>
      <w:proofErr w:type="spellStart"/>
      <w:r w:rsidRPr="00A25743">
        <w:rPr>
          <w:sz w:val="16"/>
        </w:rPr>
        <w:t>Brandeisian</w:t>
      </w:r>
      <w:proofErr w:type="spellEnd"/>
      <w:r w:rsidRPr="00A25743">
        <w:rPr>
          <w:sz w:val="16"/>
        </w:rPr>
        <w:t xml:space="preserve"> antitrust both straightforwardly serve this ultimate goal, they are straightforwardly compatible. On my account, indeed, both emerge as core democratic demands.</w:t>
      </w:r>
    </w:p>
    <w:p w14:paraId="5D3E9CFF" w14:textId="77777777" w:rsidR="00240E0A" w:rsidRPr="00A25743" w:rsidRDefault="00240E0A" w:rsidP="00240E0A">
      <w:pPr>
        <w:spacing w:after="0"/>
        <w:rPr>
          <w:sz w:val="16"/>
        </w:rPr>
      </w:pPr>
      <w:r w:rsidRPr="00A25743">
        <w:rPr>
          <w:sz w:val="16"/>
        </w:rPr>
        <w:t>Even after we have explained their fundamental theoretical compatibility, of course, many questions remain about how to ensure that collective organization is compatible in practice with aggressive antitrust enforcement. On this front too, however, advocates of a neo-</w:t>
      </w:r>
      <w:proofErr w:type="spellStart"/>
      <w:r w:rsidRPr="00A25743">
        <w:rPr>
          <w:sz w:val="16"/>
        </w:rPr>
        <w:t>Brandeisian</w:t>
      </w:r>
      <w:proofErr w:type="spellEnd"/>
      <w:r w:rsidRPr="00A25743">
        <w:rPr>
          <w:sz w:val="16"/>
        </w:rPr>
        <w:t xml:space="preserve"> approach have already made great headway. Historically, </w:t>
      </w:r>
      <w:proofErr w:type="spellStart"/>
      <w:r w:rsidRPr="00A25743">
        <w:rPr>
          <w:sz w:val="16"/>
        </w:rPr>
        <w:t>nineteenthand</w:t>
      </w:r>
      <w:proofErr w:type="spellEnd"/>
      <w:r w:rsidRPr="00A25743">
        <w:rPr>
          <w:sz w:val="16"/>
        </w:rPr>
        <w:t xml:space="preserve"> twentieth-century labor and antimonopoly movements were quite a bit friendlier than left critics of antitrust have often suggested.69 Indeed, this reflects not only their common enemy but substantial convergence between the actual interests and intermediate aims of the core constituencies of these movements. Recent evidence suggests, for instance, that large firms are not in fact any easier to unionize. Unsurprisingly, in fact, it seems that </w:t>
      </w:r>
      <w:r w:rsidRPr="0008540B">
        <w:rPr>
          <w:rStyle w:val="StyleUnderline"/>
          <w:highlight w:val="green"/>
        </w:rPr>
        <w:t xml:space="preserve">giant firms </w:t>
      </w:r>
      <w:r w:rsidRPr="00A25743">
        <w:rPr>
          <w:rStyle w:val="StyleUnderline"/>
        </w:rPr>
        <w:t xml:space="preserve">such as Amazon, Walmart, and Uber are especially successful at warding off unionization, thanks to their ability to </w:t>
      </w:r>
      <w:r w:rsidRPr="0008540B">
        <w:rPr>
          <w:rStyle w:val="Emphasis"/>
          <w:highlight w:val="green"/>
        </w:rPr>
        <w:t>expend limitless resources fighting unionization</w:t>
      </w:r>
      <w:r w:rsidRPr="0008540B">
        <w:rPr>
          <w:rStyle w:val="StyleUnderline"/>
          <w:highlight w:val="green"/>
        </w:rPr>
        <w:t xml:space="preserve"> </w:t>
      </w:r>
      <w:r w:rsidRPr="00A25743">
        <w:rPr>
          <w:rStyle w:val="StyleUnderline"/>
        </w:rPr>
        <w:t>efforts—both at the level of individual workplaces and at the level of policy and enforcement.</w:t>
      </w:r>
      <w:r w:rsidRPr="00A25743">
        <w:rPr>
          <w:sz w:val="16"/>
        </w:rPr>
        <w:t xml:space="preserve">70 And while it is true that cutthroat competition is not a fertile environment for union power, </w:t>
      </w:r>
      <w:r w:rsidRPr="0008540B">
        <w:rPr>
          <w:rStyle w:val="Emphasis"/>
          <w:highlight w:val="green"/>
        </w:rPr>
        <w:t>those concerned to tame competition need not resign themselves to markets ruled by giants</w:t>
      </w:r>
      <w:r w:rsidRPr="00A25743">
        <w:rPr>
          <w:rStyle w:val="Emphasis"/>
        </w:rPr>
        <w:t xml:space="preserve"> splitting monopoly profits among themselves</w:t>
      </w:r>
      <w:r w:rsidRPr="00A25743">
        <w:rPr>
          <w:sz w:val="16"/>
        </w:rPr>
        <w:t>.71</w:t>
      </w:r>
    </w:p>
    <w:p w14:paraId="4619BF9F" w14:textId="77777777" w:rsidR="00240E0A" w:rsidRPr="00A25743" w:rsidRDefault="00240E0A" w:rsidP="00240E0A">
      <w:pPr>
        <w:spacing w:after="0"/>
        <w:rPr>
          <w:sz w:val="16"/>
        </w:rPr>
      </w:pPr>
      <w:r w:rsidRPr="00A25743">
        <w:rPr>
          <w:sz w:val="16"/>
        </w:rPr>
        <w:t>Again, it is beyond the scope of this brief essay to weigh in on the lively debates among neo-</w:t>
      </w:r>
      <w:proofErr w:type="spellStart"/>
      <w:r w:rsidRPr="00A25743">
        <w:rPr>
          <w:sz w:val="16"/>
        </w:rPr>
        <w:t>Brandeisians</w:t>
      </w:r>
      <w:proofErr w:type="spellEnd"/>
      <w:r w:rsidRPr="00A25743">
        <w:rPr>
          <w:sz w:val="16"/>
        </w:rPr>
        <w:t xml:space="preserve"> and others about which specific policies will best reconcile the demands of labor organizing and antitrust.72 My intended contribution, rather, is a theoretical framework that can shed further light on the democratic stakes of these rival policy regimes, by highlighting their shared goal of achieving a relatively egalitarian balance of social and economic forces.</w:t>
      </w:r>
    </w:p>
    <w:p w14:paraId="64D9208F" w14:textId="77777777" w:rsidR="00240E0A" w:rsidRPr="00A25743" w:rsidRDefault="00240E0A" w:rsidP="00240E0A">
      <w:pPr>
        <w:spacing w:after="0"/>
        <w:rPr>
          <w:sz w:val="16"/>
        </w:rPr>
      </w:pPr>
      <w:r w:rsidRPr="00A25743">
        <w:rPr>
          <w:sz w:val="16"/>
        </w:rPr>
        <w:t>Conclusion</w:t>
      </w:r>
    </w:p>
    <w:p w14:paraId="78C2FA11" w14:textId="77777777" w:rsidR="00240E0A" w:rsidRPr="00A25743" w:rsidRDefault="00240E0A" w:rsidP="00240E0A">
      <w:pPr>
        <w:spacing w:after="0"/>
        <w:rPr>
          <w:sz w:val="16"/>
        </w:rPr>
      </w:pPr>
      <w:r w:rsidRPr="00A25743">
        <w:rPr>
          <w:sz w:val="16"/>
        </w:rPr>
        <w:t>The key aim of this essay has been to assess the democratic merits of a neo-</w:t>
      </w:r>
      <w:proofErr w:type="spellStart"/>
      <w:r w:rsidRPr="00A25743">
        <w:rPr>
          <w:sz w:val="16"/>
        </w:rPr>
        <w:t>Brandeisian</w:t>
      </w:r>
      <w:proofErr w:type="spellEnd"/>
      <w:r w:rsidRPr="00A25743">
        <w:rPr>
          <w:sz w:val="16"/>
        </w:rPr>
        <w:t xml:space="preserve"> approach to antitrust, by considering it from the perspective of several contrasting accounts of democracy. After introducing the issues in question, I briefly outlined my own preferred account</w:t>
      </w:r>
      <w:proofErr w:type="gramStart"/>
      <w:r w:rsidRPr="00A25743">
        <w:rPr>
          <w:sz w:val="16"/>
        </w:rPr>
        <w:t>—elaborated</w:t>
      </w:r>
      <w:proofErr w:type="gramEnd"/>
      <w:r w:rsidRPr="00A25743">
        <w:rPr>
          <w:sz w:val="16"/>
        </w:rPr>
        <w:t xml:space="preserve"> in greater detail elsewhere—which conceives democracy as an egalitarian balance of social </w:t>
      </w:r>
      <w:proofErr w:type="gramStart"/>
      <w:r w:rsidRPr="00A25743">
        <w:rPr>
          <w:sz w:val="16"/>
        </w:rPr>
        <w:t>forces, and</w:t>
      </w:r>
      <w:proofErr w:type="gramEnd"/>
      <w:r w:rsidRPr="00A25743">
        <w:rPr>
          <w:sz w:val="16"/>
        </w:rPr>
        <w:t xml:space="preserve"> showed how a neo-</w:t>
      </w:r>
      <w:proofErr w:type="spellStart"/>
      <w:r w:rsidRPr="00A25743">
        <w:rPr>
          <w:sz w:val="16"/>
        </w:rPr>
        <w:t>Brandeisian</w:t>
      </w:r>
      <w:proofErr w:type="spellEnd"/>
      <w:r w:rsidRPr="00A25743">
        <w:rPr>
          <w:sz w:val="16"/>
        </w:rPr>
        <w:t xml:space="preserve"> approach to antitrust fits nicely with that account. I then considered two theories of democracy that are distinctly less </w:t>
      </w:r>
      <w:proofErr w:type="spellStart"/>
      <w:proofErr w:type="gramStart"/>
      <w:r w:rsidRPr="00A25743">
        <w:rPr>
          <w:sz w:val="16"/>
        </w:rPr>
        <w:t>friendlyto</w:t>
      </w:r>
      <w:proofErr w:type="spellEnd"/>
      <w:proofErr w:type="gramEnd"/>
      <w:r w:rsidRPr="00A25743">
        <w:rPr>
          <w:sz w:val="16"/>
        </w:rPr>
        <w:t xml:space="preserve"> the neo-</w:t>
      </w:r>
      <w:proofErr w:type="spellStart"/>
      <w:r w:rsidRPr="00A25743">
        <w:rPr>
          <w:sz w:val="16"/>
        </w:rPr>
        <w:t>Brandeisian</w:t>
      </w:r>
      <w:proofErr w:type="spellEnd"/>
      <w:r w:rsidRPr="00A25743">
        <w:rPr>
          <w:sz w:val="16"/>
        </w:rPr>
        <w:t xml:space="preserve"> </w:t>
      </w:r>
      <w:proofErr w:type="spellStart"/>
      <w:r w:rsidRPr="00A25743">
        <w:rPr>
          <w:sz w:val="16"/>
        </w:rPr>
        <w:t>approach:that</w:t>
      </w:r>
      <w:proofErr w:type="spellEnd"/>
      <w:r w:rsidRPr="00A25743">
        <w:rPr>
          <w:sz w:val="16"/>
        </w:rPr>
        <w:t xml:space="preserve"> </w:t>
      </w:r>
      <w:proofErr w:type="spellStart"/>
      <w:proofErr w:type="gramStart"/>
      <w:r w:rsidRPr="00A25743">
        <w:rPr>
          <w:sz w:val="16"/>
        </w:rPr>
        <w:t>ofliberal</w:t>
      </w:r>
      <w:proofErr w:type="spellEnd"/>
      <w:proofErr w:type="gramEnd"/>
      <w:r w:rsidRPr="00A25743">
        <w:rPr>
          <w:sz w:val="16"/>
        </w:rPr>
        <w:t xml:space="preserve"> constitutionalists, </w:t>
      </w:r>
      <w:proofErr w:type="spellStart"/>
      <w:proofErr w:type="gramStart"/>
      <w:r w:rsidRPr="00A25743">
        <w:rPr>
          <w:sz w:val="16"/>
        </w:rPr>
        <w:t>andthat</w:t>
      </w:r>
      <w:proofErr w:type="spellEnd"/>
      <w:proofErr w:type="gramEnd"/>
      <w:r w:rsidRPr="00A25743">
        <w:rPr>
          <w:sz w:val="16"/>
        </w:rPr>
        <w:t xml:space="preserve"> of radical socialists. As I acknowledged, both theories are motivated by important democratic concerns. In both cases, however, these genuine democratic concerns still ought to be weighed against the other democratic demands included within my more comprehensive account. And once considered from this perspective, I concluded, </w:t>
      </w:r>
      <w:r w:rsidRPr="00A25743">
        <w:rPr>
          <w:rStyle w:val="StyleUnderline"/>
        </w:rPr>
        <w:t>an aggressive neo-</w:t>
      </w:r>
      <w:proofErr w:type="spellStart"/>
      <w:r w:rsidRPr="00A25743">
        <w:rPr>
          <w:rStyle w:val="StyleUnderline"/>
        </w:rPr>
        <w:t>Brandeisian</w:t>
      </w:r>
      <w:proofErr w:type="spellEnd"/>
      <w:r w:rsidRPr="00A25743">
        <w:rPr>
          <w:rStyle w:val="StyleUnderline"/>
        </w:rPr>
        <w:t xml:space="preserve"> approach to antitrust regains its plausibility as democratic demand. </w:t>
      </w:r>
      <w:r w:rsidRPr="00A25743">
        <w:rPr>
          <w:sz w:val="16"/>
        </w:rPr>
        <w:t xml:space="preserve">As my account enables us to see, in fact, </w:t>
      </w:r>
      <w:r w:rsidRPr="00A25743">
        <w:rPr>
          <w:rStyle w:val="StyleUnderline"/>
        </w:rPr>
        <w:t>that approach is continuous with the underlying concerns that motivate</w:t>
      </w:r>
      <w:r w:rsidRPr="00A25743">
        <w:rPr>
          <w:sz w:val="16"/>
        </w:rPr>
        <w:t xml:space="preserve"> both objections, and ought therefore </w:t>
      </w:r>
      <w:proofErr w:type="gramStart"/>
      <w:r w:rsidRPr="00A25743">
        <w:rPr>
          <w:sz w:val="16"/>
        </w:rPr>
        <w:t>be</w:t>
      </w:r>
      <w:proofErr w:type="gramEnd"/>
      <w:r w:rsidRPr="00A25743">
        <w:rPr>
          <w:sz w:val="16"/>
        </w:rPr>
        <w:t xml:space="preserve"> attractive to those with a very wide variety of </w:t>
      </w:r>
      <w:r w:rsidRPr="00A25743">
        <w:rPr>
          <w:rStyle w:val="StyleUnderline"/>
        </w:rPr>
        <w:t>both liberal and radical premises</w:t>
      </w:r>
      <w:r w:rsidRPr="00A25743">
        <w:rPr>
          <w:sz w:val="16"/>
        </w:rPr>
        <w:t>.</w:t>
      </w:r>
    </w:p>
    <w:p w14:paraId="6B00627F" w14:textId="77777777" w:rsidR="00240E0A" w:rsidRDefault="00240E0A" w:rsidP="00240E0A">
      <w:pPr>
        <w:spacing w:after="0"/>
        <w:rPr>
          <w:sz w:val="16"/>
        </w:rPr>
      </w:pPr>
      <w:r w:rsidRPr="00A25743">
        <w:rPr>
          <w:sz w:val="16"/>
        </w:rPr>
        <w:t>Finally, considering the worries raised in this essay in light of my comprehensive account of democratic demands also reveals two crucial tasks that must define the neo-</w:t>
      </w:r>
      <w:proofErr w:type="spellStart"/>
      <w:r w:rsidRPr="00A25743">
        <w:rPr>
          <w:sz w:val="16"/>
        </w:rPr>
        <w:t>Brandeisian</w:t>
      </w:r>
      <w:proofErr w:type="spellEnd"/>
      <w:r w:rsidRPr="00A25743">
        <w:rPr>
          <w:sz w:val="16"/>
        </w:rPr>
        <w:t xml:space="preserve"> agenda going forward. On the one hand, </w:t>
      </w:r>
      <w:r w:rsidRPr="0008540B">
        <w:rPr>
          <w:rStyle w:val="Emphasis"/>
          <w:highlight w:val="green"/>
        </w:rPr>
        <w:t>we must find methods of implementation</w:t>
      </w:r>
      <w:r w:rsidRPr="00A25743">
        <w:rPr>
          <w:rStyle w:val="Emphasis"/>
        </w:rPr>
        <w:t xml:space="preserve">—centrally </w:t>
      </w:r>
      <w:r w:rsidRPr="0008540B">
        <w:rPr>
          <w:rStyle w:val="Emphasis"/>
        </w:rPr>
        <w:t xml:space="preserve">including </w:t>
      </w:r>
      <w:r w:rsidRPr="0008540B">
        <w:rPr>
          <w:rStyle w:val="Emphasis"/>
          <w:highlight w:val="green"/>
        </w:rPr>
        <w:t>a standard to replace the consumer welfare standard</w:t>
      </w:r>
      <w:r w:rsidRPr="00A25743">
        <w:rPr>
          <w:rStyle w:val="Emphasis"/>
        </w:rPr>
        <w:t>—that are maximally robust to capture and manipulation</w:t>
      </w:r>
      <w:r w:rsidRPr="00A25743">
        <w:rPr>
          <w:rStyle w:val="StyleUnderline"/>
        </w:rPr>
        <w:t>.</w:t>
      </w:r>
      <w:r w:rsidRPr="00A25743">
        <w:rPr>
          <w:sz w:val="16"/>
        </w:rPr>
        <w:t xml:space="preserve"> This is no small feat when the stakes for the businesses involved are so high. On the other hand, </w:t>
      </w:r>
      <w:r w:rsidRPr="0008540B">
        <w:rPr>
          <w:rStyle w:val="StyleUnderline"/>
        </w:rPr>
        <w:t xml:space="preserve">we must also </w:t>
      </w:r>
      <w:r w:rsidRPr="0008540B">
        <w:rPr>
          <w:rStyle w:val="StyleUnderline"/>
          <w:highlight w:val="green"/>
        </w:rPr>
        <w:t xml:space="preserve">ensure </w:t>
      </w:r>
      <w:r w:rsidRPr="00A25743">
        <w:rPr>
          <w:rStyle w:val="StyleUnderline"/>
        </w:rPr>
        <w:t xml:space="preserve">that the </w:t>
      </w:r>
      <w:r w:rsidRPr="0008540B">
        <w:rPr>
          <w:rStyle w:val="StyleUnderline"/>
          <w:highlight w:val="green"/>
        </w:rPr>
        <w:t xml:space="preserve">policy and enforcement </w:t>
      </w:r>
      <w:r w:rsidRPr="00A25743">
        <w:rPr>
          <w:rStyle w:val="StyleUnderline"/>
        </w:rPr>
        <w:t xml:space="preserve">structures </w:t>
      </w:r>
      <w:r w:rsidRPr="0008540B">
        <w:rPr>
          <w:rStyle w:val="StyleUnderline"/>
          <w:highlight w:val="green"/>
        </w:rPr>
        <w:t xml:space="preserve">are compatible with </w:t>
      </w:r>
      <w:r w:rsidRPr="00A25743">
        <w:rPr>
          <w:rStyle w:val="StyleUnderline"/>
        </w:rPr>
        <w:t xml:space="preserve">organization of </w:t>
      </w:r>
      <w:r w:rsidRPr="0008540B">
        <w:rPr>
          <w:rStyle w:val="StyleUnderline"/>
          <w:highlight w:val="green"/>
        </w:rPr>
        <w:t xml:space="preserve">countervailing power, and ideally </w:t>
      </w:r>
      <w:proofErr w:type="gramStart"/>
      <w:r w:rsidRPr="0008540B">
        <w:rPr>
          <w:rStyle w:val="StyleUnderline"/>
          <w:highlight w:val="green"/>
        </w:rPr>
        <w:t>facilitative of</w:t>
      </w:r>
      <w:proofErr w:type="gramEnd"/>
      <w:r w:rsidRPr="0008540B">
        <w:rPr>
          <w:rStyle w:val="StyleUnderline"/>
          <w:highlight w:val="green"/>
        </w:rPr>
        <w:t xml:space="preserve"> it</w:t>
      </w:r>
      <w:r w:rsidRPr="00A25743">
        <w:rPr>
          <w:rStyle w:val="StyleUnderline"/>
        </w:rPr>
        <w:t>.</w:t>
      </w:r>
      <w:r w:rsidRPr="00A25743">
        <w:rPr>
          <w:sz w:val="16"/>
        </w:rPr>
        <w:t xml:space="preserve"> And although neo-</w:t>
      </w:r>
      <w:proofErr w:type="spellStart"/>
      <w:r w:rsidRPr="00A25743">
        <w:rPr>
          <w:sz w:val="16"/>
        </w:rPr>
        <w:t>Brandeisians</w:t>
      </w:r>
      <w:proofErr w:type="spellEnd"/>
      <w:r w:rsidRPr="00A25743">
        <w:rPr>
          <w:sz w:val="16"/>
        </w:rPr>
        <w:t xml:space="preserve"> are already doing this work</w:t>
      </w:r>
      <w:r w:rsidRPr="00A25743">
        <w:rPr>
          <w:rStyle w:val="StyleUnderline"/>
        </w:rPr>
        <w:t>, more certainly remains to be done if this approach is to transition from an insurgent model of legal interpretation to a robust practical program of policy and enforcement, in service of broader democratic goals</w:t>
      </w:r>
      <w:r w:rsidRPr="00A25743">
        <w:rPr>
          <w:sz w:val="16"/>
        </w:rPr>
        <w:t>.</w:t>
      </w:r>
    </w:p>
    <w:p w14:paraId="08CF99F3" w14:textId="77777777" w:rsidR="00240E0A" w:rsidRPr="00D72E82" w:rsidRDefault="00240E0A" w:rsidP="00240E0A"/>
    <w:p w14:paraId="1F51C3D7" w14:textId="77777777" w:rsidR="00240E0A" w:rsidRPr="007E0B90" w:rsidRDefault="00240E0A" w:rsidP="00240E0A">
      <w:pPr>
        <w:rPr>
          <w:rFonts w:eastAsia="Calibri"/>
        </w:rPr>
      </w:pPr>
    </w:p>
    <w:p w14:paraId="1ED2CA4D" w14:textId="77777777" w:rsidR="00240E0A" w:rsidRPr="007E0B90" w:rsidRDefault="00240E0A" w:rsidP="00240E0A">
      <w:pPr>
        <w:keepNext/>
        <w:keepLines/>
        <w:numPr>
          <w:ilvl w:val="0"/>
          <w:numId w:val="47"/>
        </w:numPr>
        <w:spacing w:before="40" w:after="0"/>
        <w:outlineLvl w:val="3"/>
        <w:rPr>
          <w:rFonts w:eastAsia="SimSun" w:cs="Times New Roman"/>
          <w:b/>
          <w:iCs/>
          <w:sz w:val="26"/>
        </w:rPr>
      </w:pPr>
      <w:r w:rsidRPr="007E0B90">
        <w:rPr>
          <w:rFonts w:eastAsia="SimSun" w:cs="Times New Roman"/>
          <w:b/>
          <w:iCs/>
          <w:sz w:val="26"/>
          <w:u w:val="single"/>
        </w:rPr>
        <w:t>Sustainable</w:t>
      </w:r>
      <w:r w:rsidRPr="007E0B90">
        <w:rPr>
          <w:rFonts w:eastAsia="SimSun" w:cs="Times New Roman"/>
          <w:b/>
          <w:iCs/>
          <w:sz w:val="26"/>
        </w:rPr>
        <w:t xml:space="preserve"> --- tech solve sustainability</w:t>
      </w:r>
    </w:p>
    <w:p w14:paraId="17A7B27C" w14:textId="77777777" w:rsidR="00240E0A" w:rsidRPr="007E0B90" w:rsidRDefault="00240E0A" w:rsidP="00240E0A">
      <w:pPr>
        <w:rPr>
          <w:rFonts w:eastAsia="Calibri"/>
        </w:rPr>
      </w:pPr>
      <w:r w:rsidRPr="007E0B90">
        <w:rPr>
          <w:rFonts w:eastAsia="Calibri"/>
          <w:b/>
          <w:bCs/>
          <w:sz w:val="26"/>
        </w:rPr>
        <w:t>Hsu 21</w:t>
      </w:r>
      <w:r w:rsidRPr="007E0B90">
        <w:rPr>
          <w:rFonts w:eastAsia="Calibri"/>
        </w:rPr>
        <w:t xml:space="preserve"> (Shi-Ling Hsu, </w:t>
      </w:r>
      <w:proofErr w:type="spellStart"/>
      <w:r w:rsidRPr="007E0B90">
        <w:rPr>
          <w:rFonts w:eastAsia="Calibri"/>
        </w:rPr>
        <w:t>D'Alemberte</w:t>
      </w:r>
      <w:proofErr w:type="spellEnd"/>
      <w:r w:rsidRPr="007E0B90">
        <w:rPr>
          <w:rFonts w:eastAsia="Calibri"/>
        </w:rPr>
        <w:t xml:space="preserve"> Professor of Law at the Florida State University College of Law, Sept 2021, Capitalism and the Environment, Cambridge University Press, p. 50-52)</w:t>
      </w:r>
    </w:p>
    <w:p w14:paraId="1776EF9A" w14:textId="77777777" w:rsidR="00240E0A" w:rsidRPr="007E0B90" w:rsidRDefault="00240E0A" w:rsidP="00240E0A">
      <w:pPr>
        <w:rPr>
          <w:rFonts w:eastAsia="Calibri"/>
          <w:sz w:val="16"/>
        </w:rPr>
      </w:pPr>
      <w:r w:rsidRPr="007E0B90">
        <w:rPr>
          <w:rFonts w:eastAsia="Calibri"/>
          <w:sz w:val="16"/>
        </w:rPr>
        <w:t xml:space="preserve">2.8 CHOOSING CAPITALISM TO SAVE THE ENVIRONMENT: LARGE-SCALE DEPLOYMENT Finally, a third reason that </w:t>
      </w:r>
      <w:r w:rsidRPr="007E0B90">
        <w:rPr>
          <w:rFonts w:eastAsia="Calibri"/>
          <w:highlight w:val="yellow"/>
          <w:u w:val="single"/>
        </w:rPr>
        <w:t xml:space="preserve">capitalism is </w:t>
      </w:r>
      <w:r w:rsidRPr="007E0B90">
        <w:rPr>
          <w:rFonts w:eastAsia="Calibri"/>
          <w:b/>
          <w:iCs/>
          <w:highlight w:val="yellow"/>
          <w:u w:val="single"/>
        </w:rPr>
        <w:t>suited to</w:t>
      </w:r>
      <w:r w:rsidRPr="007E0B90">
        <w:rPr>
          <w:rFonts w:eastAsia="Calibri"/>
          <w:u w:val="single"/>
        </w:rPr>
        <w:t xml:space="preserve"> the job of </w:t>
      </w:r>
      <w:r w:rsidRPr="007E0B90">
        <w:rPr>
          <w:rFonts w:eastAsia="Calibri"/>
          <w:b/>
          <w:iCs/>
          <w:highlight w:val="yellow"/>
          <w:u w:val="single"/>
        </w:rPr>
        <w:t>environmental</w:t>
      </w:r>
      <w:r w:rsidRPr="007E0B90">
        <w:rPr>
          <w:rFonts w:eastAsia="Calibri"/>
          <w:b/>
          <w:iCs/>
          <w:u w:val="single"/>
        </w:rPr>
        <w:t xml:space="preserve"> restoration</w:t>
      </w:r>
      <w:r w:rsidRPr="007E0B90">
        <w:rPr>
          <w:rFonts w:eastAsia="Calibri"/>
          <w:sz w:val="16"/>
        </w:rPr>
        <w:t xml:space="preserve"> </w:t>
      </w:r>
      <w:r w:rsidRPr="007E0B90">
        <w:rPr>
          <w:rFonts w:eastAsia="Calibri"/>
          <w:u w:val="single"/>
        </w:rPr>
        <w:t>and</w:t>
      </w:r>
      <w:r w:rsidRPr="007E0B90">
        <w:rPr>
          <w:rFonts w:eastAsia="Calibri"/>
          <w:sz w:val="16"/>
        </w:rPr>
        <w:t xml:space="preserve"> </w:t>
      </w:r>
      <w:r w:rsidRPr="007E0B90">
        <w:rPr>
          <w:rFonts w:eastAsia="Calibri"/>
          <w:b/>
          <w:iCs/>
          <w:highlight w:val="yellow"/>
          <w:u w:val="single"/>
        </w:rPr>
        <w:t>protection</w:t>
      </w:r>
      <w:r w:rsidRPr="007E0B90">
        <w:rPr>
          <w:rFonts w:eastAsia="Calibri"/>
          <w:sz w:val="16"/>
        </w:rPr>
        <w:t xml:space="preserve"> </w:t>
      </w:r>
      <w:r w:rsidRPr="007E0B90">
        <w:rPr>
          <w:rFonts w:eastAsia="Calibri"/>
          <w:u w:val="single"/>
        </w:rPr>
        <w:t xml:space="preserve">is its ability to </w:t>
      </w:r>
      <w:r w:rsidRPr="007E0B90">
        <w:rPr>
          <w:rFonts w:eastAsia="Calibri"/>
          <w:b/>
          <w:iCs/>
          <w:u w:val="single"/>
        </w:rPr>
        <w:t>undertake</w:t>
      </w:r>
      <w:r w:rsidRPr="007E0B90">
        <w:rPr>
          <w:rFonts w:eastAsia="Calibri"/>
          <w:sz w:val="16"/>
        </w:rPr>
        <w:t xml:space="preserve"> </w:t>
      </w:r>
      <w:r w:rsidRPr="007E0B90">
        <w:rPr>
          <w:rFonts w:eastAsia="Calibri"/>
          <w:u w:val="single"/>
        </w:rPr>
        <w:t>and complete</w:t>
      </w:r>
      <w:r w:rsidRPr="007E0B90">
        <w:rPr>
          <w:rFonts w:eastAsia="Calibri"/>
          <w:sz w:val="16"/>
        </w:rPr>
        <w:t xml:space="preserve"> </w:t>
      </w:r>
      <w:r w:rsidRPr="007E0B90">
        <w:rPr>
          <w:rFonts w:eastAsia="Calibri"/>
          <w:b/>
          <w:iCs/>
          <w:u w:val="single"/>
        </w:rPr>
        <w:t>projects at very large scales</w:t>
      </w:r>
      <w:r w:rsidRPr="007E0B90">
        <w:rPr>
          <w:rFonts w:eastAsia="Calibri"/>
          <w:sz w:val="16"/>
        </w:rPr>
        <w:t xml:space="preserve">. In keeping with a major thesis of this book, construction at very large scales should give us a little pause, because of the propensity of capital to metastasize into a source of political resistance to change. But some global problems, especially climate change, may require very large-scale enterprises. For example, because </w:t>
      </w:r>
      <w:r w:rsidRPr="007E0B90">
        <w:rPr>
          <w:rFonts w:eastAsia="Calibri"/>
          <w:b/>
          <w:iCs/>
          <w:highlight w:val="yellow"/>
          <w:u w:val="single"/>
        </w:rPr>
        <w:t>g</w:t>
      </w:r>
      <w:r w:rsidRPr="007E0B90">
        <w:rPr>
          <w:rFonts w:eastAsia="Calibri"/>
          <w:b/>
          <w:iCs/>
          <w:u w:val="single"/>
        </w:rPr>
        <w:t>reen</w:t>
      </w:r>
      <w:r w:rsidRPr="007E0B90">
        <w:rPr>
          <w:rFonts w:eastAsia="Calibri"/>
          <w:b/>
          <w:iCs/>
          <w:highlight w:val="yellow"/>
          <w:u w:val="single"/>
        </w:rPr>
        <w:t>h</w:t>
      </w:r>
      <w:r w:rsidRPr="007E0B90">
        <w:rPr>
          <w:rFonts w:eastAsia="Calibri"/>
          <w:b/>
          <w:iCs/>
          <w:u w:val="single"/>
        </w:rPr>
        <w:t xml:space="preserve">ouse </w:t>
      </w:r>
      <w:r w:rsidRPr="007E0B90">
        <w:rPr>
          <w:rFonts w:eastAsia="Calibri"/>
          <w:b/>
          <w:iCs/>
          <w:highlight w:val="yellow"/>
          <w:u w:val="single"/>
        </w:rPr>
        <w:t>g</w:t>
      </w:r>
      <w:r w:rsidRPr="007E0B90">
        <w:rPr>
          <w:rFonts w:eastAsia="Calibri"/>
          <w:b/>
          <w:iCs/>
          <w:u w:val="single"/>
        </w:rPr>
        <w:t>a</w:t>
      </w:r>
      <w:r w:rsidRPr="007E0B90">
        <w:rPr>
          <w:rFonts w:eastAsia="Calibri"/>
          <w:b/>
          <w:iCs/>
          <w:highlight w:val="yellow"/>
          <w:u w:val="single"/>
        </w:rPr>
        <w:t>s</w:t>
      </w:r>
      <w:r w:rsidRPr="007E0B90">
        <w:rPr>
          <w:rFonts w:eastAsia="Calibri"/>
          <w:b/>
          <w:iCs/>
          <w:u w:val="single"/>
        </w:rPr>
        <w:t xml:space="preserve"> emissions</w:t>
      </w:r>
      <w:r w:rsidRPr="007E0B90">
        <w:rPr>
          <w:rFonts w:eastAsia="Calibri"/>
          <w:sz w:val="16"/>
        </w:rPr>
        <w:t xml:space="preserve"> may </w:t>
      </w:r>
      <w:r w:rsidRPr="007E0B90">
        <w:rPr>
          <w:rFonts w:eastAsia="Calibri"/>
          <w:b/>
          <w:iCs/>
          <w:highlight w:val="yellow"/>
          <w:u w:val="single"/>
        </w:rPr>
        <w:t>already</w:t>
      </w:r>
      <w:r w:rsidRPr="007E0B90">
        <w:rPr>
          <w:rFonts w:eastAsia="Calibri"/>
          <w:sz w:val="16"/>
        </w:rPr>
        <w:t xml:space="preserve"> have </w:t>
      </w:r>
      <w:r w:rsidRPr="007E0B90">
        <w:rPr>
          <w:rFonts w:eastAsia="Calibri"/>
          <w:b/>
          <w:iCs/>
          <w:highlight w:val="yellow"/>
          <w:u w:val="single"/>
        </w:rPr>
        <w:t>passed a threshold</w:t>
      </w:r>
      <w:r w:rsidRPr="007E0B90">
        <w:rPr>
          <w:rFonts w:eastAsia="Calibri"/>
          <w:sz w:val="16"/>
        </w:rPr>
        <w:t xml:space="preserve"> </w:t>
      </w:r>
      <w:r w:rsidRPr="007E0B90">
        <w:rPr>
          <w:rFonts w:eastAsia="Calibri"/>
          <w:u w:val="single"/>
        </w:rPr>
        <w:t>for</w:t>
      </w:r>
      <w:r w:rsidRPr="007E0B90">
        <w:rPr>
          <w:rFonts w:eastAsia="Calibri"/>
          <w:sz w:val="16"/>
        </w:rPr>
        <w:t xml:space="preserve"> </w:t>
      </w:r>
      <w:r w:rsidRPr="007E0B90">
        <w:rPr>
          <w:rFonts w:eastAsia="Calibri"/>
          <w:b/>
          <w:iCs/>
          <w:u w:val="single"/>
        </w:rPr>
        <w:t>catastrophic climate change</w:t>
      </w:r>
      <w:r w:rsidRPr="007E0B90">
        <w:rPr>
          <w:rFonts w:eastAsia="Calibri"/>
          <w:sz w:val="16"/>
        </w:rPr>
        <w:t xml:space="preserve">, </w:t>
      </w:r>
      <w:r w:rsidRPr="007E0B90">
        <w:rPr>
          <w:rFonts w:eastAsia="Calibri"/>
          <w:b/>
          <w:iCs/>
          <w:highlight w:val="yellow"/>
          <w:u w:val="single"/>
        </w:rPr>
        <w:t>technology is</w:t>
      </w:r>
      <w:r w:rsidRPr="007E0B90">
        <w:rPr>
          <w:rFonts w:eastAsia="Calibri"/>
          <w:sz w:val="16"/>
        </w:rPr>
        <w:t xml:space="preserve"> almost certainly </w:t>
      </w:r>
      <w:r w:rsidRPr="007E0B90">
        <w:rPr>
          <w:rFonts w:eastAsia="Calibri"/>
          <w:b/>
          <w:iCs/>
          <w:highlight w:val="yellow"/>
          <w:u w:val="single"/>
        </w:rPr>
        <w:t>needed</w:t>
      </w:r>
      <w:r w:rsidRPr="007E0B90">
        <w:rPr>
          <w:rFonts w:eastAsia="Calibri"/>
          <w:sz w:val="16"/>
          <w:highlight w:val="yellow"/>
        </w:rPr>
        <w:t xml:space="preserve"> </w:t>
      </w:r>
      <w:r w:rsidRPr="007E0B90">
        <w:rPr>
          <w:rFonts w:eastAsia="Calibri"/>
          <w:highlight w:val="yellow"/>
          <w:u w:val="single"/>
        </w:rPr>
        <w:t>to</w:t>
      </w:r>
      <w:r w:rsidRPr="007E0B90">
        <w:rPr>
          <w:rFonts w:eastAsia="Calibri"/>
          <w:u w:val="single"/>
        </w:rPr>
        <w:t xml:space="preserve"> chemically</w:t>
      </w:r>
      <w:r w:rsidRPr="007E0B90">
        <w:rPr>
          <w:rFonts w:eastAsia="Calibri"/>
          <w:sz w:val="16"/>
        </w:rPr>
        <w:t xml:space="preserve"> </w:t>
      </w:r>
      <w:r w:rsidRPr="007E0B90">
        <w:rPr>
          <w:rFonts w:eastAsia="Calibri"/>
          <w:b/>
          <w:iCs/>
          <w:highlight w:val="yellow"/>
          <w:u w:val="single"/>
        </w:rPr>
        <w:t>capture carbon dioxide</w:t>
      </w:r>
      <w:r w:rsidRPr="007E0B90">
        <w:rPr>
          <w:rFonts w:eastAsia="Calibri"/>
          <w:sz w:val="16"/>
        </w:rPr>
        <w:t xml:space="preserve"> </w:t>
      </w:r>
      <w:r w:rsidRPr="007E0B90">
        <w:rPr>
          <w:rFonts w:eastAsia="Calibri"/>
          <w:u w:val="single"/>
        </w:rPr>
        <w:t>from ambient air.</w:t>
      </w:r>
      <w:r w:rsidRPr="007E0B90">
        <w:rPr>
          <w:rFonts w:eastAsia="Calibri"/>
          <w:sz w:val="16"/>
        </w:rPr>
        <w:t xml:space="preserve"> But carbon dioxide is only about 0.15% of ambient air by molecular weight, and </w:t>
      </w:r>
      <w:r w:rsidRPr="007E0B90">
        <w:rPr>
          <w:rFonts w:eastAsia="Calibri"/>
          <w:u w:val="single"/>
        </w:rPr>
        <w:t xml:space="preserve">a tremendous amount of </w:t>
      </w:r>
      <w:r w:rsidRPr="007E0B90">
        <w:rPr>
          <w:rFonts w:eastAsia="Calibri"/>
          <w:sz w:val="16"/>
        </w:rPr>
        <w:t xml:space="preserve">ambient </w:t>
      </w:r>
      <w:r w:rsidRPr="007E0B90">
        <w:rPr>
          <w:rFonts w:eastAsia="Calibri"/>
          <w:u w:val="single"/>
        </w:rPr>
        <w:t>air must be processed just to capture a small amount of carbon dioxide</w:t>
      </w:r>
      <w:r w:rsidRPr="007E0B90">
        <w:rPr>
          <w:rFonts w:eastAsia="Calibri"/>
          <w:sz w:val="16"/>
        </w:rPr>
        <w:t>. This technology has often been referred to as "</w:t>
      </w:r>
      <w:r w:rsidRPr="007E0B90">
        <w:rPr>
          <w:rFonts w:eastAsia="Calibri"/>
          <w:b/>
          <w:iCs/>
          <w:u w:val="single"/>
        </w:rPr>
        <w:t>direct air capture</w:t>
      </w:r>
      <w:r w:rsidRPr="007E0B90">
        <w:rPr>
          <w:rFonts w:eastAsia="Calibri"/>
          <w:sz w:val="16"/>
        </w:rPr>
        <w:t xml:space="preserve">," or "carbon removal." </w:t>
      </w:r>
      <w:r w:rsidRPr="007E0B90">
        <w:rPr>
          <w:rFonts w:eastAsia="Calibri"/>
          <w:u w:val="single"/>
        </w:rPr>
        <w:t>Given that</w:t>
      </w:r>
      <w:r w:rsidRPr="007E0B90">
        <w:rPr>
          <w:rFonts w:eastAsia="Calibri"/>
          <w:sz w:val="16"/>
        </w:rPr>
        <w:t xml:space="preserve"> inherent </w:t>
      </w:r>
      <w:r w:rsidRPr="007E0B90">
        <w:rPr>
          <w:rFonts w:eastAsia="Calibri"/>
          <w:u w:val="single"/>
        </w:rPr>
        <w:t xml:space="preserve">limitation, direct air capture technology must be deployed </w:t>
      </w:r>
      <w:r w:rsidRPr="007E0B90">
        <w:rPr>
          <w:rFonts w:eastAsia="Calibri"/>
          <w:b/>
          <w:iCs/>
          <w:highlight w:val="yellow"/>
          <w:u w:val="single"/>
        </w:rPr>
        <w:t>at vast scales</w:t>
      </w:r>
      <w:r w:rsidRPr="007E0B90">
        <w:rPr>
          <w:rFonts w:eastAsia="Calibri"/>
          <w:sz w:val="16"/>
        </w:rPr>
        <w:t xml:space="preserve"> in order to make any appreciable difference in greenhouse gas concentrations. There is certainly no guarantee that direct air capture will be a silver bullet. But </w:t>
      </w:r>
      <w:r w:rsidRPr="007E0B90">
        <w:rPr>
          <w:rFonts w:eastAsia="Calibri"/>
          <w:u w:val="single"/>
        </w:rPr>
        <w:t>if it is to be an effectual item on a menu of survival techniques, it will more assuredly</w:t>
      </w:r>
      <w:r w:rsidRPr="007E0B90">
        <w:rPr>
          <w:rFonts w:eastAsia="Calibri"/>
          <w:sz w:val="16"/>
        </w:rPr>
        <w:t xml:space="preserve"> </w:t>
      </w:r>
      <w:r w:rsidRPr="007E0B90">
        <w:rPr>
          <w:rFonts w:eastAsia="Calibri"/>
          <w:b/>
          <w:iCs/>
          <w:u w:val="single"/>
        </w:rPr>
        <w:t>be accomplished under the</w:t>
      </w:r>
      <w:r w:rsidRPr="007E0B90">
        <w:rPr>
          <w:rFonts w:eastAsia="Calibri"/>
          <w:sz w:val="16"/>
        </w:rPr>
        <w:t xml:space="preserve"> incentives of a </w:t>
      </w:r>
      <w:r w:rsidRPr="007E0B90">
        <w:rPr>
          <w:rFonts w:eastAsia="Calibri"/>
          <w:b/>
          <w:iCs/>
          <w:u w:val="single"/>
        </w:rPr>
        <w:t>capitalist economy</w:t>
      </w:r>
      <w:r w:rsidRPr="007E0B90">
        <w:rPr>
          <w:rFonts w:eastAsia="Calibri"/>
          <w:sz w:val="16"/>
        </w:rPr>
        <w:t xml:space="preserve">. </w:t>
      </w:r>
      <w:r w:rsidRPr="007E0B90">
        <w:rPr>
          <w:rFonts w:eastAsia="Calibri"/>
          <w:highlight w:val="yellow"/>
          <w:u w:val="single"/>
        </w:rPr>
        <w:t>Capitalism</w:t>
      </w:r>
      <w:r w:rsidRPr="007E0B90">
        <w:rPr>
          <w:rFonts w:eastAsia="Calibri"/>
          <w:u w:val="single"/>
        </w:rPr>
        <w:t xml:space="preserve"> might</w:t>
      </w:r>
      <w:r w:rsidRPr="007E0B90">
        <w:rPr>
          <w:rFonts w:eastAsia="Calibri"/>
          <w:sz w:val="16"/>
        </w:rPr>
        <w:t xml:space="preserve"> also </w:t>
      </w:r>
      <w:r w:rsidRPr="007E0B90">
        <w:rPr>
          <w:rFonts w:eastAsia="Calibri"/>
          <w:u w:val="single"/>
        </w:rPr>
        <w:t>help with the looming crisis of climate change by helping to</w:t>
      </w:r>
      <w:r w:rsidRPr="007E0B90">
        <w:rPr>
          <w:rFonts w:eastAsia="Calibri"/>
          <w:sz w:val="16"/>
        </w:rPr>
        <w:t xml:space="preserve"> </w:t>
      </w:r>
      <w:r w:rsidRPr="007E0B90">
        <w:rPr>
          <w:rFonts w:eastAsia="Calibri"/>
          <w:b/>
          <w:iCs/>
          <w:highlight w:val="yellow"/>
          <w:u w:val="single"/>
        </w:rPr>
        <w:t>ensure the supply of</w:t>
      </w:r>
      <w:r w:rsidRPr="007E0B90">
        <w:rPr>
          <w:rFonts w:eastAsia="Calibri"/>
          <w:sz w:val="16"/>
        </w:rPr>
        <w:t xml:space="preserve"> vital life staples such as </w:t>
      </w:r>
      <w:r w:rsidRPr="007E0B90">
        <w:rPr>
          <w:rFonts w:eastAsia="Calibri"/>
          <w:b/>
          <w:iCs/>
          <w:highlight w:val="yellow"/>
          <w:u w:val="single"/>
        </w:rPr>
        <w:t>food, water</w:t>
      </w:r>
      <w:r w:rsidRPr="007E0B90">
        <w:rPr>
          <w:rFonts w:eastAsia="Calibri"/>
          <w:sz w:val="16"/>
        </w:rPr>
        <w:t xml:space="preserve">, </w:t>
      </w:r>
      <w:r w:rsidRPr="007E0B90">
        <w:rPr>
          <w:rFonts w:eastAsia="Calibri"/>
          <w:u w:val="single"/>
        </w:rPr>
        <w:t>and other basic needs in future shortages</w:t>
      </w:r>
      <w:r w:rsidRPr="007E0B90">
        <w:rPr>
          <w:rFonts w:eastAsia="Calibri"/>
          <w:sz w:val="16"/>
        </w:rPr>
        <w:t xml:space="preserve"> </w:t>
      </w:r>
      <w:r w:rsidRPr="007E0B90">
        <w:rPr>
          <w:rFonts w:eastAsia="Calibri"/>
          <w:u w:val="single"/>
        </w:rPr>
        <w:t>caused by climate-change</w:t>
      </w:r>
      <w:r w:rsidRPr="007E0B90">
        <w:rPr>
          <w:rFonts w:eastAsia="Calibri"/>
          <w:sz w:val="16"/>
        </w:rPr>
        <w:t xml:space="preserve">. </w:t>
      </w:r>
      <w:r w:rsidRPr="007E0B90">
        <w:rPr>
          <w:rFonts w:eastAsia="Calibri"/>
          <w:u w:val="single"/>
        </w:rPr>
        <w:t>In a climate-changed future, there is the</w:t>
      </w:r>
      <w:r w:rsidRPr="007E0B90">
        <w:rPr>
          <w:rFonts w:eastAsia="Calibri"/>
          <w:sz w:val="16"/>
        </w:rPr>
        <w:t xml:space="preserve"> distinct </w:t>
      </w:r>
      <w:r w:rsidRPr="007E0B90">
        <w:rPr>
          <w:rFonts w:eastAsia="Calibri"/>
          <w:u w:val="single"/>
        </w:rPr>
        <w:t>possibility that supplies of vital life staples may run short</w:t>
      </w:r>
      <w:r w:rsidRPr="007E0B90">
        <w:rPr>
          <w:rFonts w:eastAsia="Calibri"/>
          <w:sz w:val="16"/>
        </w:rPr>
        <w:t xml:space="preserve">, possibly for long periods of time. </w:t>
      </w:r>
      <w:r w:rsidRPr="007E0B90">
        <w:rPr>
          <w:rFonts w:eastAsia="Calibri"/>
          <w:u w:val="single"/>
        </w:rPr>
        <w:t>Droughts are projected</w:t>
      </w:r>
      <w:r w:rsidRPr="007E0B90">
        <w:rPr>
          <w:rFonts w:eastAsia="Calibri"/>
          <w:sz w:val="16"/>
        </w:rPr>
        <w:t xml:space="preserve"> to last longer, with water supplies and growing conditions increasingly precarious. </w:t>
      </w:r>
      <w:r w:rsidRPr="007E0B90">
        <w:rPr>
          <w:rFonts w:eastAsia="Calibri"/>
          <w:u w:val="single"/>
        </w:rPr>
        <w:t xml:space="preserve">Capitalist </w:t>
      </w:r>
      <w:proofErr w:type="gramStart"/>
      <w:r w:rsidRPr="007E0B90">
        <w:rPr>
          <w:rFonts w:eastAsia="Calibri"/>
          <w:u w:val="single"/>
        </w:rPr>
        <w:t>enterprise</w:t>
      </w:r>
      <w:proofErr w:type="gramEnd"/>
      <w:r w:rsidRPr="007E0B90">
        <w:rPr>
          <w:rFonts w:eastAsia="Calibri"/>
          <w:u w:val="single"/>
        </w:rPr>
        <w:t xml:space="preserve"> could</w:t>
      </w:r>
      <w:r w:rsidRPr="007E0B90">
        <w:rPr>
          <w:rFonts w:eastAsia="Calibri"/>
          <w:sz w:val="16"/>
        </w:rPr>
        <w:t xml:space="preserve">, first of all, </w:t>
      </w:r>
      <w:r w:rsidRPr="007E0B90">
        <w:rPr>
          <w:rFonts w:eastAsia="Calibri"/>
          <w:u w:val="single"/>
        </w:rPr>
        <w:t>provide the</w:t>
      </w:r>
      <w:r w:rsidRPr="007E0B90">
        <w:rPr>
          <w:rFonts w:eastAsia="Calibri"/>
          <w:sz w:val="16"/>
        </w:rPr>
        <w:t xml:space="preserve"> </w:t>
      </w:r>
      <w:r w:rsidRPr="007E0B90">
        <w:rPr>
          <w:rFonts w:eastAsia="Calibri"/>
          <w:b/>
          <w:iCs/>
          <w:u w:val="single"/>
        </w:rPr>
        <w:t>impetus to</w:t>
      </w:r>
      <w:r w:rsidRPr="007E0B90">
        <w:rPr>
          <w:rFonts w:eastAsia="Calibri"/>
          <w:u w:val="single"/>
        </w:rPr>
        <w:t xml:space="preserve"> finally </w:t>
      </w:r>
      <w:r w:rsidRPr="007E0B90">
        <w:rPr>
          <w:rFonts w:eastAsia="Calibri"/>
          <w:b/>
          <w:iCs/>
          <w:u w:val="single"/>
        </w:rPr>
        <w:t>reform</w:t>
      </w:r>
      <w:r w:rsidRPr="007E0B90">
        <w:rPr>
          <w:rFonts w:eastAsia="Calibri"/>
          <w:sz w:val="16"/>
        </w:rPr>
        <w:t xml:space="preserve"> a dizzying multitude of </w:t>
      </w:r>
      <w:r w:rsidRPr="007E0B90">
        <w:rPr>
          <w:rFonts w:eastAsia="Calibri"/>
          <w:b/>
          <w:iCs/>
          <w:u w:val="single"/>
        </w:rPr>
        <w:t>price distortions</w:t>
      </w:r>
      <w:r w:rsidRPr="007E0B90">
        <w:rPr>
          <w:rFonts w:eastAsia="Calibri"/>
          <w:sz w:val="16"/>
        </w:rPr>
        <w:t xml:space="preserve"> </w:t>
      </w:r>
      <w:r w:rsidRPr="007E0B90">
        <w:rPr>
          <w:rFonts w:eastAsia="Calibri"/>
          <w:u w:val="single"/>
        </w:rPr>
        <w:t>that plague water supply and agriculture</w:t>
      </w:r>
      <w:r w:rsidRPr="007E0B90">
        <w:rPr>
          <w:rFonts w:eastAsia="Calibri"/>
          <w:sz w:val="16"/>
        </w:rPr>
        <w:t xml:space="preserve"> worldwide. Second, </w:t>
      </w:r>
      <w:r w:rsidRPr="007E0B90">
        <w:rPr>
          <w:rFonts w:eastAsia="Calibri"/>
          <w:b/>
          <w:iCs/>
          <w:highlight w:val="yellow"/>
          <w:u w:val="single"/>
        </w:rPr>
        <w:t xml:space="preserve">capitalist </w:t>
      </w:r>
      <w:proofErr w:type="gramStart"/>
      <w:r w:rsidRPr="007E0B90">
        <w:rPr>
          <w:rFonts w:eastAsia="Calibri"/>
          <w:b/>
          <w:iCs/>
          <w:highlight w:val="yellow"/>
          <w:u w:val="single"/>
        </w:rPr>
        <w:t>enterprise</w:t>
      </w:r>
      <w:proofErr w:type="gramEnd"/>
      <w:r w:rsidRPr="007E0B90">
        <w:rPr>
          <w:rFonts w:eastAsia="Calibri"/>
          <w:sz w:val="16"/>
          <w:highlight w:val="yellow"/>
        </w:rPr>
        <w:t xml:space="preserve"> </w:t>
      </w:r>
      <w:r w:rsidRPr="007E0B90">
        <w:rPr>
          <w:rFonts w:eastAsia="Calibri"/>
          <w:highlight w:val="yellow"/>
          <w:u w:val="single"/>
        </w:rPr>
        <w:t>can</w:t>
      </w:r>
      <w:r w:rsidRPr="007E0B90">
        <w:rPr>
          <w:rFonts w:eastAsia="Calibri"/>
          <w:sz w:val="16"/>
          <w:highlight w:val="yellow"/>
        </w:rPr>
        <w:t xml:space="preserve"> </w:t>
      </w:r>
      <w:r w:rsidRPr="007E0B90">
        <w:rPr>
          <w:rFonts w:eastAsia="Calibri"/>
          <w:b/>
          <w:iCs/>
          <w:highlight w:val="yellow"/>
          <w:u w:val="single"/>
        </w:rPr>
        <w:t>undertake scale production</w:t>
      </w:r>
      <w:r w:rsidRPr="007E0B90">
        <w:rPr>
          <w:rFonts w:eastAsia="Calibri"/>
          <w:sz w:val="16"/>
          <w:highlight w:val="yellow"/>
        </w:rPr>
        <w:t xml:space="preserve"> </w:t>
      </w:r>
      <w:r w:rsidRPr="007E0B90">
        <w:rPr>
          <w:rFonts w:eastAsia="Calibri"/>
          <w:highlight w:val="yellow"/>
          <w:u w:val="single"/>
        </w:rPr>
        <w:t>of</w:t>
      </w:r>
      <w:r w:rsidRPr="007E0B90">
        <w:rPr>
          <w:rFonts w:eastAsia="Calibri"/>
          <w:u w:val="single"/>
        </w:rPr>
        <w:t xml:space="preserve"> some emergent </w:t>
      </w:r>
      <w:r w:rsidRPr="007E0B90">
        <w:rPr>
          <w:rFonts w:eastAsia="Calibri"/>
          <w:highlight w:val="yellow"/>
          <w:u w:val="single"/>
        </w:rPr>
        <w:t>technologies that might alleviate shortages</w:t>
      </w:r>
      <w:r w:rsidRPr="007E0B90">
        <w:rPr>
          <w:rFonts w:eastAsia="Calibri"/>
          <w:u w:val="single"/>
        </w:rPr>
        <w:t>.</w:t>
      </w:r>
      <w:r w:rsidRPr="007E0B90">
        <w:rPr>
          <w:rFonts w:eastAsia="Calibri"/>
          <w:sz w:val="16"/>
        </w:rPr>
        <w:t xml:space="preserve"> </w:t>
      </w:r>
      <w:r w:rsidRPr="007E0B90">
        <w:rPr>
          <w:rFonts w:eastAsia="Calibri"/>
          <w:b/>
          <w:iCs/>
          <w:u w:val="single"/>
        </w:rPr>
        <w:t>Desalination technology</w:t>
      </w:r>
      <w:r w:rsidRPr="007E0B90">
        <w:rPr>
          <w:rFonts w:eastAsia="Calibri"/>
          <w:sz w:val="16"/>
        </w:rPr>
        <w:t xml:space="preserve"> </w:t>
      </w:r>
      <w:r w:rsidRPr="007E0B90">
        <w:rPr>
          <w:rFonts w:eastAsia="Calibri"/>
          <w:u w:val="single"/>
        </w:rPr>
        <w:t>can convert salty seawater into</w:t>
      </w:r>
      <w:r w:rsidRPr="007E0B90">
        <w:rPr>
          <w:rFonts w:eastAsia="Calibri"/>
          <w:sz w:val="16"/>
        </w:rPr>
        <w:t xml:space="preserve"> drinkable </w:t>
      </w:r>
      <w:r w:rsidRPr="007E0B90">
        <w:rPr>
          <w:rFonts w:eastAsia="Calibri"/>
          <w:u w:val="single"/>
        </w:rPr>
        <w:t>freshwater</w:t>
      </w:r>
      <w:r w:rsidRPr="007E0B90">
        <w:rPr>
          <w:rFonts w:eastAsia="Calibri"/>
          <w:sz w:val="16"/>
        </w:rPr>
        <w:t xml:space="preserve">.54 A number of environmental and economic issues need to be solved to deploy these technologies at large scales, but </w:t>
      </w:r>
      <w:r w:rsidRPr="007E0B90">
        <w:rPr>
          <w:rFonts w:eastAsia="Calibri"/>
          <w:highlight w:val="yellow"/>
          <w:u w:val="single"/>
        </w:rPr>
        <w:t>in a crisis</w:t>
      </w:r>
      <w:r w:rsidRPr="007E0B90">
        <w:rPr>
          <w:rFonts w:eastAsia="Calibri"/>
          <w:sz w:val="16"/>
          <w:highlight w:val="yellow"/>
        </w:rPr>
        <w:t xml:space="preserve">, </w:t>
      </w:r>
      <w:r w:rsidRPr="007E0B90">
        <w:rPr>
          <w:rFonts w:eastAsia="Calibri"/>
          <w:b/>
          <w:iCs/>
          <w:highlight w:val="yellow"/>
          <w:u w:val="single"/>
        </w:rPr>
        <w:t>solutions will</w:t>
      </w:r>
      <w:r w:rsidRPr="007E0B90">
        <w:rPr>
          <w:rFonts w:eastAsia="Calibri"/>
          <w:u w:val="single"/>
        </w:rPr>
        <w:t xml:space="preserve"> be more </w:t>
      </w:r>
      <w:r w:rsidRPr="007E0B90">
        <w:rPr>
          <w:rFonts w:eastAsia="Calibri"/>
          <w:b/>
          <w:iCs/>
          <w:u w:val="single"/>
        </w:rPr>
        <w:t xml:space="preserve">likely to </w:t>
      </w:r>
      <w:r w:rsidRPr="007E0B90">
        <w:rPr>
          <w:rFonts w:eastAsia="Calibri"/>
          <w:b/>
          <w:iCs/>
          <w:highlight w:val="yellow"/>
          <w:u w:val="single"/>
        </w:rPr>
        <w:t>present themselves</w:t>
      </w:r>
      <w:r w:rsidRPr="007E0B90">
        <w:rPr>
          <w:rFonts w:eastAsia="Calibri"/>
          <w:sz w:val="16"/>
        </w:rPr>
        <w:t xml:space="preserve">. </w:t>
      </w:r>
      <w:r w:rsidRPr="007E0B90">
        <w:rPr>
          <w:rFonts w:eastAsia="Calibri"/>
          <w:u w:val="single"/>
        </w:rPr>
        <w:t>A technology that is already being adopted</w:t>
      </w:r>
      <w:r w:rsidRPr="007E0B90">
        <w:rPr>
          <w:rFonts w:eastAsia="Calibri"/>
          <w:sz w:val="16"/>
        </w:rPr>
        <w:t xml:space="preserve"> to produce food </w:t>
      </w:r>
      <w:r w:rsidRPr="007E0B90">
        <w:rPr>
          <w:rFonts w:eastAsia="Calibri"/>
          <w:u w:val="single"/>
        </w:rPr>
        <w:t>is the modernized version of old-fashioned greenhouses.</w:t>
      </w:r>
      <w:r w:rsidRPr="007E0B90">
        <w:rPr>
          <w:rFonts w:eastAsia="Calibri"/>
          <w:sz w:val="16"/>
        </w:rPr>
        <w:t xml:space="preserve"> The tiny country of the Netherlands, with its 17 million people crowded onto 13,000 square miles, is the second largest food exporter in the world,55 exporting fully three-quarters that of the United States in 2017.56 The secret to Dutch agriculture is its climate-controlled, low-energy green-houses that project solar panel-powered artificial sunlight around the clock. Dutch greenhouses produce lettuce at ten times the yield57 and tomatoes at fifteen times the yield outdoors in the United States58 while using less than one-thirteenth the amount of water,59 very little in the way of synthetic pesticides and, of course, very little fertilizer given its advanced composting techniques. </w:t>
      </w:r>
      <w:r w:rsidRPr="007E0B90">
        <w:rPr>
          <w:rFonts w:eastAsia="Calibri"/>
          <w:u w:val="single"/>
        </w:rPr>
        <w:t>Sustained shortages in a climate-changed future might require that a</w:t>
      </w:r>
      <w:r w:rsidRPr="007E0B90">
        <w:rPr>
          <w:rFonts w:eastAsia="Calibri"/>
          <w:sz w:val="16"/>
        </w:rPr>
        <w:t xml:space="preserve"> </w:t>
      </w:r>
      <w:r w:rsidRPr="007E0B90">
        <w:rPr>
          <w:rFonts w:eastAsia="Calibri"/>
          <w:b/>
          <w:iCs/>
          <w:u w:val="single"/>
        </w:rPr>
        <w:t>capitalist</w:t>
      </w:r>
      <w:r w:rsidRPr="007E0B90">
        <w:rPr>
          <w:rFonts w:eastAsia="Calibri"/>
          <w:sz w:val="16"/>
        </w:rPr>
        <w:t xml:space="preserve"> </w:t>
      </w:r>
      <w:r w:rsidRPr="007E0B90">
        <w:rPr>
          <w:rFonts w:eastAsia="Calibri"/>
          <w:u w:val="single"/>
        </w:rPr>
        <w:t xml:space="preserve">take hold of </w:t>
      </w:r>
      <w:r w:rsidRPr="007E0B90">
        <w:rPr>
          <w:rFonts w:eastAsia="Calibri"/>
          <w:b/>
          <w:iCs/>
          <w:u w:val="single"/>
        </w:rPr>
        <w:t>greenhouse growing and expand production</w:t>
      </w:r>
      <w:r w:rsidRPr="007E0B90">
        <w:rPr>
          <w:rFonts w:eastAsia="Calibri"/>
          <w:sz w:val="16"/>
        </w:rPr>
        <w:t xml:space="preserve"> </w:t>
      </w:r>
      <w:r w:rsidRPr="007E0B90">
        <w:rPr>
          <w:rFonts w:eastAsia="Calibri"/>
          <w:b/>
          <w:iCs/>
          <w:u w:val="single"/>
        </w:rPr>
        <w:t>to feed the masses</w:t>
      </w:r>
      <w:r w:rsidRPr="007E0B90">
        <w:rPr>
          <w:rFonts w:eastAsia="Calibri"/>
          <w:sz w:val="16"/>
        </w:rPr>
        <w:t xml:space="preserve"> </w:t>
      </w:r>
      <w:r w:rsidRPr="007E0B90">
        <w:rPr>
          <w:rFonts w:eastAsia="Calibri"/>
          <w:u w:val="single"/>
        </w:rPr>
        <w:t>that might otherwise revolt</w:t>
      </w:r>
      <w:r w:rsidRPr="007E0B90">
        <w:rPr>
          <w:rFonts w:eastAsia="Calibri"/>
          <w:sz w:val="16"/>
        </w:rPr>
        <w:t xml:space="preserve">. 2.9 </w:t>
      </w:r>
      <w:r w:rsidRPr="007E0B90">
        <w:rPr>
          <w:rFonts w:eastAsia="Calibri"/>
          <w:b/>
          <w:iCs/>
          <w:u w:val="single"/>
        </w:rPr>
        <w:t>CHOOSE CAPITALISM</w:t>
      </w:r>
      <w:r w:rsidRPr="007E0B90">
        <w:rPr>
          <w:rFonts w:eastAsia="Calibri"/>
          <w:sz w:val="16"/>
        </w:rPr>
        <w:t xml:space="preserve"> </w:t>
      </w:r>
      <w:r w:rsidRPr="007E0B90">
        <w:rPr>
          <w:rFonts w:eastAsia="Calibri"/>
          <w:u w:val="single"/>
        </w:rPr>
        <w:t>Clearly, the job</w:t>
      </w:r>
      <w:r w:rsidRPr="007E0B90">
        <w:rPr>
          <w:rFonts w:eastAsia="Calibri"/>
          <w:sz w:val="16"/>
        </w:rPr>
        <w:t xml:space="preserve"> in front of humankind </w:t>
      </w:r>
      <w:r w:rsidRPr="007E0B90">
        <w:rPr>
          <w:rFonts w:eastAsia="Calibri"/>
          <w:u w:val="single"/>
        </w:rPr>
        <w:t>is enormous, complex, and many-faceted</w:t>
      </w:r>
      <w:r w:rsidRPr="007E0B90">
        <w:rPr>
          <w:rFonts w:eastAsia="Calibri"/>
          <w:sz w:val="16"/>
        </w:rPr>
        <w:t xml:space="preserve">. The best hope is to be able to identify certain human impacts that are clearly harmful to the global environment, and to disincentivize them. Getting back to notions of institutions in capitalism, </w:t>
      </w:r>
      <w:r w:rsidRPr="007E0B90">
        <w:rPr>
          <w:rFonts w:eastAsia="Calibri"/>
          <w:u w:val="single"/>
        </w:rPr>
        <w:t>what is crucial is aligning the right incentives with profit-making activity</w:t>
      </w:r>
      <w:r w:rsidRPr="007E0B90">
        <w:rPr>
          <w:rFonts w:eastAsia="Calibri"/>
          <w:sz w:val="16"/>
        </w:rPr>
        <w:t xml:space="preserve">. </w:t>
      </w:r>
      <w:r w:rsidRPr="007E0B90">
        <w:rPr>
          <w:rFonts w:eastAsia="Calibri"/>
          <w:highlight w:val="yellow"/>
          <w:u w:val="single"/>
        </w:rPr>
        <w:t xml:space="preserve">What capitalism does </w:t>
      </w:r>
      <w:r w:rsidRPr="007E0B90">
        <w:rPr>
          <w:rFonts w:eastAsia="Calibri"/>
          <w:b/>
          <w:iCs/>
          <w:highlight w:val="yellow"/>
          <w:u w:val="single"/>
        </w:rPr>
        <w:t>so well</w:t>
      </w:r>
      <w:r w:rsidRPr="007E0B90">
        <w:rPr>
          <w:rFonts w:eastAsia="Calibri"/>
          <w:sz w:val="16"/>
        </w:rPr>
        <w:t xml:space="preserve"> — beyond human comprehension — </w:t>
      </w:r>
      <w:r w:rsidRPr="007E0B90">
        <w:rPr>
          <w:rFonts w:eastAsia="Calibri"/>
          <w:b/>
          <w:iCs/>
          <w:highlight w:val="yellow"/>
          <w:u w:val="single"/>
        </w:rPr>
        <w:t>is coordinate activity</w:t>
      </w:r>
      <w:r w:rsidRPr="007E0B90">
        <w:rPr>
          <w:rFonts w:eastAsia="Calibri"/>
          <w:sz w:val="16"/>
          <w:highlight w:val="yellow"/>
        </w:rPr>
        <w:t xml:space="preserve"> </w:t>
      </w:r>
      <w:r w:rsidRPr="007E0B90">
        <w:rPr>
          <w:rFonts w:eastAsia="Calibri"/>
          <w:u w:val="single"/>
        </w:rPr>
        <w:t>and</w:t>
      </w:r>
      <w:r w:rsidRPr="007E0B90">
        <w:rPr>
          <w:rFonts w:eastAsia="Calibri"/>
          <w:sz w:val="16"/>
        </w:rPr>
        <w:t xml:space="preserve"> </w:t>
      </w:r>
      <w:r w:rsidRPr="007E0B90">
        <w:rPr>
          <w:rFonts w:eastAsia="Calibri"/>
          <w:b/>
          <w:iCs/>
          <w:u w:val="single"/>
        </w:rPr>
        <w:t>send broad signals about scarcity</w:t>
      </w:r>
      <w:r w:rsidRPr="007E0B90">
        <w:rPr>
          <w:rFonts w:eastAsia="Calibri"/>
          <w:sz w:val="16"/>
        </w:rPr>
        <w:t xml:space="preserve">. </w:t>
      </w:r>
      <w:r w:rsidRPr="007E0B90">
        <w:rPr>
          <w:rFonts w:eastAsia="Calibri"/>
          <w:u w:val="single"/>
        </w:rPr>
        <w:t>Information about a wide variety of environmental phenomena is</w:t>
      </w:r>
      <w:r w:rsidRPr="007E0B90">
        <w:rPr>
          <w:rFonts w:eastAsia="Calibri"/>
          <w:sz w:val="16"/>
        </w:rPr>
        <w:t xml:space="preserve"> extremely </w:t>
      </w:r>
      <w:r w:rsidRPr="007E0B90">
        <w:rPr>
          <w:rFonts w:eastAsia="Calibri"/>
          <w:u w:val="single"/>
        </w:rPr>
        <w:t>difficult to collect and process</w:t>
      </w:r>
      <w:r w:rsidRPr="007E0B90">
        <w:rPr>
          <w:rFonts w:eastAsia="Calibri"/>
          <w:sz w:val="16"/>
        </w:rPr>
        <w:t xml:space="preserve">. If a set of environmental taxes can help establish a network of </w:t>
      </w:r>
      <w:proofErr w:type="gramStart"/>
      <w:r w:rsidRPr="007E0B90">
        <w:rPr>
          <w:rFonts w:eastAsia="Calibri"/>
          <w:sz w:val="16"/>
        </w:rPr>
        <w:t>environ-mental</w:t>
      </w:r>
      <w:proofErr w:type="gramEnd"/>
      <w:r w:rsidRPr="007E0B90">
        <w:rPr>
          <w:rFonts w:eastAsia="Calibri"/>
          <w:sz w:val="16"/>
        </w:rPr>
        <w:t xml:space="preserve"> prices, then an unfathomably large and complex machinery will have been set in motion in the right direction. Also, </w:t>
      </w:r>
      <w:r w:rsidRPr="007E0B90">
        <w:rPr>
          <w:rFonts w:eastAsia="Calibri"/>
          <w:u w:val="single"/>
        </w:rPr>
        <w:t>because of the need for new scientific solutions</w:t>
      </w:r>
      <w:r w:rsidRPr="007E0B90">
        <w:rPr>
          <w:rFonts w:eastAsia="Calibri"/>
          <w:sz w:val="16"/>
        </w:rPr>
        <w:t xml:space="preserve"> to this daunting list of problems</w:t>
      </w:r>
      <w:r w:rsidRPr="007E0B90">
        <w:rPr>
          <w:rFonts w:eastAsia="Calibri"/>
          <w:b/>
          <w:iCs/>
          <w:u w:val="single"/>
        </w:rPr>
        <w:t>, new science and technology is desperately needed</w:t>
      </w:r>
      <w:r w:rsidRPr="007E0B90">
        <w:rPr>
          <w:rFonts w:eastAsia="Calibri"/>
          <w:sz w:val="16"/>
        </w:rPr>
        <w:t xml:space="preserve">. </w:t>
      </w:r>
      <w:r w:rsidRPr="007E0B90">
        <w:rPr>
          <w:rFonts w:eastAsia="Calibri"/>
          <w:b/>
          <w:iCs/>
          <w:u w:val="single"/>
        </w:rPr>
        <w:t>Capitalism is tried and true</w:t>
      </w:r>
      <w:r w:rsidRPr="007E0B90">
        <w:rPr>
          <w:rFonts w:eastAsia="Calibri"/>
          <w:sz w:val="16"/>
        </w:rPr>
        <w:t xml:space="preserve"> </w:t>
      </w:r>
      <w:r w:rsidRPr="007E0B90">
        <w:rPr>
          <w:rFonts w:eastAsia="Calibri"/>
          <w:u w:val="single"/>
        </w:rPr>
        <w:t xml:space="preserve">in terms of </w:t>
      </w:r>
      <w:r w:rsidRPr="007E0B90">
        <w:rPr>
          <w:rFonts w:eastAsia="Calibri"/>
          <w:b/>
          <w:iCs/>
          <w:u w:val="single"/>
        </w:rPr>
        <w:t>producing innovation</w:t>
      </w:r>
      <w:r w:rsidRPr="007E0B90">
        <w:rPr>
          <w:rFonts w:eastAsia="Calibri"/>
          <w:sz w:val="16"/>
        </w:rPr>
        <w:t xml:space="preserve">. </w:t>
      </w:r>
      <w:proofErr w:type="gramStart"/>
      <w:r w:rsidRPr="007E0B90">
        <w:rPr>
          <w:rFonts w:eastAsia="Calibri"/>
          <w:sz w:val="16"/>
        </w:rPr>
        <w:t>Again</w:t>
      </w:r>
      <w:proofErr w:type="gramEnd"/>
      <w:r w:rsidRPr="007E0B90">
        <w:rPr>
          <w:rFonts w:eastAsia="Calibri"/>
          <w:sz w:val="16"/>
        </w:rPr>
        <w:t xml:space="preserve"> drawing upon the study of institutions, it is not so much that individuals need a profit-motive in order to tinker, but </w:t>
      </w:r>
      <w:r w:rsidRPr="007E0B90">
        <w:rPr>
          <w:rFonts w:eastAsia="Calibri"/>
          <w:u w:val="single"/>
        </w:rPr>
        <w:t xml:space="preserve">the prospect of </w:t>
      </w:r>
      <w:r w:rsidRPr="007E0B90">
        <w:rPr>
          <w:rFonts w:eastAsia="Calibri"/>
          <w:b/>
          <w:iCs/>
          <w:u w:val="single"/>
        </w:rPr>
        <w:t>profit-making has to be present</w:t>
      </w:r>
      <w:r w:rsidRPr="007E0B90">
        <w:rPr>
          <w:rFonts w:eastAsia="Calibri"/>
          <w:u w:val="single"/>
        </w:rPr>
        <w:t xml:space="preserve"> in order for institutions</w:t>
      </w:r>
      <w:r w:rsidRPr="007E0B90">
        <w:rPr>
          <w:rFonts w:eastAsia="Calibri"/>
          <w:sz w:val="16"/>
        </w:rPr>
        <w:t xml:space="preserve">, including corporations, </w:t>
      </w:r>
      <w:r w:rsidRPr="007E0B90">
        <w:rPr>
          <w:rFonts w:eastAsia="Calibri"/>
          <w:u w:val="single"/>
        </w:rPr>
        <w:t>to devote resources, attention, and energy towards the development of solutions</w:t>
      </w:r>
      <w:r w:rsidRPr="007E0B90">
        <w:rPr>
          <w:rFonts w:eastAsia="Calibri"/>
          <w:sz w:val="16"/>
        </w:rPr>
        <w:t xml:space="preserve"> to environmental problems. Corporations can and should demonstrate social responsibility by attempting to mitigate their impacts on the global environment, but a much more conscious push for new knowledge, new techniques, and new solutions are needed. Finally, </w:t>
      </w:r>
      <w:r w:rsidRPr="007E0B90">
        <w:rPr>
          <w:rFonts w:eastAsia="Calibri"/>
          <w:b/>
          <w:iCs/>
          <w:u w:val="single"/>
        </w:rPr>
        <w:t>the scale of needed change is profound</w:t>
      </w:r>
      <w:r w:rsidRPr="007E0B90">
        <w:rPr>
          <w:rFonts w:eastAsia="Calibri"/>
          <w:sz w:val="16"/>
        </w:rPr>
        <w:t xml:space="preserve">. </w:t>
      </w:r>
      <w:r w:rsidRPr="007E0B90">
        <w:rPr>
          <w:rFonts w:eastAsia="Calibri"/>
          <w:u w:val="single"/>
        </w:rPr>
        <w:t>Huge networks of infrastructure</w:t>
      </w:r>
      <w:r w:rsidRPr="007E0B90">
        <w:rPr>
          <w:rFonts w:eastAsia="Calibri"/>
          <w:sz w:val="16"/>
        </w:rPr>
        <w:t xml:space="preserve"> centered upon a fossil fuel-centered economy </w:t>
      </w:r>
      <w:r w:rsidRPr="007E0B90">
        <w:rPr>
          <w:rFonts w:eastAsia="Calibri"/>
          <w:u w:val="single"/>
        </w:rPr>
        <w:t>must</w:t>
      </w:r>
      <w:r w:rsidRPr="007E0B90">
        <w:rPr>
          <w:rFonts w:eastAsia="Calibri"/>
          <w:sz w:val="16"/>
        </w:rPr>
        <w:t xml:space="preserve"> somehow </w:t>
      </w:r>
      <w:r w:rsidRPr="007E0B90">
        <w:rPr>
          <w:rFonts w:eastAsia="Calibri"/>
          <w:u w:val="single"/>
        </w:rPr>
        <w:t>be replaced or adapted</w:t>
      </w:r>
      <w:r w:rsidRPr="007E0B90">
        <w:rPr>
          <w:rFonts w:eastAsia="Calibri"/>
          <w:sz w:val="16"/>
        </w:rPr>
        <w:t xml:space="preserve"> to new ways of generating, transmitting, consuming, and storing energy. </w:t>
      </w:r>
      <w:r w:rsidRPr="007E0B90">
        <w:rPr>
          <w:rFonts w:eastAsia="Calibri"/>
          <w:u w:val="single"/>
        </w:rPr>
        <w:t>A global system of feeding seven billion humans</w:t>
      </w:r>
      <w:r w:rsidRPr="007E0B90">
        <w:rPr>
          <w:rFonts w:eastAsia="Calibri"/>
          <w:sz w:val="16"/>
        </w:rPr>
        <w:t xml:space="preserve"> (and counting), unsustainable on </w:t>
      </w:r>
      <w:proofErr w:type="gramStart"/>
      <w:r w:rsidRPr="007E0B90">
        <w:rPr>
          <w:rFonts w:eastAsia="Calibri"/>
          <w:sz w:val="16"/>
        </w:rPr>
        <w:t>its</w:t>
      </w:r>
      <w:proofErr w:type="gramEnd"/>
      <w:r w:rsidRPr="007E0B90">
        <w:rPr>
          <w:rFonts w:eastAsia="Calibri"/>
          <w:sz w:val="16"/>
        </w:rPr>
        <w:t xml:space="preserve"> face, </w:t>
      </w:r>
      <w:r w:rsidRPr="007E0B90">
        <w:rPr>
          <w:rFonts w:eastAsia="Calibri"/>
          <w:u w:val="single"/>
        </w:rPr>
        <w:t>must be morphed into something else that</w:t>
      </w:r>
      <w:r w:rsidRPr="007E0B90">
        <w:rPr>
          <w:rFonts w:eastAsia="Calibri"/>
          <w:sz w:val="16"/>
        </w:rPr>
        <w:t xml:space="preserve"> can fill that huge role. </w:t>
      </w:r>
      <w:r w:rsidRPr="007E0B90">
        <w:rPr>
          <w:rFonts w:eastAsia="Calibri"/>
          <w:u w:val="single"/>
        </w:rPr>
        <w:t>About a billion and a half cars and trucks</w:t>
      </w:r>
      <w:r w:rsidRPr="007E0B90">
        <w:rPr>
          <w:rFonts w:eastAsia="Calibri"/>
          <w:sz w:val="16"/>
        </w:rPr>
        <w:t xml:space="preserve"> in the world </w:t>
      </w:r>
      <w:r w:rsidRPr="007E0B90">
        <w:rPr>
          <w:rFonts w:eastAsia="Calibri"/>
          <w:u w:val="single"/>
        </w:rPr>
        <w:t>must</w:t>
      </w:r>
      <w:r w:rsidRPr="007E0B90">
        <w:rPr>
          <w:rFonts w:eastAsia="Calibri"/>
          <w:sz w:val="16"/>
        </w:rPr>
        <w:t xml:space="preserve">, over time, </w:t>
      </w:r>
      <w:r w:rsidRPr="007E0B90">
        <w:rPr>
          <w:rFonts w:eastAsia="Calibri"/>
          <w:u w:val="single"/>
        </w:rPr>
        <w:t>be swapped out</w:t>
      </w:r>
      <w:r w:rsidRPr="007E0B90">
        <w:rPr>
          <w:rFonts w:eastAsia="Calibri"/>
          <w:sz w:val="16"/>
        </w:rPr>
        <w:t xml:space="preserve"> for vehicles that must be dramatically different. </w:t>
      </w:r>
      <w:r w:rsidRPr="007E0B90">
        <w:rPr>
          <w:rFonts w:eastAsia="Calibri"/>
          <w:u w:val="single"/>
        </w:rPr>
        <w:t xml:space="preserve">This is a daunting to-do </w:t>
      </w:r>
      <w:proofErr w:type="gramStart"/>
      <w:r w:rsidRPr="007E0B90">
        <w:rPr>
          <w:rFonts w:eastAsia="Calibri"/>
          <w:u w:val="single"/>
        </w:rPr>
        <w:t>list</w:t>
      </w:r>
      <w:r w:rsidRPr="007E0B90">
        <w:rPr>
          <w:rFonts w:eastAsia="Calibri"/>
          <w:sz w:val="16"/>
        </w:rPr>
        <w:t xml:space="preserve">, </w:t>
      </w:r>
      <w:r w:rsidRPr="007E0B90">
        <w:rPr>
          <w:rFonts w:eastAsia="Calibri"/>
          <w:b/>
          <w:iCs/>
          <w:u w:val="single"/>
        </w:rPr>
        <w:t>but</w:t>
      </w:r>
      <w:proofErr w:type="gramEnd"/>
      <w:r w:rsidRPr="007E0B90">
        <w:rPr>
          <w:rFonts w:eastAsia="Calibri"/>
          <w:b/>
          <w:iCs/>
          <w:u w:val="single"/>
        </w:rPr>
        <w:t xml:space="preserve"> look</w:t>
      </w:r>
      <w:r w:rsidRPr="007E0B90">
        <w:rPr>
          <w:rFonts w:eastAsia="Calibri"/>
          <w:sz w:val="16"/>
        </w:rPr>
        <w:t xml:space="preserve"> a bit more </w:t>
      </w:r>
      <w:r w:rsidRPr="007E0B90">
        <w:rPr>
          <w:rFonts w:eastAsia="Calibri"/>
          <w:b/>
          <w:iCs/>
          <w:u w:val="single"/>
        </w:rPr>
        <w:t>carefully</w:t>
      </w:r>
      <w:r w:rsidRPr="007E0B90">
        <w:rPr>
          <w:rFonts w:eastAsia="Calibri"/>
          <w:sz w:val="16"/>
        </w:rPr>
        <w:t xml:space="preserve"> among the gloomy news. Elon </w:t>
      </w:r>
      <w:r w:rsidRPr="007E0B90">
        <w:rPr>
          <w:rFonts w:eastAsia="Calibri"/>
          <w:u w:val="single"/>
        </w:rPr>
        <w:t>Musk</w:t>
      </w:r>
      <w:r w:rsidRPr="007E0B90">
        <w:rPr>
          <w:rFonts w:eastAsia="Calibri"/>
          <w:sz w:val="16"/>
        </w:rPr>
        <w:t xml:space="preserve">, a freewheeling, pot-smoking </w:t>
      </w:r>
      <w:proofErr w:type="gramStart"/>
      <w:r w:rsidRPr="007E0B90">
        <w:rPr>
          <w:rFonts w:eastAsia="Calibri"/>
          <w:sz w:val="16"/>
        </w:rPr>
        <w:t>entrepreneur</w:t>
      </w:r>
      <w:proofErr w:type="gramEnd"/>
      <w:r w:rsidRPr="007E0B90">
        <w:rPr>
          <w:rFonts w:eastAsia="Calibri"/>
          <w:sz w:val="16"/>
        </w:rPr>
        <w:t xml:space="preserve"> </w:t>
      </w:r>
      <w:r w:rsidRPr="007E0B90">
        <w:rPr>
          <w:rFonts w:eastAsia="Calibri"/>
          <w:u w:val="single"/>
        </w:rPr>
        <w:t>shows signs of breaking into not one, but two industries</w:t>
      </w:r>
      <w:r w:rsidRPr="007E0B90">
        <w:rPr>
          <w:rFonts w:eastAsia="Calibri"/>
          <w:sz w:val="16"/>
        </w:rPr>
        <w:t xml:space="preserve"> dominated by behemoths with political power. Thanks to California emissions standards, </w:t>
      </w:r>
      <w:r w:rsidRPr="007E0B90">
        <w:rPr>
          <w:rFonts w:eastAsia="Calibri"/>
          <w:u w:val="single"/>
        </w:rPr>
        <w:t>automobile manufacturers have developed cars that emit a fraction of what they did</w:t>
      </w:r>
      <w:r w:rsidRPr="007E0B90">
        <w:rPr>
          <w:rFonts w:eastAsia="Calibri"/>
          <w:sz w:val="16"/>
        </w:rPr>
        <w:t xml:space="preserve"> less than a generation ago. </w:t>
      </w:r>
      <w:r w:rsidRPr="007E0B90">
        <w:rPr>
          <w:rFonts w:eastAsia="Calibri"/>
          <w:u w:val="single"/>
        </w:rPr>
        <w:t>Hybrid electric vehicles have</w:t>
      </w:r>
      <w:r w:rsidRPr="007E0B90">
        <w:rPr>
          <w:rFonts w:eastAsia="Calibri"/>
          <w:sz w:val="16"/>
        </w:rPr>
        <w:t xml:space="preserve"> thoroughly </w:t>
      </w:r>
      <w:r w:rsidRPr="007E0B90">
        <w:rPr>
          <w:rFonts w:eastAsia="Calibri"/>
          <w:u w:val="single"/>
        </w:rPr>
        <w:t>penetrated an American market that powerful American politicians had tried to cordon off</w:t>
      </w:r>
      <w:r w:rsidRPr="007E0B90">
        <w:rPr>
          <w:rFonts w:eastAsia="Calibri"/>
          <w:sz w:val="16"/>
        </w:rPr>
        <w:t xml:space="preserve"> for American manufacturers only. </w:t>
      </w:r>
      <w:r w:rsidRPr="007E0B90">
        <w:rPr>
          <w:rFonts w:eastAsia="Calibri"/>
          <w:u w:val="single"/>
        </w:rPr>
        <w:t>At least two companies have developed meat substitutes that are</w:t>
      </w:r>
      <w:r w:rsidRPr="007E0B90">
        <w:rPr>
          <w:rFonts w:eastAsia="Calibri"/>
          <w:sz w:val="16"/>
        </w:rPr>
        <w:t xml:space="preserve"> now widely judged to be </w:t>
      </w:r>
      <w:r w:rsidRPr="007E0B90">
        <w:rPr>
          <w:rFonts w:eastAsia="Calibri"/>
          <w:u w:val="single"/>
        </w:rPr>
        <w:t xml:space="preserve">indistinguishable from </w:t>
      </w:r>
      <w:proofErr w:type="gramStart"/>
      <w:r w:rsidRPr="007E0B90">
        <w:rPr>
          <w:rFonts w:eastAsia="Calibri"/>
          <w:u w:val="single"/>
        </w:rPr>
        <w:t>meat</w:t>
      </w:r>
      <w:r w:rsidRPr="007E0B90">
        <w:rPr>
          <w:rFonts w:eastAsia="Calibri"/>
          <w:sz w:val="16"/>
        </w:rPr>
        <w:t>, and</w:t>
      </w:r>
      <w:proofErr w:type="gramEnd"/>
      <w:r w:rsidRPr="007E0B90">
        <w:rPr>
          <w:rFonts w:eastAsia="Calibri"/>
          <w:sz w:val="16"/>
        </w:rPr>
        <w:t xml:space="preserve"> have established product outposts in the ancient power centers of fast food, McDonald's and Burger King. The tiny country of </w:t>
      </w:r>
      <w:r w:rsidRPr="007E0B90">
        <w:rPr>
          <w:rFonts w:eastAsia="Calibri"/>
          <w:u w:val="single"/>
        </w:rPr>
        <w:t>the Netherlands</w:t>
      </w:r>
      <w:r w:rsidRPr="007E0B90">
        <w:rPr>
          <w:rFonts w:eastAsia="Calibri"/>
          <w:sz w:val="16"/>
        </w:rPr>
        <w:t xml:space="preserve">, about half the size of West Virginia, </w:t>
      </w:r>
      <w:r w:rsidRPr="007E0B90">
        <w:rPr>
          <w:rFonts w:eastAsia="Calibri"/>
          <w:u w:val="single"/>
        </w:rPr>
        <w:t>exports almost as much food as the U</w:t>
      </w:r>
      <w:r w:rsidRPr="007E0B90">
        <w:rPr>
          <w:rFonts w:eastAsia="Calibri"/>
          <w:sz w:val="16"/>
        </w:rPr>
        <w:t xml:space="preserve">nited </w:t>
      </w:r>
      <w:r w:rsidRPr="007E0B90">
        <w:rPr>
          <w:rFonts w:eastAsia="Calibri"/>
          <w:u w:val="single"/>
        </w:rPr>
        <w:t>S</w:t>
      </w:r>
      <w:r w:rsidRPr="007E0B90">
        <w:rPr>
          <w:rFonts w:eastAsia="Calibri"/>
          <w:sz w:val="16"/>
        </w:rPr>
        <w:t xml:space="preserve">tates, able to ship fresh produce all the way to Africa. At bottom, </w:t>
      </w:r>
      <w:r w:rsidRPr="007E0B90">
        <w:rPr>
          <w:rFonts w:eastAsia="Calibri"/>
          <w:b/>
          <w:iCs/>
          <w:u w:val="single"/>
        </w:rPr>
        <w:t>all of these accomplishments</w:t>
      </w:r>
      <w:r w:rsidRPr="007E0B90">
        <w:rPr>
          <w:rFonts w:eastAsia="Calibri"/>
          <w:sz w:val="16"/>
        </w:rPr>
        <w:t xml:space="preserve"> and thousands more </w:t>
      </w:r>
      <w:r w:rsidRPr="007E0B90">
        <w:rPr>
          <w:rFonts w:eastAsia="Calibri"/>
          <w:b/>
          <w:iCs/>
          <w:u w:val="single"/>
        </w:rPr>
        <w:t>are</w:t>
      </w:r>
      <w:r w:rsidRPr="007E0B90">
        <w:rPr>
          <w:rFonts w:eastAsia="Calibri"/>
          <w:sz w:val="16"/>
        </w:rPr>
        <w:t xml:space="preserve"> and were </w:t>
      </w:r>
      <w:r w:rsidRPr="007E0B90">
        <w:rPr>
          <w:rFonts w:eastAsia="Calibri"/>
          <w:b/>
          <w:iCs/>
          <w:u w:val="single"/>
        </w:rPr>
        <w:t>capitalist in nature.</w:t>
      </w:r>
      <w:r w:rsidRPr="007E0B90">
        <w:rPr>
          <w:rFonts w:eastAsia="Calibri"/>
          <w:sz w:val="16"/>
        </w:rPr>
        <w:t xml:space="preserve"> While they collectively </w:t>
      </w:r>
      <w:proofErr w:type="spellStart"/>
      <w:proofErr w:type="gramStart"/>
      <w:r w:rsidRPr="007E0B90">
        <w:rPr>
          <w:rFonts w:eastAsia="Calibri"/>
          <w:sz w:val="16"/>
        </w:rPr>
        <w:t>repre</w:t>
      </w:r>
      <w:proofErr w:type="spellEnd"/>
      <w:r w:rsidRPr="007E0B90">
        <w:rPr>
          <w:rFonts w:eastAsia="Calibri"/>
          <w:sz w:val="16"/>
        </w:rPr>
        <w:t>-sent</w:t>
      </w:r>
      <w:proofErr w:type="gramEnd"/>
      <w:r w:rsidRPr="007E0B90">
        <w:rPr>
          <w:rFonts w:eastAsia="Calibri"/>
          <w:sz w:val="16"/>
        </w:rPr>
        <w:t xml:space="preserve"> a trifle of what still needs to be accomplished, </w:t>
      </w:r>
      <w:r w:rsidRPr="007E0B90">
        <w:rPr>
          <w:rFonts w:eastAsia="Calibri"/>
          <w:u w:val="single"/>
        </w:rPr>
        <w:t>they were also undertaken without the correct incentives in place, and</w:t>
      </w:r>
      <w:r w:rsidRPr="007E0B90">
        <w:rPr>
          <w:rFonts w:eastAsia="Calibri"/>
          <w:sz w:val="16"/>
        </w:rPr>
        <w:t xml:space="preserve"> thus also </w:t>
      </w:r>
      <w:r w:rsidRPr="007E0B90">
        <w:rPr>
          <w:rFonts w:eastAsia="Calibri"/>
          <w:u w:val="single"/>
        </w:rPr>
        <w:t>represent the</w:t>
      </w:r>
      <w:r w:rsidRPr="007E0B90">
        <w:rPr>
          <w:rFonts w:eastAsia="Calibri"/>
          <w:sz w:val="16"/>
        </w:rPr>
        <w:t xml:space="preserve"> tremendous </w:t>
      </w:r>
      <w:r w:rsidRPr="007E0B90">
        <w:rPr>
          <w:rFonts w:eastAsia="Calibri"/>
          <w:b/>
          <w:iCs/>
          <w:u w:val="single"/>
        </w:rPr>
        <w:t>promise of capitalism</w:t>
      </w:r>
      <w:r w:rsidRPr="007E0B90">
        <w:rPr>
          <w:rFonts w:eastAsia="Calibri"/>
          <w:sz w:val="16"/>
        </w:rPr>
        <w:t>.</w:t>
      </w:r>
    </w:p>
    <w:p w14:paraId="454368B5" w14:textId="77777777" w:rsidR="00240E0A" w:rsidRPr="007E0B90" w:rsidRDefault="00240E0A" w:rsidP="00240E0A">
      <w:pPr>
        <w:rPr>
          <w:rFonts w:eastAsia="Calibri"/>
        </w:rPr>
      </w:pPr>
    </w:p>
    <w:p w14:paraId="4614B1B5" w14:textId="77777777" w:rsidR="00240E0A" w:rsidRPr="007E0B90" w:rsidRDefault="00240E0A" w:rsidP="00240E0A">
      <w:pPr>
        <w:keepNext/>
        <w:keepLines/>
        <w:numPr>
          <w:ilvl w:val="0"/>
          <w:numId w:val="47"/>
        </w:numPr>
        <w:spacing w:before="40" w:after="0"/>
        <w:outlineLvl w:val="3"/>
        <w:rPr>
          <w:rFonts w:eastAsia="SimSun" w:cs="Times New Roman"/>
          <w:b/>
          <w:iCs/>
          <w:sz w:val="26"/>
        </w:rPr>
      </w:pPr>
      <w:r w:rsidRPr="007E0B90">
        <w:rPr>
          <w:rFonts w:eastAsia="SimSun" w:cs="Times New Roman"/>
          <w:b/>
          <w:iCs/>
          <w:sz w:val="26"/>
        </w:rPr>
        <w:t xml:space="preserve">Capitalisms good --- </w:t>
      </w:r>
      <w:r w:rsidRPr="007E0B90">
        <w:rPr>
          <w:rFonts w:eastAsia="SimSun" w:cs="Times New Roman"/>
          <w:b/>
          <w:iCs/>
          <w:sz w:val="26"/>
          <w:u w:val="single"/>
        </w:rPr>
        <w:t>War</w:t>
      </w:r>
      <w:r w:rsidRPr="007E0B90">
        <w:rPr>
          <w:rFonts w:eastAsia="SimSun" w:cs="Times New Roman"/>
          <w:b/>
          <w:iCs/>
          <w:sz w:val="26"/>
        </w:rPr>
        <w:t xml:space="preserve"> --- accelerating growth solves collapse of the world order – goes nuclear</w:t>
      </w:r>
    </w:p>
    <w:p w14:paraId="22F2514F" w14:textId="77777777" w:rsidR="00240E0A" w:rsidRPr="007E0B90" w:rsidRDefault="00240E0A" w:rsidP="00240E0A">
      <w:pPr>
        <w:rPr>
          <w:rFonts w:eastAsia="Calibri"/>
        </w:rPr>
      </w:pPr>
      <w:r w:rsidRPr="007E0B90">
        <w:rPr>
          <w:rFonts w:eastAsia="Calibri"/>
          <w:b/>
          <w:bCs/>
          <w:sz w:val="26"/>
        </w:rPr>
        <w:t>Brands 25</w:t>
      </w:r>
      <w:r w:rsidRPr="007E0B90">
        <w:rPr>
          <w:rFonts w:eastAsia="Calibri"/>
        </w:rPr>
        <w:t xml:space="preserve"> (Hal Brands, Henry Kissinger Distinguished Professor at Johns Hopkins University’s School of Advanced International Studies; “Three Ways America’s World Order Could Collapse,” July 28, 2025, https://www.bloomberg.com/opinion/features/2025-07-28/three-ways-trump-might-end-america-s-world-order?taid=688754b6fe26570001159cf9&amp;utm_campaign=trueanthem&amp;utm_content=view&amp;utm_medium=social&amp;utm_source=twitter&amp;sref=IBNMKYlZ)</w:t>
      </w:r>
    </w:p>
    <w:p w14:paraId="45261466" w14:textId="77777777" w:rsidR="00240E0A" w:rsidRPr="007E0B90" w:rsidRDefault="00240E0A" w:rsidP="00240E0A">
      <w:pPr>
        <w:rPr>
          <w:rFonts w:eastAsia="Calibri"/>
          <w:sz w:val="16"/>
        </w:rPr>
      </w:pPr>
      <w:r w:rsidRPr="007E0B90">
        <w:rPr>
          <w:rFonts w:eastAsia="Calibri"/>
          <w:sz w:val="16"/>
        </w:rPr>
        <w:t>Since 1945, that order has generated tremendous peace, prosperity and freedom. It can only be termed a smashing success. But stresses on that order — those imposed by its challengers, and those imposed by its creator — have been mounting. One way of gauging just how severe the risks have become is by considering the various ways an order might end.</w:t>
      </w:r>
    </w:p>
    <w:p w14:paraId="60E95895" w14:textId="77777777" w:rsidR="00240E0A" w:rsidRPr="007E0B90" w:rsidRDefault="00240E0A" w:rsidP="00240E0A">
      <w:pPr>
        <w:rPr>
          <w:rFonts w:eastAsia="Calibri"/>
          <w:sz w:val="16"/>
        </w:rPr>
      </w:pPr>
      <w:r w:rsidRPr="007E0B90">
        <w:rPr>
          <w:rFonts w:eastAsia="Calibri"/>
          <w:sz w:val="16"/>
        </w:rPr>
        <w:t>The brilliant Cambridge historian Brendan Simms has suggested that international orders typically end in one of three ways: Through defeat in war or some catastrophic failure of deterrence; through economic decline or a divergence between the order’s political and economic arrangements; or through the collapse of respect for its guiding rules and norms.</w:t>
      </w:r>
    </w:p>
    <w:p w14:paraId="72F82990" w14:textId="77777777" w:rsidR="00240E0A" w:rsidRPr="007E0B90" w:rsidRDefault="00240E0A" w:rsidP="00240E0A">
      <w:pPr>
        <w:rPr>
          <w:rFonts w:eastAsia="Calibri"/>
          <w:sz w:val="16"/>
        </w:rPr>
      </w:pPr>
      <w:r w:rsidRPr="007E0B90">
        <w:rPr>
          <w:rFonts w:eastAsia="Calibri"/>
          <w:sz w:val="16"/>
        </w:rPr>
        <w:t xml:space="preserve">The US order has proven remarkably resilient, but </w:t>
      </w:r>
      <w:r w:rsidRPr="007E0B90">
        <w:rPr>
          <w:rFonts w:eastAsia="Calibri"/>
          <w:highlight w:val="yellow"/>
          <w:u w:val="single"/>
        </w:rPr>
        <w:t>the possibility of a breakdown</w:t>
      </w:r>
      <w:r w:rsidRPr="007E0B90">
        <w:rPr>
          <w:rFonts w:eastAsia="Calibri"/>
          <w:sz w:val="16"/>
          <w:highlight w:val="yellow"/>
        </w:rPr>
        <w:t xml:space="preserve"> </w:t>
      </w:r>
      <w:r w:rsidRPr="007E0B90">
        <w:rPr>
          <w:rFonts w:eastAsia="Calibri"/>
          <w:b/>
          <w:iCs/>
          <w:highlight w:val="yellow"/>
          <w:u w:val="single"/>
        </w:rPr>
        <w:t>is growing</w:t>
      </w:r>
      <w:r w:rsidRPr="007E0B90">
        <w:rPr>
          <w:rFonts w:eastAsia="Calibri"/>
          <w:sz w:val="16"/>
        </w:rPr>
        <w:t xml:space="preserve"> as America piles up risk on each of these dimensions at once. And while recent leaders, including President Donald Trump, have made important moves to shore up the order, America’s present policies are increasingly making those dangers worse.</w:t>
      </w:r>
    </w:p>
    <w:p w14:paraId="355F668F" w14:textId="77777777" w:rsidR="00240E0A" w:rsidRPr="007E0B90" w:rsidRDefault="00240E0A" w:rsidP="00240E0A">
      <w:pPr>
        <w:rPr>
          <w:rFonts w:eastAsia="Calibri"/>
          <w:sz w:val="16"/>
        </w:rPr>
      </w:pPr>
      <w:r w:rsidRPr="007E0B90">
        <w:rPr>
          <w:rFonts w:eastAsia="Calibri"/>
          <w:sz w:val="16"/>
        </w:rPr>
        <w:t>Orders can die of murder, exhaustion or suicide. Today, it’s difficult to rule any of those grim finales out.</w:t>
      </w:r>
    </w:p>
    <w:p w14:paraId="27EE4F7F" w14:textId="77777777" w:rsidR="00240E0A" w:rsidRPr="007E0B90" w:rsidRDefault="00240E0A" w:rsidP="00240E0A">
      <w:pPr>
        <w:rPr>
          <w:rFonts w:eastAsia="Calibri"/>
          <w:sz w:val="16"/>
        </w:rPr>
      </w:pPr>
      <w:r w:rsidRPr="007E0B90">
        <w:rPr>
          <w:rFonts w:eastAsia="Calibri"/>
          <w:sz w:val="16"/>
        </w:rPr>
        <w:t>How America Took the Lead</w:t>
      </w:r>
    </w:p>
    <w:p w14:paraId="7C6C82EA" w14:textId="77777777" w:rsidR="00240E0A" w:rsidRPr="007E0B90" w:rsidRDefault="00240E0A" w:rsidP="00240E0A">
      <w:pPr>
        <w:rPr>
          <w:rFonts w:eastAsia="Calibri"/>
          <w:sz w:val="16"/>
        </w:rPr>
      </w:pPr>
      <w:r w:rsidRPr="007E0B90">
        <w:rPr>
          <w:rFonts w:eastAsia="Calibri"/>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69E74BA8" w14:textId="77777777" w:rsidR="00240E0A" w:rsidRPr="007E0B90" w:rsidRDefault="00240E0A" w:rsidP="00240E0A">
      <w:pPr>
        <w:rPr>
          <w:rFonts w:eastAsia="Calibri"/>
          <w:sz w:val="16"/>
        </w:rPr>
      </w:pPr>
      <w:r w:rsidRPr="007E0B90">
        <w:rPr>
          <w:rFonts w:eastAsia="Calibri"/>
          <w:sz w:val="16"/>
        </w:rPr>
        <w:t xml:space="preserve">The lesson US policymakers took from that conflict was that only a secure, prosperous system could ensure America’s own wellbeing. </w:t>
      </w:r>
      <w:proofErr w:type="gramStart"/>
      <w:r w:rsidRPr="007E0B90">
        <w:rPr>
          <w:rFonts w:eastAsia="Calibri"/>
          <w:sz w:val="16"/>
        </w:rPr>
        <w:t>So</w:t>
      </w:r>
      <w:proofErr w:type="gramEnd"/>
      <w:r w:rsidRPr="007E0B90">
        <w:rPr>
          <w:rFonts w:eastAsia="Calibri"/>
          <w:sz w:val="16"/>
        </w:rPr>
        <w:t xml:space="preserve"> the US built an order based on relatively free trade; a preference for human rights and democratic values; the prevention of great-power aggression and war; and institutionalized cooperation to address common problems.</w:t>
      </w:r>
    </w:p>
    <w:p w14:paraId="694E6796" w14:textId="77777777" w:rsidR="00240E0A" w:rsidRPr="007E0B90" w:rsidRDefault="00240E0A" w:rsidP="00240E0A">
      <w:pPr>
        <w:rPr>
          <w:rFonts w:eastAsia="Calibri"/>
          <w:sz w:val="16"/>
        </w:rPr>
      </w:pPr>
      <w:r w:rsidRPr="007E0B90">
        <w:rPr>
          <w:rFonts w:eastAsia="Calibri"/>
          <w:sz w:val="16"/>
        </w:rPr>
        <w:t>Washington used its unmatched military and economic power to buoy the fortunes of like-minded nations. America, said President Harry Truman, was “assuming the responsibility which God Almighty intended” for “the welfare of the world in generations to come.”</w:t>
      </w:r>
    </w:p>
    <w:p w14:paraId="7FE8D37C" w14:textId="77777777" w:rsidR="00240E0A" w:rsidRPr="007E0B90" w:rsidRDefault="00240E0A" w:rsidP="00240E0A">
      <w:pPr>
        <w:rPr>
          <w:rFonts w:eastAsia="Calibri"/>
          <w:sz w:val="16"/>
        </w:rPr>
      </w:pPr>
      <w:r w:rsidRPr="007E0B90">
        <w:rPr>
          <w:rFonts w:eastAsia="Calibri"/>
          <w:sz w:val="16"/>
        </w:rPr>
        <w:t>Make no mistake: This endeavor was rooted in US interests. But because America was so powerful, and defined those interests so broadly, this project brought historic gains for much of the world.</w:t>
      </w:r>
    </w:p>
    <w:p w14:paraId="22062EC4" w14:textId="77777777" w:rsidR="00240E0A" w:rsidRPr="007E0B90" w:rsidRDefault="00240E0A" w:rsidP="00240E0A">
      <w:pPr>
        <w:rPr>
          <w:rFonts w:eastAsia="Calibri"/>
          <w:sz w:val="16"/>
        </w:rPr>
      </w:pPr>
      <w:r w:rsidRPr="007E0B90">
        <w:rPr>
          <w:rFonts w:eastAsia="Calibri"/>
          <w:sz w:val="16"/>
        </w:rPr>
        <w:t>Democracy went from endangered to dominant in the postwar decades. Trade flourished and living standards soared, first in the free world and then globally after communism fell. A world that suffered two all-consuming great-power wars in quick succession has avoided anything like that since 1945.</w:t>
      </w:r>
    </w:p>
    <w:p w14:paraId="623CCC46" w14:textId="77777777" w:rsidR="00240E0A" w:rsidRPr="007E0B90" w:rsidRDefault="00240E0A" w:rsidP="00240E0A">
      <w:pPr>
        <w:rPr>
          <w:rFonts w:eastAsia="Calibri"/>
          <w:sz w:val="16"/>
        </w:rPr>
      </w:pPr>
      <w:r w:rsidRPr="007E0B90">
        <w:rPr>
          <w:rFonts w:eastAsia="Calibri"/>
          <w:sz w:val="16"/>
        </w:rPr>
        <w:t xml:space="preserve">The US presided over a global golden age. Yet the </w:t>
      </w:r>
      <w:r w:rsidRPr="007E0B90">
        <w:rPr>
          <w:rFonts w:eastAsia="Calibri"/>
          <w:u w:val="single"/>
        </w:rPr>
        <w:t xml:space="preserve">stresses on America’s order have become </w:t>
      </w:r>
      <w:r w:rsidRPr="007E0B90">
        <w:rPr>
          <w:rFonts w:eastAsia="Calibri"/>
          <w:b/>
          <w:iCs/>
          <w:u w:val="single"/>
        </w:rPr>
        <w:t>impossible to ignore</w:t>
      </w:r>
      <w:r w:rsidRPr="007E0B90">
        <w:rPr>
          <w:rFonts w:eastAsia="Calibri"/>
          <w:sz w:val="16"/>
        </w:rPr>
        <w:t>.</w:t>
      </w:r>
    </w:p>
    <w:p w14:paraId="517586AD" w14:textId="77777777" w:rsidR="00240E0A" w:rsidRPr="007E0B90" w:rsidRDefault="00240E0A" w:rsidP="00240E0A">
      <w:pPr>
        <w:rPr>
          <w:rFonts w:eastAsia="Calibri"/>
          <w:sz w:val="16"/>
        </w:rPr>
      </w:pPr>
      <w:r w:rsidRPr="007E0B90">
        <w:rPr>
          <w:rFonts w:eastAsia="Calibri"/>
          <w:highlight w:val="yellow"/>
          <w:u w:val="single"/>
        </w:rPr>
        <w:t>Revisionist powers</w:t>
      </w:r>
      <w:r w:rsidRPr="007E0B90">
        <w:rPr>
          <w:rFonts w:eastAsia="Calibri"/>
          <w:sz w:val="16"/>
        </w:rPr>
        <w:t xml:space="preserve"> — China, Russia, Iran, North Korea — are </w:t>
      </w:r>
      <w:r w:rsidRPr="007E0B90">
        <w:rPr>
          <w:rFonts w:eastAsia="Calibri"/>
          <w:b/>
          <w:iCs/>
          <w:highlight w:val="yellow"/>
          <w:u w:val="single"/>
        </w:rPr>
        <w:t>challenging a system</w:t>
      </w:r>
      <w:r w:rsidRPr="007E0B90">
        <w:rPr>
          <w:rFonts w:eastAsia="Calibri"/>
          <w:sz w:val="16"/>
        </w:rPr>
        <w:t xml:space="preserve"> they view as dangerous to their illiberal regimes and oppressive to their geopolitical ambitions. </w:t>
      </w:r>
      <w:r w:rsidRPr="007E0B90">
        <w:rPr>
          <w:rFonts w:eastAsia="Calibri"/>
          <w:u w:val="single"/>
        </w:rPr>
        <w:t xml:space="preserve">The </w:t>
      </w:r>
      <w:r w:rsidRPr="007E0B90">
        <w:rPr>
          <w:rFonts w:eastAsia="Calibri"/>
          <w:highlight w:val="yellow"/>
          <w:u w:val="single"/>
        </w:rPr>
        <w:t>Global South</w:t>
      </w:r>
      <w:r w:rsidRPr="007E0B90">
        <w:rPr>
          <w:rFonts w:eastAsia="Calibri"/>
          <w:u w:val="single"/>
        </w:rPr>
        <w:t xml:space="preserve"> has become </w:t>
      </w:r>
      <w:r w:rsidRPr="007E0B90">
        <w:rPr>
          <w:rFonts w:eastAsia="Calibri"/>
          <w:b/>
          <w:iCs/>
          <w:highlight w:val="yellow"/>
          <w:u w:val="single"/>
        </w:rPr>
        <w:t>disillusioned</w:t>
      </w:r>
      <w:r w:rsidRPr="007E0B90">
        <w:rPr>
          <w:rFonts w:eastAsia="Calibri"/>
          <w:sz w:val="16"/>
        </w:rPr>
        <w:t xml:space="preserve"> with Western dominance. The US itself has seemed ambivalent, in recent decades, about world leadership. </w:t>
      </w:r>
      <w:r w:rsidRPr="007E0B90">
        <w:rPr>
          <w:rFonts w:eastAsia="Calibri"/>
          <w:highlight w:val="yellow"/>
          <w:u w:val="single"/>
        </w:rPr>
        <w:t>Threats</w:t>
      </w:r>
      <w:r w:rsidRPr="007E0B90">
        <w:rPr>
          <w:rFonts w:eastAsia="Calibri"/>
          <w:u w:val="single"/>
        </w:rPr>
        <w:t xml:space="preserve"> </w:t>
      </w:r>
      <w:r w:rsidRPr="007E0B90">
        <w:rPr>
          <w:rFonts w:eastAsia="Calibri"/>
          <w:highlight w:val="yellow"/>
          <w:u w:val="single"/>
        </w:rPr>
        <w:t>to</w:t>
      </w:r>
      <w:r w:rsidRPr="007E0B90">
        <w:rPr>
          <w:rFonts w:eastAsia="Calibri"/>
          <w:u w:val="single"/>
        </w:rPr>
        <w:t xml:space="preserve"> its economic and </w:t>
      </w:r>
      <w:r w:rsidRPr="007E0B90">
        <w:rPr>
          <w:rFonts w:eastAsia="Calibri"/>
          <w:highlight w:val="yellow"/>
          <w:u w:val="single"/>
        </w:rPr>
        <w:t>military supremacy</w:t>
      </w:r>
      <w:r w:rsidRPr="007E0B90">
        <w:rPr>
          <w:rFonts w:eastAsia="Calibri"/>
          <w:sz w:val="16"/>
          <w:highlight w:val="yellow"/>
        </w:rPr>
        <w:t xml:space="preserve"> </w:t>
      </w:r>
      <w:r w:rsidRPr="007E0B90">
        <w:rPr>
          <w:rFonts w:eastAsia="Calibri"/>
          <w:b/>
          <w:iCs/>
          <w:highlight w:val="yellow"/>
          <w:u w:val="single"/>
        </w:rPr>
        <w:t>have grown</w:t>
      </w:r>
      <w:r w:rsidRPr="007E0B90">
        <w:rPr>
          <w:rFonts w:eastAsia="Calibri"/>
          <w:sz w:val="16"/>
        </w:rPr>
        <w:t xml:space="preserve"> more severe.</w:t>
      </w:r>
    </w:p>
    <w:p w14:paraId="24BC6E3F" w14:textId="77777777" w:rsidR="00240E0A" w:rsidRPr="007E0B90" w:rsidRDefault="00240E0A" w:rsidP="00240E0A">
      <w:pPr>
        <w:rPr>
          <w:rFonts w:eastAsia="Calibri"/>
          <w:sz w:val="16"/>
        </w:rPr>
      </w:pPr>
      <w:r w:rsidRPr="007E0B90">
        <w:rPr>
          <w:rFonts w:eastAsia="Calibri"/>
          <w:sz w:val="16"/>
        </w:rPr>
        <w:t>Visit nearly any US ally, and you’ll notice conviction that American power remains necessary — and concern that the post-World War II order is slipping away. So how real is the danger? Let’s consider the three ways an order can come apart.</w:t>
      </w:r>
    </w:p>
    <w:p w14:paraId="6BDE20BB" w14:textId="77777777" w:rsidR="00240E0A" w:rsidRPr="007E0B90" w:rsidRDefault="00240E0A" w:rsidP="00240E0A">
      <w:pPr>
        <w:rPr>
          <w:rFonts w:eastAsia="Calibri"/>
          <w:sz w:val="16"/>
        </w:rPr>
      </w:pPr>
      <w:r w:rsidRPr="007E0B90">
        <w:rPr>
          <w:rFonts w:eastAsia="Calibri"/>
          <w:sz w:val="16"/>
        </w:rPr>
        <w:t>Losing a War</w:t>
      </w:r>
    </w:p>
    <w:p w14:paraId="439A8877" w14:textId="77777777" w:rsidR="00240E0A" w:rsidRPr="007E0B90" w:rsidRDefault="00240E0A" w:rsidP="00240E0A">
      <w:pPr>
        <w:rPr>
          <w:rFonts w:eastAsia="Calibri"/>
          <w:sz w:val="16"/>
        </w:rPr>
      </w:pPr>
      <w:r w:rsidRPr="007E0B90">
        <w:rPr>
          <w:rFonts w:eastAsia="Calibri"/>
          <w:sz w:val="16"/>
        </w:rPr>
        <w:t xml:space="preserve">One path to failure runs through defeat or devastation in war. Nothing ruptures the authority of a hegemonic power like a humiliating beatdown on the battlefield. The Athenian empire collapsed after losing the Great Peloponnesian War. Britain won World War </w:t>
      </w:r>
      <w:proofErr w:type="gramStart"/>
      <w:r w:rsidRPr="007E0B90">
        <w:rPr>
          <w:rFonts w:eastAsia="Calibri"/>
          <w:sz w:val="16"/>
        </w:rPr>
        <w:t>I, but</w:t>
      </w:r>
      <w:proofErr w:type="gramEnd"/>
      <w:r w:rsidRPr="007E0B90">
        <w:rPr>
          <w:rFonts w:eastAsia="Calibri"/>
          <w:sz w:val="16"/>
        </w:rPr>
        <w:t xml:space="preserve"> never recovered from its costs.</w:t>
      </w:r>
    </w:p>
    <w:p w14:paraId="1A7211AD" w14:textId="77777777" w:rsidR="00240E0A" w:rsidRPr="007E0B90" w:rsidRDefault="00240E0A" w:rsidP="00240E0A">
      <w:pPr>
        <w:rPr>
          <w:rFonts w:eastAsia="Calibri"/>
          <w:sz w:val="16"/>
        </w:rPr>
      </w:pPr>
      <w:r w:rsidRPr="007E0B90">
        <w:rPr>
          <w:rFonts w:eastAsia="Calibri"/>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251CE886" w14:textId="77777777" w:rsidR="00240E0A" w:rsidRPr="007E0B90" w:rsidRDefault="00240E0A" w:rsidP="00240E0A">
      <w:pPr>
        <w:rPr>
          <w:rFonts w:eastAsia="Calibri"/>
          <w:sz w:val="16"/>
        </w:rPr>
      </w:pPr>
      <w:r w:rsidRPr="007E0B90">
        <w:rPr>
          <w:rFonts w:eastAsia="Calibri"/>
          <w:sz w:val="16"/>
        </w:rPr>
        <w:t xml:space="preserve">The Pentagon faces a vexing military arithmetic problem. Several challenges — from </w:t>
      </w:r>
      <w:r w:rsidRPr="007E0B90">
        <w:rPr>
          <w:rFonts w:eastAsia="Calibri"/>
          <w:b/>
          <w:iCs/>
          <w:highlight w:val="yellow"/>
          <w:u w:val="single"/>
        </w:rPr>
        <w:t>Russia</w:t>
      </w:r>
      <w:r w:rsidRPr="007E0B90">
        <w:rPr>
          <w:rFonts w:eastAsia="Calibri"/>
          <w:sz w:val="16"/>
        </w:rPr>
        <w:t xml:space="preserve"> in Europe, </w:t>
      </w:r>
      <w:r w:rsidRPr="007E0B90">
        <w:rPr>
          <w:rFonts w:eastAsia="Calibri"/>
          <w:b/>
          <w:iCs/>
          <w:highlight w:val="yellow"/>
          <w:u w:val="single"/>
        </w:rPr>
        <w:t>Iran</w:t>
      </w:r>
      <w:r w:rsidRPr="007E0B90">
        <w:rPr>
          <w:rFonts w:eastAsia="Calibri"/>
          <w:sz w:val="16"/>
        </w:rPr>
        <w:t xml:space="preserve"> and its proxies in the Middle East, and </w:t>
      </w:r>
      <w:r w:rsidRPr="007E0B90">
        <w:rPr>
          <w:rFonts w:eastAsia="Calibri"/>
          <w:b/>
          <w:iCs/>
          <w:highlight w:val="yellow"/>
          <w:u w:val="single"/>
        </w:rPr>
        <w:t>China</w:t>
      </w:r>
      <w:r w:rsidRPr="007E0B90">
        <w:rPr>
          <w:rFonts w:eastAsia="Calibri"/>
          <w:sz w:val="16"/>
        </w:rPr>
        <w:t xml:space="preserve"> and </w:t>
      </w:r>
      <w:r w:rsidRPr="007E0B90">
        <w:rPr>
          <w:rFonts w:eastAsia="Calibri"/>
          <w:b/>
          <w:iCs/>
          <w:u w:val="single"/>
        </w:rPr>
        <w:t>Nort</w:t>
      </w:r>
      <w:r w:rsidRPr="007E0B90">
        <w:rPr>
          <w:rFonts w:eastAsia="Calibri"/>
          <w:b/>
          <w:iCs/>
          <w:highlight w:val="yellow"/>
          <w:u w:val="single"/>
        </w:rPr>
        <w:t>h Korea</w:t>
      </w:r>
      <w:r w:rsidRPr="007E0B90">
        <w:rPr>
          <w:rFonts w:eastAsia="Calibri"/>
          <w:sz w:val="16"/>
        </w:rPr>
        <w:t xml:space="preserve"> in Asia — </w:t>
      </w:r>
      <w:r w:rsidRPr="007E0B90">
        <w:rPr>
          <w:rFonts w:eastAsia="Calibri"/>
          <w:b/>
          <w:iCs/>
          <w:u w:val="single"/>
        </w:rPr>
        <w:t xml:space="preserve">are </w:t>
      </w:r>
      <w:r w:rsidRPr="007E0B90">
        <w:rPr>
          <w:rFonts w:eastAsia="Calibri"/>
          <w:b/>
          <w:iCs/>
          <w:highlight w:val="yellow"/>
          <w:u w:val="single"/>
        </w:rPr>
        <w:t>stretching US resources</w:t>
      </w:r>
      <w:r w:rsidRPr="007E0B90">
        <w:rPr>
          <w:rFonts w:eastAsia="Calibri"/>
          <w:sz w:val="16"/>
        </w:rPr>
        <w:t>. A superpower with a military designed to fight one war at a time is always at risk in a world of multiple, interlocking threats. But the danger of crushing defeat is most concentrated in the Western Pacific.</w:t>
      </w:r>
    </w:p>
    <w:p w14:paraId="61112BE1" w14:textId="77777777" w:rsidR="00240E0A" w:rsidRPr="007E0B90" w:rsidRDefault="00240E0A" w:rsidP="00240E0A">
      <w:pPr>
        <w:rPr>
          <w:rFonts w:eastAsia="Calibri"/>
          <w:sz w:val="16"/>
        </w:rPr>
      </w:pPr>
      <w:r w:rsidRPr="007E0B90">
        <w:rPr>
          <w:rFonts w:eastAsia="Calibri"/>
          <w:sz w:val="16"/>
        </w:rPr>
        <w:t>“The intelligence couldn’t be clearer,” said Secretary of the Air Force Frank Kendall in 2023. “China is preparing for a war and specifically for a war with the United States.” The Chinese threat is real, “and it could be imminent,” Secretary of Defense Pete Hegseth observed this year. Those are only two of many alarming statements from US officials.</w:t>
      </w:r>
    </w:p>
    <w:p w14:paraId="6ACD305A" w14:textId="77777777" w:rsidR="00240E0A" w:rsidRPr="007E0B90" w:rsidRDefault="00240E0A" w:rsidP="00240E0A">
      <w:pPr>
        <w:rPr>
          <w:rFonts w:eastAsia="Calibri"/>
          <w:sz w:val="16"/>
        </w:rPr>
      </w:pPr>
      <w:r w:rsidRPr="007E0B90">
        <w:rPr>
          <w:rFonts w:eastAsia="Calibri"/>
          <w:sz w:val="16"/>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5CC4CFD3" w14:textId="77777777" w:rsidR="00240E0A" w:rsidRPr="007E0B90" w:rsidRDefault="00240E0A" w:rsidP="00240E0A">
      <w:pPr>
        <w:rPr>
          <w:rFonts w:eastAsia="Calibri"/>
          <w:sz w:val="16"/>
        </w:rPr>
      </w:pPr>
      <w:r w:rsidRPr="007E0B90">
        <w:rPr>
          <w:rFonts w:eastAsia="Calibri"/>
          <w:sz w:val="16"/>
        </w:rPr>
        <w:t xml:space="preserve">A US-China </w:t>
      </w:r>
      <w:r w:rsidRPr="007E0B90">
        <w:rPr>
          <w:rFonts w:eastAsia="Calibri"/>
          <w:highlight w:val="yellow"/>
          <w:u w:val="single"/>
        </w:rPr>
        <w:t>war</w:t>
      </w:r>
      <w:r w:rsidRPr="007E0B90">
        <w:rPr>
          <w:rFonts w:eastAsia="Calibri"/>
          <w:sz w:val="16"/>
          <w:highlight w:val="yellow"/>
        </w:rPr>
        <w:t xml:space="preserve"> </w:t>
      </w:r>
      <w:r w:rsidRPr="007E0B90">
        <w:rPr>
          <w:rFonts w:eastAsia="Calibri"/>
          <w:highlight w:val="yellow"/>
          <w:u w:val="single"/>
        </w:rPr>
        <w:t>would cause</w:t>
      </w:r>
      <w:r w:rsidRPr="007E0B90">
        <w:rPr>
          <w:rFonts w:eastAsia="Calibri"/>
          <w:sz w:val="16"/>
        </w:rPr>
        <w:t xml:space="preserve"> cascading </w:t>
      </w:r>
      <w:r w:rsidRPr="007E0B90">
        <w:rPr>
          <w:rFonts w:eastAsia="Calibri"/>
          <w:b/>
          <w:iCs/>
          <w:u w:val="single"/>
        </w:rPr>
        <w:t>economic carnage</w:t>
      </w:r>
      <w:r w:rsidRPr="007E0B90">
        <w:rPr>
          <w:rFonts w:eastAsia="Calibri"/>
          <w:sz w:val="16"/>
        </w:rPr>
        <w:t xml:space="preserve"> and </w:t>
      </w:r>
      <w:r w:rsidRPr="007E0B90">
        <w:rPr>
          <w:rFonts w:eastAsia="Calibri"/>
          <w:b/>
          <w:iCs/>
          <w:u w:val="single"/>
        </w:rPr>
        <w:t xml:space="preserve">bring serious risks of </w:t>
      </w:r>
      <w:r w:rsidRPr="007E0B90">
        <w:rPr>
          <w:rFonts w:eastAsia="Calibri"/>
          <w:b/>
          <w:iCs/>
          <w:highlight w:val="yellow"/>
          <w:u w:val="single"/>
        </w:rPr>
        <w:t>nuclear escalation</w:t>
      </w:r>
      <w:r w:rsidRPr="007E0B90">
        <w:rPr>
          <w:rFonts w:eastAsia="Calibri"/>
          <w:sz w:val="16"/>
        </w:rPr>
        <w:t>. And if America lost — which is a real possibility — the damage to the US order would be profound. America’s alliances in the Indo-Pacific might fracture. A broken US military might struggle to police other parts of the world. “The trajectory must change,” the head of US Indo-Pacific Command, Admiral Samuel Paparo, has warned: America isn’t responding with the urgency the threat demands.</w:t>
      </w:r>
    </w:p>
    <w:p w14:paraId="0565B77C" w14:textId="77777777" w:rsidR="00240E0A" w:rsidRPr="007E0B90" w:rsidRDefault="00240E0A" w:rsidP="00240E0A">
      <w:pPr>
        <w:rPr>
          <w:rFonts w:eastAsia="Calibri"/>
          <w:sz w:val="16"/>
        </w:rPr>
      </w:pPr>
      <w:r w:rsidRPr="007E0B90">
        <w:rPr>
          <w:rFonts w:eastAsia="Calibri"/>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2A3CBDC1" w14:textId="77777777" w:rsidR="00240E0A" w:rsidRPr="007E0B90" w:rsidRDefault="00240E0A" w:rsidP="00240E0A">
      <w:pPr>
        <w:rPr>
          <w:rFonts w:eastAsia="Calibri"/>
          <w:sz w:val="16"/>
        </w:rPr>
      </w:pPr>
      <w:r w:rsidRPr="007E0B90">
        <w:rPr>
          <w:rFonts w:eastAsia="Calibri"/>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7748674E" w14:textId="77777777" w:rsidR="00240E0A" w:rsidRPr="007E0B90" w:rsidRDefault="00240E0A" w:rsidP="00240E0A">
      <w:pPr>
        <w:rPr>
          <w:rFonts w:eastAsia="Calibri"/>
          <w:sz w:val="16"/>
        </w:rPr>
      </w:pPr>
      <w:r w:rsidRPr="007E0B90">
        <w:rPr>
          <w:rFonts w:eastAsia="Calibri"/>
          <w:sz w:val="16"/>
        </w:rPr>
        <w:t>American military spending is below 3.5% of GDP, among the lowest levels since World War II, and could dip next year. Stockpiles of munitions and missile defenses are, reportedly, low, and have been depleted by recent scrapes in the Middle East.</w:t>
      </w:r>
    </w:p>
    <w:p w14:paraId="2FB02581" w14:textId="77777777" w:rsidR="00240E0A" w:rsidRPr="007E0B90" w:rsidRDefault="00240E0A" w:rsidP="00240E0A">
      <w:pPr>
        <w:rPr>
          <w:rFonts w:eastAsia="Calibri"/>
          <w:sz w:val="16"/>
        </w:rPr>
      </w:pPr>
      <w:r w:rsidRPr="007E0B90">
        <w:rPr>
          <w:rFonts w:eastAsia="Calibri"/>
          <w:u w:val="single"/>
        </w:rPr>
        <w:t>With a</w:t>
      </w:r>
      <w:r w:rsidRPr="007E0B90">
        <w:rPr>
          <w:rFonts w:eastAsia="Calibri"/>
          <w:sz w:val="16"/>
        </w:rPr>
        <w:t xml:space="preserve"> moribund shipbuilding industry and a sluggish</w:t>
      </w:r>
      <w:r w:rsidRPr="007E0B90">
        <w:rPr>
          <w:rFonts w:eastAsia="Calibri"/>
          <w:u w:val="single"/>
        </w:rPr>
        <w:t xml:space="preserve">, </w:t>
      </w:r>
      <w:r w:rsidRPr="007E0B90">
        <w:rPr>
          <w:rFonts w:eastAsia="Calibri"/>
          <w:highlight w:val="yellow"/>
          <w:u w:val="single"/>
        </w:rPr>
        <w:t>fragile industrial base</w:t>
      </w:r>
      <w:r w:rsidRPr="007E0B90">
        <w:rPr>
          <w:rFonts w:eastAsia="Calibri"/>
          <w:sz w:val="16"/>
        </w:rPr>
        <w:t xml:space="preserve">, </w:t>
      </w:r>
      <w:r w:rsidRPr="007E0B90">
        <w:rPr>
          <w:rFonts w:eastAsia="Calibri"/>
          <w:u w:val="single"/>
        </w:rPr>
        <w:t xml:space="preserve">America would struggle to replace assets </w:t>
      </w:r>
      <w:r w:rsidRPr="007E0B90">
        <w:rPr>
          <w:rFonts w:eastAsia="Calibri"/>
          <w:sz w:val="16"/>
        </w:rPr>
        <w:t>lost in the opening phase of a fight. “You can’t AI your way out of material deficiency,” Paparo has argued: A country that can’t replace battlefield losses won’t win a grinding, great-power war.</w:t>
      </w:r>
    </w:p>
    <w:p w14:paraId="139B9D9B" w14:textId="77777777" w:rsidR="00240E0A" w:rsidRPr="007E0B90" w:rsidRDefault="00240E0A" w:rsidP="00240E0A">
      <w:pPr>
        <w:rPr>
          <w:rFonts w:eastAsia="Calibri"/>
          <w:sz w:val="16"/>
        </w:rPr>
      </w:pPr>
      <w:r w:rsidRPr="007E0B90">
        <w:rPr>
          <w:rFonts w:eastAsia="Calibri"/>
          <w:sz w:val="16"/>
        </w:rPr>
        <w:t>No one, not even Xi Jinping, knows exactly how capable China’s untested military is. But as the Pacific military balance changes, the dangers of an order-breaking catastrophe mount.</w:t>
      </w:r>
    </w:p>
    <w:p w14:paraId="53FA11AF" w14:textId="77777777" w:rsidR="00240E0A" w:rsidRPr="007E0B90" w:rsidRDefault="00240E0A" w:rsidP="00240E0A">
      <w:pPr>
        <w:rPr>
          <w:rFonts w:eastAsia="Calibri"/>
          <w:sz w:val="16"/>
        </w:rPr>
      </w:pPr>
      <w:r w:rsidRPr="007E0B90">
        <w:rPr>
          <w:rFonts w:eastAsia="Calibri"/>
          <w:sz w:val="16"/>
        </w:rPr>
        <w:t>An Economic Collapse</w:t>
      </w:r>
    </w:p>
    <w:p w14:paraId="3B854044" w14:textId="77777777" w:rsidR="00240E0A" w:rsidRPr="007E0B90" w:rsidRDefault="00240E0A" w:rsidP="00240E0A">
      <w:pPr>
        <w:rPr>
          <w:rFonts w:eastAsia="Calibri"/>
          <w:sz w:val="16"/>
        </w:rPr>
      </w:pPr>
      <w:r w:rsidRPr="007E0B90">
        <w:rPr>
          <w:rFonts w:eastAsia="Calibri"/>
          <w:u w:val="single"/>
        </w:rPr>
        <w:t>Orders</w:t>
      </w:r>
      <w:r w:rsidRPr="007E0B90">
        <w:rPr>
          <w:rFonts w:eastAsia="Calibri"/>
          <w:sz w:val="16"/>
        </w:rPr>
        <w:t xml:space="preserve"> don’t have to explode violently. They </w:t>
      </w:r>
      <w:r w:rsidRPr="007E0B90">
        <w:rPr>
          <w:rFonts w:eastAsia="Calibri"/>
          <w:b/>
          <w:iCs/>
          <w:u w:val="single"/>
        </w:rPr>
        <w:t xml:space="preserve">can also </w:t>
      </w:r>
      <w:proofErr w:type="gramStart"/>
      <w:r w:rsidRPr="007E0B90">
        <w:rPr>
          <w:rFonts w:eastAsia="Calibri"/>
          <w:b/>
          <w:iCs/>
          <w:u w:val="single"/>
        </w:rPr>
        <w:t>implode</w:t>
      </w:r>
      <w:r w:rsidRPr="007E0B90">
        <w:rPr>
          <w:rFonts w:eastAsia="Calibri"/>
          <w:sz w:val="16"/>
        </w:rPr>
        <w:t>,</w:t>
      </w:r>
      <w:proofErr w:type="gramEnd"/>
      <w:r w:rsidRPr="007E0B90">
        <w:rPr>
          <w:rFonts w:eastAsia="Calibri"/>
          <w:sz w:val="16"/>
        </w:rPr>
        <w:t xml:space="preserve"> </w:t>
      </w:r>
      <w:r w:rsidRPr="007E0B90">
        <w:rPr>
          <w:rFonts w:eastAsia="Calibri"/>
          <w:b/>
          <w:iCs/>
          <w:u w:val="single"/>
        </w:rPr>
        <w:t xml:space="preserve">when </w:t>
      </w:r>
      <w:r w:rsidRPr="007E0B90">
        <w:rPr>
          <w:rFonts w:eastAsia="Calibri"/>
          <w:b/>
          <w:iCs/>
          <w:highlight w:val="yellow"/>
          <w:u w:val="single"/>
        </w:rPr>
        <w:t>the leading power can’t</w:t>
      </w:r>
      <w:r w:rsidRPr="007E0B90">
        <w:rPr>
          <w:rFonts w:eastAsia="Calibri"/>
          <w:sz w:val="16"/>
        </w:rPr>
        <w:t xml:space="preserve"> — or won’t — </w:t>
      </w:r>
      <w:r w:rsidRPr="007E0B90">
        <w:rPr>
          <w:rFonts w:eastAsia="Calibri"/>
          <w:highlight w:val="yellow"/>
          <w:u w:val="single"/>
        </w:rPr>
        <w:t>sustain the economic</w:t>
      </w:r>
      <w:r w:rsidRPr="007E0B90">
        <w:rPr>
          <w:rFonts w:eastAsia="Calibri"/>
          <w:u w:val="single"/>
        </w:rPr>
        <w:t xml:space="preserve"> </w:t>
      </w:r>
      <w:r w:rsidRPr="007E0B90">
        <w:rPr>
          <w:rFonts w:eastAsia="Calibri"/>
          <w:highlight w:val="yellow"/>
          <w:u w:val="single"/>
        </w:rPr>
        <w:t>arrangements</w:t>
      </w:r>
      <w:r w:rsidRPr="007E0B90">
        <w:rPr>
          <w:rFonts w:eastAsia="Calibri"/>
          <w:u w:val="single"/>
        </w:rPr>
        <w:t xml:space="preserve"> that make the system work</w:t>
      </w:r>
      <w:r w:rsidRPr="007E0B90">
        <w:rPr>
          <w:rFonts w:eastAsia="Calibri"/>
          <w:sz w:val="16"/>
        </w:rPr>
        <w:t>. The British order crumbled when two world wars bankrupted the empire. The American order has long rested on two economic pillars.</w:t>
      </w:r>
    </w:p>
    <w:p w14:paraId="01FF3471" w14:textId="77777777" w:rsidR="00240E0A" w:rsidRPr="007E0B90" w:rsidRDefault="00240E0A" w:rsidP="00240E0A">
      <w:pPr>
        <w:rPr>
          <w:rFonts w:eastAsia="Calibri"/>
          <w:sz w:val="16"/>
        </w:rPr>
      </w:pPr>
      <w:r w:rsidRPr="007E0B90">
        <w:rPr>
          <w:rFonts w:eastAsia="Calibri"/>
          <w:sz w:val="16"/>
        </w:rPr>
        <w:t xml:space="preserve">The first is simply the economic and financial wherewithal to sustain America’s global power — among other things, to pay for military capabilities that keep revisionist threats in check. The second pillar consists of economic arrangements that reinforce strategic commitments: the </w:t>
      </w:r>
      <w:r w:rsidRPr="007E0B90">
        <w:rPr>
          <w:rFonts w:eastAsia="Calibri"/>
          <w:u w:val="single"/>
        </w:rPr>
        <w:t>international economic leadership</w:t>
      </w:r>
      <w:r w:rsidRPr="007E0B90">
        <w:rPr>
          <w:rFonts w:eastAsia="Calibri"/>
          <w:sz w:val="16"/>
        </w:rPr>
        <w:t xml:space="preserve">, the </w:t>
      </w:r>
      <w:r w:rsidRPr="007E0B90">
        <w:rPr>
          <w:rFonts w:eastAsia="Calibri"/>
          <w:u w:val="single"/>
        </w:rPr>
        <w:t>ties of trade</w:t>
      </w:r>
      <w:r w:rsidRPr="007E0B90">
        <w:rPr>
          <w:rFonts w:eastAsia="Calibri"/>
          <w:sz w:val="16"/>
        </w:rPr>
        <w:t xml:space="preserve"> and </w:t>
      </w:r>
      <w:r w:rsidRPr="007E0B90">
        <w:rPr>
          <w:rFonts w:eastAsia="Calibri"/>
          <w:u w:val="single"/>
        </w:rPr>
        <w:t>investment</w:t>
      </w:r>
      <w:r w:rsidRPr="007E0B90">
        <w:rPr>
          <w:rFonts w:eastAsia="Calibri"/>
          <w:sz w:val="16"/>
        </w:rPr>
        <w:t xml:space="preserve">, that </w:t>
      </w:r>
      <w:r w:rsidRPr="007E0B90">
        <w:rPr>
          <w:rFonts w:eastAsia="Calibri"/>
          <w:u w:val="single"/>
        </w:rPr>
        <w:t>bind Washington to</w:t>
      </w:r>
      <w:r w:rsidRPr="007E0B90">
        <w:rPr>
          <w:rFonts w:eastAsia="Calibri"/>
          <w:sz w:val="16"/>
        </w:rPr>
        <w:t xml:space="preserve"> its </w:t>
      </w:r>
      <w:r w:rsidRPr="007E0B90">
        <w:rPr>
          <w:rFonts w:eastAsia="Calibri"/>
          <w:u w:val="single"/>
        </w:rPr>
        <w:t>allies</w:t>
      </w:r>
      <w:r w:rsidRPr="007E0B90">
        <w:rPr>
          <w:rFonts w:eastAsia="Calibri"/>
          <w:sz w:val="16"/>
        </w:rPr>
        <w:t xml:space="preserve"> </w:t>
      </w:r>
      <w:r w:rsidRPr="007E0B90">
        <w:rPr>
          <w:rFonts w:eastAsia="Calibri"/>
          <w:u w:val="single"/>
        </w:rPr>
        <w:t>and give them all a shared stake</w:t>
      </w:r>
      <w:r w:rsidRPr="007E0B90">
        <w:rPr>
          <w:rFonts w:eastAsia="Calibri"/>
          <w:sz w:val="16"/>
        </w:rPr>
        <w:t xml:space="preserve"> in preserving a US-led world.</w:t>
      </w:r>
    </w:p>
    <w:p w14:paraId="368B8E52" w14:textId="77777777" w:rsidR="00240E0A" w:rsidRPr="007E0B90" w:rsidRDefault="00240E0A" w:rsidP="00240E0A">
      <w:pPr>
        <w:rPr>
          <w:rFonts w:eastAsia="Calibri"/>
          <w:sz w:val="16"/>
        </w:rPr>
      </w:pPr>
      <w:r w:rsidRPr="007E0B90">
        <w:rPr>
          <w:rFonts w:eastAsia="Calibri"/>
          <w:sz w:val="16"/>
        </w:rPr>
        <w:t xml:space="preserve">Both pillars have been remarkably durable. For all the talk of decline, America’s share of global GDP is roughly the same as it was in the 1970s. The dollar dominates world trade and finance. Foreign investors have long been willing to support dollar dominance, and finance large US deficits, because those arrangements help Washington fund its alliance commitments and military muscle. And </w:t>
      </w:r>
      <w:r w:rsidRPr="007E0B90">
        <w:rPr>
          <w:rFonts w:eastAsia="Calibri"/>
          <w:u w:val="single"/>
        </w:rPr>
        <w:t>when the economic arrangements</w:t>
      </w:r>
      <w:r w:rsidRPr="007E0B90">
        <w:rPr>
          <w:rFonts w:eastAsia="Calibri"/>
          <w:sz w:val="16"/>
        </w:rPr>
        <w:t xml:space="preserve"> that underpin the order </w:t>
      </w:r>
      <w:r w:rsidRPr="007E0B90">
        <w:rPr>
          <w:rFonts w:eastAsia="Calibri"/>
          <w:u w:val="single"/>
        </w:rPr>
        <w:t>grow outdated</w:t>
      </w:r>
      <w:r w:rsidRPr="007E0B90">
        <w:rPr>
          <w:rFonts w:eastAsia="Calibri"/>
          <w:sz w:val="16"/>
        </w:rPr>
        <w:t xml:space="preserve"> or unbalanced, they are typically renegotiated — as happened when the US ditched the gold standard in 1971 and shifted to the floating exchange-rate system we know today.</w:t>
      </w:r>
    </w:p>
    <w:p w14:paraId="22DFAD45" w14:textId="77777777" w:rsidR="00240E0A" w:rsidRPr="007E0B90" w:rsidRDefault="00240E0A" w:rsidP="00240E0A">
      <w:pPr>
        <w:rPr>
          <w:rFonts w:eastAsia="Calibri"/>
          <w:sz w:val="16"/>
        </w:rPr>
      </w:pPr>
      <w:r w:rsidRPr="007E0B90">
        <w:rPr>
          <w:rFonts w:eastAsia="Calibri"/>
          <w:highlight w:val="yellow"/>
          <w:u w:val="single"/>
        </w:rPr>
        <w:t>There are</w:t>
      </w:r>
      <w:r w:rsidRPr="007E0B90">
        <w:rPr>
          <w:rFonts w:eastAsia="Calibri"/>
          <w:sz w:val="16"/>
        </w:rPr>
        <w:t xml:space="preserve">, however, three </w:t>
      </w:r>
      <w:r w:rsidRPr="007E0B90">
        <w:rPr>
          <w:rFonts w:eastAsia="Calibri"/>
          <w:b/>
          <w:iCs/>
          <w:u w:val="single"/>
        </w:rPr>
        <w:t xml:space="preserve">real </w:t>
      </w:r>
      <w:r w:rsidRPr="007E0B90">
        <w:rPr>
          <w:rFonts w:eastAsia="Calibri"/>
          <w:b/>
          <w:iCs/>
          <w:highlight w:val="yellow"/>
          <w:u w:val="single"/>
        </w:rPr>
        <w:t>challenges</w:t>
      </w:r>
      <w:r w:rsidRPr="007E0B90">
        <w:rPr>
          <w:rFonts w:eastAsia="Calibri"/>
          <w:b/>
          <w:iCs/>
          <w:u w:val="single"/>
        </w:rPr>
        <w:t xml:space="preserve"> </w:t>
      </w:r>
      <w:r w:rsidRPr="007E0B90">
        <w:rPr>
          <w:rFonts w:eastAsia="Calibri"/>
          <w:b/>
          <w:iCs/>
          <w:highlight w:val="yellow"/>
          <w:u w:val="single"/>
        </w:rPr>
        <w:t>to the</w:t>
      </w:r>
      <w:r w:rsidRPr="007E0B90">
        <w:rPr>
          <w:rFonts w:eastAsia="Calibri"/>
          <w:b/>
          <w:iCs/>
          <w:u w:val="single"/>
        </w:rPr>
        <w:t xml:space="preserve"> order’s </w:t>
      </w:r>
      <w:r w:rsidRPr="007E0B90">
        <w:rPr>
          <w:rFonts w:eastAsia="Calibri"/>
          <w:b/>
          <w:iCs/>
          <w:highlight w:val="yellow"/>
          <w:u w:val="single"/>
        </w:rPr>
        <w:t>economic structure</w:t>
      </w:r>
      <w:r w:rsidRPr="007E0B90">
        <w:rPr>
          <w:rFonts w:eastAsia="Calibri"/>
          <w:sz w:val="16"/>
        </w:rPr>
        <w:t>: Profligacy, protectionism and politicization. All are getting worse.</w:t>
      </w:r>
    </w:p>
    <w:p w14:paraId="7A06F380" w14:textId="77777777" w:rsidR="00240E0A" w:rsidRPr="007E0B90" w:rsidRDefault="00240E0A" w:rsidP="00240E0A">
      <w:pPr>
        <w:rPr>
          <w:rFonts w:eastAsia="Calibri"/>
          <w:sz w:val="16"/>
        </w:rPr>
      </w:pPr>
      <w:r w:rsidRPr="007E0B90">
        <w:rPr>
          <w:rFonts w:eastAsia="Calibri"/>
          <w:sz w:val="16"/>
        </w:rPr>
        <w:t xml:space="preserve">First, </w:t>
      </w:r>
      <w:r w:rsidRPr="007E0B90">
        <w:rPr>
          <w:rFonts w:eastAsia="Calibri"/>
          <w:b/>
          <w:iCs/>
          <w:highlight w:val="yellow"/>
          <w:u w:val="single"/>
        </w:rPr>
        <w:t>profligacy</w:t>
      </w:r>
      <w:r w:rsidRPr="007E0B90">
        <w:rPr>
          <w:rFonts w:eastAsia="Calibri"/>
          <w:sz w:val="16"/>
        </w:rPr>
        <w:t>. A quarter-century ago, the US had a budget surplus. Now, it’s deficits without end. Publicly held US debt is around 100% of GDP. It will soon eclipse the 119% America reached at the close of World War II. And if the spending and taxation levels enshrined in Trump’s One Big Beautiful Bill become permanent, debt could exceed 200% of GDP by 2050.</w:t>
      </w:r>
    </w:p>
    <w:p w14:paraId="77B8619E" w14:textId="77777777" w:rsidR="00240E0A" w:rsidRPr="007E0B90" w:rsidRDefault="00240E0A" w:rsidP="00240E0A">
      <w:pPr>
        <w:rPr>
          <w:rFonts w:eastAsia="Calibri"/>
          <w:sz w:val="16"/>
        </w:rPr>
      </w:pPr>
      <w:r w:rsidRPr="007E0B90">
        <w:rPr>
          <w:rFonts w:eastAsia="Calibri"/>
          <w:sz w:val="16"/>
        </w:rPr>
        <w:t>As debt and deficits grow, interest payments will increase and borrowing costs could rise, crimping growth and crowding out spending on defense. At some point, continued profligacy could undermine dollar hegemony, weakening America’s global power — its ability to wield sanctions, for instance — and compounding all its other economic problems.</w:t>
      </w:r>
    </w:p>
    <w:p w14:paraId="7785EECB" w14:textId="77777777" w:rsidR="00240E0A" w:rsidRPr="007E0B90" w:rsidRDefault="00240E0A" w:rsidP="00240E0A">
      <w:pPr>
        <w:rPr>
          <w:rFonts w:eastAsia="Calibri"/>
          <w:sz w:val="16"/>
        </w:rPr>
      </w:pPr>
      <w:r w:rsidRPr="007E0B90">
        <w:rPr>
          <w:rFonts w:eastAsia="Calibri"/>
          <w:sz w:val="16"/>
        </w:rPr>
        <w:t>There’s no reliable formula for determining where, exactly, that dangerous threshold lies — where persistent fiscal recklessness finally makes global leadership unaffordable or otherwise exacts a crushing geopolitical price. But the US seems intent on finding out.</w:t>
      </w:r>
    </w:p>
    <w:p w14:paraId="6826E073" w14:textId="77777777" w:rsidR="00240E0A" w:rsidRPr="007E0B90" w:rsidRDefault="00240E0A" w:rsidP="00240E0A">
      <w:pPr>
        <w:rPr>
          <w:rFonts w:eastAsia="Calibri"/>
          <w:sz w:val="16"/>
        </w:rPr>
      </w:pPr>
      <w:r w:rsidRPr="007E0B90">
        <w:rPr>
          <w:rFonts w:eastAsia="Calibri"/>
          <w:sz w:val="16"/>
        </w:rPr>
        <w:t xml:space="preserve">Second, </w:t>
      </w:r>
      <w:r w:rsidRPr="007E0B90">
        <w:rPr>
          <w:rFonts w:eastAsia="Calibri"/>
          <w:b/>
          <w:iCs/>
          <w:highlight w:val="yellow"/>
          <w:u w:val="single"/>
        </w:rPr>
        <w:t>protectionism</w:t>
      </w:r>
      <w:r w:rsidRPr="007E0B90">
        <w:rPr>
          <w:rFonts w:eastAsia="Calibri"/>
          <w:sz w:val="16"/>
        </w:rPr>
        <w:t>. The US has never been shy about renegotiating economic relationships with partners: Recall the brutal trade fights with Japan in the 1980s. But Trump’s extreme affinity for tariffs could have more lasting, corrosive effects.</w:t>
      </w:r>
    </w:p>
    <w:p w14:paraId="367D7B9D" w14:textId="77777777" w:rsidR="00240E0A" w:rsidRPr="007E0B90" w:rsidRDefault="00240E0A" w:rsidP="00240E0A">
      <w:pPr>
        <w:rPr>
          <w:rFonts w:eastAsia="Calibri"/>
          <w:sz w:val="16"/>
        </w:rPr>
      </w:pPr>
      <w:r w:rsidRPr="007E0B90">
        <w:rPr>
          <w:rFonts w:eastAsia="Calibri"/>
          <w:sz w:val="16"/>
        </w:rPr>
        <w:t xml:space="preserve">US allies complain that those tariffs are making it harder to raise defense spending. The more the US brawls over trade with allies, the more it </w:t>
      </w:r>
      <w:r w:rsidRPr="007E0B90">
        <w:rPr>
          <w:rFonts w:eastAsia="Calibri"/>
          <w:highlight w:val="yellow"/>
          <w:u w:val="single"/>
        </w:rPr>
        <w:t>undermines</w:t>
      </w:r>
      <w:r w:rsidRPr="007E0B90">
        <w:rPr>
          <w:rFonts w:eastAsia="Calibri"/>
          <w:u w:val="single"/>
        </w:rPr>
        <w:t xml:space="preserve"> the collective </w:t>
      </w:r>
      <w:r w:rsidRPr="007E0B90">
        <w:rPr>
          <w:rFonts w:eastAsia="Calibri"/>
          <w:highlight w:val="yellow"/>
          <w:u w:val="single"/>
        </w:rPr>
        <w:t>cohesion</w:t>
      </w:r>
      <w:r w:rsidRPr="007E0B90">
        <w:rPr>
          <w:rFonts w:eastAsia="Calibri"/>
          <w:sz w:val="16"/>
        </w:rPr>
        <w:t xml:space="preserve"> and resilience </w:t>
      </w:r>
      <w:r w:rsidRPr="007E0B90">
        <w:rPr>
          <w:rFonts w:eastAsia="Calibri"/>
          <w:u w:val="single"/>
        </w:rPr>
        <w:t xml:space="preserve">needed </w:t>
      </w:r>
      <w:r w:rsidRPr="007E0B90">
        <w:rPr>
          <w:rFonts w:eastAsia="Calibri"/>
          <w:highlight w:val="yellow"/>
          <w:u w:val="single"/>
        </w:rPr>
        <w:t>to outcompete</w:t>
      </w:r>
      <w:r w:rsidRPr="007E0B90">
        <w:rPr>
          <w:rFonts w:eastAsia="Calibri"/>
          <w:u w:val="single"/>
        </w:rPr>
        <w:t xml:space="preserve"> a mercantilist </w:t>
      </w:r>
      <w:r w:rsidRPr="007E0B90">
        <w:rPr>
          <w:rFonts w:eastAsia="Calibri"/>
          <w:highlight w:val="yellow"/>
          <w:u w:val="single"/>
        </w:rPr>
        <w:t>China</w:t>
      </w:r>
      <w:r w:rsidRPr="007E0B90">
        <w:rPr>
          <w:rFonts w:eastAsia="Calibri"/>
          <w:sz w:val="16"/>
        </w:rPr>
        <w:t xml:space="preserve"> </w:t>
      </w:r>
      <w:r w:rsidRPr="007E0B90">
        <w:rPr>
          <w:rFonts w:eastAsia="Calibri"/>
          <w:u w:val="single"/>
        </w:rPr>
        <w:t xml:space="preserve">on everything from </w:t>
      </w:r>
      <w:r w:rsidRPr="007E0B90">
        <w:rPr>
          <w:rFonts w:eastAsia="Calibri"/>
          <w:b/>
          <w:iCs/>
          <w:u w:val="single"/>
        </w:rPr>
        <w:t>shipbuilding</w:t>
      </w:r>
      <w:r w:rsidRPr="007E0B90">
        <w:rPr>
          <w:rFonts w:eastAsia="Calibri"/>
          <w:u w:val="single"/>
        </w:rPr>
        <w:t xml:space="preserve"> to </w:t>
      </w:r>
      <w:r w:rsidRPr="007E0B90">
        <w:rPr>
          <w:rFonts w:eastAsia="Calibri"/>
          <w:b/>
          <w:iCs/>
          <w:u w:val="single"/>
        </w:rPr>
        <w:t>AI</w:t>
      </w:r>
      <w:r w:rsidRPr="007E0B90">
        <w:rPr>
          <w:rFonts w:eastAsia="Calibri"/>
          <w:u w:val="single"/>
        </w:rPr>
        <w:t>.</w:t>
      </w:r>
    </w:p>
    <w:p w14:paraId="06FBF5BA" w14:textId="77777777" w:rsidR="00240E0A" w:rsidRPr="007E0B90" w:rsidRDefault="00240E0A" w:rsidP="00240E0A">
      <w:pPr>
        <w:rPr>
          <w:rFonts w:eastAsia="Calibri"/>
          <w:sz w:val="16"/>
        </w:rPr>
      </w:pPr>
      <w:r w:rsidRPr="007E0B90">
        <w:rPr>
          <w:rFonts w:eastAsia="Calibri"/>
          <w:sz w:val="16"/>
        </w:rPr>
        <w:t>At a conference I recently attended in Tokyo, the dominant themes were that China is endangering Asia’s security — and America is endangering the region’s prosperity. A relatively open international economy once bound America and its allies together. High tariffs and unending trade wars might pull them apart.</w:t>
      </w:r>
    </w:p>
    <w:p w14:paraId="0B0EA32F" w14:textId="77777777" w:rsidR="00240E0A" w:rsidRPr="007E0B90" w:rsidRDefault="00240E0A" w:rsidP="00240E0A">
      <w:pPr>
        <w:rPr>
          <w:rFonts w:eastAsia="Calibri"/>
          <w:sz w:val="16"/>
        </w:rPr>
      </w:pPr>
      <w:r w:rsidRPr="007E0B90">
        <w:rPr>
          <w:rFonts w:eastAsia="Calibri"/>
          <w:sz w:val="16"/>
        </w:rPr>
        <w:t xml:space="preserve">Third, </w:t>
      </w:r>
      <w:r w:rsidRPr="007E0B90">
        <w:rPr>
          <w:rFonts w:eastAsia="Calibri"/>
          <w:b/>
          <w:iCs/>
          <w:highlight w:val="yellow"/>
          <w:u w:val="single"/>
        </w:rPr>
        <w:t>politicization</w:t>
      </w:r>
      <w:r w:rsidRPr="007E0B90">
        <w:rPr>
          <w:rFonts w:eastAsia="Calibri"/>
          <w:sz w:val="16"/>
        </w:rPr>
        <w:t xml:space="preserve">. Trump’s campaign against the independence of the Federal Reserve threatens to undermine the apolitical, competent management of the US economy and weaken the Fed’s ability to act as global stabilizer in times of crisis. Trump’s willy-nilly use of tariffs in political disputes — over migration, drugs, or the legal woes of his illiberal fellow travelers — is </w:t>
      </w:r>
      <w:r w:rsidRPr="007E0B90">
        <w:rPr>
          <w:rFonts w:eastAsia="Calibri"/>
          <w:highlight w:val="yellow"/>
          <w:u w:val="single"/>
        </w:rPr>
        <w:t xml:space="preserve">making America a force for </w:t>
      </w:r>
      <w:r w:rsidRPr="007E0B90">
        <w:rPr>
          <w:rFonts w:eastAsia="Calibri"/>
          <w:b/>
          <w:iCs/>
          <w:highlight w:val="yellow"/>
          <w:u w:val="single"/>
        </w:rPr>
        <w:t>geo-economic upheaval</w:t>
      </w:r>
      <w:r w:rsidRPr="007E0B90">
        <w:rPr>
          <w:rFonts w:eastAsia="Calibri"/>
          <w:sz w:val="16"/>
        </w:rPr>
        <w:t>.</w:t>
      </w:r>
    </w:p>
    <w:p w14:paraId="4B9707E8" w14:textId="77777777" w:rsidR="00240E0A" w:rsidRPr="007E0B90" w:rsidRDefault="00240E0A" w:rsidP="00240E0A">
      <w:pPr>
        <w:rPr>
          <w:rFonts w:eastAsia="Calibri"/>
          <w:sz w:val="16"/>
        </w:rPr>
      </w:pPr>
      <w:r w:rsidRPr="007E0B90">
        <w:rPr>
          <w:rFonts w:eastAsia="Calibri"/>
          <w:u w:val="single"/>
        </w:rPr>
        <w:t>Trump is playing fast and loose with the global economy</w:t>
      </w:r>
      <w:r w:rsidRPr="007E0B90">
        <w:rPr>
          <w:rFonts w:eastAsia="Calibri"/>
          <w:sz w:val="16"/>
        </w:rPr>
        <w:t>. It’s hard to see many countries supporting that sort of superpower over time.</w:t>
      </w:r>
    </w:p>
    <w:p w14:paraId="7C173435" w14:textId="77777777" w:rsidR="00240E0A" w:rsidRPr="007E0B90" w:rsidRDefault="00240E0A" w:rsidP="00240E0A">
      <w:pPr>
        <w:keepNext/>
        <w:keepLines/>
        <w:numPr>
          <w:ilvl w:val="0"/>
          <w:numId w:val="47"/>
        </w:numPr>
        <w:spacing w:before="40" w:after="0"/>
        <w:outlineLvl w:val="3"/>
        <w:rPr>
          <w:rFonts w:eastAsia="SimSun" w:cs="Times New Roman"/>
          <w:b/>
          <w:iCs/>
          <w:sz w:val="26"/>
        </w:rPr>
      </w:pPr>
      <w:r w:rsidRPr="007E0B90">
        <w:rPr>
          <w:rFonts w:eastAsia="SimSun" w:cs="Times New Roman"/>
          <w:b/>
          <w:iCs/>
          <w:sz w:val="26"/>
          <w:u w:val="single"/>
        </w:rPr>
        <w:t>Alt fails</w:t>
      </w:r>
      <w:r w:rsidRPr="007E0B90">
        <w:rPr>
          <w:rFonts w:eastAsia="SimSun" w:cs="Times New Roman"/>
          <w:b/>
          <w:iCs/>
          <w:sz w:val="26"/>
        </w:rPr>
        <w:t xml:space="preserve"> --- Syndicalism is a joke</w:t>
      </w:r>
    </w:p>
    <w:p w14:paraId="213AC8CC" w14:textId="77777777" w:rsidR="00240E0A" w:rsidRPr="007E0B90" w:rsidRDefault="00240E0A" w:rsidP="00240E0A">
      <w:pPr>
        <w:rPr>
          <w:rFonts w:eastAsia="Calibri"/>
        </w:rPr>
      </w:pPr>
      <w:proofErr w:type="spellStart"/>
      <w:r w:rsidRPr="007E0B90">
        <w:rPr>
          <w:rFonts w:eastAsia="Calibri"/>
          <w:b/>
          <w:bCs/>
          <w:sz w:val="26"/>
        </w:rPr>
        <w:t>MacSimóin</w:t>
      </w:r>
      <w:proofErr w:type="spellEnd"/>
      <w:r w:rsidRPr="007E0B90">
        <w:rPr>
          <w:rFonts w:eastAsia="Calibri"/>
          <w:b/>
          <w:bCs/>
          <w:sz w:val="26"/>
        </w:rPr>
        <w:t xml:space="preserve"> 22</w:t>
      </w:r>
      <w:r w:rsidRPr="007E0B90">
        <w:rPr>
          <w:rFonts w:eastAsia="Calibri"/>
        </w:rPr>
        <w:t xml:space="preserve"> (Alan MacSimóin, delegate to Dublin Council of Trade Unions, January 17, 2022, https://libcom.org/library/syndicalism-its-strengths-weaknesses)</w:t>
      </w:r>
    </w:p>
    <w:p w14:paraId="6735F12E" w14:textId="77777777" w:rsidR="00240E0A" w:rsidRPr="007E0B90" w:rsidRDefault="00240E0A" w:rsidP="00240E0A">
      <w:pPr>
        <w:rPr>
          <w:rFonts w:eastAsia="Calibri"/>
          <w:sz w:val="16"/>
        </w:rPr>
      </w:pPr>
      <w:r w:rsidRPr="007E0B90">
        <w:rPr>
          <w:rFonts w:eastAsia="Calibri"/>
          <w:sz w:val="16"/>
        </w:rPr>
        <w:t xml:space="preserve">The </w:t>
      </w:r>
      <w:r w:rsidRPr="007E0B90">
        <w:rPr>
          <w:rFonts w:eastAsia="Calibri"/>
          <w:u w:val="single"/>
        </w:rPr>
        <w:t>weakness of syndicalism is</w:t>
      </w:r>
      <w:r w:rsidRPr="007E0B90">
        <w:rPr>
          <w:rFonts w:eastAsia="Calibri"/>
          <w:sz w:val="16"/>
        </w:rPr>
        <w:t xml:space="preserve"> </w:t>
      </w:r>
      <w:r w:rsidRPr="007E0B90">
        <w:rPr>
          <w:rFonts w:eastAsia="Calibri"/>
          <w:u w:val="single"/>
        </w:rPr>
        <w:t>rooted in</w:t>
      </w:r>
      <w:r w:rsidRPr="007E0B90">
        <w:rPr>
          <w:rFonts w:eastAsia="Calibri"/>
          <w:sz w:val="16"/>
        </w:rPr>
        <w:t xml:space="preserve"> its view of why workers are tied to capitalism, and </w:t>
      </w:r>
      <w:r w:rsidRPr="007E0B90">
        <w:rPr>
          <w:rFonts w:eastAsia="Calibri"/>
          <w:u w:val="single"/>
        </w:rPr>
        <w:t>its view of what is necessary to make the revolution</w:t>
      </w:r>
      <w:r w:rsidRPr="007E0B90">
        <w:rPr>
          <w:rFonts w:eastAsia="Calibri"/>
          <w:sz w:val="16"/>
        </w:rPr>
        <w:t xml:space="preserve">. </w:t>
      </w:r>
      <w:r w:rsidRPr="007E0B90">
        <w:rPr>
          <w:rFonts w:eastAsia="Calibri"/>
          <w:highlight w:val="yellow"/>
          <w:u w:val="single"/>
        </w:rPr>
        <w:t>Spain</w:t>
      </w:r>
      <w:r w:rsidRPr="007E0B90">
        <w:rPr>
          <w:rFonts w:eastAsia="Calibri"/>
          <w:sz w:val="16"/>
        </w:rPr>
        <w:t xml:space="preserve"> in 1936/7 </w:t>
      </w:r>
      <w:r w:rsidRPr="007E0B90">
        <w:rPr>
          <w:rFonts w:eastAsia="Calibri"/>
          <w:highlight w:val="yellow"/>
          <w:u w:val="single"/>
        </w:rPr>
        <w:t>represented the highest point</w:t>
      </w:r>
      <w:r w:rsidRPr="007E0B90">
        <w:rPr>
          <w:rFonts w:eastAsia="Calibri"/>
          <w:sz w:val="16"/>
        </w:rPr>
        <w:t xml:space="preserve"> in anarcho-syndicalist </w:t>
      </w:r>
      <w:proofErr w:type="spellStart"/>
      <w:r w:rsidRPr="007E0B90">
        <w:rPr>
          <w:rFonts w:eastAsia="Calibri"/>
          <w:sz w:val="16"/>
        </w:rPr>
        <w:t>organisation</w:t>
      </w:r>
      <w:proofErr w:type="spellEnd"/>
      <w:r w:rsidRPr="007E0B90">
        <w:rPr>
          <w:rFonts w:eastAsia="Calibri"/>
          <w:sz w:val="16"/>
        </w:rPr>
        <w:t xml:space="preserve"> and achievement. Because of their a-politicism </w:t>
      </w:r>
      <w:r w:rsidRPr="007E0B90">
        <w:rPr>
          <w:rFonts w:eastAsia="Calibri"/>
          <w:b/>
          <w:iCs/>
          <w:highlight w:val="yellow"/>
          <w:u w:val="single"/>
        </w:rPr>
        <w:t xml:space="preserve">they were unable to develop a </w:t>
      </w:r>
      <w:proofErr w:type="spellStart"/>
      <w:r w:rsidRPr="007E0B90">
        <w:rPr>
          <w:rFonts w:eastAsia="Calibri"/>
          <w:b/>
          <w:iCs/>
          <w:highlight w:val="yellow"/>
          <w:u w:val="single"/>
        </w:rPr>
        <w:t>programme</w:t>
      </w:r>
      <w:proofErr w:type="spellEnd"/>
      <w:r w:rsidRPr="007E0B90">
        <w:rPr>
          <w:rFonts w:eastAsia="Calibri"/>
          <w:b/>
          <w:iCs/>
          <w:highlight w:val="yellow"/>
          <w:u w:val="single"/>
        </w:rPr>
        <w:t xml:space="preserve"> for workers' power</w:t>
      </w:r>
      <w:r w:rsidRPr="007E0B90">
        <w:rPr>
          <w:rFonts w:eastAsia="Calibri"/>
          <w:sz w:val="16"/>
        </w:rPr>
        <w:t xml:space="preserve">, to wage a political battle against other currents in the workers' movement (such as reformism and Stalinism). </w:t>
      </w:r>
      <w:proofErr w:type="gramStart"/>
      <w:r w:rsidRPr="007E0B90">
        <w:rPr>
          <w:rFonts w:eastAsia="Calibri"/>
          <w:sz w:val="16"/>
        </w:rPr>
        <w:t>Indeed</w:t>
      </w:r>
      <w:proofErr w:type="gramEnd"/>
      <w:r w:rsidRPr="007E0B90">
        <w:rPr>
          <w:rFonts w:eastAsia="Calibri"/>
          <w:sz w:val="16"/>
        </w:rPr>
        <w:t xml:space="preserve"> </w:t>
      </w:r>
      <w:r w:rsidRPr="007E0B90">
        <w:rPr>
          <w:rFonts w:eastAsia="Calibri"/>
          <w:highlight w:val="yellow"/>
          <w:u w:val="single"/>
        </w:rPr>
        <w:t>syndicalists</w:t>
      </w:r>
      <w:r w:rsidRPr="007E0B90">
        <w:rPr>
          <w:rFonts w:eastAsia="Calibri"/>
          <w:sz w:val="16"/>
        </w:rPr>
        <w:t xml:space="preserve"> seem to </w:t>
      </w:r>
      <w:r w:rsidRPr="007E0B90">
        <w:rPr>
          <w:rFonts w:eastAsia="Calibri"/>
          <w:b/>
          <w:iCs/>
          <w:highlight w:val="yellow"/>
          <w:u w:val="single"/>
        </w:rPr>
        <w:t>ignore</w:t>
      </w:r>
      <w:r w:rsidRPr="007E0B90">
        <w:rPr>
          <w:rFonts w:eastAsia="Calibri"/>
          <w:b/>
          <w:iCs/>
          <w:u w:val="single"/>
        </w:rPr>
        <w:t xml:space="preserve"> other </w:t>
      </w:r>
      <w:r w:rsidRPr="007E0B90">
        <w:rPr>
          <w:rFonts w:eastAsia="Calibri"/>
          <w:b/>
          <w:iCs/>
          <w:highlight w:val="yellow"/>
          <w:u w:val="single"/>
        </w:rPr>
        <w:t>ideas more often than combating them</w:t>
      </w:r>
      <w:r w:rsidRPr="007E0B90">
        <w:rPr>
          <w:rFonts w:eastAsia="Calibri"/>
          <w:sz w:val="16"/>
        </w:rPr>
        <w:t>. In Spain they were unable to give a lead to the entire class by fighting for complete workers' power.</w:t>
      </w:r>
    </w:p>
    <w:p w14:paraId="1B725EF5" w14:textId="77777777" w:rsidR="00240E0A" w:rsidRPr="007E0B90" w:rsidRDefault="00240E0A" w:rsidP="00240E0A">
      <w:pPr>
        <w:rPr>
          <w:rFonts w:eastAsia="Calibri"/>
          <w:sz w:val="16"/>
        </w:rPr>
      </w:pPr>
      <w:proofErr w:type="gramStart"/>
      <w:r w:rsidRPr="007E0B90">
        <w:rPr>
          <w:rFonts w:eastAsia="Calibri"/>
          <w:u w:val="single"/>
        </w:rPr>
        <w:t>Instead</w:t>
      </w:r>
      <w:proofErr w:type="gramEnd"/>
      <w:r w:rsidRPr="007E0B90">
        <w:rPr>
          <w:rFonts w:eastAsia="Calibri"/>
          <w:u w:val="single"/>
        </w:rPr>
        <w:t xml:space="preserve"> </w:t>
      </w:r>
      <w:r w:rsidRPr="007E0B90">
        <w:rPr>
          <w:rFonts w:eastAsia="Calibri"/>
          <w:highlight w:val="yellow"/>
          <w:u w:val="single"/>
        </w:rPr>
        <w:t>they got sucked into support for the Popular Front</w:t>
      </w:r>
      <w:r w:rsidRPr="007E0B90">
        <w:rPr>
          <w:rFonts w:eastAsia="Calibri"/>
          <w:u w:val="single"/>
        </w:rPr>
        <w:t xml:space="preserve"> government</w:t>
      </w:r>
      <w:r w:rsidRPr="007E0B90">
        <w:rPr>
          <w:rFonts w:eastAsia="Calibri"/>
          <w:sz w:val="16"/>
        </w:rPr>
        <w:t xml:space="preserve">, which in turn led to their silence and complicity when </w:t>
      </w:r>
      <w:r w:rsidRPr="007E0B90">
        <w:rPr>
          <w:rFonts w:eastAsia="Calibri"/>
          <w:highlight w:val="yellow"/>
          <w:u w:val="single"/>
        </w:rPr>
        <w:t>the Republican state</w:t>
      </w:r>
      <w:r w:rsidRPr="007E0B90">
        <w:rPr>
          <w:rFonts w:eastAsia="Calibri"/>
          <w:sz w:val="16"/>
        </w:rPr>
        <w:t xml:space="preserve"> </w:t>
      </w:r>
      <w:r w:rsidRPr="007E0B90">
        <w:rPr>
          <w:rFonts w:eastAsia="Calibri"/>
          <w:highlight w:val="yellow"/>
          <w:u w:val="single"/>
        </w:rPr>
        <w:t>moved against the collectives</w:t>
      </w:r>
      <w:r w:rsidRPr="007E0B90">
        <w:rPr>
          <w:rFonts w:eastAsia="Calibri"/>
          <w:sz w:val="16"/>
        </w:rPr>
        <w:t xml:space="preserve"> and militias. The minority in the CNT, </w:t>
      </w:r>
      <w:proofErr w:type="spellStart"/>
      <w:r w:rsidRPr="007E0B90">
        <w:rPr>
          <w:rFonts w:eastAsia="Calibri"/>
          <w:sz w:val="16"/>
        </w:rPr>
        <w:t>organised</w:t>
      </w:r>
      <w:proofErr w:type="spellEnd"/>
      <w:r w:rsidRPr="007E0B90">
        <w:rPr>
          <w:rFonts w:eastAsia="Calibri"/>
          <w:sz w:val="16"/>
        </w:rPr>
        <w:t xml:space="preserve"> around the Friends of </w:t>
      </w:r>
      <w:proofErr w:type="spellStart"/>
      <w:r w:rsidRPr="007E0B90">
        <w:rPr>
          <w:rFonts w:eastAsia="Calibri"/>
          <w:sz w:val="16"/>
        </w:rPr>
        <w:t>Durruti</w:t>
      </w:r>
      <w:proofErr w:type="spellEnd"/>
      <w:r w:rsidRPr="007E0B90">
        <w:rPr>
          <w:rFonts w:eastAsia="Calibri"/>
          <w:sz w:val="16"/>
        </w:rPr>
        <w:t>, was expelled when they issued a proclamation calling for the workers to take absolute power (</w:t>
      </w:r>
      <w:proofErr w:type="spellStart"/>
      <w:r w:rsidRPr="007E0B90">
        <w:rPr>
          <w:rFonts w:eastAsia="Calibri"/>
          <w:sz w:val="16"/>
        </w:rPr>
        <w:t>ie</w:t>
      </w:r>
      <w:proofErr w:type="spellEnd"/>
      <w:r w:rsidRPr="007E0B90">
        <w:rPr>
          <w:rFonts w:eastAsia="Calibri"/>
          <w:sz w:val="16"/>
        </w:rPr>
        <w:t xml:space="preserve"> that they should refuse to share power with the bosses or the authoritarian parties).</w:t>
      </w:r>
    </w:p>
    <w:p w14:paraId="0DB1B067" w14:textId="77777777" w:rsidR="00240E0A" w:rsidRPr="007E0B90" w:rsidRDefault="00240E0A" w:rsidP="00240E0A">
      <w:pPr>
        <w:rPr>
          <w:rFonts w:eastAsia="Calibri"/>
          <w:sz w:val="16"/>
        </w:rPr>
      </w:pPr>
      <w:r w:rsidRPr="007E0B90">
        <w:rPr>
          <w:rFonts w:eastAsia="Calibri"/>
          <w:sz w:val="16"/>
        </w:rPr>
        <w:t xml:space="preserve">The CNT believed that when the workers took over the means of production and distribution this would lead to "the liquidation of the bourgeois state which would die of asphyxiation." History teaches us a different lesson. In a situation of dual </w:t>
      </w:r>
      <w:proofErr w:type="gramStart"/>
      <w:r w:rsidRPr="007E0B90">
        <w:rPr>
          <w:rFonts w:eastAsia="Calibri"/>
          <w:sz w:val="16"/>
        </w:rPr>
        <w:t>power</w:t>
      </w:r>
      <w:proofErr w:type="gramEnd"/>
      <w:r w:rsidRPr="007E0B90">
        <w:rPr>
          <w:rFonts w:eastAsia="Calibri"/>
          <w:sz w:val="16"/>
        </w:rPr>
        <w:t xml:space="preserve"> it is very necessary to smash the state. No ruling class ever leaves the stage of history voluntarily.</w:t>
      </w:r>
    </w:p>
    <w:p w14:paraId="74C91942" w14:textId="77777777" w:rsidR="00240E0A" w:rsidRPr="007E0B90" w:rsidRDefault="00240E0A" w:rsidP="00240E0A">
      <w:pPr>
        <w:rPr>
          <w:rFonts w:eastAsia="Calibri"/>
          <w:sz w:val="16"/>
        </w:rPr>
      </w:pPr>
      <w:r w:rsidRPr="007E0B90">
        <w:rPr>
          <w:rFonts w:eastAsia="Calibri"/>
          <w:sz w:val="16"/>
        </w:rPr>
        <w:t xml:space="preserve">In contrast to this the Friends of </w:t>
      </w:r>
      <w:proofErr w:type="spellStart"/>
      <w:r w:rsidRPr="007E0B90">
        <w:rPr>
          <w:rFonts w:eastAsia="Calibri"/>
          <w:sz w:val="16"/>
        </w:rPr>
        <w:t>Durruti</w:t>
      </w:r>
      <w:proofErr w:type="spellEnd"/>
      <w:r w:rsidRPr="007E0B90">
        <w:rPr>
          <w:rFonts w:eastAsia="Calibri"/>
          <w:sz w:val="16"/>
        </w:rPr>
        <w:t xml:space="preserve"> were </w:t>
      </w:r>
      <w:proofErr w:type="gramStart"/>
      <w:r w:rsidRPr="007E0B90">
        <w:rPr>
          <w:rFonts w:eastAsia="Calibri"/>
          <w:sz w:val="16"/>
        </w:rPr>
        <w:t>clear that</w:t>
      </w:r>
      <w:proofErr w:type="gramEnd"/>
      <w:r w:rsidRPr="007E0B90">
        <w:rPr>
          <w:rFonts w:eastAsia="Calibri"/>
          <w:sz w:val="16"/>
        </w:rPr>
        <w:t xml:space="preserve">, and this is a quote from their </w:t>
      </w:r>
      <w:proofErr w:type="spellStart"/>
      <w:r w:rsidRPr="007E0B90">
        <w:rPr>
          <w:rFonts w:eastAsia="Calibri"/>
          <w:sz w:val="16"/>
        </w:rPr>
        <w:t>programme</w:t>
      </w:r>
      <w:proofErr w:type="spellEnd"/>
      <w:r w:rsidRPr="007E0B90">
        <w:rPr>
          <w:rFonts w:eastAsia="Calibri"/>
          <w:sz w:val="16"/>
        </w:rPr>
        <w:t xml:space="preserve"> 'Towards a Fresh Revolution', "</w:t>
      </w:r>
      <w:proofErr w:type="gramStart"/>
      <w:r w:rsidRPr="007E0B90">
        <w:rPr>
          <w:rFonts w:eastAsia="Calibri"/>
          <w:sz w:val="16"/>
        </w:rPr>
        <w:t>to</w:t>
      </w:r>
      <w:proofErr w:type="gramEnd"/>
      <w:r w:rsidRPr="007E0B90">
        <w:rPr>
          <w:rFonts w:eastAsia="Calibri"/>
          <w:sz w:val="16"/>
        </w:rPr>
        <w:t xml:space="preserve"> beat Franco we need to crush the bourgeoisie and its Stalinist and Socialist allies. The capitalist state must be destroyed totally and there must be installed workers' power depending on rank &amp; file committees. Apolitical anarchism has failed." The </w:t>
      </w:r>
      <w:r w:rsidRPr="007E0B90">
        <w:rPr>
          <w:rFonts w:eastAsia="Calibri"/>
          <w:highlight w:val="yellow"/>
          <w:u w:val="single"/>
        </w:rPr>
        <w:t>political confusion</w:t>
      </w:r>
      <w:r w:rsidRPr="007E0B90">
        <w:rPr>
          <w:rFonts w:eastAsia="Calibri"/>
          <w:sz w:val="16"/>
        </w:rPr>
        <w:t xml:space="preserve"> of the CNT leadership </w:t>
      </w:r>
      <w:r w:rsidRPr="007E0B90">
        <w:rPr>
          <w:rFonts w:eastAsia="Calibri"/>
          <w:u w:val="single"/>
        </w:rPr>
        <w:t xml:space="preserve">was such that </w:t>
      </w:r>
      <w:r w:rsidRPr="007E0B90">
        <w:rPr>
          <w:rFonts w:eastAsia="Calibri"/>
          <w:highlight w:val="yellow"/>
          <w:u w:val="single"/>
        </w:rPr>
        <w:t xml:space="preserve">they </w:t>
      </w:r>
      <w:r w:rsidRPr="007E0B90">
        <w:rPr>
          <w:rFonts w:eastAsia="Calibri"/>
          <w:b/>
          <w:iCs/>
          <w:highlight w:val="yellow"/>
          <w:u w:val="single"/>
        </w:rPr>
        <w:t xml:space="preserve">attacked the idea of the workers </w:t>
      </w:r>
      <w:proofErr w:type="spellStart"/>
      <w:r w:rsidRPr="007E0B90">
        <w:rPr>
          <w:rFonts w:eastAsia="Calibri"/>
          <w:b/>
          <w:iCs/>
          <w:highlight w:val="yellow"/>
          <w:u w:val="single"/>
        </w:rPr>
        <w:t>siezing</w:t>
      </w:r>
      <w:proofErr w:type="spellEnd"/>
      <w:r w:rsidRPr="007E0B90">
        <w:rPr>
          <w:rFonts w:eastAsia="Calibri"/>
          <w:b/>
          <w:iCs/>
          <w:u w:val="single"/>
        </w:rPr>
        <w:t xml:space="preserve"> </w:t>
      </w:r>
      <w:r w:rsidRPr="007E0B90">
        <w:rPr>
          <w:rFonts w:eastAsia="Calibri"/>
          <w:b/>
          <w:iCs/>
          <w:highlight w:val="yellow"/>
          <w:u w:val="single"/>
        </w:rPr>
        <w:t>power</w:t>
      </w:r>
      <w:r w:rsidRPr="007E0B90">
        <w:rPr>
          <w:rFonts w:eastAsia="Calibri"/>
          <w:b/>
          <w:iCs/>
          <w:u w:val="single"/>
        </w:rPr>
        <w:t xml:space="preserve"> as "evil"</w:t>
      </w:r>
      <w:r w:rsidRPr="007E0B90">
        <w:rPr>
          <w:rFonts w:eastAsia="Calibri"/>
          <w:sz w:val="16"/>
        </w:rPr>
        <w:t xml:space="preserve"> </w:t>
      </w:r>
      <w:r w:rsidRPr="007E0B90">
        <w:rPr>
          <w:rFonts w:eastAsia="Calibri"/>
          <w:u w:val="single"/>
        </w:rPr>
        <w:t>and</w:t>
      </w:r>
      <w:r w:rsidRPr="007E0B90">
        <w:rPr>
          <w:rFonts w:eastAsia="Calibri"/>
          <w:sz w:val="16"/>
        </w:rPr>
        <w:t xml:space="preserve"> </w:t>
      </w:r>
      <w:r w:rsidRPr="007E0B90">
        <w:rPr>
          <w:rFonts w:eastAsia="Calibri"/>
          <w:b/>
          <w:iCs/>
          <w:u w:val="single"/>
        </w:rPr>
        <w:t>leading to an "anarchist dictatorship."</w:t>
      </w:r>
    </w:p>
    <w:p w14:paraId="61DB01DE" w14:textId="77777777" w:rsidR="00240E0A" w:rsidRPr="007E0B90" w:rsidRDefault="00240E0A" w:rsidP="00240E0A">
      <w:pPr>
        <w:rPr>
          <w:rFonts w:eastAsia="Calibri"/>
          <w:sz w:val="16"/>
        </w:rPr>
      </w:pPr>
      <w:r w:rsidRPr="007E0B90">
        <w:rPr>
          <w:rFonts w:eastAsia="Calibri"/>
          <w:sz w:val="16"/>
        </w:rPr>
        <w:t xml:space="preserve">The </w:t>
      </w:r>
      <w:r w:rsidRPr="007E0B90">
        <w:rPr>
          <w:rFonts w:eastAsia="Calibri"/>
          <w:u w:val="single"/>
        </w:rPr>
        <w:t>syndicalist movement</w:t>
      </w:r>
      <w:r w:rsidRPr="007E0B90">
        <w:rPr>
          <w:rFonts w:eastAsia="Calibri"/>
          <w:sz w:val="16"/>
        </w:rPr>
        <w:t xml:space="preserve">, </w:t>
      </w:r>
      <w:proofErr w:type="spellStart"/>
      <w:r w:rsidRPr="007E0B90">
        <w:rPr>
          <w:rFonts w:eastAsia="Calibri"/>
          <w:sz w:val="16"/>
        </w:rPr>
        <w:t>organised</w:t>
      </w:r>
      <w:proofErr w:type="spellEnd"/>
      <w:r w:rsidRPr="007E0B90">
        <w:rPr>
          <w:rFonts w:eastAsia="Calibri"/>
          <w:sz w:val="16"/>
        </w:rPr>
        <w:t xml:space="preserve"> in the International Workers Association and outside it, still refuses to admit the CNT was wrong to postpone the revolution and enter the government. They </w:t>
      </w:r>
      <w:r w:rsidRPr="007E0B90">
        <w:rPr>
          <w:rFonts w:eastAsia="Calibri"/>
          <w:u w:val="single"/>
        </w:rPr>
        <w:t xml:space="preserve">attempt to </w:t>
      </w:r>
      <w:r w:rsidRPr="007E0B90">
        <w:rPr>
          <w:rFonts w:eastAsia="Calibri"/>
          <w:highlight w:val="yellow"/>
          <w:u w:val="single"/>
        </w:rPr>
        <w:t>explain away this whole episode</w:t>
      </w:r>
      <w:r w:rsidRPr="007E0B90">
        <w:rPr>
          <w:rFonts w:eastAsia="Calibri"/>
          <w:u w:val="single"/>
        </w:rPr>
        <w:t xml:space="preserve"> </w:t>
      </w:r>
      <w:r w:rsidRPr="007E0B90">
        <w:rPr>
          <w:rFonts w:eastAsia="Calibri"/>
          <w:highlight w:val="yellow"/>
          <w:u w:val="single"/>
        </w:rPr>
        <w:t xml:space="preserve">as </w:t>
      </w:r>
      <w:r w:rsidRPr="007E0B90">
        <w:rPr>
          <w:rFonts w:eastAsia="Calibri"/>
          <w:u w:val="single"/>
        </w:rPr>
        <w:t xml:space="preserve">being due to </w:t>
      </w:r>
      <w:r w:rsidRPr="007E0B90">
        <w:rPr>
          <w:rFonts w:eastAsia="Calibri"/>
          <w:highlight w:val="yellow"/>
          <w:u w:val="single"/>
        </w:rPr>
        <w:t>"exceptional circumstances</w:t>
      </w:r>
      <w:r w:rsidRPr="007E0B90">
        <w:rPr>
          <w:rFonts w:eastAsia="Calibri"/>
          <w:u w:val="single"/>
        </w:rPr>
        <w:t>"</w:t>
      </w:r>
      <w:r w:rsidRPr="007E0B90">
        <w:rPr>
          <w:rFonts w:eastAsia="Calibri"/>
          <w:sz w:val="16"/>
        </w:rPr>
        <w:t xml:space="preserve"> that "will not occur again". Because they refuse to admit that </w:t>
      </w:r>
      <w:r w:rsidRPr="007E0B90">
        <w:rPr>
          <w:rFonts w:eastAsia="Calibri"/>
          <w:b/>
          <w:iCs/>
          <w:highlight w:val="yellow"/>
          <w:u w:val="single"/>
        </w:rPr>
        <w:t xml:space="preserve">a mistake of historic proportions </w:t>
      </w:r>
      <w:r w:rsidRPr="007E0B90">
        <w:rPr>
          <w:rFonts w:eastAsia="Calibri"/>
          <w:b/>
          <w:iCs/>
          <w:u w:val="single"/>
        </w:rPr>
        <w:t>was</w:t>
      </w:r>
      <w:r w:rsidRPr="007E0B90">
        <w:rPr>
          <w:rFonts w:eastAsia="Calibri"/>
          <w:sz w:val="16"/>
        </w:rPr>
        <w:t xml:space="preserve"> </w:t>
      </w:r>
      <w:r w:rsidRPr="007E0B90">
        <w:rPr>
          <w:rFonts w:eastAsia="Calibri"/>
          <w:b/>
          <w:iCs/>
          <w:u w:val="single"/>
        </w:rPr>
        <w:t>made</w:t>
      </w:r>
      <w:r w:rsidRPr="007E0B90">
        <w:rPr>
          <w:rFonts w:eastAsia="Calibri"/>
          <w:sz w:val="16"/>
        </w:rPr>
        <w:t>,</w:t>
      </w:r>
      <w:r w:rsidRPr="007E0B90">
        <w:rPr>
          <w:rFonts w:eastAsia="Calibri"/>
          <w:sz w:val="16"/>
          <w:highlight w:val="yellow"/>
        </w:rPr>
        <w:t xml:space="preserve"> </w:t>
      </w:r>
      <w:r w:rsidRPr="007E0B90">
        <w:rPr>
          <w:rFonts w:eastAsia="Calibri"/>
          <w:b/>
          <w:iCs/>
          <w:highlight w:val="yellow"/>
          <w:u w:val="single"/>
        </w:rPr>
        <w:t>there is no reason to suppose that they would not repeat it</w:t>
      </w:r>
      <w:r w:rsidRPr="007E0B90">
        <w:rPr>
          <w:rFonts w:eastAsia="Calibri"/>
          <w:sz w:val="16"/>
        </w:rPr>
        <w:t xml:space="preserve"> (should they get a chance).</w:t>
      </w:r>
    </w:p>
    <w:p w14:paraId="29E39C75" w14:textId="77777777" w:rsidR="00240E0A" w:rsidRPr="007E0B90" w:rsidRDefault="00240E0A" w:rsidP="00240E0A">
      <w:pPr>
        <w:rPr>
          <w:rFonts w:eastAsia="Calibri"/>
        </w:rPr>
      </w:pPr>
    </w:p>
    <w:p w14:paraId="1BF6032E" w14:textId="77777777" w:rsidR="00240E0A" w:rsidRPr="007E0B90" w:rsidRDefault="00240E0A" w:rsidP="00240E0A">
      <w:pPr>
        <w:keepNext/>
        <w:keepLines/>
        <w:numPr>
          <w:ilvl w:val="0"/>
          <w:numId w:val="47"/>
        </w:numPr>
        <w:spacing w:before="40" w:after="0"/>
        <w:outlineLvl w:val="3"/>
        <w:rPr>
          <w:rFonts w:eastAsia="SimSun" w:cs="Times New Roman"/>
          <w:b/>
          <w:iCs/>
          <w:sz w:val="26"/>
        </w:rPr>
      </w:pPr>
      <w:r w:rsidRPr="007E0B90">
        <w:rPr>
          <w:rFonts w:eastAsia="SimSun" w:cs="Times New Roman"/>
          <w:b/>
          <w:iCs/>
          <w:sz w:val="26"/>
        </w:rPr>
        <w:t>Alt causes an economic crisis and offshoring</w:t>
      </w:r>
    </w:p>
    <w:p w14:paraId="47E4CAE9" w14:textId="77777777" w:rsidR="00240E0A" w:rsidRPr="007E0B90" w:rsidRDefault="00240E0A" w:rsidP="00240E0A">
      <w:pPr>
        <w:rPr>
          <w:rFonts w:eastAsia="Calibri"/>
        </w:rPr>
      </w:pPr>
      <w:r w:rsidRPr="007E0B90">
        <w:rPr>
          <w:rFonts w:eastAsia="Calibri"/>
          <w:b/>
          <w:bCs/>
          <w:sz w:val="26"/>
        </w:rPr>
        <w:t>Block 18</w:t>
      </w:r>
      <w:r w:rsidRPr="007E0B90">
        <w:rPr>
          <w:rFonts w:eastAsia="Calibri"/>
        </w:rPr>
        <w:t xml:space="preserve"> (Fred Block – Sociology Professor at UC Davis. "Financial Democratization and the Transition to Socialism," </w:t>
      </w:r>
      <w:hyperlink r:id="rId7" w:history="1">
        <w:r w:rsidRPr="007E0B90">
          <w:rPr>
            <w:rFonts w:eastAsia="Calibri"/>
            <w:color w:val="0563C1"/>
            <w:u w:val="single"/>
          </w:rPr>
          <w:t>https://ssc.wisc.edu/~wright/929-utopias-2018/wp-content/uploads/2018/01/Block-Democratizing-Finance-April-2017.pdf</w:t>
        </w:r>
      </w:hyperlink>
      <w:r w:rsidRPr="007E0B90">
        <w:rPr>
          <w:rFonts w:eastAsia="Calibri"/>
        </w:rPr>
        <w:t xml:space="preserve">) </w:t>
      </w:r>
    </w:p>
    <w:p w14:paraId="2F492643" w14:textId="77777777" w:rsidR="00240E0A" w:rsidRPr="007E0B90" w:rsidRDefault="00240E0A" w:rsidP="00240E0A">
      <w:pPr>
        <w:rPr>
          <w:rFonts w:eastAsia="Calibri"/>
          <w:sz w:val="16"/>
        </w:rPr>
      </w:pPr>
      <w:r w:rsidRPr="007E0B90">
        <w:rPr>
          <w:rFonts w:eastAsia="Calibri"/>
          <w:sz w:val="16"/>
        </w:rPr>
        <w:t xml:space="preserve">3. The </w:t>
      </w:r>
      <w:r w:rsidRPr="007E0B90">
        <w:rPr>
          <w:rFonts w:eastAsia="Calibri"/>
          <w:b/>
          <w:iCs/>
          <w:u w:val="single"/>
        </w:rPr>
        <w:t>Problem</w:t>
      </w:r>
      <w:r w:rsidRPr="007E0B90">
        <w:rPr>
          <w:rFonts w:eastAsia="Calibri"/>
          <w:u w:val="single"/>
        </w:rPr>
        <w:t xml:space="preserve"> of </w:t>
      </w:r>
      <w:r w:rsidRPr="007E0B90">
        <w:rPr>
          <w:rFonts w:eastAsia="Calibri"/>
          <w:b/>
          <w:iCs/>
          <w:highlight w:val="yellow"/>
          <w:u w:val="single"/>
        </w:rPr>
        <w:t>Socialist Transition</w:t>
      </w:r>
      <w:r w:rsidRPr="007E0B90">
        <w:rPr>
          <w:rFonts w:eastAsia="Calibri"/>
          <w:sz w:val="16"/>
        </w:rPr>
        <w:t>.</w:t>
      </w:r>
    </w:p>
    <w:p w14:paraId="244D951C" w14:textId="77777777" w:rsidR="00240E0A" w:rsidRPr="007E0B90" w:rsidRDefault="00240E0A" w:rsidP="00240E0A">
      <w:pPr>
        <w:rPr>
          <w:rFonts w:eastAsia="Calibri"/>
          <w:sz w:val="16"/>
        </w:rPr>
      </w:pPr>
      <w:r w:rsidRPr="007E0B90">
        <w:rPr>
          <w:rFonts w:eastAsia="Calibri"/>
          <w:sz w:val="16"/>
        </w:rPr>
        <w:t xml:space="preserve">The recent experience of Greece’s </w:t>
      </w:r>
      <w:r w:rsidRPr="007E0B90">
        <w:rPr>
          <w:rFonts w:eastAsia="Calibri"/>
          <w:b/>
          <w:iCs/>
          <w:u w:val="single"/>
        </w:rPr>
        <w:t>Syriza</w:t>
      </w:r>
      <w:r w:rsidRPr="007E0B90">
        <w:rPr>
          <w:rFonts w:eastAsia="Calibri"/>
          <w:sz w:val="16"/>
        </w:rPr>
        <w:t xml:space="preserve"> government </w:t>
      </w:r>
      <w:r w:rsidRPr="007E0B90">
        <w:rPr>
          <w:rFonts w:eastAsia="Calibri"/>
          <w:u w:val="single"/>
        </w:rPr>
        <w:t>exemplifies</w:t>
      </w:r>
      <w:r w:rsidRPr="007E0B90">
        <w:rPr>
          <w:rFonts w:eastAsia="Calibri"/>
          <w:sz w:val="16"/>
        </w:rPr>
        <w:t xml:space="preserve"> the </w:t>
      </w:r>
      <w:r w:rsidRPr="007E0B90">
        <w:rPr>
          <w:rFonts w:eastAsia="Calibri"/>
          <w:u w:val="single"/>
        </w:rPr>
        <w:t>problem faced by leftist parties that</w:t>
      </w:r>
      <w:r w:rsidRPr="007E0B90">
        <w:rPr>
          <w:rFonts w:eastAsia="Calibri"/>
          <w:sz w:val="16"/>
        </w:rPr>
        <w:t xml:space="preserve"> have </w:t>
      </w:r>
      <w:r w:rsidRPr="007E0B90">
        <w:rPr>
          <w:rFonts w:eastAsia="Calibri"/>
          <w:u w:val="single"/>
        </w:rPr>
        <w:t>promised</w:t>
      </w:r>
      <w:r w:rsidRPr="007E0B90">
        <w:rPr>
          <w:rFonts w:eastAsia="Calibri"/>
          <w:sz w:val="16"/>
        </w:rPr>
        <w:t xml:space="preserve"> their supporters a definitive </w:t>
      </w:r>
      <w:r w:rsidRPr="007E0B90">
        <w:rPr>
          <w:rFonts w:eastAsia="Calibri"/>
          <w:b/>
          <w:iCs/>
          <w:u w:val="single"/>
        </w:rPr>
        <w:t>break</w:t>
      </w:r>
      <w:r w:rsidRPr="007E0B90">
        <w:rPr>
          <w:rFonts w:eastAsia="Calibri"/>
          <w:u w:val="single"/>
        </w:rPr>
        <w:t xml:space="preserve"> with “</w:t>
      </w:r>
      <w:r w:rsidRPr="007E0B90">
        <w:rPr>
          <w:rFonts w:eastAsia="Calibri"/>
          <w:b/>
          <w:iCs/>
          <w:u w:val="single"/>
        </w:rPr>
        <w:t>capitalism</w:t>
      </w:r>
      <w:r w:rsidRPr="007E0B90">
        <w:rPr>
          <w:rFonts w:eastAsia="Calibri"/>
          <w:u w:val="single"/>
        </w:rPr>
        <w:t>”</w:t>
      </w:r>
      <w:r w:rsidRPr="007E0B90">
        <w:rPr>
          <w:rFonts w:eastAsia="Calibri"/>
          <w:sz w:val="16"/>
        </w:rPr>
        <w:t xml:space="preserve"> defined as the rationality of a market economy based on the pursuit of profit. Such </w:t>
      </w:r>
      <w:r w:rsidRPr="007E0B90">
        <w:rPr>
          <w:rFonts w:eastAsia="Calibri"/>
          <w:highlight w:val="yellow"/>
          <w:u w:val="single"/>
        </w:rPr>
        <w:t>governments</w:t>
      </w:r>
      <w:r w:rsidRPr="007E0B90">
        <w:rPr>
          <w:rFonts w:eastAsia="Calibri"/>
          <w:u w:val="single"/>
        </w:rPr>
        <w:t xml:space="preserve"> </w:t>
      </w:r>
      <w:r w:rsidRPr="007E0B90">
        <w:rPr>
          <w:rFonts w:eastAsia="Calibri"/>
          <w:b/>
          <w:iCs/>
          <w:u w:val="single"/>
        </w:rPr>
        <w:t>generally</w:t>
      </w:r>
      <w:r w:rsidRPr="007E0B90">
        <w:rPr>
          <w:rFonts w:eastAsia="Calibri"/>
          <w:sz w:val="16"/>
        </w:rPr>
        <w:t xml:space="preserve"> have </w:t>
      </w:r>
      <w:r w:rsidRPr="007E0B90">
        <w:rPr>
          <w:rFonts w:eastAsia="Calibri"/>
          <w:u w:val="single"/>
        </w:rPr>
        <w:t>face</w:t>
      </w:r>
      <w:r w:rsidRPr="007E0B90">
        <w:rPr>
          <w:rFonts w:eastAsia="Calibri"/>
          <w:sz w:val="16"/>
        </w:rPr>
        <w:t xml:space="preserve">d a combination of </w:t>
      </w:r>
      <w:r w:rsidRPr="007E0B90">
        <w:rPr>
          <w:rFonts w:eastAsia="Calibri"/>
          <w:b/>
          <w:iCs/>
          <w:u w:val="single"/>
        </w:rPr>
        <w:t>domestic</w:t>
      </w:r>
      <w:r w:rsidRPr="007E0B90">
        <w:rPr>
          <w:rFonts w:eastAsia="Calibri"/>
          <w:u w:val="single"/>
        </w:rPr>
        <w:t xml:space="preserve"> and </w:t>
      </w:r>
      <w:r w:rsidRPr="007E0B90">
        <w:rPr>
          <w:rFonts w:eastAsia="Calibri"/>
          <w:b/>
          <w:iCs/>
          <w:u w:val="single"/>
        </w:rPr>
        <w:t xml:space="preserve">foreign </w:t>
      </w:r>
      <w:r w:rsidRPr="007E0B90">
        <w:rPr>
          <w:rFonts w:eastAsia="Calibri"/>
          <w:b/>
          <w:iCs/>
          <w:highlight w:val="yellow"/>
          <w:u w:val="single"/>
        </w:rPr>
        <w:t>opposition</w:t>
      </w:r>
      <w:r w:rsidRPr="007E0B90">
        <w:rPr>
          <w:rFonts w:eastAsia="Calibri"/>
          <w:u w:val="single"/>
        </w:rPr>
        <w:t xml:space="preserve"> that</w:t>
      </w:r>
      <w:r w:rsidRPr="007E0B90">
        <w:rPr>
          <w:rFonts w:eastAsia="Calibri"/>
          <w:sz w:val="16"/>
        </w:rPr>
        <w:t xml:space="preserve"> fundamentally </w:t>
      </w:r>
      <w:r w:rsidRPr="007E0B90">
        <w:rPr>
          <w:rFonts w:eastAsia="Calibri"/>
          <w:highlight w:val="yellow"/>
          <w:u w:val="single"/>
        </w:rPr>
        <w:t>weakens</w:t>
      </w:r>
      <w:r w:rsidRPr="007E0B90">
        <w:rPr>
          <w:rFonts w:eastAsia="Calibri"/>
          <w:sz w:val="16"/>
        </w:rPr>
        <w:t xml:space="preserve"> the </w:t>
      </w:r>
      <w:r w:rsidRPr="007E0B90">
        <w:rPr>
          <w:rFonts w:eastAsia="Calibri"/>
          <w:u w:val="single"/>
        </w:rPr>
        <w:t xml:space="preserve">domestic </w:t>
      </w:r>
      <w:r w:rsidRPr="007E0B90">
        <w:rPr>
          <w:rFonts w:eastAsia="Calibri"/>
          <w:highlight w:val="yellow"/>
          <w:u w:val="single"/>
        </w:rPr>
        <w:t>economy</w:t>
      </w:r>
      <w:r w:rsidRPr="007E0B90">
        <w:rPr>
          <w:rFonts w:eastAsia="Calibri"/>
          <w:u w:val="single"/>
        </w:rPr>
        <w:t xml:space="preserve"> with</w:t>
      </w:r>
      <w:r w:rsidRPr="007E0B90">
        <w:rPr>
          <w:rFonts w:eastAsia="Calibri"/>
          <w:sz w:val="16"/>
        </w:rPr>
        <w:t xml:space="preserve"> the </w:t>
      </w:r>
      <w:r w:rsidRPr="007E0B90">
        <w:rPr>
          <w:rFonts w:eastAsia="Calibri"/>
          <w:b/>
          <w:iCs/>
          <w:u w:val="single"/>
        </w:rPr>
        <w:t>usual result</w:t>
      </w:r>
      <w:r w:rsidRPr="007E0B90">
        <w:rPr>
          <w:rFonts w:eastAsia="Calibri"/>
          <w:u w:val="single"/>
        </w:rPr>
        <w:t xml:space="preserve"> that</w:t>
      </w:r>
      <w:r w:rsidRPr="007E0B90">
        <w:rPr>
          <w:rFonts w:eastAsia="Calibri"/>
          <w:sz w:val="16"/>
        </w:rPr>
        <w:t xml:space="preserve"> the </w:t>
      </w:r>
      <w:r w:rsidRPr="007E0B90">
        <w:rPr>
          <w:rFonts w:eastAsia="Calibri"/>
          <w:u w:val="single"/>
        </w:rPr>
        <w:t xml:space="preserve">leftist </w:t>
      </w:r>
      <w:r w:rsidRPr="007E0B90">
        <w:rPr>
          <w:rFonts w:eastAsia="Calibri"/>
          <w:highlight w:val="yellow"/>
          <w:u w:val="single"/>
        </w:rPr>
        <w:t xml:space="preserve">government </w:t>
      </w:r>
      <w:r w:rsidRPr="007E0B90">
        <w:rPr>
          <w:rFonts w:eastAsia="Calibri"/>
          <w:b/>
          <w:iCs/>
          <w:highlight w:val="yellow"/>
          <w:u w:val="single"/>
        </w:rPr>
        <w:t>retreats</w:t>
      </w:r>
      <w:r w:rsidRPr="007E0B90">
        <w:rPr>
          <w:rFonts w:eastAsia="Calibri"/>
          <w:highlight w:val="yellow"/>
          <w:u w:val="single"/>
        </w:rPr>
        <w:t xml:space="preserve"> from its</w:t>
      </w:r>
      <w:r w:rsidRPr="007E0B90">
        <w:rPr>
          <w:rFonts w:eastAsia="Calibri"/>
          <w:u w:val="single"/>
        </w:rPr>
        <w:t xml:space="preserve"> transformational </w:t>
      </w:r>
      <w:r w:rsidRPr="007E0B90">
        <w:rPr>
          <w:rFonts w:eastAsia="Calibri"/>
          <w:highlight w:val="yellow"/>
          <w:u w:val="single"/>
        </w:rPr>
        <w:t>agenda</w:t>
      </w:r>
      <w:r w:rsidRPr="007E0B90">
        <w:rPr>
          <w:rFonts w:eastAsia="Calibri"/>
          <w:sz w:val="16"/>
        </w:rPr>
        <w:t xml:space="preserve">. Chile in 1973 represents the exception where the elected government persisted in its project, but mounting domestic turmoil provided the excuse for a U.S.-backed military faction to cease power. One way or the other, </w:t>
      </w:r>
      <w:r w:rsidRPr="007E0B90">
        <w:rPr>
          <w:rFonts w:eastAsia="Calibri"/>
          <w:b/>
          <w:iCs/>
          <w:u w:val="single"/>
        </w:rPr>
        <w:t>every time</w:t>
      </w:r>
      <w:r w:rsidRPr="007E0B90">
        <w:rPr>
          <w:rFonts w:eastAsia="Calibri"/>
          <w:u w:val="single"/>
        </w:rPr>
        <w:t xml:space="preserve"> an electoral path to socialism has been attempted, it has </w:t>
      </w:r>
      <w:r w:rsidRPr="007E0B90">
        <w:rPr>
          <w:rFonts w:eastAsia="Calibri"/>
          <w:b/>
          <w:iCs/>
          <w:u w:val="single"/>
        </w:rPr>
        <w:t>ended</w:t>
      </w:r>
      <w:r w:rsidRPr="007E0B90">
        <w:rPr>
          <w:rFonts w:eastAsia="Calibri"/>
          <w:u w:val="single"/>
        </w:rPr>
        <w:t xml:space="preserve"> in </w:t>
      </w:r>
      <w:r w:rsidRPr="007E0B90">
        <w:rPr>
          <w:rFonts w:eastAsia="Calibri"/>
          <w:b/>
          <w:iCs/>
          <w:u w:val="single"/>
        </w:rPr>
        <w:t>defeat</w:t>
      </w:r>
      <w:r w:rsidRPr="007E0B90">
        <w:rPr>
          <w:rFonts w:eastAsia="Calibri"/>
          <w:u w:val="single"/>
        </w:rPr>
        <w:t>.</w:t>
      </w:r>
      <w:r w:rsidRPr="007E0B90">
        <w:rPr>
          <w:rFonts w:eastAsia="Calibri"/>
          <w:sz w:val="16"/>
        </w:rPr>
        <w:t xml:space="preserve"> Wright has theorized this problem in terms of the “transition trough” that an elected socialist government is likely to face.24</w:t>
      </w:r>
    </w:p>
    <w:p w14:paraId="4F5E1290" w14:textId="77777777" w:rsidR="00240E0A" w:rsidRPr="007E0B90" w:rsidRDefault="00240E0A" w:rsidP="00240E0A">
      <w:pPr>
        <w:rPr>
          <w:rFonts w:eastAsia="Calibri"/>
          <w:sz w:val="16"/>
        </w:rPr>
      </w:pPr>
      <w:r w:rsidRPr="007E0B90">
        <w:rPr>
          <w:rFonts w:eastAsia="Calibri"/>
          <w:sz w:val="16"/>
        </w:rPr>
        <w:t xml:space="preserve">While the new administration is elected with a promise to raise living standards for a majority of the population, </w:t>
      </w:r>
      <w:r w:rsidRPr="007E0B90">
        <w:rPr>
          <w:rFonts w:eastAsia="Calibri"/>
          <w:b/>
          <w:iCs/>
          <w:u w:val="single"/>
        </w:rPr>
        <w:t>domestic</w:t>
      </w:r>
      <w:r w:rsidRPr="007E0B90">
        <w:rPr>
          <w:rFonts w:eastAsia="Calibri"/>
          <w:u w:val="single"/>
        </w:rPr>
        <w:t xml:space="preserve"> and </w:t>
      </w:r>
      <w:r w:rsidRPr="007E0B90">
        <w:rPr>
          <w:rFonts w:eastAsia="Calibri"/>
          <w:b/>
          <w:iCs/>
          <w:u w:val="single"/>
        </w:rPr>
        <w:t>foreign</w:t>
      </w:r>
      <w:r w:rsidRPr="007E0B90">
        <w:rPr>
          <w:rFonts w:eastAsia="Calibri"/>
          <w:u w:val="single"/>
        </w:rPr>
        <w:t xml:space="preserve"> </w:t>
      </w:r>
      <w:r w:rsidRPr="007E0B90">
        <w:rPr>
          <w:rFonts w:eastAsia="Calibri"/>
          <w:highlight w:val="yellow"/>
          <w:u w:val="single"/>
        </w:rPr>
        <w:t>resistance</w:t>
      </w:r>
      <w:r w:rsidRPr="007E0B90">
        <w:rPr>
          <w:rFonts w:eastAsia="Calibri"/>
          <w:u w:val="single"/>
        </w:rPr>
        <w:t xml:space="preserve"> generally </w:t>
      </w:r>
      <w:r w:rsidRPr="007E0B90">
        <w:rPr>
          <w:rFonts w:eastAsia="Calibri"/>
          <w:highlight w:val="yellow"/>
          <w:u w:val="single"/>
        </w:rPr>
        <w:t>leads to</w:t>
      </w:r>
      <w:r w:rsidRPr="007E0B90">
        <w:rPr>
          <w:rFonts w:eastAsia="Calibri"/>
          <w:u w:val="single"/>
        </w:rPr>
        <w:t xml:space="preserve"> an </w:t>
      </w:r>
      <w:r w:rsidRPr="007E0B90">
        <w:rPr>
          <w:rFonts w:eastAsia="Calibri"/>
          <w:b/>
          <w:iCs/>
          <w:highlight w:val="yellow"/>
          <w:u w:val="single"/>
        </w:rPr>
        <w:t>economic downturn</w:t>
      </w:r>
      <w:r w:rsidRPr="007E0B90">
        <w:rPr>
          <w:rFonts w:eastAsia="Calibri"/>
          <w:highlight w:val="yellow"/>
          <w:u w:val="single"/>
        </w:rPr>
        <w:t xml:space="preserve"> that</w:t>
      </w:r>
      <w:r w:rsidRPr="007E0B90">
        <w:rPr>
          <w:rFonts w:eastAsia="Calibri"/>
          <w:u w:val="single"/>
        </w:rPr>
        <w:t xml:space="preserve"> inevitably </w:t>
      </w:r>
      <w:r w:rsidRPr="007E0B90">
        <w:rPr>
          <w:rFonts w:eastAsia="Calibri"/>
          <w:b/>
          <w:iCs/>
          <w:highlight w:val="yellow"/>
          <w:u w:val="single"/>
        </w:rPr>
        <w:t>erodes</w:t>
      </w:r>
      <w:r w:rsidRPr="007E0B90">
        <w:rPr>
          <w:rFonts w:eastAsia="Calibri"/>
          <w:u w:val="single"/>
        </w:rPr>
        <w:t xml:space="preserve"> the government’s </w:t>
      </w:r>
      <w:r w:rsidRPr="007E0B90">
        <w:rPr>
          <w:rFonts w:eastAsia="Calibri"/>
          <w:b/>
          <w:iCs/>
          <w:highlight w:val="yellow"/>
          <w:u w:val="single"/>
        </w:rPr>
        <w:t>support</w:t>
      </w:r>
      <w:r w:rsidRPr="007E0B90">
        <w:rPr>
          <w:rFonts w:eastAsia="Calibri"/>
          <w:sz w:val="16"/>
        </w:rPr>
        <w:t xml:space="preserve"> because the promised increases in output and more equitable distribution are not occurring. </w:t>
      </w:r>
      <w:proofErr w:type="gramStart"/>
      <w:r w:rsidRPr="007E0B90">
        <w:rPr>
          <w:rFonts w:eastAsia="Calibri"/>
          <w:sz w:val="16"/>
        </w:rPr>
        <w:t>So</w:t>
      </w:r>
      <w:proofErr w:type="gramEnd"/>
      <w:r w:rsidRPr="007E0B90">
        <w:rPr>
          <w:rFonts w:eastAsia="Calibri"/>
          <w:sz w:val="16"/>
        </w:rPr>
        <w:t xml:space="preserve"> the critical issue is whether there are means by which both the depth and the duration of the transition trough can be minimized. If the trough is shallower and briefer, the chances are greater that the government can consolidate its domestic support and move forward with its transitional program. But assessing this issue requires a more careful view of why and how the transition trough emerges in the first place.</w:t>
      </w:r>
    </w:p>
    <w:p w14:paraId="66FAEB69" w14:textId="77777777" w:rsidR="00240E0A" w:rsidRPr="007E0B90" w:rsidRDefault="00240E0A" w:rsidP="00240E0A">
      <w:pPr>
        <w:rPr>
          <w:rFonts w:eastAsia="Calibri"/>
          <w:sz w:val="16"/>
        </w:rPr>
      </w:pPr>
      <w:r w:rsidRPr="007E0B90">
        <w:rPr>
          <w:rFonts w:eastAsia="Calibri"/>
          <w:sz w:val="16"/>
        </w:rPr>
        <w:t xml:space="preserve">The trough is generally created through the confluence of domestic and global pressures. At home, resistance to the government’s proposals means that </w:t>
      </w:r>
      <w:r w:rsidRPr="007E0B90">
        <w:rPr>
          <w:rFonts w:eastAsia="Calibri"/>
          <w:highlight w:val="yellow"/>
          <w:u w:val="single"/>
        </w:rPr>
        <w:t>businesses</w:t>
      </w:r>
      <w:r w:rsidRPr="007E0B90">
        <w:rPr>
          <w:rFonts w:eastAsia="Calibri"/>
          <w:sz w:val="16"/>
        </w:rPr>
        <w:t xml:space="preserve"> and wealthy individuals are likely to </w:t>
      </w:r>
      <w:r w:rsidRPr="007E0B90">
        <w:rPr>
          <w:rFonts w:eastAsia="Calibri"/>
          <w:b/>
          <w:iCs/>
          <w:highlight w:val="yellow"/>
          <w:u w:val="single"/>
        </w:rPr>
        <w:t>forego</w:t>
      </w:r>
      <w:r w:rsidRPr="007E0B90">
        <w:rPr>
          <w:rFonts w:eastAsia="Calibri"/>
          <w:sz w:val="16"/>
        </w:rPr>
        <w:t xml:space="preserve"> new </w:t>
      </w:r>
      <w:r w:rsidRPr="007E0B90">
        <w:rPr>
          <w:rFonts w:eastAsia="Calibri"/>
          <w:b/>
          <w:iCs/>
          <w:highlight w:val="yellow"/>
          <w:u w:val="single"/>
        </w:rPr>
        <w:t>investments</w:t>
      </w:r>
      <w:r w:rsidRPr="007E0B90">
        <w:rPr>
          <w:rFonts w:eastAsia="Calibri"/>
          <w:sz w:val="16"/>
        </w:rPr>
        <w:t xml:space="preserve"> and </w:t>
      </w:r>
      <w:r w:rsidRPr="007E0B90">
        <w:rPr>
          <w:rFonts w:eastAsia="Calibri"/>
          <w:u w:val="single"/>
        </w:rPr>
        <w:t>large firms</w:t>
      </w:r>
      <w:r w:rsidRPr="007E0B90">
        <w:rPr>
          <w:rFonts w:eastAsia="Calibri"/>
          <w:sz w:val="16"/>
        </w:rPr>
        <w:t xml:space="preserve"> might </w:t>
      </w:r>
      <w:r w:rsidRPr="007E0B90">
        <w:rPr>
          <w:rFonts w:eastAsia="Calibri"/>
          <w:b/>
          <w:iCs/>
          <w:u w:val="single"/>
        </w:rPr>
        <w:t>begin layoffs</w:t>
      </w:r>
      <w:r w:rsidRPr="007E0B90">
        <w:rPr>
          <w:rFonts w:eastAsia="Calibri"/>
          <w:u w:val="single"/>
        </w:rPr>
        <w:t xml:space="preserve"> in anticipation of weakening demand.</w:t>
      </w:r>
      <w:r w:rsidRPr="007E0B90">
        <w:rPr>
          <w:rFonts w:eastAsia="Calibri"/>
          <w:sz w:val="16"/>
        </w:rPr>
        <w:t xml:space="preserve"> At the same time, both foreign and domestic </w:t>
      </w:r>
      <w:r w:rsidRPr="007E0B90">
        <w:rPr>
          <w:rFonts w:eastAsia="Calibri"/>
          <w:u w:val="single"/>
        </w:rPr>
        <w:t>groups</w:t>
      </w:r>
      <w:r w:rsidRPr="007E0B90">
        <w:rPr>
          <w:rFonts w:eastAsia="Calibri"/>
          <w:sz w:val="16"/>
        </w:rPr>
        <w:t xml:space="preserve"> are likely to start </w:t>
      </w:r>
      <w:r w:rsidRPr="007E0B90">
        <w:rPr>
          <w:rFonts w:eastAsia="Calibri"/>
          <w:b/>
          <w:iCs/>
          <w:highlight w:val="yellow"/>
          <w:u w:val="single"/>
        </w:rPr>
        <w:t>shift</w:t>
      </w:r>
      <w:r w:rsidRPr="007E0B90">
        <w:rPr>
          <w:rFonts w:eastAsia="Calibri"/>
          <w:sz w:val="16"/>
        </w:rPr>
        <w:t xml:space="preserve">ing liquid </w:t>
      </w:r>
      <w:r w:rsidRPr="007E0B90">
        <w:rPr>
          <w:rFonts w:eastAsia="Calibri"/>
          <w:highlight w:val="yellow"/>
          <w:u w:val="single"/>
        </w:rPr>
        <w:t>capital out of the country</w:t>
      </w:r>
      <w:r w:rsidRPr="007E0B90">
        <w:rPr>
          <w:rFonts w:eastAsia="Calibri"/>
          <w:u w:val="single"/>
        </w:rPr>
        <w:t xml:space="preserve"> in anticipation of a </w:t>
      </w:r>
      <w:r w:rsidRPr="007E0B90">
        <w:rPr>
          <w:rFonts w:eastAsia="Calibri"/>
          <w:b/>
          <w:iCs/>
          <w:u w:val="single"/>
        </w:rPr>
        <w:t>fall in</w:t>
      </w:r>
      <w:r w:rsidRPr="007E0B90">
        <w:rPr>
          <w:rFonts w:eastAsia="Calibri"/>
          <w:sz w:val="16"/>
        </w:rPr>
        <w:t xml:space="preserve"> the value of the national </w:t>
      </w:r>
      <w:r w:rsidRPr="007E0B90">
        <w:rPr>
          <w:rFonts w:eastAsia="Calibri"/>
          <w:u w:val="single"/>
        </w:rPr>
        <w:t>currency.</w:t>
      </w:r>
      <w:r w:rsidRPr="007E0B90">
        <w:rPr>
          <w:rFonts w:eastAsia="Calibri"/>
          <w:sz w:val="16"/>
        </w:rPr>
        <w:t xml:space="preserve"> The government’s ability to offset this capital flight with increased foreign borrowing is likely to be limited because of the hostility of international banks and global organizations. The </w:t>
      </w:r>
      <w:r w:rsidRPr="007E0B90">
        <w:rPr>
          <w:rFonts w:eastAsia="Calibri"/>
          <w:highlight w:val="yellow"/>
          <w:u w:val="single"/>
        </w:rPr>
        <w:t>result is</w:t>
      </w:r>
      <w:r w:rsidRPr="007E0B90">
        <w:rPr>
          <w:rFonts w:eastAsia="Calibri"/>
          <w:u w:val="single"/>
        </w:rPr>
        <w:t xml:space="preserve"> </w:t>
      </w:r>
      <w:r w:rsidRPr="007E0B90">
        <w:rPr>
          <w:rFonts w:eastAsia="Calibri"/>
          <w:b/>
          <w:iCs/>
          <w:u w:val="single"/>
        </w:rPr>
        <w:t>invariably</w:t>
      </w:r>
      <w:r w:rsidRPr="007E0B90">
        <w:rPr>
          <w:rFonts w:eastAsia="Calibri"/>
          <w:u w:val="single"/>
        </w:rPr>
        <w:t xml:space="preserve"> a </w:t>
      </w:r>
      <w:r w:rsidRPr="007E0B90">
        <w:rPr>
          <w:rFonts w:eastAsia="Calibri"/>
          <w:b/>
          <w:iCs/>
          <w:highlight w:val="yellow"/>
          <w:u w:val="single"/>
        </w:rPr>
        <w:t>currency crisis</w:t>
      </w:r>
      <w:r w:rsidRPr="007E0B90">
        <w:rPr>
          <w:rFonts w:eastAsia="Calibri"/>
          <w:sz w:val="16"/>
        </w:rPr>
        <w:t xml:space="preserve"> where the government has to take action to prevent a dramatic fall in the value of the nation’s currency.25 While the </w:t>
      </w:r>
      <w:r w:rsidRPr="007E0B90">
        <w:rPr>
          <w:rFonts w:eastAsia="Calibri"/>
          <w:highlight w:val="yellow"/>
          <w:u w:val="single"/>
        </w:rPr>
        <w:t>government</w:t>
      </w:r>
      <w:r w:rsidRPr="007E0B90">
        <w:rPr>
          <w:rFonts w:eastAsia="Calibri"/>
          <w:sz w:val="16"/>
        </w:rPr>
        <w:t xml:space="preserve"> might impose controls to slow the flight of capital, it usually </w:t>
      </w:r>
      <w:r w:rsidRPr="007E0B90">
        <w:rPr>
          <w:rFonts w:eastAsia="Calibri"/>
          <w:u w:val="single"/>
        </w:rPr>
        <w:t xml:space="preserve">has to </w:t>
      </w:r>
      <w:r w:rsidRPr="007E0B90">
        <w:rPr>
          <w:rFonts w:eastAsia="Calibri"/>
          <w:b/>
          <w:iCs/>
          <w:highlight w:val="yellow"/>
          <w:u w:val="single"/>
        </w:rPr>
        <w:t>raise</w:t>
      </w:r>
      <w:r w:rsidRPr="007E0B90">
        <w:rPr>
          <w:rFonts w:eastAsia="Calibri"/>
          <w:sz w:val="16"/>
        </w:rPr>
        <w:t xml:space="preserve"> domestic </w:t>
      </w:r>
      <w:r w:rsidRPr="007E0B90">
        <w:rPr>
          <w:rFonts w:eastAsia="Calibri"/>
          <w:highlight w:val="yellow"/>
          <w:u w:val="single"/>
        </w:rPr>
        <w:t>interest rates</w:t>
      </w:r>
      <w:r w:rsidRPr="007E0B90">
        <w:rPr>
          <w:rFonts w:eastAsia="Calibri"/>
          <w:sz w:val="16"/>
        </w:rPr>
        <w:t xml:space="preserve"> in an effort to slow the outflows. But the tighter monetary policy generally has the effect of </w:t>
      </w:r>
      <w:r w:rsidRPr="007E0B90">
        <w:rPr>
          <w:rFonts w:eastAsia="Calibri"/>
          <w:b/>
          <w:iCs/>
          <w:u w:val="single"/>
        </w:rPr>
        <w:t>further</w:t>
      </w:r>
      <w:r w:rsidRPr="007E0B90">
        <w:rPr>
          <w:rFonts w:eastAsia="Calibri"/>
          <w:u w:val="single"/>
        </w:rPr>
        <w:t xml:space="preserve"> </w:t>
      </w:r>
      <w:r w:rsidRPr="007E0B90">
        <w:rPr>
          <w:rFonts w:eastAsia="Calibri"/>
          <w:highlight w:val="yellow"/>
          <w:u w:val="single"/>
        </w:rPr>
        <w:t>slowing</w:t>
      </w:r>
      <w:r w:rsidRPr="007E0B90">
        <w:rPr>
          <w:rFonts w:eastAsia="Calibri"/>
          <w:u w:val="single"/>
        </w:rPr>
        <w:t xml:space="preserve"> domestic </w:t>
      </w:r>
      <w:r w:rsidRPr="007E0B90">
        <w:rPr>
          <w:rFonts w:eastAsia="Calibri"/>
          <w:highlight w:val="yellow"/>
          <w:u w:val="single"/>
        </w:rPr>
        <w:t>econ</w:t>
      </w:r>
      <w:r w:rsidRPr="007E0B90">
        <w:rPr>
          <w:rFonts w:eastAsia="Calibri"/>
          <w:u w:val="single"/>
        </w:rPr>
        <w:t>omic activity</w:t>
      </w:r>
      <w:r w:rsidRPr="007E0B90">
        <w:rPr>
          <w:rFonts w:eastAsia="Calibri"/>
          <w:sz w:val="16"/>
        </w:rPr>
        <w:t xml:space="preserve"> so that the transition trough becomes even deeper.</w:t>
      </w:r>
    </w:p>
    <w:p w14:paraId="432617D3" w14:textId="77777777" w:rsidR="00240E0A" w:rsidRPr="007E0B90" w:rsidRDefault="00240E0A" w:rsidP="00240E0A">
      <w:pPr>
        <w:rPr>
          <w:rFonts w:eastAsia="Calibri"/>
        </w:rPr>
      </w:pPr>
    </w:p>
    <w:p w14:paraId="276CDD16" w14:textId="77777777" w:rsidR="00240E0A" w:rsidRPr="007E0B90" w:rsidRDefault="00240E0A" w:rsidP="00240E0A">
      <w:pPr>
        <w:keepNext/>
        <w:keepLines/>
        <w:numPr>
          <w:ilvl w:val="0"/>
          <w:numId w:val="47"/>
        </w:numPr>
        <w:spacing w:before="40" w:after="0"/>
        <w:outlineLvl w:val="3"/>
        <w:rPr>
          <w:rFonts w:eastAsia="Times New Roman"/>
          <w:b/>
          <w:iCs/>
          <w:sz w:val="26"/>
        </w:rPr>
      </w:pPr>
      <w:r w:rsidRPr="007E0B90">
        <w:rPr>
          <w:rFonts w:eastAsia="Times New Roman"/>
          <w:b/>
          <w:iCs/>
          <w:sz w:val="26"/>
        </w:rPr>
        <w:t xml:space="preserve"> and turns warming</w:t>
      </w:r>
    </w:p>
    <w:p w14:paraId="166A49E5" w14:textId="77777777" w:rsidR="00240E0A" w:rsidRPr="007E0B90" w:rsidRDefault="00240E0A" w:rsidP="00240E0A">
      <w:pPr>
        <w:rPr>
          <w:rFonts w:eastAsia="Calibri"/>
        </w:rPr>
      </w:pPr>
      <w:proofErr w:type="spellStart"/>
      <w:r w:rsidRPr="007E0B90">
        <w:rPr>
          <w:rFonts w:eastAsia="Calibri"/>
          <w:b/>
          <w:bCs/>
          <w:sz w:val="26"/>
        </w:rPr>
        <w:t>Crownshaw</w:t>
      </w:r>
      <w:proofErr w:type="spellEnd"/>
      <w:r w:rsidRPr="007E0B90">
        <w:rPr>
          <w:rFonts w:eastAsia="Calibri"/>
          <w:b/>
          <w:bCs/>
          <w:sz w:val="26"/>
        </w:rPr>
        <w:t xml:space="preserve"> 18</w:t>
      </w:r>
      <w:r w:rsidRPr="007E0B90">
        <w:rPr>
          <w:rFonts w:eastAsia="Calibri"/>
        </w:rPr>
        <w:t xml:space="preserve"> (Timothy Crownshaw, PhD, Department of Natural Resource Sciences, McGill University; Caitlin Morgan, Food Systems Graduate Program, University of Vermont; Alison Adams, Rubenstein School of the Environment, University of Vermont; Martin Sers, Faculty of Environmental Studies, York University; Natália Britto dos Santos, Faculty of Environmental Studies, York University; Alice Damiano, Department of Natural Resource Sciences, McGill University; Laura Gilbert, Department of Natural Resource Sciences, McGill University; Gabriel Yahya Haage, Department of Natural Resource Sciences, McGill University; Daniel Horen Greenford, Department of Geography, Planning and Environment, Concordia University; “Over the horizon: Exploring the conditions of a post-growth world”, The Anthropocene Review 1–25, 2018, https://doi.org/10.1177/2053019618820350)</w:t>
      </w:r>
    </w:p>
    <w:p w14:paraId="06A192D0" w14:textId="77777777" w:rsidR="00240E0A" w:rsidRPr="007E0B90" w:rsidRDefault="00240E0A" w:rsidP="00240E0A">
      <w:pPr>
        <w:rPr>
          <w:rFonts w:eastAsia="Calibri"/>
        </w:rPr>
      </w:pPr>
      <w:r w:rsidRPr="007E0B90">
        <w:rPr>
          <w:rFonts w:eastAsia="Calibri"/>
        </w:rPr>
        <w:t>Industrial emissions and the aerosol cooling effect</w:t>
      </w:r>
    </w:p>
    <w:p w14:paraId="7F89E703" w14:textId="77777777" w:rsidR="00240E0A" w:rsidRPr="007E0B90" w:rsidRDefault="00240E0A" w:rsidP="00240E0A">
      <w:pPr>
        <w:rPr>
          <w:rFonts w:eastAsia="Calibri"/>
          <w:u w:val="single"/>
        </w:rPr>
      </w:pPr>
      <w:r w:rsidRPr="007E0B90">
        <w:rPr>
          <w:rFonts w:eastAsia="Calibri"/>
          <w:sz w:val="16"/>
        </w:rPr>
        <w:t xml:space="preserve">Near-term impacts </w:t>
      </w:r>
      <w:proofErr w:type="gramStart"/>
      <w:r w:rsidRPr="007E0B90">
        <w:rPr>
          <w:rFonts w:eastAsia="Calibri"/>
          <w:sz w:val="16"/>
        </w:rPr>
        <w:t>to</w:t>
      </w:r>
      <w:proofErr w:type="gramEnd"/>
      <w:r w:rsidRPr="007E0B90">
        <w:rPr>
          <w:rFonts w:eastAsia="Calibri"/>
          <w:sz w:val="16"/>
        </w:rPr>
        <w:t xml:space="preserve"> the climate system originating from macroeconomic disruptions </w:t>
      </w:r>
      <w:proofErr w:type="gramStart"/>
      <w:r w:rsidRPr="007E0B90">
        <w:rPr>
          <w:rFonts w:eastAsia="Calibri"/>
          <w:sz w:val="16"/>
        </w:rPr>
        <w:t>remains</w:t>
      </w:r>
      <w:proofErr w:type="gramEnd"/>
      <w:r w:rsidRPr="007E0B90">
        <w:rPr>
          <w:rFonts w:eastAsia="Calibri"/>
          <w:sz w:val="16"/>
        </w:rPr>
        <w:t xml:space="preserve"> a relatively unexplored topic, as the climate change research community typically assumes a continuation of economic growth and stability in their scenarios (for example, IPCC, 2014b, and UNEP, 2014b). However, </w:t>
      </w:r>
      <w:r w:rsidRPr="007E0B90">
        <w:rPr>
          <w:rFonts w:eastAsia="Calibri"/>
          <w:u w:val="single"/>
        </w:rPr>
        <w:t>industrial emissions will be significantly diminished during a period of economic contraction following the end of growth</w:t>
      </w:r>
      <w:r w:rsidRPr="007E0B90">
        <w:rPr>
          <w:rFonts w:eastAsia="Calibri"/>
          <w:sz w:val="16"/>
        </w:rPr>
        <w:t xml:space="preserve">. This will bring local environmental benefits in the form of reduced air pollution but also a partial loss of the aerosol-induced cooling effect.3 The IPCC’s best estimate of </w:t>
      </w:r>
      <w:r w:rsidRPr="007E0B90">
        <w:rPr>
          <w:rFonts w:eastAsia="Calibri"/>
          <w:u w:val="single"/>
        </w:rPr>
        <w:t xml:space="preserve">the magnitude of </w:t>
      </w:r>
      <w:r w:rsidRPr="007E0B90">
        <w:rPr>
          <w:rFonts w:eastAsia="Calibri"/>
          <w:highlight w:val="yellow"/>
          <w:u w:val="single"/>
        </w:rPr>
        <w:t>aerosol cooling</w:t>
      </w:r>
      <w:r w:rsidRPr="007E0B90">
        <w:rPr>
          <w:rFonts w:eastAsia="Calibri"/>
          <w:u w:val="single"/>
        </w:rPr>
        <w:t xml:space="preserve"> </w:t>
      </w:r>
      <w:r w:rsidRPr="007E0B90">
        <w:rPr>
          <w:rFonts w:eastAsia="Calibri"/>
          <w:highlight w:val="yellow"/>
          <w:u w:val="single"/>
        </w:rPr>
        <w:t>is</w:t>
      </w:r>
      <w:r w:rsidRPr="007E0B90">
        <w:rPr>
          <w:rFonts w:eastAsia="Calibri"/>
          <w:u w:val="single"/>
        </w:rPr>
        <w:t xml:space="preserve"> approximately </w:t>
      </w:r>
      <w:r w:rsidRPr="007E0B90">
        <w:rPr>
          <w:rFonts w:eastAsia="Calibri"/>
          <w:highlight w:val="yellow"/>
          <w:u w:val="single"/>
        </w:rPr>
        <w:t>half</w:t>
      </w:r>
      <w:r w:rsidRPr="007E0B90">
        <w:rPr>
          <w:rFonts w:eastAsia="Calibri"/>
          <w:u w:val="single"/>
        </w:rPr>
        <w:t xml:space="preserve"> that </w:t>
      </w:r>
      <w:r w:rsidRPr="007E0B90">
        <w:rPr>
          <w:rFonts w:eastAsia="Calibri"/>
          <w:highlight w:val="yellow"/>
          <w:u w:val="single"/>
        </w:rPr>
        <w:t>of</w:t>
      </w:r>
      <w:r w:rsidRPr="007E0B90">
        <w:rPr>
          <w:rFonts w:eastAsia="Calibri"/>
          <w:u w:val="single"/>
        </w:rPr>
        <w:t xml:space="preserve"> the warming from </w:t>
      </w:r>
      <w:r w:rsidRPr="007E0B90">
        <w:rPr>
          <w:rFonts w:eastAsia="Calibri"/>
          <w:highlight w:val="yellow"/>
          <w:u w:val="single"/>
        </w:rPr>
        <w:t>carbon dioxide</w:t>
      </w:r>
      <w:r w:rsidRPr="007E0B90">
        <w:rPr>
          <w:rFonts w:eastAsia="Calibri"/>
          <w:u w:val="single"/>
        </w:rPr>
        <w:t xml:space="preserve"> in the atmosphere</w:t>
      </w:r>
      <w:r w:rsidRPr="007E0B90">
        <w:rPr>
          <w:rFonts w:eastAsia="Calibri"/>
          <w:sz w:val="16"/>
        </w:rPr>
        <w:t xml:space="preserve"> (IPCC, 2013); </w:t>
      </w:r>
      <w:r w:rsidRPr="007E0B90">
        <w:rPr>
          <w:rFonts w:eastAsia="Calibri"/>
          <w:u w:val="single"/>
        </w:rPr>
        <w:t>clearly a significant counterbalance to the warming potential of GHGs</w:t>
      </w:r>
      <w:r w:rsidRPr="007E0B90">
        <w:rPr>
          <w:rFonts w:eastAsia="Calibri"/>
          <w:sz w:val="16"/>
        </w:rPr>
        <w:t xml:space="preserve">. </w:t>
      </w:r>
      <w:r w:rsidRPr="007E0B90">
        <w:rPr>
          <w:rFonts w:eastAsia="Calibri"/>
          <w:highlight w:val="yellow"/>
          <w:u w:val="single"/>
        </w:rPr>
        <w:t>Contraction</w:t>
      </w:r>
      <w:r w:rsidRPr="007E0B90">
        <w:rPr>
          <w:rFonts w:eastAsia="Calibri"/>
          <w:u w:val="single"/>
        </w:rPr>
        <w:t xml:space="preserve"> and deindustrialization of the global economy </w:t>
      </w:r>
      <w:r w:rsidRPr="007E0B90">
        <w:rPr>
          <w:rFonts w:eastAsia="Calibri"/>
          <w:highlight w:val="yellow"/>
          <w:u w:val="single"/>
        </w:rPr>
        <w:t xml:space="preserve">will </w:t>
      </w:r>
      <w:r w:rsidRPr="007E0B90">
        <w:rPr>
          <w:rFonts w:eastAsia="Calibri"/>
          <w:b/>
          <w:iCs/>
          <w:highlight w:val="yellow"/>
          <w:u w:val="single"/>
        </w:rPr>
        <w:t>curtail</w:t>
      </w:r>
      <w:r w:rsidRPr="007E0B90">
        <w:rPr>
          <w:rFonts w:eastAsia="Calibri"/>
          <w:b/>
          <w:iCs/>
          <w:u w:val="single"/>
        </w:rPr>
        <w:t xml:space="preserve"> these </w:t>
      </w:r>
      <w:r w:rsidRPr="007E0B90">
        <w:rPr>
          <w:rFonts w:eastAsia="Calibri"/>
          <w:b/>
          <w:iCs/>
          <w:highlight w:val="yellow"/>
          <w:u w:val="single"/>
        </w:rPr>
        <w:t>cooling emissions</w:t>
      </w:r>
      <w:r w:rsidRPr="007E0B90">
        <w:rPr>
          <w:rFonts w:eastAsia="Calibri"/>
          <w:sz w:val="16"/>
        </w:rPr>
        <w:t xml:space="preserve">, </w:t>
      </w:r>
      <w:r w:rsidRPr="007E0B90">
        <w:rPr>
          <w:rFonts w:eastAsia="Calibri"/>
          <w:u w:val="single"/>
        </w:rPr>
        <w:t>and thus complicate climate change policy and mitigation efforts.</w:t>
      </w:r>
    </w:p>
    <w:p w14:paraId="687059CB" w14:textId="77777777" w:rsidR="00240E0A" w:rsidRPr="007E0B90" w:rsidRDefault="00240E0A" w:rsidP="00240E0A">
      <w:pPr>
        <w:rPr>
          <w:rFonts w:eastAsia="Calibri"/>
          <w:b/>
          <w:u w:val="single"/>
        </w:rPr>
      </w:pPr>
      <w:r w:rsidRPr="007E0B90">
        <w:rPr>
          <w:rFonts w:eastAsia="Calibri"/>
          <w:u w:val="single"/>
        </w:rPr>
        <w:t>Owing to the short residence time of aerosols in the atmosphere</w:t>
      </w:r>
      <w:r w:rsidRPr="007E0B90">
        <w:rPr>
          <w:rFonts w:eastAsia="Calibri"/>
          <w:sz w:val="16"/>
        </w:rPr>
        <w:t xml:space="preserve"> (Textor et al., 2006), </w:t>
      </w:r>
      <w:r w:rsidRPr="007E0B90">
        <w:rPr>
          <w:rFonts w:eastAsia="Calibri"/>
          <w:highlight w:val="yellow"/>
          <w:u w:val="single"/>
        </w:rPr>
        <w:t xml:space="preserve">an </w:t>
      </w:r>
      <w:r w:rsidRPr="007E0B90">
        <w:rPr>
          <w:rFonts w:eastAsia="Calibri"/>
          <w:b/>
          <w:iCs/>
          <w:highlight w:val="yellow"/>
          <w:u w:val="single"/>
        </w:rPr>
        <w:t>increase in warming could manifest rapidly</w:t>
      </w:r>
      <w:r w:rsidRPr="007E0B90">
        <w:rPr>
          <w:rFonts w:eastAsia="Calibri"/>
          <w:b/>
          <w:iCs/>
          <w:u w:val="single"/>
        </w:rPr>
        <w:t xml:space="preserve"> following a decline in industrial activity</w:t>
      </w:r>
      <w:r w:rsidRPr="007E0B90">
        <w:rPr>
          <w:rFonts w:eastAsia="Calibri"/>
          <w:u w:val="single"/>
        </w:rPr>
        <w:t>.</w:t>
      </w:r>
      <w:r w:rsidRPr="007E0B90">
        <w:rPr>
          <w:rFonts w:eastAsia="Calibri"/>
          <w:sz w:val="16"/>
        </w:rPr>
        <w:t xml:space="preserve"> Changes in the rate and global distribution of industrial aerosol emissions have already caused significant shifts in localized cooling effects (IPCC, 2013; Kühn et al., 2014). Several studies have highlighted a potential increase in global warming as aerosol emissions are gradually reduced via pollution control measures, finding that </w:t>
      </w:r>
      <w:r w:rsidRPr="007E0B90">
        <w:rPr>
          <w:rFonts w:eastAsia="Calibri"/>
          <w:b/>
          <w:iCs/>
          <w:u w:val="single"/>
        </w:rPr>
        <w:t xml:space="preserve">average </w:t>
      </w:r>
      <w:r w:rsidRPr="007E0B90">
        <w:rPr>
          <w:rFonts w:eastAsia="Calibri"/>
          <w:b/>
          <w:iCs/>
          <w:highlight w:val="yellow"/>
          <w:u w:val="single"/>
        </w:rPr>
        <w:t>temperatures</w:t>
      </w:r>
      <w:r w:rsidRPr="007E0B90">
        <w:rPr>
          <w:rFonts w:eastAsia="Calibri"/>
          <w:b/>
          <w:iCs/>
          <w:u w:val="single"/>
        </w:rPr>
        <w:t xml:space="preserve"> </w:t>
      </w:r>
      <w:r w:rsidRPr="007E0B90">
        <w:rPr>
          <w:rFonts w:eastAsia="Calibri"/>
          <w:b/>
          <w:iCs/>
          <w:highlight w:val="yellow"/>
          <w:u w:val="single"/>
        </w:rPr>
        <w:t>will rise</w:t>
      </w:r>
      <w:r w:rsidRPr="007E0B90">
        <w:rPr>
          <w:rFonts w:eastAsia="Calibri"/>
          <w:b/>
          <w:iCs/>
          <w:u w:val="single"/>
        </w:rPr>
        <w:t xml:space="preserve"> approximately an additional </w:t>
      </w:r>
      <w:r w:rsidRPr="007E0B90">
        <w:rPr>
          <w:rFonts w:eastAsia="Calibri"/>
          <w:b/>
          <w:iCs/>
          <w:highlight w:val="yellow"/>
          <w:u w:val="single"/>
        </w:rPr>
        <w:t>1°C</w:t>
      </w:r>
      <w:r w:rsidRPr="007E0B90">
        <w:rPr>
          <w:rFonts w:eastAsia="Calibri"/>
          <w:b/>
          <w:iCs/>
          <w:u w:val="single"/>
        </w:rPr>
        <w:t xml:space="preserve"> by 2100</w:t>
      </w:r>
      <w:r w:rsidRPr="007E0B90">
        <w:rPr>
          <w:rFonts w:eastAsia="Calibri"/>
          <w:sz w:val="16"/>
        </w:rPr>
        <w:t xml:space="preserve"> as a consequence (Smith and Bond, 2014; Westervelt et al., 2015). While the magnitude is uncertain (Lewis and Curry, 2015; Rosenfeld et al., 2013), </w:t>
      </w:r>
      <w:r w:rsidRPr="007E0B90">
        <w:rPr>
          <w:rFonts w:eastAsia="Calibri"/>
          <w:u w:val="single"/>
        </w:rPr>
        <w:t xml:space="preserve">this additional warming may occur </w:t>
      </w:r>
      <w:r w:rsidRPr="007E0B90">
        <w:rPr>
          <w:rFonts w:eastAsia="Calibri"/>
          <w:b/>
          <w:iCs/>
          <w:highlight w:val="yellow"/>
          <w:u w:val="single"/>
        </w:rPr>
        <w:t>earlier</w:t>
      </w:r>
      <w:r w:rsidRPr="007E0B90">
        <w:rPr>
          <w:rFonts w:eastAsia="Calibri"/>
          <w:sz w:val="16"/>
          <w:highlight w:val="yellow"/>
        </w:rPr>
        <w:t xml:space="preserve"> </w:t>
      </w:r>
      <w:r w:rsidRPr="007E0B90">
        <w:rPr>
          <w:rFonts w:eastAsia="Calibri"/>
          <w:highlight w:val="yellow"/>
          <w:u w:val="single"/>
        </w:rPr>
        <w:t>and</w:t>
      </w:r>
      <w:r w:rsidRPr="007E0B90">
        <w:rPr>
          <w:rFonts w:eastAsia="Calibri"/>
          <w:sz w:val="16"/>
          <w:highlight w:val="yellow"/>
        </w:rPr>
        <w:t xml:space="preserve"> </w:t>
      </w:r>
      <w:r w:rsidRPr="007E0B90">
        <w:rPr>
          <w:rFonts w:eastAsia="Calibri"/>
          <w:b/>
          <w:iCs/>
          <w:highlight w:val="yellow"/>
          <w:u w:val="single"/>
        </w:rPr>
        <w:t>at a much faster rate</w:t>
      </w:r>
      <w:r w:rsidRPr="007E0B90">
        <w:rPr>
          <w:rFonts w:eastAsia="Calibri"/>
          <w:sz w:val="16"/>
        </w:rPr>
        <w:t xml:space="preserve"> </w:t>
      </w:r>
      <w:r w:rsidRPr="007E0B90">
        <w:rPr>
          <w:rFonts w:eastAsia="Calibri"/>
          <w:b/>
          <w:iCs/>
          <w:highlight w:val="yellow"/>
          <w:u w:val="single"/>
        </w:rPr>
        <w:t>than expected</w:t>
      </w:r>
      <w:r w:rsidRPr="007E0B90">
        <w:rPr>
          <w:rFonts w:eastAsia="Calibri"/>
          <w:b/>
          <w:iCs/>
          <w:u w:val="single"/>
        </w:rPr>
        <w:t xml:space="preserve"> due to falling emissions from industrial activities resulting from the end of growth</w:t>
      </w:r>
      <w:r w:rsidRPr="007E0B90">
        <w:rPr>
          <w:rFonts w:eastAsia="Calibri"/>
          <w:sz w:val="16"/>
        </w:rPr>
        <w:t xml:space="preserve"> and subsequent economic contraction. This outcome could enhance climate impacts non-linearly, as human and </w:t>
      </w:r>
      <w:r w:rsidRPr="007E0B90">
        <w:rPr>
          <w:rFonts w:eastAsia="Calibri"/>
          <w:b/>
          <w:iCs/>
          <w:highlight w:val="yellow"/>
          <w:u w:val="single"/>
        </w:rPr>
        <w:t>natural systems would have little time to adapt</w:t>
      </w:r>
      <w:r w:rsidRPr="007E0B90">
        <w:rPr>
          <w:rFonts w:eastAsia="Calibri"/>
          <w:sz w:val="16"/>
        </w:rPr>
        <w:t xml:space="preserve"> </w:t>
      </w:r>
      <w:r w:rsidRPr="007E0B90">
        <w:rPr>
          <w:rFonts w:eastAsia="Calibri"/>
          <w:u w:val="single"/>
        </w:rPr>
        <w:t>to a rapid change in the rate of warming</w:t>
      </w:r>
      <w:r w:rsidRPr="007E0B90">
        <w:rPr>
          <w:rFonts w:eastAsia="Calibri"/>
          <w:sz w:val="16"/>
        </w:rPr>
        <w:t xml:space="preserve"> (Smith et al., 2015). As such, </w:t>
      </w:r>
      <w:r w:rsidRPr="007E0B90">
        <w:rPr>
          <w:rFonts w:eastAsia="Calibri"/>
          <w:u w:val="single"/>
        </w:rPr>
        <w:t>a</w:t>
      </w:r>
      <w:r w:rsidRPr="007E0B90">
        <w:rPr>
          <w:rFonts w:eastAsia="Calibri"/>
          <w:sz w:val="16"/>
        </w:rPr>
        <w:t xml:space="preserve"> relatively </w:t>
      </w:r>
      <w:r w:rsidRPr="007E0B90">
        <w:rPr>
          <w:rFonts w:eastAsia="Calibri"/>
          <w:u w:val="single"/>
        </w:rPr>
        <w:t>sudden increase in the pace of climate change</w:t>
      </w:r>
      <w:r w:rsidRPr="007E0B90">
        <w:rPr>
          <w:rFonts w:eastAsia="Calibri"/>
          <w:sz w:val="16"/>
        </w:rPr>
        <w:t xml:space="preserve"> and associated impacts </w:t>
      </w:r>
      <w:r w:rsidRPr="007E0B90">
        <w:rPr>
          <w:rFonts w:eastAsia="Calibri"/>
          <w:u w:val="single"/>
        </w:rPr>
        <w:t>followed by a gradual long-term reduction may be a more realistic prospect than</w:t>
      </w:r>
      <w:r w:rsidRPr="007E0B90">
        <w:rPr>
          <w:rFonts w:eastAsia="Calibri"/>
          <w:sz w:val="16"/>
        </w:rPr>
        <w:t xml:space="preserve"> current </w:t>
      </w:r>
      <w:r w:rsidRPr="007E0B90">
        <w:rPr>
          <w:rFonts w:eastAsia="Calibri"/>
          <w:u w:val="single"/>
        </w:rPr>
        <w:t>assumptions of a rising emissions trend in line with economic growth</w:t>
      </w:r>
      <w:r w:rsidRPr="007E0B90">
        <w:rPr>
          <w:rFonts w:eastAsia="Calibri"/>
          <w:sz w:val="16"/>
        </w:rPr>
        <w:t xml:space="preserve">, partially </w:t>
      </w:r>
      <w:r w:rsidRPr="007E0B90">
        <w:rPr>
          <w:rFonts w:eastAsia="Calibri"/>
          <w:u w:val="single"/>
        </w:rPr>
        <w:t>mitigated by technological innovation and declining emissions intensity of the global economy.</w:t>
      </w:r>
    </w:p>
    <w:p w14:paraId="0E3E48CB" w14:textId="56AB7B7F" w:rsidR="00240E0A" w:rsidRPr="00240E0A" w:rsidRDefault="00240E0A" w:rsidP="00240E0A">
      <w:pPr>
        <w:keepNext/>
        <w:keepLines/>
        <w:pageBreakBefore/>
        <w:spacing w:before="40" w:after="0"/>
        <w:jc w:val="center"/>
        <w:outlineLvl w:val="2"/>
        <w:rPr>
          <w:rFonts w:eastAsiaTheme="majorEastAsia"/>
          <w:b/>
          <w:sz w:val="32"/>
          <w:u w:val="single"/>
        </w:rPr>
      </w:pPr>
      <w:r>
        <w:rPr>
          <w:rFonts w:eastAsiaTheme="majorEastAsia"/>
          <w:b/>
          <w:sz w:val="32"/>
          <w:u w:val="single"/>
        </w:rPr>
        <w:t xml:space="preserve">Contempt CP </w:t>
      </w:r>
    </w:p>
    <w:p w14:paraId="067B4CFF" w14:textId="77777777" w:rsidR="00240E0A" w:rsidRPr="002D7F41" w:rsidRDefault="00240E0A" w:rsidP="00240E0A">
      <w:pPr>
        <w:pStyle w:val="ListParagraph"/>
        <w:keepNext/>
        <w:keepLines/>
        <w:numPr>
          <w:ilvl w:val="0"/>
          <w:numId w:val="51"/>
        </w:numPr>
        <w:spacing w:before="40" w:after="0"/>
        <w:outlineLvl w:val="3"/>
        <w:rPr>
          <w:rFonts w:eastAsiaTheme="majorEastAsia"/>
          <w:b/>
          <w:iCs/>
          <w:sz w:val="26"/>
        </w:rPr>
      </w:pPr>
      <w:r w:rsidRPr="002D7F41">
        <w:rPr>
          <w:rFonts w:eastAsiaTheme="majorEastAsia"/>
          <w:b/>
          <w:iCs/>
          <w:sz w:val="26"/>
        </w:rPr>
        <w:t>PDCP – “United States” can be the courts</w:t>
      </w:r>
    </w:p>
    <w:p w14:paraId="43457D6C" w14:textId="77777777" w:rsidR="00240E0A" w:rsidRPr="007B64CB" w:rsidRDefault="00240E0A" w:rsidP="00240E0A">
      <w:pPr>
        <w:spacing w:after="0"/>
      </w:pPr>
      <w:proofErr w:type="spellStart"/>
      <w:r w:rsidRPr="007B64CB">
        <w:rPr>
          <w:b/>
          <w:bCs/>
          <w:sz w:val="26"/>
        </w:rPr>
        <w:t>Tymkovich</w:t>
      </w:r>
      <w:proofErr w:type="spellEnd"/>
      <w:r w:rsidRPr="007B64CB">
        <w:t xml:space="preserve"> 20</w:t>
      </w:r>
      <w:r w:rsidRPr="007B64CB">
        <w:rPr>
          <w:b/>
          <w:bCs/>
          <w:sz w:val="26"/>
        </w:rPr>
        <w:t>21</w:t>
      </w:r>
      <w:r w:rsidRPr="007B64CB">
        <w:t xml:space="preserve"> – Timothy Michael Tymkovich (born November 2, 1956) is a United States circuit judge of the United States Court of Appeals for the Tenth Circuit. Denver, Colorado, U.S (Concurring Opinion 20-4017, 20-4019, Fitisemanu v. United States)</w:t>
      </w:r>
    </w:p>
    <w:p w14:paraId="5BE96735" w14:textId="77777777" w:rsidR="00240E0A" w:rsidRPr="007B64CB" w:rsidRDefault="00240E0A" w:rsidP="00240E0A">
      <w:pPr>
        <w:spacing w:after="0"/>
        <w:rPr>
          <w:sz w:val="16"/>
        </w:rPr>
      </w:pPr>
      <w:r w:rsidRPr="007B64CB">
        <w:rPr>
          <w:highlight w:val="green"/>
          <w:u w:val="single"/>
        </w:rPr>
        <w:t>The Supreme Court has recognized the term “the U</w:t>
      </w:r>
      <w:r w:rsidRPr="007B64CB">
        <w:rPr>
          <w:sz w:val="16"/>
        </w:rPr>
        <w:t xml:space="preserve">nited </w:t>
      </w:r>
      <w:r w:rsidRPr="007B64CB">
        <w:rPr>
          <w:highlight w:val="green"/>
          <w:u w:val="single"/>
        </w:rPr>
        <w:t>S</w:t>
      </w:r>
      <w:r w:rsidRPr="007B64CB">
        <w:rPr>
          <w:sz w:val="16"/>
        </w:rPr>
        <w:t xml:space="preserve">tates” </w:t>
      </w:r>
      <w:r w:rsidRPr="007B64CB">
        <w:rPr>
          <w:highlight w:val="green"/>
          <w:u w:val="single"/>
        </w:rPr>
        <w:t xml:space="preserve">may refer either to the sovereign, the territory </w:t>
      </w:r>
      <w:r w:rsidRPr="007B64CB">
        <w:rPr>
          <w:sz w:val="16"/>
        </w:rPr>
        <w:t xml:space="preserve">subject to the sovereign’s control, </w:t>
      </w:r>
      <w:r w:rsidRPr="007B64CB">
        <w:rPr>
          <w:highlight w:val="green"/>
          <w:u w:val="single"/>
        </w:rPr>
        <w:t xml:space="preserve">or the </w:t>
      </w:r>
      <w:r w:rsidRPr="007B64CB">
        <w:rPr>
          <w:sz w:val="16"/>
        </w:rPr>
        <w:t xml:space="preserve">collective name for the </w:t>
      </w:r>
      <w:r w:rsidRPr="007B64CB">
        <w:rPr>
          <w:highlight w:val="green"/>
          <w:u w:val="single"/>
        </w:rPr>
        <w:t xml:space="preserve">states </w:t>
      </w:r>
      <w:r w:rsidRPr="007B64CB">
        <w:rPr>
          <w:sz w:val="16"/>
        </w:rPr>
        <w:t>and the District of Columbia. Hooven &amp; Allison Co. v. Evatt, 324 U.S. 652, 671–72 (1945), overruled on other grounds by Limbach v. Hooven &amp; Allison Co., 466 U.S. 353 (1984). Although we consider other constitutional references to “the United States,” they provide little guidance.</w:t>
      </w:r>
    </w:p>
    <w:p w14:paraId="24294754" w14:textId="77777777" w:rsidR="00240E0A" w:rsidRPr="007B64CB" w:rsidRDefault="00240E0A" w:rsidP="00240E0A">
      <w:pPr>
        <w:spacing w:after="0"/>
        <w:rPr>
          <w:sz w:val="8"/>
          <w:szCs w:val="8"/>
        </w:rPr>
      </w:pPr>
      <w:r w:rsidRPr="007B64CB">
        <w:rPr>
          <w:sz w:val="8"/>
          <w:szCs w:val="8"/>
        </w:rPr>
        <w:t>In focusing on the constitutional structure, the parties point to two other constitutional provisions adopted at or about the same time as the Citizenship Clause: Section 2 of the Fourteenth Amendment and the Thirteenth Amendment.</w:t>
      </w:r>
    </w:p>
    <w:p w14:paraId="5EA22AA5" w14:textId="77777777" w:rsidR="00240E0A" w:rsidRPr="007B64CB" w:rsidRDefault="00240E0A" w:rsidP="00240E0A">
      <w:pPr>
        <w:spacing w:after="0"/>
        <w:rPr>
          <w:sz w:val="8"/>
          <w:szCs w:val="8"/>
        </w:rPr>
      </w:pPr>
      <w:r w:rsidRPr="007B64CB">
        <w:rPr>
          <w:sz w:val="8"/>
          <w:szCs w:val="8"/>
        </w:rPr>
        <w:t>The Plaintiffs point to Section 2 of the Fourteenth Amendment, which uses the phrase “among the several States.” U.S. Const. amend. XIV, § 2. This clause appears narrower than the clause “in the United States,” suggesting that “the United States” might extend beyond the combination of states.</w:t>
      </w:r>
    </w:p>
    <w:p w14:paraId="0E4AE093" w14:textId="77777777" w:rsidR="00240E0A" w:rsidRPr="007B64CB" w:rsidRDefault="00240E0A" w:rsidP="00240E0A">
      <w:pPr>
        <w:spacing w:after="0"/>
        <w:rPr>
          <w:sz w:val="8"/>
          <w:szCs w:val="8"/>
        </w:rPr>
      </w:pPr>
      <w:r w:rsidRPr="007B64CB">
        <w:rPr>
          <w:sz w:val="8"/>
          <w:szCs w:val="8"/>
        </w:rPr>
        <w:t>But the different terminology doesn’t reveal how much further the phrase “in the United States” extends beyond the combination of states. The Plaintiffs theorize the phrase “in the United States” must encompass all the territories, including American Samoa. The federal government posits the phrase “in the United States” includes the District of Columbia but not the territories. Both interpretations are possible; neither is decisive.</w:t>
      </w:r>
    </w:p>
    <w:p w14:paraId="699618B4" w14:textId="77777777" w:rsidR="00240E0A" w:rsidRPr="007B64CB" w:rsidRDefault="00240E0A" w:rsidP="00240E0A">
      <w:pPr>
        <w:spacing w:after="0"/>
        <w:rPr>
          <w:sz w:val="8"/>
          <w:szCs w:val="8"/>
        </w:rPr>
      </w:pPr>
      <w:r w:rsidRPr="007B64CB">
        <w:rPr>
          <w:sz w:val="8"/>
          <w:szCs w:val="8"/>
        </w:rPr>
        <w:t>For its part, the federal government points to the Thirteenth Amendment, adopted roughly 1-1⁄2 years before the Citizenship Clause. The Thirteenth Amendment banned slavery “within the United States, or any place subject to their jurisdiction.” U.S. Const. amend. XIII (emphases added). The federal government argues this language shows that “the United States” must not include the territories because</w:t>
      </w:r>
    </w:p>
    <w:p w14:paraId="3E3E9F29" w14:textId="77777777" w:rsidR="00240E0A" w:rsidRPr="007B64CB" w:rsidRDefault="00240E0A" w:rsidP="00240E0A">
      <w:pPr>
        <w:spacing w:after="0"/>
        <w:rPr>
          <w:sz w:val="8"/>
          <w:szCs w:val="8"/>
        </w:rPr>
      </w:pPr>
      <w:r w:rsidRPr="007B64CB">
        <w:rPr>
          <w:sz w:val="8"/>
          <w:szCs w:val="8"/>
        </w:rPr>
        <w:t>• the disjunctive (“or”) shows that some places lie outside the United States but are subject to U.S. jurisdiction and</w:t>
      </w:r>
    </w:p>
    <w:p w14:paraId="036CC5B5" w14:textId="77777777" w:rsidR="00240E0A" w:rsidRPr="007B64CB" w:rsidRDefault="00240E0A" w:rsidP="00240E0A">
      <w:pPr>
        <w:spacing w:after="0"/>
        <w:rPr>
          <w:sz w:val="8"/>
          <w:szCs w:val="8"/>
        </w:rPr>
      </w:pPr>
      <w:r w:rsidRPr="007B64CB">
        <w:rPr>
          <w:sz w:val="8"/>
          <w:szCs w:val="8"/>
        </w:rPr>
        <w:t>• the use of “their” in reference to the “United States” suggests the term “United States” refers only to the combination of states, excluding the territories.</w:t>
      </w:r>
    </w:p>
    <w:p w14:paraId="7EE9741C" w14:textId="77777777" w:rsidR="00240E0A" w:rsidRPr="007B64CB" w:rsidRDefault="00240E0A" w:rsidP="00240E0A">
      <w:pPr>
        <w:spacing w:after="0"/>
        <w:rPr>
          <w:sz w:val="8"/>
          <w:szCs w:val="8"/>
        </w:rPr>
      </w:pPr>
      <w:r w:rsidRPr="007B64CB">
        <w:rPr>
          <w:sz w:val="8"/>
          <w:szCs w:val="8"/>
        </w:rPr>
        <w:t>These arguments are not persuasive for two reasons.</w:t>
      </w:r>
    </w:p>
    <w:p w14:paraId="5D1861B0" w14:textId="77777777" w:rsidR="00240E0A" w:rsidRPr="007B64CB" w:rsidRDefault="00240E0A" w:rsidP="00240E0A">
      <w:pPr>
        <w:spacing w:after="0"/>
        <w:rPr>
          <w:sz w:val="8"/>
          <w:szCs w:val="8"/>
        </w:rPr>
      </w:pPr>
      <w:r w:rsidRPr="007B64CB">
        <w:rPr>
          <w:sz w:val="8"/>
          <w:szCs w:val="8"/>
        </w:rPr>
        <w:t>First, the Thirteenth Amendment’s reference to “any place subject to their jurisdiction” need not encompass territories; this reference may instead pertain to locations like U.S. military bases located overseas. See In re Chung Fat, 96 F. 202, 203–04 (D. Wash. 1899) (concluding slavery aboard a U.S. vessel would violate the Thirteenth Amendment).</w:t>
      </w:r>
    </w:p>
    <w:p w14:paraId="0B687F2C" w14:textId="77777777" w:rsidR="00240E0A" w:rsidRPr="007B64CB" w:rsidRDefault="00240E0A" w:rsidP="00240E0A">
      <w:pPr>
        <w:spacing w:after="0"/>
        <w:rPr>
          <w:sz w:val="8"/>
          <w:szCs w:val="8"/>
        </w:rPr>
      </w:pPr>
      <w:r w:rsidRPr="007B64CB">
        <w:rPr>
          <w:sz w:val="8"/>
          <w:szCs w:val="8"/>
        </w:rPr>
        <w:t xml:space="preserve">Second, the Fourteenth Amendment’s Citizenship Clause was designed to make explicit what the Thirteenth Amendment had implied. </w:t>
      </w:r>
      <w:proofErr w:type="gramStart"/>
      <w:r w:rsidRPr="007B64CB">
        <w:rPr>
          <w:sz w:val="8"/>
          <w:szCs w:val="8"/>
        </w:rPr>
        <w:t>So</w:t>
      </w:r>
      <w:proofErr w:type="gramEnd"/>
      <w:r w:rsidRPr="007B64CB">
        <w:rPr>
          <w:sz w:val="8"/>
          <w:szCs w:val="8"/>
        </w:rPr>
        <w:t xml:space="preserve"> the Citizenship Clause must extend at least as far as the Thirteenth Amendment.</w:t>
      </w:r>
    </w:p>
    <w:p w14:paraId="42E3737B" w14:textId="77777777" w:rsidR="00240E0A" w:rsidRPr="007B64CB" w:rsidRDefault="00240E0A" w:rsidP="00240E0A">
      <w:pPr>
        <w:spacing w:after="0"/>
        <w:rPr>
          <w:sz w:val="8"/>
          <w:szCs w:val="8"/>
        </w:rPr>
      </w:pPr>
      <w:r w:rsidRPr="007B64CB">
        <w:rPr>
          <w:sz w:val="8"/>
          <w:szCs w:val="8"/>
        </w:rPr>
        <w:t>The drafters of the Citizenship Clause believed the Thirteenth Amendment had already overturned Dred Scott and re-established the natural law of citizenship. For example, between the passage of the Thirteenth Amendment and the Fourteenth Amendment, Senator Trumbull urged inclusion of a similarly worded citizenship clause in the 1866 Civil Rights Act. He stated that with the new constitutional protection of freedom for African Americans came renewed status as “citizens” and “the great fundamental rights belonging to free citizens.” Cong. Globe, 39th Cong., 1st Sess. 475 (1866); see N. Y. Times, Jan. 30, 1866, at 1 (carrying debate); Chi. Trib., Jan. 30, 1866, at 1 (same).</w:t>
      </w:r>
    </w:p>
    <w:p w14:paraId="2AD20DE0" w14:textId="77777777" w:rsidR="00240E0A" w:rsidRPr="007B64CB" w:rsidRDefault="00240E0A" w:rsidP="00240E0A">
      <w:pPr>
        <w:spacing w:after="0"/>
        <w:rPr>
          <w:sz w:val="8"/>
          <w:szCs w:val="8"/>
        </w:rPr>
      </w:pPr>
      <w:r w:rsidRPr="007B64CB">
        <w:rPr>
          <w:sz w:val="8"/>
          <w:szCs w:val="8"/>
        </w:rPr>
        <w:t>Other congressmen agreed that they could now confirm citizenship for African Americans and passed the Civil Rights Act of 1866 over President Johnson’s veto. Ch. 31, 14 Stat. 29–30; see also Michael Curtis, No State Shall Abridge: The Fourteenth Amendment and the Bill of Rights 48 (Duke Univ. Press 1986) (“Republicans believed the Thirteenth Amendment effectively overruled Dred Scott so that black[] [Americans] were entitled to all rights of citizens.”); Andrew Johnson, The Veto, N.Y. Times, March 28, 1866, at 1 (“If, as is claimed by many, all persons who are native born, already are, by virtue of the Constitution, citizens of the United States, the passage of the pending bill cannot be necessary to make them such.” (emphasis added)).</w:t>
      </w:r>
    </w:p>
    <w:p w14:paraId="576B1C32" w14:textId="77777777" w:rsidR="00240E0A" w:rsidRPr="007B64CB" w:rsidRDefault="00240E0A" w:rsidP="00240E0A">
      <w:pPr>
        <w:spacing w:after="0"/>
        <w:rPr>
          <w:sz w:val="8"/>
          <w:szCs w:val="8"/>
        </w:rPr>
      </w:pPr>
      <w:r w:rsidRPr="007B64CB">
        <w:rPr>
          <w:sz w:val="8"/>
          <w:szCs w:val="8"/>
        </w:rPr>
        <w:t xml:space="preserve">The Citizenship Clause made explicit what the Thirteenth Amendment had already memorialized. </w:t>
      </w:r>
      <w:proofErr w:type="gramStart"/>
      <w:r w:rsidRPr="007B64CB">
        <w:rPr>
          <w:sz w:val="8"/>
          <w:szCs w:val="8"/>
        </w:rPr>
        <w:t>So</w:t>
      </w:r>
      <w:proofErr w:type="gramEnd"/>
      <w:r w:rsidRPr="007B64CB">
        <w:rPr>
          <w:sz w:val="8"/>
          <w:szCs w:val="8"/>
        </w:rPr>
        <w:t xml:space="preserve"> Senator Howard introduced his proposed language for the Citizenship Clause, regarding it as “simply declaratory of what [he] regard[ed] as the law of the land already.” Cong. Globe, 39th Cong., 1st Sess. 2890 (1866) (emphasis added). And contemporary newspapers quoted Senator Doolittle’s statement that the Civil Rights Act and the Citizenship Clause had undertaken “to do </w:t>
      </w:r>
      <w:proofErr w:type="spellStart"/>
      <w:r w:rsidRPr="007B64CB">
        <w:rPr>
          <w:sz w:val="8"/>
          <w:szCs w:val="8"/>
        </w:rPr>
        <w:t>th</w:t>
      </w:r>
      <w:proofErr w:type="spellEnd"/>
      <w:r w:rsidRPr="007B64CB">
        <w:rPr>
          <w:sz w:val="8"/>
          <w:szCs w:val="8"/>
        </w:rPr>
        <w:t>[e] same thing.” N.Y. Herald, May 31,1866 p. 1; N.Y. Times, May 31,1866 p. 1 (same); Chi. Trib., May 31, 1866, p. 1 (same). Indeed, in United States v. Wong Kim Ark, the Supreme Court recognized the Citizenship Clause was “declaratory of existing rights, and affirmative of existing law.” 169 U.S. at 676, 687-88. Because the Fourteenth Amendment did not “impose any new restrictions upon citizenship,” the Citizenship Clause must apply at least as broadly as the Thirteenth Amendment. Id. at 688.</w:t>
      </w:r>
    </w:p>
    <w:p w14:paraId="4325917E" w14:textId="77777777" w:rsidR="00240E0A" w:rsidRPr="007B64CB" w:rsidRDefault="00240E0A" w:rsidP="00240E0A">
      <w:pPr>
        <w:spacing w:after="0"/>
        <w:rPr>
          <w:sz w:val="8"/>
          <w:szCs w:val="8"/>
        </w:rPr>
      </w:pPr>
      <w:r w:rsidRPr="007B64CB">
        <w:rPr>
          <w:sz w:val="8"/>
          <w:szCs w:val="8"/>
        </w:rPr>
        <w:t>The federal government also points to other constitutional provisions adopted long before and after the Citizenship Clause, such as the Territories Clause and the Eighteenth Amendment.</w:t>
      </w:r>
    </w:p>
    <w:p w14:paraId="134B54C2" w14:textId="77777777" w:rsidR="00240E0A" w:rsidRPr="007B64CB" w:rsidRDefault="00240E0A" w:rsidP="00240E0A">
      <w:pPr>
        <w:spacing w:after="0"/>
        <w:rPr>
          <w:sz w:val="8"/>
          <w:szCs w:val="8"/>
        </w:rPr>
      </w:pPr>
      <w:r w:rsidRPr="007B64CB">
        <w:rPr>
          <w:sz w:val="8"/>
          <w:szCs w:val="8"/>
        </w:rPr>
        <w:t>The Territories Clause provides for “the Territory and other Property belonging to the United States.” U.S. Const. art. IV, § 3, cl. 2. This language treats a territory as a possession of the United States rather than a part of it. But the Constitution elsewhere refers to the territories as places distinct from U.S. “possessions.” See, e.g., U.S. Const. amend. XXI, § 2 (referring to “any State, Territory, or possession of the United States” (emphasis added)).</w:t>
      </w:r>
    </w:p>
    <w:p w14:paraId="4BFF62FA" w14:textId="77777777" w:rsidR="00240E0A" w:rsidRPr="007B64CB" w:rsidRDefault="00240E0A" w:rsidP="00240E0A">
      <w:pPr>
        <w:spacing w:after="0"/>
        <w:rPr>
          <w:sz w:val="8"/>
          <w:szCs w:val="8"/>
        </w:rPr>
      </w:pPr>
      <w:r w:rsidRPr="007B64CB">
        <w:rPr>
          <w:sz w:val="8"/>
          <w:szCs w:val="8"/>
        </w:rPr>
        <w:t>Nor is the Eighteenth Amendment decisive. This amendment (now repealed) banned the import and export of liquor, referring to “the United States and all territory subject to the jurisdiction thereof for beverage purposes.” U.S. Const. amend. XVIII, § 1. From this language, we know some territories are subject to U.S. jurisdiction even though they lie outside the United States. The Thirteenth Amendment had also shown the existence of territories subject to the U.S. jurisdiction even though they lay outside the United States. But no party suggests the Thirteenth Amendment excludes all territories from “in the United States.”</w:t>
      </w:r>
    </w:p>
    <w:p w14:paraId="1F84FC1F" w14:textId="77777777" w:rsidR="00240E0A" w:rsidRPr="007B64CB" w:rsidRDefault="00240E0A" w:rsidP="00240E0A">
      <w:pPr>
        <w:spacing w:after="0"/>
        <w:rPr>
          <w:sz w:val="8"/>
          <w:szCs w:val="8"/>
        </w:rPr>
      </w:pPr>
      <w:r w:rsidRPr="007B64CB">
        <w:rPr>
          <w:sz w:val="8"/>
          <w:szCs w:val="8"/>
        </w:rPr>
        <w:t xml:space="preserve">From the Territories Clause and the Eighteenth Amendment, we can safely conclude the term “the United States” doesn’t always include territories. But the Territories Clause preceded the Citizenship Clause by roughly eighty years, and the Citizenship Clause preceded the Eighteenth Amendment by roughly fifty years. And we know the phrase “the United States” means different things in different constitutional contexts. See Hooven &amp; Allison Co. v. Evatt, 324 U.S. 652, 671–72 (1945), overruled on other grounds by Limbach v. Hooven &amp; Allison Co., 466 U.S. 353 (1984); see also p. 24, above. </w:t>
      </w:r>
      <w:proofErr w:type="gramStart"/>
      <w:r w:rsidRPr="007B64CB">
        <w:rPr>
          <w:sz w:val="8"/>
          <w:szCs w:val="8"/>
        </w:rPr>
        <w:t>So</w:t>
      </w:r>
      <w:proofErr w:type="gramEnd"/>
      <w:r w:rsidRPr="007B64CB">
        <w:rPr>
          <w:sz w:val="8"/>
          <w:szCs w:val="8"/>
        </w:rPr>
        <w:t xml:space="preserve"> when we interpret the Citizenship Clause’s reference to “in the United States,” we can learn little from</w:t>
      </w:r>
    </w:p>
    <w:p w14:paraId="4BC8E8EF" w14:textId="77777777" w:rsidR="00240E0A" w:rsidRPr="007B64CB" w:rsidRDefault="00240E0A" w:rsidP="00240E0A">
      <w:pPr>
        <w:spacing w:after="0"/>
        <w:rPr>
          <w:sz w:val="8"/>
          <w:szCs w:val="8"/>
        </w:rPr>
      </w:pPr>
      <w:r w:rsidRPr="007B64CB">
        <w:rPr>
          <w:sz w:val="8"/>
          <w:szCs w:val="8"/>
        </w:rPr>
        <w:t>• the Territories Clause’s 80-year-old reference to “the Territory . . . belonging to” the United States or</w:t>
      </w:r>
    </w:p>
    <w:p w14:paraId="759CF116" w14:textId="77777777" w:rsidR="00240E0A" w:rsidRPr="007B64CB" w:rsidRDefault="00240E0A" w:rsidP="00240E0A">
      <w:pPr>
        <w:spacing w:after="0"/>
        <w:rPr>
          <w:sz w:val="8"/>
          <w:szCs w:val="8"/>
        </w:rPr>
      </w:pPr>
      <w:r w:rsidRPr="007B64CB">
        <w:rPr>
          <w:sz w:val="8"/>
          <w:szCs w:val="8"/>
        </w:rPr>
        <w:t>• the Eighteenth Amendment’s repealed reference to “territory subject to” U.S. jurisdiction.</w:t>
      </w:r>
    </w:p>
    <w:p w14:paraId="20D9D826" w14:textId="77777777" w:rsidR="00240E0A" w:rsidRPr="007B64CB" w:rsidRDefault="00240E0A" w:rsidP="00240E0A">
      <w:pPr>
        <w:spacing w:after="0"/>
        <w:rPr>
          <w:sz w:val="8"/>
          <w:szCs w:val="8"/>
        </w:rPr>
      </w:pPr>
      <w:r w:rsidRPr="007B64CB">
        <w:rPr>
          <w:sz w:val="8"/>
          <w:szCs w:val="8"/>
        </w:rPr>
        <w:t>C. The constitutional structure does not affect the meaning of “in the United States” in the Citizenship Clause.</w:t>
      </w:r>
    </w:p>
    <w:p w14:paraId="6045E6B8" w14:textId="77777777" w:rsidR="00240E0A" w:rsidRPr="007B64CB" w:rsidRDefault="00240E0A" w:rsidP="00240E0A">
      <w:pPr>
        <w:spacing w:after="0"/>
        <w:rPr>
          <w:sz w:val="8"/>
          <w:szCs w:val="8"/>
        </w:rPr>
      </w:pPr>
      <w:r w:rsidRPr="007B64CB">
        <w:rPr>
          <w:sz w:val="8"/>
          <w:szCs w:val="8"/>
        </w:rPr>
        <w:t>Despite the clear import of the Citizenship Clause, the defendants point to the constitutional structure, arguing Congress’s plenary power over the territories should override the Citizenship Clause. See U.S. Const. art. IV, § 3, cl. 2; see also Downes v. Bidwell, 182 U.S. 244, 306 (1901) (White, J., concurring) (questioning whether the right to acquire territory could “be practically exercised if the result would be to endow the inhabitants with citizenship of the United States and to subject them” to the Constitution’s tax requirements). The defendants thus urge judicial restraint to prevent encroaching on congressional oversight of the territories.</w:t>
      </w:r>
    </w:p>
    <w:p w14:paraId="74B11488" w14:textId="77777777" w:rsidR="00240E0A" w:rsidRPr="007B64CB" w:rsidRDefault="00240E0A" w:rsidP="00240E0A">
      <w:pPr>
        <w:spacing w:after="0"/>
        <w:rPr>
          <w:sz w:val="8"/>
          <w:szCs w:val="8"/>
        </w:rPr>
      </w:pPr>
      <w:r w:rsidRPr="007B64CB">
        <w:rPr>
          <w:sz w:val="8"/>
          <w:szCs w:val="8"/>
        </w:rPr>
        <w:t xml:space="preserve">But the defendants don’t address the historical import of the Citizenship Clause. That clause wasn’t part of the Constitution’s original structure or the Founders’ initial conception of the separation of powers. The clause emerged in the Fourteenth Amendment, which was designed to adjust the constitutional structure by putting “this question of citizenship . . . beyond the legislative power.” </w:t>
      </w:r>
      <w:proofErr w:type="spellStart"/>
      <w:r w:rsidRPr="007B64CB">
        <w:rPr>
          <w:sz w:val="8"/>
          <w:szCs w:val="8"/>
        </w:rPr>
        <w:t>Afroyim</w:t>
      </w:r>
      <w:proofErr w:type="spellEnd"/>
      <w:r w:rsidRPr="007B64CB">
        <w:rPr>
          <w:sz w:val="8"/>
          <w:szCs w:val="8"/>
        </w:rPr>
        <w:t xml:space="preserve"> v. Rusk, 387 U.S. 253, 263 (1967) (quoting Cong. Globe, 39th Cong., 1st Sess. 2896 (1866) (statement of Sen. Howard)). The Citizenship Clause was thus designed to remove birthright citizenship from Congress’s domain, confirming the abrogation of Dred Scott and ensuring preservation of the citizenship that freed slaves had enjoyed under the common law.</w:t>
      </w:r>
    </w:p>
    <w:p w14:paraId="486D90A1" w14:textId="77777777" w:rsidR="00240E0A" w:rsidRPr="007B64CB" w:rsidRDefault="00240E0A" w:rsidP="00240E0A">
      <w:pPr>
        <w:spacing w:after="0"/>
        <w:rPr>
          <w:sz w:val="8"/>
          <w:szCs w:val="8"/>
        </w:rPr>
      </w:pPr>
      <w:r w:rsidRPr="007B64CB">
        <w:rPr>
          <w:sz w:val="8"/>
          <w:szCs w:val="8"/>
        </w:rPr>
        <w:t>The Fourteenth Amendment realigned the Constitution’s structure. Given this realignment, a general structural argument about Congressional power to govern territories can’t override the Citizenship Clause.</w:t>
      </w:r>
    </w:p>
    <w:p w14:paraId="2E5247A2" w14:textId="77777777" w:rsidR="00240E0A" w:rsidRPr="007B64CB" w:rsidRDefault="00240E0A" w:rsidP="00240E0A">
      <w:pPr>
        <w:spacing w:after="0"/>
        <w:rPr>
          <w:sz w:val="8"/>
          <w:szCs w:val="8"/>
        </w:rPr>
      </w:pPr>
      <w:r w:rsidRPr="007B64CB">
        <w:rPr>
          <w:sz w:val="8"/>
          <w:szCs w:val="8"/>
        </w:rPr>
        <w:t>D. The majority erroneously relies on congressional actions 50 years after adoption of the Citizenship Clause to conclude it does not apply to American Samoa.</w:t>
      </w:r>
    </w:p>
    <w:p w14:paraId="2592CED8" w14:textId="77777777" w:rsidR="00240E0A" w:rsidRPr="007B64CB" w:rsidRDefault="00240E0A" w:rsidP="00240E0A">
      <w:pPr>
        <w:spacing w:after="0"/>
        <w:rPr>
          <w:u w:val="single"/>
        </w:rPr>
      </w:pPr>
      <w:r w:rsidRPr="007B64CB">
        <w:rPr>
          <w:sz w:val="16"/>
        </w:rPr>
        <w:t xml:space="preserve">Though I regard the Citizenship Clause as unambiguous, the majority </w:t>
      </w:r>
      <w:proofErr w:type="gramStart"/>
      <w:r w:rsidRPr="007B64CB">
        <w:rPr>
          <w:sz w:val="16"/>
        </w:rPr>
        <w:t>doesn’t</w:t>
      </w:r>
      <w:proofErr w:type="gramEnd"/>
      <w:r w:rsidRPr="007B64CB">
        <w:rPr>
          <w:sz w:val="16"/>
        </w:rPr>
        <w:t xml:space="preserve">. In characterizing the clause as ambiguous, the majority never considers what “in the United States” means in the Citizenship Clause, choosing instead to find ambiguity based on other uses of “United States” in other constitutional provisions enacted at other times. In my view, this approach mixes apples and oranges, for </w:t>
      </w:r>
      <w:r w:rsidRPr="007B64CB">
        <w:rPr>
          <w:highlight w:val="green"/>
          <w:u w:val="single"/>
        </w:rPr>
        <w:t>the term “U</w:t>
      </w:r>
      <w:r w:rsidRPr="007B64CB">
        <w:rPr>
          <w:u w:val="single"/>
        </w:rPr>
        <w:t xml:space="preserve">nited </w:t>
      </w:r>
      <w:r w:rsidRPr="007B64CB">
        <w:rPr>
          <w:highlight w:val="green"/>
          <w:u w:val="single"/>
        </w:rPr>
        <w:t>S</w:t>
      </w:r>
      <w:r w:rsidRPr="007B64CB">
        <w:rPr>
          <w:u w:val="single"/>
        </w:rPr>
        <w:t xml:space="preserve">tates” </w:t>
      </w:r>
      <w:r w:rsidRPr="007B64CB">
        <w:rPr>
          <w:highlight w:val="green"/>
          <w:u w:val="single"/>
        </w:rPr>
        <w:t>is</w:t>
      </w:r>
      <w:r w:rsidRPr="007B64CB">
        <w:rPr>
          <w:u w:val="single"/>
        </w:rPr>
        <w:t xml:space="preserve"> used in the Constitution </w:t>
      </w:r>
      <w:r w:rsidRPr="007B64CB">
        <w:rPr>
          <w:sz w:val="16"/>
        </w:rPr>
        <w:t xml:space="preserve">sometimes </w:t>
      </w:r>
      <w:r w:rsidRPr="007B64CB">
        <w:rPr>
          <w:u w:val="single"/>
        </w:rPr>
        <w:t xml:space="preserve">as </w:t>
      </w:r>
      <w:r w:rsidRPr="007B64CB">
        <w:rPr>
          <w:highlight w:val="green"/>
          <w:u w:val="single"/>
        </w:rPr>
        <w:t>shorthand for</w:t>
      </w:r>
    </w:p>
    <w:p w14:paraId="0C1608C4" w14:textId="77777777" w:rsidR="00240E0A" w:rsidRPr="007B64CB" w:rsidRDefault="00240E0A" w:rsidP="00240E0A">
      <w:pPr>
        <w:spacing w:after="0"/>
      </w:pPr>
      <w:r w:rsidRPr="007B64CB">
        <w:t xml:space="preserve">• the aggregation of </w:t>
      </w:r>
      <w:r w:rsidRPr="007B64CB">
        <w:rPr>
          <w:highlight w:val="green"/>
          <w:u w:val="single"/>
        </w:rPr>
        <w:t>states</w:t>
      </w:r>
      <w:r w:rsidRPr="007B64CB">
        <w:t xml:space="preserve"> (U.S. Const. Preamble; amend. XI),</w:t>
      </w:r>
    </w:p>
    <w:p w14:paraId="445B07F1" w14:textId="77777777" w:rsidR="00240E0A" w:rsidRPr="007B64CB" w:rsidRDefault="00240E0A" w:rsidP="00240E0A">
      <w:pPr>
        <w:spacing w:after="0"/>
        <w:rPr>
          <w:b/>
          <w:iCs/>
          <w:sz w:val="32"/>
          <w:szCs w:val="32"/>
          <w:highlight w:val="green"/>
          <w:u w:val="single"/>
        </w:rPr>
      </w:pPr>
      <w:r w:rsidRPr="007B64CB">
        <w:t xml:space="preserve">• </w:t>
      </w:r>
      <w:r w:rsidRPr="007B64CB">
        <w:rPr>
          <w:b/>
          <w:iCs/>
          <w:sz w:val="32"/>
          <w:szCs w:val="32"/>
          <w:highlight w:val="green"/>
          <w:u w:val="single"/>
        </w:rPr>
        <w:t>the entity created by the states</w:t>
      </w:r>
      <w:r w:rsidRPr="007B64CB">
        <w:rPr>
          <w:b/>
          <w:iCs/>
          <w:highlight w:val="green"/>
          <w:u w:val="single"/>
        </w:rPr>
        <w:t xml:space="preserve"> </w:t>
      </w:r>
      <w:r w:rsidRPr="007B64CB">
        <w:t xml:space="preserve">(art. I, § 8, </w:t>
      </w:r>
      <w:proofErr w:type="spellStart"/>
      <w:r w:rsidRPr="007B64CB">
        <w:t>cls</w:t>
      </w:r>
      <w:proofErr w:type="spellEnd"/>
      <w:r w:rsidRPr="007B64CB">
        <w:t xml:space="preserve">. 16, 18; </w:t>
      </w:r>
      <w:r w:rsidRPr="007B64CB">
        <w:rPr>
          <w:b/>
          <w:iCs/>
          <w:sz w:val="32"/>
          <w:szCs w:val="32"/>
          <w:highlight w:val="green"/>
          <w:u w:val="single"/>
        </w:rPr>
        <w:t>art. III,</w:t>
      </w:r>
    </w:p>
    <w:p w14:paraId="734C7FFD" w14:textId="77777777" w:rsidR="00240E0A" w:rsidRPr="007B64CB" w:rsidRDefault="00240E0A" w:rsidP="00240E0A">
      <w:pPr>
        <w:spacing w:after="0"/>
      </w:pPr>
      <w:r w:rsidRPr="007B64CB">
        <w:rPr>
          <w:b/>
          <w:iCs/>
          <w:sz w:val="32"/>
          <w:szCs w:val="32"/>
          <w:highlight w:val="green"/>
          <w:u w:val="single"/>
        </w:rPr>
        <w:t>§ 1</w:t>
      </w:r>
      <w:r w:rsidRPr="007B64CB">
        <w:t>; art. VI, cl. 2), and</w:t>
      </w:r>
    </w:p>
    <w:p w14:paraId="58D70C23" w14:textId="77777777" w:rsidR="00240E0A" w:rsidRPr="007B64CB" w:rsidRDefault="00240E0A" w:rsidP="00240E0A">
      <w:pPr>
        <w:spacing w:after="0"/>
      </w:pPr>
      <w:r w:rsidRPr="007B64CB">
        <w:t xml:space="preserve">• </w:t>
      </w:r>
      <w:r w:rsidRPr="007B64CB">
        <w:rPr>
          <w:u w:val="single"/>
        </w:rPr>
        <w:t xml:space="preserve">a </w:t>
      </w:r>
      <w:r w:rsidRPr="007B64CB">
        <w:rPr>
          <w:highlight w:val="green"/>
          <w:u w:val="single"/>
        </w:rPr>
        <w:t>place</w:t>
      </w:r>
      <w:r w:rsidRPr="007B64CB">
        <w:t xml:space="preserve">(amend. XIV,§1; </w:t>
      </w:r>
      <w:proofErr w:type="spellStart"/>
      <w:r w:rsidRPr="007B64CB">
        <w:t>art.II</w:t>
      </w:r>
      <w:proofErr w:type="spellEnd"/>
      <w:r w:rsidRPr="007B64CB">
        <w:t>, § 1, cl. 5; art. I, § 8, cl. 1).</w:t>
      </w:r>
    </w:p>
    <w:p w14:paraId="1B71A0CF" w14:textId="791A50A0" w:rsidR="00240E0A" w:rsidRPr="00240E0A" w:rsidRDefault="00240E0A" w:rsidP="00240E0A">
      <w:pPr>
        <w:spacing w:after="0"/>
        <w:rPr>
          <w:sz w:val="8"/>
          <w:szCs w:val="8"/>
        </w:rPr>
      </w:pPr>
      <w:r w:rsidRPr="007B64CB">
        <w:rPr>
          <w:sz w:val="8"/>
          <w:szCs w:val="8"/>
        </w:rPr>
        <w:t xml:space="preserve">The Citizenship Clause unambiguously uses the term “in the United States” to refer to a place. </w:t>
      </w:r>
      <w:proofErr w:type="gramStart"/>
      <w:r w:rsidRPr="007B64CB">
        <w:rPr>
          <w:sz w:val="8"/>
          <w:szCs w:val="8"/>
        </w:rPr>
        <w:t>So</w:t>
      </w:r>
      <w:proofErr w:type="gramEnd"/>
      <w:r w:rsidRPr="007B64CB">
        <w:rPr>
          <w:sz w:val="8"/>
          <w:szCs w:val="8"/>
        </w:rPr>
        <w:t xml:space="preserve"> we can parse the Citizenship Clause’s meaning only by considering the use of the term “United States” when the clause was adopted and ratified.</w:t>
      </w:r>
    </w:p>
    <w:p w14:paraId="7132E64F" w14:textId="77777777" w:rsidR="00240E0A" w:rsidRPr="00EF2E3C" w:rsidRDefault="00240E0A" w:rsidP="00240E0A">
      <w:pPr>
        <w:pStyle w:val="ListParagraph"/>
        <w:keepNext/>
        <w:keepLines/>
        <w:numPr>
          <w:ilvl w:val="0"/>
          <w:numId w:val="51"/>
        </w:numPr>
        <w:spacing w:before="40" w:after="0" w:line="256" w:lineRule="auto"/>
        <w:outlineLvl w:val="3"/>
        <w:rPr>
          <w:rFonts w:eastAsia="MS Gothic" w:cs="Times New Roman"/>
          <w:b/>
          <w:bCs/>
          <w:sz w:val="26"/>
          <w:szCs w:val="26"/>
        </w:rPr>
      </w:pPr>
      <w:r w:rsidRPr="00EF2E3C">
        <w:rPr>
          <w:rFonts w:eastAsia="MS Gothic" w:cs="Times New Roman"/>
          <w:b/>
          <w:bCs/>
          <w:sz w:val="26"/>
          <w:szCs w:val="26"/>
        </w:rPr>
        <w:t>Congress is key</w:t>
      </w:r>
      <w:r>
        <w:rPr>
          <w:rFonts w:eastAsia="MS Gothic" w:cs="Times New Roman"/>
          <w:b/>
          <w:bCs/>
          <w:sz w:val="26"/>
          <w:szCs w:val="26"/>
        </w:rPr>
        <w:t xml:space="preserve"> – </w:t>
      </w:r>
      <w:r w:rsidRPr="00EF2E3C">
        <w:rPr>
          <w:rFonts w:eastAsia="MS Gothic" w:cs="Times New Roman"/>
          <w:b/>
          <w:bCs/>
          <w:sz w:val="26"/>
          <w:szCs w:val="26"/>
        </w:rPr>
        <w:t>DOJ won’t prosecute labor antitrust without explicit statutes</w:t>
      </w:r>
    </w:p>
    <w:p w14:paraId="48BA5EFB" w14:textId="77777777" w:rsidR="00240E0A" w:rsidRPr="00933198" w:rsidRDefault="00240E0A" w:rsidP="00240E0A">
      <w:pPr>
        <w:spacing w:after="0" w:line="240" w:lineRule="auto"/>
      </w:pPr>
      <w:r w:rsidRPr="00933198">
        <w:t>*Abigail Slater is the assistant attorney general for the Antitrust Division of the DOJ</w:t>
      </w:r>
    </w:p>
    <w:p w14:paraId="30DAADCF" w14:textId="77777777" w:rsidR="00240E0A" w:rsidRPr="00933198" w:rsidRDefault="00240E0A" w:rsidP="00240E0A">
      <w:pPr>
        <w:spacing w:after="0" w:line="240" w:lineRule="auto"/>
      </w:pPr>
      <w:r w:rsidRPr="00933198">
        <w:rPr>
          <w:b/>
          <w:bCs/>
          <w:sz w:val="26"/>
        </w:rPr>
        <w:t>Nicastro</w:t>
      </w:r>
      <w:r w:rsidRPr="00933198">
        <w:t xml:space="preserve"> 5-1-</w:t>
      </w:r>
      <w:r w:rsidRPr="00933198">
        <w:rPr>
          <w:b/>
          <w:bCs/>
          <w:sz w:val="26"/>
        </w:rPr>
        <w:t>25</w:t>
      </w:r>
      <w:r w:rsidRPr="00933198">
        <w:t xml:space="preserve"> – Jack Nicastro is an assistant editor at Reason (“Trump's 'America First Antitrust' Policy Will Put America Last,” https://reason.com/2025/05/01/trumps-america-first-antitrust-policy-will-put-america-last/)</w:t>
      </w:r>
    </w:p>
    <w:p w14:paraId="504AA3E2" w14:textId="77777777" w:rsidR="00240E0A" w:rsidRPr="00933198" w:rsidRDefault="00240E0A" w:rsidP="00240E0A">
      <w:pPr>
        <w:spacing w:after="0" w:line="240" w:lineRule="auto"/>
        <w:rPr>
          <w:sz w:val="16"/>
        </w:rPr>
      </w:pPr>
      <w:r w:rsidRPr="00933198">
        <w:rPr>
          <w:highlight w:val="green"/>
          <w:u w:val="single"/>
        </w:rPr>
        <w:t>Slater</w:t>
      </w:r>
      <w:r w:rsidRPr="00933198">
        <w:rPr>
          <w:sz w:val="16"/>
        </w:rPr>
        <w:t xml:space="preserve">, who was an economic policy adviser to Vice President J.D. Vance when he was in the Senate, opened her remarks by </w:t>
      </w:r>
      <w:r w:rsidRPr="00933198">
        <w:rPr>
          <w:u w:val="single"/>
        </w:rPr>
        <w:t>thank</w:t>
      </w:r>
      <w:r w:rsidRPr="00933198">
        <w:rPr>
          <w:sz w:val="16"/>
        </w:rPr>
        <w:t xml:space="preserve">ing President Donald </w:t>
      </w:r>
      <w:r w:rsidRPr="00933198">
        <w:rPr>
          <w:u w:val="single"/>
        </w:rPr>
        <w:t>Trump, who has "</w:t>
      </w:r>
      <w:r w:rsidRPr="00933198">
        <w:rPr>
          <w:b/>
          <w:iCs/>
          <w:highlight w:val="green"/>
          <w:u w:val="single"/>
        </w:rPr>
        <w:t>assailed the use of 'market power to crack down on</w:t>
      </w:r>
      <w:r w:rsidRPr="00933198">
        <w:rPr>
          <w:b/>
          <w:iCs/>
          <w:u w:val="single"/>
        </w:rPr>
        <w:t xml:space="preserve"> the </w:t>
      </w:r>
      <w:r w:rsidRPr="00933198">
        <w:rPr>
          <w:b/>
          <w:iCs/>
          <w:highlight w:val="green"/>
          <w:u w:val="single"/>
        </w:rPr>
        <w:t>rights</w:t>
      </w:r>
      <w:r w:rsidRPr="00933198">
        <w:rPr>
          <w:b/>
          <w:iCs/>
          <w:u w:val="single"/>
        </w:rPr>
        <w:t xml:space="preserve"> of so many Americans</w:t>
      </w:r>
      <w:r w:rsidRPr="00933198">
        <w:rPr>
          <w:sz w:val="16"/>
        </w:rPr>
        <w:t>,'" for giving her "the chance to defend the American people's rights at this critical juncture in our history."</w:t>
      </w:r>
    </w:p>
    <w:p w14:paraId="5A7DEC18" w14:textId="77777777" w:rsidR="00240E0A" w:rsidRPr="00933198" w:rsidRDefault="00240E0A" w:rsidP="00240E0A">
      <w:pPr>
        <w:spacing w:after="0" w:line="240" w:lineRule="auto"/>
        <w:rPr>
          <w:sz w:val="16"/>
        </w:rPr>
      </w:pPr>
      <w:r w:rsidRPr="00933198">
        <w:rPr>
          <w:sz w:val="16"/>
        </w:rPr>
        <w:t>Slater explains that the Trump administration is "undertaking deregulation that will unleash innovation in AI and other technologies" but celebrates the DOJ's recent victory in the Google ad tech case, saying, "Our teams more often than not win the battle on behalf of the American people." Embroiling Big Tech firms in expensive antitrust suits stifles innovation by decreasing capital available for R&amp;D and discouraging startup acquisition.</w:t>
      </w:r>
    </w:p>
    <w:p w14:paraId="2BD72A23" w14:textId="77777777" w:rsidR="00240E0A" w:rsidRPr="00933198" w:rsidRDefault="00240E0A" w:rsidP="00240E0A">
      <w:pPr>
        <w:spacing w:after="0" w:line="240" w:lineRule="auto"/>
        <w:rPr>
          <w:sz w:val="16"/>
        </w:rPr>
      </w:pPr>
      <w:r w:rsidRPr="00933198">
        <w:rPr>
          <w:u w:val="single"/>
        </w:rPr>
        <w:t>Slater</w:t>
      </w:r>
      <w:r w:rsidRPr="00933198">
        <w:rPr>
          <w:sz w:val="16"/>
        </w:rPr>
        <w:t xml:space="preserve"> also </w:t>
      </w:r>
      <w:r w:rsidRPr="00933198">
        <w:rPr>
          <w:highlight w:val="green"/>
          <w:u w:val="single"/>
        </w:rPr>
        <w:t>condemns the "global labor arbitrage"</w:t>
      </w:r>
      <w:r w:rsidRPr="00933198">
        <w:rPr>
          <w:u w:val="single"/>
        </w:rPr>
        <w:t xml:space="preserve"> for trading "American jobs for cheap manufacturing abroad"</w:t>
      </w:r>
      <w:r w:rsidRPr="00933198">
        <w:rPr>
          <w:sz w:val="16"/>
        </w:rPr>
        <w:t xml:space="preserve"> and "growing profit margins [</w:t>
      </w:r>
      <w:r w:rsidRPr="00933198">
        <w:rPr>
          <w:highlight w:val="green"/>
          <w:u w:val="single"/>
        </w:rPr>
        <w:t>that</w:t>
      </w:r>
      <w:r w:rsidRPr="00933198">
        <w:rPr>
          <w:u w:val="single"/>
        </w:rPr>
        <w:t xml:space="preserve">] </w:t>
      </w:r>
      <w:r w:rsidRPr="00933198">
        <w:rPr>
          <w:highlight w:val="green"/>
          <w:u w:val="single"/>
        </w:rPr>
        <w:t>diverted</w:t>
      </w:r>
      <w:r w:rsidRPr="00933198">
        <w:rPr>
          <w:u w:val="single"/>
        </w:rPr>
        <w:t xml:space="preserve"> the </w:t>
      </w:r>
      <w:r w:rsidRPr="00933198">
        <w:rPr>
          <w:highlight w:val="green"/>
          <w:u w:val="single"/>
        </w:rPr>
        <w:t>economic gains</w:t>
      </w:r>
      <w:r w:rsidRPr="00933198">
        <w:rPr>
          <w:sz w:val="16"/>
        </w:rPr>
        <w:t xml:space="preserve"> for many goods </w:t>
      </w:r>
      <w:r w:rsidRPr="00933198">
        <w:rPr>
          <w:highlight w:val="green"/>
          <w:u w:val="single"/>
        </w:rPr>
        <w:t>from</w:t>
      </w:r>
      <w:r w:rsidRPr="00933198">
        <w:rPr>
          <w:sz w:val="16"/>
        </w:rPr>
        <w:t xml:space="preserve"> American consumers and </w:t>
      </w:r>
      <w:r w:rsidRPr="00933198">
        <w:rPr>
          <w:highlight w:val="green"/>
          <w:u w:val="single"/>
        </w:rPr>
        <w:t>workers to</w:t>
      </w:r>
      <w:r w:rsidRPr="00933198">
        <w:rPr>
          <w:u w:val="single"/>
        </w:rPr>
        <w:t xml:space="preserve"> our </w:t>
      </w:r>
      <w:r w:rsidRPr="00933198">
        <w:rPr>
          <w:highlight w:val="green"/>
          <w:u w:val="single"/>
        </w:rPr>
        <w:t>coastal elites</w:t>
      </w:r>
      <w:r w:rsidRPr="00933198">
        <w:rPr>
          <w:sz w:val="16"/>
        </w:rPr>
        <w:t>." But the facts contradict Slater's story: The percentage of U.S. households making $35,000 or less decreased from 1967 to 2017, while those making $100,000 or more increased, as explained by Mark Perry, senior fellow emeritus at the American Enterprise Institute. She also references the decline of manufacturing since the late 1960s, but nationwide manufacturing output steadily increased from 1970 to 2007, where it has since stabilized.</w:t>
      </w:r>
    </w:p>
    <w:p w14:paraId="78785D40" w14:textId="77777777" w:rsidR="00240E0A" w:rsidRPr="00933198" w:rsidRDefault="00240E0A" w:rsidP="00240E0A">
      <w:pPr>
        <w:spacing w:after="0" w:line="240" w:lineRule="auto"/>
        <w:rPr>
          <w:sz w:val="16"/>
        </w:rPr>
      </w:pPr>
      <w:r w:rsidRPr="00933198">
        <w:rPr>
          <w:sz w:val="16"/>
        </w:rPr>
        <w:t>Slater's skepticism of free markets was most prominently displayed when she explained the principles that will guide her approach to antitrust enforcement at the Justice Department.</w:t>
      </w:r>
    </w:p>
    <w:p w14:paraId="3C9E469A" w14:textId="77777777" w:rsidR="00240E0A" w:rsidRPr="00933198" w:rsidRDefault="00240E0A" w:rsidP="00240E0A">
      <w:pPr>
        <w:spacing w:after="0" w:line="240" w:lineRule="auto"/>
        <w:rPr>
          <w:sz w:val="16"/>
        </w:rPr>
      </w:pPr>
      <w:r w:rsidRPr="00933198">
        <w:rPr>
          <w:sz w:val="16"/>
        </w:rPr>
        <w:t>To Slater, the first objective for antitrust enforcers should be protecting individual liberty from government and corporate tyranny. While Slater rightly identifies freedom of choice as necessary for flourishing, she wrongly likens today's dominant firms to the government-granted monopolies of the colonial period, such as the British East India Company.</w:t>
      </w:r>
    </w:p>
    <w:p w14:paraId="1F076095" w14:textId="77777777" w:rsidR="00240E0A" w:rsidRPr="00933198" w:rsidRDefault="00240E0A" w:rsidP="00240E0A">
      <w:pPr>
        <w:spacing w:after="0" w:line="240" w:lineRule="auto"/>
        <w:rPr>
          <w:sz w:val="16"/>
        </w:rPr>
      </w:pPr>
      <w:r w:rsidRPr="00933198">
        <w:rPr>
          <w:sz w:val="16"/>
        </w:rPr>
        <w:t>Brian Albrecht, chief economist at the International Center for Law &amp; Economics, says "It is very strange to compare a government-granted monopoly to any of the relevant 'monopolies' people worry about today." Ethan Yang, an adjunct research fellow at the American Institute for Economic Research, agrees, telling Reason, "Many of the so-called dominant firms that are in the antitrust crosshairs today have achieved their positions almost entirely on enterprise." The British East India Company only "maintained its position because it was granted a legal monopoly on all trade occurring in a certain part of the world by royal charter."</w:t>
      </w:r>
    </w:p>
    <w:p w14:paraId="7910F769" w14:textId="77777777" w:rsidR="00240E0A" w:rsidRPr="00933198" w:rsidRDefault="00240E0A" w:rsidP="00240E0A">
      <w:pPr>
        <w:spacing w:after="0" w:line="240" w:lineRule="auto"/>
        <w:rPr>
          <w:sz w:val="16"/>
        </w:rPr>
      </w:pPr>
      <w:r w:rsidRPr="00933198">
        <w:rPr>
          <w:u w:val="single"/>
        </w:rPr>
        <w:t xml:space="preserve">Second, </w:t>
      </w:r>
      <w:r w:rsidRPr="00933198">
        <w:rPr>
          <w:highlight w:val="green"/>
          <w:u w:val="single"/>
        </w:rPr>
        <w:t xml:space="preserve">she believes antitrust enforcement </w:t>
      </w:r>
      <w:r w:rsidRPr="00933198">
        <w:rPr>
          <w:b/>
          <w:iCs/>
          <w:highlight w:val="green"/>
          <w:u w:val="single"/>
        </w:rPr>
        <w:t>should respect binding precedent</w:t>
      </w:r>
      <w:r w:rsidRPr="00933198">
        <w:rPr>
          <w:u w:val="single"/>
        </w:rPr>
        <w:t xml:space="preserve"> and the original meaning of the statute. </w:t>
      </w:r>
      <w:r w:rsidRPr="00933198">
        <w:rPr>
          <w:b/>
          <w:iCs/>
          <w:highlight w:val="green"/>
          <w:u w:val="single"/>
        </w:rPr>
        <w:t>Slater says antitrust agencies should only enforce laws actually passed by Congress—not laws they wish Congress had passed</w:t>
      </w:r>
      <w:r w:rsidRPr="00933198">
        <w:rPr>
          <w:u w:val="single"/>
        </w:rPr>
        <w:t xml:space="preserve">. </w:t>
      </w:r>
      <w:r w:rsidRPr="00933198">
        <w:rPr>
          <w:highlight w:val="green"/>
          <w:u w:val="single"/>
        </w:rPr>
        <w:t>Slater invokes this</w:t>
      </w:r>
      <w:r w:rsidRPr="00933198">
        <w:rPr>
          <w:u w:val="single"/>
        </w:rPr>
        <w:t xml:space="preserve"> principle </w:t>
      </w:r>
      <w:r w:rsidRPr="00933198">
        <w:rPr>
          <w:highlight w:val="green"/>
          <w:u w:val="single"/>
        </w:rPr>
        <w:t>to argue that "antitrust laws protect labor market competition</w:t>
      </w:r>
      <w:r w:rsidRPr="00933198">
        <w:rPr>
          <w:u w:val="single"/>
        </w:rPr>
        <w:t>."</w:t>
      </w:r>
      <w:r w:rsidRPr="00933198">
        <w:rPr>
          <w:sz w:val="16"/>
        </w:rPr>
        <w:t xml:space="preserve"> Antitrust has been used in the context of labor, explains Yang, but "its application is tricky because…it is much more difficult to classify as a market which is necessary to measure competition and the alleged anticompetitive effects of restrictive labor practices." Moreover, Slater's claim that labor antitrust is deeply rooted in common law tradition and Supreme Court precedent is wrong because "most of the labor antitrust has happened in the last 15 years," according to Albrecht.</w:t>
      </w:r>
    </w:p>
    <w:p w14:paraId="1AF07BB2" w14:textId="77777777" w:rsidR="00240E0A" w:rsidRPr="00A67904" w:rsidRDefault="00240E0A" w:rsidP="00240E0A">
      <w:pPr>
        <w:pStyle w:val="Heading4"/>
        <w:ind w:firstLine="720"/>
      </w:pPr>
      <w:r>
        <w:t>5- Congress key</w:t>
      </w:r>
    </w:p>
    <w:p w14:paraId="16C61B95" w14:textId="77777777" w:rsidR="00240E0A" w:rsidRDefault="00240E0A" w:rsidP="00240E0A">
      <w:pPr>
        <w:spacing w:after="0"/>
      </w:pPr>
      <w:r>
        <w:t>*Section 2 refers to the Sherman Act</w:t>
      </w:r>
    </w:p>
    <w:p w14:paraId="491CD448" w14:textId="77777777" w:rsidR="00240E0A" w:rsidRPr="00035D11" w:rsidRDefault="00240E0A" w:rsidP="00240E0A">
      <w:pPr>
        <w:spacing w:after="0"/>
      </w:pPr>
      <w:r w:rsidRPr="00035D11">
        <w:rPr>
          <w:rStyle w:val="Style13ptBold"/>
        </w:rPr>
        <w:t xml:space="preserve">Posner </w:t>
      </w:r>
      <w:r>
        <w:t>20</w:t>
      </w:r>
      <w:r w:rsidRPr="00035D11">
        <w:rPr>
          <w:rStyle w:val="Style13ptBold"/>
        </w:rPr>
        <w:t>21</w:t>
      </w:r>
      <w:r>
        <w:t xml:space="preserve"> – Eric A. Posner is the </w:t>
      </w:r>
      <w:r w:rsidRPr="00AC18F0">
        <w:t>Kirkland &amp; Ellis Distinguished Service Professor of Law, University of Chicago Law School</w:t>
      </w:r>
      <w:r>
        <w:t xml:space="preserve"> (</w:t>
      </w:r>
      <w:r w:rsidRPr="00035D11">
        <w:rPr>
          <w:i/>
          <w:iCs/>
        </w:rPr>
        <w:t>How Antitrust Failed Workers</w:t>
      </w:r>
      <w:r>
        <w:t>, Chapter 4, “Monopsony”)</w:t>
      </w:r>
    </w:p>
    <w:p w14:paraId="7208ADFD" w14:textId="77777777" w:rsidR="00240E0A" w:rsidRPr="00135727" w:rsidRDefault="00240E0A" w:rsidP="00240E0A">
      <w:pPr>
        <w:spacing w:after="0"/>
        <w:rPr>
          <w:sz w:val="16"/>
        </w:rPr>
      </w:pPr>
      <w:r w:rsidRPr="00135727">
        <w:rPr>
          <w:sz w:val="16"/>
        </w:rPr>
        <w:t xml:space="preserve">Anticompetitive behavior. </w:t>
      </w:r>
      <w:r w:rsidRPr="00C245D4">
        <w:rPr>
          <w:rStyle w:val="StyleUnderline"/>
          <w:highlight w:val="green"/>
        </w:rPr>
        <w:t xml:space="preserve">Plaintiffs would be able to base </w:t>
      </w:r>
      <w:r w:rsidRPr="00035D11">
        <w:rPr>
          <w:rStyle w:val="StyleUnderline"/>
        </w:rPr>
        <w:t xml:space="preserve">their </w:t>
      </w:r>
      <w:r w:rsidRPr="00C245D4">
        <w:rPr>
          <w:rStyle w:val="StyleUnderline"/>
          <w:highlight w:val="green"/>
        </w:rPr>
        <w:t>case on</w:t>
      </w:r>
      <w:r w:rsidRPr="00C245D4">
        <w:rPr>
          <w:sz w:val="16"/>
          <w:highlight w:val="green"/>
        </w:rPr>
        <w:t xml:space="preserve"> </w:t>
      </w:r>
      <w:r w:rsidRPr="00135727">
        <w:rPr>
          <w:sz w:val="16"/>
        </w:rPr>
        <w:t xml:space="preserve">any of the following anticompetitive acts: </w:t>
      </w:r>
      <w:r w:rsidRPr="00C245D4">
        <w:rPr>
          <w:rStyle w:val="StyleUnderline"/>
        </w:rPr>
        <w:t xml:space="preserve">mergers </w:t>
      </w:r>
      <w:r w:rsidRPr="00035D11">
        <w:rPr>
          <w:rStyle w:val="StyleUnderline"/>
        </w:rPr>
        <w:t>in highly concentrated markets</w:t>
      </w:r>
      <w:r w:rsidRPr="00135727">
        <w:rPr>
          <w:sz w:val="16"/>
        </w:rPr>
        <w:t xml:space="preserve">; use of noncompete and related clauses; restrictions on employees’ freedom to disclose wage and benefit information; </w:t>
      </w:r>
      <w:r w:rsidRPr="00C245D4">
        <w:rPr>
          <w:rStyle w:val="StyleUnderline"/>
        </w:rPr>
        <w:t xml:space="preserve">unfair labor practices under </w:t>
      </w:r>
      <w:r w:rsidRPr="00C245D4">
        <w:rPr>
          <w:rStyle w:val="StyleUnderline"/>
          <w:highlight w:val="green"/>
        </w:rPr>
        <w:t xml:space="preserve">the </w:t>
      </w:r>
      <w:r w:rsidRPr="00C245D4">
        <w:rPr>
          <w:rStyle w:val="StyleUnderline"/>
          <w:sz w:val="32"/>
          <w:szCs w:val="32"/>
          <w:highlight w:val="green"/>
        </w:rPr>
        <w:t>N</w:t>
      </w:r>
      <w:r w:rsidRPr="00035D11">
        <w:rPr>
          <w:rStyle w:val="StyleUnderline"/>
        </w:rPr>
        <w:t xml:space="preserve">ational </w:t>
      </w:r>
      <w:r w:rsidRPr="00C245D4">
        <w:rPr>
          <w:rStyle w:val="StyleUnderline"/>
          <w:sz w:val="32"/>
          <w:szCs w:val="32"/>
          <w:highlight w:val="green"/>
        </w:rPr>
        <w:t>L</w:t>
      </w:r>
      <w:r w:rsidRPr="00035D11">
        <w:rPr>
          <w:rStyle w:val="StyleUnderline"/>
        </w:rPr>
        <w:t xml:space="preserve">abor </w:t>
      </w:r>
      <w:r w:rsidRPr="00C245D4">
        <w:rPr>
          <w:rStyle w:val="StyleUnderline"/>
          <w:sz w:val="32"/>
          <w:szCs w:val="32"/>
          <w:highlight w:val="green"/>
        </w:rPr>
        <w:t>R</w:t>
      </w:r>
      <w:r w:rsidRPr="00035D11">
        <w:rPr>
          <w:rStyle w:val="StyleUnderline"/>
        </w:rPr>
        <w:t xml:space="preserve">elations </w:t>
      </w:r>
      <w:r w:rsidRPr="00C245D4">
        <w:rPr>
          <w:rStyle w:val="StyleUnderline"/>
          <w:sz w:val="32"/>
          <w:szCs w:val="32"/>
          <w:highlight w:val="green"/>
        </w:rPr>
        <w:t>A</w:t>
      </w:r>
      <w:r w:rsidRPr="00035D11">
        <w:rPr>
          <w:rStyle w:val="StyleUnderline"/>
        </w:rPr>
        <w:t>ct</w:t>
      </w:r>
      <w:r>
        <w:rPr>
          <w:sz w:val="16"/>
        </w:rPr>
        <w:t>:</w:t>
      </w:r>
      <w:r w:rsidRPr="00135727">
        <w:rPr>
          <w:sz w:val="16"/>
        </w:rPr>
        <w:t xml:space="preserve">38 </w:t>
      </w:r>
      <w:r w:rsidRPr="00C245D4">
        <w:rPr>
          <w:rStyle w:val="StyleUnderline"/>
        </w:rPr>
        <w:t>misclassification</w:t>
      </w:r>
      <w:r w:rsidRPr="00A67904">
        <w:rPr>
          <w:rStyle w:val="StyleUnderline"/>
        </w:rPr>
        <w:t xml:space="preserve"> of employees as independent contractors</w:t>
      </w:r>
      <w:r w:rsidRPr="00882DBF">
        <w:rPr>
          <w:rStyle w:val="StyleUnderline"/>
        </w:rPr>
        <w:t xml:space="preserve">; </w:t>
      </w:r>
      <w:r w:rsidRPr="00C245D4">
        <w:rPr>
          <w:rStyle w:val="StyleUnderline"/>
        </w:rPr>
        <w:t>no-poaching</w:t>
      </w:r>
      <w:r w:rsidRPr="00882DBF">
        <w:rPr>
          <w:rStyle w:val="StyleUnderline"/>
        </w:rPr>
        <w:t xml:space="preserve">, </w:t>
      </w:r>
      <w:r w:rsidRPr="00C245D4">
        <w:rPr>
          <w:rStyle w:val="StyleUnderline"/>
        </w:rPr>
        <w:t>wage-fixing</w:t>
      </w:r>
      <w:r w:rsidRPr="00882DBF">
        <w:rPr>
          <w:rStyle w:val="StyleUnderline"/>
        </w:rPr>
        <w:t>, and related agreements</w:t>
      </w:r>
      <w:r w:rsidRPr="00135727">
        <w:rPr>
          <w:sz w:val="16"/>
        </w:rPr>
        <w:t xml:space="preserve"> that are also presumptively illegal under Section 1; and prohibitions on class actions. Of course, </w:t>
      </w:r>
      <w:r w:rsidRPr="00C245D4">
        <w:rPr>
          <w:rStyle w:val="StyleUnderline"/>
          <w:highlight w:val="green"/>
        </w:rPr>
        <w:t>current law gives</w:t>
      </w:r>
      <w:r w:rsidRPr="00C245D4">
        <w:rPr>
          <w:sz w:val="16"/>
          <w:highlight w:val="green"/>
        </w:rPr>
        <w:t xml:space="preserve"> </w:t>
      </w:r>
      <w:r w:rsidRPr="00135727">
        <w:rPr>
          <w:sz w:val="16"/>
        </w:rPr>
        <w:t>employees the theoretical</w:t>
      </w:r>
      <w:r w:rsidRPr="00035D11">
        <w:rPr>
          <w:rStyle w:val="Emphasis"/>
        </w:rPr>
        <w:t xml:space="preserve"> </w:t>
      </w:r>
      <w:r w:rsidRPr="00C245D4">
        <w:rPr>
          <w:rStyle w:val="Emphasis"/>
          <w:highlight w:val="green"/>
        </w:rPr>
        <w:t xml:space="preserve">right to allege these types of anticompetitive behavior, but the </w:t>
      </w:r>
      <w:r w:rsidRPr="00C245D4">
        <w:rPr>
          <w:rStyle w:val="Emphasis"/>
          <w:sz w:val="28"/>
          <w:szCs w:val="28"/>
          <w:highlight w:val="green"/>
        </w:rPr>
        <w:t>cases show a pattern of judicial skepticism</w:t>
      </w:r>
      <w:r w:rsidRPr="00135727">
        <w:rPr>
          <w:sz w:val="16"/>
        </w:rPr>
        <w:t xml:space="preserve">, as noted earlier. </w:t>
      </w:r>
      <w:r w:rsidRPr="00C245D4">
        <w:rPr>
          <w:rStyle w:val="Emphasis"/>
          <w:sz w:val="28"/>
          <w:szCs w:val="28"/>
          <w:highlight w:val="green"/>
        </w:rPr>
        <w:t>Codification</w:t>
      </w:r>
      <w:r w:rsidRPr="00C245D4">
        <w:rPr>
          <w:rStyle w:val="StyleUnderline"/>
          <w:sz w:val="28"/>
          <w:szCs w:val="28"/>
          <w:highlight w:val="green"/>
        </w:rPr>
        <w:t xml:space="preserve"> </w:t>
      </w:r>
      <w:r w:rsidRPr="00C245D4">
        <w:rPr>
          <w:rStyle w:val="StyleUnderline"/>
          <w:highlight w:val="green"/>
        </w:rPr>
        <w:t>would</w:t>
      </w:r>
      <w:r w:rsidRPr="00035D11">
        <w:rPr>
          <w:rStyle w:val="StyleUnderline"/>
        </w:rPr>
        <w:t xml:space="preserve"> help employees by </w:t>
      </w:r>
      <w:r w:rsidRPr="00C245D4">
        <w:rPr>
          <w:rStyle w:val="StyleUnderline"/>
          <w:highlight w:val="green"/>
        </w:rPr>
        <w:t>compel</w:t>
      </w:r>
      <w:r w:rsidRPr="00035D11">
        <w:rPr>
          <w:rStyle w:val="StyleUnderline"/>
        </w:rPr>
        <w:t xml:space="preserve">ling </w:t>
      </w:r>
      <w:r w:rsidRPr="00C245D4">
        <w:rPr>
          <w:rStyle w:val="StyleUnderline"/>
          <w:highlight w:val="green"/>
        </w:rPr>
        <w:t xml:space="preserve">courts to take </w:t>
      </w:r>
      <w:r w:rsidRPr="00035D11">
        <w:rPr>
          <w:rStyle w:val="StyleUnderline"/>
        </w:rPr>
        <w:t xml:space="preserve">these </w:t>
      </w:r>
      <w:r w:rsidRPr="00C245D4">
        <w:rPr>
          <w:rStyle w:val="StyleUnderline"/>
          <w:highlight w:val="green"/>
        </w:rPr>
        <w:t>claims seriously</w:t>
      </w:r>
      <w:r w:rsidRPr="00135727">
        <w:rPr>
          <w:sz w:val="16"/>
        </w:rPr>
        <w:t>. Employers would be allowed to rebut a prima facie case of anticompetitive behavior by showing that the act in question would likely lead to an increase in wages.</w:t>
      </w:r>
    </w:p>
    <w:p w14:paraId="5207A8F6" w14:textId="77777777" w:rsidR="00240E0A" w:rsidRPr="00135727" w:rsidRDefault="00240E0A" w:rsidP="00240E0A">
      <w:pPr>
        <w:spacing w:after="0"/>
        <w:rPr>
          <w:sz w:val="16"/>
        </w:rPr>
      </w:pPr>
      <w:r w:rsidRPr="00035D11">
        <w:rPr>
          <w:rStyle w:val="StyleUnderline"/>
        </w:rPr>
        <w:t>This</w:t>
      </w:r>
      <w:r w:rsidRPr="00135727">
        <w:rPr>
          <w:sz w:val="16"/>
        </w:rPr>
        <w:t xml:space="preserve"> reform </w:t>
      </w:r>
      <w:r w:rsidRPr="00035D11">
        <w:rPr>
          <w:rStyle w:val="StyleUnderline"/>
        </w:rPr>
        <w:t>would strengthen</w:t>
      </w:r>
      <w:r w:rsidRPr="00135727">
        <w:rPr>
          <w:sz w:val="16"/>
        </w:rPr>
        <w:t xml:space="preserve"> and extend </w:t>
      </w:r>
      <w:r w:rsidRPr="00035D11">
        <w:rPr>
          <w:rStyle w:val="StyleUnderline"/>
        </w:rPr>
        <w:t xml:space="preserve">Section 2 actions </w:t>
      </w:r>
      <w:r w:rsidRPr="00C245D4">
        <w:rPr>
          <w:rStyle w:val="StyleUnderline"/>
          <w:highlight w:val="green"/>
        </w:rPr>
        <w:t xml:space="preserve">against labor monopsonists </w:t>
      </w:r>
      <w:r w:rsidRPr="00035D11">
        <w:rPr>
          <w:rStyle w:val="StyleUnderline"/>
        </w:rPr>
        <w:t>by standardizing a list of anticompetitive acts</w:t>
      </w:r>
      <w:r w:rsidRPr="00135727">
        <w:rPr>
          <w:sz w:val="16"/>
        </w:rPr>
        <w:t xml:space="preserve">. While not all of these acts are invariably anticompetitive, the employer would be able to defend itself by citing </w:t>
      </w:r>
      <w:proofErr w:type="gramStart"/>
      <w:r w:rsidRPr="00135727">
        <w:rPr>
          <w:sz w:val="16"/>
        </w:rPr>
        <w:t>a business</w:t>
      </w:r>
      <w:proofErr w:type="gramEnd"/>
      <w:r w:rsidRPr="00135727">
        <w:rPr>
          <w:sz w:val="16"/>
        </w:rPr>
        <w:t xml:space="preserve"> justification. For example, a noncompete could be justified because it protects an employer’s investment in training. If so, an employer could avoid antitrust liability by showing that its use of </w:t>
      </w:r>
      <w:proofErr w:type="spellStart"/>
      <w:r w:rsidRPr="00135727">
        <w:rPr>
          <w:sz w:val="16"/>
        </w:rPr>
        <w:t>noncompetes</w:t>
      </w:r>
      <w:proofErr w:type="spellEnd"/>
      <w:r w:rsidRPr="00135727">
        <w:rPr>
          <w:sz w:val="16"/>
        </w:rPr>
        <w:t xml:space="preserve"> benefits workers, who obtain higher wages as a result of their training.39</w:t>
      </w:r>
    </w:p>
    <w:p w14:paraId="0AE9CE7F" w14:textId="77777777" w:rsidR="00240E0A" w:rsidRPr="007B64CB" w:rsidRDefault="00240E0A" w:rsidP="00240E0A">
      <w:pPr>
        <w:spacing w:after="0"/>
        <w:rPr>
          <w:sz w:val="16"/>
        </w:rPr>
      </w:pPr>
    </w:p>
    <w:p w14:paraId="46A38B8B" w14:textId="77777777" w:rsidR="00240E0A" w:rsidRPr="00826752" w:rsidRDefault="00240E0A" w:rsidP="00240E0A">
      <w:pPr>
        <w:keepNext/>
        <w:keepLines/>
        <w:spacing w:before="40" w:after="0" w:line="256" w:lineRule="auto"/>
        <w:ind w:left="360"/>
        <w:outlineLvl w:val="3"/>
        <w:rPr>
          <w:rFonts w:eastAsia="MS Gothic" w:cs="Times New Roman"/>
          <w:b/>
          <w:bCs/>
          <w:sz w:val="26"/>
          <w:szCs w:val="26"/>
        </w:rPr>
      </w:pPr>
      <w:r>
        <w:rPr>
          <w:rFonts w:eastAsia="MS Gothic" w:cs="Times New Roman"/>
          <w:b/>
          <w:bCs/>
          <w:sz w:val="26"/>
          <w:szCs w:val="26"/>
        </w:rPr>
        <w:t>6- Contempt fails under Trump</w:t>
      </w:r>
      <w:r w:rsidRPr="00826752">
        <w:rPr>
          <w:rFonts w:eastAsia="MS Gothic" w:cs="Times New Roman"/>
          <w:b/>
          <w:bCs/>
          <w:sz w:val="26"/>
          <w:szCs w:val="26"/>
        </w:rPr>
        <w:t xml:space="preserve"> – he ignores decisions, has immunity from contempt, pardons violators, removes judges, fires Marshals, and contempt takes too long </w:t>
      </w:r>
    </w:p>
    <w:p w14:paraId="0B2D3030" w14:textId="77777777" w:rsidR="00240E0A" w:rsidRPr="0040517C" w:rsidRDefault="00240E0A" w:rsidP="00240E0A">
      <w:pPr>
        <w:spacing w:line="256" w:lineRule="auto"/>
        <w:rPr>
          <w:rFonts w:eastAsia="MS Mincho" w:cs="Times New Roman"/>
          <w:szCs w:val="24"/>
        </w:rPr>
      </w:pPr>
      <w:r w:rsidRPr="0040517C">
        <w:rPr>
          <w:rFonts w:eastAsia="MS Mincho" w:cs="Times New Roman"/>
          <w:b/>
          <w:sz w:val="26"/>
          <w:szCs w:val="24"/>
        </w:rPr>
        <w:t>Levine 3/23</w:t>
      </w:r>
      <w:r w:rsidRPr="0040517C">
        <w:rPr>
          <w:rFonts w:eastAsia="MS Mincho" w:cs="Times New Roman"/>
          <w:szCs w:val="24"/>
        </w:rPr>
        <w:t xml:space="preserve"> (Sam Levine, “Trump’s defiance of court orders is ‘testing the fences’ of the rule of law,” The Guardian (March 23, 2025), https://www.theguardian.com/us-news/2025/mar/23/judges-trump-court-rulings)</w:t>
      </w:r>
    </w:p>
    <w:p w14:paraId="5F9E48FF" w14:textId="77777777" w:rsidR="00240E0A" w:rsidRDefault="00240E0A" w:rsidP="00240E0A">
      <w:pPr>
        <w:spacing w:line="256" w:lineRule="auto"/>
        <w:rPr>
          <w:rFonts w:eastAsia="MS Mincho" w:cs="Times New Roman"/>
          <w:szCs w:val="24"/>
          <w:u w:val="single"/>
        </w:rPr>
      </w:pPr>
      <w:r w:rsidRPr="0040517C">
        <w:rPr>
          <w:rFonts w:eastAsia="MS Mincho" w:cs="Times New Roman"/>
          <w:sz w:val="14"/>
          <w:szCs w:val="24"/>
        </w:rPr>
        <w:t xml:space="preserve">Donald </w:t>
      </w:r>
      <w:r w:rsidRPr="0040517C">
        <w:rPr>
          <w:rFonts w:eastAsia="MS Mincho" w:cs="Times New Roman"/>
          <w:szCs w:val="24"/>
          <w:highlight w:val="yellow"/>
          <w:u w:val="single"/>
        </w:rPr>
        <w:t>Trump’s</w:t>
      </w:r>
      <w:r w:rsidRPr="0040517C">
        <w:rPr>
          <w:rFonts w:eastAsia="MS Mincho" w:cs="Times New Roman"/>
          <w:szCs w:val="24"/>
          <w:u w:val="single"/>
        </w:rPr>
        <w:t xml:space="preserve"> second administration has </w:t>
      </w:r>
      <w:r w:rsidRPr="0040517C">
        <w:rPr>
          <w:rFonts w:eastAsia="MS Mincho" w:cs="Times New Roman"/>
          <w:szCs w:val="24"/>
          <w:highlight w:val="yellow"/>
          <w:u w:val="single"/>
        </w:rPr>
        <w:t>shown an “unprecedented degree of resistance” to adverse court rulin</w:t>
      </w:r>
      <w:r w:rsidRPr="0040517C">
        <w:rPr>
          <w:rFonts w:eastAsia="MS Mincho" w:cs="Times New Roman"/>
          <w:szCs w:val="24"/>
          <w:u w:val="single"/>
        </w:rPr>
        <w:t xml:space="preserve">gs, experts say, part of a forceful attack on the American judiciary </w:t>
      </w:r>
      <w:r w:rsidRPr="0040517C">
        <w:rPr>
          <w:rFonts w:eastAsia="MS Mincho" w:cs="Times New Roman"/>
          <w:szCs w:val="24"/>
          <w:highlight w:val="yellow"/>
          <w:u w:val="single"/>
        </w:rPr>
        <w:t>that</w:t>
      </w:r>
      <w:r w:rsidRPr="0040517C">
        <w:rPr>
          <w:rFonts w:eastAsia="MS Mincho" w:cs="Times New Roman"/>
          <w:szCs w:val="24"/>
          <w:u w:val="single"/>
        </w:rPr>
        <w:t xml:space="preserve"> threatens to undermine the rule of law, </w:t>
      </w:r>
      <w:r w:rsidRPr="0040517C">
        <w:rPr>
          <w:rFonts w:eastAsia="MS Mincho" w:cs="Times New Roman"/>
          <w:szCs w:val="24"/>
          <w:highlight w:val="yellow"/>
          <w:u w:val="single"/>
        </w:rPr>
        <w:t>undercut a co-equal branch</w:t>
      </w:r>
      <w:r w:rsidRPr="0040517C">
        <w:rPr>
          <w:rFonts w:eastAsia="MS Mincho" w:cs="Times New Roman"/>
          <w:szCs w:val="24"/>
          <w:u w:val="single"/>
        </w:rPr>
        <w:t xml:space="preserve"> of government and weaken American democracy</w:t>
      </w:r>
      <w:r w:rsidRPr="0040517C">
        <w:rPr>
          <w:rFonts w:eastAsia="MS Mincho" w:cs="Times New Roman"/>
          <w:sz w:val="14"/>
          <w:szCs w:val="24"/>
        </w:rPr>
        <w:t xml:space="preserve">. The attacks, experts say, threaten one of the fundamental pillars of American government: that the judicial branch has the power to interpret the law and the other branches will abide by its rulings. The attack came to a head </w:t>
      </w:r>
      <w:r w:rsidRPr="0040517C">
        <w:rPr>
          <w:rFonts w:eastAsia="MS Mincho" w:cs="Times New Roman"/>
          <w:szCs w:val="24"/>
          <w:highlight w:val="yellow"/>
          <w:u w:val="single"/>
        </w:rPr>
        <w:t>this week</w:t>
      </w:r>
      <w:r w:rsidRPr="0040517C">
        <w:rPr>
          <w:rFonts w:eastAsia="MS Mincho" w:cs="Times New Roman"/>
          <w:szCs w:val="24"/>
          <w:u w:val="single"/>
        </w:rPr>
        <w:t xml:space="preserve"> when the </w:t>
      </w:r>
      <w:r w:rsidRPr="0040517C">
        <w:rPr>
          <w:rFonts w:eastAsia="MS Mincho" w:cs="Times New Roman"/>
          <w:szCs w:val="24"/>
          <w:highlight w:val="yellow"/>
          <w:u w:val="single"/>
        </w:rPr>
        <w:t>Trump</w:t>
      </w:r>
      <w:r w:rsidRPr="0040517C">
        <w:rPr>
          <w:rFonts w:eastAsia="MS Mincho" w:cs="Times New Roman"/>
          <w:szCs w:val="24"/>
          <w:u w:val="single"/>
        </w:rPr>
        <w:t xml:space="preserve"> administration </w:t>
      </w:r>
      <w:r w:rsidRPr="0040517C">
        <w:rPr>
          <w:rFonts w:eastAsia="MS Mincho" w:cs="Times New Roman"/>
          <w:szCs w:val="24"/>
          <w:highlight w:val="yellow"/>
          <w:u w:val="single"/>
        </w:rPr>
        <w:t>ignored</w:t>
      </w:r>
      <w:r w:rsidRPr="0040517C">
        <w:rPr>
          <w:rFonts w:eastAsia="MS Mincho" w:cs="Times New Roman"/>
          <w:szCs w:val="24"/>
          <w:u w:val="single"/>
        </w:rPr>
        <w:t xml:space="preserve"> an </w:t>
      </w:r>
      <w:r w:rsidRPr="0040517C">
        <w:rPr>
          <w:rFonts w:eastAsia="MS Mincho" w:cs="Times New Roman"/>
          <w:szCs w:val="24"/>
          <w:highlight w:val="yellow"/>
          <w:u w:val="single"/>
        </w:rPr>
        <w:t>order</w:t>
      </w:r>
      <w:r w:rsidRPr="0040517C">
        <w:rPr>
          <w:rFonts w:eastAsia="MS Mincho" w:cs="Times New Roman"/>
          <w:szCs w:val="24"/>
          <w:u w:val="single"/>
        </w:rPr>
        <w:t xml:space="preserve"> from US district judge James Boasberg </w:t>
      </w:r>
      <w:r w:rsidRPr="0040517C">
        <w:rPr>
          <w:rFonts w:eastAsia="MS Mincho" w:cs="Times New Roman"/>
          <w:szCs w:val="24"/>
          <w:highlight w:val="yellow"/>
          <w:u w:val="single"/>
        </w:rPr>
        <w:t>to turn planes carrying deportees around</w:t>
      </w:r>
      <w:r w:rsidRPr="0040517C">
        <w:rPr>
          <w:rFonts w:eastAsia="MS Mincho" w:cs="Times New Roman"/>
          <w:szCs w:val="24"/>
          <w:u w:val="single"/>
        </w:rPr>
        <w:t>. “I don’t care what the judges think,” Thomas Homan,</w:t>
      </w:r>
      <w:r w:rsidRPr="0040517C">
        <w:rPr>
          <w:rFonts w:eastAsia="MS Mincho" w:cs="Times New Roman"/>
          <w:sz w:val="14"/>
          <w:szCs w:val="24"/>
        </w:rPr>
        <w:t xml:space="preserve"> charged with enforcing Trump’s deportation agenda</w:t>
      </w:r>
      <w:r w:rsidRPr="0040517C">
        <w:rPr>
          <w:rFonts w:eastAsia="MS Mincho" w:cs="Times New Roman"/>
          <w:szCs w:val="24"/>
          <w:u w:val="single"/>
        </w:rPr>
        <w:t>, said in a Fox News television interview</w:t>
      </w:r>
      <w:r w:rsidRPr="0040517C">
        <w:rPr>
          <w:rFonts w:eastAsia="MS Mincho" w:cs="Times New Roman"/>
          <w:sz w:val="14"/>
          <w:szCs w:val="24"/>
        </w:rPr>
        <w:t xml:space="preserve"> on Monday as the decision came under scrutiny. </w:t>
      </w:r>
      <w:r w:rsidRPr="0040517C">
        <w:rPr>
          <w:rFonts w:eastAsia="MS Mincho" w:cs="Times New Roman"/>
          <w:szCs w:val="24"/>
          <w:u w:val="single"/>
        </w:rPr>
        <w:t>The next day</w:t>
      </w:r>
      <w:r w:rsidRPr="0040517C">
        <w:rPr>
          <w:rFonts w:eastAsia="MS Mincho" w:cs="Times New Roman"/>
          <w:szCs w:val="24"/>
          <w:highlight w:val="yellow"/>
          <w:u w:val="single"/>
        </w:rPr>
        <w:t>, Trump called for Boasberg to be</w:t>
      </w:r>
      <w:r w:rsidRPr="0040517C">
        <w:rPr>
          <w:rFonts w:eastAsia="MS Mincho" w:cs="Times New Roman"/>
          <w:szCs w:val="24"/>
          <w:u w:val="single"/>
        </w:rPr>
        <w:t xml:space="preserve"> </w:t>
      </w:r>
      <w:r w:rsidRPr="0040517C">
        <w:rPr>
          <w:rFonts w:eastAsia="MS Mincho" w:cs="Times New Roman"/>
          <w:szCs w:val="24"/>
          <w:highlight w:val="yellow"/>
          <w:u w:val="single"/>
        </w:rPr>
        <w:t>impeached</w:t>
      </w:r>
      <w:r w:rsidRPr="0040517C">
        <w:rPr>
          <w:rFonts w:eastAsia="MS Mincho" w:cs="Times New Roman"/>
          <w:szCs w:val="24"/>
          <w:u w:val="single"/>
        </w:rPr>
        <w:t xml:space="preserve">, calling him a “radical left lunatic.” For months, the </w:t>
      </w:r>
      <w:r w:rsidRPr="0040517C">
        <w:rPr>
          <w:rFonts w:eastAsia="MS Mincho" w:cs="Times New Roman"/>
          <w:szCs w:val="24"/>
          <w:highlight w:val="yellow"/>
          <w:u w:val="single"/>
        </w:rPr>
        <w:t>Trump</w:t>
      </w:r>
      <w:r w:rsidRPr="0040517C">
        <w:rPr>
          <w:rFonts w:eastAsia="MS Mincho" w:cs="Times New Roman"/>
          <w:szCs w:val="24"/>
          <w:u w:val="single"/>
        </w:rPr>
        <w:t xml:space="preserve"> administration </w:t>
      </w:r>
      <w:r w:rsidRPr="0040517C">
        <w:rPr>
          <w:rFonts w:eastAsia="MS Mincho" w:cs="Times New Roman"/>
          <w:szCs w:val="24"/>
          <w:highlight w:val="yellow"/>
          <w:u w:val="single"/>
        </w:rPr>
        <w:t xml:space="preserve">has made it clear </w:t>
      </w:r>
      <w:r w:rsidRPr="0040517C">
        <w:rPr>
          <w:rFonts w:eastAsia="MS Mincho" w:cs="Times New Roman"/>
          <w:b/>
          <w:bCs/>
          <w:szCs w:val="24"/>
          <w:highlight w:val="yellow"/>
          <w:u w:val="single"/>
        </w:rPr>
        <w:t>they believe they can ignore judicial orders</w:t>
      </w:r>
      <w:r w:rsidRPr="0040517C">
        <w:rPr>
          <w:rFonts w:eastAsia="MS Mincho" w:cs="Times New Roman"/>
          <w:sz w:val="14"/>
          <w:szCs w:val="24"/>
        </w:rPr>
        <w:t>. “</w:t>
      </w:r>
      <w:r w:rsidRPr="0040517C">
        <w:rPr>
          <w:rFonts w:eastAsia="MS Mincho" w:cs="Times New Roman"/>
          <w:szCs w:val="24"/>
          <w:u w:val="single"/>
        </w:rPr>
        <w:t>Judges aren’t allowed to control the executive’s legitimate power,” vice-president JD Vance tweeted</w:t>
      </w:r>
      <w:r w:rsidRPr="0040517C">
        <w:rPr>
          <w:rFonts w:eastAsia="MS Mincho" w:cs="Times New Roman"/>
          <w:sz w:val="14"/>
          <w:szCs w:val="24"/>
        </w:rPr>
        <w:t xml:space="preserve"> on 9 February. </w:t>
      </w:r>
      <w:r w:rsidRPr="0040517C">
        <w:rPr>
          <w:rFonts w:eastAsia="MS Mincho" w:cs="Times New Roman"/>
          <w:szCs w:val="24"/>
          <w:u w:val="single"/>
        </w:rPr>
        <w:t xml:space="preserve">Elon Musk, Trump’s top adviser, has repeatedly called for impeaching judges, and is donating to Republicans in Congress who have supported doing so. House </w:t>
      </w:r>
      <w:r w:rsidRPr="0040517C">
        <w:rPr>
          <w:rFonts w:eastAsia="MS Mincho" w:cs="Times New Roman"/>
          <w:szCs w:val="24"/>
          <w:highlight w:val="yellow"/>
          <w:u w:val="single"/>
        </w:rPr>
        <w:t>Republicans have introduced resolutions to impeach</w:t>
      </w:r>
      <w:r w:rsidRPr="0040517C">
        <w:rPr>
          <w:rFonts w:eastAsia="MS Mincho" w:cs="Times New Roman"/>
          <w:szCs w:val="24"/>
          <w:u w:val="single"/>
        </w:rPr>
        <w:t xml:space="preserve"> Boasberg and four other </w:t>
      </w:r>
      <w:r w:rsidRPr="0040517C">
        <w:rPr>
          <w:rFonts w:eastAsia="MS Mincho" w:cs="Times New Roman"/>
          <w:szCs w:val="24"/>
          <w:highlight w:val="yellow"/>
          <w:u w:val="single"/>
        </w:rPr>
        <w:t>judges</w:t>
      </w:r>
      <w:r w:rsidRPr="0040517C">
        <w:rPr>
          <w:rFonts w:eastAsia="MS Mincho" w:cs="Times New Roman"/>
          <w:szCs w:val="24"/>
          <w:u w:val="single"/>
        </w:rPr>
        <w:t xml:space="preserve"> who have ruled against Trump. </w:t>
      </w:r>
      <w:r w:rsidRPr="0040517C">
        <w:rPr>
          <w:rFonts w:eastAsia="MS Mincho" w:cs="Times New Roman"/>
          <w:sz w:val="14"/>
          <w:szCs w:val="24"/>
        </w:rPr>
        <w:t>Trump’s call for impeachment prompted a rare public rebuke from chief justice John Roberts, who said in a statement on Wednesday: “For more than two centuries, it has been established that impeachment is not an appropriate response to disagreement concerning a judicial decision. The normal appellate process exists for that purpose.” Stephen Vladeck, a law professor at Georgetown University who studies the federal courts, said there was no parallel situation in American history. Trump officials, he said, were trying to see what they could get away with in front of federal judges. “They’re testing the fences in ways in which they can claim plausible deniability when congressional Republicans say, you can’t defy the courts,” he said. “</w:t>
      </w:r>
      <w:r w:rsidRPr="0040517C">
        <w:rPr>
          <w:rFonts w:eastAsia="MS Mincho" w:cs="Times New Roman"/>
          <w:szCs w:val="24"/>
          <w:u w:val="single"/>
        </w:rPr>
        <w:t>Whether you call it a crisis or not, this is certainly an unprecedented degree of resistance on the part of the executive branch to adverse court rulings</w:t>
      </w:r>
      <w:r w:rsidRPr="0040517C">
        <w:rPr>
          <w:rFonts w:eastAsia="MS Mincho" w:cs="Times New Roman"/>
          <w:sz w:val="14"/>
          <w:szCs w:val="24"/>
        </w:rPr>
        <w:t xml:space="preserve">.” J Michael Luttig, a well-respected former conservative federal judge, said on MSNBC on Tuesday that </w:t>
      </w:r>
      <w:r w:rsidRPr="0040517C">
        <w:rPr>
          <w:rFonts w:eastAsia="MS Mincho" w:cs="Times New Roman"/>
          <w:szCs w:val="24"/>
          <w:highlight w:val="yellow"/>
          <w:u w:val="single"/>
        </w:rPr>
        <w:t>“America is in a constitutional crisis</w:t>
      </w:r>
      <w:r w:rsidRPr="0040517C">
        <w:rPr>
          <w:rFonts w:eastAsia="MS Mincho" w:cs="Times New Roman"/>
          <w:szCs w:val="24"/>
          <w:u w:val="single"/>
        </w:rPr>
        <w:t>”. “The president of the United States has essentially declared war on the rule of law in America,”</w:t>
      </w:r>
      <w:r w:rsidRPr="0040517C">
        <w:rPr>
          <w:rFonts w:eastAsia="MS Mincho" w:cs="Times New Roman"/>
          <w:sz w:val="14"/>
          <w:szCs w:val="24"/>
        </w:rPr>
        <w:t xml:space="preserve"> he said. Luttig told the Guardian that he believed the </w:t>
      </w:r>
      <w:r w:rsidRPr="0040517C">
        <w:rPr>
          <w:rFonts w:eastAsia="MS Mincho" w:cs="Times New Roman"/>
          <w:szCs w:val="24"/>
          <w:u w:val="single"/>
        </w:rPr>
        <w:t xml:space="preserve">US supreme court’s ruling last summer finding </w:t>
      </w:r>
      <w:r w:rsidRPr="0040517C">
        <w:rPr>
          <w:rFonts w:eastAsia="MS Mincho" w:cs="Times New Roman"/>
          <w:b/>
          <w:bCs/>
          <w:szCs w:val="24"/>
          <w:highlight w:val="yellow"/>
          <w:u w:val="single"/>
        </w:rPr>
        <w:t xml:space="preserve">Trump </w:t>
      </w:r>
      <w:r w:rsidRPr="0040517C">
        <w:rPr>
          <w:rFonts w:eastAsia="MS Mincho" w:cs="Times New Roman"/>
          <w:b/>
          <w:bCs/>
          <w:szCs w:val="24"/>
          <w:u w:val="single"/>
        </w:rPr>
        <w:t xml:space="preserve">had </w:t>
      </w:r>
      <w:r w:rsidRPr="0040517C">
        <w:rPr>
          <w:rFonts w:eastAsia="MS Mincho" w:cs="Times New Roman"/>
          <w:b/>
          <w:bCs/>
          <w:szCs w:val="24"/>
          <w:highlight w:val="yellow"/>
          <w:u w:val="single"/>
        </w:rPr>
        <w:t>immunity from criminal prosecution</w:t>
      </w:r>
      <w:r w:rsidRPr="0040517C">
        <w:rPr>
          <w:rFonts w:eastAsia="MS Mincho" w:cs="Times New Roman"/>
          <w:szCs w:val="24"/>
          <w:u w:val="single"/>
        </w:rPr>
        <w:t xml:space="preserve"> for official acts undergirded his attacks on the courts. “It </w:t>
      </w:r>
      <w:r w:rsidRPr="0040517C">
        <w:rPr>
          <w:rFonts w:eastAsia="MS Mincho" w:cs="Times New Roman"/>
          <w:szCs w:val="24"/>
          <w:highlight w:val="yellow"/>
          <w:u w:val="single"/>
        </w:rPr>
        <w:t xml:space="preserve">is the reason for his </w:t>
      </w:r>
      <w:proofErr w:type="spellStart"/>
      <w:r w:rsidRPr="0040517C">
        <w:rPr>
          <w:rFonts w:eastAsia="MS Mincho" w:cs="Times New Roman"/>
          <w:szCs w:val="24"/>
          <w:highlight w:val="yellow"/>
          <w:u w:val="single"/>
        </w:rPr>
        <w:t>emboldenment</w:t>
      </w:r>
      <w:proofErr w:type="spellEnd"/>
      <w:r w:rsidRPr="0040517C">
        <w:rPr>
          <w:rFonts w:eastAsia="MS Mincho" w:cs="Times New Roman"/>
          <w:szCs w:val="24"/>
          <w:u w:val="single"/>
        </w:rPr>
        <w:t>,</w:t>
      </w:r>
    </w:p>
    <w:p w14:paraId="56635B3E" w14:textId="77777777" w:rsidR="00240E0A" w:rsidRDefault="00240E0A" w:rsidP="00240E0A">
      <w:pPr>
        <w:spacing w:line="256" w:lineRule="auto"/>
        <w:rPr>
          <w:rFonts w:eastAsia="MS Mincho" w:cs="Times New Roman"/>
          <w:szCs w:val="24"/>
          <w:u w:val="single"/>
        </w:rPr>
      </w:pPr>
    </w:p>
    <w:p w14:paraId="3CB035FC" w14:textId="77777777" w:rsidR="00240E0A" w:rsidRPr="0040517C" w:rsidRDefault="00240E0A" w:rsidP="00240E0A">
      <w:pPr>
        <w:spacing w:line="256" w:lineRule="auto"/>
        <w:rPr>
          <w:rFonts w:eastAsia="MS Mincho" w:cs="Times New Roman"/>
          <w:szCs w:val="24"/>
          <w:u w:val="single"/>
        </w:rPr>
      </w:pPr>
      <w:r w:rsidRPr="0040517C">
        <w:rPr>
          <w:rFonts w:eastAsia="MS Mincho" w:cs="Times New Roman"/>
          <w:szCs w:val="24"/>
          <w:u w:val="single"/>
        </w:rPr>
        <w:t xml:space="preserve">” </w:t>
      </w:r>
      <w:proofErr w:type="gramStart"/>
      <w:r w:rsidRPr="0040517C">
        <w:rPr>
          <w:rFonts w:eastAsia="MS Mincho" w:cs="Times New Roman"/>
          <w:szCs w:val="24"/>
          <w:u w:val="single"/>
        </w:rPr>
        <w:t>he</w:t>
      </w:r>
      <w:proofErr w:type="gramEnd"/>
      <w:r w:rsidRPr="0040517C">
        <w:rPr>
          <w:rFonts w:eastAsia="MS Mincho" w:cs="Times New Roman"/>
          <w:szCs w:val="24"/>
          <w:u w:val="single"/>
        </w:rPr>
        <w:t xml:space="preserve"> said. </w:t>
      </w:r>
      <w:r w:rsidRPr="0040517C">
        <w:rPr>
          <w:rFonts w:eastAsia="MS Mincho" w:cs="Times New Roman"/>
          <w:sz w:val="14"/>
          <w:szCs w:val="24"/>
        </w:rPr>
        <w:t xml:space="preserve">During Trump’s first administration, the federal courts played a major role in constraining administration policies that violated the US constitution and federal law. Of the 246 cases litigated involving efforts to implement policies through federal agencies, the Trump administration won 54 cases and lost 192 cases or withdrew the actions, according to the Institute for Policy Integrity at New York University. Since Trump’s second term began in January, more than a dozen judges have blocked his executive actions, including efforts to mass fire federal workers, freeze federal funding and end birthright citizenship. During the first Trump administration, Vladeck noted, officials appeared more willing to “go back to the drawing board” to rework policies after they had been halted by the courts to make them comply with the law, he said. “You saw a lot more effort to rationalize everything the administration was doing in law, as opposed to in power,” he said. The attack on the judiciary has not just included impeachment, but also has extended to personal attacks on judges, prompting concerns about their safety. </w:t>
      </w:r>
      <w:r w:rsidRPr="0040517C">
        <w:rPr>
          <w:rFonts w:eastAsia="MS Mincho" w:cs="Times New Roman"/>
          <w:szCs w:val="24"/>
          <w:u w:val="single"/>
        </w:rPr>
        <w:t>Supreme court justice Amy Coney Barrett’s sister received a hoax bomb threa</w:t>
      </w:r>
      <w:r w:rsidRPr="0040517C">
        <w:rPr>
          <w:rFonts w:eastAsia="MS Mincho" w:cs="Times New Roman"/>
          <w:sz w:val="14"/>
          <w:szCs w:val="24"/>
        </w:rPr>
        <w:t xml:space="preserve">t, the New York Times reported. Some of the attacks have included sending pizza orders to the homes of judges and family members as a way of threatening jurists </w:t>
      </w:r>
      <w:proofErr w:type="gramStart"/>
      <w:r w:rsidRPr="0040517C">
        <w:rPr>
          <w:rFonts w:eastAsia="MS Mincho" w:cs="Times New Roman"/>
          <w:sz w:val="14"/>
          <w:szCs w:val="24"/>
        </w:rPr>
        <w:t>that</w:t>
      </w:r>
      <w:proofErr w:type="gramEnd"/>
      <w:r w:rsidRPr="0040517C">
        <w:rPr>
          <w:rFonts w:eastAsia="MS Mincho" w:cs="Times New Roman"/>
          <w:sz w:val="14"/>
          <w:szCs w:val="24"/>
        </w:rPr>
        <w:t xml:space="preserve"> the public knows where they live. </w:t>
      </w:r>
      <w:r w:rsidRPr="0040517C">
        <w:rPr>
          <w:rFonts w:eastAsia="MS Mincho" w:cs="Times New Roman"/>
          <w:szCs w:val="24"/>
          <w:u w:val="single"/>
        </w:rPr>
        <w:t>Another judge, John Coughenour of the western district court in Washington, told the Times he had been the victim of a “swatting”</w:t>
      </w:r>
      <w:r w:rsidRPr="0040517C">
        <w:rPr>
          <w:rFonts w:eastAsia="MS Mincho" w:cs="Times New Roman"/>
          <w:sz w:val="14"/>
          <w:szCs w:val="24"/>
        </w:rPr>
        <w:t xml:space="preserve"> attempt in which law enforcement descended on his home after he blocked a Trump administration order ending birthright citizenship. </w:t>
      </w:r>
      <w:r w:rsidRPr="0040517C">
        <w:rPr>
          <w:rFonts w:eastAsia="MS Mincho" w:cs="Times New Roman"/>
          <w:szCs w:val="24"/>
          <w:u w:val="single"/>
        </w:rPr>
        <w:t xml:space="preserve">Unlike politicians and public figures, judges are prohibited from speaking out on political matters </w:t>
      </w:r>
      <w:r w:rsidRPr="0040517C">
        <w:rPr>
          <w:rFonts w:eastAsia="MS Mincho" w:cs="Times New Roman"/>
          <w:sz w:val="14"/>
          <w:szCs w:val="24"/>
        </w:rPr>
        <w:t xml:space="preserve">and saying anything about a case that could give the impression they are biased. </w:t>
      </w:r>
      <w:r w:rsidRPr="0040517C">
        <w:rPr>
          <w:rFonts w:eastAsia="MS Mincho" w:cs="Times New Roman"/>
          <w:szCs w:val="24"/>
          <w:u w:val="single"/>
        </w:rPr>
        <w:t xml:space="preserve">That leaves them unable to correct misinformation and respond to attacks against them. </w:t>
      </w:r>
      <w:r w:rsidRPr="0040517C">
        <w:rPr>
          <w:rFonts w:eastAsia="MS Mincho" w:cs="Times New Roman"/>
          <w:sz w:val="14"/>
          <w:szCs w:val="24"/>
        </w:rPr>
        <w:t xml:space="preserve">“It is difficult when you’re in a position where you can’t necessarily traditionally respond to what you think might be unfair and unwarranted attacks,” said Esther Salas, a federal district judge in New Jersey who has been outspoken about the need for protections for jurists after an unhappy litigant killed her son in 2020 and shot her husband at their home. “I will tell you that judges are human, just like everybody else. We have emotions, we have fears, we have concerns for our family members and for our own safety,” she said. “It does impact a judicial officer.” </w:t>
      </w:r>
      <w:r w:rsidRPr="0040517C">
        <w:rPr>
          <w:rFonts w:eastAsia="MS Mincho" w:cs="Times New Roman"/>
          <w:szCs w:val="24"/>
          <w:u w:val="single"/>
        </w:rPr>
        <w:t>Judges have some tools at their disposal to force compliance with their orders</w:t>
      </w:r>
      <w:r w:rsidRPr="0040517C">
        <w:rPr>
          <w:rFonts w:eastAsia="MS Mincho" w:cs="Times New Roman"/>
          <w:sz w:val="14"/>
          <w:szCs w:val="24"/>
        </w:rPr>
        <w:t xml:space="preserve">. </w:t>
      </w:r>
      <w:r w:rsidRPr="0040517C">
        <w:rPr>
          <w:rFonts w:eastAsia="MS Mincho" w:cs="Times New Roman"/>
          <w:szCs w:val="24"/>
          <w:u w:val="single"/>
        </w:rPr>
        <w:t>They can sanction attorneys, or if a party refuses to comply with a directive</w:t>
      </w:r>
      <w:r w:rsidRPr="0040517C">
        <w:rPr>
          <w:rFonts w:eastAsia="MS Mincho" w:cs="Times New Roman"/>
          <w:szCs w:val="24"/>
          <w:highlight w:val="yellow"/>
          <w:u w:val="single"/>
        </w:rPr>
        <w:t>, a judge can issue civil or contempt orders</w:t>
      </w:r>
      <w:r w:rsidRPr="0040517C">
        <w:rPr>
          <w:rFonts w:eastAsia="MS Mincho" w:cs="Times New Roman"/>
          <w:szCs w:val="24"/>
          <w:u w:val="single"/>
        </w:rPr>
        <w:t>.</w:t>
      </w:r>
      <w:r w:rsidRPr="0040517C">
        <w:rPr>
          <w:rFonts w:eastAsia="MS Mincho" w:cs="Times New Roman"/>
          <w:sz w:val="14"/>
          <w:szCs w:val="24"/>
        </w:rPr>
        <w:t xml:space="preserve"> A civil contempt order, which could be something like a daily fine, punishes the non-compliant party until they adhere to a court ruling. </w:t>
      </w:r>
      <w:r w:rsidRPr="0040517C">
        <w:rPr>
          <w:rFonts w:eastAsia="MS Mincho" w:cs="Times New Roman"/>
          <w:szCs w:val="24"/>
          <w:u w:val="single"/>
        </w:rPr>
        <w:t xml:space="preserve">Criminal contempt is more akin to </w:t>
      </w:r>
      <w:proofErr w:type="gramStart"/>
      <w:r w:rsidRPr="0040517C">
        <w:rPr>
          <w:rFonts w:eastAsia="MS Mincho" w:cs="Times New Roman"/>
          <w:szCs w:val="24"/>
          <w:u w:val="single"/>
        </w:rPr>
        <w:t>a prosecution</w:t>
      </w:r>
      <w:proofErr w:type="gramEnd"/>
      <w:r w:rsidRPr="0040517C">
        <w:rPr>
          <w:rFonts w:eastAsia="MS Mincho" w:cs="Times New Roman"/>
          <w:szCs w:val="24"/>
          <w:highlight w:val="yellow"/>
          <w:u w:val="single"/>
        </w:rPr>
        <w:t>. In 2017</w:t>
      </w:r>
      <w:r w:rsidRPr="0040517C">
        <w:rPr>
          <w:rFonts w:eastAsia="MS Mincho" w:cs="Times New Roman"/>
          <w:szCs w:val="24"/>
          <w:u w:val="single"/>
        </w:rPr>
        <w:t xml:space="preserve">, </w:t>
      </w:r>
      <w:r w:rsidRPr="0040517C">
        <w:rPr>
          <w:rFonts w:eastAsia="MS Mincho" w:cs="Times New Roman"/>
          <w:szCs w:val="24"/>
          <w:highlight w:val="yellow"/>
          <w:u w:val="single"/>
        </w:rPr>
        <w:t>Trump pardoned</w:t>
      </w:r>
      <w:r w:rsidRPr="0040517C">
        <w:rPr>
          <w:rFonts w:eastAsia="MS Mincho" w:cs="Times New Roman"/>
          <w:szCs w:val="24"/>
          <w:u w:val="single"/>
        </w:rPr>
        <w:t xml:space="preserve"> Joe </w:t>
      </w:r>
      <w:r w:rsidRPr="0040517C">
        <w:rPr>
          <w:rFonts w:eastAsia="MS Mincho" w:cs="Times New Roman"/>
          <w:szCs w:val="24"/>
          <w:highlight w:val="yellow"/>
          <w:u w:val="single"/>
        </w:rPr>
        <w:t>Arpaio</w:t>
      </w:r>
      <w:r w:rsidRPr="0040517C">
        <w:rPr>
          <w:rFonts w:eastAsia="MS Mincho" w:cs="Times New Roman"/>
          <w:szCs w:val="24"/>
          <w:u w:val="single"/>
        </w:rPr>
        <w:t xml:space="preserve"> </w:t>
      </w:r>
      <w:r w:rsidRPr="0040517C">
        <w:rPr>
          <w:rFonts w:eastAsia="MS Mincho" w:cs="Times New Roman"/>
          <w:szCs w:val="24"/>
          <w:highlight w:val="yellow"/>
          <w:u w:val="single"/>
        </w:rPr>
        <w:t>after</w:t>
      </w:r>
      <w:r w:rsidRPr="0040517C">
        <w:rPr>
          <w:rFonts w:eastAsia="MS Mincho" w:cs="Times New Roman"/>
          <w:szCs w:val="24"/>
          <w:u w:val="single"/>
        </w:rPr>
        <w:t xml:space="preserve"> the former sheriff was </w:t>
      </w:r>
      <w:r w:rsidRPr="0040517C">
        <w:rPr>
          <w:rFonts w:eastAsia="MS Mincho" w:cs="Times New Roman"/>
          <w:szCs w:val="24"/>
          <w:highlight w:val="yellow"/>
          <w:u w:val="single"/>
        </w:rPr>
        <w:t>found in criminal contempt of court</w:t>
      </w:r>
      <w:r w:rsidRPr="0040517C">
        <w:rPr>
          <w:rFonts w:eastAsia="MS Mincho" w:cs="Times New Roman"/>
          <w:szCs w:val="24"/>
          <w:u w:val="single"/>
        </w:rPr>
        <w:t xml:space="preserve">. </w:t>
      </w:r>
      <w:r w:rsidRPr="0040517C">
        <w:rPr>
          <w:rFonts w:eastAsia="MS Mincho" w:cs="Times New Roman"/>
          <w:szCs w:val="24"/>
          <w:highlight w:val="yellow"/>
          <w:u w:val="single"/>
        </w:rPr>
        <w:t>Federal courts also depend on US marshals</w:t>
      </w:r>
      <w:r w:rsidRPr="0040517C">
        <w:rPr>
          <w:rFonts w:eastAsia="MS Mincho" w:cs="Times New Roman"/>
          <w:szCs w:val="24"/>
          <w:u w:val="single"/>
        </w:rPr>
        <w:t xml:space="preserve">, </w:t>
      </w:r>
      <w:r w:rsidRPr="0040517C">
        <w:rPr>
          <w:rFonts w:eastAsia="MS Mincho" w:cs="Times New Roman"/>
          <w:szCs w:val="24"/>
          <w:highlight w:val="yellow"/>
          <w:u w:val="single"/>
        </w:rPr>
        <w:t>who</w:t>
      </w:r>
      <w:r w:rsidRPr="0040517C">
        <w:rPr>
          <w:rFonts w:eastAsia="MS Mincho" w:cs="Times New Roman"/>
          <w:szCs w:val="24"/>
          <w:u w:val="single"/>
        </w:rPr>
        <w:t xml:space="preserve"> are part of the justice department to enforce their rulings, prompting concerns </w:t>
      </w:r>
      <w:r w:rsidRPr="0040517C">
        <w:rPr>
          <w:rFonts w:eastAsia="MS Mincho" w:cs="Times New Roman"/>
          <w:szCs w:val="24"/>
          <w:highlight w:val="yellow"/>
          <w:u w:val="single"/>
        </w:rPr>
        <w:t>Trump could interfere with</w:t>
      </w:r>
      <w:r w:rsidRPr="0040517C">
        <w:rPr>
          <w:rFonts w:eastAsia="MS Mincho" w:cs="Times New Roman"/>
          <w:szCs w:val="24"/>
          <w:u w:val="single"/>
        </w:rPr>
        <w:t xml:space="preserve"> their functioning. </w:t>
      </w:r>
      <w:r w:rsidRPr="0040517C">
        <w:rPr>
          <w:rFonts w:eastAsia="MS Mincho" w:cs="Times New Roman"/>
          <w:sz w:val="14"/>
          <w:szCs w:val="24"/>
        </w:rPr>
        <w:t xml:space="preserve">Indeed, Boasberg has already asked the Trump administration to “show cause” as to why the administration did not comply with his ruling to turn around the plane. </w:t>
      </w:r>
      <w:r w:rsidRPr="0040517C">
        <w:rPr>
          <w:rFonts w:eastAsia="MS Mincho" w:cs="Times New Roman"/>
          <w:szCs w:val="24"/>
          <w:highlight w:val="yellow"/>
          <w:u w:val="single"/>
        </w:rPr>
        <w:t>But a motion of contempt and a finding of one often comes at the end of a long legal process and there can be long legal disputes about whether a party is actually</w:t>
      </w:r>
      <w:r w:rsidRPr="0040517C">
        <w:rPr>
          <w:rFonts w:eastAsia="MS Mincho" w:cs="Times New Roman"/>
          <w:szCs w:val="24"/>
          <w:u w:val="single"/>
        </w:rPr>
        <w:t xml:space="preserve"> </w:t>
      </w:r>
      <w:r w:rsidRPr="0040517C">
        <w:rPr>
          <w:rFonts w:eastAsia="MS Mincho" w:cs="Times New Roman"/>
          <w:szCs w:val="24"/>
          <w:highlight w:val="yellow"/>
          <w:u w:val="single"/>
        </w:rPr>
        <w:t>complying</w:t>
      </w:r>
      <w:r w:rsidRPr="0040517C">
        <w:rPr>
          <w:rFonts w:eastAsia="MS Mincho" w:cs="Times New Roman"/>
          <w:szCs w:val="24"/>
          <w:u w:val="single"/>
        </w:rPr>
        <w:t xml:space="preserve"> with a court order.</w:t>
      </w:r>
    </w:p>
    <w:p w14:paraId="52D4DB83" w14:textId="0193FB7F" w:rsidR="00240E0A" w:rsidRPr="00405CDD" w:rsidRDefault="00240E0A" w:rsidP="00240E0A">
      <w:pPr>
        <w:pStyle w:val="Heading4"/>
        <w:numPr>
          <w:ilvl w:val="0"/>
          <w:numId w:val="52"/>
        </w:numPr>
        <w:tabs>
          <w:tab w:val="num" w:pos="360"/>
        </w:tabs>
        <w:ind w:left="0" w:firstLine="0"/>
        <w:rPr>
          <w:rStyle w:val="Style13ptBold"/>
          <w:b/>
          <w:bCs w:val="0"/>
        </w:rPr>
      </w:pPr>
      <w:r w:rsidRPr="00405CDD">
        <w:rPr>
          <w:rStyle w:val="Style13ptBold"/>
          <w:b/>
          <w:bCs w:val="0"/>
        </w:rPr>
        <w:t>No Trump impact, he’s constr</w:t>
      </w:r>
      <w:r>
        <w:rPr>
          <w:rStyle w:val="Style13ptBold"/>
          <w:b/>
          <w:bCs w:val="0"/>
        </w:rPr>
        <w:t>a</w:t>
      </w:r>
      <w:r w:rsidRPr="00405CDD">
        <w:rPr>
          <w:rStyle w:val="Style13ptBold"/>
          <w:b/>
          <w:bCs w:val="0"/>
        </w:rPr>
        <w:t>ined</w:t>
      </w:r>
    </w:p>
    <w:p w14:paraId="4AF61A8A" w14:textId="77777777" w:rsidR="00240E0A" w:rsidRPr="00405CDD" w:rsidRDefault="00240E0A" w:rsidP="00240E0A">
      <w:pPr>
        <w:rPr>
          <w:b/>
          <w:bCs/>
          <w:sz w:val="26"/>
        </w:rPr>
      </w:pPr>
      <w:r w:rsidRPr="00A66705">
        <w:rPr>
          <w:rStyle w:val="Style13ptBold"/>
        </w:rPr>
        <w:t>Posner ’23</w:t>
      </w:r>
      <w:r>
        <w:t xml:space="preserve"> [Eric; December 7; JD, MA, Kirkland &amp; Ellis Distinguished Service Professor, Law, University of Chicago. Fellow, American Academy of Arts &amp; Sciences. Member, American Law Institute; Project Syndicate, “A Trump Dictatorship Won’t Happen,” https://www.project-syndicate.org/commentary/trump-might-try-to-be-dictator-but-would-fail-again-by-eric-posner-2023-12]</w:t>
      </w:r>
    </w:p>
    <w:p w14:paraId="5E64F3D4" w14:textId="77777777" w:rsidR="00240E0A" w:rsidRPr="00B230B0" w:rsidRDefault="00240E0A" w:rsidP="00240E0A">
      <w:pPr>
        <w:rPr>
          <w:sz w:val="16"/>
        </w:rPr>
      </w:pPr>
      <w:r w:rsidRPr="00B230B0">
        <w:rPr>
          <w:sz w:val="16"/>
        </w:rPr>
        <w:t xml:space="preserve">CHICAGO – </w:t>
      </w:r>
      <w:r w:rsidRPr="00B230B0">
        <w:rPr>
          <w:rStyle w:val="StyleUnderline"/>
        </w:rPr>
        <w:t>Americans</w:t>
      </w:r>
      <w:r w:rsidRPr="00B230B0">
        <w:rPr>
          <w:sz w:val="16"/>
        </w:rPr>
        <w:t xml:space="preserve"> have </w:t>
      </w:r>
      <w:r w:rsidRPr="00B230B0">
        <w:rPr>
          <w:rStyle w:val="Emphasis"/>
        </w:rPr>
        <w:t>worried</w:t>
      </w:r>
      <w:r w:rsidRPr="00B230B0">
        <w:rPr>
          <w:sz w:val="16"/>
        </w:rPr>
        <w:t xml:space="preserve"> </w:t>
      </w:r>
      <w:r w:rsidRPr="00B230B0">
        <w:rPr>
          <w:rStyle w:val="StyleUnderline"/>
        </w:rPr>
        <w:t>about their presidents</w:t>
      </w:r>
      <w:r w:rsidRPr="00B230B0">
        <w:rPr>
          <w:sz w:val="16"/>
        </w:rPr>
        <w:t xml:space="preserve"> </w:t>
      </w:r>
      <w:r w:rsidRPr="00B230B0">
        <w:rPr>
          <w:rStyle w:val="Emphasis"/>
        </w:rPr>
        <w:t>becoming dictators</w:t>
      </w:r>
      <w:r w:rsidRPr="00B230B0">
        <w:rPr>
          <w:sz w:val="16"/>
        </w:rPr>
        <w:t xml:space="preserve"> (or, in the old days, tyrants) </w:t>
      </w:r>
      <w:r w:rsidRPr="00B230B0">
        <w:rPr>
          <w:rStyle w:val="StyleUnderline"/>
        </w:rPr>
        <w:t>ever since the</w:t>
      </w:r>
      <w:r w:rsidRPr="00B230B0">
        <w:rPr>
          <w:sz w:val="16"/>
        </w:rPr>
        <w:t xml:space="preserve"> </w:t>
      </w:r>
      <w:r w:rsidRPr="005F57F5">
        <w:rPr>
          <w:rStyle w:val="Emphasis"/>
          <w:highlight w:val="green"/>
        </w:rPr>
        <w:t>U</w:t>
      </w:r>
      <w:r w:rsidRPr="00B230B0">
        <w:rPr>
          <w:sz w:val="16"/>
        </w:rPr>
        <w:t xml:space="preserve">nites </w:t>
      </w:r>
      <w:r w:rsidRPr="005F57F5">
        <w:rPr>
          <w:rStyle w:val="Emphasis"/>
          <w:highlight w:val="green"/>
        </w:rPr>
        <w:t>S</w:t>
      </w:r>
      <w:r w:rsidRPr="00B230B0">
        <w:rPr>
          <w:sz w:val="16"/>
        </w:rPr>
        <w:t xml:space="preserve">tates </w:t>
      </w:r>
      <w:r w:rsidRPr="00B230B0">
        <w:rPr>
          <w:rStyle w:val="StyleUnderline"/>
        </w:rPr>
        <w:t>was founded</w:t>
      </w:r>
      <w:r w:rsidRPr="00B230B0">
        <w:rPr>
          <w:sz w:val="16"/>
        </w:rPr>
        <w:t xml:space="preserve">. The </w:t>
      </w:r>
      <w:proofErr w:type="gramStart"/>
      <w:r w:rsidRPr="00B230B0">
        <w:rPr>
          <w:sz w:val="16"/>
        </w:rPr>
        <w:t>framers</w:t>
      </w:r>
      <w:proofErr w:type="gramEnd"/>
      <w:r w:rsidRPr="00B230B0">
        <w:rPr>
          <w:sz w:val="16"/>
        </w:rPr>
        <w:t xml:space="preserve"> of the US Constitution understood that in classical democracies and republics, leaders often tried to seize power from legislatures and other assemblies. That is why </w:t>
      </w:r>
      <w:r w:rsidRPr="00B230B0">
        <w:rPr>
          <w:rStyle w:val="StyleUnderline"/>
        </w:rPr>
        <w:t>they created a</w:t>
      </w:r>
      <w:r w:rsidRPr="00B230B0">
        <w:rPr>
          <w:sz w:val="16"/>
        </w:rPr>
        <w:t xml:space="preserve"> </w:t>
      </w:r>
      <w:r w:rsidRPr="005F57F5">
        <w:rPr>
          <w:rStyle w:val="Emphasis"/>
          <w:highlight w:val="green"/>
        </w:rPr>
        <w:t>system of checks and balances</w:t>
      </w:r>
      <w:r w:rsidRPr="003417D6">
        <w:rPr>
          <w:sz w:val="16"/>
        </w:rPr>
        <w:t xml:space="preserve"> </w:t>
      </w:r>
      <w:r w:rsidRPr="003417D6">
        <w:rPr>
          <w:rStyle w:val="StyleUnderline"/>
        </w:rPr>
        <w:t>on</w:t>
      </w:r>
      <w:r w:rsidRPr="00B230B0">
        <w:rPr>
          <w:rStyle w:val="StyleUnderline"/>
        </w:rPr>
        <w:t xml:space="preserve"> government power</w:t>
      </w:r>
      <w:r w:rsidRPr="00B230B0">
        <w:rPr>
          <w:sz w:val="16"/>
        </w:rPr>
        <w:t>.</w:t>
      </w:r>
    </w:p>
    <w:p w14:paraId="61EAE1BB" w14:textId="77777777" w:rsidR="00240E0A" w:rsidRPr="00B230B0" w:rsidRDefault="00240E0A" w:rsidP="00240E0A">
      <w:pPr>
        <w:rPr>
          <w:sz w:val="16"/>
        </w:rPr>
      </w:pPr>
      <w:r w:rsidRPr="00B230B0">
        <w:rPr>
          <w:sz w:val="16"/>
        </w:rPr>
        <w:t xml:space="preserve">So far, so </w:t>
      </w:r>
      <w:r w:rsidRPr="003417D6">
        <w:rPr>
          <w:sz w:val="16"/>
        </w:rPr>
        <w:t xml:space="preserve">good. </w:t>
      </w:r>
      <w:r w:rsidRPr="003417D6">
        <w:rPr>
          <w:rStyle w:val="StyleUnderline"/>
        </w:rPr>
        <w:t>No US president has</w:t>
      </w:r>
      <w:r w:rsidRPr="003417D6">
        <w:rPr>
          <w:sz w:val="16"/>
        </w:rPr>
        <w:t xml:space="preserve"> </w:t>
      </w:r>
      <w:r w:rsidRPr="003417D6">
        <w:rPr>
          <w:rStyle w:val="Emphasis"/>
        </w:rPr>
        <w:t>ever</w:t>
      </w:r>
      <w:r w:rsidRPr="003417D6">
        <w:rPr>
          <w:sz w:val="16"/>
        </w:rPr>
        <w:t xml:space="preserve"> </w:t>
      </w:r>
      <w:r w:rsidRPr="003417D6">
        <w:rPr>
          <w:rStyle w:val="StyleUnderline"/>
        </w:rPr>
        <w:t>been a dictator</w:t>
      </w:r>
      <w:r w:rsidRPr="003417D6">
        <w:rPr>
          <w:sz w:val="16"/>
        </w:rPr>
        <w:t>. Nonetheless</w:t>
      </w:r>
      <w:r w:rsidRPr="00B230B0">
        <w:rPr>
          <w:sz w:val="16"/>
        </w:rPr>
        <w:t xml:space="preserve">, accusing </w:t>
      </w:r>
      <w:r w:rsidRPr="003417D6">
        <w:rPr>
          <w:sz w:val="16"/>
        </w:rPr>
        <w:t xml:space="preserve">the other side’s candidate of seeking dictatorial powers has become a quadrennial ritual, one that has started early this time around. In a widely circulated </w:t>
      </w:r>
      <w:r w:rsidRPr="003417D6">
        <w:rPr>
          <w:i/>
          <w:iCs/>
          <w:sz w:val="16"/>
        </w:rPr>
        <w:t>Washington Post</w:t>
      </w:r>
      <w:r w:rsidRPr="003417D6">
        <w:rPr>
          <w:sz w:val="16"/>
        </w:rPr>
        <w:t xml:space="preserve"> commentary last week, Robert Kagan, repeating his earlier </w:t>
      </w:r>
      <w:r w:rsidRPr="003417D6">
        <w:rPr>
          <w:rStyle w:val="StyleUnderline"/>
        </w:rPr>
        <w:t>prediction that</w:t>
      </w:r>
      <w:r w:rsidRPr="003417D6">
        <w:rPr>
          <w:sz w:val="16"/>
        </w:rPr>
        <w:t xml:space="preserve"> former President Donald </w:t>
      </w:r>
      <w:r w:rsidRPr="003417D6">
        <w:rPr>
          <w:rStyle w:val="Emphasis"/>
        </w:rPr>
        <w:t>Trump</w:t>
      </w:r>
      <w:r w:rsidRPr="003417D6">
        <w:rPr>
          <w:sz w:val="16"/>
        </w:rPr>
        <w:t xml:space="preserve"> </w:t>
      </w:r>
      <w:r w:rsidRPr="003417D6">
        <w:rPr>
          <w:rStyle w:val="StyleUnderline"/>
        </w:rPr>
        <w:t>would become a fascist leader, warned</w:t>
      </w:r>
      <w:r w:rsidRPr="003417D6">
        <w:rPr>
          <w:sz w:val="16"/>
        </w:rPr>
        <w:t xml:space="preserve"> that </w:t>
      </w:r>
      <w:r w:rsidRPr="003417D6">
        <w:rPr>
          <w:rStyle w:val="StyleUnderline"/>
        </w:rPr>
        <w:t xml:space="preserve">he would become a dictator if he </w:t>
      </w:r>
      <w:proofErr w:type="gramStart"/>
      <w:r w:rsidRPr="003417D6">
        <w:rPr>
          <w:rStyle w:val="StyleUnderline"/>
        </w:rPr>
        <w:t>is</w:t>
      </w:r>
      <w:proofErr w:type="gramEnd"/>
      <w:r w:rsidRPr="003417D6">
        <w:rPr>
          <w:sz w:val="16"/>
        </w:rPr>
        <w:t xml:space="preserve"> </w:t>
      </w:r>
      <w:r w:rsidRPr="003417D6">
        <w:rPr>
          <w:rStyle w:val="Emphasis"/>
        </w:rPr>
        <w:t>elected again</w:t>
      </w:r>
      <w:r w:rsidRPr="003417D6">
        <w:rPr>
          <w:sz w:val="16"/>
        </w:rPr>
        <w:t xml:space="preserve"> </w:t>
      </w:r>
      <w:r w:rsidRPr="003417D6">
        <w:rPr>
          <w:rStyle w:val="StyleUnderline"/>
        </w:rPr>
        <w:t>in 2024</w:t>
      </w:r>
      <w:r w:rsidRPr="003417D6">
        <w:rPr>
          <w:sz w:val="16"/>
        </w:rPr>
        <w:t>. Kagan likens a Trump victory to an asteroid crashing into the earth, echoing the widely ridiculed commentary by Michael Anton, who likened a Hillary Clinton victory in 2016 to a</w:t>
      </w:r>
      <w:r w:rsidRPr="00B230B0">
        <w:rPr>
          <w:sz w:val="16"/>
        </w:rPr>
        <w:t xml:space="preserve"> suicide attack on an airliner.</w:t>
      </w:r>
    </w:p>
    <w:p w14:paraId="0AE2BB59" w14:textId="77777777" w:rsidR="00240E0A" w:rsidRPr="00B230B0" w:rsidRDefault="00240E0A" w:rsidP="00240E0A">
      <w:pPr>
        <w:rPr>
          <w:sz w:val="16"/>
        </w:rPr>
      </w:pPr>
      <w:r w:rsidRPr="00B230B0">
        <w:rPr>
          <w:sz w:val="16"/>
        </w:rPr>
        <w:t xml:space="preserve">Trump was and is many things, most of them bad. But </w:t>
      </w:r>
      <w:r w:rsidRPr="003417D6">
        <w:rPr>
          <w:rStyle w:val="StyleUnderline"/>
        </w:rPr>
        <w:t>he</w:t>
      </w:r>
      <w:r w:rsidRPr="003417D6">
        <w:rPr>
          <w:sz w:val="16"/>
        </w:rPr>
        <w:t xml:space="preserve"> </w:t>
      </w:r>
      <w:r w:rsidRPr="003417D6">
        <w:rPr>
          <w:rStyle w:val="Emphasis"/>
        </w:rPr>
        <w:t>wasn’t a fascist</w:t>
      </w:r>
      <w:r w:rsidRPr="003417D6">
        <w:rPr>
          <w:sz w:val="16"/>
        </w:rPr>
        <w:t xml:space="preserve"> </w:t>
      </w:r>
      <w:r w:rsidRPr="003417D6">
        <w:rPr>
          <w:rStyle w:val="StyleUnderline"/>
        </w:rPr>
        <w:t>when he was president, and</w:t>
      </w:r>
      <w:r w:rsidRPr="003417D6">
        <w:rPr>
          <w:sz w:val="16"/>
        </w:rPr>
        <w:t xml:space="preserve"> he </w:t>
      </w:r>
      <w:r w:rsidRPr="003417D6">
        <w:rPr>
          <w:rStyle w:val="Emphasis"/>
        </w:rPr>
        <w:t>won’t</w:t>
      </w:r>
      <w:r w:rsidRPr="003417D6">
        <w:rPr>
          <w:sz w:val="16"/>
        </w:rPr>
        <w:t xml:space="preserve"> </w:t>
      </w:r>
      <w:r w:rsidRPr="003417D6">
        <w:rPr>
          <w:rStyle w:val="StyleUnderline"/>
        </w:rPr>
        <w:t>be a dictator if</w:t>
      </w:r>
      <w:r w:rsidRPr="00B230B0">
        <w:rPr>
          <w:rStyle w:val="StyleUnderline"/>
        </w:rPr>
        <w:t xml:space="preserve"> he is elected a second time</w:t>
      </w:r>
      <w:r w:rsidRPr="00B230B0">
        <w:rPr>
          <w:sz w:val="16"/>
        </w:rPr>
        <w:t xml:space="preserve">. Far from a strongman, </w:t>
      </w:r>
      <w:r w:rsidRPr="005F57F5">
        <w:rPr>
          <w:rStyle w:val="StyleUnderline"/>
          <w:highlight w:val="green"/>
        </w:rPr>
        <w:t>Trump</w:t>
      </w:r>
      <w:r w:rsidRPr="00B230B0">
        <w:rPr>
          <w:rStyle w:val="StyleUnderline"/>
        </w:rPr>
        <w:t xml:space="preserve"> was</w:t>
      </w:r>
      <w:r w:rsidRPr="00B230B0">
        <w:rPr>
          <w:sz w:val="16"/>
        </w:rPr>
        <w:t xml:space="preserve"> </w:t>
      </w:r>
      <w:r w:rsidRPr="005F57F5">
        <w:rPr>
          <w:rStyle w:val="Emphasis"/>
          <w:highlight w:val="green"/>
        </w:rPr>
        <w:t>weak throughout</w:t>
      </w:r>
      <w:r w:rsidRPr="00B230B0">
        <w:rPr>
          <w:sz w:val="16"/>
        </w:rPr>
        <w:t xml:space="preserve"> </w:t>
      </w:r>
      <w:r w:rsidRPr="00B230B0">
        <w:rPr>
          <w:rStyle w:val="StyleUnderline"/>
        </w:rPr>
        <w:t>his previous term</w:t>
      </w:r>
      <w:r w:rsidRPr="00B230B0">
        <w:rPr>
          <w:sz w:val="16"/>
        </w:rPr>
        <w:t xml:space="preserve">. His </w:t>
      </w:r>
      <w:r w:rsidRPr="00B230B0">
        <w:rPr>
          <w:rStyle w:val="StyleUnderline"/>
        </w:rPr>
        <w:t>main accomplishments</w:t>
      </w:r>
      <w:r w:rsidRPr="00B230B0">
        <w:rPr>
          <w:sz w:val="16"/>
        </w:rPr>
        <w:t xml:space="preserve"> – a tax cut, a stimulus package during the pandemic, and appointments of conservative (but largely mainstream) judges – all </w:t>
      </w:r>
      <w:r w:rsidRPr="005F57F5">
        <w:rPr>
          <w:rStyle w:val="StyleUnderline"/>
          <w:highlight w:val="green"/>
        </w:rPr>
        <w:t>went through</w:t>
      </w:r>
      <w:r w:rsidRPr="005F57F5">
        <w:rPr>
          <w:sz w:val="16"/>
          <w:highlight w:val="green"/>
        </w:rPr>
        <w:t xml:space="preserve"> </w:t>
      </w:r>
      <w:r w:rsidRPr="005F57F5">
        <w:rPr>
          <w:rStyle w:val="Emphasis"/>
          <w:highlight w:val="green"/>
        </w:rPr>
        <w:t>normal</w:t>
      </w:r>
      <w:r w:rsidRPr="00B230B0">
        <w:rPr>
          <w:sz w:val="16"/>
        </w:rPr>
        <w:t xml:space="preserve"> </w:t>
      </w:r>
      <w:r w:rsidRPr="00B230B0">
        <w:rPr>
          <w:rStyle w:val="StyleUnderline"/>
        </w:rPr>
        <w:t xml:space="preserve">constitutional </w:t>
      </w:r>
      <w:r w:rsidRPr="005F57F5">
        <w:rPr>
          <w:rStyle w:val="StyleUnderline"/>
          <w:highlight w:val="green"/>
        </w:rPr>
        <w:t>procedures</w:t>
      </w:r>
      <w:r w:rsidRPr="00B230B0">
        <w:rPr>
          <w:rStyle w:val="StyleUnderline"/>
        </w:rPr>
        <w:t>, with Congress fully involved</w:t>
      </w:r>
      <w:r w:rsidRPr="00B230B0">
        <w:rPr>
          <w:sz w:val="16"/>
        </w:rPr>
        <w:t xml:space="preserve">. Meanwhile, </w:t>
      </w:r>
      <w:r w:rsidRPr="005F57F5">
        <w:rPr>
          <w:rStyle w:val="StyleUnderline"/>
          <w:highlight w:val="green"/>
        </w:rPr>
        <w:t>Congress</w:t>
      </w:r>
      <w:r w:rsidRPr="005F57F5">
        <w:rPr>
          <w:sz w:val="16"/>
          <w:highlight w:val="green"/>
        </w:rPr>
        <w:t xml:space="preserve"> </w:t>
      </w:r>
      <w:r w:rsidRPr="005F57F5">
        <w:rPr>
          <w:rStyle w:val="Emphasis"/>
          <w:highlight w:val="green"/>
        </w:rPr>
        <w:t>thwarted</w:t>
      </w:r>
      <w:r w:rsidRPr="00B230B0">
        <w:rPr>
          <w:sz w:val="16"/>
        </w:rPr>
        <w:t xml:space="preserve"> </w:t>
      </w:r>
      <w:r w:rsidRPr="00B230B0">
        <w:rPr>
          <w:rStyle w:val="StyleUnderline"/>
        </w:rPr>
        <w:t>Trump’s promises to</w:t>
      </w:r>
      <w:r w:rsidRPr="00B230B0">
        <w:rPr>
          <w:sz w:val="16"/>
        </w:rPr>
        <w:t xml:space="preserve"> </w:t>
      </w:r>
      <w:r w:rsidRPr="00B230B0">
        <w:rPr>
          <w:rStyle w:val="Emphasis"/>
        </w:rPr>
        <w:t>repeal</w:t>
      </w:r>
      <w:r w:rsidRPr="00B230B0">
        <w:rPr>
          <w:sz w:val="16"/>
        </w:rPr>
        <w:t xml:space="preserve"> </w:t>
      </w:r>
      <w:r w:rsidRPr="00B230B0">
        <w:rPr>
          <w:rStyle w:val="StyleUnderline"/>
        </w:rPr>
        <w:t>the</w:t>
      </w:r>
      <w:r w:rsidRPr="00B230B0">
        <w:rPr>
          <w:sz w:val="16"/>
        </w:rPr>
        <w:t xml:space="preserve"> </w:t>
      </w:r>
      <w:r w:rsidRPr="005F57F5">
        <w:rPr>
          <w:rStyle w:val="Emphasis"/>
          <w:highlight w:val="green"/>
        </w:rPr>
        <w:t>A</w:t>
      </w:r>
      <w:r w:rsidRPr="00B230B0">
        <w:rPr>
          <w:sz w:val="16"/>
        </w:rPr>
        <w:t xml:space="preserve">ffordable </w:t>
      </w:r>
      <w:r w:rsidRPr="005F57F5">
        <w:rPr>
          <w:rStyle w:val="Emphasis"/>
          <w:highlight w:val="green"/>
        </w:rPr>
        <w:t>C</w:t>
      </w:r>
      <w:r w:rsidRPr="00B230B0">
        <w:rPr>
          <w:sz w:val="16"/>
        </w:rPr>
        <w:t xml:space="preserve">are </w:t>
      </w:r>
      <w:r w:rsidRPr="005F57F5">
        <w:rPr>
          <w:rStyle w:val="Emphasis"/>
          <w:highlight w:val="green"/>
        </w:rPr>
        <w:t>A</w:t>
      </w:r>
      <w:r w:rsidRPr="00B230B0">
        <w:rPr>
          <w:sz w:val="16"/>
        </w:rPr>
        <w:t xml:space="preserve">ct (“Obamacare”) </w:t>
      </w:r>
      <w:r w:rsidRPr="005F57F5">
        <w:rPr>
          <w:rStyle w:val="StyleUnderline"/>
          <w:highlight w:val="green"/>
        </w:rPr>
        <w:t>and</w:t>
      </w:r>
      <w:r w:rsidRPr="00B230B0">
        <w:rPr>
          <w:rStyle w:val="StyleUnderline"/>
        </w:rPr>
        <w:t xml:space="preserve"> to</w:t>
      </w:r>
      <w:r w:rsidRPr="00B230B0">
        <w:rPr>
          <w:sz w:val="16"/>
        </w:rPr>
        <w:t xml:space="preserve"> </w:t>
      </w:r>
      <w:r w:rsidRPr="00B230B0">
        <w:rPr>
          <w:rStyle w:val="Emphasis"/>
        </w:rPr>
        <w:t xml:space="preserve">build a </w:t>
      </w:r>
      <w:r w:rsidRPr="005F57F5">
        <w:rPr>
          <w:rStyle w:val="Emphasis"/>
          <w:highlight w:val="green"/>
        </w:rPr>
        <w:t>wall</w:t>
      </w:r>
      <w:r w:rsidRPr="00B230B0">
        <w:rPr>
          <w:sz w:val="16"/>
        </w:rPr>
        <w:t xml:space="preserve"> on the border with Mexico.</w:t>
      </w:r>
    </w:p>
    <w:p w14:paraId="3739F4D6" w14:textId="77777777" w:rsidR="00240E0A" w:rsidRPr="00B230B0" w:rsidRDefault="00240E0A" w:rsidP="00240E0A">
      <w:pPr>
        <w:rPr>
          <w:sz w:val="16"/>
        </w:rPr>
      </w:pPr>
      <w:r w:rsidRPr="00B230B0">
        <w:rPr>
          <w:sz w:val="16"/>
        </w:rPr>
        <w:t xml:space="preserve">Likewise, </w:t>
      </w:r>
      <w:r w:rsidRPr="00B230B0">
        <w:rPr>
          <w:rStyle w:val="StyleUnderline"/>
        </w:rPr>
        <w:t>Trump’s</w:t>
      </w:r>
      <w:r w:rsidRPr="00B230B0">
        <w:rPr>
          <w:sz w:val="16"/>
        </w:rPr>
        <w:t xml:space="preserve"> most </w:t>
      </w:r>
      <w:r w:rsidRPr="00B230B0">
        <w:rPr>
          <w:rStyle w:val="Emphasis"/>
        </w:rPr>
        <w:t>notable</w:t>
      </w:r>
      <w:r w:rsidRPr="00B230B0">
        <w:rPr>
          <w:sz w:val="16"/>
        </w:rPr>
        <w:t xml:space="preserve"> </w:t>
      </w:r>
      <w:r w:rsidRPr="00B230B0">
        <w:rPr>
          <w:rStyle w:val="StyleUnderline"/>
        </w:rPr>
        <w:t xml:space="preserve">attempts </w:t>
      </w:r>
      <w:r w:rsidRPr="005F57F5">
        <w:rPr>
          <w:rStyle w:val="StyleUnderline"/>
          <w:highlight w:val="green"/>
        </w:rPr>
        <w:t>to act unilaterally</w:t>
      </w:r>
      <w:r w:rsidRPr="00B230B0">
        <w:rPr>
          <w:sz w:val="16"/>
        </w:rPr>
        <w:t xml:space="preserve"> – to end the Deferred Action for Childhood Arrivals immigration program, add a citizenship-status question to the census, and cut environmental regulations – </w:t>
      </w:r>
      <w:r w:rsidRPr="00B230B0">
        <w:rPr>
          <w:rStyle w:val="StyleUnderline"/>
        </w:rPr>
        <w:t>were</w:t>
      </w:r>
      <w:r w:rsidRPr="00B230B0">
        <w:rPr>
          <w:sz w:val="16"/>
        </w:rPr>
        <w:t xml:space="preserve"> </w:t>
      </w:r>
      <w:r w:rsidRPr="00B230B0">
        <w:rPr>
          <w:rStyle w:val="Emphasis"/>
        </w:rPr>
        <w:t xml:space="preserve">all </w:t>
      </w:r>
      <w:r w:rsidRPr="005F57F5">
        <w:rPr>
          <w:rStyle w:val="Emphasis"/>
          <w:highlight w:val="green"/>
        </w:rPr>
        <w:t>blocked</w:t>
      </w:r>
      <w:r w:rsidRPr="005F57F5">
        <w:rPr>
          <w:sz w:val="16"/>
          <w:highlight w:val="green"/>
        </w:rPr>
        <w:t xml:space="preserve"> </w:t>
      </w:r>
      <w:r w:rsidRPr="005F57F5">
        <w:rPr>
          <w:rStyle w:val="StyleUnderline"/>
          <w:highlight w:val="green"/>
        </w:rPr>
        <w:t>by</w:t>
      </w:r>
      <w:r w:rsidRPr="00B230B0">
        <w:rPr>
          <w:rStyle w:val="StyleUnderline"/>
        </w:rPr>
        <w:t xml:space="preserve"> the</w:t>
      </w:r>
      <w:r w:rsidRPr="00B230B0">
        <w:rPr>
          <w:sz w:val="16"/>
        </w:rPr>
        <w:t xml:space="preserve"> </w:t>
      </w:r>
      <w:r w:rsidRPr="005F57F5">
        <w:rPr>
          <w:rStyle w:val="Emphasis"/>
          <w:highlight w:val="green"/>
        </w:rPr>
        <w:t>courts</w:t>
      </w:r>
      <w:r w:rsidRPr="005F57F5">
        <w:rPr>
          <w:sz w:val="16"/>
          <w:highlight w:val="green"/>
        </w:rPr>
        <w:t xml:space="preserve"> </w:t>
      </w:r>
      <w:r w:rsidRPr="005F57F5">
        <w:rPr>
          <w:rStyle w:val="StyleUnderline"/>
          <w:highlight w:val="green"/>
        </w:rPr>
        <w:t>or</w:t>
      </w:r>
      <w:r w:rsidRPr="005F57F5">
        <w:rPr>
          <w:sz w:val="16"/>
          <w:highlight w:val="green"/>
        </w:rPr>
        <w:t xml:space="preserve"> </w:t>
      </w:r>
      <w:r w:rsidRPr="005F57F5">
        <w:rPr>
          <w:rStyle w:val="Emphasis"/>
          <w:highlight w:val="green"/>
        </w:rPr>
        <w:t>whittled down</w:t>
      </w:r>
      <w:r w:rsidRPr="00B230B0">
        <w:rPr>
          <w:sz w:val="16"/>
        </w:rPr>
        <w:t xml:space="preserve"> </w:t>
      </w:r>
      <w:r w:rsidRPr="00B230B0">
        <w:rPr>
          <w:rStyle w:val="StyleUnderline"/>
        </w:rPr>
        <w:t>in response to judicial challenges</w:t>
      </w:r>
      <w:r w:rsidRPr="00B230B0">
        <w:rPr>
          <w:sz w:val="16"/>
        </w:rPr>
        <w:t xml:space="preserve">. Trump’s own </w:t>
      </w:r>
      <w:r w:rsidRPr="005F57F5">
        <w:rPr>
          <w:rStyle w:val="StyleUnderline"/>
          <w:highlight w:val="green"/>
        </w:rPr>
        <w:t>subordinates</w:t>
      </w:r>
      <w:r w:rsidRPr="005F57F5">
        <w:rPr>
          <w:sz w:val="16"/>
          <w:highlight w:val="green"/>
        </w:rPr>
        <w:t xml:space="preserve"> </w:t>
      </w:r>
      <w:r w:rsidRPr="005F57F5">
        <w:rPr>
          <w:rStyle w:val="Emphasis"/>
          <w:highlight w:val="green"/>
        </w:rPr>
        <w:t>disobeyed</w:t>
      </w:r>
      <w:r w:rsidRPr="00B230B0">
        <w:rPr>
          <w:sz w:val="16"/>
        </w:rPr>
        <w:t xml:space="preserve"> </w:t>
      </w:r>
      <w:r w:rsidRPr="00B230B0">
        <w:rPr>
          <w:rStyle w:val="StyleUnderline"/>
        </w:rPr>
        <w:t>his orders</w:t>
      </w:r>
      <w:r w:rsidRPr="00B230B0">
        <w:rPr>
          <w:sz w:val="16"/>
        </w:rPr>
        <w:t xml:space="preserve"> to block investigations of his activities and bring frivolous lawsuits against his opponents. And Trump’s most </w:t>
      </w:r>
      <w:r w:rsidRPr="003417D6">
        <w:rPr>
          <w:rStyle w:val="StyleUnderline"/>
        </w:rPr>
        <w:t>consequential</w:t>
      </w:r>
      <w:r w:rsidRPr="003417D6">
        <w:rPr>
          <w:sz w:val="16"/>
        </w:rPr>
        <w:t xml:space="preserve"> </w:t>
      </w:r>
      <w:r w:rsidRPr="003417D6">
        <w:rPr>
          <w:rStyle w:val="Emphasis"/>
        </w:rPr>
        <w:t>foreign-policy</w:t>
      </w:r>
      <w:r w:rsidRPr="00B230B0">
        <w:rPr>
          <w:sz w:val="16"/>
        </w:rPr>
        <w:t xml:space="preserve"> </w:t>
      </w:r>
      <w:r w:rsidRPr="00B230B0">
        <w:rPr>
          <w:rStyle w:val="StyleUnderline"/>
        </w:rPr>
        <w:t>decisions</w:t>
      </w:r>
      <w:r w:rsidRPr="00B230B0">
        <w:rPr>
          <w:sz w:val="16"/>
        </w:rPr>
        <w:t xml:space="preserve"> – withdrawing from the Paris climate agreement and the Iran nuclear deal, for example – </w:t>
      </w:r>
      <w:r w:rsidRPr="00B230B0">
        <w:rPr>
          <w:rStyle w:val="StyleUnderline"/>
        </w:rPr>
        <w:t>were</w:t>
      </w:r>
      <w:r w:rsidRPr="00B230B0">
        <w:rPr>
          <w:sz w:val="16"/>
        </w:rPr>
        <w:t xml:space="preserve"> solidly </w:t>
      </w:r>
      <w:r w:rsidRPr="00B230B0">
        <w:rPr>
          <w:rStyle w:val="Emphasis"/>
        </w:rPr>
        <w:t>within</w:t>
      </w:r>
      <w:r w:rsidRPr="00B230B0">
        <w:rPr>
          <w:sz w:val="16"/>
        </w:rPr>
        <w:t xml:space="preserve"> </w:t>
      </w:r>
      <w:r w:rsidRPr="00B230B0">
        <w:rPr>
          <w:rStyle w:val="StyleUnderline"/>
        </w:rPr>
        <w:t>the tradition of presidential authority</w:t>
      </w:r>
      <w:r w:rsidRPr="00B230B0">
        <w:rPr>
          <w:sz w:val="16"/>
        </w:rPr>
        <w:t xml:space="preserve"> in that domain.</w:t>
      </w:r>
    </w:p>
    <w:p w14:paraId="457295BA" w14:textId="77777777" w:rsidR="00240E0A" w:rsidRPr="00B230B0" w:rsidRDefault="00240E0A" w:rsidP="00240E0A">
      <w:pPr>
        <w:rPr>
          <w:sz w:val="16"/>
        </w:rPr>
      </w:pPr>
      <w:r w:rsidRPr="005F57F5">
        <w:rPr>
          <w:rStyle w:val="StyleUnderline"/>
          <w:highlight w:val="green"/>
        </w:rPr>
        <w:t>Trump was</w:t>
      </w:r>
      <w:r w:rsidRPr="00B230B0">
        <w:rPr>
          <w:rStyle w:val="StyleUnderline"/>
        </w:rPr>
        <w:t xml:space="preserve"> a</w:t>
      </w:r>
      <w:r w:rsidRPr="00B230B0">
        <w:rPr>
          <w:sz w:val="16"/>
        </w:rPr>
        <w:t xml:space="preserve"> </w:t>
      </w:r>
      <w:r w:rsidRPr="005F57F5">
        <w:rPr>
          <w:rStyle w:val="Emphasis"/>
          <w:highlight w:val="green"/>
        </w:rPr>
        <w:t>weak</w:t>
      </w:r>
      <w:r w:rsidRPr="00B230B0">
        <w:rPr>
          <w:sz w:val="16"/>
        </w:rPr>
        <w:t xml:space="preserve"> </w:t>
      </w:r>
      <w:r w:rsidRPr="00B230B0">
        <w:rPr>
          <w:rStyle w:val="StyleUnderline"/>
        </w:rPr>
        <w:t>president because</w:t>
      </w:r>
      <w:r w:rsidRPr="00B230B0">
        <w:rPr>
          <w:sz w:val="16"/>
        </w:rPr>
        <w:t xml:space="preserve"> most </w:t>
      </w:r>
      <w:r w:rsidRPr="00B230B0">
        <w:rPr>
          <w:rStyle w:val="StyleUnderline"/>
        </w:rPr>
        <w:t>voters</w:t>
      </w:r>
      <w:r w:rsidRPr="00B230B0">
        <w:rPr>
          <w:sz w:val="16"/>
        </w:rPr>
        <w:t xml:space="preserve"> </w:t>
      </w:r>
      <w:r w:rsidRPr="00B230B0">
        <w:rPr>
          <w:rStyle w:val="Emphasis"/>
        </w:rPr>
        <w:t>disliked him</w:t>
      </w:r>
      <w:r w:rsidRPr="00B230B0">
        <w:rPr>
          <w:sz w:val="16"/>
        </w:rPr>
        <w:t xml:space="preserve">. Every Democrat and even a few Republicans could afford to oppose him. Unable to achieve majority popular support, </w:t>
      </w:r>
      <w:r w:rsidRPr="00B230B0">
        <w:rPr>
          <w:rStyle w:val="StyleUnderline"/>
        </w:rPr>
        <w:t>he could</w:t>
      </w:r>
      <w:r w:rsidRPr="00B230B0">
        <w:rPr>
          <w:sz w:val="16"/>
        </w:rPr>
        <w:t xml:space="preserve"> </w:t>
      </w:r>
      <w:r w:rsidRPr="00B230B0">
        <w:rPr>
          <w:rStyle w:val="Emphasis"/>
        </w:rPr>
        <w:t>only</w:t>
      </w:r>
      <w:r w:rsidRPr="00B230B0">
        <w:rPr>
          <w:sz w:val="16"/>
        </w:rPr>
        <w:t xml:space="preserve"> </w:t>
      </w:r>
      <w:r w:rsidRPr="00B230B0">
        <w:rPr>
          <w:rStyle w:val="StyleUnderline"/>
        </w:rPr>
        <w:t>pretend</w:t>
      </w:r>
      <w:r w:rsidRPr="00B230B0">
        <w:rPr>
          <w:sz w:val="16"/>
        </w:rPr>
        <w:t xml:space="preserve">. Though </w:t>
      </w:r>
      <w:r w:rsidRPr="00B230B0">
        <w:rPr>
          <w:rStyle w:val="StyleUnderline"/>
        </w:rPr>
        <w:t xml:space="preserve">he </w:t>
      </w:r>
      <w:r w:rsidRPr="005F57F5">
        <w:rPr>
          <w:rStyle w:val="StyleUnderline"/>
          <w:highlight w:val="green"/>
        </w:rPr>
        <w:t>tried to</w:t>
      </w:r>
      <w:r w:rsidRPr="005F57F5">
        <w:rPr>
          <w:sz w:val="16"/>
          <w:highlight w:val="green"/>
        </w:rPr>
        <w:t xml:space="preserve"> </w:t>
      </w:r>
      <w:r w:rsidRPr="005F57F5">
        <w:rPr>
          <w:rStyle w:val="Emphasis"/>
          <w:highlight w:val="green"/>
        </w:rPr>
        <w:t>bully</w:t>
      </w:r>
      <w:r w:rsidRPr="00B230B0">
        <w:rPr>
          <w:sz w:val="16"/>
        </w:rPr>
        <w:t xml:space="preserve"> </w:t>
      </w:r>
      <w:r w:rsidRPr="00B230B0">
        <w:rPr>
          <w:rStyle w:val="StyleUnderline"/>
        </w:rPr>
        <w:t xml:space="preserve">the judiciary, those </w:t>
      </w:r>
      <w:r w:rsidRPr="005F57F5">
        <w:rPr>
          <w:rStyle w:val="StyleUnderline"/>
          <w:highlight w:val="green"/>
        </w:rPr>
        <w:t>efforts</w:t>
      </w:r>
      <w:r w:rsidRPr="005F57F5">
        <w:rPr>
          <w:sz w:val="16"/>
          <w:highlight w:val="green"/>
        </w:rPr>
        <w:t xml:space="preserve"> </w:t>
      </w:r>
      <w:r w:rsidRPr="005F57F5">
        <w:rPr>
          <w:rStyle w:val="Emphasis"/>
          <w:highlight w:val="green"/>
        </w:rPr>
        <w:t>failed</w:t>
      </w:r>
      <w:r w:rsidRPr="00B230B0">
        <w:rPr>
          <w:sz w:val="16"/>
        </w:rPr>
        <w:t xml:space="preserve">. “My judges,” as he called them, ruled against him over and over when he challenged the 2020 presidential election results. He </w:t>
      </w:r>
      <w:r w:rsidRPr="005F57F5">
        <w:rPr>
          <w:rStyle w:val="StyleUnderline"/>
          <w:highlight w:val="green"/>
        </w:rPr>
        <w:t>couldn’t get</w:t>
      </w:r>
      <w:r w:rsidRPr="00B230B0">
        <w:rPr>
          <w:rStyle w:val="StyleUnderline"/>
        </w:rPr>
        <w:t xml:space="preserve"> the</w:t>
      </w:r>
      <w:r w:rsidRPr="00B230B0">
        <w:rPr>
          <w:sz w:val="16"/>
        </w:rPr>
        <w:t xml:space="preserve"> </w:t>
      </w:r>
      <w:r w:rsidRPr="00B230B0">
        <w:rPr>
          <w:rStyle w:val="Emphasis"/>
        </w:rPr>
        <w:t xml:space="preserve">huge federal </w:t>
      </w:r>
      <w:r w:rsidRPr="005F57F5">
        <w:rPr>
          <w:rStyle w:val="Emphasis"/>
          <w:highlight w:val="green"/>
        </w:rPr>
        <w:t>bureaucracy</w:t>
      </w:r>
      <w:r w:rsidRPr="005F57F5">
        <w:rPr>
          <w:sz w:val="16"/>
          <w:highlight w:val="green"/>
        </w:rPr>
        <w:t xml:space="preserve"> </w:t>
      </w:r>
      <w:r w:rsidRPr="005F57F5">
        <w:rPr>
          <w:rStyle w:val="StyleUnderline"/>
          <w:highlight w:val="green"/>
        </w:rPr>
        <w:t>to do his bidding</w:t>
      </w:r>
      <w:r w:rsidRPr="00B230B0">
        <w:rPr>
          <w:rStyle w:val="StyleUnderline"/>
        </w:rPr>
        <w:t xml:space="preserve"> because he lacked</w:t>
      </w:r>
      <w:r w:rsidRPr="00B230B0">
        <w:rPr>
          <w:sz w:val="16"/>
        </w:rPr>
        <w:t xml:space="preserve"> the </w:t>
      </w:r>
      <w:r w:rsidRPr="00B230B0">
        <w:rPr>
          <w:rStyle w:val="Emphasis"/>
        </w:rPr>
        <w:t>wisdom</w:t>
      </w:r>
      <w:r w:rsidRPr="00B230B0">
        <w:rPr>
          <w:sz w:val="16"/>
        </w:rPr>
        <w:t xml:space="preserve"> </w:t>
      </w:r>
      <w:r w:rsidRPr="00B230B0">
        <w:rPr>
          <w:rStyle w:val="StyleUnderline"/>
        </w:rPr>
        <w:t>and</w:t>
      </w:r>
      <w:r w:rsidRPr="00B230B0">
        <w:rPr>
          <w:sz w:val="16"/>
        </w:rPr>
        <w:t xml:space="preserve"> </w:t>
      </w:r>
      <w:r w:rsidRPr="00B230B0">
        <w:rPr>
          <w:rStyle w:val="Emphasis"/>
        </w:rPr>
        <w:t>patience</w:t>
      </w:r>
      <w:r w:rsidRPr="00B230B0">
        <w:rPr>
          <w:sz w:val="16"/>
        </w:rPr>
        <w:t xml:space="preserve"> to manage it.</w:t>
      </w:r>
    </w:p>
    <w:p w14:paraId="57E6CE32" w14:textId="77777777" w:rsidR="00240E0A" w:rsidRPr="00B230B0" w:rsidRDefault="00240E0A" w:rsidP="00240E0A">
      <w:pPr>
        <w:rPr>
          <w:sz w:val="16"/>
        </w:rPr>
      </w:pPr>
      <w:r w:rsidRPr="00B230B0">
        <w:rPr>
          <w:sz w:val="16"/>
        </w:rPr>
        <w:t xml:space="preserve">Trump attempted to reverse the 2020 election by spreading lies and riling up a mob. But he failed completely, again thwarted by his top subordinates and the courts, as well as by election officials from both parties. Today, </w:t>
      </w:r>
      <w:r w:rsidRPr="00B230B0">
        <w:rPr>
          <w:rStyle w:val="StyleUnderline"/>
        </w:rPr>
        <w:t>Trump and his henchmen have been</w:t>
      </w:r>
      <w:r w:rsidRPr="00B230B0">
        <w:rPr>
          <w:sz w:val="16"/>
        </w:rPr>
        <w:t xml:space="preserve"> </w:t>
      </w:r>
      <w:r w:rsidRPr="00B230B0">
        <w:rPr>
          <w:rStyle w:val="Emphasis"/>
        </w:rPr>
        <w:t>indicted</w:t>
      </w:r>
      <w:r w:rsidRPr="00B230B0">
        <w:rPr>
          <w:sz w:val="16"/>
        </w:rPr>
        <w:t xml:space="preserve">, his </w:t>
      </w:r>
      <w:r w:rsidRPr="005F57F5">
        <w:rPr>
          <w:rStyle w:val="StyleUnderline"/>
          <w:highlight w:val="green"/>
        </w:rPr>
        <w:t>lawyers</w:t>
      </w:r>
      <w:r w:rsidRPr="00B230B0">
        <w:rPr>
          <w:rStyle w:val="StyleUnderline"/>
        </w:rPr>
        <w:t xml:space="preserve"> are </w:t>
      </w:r>
      <w:r w:rsidRPr="005F57F5">
        <w:rPr>
          <w:rStyle w:val="StyleUnderline"/>
          <w:highlight w:val="green"/>
        </w:rPr>
        <w:t>facing</w:t>
      </w:r>
      <w:r w:rsidRPr="005F57F5">
        <w:rPr>
          <w:sz w:val="16"/>
          <w:highlight w:val="green"/>
        </w:rPr>
        <w:t xml:space="preserve"> </w:t>
      </w:r>
      <w:r w:rsidRPr="005F57F5">
        <w:rPr>
          <w:rStyle w:val="Emphasis"/>
          <w:highlight w:val="green"/>
        </w:rPr>
        <w:t>disciplinary proceedings</w:t>
      </w:r>
      <w:r w:rsidRPr="005F57F5">
        <w:rPr>
          <w:sz w:val="16"/>
          <w:highlight w:val="green"/>
        </w:rPr>
        <w:t xml:space="preserve">, </w:t>
      </w:r>
      <w:r w:rsidRPr="005F57F5">
        <w:rPr>
          <w:rStyle w:val="StyleUnderline"/>
          <w:highlight w:val="green"/>
        </w:rPr>
        <w:t>and</w:t>
      </w:r>
      <w:r w:rsidRPr="005F57F5">
        <w:rPr>
          <w:sz w:val="16"/>
          <w:highlight w:val="green"/>
        </w:rPr>
        <w:t xml:space="preserve"> </w:t>
      </w:r>
      <w:r w:rsidRPr="005F57F5">
        <w:rPr>
          <w:rStyle w:val="Emphasis"/>
          <w:highlight w:val="green"/>
        </w:rPr>
        <w:t>hundreds</w:t>
      </w:r>
      <w:r w:rsidRPr="00B230B0">
        <w:rPr>
          <w:sz w:val="16"/>
        </w:rPr>
        <w:t xml:space="preserve"> </w:t>
      </w:r>
      <w:r w:rsidRPr="00B230B0">
        <w:rPr>
          <w:rStyle w:val="StyleUnderline"/>
        </w:rPr>
        <w:t>of</w:t>
      </w:r>
      <w:r w:rsidRPr="00B230B0">
        <w:rPr>
          <w:sz w:val="16"/>
        </w:rPr>
        <w:t xml:space="preserve"> his </w:t>
      </w:r>
      <w:r w:rsidRPr="00B230B0">
        <w:rPr>
          <w:rStyle w:val="StyleUnderline"/>
        </w:rPr>
        <w:t xml:space="preserve">supporters have been </w:t>
      </w:r>
      <w:r w:rsidRPr="005F57F5">
        <w:rPr>
          <w:rStyle w:val="StyleUnderline"/>
          <w:highlight w:val="green"/>
        </w:rPr>
        <w:t>sentenced</w:t>
      </w:r>
      <w:r w:rsidRPr="00B230B0">
        <w:rPr>
          <w:rStyle w:val="StyleUnderline"/>
        </w:rPr>
        <w:t xml:space="preserve"> to prison</w:t>
      </w:r>
      <w:r w:rsidRPr="00B230B0">
        <w:rPr>
          <w:sz w:val="16"/>
        </w:rPr>
        <w:t>.</w:t>
      </w:r>
    </w:p>
    <w:p w14:paraId="4C8134E5" w14:textId="77777777" w:rsidR="00240E0A" w:rsidRPr="00B230B0" w:rsidRDefault="00240E0A" w:rsidP="00240E0A">
      <w:pPr>
        <w:rPr>
          <w:sz w:val="16"/>
        </w:rPr>
      </w:pPr>
      <w:r w:rsidRPr="00B230B0">
        <w:rPr>
          <w:rStyle w:val="StyleUnderline"/>
        </w:rPr>
        <w:t>Kagan replies</w:t>
      </w:r>
      <w:r w:rsidRPr="00B230B0">
        <w:rPr>
          <w:sz w:val="16"/>
        </w:rPr>
        <w:t xml:space="preserve"> that </w:t>
      </w:r>
      <w:r w:rsidRPr="00B230B0">
        <w:rPr>
          <w:rStyle w:val="StyleUnderline"/>
        </w:rPr>
        <w:t>this time is</w:t>
      </w:r>
      <w:r w:rsidRPr="00B230B0">
        <w:rPr>
          <w:sz w:val="16"/>
        </w:rPr>
        <w:t xml:space="preserve"> </w:t>
      </w:r>
      <w:r w:rsidRPr="00B230B0">
        <w:rPr>
          <w:rStyle w:val="Emphasis"/>
        </w:rPr>
        <w:t>different</w:t>
      </w:r>
      <w:r w:rsidRPr="00B230B0">
        <w:rPr>
          <w:sz w:val="16"/>
        </w:rPr>
        <w:t xml:space="preserve">. The </w:t>
      </w:r>
      <w:r w:rsidRPr="00B230B0">
        <w:rPr>
          <w:rStyle w:val="StyleUnderline"/>
        </w:rPr>
        <w:t>Heritage Foundation</w:t>
      </w:r>
      <w:r w:rsidRPr="00B230B0">
        <w:rPr>
          <w:sz w:val="16"/>
        </w:rPr>
        <w:t xml:space="preserve">, a leading right-wing think tank, is compiling a list of thousands of right-wing radicals who will fill slots in the federal bureaucracy – especially the Department of Justice – that Trump will have freed up by way of a novel legal maneuver. It has also produced a conservative wish list called </w:t>
      </w:r>
      <w:r w:rsidRPr="00B230B0">
        <w:rPr>
          <w:rStyle w:val="Emphasis"/>
        </w:rPr>
        <w:t>Project 2025</w:t>
      </w:r>
      <w:r w:rsidRPr="00B230B0">
        <w:rPr>
          <w:sz w:val="16"/>
        </w:rPr>
        <w:t xml:space="preserve">. But </w:t>
      </w:r>
      <w:r w:rsidRPr="00B230B0">
        <w:rPr>
          <w:rStyle w:val="StyleUnderline"/>
        </w:rPr>
        <w:t>the notion</w:t>
      </w:r>
      <w:r w:rsidRPr="00B230B0">
        <w:rPr>
          <w:sz w:val="16"/>
        </w:rPr>
        <w:t xml:space="preserve"> that </w:t>
      </w:r>
      <w:r w:rsidRPr="00B230B0">
        <w:rPr>
          <w:rStyle w:val="StyleUnderline"/>
        </w:rPr>
        <w:t>Trump will</w:t>
      </w:r>
      <w:r w:rsidRPr="00B230B0">
        <w:rPr>
          <w:sz w:val="16"/>
        </w:rPr>
        <w:t xml:space="preserve"> </w:t>
      </w:r>
      <w:r w:rsidRPr="00B230B0">
        <w:rPr>
          <w:rStyle w:val="Emphasis"/>
        </w:rPr>
        <w:t>pay attention</w:t>
      </w:r>
      <w:r w:rsidRPr="00B230B0">
        <w:rPr>
          <w:sz w:val="16"/>
        </w:rPr>
        <w:t xml:space="preserve"> </w:t>
      </w:r>
      <w:r w:rsidRPr="00B230B0">
        <w:rPr>
          <w:rStyle w:val="StyleUnderline"/>
        </w:rPr>
        <w:t>to think-tank proposals</w:t>
      </w:r>
      <w:r w:rsidRPr="00B230B0">
        <w:rPr>
          <w:sz w:val="16"/>
        </w:rPr>
        <w:t xml:space="preserve"> and white papers </w:t>
      </w:r>
      <w:r w:rsidRPr="00B230B0">
        <w:rPr>
          <w:rStyle w:val="StyleUnderline"/>
        </w:rPr>
        <w:t>is</w:t>
      </w:r>
      <w:r w:rsidRPr="00B230B0">
        <w:rPr>
          <w:sz w:val="16"/>
        </w:rPr>
        <w:t xml:space="preserve"> </w:t>
      </w:r>
      <w:r w:rsidRPr="00B230B0">
        <w:rPr>
          <w:rStyle w:val="Emphasis"/>
        </w:rPr>
        <w:t>fanciful</w:t>
      </w:r>
      <w:r w:rsidRPr="00B230B0">
        <w:rPr>
          <w:sz w:val="16"/>
        </w:rPr>
        <w:t xml:space="preserve"> – has no one learned anything?</w:t>
      </w:r>
    </w:p>
    <w:p w14:paraId="13D72224" w14:textId="77777777" w:rsidR="00240E0A" w:rsidRPr="00B230B0" w:rsidRDefault="00240E0A" w:rsidP="00240E0A">
      <w:pPr>
        <w:rPr>
          <w:sz w:val="16"/>
        </w:rPr>
      </w:pPr>
      <w:r w:rsidRPr="00B230B0">
        <w:rPr>
          <w:sz w:val="16"/>
        </w:rPr>
        <w:t>Kagan is on stronger ground arguing that Trump will order investigations and trials of his political opponents – a typical move from the dictator’s playbook. Trump has indeed threatened as much, vowing to prosecute his own former attorney general, William Barr, and his former chief of staff, John Kelly, among others.</w:t>
      </w:r>
    </w:p>
    <w:p w14:paraId="3F45769A" w14:textId="77777777" w:rsidR="00240E0A" w:rsidRPr="00405CDD" w:rsidRDefault="00240E0A" w:rsidP="00240E0A">
      <w:pPr>
        <w:rPr>
          <w:sz w:val="16"/>
        </w:rPr>
      </w:pPr>
      <w:r w:rsidRPr="00B230B0">
        <w:rPr>
          <w:sz w:val="16"/>
        </w:rPr>
        <w:t xml:space="preserve">But </w:t>
      </w:r>
      <w:r w:rsidRPr="00B230B0">
        <w:rPr>
          <w:rStyle w:val="StyleUnderline"/>
        </w:rPr>
        <w:t>if we have learned</w:t>
      </w:r>
      <w:r w:rsidRPr="00B230B0">
        <w:rPr>
          <w:sz w:val="16"/>
        </w:rPr>
        <w:t xml:space="preserve"> </w:t>
      </w:r>
      <w:r w:rsidRPr="00B230B0">
        <w:rPr>
          <w:rStyle w:val="Emphasis"/>
        </w:rPr>
        <w:t>anything</w:t>
      </w:r>
      <w:r w:rsidRPr="00B230B0">
        <w:rPr>
          <w:sz w:val="16"/>
        </w:rPr>
        <w:t xml:space="preserve"> </w:t>
      </w:r>
      <w:r w:rsidRPr="00B230B0">
        <w:rPr>
          <w:rStyle w:val="StyleUnderline"/>
        </w:rPr>
        <w:t xml:space="preserve">about </w:t>
      </w:r>
      <w:r w:rsidRPr="003417D6">
        <w:rPr>
          <w:rStyle w:val="StyleUnderline"/>
        </w:rPr>
        <w:t>Trump</w:t>
      </w:r>
      <w:r w:rsidRPr="00B230B0">
        <w:rPr>
          <w:rStyle w:val="StyleUnderline"/>
        </w:rPr>
        <w:t xml:space="preserve">, it is that we should </w:t>
      </w:r>
      <w:r w:rsidRPr="005F57F5">
        <w:rPr>
          <w:rStyle w:val="StyleUnderline"/>
          <w:highlight w:val="green"/>
        </w:rPr>
        <w:t>take</w:t>
      </w:r>
      <w:r w:rsidRPr="00B230B0">
        <w:rPr>
          <w:rStyle w:val="StyleUnderline"/>
        </w:rPr>
        <w:t xml:space="preserve"> his </w:t>
      </w:r>
      <w:r w:rsidRPr="005F57F5">
        <w:rPr>
          <w:rStyle w:val="StyleUnderline"/>
          <w:highlight w:val="green"/>
        </w:rPr>
        <w:t>promises with a</w:t>
      </w:r>
      <w:r w:rsidRPr="005F57F5">
        <w:rPr>
          <w:sz w:val="16"/>
          <w:highlight w:val="green"/>
        </w:rPr>
        <w:t xml:space="preserve"> </w:t>
      </w:r>
      <w:r w:rsidRPr="005F57F5">
        <w:rPr>
          <w:rStyle w:val="Emphasis"/>
          <w:highlight w:val="green"/>
        </w:rPr>
        <w:t>grain of salt</w:t>
      </w:r>
      <w:r w:rsidRPr="00B230B0">
        <w:rPr>
          <w:sz w:val="16"/>
        </w:rPr>
        <w:t xml:space="preserve">. He never did “lock up” Hillary Clinton, after all, and he already tried to empty the federal bureaucracy with the notorious “Schedule F” executive order toward the end of his term. </w:t>
      </w:r>
      <w:r w:rsidRPr="00B230B0">
        <w:rPr>
          <w:rStyle w:val="StyleUnderline"/>
        </w:rPr>
        <w:t>Nothing came</w:t>
      </w:r>
      <w:r w:rsidRPr="00B230B0">
        <w:rPr>
          <w:sz w:val="16"/>
        </w:rPr>
        <w:t xml:space="preserve"> of it </w:t>
      </w:r>
      <w:r w:rsidRPr="00B230B0">
        <w:rPr>
          <w:rStyle w:val="Emphasis"/>
        </w:rPr>
        <w:t>except</w:t>
      </w:r>
      <w:r w:rsidRPr="00B230B0">
        <w:rPr>
          <w:sz w:val="16"/>
        </w:rPr>
        <w:t xml:space="preserve"> </w:t>
      </w:r>
      <w:r w:rsidRPr="00B230B0">
        <w:rPr>
          <w:rStyle w:val="StyleUnderline"/>
        </w:rPr>
        <w:t>bureaucratic confusion</w:t>
      </w:r>
      <w:r w:rsidRPr="00B230B0">
        <w:rPr>
          <w:sz w:val="16"/>
        </w:rPr>
        <w:t>.</w:t>
      </w:r>
    </w:p>
    <w:p w14:paraId="07CB648F" w14:textId="77777777" w:rsidR="00240E0A" w:rsidRPr="00BD2A40" w:rsidRDefault="00240E0A" w:rsidP="00240E0A"/>
    <w:p w14:paraId="20DD676A" w14:textId="7E887565" w:rsidR="00240E0A" w:rsidRDefault="00240E0A" w:rsidP="00240E0A"/>
    <w:p w14:paraId="68D52074" w14:textId="739D8F1E" w:rsidR="00240E0A" w:rsidRDefault="00240E0A" w:rsidP="00240E0A">
      <w:pPr>
        <w:pStyle w:val="Heading3"/>
      </w:pPr>
      <w:r>
        <w:t>Adv CP</w:t>
      </w:r>
    </w:p>
    <w:p w14:paraId="237BC6D2" w14:textId="77777777" w:rsidR="00240E0A" w:rsidRDefault="00240E0A" w:rsidP="00240E0A">
      <w:pPr>
        <w:pStyle w:val="Heading3"/>
      </w:pPr>
      <w:r>
        <w:t>Techlash DA</w:t>
      </w:r>
    </w:p>
    <w:p w14:paraId="42A934AC" w14:textId="77777777" w:rsidR="00240E0A" w:rsidRDefault="00240E0A" w:rsidP="00240E0A">
      <w:pPr>
        <w:pStyle w:val="Heading4"/>
        <w:numPr>
          <w:ilvl w:val="0"/>
          <w:numId w:val="49"/>
        </w:numPr>
      </w:pPr>
      <w:r>
        <w:t>Amazon thumps and proves the FTC will continue being harsh on big tech</w:t>
      </w:r>
    </w:p>
    <w:p w14:paraId="70568778" w14:textId="77777777" w:rsidR="00240E0A" w:rsidRPr="00BD5BD1" w:rsidRDefault="00240E0A" w:rsidP="00240E0A">
      <w:r>
        <w:rPr>
          <w:rStyle w:val="Style13ptBold"/>
        </w:rPr>
        <w:t xml:space="preserve">Weise and Kang 9/26 </w:t>
      </w:r>
      <w:r>
        <w:t>(Karen Weise and Cecilia Kang, reporters for the New York Times, “</w:t>
      </w:r>
      <w:r w:rsidRPr="00BD5BD1">
        <w:t>Amazon to Pay $2.5 Billion to Settle Claims It Tricked Prime Customers</w:t>
      </w:r>
      <w:r>
        <w:t xml:space="preserve">”, New York Times (9/26/25), </w:t>
      </w:r>
      <w:r w:rsidRPr="00BD5BD1">
        <w:t>https://www.nytimes.com/2025/09/25/technology/amazon-ftc-settlement.html?campaign_id=60&amp;emc=edit_na_20250925&amp;instance_id=163242&amp;nl=breaking-news&amp;regi_id=206563786&amp;segment_id=206597&amp;user_id=da299bcf994b386c3abda1572dd0ae75</w:t>
      </w:r>
      <w:r>
        <w:t>)//LJ</w:t>
      </w:r>
    </w:p>
    <w:p w14:paraId="4297F065" w14:textId="77777777" w:rsidR="00240E0A" w:rsidRPr="00BD5BD1" w:rsidRDefault="00240E0A" w:rsidP="00240E0A">
      <w:pPr>
        <w:rPr>
          <w:sz w:val="16"/>
        </w:rPr>
      </w:pPr>
      <w:r w:rsidRPr="00BD5BD1">
        <w:rPr>
          <w:rStyle w:val="StyleUnderline"/>
          <w:highlight w:val="green"/>
        </w:rPr>
        <w:t>Amazon agreed to pay</w:t>
      </w:r>
      <w:r w:rsidRPr="00BD5BD1">
        <w:rPr>
          <w:sz w:val="16"/>
        </w:rPr>
        <w:t xml:space="preserve"> up </w:t>
      </w:r>
      <w:r w:rsidRPr="00BD5BD1">
        <w:rPr>
          <w:rStyle w:val="StyleUnderline"/>
        </w:rPr>
        <w:t>to $</w:t>
      </w:r>
      <w:r w:rsidRPr="00BD5BD1">
        <w:rPr>
          <w:rStyle w:val="StyleUnderline"/>
          <w:highlight w:val="green"/>
        </w:rPr>
        <w:t>2.5 billion to settle claims</w:t>
      </w:r>
      <w:r w:rsidRPr="00BD5BD1">
        <w:rPr>
          <w:rStyle w:val="StyleUnderline"/>
        </w:rPr>
        <w:t xml:space="preserve"> that </w:t>
      </w:r>
      <w:r w:rsidRPr="00BD5BD1">
        <w:rPr>
          <w:rStyle w:val="StyleUnderline"/>
          <w:highlight w:val="green"/>
        </w:rPr>
        <w:t>it tricked</w:t>
      </w:r>
      <w:r w:rsidRPr="00BD5BD1">
        <w:rPr>
          <w:rStyle w:val="StyleUnderline"/>
        </w:rPr>
        <w:t xml:space="preserve"> tens of </w:t>
      </w:r>
      <w:r w:rsidRPr="00BD5BD1">
        <w:rPr>
          <w:rStyle w:val="StyleUnderline"/>
          <w:highlight w:val="green"/>
        </w:rPr>
        <w:t>millions</w:t>
      </w:r>
      <w:r w:rsidRPr="00BD5BD1">
        <w:rPr>
          <w:sz w:val="16"/>
        </w:rPr>
        <w:t xml:space="preserve"> of people </w:t>
      </w:r>
      <w:r w:rsidRPr="00BD5BD1">
        <w:rPr>
          <w:rStyle w:val="StyleUnderline"/>
          <w:highlight w:val="green"/>
        </w:rPr>
        <w:t>into</w:t>
      </w:r>
      <w:r w:rsidRPr="00BD5BD1">
        <w:rPr>
          <w:rStyle w:val="StyleUnderline"/>
        </w:rPr>
        <w:t xml:space="preserve"> signing up for</w:t>
      </w:r>
      <w:r w:rsidRPr="00BD5BD1">
        <w:rPr>
          <w:sz w:val="16"/>
        </w:rPr>
        <w:t xml:space="preserve"> its </w:t>
      </w:r>
      <w:r w:rsidRPr="00BD5BD1">
        <w:rPr>
          <w:rStyle w:val="StyleUnderline"/>
          <w:highlight w:val="green"/>
        </w:rPr>
        <w:t>Prime</w:t>
      </w:r>
      <w:r w:rsidRPr="00BD5BD1">
        <w:rPr>
          <w:sz w:val="16"/>
        </w:rPr>
        <w:t xml:space="preserve"> membership </w:t>
      </w:r>
      <w:proofErr w:type="gramStart"/>
      <w:r w:rsidRPr="00BD5BD1">
        <w:rPr>
          <w:sz w:val="16"/>
        </w:rPr>
        <w:t xml:space="preserve">program, </w:t>
      </w:r>
      <w:r w:rsidRPr="00BD5BD1">
        <w:rPr>
          <w:rStyle w:val="StyleUnderline"/>
        </w:rPr>
        <w:t>and</w:t>
      </w:r>
      <w:proofErr w:type="gramEnd"/>
      <w:r w:rsidRPr="00BD5BD1">
        <w:rPr>
          <w:rStyle w:val="StyleUnderline"/>
        </w:rPr>
        <w:t xml:space="preserve"> then made it hard for customers to cancel</w:t>
      </w:r>
      <w:r w:rsidRPr="00BD5BD1">
        <w:rPr>
          <w:sz w:val="16"/>
        </w:rPr>
        <w:t xml:space="preserve"> when they wanted out.</w:t>
      </w:r>
    </w:p>
    <w:p w14:paraId="59EE1873" w14:textId="77777777" w:rsidR="00240E0A" w:rsidRDefault="00240E0A" w:rsidP="00240E0A">
      <w:pPr>
        <w:rPr>
          <w:rStyle w:val="Emphasis"/>
        </w:rPr>
      </w:pPr>
      <w:r w:rsidRPr="00BD5BD1">
        <w:rPr>
          <w:rStyle w:val="StyleUnderline"/>
          <w:highlight w:val="green"/>
        </w:rPr>
        <w:t>The settlement</w:t>
      </w:r>
      <w:r w:rsidRPr="00BD5BD1">
        <w:rPr>
          <w:rStyle w:val="StyleUnderline"/>
        </w:rPr>
        <w:t xml:space="preserve"> announced on Thursday came days into a jury trial</w:t>
      </w:r>
      <w:r w:rsidRPr="00BD5BD1">
        <w:rPr>
          <w:sz w:val="16"/>
        </w:rPr>
        <w:t xml:space="preserve"> that began in Seattle this week over the issue, </w:t>
      </w:r>
      <w:r w:rsidRPr="00BD5BD1">
        <w:rPr>
          <w:rStyle w:val="StyleUnderline"/>
        </w:rPr>
        <w:t xml:space="preserve">which </w:t>
      </w:r>
      <w:r w:rsidRPr="00BD5BD1">
        <w:rPr>
          <w:rStyle w:val="Emphasis"/>
          <w:highlight w:val="green"/>
        </w:rPr>
        <w:t>stemmed from a lawsuit filed by the</w:t>
      </w:r>
      <w:r w:rsidRPr="00BD5BD1">
        <w:rPr>
          <w:rStyle w:val="Emphasis"/>
        </w:rPr>
        <w:t xml:space="preserve"> </w:t>
      </w:r>
      <w:r w:rsidRPr="00BD5BD1">
        <w:rPr>
          <w:rStyle w:val="Emphasis"/>
          <w:highlight w:val="green"/>
        </w:rPr>
        <w:t>F</w:t>
      </w:r>
      <w:r w:rsidRPr="00BD5BD1">
        <w:rPr>
          <w:rStyle w:val="Emphasis"/>
        </w:rPr>
        <w:t xml:space="preserve">ederal </w:t>
      </w:r>
      <w:r w:rsidRPr="00BD5BD1">
        <w:rPr>
          <w:rStyle w:val="Emphasis"/>
          <w:highlight w:val="green"/>
        </w:rPr>
        <w:t>T</w:t>
      </w:r>
      <w:r w:rsidRPr="00BD5BD1">
        <w:rPr>
          <w:rStyle w:val="Emphasis"/>
        </w:rPr>
        <w:t xml:space="preserve">rade </w:t>
      </w:r>
      <w:r w:rsidRPr="00BD5BD1">
        <w:rPr>
          <w:rStyle w:val="Emphasis"/>
          <w:highlight w:val="green"/>
        </w:rPr>
        <w:t>C</w:t>
      </w:r>
      <w:r w:rsidRPr="00BD5BD1">
        <w:rPr>
          <w:rStyle w:val="Emphasis"/>
        </w:rPr>
        <w:t xml:space="preserve">ommission </w:t>
      </w:r>
      <w:r w:rsidRPr="00BD5BD1">
        <w:rPr>
          <w:rStyle w:val="Emphasis"/>
          <w:highlight w:val="green"/>
        </w:rPr>
        <w:t>in 2023</w:t>
      </w:r>
      <w:r w:rsidRPr="00BD5BD1">
        <w:rPr>
          <w:rStyle w:val="Emphasis"/>
        </w:rPr>
        <w:t>.</w:t>
      </w:r>
    </w:p>
    <w:p w14:paraId="1E2CD1BD" w14:textId="77777777" w:rsidR="00240E0A" w:rsidRPr="00BD5BD1" w:rsidRDefault="00240E0A" w:rsidP="00240E0A">
      <w:pPr>
        <w:rPr>
          <w:sz w:val="16"/>
        </w:rPr>
      </w:pPr>
      <w:r w:rsidRPr="00BD5BD1">
        <w:rPr>
          <w:rStyle w:val="StyleUnderline"/>
        </w:rPr>
        <w:t>The lawsuit cut to the heart of how Amazon defines itself as a champion for the hundreds of millions of consumers who regularly use its online shopping service.</w:t>
      </w:r>
      <w:r w:rsidRPr="00BD5BD1">
        <w:rPr>
          <w:sz w:val="16"/>
        </w:rPr>
        <w:t xml:space="preserve"> Though less sweeping than an antitrust case that the F.T.C. has filed against Amazon, the suit targeted the company for the way it runs a popular subscription program central to its business and ubiquitous in the lives of many of its customers.</w:t>
      </w:r>
    </w:p>
    <w:p w14:paraId="387710F5" w14:textId="77777777" w:rsidR="00240E0A" w:rsidRPr="00BD5BD1" w:rsidRDefault="00240E0A" w:rsidP="00240E0A">
      <w:pPr>
        <w:rPr>
          <w:sz w:val="16"/>
        </w:rPr>
      </w:pPr>
      <w:r w:rsidRPr="00BD5BD1">
        <w:rPr>
          <w:sz w:val="16"/>
        </w:rPr>
        <w:t>An estimated 200 million people in the United States use Prime to shop on Amazon. Subscriptions, primarily Prime, brought in more than $44 billion last year, but Prime’s value to Amazon goes far beyond the monthly fees. Prime members are the company’s best customers: They buy more things, and buy more frequently, than people who are not signed up for the service. And the settlement will not fundamentally change how Amazon interacts with those customers.</w:t>
      </w:r>
    </w:p>
    <w:p w14:paraId="4AD263EA" w14:textId="77777777" w:rsidR="00240E0A" w:rsidRPr="00BD5BD1" w:rsidRDefault="00240E0A" w:rsidP="00240E0A">
      <w:pPr>
        <w:rPr>
          <w:sz w:val="16"/>
        </w:rPr>
      </w:pPr>
      <w:r w:rsidRPr="00BD5BD1">
        <w:rPr>
          <w:sz w:val="16"/>
        </w:rPr>
        <w:t>“Nobody likes a trial,” said Josh Lowitz, a partner at Consumer Intelligence Research Partners, a research firm that has surveyed Prime customers for more than a decade. He said Prime was wildly popular, but Amazon clearly decided “that $2.5 billion and ending the story before the Christmas season was probably a good plan.”</w:t>
      </w:r>
    </w:p>
    <w:p w14:paraId="044FEAD8" w14:textId="77777777" w:rsidR="00240E0A" w:rsidRDefault="00240E0A" w:rsidP="00240E0A">
      <w:pPr>
        <w:rPr>
          <w:rStyle w:val="StyleUnderline"/>
        </w:rPr>
      </w:pPr>
      <w:r w:rsidRPr="00BD5BD1">
        <w:rPr>
          <w:rStyle w:val="Emphasis"/>
        </w:rPr>
        <w:t xml:space="preserve">The settlement </w:t>
      </w:r>
      <w:r w:rsidRPr="00BD5BD1">
        <w:rPr>
          <w:rStyle w:val="Emphasis"/>
          <w:highlight w:val="green"/>
        </w:rPr>
        <w:t>shows a continued push by the Republican-led F.T.C. against the biggest tech companies</w:t>
      </w:r>
      <w:r w:rsidRPr="00BD5BD1">
        <w:rPr>
          <w:rStyle w:val="Emphasis"/>
        </w:rPr>
        <w:t xml:space="preserve">, </w:t>
      </w:r>
      <w:r w:rsidRPr="00BD5BD1">
        <w:rPr>
          <w:rStyle w:val="Emphasis"/>
          <w:highlight w:val="green"/>
        </w:rPr>
        <w:t>despite</w:t>
      </w:r>
      <w:r w:rsidRPr="00BD5BD1">
        <w:rPr>
          <w:rStyle w:val="Emphasis"/>
        </w:rPr>
        <w:t xml:space="preserve"> their </w:t>
      </w:r>
      <w:r w:rsidRPr="00BD5BD1">
        <w:rPr>
          <w:rStyle w:val="Emphasis"/>
          <w:highlight w:val="green"/>
        </w:rPr>
        <w:t>executives’</w:t>
      </w:r>
      <w:r w:rsidRPr="00BD5BD1">
        <w:rPr>
          <w:rStyle w:val="Emphasis"/>
        </w:rPr>
        <w:t xml:space="preserve"> many </w:t>
      </w:r>
      <w:r w:rsidRPr="00BD5BD1">
        <w:rPr>
          <w:rStyle w:val="Emphasis"/>
          <w:highlight w:val="green"/>
        </w:rPr>
        <w:t>attempts to court</w:t>
      </w:r>
      <w:r w:rsidRPr="00BD5BD1">
        <w:rPr>
          <w:rStyle w:val="Emphasis"/>
        </w:rPr>
        <w:t xml:space="preserve"> President </w:t>
      </w:r>
      <w:r w:rsidRPr="00BD5BD1">
        <w:rPr>
          <w:rStyle w:val="Emphasis"/>
          <w:highlight w:val="green"/>
        </w:rPr>
        <w:t>Trump</w:t>
      </w:r>
      <w:r w:rsidRPr="00BD5BD1">
        <w:rPr>
          <w:rStyle w:val="Emphasis"/>
        </w:rPr>
        <w:t>.</w:t>
      </w:r>
      <w:r w:rsidRPr="00BD5BD1">
        <w:rPr>
          <w:sz w:val="16"/>
        </w:rPr>
        <w:t xml:space="preserve"> </w:t>
      </w:r>
      <w:r w:rsidRPr="00BD5BD1">
        <w:rPr>
          <w:rStyle w:val="StyleUnderline"/>
        </w:rPr>
        <w:t>This year, Mr. Trump fired the two Democratic commissioners, leaving three Republican members leading the agency.</w:t>
      </w:r>
    </w:p>
    <w:p w14:paraId="08F103FD" w14:textId="77777777" w:rsidR="00240E0A" w:rsidRPr="00BD5BD1" w:rsidRDefault="00240E0A" w:rsidP="00240E0A">
      <w:pPr>
        <w:rPr>
          <w:sz w:val="16"/>
        </w:rPr>
      </w:pPr>
      <w:r w:rsidRPr="00BD5BD1">
        <w:rPr>
          <w:sz w:val="16"/>
        </w:rPr>
        <w:t xml:space="preserve">In 2023, Lina Khan, then the F.T.C.’s Democratic chair, filed a suit against Amazon accusing it of squeezing third-party sellers </w:t>
      </w:r>
      <w:proofErr w:type="gramStart"/>
      <w:r w:rsidRPr="00BD5BD1">
        <w:rPr>
          <w:sz w:val="16"/>
        </w:rPr>
        <w:t>on</w:t>
      </w:r>
      <w:proofErr w:type="gramEnd"/>
      <w:r w:rsidRPr="00BD5BD1">
        <w:rPr>
          <w:sz w:val="16"/>
        </w:rPr>
        <w:t xml:space="preserve"> its marketplace and favoring its own services in a way that raised </w:t>
      </w:r>
      <w:proofErr w:type="gramStart"/>
      <w:r w:rsidRPr="00BD5BD1">
        <w:rPr>
          <w:sz w:val="16"/>
        </w:rPr>
        <w:t>cost</w:t>
      </w:r>
      <w:proofErr w:type="gramEnd"/>
      <w:r w:rsidRPr="00BD5BD1">
        <w:rPr>
          <w:sz w:val="16"/>
        </w:rPr>
        <w:t xml:space="preserve"> for consumers. The case is active, and Amazon denies the claims.</w:t>
      </w:r>
    </w:p>
    <w:p w14:paraId="2132B822" w14:textId="77777777" w:rsidR="00240E0A" w:rsidRPr="00BD5BD1" w:rsidRDefault="00240E0A" w:rsidP="00240E0A">
      <w:pPr>
        <w:rPr>
          <w:sz w:val="16"/>
        </w:rPr>
      </w:pPr>
      <w:r w:rsidRPr="00BD5BD1">
        <w:rPr>
          <w:sz w:val="16"/>
        </w:rPr>
        <w:t>In the Prime case, Amazon agreed to pay $1 billion in penalties and between $1 billion and $1.5 billion in payouts to customers, who could get $51 each if they qualify. The agency said it was one of the largest settlements in its history.</w:t>
      </w:r>
    </w:p>
    <w:p w14:paraId="31CEC52C" w14:textId="77777777" w:rsidR="00240E0A" w:rsidRPr="00BD5BD1" w:rsidRDefault="00240E0A" w:rsidP="00240E0A">
      <w:pPr>
        <w:rPr>
          <w:sz w:val="16"/>
        </w:rPr>
      </w:pPr>
      <w:r w:rsidRPr="00BD5BD1">
        <w:rPr>
          <w:sz w:val="16"/>
        </w:rPr>
        <w:t>Amazon did not admit or deny wrongdoing in agreeing to settle.</w:t>
      </w:r>
    </w:p>
    <w:p w14:paraId="646EF423" w14:textId="77777777" w:rsidR="00240E0A" w:rsidRPr="00BD5BD1" w:rsidRDefault="00240E0A" w:rsidP="00240E0A">
      <w:pPr>
        <w:rPr>
          <w:sz w:val="16"/>
        </w:rPr>
      </w:pPr>
      <w:r w:rsidRPr="00BD5BD1">
        <w:rPr>
          <w:sz w:val="16"/>
        </w:rPr>
        <w:t xml:space="preserve">“Amazon and our executives have always followed the </w:t>
      </w:r>
      <w:proofErr w:type="gramStart"/>
      <w:r w:rsidRPr="00BD5BD1">
        <w:rPr>
          <w:sz w:val="16"/>
        </w:rPr>
        <w:t>law</w:t>
      </w:r>
      <w:proofErr w:type="gramEnd"/>
      <w:r w:rsidRPr="00BD5BD1">
        <w:rPr>
          <w:sz w:val="16"/>
        </w:rPr>
        <w:t xml:space="preserve"> and this settlement allows us to move forward and focus on innovating for customers,” Mark Blafkin, a company spokesman, said in a statement.</w:t>
      </w:r>
    </w:p>
    <w:p w14:paraId="0F98C3AD" w14:textId="77777777" w:rsidR="00240E0A" w:rsidRPr="00BD5BD1" w:rsidRDefault="00240E0A" w:rsidP="00240E0A">
      <w:pPr>
        <w:rPr>
          <w:sz w:val="16"/>
        </w:rPr>
      </w:pPr>
      <w:r w:rsidRPr="00BD5BD1">
        <w:rPr>
          <w:sz w:val="16"/>
        </w:rPr>
        <w:t>He added that Amazon worked hard to make it clear and simple for customers to sign up or cancel their Prime membership and “we look forward to what we’ll deliver for Prime members in the coming years.”</w:t>
      </w:r>
    </w:p>
    <w:p w14:paraId="729778F8" w14:textId="77777777" w:rsidR="00240E0A" w:rsidRPr="007622BC" w:rsidRDefault="00240E0A" w:rsidP="00240E0A">
      <w:pPr>
        <w:rPr>
          <w:u w:val="single"/>
        </w:rPr>
      </w:pPr>
      <w:r w:rsidRPr="00BD5BD1">
        <w:rPr>
          <w:rStyle w:val="Emphasis"/>
        </w:rPr>
        <w:t xml:space="preserve">The </w:t>
      </w:r>
      <w:r w:rsidRPr="00BD5BD1">
        <w:rPr>
          <w:rStyle w:val="Emphasis"/>
          <w:highlight w:val="green"/>
        </w:rPr>
        <w:t>F.T.C. chairman,</w:t>
      </w:r>
      <w:r w:rsidRPr="00BD5BD1">
        <w:rPr>
          <w:rStyle w:val="Emphasis"/>
        </w:rPr>
        <w:t xml:space="preserve"> Andrew </w:t>
      </w:r>
      <w:r w:rsidRPr="00BD5BD1">
        <w:rPr>
          <w:rStyle w:val="Emphasis"/>
          <w:highlight w:val="green"/>
        </w:rPr>
        <w:t>Ferguson, has been a vocal critic</w:t>
      </w:r>
      <w:r w:rsidRPr="00BD5BD1">
        <w:rPr>
          <w:rStyle w:val="StyleUnderline"/>
          <w:highlight w:val="green"/>
        </w:rPr>
        <w:t xml:space="preserve"> of the biggest tech companies</w:t>
      </w:r>
      <w:r w:rsidRPr="00BD5BD1">
        <w:rPr>
          <w:rStyle w:val="StyleUnderline"/>
        </w:rPr>
        <w:t>, which he has accused of stifling speech and using their power to crush competition.</w:t>
      </w:r>
      <w:r w:rsidRPr="00BD5BD1">
        <w:rPr>
          <w:sz w:val="16"/>
        </w:rPr>
        <w:t xml:space="preserve"> </w:t>
      </w:r>
      <w:r w:rsidRPr="00BD5BD1">
        <w:rPr>
          <w:rStyle w:val="Emphasis"/>
        </w:rPr>
        <w:t xml:space="preserve">He’s </w:t>
      </w:r>
      <w:r w:rsidRPr="00BD5BD1">
        <w:rPr>
          <w:rStyle w:val="Emphasis"/>
          <w:highlight w:val="green"/>
        </w:rPr>
        <w:t>continued to pursue antitrust lawsuits</w:t>
      </w:r>
      <w:r w:rsidRPr="00BD5BD1">
        <w:rPr>
          <w:rStyle w:val="StyleUnderline"/>
        </w:rPr>
        <w:t xml:space="preserve"> against Amazon and Meta that began with his Republican and Democratic </w:t>
      </w:r>
      <w:proofErr w:type="gramStart"/>
      <w:r w:rsidRPr="00BD5BD1">
        <w:rPr>
          <w:rStyle w:val="StyleUnderline"/>
        </w:rPr>
        <w:t xml:space="preserve">predecessors, </w:t>
      </w:r>
      <w:r w:rsidRPr="00BD5BD1">
        <w:rPr>
          <w:rStyle w:val="StyleUnderline"/>
          <w:highlight w:val="green"/>
        </w:rPr>
        <w:t>and</w:t>
      </w:r>
      <w:proofErr w:type="gramEnd"/>
      <w:r w:rsidRPr="00BD5BD1">
        <w:rPr>
          <w:rStyle w:val="StyleUnderline"/>
        </w:rPr>
        <w:t xml:space="preserve"> has </w:t>
      </w:r>
      <w:r w:rsidRPr="00BD5BD1">
        <w:rPr>
          <w:rStyle w:val="Emphasis"/>
          <w:highlight w:val="green"/>
        </w:rPr>
        <w:t>started investigations into</w:t>
      </w:r>
      <w:r w:rsidRPr="00BD5BD1">
        <w:rPr>
          <w:rStyle w:val="Emphasis"/>
        </w:rPr>
        <w:t xml:space="preserve"> </w:t>
      </w:r>
      <w:r w:rsidRPr="00BD5BD1">
        <w:rPr>
          <w:rStyle w:val="Emphasis"/>
          <w:highlight w:val="green"/>
        </w:rPr>
        <w:t>a</w:t>
      </w:r>
      <w:r w:rsidRPr="00BD5BD1">
        <w:rPr>
          <w:rStyle w:val="Emphasis"/>
        </w:rPr>
        <w:t xml:space="preserve">rtificial </w:t>
      </w:r>
      <w:r w:rsidRPr="00BD5BD1">
        <w:rPr>
          <w:rStyle w:val="Emphasis"/>
          <w:highlight w:val="green"/>
        </w:rPr>
        <w:t>i</w:t>
      </w:r>
      <w:r w:rsidRPr="00BD5BD1">
        <w:rPr>
          <w:rStyle w:val="Emphasis"/>
        </w:rPr>
        <w:t xml:space="preserve">ntelligence </w:t>
      </w:r>
      <w:r w:rsidRPr="00BD5BD1">
        <w:rPr>
          <w:rStyle w:val="Emphasis"/>
          <w:highlight w:val="green"/>
        </w:rPr>
        <w:t>companies</w:t>
      </w:r>
      <w:r w:rsidRPr="00BD5BD1">
        <w:rPr>
          <w:rStyle w:val="StyleUnderline"/>
        </w:rPr>
        <w:t xml:space="preserve"> over concerns about children using chatbots, as well as tech giants’ investments in A.I. start-ups.</w:t>
      </w:r>
    </w:p>
    <w:p w14:paraId="3808B9FB" w14:textId="77777777" w:rsidR="00240E0A" w:rsidRPr="00611CDA" w:rsidRDefault="00240E0A" w:rsidP="00240E0A">
      <w:pPr>
        <w:pStyle w:val="ListParagraph"/>
        <w:keepNext/>
        <w:keepLines/>
        <w:numPr>
          <w:ilvl w:val="0"/>
          <w:numId w:val="49"/>
        </w:numPr>
        <w:spacing w:before="40"/>
        <w:outlineLvl w:val="3"/>
        <w:rPr>
          <w:rFonts w:eastAsiaTheme="majorEastAsia" w:cstheme="majorBidi"/>
          <w:b/>
          <w:iCs/>
          <w:sz w:val="26"/>
        </w:rPr>
      </w:pPr>
      <w:r w:rsidRPr="00611CDA">
        <w:rPr>
          <w:rFonts w:eastAsiaTheme="majorEastAsia" w:cstheme="majorBidi"/>
          <w:b/>
          <w:iCs/>
          <w:sz w:val="26"/>
        </w:rPr>
        <w:t>State regulations thump and spill up!</w:t>
      </w:r>
    </w:p>
    <w:p w14:paraId="41D39DA3" w14:textId="77777777" w:rsidR="00240E0A" w:rsidRPr="00623DFC" w:rsidRDefault="00240E0A" w:rsidP="00240E0A">
      <w:r>
        <w:rPr>
          <w:rStyle w:val="Style13ptBold"/>
        </w:rPr>
        <w:t xml:space="preserve">Rumage 25 </w:t>
      </w:r>
      <w:r>
        <w:t>(Jeff Rumage, staff reporter at Built In, “</w:t>
      </w:r>
      <w:r w:rsidRPr="00623DFC">
        <w:t>Trump Wants to Stop AI Regulation. These States Have Other Ideas.</w:t>
      </w:r>
      <w:r>
        <w:t xml:space="preserve">”, Built In (October 22, 2025), </w:t>
      </w:r>
      <w:r w:rsidRPr="00623DFC">
        <w:t>https://builtin.com/articles/state-ai-regulations</w:t>
      </w:r>
      <w:r>
        <w:t>)//LJ</w:t>
      </w:r>
    </w:p>
    <w:p w14:paraId="6E534CAE" w14:textId="77777777" w:rsidR="00240E0A" w:rsidRPr="00623DFC" w:rsidRDefault="00240E0A" w:rsidP="00240E0A">
      <w:pPr>
        <w:rPr>
          <w:u w:val="single"/>
        </w:rPr>
      </w:pPr>
      <w:r w:rsidRPr="00623DFC">
        <w:rPr>
          <w:rStyle w:val="StyleUnderline"/>
          <w:highlight w:val="green"/>
        </w:rPr>
        <w:t>In the absence of federal reg</w:t>
      </w:r>
      <w:r w:rsidRPr="00623DFC">
        <w:rPr>
          <w:rStyle w:val="StyleUnderline"/>
        </w:rPr>
        <w:t>ulation</w:t>
      </w:r>
      <w:r w:rsidRPr="00623DFC">
        <w:rPr>
          <w:rStyle w:val="StyleUnderline"/>
          <w:highlight w:val="green"/>
        </w:rPr>
        <w:t>s</w:t>
      </w:r>
      <w:r w:rsidRPr="00623DFC">
        <w:rPr>
          <w:rStyle w:val="StyleUnderline"/>
        </w:rPr>
        <w:t xml:space="preserve">, </w:t>
      </w:r>
      <w:r w:rsidRPr="00623DFC">
        <w:rPr>
          <w:rStyle w:val="Emphasis"/>
          <w:highlight w:val="green"/>
        </w:rPr>
        <w:t xml:space="preserve">state </w:t>
      </w:r>
      <w:proofErr w:type="gramStart"/>
      <w:r w:rsidRPr="00623DFC">
        <w:rPr>
          <w:rStyle w:val="Emphasis"/>
          <w:highlight w:val="green"/>
        </w:rPr>
        <w:t>legislatures</w:t>
      </w:r>
      <w:proofErr w:type="gramEnd"/>
      <w:r w:rsidRPr="00623DFC">
        <w:rPr>
          <w:rStyle w:val="Emphasis"/>
          <w:highlight w:val="green"/>
        </w:rPr>
        <w:t xml:space="preserve"> across the country</w:t>
      </w:r>
      <w:r w:rsidRPr="00623DFC">
        <w:rPr>
          <w:rStyle w:val="StyleUnderline"/>
          <w:highlight w:val="green"/>
        </w:rPr>
        <w:t xml:space="preserve"> have taken up the cause</w:t>
      </w:r>
      <w:r w:rsidRPr="00623DFC">
        <w:rPr>
          <w:rStyle w:val="StyleUnderline"/>
        </w:rPr>
        <w:t xml:space="preserve"> on their own</w:t>
      </w:r>
      <w:r w:rsidRPr="00623DFC">
        <w:rPr>
          <w:sz w:val="16"/>
        </w:rPr>
        <w:t xml:space="preserve">, becoming ad hoc laboratories for AI policy. It’s not uncommon for states to lead the way in regulating emerging technologies, as they may be the first to feel its harmful effects — like local teens who take their lives after talking to a chatbot, or biased facial recognition systems leading to a wrongful arrest. And </w:t>
      </w:r>
      <w:r w:rsidRPr="00623DFC">
        <w:rPr>
          <w:rStyle w:val="Emphasis"/>
          <w:highlight w:val="green"/>
        </w:rPr>
        <w:t>it’s possible</w:t>
      </w:r>
      <w:r w:rsidRPr="00623DFC">
        <w:rPr>
          <w:rStyle w:val="Emphasis"/>
        </w:rPr>
        <w:t xml:space="preserve"> that this </w:t>
      </w:r>
      <w:r w:rsidRPr="00623DFC">
        <w:rPr>
          <w:rStyle w:val="Emphasis"/>
          <w:highlight w:val="green"/>
        </w:rPr>
        <w:t>policy</w:t>
      </w:r>
      <w:r w:rsidRPr="00623DFC">
        <w:rPr>
          <w:rStyle w:val="Emphasis"/>
        </w:rPr>
        <w:t xml:space="preserve"> </w:t>
      </w:r>
      <w:proofErr w:type="gramStart"/>
      <w:r w:rsidRPr="00623DFC">
        <w:rPr>
          <w:rStyle w:val="Emphasis"/>
        </w:rPr>
        <w:t xml:space="preserve">work </w:t>
      </w:r>
      <w:r w:rsidRPr="00623DFC">
        <w:rPr>
          <w:rStyle w:val="Emphasis"/>
          <w:highlight w:val="green"/>
        </w:rPr>
        <w:t>on the state level will</w:t>
      </w:r>
      <w:proofErr w:type="gramEnd"/>
      <w:r w:rsidRPr="00623DFC">
        <w:rPr>
          <w:rStyle w:val="Emphasis"/>
          <w:highlight w:val="green"/>
        </w:rPr>
        <w:t xml:space="preserve"> </w:t>
      </w:r>
      <w:proofErr w:type="gramStart"/>
      <w:r w:rsidRPr="00623DFC">
        <w:rPr>
          <w:rStyle w:val="Emphasis"/>
          <w:highlight w:val="green"/>
        </w:rPr>
        <w:t>lay</w:t>
      </w:r>
      <w:proofErr w:type="gramEnd"/>
      <w:r w:rsidRPr="00623DFC">
        <w:rPr>
          <w:rStyle w:val="Emphasis"/>
          <w:highlight w:val="green"/>
        </w:rPr>
        <w:t xml:space="preserve"> the groundwork for federal legislation</w:t>
      </w:r>
      <w:r w:rsidRPr="00623DFC">
        <w:rPr>
          <w:rStyle w:val="StyleUnderline"/>
          <w:highlight w:val="green"/>
        </w:rPr>
        <w:t xml:space="preserve"> in the future</w:t>
      </w:r>
      <w:r w:rsidRPr="00623DFC">
        <w:rPr>
          <w:rStyle w:val="StyleUnderline"/>
        </w:rPr>
        <w:t>. The California Consumer Privacy Act</w:t>
      </w:r>
      <w:r w:rsidRPr="00623DFC">
        <w:rPr>
          <w:sz w:val="16"/>
        </w:rPr>
        <w:t xml:space="preserve"> of 2018 </w:t>
      </w:r>
      <w:r w:rsidRPr="00623DFC">
        <w:rPr>
          <w:rStyle w:val="StyleUnderline"/>
        </w:rPr>
        <w:t>and Illinois’ Biometric Information Privacy Act</w:t>
      </w:r>
      <w:r w:rsidRPr="00623DFC">
        <w:rPr>
          <w:sz w:val="16"/>
        </w:rPr>
        <w:t xml:space="preserve"> from 2008, for example, </w:t>
      </w:r>
      <w:r w:rsidRPr="00623DFC">
        <w:rPr>
          <w:rStyle w:val="StyleUnderline"/>
        </w:rPr>
        <w:t>both established tech</w:t>
      </w:r>
      <w:r w:rsidRPr="00623DFC">
        <w:rPr>
          <w:sz w:val="16"/>
        </w:rPr>
        <w:t xml:space="preserve">nological </w:t>
      </w:r>
      <w:r w:rsidRPr="00623DFC">
        <w:rPr>
          <w:rStyle w:val="StyleUnderline"/>
        </w:rPr>
        <w:t>standards that were later used in policy proposals at the national level.</w:t>
      </w:r>
    </w:p>
    <w:p w14:paraId="544EDA6A" w14:textId="02B6686D" w:rsidR="00240E0A" w:rsidRPr="00240E0A" w:rsidRDefault="00240E0A" w:rsidP="00240E0A">
      <w:pPr>
        <w:rPr>
          <w:sz w:val="16"/>
        </w:rPr>
      </w:pPr>
      <w:r w:rsidRPr="00623DFC">
        <w:rPr>
          <w:sz w:val="16"/>
        </w:rPr>
        <w:t xml:space="preserve">With their legislative authority hanging in the balance, these </w:t>
      </w:r>
      <w:r w:rsidRPr="00623DFC">
        <w:rPr>
          <w:rStyle w:val="Emphasis"/>
          <w:highlight w:val="green"/>
        </w:rPr>
        <w:t>states have picked up the federal government’s slack</w:t>
      </w:r>
      <w:r w:rsidRPr="00623DFC">
        <w:rPr>
          <w:rStyle w:val="Emphasis"/>
        </w:rPr>
        <w:t xml:space="preserve"> and taken action </w:t>
      </w:r>
      <w:r w:rsidRPr="00623DFC">
        <w:rPr>
          <w:rStyle w:val="Emphasis"/>
          <w:highlight w:val="green"/>
        </w:rPr>
        <w:t>on critical AI safety issues,</w:t>
      </w:r>
      <w:r w:rsidRPr="00623DFC">
        <w:rPr>
          <w:sz w:val="16"/>
        </w:rPr>
        <w:t xml:space="preserve"> </w:t>
      </w:r>
      <w:r w:rsidRPr="00623DFC">
        <w:rPr>
          <w:rStyle w:val="StyleUnderline"/>
        </w:rPr>
        <w:t>such as child exploitation, discrimination and consumer protection.</w:t>
      </w:r>
      <w:r w:rsidRPr="00623DFC">
        <w:rPr>
          <w:sz w:val="16"/>
        </w:rPr>
        <w:t xml:space="preserve"> Let’s dive into how some states are forging ahead with AI laws in lieu of federal action.</w:t>
      </w:r>
    </w:p>
    <w:p w14:paraId="701DE760" w14:textId="77777777" w:rsidR="00240E0A" w:rsidRPr="00BE156A" w:rsidRDefault="00240E0A" w:rsidP="00240E0A">
      <w:pPr>
        <w:pStyle w:val="ListParagraph"/>
        <w:keepNext/>
        <w:keepLines/>
        <w:numPr>
          <w:ilvl w:val="0"/>
          <w:numId w:val="49"/>
        </w:numPr>
        <w:spacing w:before="40" w:after="0" w:line="240" w:lineRule="auto"/>
        <w:outlineLvl w:val="3"/>
        <w:rPr>
          <w:rFonts w:eastAsia="Times New Roman" w:cs="Times New Roman"/>
          <w:b/>
          <w:iCs/>
          <w:sz w:val="26"/>
        </w:rPr>
      </w:pPr>
      <w:r w:rsidRPr="00BE156A">
        <w:rPr>
          <w:rFonts w:eastAsia="Times New Roman" w:cs="Times New Roman"/>
          <w:b/>
          <w:iCs/>
          <w:sz w:val="26"/>
        </w:rPr>
        <w:t>Plan doesn’t increase union density – stops further decline</w:t>
      </w:r>
    </w:p>
    <w:p w14:paraId="46424A08" w14:textId="77777777" w:rsidR="00240E0A" w:rsidRPr="00933198" w:rsidRDefault="00240E0A" w:rsidP="00240E0A">
      <w:pPr>
        <w:spacing w:after="0" w:line="240" w:lineRule="auto"/>
        <w:rPr>
          <w:rFonts w:eastAsia="Calibri"/>
        </w:rPr>
      </w:pPr>
      <w:r w:rsidRPr="00933198">
        <w:rPr>
          <w:rFonts w:eastAsia="Calibri"/>
          <w:b/>
          <w:bCs/>
          <w:sz w:val="26"/>
        </w:rPr>
        <w:t xml:space="preserve">Hafiz and Marinescu </w:t>
      </w:r>
      <w:r w:rsidRPr="00933198">
        <w:rPr>
          <w:rFonts w:eastAsia="Calibri"/>
        </w:rPr>
        <w:t>20</w:t>
      </w:r>
      <w:r w:rsidRPr="00933198">
        <w:rPr>
          <w:rFonts w:eastAsia="Calibri"/>
          <w:b/>
          <w:bCs/>
          <w:sz w:val="26"/>
        </w:rPr>
        <w:t>23</w:t>
      </w:r>
      <w:r w:rsidRPr="00933198">
        <w:rPr>
          <w:rFonts w:eastAsia="Calibri"/>
        </w:rPr>
        <w:t xml:space="preserve"> – Hiba Hafiz is an associate professor with tenure and a McHale Faculty Research Scholar. She joined BC Law as an assistant professor in 2018, and teaches and writes in labor and employment law, antitrust law, and administrative law; Ioana Elena Marinescu is an associate professor of public policy at the University of Pennsylvania School of Social Policy and Practice, a faculty research fellow at the National Bureau of Economic Research, and a columnist for Libération, whose research is widely covered in the popular media (“Labor Market Regulation and Worker Power,” The University of Chicago Law Review , March 2023, Vol. 90, No. 2)</w:t>
      </w:r>
    </w:p>
    <w:p w14:paraId="781EEDFE" w14:textId="77777777" w:rsidR="00240E0A" w:rsidRPr="00933198" w:rsidRDefault="00240E0A" w:rsidP="00240E0A">
      <w:pPr>
        <w:spacing w:after="0" w:line="240" w:lineRule="auto"/>
        <w:rPr>
          <w:rFonts w:eastAsia="Calibri"/>
          <w:sz w:val="16"/>
        </w:rPr>
      </w:pPr>
      <w:r w:rsidRPr="00933198">
        <w:rPr>
          <w:rFonts w:eastAsia="Calibri"/>
          <w:sz w:val="16"/>
        </w:rPr>
        <w:t xml:space="preserve">Building labor market institutions, such as labor unions, that give workers voice is a promising means of increasing workers’ bargaining power to increase wages and improve working conditions. Unionized workers receive a “union wage premium” of between 15–25% and more generous benefits relative to similarly situated nonunion workers.90 But unions can also lift wages and working conditions offered by nonunion employers competing with unionized employers for labor inputs.91 </w:t>
      </w:r>
      <w:r w:rsidRPr="00933198">
        <w:rPr>
          <w:rFonts w:eastAsia="Calibri"/>
          <w:highlight w:val="green"/>
          <w:u w:val="single"/>
        </w:rPr>
        <w:t xml:space="preserve">Strengthening union density will </w:t>
      </w:r>
      <w:r w:rsidRPr="00933198">
        <w:rPr>
          <w:rFonts w:eastAsia="Calibri"/>
          <w:b/>
          <w:iCs/>
          <w:highlight w:val="green"/>
          <w:u w:val="single"/>
        </w:rPr>
        <w:t>require a suite of labor law reforms</w:t>
      </w:r>
      <w:r w:rsidRPr="00933198">
        <w:rPr>
          <w:rFonts w:eastAsia="Calibri"/>
          <w:highlight w:val="green"/>
          <w:u w:val="single"/>
        </w:rPr>
        <w:t xml:space="preserve"> that</w:t>
      </w:r>
      <w:r w:rsidRPr="00933198">
        <w:rPr>
          <w:rFonts w:eastAsia="Calibri"/>
          <w:u w:val="single"/>
        </w:rPr>
        <w:t xml:space="preserve"> may </w:t>
      </w:r>
      <w:r w:rsidRPr="00933198">
        <w:rPr>
          <w:rFonts w:eastAsia="Calibri"/>
          <w:highlight w:val="green"/>
          <w:u w:val="single"/>
        </w:rPr>
        <w:t>include</w:t>
      </w:r>
      <w:r w:rsidRPr="00933198">
        <w:rPr>
          <w:rFonts w:eastAsia="Calibri"/>
          <w:sz w:val="16"/>
        </w:rPr>
        <w:t xml:space="preserve"> (but are not limited to) passage of </w:t>
      </w:r>
      <w:r w:rsidRPr="00933198">
        <w:rPr>
          <w:rFonts w:eastAsia="Calibri"/>
          <w:u w:val="single"/>
        </w:rPr>
        <w:t>the</w:t>
      </w:r>
      <w:r w:rsidRPr="00933198">
        <w:rPr>
          <w:rFonts w:eastAsia="Calibri"/>
          <w:sz w:val="16"/>
        </w:rPr>
        <w:t xml:space="preserve"> Protecting the Right to Organize Act (</w:t>
      </w:r>
      <w:r w:rsidRPr="00933198">
        <w:rPr>
          <w:rFonts w:eastAsia="Calibri"/>
          <w:highlight w:val="green"/>
          <w:u w:val="single"/>
        </w:rPr>
        <w:t xml:space="preserve">PRO Act), reforms to </w:t>
      </w:r>
      <w:r w:rsidRPr="00933198">
        <w:rPr>
          <w:rFonts w:eastAsia="Calibri"/>
          <w:u w:val="single"/>
        </w:rPr>
        <w:t xml:space="preserve">ease union </w:t>
      </w:r>
      <w:r w:rsidRPr="00933198">
        <w:rPr>
          <w:rFonts w:eastAsia="Calibri"/>
          <w:highlight w:val="green"/>
          <w:u w:val="single"/>
        </w:rPr>
        <w:t>recognition, sectoral</w:t>
      </w:r>
      <w:r w:rsidRPr="00933198">
        <w:rPr>
          <w:rFonts w:eastAsia="Calibri"/>
          <w:sz w:val="16"/>
          <w:highlight w:val="green"/>
        </w:rPr>
        <w:t xml:space="preserve"> </w:t>
      </w:r>
      <w:r w:rsidRPr="00933198">
        <w:rPr>
          <w:rFonts w:eastAsia="Calibri"/>
          <w:sz w:val="16"/>
        </w:rPr>
        <w:t xml:space="preserve">and supply chain </w:t>
      </w:r>
      <w:r w:rsidRPr="00933198">
        <w:rPr>
          <w:rFonts w:eastAsia="Calibri"/>
          <w:highlight w:val="green"/>
          <w:u w:val="single"/>
        </w:rPr>
        <w:t>bargaining</w:t>
      </w:r>
      <w:r w:rsidRPr="00933198">
        <w:rPr>
          <w:rFonts w:eastAsia="Calibri"/>
          <w:u w:val="single"/>
        </w:rPr>
        <w:t>,</w:t>
      </w:r>
      <w:r w:rsidRPr="00933198">
        <w:rPr>
          <w:rFonts w:eastAsia="Calibri"/>
          <w:sz w:val="16"/>
        </w:rPr>
        <w:t xml:space="preserve"> “Ghent system” reforms, </w:t>
      </w:r>
      <w:r w:rsidRPr="00933198">
        <w:rPr>
          <w:rFonts w:eastAsia="Calibri"/>
          <w:u w:val="single"/>
        </w:rPr>
        <w:t>and worker representation on corporate boards</w:t>
      </w:r>
      <w:r w:rsidRPr="00933198">
        <w:rPr>
          <w:rFonts w:eastAsia="Calibri"/>
          <w:sz w:val="16"/>
        </w:rPr>
        <w:t xml:space="preserve">.92 </w:t>
      </w:r>
      <w:r w:rsidRPr="00933198">
        <w:rPr>
          <w:rFonts w:eastAsia="Calibri"/>
          <w:u w:val="single"/>
        </w:rPr>
        <w:t>But</w:t>
      </w:r>
      <w:r w:rsidRPr="00933198">
        <w:rPr>
          <w:rFonts w:eastAsia="Calibri"/>
          <w:sz w:val="16"/>
        </w:rPr>
        <w:t xml:space="preserve"> empirical </w:t>
      </w:r>
      <w:r w:rsidRPr="00933198">
        <w:rPr>
          <w:rFonts w:eastAsia="Calibri"/>
          <w:u w:val="single"/>
        </w:rPr>
        <w:t>evidence supports a number of promising avenues for increasing worker voice under the NLRB’s existing authority</w:t>
      </w:r>
      <w:r w:rsidRPr="00933198">
        <w:rPr>
          <w:rFonts w:eastAsia="Calibri"/>
          <w:sz w:val="16"/>
        </w:rPr>
        <w:t xml:space="preserve">. </w:t>
      </w:r>
      <w:r w:rsidRPr="00933198">
        <w:rPr>
          <w:rFonts w:eastAsia="Calibri"/>
          <w:highlight w:val="green"/>
          <w:u w:val="single"/>
        </w:rPr>
        <w:t>This</w:t>
      </w:r>
      <w:r w:rsidRPr="00933198">
        <w:rPr>
          <w:rFonts w:eastAsia="Calibri"/>
          <w:sz w:val="16"/>
          <w:highlight w:val="green"/>
        </w:rPr>
        <w:t xml:space="preserve"> </w:t>
      </w:r>
      <w:r w:rsidRPr="00933198">
        <w:rPr>
          <w:rFonts w:eastAsia="Calibri"/>
          <w:sz w:val="16"/>
        </w:rPr>
        <w:t xml:space="preserve">Section </w:t>
      </w:r>
      <w:r w:rsidRPr="00933198">
        <w:rPr>
          <w:rFonts w:eastAsia="Calibri"/>
          <w:highlight w:val="green"/>
          <w:u w:val="single"/>
        </w:rPr>
        <w:t xml:space="preserve">proposes tools to </w:t>
      </w:r>
      <w:r w:rsidRPr="00933198">
        <w:rPr>
          <w:rFonts w:eastAsia="Calibri"/>
          <w:u w:val="single"/>
        </w:rPr>
        <w:t xml:space="preserve">more effectively </w:t>
      </w:r>
      <w:r w:rsidRPr="00933198">
        <w:rPr>
          <w:rFonts w:eastAsia="Calibri"/>
          <w:highlight w:val="green"/>
          <w:u w:val="single"/>
        </w:rPr>
        <w:t>deter employer noncompliance and reverse</w:t>
      </w:r>
      <w:r w:rsidRPr="00933198">
        <w:rPr>
          <w:rFonts w:eastAsia="Calibri"/>
          <w:u w:val="single"/>
        </w:rPr>
        <w:t xml:space="preserve"> some </w:t>
      </w:r>
      <w:r w:rsidRPr="00933198">
        <w:rPr>
          <w:rFonts w:eastAsia="Calibri"/>
          <w:highlight w:val="green"/>
          <w:u w:val="single"/>
        </w:rPr>
        <w:t>contributing causes of union decline</w:t>
      </w:r>
      <w:r w:rsidRPr="00933198">
        <w:rPr>
          <w:rFonts w:eastAsia="Calibri"/>
          <w:sz w:val="16"/>
        </w:rPr>
        <w:t>. It then offers guidance on interagency coordination that can strengthen those tools and better support labor market institution building to enhance worker voice.</w:t>
      </w:r>
    </w:p>
    <w:p w14:paraId="559D285A" w14:textId="77777777" w:rsidR="00240E0A" w:rsidRPr="00933198" w:rsidRDefault="00240E0A" w:rsidP="00240E0A">
      <w:pPr>
        <w:spacing w:after="0" w:line="240" w:lineRule="auto"/>
        <w:rPr>
          <w:rFonts w:eastAsia="Calibri"/>
          <w:sz w:val="16"/>
        </w:rPr>
      </w:pPr>
    </w:p>
    <w:p w14:paraId="00BBA7F2" w14:textId="77777777" w:rsidR="00240E0A" w:rsidRDefault="00240E0A" w:rsidP="00240E0A">
      <w:pPr>
        <w:pStyle w:val="Heading4"/>
        <w:numPr>
          <w:ilvl w:val="0"/>
          <w:numId w:val="49"/>
        </w:numPr>
        <w:ind w:left="1080"/>
      </w:pPr>
      <w:r>
        <w:t>Automation is fast and inevitable now, and alt causes to firings</w:t>
      </w:r>
    </w:p>
    <w:p w14:paraId="3A26A2D7" w14:textId="77777777" w:rsidR="00240E0A" w:rsidRPr="007F6F41" w:rsidRDefault="00240E0A" w:rsidP="00240E0A">
      <w:pPr>
        <w:ind w:left="360"/>
      </w:pPr>
      <w:r>
        <w:rPr>
          <w:rStyle w:val="Style13ptBold"/>
        </w:rPr>
        <w:t xml:space="preserve">Crist 9/22 </w:t>
      </w:r>
      <w:r>
        <w:t>(Carolyn Crist, “</w:t>
      </w:r>
      <w:r w:rsidRPr="007F6F41">
        <w:t>Nearly 4 in 10 companies will replace workers with AI by 2026, survey shows</w:t>
      </w:r>
      <w:r>
        <w:t xml:space="preserve">”, HR Dive (9/22/2025), </w:t>
      </w:r>
      <w:r w:rsidRPr="007F6F41">
        <w:t>https://www.hrdive.com/news/companies-will-replace-workers-with-ai-by-2026/760729</w:t>
      </w:r>
      <w:r>
        <w:t>)//LJ</w:t>
      </w:r>
    </w:p>
    <w:p w14:paraId="7741E739" w14:textId="77777777" w:rsidR="00240E0A" w:rsidRPr="007F6F41" w:rsidRDefault="00240E0A" w:rsidP="00240E0A">
      <w:pPr>
        <w:ind w:left="360"/>
        <w:rPr>
          <w:sz w:val="16"/>
        </w:rPr>
      </w:pPr>
      <w:r w:rsidRPr="00F37CC5">
        <w:rPr>
          <w:rStyle w:val="StyleUnderline"/>
          <w:highlight w:val="green"/>
        </w:rPr>
        <w:t>As companies increase</w:t>
      </w:r>
      <w:r w:rsidRPr="007F6F41">
        <w:rPr>
          <w:rStyle w:val="StyleUnderline"/>
        </w:rPr>
        <w:t xml:space="preserve"> their </w:t>
      </w:r>
      <w:r w:rsidRPr="00F37CC5">
        <w:rPr>
          <w:rStyle w:val="StyleUnderline"/>
          <w:highlight w:val="green"/>
        </w:rPr>
        <w:t>investment in</w:t>
      </w:r>
      <w:r w:rsidRPr="007F6F41">
        <w:rPr>
          <w:rStyle w:val="StyleUnderline"/>
        </w:rPr>
        <w:t xml:space="preserve"> and adoption of</w:t>
      </w:r>
      <w:r w:rsidRPr="007F6F41">
        <w:rPr>
          <w:sz w:val="16"/>
        </w:rPr>
        <w:t xml:space="preserve"> </w:t>
      </w:r>
      <w:r w:rsidRPr="00F37CC5">
        <w:rPr>
          <w:rStyle w:val="StyleUnderline"/>
        </w:rPr>
        <w:t>a</w:t>
      </w:r>
      <w:r w:rsidRPr="007F6F41">
        <w:rPr>
          <w:sz w:val="16"/>
        </w:rPr>
        <w:t xml:space="preserve">rtificial </w:t>
      </w:r>
      <w:r w:rsidRPr="00F37CC5">
        <w:rPr>
          <w:rStyle w:val="StyleUnderline"/>
        </w:rPr>
        <w:t>i</w:t>
      </w:r>
      <w:r w:rsidRPr="007F6F41">
        <w:rPr>
          <w:sz w:val="16"/>
        </w:rPr>
        <w:t xml:space="preserve">ntelligence tools, </w:t>
      </w:r>
      <w:r w:rsidRPr="00F37CC5">
        <w:rPr>
          <w:rStyle w:val="StyleUnderline"/>
          <w:highlight w:val="green"/>
        </w:rPr>
        <w:t>more employers plan to replace workers with AI within the next year</w:t>
      </w:r>
      <w:r w:rsidRPr="007F6F41">
        <w:rPr>
          <w:rStyle w:val="StyleUnderline"/>
        </w:rPr>
        <w:t>,</w:t>
      </w:r>
      <w:r w:rsidRPr="007F6F41">
        <w:rPr>
          <w:sz w:val="16"/>
        </w:rPr>
        <w:t xml:space="preserve"> according to a September report by Resume.org.</w:t>
      </w:r>
    </w:p>
    <w:p w14:paraId="36506833" w14:textId="77777777" w:rsidR="00240E0A" w:rsidRPr="007F6F41" w:rsidRDefault="00240E0A" w:rsidP="00240E0A">
      <w:pPr>
        <w:ind w:left="360"/>
        <w:rPr>
          <w:rStyle w:val="Emphasis"/>
        </w:rPr>
      </w:pPr>
      <w:r w:rsidRPr="00F37CC5">
        <w:rPr>
          <w:rStyle w:val="Emphasis"/>
          <w:highlight w:val="green"/>
        </w:rPr>
        <w:t>Nearly 3 in 10 companies</w:t>
      </w:r>
      <w:r w:rsidRPr="007F6F41">
        <w:rPr>
          <w:rStyle w:val="Emphasis"/>
        </w:rPr>
        <w:t xml:space="preserve"> said they’ve </w:t>
      </w:r>
      <w:r w:rsidRPr="00F37CC5">
        <w:rPr>
          <w:rStyle w:val="Emphasis"/>
          <w:highlight w:val="green"/>
        </w:rPr>
        <w:t>already replaced jobs with AI, and by the end of 2026, 37% expect to</w:t>
      </w:r>
      <w:r w:rsidRPr="007F6F41">
        <w:rPr>
          <w:rStyle w:val="Emphasis"/>
        </w:rPr>
        <w:t xml:space="preserve"> have replaced jobs with AI.</w:t>
      </w:r>
    </w:p>
    <w:p w14:paraId="45BA34FC" w14:textId="77777777" w:rsidR="00240E0A" w:rsidRPr="007F6F41" w:rsidRDefault="00240E0A" w:rsidP="00240E0A">
      <w:pPr>
        <w:ind w:left="360"/>
        <w:rPr>
          <w:sz w:val="16"/>
        </w:rPr>
      </w:pPr>
      <w:r w:rsidRPr="007F6F41">
        <w:rPr>
          <w:rStyle w:val="StyleUnderline"/>
        </w:rPr>
        <w:t>“</w:t>
      </w:r>
      <w:r w:rsidRPr="00F37CC5">
        <w:rPr>
          <w:rStyle w:val="StyleUnderline"/>
          <w:highlight w:val="green"/>
        </w:rPr>
        <w:t>AI</w:t>
      </w:r>
      <w:r w:rsidRPr="007F6F41">
        <w:rPr>
          <w:rStyle w:val="StyleUnderline"/>
        </w:rPr>
        <w:t xml:space="preserve"> adoption </w:t>
      </w:r>
      <w:r w:rsidRPr="00F37CC5">
        <w:rPr>
          <w:rStyle w:val="StyleUnderline"/>
          <w:highlight w:val="green"/>
        </w:rPr>
        <w:t>is going to reshape the job market</w:t>
      </w:r>
      <w:r w:rsidRPr="007F6F41">
        <w:rPr>
          <w:rStyle w:val="StyleUnderline"/>
        </w:rPr>
        <w:t xml:space="preserve"> more </w:t>
      </w:r>
      <w:r w:rsidRPr="00F37CC5">
        <w:rPr>
          <w:rStyle w:val="StyleUnderline"/>
          <w:highlight w:val="green"/>
        </w:rPr>
        <w:t>dramatically over the next 18 to 24 months</w:t>
      </w:r>
      <w:r w:rsidRPr="007F6F41">
        <w:rPr>
          <w:rStyle w:val="StyleUnderline"/>
        </w:rPr>
        <w:t xml:space="preserve"> than we’ve seen in decades,”</w:t>
      </w:r>
      <w:r w:rsidRPr="007F6F41">
        <w:rPr>
          <w:sz w:val="16"/>
        </w:rPr>
        <w:t xml:space="preserve"> Kara Dennison, head of career advising at Resume.org, said in a statement. “We’ll see continued displacement of routine and process-driven roles as well as entirely new categories of work centered on AI oversight, data ethics, prompt engineering and human-AI collaboration.”</w:t>
      </w:r>
    </w:p>
    <w:p w14:paraId="015B3C0C" w14:textId="2919AA42" w:rsidR="00240E0A" w:rsidRPr="00240E0A" w:rsidRDefault="00240E0A" w:rsidP="00240E0A">
      <w:pPr>
        <w:ind w:left="360"/>
        <w:rPr>
          <w:b/>
          <w:iCs/>
          <w:u w:val="single"/>
        </w:rPr>
      </w:pPr>
      <w:r w:rsidRPr="007F6F41">
        <w:rPr>
          <w:rStyle w:val="StyleUnderline"/>
        </w:rPr>
        <w:t xml:space="preserve">In a survey of 1,000 U.S. business leaders, half said they’ve pulled back on hiring, 39% have conducted layoffs in 2025, 35% expect to lay off workers before the end of the year, and 58% believe layoffs are likely in 2026. </w:t>
      </w:r>
      <w:r w:rsidRPr="00F37CC5">
        <w:rPr>
          <w:rStyle w:val="Emphasis"/>
          <w:highlight w:val="green"/>
        </w:rPr>
        <w:t>Leaders cited economic uncertainty, trade policy and AI as the top reasons for reductions.</w:t>
      </w:r>
    </w:p>
    <w:p w14:paraId="241B5C65" w14:textId="77777777" w:rsidR="00240E0A" w:rsidRPr="007E0B90" w:rsidRDefault="00240E0A" w:rsidP="00240E0A"/>
    <w:p w14:paraId="48B465D5" w14:textId="77777777" w:rsidR="00240E0A" w:rsidRDefault="00240E0A" w:rsidP="00240E0A">
      <w:pPr>
        <w:pStyle w:val="Heading3"/>
      </w:pPr>
      <w:r>
        <w:t>Midterms DA</w:t>
      </w:r>
    </w:p>
    <w:p w14:paraId="63F14D3D" w14:textId="77777777" w:rsidR="00240E0A" w:rsidRDefault="00240E0A" w:rsidP="00240E0A">
      <w:pPr>
        <w:pStyle w:val="Heading4"/>
        <w:numPr>
          <w:ilvl w:val="0"/>
          <w:numId w:val="42"/>
        </w:numPr>
        <w:tabs>
          <w:tab w:val="num" w:pos="360"/>
        </w:tabs>
        <w:ind w:left="0" w:firstLine="0"/>
      </w:pPr>
      <w:bookmarkStart w:id="0" w:name="_Hlk213050814"/>
      <w:r>
        <w:t>Dems lose now</w:t>
      </w:r>
      <w:r w:rsidRPr="004056F8">
        <w:rPr>
          <w:b w:val="0"/>
          <w:bCs/>
        </w:rPr>
        <w:t>—</w:t>
      </w:r>
      <w:r w:rsidRPr="004056F8">
        <w:rPr>
          <w:b w:val="0"/>
          <w:bCs/>
          <w:u w:val="single"/>
        </w:rPr>
        <w:t>polling</w:t>
      </w:r>
      <w:r w:rsidRPr="004056F8">
        <w:rPr>
          <w:b w:val="0"/>
          <w:bCs/>
        </w:rPr>
        <w:t xml:space="preserve">, </w:t>
      </w:r>
      <w:r w:rsidRPr="004056F8">
        <w:rPr>
          <w:b w:val="0"/>
          <w:bCs/>
          <w:u w:val="single"/>
        </w:rPr>
        <w:t>redistricting</w:t>
      </w:r>
      <w:r w:rsidRPr="004056F8">
        <w:rPr>
          <w:b w:val="0"/>
          <w:bCs/>
        </w:rPr>
        <w:t xml:space="preserve">, and </w:t>
      </w:r>
      <w:r w:rsidRPr="004056F8">
        <w:rPr>
          <w:b w:val="0"/>
          <w:bCs/>
          <w:u w:val="single"/>
        </w:rPr>
        <w:t>Voting Rights repeal</w:t>
      </w:r>
      <w:r w:rsidRPr="004056F8">
        <w:rPr>
          <w:b w:val="0"/>
          <w:bCs/>
        </w:rPr>
        <w:t>.</w:t>
      </w:r>
    </w:p>
    <w:p w14:paraId="3B2CF6A0" w14:textId="77777777" w:rsidR="00240E0A" w:rsidRPr="00237E15" w:rsidRDefault="00240E0A" w:rsidP="00240E0A">
      <w:r w:rsidRPr="00237E15">
        <w:rPr>
          <w:rStyle w:val="Style13ptBold"/>
        </w:rPr>
        <w:t>Lewis 10/17</w:t>
      </w:r>
      <w:r>
        <w:t xml:space="preserve"> [</w:t>
      </w:r>
      <w:r w:rsidRPr="00237E15">
        <w:t xml:space="preserve">Matt K. </w:t>
      </w:r>
      <w:r>
        <w:t>Lewis; Columnist at The Daily Beast and The Week.</w:t>
      </w:r>
      <w:r w:rsidRPr="00237E15">
        <w:t xml:space="preserve"> “Democrats Might Be Doomed to a 2026 Disappointment.” The Hill. October 17, 2025. https://thehill.com/opinion/campaign/5558908-democrats-might-be-doomed-to-a-2026-disappointment/.</w:t>
      </w:r>
      <w:r>
        <w:t xml:space="preserve"> </w:t>
      </w:r>
      <w:proofErr w:type="spellStart"/>
      <w:r>
        <w:t>hpd</w:t>
      </w:r>
      <w:proofErr w:type="spellEnd"/>
      <w:r>
        <w:t>]</w:t>
      </w:r>
    </w:p>
    <w:p w14:paraId="46FE2D52" w14:textId="77777777" w:rsidR="00240E0A" w:rsidRPr="00F47039" w:rsidRDefault="00240E0A" w:rsidP="00240E0A">
      <w:pPr>
        <w:rPr>
          <w:sz w:val="16"/>
        </w:rPr>
      </w:pPr>
      <w:r w:rsidRPr="00F47039">
        <w:rPr>
          <w:sz w:val="16"/>
        </w:rPr>
        <w:t xml:space="preserve">Ever since President Trump placed his hand on a Bible for the second time, Democrats have clung to one hope: The midterms will save us. </w:t>
      </w:r>
    </w:p>
    <w:p w14:paraId="201D6A6C" w14:textId="77777777" w:rsidR="00240E0A" w:rsidRPr="00F47039" w:rsidRDefault="00240E0A" w:rsidP="00240E0A">
      <w:pPr>
        <w:rPr>
          <w:sz w:val="16"/>
        </w:rPr>
      </w:pPr>
      <w:r w:rsidRPr="00F47039">
        <w:rPr>
          <w:sz w:val="16"/>
        </w:rPr>
        <w:t>It made sense as an attainable goal. Historically, midterms punish the party in power. And surely, the tariffs, the ICE raids, and the grocery prices would deliver a righteous backlash. The voters would come to their senses, and the laws of political gravity would reassert themselves. Right?</w:t>
      </w:r>
    </w:p>
    <w:p w14:paraId="23887D97" w14:textId="77777777" w:rsidR="00240E0A" w:rsidRPr="00F47039" w:rsidRDefault="00240E0A" w:rsidP="00240E0A">
      <w:pPr>
        <w:rPr>
          <w:sz w:val="16"/>
        </w:rPr>
      </w:pPr>
      <w:r w:rsidRPr="00F47039">
        <w:rPr>
          <w:sz w:val="16"/>
        </w:rPr>
        <w:t>Well, here we are again, just about a year out, and that anticipated “</w:t>
      </w:r>
      <w:r w:rsidRPr="00F47039">
        <w:rPr>
          <w:rStyle w:val="Emphasis"/>
          <w:highlight w:val="green"/>
        </w:rPr>
        <w:t>blue wave</w:t>
      </w:r>
      <w:r w:rsidRPr="00F47039">
        <w:rPr>
          <w:sz w:val="16"/>
        </w:rPr>
        <w:t xml:space="preserve">” is starting to </w:t>
      </w:r>
      <w:r w:rsidRPr="00F47039">
        <w:rPr>
          <w:rStyle w:val="StyleUnderline"/>
          <w:highlight w:val="green"/>
        </w:rPr>
        <w:t>look</w:t>
      </w:r>
      <w:r w:rsidRPr="00F47039">
        <w:rPr>
          <w:rStyle w:val="StyleUnderline"/>
        </w:rPr>
        <w:t xml:space="preserve"> more </w:t>
      </w:r>
      <w:r w:rsidRPr="00F47039">
        <w:rPr>
          <w:rStyle w:val="StyleUnderline"/>
          <w:highlight w:val="green"/>
        </w:rPr>
        <w:t>like a</w:t>
      </w:r>
      <w:r w:rsidRPr="00F47039">
        <w:rPr>
          <w:rStyle w:val="StyleUnderline"/>
        </w:rPr>
        <w:t xml:space="preserve"> drizzle — or maybe even a </w:t>
      </w:r>
      <w:r w:rsidRPr="00F47039">
        <w:rPr>
          <w:rStyle w:val="Emphasis"/>
          <w:highlight w:val="green"/>
        </w:rPr>
        <w:t>drought</w:t>
      </w:r>
      <w:r w:rsidRPr="00F47039">
        <w:rPr>
          <w:rStyle w:val="StyleUnderline"/>
        </w:rPr>
        <w:t xml:space="preserve">. </w:t>
      </w:r>
    </w:p>
    <w:p w14:paraId="4646C0DA" w14:textId="77777777" w:rsidR="00240E0A" w:rsidRPr="00F47039" w:rsidRDefault="00240E0A" w:rsidP="00240E0A">
      <w:pPr>
        <w:rPr>
          <w:sz w:val="16"/>
        </w:rPr>
      </w:pPr>
      <w:r w:rsidRPr="00F47039">
        <w:rPr>
          <w:sz w:val="16"/>
        </w:rPr>
        <w:t xml:space="preserve">Recapture of the Senate was always going to be a steep path for Democrats. Their path certainly runs through Maine, with Sen. Susan Collins (R-Maine) being the best chance Democrats have to oust a sitting Republican senator. </w:t>
      </w:r>
    </w:p>
    <w:p w14:paraId="23615179" w14:textId="77777777" w:rsidR="00240E0A" w:rsidRPr="00F47039" w:rsidRDefault="00240E0A" w:rsidP="00240E0A">
      <w:pPr>
        <w:rPr>
          <w:sz w:val="16"/>
        </w:rPr>
      </w:pPr>
      <w:r w:rsidRPr="00F47039">
        <w:rPr>
          <w:sz w:val="16"/>
        </w:rPr>
        <w:t xml:space="preserve">Her most exciting Democratic opponent is a 41-year-old oysterman and </w:t>
      </w:r>
      <w:proofErr w:type="gramStart"/>
      <w:r w:rsidRPr="00F47039">
        <w:rPr>
          <w:sz w:val="16"/>
        </w:rPr>
        <w:t>blue collar</w:t>
      </w:r>
      <w:proofErr w:type="gramEnd"/>
      <w:r w:rsidRPr="00F47039">
        <w:rPr>
          <w:sz w:val="16"/>
        </w:rPr>
        <w:t xml:space="preserve"> veteran named Graham Platner (D). Unfortunately, CNN just reported that he once called himself a “communist” and made insulting and disparaging remarks about police and rural white folks on social media — which he subsequently deleted.</w:t>
      </w:r>
    </w:p>
    <w:p w14:paraId="677F6679" w14:textId="77777777" w:rsidR="00240E0A" w:rsidRPr="00F47039" w:rsidRDefault="00240E0A" w:rsidP="00240E0A">
      <w:pPr>
        <w:rPr>
          <w:sz w:val="16"/>
        </w:rPr>
      </w:pPr>
      <w:r w:rsidRPr="00F47039">
        <w:rPr>
          <w:sz w:val="16"/>
        </w:rPr>
        <w:t xml:space="preserve">This pretty much sums up how things are going electorally for the Democrats. But the </w:t>
      </w:r>
      <w:r w:rsidRPr="00F47039">
        <w:rPr>
          <w:rStyle w:val="Emphasis"/>
        </w:rPr>
        <w:t>Senate</w:t>
      </w:r>
      <w:r w:rsidRPr="00F47039">
        <w:rPr>
          <w:rStyle w:val="StyleUnderline"/>
        </w:rPr>
        <w:t xml:space="preserve"> was always a bit of a </w:t>
      </w:r>
      <w:r w:rsidRPr="00F47039">
        <w:rPr>
          <w:rStyle w:val="Emphasis"/>
        </w:rPr>
        <w:t>stretch</w:t>
      </w:r>
      <w:r w:rsidRPr="00F47039">
        <w:rPr>
          <w:rStyle w:val="StyleUnderline"/>
        </w:rPr>
        <w:t xml:space="preserve">. The real action for 2026 is in the </w:t>
      </w:r>
      <w:r w:rsidRPr="00F47039">
        <w:rPr>
          <w:rStyle w:val="Emphasis"/>
        </w:rPr>
        <w:t>House</w:t>
      </w:r>
      <w:r w:rsidRPr="00F47039">
        <w:rPr>
          <w:sz w:val="16"/>
        </w:rPr>
        <w:t xml:space="preserve">. And even as anti-Trump rallies under the “No Kings” banner are set to take place around the nation this weekend, </w:t>
      </w:r>
      <w:r w:rsidRPr="00F47039">
        <w:rPr>
          <w:rStyle w:val="StyleUnderline"/>
        </w:rPr>
        <w:t xml:space="preserve">Democrats’ dream of retaking the House is starting to look </w:t>
      </w:r>
      <w:r w:rsidRPr="00F47039">
        <w:rPr>
          <w:rStyle w:val="Emphasis"/>
        </w:rPr>
        <w:t>dicey</w:t>
      </w:r>
      <w:r w:rsidRPr="00F47039">
        <w:rPr>
          <w:rStyle w:val="StyleUnderline"/>
        </w:rPr>
        <w:t xml:space="preserve"> as well</w:t>
      </w:r>
      <w:r w:rsidRPr="00F47039">
        <w:rPr>
          <w:sz w:val="16"/>
        </w:rPr>
        <w:t>.</w:t>
      </w:r>
    </w:p>
    <w:p w14:paraId="1D8B0FCB" w14:textId="77777777" w:rsidR="00240E0A" w:rsidRPr="00F47039" w:rsidRDefault="00240E0A" w:rsidP="00240E0A">
      <w:pPr>
        <w:rPr>
          <w:u w:val="single"/>
        </w:rPr>
      </w:pPr>
      <w:r w:rsidRPr="00F47039">
        <w:rPr>
          <w:sz w:val="16"/>
        </w:rPr>
        <w:t xml:space="preserve">Consider CNN’s Chief Data Analyst Harry Enten, who now says the “Democrats’ chance of taking the House in 2026 have plummeted, </w:t>
      </w:r>
      <w:r w:rsidRPr="00F47039">
        <w:rPr>
          <w:rStyle w:val="StyleUnderline"/>
        </w:rPr>
        <w:t xml:space="preserve">while </w:t>
      </w:r>
      <w:r w:rsidRPr="00F47039">
        <w:rPr>
          <w:rStyle w:val="Emphasis"/>
          <w:highlight w:val="green"/>
        </w:rPr>
        <w:t>GOP chances</w:t>
      </w:r>
      <w:r w:rsidRPr="00F47039">
        <w:rPr>
          <w:rStyle w:val="StyleUnderline"/>
        </w:rPr>
        <w:t xml:space="preserve"> have </w:t>
      </w:r>
      <w:r w:rsidRPr="00F47039">
        <w:rPr>
          <w:rStyle w:val="Emphasis"/>
          <w:highlight w:val="green"/>
        </w:rPr>
        <w:t>skyrocketed</w:t>
      </w:r>
      <w:r w:rsidRPr="00F47039">
        <w:rPr>
          <w:rStyle w:val="StyleUnderline"/>
        </w:rPr>
        <w:t xml:space="preserve"> over the last six months.”</w:t>
      </w:r>
    </w:p>
    <w:p w14:paraId="7AE99E6F" w14:textId="77777777" w:rsidR="00240E0A" w:rsidRPr="00F47039" w:rsidRDefault="00240E0A" w:rsidP="00240E0A">
      <w:pPr>
        <w:rPr>
          <w:u w:val="single"/>
        </w:rPr>
      </w:pPr>
      <w:r w:rsidRPr="00F47039">
        <w:rPr>
          <w:sz w:val="16"/>
        </w:rPr>
        <w:t xml:space="preserve">The numbers back him up. </w:t>
      </w:r>
      <w:r w:rsidRPr="00F47039">
        <w:rPr>
          <w:rStyle w:val="Emphasis"/>
          <w:highlight w:val="green"/>
        </w:rPr>
        <w:t>Dem</w:t>
      </w:r>
      <w:r w:rsidRPr="00F47039">
        <w:rPr>
          <w:sz w:val="16"/>
        </w:rPr>
        <w:t>ocrat</w:t>
      </w:r>
      <w:r w:rsidRPr="00F47039">
        <w:rPr>
          <w:rStyle w:val="Emphasis"/>
          <w:highlight w:val="green"/>
        </w:rPr>
        <w:t>s</w:t>
      </w:r>
      <w:r w:rsidRPr="00F47039">
        <w:rPr>
          <w:rStyle w:val="StyleUnderline"/>
          <w:highlight w:val="green"/>
        </w:rPr>
        <w:t xml:space="preserve"> lead</w:t>
      </w:r>
      <w:r w:rsidRPr="00F47039">
        <w:rPr>
          <w:rStyle w:val="StyleUnderline"/>
        </w:rPr>
        <w:t xml:space="preserve"> </w:t>
      </w:r>
      <w:r w:rsidRPr="00F47039">
        <w:rPr>
          <w:rStyle w:val="Emphasis"/>
        </w:rPr>
        <w:t>Republicans</w:t>
      </w:r>
      <w:r w:rsidRPr="004056F8">
        <w:rPr>
          <w:rStyle w:val="StyleUnderline"/>
        </w:rPr>
        <w:t xml:space="preserve"> on the </w:t>
      </w:r>
      <w:r w:rsidRPr="004056F8">
        <w:rPr>
          <w:rStyle w:val="StyleUnderline"/>
          <w:highlight w:val="green"/>
        </w:rPr>
        <w:t xml:space="preserve">generic ballot by </w:t>
      </w:r>
      <w:r w:rsidRPr="00F47039">
        <w:rPr>
          <w:rStyle w:val="StyleUnderline"/>
          <w:highlight w:val="green"/>
        </w:rPr>
        <w:t xml:space="preserve">just </w:t>
      </w:r>
      <w:r w:rsidRPr="00F47039">
        <w:rPr>
          <w:rStyle w:val="Emphasis"/>
          <w:highlight w:val="green"/>
        </w:rPr>
        <w:t>3 points</w:t>
      </w:r>
      <w:r w:rsidRPr="00F47039">
        <w:rPr>
          <w:sz w:val="16"/>
        </w:rPr>
        <w:t xml:space="preserve">. At this point in the 2018 cycle, they had established an </w:t>
      </w:r>
      <w:proofErr w:type="gramStart"/>
      <w:r w:rsidRPr="00F47039">
        <w:rPr>
          <w:sz w:val="16"/>
        </w:rPr>
        <w:t>eight point</w:t>
      </w:r>
      <w:proofErr w:type="gramEnd"/>
      <w:r w:rsidRPr="00F47039">
        <w:rPr>
          <w:sz w:val="16"/>
        </w:rPr>
        <w:t xml:space="preserve"> lead. It is a larger debate over whether their ideas no longer </w:t>
      </w:r>
      <w:proofErr w:type="gramStart"/>
      <w:r w:rsidRPr="00F47039">
        <w:rPr>
          <w:sz w:val="16"/>
        </w:rPr>
        <w:t>land</w:t>
      </w:r>
      <w:proofErr w:type="gramEnd"/>
      <w:r w:rsidRPr="00F47039">
        <w:rPr>
          <w:sz w:val="16"/>
        </w:rPr>
        <w:t xml:space="preserve"> or they just haven’t found a way to sell them. But either way, </w:t>
      </w:r>
      <w:r w:rsidRPr="00F47039">
        <w:rPr>
          <w:rStyle w:val="Emphasis"/>
        </w:rPr>
        <w:t>too few</w:t>
      </w:r>
      <w:r w:rsidRPr="00F47039">
        <w:rPr>
          <w:rStyle w:val="StyleUnderline"/>
        </w:rPr>
        <w:t xml:space="preserve"> people are </w:t>
      </w:r>
      <w:r w:rsidRPr="00F47039">
        <w:rPr>
          <w:rStyle w:val="Emphasis"/>
        </w:rPr>
        <w:t>buying</w:t>
      </w:r>
      <w:r w:rsidRPr="00F47039">
        <w:rPr>
          <w:rStyle w:val="StyleUnderline"/>
        </w:rPr>
        <w:t xml:space="preserve"> what </w:t>
      </w:r>
      <w:r w:rsidRPr="00F47039">
        <w:rPr>
          <w:rStyle w:val="Emphasis"/>
        </w:rPr>
        <w:t>Dem</w:t>
      </w:r>
      <w:r w:rsidRPr="00F47039">
        <w:rPr>
          <w:sz w:val="16"/>
        </w:rPr>
        <w:t>ocrat</w:t>
      </w:r>
      <w:r w:rsidRPr="00F47039">
        <w:rPr>
          <w:rStyle w:val="Emphasis"/>
        </w:rPr>
        <w:t>s</w:t>
      </w:r>
      <w:r w:rsidRPr="00F47039">
        <w:rPr>
          <w:rStyle w:val="StyleUnderline"/>
        </w:rPr>
        <w:t xml:space="preserve"> are </w:t>
      </w:r>
      <w:r w:rsidRPr="00F47039">
        <w:rPr>
          <w:rStyle w:val="Emphasis"/>
        </w:rPr>
        <w:t>selling</w:t>
      </w:r>
      <w:r w:rsidRPr="00F47039">
        <w:rPr>
          <w:rStyle w:val="StyleUnderline"/>
        </w:rPr>
        <w:t xml:space="preserve">. For the </w:t>
      </w:r>
      <w:r w:rsidRPr="00F47039">
        <w:rPr>
          <w:rStyle w:val="Emphasis"/>
        </w:rPr>
        <w:t>first time</w:t>
      </w:r>
      <w:r w:rsidRPr="00F47039">
        <w:rPr>
          <w:rStyle w:val="StyleUnderline"/>
        </w:rPr>
        <w:t xml:space="preserve"> since </w:t>
      </w:r>
      <w:r w:rsidRPr="00F47039">
        <w:rPr>
          <w:rStyle w:val="Emphasis"/>
        </w:rPr>
        <w:t>FDR</w:t>
      </w:r>
      <w:r w:rsidRPr="00F47039">
        <w:rPr>
          <w:rStyle w:val="StyleUnderline"/>
        </w:rPr>
        <w:t xml:space="preserve">, </w:t>
      </w:r>
      <w:r w:rsidRPr="00F47039">
        <w:rPr>
          <w:rStyle w:val="Emphasis"/>
          <w:highlight w:val="green"/>
        </w:rPr>
        <w:t>more Americans</w:t>
      </w:r>
      <w:r w:rsidRPr="00F47039">
        <w:rPr>
          <w:rStyle w:val="StyleUnderline"/>
        </w:rPr>
        <w:t xml:space="preserve"> now </w:t>
      </w:r>
      <w:r w:rsidRPr="00F47039">
        <w:rPr>
          <w:rStyle w:val="StyleUnderline"/>
          <w:highlight w:val="green"/>
        </w:rPr>
        <w:t>call themselves</w:t>
      </w:r>
      <w:r w:rsidRPr="00F47039">
        <w:rPr>
          <w:rStyle w:val="StyleUnderline"/>
        </w:rPr>
        <w:t xml:space="preserve"> </w:t>
      </w:r>
      <w:r w:rsidRPr="00F47039">
        <w:rPr>
          <w:rStyle w:val="Emphasis"/>
          <w:highlight w:val="green"/>
        </w:rPr>
        <w:t>Republicans</w:t>
      </w:r>
      <w:r w:rsidRPr="00F47039">
        <w:rPr>
          <w:rStyle w:val="StyleUnderline"/>
          <w:highlight w:val="green"/>
        </w:rPr>
        <w:t xml:space="preserve"> than </w:t>
      </w:r>
      <w:r w:rsidRPr="00F47039">
        <w:rPr>
          <w:rStyle w:val="Emphasis"/>
          <w:highlight w:val="green"/>
        </w:rPr>
        <w:t>Dem</w:t>
      </w:r>
      <w:r w:rsidRPr="00F47039">
        <w:rPr>
          <w:sz w:val="16"/>
        </w:rPr>
        <w:t>ocrat</w:t>
      </w:r>
      <w:r w:rsidRPr="00F47039">
        <w:rPr>
          <w:rStyle w:val="Emphasis"/>
          <w:highlight w:val="green"/>
        </w:rPr>
        <w:t>s</w:t>
      </w:r>
      <w:r w:rsidRPr="00F47039">
        <w:rPr>
          <w:rStyle w:val="StyleUnderline"/>
        </w:rPr>
        <w:t xml:space="preserve">. </w:t>
      </w:r>
    </w:p>
    <w:p w14:paraId="6F6FF14C" w14:textId="77777777" w:rsidR="00240E0A" w:rsidRPr="00F47039" w:rsidRDefault="00240E0A" w:rsidP="00240E0A">
      <w:pPr>
        <w:rPr>
          <w:rStyle w:val="StyleUnderline"/>
        </w:rPr>
      </w:pPr>
      <w:r w:rsidRPr="00F47039">
        <w:rPr>
          <w:sz w:val="16"/>
        </w:rPr>
        <w:t xml:space="preserve">Even so, </w:t>
      </w:r>
      <w:r w:rsidRPr="00F47039">
        <w:rPr>
          <w:rStyle w:val="StyleUnderline"/>
        </w:rPr>
        <w:t xml:space="preserve">history suggests this could still be a good Democratic year — that is, until </w:t>
      </w:r>
      <w:r w:rsidRPr="00F47039">
        <w:rPr>
          <w:rStyle w:val="Emphasis"/>
        </w:rPr>
        <w:t>Trump</w:t>
      </w:r>
      <w:r w:rsidRPr="00F47039">
        <w:rPr>
          <w:rStyle w:val="StyleUnderline"/>
        </w:rPr>
        <w:t xml:space="preserve"> decided to </w:t>
      </w:r>
      <w:r w:rsidRPr="00F47039">
        <w:rPr>
          <w:rStyle w:val="Emphasis"/>
        </w:rPr>
        <w:t>flip the script</w:t>
      </w:r>
      <w:r w:rsidRPr="00F47039">
        <w:rPr>
          <w:rStyle w:val="StyleUnderline"/>
        </w:rPr>
        <w:t>.</w:t>
      </w:r>
    </w:p>
    <w:p w14:paraId="3488DCE2" w14:textId="77777777" w:rsidR="00240E0A" w:rsidRPr="00F47039" w:rsidRDefault="00240E0A" w:rsidP="00240E0A">
      <w:pPr>
        <w:rPr>
          <w:sz w:val="16"/>
        </w:rPr>
      </w:pPr>
      <w:r w:rsidRPr="00F47039">
        <w:rPr>
          <w:rStyle w:val="StyleUnderline"/>
        </w:rPr>
        <w:t>He ordered Texas to</w:t>
      </w:r>
      <w:r w:rsidRPr="00F47039">
        <w:rPr>
          <w:sz w:val="16"/>
        </w:rPr>
        <w:t xml:space="preserve"> create five new Republican House seats through a mid-decade </w:t>
      </w:r>
      <w:r w:rsidRPr="00F47039">
        <w:rPr>
          <w:rStyle w:val="Emphasis"/>
        </w:rPr>
        <w:t>gerrymander</w:t>
      </w:r>
      <w:r w:rsidRPr="00F47039">
        <w:rPr>
          <w:sz w:val="16"/>
        </w:rPr>
        <w:t xml:space="preserve"> of the congressional map. </w:t>
      </w:r>
      <w:r w:rsidRPr="00F47039">
        <w:rPr>
          <w:rStyle w:val="StyleUnderline"/>
          <w:highlight w:val="green"/>
        </w:rPr>
        <w:t>California</w:t>
      </w:r>
      <w:r w:rsidRPr="00F47039">
        <w:rPr>
          <w:sz w:val="16"/>
        </w:rPr>
        <w:t xml:space="preserve"> has responded by </w:t>
      </w:r>
      <w:r w:rsidRPr="00F47039">
        <w:rPr>
          <w:rStyle w:val="StyleUnderline"/>
          <w:highlight w:val="green"/>
        </w:rPr>
        <w:t>attempting</w:t>
      </w:r>
      <w:r w:rsidRPr="00F47039">
        <w:rPr>
          <w:sz w:val="16"/>
        </w:rPr>
        <w:t xml:space="preserve"> to do its own </w:t>
      </w:r>
      <w:r w:rsidRPr="00F47039">
        <w:rPr>
          <w:rStyle w:val="Emphasis"/>
          <w:highlight w:val="green"/>
        </w:rPr>
        <w:t>blue</w:t>
      </w:r>
      <w:r w:rsidRPr="00F47039">
        <w:rPr>
          <w:rStyle w:val="Emphasis"/>
        </w:rPr>
        <w:t xml:space="preserve"> state</w:t>
      </w:r>
      <w:r w:rsidRPr="00F47039">
        <w:rPr>
          <w:rStyle w:val="StyleUnderline"/>
        </w:rPr>
        <w:t xml:space="preserve"> </w:t>
      </w:r>
      <w:r w:rsidRPr="00F47039">
        <w:rPr>
          <w:rStyle w:val="Emphasis"/>
          <w:highlight w:val="green"/>
        </w:rPr>
        <w:t>gerrymandering</w:t>
      </w:r>
      <w:r w:rsidRPr="00F47039">
        <w:rPr>
          <w:rStyle w:val="StyleUnderline"/>
          <w:highlight w:val="green"/>
        </w:rPr>
        <w:t>, but</w:t>
      </w:r>
      <w:r w:rsidRPr="00F47039">
        <w:rPr>
          <w:rStyle w:val="StyleUnderline"/>
        </w:rPr>
        <w:t xml:space="preserve"> there are </w:t>
      </w:r>
      <w:r w:rsidRPr="00F47039">
        <w:rPr>
          <w:rStyle w:val="Emphasis"/>
          <w:highlight w:val="green"/>
        </w:rPr>
        <w:t xml:space="preserve">too many </w:t>
      </w:r>
      <w:proofErr w:type="gramStart"/>
      <w:r w:rsidRPr="00F47039">
        <w:rPr>
          <w:rStyle w:val="Emphasis"/>
          <w:highlight w:val="green"/>
        </w:rPr>
        <w:t>red</w:t>
      </w:r>
      <w:proofErr w:type="gramEnd"/>
      <w:r w:rsidRPr="00F47039">
        <w:rPr>
          <w:rStyle w:val="StyleUnderline"/>
          <w:highlight w:val="green"/>
        </w:rPr>
        <w:t xml:space="preserve"> getting into</w:t>
      </w:r>
      <w:r w:rsidRPr="00F47039">
        <w:rPr>
          <w:rStyle w:val="StyleUnderline"/>
        </w:rPr>
        <w:t xml:space="preserve"> the </w:t>
      </w:r>
      <w:r w:rsidRPr="00F47039">
        <w:rPr>
          <w:rStyle w:val="StyleUnderline"/>
          <w:highlight w:val="green"/>
        </w:rPr>
        <w:t>action</w:t>
      </w:r>
      <w:r w:rsidRPr="00F47039">
        <w:rPr>
          <w:rStyle w:val="StyleUnderline"/>
        </w:rPr>
        <w:t xml:space="preserve">. This is a game </w:t>
      </w:r>
      <w:r w:rsidRPr="00F47039">
        <w:rPr>
          <w:rStyle w:val="Emphasis"/>
          <w:highlight w:val="green"/>
        </w:rPr>
        <w:t>Dem</w:t>
      </w:r>
      <w:r w:rsidRPr="00F47039">
        <w:rPr>
          <w:sz w:val="16"/>
        </w:rPr>
        <w:t>ocrat</w:t>
      </w:r>
      <w:r w:rsidRPr="00F47039">
        <w:rPr>
          <w:rStyle w:val="Emphasis"/>
          <w:highlight w:val="green"/>
        </w:rPr>
        <w:t>s</w:t>
      </w:r>
      <w:r w:rsidRPr="00F47039">
        <w:rPr>
          <w:rStyle w:val="StyleUnderline"/>
        </w:rPr>
        <w:t xml:space="preserve"> </w:t>
      </w:r>
      <w:r w:rsidRPr="00F47039">
        <w:rPr>
          <w:rStyle w:val="Emphasis"/>
        </w:rPr>
        <w:t>cannot win</w:t>
      </w:r>
      <w:r w:rsidRPr="00F47039">
        <w:rPr>
          <w:rStyle w:val="StyleUnderline"/>
        </w:rPr>
        <w:t xml:space="preserve">, since they are </w:t>
      </w:r>
      <w:r w:rsidRPr="00F47039">
        <w:rPr>
          <w:rStyle w:val="Emphasis"/>
          <w:highlight w:val="green"/>
        </w:rPr>
        <w:t>maxed out</w:t>
      </w:r>
      <w:r w:rsidRPr="00F47039">
        <w:rPr>
          <w:rStyle w:val="StyleUnderline"/>
          <w:highlight w:val="green"/>
        </w:rPr>
        <w:t xml:space="preserve"> in</w:t>
      </w:r>
      <w:r w:rsidRPr="00F47039">
        <w:rPr>
          <w:rStyle w:val="StyleUnderline"/>
        </w:rPr>
        <w:t xml:space="preserve"> many of the </w:t>
      </w:r>
      <w:r w:rsidRPr="00F47039">
        <w:rPr>
          <w:rStyle w:val="StyleUnderline"/>
          <w:highlight w:val="green"/>
        </w:rPr>
        <w:t>states</w:t>
      </w:r>
      <w:r w:rsidRPr="00F47039">
        <w:rPr>
          <w:rStyle w:val="StyleUnderline"/>
        </w:rPr>
        <w:t xml:space="preserve"> they control</w:t>
      </w:r>
      <w:r w:rsidRPr="00F47039">
        <w:rPr>
          <w:sz w:val="16"/>
        </w:rPr>
        <w:t xml:space="preserve">. </w:t>
      </w:r>
    </w:p>
    <w:p w14:paraId="018E8FB7" w14:textId="77777777" w:rsidR="00240E0A" w:rsidRPr="00F47039" w:rsidRDefault="00240E0A" w:rsidP="00240E0A">
      <w:pPr>
        <w:rPr>
          <w:sz w:val="16"/>
        </w:rPr>
      </w:pPr>
      <w:r w:rsidRPr="00F47039">
        <w:rPr>
          <w:sz w:val="16"/>
        </w:rPr>
        <w:t xml:space="preserve">For years now, Democratic voters have been packing themselves into blue zip codes — which wouldn’t be a problem, except that they would have a lot more congressional seats if they were more evenly distributed throughout the country. </w:t>
      </w:r>
    </w:p>
    <w:p w14:paraId="552C0924" w14:textId="77777777" w:rsidR="00240E0A" w:rsidRPr="00F47039" w:rsidRDefault="00240E0A" w:rsidP="00240E0A">
      <w:pPr>
        <w:rPr>
          <w:sz w:val="16"/>
        </w:rPr>
      </w:pPr>
      <w:r w:rsidRPr="00F47039">
        <w:rPr>
          <w:sz w:val="16"/>
        </w:rPr>
        <w:t>There is a sliver of hope, of course — there always is. Texas redistricting is premised at least partly on the dubious notion that Hispanics will vote the same way in 2026 that they did in 2024.</w:t>
      </w:r>
    </w:p>
    <w:p w14:paraId="1567839F" w14:textId="77777777" w:rsidR="00240E0A" w:rsidRPr="00F47039" w:rsidRDefault="00240E0A" w:rsidP="00240E0A">
      <w:pPr>
        <w:rPr>
          <w:sz w:val="16"/>
        </w:rPr>
      </w:pPr>
      <w:r w:rsidRPr="00F47039">
        <w:rPr>
          <w:sz w:val="16"/>
        </w:rPr>
        <w:t xml:space="preserve">What’s more, </w:t>
      </w:r>
      <w:proofErr w:type="gramStart"/>
      <w:r w:rsidRPr="00F47039">
        <w:rPr>
          <w:sz w:val="16"/>
        </w:rPr>
        <w:t>map-makers</w:t>
      </w:r>
      <w:proofErr w:type="gramEnd"/>
      <w:r w:rsidRPr="00F47039">
        <w:rPr>
          <w:sz w:val="16"/>
        </w:rPr>
        <w:t xml:space="preserve"> can get greedy and accidentally make a “safe” Republican seat a into a swing seat. In a wave election, such “dummy-</w:t>
      </w:r>
      <w:proofErr w:type="spellStart"/>
      <w:r w:rsidRPr="00F47039">
        <w:rPr>
          <w:sz w:val="16"/>
        </w:rPr>
        <w:t>manders</w:t>
      </w:r>
      <w:proofErr w:type="spellEnd"/>
      <w:r w:rsidRPr="00F47039">
        <w:rPr>
          <w:sz w:val="16"/>
        </w:rPr>
        <w:t>” can have unintended consequences, backfiring on the gerrymanderers.</w:t>
      </w:r>
    </w:p>
    <w:p w14:paraId="3F312C06" w14:textId="77777777" w:rsidR="00240E0A" w:rsidRPr="00F47039" w:rsidRDefault="00240E0A" w:rsidP="00240E0A">
      <w:pPr>
        <w:rPr>
          <w:sz w:val="16"/>
        </w:rPr>
      </w:pPr>
      <w:r w:rsidRPr="00F47039">
        <w:rPr>
          <w:sz w:val="16"/>
        </w:rPr>
        <w:t xml:space="preserve">But every time Democrats start sketching a new comeback story, another headline drops. The latest gut punch is that the </w:t>
      </w:r>
      <w:r w:rsidRPr="00F47039">
        <w:rPr>
          <w:rStyle w:val="Emphasis"/>
          <w:highlight w:val="green"/>
        </w:rPr>
        <w:t>Supreme Court</w:t>
      </w:r>
      <w:r w:rsidRPr="00F47039">
        <w:rPr>
          <w:sz w:val="16"/>
        </w:rPr>
        <w:t xml:space="preserve"> might </w:t>
      </w:r>
      <w:r w:rsidRPr="00F47039">
        <w:rPr>
          <w:rStyle w:val="StyleUnderline"/>
          <w:highlight w:val="green"/>
        </w:rPr>
        <w:t>take a</w:t>
      </w:r>
      <w:r w:rsidRPr="00F47039">
        <w:rPr>
          <w:rStyle w:val="StyleUnderline"/>
        </w:rPr>
        <w:t xml:space="preserve"> </w:t>
      </w:r>
      <w:r w:rsidRPr="00F47039">
        <w:rPr>
          <w:rStyle w:val="Emphasis"/>
          <w:highlight w:val="green"/>
        </w:rPr>
        <w:t>machete</w:t>
      </w:r>
      <w:r w:rsidRPr="00F47039">
        <w:rPr>
          <w:rStyle w:val="StyleUnderline"/>
          <w:highlight w:val="green"/>
        </w:rPr>
        <w:t xml:space="preserve"> to</w:t>
      </w:r>
      <w:r w:rsidRPr="00F47039">
        <w:rPr>
          <w:rStyle w:val="StyleUnderline"/>
        </w:rPr>
        <w:t xml:space="preserve"> Section 2 of the </w:t>
      </w:r>
      <w:r w:rsidRPr="00F47039">
        <w:rPr>
          <w:rStyle w:val="Emphasis"/>
          <w:highlight w:val="green"/>
        </w:rPr>
        <w:t>Voting Rights</w:t>
      </w:r>
      <w:r w:rsidRPr="00F47039">
        <w:rPr>
          <w:rStyle w:val="StyleUnderline"/>
        </w:rPr>
        <w:t xml:space="preserve"> Act</w:t>
      </w:r>
      <w:r w:rsidRPr="00F47039">
        <w:rPr>
          <w:sz w:val="16"/>
        </w:rPr>
        <w:t xml:space="preserve">, which sought to curtail racially discriminatory voting maps and effectively required the creation of majority-minority districts. </w:t>
      </w:r>
    </w:p>
    <w:p w14:paraId="5C72C409" w14:textId="77777777" w:rsidR="00240E0A" w:rsidRPr="00F47039" w:rsidRDefault="00240E0A" w:rsidP="00240E0A">
      <w:pPr>
        <w:rPr>
          <w:sz w:val="16"/>
        </w:rPr>
      </w:pPr>
      <w:r w:rsidRPr="00F47039">
        <w:rPr>
          <w:sz w:val="16"/>
        </w:rPr>
        <w:t xml:space="preserve">If that happens, </w:t>
      </w:r>
      <w:r w:rsidRPr="00F47039">
        <w:rPr>
          <w:rStyle w:val="StyleUnderline"/>
          <w:highlight w:val="green"/>
        </w:rPr>
        <w:t>Republicans</w:t>
      </w:r>
      <w:r w:rsidRPr="00F47039">
        <w:rPr>
          <w:rStyle w:val="StyleUnderline"/>
        </w:rPr>
        <w:t xml:space="preserve"> might gain an opportunity to </w:t>
      </w:r>
      <w:r w:rsidRPr="00F47039">
        <w:rPr>
          <w:rStyle w:val="Emphasis"/>
          <w:highlight w:val="green"/>
        </w:rPr>
        <w:t>erase</w:t>
      </w:r>
      <w:r w:rsidRPr="00F47039">
        <w:rPr>
          <w:rStyle w:val="StyleUnderline"/>
        </w:rPr>
        <w:t xml:space="preserve"> a </w:t>
      </w:r>
      <w:r w:rsidRPr="00F47039">
        <w:rPr>
          <w:rStyle w:val="Emphasis"/>
          <w:highlight w:val="green"/>
        </w:rPr>
        <w:t>dozen</w:t>
      </w:r>
      <w:r w:rsidRPr="00F47039">
        <w:rPr>
          <w:rStyle w:val="StyleUnderline"/>
          <w:highlight w:val="green"/>
        </w:rPr>
        <w:t xml:space="preserve"> </w:t>
      </w:r>
      <w:r w:rsidRPr="00F47039">
        <w:rPr>
          <w:rStyle w:val="Emphasis"/>
          <w:highlight w:val="green"/>
        </w:rPr>
        <w:t>Dem</w:t>
      </w:r>
      <w:r w:rsidRPr="00F47039">
        <w:rPr>
          <w:rStyle w:val="StyleUnderline"/>
        </w:rPr>
        <w:t xml:space="preserve">ocratic </w:t>
      </w:r>
      <w:r w:rsidRPr="00F47039">
        <w:rPr>
          <w:rStyle w:val="Emphasis"/>
          <w:highlight w:val="green"/>
        </w:rPr>
        <w:t>seats</w:t>
      </w:r>
      <w:r w:rsidRPr="00F47039">
        <w:rPr>
          <w:rStyle w:val="StyleUnderline"/>
        </w:rPr>
        <w:t xml:space="preserve"> in the South</w:t>
      </w:r>
      <w:r w:rsidRPr="00F47039">
        <w:rPr>
          <w:sz w:val="16"/>
        </w:rPr>
        <w:t xml:space="preserve">, says chief political analyst for The New York Times, Nate Cohn. (It is not entirely clear whether the ruling would apply to the House map for the 2026 midterm or whether it would take effect afterward.) </w:t>
      </w:r>
    </w:p>
    <w:p w14:paraId="39D76FA7" w14:textId="77777777" w:rsidR="00240E0A" w:rsidRPr="00F47039" w:rsidRDefault="00240E0A" w:rsidP="00240E0A">
      <w:pPr>
        <w:rPr>
          <w:sz w:val="16"/>
        </w:rPr>
      </w:pPr>
      <w:r w:rsidRPr="00F47039">
        <w:rPr>
          <w:sz w:val="16"/>
        </w:rPr>
        <w:t>Even under the rosiest scenario, Cohn writes, Democrats would need to win the national vote by five points just to have a 50-50 shot at taking the House. And that’s the good news for Democrats.</w:t>
      </w:r>
    </w:p>
    <w:p w14:paraId="18E3201A" w14:textId="77777777" w:rsidR="00240E0A" w:rsidRPr="0037478B" w:rsidRDefault="00240E0A" w:rsidP="00240E0A"/>
    <w:p w14:paraId="5C535564" w14:textId="77777777" w:rsidR="00240E0A" w:rsidRDefault="00240E0A" w:rsidP="00240E0A">
      <w:pPr>
        <w:pStyle w:val="Heading4"/>
        <w:numPr>
          <w:ilvl w:val="0"/>
          <w:numId w:val="42"/>
        </w:numPr>
        <w:tabs>
          <w:tab w:val="num" w:pos="360"/>
        </w:tabs>
        <w:ind w:left="0" w:firstLine="0"/>
      </w:pPr>
      <w:r>
        <w:t>Or non-labor issues thump.</w:t>
      </w:r>
    </w:p>
    <w:p w14:paraId="03FFD644" w14:textId="77777777" w:rsidR="00240E0A" w:rsidRDefault="00240E0A" w:rsidP="00240E0A">
      <w:r w:rsidRPr="00F80C2D">
        <w:rPr>
          <w:rStyle w:val="Style13ptBold"/>
        </w:rPr>
        <w:t>Laffin 25</w:t>
      </w:r>
      <w:r>
        <w:t xml:space="preserve"> – Deputy Editor at the Washington Examiner.</w:t>
      </w:r>
    </w:p>
    <w:p w14:paraId="08CBA8A0" w14:textId="77777777" w:rsidR="00240E0A" w:rsidRDefault="00240E0A" w:rsidP="00240E0A">
      <w:r>
        <w:t>Peter Laffin, “The coming civil war over the soul of the post-Trump GOP,” The Washington Examiner, 08-08-2025, https://www.washingtonexaminer.com/in_focus/3797346/gop-natcon-post-trump-party-identity-civil-war/</w:t>
      </w:r>
    </w:p>
    <w:p w14:paraId="0810C544" w14:textId="77777777" w:rsidR="00240E0A" w:rsidRPr="00E85BE7" w:rsidRDefault="00240E0A" w:rsidP="00240E0A">
      <w:pPr>
        <w:rPr>
          <w:sz w:val="12"/>
        </w:rPr>
      </w:pPr>
      <w:r w:rsidRPr="00E85BE7">
        <w:rPr>
          <w:sz w:val="12"/>
        </w:rPr>
        <w:t xml:space="preserve">This week’s </w:t>
      </w:r>
      <w:r w:rsidRPr="00C9242F">
        <w:rPr>
          <w:rStyle w:val="StyleUnderline"/>
        </w:rPr>
        <w:t>National Conservatism Conference in Washington, D.C., laid bare the battle for the GOP’s post-Trump soul</w:t>
      </w:r>
      <w:r w:rsidRPr="00E85BE7">
        <w:rPr>
          <w:sz w:val="12"/>
        </w:rPr>
        <w:t xml:space="preserve">. As President Donald </w:t>
      </w:r>
      <w:r w:rsidRPr="00C9242F">
        <w:rPr>
          <w:rStyle w:val="StyleUnderline"/>
        </w:rPr>
        <w:t>Trump’s run as the main character of American politics  — extended by four years dominating the spotlight while out of power — nears its end,</w:t>
      </w:r>
      <w:r w:rsidRPr="00E85BE7">
        <w:rPr>
          <w:sz w:val="12"/>
        </w:rPr>
        <w:t xml:space="preserve"> the </w:t>
      </w:r>
      <w:r w:rsidRPr="00B8200D">
        <w:rPr>
          <w:rStyle w:val="Emphasis"/>
          <w:highlight w:val="green"/>
        </w:rPr>
        <w:t xml:space="preserve">Republican Party braces for a clash </w:t>
      </w:r>
      <w:r w:rsidRPr="00102FC8">
        <w:rPr>
          <w:rStyle w:val="Emphasis"/>
        </w:rPr>
        <w:t>over free markets, global leadership, and the definition of American identity</w:t>
      </w:r>
      <w:r w:rsidRPr="00B8200D">
        <w:rPr>
          <w:sz w:val="12"/>
          <w:highlight w:val="green"/>
        </w:rPr>
        <w:t>.</w:t>
      </w:r>
      <w:r w:rsidRPr="00E85BE7">
        <w:rPr>
          <w:sz w:val="12"/>
        </w:rPr>
        <w:t> </w:t>
      </w:r>
    </w:p>
    <w:p w14:paraId="066C6B98" w14:textId="77777777" w:rsidR="00240E0A" w:rsidRPr="00CC52E6" w:rsidRDefault="00240E0A" w:rsidP="00240E0A">
      <w:pPr>
        <w:rPr>
          <w:rStyle w:val="Emphasis"/>
        </w:rPr>
      </w:pPr>
      <w:r w:rsidRPr="00E85BE7">
        <w:rPr>
          <w:sz w:val="12"/>
        </w:rPr>
        <w:t xml:space="preserve">For the past decade, </w:t>
      </w:r>
      <w:r w:rsidRPr="00B8200D">
        <w:rPr>
          <w:rStyle w:val="StyleUnderline"/>
          <w:highlight w:val="green"/>
        </w:rPr>
        <w:t>Trump’s</w:t>
      </w:r>
      <w:r w:rsidRPr="00CC52E6">
        <w:rPr>
          <w:rStyle w:val="StyleUnderline"/>
        </w:rPr>
        <w:t xml:space="preserve"> unifying </w:t>
      </w:r>
      <w:r w:rsidRPr="00B8200D">
        <w:rPr>
          <w:rStyle w:val="StyleUnderline"/>
          <w:highlight w:val="green"/>
        </w:rPr>
        <w:t xml:space="preserve">presence </w:t>
      </w:r>
      <w:r w:rsidRPr="00102FC8">
        <w:rPr>
          <w:rStyle w:val="StyleUnderline"/>
        </w:rPr>
        <w:t xml:space="preserve">has </w:t>
      </w:r>
      <w:r w:rsidRPr="00B8200D">
        <w:rPr>
          <w:rStyle w:val="StyleUnderline"/>
          <w:highlight w:val="green"/>
        </w:rPr>
        <w:t xml:space="preserve">held together a </w:t>
      </w:r>
      <w:r w:rsidRPr="00B8200D">
        <w:rPr>
          <w:rStyle w:val="Emphasis"/>
          <w:highlight w:val="green"/>
        </w:rPr>
        <w:t>fractious GOP coalition</w:t>
      </w:r>
      <w:r w:rsidRPr="00CC52E6">
        <w:rPr>
          <w:rStyle w:val="StyleUnderline"/>
        </w:rPr>
        <w:t xml:space="preserve"> </w:t>
      </w:r>
      <w:r w:rsidRPr="00102FC8">
        <w:rPr>
          <w:rStyle w:val="StyleUnderline"/>
        </w:rPr>
        <w:t>made of America First populists, traditional conservatives, social and religious conservatives, free-traders, fair-traders, Elon Musk libertarians, Tucker Carlson isolationists, and Lindsey Graham interventionists</w:t>
      </w:r>
      <w:r w:rsidRPr="00102FC8">
        <w:rPr>
          <w:sz w:val="12"/>
        </w:rPr>
        <w:t>.</w:t>
      </w:r>
      <w:r w:rsidRPr="00E85BE7">
        <w:rPr>
          <w:sz w:val="12"/>
        </w:rPr>
        <w:t xml:space="preserve"> </w:t>
      </w:r>
      <w:r w:rsidRPr="00B8200D">
        <w:rPr>
          <w:rStyle w:val="Emphasis"/>
          <w:highlight w:val="green"/>
        </w:rPr>
        <w:t>No successor is guaranteed to unite these factions</w:t>
      </w:r>
      <w:r w:rsidRPr="00CC52E6">
        <w:rPr>
          <w:rStyle w:val="Emphasis"/>
        </w:rPr>
        <w:t>.</w:t>
      </w:r>
    </w:p>
    <w:p w14:paraId="086847F1" w14:textId="77777777" w:rsidR="00240E0A" w:rsidRPr="00E85BE7" w:rsidRDefault="00240E0A" w:rsidP="00240E0A">
      <w:pPr>
        <w:rPr>
          <w:sz w:val="12"/>
        </w:rPr>
      </w:pPr>
      <w:r w:rsidRPr="00CC52E6">
        <w:rPr>
          <w:rStyle w:val="StyleUnderline"/>
        </w:rPr>
        <w:t xml:space="preserve">Economics The </w:t>
      </w:r>
      <w:proofErr w:type="spellStart"/>
      <w:r w:rsidRPr="00CC52E6">
        <w:rPr>
          <w:rStyle w:val="StyleUnderline"/>
        </w:rPr>
        <w:t>NatCon</w:t>
      </w:r>
      <w:proofErr w:type="spellEnd"/>
      <w:r w:rsidRPr="00CC52E6">
        <w:rPr>
          <w:rStyle w:val="StyleUnderline"/>
        </w:rPr>
        <w:t xml:space="preserve"> conference this week spotlighted the ascendant nationalist wing of the GOP</w:t>
      </w:r>
      <w:r w:rsidRPr="00E85BE7">
        <w:rPr>
          <w:sz w:val="12"/>
        </w:rPr>
        <w:t>, featuring speakers who issued direct rebukes to traditional economic conservatives.</w:t>
      </w:r>
    </w:p>
    <w:p w14:paraId="239C91FD" w14:textId="77777777" w:rsidR="00240E0A" w:rsidRPr="00E85BE7" w:rsidRDefault="00240E0A" w:rsidP="00240E0A">
      <w:pPr>
        <w:rPr>
          <w:sz w:val="12"/>
        </w:rPr>
      </w:pPr>
      <w:r w:rsidRPr="00E85BE7">
        <w:rPr>
          <w:sz w:val="12"/>
        </w:rPr>
        <w:t xml:space="preserve">While the </w:t>
      </w:r>
      <w:r w:rsidRPr="00CC52E6">
        <w:rPr>
          <w:rStyle w:val="StyleUnderline"/>
        </w:rPr>
        <w:t>latter champion free markets, deregulation, and global trade as the engines of prosperity</w:t>
      </w:r>
      <w:r w:rsidRPr="00E85BE7">
        <w:rPr>
          <w:sz w:val="12"/>
        </w:rPr>
        <w:t xml:space="preserve">, the </w:t>
      </w:r>
      <w:proofErr w:type="spellStart"/>
      <w:r w:rsidRPr="00CC52E6">
        <w:rPr>
          <w:rStyle w:val="StyleUnderline"/>
        </w:rPr>
        <w:t>NatCon</w:t>
      </w:r>
      <w:proofErr w:type="spellEnd"/>
      <w:r w:rsidRPr="00CC52E6">
        <w:rPr>
          <w:rStyle w:val="StyleUnderline"/>
        </w:rPr>
        <w:t xml:space="preserve"> wing views these policies as the primary cause of America’s economic decline.</w:t>
      </w:r>
      <w:r w:rsidRPr="00E85BE7">
        <w:rPr>
          <w:sz w:val="12"/>
        </w:rPr>
        <w:t xml:space="preserve"> The nation’s economic identity, they believe, should not be consumer-driven efficiency, but </w:t>
      </w:r>
      <w:r w:rsidRPr="00CC52E6">
        <w:rPr>
          <w:rStyle w:val="Emphasis"/>
        </w:rPr>
        <w:t>a “production economy” that prioritizes domestic manufacturing, strong supply chains, and good-paying jobs for American workers</w:t>
      </w:r>
      <w:r w:rsidRPr="00E85BE7">
        <w:rPr>
          <w:sz w:val="12"/>
        </w:rPr>
        <w:t xml:space="preserve"> — even if it means embracing tariffs and industrial policy that would have once been anathema to Republicans.</w:t>
      </w:r>
    </w:p>
    <w:p w14:paraId="48995B8B" w14:textId="77777777" w:rsidR="00240E0A" w:rsidRPr="00CC52E6" w:rsidRDefault="00240E0A" w:rsidP="00240E0A">
      <w:pPr>
        <w:rPr>
          <w:rStyle w:val="StyleUnderline"/>
        </w:rPr>
      </w:pPr>
      <w:r w:rsidRPr="00E85BE7">
        <w:rPr>
          <w:sz w:val="12"/>
        </w:rPr>
        <w:t xml:space="preserve">Ronald Reagan, a hero of traditional conservatives, held that government was not the solution but the problem. </w:t>
      </w:r>
      <w:proofErr w:type="spellStart"/>
      <w:r w:rsidRPr="00CC52E6">
        <w:rPr>
          <w:rStyle w:val="StyleUnderline"/>
        </w:rPr>
        <w:t>NatCons</w:t>
      </w:r>
      <w:proofErr w:type="spellEnd"/>
      <w:r w:rsidRPr="00CC52E6">
        <w:rPr>
          <w:rStyle w:val="StyleUnderline"/>
        </w:rPr>
        <w:t>, however, eagerly embrace a muscular state and its power to engineer the economy and shape the culture.</w:t>
      </w:r>
    </w:p>
    <w:p w14:paraId="3E59CC06" w14:textId="77777777" w:rsidR="00240E0A" w:rsidRPr="00AA683B" w:rsidRDefault="00240E0A" w:rsidP="00240E0A">
      <w:pPr>
        <w:rPr>
          <w:sz w:val="16"/>
        </w:rPr>
      </w:pPr>
      <w:r w:rsidRPr="00AA683B">
        <w:rPr>
          <w:sz w:val="16"/>
        </w:rPr>
        <w:t>The clash between these camps is not merely over the size of government but over its very purpose: Should the state be a hands-off guardian of free enterprise, or an active shaper of the economy to serve what it considers the national interest?</w:t>
      </w:r>
    </w:p>
    <w:p w14:paraId="15F4C492" w14:textId="77777777" w:rsidR="00240E0A" w:rsidRPr="00E85BE7" w:rsidRDefault="00240E0A" w:rsidP="00240E0A">
      <w:pPr>
        <w:rPr>
          <w:sz w:val="12"/>
        </w:rPr>
      </w:pPr>
      <w:r w:rsidRPr="00CC52E6">
        <w:rPr>
          <w:rStyle w:val="StyleUnderline"/>
        </w:rPr>
        <w:t>Trump</w:t>
      </w:r>
      <w:r w:rsidRPr="00E85BE7">
        <w:rPr>
          <w:sz w:val="12"/>
        </w:rPr>
        <w:t xml:space="preserve"> has </w:t>
      </w:r>
      <w:r w:rsidRPr="00CC52E6">
        <w:rPr>
          <w:rStyle w:val="StyleUnderline"/>
        </w:rPr>
        <w:t>embraced elements of both visions, with tax cuts and deregulation on the one hand and tariffs and using the power of his office to force companies into bringing manufacturing jobs back to the U.S.</w:t>
      </w:r>
      <w:r w:rsidRPr="00E85BE7">
        <w:rPr>
          <w:sz w:val="12"/>
        </w:rPr>
        <w:t xml:space="preserve"> on the other.</w:t>
      </w:r>
    </w:p>
    <w:p w14:paraId="6A25C5F7" w14:textId="77777777" w:rsidR="00240E0A" w:rsidRPr="00AA683B" w:rsidRDefault="00240E0A" w:rsidP="00240E0A">
      <w:pPr>
        <w:rPr>
          <w:sz w:val="16"/>
        </w:rPr>
      </w:pPr>
      <w:r w:rsidRPr="00AA683B">
        <w:rPr>
          <w:sz w:val="16"/>
        </w:rPr>
        <w:t>Will his successor be able to replicate this delicate balancing act? Will future economic conditions even make this approach viable?</w:t>
      </w:r>
    </w:p>
    <w:p w14:paraId="46288606" w14:textId="77777777" w:rsidR="00240E0A" w:rsidRPr="00E85BE7" w:rsidRDefault="00240E0A" w:rsidP="00240E0A">
      <w:pPr>
        <w:rPr>
          <w:sz w:val="12"/>
        </w:rPr>
      </w:pPr>
      <w:r w:rsidRPr="00E85BE7">
        <w:rPr>
          <w:sz w:val="12"/>
        </w:rPr>
        <w:t xml:space="preserve">Foreign policy </w:t>
      </w:r>
      <w:proofErr w:type="gramStart"/>
      <w:r w:rsidRPr="00E85BE7">
        <w:rPr>
          <w:sz w:val="12"/>
        </w:rPr>
        <w:t>The</w:t>
      </w:r>
      <w:proofErr w:type="gramEnd"/>
      <w:r w:rsidRPr="00E85BE7">
        <w:rPr>
          <w:sz w:val="12"/>
        </w:rPr>
        <w:t xml:space="preserve"> </w:t>
      </w:r>
      <w:r w:rsidRPr="00B8200D">
        <w:rPr>
          <w:rStyle w:val="StyleUnderline"/>
          <w:highlight w:val="green"/>
        </w:rPr>
        <w:t>differences in foreign policy are</w:t>
      </w:r>
      <w:r w:rsidRPr="00CC52E6">
        <w:rPr>
          <w:rStyle w:val="StyleUnderline"/>
        </w:rPr>
        <w:t xml:space="preserve"> even more </w:t>
      </w:r>
      <w:r w:rsidRPr="00B8200D">
        <w:rPr>
          <w:rStyle w:val="StyleUnderline"/>
          <w:highlight w:val="green"/>
        </w:rPr>
        <w:t>stark</w:t>
      </w:r>
      <w:r w:rsidRPr="00E85BE7">
        <w:rPr>
          <w:sz w:val="12"/>
        </w:rPr>
        <w:t xml:space="preserve">. On one end, </w:t>
      </w:r>
      <w:r w:rsidRPr="00AA683B">
        <w:rPr>
          <w:rStyle w:val="StyleUnderline"/>
        </w:rPr>
        <w:t>traditional conservatives advocate an active role in world affairs</w:t>
      </w:r>
      <w:r w:rsidRPr="00E85BE7">
        <w:rPr>
          <w:sz w:val="12"/>
        </w:rPr>
        <w:t xml:space="preserve"> to blunt China‘s ascendence and stall the breakdown of global order. Meanwhile, </w:t>
      </w:r>
      <w:proofErr w:type="spellStart"/>
      <w:r w:rsidRPr="00AA683B">
        <w:rPr>
          <w:rStyle w:val="StyleUnderline"/>
        </w:rPr>
        <w:t>NatCon</w:t>
      </w:r>
      <w:proofErr w:type="spellEnd"/>
      <w:r w:rsidRPr="00AA683B">
        <w:rPr>
          <w:rStyle w:val="StyleUnderline"/>
        </w:rPr>
        <w:t xml:space="preserve"> isolationists reject global alliances</w:t>
      </w:r>
      <w:r w:rsidRPr="00E85BE7">
        <w:rPr>
          <w:sz w:val="12"/>
        </w:rPr>
        <w:t xml:space="preserve"> and advocate strategic disengagement.</w:t>
      </w:r>
    </w:p>
    <w:p w14:paraId="1BAA603C" w14:textId="77777777" w:rsidR="00240E0A" w:rsidRPr="00E85BE7" w:rsidRDefault="00240E0A" w:rsidP="00240E0A">
      <w:pPr>
        <w:rPr>
          <w:sz w:val="12"/>
        </w:rPr>
      </w:pPr>
      <w:r w:rsidRPr="00B8200D">
        <w:rPr>
          <w:rStyle w:val="StyleUnderline"/>
          <w:highlight w:val="green"/>
        </w:rPr>
        <w:t>Trump has managed to please</w:t>
      </w:r>
      <w:r w:rsidRPr="00AA683B">
        <w:rPr>
          <w:rStyle w:val="StyleUnderline"/>
        </w:rPr>
        <w:t xml:space="preserve"> both </w:t>
      </w:r>
      <w:r w:rsidRPr="00B8200D">
        <w:rPr>
          <w:rStyle w:val="StyleUnderline"/>
          <w:highlight w:val="green"/>
        </w:rPr>
        <w:t xml:space="preserve">camps </w:t>
      </w:r>
      <w:r w:rsidRPr="00B8200D">
        <w:rPr>
          <w:rStyle w:val="Emphasis"/>
          <w:highlight w:val="green"/>
        </w:rPr>
        <w:t>just enough</w:t>
      </w:r>
      <w:r w:rsidRPr="00B8200D">
        <w:rPr>
          <w:rStyle w:val="StyleUnderline"/>
          <w:highlight w:val="green"/>
        </w:rPr>
        <w:t xml:space="preserve"> to fend off revolt</w:t>
      </w:r>
      <w:r w:rsidRPr="00E85BE7">
        <w:rPr>
          <w:sz w:val="12"/>
        </w:rPr>
        <w:t xml:space="preserve">. His </w:t>
      </w:r>
      <w:r w:rsidRPr="00AA683B">
        <w:rPr>
          <w:rStyle w:val="Emphasis"/>
        </w:rPr>
        <w:t>swift and devastating military strikes in Yemen, Iran, and most recently off the coast of Venezuela, advanced American interests</w:t>
      </w:r>
      <w:r w:rsidRPr="00E85BE7">
        <w:rPr>
          <w:sz w:val="12"/>
        </w:rPr>
        <w:t xml:space="preserve"> while avoiding prolonged entanglement.</w:t>
      </w:r>
    </w:p>
    <w:p w14:paraId="723A9F48" w14:textId="77777777" w:rsidR="00240E0A" w:rsidRPr="00E85BE7" w:rsidRDefault="00240E0A" w:rsidP="00240E0A">
      <w:pPr>
        <w:rPr>
          <w:sz w:val="12"/>
        </w:rPr>
      </w:pPr>
      <w:r w:rsidRPr="00E85BE7">
        <w:rPr>
          <w:sz w:val="12"/>
        </w:rPr>
        <w:t xml:space="preserve">But the </w:t>
      </w:r>
      <w:r w:rsidRPr="00AA683B">
        <w:rPr>
          <w:rStyle w:val="StyleUnderline"/>
        </w:rPr>
        <w:t>fragile GOP foreign policy coalition shows signs of crumbling as Trump’s second term advances</w:t>
      </w:r>
      <w:r w:rsidRPr="00E85BE7">
        <w:rPr>
          <w:sz w:val="12"/>
        </w:rPr>
        <w:t xml:space="preserve">. </w:t>
      </w:r>
      <w:proofErr w:type="spellStart"/>
      <w:r w:rsidRPr="00AA683B">
        <w:rPr>
          <w:rStyle w:val="Emphasis"/>
        </w:rPr>
        <w:t>NatCon</w:t>
      </w:r>
      <w:proofErr w:type="spellEnd"/>
      <w:r w:rsidRPr="00AA683B">
        <w:rPr>
          <w:rStyle w:val="Emphasis"/>
        </w:rPr>
        <w:t xml:space="preserve"> condemnation of the Iran nuclear facilities strike reached a fever pitch</w:t>
      </w:r>
      <w:r w:rsidRPr="00E85BE7">
        <w:rPr>
          <w:sz w:val="12"/>
        </w:rPr>
        <w:t>, with many prominent voices accusing Trump of a “bait-and-switch” on foreign policy by aligning with the interventionists after campaigning as an isolationist (though neither accusation is strictly true).</w:t>
      </w:r>
    </w:p>
    <w:p w14:paraId="4DFD83EB" w14:textId="77777777" w:rsidR="00240E0A" w:rsidRPr="00E85BE7" w:rsidRDefault="00240E0A" w:rsidP="00240E0A">
      <w:pPr>
        <w:rPr>
          <w:sz w:val="12"/>
        </w:rPr>
      </w:pPr>
      <w:r w:rsidRPr="00E85BE7">
        <w:rPr>
          <w:sz w:val="12"/>
        </w:rPr>
        <w:t xml:space="preserve">Podcaster </w:t>
      </w:r>
      <w:r w:rsidRPr="00AA683B">
        <w:rPr>
          <w:rStyle w:val="Emphasis"/>
        </w:rPr>
        <w:t>Charlie Kirk</w:t>
      </w:r>
      <w:r w:rsidRPr="00E85BE7">
        <w:rPr>
          <w:sz w:val="12"/>
        </w:rPr>
        <w:t xml:space="preserve"> </w:t>
      </w:r>
      <w:r w:rsidRPr="00AA683B">
        <w:rPr>
          <w:rStyle w:val="StyleUnderline"/>
        </w:rPr>
        <w:t>reflected on the Iran strike’s effects on the GOP on Megyn Kelly’s podcast in June</w:t>
      </w:r>
      <w:r w:rsidRPr="00E85BE7">
        <w:rPr>
          <w:sz w:val="12"/>
        </w:rPr>
        <w:t>, saying, “</w:t>
      </w:r>
      <w:r w:rsidRPr="00AA683B">
        <w:rPr>
          <w:rStyle w:val="StyleUnderline"/>
        </w:rPr>
        <w:t>There is no greater divide on the American Right than foreign policy. And I was really worried that this was going to bring it to a very unpleasant moment</w:t>
      </w:r>
      <w:r w:rsidRPr="00E85BE7">
        <w:rPr>
          <w:sz w:val="12"/>
        </w:rPr>
        <w:t>.”</w:t>
      </w:r>
    </w:p>
    <w:p w14:paraId="11BAA478" w14:textId="77777777" w:rsidR="00240E0A" w:rsidRDefault="00240E0A" w:rsidP="00240E0A">
      <w:pPr>
        <w:rPr>
          <w:rStyle w:val="StyleUnderline"/>
        </w:rPr>
      </w:pPr>
      <w:r w:rsidRPr="00AA683B">
        <w:rPr>
          <w:rStyle w:val="StyleUnderline"/>
        </w:rPr>
        <w:t xml:space="preserve">Trump’s continued support of </w:t>
      </w:r>
      <w:r w:rsidRPr="00B8200D">
        <w:rPr>
          <w:rStyle w:val="StyleUnderline"/>
          <w:highlight w:val="green"/>
        </w:rPr>
        <w:t>Israel</w:t>
      </w:r>
      <w:r w:rsidRPr="00E85BE7">
        <w:rPr>
          <w:sz w:val="12"/>
        </w:rPr>
        <w:t xml:space="preserve"> and, to a lesser extent, Ukraine further </w:t>
      </w:r>
      <w:r w:rsidRPr="00B8200D">
        <w:rPr>
          <w:rStyle w:val="StyleUnderline"/>
          <w:highlight w:val="green"/>
        </w:rPr>
        <w:t xml:space="preserve">alienates the </w:t>
      </w:r>
      <w:proofErr w:type="spellStart"/>
      <w:r w:rsidRPr="00B8200D">
        <w:rPr>
          <w:rStyle w:val="StyleUnderline"/>
          <w:highlight w:val="green"/>
        </w:rPr>
        <w:t>NatCon</w:t>
      </w:r>
      <w:proofErr w:type="spellEnd"/>
      <w:r w:rsidRPr="00B8200D">
        <w:rPr>
          <w:rStyle w:val="StyleUnderline"/>
          <w:highlight w:val="green"/>
        </w:rPr>
        <w:t xml:space="preserve"> faction</w:t>
      </w:r>
      <w:r w:rsidRPr="00AA683B">
        <w:rPr>
          <w:rStyle w:val="StyleUnderline"/>
        </w:rPr>
        <w:t>.</w:t>
      </w:r>
    </w:p>
    <w:p w14:paraId="404437C1" w14:textId="77777777" w:rsidR="00240E0A" w:rsidRDefault="00240E0A" w:rsidP="00240E0A">
      <w:pPr>
        <w:rPr>
          <w:rStyle w:val="StyleUnderline"/>
        </w:rPr>
      </w:pPr>
    </w:p>
    <w:p w14:paraId="141BCEBE" w14:textId="77777777" w:rsidR="00240E0A" w:rsidRPr="00E85BE7" w:rsidRDefault="00240E0A" w:rsidP="00240E0A">
      <w:pPr>
        <w:rPr>
          <w:sz w:val="12"/>
        </w:rPr>
      </w:pPr>
      <w:r w:rsidRPr="00AA683B">
        <w:rPr>
          <w:rStyle w:val="StyleUnderline"/>
        </w:rPr>
        <w:t xml:space="preserve"> Speaking at the conference this week, Curt Mills,</w:t>
      </w:r>
      <w:r w:rsidRPr="00E85BE7">
        <w:rPr>
          <w:sz w:val="12"/>
        </w:rPr>
        <w:t xml:space="preserve"> editor and executive director of The American Conservative, asked, “</w:t>
      </w:r>
      <w:r w:rsidRPr="00AA683B">
        <w:rPr>
          <w:rStyle w:val="Emphasis"/>
        </w:rPr>
        <w:t>Why are Israel’s endless problems America’s liabilities?</w:t>
      </w:r>
      <w:r w:rsidRPr="00E85BE7">
        <w:rPr>
          <w:sz w:val="12"/>
        </w:rPr>
        <w:t xml:space="preserve"> Why are we in the national conservative bloc, broadly speaking, why do we laugh out of the </w:t>
      </w:r>
      <w:proofErr w:type="gramStart"/>
      <w:r w:rsidRPr="00E85BE7">
        <w:rPr>
          <w:sz w:val="12"/>
        </w:rPr>
        <w:t>room this argument</w:t>
      </w:r>
      <w:proofErr w:type="gramEnd"/>
      <w:r w:rsidRPr="00E85BE7">
        <w:rPr>
          <w:sz w:val="12"/>
        </w:rPr>
        <w:t xml:space="preserve"> when it’s advanced by Volodymyr Zelensky, but are </w:t>
      </w:r>
      <w:r w:rsidRPr="00AA683B">
        <w:rPr>
          <w:rStyle w:val="StyleUnderline"/>
        </w:rPr>
        <w:t xml:space="preserve">slavish hypocrites for Benjamin Netanyahu? Why should we accept America First — asterisk Israel? </w:t>
      </w:r>
      <w:r w:rsidRPr="00E85BE7">
        <w:rPr>
          <w:sz w:val="12"/>
        </w:rPr>
        <w:t>And the answer is, we shouldn’t.”</w:t>
      </w:r>
    </w:p>
    <w:p w14:paraId="09D70A85" w14:textId="77777777" w:rsidR="00240E0A" w:rsidRPr="00AA683B" w:rsidRDefault="00240E0A" w:rsidP="00240E0A">
      <w:pPr>
        <w:rPr>
          <w:rStyle w:val="Emphasis"/>
        </w:rPr>
      </w:pPr>
      <w:r w:rsidRPr="00E85BE7">
        <w:rPr>
          <w:sz w:val="12"/>
        </w:rPr>
        <w:t xml:space="preserve">He </w:t>
      </w:r>
      <w:r w:rsidRPr="00AA683B">
        <w:rPr>
          <w:rStyle w:val="Emphasis"/>
        </w:rPr>
        <w:t>went on to advance Steve Bannon’s proposition that “regime change” in Israel might be necessary.</w:t>
      </w:r>
    </w:p>
    <w:p w14:paraId="19BB4C56" w14:textId="77777777" w:rsidR="00240E0A" w:rsidRPr="00E85BE7" w:rsidRDefault="00240E0A" w:rsidP="00240E0A">
      <w:pPr>
        <w:rPr>
          <w:sz w:val="12"/>
        </w:rPr>
      </w:pPr>
      <w:r w:rsidRPr="00E85BE7">
        <w:rPr>
          <w:sz w:val="12"/>
        </w:rPr>
        <w:t xml:space="preserve">Harsh </w:t>
      </w:r>
      <w:r w:rsidRPr="00AA683B">
        <w:rPr>
          <w:rStyle w:val="StyleUnderline"/>
        </w:rPr>
        <w:t xml:space="preserve">sentiments among </w:t>
      </w:r>
      <w:proofErr w:type="spellStart"/>
      <w:r w:rsidRPr="00AA683B">
        <w:rPr>
          <w:rStyle w:val="StyleUnderline"/>
        </w:rPr>
        <w:t>NatCons</w:t>
      </w:r>
      <w:proofErr w:type="spellEnd"/>
      <w:r w:rsidRPr="00AA683B">
        <w:rPr>
          <w:rStyle w:val="StyleUnderline"/>
        </w:rPr>
        <w:t xml:space="preserve"> toward Israel are common these days, especially from the younger generation</w:t>
      </w:r>
      <w:r w:rsidRPr="00E85BE7">
        <w:rPr>
          <w:sz w:val="12"/>
        </w:rPr>
        <w:t xml:space="preserve">. A recent Pew Research poll found that </w:t>
      </w:r>
      <w:r w:rsidRPr="00AA683B">
        <w:rPr>
          <w:rStyle w:val="StyleUnderline"/>
        </w:rPr>
        <w:t>50% of Republicans under 50 had a negative view of Israel, while only 23% of Republicans over 50 had a negative view of</w:t>
      </w:r>
      <w:r w:rsidRPr="00E85BE7">
        <w:rPr>
          <w:sz w:val="12"/>
        </w:rPr>
        <w:t xml:space="preserve"> the Jewish state. The generation gap was on full display at the conference this week, with younger participants in “question and answer” sessions showing a disdain for Israel, while older Republicans showed support.</w:t>
      </w:r>
    </w:p>
    <w:p w14:paraId="416C45AD" w14:textId="77777777" w:rsidR="00240E0A" w:rsidRPr="00E85BE7" w:rsidRDefault="00240E0A" w:rsidP="00240E0A">
      <w:pPr>
        <w:rPr>
          <w:sz w:val="12"/>
        </w:rPr>
      </w:pPr>
      <w:r w:rsidRPr="00E85BE7">
        <w:rPr>
          <w:sz w:val="12"/>
        </w:rPr>
        <w:t xml:space="preserve">Meanwhile, the </w:t>
      </w:r>
      <w:r w:rsidRPr="00AA683B">
        <w:rPr>
          <w:rStyle w:val="StyleUnderline"/>
        </w:rPr>
        <w:t>traditional conservative bloc remains as united behind Israel as ever</w:t>
      </w:r>
      <w:r w:rsidRPr="00E85BE7">
        <w:rPr>
          <w:sz w:val="12"/>
        </w:rPr>
        <w:t xml:space="preserve">. In particular, Republican leaders in the Senate show no signs of wavering as the war in Gaza lurches into its second year. Sen. Tim </w:t>
      </w:r>
      <w:r w:rsidRPr="00AA683B">
        <w:rPr>
          <w:rStyle w:val="StyleUnderline"/>
        </w:rPr>
        <w:t xml:space="preserve">Scott (R-SC), chairman of the National Republican Senatorial Committee, often says that the U.S. must “stand shoulder to shoulder, </w:t>
      </w:r>
      <w:proofErr w:type="gramStart"/>
      <w:r w:rsidRPr="00AA683B">
        <w:rPr>
          <w:rStyle w:val="StyleUnderline"/>
        </w:rPr>
        <w:t>back to back</w:t>
      </w:r>
      <w:proofErr w:type="gramEnd"/>
      <w:r w:rsidRPr="00AA683B">
        <w:rPr>
          <w:rStyle w:val="StyleUnderline"/>
        </w:rPr>
        <w:t>, with no daylight with Israel</w:t>
      </w:r>
      <w:r w:rsidRPr="00E85BE7">
        <w:rPr>
          <w:sz w:val="12"/>
        </w:rPr>
        <w:t>,” posting in June that “</w:t>
      </w:r>
      <w:r w:rsidRPr="00AA683B">
        <w:rPr>
          <w:rStyle w:val="Emphasis"/>
        </w:rPr>
        <w:t>the United States will always stand with Israel</w:t>
      </w:r>
      <w:r w:rsidRPr="00E85BE7">
        <w:rPr>
          <w:sz w:val="12"/>
        </w:rPr>
        <w:t>.” Sen. Ted Cruz (R-TX), likewise, believes that “American policy should be to provide unequivocal military and diplomatic support to our Israeli allies to fully ensure their security.”</w:t>
      </w:r>
    </w:p>
    <w:p w14:paraId="71B9CDCB" w14:textId="77777777" w:rsidR="00240E0A" w:rsidRPr="00AA683B" w:rsidRDefault="00240E0A" w:rsidP="00240E0A">
      <w:pPr>
        <w:rPr>
          <w:sz w:val="16"/>
        </w:rPr>
      </w:pPr>
      <w:r w:rsidRPr="00AA683B">
        <w:rPr>
          <w:sz w:val="16"/>
        </w:rPr>
        <w:t xml:space="preserve">The pro-Israel faction represented by these and other Republican congressional leaders, including House Speaker Mike Johnson (R-LA), remains the dominant force within the GOP. A July Gallup poll finds that a full 71% of Republican voters support Israel’s military action in Gaza, while 67% hold a favorable view of Netanyahu. But the </w:t>
      </w:r>
      <w:proofErr w:type="spellStart"/>
      <w:r w:rsidRPr="00AA683B">
        <w:rPr>
          <w:sz w:val="16"/>
        </w:rPr>
        <w:t>NatCon</w:t>
      </w:r>
      <w:proofErr w:type="spellEnd"/>
      <w:r w:rsidRPr="00AA683B">
        <w:rPr>
          <w:sz w:val="16"/>
        </w:rPr>
        <w:t xml:space="preserve"> disdain for foreign entanglements, especially concerning Israel, appears to be </w:t>
      </w:r>
      <w:proofErr w:type="spellStart"/>
      <w:r w:rsidRPr="00AA683B">
        <w:rPr>
          <w:sz w:val="16"/>
        </w:rPr>
        <w:t>crescendoing</w:t>
      </w:r>
      <w:proofErr w:type="spellEnd"/>
      <w:r w:rsidRPr="00AA683B">
        <w:rPr>
          <w:sz w:val="16"/>
        </w:rPr>
        <w:t>.</w:t>
      </w:r>
    </w:p>
    <w:p w14:paraId="0018DDAF" w14:textId="77777777" w:rsidR="00240E0A" w:rsidRPr="00E85BE7" w:rsidRDefault="00240E0A" w:rsidP="00240E0A">
      <w:pPr>
        <w:rPr>
          <w:sz w:val="12"/>
        </w:rPr>
      </w:pPr>
      <w:r w:rsidRPr="00AA683B">
        <w:rPr>
          <w:rStyle w:val="StyleUnderline"/>
        </w:rPr>
        <w:t>What is an American? If economics and foreign policy threaten to divide the post-Trump Republican coalition</w:t>
      </w:r>
      <w:r w:rsidRPr="00E85BE7">
        <w:rPr>
          <w:sz w:val="12"/>
        </w:rPr>
        <w:t xml:space="preserve">, the </w:t>
      </w:r>
      <w:proofErr w:type="spellStart"/>
      <w:r w:rsidRPr="00B8200D">
        <w:rPr>
          <w:rStyle w:val="Emphasis"/>
          <w:highlight w:val="green"/>
        </w:rPr>
        <w:t>NatCon’s</w:t>
      </w:r>
      <w:proofErr w:type="spellEnd"/>
      <w:r w:rsidRPr="00B8200D">
        <w:rPr>
          <w:rStyle w:val="Emphasis"/>
          <w:highlight w:val="green"/>
        </w:rPr>
        <w:t xml:space="preserve"> rejection of America as a “creedal nation”</w:t>
      </w:r>
      <w:r w:rsidRPr="00AA683B">
        <w:rPr>
          <w:rStyle w:val="Emphasis"/>
        </w:rPr>
        <w:t xml:space="preserve"> </w:t>
      </w:r>
      <w:r w:rsidRPr="00B8200D">
        <w:rPr>
          <w:rStyle w:val="Emphasis"/>
          <w:highlight w:val="green"/>
        </w:rPr>
        <w:t>has the potential to cleave it in two</w:t>
      </w:r>
      <w:r w:rsidRPr="00E85BE7">
        <w:rPr>
          <w:sz w:val="12"/>
        </w:rPr>
        <w:t xml:space="preserve">. Vice President JD </w:t>
      </w:r>
      <w:r w:rsidRPr="00AA683B">
        <w:rPr>
          <w:rStyle w:val="StyleUnderline"/>
        </w:rPr>
        <w:t>Vance</w:t>
      </w:r>
      <w:r w:rsidRPr="00E85BE7">
        <w:rPr>
          <w:sz w:val="12"/>
        </w:rPr>
        <w:t>, the party’s presumed presidential favorite for 2028, regularly def</w:t>
      </w:r>
      <w:r w:rsidRPr="00AA683B">
        <w:rPr>
          <w:rStyle w:val="StyleUnderline"/>
        </w:rPr>
        <w:t>ines America as “not just an idea, but a particular place, with a particular people, and a particular set of beliefs and way of life</w:t>
      </w:r>
      <w:r w:rsidRPr="00E85BE7">
        <w:rPr>
          <w:sz w:val="12"/>
        </w:rPr>
        <w:t>.”</w:t>
      </w:r>
    </w:p>
    <w:p w14:paraId="54FD3CA5" w14:textId="77777777" w:rsidR="00240E0A" w:rsidRPr="00E85BE7" w:rsidRDefault="00240E0A" w:rsidP="00240E0A">
      <w:pPr>
        <w:rPr>
          <w:sz w:val="12"/>
        </w:rPr>
      </w:pPr>
      <w:r w:rsidRPr="00E85BE7">
        <w:rPr>
          <w:sz w:val="12"/>
        </w:rPr>
        <w:t xml:space="preserve">And while this sounds innocuous and true enough, the </w:t>
      </w:r>
      <w:r w:rsidRPr="00AA683B">
        <w:rPr>
          <w:rStyle w:val="StyleUnderline"/>
        </w:rPr>
        <w:t>practical implications of this definition of American identity carry the potential to reshape the GOP’s core identity in ways that are difficult to predict and possibly at sharp odds with the broader American electorate</w:t>
      </w:r>
    </w:p>
    <w:p w14:paraId="120C5705" w14:textId="77777777" w:rsidR="00240E0A" w:rsidRPr="00AA683B" w:rsidRDefault="00240E0A" w:rsidP="00240E0A">
      <w:pPr>
        <w:rPr>
          <w:sz w:val="16"/>
        </w:rPr>
      </w:pPr>
      <w:r w:rsidRPr="00AA683B">
        <w:rPr>
          <w:sz w:val="16"/>
        </w:rPr>
        <w:t xml:space="preserve">The notion that America is fundamentally a “creedal nation,” favored by traditional conservatives, is rooted in the Declaration of Independence and its universal principles: that all are “endowed by their Creator with certain unalienable rights,” and that the nation is bound together by these ideas. In this view, the American ideal is open to anyone regardless of background — so long as they subscribe to the nation’s core tenets of liberty and self-governance. </w:t>
      </w:r>
    </w:p>
    <w:p w14:paraId="7E730A18" w14:textId="77777777" w:rsidR="00240E0A" w:rsidRPr="00E85BE7" w:rsidRDefault="00240E0A" w:rsidP="00240E0A">
      <w:pPr>
        <w:rPr>
          <w:sz w:val="12"/>
        </w:rPr>
      </w:pPr>
      <w:r w:rsidRPr="00E85BE7">
        <w:rPr>
          <w:sz w:val="12"/>
        </w:rPr>
        <w:t xml:space="preserve">This view was supported robustly by both Reagan and the original Republican president, </w:t>
      </w:r>
      <w:r w:rsidRPr="00AA683B">
        <w:rPr>
          <w:rStyle w:val="StyleUnderline"/>
        </w:rPr>
        <w:t>Abraham Lincoln, who, while speaking to a group of immigrants in 1858, said, “If they look back through this history to trace their connection with those days by blood, they find they have none</w:t>
      </w:r>
      <w:r w:rsidRPr="00E85BE7">
        <w:rPr>
          <w:sz w:val="12"/>
        </w:rPr>
        <w:t xml:space="preserve"> … but when they look through that old Declaration of Independence … and then they feel that moral sentiment … they have a right to claim it as though they were blood of the blood, and flesh of the flesh, of the men who wrote that declaration, and so they are.”</w:t>
      </w:r>
    </w:p>
    <w:p w14:paraId="1E572C2A" w14:textId="77777777" w:rsidR="00240E0A" w:rsidRPr="00AA683B" w:rsidRDefault="00240E0A" w:rsidP="00240E0A">
      <w:pPr>
        <w:rPr>
          <w:sz w:val="16"/>
        </w:rPr>
      </w:pPr>
      <w:r w:rsidRPr="00AA683B">
        <w:rPr>
          <w:sz w:val="16"/>
        </w:rPr>
        <w:t>Lincoln’s conception has long been the dominant view of American identity across the political spectrum</w:t>
      </w:r>
    </w:p>
    <w:p w14:paraId="1145FB09" w14:textId="77777777" w:rsidR="00240E0A" w:rsidRPr="00E85BE7" w:rsidRDefault="00240E0A" w:rsidP="00240E0A">
      <w:pPr>
        <w:rPr>
          <w:sz w:val="12"/>
        </w:rPr>
      </w:pPr>
      <w:r w:rsidRPr="00E85BE7">
        <w:rPr>
          <w:sz w:val="12"/>
        </w:rPr>
        <w:t xml:space="preserve">But </w:t>
      </w:r>
      <w:r w:rsidRPr="00AA683B">
        <w:rPr>
          <w:rStyle w:val="StyleUnderline"/>
        </w:rPr>
        <w:t xml:space="preserve">Vance and the </w:t>
      </w:r>
      <w:proofErr w:type="spellStart"/>
      <w:r w:rsidRPr="00AA683B">
        <w:rPr>
          <w:rStyle w:val="StyleUnderline"/>
        </w:rPr>
        <w:t>NatCons</w:t>
      </w:r>
      <w:proofErr w:type="spellEnd"/>
      <w:r w:rsidRPr="00AA683B">
        <w:rPr>
          <w:rStyle w:val="StyleUnderline"/>
        </w:rPr>
        <w:t xml:space="preserve">, motivated by the belief that the cultural bonds that once held </w:t>
      </w:r>
      <w:proofErr w:type="gramStart"/>
      <w:r w:rsidRPr="00AA683B">
        <w:rPr>
          <w:rStyle w:val="StyleUnderline"/>
        </w:rPr>
        <w:t>America together —</w:t>
      </w:r>
      <w:proofErr w:type="gramEnd"/>
      <w:r w:rsidRPr="00AA683B">
        <w:rPr>
          <w:rStyle w:val="StyleUnderline"/>
        </w:rPr>
        <w:t xml:space="preserve"> the family, communities, religion, and shared </w:t>
      </w:r>
      <w:proofErr w:type="gramStart"/>
      <w:r w:rsidRPr="00AA683B">
        <w:rPr>
          <w:rStyle w:val="StyleUnderline"/>
        </w:rPr>
        <w:t>norms — are in a state of decay</w:t>
      </w:r>
      <w:proofErr w:type="gramEnd"/>
      <w:r w:rsidRPr="00AA683B">
        <w:rPr>
          <w:rStyle w:val="StyleUnderline"/>
        </w:rPr>
        <w:t>, seek to upend this</w:t>
      </w:r>
      <w:r w:rsidRPr="00E85BE7">
        <w:rPr>
          <w:sz w:val="12"/>
        </w:rPr>
        <w:t>. They argue that the “creedal nation” has proven insufficiently unifying, leading to a fragmented society where different groups have little in common. This decline, in their view, must be restored through a reassertion of a shared identity and a common culture with an emphasis on heritage.</w:t>
      </w:r>
    </w:p>
    <w:p w14:paraId="44BC4F74" w14:textId="77777777" w:rsidR="00240E0A" w:rsidRPr="00E85BE7" w:rsidRDefault="00240E0A" w:rsidP="00240E0A">
      <w:pPr>
        <w:rPr>
          <w:sz w:val="12"/>
        </w:rPr>
      </w:pPr>
      <w:r w:rsidRPr="00E85BE7">
        <w:rPr>
          <w:sz w:val="12"/>
        </w:rPr>
        <w:t xml:space="preserve">Speaking at the Claremont Institute in early July, </w:t>
      </w:r>
      <w:r w:rsidRPr="00AA683B">
        <w:rPr>
          <w:rStyle w:val="Emphasis"/>
        </w:rPr>
        <w:t>Vance gave a nod to the notion that ancestry plays a role in this new vision of American identity</w:t>
      </w:r>
      <w:r w:rsidRPr="00E85BE7">
        <w:rPr>
          <w:sz w:val="12"/>
        </w:rPr>
        <w:t>, saying of liberals who are American citizens, “I think the people whose ancestors fought in the Civil War have a hell of a lot more claim over America.”</w:t>
      </w:r>
    </w:p>
    <w:p w14:paraId="0740DE0D" w14:textId="77777777" w:rsidR="00240E0A" w:rsidRPr="00E85BE7" w:rsidRDefault="00240E0A" w:rsidP="00240E0A">
      <w:pPr>
        <w:rPr>
          <w:sz w:val="12"/>
        </w:rPr>
      </w:pPr>
      <w:r w:rsidRPr="00E85BE7">
        <w:rPr>
          <w:sz w:val="12"/>
        </w:rPr>
        <w:t xml:space="preserve">The line was </w:t>
      </w:r>
      <w:r w:rsidRPr="00AA683B">
        <w:rPr>
          <w:rStyle w:val="StyleUnderline"/>
        </w:rPr>
        <w:t>scrubbed out of the speech transcript in the Claremont Institute’s publication</w:t>
      </w:r>
      <w:r w:rsidRPr="00E85BE7">
        <w:rPr>
          <w:sz w:val="12"/>
        </w:rPr>
        <w:t>, The American Mind.</w:t>
      </w:r>
    </w:p>
    <w:p w14:paraId="5E934215" w14:textId="77777777" w:rsidR="00240E0A" w:rsidRPr="00E85BE7" w:rsidRDefault="00240E0A" w:rsidP="00240E0A">
      <w:pPr>
        <w:rPr>
          <w:sz w:val="12"/>
        </w:rPr>
      </w:pPr>
      <w:r w:rsidRPr="00E85BE7">
        <w:rPr>
          <w:sz w:val="12"/>
        </w:rPr>
        <w:t xml:space="preserve">But it’s </w:t>
      </w:r>
      <w:r w:rsidRPr="00AA683B">
        <w:rPr>
          <w:rStyle w:val="StyleUnderline"/>
        </w:rPr>
        <w:t xml:space="preserve">easy enough to find the notion echoed throughout the </w:t>
      </w:r>
      <w:proofErr w:type="spellStart"/>
      <w:r w:rsidRPr="00AA683B">
        <w:rPr>
          <w:rStyle w:val="StyleUnderline"/>
        </w:rPr>
        <w:t>NatCon</w:t>
      </w:r>
      <w:proofErr w:type="spellEnd"/>
      <w:r w:rsidRPr="00AA683B">
        <w:rPr>
          <w:rStyle w:val="StyleUnderline"/>
        </w:rPr>
        <w:t xml:space="preserve"> sphere</w:t>
      </w:r>
      <w:r w:rsidRPr="00E85BE7">
        <w:rPr>
          <w:sz w:val="12"/>
        </w:rPr>
        <w:t xml:space="preserve">. Yoram Hazony, chairman of the Edmund Burke Foundation and considered a founder of the </w:t>
      </w:r>
      <w:proofErr w:type="spellStart"/>
      <w:r w:rsidRPr="00E85BE7">
        <w:rPr>
          <w:sz w:val="12"/>
        </w:rPr>
        <w:t>NatCon</w:t>
      </w:r>
      <w:proofErr w:type="spellEnd"/>
      <w:r w:rsidRPr="00E85BE7">
        <w:rPr>
          <w:sz w:val="12"/>
        </w:rPr>
        <w:t xml:space="preserve"> movement, explicitly endorses Vance’s contention that ancestry is key to American identity.</w:t>
      </w:r>
    </w:p>
    <w:p w14:paraId="525B03A8" w14:textId="77777777" w:rsidR="00240E0A" w:rsidRPr="00AA683B" w:rsidRDefault="00240E0A" w:rsidP="00240E0A">
      <w:pPr>
        <w:rPr>
          <w:sz w:val="16"/>
        </w:rPr>
      </w:pPr>
      <w:r w:rsidRPr="00AA683B">
        <w:rPr>
          <w:sz w:val="16"/>
        </w:rPr>
        <w:t>“By a nation,” he writes in a recent book, “we mean a number of tribes with a shared heritage, usually including a common language, law, or religious tradition, and a past history of joining together.”</w:t>
      </w:r>
    </w:p>
    <w:p w14:paraId="08A830AE" w14:textId="77777777" w:rsidR="00240E0A" w:rsidRPr="00E85BE7" w:rsidRDefault="00240E0A" w:rsidP="00240E0A">
      <w:pPr>
        <w:rPr>
          <w:sz w:val="12"/>
        </w:rPr>
      </w:pPr>
      <w:r w:rsidRPr="00E85BE7">
        <w:rPr>
          <w:sz w:val="12"/>
        </w:rPr>
        <w:t xml:space="preserve">In recent weeks, key </w:t>
      </w:r>
      <w:proofErr w:type="spellStart"/>
      <w:r w:rsidRPr="00E85BE7">
        <w:rPr>
          <w:sz w:val="12"/>
        </w:rPr>
        <w:t>NatCon</w:t>
      </w:r>
      <w:proofErr w:type="spellEnd"/>
      <w:r w:rsidRPr="00E85BE7">
        <w:rPr>
          <w:sz w:val="12"/>
        </w:rPr>
        <w:t xml:space="preserve"> thinkers and social media influencers, from Matt Walsh to Sen. Eric Schmitt (RMO) to Claremont President Ryan P. Williams, have simultaneously posed the question “What is an American” to their audiences. </w:t>
      </w:r>
      <w:r w:rsidRPr="00AA683B">
        <w:rPr>
          <w:rStyle w:val="StyleUnderline"/>
        </w:rPr>
        <w:t>Responses from self-identified “heritage Americans” range from outwardly ethnonationalist to more subtle but still fringe ideas about what makes a “real” American.</w:t>
      </w:r>
    </w:p>
    <w:p w14:paraId="37604539" w14:textId="77777777" w:rsidR="00240E0A" w:rsidRPr="00AA683B" w:rsidRDefault="00240E0A" w:rsidP="00240E0A">
      <w:pPr>
        <w:rPr>
          <w:sz w:val="16"/>
        </w:rPr>
      </w:pPr>
      <w:r w:rsidRPr="00AA683B">
        <w:rPr>
          <w:sz w:val="16"/>
        </w:rPr>
        <w:t>The GOP’s internal debate over American identity reveals a party beginning to redefine itself as its unifying figure departs. Its outcome will not simply determine the party’s policy platform but its fundamental character.</w:t>
      </w:r>
    </w:p>
    <w:p w14:paraId="034C7686" w14:textId="77777777" w:rsidR="00240E0A" w:rsidRPr="00E85BE7" w:rsidRDefault="00240E0A" w:rsidP="00240E0A">
      <w:pPr>
        <w:rPr>
          <w:sz w:val="12"/>
        </w:rPr>
      </w:pPr>
      <w:r w:rsidRPr="00AA683B">
        <w:rPr>
          <w:rStyle w:val="StyleUnderline"/>
        </w:rPr>
        <w:t xml:space="preserve">Will a leader emerge who can inspire enough loyalty from each faction to maintain the party’s national strength? Will it shed its past devotion to free markets and Israel? </w:t>
      </w:r>
      <w:r w:rsidRPr="00E85BE7">
        <w:rPr>
          <w:sz w:val="12"/>
        </w:rPr>
        <w:t>Will it prioritize “heritage” over shared values?</w:t>
      </w:r>
    </w:p>
    <w:p w14:paraId="276BABDA" w14:textId="77777777" w:rsidR="00240E0A" w:rsidRDefault="00240E0A" w:rsidP="00240E0A">
      <w:pPr>
        <w:rPr>
          <w:rStyle w:val="Emphasis"/>
        </w:rPr>
      </w:pPr>
      <w:r w:rsidRPr="00E85BE7">
        <w:rPr>
          <w:sz w:val="12"/>
        </w:rPr>
        <w:t xml:space="preserve">At present, </w:t>
      </w:r>
      <w:r w:rsidRPr="00B8200D">
        <w:rPr>
          <w:rStyle w:val="Emphasis"/>
          <w:highlight w:val="green"/>
        </w:rPr>
        <w:t>these are</w:t>
      </w:r>
      <w:r w:rsidRPr="00FE6692">
        <w:rPr>
          <w:rStyle w:val="Emphasis"/>
        </w:rPr>
        <w:t xml:space="preserve"> all </w:t>
      </w:r>
      <w:r w:rsidRPr="00B8200D">
        <w:rPr>
          <w:rStyle w:val="Emphasis"/>
          <w:highlight w:val="green"/>
        </w:rPr>
        <w:t>open questions.</w:t>
      </w:r>
    </w:p>
    <w:p w14:paraId="68AC9460" w14:textId="77777777" w:rsidR="00240E0A" w:rsidRDefault="00240E0A" w:rsidP="00240E0A"/>
    <w:p w14:paraId="7074FDED" w14:textId="77777777" w:rsidR="00240E0A" w:rsidRPr="00414CFA" w:rsidRDefault="00240E0A" w:rsidP="00240E0A">
      <w:pPr>
        <w:pStyle w:val="Heading4"/>
        <w:numPr>
          <w:ilvl w:val="0"/>
          <w:numId w:val="42"/>
        </w:numPr>
        <w:tabs>
          <w:tab w:val="num" w:pos="360"/>
        </w:tabs>
        <w:ind w:left="0" w:firstLine="0"/>
      </w:pPr>
      <w:bookmarkStart w:id="1" w:name="_Hlk209944756"/>
      <w:r>
        <w:t xml:space="preserve">Dems are </w:t>
      </w:r>
      <w:r w:rsidRPr="00414CFA">
        <w:rPr>
          <w:u w:val="single"/>
        </w:rPr>
        <w:t>too incompetent</w:t>
      </w:r>
      <w:r>
        <w:t xml:space="preserve"> to rally voters against GOP mistakes. </w:t>
      </w:r>
    </w:p>
    <w:p w14:paraId="533E576C" w14:textId="77777777" w:rsidR="00240E0A" w:rsidRDefault="00240E0A" w:rsidP="00240E0A">
      <w:r w:rsidRPr="006D79A8">
        <w:rPr>
          <w:rStyle w:val="Style13ptBold"/>
        </w:rPr>
        <w:t>Rocco ’25</w:t>
      </w:r>
      <w:r>
        <w:t xml:space="preserve"> [</w:t>
      </w:r>
      <w:r w:rsidRPr="006D79A8">
        <w:t>Philip Rocc</w:t>
      </w:r>
      <w:r>
        <w:t xml:space="preserve">o; Associate Professor </w:t>
      </w:r>
      <w:r w:rsidRPr="006D79A8">
        <w:t xml:space="preserve">of </w:t>
      </w:r>
      <w:r>
        <w:t>Political Science</w:t>
      </w:r>
      <w:r w:rsidRPr="006D79A8">
        <w:t xml:space="preserve"> at Marquette University.</w:t>
      </w:r>
      <w:r>
        <w:t xml:space="preserve"> </w:t>
      </w:r>
      <w:r w:rsidRPr="006D79A8">
        <w:t xml:space="preserve">“How the Democratic Party Was Hollowed Out.” </w:t>
      </w:r>
      <w:r>
        <w:t>Jacobin</w:t>
      </w:r>
      <w:r w:rsidRPr="006D79A8">
        <w:t>. 2025. https://jacobin.com/2025/08/democrats-ngos-jeffries-schumer-dealignment.</w:t>
      </w:r>
      <w:r>
        <w:t xml:space="preserve"> </w:t>
      </w:r>
      <w:proofErr w:type="spellStart"/>
      <w:r>
        <w:t>hpd</w:t>
      </w:r>
      <w:proofErr w:type="spellEnd"/>
      <w:r>
        <w:t>]</w:t>
      </w:r>
    </w:p>
    <w:p w14:paraId="19AC9A7C" w14:textId="77777777" w:rsidR="00240E0A" w:rsidRPr="006D79A8" w:rsidRDefault="00240E0A" w:rsidP="00240E0A">
      <w:pPr>
        <w:rPr>
          <w:sz w:val="16"/>
        </w:rPr>
      </w:pPr>
      <w:r w:rsidRPr="006D79A8">
        <w:rPr>
          <w:sz w:val="16"/>
        </w:rPr>
        <w:t xml:space="preserve">Yet if </w:t>
      </w:r>
      <w:r w:rsidRPr="00B8200D">
        <w:rPr>
          <w:rStyle w:val="Emphasis"/>
          <w:highlight w:val="green"/>
        </w:rPr>
        <w:t>Democrat</w:t>
      </w:r>
      <w:r w:rsidRPr="006D79A8">
        <w:rPr>
          <w:sz w:val="16"/>
        </w:rPr>
        <w:t>s have proved reluctant to take up the role of loyal opposition, it is not — as liberal pundits had feared — a reflection of the so-called normalization of Trump, much less public approbation for his approach to governance or the consolidation of a new Republican majority. Nor is it merely the case — as the party’s critics have alleged since at least the last decade of the twentieth century — that Democrats and their allies in the liberal commentariat have simply lost the talent for telling stories that resonate with working-class voters rather than consultants and professors. While party leaders do appear allergic to political formulas that involve anything that could be labeled as populist — witness the marginalization of Tim Walz during the 2024 campaign — weak PR is better understood as a symptom.</w:t>
      </w:r>
    </w:p>
    <w:p w14:paraId="0DAF4F22" w14:textId="77777777" w:rsidR="00240E0A" w:rsidRPr="006D79A8" w:rsidRDefault="00240E0A" w:rsidP="00240E0A">
      <w:pPr>
        <w:rPr>
          <w:sz w:val="16"/>
        </w:rPr>
      </w:pPr>
      <w:r w:rsidRPr="006D79A8">
        <w:rPr>
          <w:sz w:val="16"/>
        </w:rPr>
        <w:t xml:space="preserve">Among other things, weak PR is symptomatic of </w:t>
      </w:r>
      <w:r w:rsidRPr="006D79A8">
        <w:rPr>
          <w:rStyle w:val="StyleUnderline"/>
        </w:rPr>
        <w:t xml:space="preserve">a </w:t>
      </w:r>
      <w:r w:rsidRPr="006D79A8">
        <w:rPr>
          <w:rStyle w:val="Emphasis"/>
        </w:rPr>
        <w:t xml:space="preserve">political </w:t>
      </w:r>
      <w:r w:rsidRPr="00B8200D">
        <w:rPr>
          <w:rStyle w:val="Emphasis"/>
          <w:highlight w:val="green"/>
        </w:rPr>
        <w:t>party</w:t>
      </w:r>
      <w:r w:rsidRPr="006D79A8">
        <w:rPr>
          <w:rStyle w:val="StyleUnderline"/>
        </w:rPr>
        <w:t xml:space="preserve"> structure</w:t>
      </w:r>
      <w:r w:rsidRPr="006D79A8">
        <w:rPr>
          <w:sz w:val="16"/>
        </w:rPr>
        <w:t xml:space="preserve"> that </w:t>
      </w:r>
      <w:r w:rsidRPr="00B8200D">
        <w:rPr>
          <w:rStyle w:val="StyleUnderline"/>
          <w:highlight w:val="green"/>
        </w:rPr>
        <w:t>has become</w:t>
      </w:r>
      <w:r w:rsidRPr="006D79A8">
        <w:rPr>
          <w:sz w:val="16"/>
        </w:rPr>
        <w:t xml:space="preserve">, in the words of Daniel Schlozman and Sam Rosenfeld, </w:t>
      </w:r>
      <w:r w:rsidRPr="006D79A8">
        <w:rPr>
          <w:rStyle w:val="Emphasis"/>
        </w:rPr>
        <w:t>hollowed out</w:t>
      </w:r>
      <w:r w:rsidRPr="006D79A8">
        <w:rPr>
          <w:sz w:val="16"/>
        </w:rPr>
        <w:t xml:space="preserve"> in recent decades — </w:t>
      </w:r>
      <w:r w:rsidRPr="00B8200D">
        <w:rPr>
          <w:rStyle w:val="Emphasis"/>
          <w:highlight w:val="green"/>
        </w:rPr>
        <w:t>incapable</w:t>
      </w:r>
      <w:r w:rsidRPr="00B8200D">
        <w:rPr>
          <w:rStyle w:val="StyleUnderline"/>
          <w:highlight w:val="green"/>
        </w:rPr>
        <w:t xml:space="preserve"> of</w:t>
      </w:r>
      <w:r w:rsidRPr="006D79A8">
        <w:rPr>
          <w:rStyle w:val="StyleUnderline"/>
        </w:rPr>
        <w:t xml:space="preserve"> controlling </w:t>
      </w:r>
      <w:r w:rsidRPr="00B8200D">
        <w:rPr>
          <w:rStyle w:val="StyleUnderline"/>
          <w:highlight w:val="green"/>
        </w:rPr>
        <w:t xml:space="preserve">key functions like </w:t>
      </w:r>
      <w:r w:rsidRPr="00B8200D">
        <w:rPr>
          <w:rStyle w:val="Emphasis"/>
          <w:highlight w:val="green"/>
        </w:rPr>
        <w:t>candidate selection</w:t>
      </w:r>
      <w:r w:rsidRPr="00B8200D">
        <w:rPr>
          <w:rStyle w:val="StyleUnderline"/>
          <w:highlight w:val="green"/>
        </w:rPr>
        <w:t xml:space="preserve">, </w:t>
      </w:r>
      <w:r w:rsidRPr="00B8200D">
        <w:rPr>
          <w:rStyle w:val="Emphasis"/>
          <w:highlight w:val="green"/>
        </w:rPr>
        <w:t>fundraising</w:t>
      </w:r>
      <w:r w:rsidRPr="00B8200D">
        <w:rPr>
          <w:rStyle w:val="StyleUnderline"/>
          <w:highlight w:val="green"/>
        </w:rPr>
        <w:t>, and</w:t>
      </w:r>
      <w:r w:rsidRPr="006D79A8">
        <w:rPr>
          <w:rStyle w:val="StyleUnderline"/>
        </w:rPr>
        <w:t xml:space="preserve"> the formation of </w:t>
      </w:r>
      <w:r w:rsidRPr="00B8200D">
        <w:rPr>
          <w:rStyle w:val="Emphasis"/>
          <w:highlight w:val="green"/>
        </w:rPr>
        <w:t>policy</w:t>
      </w:r>
      <w:r w:rsidRPr="00B8200D">
        <w:rPr>
          <w:rStyle w:val="StyleUnderline"/>
          <w:highlight w:val="green"/>
        </w:rPr>
        <w:t>, which are</w:t>
      </w:r>
      <w:r w:rsidRPr="006D79A8">
        <w:rPr>
          <w:rStyle w:val="StyleUnderline"/>
        </w:rPr>
        <w:t xml:space="preserve"> increasingly </w:t>
      </w:r>
      <w:r w:rsidRPr="00B8200D">
        <w:rPr>
          <w:rStyle w:val="Emphasis"/>
          <w:highlight w:val="green"/>
        </w:rPr>
        <w:t>delegated</w:t>
      </w:r>
      <w:r w:rsidRPr="00B8200D">
        <w:rPr>
          <w:rStyle w:val="StyleUnderline"/>
          <w:highlight w:val="green"/>
        </w:rPr>
        <w:t xml:space="preserve"> to</w:t>
      </w:r>
      <w:r w:rsidRPr="006D79A8">
        <w:rPr>
          <w:rStyle w:val="StyleUnderline"/>
        </w:rPr>
        <w:t xml:space="preserve"> a network of </w:t>
      </w:r>
      <w:r w:rsidRPr="00B8200D">
        <w:rPr>
          <w:rStyle w:val="Emphasis"/>
          <w:highlight w:val="green"/>
        </w:rPr>
        <w:t>outside</w:t>
      </w:r>
      <w:r w:rsidRPr="006D79A8">
        <w:rPr>
          <w:sz w:val="16"/>
        </w:rPr>
        <w:t xml:space="preserve"> groups, the media, and </w:t>
      </w:r>
      <w:r w:rsidRPr="00B8200D">
        <w:rPr>
          <w:rStyle w:val="Emphasis"/>
          <w:highlight w:val="green"/>
        </w:rPr>
        <w:t>wealthy donors</w:t>
      </w:r>
      <w:r w:rsidRPr="006D79A8">
        <w:rPr>
          <w:sz w:val="16"/>
        </w:rPr>
        <w:t xml:space="preserve">. Although hollowing is the dominant pattern in the party systems of wealthy democracies, it has manifested in highly divergent ways. For its part, the Republican Party has become — at both the elite and mass levels — a network of ideological movement organizations oriented around an amorphous set of ideological principles ranging from a radical retrenchment of redistributive spending and an increasingly exclusionary position on immigration to the preservation of traditional values and family structures. Democrats’ </w:t>
      </w:r>
      <w:r w:rsidRPr="00B8200D">
        <w:rPr>
          <w:rStyle w:val="Emphasis"/>
          <w:highlight w:val="green"/>
        </w:rPr>
        <w:t>hollowing</w:t>
      </w:r>
      <w:r w:rsidRPr="006D79A8">
        <w:rPr>
          <w:sz w:val="16"/>
        </w:rPr>
        <w:t xml:space="preserve">, by contrast, has </w:t>
      </w:r>
      <w:r w:rsidRPr="00B8200D">
        <w:rPr>
          <w:rStyle w:val="StyleUnderline"/>
          <w:highlight w:val="green"/>
        </w:rPr>
        <w:t>involved</w:t>
      </w:r>
      <w:r w:rsidRPr="006D79A8">
        <w:rPr>
          <w:rStyle w:val="StyleUnderline"/>
        </w:rPr>
        <w:t xml:space="preserve"> the </w:t>
      </w:r>
      <w:r w:rsidRPr="00B8200D">
        <w:rPr>
          <w:rStyle w:val="Emphasis"/>
          <w:highlight w:val="green"/>
        </w:rPr>
        <w:t>displacement</w:t>
      </w:r>
      <w:r w:rsidRPr="00B8200D">
        <w:rPr>
          <w:rStyle w:val="StyleUnderline"/>
          <w:highlight w:val="green"/>
        </w:rPr>
        <w:t xml:space="preserve"> of </w:t>
      </w:r>
      <w:r w:rsidRPr="00B8200D">
        <w:rPr>
          <w:rStyle w:val="Emphasis"/>
          <w:highlight w:val="green"/>
        </w:rPr>
        <w:t>organized labor</w:t>
      </w:r>
      <w:r w:rsidRPr="00B8200D">
        <w:rPr>
          <w:rStyle w:val="StyleUnderline"/>
          <w:highlight w:val="green"/>
        </w:rPr>
        <w:t xml:space="preserve"> by a</w:t>
      </w:r>
      <w:r w:rsidRPr="006D79A8">
        <w:rPr>
          <w:rStyle w:val="StyleUnderline"/>
        </w:rPr>
        <w:t xml:space="preserve">n increasingly </w:t>
      </w:r>
      <w:r w:rsidRPr="00B8200D">
        <w:rPr>
          <w:rStyle w:val="Emphasis"/>
          <w:highlight w:val="green"/>
        </w:rPr>
        <w:t>dense field</w:t>
      </w:r>
      <w:r w:rsidRPr="00B8200D">
        <w:rPr>
          <w:rStyle w:val="StyleUnderline"/>
          <w:highlight w:val="green"/>
        </w:rPr>
        <w:t xml:space="preserve"> of </w:t>
      </w:r>
      <w:r w:rsidRPr="00B8200D">
        <w:rPr>
          <w:rStyle w:val="Emphasis"/>
          <w:highlight w:val="green"/>
        </w:rPr>
        <w:t>interest groups</w:t>
      </w:r>
      <w:r w:rsidRPr="006D79A8">
        <w:rPr>
          <w:rStyle w:val="StyleUnderline"/>
        </w:rPr>
        <w:t xml:space="preserve"> and nonprofit organizations</w:t>
      </w:r>
      <w:r w:rsidRPr="006D79A8">
        <w:rPr>
          <w:sz w:val="16"/>
        </w:rPr>
        <w:t>. The common link between these groups is not their commitment to a set of ideological principles or identities but their attachment to public programs. The nature of these programs varies widely, and includes major social expenditures (Social Security, Medicare, and Medicaid), rights regimes (the Voting Rights Act), and a host of distributive programs ranging from Community Development Block Grants to National Science Foundation awards.</w:t>
      </w:r>
    </w:p>
    <w:p w14:paraId="197B74CA" w14:textId="77777777" w:rsidR="00240E0A" w:rsidRPr="006D79A8" w:rsidRDefault="00240E0A" w:rsidP="00240E0A">
      <w:pPr>
        <w:rPr>
          <w:sz w:val="16"/>
        </w:rPr>
      </w:pPr>
      <w:r w:rsidRPr="006D79A8">
        <w:rPr>
          <w:sz w:val="16"/>
        </w:rPr>
        <w:t xml:space="preserve">It stands to reason that </w:t>
      </w:r>
      <w:r w:rsidRPr="006D79A8">
        <w:rPr>
          <w:rStyle w:val="StyleUnderline"/>
        </w:rPr>
        <w:t xml:space="preserve">the </w:t>
      </w:r>
      <w:r w:rsidRPr="006D79A8">
        <w:rPr>
          <w:rStyle w:val="Emphasis"/>
        </w:rPr>
        <w:t>Dem</w:t>
      </w:r>
      <w:r w:rsidRPr="006D79A8">
        <w:rPr>
          <w:sz w:val="16"/>
        </w:rPr>
        <w:t xml:space="preserve">ocratic </w:t>
      </w:r>
      <w:r w:rsidRPr="006D79A8">
        <w:rPr>
          <w:rStyle w:val="Emphasis"/>
        </w:rPr>
        <w:t>Party</w:t>
      </w:r>
      <w:r w:rsidRPr="006D79A8">
        <w:rPr>
          <w:sz w:val="16"/>
        </w:rPr>
        <w:t xml:space="preserve"> — once hollowed out — should </w:t>
      </w:r>
      <w:r w:rsidRPr="006D79A8">
        <w:rPr>
          <w:rStyle w:val="StyleUnderline"/>
        </w:rPr>
        <w:t xml:space="preserve">take the form of a loose </w:t>
      </w:r>
      <w:r w:rsidRPr="006D79A8">
        <w:rPr>
          <w:rStyle w:val="Emphasis"/>
        </w:rPr>
        <w:t>network</w:t>
      </w:r>
      <w:r w:rsidRPr="006D79A8">
        <w:rPr>
          <w:rStyle w:val="StyleUnderline"/>
        </w:rPr>
        <w:t xml:space="preserve"> of policy </w:t>
      </w:r>
      <w:r w:rsidRPr="006D79A8">
        <w:rPr>
          <w:rStyle w:val="Emphasis"/>
        </w:rPr>
        <w:t>clientele</w:t>
      </w:r>
      <w:r w:rsidRPr="006D79A8">
        <w:rPr>
          <w:rStyle w:val="StyleUnderline"/>
        </w:rPr>
        <w:t xml:space="preserve"> groups rather than committed ideologues</w:t>
      </w:r>
      <w:r w:rsidRPr="006D79A8">
        <w:rPr>
          <w:sz w:val="16"/>
        </w:rPr>
        <w:t xml:space="preserve">. In the long run, not only did Progressive Era reforms like the merit system and the secret ballot short-circuit local systems of patronage and weaken the power of party leaders; the New Deal provided a vast array of new social services that were largely insulated from the control of party machines. As the state absorbed these traditional party functions, so too did it advantage relatively new forms of organization — pressure groups, lobbies, social welfare organizations — in making claims on government. The fragmentation of the political landscape continued apace as the federal government’s investment in social programs grew during </w:t>
      </w:r>
      <w:proofErr w:type="gramStart"/>
      <w:r w:rsidRPr="006D79A8">
        <w:rPr>
          <w:sz w:val="16"/>
        </w:rPr>
        <w:t>the Great</w:t>
      </w:r>
      <w:proofErr w:type="gramEnd"/>
      <w:r w:rsidRPr="006D79A8">
        <w:rPr>
          <w:sz w:val="16"/>
        </w:rPr>
        <w:t xml:space="preserve"> Society, which both triggered the formation of policy-focused interest groups and poured federal resources into nonprofit organizations, which became critical conduits of welfare service provision. By the early 1970s, Congress had also begun to construct a “litigation state,” which incentivized private lawsuits as a means of enforcing new federal regulations on everything from civil rights to environmental protections. This transformation further fragmented power by spurring the creation of a large number of public-interest legal organizations that pushed political conflict into the legal domain. </w:t>
      </w:r>
      <w:r w:rsidRPr="006D79A8">
        <w:rPr>
          <w:rStyle w:val="StyleUnderline"/>
        </w:rPr>
        <w:t>The organizational sub</w:t>
      </w:r>
      <w:r w:rsidRPr="006D79A8">
        <w:rPr>
          <w:rStyle w:val="Emphasis"/>
        </w:rPr>
        <w:t>structure</w:t>
      </w:r>
      <w:r w:rsidRPr="006D79A8">
        <w:rPr>
          <w:rStyle w:val="StyleUnderline"/>
        </w:rPr>
        <w:t xml:space="preserve"> of the </w:t>
      </w:r>
      <w:r w:rsidRPr="006D79A8">
        <w:rPr>
          <w:rStyle w:val="Emphasis"/>
        </w:rPr>
        <w:t>Dem</w:t>
      </w:r>
      <w:r w:rsidRPr="006D79A8">
        <w:rPr>
          <w:rStyle w:val="StyleUnderline"/>
        </w:rPr>
        <w:t xml:space="preserve">ocratic </w:t>
      </w:r>
      <w:r w:rsidRPr="006D79A8">
        <w:rPr>
          <w:rStyle w:val="Emphasis"/>
        </w:rPr>
        <w:t>Party</w:t>
      </w:r>
      <w:r w:rsidRPr="006D79A8">
        <w:rPr>
          <w:rStyle w:val="StyleUnderline"/>
        </w:rPr>
        <w:t xml:space="preserve"> was now a </w:t>
      </w:r>
      <w:r w:rsidRPr="006D79A8">
        <w:rPr>
          <w:rStyle w:val="Emphasis"/>
        </w:rPr>
        <w:t>loose assemblage</w:t>
      </w:r>
      <w:r w:rsidRPr="006D79A8">
        <w:rPr>
          <w:rStyle w:val="StyleUnderline"/>
        </w:rPr>
        <w:t xml:space="preserve"> of </w:t>
      </w:r>
      <w:r w:rsidRPr="006D79A8">
        <w:rPr>
          <w:rStyle w:val="Emphasis"/>
        </w:rPr>
        <w:t>policy experts</w:t>
      </w:r>
      <w:r w:rsidRPr="006D79A8">
        <w:rPr>
          <w:rStyle w:val="StyleUnderline"/>
        </w:rPr>
        <w:t xml:space="preserve">, </w:t>
      </w:r>
      <w:r w:rsidRPr="006D79A8">
        <w:rPr>
          <w:rStyle w:val="Emphasis"/>
        </w:rPr>
        <w:t>lawyers</w:t>
      </w:r>
      <w:r w:rsidRPr="006D79A8">
        <w:rPr>
          <w:rStyle w:val="StyleUnderline"/>
        </w:rPr>
        <w:t xml:space="preserve">, and </w:t>
      </w:r>
      <w:r w:rsidRPr="006D79A8">
        <w:rPr>
          <w:rStyle w:val="Emphasis"/>
        </w:rPr>
        <w:t>advocacy</w:t>
      </w:r>
      <w:r w:rsidRPr="006D79A8">
        <w:rPr>
          <w:rStyle w:val="StyleUnderline"/>
        </w:rPr>
        <w:t xml:space="preserve"> organizations.</w:t>
      </w:r>
    </w:p>
    <w:p w14:paraId="303C2E05" w14:textId="77777777" w:rsidR="00240E0A" w:rsidRPr="006D79A8" w:rsidRDefault="00240E0A" w:rsidP="00240E0A">
      <w:pPr>
        <w:rPr>
          <w:sz w:val="16"/>
        </w:rPr>
      </w:pPr>
      <w:r w:rsidRPr="006D79A8">
        <w:rPr>
          <w:sz w:val="16"/>
        </w:rPr>
        <w:t>Officially, these groups had allegiances to the beneficiaries of the programs that were their raison d’être — and not to political parties. Yet Democrats’ firm control over the legislative branch during the ascendence of what political scientists Karen Orren and Stephen Skowronek call the “policy state” made it the de facto party of the policy clientele groups — an increasingly large tent that eventually grew to encompass everything from identity-based organizations to high finance. The Reagan revolution and its assault on the central ideas and political alignments of the New Deal regime flung these clientele groups ever more firmly into Democrats’ arms.</w:t>
      </w:r>
    </w:p>
    <w:p w14:paraId="0FBE37FB" w14:textId="77777777" w:rsidR="00240E0A" w:rsidRDefault="00240E0A" w:rsidP="00240E0A">
      <w:pPr>
        <w:rPr>
          <w:rStyle w:val="StyleUnderline"/>
        </w:rPr>
      </w:pPr>
      <w:r w:rsidRPr="006D79A8">
        <w:rPr>
          <w:sz w:val="16"/>
        </w:rPr>
        <w:t xml:space="preserve">But </w:t>
      </w:r>
      <w:r w:rsidRPr="006D79A8">
        <w:rPr>
          <w:rStyle w:val="StyleUnderline"/>
        </w:rPr>
        <w:t xml:space="preserve">the partnership has </w:t>
      </w:r>
      <w:r w:rsidRPr="006D79A8">
        <w:rPr>
          <w:rStyle w:val="Emphasis"/>
        </w:rPr>
        <w:t>yielded little</w:t>
      </w:r>
      <w:r w:rsidRPr="006D79A8">
        <w:rPr>
          <w:rStyle w:val="StyleUnderline"/>
        </w:rPr>
        <w:t xml:space="preserve"> in the way of either political stability for Democrats or </w:t>
      </w:r>
      <w:r w:rsidRPr="006D79A8">
        <w:rPr>
          <w:rStyle w:val="Emphasis"/>
        </w:rPr>
        <w:t>policy gains</w:t>
      </w:r>
      <w:r w:rsidRPr="006D79A8">
        <w:rPr>
          <w:rStyle w:val="StyleUnderline"/>
        </w:rPr>
        <w:t xml:space="preserve"> for the “</w:t>
      </w:r>
      <w:r w:rsidRPr="006D79A8">
        <w:rPr>
          <w:rStyle w:val="Emphasis"/>
        </w:rPr>
        <w:t>stakeholders</w:t>
      </w:r>
      <w:r w:rsidRPr="006D79A8">
        <w:rPr>
          <w:rStyle w:val="StyleUnderline"/>
        </w:rPr>
        <w:t>”</w:t>
      </w:r>
      <w:r w:rsidRPr="006D79A8">
        <w:rPr>
          <w:sz w:val="16"/>
        </w:rPr>
        <w:t xml:space="preserve"> whom the clientele groups claimed to represent. For their part, as the political scientists Dan Galvin and Chloe Thurston argue, </w:t>
      </w:r>
      <w:r w:rsidRPr="00B8200D">
        <w:rPr>
          <w:rStyle w:val="Emphasis"/>
          <w:highlight w:val="green"/>
        </w:rPr>
        <w:t>Dem</w:t>
      </w:r>
      <w:r w:rsidRPr="006D79A8">
        <w:rPr>
          <w:sz w:val="16"/>
        </w:rPr>
        <w:t>ocrat</w:t>
      </w:r>
      <w:r w:rsidRPr="00B8200D">
        <w:rPr>
          <w:rStyle w:val="Emphasis"/>
          <w:highlight w:val="green"/>
        </w:rPr>
        <w:t>s</w:t>
      </w:r>
      <w:r w:rsidRPr="006D79A8">
        <w:rPr>
          <w:rStyle w:val="StyleUnderline"/>
        </w:rPr>
        <w:t xml:space="preserve"> have come to </w:t>
      </w:r>
      <w:r w:rsidRPr="00B8200D">
        <w:rPr>
          <w:rStyle w:val="StyleUnderline"/>
          <w:highlight w:val="green"/>
        </w:rPr>
        <w:t xml:space="preserve">treat </w:t>
      </w:r>
      <w:r w:rsidRPr="00B8200D">
        <w:rPr>
          <w:rStyle w:val="Emphasis"/>
          <w:highlight w:val="green"/>
        </w:rPr>
        <w:t>policymaking</w:t>
      </w:r>
      <w:r w:rsidRPr="00B8200D">
        <w:rPr>
          <w:rStyle w:val="StyleUnderline"/>
          <w:highlight w:val="green"/>
        </w:rPr>
        <w:t xml:space="preserve"> as a </w:t>
      </w:r>
      <w:r w:rsidRPr="00B8200D">
        <w:rPr>
          <w:rStyle w:val="Emphasis"/>
          <w:highlight w:val="green"/>
        </w:rPr>
        <w:t>substitute</w:t>
      </w:r>
      <w:r w:rsidRPr="00B8200D">
        <w:rPr>
          <w:rStyle w:val="StyleUnderline"/>
          <w:highlight w:val="green"/>
        </w:rPr>
        <w:t xml:space="preserve"> for </w:t>
      </w:r>
      <w:r w:rsidRPr="00B8200D">
        <w:rPr>
          <w:rStyle w:val="Emphasis"/>
          <w:highlight w:val="green"/>
        </w:rPr>
        <w:t>party building</w:t>
      </w:r>
      <w:r w:rsidRPr="006D79A8">
        <w:rPr>
          <w:rStyle w:val="StyleUnderline"/>
        </w:rPr>
        <w:t>.</w:t>
      </w:r>
      <w:r w:rsidRPr="006D79A8">
        <w:rPr>
          <w:sz w:val="16"/>
        </w:rPr>
        <w:t xml:space="preserve"> Yet programs — especially of the technocratic, market-oriented </w:t>
      </w:r>
      <w:proofErr w:type="gramStart"/>
      <w:r w:rsidRPr="006D79A8">
        <w:rPr>
          <w:sz w:val="16"/>
        </w:rPr>
        <w:t>variant</w:t>
      </w:r>
      <w:proofErr w:type="gramEnd"/>
      <w:r w:rsidRPr="006D79A8">
        <w:rPr>
          <w:sz w:val="16"/>
        </w:rPr>
        <w:t xml:space="preserve"> that attract the affection of the party’s intelligentsia — do not make for durable electoral alliances. If anything, </w:t>
      </w:r>
      <w:r w:rsidRPr="00B8200D">
        <w:rPr>
          <w:rStyle w:val="StyleUnderline"/>
          <w:highlight w:val="green"/>
        </w:rPr>
        <w:t>the</w:t>
      </w:r>
      <w:r w:rsidRPr="006D79A8">
        <w:rPr>
          <w:rStyle w:val="StyleUnderline"/>
        </w:rPr>
        <w:t xml:space="preserve"> Democrats’ late </w:t>
      </w:r>
      <w:r w:rsidRPr="006D79A8">
        <w:rPr>
          <w:rStyle w:val="Emphasis"/>
        </w:rPr>
        <w:t xml:space="preserve">programmatic </w:t>
      </w:r>
      <w:r w:rsidRPr="00B8200D">
        <w:rPr>
          <w:rStyle w:val="Emphasis"/>
          <w:highlight w:val="green"/>
        </w:rPr>
        <w:t>style</w:t>
      </w:r>
      <w:r w:rsidRPr="00B8200D">
        <w:rPr>
          <w:rStyle w:val="StyleUnderline"/>
          <w:highlight w:val="green"/>
        </w:rPr>
        <w:t xml:space="preserve"> has</w:t>
      </w:r>
      <w:r w:rsidRPr="006D79A8">
        <w:rPr>
          <w:rStyle w:val="StyleUnderline"/>
        </w:rPr>
        <w:t xml:space="preserve"> only further </w:t>
      </w:r>
      <w:r w:rsidRPr="00B8200D">
        <w:rPr>
          <w:rStyle w:val="Emphasis"/>
          <w:highlight w:val="green"/>
        </w:rPr>
        <w:t>severed</w:t>
      </w:r>
      <w:r w:rsidRPr="00B8200D">
        <w:rPr>
          <w:rStyle w:val="StyleUnderline"/>
          <w:highlight w:val="green"/>
        </w:rPr>
        <w:t xml:space="preserve"> the</w:t>
      </w:r>
      <w:r w:rsidRPr="006D79A8">
        <w:rPr>
          <w:rStyle w:val="StyleUnderline"/>
        </w:rPr>
        <w:t xml:space="preserve"> </w:t>
      </w:r>
      <w:r w:rsidRPr="00B8200D">
        <w:rPr>
          <w:rStyle w:val="Emphasis"/>
          <w:highlight w:val="green"/>
        </w:rPr>
        <w:t>links</w:t>
      </w:r>
      <w:r w:rsidRPr="00B8200D">
        <w:rPr>
          <w:rStyle w:val="StyleUnderline"/>
          <w:highlight w:val="green"/>
        </w:rPr>
        <w:t xml:space="preserve"> between </w:t>
      </w:r>
      <w:r w:rsidRPr="00B8200D">
        <w:rPr>
          <w:rStyle w:val="Emphasis"/>
          <w:highlight w:val="green"/>
        </w:rPr>
        <w:t>party</w:t>
      </w:r>
      <w:r w:rsidRPr="006D79A8">
        <w:rPr>
          <w:rStyle w:val="StyleUnderline"/>
        </w:rPr>
        <w:t xml:space="preserve">, </w:t>
      </w:r>
      <w:r w:rsidRPr="006D79A8">
        <w:rPr>
          <w:rStyle w:val="Emphasis"/>
        </w:rPr>
        <w:t>state</w:t>
      </w:r>
      <w:r w:rsidRPr="006D79A8">
        <w:rPr>
          <w:rStyle w:val="StyleUnderline"/>
        </w:rPr>
        <w:t xml:space="preserve">, </w:t>
      </w:r>
      <w:r w:rsidRPr="00B8200D">
        <w:rPr>
          <w:rStyle w:val="StyleUnderline"/>
          <w:highlight w:val="green"/>
        </w:rPr>
        <w:t>and</w:t>
      </w:r>
      <w:r w:rsidRPr="006D79A8">
        <w:rPr>
          <w:rStyle w:val="StyleUnderline"/>
        </w:rPr>
        <w:t xml:space="preserve"> mass </w:t>
      </w:r>
      <w:r w:rsidRPr="00B8200D">
        <w:rPr>
          <w:rStyle w:val="Emphasis"/>
          <w:highlight w:val="green"/>
        </w:rPr>
        <w:t>electorate</w:t>
      </w:r>
      <w:r w:rsidRPr="006D79A8">
        <w:rPr>
          <w:rStyle w:val="StyleUnderline"/>
        </w:rPr>
        <w:t>.</w:t>
      </w:r>
    </w:p>
    <w:bookmarkEnd w:id="1"/>
    <w:p w14:paraId="0F765A93" w14:textId="77777777" w:rsidR="00240E0A" w:rsidRDefault="00240E0A" w:rsidP="00240E0A">
      <w:pPr>
        <w:pStyle w:val="Heading4"/>
        <w:numPr>
          <w:ilvl w:val="0"/>
          <w:numId w:val="42"/>
        </w:numPr>
        <w:tabs>
          <w:tab w:val="num" w:pos="360"/>
        </w:tabs>
        <w:ind w:left="0" w:firstLine="0"/>
      </w:pPr>
      <w:r>
        <w:t xml:space="preserve">Pro-union policies have </w:t>
      </w:r>
      <w:r w:rsidRPr="00B64300">
        <w:rPr>
          <w:u w:val="single"/>
        </w:rPr>
        <w:t>no effect</w:t>
      </w:r>
      <w:r>
        <w:t xml:space="preserve"> on working-class votes. </w:t>
      </w:r>
    </w:p>
    <w:p w14:paraId="4A7D6A55" w14:textId="77777777" w:rsidR="00240E0A" w:rsidRDefault="00240E0A" w:rsidP="00240E0A">
      <w:r w:rsidRPr="00D93F79">
        <w:rPr>
          <w:rStyle w:val="Style13ptBold"/>
        </w:rPr>
        <w:t xml:space="preserve">Chait </w:t>
      </w:r>
      <w:r>
        <w:rPr>
          <w:rStyle w:val="Style13ptBold"/>
        </w:rPr>
        <w:t>’25</w:t>
      </w:r>
      <w:r>
        <w:t xml:space="preserve"> [Jonathan Chait; Staff Writer at The Atlantic. “</w:t>
      </w:r>
      <w:r w:rsidRPr="00D93F79">
        <w:t>The Wrong Way to Win Back the Working Class</w:t>
      </w:r>
      <w:r>
        <w:t xml:space="preserve">.” The Atlantic. September 3, 2025. https://www.theatlantic.com/politics/archive/2025/09/democrats-unions-working-class/684085/. </w:t>
      </w:r>
      <w:proofErr w:type="spellStart"/>
      <w:r>
        <w:t>hpd</w:t>
      </w:r>
      <w:proofErr w:type="spellEnd"/>
      <w:r>
        <w:t>]</w:t>
      </w:r>
    </w:p>
    <w:p w14:paraId="486509CF" w14:textId="77777777" w:rsidR="00240E0A" w:rsidRPr="00D93F79" w:rsidRDefault="00240E0A" w:rsidP="00240E0A">
      <w:pPr>
        <w:rPr>
          <w:sz w:val="16"/>
        </w:rPr>
      </w:pPr>
      <w:r w:rsidRPr="00D93F79">
        <w:rPr>
          <w:rStyle w:val="Emphasis"/>
          <w:highlight w:val="green"/>
        </w:rPr>
        <w:t>Biden</w:t>
      </w:r>
      <w:r w:rsidRPr="00D93F79">
        <w:rPr>
          <w:sz w:val="16"/>
        </w:rPr>
        <w:t xml:space="preserve"> chose a different approach. He </w:t>
      </w:r>
      <w:r w:rsidRPr="00D93F79">
        <w:rPr>
          <w:rStyle w:val="StyleUnderline"/>
        </w:rPr>
        <w:t xml:space="preserve">vowed to be “the </w:t>
      </w:r>
      <w:r w:rsidRPr="00D93F79">
        <w:rPr>
          <w:rStyle w:val="Emphasis"/>
        </w:rPr>
        <w:t>most</w:t>
      </w:r>
      <w:r w:rsidRPr="00D93F79">
        <w:rPr>
          <w:rStyle w:val="StyleUnderline"/>
        </w:rPr>
        <w:t xml:space="preserve"> </w:t>
      </w:r>
      <w:r w:rsidRPr="00D93F79">
        <w:rPr>
          <w:rStyle w:val="Emphasis"/>
        </w:rPr>
        <w:t>pro-union president</w:t>
      </w:r>
      <w:r w:rsidRPr="00D93F79">
        <w:rPr>
          <w:rStyle w:val="StyleUnderline"/>
        </w:rPr>
        <w:t xml:space="preserve"> leading the most pro-union administration in American history.”</w:t>
      </w:r>
      <w:r w:rsidRPr="00D93F79">
        <w:rPr>
          <w:sz w:val="16"/>
        </w:rPr>
        <w:t xml:space="preserve"> In practice, </w:t>
      </w:r>
      <w:r w:rsidRPr="00D93F79">
        <w:rPr>
          <w:rStyle w:val="StyleUnderline"/>
        </w:rPr>
        <w:t>this meant</w:t>
      </w:r>
      <w:r w:rsidRPr="00D93F79">
        <w:rPr>
          <w:sz w:val="16"/>
        </w:rPr>
        <w:t xml:space="preserve"> not merely giving unions their customary seat at the table and </w:t>
      </w:r>
      <w:r w:rsidRPr="00D93F79">
        <w:rPr>
          <w:rStyle w:val="Emphasis"/>
        </w:rPr>
        <w:t>vigorously enforcing</w:t>
      </w:r>
      <w:r w:rsidRPr="00D93F79">
        <w:rPr>
          <w:rStyle w:val="StyleUnderline"/>
        </w:rPr>
        <w:t xml:space="preserve"> </w:t>
      </w:r>
      <w:r w:rsidRPr="00D93F79">
        <w:rPr>
          <w:rStyle w:val="Emphasis"/>
        </w:rPr>
        <w:t>labor law</w:t>
      </w:r>
      <w:r w:rsidRPr="00D93F79">
        <w:rPr>
          <w:sz w:val="16"/>
        </w:rPr>
        <w:t xml:space="preserve">, as previous Democratic administrations had done, but exceeding that support in both symbolic and substantive ways. Biden called himself “a union man,” joined an auto-worker picket line </w:t>
      </w:r>
      <w:r w:rsidRPr="00D93F79">
        <w:rPr>
          <w:rStyle w:val="StyleUnderline"/>
        </w:rPr>
        <w:t xml:space="preserve">and, with rare exceptions, </w:t>
      </w:r>
      <w:r w:rsidRPr="00D93F79">
        <w:rPr>
          <w:rStyle w:val="StyleUnderline"/>
          <w:highlight w:val="green"/>
        </w:rPr>
        <w:t>gave labor</w:t>
      </w:r>
      <w:r w:rsidRPr="00D93F79">
        <w:rPr>
          <w:rStyle w:val="StyleUnderline"/>
        </w:rPr>
        <w:t xml:space="preserve"> nearly </w:t>
      </w:r>
      <w:r w:rsidRPr="00D93F79">
        <w:rPr>
          <w:rStyle w:val="Emphasis"/>
          <w:highlight w:val="green"/>
        </w:rPr>
        <w:t>absolute deference</w:t>
      </w:r>
      <w:r w:rsidRPr="00D93F79">
        <w:rPr>
          <w:rStyle w:val="StyleUnderline"/>
        </w:rPr>
        <w:t xml:space="preserve"> on any issue in which it held a direct stake</w:t>
      </w:r>
      <w:r w:rsidRPr="00D93F79">
        <w:rPr>
          <w:sz w:val="16"/>
        </w:rPr>
        <w:t>. His administration directed $36 billion in federal spending to bail out the Teamsters’ pension fund.</w:t>
      </w:r>
    </w:p>
    <w:p w14:paraId="67361640" w14:textId="77777777" w:rsidR="00240E0A" w:rsidRDefault="00240E0A" w:rsidP="00240E0A">
      <w:pPr>
        <w:rPr>
          <w:rStyle w:val="StyleUnderline"/>
        </w:rPr>
      </w:pPr>
      <w:r w:rsidRPr="00D93F79">
        <w:rPr>
          <w:rStyle w:val="Emphasis"/>
          <w:highlight w:val="green"/>
        </w:rPr>
        <w:t>Yet</w:t>
      </w:r>
      <w:r w:rsidRPr="00D93F79">
        <w:rPr>
          <w:sz w:val="16"/>
        </w:rPr>
        <w:t xml:space="preserve"> even before he abandoned his reelection bid, </w:t>
      </w:r>
      <w:r w:rsidRPr="00D93F79">
        <w:rPr>
          <w:rStyle w:val="StyleUnderline"/>
        </w:rPr>
        <w:t xml:space="preserve">Biden’s </w:t>
      </w:r>
      <w:r w:rsidRPr="00D93F79">
        <w:rPr>
          <w:rStyle w:val="StyleUnderline"/>
          <w:highlight w:val="green"/>
        </w:rPr>
        <w:t xml:space="preserve">standing among </w:t>
      </w:r>
      <w:r w:rsidRPr="00D93F79">
        <w:rPr>
          <w:rStyle w:val="Emphasis"/>
          <w:highlight w:val="green"/>
        </w:rPr>
        <w:t>working</w:t>
      </w:r>
      <w:r w:rsidRPr="00B64300">
        <w:rPr>
          <w:rStyle w:val="Emphasis"/>
        </w:rPr>
        <w:t xml:space="preserve">-class </w:t>
      </w:r>
      <w:r w:rsidRPr="00D93F79">
        <w:rPr>
          <w:rStyle w:val="Emphasis"/>
          <w:highlight w:val="green"/>
        </w:rPr>
        <w:t>voters</w:t>
      </w:r>
      <w:r w:rsidRPr="00D93F79">
        <w:rPr>
          <w:rStyle w:val="StyleUnderline"/>
          <w:highlight w:val="green"/>
        </w:rPr>
        <w:t xml:space="preserve"> was </w:t>
      </w:r>
      <w:r w:rsidRPr="00D93F79">
        <w:rPr>
          <w:rStyle w:val="Emphasis"/>
          <w:highlight w:val="green"/>
        </w:rPr>
        <w:t>dismal</w:t>
      </w:r>
      <w:r w:rsidRPr="00D93F79">
        <w:rPr>
          <w:rStyle w:val="StyleUnderline"/>
        </w:rPr>
        <w:t>.</w:t>
      </w:r>
    </w:p>
    <w:p w14:paraId="21007D1A" w14:textId="710DF1B9" w:rsidR="00240E0A" w:rsidRDefault="00240E0A" w:rsidP="00240E0A">
      <w:pPr>
        <w:rPr>
          <w:rStyle w:val="StyleUnderline"/>
        </w:rPr>
      </w:pPr>
      <w:r>
        <w:rPr>
          <w:rStyle w:val="StyleUnderline"/>
        </w:rPr>
        <w:t>[MARKED]</w:t>
      </w:r>
    </w:p>
    <w:p w14:paraId="2ACC1ED8" w14:textId="77777777" w:rsidR="00240E0A" w:rsidRPr="00D93F79" w:rsidRDefault="00240E0A" w:rsidP="00240E0A">
      <w:pPr>
        <w:rPr>
          <w:sz w:val="16"/>
        </w:rPr>
      </w:pPr>
      <w:r w:rsidRPr="00D93F79">
        <w:rPr>
          <w:sz w:val="16"/>
        </w:rPr>
        <w:t xml:space="preserve"> Once Kamala Harris replaced him as the nominee, she failed to garner an endorsement from the International Association of Fire Fighters, the International Longshoremen’s Association, or the United Mine Workers of America—or even the Teamsters. Harris won a majority of union households, but according to Pew data, these voters swung toward Donald Trump by six points compared with 2016, in terms of two-party vote share.</w:t>
      </w:r>
    </w:p>
    <w:p w14:paraId="73C81A7C" w14:textId="77777777" w:rsidR="00240E0A" w:rsidRPr="00D93F79" w:rsidRDefault="00240E0A" w:rsidP="00240E0A">
      <w:pPr>
        <w:rPr>
          <w:sz w:val="16"/>
        </w:rPr>
      </w:pPr>
      <w:r w:rsidRPr="00D93F79">
        <w:rPr>
          <w:rStyle w:val="StyleUnderline"/>
        </w:rPr>
        <w:t xml:space="preserve">Why did the administration’s approach to </w:t>
      </w:r>
      <w:r w:rsidRPr="00D93F79">
        <w:rPr>
          <w:rStyle w:val="Emphasis"/>
          <w:highlight w:val="green"/>
        </w:rPr>
        <w:t>unions</w:t>
      </w:r>
      <w:r w:rsidRPr="00D93F79">
        <w:rPr>
          <w:rStyle w:val="StyleUnderline"/>
        </w:rPr>
        <w:t xml:space="preserve"> fail to reap electoral rewards?</w:t>
      </w:r>
      <w:r w:rsidRPr="00D93F79">
        <w:rPr>
          <w:sz w:val="16"/>
        </w:rPr>
        <w:t xml:space="preserve"> One reason is that, as some union leaders have acknowledged, </w:t>
      </w:r>
      <w:r w:rsidRPr="00D93F79">
        <w:rPr>
          <w:rStyle w:val="StyleUnderline"/>
        </w:rPr>
        <w:t xml:space="preserve">their </w:t>
      </w:r>
      <w:r w:rsidRPr="00D93F79">
        <w:rPr>
          <w:rStyle w:val="StyleUnderline"/>
          <w:highlight w:val="green"/>
        </w:rPr>
        <w:t>members</w:t>
      </w:r>
      <w:r w:rsidRPr="00D93F79">
        <w:rPr>
          <w:rStyle w:val="StyleUnderline"/>
        </w:rPr>
        <w:t xml:space="preserve"> have </w:t>
      </w:r>
      <w:r w:rsidRPr="00D93F79">
        <w:rPr>
          <w:rStyle w:val="StyleUnderline"/>
          <w:highlight w:val="green"/>
        </w:rPr>
        <w:t>begun basing</w:t>
      </w:r>
      <w:r w:rsidRPr="00D93F79">
        <w:rPr>
          <w:rStyle w:val="StyleUnderline"/>
        </w:rPr>
        <w:t xml:space="preserve"> their </w:t>
      </w:r>
      <w:r w:rsidRPr="00D93F79">
        <w:rPr>
          <w:rStyle w:val="Emphasis"/>
          <w:highlight w:val="green"/>
        </w:rPr>
        <w:t>votes</w:t>
      </w:r>
      <w:r w:rsidRPr="00D93F79">
        <w:rPr>
          <w:rStyle w:val="StyleUnderline"/>
          <w:highlight w:val="green"/>
        </w:rPr>
        <w:t xml:space="preserve"> more on </w:t>
      </w:r>
      <w:r w:rsidRPr="00D93F79">
        <w:rPr>
          <w:rStyle w:val="Emphasis"/>
          <w:highlight w:val="green"/>
        </w:rPr>
        <w:t>cultural issues</w:t>
      </w:r>
      <w:r w:rsidRPr="00D93F79">
        <w:rPr>
          <w:rStyle w:val="StyleUnderline"/>
          <w:highlight w:val="green"/>
        </w:rPr>
        <w:t>, such</w:t>
      </w:r>
      <w:r w:rsidRPr="00D93F79">
        <w:rPr>
          <w:rStyle w:val="StyleUnderline"/>
        </w:rPr>
        <w:t xml:space="preserve"> </w:t>
      </w:r>
      <w:r w:rsidRPr="00D93F79">
        <w:rPr>
          <w:rStyle w:val="StyleUnderline"/>
          <w:highlight w:val="green"/>
        </w:rPr>
        <w:t xml:space="preserve">as </w:t>
      </w:r>
      <w:r w:rsidRPr="00D93F79">
        <w:rPr>
          <w:rStyle w:val="Emphasis"/>
          <w:highlight w:val="green"/>
        </w:rPr>
        <w:t>guns</w:t>
      </w:r>
      <w:r w:rsidRPr="00D93F79">
        <w:rPr>
          <w:rStyle w:val="StyleUnderline"/>
          <w:highlight w:val="green"/>
        </w:rPr>
        <w:t xml:space="preserve">, </w:t>
      </w:r>
      <w:r w:rsidRPr="00D93F79">
        <w:rPr>
          <w:rStyle w:val="Emphasis"/>
          <w:highlight w:val="green"/>
        </w:rPr>
        <w:t>immigration</w:t>
      </w:r>
      <w:r w:rsidRPr="00D93F79">
        <w:rPr>
          <w:rStyle w:val="StyleUnderline"/>
          <w:highlight w:val="green"/>
        </w:rPr>
        <w:t xml:space="preserve">, and </w:t>
      </w:r>
      <w:r w:rsidRPr="00D93F79">
        <w:rPr>
          <w:rStyle w:val="Emphasis"/>
          <w:highlight w:val="green"/>
        </w:rPr>
        <w:t>trans rights</w:t>
      </w:r>
      <w:r w:rsidRPr="00D93F79">
        <w:rPr>
          <w:rStyle w:val="StyleUnderline"/>
        </w:rPr>
        <w:t>, than on economic ones</w:t>
      </w:r>
      <w:r w:rsidRPr="00D93F79">
        <w:rPr>
          <w:sz w:val="16"/>
        </w:rPr>
        <w:t xml:space="preserve">. But there is another factor at play, one much less widely recognized: </w:t>
      </w:r>
      <w:r w:rsidRPr="00D93F79">
        <w:rPr>
          <w:rStyle w:val="Emphasis"/>
          <w:highlight w:val="green"/>
        </w:rPr>
        <w:t>Uncritical fealty</w:t>
      </w:r>
      <w:r w:rsidRPr="00D93F79">
        <w:rPr>
          <w:rStyle w:val="StyleUnderline"/>
          <w:highlight w:val="green"/>
        </w:rPr>
        <w:t xml:space="preserve"> to </w:t>
      </w:r>
      <w:r w:rsidRPr="00D93F79">
        <w:rPr>
          <w:rStyle w:val="Emphasis"/>
          <w:highlight w:val="green"/>
        </w:rPr>
        <w:t>union demands</w:t>
      </w:r>
      <w:r w:rsidRPr="00D93F79">
        <w:rPr>
          <w:rStyle w:val="StyleUnderline"/>
          <w:highlight w:val="green"/>
        </w:rPr>
        <w:t xml:space="preserve"> can cause </w:t>
      </w:r>
      <w:r w:rsidRPr="00D93F79">
        <w:rPr>
          <w:rStyle w:val="StyleUnderline"/>
        </w:rPr>
        <w:t xml:space="preserve">Democrats to adopt </w:t>
      </w:r>
      <w:r w:rsidRPr="00D93F79">
        <w:rPr>
          <w:rStyle w:val="Emphasis"/>
          <w:highlight w:val="green"/>
        </w:rPr>
        <w:t>policies</w:t>
      </w:r>
      <w:r w:rsidRPr="00D93F79">
        <w:rPr>
          <w:rStyle w:val="StyleUnderline"/>
          <w:highlight w:val="green"/>
        </w:rPr>
        <w:t xml:space="preserve"> that</w:t>
      </w:r>
      <w:r w:rsidRPr="00D93F79">
        <w:rPr>
          <w:rStyle w:val="StyleUnderline"/>
        </w:rPr>
        <w:t xml:space="preserve"> actually </w:t>
      </w:r>
      <w:r w:rsidRPr="00D93F79">
        <w:rPr>
          <w:rStyle w:val="Emphasis"/>
          <w:highlight w:val="green"/>
        </w:rPr>
        <w:t>threaten</w:t>
      </w:r>
      <w:r w:rsidRPr="00D93F79">
        <w:rPr>
          <w:rStyle w:val="StyleUnderline"/>
        </w:rPr>
        <w:t xml:space="preserve"> </w:t>
      </w:r>
      <w:r w:rsidRPr="00D93F79">
        <w:rPr>
          <w:rStyle w:val="Emphasis"/>
          <w:highlight w:val="green"/>
        </w:rPr>
        <w:t>working</w:t>
      </w:r>
      <w:r w:rsidRPr="00D93F79">
        <w:rPr>
          <w:rStyle w:val="Emphasis"/>
        </w:rPr>
        <w:t xml:space="preserve">-class </w:t>
      </w:r>
      <w:r w:rsidRPr="00D93F79">
        <w:rPr>
          <w:rStyle w:val="Emphasis"/>
          <w:highlight w:val="green"/>
        </w:rPr>
        <w:t>voters’</w:t>
      </w:r>
      <w:r w:rsidRPr="00D93F79">
        <w:rPr>
          <w:rStyle w:val="StyleUnderline"/>
        </w:rPr>
        <w:t xml:space="preserve"> material well-being</w:t>
      </w:r>
      <w:r w:rsidRPr="00D93F79">
        <w:rPr>
          <w:sz w:val="16"/>
        </w:rPr>
        <w:t>.</w:t>
      </w:r>
    </w:p>
    <w:p w14:paraId="5EACF4F7" w14:textId="77777777" w:rsidR="00240E0A" w:rsidRDefault="00240E0A" w:rsidP="00240E0A">
      <w:pPr>
        <w:pStyle w:val="Heading4"/>
        <w:numPr>
          <w:ilvl w:val="0"/>
          <w:numId w:val="42"/>
        </w:numPr>
        <w:tabs>
          <w:tab w:val="num" w:pos="360"/>
        </w:tabs>
        <w:ind w:left="0" w:firstLine="0"/>
      </w:pPr>
      <w:r>
        <w:t>Trump steals the midterms</w:t>
      </w:r>
    </w:p>
    <w:p w14:paraId="2C3E938E" w14:textId="77777777" w:rsidR="00240E0A" w:rsidRPr="00433999" w:rsidRDefault="00240E0A" w:rsidP="00240E0A">
      <w:r>
        <w:rPr>
          <w:rStyle w:val="Style13ptBold"/>
        </w:rPr>
        <w:t xml:space="preserve">Mosley and Graham 11/6 </w:t>
      </w:r>
      <w:r>
        <w:t>(Tonya Mosley, Emmy award-</w:t>
      </w:r>
      <w:proofErr w:type="gramStart"/>
      <w:r>
        <w:t>wining</w:t>
      </w:r>
      <w:proofErr w:type="gramEnd"/>
      <w:r>
        <w:t xml:space="preserve"> journalist and co-host of </w:t>
      </w:r>
      <w:r>
        <w:rPr>
          <w:i/>
          <w:iCs/>
        </w:rPr>
        <w:t>Fresh Air,</w:t>
      </w:r>
      <w:r>
        <w:t xml:space="preserve"> interviewing David A. Graham, staff writer at The Atlantic and winner of the Toner Prize for Excellence in National Political Reporting. “</w:t>
      </w:r>
      <w:r w:rsidRPr="00433999">
        <w:t>A reporter outlines Trump's options to subvert the 2026 midterm elections</w:t>
      </w:r>
      <w:r>
        <w:t xml:space="preserve">”, NPR (November 6, 2025), </w:t>
      </w:r>
      <w:r w:rsidRPr="00433999">
        <w:t>https://www.npr.org/2025/11/06/nx-s1-5600669/a-reporter-outlines-trumps-options-to-subvert-the-2026-midterm-elections</w:t>
      </w:r>
      <w:r>
        <w:t>)//LJ</w:t>
      </w:r>
    </w:p>
    <w:p w14:paraId="77AF70AB" w14:textId="77777777" w:rsidR="00240E0A" w:rsidRPr="00433999" w:rsidRDefault="00240E0A" w:rsidP="00240E0A">
      <w:pPr>
        <w:rPr>
          <w:sz w:val="16"/>
        </w:rPr>
      </w:pPr>
      <w:r w:rsidRPr="00433999">
        <w:rPr>
          <w:sz w:val="16"/>
        </w:rPr>
        <w:t xml:space="preserve">MOSLEY: Your piece actually starts off with this made-up but very specific scenario set a year from now on Election Day in Maricopa County in Arizona. In this made-up scenario, you say CE agents are at polling places. Marines have seized voting machines, and the </w:t>
      </w:r>
      <w:r w:rsidRPr="00433999">
        <w:rPr>
          <w:rStyle w:val="StyleUnderline"/>
        </w:rPr>
        <w:t xml:space="preserve">invocation of </w:t>
      </w:r>
      <w:r w:rsidRPr="00433999">
        <w:rPr>
          <w:rStyle w:val="StyleUnderline"/>
          <w:highlight w:val="green"/>
        </w:rPr>
        <w:t>martial law</w:t>
      </w:r>
      <w:r w:rsidRPr="00433999">
        <w:rPr>
          <w:sz w:val="16"/>
          <w:highlight w:val="green"/>
        </w:rPr>
        <w:t xml:space="preserve"> </w:t>
      </w:r>
      <w:r w:rsidRPr="00433999">
        <w:rPr>
          <w:sz w:val="16"/>
        </w:rPr>
        <w:t>has happened. How realistic is this scenario, and why did you choose particularly Maricopa County as a place for it?</w:t>
      </w:r>
    </w:p>
    <w:p w14:paraId="20825845" w14:textId="77777777" w:rsidR="00240E0A" w:rsidRPr="00433999" w:rsidRDefault="00240E0A" w:rsidP="00240E0A">
      <w:pPr>
        <w:rPr>
          <w:sz w:val="16"/>
        </w:rPr>
      </w:pPr>
      <w:r w:rsidRPr="00433999">
        <w:rPr>
          <w:sz w:val="16"/>
        </w:rPr>
        <w:t xml:space="preserve">GRAHAM: I looked at Maricopa because it's a perfect spot for a lot of these questions. There aren't that many competitive districts in the House at this point because so many states have already </w:t>
      </w:r>
      <w:proofErr w:type="gramStart"/>
      <w:r w:rsidRPr="00433999">
        <w:rPr>
          <w:sz w:val="16"/>
        </w:rPr>
        <w:t>gerrymandered</w:t>
      </w:r>
      <w:proofErr w:type="gramEnd"/>
      <w:r w:rsidRPr="00433999">
        <w:rPr>
          <w:sz w:val="16"/>
        </w:rPr>
        <w:t>. But in - around Maricopa County, there are two districts that are expected to be very competitive in next year's elections. And it's also a purple state where you can imagine a lot of focus from both parties. And it's a state where you have both Republican and Democratic officials who will be influential in that race and where Trump has tried to interfere in the past.</w:t>
      </w:r>
    </w:p>
    <w:p w14:paraId="43810431" w14:textId="77777777" w:rsidR="00240E0A" w:rsidRPr="00433999" w:rsidRDefault="00240E0A" w:rsidP="00240E0A">
      <w:pPr>
        <w:rPr>
          <w:rStyle w:val="StyleUnderline"/>
        </w:rPr>
      </w:pPr>
      <w:r w:rsidRPr="00433999">
        <w:rPr>
          <w:sz w:val="16"/>
        </w:rPr>
        <w:t xml:space="preserve">I don't know how realistic it is, but I think </w:t>
      </w:r>
      <w:r w:rsidRPr="00433999">
        <w:rPr>
          <w:rStyle w:val="StyleUnderline"/>
        </w:rPr>
        <w:t>everything that I lay out in this scenario is something that experts told me could happen and something that they want to be prepared for.</w:t>
      </w:r>
      <w:r w:rsidRPr="00433999">
        <w:rPr>
          <w:sz w:val="16"/>
        </w:rPr>
        <w:t xml:space="preserve"> And this is maybe the worst-case scenario where you have, for example, the presence of </w:t>
      </w:r>
      <w:r w:rsidRPr="00433999">
        <w:rPr>
          <w:rStyle w:val="Emphasis"/>
          <w:highlight w:val="green"/>
        </w:rPr>
        <w:t>Marines</w:t>
      </w:r>
      <w:r w:rsidRPr="00433999">
        <w:rPr>
          <w:rStyle w:val="Emphasis"/>
        </w:rPr>
        <w:t xml:space="preserve"> coming in,</w:t>
      </w:r>
      <w:r w:rsidRPr="00433999">
        <w:rPr>
          <w:sz w:val="16"/>
        </w:rPr>
        <w:t xml:space="preserve"> where you have </w:t>
      </w:r>
      <w:r w:rsidRPr="00433999">
        <w:rPr>
          <w:rStyle w:val="StyleUnderline"/>
          <w:highlight w:val="green"/>
        </w:rPr>
        <w:t xml:space="preserve">the </w:t>
      </w:r>
      <w:r w:rsidRPr="00433999">
        <w:rPr>
          <w:rStyle w:val="Emphasis"/>
          <w:highlight w:val="green"/>
        </w:rPr>
        <w:t>FB</w:t>
      </w:r>
      <w:r w:rsidRPr="00433999">
        <w:rPr>
          <w:rStyle w:val="Emphasis"/>
        </w:rPr>
        <w:t>I</w:t>
      </w:r>
      <w:r w:rsidRPr="00433999">
        <w:rPr>
          <w:rStyle w:val="StyleUnderline"/>
        </w:rPr>
        <w:t xml:space="preserve"> getting involved, or you have </w:t>
      </w:r>
      <w:r w:rsidRPr="00433999">
        <w:rPr>
          <w:rStyle w:val="Emphasis"/>
          <w:highlight w:val="green"/>
        </w:rPr>
        <w:t>voting machines getting seized</w:t>
      </w:r>
      <w:r w:rsidRPr="00433999">
        <w:rPr>
          <w:rStyle w:val="Emphasis"/>
        </w:rPr>
        <w:t>.</w:t>
      </w:r>
      <w:r w:rsidRPr="00433999">
        <w:rPr>
          <w:sz w:val="16"/>
        </w:rPr>
        <w:t xml:space="preserve"> But </w:t>
      </w:r>
      <w:r w:rsidRPr="00433999">
        <w:rPr>
          <w:rStyle w:val="Emphasis"/>
        </w:rPr>
        <w:t xml:space="preserve">these </w:t>
      </w:r>
      <w:r w:rsidRPr="00433999">
        <w:rPr>
          <w:rStyle w:val="Emphasis"/>
          <w:highlight w:val="green"/>
        </w:rPr>
        <w:t>are all things</w:t>
      </w:r>
      <w:r w:rsidRPr="00433999">
        <w:rPr>
          <w:rStyle w:val="Emphasis"/>
        </w:rPr>
        <w:t xml:space="preserve"> that </w:t>
      </w:r>
      <w:r w:rsidRPr="00433999">
        <w:rPr>
          <w:rStyle w:val="Emphasis"/>
          <w:highlight w:val="green"/>
        </w:rPr>
        <w:t>Trump or his allies</w:t>
      </w:r>
      <w:r w:rsidRPr="00433999">
        <w:rPr>
          <w:rStyle w:val="Emphasis"/>
        </w:rPr>
        <w:t xml:space="preserve"> have talked about or </w:t>
      </w:r>
      <w:r w:rsidRPr="00433999">
        <w:rPr>
          <w:rStyle w:val="Emphasis"/>
          <w:highlight w:val="green"/>
        </w:rPr>
        <w:t>considered</w:t>
      </w:r>
      <w:r w:rsidRPr="00433999">
        <w:rPr>
          <w:sz w:val="16"/>
          <w:highlight w:val="green"/>
        </w:rPr>
        <w:t xml:space="preserve"> </w:t>
      </w:r>
      <w:r w:rsidRPr="00433999">
        <w:rPr>
          <w:rStyle w:val="StyleUnderline"/>
          <w:highlight w:val="green"/>
        </w:rPr>
        <w:t>and</w:t>
      </w:r>
      <w:r w:rsidRPr="00433999">
        <w:rPr>
          <w:rStyle w:val="StyleUnderline"/>
        </w:rPr>
        <w:t xml:space="preserve"> things that </w:t>
      </w:r>
      <w:r w:rsidRPr="00433999">
        <w:rPr>
          <w:rStyle w:val="StyleUnderline"/>
          <w:highlight w:val="green"/>
        </w:rPr>
        <w:t>match</w:t>
      </w:r>
      <w:r w:rsidRPr="00433999">
        <w:rPr>
          <w:rStyle w:val="StyleUnderline"/>
        </w:rPr>
        <w:t xml:space="preserve"> with kind of </w:t>
      </w:r>
      <w:r w:rsidRPr="00433999">
        <w:rPr>
          <w:rStyle w:val="StyleUnderline"/>
          <w:highlight w:val="green"/>
        </w:rPr>
        <w:t>actions</w:t>
      </w:r>
      <w:r w:rsidRPr="00433999">
        <w:rPr>
          <w:rStyle w:val="StyleUnderline"/>
        </w:rPr>
        <w:t xml:space="preserve"> that have taken place </w:t>
      </w:r>
      <w:r w:rsidRPr="00433999">
        <w:rPr>
          <w:rStyle w:val="StyleUnderline"/>
          <w:highlight w:val="green"/>
        </w:rPr>
        <w:t>so far</w:t>
      </w:r>
      <w:r w:rsidRPr="00433999">
        <w:rPr>
          <w:rStyle w:val="StyleUnderline"/>
        </w:rPr>
        <w:t>.</w:t>
      </w:r>
    </w:p>
    <w:p w14:paraId="478A9D53" w14:textId="77777777" w:rsidR="00240E0A" w:rsidRPr="00433999" w:rsidRDefault="00240E0A" w:rsidP="00240E0A">
      <w:pPr>
        <w:rPr>
          <w:rStyle w:val="StyleUnderline"/>
        </w:rPr>
      </w:pPr>
      <w:r w:rsidRPr="00433999">
        <w:rPr>
          <w:sz w:val="16"/>
        </w:rPr>
        <w:t xml:space="preserve">MOSLEY: Talk to us about the realities for election officials all the way down to </w:t>
      </w:r>
      <w:r w:rsidRPr="00433999">
        <w:rPr>
          <w:rStyle w:val="StyleUnderline"/>
        </w:rPr>
        <w:t>poll workers</w:t>
      </w:r>
      <w:r w:rsidRPr="00433999">
        <w:rPr>
          <w:sz w:val="16"/>
        </w:rPr>
        <w:t xml:space="preserve">. I mean, they've had a hard </w:t>
      </w:r>
      <w:proofErr w:type="gramStart"/>
      <w:r w:rsidRPr="00433999">
        <w:rPr>
          <w:sz w:val="16"/>
        </w:rPr>
        <w:t>time</w:t>
      </w:r>
      <w:proofErr w:type="gramEnd"/>
      <w:r w:rsidRPr="00433999">
        <w:rPr>
          <w:sz w:val="16"/>
        </w:rPr>
        <w:t xml:space="preserve"> the last few elections. You tell stories about them </w:t>
      </w:r>
      <w:r w:rsidRPr="00433999">
        <w:rPr>
          <w:rStyle w:val="StyleUnderline"/>
        </w:rPr>
        <w:t>getting death threats, having to get restraining orders.</w:t>
      </w:r>
    </w:p>
    <w:p w14:paraId="2BC2449B" w14:textId="77777777" w:rsidR="00240E0A" w:rsidRPr="00433999" w:rsidRDefault="00240E0A" w:rsidP="00240E0A">
      <w:pPr>
        <w:rPr>
          <w:sz w:val="16"/>
        </w:rPr>
      </w:pPr>
      <w:r w:rsidRPr="00433999">
        <w:rPr>
          <w:sz w:val="16"/>
        </w:rPr>
        <w:t xml:space="preserve">GRAHAM: Yeah. It's amazing the way American </w:t>
      </w:r>
      <w:r w:rsidRPr="00433999">
        <w:rPr>
          <w:rStyle w:val="StyleUnderline"/>
        </w:rPr>
        <w:t>elections</w:t>
      </w:r>
      <w:r w:rsidRPr="00433999">
        <w:rPr>
          <w:sz w:val="16"/>
        </w:rPr>
        <w:t xml:space="preserve"> work. And in some ways, it's amazing they work so </w:t>
      </w:r>
      <w:proofErr w:type="gramStart"/>
      <w:r w:rsidRPr="00433999">
        <w:rPr>
          <w:sz w:val="16"/>
        </w:rPr>
        <w:t>well,</w:t>
      </w:r>
      <w:proofErr w:type="gramEnd"/>
      <w:r w:rsidRPr="00433999">
        <w:rPr>
          <w:sz w:val="16"/>
        </w:rPr>
        <w:t xml:space="preserve"> that they depend on </w:t>
      </w:r>
      <w:proofErr w:type="gramStart"/>
      <w:r w:rsidRPr="00433999">
        <w:rPr>
          <w:sz w:val="16"/>
        </w:rPr>
        <w:t>a patchwork</w:t>
      </w:r>
      <w:proofErr w:type="gramEnd"/>
      <w:r w:rsidRPr="00433999">
        <w:rPr>
          <w:sz w:val="16"/>
        </w:rPr>
        <w:t xml:space="preserve"> of local officials with different laws in every state, different rules in different counties. They </w:t>
      </w:r>
      <w:r w:rsidRPr="00433999">
        <w:rPr>
          <w:rStyle w:val="StyleUnderline"/>
        </w:rPr>
        <w:t xml:space="preserve">require volunteers. They require people who are poorly paid and who have become real targets for </w:t>
      </w:r>
      <w:r w:rsidRPr="00433999">
        <w:rPr>
          <w:rStyle w:val="StyleUnderline"/>
          <w:highlight w:val="green"/>
        </w:rPr>
        <w:t>harassment</w:t>
      </w:r>
      <w:r w:rsidRPr="00433999">
        <w:rPr>
          <w:sz w:val="16"/>
        </w:rPr>
        <w:t xml:space="preserve">, particularly in the last few years. A couple things have happened as a result of that harassment. We've seen an </w:t>
      </w:r>
      <w:r w:rsidRPr="00433999">
        <w:rPr>
          <w:rStyle w:val="Emphasis"/>
          <w:highlight w:val="green"/>
        </w:rPr>
        <w:t>exodus of experienced election officials</w:t>
      </w:r>
      <w:r w:rsidRPr="00433999">
        <w:rPr>
          <w:sz w:val="16"/>
        </w:rPr>
        <w:t xml:space="preserve">, </w:t>
      </w:r>
      <w:r w:rsidRPr="00433999">
        <w:rPr>
          <w:rStyle w:val="StyleUnderline"/>
          <w:highlight w:val="green"/>
        </w:rPr>
        <w:t>people</w:t>
      </w:r>
      <w:r w:rsidRPr="00433999">
        <w:rPr>
          <w:rStyle w:val="StyleUnderline"/>
        </w:rPr>
        <w:t xml:space="preserve"> who simply don't want to have those jobs</w:t>
      </w:r>
      <w:r w:rsidRPr="00433999">
        <w:rPr>
          <w:sz w:val="16"/>
        </w:rPr>
        <w:t xml:space="preserve">. They go and they do something else. We've seen threats against them. That means </w:t>
      </w:r>
      <w:r w:rsidRPr="00433999">
        <w:rPr>
          <w:rStyle w:val="StyleUnderline"/>
        </w:rPr>
        <w:t xml:space="preserve">they have to </w:t>
      </w:r>
      <w:r w:rsidRPr="00433999">
        <w:rPr>
          <w:rStyle w:val="StyleUnderline"/>
          <w:highlight w:val="green"/>
        </w:rPr>
        <w:t>worry more about security</w:t>
      </w:r>
      <w:r w:rsidRPr="00433999">
        <w:rPr>
          <w:rStyle w:val="StyleUnderline"/>
        </w:rPr>
        <w:t xml:space="preserve"> </w:t>
      </w:r>
      <w:r w:rsidRPr="00433999">
        <w:rPr>
          <w:rStyle w:val="StyleUnderline"/>
          <w:highlight w:val="green"/>
        </w:rPr>
        <w:t>and</w:t>
      </w:r>
      <w:r w:rsidRPr="00433999">
        <w:rPr>
          <w:rStyle w:val="StyleUnderline"/>
        </w:rPr>
        <w:t xml:space="preserve"> spend </w:t>
      </w:r>
      <w:r w:rsidRPr="00433999">
        <w:rPr>
          <w:rStyle w:val="StyleUnderline"/>
          <w:highlight w:val="green"/>
        </w:rPr>
        <w:t>less</w:t>
      </w:r>
      <w:r w:rsidRPr="00433999">
        <w:rPr>
          <w:rStyle w:val="StyleUnderline"/>
        </w:rPr>
        <w:t xml:space="preserve"> time </w:t>
      </w:r>
      <w:r w:rsidRPr="00433999">
        <w:rPr>
          <w:rStyle w:val="StyleUnderline"/>
          <w:highlight w:val="green"/>
        </w:rPr>
        <w:t>on</w:t>
      </w:r>
      <w:r w:rsidRPr="00433999">
        <w:rPr>
          <w:rStyle w:val="StyleUnderline"/>
        </w:rPr>
        <w:t xml:space="preserve"> the sort of basic </w:t>
      </w:r>
      <w:r w:rsidRPr="00433999">
        <w:rPr>
          <w:rStyle w:val="StyleUnderline"/>
          <w:highlight w:val="green"/>
        </w:rPr>
        <w:t>administration of elections</w:t>
      </w:r>
      <w:r w:rsidRPr="00433999">
        <w:rPr>
          <w:rStyle w:val="StyleUnderline"/>
        </w:rPr>
        <w:t xml:space="preserve"> that they want to do.</w:t>
      </w:r>
      <w:r w:rsidRPr="00433999">
        <w:rPr>
          <w:sz w:val="16"/>
        </w:rPr>
        <w:t xml:space="preserve"> We've seen pressure campaigns against these people.</w:t>
      </w:r>
    </w:p>
    <w:p w14:paraId="56CEC4C6" w14:textId="77777777" w:rsidR="00240E0A" w:rsidRPr="00433999" w:rsidRDefault="00240E0A" w:rsidP="00240E0A">
      <w:pPr>
        <w:rPr>
          <w:sz w:val="16"/>
        </w:rPr>
      </w:pPr>
      <w:r w:rsidRPr="00433999">
        <w:rPr>
          <w:sz w:val="16"/>
        </w:rPr>
        <w:t xml:space="preserve">So, you know, on one level, we saw President Trump in 2020 calling, for example, the Georgia secretary of state and asking him to find almost 12,000 votes. But we also had people in Trump's orbit calling local officials and trying to pressure them to change things. We saw the kind of public </w:t>
      </w:r>
      <w:r w:rsidRPr="00433999">
        <w:rPr>
          <w:rStyle w:val="StyleUnderline"/>
        </w:rPr>
        <w:t>harassment of people like the local officials</w:t>
      </w:r>
      <w:r w:rsidRPr="00433999">
        <w:rPr>
          <w:sz w:val="16"/>
        </w:rPr>
        <w:t xml:space="preserve"> in Maricopa County. And that </w:t>
      </w:r>
      <w:r w:rsidRPr="00433999">
        <w:rPr>
          <w:rStyle w:val="StyleUnderline"/>
        </w:rPr>
        <w:t xml:space="preserve">makes it very hard for election </w:t>
      </w:r>
      <w:r w:rsidRPr="00433999">
        <w:rPr>
          <w:rStyle w:val="StyleUnderline"/>
          <w:highlight w:val="green"/>
        </w:rPr>
        <w:t>officials</w:t>
      </w:r>
      <w:r w:rsidRPr="00433999">
        <w:rPr>
          <w:rStyle w:val="StyleUnderline"/>
        </w:rPr>
        <w:t xml:space="preserve"> to do their job.</w:t>
      </w:r>
      <w:r w:rsidRPr="00433999">
        <w:rPr>
          <w:sz w:val="16"/>
        </w:rPr>
        <w:t xml:space="preserve"> It, you know, detracts from what they're doing. </w:t>
      </w:r>
      <w:r w:rsidRPr="00433999">
        <w:rPr>
          <w:rStyle w:val="StyleUnderline"/>
        </w:rPr>
        <w:t xml:space="preserve">They're also </w:t>
      </w:r>
      <w:r w:rsidRPr="00433999">
        <w:rPr>
          <w:rStyle w:val="StyleUnderline"/>
          <w:highlight w:val="green"/>
        </w:rPr>
        <w:t>facing</w:t>
      </w:r>
      <w:r w:rsidRPr="00433999">
        <w:rPr>
          <w:sz w:val="16"/>
          <w:highlight w:val="green"/>
        </w:rPr>
        <w:t xml:space="preserve"> </w:t>
      </w:r>
      <w:r w:rsidRPr="00433999">
        <w:rPr>
          <w:rStyle w:val="Emphasis"/>
          <w:highlight w:val="green"/>
        </w:rPr>
        <w:t>funding cuts, including</w:t>
      </w:r>
      <w:r w:rsidRPr="00433999">
        <w:rPr>
          <w:rStyle w:val="Emphasis"/>
        </w:rPr>
        <w:t xml:space="preserve"> cuts for security - </w:t>
      </w:r>
      <w:r w:rsidRPr="00433999">
        <w:rPr>
          <w:rStyle w:val="Emphasis"/>
          <w:highlight w:val="green"/>
        </w:rPr>
        <w:t>cyber</w:t>
      </w:r>
      <w:r w:rsidRPr="00433999">
        <w:rPr>
          <w:rStyle w:val="Emphasis"/>
        </w:rPr>
        <w:t xml:space="preserve">security </w:t>
      </w:r>
      <w:r w:rsidRPr="00433999">
        <w:rPr>
          <w:rStyle w:val="Emphasis"/>
          <w:highlight w:val="green"/>
        </w:rPr>
        <w:t>and physical security</w:t>
      </w:r>
      <w:r w:rsidRPr="00433999">
        <w:rPr>
          <w:rStyle w:val="Emphasis"/>
        </w:rPr>
        <w:t xml:space="preserve"> - from the federal government.</w:t>
      </w:r>
      <w:r w:rsidRPr="00433999">
        <w:rPr>
          <w:sz w:val="16"/>
        </w:rPr>
        <w:t xml:space="preserve"> So really, in every way, the work of these election officials has gotten a lot harder.</w:t>
      </w:r>
    </w:p>
    <w:p w14:paraId="3F7CBB38" w14:textId="77777777" w:rsidR="00240E0A" w:rsidRDefault="00240E0A" w:rsidP="00240E0A"/>
    <w:p w14:paraId="2F27241E" w14:textId="77777777" w:rsidR="00240E0A" w:rsidRDefault="00240E0A" w:rsidP="00240E0A">
      <w:pPr>
        <w:rPr>
          <w:rStyle w:val="StyleUnderline"/>
        </w:rPr>
      </w:pPr>
    </w:p>
    <w:p w14:paraId="0BA16566" w14:textId="77777777" w:rsidR="00240E0A" w:rsidRPr="007C4547" w:rsidRDefault="00240E0A" w:rsidP="00240E0A">
      <w:pPr>
        <w:keepNext/>
        <w:keepLines/>
        <w:spacing w:before="40" w:after="0"/>
        <w:outlineLvl w:val="3"/>
        <w:rPr>
          <w:rFonts w:eastAsia="Times New Roman"/>
          <w:b/>
          <w:iCs/>
          <w:sz w:val="26"/>
        </w:rPr>
      </w:pPr>
      <w:bookmarkStart w:id="2" w:name="_Hlk213050820"/>
      <w:bookmarkEnd w:id="0"/>
      <w:r w:rsidRPr="007C4547">
        <w:rPr>
          <w:rFonts w:eastAsia="Times New Roman"/>
          <w:b/>
          <w:iCs/>
          <w:sz w:val="26"/>
        </w:rPr>
        <w:t xml:space="preserve">Congressional oversight </w:t>
      </w:r>
      <w:r w:rsidRPr="007C4547">
        <w:rPr>
          <w:rFonts w:eastAsia="Times New Roman"/>
          <w:b/>
          <w:iCs/>
          <w:sz w:val="26"/>
          <w:u w:val="single"/>
        </w:rPr>
        <w:t>structurally</w:t>
      </w:r>
      <w:r w:rsidRPr="007C4547">
        <w:rPr>
          <w:rFonts w:eastAsia="Times New Roman"/>
          <w:b/>
          <w:iCs/>
          <w:sz w:val="26"/>
        </w:rPr>
        <w:t xml:space="preserve"> can’t inhibit Trump. Letting him win in midterms and do what he wants until 2029 </w:t>
      </w:r>
      <w:r w:rsidRPr="007C4547">
        <w:rPr>
          <w:rFonts w:eastAsia="Times New Roman"/>
          <w:b/>
          <w:iCs/>
          <w:sz w:val="26"/>
          <w:u w:val="single"/>
        </w:rPr>
        <w:t xml:space="preserve">prevents </w:t>
      </w:r>
      <w:proofErr w:type="spellStart"/>
      <w:r w:rsidRPr="007C4547">
        <w:rPr>
          <w:rFonts w:eastAsia="Times New Roman"/>
          <w:b/>
          <w:iCs/>
          <w:sz w:val="26"/>
          <w:u w:val="single"/>
        </w:rPr>
        <w:t>lashout</w:t>
      </w:r>
      <w:proofErr w:type="spellEnd"/>
      <w:r w:rsidRPr="007C4547">
        <w:rPr>
          <w:rFonts w:eastAsia="Times New Roman"/>
          <w:b/>
          <w:iCs/>
          <w:sz w:val="26"/>
        </w:rPr>
        <w:t xml:space="preserve">. </w:t>
      </w:r>
    </w:p>
    <w:p w14:paraId="49BBAD01" w14:textId="77777777" w:rsidR="00240E0A" w:rsidRPr="00002EE9" w:rsidRDefault="00240E0A" w:rsidP="00240E0A">
      <w:r>
        <w:t xml:space="preserve">Ed </w:t>
      </w:r>
      <w:r w:rsidRPr="00002EE9">
        <w:rPr>
          <w:rStyle w:val="Style13ptBold"/>
        </w:rPr>
        <w:t>Kilgore 25</w:t>
      </w:r>
      <w:r>
        <w:t xml:space="preserve"> – “Trump Bets He Can Have His Extremism — and the Midterms, Too,” 9/14, https://www.msn.com/en-us/news/opinion/trump-bets-he-can-have-his-extremism-and-the-midterms-too/ar-AA1McsIe</w:t>
      </w:r>
    </w:p>
    <w:p w14:paraId="3FE8ECFC" w14:textId="77777777" w:rsidR="00240E0A" w:rsidRPr="004B4847" w:rsidRDefault="00240E0A" w:rsidP="00240E0A">
      <w:pPr>
        <w:rPr>
          <w:sz w:val="16"/>
        </w:rPr>
      </w:pPr>
      <w:r w:rsidRPr="008E3CE0">
        <w:rPr>
          <w:sz w:val="16"/>
        </w:rPr>
        <w:t xml:space="preserve">This was a particularly fraught decision for </w:t>
      </w:r>
      <w:r w:rsidRPr="005F2F1D">
        <w:rPr>
          <w:rStyle w:val="Emphasis"/>
          <w:highlight w:val="green"/>
        </w:rPr>
        <w:t>Trump</w:t>
      </w:r>
      <w:r w:rsidRPr="006A6406">
        <w:rPr>
          <w:sz w:val="16"/>
        </w:rPr>
        <w:t xml:space="preserve"> because his </w:t>
      </w:r>
      <w:r w:rsidRPr="006A6406">
        <w:rPr>
          <w:rStyle w:val="StyleUnderline"/>
        </w:rPr>
        <w:t>idea of</w:t>
      </w:r>
      <w:r w:rsidRPr="006A6406">
        <w:rPr>
          <w:sz w:val="16"/>
        </w:rPr>
        <w:t xml:space="preserve"> “</w:t>
      </w:r>
      <w:r w:rsidRPr="005F2F1D">
        <w:rPr>
          <w:sz w:val="16"/>
        </w:rPr>
        <w:t xml:space="preserve">policy </w:t>
      </w:r>
      <w:r w:rsidRPr="005F2F1D">
        <w:rPr>
          <w:rStyle w:val="StyleUnderline"/>
        </w:rPr>
        <w:t xml:space="preserve">accomplishments” </w:t>
      </w:r>
      <w:r w:rsidRPr="005F2F1D">
        <w:rPr>
          <w:rStyle w:val="StyleUnderline"/>
          <w:highlight w:val="green"/>
        </w:rPr>
        <w:t>involved</w:t>
      </w:r>
      <w:r w:rsidRPr="005F2F1D">
        <w:rPr>
          <w:sz w:val="16"/>
        </w:rPr>
        <w:t xml:space="preserve"> a vast expansion of </w:t>
      </w:r>
      <w:r w:rsidRPr="005F2F1D">
        <w:rPr>
          <w:rStyle w:val="Emphasis"/>
        </w:rPr>
        <w:t>presidential power</w:t>
      </w:r>
      <w:r w:rsidRPr="005F2F1D">
        <w:rPr>
          <w:sz w:val="16"/>
        </w:rPr>
        <w:t xml:space="preserve">, an inevitably </w:t>
      </w:r>
      <w:r w:rsidRPr="005F2F1D">
        <w:rPr>
          <w:rStyle w:val="StyleUnderline"/>
        </w:rPr>
        <w:t>controversial mass</w:t>
      </w:r>
      <w:r w:rsidRPr="006A6406">
        <w:rPr>
          <w:rStyle w:val="StyleUnderline"/>
        </w:rPr>
        <w:t>-</w:t>
      </w:r>
      <w:r w:rsidRPr="005F2F1D">
        <w:rPr>
          <w:rStyle w:val="StyleUnderline"/>
          <w:highlight w:val="green"/>
        </w:rPr>
        <w:t>deportation</w:t>
      </w:r>
      <w:r w:rsidRPr="006A6406">
        <w:rPr>
          <w:rStyle w:val="StyleUnderline"/>
        </w:rPr>
        <w:t xml:space="preserve"> program</w:t>
      </w:r>
      <w:r w:rsidRPr="006A6406">
        <w:rPr>
          <w:sz w:val="16"/>
        </w:rPr>
        <w:t xml:space="preserve">, a </w:t>
      </w:r>
      <w:r w:rsidRPr="006A6406">
        <w:rPr>
          <w:rStyle w:val="StyleUnderline"/>
        </w:rPr>
        <w:t xml:space="preserve">return to </w:t>
      </w:r>
      <w:r w:rsidRPr="005F2F1D">
        <w:rPr>
          <w:rStyle w:val="Emphasis"/>
          <w:highlight w:val="green"/>
        </w:rPr>
        <w:t>protectionist</w:t>
      </w:r>
      <w:r w:rsidRPr="006A6406">
        <w:rPr>
          <w:sz w:val="16"/>
        </w:rPr>
        <w:t xml:space="preserve"> economic </w:t>
      </w:r>
      <w:r w:rsidRPr="005F2F1D">
        <w:rPr>
          <w:rStyle w:val="StyleUnderline"/>
          <w:highlight w:val="green"/>
        </w:rPr>
        <w:t>strategies</w:t>
      </w:r>
      <w:r w:rsidRPr="006A6406">
        <w:rPr>
          <w:rStyle w:val="StyleUnderline"/>
        </w:rPr>
        <w:t xml:space="preserve">, and </w:t>
      </w:r>
      <w:r w:rsidRPr="006A6406">
        <w:rPr>
          <w:rStyle w:val="Emphasis"/>
        </w:rPr>
        <w:t>relentless threats</w:t>
      </w:r>
      <w:r w:rsidRPr="006A6406">
        <w:rPr>
          <w:sz w:val="16"/>
        </w:rPr>
        <w:t xml:space="preserve"> </w:t>
      </w:r>
      <w:r w:rsidRPr="006A6406">
        <w:rPr>
          <w:rStyle w:val="StyleUnderline"/>
        </w:rPr>
        <w:t xml:space="preserve">of Mafia-style </w:t>
      </w:r>
      <w:r w:rsidRPr="005F2F1D">
        <w:rPr>
          <w:rStyle w:val="StyleUnderline"/>
          <w:highlight w:val="green"/>
        </w:rPr>
        <w:t>retribution</w:t>
      </w:r>
      <w:r w:rsidRPr="006A6406">
        <w:rPr>
          <w:rStyle w:val="StyleUnderline"/>
        </w:rPr>
        <w:t xml:space="preserve"> against his enemies</w:t>
      </w:r>
      <w:r w:rsidRPr="006A6406">
        <w:rPr>
          <w:sz w:val="16"/>
        </w:rPr>
        <w:t xml:space="preserve"> and critics. </w:t>
      </w:r>
      <w:r w:rsidRPr="006A6406">
        <w:rPr>
          <w:rStyle w:val="StyleUnderline"/>
        </w:rPr>
        <w:t>Given his</w:t>
      </w:r>
      <w:r w:rsidRPr="006A6406">
        <w:rPr>
          <w:sz w:val="16"/>
        </w:rPr>
        <w:t xml:space="preserve"> incredibly </w:t>
      </w:r>
      <w:r w:rsidRPr="006A6406">
        <w:rPr>
          <w:rStyle w:val="Emphasis"/>
        </w:rPr>
        <w:t>high regard</w:t>
      </w:r>
      <w:r w:rsidRPr="006A6406">
        <w:rPr>
          <w:sz w:val="16"/>
        </w:rPr>
        <w:t xml:space="preserve"> </w:t>
      </w:r>
      <w:r w:rsidRPr="006A6406">
        <w:rPr>
          <w:rStyle w:val="StyleUnderline"/>
        </w:rPr>
        <w:t xml:space="preserve">for his </w:t>
      </w:r>
      <w:r w:rsidRPr="006A6406">
        <w:rPr>
          <w:rStyle w:val="Emphasis"/>
        </w:rPr>
        <w:t>own uniqueness</w:t>
      </w:r>
      <w:r w:rsidRPr="006A6406">
        <w:rPr>
          <w:rStyle w:val="StyleUnderline"/>
        </w:rPr>
        <w:t xml:space="preserve"> and his history of disdain for the </w:t>
      </w:r>
      <w:r w:rsidRPr="006A6406">
        <w:rPr>
          <w:rStyle w:val="Emphasis"/>
        </w:rPr>
        <w:t>Republican Party</w:t>
      </w:r>
      <w:r w:rsidRPr="006A6406">
        <w:rPr>
          <w:sz w:val="16"/>
        </w:rPr>
        <w:t xml:space="preserve">, </w:t>
      </w:r>
      <w:r w:rsidRPr="006A6406">
        <w:rPr>
          <w:rStyle w:val="StyleUnderline"/>
        </w:rPr>
        <w:t>it would have been</w:t>
      </w:r>
      <w:r w:rsidRPr="006A6406">
        <w:rPr>
          <w:sz w:val="16"/>
        </w:rPr>
        <w:t xml:space="preserve"> the most </w:t>
      </w:r>
      <w:r w:rsidRPr="005F2F1D">
        <w:rPr>
          <w:rStyle w:val="Emphasis"/>
          <w:highlight w:val="green"/>
        </w:rPr>
        <w:t>natural</w:t>
      </w:r>
      <w:r w:rsidRPr="006A6406">
        <w:rPr>
          <w:sz w:val="16"/>
        </w:rPr>
        <w:t xml:space="preserve"> thing in the world </w:t>
      </w:r>
      <w:r w:rsidRPr="005F2F1D">
        <w:rPr>
          <w:rStyle w:val="StyleUnderline"/>
          <w:highlight w:val="green"/>
        </w:rPr>
        <w:t>for Trump to</w:t>
      </w:r>
      <w:r w:rsidRPr="006A6406">
        <w:rPr>
          <w:rStyle w:val="StyleUnderline"/>
        </w:rPr>
        <w:t xml:space="preserve"> write </w:t>
      </w:r>
      <w:r w:rsidRPr="006A6406">
        <w:rPr>
          <w:rStyle w:val="Emphasis"/>
        </w:rPr>
        <w:t>off the midterms</w:t>
      </w:r>
      <w:r w:rsidRPr="006A6406">
        <w:rPr>
          <w:rStyle w:val="StyleUnderline"/>
        </w:rPr>
        <w:t xml:space="preserve"> and plan to </w:t>
      </w:r>
      <w:r w:rsidRPr="005F2F1D">
        <w:rPr>
          <w:rStyle w:val="StyleUnderline"/>
          <w:highlight w:val="green"/>
        </w:rPr>
        <w:t xml:space="preserve">leave the White House in </w:t>
      </w:r>
      <w:r w:rsidRPr="005F2F1D">
        <w:rPr>
          <w:rStyle w:val="Emphasis"/>
          <w:highlight w:val="green"/>
        </w:rPr>
        <w:t>2029</w:t>
      </w:r>
      <w:r w:rsidRPr="004B4847">
        <w:rPr>
          <w:rStyle w:val="StyleUnderline"/>
        </w:rPr>
        <w:t xml:space="preserve"> after infuriating and betraying</w:t>
      </w:r>
      <w:r w:rsidRPr="004B4847">
        <w:rPr>
          <w:sz w:val="16"/>
        </w:rPr>
        <w:t xml:space="preserve"> as many </w:t>
      </w:r>
      <w:r w:rsidRPr="004B4847">
        <w:rPr>
          <w:rStyle w:val="StyleUnderline"/>
        </w:rPr>
        <w:t>allies</w:t>
      </w:r>
      <w:r w:rsidRPr="004B4847">
        <w:rPr>
          <w:sz w:val="16"/>
        </w:rPr>
        <w:t xml:space="preserve"> and voters as possible.</w:t>
      </w:r>
    </w:p>
    <w:p w14:paraId="65D84F6B" w14:textId="77777777" w:rsidR="00240E0A" w:rsidRPr="008E3CE0" w:rsidRDefault="00240E0A" w:rsidP="00240E0A">
      <w:pPr>
        <w:rPr>
          <w:sz w:val="16"/>
        </w:rPr>
      </w:pPr>
      <w:r w:rsidRPr="004B4847">
        <w:rPr>
          <w:sz w:val="16"/>
        </w:rPr>
        <w:t xml:space="preserve">Within moments of his second inauguration, </w:t>
      </w:r>
      <w:r w:rsidRPr="006A6406">
        <w:rPr>
          <w:rStyle w:val="StyleUnderline"/>
        </w:rPr>
        <w:t>Trump pursued</w:t>
      </w:r>
      <w:r w:rsidRPr="006A6406">
        <w:rPr>
          <w:sz w:val="16"/>
        </w:rPr>
        <w:t xml:space="preserve"> a course of </w:t>
      </w:r>
      <w:r w:rsidRPr="006A6406">
        <w:rPr>
          <w:rStyle w:val="Emphasis"/>
        </w:rPr>
        <w:t>unprecedented extremism</w:t>
      </w:r>
      <w:r w:rsidRPr="006A6406">
        <w:rPr>
          <w:sz w:val="16"/>
        </w:rPr>
        <w:t xml:space="preserve"> </w:t>
      </w:r>
      <w:r w:rsidRPr="006A6406">
        <w:rPr>
          <w:rStyle w:val="StyleUnderline"/>
        </w:rPr>
        <w:t>that</w:t>
      </w:r>
      <w:r w:rsidRPr="004B4847">
        <w:rPr>
          <w:rStyle w:val="StyleUnderline"/>
        </w:rPr>
        <w:t xml:space="preserve"> suggested he would be fine with </w:t>
      </w:r>
      <w:r w:rsidRPr="004B4847">
        <w:rPr>
          <w:rStyle w:val="Emphasis"/>
        </w:rPr>
        <w:t>vast midterm losses</w:t>
      </w:r>
      <w:r w:rsidRPr="004B4847">
        <w:rPr>
          <w:sz w:val="16"/>
        </w:rPr>
        <w:t>, deliberately alienating voting blocs (Latinos, younger voters, inflation-sensitive voters) that had moved in the GOP’s direction in 2024 and exhibiting indifference to public opinion generally (a bit disguised by his habit of asserting vast popularity absent, or even against, any evidence).</w:t>
      </w:r>
    </w:p>
    <w:p w14:paraId="366BADD7" w14:textId="77777777" w:rsidR="00240E0A" w:rsidRPr="008E3CE0" w:rsidRDefault="00240E0A" w:rsidP="00240E0A">
      <w:pPr>
        <w:rPr>
          <w:sz w:val="16"/>
        </w:rPr>
      </w:pPr>
      <w:r w:rsidRPr="004B4847">
        <w:rPr>
          <w:rStyle w:val="Emphasis"/>
        </w:rPr>
        <w:t>But</w:t>
      </w:r>
      <w:r w:rsidRPr="004B4847">
        <w:rPr>
          <w:rStyle w:val="StyleUnderline"/>
        </w:rPr>
        <w:t xml:space="preserve"> then</w:t>
      </w:r>
      <w:r w:rsidRPr="008E3CE0">
        <w:rPr>
          <w:sz w:val="16"/>
        </w:rPr>
        <w:t xml:space="preserve"> something surprising began happening: </w:t>
      </w:r>
      <w:r w:rsidRPr="00B8200D">
        <w:rPr>
          <w:rStyle w:val="Emphasis"/>
          <w:highlight w:val="green"/>
        </w:rPr>
        <w:t>Trump</w:t>
      </w:r>
      <w:r w:rsidRPr="00B8200D">
        <w:rPr>
          <w:sz w:val="16"/>
          <w:highlight w:val="green"/>
        </w:rPr>
        <w:t xml:space="preserve"> </w:t>
      </w:r>
      <w:r w:rsidRPr="00FE6692">
        <w:rPr>
          <w:rStyle w:val="StyleUnderline"/>
        </w:rPr>
        <w:t xml:space="preserve">started </w:t>
      </w:r>
      <w:r w:rsidRPr="00B8200D">
        <w:rPr>
          <w:rStyle w:val="StyleUnderline"/>
          <w:highlight w:val="green"/>
        </w:rPr>
        <w:t>showing</w:t>
      </w:r>
      <w:r w:rsidRPr="007A7AF2">
        <w:rPr>
          <w:rStyle w:val="StyleUnderline"/>
        </w:rPr>
        <w:t xml:space="preserve"> considerable personal </w:t>
      </w:r>
      <w:r w:rsidRPr="00B8200D">
        <w:rPr>
          <w:rStyle w:val="StyleUnderline"/>
          <w:highlight w:val="green"/>
        </w:rPr>
        <w:t>interest in</w:t>
      </w:r>
      <w:r w:rsidRPr="008E3CE0">
        <w:rPr>
          <w:sz w:val="16"/>
        </w:rPr>
        <w:t xml:space="preserve"> his party’s </w:t>
      </w:r>
      <w:r w:rsidRPr="00B8200D">
        <w:rPr>
          <w:rStyle w:val="Emphasis"/>
          <w:highlight w:val="green"/>
        </w:rPr>
        <w:t>midterm</w:t>
      </w:r>
      <w:r w:rsidRPr="007A7AF2">
        <w:rPr>
          <w:rStyle w:val="Emphasis"/>
        </w:rPr>
        <w:t xml:space="preserve"> prospects</w:t>
      </w:r>
      <w:r w:rsidRPr="008E3CE0">
        <w:rPr>
          <w:sz w:val="16"/>
        </w:rPr>
        <w:t>, interfering in Republican primaries to promote the most electable options (notably by shoving Marjorie Taylor Greene out of a Senate race) and making sure the White House is as focused on 2026 as he is.</w:t>
      </w:r>
    </w:p>
    <w:p w14:paraId="5BF8CF25" w14:textId="77777777" w:rsidR="00240E0A" w:rsidRPr="008E3CE0" w:rsidRDefault="00240E0A" w:rsidP="00240E0A">
      <w:pPr>
        <w:rPr>
          <w:sz w:val="16"/>
        </w:rPr>
      </w:pPr>
      <w:r w:rsidRPr="008E3CE0">
        <w:rPr>
          <w:sz w:val="16"/>
        </w:rPr>
        <w:t xml:space="preserve">The </w:t>
      </w:r>
      <w:r w:rsidRPr="007A7AF2">
        <w:rPr>
          <w:rStyle w:val="Emphasis"/>
        </w:rPr>
        <w:t xml:space="preserve">standard </w:t>
      </w:r>
      <w:proofErr w:type="gramStart"/>
      <w:r w:rsidRPr="007A7AF2">
        <w:rPr>
          <w:rStyle w:val="Emphasis"/>
        </w:rPr>
        <w:t>take</w:t>
      </w:r>
      <w:proofErr w:type="gramEnd"/>
      <w:r w:rsidRPr="008E3CE0">
        <w:rPr>
          <w:sz w:val="16"/>
        </w:rPr>
        <w:t xml:space="preserve"> on Trump’s motivation for this sudden decision to care about his party’s fate </w:t>
      </w:r>
      <w:r w:rsidRPr="007A7AF2">
        <w:rPr>
          <w:rStyle w:val="StyleUnderline"/>
        </w:rPr>
        <w:t>is</w:t>
      </w:r>
      <w:r w:rsidRPr="008E3CE0">
        <w:rPr>
          <w:sz w:val="16"/>
        </w:rPr>
        <w:t xml:space="preserve"> that </w:t>
      </w:r>
      <w:r w:rsidRPr="007A7AF2">
        <w:rPr>
          <w:rStyle w:val="StyleUnderline"/>
        </w:rPr>
        <w:t xml:space="preserve">it’s actually all about himself: </w:t>
      </w:r>
      <w:r w:rsidRPr="00B8200D">
        <w:rPr>
          <w:rStyle w:val="StyleUnderline"/>
          <w:highlight w:val="green"/>
        </w:rPr>
        <w:t>He’s worried about being</w:t>
      </w:r>
      <w:r w:rsidRPr="006A6406">
        <w:rPr>
          <w:rStyle w:val="StyleUnderline"/>
        </w:rPr>
        <w:t xml:space="preserve"> </w:t>
      </w:r>
      <w:r w:rsidRPr="006A6406">
        <w:rPr>
          <w:rStyle w:val="Emphasis"/>
        </w:rPr>
        <w:t>investigated</w:t>
      </w:r>
      <w:r w:rsidRPr="006A6406">
        <w:rPr>
          <w:rStyle w:val="StyleUnderline"/>
        </w:rPr>
        <w:t xml:space="preserve"> or</w:t>
      </w:r>
      <w:r w:rsidRPr="008E3CE0">
        <w:rPr>
          <w:sz w:val="16"/>
        </w:rPr>
        <w:t xml:space="preserve"> even </w:t>
      </w:r>
      <w:r w:rsidRPr="00B8200D">
        <w:rPr>
          <w:rStyle w:val="Emphasis"/>
          <w:highlight w:val="green"/>
        </w:rPr>
        <w:t>impeached</w:t>
      </w:r>
      <w:r w:rsidRPr="008E3CE0">
        <w:rPr>
          <w:sz w:val="16"/>
        </w:rPr>
        <w:t xml:space="preserve"> by a Democratic House. </w:t>
      </w:r>
      <w:r w:rsidRPr="007A7AF2">
        <w:rPr>
          <w:rStyle w:val="StyleUnderline"/>
        </w:rPr>
        <w:t xml:space="preserve">But </w:t>
      </w:r>
      <w:r w:rsidRPr="006A6406">
        <w:rPr>
          <w:rStyle w:val="StyleUnderline"/>
        </w:rPr>
        <w:t xml:space="preserve">given the absence of </w:t>
      </w:r>
      <w:r w:rsidRPr="006A6406">
        <w:rPr>
          <w:rStyle w:val="Emphasis"/>
        </w:rPr>
        <w:t>any evidence</w:t>
      </w:r>
      <w:r w:rsidRPr="006A6406">
        <w:rPr>
          <w:rStyle w:val="StyleUnderline"/>
        </w:rPr>
        <w:t xml:space="preserve"> that </w:t>
      </w:r>
      <w:r w:rsidRPr="006A6406">
        <w:rPr>
          <w:rStyle w:val="Emphasis"/>
        </w:rPr>
        <w:t>past Democratic House investigations</w:t>
      </w:r>
      <w:r w:rsidRPr="006A6406">
        <w:rPr>
          <w:sz w:val="16"/>
        </w:rPr>
        <w:t xml:space="preserve"> </w:t>
      </w:r>
      <w:r w:rsidRPr="006A6406">
        <w:rPr>
          <w:rStyle w:val="StyleUnderline"/>
        </w:rPr>
        <w:t xml:space="preserve">or </w:t>
      </w:r>
      <w:r w:rsidRPr="006A6406">
        <w:rPr>
          <w:rStyle w:val="Emphasis"/>
        </w:rPr>
        <w:t>impeachments</w:t>
      </w:r>
      <w:r w:rsidRPr="006A6406">
        <w:rPr>
          <w:rStyle w:val="StyleUnderline"/>
        </w:rPr>
        <w:t xml:space="preserve"> inhibited him even a</w:t>
      </w:r>
      <w:r w:rsidRPr="007A7AF2">
        <w:rPr>
          <w:rStyle w:val="StyleUnderline"/>
        </w:rPr>
        <w:t xml:space="preserve"> bit,</w:t>
      </w:r>
      <w:r w:rsidRPr="008E3CE0">
        <w:rPr>
          <w:sz w:val="16"/>
        </w:rPr>
        <w:t xml:space="preserve"> </w:t>
      </w:r>
      <w:r w:rsidRPr="007A7AF2">
        <w:rPr>
          <w:rStyle w:val="StyleUnderline"/>
        </w:rPr>
        <w:t xml:space="preserve">there’s a more lurid possibility: </w:t>
      </w:r>
      <w:r w:rsidRPr="00B8200D">
        <w:rPr>
          <w:rStyle w:val="StyleUnderline"/>
          <w:highlight w:val="green"/>
        </w:rPr>
        <w:t>He’s convinced</w:t>
      </w:r>
      <w:r w:rsidRPr="007A7AF2">
        <w:rPr>
          <w:rStyle w:val="StyleUnderline"/>
        </w:rPr>
        <w:t xml:space="preserve"> a </w:t>
      </w:r>
      <w:r w:rsidRPr="007A7AF2">
        <w:rPr>
          <w:rStyle w:val="Emphasis"/>
        </w:rPr>
        <w:t>rabid pursuit</w:t>
      </w:r>
      <w:r w:rsidRPr="008E3CE0">
        <w:rPr>
          <w:sz w:val="16"/>
        </w:rPr>
        <w:t xml:space="preserve"> </w:t>
      </w:r>
      <w:r w:rsidRPr="007A7AF2">
        <w:rPr>
          <w:rStyle w:val="StyleUnderline"/>
        </w:rPr>
        <w:t xml:space="preserve">of a </w:t>
      </w:r>
      <w:r w:rsidRPr="00B8200D">
        <w:rPr>
          <w:rStyle w:val="Emphasis"/>
          <w:highlight w:val="green"/>
        </w:rPr>
        <w:t>maximalist agenda</w:t>
      </w:r>
      <w:r w:rsidRPr="00B8200D">
        <w:rPr>
          <w:rStyle w:val="StyleUnderline"/>
          <w:highlight w:val="green"/>
        </w:rPr>
        <w:t xml:space="preserve"> is compatible with a</w:t>
      </w:r>
      <w:r w:rsidRPr="007A7AF2">
        <w:rPr>
          <w:rStyle w:val="StyleUnderline"/>
        </w:rPr>
        <w:t xml:space="preserve"> </w:t>
      </w:r>
      <w:r w:rsidRPr="007A7AF2">
        <w:rPr>
          <w:rStyle w:val="Emphasis"/>
        </w:rPr>
        <w:t xml:space="preserve">successful </w:t>
      </w:r>
      <w:r w:rsidRPr="00B8200D">
        <w:rPr>
          <w:rStyle w:val="Emphasis"/>
          <w:highlight w:val="green"/>
        </w:rPr>
        <w:t>midterm win</w:t>
      </w:r>
      <w:r w:rsidRPr="008E3CE0">
        <w:rPr>
          <w:sz w:val="16"/>
        </w:rPr>
        <w:t xml:space="preserve"> and long-term Republican success.</w:t>
      </w:r>
    </w:p>
    <w:p w14:paraId="732FA790" w14:textId="77777777" w:rsidR="00240E0A" w:rsidRPr="008E3CE0" w:rsidRDefault="00240E0A" w:rsidP="00240E0A">
      <w:pPr>
        <w:rPr>
          <w:sz w:val="16"/>
        </w:rPr>
      </w:pPr>
      <w:r w:rsidRPr="00B8200D">
        <w:rPr>
          <w:rStyle w:val="StyleUnderline"/>
          <w:highlight w:val="green"/>
        </w:rPr>
        <w:t>This is</w:t>
      </w:r>
      <w:r w:rsidRPr="004B4847">
        <w:rPr>
          <w:rStyle w:val="StyleUnderline"/>
        </w:rPr>
        <w:t xml:space="preserve"> consistent with </w:t>
      </w:r>
      <w:r w:rsidRPr="00B8200D">
        <w:rPr>
          <w:rStyle w:val="StyleUnderline"/>
          <w:highlight w:val="green"/>
        </w:rPr>
        <w:t>Trump’s</w:t>
      </w:r>
      <w:r w:rsidRPr="004B4847">
        <w:rPr>
          <w:sz w:val="16"/>
        </w:rPr>
        <w:t xml:space="preserve"> longtime belief in a </w:t>
      </w:r>
      <w:r w:rsidRPr="00B8200D">
        <w:rPr>
          <w:rStyle w:val="Emphasis"/>
          <w:highlight w:val="green"/>
        </w:rPr>
        <w:t>base-first</w:t>
      </w:r>
      <w:r w:rsidRPr="00492CE0">
        <w:rPr>
          <w:sz w:val="16"/>
        </w:rPr>
        <w:t xml:space="preserve"> political </w:t>
      </w:r>
      <w:r w:rsidRPr="00B8200D">
        <w:rPr>
          <w:rStyle w:val="StyleUnderline"/>
          <w:highlight w:val="green"/>
        </w:rPr>
        <w:t>strategy</w:t>
      </w:r>
      <w:r w:rsidRPr="00492CE0">
        <w:rPr>
          <w:sz w:val="16"/>
        </w:rPr>
        <w:t xml:space="preserve">. If the GOP base wasn’t already completely under Trump’s thrall coming out of the 2024 elections, he’s probably heat-seared his bond with them by the audacity and thrilling hatefulness of his conduct since returning to the White House. </w:t>
      </w:r>
      <w:r w:rsidRPr="00492CE0">
        <w:rPr>
          <w:rStyle w:val="StyleUnderline"/>
        </w:rPr>
        <w:t>You can debate</w:t>
      </w:r>
      <w:r w:rsidRPr="00492CE0">
        <w:rPr>
          <w:sz w:val="16"/>
        </w:rPr>
        <w:t xml:space="preserve"> all day long </w:t>
      </w:r>
      <w:r w:rsidRPr="00492CE0">
        <w:rPr>
          <w:rStyle w:val="StyleUnderline"/>
        </w:rPr>
        <w:t>whether</w:t>
      </w:r>
      <w:r w:rsidRPr="00492CE0">
        <w:rPr>
          <w:sz w:val="16"/>
        </w:rPr>
        <w:t xml:space="preserve"> the second </w:t>
      </w:r>
      <w:r w:rsidRPr="00492CE0">
        <w:rPr>
          <w:rStyle w:val="Emphasis"/>
        </w:rPr>
        <w:t>Trump</w:t>
      </w:r>
      <w:r w:rsidRPr="00492CE0">
        <w:rPr>
          <w:sz w:val="16"/>
        </w:rPr>
        <w:t xml:space="preserve"> administration </w:t>
      </w:r>
      <w:r w:rsidRPr="00492CE0">
        <w:rPr>
          <w:rStyle w:val="StyleUnderline"/>
        </w:rPr>
        <w:t xml:space="preserve">bears the characteristic marks of an </w:t>
      </w:r>
      <w:r w:rsidRPr="00492CE0">
        <w:rPr>
          <w:rStyle w:val="Emphasis"/>
        </w:rPr>
        <w:t>authoritarian regime</w:t>
      </w:r>
      <w:r w:rsidRPr="00492CE0">
        <w:rPr>
          <w:sz w:val="16"/>
        </w:rPr>
        <w:t xml:space="preserve">. But without any question, the 47th president’s relationship with his supporters is </w:t>
      </w:r>
      <w:proofErr w:type="spellStart"/>
      <w:r w:rsidRPr="00492CE0">
        <w:rPr>
          <w:sz w:val="16"/>
        </w:rPr>
        <w:t>ducelike</w:t>
      </w:r>
      <w:proofErr w:type="spellEnd"/>
      <w:r w:rsidRPr="00492CE0">
        <w:rPr>
          <w:sz w:val="16"/>
        </w:rPr>
        <w:t xml:space="preserve">. </w:t>
      </w:r>
      <w:r w:rsidRPr="00492CE0">
        <w:rPr>
          <w:rStyle w:val="StyleUnderline"/>
        </w:rPr>
        <w:t xml:space="preserve">His </w:t>
      </w:r>
      <w:r w:rsidRPr="00B8200D">
        <w:rPr>
          <w:rStyle w:val="StyleUnderline"/>
          <w:highlight w:val="green"/>
        </w:rPr>
        <w:t xml:space="preserve">biggest </w:t>
      </w:r>
      <w:r w:rsidRPr="00B8200D">
        <w:rPr>
          <w:rStyle w:val="Emphasis"/>
          <w:highlight w:val="green"/>
        </w:rPr>
        <w:t>power grabs</w:t>
      </w:r>
      <w:r w:rsidRPr="00492CE0">
        <w:rPr>
          <w:rStyle w:val="StyleUnderline"/>
        </w:rPr>
        <w:t xml:space="preserve"> </w:t>
      </w:r>
      <w:r w:rsidRPr="00B8200D">
        <w:rPr>
          <w:rStyle w:val="StyleUnderline"/>
          <w:highlight w:val="green"/>
        </w:rPr>
        <w:t>please them most</w:t>
      </w:r>
      <w:r w:rsidRPr="00492CE0">
        <w:rPr>
          <w:sz w:val="16"/>
        </w:rPr>
        <w:t xml:space="preserve">, as is </w:t>
      </w:r>
      <w:r w:rsidRPr="00B8200D">
        <w:rPr>
          <w:rStyle w:val="StyleUnderline"/>
          <w:highlight w:val="green"/>
        </w:rPr>
        <w:t>evidenced by</w:t>
      </w:r>
      <w:r w:rsidRPr="00492CE0">
        <w:rPr>
          <w:sz w:val="16"/>
        </w:rPr>
        <w:t xml:space="preserve"> the rapturous GOP rank-and-file </w:t>
      </w:r>
      <w:r w:rsidRPr="00492CE0">
        <w:rPr>
          <w:rStyle w:val="StyleUnderline"/>
        </w:rPr>
        <w:t>reaction to</w:t>
      </w:r>
      <w:r w:rsidRPr="00492CE0">
        <w:rPr>
          <w:sz w:val="16"/>
        </w:rPr>
        <w:t xml:space="preserve"> the idea of </w:t>
      </w:r>
      <w:r w:rsidRPr="004B4847">
        <w:rPr>
          <w:rStyle w:val="Emphasis"/>
        </w:rPr>
        <w:t xml:space="preserve">sending </w:t>
      </w:r>
      <w:r w:rsidRPr="00B8200D">
        <w:rPr>
          <w:rStyle w:val="Emphasis"/>
          <w:highlight w:val="green"/>
        </w:rPr>
        <w:t>troops</w:t>
      </w:r>
      <w:r w:rsidRPr="00B8200D">
        <w:rPr>
          <w:sz w:val="16"/>
          <w:highlight w:val="green"/>
        </w:rPr>
        <w:t xml:space="preserve"> </w:t>
      </w:r>
      <w:r w:rsidRPr="00B8200D">
        <w:rPr>
          <w:rStyle w:val="StyleUnderline"/>
          <w:highlight w:val="green"/>
        </w:rPr>
        <w:t>in</w:t>
      </w:r>
      <w:r w:rsidRPr="004B4847">
        <w:rPr>
          <w:rStyle w:val="StyleUnderline"/>
        </w:rPr>
        <w:t>to</w:t>
      </w:r>
      <w:r w:rsidRPr="00492CE0">
        <w:rPr>
          <w:sz w:val="16"/>
        </w:rPr>
        <w:t xml:space="preserve"> major U.S. </w:t>
      </w:r>
      <w:r w:rsidRPr="00B8200D">
        <w:rPr>
          <w:rStyle w:val="StyleUnderline"/>
          <w:highlight w:val="green"/>
        </w:rPr>
        <w:t>cities</w:t>
      </w:r>
      <w:r w:rsidRPr="00492CE0">
        <w:rPr>
          <w:sz w:val="16"/>
        </w:rPr>
        <w:t xml:space="preserve"> to combat a nonexistent crime wave.</w:t>
      </w:r>
    </w:p>
    <w:p w14:paraId="063C3973" w14:textId="77777777" w:rsidR="00240E0A" w:rsidRPr="008E3CE0" w:rsidRDefault="00240E0A" w:rsidP="00240E0A">
      <w:pPr>
        <w:rPr>
          <w:sz w:val="16"/>
        </w:rPr>
      </w:pPr>
      <w:r w:rsidRPr="008E3CE0">
        <w:rPr>
          <w:sz w:val="16"/>
        </w:rPr>
        <w:t>But even Trump seems to understand that this might not be enough to reverse the historic pattern of the White House party losing House seats in midterms. And that is why a big part of his own “</w:t>
      </w:r>
      <w:r w:rsidRPr="002C722F">
        <w:rPr>
          <w:rStyle w:val="Emphasis"/>
        </w:rPr>
        <w:t>pivot to the midterms</w:t>
      </w:r>
      <w:r w:rsidRPr="008E3CE0">
        <w:rPr>
          <w:sz w:val="16"/>
        </w:rPr>
        <w:t xml:space="preserve">” </w:t>
      </w:r>
      <w:r w:rsidRPr="002C722F">
        <w:rPr>
          <w:rStyle w:val="StyleUnderline"/>
        </w:rPr>
        <w:t>has been an effort to skew the results</w:t>
      </w:r>
      <w:r w:rsidRPr="008E3CE0">
        <w:rPr>
          <w:sz w:val="16"/>
        </w:rPr>
        <w:t xml:space="preserve"> with a national gerrymandering effort that effectively increases the GOP House majority from a few seats to perhaps a dozen. To be very clear, this is something that would not have happened without Trump’s personal intervention; in some cases, he’s had to drag state-level Republicans kicking and screaming into this effort, and there will be collateral damage among Republican U.S. House members (especially in California, where Gavin Newsom’s retaliatory gerrymander could extinguish five GOP incumbents) who are sacrificing their own careers to the Leader’s cause.</w:t>
      </w:r>
    </w:p>
    <w:p w14:paraId="4F74A740" w14:textId="77777777" w:rsidR="00240E0A" w:rsidRPr="008E3CE0" w:rsidRDefault="00240E0A" w:rsidP="00240E0A">
      <w:pPr>
        <w:rPr>
          <w:sz w:val="16"/>
        </w:rPr>
      </w:pPr>
      <w:r w:rsidRPr="00B8200D">
        <w:rPr>
          <w:rStyle w:val="StyleUnderline"/>
          <w:highlight w:val="green"/>
        </w:rPr>
        <w:t>If changing</w:t>
      </w:r>
      <w:r w:rsidRPr="002C722F">
        <w:rPr>
          <w:rStyle w:val="StyleUnderline"/>
        </w:rPr>
        <w:t xml:space="preserve"> the</w:t>
      </w:r>
      <w:r w:rsidRPr="008E3CE0">
        <w:rPr>
          <w:sz w:val="16"/>
        </w:rPr>
        <w:t xml:space="preserve"> geographical </w:t>
      </w:r>
      <w:r w:rsidRPr="00B8200D">
        <w:rPr>
          <w:rStyle w:val="Emphasis"/>
          <w:highlight w:val="green"/>
        </w:rPr>
        <w:t>landscape</w:t>
      </w:r>
      <w:r w:rsidRPr="00B8200D">
        <w:rPr>
          <w:rStyle w:val="StyleUnderline"/>
          <w:highlight w:val="green"/>
        </w:rPr>
        <w:t xml:space="preserve"> isn’t enough</w:t>
      </w:r>
      <w:r w:rsidRPr="006A6406">
        <w:rPr>
          <w:rStyle w:val="StyleUnderline"/>
        </w:rPr>
        <w:t xml:space="preserve"> to maintain the</w:t>
      </w:r>
      <w:r w:rsidRPr="002C722F">
        <w:rPr>
          <w:rStyle w:val="StyleUnderline"/>
        </w:rPr>
        <w:t xml:space="preserve"> </w:t>
      </w:r>
      <w:r w:rsidRPr="003229AC">
        <w:rPr>
          <w:rStyle w:val="Emphasis"/>
        </w:rPr>
        <w:t>Republican</w:t>
      </w:r>
      <w:r w:rsidRPr="002C722F">
        <w:rPr>
          <w:rStyle w:val="Emphasis"/>
        </w:rPr>
        <w:t xml:space="preserve"> </w:t>
      </w:r>
      <w:r w:rsidRPr="006A6406">
        <w:rPr>
          <w:rStyle w:val="Emphasis"/>
        </w:rPr>
        <w:t>trifecta</w:t>
      </w:r>
      <w:r w:rsidRPr="006A6406">
        <w:rPr>
          <w:rStyle w:val="StyleUnderline"/>
        </w:rPr>
        <w:t xml:space="preserve">, </w:t>
      </w:r>
      <w:r w:rsidRPr="00B8200D">
        <w:rPr>
          <w:rStyle w:val="Emphasis"/>
          <w:highlight w:val="green"/>
        </w:rPr>
        <w:t>Trump</w:t>
      </w:r>
      <w:r w:rsidRPr="00B8200D">
        <w:rPr>
          <w:sz w:val="16"/>
          <w:highlight w:val="green"/>
        </w:rPr>
        <w:t xml:space="preserve"> </w:t>
      </w:r>
      <w:r w:rsidRPr="00B8200D">
        <w:rPr>
          <w:rStyle w:val="StyleUnderline"/>
          <w:highlight w:val="green"/>
        </w:rPr>
        <w:t>is</w:t>
      </w:r>
      <w:r w:rsidRPr="008E3CE0">
        <w:rPr>
          <w:sz w:val="16"/>
        </w:rPr>
        <w:t xml:space="preserve"> clearly </w:t>
      </w:r>
      <w:r w:rsidRPr="00B8200D">
        <w:rPr>
          <w:rStyle w:val="StyleUnderline"/>
          <w:highlight w:val="green"/>
        </w:rPr>
        <w:t>planning</w:t>
      </w:r>
      <w:r w:rsidRPr="002C722F">
        <w:rPr>
          <w:rStyle w:val="StyleUnderline"/>
        </w:rPr>
        <w:t xml:space="preserve"> to shift the issue landscape</w:t>
      </w:r>
      <w:r w:rsidRPr="008E3CE0">
        <w:rPr>
          <w:sz w:val="16"/>
        </w:rPr>
        <w:t xml:space="preserve"> as well </w:t>
      </w:r>
      <w:r w:rsidRPr="002C722F">
        <w:rPr>
          <w:rStyle w:val="StyleUnderline"/>
        </w:rPr>
        <w:t xml:space="preserve">by doing </w:t>
      </w:r>
      <w:r w:rsidRPr="00B8200D">
        <w:rPr>
          <w:rStyle w:val="Emphasis"/>
          <w:highlight w:val="green"/>
        </w:rPr>
        <w:t>everything possible</w:t>
      </w:r>
      <w:r w:rsidRPr="00B8200D">
        <w:rPr>
          <w:sz w:val="16"/>
          <w:highlight w:val="green"/>
        </w:rPr>
        <w:t xml:space="preserve"> </w:t>
      </w:r>
      <w:r w:rsidRPr="00B8200D">
        <w:rPr>
          <w:rStyle w:val="StyleUnderline"/>
          <w:highlight w:val="green"/>
        </w:rPr>
        <w:t>to keep</w:t>
      </w:r>
      <w:r w:rsidRPr="002C722F">
        <w:rPr>
          <w:rStyle w:val="StyleUnderline"/>
        </w:rPr>
        <w:t xml:space="preserve"> the </w:t>
      </w:r>
      <w:r w:rsidRPr="003229AC">
        <w:rPr>
          <w:rStyle w:val="Emphasis"/>
        </w:rPr>
        <w:t xml:space="preserve">public </w:t>
      </w:r>
      <w:r w:rsidRPr="00B8200D">
        <w:rPr>
          <w:rStyle w:val="Emphasis"/>
          <w:highlight w:val="green"/>
        </w:rPr>
        <w:t>focus</w:t>
      </w:r>
      <w:r w:rsidRPr="00B8200D">
        <w:rPr>
          <w:rStyle w:val="StyleUnderline"/>
          <w:highlight w:val="green"/>
        </w:rPr>
        <w:t xml:space="preserve"> on topics he believes </w:t>
      </w:r>
      <w:r w:rsidRPr="00B8200D">
        <w:rPr>
          <w:rStyle w:val="Emphasis"/>
          <w:highlight w:val="green"/>
        </w:rPr>
        <w:t>favor</w:t>
      </w:r>
      <w:r w:rsidRPr="002C722F">
        <w:rPr>
          <w:rStyle w:val="Emphasis"/>
        </w:rPr>
        <w:t xml:space="preserve"> </w:t>
      </w:r>
      <w:r w:rsidRPr="00B8200D">
        <w:rPr>
          <w:rStyle w:val="Emphasis"/>
          <w:highlight w:val="green"/>
        </w:rPr>
        <w:t>him</w:t>
      </w:r>
      <w:r w:rsidRPr="008E3CE0">
        <w:rPr>
          <w:sz w:val="16"/>
        </w:rPr>
        <w:t xml:space="preserve"> </w:t>
      </w:r>
      <w:r w:rsidRPr="002C722F">
        <w:rPr>
          <w:rStyle w:val="StyleUnderline"/>
        </w:rPr>
        <w:t xml:space="preserve">and </w:t>
      </w:r>
      <w:r w:rsidRPr="002C722F">
        <w:rPr>
          <w:rStyle w:val="Emphasis"/>
        </w:rPr>
        <w:t>his party</w:t>
      </w:r>
      <w:r w:rsidRPr="008E3CE0">
        <w:rPr>
          <w:sz w:val="16"/>
        </w:rPr>
        <w:t>, including immigration, crime, and national security (or rather “</w:t>
      </w:r>
      <w:proofErr w:type="gramStart"/>
      <w:r w:rsidRPr="008E3CE0">
        <w:rPr>
          <w:sz w:val="16"/>
        </w:rPr>
        <w:t>war-fighting</w:t>
      </w:r>
      <w:proofErr w:type="gramEnd"/>
      <w:r w:rsidRPr="008E3CE0">
        <w:rPr>
          <w:sz w:val="16"/>
        </w:rPr>
        <w:t xml:space="preserve">”). This last topic remains quite literally an unfired bullet in his chamber. </w:t>
      </w:r>
      <w:r w:rsidRPr="004B4847">
        <w:rPr>
          <w:rStyle w:val="StyleUnderline"/>
        </w:rPr>
        <w:t xml:space="preserve">A </w:t>
      </w:r>
      <w:r w:rsidRPr="004B4847">
        <w:rPr>
          <w:rStyle w:val="Emphasis"/>
        </w:rPr>
        <w:t>Wag the Dog scenario</w:t>
      </w:r>
      <w:r w:rsidRPr="004B4847">
        <w:rPr>
          <w:rStyle w:val="StyleUnderline"/>
        </w:rPr>
        <w:t xml:space="preserve"> of </w:t>
      </w:r>
      <w:r w:rsidRPr="00B8200D">
        <w:rPr>
          <w:rStyle w:val="Emphasis"/>
          <w:highlight w:val="green"/>
        </w:rPr>
        <w:t>preelection wars</w:t>
      </w:r>
      <w:r w:rsidRPr="004B4847">
        <w:rPr>
          <w:rStyle w:val="StyleUnderline"/>
        </w:rPr>
        <w:t xml:space="preserve"> or rumors of wars </w:t>
      </w:r>
      <w:r w:rsidRPr="00B8200D">
        <w:rPr>
          <w:rStyle w:val="StyleUnderline"/>
          <w:highlight w:val="green"/>
        </w:rPr>
        <w:t>is a</w:t>
      </w:r>
      <w:r w:rsidRPr="004B4847">
        <w:rPr>
          <w:rStyle w:val="StyleUnderline"/>
        </w:rPr>
        <w:t xml:space="preserve">n </w:t>
      </w:r>
      <w:r w:rsidRPr="004B4847">
        <w:rPr>
          <w:rStyle w:val="Emphasis"/>
        </w:rPr>
        <w:t xml:space="preserve">ever-present </w:t>
      </w:r>
      <w:r w:rsidRPr="00B8200D">
        <w:rPr>
          <w:rStyle w:val="Emphasis"/>
          <w:highlight w:val="green"/>
        </w:rPr>
        <w:t>possibility</w:t>
      </w:r>
      <w:r w:rsidRPr="008E3CE0">
        <w:rPr>
          <w:sz w:val="16"/>
        </w:rPr>
        <w:t>.</w:t>
      </w:r>
    </w:p>
    <w:p w14:paraId="49411E1D" w14:textId="77777777" w:rsidR="00240E0A" w:rsidRPr="008E3CE0" w:rsidRDefault="00240E0A" w:rsidP="00240E0A">
      <w:pPr>
        <w:rPr>
          <w:sz w:val="16"/>
        </w:rPr>
      </w:pPr>
      <w:r w:rsidRPr="004B4847">
        <w:rPr>
          <w:rStyle w:val="Emphasis"/>
        </w:rPr>
        <w:t>Trump</w:t>
      </w:r>
      <w:r w:rsidRPr="004B4847">
        <w:rPr>
          <w:sz w:val="16"/>
        </w:rPr>
        <w:t xml:space="preserve"> has </w:t>
      </w:r>
      <w:r w:rsidRPr="004B4847">
        <w:rPr>
          <w:rStyle w:val="StyleUnderline"/>
        </w:rPr>
        <w:t xml:space="preserve">resolved the second-term president’s dilemma by refusing to </w:t>
      </w:r>
      <w:r w:rsidRPr="004B4847">
        <w:rPr>
          <w:rStyle w:val="Emphasis"/>
        </w:rPr>
        <w:t>choose at all</w:t>
      </w:r>
      <w:r w:rsidRPr="004B4847">
        <w:rPr>
          <w:sz w:val="16"/>
        </w:rPr>
        <w:t xml:space="preserve"> </w:t>
      </w:r>
      <w:r w:rsidRPr="004B4847">
        <w:rPr>
          <w:rStyle w:val="StyleUnderline"/>
        </w:rPr>
        <w:t xml:space="preserve">between chewing up political capital to get things done and trying to </w:t>
      </w:r>
      <w:r w:rsidRPr="004B4847">
        <w:rPr>
          <w:rStyle w:val="Emphasis"/>
        </w:rPr>
        <w:t>win the midterms</w:t>
      </w:r>
      <w:r w:rsidRPr="008E3CE0">
        <w:rPr>
          <w:sz w:val="16"/>
        </w:rPr>
        <w:t>. He’s riding two horses past a fork in the road he refuses to acknowledge. After violating almost every existing political (and legal) norm since his reelection, he’s now seeking to extend the wild MAGA party for at least two more years by revving up his base to a state of great excitement, cheating as much as he can, and lying about conditions in the country in order to give himself additional opportunities to keep the opposition (and the courts) off balance.</w:t>
      </w:r>
    </w:p>
    <w:p w14:paraId="622D0C89" w14:textId="77777777" w:rsidR="00240E0A" w:rsidRPr="008E3CE0" w:rsidRDefault="00240E0A" w:rsidP="00240E0A">
      <w:pPr>
        <w:rPr>
          <w:sz w:val="16"/>
        </w:rPr>
      </w:pPr>
      <w:r w:rsidRPr="006A6406">
        <w:rPr>
          <w:rStyle w:val="StyleUnderline"/>
        </w:rPr>
        <w:t xml:space="preserve">The </w:t>
      </w:r>
      <w:r w:rsidRPr="006A6406">
        <w:rPr>
          <w:rStyle w:val="Emphasis"/>
        </w:rPr>
        <w:t>scarier question</w:t>
      </w:r>
      <w:r w:rsidRPr="006A6406">
        <w:rPr>
          <w:rStyle w:val="StyleUnderline"/>
        </w:rPr>
        <w:t xml:space="preserve"> is what Trump will do if</w:t>
      </w:r>
      <w:r w:rsidRPr="006A6406">
        <w:rPr>
          <w:sz w:val="16"/>
        </w:rPr>
        <w:t xml:space="preserve"> (as still appears likely) </w:t>
      </w:r>
      <w:r w:rsidRPr="006A6406">
        <w:rPr>
          <w:rStyle w:val="StyleUnderline"/>
        </w:rPr>
        <w:t xml:space="preserve">his </w:t>
      </w:r>
      <w:r w:rsidRPr="006A6406">
        <w:rPr>
          <w:rStyle w:val="Emphasis"/>
        </w:rPr>
        <w:t>efforts fall short</w:t>
      </w:r>
      <w:r w:rsidRPr="004B4847">
        <w:rPr>
          <w:sz w:val="16"/>
        </w:rPr>
        <w:t>. Will he simply reject the midterms results as fraudulent, as he did in 2020? Will he seek to overturn a Democratic</w:t>
      </w:r>
      <w:r w:rsidRPr="008E3CE0">
        <w:rPr>
          <w:sz w:val="16"/>
        </w:rPr>
        <w:t xml:space="preserve"> House victory via the courts, state-election certifiers, or mass disturbances? Or will he turn to his faithful subaltern Mike Johnson and instruct the outgoing Speaker to refuse to seat every Democrat who’s won a close race? And will the U.S. Supreme Court again look the other way? </w:t>
      </w:r>
      <w:r w:rsidRPr="002C722F">
        <w:rPr>
          <w:rStyle w:val="Emphasis"/>
        </w:rPr>
        <w:t xml:space="preserve">The </w:t>
      </w:r>
      <w:r w:rsidRPr="004B4847">
        <w:rPr>
          <w:rStyle w:val="Emphasis"/>
        </w:rPr>
        <w:t>2026 midterms could be Trump’s wildest ride</w:t>
      </w:r>
      <w:r w:rsidRPr="002C722F">
        <w:rPr>
          <w:rStyle w:val="Emphasis"/>
        </w:rPr>
        <w:t xml:space="preserve"> yet</w:t>
      </w:r>
      <w:r w:rsidRPr="008E3CE0">
        <w:rPr>
          <w:sz w:val="16"/>
        </w:rPr>
        <w:t>.</w:t>
      </w:r>
    </w:p>
    <w:p w14:paraId="7546C0FA" w14:textId="77777777" w:rsidR="00240E0A" w:rsidRPr="00562F7F" w:rsidRDefault="00240E0A" w:rsidP="00240E0A">
      <w:pPr>
        <w:pStyle w:val="Heading4"/>
        <w:rPr>
          <w:rFonts w:cs="Times New Roman"/>
        </w:rPr>
      </w:pPr>
      <w:r w:rsidRPr="00562F7F">
        <w:t xml:space="preserve">That causes </w:t>
      </w:r>
      <w:r w:rsidRPr="00562F7F">
        <w:rPr>
          <w:u w:val="single"/>
        </w:rPr>
        <w:t>World War III</w:t>
      </w:r>
      <w:r w:rsidRPr="00562F7F">
        <w:t>.</w:t>
      </w:r>
    </w:p>
    <w:p w14:paraId="36663586" w14:textId="77777777" w:rsidR="00240E0A" w:rsidRPr="00562F7F" w:rsidRDefault="00240E0A" w:rsidP="00240E0A">
      <w:r w:rsidRPr="00562F7F">
        <w:t xml:space="preserve">Leon E. </w:t>
      </w:r>
      <w:r w:rsidRPr="00562F7F">
        <w:rPr>
          <w:rStyle w:val="Style13ptBold"/>
        </w:rPr>
        <w:t>Panetta et al. 25</w:t>
      </w:r>
      <w:r w:rsidRPr="00562F7F">
        <w:t xml:space="preserve"> </w:t>
      </w:r>
      <w:r>
        <w:t xml:space="preserve">– </w:t>
      </w:r>
      <w:r w:rsidRPr="00562F7F">
        <w:t>former Secretary of Defense, former Director of the CIA, former White House Chief of Staff, Director of the Office of Management and Budget, Co-Founder of the Panetta Institute for Public Policy, J.D. from the Santa Clara University School of Law, "It's Trump's Messy, Dangerous World Now," The New York Times, 01/20/2025, https://www.nytimes.com/2025/01/20/opinion/trump-foreign-policy-defense.html</w:t>
      </w:r>
    </w:p>
    <w:p w14:paraId="0A203584" w14:textId="77777777" w:rsidR="00240E0A" w:rsidRPr="00562F7F" w:rsidRDefault="00240E0A" w:rsidP="00240E0A">
      <w:pPr>
        <w:rPr>
          <w:sz w:val="16"/>
        </w:rPr>
      </w:pPr>
      <w:r w:rsidRPr="004B4847">
        <w:rPr>
          <w:rStyle w:val="StyleUnderline"/>
        </w:rPr>
        <w:t xml:space="preserve">We live in an increasingly </w:t>
      </w:r>
      <w:r w:rsidRPr="004B4847">
        <w:rPr>
          <w:rStyle w:val="Emphasis"/>
        </w:rPr>
        <w:t>dangerous</w:t>
      </w:r>
      <w:r w:rsidRPr="004B4847">
        <w:rPr>
          <w:rStyle w:val="StyleUnderline"/>
        </w:rPr>
        <w:t xml:space="preserve"> and </w:t>
      </w:r>
      <w:r w:rsidRPr="004B4847">
        <w:rPr>
          <w:rStyle w:val="Emphasis"/>
        </w:rPr>
        <w:t>threatening</w:t>
      </w:r>
      <w:r w:rsidRPr="00562F7F">
        <w:rPr>
          <w:rStyle w:val="StyleUnderline"/>
        </w:rPr>
        <w:t xml:space="preserve"> world</w:t>
      </w:r>
      <w:r w:rsidRPr="00562F7F">
        <w:rPr>
          <w:sz w:val="16"/>
        </w:rPr>
        <w:t xml:space="preserve">. </w:t>
      </w:r>
      <w:r w:rsidRPr="00562F7F">
        <w:rPr>
          <w:rStyle w:val="StyleUnderline"/>
        </w:rPr>
        <w:t xml:space="preserve">There are more </w:t>
      </w:r>
      <w:r w:rsidRPr="00B8200D">
        <w:rPr>
          <w:rStyle w:val="Emphasis"/>
          <w:highlight w:val="green"/>
        </w:rPr>
        <w:t>flashpoints</w:t>
      </w:r>
      <w:r w:rsidRPr="00562F7F">
        <w:rPr>
          <w:rStyle w:val="StyleUnderline"/>
        </w:rPr>
        <w:t xml:space="preserve"> in today’s global geopolitics than we have seen in decades</w:t>
      </w:r>
      <w:r w:rsidRPr="004B4847">
        <w:rPr>
          <w:rStyle w:val="StyleUnderline"/>
        </w:rPr>
        <w:t xml:space="preserve">, presenting a generational </w:t>
      </w:r>
      <w:r w:rsidRPr="00B8200D">
        <w:rPr>
          <w:rStyle w:val="StyleUnderline"/>
          <w:highlight w:val="green"/>
        </w:rPr>
        <w:t>challenge</w:t>
      </w:r>
      <w:r w:rsidRPr="004B4847">
        <w:rPr>
          <w:rStyle w:val="StyleUnderline"/>
        </w:rPr>
        <w:t xml:space="preserve"> to</w:t>
      </w:r>
      <w:r w:rsidRPr="00562F7F">
        <w:rPr>
          <w:sz w:val="16"/>
        </w:rPr>
        <w:t xml:space="preserve"> the incoming administration of Donald </w:t>
      </w:r>
      <w:r w:rsidRPr="00B8200D">
        <w:rPr>
          <w:rStyle w:val="Emphasis"/>
          <w:highlight w:val="green"/>
        </w:rPr>
        <w:t>Trump</w:t>
      </w:r>
      <w:r w:rsidRPr="00562F7F">
        <w:rPr>
          <w:sz w:val="16"/>
        </w:rPr>
        <w:t xml:space="preserve"> and all of America’s elected leadership.</w:t>
      </w:r>
    </w:p>
    <w:p w14:paraId="10B1C8A5" w14:textId="77777777" w:rsidR="00240E0A" w:rsidRPr="00562F7F" w:rsidRDefault="00240E0A" w:rsidP="00240E0A">
      <w:pPr>
        <w:rPr>
          <w:sz w:val="16"/>
        </w:rPr>
      </w:pPr>
      <w:r w:rsidRPr="00562F7F">
        <w:rPr>
          <w:sz w:val="16"/>
        </w:rPr>
        <w:t xml:space="preserve">At the Panetta Institute for Public Policy, I tell students that in our democracy, we govern either by leadership or by crisis. If leadership is there and willing to take the risks associated with responsibility, we can avoid, or certainly contain, crisis. But </w:t>
      </w:r>
      <w:r w:rsidRPr="00562F7F">
        <w:rPr>
          <w:rStyle w:val="StyleUnderline"/>
        </w:rPr>
        <w:t xml:space="preserve">if leadership is </w:t>
      </w:r>
      <w:r w:rsidRPr="00562F7F">
        <w:rPr>
          <w:rStyle w:val="Emphasis"/>
        </w:rPr>
        <w:t>absent</w:t>
      </w:r>
      <w:r w:rsidRPr="00562F7F">
        <w:rPr>
          <w:sz w:val="16"/>
        </w:rPr>
        <w:t xml:space="preserve">, </w:t>
      </w:r>
      <w:r w:rsidRPr="00562F7F">
        <w:rPr>
          <w:rStyle w:val="StyleUnderline"/>
        </w:rPr>
        <w:t>we will inevitably govern by crisis</w:t>
      </w:r>
      <w:r w:rsidRPr="00562F7F">
        <w:rPr>
          <w:sz w:val="16"/>
        </w:rPr>
        <w:t>. The same is true when it comes to foreign policy.</w:t>
      </w:r>
    </w:p>
    <w:p w14:paraId="0F6B248E" w14:textId="77777777" w:rsidR="00240E0A" w:rsidRPr="00562F7F" w:rsidRDefault="00240E0A" w:rsidP="00240E0A">
      <w:pPr>
        <w:rPr>
          <w:rStyle w:val="StyleUnderline"/>
        </w:rPr>
      </w:pPr>
      <w:r w:rsidRPr="00562F7F">
        <w:rPr>
          <w:sz w:val="16"/>
        </w:rPr>
        <w:t xml:space="preserve">As President-elect </w:t>
      </w:r>
      <w:r w:rsidRPr="004B4847">
        <w:rPr>
          <w:rStyle w:val="Emphasis"/>
        </w:rPr>
        <w:t>Trump</w:t>
      </w:r>
      <w:r w:rsidRPr="00562F7F">
        <w:rPr>
          <w:rStyle w:val="StyleUnderline"/>
        </w:rPr>
        <w:t xml:space="preserve"> is about to be inaugurated</w:t>
      </w:r>
      <w:r w:rsidRPr="00562F7F">
        <w:rPr>
          <w:sz w:val="16"/>
        </w:rPr>
        <w:t xml:space="preserve"> for his second term, </w:t>
      </w:r>
      <w:r w:rsidRPr="00B8200D">
        <w:rPr>
          <w:rStyle w:val="StyleUnderline"/>
          <w:highlight w:val="green"/>
        </w:rPr>
        <w:t>a</w:t>
      </w:r>
      <w:r w:rsidRPr="004B4847">
        <w:rPr>
          <w:rStyle w:val="StyleUnderline"/>
        </w:rPr>
        <w:t xml:space="preserve"> </w:t>
      </w:r>
      <w:r w:rsidRPr="00562F7F">
        <w:rPr>
          <w:rStyle w:val="StyleUnderline"/>
        </w:rPr>
        <w:t xml:space="preserve">fundamental </w:t>
      </w:r>
      <w:r w:rsidRPr="00B8200D">
        <w:rPr>
          <w:rStyle w:val="StyleUnderline"/>
          <w:highlight w:val="green"/>
        </w:rPr>
        <w:t>question</w:t>
      </w:r>
      <w:r w:rsidRPr="00562F7F">
        <w:rPr>
          <w:sz w:val="16"/>
        </w:rPr>
        <w:t xml:space="preserve"> being asked around the world </w:t>
      </w:r>
      <w:r w:rsidRPr="00B8200D">
        <w:rPr>
          <w:rStyle w:val="StyleUnderline"/>
          <w:highlight w:val="green"/>
        </w:rPr>
        <w:t>is whether he will repeat</w:t>
      </w:r>
      <w:r w:rsidRPr="00562F7F">
        <w:rPr>
          <w:rStyle w:val="StyleUnderline"/>
        </w:rPr>
        <w:t xml:space="preserve"> the </w:t>
      </w:r>
      <w:r w:rsidRPr="00B8200D">
        <w:rPr>
          <w:rStyle w:val="Emphasis"/>
          <w:highlight w:val="green"/>
        </w:rPr>
        <w:t>unpredictable</w:t>
      </w:r>
      <w:r w:rsidRPr="00B8200D">
        <w:rPr>
          <w:rStyle w:val="StyleUnderline"/>
          <w:highlight w:val="green"/>
        </w:rPr>
        <w:t xml:space="preserve"> and </w:t>
      </w:r>
      <w:r w:rsidRPr="00B8200D">
        <w:rPr>
          <w:rStyle w:val="Emphasis"/>
          <w:highlight w:val="green"/>
        </w:rPr>
        <w:t>chaotic</w:t>
      </w:r>
      <w:r w:rsidRPr="00562F7F">
        <w:rPr>
          <w:rStyle w:val="StyleUnderline"/>
        </w:rPr>
        <w:t xml:space="preserve"> approach to </w:t>
      </w:r>
      <w:r w:rsidRPr="00B8200D">
        <w:rPr>
          <w:rStyle w:val="StyleUnderline"/>
          <w:highlight w:val="green"/>
        </w:rPr>
        <w:t>foreign policy</w:t>
      </w:r>
      <w:r w:rsidRPr="00562F7F">
        <w:rPr>
          <w:rStyle w:val="StyleUnderline"/>
        </w:rPr>
        <w:t xml:space="preserve"> that defined his first term </w:t>
      </w:r>
      <w:r w:rsidRPr="00B8200D">
        <w:rPr>
          <w:rStyle w:val="Emphasis"/>
          <w:highlight w:val="green"/>
        </w:rPr>
        <w:t>or</w:t>
      </w:r>
      <w:r w:rsidRPr="00B8200D">
        <w:rPr>
          <w:rStyle w:val="StyleUnderline"/>
          <w:highlight w:val="green"/>
        </w:rPr>
        <w:t xml:space="preserve"> </w:t>
      </w:r>
      <w:r w:rsidRPr="00B8200D">
        <w:rPr>
          <w:rStyle w:val="Emphasis"/>
          <w:highlight w:val="green"/>
        </w:rPr>
        <w:t>embrace</w:t>
      </w:r>
      <w:r w:rsidRPr="00562F7F">
        <w:rPr>
          <w:rStyle w:val="StyleUnderline"/>
        </w:rPr>
        <w:t xml:space="preserve"> the idea that he stressed repeatedly during his campaign of “</w:t>
      </w:r>
      <w:r w:rsidRPr="00B8200D">
        <w:rPr>
          <w:rStyle w:val="Emphasis"/>
          <w:highlight w:val="green"/>
        </w:rPr>
        <w:t>peace</w:t>
      </w:r>
      <w:r w:rsidRPr="00B8200D">
        <w:rPr>
          <w:rStyle w:val="StyleUnderline"/>
          <w:highlight w:val="green"/>
        </w:rPr>
        <w:t xml:space="preserve"> through </w:t>
      </w:r>
      <w:r w:rsidRPr="00B8200D">
        <w:rPr>
          <w:rStyle w:val="Emphasis"/>
          <w:highlight w:val="green"/>
        </w:rPr>
        <w:t>strength</w:t>
      </w:r>
      <w:r w:rsidRPr="00562F7F">
        <w:rPr>
          <w:rStyle w:val="StyleUnderline"/>
        </w:rPr>
        <w:t>.”</w:t>
      </w:r>
    </w:p>
    <w:p w14:paraId="1C66216C" w14:textId="77777777" w:rsidR="00240E0A" w:rsidRPr="00562F7F" w:rsidRDefault="00240E0A" w:rsidP="00240E0A">
      <w:pPr>
        <w:rPr>
          <w:sz w:val="16"/>
        </w:rPr>
      </w:pPr>
      <w:r w:rsidRPr="00562F7F">
        <w:rPr>
          <w:sz w:val="16"/>
        </w:rPr>
        <w:t>President-elect Trump cannot adopt that foreign policy concept, which holds that a strong military can prevent conflict, without also embracing the definition that President Ronald Reagan so eloquently gave it in his speech marking the 40th anniversary of the Normandy invasion. “We in America have learned bitter lessons from two world wars,” said Mr. Reagan, who made the idea famous. “It is better to be here ready to protect the peace than to take blind shelter across the sea, rushing to respond only after freedom is lost.” He also made clear that “</w:t>
      </w:r>
      <w:r w:rsidRPr="00562F7F">
        <w:rPr>
          <w:rStyle w:val="StyleUnderline"/>
        </w:rPr>
        <w:t xml:space="preserve">the strength of America’s </w:t>
      </w:r>
      <w:r w:rsidRPr="00562F7F">
        <w:rPr>
          <w:rStyle w:val="Emphasis"/>
        </w:rPr>
        <w:t>allies</w:t>
      </w:r>
      <w:r w:rsidRPr="00562F7F">
        <w:rPr>
          <w:rStyle w:val="StyleUnderline"/>
        </w:rPr>
        <w:t xml:space="preserve"> is </w:t>
      </w:r>
      <w:r w:rsidRPr="00562F7F">
        <w:rPr>
          <w:rStyle w:val="Emphasis"/>
        </w:rPr>
        <w:t>vital</w:t>
      </w:r>
      <w:r w:rsidRPr="00562F7F">
        <w:rPr>
          <w:rStyle w:val="StyleUnderline"/>
        </w:rPr>
        <w:t xml:space="preserve"> to the United States</w:t>
      </w:r>
      <w:r w:rsidRPr="00562F7F">
        <w:rPr>
          <w:sz w:val="16"/>
        </w:rPr>
        <w:t>.”</w:t>
      </w:r>
    </w:p>
    <w:p w14:paraId="151CEACD" w14:textId="77777777" w:rsidR="00240E0A" w:rsidRPr="00562F7F" w:rsidRDefault="00240E0A" w:rsidP="00240E0A">
      <w:pPr>
        <w:rPr>
          <w:sz w:val="16"/>
        </w:rPr>
      </w:pPr>
      <w:r w:rsidRPr="00562F7F">
        <w:rPr>
          <w:sz w:val="16"/>
        </w:rPr>
        <w:t xml:space="preserve">The world that awaits Mr. Trump is far different from and more threatening than what he had to confront in his first four years. </w:t>
      </w:r>
      <w:r w:rsidRPr="00562F7F">
        <w:rPr>
          <w:rStyle w:val="StyleUnderline"/>
        </w:rPr>
        <w:t>Autocrats</w:t>
      </w:r>
      <w:r w:rsidRPr="00562F7F">
        <w:rPr>
          <w:sz w:val="16"/>
        </w:rPr>
        <w:t xml:space="preserve"> that once operated in their own spheres of influence </w:t>
      </w:r>
      <w:r w:rsidRPr="00562F7F">
        <w:rPr>
          <w:rStyle w:val="StyleUnderline"/>
        </w:rPr>
        <w:t>have now joined together in an axis of mutual support and aggression:</w:t>
      </w:r>
      <w:r w:rsidRPr="00562F7F">
        <w:rPr>
          <w:sz w:val="16"/>
        </w:rPr>
        <w:t xml:space="preserve"> Vladimir </w:t>
      </w:r>
      <w:r w:rsidRPr="00B8200D">
        <w:rPr>
          <w:rStyle w:val="Emphasis"/>
          <w:highlight w:val="green"/>
        </w:rPr>
        <w:t>Putin</w:t>
      </w:r>
      <w:r w:rsidRPr="00562F7F">
        <w:rPr>
          <w:rStyle w:val="StyleUnderline"/>
        </w:rPr>
        <w:t xml:space="preserve"> of Russia is</w:t>
      </w:r>
      <w:r w:rsidRPr="00562F7F">
        <w:rPr>
          <w:sz w:val="16"/>
        </w:rPr>
        <w:t xml:space="preserve"> not just a temperamental bully but also </w:t>
      </w:r>
      <w:r w:rsidRPr="00562F7F">
        <w:rPr>
          <w:rStyle w:val="StyleUnderline"/>
        </w:rPr>
        <w:t xml:space="preserve">a tyrant who </w:t>
      </w:r>
      <w:r w:rsidRPr="00B8200D">
        <w:rPr>
          <w:rStyle w:val="Emphasis"/>
          <w:highlight w:val="green"/>
        </w:rPr>
        <w:t>invaded</w:t>
      </w:r>
      <w:r w:rsidRPr="00562F7F">
        <w:rPr>
          <w:rStyle w:val="StyleUnderline"/>
        </w:rPr>
        <w:t xml:space="preserve"> the </w:t>
      </w:r>
      <w:r w:rsidRPr="00B8200D">
        <w:rPr>
          <w:rStyle w:val="Emphasis"/>
          <w:highlight w:val="green"/>
        </w:rPr>
        <w:t>sovereign</w:t>
      </w:r>
      <w:r w:rsidRPr="00562F7F">
        <w:rPr>
          <w:rStyle w:val="StyleUnderline"/>
        </w:rPr>
        <w:t xml:space="preserve"> democracy of </w:t>
      </w:r>
      <w:r w:rsidRPr="00B8200D">
        <w:rPr>
          <w:rStyle w:val="StyleUnderline"/>
          <w:highlight w:val="green"/>
        </w:rPr>
        <w:t>Ukraine</w:t>
      </w:r>
      <w:r w:rsidRPr="00562F7F">
        <w:rPr>
          <w:rStyle w:val="StyleUnderline"/>
        </w:rPr>
        <w:t xml:space="preserve"> and continues to threaten democracies in the West</w:t>
      </w:r>
      <w:r w:rsidRPr="00562F7F">
        <w:rPr>
          <w:sz w:val="16"/>
        </w:rPr>
        <w:t xml:space="preserve">; </w:t>
      </w:r>
      <w:r w:rsidRPr="00B8200D">
        <w:rPr>
          <w:rStyle w:val="StyleUnderline"/>
          <w:highlight w:val="green"/>
        </w:rPr>
        <w:t>Xi</w:t>
      </w:r>
      <w:r w:rsidRPr="00562F7F">
        <w:rPr>
          <w:rStyle w:val="StyleUnderline"/>
        </w:rPr>
        <w:t xml:space="preserve"> Jinping</w:t>
      </w:r>
      <w:r w:rsidRPr="00562F7F">
        <w:rPr>
          <w:sz w:val="16"/>
        </w:rPr>
        <w:t xml:space="preserve"> of China </w:t>
      </w:r>
      <w:r w:rsidRPr="00562F7F">
        <w:rPr>
          <w:rStyle w:val="StyleUnderline"/>
        </w:rPr>
        <w:t xml:space="preserve">has made clear that he </w:t>
      </w:r>
      <w:r w:rsidRPr="00B8200D">
        <w:rPr>
          <w:rStyle w:val="StyleUnderline"/>
          <w:highlight w:val="green"/>
        </w:rPr>
        <w:t>is prepared for</w:t>
      </w:r>
      <w:r w:rsidRPr="00562F7F">
        <w:rPr>
          <w:rStyle w:val="StyleUnderline"/>
        </w:rPr>
        <w:t xml:space="preserve"> a potential </w:t>
      </w:r>
      <w:r w:rsidRPr="00B8200D">
        <w:rPr>
          <w:rStyle w:val="Emphasis"/>
          <w:highlight w:val="green"/>
        </w:rPr>
        <w:t>Taiwan invasion</w:t>
      </w:r>
      <w:r w:rsidRPr="00562F7F">
        <w:rPr>
          <w:rStyle w:val="StyleUnderline"/>
        </w:rPr>
        <w:t xml:space="preserve"> and wants to compete with the United States as a leading military power</w:t>
      </w:r>
      <w:r w:rsidRPr="00562F7F">
        <w:rPr>
          <w:sz w:val="16"/>
        </w:rPr>
        <w:t xml:space="preserve">; </w:t>
      </w:r>
      <w:r w:rsidRPr="00B8200D">
        <w:rPr>
          <w:rStyle w:val="StyleUnderline"/>
          <w:highlight w:val="green"/>
        </w:rPr>
        <w:t>Kim</w:t>
      </w:r>
      <w:r w:rsidRPr="00562F7F">
        <w:rPr>
          <w:rStyle w:val="StyleUnderline"/>
        </w:rPr>
        <w:t xml:space="preserve"> Jong-un</w:t>
      </w:r>
      <w:r w:rsidRPr="00562F7F">
        <w:rPr>
          <w:sz w:val="16"/>
        </w:rPr>
        <w:t xml:space="preserve"> of North Korea </w:t>
      </w:r>
      <w:r w:rsidRPr="00562F7F">
        <w:rPr>
          <w:rStyle w:val="StyleUnderline"/>
        </w:rPr>
        <w:t xml:space="preserve">is not just threatening democracy in South Korea but has also </w:t>
      </w:r>
      <w:r w:rsidRPr="00B8200D">
        <w:rPr>
          <w:rStyle w:val="StyleUnderline"/>
          <w:highlight w:val="green"/>
        </w:rPr>
        <w:t xml:space="preserve">sent </w:t>
      </w:r>
      <w:r w:rsidRPr="00B8200D">
        <w:rPr>
          <w:rStyle w:val="Emphasis"/>
          <w:highlight w:val="green"/>
        </w:rPr>
        <w:t>drones</w:t>
      </w:r>
      <w:r w:rsidRPr="00B8200D">
        <w:rPr>
          <w:rStyle w:val="StyleUnderline"/>
          <w:highlight w:val="green"/>
        </w:rPr>
        <w:t xml:space="preserve"> and</w:t>
      </w:r>
      <w:r w:rsidRPr="00562F7F">
        <w:rPr>
          <w:rStyle w:val="StyleUnderline"/>
        </w:rPr>
        <w:t xml:space="preserve"> thousands of </w:t>
      </w:r>
      <w:r w:rsidRPr="00B8200D">
        <w:rPr>
          <w:rStyle w:val="Emphasis"/>
          <w:highlight w:val="green"/>
        </w:rPr>
        <w:t>troops</w:t>
      </w:r>
      <w:r w:rsidRPr="00B8200D">
        <w:rPr>
          <w:rStyle w:val="StyleUnderline"/>
          <w:highlight w:val="green"/>
        </w:rPr>
        <w:t xml:space="preserve"> to Russia</w:t>
      </w:r>
      <w:r w:rsidRPr="00562F7F">
        <w:rPr>
          <w:rStyle w:val="StyleUnderline"/>
        </w:rPr>
        <w:t xml:space="preserve"> to fight Ukrainians</w:t>
      </w:r>
      <w:r w:rsidRPr="00562F7F">
        <w:rPr>
          <w:sz w:val="16"/>
        </w:rPr>
        <w:t xml:space="preserve">; </w:t>
      </w:r>
      <w:r w:rsidRPr="00B8200D">
        <w:rPr>
          <w:rStyle w:val="StyleUnderline"/>
          <w:highlight w:val="green"/>
        </w:rPr>
        <w:t>Iran</w:t>
      </w:r>
      <w:r w:rsidRPr="00562F7F">
        <w:rPr>
          <w:sz w:val="16"/>
        </w:rPr>
        <w:t xml:space="preserve">, </w:t>
      </w:r>
      <w:r w:rsidRPr="00562F7F">
        <w:rPr>
          <w:rStyle w:val="StyleUnderline"/>
        </w:rPr>
        <w:t>weakened by Israel</w:t>
      </w:r>
      <w:r w:rsidRPr="00562F7F">
        <w:rPr>
          <w:sz w:val="16"/>
        </w:rPr>
        <w:t xml:space="preserve">, </w:t>
      </w:r>
      <w:r w:rsidRPr="00B8200D">
        <w:rPr>
          <w:rStyle w:val="StyleUnderline"/>
          <w:highlight w:val="green"/>
        </w:rPr>
        <w:t xml:space="preserve">continues to </w:t>
      </w:r>
      <w:r w:rsidRPr="00B8200D">
        <w:rPr>
          <w:rStyle w:val="Emphasis"/>
          <w:highlight w:val="green"/>
        </w:rPr>
        <w:t>enrich</w:t>
      </w:r>
      <w:r w:rsidRPr="004B4847">
        <w:rPr>
          <w:rStyle w:val="StyleUnderline"/>
        </w:rPr>
        <w:t xml:space="preserve"> uranium</w:t>
      </w:r>
      <w:r w:rsidRPr="00562F7F">
        <w:rPr>
          <w:rStyle w:val="StyleUnderline"/>
        </w:rPr>
        <w:t xml:space="preserve"> and is ever closer </w:t>
      </w:r>
      <w:r w:rsidRPr="00B8200D">
        <w:rPr>
          <w:rStyle w:val="StyleUnderline"/>
          <w:highlight w:val="green"/>
        </w:rPr>
        <w:t>to develop</w:t>
      </w:r>
      <w:r w:rsidRPr="00562F7F">
        <w:rPr>
          <w:rStyle w:val="StyleUnderline"/>
        </w:rPr>
        <w:t xml:space="preserve">ing </w:t>
      </w:r>
      <w:r w:rsidRPr="00B8200D">
        <w:rPr>
          <w:rStyle w:val="StyleUnderline"/>
          <w:highlight w:val="green"/>
        </w:rPr>
        <w:t xml:space="preserve">a </w:t>
      </w:r>
      <w:r w:rsidRPr="00B8200D">
        <w:rPr>
          <w:rStyle w:val="Emphasis"/>
          <w:highlight w:val="green"/>
        </w:rPr>
        <w:t>nuc</w:t>
      </w:r>
      <w:r w:rsidRPr="00562F7F">
        <w:rPr>
          <w:rStyle w:val="StyleUnderline"/>
        </w:rPr>
        <w:t>lear weapon</w:t>
      </w:r>
      <w:r w:rsidRPr="00562F7F">
        <w:rPr>
          <w:sz w:val="16"/>
        </w:rPr>
        <w:t xml:space="preserve">; </w:t>
      </w:r>
      <w:r w:rsidRPr="00562F7F">
        <w:rPr>
          <w:rStyle w:val="StyleUnderline"/>
        </w:rPr>
        <w:t xml:space="preserve">and </w:t>
      </w:r>
      <w:r w:rsidRPr="00B8200D">
        <w:rPr>
          <w:rStyle w:val="Emphasis"/>
          <w:highlight w:val="green"/>
        </w:rPr>
        <w:t>ISIS</w:t>
      </w:r>
      <w:r w:rsidRPr="00562F7F">
        <w:rPr>
          <w:rStyle w:val="StyleUnderline"/>
        </w:rPr>
        <w:t xml:space="preserve"> has once again </w:t>
      </w:r>
      <w:r w:rsidRPr="00B8200D">
        <w:rPr>
          <w:rStyle w:val="StyleUnderline"/>
          <w:highlight w:val="green"/>
        </w:rPr>
        <w:t>raised its ugly head</w:t>
      </w:r>
      <w:r w:rsidRPr="00562F7F">
        <w:rPr>
          <w:rStyle w:val="StyleUnderline"/>
        </w:rPr>
        <w:t xml:space="preserve"> by inspiring a lone-wolf attack in New Orleans</w:t>
      </w:r>
      <w:r w:rsidRPr="00562F7F">
        <w:rPr>
          <w:sz w:val="16"/>
        </w:rPr>
        <w:t>.</w:t>
      </w:r>
    </w:p>
    <w:p w14:paraId="116887A7" w14:textId="77777777" w:rsidR="00240E0A" w:rsidRPr="00562F7F" w:rsidRDefault="00240E0A" w:rsidP="00240E0A">
      <w:pPr>
        <w:rPr>
          <w:sz w:val="16"/>
        </w:rPr>
      </w:pPr>
      <w:r w:rsidRPr="00562F7F">
        <w:rPr>
          <w:sz w:val="16"/>
        </w:rPr>
        <w:t>Mr. Trump has always prided himself on being a dealmaker, pledging in his campaign that he would resolve such conflicts in the first few days of his presidency. But precisely because it is a more dangerous world, that’s unlikely to happen. And if he tries and fails, the United States will appear weak. There is concern that Mr. Trump may have already started off badly by threatening Greenland, the Panama Canal Zone and Canada. Those are the kind of careless and disruptive comments that only undermine American credibility when it comes to dealing with real-world crises.</w:t>
      </w:r>
    </w:p>
    <w:p w14:paraId="7228C896" w14:textId="77777777" w:rsidR="00240E0A" w:rsidRPr="00562F7F" w:rsidRDefault="00240E0A" w:rsidP="00240E0A">
      <w:pPr>
        <w:rPr>
          <w:sz w:val="16"/>
        </w:rPr>
      </w:pPr>
      <w:r w:rsidRPr="00562F7F">
        <w:rPr>
          <w:rStyle w:val="StyleUnderline"/>
        </w:rPr>
        <w:t>This is</w:t>
      </w:r>
      <w:r w:rsidRPr="00562F7F">
        <w:rPr>
          <w:sz w:val="16"/>
        </w:rPr>
        <w:t xml:space="preserve">, however, </w:t>
      </w:r>
      <w:r w:rsidRPr="00562F7F">
        <w:rPr>
          <w:rStyle w:val="StyleUnderline"/>
        </w:rPr>
        <w:t>a time when “</w:t>
      </w:r>
      <w:r w:rsidRPr="00B8200D">
        <w:rPr>
          <w:rStyle w:val="StyleUnderline"/>
          <w:highlight w:val="green"/>
        </w:rPr>
        <w:t>peace</w:t>
      </w:r>
      <w:r w:rsidRPr="00562F7F">
        <w:rPr>
          <w:rStyle w:val="StyleUnderline"/>
        </w:rPr>
        <w:t xml:space="preserve"> through strength” could actually work</w:t>
      </w:r>
      <w:r w:rsidRPr="00562F7F">
        <w:rPr>
          <w:sz w:val="16"/>
        </w:rPr>
        <w:t xml:space="preserve">. </w:t>
      </w:r>
      <w:r w:rsidRPr="00562F7F">
        <w:rPr>
          <w:rStyle w:val="StyleUnderline"/>
        </w:rPr>
        <w:t xml:space="preserve">It </w:t>
      </w:r>
      <w:r w:rsidRPr="00B8200D">
        <w:rPr>
          <w:rStyle w:val="StyleUnderline"/>
          <w:highlight w:val="green"/>
        </w:rPr>
        <w:t xml:space="preserve">will require </w:t>
      </w:r>
      <w:r w:rsidRPr="00B8200D">
        <w:rPr>
          <w:rStyle w:val="Emphasis"/>
          <w:highlight w:val="green"/>
        </w:rPr>
        <w:t>strong</w:t>
      </w:r>
      <w:r w:rsidRPr="00562F7F">
        <w:rPr>
          <w:sz w:val="16"/>
        </w:rPr>
        <w:t xml:space="preserve">, </w:t>
      </w:r>
      <w:r w:rsidRPr="00B8200D">
        <w:rPr>
          <w:rStyle w:val="Emphasis"/>
          <w:highlight w:val="green"/>
        </w:rPr>
        <w:t>serious</w:t>
      </w:r>
      <w:r w:rsidRPr="00562F7F">
        <w:rPr>
          <w:rStyle w:val="StyleUnderline"/>
        </w:rPr>
        <w:t xml:space="preserve"> and </w:t>
      </w:r>
      <w:r w:rsidRPr="00B8200D">
        <w:rPr>
          <w:rStyle w:val="Emphasis"/>
          <w:highlight w:val="green"/>
        </w:rPr>
        <w:t>stable</w:t>
      </w:r>
      <w:r w:rsidRPr="00B8200D">
        <w:rPr>
          <w:rStyle w:val="StyleUnderline"/>
          <w:highlight w:val="green"/>
        </w:rPr>
        <w:t xml:space="preserve"> leadership</w:t>
      </w:r>
      <w:r w:rsidRPr="00562F7F">
        <w:rPr>
          <w:rStyle w:val="StyleUnderline"/>
        </w:rPr>
        <w:t xml:space="preserve"> to turn the current multipolar crisis into an opportunity for America</w:t>
      </w:r>
      <w:r w:rsidRPr="00562F7F">
        <w:rPr>
          <w:sz w:val="16"/>
        </w:rPr>
        <w:t xml:space="preserve">. </w:t>
      </w:r>
      <w:r w:rsidRPr="00562F7F">
        <w:rPr>
          <w:rStyle w:val="StyleUnderline"/>
        </w:rPr>
        <w:t>The incoming president can be a dealmaker</w:t>
      </w:r>
      <w:r w:rsidRPr="00562F7F">
        <w:rPr>
          <w:sz w:val="16"/>
        </w:rPr>
        <w:t xml:space="preserve">, </w:t>
      </w:r>
      <w:r w:rsidRPr="00562F7F">
        <w:rPr>
          <w:rStyle w:val="StyleUnderline"/>
        </w:rPr>
        <w:t xml:space="preserve">but it must be from a position of </w:t>
      </w:r>
      <w:r w:rsidRPr="00562F7F">
        <w:rPr>
          <w:rStyle w:val="Emphasis"/>
        </w:rPr>
        <w:t>strength</w:t>
      </w:r>
      <w:r w:rsidRPr="00562F7F">
        <w:rPr>
          <w:sz w:val="16"/>
        </w:rPr>
        <w:t>. And strength begins with the United States remaining the strongest military power on the face of the earth.</w:t>
      </w:r>
    </w:p>
    <w:p w14:paraId="21A4282B" w14:textId="77777777" w:rsidR="00240E0A" w:rsidRPr="00562F7F" w:rsidRDefault="00240E0A" w:rsidP="00240E0A">
      <w:pPr>
        <w:rPr>
          <w:sz w:val="16"/>
          <w:szCs w:val="16"/>
        </w:rPr>
      </w:pPr>
      <w:r w:rsidRPr="00562F7F">
        <w:rPr>
          <w:sz w:val="16"/>
          <w:szCs w:val="16"/>
        </w:rPr>
        <w:t>To ensure that, the new administration must be willing to increase military investments in recruitment, training, readiness, nuclear weapons systems, the U.S. defense industrial base and research and technology. To accomplish all of this, the defense budget cannot rely on the unpredictability of continuing resolutions. There must be a five-year budget that makes clear our defense priorities and achieves savings in duplication, procurement and bureaucracy.</w:t>
      </w:r>
    </w:p>
    <w:p w14:paraId="31A5AEE5" w14:textId="77777777" w:rsidR="00240E0A" w:rsidRPr="00562F7F" w:rsidRDefault="00240E0A" w:rsidP="00240E0A">
      <w:pPr>
        <w:rPr>
          <w:sz w:val="16"/>
          <w:szCs w:val="16"/>
        </w:rPr>
      </w:pPr>
      <w:r w:rsidRPr="00562F7F">
        <w:rPr>
          <w:sz w:val="16"/>
          <w:szCs w:val="16"/>
        </w:rPr>
        <w:t>On Ukraine, it is becoming clear that Ukraine and Mr. Putin must find a way to a negotiated settlement to the war. Mr. Trump must make clear that the United States will continue to work with NATO to support Ukraine and that Mr. Putin will not be allowed to succeed. If that message is clear to Mr. Putin and if Ukraine can gain traction against Russia, President Volodymyr Zelensky will have the leverage to negotiate a settlement that provides for Ukraine’s sovereignty and security, allows Russia to remain in Crimea and other limited areas and achieves an end to the war. That would be peace through strength.</w:t>
      </w:r>
    </w:p>
    <w:p w14:paraId="3C3366A7" w14:textId="77777777" w:rsidR="00240E0A" w:rsidRPr="00562F7F" w:rsidRDefault="00240E0A" w:rsidP="00240E0A">
      <w:pPr>
        <w:rPr>
          <w:sz w:val="16"/>
          <w:szCs w:val="16"/>
        </w:rPr>
      </w:pPr>
      <w:r w:rsidRPr="00562F7F">
        <w:rPr>
          <w:sz w:val="16"/>
          <w:szCs w:val="16"/>
        </w:rPr>
        <w:t>Mr. Trump should tell China that it will help Taiwan defend itself, that the South China Sea will remain open pursuant to international law and that the United States will support a strong alliance of Japan, South Korea, Australia, India and other Asian countries to protect the freedom of the seas and commerce in the Pacific. From a position of greater military strength, the United States would have leverage for a more productive dialogue with China on trade, cybersecurity, fentanyl, satellites and other economic issues. To simply expand tariffs on China and start a trade war will result in an economic backlash among unhappy consumers in the United States. Retribution is not dealmaking.</w:t>
      </w:r>
    </w:p>
    <w:p w14:paraId="1AF5D7E2" w14:textId="77777777" w:rsidR="00240E0A" w:rsidRPr="00562F7F" w:rsidRDefault="00240E0A" w:rsidP="00240E0A">
      <w:pPr>
        <w:rPr>
          <w:sz w:val="16"/>
          <w:szCs w:val="16"/>
        </w:rPr>
      </w:pPr>
      <w:r w:rsidRPr="00562F7F">
        <w:rPr>
          <w:sz w:val="16"/>
          <w:szCs w:val="16"/>
        </w:rPr>
        <w:t xml:space="preserve">Iran is yet another opportunity. Tehran has been weakened by Israel both militarily and economically; it could very well be open to negotiations on limiting nuclear enrichment and stopping support for proxies in exchange for relief from economic sanctions. Since the previous Trump administration was critical to the establishment of the Abraham Accords, Mr. Trump could work with Israel to bring Saudi Arabia into the deal, along with other moderate Arab nations. Building a Middle East alliance would be important to dealing with Iran and </w:t>
      </w:r>
      <w:proofErr w:type="gramStart"/>
      <w:r w:rsidRPr="00562F7F">
        <w:rPr>
          <w:sz w:val="16"/>
          <w:szCs w:val="16"/>
        </w:rPr>
        <w:t>terrorism, and</w:t>
      </w:r>
      <w:proofErr w:type="gramEnd"/>
      <w:r w:rsidRPr="00562F7F">
        <w:rPr>
          <w:sz w:val="16"/>
          <w:szCs w:val="16"/>
        </w:rPr>
        <w:t xml:space="preserve"> establishing an approach to peace in the Middle East.</w:t>
      </w:r>
    </w:p>
    <w:p w14:paraId="6467A9F4" w14:textId="77777777" w:rsidR="00240E0A" w:rsidRPr="00492CE0" w:rsidRDefault="00240E0A" w:rsidP="00240E0A">
      <w:pPr>
        <w:rPr>
          <w:sz w:val="16"/>
        </w:rPr>
      </w:pPr>
      <w:r w:rsidRPr="00562F7F">
        <w:rPr>
          <w:rStyle w:val="StyleUnderline"/>
        </w:rPr>
        <w:t>The president</w:t>
      </w:r>
      <w:r w:rsidRPr="00562F7F">
        <w:rPr>
          <w:sz w:val="16"/>
        </w:rPr>
        <w:t xml:space="preserve">, as commander in chief, </w:t>
      </w:r>
      <w:r w:rsidRPr="00562F7F">
        <w:rPr>
          <w:rStyle w:val="StyleUnderline"/>
        </w:rPr>
        <w:t xml:space="preserve">has the </w:t>
      </w:r>
      <w:r w:rsidRPr="00562F7F">
        <w:rPr>
          <w:rStyle w:val="Emphasis"/>
        </w:rPr>
        <w:t>power</w:t>
      </w:r>
      <w:r w:rsidRPr="00562F7F">
        <w:rPr>
          <w:rStyle w:val="StyleUnderline"/>
        </w:rPr>
        <w:t xml:space="preserve"> and </w:t>
      </w:r>
      <w:r w:rsidRPr="00562F7F">
        <w:rPr>
          <w:rStyle w:val="Emphasis"/>
        </w:rPr>
        <w:t>responsibility</w:t>
      </w:r>
      <w:r w:rsidRPr="00562F7F">
        <w:rPr>
          <w:rStyle w:val="StyleUnderline"/>
        </w:rPr>
        <w:t xml:space="preserve"> to determine America’s future security</w:t>
      </w:r>
      <w:r w:rsidRPr="00562F7F">
        <w:rPr>
          <w:sz w:val="16"/>
        </w:rPr>
        <w:t xml:space="preserve">. </w:t>
      </w:r>
      <w:r w:rsidRPr="00B8200D">
        <w:rPr>
          <w:rStyle w:val="StyleUnderline"/>
          <w:highlight w:val="green"/>
        </w:rPr>
        <w:t xml:space="preserve">If he is </w:t>
      </w:r>
      <w:r w:rsidRPr="00B8200D">
        <w:rPr>
          <w:rStyle w:val="Emphasis"/>
          <w:highlight w:val="green"/>
        </w:rPr>
        <w:t>careless</w:t>
      </w:r>
      <w:r w:rsidRPr="00562F7F">
        <w:rPr>
          <w:rStyle w:val="StyleUnderline"/>
        </w:rPr>
        <w:t xml:space="preserve"> with that awesome power</w:t>
      </w:r>
      <w:r w:rsidRPr="00562F7F">
        <w:rPr>
          <w:sz w:val="16"/>
        </w:rPr>
        <w:t xml:space="preserve">, </w:t>
      </w:r>
      <w:r w:rsidRPr="00B8200D">
        <w:rPr>
          <w:rStyle w:val="StyleUnderline"/>
          <w:highlight w:val="green"/>
        </w:rPr>
        <w:t>the</w:t>
      </w:r>
      <w:r w:rsidRPr="00562F7F">
        <w:rPr>
          <w:rStyle w:val="StyleUnderline"/>
        </w:rPr>
        <w:t xml:space="preserve"> </w:t>
      </w:r>
      <w:r w:rsidRPr="00B8200D">
        <w:rPr>
          <w:rStyle w:val="StyleUnderline"/>
          <w:highlight w:val="green"/>
        </w:rPr>
        <w:t>U</w:t>
      </w:r>
      <w:r w:rsidRPr="00562F7F">
        <w:rPr>
          <w:rStyle w:val="StyleUnderline"/>
        </w:rPr>
        <w:t xml:space="preserve">nited </w:t>
      </w:r>
      <w:r w:rsidRPr="00B8200D">
        <w:rPr>
          <w:rStyle w:val="StyleUnderline"/>
          <w:highlight w:val="green"/>
        </w:rPr>
        <w:t>S</w:t>
      </w:r>
      <w:r w:rsidRPr="00562F7F">
        <w:rPr>
          <w:rStyle w:val="StyleUnderline"/>
        </w:rPr>
        <w:t xml:space="preserve">tates </w:t>
      </w:r>
      <w:r w:rsidRPr="00B8200D">
        <w:rPr>
          <w:rStyle w:val="StyleUnderline"/>
          <w:highlight w:val="green"/>
        </w:rPr>
        <w:t>could</w:t>
      </w:r>
      <w:r w:rsidRPr="00562F7F">
        <w:rPr>
          <w:rStyle w:val="StyleUnderline"/>
        </w:rPr>
        <w:t xml:space="preserve"> very well </w:t>
      </w:r>
      <w:r w:rsidRPr="00B8200D">
        <w:rPr>
          <w:rStyle w:val="StyleUnderline"/>
          <w:highlight w:val="green"/>
        </w:rPr>
        <w:t>find itself in</w:t>
      </w:r>
      <w:r w:rsidRPr="00562F7F">
        <w:rPr>
          <w:rStyle w:val="StyleUnderline"/>
        </w:rPr>
        <w:t xml:space="preserve"> another </w:t>
      </w:r>
      <w:r w:rsidRPr="00B8200D">
        <w:rPr>
          <w:rStyle w:val="Emphasis"/>
          <w:highlight w:val="green"/>
        </w:rPr>
        <w:t>world war</w:t>
      </w:r>
      <w:r w:rsidRPr="00562F7F">
        <w:rPr>
          <w:sz w:val="16"/>
        </w:rPr>
        <w:t xml:space="preserve">. </w:t>
      </w:r>
      <w:r w:rsidRPr="00B8200D">
        <w:rPr>
          <w:rStyle w:val="StyleUnderline"/>
          <w:highlight w:val="green"/>
        </w:rPr>
        <w:t>But</w:t>
      </w:r>
      <w:r w:rsidRPr="00562F7F">
        <w:rPr>
          <w:rStyle w:val="StyleUnderline"/>
        </w:rPr>
        <w:t xml:space="preserve"> if the president understands his power</w:t>
      </w:r>
      <w:r w:rsidRPr="00562F7F">
        <w:rPr>
          <w:sz w:val="16"/>
        </w:rPr>
        <w:t xml:space="preserve">, as Mr. Reagan did, </w:t>
      </w:r>
      <w:r w:rsidRPr="00562F7F">
        <w:rPr>
          <w:rStyle w:val="StyleUnderline"/>
        </w:rPr>
        <w:t xml:space="preserve">he can provide </w:t>
      </w:r>
      <w:r w:rsidRPr="00B8200D">
        <w:rPr>
          <w:rStyle w:val="Emphasis"/>
          <w:highlight w:val="green"/>
        </w:rPr>
        <w:t>strong</w:t>
      </w:r>
      <w:r w:rsidRPr="00B8200D">
        <w:rPr>
          <w:rStyle w:val="StyleUnderline"/>
          <w:highlight w:val="green"/>
        </w:rPr>
        <w:t xml:space="preserve"> </w:t>
      </w:r>
      <w:r w:rsidRPr="00B8200D">
        <w:rPr>
          <w:rStyle w:val="Emphasis"/>
          <w:highlight w:val="green"/>
        </w:rPr>
        <w:t>leadership</w:t>
      </w:r>
      <w:r w:rsidRPr="00562F7F">
        <w:rPr>
          <w:rStyle w:val="StyleUnderline"/>
        </w:rPr>
        <w:t xml:space="preserve"> and build alliances that </w:t>
      </w:r>
      <w:r w:rsidRPr="00B8200D">
        <w:rPr>
          <w:rStyle w:val="StyleUnderline"/>
          <w:highlight w:val="green"/>
        </w:rPr>
        <w:t>steer the world out</w:t>
      </w:r>
      <w:r w:rsidRPr="004B4847">
        <w:rPr>
          <w:rStyle w:val="StyleUnderline"/>
        </w:rPr>
        <w:t xml:space="preserve"> of war</w:t>
      </w:r>
      <w:r w:rsidRPr="00562F7F">
        <w:rPr>
          <w:sz w:val="16"/>
        </w:rPr>
        <w:t xml:space="preserve">. </w:t>
      </w:r>
      <w:r w:rsidRPr="004B4847">
        <w:rPr>
          <w:rStyle w:val="StyleUnderline"/>
        </w:rPr>
        <w:t xml:space="preserve">The </w:t>
      </w:r>
      <w:r w:rsidRPr="004B4847">
        <w:rPr>
          <w:rStyle w:val="Emphasis"/>
        </w:rPr>
        <w:t>key</w:t>
      </w:r>
      <w:r w:rsidRPr="004B4847">
        <w:rPr>
          <w:rStyle w:val="StyleUnderline"/>
        </w:rPr>
        <w:t xml:space="preserve"> to peace is strength</w:t>
      </w:r>
      <w:r w:rsidRPr="004B4847">
        <w:rPr>
          <w:sz w:val="16"/>
        </w:rPr>
        <w:t xml:space="preserve">, </w:t>
      </w:r>
      <w:r w:rsidRPr="004B4847">
        <w:rPr>
          <w:rStyle w:val="StyleUnderline"/>
        </w:rPr>
        <w:t xml:space="preserve">and the key to strength is </w:t>
      </w:r>
      <w:r w:rsidRPr="004B4847">
        <w:rPr>
          <w:rStyle w:val="Emphasis"/>
        </w:rPr>
        <w:t>leadership</w:t>
      </w:r>
      <w:r w:rsidRPr="004B4847">
        <w:rPr>
          <w:sz w:val="16"/>
        </w:rPr>
        <w:t>.</w:t>
      </w:r>
    </w:p>
    <w:p w14:paraId="486FD6E7" w14:textId="77777777" w:rsidR="00240E0A" w:rsidRPr="007A5EDC" w:rsidRDefault="00240E0A" w:rsidP="00240E0A">
      <w:pPr>
        <w:pStyle w:val="Heading4"/>
        <w:rPr>
          <w:rFonts w:cs="Calibri"/>
        </w:rPr>
      </w:pPr>
      <w:r>
        <w:rPr>
          <w:rFonts w:cs="Calibri"/>
        </w:rPr>
        <w:t xml:space="preserve">No golden dome. </w:t>
      </w:r>
      <w:r w:rsidRPr="007A5EDC">
        <w:rPr>
          <w:rFonts w:cs="Calibri"/>
        </w:rPr>
        <w:t>Technical costs AND timeline.</w:t>
      </w:r>
    </w:p>
    <w:p w14:paraId="0594438C" w14:textId="77777777" w:rsidR="00240E0A" w:rsidRPr="007A5EDC" w:rsidRDefault="00240E0A" w:rsidP="00240E0A">
      <w:r w:rsidRPr="007A5EDC">
        <w:rPr>
          <w:rStyle w:val="Style13ptBold"/>
        </w:rPr>
        <w:t xml:space="preserve">Minhas </w:t>
      </w:r>
      <w:r>
        <w:rPr>
          <w:rStyle w:val="Style13ptBold"/>
        </w:rPr>
        <w:t>25</w:t>
      </w:r>
      <w:r w:rsidRPr="007A5EDC">
        <w:t xml:space="preserve">, Researcher and veteran journalist adding valuable opinions to global discourses, Chief Editor at The Think Tank Journal (Saeed, 5-27-2025, “Is Golden Dome a Shield or a Space War </w:t>
      </w:r>
      <w:proofErr w:type="gramStart"/>
      <w:r w:rsidRPr="007A5EDC">
        <w:t>Trigger?,</w:t>
      </w:r>
      <w:proofErr w:type="gramEnd"/>
      <w:r w:rsidRPr="007A5EDC">
        <w:t xml:space="preserve">” https://thinktank.pk/2025/05/27/is-golden-dome-a-shield-or-a-space-war-trigger/) </w:t>
      </w:r>
    </w:p>
    <w:p w14:paraId="23F00D5B" w14:textId="77777777" w:rsidR="00240E0A" w:rsidRPr="007A5EDC" w:rsidRDefault="00240E0A" w:rsidP="00240E0A">
      <w:pPr>
        <w:rPr>
          <w:rStyle w:val="StyleUnderline"/>
        </w:rPr>
      </w:pPr>
      <w:r w:rsidRPr="007A5EDC">
        <w:rPr>
          <w:rStyle w:val="StyleUnderline"/>
        </w:rPr>
        <w:t xml:space="preserve">Astronomical </w:t>
      </w:r>
      <w:r w:rsidRPr="007F5922">
        <w:rPr>
          <w:rStyle w:val="Emphasis"/>
          <w:highlight w:val="green"/>
        </w:rPr>
        <w:t>Costs</w:t>
      </w:r>
    </w:p>
    <w:p w14:paraId="4B3D1813" w14:textId="77777777" w:rsidR="00240E0A" w:rsidRPr="007A5EDC" w:rsidRDefault="00240E0A" w:rsidP="00240E0A">
      <w:pPr>
        <w:rPr>
          <w:sz w:val="16"/>
        </w:rPr>
      </w:pPr>
      <w:r w:rsidRPr="007A5EDC">
        <w:rPr>
          <w:sz w:val="16"/>
        </w:rPr>
        <w:t xml:space="preserve">The </w:t>
      </w:r>
      <w:r w:rsidRPr="007A5EDC">
        <w:rPr>
          <w:rStyle w:val="StyleUnderline"/>
        </w:rPr>
        <w:t xml:space="preserve">financial burden </w:t>
      </w:r>
      <w:r w:rsidRPr="007F5922">
        <w:rPr>
          <w:rStyle w:val="StyleUnderline"/>
          <w:highlight w:val="green"/>
        </w:rPr>
        <w:t>of</w:t>
      </w:r>
      <w:r w:rsidRPr="007A5EDC">
        <w:rPr>
          <w:rStyle w:val="StyleUnderline"/>
        </w:rPr>
        <w:t xml:space="preserve"> the </w:t>
      </w:r>
      <w:r w:rsidRPr="007A5EDC">
        <w:rPr>
          <w:rStyle w:val="Emphasis"/>
        </w:rPr>
        <w:t xml:space="preserve">Golden </w:t>
      </w:r>
      <w:r w:rsidRPr="007F5922">
        <w:rPr>
          <w:rStyle w:val="Emphasis"/>
          <w:highlight w:val="green"/>
        </w:rPr>
        <w:t>Dome</w:t>
      </w:r>
      <w:r w:rsidRPr="007A5EDC">
        <w:rPr>
          <w:rStyle w:val="StyleUnderline"/>
        </w:rPr>
        <w:t xml:space="preserve"> is </w:t>
      </w:r>
      <w:r w:rsidRPr="007F5922">
        <w:rPr>
          <w:rStyle w:val="Emphasis"/>
          <w:highlight w:val="green"/>
        </w:rPr>
        <w:t>staggering</w:t>
      </w:r>
      <w:r w:rsidRPr="007A5EDC">
        <w:rPr>
          <w:sz w:val="16"/>
        </w:rPr>
        <w:t xml:space="preserve">. While Trump estimates a $175 billion price tag, the </w:t>
      </w:r>
      <w:r w:rsidRPr="007F5922">
        <w:rPr>
          <w:rStyle w:val="Emphasis"/>
          <w:highlight w:val="green"/>
        </w:rPr>
        <w:t>C</w:t>
      </w:r>
      <w:r w:rsidRPr="007A5EDC">
        <w:rPr>
          <w:rStyle w:val="StyleUnderline"/>
        </w:rPr>
        <w:t xml:space="preserve">ongressional </w:t>
      </w:r>
      <w:r w:rsidRPr="007F5922">
        <w:rPr>
          <w:rStyle w:val="Emphasis"/>
          <w:highlight w:val="green"/>
        </w:rPr>
        <w:t>B</w:t>
      </w:r>
      <w:r w:rsidRPr="007A5EDC">
        <w:rPr>
          <w:rStyle w:val="StyleUnderline"/>
        </w:rPr>
        <w:t xml:space="preserve">udget </w:t>
      </w:r>
      <w:r w:rsidRPr="007F5922">
        <w:rPr>
          <w:rStyle w:val="Emphasis"/>
          <w:highlight w:val="green"/>
        </w:rPr>
        <w:t>O</w:t>
      </w:r>
      <w:r w:rsidRPr="007A5EDC">
        <w:rPr>
          <w:rStyle w:val="StyleUnderline"/>
        </w:rPr>
        <w:t xml:space="preserve">ffice </w:t>
      </w:r>
      <w:r w:rsidRPr="007F5922">
        <w:rPr>
          <w:rStyle w:val="StyleUnderline"/>
          <w:highlight w:val="green"/>
        </w:rPr>
        <w:t>projects</w:t>
      </w:r>
      <w:r w:rsidRPr="007A5EDC">
        <w:rPr>
          <w:rStyle w:val="StyleUnderline"/>
        </w:rPr>
        <w:t xml:space="preserve"> costs could reach </w:t>
      </w:r>
      <w:r w:rsidRPr="007F5922">
        <w:rPr>
          <w:rStyle w:val="Emphasis"/>
          <w:highlight w:val="green"/>
        </w:rPr>
        <w:t>$542 billion</w:t>
      </w:r>
      <w:r w:rsidRPr="007A5EDC">
        <w:rPr>
          <w:rStyle w:val="StyleUnderline"/>
        </w:rPr>
        <w:t xml:space="preserve"> over two decades </w:t>
      </w:r>
      <w:r w:rsidRPr="007F5922">
        <w:rPr>
          <w:rStyle w:val="StyleUnderline"/>
          <w:highlight w:val="green"/>
        </w:rPr>
        <w:t>for space</w:t>
      </w:r>
      <w:r w:rsidRPr="007A5EDC">
        <w:rPr>
          <w:rStyle w:val="StyleUnderline"/>
        </w:rPr>
        <w:t xml:space="preserve">-based </w:t>
      </w:r>
      <w:r w:rsidRPr="007F5922">
        <w:rPr>
          <w:rStyle w:val="Emphasis"/>
          <w:highlight w:val="green"/>
        </w:rPr>
        <w:t>components</w:t>
      </w:r>
      <w:r w:rsidRPr="007F5922">
        <w:rPr>
          <w:rStyle w:val="StyleUnderline"/>
          <w:highlight w:val="green"/>
        </w:rPr>
        <w:t xml:space="preserve"> alone</w:t>
      </w:r>
      <w:r w:rsidRPr="007A5EDC">
        <w:rPr>
          <w:sz w:val="16"/>
        </w:rPr>
        <w:t xml:space="preserve">., </w:t>
      </w:r>
      <w:r w:rsidRPr="007A5EDC">
        <w:rPr>
          <w:rStyle w:val="StyleUnderline"/>
        </w:rPr>
        <w:t xml:space="preserve">These </w:t>
      </w:r>
      <w:r w:rsidRPr="007F5922">
        <w:rPr>
          <w:rStyle w:val="StyleUnderline"/>
          <w:highlight w:val="green"/>
        </w:rPr>
        <w:t xml:space="preserve">costs </w:t>
      </w:r>
      <w:r w:rsidRPr="007F5922">
        <w:rPr>
          <w:rStyle w:val="Emphasis"/>
          <w:highlight w:val="green"/>
        </w:rPr>
        <w:t>dwarf</w:t>
      </w:r>
      <w:r w:rsidRPr="007F5922">
        <w:rPr>
          <w:rStyle w:val="StyleUnderline"/>
          <w:highlight w:val="green"/>
        </w:rPr>
        <w:t xml:space="preserve"> the</w:t>
      </w:r>
      <w:r w:rsidRPr="007A5EDC">
        <w:rPr>
          <w:rStyle w:val="StyleUnderline"/>
        </w:rPr>
        <w:t xml:space="preserve"> $895 billion 2025 U.S. </w:t>
      </w:r>
      <w:r w:rsidRPr="007F5922">
        <w:rPr>
          <w:rStyle w:val="StyleUnderline"/>
          <w:highlight w:val="green"/>
        </w:rPr>
        <w:t>defense budget</w:t>
      </w:r>
      <w:r w:rsidRPr="007A5EDC">
        <w:rPr>
          <w:sz w:val="16"/>
        </w:rPr>
        <w:t xml:space="preserve">, potentially diverting funds from other priorities. Critics like Joseph Cirincione argue that </w:t>
      </w:r>
      <w:r w:rsidRPr="007A5EDC">
        <w:rPr>
          <w:rStyle w:val="StyleUnderline"/>
        </w:rPr>
        <w:t xml:space="preserve">missile defenses are </w:t>
      </w:r>
      <w:r w:rsidRPr="007A5EDC">
        <w:rPr>
          <w:rStyle w:val="Emphasis"/>
        </w:rPr>
        <w:t>inherently uneconomical</w:t>
      </w:r>
      <w:r w:rsidRPr="007A5EDC">
        <w:rPr>
          <w:sz w:val="16"/>
        </w:rPr>
        <w:t>, costing 8 to 70 times more than the missiles they aim to counter. Such spending could strain the U.S. economy, echoing the Soviet Union’s financial collapse under SDI pressures.</w:t>
      </w:r>
    </w:p>
    <w:p w14:paraId="01D17DB4" w14:textId="77777777" w:rsidR="00240E0A" w:rsidRPr="007A5EDC" w:rsidRDefault="00240E0A" w:rsidP="00240E0A">
      <w:pPr>
        <w:rPr>
          <w:rStyle w:val="StyleUnderline"/>
        </w:rPr>
      </w:pPr>
      <w:r w:rsidRPr="007A5EDC">
        <w:rPr>
          <w:rStyle w:val="StyleUnderline"/>
        </w:rPr>
        <w:t>Technical Feasibility</w:t>
      </w:r>
    </w:p>
    <w:p w14:paraId="5CD00BF9" w14:textId="77777777" w:rsidR="00240E0A" w:rsidRPr="007A5EDC" w:rsidRDefault="00240E0A" w:rsidP="00240E0A">
      <w:pPr>
        <w:rPr>
          <w:sz w:val="16"/>
        </w:rPr>
      </w:pPr>
      <w:r w:rsidRPr="007A5EDC">
        <w:rPr>
          <w:sz w:val="16"/>
        </w:rPr>
        <w:t xml:space="preserve">The Golden Dome </w:t>
      </w:r>
      <w:r w:rsidRPr="007A5EDC">
        <w:rPr>
          <w:rStyle w:val="StyleUnderline"/>
        </w:rPr>
        <w:t xml:space="preserve">faces </w:t>
      </w:r>
      <w:r w:rsidRPr="007F5922">
        <w:rPr>
          <w:rStyle w:val="Emphasis"/>
          <w:highlight w:val="green"/>
        </w:rPr>
        <w:t>significant</w:t>
      </w:r>
      <w:r w:rsidRPr="007F5922">
        <w:rPr>
          <w:rStyle w:val="StyleUnderline"/>
          <w:highlight w:val="green"/>
        </w:rPr>
        <w:t xml:space="preserve"> technical hurdles</w:t>
      </w:r>
      <w:r w:rsidRPr="007A5EDC">
        <w:rPr>
          <w:sz w:val="16"/>
        </w:rPr>
        <w:t xml:space="preserve">. Intercepting hypersonic and maneuverable missiles requires precise, real-time tracking and a vast satellite network—estimated at 273 to 1,000 carriers with thousands of interceptors.,, The SDI’s failure highlighted the </w:t>
      </w:r>
      <w:r w:rsidRPr="007F5922">
        <w:rPr>
          <w:rStyle w:val="Emphasis"/>
          <w:highlight w:val="green"/>
        </w:rPr>
        <w:t>complexity</w:t>
      </w:r>
      <w:r w:rsidRPr="007F5922">
        <w:rPr>
          <w:rStyle w:val="StyleUnderline"/>
          <w:highlight w:val="green"/>
        </w:rPr>
        <w:t xml:space="preserve"> of</w:t>
      </w:r>
      <w:r w:rsidRPr="007A5EDC">
        <w:rPr>
          <w:rStyle w:val="StyleUnderline"/>
        </w:rPr>
        <w:t xml:space="preserve"> such </w:t>
      </w:r>
      <w:r w:rsidRPr="007F5922">
        <w:rPr>
          <w:rStyle w:val="StyleUnderline"/>
          <w:highlight w:val="green"/>
        </w:rPr>
        <w:t>systems</w:t>
      </w:r>
      <w:r w:rsidRPr="007A5EDC">
        <w:rPr>
          <w:sz w:val="16"/>
        </w:rPr>
        <w:t xml:space="preserve">, and </w:t>
      </w:r>
      <w:r w:rsidRPr="007A5EDC">
        <w:rPr>
          <w:rStyle w:val="StyleUnderline"/>
        </w:rPr>
        <w:t>experts</w:t>
      </w:r>
      <w:r w:rsidRPr="007A5EDC">
        <w:rPr>
          <w:sz w:val="16"/>
        </w:rPr>
        <w:t xml:space="preserve"> like Cameron Tracy of Berkeley Risk and Security Lab </w:t>
      </w:r>
      <w:r w:rsidRPr="007A5EDC">
        <w:rPr>
          <w:rStyle w:val="StyleUnderline"/>
        </w:rPr>
        <w:t xml:space="preserve">argue that </w:t>
      </w:r>
      <w:r w:rsidRPr="007A5EDC">
        <w:rPr>
          <w:rStyle w:val="Emphasis"/>
        </w:rPr>
        <w:t>defending</w:t>
      </w:r>
      <w:r w:rsidRPr="007A5EDC">
        <w:rPr>
          <w:rStyle w:val="StyleUnderline"/>
        </w:rPr>
        <w:t xml:space="preserve"> against Russia or China’s large arsenals </w:t>
      </w:r>
      <w:r w:rsidRPr="007F5922">
        <w:rPr>
          <w:rStyle w:val="StyleUnderline"/>
          <w:highlight w:val="green"/>
        </w:rPr>
        <w:t>is</w:t>
      </w:r>
      <w:r w:rsidRPr="007A5EDC">
        <w:rPr>
          <w:rStyle w:val="StyleUnderline"/>
        </w:rPr>
        <w:t xml:space="preserve"> far more </w:t>
      </w:r>
      <w:r w:rsidRPr="007F5922">
        <w:rPr>
          <w:rStyle w:val="Emphasis"/>
          <w:highlight w:val="green"/>
        </w:rPr>
        <w:t>challenging</w:t>
      </w:r>
      <w:r w:rsidRPr="007A5EDC">
        <w:rPr>
          <w:rStyle w:val="StyleUnderline"/>
        </w:rPr>
        <w:t xml:space="preserve"> than countering rogue states</w:t>
      </w:r>
      <w:r w:rsidRPr="007A5EDC">
        <w:rPr>
          <w:sz w:val="16"/>
        </w:rPr>
        <w:t xml:space="preserve">. </w:t>
      </w:r>
      <w:r w:rsidRPr="007A5EDC">
        <w:rPr>
          <w:rStyle w:val="StyleUnderline"/>
        </w:rPr>
        <w:t xml:space="preserve">The </w:t>
      </w:r>
      <w:r w:rsidRPr="007F5922">
        <w:rPr>
          <w:rStyle w:val="StyleUnderline"/>
          <w:highlight w:val="green"/>
        </w:rPr>
        <w:t xml:space="preserve">three-year </w:t>
      </w:r>
      <w:r w:rsidRPr="007F5922">
        <w:rPr>
          <w:rStyle w:val="Emphasis"/>
          <w:highlight w:val="green"/>
        </w:rPr>
        <w:t>timeline</w:t>
      </w:r>
      <w:r w:rsidRPr="007A5EDC">
        <w:rPr>
          <w:rStyle w:val="StyleUnderline"/>
        </w:rPr>
        <w:t xml:space="preserve"> to 2029 </w:t>
      </w:r>
      <w:r w:rsidRPr="007F5922">
        <w:rPr>
          <w:rStyle w:val="StyleUnderline"/>
          <w:highlight w:val="green"/>
        </w:rPr>
        <w:t>is</w:t>
      </w:r>
      <w:r w:rsidRPr="007A5EDC">
        <w:rPr>
          <w:rStyle w:val="StyleUnderline"/>
        </w:rPr>
        <w:t xml:space="preserve"> deemed </w:t>
      </w:r>
      <w:r w:rsidRPr="007F5922">
        <w:rPr>
          <w:rStyle w:val="StyleUnderline"/>
          <w:highlight w:val="green"/>
        </w:rPr>
        <w:t>aggressive</w:t>
      </w:r>
      <w:r w:rsidRPr="007A5EDC">
        <w:rPr>
          <w:sz w:val="16"/>
        </w:rPr>
        <w:t xml:space="preserve">, with some </w:t>
      </w:r>
      <w:r w:rsidRPr="007F5922">
        <w:rPr>
          <w:rStyle w:val="StyleUnderline"/>
          <w:highlight w:val="green"/>
        </w:rPr>
        <w:t>estimat</w:t>
      </w:r>
      <w:r w:rsidRPr="007A5EDC">
        <w:rPr>
          <w:rStyle w:val="StyleUnderline"/>
        </w:rPr>
        <w:t xml:space="preserve">ing a </w:t>
      </w:r>
      <w:r w:rsidRPr="007F5922">
        <w:rPr>
          <w:rStyle w:val="Emphasis"/>
          <w:sz w:val="28"/>
          <w:szCs w:val="28"/>
          <w:highlight w:val="green"/>
        </w:rPr>
        <w:t>decade</w:t>
      </w:r>
      <w:r w:rsidRPr="007F5922">
        <w:rPr>
          <w:rStyle w:val="StyleUnderline"/>
          <w:highlight w:val="green"/>
        </w:rPr>
        <w:t xml:space="preserve"> for completion</w:t>
      </w:r>
      <w:r w:rsidRPr="007A5EDC">
        <w:rPr>
          <w:sz w:val="16"/>
        </w:rPr>
        <w:t>.</w:t>
      </w:r>
    </w:p>
    <w:p w14:paraId="34684865" w14:textId="77777777" w:rsidR="00240E0A" w:rsidRDefault="00240E0A" w:rsidP="00240E0A">
      <w:pPr>
        <w:pStyle w:val="Heading4"/>
      </w:pPr>
      <w:r>
        <w:t xml:space="preserve">It doesn’t cause </w:t>
      </w:r>
      <w:r w:rsidRPr="008569DD">
        <w:rPr>
          <w:u w:val="single"/>
        </w:rPr>
        <w:t>arms racing</w:t>
      </w:r>
      <w:r>
        <w:t xml:space="preserve"> OR </w:t>
      </w:r>
      <w:r w:rsidRPr="008569DD">
        <w:rPr>
          <w:u w:val="single"/>
        </w:rPr>
        <w:t>instability</w:t>
      </w:r>
      <w:r>
        <w:t>.</w:t>
      </w:r>
    </w:p>
    <w:p w14:paraId="1FAE1B9E" w14:textId="77777777" w:rsidR="00240E0A" w:rsidRDefault="00240E0A" w:rsidP="00240E0A">
      <w:r>
        <w:t xml:space="preserve">Dr. Keith B. </w:t>
      </w:r>
      <w:r w:rsidRPr="009C3FD0">
        <w:rPr>
          <w:rStyle w:val="Style13ptBold"/>
        </w:rPr>
        <w:t>Payne 25</w:t>
      </w:r>
      <w:r>
        <w:t>, PhD, Professor Emeritus, Defense and Strategic Studies, Missouri State University. Co-founder, National Institute for Public Policy. Former Deputy Assistant Secretary of Defense. Former Senior Advisor to the Office of the Secretary of Defense, "Why Does America Need Golden Dome?" National Institute for Public Policy, No. 628, 06/18/2025, https://nipp.org/information_series/keith-b-payne-why-does-america-need-golden-dome-no-628-june-18-2025/.</w:t>
      </w:r>
    </w:p>
    <w:p w14:paraId="75663677" w14:textId="77777777" w:rsidR="00240E0A" w:rsidRPr="008569DD" w:rsidRDefault="00240E0A" w:rsidP="00240E0A">
      <w:pPr>
        <w:rPr>
          <w:sz w:val="16"/>
        </w:rPr>
      </w:pPr>
      <w:r w:rsidRPr="008569DD">
        <w:rPr>
          <w:sz w:val="16"/>
        </w:rPr>
        <w:t xml:space="preserve">Critics of Golden Dome now repeat tired arguments against homeland missile defense that date to the 1960s.[12] These </w:t>
      </w:r>
      <w:r w:rsidRPr="005063D2">
        <w:rPr>
          <w:rStyle w:val="StyleUnderline"/>
          <w:highlight w:val="green"/>
        </w:rPr>
        <w:t>arg</w:t>
      </w:r>
      <w:r w:rsidRPr="008569DD">
        <w:rPr>
          <w:rStyle w:val="StyleUnderline"/>
        </w:rPr>
        <w:t>uments are</w:t>
      </w:r>
      <w:r w:rsidRPr="008569DD">
        <w:rPr>
          <w:sz w:val="16"/>
        </w:rPr>
        <w:t xml:space="preserve"> that: 1) </w:t>
      </w:r>
      <w:r w:rsidRPr="008569DD">
        <w:rPr>
          <w:rStyle w:val="Emphasis"/>
        </w:rPr>
        <w:t>mutual vulnerability</w:t>
      </w:r>
      <w:r w:rsidRPr="008569DD">
        <w:rPr>
          <w:sz w:val="16"/>
        </w:rPr>
        <w:t xml:space="preserve"> </w:t>
      </w:r>
      <w:r w:rsidRPr="008569DD">
        <w:rPr>
          <w:rStyle w:val="StyleUnderline"/>
        </w:rPr>
        <w:t>to nuclear destruction is necessary for</w:t>
      </w:r>
      <w:r w:rsidRPr="008569DD">
        <w:rPr>
          <w:sz w:val="16"/>
        </w:rPr>
        <w:t xml:space="preserve"> </w:t>
      </w:r>
      <w:r w:rsidRPr="008569DD">
        <w:rPr>
          <w:rStyle w:val="Emphasis"/>
        </w:rPr>
        <w:t>“stable”</w:t>
      </w:r>
      <w:r w:rsidRPr="008569DD">
        <w:rPr>
          <w:sz w:val="16"/>
        </w:rPr>
        <w:t xml:space="preserve"> </w:t>
      </w:r>
      <w:r w:rsidRPr="008569DD">
        <w:rPr>
          <w:rStyle w:val="StyleUnderline"/>
        </w:rPr>
        <w:t>deterrence, and</w:t>
      </w:r>
      <w:r w:rsidRPr="008569DD">
        <w:rPr>
          <w:sz w:val="16"/>
        </w:rPr>
        <w:t xml:space="preserve"> thus </w:t>
      </w:r>
      <w:r w:rsidRPr="005063D2">
        <w:rPr>
          <w:rStyle w:val="Emphasis"/>
          <w:highlight w:val="green"/>
        </w:rPr>
        <w:t>Golden Dome</w:t>
      </w:r>
      <w:r w:rsidRPr="008569DD">
        <w:rPr>
          <w:rStyle w:val="Emphasis"/>
        </w:rPr>
        <w:t>’s protection</w:t>
      </w:r>
      <w:r w:rsidRPr="008569DD">
        <w:rPr>
          <w:sz w:val="16"/>
        </w:rPr>
        <w:t xml:space="preserve"> </w:t>
      </w:r>
      <w:r w:rsidRPr="005063D2">
        <w:rPr>
          <w:rStyle w:val="StyleUnderline"/>
          <w:highlight w:val="green"/>
        </w:rPr>
        <w:t>must be</w:t>
      </w:r>
      <w:r w:rsidRPr="008569DD">
        <w:rPr>
          <w:rStyle w:val="StyleUnderline"/>
        </w:rPr>
        <w:t xml:space="preserve"> rejected as</w:t>
      </w:r>
      <w:r w:rsidRPr="008569DD">
        <w:rPr>
          <w:sz w:val="16"/>
        </w:rPr>
        <w:t xml:space="preserve"> </w:t>
      </w:r>
      <w:r w:rsidRPr="005063D2">
        <w:rPr>
          <w:rStyle w:val="Emphasis"/>
          <w:highlight w:val="green"/>
        </w:rPr>
        <w:t>“destabilizing”</w:t>
      </w:r>
      <w:r w:rsidRPr="005063D2">
        <w:rPr>
          <w:sz w:val="16"/>
          <w:highlight w:val="green"/>
        </w:rPr>
        <w:t>;</w:t>
      </w:r>
      <w:r w:rsidRPr="008569DD">
        <w:rPr>
          <w:sz w:val="16"/>
        </w:rPr>
        <w:t xml:space="preserve">  2) </w:t>
      </w:r>
      <w:r w:rsidRPr="008569DD">
        <w:rPr>
          <w:rStyle w:val="StyleUnderline"/>
        </w:rPr>
        <w:t>missile defenses</w:t>
      </w:r>
      <w:r w:rsidRPr="008569DD">
        <w:rPr>
          <w:sz w:val="16"/>
        </w:rPr>
        <w:t xml:space="preserve"> will </w:t>
      </w:r>
      <w:r w:rsidRPr="008569DD">
        <w:rPr>
          <w:rStyle w:val="Emphasis"/>
        </w:rPr>
        <w:t>not protect</w:t>
      </w:r>
      <w:r w:rsidRPr="008569DD">
        <w:rPr>
          <w:sz w:val="16"/>
        </w:rPr>
        <w:t xml:space="preserve"> </w:t>
      </w:r>
      <w:r w:rsidRPr="008569DD">
        <w:rPr>
          <w:rStyle w:val="StyleUnderline"/>
        </w:rPr>
        <w:t>perfectly, and</w:t>
      </w:r>
      <w:r w:rsidRPr="008569DD">
        <w:rPr>
          <w:sz w:val="16"/>
        </w:rPr>
        <w:t xml:space="preserve"> short of near perfection, they </w:t>
      </w:r>
      <w:r w:rsidRPr="008569DD">
        <w:rPr>
          <w:rStyle w:val="StyleUnderline"/>
        </w:rPr>
        <w:t>are</w:t>
      </w:r>
      <w:r w:rsidRPr="008569DD">
        <w:rPr>
          <w:sz w:val="16"/>
        </w:rPr>
        <w:t xml:space="preserve"> </w:t>
      </w:r>
      <w:r w:rsidRPr="008569DD">
        <w:rPr>
          <w:rStyle w:val="Emphasis"/>
        </w:rPr>
        <w:t>not</w:t>
      </w:r>
      <w:r w:rsidRPr="008569DD">
        <w:rPr>
          <w:sz w:val="16"/>
        </w:rPr>
        <w:t xml:space="preserve"> </w:t>
      </w:r>
      <w:r w:rsidRPr="008569DD">
        <w:rPr>
          <w:rStyle w:val="StyleUnderline"/>
        </w:rPr>
        <w:t>worth the cost; and</w:t>
      </w:r>
      <w:r w:rsidRPr="008569DD">
        <w:rPr>
          <w:sz w:val="16"/>
        </w:rPr>
        <w:t xml:space="preserve">, 3) </w:t>
      </w:r>
      <w:r w:rsidRPr="008569DD">
        <w:rPr>
          <w:rStyle w:val="StyleUnderline"/>
        </w:rPr>
        <w:t>the</w:t>
      </w:r>
      <w:r w:rsidRPr="008569DD">
        <w:rPr>
          <w:sz w:val="16"/>
        </w:rPr>
        <w:t xml:space="preserve"> </w:t>
      </w:r>
      <w:r w:rsidRPr="005063D2">
        <w:rPr>
          <w:rStyle w:val="Emphasis"/>
          <w:highlight w:val="green"/>
        </w:rPr>
        <w:t>deployment</w:t>
      </w:r>
      <w:r w:rsidRPr="008569DD">
        <w:rPr>
          <w:sz w:val="16"/>
        </w:rPr>
        <w:t xml:space="preserve"> </w:t>
      </w:r>
      <w:r w:rsidRPr="008569DD">
        <w:rPr>
          <w:rStyle w:val="StyleUnderline"/>
        </w:rPr>
        <w:t xml:space="preserve">of Golden Dome will </w:t>
      </w:r>
      <w:r w:rsidRPr="005063D2">
        <w:rPr>
          <w:rStyle w:val="StyleUnderline"/>
          <w:highlight w:val="green"/>
        </w:rPr>
        <w:t>start</w:t>
      </w:r>
      <w:r w:rsidRPr="008569DD">
        <w:rPr>
          <w:rStyle w:val="StyleUnderline"/>
        </w:rPr>
        <w:t xml:space="preserve"> an</w:t>
      </w:r>
      <w:r w:rsidRPr="008569DD">
        <w:rPr>
          <w:sz w:val="16"/>
        </w:rPr>
        <w:t xml:space="preserve"> </w:t>
      </w:r>
      <w:r w:rsidRPr="008569DD">
        <w:rPr>
          <w:rStyle w:val="Emphasis"/>
        </w:rPr>
        <w:t xml:space="preserve">“action-reaction” </w:t>
      </w:r>
      <w:r w:rsidRPr="005063D2">
        <w:rPr>
          <w:rStyle w:val="Emphasis"/>
          <w:highlight w:val="green"/>
        </w:rPr>
        <w:t>arms race</w:t>
      </w:r>
      <w:r w:rsidRPr="005063D2">
        <w:rPr>
          <w:sz w:val="16"/>
          <w:highlight w:val="green"/>
        </w:rPr>
        <w:t xml:space="preserve">, </w:t>
      </w:r>
      <w:r w:rsidRPr="005063D2">
        <w:rPr>
          <w:rStyle w:val="StyleUnderline"/>
          <w:highlight w:val="green"/>
        </w:rPr>
        <w:t>while rejecting</w:t>
      </w:r>
      <w:r w:rsidRPr="008569DD">
        <w:rPr>
          <w:sz w:val="16"/>
        </w:rPr>
        <w:t xml:space="preserve"> homeland </w:t>
      </w:r>
      <w:r w:rsidRPr="008569DD">
        <w:rPr>
          <w:rStyle w:val="StyleUnderline"/>
        </w:rPr>
        <w:t xml:space="preserve">missile defense </w:t>
      </w:r>
      <w:r w:rsidRPr="005063D2">
        <w:rPr>
          <w:rStyle w:val="StyleUnderline"/>
          <w:highlight w:val="green"/>
        </w:rPr>
        <w:t>enables</w:t>
      </w:r>
      <w:r w:rsidRPr="008569DD">
        <w:rPr>
          <w:rStyle w:val="StyleUnderline"/>
        </w:rPr>
        <w:t xml:space="preserve"> nuclear </w:t>
      </w:r>
      <w:r w:rsidRPr="005063D2">
        <w:rPr>
          <w:rStyle w:val="StyleUnderline"/>
          <w:highlight w:val="green"/>
        </w:rPr>
        <w:t>arms control</w:t>
      </w:r>
      <w:r w:rsidRPr="008569DD">
        <w:rPr>
          <w:sz w:val="16"/>
        </w:rPr>
        <w:t xml:space="preserve">.[13]    In short, </w:t>
      </w:r>
      <w:r w:rsidRPr="008569DD">
        <w:rPr>
          <w:rStyle w:val="StyleUnderline"/>
        </w:rPr>
        <w:t>critics argue</w:t>
      </w:r>
      <w:r w:rsidRPr="008569DD">
        <w:rPr>
          <w:sz w:val="16"/>
        </w:rPr>
        <w:t xml:space="preserve"> that </w:t>
      </w:r>
      <w:r w:rsidRPr="008569DD">
        <w:rPr>
          <w:rStyle w:val="StyleUnderline"/>
        </w:rPr>
        <w:t>Golden Dome would</w:t>
      </w:r>
      <w:r w:rsidRPr="008569DD">
        <w:rPr>
          <w:sz w:val="16"/>
        </w:rPr>
        <w:t xml:space="preserve"> be imperfect, </w:t>
      </w:r>
      <w:r w:rsidRPr="008569DD">
        <w:rPr>
          <w:rStyle w:val="Emphasis"/>
        </w:rPr>
        <w:t>“destabilize”</w:t>
      </w:r>
      <w:r w:rsidRPr="008569DD">
        <w:rPr>
          <w:sz w:val="16"/>
        </w:rPr>
        <w:t xml:space="preserve"> </w:t>
      </w:r>
      <w:r w:rsidRPr="008569DD">
        <w:rPr>
          <w:rStyle w:val="StyleUnderline"/>
        </w:rPr>
        <w:t>deterrence, and cause an</w:t>
      </w:r>
      <w:r w:rsidRPr="008569DD">
        <w:rPr>
          <w:sz w:val="16"/>
        </w:rPr>
        <w:t xml:space="preserve"> </w:t>
      </w:r>
      <w:r w:rsidRPr="008569DD">
        <w:rPr>
          <w:rStyle w:val="Emphasis"/>
        </w:rPr>
        <w:t>arms race</w:t>
      </w:r>
      <w:r w:rsidRPr="008569DD">
        <w:rPr>
          <w:sz w:val="16"/>
        </w:rPr>
        <w:t>, while the continuing absence of serious homeland defense is the basis for arms control.  These are the standard arguments rolled out once again to reach the desired conclusion that continued vulnerability to Russian and Chinese nuclear missiles is preferable to missile defenses.</w:t>
      </w:r>
    </w:p>
    <w:p w14:paraId="6D446AAA" w14:textId="77777777" w:rsidR="00240E0A" w:rsidRDefault="00240E0A" w:rsidP="00240E0A">
      <w:pPr>
        <w:rPr>
          <w:rStyle w:val="Emphasis"/>
        </w:rPr>
      </w:pPr>
      <w:r w:rsidRPr="008569DD">
        <w:rPr>
          <w:sz w:val="16"/>
        </w:rPr>
        <w:t xml:space="preserve">These </w:t>
      </w:r>
      <w:r w:rsidRPr="008569DD">
        <w:rPr>
          <w:rStyle w:val="StyleUnderline"/>
        </w:rPr>
        <w:t xml:space="preserve">arguments have </w:t>
      </w:r>
      <w:r w:rsidRPr="005063D2">
        <w:rPr>
          <w:rStyle w:val="StyleUnderline"/>
          <w:highlight w:val="green"/>
        </w:rPr>
        <w:t>driven</w:t>
      </w:r>
      <w:r w:rsidRPr="008569DD">
        <w:rPr>
          <w:sz w:val="16"/>
        </w:rPr>
        <w:t xml:space="preserve"> U.S. </w:t>
      </w:r>
      <w:r w:rsidRPr="008569DD">
        <w:rPr>
          <w:rStyle w:val="StyleUnderline"/>
        </w:rPr>
        <w:t xml:space="preserve">missile defense </w:t>
      </w:r>
      <w:r w:rsidRPr="005063D2">
        <w:rPr>
          <w:rStyle w:val="StyleUnderline"/>
          <w:highlight w:val="green"/>
        </w:rPr>
        <w:t>policy for</w:t>
      </w:r>
      <w:r w:rsidRPr="005063D2">
        <w:rPr>
          <w:sz w:val="16"/>
          <w:highlight w:val="green"/>
        </w:rPr>
        <w:t xml:space="preserve"> </w:t>
      </w:r>
      <w:r w:rsidRPr="005063D2">
        <w:rPr>
          <w:rStyle w:val="Emphasis"/>
          <w:highlight w:val="green"/>
        </w:rPr>
        <w:t>decades</w:t>
      </w:r>
    </w:p>
    <w:p w14:paraId="74BCEA46" w14:textId="77777777" w:rsidR="00240E0A" w:rsidRDefault="00240E0A" w:rsidP="00240E0A">
      <w:pPr>
        <w:rPr>
          <w:rStyle w:val="Emphasis"/>
        </w:rPr>
      </w:pPr>
    </w:p>
    <w:p w14:paraId="0E747CA3" w14:textId="77777777" w:rsidR="00240E0A" w:rsidRPr="007A5EDC" w:rsidRDefault="00240E0A" w:rsidP="00240E0A">
      <w:pPr>
        <w:rPr>
          <w:sz w:val="16"/>
        </w:rPr>
      </w:pPr>
      <w:r w:rsidRPr="008569DD">
        <w:rPr>
          <w:sz w:val="16"/>
        </w:rPr>
        <w:t xml:space="preserve">. But </w:t>
      </w:r>
      <w:r w:rsidRPr="008569DD">
        <w:rPr>
          <w:rStyle w:val="StyleUnderline"/>
        </w:rPr>
        <w:t xml:space="preserve">for all their repetition and policy influence, </w:t>
      </w:r>
      <w:r w:rsidRPr="005063D2">
        <w:rPr>
          <w:rStyle w:val="StyleUnderline"/>
          <w:highlight w:val="green"/>
        </w:rPr>
        <w:t>they were</w:t>
      </w:r>
      <w:r w:rsidRPr="005063D2">
        <w:rPr>
          <w:sz w:val="16"/>
          <w:highlight w:val="green"/>
        </w:rPr>
        <w:t xml:space="preserve"> </w:t>
      </w:r>
      <w:proofErr w:type="gramStart"/>
      <w:r w:rsidRPr="005063D2">
        <w:rPr>
          <w:rStyle w:val="Emphasis"/>
          <w:highlight w:val="green"/>
        </w:rPr>
        <w:t>suspect</w:t>
      </w:r>
      <w:proofErr w:type="gramEnd"/>
      <w:r w:rsidRPr="008569DD">
        <w:rPr>
          <w:sz w:val="16"/>
        </w:rPr>
        <w:t xml:space="preserve"> </w:t>
      </w:r>
      <w:r w:rsidRPr="008569DD">
        <w:rPr>
          <w:rStyle w:val="StyleUnderline"/>
        </w:rPr>
        <w:t xml:space="preserve">during the Cold War </w:t>
      </w:r>
      <w:r w:rsidRPr="005063D2">
        <w:rPr>
          <w:rStyle w:val="StyleUnderline"/>
          <w:highlight w:val="green"/>
        </w:rPr>
        <w:t>and are</w:t>
      </w:r>
      <w:r w:rsidRPr="005063D2">
        <w:rPr>
          <w:sz w:val="16"/>
          <w:highlight w:val="green"/>
        </w:rPr>
        <w:t xml:space="preserve"> </w:t>
      </w:r>
      <w:r w:rsidRPr="005063D2">
        <w:rPr>
          <w:rStyle w:val="Emphasis"/>
          <w:sz w:val="24"/>
          <w:szCs w:val="24"/>
          <w:highlight w:val="green"/>
        </w:rPr>
        <w:t>demonstrably bogus</w:t>
      </w:r>
      <w:r w:rsidRPr="005063D2">
        <w:rPr>
          <w:sz w:val="16"/>
          <w:highlight w:val="green"/>
        </w:rPr>
        <w:t xml:space="preserve"> </w:t>
      </w:r>
      <w:r w:rsidRPr="005063D2">
        <w:rPr>
          <w:rStyle w:val="StyleUnderline"/>
          <w:highlight w:val="green"/>
        </w:rPr>
        <w:t>in the contemporary</w:t>
      </w:r>
      <w:r w:rsidRPr="008569DD">
        <w:rPr>
          <w:rStyle w:val="StyleUnderline"/>
        </w:rPr>
        <w:t xml:space="preserve"> threat </w:t>
      </w:r>
      <w:r w:rsidRPr="005063D2">
        <w:rPr>
          <w:rStyle w:val="StyleUnderline"/>
          <w:highlight w:val="green"/>
        </w:rPr>
        <w:t>context</w:t>
      </w:r>
      <w:r w:rsidRPr="008569DD">
        <w:rPr>
          <w:sz w:val="16"/>
        </w:rPr>
        <w:t>. Each can be addressed in order.</w:t>
      </w:r>
    </w:p>
    <w:p w14:paraId="25DE40C6" w14:textId="77777777" w:rsidR="00240E0A" w:rsidRPr="00ED2F3C" w:rsidRDefault="00240E0A" w:rsidP="00240E0A"/>
    <w:p w14:paraId="5A67B150" w14:textId="77777777" w:rsidR="00240E0A" w:rsidRPr="00E1646F" w:rsidRDefault="00240E0A" w:rsidP="00240E0A"/>
    <w:bookmarkEnd w:id="2"/>
    <w:p w14:paraId="4A50AB57" w14:textId="77777777" w:rsidR="00240E0A" w:rsidRPr="00240E0A" w:rsidRDefault="00240E0A" w:rsidP="00240E0A"/>
    <w:sectPr w:rsidR="00240E0A" w:rsidRPr="00240E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1514E7"/>
    <w:multiLevelType w:val="hybridMultilevel"/>
    <w:tmpl w:val="71A2C530"/>
    <w:lvl w:ilvl="0" w:tplc="576079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5B23E2A"/>
    <w:multiLevelType w:val="multilevel"/>
    <w:tmpl w:val="F1CA7CE0"/>
    <w:lvl w:ilvl="0">
      <w:start w:val="1"/>
      <w:numFmt w:val="decimal"/>
      <w:lvlText w:val="%1-"/>
      <w:lvlJc w:val="left"/>
      <w:pPr>
        <w:tabs>
          <w:tab w:val="num" w:pos="720"/>
        </w:tabs>
        <w:ind w:left="720" w:hanging="360"/>
      </w:pPr>
      <w:rPr>
        <w:rFonts w:hint="default"/>
        <w:b/>
        <w:bCs w:val="0"/>
        <w:sz w:val="26"/>
        <w:szCs w:val="26"/>
      </w:rPr>
    </w:lvl>
    <w:lvl w:ilvl="1">
      <w:start w:val="1"/>
      <w:numFmt w:val="lowerLetter"/>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low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922887"/>
    <w:multiLevelType w:val="hybridMultilevel"/>
    <w:tmpl w:val="A9C0D40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C887509"/>
    <w:multiLevelType w:val="hybridMultilevel"/>
    <w:tmpl w:val="5E5EABFE"/>
    <w:lvl w:ilvl="0" w:tplc="FD6821E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EFA3DA2"/>
    <w:multiLevelType w:val="hybridMultilevel"/>
    <w:tmpl w:val="25708B28"/>
    <w:lvl w:ilvl="0" w:tplc="E58CE0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0111442"/>
    <w:multiLevelType w:val="hybridMultilevel"/>
    <w:tmpl w:val="1426620E"/>
    <w:lvl w:ilvl="0" w:tplc="A88A56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B360D1"/>
    <w:multiLevelType w:val="hybridMultilevel"/>
    <w:tmpl w:val="A12A66EC"/>
    <w:lvl w:ilvl="0" w:tplc="41409B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57138F1"/>
    <w:multiLevelType w:val="hybridMultilevel"/>
    <w:tmpl w:val="4FF84144"/>
    <w:lvl w:ilvl="0" w:tplc="3E164E7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5C54F35"/>
    <w:multiLevelType w:val="hybridMultilevel"/>
    <w:tmpl w:val="E6ACFBF0"/>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BEA1000"/>
    <w:multiLevelType w:val="multilevel"/>
    <w:tmpl w:val="0E0C4DD0"/>
    <w:lvl w:ilvl="0">
      <w:start w:val="1"/>
      <w:numFmt w:val="decimal"/>
      <w:lvlText w:val="%1-"/>
      <w:lvlJc w:val="left"/>
      <w:pPr>
        <w:tabs>
          <w:tab w:val="num" w:pos="720"/>
        </w:tabs>
        <w:ind w:left="720" w:hanging="360"/>
      </w:pPr>
      <w:rPr>
        <w:rFonts w:hint="default"/>
        <w:b/>
        <w:bCs w:val="0"/>
        <w:sz w:val="26"/>
        <w:szCs w:val="26"/>
      </w:rPr>
    </w:lvl>
    <w:lvl w:ilvl="1">
      <w:start w:val="1"/>
      <w:numFmt w:val="lowerLetter"/>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low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F756A7"/>
    <w:multiLevelType w:val="hybridMultilevel"/>
    <w:tmpl w:val="AEE2C932"/>
    <w:lvl w:ilvl="0" w:tplc="D096A4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272313D"/>
    <w:multiLevelType w:val="hybridMultilevel"/>
    <w:tmpl w:val="4AFCFD76"/>
    <w:lvl w:ilvl="0" w:tplc="0BCE20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5B11F5E"/>
    <w:multiLevelType w:val="hybridMultilevel"/>
    <w:tmpl w:val="0D9A2672"/>
    <w:lvl w:ilvl="0" w:tplc="1A3847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73D00D4"/>
    <w:multiLevelType w:val="hybridMultilevel"/>
    <w:tmpl w:val="3BC08CD6"/>
    <w:lvl w:ilvl="0" w:tplc="5B2635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8CF39E8"/>
    <w:multiLevelType w:val="hybridMultilevel"/>
    <w:tmpl w:val="E29CF7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B284DA2"/>
    <w:multiLevelType w:val="hybridMultilevel"/>
    <w:tmpl w:val="4F4A584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FE6595E"/>
    <w:multiLevelType w:val="hybridMultilevel"/>
    <w:tmpl w:val="015A27A8"/>
    <w:lvl w:ilvl="0" w:tplc="DE2604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14B3918"/>
    <w:multiLevelType w:val="hybridMultilevel"/>
    <w:tmpl w:val="39945516"/>
    <w:lvl w:ilvl="0" w:tplc="B66E16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23C6D39"/>
    <w:multiLevelType w:val="hybridMultilevel"/>
    <w:tmpl w:val="95B238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2E07496"/>
    <w:multiLevelType w:val="hybridMultilevel"/>
    <w:tmpl w:val="7506C5EE"/>
    <w:lvl w:ilvl="0" w:tplc="B66E16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C4144B5"/>
    <w:multiLevelType w:val="hybridMultilevel"/>
    <w:tmpl w:val="7E365F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0B81D11"/>
    <w:multiLevelType w:val="hybridMultilevel"/>
    <w:tmpl w:val="828A4C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49771BEC"/>
    <w:multiLevelType w:val="hybridMultilevel"/>
    <w:tmpl w:val="E834C93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4A0729F4"/>
    <w:multiLevelType w:val="hybridMultilevel"/>
    <w:tmpl w:val="BC4E6F0A"/>
    <w:lvl w:ilvl="0" w:tplc="B66E16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E74095E"/>
    <w:multiLevelType w:val="hybridMultilevel"/>
    <w:tmpl w:val="86D40AD6"/>
    <w:lvl w:ilvl="0" w:tplc="403834E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4EC3539D"/>
    <w:multiLevelType w:val="hybridMultilevel"/>
    <w:tmpl w:val="E834C93E"/>
    <w:lvl w:ilvl="0" w:tplc="735C22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2FF56C6"/>
    <w:multiLevelType w:val="hybridMultilevel"/>
    <w:tmpl w:val="F8685BB4"/>
    <w:lvl w:ilvl="0" w:tplc="735C22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5351AD3"/>
    <w:multiLevelType w:val="hybridMultilevel"/>
    <w:tmpl w:val="F8685B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5D5A078F"/>
    <w:multiLevelType w:val="hybridMultilevel"/>
    <w:tmpl w:val="FDF89E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E9C51F8"/>
    <w:multiLevelType w:val="hybridMultilevel"/>
    <w:tmpl w:val="92F2EF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EBE6C02"/>
    <w:multiLevelType w:val="hybridMultilevel"/>
    <w:tmpl w:val="CF744B26"/>
    <w:lvl w:ilvl="0" w:tplc="04090019">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63353193"/>
    <w:multiLevelType w:val="hybridMultilevel"/>
    <w:tmpl w:val="359E5C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53456F7"/>
    <w:multiLevelType w:val="hybridMultilevel"/>
    <w:tmpl w:val="648CDFA0"/>
    <w:lvl w:ilvl="0" w:tplc="766A2D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C4A300E"/>
    <w:multiLevelType w:val="hybridMultilevel"/>
    <w:tmpl w:val="A4FA973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F5141D8"/>
    <w:multiLevelType w:val="hybridMultilevel"/>
    <w:tmpl w:val="3AB0E9BA"/>
    <w:lvl w:ilvl="0" w:tplc="24901CB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5CF6082"/>
    <w:multiLevelType w:val="hybridMultilevel"/>
    <w:tmpl w:val="24B6A2A8"/>
    <w:lvl w:ilvl="0" w:tplc="ED50AB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8477C33"/>
    <w:multiLevelType w:val="hybridMultilevel"/>
    <w:tmpl w:val="F8685B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3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24"/>
  </w:num>
  <w:num w:numId="13" w16cid:durableId="1695883432">
    <w:abstractNumId w:val="22"/>
  </w:num>
  <w:num w:numId="14" w16cid:durableId="720713117">
    <w:abstractNumId w:val="17"/>
  </w:num>
  <w:num w:numId="15" w16cid:durableId="197594529">
    <w:abstractNumId w:val="42"/>
  </w:num>
  <w:num w:numId="16" w16cid:durableId="1746099048">
    <w:abstractNumId w:val="41"/>
  </w:num>
  <w:num w:numId="17" w16cid:durableId="1897937629">
    <w:abstractNumId w:val="52"/>
  </w:num>
  <w:num w:numId="18" w16cid:durableId="1952130971">
    <w:abstractNumId w:val="38"/>
  </w:num>
  <w:num w:numId="19" w16cid:durableId="226576029">
    <w:abstractNumId w:val="30"/>
  </w:num>
  <w:num w:numId="20" w16cid:durableId="2036689900">
    <w:abstractNumId w:val="27"/>
  </w:num>
  <w:num w:numId="21" w16cid:durableId="905264051">
    <w:abstractNumId w:val="44"/>
  </w:num>
  <w:num w:numId="22" w16cid:durableId="2123917972">
    <w:abstractNumId w:val="51"/>
  </w:num>
  <w:num w:numId="23" w16cid:durableId="426658325">
    <w:abstractNumId w:val="49"/>
  </w:num>
  <w:num w:numId="24" w16cid:durableId="1369991807">
    <w:abstractNumId w:val="39"/>
  </w:num>
  <w:num w:numId="25" w16cid:durableId="2105103956">
    <w:abstractNumId w:val="47"/>
  </w:num>
  <w:num w:numId="26" w16cid:durableId="1788818006">
    <w:abstractNumId w:val="45"/>
  </w:num>
  <w:num w:numId="27" w16cid:durableId="243031593">
    <w:abstractNumId w:val="29"/>
  </w:num>
  <w:num w:numId="28" w16cid:durableId="1279484705">
    <w:abstractNumId w:val="48"/>
  </w:num>
  <w:num w:numId="29" w16cid:durableId="1317297276">
    <w:abstractNumId w:val="36"/>
  </w:num>
  <w:num w:numId="30" w16cid:durableId="1030646509">
    <w:abstractNumId w:val="12"/>
  </w:num>
  <w:num w:numId="31" w16cid:durableId="969826896">
    <w:abstractNumId w:val="28"/>
  </w:num>
  <w:num w:numId="32" w16cid:durableId="307248012">
    <w:abstractNumId w:val="10"/>
  </w:num>
  <w:num w:numId="33" w16cid:durableId="1513717493">
    <w:abstractNumId w:val="35"/>
  </w:num>
  <w:num w:numId="34" w16cid:durableId="1241712482">
    <w:abstractNumId w:val="31"/>
  </w:num>
  <w:num w:numId="35" w16cid:durableId="1495142174">
    <w:abstractNumId w:val="40"/>
  </w:num>
  <w:num w:numId="36" w16cid:durableId="1064596862">
    <w:abstractNumId w:val="34"/>
  </w:num>
  <w:num w:numId="37" w16cid:durableId="633949785">
    <w:abstractNumId w:val="50"/>
  </w:num>
  <w:num w:numId="38" w16cid:durableId="1381976573">
    <w:abstractNumId w:val="16"/>
  </w:num>
  <w:num w:numId="39" w16cid:durableId="672875521">
    <w:abstractNumId w:val="14"/>
  </w:num>
  <w:num w:numId="40" w16cid:durableId="500238601">
    <w:abstractNumId w:val="32"/>
  </w:num>
  <w:num w:numId="41" w16cid:durableId="534347340">
    <w:abstractNumId w:val="19"/>
  </w:num>
  <w:num w:numId="42" w16cid:durableId="2437681">
    <w:abstractNumId w:val="33"/>
  </w:num>
  <w:num w:numId="43" w16cid:durableId="1217661526">
    <w:abstractNumId w:val="43"/>
  </w:num>
  <w:num w:numId="44" w16cid:durableId="1561985316">
    <w:abstractNumId w:val="21"/>
  </w:num>
  <w:num w:numId="45" w16cid:durableId="958218438">
    <w:abstractNumId w:val="18"/>
  </w:num>
  <w:num w:numId="46" w16cid:durableId="1000306595">
    <w:abstractNumId w:val="46"/>
  </w:num>
  <w:num w:numId="47" w16cid:durableId="691220740">
    <w:abstractNumId w:val="26"/>
  </w:num>
  <w:num w:numId="48" w16cid:durableId="1420062560">
    <w:abstractNumId w:val="25"/>
  </w:num>
  <w:num w:numId="49" w16cid:durableId="1145660532">
    <w:abstractNumId w:val="15"/>
  </w:num>
  <w:num w:numId="50" w16cid:durableId="1403024314">
    <w:abstractNumId w:val="23"/>
  </w:num>
  <w:num w:numId="51" w16cid:durableId="1068772167">
    <w:abstractNumId w:val="20"/>
  </w:num>
  <w:num w:numId="52" w16cid:durableId="1580944469">
    <w:abstractNumId w:val="13"/>
  </w:num>
  <w:num w:numId="53" w16cid:durableId="110711856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8"/>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E0A"/>
    <w:rsid w:val="00240E0A"/>
    <w:rsid w:val="003436F1"/>
    <w:rsid w:val="004B06B4"/>
    <w:rsid w:val="00625388"/>
    <w:rsid w:val="0080266F"/>
    <w:rsid w:val="008B7BB3"/>
    <w:rsid w:val="00A61DF9"/>
    <w:rsid w:val="00AF0AF8"/>
    <w:rsid w:val="00B2248F"/>
    <w:rsid w:val="00DB23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71642"/>
  <w15:chartTrackingRefBased/>
  <w15:docId w15:val="{2F64FE0E-0541-4126-BD09-5C5B64A50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40E0A"/>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240E0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40E0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240E0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4,No Spacing21,CD - Cite,Heading 2 Char2 Char,Heading 2 Char1 Char Char,t,no read,No Spacing211,No Spacing12,tag,T"/>
    <w:basedOn w:val="Normal"/>
    <w:next w:val="Normal"/>
    <w:link w:val="Heading4Char"/>
    <w:uiPriority w:val="3"/>
    <w:qFormat/>
    <w:rsid w:val="00240E0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40E0A"/>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40E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0E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0E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0E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40E0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40E0A"/>
  </w:style>
  <w:style w:type="character" w:customStyle="1" w:styleId="Heading1Char">
    <w:name w:val="Heading 1 Char"/>
    <w:aliases w:val="Pocket Char"/>
    <w:basedOn w:val="DefaultParagraphFont"/>
    <w:link w:val="Heading1"/>
    <w:rsid w:val="00240E0A"/>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240E0A"/>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1"/>
    <w:basedOn w:val="DefaultParagraphFont"/>
    <w:link w:val="Heading3"/>
    <w:uiPriority w:val="2"/>
    <w:rsid w:val="00240E0A"/>
    <w:rPr>
      <w:rFonts w:ascii="Calibri" w:eastAsiaTheme="majorEastAsia" w:hAnsi="Calibri" w:cstheme="majorBidi"/>
      <w:b/>
      <w:kern w:val="0"/>
      <w:sz w:val="32"/>
      <w:u w:val="single"/>
      <w14:ligatures w14:val="non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4 Char,No Spacing21 Char,CD - Cite Char,t Char"/>
    <w:basedOn w:val="DefaultParagraphFont"/>
    <w:link w:val="Heading4"/>
    <w:uiPriority w:val="3"/>
    <w:rsid w:val="00240E0A"/>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240E0A"/>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240E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0E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0E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0E0A"/>
    <w:rPr>
      <w:rFonts w:eastAsiaTheme="majorEastAsia" w:cstheme="majorBidi"/>
      <w:color w:val="272727" w:themeColor="text1" w:themeTint="D8"/>
    </w:rPr>
  </w:style>
  <w:style w:type="paragraph" w:styleId="Title">
    <w:name w:val="Title"/>
    <w:basedOn w:val="Normal"/>
    <w:next w:val="Normal"/>
    <w:link w:val="TitleChar"/>
    <w:uiPriority w:val="10"/>
    <w:qFormat/>
    <w:rsid w:val="00240E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0E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0E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0E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0E0A"/>
    <w:pPr>
      <w:spacing w:before="160"/>
      <w:jc w:val="center"/>
    </w:pPr>
    <w:rPr>
      <w:i/>
      <w:iCs/>
      <w:color w:val="404040" w:themeColor="text1" w:themeTint="BF"/>
    </w:rPr>
  </w:style>
  <w:style w:type="character" w:customStyle="1" w:styleId="QuoteChar">
    <w:name w:val="Quote Char"/>
    <w:basedOn w:val="DefaultParagraphFont"/>
    <w:link w:val="Quote"/>
    <w:uiPriority w:val="29"/>
    <w:rsid w:val="00240E0A"/>
    <w:rPr>
      <w:i/>
      <w:iCs/>
      <w:color w:val="404040" w:themeColor="text1" w:themeTint="BF"/>
    </w:rPr>
  </w:style>
  <w:style w:type="paragraph" w:styleId="ListParagraph">
    <w:name w:val="List Paragraph"/>
    <w:aliases w:val="6 font,List Paragraph1,List Paragraph2,Colorful List - Accent 11"/>
    <w:basedOn w:val="Normal"/>
    <w:uiPriority w:val="34"/>
    <w:qFormat/>
    <w:rsid w:val="00240E0A"/>
    <w:pPr>
      <w:ind w:left="720"/>
      <w:contextualSpacing/>
    </w:pPr>
  </w:style>
  <w:style w:type="character" w:styleId="IntenseEmphasis">
    <w:name w:val="Intense Emphasis"/>
    <w:basedOn w:val="DefaultParagraphFont"/>
    <w:uiPriority w:val="21"/>
    <w:qFormat/>
    <w:rsid w:val="00240E0A"/>
    <w:rPr>
      <w:i/>
      <w:iCs/>
      <w:color w:val="0F4761" w:themeColor="accent1" w:themeShade="BF"/>
    </w:rPr>
  </w:style>
  <w:style w:type="paragraph" w:styleId="IntenseQuote">
    <w:name w:val="Intense Quote"/>
    <w:basedOn w:val="Normal"/>
    <w:next w:val="Normal"/>
    <w:link w:val="IntenseQuoteChar"/>
    <w:uiPriority w:val="30"/>
    <w:qFormat/>
    <w:rsid w:val="00240E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0E0A"/>
    <w:rPr>
      <w:i/>
      <w:iCs/>
      <w:color w:val="0F4761" w:themeColor="accent1" w:themeShade="BF"/>
    </w:rPr>
  </w:style>
  <w:style w:type="character" w:styleId="IntenseReference">
    <w:name w:val="Intense Reference"/>
    <w:basedOn w:val="DefaultParagraphFont"/>
    <w:uiPriority w:val="32"/>
    <w:qFormat/>
    <w:rsid w:val="00240E0A"/>
    <w:rPr>
      <w:b/>
      <w:bCs/>
      <w:smallCaps/>
      <w:color w:val="0F4761" w:themeColor="accent1" w:themeShade="BF"/>
      <w:spacing w:val="5"/>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240E0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40E0A"/>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40E0A"/>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9"/>
    <w:basedOn w:val="DefaultParagraphFont"/>
    <w:link w:val="UnderlinePara"/>
    <w:uiPriority w:val="7"/>
    <w:qFormat/>
    <w:rsid w:val="00240E0A"/>
    <w:rPr>
      <w:b w:val="0"/>
      <w:sz w:val="22"/>
      <w:u w:val="single"/>
    </w:rPr>
  </w:style>
  <w:style w:type="character" w:styleId="Strong">
    <w:name w:val="Strong"/>
    <w:basedOn w:val="DefaultParagraphFont"/>
    <w:uiPriority w:val="22"/>
    <w:qFormat/>
    <w:rsid w:val="00240E0A"/>
    <w:rPr>
      <w:b/>
      <w:bCs/>
    </w:rPr>
  </w:style>
  <w:style w:type="character" w:styleId="BookTitle">
    <w:name w:val="Book Title"/>
    <w:basedOn w:val="DefaultParagraphFont"/>
    <w:uiPriority w:val="33"/>
    <w:qFormat/>
    <w:rsid w:val="00240E0A"/>
    <w:rPr>
      <w:b/>
      <w:bCs/>
      <w:i/>
      <w:iCs/>
      <w:spacing w:val="5"/>
    </w:rPr>
  </w:style>
  <w:style w:type="numbering" w:styleId="111111">
    <w:name w:val="Outline List 2"/>
    <w:basedOn w:val="NoList"/>
    <w:uiPriority w:val="99"/>
    <w:semiHidden/>
    <w:unhideWhenUsed/>
    <w:rsid w:val="00240E0A"/>
  </w:style>
  <w:style w:type="paragraph" w:styleId="Header">
    <w:name w:val="header"/>
    <w:basedOn w:val="Normal"/>
    <w:link w:val="HeaderChar"/>
    <w:uiPriority w:val="99"/>
    <w:semiHidden/>
    <w:rsid w:val="00240E0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40E0A"/>
    <w:rPr>
      <w:rFonts w:ascii="Calibri" w:hAnsi="Calibri" w:cs="Calibri"/>
      <w:kern w:val="0"/>
      <w:sz w:val="22"/>
      <w:szCs w:val="22"/>
      <w14:ligatures w14:val="none"/>
    </w:rPr>
  </w:style>
  <w:style w:type="paragraph" w:styleId="Footer">
    <w:name w:val="footer"/>
    <w:basedOn w:val="Normal"/>
    <w:link w:val="FooterChar"/>
    <w:uiPriority w:val="99"/>
    <w:semiHidden/>
    <w:rsid w:val="00240E0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40E0A"/>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240E0A"/>
    <w:pPr>
      <w:spacing w:after="120"/>
    </w:pPr>
  </w:style>
  <w:style w:type="character" w:customStyle="1" w:styleId="BodyTextChar">
    <w:name w:val="Body Text Char"/>
    <w:basedOn w:val="DefaultParagraphFont"/>
    <w:link w:val="BodyText"/>
    <w:uiPriority w:val="99"/>
    <w:semiHidden/>
    <w:rsid w:val="00240E0A"/>
    <w:rPr>
      <w:rFonts w:ascii="Calibri" w:hAnsi="Calibri" w:cs="Calibri"/>
      <w:kern w:val="0"/>
      <w:sz w:val="22"/>
      <w:szCs w:val="22"/>
      <w14:ligatures w14:val="none"/>
    </w:rPr>
  </w:style>
  <w:style w:type="paragraph" w:styleId="NoSpacing">
    <w:name w:val="No Spacing"/>
    <w:link w:val="NoSpacingChar"/>
    <w:uiPriority w:val="99"/>
    <w:unhideWhenUsed/>
    <w:qFormat/>
    <w:rsid w:val="00240E0A"/>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240E0A"/>
    <w:rPr>
      <w:rFonts w:ascii="Calibri" w:hAnsi="Calibri" w:cs="Calibri"/>
      <w:kern w:val="0"/>
      <w:sz w:val="22"/>
      <w:szCs w:val="22"/>
      <w14:ligatures w14:val="none"/>
    </w:rPr>
  </w:style>
  <w:style w:type="character" w:styleId="Hyperlink">
    <w:name w:val="Hyperlink"/>
    <w:basedOn w:val="DefaultParagraphFont"/>
    <w:uiPriority w:val="99"/>
    <w:unhideWhenUsed/>
    <w:rsid w:val="00240E0A"/>
    <w:rPr>
      <w:color w:val="467886" w:themeColor="hyperlink"/>
      <w:u w:val="single"/>
    </w:rPr>
  </w:style>
  <w:style w:type="character" w:styleId="UnresolvedMention">
    <w:name w:val="Unresolved Mention"/>
    <w:basedOn w:val="DefaultParagraphFont"/>
    <w:uiPriority w:val="99"/>
    <w:semiHidden/>
    <w:unhideWhenUsed/>
    <w:rsid w:val="00240E0A"/>
    <w:rPr>
      <w:color w:val="605E5C"/>
      <w:shd w:val="clear" w:color="auto" w:fill="E1DFDD"/>
    </w:rPr>
  </w:style>
  <w:style w:type="paragraph" w:customStyle="1" w:styleId="textbold">
    <w:name w:val="text bold"/>
    <w:basedOn w:val="Normal"/>
    <w:link w:val="Emphasis"/>
    <w:uiPriority w:val="8"/>
    <w:qFormat/>
    <w:rsid w:val="00240E0A"/>
    <w:pPr>
      <w:pBdr>
        <w:top w:val="single" w:sz="4" w:space="0" w:color="auto"/>
        <w:left w:val="single" w:sz="4" w:space="0" w:color="auto"/>
        <w:bottom w:val="single" w:sz="4" w:space="0" w:color="auto"/>
        <w:right w:val="single" w:sz="4" w:space="0" w:color="auto"/>
      </w:pBdr>
      <w:spacing w:line="256" w:lineRule="auto"/>
      <w:ind w:left="720"/>
      <w:jc w:val="both"/>
    </w:pPr>
    <w:rPr>
      <w:b/>
      <w:iCs/>
      <w:kern w:val="2"/>
      <w:szCs w:val="24"/>
      <w:u w:val="single"/>
      <w14:ligatures w14:val="standardContextual"/>
    </w:rPr>
  </w:style>
  <w:style w:type="paragraph" w:customStyle="1" w:styleId="UnderlinePara">
    <w:name w:val="Underline Para"/>
    <w:basedOn w:val="Normal"/>
    <w:link w:val="StyleUnderline"/>
    <w:uiPriority w:val="7"/>
    <w:qFormat/>
    <w:rsid w:val="00240E0A"/>
    <w:pPr>
      <w:widowControl w:val="0"/>
      <w:suppressAutoHyphens/>
      <w:spacing w:after="200"/>
      <w:contextualSpacing/>
    </w:pPr>
    <w:rPr>
      <w:rFonts w:asciiTheme="minorHAnsi" w:hAnsiTheme="minorHAnsi" w:cstheme="minorBidi"/>
      <w:kern w:val="2"/>
      <w:szCs w:val="24"/>
      <w:u w:val="single"/>
      <w14:ligatures w14:val="standardContextual"/>
    </w:rPr>
  </w:style>
  <w:style w:type="table" w:styleId="TableGrid">
    <w:name w:val="Table Grid"/>
    <w:basedOn w:val="TableNormal"/>
    <w:uiPriority w:val="39"/>
    <w:rsid w:val="00240E0A"/>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autoRedefine/>
    <w:uiPriority w:val="8"/>
    <w:qFormat/>
    <w:rsid w:val="00240E0A"/>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Undertag">
    <w:name w:val="Undertag"/>
    <w:link w:val="UndertagChar"/>
    <w:autoRedefine/>
    <w:uiPriority w:val="5"/>
    <w:qFormat/>
    <w:rsid w:val="00240E0A"/>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240E0A"/>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240E0A"/>
    <w:rPr>
      <w:color w:val="0F4761" w:themeColor="accent1" w:themeShade="BF"/>
    </w:rPr>
  </w:style>
  <w:style w:type="character" w:customStyle="1" w:styleId="AnalyticChar">
    <w:name w:val="Analytic Char"/>
    <w:basedOn w:val="DefaultParagraphFont"/>
    <w:link w:val="Analytic"/>
    <w:uiPriority w:val="5"/>
    <w:rsid w:val="00240E0A"/>
    <w:rPr>
      <w:rFonts w:ascii="Calibri" w:eastAsiaTheme="majorEastAsia" w:hAnsi="Calibri" w:cstheme="majorBidi"/>
      <w:b/>
      <w:iCs/>
      <w:color w:val="0F4761" w:themeColor="accent1" w:themeShade="BF"/>
      <w:kern w:val="0"/>
      <w:sz w:val="26"/>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sc.wisc.edu/~wright/929-utopias-2018/wp-content/uploads/2018/01/Block-Democratizing-Finance-April-2017.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dx" TargetMode="External"/><Relationship Id="rId5" Type="http://schemas.openxmlformats.org/officeDocument/2006/relationships/hyperlink" Target="https://ssrn"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nd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0</TotalTime>
  <Pages>1</Pages>
  <Words>48785</Words>
  <Characters>274661</Characters>
  <Application>Microsoft Office Word</Application>
  <DocSecurity>0</DocSecurity>
  <Lines>3121</Lines>
  <Paragraphs>911</Paragraphs>
  <ScaleCrop>false</ScaleCrop>
  <Company/>
  <LinksUpToDate>false</LinksUpToDate>
  <CharactersWithSpaces>322535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Feinstein, Lindsay J</dc:creator>
  <cp:keywords/>
  <dc:description/>
  <cp:lastModifiedBy>Feinstein, Lindsay J</cp:lastModifiedBy>
  <cp:revision>2</cp:revision>
  <dcterms:created xsi:type="dcterms:W3CDTF">2026-02-01T16:03:00Z</dcterms:created>
  <dcterms:modified xsi:type="dcterms:W3CDTF">2026-02-01T16:03:00Z</dcterms:modified>
</cp:coreProperties>
</file>