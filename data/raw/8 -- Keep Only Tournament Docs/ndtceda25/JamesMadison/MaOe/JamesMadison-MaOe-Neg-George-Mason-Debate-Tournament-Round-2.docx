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ECB58" w14:textId="77777777" w:rsidR="008C4153" w:rsidRDefault="008C4153" w:rsidP="008C4153">
      <w:pPr>
        <w:pStyle w:val="Heading2"/>
        <w:rPr>
          <w:rFonts w:eastAsia="Times New Roman"/>
        </w:rPr>
      </w:pPr>
      <w:r>
        <w:rPr>
          <w:rFonts w:eastAsia="Times New Roman"/>
        </w:rPr>
        <w:t>Off</w:t>
      </w:r>
    </w:p>
    <w:p w14:paraId="32BBB567" w14:textId="10AEB746" w:rsidR="008C4153" w:rsidRDefault="008C4153" w:rsidP="008C4153">
      <w:pPr>
        <w:pStyle w:val="Heading4"/>
        <w:rPr>
          <w:rFonts w:eastAsia="Times New Roman"/>
        </w:rPr>
      </w:pPr>
      <w:r>
        <w:rPr>
          <w:rFonts w:eastAsia="Times New Roman"/>
        </w:rPr>
        <w:t xml:space="preserve">The 1ac’s Federal Job Guarantee invests in labor normative politics that hinge social citizenship on employment and ability to produce – that results in a violent ableist hierarchy that only seeks to integrate disabled people into hierarchies and cure them of their ‘non-productivity.’ </w:t>
      </w:r>
    </w:p>
    <w:p w14:paraId="662B005D" w14:textId="77777777" w:rsidR="008C4153" w:rsidRPr="00F1081B" w:rsidRDefault="008C4153" w:rsidP="008C4153">
      <w:proofErr w:type="spellStart"/>
      <w:r w:rsidRPr="00F1081B">
        <w:rPr>
          <w:rStyle w:val="Style13ptBold"/>
        </w:rPr>
        <w:t>Smilges</w:t>
      </w:r>
      <w:proofErr w:type="spellEnd"/>
      <w:r w:rsidRPr="00F1081B">
        <w:rPr>
          <w:rStyle w:val="Style13ptBold"/>
        </w:rPr>
        <w:t xml:space="preserve"> 23</w:t>
      </w:r>
      <w:r w:rsidRPr="00F1081B">
        <w:t xml:space="preserve"> (J. Logan </w:t>
      </w:r>
      <w:proofErr w:type="spellStart"/>
      <w:r w:rsidRPr="00F1081B">
        <w:t>Smilges</w:t>
      </w:r>
      <w:proofErr w:type="spellEnd"/>
      <w:r w:rsidRPr="00F1081B">
        <w:t xml:space="preserve"> is Assistant Professor of English Language &amp; Literatures University of British Columbia, May 30, 2023, Crip Negativity, https://manifold.umn.edu/read/crip-negativity/section/45dbbde9-3ec3-4e95-9fac-59a110b9625a#cvi) MM</w:t>
      </w:r>
    </w:p>
    <w:p w14:paraId="1AB9E8B9" w14:textId="77777777" w:rsidR="008C4153" w:rsidRDefault="008C4153" w:rsidP="008C4153">
      <w:pPr>
        <w:rPr>
          <w:sz w:val="16"/>
        </w:rPr>
      </w:pPr>
      <w:r w:rsidRPr="00F1081B">
        <w:rPr>
          <w:u w:val="single"/>
        </w:rPr>
        <w:t xml:space="preserve">A </w:t>
      </w:r>
      <w:r w:rsidRPr="0015734D">
        <w:rPr>
          <w:u w:val="single"/>
        </w:rPr>
        <w:t>life strike is a crip negative response to the work of life or to chronic labor-livin</w:t>
      </w:r>
      <w:r w:rsidRPr="0015734D">
        <w:rPr>
          <w:sz w:val="16"/>
        </w:rPr>
        <w:t xml:space="preserve">g.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retrenchment, a pulling back into oneself as a way to call oneself forth again. </w:t>
      </w:r>
      <w:r w:rsidRPr="0015734D">
        <w:rPr>
          <w:u w:val="single"/>
        </w:rPr>
        <w:t>To strike from life is to strike from the modes of relation and integration organized around labor that claim to know us, to define us, and to make us whole. To strike from life is to die to the world as it’s extracted and sold back to us, so we might find in ourselves another life—another way to live</w:t>
      </w:r>
      <w:r w:rsidRPr="00F1081B">
        <w:rPr>
          <w:u w:val="single"/>
        </w:rPr>
        <w:t xml:space="preserve">—that is </w:t>
      </w:r>
      <w:r w:rsidRPr="00C20946">
        <w:rPr>
          <w:u w:val="single"/>
        </w:rPr>
        <w:t xml:space="preserve">more attuned to the </w:t>
      </w:r>
      <w:proofErr w:type="spellStart"/>
      <w:r w:rsidRPr="00C20946">
        <w:rPr>
          <w:u w:val="single"/>
        </w:rPr>
        <w:t>bodyminds</w:t>
      </w:r>
      <w:proofErr w:type="spellEnd"/>
      <w:r w:rsidRPr="00C20946">
        <w:rPr>
          <w:u w:val="single"/>
        </w:rPr>
        <w:t xml:space="preserve"> we have</w:t>
      </w:r>
      <w:r w:rsidRPr="00F1081B">
        <w:rPr>
          <w:u w:val="single"/>
        </w:rPr>
        <w:t xml:space="preserve">, to how we want to occupy them, and </w:t>
      </w:r>
      <w:r w:rsidRPr="00C20946">
        <w:rPr>
          <w:u w:val="single"/>
        </w:rPr>
        <w:t>to how we want them to occupy the world</w:t>
      </w:r>
      <w:r w:rsidRPr="00F1081B">
        <w:rPr>
          <w:sz w:val="16"/>
        </w:rPr>
        <w:t xml:space="preserve">. </w:t>
      </w:r>
      <w:proofErr w:type="spellStart"/>
      <w:r w:rsidRPr="00F1081B">
        <w:rPr>
          <w:sz w:val="16"/>
        </w:rPr>
        <w:t>Cripping</w:t>
      </w:r>
      <w:proofErr w:type="spellEnd"/>
      <w:r w:rsidRPr="00F1081B">
        <w:rPr>
          <w:sz w:val="16"/>
        </w:rPr>
        <w:t xml:space="preserve"> Labor Politics 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As Tanya Aho argues</w:t>
      </w:r>
      <w:r w:rsidRPr="00F1081B">
        <w:rPr>
          <w:u w:val="single"/>
        </w:rPr>
        <w:t xml:space="preserve">, however, </w:t>
      </w:r>
      <w:r w:rsidRPr="00F1081B">
        <w:rPr>
          <w:highlight w:val="cyan"/>
          <w:u w:val="single"/>
        </w:rPr>
        <w:t>disability’s</w:t>
      </w:r>
      <w:r w:rsidRPr="00F1081B">
        <w:rPr>
          <w:u w:val="single"/>
        </w:rPr>
        <w:t xml:space="preserve"> </w:t>
      </w:r>
      <w:r w:rsidRPr="00F1081B">
        <w:rPr>
          <w:highlight w:val="cyan"/>
          <w:u w:val="single"/>
        </w:rPr>
        <w:t>labor</w:t>
      </w:r>
      <w:r w:rsidRPr="00F1081B">
        <w:rPr>
          <w:u w:val="single"/>
        </w:rPr>
        <w:t xml:space="preserve"> </w:t>
      </w:r>
      <w:r w:rsidRPr="00F1081B">
        <w:rPr>
          <w:highlight w:val="cyan"/>
          <w:u w:val="single"/>
        </w:rPr>
        <w:t>politics</w:t>
      </w:r>
      <w:r w:rsidRPr="00F1081B">
        <w:rPr>
          <w:u w:val="single"/>
        </w:rPr>
        <w:t xml:space="preserve"> have historically </w:t>
      </w:r>
      <w:r w:rsidRPr="00C20946">
        <w:rPr>
          <w:u w:val="single"/>
        </w:rPr>
        <w:t xml:space="preserve">done less to radicalize either labor or the category of disability than it has to </w:t>
      </w:r>
      <w:r w:rsidRPr="00F1081B">
        <w:rPr>
          <w:highlight w:val="cyan"/>
          <w:u w:val="single"/>
        </w:rPr>
        <w:t xml:space="preserve">produce variations of “labor-normativity” </w:t>
      </w:r>
      <w:r w:rsidRPr="00C20946">
        <w:rPr>
          <w:u w:val="single"/>
        </w:rPr>
        <w:t xml:space="preserve">that </w:t>
      </w:r>
      <w:r w:rsidRPr="00900821">
        <w:rPr>
          <w:u w:val="single"/>
        </w:rPr>
        <w:t>domesticate the disabled citizen through waged work. Labor-normativity</w:t>
      </w:r>
      <w:r w:rsidRPr="00F1081B">
        <w:rPr>
          <w:u w:val="single"/>
        </w:rPr>
        <w:t xml:space="preserve"> </w:t>
      </w:r>
      <w:r w:rsidRPr="00F1081B">
        <w:rPr>
          <w:highlight w:val="cyan"/>
          <w:u w:val="single"/>
        </w:rPr>
        <w:t>instrumentalizes</w:t>
      </w:r>
      <w:r w:rsidRPr="00F1081B">
        <w:rPr>
          <w:u w:val="single"/>
        </w:rPr>
        <w:t xml:space="preserve"> the </w:t>
      </w:r>
      <w:r w:rsidRPr="00C20946">
        <w:rPr>
          <w:highlight w:val="cyan"/>
          <w:u w:val="single"/>
        </w:rPr>
        <w:t>language of access and accessibility</w:t>
      </w:r>
      <w:r w:rsidRPr="00F1081B">
        <w:rPr>
          <w:u w:val="single"/>
        </w:rPr>
        <w:t xml:space="preserve"> to secure disabled people’s employment “as a driving force of one’s life, a significant site of identity construction, and the major influence on one’s life cycle, daily rhythm, and imagined future”</w:t>
      </w:r>
      <w:r w:rsidRPr="00F1081B">
        <w:rPr>
          <w:sz w:val="16"/>
        </w:rPr>
        <w:t xml:space="preserve"> (2017, 322). </w:t>
      </w:r>
      <w:r w:rsidRPr="00C20946">
        <w:rPr>
          <w:u w:val="single"/>
        </w:rPr>
        <w:t xml:space="preserve">By consistently </w:t>
      </w:r>
      <w:r w:rsidRPr="00900821">
        <w:rPr>
          <w:u w:val="single"/>
        </w:rPr>
        <w:t xml:space="preserve">centering issues of labor access </w:t>
      </w:r>
      <w:r w:rsidRPr="00C20946">
        <w:rPr>
          <w:u w:val="single"/>
        </w:rPr>
        <w:t xml:space="preserve">and workplace accessibility </w:t>
      </w:r>
      <w:r w:rsidRPr="00F1081B">
        <w:rPr>
          <w:highlight w:val="cyan"/>
          <w:u w:val="single"/>
        </w:rPr>
        <w:t xml:space="preserve">without attending to </w:t>
      </w:r>
      <w:r w:rsidRPr="00C20946">
        <w:rPr>
          <w:u w:val="single"/>
        </w:rPr>
        <w:t xml:space="preserve">the </w:t>
      </w:r>
      <w:r w:rsidRPr="00F1081B">
        <w:rPr>
          <w:highlight w:val="cyan"/>
          <w:u w:val="single"/>
        </w:rPr>
        <w:t>violence of labor-normativity</w:t>
      </w:r>
      <w:r w:rsidRPr="00F1081B">
        <w:rPr>
          <w:u w:val="single"/>
        </w:rPr>
        <w:t xml:space="preserve">, </w:t>
      </w:r>
      <w:r w:rsidRPr="00C20946">
        <w:rPr>
          <w:u w:val="single"/>
        </w:rPr>
        <w:t>much</w:t>
      </w:r>
      <w:r w:rsidRPr="00F1081B">
        <w:rPr>
          <w:u w:val="single"/>
        </w:rPr>
        <w:t xml:space="preserve"> of </w:t>
      </w:r>
      <w:r w:rsidRPr="00C20946">
        <w:rPr>
          <w:u w:val="single"/>
        </w:rPr>
        <w:t xml:space="preserve">disability rights activism has </w:t>
      </w:r>
      <w:r w:rsidRPr="00C20946">
        <w:rPr>
          <w:highlight w:val="cyan"/>
          <w:u w:val="single"/>
        </w:rPr>
        <w:t>e</w:t>
      </w:r>
      <w:r w:rsidRPr="00F1081B">
        <w:rPr>
          <w:highlight w:val="cyan"/>
          <w:u w:val="single"/>
        </w:rPr>
        <w:t xml:space="preserve">mbraced labor-living as necessary to our liberal citizenship </w:t>
      </w:r>
      <w:r w:rsidRPr="00C20946">
        <w:rPr>
          <w:u w:val="single"/>
        </w:rPr>
        <w:t xml:space="preserve">and to our </w:t>
      </w:r>
      <w:r w:rsidRPr="00F1081B">
        <w:rPr>
          <w:highlight w:val="cyan"/>
          <w:u w:val="single"/>
        </w:rPr>
        <w:t xml:space="preserve">legibility </w:t>
      </w:r>
      <w:r w:rsidRPr="00C20946">
        <w:rPr>
          <w:u w:val="single"/>
        </w:rPr>
        <w:t>as subjects</w:t>
      </w:r>
      <w:r w:rsidRPr="00F1081B">
        <w:rPr>
          <w:u w:val="single"/>
        </w:rPr>
        <w:t xml:space="preserve">. Despite the importance of securing equitable opportunities and protections for disabled workers, </w:t>
      </w:r>
      <w:r w:rsidRPr="00C20946">
        <w:rPr>
          <w:u w:val="single"/>
        </w:rPr>
        <w:t>we cannot forget</w:t>
      </w:r>
      <w:r w:rsidRPr="00F1081B">
        <w:rPr>
          <w:u w:val="single"/>
        </w:rPr>
        <w:t xml:space="preserve"> that </w:t>
      </w:r>
      <w:r w:rsidRPr="00C20946">
        <w:rPr>
          <w:u w:val="single"/>
        </w:rPr>
        <w:t xml:space="preserve">neither opportunities nor protections within neoliberal capitalism address the fundamental problem of </w:t>
      </w:r>
      <w:r w:rsidRPr="00C20946">
        <w:rPr>
          <w:b/>
          <w:bCs/>
          <w:u w:val="single"/>
        </w:rPr>
        <w:t>liberal humanism</w:t>
      </w:r>
      <w:r w:rsidRPr="00F1081B">
        <w:rPr>
          <w:u w:val="single"/>
        </w:rPr>
        <w:t xml:space="preserve">—the true target of crip negativity’s bad feelings. Regardless of the efforts we make toward more and better jobs for disabled people, it remains the case that </w:t>
      </w:r>
      <w:r w:rsidRPr="00F1081B">
        <w:rPr>
          <w:highlight w:val="cyan"/>
          <w:u w:val="single"/>
        </w:rPr>
        <w:t xml:space="preserve">labor-normativity </w:t>
      </w:r>
      <w:r w:rsidRPr="00C20946">
        <w:rPr>
          <w:u w:val="single"/>
        </w:rPr>
        <w:t xml:space="preserve">is designed to </w:t>
      </w:r>
      <w:r w:rsidRPr="00F1081B">
        <w:rPr>
          <w:highlight w:val="cyan"/>
          <w:u w:val="single"/>
        </w:rPr>
        <w:t>produce labor-living</w:t>
      </w:r>
      <w:r w:rsidRPr="00F1081B">
        <w:rPr>
          <w:u w:val="single"/>
        </w:rPr>
        <w:t xml:space="preserve">; that is, </w:t>
      </w:r>
      <w:r w:rsidRPr="00C20946">
        <w:rPr>
          <w:u w:val="single"/>
        </w:rPr>
        <w:t xml:space="preserve">to </w:t>
      </w:r>
      <w:r w:rsidRPr="00C20946">
        <w:rPr>
          <w:highlight w:val="cyan"/>
          <w:u w:val="single"/>
        </w:rPr>
        <w:t>induct disabled people into</w:t>
      </w:r>
      <w:r w:rsidRPr="00C20946">
        <w:rPr>
          <w:u w:val="single"/>
        </w:rPr>
        <w:t xml:space="preserve"> a socioeconomic </w:t>
      </w:r>
      <w:r w:rsidRPr="00F1081B">
        <w:rPr>
          <w:highlight w:val="cyan"/>
          <w:u w:val="single"/>
        </w:rPr>
        <w:t>system that disguises labor as life</w:t>
      </w:r>
      <w:r w:rsidRPr="00F1081B">
        <w:rPr>
          <w:sz w:val="16"/>
        </w:rPr>
        <w:t>. This disguise works effectively so long as some forms of difference can be recuperated as marketable commodities while others continue to mark fungible populations for targeted debilitation</w:t>
      </w:r>
      <w:r w:rsidRPr="00F1081B">
        <w:rPr>
          <w:u w:val="single"/>
        </w:rPr>
        <w:t xml:space="preserve">. In the context of disability, </w:t>
      </w:r>
      <w:r w:rsidRPr="00900821">
        <w:rPr>
          <w:u w:val="single"/>
        </w:rPr>
        <w:t>access to labor cannot be achieved under capitalism</w:t>
      </w:r>
      <w:r w:rsidRPr="00F1081B">
        <w:rPr>
          <w:u w:val="single"/>
        </w:rPr>
        <w:t xml:space="preserve"> without crystalizing the boundaries around the category of disability. Such </w:t>
      </w:r>
      <w:r w:rsidRPr="00C20946">
        <w:rPr>
          <w:u w:val="single"/>
        </w:rPr>
        <w:t>crystallization</w:t>
      </w:r>
      <w:r w:rsidRPr="00F1081B">
        <w:rPr>
          <w:u w:val="single"/>
        </w:rPr>
        <w:t xml:space="preserve"> ultimately </w:t>
      </w:r>
      <w:r w:rsidRPr="00C20946">
        <w:rPr>
          <w:highlight w:val="cyan"/>
          <w:u w:val="single"/>
        </w:rPr>
        <w:t>obfuscates people’s crip labor</w:t>
      </w:r>
      <w:r w:rsidRPr="00F1081B">
        <w:rPr>
          <w:u w:val="single"/>
        </w:rPr>
        <w:t xml:space="preserve">, </w:t>
      </w:r>
      <w:r w:rsidRPr="00C20946">
        <w:rPr>
          <w:u w:val="single"/>
        </w:rPr>
        <w:t xml:space="preserve">which </w:t>
      </w:r>
      <w:r w:rsidRPr="00C20946">
        <w:rPr>
          <w:highlight w:val="cyan"/>
          <w:u w:val="single"/>
        </w:rPr>
        <w:t>does not aid the means of production</w:t>
      </w:r>
      <w:r w:rsidRPr="00F1081B">
        <w:rPr>
          <w:u w:val="single"/>
        </w:rPr>
        <w:t xml:space="preserve">, and </w:t>
      </w:r>
      <w:r w:rsidRPr="00C20946">
        <w:rPr>
          <w:b/>
          <w:bCs/>
          <w:highlight w:val="cyan"/>
          <w:u w:val="single"/>
        </w:rPr>
        <w:t>further ossifies</w:t>
      </w:r>
      <w:r w:rsidRPr="00C20946">
        <w:rPr>
          <w:b/>
          <w:bCs/>
          <w:u w:val="single"/>
        </w:rPr>
        <w:t xml:space="preserve"> the </w:t>
      </w:r>
      <w:r w:rsidRPr="00C20946">
        <w:rPr>
          <w:b/>
          <w:bCs/>
          <w:highlight w:val="cyan"/>
          <w:u w:val="single"/>
        </w:rPr>
        <w:t xml:space="preserve">disposability </w:t>
      </w:r>
      <w:r w:rsidRPr="00491BF3">
        <w:rPr>
          <w:b/>
          <w:bCs/>
          <w:highlight w:val="cyan"/>
          <w:u w:val="single"/>
        </w:rPr>
        <w:t>of people living on or beyond the margins of disability</w:t>
      </w:r>
      <w:r w:rsidRPr="00F1081B">
        <w:rPr>
          <w:u w:val="single"/>
        </w:rPr>
        <w:t xml:space="preserve">. In other words, it </w:t>
      </w:r>
      <w:r w:rsidRPr="00900821">
        <w:rPr>
          <w:u w:val="single"/>
        </w:rPr>
        <w:t>becomes more difficult to adduce the debilitating, stratified violence of labor-living</w:t>
      </w:r>
      <w:r w:rsidRPr="00F1081B">
        <w:rPr>
          <w:u w:val="single"/>
        </w:rPr>
        <w:t xml:space="preserve"> when laboring itself is cited as evidence only of a person’s successful rehabilitation into social and civic life.</w:t>
      </w:r>
      <w:r w:rsidRPr="00F1081B">
        <w:rPr>
          <w:sz w:val="16"/>
        </w:rPr>
        <w:t xml:space="preserve"> How can we recognize when life isn’t working, for ourselves or others, if work is meant to make life worth living? Unfortunately, answering this question becomes all the more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 Other layers of labor-normativity can be trickier to identify. Consider, for instance, the forms of disability advocacy that aim to broaden the horizon of employment opportunities for disabled people (Owen and Harris 2012). </w:t>
      </w:r>
      <w:r w:rsidRPr="00F1081B">
        <w:rPr>
          <w:u w:val="single"/>
        </w:rPr>
        <w:t xml:space="preserve">Since </w:t>
      </w:r>
      <w:r w:rsidRPr="00C20946">
        <w:rPr>
          <w:u w:val="single"/>
        </w:rPr>
        <w:t xml:space="preserve">many </w:t>
      </w:r>
      <w:r w:rsidRPr="00491BF3">
        <w:rPr>
          <w:u w:val="single"/>
        </w:rPr>
        <w:t>welfare programs</w:t>
      </w:r>
      <w:r w:rsidRPr="00F1081B">
        <w:rPr>
          <w:u w:val="single"/>
        </w:rPr>
        <w:t xml:space="preserve">, excluding the dramatically underfunded Supplemental Security Income (SSI), </w:t>
      </w:r>
      <w:r w:rsidRPr="00491BF3">
        <w:rPr>
          <w:u w:val="single"/>
        </w:rPr>
        <w:t>require a current or recent employment record, disabled people are often forced to compete for unsafe and underpaid jobs.</w:t>
      </w:r>
      <w:r w:rsidRPr="00F1081B">
        <w:rPr>
          <w:u w:val="single"/>
        </w:rPr>
        <w:t xml:space="preserve"> Even with antidiscrimination laws in place, many disabled people struggle to find work, especially work that is relevant to their passions and interests. As a result, </w:t>
      </w:r>
      <w:r w:rsidRPr="00C20946">
        <w:rPr>
          <w:u w:val="single"/>
        </w:rPr>
        <w:t>those who do secure employment wind up hesitant to raise concerns about the conditions of their labor for fear of retaliatio</w:t>
      </w:r>
      <w:r w:rsidRPr="00491BF3">
        <w:rPr>
          <w:u w:val="single"/>
        </w:rPr>
        <w:t>n</w:t>
      </w:r>
      <w:r w:rsidRPr="00F1081B">
        <w:rPr>
          <w:sz w:val="16"/>
        </w:rPr>
        <w:t xml:space="preserve"> (Kumar, </w:t>
      </w:r>
      <w:proofErr w:type="spellStart"/>
      <w:r w:rsidRPr="00F1081B">
        <w:rPr>
          <w:sz w:val="16"/>
        </w:rPr>
        <w:t>Sonpal</w:t>
      </w:r>
      <w:proofErr w:type="spellEnd"/>
      <w:r w:rsidRPr="00F1081B">
        <w:rPr>
          <w:sz w:val="16"/>
        </w:rPr>
        <w:t xml:space="preserve">, and Hiranandani 2012). </w:t>
      </w:r>
      <w:r w:rsidRPr="00491BF3">
        <w:rPr>
          <w:u w:val="single"/>
        </w:rPr>
        <w:t>Expanding employment opportunities promises to alleviate the pressure placed onto disabled workers to settle for undesirable jobs</w:t>
      </w:r>
      <w:r w:rsidRPr="00F1081B">
        <w:rPr>
          <w:u w:val="single"/>
        </w:rPr>
        <w:t xml:space="preserve">, and it shifts the burden of competition to employers,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 The </w:t>
      </w:r>
      <w:r w:rsidRPr="00491BF3">
        <w:rPr>
          <w:u w:val="single"/>
        </w:rPr>
        <w:t>problem with reappropriating the law of supply and demand is that it acquiesces to capitalism as a necessary condition for achieving equity for disabled people</w:t>
      </w:r>
      <w:r w:rsidRPr="00F1081B">
        <w:rPr>
          <w:sz w:val="16"/>
        </w:rPr>
        <w:t xml:space="preserve">. As Nirmala </w:t>
      </w:r>
      <w:proofErr w:type="spellStart"/>
      <w:r w:rsidRPr="00F1081B">
        <w:rPr>
          <w:sz w:val="16"/>
        </w:rPr>
        <w:t>Erevelles</w:t>
      </w:r>
      <w:proofErr w:type="spellEnd"/>
      <w:r w:rsidRPr="00F1081B">
        <w:rPr>
          <w:sz w:val="16"/>
        </w:rPr>
        <w:t xml:space="preserve"> argues, </w:t>
      </w:r>
      <w:r w:rsidRPr="00491BF3">
        <w:rPr>
          <w:u w:val="single"/>
        </w:rPr>
        <w:t>creating more jobs neglects to address the fact that access to waged work is an individual solution</w:t>
      </w:r>
      <w:r w:rsidRPr="00F1081B">
        <w:rPr>
          <w:u w:val="single"/>
        </w:rPr>
        <w:t xml:space="preserve"> to a systemic problem</w:t>
      </w:r>
      <w:r w:rsidRPr="00491BF3">
        <w:rPr>
          <w:b/>
          <w:bCs/>
        </w:rPr>
        <w:t xml:space="preserve">. </w:t>
      </w:r>
      <w:r w:rsidRPr="00900821">
        <w:rPr>
          <w:b/>
          <w:bCs/>
          <w:u w:val="single"/>
        </w:rPr>
        <w:t>Increasing employment opportunities may extend social citizenship</w:t>
      </w:r>
      <w:r w:rsidRPr="00900821">
        <w:rPr>
          <w:u w:val="single"/>
        </w:rPr>
        <w:t xml:space="preserve"> to some disabled people, but it </w:t>
      </w:r>
      <w:r w:rsidRPr="00900821">
        <w:rPr>
          <w:b/>
          <w:bCs/>
          <w:u w:val="single"/>
        </w:rPr>
        <w:t xml:space="preserve">also </w:t>
      </w:r>
      <w:r w:rsidRPr="00F1081B">
        <w:rPr>
          <w:b/>
          <w:bCs/>
          <w:highlight w:val="cyan"/>
          <w:u w:val="single"/>
        </w:rPr>
        <w:t>reinforces the contingence of social citizenship on employment—</w:t>
      </w:r>
      <w:r w:rsidRPr="00F1081B">
        <w:rPr>
          <w:u w:val="single"/>
        </w:rPr>
        <w:t xml:space="preserve">a contingence that capitalism weaponizes against the most vulnerable populations. Under capitalism, there will never be enough work to go around; labor must remain competitive. </w:t>
      </w:r>
      <w:r w:rsidRPr="00900821">
        <w:rPr>
          <w:b/>
          <w:bCs/>
          <w:u w:val="single"/>
        </w:rPr>
        <w:t xml:space="preserve">Those </w:t>
      </w:r>
      <w:r w:rsidRPr="00F1081B">
        <w:rPr>
          <w:b/>
          <w:bCs/>
          <w:highlight w:val="cyan"/>
          <w:u w:val="single"/>
        </w:rPr>
        <w:t xml:space="preserve">individuals deemed least likely to aid in </w:t>
      </w:r>
      <w:r w:rsidRPr="00BB390B">
        <w:rPr>
          <w:b/>
          <w:bCs/>
          <w:highlight w:val="cyan"/>
          <w:u w:val="single"/>
        </w:rPr>
        <w:t>“the accumulation of</w:t>
      </w:r>
      <w:r w:rsidRPr="00900821">
        <w:rPr>
          <w:b/>
          <w:bCs/>
          <w:u w:val="single"/>
        </w:rPr>
        <w:t xml:space="preserve"> </w:t>
      </w:r>
      <w:r w:rsidRPr="00F1081B">
        <w:rPr>
          <w:b/>
          <w:bCs/>
          <w:highlight w:val="cyan"/>
          <w:u w:val="single"/>
        </w:rPr>
        <w:t>profit,”</w:t>
      </w:r>
      <w:r w:rsidRPr="00F1081B">
        <w:rPr>
          <w:b/>
          <w:bCs/>
          <w:u w:val="single"/>
        </w:rPr>
        <w:t xml:space="preserve"> which generally include people with intellectual disabilities, folks with limited access to education, people with a history of incarceration, and undocumented people</w:t>
      </w:r>
      <w:r w:rsidRPr="00F1081B">
        <w:rPr>
          <w:u w:val="single"/>
        </w:rPr>
        <w:t xml:space="preserve">, </w:t>
      </w:r>
      <w:r w:rsidRPr="00BB390B">
        <w:rPr>
          <w:highlight w:val="cyan"/>
          <w:u w:val="single"/>
        </w:rPr>
        <w:t>will never be offered safe and reliable employment</w:t>
      </w:r>
      <w:r w:rsidRPr="00F1081B">
        <w:rPr>
          <w:sz w:val="16"/>
        </w:rPr>
        <w:t xml:space="preserve">—at least, not until another fungible population comes to take their place (2002, 19). People occupying this category of state-sponsored precarity become “immaterial citizens” whose primary function is to bear the brunt of capitalism’s failures (21). </w:t>
      </w:r>
      <w:r w:rsidRPr="00F1081B">
        <w:rPr>
          <w:u w:val="single"/>
        </w:rPr>
        <w:t xml:space="preserve">Since it is an essential condition of capitalism that demand outpace supply, </w:t>
      </w:r>
      <w:r w:rsidRPr="00491BF3">
        <w:rPr>
          <w:u w:val="single"/>
        </w:rPr>
        <w:t>an entire class of individuals must remain out of work in order for the total supply of jobs to remain lower than the demand for them.</w:t>
      </w:r>
      <w:r w:rsidRPr="00F1081B">
        <w:rPr>
          <w:u w:val="single"/>
        </w:rPr>
        <w:t xml:space="preserve"> The resulting, requisite class of nonworkers is not only blamed for failing to fulfill their civic-qua-consumer responsibilities under neoliberalism but also </w:t>
      </w:r>
      <w:r w:rsidRPr="009F0B1E">
        <w:rPr>
          <w:u w:val="single"/>
        </w:rPr>
        <w:t>strategically</w:t>
      </w:r>
      <w:r w:rsidRPr="00491BF3">
        <w:rPr>
          <w:u w:val="single"/>
        </w:rPr>
        <w:t xml:space="preserve"> </w:t>
      </w:r>
      <w:r w:rsidRPr="00491BF3">
        <w:rPr>
          <w:highlight w:val="cyan"/>
          <w:u w:val="single"/>
        </w:rPr>
        <w:t xml:space="preserve">excluded </w:t>
      </w:r>
      <w:r w:rsidRPr="009F0B1E">
        <w:rPr>
          <w:u w:val="single"/>
        </w:rPr>
        <w:t>from social citizenship</w:t>
      </w:r>
      <w:r w:rsidRPr="00491BF3">
        <w:rPr>
          <w:u w:val="single"/>
        </w:rPr>
        <w:t xml:space="preserve"> in order </w:t>
      </w:r>
      <w:r w:rsidRPr="009F0B1E">
        <w:rPr>
          <w:highlight w:val="cyan"/>
          <w:u w:val="single"/>
        </w:rPr>
        <w:t xml:space="preserve">to preserve </w:t>
      </w:r>
      <w:r w:rsidRPr="009F0B1E">
        <w:rPr>
          <w:u w:val="single"/>
        </w:rPr>
        <w:t xml:space="preserve">the </w:t>
      </w:r>
      <w:r w:rsidRPr="009F0B1E">
        <w:rPr>
          <w:highlight w:val="cyan"/>
          <w:u w:val="single"/>
        </w:rPr>
        <w:t>currency of citizenship</w:t>
      </w:r>
      <w:r w:rsidRPr="00F1081B">
        <w:rPr>
          <w:u w:val="single"/>
        </w:rPr>
        <w:t xml:space="preserve"> itself. </w:t>
      </w:r>
      <w:r w:rsidRPr="00BB390B">
        <w:rPr>
          <w:b/>
          <w:bCs/>
          <w:highlight w:val="cyan"/>
          <w:u w:val="single"/>
        </w:rPr>
        <w:t>Efforts to improve employment opportunities for disabled people are steeped in</w:t>
      </w:r>
      <w:r w:rsidRPr="00491BF3">
        <w:rPr>
          <w:b/>
          <w:bCs/>
          <w:u w:val="single"/>
        </w:rPr>
        <w:t xml:space="preserve"> the </w:t>
      </w:r>
      <w:r w:rsidRPr="00F1081B">
        <w:rPr>
          <w:b/>
          <w:bCs/>
          <w:highlight w:val="cyan"/>
          <w:u w:val="single"/>
        </w:rPr>
        <w:t xml:space="preserve">rhetoric of integrative access </w:t>
      </w:r>
      <w:r w:rsidRPr="00491BF3">
        <w:rPr>
          <w:b/>
          <w:bCs/>
          <w:u w:val="single"/>
        </w:rPr>
        <w:t>that</w:t>
      </w:r>
      <w:r w:rsidRPr="00F1081B">
        <w:rPr>
          <w:b/>
          <w:bCs/>
          <w:highlight w:val="cyan"/>
          <w:u w:val="single"/>
        </w:rPr>
        <w:t xml:space="preserve"> fuels labor-normativity.</w:t>
      </w:r>
      <w:r w:rsidRPr="009F0B1E">
        <w:rPr>
          <w:b/>
          <w:bCs/>
          <w:u w:val="single"/>
        </w:rPr>
        <w:t xml:space="preserve"> Entrance to </w:t>
      </w:r>
      <w:r w:rsidRPr="00BB390B">
        <w:rPr>
          <w:b/>
          <w:bCs/>
          <w:highlight w:val="cyan"/>
          <w:u w:val="single"/>
        </w:rPr>
        <w:t>the workforce only</w:t>
      </w:r>
      <w:r w:rsidRPr="009F0B1E">
        <w:rPr>
          <w:b/>
          <w:bCs/>
          <w:u w:val="single"/>
        </w:rPr>
        <w:t xml:space="preserve"> appears </w:t>
      </w:r>
      <w:r w:rsidRPr="00BB390B">
        <w:rPr>
          <w:b/>
          <w:bCs/>
          <w:highlight w:val="cyan"/>
          <w:u w:val="single"/>
        </w:rPr>
        <w:t>liberatory in a context in which labor remains a metric for human valuation</w:t>
      </w:r>
      <w:r w:rsidRPr="009F0B1E">
        <w:rPr>
          <w:sz w:val="16"/>
        </w:rPr>
        <w:t>.</w:t>
      </w:r>
      <w:r w:rsidRPr="00F1081B">
        <w:rPr>
          <w:sz w:val="16"/>
        </w:rPr>
        <w:t xml:space="preserve"> </w:t>
      </w:r>
      <w:r w:rsidRPr="00F1081B">
        <w:rPr>
          <w:u w:val="single"/>
        </w:rPr>
        <w:t>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fundamental challenge to labor-normativity</w:t>
      </w:r>
      <w:r w:rsidRPr="00F1081B">
        <w:rPr>
          <w:sz w:val="16"/>
        </w:rPr>
        <w:t xml:space="preserve">. </w:t>
      </w:r>
      <w:r w:rsidRPr="00C0329C">
        <w:rPr>
          <w:sz w:val="16"/>
        </w:rPr>
        <w:t xml:space="preserve">What if there were a crip labor politics that cared less about disabled people’s employment or employability than about </w:t>
      </w:r>
      <w:proofErr w:type="spellStart"/>
      <w:r w:rsidRPr="00C0329C">
        <w:rPr>
          <w:sz w:val="16"/>
        </w:rPr>
        <w:t>cripping</w:t>
      </w:r>
      <w:proofErr w:type="spellEnd"/>
      <w:r w:rsidRPr="00C0329C">
        <w:rPr>
          <w:sz w:val="16"/>
        </w:rPr>
        <w:t xml:space="preserve"> labor and interrogating the ableist conditions under which labor-living is rendered quotidian?</w:t>
      </w:r>
    </w:p>
    <w:p w14:paraId="6921BB20" w14:textId="77777777" w:rsidR="008C4153" w:rsidRDefault="008C4153" w:rsidP="008C4153"/>
    <w:p w14:paraId="4E14A420" w14:textId="77777777" w:rsidR="008C4153" w:rsidRDefault="008C4153" w:rsidP="008C4153">
      <w:pPr>
        <w:pStyle w:val="Heading4"/>
        <w:rPr>
          <w:rFonts w:eastAsia="Times New Roman"/>
        </w:rPr>
      </w:pPr>
      <w:r>
        <w:rPr>
          <w:rFonts w:eastAsia="Times New Roman"/>
        </w:rPr>
        <w:t xml:space="preserve">Collective bargaining rights are rooted in the medical model of disability that seeks to cure disability in order to reintegrate them into the workforce as a productive member of society </w:t>
      </w:r>
    </w:p>
    <w:p w14:paraId="08E92FE0" w14:textId="77777777" w:rsidR="008C4153" w:rsidRPr="003E0060" w:rsidRDefault="008C4153" w:rsidP="008C4153">
      <w:proofErr w:type="spellStart"/>
      <w:r w:rsidRPr="003E0060">
        <w:rPr>
          <w:rStyle w:val="Style13ptBold"/>
        </w:rPr>
        <w:t>Basas</w:t>
      </w:r>
      <w:proofErr w:type="spellEnd"/>
      <w:r w:rsidRPr="003E0060">
        <w:rPr>
          <w:rStyle w:val="Style13ptBold"/>
        </w:rPr>
        <w:t xml:space="preserve"> 13</w:t>
      </w:r>
      <w:r>
        <w:t xml:space="preserve"> (Carrie Griffin </w:t>
      </w:r>
      <w:proofErr w:type="spellStart"/>
      <w:r>
        <w:t>Basas</w:t>
      </w:r>
      <w:proofErr w:type="spellEnd"/>
      <w:r>
        <w:t xml:space="preserve"> is a Harvard University Law School Alumni, </w:t>
      </w:r>
      <w:r w:rsidRPr="003E0060">
        <w:rPr>
          <w:i/>
          <w:iCs/>
        </w:rPr>
        <w:t>A Collective Good: Disability Diversity as a Value in Public Sector Collective Bargaining Agreements</w:t>
      </w:r>
      <w:r>
        <w:t xml:space="preserve">, St. John's Law Review , Vol. 87, No. 793, 2013, </w:t>
      </w:r>
      <w:r w:rsidRPr="003E0060">
        <w:t>https://papers.ssrn.com/sol3/papers.cfm?abstract_id=1907304</w:t>
      </w:r>
      <w:r>
        <w:t>) MM</w:t>
      </w:r>
    </w:p>
    <w:p w14:paraId="74DE6C74" w14:textId="77777777" w:rsidR="008C4153" w:rsidRDefault="008C4153" w:rsidP="008C4153">
      <w:r>
        <w:t xml:space="preserve">The Industrialist model present in this sample of </w:t>
      </w:r>
      <w:r w:rsidRPr="00D541BC">
        <w:rPr>
          <w:b/>
          <w:bCs/>
          <w:highlight w:val="cyan"/>
          <w:u w:val="single"/>
        </w:rPr>
        <w:t>collective bargaining agreements</w:t>
      </w:r>
      <w:r w:rsidRPr="0003008C">
        <w:rPr>
          <w:b/>
          <w:bCs/>
          <w:u w:val="single"/>
        </w:rPr>
        <w:t xml:space="preserve"> is grounded in a </w:t>
      </w:r>
      <w:r w:rsidRPr="00D541BC">
        <w:rPr>
          <w:b/>
          <w:bCs/>
          <w:highlight w:val="cyan"/>
          <w:u w:val="single"/>
        </w:rPr>
        <w:t>medical approach to disability</w:t>
      </w:r>
      <w:r w:rsidRPr="0003008C">
        <w:rPr>
          <w:b/>
          <w:bCs/>
          <w:u w:val="single"/>
        </w:rPr>
        <w:t xml:space="preserve"> that </w:t>
      </w:r>
      <w:r w:rsidRPr="00D541BC">
        <w:rPr>
          <w:b/>
          <w:bCs/>
          <w:highlight w:val="cyan"/>
          <w:u w:val="single"/>
        </w:rPr>
        <w:t>represents disability as the injury that happens to</w:t>
      </w:r>
      <w:r w:rsidRPr="0003008C">
        <w:rPr>
          <w:b/>
          <w:bCs/>
          <w:u w:val="single"/>
        </w:rPr>
        <w:t xml:space="preserve"> the </w:t>
      </w:r>
      <w:r w:rsidRPr="00D541BC">
        <w:rPr>
          <w:b/>
          <w:bCs/>
          <w:u w:val="single"/>
        </w:rPr>
        <w:t xml:space="preserve">individual </w:t>
      </w:r>
      <w:r w:rsidRPr="00D541BC">
        <w:rPr>
          <w:b/>
          <w:bCs/>
          <w:highlight w:val="cyan"/>
          <w:u w:val="single"/>
        </w:rPr>
        <w:t>worker</w:t>
      </w:r>
      <w:r w:rsidRPr="0003008C">
        <w:rPr>
          <w:b/>
          <w:bCs/>
          <w:u w:val="single"/>
        </w:rPr>
        <w:t xml:space="preserve"> and his or her family. T</w:t>
      </w:r>
      <w:r>
        <w:t xml:space="preserve">his approach is deeply focused on the individual and his or her problem. The Industrialist model encompasses </w:t>
      </w:r>
      <w:r w:rsidRPr="0003008C">
        <w:rPr>
          <w:u w:val="single"/>
        </w:rPr>
        <w:t xml:space="preserve">the following </w:t>
      </w:r>
      <w:r w:rsidRPr="00D541BC">
        <w:rPr>
          <w:highlight w:val="cyan"/>
          <w:u w:val="single"/>
        </w:rPr>
        <w:t>variables:</w:t>
      </w:r>
      <w:r w:rsidRPr="0003008C">
        <w:rPr>
          <w:u w:val="single"/>
        </w:rPr>
        <w:t xml:space="preserve"> </w:t>
      </w:r>
      <w:r w:rsidRPr="00D541BC">
        <w:rPr>
          <w:b/>
          <w:bCs/>
          <w:highlight w:val="cyan"/>
          <w:u w:val="single"/>
        </w:rPr>
        <w:t>workers’ compensation</w:t>
      </w:r>
      <w:r w:rsidRPr="0003008C">
        <w:rPr>
          <w:b/>
          <w:bCs/>
          <w:u w:val="single"/>
        </w:rPr>
        <w:t xml:space="preserve"> and/or workplace </w:t>
      </w:r>
      <w:r w:rsidRPr="00D541BC">
        <w:rPr>
          <w:b/>
          <w:bCs/>
          <w:highlight w:val="cyan"/>
          <w:u w:val="single"/>
        </w:rPr>
        <w:t>injury</w:t>
      </w:r>
      <w:r w:rsidRPr="0003008C">
        <w:rPr>
          <w:b/>
          <w:bCs/>
          <w:u w:val="single"/>
        </w:rPr>
        <w:t xml:space="preserve">; </w:t>
      </w:r>
      <w:r w:rsidRPr="00D541BC">
        <w:rPr>
          <w:b/>
          <w:bCs/>
          <w:highlight w:val="cyan"/>
          <w:u w:val="single"/>
        </w:rPr>
        <w:t>sick leave</w:t>
      </w:r>
      <w:r w:rsidRPr="0003008C">
        <w:rPr>
          <w:b/>
          <w:bCs/>
          <w:u w:val="single"/>
        </w:rPr>
        <w:t xml:space="preserve"> and/or the </w:t>
      </w:r>
      <w:r w:rsidRPr="00D541BC">
        <w:rPr>
          <w:b/>
          <w:bCs/>
          <w:highlight w:val="cyan"/>
          <w:u w:val="single"/>
        </w:rPr>
        <w:t>Family Medical Leave Act</w:t>
      </w:r>
      <w:r w:rsidRPr="0003008C">
        <w:rPr>
          <w:b/>
          <w:bCs/>
          <w:u w:val="single"/>
        </w:rPr>
        <w:t xml:space="preserve">; insurance; </w:t>
      </w:r>
      <w:r w:rsidRPr="00D541BC">
        <w:rPr>
          <w:b/>
          <w:bCs/>
          <w:u w:val="single"/>
        </w:rPr>
        <w:t>a</w:t>
      </w:r>
      <w:r w:rsidRPr="0003008C">
        <w:rPr>
          <w:b/>
          <w:bCs/>
          <w:u w:val="single"/>
        </w:rPr>
        <w:t xml:space="preserve">nd </w:t>
      </w:r>
      <w:r w:rsidRPr="00D541BC">
        <w:rPr>
          <w:b/>
          <w:bCs/>
          <w:highlight w:val="cyan"/>
          <w:u w:val="single"/>
        </w:rPr>
        <w:t>disabled dependents</w:t>
      </w:r>
      <w:r w:rsidRPr="0003008C">
        <w:rPr>
          <w:u w:val="single"/>
        </w:rPr>
        <w:t xml:space="preserve">. To be included in an </w:t>
      </w:r>
      <w:r w:rsidRPr="00D541BC">
        <w:rPr>
          <w:highlight w:val="cyan"/>
          <w:u w:val="single"/>
        </w:rPr>
        <w:t>Industrialist approach to disability,</w:t>
      </w:r>
      <w:r w:rsidRPr="00D541BC">
        <w:rPr>
          <w:u w:val="single"/>
        </w:rPr>
        <w:t xml:space="preserve"> the </w:t>
      </w:r>
      <w:r w:rsidRPr="00D541BC">
        <w:rPr>
          <w:highlight w:val="cyan"/>
          <w:u w:val="single"/>
        </w:rPr>
        <w:t xml:space="preserve">collective bargaining </w:t>
      </w:r>
      <w:r w:rsidRPr="00D541BC">
        <w:rPr>
          <w:u w:val="single"/>
        </w:rPr>
        <w:t>agreement simply had to</w:t>
      </w:r>
      <w:r w:rsidRPr="00D541BC">
        <w:rPr>
          <w:highlight w:val="cyan"/>
          <w:u w:val="single"/>
        </w:rPr>
        <w:t xml:space="preserve"> </w:t>
      </w:r>
      <w:r w:rsidRPr="00D541BC">
        <w:rPr>
          <w:u w:val="single"/>
        </w:rPr>
        <w:t>include disability in the discussion of one of these variables; it did not have to satisfy all of the</w:t>
      </w:r>
      <w:r w:rsidRPr="0003008C">
        <w:rPr>
          <w:u w:val="single"/>
        </w:rPr>
        <w:t xml:space="preserve"> variables.</w:t>
      </w:r>
      <w:r>
        <w:t xml:space="preserve"> These variables </w:t>
      </w:r>
      <w:r w:rsidRPr="00D541BC">
        <w:rPr>
          <w:b/>
          <w:bCs/>
          <w:highlight w:val="cyan"/>
          <w:u w:val="single"/>
        </w:rPr>
        <w:t>represent</w:t>
      </w:r>
      <w:r w:rsidRPr="0003008C">
        <w:rPr>
          <w:b/>
          <w:bCs/>
          <w:u w:val="single"/>
        </w:rPr>
        <w:t xml:space="preserve"> the kinds of </w:t>
      </w:r>
      <w:r w:rsidRPr="00D541BC">
        <w:rPr>
          <w:b/>
          <w:bCs/>
          <w:highlight w:val="cyan"/>
          <w:u w:val="single"/>
        </w:rPr>
        <w:t>provisions</w:t>
      </w:r>
      <w:r w:rsidRPr="0003008C">
        <w:rPr>
          <w:b/>
          <w:bCs/>
          <w:u w:val="single"/>
        </w:rPr>
        <w:t xml:space="preserve"> that an </w:t>
      </w:r>
      <w:r w:rsidRPr="00D541BC">
        <w:rPr>
          <w:b/>
          <w:bCs/>
          <w:highlight w:val="cyan"/>
          <w:u w:val="single"/>
        </w:rPr>
        <w:t>employer and union</w:t>
      </w:r>
      <w:r w:rsidRPr="0003008C">
        <w:rPr>
          <w:b/>
          <w:bCs/>
          <w:u w:val="single"/>
        </w:rPr>
        <w:t xml:space="preserve"> might </w:t>
      </w:r>
      <w:r w:rsidRPr="00D541BC">
        <w:rPr>
          <w:b/>
          <w:bCs/>
          <w:highlight w:val="cyan"/>
          <w:u w:val="single"/>
        </w:rPr>
        <w:t>focus on if</w:t>
      </w:r>
      <w:r w:rsidRPr="0003008C">
        <w:rPr>
          <w:b/>
          <w:bCs/>
          <w:u w:val="single"/>
        </w:rPr>
        <w:t xml:space="preserve"> they were </w:t>
      </w:r>
      <w:r w:rsidRPr="00D541BC">
        <w:rPr>
          <w:b/>
          <w:bCs/>
          <w:highlight w:val="cyan"/>
          <w:u w:val="single"/>
        </w:rPr>
        <w:t>concerned about restoring and reintegrated an injured worker</w:t>
      </w:r>
      <w:r w:rsidRPr="0003008C">
        <w:rPr>
          <w:b/>
          <w:bCs/>
          <w:u w:val="single"/>
        </w:rPr>
        <w:t xml:space="preserve"> </w:t>
      </w:r>
      <w:r w:rsidRPr="00D541BC">
        <w:rPr>
          <w:b/>
          <w:bCs/>
          <w:highlight w:val="cyan"/>
          <w:u w:val="single"/>
        </w:rPr>
        <w:t>or</w:t>
      </w:r>
      <w:r w:rsidRPr="0003008C">
        <w:rPr>
          <w:b/>
          <w:bCs/>
          <w:u w:val="single"/>
        </w:rPr>
        <w:t xml:space="preserve"> a </w:t>
      </w:r>
      <w:r w:rsidRPr="00D541BC">
        <w:rPr>
          <w:b/>
          <w:bCs/>
          <w:highlight w:val="cyan"/>
          <w:u w:val="single"/>
        </w:rPr>
        <w:t>worker distracted by</w:t>
      </w:r>
      <w:r w:rsidRPr="0003008C">
        <w:rPr>
          <w:b/>
          <w:bCs/>
          <w:u w:val="single"/>
        </w:rPr>
        <w:t xml:space="preserve"> the demands of an </w:t>
      </w:r>
      <w:r w:rsidRPr="00D541BC">
        <w:rPr>
          <w:b/>
          <w:bCs/>
          <w:highlight w:val="cyan"/>
          <w:u w:val="single"/>
        </w:rPr>
        <w:t>ill family member</w:t>
      </w:r>
      <w:r w:rsidRPr="0003008C">
        <w:rPr>
          <w:b/>
          <w:bCs/>
          <w:u w:val="single"/>
        </w:rPr>
        <w:t>.</w:t>
      </w:r>
      <w:r>
        <w:t xml:space="preserve"> An example of this kind of </w:t>
      </w:r>
      <w:r w:rsidRPr="00D541BC">
        <w:rPr>
          <w:b/>
          <w:bCs/>
          <w:u w:val="single"/>
        </w:rPr>
        <w:t>contract approach</w:t>
      </w:r>
      <w:r w:rsidRPr="0003008C">
        <w:rPr>
          <w:b/>
          <w:bCs/>
          <w:u w:val="single"/>
        </w:rPr>
        <w:t xml:space="preserve"> is one that only </w:t>
      </w:r>
      <w:r w:rsidRPr="00D541BC">
        <w:rPr>
          <w:b/>
          <w:bCs/>
          <w:highlight w:val="cyan"/>
          <w:u w:val="single"/>
        </w:rPr>
        <w:t>discusses disability</w:t>
      </w:r>
      <w:r w:rsidRPr="0003008C">
        <w:rPr>
          <w:b/>
          <w:bCs/>
          <w:u w:val="single"/>
        </w:rPr>
        <w:t xml:space="preserve"> </w:t>
      </w:r>
      <w:r w:rsidRPr="00D541BC">
        <w:rPr>
          <w:b/>
          <w:bCs/>
          <w:highlight w:val="cyan"/>
          <w:u w:val="single"/>
        </w:rPr>
        <w:t>in</w:t>
      </w:r>
      <w:r w:rsidRPr="0003008C">
        <w:rPr>
          <w:b/>
          <w:bCs/>
          <w:u w:val="single"/>
        </w:rPr>
        <w:t xml:space="preserve"> the </w:t>
      </w:r>
      <w:r w:rsidRPr="00D541BC">
        <w:rPr>
          <w:b/>
          <w:bCs/>
          <w:highlight w:val="cyan"/>
          <w:u w:val="single"/>
        </w:rPr>
        <w:t>context of workers</w:t>
      </w:r>
      <w:r w:rsidRPr="0003008C">
        <w:rPr>
          <w:b/>
          <w:bCs/>
          <w:u w:val="single"/>
        </w:rPr>
        <w:t xml:space="preserve"> or their family members </w:t>
      </w:r>
      <w:r w:rsidRPr="00D541BC">
        <w:rPr>
          <w:b/>
          <w:bCs/>
          <w:highlight w:val="cyan"/>
          <w:u w:val="single"/>
        </w:rPr>
        <w:t>getting sick</w:t>
      </w:r>
      <w:r w:rsidRPr="0003008C">
        <w:rPr>
          <w:b/>
          <w:bCs/>
          <w:u w:val="single"/>
        </w:rPr>
        <w:t>:</w:t>
      </w:r>
      <w:r>
        <w:t xml:space="preserve"> For employees hired prior to October 1, 2005, the [health insurance] coverage of the employee's family shall include the employee, employee's spouse and </w:t>
      </w:r>
      <w:proofErr w:type="spellStart"/>
      <w:r>
        <w:t>unmamed</w:t>
      </w:r>
      <w:proofErr w:type="spellEnd"/>
      <w:r>
        <w:t xml:space="preserve"> [sic] children under the age of nineteen (19). This coverage shall be extended to age twenty-two (22) in the case of employee's children who are full-time students. Disabled dependent children will maintain coverage even after the age of twenty-two (22) as long as medical documentation is provided. – Ypsilanti Community Utilities Authority (2005) </w:t>
      </w:r>
      <w:r w:rsidRPr="00D541BC">
        <w:rPr>
          <w:b/>
          <w:bCs/>
          <w:u w:val="single"/>
        </w:rPr>
        <w:t>The implications</w:t>
      </w:r>
      <w:r w:rsidRPr="0003008C">
        <w:rPr>
          <w:b/>
          <w:bCs/>
          <w:u w:val="single"/>
        </w:rPr>
        <w:t xml:space="preserve"> of this kind of </w:t>
      </w:r>
      <w:r w:rsidRPr="00D541BC">
        <w:rPr>
          <w:b/>
          <w:bCs/>
          <w:highlight w:val="cyan"/>
          <w:u w:val="single"/>
        </w:rPr>
        <w:t>medical focus</w:t>
      </w:r>
      <w:r w:rsidRPr="0003008C">
        <w:rPr>
          <w:b/>
          <w:bCs/>
          <w:u w:val="single"/>
        </w:rPr>
        <w:t xml:space="preserve"> is that it might </w:t>
      </w:r>
      <w:r w:rsidRPr="00D541BC">
        <w:rPr>
          <w:b/>
          <w:bCs/>
          <w:highlight w:val="cyan"/>
          <w:u w:val="single"/>
        </w:rPr>
        <w:t>preclude understandings of disability as</w:t>
      </w:r>
      <w:r w:rsidRPr="0003008C">
        <w:rPr>
          <w:b/>
          <w:bCs/>
          <w:u w:val="single"/>
        </w:rPr>
        <w:t xml:space="preserve"> a </w:t>
      </w:r>
      <w:r w:rsidRPr="00D541BC">
        <w:rPr>
          <w:b/>
          <w:bCs/>
          <w:highlight w:val="cyan"/>
          <w:u w:val="single"/>
        </w:rPr>
        <w:t>social barrier</w:t>
      </w:r>
      <w:r w:rsidRPr="0003008C">
        <w:rPr>
          <w:b/>
          <w:bCs/>
          <w:u w:val="single"/>
        </w:rPr>
        <w:t xml:space="preserve"> and </w:t>
      </w:r>
      <w:r w:rsidRPr="00D541BC">
        <w:rPr>
          <w:b/>
          <w:bCs/>
          <w:highlight w:val="cyan"/>
          <w:u w:val="single"/>
        </w:rPr>
        <w:t>civil rights issu</w:t>
      </w:r>
      <w:r w:rsidRPr="0003008C">
        <w:rPr>
          <w:b/>
          <w:bCs/>
          <w:u w:val="single"/>
        </w:rPr>
        <w:t>e</w:t>
      </w:r>
      <w:r w:rsidRPr="00D541BC">
        <w:rPr>
          <w:b/>
          <w:bCs/>
          <w:highlight w:val="cyan"/>
          <w:u w:val="single"/>
        </w:rPr>
        <w:t>, ignore</w:t>
      </w:r>
      <w:r w:rsidRPr="0003008C">
        <w:rPr>
          <w:b/>
          <w:bCs/>
          <w:u w:val="single"/>
        </w:rPr>
        <w:t xml:space="preserve"> issues of </w:t>
      </w:r>
      <w:r w:rsidRPr="00D541BC">
        <w:rPr>
          <w:b/>
          <w:bCs/>
          <w:highlight w:val="cyan"/>
          <w:u w:val="single"/>
        </w:rPr>
        <w:t>disability discrimination</w:t>
      </w:r>
      <w:r w:rsidRPr="0003008C">
        <w:rPr>
          <w:b/>
          <w:bCs/>
          <w:u w:val="single"/>
        </w:rPr>
        <w:t xml:space="preserve"> in the workplace, and </w:t>
      </w:r>
      <w:r w:rsidRPr="00D541BC">
        <w:rPr>
          <w:b/>
          <w:bCs/>
          <w:highlight w:val="cyan"/>
          <w:u w:val="single"/>
        </w:rPr>
        <w:t>fail to provide mechanisms for addressing</w:t>
      </w:r>
      <w:r w:rsidRPr="0003008C">
        <w:rPr>
          <w:b/>
          <w:bCs/>
          <w:u w:val="single"/>
        </w:rPr>
        <w:t xml:space="preserve"> disability as an </w:t>
      </w:r>
      <w:r w:rsidRPr="00D541BC">
        <w:rPr>
          <w:b/>
          <w:bCs/>
          <w:highlight w:val="cyan"/>
          <w:u w:val="single"/>
        </w:rPr>
        <w:t>access</w:t>
      </w:r>
      <w:r w:rsidRPr="0003008C">
        <w:rPr>
          <w:b/>
          <w:bCs/>
          <w:u w:val="single"/>
        </w:rPr>
        <w:t xml:space="preserve"> concern </w:t>
      </w:r>
      <w:r w:rsidRPr="00D541BC">
        <w:rPr>
          <w:b/>
          <w:bCs/>
          <w:highlight w:val="cyan"/>
          <w:u w:val="single"/>
        </w:rPr>
        <w:t>at wor</w:t>
      </w:r>
      <w:r w:rsidRPr="00D541BC">
        <w:rPr>
          <w:highlight w:val="cyan"/>
        </w:rPr>
        <w:t>k.</w:t>
      </w:r>
      <w:r>
        <w:t xml:space="preserve"> The Industrialist was, by far, the most </w:t>
      </w:r>
      <w:r w:rsidRPr="0003008C">
        <w:rPr>
          <w:b/>
          <w:bCs/>
          <w:u w:val="single"/>
        </w:rPr>
        <w:t>dominant approach to disability</w:t>
      </w:r>
      <w:r>
        <w:t xml:space="preserve">. Thirty-five percent of the agreements had a pure Industrialist approach, while another forty-six percent had some elements of an Industrialist approach combined with the other models; in total, eight-one percent of the agreements were Industrialist. Surprisingly, not </w:t>
      </w:r>
      <w:r w:rsidRPr="0003008C">
        <w:rPr>
          <w:b/>
          <w:bCs/>
          <w:u w:val="single"/>
        </w:rPr>
        <w:t>all of the collective bargaining agreements contained these kinds of provisions, even though they could be regarded as the basics of considering health issues in the workplace.</w:t>
      </w:r>
      <w:r>
        <w:t xml:space="preserve"> However, even if this approach was not universal, it did </w:t>
      </w:r>
      <w:r w:rsidRPr="00705AF6">
        <w:rPr>
          <w:b/>
          <w:bCs/>
          <w:u w:val="single"/>
        </w:rPr>
        <w:t xml:space="preserve">reveal that </w:t>
      </w:r>
      <w:r w:rsidRPr="00D541BC">
        <w:rPr>
          <w:b/>
          <w:bCs/>
          <w:highlight w:val="cyan"/>
          <w:u w:val="single"/>
        </w:rPr>
        <w:t>disability, as a medical problem</w:t>
      </w:r>
      <w:r w:rsidRPr="00705AF6">
        <w:rPr>
          <w:b/>
          <w:bCs/>
          <w:u w:val="single"/>
        </w:rPr>
        <w:t xml:space="preserve">, was the </w:t>
      </w:r>
      <w:r w:rsidRPr="00D541BC">
        <w:rPr>
          <w:b/>
          <w:bCs/>
          <w:highlight w:val="cyan"/>
          <w:u w:val="single"/>
        </w:rPr>
        <w:t>most prominent definition</w:t>
      </w:r>
      <w:r w:rsidRPr="00705AF6">
        <w:rPr>
          <w:b/>
          <w:bCs/>
          <w:u w:val="single"/>
        </w:rPr>
        <w:t xml:space="preserve"> and understanding of disability in the context of the agreements. The Industrialist </w:t>
      </w:r>
      <w:r w:rsidRPr="00D541BC">
        <w:rPr>
          <w:b/>
          <w:bCs/>
          <w:highlight w:val="cyan"/>
          <w:u w:val="single"/>
        </w:rPr>
        <w:t>is closely tied to the demands of labor</w:t>
      </w:r>
      <w:r w:rsidRPr="00705AF6">
        <w:rPr>
          <w:b/>
          <w:bCs/>
          <w:u w:val="single"/>
        </w:rPr>
        <w:t xml:space="preserve"> itsel</w:t>
      </w:r>
      <w:r>
        <w:t>f. American history, particularly in the workforce, tracks the evolution of approaches to disability that is largely informed by the industrial and military conditions of the time. 89 T</w:t>
      </w:r>
      <w:r w:rsidRPr="00705AF6">
        <w:rPr>
          <w:u w:val="single"/>
        </w:rPr>
        <w:t xml:space="preserve">he medical model, in particular, was a </w:t>
      </w:r>
      <w:r w:rsidRPr="00D541BC">
        <w:rPr>
          <w:highlight w:val="cyan"/>
          <w:u w:val="single"/>
        </w:rPr>
        <w:t>response to workplace injuries</w:t>
      </w:r>
      <w:r w:rsidRPr="00705AF6">
        <w:rPr>
          <w:u w:val="single"/>
        </w:rPr>
        <w:t xml:space="preserve"> resulting from increased industrialism in the late nineteenth century</w:t>
      </w:r>
      <w:r>
        <w:t xml:space="preserve">, and later, into the period post-World Wars, the returning of disabled veterans. 90 </w:t>
      </w:r>
      <w:r w:rsidRPr="00705AF6">
        <w:rPr>
          <w:u w:val="single"/>
        </w:rPr>
        <w:t xml:space="preserve">The </w:t>
      </w:r>
      <w:r w:rsidRPr="00D541BC">
        <w:rPr>
          <w:highlight w:val="cyan"/>
          <w:u w:val="single"/>
        </w:rPr>
        <w:t>idea</w:t>
      </w:r>
      <w:r w:rsidRPr="00705AF6">
        <w:rPr>
          <w:u w:val="single"/>
        </w:rPr>
        <w:t xml:space="preserve"> was </w:t>
      </w:r>
      <w:r w:rsidRPr="00D541BC">
        <w:rPr>
          <w:highlight w:val="cyan"/>
          <w:u w:val="single"/>
        </w:rPr>
        <w:t>to fix the person’s broken mind or body to</w:t>
      </w:r>
      <w:r w:rsidRPr="00705AF6">
        <w:rPr>
          <w:u w:val="single"/>
        </w:rPr>
        <w:t xml:space="preserve"> more </w:t>
      </w:r>
      <w:r w:rsidRPr="00D541BC">
        <w:rPr>
          <w:highlight w:val="cyan"/>
          <w:u w:val="single"/>
        </w:rPr>
        <w:t>readily reincorporate</w:t>
      </w:r>
      <w:r w:rsidRPr="00D541BC">
        <w:rPr>
          <w:u w:val="single"/>
        </w:rPr>
        <w:t xml:space="preserve"> that</w:t>
      </w:r>
      <w:r w:rsidRPr="00705AF6">
        <w:rPr>
          <w:u w:val="single"/>
        </w:rPr>
        <w:t xml:space="preserve"> </w:t>
      </w:r>
      <w:r w:rsidRPr="00D541BC">
        <w:rPr>
          <w:highlight w:val="cyan"/>
          <w:u w:val="single"/>
        </w:rPr>
        <w:t>person into society and</w:t>
      </w:r>
      <w:r w:rsidRPr="00705AF6">
        <w:rPr>
          <w:u w:val="single"/>
        </w:rPr>
        <w:t xml:space="preserve"> </w:t>
      </w:r>
      <w:r w:rsidRPr="00D541BC">
        <w:rPr>
          <w:highlight w:val="cyan"/>
          <w:u w:val="single"/>
        </w:rPr>
        <w:t>production.</w:t>
      </w:r>
      <w:r w:rsidRPr="00705AF6">
        <w:rPr>
          <w:u w:val="single"/>
        </w:rPr>
        <w:t xml:space="preserve"> The end goal was to </w:t>
      </w:r>
      <w:r w:rsidRPr="00D541BC">
        <w:rPr>
          <w:highlight w:val="cyan"/>
          <w:u w:val="single"/>
        </w:rPr>
        <w:t>make the person as normal as possible.</w:t>
      </w:r>
      <w:r>
        <w:t xml:space="preserve"> 91</w:t>
      </w:r>
    </w:p>
    <w:p w14:paraId="13F3944E" w14:textId="77777777" w:rsidR="008C4153" w:rsidRPr="0073657D" w:rsidRDefault="008C4153" w:rsidP="008C4153"/>
    <w:p w14:paraId="028D390D" w14:textId="77777777" w:rsidR="008C4153" w:rsidRPr="00255C8C" w:rsidRDefault="008C4153" w:rsidP="008C4153">
      <w:pPr>
        <w:keepNext/>
        <w:keepLines/>
        <w:spacing w:before="40" w:after="0" w:line="256" w:lineRule="auto"/>
        <w:outlineLvl w:val="3"/>
        <w:rPr>
          <w:rFonts w:eastAsia="Times New Roman"/>
          <w:b/>
          <w:iCs/>
          <w:sz w:val="26"/>
        </w:rPr>
      </w:pPr>
      <w:r w:rsidRPr="00255C8C">
        <w:rPr>
          <w:rFonts w:eastAsia="Times New Roman"/>
          <w:b/>
          <w:iCs/>
          <w:sz w:val="26"/>
        </w:rPr>
        <w:t xml:space="preserve">The impact is </w:t>
      </w:r>
      <w:proofErr w:type="spellStart"/>
      <w:r w:rsidRPr="00255C8C">
        <w:rPr>
          <w:rFonts w:eastAsia="Times New Roman"/>
          <w:b/>
          <w:iCs/>
          <w:sz w:val="26"/>
        </w:rPr>
        <w:t>thanatopolitics</w:t>
      </w:r>
      <w:proofErr w:type="spellEnd"/>
      <w:r w:rsidRPr="00255C8C">
        <w:rPr>
          <w:rFonts w:eastAsia="Times New Roman"/>
          <w:b/>
          <w:iCs/>
          <w:sz w:val="26"/>
        </w:rPr>
        <w:t xml:space="preserve">, the </w:t>
      </w:r>
      <w:proofErr w:type="spellStart"/>
      <w:r w:rsidRPr="00255C8C">
        <w:rPr>
          <w:rFonts w:eastAsia="Times New Roman"/>
          <w:b/>
          <w:iCs/>
          <w:sz w:val="26"/>
        </w:rPr>
        <w:t>aff</w:t>
      </w:r>
      <w:proofErr w:type="spellEnd"/>
      <w:r w:rsidRPr="00255C8C">
        <w:rPr>
          <w:rFonts w:eastAsia="Times New Roman"/>
          <w:b/>
          <w:iCs/>
          <w:sz w:val="26"/>
        </w:rPr>
        <w:t xml:space="preserve"> becomes</w:t>
      </w:r>
      <w:r>
        <w:rPr>
          <w:rFonts w:eastAsia="Times New Roman"/>
          <w:b/>
          <w:iCs/>
          <w:sz w:val="26"/>
        </w:rPr>
        <w:t xml:space="preserve"> eugenicist extermination of the disabled body to secure the abled subject by constructing the disabled body as disposable and the abled body as desirable </w:t>
      </w:r>
    </w:p>
    <w:p w14:paraId="7ED24A7C" w14:textId="77777777" w:rsidR="008C4153" w:rsidRPr="00255C8C" w:rsidRDefault="008C4153" w:rsidP="008C4153">
      <w:pPr>
        <w:spacing w:line="256" w:lineRule="auto"/>
        <w:rPr>
          <w:rFonts w:eastAsia="Aptos"/>
          <w:bCs/>
          <w:u w:val="single"/>
        </w:rPr>
      </w:pPr>
      <w:r w:rsidRPr="00255C8C">
        <w:rPr>
          <w:rFonts w:eastAsia="Aptos"/>
          <w:b/>
          <w:bCs/>
          <w:sz w:val="26"/>
        </w:rPr>
        <w:t xml:space="preserve">Jordan 13 </w:t>
      </w:r>
      <w:r w:rsidRPr="00255C8C">
        <w:rPr>
          <w:rFonts w:eastAsia="Aptos"/>
          <w:b/>
          <w:bCs/>
          <w:sz w:val="16"/>
          <w:szCs w:val="16"/>
        </w:rPr>
        <w:t xml:space="preserve">(Thomas Jordan, </w:t>
      </w:r>
      <w:proofErr w:type="spellStart"/>
      <w:r w:rsidRPr="00255C8C">
        <w:rPr>
          <w:rFonts w:eastAsia="Aptos"/>
          <w:b/>
          <w:bCs/>
          <w:sz w:val="16"/>
          <w:szCs w:val="16"/>
        </w:rPr>
        <w:t>PHd</w:t>
      </w:r>
      <w:proofErr w:type="spellEnd"/>
      <w:r w:rsidRPr="00255C8C">
        <w:rPr>
          <w:rFonts w:eastAsia="Aptos"/>
          <w:b/>
          <w:bCs/>
          <w:sz w:val="16"/>
          <w:szCs w:val="16"/>
        </w:rPr>
        <w:t xml:space="preserve"> </w:t>
      </w:r>
      <w:proofErr w:type="spellStart"/>
      <w:r w:rsidRPr="00255C8C">
        <w:rPr>
          <w:rFonts w:eastAsia="Aptos"/>
          <w:b/>
          <w:bCs/>
          <w:sz w:val="16"/>
          <w:szCs w:val="16"/>
        </w:rPr>
        <w:t>Cantidate</w:t>
      </w:r>
      <w:proofErr w:type="spellEnd"/>
      <w:r w:rsidRPr="00255C8C">
        <w:rPr>
          <w:rFonts w:eastAsia="Aptos"/>
          <w:b/>
          <w:bCs/>
          <w:sz w:val="16"/>
          <w:szCs w:val="16"/>
        </w:rPr>
        <w:t xml:space="preserve"> </w:t>
      </w:r>
      <w:proofErr w:type="spellStart"/>
      <w:r w:rsidRPr="00255C8C">
        <w:rPr>
          <w:rFonts w:eastAsia="Aptos"/>
          <w:b/>
          <w:bCs/>
          <w:sz w:val="16"/>
          <w:szCs w:val="16"/>
        </w:rPr>
        <w:t>Bighamton</w:t>
      </w:r>
      <w:proofErr w:type="spellEnd"/>
      <w:r w:rsidRPr="00255C8C">
        <w:rPr>
          <w:rFonts w:eastAsia="Aptos"/>
          <w:b/>
          <w:bCs/>
          <w:sz w:val="16"/>
          <w:szCs w:val="16"/>
        </w:rPr>
        <w:t xml:space="preserve"> University, “Disability, Able-</w:t>
      </w:r>
      <w:proofErr w:type="spellStart"/>
      <w:r w:rsidRPr="00255C8C">
        <w:rPr>
          <w:rFonts w:eastAsia="Aptos"/>
          <w:b/>
          <w:bCs/>
          <w:sz w:val="16"/>
          <w:szCs w:val="16"/>
        </w:rPr>
        <w:t>Bodiedness</w:t>
      </w:r>
      <w:proofErr w:type="spellEnd"/>
      <w:r w:rsidRPr="00255C8C">
        <w:rPr>
          <w:rFonts w:eastAsia="Aptos"/>
          <w:b/>
          <w:bCs/>
          <w:sz w:val="16"/>
          <w:szCs w:val="16"/>
        </w:rPr>
        <w:t>, and the Biopolitical Imagination” , Volume 9, Number 1 Review of Disability Studies: An International Journal )</w:t>
      </w:r>
    </w:p>
    <w:p w14:paraId="6480820A" w14:textId="77777777" w:rsidR="008C4153" w:rsidRPr="00DA1ECE" w:rsidRDefault="008C4153" w:rsidP="008C4153">
      <w:pPr>
        <w:spacing w:line="256" w:lineRule="auto"/>
        <w:rPr>
          <w:rFonts w:eastAsia="Aptos"/>
          <w:u w:val="single"/>
        </w:rPr>
      </w:pPr>
      <w:r>
        <w:rPr>
          <w:rFonts w:eastAsia="Aptos"/>
          <w:u w:val="single"/>
        </w:rPr>
        <w:t>To fight only for the inclusion of the excluded is to misunderstand the precarious position in which all human beings find themselves today, where anyone can become excluded from the rights of political membership at any time</w:t>
      </w:r>
      <w:r w:rsidRPr="00267052">
        <w:rPr>
          <w:rFonts w:eastAsia="Aptos"/>
          <w:highlight w:val="cyan"/>
          <w:u w:val="single"/>
        </w:rPr>
        <w:t xml:space="preserve">. At a basic level, “we are </w:t>
      </w:r>
      <w:proofErr w:type="spellStart"/>
      <w:r w:rsidRPr="00267052">
        <w:rPr>
          <w:rFonts w:eastAsia="Aptos"/>
          <w:highlight w:val="cyan"/>
          <w:u w:val="single"/>
        </w:rPr>
        <w:t>all‘excluded</w:t>
      </w:r>
      <w:proofErr w:type="spellEnd"/>
      <w:r w:rsidRPr="00267052">
        <w:rPr>
          <w:rFonts w:eastAsia="Aptos"/>
          <w:highlight w:val="cyan"/>
          <w:u w:val="single"/>
        </w:rPr>
        <w:t>’</w:t>
      </w:r>
      <w:r>
        <w:rPr>
          <w:rFonts w:eastAsia="Aptos"/>
          <w:u w:val="single"/>
        </w:rPr>
        <w:t xml:space="preserve"> in the sense that </w:t>
      </w:r>
      <w:r w:rsidRPr="00267052">
        <w:rPr>
          <w:rFonts w:eastAsia="Aptos"/>
          <w:highlight w:val="cyan"/>
          <w:u w:val="single"/>
        </w:rPr>
        <w:t>our</w:t>
      </w:r>
      <w:r>
        <w:rPr>
          <w:rFonts w:eastAsia="Aptos"/>
          <w:u w:val="single"/>
        </w:rPr>
        <w:t xml:space="preserve"> most elementary, </w:t>
      </w:r>
      <w:r w:rsidRPr="00267052">
        <w:rPr>
          <w:rFonts w:eastAsia="Aptos"/>
          <w:highlight w:val="cyan"/>
          <w:u w:val="single"/>
        </w:rPr>
        <w:t>‘zero’ position is that of being an object of biopolitics</w:t>
      </w:r>
      <w:r>
        <w:rPr>
          <w:rFonts w:eastAsia="Aptos"/>
          <w:u w:val="single"/>
        </w:rPr>
        <w:t xml:space="preserve">,” so that </w:t>
      </w:r>
      <w:r w:rsidRPr="00267052">
        <w:rPr>
          <w:rFonts w:eastAsia="Aptos"/>
          <w:highlight w:val="cyan"/>
          <w:u w:val="single"/>
        </w:rPr>
        <w:t>the rights of all citizens are always secondary to the biopolitical aims of the state</w:t>
      </w:r>
      <w:r>
        <w:rPr>
          <w:rFonts w:eastAsia="Aptos"/>
          <w:u w:val="single"/>
        </w:rPr>
        <w:t xml:space="preserve"> (Žižek, 2010, p. 125). </w:t>
      </w:r>
      <w:r w:rsidRPr="00255C8C">
        <w:rPr>
          <w:rFonts w:eastAsia="Aptos"/>
          <w:u w:val="single"/>
        </w:rPr>
        <w:t>Together, able-</w:t>
      </w:r>
      <w:proofErr w:type="spellStart"/>
      <w:r w:rsidRPr="00255C8C">
        <w:rPr>
          <w:rFonts w:eastAsia="Aptos"/>
          <w:u w:val="single"/>
        </w:rPr>
        <w:t>bodiedness</w:t>
      </w:r>
      <w:proofErr w:type="spellEnd"/>
      <w:r w:rsidRPr="00255C8C">
        <w:rPr>
          <w:rFonts w:eastAsia="Aptos"/>
          <w:u w:val="single"/>
        </w:rPr>
        <w:t xml:space="preserve"> and disability represent dueling yet complicit sides of the “zero” position to which Žižek (2010) speaks. Globalization presents not just a zone of</w:t>
      </w:r>
      <w:r w:rsidRPr="00255C8C">
        <w:rPr>
          <w:rFonts w:eastAsia="Aptos"/>
          <w:sz w:val="12"/>
          <w:u w:val="single"/>
        </w:rPr>
        <w:t xml:space="preserve"> </w:t>
      </w:r>
      <w:r w:rsidRPr="00255C8C">
        <w:rPr>
          <w:rFonts w:eastAsia="Aptos"/>
          <w:u w:val="single"/>
        </w:rPr>
        <w:t xml:space="preserve">indistinction but a zone of fluidity through which the disabled become able-bodied and the </w:t>
      </w:r>
      <w:proofErr w:type="spellStart"/>
      <w:r w:rsidRPr="00255C8C">
        <w:rPr>
          <w:rFonts w:eastAsia="Aptos"/>
          <w:u w:val="single"/>
        </w:rPr>
        <w:t>ablebodied</w:t>
      </w:r>
      <w:proofErr w:type="spellEnd"/>
      <w:r w:rsidRPr="00255C8C">
        <w:rPr>
          <w:rFonts w:eastAsia="Aptos"/>
          <w:sz w:val="12"/>
          <w:u w:val="single"/>
        </w:rPr>
        <w:t xml:space="preserve"> </w:t>
      </w:r>
      <w:r w:rsidRPr="00255C8C">
        <w:rPr>
          <w:rFonts w:eastAsia="Aptos"/>
          <w:u w:val="single"/>
        </w:rPr>
        <w:t>become disabled. Only this notion of a zone of indistinction makes sense of the fact that</w:t>
      </w:r>
      <w:r w:rsidRPr="00255C8C">
        <w:rPr>
          <w:rFonts w:eastAsia="Aptos"/>
          <w:sz w:val="12"/>
          <w:u w:val="single"/>
        </w:rPr>
        <w:t xml:space="preserve"> </w:t>
      </w:r>
      <w:r w:rsidRPr="00255C8C">
        <w:rPr>
          <w:rFonts w:eastAsia="Aptos"/>
          <w:u w:val="single"/>
        </w:rPr>
        <w:t xml:space="preserve">in the very name of the health of the body, modern biopolitics proliferates new forms of impairment and disease with ever finer gradations of symptoms, or the fact that so many “cures” produce their own ailments. And only this notion of a zone of fluidity can help to elucidate the point at which </w:t>
      </w:r>
      <w:r w:rsidRPr="00255C8C">
        <w:rPr>
          <w:rFonts w:eastAsia="Aptos"/>
          <w:highlight w:val="cyan"/>
          <w:u w:val="single"/>
        </w:rPr>
        <w:t>the disabled body becomes the site of the decision between value and nonvalue under which the politics of life transforms into the politics of death</w:t>
      </w:r>
      <w:r w:rsidRPr="00255C8C">
        <w:rPr>
          <w:rFonts w:eastAsia="Aptos"/>
          <w:u w:val="single"/>
        </w:rPr>
        <w:t>.10</w:t>
      </w:r>
      <w:r w:rsidRPr="00255C8C">
        <w:rPr>
          <w:rFonts w:eastAsia="Aptos"/>
          <w:sz w:val="12"/>
          <w:u w:val="single"/>
        </w:rPr>
        <w:t xml:space="preserve"> </w:t>
      </w:r>
      <w:r w:rsidRPr="00255C8C">
        <w:rPr>
          <w:rFonts w:eastAsia="Aptos"/>
          <w:u w:val="single"/>
        </w:rPr>
        <w:t>Globalization is not simply opposed to the nation-state—in fact, the forces of</w:t>
      </w:r>
      <w:r w:rsidRPr="00255C8C">
        <w:rPr>
          <w:rFonts w:eastAsia="Aptos"/>
          <w:sz w:val="12"/>
          <w:u w:val="single"/>
        </w:rPr>
        <w:t xml:space="preserve"> </w:t>
      </w:r>
      <w:r w:rsidRPr="00255C8C">
        <w:rPr>
          <w:rFonts w:eastAsia="Aptos"/>
          <w:u w:val="single"/>
        </w:rPr>
        <w:t>globalization often provide new spaces through which the state of exception can operate. The</w:t>
      </w:r>
      <w:r w:rsidRPr="00255C8C">
        <w:rPr>
          <w:rFonts w:eastAsia="Aptos"/>
          <w:sz w:val="12"/>
          <w:u w:val="single"/>
        </w:rPr>
        <w:t xml:space="preserve"> </w:t>
      </w:r>
      <w:r w:rsidRPr="00255C8C">
        <w:rPr>
          <w:rFonts w:eastAsia="Aptos"/>
          <w:u w:val="single"/>
        </w:rPr>
        <w:t>lesson that thinking of bare life in terms of disability provides is not that anyone can become disabled at any time—this is a lesson that the field of disability studies has long been aware of.</w:t>
      </w:r>
      <w:r w:rsidRPr="00255C8C">
        <w:rPr>
          <w:rFonts w:eastAsia="Aptos"/>
          <w:sz w:val="12"/>
          <w:u w:val="single"/>
        </w:rPr>
        <w:t xml:space="preserve"> </w:t>
      </w:r>
      <w:r w:rsidRPr="00255C8C">
        <w:rPr>
          <w:rFonts w:eastAsia="Aptos"/>
          <w:u w:val="single"/>
        </w:rPr>
        <w:t xml:space="preserve">Instead, the lesson is that anyone can be produced as a disabled subject at any time as the exception becomes the rule. Agamben illuminates the double register of bare life in order to bring into visibility the process by which the state of exception passes judgment on all our lives, but </w:t>
      </w:r>
      <w:r w:rsidRPr="00255C8C">
        <w:rPr>
          <w:rFonts w:eastAsia="Aptos"/>
          <w:highlight w:val="cyan"/>
          <w:u w:val="single"/>
        </w:rPr>
        <w:t>understanding bare life in relationship to disability adds an important affective register to his analysis</w:t>
      </w:r>
      <w:r w:rsidRPr="00255C8C">
        <w:rPr>
          <w:rFonts w:eastAsia="Aptos"/>
          <w:u w:val="single"/>
        </w:rPr>
        <w:t>. If Agamben</w:t>
      </w:r>
      <w:r w:rsidRPr="00255C8C">
        <w:rPr>
          <w:rFonts w:eastAsia="Aptos"/>
          <w:sz w:val="12"/>
          <w:u w:val="single"/>
        </w:rPr>
        <w:t xml:space="preserve"> </w:t>
      </w:r>
      <w:r w:rsidRPr="00255C8C">
        <w:rPr>
          <w:rFonts w:eastAsia="Aptos"/>
          <w:u w:val="single"/>
        </w:rPr>
        <w:t>seeks to articulate t</w:t>
      </w:r>
      <w:r w:rsidRPr="00255C8C">
        <w:rPr>
          <w:rFonts w:eastAsia="Aptos"/>
          <w:highlight w:val="cyan"/>
          <w:u w:val="single"/>
        </w:rPr>
        <w:t xml:space="preserve">he biopolitical schism at which point biopolitics becomes </w:t>
      </w:r>
      <w:proofErr w:type="spellStart"/>
      <w:r w:rsidRPr="00255C8C">
        <w:rPr>
          <w:rFonts w:eastAsia="Aptos"/>
          <w:highlight w:val="cyan"/>
          <w:u w:val="single"/>
        </w:rPr>
        <w:t>thanatopolitics</w:t>
      </w:r>
      <w:proofErr w:type="spellEnd"/>
      <w:r w:rsidRPr="00255C8C">
        <w:rPr>
          <w:rFonts w:eastAsia="Aptos"/>
          <w:highlight w:val="cyan"/>
          <w:u w:val="single"/>
        </w:rPr>
        <w:t>, the discursive distinction between the disabled body and the able body helps explain how subjects become invested in that schism without recognizing their precarious position within it.</w:t>
      </w:r>
      <w:r w:rsidRPr="00255C8C">
        <w:rPr>
          <w:rFonts w:eastAsia="Aptos"/>
          <w:u w:val="single"/>
        </w:rPr>
        <w:t xml:space="preserve"> At the point of decision where </w:t>
      </w:r>
      <w:r w:rsidRPr="00255C8C">
        <w:rPr>
          <w:rFonts w:eastAsia="Aptos"/>
          <w:highlight w:val="cyan"/>
          <w:u w:val="single"/>
        </w:rPr>
        <w:t>the sovereign passes judgment on the bodies of the population, the disabled/able-bodied binary produces the evaluative logic which separates the body that must die from the body that is targeted for life.</w:t>
      </w:r>
      <w:r w:rsidRPr="00255C8C">
        <w:rPr>
          <w:rFonts w:eastAsia="Aptos"/>
          <w:u w:val="single"/>
        </w:rPr>
        <w:t xml:space="preserve"> This is the point at which the </w:t>
      </w:r>
      <w:proofErr w:type="spellStart"/>
      <w:r w:rsidRPr="00255C8C">
        <w:rPr>
          <w:rFonts w:eastAsia="Aptos"/>
          <w:u w:val="single"/>
        </w:rPr>
        <w:t>ablebodied</w:t>
      </w:r>
      <w:proofErr w:type="spellEnd"/>
      <w:r w:rsidRPr="00255C8C">
        <w:rPr>
          <w:rFonts w:eastAsia="Aptos"/>
          <w:u w:val="single"/>
        </w:rPr>
        <w:t xml:space="preserve"> subject can recognize the disabled subject only as an enemy—</w:t>
      </w:r>
      <w:r w:rsidRPr="00255C8C">
        <w:rPr>
          <w:rFonts w:eastAsia="Aptos"/>
          <w:highlight w:val="cyan"/>
          <w:u w:val="single"/>
        </w:rPr>
        <w:t>the disabled body becomes the static object of fear or pity while the able body masquerades as the precondition for the pursuit of happiness.</w:t>
      </w:r>
      <w:r w:rsidRPr="00255C8C">
        <w:rPr>
          <w:rFonts w:eastAsia="Aptos"/>
          <w:u w:val="single"/>
        </w:rPr>
        <w:t xml:space="preserve"> If </w:t>
      </w:r>
      <w:r w:rsidRPr="00255C8C">
        <w:rPr>
          <w:rFonts w:eastAsia="Aptos"/>
          <w:highlight w:val="cyan"/>
          <w:u w:val="single"/>
        </w:rPr>
        <w:t xml:space="preserve">the end of biopolitics is the production of the able-bodied subject, then the end of </w:t>
      </w:r>
      <w:proofErr w:type="spellStart"/>
      <w:r w:rsidRPr="00255C8C">
        <w:rPr>
          <w:rFonts w:eastAsia="Aptos"/>
          <w:highlight w:val="cyan"/>
          <w:u w:val="single"/>
        </w:rPr>
        <w:t>thanatopolitics</w:t>
      </w:r>
      <w:proofErr w:type="spellEnd"/>
      <w:r w:rsidRPr="00255C8C">
        <w:rPr>
          <w:rFonts w:eastAsia="Aptos"/>
          <w:highlight w:val="cyan"/>
          <w:u w:val="single"/>
        </w:rPr>
        <w:t xml:space="preserve"> is the elimination of the disabled subject.</w:t>
      </w:r>
      <w:r w:rsidRPr="00255C8C">
        <w:rPr>
          <w:rFonts w:eastAsia="Aptos"/>
          <w:u w:val="single"/>
        </w:rPr>
        <w:t xml:space="preserve"> </w:t>
      </w:r>
    </w:p>
    <w:p w14:paraId="3109A84E" w14:textId="77777777" w:rsidR="008C4153" w:rsidRDefault="008C4153" w:rsidP="008C4153"/>
    <w:p w14:paraId="5A8A76AD" w14:textId="77777777" w:rsidR="008C4153" w:rsidRPr="00255C8C" w:rsidRDefault="008C4153" w:rsidP="008C4153">
      <w:pPr>
        <w:keepNext/>
        <w:keepLines/>
        <w:spacing w:before="40" w:after="0" w:line="256" w:lineRule="auto"/>
        <w:outlineLvl w:val="3"/>
        <w:rPr>
          <w:rFonts w:eastAsia="Times New Roman"/>
          <w:b/>
          <w:iCs/>
          <w:sz w:val="26"/>
        </w:rPr>
      </w:pPr>
      <w:r w:rsidRPr="00255C8C">
        <w:rPr>
          <w:rFonts w:eastAsia="Times New Roman"/>
          <w:b/>
          <w:iCs/>
          <w:sz w:val="26"/>
        </w:rPr>
        <w:t xml:space="preserve">Do not believe their lies of liberal inclusion. The social contract is not an umbrella sheltering us all – it is </w:t>
      </w:r>
      <w:r>
        <w:rPr>
          <w:rFonts w:eastAsia="Times New Roman"/>
          <w:b/>
          <w:iCs/>
          <w:sz w:val="26"/>
        </w:rPr>
        <w:t xml:space="preserve">a </w:t>
      </w:r>
      <w:r w:rsidRPr="00255C8C">
        <w:rPr>
          <w:rFonts w:eastAsia="Times New Roman"/>
          <w:b/>
          <w:iCs/>
          <w:sz w:val="26"/>
        </w:rPr>
        <w:t xml:space="preserve">funnel, it is a sift, designed to isolate and eliminate that which is not desirable or productive. It purges alterity in order construct a homogenous population founded on the lie of equality. Vote negative to embrace the exile from the social order. Rejecting the call for inclusion to reveal the lies of the imperial society. </w:t>
      </w:r>
    </w:p>
    <w:p w14:paraId="0CF7A97C" w14:textId="77777777" w:rsidR="008C4153" w:rsidRPr="00255C8C" w:rsidRDefault="008C4153" w:rsidP="008C4153">
      <w:pPr>
        <w:spacing w:line="256" w:lineRule="auto"/>
        <w:rPr>
          <w:rFonts w:eastAsia="Aptos"/>
        </w:rPr>
      </w:pPr>
      <w:r w:rsidRPr="00255C8C">
        <w:rPr>
          <w:rFonts w:eastAsia="Aptos"/>
          <w:b/>
          <w:bCs/>
          <w:sz w:val="26"/>
        </w:rPr>
        <w:t>Campbell 13</w:t>
      </w:r>
      <w:r w:rsidRPr="00255C8C">
        <w:rPr>
          <w:rFonts w:eastAsia="Aptos"/>
        </w:rPr>
        <w:t>. “Re-</w:t>
      </w:r>
      <w:proofErr w:type="spellStart"/>
      <w:r w:rsidRPr="00255C8C">
        <w:rPr>
          <w:rFonts w:eastAsia="Aptos"/>
        </w:rPr>
        <w:t>cognising</w:t>
      </w:r>
      <w:proofErr w:type="spellEnd"/>
      <w:r w:rsidRPr="00255C8C">
        <w:rPr>
          <w:rFonts w:eastAsia="Aptos"/>
        </w:rPr>
        <w:t xml:space="preserve"> Disability: Cross-Examining Social Inclusion through the Prism of Queer Anti-Sociality” 4 Jindal Global L. Rev. 209. (Fiona Kumari; Associate Professor in Law, Griffith Law School, Griffith University, Australia and Adjunct Professor in Disability Studies, Department of Disability Studies, Faculty of Medicine, University of Kelaniya, Sri Lanka) L/N 9/11. AJM</w:t>
      </w:r>
    </w:p>
    <w:p w14:paraId="142DBD56" w14:textId="77777777" w:rsidR="008C4153" w:rsidRDefault="008C4153" w:rsidP="008C4153">
      <w:pPr>
        <w:spacing w:line="256" w:lineRule="auto"/>
        <w:rPr>
          <w:rFonts w:eastAsia="Aptos"/>
          <w:sz w:val="16"/>
        </w:rPr>
      </w:pPr>
      <w:r w:rsidRPr="00255C8C">
        <w:rPr>
          <w:rFonts w:eastAsia="Aptos"/>
          <w:b/>
          <w:u w:val="single"/>
        </w:rPr>
        <w:t>The disabled body has been configured as the site of monstrosity and unthinkability, so inherently untenable that it has on occasion been pronounced ritually dead</w:t>
      </w:r>
      <w:r w:rsidRPr="00255C8C">
        <w:rPr>
          <w:rFonts w:eastAsia="Aptos"/>
          <w:sz w:val="16"/>
        </w:rPr>
        <w:t xml:space="preserve">. Since 1981, the 'International Year of Disabled Persons', legal and </w:t>
      </w:r>
      <w:r w:rsidRPr="00255C8C">
        <w:rPr>
          <w:rFonts w:eastAsia="Aptos"/>
          <w:b/>
          <w:highlight w:val="cyan"/>
          <w:u w:val="single"/>
        </w:rPr>
        <w:t>policy discourses</w:t>
      </w:r>
      <w:r w:rsidRPr="00255C8C">
        <w:rPr>
          <w:rFonts w:eastAsia="Aptos"/>
          <w:sz w:val="16"/>
        </w:rPr>
        <w:t xml:space="preserve"> of disability </w:t>
      </w:r>
      <w:r w:rsidRPr="00255C8C">
        <w:rPr>
          <w:rFonts w:eastAsia="Aptos"/>
          <w:b/>
          <w:u w:val="single"/>
        </w:rPr>
        <w:t xml:space="preserve">have </w:t>
      </w:r>
      <w:r w:rsidRPr="00255C8C">
        <w:rPr>
          <w:rFonts w:eastAsia="Aptos"/>
          <w:b/>
          <w:highlight w:val="cyan"/>
          <w:u w:val="single"/>
        </w:rPr>
        <w:t>gravitate</w:t>
      </w:r>
      <w:r w:rsidRPr="00255C8C">
        <w:rPr>
          <w:rFonts w:eastAsia="Aptos"/>
          <w:b/>
          <w:u w:val="single"/>
        </w:rPr>
        <w:t xml:space="preserve">d towards an 'equality as sameness' model, </w:t>
      </w:r>
      <w:r w:rsidRPr="00255C8C">
        <w:rPr>
          <w:rFonts w:eastAsia="Aptos"/>
          <w:b/>
          <w:highlight w:val="cyan"/>
          <w:u w:val="single"/>
        </w:rPr>
        <w:t>declaring that disabled people should be integrated into mainstream society and be able to claim the entitlements of citizenship</w:t>
      </w:r>
      <w:r w:rsidRPr="00255C8C">
        <w:rPr>
          <w:rFonts w:eastAsia="Aptos"/>
          <w:sz w:val="16"/>
        </w:rPr>
        <w:t xml:space="preserve">. What has become clear is that </w:t>
      </w:r>
      <w:r w:rsidRPr="00255C8C">
        <w:rPr>
          <w:rFonts w:eastAsia="Aptos"/>
          <w:b/>
          <w:highlight w:val="cyan"/>
          <w:u w:val="single"/>
        </w:rPr>
        <w:t>the project of inclusion has become conditional and normatively vacuous</w:t>
      </w:r>
      <w:r w:rsidRPr="00255C8C">
        <w:rPr>
          <w:rFonts w:eastAsia="Aptos"/>
          <w:sz w:val="16"/>
        </w:rPr>
        <w:t xml:space="preserve">. The conditions of disability acceptability are about the capacity of disabled people to morph </w:t>
      </w:r>
      <w:proofErr w:type="spellStart"/>
      <w:r w:rsidRPr="00255C8C">
        <w:rPr>
          <w:rFonts w:eastAsia="Aptos"/>
          <w:sz w:val="16"/>
        </w:rPr>
        <w:t>abledness</w:t>
      </w:r>
      <w:proofErr w:type="spellEnd"/>
      <w:r w:rsidRPr="00255C8C">
        <w:rPr>
          <w:rFonts w:eastAsia="Aptos"/>
          <w:sz w:val="16"/>
        </w:rPr>
        <w:t xml:space="preserve">, be seen to be productive and accept the reality of the </w:t>
      </w:r>
      <w:proofErr w:type="spellStart"/>
      <w:r w:rsidRPr="00255C8C">
        <w:rPr>
          <w:rFonts w:eastAsia="Aptos"/>
          <w:sz w:val="16"/>
        </w:rPr>
        <w:t>provisionality</w:t>
      </w:r>
      <w:proofErr w:type="spellEnd"/>
      <w:r w:rsidRPr="00255C8C">
        <w:rPr>
          <w:rFonts w:eastAsia="Aptos"/>
          <w:sz w:val="16"/>
        </w:rPr>
        <w:t xml:space="preserve"> of their impairment until an obliterating remedy comes along (technological futurism). I have noted in this article that the </w:t>
      </w:r>
      <w:r w:rsidRPr="00255C8C">
        <w:rPr>
          <w:rFonts w:eastAsia="Aptos"/>
          <w:b/>
          <w:highlight w:val="cyan"/>
          <w:u w:val="single"/>
        </w:rPr>
        <w:t>ableism contains an exclusionary matrix which induces people unable or not wanting to</w:t>
      </w:r>
      <w:r w:rsidRPr="00255C8C">
        <w:rPr>
          <w:rFonts w:eastAsia="Aptos"/>
          <w:sz w:val="16"/>
        </w:rPr>
        <w:t xml:space="preserve"> opt in (</w:t>
      </w:r>
      <w:r w:rsidRPr="00255C8C">
        <w:rPr>
          <w:rFonts w:eastAsia="Aptos"/>
          <w:b/>
          <w:highlight w:val="cyan"/>
          <w:u w:val="single"/>
        </w:rPr>
        <w:t>be assimilated</w:t>
      </w:r>
      <w:r w:rsidRPr="00255C8C">
        <w:rPr>
          <w:rFonts w:eastAsia="Aptos"/>
          <w:sz w:val="16"/>
        </w:rPr>
        <w:t xml:space="preserve">) </w:t>
      </w:r>
      <w:r w:rsidRPr="00255C8C">
        <w:rPr>
          <w:rFonts w:eastAsia="Aptos"/>
          <w:b/>
          <w:iCs/>
          <w:highlight w:val="cyan"/>
          <w:u w:val="single"/>
        </w:rPr>
        <w:t>to actively</w:t>
      </w:r>
      <w:r w:rsidRPr="00255C8C">
        <w:rPr>
          <w:rFonts w:eastAsia="Aptos"/>
          <w:sz w:val="16"/>
        </w:rPr>
        <w:t xml:space="preserve"> opt out, to </w:t>
      </w:r>
      <w:r w:rsidRPr="00255C8C">
        <w:rPr>
          <w:rFonts w:eastAsia="Aptos"/>
          <w:b/>
          <w:iCs/>
          <w:highlight w:val="cyan"/>
          <w:u w:val="single"/>
        </w:rPr>
        <w:t>adopt an anti-social posture</w:t>
      </w:r>
      <w:r w:rsidRPr="00255C8C">
        <w:rPr>
          <w:rFonts w:eastAsia="Aptos"/>
          <w:sz w:val="16"/>
        </w:rPr>
        <w:t xml:space="preserve">. Using the insights of queer theory </w:t>
      </w:r>
      <w:r w:rsidRPr="00255C8C">
        <w:rPr>
          <w:rFonts w:eastAsia="Aptos"/>
          <w:b/>
          <w:iCs/>
          <w:highlight w:val="cyan"/>
          <w:u w:val="single"/>
        </w:rPr>
        <w:t>to expose the limitations of the liberal project</w:t>
      </w:r>
      <w:r w:rsidRPr="00255C8C">
        <w:rPr>
          <w:rFonts w:eastAsia="Aptos"/>
          <w:sz w:val="16"/>
        </w:rPr>
        <w:t xml:space="preserve">, this article has begun to forecast the </w:t>
      </w:r>
      <w:r w:rsidRPr="00255C8C">
        <w:rPr>
          <w:rFonts w:eastAsia="Aptos"/>
          <w:b/>
          <w:u w:val="single"/>
        </w:rPr>
        <w:t>showing</w:t>
      </w:r>
      <w:r w:rsidRPr="00255C8C">
        <w:rPr>
          <w:rFonts w:eastAsia="Aptos"/>
          <w:sz w:val="16"/>
        </w:rPr>
        <w:t xml:space="preserve"> of </w:t>
      </w:r>
      <w:r w:rsidRPr="00255C8C">
        <w:rPr>
          <w:rFonts w:eastAsia="Aptos"/>
          <w:b/>
          <w:u w:val="single"/>
        </w:rPr>
        <w:t>anti-sociality as a possibility of disability</w:t>
      </w:r>
      <w:r w:rsidRPr="00255C8C">
        <w:rPr>
          <w:rFonts w:eastAsia="Aptos"/>
          <w:sz w:val="16"/>
        </w:rPr>
        <w:t xml:space="preserve"> analysis and lifestyle. </w:t>
      </w:r>
      <w:r w:rsidRPr="00255C8C">
        <w:rPr>
          <w:rFonts w:eastAsia="Aptos"/>
          <w:b/>
          <w:highlight w:val="cyan"/>
          <w:u w:val="single"/>
        </w:rPr>
        <w:t>Anti-sociality exposes what is offensive about ableism and</w:t>
      </w:r>
      <w:r w:rsidRPr="00255C8C">
        <w:rPr>
          <w:rFonts w:eastAsia="Aptos"/>
          <w:b/>
          <w:u w:val="single"/>
        </w:rPr>
        <w:t xml:space="preserve"> as such </w:t>
      </w:r>
      <w:r w:rsidRPr="00255C8C">
        <w:rPr>
          <w:rFonts w:eastAsia="Aptos"/>
          <w:b/>
          <w:highlight w:val="cyan"/>
          <w:u w:val="single"/>
        </w:rPr>
        <w:t>unveils the exclusivity of ableist norms. In rejecting the terms of the inclusion agenda, disabled conscientious objectors refuse complicity with a system that creates a permanent underclass of the excluded</w:t>
      </w:r>
      <w:r w:rsidRPr="00255C8C">
        <w:rPr>
          <w:rFonts w:eastAsia="Aptos"/>
          <w:b/>
          <w:u w:val="single"/>
        </w:rPr>
        <w:t xml:space="preserve"> and exacerbates secondary and corrosive forms of impairment. A focus on </w:t>
      </w:r>
      <w:r w:rsidRPr="00255C8C">
        <w:rPr>
          <w:rFonts w:eastAsia="Aptos"/>
          <w:b/>
          <w:highlight w:val="cyan"/>
          <w:u w:val="single"/>
        </w:rPr>
        <w:t>anti-sociality can expose and rupture the discursive effects of disability toleration</w:t>
      </w:r>
      <w:r w:rsidRPr="00255C8C">
        <w:rPr>
          <w:rFonts w:eastAsia="Aptos"/>
          <w:sz w:val="16"/>
        </w:rPr>
        <w:t xml:space="preserve">. Additionally, </w:t>
      </w:r>
      <w:r w:rsidRPr="00255C8C">
        <w:rPr>
          <w:rFonts w:eastAsia="Aptos"/>
          <w:b/>
          <w:u w:val="single"/>
        </w:rPr>
        <w:t>a cripped terrain that is anti-social enables the reclaiming of a disability style</w:t>
      </w:r>
      <w:r w:rsidRPr="00255C8C">
        <w:rPr>
          <w:rFonts w:eastAsia="Aptos"/>
          <w:sz w:val="16"/>
        </w:rPr>
        <w:t>.</w:t>
      </w:r>
    </w:p>
    <w:p w14:paraId="39C54411" w14:textId="4DB04482" w:rsidR="008C4153" w:rsidRDefault="008C4153" w:rsidP="008C4153">
      <w:pPr>
        <w:pStyle w:val="Heading2"/>
      </w:pPr>
      <w:r>
        <w:t>1</w:t>
      </w:r>
    </w:p>
    <w:p w14:paraId="79A6141B" w14:textId="77777777" w:rsidR="009E7D4B" w:rsidRDefault="008C4153" w:rsidP="009E7D4B">
      <w:pPr>
        <w:pStyle w:val="Heading3"/>
      </w:pPr>
      <w:r>
        <w:rPr>
          <w:rFonts w:eastAsiaTheme="minorHAnsi"/>
        </w:rPr>
        <w:t xml:space="preserve">1NC – </w:t>
      </w:r>
      <w:r>
        <w:t>Presumption</w:t>
      </w:r>
    </w:p>
    <w:p w14:paraId="32198898" w14:textId="4022D4A7" w:rsidR="009E7D4B" w:rsidRDefault="009E7D4B" w:rsidP="009E7D4B">
      <w:pPr>
        <w:pStyle w:val="Heading4"/>
      </w:pPr>
      <w:r>
        <w:t xml:space="preserve">Vote neg on presumption – fiat is illusory – you cannot vote </w:t>
      </w:r>
      <w:proofErr w:type="spellStart"/>
      <w:r>
        <w:t>aff</w:t>
      </w:r>
      <w:proofErr w:type="spellEnd"/>
      <w:r>
        <w:t xml:space="preserve"> on impacts that cannot be resolved by the ballot – sidesteps intricacies of activism and policy change that lets them reduce the debate to policy outcome with no method which decks revolutionary education – </w:t>
      </w:r>
      <w:r w:rsidR="00F5260A">
        <w:t>2</w:t>
      </w:r>
      <w:r>
        <w:t xml:space="preserve"> impacts </w:t>
      </w:r>
    </w:p>
    <w:p w14:paraId="49CF2A39" w14:textId="7213BC1E" w:rsidR="006F6AA1" w:rsidRDefault="009E7D4B" w:rsidP="006F6AA1">
      <w:pPr>
        <w:pStyle w:val="Heading4"/>
      </w:pPr>
      <w:r>
        <w:t xml:space="preserve">1/ </w:t>
      </w:r>
      <w:r w:rsidR="006F6AA1" w:rsidRPr="006F6AA1">
        <w:t>Cruel Optimism – durable fiat lets them reap the reward of reform to nuclear policy without defending its viability. Creates (</w:t>
      </w:r>
      <w:proofErr w:type="spellStart"/>
      <w:r w:rsidR="006F6AA1" w:rsidRPr="006F6AA1">
        <w:t>aff</w:t>
      </w:r>
      <w:proofErr w:type="spellEnd"/>
      <w:r w:rsidR="006F6AA1" w:rsidRPr="006F6AA1">
        <w:t>)</w:t>
      </w:r>
      <w:proofErr w:type="spellStart"/>
      <w:r w:rsidR="006F6AA1" w:rsidRPr="006F6AA1">
        <w:t>ective</w:t>
      </w:r>
      <w:proofErr w:type="spellEnd"/>
      <w:r w:rsidR="006F6AA1" w:rsidRPr="006F6AA1">
        <w:t xml:space="preserve"> side bias where the details of implementation are demanded from us but not the </w:t>
      </w:r>
      <w:proofErr w:type="spellStart"/>
      <w:r w:rsidR="006F6AA1" w:rsidRPr="006F6AA1">
        <w:t>aff</w:t>
      </w:r>
      <w:proofErr w:type="spellEnd"/>
      <w:r w:rsidR="006F6AA1" w:rsidRPr="006F6AA1">
        <w:t>, giving the false impression that liberal institutions seamlessly reform themselves.</w:t>
      </w:r>
      <w:r>
        <w:t xml:space="preserve"> </w:t>
      </w:r>
      <w:r w:rsidR="006F6AA1" w:rsidRPr="006F6AA1">
        <w:br/>
      </w:r>
      <w:r w:rsidR="00F5260A">
        <w:t>2</w:t>
      </w:r>
      <w:r w:rsidR="00107D18">
        <w:t>/</w:t>
      </w:r>
      <w:r w:rsidR="006F6AA1" w:rsidRPr="006F6AA1">
        <w:t xml:space="preserve"> </w:t>
      </w:r>
      <w:r w:rsidR="00D541BC">
        <w:t>A</w:t>
      </w:r>
      <w:r w:rsidR="006F6AA1">
        <w:t>bleist</w:t>
      </w:r>
      <w:r w:rsidR="006F6AA1" w:rsidRPr="006F6AA1">
        <w:t xml:space="preserve"> education – </w:t>
      </w:r>
    </w:p>
    <w:p w14:paraId="3A6367C3" w14:textId="4F7A41D6" w:rsidR="006F6AA1" w:rsidRDefault="00D541BC" w:rsidP="006F6AA1">
      <w:pPr>
        <w:pStyle w:val="Heading4"/>
        <w:numPr>
          <w:ilvl w:val="0"/>
          <w:numId w:val="15"/>
        </w:numPr>
      </w:pPr>
      <w:r>
        <w:t>The Af</w:t>
      </w:r>
      <w:r w:rsidR="006F6AA1" w:rsidRPr="006F6AA1">
        <w:t>f relies on an a</w:t>
      </w:r>
      <w:r w:rsidR="006F6AA1">
        <w:t>bleist</w:t>
      </w:r>
      <w:r w:rsidR="006F6AA1" w:rsidRPr="006F6AA1">
        <w:t xml:space="preserve"> model of debate that distances themselves from conversations about the trade-offs inherent to revolutionary work. </w:t>
      </w:r>
      <w:r w:rsidR="006F6AA1">
        <w:t xml:space="preserve">Disabled people need </w:t>
      </w:r>
      <w:r w:rsidR="006F6AA1" w:rsidRPr="006F6AA1">
        <w:t>debates over the process of political activism since they have limited resources to commit which reproduces burnout and exhaustion</w:t>
      </w:r>
    </w:p>
    <w:p w14:paraId="7FDE2475" w14:textId="454975BA" w:rsidR="006F6AA1" w:rsidRDefault="006F6AA1" w:rsidP="006F6AA1">
      <w:pPr>
        <w:pStyle w:val="Heading4"/>
        <w:numPr>
          <w:ilvl w:val="0"/>
          <w:numId w:val="15"/>
        </w:numPr>
      </w:pPr>
      <w:r w:rsidRPr="006F6AA1">
        <w:t xml:space="preserve">Psychological Doubling DA </w:t>
      </w:r>
      <w:r>
        <w:t xml:space="preserve">--- </w:t>
      </w:r>
      <w:r w:rsidRPr="006F6AA1">
        <w:t>Fiat creates detachment through role play of the state actors</w:t>
      </w:r>
      <w:r>
        <w:t>- lets debaters blame the state for eugenics</w:t>
      </w:r>
      <w:r w:rsidRPr="006F6AA1">
        <w:t xml:space="preserve"> while refusing accountability for the way they become complicit in those actions as state actors </w:t>
      </w:r>
      <w:r w:rsidR="00F5260A">
        <w:t>– r</w:t>
      </w:r>
      <w:r w:rsidRPr="006F6AA1">
        <w:t>e-entrenches violent logics in debaters while simultaneously eliminating the accountability for it because they get to take off the mask of the state when they leave the room.</w:t>
      </w:r>
      <w:r w:rsidRPr="006F6AA1">
        <w:br/>
      </w:r>
    </w:p>
    <w:p w14:paraId="74C165F4" w14:textId="77777777" w:rsidR="008C4153" w:rsidRDefault="008C4153" w:rsidP="008C4153">
      <w:pPr>
        <w:pStyle w:val="Heading3"/>
        <w:rPr>
          <w:rFonts w:eastAsiaTheme="minorHAnsi"/>
        </w:rPr>
      </w:pPr>
      <w:r>
        <w:rPr>
          <w:rFonts w:eastAsiaTheme="minorHAnsi"/>
        </w:rPr>
        <w:t>1NC – Liberal Humanism DA</w:t>
      </w:r>
    </w:p>
    <w:p w14:paraId="3A712778" w14:textId="77777777" w:rsidR="008C4153" w:rsidRPr="002F0B53" w:rsidRDefault="008C4153" w:rsidP="008C4153">
      <w:pPr>
        <w:pStyle w:val="Heading4"/>
      </w:pPr>
      <w:r w:rsidRPr="002F0B53">
        <w:t xml:space="preserve">Liberal subjectivity is </w:t>
      </w:r>
      <w:r w:rsidRPr="002F0B53">
        <w:rPr>
          <w:u w:val="single"/>
        </w:rPr>
        <w:t>a military offensive</w:t>
      </w:r>
      <w:r w:rsidRPr="002F0B53">
        <w:t xml:space="preserve"> against disabled life created through the historical juncture of enslavement, colonization, and the ascendance of capitalism – as extinction asserts itself as an epoch, only a move towards disability that embraces </w:t>
      </w:r>
      <w:r w:rsidRPr="002F0B53">
        <w:rPr>
          <w:u w:val="single"/>
        </w:rPr>
        <w:t>existential interdependence</w:t>
      </w:r>
      <w:r w:rsidRPr="002F0B53">
        <w:t xml:space="preserve"> can avert catastrophe in the age of Man. </w:t>
      </w:r>
    </w:p>
    <w:p w14:paraId="2203FABE" w14:textId="77777777" w:rsidR="008C4153" w:rsidRPr="002F0B53" w:rsidRDefault="008C4153" w:rsidP="008C4153">
      <w:r w:rsidRPr="002F0B53">
        <w:rPr>
          <w:rStyle w:val="Style13ptBold"/>
        </w:rPr>
        <w:t>Colebrook 18</w:t>
      </w:r>
      <w:r w:rsidRPr="002F0B53">
        <w:t xml:space="preserve"> (Claire Colebrook – Edwin Erle Sparks Professor of English at Pennsylvania State University. “Lives Worth Living: Extinction, Persons, Disability” </w:t>
      </w:r>
      <w:hyperlink r:id="rId5" w:history="1">
        <w:r w:rsidRPr="002F0B53">
          <w:rPr>
            <w:rStyle w:val="Hyperlink"/>
          </w:rPr>
          <w:t>https://pennstate.pure.elsevier.com/en/publications/lives-worth-living-extinction-persons-disability</w:t>
        </w:r>
      </w:hyperlink>
      <w:r w:rsidRPr="002F0B53">
        <w:t xml:space="preserve">, DOA: 5/19/20, </w:t>
      </w:r>
      <w:r>
        <w:t>e</w:t>
      </w:r>
      <w:r w:rsidRPr="002F0B53">
        <w:t>bb)</w:t>
      </w:r>
    </w:p>
    <w:p w14:paraId="0DB6FDD4" w14:textId="77777777" w:rsidR="008C4153" w:rsidRPr="0073657D" w:rsidRDefault="008C4153" w:rsidP="008C4153">
      <w:pPr>
        <w:rPr>
          <w:sz w:val="16"/>
        </w:rPr>
      </w:pPr>
      <w:r w:rsidRPr="002F0B53">
        <w:rPr>
          <w:sz w:val="16"/>
        </w:rPr>
        <w:t xml:space="preserve">What is the relationship between extinction and disability? One of the ways in which we might think about disability and disability studies is as requiring an expansion of conditions of justice; this is how Martha Nussbaum has criticized </w:t>
      </w:r>
      <w:r w:rsidRPr="002F0B53">
        <w:rPr>
          <w:rStyle w:val="Emphasis"/>
        </w:rPr>
        <w:t xml:space="preserve">the </w:t>
      </w:r>
      <w:r w:rsidRPr="00AA27E0">
        <w:rPr>
          <w:rStyle w:val="Emphasis"/>
          <w:highlight w:val="cyan"/>
        </w:rPr>
        <w:t>liberal</w:t>
      </w:r>
      <w:r w:rsidRPr="002F0B53">
        <w:rPr>
          <w:rStyle w:val="Emphasis"/>
        </w:rPr>
        <w:t xml:space="preserve"> tradition of fairness and </w:t>
      </w:r>
      <w:r w:rsidRPr="00AA27E0">
        <w:rPr>
          <w:rStyle w:val="Emphasis"/>
          <w:highlight w:val="cyan"/>
        </w:rPr>
        <w:t>personhood</w:t>
      </w:r>
      <w:r w:rsidRPr="002F0B53">
        <w:rPr>
          <w:sz w:val="16"/>
        </w:rPr>
        <w:t xml:space="preserve">. We should, she argues, extend considerations of fairness to include those who care for others. If we think about a world that enables human capacities and flourishing, then we need to look beyond autonomous and self-defining individuals. </w:t>
      </w:r>
      <w:r w:rsidRPr="002F0B53">
        <w:rPr>
          <w:rStyle w:val="StyleUnderline"/>
        </w:rPr>
        <w:t xml:space="preserve">Disability considerations would both enhance and </w:t>
      </w:r>
      <w:r w:rsidRPr="002F0B53">
        <w:rPr>
          <w:rStyle w:val="Emphasis"/>
        </w:rPr>
        <w:t>extend the range of political compassion</w:t>
      </w:r>
      <w:r w:rsidRPr="002F0B53">
        <w:rPr>
          <w:sz w:val="16"/>
        </w:rPr>
        <w:t xml:space="preserve">, </w:t>
      </w:r>
      <w:r w:rsidRPr="002F0B53">
        <w:rPr>
          <w:rStyle w:val="StyleUnderline"/>
        </w:rPr>
        <w:t xml:space="preserve">enabling </w:t>
      </w:r>
      <w:r w:rsidRPr="002F0B53">
        <w:rPr>
          <w:rStyle w:val="Emphasis"/>
        </w:rPr>
        <w:t>a notion of persons</w:t>
      </w:r>
      <w:r w:rsidRPr="002F0B53">
        <w:rPr>
          <w:rStyle w:val="StyleUnderline"/>
        </w:rPr>
        <w:t xml:space="preserve"> that</w:t>
      </w:r>
      <w:r w:rsidRPr="002F0B53">
        <w:rPr>
          <w:sz w:val="16"/>
        </w:rPr>
        <w:t xml:space="preserve"> </w:t>
      </w:r>
      <w:r w:rsidRPr="00AA27E0">
        <w:rPr>
          <w:rStyle w:val="StyleUnderline"/>
          <w:highlight w:val="cyan"/>
        </w:rPr>
        <w:t>is</w:t>
      </w:r>
      <w:r w:rsidRPr="002F0B53">
        <w:rPr>
          <w:sz w:val="16"/>
        </w:rPr>
        <w:t xml:space="preserve"> </w:t>
      </w:r>
      <w:r w:rsidRPr="002F0B53">
        <w:rPr>
          <w:rStyle w:val="StyleUnderline"/>
        </w:rPr>
        <w:t>not</w:t>
      </w:r>
      <w:r w:rsidRPr="002F0B53">
        <w:rPr>
          <w:sz w:val="16"/>
        </w:rPr>
        <w:t xml:space="preserve"> merely that of </w:t>
      </w:r>
      <w:r w:rsidRPr="00AA27E0">
        <w:rPr>
          <w:rStyle w:val="Emphasis"/>
          <w:highlight w:val="cyan"/>
        </w:rPr>
        <w:t>the abstract political subject</w:t>
      </w:r>
      <w:r w:rsidRPr="002F0B53">
        <w:rPr>
          <w:sz w:val="16"/>
        </w:rPr>
        <w:t xml:space="preserve">, but a being </w:t>
      </w:r>
      <w:r w:rsidRPr="00AA27E0">
        <w:rPr>
          <w:rStyle w:val="StyleUnderline"/>
          <w:highlight w:val="cyan"/>
        </w:rPr>
        <w:t>with</w:t>
      </w:r>
      <w:r w:rsidRPr="002F0B53">
        <w:rPr>
          <w:rStyle w:val="StyleUnderline"/>
        </w:rPr>
        <w:t xml:space="preserve"> </w:t>
      </w:r>
      <w:r w:rsidRPr="00AA27E0">
        <w:rPr>
          <w:rStyle w:val="Emphasis"/>
          <w:highlight w:val="cyan"/>
        </w:rPr>
        <w:t>capacities</w:t>
      </w:r>
      <w:r w:rsidRPr="00AA27E0">
        <w:rPr>
          <w:rStyle w:val="StyleUnderline"/>
          <w:highlight w:val="cyan"/>
        </w:rPr>
        <w:t xml:space="preserve"> and </w:t>
      </w:r>
      <w:r w:rsidRPr="00AA27E0">
        <w:rPr>
          <w:rStyle w:val="Emphasis"/>
          <w:highlight w:val="cyan"/>
        </w:rPr>
        <w:t>dignity</w:t>
      </w:r>
      <w:r w:rsidRPr="002F0B53">
        <w:rPr>
          <w:sz w:val="16"/>
        </w:rPr>
        <w:t xml:space="preserve">; capacities are richer and more varied than our narrow notion of person currently allows (2006). For Nussbaum we will live in a better world if we expand our notion of capacity and what counts as a flourishing human life. In what follows I want to reverse this relation, and rather than expand capacities and justice to allow for disability (with disability being the secondary consideration), I want to see disability </w:t>
      </w:r>
      <w:r w:rsidRPr="002F0B53">
        <w:rPr>
          <w:rStyle w:val="StyleUnderline"/>
        </w:rPr>
        <w:t xml:space="preserve">as </w:t>
      </w:r>
      <w:r w:rsidRPr="00AA27E0">
        <w:rPr>
          <w:rStyle w:val="StyleUnderline"/>
          <w:highlight w:val="cyan"/>
        </w:rPr>
        <w:t>the</w:t>
      </w:r>
      <w:r w:rsidRPr="002F0B53">
        <w:rPr>
          <w:rStyle w:val="StyleUnderline"/>
        </w:rPr>
        <w:t xml:space="preserve"> primary or </w:t>
      </w:r>
      <w:r w:rsidRPr="00AA27E0">
        <w:rPr>
          <w:rStyle w:val="Emphasis"/>
          <w:highlight w:val="cyan"/>
        </w:rPr>
        <w:t>transcendental condition</w:t>
      </w:r>
      <w:r w:rsidRPr="00AA27E0">
        <w:rPr>
          <w:rStyle w:val="StyleUnderline"/>
          <w:highlight w:val="cyan"/>
        </w:rPr>
        <w:t xml:space="preserve"> from which</w:t>
      </w:r>
      <w:r w:rsidRPr="002F0B53">
        <w:rPr>
          <w:rStyle w:val="StyleUnderline"/>
        </w:rPr>
        <w:t xml:space="preserve"> the supposedly “normal” person derives, and further to see the long history of </w:t>
      </w:r>
      <w:r w:rsidRPr="00AA27E0">
        <w:rPr>
          <w:rStyle w:val="Emphasis"/>
          <w:highlight w:val="cyan"/>
        </w:rPr>
        <w:t>the “normal” subject</w:t>
      </w:r>
      <w:r w:rsidRPr="002F0B53">
        <w:rPr>
          <w:rStyle w:val="StyleUnderline"/>
        </w:rPr>
        <w:t xml:space="preserve"> as</w:t>
      </w:r>
      <w:r w:rsidRPr="002F0B53">
        <w:rPr>
          <w:sz w:val="16"/>
        </w:rPr>
        <w:t xml:space="preserve"> </w:t>
      </w:r>
      <w:r w:rsidRPr="002F0B53">
        <w:rPr>
          <w:rStyle w:val="Emphasis"/>
        </w:rPr>
        <w:t xml:space="preserve">directly </w:t>
      </w:r>
      <w:r w:rsidRPr="00AA27E0">
        <w:rPr>
          <w:rStyle w:val="Emphasis"/>
          <w:highlight w:val="cyan"/>
        </w:rPr>
        <w:t>intertwined</w:t>
      </w:r>
      <w:r w:rsidRPr="00AA27E0">
        <w:rPr>
          <w:sz w:val="16"/>
          <w:highlight w:val="cyan"/>
        </w:rPr>
        <w:t xml:space="preserve"> </w:t>
      </w:r>
      <w:r w:rsidRPr="00AA27E0">
        <w:rPr>
          <w:rStyle w:val="StyleUnderline"/>
          <w:highlight w:val="cyan"/>
        </w:rPr>
        <w:t>with</w:t>
      </w:r>
      <w:r w:rsidRPr="002F0B53">
        <w:rPr>
          <w:sz w:val="16"/>
        </w:rPr>
        <w:t xml:space="preserve"> the </w:t>
      </w:r>
      <w:r w:rsidRPr="00AA27E0">
        <w:rPr>
          <w:rStyle w:val="Emphasis"/>
          <w:highlight w:val="cyan"/>
        </w:rPr>
        <w:t>accelerated extinction</w:t>
      </w:r>
      <w:r w:rsidRPr="002F0B53">
        <w:rPr>
          <w:sz w:val="16"/>
        </w:rPr>
        <w:t xml:space="preserve"> of humans and non-humans. If one considers the subject of capacities from which Nussbaum begins her critique – </w:t>
      </w:r>
      <w:r w:rsidRPr="002F0B53">
        <w:rPr>
          <w:rStyle w:val="StyleUnderline"/>
        </w:rPr>
        <w:t>the liberal person</w:t>
      </w:r>
      <w:r w:rsidRPr="002F0B53">
        <w:rPr>
          <w:sz w:val="16"/>
        </w:rPr>
        <w:t xml:space="preserve">, </w:t>
      </w:r>
      <w:r w:rsidRPr="002F0B53">
        <w:rPr>
          <w:rStyle w:val="StyleUnderline"/>
        </w:rPr>
        <w:t>blessed with reason</w:t>
      </w:r>
      <w:r w:rsidRPr="002F0B53">
        <w:rPr>
          <w:sz w:val="16"/>
        </w:rPr>
        <w:t xml:space="preserve">, autonomy, “favorable” social conditions </w:t>
      </w:r>
      <w:r w:rsidRPr="002F0B53">
        <w:rPr>
          <w:rStyle w:val="StyleUnderline"/>
        </w:rPr>
        <w:t>and an enlightened milieu of political deliberation</w:t>
      </w:r>
      <w:r w:rsidRPr="002F0B53">
        <w:rPr>
          <w:sz w:val="16"/>
        </w:rPr>
        <w:t xml:space="preserve"> – one would </w:t>
      </w:r>
      <w:r w:rsidRPr="002F0B53">
        <w:rPr>
          <w:rStyle w:val="Emphasis"/>
        </w:rPr>
        <w:t>need</w:t>
      </w:r>
      <w:r w:rsidRPr="002F0B53">
        <w:rPr>
          <w:sz w:val="16"/>
        </w:rPr>
        <w:t xml:space="preserve"> to recognize </w:t>
      </w:r>
      <w:r w:rsidRPr="002F0B53">
        <w:rPr>
          <w:rStyle w:val="StyleUnderline"/>
        </w:rPr>
        <w:t xml:space="preserve">the long history of </w:t>
      </w:r>
      <w:r w:rsidRPr="00AA27E0">
        <w:rPr>
          <w:rStyle w:val="Emphasis"/>
          <w:highlight w:val="cyan"/>
        </w:rPr>
        <w:t>enslavement</w:t>
      </w:r>
      <w:r w:rsidRPr="002F0B53">
        <w:rPr>
          <w:sz w:val="16"/>
        </w:rPr>
        <w:t xml:space="preserve"> (of humans and non-humans), </w:t>
      </w:r>
      <w:r w:rsidRPr="00AA27E0">
        <w:rPr>
          <w:rStyle w:val="Emphasis"/>
          <w:highlight w:val="cyan"/>
        </w:rPr>
        <w:t>exploitation</w:t>
      </w:r>
      <w:r w:rsidRPr="002F0B53">
        <w:rPr>
          <w:rStyle w:val="StyleUnderline"/>
        </w:rPr>
        <w:t xml:space="preserve">, </w:t>
      </w:r>
      <w:r w:rsidRPr="00AA27E0">
        <w:rPr>
          <w:rStyle w:val="Emphasis"/>
          <w:highlight w:val="cyan"/>
        </w:rPr>
        <w:t>appropriation</w:t>
      </w:r>
      <w:r w:rsidRPr="00AA27E0">
        <w:rPr>
          <w:rStyle w:val="StyleUnderline"/>
          <w:highlight w:val="cyan"/>
        </w:rPr>
        <w:t xml:space="preserve"> and </w:t>
      </w:r>
      <w:r w:rsidRPr="00AA27E0">
        <w:rPr>
          <w:rStyle w:val="Emphasis"/>
          <w:highlight w:val="cyan"/>
        </w:rPr>
        <w:t>colonization</w:t>
      </w:r>
      <w:r w:rsidRPr="002F0B53">
        <w:rPr>
          <w:rStyle w:val="StyleUnderline"/>
        </w:rPr>
        <w:t xml:space="preserve"> that </w:t>
      </w:r>
      <w:r w:rsidRPr="00AA27E0">
        <w:rPr>
          <w:rStyle w:val="Emphasis"/>
          <w:highlight w:val="cyan"/>
        </w:rPr>
        <w:t>made</w:t>
      </w:r>
      <w:r w:rsidRPr="002F0B53">
        <w:rPr>
          <w:rStyle w:val="Emphasis"/>
        </w:rPr>
        <w:t xml:space="preserve"> even the thought of the just </w:t>
      </w:r>
      <w:r w:rsidRPr="00AA27E0">
        <w:rPr>
          <w:rStyle w:val="Emphasis"/>
          <w:highlight w:val="cyan"/>
        </w:rPr>
        <w:t>society possible</w:t>
      </w:r>
      <w:r w:rsidRPr="002F0B53">
        <w:rPr>
          <w:rStyle w:val="StyleUnderline"/>
        </w:rPr>
        <w:t xml:space="preserve">. </w:t>
      </w:r>
      <w:r w:rsidRPr="00AA27E0">
        <w:rPr>
          <w:rStyle w:val="StyleUnderline"/>
          <w:highlight w:val="cyan"/>
        </w:rPr>
        <w:t xml:space="preserve">Disability is </w:t>
      </w:r>
      <w:r w:rsidRPr="00AA27E0">
        <w:rPr>
          <w:rStyle w:val="Emphasis"/>
          <w:highlight w:val="cyan"/>
        </w:rPr>
        <w:t xml:space="preserve">not </w:t>
      </w:r>
      <w:r w:rsidRPr="002F0B53">
        <w:rPr>
          <w:rStyle w:val="Emphasis"/>
        </w:rPr>
        <w:t xml:space="preserve">an </w:t>
      </w:r>
      <w:r w:rsidRPr="00AA27E0">
        <w:rPr>
          <w:rStyle w:val="Emphasis"/>
          <w:highlight w:val="cyan"/>
        </w:rPr>
        <w:t>added on</w:t>
      </w:r>
      <w:r w:rsidRPr="002F0B53">
        <w:rPr>
          <w:rStyle w:val="Emphasis"/>
        </w:rPr>
        <w:t xml:space="preserve"> concern</w:t>
      </w:r>
      <w:r w:rsidRPr="002F0B53">
        <w:rPr>
          <w:rStyle w:val="StyleUnderline"/>
        </w:rPr>
        <w:t xml:space="preserve"> </w:t>
      </w:r>
      <w:r w:rsidRPr="00AA27E0">
        <w:rPr>
          <w:rStyle w:val="StyleUnderline"/>
          <w:highlight w:val="cyan"/>
        </w:rPr>
        <w:t>but</w:t>
      </w:r>
      <w:r w:rsidRPr="002F0B53">
        <w:rPr>
          <w:rStyle w:val="StyleUnderline"/>
        </w:rPr>
        <w:t xml:space="preserve"> is </w:t>
      </w:r>
      <w:r w:rsidRPr="00AA27E0">
        <w:rPr>
          <w:rStyle w:val="Emphasis"/>
          <w:sz w:val="24"/>
          <w:szCs w:val="24"/>
          <w:highlight w:val="cyan"/>
        </w:rPr>
        <w:t>precisely what orients</w:t>
      </w:r>
      <w:r w:rsidRPr="002F0B53">
        <w:rPr>
          <w:rStyle w:val="Emphasis"/>
          <w:sz w:val="24"/>
          <w:szCs w:val="24"/>
        </w:rPr>
        <w:t xml:space="preserve">, if silently, the problem of </w:t>
      </w:r>
      <w:r w:rsidRPr="00AA27E0">
        <w:rPr>
          <w:rStyle w:val="Emphasis"/>
          <w:sz w:val="24"/>
          <w:szCs w:val="24"/>
          <w:highlight w:val="cyan"/>
        </w:rPr>
        <w:t>extinction</w:t>
      </w:r>
      <w:r w:rsidRPr="002F0B53">
        <w:rPr>
          <w:sz w:val="16"/>
        </w:rPr>
        <w:t xml:space="preserve">. One might say, that </w:t>
      </w:r>
      <w:r w:rsidRPr="00AA27E0">
        <w:rPr>
          <w:rStyle w:val="StyleUnderline"/>
          <w:highlight w:val="cyan"/>
        </w:rPr>
        <w:t xml:space="preserve">“human” existence is </w:t>
      </w:r>
      <w:r w:rsidRPr="00AA27E0">
        <w:rPr>
          <w:rStyle w:val="Emphasis"/>
          <w:highlight w:val="cyan"/>
        </w:rPr>
        <w:t>constitutively disabled</w:t>
      </w:r>
      <w:r w:rsidRPr="002F0B53">
        <w:rPr>
          <w:sz w:val="16"/>
        </w:rPr>
        <w:t xml:space="preserve"> (or, to follow Bernard Stiegler, that </w:t>
      </w:r>
      <w:r w:rsidRPr="00AA27E0">
        <w:rPr>
          <w:rStyle w:val="StyleUnderline"/>
          <w:highlight w:val="cyan"/>
        </w:rPr>
        <w:t>its</w:t>
      </w:r>
      <w:r w:rsidRPr="002F0B53">
        <w:rPr>
          <w:rStyle w:val="StyleUnderline"/>
        </w:rPr>
        <w:t xml:space="preserve"> </w:t>
      </w:r>
      <w:r w:rsidRPr="00AA27E0">
        <w:rPr>
          <w:rStyle w:val="StyleUnderline"/>
          <w:highlight w:val="cyan"/>
        </w:rPr>
        <w:t>default</w:t>
      </w:r>
      <w:r w:rsidRPr="002F0B53">
        <w:rPr>
          <w:rStyle w:val="StyleUnderline"/>
        </w:rPr>
        <w:t xml:space="preserve"> condition </w:t>
      </w:r>
      <w:r w:rsidRPr="00AA27E0">
        <w:rPr>
          <w:rStyle w:val="StyleUnderline"/>
          <w:highlight w:val="cyan"/>
        </w:rPr>
        <w:t xml:space="preserve">is </w:t>
      </w:r>
      <w:r w:rsidRPr="00AA27E0">
        <w:rPr>
          <w:rStyle w:val="Emphasis"/>
          <w:highlight w:val="cyan"/>
        </w:rPr>
        <w:t>dependence</w:t>
      </w:r>
      <w:r w:rsidRPr="00AA27E0">
        <w:rPr>
          <w:rStyle w:val="StyleUnderline"/>
          <w:highlight w:val="cyan"/>
        </w:rPr>
        <w:t xml:space="preserve"> upon</w:t>
      </w:r>
      <w:r w:rsidRPr="002F0B53">
        <w:rPr>
          <w:rStyle w:val="StyleUnderline"/>
        </w:rPr>
        <w:t xml:space="preserve"> a broad network of </w:t>
      </w:r>
      <w:r w:rsidRPr="00AA27E0">
        <w:rPr>
          <w:rStyle w:val="Emphasis"/>
          <w:highlight w:val="cyan"/>
        </w:rPr>
        <w:t>technologies and archives that have never been equally distributed</w:t>
      </w:r>
      <w:r w:rsidRPr="002F0B53">
        <w:rPr>
          <w:rStyle w:val="StyleUnderline"/>
        </w:rPr>
        <w:t xml:space="preserve"> </w:t>
      </w:r>
      <w:r w:rsidRPr="002F0B53">
        <w:rPr>
          <w:sz w:val="16"/>
        </w:rPr>
        <w:t xml:space="preserve">(Stiegler 1998, 122). Further, </w:t>
      </w:r>
      <w:r w:rsidRPr="00AA27E0">
        <w:rPr>
          <w:rStyle w:val="Emphasis"/>
          <w:sz w:val="24"/>
          <w:szCs w:val="24"/>
          <w:highlight w:val="cyan"/>
        </w:rPr>
        <w:t>the capacities that enable the “able” person have</w:t>
      </w:r>
      <w:r w:rsidRPr="002F0B53">
        <w:rPr>
          <w:rStyle w:val="Emphasis"/>
          <w:sz w:val="24"/>
          <w:szCs w:val="24"/>
        </w:rPr>
        <w:t xml:space="preserve"> cost, and continue to </w:t>
      </w:r>
      <w:r w:rsidRPr="00AA27E0">
        <w:rPr>
          <w:rStyle w:val="Emphasis"/>
          <w:sz w:val="24"/>
          <w:szCs w:val="24"/>
          <w:highlight w:val="cyan"/>
        </w:rPr>
        <w:t>cost, the earth</w:t>
      </w:r>
      <w:r w:rsidRPr="002F0B53">
        <w:rPr>
          <w:sz w:val="16"/>
        </w:rPr>
        <w:t xml:space="preserve">. Those lives that are (to borrow from Nick Bostrom [2013]) “technologically immature”, may perhaps not be lamentable and to be avoided at all costs, but perhaps offer a trajectory for life that is not necessarily that of extinction. Even though the specific concepts of extinction and disability are rarely explicitly linked the two concepts are inextricably intertwined in discussions of what counts as a life worth living. Indeed, the grand Socratic notion that the unexamined life is not worth living, is not only normative (which is almost unavoidable) but normalizing: to privilege the life of examination is to open up a history that will generate </w:t>
      </w:r>
      <w:r w:rsidRPr="00AA27E0">
        <w:rPr>
          <w:rStyle w:val="StyleUnderline"/>
          <w:highlight w:val="cyan"/>
        </w:rPr>
        <w:t>the</w:t>
      </w:r>
      <w:r w:rsidRPr="002F0B53">
        <w:rPr>
          <w:rStyle w:val="StyleUnderline"/>
        </w:rPr>
        <w:t xml:space="preserve"> individual, reflective, deliberative and </w:t>
      </w:r>
      <w:r w:rsidRPr="00AA27E0">
        <w:rPr>
          <w:rStyle w:val="Emphasis"/>
          <w:highlight w:val="cyan"/>
        </w:rPr>
        <w:t>rational subject</w:t>
      </w:r>
      <w:r w:rsidRPr="002F0B53">
        <w:rPr>
          <w:sz w:val="16"/>
        </w:rPr>
        <w:t xml:space="preserve">, but to make a claim about a life not worth living is to hint at </w:t>
      </w:r>
      <w:r w:rsidRPr="002F0B53">
        <w:rPr>
          <w:rStyle w:val="StyleUnderline"/>
        </w:rPr>
        <w:t xml:space="preserve">the long history that </w:t>
      </w:r>
      <w:r w:rsidRPr="00AA27E0">
        <w:rPr>
          <w:rStyle w:val="StyleUnderline"/>
          <w:highlight w:val="cyan"/>
        </w:rPr>
        <w:t>will</w:t>
      </w:r>
      <w:r w:rsidRPr="002F0B53">
        <w:rPr>
          <w:rStyle w:val="StyleUnderline"/>
        </w:rPr>
        <w:t xml:space="preserve"> </w:t>
      </w:r>
      <w:r w:rsidRPr="002F0B53">
        <w:rPr>
          <w:rStyle w:val="Emphasis"/>
        </w:rPr>
        <w:t>extinguish</w:t>
      </w:r>
      <w:r w:rsidRPr="002F0B53">
        <w:rPr>
          <w:rStyle w:val="StyleUnderline"/>
        </w:rPr>
        <w:t xml:space="preserve">, </w:t>
      </w:r>
      <w:r w:rsidRPr="00AA27E0">
        <w:rPr>
          <w:rStyle w:val="Emphasis"/>
          <w:highlight w:val="cyan"/>
        </w:rPr>
        <w:t>eliminate</w:t>
      </w:r>
      <w:r w:rsidRPr="002F0B53">
        <w:rPr>
          <w:rStyle w:val="StyleUnderline"/>
        </w:rPr>
        <w:t xml:space="preserve">, </w:t>
      </w:r>
      <w:r w:rsidRPr="002F0B53">
        <w:rPr>
          <w:rStyle w:val="Emphasis"/>
        </w:rPr>
        <w:t>harness</w:t>
      </w:r>
      <w:r w:rsidRPr="002F0B53">
        <w:rPr>
          <w:rStyle w:val="StyleUnderline"/>
        </w:rPr>
        <w:t xml:space="preserve"> and </w:t>
      </w:r>
      <w:r w:rsidRPr="002F0B53">
        <w:rPr>
          <w:rStyle w:val="Emphasis"/>
        </w:rPr>
        <w:t>evaluate</w:t>
      </w:r>
      <w:r w:rsidRPr="002F0B53">
        <w:rPr>
          <w:rStyle w:val="StyleUnderline"/>
        </w:rPr>
        <w:t xml:space="preserve"> </w:t>
      </w:r>
      <w:r w:rsidRPr="00AA27E0">
        <w:rPr>
          <w:rStyle w:val="StyleUnderline"/>
          <w:highlight w:val="cyan"/>
        </w:rPr>
        <w:t>unworthy lives</w:t>
      </w:r>
      <w:r w:rsidRPr="002F0B53">
        <w:rPr>
          <w:rStyle w:val="StyleUnderline"/>
        </w:rPr>
        <w:t xml:space="preserve">, and will do so precisely </w:t>
      </w:r>
      <w:r w:rsidRPr="00AA27E0">
        <w:rPr>
          <w:rStyle w:val="Emphasis"/>
          <w:highlight w:val="cyan"/>
        </w:rPr>
        <w:t>by way of capacity</w:t>
      </w:r>
      <w:r w:rsidRPr="002F0B53">
        <w:rPr>
          <w:sz w:val="16"/>
        </w:rPr>
        <w:t xml:space="preserve">. Outside explicit work on extinction and outside the rich field of disability studies it is possible to find constant and complex linkages between the question of the worth of life (its capacity or ability) and whether such a life ought to exist. Many such arguments are utilitarian; and while </w:t>
      </w:r>
      <w:r w:rsidRPr="00AA27E0">
        <w:rPr>
          <w:rStyle w:val="StyleUnderline"/>
          <w:highlight w:val="cyan"/>
        </w:rPr>
        <w:t>utilitarianism</w:t>
      </w:r>
      <w:r w:rsidRPr="002F0B53">
        <w:rPr>
          <w:sz w:val="16"/>
        </w:rPr>
        <w:t xml:space="preserve"> might seem to be but one branch of (analytic) philosophy, part of my argument will be that as a conception of the liberal subject of capacity gains ascendency and </w:t>
      </w:r>
      <w:r w:rsidRPr="00AA27E0">
        <w:rPr>
          <w:rStyle w:val="StyleUnderline"/>
          <w:highlight w:val="cyan"/>
        </w:rPr>
        <w:t>takes on</w:t>
      </w:r>
      <w:r w:rsidRPr="002F0B53">
        <w:rPr>
          <w:rStyle w:val="StyleUnderline"/>
        </w:rPr>
        <w:t xml:space="preserve"> increasing </w:t>
      </w:r>
      <w:r w:rsidRPr="00AA27E0">
        <w:rPr>
          <w:rStyle w:val="StyleUnderline"/>
          <w:highlight w:val="cyan"/>
        </w:rPr>
        <w:t>value</w:t>
      </w:r>
      <w:r w:rsidRPr="002F0B53">
        <w:rPr>
          <w:rStyle w:val="StyleUnderline"/>
        </w:rPr>
        <w:t xml:space="preserve"> in neo-liberal arguments for autonomy, and </w:t>
      </w:r>
      <w:r w:rsidRPr="00AA27E0">
        <w:rPr>
          <w:rStyle w:val="StyleUnderline"/>
          <w:highlight w:val="cyan"/>
        </w:rPr>
        <w:t>as the planet faces</w:t>
      </w:r>
      <w:r w:rsidRPr="002F0B53">
        <w:rPr>
          <w:rStyle w:val="StyleUnderline"/>
        </w:rPr>
        <w:t xml:space="preserve"> accelerated and mass </w:t>
      </w:r>
      <w:r w:rsidRPr="00AA27E0">
        <w:rPr>
          <w:rStyle w:val="StyleUnderline"/>
          <w:highlight w:val="cyan"/>
        </w:rPr>
        <w:t>extinction</w:t>
      </w:r>
      <w:r w:rsidRPr="002F0B53">
        <w:rPr>
          <w:rStyle w:val="StyleUnderline"/>
        </w:rPr>
        <w:t>, a utilitarian logic becomes increasingly dominant. Utilitarianism</w:t>
      </w:r>
      <w:r w:rsidRPr="002F0B53">
        <w:rPr>
          <w:sz w:val="16"/>
        </w:rPr>
        <w:t xml:space="preserve"> is a motif that will necessarily </w:t>
      </w:r>
      <w:r w:rsidRPr="002F0B53">
        <w:rPr>
          <w:rStyle w:val="StyleUnderline"/>
        </w:rPr>
        <w:t>haunt questions of extinction and capacity</w:t>
      </w:r>
      <w:r w:rsidRPr="002F0B53">
        <w:rPr>
          <w:sz w:val="16"/>
        </w:rPr>
        <w:t xml:space="preserve">: as resources and the capacity to survive become threatened decisions will need to be made regarding the worth of life. Precisely in this respect it is </w:t>
      </w:r>
      <w:r w:rsidRPr="002F0B53">
        <w:rPr>
          <w:rStyle w:val="StyleUnderline"/>
        </w:rPr>
        <w:t>utilitarianism</w:t>
      </w:r>
      <w:r w:rsidRPr="002F0B53">
        <w:rPr>
          <w:sz w:val="16"/>
        </w:rPr>
        <w:t xml:space="preserve"> that </w:t>
      </w:r>
      <w:r w:rsidRPr="002F0B53">
        <w:rPr>
          <w:rStyle w:val="StyleUnderline"/>
        </w:rPr>
        <w:t>has also articulated</w:t>
      </w:r>
      <w:r w:rsidRPr="002F0B53">
        <w:rPr>
          <w:sz w:val="16"/>
        </w:rPr>
        <w:t xml:space="preserve"> the most offensive position on disability. By offensive, here, I am not referring to an affect or emotion, but rather – as in the manner of </w:t>
      </w:r>
      <w:r w:rsidRPr="00AA27E0">
        <w:rPr>
          <w:rStyle w:val="Emphasis"/>
          <w:sz w:val="32"/>
          <w:szCs w:val="32"/>
          <w:highlight w:val="cyan"/>
        </w:rPr>
        <w:t>a military offensive</w:t>
      </w:r>
      <w:r w:rsidRPr="002F0B53">
        <w:rPr>
          <w:szCs w:val="32"/>
        </w:rPr>
        <w:t xml:space="preserve"> </w:t>
      </w:r>
      <w:r w:rsidRPr="002F0B53">
        <w:rPr>
          <w:sz w:val="16"/>
        </w:rPr>
        <w:t xml:space="preserve">– </w:t>
      </w:r>
      <w:r w:rsidRPr="002F0B53">
        <w:rPr>
          <w:rStyle w:val="StyleUnderline"/>
        </w:rPr>
        <w:t xml:space="preserve">a </w:t>
      </w:r>
      <w:r w:rsidRPr="002F0B53">
        <w:rPr>
          <w:rStyle w:val="Emphasis"/>
        </w:rPr>
        <w:t>direct</w:t>
      </w:r>
      <w:r w:rsidRPr="002F0B53">
        <w:rPr>
          <w:rStyle w:val="StyleUnderline"/>
        </w:rPr>
        <w:t xml:space="preserve"> and </w:t>
      </w:r>
      <w:r w:rsidRPr="002F0B53">
        <w:rPr>
          <w:rStyle w:val="Emphasis"/>
        </w:rPr>
        <w:t xml:space="preserve">forthright </w:t>
      </w:r>
      <w:r w:rsidRPr="00AA27E0">
        <w:rPr>
          <w:rStyle w:val="Emphasis"/>
          <w:highlight w:val="cyan"/>
        </w:rPr>
        <w:t>targeting</w:t>
      </w:r>
      <w:r w:rsidRPr="00AA27E0">
        <w:rPr>
          <w:rStyle w:val="StyleUnderline"/>
          <w:highlight w:val="cyan"/>
        </w:rPr>
        <w:t xml:space="preserve"> </w:t>
      </w:r>
      <w:r w:rsidRPr="002F0B53">
        <w:rPr>
          <w:rStyle w:val="StyleUnderline"/>
        </w:rPr>
        <w:t xml:space="preserve">of </w:t>
      </w:r>
      <w:r w:rsidRPr="00AA27E0">
        <w:rPr>
          <w:rStyle w:val="StyleUnderline"/>
          <w:highlight w:val="cyan"/>
        </w:rPr>
        <w:t>what has been set aside as “</w:t>
      </w:r>
      <w:r w:rsidRPr="00AA27E0">
        <w:rPr>
          <w:rStyle w:val="Emphasis"/>
          <w:highlight w:val="cyan"/>
        </w:rPr>
        <w:t>disabled</w:t>
      </w:r>
      <w:r w:rsidRPr="002F0B53">
        <w:rPr>
          <w:rStyle w:val="StyleUnderline"/>
        </w:rPr>
        <w:t>.</w:t>
      </w:r>
      <w:r w:rsidRPr="002F0B53">
        <w:rPr>
          <w:sz w:val="16"/>
        </w:rPr>
        <w:t xml:space="preserve"> Here, it might seem that a utilitarian approach is partial, and that there are other ethical paradigms, which of course there are; but I want to argue that the extreme positions that utilitarianism has yielded, bring to the fore what is implicit in a broader history of ethics focused on personhood and a life worth living. One of the objections to calculations of utility would be by way of a deeper or inviolable conception of the person, but this too relies upon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 (2006, 160). This is perhaps why Nussbaum’s title refers to “species membership,” as though feeling and caring for one’s kind (which would, in part, include non-human animals) is not only a recognition of dignity, but dignifies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 (2006,147). Nussbaum presents her account as a broadening of theories of human justice by way of a more classical conception of the life worth living, one not reduced to narrow notions of mutual advantage. Even though her discourse and disciplinary terrain might appear to be strictly philosophical, the very mode of posing the question of what we owe to a life is really (ultimately) the question that presses itself upon human civilization now, and always. As “we” look to the future and the sixth great extinction event the question of who and what survives will be imposed upon us. Utilitarian approaches to this question are, as I have already suggested, offensive, but they are because they disclose something offensive – or combative, violent, conquering – in the philosophical tradition of dignified humanity and the life worth living. In this respect, disability is neither a recent nor a local concern: the very formation of the Greek polity is based on the exclusion of those with lesser capacities. Even though, as Lennard Davis (2013) has argued, the notion of the “normal” body is very recent and is quite different from earlier cultures’ conception of an ideal body that no actual member of the species achieves, </w:t>
      </w:r>
      <w:r w:rsidRPr="00AA27E0">
        <w:rPr>
          <w:rStyle w:val="StyleUnderline"/>
          <w:highlight w:val="cyan"/>
        </w:rPr>
        <w:t xml:space="preserve">the </w:t>
      </w:r>
      <w:r w:rsidRPr="00AA27E0">
        <w:rPr>
          <w:rStyle w:val="Emphasis"/>
          <w:highlight w:val="cyan"/>
        </w:rPr>
        <w:t>exclusion</w:t>
      </w:r>
      <w:r w:rsidRPr="00AA27E0">
        <w:rPr>
          <w:rStyle w:val="StyleUnderline"/>
          <w:highlight w:val="cyan"/>
        </w:rPr>
        <w:t xml:space="preserve"> of those who do not possess</w:t>
      </w:r>
      <w:r w:rsidRPr="002F0B53">
        <w:rPr>
          <w:rStyle w:val="StyleUnderline"/>
        </w:rPr>
        <w:t xml:space="preserve"> the </w:t>
      </w:r>
      <w:r w:rsidRPr="00AA27E0">
        <w:rPr>
          <w:rStyle w:val="Emphasis"/>
          <w:highlight w:val="cyan"/>
        </w:rPr>
        <w:t>proper potentiality</w:t>
      </w:r>
      <w:r w:rsidRPr="002F0B53">
        <w:rPr>
          <w:rStyle w:val="StyleUnderline"/>
        </w:rPr>
        <w:t xml:space="preserve"> of political humanity </w:t>
      </w:r>
      <w:r w:rsidRPr="00AA27E0">
        <w:rPr>
          <w:rStyle w:val="StyleUnderline"/>
          <w:highlight w:val="cyan"/>
        </w:rPr>
        <w:t xml:space="preserve">has been </w:t>
      </w:r>
      <w:r w:rsidRPr="00AA27E0">
        <w:rPr>
          <w:rStyle w:val="Emphasis"/>
          <w:highlight w:val="cyan"/>
        </w:rPr>
        <w:t>at the basis</w:t>
      </w:r>
      <w:r w:rsidRPr="002F0B53">
        <w:rPr>
          <w:rStyle w:val="Emphasis"/>
        </w:rPr>
        <w:t xml:space="preserve"> of the history </w:t>
      </w:r>
      <w:r w:rsidRPr="00AA27E0">
        <w:rPr>
          <w:rStyle w:val="Emphasis"/>
          <w:highlight w:val="cyan"/>
        </w:rPr>
        <w:t>of</w:t>
      </w:r>
      <w:r w:rsidRPr="002F0B53">
        <w:rPr>
          <w:rStyle w:val="Emphasis"/>
        </w:rPr>
        <w:t xml:space="preserve"> the </w:t>
      </w:r>
      <w:r w:rsidRPr="00AA27E0">
        <w:rPr>
          <w:rStyle w:val="Emphasis"/>
          <w:highlight w:val="cyan"/>
        </w:rPr>
        <w:t>Western polity</w:t>
      </w:r>
      <w:r w:rsidRPr="002F0B53">
        <w:rPr>
          <w:sz w:val="16"/>
        </w:rPr>
        <w:t xml:space="preserve">. When Nussbaum argues for an expanded sense of capacities she nevertheless, and necessarily, maintains the question of the life worth living. This classic philosophical question always and necessarily invokes ability, or, more accurately, disability, and this in two respects. Not only are subjects defined by way of powers (of reason, deliberation and empathy), those capacities in turn are enabled by a history of technologies and archives upon which “able” subjects are increasingly dependent. At the very least, definitions of proper political persons rely upon quite specific capacities that, even in expanded scenarios are not all-inclusive. More importantly, </w:t>
      </w:r>
      <w:r w:rsidRPr="00AA27E0">
        <w:rPr>
          <w:rStyle w:val="StyleUnderline"/>
          <w:highlight w:val="cyan"/>
        </w:rPr>
        <w:t>the</w:t>
      </w:r>
      <w:r w:rsidRPr="002F0B53">
        <w:rPr>
          <w:rStyle w:val="StyleUnderline"/>
        </w:rPr>
        <w:t xml:space="preserve"> quite specific </w:t>
      </w:r>
      <w:r w:rsidRPr="00AA27E0">
        <w:rPr>
          <w:rStyle w:val="StyleUnderline"/>
          <w:highlight w:val="cyan"/>
        </w:rPr>
        <w:t xml:space="preserve">concept of the </w:t>
      </w:r>
      <w:r w:rsidRPr="00AA27E0">
        <w:rPr>
          <w:rStyle w:val="Emphasis"/>
          <w:highlight w:val="cyan"/>
        </w:rPr>
        <w:t>liberal</w:t>
      </w:r>
      <w:r w:rsidRPr="002F0B53">
        <w:rPr>
          <w:rStyle w:val="Emphasis"/>
        </w:rPr>
        <w:t xml:space="preserve">, deliberative, rational and empathetic </w:t>
      </w:r>
      <w:r w:rsidRPr="00AA27E0">
        <w:rPr>
          <w:rStyle w:val="Emphasis"/>
          <w:highlight w:val="cyan"/>
        </w:rPr>
        <w:t>subject</w:t>
      </w:r>
      <w:r w:rsidRPr="00AA27E0">
        <w:rPr>
          <w:rStyle w:val="StyleUnderline"/>
          <w:highlight w:val="cyan"/>
        </w:rPr>
        <w:t xml:space="preserve"> depends upon </w:t>
      </w:r>
      <w:r w:rsidRPr="00AA27E0">
        <w:rPr>
          <w:rStyle w:val="Emphasis"/>
          <w:highlight w:val="cyan"/>
        </w:rPr>
        <w:t>a history of “enlightenment”</w:t>
      </w:r>
      <w:r w:rsidRPr="00AA27E0">
        <w:rPr>
          <w:rStyle w:val="StyleUnderline"/>
          <w:highlight w:val="cyan"/>
        </w:rPr>
        <w:t xml:space="preserve"> that </w:t>
      </w:r>
      <w:r w:rsidRPr="00AA27E0">
        <w:rPr>
          <w:rStyle w:val="Emphasis"/>
          <w:highlight w:val="cyan"/>
        </w:rPr>
        <w:t>disabled many lives</w:t>
      </w:r>
      <w:r w:rsidRPr="002F0B53">
        <w:rPr>
          <w:rStyle w:val="StyleUnderline"/>
        </w:rPr>
        <w:t xml:space="preserve">, either </w:t>
      </w:r>
      <w:r w:rsidRPr="00AA27E0">
        <w:rPr>
          <w:rStyle w:val="StyleUnderline"/>
          <w:highlight w:val="cyan"/>
        </w:rPr>
        <w:t>by</w:t>
      </w:r>
      <w:r w:rsidRPr="002F0B53">
        <w:rPr>
          <w:rStyle w:val="StyleUnderline"/>
        </w:rPr>
        <w:t xml:space="preserve"> way of </w:t>
      </w:r>
      <w:r w:rsidRPr="002F0B53">
        <w:rPr>
          <w:rStyle w:val="Emphasis"/>
        </w:rPr>
        <w:t>exclusion</w:t>
      </w:r>
      <w:r w:rsidRPr="002F0B53">
        <w:rPr>
          <w:rStyle w:val="StyleUnderline"/>
        </w:rPr>
        <w:t xml:space="preserve">, </w:t>
      </w:r>
      <w:r w:rsidRPr="00AA27E0">
        <w:rPr>
          <w:rStyle w:val="Emphasis"/>
          <w:highlight w:val="cyan"/>
        </w:rPr>
        <w:t>colonialism</w:t>
      </w:r>
      <w:r w:rsidRPr="00AA27E0">
        <w:rPr>
          <w:rStyle w:val="StyleUnderline"/>
          <w:highlight w:val="cyan"/>
        </w:rPr>
        <w:t xml:space="preserve">, </w:t>
      </w:r>
      <w:r w:rsidRPr="00AA27E0">
        <w:rPr>
          <w:rStyle w:val="Emphasis"/>
          <w:highlight w:val="cyan"/>
        </w:rPr>
        <w:t>resource depletion</w:t>
      </w:r>
      <w:r w:rsidRPr="00AA27E0">
        <w:rPr>
          <w:rStyle w:val="StyleUnderline"/>
          <w:highlight w:val="cyan"/>
        </w:rPr>
        <w:t xml:space="preserve">, or </w:t>
      </w:r>
      <w:r w:rsidRPr="00AA27E0">
        <w:rPr>
          <w:rStyle w:val="Emphasis"/>
          <w:highlight w:val="cyan"/>
        </w:rPr>
        <w:t>expropriation</w:t>
      </w:r>
      <w:r w:rsidRPr="002F0B53">
        <w:rPr>
          <w:sz w:val="16"/>
        </w:rPr>
        <w:t xml:space="preserve">. </w:t>
      </w:r>
      <w:r w:rsidRPr="002F0B53">
        <w:rPr>
          <w:rStyle w:val="StyleUnderline"/>
        </w:rPr>
        <w:t>In a world where not all lives matter</w:t>
      </w:r>
      <w:r w:rsidRPr="002F0B53">
        <w:rPr>
          <w:sz w:val="16"/>
        </w:rPr>
        <w:t xml:space="preserve"> to the same extent, the concept of disability is precisely what enables political inclusion, privilege and personhood. When Peter Singer argues, in a manner that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 Not only is the question of the life worth living offensive (in its implicit generation of an unworthy life), the life worth living is a life of dependence and incapacity, generated through a history of enlightenment that is a history of appropriation, plundering, brigandry, excessive consumption and energy profligacy. Could we have the able political subject of deliberation and reason without </w:t>
      </w:r>
      <w:r w:rsidRPr="002F0B53">
        <w:rPr>
          <w:rStyle w:val="StyleUnderline"/>
        </w:rPr>
        <w:t>the planet-destructive history of industrialism and globalism</w:t>
      </w:r>
      <w:r w:rsidRPr="002F0B53">
        <w:rPr>
          <w:sz w:val="16"/>
        </w:rPr>
        <w:t xml:space="preserve"> that at once </w:t>
      </w:r>
      <w:r w:rsidRPr="002F0B53">
        <w:rPr>
          <w:rStyle w:val="StyleUnderline"/>
        </w:rPr>
        <w:t>enables and disables</w:t>
      </w:r>
      <w:r w:rsidRPr="002F0B53">
        <w:rPr>
          <w:sz w:val="16"/>
        </w:rPr>
        <w:t xml:space="preserve"> what has come to be known as </w:t>
      </w:r>
      <w:r w:rsidRPr="002F0B53">
        <w:rPr>
          <w:rStyle w:val="StyleUnderline"/>
        </w:rPr>
        <w:t>humanity</w:t>
      </w:r>
      <w:r w:rsidRPr="002F0B53">
        <w:rPr>
          <w:sz w:val="16"/>
        </w:rPr>
        <w:t xml:space="preserve">? Could there have been a tradition of “the life worth living” without </w:t>
      </w:r>
      <w:r w:rsidRPr="002F0B53">
        <w:rPr>
          <w:rStyle w:val="Emphasis"/>
        </w:rPr>
        <w:t>a global industry that generated unworthy and dis-abled lives</w:t>
      </w:r>
      <w:r w:rsidRPr="002F0B53">
        <w:rPr>
          <w:sz w:val="16"/>
        </w:rPr>
        <w:t xml:space="preserve">? And is not the question of the life worth living, the capable life, intertwined essentially with dependence and incapacity? What I want to question here is whether such a question can have any coherence at all </w:t>
      </w:r>
      <w:r w:rsidRPr="00AA27E0">
        <w:rPr>
          <w:rStyle w:val="Emphasis"/>
          <w:sz w:val="24"/>
          <w:szCs w:val="24"/>
          <w:highlight w:val="cyan"/>
        </w:rPr>
        <w:t>in an epoch of extinction</w:t>
      </w:r>
      <w:r w:rsidRPr="002F0B53">
        <w:rPr>
          <w:sz w:val="16"/>
        </w:rPr>
        <w:t xml:space="preserve">: to ask about lives worth living is necessarily to be offensive, asserting some lives over others, and thereby waging violence (however slow) against some forms of life. If, as I would also argue, any epoch of thriving and fecundity takes place at the expense of some lives, then </w:t>
      </w:r>
      <w:r w:rsidRPr="00AA27E0">
        <w:rPr>
          <w:rStyle w:val="Emphasis"/>
          <w:sz w:val="24"/>
          <w:szCs w:val="24"/>
          <w:highlight w:val="cyan"/>
        </w:rPr>
        <w:t>all ages are ages of extinction</w:t>
      </w:r>
      <w:r w:rsidRPr="002F0B53">
        <w:rPr>
          <w:sz w:val="16"/>
        </w:rPr>
        <w:t xml:space="preserve">. What makes our time – the sixth mass extinction – more intense is that questions that have always haunted political personhood are now becoming more explicit. </w:t>
      </w:r>
      <w:r w:rsidRPr="002F0B53">
        <w:rPr>
          <w:rStyle w:val="StyleUnderline"/>
        </w:rPr>
        <w:t>The interrelated problem of capacity and extinction has not only determined the human lives that are deemed to be worth living, but has also generated the liberal political person whose autonomy, productivity, super-intelligence and heightened capacity for urbanity is the “Anthropos” of the Anthropocene, the “man” whose cost to the planet is too exorbitant to reckon</w:t>
      </w:r>
      <w:r w:rsidRPr="002F0B53">
        <w:rPr>
          <w:sz w:val="16"/>
        </w:rPr>
        <w:t xml:space="preserve"> (Luke 2015). </w:t>
      </w:r>
      <w:r w:rsidRPr="002F0B53">
        <w:rPr>
          <w:rStyle w:val="StyleUnderline"/>
        </w:rPr>
        <w:t>When</w:t>
      </w:r>
      <w:r w:rsidRPr="002F0B53">
        <w:rPr>
          <w:sz w:val="16"/>
        </w:rPr>
        <w:t xml:space="preserve"> (today) </w:t>
      </w:r>
      <w:r w:rsidRPr="00AA27E0">
        <w:rPr>
          <w:rStyle w:val="StyleUnderline"/>
          <w:highlight w:val="cyan"/>
        </w:rPr>
        <w:t>utilitarian arguments</w:t>
      </w:r>
      <w:r w:rsidRPr="002F0B53">
        <w:rPr>
          <w:sz w:val="16"/>
        </w:rPr>
        <w:t xml:space="preserve"> are explicitly offensive, </w:t>
      </w:r>
      <w:r w:rsidRPr="002F0B53">
        <w:rPr>
          <w:rStyle w:val="StyleUnderline"/>
        </w:rPr>
        <w:t xml:space="preserve">or make the </w:t>
      </w:r>
      <w:r w:rsidRPr="00AA27E0">
        <w:rPr>
          <w:rStyle w:val="StyleUnderline"/>
          <w:highlight w:val="cyan"/>
        </w:rPr>
        <w:t>claim</w:t>
      </w:r>
      <w:r w:rsidRPr="002F0B53">
        <w:rPr>
          <w:rStyle w:val="StyleUnderline"/>
        </w:rPr>
        <w:t xml:space="preserve"> that </w:t>
      </w:r>
      <w:r w:rsidRPr="00AA27E0">
        <w:rPr>
          <w:rStyle w:val="Emphasis"/>
          <w:highlight w:val="cyan"/>
        </w:rPr>
        <w:t>some lives ought not be lived</w:t>
      </w:r>
      <w:r w:rsidRPr="002F0B53">
        <w:rPr>
          <w:rStyle w:val="StyleUnderline"/>
        </w:rPr>
        <w:t>, they reveal the offensive (</w:t>
      </w:r>
      <w:r w:rsidRPr="002F0B53">
        <w:rPr>
          <w:rStyle w:val="Emphasis"/>
        </w:rPr>
        <w:t>combative, polemical, violent, barbaric, sacrificial</w:t>
      </w:r>
      <w:r w:rsidRPr="002F0B53">
        <w:rPr>
          <w:rStyle w:val="StyleUnderline"/>
        </w:rPr>
        <w:t xml:space="preserve">) nature of what has called itself </w:t>
      </w:r>
      <w:r w:rsidRPr="002F0B53">
        <w:rPr>
          <w:rStyle w:val="Emphasis"/>
        </w:rPr>
        <w:t>civilization</w:t>
      </w:r>
      <w:r w:rsidRPr="002F0B53">
        <w:rPr>
          <w:sz w:val="16"/>
        </w:rPr>
        <w:t xml:space="preserve">. </w:t>
      </w:r>
      <w:r w:rsidRPr="002F0B53">
        <w:rPr>
          <w:rStyle w:val="StyleUnderline"/>
        </w:rPr>
        <w:t xml:space="preserve">If this civilization, today, is </w:t>
      </w:r>
      <w:r w:rsidRPr="002F0B53">
        <w:rPr>
          <w:rStyle w:val="Emphasis"/>
        </w:rPr>
        <w:t>facing extinction</w:t>
      </w:r>
      <w:r w:rsidRPr="002F0B53">
        <w:rPr>
          <w:rStyle w:val="StyleUnderline"/>
        </w:rPr>
        <w:t xml:space="preserve"> </w:t>
      </w:r>
      <w:r w:rsidRPr="00AA27E0">
        <w:rPr>
          <w:rStyle w:val="StyleUnderline"/>
          <w:highlight w:val="cyan"/>
        </w:rPr>
        <w:t>and</w:t>
      </w:r>
      <w:r w:rsidRPr="002F0B53">
        <w:rPr>
          <w:rStyle w:val="StyleUnderline"/>
        </w:rPr>
        <w:t xml:space="preserve"> therefore pressed – more than ever – to </w:t>
      </w:r>
      <w:r w:rsidRPr="00AA27E0">
        <w:rPr>
          <w:rStyle w:val="StyleUnderline"/>
          <w:highlight w:val="cyan"/>
        </w:rPr>
        <w:t>consider</w:t>
      </w:r>
      <w:r w:rsidRPr="002F0B53">
        <w:rPr>
          <w:rStyle w:val="StyleUnderline"/>
        </w:rPr>
        <w:t xml:space="preserve"> ways of “</w:t>
      </w:r>
      <w:r w:rsidRPr="00AA27E0">
        <w:rPr>
          <w:rStyle w:val="Emphasis"/>
          <w:highlight w:val="cyan"/>
        </w:rPr>
        <w:t>weighing lives</w:t>
      </w:r>
      <w:r w:rsidRPr="002F0B53">
        <w:rPr>
          <w:rStyle w:val="StyleUnderline"/>
        </w:rPr>
        <w:t>,”</w:t>
      </w:r>
      <w:r w:rsidRPr="002F0B53">
        <w:rPr>
          <w:sz w:val="16"/>
        </w:rPr>
        <w:t xml:space="preserve"> it may either continue with ever more nuanced and expanded conceptions of the worth of life, or it may regard this question itself as an indictment of the very rationality it seeks to save. Phrased differently, we might say that the problem of </w:t>
      </w:r>
      <w:r w:rsidRPr="002F0B53">
        <w:rPr>
          <w:rStyle w:val="Emphasis"/>
        </w:rPr>
        <w:t>disability runs to the very heart of the extinction-logic that enables the political tradition of the person</w:t>
      </w:r>
      <w:r w:rsidRPr="002F0B53">
        <w:rPr>
          <w:sz w:val="16"/>
        </w:rPr>
        <w:t xml:space="preserve">. Both </w:t>
      </w:r>
      <w:r w:rsidRPr="002F0B53">
        <w:rPr>
          <w:rStyle w:val="StyleUnderline"/>
        </w:rPr>
        <w:t xml:space="preserve">those who assume that the human species – because of certain capacities – has </w:t>
      </w:r>
      <w:r w:rsidRPr="002F0B53">
        <w:rPr>
          <w:rStyle w:val="Emphasis"/>
        </w:rPr>
        <w:t>a prima facie right to survive</w:t>
      </w:r>
      <w:r w:rsidRPr="002F0B53">
        <w:rPr>
          <w:sz w:val="16"/>
        </w:rPr>
        <w:t xml:space="preserve">, and those who calculate that human life as such is not worth living (for all their seeming extremity) </w:t>
      </w:r>
      <w:r w:rsidRPr="002F0B53">
        <w:rPr>
          <w:rStyle w:val="StyleUnderline"/>
        </w:rPr>
        <w:t>are expressions of a broader logic of the proper potentiality of a highly normative conception of human flourishing</w:t>
      </w:r>
      <w:r w:rsidRPr="002F0B53">
        <w:rPr>
          <w:sz w:val="16"/>
        </w:rPr>
        <w:t xml:space="preserve">. As an example of the prima facie “right to humanity,” I would cite Rebecca Newberger Goldstein’s defense of Sellars and philosophical progress. The rational image we have of ourselves, even when at odds with scientific evidence about the irrational causes of our behavior, will generate on ongoing history of coherence and inclusion, where the rational “we” extends itself to value others: 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w:t>
      </w:r>
      <w:r w:rsidRPr="002F0B53">
        <w:rPr>
          <w:rStyle w:val="Emphasis"/>
        </w:rPr>
        <w:t>Every increase</w:t>
      </w:r>
      <w:r w:rsidRPr="002F0B53">
        <w:rPr>
          <w:rStyle w:val="StyleUnderline"/>
        </w:rPr>
        <w:t xml:space="preserve"> in our moral coherence—recognizing the rights of the enslaved, the colonialized, the impoverished, the imprisoned, women, children, LGBTs, the handicapped ...—is </w:t>
      </w:r>
      <w:r w:rsidRPr="002F0B53">
        <w:rPr>
          <w:rStyle w:val="Emphasis"/>
        </w:rPr>
        <w:t>simultaneously an expansion</w:t>
      </w:r>
      <w:r w:rsidRPr="002F0B53">
        <w:rPr>
          <w:rStyle w:val="StyleUnderline"/>
        </w:rPr>
        <w:t xml:space="preserve"> of those to whom we are prepared to offer reasons accounting for our behavior</w:t>
      </w:r>
      <w:r w:rsidRPr="002F0B53">
        <w:rPr>
          <w:sz w:val="16"/>
        </w:rPr>
        <w:t xml:space="preserve">. The reasons by which we make our behavior coherent to ourselves changes together with our view of who has reasons coming to them. And this is progress, progress in increasing our coherence, which is philosophy’s special domain. In the case of manumission, women’s rights, children’s rights, gay rights, criminals’ rights, animal rights, the abolition of cruel and unusual punishment, the conduct of war—in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 This kind of progress, unlike scientific </w:t>
      </w:r>
      <w:r w:rsidRPr="002F0B53">
        <w:rPr>
          <w:rStyle w:val="Emphasis"/>
        </w:rPr>
        <w:t>progress, tends to erase its own tracks as it is integrated into our manifest image and so becomes subsumed in the framework by which we conceive of ourselves</w:t>
      </w:r>
      <w:r w:rsidRPr="002F0B53">
        <w:rPr>
          <w:sz w:val="16"/>
        </w:rPr>
        <w:t xml:space="preserve"> (Newberger Goldstein 2014). For all its manifest worthiness the notion of a progressive “self-image” that gains in progressive global coherence, alongside scientific progress, sees its path of self-correction as improving with more and more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 – such as those without an over-investment in “self-image” or “the” human – 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w:t>
      </w:r>
      <w:r w:rsidRPr="002F0B53">
        <w:rPr>
          <w:rStyle w:val="StyleUnderline"/>
        </w:rPr>
        <w:t xml:space="preserve">arguments for the </w:t>
      </w:r>
      <w:r w:rsidRPr="002F0B53">
        <w:rPr>
          <w:rStyle w:val="Emphasis"/>
        </w:rPr>
        <w:t>extinction</w:t>
      </w:r>
      <w:r w:rsidRPr="002F0B53">
        <w:rPr>
          <w:rStyle w:val="StyleUnderline"/>
        </w:rPr>
        <w:t xml:space="preserve"> and annihilation of part or all of humanity also assume </w:t>
      </w:r>
      <w:r w:rsidRPr="002F0B53">
        <w:rPr>
          <w:rStyle w:val="Emphasis"/>
        </w:rPr>
        <w:t>the value of the person</w:t>
      </w:r>
      <w:r w:rsidRPr="002F0B53">
        <w:rPr>
          <w:sz w:val="16"/>
        </w:rPr>
        <w:t xml:space="preserve"> – a single life with its specific coherence, value and meaning. (Not only is such a notion historically and culturally specific, and tied to a highly normative conception of human self-awareness; </w:t>
      </w:r>
      <w:r w:rsidRPr="002F0B53">
        <w:rPr>
          <w:rStyle w:val="StyleUnderline"/>
        </w:rPr>
        <w:t>it is also this self with an unquestioned right to the “good life” of reflection, reason and self-determination that has generated the Anthropocene.)</w:t>
      </w:r>
      <w:r w:rsidRPr="002F0B53">
        <w:rPr>
          <w:sz w:val="16"/>
        </w:rPr>
        <w:t xml:space="preserve"> When this prima facie right to life has been questioned it has, more often than not, been by way of the same norms of capacity, will, autonomy and personhood that supposedly make life worth living. David Benatar has argued that the human species as such should – after rational consideration -- 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persons into being to generate pleasures or </w:t>
      </w:r>
      <w:proofErr w:type="spellStart"/>
      <w:r w:rsidRPr="002F0B53">
        <w:rPr>
          <w:sz w:val="16"/>
        </w:rPr>
        <w:t>well being</w:t>
      </w:r>
      <w:proofErr w:type="spellEnd"/>
      <w:r w:rsidRPr="002F0B53">
        <w:rPr>
          <w:sz w:val="16"/>
        </w:rPr>
        <w:t xml:space="preserve">. Benatar does not see a performative contradiction in being a will who decides that it is better not to exist as a willing being; once we come into being there is a rational reason to persist in our being and live as well as possible, but that does not entail that we should will other lives to come into being. Benatar's argument is an intensified form of an argument that has profound implications for disability (Benatar 2006). Peter Singer has argued that being human is not sufficient to justify a life worth living, and that the calculus of pain, suffering and living well should prompt us to choose the life of some animals -- who could enjoy lives free of suffering -- 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 “the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 (Singer 1993, 182). Singer expands on this point by considering a specific type of disability and what it precludes: “to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 (Singer 1994, 213). This degree of disability does not necessarily warrant infanticide or abortion, but what does count is development; the more capacity </w:t>
      </w:r>
      <w:proofErr w:type="spellStart"/>
      <w:r w:rsidRPr="002F0B53">
        <w:rPr>
          <w:sz w:val="16"/>
        </w:rPr>
        <w:t>a</w:t>
      </w:r>
      <w:proofErr w:type="spellEnd"/>
      <w:r w:rsidRPr="002F0B53">
        <w:rPr>
          <w:sz w:val="16"/>
        </w:rPr>
        <w:t xml:space="preserve">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 Both Benatar and Singer rely upon a strict </w:t>
      </w:r>
      <w:r w:rsidRPr="00AA27E0">
        <w:rPr>
          <w:rStyle w:val="StyleUnderline"/>
          <w:highlight w:val="cyan"/>
        </w:rPr>
        <w:t>utilitarianism</w:t>
      </w:r>
      <w:r w:rsidRPr="002F0B53">
        <w:rPr>
          <w:sz w:val="16"/>
        </w:rPr>
        <w:t xml:space="preserve">; species and sentiment aside, one should decide on whether a life is worth living in general, </w:t>
      </w:r>
      <w:r w:rsidRPr="002F0B53">
        <w:rPr>
          <w:rStyle w:val="StyleUnderline"/>
        </w:rPr>
        <w:t>where worthiness can</w:t>
      </w:r>
      <w:r w:rsidRPr="002F0B53">
        <w:rPr>
          <w:sz w:val="16"/>
        </w:rPr>
        <w:t xml:space="preserve"> (at the very least) </w:t>
      </w:r>
      <w:r w:rsidRPr="002F0B53">
        <w:rPr>
          <w:rStyle w:val="StyleUnderline"/>
        </w:rPr>
        <w:t>be determined by an absence of suffering</w:t>
      </w:r>
      <w:r w:rsidRPr="002F0B53">
        <w:rPr>
          <w:sz w:val="16"/>
        </w:rPr>
        <w:t xml:space="preserve">. In contrast with arguments that begin from the sanctity of the person, one begins with a calculus: a good life is a free self-determining life. If one accepts the premise of a life worth living then certain lives become candidates for non-being (for Singer this is the profoundly disabled, while for Benatar it is humanity as such). It seems that questions of utility, or of what counts as a life with a sufficient degree of pleasure (or meaningfulness, or autonomy) lead inevitably to questions of human non-being: are there some lives that simply should not be? One might respond to this by objecting that </w:t>
      </w:r>
      <w:r w:rsidRPr="002F0B53">
        <w:rPr>
          <w:rStyle w:val="StyleUnderline"/>
        </w:rPr>
        <w:t xml:space="preserve">the calculus of decision </w:t>
      </w:r>
      <w:r w:rsidRPr="00AA27E0">
        <w:rPr>
          <w:rStyle w:val="Emphasis"/>
          <w:highlight w:val="cyan"/>
        </w:rPr>
        <w:t>presupposes that which it claims to have justified</w:t>
      </w:r>
      <w:r w:rsidRPr="002F0B53">
        <w:rPr>
          <w:rStyle w:val="StyleUnderline"/>
        </w:rPr>
        <w:t xml:space="preserve">; the subject who is doing the calculating, who is deciding on what ought to survive and how lives ought to be weighed is – needless to say – </w:t>
      </w:r>
      <w:r w:rsidRPr="002F0B53">
        <w:rPr>
          <w:rStyle w:val="Emphasis"/>
        </w:rPr>
        <w:t>a certain type of subject</w:t>
      </w:r>
      <w:r w:rsidRPr="002F0B53">
        <w:rPr>
          <w:sz w:val="16"/>
        </w:rPr>
        <w:t xml:space="preserve">. This subject has the following capacities: a sense of ‘a’ life, a sense of capacity (with rationality and autonomy being of significant importance), a sense of ‘humanity’ as a global whole of which one is a member, and a manner of looking at life in terms of worthiness. One should not need too much training in anthropology, history or critical race studies to discern the highly specific nature of these capacities. This is not just to make a point about the poverty and brutality of Western reason and its normalizing gestures; it is also to say that </w:t>
      </w:r>
      <w:r w:rsidRPr="002F0B53">
        <w:rPr>
          <w:rStyle w:val="StyleUnderline"/>
        </w:rPr>
        <w:t>many of the critiques of that same universal subject</w:t>
      </w:r>
      <w:r w:rsidRPr="002F0B53">
        <w:rPr>
          <w:sz w:val="16"/>
        </w:rPr>
        <w:t xml:space="preserve"> – such as those who argue for the worth of other lives, or those who value life as such for whatever reason – </w:t>
      </w:r>
      <w:r w:rsidRPr="002F0B53">
        <w:rPr>
          <w:rStyle w:val="Emphasis"/>
        </w:rPr>
        <w:t xml:space="preserve">nevertheless take part in a rationing of life </w:t>
      </w:r>
      <w:r w:rsidRPr="002F0B53">
        <w:rPr>
          <w:sz w:val="16"/>
        </w:rPr>
        <w:t xml:space="preserve">that is offensive. Here, I draw again on the necessarily offensive/combative character of any assessment of the worth of life. </w:t>
      </w:r>
      <w:r w:rsidRPr="002F0B53">
        <w:rPr>
          <w:rStyle w:val="StyleUnderline"/>
        </w:rPr>
        <w:t>Even if the worth of life is defined by less strictly utilitarian categories such as “meaning” or “dignity” a certain capacity for calculus,</w:t>
      </w:r>
      <w:r w:rsidRPr="002F0B53">
        <w:rPr>
          <w:sz w:val="16"/>
        </w:rPr>
        <w:t xml:space="preserve"> for considering something like human life as such, </w:t>
      </w:r>
      <w:r w:rsidRPr="002F0B53">
        <w:rPr>
          <w:rStyle w:val="StyleUnderline"/>
        </w:rPr>
        <w:t xml:space="preserve">and then </w:t>
      </w:r>
      <w:r w:rsidRPr="00AA27E0">
        <w:rPr>
          <w:rStyle w:val="Emphasis"/>
          <w:highlight w:val="cyan"/>
        </w:rPr>
        <w:t>the value of “a” life</w:t>
      </w:r>
      <w:r w:rsidRPr="00AA27E0">
        <w:rPr>
          <w:rStyle w:val="StyleUnderline"/>
          <w:highlight w:val="cyan"/>
        </w:rPr>
        <w:t xml:space="preserve">, allows for </w:t>
      </w:r>
      <w:r w:rsidRPr="002F0B53">
        <w:rPr>
          <w:rStyle w:val="StyleUnderline"/>
        </w:rPr>
        <w:t xml:space="preserve">the claim that </w:t>
      </w:r>
      <w:r w:rsidRPr="00AA27E0">
        <w:rPr>
          <w:rStyle w:val="Emphasis"/>
          <w:highlight w:val="cyan"/>
        </w:rPr>
        <w:t>certain lives being extinguished</w:t>
      </w:r>
      <w:r w:rsidRPr="00AA27E0">
        <w:rPr>
          <w:rStyle w:val="StyleUnderline"/>
          <w:highlight w:val="cyan"/>
        </w:rPr>
        <w:t xml:space="preserve">, and </w:t>
      </w:r>
      <w:r w:rsidRPr="00AA27E0">
        <w:rPr>
          <w:rStyle w:val="Emphasis"/>
          <w:highlight w:val="cyan"/>
        </w:rPr>
        <w:t>enables a life of high-capacity</w:t>
      </w:r>
      <w:r w:rsidRPr="002F0B53">
        <w:rPr>
          <w:rStyle w:val="StyleUnderline"/>
        </w:rPr>
        <w:t xml:space="preserve"> (high-production, high reason, high technology) </w:t>
      </w:r>
      <w:r w:rsidRPr="00AA27E0">
        <w:rPr>
          <w:rStyle w:val="Emphasis"/>
          <w:highlight w:val="cyan"/>
        </w:rPr>
        <w:t>that has precipitated</w:t>
      </w:r>
      <w:r w:rsidRPr="002F0B53">
        <w:rPr>
          <w:rStyle w:val="Emphasis"/>
        </w:rPr>
        <w:t xml:space="preserve"> the sixth mass </w:t>
      </w:r>
      <w:r w:rsidRPr="00AA27E0">
        <w:rPr>
          <w:rStyle w:val="Emphasis"/>
          <w:highlight w:val="cyan"/>
        </w:rPr>
        <w:t>extinction</w:t>
      </w:r>
      <w:r w:rsidRPr="002F0B53">
        <w:rPr>
          <w:rStyle w:val="StyleUnderline"/>
        </w:rPr>
        <w:t xml:space="preserve">. </w:t>
      </w:r>
      <w:r w:rsidRPr="002F0B53">
        <w:rPr>
          <w:sz w:val="16"/>
        </w:rPr>
        <w:t xml:space="preserve">The calculations of Singer and Benatar are different in important ways and related in important ways. For Benatar, a lot depends on pleasure and pain not being symmetrical: even if most of my life were one of enjoyment, the non-being of enjoyment is not a loss, whereas the being of suffering is a loss. Not existing, and therefore the absence of pleasure is not a straightforward negative in the way that suffering is: when one is suffering it makes sense to want to eliminate suffering, to will suffering away. But it does not make the same sense, in a state of non-being, to will pleasure (and the existence it would require) into being. Singer, by contrast, is concerned with non-being not because he deems human life to be worthless but because – quite the contrary -- he accepts a certain worthiness of some modes of existence. There are some forms of human life that are so impoverished or incapacitated that “we” who exist and have developed reason are permitted not to bring them into being: “Shakespeare’s image of life as a voyage is consistent with the idea that the seriousness of taking life increases gradually, parallel with the gradual development of the child’s capacities that culminate in its life as a full person” (Singer 1996, 216). The unit of life by which we calculate who lives and who dies (what counts as suffering) begs the question: should we really be able to decide that some lives (ranging from all human life to disabled human lives) ought not exist? One could say, following Kant, that being able to make such a calculus -- being able to ask about what life ought to be -- destroys any unit that would allow lives to be weighed in relation to each other. Rather than have a measure that would negotiate who lives, one would value life precisely because it is without measure. Indeed, our lament or preliminary mourning for the possible extinction of humans would lie in the anticipated loss not of our species being but of the intelligence that enabled the thought of our species being. Even a cursory glance at “end of world” narratives reveals that </w:t>
      </w:r>
      <w:r w:rsidRPr="00AA27E0">
        <w:rPr>
          <w:rStyle w:val="Emphasis"/>
          <w:sz w:val="24"/>
          <w:szCs w:val="24"/>
          <w:highlight w:val="cyan"/>
        </w:rPr>
        <w:t>what presents itself as the end of “the” world is really the end of the “rational” world</w:t>
      </w:r>
      <w:r w:rsidRPr="002F0B53">
        <w:rPr>
          <w:rStyle w:val="Emphasis"/>
          <w:sz w:val="24"/>
          <w:szCs w:val="24"/>
        </w:rPr>
        <w:t xml:space="preserve"> of capable persons.</w:t>
      </w:r>
      <w:r w:rsidRPr="002F0B53">
        <w:rPr>
          <w:sz w:val="16"/>
          <w:szCs w:val="24"/>
        </w:rPr>
        <w:t xml:space="preserve"> </w:t>
      </w:r>
      <w:r w:rsidRPr="002F0B53">
        <w:rPr>
          <w:rStyle w:val="StyleUnderline"/>
        </w:rPr>
        <w:t>Post-apocalyptic scenarios</w:t>
      </w:r>
      <w:r w:rsidRPr="002F0B53">
        <w:rPr>
          <w:sz w:val="16"/>
        </w:rPr>
        <w:t xml:space="preserve"> present humans wandering aimlessly in resource-deprived landscapes, subjected (once again) to tribalism, despotism and the loss of all “reason.” (As one recent example one might think of Mad Max: Fury Road [2015] where the remaining populace has become nothing more than a multitude focused on mere survival. One feature of “post”-apocalyptic cultural production is that there is a world after the end of the world, but it is no longer the world of liberal affluent personhood; “we” are suddenly “all” living in third world conditions.) One might say that what would be lost in the end of the world – or that what we fear when we contemplate human extinction – is not the loss of the world, or of life (for both would continue) but the loss of what has come to count as “rational” or “intelligent” life. It is not so much calculated as calculating life that is worthy of living on, and while there are some general preliminary mourning rituals for the sixth mass extinction, cultural production seems to be more concerned with the extinction of Western middle-class urban capitalist life. One can think here of the large number of “end of world” narratives that are really “end of Manhattan” plots, from The Day After Tomorrow (2004) and Cloverfield (2008) to the book and documentary The World Without Us (2007) that begins by describing New York going through a slow decay after humans are no longer there to maintain the altered landscape. So, yes, there is a broad perception of the looming extinction of more than human life, but it occurs in a context of an increasing focus on the loss of the only life worth saving, a life that is not calculable precisely because it is the life of the point of view of reason, where reason – in turn – is a highly specific (or species-defining) range of capacities. For Nick Bostrom (director of the “Future of Humanity Institute” at Oxford University) it is obvious, upon rational reflection, that the loss of intellectual life as such would be of a catastrophic order that far outweighs the tragedy of losing some or many humans. Bostrom follows Derek Parfitt in “demonstrating” that a loss of all rational human life, despite first assumptions, would be far </w:t>
      </w:r>
      <w:proofErr w:type="spellStart"/>
      <w:r w:rsidRPr="002F0B53">
        <w:rPr>
          <w:sz w:val="16"/>
        </w:rPr>
        <w:t>far</w:t>
      </w:r>
      <w:proofErr w:type="spellEnd"/>
      <w:r w:rsidRPr="002F0B53">
        <w:rPr>
          <w:sz w:val="16"/>
        </w:rPr>
        <w:t xml:space="preserve"> worse than losing nearly all rational life. Despite our first intuitions, events that appear to be profoundly catastrophic (like the Holocaust) are – ultimately – events from which “we” recover. What would be truly disastrous is a loss of rationality, rather than the loss of a very large number of humans. Bostrom calculates that all most of our efforts ought to be directed at the reduction of existential risk; minimizing the risk of the catastrophic loss of intelligence in general is a far greater priority (or ought to be) than - say -- reducing the risk of local catastrophes (such as the genocidal losses that humans have already sustained but which, on reflection, do not amount to that much of a loss in the scheme of things). So we might say that both for Benatar and for Bostrom, despite the seemingly opposed claims for human extinction (Benatar) or human survival at all costs (Bostrom), there is a prima facie value placed on human capacity defined as rationality of a certain mode: If we suppose with Parfit that our planet will remain habitable for at least another billion years, and we assume that at least one billion people could live on it sustainably, then the potential exist for at least 1016 human lives of normal duration. These lives could also be considerably better than the average con- temporary human life, which is so often marred by dis- ease, poverty, injustice, and various biological limitations that could be partly overcome through continuing technological and moral progress. However, the relevant figure is not how many people could live on Earth but how many descendants we could have in total. One lower bound of the number of biological human life-years in the future accessible universe (based on current cosmological estimates) is 1034 years. Another estimate, which assumes that future minds will be mainly implemented in computational hardware instead of biological neuronal wetware, produces a lower bound of 1054 human-brain-emulation subjective life-years (or 1071 basic computational operations) … If we make the less conservative assumption that future </w:t>
      </w:r>
      <w:proofErr w:type="spellStart"/>
      <w:r w:rsidRPr="002F0B53">
        <w:rPr>
          <w:sz w:val="16"/>
        </w:rPr>
        <w:t>civilisations</w:t>
      </w:r>
      <w:proofErr w:type="spellEnd"/>
      <w:r w:rsidRPr="002F0B53">
        <w:rPr>
          <w:sz w:val="16"/>
        </w:rPr>
        <w:t xml:space="preserve"> could eventually press close to the absolute bounds of known physics (using some as yet unimagined technology), we get radically higher estimates of the amount of computation and memory storage that is achievable and thus of the number of years of subjective experience that could be </w:t>
      </w:r>
      <w:proofErr w:type="spellStart"/>
      <w:r w:rsidRPr="002F0B53">
        <w:rPr>
          <w:sz w:val="16"/>
        </w:rPr>
        <w:t>realised</w:t>
      </w:r>
      <w:proofErr w:type="spellEnd"/>
      <w:r w:rsidRPr="002F0B53">
        <w:rPr>
          <w:sz w:val="16"/>
        </w:rPr>
        <w:t xml:space="preserve">. Even if we use the most conservative of these estimates, which entirely ignores the possibility of space </w:t>
      </w:r>
      <w:proofErr w:type="spellStart"/>
      <w:r w:rsidRPr="002F0B53">
        <w:rPr>
          <w:sz w:val="16"/>
        </w:rPr>
        <w:t>colonisation</w:t>
      </w:r>
      <w:proofErr w:type="spellEnd"/>
      <w:r w:rsidRPr="002F0B53">
        <w:rPr>
          <w:sz w:val="16"/>
        </w:rPr>
        <w:t xml:space="preserve"> and software minds, we find that the expected loss of an existential catastrophe is greater than the value of 1016 human lives (Bostrom 2013, 18). This is what connects Bostrom's work on avoiding existential risk with his work on the importance of technological and cognitive enhancement: life is valuable because it is intelligent, and a maximally intelligent life is one that is pain-free, stupidity-free and death-free. </w:t>
      </w:r>
      <w:r w:rsidRPr="002F0B53">
        <w:rPr>
          <w:rStyle w:val="StyleUnderline"/>
        </w:rPr>
        <w:t>If human life is worthy of existence only if it is pain-free or at least pain-free for the most part, then it follows that -- as Benatar argues -- the life that we have now is not worth living</w:t>
      </w:r>
      <w:r w:rsidRPr="002F0B53">
        <w:rPr>
          <w:sz w:val="16"/>
        </w:rPr>
        <w:t xml:space="preserve">. Where Benatar and Bostrom differ is not over value -- both value life only in its maximally capable mode, as does Singer -- but in prediction: Bostrom sees human life at present as incapacitated, not yet technologically mature, and tragically subjected to a death and suffering that it ought -- rationally and upon reflection -- avoid. An extreme position, such as Benatar’s, that argues for willed extinction of the human species does at least follow from his premise that only a certain type of life is worth living. We might respond to such “reasoning” that we can, and should, avoid willed extinction (of ourselves, or of a version of ourselves, or others) by shifting ethical terrain. Liberalism in its best mode would not determine in advance what counts as a life worth living, and would therefore go so far as to include lives that were not only not super intelligent but also worthy, even if not capable of the high levels of reasoning that are demanded of autonomous political subjects. As we have already seen, Martha Nussbaum has argued that we ought to include those whose lives involve different capacities and needs, and accommodate those who must care for persons who would not meet the demands of traditional political subjects. One might even formulate a more nuanced mode of utilitarianism from such considerations: would a world in which “we” cared for those not able to care for themselves not be a more enjoyable world? Or would it not - at least -- suggest values other than those of enjoyment, such as the value of experiencing human dignity, love, compassion and care? If utilitarianism pushes us towards calculations of who ought to live, of whether life ought to be extinguished, and of weighing lives, then an expanded liberal conception of personhood would say that the very possibility of asking that question -- who should live? -- necessarily destroys calculus and pushes us to the question of how one ought to live, which in turn precludes the possibility of anyone having the expertise or measure of deciding on the being or non-being of other humans. What a relief. We have done away with the awful weighing of lives. We allow every person to decide what counts as being human. And for those not blessed with the power to decide, we also allow for those who must care for humans who don't quite meet the conditions of liberal personhood. </w:t>
      </w:r>
      <w:r w:rsidRPr="002F0B53">
        <w:rPr>
          <w:rStyle w:val="Emphasis"/>
        </w:rPr>
        <w:t xml:space="preserve">Get rid of </w:t>
      </w:r>
      <w:r w:rsidRPr="002F0B53">
        <w:rPr>
          <w:rStyle w:val="Emphasis"/>
          <w:strike/>
        </w:rPr>
        <w:t>blindly</w:t>
      </w:r>
      <w:r w:rsidRPr="002F0B53">
        <w:rPr>
          <w:rStyle w:val="Emphasis"/>
        </w:rPr>
        <w:t xml:space="preserve"> rationalized utilitarianism and you get rid of the specter of extinction.</w:t>
      </w:r>
      <w:r w:rsidRPr="002F0B53">
        <w:rPr>
          <w:sz w:val="16"/>
        </w:rPr>
        <w:t xml:space="preserve"> </w:t>
      </w:r>
      <w:r w:rsidRPr="002F0B53">
        <w:rPr>
          <w:rStyle w:val="StyleUnderline"/>
        </w:rPr>
        <w:t>Unfortunately</w:t>
      </w:r>
      <w:r w:rsidRPr="002F0B53">
        <w:rPr>
          <w:sz w:val="16"/>
        </w:rPr>
        <w:t xml:space="preserve">, if some forms of rational calculus seem to foist the problem of human non-being before us, </w:t>
      </w:r>
      <w:r w:rsidRPr="002F0B53">
        <w:rPr>
          <w:rStyle w:val="StyleUnderline"/>
        </w:rPr>
        <w:t xml:space="preserve">the problem </w:t>
      </w:r>
      <w:r w:rsidRPr="002F0B53">
        <w:rPr>
          <w:sz w:val="16"/>
        </w:rPr>
        <w:t xml:space="preserve">of human non-being (or </w:t>
      </w:r>
      <w:r w:rsidRPr="002F0B53">
        <w:rPr>
          <w:rStyle w:val="StyleUnderline"/>
        </w:rPr>
        <w:t xml:space="preserve">imminent extinction) </w:t>
      </w:r>
      <w:r w:rsidRPr="002F0B53">
        <w:rPr>
          <w:rStyle w:val="Emphasis"/>
        </w:rPr>
        <w:t>drags us back into utilitarianism</w:t>
      </w:r>
      <w:r w:rsidRPr="002F0B53">
        <w:rPr>
          <w:sz w:val="16"/>
        </w:rPr>
        <w:t>. This is very clear in more applied versions of utilitarianism and especially the discourse of health economics where distributions and doing good can be determined by calculating “</w:t>
      </w:r>
      <w:proofErr w:type="spellStart"/>
      <w:r w:rsidRPr="002F0B53">
        <w:rPr>
          <w:sz w:val="16"/>
        </w:rPr>
        <w:t>qalys</w:t>
      </w:r>
      <w:proofErr w:type="spellEnd"/>
      <w:r w:rsidRPr="002F0B53">
        <w:rPr>
          <w:sz w:val="16"/>
        </w:rPr>
        <w:t>” (quality adjusted life years) or “</w:t>
      </w:r>
      <w:proofErr w:type="spellStart"/>
      <w:r w:rsidRPr="002F0B53">
        <w:rPr>
          <w:sz w:val="16"/>
        </w:rPr>
        <w:t>dalys</w:t>
      </w:r>
      <w:proofErr w:type="spellEnd"/>
      <w:r w:rsidRPr="002F0B53">
        <w:rPr>
          <w:sz w:val="16"/>
        </w:rPr>
        <w:t xml:space="preserve">” (disability adjusted life years) [Murray 1996]; we might want to reject utilitarianism and health economics’ rationalizations, but I would suggest that luxury of refusing calculus has always been a luxury for some. Tim Mulgan (2011), in a thought experiment that writes the history of philosophy from the “broken world” of the future, argues that just as we look back with horror and puzzlement on Ancient Greece and its notions of philosopher kings and natural slaves, so the future “broken world” of resource depletion will look back with wonder at the world of free liberal personhood that could proceed without calculation or “survival lotteries.” This world (of ours, today) will appear as a bizarre exception to a future world that inevitably confronts questions of who ought to survive. Not everyone can live, and not all lives are viable. If we are faced with a world of limited resources, where the life of the liberal person and favorable conditions is simply not sustainable, then however we might want to avoid it, we will be forced to ask about what counts as a viable life. </w:t>
      </w:r>
      <w:proofErr w:type="spellStart"/>
      <w:r w:rsidRPr="002F0B53">
        <w:rPr>
          <w:sz w:val="16"/>
        </w:rPr>
        <w:t>Mulgan's</w:t>
      </w:r>
      <w:proofErr w:type="spellEnd"/>
      <w:r w:rsidRPr="002F0B53">
        <w:rPr>
          <w:sz w:val="16"/>
        </w:rPr>
        <w:t xml:space="preserve"> future broken world of survival lotteries, or a world in which some humans -- because of the sheer luck of the draw -- do not survive has not only already arrived: it has always been present. Was there ever a time when the world came even vaguely close to John Rawls’s “favorable conditions” where justice was the same for all? I would suggest, in a manner that differs from that of Benatar, that what has emerged as human, as man, is constitutively disabled, and that if there is anything like a sustainable life it is precisely the life that has been extinguished in the name of the valuably and capably (or super-intelligent) human. Rather, then, than reject utility and calculus because of the offensive it directs to those lives it deems to be incapable, disabled or unworthy, I would suggest that by its own calculus the “man” of liberal reason who both generates and refuses utility is maximally self-disabling. By the same token the figures of life that seem to demand non-being are perhaps the only forms of humanity that do not, by their own calculation, generate a calculus that leads inexorably to extinction. As a case study I would like to consider a case of extinction or genocide, where one group of humans decided that the human species could - possibly - benefit by eliminating one of its kind who was not quite of its kind. The use of the term genocide, or talking about the extinction of a race, has a recent and problematic history. One has to accept the concept of a genus of the human species in order to target distinct kinds of humans. A certain racial logic pertains both to targeted genocides, but also in more well-meaning claims that certain events of colonial violence are best thought of as events of genocide. In the case of the “last Tasmanian Aborigine,” there might seem to be some political value in identifying British colonialist strategy as a genocidal regime aiming to “breed out the color” of the Australian Aboriginal peoples. Mourning the loss of a people, and focusing on irrevocable loss might go some way to forcing contemporary Australians to realizing that the past is not the past, that the drive towards the extinction of a people is not extinct. In the conclusion of this chapter I want to question the genocidal logic that lies behind claims for lives worth living, and for human capacities that are distinct from species membership, while at the same time recognizing that the use of the term “genocide” for all its assumptions that humans can be grouped into species and genus, is always an offensive (agonistic) strategy. One thing that one has to deal with, or deal with to set aside in the discussion of genocide in Australia, is the kerfuffle that became known as the history wars. If you research online about the genocide or breeding out of the Aboriginal peoples, you will come across the highly informative website of Keith Windshuttle whose work is motivated by the desire to rid the Australian collective psyche of what he deems to be a pathological guilt and mourning (</w:t>
      </w:r>
      <w:proofErr w:type="spellStart"/>
      <w:r w:rsidRPr="002F0B53">
        <w:rPr>
          <w:sz w:val="16"/>
        </w:rPr>
        <w:t>Windshuttle</w:t>
      </w:r>
      <w:proofErr w:type="spellEnd"/>
      <w:r w:rsidRPr="002F0B53">
        <w:rPr>
          <w:sz w:val="16"/>
        </w:rPr>
        <w:t xml:space="preserve"> 2010). One of the motivating contexts for his work was the government report on the stolen generation, which detailed the ongoing strategy of removing Aboriginal children from their families. One way in which this strategy was understood was as an attempt to breed out color, and it is this notion that </w:t>
      </w:r>
      <w:proofErr w:type="spellStart"/>
      <w:r w:rsidRPr="002F0B53">
        <w:rPr>
          <w:sz w:val="16"/>
        </w:rPr>
        <w:t>Windshuttle</w:t>
      </w:r>
      <w:proofErr w:type="spellEnd"/>
      <w:r w:rsidRPr="002F0B53">
        <w:rPr>
          <w:sz w:val="16"/>
        </w:rPr>
        <w:t xml:space="preserve"> rejects: what occurred may have been lamentable and part of a broad strategy of colonialism but not genocide. If one wants to challenge </w:t>
      </w:r>
      <w:proofErr w:type="spellStart"/>
      <w:r w:rsidRPr="002F0B53">
        <w:rPr>
          <w:sz w:val="16"/>
        </w:rPr>
        <w:t>Windshuttle’s</w:t>
      </w:r>
      <w:proofErr w:type="spellEnd"/>
      <w:r w:rsidRPr="002F0B53">
        <w:rPr>
          <w:sz w:val="16"/>
        </w:rPr>
        <w:t xml:space="preserve"> account it would make sense to emphasize race, and not to say that deep down we are all human and therefore what took place was “merely” colonization. If one does not recognize race one is blind to racial strategy, and if one does not recognize genocidal strategy then one does not recognize the ongoing specter of a particular type of assimilationist violence. However, one further problem attends the strategy of claiming that genocidal intent was directed against Australian Aboriginal peoples: the mourning (by way of a highly languid television documentary) of the last Tasmanian not only displaces colonial violence to a different time and place, it also maintains the notion of “a” race that could be isolated and extinguished, and implicitly claims that there are now no persons who might claim land rights on the basis of being tied to the land. The “extinction” of “the” Tasmanian Aborigine is at once a cultural fantasy about a violent colonization that is well and truly in the past, and an erasure of other modalities of being human that “we” mourn as lost. On the one hand, non-indigenous Australians need the notion of Aboriginals who are tied to land by way of a timeless dreaming, rather than ownership or filiation: there must be, somewhere, a sense of space and time that is not that of managerial capitalism. And yet, it is precisely that thought of another humanity -- one that was sufficiently other to the point that it could be extinguished -- that allowed claims that Tasmanian Aborigines were extinct (and therefore no longer a burden for land rights claims). Once again it is a certain type or form of subject that can look at the array of human lives and claim that “a” race has become extinct; this purveying eye that has a command of history, anthropology, life and time both requires and erases any mode of “the human” other than its own capable kind. </w:t>
      </w:r>
      <w:r w:rsidRPr="002F0B53">
        <w:rPr>
          <w:rStyle w:val="StyleUnderline"/>
        </w:rPr>
        <w:t>We seem to be poised, as liberal multiculturalism often is, between post-racial claims for a general humanity that does not need to be marked or set apart to achieve a right, and a politically astute account of the ways in which white colonizing capitalism achieved its universality by erasing and exterminating others, and creating them as other by way of strategies of cultural erasure</w:t>
      </w:r>
      <w:r w:rsidRPr="002F0B53">
        <w:rPr>
          <w:sz w:val="16"/>
        </w:rPr>
        <w:t xml:space="preserve">. But I want to suggest that this seemingly intractable and universal problem is a problem for a portion of humanity, and a portion that has the logic of extinction at its heart. Let us go back to the first problem of who ought to live and why, or the question of how one ought to live, and what counts as a good life, or a life worth living. As I suggested, </w:t>
      </w:r>
      <w:r w:rsidRPr="002F0B53">
        <w:rPr>
          <w:rStyle w:val="StyleUnderline"/>
        </w:rPr>
        <w:t>problems of extinction bring in, it seems, a form of utilitarianism: how do we manage the survival of life, maximizing life, and maximizing good life</w:t>
      </w:r>
      <w:r w:rsidRPr="002F0B53">
        <w:rPr>
          <w:sz w:val="16"/>
        </w:rPr>
        <w:t xml:space="preserve">? At the same time, questions of utility seem to raise the specter of extinction: some lives might just not be worth living. But perhaps these questions are already racial, bound up with the “man” of Western reason who is not a species. From the Socratic elevation of the examined life, to the various forms of post-humanism that range from assuming that there is a prima facie value attached to the ongoing survival of thinking to the inclusion of non-humans as persons, White Western man does not have a race: but he does not have a race because he asks the question of the value of life, of what it means to live. He is at once the only man to face extinction -- for when we view contemporary cinema and television about the end of the world it is the end of this man (the man of libraries, familial man, post-racial man, the man of reason) who is threatened with extinction, or the world's end. What we witness is not genocide, but the end of the world. It is because this man has always asked about “the good life” -- even if that is a liberal life that has no good other than the asking of the question -- that he can be the victim of extinction. </w:t>
      </w:r>
      <w:r w:rsidRPr="00AA27E0">
        <w:rPr>
          <w:rStyle w:val="Emphasis"/>
          <w:sz w:val="24"/>
          <w:szCs w:val="24"/>
          <w:highlight w:val="cyan"/>
        </w:rPr>
        <w:t>Asking</w:t>
      </w:r>
      <w:r w:rsidRPr="002F0B53">
        <w:rPr>
          <w:rStyle w:val="Emphasis"/>
          <w:sz w:val="24"/>
          <w:szCs w:val="24"/>
        </w:rPr>
        <w:t xml:space="preserve"> the question of the good life, of </w:t>
      </w:r>
      <w:r w:rsidRPr="00AA27E0">
        <w:rPr>
          <w:rStyle w:val="Emphasis"/>
          <w:sz w:val="24"/>
          <w:szCs w:val="24"/>
          <w:highlight w:val="cyan"/>
        </w:rPr>
        <w:t>how “one” ought to live is both genocidal and extinction-generating.</w:t>
      </w:r>
      <w:r w:rsidRPr="002F0B53">
        <w:rPr>
          <w:sz w:val="16"/>
          <w:szCs w:val="24"/>
        </w:rPr>
        <w:t xml:space="preserve"> </w:t>
      </w:r>
      <w:r w:rsidRPr="002F0B53">
        <w:rPr>
          <w:sz w:val="16"/>
        </w:rPr>
        <w:t xml:space="preserve">Since its invasion Australia was deemed to be terra nullius partly on the basis of rampant opportunism, but also because a form of (indigenous) life was not recognized as properly human. Not only were indigenous Australians not property-owning, industrious and industrializing developers of the land with a techno-science oriented to the maximization of a life they identified as human, and thereby not deemed worthy of recognition, the very logic of techno-science that could only recognize such cultures as minor and racial (distinct, enigmatic) would be the same planet-transforming “species” that now proclaims itself as author of the Anthropocene. </w:t>
      </w:r>
      <w:r w:rsidRPr="00AA27E0">
        <w:rPr>
          <w:rStyle w:val="Emphasis"/>
          <w:sz w:val="24"/>
          <w:szCs w:val="24"/>
          <w:highlight w:val="cyan"/>
        </w:rPr>
        <w:t>The very possibility of utilitarian questions</w:t>
      </w:r>
      <w:r w:rsidRPr="002F0B53">
        <w:rPr>
          <w:rStyle w:val="Emphasis"/>
          <w:sz w:val="24"/>
          <w:szCs w:val="24"/>
        </w:rPr>
        <w:t xml:space="preserve"> -- who ought to live, is this a life worth living, how might we live on maximally?-- </w:t>
      </w:r>
      <w:r w:rsidRPr="00AA27E0">
        <w:rPr>
          <w:rStyle w:val="Emphasis"/>
          <w:sz w:val="24"/>
          <w:szCs w:val="24"/>
          <w:highlight w:val="cyan"/>
        </w:rPr>
        <w:t>is part of a logic of appropriation</w:t>
      </w:r>
      <w:r w:rsidRPr="002F0B53">
        <w:rPr>
          <w:rStyle w:val="Emphasis"/>
          <w:sz w:val="24"/>
          <w:szCs w:val="24"/>
        </w:rPr>
        <w:t xml:space="preserve">, extension, survival </w:t>
      </w:r>
      <w:r w:rsidRPr="00AA27E0">
        <w:rPr>
          <w:rStyle w:val="Emphasis"/>
          <w:sz w:val="24"/>
          <w:szCs w:val="24"/>
          <w:highlight w:val="cyan"/>
        </w:rPr>
        <w:t>and calculus that divides</w:t>
      </w:r>
      <w:r w:rsidRPr="002F0B53">
        <w:rPr>
          <w:rStyle w:val="Emphasis"/>
          <w:sz w:val="24"/>
          <w:szCs w:val="24"/>
        </w:rPr>
        <w:t xml:space="preserve"> species/genus questions. There are metaphysical questions -- about how “one” ought to live, and the life worth living -- and these are for </w:t>
      </w:r>
      <w:r w:rsidRPr="00AA27E0">
        <w:rPr>
          <w:rStyle w:val="Emphasis"/>
          <w:sz w:val="24"/>
          <w:szCs w:val="24"/>
          <w:highlight w:val="cyan"/>
        </w:rPr>
        <w:t>man, who is not a species but a potentiality</w:t>
      </w:r>
      <w:r w:rsidRPr="002F0B53">
        <w:rPr>
          <w:rStyle w:val="Emphasis"/>
          <w:sz w:val="24"/>
          <w:szCs w:val="24"/>
        </w:rPr>
        <w:t xml:space="preserve"> - a power of thinking and living </w:t>
      </w:r>
      <w:r w:rsidRPr="00AA27E0">
        <w:rPr>
          <w:rStyle w:val="Emphasis"/>
          <w:sz w:val="24"/>
          <w:szCs w:val="24"/>
          <w:highlight w:val="cyan"/>
        </w:rPr>
        <w:t xml:space="preserve">that transcends </w:t>
      </w:r>
      <w:proofErr w:type="spellStart"/>
      <w:r w:rsidRPr="00AA27E0">
        <w:rPr>
          <w:rStyle w:val="Emphasis"/>
          <w:sz w:val="24"/>
          <w:szCs w:val="24"/>
          <w:highlight w:val="cyan"/>
        </w:rPr>
        <w:t>any body</w:t>
      </w:r>
      <w:proofErr w:type="spellEnd"/>
      <w:r w:rsidRPr="002F0B53">
        <w:rPr>
          <w:sz w:val="16"/>
        </w:rPr>
        <w:t xml:space="preserve">. And then there are genus questions, how “we” negotiate different claims for survival. It makes sense to mourn the extinction of “the” Aboriginal people, for those people have a race that might survive only by way of blood, language, culture and a distinct archive. To conclude, I would note first that </w:t>
      </w:r>
      <w:r w:rsidRPr="002F0B53">
        <w:rPr>
          <w:u w:val="single"/>
        </w:rPr>
        <w:t xml:space="preserve">what counts as </w:t>
      </w:r>
      <w:r w:rsidRPr="00AA27E0">
        <w:rPr>
          <w:rStyle w:val="Emphasis"/>
          <w:highlight w:val="cyan"/>
        </w:rPr>
        <w:t>the individual of ability</w:t>
      </w:r>
      <w:r w:rsidRPr="002F0B53">
        <w:rPr>
          <w:sz w:val="16"/>
        </w:rPr>
        <w:t xml:space="preserve"> -- where self and ability are mutually constitutive -- is at the heart of the “Anthropos” who </w:t>
      </w:r>
      <w:r w:rsidRPr="00AA27E0">
        <w:rPr>
          <w:highlight w:val="cyan"/>
          <w:u w:val="single"/>
        </w:rPr>
        <w:t>has precipitated</w:t>
      </w:r>
      <w:r w:rsidRPr="002F0B53">
        <w:rPr>
          <w:u w:val="single"/>
        </w:rPr>
        <w:t xml:space="preserve"> itself and others into </w:t>
      </w:r>
      <w:r w:rsidRPr="00AA27E0">
        <w:rPr>
          <w:rStyle w:val="Emphasis"/>
          <w:highlight w:val="cyan"/>
        </w:rPr>
        <w:t>accelerated extinction</w:t>
      </w:r>
      <w:r w:rsidRPr="002F0B53">
        <w:rPr>
          <w:sz w:val="16"/>
        </w:rPr>
        <w:t xml:space="preserve">. </w:t>
      </w:r>
      <w:r w:rsidRPr="00AA27E0">
        <w:rPr>
          <w:rStyle w:val="StyleUnderline"/>
          <w:highlight w:val="cyan"/>
        </w:rPr>
        <w:t>The self</w:t>
      </w:r>
      <w:r w:rsidRPr="002F0B53">
        <w:rPr>
          <w:rStyle w:val="StyleUnderline"/>
        </w:rPr>
        <w:t xml:space="preserve"> of technoscience </w:t>
      </w:r>
      <w:r w:rsidRPr="00AA27E0">
        <w:rPr>
          <w:rStyle w:val="StyleUnderline"/>
          <w:highlight w:val="cyan"/>
        </w:rPr>
        <w:t>can</w:t>
      </w:r>
      <w:r w:rsidRPr="002F0B53">
        <w:rPr>
          <w:rStyle w:val="StyleUnderline"/>
        </w:rPr>
        <w:t xml:space="preserve"> easily </w:t>
      </w:r>
      <w:r w:rsidRPr="00AA27E0">
        <w:rPr>
          <w:rStyle w:val="StyleUnderline"/>
          <w:highlight w:val="cyan"/>
        </w:rPr>
        <w:t xml:space="preserve">be tied to </w:t>
      </w:r>
      <w:r w:rsidRPr="00AA27E0">
        <w:rPr>
          <w:rStyle w:val="Emphasis"/>
          <w:highlight w:val="cyan"/>
        </w:rPr>
        <w:t>the pollution of the earth</w:t>
      </w:r>
      <w:r w:rsidRPr="00AA27E0">
        <w:rPr>
          <w:rStyle w:val="StyleUnderline"/>
          <w:highlight w:val="cyan"/>
        </w:rPr>
        <w:t>, but so can</w:t>
      </w:r>
      <w:r w:rsidRPr="002F0B53">
        <w:rPr>
          <w:rStyle w:val="StyleUnderline"/>
        </w:rPr>
        <w:t xml:space="preserve"> the universalizing self of liberal and </w:t>
      </w:r>
      <w:r w:rsidRPr="00AA27E0">
        <w:rPr>
          <w:rStyle w:val="Emphasis"/>
          <w:highlight w:val="cyan"/>
        </w:rPr>
        <w:t>utilitarian theory</w:t>
      </w:r>
      <w:r w:rsidRPr="00AA27E0">
        <w:rPr>
          <w:rStyle w:val="StyleUnderline"/>
          <w:highlight w:val="cyan"/>
        </w:rPr>
        <w:t xml:space="preserve">: I can </w:t>
      </w:r>
      <w:r w:rsidRPr="00AA27E0">
        <w:rPr>
          <w:rStyle w:val="Emphasis"/>
          <w:highlight w:val="cyan"/>
        </w:rPr>
        <w:t>kill</w:t>
      </w:r>
      <w:r w:rsidRPr="00AA27E0">
        <w:rPr>
          <w:rStyle w:val="StyleUnderline"/>
          <w:highlight w:val="cyan"/>
        </w:rPr>
        <w:t xml:space="preserve">, </w:t>
      </w:r>
      <w:r w:rsidRPr="00AA27E0">
        <w:rPr>
          <w:rStyle w:val="Emphasis"/>
          <w:highlight w:val="cyan"/>
        </w:rPr>
        <w:t>exterminate</w:t>
      </w:r>
      <w:r w:rsidRPr="00AA27E0">
        <w:rPr>
          <w:rStyle w:val="StyleUnderline"/>
          <w:highlight w:val="cyan"/>
        </w:rPr>
        <w:t xml:space="preserve"> and </w:t>
      </w:r>
      <w:r w:rsidRPr="00AA27E0">
        <w:rPr>
          <w:rStyle w:val="Emphasis"/>
          <w:highlight w:val="cyan"/>
        </w:rPr>
        <w:t>save</w:t>
      </w:r>
      <w:r w:rsidRPr="00AA27E0">
        <w:rPr>
          <w:rStyle w:val="StyleUnderline"/>
          <w:highlight w:val="cyan"/>
        </w:rPr>
        <w:t xml:space="preserve"> if I</w:t>
      </w:r>
      <w:r w:rsidRPr="002F0B53">
        <w:rPr>
          <w:rStyle w:val="StyleUnderline"/>
        </w:rPr>
        <w:t xml:space="preserve"> have the ability to </w:t>
      </w:r>
      <w:r w:rsidRPr="00AA27E0">
        <w:rPr>
          <w:rStyle w:val="StyleUnderline"/>
          <w:highlight w:val="cyan"/>
        </w:rPr>
        <w:t>think</w:t>
      </w:r>
      <w:r w:rsidRPr="002F0B53">
        <w:rPr>
          <w:rStyle w:val="StyleUnderline"/>
        </w:rPr>
        <w:t xml:space="preserve"> beyond myself to the curious value of life as such, </w:t>
      </w:r>
      <w:r w:rsidRPr="00AA27E0">
        <w:rPr>
          <w:rStyle w:val="StyleUnderline"/>
          <w:highlight w:val="cyan"/>
        </w:rPr>
        <w:t xml:space="preserve">of life that might be </w:t>
      </w:r>
      <w:r w:rsidRPr="00AA27E0">
        <w:rPr>
          <w:rStyle w:val="Emphasis"/>
          <w:highlight w:val="cyan"/>
        </w:rPr>
        <w:t>maximized</w:t>
      </w:r>
      <w:r w:rsidRPr="00AA27E0">
        <w:rPr>
          <w:rStyle w:val="StyleUnderline"/>
          <w:highlight w:val="cyan"/>
        </w:rPr>
        <w:t xml:space="preserve"> and </w:t>
      </w:r>
      <w:r w:rsidRPr="00AA27E0">
        <w:rPr>
          <w:rStyle w:val="Emphasis"/>
          <w:highlight w:val="cyan"/>
        </w:rPr>
        <w:t>weighed</w:t>
      </w:r>
      <w:r w:rsidRPr="002F0B53">
        <w:rPr>
          <w:rStyle w:val="StyleUnderline"/>
        </w:rPr>
        <w:t>.</w:t>
      </w:r>
      <w:r w:rsidRPr="002F0B53">
        <w:rPr>
          <w:sz w:val="16"/>
        </w:rPr>
        <w:t xml:space="preserve"> The self of disability might appear to be secondary or parasitic concern, but I would argue the contrary: it is organic disability that requires a body to generate techne, stored energy and archives; the more this dependence is mastered, the more a disequilibrium opens up between those who render themselves productively and theoretically able and those who possess different abilities and disabilities. I am not just saying that had “we” not developed all those abilities that are definitive of the liberal subject the earth would be better off, as though human excellence came at a price to non-humans, I am saying that the very questions of how one ought to live, of the value and meaning of life, of weighing life, creates a specific terrain and orientation that is now reaching its limit. It is not, then, that </w:t>
      </w:r>
      <w:r w:rsidRPr="00AA27E0">
        <w:rPr>
          <w:rStyle w:val="Emphasis"/>
          <w:sz w:val="24"/>
          <w:szCs w:val="24"/>
          <w:highlight w:val="cyan"/>
        </w:rPr>
        <w:t>the self of liberalism and utilitarianism</w:t>
      </w:r>
      <w:r w:rsidRPr="002F0B53">
        <w:rPr>
          <w:sz w:val="16"/>
          <w:szCs w:val="24"/>
        </w:rPr>
        <w:t xml:space="preserve"> </w:t>
      </w:r>
      <w:r w:rsidRPr="002F0B53">
        <w:rPr>
          <w:sz w:val="16"/>
        </w:rPr>
        <w:t xml:space="preserve">needs to expand and include other modes of the self, to be more caring to those not blessed with the same abilities; that self </w:t>
      </w:r>
      <w:r w:rsidRPr="00AA27E0">
        <w:rPr>
          <w:rStyle w:val="Emphasis"/>
          <w:sz w:val="24"/>
          <w:szCs w:val="24"/>
          <w:highlight w:val="cyan"/>
        </w:rPr>
        <w:t>needs to be seen</w:t>
      </w:r>
      <w:r w:rsidRPr="002F0B53">
        <w:rPr>
          <w:rStyle w:val="Emphasis"/>
          <w:sz w:val="24"/>
          <w:szCs w:val="24"/>
        </w:rPr>
        <w:t xml:space="preserve"> not as the basis of the species that must be saved, but </w:t>
      </w:r>
      <w:r w:rsidRPr="00AA27E0">
        <w:rPr>
          <w:rStyle w:val="Emphasis"/>
          <w:sz w:val="24"/>
          <w:szCs w:val="24"/>
          <w:highlight w:val="cyan"/>
        </w:rPr>
        <w:t xml:space="preserve">as a genus tied inextricably to </w:t>
      </w:r>
      <w:r w:rsidRPr="002F0B53">
        <w:rPr>
          <w:rStyle w:val="Emphasis"/>
          <w:sz w:val="24"/>
          <w:szCs w:val="24"/>
        </w:rPr>
        <w:t xml:space="preserve">logics of </w:t>
      </w:r>
      <w:r w:rsidRPr="00AA27E0">
        <w:rPr>
          <w:rStyle w:val="Emphasis"/>
          <w:sz w:val="24"/>
          <w:szCs w:val="24"/>
          <w:highlight w:val="cyan"/>
        </w:rPr>
        <w:t>extinction</w:t>
      </w:r>
      <w:r w:rsidRPr="002F0B53">
        <w:rPr>
          <w:sz w:val="16"/>
        </w:rPr>
        <w:t xml:space="preserve">. One can only calculate the worth of living, at the expense or cost of other life, if one has a conception of life, and it is that general conception that is both historically and culturally odd, and that requires an anthropology. How did some living beings constitute themselves as an ability to evaluate life? How is it possible for a being to ask about the value of one life as opposed to another life? How is it that the agonistics of life became a calculus? I want to point out not only that there are many modes of being human for whom the overall existence and extinction of the human is not a problem, but that the modality for whom extinction of intellectual life is a problem, is a self of white, modern, calculative ability that is exceptional and not the default setting of the species - if there is such a thing. Gilles Deleuze, writing on Foucault, points towards the specificity of the man-form, that comes into being by way of a certain type of question (Deleuze 1988). What allows something like “man” to emerge is that rather than see his being as an aspect of a complex whole that he knows with some degree of clarity and distinction, he comes to know himself clearly and distinctly, and then places what is other than himself -- nature, life, the biological or species being of the human -- in parentheses. We are distanced from that life, but that distance or absence of foundation, allows us to become self-legislating, contractual, formally rational subjects. Life does not tell us what to do, and we are not simple expressions of life; the human, or man as question, must now labor over whether all life makes a claim to be, or whether the being who asks that question -- a being liberated from mere life -- has some privilege: </w:t>
      </w:r>
      <w:r w:rsidRPr="002F0B53">
        <w:rPr>
          <w:rStyle w:val="StyleUnderline"/>
        </w:rPr>
        <w:t xml:space="preserve">do we save the local, indigenous, immediate and unreflective; or, does the capacity to ask that question create every other form of life as one expression of anthropological calculating man? </w:t>
      </w:r>
      <w:r w:rsidRPr="002F0B53">
        <w:rPr>
          <w:sz w:val="16"/>
        </w:rPr>
        <w:t xml:space="preserve">When philosophers dispute about a life worth living, arguing for or against whether a life is able enough to live, they are part of the same voice that can observe fragments of the human species as a genus, or a particular kind of a general species, over which a single voice might range. </w:t>
      </w:r>
      <w:r w:rsidRPr="002F0B53">
        <w:rPr>
          <w:rStyle w:val="Emphasis"/>
        </w:rPr>
        <w:t>End of the world narratives</w:t>
      </w:r>
      <w:r w:rsidRPr="002F0B53">
        <w:rPr>
          <w:rStyle w:val="StyleUnderline"/>
        </w:rPr>
        <w:t xml:space="preserve">, and </w:t>
      </w:r>
      <w:r w:rsidRPr="002F0B53">
        <w:rPr>
          <w:rStyle w:val="Emphasis"/>
        </w:rPr>
        <w:t>scenarios of catastrophic risk</w:t>
      </w:r>
      <w:r w:rsidRPr="002F0B53">
        <w:rPr>
          <w:sz w:val="16"/>
        </w:rPr>
        <w:t xml:space="preserve"> - such as those of Nick Bostrom -- </w:t>
      </w:r>
      <w:r w:rsidRPr="002F0B53">
        <w:rPr>
          <w:rStyle w:val="StyleUnderline"/>
        </w:rPr>
        <w:t xml:space="preserve">contemplate the extinction of this “genus which is not one,” and assume both that this would be </w:t>
      </w:r>
      <w:r w:rsidRPr="002F0B53">
        <w:rPr>
          <w:rStyle w:val="Emphasis"/>
        </w:rPr>
        <w:t>the catastrophe of all catastrophes</w:t>
      </w:r>
      <w:r w:rsidRPr="002F0B53">
        <w:rPr>
          <w:rStyle w:val="StyleUnderline"/>
        </w:rPr>
        <w:t xml:space="preserve">, and that humanity is necessarily defined by a certain concept of </w:t>
      </w:r>
      <w:r w:rsidRPr="002F0B53">
        <w:rPr>
          <w:rStyle w:val="Emphasis"/>
        </w:rPr>
        <w:t>personhood</w:t>
      </w:r>
      <w:r w:rsidRPr="002F0B53">
        <w:rPr>
          <w:rStyle w:val="StyleUnderline"/>
        </w:rPr>
        <w:t xml:space="preserve"> that is irreducible to the human species</w:t>
      </w:r>
      <w:r w:rsidRPr="002F0B53">
        <w:rPr>
          <w:sz w:val="16"/>
        </w:rPr>
        <w:t xml:space="preserve">. Indeed, it is ability -- in Bostrom's case, intelligence - that needs to be preserved; it is this life that would count as extinction as such, and not “merely” genocide. An anthropological and calculative “we” emerges by way of technologies </w:t>
      </w:r>
      <w:r w:rsidRPr="002F0B53">
        <w:rPr>
          <w:rStyle w:val="StyleUnderline"/>
        </w:rPr>
        <w:t>that generate and calculate the worth of “a” life, and this life is the life of a person:</w:t>
      </w:r>
      <w:r w:rsidRPr="002F0B53">
        <w:rPr>
          <w:sz w:val="16"/>
        </w:rPr>
        <w:t xml:space="preserve"> </w:t>
      </w:r>
      <w:r w:rsidRPr="002F0B53">
        <w:rPr>
          <w:rStyle w:val="StyleUnderline"/>
        </w:rPr>
        <w:t>a being who</w:t>
      </w:r>
      <w:r w:rsidRPr="002F0B53">
        <w:rPr>
          <w:sz w:val="16"/>
        </w:rPr>
        <w:t xml:space="preserve"> is distinct from nature, and who may even calculate something like their own right to life or </w:t>
      </w:r>
      <w:r w:rsidRPr="002F0B53">
        <w:rPr>
          <w:rStyle w:val="StyleUnderline"/>
        </w:rPr>
        <w:t>cost to the earth</w:t>
      </w:r>
      <w:r w:rsidRPr="002F0B53">
        <w:rPr>
          <w:sz w:val="16"/>
        </w:rPr>
        <w:t xml:space="preserve"> by way of a carbon footprint, imagining that they might live on this earth but deftly erase any damage to their milieu. It is this same person, distinct by way of certain predicates, who might view and weigh other human non-persons as members of a genus, as instances of a way of life to be preserved, or not.</w:t>
      </w:r>
    </w:p>
    <w:p w14:paraId="6DB38F1D" w14:textId="51A373BC" w:rsidR="00E12518" w:rsidRDefault="00E12518" w:rsidP="00E12518">
      <w:pPr>
        <w:pStyle w:val="Heading3"/>
        <w:rPr>
          <w:rFonts w:eastAsia="Aptos"/>
        </w:rPr>
      </w:pPr>
      <w:r>
        <w:rPr>
          <w:rFonts w:eastAsia="Aptos"/>
        </w:rPr>
        <w:t>1NC – FJG Barriers</w:t>
      </w:r>
    </w:p>
    <w:p w14:paraId="5E019860" w14:textId="77777777" w:rsidR="00E12518" w:rsidRDefault="00E12518" w:rsidP="00E12518">
      <w:pPr>
        <w:pStyle w:val="Heading4"/>
      </w:pPr>
      <w:r>
        <w:t xml:space="preserve">The </w:t>
      </w:r>
      <w:proofErr w:type="spellStart"/>
      <w:r>
        <w:t>aff</w:t>
      </w:r>
      <w:proofErr w:type="spellEnd"/>
      <w:r>
        <w:t xml:space="preserve"> faces too many obstacles to be effective </w:t>
      </w:r>
    </w:p>
    <w:p w14:paraId="7E3F8E09" w14:textId="77777777" w:rsidR="00E12518" w:rsidRDefault="00E12518" w:rsidP="00E12518">
      <w:r w:rsidRPr="004C0716">
        <w:rPr>
          <w:rStyle w:val="Style13ptBold"/>
        </w:rPr>
        <w:t>Kim 18</w:t>
      </w:r>
      <w:r>
        <w:t xml:space="preserve"> [Anne Kim is a former Senior Fellow at The Progressive Policy Institute. “Guaranteed Jobs: Too Big to Succeed” 5/4/18, https://www.progressivepolicy.org/guaranteed-jobs-too-big-to-succeed/] MR</w:t>
      </w:r>
    </w:p>
    <w:p w14:paraId="6738F670" w14:textId="77777777" w:rsidR="00E12518" w:rsidRPr="004B4A87" w:rsidRDefault="00E12518" w:rsidP="00E12518">
      <w:pPr>
        <w:rPr>
          <w:rStyle w:val="Emphasis"/>
        </w:rPr>
      </w:pPr>
      <w:r w:rsidRPr="00841765">
        <w:rPr>
          <w:sz w:val="12"/>
        </w:rPr>
        <w:t xml:space="preserve">A second and more serious conceptual flaw with a jobs guarantee is that it seeks to solve the wrong problem. While the lack of jobs is a continuing concern for some groups in some areas and absolutely should not be overlooked, </w:t>
      </w:r>
      <w:r w:rsidRPr="00841765">
        <w:rPr>
          <w:rStyle w:val="StyleUnderline"/>
          <w:highlight w:val="cyan"/>
        </w:rPr>
        <w:t>the biggest malady</w:t>
      </w:r>
      <w:r w:rsidRPr="004B4A87">
        <w:rPr>
          <w:rStyle w:val="StyleUnderline"/>
        </w:rPr>
        <w:t xml:space="preserve"> ailing the middle and working classes </w:t>
      </w:r>
      <w:r w:rsidRPr="00841765">
        <w:rPr>
          <w:rStyle w:val="StyleUnderline"/>
          <w:highlight w:val="cyan"/>
        </w:rPr>
        <w:t>isn’t</w:t>
      </w:r>
      <w:r w:rsidRPr="004B4A87">
        <w:rPr>
          <w:rStyle w:val="StyleUnderline"/>
        </w:rPr>
        <w:t xml:space="preserve"> so much the </w:t>
      </w:r>
      <w:r w:rsidRPr="00841765">
        <w:rPr>
          <w:rStyle w:val="StyleUnderline"/>
          <w:highlight w:val="cyan"/>
        </w:rPr>
        <w:t>quantity of jobs as their quality</w:t>
      </w:r>
      <w:r w:rsidRPr="00841765">
        <w:rPr>
          <w:sz w:val="12"/>
        </w:rPr>
        <w:t xml:space="preserve"> – </w:t>
      </w:r>
      <w:r w:rsidRPr="004B4A87">
        <w:rPr>
          <w:rStyle w:val="StyleUnderline"/>
        </w:rPr>
        <w:t>in the form of stagnant wages, declining benefits and the loss of stability and security</w:t>
      </w:r>
      <w:r w:rsidRPr="00841765">
        <w:rPr>
          <w:sz w:val="12"/>
        </w:rPr>
        <w:t xml:space="preserve">. In this context, </w:t>
      </w:r>
      <w:r w:rsidRPr="00841765">
        <w:rPr>
          <w:rStyle w:val="Emphasis"/>
        </w:rPr>
        <w:t>a</w:t>
      </w:r>
      <w:r w:rsidRPr="004B4A87">
        <w:rPr>
          <w:rStyle w:val="Emphasis"/>
        </w:rPr>
        <w:t xml:space="preserve"> national </w:t>
      </w:r>
      <w:r w:rsidRPr="00841765">
        <w:rPr>
          <w:rStyle w:val="Emphasis"/>
        </w:rPr>
        <w:t>jobs guarantee</w:t>
      </w:r>
      <w:r w:rsidRPr="004B4A87">
        <w:rPr>
          <w:rStyle w:val="Emphasis"/>
        </w:rPr>
        <w:t xml:space="preserve"> program isn’t just too big a hammer, but </w:t>
      </w:r>
      <w:r w:rsidRPr="00841765">
        <w:rPr>
          <w:rStyle w:val="Emphasis"/>
        </w:rPr>
        <w:t>the wrong tool a</w:t>
      </w:r>
      <w:r w:rsidRPr="004B4A87">
        <w:rPr>
          <w:rStyle w:val="Emphasis"/>
        </w:rPr>
        <w:t>ltogether.</w:t>
      </w:r>
    </w:p>
    <w:p w14:paraId="0F531A9B" w14:textId="77777777" w:rsidR="00E12518" w:rsidRPr="00841765" w:rsidRDefault="00E12518" w:rsidP="00E12518">
      <w:pPr>
        <w:rPr>
          <w:sz w:val="12"/>
        </w:rPr>
      </w:pPr>
      <w:r w:rsidRPr="00841765">
        <w:rPr>
          <w:sz w:val="12"/>
        </w:rPr>
        <w:t xml:space="preserve">Though wages are finally ticking upward, </w:t>
      </w:r>
      <w:r w:rsidRPr="004B4A87">
        <w:rPr>
          <w:rStyle w:val="StyleUnderline"/>
        </w:rPr>
        <w:t>the long-term trend toward stagnation is still far from being erased</w:t>
      </w:r>
      <w:r w:rsidRPr="00841765">
        <w:rPr>
          <w:sz w:val="12"/>
        </w:rPr>
        <w:t xml:space="preserve">. The Brookings Institution, for example, reports that real wages for the middle quintile of workers grew by only 3.4 percent between 1979 and 2016, while labor’s share of national income has also steadily fallen despite healthy corporate profits. </w:t>
      </w:r>
      <w:r w:rsidRPr="00841765">
        <w:rPr>
          <w:rStyle w:val="StyleUnderline"/>
        </w:rPr>
        <w:t xml:space="preserve">More </w:t>
      </w:r>
      <w:r w:rsidRPr="00841765">
        <w:rPr>
          <w:rStyle w:val="StyleUnderline"/>
          <w:highlight w:val="cyan"/>
        </w:rPr>
        <w:t>Americans are</w:t>
      </w:r>
      <w:r w:rsidRPr="004B4A87">
        <w:rPr>
          <w:rStyle w:val="StyleUnderline"/>
        </w:rPr>
        <w:t xml:space="preserve"> also </w:t>
      </w:r>
      <w:r w:rsidRPr="00841765">
        <w:rPr>
          <w:rStyle w:val="StyleUnderline"/>
          <w:highlight w:val="cyan"/>
        </w:rPr>
        <w:t>losing access to</w:t>
      </w:r>
      <w:r w:rsidRPr="004B4A87">
        <w:rPr>
          <w:rStyle w:val="StyleUnderline"/>
        </w:rPr>
        <w:t xml:space="preserve"> traditional </w:t>
      </w:r>
      <w:r w:rsidRPr="00841765">
        <w:rPr>
          <w:rStyle w:val="StyleUnderline"/>
          <w:highlight w:val="cyan"/>
        </w:rPr>
        <w:t>employer</w:t>
      </w:r>
      <w:r w:rsidRPr="004B4A87">
        <w:rPr>
          <w:rStyle w:val="StyleUnderline"/>
        </w:rPr>
        <w:t xml:space="preserve">-provided </w:t>
      </w:r>
      <w:r w:rsidRPr="00841765">
        <w:rPr>
          <w:rStyle w:val="StyleUnderline"/>
          <w:highlight w:val="cyan"/>
        </w:rPr>
        <w:t>benefits</w:t>
      </w:r>
      <w:r w:rsidRPr="004B4A87">
        <w:rPr>
          <w:rStyle w:val="StyleUnderline"/>
        </w:rPr>
        <w:t>, such as health insurance.</w:t>
      </w:r>
      <w:r w:rsidRPr="00841765">
        <w:rPr>
          <w:sz w:val="12"/>
        </w:rPr>
        <w:t xml:space="preserve"> </w:t>
      </w:r>
      <w:r w:rsidRPr="004B4A87">
        <w:rPr>
          <w:rStyle w:val="StyleUnderline"/>
        </w:rPr>
        <w:t>At the same time that the share of employers offering health insurance has dropped by 10 percentage</w:t>
      </w:r>
      <w:r w:rsidRPr="00841765">
        <w:rPr>
          <w:sz w:val="12"/>
        </w:rPr>
        <w:t xml:space="preserve"> points since 1999, according to the Kaiser Foundation, more Americans are finding themselves to be no longer employees at all but members of the ever-precarious “gig economy.”</w:t>
      </w:r>
    </w:p>
    <w:p w14:paraId="02305FB7" w14:textId="77777777" w:rsidR="00E12518" w:rsidRPr="00841765" w:rsidRDefault="00E12518" w:rsidP="00E12518">
      <w:pPr>
        <w:rPr>
          <w:sz w:val="12"/>
        </w:rPr>
      </w:pPr>
      <w:r w:rsidRPr="00841765">
        <w:rPr>
          <w:sz w:val="12"/>
        </w:rPr>
        <w:t xml:space="preserve">Especially vulnerable are the workers with the least amount of education, the one group that has remained consistently underemployed despite rising fortunes for others. In March, for instance, just 44 percent of Americans without a high school diploma were working, compared to 72.6 percent for college graduates. </w:t>
      </w:r>
      <w:r w:rsidRPr="004B4A87">
        <w:rPr>
          <w:rStyle w:val="StyleUnderline"/>
        </w:rPr>
        <w:t xml:space="preserve">While a jobs guarantee program could potentially help some of these less-educated workers, a big question is why they should be shunted to relatively low-skilled public jobs rather than given the opportunity to increase their skills and compete for skilled openings </w:t>
      </w:r>
      <w:r w:rsidRPr="00841765">
        <w:rPr>
          <w:sz w:val="12"/>
        </w:rPr>
        <w:t>currently going begging.</w:t>
      </w:r>
    </w:p>
    <w:p w14:paraId="14D493D3" w14:textId="77777777" w:rsidR="00E12518" w:rsidRPr="00841765" w:rsidRDefault="00E12518" w:rsidP="00E12518">
      <w:pPr>
        <w:rPr>
          <w:sz w:val="12"/>
        </w:rPr>
      </w:pPr>
      <w:r w:rsidRPr="00841765">
        <w:rPr>
          <w:sz w:val="12"/>
        </w:rPr>
        <w:t>As for the question of wages, proponents of a job guarantee argue their plan would put upward pressure on wages by forcing private sector employers to compete for workers. This argument, however, rests on a very large and unproven assumption: that enough workers would in fact prefer a “public option” over private sector work to create that pressure. Many workers, for instance, might choose a lower-paid private sector job in the short term with the potential for advancement in the future, rather than a public job capped at $15 an hour into perpetuity. In any event, the potential impact on private sector wages would be indirect at best when other, more targeted ideas could have broader impact on workers’ incomes and financial security.</w:t>
      </w:r>
    </w:p>
    <w:p w14:paraId="3A37BCCD" w14:textId="77777777" w:rsidR="00E12518" w:rsidRPr="006A33AF" w:rsidRDefault="00E12518" w:rsidP="00E12518">
      <w:pPr>
        <w:rPr>
          <w:rStyle w:val="StyleUnderline"/>
        </w:rPr>
      </w:pPr>
      <w:r w:rsidRPr="00841765">
        <w:rPr>
          <w:sz w:val="12"/>
        </w:rPr>
        <w:t xml:space="preserve">Even </w:t>
      </w:r>
      <w:r w:rsidRPr="00841765">
        <w:rPr>
          <w:rStyle w:val="Emphasis"/>
        </w:rPr>
        <w:t>setting aside the conceptual and political weaknesses of a federal jobs guarantee, any number of practical obstacles could also prove insurmountable.</w:t>
      </w:r>
    </w:p>
    <w:p w14:paraId="0752E954" w14:textId="77777777" w:rsidR="00E12518" w:rsidRPr="00841765" w:rsidRDefault="00E12518" w:rsidP="00E12518">
      <w:pPr>
        <w:rPr>
          <w:sz w:val="12"/>
        </w:rPr>
      </w:pPr>
      <w:r w:rsidRPr="00841765">
        <w:rPr>
          <w:sz w:val="12"/>
        </w:rPr>
        <w:t xml:space="preserve">For instance, </w:t>
      </w:r>
      <w:r w:rsidRPr="00841765">
        <w:rPr>
          <w:rStyle w:val="StyleUnderline"/>
          <w:highlight w:val="cyan"/>
        </w:rPr>
        <w:t>one</w:t>
      </w:r>
      <w:r w:rsidRPr="006A33AF">
        <w:rPr>
          <w:rStyle w:val="StyleUnderline"/>
        </w:rPr>
        <w:t xml:space="preserve"> such </w:t>
      </w:r>
      <w:r w:rsidRPr="00841765">
        <w:rPr>
          <w:rStyle w:val="StyleUnderline"/>
          <w:highlight w:val="cyan"/>
        </w:rPr>
        <w:t>practical question is the kind</w:t>
      </w:r>
      <w:r w:rsidRPr="006A33AF">
        <w:rPr>
          <w:rStyle w:val="StyleUnderline"/>
        </w:rPr>
        <w:t xml:space="preserve"> </w:t>
      </w:r>
      <w:r w:rsidRPr="00841765">
        <w:rPr>
          <w:rStyle w:val="StyleUnderline"/>
          <w:highlight w:val="cyan"/>
        </w:rPr>
        <w:t>of jobs</w:t>
      </w:r>
      <w:r w:rsidRPr="006A33AF">
        <w:rPr>
          <w:rStyle w:val="StyleUnderline"/>
        </w:rPr>
        <w:t xml:space="preserve"> government would provide.</w:t>
      </w:r>
      <w:r w:rsidRPr="00841765">
        <w:rPr>
          <w:sz w:val="12"/>
        </w:rPr>
        <w:t xml:space="preserve"> Booker’s proposal, for instance, imagines that participants would work in fields that are “currently under-provided, like child and elder care, infrastructure, and community revitalization.” What’s not clear, however, is how the government will gauge demand in a particular sector so it will know how many workers to deploy. </w:t>
      </w:r>
      <w:r w:rsidRPr="00841765">
        <w:rPr>
          <w:rStyle w:val="StyleUnderline"/>
          <w:highlight w:val="cyan"/>
        </w:rPr>
        <w:t>Also unanswered are where and how to place</w:t>
      </w:r>
      <w:r w:rsidRPr="006A33AF">
        <w:rPr>
          <w:rStyle w:val="StyleUnderline"/>
        </w:rPr>
        <w:t xml:space="preserve"> them. These are not questions in which the federal government has a proven track record, particularly given the limited success of the more than 40 employment and job training programs the federal government already administers</w:t>
      </w:r>
      <w:r w:rsidRPr="00841765">
        <w:rPr>
          <w:sz w:val="12"/>
        </w:rPr>
        <w:t>. If, for example, the government miscalculates and produces a surplus of elder care providers in a community with an insufficient number of potential patients, what would these workers do?</w:t>
      </w:r>
    </w:p>
    <w:p w14:paraId="12CE01BA" w14:textId="77777777" w:rsidR="00E12518" w:rsidRPr="00841765" w:rsidRDefault="00E12518" w:rsidP="00E12518">
      <w:pPr>
        <w:rPr>
          <w:sz w:val="12"/>
        </w:rPr>
      </w:pPr>
      <w:r w:rsidRPr="00841765">
        <w:rPr>
          <w:sz w:val="12"/>
        </w:rPr>
        <w:t>The new corps of government workers will not be fungible from one field to another, given the skills required for each of these professions, as well as licensing and other requirements. Workers cannot be working in a nursing home on one day and on a road crew the next, depending on demand.</w:t>
      </w:r>
    </w:p>
    <w:p w14:paraId="0424F79E" w14:textId="77777777" w:rsidR="00E12518" w:rsidRPr="00841765" w:rsidRDefault="00E12518" w:rsidP="00E12518">
      <w:pPr>
        <w:rPr>
          <w:rStyle w:val="Emphasis"/>
        </w:rPr>
      </w:pPr>
      <w:r w:rsidRPr="006A33AF">
        <w:rPr>
          <w:rStyle w:val="StyleUnderline"/>
        </w:rPr>
        <w:t xml:space="preserve">A </w:t>
      </w:r>
      <w:r w:rsidRPr="00841765">
        <w:rPr>
          <w:rStyle w:val="StyleUnderline"/>
          <w:highlight w:val="cyan"/>
        </w:rPr>
        <w:t xml:space="preserve">second </w:t>
      </w:r>
      <w:r w:rsidRPr="00841765">
        <w:rPr>
          <w:rStyle w:val="StyleUnderline"/>
        </w:rPr>
        <w:t>set of</w:t>
      </w:r>
      <w:r w:rsidRPr="006A33AF">
        <w:rPr>
          <w:rStyle w:val="StyleUnderline"/>
        </w:rPr>
        <w:t xml:space="preserve"> practical </w:t>
      </w:r>
      <w:r w:rsidRPr="00841765">
        <w:rPr>
          <w:rStyle w:val="StyleUnderline"/>
          <w:highlight w:val="cyan"/>
        </w:rPr>
        <w:t>concern</w:t>
      </w:r>
      <w:r w:rsidRPr="00841765">
        <w:rPr>
          <w:rStyle w:val="StyleUnderline"/>
        </w:rPr>
        <w:t>s</w:t>
      </w:r>
      <w:r w:rsidRPr="006A33AF">
        <w:rPr>
          <w:rStyle w:val="StyleUnderline"/>
        </w:rPr>
        <w:t xml:space="preserve"> </w:t>
      </w:r>
      <w:r w:rsidRPr="00841765">
        <w:rPr>
          <w:rStyle w:val="StyleUnderline"/>
          <w:highlight w:val="cyan"/>
        </w:rPr>
        <w:t>involves</w:t>
      </w:r>
      <w:r w:rsidRPr="006A33AF">
        <w:rPr>
          <w:rStyle w:val="StyleUnderline"/>
        </w:rPr>
        <w:t xml:space="preserve"> the role of the private sector and the effect these new federal workers would have on labor markets</w:t>
      </w:r>
      <w:r w:rsidRPr="00841765">
        <w:rPr>
          <w:sz w:val="12"/>
        </w:rPr>
        <w:t xml:space="preserve">. While job guarantee advocates seek to create a new “floor” in the labor market and prompt the private sector to raise its own wages to compete for workers, it’s not clear that this is, in fact, what would happen. What could occur, however, is </w:t>
      </w:r>
      <w:r w:rsidRPr="00841765">
        <w:rPr>
          <w:rStyle w:val="StyleUnderline"/>
          <w:highlight w:val="cyan"/>
        </w:rPr>
        <w:t>the displacement of private</w:t>
      </w:r>
      <w:r w:rsidRPr="006A33AF">
        <w:rPr>
          <w:rStyle w:val="StyleUnderline"/>
        </w:rPr>
        <w:t xml:space="preserve"> </w:t>
      </w:r>
      <w:r w:rsidRPr="00841765">
        <w:rPr>
          <w:rStyle w:val="StyleUnderline"/>
          <w:highlight w:val="cyan"/>
        </w:rPr>
        <w:t>sector</w:t>
      </w:r>
      <w:r w:rsidRPr="006A33AF">
        <w:rPr>
          <w:rStyle w:val="StyleUnderline"/>
        </w:rPr>
        <w:t xml:space="preserve"> providers of child care, elder care and other services if the federal government ends up competing directly with existing employers</w:t>
      </w:r>
      <w:r w:rsidRPr="00841765">
        <w:rPr>
          <w:sz w:val="12"/>
        </w:rPr>
        <w:t xml:space="preserve">. While some may not find this outcome objectionable if big companies were the ones to face the most pressure, </w:t>
      </w:r>
      <w:r w:rsidRPr="00841765">
        <w:rPr>
          <w:rStyle w:val="Emphasis"/>
        </w:rPr>
        <w:t xml:space="preserve">the reality is that </w:t>
      </w:r>
      <w:r w:rsidRPr="00841765">
        <w:rPr>
          <w:rStyle w:val="Emphasis"/>
          <w:highlight w:val="cyan"/>
        </w:rPr>
        <w:t>small businesses</w:t>
      </w:r>
      <w:r w:rsidRPr="00841765">
        <w:rPr>
          <w:sz w:val="12"/>
        </w:rPr>
        <w:t xml:space="preserve"> – such as home-based day care centers – </w:t>
      </w:r>
      <w:r w:rsidRPr="00841765">
        <w:rPr>
          <w:rStyle w:val="Emphasis"/>
          <w:highlight w:val="cyan"/>
        </w:rPr>
        <w:t>are the least likely to survive</w:t>
      </w:r>
      <w:r w:rsidRPr="00841765">
        <w:rPr>
          <w:rStyle w:val="Emphasis"/>
        </w:rPr>
        <w:t xml:space="preserve"> </w:t>
      </w:r>
      <w:r w:rsidRPr="00841765">
        <w:rPr>
          <w:rStyle w:val="Emphasis"/>
          <w:highlight w:val="cyan"/>
        </w:rPr>
        <w:t>in</w:t>
      </w:r>
      <w:r w:rsidRPr="00841765">
        <w:rPr>
          <w:rStyle w:val="Emphasis"/>
        </w:rPr>
        <w:t xml:space="preserve"> the face of </w:t>
      </w:r>
      <w:r w:rsidRPr="00841765">
        <w:rPr>
          <w:rStyle w:val="Emphasis"/>
          <w:highlight w:val="cyan"/>
        </w:rPr>
        <w:t>gov</w:t>
      </w:r>
      <w:r w:rsidRPr="00841765">
        <w:rPr>
          <w:rStyle w:val="Emphasis"/>
        </w:rPr>
        <w:t>ernment</w:t>
      </w:r>
      <w:r w:rsidRPr="00841765">
        <w:rPr>
          <w:rStyle w:val="Emphasis"/>
          <w:highlight w:val="cyan"/>
        </w:rPr>
        <w:t xml:space="preserve"> competition</w:t>
      </w:r>
      <w:r w:rsidRPr="00841765">
        <w:rPr>
          <w:rStyle w:val="Emphasis"/>
        </w:rPr>
        <w:t>.</w:t>
      </w:r>
    </w:p>
    <w:p w14:paraId="193C20F9" w14:textId="77777777" w:rsidR="00E12518" w:rsidRPr="00841765" w:rsidRDefault="00E12518" w:rsidP="00E12518">
      <w:pPr>
        <w:rPr>
          <w:rStyle w:val="Emphasis"/>
        </w:rPr>
      </w:pPr>
      <w:r w:rsidRPr="00841765">
        <w:rPr>
          <w:rStyle w:val="StyleUnderline"/>
          <w:highlight w:val="cyan"/>
        </w:rPr>
        <w:t>A third set</w:t>
      </w:r>
      <w:r w:rsidRPr="0038776C">
        <w:rPr>
          <w:rStyle w:val="StyleUnderline"/>
        </w:rPr>
        <w:t xml:space="preserve"> of </w:t>
      </w:r>
      <w:r w:rsidRPr="00841765">
        <w:rPr>
          <w:rStyle w:val="StyleUnderline"/>
          <w:highlight w:val="cyan"/>
        </w:rPr>
        <w:t>worri</w:t>
      </w:r>
      <w:r w:rsidRPr="0038776C">
        <w:rPr>
          <w:rStyle w:val="StyleUnderline"/>
        </w:rPr>
        <w:t xml:space="preserve">es </w:t>
      </w:r>
      <w:r w:rsidRPr="00841765">
        <w:rPr>
          <w:rStyle w:val="StyleUnderline"/>
          <w:highlight w:val="cyan"/>
        </w:rPr>
        <w:t>involves</w:t>
      </w:r>
      <w:r w:rsidRPr="0038776C">
        <w:rPr>
          <w:rStyle w:val="StyleUnderline"/>
        </w:rPr>
        <w:t xml:space="preserve"> the </w:t>
      </w:r>
      <w:r w:rsidRPr="00841765">
        <w:rPr>
          <w:rStyle w:val="StyleUnderline"/>
          <w:highlight w:val="cyan"/>
        </w:rPr>
        <w:t>prep</w:t>
      </w:r>
      <w:r w:rsidRPr="0038776C">
        <w:rPr>
          <w:rStyle w:val="StyleUnderline"/>
        </w:rPr>
        <w:t xml:space="preserve">aration </w:t>
      </w:r>
      <w:r w:rsidRPr="00841765">
        <w:rPr>
          <w:rStyle w:val="StyleUnderline"/>
          <w:highlight w:val="cyan"/>
        </w:rPr>
        <w:t>of workers</w:t>
      </w:r>
      <w:r w:rsidRPr="0038776C">
        <w:rPr>
          <w:rStyle w:val="StyleUnderline"/>
        </w:rPr>
        <w:t xml:space="preserve"> for the jobs they would be asked to do. </w:t>
      </w:r>
      <w:r w:rsidRPr="00841765">
        <w:rPr>
          <w:rStyle w:val="StyleUnderline"/>
          <w:highlight w:val="cyan"/>
        </w:rPr>
        <w:t>Current</w:t>
      </w:r>
      <w:r w:rsidRPr="0038776C">
        <w:rPr>
          <w:rStyle w:val="StyleUnderline"/>
        </w:rPr>
        <w:t xml:space="preserve"> job guarantee </w:t>
      </w:r>
      <w:r w:rsidRPr="00841765">
        <w:rPr>
          <w:rStyle w:val="StyleUnderline"/>
          <w:highlight w:val="cyan"/>
        </w:rPr>
        <w:t>proposals</w:t>
      </w:r>
      <w:r w:rsidRPr="0038776C">
        <w:rPr>
          <w:rStyle w:val="StyleUnderline"/>
        </w:rPr>
        <w:t xml:space="preserve"> seem to </w:t>
      </w:r>
      <w:r w:rsidRPr="00841765">
        <w:rPr>
          <w:rStyle w:val="StyleUnderline"/>
          <w:highlight w:val="cyan"/>
        </w:rPr>
        <w:t>assume</w:t>
      </w:r>
      <w:r w:rsidRPr="0038776C">
        <w:rPr>
          <w:rStyle w:val="StyleUnderline"/>
        </w:rPr>
        <w:t xml:space="preserve"> that </w:t>
      </w:r>
      <w:r w:rsidRPr="00841765">
        <w:rPr>
          <w:rStyle w:val="StyleUnderline"/>
          <w:highlight w:val="cyan"/>
        </w:rPr>
        <w:t xml:space="preserve">anyone who wants a job also has </w:t>
      </w:r>
      <w:r w:rsidRPr="00841765">
        <w:rPr>
          <w:rStyle w:val="StyleUnderline"/>
        </w:rPr>
        <w:t xml:space="preserve">the </w:t>
      </w:r>
      <w:r w:rsidRPr="00841765">
        <w:rPr>
          <w:rStyle w:val="StyleUnderline"/>
          <w:highlight w:val="cyan"/>
        </w:rPr>
        <w:t>skills</w:t>
      </w:r>
      <w:r w:rsidRPr="0038776C">
        <w:rPr>
          <w:rStyle w:val="StyleUnderline"/>
        </w:rPr>
        <w:t xml:space="preserve"> and capacity </w:t>
      </w:r>
      <w:r w:rsidRPr="00841765">
        <w:rPr>
          <w:rStyle w:val="StyleUnderline"/>
          <w:highlight w:val="cyan"/>
        </w:rPr>
        <w:t>to perform</w:t>
      </w:r>
      <w:r w:rsidRPr="0038776C">
        <w:rPr>
          <w:rStyle w:val="StyleUnderline"/>
        </w:rPr>
        <w:t xml:space="preserve"> it, which is unrealistic</w:t>
      </w:r>
      <w:r w:rsidRPr="00841765">
        <w:rPr>
          <w:sz w:val="12"/>
        </w:rPr>
        <w:t xml:space="preserve">. While the simple lack of available work might be all that stymies many workers, </w:t>
      </w:r>
      <w:r w:rsidRPr="00841765">
        <w:rPr>
          <w:rStyle w:val="Emphasis"/>
          <w:highlight w:val="cyan"/>
        </w:rPr>
        <w:t xml:space="preserve">many </w:t>
      </w:r>
      <w:r w:rsidRPr="00841765">
        <w:rPr>
          <w:rStyle w:val="Emphasis"/>
        </w:rPr>
        <w:t xml:space="preserve">other </w:t>
      </w:r>
      <w:r w:rsidRPr="00841765">
        <w:rPr>
          <w:rStyle w:val="Emphasis"/>
          <w:highlight w:val="cyan"/>
        </w:rPr>
        <w:t>Americans who want to work face</w:t>
      </w:r>
      <w:r w:rsidRPr="00841765">
        <w:rPr>
          <w:rStyle w:val="Emphasis"/>
        </w:rPr>
        <w:t xml:space="preserve"> far more </w:t>
      </w:r>
      <w:r w:rsidRPr="00841765">
        <w:rPr>
          <w:rStyle w:val="Emphasis"/>
          <w:highlight w:val="cyan"/>
        </w:rPr>
        <w:t>serious barriers</w:t>
      </w:r>
      <w:r w:rsidRPr="00841765">
        <w:rPr>
          <w:rStyle w:val="Emphasis"/>
        </w:rPr>
        <w:t xml:space="preserve">, including the lack of skills, mental and physical disabilities that limit their capacity, caregiving obligations, mental health concerns or other issues </w:t>
      </w:r>
      <w:r w:rsidRPr="00841765">
        <w:rPr>
          <w:rStyle w:val="Emphasis"/>
          <w:highlight w:val="cyan"/>
        </w:rPr>
        <w:t>that will need to be overcome</w:t>
      </w:r>
      <w:r w:rsidRPr="00841765">
        <w:rPr>
          <w:rStyle w:val="Emphasis"/>
        </w:rPr>
        <w:t xml:space="preserve"> if full-time employment is to be a reality.</w:t>
      </w:r>
    </w:p>
    <w:p w14:paraId="32C9A941" w14:textId="77777777" w:rsidR="00E12518" w:rsidRPr="00841765" w:rsidRDefault="00E12518" w:rsidP="00E12518">
      <w:pPr>
        <w:rPr>
          <w:sz w:val="12"/>
        </w:rPr>
      </w:pPr>
      <w:r w:rsidRPr="0038776C">
        <w:rPr>
          <w:rStyle w:val="StyleUnderline"/>
        </w:rPr>
        <w:t>Barriers like these are especially problematic if a federal work program is focused on infrastructure projects</w:t>
      </w:r>
      <w:r w:rsidRPr="00841765">
        <w:rPr>
          <w:sz w:val="12"/>
        </w:rPr>
        <w:t xml:space="preserve">, as Sanders proposes. Though liberals romanticize the Civilian Conservation Corps and other Depression-era federal work efforts, </w:t>
      </w:r>
      <w:r w:rsidRPr="00841765">
        <w:rPr>
          <w:rStyle w:val="StyleUnderline"/>
          <w:highlight w:val="cyan"/>
        </w:rPr>
        <w:t>infrastructure</w:t>
      </w:r>
      <w:r w:rsidRPr="0038776C">
        <w:rPr>
          <w:rStyle w:val="StyleUnderline"/>
        </w:rPr>
        <w:t xml:space="preserve"> </w:t>
      </w:r>
      <w:r w:rsidRPr="00841765">
        <w:rPr>
          <w:rStyle w:val="StyleUnderline"/>
          <w:highlight w:val="cyan"/>
        </w:rPr>
        <w:t>jobs</w:t>
      </w:r>
      <w:r w:rsidRPr="0038776C">
        <w:rPr>
          <w:rStyle w:val="StyleUnderline"/>
        </w:rPr>
        <w:t xml:space="preserve"> often </w:t>
      </w:r>
      <w:r w:rsidRPr="00841765">
        <w:rPr>
          <w:rStyle w:val="StyleUnderline"/>
          <w:highlight w:val="cyan"/>
        </w:rPr>
        <w:t>involve</w:t>
      </w:r>
      <w:r w:rsidRPr="0038776C">
        <w:rPr>
          <w:rStyle w:val="StyleUnderline"/>
        </w:rPr>
        <w:t xml:space="preserve"> physically demanding outdoor labor in all sorts of weather, along with </w:t>
      </w:r>
      <w:r w:rsidRPr="00841765">
        <w:rPr>
          <w:rStyle w:val="StyleUnderline"/>
          <w:highlight w:val="cyan"/>
        </w:rPr>
        <w:t>grueling hours</w:t>
      </w:r>
      <w:r w:rsidRPr="0038776C">
        <w:rPr>
          <w:rStyle w:val="StyleUnderline"/>
        </w:rPr>
        <w:t>. They are not for everyone.</w:t>
      </w:r>
    </w:p>
    <w:p w14:paraId="7D6EF04F" w14:textId="77777777" w:rsidR="00E12518" w:rsidRPr="00841765" w:rsidRDefault="00E12518" w:rsidP="00E12518">
      <w:pPr>
        <w:rPr>
          <w:sz w:val="12"/>
        </w:rPr>
      </w:pPr>
      <w:r w:rsidRPr="00841765">
        <w:rPr>
          <w:sz w:val="12"/>
        </w:rPr>
        <w:t>One way to gauge the scope of the challenge around potential participants’ employability is to examine the ranks of workers “marginally attached” to the workforce, defined by the U.S. Bureau of Labor Statistics (BLS) as those who want to work and have looked for work in the last 12 months or those available to work but who have not searched for work in the last four weeks. These workers would presumably be prime targets for a federal jobs guarantee program.</w:t>
      </w:r>
    </w:p>
    <w:p w14:paraId="240614C4" w14:textId="77777777" w:rsidR="00E12518" w:rsidRPr="00841765" w:rsidRDefault="00E12518" w:rsidP="00E12518">
      <w:pPr>
        <w:rPr>
          <w:sz w:val="12"/>
        </w:rPr>
      </w:pPr>
      <w:r w:rsidRPr="00841765">
        <w:rPr>
          <w:sz w:val="12"/>
        </w:rPr>
        <w:t>Among the 1.59 million workers considered “marginally attached” in 2017, less than a third reported being “discouraged over job prospects,” while the vast majority cited other reasons for not being in the labor force, such as the lack of child care or transportation, “ill health or disability,” and family responsibilities.</w:t>
      </w:r>
    </w:p>
    <w:p w14:paraId="185765AB" w14:textId="77777777" w:rsidR="00E12518" w:rsidRPr="00841765" w:rsidRDefault="00E12518" w:rsidP="00E12518">
      <w:pPr>
        <w:rPr>
          <w:sz w:val="12"/>
        </w:rPr>
      </w:pPr>
      <w:r w:rsidRPr="00841765">
        <w:rPr>
          <w:rStyle w:val="StyleUnderline"/>
        </w:rPr>
        <w:t>If</w:t>
      </w:r>
      <w:r w:rsidRPr="0038776C">
        <w:rPr>
          <w:rStyle w:val="StyleUnderline"/>
        </w:rPr>
        <w:t xml:space="preserve"> the purpose of </w:t>
      </w:r>
      <w:r w:rsidRPr="00841765">
        <w:rPr>
          <w:rStyle w:val="StyleUnderline"/>
          <w:highlight w:val="cyan"/>
        </w:rPr>
        <w:t>a federal jobs program</w:t>
      </w:r>
      <w:r w:rsidRPr="0038776C">
        <w:rPr>
          <w:rStyle w:val="StyleUnderline"/>
        </w:rPr>
        <w:t xml:space="preserve"> is to provide safety net employment for workers who cannot otherwise find private sector jobs, such an effort </w:t>
      </w:r>
      <w:r w:rsidRPr="00841765">
        <w:rPr>
          <w:rStyle w:val="StyleUnderline"/>
          <w:highlight w:val="cyan"/>
        </w:rPr>
        <w:t>cannot succeed unless it</w:t>
      </w:r>
      <w:r w:rsidRPr="0038776C">
        <w:rPr>
          <w:rStyle w:val="StyleUnderline"/>
        </w:rPr>
        <w:t xml:space="preserve"> also </w:t>
      </w:r>
      <w:r w:rsidRPr="00841765">
        <w:rPr>
          <w:rStyle w:val="StyleUnderline"/>
          <w:highlight w:val="cyan"/>
        </w:rPr>
        <w:t>helps workers</w:t>
      </w:r>
      <w:r w:rsidRPr="0038776C">
        <w:rPr>
          <w:rStyle w:val="StyleUnderline"/>
        </w:rPr>
        <w:t xml:space="preserve"> </w:t>
      </w:r>
      <w:r w:rsidRPr="00841765">
        <w:rPr>
          <w:rStyle w:val="StyleUnderline"/>
          <w:highlight w:val="cyan"/>
        </w:rPr>
        <w:t>overcome</w:t>
      </w:r>
      <w:r w:rsidRPr="0038776C">
        <w:rPr>
          <w:rStyle w:val="StyleUnderline"/>
        </w:rPr>
        <w:t xml:space="preserve"> the very </w:t>
      </w:r>
      <w:r w:rsidRPr="00841765">
        <w:rPr>
          <w:rStyle w:val="StyleUnderline"/>
          <w:highlight w:val="cyan"/>
        </w:rPr>
        <w:t>barriers</w:t>
      </w:r>
      <w:r w:rsidRPr="0038776C">
        <w:rPr>
          <w:rStyle w:val="StyleUnderline"/>
        </w:rPr>
        <w:t xml:space="preserve"> that made private sector work tougher for them to attain</w:t>
      </w:r>
      <w:r w:rsidRPr="00841765">
        <w:rPr>
          <w:sz w:val="12"/>
        </w:rPr>
        <w:t xml:space="preserve">. </w:t>
      </w:r>
      <w:r w:rsidRPr="00841765">
        <w:rPr>
          <w:rStyle w:val="StyleUnderline"/>
          <w:highlight w:val="cyan"/>
        </w:rPr>
        <w:t>This</w:t>
      </w:r>
      <w:r w:rsidRPr="0038776C">
        <w:rPr>
          <w:rStyle w:val="StyleUnderline"/>
        </w:rPr>
        <w:t xml:space="preserve"> </w:t>
      </w:r>
      <w:r w:rsidRPr="00841765">
        <w:rPr>
          <w:rStyle w:val="StyleUnderline"/>
          <w:highlight w:val="cyan"/>
        </w:rPr>
        <w:t>means</w:t>
      </w:r>
      <w:r w:rsidRPr="0038776C">
        <w:rPr>
          <w:rStyle w:val="StyleUnderline"/>
        </w:rPr>
        <w:t xml:space="preserve"> the government not only needs to provide jobs, it needs to provide </w:t>
      </w:r>
      <w:r w:rsidRPr="00841765">
        <w:rPr>
          <w:rStyle w:val="StyleUnderline"/>
          <w:highlight w:val="cyan"/>
        </w:rPr>
        <w:t>training</w:t>
      </w:r>
      <w:r w:rsidRPr="00841765">
        <w:rPr>
          <w:sz w:val="12"/>
        </w:rPr>
        <w:t xml:space="preserve"> so that workers can competently perform the work they’re given; </w:t>
      </w:r>
      <w:r w:rsidRPr="00841765">
        <w:rPr>
          <w:rStyle w:val="StyleUnderline"/>
          <w:highlight w:val="cyan"/>
        </w:rPr>
        <w:t>affordable child care</w:t>
      </w:r>
      <w:r w:rsidRPr="0038776C">
        <w:rPr>
          <w:rStyle w:val="StyleUnderline"/>
        </w:rPr>
        <w:t xml:space="preserve"> and </w:t>
      </w:r>
      <w:r w:rsidRPr="00841765">
        <w:rPr>
          <w:rStyle w:val="StyleUnderline"/>
          <w:highlight w:val="cyan"/>
        </w:rPr>
        <w:t>transportation</w:t>
      </w:r>
      <w:r w:rsidRPr="0038776C">
        <w:rPr>
          <w:rStyle w:val="StyleUnderline"/>
        </w:rPr>
        <w:t>; remedial help if necessary with basic literacy and numeracy as well as so-called “</w:t>
      </w:r>
      <w:r w:rsidRPr="00841765">
        <w:rPr>
          <w:rStyle w:val="StyleUnderline"/>
          <w:highlight w:val="cyan"/>
        </w:rPr>
        <w:t>soft skills”;</w:t>
      </w:r>
      <w:r w:rsidRPr="0038776C">
        <w:rPr>
          <w:rStyle w:val="StyleUnderline"/>
        </w:rPr>
        <w:t xml:space="preserve"> mental </w:t>
      </w:r>
      <w:r w:rsidRPr="00841765">
        <w:rPr>
          <w:rStyle w:val="StyleUnderline"/>
          <w:highlight w:val="cyan"/>
        </w:rPr>
        <w:t>health services</w:t>
      </w:r>
      <w:r w:rsidRPr="0038776C">
        <w:rPr>
          <w:rStyle w:val="StyleUnderline"/>
        </w:rPr>
        <w:t xml:space="preserve"> </w:t>
      </w:r>
      <w:r w:rsidRPr="00841765">
        <w:rPr>
          <w:rStyle w:val="StyleUnderline"/>
          <w:highlight w:val="cyan"/>
        </w:rPr>
        <w:t>and other accommodations</w:t>
      </w:r>
      <w:r w:rsidRPr="0038776C">
        <w:rPr>
          <w:rStyle w:val="StyleUnderline"/>
        </w:rPr>
        <w:t>. All of these are immensely complex, expensive and time-consuming services</w:t>
      </w:r>
      <w:r w:rsidRPr="00841765">
        <w:rPr>
          <w:sz w:val="12"/>
        </w:rPr>
        <w:t xml:space="preserve">. But </w:t>
      </w:r>
      <w:r w:rsidRPr="00841765">
        <w:rPr>
          <w:rStyle w:val="Emphasis"/>
          <w:highlight w:val="cyan"/>
        </w:rPr>
        <w:t>if the</w:t>
      </w:r>
      <w:r w:rsidRPr="0038776C">
        <w:rPr>
          <w:rStyle w:val="Emphasis"/>
        </w:rPr>
        <w:t xml:space="preserve"> federal </w:t>
      </w:r>
      <w:r w:rsidRPr="00841765">
        <w:rPr>
          <w:rStyle w:val="Emphasis"/>
          <w:highlight w:val="cyan"/>
        </w:rPr>
        <w:t>gov</w:t>
      </w:r>
      <w:r w:rsidRPr="0038776C">
        <w:rPr>
          <w:rStyle w:val="Emphasis"/>
        </w:rPr>
        <w:t xml:space="preserve">ernment </w:t>
      </w:r>
      <w:r w:rsidRPr="00841765">
        <w:rPr>
          <w:rStyle w:val="Emphasis"/>
          <w:highlight w:val="cyan"/>
        </w:rPr>
        <w:t>is not willing</w:t>
      </w:r>
      <w:r w:rsidRPr="0038776C">
        <w:rPr>
          <w:rStyle w:val="Emphasis"/>
        </w:rPr>
        <w:t xml:space="preserve"> to provide or at least subsidize these services, </w:t>
      </w:r>
      <w:r w:rsidRPr="00841765">
        <w:rPr>
          <w:rStyle w:val="Emphasis"/>
          <w:highlight w:val="cyan"/>
        </w:rPr>
        <w:t>the “guarantee” of a job is meaningless</w:t>
      </w:r>
      <w:r w:rsidRPr="0038776C">
        <w:rPr>
          <w:rStyle w:val="Emphasis"/>
        </w:rPr>
        <w:t xml:space="preserve"> unless there is some assurance of a worker’s potential success</w:t>
      </w:r>
      <w:r w:rsidRPr="00841765">
        <w:rPr>
          <w:sz w:val="12"/>
        </w:rPr>
        <w:t>. And even then, there are a host of unanswered questions about the worker’s end of the bargain. Can a worker with a guaranteed job be fired? What if an employee is guilty of malfeasance or simply can’t perform? What rights and duties does a “guarantee” create?</w:t>
      </w:r>
    </w:p>
    <w:p w14:paraId="1BBF0830" w14:textId="77777777" w:rsidR="00E12518" w:rsidRDefault="00E12518" w:rsidP="00E12518">
      <w:pPr>
        <w:pStyle w:val="Heading3"/>
      </w:pPr>
      <w:r>
        <w:t>1NC – IPCC</w:t>
      </w:r>
    </w:p>
    <w:p w14:paraId="6F52B0A6" w14:textId="261C0380" w:rsidR="00E12518" w:rsidRPr="001A748D" w:rsidRDefault="00E12518" w:rsidP="00E12518">
      <w:pPr>
        <w:pStyle w:val="Heading4"/>
        <w:rPr>
          <w:rFonts w:asciiTheme="majorHAnsi" w:hAnsiTheme="majorHAnsi" w:cstheme="majorHAnsi"/>
          <w:color w:val="000000" w:themeColor="text1"/>
        </w:rPr>
      </w:pPr>
      <w:r w:rsidRPr="001A748D">
        <w:rPr>
          <w:rFonts w:asciiTheme="majorHAnsi" w:hAnsiTheme="majorHAnsi" w:cstheme="majorHAnsi"/>
          <w:color w:val="000000" w:themeColor="text1"/>
        </w:rPr>
        <w:t>The AFF excludes disabled bodies in climate solutions---impossible to solve warming without disabled body perspectives</w:t>
      </w:r>
    </w:p>
    <w:p w14:paraId="524FCF02" w14:textId="77777777" w:rsidR="00E12518" w:rsidRPr="001A748D" w:rsidRDefault="00E12518" w:rsidP="00E12518">
      <w:pPr>
        <w:tabs>
          <w:tab w:val="left" w:pos="2415"/>
        </w:tabs>
        <w:rPr>
          <w:rFonts w:asciiTheme="majorHAnsi" w:hAnsiTheme="majorHAnsi" w:cstheme="majorHAnsi"/>
          <w:color w:val="000000" w:themeColor="text1"/>
        </w:rPr>
      </w:pPr>
      <w:proofErr w:type="spellStart"/>
      <w:r w:rsidRPr="001A748D">
        <w:rPr>
          <w:rStyle w:val="Style13ptBold"/>
          <w:rFonts w:cstheme="majorHAnsi"/>
          <w:color w:val="000000" w:themeColor="text1"/>
        </w:rPr>
        <w:t>Wolbring</w:t>
      </w:r>
      <w:proofErr w:type="spellEnd"/>
      <w:r w:rsidRPr="001A748D">
        <w:rPr>
          <w:rStyle w:val="Style13ptBold"/>
          <w:rFonts w:cstheme="majorHAnsi"/>
          <w:color w:val="000000" w:themeColor="text1"/>
        </w:rPr>
        <w:t xml:space="preserve"> 9</w:t>
      </w:r>
      <w:r w:rsidRPr="001A748D">
        <w:rPr>
          <w:rFonts w:asciiTheme="majorHAnsi" w:hAnsiTheme="majorHAnsi" w:cstheme="majorHAnsi"/>
          <w:color w:val="000000" w:themeColor="text1"/>
        </w:rPr>
        <w:t xml:space="preserve"> (Gregor, University of Calgary, Faculty of Medicine, Dept. of Community Health Sciences, Specialization Community Rehabilitation and Disability Studies, “A Culture of Neglect: Climate Discourse and Disabled People” M/C Journal, Vol. 12, No. 4 (2009) </w:t>
      </w:r>
      <w:hyperlink r:id="rId6" w:history="1">
        <w:r w:rsidRPr="001A748D">
          <w:rPr>
            <w:rStyle w:val="Hyperlink"/>
            <w:rFonts w:asciiTheme="majorHAnsi" w:hAnsiTheme="majorHAnsi" w:cstheme="majorHAnsi"/>
            <w:color w:val="000000" w:themeColor="text1"/>
          </w:rPr>
          <w:t>http://journal.media-culture.org.au/index.php/mcjournal/article/viewArticle/173</w:t>
        </w:r>
      </w:hyperlink>
      <w:r w:rsidRPr="001A748D">
        <w:rPr>
          <w:rFonts w:asciiTheme="majorHAnsi" w:hAnsiTheme="majorHAnsi" w:cstheme="majorHAnsi"/>
          <w:color w:val="000000" w:themeColor="text1"/>
        </w:rPr>
        <w:t xml:space="preserve"> </w:t>
      </w:r>
      <w:proofErr w:type="spellStart"/>
      <w:r w:rsidRPr="001A748D">
        <w:rPr>
          <w:rFonts w:asciiTheme="majorHAnsi" w:hAnsiTheme="majorHAnsi" w:cstheme="majorHAnsi"/>
          <w:color w:val="000000" w:themeColor="text1"/>
        </w:rPr>
        <w:t>mj</w:t>
      </w:r>
      <w:proofErr w:type="spellEnd"/>
      <w:r w:rsidRPr="001A748D">
        <w:rPr>
          <w:rFonts w:asciiTheme="majorHAnsi" w:hAnsiTheme="majorHAnsi" w:cstheme="majorHAnsi"/>
          <w:color w:val="000000" w:themeColor="text1"/>
        </w:rPr>
        <w:t>)</w:t>
      </w:r>
    </w:p>
    <w:p w14:paraId="5AC55F8F" w14:textId="77777777" w:rsidR="00E12518" w:rsidRPr="001A748D" w:rsidRDefault="00E12518" w:rsidP="00E12518">
      <w:pPr>
        <w:rPr>
          <w:rFonts w:asciiTheme="majorHAnsi" w:hAnsiTheme="majorHAnsi" w:cstheme="majorHAnsi"/>
          <w:color w:val="000000" w:themeColor="text1"/>
          <w:sz w:val="16"/>
        </w:rPr>
      </w:pPr>
      <w:r w:rsidRPr="001A748D">
        <w:rPr>
          <w:rFonts w:asciiTheme="majorHAnsi" w:hAnsiTheme="majorHAnsi" w:cstheme="majorHAnsi"/>
          <w:color w:val="000000" w:themeColor="text1"/>
          <w:sz w:val="16"/>
        </w:rPr>
        <w:t xml:space="preserve">Although climate change will disproportionately impact disabled people, </w:t>
      </w:r>
      <w:r w:rsidRPr="0010399C">
        <w:rPr>
          <w:rStyle w:val="StyleUnderline"/>
          <w:rFonts w:asciiTheme="majorHAnsi" w:hAnsiTheme="majorHAnsi" w:cstheme="majorHAnsi"/>
          <w:color w:val="000000" w:themeColor="text1"/>
          <w:highlight w:val="cyan"/>
        </w:rPr>
        <w:t>despite</w:t>
      </w:r>
      <w:r w:rsidRPr="001A748D">
        <w:rPr>
          <w:rStyle w:val="StyleUnderline"/>
          <w:rFonts w:asciiTheme="majorHAnsi" w:hAnsiTheme="majorHAnsi" w:cstheme="majorHAnsi"/>
          <w:color w:val="000000" w:themeColor="text1"/>
        </w:rPr>
        <w:t xml:space="preserve"> the </w:t>
      </w:r>
      <w:r w:rsidRPr="0010399C">
        <w:rPr>
          <w:rStyle w:val="Emphasis"/>
          <w:rFonts w:asciiTheme="majorHAnsi" w:hAnsiTheme="majorHAnsi" w:cstheme="majorHAnsi"/>
          <w:color w:val="000000" w:themeColor="text1"/>
          <w:highlight w:val="cyan"/>
        </w:rPr>
        <w:t>less than stellar</w:t>
      </w:r>
      <w:r w:rsidRPr="0010399C">
        <w:rPr>
          <w:rStyle w:val="StyleUnderline"/>
          <w:rFonts w:asciiTheme="majorHAnsi" w:hAnsiTheme="majorHAnsi" w:cstheme="majorHAnsi"/>
          <w:color w:val="000000" w:themeColor="text1"/>
          <w:highlight w:val="cyan"/>
        </w:rPr>
        <w:t xml:space="preserve"> record of disaster adaptation and mitigation</w:t>
      </w:r>
      <w:r w:rsidRPr="001A748D">
        <w:rPr>
          <w:rStyle w:val="StyleUnderline"/>
          <w:rFonts w:asciiTheme="majorHAnsi" w:hAnsiTheme="majorHAnsi" w:cstheme="majorHAnsi"/>
          <w:color w:val="000000" w:themeColor="text1"/>
        </w:rPr>
        <w:t xml:space="preserve"> efforts </w:t>
      </w:r>
      <w:r w:rsidRPr="0010399C">
        <w:rPr>
          <w:rStyle w:val="StyleUnderline"/>
          <w:rFonts w:asciiTheme="majorHAnsi" w:hAnsiTheme="majorHAnsi" w:cstheme="majorHAnsi"/>
          <w:color w:val="000000" w:themeColor="text1"/>
          <w:highlight w:val="cyan"/>
        </w:rPr>
        <w:t>towards disabled people</w:t>
      </w:r>
      <w:r w:rsidRPr="001A748D">
        <w:rPr>
          <w:rStyle w:val="StyleUnderline"/>
          <w:rFonts w:asciiTheme="majorHAnsi" w:hAnsiTheme="majorHAnsi" w:cstheme="majorHAnsi"/>
          <w:color w:val="000000" w:themeColor="text1"/>
        </w:rPr>
        <w:t>, and despite the fact that other social groups</w:t>
      </w:r>
      <w:r w:rsidRPr="001A748D">
        <w:rPr>
          <w:rFonts w:asciiTheme="majorHAnsi" w:hAnsiTheme="majorHAnsi" w:cstheme="majorHAnsi"/>
          <w:color w:val="000000" w:themeColor="text1"/>
          <w:sz w:val="16"/>
        </w:rPr>
        <w:t xml:space="preserve"> (such as women, children, ‘the poor’, indigenous people, farmers and displaced people) </w:t>
      </w:r>
      <w:r w:rsidRPr="001A748D">
        <w:rPr>
          <w:rStyle w:val="StyleUnderline"/>
          <w:rFonts w:asciiTheme="majorHAnsi" w:hAnsiTheme="majorHAnsi" w:cstheme="majorHAnsi"/>
          <w:color w:val="000000" w:themeColor="text1"/>
        </w:rPr>
        <w:t xml:space="preserve">are mentioned in climate-related reports such as the IPCC reports and the Human Development Report 2007/2008, the same reports do not mention disabled people. </w:t>
      </w:r>
      <w:r w:rsidRPr="001A748D">
        <w:rPr>
          <w:rFonts w:asciiTheme="majorHAnsi" w:hAnsiTheme="majorHAnsi" w:cstheme="majorHAnsi"/>
          <w:color w:val="000000" w:themeColor="text1"/>
          <w:sz w:val="16"/>
        </w:rPr>
        <w:t>Even worse</w:t>
      </w:r>
      <w:r w:rsidRPr="001A748D">
        <w:rPr>
          <w:rStyle w:val="StyleUnderline"/>
          <w:rFonts w:asciiTheme="majorHAnsi" w:hAnsiTheme="majorHAnsi" w:cstheme="majorHAnsi"/>
          <w:color w:val="000000" w:themeColor="text1"/>
        </w:rPr>
        <w:t xml:space="preserve">, </w:t>
      </w:r>
      <w:r w:rsidRPr="0010399C">
        <w:rPr>
          <w:rStyle w:val="StyleUnderline"/>
          <w:rFonts w:asciiTheme="majorHAnsi" w:hAnsiTheme="majorHAnsi" w:cstheme="majorHAnsi"/>
          <w:color w:val="000000" w:themeColor="text1"/>
          <w:highlight w:val="cyan"/>
        </w:rPr>
        <w:t>the majority of the material generated by</w:t>
      </w:r>
      <w:r w:rsidRPr="001A748D">
        <w:rPr>
          <w:rStyle w:val="StyleUnderline"/>
          <w:rFonts w:asciiTheme="majorHAnsi" w:hAnsiTheme="majorHAnsi" w:cstheme="majorHAnsi"/>
          <w:color w:val="000000" w:themeColor="text1"/>
        </w:rPr>
        <w:t xml:space="preserve">, and physically set up for, </w:t>
      </w:r>
      <w:r w:rsidRPr="0010399C">
        <w:rPr>
          <w:rStyle w:val="StyleUnderline"/>
          <w:rFonts w:asciiTheme="majorHAnsi" w:hAnsiTheme="majorHAnsi" w:cstheme="majorHAnsi"/>
          <w:color w:val="000000" w:themeColor="text1"/>
          <w:highlight w:val="cyan"/>
        </w:rPr>
        <w:t xml:space="preserve">discourses on climate, is </w:t>
      </w:r>
      <w:r w:rsidRPr="0010399C">
        <w:rPr>
          <w:rStyle w:val="Emphasis"/>
          <w:rFonts w:asciiTheme="majorHAnsi" w:hAnsiTheme="majorHAnsi" w:cstheme="majorHAnsi"/>
          <w:color w:val="000000" w:themeColor="text1"/>
          <w:highlight w:val="cyan"/>
        </w:rPr>
        <w:t>inaccessible for</w:t>
      </w:r>
      <w:r w:rsidRPr="001A748D">
        <w:rPr>
          <w:rStyle w:val="StyleUnderline"/>
          <w:rFonts w:asciiTheme="majorHAnsi" w:hAnsiTheme="majorHAnsi" w:cstheme="majorHAnsi"/>
          <w:color w:val="000000" w:themeColor="text1"/>
        </w:rPr>
        <w:t xml:space="preserve"> many </w:t>
      </w:r>
      <w:r w:rsidRPr="0010399C">
        <w:rPr>
          <w:rStyle w:val="Emphasis"/>
          <w:rFonts w:asciiTheme="majorHAnsi" w:hAnsiTheme="majorHAnsi" w:cstheme="majorHAnsi"/>
          <w:color w:val="000000" w:themeColor="text1"/>
          <w:highlight w:val="cyan"/>
        </w:rPr>
        <w:t>disabled people</w:t>
      </w:r>
      <w:r w:rsidRPr="001A748D">
        <w:rPr>
          <w:rFonts w:asciiTheme="majorHAnsi" w:hAnsiTheme="majorHAnsi" w:cstheme="majorHAnsi"/>
          <w:color w:val="000000" w:themeColor="text1"/>
          <w:sz w:val="16"/>
        </w:rPr>
        <w:t xml:space="preserve"> (Australian Human Rights Commission). </w:t>
      </w:r>
      <w:r w:rsidRPr="001A748D">
        <w:rPr>
          <w:rStyle w:val="StyleUnderline"/>
          <w:rFonts w:asciiTheme="majorHAnsi" w:hAnsiTheme="majorHAnsi" w:cstheme="majorHAnsi"/>
          <w:color w:val="000000" w:themeColor="text1"/>
        </w:rPr>
        <w:t xml:space="preserve">For instance, </w:t>
      </w:r>
      <w:r w:rsidRPr="0010399C">
        <w:rPr>
          <w:rStyle w:val="StyleUnderline"/>
          <w:rFonts w:asciiTheme="majorHAnsi" w:hAnsiTheme="majorHAnsi" w:cstheme="majorHAnsi"/>
          <w:color w:val="000000" w:themeColor="text1"/>
          <w:highlight w:val="cyan"/>
        </w:rPr>
        <w:t>the IPCC report</w:t>
      </w:r>
      <w:r w:rsidRPr="001A748D">
        <w:rPr>
          <w:rFonts w:asciiTheme="majorHAnsi" w:hAnsiTheme="majorHAnsi" w:cstheme="majorHAnsi"/>
          <w:color w:val="000000" w:themeColor="text1"/>
          <w:sz w:val="16"/>
        </w:rPr>
        <w:t xml:space="preserve">, Climate Change 2007: Impacts, Adaptation and Vulnerability, contains Box 8.2: Gender and natural disasters, makes the following points: (a) “men and women are affected differently in all phases of a disaster, from exposure to risk and risk perception; to preparedness </w:t>
      </w:r>
      <w:proofErr w:type="spellStart"/>
      <w:r w:rsidRPr="001A748D">
        <w:rPr>
          <w:rFonts w:asciiTheme="majorHAnsi" w:hAnsiTheme="majorHAnsi" w:cstheme="majorHAnsi"/>
          <w:color w:val="000000" w:themeColor="text1"/>
          <w:sz w:val="16"/>
        </w:rPr>
        <w:t>behaviour</w:t>
      </w:r>
      <w:proofErr w:type="spellEnd"/>
      <w:r w:rsidRPr="001A748D">
        <w:rPr>
          <w:rFonts w:asciiTheme="majorHAnsi" w:hAnsiTheme="majorHAnsi" w:cstheme="majorHAnsi"/>
          <w:color w:val="000000" w:themeColor="text1"/>
          <w:sz w:val="16"/>
        </w:rPr>
        <w:t xml:space="preserve">, warning communication and response; physical, psychological, social and economic impacts; emergency response; and ultimately to recovery and reconstruction”; (b) “natural disasters have been shown to result in increased domestic violence against, and post-traumatic stress disorders in, women”; and (c) “women make an important contribution to disaster reduction, often informally through participating in disaster management and acting as agents of social change. Their resilience and their networks are critical in household and community recovery.” The content of Box 8.2 </w:t>
      </w:r>
      <w:r w:rsidRPr="0010399C">
        <w:rPr>
          <w:rStyle w:val="StyleUnderline"/>
          <w:rFonts w:asciiTheme="majorHAnsi" w:hAnsiTheme="majorHAnsi" w:cstheme="majorHAnsi"/>
          <w:color w:val="000000" w:themeColor="text1"/>
          <w:highlight w:val="cyan"/>
        </w:rPr>
        <w:t xml:space="preserve">acknowledges </w:t>
      </w:r>
      <w:r w:rsidRPr="001A748D">
        <w:rPr>
          <w:rStyle w:val="StyleUnderline"/>
          <w:rFonts w:asciiTheme="majorHAnsi" w:hAnsiTheme="majorHAnsi" w:cstheme="majorHAnsi"/>
          <w:color w:val="000000" w:themeColor="text1"/>
        </w:rPr>
        <w:t xml:space="preserve">the existence of </w:t>
      </w:r>
      <w:r w:rsidRPr="0010399C">
        <w:rPr>
          <w:rStyle w:val="StyleUnderline"/>
          <w:rFonts w:asciiTheme="majorHAnsi" w:hAnsiTheme="majorHAnsi" w:cstheme="majorHAnsi"/>
          <w:color w:val="000000" w:themeColor="text1"/>
          <w:highlight w:val="cyan"/>
        </w:rPr>
        <w:t>different perspectives</w:t>
      </w:r>
      <w:r w:rsidRPr="001A748D">
        <w:rPr>
          <w:rStyle w:val="StyleUnderline"/>
          <w:rFonts w:asciiTheme="majorHAnsi" w:hAnsiTheme="majorHAnsi" w:cstheme="majorHAnsi"/>
          <w:color w:val="000000" w:themeColor="text1"/>
        </w:rPr>
        <w:t xml:space="preserve"> and contributions </w:t>
      </w:r>
      <w:r w:rsidRPr="0010399C">
        <w:rPr>
          <w:rStyle w:val="StyleUnderline"/>
          <w:rFonts w:asciiTheme="majorHAnsi" w:hAnsiTheme="majorHAnsi" w:cstheme="majorHAnsi"/>
          <w:color w:val="000000" w:themeColor="text1"/>
          <w:highlight w:val="cyan"/>
        </w:rPr>
        <w:t>to</w:t>
      </w:r>
      <w:r w:rsidRPr="001A748D">
        <w:rPr>
          <w:rStyle w:val="StyleUnderline"/>
          <w:rFonts w:asciiTheme="majorHAnsi" w:hAnsiTheme="majorHAnsi" w:cstheme="majorHAnsi"/>
          <w:color w:val="000000" w:themeColor="text1"/>
        </w:rPr>
        <w:t xml:space="preserve"> the </w:t>
      </w:r>
      <w:r w:rsidRPr="0010399C">
        <w:rPr>
          <w:rStyle w:val="StyleUnderline"/>
          <w:rFonts w:asciiTheme="majorHAnsi" w:hAnsiTheme="majorHAnsi" w:cstheme="majorHAnsi"/>
          <w:color w:val="000000" w:themeColor="text1"/>
          <w:highlight w:val="cyan"/>
        </w:rPr>
        <w:t>climate discourse</w:t>
      </w:r>
      <w:r w:rsidRPr="001A748D">
        <w:rPr>
          <w:rFonts w:asciiTheme="majorHAnsi" w:hAnsiTheme="majorHAnsi" w:cstheme="majorHAnsi"/>
          <w:color w:val="000000" w:themeColor="text1"/>
          <w:sz w:val="16"/>
        </w:rPr>
        <w:t>, and that it is beneficial to explore these differences.</w:t>
      </w:r>
      <w:r w:rsidRPr="001A748D">
        <w:rPr>
          <w:rStyle w:val="StyleUnderline"/>
          <w:rFonts w:asciiTheme="majorHAnsi" w:hAnsiTheme="majorHAnsi" w:cstheme="majorHAnsi"/>
          <w:color w:val="000000" w:themeColor="text1"/>
        </w:rPr>
        <w:t xml:space="preserve"> It </w:t>
      </w:r>
      <w:r w:rsidRPr="001A748D">
        <w:rPr>
          <w:rFonts w:asciiTheme="majorHAnsi" w:hAnsiTheme="majorHAnsi" w:cstheme="majorHAnsi"/>
          <w:color w:val="000000" w:themeColor="text1"/>
          <w:sz w:val="16"/>
        </w:rPr>
        <w:t>seems reasonable to assume that differences in perspectives</w:t>
      </w:r>
      <w:r w:rsidRPr="001A748D">
        <w:rPr>
          <w:rStyle w:val="StyleUnderline"/>
          <w:rFonts w:asciiTheme="majorHAnsi" w:hAnsiTheme="majorHAnsi" w:cstheme="majorHAnsi"/>
          <w:color w:val="000000" w:themeColor="text1"/>
        </w:rPr>
        <w:t xml:space="preserve">, contributions and impact may well also exist between people with and without disabilities, and that it may be likewise beneficial to explore these differences. </w:t>
      </w:r>
      <w:r w:rsidRPr="0010399C">
        <w:rPr>
          <w:rStyle w:val="StyleUnderline"/>
          <w:rFonts w:asciiTheme="majorHAnsi" w:hAnsiTheme="majorHAnsi" w:cstheme="majorHAnsi"/>
          <w:color w:val="000000" w:themeColor="text1"/>
          <w:highlight w:val="cyan"/>
        </w:rPr>
        <w:t>Disabled people are differently affected in all phases of a disaster</w:t>
      </w:r>
      <w:r w:rsidRPr="001A748D">
        <w:rPr>
          <w:rFonts w:asciiTheme="majorHAnsi" w:hAnsiTheme="majorHAnsi" w:cstheme="majorHAnsi"/>
          <w:color w:val="000000" w:themeColor="text1"/>
          <w:sz w:val="16"/>
        </w:rPr>
        <w:t xml:space="preserve">, from exposure to risk and risk perception; to preparedness </w:t>
      </w:r>
      <w:proofErr w:type="spellStart"/>
      <w:r w:rsidRPr="001A748D">
        <w:rPr>
          <w:rFonts w:asciiTheme="majorHAnsi" w:hAnsiTheme="majorHAnsi" w:cstheme="majorHAnsi"/>
          <w:color w:val="000000" w:themeColor="text1"/>
          <w:sz w:val="16"/>
        </w:rPr>
        <w:t>behaviour</w:t>
      </w:r>
      <w:proofErr w:type="spellEnd"/>
      <w:r w:rsidRPr="001A748D">
        <w:rPr>
          <w:rFonts w:asciiTheme="majorHAnsi" w:hAnsiTheme="majorHAnsi" w:cstheme="majorHAnsi"/>
          <w:color w:val="000000" w:themeColor="text1"/>
          <w:sz w:val="16"/>
        </w:rPr>
        <w:t xml:space="preserve">, warning communication and response; physical, psychological, social and economic impacts; emergency response; and ultimately to recovery and reconstruction. </w:t>
      </w:r>
      <w:r w:rsidRPr="0010399C">
        <w:rPr>
          <w:rStyle w:val="StyleUnderline"/>
          <w:rFonts w:asciiTheme="majorHAnsi" w:hAnsiTheme="majorHAnsi" w:cstheme="majorHAnsi"/>
          <w:color w:val="000000" w:themeColor="text1"/>
          <w:highlight w:val="cyan"/>
        </w:rPr>
        <w:t>Disabled people</w:t>
      </w:r>
      <w:r w:rsidRPr="001A748D">
        <w:rPr>
          <w:rStyle w:val="StyleUnderline"/>
          <w:rFonts w:asciiTheme="majorHAnsi" w:hAnsiTheme="majorHAnsi" w:cstheme="majorHAnsi"/>
          <w:color w:val="000000" w:themeColor="text1"/>
        </w:rPr>
        <w:t xml:space="preserve"> could also </w:t>
      </w:r>
      <w:r w:rsidRPr="0010399C">
        <w:rPr>
          <w:rStyle w:val="StyleUnderline"/>
          <w:rFonts w:asciiTheme="majorHAnsi" w:hAnsiTheme="majorHAnsi" w:cstheme="majorHAnsi"/>
          <w:color w:val="000000" w:themeColor="text1"/>
          <w:highlight w:val="cyan"/>
        </w:rPr>
        <w:t>make an important contribution to disaster reduction</w:t>
      </w:r>
      <w:r w:rsidRPr="001A748D">
        <w:rPr>
          <w:rStyle w:val="StyleUnderline"/>
          <w:rFonts w:asciiTheme="majorHAnsi" w:hAnsiTheme="majorHAnsi" w:cstheme="majorHAnsi"/>
          <w:color w:val="000000" w:themeColor="text1"/>
        </w:rPr>
        <w:t xml:space="preserve">, often informally </w:t>
      </w:r>
      <w:r w:rsidRPr="0010399C">
        <w:rPr>
          <w:rStyle w:val="StyleUnderline"/>
          <w:rFonts w:asciiTheme="majorHAnsi" w:hAnsiTheme="majorHAnsi" w:cstheme="majorHAnsi"/>
          <w:color w:val="000000" w:themeColor="text1"/>
          <w:highlight w:val="cyan"/>
        </w:rPr>
        <w:t xml:space="preserve">through participating in disaster management and acting as agents of social change. Their </w:t>
      </w:r>
      <w:r w:rsidRPr="0010399C">
        <w:rPr>
          <w:rStyle w:val="Emphasis"/>
          <w:rFonts w:asciiTheme="majorHAnsi" w:hAnsiTheme="majorHAnsi" w:cstheme="majorHAnsi"/>
          <w:color w:val="000000" w:themeColor="text1"/>
          <w:highlight w:val="cyan"/>
        </w:rPr>
        <w:t>resilience</w:t>
      </w:r>
      <w:r w:rsidRPr="0010399C">
        <w:rPr>
          <w:rStyle w:val="StyleUnderline"/>
          <w:rFonts w:asciiTheme="majorHAnsi" w:hAnsiTheme="majorHAnsi" w:cstheme="majorHAnsi"/>
          <w:color w:val="000000" w:themeColor="text1"/>
          <w:highlight w:val="cyan"/>
        </w:rPr>
        <w:t xml:space="preserve"> and</w:t>
      </w:r>
      <w:r w:rsidRPr="001A748D">
        <w:rPr>
          <w:rStyle w:val="StyleUnderline"/>
          <w:rFonts w:asciiTheme="majorHAnsi" w:hAnsiTheme="majorHAnsi" w:cstheme="majorHAnsi"/>
          <w:color w:val="000000" w:themeColor="text1"/>
        </w:rPr>
        <w:t xml:space="preserve"> their </w:t>
      </w:r>
      <w:r w:rsidRPr="0010399C">
        <w:rPr>
          <w:rStyle w:val="Emphasis"/>
          <w:rFonts w:asciiTheme="majorHAnsi" w:hAnsiTheme="majorHAnsi" w:cstheme="majorHAnsi"/>
          <w:color w:val="000000" w:themeColor="text1"/>
          <w:highlight w:val="cyan"/>
        </w:rPr>
        <w:t>networks</w:t>
      </w:r>
      <w:r w:rsidRPr="0010399C">
        <w:rPr>
          <w:rStyle w:val="StyleUnderline"/>
          <w:rFonts w:asciiTheme="majorHAnsi" w:hAnsiTheme="majorHAnsi" w:cstheme="majorHAnsi"/>
          <w:color w:val="000000" w:themeColor="text1"/>
          <w:highlight w:val="cyan"/>
        </w:rPr>
        <w:t xml:space="preserve"> are </w:t>
      </w:r>
      <w:r w:rsidRPr="0010399C">
        <w:rPr>
          <w:rStyle w:val="Emphasis"/>
          <w:rFonts w:asciiTheme="majorHAnsi" w:hAnsiTheme="majorHAnsi" w:cstheme="majorHAnsi"/>
          <w:color w:val="000000" w:themeColor="text1"/>
          <w:highlight w:val="cyan"/>
        </w:rPr>
        <w:t>critical in</w:t>
      </w:r>
      <w:r w:rsidRPr="001A748D">
        <w:rPr>
          <w:rStyle w:val="StyleUnderline"/>
          <w:rFonts w:asciiTheme="majorHAnsi" w:hAnsiTheme="majorHAnsi" w:cstheme="majorHAnsi"/>
          <w:color w:val="000000" w:themeColor="text1"/>
        </w:rPr>
        <w:t xml:space="preserve"> household and </w:t>
      </w:r>
      <w:r w:rsidRPr="0010399C">
        <w:rPr>
          <w:rStyle w:val="Emphasis"/>
          <w:rFonts w:asciiTheme="majorHAnsi" w:hAnsiTheme="majorHAnsi" w:cstheme="majorHAnsi"/>
          <w:color w:val="000000" w:themeColor="text1"/>
          <w:highlight w:val="cyan"/>
        </w:rPr>
        <w:t>community recovery</w:t>
      </w:r>
      <w:r w:rsidRPr="0010399C">
        <w:rPr>
          <w:rStyle w:val="StyleUnderline"/>
          <w:rFonts w:asciiTheme="majorHAnsi" w:hAnsiTheme="majorHAnsi" w:cstheme="majorHAnsi"/>
          <w:color w:val="000000" w:themeColor="text1"/>
          <w:highlight w:val="cyan"/>
        </w:rPr>
        <w:t>, important as distributors of relief efforts and in reconstruction design</w:t>
      </w:r>
      <w:r w:rsidRPr="001A748D">
        <w:rPr>
          <w:rFonts w:asciiTheme="majorHAnsi" w:hAnsiTheme="majorHAnsi" w:cstheme="majorHAnsi"/>
          <w:color w:val="000000" w:themeColor="text1"/>
          <w:sz w:val="16"/>
        </w:rPr>
        <w:t xml:space="preserve">. The Bonn Declaration from the 2007 international conference, Disasters are always Inclusive: Persons with Disabilities in Humanitarian Emergency Situations, highlighted many problems disabled people are facing and gives recommendations for inclusive disaster preparedness planning, for inclusive response in acute emergency situations and immediate rehabilitation measures, and for inclusive post-disaster reconstruction and development measures. Many workshops were initiated by disabled people groups, such as Rehabilitation International. However, </w:t>
      </w:r>
      <w:r w:rsidRPr="0010399C">
        <w:rPr>
          <w:rStyle w:val="StyleUnderline"/>
          <w:rFonts w:asciiTheme="majorHAnsi" w:hAnsiTheme="majorHAnsi" w:cstheme="majorHAnsi"/>
          <w:color w:val="000000" w:themeColor="text1"/>
          <w:highlight w:val="cyan"/>
        </w:rPr>
        <w:t>the disabled people disaster</w:t>
      </w:r>
      <w:r w:rsidRPr="001A748D">
        <w:rPr>
          <w:rStyle w:val="StyleUnderline"/>
          <w:rFonts w:asciiTheme="majorHAnsi" w:hAnsiTheme="majorHAnsi" w:cstheme="majorHAnsi"/>
          <w:color w:val="000000" w:themeColor="text1"/>
        </w:rPr>
        <w:t xml:space="preserve"> adaptation and mitigation </w:t>
      </w:r>
      <w:r w:rsidRPr="0010399C">
        <w:rPr>
          <w:rStyle w:val="StyleUnderline"/>
          <w:rFonts w:asciiTheme="majorHAnsi" w:hAnsiTheme="majorHAnsi" w:cstheme="majorHAnsi"/>
          <w:color w:val="000000" w:themeColor="text1"/>
          <w:highlight w:val="cyan"/>
        </w:rPr>
        <w:t xml:space="preserve">discourse is </w:t>
      </w:r>
      <w:r w:rsidRPr="0010399C">
        <w:rPr>
          <w:rStyle w:val="Emphasis"/>
          <w:rFonts w:asciiTheme="majorHAnsi" w:hAnsiTheme="majorHAnsi" w:cstheme="majorHAnsi"/>
          <w:color w:val="000000" w:themeColor="text1"/>
          <w:highlight w:val="cyan"/>
        </w:rPr>
        <w:t>not mainstreamed</w:t>
      </w:r>
      <w:r w:rsidRPr="001A748D">
        <w:rPr>
          <w:rStyle w:val="StyleUnderline"/>
          <w:rFonts w:asciiTheme="majorHAnsi" w:hAnsiTheme="majorHAnsi" w:cstheme="majorHAnsi"/>
          <w:color w:val="000000" w:themeColor="text1"/>
        </w:rPr>
        <w:t>. Advocacy by people with disability for accessible transport and universal or “life-cycle” housing</w:t>
      </w:r>
      <w:r w:rsidRPr="001A748D">
        <w:rPr>
          <w:rFonts w:asciiTheme="majorHAnsi" w:hAnsiTheme="majorHAnsi" w:cstheme="majorHAnsi"/>
          <w:color w:val="000000" w:themeColor="text1"/>
          <w:sz w:val="16"/>
        </w:rPr>
        <w:t xml:space="preserve"> (among other things) </w:t>
      </w:r>
      <w:r w:rsidRPr="001A748D">
        <w:rPr>
          <w:rStyle w:val="StyleUnderline"/>
          <w:rFonts w:asciiTheme="majorHAnsi" w:hAnsiTheme="majorHAnsi" w:cstheme="majorHAnsi"/>
          <w:color w:val="000000" w:themeColor="text1"/>
        </w:rPr>
        <w:t xml:space="preserve">shows how they can contribute significantly to more effective social systems and public facilities. These benefit everyone and help to shift public expectations towards accessible and flexible amenities and services—for example, </w:t>
      </w:r>
      <w:r w:rsidRPr="0010399C">
        <w:rPr>
          <w:rStyle w:val="StyleUnderline"/>
          <w:rFonts w:asciiTheme="majorHAnsi" w:hAnsiTheme="majorHAnsi" w:cstheme="majorHAnsi"/>
          <w:color w:val="000000" w:themeColor="text1"/>
          <w:highlight w:val="cyan"/>
        </w:rPr>
        <w:t xml:space="preserve">emergency response </w:t>
      </w:r>
      <w:r w:rsidRPr="001A748D">
        <w:rPr>
          <w:rStyle w:val="StyleUnderline"/>
          <w:rFonts w:asciiTheme="majorHAnsi" w:hAnsiTheme="majorHAnsi" w:cstheme="majorHAnsi"/>
          <w:color w:val="000000" w:themeColor="text1"/>
        </w:rPr>
        <w:t xml:space="preserve">and evacuation </w:t>
      </w:r>
      <w:r w:rsidRPr="0010399C">
        <w:rPr>
          <w:rStyle w:val="StyleUnderline"/>
          <w:rFonts w:asciiTheme="majorHAnsi" w:hAnsiTheme="majorHAnsi" w:cstheme="majorHAnsi"/>
          <w:color w:val="000000" w:themeColor="text1"/>
          <w:highlight w:val="cyan"/>
        </w:rPr>
        <w:t xml:space="preserve">procedures are </w:t>
      </w:r>
      <w:r w:rsidRPr="0010399C">
        <w:rPr>
          <w:rStyle w:val="Emphasis"/>
          <w:rFonts w:asciiTheme="majorHAnsi" w:hAnsiTheme="majorHAnsi" w:cstheme="majorHAnsi"/>
          <w:color w:val="000000" w:themeColor="text1"/>
          <w:highlight w:val="cyan"/>
        </w:rPr>
        <w:t>much easier</w:t>
      </w:r>
      <w:r w:rsidRPr="0010399C">
        <w:rPr>
          <w:rStyle w:val="StyleUnderline"/>
          <w:rFonts w:asciiTheme="majorHAnsi" w:hAnsiTheme="majorHAnsi" w:cstheme="majorHAnsi"/>
          <w:color w:val="000000" w:themeColor="text1"/>
          <w:highlight w:val="cyan"/>
        </w:rPr>
        <w:t xml:space="preserve"> for all </w:t>
      </w:r>
      <w:r w:rsidRPr="0010399C">
        <w:rPr>
          <w:rStyle w:val="Emphasis"/>
          <w:rFonts w:asciiTheme="majorHAnsi" w:hAnsiTheme="majorHAnsi" w:cstheme="majorHAnsi"/>
          <w:color w:val="000000" w:themeColor="text1"/>
          <w:highlight w:val="cyan"/>
        </w:rPr>
        <w:t>if</w:t>
      </w:r>
      <w:r w:rsidRPr="001A748D">
        <w:rPr>
          <w:rStyle w:val="StyleUnderline"/>
          <w:rFonts w:asciiTheme="majorHAnsi" w:hAnsiTheme="majorHAnsi" w:cstheme="majorHAnsi"/>
          <w:color w:val="000000" w:themeColor="text1"/>
        </w:rPr>
        <w:t xml:space="preserve"> such </w:t>
      </w:r>
      <w:r w:rsidRPr="0010399C">
        <w:rPr>
          <w:rStyle w:val="Emphasis"/>
          <w:rFonts w:asciiTheme="majorHAnsi" w:hAnsiTheme="majorHAnsi" w:cstheme="majorHAnsi"/>
          <w:color w:val="000000" w:themeColor="text1"/>
          <w:highlight w:val="cyan"/>
        </w:rPr>
        <w:t>facilities are</w:t>
      </w:r>
      <w:r w:rsidRPr="001A748D">
        <w:rPr>
          <w:rStyle w:val="StyleUnderline"/>
          <w:rFonts w:asciiTheme="majorHAnsi" w:hAnsiTheme="majorHAnsi" w:cstheme="majorHAnsi"/>
          <w:color w:val="000000" w:themeColor="text1"/>
        </w:rPr>
        <w:t xml:space="preserve"> universally </w:t>
      </w:r>
      <w:r w:rsidRPr="0010399C">
        <w:rPr>
          <w:rStyle w:val="Emphasis"/>
          <w:rFonts w:asciiTheme="majorHAnsi" w:hAnsiTheme="majorHAnsi" w:cstheme="majorHAnsi"/>
          <w:color w:val="000000" w:themeColor="text1"/>
          <w:highlight w:val="cyan"/>
        </w:rPr>
        <w:t>accessible</w:t>
      </w:r>
      <w:r w:rsidRPr="001A748D">
        <w:rPr>
          <w:rStyle w:val="StyleUnderline"/>
          <w:rFonts w:asciiTheme="majorHAnsi" w:hAnsiTheme="majorHAnsi" w:cstheme="majorHAnsi"/>
          <w:color w:val="000000" w:themeColor="text1"/>
        </w:rPr>
        <w:t xml:space="preserve">. Most </w:t>
      </w:r>
      <w:r w:rsidRPr="0010399C">
        <w:rPr>
          <w:rStyle w:val="StyleUnderline"/>
          <w:rFonts w:asciiTheme="majorHAnsi" w:hAnsiTheme="majorHAnsi" w:cstheme="majorHAnsi"/>
          <w:color w:val="000000" w:themeColor="text1"/>
          <w:highlight w:val="cyan"/>
        </w:rPr>
        <w:t xml:space="preserve">suggestions by disabled people for a </w:t>
      </w:r>
      <w:r w:rsidRPr="0010399C">
        <w:rPr>
          <w:rStyle w:val="Emphasis"/>
          <w:rFonts w:asciiTheme="majorHAnsi" w:hAnsiTheme="majorHAnsi" w:cstheme="majorHAnsi"/>
          <w:color w:val="000000" w:themeColor="text1"/>
          <w:highlight w:val="cyan"/>
        </w:rPr>
        <w:t>more integrative, accessible</w:t>
      </w:r>
      <w:r w:rsidRPr="001A748D">
        <w:rPr>
          <w:rStyle w:val="StyleUnderline"/>
          <w:rFonts w:asciiTheme="majorHAnsi" w:hAnsiTheme="majorHAnsi" w:cstheme="majorHAnsi"/>
          <w:color w:val="000000" w:themeColor="text1"/>
        </w:rPr>
        <w:t xml:space="preserve"> physical </w:t>
      </w:r>
      <w:r w:rsidRPr="0010399C">
        <w:rPr>
          <w:rStyle w:val="Emphasis"/>
          <w:rFonts w:asciiTheme="majorHAnsi" w:hAnsiTheme="majorHAnsi" w:cstheme="majorHAnsi"/>
          <w:color w:val="000000" w:themeColor="text1"/>
          <w:highlight w:val="cyan"/>
        </w:rPr>
        <w:t>environment</w:t>
      </w:r>
      <w:r w:rsidRPr="0010399C">
        <w:rPr>
          <w:rStyle w:val="StyleUnderline"/>
          <w:rFonts w:asciiTheme="majorHAnsi" w:hAnsiTheme="majorHAnsi" w:cstheme="majorHAnsi"/>
          <w:color w:val="000000" w:themeColor="text1"/>
          <w:highlight w:val="cyan"/>
        </w:rPr>
        <w:t xml:space="preserve"> and societal attitude benefit everyone</w:t>
      </w:r>
      <w:r w:rsidRPr="001A748D">
        <w:rPr>
          <w:rStyle w:val="StyleUnderline"/>
          <w:rFonts w:asciiTheme="majorHAnsi" w:hAnsiTheme="majorHAnsi" w:cstheme="majorHAnsi"/>
          <w:color w:val="000000" w:themeColor="text1"/>
        </w:rPr>
        <w:t>, and gain special importance with the ever-increasing proportion of elderly people in societ</w:t>
      </w:r>
      <w:r w:rsidRPr="001A748D">
        <w:rPr>
          <w:rFonts w:asciiTheme="majorHAnsi" w:hAnsiTheme="majorHAnsi" w:cstheme="majorHAnsi"/>
          <w:color w:val="000000" w:themeColor="text1"/>
          <w:sz w:val="16"/>
        </w:rPr>
        <w:t xml:space="preserve">y. The IPCC Fourth Assessment Report is intended to be a balanced assessment of current knowledge on climate change mitigation. However, </w:t>
      </w:r>
      <w:r w:rsidRPr="0010399C">
        <w:rPr>
          <w:rStyle w:val="Emphasis"/>
          <w:rFonts w:asciiTheme="majorHAnsi" w:hAnsiTheme="majorHAnsi" w:cstheme="majorHAnsi"/>
          <w:color w:val="000000" w:themeColor="text1"/>
          <w:highlight w:val="cyan"/>
        </w:rPr>
        <w:t>none of the</w:t>
      </w:r>
      <w:r w:rsidRPr="001A748D">
        <w:rPr>
          <w:rStyle w:val="StyleUnderline"/>
          <w:rFonts w:asciiTheme="majorHAnsi" w:hAnsiTheme="majorHAnsi" w:cstheme="majorHAnsi"/>
          <w:color w:val="000000" w:themeColor="text1"/>
        </w:rPr>
        <w:t xml:space="preserve"> 2007 </w:t>
      </w:r>
      <w:r w:rsidRPr="0010399C">
        <w:rPr>
          <w:rStyle w:val="Emphasis"/>
          <w:rFonts w:asciiTheme="majorHAnsi" w:hAnsiTheme="majorHAnsi" w:cstheme="majorHAnsi"/>
          <w:color w:val="000000" w:themeColor="text1"/>
          <w:highlight w:val="cyan"/>
        </w:rPr>
        <w:t>IPCC reports mention disabled people</w:t>
      </w:r>
      <w:r w:rsidRPr="0010399C">
        <w:rPr>
          <w:rStyle w:val="StyleUnderline"/>
          <w:rFonts w:asciiTheme="majorHAnsi" w:hAnsiTheme="majorHAnsi" w:cstheme="majorHAnsi"/>
          <w:color w:val="000000" w:themeColor="text1"/>
          <w:highlight w:val="cyan"/>
        </w:rPr>
        <w:t>. Does that mean that disabled people are not impacted by, or impact, climate change</w:t>
      </w:r>
      <w:r w:rsidRPr="001A748D">
        <w:rPr>
          <w:rStyle w:val="StyleUnderline"/>
          <w:rFonts w:asciiTheme="majorHAnsi" w:hAnsiTheme="majorHAnsi" w:cstheme="majorHAnsi"/>
          <w:color w:val="000000" w:themeColor="text1"/>
        </w:rPr>
        <w:t xml:space="preserve">? Does no knowledge of adaptation, mitigation and adaptation capacity from a disabled people lens exist, or does the knowledge not reach the IPCC, or does the IPCC judge this knowledge as irrelevant? </w:t>
      </w:r>
      <w:r w:rsidRPr="0010399C">
        <w:rPr>
          <w:rStyle w:val="StyleUnderline"/>
          <w:rFonts w:asciiTheme="majorHAnsi" w:hAnsiTheme="majorHAnsi" w:cstheme="majorHAnsi"/>
          <w:color w:val="000000" w:themeColor="text1"/>
          <w:highlight w:val="cyan"/>
        </w:rPr>
        <w:t xml:space="preserve">This culture of neglect and unbalanced assessment of knowledge evident in the IPCC reports was </w:t>
      </w:r>
      <w:proofErr w:type="spellStart"/>
      <w:r w:rsidRPr="0010399C">
        <w:rPr>
          <w:rStyle w:val="StyleUnderline"/>
          <w:rFonts w:asciiTheme="majorHAnsi" w:hAnsiTheme="majorHAnsi" w:cstheme="majorHAnsi"/>
          <w:color w:val="000000" w:themeColor="text1"/>
          <w:highlight w:val="cyan"/>
        </w:rPr>
        <w:t>recognised</w:t>
      </w:r>
      <w:proofErr w:type="spellEnd"/>
      <w:r w:rsidRPr="0010399C">
        <w:rPr>
          <w:rStyle w:val="StyleUnderline"/>
          <w:rFonts w:asciiTheme="majorHAnsi" w:hAnsiTheme="majorHAnsi" w:cstheme="majorHAnsi"/>
          <w:color w:val="000000" w:themeColor="text1"/>
          <w:highlight w:val="cyan"/>
        </w:rPr>
        <w:t xml:space="preserve"> before for rise of a ‘global’ climate discourse</w:t>
      </w:r>
      <w:r w:rsidRPr="0010399C">
        <w:rPr>
          <w:rFonts w:asciiTheme="majorHAnsi" w:hAnsiTheme="majorHAnsi" w:cstheme="majorHAnsi"/>
          <w:color w:val="000000" w:themeColor="text1"/>
          <w:sz w:val="16"/>
          <w:highlight w:val="cyan"/>
        </w:rPr>
        <w:t>.</w:t>
      </w:r>
      <w:r w:rsidRPr="001A748D">
        <w:rPr>
          <w:rFonts w:asciiTheme="majorHAnsi" w:hAnsiTheme="majorHAnsi" w:cstheme="majorHAnsi"/>
          <w:color w:val="000000" w:themeColor="text1"/>
          <w:sz w:val="16"/>
        </w:rPr>
        <w:t xml:space="preserve"> For instance, a 2001 Canadian government document asked that research agendas be developed with the involvement of, among others, disabled people (Health Canada). The 2009 Nairobi Declaration on Africa’s response to climate change (paragraph 36) also asks for the involvement of disabled people (African Ministerial Conference on the Environment). However, </w:t>
      </w:r>
      <w:r w:rsidRPr="001A748D">
        <w:rPr>
          <w:rStyle w:val="StyleUnderline"/>
          <w:rFonts w:asciiTheme="majorHAnsi" w:hAnsiTheme="majorHAnsi" w:cstheme="majorHAnsi"/>
          <w:color w:val="000000" w:themeColor="text1"/>
        </w:rPr>
        <w:t xml:space="preserve">so far </w:t>
      </w:r>
      <w:r w:rsidRPr="0010399C">
        <w:rPr>
          <w:rStyle w:val="Emphasis"/>
          <w:rFonts w:asciiTheme="majorHAnsi" w:hAnsiTheme="majorHAnsi" w:cstheme="majorHAnsi"/>
          <w:color w:val="000000" w:themeColor="text1"/>
          <w:highlight w:val="cyan"/>
        </w:rPr>
        <w:t>nothing has trickled up</w:t>
      </w:r>
      <w:r w:rsidRPr="0010399C">
        <w:rPr>
          <w:rStyle w:val="StyleUnderline"/>
          <w:rFonts w:asciiTheme="majorHAnsi" w:hAnsiTheme="majorHAnsi" w:cstheme="majorHAnsi"/>
          <w:color w:val="000000" w:themeColor="text1"/>
          <w:highlight w:val="cyan"/>
        </w:rPr>
        <w:t xml:space="preserve"> to the international bodies</w:t>
      </w:r>
      <w:r w:rsidRPr="001A748D">
        <w:rPr>
          <w:rStyle w:val="StyleUnderline"/>
          <w:rFonts w:asciiTheme="majorHAnsi" w:hAnsiTheme="majorHAnsi" w:cstheme="majorHAnsi"/>
          <w:color w:val="000000" w:themeColor="text1"/>
        </w:rPr>
        <w:t xml:space="preserve">, like the IPCC, </w:t>
      </w:r>
      <w:r w:rsidRPr="0010399C">
        <w:rPr>
          <w:rStyle w:val="StyleUnderline"/>
          <w:rFonts w:asciiTheme="majorHAnsi" w:hAnsiTheme="majorHAnsi" w:cstheme="majorHAnsi"/>
          <w:color w:val="000000" w:themeColor="text1"/>
          <w:highlight w:val="cyan"/>
        </w:rPr>
        <w:t>or leading conferences</w:t>
      </w:r>
      <w:r w:rsidRPr="001A748D">
        <w:rPr>
          <w:rStyle w:val="StyleUnderline"/>
          <w:rFonts w:asciiTheme="majorHAnsi" w:hAnsiTheme="majorHAnsi" w:cstheme="majorHAnsi"/>
          <w:color w:val="000000" w:themeColor="text1"/>
        </w:rPr>
        <w:t xml:space="preserve"> such as the United Nations Climate Change Conference Copenhagen 2009</w:t>
      </w:r>
      <w:r w:rsidRPr="001A748D">
        <w:rPr>
          <w:rFonts w:asciiTheme="majorHAnsi" w:hAnsiTheme="majorHAnsi" w:cstheme="majorHAnsi"/>
          <w:color w:val="000000" w:themeColor="text1"/>
          <w:sz w:val="16"/>
        </w:rPr>
        <w:t xml:space="preserve">. </w:t>
      </w:r>
    </w:p>
    <w:p w14:paraId="705D53A7" w14:textId="0240589D" w:rsidR="00E12518" w:rsidRPr="001A748D" w:rsidRDefault="00E12518" w:rsidP="00E12518">
      <w:pPr>
        <w:rPr>
          <w:rStyle w:val="StyleUnderline"/>
          <w:rFonts w:asciiTheme="majorHAnsi" w:hAnsiTheme="majorHAnsi" w:cstheme="majorHAnsi"/>
          <w:color w:val="000000" w:themeColor="text1"/>
        </w:rPr>
      </w:pPr>
      <w:r w:rsidRPr="001A748D">
        <w:rPr>
          <w:rStyle w:val="StyleUnderline"/>
          <w:rFonts w:asciiTheme="majorHAnsi" w:hAnsiTheme="majorHAnsi" w:cstheme="majorHAnsi"/>
          <w:color w:val="000000" w:themeColor="text1"/>
        </w:rPr>
        <w:t xml:space="preserve"> </w:t>
      </w:r>
    </w:p>
    <w:sectPr w:rsidR="00E12518" w:rsidRPr="001A74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C0C7625"/>
    <w:multiLevelType w:val="hybridMultilevel"/>
    <w:tmpl w:val="D39482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CA5BE7"/>
    <w:multiLevelType w:val="hybridMultilevel"/>
    <w:tmpl w:val="DDAE203A"/>
    <w:lvl w:ilvl="0" w:tplc="6FEC0FB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569073836">
    <w:abstractNumId w:val="14"/>
  </w:num>
  <w:num w:numId="16" w16cid:durableId="106563874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F60"/>
    <w:rsid w:val="00107D18"/>
    <w:rsid w:val="00534D9B"/>
    <w:rsid w:val="00581B3B"/>
    <w:rsid w:val="00587AB9"/>
    <w:rsid w:val="005D4A84"/>
    <w:rsid w:val="00666E57"/>
    <w:rsid w:val="006F6AA1"/>
    <w:rsid w:val="00784076"/>
    <w:rsid w:val="008C4153"/>
    <w:rsid w:val="00956DA6"/>
    <w:rsid w:val="009E7D4B"/>
    <w:rsid w:val="00D541BC"/>
    <w:rsid w:val="00E12518"/>
    <w:rsid w:val="00E94F60"/>
    <w:rsid w:val="00F526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BF252"/>
  <w15:chartTrackingRefBased/>
  <w15:docId w15:val="{E230F0B5-8BAC-4894-B151-1D4A76C12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56DA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56D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56DA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Char Char Char Char Char Char Char,Heading 3 Char Char,Char1 Char,Char1 Char + Left:  2.54 cm,First line:  0 Heading 3,First line:  0 cm,Tags v 2,3: Cite,Char1, Char Char Char Char Char Char Char Char,Underlines, Char,n"/>
    <w:basedOn w:val="Normal"/>
    <w:next w:val="Normal"/>
    <w:link w:val="Heading3Char"/>
    <w:uiPriority w:val="2"/>
    <w:qFormat/>
    <w:rsid w:val="00956DA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Ch,No Spacing211,No Spacing12,No Spacing2111,Heading 2 Char2 Char,No Spacing4,No Spacing11111,No Spacing5,No Spacing21,tags,No Spacing1111,Heading 2 Char1 Char Char,TAG,Card,Ta,t,ta"/>
    <w:basedOn w:val="Normal"/>
    <w:next w:val="Normal"/>
    <w:link w:val="Heading4Char"/>
    <w:uiPriority w:val="3"/>
    <w:qFormat/>
    <w:rsid w:val="00956DA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56DA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94F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F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F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F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56D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6DA6"/>
  </w:style>
  <w:style w:type="character" w:customStyle="1" w:styleId="Heading1Char">
    <w:name w:val="Heading 1 Char"/>
    <w:aliases w:val="Pocket Char"/>
    <w:basedOn w:val="DefaultParagraphFont"/>
    <w:link w:val="Heading1"/>
    <w:rsid w:val="00956DA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56DA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1,Char Char Char,Char Char Char Char Char Char Char Char,Heading 3 Char Char Char,Char1 Char Char,Char1 Char + Left:  2.54 cm Char,First line:  0 Heading 3 Char,First line:  0 cm Char,Tags v 2 Char,3: Cite Char,n Char"/>
    <w:basedOn w:val="DefaultParagraphFont"/>
    <w:link w:val="Heading3"/>
    <w:uiPriority w:val="2"/>
    <w:rsid w:val="00956DA6"/>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no read Char,heading 2 Char, Ch Char,Ch Char,No Spacing211 Char,No Spacing12 Char,No Spacing2111 Char,Heading 2 Char2 Char Char,No Spacing4 Char,No Spacing11111 Char,Ta Char"/>
    <w:basedOn w:val="DefaultParagraphFont"/>
    <w:link w:val="Heading4"/>
    <w:uiPriority w:val="3"/>
    <w:rsid w:val="00956DA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56DA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94F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F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F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F60"/>
    <w:rPr>
      <w:rFonts w:eastAsiaTheme="majorEastAsia" w:cstheme="majorBidi"/>
      <w:color w:val="272727" w:themeColor="text1" w:themeTint="D8"/>
    </w:rPr>
  </w:style>
  <w:style w:type="paragraph" w:styleId="Title">
    <w:name w:val="Title"/>
    <w:basedOn w:val="Normal"/>
    <w:next w:val="Normal"/>
    <w:link w:val="TitleChar"/>
    <w:uiPriority w:val="10"/>
    <w:qFormat/>
    <w:rsid w:val="00E94F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F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F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F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F60"/>
    <w:pPr>
      <w:spacing w:before="160"/>
      <w:jc w:val="center"/>
    </w:pPr>
    <w:rPr>
      <w:i/>
      <w:iCs/>
      <w:color w:val="404040" w:themeColor="text1" w:themeTint="BF"/>
    </w:rPr>
  </w:style>
  <w:style w:type="character" w:customStyle="1" w:styleId="QuoteChar">
    <w:name w:val="Quote Char"/>
    <w:basedOn w:val="DefaultParagraphFont"/>
    <w:link w:val="Quote"/>
    <w:uiPriority w:val="29"/>
    <w:rsid w:val="00E94F60"/>
    <w:rPr>
      <w:i/>
      <w:iCs/>
      <w:color w:val="404040" w:themeColor="text1" w:themeTint="BF"/>
    </w:rPr>
  </w:style>
  <w:style w:type="paragraph" w:styleId="ListParagraph">
    <w:name w:val="List Paragraph"/>
    <w:basedOn w:val="Normal"/>
    <w:uiPriority w:val="34"/>
    <w:qFormat/>
    <w:rsid w:val="00E94F60"/>
    <w:pPr>
      <w:ind w:left="720"/>
      <w:contextualSpacing/>
    </w:pPr>
  </w:style>
  <w:style w:type="character" w:styleId="IntenseEmphasis">
    <w:name w:val="Intense Emphasis"/>
    <w:basedOn w:val="DefaultParagraphFont"/>
    <w:uiPriority w:val="21"/>
    <w:qFormat/>
    <w:rsid w:val="00E94F60"/>
    <w:rPr>
      <w:i/>
      <w:iCs/>
      <w:color w:val="0F4761" w:themeColor="accent1" w:themeShade="BF"/>
    </w:rPr>
  </w:style>
  <w:style w:type="paragraph" w:styleId="IntenseQuote">
    <w:name w:val="Intense Quote"/>
    <w:basedOn w:val="Normal"/>
    <w:next w:val="Normal"/>
    <w:link w:val="IntenseQuoteChar"/>
    <w:uiPriority w:val="30"/>
    <w:qFormat/>
    <w:rsid w:val="00E94F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F60"/>
    <w:rPr>
      <w:i/>
      <w:iCs/>
      <w:color w:val="0F4761" w:themeColor="accent1" w:themeShade="BF"/>
    </w:rPr>
  </w:style>
  <w:style w:type="character" w:styleId="IntenseReference">
    <w:name w:val="Intense Reference"/>
    <w:basedOn w:val="DefaultParagraphFont"/>
    <w:uiPriority w:val="32"/>
    <w:qFormat/>
    <w:rsid w:val="00E94F60"/>
    <w:rPr>
      <w:b/>
      <w:bCs/>
      <w:smallCaps/>
      <w:color w:val="0F4761" w:themeColor="accent1" w:themeShade="BF"/>
      <w:spacing w:val="5"/>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s"/>
    <w:basedOn w:val="DefaultParagraphFont"/>
    <w:link w:val="textbold"/>
    <w:uiPriority w:val="8"/>
    <w:qFormat/>
    <w:rsid w:val="00956DA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56DA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956DA6"/>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956DA6"/>
    <w:rPr>
      <w:b w:val="0"/>
      <w:sz w:val="22"/>
      <w:u w:val="single"/>
    </w:rPr>
  </w:style>
  <w:style w:type="character" w:styleId="Strong">
    <w:name w:val="Strong"/>
    <w:basedOn w:val="DefaultParagraphFont"/>
    <w:uiPriority w:val="22"/>
    <w:qFormat/>
    <w:rsid w:val="00956DA6"/>
    <w:rPr>
      <w:b/>
      <w:bCs/>
    </w:rPr>
  </w:style>
  <w:style w:type="character" w:styleId="BookTitle">
    <w:name w:val="Book Title"/>
    <w:basedOn w:val="DefaultParagraphFont"/>
    <w:uiPriority w:val="33"/>
    <w:qFormat/>
    <w:rsid w:val="00956DA6"/>
    <w:rPr>
      <w:b/>
      <w:bCs/>
      <w:i/>
      <w:iCs/>
      <w:spacing w:val="5"/>
    </w:rPr>
  </w:style>
  <w:style w:type="numbering" w:styleId="111111">
    <w:name w:val="Outline List 2"/>
    <w:basedOn w:val="NoList"/>
    <w:uiPriority w:val="99"/>
    <w:semiHidden/>
    <w:unhideWhenUsed/>
    <w:rsid w:val="00956DA6"/>
  </w:style>
  <w:style w:type="paragraph" w:styleId="Header">
    <w:name w:val="header"/>
    <w:basedOn w:val="Normal"/>
    <w:link w:val="HeaderChar"/>
    <w:uiPriority w:val="99"/>
    <w:semiHidden/>
    <w:rsid w:val="00956DA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56DA6"/>
    <w:rPr>
      <w:rFonts w:ascii="Calibri" w:hAnsi="Calibri" w:cs="Calibri"/>
      <w:kern w:val="0"/>
      <w:sz w:val="22"/>
      <w:szCs w:val="22"/>
      <w14:ligatures w14:val="none"/>
    </w:rPr>
  </w:style>
  <w:style w:type="paragraph" w:styleId="Footer">
    <w:name w:val="footer"/>
    <w:basedOn w:val="Normal"/>
    <w:link w:val="FooterChar"/>
    <w:uiPriority w:val="99"/>
    <w:semiHidden/>
    <w:rsid w:val="00956DA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56DA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56DA6"/>
    <w:pPr>
      <w:spacing w:after="120"/>
    </w:pPr>
  </w:style>
  <w:style w:type="character" w:customStyle="1" w:styleId="BodyTextChar">
    <w:name w:val="Body Text Char"/>
    <w:basedOn w:val="DefaultParagraphFont"/>
    <w:link w:val="BodyText"/>
    <w:uiPriority w:val="99"/>
    <w:semiHidden/>
    <w:rsid w:val="00956DA6"/>
    <w:rPr>
      <w:rFonts w:ascii="Calibri" w:hAnsi="Calibri" w:cs="Calibri"/>
      <w:kern w:val="0"/>
      <w:sz w:val="22"/>
      <w:szCs w:val="22"/>
      <w14:ligatures w14:val="none"/>
    </w:rPr>
  </w:style>
  <w:style w:type="paragraph" w:styleId="NoSpacing">
    <w:name w:val="No Spacing"/>
    <w:link w:val="NoSpacingChar"/>
    <w:uiPriority w:val="99"/>
    <w:unhideWhenUsed/>
    <w:qFormat/>
    <w:rsid w:val="00956DA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56DA6"/>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Heading 3 Char1 Char1,No Underline Char1,Text 7 Char1,3: Cite Char1,Index Headers Char1,Underline Char Char Char Char1,Heading 1 Char1,TAG ,Pocket Char1"/>
    <w:basedOn w:val="DefaultParagraphFont"/>
    <w:link w:val="Heading411"/>
    <w:uiPriority w:val="99"/>
    <w:unhideWhenUsed/>
    <w:rsid w:val="00956DA6"/>
    <w:rPr>
      <w:color w:val="467886" w:themeColor="hyperlink"/>
      <w:u w:val="single"/>
    </w:rPr>
  </w:style>
  <w:style w:type="character" w:styleId="UnresolvedMention">
    <w:name w:val="Unresolved Mention"/>
    <w:basedOn w:val="DefaultParagraphFont"/>
    <w:uiPriority w:val="99"/>
    <w:semiHidden/>
    <w:unhideWhenUsed/>
    <w:rsid w:val="00956DA6"/>
    <w:rPr>
      <w:color w:val="605E5C"/>
      <w:shd w:val="clear" w:color="auto" w:fill="E1DFDD"/>
    </w:rPr>
  </w:style>
  <w:style w:type="paragraph" w:customStyle="1" w:styleId="textbold">
    <w:name w:val="text bold"/>
    <w:basedOn w:val="Normal"/>
    <w:link w:val="Emphasis"/>
    <w:uiPriority w:val="8"/>
    <w:qFormat/>
    <w:rsid w:val="008C4153"/>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8C415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E12518"/>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journal.media-culture.org.au/index.php/mcjournal/article/viewArticle/173" TargetMode="External"/><Relationship Id="rId5" Type="http://schemas.openxmlformats.org/officeDocument/2006/relationships/hyperlink" Target="https://pennstate.pure.elsevier.com/en/publications/lives-worth-living-extinction-persons-disability"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49</TotalTime>
  <Pages>1</Pages>
  <Words>12173</Words>
  <Characters>69392</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Magnolia Matzen</dc:creator>
  <cp:keywords/>
  <dc:description/>
  <cp:lastModifiedBy>Magnolia Matzen</cp:lastModifiedBy>
  <cp:revision>9</cp:revision>
  <dcterms:created xsi:type="dcterms:W3CDTF">2025-09-12T22:52:00Z</dcterms:created>
  <dcterms:modified xsi:type="dcterms:W3CDTF">2025-09-13T00:57:00Z</dcterms:modified>
</cp:coreProperties>
</file>